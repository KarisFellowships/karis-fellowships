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64C48" w14:textId="77777777" w:rsidR="00792AE8" w:rsidRPr="00E3757B" w:rsidRDefault="00792AE8" w:rsidP="00792AE8">
      <w:pPr>
        <w:pStyle w:val="Title"/>
        <w:spacing w:after="0"/>
        <w:rPr>
          <w:sz w:val="48"/>
          <w:szCs w:val="48"/>
        </w:rPr>
      </w:pPr>
      <w:r w:rsidRPr="00E3757B">
        <w:rPr>
          <w:sz w:val="48"/>
          <w:szCs w:val="48"/>
        </w:rPr>
        <w:t>Suffering: An Opportunity to See Ourselves</w:t>
      </w:r>
    </w:p>
    <w:p w14:paraId="40F807F4" w14:textId="77777777" w:rsidR="00E3757B" w:rsidRPr="00543FF1" w:rsidRDefault="00E3757B" w:rsidP="00CC6934">
      <w:pPr>
        <w:rPr>
          <w:color w:val="7030A0"/>
        </w:rPr>
      </w:pPr>
    </w:p>
    <w:p w14:paraId="538CAE49" w14:textId="49BBEA36" w:rsidR="000C5704" w:rsidRPr="009C4368" w:rsidRDefault="000C5704" w:rsidP="00CC6934">
      <w:pPr>
        <w:rPr>
          <w:color w:val="7030A0"/>
          <w:sz w:val="28"/>
          <w:szCs w:val="28"/>
        </w:rPr>
      </w:pPr>
      <w:r w:rsidRPr="006531ED">
        <w:rPr>
          <w:b/>
          <w:sz w:val="24"/>
          <w:szCs w:val="24"/>
        </w:rPr>
        <w:t>THE STORY</w:t>
      </w:r>
      <w:r w:rsidR="00543FF1" w:rsidRPr="009C4368">
        <w:rPr>
          <w:color w:val="7030A0"/>
          <w:sz w:val="28"/>
          <w:szCs w:val="28"/>
        </w:rPr>
        <w:t xml:space="preserve"> </w:t>
      </w:r>
    </w:p>
    <w:p w14:paraId="0EBF0B6E" w14:textId="522634BB" w:rsidR="000C5704" w:rsidRPr="00543FF1" w:rsidRDefault="000C5704" w:rsidP="00CC6934">
      <w:pPr>
        <w:rPr>
          <w:color w:val="7030A0"/>
        </w:rPr>
      </w:pPr>
    </w:p>
    <w:p w14:paraId="1EC1C580" w14:textId="6F50544D" w:rsidR="000C5704" w:rsidRPr="00543FF1" w:rsidRDefault="000C5704" w:rsidP="00AF7E84">
      <w:pPr>
        <w:pStyle w:val="ListParagraph"/>
        <w:numPr>
          <w:ilvl w:val="0"/>
          <w:numId w:val="11"/>
        </w:numPr>
        <w:rPr>
          <w:color w:val="7030A0"/>
        </w:rPr>
      </w:pPr>
      <w:r>
        <w:t>Who or what do I think is the cause of my suffering?</w:t>
      </w:r>
      <w:r w:rsidR="00543FF1" w:rsidRPr="00543FF1">
        <w:rPr>
          <w:color w:val="7030A0"/>
        </w:rPr>
        <w:t xml:space="preserve"> </w:t>
      </w:r>
    </w:p>
    <w:p w14:paraId="29E5FBB3" w14:textId="25656083" w:rsidR="000C5704" w:rsidRPr="00543FF1" w:rsidRDefault="000C5704" w:rsidP="00AF7E84">
      <w:pPr>
        <w:ind w:left="360"/>
        <w:rPr>
          <w:color w:val="7030A0"/>
        </w:rPr>
      </w:pPr>
    </w:p>
    <w:p w14:paraId="1F6378CB" w14:textId="54AEACA9" w:rsidR="000C5704" w:rsidRPr="00543FF1" w:rsidRDefault="000C5704" w:rsidP="00FD21DA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0C5704">
        <w:t>What feelings am I experiencing</w:t>
      </w:r>
      <w:r w:rsidRPr="00F62A41">
        <w:t xml:space="preserve">? </w:t>
      </w:r>
      <w:bookmarkStart w:id="0" w:name="_Hlk519088103"/>
      <w:r w:rsidR="00B44245">
        <w:rPr>
          <w:i/>
          <w:iCs/>
        </w:rPr>
        <w:t>(</w:t>
      </w:r>
      <w:r w:rsidR="00543FF1">
        <w:rPr>
          <w:i/>
        </w:rPr>
        <w:t>Highlight</w:t>
      </w:r>
      <w:r w:rsidR="004A38DE" w:rsidRPr="00F62A41">
        <w:rPr>
          <w:i/>
        </w:rPr>
        <w:t xml:space="preserve"> </w:t>
      </w:r>
      <w:r w:rsidRPr="00F62A41">
        <w:rPr>
          <w:i/>
        </w:rPr>
        <w:t xml:space="preserve">all </w:t>
      </w:r>
      <w:r w:rsidRPr="00446E13">
        <w:rPr>
          <w:i/>
        </w:rPr>
        <w:t>the words below that describe your feelings and make a note of any others not listed here</w:t>
      </w:r>
      <w:r w:rsidR="00B44245">
        <w:rPr>
          <w:i/>
        </w:rPr>
        <w:t>)</w:t>
      </w:r>
      <w:r w:rsidRPr="00543FF1">
        <w:rPr>
          <w:color w:val="7030A0"/>
        </w:rPr>
        <w:t xml:space="preserve"> </w:t>
      </w:r>
      <w:bookmarkEnd w:id="0"/>
    </w:p>
    <w:p w14:paraId="7A828A13" w14:textId="77777777" w:rsidR="000C5704" w:rsidRPr="00543FF1" w:rsidRDefault="000C5704" w:rsidP="00FD21DA">
      <w:pPr>
        <w:pStyle w:val="ListParagraph"/>
        <w:ind w:left="360"/>
        <w:rPr>
          <w:color w:val="7030A0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4"/>
        <w:gridCol w:w="2077"/>
        <w:gridCol w:w="1800"/>
        <w:gridCol w:w="1620"/>
        <w:gridCol w:w="1615"/>
      </w:tblGrid>
      <w:tr w:rsidR="007A5BBC" w:rsidRPr="00C9537F" w14:paraId="151B8A66" w14:textId="77777777" w:rsidTr="00FD21DA">
        <w:tc>
          <w:tcPr>
            <w:tcW w:w="1954" w:type="dxa"/>
          </w:tcPr>
          <w:p w14:paraId="6474497D" w14:textId="0413C40F" w:rsidR="000C5704" w:rsidRPr="00446E13" w:rsidRDefault="000C5704" w:rsidP="00FD21DA">
            <w:pPr>
              <w:spacing w:after="60"/>
            </w:pPr>
            <w:r w:rsidRPr="00446E13">
              <w:t>Longing</w:t>
            </w:r>
          </w:p>
        </w:tc>
        <w:tc>
          <w:tcPr>
            <w:tcW w:w="2077" w:type="dxa"/>
          </w:tcPr>
          <w:p w14:paraId="5C34324D" w14:textId="698724BA" w:rsidR="000C5704" w:rsidRPr="00446E13" w:rsidRDefault="008D2992" w:rsidP="00FD21DA">
            <w:pPr>
              <w:spacing w:after="60"/>
            </w:pPr>
            <w:r w:rsidRPr="00446E13">
              <w:t>Anxious</w:t>
            </w:r>
          </w:p>
        </w:tc>
        <w:tc>
          <w:tcPr>
            <w:tcW w:w="1800" w:type="dxa"/>
          </w:tcPr>
          <w:p w14:paraId="597A9168" w14:textId="5B9A71D6" w:rsidR="000C5704" w:rsidRPr="00446E13" w:rsidRDefault="000C5704" w:rsidP="00FD21DA">
            <w:pPr>
              <w:spacing w:after="60"/>
            </w:pPr>
            <w:r w:rsidRPr="00446E13">
              <w:t>Defeated</w:t>
            </w:r>
          </w:p>
        </w:tc>
        <w:tc>
          <w:tcPr>
            <w:tcW w:w="1620" w:type="dxa"/>
          </w:tcPr>
          <w:p w14:paraId="4E293007" w14:textId="2F2AE682" w:rsidR="000C5704" w:rsidRPr="00446E13" w:rsidRDefault="00C9537F" w:rsidP="00FD21DA">
            <w:pPr>
              <w:spacing w:after="60"/>
            </w:pPr>
            <w:r>
              <w:t>Aggressive</w:t>
            </w:r>
          </w:p>
        </w:tc>
        <w:tc>
          <w:tcPr>
            <w:tcW w:w="1615" w:type="dxa"/>
          </w:tcPr>
          <w:p w14:paraId="1D244FF1" w14:textId="587A4ABF" w:rsidR="000C5704" w:rsidRPr="00446E13" w:rsidRDefault="00DA1048" w:rsidP="00FD21DA">
            <w:pPr>
              <w:spacing w:after="60"/>
            </w:pPr>
            <w:r w:rsidRPr="00446E13">
              <w:t>Grie</w:t>
            </w:r>
            <w:r w:rsidR="00446E13" w:rsidRPr="00446E13">
              <w:t>f</w:t>
            </w:r>
            <w:r w:rsidR="008D2992" w:rsidRPr="00446E13">
              <w:t>/</w:t>
            </w:r>
            <w:r w:rsidR="008D2992" w:rsidRPr="00C9537F">
              <w:t>loss</w:t>
            </w:r>
          </w:p>
        </w:tc>
      </w:tr>
      <w:tr w:rsidR="007A5BBC" w:rsidRPr="00C9537F" w14:paraId="16D0D7DF" w14:textId="77777777" w:rsidTr="00FD21DA">
        <w:tc>
          <w:tcPr>
            <w:tcW w:w="1954" w:type="dxa"/>
          </w:tcPr>
          <w:p w14:paraId="37C5CCC2" w14:textId="31C9AC88" w:rsidR="000C5704" w:rsidRPr="00C9537F" w:rsidRDefault="000C5704" w:rsidP="00FD21DA">
            <w:pPr>
              <w:spacing w:after="60"/>
            </w:pPr>
            <w:r w:rsidRPr="00C9537F">
              <w:t>Exposed</w:t>
            </w:r>
          </w:p>
        </w:tc>
        <w:tc>
          <w:tcPr>
            <w:tcW w:w="2077" w:type="dxa"/>
          </w:tcPr>
          <w:p w14:paraId="3A4CFA14" w14:textId="5D974D62" w:rsidR="000C5704" w:rsidRPr="00C9537F" w:rsidRDefault="000C5704" w:rsidP="00FD21DA">
            <w:pPr>
              <w:spacing w:after="60"/>
            </w:pPr>
            <w:r w:rsidRPr="00C9537F">
              <w:t>Violated</w:t>
            </w:r>
          </w:p>
        </w:tc>
        <w:tc>
          <w:tcPr>
            <w:tcW w:w="1800" w:type="dxa"/>
          </w:tcPr>
          <w:p w14:paraId="3622B5AC" w14:textId="7552E19E" w:rsidR="000C5704" w:rsidRPr="00C9537F" w:rsidRDefault="000C5704" w:rsidP="00FD21DA">
            <w:pPr>
              <w:spacing w:after="60"/>
            </w:pPr>
            <w:r w:rsidRPr="00C9537F">
              <w:t>Embarrassed</w:t>
            </w:r>
          </w:p>
        </w:tc>
        <w:tc>
          <w:tcPr>
            <w:tcW w:w="1620" w:type="dxa"/>
          </w:tcPr>
          <w:p w14:paraId="6CA04A3E" w14:textId="2D5E214C" w:rsidR="000C5704" w:rsidRPr="00C9537F" w:rsidRDefault="000C5704" w:rsidP="00FD21DA">
            <w:pPr>
              <w:spacing w:after="60"/>
            </w:pPr>
            <w:r w:rsidRPr="00C9537F">
              <w:t>Chaotic</w:t>
            </w:r>
          </w:p>
        </w:tc>
        <w:tc>
          <w:tcPr>
            <w:tcW w:w="1615" w:type="dxa"/>
          </w:tcPr>
          <w:p w14:paraId="5C4D26A8" w14:textId="5DE02704" w:rsidR="000C5704" w:rsidRPr="00C9537F" w:rsidRDefault="004A38DE" w:rsidP="00FD21DA">
            <w:pPr>
              <w:spacing w:after="60"/>
            </w:pPr>
            <w:r w:rsidRPr="00C9537F">
              <w:t>Shame</w:t>
            </w:r>
          </w:p>
        </w:tc>
      </w:tr>
      <w:tr w:rsidR="007A5BBC" w:rsidRPr="00C9537F" w14:paraId="66268137" w14:textId="77777777" w:rsidTr="00FD21DA">
        <w:tc>
          <w:tcPr>
            <w:tcW w:w="1954" w:type="dxa"/>
          </w:tcPr>
          <w:p w14:paraId="5BCAB16D" w14:textId="0106ADFA" w:rsidR="000C5704" w:rsidRPr="00C9537F" w:rsidRDefault="00DA1048" w:rsidP="00FD21DA">
            <w:pPr>
              <w:spacing w:after="60"/>
            </w:pPr>
            <w:r w:rsidRPr="00C9537F">
              <w:t>Rigid/n</w:t>
            </w:r>
            <w:r w:rsidR="000C5704" w:rsidRPr="00C9537F">
              <w:t>umb</w:t>
            </w:r>
          </w:p>
        </w:tc>
        <w:tc>
          <w:tcPr>
            <w:tcW w:w="2077" w:type="dxa"/>
          </w:tcPr>
          <w:p w14:paraId="0A058E20" w14:textId="50CB5FE1" w:rsidR="000C5704" w:rsidRPr="00C9537F" w:rsidRDefault="000C5704" w:rsidP="00FD21DA">
            <w:pPr>
              <w:spacing w:after="60"/>
            </w:pPr>
            <w:r w:rsidRPr="00C9537F">
              <w:t>Disrespected</w:t>
            </w:r>
          </w:p>
        </w:tc>
        <w:tc>
          <w:tcPr>
            <w:tcW w:w="1800" w:type="dxa"/>
          </w:tcPr>
          <w:p w14:paraId="122A07D7" w14:textId="37849E7A" w:rsidR="000C5704" w:rsidRPr="00446E13" w:rsidRDefault="000C5704" w:rsidP="00FD21DA">
            <w:pPr>
              <w:spacing w:after="60"/>
            </w:pPr>
            <w:r w:rsidRPr="00C9537F">
              <w:t>Deprived</w:t>
            </w:r>
          </w:p>
        </w:tc>
        <w:tc>
          <w:tcPr>
            <w:tcW w:w="1620" w:type="dxa"/>
          </w:tcPr>
          <w:p w14:paraId="717B8F01" w14:textId="5E4C633D" w:rsidR="000C5704" w:rsidRPr="00446E13" w:rsidRDefault="000C5704" w:rsidP="00FD21DA">
            <w:pPr>
              <w:spacing w:after="60"/>
            </w:pPr>
            <w:r w:rsidRPr="00446E13">
              <w:t>Hurt</w:t>
            </w:r>
            <w:r w:rsidR="004A38DE" w:rsidRPr="00446E13">
              <w:t>/pain</w:t>
            </w:r>
          </w:p>
        </w:tc>
        <w:tc>
          <w:tcPr>
            <w:tcW w:w="1615" w:type="dxa"/>
          </w:tcPr>
          <w:p w14:paraId="2C2A19A4" w14:textId="06F67879" w:rsidR="000C5704" w:rsidRPr="00446E13" w:rsidRDefault="000C5704" w:rsidP="00FD21DA">
            <w:pPr>
              <w:spacing w:after="60"/>
            </w:pPr>
            <w:r w:rsidRPr="00446E13">
              <w:t>Sad</w:t>
            </w:r>
          </w:p>
        </w:tc>
      </w:tr>
      <w:tr w:rsidR="007A5BBC" w:rsidRPr="00C9537F" w14:paraId="5D35A5F4" w14:textId="77777777" w:rsidTr="00FD21DA">
        <w:tc>
          <w:tcPr>
            <w:tcW w:w="1954" w:type="dxa"/>
          </w:tcPr>
          <w:p w14:paraId="04EC61EA" w14:textId="66D005CA" w:rsidR="000C5704" w:rsidRPr="00C9537F" w:rsidRDefault="000C5704" w:rsidP="00FD21DA">
            <w:pPr>
              <w:spacing w:after="60"/>
            </w:pPr>
            <w:r w:rsidRPr="00C9537F">
              <w:t>Threatened</w:t>
            </w:r>
          </w:p>
        </w:tc>
        <w:tc>
          <w:tcPr>
            <w:tcW w:w="2077" w:type="dxa"/>
          </w:tcPr>
          <w:p w14:paraId="7B74FE42" w14:textId="6FEB68DD" w:rsidR="000C5704" w:rsidRPr="00C9537F" w:rsidRDefault="00446E13" w:rsidP="00FD21DA">
            <w:pPr>
              <w:spacing w:after="60"/>
            </w:pPr>
            <w:r w:rsidRPr="00C9537F">
              <w:t>Disillusioned</w:t>
            </w:r>
          </w:p>
        </w:tc>
        <w:tc>
          <w:tcPr>
            <w:tcW w:w="1800" w:type="dxa"/>
          </w:tcPr>
          <w:p w14:paraId="524B2947" w14:textId="333045EC" w:rsidR="000C5704" w:rsidRPr="00C9537F" w:rsidRDefault="000C5704" w:rsidP="00FD21DA">
            <w:pPr>
              <w:spacing w:after="60"/>
            </w:pPr>
            <w:r w:rsidRPr="00C9537F">
              <w:t>Indignant</w:t>
            </w:r>
          </w:p>
        </w:tc>
        <w:tc>
          <w:tcPr>
            <w:tcW w:w="1620" w:type="dxa"/>
          </w:tcPr>
          <w:p w14:paraId="287B7A03" w14:textId="6CAA9033" w:rsidR="000C5704" w:rsidRPr="00C9537F" w:rsidRDefault="000C5704" w:rsidP="00FD21DA">
            <w:pPr>
              <w:spacing w:after="60"/>
            </w:pPr>
            <w:r w:rsidRPr="00C9537F">
              <w:t>Abused</w:t>
            </w:r>
          </w:p>
        </w:tc>
        <w:tc>
          <w:tcPr>
            <w:tcW w:w="1615" w:type="dxa"/>
          </w:tcPr>
          <w:p w14:paraId="24048A2D" w14:textId="51D47415" w:rsidR="000C5704" w:rsidRPr="00C9537F" w:rsidRDefault="000C5704" w:rsidP="00FD21DA">
            <w:pPr>
              <w:spacing w:after="60"/>
            </w:pPr>
            <w:r w:rsidRPr="00C9537F">
              <w:t>Vengeful</w:t>
            </w:r>
          </w:p>
        </w:tc>
      </w:tr>
      <w:tr w:rsidR="007A5BBC" w:rsidRPr="00C9537F" w14:paraId="011F2AAD" w14:textId="77777777" w:rsidTr="00FD21DA">
        <w:tc>
          <w:tcPr>
            <w:tcW w:w="1954" w:type="dxa"/>
          </w:tcPr>
          <w:p w14:paraId="10203C4D" w14:textId="7A60AD51" w:rsidR="000C5704" w:rsidRPr="00C9537F" w:rsidRDefault="00F62A41" w:rsidP="00FD21DA">
            <w:pPr>
              <w:spacing w:after="60"/>
            </w:pPr>
            <w:r w:rsidRPr="00C9537F">
              <w:t>En</w:t>
            </w:r>
            <w:r w:rsidR="007A5BBC" w:rsidRPr="00C9537F">
              <w:t>raged/angry</w:t>
            </w:r>
          </w:p>
        </w:tc>
        <w:tc>
          <w:tcPr>
            <w:tcW w:w="2077" w:type="dxa"/>
          </w:tcPr>
          <w:p w14:paraId="3FB614D6" w14:textId="404B2A0D" w:rsidR="000C5704" w:rsidRPr="00446E13" w:rsidRDefault="00446E13" w:rsidP="00FD21DA">
            <w:pPr>
              <w:spacing w:after="60"/>
            </w:pPr>
            <w:r>
              <w:t>Meaningless</w:t>
            </w:r>
          </w:p>
        </w:tc>
        <w:tc>
          <w:tcPr>
            <w:tcW w:w="1800" w:type="dxa"/>
          </w:tcPr>
          <w:p w14:paraId="474A3ECB" w14:textId="631EF498" w:rsidR="000C5704" w:rsidRPr="00446E13" w:rsidRDefault="000C5704" w:rsidP="00FD21DA">
            <w:pPr>
              <w:spacing w:after="60"/>
            </w:pPr>
            <w:r w:rsidRPr="00446E13">
              <w:t>Self-loathing</w:t>
            </w:r>
          </w:p>
        </w:tc>
        <w:tc>
          <w:tcPr>
            <w:tcW w:w="1620" w:type="dxa"/>
          </w:tcPr>
          <w:p w14:paraId="0657BE8D" w14:textId="158261A5" w:rsidR="000C5704" w:rsidRPr="00446E13" w:rsidRDefault="000C5704" w:rsidP="00FD21DA">
            <w:pPr>
              <w:spacing w:after="60"/>
            </w:pPr>
            <w:r w:rsidRPr="00446E13">
              <w:t>Abandoned</w:t>
            </w:r>
          </w:p>
        </w:tc>
        <w:tc>
          <w:tcPr>
            <w:tcW w:w="1615" w:type="dxa"/>
          </w:tcPr>
          <w:p w14:paraId="6F35E1AA" w14:textId="33329898" w:rsidR="000C5704" w:rsidRPr="00C9537F" w:rsidRDefault="000C5704" w:rsidP="00FD21DA">
            <w:pPr>
              <w:spacing w:after="60"/>
            </w:pPr>
            <w:r w:rsidRPr="00C9537F">
              <w:t>Intolerant</w:t>
            </w:r>
          </w:p>
        </w:tc>
      </w:tr>
      <w:tr w:rsidR="007A5BBC" w:rsidRPr="00C9537F" w14:paraId="680587A3" w14:textId="77777777" w:rsidTr="00FD21DA">
        <w:tc>
          <w:tcPr>
            <w:tcW w:w="1954" w:type="dxa"/>
          </w:tcPr>
          <w:p w14:paraId="4A4DCDFE" w14:textId="1E7B2738" w:rsidR="000C5704" w:rsidRPr="00C9537F" w:rsidRDefault="00DA1048" w:rsidP="00FD21DA">
            <w:pPr>
              <w:spacing w:after="60"/>
            </w:pPr>
            <w:r w:rsidRPr="00C9537F">
              <w:t>Resentful</w:t>
            </w:r>
          </w:p>
        </w:tc>
        <w:tc>
          <w:tcPr>
            <w:tcW w:w="2077" w:type="dxa"/>
          </w:tcPr>
          <w:p w14:paraId="25E470FA" w14:textId="7A023609" w:rsidR="000C5704" w:rsidRPr="00C9537F" w:rsidRDefault="004A38DE" w:rsidP="00FD21DA">
            <w:pPr>
              <w:spacing w:after="60"/>
            </w:pPr>
            <w:r w:rsidRPr="00C9537F">
              <w:t>Obsessing</w:t>
            </w:r>
          </w:p>
        </w:tc>
        <w:tc>
          <w:tcPr>
            <w:tcW w:w="1800" w:type="dxa"/>
          </w:tcPr>
          <w:p w14:paraId="47CEE948" w14:textId="6351EBD1" w:rsidR="000C5704" w:rsidRPr="00C9537F" w:rsidRDefault="000C5704" w:rsidP="00FD21DA">
            <w:pPr>
              <w:spacing w:after="60"/>
            </w:pPr>
            <w:r w:rsidRPr="00C9537F">
              <w:t>Attacked</w:t>
            </w:r>
          </w:p>
        </w:tc>
        <w:tc>
          <w:tcPr>
            <w:tcW w:w="1620" w:type="dxa"/>
          </w:tcPr>
          <w:p w14:paraId="67D84D6A" w14:textId="3E226F3E" w:rsidR="000C5704" w:rsidRPr="00C9537F" w:rsidRDefault="000C5704" w:rsidP="00FD21DA">
            <w:pPr>
              <w:spacing w:after="60"/>
            </w:pPr>
            <w:r w:rsidRPr="00C9537F">
              <w:t>Cheated</w:t>
            </w:r>
          </w:p>
        </w:tc>
        <w:tc>
          <w:tcPr>
            <w:tcW w:w="1615" w:type="dxa"/>
          </w:tcPr>
          <w:p w14:paraId="701EC8AD" w14:textId="21E3A82B" w:rsidR="000C5704" w:rsidRPr="00C9537F" w:rsidRDefault="000C5704" w:rsidP="00FD21DA">
            <w:pPr>
              <w:spacing w:after="60"/>
            </w:pPr>
            <w:r w:rsidRPr="00C9537F">
              <w:t>Vindictive</w:t>
            </w:r>
          </w:p>
        </w:tc>
      </w:tr>
      <w:tr w:rsidR="007A5BBC" w:rsidRPr="00A536D0" w14:paraId="3E4905E1" w14:textId="77777777" w:rsidTr="00FD21DA">
        <w:tc>
          <w:tcPr>
            <w:tcW w:w="1954" w:type="dxa"/>
          </w:tcPr>
          <w:p w14:paraId="4E429FBD" w14:textId="759C4C55" w:rsidR="000C5704" w:rsidRPr="00A536D0" w:rsidRDefault="00DA1048" w:rsidP="00FD21DA">
            <w:pPr>
              <w:spacing w:after="60"/>
            </w:pPr>
            <w:r w:rsidRPr="00A536D0">
              <w:t>Frustrated</w:t>
            </w:r>
          </w:p>
        </w:tc>
        <w:tc>
          <w:tcPr>
            <w:tcW w:w="2077" w:type="dxa"/>
          </w:tcPr>
          <w:p w14:paraId="6CF6FD0F" w14:textId="56E42228" w:rsidR="000C5704" w:rsidRPr="00A536D0" w:rsidRDefault="00DA1048" w:rsidP="00FD21DA">
            <w:pPr>
              <w:spacing w:after="60"/>
            </w:pPr>
            <w:r w:rsidRPr="00A536D0">
              <w:t>Powerless/t</w:t>
            </w:r>
            <w:r w:rsidR="000C5704" w:rsidRPr="00A536D0">
              <w:t>rapped</w:t>
            </w:r>
          </w:p>
        </w:tc>
        <w:tc>
          <w:tcPr>
            <w:tcW w:w="1800" w:type="dxa"/>
          </w:tcPr>
          <w:p w14:paraId="5A571BC3" w14:textId="09C474D5" w:rsidR="000C5704" w:rsidRPr="00A536D0" w:rsidRDefault="000C5704" w:rsidP="00FD21DA">
            <w:pPr>
              <w:spacing w:after="60"/>
            </w:pPr>
            <w:r w:rsidRPr="00A536D0">
              <w:t>Overwhelmed</w:t>
            </w:r>
          </w:p>
        </w:tc>
        <w:tc>
          <w:tcPr>
            <w:tcW w:w="1620" w:type="dxa"/>
          </w:tcPr>
          <w:p w14:paraId="5AD0F6A8" w14:textId="0AE37CD8" w:rsidR="000C5704" w:rsidRPr="00A536D0" w:rsidRDefault="000C5704" w:rsidP="00FD21DA">
            <w:pPr>
              <w:spacing w:after="60"/>
            </w:pPr>
            <w:r w:rsidRPr="00A536D0">
              <w:t>Restless</w:t>
            </w:r>
          </w:p>
        </w:tc>
        <w:tc>
          <w:tcPr>
            <w:tcW w:w="1615" w:type="dxa"/>
          </w:tcPr>
          <w:p w14:paraId="1D937DAD" w14:textId="203A8145" w:rsidR="000C5704" w:rsidRPr="00A536D0" w:rsidRDefault="00AA2C1B" w:rsidP="00FD21DA">
            <w:pPr>
              <w:spacing w:after="60"/>
            </w:pPr>
            <w:r w:rsidRPr="00A536D0">
              <w:t>Compulsive</w:t>
            </w:r>
          </w:p>
        </w:tc>
      </w:tr>
      <w:tr w:rsidR="007A5BBC" w:rsidRPr="00A536D0" w14:paraId="6B6021E1" w14:textId="77777777" w:rsidTr="00FD21DA">
        <w:tc>
          <w:tcPr>
            <w:tcW w:w="1954" w:type="dxa"/>
          </w:tcPr>
          <w:p w14:paraId="3920C282" w14:textId="2ADB8ABE" w:rsidR="00AA2C1B" w:rsidRPr="00A536D0" w:rsidRDefault="00DA1048" w:rsidP="00FD21DA">
            <w:pPr>
              <w:spacing w:after="60"/>
            </w:pPr>
            <w:r w:rsidRPr="00A536D0">
              <w:t>Failed</w:t>
            </w:r>
          </w:p>
        </w:tc>
        <w:tc>
          <w:tcPr>
            <w:tcW w:w="2077" w:type="dxa"/>
          </w:tcPr>
          <w:p w14:paraId="38D2C699" w14:textId="030AC50D" w:rsidR="00AA2C1B" w:rsidRPr="00A536D0" w:rsidRDefault="00AA2C1B" w:rsidP="00FD21DA">
            <w:pPr>
              <w:spacing w:after="60"/>
            </w:pPr>
            <w:r w:rsidRPr="00A536D0">
              <w:t>Helpless</w:t>
            </w:r>
          </w:p>
        </w:tc>
        <w:tc>
          <w:tcPr>
            <w:tcW w:w="1800" w:type="dxa"/>
          </w:tcPr>
          <w:p w14:paraId="0919BF77" w14:textId="06F588AC" w:rsidR="00AA2C1B" w:rsidRPr="00A536D0" w:rsidRDefault="00AA2C1B" w:rsidP="00FD21DA">
            <w:pPr>
              <w:spacing w:after="60"/>
            </w:pPr>
            <w:r w:rsidRPr="00A536D0">
              <w:t>Panic</w:t>
            </w:r>
            <w:r w:rsidR="00DA1048" w:rsidRPr="00A536D0">
              <w:t>ky</w:t>
            </w:r>
          </w:p>
        </w:tc>
        <w:tc>
          <w:tcPr>
            <w:tcW w:w="1620" w:type="dxa"/>
          </w:tcPr>
          <w:p w14:paraId="3BD2F094" w14:textId="76256CBF" w:rsidR="00AA2C1B" w:rsidRPr="00A536D0" w:rsidRDefault="00AA2C1B" w:rsidP="00FD21DA">
            <w:pPr>
              <w:spacing w:after="60"/>
            </w:pPr>
            <w:r w:rsidRPr="00A536D0">
              <w:t>Tired</w:t>
            </w:r>
          </w:p>
        </w:tc>
        <w:tc>
          <w:tcPr>
            <w:tcW w:w="1615" w:type="dxa"/>
          </w:tcPr>
          <w:p w14:paraId="26642805" w14:textId="3758CE84" w:rsidR="00AA2C1B" w:rsidRPr="00A536D0" w:rsidRDefault="00AA2C1B" w:rsidP="00FD21DA">
            <w:pPr>
              <w:spacing w:after="60"/>
            </w:pPr>
            <w:r w:rsidRPr="00A536D0">
              <w:t>Put-upon</w:t>
            </w:r>
          </w:p>
        </w:tc>
      </w:tr>
      <w:tr w:rsidR="004A38DE" w:rsidRPr="00A536D0" w14:paraId="219C4042" w14:textId="77777777" w:rsidTr="00FD21DA">
        <w:tc>
          <w:tcPr>
            <w:tcW w:w="1954" w:type="dxa"/>
          </w:tcPr>
          <w:p w14:paraId="05FA8F62" w14:textId="610DA36E" w:rsidR="004A38DE" w:rsidRPr="00A536D0" w:rsidRDefault="004A38DE" w:rsidP="00FD21DA">
            <w:pPr>
              <w:spacing w:after="60"/>
            </w:pPr>
            <w:r w:rsidRPr="00A536D0">
              <w:t>Not good enough</w:t>
            </w:r>
          </w:p>
        </w:tc>
        <w:tc>
          <w:tcPr>
            <w:tcW w:w="2077" w:type="dxa"/>
          </w:tcPr>
          <w:p w14:paraId="785B5FE4" w14:textId="7C4985F3" w:rsidR="004A38DE" w:rsidRPr="00A536D0" w:rsidRDefault="004A38DE" w:rsidP="00FD21DA">
            <w:pPr>
              <w:spacing w:after="60"/>
            </w:pPr>
            <w:r w:rsidRPr="00A536D0">
              <w:t>Hopeless</w:t>
            </w:r>
          </w:p>
        </w:tc>
        <w:tc>
          <w:tcPr>
            <w:tcW w:w="1800" w:type="dxa"/>
          </w:tcPr>
          <w:p w14:paraId="647A9DFE" w14:textId="1E9908F2" w:rsidR="004A38DE" w:rsidRPr="00A536D0" w:rsidRDefault="004A38DE" w:rsidP="00FD21DA">
            <w:pPr>
              <w:spacing w:after="60"/>
            </w:pPr>
            <w:r w:rsidRPr="00A536D0">
              <w:t>Guilt</w:t>
            </w:r>
            <w:r w:rsidR="00446E13" w:rsidRPr="00A536D0">
              <w:t>y</w:t>
            </w:r>
          </w:p>
        </w:tc>
        <w:tc>
          <w:tcPr>
            <w:tcW w:w="1620" w:type="dxa"/>
          </w:tcPr>
          <w:p w14:paraId="4F0C1654" w14:textId="3CB22B00" w:rsidR="004A38DE" w:rsidRPr="00A536D0" w:rsidRDefault="004A38DE" w:rsidP="00FD21DA">
            <w:pPr>
              <w:spacing w:after="60"/>
            </w:pPr>
            <w:r w:rsidRPr="00A536D0">
              <w:t>Worthless</w:t>
            </w:r>
          </w:p>
        </w:tc>
        <w:tc>
          <w:tcPr>
            <w:tcW w:w="1615" w:type="dxa"/>
          </w:tcPr>
          <w:p w14:paraId="1DC1746D" w14:textId="0E7C9627" w:rsidR="004A38DE" w:rsidRPr="00A536D0" w:rsidRDefault="004A38DE" w:rsidP="00FD21DA">
            <w:pPr>
              <w:spacing w:after="60"/>
            </w:pPr>
            <w:r w:rsidRPr="00A536D0">
              <w:t>Polluted</w:t>
            </w:r>
          </w:p>
        </w:tc>
      </w:tr>
    </w:tbl>
    <w:p w14:paraId="3D345822" w14:textId="06899349" w:rsidR="000C5704" w:rsidRPr="00A536D0" w:rsidRDefault="000C5704" w:rsidP="00CC6934">
      <w:pPr>
        <w:ind w:left="360"/>
        <w:rPr>
          <w:color w:val="7030A0"/>
        </w:rPr>
      </w:pPr>
    </w:p>
    <w:p w14:paraId="66E41D93" w14:textId="1BF93A66" w:rsidR="00AA2C1B" w:rsidRPr="00A536D0" w:rsidRDefault="00AA2C1B" w:rsidP="00AF7E84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A536D0">
        <w:t xml:space="preserve">What other symptoms am I experiencing </w:t>
      </w:r>
      <w:r w:rsidR="00446E13" w:rsidRPr="00FD21DA">
        <w:rPr>
          <w:iCs/>
        </w:rPr>
        <w:t>(e.g.,</w:t>
      </w:r>
      <w:r w:rsidRPr="00FD21DA">
        <w:rPr>
          <w:iCs/>
        </w:rPr>
        <w:t xml:space="preserve"> shaking or wringing hands, bingeing, sleeplessness, loss of appetite, twitches, digestive distress, headaches, unsafe driving or self-destructive choices, fatigue, awkwardness, heart issues, faint</w:t>
      </w:r>
      <w:r w:rsidR="00203A9F" w:rsidRPr="00FD21DA">
        <w:rPr>
          <w:iCs/>
        </w:rPr>
        <w:t>ness</w:t>
      </w:r>
      <w:r w:rsidRPr="00FD21DA">
        <w:rPr>
          <w:iCs/>
        </w:rPr>
        <w:t>, inner conversations, tight throat and chest, numb</w:t>
      </w:r>
      <w:r w:rsidR="00DA1048" w:rsidRPr="00FD21DA">
        <w:rPr>
          <w:iCs/>
        </w:rPr>
        <w:t>ness</w:t>
      </w:r>
      <w:r w:rsidRPr="00FD21DA">
        <w:rPr>
          <w:iCs/>
        </w:rPr>
        <w:t>/no feeling</w:t>
      </w:r>
      <w:r w:rsidR="00446E13" w:rsidRPr="00FD21DA">
        <w:rPr>
          <w:iCs/>
        </w:rPr>
        <w:t>)</w:t>
      </w:r>
      <w:r w:rsidR="00FD21DA">
        <w:t>?</w:t>
      </w:r>
      <w:r w:rsidR="00691C12">
        <w:rPr>
          <w:color w:val="7030A0"/>
        </w:rPr>
        <w:t xml:space="preserve"> </w:t>
      </w:r>
    </w:p>
    <w:p w14:paraId="4151E257" w14:textId="77777777" w:rsidR="00543FF1" w:rsidRPr="00A536D0" w:rsidRDefault="00543FF1" w:rsidP="00CC6934">
      <w:pPr>
        <w:ind w:left="360"/>
        <w:jc w:val="both"/>
        <w:rPr>
          <w:color w:val="7030A0"/>
        </w:rPr>
      </w:pPr>
    </w:p>
    <w:p w14:paraId="1E88D9A0" w14:textId="49AC8A0E" w:rsidR="00543FF1" w:rsidRPr="00A536D0" w:rsidRDefault="00543FF1" w:rsidP="001E24F9">
      <w:pPr>
        <w:pStyle w:val="ListParagraph"/>
        <w:numPr>
          <w:ilvl w:val="0"/>
          <w:numId w:val="11"/>
        </w:numPr>
        <w:jc w:val="both"/>
      </w:pPr>
      <w:r w:rsidRPr="00A536D0">
        <w:t>Have I experienced this type of suffering before?</w:t>
      </w:r>
      <w:r w:rsidR="004E1D03" w:rsidRPr="00A536D0">
        <w:t xml:space="preserve"> </w:t>
      </w:r>
      <w:r w:rsidR="004E1D03" w:rsidRPr="00A536D0">
        <w:rPr>
          <w:i/>
        </w:rPr>
        <w:t>(</w:t>
      </w:r>
      <w:r w:rsidRPr="00A536D0">
        <w:rPr>
          <w:b/>
          <w:i/>
        </w:rPr>
        <w:t>Y</w:t>
      </w:r>
      <w:r w:rsidRPr="00A536D0">
        <w:rPr>
          <w:i/>
        </w:rPr>
        <w:t xml:space="preserve"> for yes </w:t>
      </w:r>
      <w:r w:rsidR="00A536D0" w:rsidRPr="00A536D0">
        <w:rPr>
          <w:i/>
        </w:rPr>
        <w:t>and</w:t>
      </w:r>
      <w:r w:rsidRPr="00A536D0">
        <w:rPr>
          <w:i/>
        </w:rPr>
        <w:t xml:space="preserve"> </w:t>
      </w:r>
      <w:r w:rsidRPr="00A536D0">
        <w:rPr>
          <w:b/>
          <w:i/>
        </w:rPr>
        <w:t>N</w:t>
      </w:r>
      <w:r w:rsidRPr="00A536D0">
        <w:rPr>
          <w:i/>
        </w:rPr>
        <w:t xml:space="preserve"> for no)</w:t>
      </w:r>
      <w:r w:rsidRPr="00A536D0">
        <w:t xml:space="preserve"> </w:t>
      </w:r>
      <w:r w:rsidRPr="00A536D0">
        <w:rPr>
          <w:color w:val="7030A0"/>
        </w:rPr>
        <w:tab/>
      </w:r>
      <w:r w:rsidRPr="00A536D0">
        <w:rPr>
          <w:color w:val="7030A0"/>
        </w:rPr>
        <w:tab/>
      </w:r>
      <w:r w:rsidR="001E24F9">
        <w:rPr>
          <w:color w:val="7030A0"/>
        </w:rPr>
        <w:t xml:space="preserve">              </w:t>
      </w:r>
      <w:r w:rsidR="00A536D0" w:rsidRPr="00A536D0">
        <w:rPr>
          <w:color w:val="7030A0"/>
        </w:rPr>
        <w:t xml:space="preserve"> </w:t>
      </w:r>
      <w:r w:rsidRPr="00A536D0">
        <w:t xml:space="preserve">   </w:t>
      </w:r>
      <w:r w:rsidRPr="00A536D0">
        <w:rPr>
          <w:b/>
        </w:rPr>
        <w:t>Y /</w:t>
      </w:r>
      <w:r w:rsidR="008674B6" w:rsidRPr="00A536D0">
        <w:rPr>
          <w:b/>
        </w:rPr>
        <w:t xml:space="preserve"> </w:t>
      </w:r>
      <w:r w:rsidRPr="00A536D0">
        <w:rPr>
          <w:b/>
        </w:rPr>
        <w:t>N</w:t>
      </w:r>
    </w:p>
    <w:p w14:paraId="31389F6F" w14:textId="333DAEB0" w:rsidR="00543FF1" w:rsidRPr="00A536D0" w:rsidRDefault="00543FF1" w:rsidP="00CC6934">
      <w:pPr>
        <w:ind w:left="360"/>
        <w:jc w:val="both"/>
        <w:rPr>
          <w:color w:val="7030A0"/>
        </w:rPr>
      </w:pPr>
    </w:p>
    <w:p w14:paraId="60637432" w14:textId="6638B370" w:rsidR="00543FF1" w:rsidRPr="00A536D0" w:rsidRDefault="00543FF1" w:rsidP="00CC6934">
      <w:pPr>
        <w:pStyle w:val="ListParagraph"/>
        <w:numPr>
          <w:ilvl w:val="0"/>
          <w:numId w:val="25"/>
        </w:numPr>
        <w:jc w:val="both"/>
      </w:pPr>
      <w:r w:rsidRPr="00A536D0">
        <w:t>Anniversary trauma: Do I feel this way at the same time every month or every year?</w:t>
      </w:r>
      <w:r w:rsidR="008674B6" w:rsidRPr="00A536D0">
        <w:t xml:space="preserve"> </w:t>
      </w:r>
      <w:r w:rsidR="00B44245" w:rsidRPr="00A536D0">
        <w:t xml:space="preserve">   </w:t>
      </w:r>
      <w:r w:rsidR="00B44245">
        <w:t xml:space="preserve">               </w:t>
      </w:r>
      <w:r w:rsidR="00B44245" w:rsidRPr="00A536D0">
        <w:rPr>
          <w:b/>
        </w:rPr>
        <w:t>Y / N</w:t>
      </w:r>
    </w:p>
    <w:p w14:paraId="0E5A6058" w14:textId="702FBE7D" w:rsidR="00543FF1" w:rsidRPr="00A536D0" w:rsidRDefault="00543FF1" w:rsidP="00CC6934">
      <w:pPr>
        <w:ind w:left="360"/>
        <w:jc w:val="both"/>
        <w:rPr>
          <w:b/>
        </w:rPr>
      </w:pPr>
      <w:r w:rsidRPr="00A536D0">
        <w:t>If yes, in what way and for how long?</w:t>
      </w:r>
    </w:p>
    <w:p w14:paraId="2020A2AC" w14:textId="77777777" w:rsidR="00543FF1" w:rsidRPr="00A536D0" w:rsidRDefault="00543FF1" w:rsidP="00CC6934">
      <w:pPr>
        <w:ind w:left="360"/>
        <w:jc w:val="both"/>
        <w:rPr>
          <w:color w:val="7030A0"/>
        </w:rPr>
      </w:pPr>
    </w:p>
    <w:p w14:paraId="7A052455" w14:textId="40187988" w:rsidR="00DC63F2" w:rsidRPr="00A536D0" w:rsidRDefault="00DC63F2" w:rsidP="00CC6934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PRIDE</w:t>
      </w:r>
      <w:r w:rsidR="00543FF1" w:rsidRPr="00A536D0">
        <w:rPr>
          <w:b/>
          <w:color w:val="7030A0"/>
          <w:sz w:val="24"/>
          <w:szCs w:val="24"/>
        </w:rPr>
        <w:t xml:space="preserve"> </w:t>
      </w:r>
    </w:p>
    <w:p w14:paraId="1B8B4DD1" w14:textId="4A351A5A" w:rsidR="00D162F1" w:rsidRPr="00A536D0" w:rsidRDefault="00D162F1" w:rsidP="00CC6934">
      <w:pPr>
        <w:ind w:left="360"/>
        <w:jc w:val="both"/>
        <w:rPr>
          <w:color w:val="7030A0"/>
        </w:rPr>
      </w:pPr>
    </w:p>
    <w:p w14:paraId="7240C25A" w14:textId="1DD1648D" w:rsidR="00D162F1" w:rsidRPr="00A536D0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 xml:space="preserve">How </w:t>
      </w:r>
      <w:r w:rsidRPr="00A536D0">
        <w:rPr>
          <w:i/>
        </w:rPr>
        <w:t>should</w:t>
      </w:r>
      <w:r w:rsidRPr="00A536D0">
        <w:t xml:space="preserve"> this situation be? Write down a plain statement of fact.</w:t>
      </w:r>
      <w:r w:rsidR="008674B6" w:rsidRPr="00A536D0">
        <w:rPr>
          <w:color w:val="7030A0"/>
        </w:rPr>
        <w:t xml:space="preserve"> </w:t>
      </w:r>
    </w:p>
    <w:p w14:paraId="427A1817" w14:textId="24F26CC2" w:rsidR="00AC7948" w:rsidRPr="00A536D0" w:rsidRDefault="00AC7948" w:rsidP="00CC6934">
      <w:pPr>
        <w:ind w:left="360"/>
        <w:jc w:val="both"/>
        <w:rPr>
          <w:color w:val="7030A0"/>
        </w:rPr>
      </w:pPr>
    </w:p>
    <w:p w14:paraId="03432459" w14:textId="11505EB8" w:rsidR="00AC7948" w:rsidRPr="00A536D0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>What judgment am I making about this situation? Is it good or bad? Why?</w:t>
      </w:r>
      <w:r w:rsidR="008674B6" w:rsidRPr="00A536D0">
        <w:rPr>
          <w:color w:val="7030A0"/>
        </w:rPr>
        <w:t xml:space="preserve"> </w:t>
      </w:r>
    </w:p>
    <w:p w14:paraId="71A0D6F4" w14:textId="77777777" w:rsidR="004E58A9" w:rsidRPr="00A536D0" w:rsidRDefault="004E58A9" w:rsidP="00CC6934">
      <w:pPr>
        <w:pStyle w:val="ListParagraph"/>
        <w:ind w:left="360"/>
        <w:rPr>
          <w:color w:val="7030A0"/>
        </w:rPr>
      </w:pPr>
    </w:p>
    <w:p w14:paraId="74327037" w14:textId="2366726C" w:rsidR="000A4A91" w:rsidRPr="00A536D0" w:rsidRDefault="000A4A91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 xml:space="preserve">What stories am I using to explain my fear and justify my suffering? </w:t>
      </w:r>
      <w:r w:rsidR="00F31152" w:rsidRPr="00A536D0">
        <w:rPr>
          <w:i/>
        </w:rPr>
        <w:t>(</w:t>
      </w:r>
      <w:r w:rsidR="008674B6" w:rsidRPr="00A536D0">
        <w:rPr>
          <w:i/>
        </w:rPr>
        <w:t>Highlight</w:t>
      </w:r>
      <w:r w:rsidRPr="00A536D0">
        <w:rPr>
          <w:i/>
        </w:rPr>
        <w:t xml:space="preserve"> those that apply</w:t>
      </w:r>
      <w:r w:rsidR="00F31152" w:rsidRPr="00A536D0">
        <w:rPr>
          <w:i/>
        </w:rPr>
        <w:t>)</w:t>
      </w:r>
      <w:r w:rsidR="008674B6" w:rsidRPr="00A536D0">
        <w:rPr>
          <w:color w:val="7030A0"/>
        </w:rPr>
        <w:t xml:space="preserve"> </w:t>
      </w:r>
    </w:p>
    <w:p w14:paraId="0B255600" w14:textId="77777777" w:rsidR="000A4A91" w:rsidRPr="00A536D0" w:rsidRDefault="000A4A91" w:rsidP="00CC6934">
      <w:pPr>
        <w:pStyle w:val="ListParagraph"/>
        <w:ind w:left="357"/>
        <w:jc w:val="both"/>
        <w:rPr>
          <w:color w:val="7030A0"/>
        </w:rPr>
      </w:pPr>
    </w:p>
    <w:p w14:paraId="2FB707D6" w14:textId="2C406D61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>Fortune-telling: predicting the future and basing feelings on that prediction</w:t>
      </w:r>
      <w:r w:rsidR="008674B6" w:rsidRPr="00A536D0">
        <w:rPr>
          <w:color w:val="7030A0"/>
        </w:rPr>
        <w:t xml:space="preserve"> </w:t>
      </w:r>
    </w:p>
    <w:p w14:paraId="1BB47649" w14:textId="3A600FCC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Disaster fantasies: </w:t>
      </w:r>
      <w:r w:rsidR="00AC7948" w:rsidRPr="00A536D0">
        <w:t>creating nightmare scenarios above and beyond current facts</w:t>
      </w:r>
      <w:r w:rsidR="008674B6" w:rsidRPr="00A536D0">
        <w:rPr>
          <w:color w:val="7030A0"/>
        </w:rPr>
        <w:t xml:space="preserve"> </w:t>
      </w:r>
    </w:p>
    <w:p w14:paraId="752A8451" w14:textId="124AE2B3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Mind-reading: </w:t>
      </w:r>
      <w:r w:rsidR="00AC7948" w:rsidRPr="00A536D0">
        <w:t>imputing thoughts and motives to others</w:t>
      </w:r>
      <w:r w:rsidR="008674B6" w:rsidRPr="00A536D0">
        <w:rPr>
          <w:color w:val="7030A0"/>
        </w:rPr>
        <w:t xml:space="preserve"> </w:t>
      </w:r>
    </w:p>
    <w:p w14:paraId="7B23014C" w14:textId="5DE7B27C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>Personalizin</w:t>
      </w:r>
      <w:r w:rsidR="007A5BBC" w:rsidRPr="00A536D0">
        <w:t xml:space="preserve">g: </w:t>
      </w:r>
      <w:r w:rsidRPr="00A536D0">
        <w:t xml:space="preserve">interpreting circumstances and the actions of others as </w:t>
      </w:r>
      <w:r w:rsidR="00F31152" w:rsidRPr="00A536D0">
        <w:t xml:space="preserve">a </w:t>
      </w:r>
      <w:r w:rsidRPr="00A536D0">
        <w:t>personal attack</w:t>
      </w:r>
      <w:r w:rsidR="008674B6" w:rsidRPr="00A536D0">
        <w:rPr>
          <w:color w:val="7030A0"/>
        </w:rPr>
        <w:t xml:space="preserve"> </w:t>
      </w:r>
    </w:p>
    <w:p w14:paraId="08F5B3C7" w14:textId="1CB72780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Punching: </w:t>
      </w:r>
      <w:r w:rsidR="00AC7948" w:rsidRPr="00A536D0">
        <w:t>choosing loaded words to reinforce my feelings or create more drama</w:t>
      </w:r>
      <w:r w:rsidR="008674B6" w:rsidRPr="00A536D0">
        <w:rPr>
          <w:color w:val="7030A0"/>
        </w:rPr>
        <w:t xml:space="preserve"> </w:t>
      </w:r>
    </w:p>
    <w:p w14:paraId="54FE93D0" w14:textId="382A7BC1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lastRenderedPageBreak/>
        <w:t xml:space="preserve">Extreme thinking: </w:t>
      </w:r>
      <w:r w:rsidR="00AC7948" w:rsidRPr="00A536D0">
        <w:t>using absolute terms like always, every, never, best, etc.</w:t>
      </w:r>
      <w:r w:rsidR="00AC7948" w:rsidRPr="00A536D0">
        <w:rPr>
          <w:color w:val="7030A0"/>
        </w:rPr>
        <w:t xml:space="preserve"> </w:t>
      </w:r>
    </w:p>
    <w:p w14:paraId="45796715" w14:textId="47D7C607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Over-generalizing: </w:t>
      </w:r>
      <w:r w:rsidR="00AC7948" w:rsidRPr="00A536D0">
        <w:t>globalizing a few incidents into general experience</w:t>
      </w:r>
      <w:r w:rsidR="008674B6" w:rsidRPr="00A536D0">
        <w:rPr>
          <w:color w:val="7030A0"/>
        </w:rPr>
        <w:t xml:space="preserve"> </w:t>
      </w:r>
    </w:p>
    <w:p w14:paraId="5D746645" w14:textId="3BD4E41E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Magic: </w:t>
      </w:r>
      <w:r w:rsidR="00AC7948" w:rsidRPr="00A536D0">
        <w:t xml:space="preserve">expecting results from no real effort </w:t>
      </w:r>
      <w:r w:rsidR="00C835E8" w:rsidRPr="00A536D0">
        <w:t xml:space="preserve">and denying the reality of </w:t>
      </w:r>
      <w:r w:rsidR="00AC7948" w:rsidRPr="00A536D0">
        <w:t>cause and effect</w:t>
      </w:r>
      <w:r w:rsidR="008674B6" w:rsidRPr="00A536D0">
        <w:rPr>
          <w:color w:val="7030A0"/>
        </w:rPr>
        <w:t xml:space="preserve"> </w:t>
      </w:r>
    </w:p>
    <w:p w14:paraId="55845682" w14:textId="2382CE5C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Discounting: </w:t>
      </w:r>
      <w:r w:rsidR="00AC7948" w:rsidRPr="00A536D0">
        <w:t>ignoring the positive aspects of a situation</w:t>
      </w:r>
      <w:r w:rsidR="00AC7948" w:rsidRPr="00A536D0">
        <w:rPr>
          <w:color w:val="7030A0"/>
        </w:rPr>
        <w:t xml:space="preserve"> </w:t>
      </w:r>
    </w:p>
    <w:p w14:paraId="50F79337" w14:textId="3B054666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Unfairness: </w:t>
      </w:r>
      <w:r w:rsidR="00AC7948" w:rsidRPr="00A536D0">
        <w:t>judging a situation or event to be unfair</w:t>
      </w:r>
      <w:r w:rsidR="00AC7948" w:rsidRPr="00A536D0">
        <w:rPr>
          <w:color w:val="7030A0"/>
        </w:rPr>
        <w:t xml:space="preserve"> </w:t>
      </w:r>
    </w:p>
    <w:p w14:paraId="44D78497" w14:textId="71402A1D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>Dismissing: “If it weren’t for . . . everything would be fine.”</w:t>
      </w:r>
      <w:r w:rsidR="008674B6" w:rsidRPr="00A536D0">
        <w:rPr>
          <w:color w:val="7030A0"/>
        </w:rPr>
        <w:t xml:space="preserve"> </w:t>
      </w:r>
    </w:p>
    <w:p w14:paraId="1B066601" w14:textId="459C84DC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>Logical conclusions: focusing on one logical conclusion that excludes possibilities</w:t>
      </w:r>
      <w:r w:rsidR="008674B6" w:rsidRPr="00A536D0">
        <w:rPr>
          <w:color w:val="7030A0"/>
        </w:rPr>
        <w:t xml:space="preserve"> </w:t>
      </w:r>
    </w:p>
    <w:p w14:paraId="5F840356" w14:textId="20A1BC2C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Dead end thinking: “I had to </w:t>
      </w:r>
      <w:r w:rsidR="00C835E8" w:rsidRPr="00A536D0">
        <w:t>do it</w:t>
      </w:r>
      <w:r w:rsidRPr="00A536D0">
        <w:t xml:space="preserve"> </w:t>
      </w:r>
      <w:r w:rsidR="00C835E8" w:rsidRPr="00A536D0">
        <w:t>[</w:t>
      </w:r>
      <w:r w:rsidRPr="00A536D0">
        <w:t>think it, feel it, choose it</w:t>
      </w:r>
      <w:r w:rsidR="00F31152" w:rsidRPr="00A536D0">
        <w:t>]</w:t>
      </w:r>
      <w:r w:rsidRPr="00A536D0">
        <w:t xml:space="preserve"> because . . .”</w:t>
      </w:r>
      <w:r w:rsidR="008674B6" w:rsidRPr="00A536D0">
        <w:rPr>
          <w:color w:val="7030A0"/>
        </w:rPr>
        <w:t xml:space="preserve"> </w:t>
      </w:r>
    </w:p>
    <w:p w14:paraId="6680E550" w14:textId="0A5EF6B5" w:rsidR="00AC7948" w:rsidRPr="00A536D0" w:rsidRDefault="007A5BBC" w:rsidP="009C4368">
      <w:pPr>
        <w:pStyle w:val="ListParagraph"/>
        <w:numPr>
          <w:ilvl w:val="0"/>
          <w:numId w:val="14"/>
        </w:numPr>
        <w:spacing w:after="120" w:line="360" w:lineRule="auto"/>
        <w:ind w:left="714" w:hanging="357"/>
        <w:jc w:val="both"/>
        <w:rPr>
          <w:color w:val="7030A0"/>
        </w:rPr>
      </w:pPr>
      <w:r w:rsidRPr="00A536D0">
        <w:t>Deja v</w:t>
      </w:r>
      <w:r w:rsidR="00AC7948" w:rsidRPr="00A536D0">
        <w:t>u: “It’s all going to happen all over again.”</w:t>
      </w:r>
      <w:r w:rsidR="008674B6" w:rsidRPr="00A536D0">
        <w:rPr>
          <w:color w:val="7030A0"/>
        </w:rPr>
        <w:t xml:space="preserve"> </w:t>
      </w:r>
    </w:p>
    <w:p w14:paraId="782B2CCE" w14:textId="16740B92" w:rsidR="00CC6934" w:rsidRPr="00A536D0" w:rsidRDefault="00CC6934" w:rsidP="00CC6934">
      <w:pPr>
        <w:jc w:val="both"/>
        <w:rPr>
          <w:color w:val="7030A0"/>
        </w:rPr>
      </w:pPr>
      <w:r w:rsidRPr="00A536D0">
        <w:t xml:space="preserve">Write down your virtue story. Here are some examples: </w:t>
      </w:r>
      <w:r w:rsidRPr="00A536D0">
        <w:rPr>
          <w:i/>
          <w:iCs/>
        </w:rPr>
        <w:t>I would make a mess.</w:t>
      </w:r>
      <w:r w:rsidRPr="00A536D0">
        <w:t xml:space="preserve"> </w:t>
      </w:r>
      <w:r w:rsidRPr="00A536D0">
        <w:rPr>
          <w:i/>
        </w:rPr>
        <w:t xml:space="preserve">I just have high standards. I want to protect you. God wouldn’t like it. </w:t>
      </w:r>
      <w:proofErr w:type="gramStart"/>
      <w:r w:rsidRPr="00A536D0">
        <w:rPr>
          <w:i/>
        </w:rPr>
        <w:t>I</w:t>
      </w:r>
      <w:r w:rsidR="00A536D0" w:rsidRPr="00A536D0">
        <w:rPr>
          <w:i/>
        </w:rPr>
        <w:t>’</w:t>
      </w:r>
      <w:r w:rsidRPr="00A536D0">
        <w:rPr>
          <w:i/>
        </w:rPr>
        <w:t>m</w:t>
      </w:r>
      <w:proofErr w:type="gramEnd"/>
      <w:r w:rsidRPr="00A536D0">
        <w:rPr>
          <w:i/>
        </w:rPr>
        <w:t xml:space="preserve"> loyal to my friends/beliefs. </w:t>
      </w:r>
      <w:proofErr w:type="gramStart"/>
      <w:r w:rsidRPr="00A536D0">
        <w:rPr>
          <w:i/>
        </w:rPr>
        <w:t>I</w:t>
      </w:r>
      <w:r w:rsidR="00A536D0" w:rsidRPr="00A536D0">
        <w:rPr>
          <w:i/>
        </w:rPr>
        <w:t>’m</w:t>
      </w:r>
      <w:proofErr w:type="gramEnd"/>
      <w:r w:rsidRPr="00A536D0">
        <w:rPr>
          <w:i/>
        </w:rPr>
        <w:t xml:space="preserve"> taking care of myself/others. I’m the only one who can handle it. It feels right—I just know. God/Satan forced me to do it. I</w:t>
      </w:r>
      <w:r w:rsidR="00A536D0" w:rsidRPr="00A536D0">
        <w:rPr>
          <w:i/>
        </w:rPr>
        <w:t xml:space="preserve">’m </w:t>
      </w:r>
      <w:r w:rsidRPr="00A536D0">
        <w:rPr>
          <w:i/>
        </w:rPr>
        <w:t>unselfish. I</w:t>
      </w:r>
      <w:r w:rsidR="00A536D0" w:rsidRPr="00A536D0">
        <w:rPr>
          <w:i/>
        </w:rPr>
        <w:t>’m</w:t>
      </w:r>
      <w:r w:rsidRPr="00A536D0">
        <w:rPr>
          <w:i/>
        </w:rPr>
        <w:t xml:space="preserve"> special/handicapped. I need to feel supported and understood. My intentions are good.</w:t>
      </w:r>
      <w:r w:rsidRPr="00A536D0">
        <w:t xml:space="preserve"> </w:t>
      </w:r>
    </w:p>
    <w:p w14:paraId="79C367C9" w14:textId="58717D55" w:rsidR="00CC6934" w:rsidRPr="00A536D0" w:rsidRDefault="00CC6934" w:rsidP="0091512F">
      <w:pPr>
        <w:jc w:val="both"/>
        <w:rPr>
          <w:color w:val="7030A0"/>
        </w:rPr>
      </w:pPr>
    </w:p>
    <w:p w14:paraId="14E214B3" w14:textId="779F2113" w:rsidR="00CC6934" w:rsidRPr="00A536D0" w:rsidRDefault="00CC6934" w:rsidP="0091512F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 xml:space="preserve">THE MIRROR </w:t>
      </w:r>
    </w:p>
    <w:p w14:paraId="0C4A4C7D" w14:textId="77777777" w:rsidR="00CC6934" w:rsidRPr="00A536D0" w:rsidRDefault="00CC6934" w:rsidP="0091512F">
      <w:pPr>
        <w:jc w:val="both"/>
        <w:rPr>
          <w:color w:val="7030A0"/>
        </w:rPr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  <w:gridCol w:w="709"/>
      </w:tblGrid>
      <w:tr w:rsidR="003002AE" w:rsidRPr="00A536D0" w14:paraId="36A649A0" w14:textId="77777777" w:rsidTr="0091512F">
        <w:tc>
          <w:tcPr>
            <w:tcW w:w="8755" w:type="dxa"/>
          </w:tcPr>
          <w:p w14:paraId="70961F00" w14:textId="1117775A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  <w:rPr>
                <w:b/>
                <w:sz w:val="24"/>
                <w:szCs w:val="24"/>
              </w:rPr>
            </w:pPr>
            <w:r w:rsidRPr="00A536D0">
              <w:t>Will you take responsibility for your participation in, and the perpetuation of, your suffering?</w:t>
            </w:r>
          </w:p>
        </w:tc>
        <w:tc>
          <w:tcPr>
            <w:tcW w:w="709" w:type="dxa"/>
          </w:tcPr>
          <w:p w14:paraId="4A303677" w14:textId="583EB6B1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47F485EB" w14:textId="77777777" w:rsidTr="0091512F">
        <w:tc>
          <w:tcPr>
            <w:tcW w:w="8755" w:type="dxa"/>
          </w:tcPr>
          <w:p w14:paraId="12898F60" w14:textId="6388ABAC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Will you accept the possibility that you may be creating your own suffering?</w:t>
            </w:r>
          </w:p>
        </w:tc>
        <w:tc>
          <w:tcPr>
            <w:tcW w:w="709" w:type="dxa"/>
          </w:tcPr>
          <w:p w14:paraId="424E1125" w14:textId="52FF72D9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6DEFD652" w14:textId="77777777" w:rsidTr="0091512F">
        <w:tc>
          <w:tcPr>
            <w:tcW w:w="8755" w:type="dxa"/>
          </w:tcPr>
          <w:p w14:paraId="5649402D" w14:textId="1F420872" w:rsidR="003F2ABC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this suffering reveal that there is an area of your life that needs to change?</w:t>
            </w:r>
          </w:p>
        </w:tc>
        <w:tc>
          <w:tcPr>
            <w:tcW w:w="709" w:type="dxa"/>
          </w:tcPr>
          <w:p w14:paraId="532FDAF5" w14:textId="69A0ABAE" w:rsidR="003F2ABC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F16CC8" w:rsidRPr="00A536D0" w14:paraId="31BA46F3" w14:textId="77777777" w:rsidTr="0091512F">
        <w:tc>
          <w:tcPr>
            <w:tcW w:w="8755" w:type="dxa"/>
          </w:tcPr>
          <w:p w14:paraId="2AE1E9F8" w14:textId="60BAD166" w:rsidR="00F16CC8" w:rsidRPr="00A536D0" w:rsidRDefault="00F16CC8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willing to make necessary changes?</w:t>
            </w:r>
          </w:p>
        </w:tc>
        <w:tc>
          <w:tcPr>
            <w:tcW w:w="709" w:type="dxa"/>
          </w:tcPr>
          <w:p w14:paraId="37D99873" w14:textId="75D400F6" w:rsidR="00F16CC8" w:rsidRPr="00A536D0" w:rsidRDefault="00F16CC8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A536D0" w14:paraId="758655E7" w14:textId="77777777" w:rsidTr="0091512F">
        <w:tc>
          <w:tcPr>
            <w:tcW w:w="8755" w:type="dxa"/>
          </w:tcPr>
          <w:p w14:paraId="6C7322A0" w14:textId="16D0E75A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</w:t>
            </w:r>
            <w:r w:rsidR="003F5852" w:rsidRPr="00A536D0">
              <w:t>s</w:t>
            </w:r>
            <w:r w:rsidR="00F16CC8" w:rsidRPr="00A536D0">
              <w:t xml:space="preserve"> </w:t>
            </w:r>
            <w:r w:rsidRPr="00A536D0">
              <w:t xml:space="preserve">suffering reveal </w:t>
            </w:r>
            <w:r w:rsidR="0097492C" w:rsidRPr="00A536D0">
              <w:t>hurt pride and the</w:t>
            </w:r>
            <w:r w:rsidRPr="00A536D0">
              <w:t xml:space="preserve"> need to be right?</w:t>
            </w:r>
          </w:p>
        </w:tc>
        <w:tc>
          <w:tcPr>
            <w:tcW w:w="709" w:type="dxa"/>
          </w:tcPr>
          <w:p w14:paraId="18043C34" w14:textId="3CE90945" w:rsidR="00E3757B" w:rsidRPr="00A536D0" w:rsidRDefault="00E3757B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A536D0" w14:paraId="46F73020" w14:textId="77777777" w:rsidTr="0091512F">
        <w:trPr>
          <w:trHeight w:val="70"/>
        </w:trPr>
        <w:tc>
          <w:tcPr>
            <w:tcW w:w="8755" w:type="dxa"/>
          </w:tcPr>
          <w:p w14:paraId="384F2CF3" w14:textId="1F7F4CC1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more willing to be well than to be right?</w:t>
            </w:r>
          </w:p>
        </w:tc>
        <w:tc>
          <w:tcPr>
            <w:tcW w:w="709" w:type="dxa"/>
          </w:tcPr>
          <w:p w14:paraId="507C2DD5" w14:textId="019CD07D" w:rsidR="0095111E" w:rsidRPr="00A536D0" w:rsidRDefault="0095111E" w:rsidP="0091512F">
            <w:pPr>
              <w:spacing w:before="120" w:line="360" w:lineRule="auto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</w:tbl>
    <w:p w14:paraId="5D120D03" w14:textId="7972AF76" w:rsidR="00AC7948" w:rsidRPr="00A536D0" w:rsidRDefault="00AC7948" w:rsidP="0091512F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WISDOM</w:t>
      </w:r>
      <w:r w:rsidR="008674B6" w:rsidRPr="00A536D0">
        <w:rPr>
          <w:color w:val="7030A0"/>
          <w:sz w:val="24"/>
          <w:szCs w:val="24"/>
        </w:rPr>
        <w:t xml:space="preserve"> </w:t>
      </w:r>
    </w:p>
    <w:p w14:paraId="3FC24C1C" w14:textId="7AD0BBA0" w:rsidR="00E54B10" w:rsidRPr="00A536D0" w:rsidRDefault="00E54B10" w:rsidP="0091512F">
      <w:pPr>
        <w:jc w:val="both"/>
        <w:rPr>
          <w:color w:val="7030A0"/>
        </w:rPr>
      </w:pP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709"/>
      </w:tblGrid>
      <w:tr w:rsidR="00E54B10" w:rsidRPr="00A536D0" w14:paraId="4A269BB9" w14:textId="77777777" w:rsidTr="0091512F">
        <w:tc>
          <w:tcPr>
            <w:tcW w:w="8789" w:type="dxa"/>
          </w:tcPr>
          <w:p w14:paraId="2973DD85" w14:textId="6F150340" w:rsidR="00E54B10" w:rsidRPr="00A536D0" w:rsidRDefault="00E54B10" w:rsidP="003739FD">
            <w:pPr>
              <w:pStyle w:val="ListParagraph"/>
              <w:numPr>
                <w:ilvl w:val="0"/>
                <w:numId w:val="31"/>
              </w:numPr>
              <w:ind w:left="414" w:hanging="383"/>
              <w:jc w:val="both"/>
              <w:rPr>
                <w:color w:val="7030A0"/>
              </w:rPr>
            </w:pPr>
            <w:r w:rsidRPr="00A536D0">
              <w:t>Do you want to learn wisdom from above?</w:t>
            </w:r>
          </w:p>
        </w:tc>
        <w:tc>
          <w:tcPr>
            <w:tcW w:w="709" w:type="dxa"/>
          </w:tcPr>
          <w:p w14:paraId="5D05FF79" w14:textId="15A637F2" w:rsidR="00E54B10" w:rsidRPr="00A536D0" w:rsidRDefault="00E54B10" w:rsidP="0091512F">
            <w:pPr>
              <w:spacing w:line="360" w:lineRule="auto"/>
              <w:rPr>
                <w:color w:val="7030A0"/>
              </w:rPr>
            </w:pPr>
            <w:r w:rsidRPr="00A536D0">
              <w:rPr>
                <w:b/>
              </w:rPr>
              <w:t>Y / N</w:t>
            </w:r>
          </w:p>
        </w:tc>
      </w:tr>
    </w:tbl>
    <w:p w14:paraId="2B706E1B" w14:textId="72ABB638" w:rsidR="00CC6934" w:rsidRPr="00A536D0" w:rsidRDefault="00CC6934" w:rsidP="003739FD">
      <w:pPr>
        <w:pStyle w:val="ListParagraph"/>
        <w:numPr>
          <w:ilvl w:val="0"/>
          <w:numId w:val="31"/>
        </w:numPr>
        <w:jc w:val="both"/>
        <w:rPr>
          <w:color w:val="7030A0"/>
        </w:rPr>
      </w:pPr>
      <w:r w:rsidRPr="00A536D0">
        <w:t xml:space="preserve">Look at these two lists based on James 3:13–18. What has been revealed about you through this suffering? </w:t>
      </w:r>
      <w:r w:rsidRPr="00A536D0">
        <w:rPr>
          <w:i/>
        </w:rPr>
        <w:t>(High</w:t>
      </w:r>
      <w:r w:rsidR="00222101" w:rsidRPr="00A536D0">
        <w:rPr>
          <w:i/>
        </w:rPr>
        <w:t>light the words or phrases that apply to you</w:t>
      </w:r>
      <w:r w:rsidR="00222101" w:rsidRPr="00A536D0">
        <w:rPr>
          <w:i/>
          <w:color w:val="7030A0"/>
        </w:rPr>
        <w:t>)</w:t>
      </w:r>
      <w:r w:rsidR="00222101" w:rsidRPr="00A536D0">
        <w:rPr>
          <w:color w:val="7030A0"/>
        </w:rPr>
        <w:t xml:space="preserve"> </w:t>
      </w:r>
    </w:p>
    <w:p w14:paraId="204FA1A7" w14:textId="29F94EF9" w:rsidR="00E54B10" w:rsidRPr="00A536D0" w:rsidRDefault="00E54B10" w:rsidP="00AF7E84">
      <w:pPr>
        <w:ind w:left="360"/>
        <w:jc w:val="both"/>
        <w:rPr>
          <w:color w:val="7030A0"/>
        </w:rPr>
      </w:pPr>
    </w:p>
    <w:tbl>
      <w:tblPr>
        <w:tblStyle w:val="TableGrid"/>
        <w:tblW w:w="9071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0"/>
      </w:tblGrid>
      <w:tr w:rsidR="00B76496" w:rsidRPr="00A536D0" w14:paraId="7C738D00" w14:textId="77777777" w:rsidTr="003739FD">
        <w:trPr>
          <w:trHeight w:val="106"/>
        </w:trPr>
        <w:tc>
          <w:tcPr>
            <w:tcW w:w="4111" w:type="dxa"/>
          </w:tcPr>
          <w:p w14:paraId="141EA775" w14:textId="7B1AE64F" w:rsidR="00C9537F" w:rsidRPr="00A536D0" w:rsidRDefault="00C9537F" w:rsidP="003739FD">
            <w:pPr>
              <w:spacing w:after="60"/>
              <w:ind w:left="-57"/>
              <w:jc w:val="both"/>
              <w:rPr>
                <w:b/>
              </w:rPr>
            </w:pPr>
            <w:r w:rsidRPr="00A536D0">
              <w:rPr>
                <w:b/>
              </w:rPr>
              <w:t>Wisdom from above</w:t>
            </w:r>
          </w:p>
        </w:tc>
        <w:tc>
          <w:tcPr>
            <w:tcW w:w="4960" w:type="dxa"/>
          </w:tcPr>
          <w:p w14:paraId="770B02B3" w14:textId="0949DC0B" w:rsidR="00C9537F" w:rsidRPr="00B44245" w:rsidRDefault="00C9537F" w:rsidP="0091512F">
            <w:pPr>
              <w:spacing w:after="80"/>
              <w:jc w:val="both"/>
              <w:rPr>
                <w:b/>
              </w:rPr>
            </w:pPr>
            <w:r w:rsidRPr="00B44245">
              <w:rPr>
                <w:b/>
              </w:rPr>
              <w:t>Wisdom from below</w:t>
            </w:r>
            <w:r w:rsidR="00792AE8" w:rsidRPr="00B44245">
              <w:rPr>
                <w:b/>
              </w:rPr>
              <w:t xml:space="preserve"> </w:t>
            </w:r>
          </w:p>
        </w:tc>
      </w:tr>
      <w:tr w:rsidR="00B76496" w14:paraId="0693F10A" w14:textId="77777777" w:rsidTr="003739FD">
        <w:trPr>
          <w:trHeight w:hRule="exact" w:val="340"/>
        </w:trPr>
        <w:tc>
          <w:tcPr>
            <w:tcW w:w="4111" w:type="dxa"/>
          </w:tcPr>
          <w:p w14:paraId="614B81D6" w14:textId="053A8187" w:rsidR="00AC7948" w:rsidRPr="00A536D0" w:rsidRDefault="00F632B2" w:rsidP="003739FD">
            <w:pPr>
              <w:spacing w:after="60"/>
              <w:ind w:left="-57"/>
              <w:jc w:val="both"/>
            </w:pPr>
            <w:r w:rsidRPr="00A536D0">
              <w:t>Cleverness in practical matters</w:t>
            </w:r>
          </w:p>
        </w:tc>
        <w:tc>
          <w:tcPr>
            <w:tcW w:w="4960" w:type="dxa"/>
          </w:tcPr>
          <w:p w14:paraId="28C0C6B6" w14:textId="44261FBB" w:rsidR="00AC7948" w:rsidRPr="00B44245" w:rsidRDefault="00F632B2" w:rsidP="0091512F">
            <w:pPr>
              <w:spacing w:after="80"/>
              <w:jc w:val="both"/>
            </w:pPr>
            <w:r w:rsidRPr="00B44245">
              <w:t>Inner conflicts</w:t>
            </w:r>
          </w:p>
        </w:tc>
      </w:tr>
      <w:tr w:rsidR="00B76496" w14:paraId="5D77E9E7" w14:textId="77777777" w:rsidTr="003739FD">
        <w:trPr>
          <w:trHeight w:hRule="exact" w:val="340"/>
        </w:trPr>
        <w:tc>
          <w:tcPr>
            <w:tcW w:w="4111" w:type="dxa"/>
          </w:tcPr>
          <w:p w14:paraId="5768061B" w14:textId="6AAE8A2A" w:rsidR="00F632B2" w:rsidRDefault="00F632B2" w:rsidP="003739FD">
            <w:pPr>
              <w:spacing w:after="80"/>
              <w:ind w:left="-57"/>
              <w:jc w:val="both"/>
            </w:pPr>
            <w:r>
              <w:t>Skill</w:t>
            </w:r>
          </w:p>
        </w:tc>
        <w:tc>
          <w:tcPr>
            <w:tcW w:w="4960" w:type="dxa"/>
          </w:tcPr>
          <w:p w14:paraId="4CBF2EEC" w14:textId="5608D3BD" w:rsidR="00F632B2" w:rsidRPr="00B44245" w:rsidRDefault="00F632B2" w:rsidP="0091512F">
            <w:pPr>
              <w:spacing w:after="60"/>
              <w:jc w:val="both"/>
            </w:pPr>
            <w:r w:rsidRPr="00B44245">
              <w:t>Competition for my resources</w:t>
            </w:r>
          </w:p>
        </w:tc>
      </w:tr>
      <w:tr w:rsidR="00B76496" w14:paraId="55C3D6AB" w14:textId="77777777" w:rsidTr="003739FD">
        <w:trPr>
          <w:trHeight w:hRule="exact" w:val="340"/>
        </w:trPr>
        <w:tc>
          <w:tcPr>
            <w:tcW w:w="4111" w:type="dxa"/>
          </w:tcPr>
          <w:p w14:paraId="3F4C7B2F" w14:textId="45B890E9" w:rsidR="00F632B2" w:rsidRDefault="00F632B2" w:rsidP="003739FD">
            <w:pPr>
              <w:spacing w:after="80"/>
              <w:ind w:left="-57"/>
              <w:jc w:val="both"/>
            </w:pPr>
            <w:r>
              <w:t>Excellent behavior</w:t>
            </w:r>
          </w:p>
        </w:tc>
        <w:tc>
          <w:tcPr>
            <w:tcW w:w="4960" w:type="dxa"/>
          </w:tcPr>
          <w:p w14:paraId="741E9EED" w14:textId="6DED8422" w:rsidR="00F632B2" w:rsidRPr="00B44245" w:rsidRDefault="00F632B2" w:rsidP="0091512F">
            <w:pPr>
              <w:spacing w:after="60"/>
              <w:jc w:val="both"/>
            </w:pPr>
            <w:r w:rsidRPr="00B44245">
              <w:t>Compelling selfish ambition</w:t>
            </w:r>
          </w:p>
        </w:tc>
      </w:tr>
      <w:tr w:rsidR="00B76496" w14:paraId="2D35BBA0" w14:textId="77777777" w:rsidTr="003739FD">
        <w:trPr>
          <w:trHeight w:hRule="exact" w:val="340"/>
        </w:trPr>
        <w:tc>
          <w:tcPr>
            <w:tcW w:w="4111" w:type="dxa"/>
          </w:tcPr>
          <w:p w14:paraId="277989F1" w14:textId="14B4F699" w:rsidR="00F632B2" w:rsidRDefault="00F632B2" w:rsidP="003739FD">
            <w:pPr>
              <w:spacing w:after="80"/>
              <w:ind w:left="-57"/>
              <w:jc w:val="both"/>
            </w:pPr>
            <w:r>
              <w:t>Us</w:t>
            </w:r>
            <w:r w:rsidR="001226FA">
              <w:t>ing</w:t>
            </w:r>
            <w:r>
              <w:t xml:space="preserve"> tools gently</w:t>
            </w:r>
          </w:p>
        </w:tc>
        <w:tc>
          <w:tcPr>
            <w:tcW w:w="4960" w:type="dxa"/>
          </w:tcPr>
          <w:p w14:paraId="7CADA8E8" w14:textId="6E2AC0DC" w:rsidR="00F632B2" w:rsidRPr="00B44245" w:rsidRDefault="00F632B2" w:rsidP="0091512F">
            <w:pPr>
              <w:spacing w:after="60"/>
              <w:jc w:val="both"/>
            </w:pPr>
            <w:r w:rsidRPr="00B44245">
              <w:t>Tak</w:t>
            </w:r>
            <w:r w:rsidR="001226FA" w:rsidRPr="00B44245">
              <w:t>ing</w:t>
            </w:r>
            <w:r w:rsidRPr="00B44245">
              <w:t xml:space="preserve"> cheap, habitual shortcuts to relieve tension</w:t>
            </w:r>
          </w:p>
        </w:tc>
      </w:tr>
      <w:tr w:rsidR="00B76496" w14:paraId="4094125B" w14:textId="77777777" w:rsidTr="003739FD">
        <w:trPr>
          <w:trHeight w:hRule="exact" w:val="340"/>
        </w:trPr>
        <w:tc>
          <w:tcPr>
            <w:tcW w:w="4111" w:type="dxa"/>
          </w:tcPr>
          <w:p w14:paraId="49C97E62" w14:textId="668EF0E1" w:rsidR="00F632B2" w:rsidRDefault="00F632B2" w:rsidP="003739FD">
            <w:pPr>
              <w:spacing w:after="80"/>
              <w:ind w:left="-57"/>
              <w:jc w:val="both"/>
            </w:pPr>
            <w:r>
              <w:t>Hol</w:t>
            </w:r>
            <w:r w:rsidR="00F31152">
              <w:t>iness</w:t>
            </w:r>
          </w:p>
        </w:tc>
        <w:tc>
          <w:tcPr>
            <w:tcW w:w="4960" w:type="dxa"/>
          </w:tcPr>
          <w:p w14:paraId="520262C5" w14:textId="437D6AC1" w:rsidR="00F632B2" w:rsidRPr="00B44245" w:rsidRDefault="00F632B2" w:rsidP="0091512F">
            <w:pPr>
              <w:spacing w:after="60"/>
              <w:jc w:val="both"/>
            </w:pPr>
            <w:r w:rsidRPr="00B44245">
              <w:t xml:space="preserve">Lost connection with </w:t>
            </w:r>
            <w:r w:rsidR="00C9537F" w:rsidRPr="00B44245">
              <w:t>h</w:t>
            </w:r>
            <w:r w:rsidRPr="00B44245">
              <w:t>eaven</w:t>
            </w:r>
          </w:p>
        </w:tc>
      </w:tr>
      <w:tr w:rsidR="00B76496" w14:paraId="52D2F505" w14:textId="77777777" w:rsidTr="003739FD">
        <w:trPr>
          <w:trHeight w:hRule="exact" w:val="340"/>
        </w:trPr>
        <w:tc>
          <w:tcPr>
            <w:tcW w:w="4111" w:type="dxa"/>
          </w:tcPr>
          <w:p w14:paraId="64021AB2" w14:textId="6A7A162D" w:rsidR="00F632B2" w:rsidRDefault="00F632B2" w:rsidP="003739FD">
            <w:pPr>
              <w:spacing w:after="80"/>
              <w:ind w:left="-57"/>
              <w:jc w:val="both"/>
            </w:pPr>
            <w:r>
              <w:t>Mercy and compassion</w:t>
            </w:r>
          </w:p>
        </w:tc>
        <w:tc>
          <w:tcPr>
            <w:tcW w:w="4960" w:type="dxa"/>
          </w:tcPr>
          <w:p w14:paraId="3FC7108E" w14:textId="6198F58F" w:rsidR="00F632B2" w:rsidRPr="00B44245" w:rsidRDefault="00F632B2" w:rsidP="0091512F">
            <w:pPr>
              <w:spacing w:after="60"/>
              <w:jc w:val="both"/>
            </w:pPr>
            <w:r w:rsidRPr="00B44245">
              <w:t>Egocentric</w:t>
            </w:r>
            <w:r w:rsidR="00F31152" w:rsidRPr="00B44245">
              <w:t>ity</w:t>
            </w:r>
            <w:r w:rsidR="001226FA" w:rsidRPr="00B44245">
              <w:t xml:space="preserve"> </w:t>
            </w:r>
          </w:p>
        </w:tc>
      </w:tr>
      <w:tr w:rsidR="00B76496" w14:paraId="19AF8AEF" w14:textId="77777777" w:rsidTr="003739FD">
        <w:trPr>
          <w:trHeight w:hRule="exact" w:val="340"/>
        </w:trPr>
        <w:tc>
          <w:tcPr>
            <w:tcW w:w="4111" w:type="dxa"/>
          </w:tcPr>
          <w:p w14:paraId="3293EBC9" w14:textId="2A221D9D" w:rsidR="00F632B2" w:rsidRDefault="001226FA" w:rsidP="003739FD">
            <w:pPr>
              <w:spacing w:after="80"/>
              <w:ind w:left="-57"/>
              <w:jc w:val="both"/>
            </w:pPr>
            <w:r>
              <w:t>Producing</w:t>
            </w:r>
            <w:r w:rsidR="00F632B2">
              <w:t xml:space="preserve"> good outcomes</w:t>
            </w:r>
          </w:p>
        </w:tc>
        <w:tc>
          <w:tcPr>
            <w:tcW w:w="4960" w:type="dxa"/>
          </w:tcPr>
          <w:p w14:paraId="6FC9542F" w14:textId="6A25DD77" w:rsidR="00F632B2" w:rsidRPr="00B44245" w:rsidRDefault="001226FA" w:rsidP="0091512F">
            <w:pPr>
              <w:spacing w:after="60"/>
              <w:jc w:val="both"/>
            </w:pPr>
            <w:r w:rsidRPr="00B44245">
              <w:t>Producing d</w:t>
            </w:r>
            <w:r w:rsidR="00F632B2" w:rsidRPr="00B44245">
              <w:t>isorder</w:t>
            </w:r>
          </w:p>
        </w:tc>
      </w:tr>
    </w:tbl>
    <w:p w14:paraId="182EEA21" w14:textId="2C867457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lastRenderedPageBreak/>
        <w:t>GUIDING YOURSELF INTO JOY</w:t>
      </w:r>
      <w:r w:rsidR="004E1D03" w:rsidRPr="006531ED">
        <w:rPr>
          <w:sz w:val="24"/>
          <w:szCs w:val="24"/>
        </w:rPr>
        <w:t xml:space="preserve"> </w:t>
      </w:r>
    </w:p>
    <w:p w14:paraId="43AA9875" w14:textId="77777777" w:rsidR="00D64CD2" w:rsidRPr="008674B6" w:rsidRDefault="00D64CD2" w:rsidP="00792AE8">
      <w:pPr>
        <w:jc w:val="both"/>
        <w:rPr>
          <w:color w:val="7030A0"/>
        </w:rPr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851"/>
      </w:tblGrid>
      <w:tr w:rsidR="004E1D03" w14:paraId="701CFD3D" w14:textId="77777777" w:rsidTr="00222101">
        <w:tc>
          <w:tcPr>
            <w:tcW w:w="8613" w:type="dxa"/>
          </w:tcPr>
          <w:p w14:paraId="02A7A5D0" w14:textId="77777777" w:rsidR="00D64CD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 w:rsidRPr="00F632B2">
              <w:t>Are you willing to allow the possibility that your current suffering is for your training</w:t>
            </w:r>
            <w:r>
              <w:t>?</w:t>
            </w:r>
          </w:p>
        </w:tc>
        <w:tc>
          <w:tcPr>
            <w:tcW w:w="851" w:type="dxa"/>
          </w:tcPr>
          <w:p w14:paraId="7490BFDA" w14:textId="77777777" w:rsidR="00D64CD2" w:rsidRPr="00BD7C3F" w:rsidRDefault="00D64CD2" w:rsidP="00792AE8">
            <w:pPr>
              <w:jc w:val="right"/>
              <w:rPr>
                <w:b/>
              </w:rPr>
            </w:pPr>
            <w:r>
              <w:rPr>
                <w:b/>
              </w:rPr>
              <w:t>Y / N</w:t>
            </w:r>
          </w:p>
        </w:tc>
      </w:tr>
      <w:tr w:rsidR="004E1D03" w14:paraId="1986BB5B" w14:textId="77777777" w:rsidTr="00222101">
        <w:tc>
          <w:tcPr>
            <w:tcW w:w="8613" w:type="dxa"/>
          </w:tcPr>
          <w:p w14:paraId="232C056C" w14:textId="65DB6BBB" w:rsidR="00D64CD2" w:rsidRPr="00F632B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>
              <w:t xml:space="preserve">Do you share God’s vision for you to be complete and lacking in nothing, according to His design? </w:t>
            </w:r>
          </w:p>
        </w:tc>
        <w:tc>
          <w:tcPr>
            <w:tcW w:w="851" w:type="dxa"/>
          </w:tcPr>
          <w:p w14:paraId="0F1CE98B" w14:textId="77777777" w:rsidR="00C9537F" w:rsidRDefault="00C9537F" w:rsidP="00792AE8">
            <w:pPr>
              <w:jc w:val="right"/>
              <w:rPr>
                <w:b/>
              </w:rPr>
            </w:pPr>
          </w:p>
          <w:p w14:paraId="6AD8C83D" w14:textId="7F84D302" w:rsidR="00D64CD2" w:rsidRDefault="00E53E67" w:rsidP="00792AE8">
            <w:pPr>
              <w:jc w:val="right"/>
              <w:rPr>
                <w:b/>
              </w:rPr>
            </w:pPr>
            <w:r>
              <w:rPr>
                <w:b/>
              </w:rPr>
              <w:t xml:space="preserve"> </w:t>
            </w:r>
            <w:r w:rsidR="00D64CD2">
              <w:rPr>
                <w:b/>
              </w:rPr>
              <w:t>Y / N</w:t>
            </w:r>
          </w:p>
        </w:tc>
      </w:tr>
    </w:tbl>
    <w:p w14:paraId="5B938123" w14:textId="3968D9F6" w:rsidR="004B7F82" w:rsidRPr="004B7F82" w:rsidRDefault="004B7F82" w:rsidP="00792AE8">
      <w:pPr>
        <w:pStyle w:val="ListParagraph"/>
        <w:numPr>
          <w:ilvl w:val="0"/>
          <w:numId w:val="26"/>
        </w:numPr>
        <w:jc w:val="both"/>
        <w:rPr>
          <w:color w:val="7030A0"/>
        </w:rPr>
      </w:pPr>
      <w:r w:rsidRPr="004B7F82">
        <w:t>Which areas of your life reveal a need for more training?</w:t>
      </w:r>
      <w:r w:rsidRPr="004B7F82">
        <w:rPr>
          <w:color w:val="7030A0"/>
        </w:rPr>
        <w:t xml:space="preserve"> </w:t>
      </w:r>
    </w:p>
    <w:p w14:paraId="067E97AD" w14:textId="2C2B569C" w:rsidR="004B7F82" w:rsidRDefault="004B7F82" w:rsidP="0091512F">
      <w:pPr>
        <w:ind w:left="360"/>
        <w:jc w:val="both"/>
        <w:rPr>
          <w:color w:val="7030A0"/>
        </w:rPr>
      </w:pPr>
    </w:p>
    <w:p w14:paraId="15A664E2" w14:textId="2B78ED26" w:rsidR="00B44245" w:rsidRDefault="00B44245" w:rsidP="0091512F">
      <w:pPr>
        <w:ind w:left="360"/>
        <w:jc w:val="both"/>
        <w:rPr>
          <w:color w:val="7030A0"/>
        </w:rPr>
      </w:pPr>
    </w:p>
    <w:p w14:paraId="592E8360" w14:textId="6872D908" w:rsidR="00B44245" w:rsidRDefault="00B44245" w:rsidP="0091512F">
      <w:pPr>
        <w:ind w:left="360"/>
        <w:jc w:val="both"/>
        <w:rPr>
          <w:color w:val="7030A0"/>
        </w:rPr>
      </w:pPr>
    </w:p>
    <w:p w14:paraId="18FCFBF9" w14:textId="77777777" w:rsidR="00B44245" w:rsidRPr="004B7F82" w:rsidRDefault="00B44245" w:rsidP="0091512F">
      <w:pPr>
        <w:ind w:left="360"/>
        <w:jc w:val="both"/>
        <w:rPr>
          <w:color w:val="7030A0"/>
        </w:rPr>
      </w:pPr>
    </w:p>
    <w:p w14:paraId="7CE908C8" w14:textId="33ABA84B" w:rsidR="00F632B2" w:rsidRPr="006531ED" w:rsidRDefault="00F632B2" w:rsidP="0091512F">
      <w:pPr>
        <w:jc w:val="both"/>
        <w:rPr>
          <w:sz w:val="24"/>
          <w:szCs w:val="24"/>
        </w:rPr>
      </w:pPr>
      <w:r w:rsidRPr="006531ED">
        <w:rPr>
          <w:b/>
          <w:sz w:val="24"/>
          <w:szCs w:val="24"/>
        </w:rPr>
        <w:t>ACTION</w:t>
      </w:r>
      <w:r w:rsidR="004B7F82" w:rsidRPr="006531ED">
        <w:rPr>
          <w:color w:val="7030A0"/>
          <w:sz w:val="24"/>
          <w:szCs w:val="24"/>
        </w:rPr>
        <w:t xml:space="preserve"> </w:t>
      </w:r>
    </w:p>
    <w:p w14:paraId="7253E195" w14:textId="77777777" w:rsidR="005A6A8F" w:rsidRPr="004B7F82" w:rsidRDefault="005A6A8F" w:rsidP="0091512F">
      <w:pPr>
        <w:jc w:val="both"/>
        <w:rPr>
          <w:b/>
          <w:color w:val="7030A0"/>
        </w:rPr>
      </w:pPr>
    </w:p>
    <w:p w14:paraId="24F153B2" w14:textId="457DD3D3" w:rsidR="00F632B2" w:rsidRDefault="00F632B2" w:rsidP="0091512F">
      <w:pPr>
        <w:jc w:val="both"/>
      </w:pPr>
      <w:r w:rsidRPr="00DB09E9">
        <w:t xml:space="preserve">Use a </w:t>
      </w:r>
      <w:r w:rsidR="00423BF0" w:rsidRPr="00C9537F">
        <w:t>tap</w:t>
      </w:r>
      <w:r w:rsidRPr="00C9537F">
        <w:t xml:space="preserve">, TAT, </w:t>
      </w:r>
      <w:r w:rsidR="00C9537F" w:rsidRPr="00C9537F">
        <w:t>Healing C</w:t>
      </w:r>
      <w:r w:rsidRPr="00C9537F">
        <w:t xml:space="preserve">olor, UFO </w:t>
      </w:r>
      <w:r w:rsidR="00C9537F" w:rsidRPr="00C9537F">
        <w:t>H</w:t>
      </w:r>
      <w:r w:rsidRPr="00C9537F">
        <w:t>old, or</w:t>
      </w:r>
      <w:r>
        <w:t xml:space="preserve"> meditation to calm the fear and struggle. </w:t>
      </w:r>
    </w:p>
    <w:p w14:paraId="06100BF7" w14:textId="2E7FECAF" w:rsidR="00F632B2" w:rsidRPr="00EE541C" w:rsidRDefault="00F632B2" w:rsidP="0091512F">
      <w:pPr>
        <w:jc w:val="both"/>
        <w:rPr>
          <w:color w:val="7030A0"/>
        </w:rPr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822"/>
      </w:tblGrid>
      <w:tr w:rsidR="00F52A4E" w14:paraId="035BC7E5" w14:textId="77777777" w:rsidTr="00222101">
        <w:tc>
          <w:tcPr>
            <w:tcW w:w="8642" w:type="dxa"/>
          </w:tcPr>
          <w:p w14:paraId="1B728A74" w14:textId="2DCEA316" w:rsidR="00C56718" w:rsidRDefault="00F52A4E" w:rsidP="0091512F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</w:pPr>
            <w:r>
              <w:t xml:space="preserve">Am I asking, seeking, and knocking to find help? </w:t>
            </w:r>
          </w:p>
        </w:tc>
        <w:tc>
          <w:tcPr>
            <w:tcW w:w="822" w:type="dxa"/>
          </w:tcPr>
          <w:p w14:paraId="143654B1" w14:textId="5C0D2658" w:rsidR="00F52A4E" w:rsidRPr="000C0768" w:rsidRDefault="00E53E67" w:rsidP="0091512F">
            <w:pPr>
              <w:rPr>
                <w:b/>
              </w:rPr>
            </w:pPr>
            <w:r>
              <w:rPr>
                <w:b/>
              </w:rPr>
              <w:t xml:space="preserve">   </w:t>
            </w:r>
            <w:r w:rsidR="000C0768" w:rsidRPr="000C0768">
              <w:rPr>
                <w:b/>
              </w:rPr>
              <w:t>Y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/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N</w:t>
            </w:r>
          </w:p>
        </w:tc>
      </w:tr>
    </w:tbl>
    <w:p w14:paraId="7742B2E0" w14:textId="663C6E15" w:rsidR="00EE541C" w:rsidRP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t>What might be the next step to help relieve my suffering?</w:t>
      </w:r>
      <w:r w:rsidRPr="00EE541C">
        <w:rPr>
          <w:color w:val="7030A0"/>
        </w:rPr>
        <w:t xml:space="preserve"> </w:t>
      </w:r>
    </w:p>
    <w:p w14:paraId="28C04D53" w14:textId="30DA17EB" w:rsidR="00EE541C" w:rsidRDefault="00EE541C" w:rsidP="0091512F">
      <w:pPr>
        <w:ind w:left="360"/>
        <w:jc w:val="both"/>
        <w:rPr>
          <w:color w:val="7030A0"/>
        </w:rPr>
      </w:pPr>
    </w:p>
    <w:p w14:paraId="39D4501D" w14:textId="211235CA" w:rsidR="005C0E03" w:rsidRDefault="005C0E03" w:rsidP="0091512F">
      <w:pPr>
        <w:ind w:left="360"/>
        <w:jc w:val="both"/>
        <w:rPr>
          <w:color w:val="7030A0"/>
        </w:rPr>
      </w:pPr>
    </w:p>
    <w:p w14:paraId="52A64446" w14:textId="77777777" w:rsidR="005C0E03" w:rsidRDefault="005C0E03" w:rsidP="0091512F">
      <w:pPr>
        <w:ind w:left="360"/>
        <w:jc w:val="both"/>
        <w:rPr>
          <w:color w:val="7030A0"/>
        </w:rPr>
      </w:pPr>
    </w:p>
    <w:p w14:paraId="5C7DDAB1" w14:textId="3757FCD0" w:rsid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t>What long-term practice will help prevent or modify this suffering in the future?</w:t>
      </w:r>
      <w:r>
        <w:rPr>
          <w:color w:val="7030A0"/>
        </w:rPr>
        <w:t xml:space="preserve"> </w:t>
      </w:r>
    </w:p>
    <w:p w14:paraId="5360F3C2" w14:textId="4F960C9E" w:rsidR="00EE541C" w:rsidRDefault="00EE541C" w:rsidP="0091512F">
      <w:pPr>
        <w:pStyle w:val="ListParagraph"/>
        <w:ind w:left="360"/>
        <w:rPr>
          <w:color w:val="7030A0"/>
        </w:rPr>
      </w:pPr>
    </w:p>
    <w:p w14:paraId="4A6EE569" w14:textId="1B63C916" w:rsidR="005C0E03" w:rsidRDefault="005C0E03" w:rsidP="0091512F">
      <w:pPr>
        <w:pStyle w:val="ListParagraph"/>
        <w:ind w:left="360"/>
        <w:rPr>
          <w:color w:val="7030A0"/>
        </w:rPr>
      </w:pPr>
    </w:p>
    <w:p w14:paraId="25538DAF" w14:textId="77777777" w:rsidR="005C0E03" w:rsidRPr="00EE541C" w:rsidRDefault="005C0E03" w:rsidP="0091512F">
      <w:pPr>
        <w:pStyle w:val="ListParagraph"/>
        <w:ind w:left="360"/>
        <w:rPr>
          <w:color w:val="7030A0"/>
        </w:rPr>
      </w:pPr>
    </w:p>
    <w:p w14:paraId="6C220908" w14:textId="0CCA47D6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t>PRAYER</w:t>
      </w:r>
      <w:r w:rsidR="00EE541C" w:rsidRPr="006531ED">
        <w:rPr>
          <w:b/>
          <w:color w:val="7030A0"/>
          <w:sz w:val="24"/>
          <w:szCs w:val="24"/>
        </w:rPr>
        <w:t xml:space="preserve"> </w:t>
      </w:r>
    </w:p>
    <w:p w14:paraId="59C97A93" w14:textId="77777777" w:rsidR="005A6A8F" w:rsidRPr="00EE541C" w:rsidRDefault="005A6A8F" w:rsidP="00CC6934">
      <w:pPr>
        <w:jc w:val="both"/>
        <w:rPr>
          <w:color w:val="7030A0"/>
        </w:rPr>
      </w:pPr>
    </w:p>
    <w:p w14:paraId="12F99170" w14:textId="0D58A4D9" w:rsidR="00F632B2" w:rsidRPr="00EE541C" w:rsidRDefault="008D2992" w:rsidP="00CC6934">
      <w:pPr>
        <w:jc w:val="both"/>
        <w:rPr>
          <w:color w:val="7030A0"/>
        </w:rPr>
      </w:pPr>
      <w:r>
        <w:t xml:space="preserve">Dear </w:t>
      </w:r>
      <w:r w:rsidR="00F632B2" w:rsidRPr="00F632B2">
        <w:t>Father and Creator,</w:t>
      </w:r>
      <w:r w:rsidR="00EE541C" w:rsidRPr="00EE541C">
        <w:rPr>
          <w:color w:val="7030A0"/>
        </w:rPr>
        <w:t xml:space="preserve"> </w:t>
      </w:r>
    </w:p>
    <w:p w14:paraId="6C20D032" w14:textId="1CB8BFCC" w:rsidR="00F632B2" w:rsidRPr="00EE541C" w:rsidRDefault="00F632B2" w:rsidP="00CC6934">
      <w:pPr>
        <w:jc w:val="both"/>
        <w:rPr>
          <w:color w:val="7030A0"/>
        </w:rPr>
      </w:pPr>
      <w:r w:rsidRPr="00F632B2">
        <w:t xml:space="preserve">I can see this suffering as a path toward growing into the person You created me to be. I want to take responsibility for my part in my suffering. I am willing to give up my ideas of how life should be on my terms and respond to life as it is. Support me as I use this time of suffering to explore my illusions, my weaknesses, and the quality of my faith. Bring me to a healing space. I will use the tools and support that You have given me. I will rejoice in learning the truth about these areas of my life that still need training. I trust You to build the character I need to fulfill my </w:t>
      </w:r>
      <w:r w:rsidR="001226FA">
        <w:t>mission fo</w:t>
      </w:r>
      <w:r w:rsidR="003F5852">
        <w:t>r</w:t>
      </w:r>
      <w:r w:rsidRPr="00F632B2">
        <w:t xml:space="preserve"> the glory and honor of my Lord Jesus. Amen.</w:t>
      </w:r>
      <w:r w:rsidR="00EE541C" w:rsidRPr="00EE541C">
        <w:rPr>
          <w:color w:val="7030A0"/>
        </w:rPr>
        <w:t xml:space="preserve"> </w:t>
      </w:r>
    </w:p>
    <w:p w14:paraId="15DAB94D" w14:textId="1668FBF7" w:rsidR="00F632B2" w:rsidRPr="00EE541C" w:rsidRDefault="00F632B2" w:rsidP="00F53201">
      <w:pPr>
        <w:jc w:val="both"/>
        <w:rPr>
          <w:b/>
          <w:color w:val="7030A0"/>
        </w:rPr>
      </w:pPr>
    </w:p>
    <w:sectPr w:rsidR="00F632B2" w:rsidRPr="00EE541C" w:rsidSect="000273C8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</w:endnotePr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4B00B1" w14:textId="77777777" w:rsidR="00944DF9" w:rsidRDefault="00944DF9" w:rsidP="00285B9A">
      <w:r>
        <w:separator/>
      </w:r>
    </w:p>
  </w:endnote>
  <w:endnote w:type="continuationSeparator" w:id="0">
    <w:p w14:paraId="406CC5D3" w14:textId="77777777" w:rsidR="00944DF9" w:rsidRDefault="00944DF9" w:rsidP="00285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FA956C" w14:textId="33CC19C9" w:rsidR="001226FA" w:rsidRDefault="001226FA" w:rsidP="004773F3">
    <w:pPr>
      <w:pStyle w:val="Footer"/>
      <w:widowControl w:val="0"/>
    </w:pPr>
    <w:r>
      <w:t>karisfellowships.com</w:t>
    </w:r>
    <w:r>
      <w:tab/>
      <w:t>Suffering</w:t>
    </w:r>
    <w:r w:rsidR="005627E7">
      <w:t xml:space="preserve">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F59394" w14:textId="612F1DE5" w:rsidR="001226FA" w:rsidRDefault="001226FA">
    <w:pPr>
      <w:pStyle w:val="Footer"/>
    </w:pPr>
    <w:r>
      <w:t>karisfellowships.com</w:t>
    </w:r>
    <w:r>
      <w:tab/>
    </w:r>
    <w:r w:rsidR="005627E7">
      <w:t>Suffering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17573B" w14:textId="77777777" w:rsidR="00944DF9" w:rsidRDefault="00944DF9" w:rsidP="00285B9A">
      <w:r>
        <w:separator/>
      </w:r>
    </w:p>
  </w:footnote>
  <w:footnote w:type="continuationSeparator" w:id="0">
    <w:p w14:paraId="2468FDAC" w14:textId="77777777" w:rsidR="00944DF9" w:rsidRDefault="00944DF9" w:rsidP="00285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581775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D3FD52" w14:textId="0BAE7098" w:rsidR="001226FA" w:rsidRDefault="001226F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32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2E86C6" w14:textId="01CAEB2D" w:rsidR="001226FA" w:rsidRPr="00691C12" w:rsidRDefault="00671885">
    <w:pPr>
      <w:pStyle w:val="Header"/>
      <w:rPr>
        <w:color w:val="7030A0"/>
      </w:rPr>
    </w:pPr>
    <w:r>
      <w:ptab w:relativeTo="margin" w:alignment="center" w:leader="none"/>
    </w:r>
    <w:r>
      <w:ptab w:relativeTo="margin" w:alignment="right" w:leader="none"/>
    </w:r>
    <w:r>
      <w:t>Date</w:t>
    </w:r>
    <w:r w:rsidR="00691C12">
      <w:t>:</w:t>
    </w:r>
    <w:r w:rsidR="00691C12">
      <w:rPr>
        <w:color w:val="7030A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2608D"/>
    <w:multiLevelType w:val="hybridMultilevel"/>
    <w:tmpl w:val="FC527B6C"/>
    <w:lvl w:ilvl="0" w:tplc="5CD850F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21157"/>
    <w:multiLevelType w:val="hybridMultilevel"/>
    <w:tmpl w:val="E02A58B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B0CA7"/>
    <w:multiLevelType w:val="hybridMultilevel"/>
    <w:tmpl w:val="5534267C"/>
    <w:lvl w:ilvl="0" w:tplc="D4A20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D84825"/>
    <w:multiLevelType w:val="hybridMultilevel"/>
    <w:tmpl w:val="D3A63460"/>
    <w:lvl w:ilvl="0" w:tplc="4A86780E">
      <w:start w:val="3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F148E"/>
    <w:multiLevelType w:val="hybridMultilevel"/>
    <w:tmpl w:val="704CA3A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62C0B"/>
    <w:multiLevelType w:val="hybridMultilevel"/>
    <w:tmpl w:val="145A244C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A714CA"/>
    <w:multiLevelType w:val="hybridMultilevel"/>
    <w:tmpl w:val="0AE8A5CC"/>
    <w:lvl w:ilvl="0" w:tplc="22F09D64">
      <w:start w:val="1"/>
      <w:numFmt w:val="decimal"/>
      <w:lvlText w:val="%1."/>
      <w:lvlJc w:val="left"/>
      <w:pPr>
        <w:ind w:left="3338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5EEC"/>
    <w:multiLevelType w:val="hybridMultilevel"/>
    <w:tmpl w:val="8F4E28FA"/>
    <w:lvl w:ilvl="0" w:tplc="372AA14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FB1845"/>
    <w:multiLevelType w:val="hybridMultilevel"/>
    <w:tmpl w:val="0DEC8C2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61746"/>
    <w:multiLevelType w:val="hybridMultilevel"/>
    <w:tmpl w:val="984AB806"/>
    <w:lvl w:ilvl="0" w:tplc="782CA082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A5A9D"/>
    <w:multiLevelType w:val="hybridMultilevel"/>
    <w:tmpl w:val="8E3065B2"/>
    <w:lvl w:ilvl="0" w:tplc="E654AA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E7A35"/>
    <w:multiLevelType w:val="hybridMultilevel"/>
    <w:tmpl w:val="2DD21992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600F2"/>
    <w:multiLevelType w:val="hybridMultilevel"/>
    <w:tmpl w:val="D618F796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F41E9"/>
    <w:multiLevelType w:val="hybridMultilevel"/>
    <w:tmpl w:val="A808C4D6"/>
    <w:lvl w:ilvl="0" w:tplc="E988C01E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B5E08"/>
    <w:multiLevelType w:val="hybridMultilevel"/>
    <w:tmpl w:val="69821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84708"/>
    <w:multiLevelType w:val="hybridMultilevel"/>
    <w:tmpl w:val="9078C420"/>
    <w:lvl w:ilvl="0" w:tplc="C2002D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3321E"/>
    <w:multiLevelType w:val="hybridMultilevel"/>
    <w:tmpl w:val="68501D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510DC"/>
    <w:multiLevelType w:val="hybridMultilevel"/>
    <w:tmpl w:val="24C4F80A"/>
    <w:lvl w:ilvl="0" w:tplc="755E174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C2046"/>
    <w:multiLevelType w:val="hybridMultilevel"/>
    <w:tmpl w:val="E948F1C2"/>
    <w:lvl w:ilvl="0" w:tplc="1EFC23F4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166D0"/>
    <w:multiLevelType w:val="hybridMultilevel"/>
    <w:tmpl w:val="170CA0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71F90"/>
    <w:multiLevelType w:val="hybridMultilevel"/>
    <w:tmpl w:val="AAA0484A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190FCE"/>
    <w:multiLevelType w:val="hybridMultilevel"/>
    <w:tmpl w:val="3AA887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FD3378"/>
    <w:multiLevelType w:val="hybridMultilevel"/>
    <w:tmpl w:val="87F6859A"/>
    <w:lvl w:ilvl="0" w:tplc="AC769C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42C94"/>
    <w:multiLevelType w:val="hybridMultilevel"/>
    <w:tmpl w:val="5CD82710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30ACB"/>
    <w:multiLevelType w:val="hybridMultilevel"/>
    <w:tmpl w:val="F74000F6"/>
    <w:lvl w:ilvl="0" w:tplc="5996352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4E7E76"/>
    <w:multiLevelType w:val="hybridMultilevel"/>
    <w:tmpl w:val="6EA4283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08134C"/>
    <w:multiLevelType w:val="hybridMultilevel"/>
    <w:tmpl w:val="3FFCF66A"/>
    <w:lvl w:ilvl="0" w:tplc="81EE159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3F4FD0"/>
    <w:multiLevelType w:val="hybridMultilevel"/>
    <w:tmpl w:val="B27483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3E2C21"/>
    <w:multiLevelType w:val="hybridMultilevel"/>
    <w:tmpl w:val="5A54D9BA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66F44"/>
    <w:multiLevelType w:val="hybridMultilevel"/>
    <w:tmpl w:val="85103D9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4A1818"/>
    <w:multiLevelType w:val="hybridMultilevel"/>
    <w:tmpl w:val="54861330"/>
    <w:lvl w:ilvl="0" w:tplc="9118CC6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27"/>
  </w:num>
  <w:num w:numId="3">
    <w:abstractNumId w:val="19"/>
  </w:num>
  <w:num w:numId="4">
    <w:abstractNumId w:val="16"/>
  </w:num>
  <w:num w:numId="5">
    <w:abstractNumId w:val="21"/>
  </w:num>
  <w:num w:numId="6">
    <w:abstractNumId w:val="26"/>
  </w:num>
  <w:num w:numId="7">
    <w:abstractNumId w:val="5"/>
  </w:num>
  <w:num w:numId="8">
    <w:abstractNumId w:val="20"/>
  </w:num>
  <w:num w:numId="9">
    <w:abstractNumId w:val="30"/>
  </w:num>
  <w:num w:numId="10">
    <w:abstractNumId w:val="3"/>
  </w:num>
  <w:num w:numId="11">
    <w:abstractNumId w:val="0"/>
  </w:num>
  <w:num w:numId="12">
    <w:abstractNumId w:val="25"/>
  </w:num>
  <w:num w:numId="13">
    <w:abstractNumId w:val="18"/>
  </w:num>
  <w:num w:numId="14">
    <w:abstractNumId w:val="2"/>
  </w:num>
  <w:num w:numId="15">
    <w:abstractNumId w:val="4"/>
  </w:num>
  <w:num w:numId="16">
    <w:abstractNumId w:val="1"/>
  </w:num>
  <w:num w:numId="17">
    <w:abstractNumId w:val="8"/>
  </w:num>
  <w:num w:numId="18">
    <w:abstractNumId w:val="29"/>
  </w:num>
  <w:num w:numId="19">
    <w:abstractNumId w:val="6"/>
  </w:num>
  <w:num w:numId="20">
    <w:abstractNumId w:val="23"/>
  </w:num>
  <w:num w:numId="21">
    <w:abstractNumId w:val="15"/>
  </w:num>
  <w:num w:numId="22">
    <w:abstractNumId w:val="9"/>
  </w:num>
  <w:num w:numId="23">
    <w:abstractNumId w:val="17"/>
  </w:num>
  <w:num w:numId="24">
    <w:abstractNumId w:val="22"/>
  </w:num>
  <w:num w:numId="25">
    <w:abstractNumId w:val="7"/>
  </w:num>
  <w:num w:numId="26">
    <w:abstractNumId w:val="10"/>
  </w:num>
  <w:num w:numId="27">
    <w:abstractNumId w:val="24"/>
  </w:num>
  <w:num w:numId="28">
    <w:abstractNumId w:val="11"/>
  </w:num>
  <w:num w:numId="29">
    <w:abstractNumId w:val="28"/>
  </w:num>
  <w:num w:numId="30">
    <w:abstractNumId w:val="12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432"/>
    <w:rsid w:val="0000401C"/>
    <w:rsid w:val="00007597"/>
    <w:rsid w:val="000107F7"/>
    <w:rsid w:val="00012CC0"/>
    <w:rsid w:val="00015EC5"/>
    <w:rsid w:val="00016794"/>
    <w:rsid w:val="0001794A"/>
    <w:rsid w:val="00021936"/>
    <w:rsid w:val="000270D4"/>
    <w:rsid w:val="00027217"/>
    <w:rsid w:val="000273C8"/>
    <w:rsid w:val="00027541"/>
    <w:rsid w:val="00030145"/>
    <w:rsid w:val="00030AFD"/>
    <w:rsid w:val="00033CB8"/>
    <w:rsid w:val="0003492E"/>
    <w:rsid w:val="00034CE0"/>
    <w:rsid w:val="00040677"/>
    <w:rsid w:val="00043A0C"/>
    <w:rsid w:val="00043E89"/>
    <w:rsid w:val="00044B26"/>
    <w:rsid w:val="00047F14"/>
    <w:rsid w:val="0005722F"/>
    <w:rsid w:val="00064447"/>
    <w:rsid w:val="0006536F"/>
    <w:rsid w:val="0006637C"/>
    <w:rsid w:val="00067B5F"/>
    <w:rsid w:val="00073183"/>
    <w:rsid w:val="000770DF"/>
    <w:rsid w:val="0008224A"/>
    <w:rsid w:val="00082CD7"/>
    <w:rsid w:val="00083AD0"/>
    <w:rsid w:val="00084D14"/>
    <w:rsid w:val="000850C5"/>
    <w:rsid w:val="00085B18"/>
    <w:rsid w:val="0008694C"/>
    <w:rsid w:val="00094306"/>
    <w:rsid w:val="00094851"/>
    <w:rsid w:val="00095B33"/>
    <w:rsid w:val="000A2F36"/>
    <w:rsid w:val="000A4A91"/>
    <w:rsid w:val="000B26BB"/>
    <w:rsid w:val="000B31AF"/>
    <w:rsid w:val="000B4082"/>
    <w:rsid w:val="000B5A93"/>
    <w:rsid w:val="000C072A"/>
    <w:rsid w:val="000C0768"/>
    <w:rsid w:val="000C0B70"/>
    <w:rsid w:val="000C111B"/>
    <w:rsid w:val="000C1A74"/>
    <w:rsid w:val="000C5704"/>
    <w:rsid w:val="000D321C"/>
    <w:rsid w:val="000D5592"/>
    <w:rsid w:val="000D59CB"/>
    <w:rsid w:val="000E17D4"/>
    <w:rsid w:val="000E595C"/>
    <w:rsid w:val="000F45B1"/>
    <w:rsid w:val="00100FF6"/>
    <w:rsid w:val="00101800"/>
    <w:rsid w:val="0010381F"/>
    <w:rsid w:val="001038A7"/>
    <w:rsid w:val="00106254"/>
    <w:rsid w:val="001063DC"/>
    <w:rsid w:val="001063FC"/>
    <w:rsid w:val="001172BE"/>
    <w:rsid w:val="00121994"/>
    <w:rsid w:val="001226FA"/>
    <w:rsid w:val="00122FD2"/>
    <w:rsid w:val="0012393E"/>
    <w:rsid w:val="00126CDC"/>
    <w:rsid w:val="00126D7C"/>
    <w:rsid w:val="0013164A"/>
    <w:rsid w:val="00132AAB"/>
    <w:rsid w:val="0013487A"/>
    <w:rsid w:val="00134F87"/>
    <w:rsid w:val="00137567"/>
    <w:rsid w:val="001457E7"/>
    <w:rsid w:val="00154928"/>
    <w:rsid w:val="001603FB"/>
    <w:rsid w:val="00161E6A"/>
    <w:rsid w:val="00162EC0"/>
    <w:rsid w:val="001649F3"/>
    <w:rsid w:val="00166D14"/>
    <w:rsid w:val="00172C32"/>
    <w:rsid w:val="00172DF0"/>
    <w:rsid w:val="00174FC6"/>
    <w:rsid w:val="001772A9"/>
    <w:rsid w:val="00181A88"/>
    <w:rsid w:val="00186BE3"/>
    <w:rsid w:val="001919AD"/>
    <w:rsid w:val="0019360A"/>
    <w:rsid w:val="0019422F"/>
    <w:rsid w:val="00194449"/>
    <w:rsid w:val="001974EF"/>
    <w:rsid w:val="001A53F4"/>
    <w:rsid w:val="001B00EC"/>
    <w:rsid w:val="001B47BE"/>
    <w:rsid w:val="001B56A6"/>
    <w:rsid w:val="001C0ADA"/>
    <w:rsid w:val="001C2C28"/>
    <w:rsid w:val="001C6A7C"/>
    <w:rsid w:val="001D743B"/>
    <w:rsid w:val="001E24F9"/>
    <w:rsid w:val="001E280A"/>
    <w:rsid w:val="001E3A5C"/>
    <w:rsid w:val="001E4CA0"/>
    <w:rsid w:val="001E77B2"/>
    <w:rsid w:val="00203A8D"/>
    <w:rsid w:val="00203A9F"/>
    <w:rsid w:val="00205677"/>
    <w:rsid w:val="00205AA4"/>
    <w:rsid w:val="002070BF"/>
    <w:rsid w:val="00213D64"/>
    <w:rsid w:val="00214426"/>
    <w:rsid w:val="0021651A"/>
    <w:rsid w:val="00216D75"/>
    <w:rsid w:val="00222101"/>
    <w:rsid w:val="00222F52"/>
    <w:rsid w:val="002311DD"/>
    <w:rsid w:val="002401E1"/>
    <w:rsid w:val="002408F3"/>
    <w:rsid w:val="00246ABF"/>
    <w:rsid w:val="00247E59"/>
    <w:rsid w:val="00253672"/>
    <w:rsid w:val="00254CC6"/>
    <w:rsid w:val="00255295"/>
    <w:rsid w:val="0025610D"/>
    <w:rsid w:val="0025781D"/>
    <w:rsid w:val="0026297D"/>
    <w:rsid w:val="002667DA"/>
    <w:rsid w:val="00267395"/>
    <w:rsid w:val="00267826"/>
    <w:rsid w:val="0027203A"/>
    <w:rsid w:val="00274082"/>
    <w:rsid w:val="002743B5"/>
    <w:rsid w:val="00276DAE"/>
    <w:rsid w:val="00284CF6"/>
    <w:rsid w:val="00285B9A"/>
    <w:rsid w:val="00293E77"/>
    <w:rsid w:val="002A0CBB"/>
    <w:rsid w:val="002A1794"/>
    <w:rsid w:val="002A2F2D"/>
    <w:rsid w:val="002A38FD"/>
    <w:rsid w:val="002A409D"/>
    <w:rsid w:val="002A56D7"/>
    <w:rsid w:val="002C2742"/>
    <w:rsid w:val="002C27AB"/>
    <w:rsid w:val="002C3D09"/>
    <w:rsid w:val="002C5644"/>
    <w:rsid w:val="002C65CC"/>
    <w:rsid w:val="002C7D71"/>
    <w:rsid w:val="002D0452"/>
    <w:rsid w:val="002D2D27"/>
    <w:rsid w:val="002D4767"/>
    <w:rsid w:val="002D6546"/>
    <w:rsid w:val="002D74E3"/>
    <w:rsid w:val="002E1E0E"/>
    <w:rsid w:val="002E1F15"/>
    <w:rsid w:val="002E5F53"/>
    <w:rsid w:val="002E7C40"/>
    <w:rsid w:val="002F0650"/>
    <w:rsid w:val="002F1758"/>
    <w:rsid w:val="002F3017"/>
    <w:rsid w:val="002F695D"/>
    <w:rsid w:val="002F6D9C"/>
    <w:rsid w:val="003002AE"/>
    <w:rsid w:val="00302030"/>
    <w:rsid w:val="003026DB"/>
    <w:rsid w:val="0030396F"/>
    <w:rsid w:val="00304AC8"/>
    <w:rsid w:val="003054BB"/>
    <w:rsid w:val="003065A3"/>
    <w:rsid w:val="00306940"/>
    <w:rsid w:val="00313119"/>
    <w:rsid w:val="00314E4D"/>
    <w:rsid w:val="00321BDB"/>
    <w:rsid w:val="003318AF"/>
    <w:rsid w:val="00332886"/>
    <w:rsid w:val="00335ACD"/>
    <w:rsid w:val="00346515"/>
    <w:rsid w:val="003465C0"/>
    <w:rsid w:val="003475D9"/>
    <w:rsid w:val="003518F6"/>
    <w:rsid w:val="00352A30"/>
    <w:rsid w:val="0035533A"/>
    <w:rsid w:val="00356175"/>
    <w:rsid w:val="00361A1F"/>
    <w:rsid w:val="00361B97"/>
    <w:rsid w:val="00364554"/>
    <w:rsid w:val="003739FD"/>
    <w:rsid w:val="003745F6"/>
    <w:rsid w:val="00381063"/>
    <w:rsid w:val="0038531B"/>
    <w:rsid w:val="00385347"/>
    <w:rsid w:val="00386D95"/>
    <w:rsid w:val="00387CAB"/>
    <w:rsid w:val="00390764"/>
    <w:rsid w:val="00391A27"/>
    <w:rsid w:val="003937C5"/>
    <w:rsid w:val="00394185"/>
    <w:rsid w:val="00397EFC"/>
    <w:rsid w:val="003A3C3D"/>
    <w:rsid w:val="003A3DC1"/>
    <w:rsid w:val="003A3F29"/>
    <w:rsid w:val="003A61BB"/>
    <w:rsid w:val="003A76D8"/>
    <w:rsid w:val="003B320D"/>
    <w:rsid w:val="003D0D52"/>
    <w:rsid w:val="003D475E"/>
    <w:rsid w:val="003D4A88"/>
    <w:rsid w:val="003E23FC"/>
    <w:rsid w:val="003E3329"/>
    <w:rsid w:val="003F027E"/>
    <w:rsid w:val="003F20FE"/>
    <w:rsid w:val="003F2ABC"/>
    <w:rsid w:val="003F3E14"/>
    <w:rsid w:val="003F4FC7"/>
    <w:rsid w:val="003F5852"/>
    <w:rsid w:val="003F6649"/>
    <w:rsid w:val="004031AA"/>
    <w:rsid w:val="00403B51"/>
    <w:rsid w:val="00405DD9"/>
    <w:rsid w:val="00407BF9"/>
    <w:rsid w:val="00410DFF"/>
    <w:rsid w:val="004110C9"/>
    <w:rsid w:val="00414F89"/>
    <w:rsid w:val="004155CC"/>
    <w:rsid w:val="0041582F"/>
    <w:rsid w:val="00415B2A"/>
    <w:rsid w:val="00415BC5"/>
    <w:rsid w:val="0042246D"/>
    <w:rsid w:val="004232BF"/>
    <w:rsid w:val="00423BF0"/>
    <w:rsid w:val="004273B7"/>
    <w:rsid w:val="00433701"/>
    <w:rsid w:val="00436643"/>
    <w:rsid w:val="00436EEA"/>
    <w:rsid w:val="00440BBA"/>
    <w:rsid w:val="00444AB7"/>
    <w:rsid w:val="00446E13"/>
    <w:rsid w:val="00451878"/>
    <w:rsid w:val="00453226"/>
    <w:rsid w:val="00457F8C"/>
    <w:rsid w:val="00463136"/>
    <w:rsid w:val="004655DC"/>
    <w:rsid w:val="004675F3"/>
    <w:rsid w:val="0047032F"/>
    <w:rsid w:val="004743DB"/>
    <w:rsid w:val="00475B49"/>
    <w:rsid w:val="004773F3"/>
    <w:rsid w:val="004843A6"/>
    <w:rsid w:val="004854C6"/>
    <w:rsid w:val="00485D3F"/>
    <w:rsid w:val="00486149"/>
    <w:rsid w:val="004914A3"/>
    <w:rsid w:val="00491848"/>
    <w:rsid w:val="00491970"/>
    <w:rsid w:val="00494F8C"/>
    <w:rsid w:val="004A036D"/>
    <w:rsid w:val="004A3777"/>
    <w:rsid w:val="004A38DE"/>
    <w:rsid w:val="004A65F3"/>
    <w:rsid w:val="004B1340"/>
    <w:rsid w:val="004B61D6"/>
    <w:rsid w:val="004B74FC"/>
    <w:rsid w:val="004B7E37"/>
    <w:rsid w:val="004B7F82"/>
    <w:rsid w:val="004C11BD"/>
    <w:rsid w:val="004C14EA"/>
    <w:rsid w:val="004D0B90"/>
    <w:rsid w:val="004D3194"/>
    <w:rsid w:val="004D390B"/>
    <w:rsid w:val="004D6F5A"/>
    <w:rsid w:val="004E1D03"/>
    <w:rsid w:val="004E3ABF"/>
    <w:rsid w:val="004E4358"/>
    <w:rsid w:val="004E58A9"/>
    <w:rsid w:val="004E5A9B"/>
    <w:rsid w:val="004E62C0"/>
    <w:rsid w:val="004F1EB0"/>
    <w:rsid w:val="004F1FB2"/>
    <w:rsid w:val="004F35B4"/>
    <w:rsid w:val="004F4F25"/>
    <w:rsid w:val="0051192F"/>
    <w:rsid w:val="0051361D"/>
    <w:rsid w:val="00515B45"/>
    <w:rsid w:val="0051602C"/>
    <w:rsid w:val="00522FE4"/>
    <w:rsid w:val="005245AB"/>
    <w:rsid w:val="00530D9D"/>
    <w:rsid w:val="0053124C"/>
    <w:rsid w:val="005330DD"/>
    <w:rsid w:val="00533F3D"/>
    <w:rsid w:val="00537329"/>
    <w:rsid w:val="00543FF1"/>
    <w:rsid w:val="0054737C"/>
    <w:rsid w:val="00550DFB"/>
    <w:rsid w:val="00552DBB"/>
    <w:rsid w:val="00555131"/>
    <w:rsid w:val="00556AA5"/>
    <w:rsid w:val="005626DF"/>
    <w:rsid w:val="005627E7"/>
    <w:rsid w:val="005628E7"/>
    <w:rsid w:val="00562E4D"/>
    <w:rsid w:val="005751B0"/>
    <w:rsid w:val="005836F3"/>
    <w:rsid w:val="00586445"/>
    <w:rsid w:val="00593E04"/>
    <w:rsid w:val="005A1A08"/>
    <w:rsid w:val="005A2EF1"/>
    <w:rsid w:val="005A6A8F"/>
    <w:rsid w:val="005A7852"/>
    <w:rsid w:val="005B01AD"/>
    <w:rsid w:val="005B2502"/>
    <w:rsid w:val="005B5A71"/>
    <w:rsid w:val="005C0D5A"/>
    <w:rsid w:val="005C0E03"/>
    <w:rsid w:val="005C1E26"/>
    <w:rsid w:val="005C2190"/>
    <w:rsid w:val="005D21A6"/>
    <w:rsid w:val="005D3BC3"/>
    <w:rsid w:val="005D6328"/>
    <w:rsid w:val="005E3A26"/>
    <w:rsid w:val="005F286D"/>
    <w:rsid w:val="005F7E3A"/>
    <w:rsid w:val="0060513D"/>
    <w:rsid w:val="00605436"/>
    <w:rsid w:val="0061117B"/>
    <w:rsid w:val="00623A62"/>
    <w:rsid w:val="00624493"/>
    <w:rsid w:val="0064605B"/>
    <w:rsid w:val="00650DF5"/>
    <w:rsid w:val="006531ED"/>
    <w:rsid w:val="00656A31"/>
    <w:rsid w:val="0066377D"/>
    <w:rsid w:val="00671885"/>
    <w:rsid w:val="00672B7F"/>
    <w:rsid w:val="006814CD"/>
    <w:rsid w:val="00682021"/>
    <w:rsid w:val="00682395"/>
    <w:rsid w:val="00683080"/>
    <w:rsid w:val="006846DA"/>
    <w:rsid w:val="006862F5"/>
    <w:rsid w:val="00686D42"/>
    <w:rsid w:val="00691C12"/>
    <w:rsid w:val="00691D83"/>
    <w:rsid w:val="00693CC9"/>
    <w:rsid w:val="006944FF"/>
    <w:rsid w:val="00694881"/>
    <w:rsid w:val="0069523B"/>
    <w:rsid w:val="006958BF"/>
    <w:rsid w:val="006A65BD"/>
    <w:rsid w:val="006B3FC0"/>
    <w:rsid w:val="006B4A26"/>
    <w:rsid w:val="006B65FF"/>
    <w:rsid w:val="006C5471"/>
    <w:rsid w:val="006D03E4"/>
    <w:rsid w:val="006D50AA"/>
    <w:rsid w:val="006E3581"/>
    <w:rsid w:val="006E4E65"/>
    <w:rsid w:val="006E7682"/>
    <w:rsid w:val="006E791C"/>
    <w:rsid w:val="006E79DE"/>
    <w:rsid w:val="006E7D62"/>
    <w:rsid w:val="006F003A"/>
    <w:rsid w:val="006F13C1"/>
    <w:rsid w:val="00700CFF"/>
    <w:rsid w:val="00701214"/>
    <w:rsid w:val="007021E7"/>
    <w:rsid w:val="0070317F"/>
    <w:rsid w:val="007056EF"/>
    <w:rsid w:val="00705724"/>
    <w:rsid w:val="00710F21"/>
    <w:rsid w:val="007215E3"/>
    <w:rsid w:val="0072362B"/>
    <w:rsid w:val="00730A7C"/>
    <w:rsid w:val="00735FD4"/>
    <w:rsid w:val="00735FEE"/>
    <w:rsid w:val="00741F0E"/>
    <w:rsid w:val="00743799"/>
    <w:rsid w:val="007444C5"/>
    <w:rsid w:val="00746BDE"/>
    <w:rsid w:val="00751546"/>
    <w:rsid w:val="00754CAE"/>
    <w:rsid w:val="007641F1"/>
    <w:rsid w:val="00767CEC"/>
    <w:rsid w:val="00785246"/>
    <w:rsid w:val="00792AE8"/>
    <w:rsid w:val="00794017"/>
    <w:rsid w:val="00795A44"/>
    <w:rsid w:val="00796A72"/>
    <w:rsid w:val="00797923"/>
    <w:rsid w:val="007A0905"/>
    <w:rsid w:val="007A279B"/>
    <w:rsid w:val="007A5BBC"/>
    <w:rsid w:val="007B6F24"/>
    <w:rsid w:val="007B7740"/>
    <w:rsid w:val="007C038D"/>
    <w:rsid w:val="007C085E"/>
    <w:rsid w:val="007C0B58"/>
    <w:rsid w:val="007C3716"/>
    <w:rsid w:val="007C6BDF"/>
    <w:rsid w:val="007D2B6E"/>
    <w:rsid w:val="007E585C"/>
    <w:rsid w:val="007E5E30"/>
    <w:rsid w:val="007F3C3C"/>
    <w:rsid w:val="007F67CA"/>
    <w:rsid w:val="007F758A"/>
    <w:rsid w:val="00804410"/>
    <w:rsid w:val="008076B1"/>
    <w:rsid w:val="008106FD"/>
    <w:rsid w:val="0081787C"/>
    <w:rsid w:val="00817AF9"/>
    <w:rsid w:val="008251B9"/>
    <w:rsid w:val="00830F22"/>
    <w:rsid w:val="00832061"/>
    <w:rsid w:val="00834F02"/>
    <w:rsid w:val="00835203"/>
    <w:rsid w:val="00836366"/>
    <w:rsid w:val="008371C7"/>
    <w:rsid w:val="00840467"/>
    <w:rsid w:val="00840D63"/>
    <w:rsid w:val="00852481"/>
    <w:rsid w:val="00853331"/>
    <w:rsid w:val="00863434"/>
    <w:rsid w:val="00863F3D"/>
    <w:rsid w:val="008648C2"/>
    <w:rsid w:val="008674B6"/>
    <w:rsid w:val="00867AD3"/>
    <w:rsid w:val="00870B1A"/>
    <w:rsid w:val="00881BE8"/>
    <w:rsid w:val="0088304D"/>
    <w:rsid w:val="0088555E"/>
    <w:rsid w:val="00890D28"/>
    <w:rsid w:val="00895265"/>
    <w:rsid w:val="00896581"/>
    <w:rsid w:val="008A2999"/>
    <w:rsid w:val="008C1651"/>
    <w:rsid w:val="008C7BDB"/>
    <w:rsid w:val="008D2992"/>
    <w:rsid w:val="008D3F9E"/>
    <w:rsid w:val="008D5181"/>
    <w:rsid w:val="008E28A7"/>
    <w:rsid w:val="008E3C71"/>
    <w:rsid w:val="008E7EC6"/>
    <w:rsid w:val="008F02C7"/>
    <w:rsid w:val="008F083D"/>
    <w:rsid w:val="008F34D0"/>
    <w:rsid w:val="008F4AE9"/>
    <w:rsid w:val="008F7CD0"/>
    <w:rsid w:val="0090151D"/>
    <w:rsid w:val="0091392B"/>
    <w:rsid w:val="00914F97"/>
    <w:rsid w:val="0091512F"/>
    <w:rsid w:val="00916276"/>
    <w:rsid w:val="0091721E"/>
    <w:rsid w:val="00920D46"/>
    <w:rsid w:val="00920D6F"/>
    <w:rsid w:val="00925AE2"/>
    <w:rsid w:val="00930426"/>
    <w:rsid w:val="00931D70"/>
    <w:rsid w:val="009336F8"/>
    <w:rsid w:val="00933D22"/>
    <w:rsid w:val="009342B1"/>
    <w:rsid w:val="0094091A"/>
    <w:rsid w:val="009417B3"/>
    <w:rsid w:val="00944DF9"/>
    <w:rsid w:val="0095111E"/>
    <w:rsid w:val="009531D6"/>
    <w:rsid w:val="00961B4F"/>
    <w:rsid w:val="00961E5E"/>
    <w:rsid w:val="00962DAF"/>
    <w:rsid w:val="0096622C"/>
    <w:rsid w:val="0097176F"/>
    <w:rsid w:val="00972E91"/>
    <w:rsid w:val="0097492C"/>
    <w:rsid w:val="009772D1"/>
    <w:rsid w:val="0098048C"/>
    <w:rsid w:val="00983BA8"/>
    <w:rsid w:val="0098497C"/>
    <w:rsid w:val="0098613D"/>
    <w:rsid w:val="0099017F"/>
    <w:rsid w:val="00990EC7"/>
    <w:rsid w:val="009931CB"/>
    <w:rsid w:val="009932A6"/>
    <w:rsid w:val="00995231"/>
    <w:rsid w:val="009A21B7"/>
    <w:rsid w:val="009A25CA"/>
    <w:rsid w:val="009A3F1F"/>
    <w:rsid w:val="009A540E"/>
    <w:rsid w:val="009A6B23"/>
    <w:rsid w:val="009A72EA"/>
    <w:rsid w:val="009A7825"/>
    <w:rsid w:val="009A7E8A"/>
    <w:rsid w:val="009B43B6"/>
    <w:rsid w:val="009B6812"/>
    <w:rsid w:val="009C4063"/>
    <w:rsid w:val="009C4368"/>
    <w:rsid w:val="009C6F02"/>
    <w:rsid w:val="009D0656"/>
    <w:rsid w:val="009D5AAE"/>
    <w:rsid w:val="009D6450"/>
    <w:rsid w:val="009E233D"/>
    <w:rsid w:val="009E4305"/>
    <w:rsid w:val="009F2B2C"/>
    <w:rsid w:val="00A00316"/>
    <w:rsid w:val="00A01633"/>
    <w:rsid w:val="00A0486F"/>
    <w:rsid w:val="00A06D30"/>
    <w:rsid w:val="00A1663C"/>
    <w:rsid w:val="00A23E5B"/>
    <w:rsid w:val="00A2741B"/>
    <w:rsid w:val="00A32504"/>
    <w:rsid w:val="00A37EB7"/>
    <w:rsid w:val="00A40CD7"/>
    <w:rsid w:val="00A42484"/>
    <w:rsid w:val="00A42DB2"/>
    <w:rsid w:val="00A44713"/>
    <w:rsid w:val="00A44F3F"/>
    <w:rsid w:val="00A50C00"/>
    <w:rsid w:val="00A51736"/>
    <w:rsid w:val="00A534EF"/>
    <w:rsid w:val="00A536D0"/>
    <w:rsid w:val="00A66B50"/>
    <w:rsid w:val="00A671E5"/>
    <w:rsid w:val="00A6746C"/>
    <w:rsid w:val="00A72450"/>
    <w:rsid w:val="00A74591"/>
    <w:rsid w:val="00A832C6"/>
    <w:rsid w:val="00A84412"/>
    <w:rsid w:val="00A90901"/>
    <w:rsid w:val="00AA187B"/>
    <w:rsid w:val="00AA2C1B"/>
    <w:rsid w:val="00AA3A10"/>
    <w:rsid w:val="00AA4A8F"/>
    <w:rsid w:val="00AA4F68"/>
    <w:rsid w:val="00AB3A7D"/>
    <w:rsid w:val="00AC06D8"/>
    <w:rsid w:val="00AC4D86"/>
    <w:rsid w:val="00AC7948"/>
    <w:rsid w:val="00AD2245"/>
    <w:rsid w:val="00AD33AF"/>
    <w:rsid w:val="00AE49A2"/>
    <w:rsid w:val="00AE6B6A"/>
    <w:rsid w:val="00AF286C"/>
    <w:rsid w:val="00AF772D"/>
    <w:rsid w:val="00AF7E84"/>
    <w:rsid w:val="00B0321B"/>
    <w:rsid w:val="00B119B1"/>
    <w:rsid w:val="00B13F8E"/>
    <w:rsid w:val="00B16E4A"/>
    <w:rsid w:val="00B16EB0"/>
    <w:rsid w:val="00B26EF6"/>
    <w:rsid w:val="00B3647B"/>
    <w:rsid w:val="00B36FEB"/>
    <w:rsid w:val="00B44245"/>
    <w:rsid w:val="00B55F7C"/>
    <w:rsid w:val="00B61884"/>
    <w:rsid w:val="00B65614"/>
    <w:rsid w:val="00B76496"/>
    <w:rsid w:val="00B82432"/>
    <w:rsid w:val="00B850D9"/>
    <w:rsid w:val="00B85E52"/>
    <w:rsid w:val="00B9033C"/>
    <w:rsid w:val="00B9204B"/>
    <w:rsid w:val="00BA48D2"/>
    <w:rsid w:val="00BB2691"/>
    <w:rsid w:val="00BB370F"/>
    <w:rsid w:val="00BB43AC"/>
    <w:rsid w:val="00BC269E"/>
    <w:rsid w:val="00BC3C48"/>
    <w:rsid w:val="00BC7B7D"/>
    <w:rsid w:val="00BD1EA7"/>
    <w:rsid w:val="00BD1F78"/>
    <w:rsid w:val="00BD2CDD"/>
    <w:rsid w:val="00BD7C3F"/>
    <w:rsid w:val="00BE079E"/>
    <w:rsid w:val="00BE6A1A"/>
    <w:rsid w:val="00BF13A5"/>
    <w:rsid w:val="00BF477E"/>
    <w:rsid w:val="00C0312A"/>
    <w:rsid w:val="00C05DEB"/>
    <w:rsid w:val="00C072F9"/>
    <w:rsid w:val="00C077B6"/>
    <w:rsid w:val="00C07800"/>
    <w:rsid w:val="00C1043D"/>
    <w:rsid w:val="00C11B23"/>
    <w:rsid w:val="00C11CBA"/>
    <w:rsid w:val="00C14016"/>
    <w:rsid w:val="00C21432"/>
    <w:rsid w:val="00C23AE0"/>
    <w:rsid w:val="00C24F6F"/>
    <w:rsid w:val="00C255D4"/>
    <w:rsid w:val="00C32457"/>
    <w:rsid w:val="00C33987"/>
    <w:rsid w:val="00C3724B"/>
    <w:rsid w:val="00C4709A"/>
    <w:rsid w:val="00C50D40"/>
    <w:rsid w:val="00C513FA"/>
    <w:rsid w:val="00C54C1E"/>
    <w:rsid w:val="00C558D7"/>
    <w:rsid w:val="00C56718"/>
    <w:rsid w:val="00C623D0"/>
    <w:rsid w:val="00C66FC7"/>
    <w:rsid w:val="00C67622"/>
    <w:rsid w:val="00C77451"/>
    <w:rsid w:val="00C81880"/>
    <w:rsid w:val="00C835E8"/>
    <w:rsid w:val="00C83D8C"/>
    <w:rsid w:val="00C92541"/>
    <w:rsid w:val="00C9495F"/>
    <w:rsid w:val="00C9537F"/>
    <w:rsid w:val="00CA022F"/>
    <w:rsid w:val="00CA120C"/>
    <w:rsid w:val="00CA2DC3"/>
    <w:rsid w:val="00CA74F6"/>
    <w:rsid w:val="00CB02E1"/>
    <w:rsid w:val="00CB3DD3"/>
    <w:rsid w:val="00CB7782"/>
    <w:rsid w:val="00CC0140"/>
    <w:rsid w:val="00CC04A9"/>
    <w:rsid w:val="00CC3120"/>
    <w:rsid w:val="00CC6934"/>
    <w:rsid w:val="00CC70EB"/>
    <w:rsid w:val="00CD64B9"/>
    <w:rsid w:val="00CD7AEE"/>
    <w:rsid w:val="00CE3129"/>
    <w:rsid w:val="00CE49D9"/>
    <w:rsid w:val="00CE6BA2"/>
    <w:rsid w:val="00CF234D"/>
    <w:rsid w:val="00CF3054"/>
    <w:rsid w:val="00CF77C4"/>
    <w:rsid w:val="00D069DB"/>
    <w:rsid w:val="00D10288"/>
    <w:rsid w:val="00D13F70"/>
    <w:rsid w:val="00D14F3F"/>
    <w:rsid w:val="00D162F1"/>
    <w:rsid w:val="00D17A12"/>
    <w:rsid w:val="00D21488"/>
    <w:rsid w:val="00D2312D"/>
    <w:rsid w:val="00D360A4"/>
    <w:rsid w:val="00D44E84"/>
    <w:rsid w:val="00D458D2"/>
    <w:rsid w:val="00D577D6"/>
    <w:rsid w:val="00D5784F"/>
    <w:rsid w:val="00D621DE"/>
    <w:rsid w:val="00D64CD2"/>
    <w:rsid w:val="00D7115A"/>
    <w:rsid w:val="00D758B9"/>
    <w:rsid w:val="00D87808"/>
    <w:rsid w:val="00D93D66"/>
    <w:rsid w:val="00D958DE"/>
    <w:rsid w:val="00DA1048"/>
    <w:rsid w:val="00DA63AB"/>
    <w:rsid w:val="00DB09E9"/>
    <w:rsid w:val="00DB0AEE"/>
    <w:rsid w:val="00DB43DE"/>
    <w:rsid w:val="00DC631E"/>
    <w:rsid w:val="00DC63F2"/>
    <w:rsid w:val="00DD2307"/>
    <w:rsid w:val="00DD2A65"/>
    <w:rsid w:val="00DD4707"/>
    <w:rsid w:val="00DD58C9"/>
    <w:rsid w:val="00DE2065"/>
    <w:rsid w:val="00DE2326"/>
    <w:rsid w:val="00DE53F9"/>
    <w:rsid w:val="00E00B28"/>
    <w:rsid w:val="00E01AC5"/>
    <w:rsid w:val="00E032A8"/>
    <w:rsid w:val="00E04F2A"/>
    <w:rsid w:val="00E11A67"/>
    <w:rsid w:val="00E130BF"/>
    <w:rsid w:val="00E14C5A"/>
    <w:rsid w:val="00E1522C"/>
    <w:rsid w:val="00E15DE7"/>
    <w:rsid w:val="00E168AE"/>
    <w:rsid w:val="00E2184C"/>
    <w:rsid w:val="00E252EF"/>
    <w:rsid w:val="00E34AF4"/>
    <w:rsid w:val="00E351B0"/>
    <w:rsid w:val="00E356ED"/>
    <w:rsid w:val="00E3757B"/>
    <w:rsid w:val="00E40512"/>
    <w:rsid w:val="00E46C46"/>
    <w:rsid w:val="00E53E67"/>
    <w:rsid w:val="00E549D0"/>
    <w:rsid w:val="00E54B10"/>
    <w:rsid w:val="00E627F9"/>
    <w:rsid w:val="00E645D0"/>
    <w:rsid w:val="00E73660"/>
    <w:rsid w:val="00E73A6B"/>
    <w:rsid w:val="00E7416E"/>
    <w:rsid w:val="00E87C31"/>
    <w:rsid w:val="00E92394"/>
    <w:rsid w:val="00EA1B2F"/>
    <w:rsid w:val="00EB3952"/>
    <w:rsid w:val="00EB3CC8"/>
    <w:rsid w:val="00EC07A1"/>
    <w:rsid w:val="00EC49EB"/>
    <w:rsid w:val="00EC6854"/>
    <w:rsid w:val="00EC754C"/>
    <w:rsid w:val="00ED7201"/>
    <w:rsid w:val="00EE11DA"/>
    <w:rsid w:val="00EE1F13"/>
    <w:rsid w:val="00EE38DC"/>
    <w:rsid w:val="00EE4B10"/>
    <w:rsid w:val="00EE541C"/>
    <w:rsid w:val="00EF2246"/>
    <w:rsid w:val="00EF2AB0"/>
    <w:rsid w:val="00EF5E57"/>
    <w:rsid w:val="00EF708F"/>
    <w:rsid w:val="00F01E76"/>
    <w:rsid w:val="00F0259D"/>
    <w:rsid w:val="00F05297"/>
    <w:rsid w:val="00F0626A"/>
    <w:rsid w:val="00F12CB7"/>
    <w:rsid w:val="00F13201"/>
    <w:rsid w:val="00F134C7"/>
    <w:rsid w:val="00F13E9D"/>
    <w:rsid w:val="00F15797"/>
    <w:rsid w:val="00F16CC8"/>
    <w:rsid w:val="00F21632"/>
    <w:rsid w:val="00F22EFE"/>
    <w:rsid w:val="00F2442E"/>
    <w:rsid w:val="00F2614B"/>
    <w:rsid w:val="00F26DB9"/>
    <w:rsid w:val="00F27FF1"/>
    <w:rsid w:val="00F300D8"/>
    <w:rsid w:val="00F302D7"/>
    <w:rsid w:val="00F31152"/>
    <w:rsid w:val="00F3557A"/>
    <w:rsid w:val="00F4152B"/>
    <w:rsid w:val="00F43B28"/>
    <w:rsid w:val="00F4483C"/>
    <w:rsid w:val="00F46742"/>
    <w:rsid w:val="00F50DE4"/>
    <w:rsid w:val="00F52A4E"/>
    <w:rsid w:val="00F53201"/>
    <w:rsid w:val="00F55813"/>
    <w:rsid w:val="00F56286"/>
    <w:rsid w:val="00F578CD"/>
    <w:rsid w:val="00F62A41"/>
    <w:rsid w:val="00F632B2"/>
    <w:rsid w:val="00F6495D"/>
    <w:rsid w:val="00F756B8"/>
    <w:rsid w:val="00F83A96"/>
    <w:rsid w:val="00F873A1"/>
    <w:rsid w:val="00F9146D"/>
    <w:rsid w:val="00F9360C"/>
    <w:rsid w:val="00F95448"/>
    <w:rsid w:val="00F95C4D"/>
    <w:rsid w:val="00FA2713"/>
    <w:rsid w:val="00FA27B5"/>
    <w:rsid w:val="00FA45B8"/>
    <w:rsid w:val="00FA65A4"/>
    <w:rsid w:val="00FA757D"/>
    <w:rsid w:val="00FB4452"/>
    <w:rsid w:val="00FB54A7"/>
    <w:rsid w:val="00FB56B3"/>
    <w:rsid w:val="00FC3705"/>
    <w:rsid w:val="00FD21DA"/>
    <w:rsid w:val="00FD74A4"/>
    <w:rsid w:val="00FE091C"/>
    <w:rsid w:val="00FE18C7"/>
    <w:rsid w:val="00FE2396"/>
    <w:rsid w:val="00FE64C7"/>
    <w:rsid w:val="00FF2915"/>
    <w:rsid w:val="00FF39B5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57F02F"/>
  <w15:docId w15:val="{E5D3D106-A781-4B2B-BBA2-9DEABE7D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B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5B9A"/>
  </w:style>
  <w:style w:type="paragraph" w:styleId="Footer">
    <w:name w:val="footer"/>
    <w:basedOn w:val="Normal"/>
    <w:link w:val="Foot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B9A"/>
  </w:style>
  <w:style w:type="paragraph" w:styleId="ListParagraph">
    <w:name w:val="List Paragraph"/>
    <w:basedOn w:val="Normal"/>
    <w:uiPriority w:val="34"/>
    <w:qFormat/>
    <w:rsid w:val="00881BE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173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1736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173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173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173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73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736"/>
    <w:rPr>
      <w:rFonts w:ascii="Lucida Grande" w:hAnsi="Lucida Grande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unhideWhenUsed/>
    <w:rsid w:val="001C2C2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C2C2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2C2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279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7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279B"/>
    <w:rPr>
      <w:vertAlign w:val="superscript"/>
    </w:rPr>
  </w:style>
  <w:style w:type="paragraph" w:styleId="Revision">
    <w:name w:val="Revision"/>
    <w:hidden/>
    <w:uiPriority w:val="99"/>
    <w:semiHidden/>
    <w:rsid w:val="00EF5E57"/>
  </w:style>
  <w:style w:type="character" w:styleId="Hyperlink">
    <w:name w:val="Hyperlink"/>
    <w:basedOn w:val="DefaultParagraphFont"/>
    <w:uiPriority w:val="99"/>
    <w:unhideWhenUsed/>
    <w:rsid w:val="002667D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739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C57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88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Work\Karis%20Fellowships\KF%20Meetings\Meeting%20Teachings\Nancy's%20templates\KF4%20Template%20v2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AEA5D-FF15-460B-B395-F9CD8FEB8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KF4 Template v2n</Template>
  <TotalTime>1</TotalTime>
  <Pages>3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2</cp:revision>
  <cp:lastPrinted>2020-07-14T12:23:00Z</cp:lastPrinted>
  <dcterms:created xsi:type="dcterms:W3CDTF">2020-07-14T12:33:00Z</dcterms:created>
  <dcterms:modified xsi:type="dcterms:W3CDTF">2020-07-14T12:33:00Z</dcterms:modified>
</cp:coreProperties>
</file>