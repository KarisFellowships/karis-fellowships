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2583" w14:textId="50DFA7A1" w:rsidR="00285B9A" w:rsidRPr="00B20787" w:rsidRDefault="00285B9A" w:rsidP="00623177">
      <w:pPr>
        <w:pStyle w:val="Title"/>
        <w:jc w:val="both"/>
      </w:pPr>
      <w:r w:rsidRPr="00B20787">
        <w:rPr>
          <w:color w:val="002060"/>
        </w:rPr>
        <w:t>KF</w:t>
      </w:r>
      <w:r w:rsidR="00255295" w:rsidRPr="00B20787">
        <w:rPr>
          <w:color w:val="002060"/>
        </w:rPr>
        <w:t>6</w:t>
      </w:r>
      <w:r w:rsidR="00B81098" w:rsidRPr="00B20787">
        <w:rPr>
          <w:color w:val="002060"/>
        </w:rPr>
        <w:t xml:space="preserve"> </w:t>
      </w:r>
      <w:r w:rsidR="00CD42FF" w:rsidRPr="00B20787">
        <w:rPr>
          <w:color w:val="002060"/>
        </w:rPr>
        <w:t>Expanded</w:t>
      </w:r>
      <w:r w:rsidR="00B81098" w:rsidRPr="00B20787">
        <w:rPr>
          <w:color w:val="002060"/>
        </w:rPr>
        <w:t xml:space="preserve"> </w:t>
      </w:r>
      <w:r w:rsidR="00B81098" w:rsidRPr="00B20787">
        <w:t>Version of</w:t>
      </w:r>
      <w:r w:rsidRPr="00B20787">
        <w:t xml:space="preserve"> Teachings</w:t>
      </w:r>
    </w:p>
    <w:p w14:paraId="007429D3" w14:textId="77777777" w:rsidR="00285B9A" w:rsidRPr="00B20787" w:rsidRDefault="00285B9A" w:rsidP="00B957F6">
      <w:pPr>
        <w:spacing w:after="0" w:line="240" w:lineRule="auto"/>
        <w:jc w:val="both"/>
      </w:pPr>
      <w:r w:rsidRPr="00B20787">
        <w:t>Karis is an invitation to a relationship based on mutual generosity.</w:t>
      </w:r>
    </w:p>
    <w:p w14:paraId="03752659" w14:textId="77777777" w:rsidR="00273DFC" w:rsidRPr="00B20787" w:rsidRDefault="00273DFC" w:rsidP="00B957F6">
      <w:pPr>
        <w:spacing w:after="0" w:line="240" w:lineRule="auto"/>
        <w:jc w:val="both"/>
      </w:pPr>
    </w:p>
    <w:p w14:paraId="404CDBA1" w14:textId="337C0815" w:rsidR="001F6F2F" w:rsidRPr="00B20787" w:rsidRDefault="001F6F2F" w:rsidP="00B957F6">
      <w:pPr>
        <w:spacing w:after="0" w:line="240" w:lineRule="auto"/>
        <w:jc w:val="both"/>
      </w:pPr>
      <w:r w:rsidRPr="00B20787">
        <w:t>“Search me, O God, and know my heart. Examine me and know my thoughts. See if there is any way in me that causes pain, and lead me in the ways of eternity.” (Psalm 139:23</w:t>
      </w:r>
      <w:r w:rsidR="00060A83" w:rsidRPr="00B20787">
        <w:t>–</w:t>
      </w:r>
      <w:r w:rsidRPr="00B20787">
        <w:t>24)</w:t>
      </w:r>
    </w:p>
    <w:p w14:paraId="5F9296C5" w14:textId="77777777" w:rsidR="00273DFC" w:rsidRPr="00B20787" w:rsidRDefault="00273DFC" w:rsidP="00B957F6">
      <w:pPr>
        <w:spacing w:after="0" w:line="240" w:lineRule="auto"/>
        <w:jc w:val="both"/>
        <w:rPr>
          <w:b/>
        </w:rPr>
      </w:pPr>
    </w:p>
    <w:p w14:paraId="15AEF802" w14:textId="6F90D6E2" w:rsidR="00285B9A" w:rsidRPr="00B20787" w:rsidRDefault="00184372" w:rsidP="00B957F6">
      <w:pPr>
        <w:spacing w:after="0" w:line="240" w:lineRule="auto"/>
        <w:jc w:val="both"/>
        <w:rPr>
          <w:b/>
        </w:rPr>
      </w:pPr>
      <w:r w:rsidRPr="00B20787">
        <w:rPr>
          <w:b/>
        </w:rPr>
        <w:t>0:0</w:t>
      </w:r>
      <w:r w:rsidR="00F141B6" w:rsidRPr="00B20787">
        <w:rPr>
          <w:b/>
        </w:rPr>
        <w:t>1</w:t>
      </w:r>
      <w:r w:rsidR="00285B9A" w:rsidRPr="00B20787">
        <w:rPr>
          <w:b/>
        </w:rPr>
        <w:tab/>
        <w:t>OPENING</w:t>
      </w:r>
    </w:p>
    <w:p w14:paraId="746D228A" w14:textId="77777777" w:rsidR="00273DFC" w:rsidRPr="00B20787" w:rsidRDefault="00273DFC" w:rsidP="00B957F6">
      <w:pPr>
        <w:spacing w:after="0" w:line="240" w:lineRule="auto"/>
        <w:jc w:val="both"/>
        <w:rPr>
          <w:b/>
        </w:rPr>
      </w:pPr>
    </w:p>
    <w:p w14:paraId="19D302B8" w14:textId="683DF431" w:rsidR="00285B9A" w:rsidRPr="00B20787" w:rsidRDefault="00184372" w:rsidP="00B957F6">
      <w:pPr>
        <w:spacing w:after="0" w:line="240" w:lineRule="auto"/>
        <w:jc w:val="both"/>
        <w:rPr>
          <w:b/>
        </w:rPr>
      </w:pPr>
      <w:r w:rsidRPr="00B20787">
        <w:rPr>
          <w:b/>
        </w:rPr>
        <w:t>0:0</w:t>
      </w:r>
      <w:r w:rsidR="00F141B6" w:rsidRPr="00B20787">
        <w:rPr>
          <w:b/>
        </w:rPr>
        <w:t>2</w:t>
      </w:r>
      <w:r w:rsidR="00285B9A" w:rsidRPr="00B20787">
        <w:rPr>
          <w:b/>
        </w:rPr>
        <w:tab/>
        <w:t>PRESENTING</w:t>
      </w:r>
    </w:p>
    <w:p w14:paraId="4F1C069D" w14:textId="77777777" w:rsidR="00273DFC" w:rsidRPr="00B20787" w:rsidRDefault="00273DFC" w:rsidP="00B957F6">
      <w:pPr>
        <w:spacing w:after="0" w:line="240" w:lineRule="auto"/>
        <w:jc w:val="both"/>
        <w:rPr>
          <w:b/>
        </w:rPr>
      </w:pPr>
    </w:p>
    <w:p w14:paraId="0136909A" w14:textId="77777777" w:rsidR="00285B9A" w:rsidRPr="00B20787" w:rsidRDefault="00186BE3" w:rsidP="00B957F6">
      <w:pPr>
        <w:spacing w:after="0" w:line="240" w:lineRule="auto"/>
        <w:jc w:val="both"/>
        <w:rPr>
          <w:b/>
        </w:rPr>
      </w:pPr>
      <w:r w:rsidRPr="00B20787">
        <w:rPr>
          <w:b/>
        </w:rPr>
        <w:t>0:0</w:t>
      </w:r>
      <w:r w:rsidR="00CC6952" w:rsidRPr="00B20787">
        <w:rPr>
          <w:b/>
        </w:rPr>
        <w:t>6</w:t>
      </w:r>
      <w:r w:rsidR="00285B9A" w:rsidRPr="00B20787">
        <w:rPr>
          <w:b/>
        </w:rPr>
        <w:tab/>
      </w:r>
      <w:r w:rsidR="00F816FA" w:rsidRPr="00B20787">
        <w:rPr>
          <w:b/>
        </w:rPr>
        <w:t>KARIS CIRCULATIO</w:t>
      </w:r>
      <w:r w:rsidR="0008629B" w:rsidRPr="00B20787">
        <w:rPr>
          <w:b/>
        </w:rPr>
        <w:t>N</w:t>
      </w:r>
    </w:p>
    <w:p w14:paraId="25561613" w14:textId="77777777" w:rsidR="00273DFC" w:rsidRPr="00B20787" w:rsidRDefault="00273DFC" w:rsidP="00B957F6">
      <w:pPr>
        <w:spacing w:after="0" w:line="240" w:lineRule="auto"/>
        <w:jc w:val="both"/>
        <w:rPr>
          <w:b/>
        </w:rPr>
      </w:pPr>
    </w:p>
    <w:p w14:paraId="72999E3C" w14:textId="77777777" w:rsidR="00285B9A" w:rsidRPr="00B20787" w:rsidRDefault="00186BE3" w:rsidP="00B957F6">
      <w:pPr>
        <w:spacing w:after="0" w:line="240" w:lineRule="auto"/>
        <w:jc w:val="both"/>
        <w:rPr>
          <w:b/>
        </w:rPr>
      </w:pPr>
      <w:r w:rsidRPr="00B20787">
        <w:rPr>
          <w:b/>
        </w:rPr>
        <w:t>0:</w:t>
      </w:r>
      <w:r w:rsidR="00920D46" w:rsidRPr="00B20787">
        <w:rPr>
          <w:b/>
        </w:rPr>
        <w:t>0</w:t>
      </w:r>
      <w:r w:rsidR="00CC6952" w:rsidRPr="00B20787">
        <w:rPr>
          <w:b/>
        </w:rPr>
        <w:t>7</w:t>
      </w:r>
      <w:r w:rsidR="00285B9A" w:rsidRPr="00B20787">
        <w:rPr>
          <w:b/>
        </w:rPr>
        <w:tab/>
        <w:t>GUIDELINES &amp; LIMITATIONS</w:t>
      </w:r>
    </w:p>
    <w:p w14:paraId="0A584625" w14:textId="77777777" w:rsidR="00273DFC" w:rsidRPr="00B20787" w:rsidRDefault="00273DFC" w:rsidP="00B957F6">
      <w:pPr>
        <w:spacing w:after="0" w:line="240" w:lineRule="auto"/>
        <w:jc w:val="both"/>
        <w:rPr>
          <w:b/>
        </w:rPr>
      </w:pPr>
    </w:p>
    <w:p w14:paraId="7787A951" w14:textId="082E4008" w:rsidR="00920D46" w:rsidRPr="00B20787" w:rsidRDefault="00186BE3" w:rsidP="00B957F6">
      <w:pPr>
        <w:spacing w:after="0" w:line="240" w:lineRule="auto"/>
        <w:jc w:val="both"/>
      </w:pPr>
      <w:r w:rsidRPr="00B20787">
        <w:rPr>
          <w:b/>
        </w:rPr>
        <w:t>0:0</w:t>
      </w:r>
      <w:r w:rsidR="00CC6952" w:rsidRPr="00B20787">
        <w:rPr>
          <w:b/>
        </w:rPr>
        <w:t>8</w:t>
      </w:r>
      <w:r w:rsidR="00285B9A" w:rsidRPr="00B20787">
        <w:rPr>
          <w:b/>
        </w:rPr>
        <w:tab/>
        <w:t>MINDFULNESS &amp; MEDITATION TRAINING</w:t>
      </w:r>
    </w:p>
    <w:p w14:paraId="2A778B41" w14:textId="77777777" w:rsidR="00273DFC" w:rsidRPr="00B20787" w:rsidRDefault="00273DFC" w:rsidP="00B957F6">
      <w:pPr>
        <w:tabs>
          <w:tab w:val="left" w:pos="2700"/>
        </w:tabs>
        <w:spacing w:after="0" w:line="240" w:lineRule="auto"/>
        <w:jc w:val="both"/>
        <w:rPr>
          <w:iCs/>
        </w:rPr>
      </w:pPr>
    </w:p>
    <w:p w14:paraId="4725F5C9" w14:textId="24335446" w:rsidR="00E82285" w:rsidRPr="00B20787" w:rsidRDefault="001F6F2F" w:rsidP="00B957F6">
      <w:pPr>
        <w:spacing w:after="0" w:line="240" w:lineRule="auto"/>
        <w:jc w:val="both"/>
        <w:rPr>
          <w:rFonts w:cstheme="minorHAnsi"/>
        </w:rPr>
      </w:pPr>
      <w:r w:rsidRPr="00B20787">
        <w:rPr>
          <w:iCs/>
        </w:rPr>
        <w:t xml:space="preserve">I am going to read our opening prayer </w:t>
      </w:r>
      <w:r w:rsidR="00E82285" w:rsidRPr="00B20787">
        <w:rPr>
          <w:iCs/>
        </w:rPr>
        <w:t>using</w:t>
      </w:r>
      <w:r w:rsidR="005F5CA2" w:rsidRPr="00B20787">
        <w:rPr>
          <w:iCs/>
        </w:rPr>
        <w:t xml:space="preserve"> </w:t>
      </w:r>
      <w:r w:rsidRPr="00B20787">
        <w:rPr>
          <w:iCs/>
        </w:rPr>
        <w:t>Karis Fellowships vocabulary</w:t>
      </w:r>
      <w:r w:rsidR="00920D46" w:rsidRPr="00B20787">
        <w:rPr>
          <w:iCs/>
        </w:rPr>
        <w:t xml:space="preserve">: “Examine me, O God, and </w:t>
      </w:r>
      <w:r w:rsidR="00BF439F" w:rsidRPr="00B20787">
        <w:rPr>
          <w:iCs/>
        </w:rPr>
        <w:t>reveal my motivations</w:t>
      </w:r>
      <w:r w:rsidR="00920D46" w:rsidRPr="00B20787">
        <w:rPr>
          <w:iCs/>
        </w:rPr>
        <w:t>.</w:t>
      </w:r>
      <w:r w:rsidR="00B94DBD" w:rsidRPr="00B20787">
        <w:rPr>
          <w:iCs/>
        </w:rPr>
        <w:t xml:space="preserve"> </w:t>
      </w:r>
      <w:r w:rsidR="00920D46" w:rsidRPr="00B20787">
        <w:rPr>
          <w:iCs/>
        </w:rPr>
        <w:t>Run experiments on me and expose my misoriented thinkin</w:t>
      </w:r>
      <w:r w:rsidR="0008629B" w:rsidRPr="00B20787">
        <w:rPr>
          <w:iCs/>
        </w:rPr>
        <w:t>g. See if there is any hurtful</w:t>
      </w:r>
      <w:r w:rsidR="007926CC" w:rsidRPr="00B20787">
        <w:rPr>
          <w:iCs/>
        </w:rPr>
        <w:t xml:space="preserve"> </w:t>
      </w:r>
      <w:r w:rsidR="00F7692E" w:rsidRPr="00B20787">
        <w:rPr>
          <w:iCs/>
        </w:rPr>
        <w:t>or idolatrous</w:t>
      </w:r>
      <w:r w:rsidR="00920D46" w:rsidRPr="00B20787">
        <w:rPr>
          <w:iCs/>
        </w:rPr>
        <w:t xml:space="preserve"> way in me, and lead me in ways that will last forever.”</w:t>
      </w:r>
    </w:p>
    <w:p w14:paraId="1652EA34" w14:textId="3D41F14E" w:rsidR="00285B9A" w:rsidRPr="00B20787" w:rsidRDefault="00285B9A" w:rsidP="00B957F6">
      <w:pPr>
        <w:tabs>
          <w:tab w:val="left" w:pos="2700"/>
        </w:tabs>
        <w:spacing w:after="0" w:line="240" w:lineRule="auto"/>
        <w:jc w:val="both"/>
      </w:pPr>
    </w:p>
    <w:p w14:paraId="25D31F0B" w14:textId="5BBBDD32" w:rsidR="00DD203B" w:rsidRPr="00B20787" w:rsidRDefault="00DD203B" w:rsidP="00B957F6">
      <w:pPr>
        <w:tabs>
          <w:tab w:val="left" w:pos="2700"/>
        </w:tabs>
        <w:spacing w:after="0" w:line="240" w:lineRule="auto"/>
        <w:jc w:val="both"/>
      </w:pPr>
      <w:r w:rsidRPr="00B20787">
        <w:t>Take a deep breath.</w:t>
      </w:r>
    </w:p>
    <w:p w14:paraId="5121A0C7" w14:textId="77777777" w:rsidR="00DD203B" w:rsidRPr="00B20787" w:rsidRDefault="00DD203B" w:rsidP="00B957F6">
      <w:pPr>
        <w:tabs>
          <w:tab w:val="left" w:pos="2700"/>
        </w:tabs>
        <w:spacing w:after="0" w:line="240" w:lineRule="auto"/>
        <w:jc w:val="both"/>
      </w:pPr>
    </w:p>
    <w:p w14:paraId="1B211137" w14:textId="267C6DD8" w:rsidR="006613A7" w:rsidRPr="00B20787" w:rsidRDefault="006613A7" w:rsidP="006613A7">
      <w:pPr>
        <w:spacing w:after="0" w:line="240" w:lineRule="auto"/>
        <w:jc w:val="both"/>
      </w:pPr>
      <w:r w:rsidRPr="00B20787">
        <w:t xml:space="preserve">Oriented thinking is essential for personal growth and physical well-being. Our minds and bodies are designed to function together in harmony, but we are rarely taught how to create that harmony. Although we may not be aware of it, our bodies inform our thinking, and our thinking is often related to trauma </w:t>
      </w:r>
      <w:r w:rsidR="00EF033F" w:rsidRPr="00B20787">
        <w:t xml:space="preserve">that is </w:t>
      </w:r>
      <w:r w:rsidRPr="00B20787">
        <w:t>stored</w:t>
      </w:r>
      <w:r w:rsidR="00EF033F" w:rsidRPr="00B20787">
        <w:t xml:space="preserve"> chemically and energetically</w:t>
      </w:r>
      <w:r w:rsidRPr="00B20787">
        <w:t xml:space="preserve"> in our bodies. The physiological reality is that distressed bodies result in distressed minds. When the body is distressed, it sends chemical signals to the brain that cause our minds to </w:t>
      </w:r>
      <w:r w:rsidR="00EF4A47" w:rsidRPr="00B20787">
        <w:t>re</w:t>
      </w:r>
      <w:r w:rsidRPr="00B20787">
        <w:t>act, and often overreact, in a simple and primitive attempt to survive.</w:t>
      </w:r>
    </w:p>
    <w:p w14:paraId="28068285" w14:textId="77777777" w:rsidR="00273DFC" w:rsidRPr="00B20787" w:rsidRDefault="00273DFC" w:rsidP="00B957F6">
      <w:pPr>
        <w:spacing w:after="0" w:line="240" w:lineRule="auto"/>
        <w:jc w:val="both"/>
      </w:pPr>
    </w:p>
    <w:p w14:paraId="1CC9FB31" w14:textId="5648E65D" w:rsidR="00C21432" w:rsidRPr="00B20787" w:rsidRDefault="00C21432" w:rsidP="00B957F6">
      <w:pPr>
        <w:spacing w:after="0" w:line="240" w:lineRule="auto"/>
        <w:jc w:val="both"/>
        <w:rPr>
          <w:rFonts w:cstheme="minorHAnsi"/>
        </w:rPr>
      </w:pPr>
      <w:r w:rsidRPr="00B20787">
        <w:t xml:space="preserve">You can </w:t>
      </w:r>
      <w:r w:rsidR="00EF4A47" w:rsidRPr="00B20787">
        <w:t xml:space="preserve">calm </w:t>
      </w:r>
      <w:r w:rsidRPr="00B20787">
        <w:t>your mi</w:t>
      </w:r>
      <w:r w:rsidR="00FA27B5" w:rsidRPr="00B20787">
        <w:t xml:space="preserve">nd by first calming your body. </w:t>
      </w:r>
      <w:r w:rsidR="00374B5C" w:rsidRPr="00B20787">
        <w:t>That’s</w:t>
      </w:r>
      <w:r w:rsidRPr="00B20787">
        <w:t xml:space="preserve"> why</w:t>
      </w:r>
      <w:r w:rsidR="00374B5C" w:rsidRPr="00B20787">
        <w:t>,</w:t>
      </w:r>
      <w:r w:rsidRPr="00B20787">
        <w:t xml:space="preserve"> </w:t>
      </w:r>
      <w:r w:rsidR="00BF439F" w:rsidRPr="00B20787">
        <w:t>in KF</w:t>
      </w:r>
      <w:r w:rsidR="00374B5C" w:rsidRPr="00B20787">
        <w:t>,</w:t>
      </w:r>
      <w:r w:rsidR="00BF439F" w:rsidRPr="00B20787">
        <w:t xml:space="preserve"> </w:t>
      </w:r>
      <w:r w:rsidRPr="00B20787">
        <w:t>we st</w:t>
      </w:r>
      <w:r w:rsidR="00FA27B5" w:rsidRPr="00B20787">
        <w:t xml:space="preserve">art with mindfulness </w:t>
      </w:r>
      <w:r w:rsidR="00E27DEC" w:rsidRPr="00B20787">
        <w:t>training</w:t>
      </w:r>
      <w:r w:rsidR="00FA27B5" w:rsidRPr="00B20787">
        <w:t xml:space="preserve">. </w:t>
      </w:r>
      <w:r w:rsidRPr="00B20787">
        <w:t>D</w:t>
      </w:r>
      <w:r w:rsidR="00184372" w:rsidRPr="00B20787">
        <w:t xml:space="preserve">aily </w:t>
      </w:r>
      <w:r w:rsidR="004445EF" w:rsidRPr="00B20787">
        <w:t xml:space="preserve">mindfulness </w:t>
      </w:r>
      <w:r w:rsidR="00184372" w:rsidRPr="00B20787">
        <w:t>practice</w:t>
      </w:r>
      <w:r w:rsidR="0046453F" w:rsidRPr="00B20787">
        <w:t xml:space="preserve"> trains our bodies to calm down</w:t>
      </w:r>
      <w:r w:rsidRPr="00B20787">
        <w:t xml:space="preserve"> </w:t>
      </w:r>
      <w:r w:rsidR="004445EF" w:rsidRPr="00B20787">
        <w:t>in those moments when</w:t>
      </w:r>
      <w:r w:rsidR="001C3A5A" w:rsidRPr="00B20787">
        <w:t xml:space="preserve"> </w:t>
      </w:r>
      <w:r w:rsidR="0008629B" w:rsidRPr="00B20787">
        <w:t xml:space="preserve">we find ourselves in </w:t>
      </w:r>
      <w:r w:rsidRPr="00B20787">
        <w:t>stressful situation</w:t>
      </w:r>
      <w:r w:rsidR="0008629B" w:rsidRPr="00B20787">
        <w:t>s</w:t>
      </w:r>
      <w:r w:rsidR="00F26DB9" w:rsidRPr="00B20787">
        <w:t xml:space="preserve"> </w:t>
      </w:r>
      <w:r w:rsidR="003E4992" w:rsidRPr="00B20787">
        <w:t xml:space="preserve">that </w:t>
      </w:r>
      <w:r w:rsidR="0008629B" w:rsidRPr="00B20787">
        <w:t>invite</w:t>
      </w:r>
      <w:r w:rsidR="00F26DB9" w:rsidRPr="00B20787">
        <w:t xml:space="preserve"> </w:t>
      </w:r>
      <w:r w:rsidR="00F20E76" w:rsidRPr="00B20787">
        <w:t xml:space="preserve">compulsive and </w:t>
      </w:r>
      <w:r w:rsidR="00F26DB9" w:rsidRPr="00B20787">
        <w:t>addictive choice</w:t>
      </w:r>
      <w:r w:rsidR="0008629B" w:rsidRPr="00B20787">
        <w:t>s</w:t>
      </w:r>
      <w:r w:rsidR="00FA27B5" w:rsidRPr="00B20787">
        <w:t xml:space="preserve">. </w:t>
      </w:r>
      <w:r w:rsidR="005943EC" w:rsidRPr="00B20787">
        <w:t xml:space="preserve">These are the emergencies, </w:t>
      </w:r>
      <w:r w:rsidR="00E82285" w:rsidRPr="00B20787">
        <w:t xml:space="preserve">the times when </w:t>
      </w:r>
      <w:r w:rsidR="005943EC" w:rsidRPr="00B20787">
        <w:t xml:space="preserve">you are heating up or melting down. In </w:t>
      </w:r>
      <w:r w:rsidR="003E4992" w:rsidRPr="00B20787">
        <w:t xml:space="preserve">these </w:t>
      </w:r>
      <w:r w:rsidR="005943EC" w:rsidRPr="00B20787">
        <w:t>experiments</w:t>
      </w:r>
      <w:r w:rsidR="0081411D" w:rsidRPr="00B20787">
        <w:t>,</w:t>
      </w:r>
      <w:r w:rsidR="005943EC" w:rsidRPr="00B20787">
        <w:t xml:space="preserve"> choose mindfulness, even for a few </w:t>
      </w:r>
      <w:r w:rsidR="00BF439F" w:rsidRPr="00B20787">
        <w:t>seconds</w:t>
      </w:r>
      <w:r w:rsidR="005943EC" w:rsidRPr="00B20787">
        <w:t xml:space="preserve">, to </w:t>
      </w:r>
      <w:r w:rsidR="00B95E70" w:rsidRPr="00B20787">
        <w:t>help</w:t>
      </w:r>
      <w:r w:rsidR="003E4992" w:rsidRPr="00B20787">
        <w:t xml:space="preserve"> </w:t>
      </w:r>
      <w:r w:rsidR="005943EC" w:rsidRPr="00B20787">
        <w:t xml:space="preserve">calm your </w:t>
      </w:r>
      <w:r w:rsidR="000B5A93" w:rsidRPr="00B20787">
        <w:rPr>
          <w:rFonts w:cstheme="minorHAnsi"/>
        </w:rPr>
        <w:t>body</w:t>
      </w:r>
      <w:r w:rsidR="005943EC" w:rsidRPr="00B20787">
        <w:rPr>
          <w:rFonts w:cstheme="minorHAnsi"/>
        </w:rPr>
        <w:t>, open your mind to the truth,</w:t>
      </w:r>
      <w:r w:rsidR="000B5A93" w:rsidRPr="00B20787">
        <w:rPr>
          <w:rFonts w:cstheme="minorHAnsi"/>
        </w:rPr>
        <w:t xml:space="preserve"> and free your creativity</w:t>
      </w:r>
      <w:r w:rsidR="005943EC" w:rsidRPr="00B20787">
        <w:rPr>
          <w:rFonts w:cstheme="minorHAnsi"/>
        </w:rPr>
        <w:t xml:space="preserve">. </w:t>
      </w:r>
      <w:r w:rsidR="003E4992" w:rsidRPr="00B20787">
        <w:t xml:space="preserve">If </w:t>
      </w:r>
      <w:r w:rsidR="005943EC" w:rsidRPr="00B20787">
        <w:t>y</w:t>
      </w:r>
      <w:r w:rsidR="00F15797" w:rsidRPr="00B20787">
        <w:t>our body’s alarm system is calmed down</w:t>
      </w:r>
      <w:r w:rsidR="005F1D58" w:rsidRPr="00B20787">
        <w:t>,</w:t>
      </w:r>
      <w:r w:rsidR="005943EC" w:rsidRPr="00B20787">
        <w:t xml:space="preserve"> you</w:t>
      </w:r>
      <w:r w:rsidRPr="00B20787">
        <w:t xml:space="preserve"> ca</w:t>
      </w:r>
      <w:r w:rsidR="00607D7F" w:rsidRPr="00B20787">
        <w:t xml:space="preserve">n think creatively </w:t>
      </w:r>
      <w:r w:rsidR="00F15797" w:rsidRPr="00B20787">
        <w:t xml:space="preserve">when </w:t>
      </w:r>
      <w:r w:rsidR="005943EC" w:rsidRPr="00B20787">
        <w:t>you</w:t>
      </w:r>
      <w:r w:rsidR="00F15797" w:rsidRPr="00B20787">
        <w:t xml:space="preserve"> </w:t>
      </w:r>
      <w:r w:rsidR="001511B4" w:rsidRPr="00B20787">
        <w:t xml:space="preserve">most </w:t>
      </w:r>
      <w:r w:rsidR="00F15797" w:rsidRPr="00B20787">
        <w:t xml:space="preserve">need </w:t>
      </w:r>
      <w:r w:rsidR="00A561DD" w:rsidRPr="00B20787">
        <w:t>to</w:t>
      </w:r>
      <w:r w:rsidR="00DF6D69" w:rsidRPr="00B20787">
        <w:t>.</w:t>
      </w:r>
    </w:p>
    <w:p w14:paraId="0BB6363C" w14:textId="77777777" w:rsidR="00273DFC" w:rsidRPr="00B20787" w:rsidRDefault="00273DFC" w:rsidP="00B957F6">
      <w:pPr>
        <w:spacing w:after="0" w:line="240" w:lineRule="auto"/>
        <w:jc w:val="both"/>
      </w:pPr>
    </w:p>
    <w:p w14:paraId="618CBBB2" w14:textId="6412808B" w:rsidR="004A5E7E" w:rsidRPr="00B20787" w:rsidRDefault="003E70F3" w:rsidP="004A5E7E">
      <w:pPr>
        <w:spacing w:after="0" w:line="240" w:lineRule="auto"/>
        <w:jc w:val="both"/>
      </w:pPr>
      <w:r w:rsidRPr="00B20787">
        <w:t>We will now</w:t>
      </w:r>
      <w:r w:rsidR="0007101E" w:rsidRPr="00B20787">
        <w:t xml:space="preserve"> learn a new meditation practice </w:t>
      </w:r>
      <w:r w:rsidR="00E27DEC" w:rsidRPr="00B20787">
        <w:t>taught</w:t>
      </w:r>
      <w:r w:rsidR="000C7164" w:rsidRPr="00B20787">
        <w:t xml:space="preserve"> by </w:t>
      </w:r>
      <w:r w:rsidR="0007101E" w:rsidRPr="00B20787">
        <w:t>John Main</w:t>
      </w:r>
      <w:r w:rsidR="004A5E7E" w:rsidRPr="00B20787">
        <w:t>,</w:t>
      </w:r>
      <w:r w:rsidR="00A561DD" w:rsidRPr="00B20787">
        <w:t xml:space="preserve"> </w:t>
      </w:r>
      <w:r w:rsidR="008A17CE" w:rsidRPr="00B20787">
        <w:t>OSB</w:t>
      </w:r>
      <w:r w:rsidRPr="00B20787">
        <w:t xml:space="preserve">. This </w:t>
      </w:r>
      <w:r w:rsidR="005F1D58" w:rsidRPr="00B20787">
        <w:t xml:space="preserve">Roman Catholic </w:t>
      </w:r>
      <w:r w:rsidR="003A2640" w:rsidRPr="00B20787">
        <w:t>monk</w:t>
      </w:r>
      <w:r w:rsidRPr="00B20787">
        <w:t xml:space="preserve"> </w:t>
      </w:r>
      <w:r w:rsidR="00E82285" w:rsidRPr="00B20787">
        <w:t xml:space="preserve">noticed </w:t>
      </w:r>
      <w:r w:rsidR="005F1D58" w:rsidRPr="00B20787">
        <w:t>that a Buddhist priest had more peace than he</w:t>
      </w:r>
      <w:r w:rsidR="00BC2A95" w:rsidRPr="00B20787">
        <w:t xml:space="preserve"> </w:t>
      </w:r>
      <w:r w:rsidR="008A549C" w:rsidRPr="00B20787">
        <w:t>did</w:t>
      </w:r>
      <w:r w:rsidR="00134FD1" w:rsidRPr="00B20787">
        <w:t>, and he</w:t>
      </w:r>
      <w:r w:rsidR="005F1D58" w:rsidRPr="00B20787">
        <w:t xml:space="preserve"> </w:t>
      </w:r>
      <w:r w:rsidR="00E82285" w:rsidRPr="00B20787">
        <w:t xml:space="preserve">learned </w:t>
      </w:r>
      <w:r w:rsidR="005F1D58" w:rsidRPr="00B20787">
        <w:t xml:space="preserve">that </w:t>
      </w:r>
      <w:r w:rsidR="004A5E7E" w:rsidRPr="00B20787">
        <w:t xml:space="preserve">the priest’s </w:t>
      </w:r>
      <w:r w:rsidR="007873DF" w:rsidRPr="00B20787">
        <w:t xml:space="preserve">secret was </w:t>
      </w:r>
      <w:r w:rsidR="005F1D58" w:rsidRPr="00B20787">
        <w:t>meditation.</w:t>
      </w:r>
      <w:r w:rsidR="00836AF0" w:rsidRPr="00B20787">
        <w:t xml:space="preserve"> </w:t>
      </w:r>
      <w:r w:rsidR="004A5E7E" w:rsidRPr="00B20787">
        <w:t xml:space="preserve">You can read about John Main’s work and history on the web. He writes, </w:t>
      </w:r>
    </w:p>
    <w:p w14:paraId="6F097C52" w14:textId="77777777" w:rsidR="004A5E7E" w:rsidRPr="00B20787" w:rsidRDefault="004A5E7E" w:rsidP="004A5E7E">
      <w:pPr>
        <w:spacing w:after="0" w:line="240" w:lineRule="auto"/>
        <w:jc w:val="both"/>
      </w:pPr>
    </w:p>
    <w:p w14:paraId="59F33BC4" w14:textId="21BFD201" w:rsidR="004A5E7E" w:rsidRPr="00B20787" w:rsidRDefault="004A5E7E" w:rsidP="002C65FE">
      <w:pPr>
        <w:widowControl w:val="0"/>
        <w:spacing w:after="0" w:line="240" w:lineRule="auto"/>
        <w:ind w:left="720" w:right="720"/>
        <w:jc w:val="both"/>
      </w:pPr>
      <w:r w:rsidRPr="00B20787">
        <w:t xml:space="preserve">The all-important aim in Christian meditation is to allow God’s mysterious and silent presence within us to become more and more not only </w:t>
      </w:r>
      <w:r w:rsidRPr="00B20787">
        <w:rPr>
          <w:bCs/>
          <w:i/>
        </w:rPr>
        <w:t>a</w:t>
      </w:r>
      <w:r w:rsidRPr="00B20787">
        <w:t xml:space="preserve"> reality, but </w:t>
      </w:r>
      <w:r w:rsidRPr="00B20787">
        <w:rPr>
          <w:bCs/>
          <w:i/>
        </w:rPr>
        <w:t>the</w:t>
      </w:r>
      <w:r w:rsidRPr="00B20787">
        <w:t xml:space="preserve"> reality which gives meaning, shape and purpose to everything we do, to everything we are.</w:t>
      </w:r>
      <w:r w:rsidRPr="00B20787">
        <w:rPr>
          <w:rStyle w:val="EndnoteReference"/>
        </w:rPr>
        <w:endnoteReference w:id="1"/>
      </w:r>
      <w:r w:rsidRPr="00B20787">
        <w:t xml:space="preserve"> </w:t>
      </w:r>
    </w:p>
    <w:p w14:paraId="56E82A82" w14:textId="77777777" w:rsidR="00374B5C" w:rsidRPr="00B20787" w:rsidRDefault="00374B5C" w:rsidP="002C65FE">
      <w:pPr>
        <w:widowControl w:val="0"/>
        <w:spacing w:after="0" w:line="240" w:lineRule="auto"/>
        <w:ind w:left="720" w:right="720"/>
        <w:jc w:val="both"/>
      </w:pPr>
    </w:p>
    <w:p w14:paraId="2C0D6387" w14:textId="7AB62C22" w:rsidR="005F1D58" w:rsidRPr="00B20787" w:rsidRDefault="002730FA" w:rsidP="002C65FE">
      <w:pPr>
        <w:widowControl w:val="0"/>
        <w:spacing w:after="0" w:line="240" w:lineRule="auto"/>
        <w:jc w:val="both"/>
      </w:pPr>
      <w:r w:rsidRPr="00B20787">
        <w:t xml:space="preserve">It has taken me several years of practice to experience what he </w:t>
      </w:r>
      <w:r w:rsidR="00712EA1" w:rsidRPr="00B20787">
        <w:t xml:space="preserve">describes, but that effort has been </w:t>
      </w:r>
      <w:r w:rsidR="00712EA1" w:rsidRPr="00B20787">
        <w:lastRenderedPageBreak/>
        <w:t>worthwhile. Meditation is “dose dependent”</w:t>
      </w:r>
      <w:r w:rsidR="00057EED" w:rsidRPr="00B20787">
        <w:t>—t</w:t>
      </w:r>
      <w:r w:rsidR="00712EA1" w:rsidRPr="00B20787">
        <w:t>he more you practice, the more you benefit</w:t>
      </w:r>
      <w:r w:rsidRPr="00B20787">
        <w:t>.</w:t>
      </w:r>
    </w:p>
    <w:p w14:paraId="211BEA87" w14:textId="77777777" w:rsidR="006613A7" w:rsidRPr="00B20787" w:rsidRDefault="006613A7" w:rsidP="00B957F6">
      <w:pPr>
        <w:spacing w:after="0" w:line="240" w:lineRule="auto"/>
        <w:jc w:val="both"/>
      </w:pPr>
    </w:p>
    <w:p w14:paraId="13603285" w14:textId="56268A62" w:rsidR="004A4F66" w:rsidRPr="00B20787" w:rsidRDefault="004A4F66" w:rsidP="004A4F66">
      <w:pPr>
        <w:spacing w:after="0" w:line="240" w:lineRule="auto"/>
        <w:jc w:val="both"/>
        <w:rPr>
          <w:b/>
        </w:rPr>
      </w:pPr>
      <w:r w:rsidRPr="00B20787">
        <w:rPr>
          <w:b/>
        </w:rPr>
        <w:t>The Maranatha Meditation</w:t>
      </w:r>
      <w:r w:rsidRPr="00B20787">
        <w:rPr>
          <w:rStyle w:val="EndnoteReference"/>
          <w:b/>
        </w:rPr>
        <w:endnoteReference w:id="2"/>
      </w:r>
    </w:p>
    <w:p w14:paraId="1F97C239" w14:textId="77777777" w:rsidR="004A4F66" w:rsidRPr="00B20787" w:rsidRDefault="004A4F66" w:rsidP="004A4F66">
      <w:pPr>
        <w:spacing w:after="0" w:line="240" w:lineRule="auto"/>
        <w:jc w:val="both"/>
        <w:rPr>
          <w:b/>
        </w:rPr>
      </w:pPr>
    </w:p>
    <w:p w14:paraId="0D176D76" w14:textId="38BB54C1" w:rsidR="006613A7" w:rsidRPr="00B20787" w:rsidRDefault="004A4F66" w:rsidP="00B957F6">
      <w:pPr>
        <w:spacing w:after="0" w:line="240" w:lineRule="auto"/>
        <w:jc w:val="both"/>
      </w:pPr>
      <w:r w:rsidRPr="00B20787">
        <w:t>This is how John Main presents this meditation</w:t>
      </w:r>
      <w:r w:rsidR="0006351B" w:rsidRPr="00B20787">
        <w:t>:</w:t>
      </w:r>
    </w:p>
    <w:p w14:paraId="5844C0D0" w14:textId="77777777" w:rsidR="0006351B" w:rsidRPr="00B20787" w:rsidRDefault="0006351B" w:rsidP="00B957F6">
      <w:pPr>
        <w:spacing w:after="0" w:line="240" w:lineRule="auto"/>
        <w:jc w:val="both"/>
      </w:pPr>
    </w:p>
    <w:p w14:paraId="658BEFC9" w14:textId="6CE4EA32" w:rsidR="005F1D58" w:rsidRPr="00B20787" w:rsidRDefault="005F1D58" w:rsidP="00B957F6">
      <w:pPr>
        <w:spacing w:after="0" w:line="240" w:lineRule="auto"/>
        <w:ind w:left="720" w:right="720"/>
        <w:jc w:val="both"/>
      </w:pPr>
      <w:r w:rsidRPr="00B20787">
        <w:t xml:space="preserve">Sit down. Sit still and upright. Close your eyes lightly. Sit relaxed, but alert. Silently, interiorly begin to say a single word. We recommend the prayer-phrase </w:t>
      </w:r>
      <w:r w:rsidRPr="00B20787">
        <w:rPr>
          <w:bCs/>
          <w:i/>
        </w:rPr>
        <w:t>maranatha</w:t>
      </w:r>
      <w:r w:rsidRPr="00B20787">
        <w:rPr>
          <w:i/>
        </w:rPr>
        <w:t>.</w:t>
      </w:r>
      <w:r w:rsidRPr="00B20787">
        <w:t xml:space="preserve"> Recite it as four syllables of equal length. Listen to it as you say it, gently but continuously. Do not think or imagine anything</w:t>
      </w:r>
      <w:r w:rsidR="007873DF" w:rsidRPr="00B20787">
        <w:t>—</w:t>
      </w:r>
      <w:r w:rsidRPr="00B20787">
        <w:t xml:space="preserve">spiritual or otherwise. If thoughts or images come, these are distractions at the time of meditation, so keep returning to simply saying the word. Meditate each morning and evening for between twenty and </w:t>
      </w:r>
      <w:r w:rsidR="00DA1EF8" w:rsidRPr="00B20787">
        <w:t>thirty minutes.</w:t>
      </w:r>
      <w:r w:rsidR="004E28FB" w:rsidRPr="00B20787">
        <w:rPr>
          <w:rStyle w:val="EndnoteReference"/>
        </w:rPr>
        <w:endnoteReference w:id="3"/>
      </w:r>
      <w:r w:rsidR="00DA1EF8" w:rsidRPr="00B20787">
        <w:t xml:space="preserve"> </w:t>
      </w:r>
    </w:p>
    <w:p w14:paraId="447AE0D7" w14:textId="77777777" w:rsidR="005F1D58" w:rsidRPr="00B20787" w:rsidRDefault="005F1D58" w:rsidP="00B957F6">
      <w:pPr>
        <w:spacing w:after="0" w:line="240" w:lineRule="auto"/>
        <w:jc w:val="both"/>
      </w:pPr>
    </w:p>
    <w:p w14:paraId="39106462" w14:textId="2C8AE0C2" w:rsidR="005A61DC" w:rsidRPr="00B20787" w:rsidRDefault="005A61DC" w:rsidP="00B957F6">
      <w:pPr>
        <w:spacing w:after="0" w:line="240" w:lineRule="auto"/>
        <w:jc w:val="both"/>
        <w:rPr>
          <w:i/>
        </w:rPr>
      </w:pPr>
      <w:r w:rsidRPr="00B20787">
        <w:t xml:space="preserve">We always begin </w:t>
      </w:r>
      <w:r w:rsidR="00BE588E" w:rsidRPr="00B20787">
        <w:t xml:space="preserve">our meditation </w:t>
      </w:r>
      <w:r w:rsidRPr="00B20787">
        <w:t xml:space="preserve">practice by sitting upright and as still as possible. If you are ill or fatigued, you can sit propped up with pillows. </w:t>
      </w:r>
      <w:r w:rsidR="0022769F" w:rsidRPr="00B20787">
        <w:t>Try sitting</w:t>
      </w:r>
      <w:r w:rsidRPr="00B20787">
        <w:t xml:space="preserve"> up as if </w:t>
      </w:r>
      <w:r w:rsidR="00D477BF" w:rsidRPr="00B20787">
        <w:t>you were</w:t>
      </w:r>
      <w:r w:rsidRPr="00B20787">
        <w:t xml:space="preserve"> waiting for </w:t>
      </w:r>
      <w:r w:rsidR="005D5D84" w:rsidRPr="00B20787">
        <w:t xml:space="preserve">someone </w:t>
      </w:r>
      <w:r w:rsidRPr="00B20787">
        <w:t xml:space="preserve">or </w:t>
      </w:r>
      <w:r w:rsidR="005D5D84" w:rsidRPr="00B20787">
        <w:t xml:space="preserve">something </w:t>
      </w:r>
      <w:r w:rsidRPr="00B20787">
        <w:t xml:space="preserve">that is just around the corner. </w:t>
      </w:r>
      <w:r w:rsidRPr="00B20787">
        <w:rPr>
          <w:i/>
        </w:rPr>
        <w:t>(Pause)</w:t>
      </w:r>
      <w:r w:rsidRPr="00B20787">
        <w:t xml:space="preserve"> Breathe as you lightly close your eyes. </w:t>
      </w:r>
      <w:r w:rsidRPr="00B20787">
        <w:rPr>
          <w:i/>
        </w:rPr>
        <w:t xml:space="preserve">(Pause </w:t>
      </w:r>
      <w:r w:rsidR="004A5E7E" w:rsidRPr="00B20787">
        <w:rPr>
          <w:i/>
        </w:rPr>
        <w:t xml:space="preserve">for </w:t>
      </w:r>
      <w:r w:rsidRPr="00B20787">
        <w:rPr>
          <w:i/>
        </w:rPr>
        <w:t>10 seconds)</w:t>
      </w:r>
      <w:r w:rsidR="00836AF0" w:rsidRPr="00B20787">
        <w:rPr>
          <w:i/>
        </w:rPr>
        <w:t xml:space="preserve"> </w:t>
      </w:r>
    </w:p>
    <w:p w14:paraId="3A05D0A0" w14:textId="77777777" w:rsidR="005F1D58" w:rsidRPr="00B20787" w:rsidRDefault="005F1D58" w:rsidP="00B957F6">
      <w:pPr>
        <w:spacing w:after="0" w:line="240" w:lineRule="auto"/>
        <w:jc w:val="both"/>
      </w:pPr>
    </w:p>
    <w:p w14:paraId="0C216D7C" w14:textId="66B2CE83" w:rsidR="005F1D58" w:rsidRPr="00B20787" w:rsidRDefault="005F1D58" w:rsidP="00B957F6">
      <w:pPr>
        <w:spacing w:after="0" w:line="240" w:lineRule="auto"/>
        <w:jc w:val="both"/>
        <w:rPr>
          <w:i/>
        </w:rPr>
      </w:pPr>
      <w:r w:rsidRPr="00B20787">
        <w:t>Silently, within your own min</w:t>
      </w:r>
      <w:r w:rsidR="005A61DC" w:rsidRPr="00B20787">
        <w:t>d, begin to slowly say the word</w:t>
      </w:r>
      <w:r w:rsidRPr="00B20787">
        <w:t xml:space="preserve"> MAA-RAA-NAA-THAA. </w:t>
      </w:r>
      <w:r w:rsidRPr="00B20787">
        <w:rPr>
          <w:i/>
        </w:rPr>
        <w:t>Maranatha</w:t>
      </w:r>
      <w:r w:rsidRPr="00B20787">
        <w:t xml:space="preserve"> is an Aramaic word that is used as a prayer in the Bible.</w:t>
      </w:r>
      <w:r w:rsidR="003621B7" w:rsidRPr="00B20787">
        <w:rPr>
          <w:rStyle w:val="EndnoteReference"/>
        </w:rPr>
        <w:endnoteReference w:id="4"/>
      </w:r>
      <w:r w:rsidRPr="00B20787">
        <w:t xml:space="preserve"> You can let it roll on the breath like the swell of the sea, or you can simply </w:t>
      </w:r>
      <w:r w:rsidR="004E28FB" w:rsidRPr="00B20787">
        <w:t xml:space="preserve">focus on </w:t>
      </w:r>
      <w:r w:rsidRPr="00B20787">
        <w:t xml:space="preserve">each syllable </w:t>
      </w:r>
      <w:r w:rsidR="004E28FB" w:rsidRPr="00B20787">
        <w:t xml:space="preserve">for </w:t>
      </w:r>
      <w:r w:rsidRPr="00B20787">
        <w:t>a second or two.</w:t>
      </w:r>
      <w:r w:rsidRPr="00B20787">
        <w:rPr>
          <w:i/>
        </w:rPr>
        <w:t xml:space="preserve"> </w:t>
      </w:r>
      <w:r w:rsidRPr="00B20787">
        <w:t xml:space="preserve">Remember to breathe. </w:t>
      </w:r>
      <w:r w:rsidR="005A61DC" w:rsidRPr="00B20787">
        <w:rPr>
          <w:i/>
        </w:rPr>
        <w:t xml:space="preserve">(Pause </w:t>
      </w:r>
      <w:r w:rsidR="004A5E7E" w:rsidRPr="00B20787">
        <w:rPr>
          <w:i/>
        </w:rPr>
        <w:t xml:space="preserve">for </w:t>
      </w:r>
      <w:r w:rsidR="005A61DC" w:rsidRPr="00B20787">
        <w:rPr>
          <w:i/>
        </w:rPr>
        <w:t>3</w:t>
      </w:r>
      <w:r w:rsidRPr="00B20787">
        <w:rPr>
          <w:i/>
        </w:rPr>
        <w:t>0 seconds)</w:t>
      </w:r>
      <w:r w:rsidR="00836AF0" w:rsidRPr="00B20787">
        <w:rPr>
          <w:i/>
        </w:rPr>
        <w:t xml:space="preserve"> </w:t>
      </w:r>
    </w:p>
    <w:p w14:paraId="0926E67D" w14:textId="77777777" w:rsidR="00523087" w:rsidRPr="00B20787" w:rsidRDefault="00523087" w:rsidP="00B957F6">
      <w:pPr>
        <w:spacing w:after="0" w:line="240" w:lineRule="auto"/>
        <w:jc w:val="both"/>
      </w:pPr>
    </w:p>
    <w:p w14:paraId="2010ECED" w14:textId="4FEB7378" w:rsidR="009538FB" w:rsidRPr="00B20787" w:rsidRDefault="009538FB" w:rsidP="00B957F6">
      <w:pPr>
        <w:spacing w:after="0" w:line="240" w:lineRule="auto"/>
        <w:jc w:val="both"/>
        <w:rPr>
          <w:i/>
        </w:rPr>
      </w:pPr>
      <w:r w:rsidRPr="00B20787">
        <w:t>As you say the word within you</w:t>
      </w:r>
      <w:r w:rsidR="00DA1EF8" w:rsidRPr="00B20787">
        <w:t>rself, attend to the word. L</w:t>
      </w:r>
      <w:r w:rsidRPr="00B20787">
        <w:t>isten to it</w:t>
      </w:r>
      <w:r w:rsidR="00DA1EF8" w:rsidRPr="00B20787">
        <w:t xml:space="preserve"> within your mind</w:t>
      </w:r>
      <w:r w:rsidRPr="00B20787">
        <w:t xml:space="preserve"> throughout the meditation time. </w:t>
      </w:r>
      <w:r w:rsidRPr="00B20787">
        <w:rPr>
          <w:i/>
        </w:rPr>
        <w:t xml:space="preserve">(Pause </w:t>
      </w:r>
      <w:r w:rsidR="004A5E7E" w:rsidRPr="00B20787">
        <w:rPr>
          <w:i/>
        </w:rPr>
        <w:t xml:space="preserve">for </w:t>
      </w:r>
      <w:r w:rsidRPr="00B20787">
        <w:rPr>
          <w:i/>
        </w:rPr>
        <w:t xml:space="preserve">10 seconds) </w:t>
      </w:r>
      <w:r w:rsidRPr="00B20787">
        <w:t xml:space="preserve">If your mind wanders, gently draw it back to the word. We will focus on MAA-RAA-NAA-THAA for </w:t>
      </w:r>
      <w:r w:rsidR="00752DBA" w:rsidRPr="00B20787">
        <w:t xml:space="preserve">one </w:t>
      </w:r>
      <w:r w:rsidRPr="00B20787">
        <w:t>minute. Try to let go of the sense of passing time and just relax into the word. Begin.</w:t>
      </w:r>
      <w:r w:rsidR="00836AF0" w:rsidRPr="00B20787">
        <w:t xml:space="preserve"> </w:t>
      </w:r>
      <w:r w:rsidRPr="00B20787">
        <w:rPr>
          <w:i/>
        </w:rPr>
        <w:t xml:space="preserve">(Pause </w:t>
      </w:r>
      <w:r w:rsidR="004A5E7E" w:rsidRPr="00B20787">
        <w:rPr>
          <w:i/>
        </w:rPr>
        <w:t xml:space="preserve">for </w:t>
      </w:r>
      <w:r w:rsidRPr="00B20787">
        <w:rPr>
          <w:i/>
        </w:rPr>
        <w:t xml:space="preserve">1 minute) </w:t>
      </w:r>
    </w:p>
    <w:p w14:paraId="445DF12D" w14:textId="77777777" w:rsidR="009538FB" w:rsidRPr="00B20787" w:rsidRDefault="009538FB" w:rsidP="00B957F6">
      <w:pPr>
        <w:spacing w:after="0" w:line="240" w:lineRule="auto"/>
        <w:jc w:val="both"/>
      </w:pPr>
    </w:p>
    <w:p w14:paraId="62FA2436" w14:textId="6B06CF50" w:rsidR="009538FB" w:rsidRPr="00B20787" w:rsidRDefault="009538FB" w:rsidP="00B957F6">
      <w:pPr>
        <w:spacing w:after="0" w:line="240" w:lineRule="auto"/>
        <w:jc w:val="both"/>
      </w:pPr>
      <w:r w:rsidRPr="00B20787">
        <w:t>Now pause and take a few deep breaths as you open your eyes. Gently draw your mind back to the meeting.</w:t>
      </w:r>
      <w:r w:rsidR="00DD203B" w:rsidRPr="00B20787">
        <w:rPr>
          <w:i/>
        </w:rPr>
        <w:t xml:space="preserve"> (Pause)</w:t>
      </w:r>
      <w:r w:rsidRPr="00B20787">
        <w:t xml:space="preserve"> Through meditation</w:t>
      </w:r>
      <w:r w:rsidR="00093A09" w:rsidRPr="00B20787">
        <w:t>,</w:t>
      </w:r>
      <w:r w:rsidRPr="00B20787">
        <w:t xml:space="preserve"> we train our mind, body, will, and heart to be still and to wait upon the Lord</w:t>
      </w:r>
      <w:r w:rsidR="00814217" w:rsidRPr="00B20787">
        <w:t xml:space="preserve"> in any situation</w:t>
      </w:r>
      <w:r w:rsidR="00BE588E" w:rsidRPr="00B20787">
        <w:t>,</w:t>
      </w:r>
      <w:r w:rsidR="00265DEC" w:rsidRPr="00B20787">
        <w:t xml:space="preserve"> no matter what is happening </w:t>
      </w:r>
      <w:r w:rsidR="00DD203B" w:rsidRPr="00B20787">
        <w:t xml:space="preserve">in us or </w:t>
      </w:r>
      <w:r w:rsidR="00265DEC" w:rsidRPr="00B20787">
        <w:t>around us</w:t>
      </w:r>
      <w:r w:rsidRPr="00B20787">
        <w:t>.</w:t>
      </w:r>
    </w:p>
    <w:p w14:paraId="314C15CB" w14:textId="77777777" w:rsidR="00292229" w:rsidRPr="00B20787" w:rsidRDefault="00292229" w:rsidP="00B957F6">
      <w:pPr>
        <w:spacing w:after="0" w:line="240" w:lineRule="auto"/>
        <w:jc w:val="both"/>
      </w:pPr>
    </w:p>
    <w:p w14:paraId="4EECCEFB" w14:textId="1054E671" w:rsidR="006C5471" w:rsidRPr="00B20787" w:rsidRDefault="00892FBE" w:rsidP="00B957F6">
      <w:pPr>
        <w:spacing w:after="0" w:line="240" w:lineRule="auto"/>
        <w:jc w:val="both"/>
      </w:pPr>
      <w:r w:rsidRPr="00B20787">
        <w:t>Our hymn and prayer</w:t>
      </w:r>
      <w:r w:rsidR="001B3908" w:rsidRPr="00B20787">
        <w:t xml:space="preserve"> is</w:t>
      </w:r>
      <w:r w:rsidR="0054034F" w:rsidRPr="00B20787">
        <w:t xml:space="preserve"> </w:t>
      </w:r>
      <w:r w:rsidR="0054034F" w:rsidRPr="00B20787">
        <w:rPr>
          <w:i/>
        </w:rPr>
        <w:t>Breathe on Me, Breath of God</w:t>
      </w:r>
      <w:r w:rsidR="004A5E7E" w:rsidRPr="00B20787">
        <w:t>.</w:t>
      </w:r>
      <w:r w:rsidR="006C5471" w:rsidRPr="00B20787">
        <w:rPr>
          <w:i/>
        </w:rPr>
        <w:t xml:space="preserve"> </w:t>
      </w:r>
    </w:p>
    <w:p w14:paraId="6DCD62E6" w14:textId="77777777" w:rsidR="00273DFC" w:rsidRPr="00B20787" w:rsidRDefault="00273DFC" w:rsidP="008C7573">
      <w:pPr>
        <w:spacing w:after="0" w:line="240" w:lineRule="auto"/>
        <w:jc w:val="both"/>
      </w:pPr>
    </w:p>
    <w:p w14:paraId="02589940" w14:textId="2419418A" w:rsidR="001E55D9" w:rsidRPr="00B20787" w:rsidRDefault="006C5471" w:rsidP="00312898">
      <w:pPr>
        <w:spacing w:after="0" w:line="240" w:lineRule="auto"/>
        <w:jc w:val="center"/>
      </w:pPr>
      <w:r w:rsidRPr="00B20787">
        <w:t xml:space="preserve">Breathe on me, </w:t>
      </w:r>
      <w:r w:rsidR="004A5E7E" w:rsidRPr="00B20787">
        <w:t>B</w:t>
      </w:r>
      <w:r w:rsidRPr="00B20787">
        <w:t>reath of God,</w:t>
      </w:r>
    </w:p>
    <w:p w14:paraId="2CD83BD7" w14:textId="77777777" w:rsidR="00DD00B2" w:rsidRPr="00B20787" w:rsidRDefault="001E55D9" w:rsidP="00312898">
      <w:pPr>
        <w:spacing w:after="0" w:line="240" w:lineRule="auto"/>
        <w:jc w:val="center"/>
      </w:pPr>
      <w:r w:rsidRPr="00B20787">
        <w:t>U</w:t>
      </w:r>
      <w:r w:rsidR="006C5471" w:rsidRPr="00B20787">
        <w:t>ntil my heart is pure,</w:t>
      </w:r>
    </w:p>
    <w:p w14:paraId="7B580B16" w14:textId="16C19E6B" w:rsidR="009538FB" w:rsidRPr="00B20787" w:rsidRDefault="006C5471" w:rsidP="00312898">
      <w:pPr>
        <w:spacing w:after="0" w:line="240" w:lineRule="auto"/>
        <w:jc w:val="center"/>
      </w:pPr>
      <w:r w:rsidRPr="00B20787">
        <w:t>Until with Thee I will one will,</w:t>
      </w:r>
    </w:p>
    <w:p w14:paraId="7BAE3CCE" w14:textId="63DF8C3A" w:rsidR="006C5471" w:rsidRPr="00B20787" w:rsidRDefault="009F6E46" w:rsidP="00312898">
      <w:pPr>
        <w:spacing w:after="0" w:line="240" w:lineRule="auto"/>
        <w:jc w:val="center"/>
      </w:pPr>
      <w:r w:rsidRPr="00B20787">
        <w:t>To</w:t>
      </w:r>
      <w:r w:rsidR="009538FB" w:rsidRPr="00B20787">
        <w:t xml:space="preserve"> do and to endure.</w:t>
      </w:r>
      <w:r w:rsidR="002730FA" w:rsidRPr="00B20787">
        <w:rPr>
          <w:rStyle w:val="EndnoteReference"/>
        </w:rPr>
        <w:endnoteReference w:id="5"/>
      </w:r>
    </w:p>
    <w:p w14:paraId="665FA7BD" w14:textId="77777777" w:rsidR="00273DFC" w:rsidRPr="00B20787" w:rsidRDefault="00273DFC" w:rsidP="00B957F6">
      <w:pPr>
        <w:spacing w:after="0" w:line="240" w:lineRule="auto"/>
        <w:jc w:val="both"/>
      </w:pPr>
    </w:p>
    <w:p w14:paraId="4139F21C" w14:textId="77777777" w:rsidR="00687067" w:rsidRPr="00B20787" w:rsidRDefault="00CD42FF" w:rsidP="00B957F6">
      <w:pPr>
        <w:spacing w:after="0" w:line="240" w:lineRule="auto"/>
        <w:jc w:val="both"/>
      </w:pPr>
      <w:r w:rsidRPr="00B20787">
        <w:t>Take a deep breath.</w:t>
      </w:r>
    </w:p>
    <w:p w14:paraId="4A4A54F4" w14:textId="4944486A" w:rsidR="00F62C4E" w:rsidRPr="00B20787" w:rsidRDefault="00F62C4E" w:rsidP="00F62C4E">
      <w:pPr>
        <w:spacing w:after="0" w:line="240" w:lineRule="auto"/>
        <w:jc w:val="both"/>
        <w:rPr>
          <w:i/>
        </w:rPr>
      </w:pPr>
      <w:r w:rsidRPr="00B20787">
        <w:rPr>
          <w:i/>
        </w:rPr>
        <w:t>(If time permits, ask, “Does anyone have comments or questions about this training?</w:t>
      </w:r>
      <w:r w:rsidR="006C4783" w:rsidRPr="00B20787">
        <w:rPr>
          <w:i/>
        </w:rPr>
        <w:t>”</w:t>
      </w:r>
      <w:r w:rsidRPr="00B20787">
        <w:rPr>
          <w:i/>
        </w:rPr>
        <w:t>)</w:t>
      </w:r>
    </w:p>
    <w:p w14:paraId="3296E668" w14:textId="77777777" w:rsidR="00273DFC" w:rsidRPr="00B20787" w:rsidRDefault="00273DFC" w:rsidP="00B957F6">
      <w:pPr>
        <w:spacing w:after="0" w:line="240" w:lineRule="auto"/>
        <w:jc w:val="both"/>
        <w:rPr>
          <w:b/>
        </w:rPr>
      </w:pPr>
    </w:p>
    <w:p w14:paraId="621203EA" w14:textId="77777777" w:rsidR="00285B9A" w:rsidRPr="00B20787" w:rsidRDefault="00044B26" w:rsidP="00B957F6">
      <w:pPr>
        <w:spacing w:after="0" w:line="240" w:lineRule="auto"/>
        <w:jc w:val="both"/>
        <w:rPr>
          <w:b/>
        </w:rPr>
      </w:pPr>
      <w:r w:rsidRPr="00B20787">
        <w:rPr>
          <w:b/>
        </w:rPr>
        <w:t>0:</w:t>
      </w:r>
      <w:r w:rsidR="00CC6952" w:rsidRPr="00B20787">
        <w:rPr>
          <w:b/>
        </w:rPr>
        <w:t>20</w:t>
      </w:r>
      <w:r w:rsidR="00285B9A" w:rsidRPr="00B20787">
        <w:rPr>
          <w:b/>
        </w:rPr>
        <w:tab/>
        <w:t>KARIS CONFESSION</w:t>
      </w:r>
    </w:p>
    <w:p w14:paraId="682D0391" w14:textId="532C366D" w:rsidR="00273DFC" w:rsidRPr="00B20787" w:rsidRDefault="00273DFC" w:rsidP="00B957F6">
      <w:pPr>
        <w:tabs>
          <w:tab w:val="left" w:pos="900"/>
        </w:tabs>
        <w:spacing w:after="0" w:line="240" w:lineRule="auto"/>
        <w:jc w:val="both"/>
        <w:rPr>
          <w:b/>
        </w:rPr>
      </w:pPr>
    </w:p>
    <w:p w14:paraId="21EED088" w14:textId="77777777" w:rsidR="00285B9A" w:rsidRPr="00B20787" w:rsidRDefault="007B6F24" w:rsidP="00B957F6">
      <w:pPr>
        <w:spacing w:after="0" w:line="240" w:lineRule="auto"/>
        <w:jc w:val="both"/>
        <w:rPr>
          <w:b/>
        </w:rPr>
      </w:pPr>
      <w:r w:rsidRPr="00B20787">
        <w:rPr>
          <w:b/>
        </w:rPr>
        <w:t>0:</w:t>
      </w:r>
      <w:r w:rsidR="00CC6952" w:rsidRPr="00B20787">
        <w:rPr>
          <w:b/>
        </w:rPr>
        <w:t>21</w:t>
      </w:r>
      <w:r w:rsidR="00285B9A" w:rsidRPr="00B20787">
        <w:rPr>
          <w:b/>
        </w:rPr>
        <w:tab/>
        <w:t>TOOLBOX</w:t>
      </w:r>
    </w:p>
    <w:p w14:paraId="61C2B8BC" w14:textId="77777777" w:rsidR="00273DFC" w:rsidRPr="00B20787" w:rsidRDefault="00273DFC" w:rsidP="00B957F6">
      <w:pPr>
        <w:spacing w:after="0" w:line="240" w:lineRule="auto"/>
        <w:jc w:val="both"/>
        <w:rPr>
          <w:rFonts w:eastAsia="Times New Roman" w:cstheme="minorHAnsi"/>
          <w:iCs/>
          <w:color w:val="000000"/>
        </w:rPr>
      </w:pPr>
    </w:p>
    <w:p w14:paraId="06360182" w14:textId="7AB943DD" w:rsidR="00C21432" w:rsidRPr="00B20787" w:rsidRDefault="00184372" w:rsidP="00B957F6">
      <w:pPr>
        <w:spacing w:after="0" w:line="240" w:lineRule="auto"/>
        <w:jc w:val="both"/>
        <w:rPr>
          <w:rFonts w:eastAsia="Times New Roman" w:cstheme="minorHAnsi"/>
          <w:iCs/>
          <w:color w:val="000000"/>
        </w:rPr>
      </w:pPr>
      <w:r w:rsidRPr="00B20787">
        <w:rPr>
          <w:rFonts w:eastAsia="Times New Roman" w:cstheme="minorHAnsi"/>
          <w:iCs/>
          <w:color w:val="000000"/>
        </w:rPr>
        <w:t>During t</w:t>
      </w:r>
      <w:r w:rsidR="00C21432" w:rsidRPr="00B20787">
        <w:rPr>
          <w:rFonts w:eastAsia="Times New Roman" w:cstheme="minorHAnsi"/>
          <w:iCs/>
          <w:color w:val="000000"/>
        </w:rPr>
        <w:t>hese past weeks</w:t>
      </w:r>
      <w:r w:rsidR="004445EF" w:rsidRPr="00B20787">
        <w:rPr>
          <w:rFonts w:eastAsia="Times New Roman" w:cstheme="minorHAnsi"/>
          <w:iCs/>
          <w:color w:val="000000"/>
        </w:rPr>
        <w:t>,</w:t>
      </w:r>
      <w:r w:rsidR="00F20E76" w:rsidRPr="00B20787">
        <w:rPr>
          <w:rFonts w:eastAsia="Times New Roman" w:cstheme="minorHAnsi"/>
          <w:iCs/>
          <w:color w:val="000000"/>
        </w:rPr>
        <w:t xml:space="preserve"> </w:t>
      </w:r>
      <w:r w:rsidR="00C21432" w:rsidRPr="00B20787">
        <w:rPr>
          <w:rFonts w:eastAsia="Times New Roman" w:cstheme="minorHAnsi"/>
          <w:iCs/>
          <w:color w:val="000000"/>
        </w:rPr>
        <w:t xml:space="preserve">we have been </w:t>
      </w:r>
      <w:r w:rsidR="00844902" w:rsidRPr="00B20787">
        <w:rPr>
          <w:rFonts w:eastAsia="Times New Roman" w:cstheme="minorHAnsi"/>
          <w:iCs/>
          <w:color w:val="000000"/>
        </w:rPr>
        <w:t xml:space="preserve">exploring </w:t>
      </w:r>
      <w:r w:rsidR="00DD42A2" w:rsidRPr="00B20787">
        <w:rPr>
          <w:rFonts w:eastAsia="Times New Roman" w:cstheme="minorHAnsi"/>
          <w:iCs/>
          <w:color w:val="000000"/>
        </w:rPr>
        <w:t xml:space="preserve">KF </w:t>
      </w:r>
      <w:r w:rsidR="00844902" w:rsidRPr="00B20787">
        <w:rPr>
          <w:rFonts w:eastAsia="Times New Roman" w:cstheme="minorHAnsi"/>
          <w:iCs/>
          <w:color w:val="000000"/>
        </w:rPr>
        <w:t>Confession 1</w:t>
      </w:r>
      <w:r w:rsidR="00C21432" w:rsidRPr="00B20787">
        <w:rPr>
          <w:rFonts w:eastAsia="Times New Roman" w:cstheme="minorHAnsi"/>
          <w:iCs/>
          <w:color w:val="000000"/>
        </w:rPr>
        <w:t xml:space="preserve">: </w:t>
      </w:r>
    </w:p>
    <w:p w14:paraId="21D5748F" w14:textId="77777777" w:rsidR="009260AA" w:rsidRPr="00B20787" w:rsidRDefault="009260AA" w:rsidP="00B957F6">
      <w:pPr>
        <w:spacing w:after="0" w:line="240" w:lineRule="auto"/>
        <w:jc w:val="both"/>
        <w:rPr>
          <w:rFonts w:eastAsia="Times New Roman" w:cstheme="minorHAnsi"/>
          <w:iCs/>
          <w:color w:val="000000"/>
        </w:rPr>
      </w:pPr>
    </w:p>
    <w:p w14:paraId="381009C0" w14:textId="531A57F0" w:rsidR="00C21432" w:rsidRPr="00B20787" w:rsidRDefault="00C21432" w:rsidP="00B957F6">
      <w:pPr>
        <w:spacing w:after="0" w:line="240" w:lineRule="auto"/>
        <w:jc w:val="center"/>
        <w:rPr>
          <w:rFonts w:eastAsia="Times New Roman" w:cstheme="minorHAnsi"/>
          <w:color w:val="000000"/>
        </w:rPr>
      </w:pPr>
      <w:r w:rsidRPr="00B20787">
        <w:rPr>
          <w:rFonts w:eastAsia="Times New Roman" w:cstheme="minorHAnsi"/>
          <w:bCs/>
          <w:color w:val="000000"/>
        </w:rPr>
        <w:t>We confess</w:t>
      </w:r>
      <w:r w:rsidR="00523087" w:rsidRPr="00B20787">
        <w:rPr>
          <w:rFonts w:eastAsia="Times New Roman" w:cstheme="minorHAnsi"/>
          <w:color w:val="000000"/>
        </w:rPr>
        <w:t xml:space="preserve"> </w:t>
      </w:r>
      <w:r w:rsidRPr="00B20787">
        <w:rPr>
          <w:rFonts w:eastAsia="Times New Roman" w:cstheme="minorHAnsi"/>
          <w:color w:val="000000"/>
        </w:rPr>
        <w:t>that we have worship</w:t>
      </w:r>
      <w:r w:rsidR="000825D7" w:rsidRPr="00B20787">
        <w:rPr>
          <w:rFonts w:eastAsia="Times New Roman" w:cstheme="minorHAnsi"/>
          <w:color w:val="000000"/>
        </w:rPr>
        <w:t>p</w:t>
      </w:r>
      <w:r w:rsidRPr="00B20787">
        <w:rPr>
          <w:rFonts w:eastAsia="Times New Roman" w:cstheme="minorHAnsi"/>
          <w:color w:val="000000"/>
        </w:rPr>
        <w:t>ed and served an Idol Self that we have created.</w:t>
      </w:r>
    </w:p>
    <w:p w14:paraId="351BD470" w14:textId="5093AF54" w:rsidR="00C21432" w:rsidRPr="00B20787" w:rsidRDefault="00EF033F" w:rsidP="00B957F6">
      <w:pPr>
        <w:spacing w:after="0" w:line="240" w:lineRule="auto"/>
        <w:jc w:val="both"/>
        <w:rPr>
          <w:rFonts w:eastAsia="Times New Roman" w:cstheme="minorHAnsi"/>
          <w:color w:val="000000"/>
        </w:rPr>
      </w:pPr>
      <w:r w:rsidRPr="00B20787">
        <w:rPr>
          <w:rFonts w:eastAsia="Times New Roman" w:cstheme="minorHAnsi"/>
          <w:color w:val="000000"/>
        </w:rPr>
        <w:lastRenderedPageBreak/>
        <w:t>We</w:t>
      </w:r>
      <w:r w:rsidR="00D87808" w:rsidRPr="00B20787">
        <w:rPr>
          <w:rFonts w:eastAsia="Times New Roman" w:cstheme="minorHAnsi"/>
          <w:color w:val="000000"/>
        </w:rPr>
        <w:t xml:space="preserve"> will </w:t>
      </w:r>
      <w:r w:rsidR="004445EF" w:rsidRPr="00B20787">
        <w:rPr>
          <w:rFonts w:eastAsia="Times New Roman" w:cstheme="minorHAnsi"/>
          <w:color w:val="000000"/>
        </w:rPr>
        <w:t xml:space="preserve">now </w:t>
      </w:r>
      <w:r w:rsidR="00D87808" w:rsidRPr="00B20787">
        <w:rPr>
          <w:rFonts w:eastAsia="Times New Roman" w:cstheme="minorHAnsi"/>
          <w:color w:val="000000"/>
        </w:rPr>
        <w:t xml:space="preserve">move </w:t>
      </w:r>
      <w:r w:rsidR="00F20E76" w:rsidRPr="00B20787">
        <w:rPr>
          <w:rFonts w:eastAsia="Times New Roman" w:cstheme="minorHAnsi"/>
          <w:color w:val="000000"/>
        </w:rPr>
        <w:t xml:space="preserve">on </w:t>
      </w:r>
      <w:r w:rsidR="00C21432" w:rsidRPr="00B20787">
        <w:rPr>
          <w:rFonts w:eastAsia="Times New Roman" w:cstheme="minorHAnsi"/>
          <w:color w:val="000000"/>
        </w:rPr>
        <w:t xml:space="preserve">to </w:t>
      </w:r>
      <w:r w:rsidR="00DD42A2" w:rsidRPr="00B20787">
        <w:rPr>
          <w:rFonts w:eastAsia="Times New Roman" w:cstheme="minorHAnsi"/>
          <w:color w:val="000000"/>
        </w:rPr>
        <w:t xml:space="preserve">KF </w:t>
      </w:r>
      <w:r w:rsidR="005D5D84" w:rsidRPr="00B20787">
        <w:rPr>
          <w:rFonts w:eastAsia="Times New Roman" w:cstheme="minorHAnsi"/>
          <w:color w:val="000000"/>
        </w:rPr>
        <w:t>Confession 2</w:t>
      </w:r>
      <w:r w:rsidR="00C21432" w:rsidRPr="00B20787">
        <w:rPr>
          <w:rFonts w:eastAsia="Times New Roman" w:cstheme="minorHAnsi"/>
          <w:color w:val="000000"/>
        </w:rPr>
        <w:t>:</w:t>
      </w:r>
    </w:p>
    <w:p w14:paraId="4CBA144A" w14:textId="77777777" w:rsidR="00B7606E" w:rsidRPr="00B20787" w:rsidRDefault="00B7606E" w:rsidP="00B957F6">
      <w:pPr>
        <w:spacing w:after="0" w:line="240" w:lineRule="auto"/>
        <w:jc w:val="both"/>
        <w:rPr>
          <w:rFonts w:eastAsia="Times New Roman" w:cstheme="minorHAnsi"/>
          <w:color w:val="000000"/>
        </w:rPr>
      </w:pPr>
    </w:p>
    <w:p w14:paraId="46037291" w14:textId="0984652F" w:rsidR="00C21432" w:rsidRPr="00B20787" w:rsidRDefault="00C21432" w:rsidP="00B957F6">
      <w:pPr>
        <w:spacing w:after="0" w:line="240" w:lineRule="auto"/>
        <w:jc w:val="center"/>
        <w:rPr>
          <w:rFonts w:eastAsia="Times New Roman" w:cs="Times New Roman"/>
          <w:color w:val="000000"/>
        </w:rPr>
      </w:pPr>
      <w:r w:rsidRPr="00B20787">
        <w:rPr>
          <w:rFonts w:eastAsia="Times New Roman" w:cs="Calibri"/>
          <w:bCs/>
          <w:color w:val="000000"/>
        </w:rPr>
        <w:t>We abandoned</w:t>
      </w:r>
      <w:r w:rsidR="00523087" w:rsidRPr="00B20787">
        <w:rPr>
          <w:rFonts w:eastAsia="Times New Roman" w:cs="Calibri"/>
          <w:color w:val="000000"/>
        </w:rPr>
        <w:t xml:space="preserve"> </w:t>
      </w:r>
      <w:r w:rsidRPr="00B20787">
        <w:rPr>
          <w:rFonts w:eastAsia="Times New Roman" w:cs="Calibri"/>
          <w:color w:val="000000"/>
        </w:rPr>
        <w:t>the glory that was ours</w:t>
      </w:r>
      <w:r w:rsidR="005E1BB7" w:rsidRPr="00B20787">
        <w:rPr>
          <w:rFonts w:eastAsia="Times New Roman" w:cs="Calibri"/>
          <w:color w:val="000000"/>
        </w:rPr>
        <w:t>,</w:t>
      </w:r>
      <w:r w:rsidRPr="00B20787">
        <w:rPr>
          <w:rFonts w:eastAsia="Times New Roman" w:cs="Calibri"/>
          <w:color w:val="000000"/>
        </w:rPr>
        <w:t xml:space="preserve"> designed for us by our Creator.</w:t>
      </w:r>
    </w:p>
    <w:p w14:paraId="0D4F06FC" w14:textId="77777777" w:rsidR="00273DFC" w:rsidRPr="00B20787" w:rsidRDefault="00273DFC" w:rsidP="00B957F6">
      <w:pPr>
        <w:spacing w:after="0" w:line="240" w:lineRule="auto"/>
        <w:jc w:val="both"/>
        <w:rPr>
          <w:rFonts w:eastAsia="Times New Roman" w:cstheme="minorHAnsi"/>
          <w:iCs/>
          <w:color w:val="000000"/>
        </w:rPr>
      </w:pPr>
    </w:p>
    <w:p w14:paraId="14EE7D53" w14:textId="0397179E" w:rsidR="00F20E76" w:rsidRPr="00B20787" w:rsidRDefault="00F20E76" w:rsidP="00B957F6">
      <w:pPr>
        <w:tabs>
          <w:tab w:val="left" w:pos="357"/>
        </w:tabs>
        <w:spacing w:after="0" w:line="240" w:lineRule="auto"/>
        <w:jc w:val="both"/>
        <w:rPr>
          <w:rFonts w:eastAsia="Times New Roman" w:cstheme="minorHAnsi"/>
          <w:iCs/>
          <w:color w:val="000000"/>
        </w:rPr>
      </w:pPr>
      <w:r w:rsidRPr="00B20787">
        <w:rPr>
          <w:rFonts w:eastAsia="Times New Roman" w:cstheme="minorHAnsi"/>
          <w:iCs/>
          <w:color w:val="000000"/>
        </w:rPr>
        <w:t xml:space="preserve">In this </w:t>
      </w:r>
      <w:r w:rsidR="00BE588E" w:rsidRPr="00B20787">
        <w:rPr>
          <w:rFonts w:eastAsia="Times New Roman" w:cstheme="minorHAnsi"/>
          <w:iCs/>
          <w:color w:val="000000"/>
        </w:rPr>
        <w:t>C</w:t>
      </w:r>
      <w:r w:rsidRPr="00B20787">
        <w:rPr>
          <w:rFonts w:eastAsia="Times New Roman" w:cstheme="minorHAnsi"/>
          <w:iCs/>
          <w:color w:val="000000"/>
        </w:rPr>
        <w:t>onfession</w:t>
      </w:r>
      <w:r w:rsidR="008307F2" w:rsidRPr="00B20787">
        <w:rPr>
          <w:rFonts w:eastAsia="Times New Roman" w:cstheme="minorHAnsi"/>
          <w:iCs/>
          <w:color w:val="000000"/>
        </w:rPr>
        <w:t>,</w:t>
      </w:r>
      <w:r w:rsidRPr="00B20787">
        <w:rPr>
          <w:rFonts w:eastAsia="Times New Roman" w:cstheme="minorHAnsi"/>
          <w:iCs/>
          <w:color w:val="000000"/>
        </w:rPr>
        <w:t xml:space="preserve"> we admit that when our Idol Self is in charge, we readily abandon the glory that God designed for us. </w:t>
      </w:r>
    </w:p>
    <w:p w14:paraId="443E4226" w14:textId="77777777" w:rsidR="00F127D0" w:rsidRPr="00B20787" w:rsidRDefault="00F127D0" w:rsidP="00B957F6">
      <w:pPr>
        <w:tabs>
          <w:tab w:val="left" w:pos="357"/>
        </w:tabs>
        <w:spacing w:after="0" w:line="240" w:lineRule="auto"/>
        <w:jc w:val="both"/>
        <w:rPr>
          <w:rFonts w:eastAsia="Times New Roman" w:cstheme="minorHAnsi"/>
          <w:iCs/>
          <w:color w:val="000000"/>
        </w:rPr>
      </w:pPr>
    </w:p>
    <w:p w14:paraId="3B0ABB17" w14:textId="643FE6A9" w:rsidR="00C21432" w:rsidRPr="00B20787" w:rsidRDefault="00840467" w:rsidP="00B957F6">
      <w:pPr>
        <w:spacing w:after="0" w:line="240" w:lineRule="auto"/>
        <w:jc w:val="both"/>
        <w:rPr>
          <w:rFonts w:eastAsia="Times New Roman" w:cstheme="minorHAnsi"/>
          <w:iCs/>
          <w:color w:val="000000"/>
        </w:rPr>
      </w:pPr>
      <w:r w:rsidRPr="00B20787">
        <w:rPr>
          <w:rFonts w:eastAsia="Times New Roman" w:cstheme="minorHAnsi"/>
          <w:iCs/>
          <w:color w:val="000000"/>
        </w:rPr>
        <w:t xml:space="preserve">I hope that you have </w:t>
      </w:r>
      <w:r w:rsidR="00060A83" w:rsidRPr="00B20787">
        <w:rPr>
          <w:rFonts w:eastAsia="Times New Roman" w:cstheme="minorHAnsi"/>
          <w:iCs/>
          <w:color w:val="000000"/>
        </w:rPr>
        <w:t xml:space="preserve">a copy of </w:t>
      </w:r>
      <w:r w:rsidRPr="00B20787">
        <w:rPr>
          <w:rFonts w:eastAsia="Times New Roman" w:cstheme="minorHAnsi"/>
          <w:iCs/>
          <w:color w:val="000000"/>
        </w:rPr>
        <w:t xml:space="preserve">the </w:t>
      </w:r>
      <w:r w:rsidR="009538FB" w:rsidRPr="00B20787">
        <w:rPr>
          <w:rFonts w:eastAsia="Times New Roman" w:cstheme="minorHAnsi"/>
          <w:b/>
          <w:iCs/>
          <w:color w:val="000000"/>
        </w:rPr>
        <w:t>Two Paths Flowc</w:t>
      </w:r>
      <w:r w:rsidRPr="00B20787">
        <w:rPr>
          <w:rFonts w:eastAsia="Times New Roman" w:cstheme="minorHAnsi"/>
          <w:b/>
          <w:iCs/>
          <w:color w:val="000000"/>
        </w:rPr>
        <w:t xml:space="preserve">hart </w:t>
      </w:r>
      <w:r w:rsidRPr="00B20787">
        <w:rPr>
          <w:rFonts w:eastAsia="Times New Roman" w:cstheme="minorHAnsi"/>
          <w:iCs/>
          <w:color w:val="000000"/>
        </w:rPr>
        <w:t>in front of you.</w:t>
      </w:r>
      <w:r w:rsidR="00836AF0" w:rsidRPr="00B20787">
        <w:rPr>
          <w:rFonts w:eastAsia="Times New Roman" w:cstheme="minorHAnsi"/>
          <w:iCs/>
          <w:color w:val="000000"/>
        </w:rPr>
        <w:t xml:space="preserve"> </w:t>
      </w:r>
    </w:p>
    <w:p w14:paraId="25B84529" w14:textId="77777777" w:rsidR="00273DFC" w:rsidRPr="00B20787" w:rsidRDefault="00273DFC" w:rsidP="00B957F6">
      <w:pPr>
        <w:spacing w:after="0" w:line="240" w:lineRule="auto"/>
        <w:jc w:val="both"/>
        <w:rPr>
          <w:rFonts w:eastAsia="Times New Roman" w:cstheme="minorHAnsi"/>
          <w:iCs/>
          <w:color w:val="000000"/>
        </w:rPr>
      </w:pPr>
    </w:p>
    <w:p w14:paraId="29420DA3" w14:textId="6799A508" w:rsidR="005943EC" w:rsidRPr="00B20787" w:rsidRDefault="00A82294" w:rsidP="00B957F6">
      <w:pPr>
        <w:spacing w:after="0" w:line="240" w:lineRule="auto"/>
        <w:jc w:val="both"/>
        <w:rPr>
          <w:rFonts w:eastAsia="Times New Roman" w:cstheme="minorHAnsi"/>
          <w:iCs/>
          <w:color w:val="000000"/>
        </w:rPr>
      </w:pPr>
      <w:r w:rsidRPr="00B20787">
        <w:rPr>
          <w:rFonts w:eastAsia="Times New Roman" w:cstheme="minorHAnsi"/>
          <w:iCs/>
          <w:color w:val="000000"/>
        </w:rPr>
        <w:t>Training ourselves takes time</w:t>
      </w:r>
      <w:r w:rsidR="00A1630E" w:rsidRPr="00B20787">
        <w:rPr>
          <w:rFonts w:eastAsia="Times New Roman" w:cstheme="minorHAnsi"/>
          <w:iCs/>
          <w:color w:val="000000"/>
        </w:rPr>
        <w:t>,</w:t>
      </w:r>
      <w:r w:rsidRPr="00B20787">
        <w:rPr>
          <w:rFonts w:eastAsia="Times New Roman" w:cstheme="minorHAnsi"/>
          <w:iCs/>
          <w:color w:val="000000"/>
        </w:rPr>
        <w:t xml:space="preserve"> and so does healing</w:t>
      </w:r>
      <w:r w:rsidR="005943EC" w:rsidRPr="00B20787">
        <w:rPr>
          <w:rFonts w:eastAsia="Times New Roman" w:cstheme="minorHAnsi"/>
          <w:iCs/>
          <w:color w:val="000000"/>
        </w:rPr>
        <w:t xml:space="preserve">. In </w:t>
      </w:r>
      <w:r w:rsidR="003C63D1" w:rsidRPr="00B20787">
        <w:rPr>
          <w:rFonts w:eastAsia="Times New Roman" w:cstheme="minorHAnsi"/>
          <w:iCs/>
          <w:color w:val="000000"/>
        </w:rPr>
        <w:t>this</w:t>
      </w:r>
      <w:r w:rsidR="005943EC" w:rsidRPr="00B20787">
        <w:rPr>
          <w:rFonts w:eastAsia="Times New Roman" w:cstheme="minorHAnsi"/>
          <w:iCs/>
          <w:color w:val="000000"/>
        </w:rPr>
        <w:t xml:space="preserve"> </w:t>
      </w:r>
      <w:r w:rsidR="006C2010" w:rsidRPr="00B20787">
        <w:rPr>
          <w:rFonts w:eastAsia="Times New Roman" w:cstheme="minorHAnsi"/>
          <w:iCs/>
          <w:color w:val="000000"/>
        </w:rPr>
        <w:t>fast-paced</w:t>
      </w:r>
      <w:r w:rsidR="005943EC" w:rsidRPr="00B20787">
        <w:rPr>
          <w:rFonts w:eastAsia="Times New Roman" w:cstheme="minorHAnsi"/>
          <w:iCs/>
          <w:color w:val="000000"/>
        </w:rPr>
        <w:t xml:space="preserve"> world</w:t>
      </w:r>
      <w:r w:rsidR="00DA1EF8" w:rsidRPr="00B20787">
        <w:rPr>
          <w:rFonts w:eastAsia="Times New Roman" w:cstheme="minorHAnsi"/>
          <w:iCs/>
          <w:color w:val="000000"/>
        </w:rPr>
        <w:t>,</w:t>
      </w:r>
      <w:r w:rsidR="005943EC" w:rsidRPr="00B20787">
        <w:rPr>
          <w:rFonts w:eastAsia="Times New Roman" w:cstheme="minorHAnsi"/>
          <w:iCs/>
          <w:color w:val="000000"/>
        </w:rPr>
        <w:t xml:space="preserve"> we often cannot</w:t>
      </w:r>
      <w:r w:rsidR="00523087" w:rsidRPr="00B20787">
        <w:rPr>
          <w:rFonts w:eastAsia="Times New Roman" w:cstheme="minorHAnsi"/>
          <w:iCs/>
          <w:color w:val="000000"/>
        </w:rPr>
        <w:t xml:space="preserve"> accept the limitation of time. </w:t>
      </w:r>
      <w:bookmarkStart w:id="0" w:name="_Hlk478427627"/>
      <w:r w:rsidR="005943EC" w:rsidRPr="00B20787">
        <w:rPr>
          <w:rFonts w:eastAsia="Times New Roman" w:cstheme="minorHAnsi"/>
          <w:iCs/>
          <w:color w:val="000000"/>
        </w:rPr>
        <w:t xml:space="preserve">It takes time to learn how to use KF tools, so you must think about </w:t>
      </w:r>
      <w:r w:rsidR="003C63D1" w:rsidRPr="00B20787">
        <w:rPr>
          <w:rFonts w:eastAsia="Times New Roman" w:cstheme="minorHAnsi"/>
          <w:iCs/>
          <w:color w:val="000000"/>
        </w:rPr>
        <w:t>adjusting y</w:t>
      </w:r>
      <w:r w:rsidR="005943EC" w:rsidRPr="00B20787">
        <w:rPr>
          <w:rFonts w:eastAsia="Times New Roman" w:cstheme="minorHAnsi"/>
          <w:iCs/>
          <w:color w:val="000000"/>
        </w:rPr>
        <w:t>our sched</w:t>
      </w:r>
      <w:r w:rsidR="00523087" w:rsidRPr="00B20787">
        <w:rPr>
          <w:rFonts w:eastAsia="Times New Roman" w:cstheme="minorHAnsi"/>
          <w:iCs/>
          <w:color w:val="000000"/>
        </w:rPr>
        <w:t xml:space="preserve">ule </w:t>
      </w:r>
      <w:r w:rsidR="003A5F43" w:rsidRPr="00B20787">
        <w:rPr>
          <w:rFonts w:eastAsia="Times New Roman" w:cstheme="minorHAnsi"/>
          <w:iCs/>
          <w:color w:val="000000"/>
        </w:rPr>
        <w:t xml:space="preserve">to create space </w:t>
      </w:r>
      <w:r w:rsidR="00523087" w:rsidRPr="00B20787">
        <w:rPr>
          <w:rFonts w:eastAsia="Times New Roman" w:cstheme="minorHAnsi"/>
          <w:iCs/>
          <w:color w:val="000000"/>
        </w:rPr>
        <w:t xml:space="preserve">for practice and </w:t>
      </w:r>
      <w:r w:rsidR="00C67281" w:rsidRPr="00B20787">
        <w:rPr>
          <w:rFonts w:eastAsia="Times New Roman" w:cstheme="minorHAnsi"/>
          <w:iCs/>
          <w:color w:val="000000"/>
        </w:rPr>
        <w:t>soul care</w:t>
      </w:r>
      <w:r w:rsidR="00523087" w:rsidRPr="00B20787">
        <w:rPr>
          <w:rFonts w:eastAsia="Times New Roman" w:cstheme="minorHAnsi"/>
          <w:iCs/>
          <w:color w:val="000000"/>
        </w:rPr>
        <w:t xml:space="preserve">. </w:t>
      </w:r>
      <w:r w:rsidR="003A5F43" w:rsidRPr="00B20787">
        <w:rPr>
          <w:rFonts w:eastAsia="Times New Roman" w:cstheme="minorHAnsi"/>
          <w:iCs/>
          <w:color w:val="000000"/>
        </w:rPr>
        <w:t xml:space="preserve">If you do not schedule time </w:t>
      </w:r>
      <w:r w:rsidR="005943EC" w:rsidRPr="00B20787">
        <w:rPr>
          <w:rFonts w:eastAsia="Times New Roman" w:cstheme="minorHAnsi"/>
          <w:iCs/>
          <w:color w:val="000000"/>
        </w:rPr>
        <w:t>to care for yourself</w:t>
      </w:r>
      <w:r w:rsidR="001E55D9" w:rsidRPr="00B20787">
        <w:rPr>
          <w:rFonts w:eastAsia="Times New Roman" w:cstheme="minorHAnsi"/>
          <w:iCs/>
          <w:color w:val="000000"/>
        </w:rPr>
        <w:t>,</w:t>
      </w:r>
      <w:r w:rsidR="005943EC" w:rsidRPr="00B20787">
        <w:rPr>
          <w:rFonts w:eastAsia="Times New Roman" w:cstheme="minorHAnsi"/>
          <w:iCs/>
          <w:color w:val="000000"/>
        </w:rPr>
        <w:t xml:space="preserve"> you will wear yourself out in this </w:t>
      </w:r>
      <w:r w:rsidR="001E55D9" w:rsidRPr="00B20787">
        <w:rPr>
          <w:rFonts w:eastAsia="Times New Roman" w:cstheme="minorHAnsi"/>
          <w:iCs/>
          <w:color w:val="000000"/>
        </w:rPr>
        <w:t xml:space="preserve">training </w:t>
      </w:r>
      <w:r w:rsidR="005943EC" w:rsidRPr="00B20787">
        <w:rPr>
          <w:rFonts w:eastAsia="Times New Roman" w:cstheme="minorHAnsi"/>
          <w:iCs/>
          <w:color w:val="000000"/>
        </w:rPr>
        <w:t>process.</w:t>
      </w:r>
      <w:r w:rsidR="00523087" w:rsidRPr="00B20787">
        <w:rPr>
          <w:rFonts w:eastAsia="Times New Roman" w:cstheme="minorHAnsi"/>
          <w:iCs/>
          <w:color w:val="000000"/>
        </w:rPr>
        <w:t xml:space="preserve"> </w:t>
      </w:r>
      <w:bookmarkEnd w:id="0"/>
      <w:r w:rsidR="005943EC" w:rsidRPr="00B20787">
        <w:rPr>
          <w:rFonts w:eastAsia="Times New Roman" w:cstheme="minorHAnsi"/>
          <w:iCs/>
          <w:color w:val="000000"/>
        </w:rPr>
        <w:t>Like any craftsman who regularly uses his tools, you will learn to work faster, more efficiently, and more effectively towar</w:t>
      </w:r>
      <w:r w:rsidR="001E55D9" w:rsidRPr="00B20787">
        <w:rPr>
          <w:rFonts w:eastAsia="Times New Roman" w:cstheme="minorHAnsi"/>
          <w:iCs/>
          <w:color w:val="000000"/>
        </w:rPr>
        <w:t>d your healing if you practice</w:t>
      </w:r>
      <w:r w:rsidR="003A5F43" w:rsidRPr="00B20787">
        <w:rPr>
          <w:rFonts w:eastAsia="Times New Roman" w:cstheme="minorHAnsi"/>
          <w:iCs/>
          <w:color w:val="000000"/>
        </w:rPr>
        <w:t>—</w:t>
      </w:r>
      <w:r w:rsidR="001E55D9" w:rsidRPr="00B20787">
        <w:rPr>
          <w:rFonts w:eastAsia="Times New Roman" w:cstheme="minorHAnsi"/>
          <w:iCs/>
          <w:color w:val="000000"/>
        </w:rPr>
        <w:t>and,</w:t>
      </w:r>
      <w:r w:rsidR="001B3908" w:rsidRPr="00B20787">
        <w:rPr>
          <w:rFonts w:eastAsia="Times New Roman" w:cstheme="minorHAnsi"/>
          <w:iCs/>
          <w:color w:val="000000"/>
        </w:rPr>
        <w:t xml:space="preserve"> </w:t>
      </w:r>
      <w:r w:rsidR="0079713C" w:rsidRPr="00B20787">
        <w:rPr>
          <w:rFonts w:eastAsia="Times New Roman" w:cstheme="minorHAnsi"/>
          <w:iCs/>
          <w:color w:val="000000"/>
        </w:rPr>
        <w:t>also</w:t>
      </w:r>
      <w:r w:rsidR="001E55D9" w:rsidRPr="00B20787">
        <w:rPr>
          <w:rFonts w:eastAsia="Times New Roman" w:cstheme="minorHAnsi"/>
          <w:iCs/>
          <w:color w:val="000000"/>
        </w:rPr>
        <w:t>,</w:t>
      </w:r>
      <w:r w:rsidR="0079713C" w:rsidRPr="00B20787">
        <w:rPr>
          <w:rFonts w:eastAsia="Times New Roman" w:cstheme="minorHAnsi"/>
          <w:iCs/>
          <w:color w:val="000000"/>
        </w:rPr>
        <w:t xml:space="preserve"> </w:t>
      </w:r>
      <w:r w:rsidR="001B3908" w:rsidRPr="00B20787">
        <w:rPr>
          <w:rFonts w:eastAsia="Times New Roman" w:cstheme="minorHAnsi"/>
          <w:iCs/>
          <w:color w:val="000000"/>
        </w:rPr>
        <w:t>if you</w:t>
      </w:r>
      <w:r w:rsidR="005943EC" w:rsidRPr="00B20787">
        <w:rPr>
          <w:rFonts w:eastAsia="Times New Roman" w:cstheme="minorHAnsi"/>
          <w:iCs/>
          <w:color w:val="000000"/>
        </w:rPr>
        <w:t xml:space="preserve"> rest.</w:t>
      </w:r>
      <w:r w:rsidR="00836AF0" w:rsidRPr="00B20787">
        <w:rPr>
          <w:rFonts w:eastAsia="Times New Roman" w:cstheme="minorHAnsi"/>
          <w:iCs/>
          <w:color w:val="000000"/>
        </w:rPr>
        <w:t xml:space="preserve"> </w:t>
      </w:r>
    </w:p>
    <w:p w14:paraId="6611F496" w14:textId="77777777" w:rsidR="00273DFC" w:rsidRPr="00B20787" w:rsidRDefault="00273DFC" w:rsidP="00B957F6">
      <w:pPr>
        <w:spacing w:after="0" w:line="240" w:lineRule="auto"/>
        <w:jc w:val="both"/>
        <w:rPr>
          <w:rFonts w:eastAsia="Times New Roman" w:cstheme="minorHAnsi"/>
          <w:iCs/>
          <w:color w:val="000000"/>
        </w:rPr>
      </w:pPr>
    </w:p>
    <w:p w14:paraId="59E11E8B" w14:textId="29AE113B" w:rsidR="00C21432" w:rsidRPr="00B20787" w:rsidRDefault="00184372" w:rsidP="00B957F6">
      <w:pPr>
        <w:spacing w:after="0" w:line="240" w:lineRule="auto"/>
        <w:jc w:val="both"/>
        <w:rPr>
          <w:rFonts w:eastAsia="Times New Roman" w:cstheme="minorHAnsi"/>
          <w:iCs/>
          <w:color w:val="000000"/>
        </w:rPr>
      </w:pPr>
      <w:r w:rsidRPr="00B20787">
        <w:rPr>
          <w:rFonts w:eastAsia="Times New Roman" w:cstheme="minorHAnsi"/>
          <w:iCs/>
          <w:color w:val="000000"/>
        </w:rPr>
        <w:t>Training</w:t>
      </w:r>
      <w:r w:rsidR="001B00EC" w:rsidRPr="00B20787">
        <w:rPr>
          <w:rFonts w:eastAsia="Times New Roman" w:cstheme="minorHAnsi"/>
          <w:iCs/>
          <w:color w:val="000000"/>
        </w:rPr>
        <w:t xml:space="preserve"> is a seasonal cycle of</w:t>
      </w:r>
      <w:r w:rsidR="00C21432" w:rsidRPr="00B20787">
        <w:rPr>
          <w:rFonts w:eastAsia="Times New Roman" w:cstheme="minorHAnsi"/>
          <w:iCs/>
          <w:color w:val="000000"/>
        </w:rPr>
        <w:t xml:space="preserve"> endurance and rest</w:t>
      </w:r>
      <w:r w:rsidR="001B00EC" w:rsidRPr="00B20787">
        <w:rPr>
          <w:rFonts w:eastAsia="Times New Roman" w:cstheme="minorHAnsi"/>
          <w:iCs/>
          <w:color w:val="000000"/>
        </w:rPr>
        <w:t>. As you endure your training</w:t>
      </w:r>
      <w:r w:rsidR="009129E4" w:rsidRPr="00B20787">
        <w:rPr>
          <w:rFonts w:eastAsia="Times New Roman" w:cstheme="minorHAnsi"/>
          <w:iCs/>
          <w:color w:val="000000"/>
        </w:rPr>
        <w:t>,</w:t>
      </w:r>
      <w:r w:rsidR="001B00EC" w:rsidRPr="00B20787">
        <w:rPr>
          <w:rFonts w:eastAsia="Times New Roman" w:cstheme="minorHAnsi"/>
          <w:iCs/>
          <w:color w:val="000000"/>
        </w:rPr>
        <w:t xml:space="preserve"> </w:t>
      </w:r>
      <w:r w:rsidR="00C21432" w:rsidRPr="00B20787">
        <w:rPr>
          <w:rFonts w:eastAsia="Times New Roman" w:cstheme="minorHAnsi"/>
          <w:iCs/>
          <w:color w:val="000000"/>
        </w:rPr>
        <w:t>keep</w:t>
      </w:r>
      <w:r w:rsidR="001B00EC" w:rsidRPr="00B20787">
        <w:rPr>
          <w:rFonts w:eastAsia="Times New Roman" w:cstheme="minorHAnsi"/>
          <w:iCs/>
          <w:color w:val="000000"/>
        </w:rPr>
        <w:t xml:space="preserve"> the promise of James</w:t>
      </w:r>
      <w:r w:rsidR="004A5E7E" w:rsidRPr="00B20787">
        <w:rPr>
          <w:rFonts w:eastAsia="Times New Roman" w:cstheme="minorHAnsi"/>
          <w:iCs/>
          <w:color w:val="000000"/>
        </w:rPr>
        <w:t> </w:t>
      </w:r>
      <w:r w:rsidR="003F116E" w:rsidRPr="00B20787">
        <w:rPr>
          <w:rFonts w:eastAsia="Times New Roman" w:cstheme="minorHAnsi"/>
          <w:iCs/>
          <w:color w:val="000000"/>
        </w:rPr>
        <w:t>1:4</w:t>
      </w:r>
      <w:r w:rsidR="001B00EC" w:rsidRPr="00B20787">
        <w:rPr>
          <w:rFonts w:eastAsia="Times New Roman" w:cstheme="minorHAnsi"/>
          <w:iCs/>
          <w:color w:val="000000"/>
        </w:rPr>
        <w:t xml:space="preserve"> in mind</w:t>
      </w:r>
      <w:r w:rsidR="00DA1EF8" w:rsidRPr="00B20787">
        <w:rPr>
          <w:rFonts w:eastAsia="Times New Roman" w:cstheme="minorHAnsi"/>
          <w:iCs/>
          <w:color w:val="000000"/>
        </w:rPr>
        <w:t>:</w:t>
      </w:r>
      <w:r w:rsidR="001B00EC" w:rsidRPr="00B20787">
        <w:rPr>
          <w:rFonts w:eastAsia="Times New Roman" w:cstheme="minorHAnsi"/>
          <w:iCs/>
          <w:color w:val="000000"/>
        </w:rPr>
        <w:t xml:space="preserve"> </w:t>
      </w:r>
      <w:r w:rsidR="00DA1EF8" w:rsidRPr="00B20787">
        <w:rPr>
          <w:rFonts w:eastAsia="Times New Roman" w:cstheme="minorHAnsi"/>
          <w:iCs/>
          <w:color w:val="000000"/>
        </w:rPr>
        <w:t>“</w:t>
      </w:r>
      <w:r w:rsidR="001B00EC" w:rsidRPr="00B20787">
        <w:rPr>
          <w:rFonts w:eastAsia="Times New Roman" w:cstheme="minorHAnsi"/>
          <w:iCs/>
          <w:color w:val="000000"/>
        </w:rPr>
        <w:t>A</w:t>
      </w:r>
      <w:r w:rsidR="00346515" w:rsidRPr="00B20787">
        <w:rPr>
          <w:rFonts w:eastAsia="Times New Roman" w:cstheme="minorHAnsi"/>
          <w:iCs/>
          <w:color w:val="000000"/>
        </w:rPr>
        <w:t xml:space="preserve">llow endurance to </w:t>
      </w:r>
      <w:r w:rsidR="00C21432" w:rsidRPr="00B20787">
        <w:rPr>
          <w:rFonts w:eastAsia="Times New Roman" w:cstheme="minorHAnsi"/>
          <w:color w:val="333333"/>
        </w:rPr>
        <w:t>accomplish its purpose</w:t>
      </w:r>
      <w:r w:rsidR="00545F4B" w:rsidRPr="00B20787">
        <w:rPr>
          <w:rFonts w:eastAsia="Times New Roman" w:cstheme="minorHAnsi"/>
          <w:color w:val="333333"/>
        </w:rPr>
        <w:t xml:space="preserve"> </w:t>
      </w:r>
      <w:r w:rsidR="00523087" w:rsidRPr="00B20787">
        <w:rPr>
          <w:rFonts w:eastAsia="Times New Roman" w:cstheme="minorHAnsi"/>
          <w:color w:val="333333"/>
        </w:rPr>
        <w:t xml:space="preserve">that you </w:t>
      </w:r>
      <w:r w:rsidR="00C21432" w:rsidRPr="00B20787">
        <w:rPr>
          <w:rFonts w:eastAsia="Times New Roman" w:cstheme="minorHAnsi"/>
          <w:color w:val="333333"/>
        </w:rPr>
        <w:t xml:space="preserve">may </w:t>
      </w:r>
      <w:r w:rsidR="009129E4" w:rsidRPr="00B20787">
        <w:rPr>
          <w:rFonts w:eastAsia="Times New Roman" w:cstheme="minorHAnsi"/>
          <w:color w:val="333333"/>
        </w:rPr>
        <w:t>grow up</w:t>
      </w:r>
      <w:r w:rsidR="00C21432" w:rsidRPr="00B20787">
        <w:rPr>
          <w:rFonts w:eastAsia="Times New Roman" w:cstheme="minorHAnsi"/>
          <w:color w:val="333333"/>
        </w:rPr>
        <w:t xml:space="preserve"> an</w:t>
      </w:r>
      <w:r w:rsidR="005943EC" w:rsidRPr="00B20787">
        <w:rPr>
          <w:rFonts w:eastAsia="Times New Roman" w:cstheme="minorHAnsi"/>
          <w:color w:val="333333"/>
        </w:rPr>
        <w:t xml:space="preserve">d be complete, lacking nothing, </w:t>
      </w:r>
      <w:r w:rsidR="00C21432" w:rsidRPr="00B20787">
        <w:rPr>
          <w:rFonts w:eastAsia="Times New Roman" w:cstheme="minorHAnsi"/>
          <w:color w:val="333333"/>
        </w:rPr>
        <w:t>fully equ</w:t>
      </w:r>
      <w:r w:rsidR="005943EC" w:rsidRPr="00B20787">
        <w:rPr>
          <w:rFonts w:eastAsia="Times New Roman" w:cstheme="minorHAnsi"/>
          <w:color w:val="333333"/>
        </w:rPr>
        <w:t>ipped for your joy and mission</w:t>
      </w:r>
      <w:r w:rsidR="009129E4" w:rsidRPr="00B20787">
        <w:rPr>
          <w:rFonts w:eastAsia="Times New Roman" w:cstheme="minorHAnsi"/>
          <w:color w:val="333333"/>
        </w:rPr>
        <w:t>.</w:t>
      </w:r>
      <w:r w:rsidR="00DA1EF8" w:rsidRPr="00B20787">
        <w:rPr>
          <w:rFonts w:eastAsia="Times New Roman" w:cstheme="minorHAnsi"/>
          <w:color w:val="333333"/>
        </w:rPr>
        <w:t>”</w:t>
      </w:r>
      <w:r w:rsidR="00523087" w:rsidRPr="00B20787">
        <w:rPr>
          <w:rFonts w:eastAsia="Times New Roman" w:cstheme="minorHAnsi"/>
          <w:iCs/>
          <w:color w:val="000000"/>
        </w:rPr>
        <w:t xml:space="preserve"> </w:t>
      </w:r>
      <w:r w:rsidR="00E72EEC" w:rsidRPr="00B20787">
        <w:rPr>
          <w:rFonts w:eastAsia="Times New Roman" w:cstheme="minorHAnsi"/>
          <w:iCs/>
          <w:color w:val="000000"/>
        </w:rPr>
        <w:t xml:space="preserve">As you rest, </w:t>
      </w:r>
      <w:r w:rsidR="00C87186" w:rsidRPr="00B20787">
        <w:rPr>
          <w:rFonts w:eastAsia="Times New Roman" w:cstheme="minorHAnsi"/>
          <w:iCs/>
          <w:color w:val="000000"/>
        </w:rPr>
        <w:t>review</w:t>
      </w:r>
      <w:r w:rsidR="00356B42" w:rsidRPr="00B20787">
        <w:rPr>
          <w:rFonts w:eastAsia="Times New Roman" w:cstheme="minorHAnsi"/>
          <w:iCs/>
          <w:color w:val="000000"/>
        </w:rPr>
        <w:t xml:space="preserve"> </w:t>
      </w:r>
      <w:r w:rsidR="00BB2493" w:rsidRPr="00B20787">
        <w:rPr>
          <w:rFonts w:eastAsia="Times New Roman" w:cstheme="minorHAnsi"/>
          <w:iCs/>
          <w:color w:val="000000"/>
        </w:rPr>
        <w:t xml:space="preserve">your </w:t>
      </w:r>
      <w:r w:rsidR="00BB2493" w:rsidRPr="00B20787">
        <w:rPr>
          <w:rFonts w:eastAsia="Times New Roman" w:cstheme="minorHAnsi"/>
          <w:b/>
          <w:iCs/>
          <w:color w:val="000000"/>
        </w:rPr>
        <w:t>Meeting Preparation Guides</w:t>
      </w:r>
      <w:r w:rsidR="00356B42" w:rsidRPr="00B20787">
        <w:rPr>
          <w:rFonts w:eastAsia="Times New Roman" w:cstheme="minorHAnsi"/>
          <w:iCs/>
          <w:color w:val="000000"/>
        </w:rPr>
        <w:t>.</w:t>
      </w:r>
      <w:r w:rsidR="00356B42" w:rsidRPr="00B20787">
        <w:rPr>
          <w:rFonts w:eastAsia="Times New Roman" w:cstheme="minorHAnsi"/>
          <w:b/>
          <w:iCs/>
          <w:color w:val="000000"/>
        </w:rPr>
        <w:t xml:space="preserve"> </w:t>
      </w:r>
      <w:r w:rsidR="005943EC" w:rsidRPr="00B20787">
        <w:rPr>
          <w:rFonts w:eastAsia="Times New Roman" w:cstheme="minorHAnsi"/>
          <w:iCs/>
          <w:color w:val="000000"/>
        </w:rPr>
        <w:t xml:space="preserve">Congratulate yourself </w:t>
      </w:r>
      <w:r w:rsidR="00B04E18" w:rsidRPr="00B20787">
        <w:rPr>
          <w:rFonts w:eastAsia="Times New Roman" w:cstheme="minorHAnsi"/>
          <w:iCs/>
          <w:color w:val="000000"/>
        </w:rPr>
        <w:t xml:space="preserve">for </w:t>
      </w:r>
      <w:r w:rsidR="005943EC" w:rsidRPr="00B20787">
        <w:rPr>
          <w:rFonts w:eastAsia="Times New Roman" w:cstheme="minorHAnsi"/>
          <w:iCs/>
          <w:color w:val="000000"/>
        </w:rPr>
        <w:t>the</w:t>
      </w:r>
      <w:r w:rsidR="0064668A" w:rsidRPr="00B20787">
        <w:rPr>
          <w:rFonts w:eastAsia="Times New Roman" w:cstheme="minorHAnsi"/>
          <w:iCs/>
          <w:color w:val="000000"/>
        </w:rPr>
        <w:t xml:space="preserve"> progress you have made.</w:t>
      </w:r>
      <w:r w:rsidR="00836AF0" w:rsidRPr="00B20787">
        <w:rPr>
          <w:rFonts w:eastAsia="Times New Roman" w:cstheme="minorHAnsi"/>
          <w:iCs/>
          <w:color w:val="000000"/>
        </w:rPr>
        <w:t xml:space="preserve"> </w:t>
      </w:r>
    </w:p>
    <w:p w14:paraId="2C5DA499" w14:textId="77777777" w:rsidR="00DA1EF8" w:rsidRPr="00B20787" w:rsidRDefault="00DA1EF8" w:rsidP="00B957F6">
      <w:pPr>
        <w:spacing w:after="0" w:line="240" w:lineRule="auto"/>
        <w:jc w:val="both"/>
        <w:rPr>
          <w:rFonts w:eastAsia="Times New Roman" w:cstheme="minorHAnsi"/>
          <w:iCs/>
          <w:color w:val="000000"/>
        </w:rPr>
      </w:pPr>
    </w:p>
    <w:p w14:paraId="1F803CDA" w14:textId="5BA68AE0" w:rsidR="005943EC" w:rsidRPr="00B20787" w:rsidRDefault="005943EC" w:rsidP="00B957F6">
      <w:pPr>
        <w:spacing w:after="0" w:line="240" w:lineRule="auto"/>
        <w:jc w:val="both"/>
        <w:rPr>
          <w:rFonts w:eastAsia="Times New Roman" w:cstheme="minorHAnsi"/>
          <w:color w:val="000000"/>
        </w:rPr>
      </w:pPr>
      <w:r w:rsidRPr="00B20787">
        <w:rPr>
          <w:rFonts w:eastAsia="Times New Roman" w:cstheme="minorHAnsi"/>
          <w:iCs/>
          <w:color w:val="000000"/>
        </w:rPr>
        <w:t>Let’s review the</w:t>
      </w:r>
      <w:r w:rsidR="00712EA1" w:rsidRPr="00B20787">
        <w:rPr>
          <w:rFonts w:eastAsia="Times New Roman" w:cstheme="minorHAnsi"/>
          <w:iCs/>
          <w:color w:val="000000"/>
        </w:rPr>
        <w:t xml:space="preserve"> KF</w:t>
      </w:r>
      <w:r w:rsidRPr="00B20787">
        <w:rPr>
          <w:rFonts w:eastAsia="Times New Roman" w:cstheme="minorHAnsi"/>
          <w:iCs/>
          <w:color w:val="000000"/>
        </w:rPr>
        <w:t xml:space="preserve"> tools </w:t>
      </w:r>
      <w:r w:rsidR="0044027F" w:rsidRPr="00B20787">
        <w:rPr>
          <w:rFonts w:eastAsia="Times New Roman" w:cstheme="minorHAnsi"/>
          <w:iCs/>
          <w:color w:val="000000"/>
        </w:rPr>
        <w:t>that we are learning to use</w:t>
      </w:r>
      <w:r w:rsidR="00523087" w:rsidRPr="00B20787">
        <w:rPr>
          <w:rFonts w:eastAsia="Times New Roman" w:cstheme="minorHAnsi"/>
          <w:iCs/>
          <w:color w:val="000000"/>
        </w:rPr>
        <w:t xml:space="preserve">. </w:t>
      </w:r>
      <w:r w:rsidRPr="00B20787">
        <w:rPr>
          <w:rFonts w:eastAsia="Times New Roman" w:cstheme="minorHAnsi"/>
          <w:iCs/>
          <w:color w:val="000000"/>
        </w:rPr>
        <w:t>These tools help us continue to make progress even when we feel discouraged, frustrated</w:t>
      </w:r>
      <w:r w:rsidR="00C87186" w:rsidRPr="00B20787">
        <w:rPr>
          <w:rFonts w:eastAsia="Times New Roman" w:cstheme="minorHAnsi"/>
          <w:iCs/>
          <w:color w:val="000000"/>
        </w:rPr>
        <w:t>, or stuck</w:t>
      </w:r>
      <w:r w:rsidRPr="00B20787">
        <w:rPr>
          <w:rFonts w:eastAsia="Times New Roman" w:cstheme="minorHAnsi"/>
          <w:iCs/>
          <w:color w:val="000000"/>
        </w:rPr>
        <w:t>.</w:t>
      </w:r>
    </w:p>
    <w:p w14:paraId="15AB44AD" w14:textId="77777777" w:rsidR="00273DFC" w:rsidRPr="00B20787" w:rsidRDefault="00273DFC" w:rsidP="00B957F6">
      <w:pPr>
        <w:spacing w:after="0" w:line="240" w:lineRule="auto"/>
        <w:jc w:val="both"/>
        <w:rPr>
          <w:rFonts w:eastAsia="Times New Roman" w:cstheme="minorHAnsi"/>
          <w:b/>
          <w:iCs/>
          <w:color w:val="000000"/>
        </w:rPr>
      </w:pPr>
    </w:p>
    <w:p w14:paraId="13955B45" w14:textId="3A50416E" w:rsidR="003A5F43" w:rsidRPr="00B20787" w:rsidRDefault="00DC7360" w:rsidP="00B957F6">
      <w:pPr>
        <w:pStyle w:val="ListParagraph"/>
        <w:numPr>
          <w:ilvl w:val="0"/>
          <w:numId w:val="4"/>
        </w:numPr>
        <w:tabs>
          <w:tab w:val="left" w:pos="357"/>
        </w:tabs>
        <w:spacing w:after="0" w:line="240" w:lineRule="auto"/>
        <w:ind w:left="357" w:hanging="357"/>
        <w:jc w:val="both"/>
        <w:rPr>
          <w:b/>
        </w:rPr>
      </w:pPr>
      <w:r w:rsidRPr="00B20787">
        <w:rPr>
          <w:rFonts w:eastAsia="Times New Roman" w:cstheme="minorHAnsi"/>
          <w:b/>
          <w:iCs/>
          <w:color w:val="000000"/>
        </w:rPr>
        <w:t>KF w</w:t>
      </w:r>
      <w:r w:rsidR="003A5F43" w:rsidRPr="00B20787">
        <w:rPr>
          <w:rFonts w:eastAsia="Times New Roman" w:cstheme="minorHAnsi"/>
          <w:b/>
          <w:iCs/>
          <w:color w:val="000000"/>
        </w:rPr>
        <w:t xml:space="preserve">eekly meetings and </w:t>
      </w:r>
      <w:r w:rsidR="004445EF" w:rsidRPr="00B20787">
        <w:rPr>
          <w:rFonts w:eastAsia="Times New Roman" w:cstheme="minorHAnsi"/>
          <w:b/>
          <w:iCs/>
          <w:color w:val="000000"/>
        </w:rPr>
        <w:t xml:space="preserve">the </w:t>
      </w:r>
      <w:r w:rsidR="0034792C" w:rsidRPr="00B20787">
        <w:rPr>
          <w:rFonts w:eastAsia="Times New Roman" w:cstheme="minorHAnsi"/>
          <w:b/>
          <w:iCs/>
          <w:color w:val="000000"/>
        </w:rPr>
        <w:t>Meeting Preparation Guide</w:t>
      </w:r>
    </w:p>
    <w:p w14:paraId="69ABE99F" w14:textId="744DF8B6" w:rsidR="00C712F9" w:rsidRPr="00B20787" w:rsidRDefault="00C712F9" w:rsidP="00C712F9">
      <w:pPr>
        <w:spacing w:after="0" w:line="240" w:lineRule="auto"/>
        <w:ind w:left="357"/>
        <w:jc w:val="both"/>
        <w:rPr>
          <w:rFonts w:eastAsia="Times New Roman" w:cstheme="minorHAnsi"/>
          <w:iCs/>
          <w:color w:val="000000"/>
        </w:rPr>
      </w:pPr>
      <w:r w:rsidRPr="00B20787">
        <w:rPr>
          <w:rFonts w:eastAsia="Times New Roman" w:cstheme="minorHAnsi"/>
          <w:iCs/>
          <w:color w:val="000000"/>
        </w:rPr>
        <w:t xml:space="preserve">In the Karis Fellowships meetings you are trained, healed, and reminded of your disciplines. These meetings guide your training efforts and give you a chance to share the progress and challenges that you have recorded on your </w:t>
      </w:r>
      <w:r w:rsidRPr="00B20787">
        <w:rPr>
          <w:rFonts w:eastAsia="Times New Roman" w:cstheme="minorHAnsi"/>
          <w:b/>
          <w:iCs/>
          <w:color w:val="000000"/>
        </w:rPr>
        <w:t>Meeting Preparation Guide</w:t>
      </w:r>
      <w:r w:rsidRPr="00B20787">
        <w:rPr>
          <w:rFonts w:eastAsia="Times New Roman" w:cstheme="minorHAnsi"/>
          <w:iCs/>
          <w:color w:val="000000"/>
        </w:rPr>
        <w:t xml:space="preserve">. Sharing your battles and discoveries </w:t>
      </w:r>
      <w:r w:rsidR="003E70F3" w:rsidRPr="00B20787">
        <w:rPr>
          <w:rFonts w:eastAsia="Times New Roman" w:cstheme="minorHAnsi"/>
          <w:iCs/>
          <w:color w:val="000000"/>
        </w:rPr>
        <w:t xml:space="preserve">with others </w:t>
      </w:r>
      <w:r w:rsidRPr="00B20787">
        <w:rPr>
          <w:rFonts w:eastAsia="Times New Roman" w:cstheme="minorHAnsi"/>
          <w:iCs/>
          <w:color w:val="000000"/>
        </w:rPr>
        <w:t>is essential for your healing.</w:t>
      </w:r>
    </w:p>
    <w:p w14:paraId="30102752" w14:textId="77777777" w:rsidR="00273DFC" w:rsidRPr="00B20787" w:rsidRDefault="00273DFC" w:rsidP="00DD203B">
      <w:pPr>
        <w:spacing w:after="0" w:line="240" w:lineRule="auto"/>
        <w:jc w:val="both"/>
        <w:rPr>
          <w:rFonts w:eastAsia="Times New Roman" w:cstheme="minorHAnsi"/>
          <w:b/>
          <w:iCs/>
          <w:color w:val="000000"/>
        </w:rPr>
      </w:pPr>
    </w:p>
    <w:p w14:paraId="795BF009" w14:textId="28554CE3" w:rsidR="00FD4C12" w:rsidRPr="00B20787" w:rsidRDefault="00FD4C12" w:rsidP="00B957F6">
      <w:pPr>
        <w:pStyle w:val="ListParagraph"/>
        <w:numPr>
          <w:ilvl w:val="0"/>
          <w:numId w:val="4"/>
        </w:numPr>
        <w:tabs>
          <w:tab w:val="left" w:pos="357"/>
        </w:tabs>
        <w:spacing w:after="0" w:line="240" w:lineRule="auto"/>
        <w:ind w:left="357" w:hanging="357"/>
        <w:jc w:val="both"/>
        <w:rPr>
          <w:rFonts w:eastAsia="Times New Roman" w:cstheme="minorHAnsi"/>
          <w:b/>
          <w:iCs/>
          <w:color w:val="000000"/>
        </w:rPr>
      </w:pPr>
      <w:r w:rsidRPr="00B20787">
        <w:rPr>
          <w:rFonts w:eastAsia="Times New Roman" w:cstheme="minorHAnsi"/>
          <w:b/>
          <w:iCs/>
          <w:color w:val="000000"/>
        </w:rPr>
        <w:t xml:space="preserve">Our </w:t>
      </w:r>
      <w:r w:rsidR="006B3B5A" w:rsidRPr="00B20787">
        <w:rPr>
          <w:rFonts w:eastAsia="Times New Roman" w:cstheme="minorHAnsi"/>
          <w:b/>
          <w:iCs/>
          <w:color w:val="000000"/>
        </w:rPr>
        <w:t>m</w:t>
      </w:r>
      <w:r w:rsidRPr="00B20787">
        <w:rPr>
          <w:rFonts w:eastAsia="Times New Roman" w:cstheme="minorHAnsi"/>
          <w:b/>
          <w:iCs/>
          <w:color w:val="000000"/>
        </w:rPr>
        <w:t>anuals</w:t>
      </w:r>
      <w:r w:rsidR="0022769F" w:rsidRPr="00B20787">
        <w:rPr>
          <w:rFonts w:eastAsia="Times New Roman" w:cstheme="minorHAnsi"/>
          <w:b/>
          <w:iCs/>
          <w:color w:val="000000"/>
        </w:rPr>
        <w:t>—</w:t>
      </w:r>
      <w:r w:rsidR="006B3B5A" w:rsidRPr="00B20787">
        <w:rPr>
          <w:rFonts w:eastAsia="Times New Roman" w:cstheme="minorHAnsi"/>
          <w:b/>
          <w:iCs/>
          <w:color w:val="000000"/>
        </w:rPr>
        <w:t>t</w:t>
      </w:r>
      <w:r w:rsidRPr="00B20787">
        <w:rPr>
          <w:rFonts w:eastAsia="Times New Roman" w:cstheme="minorHAnsi"/>
          <w:b/>
          <w:iCs/>
          <w:color w:val="000000"/>
        </w:rPr>
        <w:t xml:space="preserve">he Bible and the book </w:t>
      </w:r>
      <w:r w:rsidRPr="00B20787">
        <w:rPr>
          <w:rFonts w:eastAsia="Times New Roman" w:cstheme="minorHAnsi"/>
          <w:b/>
          <w:i/>
          <w:iCs/>
          <w:color w:val="000000"/>
        </w:rPr>
        <w:t>Neurosis and Human Growth</w:t>
      </w:r>
      <w:r w:rsidR="00613D3C" w:rsidRPr="00B20787">
        <w:rPr>
          <w:rStyle w:val="EndnoteReference"/>
          <w:rFonts w:eastAsia="Times New Roman" w:cstheme="minorHAnsi"/>
          <w:b/>
          <w:iCs/>
          <w:color w:val="000000"/>
        </w:rPr>
        <w:endnoteReference w:id="6"/>
      </w:r>
    </w:p>
    <w:p w14:paraId="6FAD76C5" w14:textId="0986B2C3" w:rsidR="00C21432" w:rsidRPr="00B20787" w:rsidRDefault="00037D72" w:rsidP="00B957F6">
      <w:pPr>
        <w:spacing w:after="0" w:line="240" w:lineRule="auto"/>
        <w:ind w:left="360"/>
        <w:jc w:val="both"/>
        <w:rPr>
          <w:rFonts w:eastAsia="Times New Roman" w:cstheme="minorHAnsi"/>
          <w:color w:val="000000"/>
        </w:rPr>
      </w:pPr>
      <w:r w:rsidRPr="00B20787">
        <w:rPr>
          <w:rFonts w:eastAsia="Times New Roman" w:cstheme="minorHAnsi"/>
          <w:iCs/>
          <w:color w:val="000000"/>
        </w:rPr>
        <w:t>You may be</w:t>
      </w:r>
      <w:r w:rsidR="00E72EEC" w:rsidRPr="00B20787">
        <w:rPr>
          <w:rFonts w:eastAsia="Times New Roman" w:cstheme="minorHAnsi"/>
          <w:iCs/>
          <w:color w:val="000000"/>
        </w:rPr>
        <w:t xml:space="preserve"> starting to see how these </w:t>
      </w:r>
      <w:r w:rsidR="00814217" w:rsidRPr="00B20787">
        <w:rPr>
          <w:rFonts w:eastAsia="Times New Roman" w:cstheme="minorHAnsi"/>
          <w:iCs/>
          <w:color w:val="000000"/>
        </w:rPr>
        <w:t xml:space="preserve">two </w:t>
      </w:r>
      <w:r w:rsidR="00756844" w:rsidRPr="00B20787">
        <w:rPr>
          <w:rFonts w:eastAsia="Times New Roman" w:cstheme="minorHAnsi"/>
          <w:iCs/>
          <w:color w:val="000000"/>
        </w:rPr>
        <w:t>re</w:t>
      </w:r>
      <w:r w:rsidR="00E72EEC" w:rsidRPr="00B20787">
        <w:rPr>
          <w:rFonts w:eastAsia="Times New Roman" w:cstheme="minorHAnsi"/>
          <w:iCs/>
          <w:color w:val="000000"/>
        </w:rPr>
        <w:t xml:space="preserve">sources </w:t>
      </w:r>
      <w:r w:rsidR="00EE768B" w:rsidRPr="00B20787">
        <w:rPr>
          <w:rFonts w:eastAsia="Times New Roman" w:cstheme="minorHAnsi"/>
          <w:iCs/>
          <w:color w:val="000000"/>
        </w:rPr>
        <w:t xml:space="preserve">work together </w:t>
      </w:r>
      <w:r w:rsidR="00E50433" w:rsidRPr="00B20787">
        <w:rPr>
          <w:rFonts w:eastAsia="Times New Roman" w:cstheme="minorHAnsi"/>
          <w:iCs/>
          <w:color w:val="000000"/>
        </w:rPr>
        <w:t>to guide you back to</w:t>
      </w:r>
      <w:r w:rsidR="00356B42" w:rsidRPr="00B20787">
        <w:rPr>
          <w:rFonts w:eastAsia="Times New Roman" w:cstheme="minorHAnsi"/>
          <w:iCs/>
          <w:color w:val="000000"/>
        </w:rPr>
        <w:t xml:space="preserve"> your desi</w:t>
      </w:r>
      <w:r w:rsidR="00E50433" w:rsidRPr="00B20787">
        <w:rPr>
          <w:rFonts w:eastAsia="Times New Roman" w:cstheme="minorHAnsi"/>
          <w:iCs/>
          <w:color w:val="000000"/>
        </w:rPr>
        <w:t>gn and mission.</w:t>
      </w:r>
      <w:r w:rsidR="00836AF0" w:rsidRPr="00B20787">
        <w:rPr>
          <w:rFonts w:eastAsia="Times New Roman" w:cstheme="minorHAnsi"/>
          <w:iCs/>
          <w:color w:val="000000"/>
        </w:rPr>
        <w:t xml:space="preserve"> </w:t>
      </w:r>
    </w:p>
    <w:p w14:paraId="6CB268B6" w14:textId="77777777" w:rsidR="00273DFC" w:rsidRPr="00B20787" w:rsidRDefault="00273DFC" w:rsidP="00B957F6">
      <w:pPr>
        <w:spacing w:after="0" w:line="240" w:lineRule="auto"/>
        <w:jc w:val="both"/>
        <w:rPr>
          <w:rFonts w:eastAsia="Times New Roman" w:cstheme="minorHAnsi"/>
          <w:b/>
          <w:iCs/>
          <w:color w:val="000000"/>
        </w:rPr>
      </w:pPr>
    </w:p>
    <w:p w14:paraId="2AF83D26" w14:textId="23AF8737" w:rsidR="00FD4C12" w:rsidRPr="00B20787" w:rsidRDefault="00FD4C12" w:rsidP="00B957F6">
      <w:pPr>
        <w:pStyle w:val="ListParagraph"/>
        <w:numPr>
          <w:ilvl w:val="0"/>
          <w:numId w:val="4"/>
        </w:numPr>
        <w:tabs>
          <w:tab w:val="left" w:pos="357"/>
        </w:tabs>
        <w:spacing w:after="0" w:line="240" w:lineRule="auto"/>
        <w:ind w:left="357" w:hanging="357"/>
        <w:jc w:val="both"/>
        <w:rPr>
          <w:rFonts w:eastAsia="Times New Roman" w:cstheme="minorHAnsi"/>
          <w:b/>
          <w:color w:val="000000"/>
        </w:rPr>
      </w:pPr>
      <w:r w:rsidRPr="00B20787">
        <w:rPr>
          <w:rFonts w:eastAsia="Times New Roman" w:cstheme="minorHAnsi"/>
          <w:b/>
          <w:iCs/>
          <w:color w:val="000000"/>
        </w:rPr>
        <w:t>Mindfulness</w:t>
      </w:r>
      <w:r w:rsidRPr="00B20787">
        <w:rPr>
          <w:rFonts w:eastAsia="Times New Roman" w:cstheme="minorHAnsi"/>
          <w:b/>
          <w:color w:val="000000"/>
        </w:rPr>
        <w:t xml:space="preserve"> </w:t>
      </w:r>
      <w:r w:rsidRPr="00B20787">
        <w:rPr>
          <w:rFonts w:eastAsia="Times New Roman" w:cstheme="minorHAnsi"/>
          <w:b/>
          <w:iCs/>
          <w:color w:val="000000"/>
        </w:rPr>
        <w:t>and</w:t>
      </w:r>
      <w:r w:rsidRPr="00B20787">
        <w:rPr>
          <w:rFonts w:eastAsia="Times New Roman" w:cstheme="minorHAnsi"/>
          <w:b/>
          <w:color w:val="000000"/>
        </w:rPr>
        <w:t xml:space="preserve"> </w:t>
      </w:r>
      <w:r w:rsidR="006B3B5A" w:rsidRPr="00B20787">
        <w:rPr>
          <w:rFonts w:eastAsia="Times New Roman" w:cstheme="minorHAnsi"/>
          <w:b/>
          <w:color w:val="000000"/>
        </w:rPr>
        <w:t>m</w:t>
      </w:r>
      <w:r w:rsidRPr="00B20787">
        <w:rPr>
          <w:rFonts w:eastAsia="Times New Roman" w:cstheme="minorHAnsi"/>
          <w:b/>
          <w:color w:val="000000"/>
        </w:rPr>
        <w:t xml:space="preserve">editation </w:t>
      </w:r>
      <w:r w:rsidR="006B3B5A" w:rsidRPr="00B20787">
        <w:rPr>
          <w:rFonts w:eastAsia="Times New Roman" w:cstheme="minorHAnsi"/>
          <w:b/>
          <w:color w:val="000000"/>
        </w:rPr>
        <w:t>p</w:t>
      </w:r>
      <w:r w:rsidRPr="00B20787">
        <w:rPr>
          <w:rFonts w:eastAsia="Times New Roman" w:cstheme="minorHAnsi"/>
          <w:b/>
          <w:color w:val="000000"/>
        </w:rPr>
        <w:t>ractice</w:t>
      </w:r>
    </w:p>
    <w:p w14:paraId="18B28048" w14:textId="73C11BDA" w:rsidR="00C21432" w:rsidRPr="00B20787" w:rsidRDefault="009538FB" w:rsidP="00B957F6">
      <w:pPr>
        <w:spacing w:after="0" w:line="240" w:lineRule="auto"/>
        <w:ind w:left="360"/>
        <w:jc w:val="both"/>
        <w:rPr>
          <w:rFonts w:eastAsia="Times New Roman" w:cstheme="minorHAnsi"/>
          <w:iCs/>
          <w:color w:val="000000"/>
        </w:rPr>
      </w:pPr>
      <w:r w:rsidRPr="00B20787">
        <w:rPr>
          <w:rFonts w:eastAsia="Times New Roman" w:cstheme="minorHAnsi"/>
          <w:iCs/>
          <w:color w:val="000000"/>
        </w:rPr>
        <w:t>Mindfulness training teaches you</w:t>
      </w:r>
      <w:r w:rsidR="00C21432" w:rsidRPr="00B20787">
        <w:rPr>
          <w:rFonts w:eastAsia="Times New Roman" w:cstheme="minorHAnsi"/>
          <w:iCs/>
          <w:color w:val="000000"/>
        </w:rPr>
        <w:t xml:space="preserve"> to observe with </w:t>
      </w:r>
      <w:r w:rsidR="0019182B" w:rsidRPr="00B20787">
        <w:rPr>
          <w:rFonts w:eastAsia="Times New Roman" w:cstheme="minorHAnsi"/>
          <w:iCs/>
          <w:color w:val="000000"/>
        </w:rPr>
        <w:t xml:space="preserve">your </w:t>
      </w:r>
      <w:r w:rsidR="00C21432" w:rsidRPr="00B20787">
        <w:rPr>
          <w:rFonts w:eastAsia="Times New Roman" w:cstheme="minorHAnsi"/>
          <w:iCs/>
          <w:color w:val="000000"/>
        </w:rPr>
        <w:t xml:space="preserve">mind, calm </w:t>
      </w:r>
      <w:r w:rsidR="0019182B" w:rsidRPr="00B20787">
        <w:rPr>
          <w:rFonts w:eastAsia="Times New Roman" w:cstheme="minorHAnsi"/>
          <w:iCs/>
          <w:color w:val="000000"/>
        </w:rPr>
        <w:t xml:space="preserve">your </w:t>
      </w:r>
      <w:r w:rsidR="00C21432" w:rsidRPr="00B20787">
        <w:rPr>
          <w:rFonts w:eastAsia="Times New Roman" w:cstheme="minorHAnsi"/>
          <w:iCs/>
          <w:color w:val="000000"/>
        </w:rPr>
        <w:t>body</w:t>
      </w:r>
      <w:r w:rsidR="001B00EC" w:rsidRPr="00B20787">
        <w:rPr>
          <w:rFonts w:eastAsia="Times New Roman" w:cstheme="minorHAnsi"/>
          <w:iCs/>
          <w:color w:val="000000"/>
        </w:rPr>
        <w:t xml:space="preserve">, and exercise endurance, all of which </w:t>
      </w:r>
      <w:r w:rsidR="00C21432" w:rsidRPr="00B20787">
        <w:rPr>
          <w:rFonts w:eastAsia="Times New Roman" w:cstheme="minorHAnsi"/>
          <w:iCs/>
          <w:color w:val="000000"/>
        </w:rPr>
        <w:t>strengthen</w:t>
      </w:r>
      <w:r w:rsidR="00043E89" w:rsidRPr="00B20787">
        <w:rPr>
          <w:rFonts w:eastAsia="Times New Roman" w:cstheme="minorHAnsi"/>
          <w:iCs/>
          <w:color w:val="000000"/>
        </w:rPr>
        <w:t>s</w:t>
      </w:r>
      <w:r w:rsidR="00C21432" w:rsidRPr="00B20787">
        <w:rPr>
          <w:rFonts w:eastAsia="Times New Roman" w:cstheme="minorHAnsi"/>
          <w:iCs/>
          <w:color w:val="000000"/>
        </w:rPr>
        <w:t xml:space="preserve"> </w:t>
      </w:r>
      <w:r w:rsidR="0019182B" w:rsidRPr="00B20787">
        <w:rPr>
          <w:rFonts w:eastAsia="Times New Roman" w:cstheme="minorHAnsi"/>
          <w:iCs/>
          <w:color w:val="000000"/>
        </w:rPr>
        <w:t xml:space="preserve">your </w:t>
      </w:r>
      <w:r w:rsidR="00C21432" w:rsidRPr="00B20787">
        <w:rPr>
          <w:rFonts w:eastAsia="Times New Roman" w:cstheme="minorHAnsi"/>
          <w:iCs/>
          <w:color w:val="000000"/>
        </w:rPr>
        <w:t>True Self.</w:t>
      </w:r>
    </w:p>
    <w:p w14:paraId="12F00D98" w14:textId="77777777" w:rsidR="00273DFC" w:rsidRPr="00B20787" w:rsidRDefault="00273DFC" w:rsidP="00B957F6">
      <w:pPr>
        <w:spacing w:after="0" w:line="240" w:lineRule="auto"/>
        <w:jc w:val="both"/>
        <w:rPr>
          <w:rFonts w:cstheme="minorHAnsi"/>
          <w:b/>
        </w:rPr>
      </w:pPr>
    </w:p>
    <w:p w14:paraId="5EABA2EB" w14:textId="196774EC" w:rsidR="00FD4C12" w:rsidRPr="00B20787" w:rsidRDefault="00FD4C12" w:rsidP="00B957F6">
      <w:pPr>
        <w:pStyle w:val="ListParagraph"/>
        <w:numPr>
          <w:ilvl w:val="0"/>
          <w:numId w:val="4"/>
        </w:numPr>
        <w:tabs>
          <w:tab w:val="left" w:pos="357"/>
        </w:tabs>
        <w:spacing w:after="0" w:line="240" w:lineRule="auto"/>
        <w:ind w:left="357" w:hanging="357"/>
        <w:jc w:val="both"/>
        <w:rPr>
          <w:rFonts w:cstheme="minorHAnsi"/>
        </w:rPr>
      </w:pPr>
      <w:r w:rsidRPr="00B20787">
        <w:rPr>
          <w:rFonts w:eastAsia="Times New Roman" w:cstheme="minorHAnsi"/>
          <w:b/>
          <w:iCs/>
          <w:color w:val="000000"/>
        </w:rPr>
        <w:t>Worksheets</w:t>
      </w:r>
      <w:r w:rsidRPr="00B20787">
        <w:rPr>
          <w:rFonts w:cstheme="minorHAnsi"/>
          <w:b/>
        </w:rPr>
        <w:t xml:space="preserve"> and </w:t>
      </w:r>
      <w:r w:rsidR="006B3B5A" w:rsidRPr="00B20787">
        <w:rPr>
          <w:rFonts w:cstheme="minorHAnsi"/>
          <w:b/>
        </w:rPr>
        <w:t>g</w:t>
      </w:r>
      <w:r w:rsidRPr="00B20787">
        <w:rPr>
          <w:rFonts w:cstheme="minorHAnsi"/>
          <w:b/>
        </w:rPr>
        <w:t>uides</w:t>
      </w:r>
      <w:r w:rsidR="0022769F" w:rsidRPr="00B20787">
        <w:rPr>
          <w:rFonts w:cstheme="minorHAnsi"/>
          <w:b/>
        </w:rPr>
        <w:t>—</w:t>
      </w:r>
      <w:r w:rsidR="006B3B5A" w:rsidRPr="00B20787">
        <w:rPr>
          <w:rFonts w:cstheme="minorHAnsi"/>
          <w:b/>
        </w:rPr>
        <w:t>h</w:t>
      </w:r>
      <w:r w:rsidRPr="00B20787">
        <w:rPr>
          <w:rFonts w:cstheme="minorHAnsi"/>
          <w:b/>
        </w:rPr>
        <w:t>omework for lasting recovery</w:t>
      </w:r>
    </w:p>
    <w:p w14:paraId="16087AF5" w14:textId="73AFBF5D" w:rsidR="005943EC" w:rsidRPr="00B20787" w:rsidRDefault="00835FA1" w:rsidP="00B957F6">
      <w:pPr>
        <w:spacing w:after="0" w:line="240" w:lineRule="auto"/>
        <w:ind w:left="360"/>
        <w:jc w:val="both"/>
        <w:rPr>
          <w:rFonts w:cstheme="minorHAnsi"/>
        </w:rPr>
      </w:pPr>
      <w:r w:rsidRPr="00B20787">
        <w:rPr>
          <w:rFonts w:cstheme="minorHAnsi"/>
        </w:rPr>
        <w:t>These</w:t>
      </w:r>
      <w:r w:rsidR="005943EC" w:rsidRPr="00B20787">
        <w:rPr>
          <w:rFonts w:cstheme="minorHAnsi"/>
        </w:rPr>
        <w:t xml:space="preserve"> worksheets and guides </w:t>
      </w:r>
      <w:r w:rsidRPr="00B20787">
        <w:rPr>
          <w:rFonts w:cstheme="minorHAnsi"/>
        </w:rPr>
        <w:t xml:space="preserve">can be found </w:t>
      </w:r>
      <w:r w:rsidR="005943EC" w:rsidRPr="00B20787">
        <w:rPr>
          <w:rFonts w:cstheme="minorHAnsi"/>
        </w:rPr>
        <w:t xml:space="preserve">on the </w:t>
      </w:r>
      <w:r w:rsidR="0019182B" w:rsidRPr="00B20787">
        <w:rPr>
          <w:rFonts w:cstheme="minorHAnsi"/>
        </w:rPr>
        <w:t xml:space="preserve">KF </w:t>
      </w:r>
      <w:r w:rsidR="005943EC" w:rsidRPr="00B20787">
        <w:rPr>
          <w:rFonts w:cstheme="minorHAnsi"/>
        </w:rPr>
        <w:t xml:space="preserve">website under </w:t>
      </w:r>
      <w:r w:rsidR="0081411D" w:rsidRPr="00B20787">
        <w:rPr>
          <w:rFonts w:cstheme="minorHAnsi"/>
          <w:b/>
        </w:rPr>
        <w:t>Toolbox</w:t>
      </w:r>
      <w:r w:rsidR="00FD4C12" w:rsidRPr="00B20787">
        <w:rPr>
          <w:rFonts w:cstheme="minorHAnsi"/>
        </w:rPr>
        <w:t xml:space="preserve">. </w:t>
      </w:r>
      <w:r w:rsidR="005943EC" w:rsidRPr="00B20787">
        <w:rPr>
          <w:rFonts w:cstheme="minorHAnsi"/>
        </w:rPr>
        <w:t xml:space="preserve">You can start </w:t>
      </w:r>
      <w:r w:rsidR="00BF439F" w:rsidRPr="00B20787">
        <w:rPr>
          <w:rFonts w:cstheme="minorHAnsi"/>
        </w:rPr>
        <w:t>exploring</w:t>
      </w:r>
      <w:r w:rsidR="005943EC" w:rsidRPr="00B20787">
        <w:rPr>
          <w:rFonts w:cstheme="minorHAnsi"/>
        </w:rPr>
        <w:t xml:space="preserve"> </w:t>
      </w:r>
      <w:r w:rsidR="00C67281" w:rsidRPr="00B20787">
        <w:rPr>
          <w:rFonts w:cstheme="minorHAnsi"/>
        </w:rPr>
        <w:t xml:space="preserve">them </w:t>
      </w:r>
      <w:r w:rsidR="005943EC" w:rsidRPr="00B20787">
        <w:rPr>
          <w:rFonts w:cstheme="minorHAnsi"/>
        </w:rPr>
        <w:t xml:space="preserve">at any time. </w:t>
      </w:r>
      <w:r w:rsidR="008B06CA" w:rsidRPr="00B20787">
        <w:rPr>
          <w:rFonts w:cstheme="minorHAnsi"/>
        </w:rPr>
        <w:t>Ask your Karis Link to help you</w:t>
      </w:r>
      <w:r w:rsidR="00037D72" w:rsidRPr="00B20787">
        <w:rPr>
          <w:rFonts w:cstheme="minorHAnsi"/>
        </w:rPr>
        <w:t xml:space="preserve"> choose a worksheet or guide that might be useful in your situation</w:t>
      </w:r>
      <w:r w:rsidR="007B02B7" w:rsidRPr="00B20787">
        <w:rPr>
          <w:rFonts w:cstheme="minorHAnsi"/>
        </w:rPr>
        <w:t xml:space="preserve">. You </w:t>
      </w:r>
      <w:r w:rsidR="00B04E18" w:rsidRPr="00B20787">
        <w:rPr>
          <w:rFonts w:cstheme="minorHAnsi"/>
        </w:rPr>
        <w:t xml:space="preserve">might </w:t>
      </w:r>
      <w:r w:rsidR="007B02B7" w:rsidRPr="00B20787">
        <w:rPr>
          <w:rFonts w:cstheme="minorHAnsi"/>
        </w:rPr>
        <w:t xml:space="preserve">also attend </w:t>
      </w:r>
      <w:r w:rsidR="00712EA1" w:rsidRPr="00B20787">
        <w:rPr>
          <w:rFonts w:cstheme="minorHAnsi"/>
        </w:rPr>
        <w:t>additional</w:t>
      </w:r>
      <w:r w:rsidR="007B02B7" w:rsidRPr="00B20787">
        <w:rPr>
          <w:rFonts w:cstheme="minorHAnsi"/>
        </w:rPr>
        <w:t xml:space="preserve"> </w:t>
      </w:r>
      <w:r w:rsidR="00B04E18" w:rsidRPr="00B20787">
        <w:rPr>
          <w:rFonts w:cstheme="minorHAnsi"/>
        </w:rPr>
        <w:t xml:space="preserve">training </w:t>
      </w:r>
      <w:r w:rsidR="007B02B7" w:rsidRPr="00B20787">
        <w:rPr>
          <w:rFonts w:cstheme="minorHAnsi"/>
        </w:rPr>
        <w:t>group</w:t>
      </w:r>
      <w:r w:rsidR="00712EA1" w:rsidRPr="00B20787">
        <w:rPr>
          <w:rFonts w:cstheme="minorHAnsi"/>
        </w:rPr>
        <w:t>s</w:t>
      </w:r>
      <w:r w:rsidR="007B02B7" w:rsidRPr="00B20787">
        <w:rPr>
          <w:rFonts w:cstheme="minorHAnsi"/>
        </w:rPr>
        <w:t xml:space="preserve"> </w:t>
      </w:r>
      <w:r w:rsidR="00BC5C91" w:rsidRPr="00B20787">
        <w:rPr>
          <w:rFonts w:cstheme="minorHAnsi"/>
        </w:rPr>
        <w:t>where</w:t>
      </w:r>
      <w:r w:rsidR="007B02B7" w:rsidRPr="00B20787">
        <w:rPr>
          <w:rFonts w:cstheme="minorHAnsi"/>
        </w:rPr>
        <w:t xml:space="preserve"> you </w:t>
      </w:r>
      <w:r w:rsidR="00B04E18" w:rsidRPr="00B20787">
        <w:rPr>
          <w:rFonts w:cstheme="minorHAnsi"/>
        </w:rPr>
        <w:t xml:space="preserve">can </w:t>
      </w:r>
      <w:r w:rsidR="00B37C6D" w:rsidRPr="00B20787">
        <w:rPr>
          <w:rFonts w:cstheme="minorHAnsi"/>
        </w:rPr>
        <w:t>practice using</w:t>
      </w:r>
      <w:r w:rsidR="007B02B7" w:rsidRPr="00B20787">
        <w:rPr>
          <w:rFonts w:cstheme="minorHAnsi"/>
        </w:rPr>
        <w:t xml:space="preserve"> </w:t>
      </w:r>
      <w:r w:rsidR="003E73DB" w:rsidRPr="00B20787">
        <w:rPr>
          <w:rFonts w:cstheme="minorHAnsi"/>
        </w:rPr>
        <w:t xml:space="preserve">KF </w:t>
      </w:r>
      <w:r w:rsidR="007B02B7" w:rsidRPr="00B20787">
        <w:rPr>
          <w:rFonts w:cstheme="minorHAnsi"/>
        </w:rPr>
        <w:t>worksheets.</w:t>
      </w:r>
      <w:r w:rsidR="008B06CA" w:rsidRPr="00B20787">
        <w:rPr>
          <w:rFonts w:cstheme="minorHAnsi"/>
        </w:rPr>
        <w:t xml:space="preserve"> </w:t>
      </w:r>
    </w:p>
    <w:p w14:paraId="5B19CA00" w14:textId="77777777" w:rsidR="008B06CA" w:rsidRPr="00B20787" w:rsidRDefault="008B06CA" w:rsidP="00B957F6">
      <w:pPr>
        <w:spacing w:after="0" w:line="240" w:lineRule="auto"/>
        <w:jc w:val="both"/>
        <w:rPr>
          <w:rFonts w:eastAsia="Times New Roman" w:cstheme="minorHAnsi"/>
          <w:color w:val="000000"/>
        </w:rPr>
      </w:pPr>
    </w:p>
    <w:p w14:paraId="3D7DD24A" w14:textId="3B53151E" w:rsidR="00FD4C12" w:rsidRPr="00B20787" w:rsidRDefault="0088161D" w:rsidP="00B957F6">
      <w:pPr>
        <w:pStyle w:val="ListParagraph"/>
        <w:numPr>
          <w:ilvl w:val="0"/>
          <w:numId w:val="4"/>
        </w:numPr>
        <w:tabs>
          <w:tab w:val="left" w:pos="357"/>
        </w:tabs>
        <w:spacing w:after="0" w:line="240" w:lineRule="auto"/>
        <w:ind w:left="357" w:hanging="357"/>
        <w:jc w:val="both"/>
        <w:rPr>
          <w:rFonts w:eastAsia="Times New Roman" w:cstheme="minorHAnsi"/>
          <w:b/>
          <w:color w:val="000000"/>
        </w:rPr>
      </w:pPr>
      <w:r w:rsidRPr="00B20787">
        <w:rPr>
          <w:rFonts w:eastAsia="Times New Roman" w:cstheme="minorHAnsi"/>
          <w:b/>
          <w:iCs/>
          <w:color w:val="000000"/>
        </w:rPr>
        <w:t xml:space="preserve">The </w:t>
      </w:r>
      <w:r w:rsidR="002730FA" w:rsidRPr="00B20787">
        <w:rPr>
          <w:rFonts w:eastAsia="Times New Roman" w:cstheme="minorHAnsi"/>
          <w:b/>
          <w:iCs/>
          <w:color w:val="000000"/>
        </w:rPr>
        <w:t>Tapping</w:t>
      </w:r>
      <w:r w:rsidR="00712EA1" w:rsidRPr="00B20787">
        <w:rPr>
          <w:rFonts w:eastAsia="Times New Roman" w:cstheme="minorHAnsi"/>
          <w:b/>
          <w:iCs/>
          <w:color w:val="000000"/>
        </w:rPr>
        <w:t xml:space="preserve"> Protocol</w:t>
      </w:r>
      <w:r w:rsidR="00613D3C" w:rsidRPr="00B20787">
        <w:rPr>
          <w:rStyle w:val="EndnoteReference"/>
          <w:rFonts w:eastAsia="Times New Roman" w:cstheme="minorHAnsi"/>
          <w:b/>
          <w:iCs/>
          <w:color w:val="000000"/>
        </w:rPr>
        <w:endnoteReference w:id="7"/>
      </w:r>
    </w:p>
    <w:p w14:paraId="2DEFDA51" w14:textId="642544F9" w:rsidR="00C21432" w:rsidRPr="00B20787" w:rsidRDefault="00C21432" w:rsidP="00B957F6">
      <w:pPr>
        <w:spacing w:after="0" w:line="240" w:lineRule="auto"/>
        <w:ind w:left="360"/>
        <w:jc w:val="both"/>
        <w:rPr>
          <w:rFonts w:eastAsia="Times New Roman" w:cstheme="minorHAnsi"/>
          <w:color w:val="000000"/>
        </w:rPr>
      </w:pPr>
      <w:r w:rsidRPr="00B20787">
        <w:rPr>
          <w:rFonts w:eastAsia="Times New Roman" w:cstheme="minorHAnsi"/>
          <w:iCs/>
          <w:color w:val="000000"/>
        </w:rPr>
        <w:t>Here is our quot</w:t>
      </w:r>
      <w:r w:rsidR="006A1291" w:rsidRPr="00B20787">
        <w:rPr>
          <w:rFonts w:eastAsia="Times New Roman" w:cstheme="minorHAnsi"/>
          <w:iCs/>
          <w:color w:val="000000"/>
        </w:rPr>
        <w:t>e from Robert Louis Stevenson</w:t>
      </w:r>
      <w:r w:rsidR="00A12577" w:rsidRPr="00B20787">
        <w:rPr>
          <w:rFonts w:eastAsia="Times New Roman" w:cstheme="minorHAnsi"/>
          <w:iCs/>
          <w:color w:val="000000"/>
        </w:rPr>
        <w:t>:</w:t>
      </w:r>
      <w:r w:rsidR="006A1291" w:rsidRPr="00B20787">
        <w:rPr>
          <w:rFonts w:eastAsia="Times New Roman" w:cstheme="minorHAnsi"/>
          <w:iCs/>
          <w:color w:val="000000"/>
        </w:rPr>
        <w:t xml:space="preserve"> </w:t>
      </w:r>
      <w:r w:rsidR="00A12577" w:rsidRPr="00B20787">
        <w:rPr>
          <w:rFonts w:eastAsia="Times New Roman" w:cstheme="minorHAnsi"/>
          <w:iCs/>
          <w:color w:val="000000"/>
        </w:rPr>
        <w:t>“</w:t>
      </w:r>
      <w:r w:rsidRPr="00B20787">
        <w:rPr>
          <w:rFonts w:eastAsia="Times New Roman" w:cstheme="minorHAnsi"/>
          <w:color w:val="000000"/>
        </w:rPr>
        <w:t xml:space="preserve">You cannot run away from weakness; you must </w:t>
      </w:r>
      <w:r w:rsidR="00C050EC" w:rsidRPr="00B20787">
        <w:rPr>
          <w:rFonts w:eastAsia="Times New Roman" w:cstheme="minorHAnsi"/>
          <w:color w:val="000000"/>
        </w:rPr>
        <w:t xml:space="preserve">at </w:t>
      </w:r>
      <w:r w:rsidRPr="00B20787">
        <w:rPr>
          <w:rFonts w:eastAsia="Times New Roman" w:cstheme="minorHAnsi"/>
          <w:color w:val="000000"/>
        </w:rPr>
        <w:t xml:space="preserve">some time fight it out or perish; and if that be so, </w:t>
      </w:r>
      <w:r w:rsidRPr="00B20787">
        <w:rPr>
          <w:rFonts w:eastAsia="Times New Roman" w:cstheme="minorHAnsi"/>
          <w:bCs/>
          <w:color w:val="000000"/>
        </w:rPr>
        <w:t>why not now</w:t>
      </w:r>
      <w:r w:rsidR="006A1291" w:rsidRPr="00B20787">
        <w:rPr>
          <w:rFonts w:eastAsia="Times New Roman" w:cstheme="minorHAnsi"/>
          <w:color w:val="000000"/>
        </w:rPr>
        <w:t>, and where you stand?</w:t>
      </w:r>
      <w:r w:rsidR="00A12577" w:rsidRPr="00B20787">
        <w:rPr>
          <w:rFonts w:eastAsia="Times New Roman" w:cstheme="minorHAnsi"/>
          <w:color w:val="000000"/>
        </w:rPr>
        <w:t>”</w:t>
      </w:r>
      <w:r w:rsidR="00A322D6" w:rsidRPr="00B20787">
        <w:rPr>
          <w:rStyle w:val="EndnoteReference"/>
          <w:rFonts w:eastAsia="Times New Roman" w:cstheme="minorHAnsi"/>
          <w:color w:val="000000"/>
        </w:rPr>
        <w:endnoteReference w:id="8"/>
      </w:r>
      <w:r w:rsidR="00C67281" w:rsidRPr="00B20787">
        <w:rPr>
          <w:rFonts w:eastAsia="Times New Roman" w:cstheme="minorHAnsi"/>
          <w:color w:val="000000"/>
        </w:rPr>
        <w:t xml:space="preserve"> </w:t>
      </w:r>
      <w:r w:rsidRPr="00B20787">
        <w:rPr>
          <w:rFonts w:eastAsia="Times New Roman" w:cstheme="minorHAnsi"/>
          <w:iCs/>
          <w:color w:val="000000"/>
        </w:rPr>
        <w:t>Tapp</w:t>
      </w:r>
      <w:r w:rsidR="0025781D" w:rsidRPr="00B20787">
        <w:rPr>
          <w:rFonts w:eastAsia="Times New Roman" w:cstheme="minorHAnsi"/>
          <w:iCs/>
          <w:color w:val="000000"/>
        </w:rPr>
        <w:t>ing is one way to fight it out</w:t>
      </w:r>
      <w:r w:rsidR="00A12577" w:rsidRPr="00B20787">
        <w:rPr>
          <w:rFonts w:eastAsia="Times New Roman" w:cstheme="minorHAnsi"/>
          <w:iCs/>
          <w:color w:val="000000"/>
        </w:rPr>
        <w:t xml:space="preserve"> </w:t>
      </w:r>
      <w:r w:rsidR="00C050EC" w:rsidRPr="00B20787">
        <w:rPr>
          <w:rFonts w:eastAsia="Times New Roman" w:cstheme="minorHAnsi"/>
          <w:iCs/>
          <w:color w:val="000000"/>
        </w:rPr>
        <w:t xml:space="preserve">against </w:t>
      </w:r>
      <w:r w:rsidR="00C11B23" w:rsidRPr="00B20787">
        <w:rPr>
          <w:rFonts w:eastAsia="Times New Roman" w:cstheme="minorHAnsi"/>
          <w:iCs/>
          <w:color w:val="000000"/>
        </w:rPr>
        <w:t xml:space="preserve">the weakness of </w:t>
      </w:r>
      <w:r w:rsidR="000A5204" w:rsidRPr="00B20787">
        <w:rPr>
          <w:rFonts w:eastAsia="Times New Roman" w:cstheme="minorHAnsi"/>
          <w:iCs/>
          <w:color w:val="000000"/>
        </w:rPr>
        <w:t>your</w:t>
      </w:r>
      <w:r w:rsidRPr="00B20787">
        <w:rPr>
          <w:rFonts w:eastAsia="Times New Roman" w:cstheme="minorHAnsi"/>
          <w:iCs/>
          <w:color w:val="000000"/>
        </w:rPr>
        <w:t xml:space="preserve"> fear.</w:t>
      </w:r>
      <w:r w:rsidR="00043E89" w:rsidRPr="00B20787">
        <w:rPr>
          <w:rFonts w:eastAsia="Times New Roman" w:cstheme="minorHAnsi"/>
          <w:iCs/>
          <w:color w:val="000000"/>
        </w:rPr>
        <w:t xml:space="preserve"> </w:t>
      </w:r>
      <w:r w:rsidRPr="00B20787">
        <w:rPr>
          <w:rFonts w:eastAsia="Times New Roman" w:cstheme="minorHAnsi"/>
          <w:iCs/>
          <w:color w:val="000000"/>
        </w:rPr>
        <w:t>After a few months of training</w:t>
      </w:r>
      <w:r w:rsidR="00A322D6" w:rsidRPr="00B20787">
        <w:rPr>
          <w:rFonts w:eastAsia="Times New Roman" w:cstheme="minorHAnsi"/>
          <w:iCs/>
          <w:color w:val="000000"/>
        </w:rPr>
        <w:t>,</w:t>
      </w:r>
      <w:r w:rsidRPr="00B20787">
        <w:rPr>
          <w:rFonts w:eastAsia="Times New Roman" w:cstheme="minorHAnsi"/>
          <w:iCs/>
          <w:color w:val="000000"/>
        </w:rPr>
        <w:t xml:space="preserve"> you will be </w:t>
      </w:r>
      <w:r w:rsidRPr="00B20787">
        <w:rPr>
          <w:rFonts w:eastAsia="Times New Roman" w:cstheme="minorHAnsi"/>
          <w:iCs/>
          <w:color w:val="000000"/>
        </w:rPr>
        <w:lastRenderedPageBreak/>
        <w:t xml:space="preserve">able to </w:t>
      </w:r>
      <w:r w:rsidR="00BF439F" w:rsidRPr="00B20787">
        <w:rPr>
          <w:rFonts w:eastAsia="Times New Roman" w:cstheme="minorHAnsi"/>
          <w:iCs/>
          <w:color w:val="000000"/>
        </w:rPr>
        <w:t xml:space="preserve">quickly </w:t>
      </w:r>
      <w:r w:rsidRPr="00B20787">
        <w:rPr>
          <w:rFonts w:eastAsia="Times New Roman" w:cstheme="minorHAnsi"/>
          <w:iCs/>
          <w:color w:val="000000"/>
        </w:rPr>
        <w:t>detect the fear, feel the strain within you, and tap</w:t>
      </w:r>
      <w:r w:rsidR="00523087" w:rsidRPr="00B20787">
        <w:rPr>
          <w:rFonts w:eastAsia="Times New Roman" w:cstheme="minorHAnsi"/>
          <w:iCs/>
          <w:color w:val="000000"/>
        </w:rPr>
        <w:t xml:space="preserve">. </w:t>
      </w:r>
      <w:r w:rsidRPr="00B20787">
        <w:rPr>
          <w:rFonts w:eastAsia="Times New Roman" w:cstheme="minorHAnsi"/>
          <w:iCs/>
          <w:color w:val="000000"/>
        </w:rPr>
        <w:t xml:space="preserve">Under trial, when your endurance is giving out, excuse yourself from the situation </w:t>
      </w:r>
      <w:r w:rsidR="00545F4B" w:rsidRPr="00B20787">
        <w:rPr>
          <w:rFonts w:eastAsia="Times New Roman" w:cstheme="minorHAnsi"/>
          <w:iCs/>
          <w:color w:val="000000"/>
        </w:rPr>
        <w:t xml:space="preserve">and calm yourself with </w:t>
      </w:r>
      <w:r w:rsidR="0019182B" w:rsidRPr="00B20787">
        <w:rPr>
          <w:rFonts w:eastAsia="Times New Roman" w:cstheme="minorHAnsi"/>
          <w:iCs/>
          <w:color w:val="000000"/>
        </w:rPr>
        <w:t>a tap</w:t>
      </w:r>
      <w:r w:rsidR="00523087" w:rsidRPr="00B20787">
        <w:rPr>
          <w:rFonts w:eastAsia="Times New Roman" w:cstheme="minorHAnsi"/>
          <w:iCs/>
          <w:color w:val="000000"/>
        </w:rPr>
        <w:t xml:space="preserve">. </w:t>
      </w:r>
      <w:r w:rsidR="00887344" w:rsidRPr="00B20787">
        <w:rPr>
          <w:rFonts w:eastAsia="Times New Roman" w:cstheme="minorHAnsi"/>
          <w:iCs/>
          <w:color w:val="000000"/>
        </w:rPr>
        <w:t xml:space="preserve">With </w:t>
      </w:r>
      <w:r w:rsidR="00F823B6" w:rsidRPr="00B20787">
        <w:rPr>
          <w:rFonts w:eastAsia="Times New Roman" w:cstheme="minorHAnsi"/>
          <w:iCs/>
          <w:color w:val="000000"/>
        </w:rPr>
        <w:t>a calmer body</w:t>
      </w:r>
      <w:r w:rsidR="00A322D6" w:rsidRPr="00B20787">
        <w:rPr>
          <w:rFonts w:eastAsia="Times New Roman" w:cstheme="minorHAnsi"/>
          <w:iCs/>
          <w:color w:val="000000"/>
        </w:rPr>
        <w:t>,</w:t>
      </w:r>
      <w:r w:rsidRPr="00B20787">
        <w:rPr>
          <w:rFonts w:eastAsia="Times New Roman" w:cstheme="minorHAnsi"/>
          <w:iCs/>
          <w:color w:val="000000"/>
        </w:rPr>
        <w:t xml:space="preserve"> </w:t>
      </w:r>
      <w:r w:rsidR="00F823B6" w:rsidRPr="00B20787">
        <w:rPr>
          <w:rFonts w:eastAsia="Times New Roman" w:cstheme="minorHAnsi"/>
          <w:iCs/>
          <w:color w:val="000000"/>
        </w:rPr>
        <w:t xml:space="preserve">you </w:t>
      </w:r>
      <w:r w:rsidRPr="00B20787">
        <w:rPr>
          <w:rFonts w:eastAsia="Times New Roman" w:cstheme="minorHAnsi"/>
          <w:iCs/>
          <w:color w:val="000000"/>
        </w:rPr>
        <w:t>can think straight</w:t>
      </w:r>
      <w:r w:rsidR="00C66FC7" w:rsidRPr="00B20787">
        <w:rPr>
          <w:rFonts w:eastAsia="Times New Roman" w:cstheme="minorHAnsi"/>
          <w:iCs/>
          <w:color w:val="000000"/>
        </w:rPr>
        <w:t xml:space="preserve"> about</w:t>
      </w:r>
      <w:r w:rsidRPr="00B20787">
        <w:rPr>
          <w:rFonts w:eastAsia="Times New Roman" w:cstheme="minorHAnsi"/>
          <w:iCs/>
          <w:color w:val="000000"/>
        </w:rPr>
        <w:t xml:space="preserve"> what is real and</w:t>
      </w:r>
      <w:r w:rsidR="00A12577" w:rsidRPr="00B20787">
        <w:rPr>
          <w:rFonts w:eastAsia="Times New Roman" w:cstheme="minorHAnsi"/>
          <w:iCs/>
          <w:color w:val="000000"/>
        </w:rPr>
        <w:t xml:space="preserve"> what </w:t>
      </w:r>
      <w:r w:rsidR="00F823B6" w:rsidRPr="00B20787">
        <w:rPr>
          <w:rFonts w:eastAsia="Times New Roman" w:cstheme="minorHAnsi"/>
          <w:iCs/>
          <w:color w:val="000000"/>
        </w:rPr>
        <w:t xml:space="preserve">you </w:t>
      </w:r>
      <w:r w:rsidR="00A12577" w:rsidRPr="00B20787">
        <w:rPr>
          <w:rFonts w:eastAsia="Times New Roman" w:cstheme="minorHAnsi"/>
          <w:iCs/>
          <w:color w:val="000000"/>
        </w:rPr>
        <w:t>really</w:t>
      </w:r>
      <w:r w:rsidR="00E72EEC" w:rsidRPr="00B20787">
        <w:rPr>
          <w:rFonts w:eastAsia="Times New Roman" w:cstheme="minorHAnsi"/>
          <w:iCs/>
          <w:color w:val="000000"/>
        </w:rPr>
        <w:t xml:space="preserve"> want. </w:t>
      </w:r>
      <w:r w:rsidR="00F823B6" w:rsidRPr="00B20787">
        <w:rPr>
          <w:rFonts w:eastAsia="Times New Roman" w:cstheme="minorHAnsi"/>
          <w:iCs/>
          <w:color w:val="000000"/>
        </w:rPr>
        <w:t xml:space="preserve">You </w:t>
      </w:r>
      <w:r w:rsidR="00C66FC7" w:rsidRPr="00B20787">
        <w:rPr>
          <w:rFonts w:eastAsia="Times New Roman" w:cstheme="minorHAnsi"/>
          <w:iCs/>
          <w:color w:val="000000"/>
        </w:rPr>
        <w:t>can</w:t>
      </w:r>
      <w:r w:rsidR="00E72EEC" w:rsidRPr="00B20787">
        <w:rPr>
          <w:rFonts w:eastAsia="Times New Roman" w:cstheme="minorHAnsi"/>
          <w:iCs/>
          <w:color w:val="000000"/>
        </w:rPr>
        <w:t xml:space="preserve"> then make creative</w:t>
      </w:r>
      <w:r w:rsidR="00C66FC7" w:rsidRPr="00B20787">
        <w:rPr>
          <w:rFonts w:eastAsia="Times New Roman" w:cstheme="minorHAnsi"/>
          <w:iCs/>
          <w:color w:val="000000"/>
        </w:rPr>
        <w:t xml:space="preserve"> choices</w:t>
      </w:r>
      <w:r w:rsidR="00C11B23" w:rsidRPr="00B20787">
        <w:rPr>
          <w:rFonts w:eastAsia="Times New Roman" w:cstheme="minorHAnsi"/>
          <w:iCs/>
          <w:color w:val="000000"/>
        </w:rPr>
        <w:t xml:space="preserve"> toward healthier</w:t>
      </w:r>
      <w:r w:rsidR="00C66FC7" w:rsidRPr="00B20787">
        <w:rPr>
          <w:rFonts w:eastAsia="Times New Roman" w:cstheme="minorHAnsi"/>
          <w:iCs/>
          <w:color w:val="000000"/>
        </w:rPr>
        <w:t xml:space="preserve"> outcome</w:t>
      </w:r>
      <w:r w:rsidR="00840467" w:rsidRPr="00B20787">
        <w:rPr>
          <w:rFonts w:eastAsia="Times New Roman" w:cstheme="minorHAnsi"/>
          <w:iCs/>
          <w:color w:val="000000"/>
        </w:rPr>
        <w:t>s</w:t>
      </w:r>
      <w:r w:rsidR="008B06CA" w:rsidRPr="00B20787">
        <w:rPr>
          <w:rFonts w:eastAsia="Times New Roman" w:cstheme="minorHAnsi"/>
          <w:iCs/>
          <w:color w:val="000000"/>
        </w:rPr>
        <w:t>.</w:t>
      </w:r>
    </w:p>
    <w:p w14:paraId="65972A3E" w14:textId="353AADCA" w:rsidR="00273DFC" w:rsidRPr="00B20787" w:rsidRDefault="00273DFC" w:rsidP="00B957F6">
      <w:pPr>
        <w:spacing w:after="0" w:line="240" w:lineRule="auto"/>
        <w:jc w:val="both"/>
        <w:rPr>
          <w:rFonts w:eastAsia="Times New Roman" w:cstheme="minorHAnsi"/>
          <w:b/>
          <w:iCs/>
          <w:color w:val="000000"/>
        </w:rPr>
      </w:pPr>
    </w:p>
    <w:p w14:paraId="733C7E09" w14:textId="6D7DEDF5" w:rsidR="00E50433" w:rsidRPr="00B20787" w:rsidRDefault="009538FB" w:rsidP="00B957F6">
      <w:pPr>
        <w:pStyle w:val="ListParagraph"/>
        <w:numPr>
          <w:ilvl w:val="0"/>
          <w:numId w:val="4"/>
        </w:numPr>
        <w:tabs>
          <w:tab w:val="left" w:pos="357"/>
        </w:tabs>
        <w:spacing w:after="0" w:line="240" w:lineRule="auto"/>
        <w:ind w:left="357" w:hanging="357"/>
        <w:jc w:val="both"/>
        <w:rPr>
          <w:rFonts w:eastAsia="Times New Roman" w:cstheme="minorHAnsi"/>
          <w:b/>
          <w:iCs/>
          <w:color w:val="000000"/>
        </w:rPr>
      </w:pPr>
      <w:r w:rsidRPr="00B20787">
        <w:rPr>
          <w:rFonts w:eastAsia="Times New Roman" w:cstheme="minorHAnsi"/>
          <w:b/>
          <w:iCs/>
          <w:color w:val="000000"/>
        </w:rPr>
        <w:t>The Two Paths Flowc</w:t>
      </w:r>
      <w:r w:rsidR="00E50433" w:rsidRPr="00B20787">
        <w:rPr>
          <w:rFonts w:eastAsia="Times New Roman" w:cstheme="minorHAnsi"/>
          <w:b/>
          <w:iCs/>
          <w:color w:val="000000"/>
        </w:rPr>
        <w:t>hart</w:t>
      </w:r>
      <w:r w:rsidR="00836AF0" w:rsidRPr="00B20787">
        <w:rPr>
          <w:rFonts w:eastAsia="Times New Roman" w:cstheme="minorHAnsi"/>
          <w:b/>
          <w:iCs/>
          <w:color w:val="000000"/>
        </w:rPr>
        <w:t xml:space="preserve"> </w:t>
      </w:r>
    </w:p>
    <w:p w14:paraId="72BC2696" w14:textId="12073B00" w:rsidR="00C21432" w:rsidRPr="00B20787" w:rsidRDefault="00BE588E" w:rsidP="00B957F6">
      <w:pPr>
        <w:widowControl w:val="0"/>
        <w:spacing w:after="0" w:line="240" w:lineRule="auto"/>
        <w:ind w:left="360"/>
        <w:jc w:val="both"/>
        <w:rPr>
          <w:rFonts w:eastAsia="Times New Roman" w:cstheme="minorHAnsi"/>
          <w:iCs/>
          <w:color w:val="000000"/>
        </w:rPr>
      </w:pPr>
      <w:r w:rsidRPr="00B20787">
        <w:rPr>
          <w:rFonts w:eastAsia="Times New Roman" w:cstheme="minorHAnsi"/>
          <w:iCs/>
          <w:color w:val="000000"/>
        </w:rPr>
        <w:t>Th</w:t>
      </w:r>
      <w:r w:rsidR="004A4F66" w:rsidRPr="00B20787">
        <w:rPr>
          <w:rFonts w:eastAsia="Times New Roman" w:cstheme="minorHAnsi"/>
          <w:iCs/>
          <w:color w:val="000000"/>
        </w:rPr>
        <w:t>is</w:t>
      </w:r>
      <w:r w:rsidRPr="00B20787">
        <w:rPr>
          <w:rFonts w:eastAsia="Times New Roman" w:cstheme="minorHAnsi"/>
          <w:iCs/>
          <w:color w:val="000000"/>
        </w:rPr>
        <w:t xml:space="preserve"> valuable tool</w:t>
      </w:r>
      <w:r w:rsidR="00887344" w:rsidRPr="00B20787">
        <w:rPr>
          <w:rFonts w:eastAsia="Times New Roman" w:cstheme="minorHAnsi"/>
          <w:iCs/>
          <w:color w:val="000000"/>
        </w:rPr>
        <w:t xml:space="preserve"> </w:t>
      </w:r>
      <w:r w:rsidR="00F31111" w:rsidRPr="00B20787">
        <w:rPr>
          <w:rFonts w:eastAsia="Times New Roman" w:cstheme="minorHAnsi"/>
          <w:iCs/>
          <w:color w:val="000000"/>
        </w:rPr>
        <w:t>reveals the</w:t>
      </w:r>
      <w:r w:rsidR="00C66FC7" w:rsidRPr="00B20787">
        <w:rPr>
          <w:rFonts w:eastAsia="Times New Roman" w:cstheme="minorHAnsi"/>
          <w:iCs/>
          <w:color w:val="000000"/>
        </w:rPr>
        <w:t xml:space="preserve"> path</w:t>
      </w:r>
      <w:r w:rsidR="00C21432" w:rsidRPr="00B20787">
        <w:rPr>
          <w:rFonts w:eastAsia="Times New Roman" w:cstheme="minorHAnsi"/>
          <w:iCs/>
          <w:color w:val="000000"/>
        </w:rPr>
        <w:t xml:space="preserve"> </w:t>
      </w:r>
      <w:r w:rsidR="00C66FC7" w:rsidRPr="00B20787">
        <w:rPr>
          <w:rFonts w:eastAsia="Times New Roman" w:cstheme="minorHAnsi"/>
          <w:iCs/>
          <w:color w:val="000000"/>
        </w:rPr>
        <w:t>you have taken</w:t>
      </w:r>
      <w:r w:rsidR="0092244A" w:rsidRPr="00B20787">
        <w:rPr>
          <w:rFonts w:eastAsia="Times New Roman" w:cstheme="minorHAnsi"/>
          <w:iCs/>
          <w:color w:val="000000"/>
        </w:rPr>
        <w:t xml:space="preserve"> in a</w:t>
      </w:r>
      <w:r w:rsidR="00A322D6" w:rsidRPr="00B20787">
        <w:rPr>
          <w:rFonts w:eastAsia="Times New Roman" w:cstheme="minorHAnsi"/>
          <w:iCs/>
          <w:color w:val="000000"/>
        </w:rPr>
        <w:t xml:space="preserve"> situation</w:t>
      </w:r>
      <w:r w:rsidR="00DD494C" w:rsidRPr="00B20787">
        <w:rPr>
          <w:rFonts w:eastAsia="Times New Roman" w:cstheme="minorHAnsi"/>
          <w:iCs/>
          <w:color w:val="000000"/>
        </w:rPr>
        <w:t>—</w:t>
      </w:r>
      <w:r w:rsidR="00A322D6" w:rsidRPr="00B20787">
        <w:rPr>
          <w:rFonts w:eastAsia="Times New Roman" w:cstheme="minorHAnsi"/>
          <w:iCs/>
          <w:color w:val="000000"/>
        </w:rPr>
        <w:t xml:space="preserve">the </w:t>
      </w:r>
      <w:r w:rsidR="00C66FC7" w:rsidRPr="00B20787">
        <w:rPr>
          <w:rFonts w:eastAsia="Times New Roman" w:cstheme="minorHAnsi"/>
          <w:iCs/>
          <w:color w:val="000000"/>
        </w:rPr>
        <w:t xml:space="preserve">path of judgment or </w:t>
      </w:r>
      <w:r w:rsidR="00356B42" w:rsidRPr="00B20787">
        <w:rPr>
          <w:rFonts w:eastAsia="Times New Roman" w:cstheme="minorHAnsi"/>
          <w:iCs/>
          <w:color w:val="000000"/>
        </w:rPr>
        <w:t xml:space="preserve">the path </w:t>
      </w:r>
      <w:r w:rsidR="00C66FC7" w:rsidRPr="00B20787">
        <w:rPr>
          <w:rFonts w:eastAsia="Times New Roman" w:cstheme="minorHAnsi"/>
          <w:iCs/>
          <w:color w:val="000000"/>
        </w:rPr>
        <w:t>of</w:t>
      </w:r>
      <w:r w:rsidR="0025781D" w:rsidRPr="00B20787">
        <w:rPr>
          <w:rFonts w:eastAsia="Times New Roman" w:cstheme="minorHAnsi"/>
          <w:iCs/>
          <w:color w:val="000000"/>
        </w:rPr>
        <w:t xml:space="preserve"> </w:t>
      </w:r>
      <w:r w:rsidR="003E70F3" w:rsidRPr="00B20787">
        <w:rPr>
          <w:rFonts w:eastAsia="Times New Roman" w:cstheme="minorHAnsi"/>
          <w:iCs/>
          <w:color w:val="000000"/>
        </w:rPr>
        <w:t xml:space="preserve">agape </w:t>
      </w:r>
      <w:r w:rsidR="0025781D" w:rsidRPr="00B20787">
        <w:rPr>
          <w:rFonts w:eastAsia="Times New Roman" w:cstheme="minorHAnsi"/>
          <w:iCs/>
          <w:color w:val="000000"/>
        </w:rPr>
        <w:t>love.</w:t>
      </w:r>
      <w:r w:rsidR="00C87186" w:rsidRPr="00B20787">
        <w:rPr>
          <w:rFonts w:eastAsia="Times New Roman" w:cstheme="minorHAnsi"/>
          <w:iCs/>
          <w:color w:val="000000"/>
        </w:rPr>
        <w:t xml:space="preserve"> </w:t>
      </w:r>
      <w:r w:rsidR="00F31111" w:rsidRPr="00B20787">
        <w:rPr>
          <w:rFonts w:eastAsia="Times New Roman" w:cstheme="minorHAnsi"/>
          <w:iCs/>
          <w:color w:val="000000"/>
        </w:rPr>
        <w:t>It</w:t>
      </w:r>
      <w:r w:rsidR="0019182B" w:rsidRPr="00B20787">
        <w:rPr>
          <w:rFonts w:eastAsia="Times New Roman" w:cstheme="minorHAnsi"/>
          <w:iCs/>
          <w:color w:val="000000"/>
        </w:rPr>
        <w:t xml:space="preserve"> </w:t>
      </w:r>
      <w:r w:rsidR="00C87186" w:rsidRPr="00B20787">
        <w:rPr>
          <w:rFonts w:eastAsia="Times New Roman" w:cstheme="minorHAnsi"/>
          <w:iCs/>
          <w:color w:val="000000"/>
        </w:rPr>
        <w:t xml:space="preserve">can </w:t>
      </w:r>
      <w:r w:rsidR="00F31111" w:rsidRPr="00B20787">
        <w:rPr>
          <w:rFonts w:eastAsia="Times New Roman" w:cstheme="minorHAnsi"/>
          <w:iCs/>
          <w:color w:val="000000"/>
        </w:rPr>
        <w:t xml:space="preserve">also </w:t>
      </w:r>
      <w:r w:rsidR="00C87186" w:rsidRPr="00B20787">
        <w:rPr>
          <w:rFonts w:eastAsia="Times New Roman" w:cstheme="minorHAnsi"/>
          <w:iCs/>
          <w:color w:val="000000"/>
        </w:rPr>
        <w:t xml:space="preserve">help </w:t>
      </w:r>
      <w:r w:rsidR="002576AF" w:rsidRPr="00B20787">
        <w:rPr>
          <w:rFonts w:eastAsia="Times New Roman" w:cstheme="minorHAnsi"/>
          <w:iCs/>
          <w:color w:val="000000"/>
        </w:rPr>
        <w:t>you learn to choose</w:t>
      </w:r>
      <w:r w:rsidR="00C87186" w:rsidRPr="00B20787">
        <w:rPr>
          <w:rFonts w:eastAsia="Times New Roman" w:cstheme="minorHAnsi"/>
          <w:iCs/>
          <w:color w:val="000000"/>
        </w:rPr>
        <w:t xml:space="preserve"> love.</w:t>
      </w:r>
      <w:r w:rsidR="00836AF0" w:rsidRPr="00B20787">
        <w:rPr>
          <w:rFonts w:eastAsia="Times New Roman" w:cstheme="minorHAnsi"/>
          <w:iCs/>
          <w:color w:val="000000"/>
        </w:rPr>
        <w:t xml:space="preserve"> </w:t>
      </w:r>
      <w:r w:rsidR="00545F4B" w:rsidRPr="00B20787">
        <w:rPr>
          <w:rFonts w:eastAsia="Times New Roman" w:cstheme="minorHAnsi"/>
          <w:iCs/>
          <w:color w:val="000000"/>
        </w:rPr>
        <w:t>If you want the F</w:t>
      </w:r>
      <w:r w:rsidR="00C21432" w:rsidRPr="00B20787">
        <w:rPr>
          <w:rFonts w:eastAsia="Times New Roman" w:cstheme="minorHAnsi"/>
          <w:iCs/>
          <w:color w:val="000000"/>
        </w:rPr>
        <w:t>ruit of the Sp</w:t>
      </w:r>
      <w:r w:rsidR="00C66FC7" w:rsidRPr="00B20787">
        <w:rPr>
          <w:rFonts w:eastAsia="Times New Roman" w:cstheme="minorHAnsi"/>
          <w:iCs/>
          <w:color w:val="000000"/>
        </w:rPr>
        <w:t>irit to shine through your life</w:t>
      </w:r>
      <w:r w:rsidR="0092244A" w:rsidRPr="00B20787">
        <w:rPr>
          <w:rFonts w:eastAsia="Times New Roman" w:cstheme="minorHAnsi"/>
          <w:iCs/>
          <w:color w:val="000000"/>
        </w:rPr>
        <w:t>,</w:t>
      </w:r>
      <w:r w:rsidR="00C21432" w:rsidRPr="00B20787">
        <w:rPr>
          <w:rFonts w:eastAsia="Times New Roman" w:cstheme="minorHAnsi"/>
          <w:iCs/>
          <w:color w:val="000000"/>
        </w:rPr>
        <w:t xml:space="preserve"> you will have to give up</w:t>
      </w:r>
      <w:r w:rsidR="00887344" w:rsidRPr="00B20787">
        <w:rPr>
          <w:rFonts w:eastAsia="Times New Roman" w:cstheme="minorHAnsi"/>
          <w:iCs/>
          <w:color w:val="000000"/>
        </w:rPr>
        <w:t xml:space="preserve"> </w:t>
      </w:r>
      <w:r w:rsidR="0019182B" w:rsidRPr="00B20787">
        <w:rPr>
          <w:rFonts w:eastAsia="Times New Roman" w:cstheme="minorHAnsi"/>
          <w:iCs/>
          <w:color w:val="000000"/>
        </w:rPr>
        <w:t xml:space="preserve">the judgments that </w:t>
      </w:r>
      <w:r w:rsidR="00BF439F" w:rsidRPr="00B20787">
        <w:rPr>
          <w:rFonts w:eastAsia="Times New Roman" w:cstheme="minorHAnsi"/>
          <w:iCs/>
          <w:color w:val="000000"/>
        </w:rPr>
        <w:t>fuel</w:t>
      </w:r>
      <w:r w:rsidR="00C050EC" w:rsidRPr="00B20787">
        <w:rPr>
          <w:rFonts w:eastAsia="Times New Roman" w:cstheme="minorHAnsi"/>
          <w:iCs/>
          <w:color w:val="000000"/>
        </w:rPr>
        <w:t xml:space="preserve"> </w:t>
      </w:r>
      <w:r w:rsidR="00887344" w:rsidRPr="00B20787">
        <w:rPr>
          <w:rFonts w:eastAsia="Times New Roman" w:cstheme="minorHAnsi"/>
          <w:iCs/>
          <w:color w:val="000000"/>
        </w:rPr>
        <w:t>you</w:t>
      </w:r>
      <w:r w:rsidR="00E50433" w:rsidRPr="00B20787">
        <w:rPr>
          <w:rFonts w:eastAsia="Times New Roman" w:cstheme="minorHAnsi"/>
          <w:iCs/>
          <w:color w:val="000000"/>
        </w:rPr>
        <w:t>r Idol Self</w:t>
      </w:r>
      <w:r w:rsidR="0013125B" w:rsidRPr="00B20787">
        <w:rPr>
          <w:rFonts w:eastAsia="Times New Roman" w:cstheme="minorHAnsi"/>
          <w:iCs/>
          <w:color w:val="000000"/>
        </w:rPr>
        <w:t>,</w:t>
      </w:r>
      <w:r w:rsidR="00463136" w:rsidRPr="00B20787">
        <w:rPr>
          <w:rFonts w:eastAsia="Times New Roman" w:cstheme="minorHAnsi"/>
          <w:iCs/>
          <w:color w:val="000000"/>
        </w:rPr>
        <w:t xml:space="preserve"> and learn to dwell</w:t>
      </w:r>
      <w:r w:rsidR="00C21432" w:rsidRPr="00B20787">
        <w:rPr>
          <w:rFonts w:eastAsia="Times New Roman" w:cstheme="minorHAnsi"/>
          <w:iCs/>
          <w:color w:val="000000"/>
        </w:rPr>
        <w:t xml:space="preserve"> in</w:t>
      </w:r>
      <w:r w:rsidR="00E103BF" w:rsidRPr="00B20787">
        <w:rPr>
          <w:rFonts w:eastAsia="Times New Roman" w:cstheme="minorHAnsi"/>
          <w:iCs/>
          <w:color w:val="000000"/>
        </w:rPr>
        <w:t xml:space="preserve"> real</w:t>
      </w:r>
      <w:r w:rsidR="00C21432" w:rsidRPr="00B20787">
        <w:rPr>
          <w:rFonts w:eastAsia="Times New Roman" w:cstheme="minorHAnsi"/>
          <w:iCs/>
          <w:color w:val="000000"/>
        </w:rPr>
        <w:t xml:space="preserve"> love.</w:t>
      </w:r>
    </w:p>
    <w:p w14:paraId="37214A7E" w14:textId="77777777" w:rsidR="00273DFC" w:rsidRPr="00B20787" w:rsidRDefault="00273DFC" w:rsidP="00B957F6">
      <w:pPr>
        <w:spacing w:after="0" w:line="240" w:lineRule="auto"/>
        <w:jc w:val="both"/>
        <w:rPr>
          <w:rFonts w:eastAsia="Times New Roman" w:cstheme="minorHAnsi"/>
          <w:color w:val="000000"/>
        </w:rPr>
      </w:pPr>
    </w:p>
    <w:p w14:paraId="1333A34F" w14:textId="5A9951F0" w:rsidR="00C21432" w:rsidRPr="00B20787" w:rsidRDefault="00C21432" w:rsidP="00B957F6">
      <w:pPr>
        <w:spacing w:after="0" w:line="240" w:lineRule="auto"/>
        <w:jc w:val="both"/>
        <w:rPr>
          <w:rFonts w:eastAsia="Times New Roman" w:cstheme="minorHAnsi"/>
          <w:iCs/>
          <w:color w:val="000000"/>
        </w:rPr>
      </w:pPr>
      <w:r w:rsidRPr="00B20787">
        <w:rPr>
          <w:rFonts w:eastAsia="Times New Roman" w:cstheme="minorHAnsi"/>
          <w:iCs/>
          <w:color w:val="000000"/>
        </w:rPr>
        <w:t>Hopefully, you have been ab</w:t>
      </w:r>
      <w:r w:rsidR="00463136" w:rsidRPr="00B20787">
        <w:rPr>
          <w:rFonts w:eastAsia="Times New Roman" w:cstheme="minorHAnsi"/>
          <w:iCs/>
          <w:color w:val="000000"/>
        </w:rPr>
        <w:t xml:space="preserve">le to look at </w:t>
      </w:r>
      <w:r w:rsidR="00263579" w:rsidRPr="00B20787">
        <w:rPr>
          <w:rFonts w:eastAsia="Times New Roman" w:cstheme="minorHAnsi"/>
          <w:iCs/>
          <w:color w:val="000000"/>
        </w:rPr>
        <w:t>the</w:t>
      </w:r>
      <w:r w:rsidR="00263579" w:rsidRPr="00B20787">
        <w:rPr>
          <w:rFonts w:eastAsia="Times New Roman" w:cstheme="minorHAnsi"/>
          <w:b/>
          <w:iCs/>
          <w:color w:val="000000"/>
        </w:rPr>
        <w:t xml:space="preserve"> Two Paths Fl</w:t>
      </w:r>
      <w:r w:rsidR="009538FB" w:rsidRPr="00B20787">
        <w:rPr>
          <w:rFonts w:eastAsia="Times New Roman" w:cstheme="minorHAnsi"/>
          <w:b/>
          <w:iCs/>
          <w:color w:val="000000"/>
        </w:rPr>
        <w:t>owc</w:t>
      </w:r>
      <w:r w:rsidR="00523087" w:rsidRPr="00B20787">
        <w:rPr>
          <w:rFonts w:eastAsia="Times New Roman" w:cstheme="minorHAnsi"/>
          <w:b/>
          <w:iCs/>
          <w:color w:val="000000"/>
        </w:rPr>
        <w:t>hart</w:t>
      </w:r>
      <w:r w:rsidR="00523087" w:rsidRPr="00B20787">
        <w:rPr>
          <w:rFonts w:eastAsia="Times New Roman" w:cstheme="minorHAnsi"/>
          <w:iCs/>
          <w:color w:val="000000"/>
        </w:rPr>
        <w:t>. I</w:t>
      </w:r>
      <w:r w:rsidR="00356B42" w:rsidRPr="00B20787">
        <w:rPr>
          <w:rFonts w:eastAsia="Times New Roman" w:cstheme="minorHAnsi"/>
          <w:iCs/>
          <w:color w:val="000000"/>
        </w:rPr>
        <w:t xml:space="preserve">n our </w:t>
      </w:r>
      <w:r w:rsidR="00CC7081" w:rsidRPr="00B20787">
        <w:rPr>
          <w:rFonts w:eastAsia="Times New Roman" w:cstheme="minorHAnsi"/>
          <w:iCs/>
          <w:color w:val="000000"/>
        </w:rPr>
        <w:t xml:space="preserve">KF </w:t>
      </w:r>
      <w:r w:rsidR="00356B42" w:rsidRPr="00B20787">
        <w:rPr>
          <w:rFonts w:eastAsia="Times New Roman" w:cstheme="minorHAnsi"/>
          <w:iCs/>
          <w:color w:val="000000"/>
        </w:rPr>
        <w:t>training</w:t>
      </w:r>
      <w:r w:rsidR="00DD494C" w:rsidRPr="00B20787">
        <w:rPr>
          <w:rFonts w:eastAsia="Times New Roman" w:cstheme="minorHAnsi"/>
          <w:iCs/>
          <w:color w:val="000000"/>
        </w:rPr>
        <w:t>,</w:t>
      </w:r>
      <w:r w:rsidR="00356B42" w:rsidRPr="00B20787">
        <w:rPr>
          <w:rFonts w:eastAsia="Times New Roman" w:cstheme="minorHAnsi"/>
          <w:iCs/>
          <w:color w:val="000000"/>
        </w:rPr>
        <w:t xml:space="preserve"> we have begun to</w:t>
      </w:r>
      <w:r w:rsidRPr="00B20787">
        <w:rPr>
          <w:rFonts w:eastAsia="Times New Roman" w:cstheme="minorHAnsi"/>
          <w:iCs/>
          <w:color w:val="000000"/>
        </w:rPr>
        <w:t xml:space="preserve"> identify our fears and the ev</w:t>
      </w:r>
      <w:r w:rsidR="00895265" w:rsidRPr="00B20787">
        <w:rPr>
          <w:rFonts w:eastAsia="Times New Roman" w:cstheme="minorHAnsi"/>
          <w:iCs/>
          <w:color w:val="000000"/>
        </w:rPr>
        <w:t xml:space="preserve">ents that trigger </w:t>
      </w:r>
      <w:r w:rsidR="0019182B" w:rsidRPr="00B20787">
        <w:rPr>
          <w:rFonts w:eastAsia="Times New Roman" w:cstheme="minorHAnsi"/>
          <w:iCs/>
          <w:color w:val="000000"/>
        </w:rPr>
        <w:t xml:space="preserve">those </w:t>
      </w:r>
      <w:r w:rsidR="00895265" w:rsidRPr="00B20787">
        <w:rPr>
          <w:rFonts w:eastAsia="Times New Roman" w:cstheme="minorHAnsi"/>
          <w:iCs/>
          <w:color w:val="000000"/>
        </w:rPr>
        <w:t>fears</w:t>
      </w:r>
      <w:r w:rsidR="00E50433" w:rsidRPr="00B20787">
        <w:rPr>
          <w:rFonts w:eastAsia="Times New Roman" w:cstheme="minorHAnsi"/>
          <w:iCs/>
          <w:color w:val="000000"/>
        </w:rPr>
        <w:t>.</w:t>
      </w:r>
      <w:r w:rsidR="00523087" w:rsidRPr="00B20787">
        <w:rPr>
          <w:rFonts w:eastAsia="Times New Roman" w:cstheme="minorHAnsi"/>
          <w:iCs/>
          <w:color w:val="000000"/>
        </w:rPr>
        <w:t xml:space="preserve"> </w:t>
      </w:r>
      <w:r w:rsidR="0005538E" w:rsidRPr="00B20787">
        <w:rPr>
          <w:rFonts w:eastAsia="Times New Roman" w:cstheme="minorHAnsi"/>
          <w:iCs/>
          <w:color w:val="000000"/>
        </w:rPr>
        <w:t>In addition to fearful reactions, reactions of euphoria als</w:t>
      </w:r>
      <w:r w:rsidR="004525F3" w:rsidRPr="00B20787">
        <w:rPr>
          <w:rFonts w:eastAsia="Times New Roman" w:cstheme="minorHAnsi"/>
          <w:iCs/>
          <w:color w:val="000000"/>
        </w:rPr>
        <w:t>o send us down a dangerous path</w:t>
      </w:r>
      <w:r w:rsidR="0014315E" w:rsidRPr="00B20787">
        <w:rPr>
          <w:rFonts w:eastAsia="Times New Roman" w:cstheme="minorHAnsi"/>
          <w:iCs/>
          <w:color w:val="000000"/>
        </w:rPr>
        <w:t xml:space="preserve">. </w:t>
      </w:r>
      <w:r w:rsidR="00887344" w:rsidRPr="00B20787">
        <w:rPr>
          <w:rFonts w:eastAsia="Times New Roman" w:cstheme="minorHAnsi"/>
          <w:iCs/>
          <w:color w:val="000000"/>
        </w:rPr>
        <w:t xml:space="preserve">Mindless euphoria is the result of judging that something is </w:t>
      </w:r>
      <w:r w:rsidR="00A50E2E" w:rsidRPr="00B20787">
        <w:rPr>
          <w:rFonts w:eastAsia="Times New Roman" w:cstheme="minorHAnsi"/>
          <w:iCs/>
          <w:color w:val="000000"/>
        </w:rPr>
        <w:t xml:space="preserve">extraordinarily </w:t>
      </w:r>
      <w:r w:rsidR="00887344" w:rsidRPr="00B20787">
        <w:rPr>
          <w:rFonts w:eastAsia="Times New Roman" w:cstheme="minorHAnsi"/>
          <w:iCs/>
          <w:color w:val="000000"/>
        </w:rPr>
        <w:t xml:space="preserve">good. This strong emotion </w:t>
      </w:r>
      <w:r w:rsidRPr="00B20787">
        <w:rPr>
          <w:rFonts w:eastAsia="Times New Roman" w:cstheme="minorHAnsi"/>
          <w:iCs/>
          <w:color w:val="000000"/>
        </w:rPr>
        <w:t xml:space="preserve">puts us </w:t>
      </w:r>
      <w:r w:rsidR="00940E46" w:rsidRPr="00B20787">
        <w:rPr>
          <w:rFonts w:eastAsia="Times New Roman" w:cstheme="minorHAnsi"/>
          <w:iCs/>
          <w:color w:val="000000"/>
        </w:rPr>
        <w:t>in</w:t>
      </w:r>
      <w:r w:rsidRPr="00B20787">
        <w:rPr>
          <w:rFonts w:eastAsia="Times New Roman" w:cstheme="minorHAnsi"/>
          <w:iCs/>
          <w:color w:val="000000"/>
        </w:rPr>
        <w:t xml:space="preserve"> the Idol’s hand</w:t>
      </w:r>
      <w:r w:rsidR="00523087" w:rsidRPr="00B20787">
        <w:rPr>
          <w:rFonts w:eastAsia="Times New Roman" w:cstheme="minorHAnsi"/>
          <w:iCs/>
          <w:color w:val="000000"/>
        </w:rPr>
        <w:t xml:space="preserve">s because we become forgetful. </w:t>
      </w:r>
      <w:r w:rsidRPr="00B20787">
        <w:rPr>
          <w:rFonts w:eastAsia="Times New Roman" w:cstheme="minorHAnsi"/>
          <w:iCs/>
          <w:color w:val="000000"/>
        </w:rPr>
        <w:t xml:space="preserve">We lose touch with our limitations and </w:t>
      </w:r>
      <w:r w:rsidR="00523087" w:rsidRPr="00B20787">
        <w:rPr>
          <w:rFonts w:eastAsia="Times New Roman" w:cstheme="minorHAnsi"/>
          <w:iCs/>
          <w:color w:val="000000"/>
        </w:rPr>
        <w:t xml:space="preserve">weaknesses as creatures. </w:t>
      </w:r>
      <w:r w:rsidRPr="00B20787">
        <w:rPr>
          <w:rFonts w:eastAsia="Times New Roman" w:cstheme="minorHAnsi"/>
          <w:iCs/>
          <w:color w:val="000000"/>
        </w:rPr>
        <w:t xml:space="preserve">We forget that we need maintenance and </w:t>
      </w:r>
      <w:r w:rsidR="00C67281" w:rsidRPr="00B20787">
        <w:rPr>
          <w:rFonts w:eastAsia="Times New Roman" w:cstheme="minorHAnsi"/>
          <w:iCs/>
          <w:color w:val="000000"/>
        </w:rPr>
        <w:t>soul care</w:t>
      </w:r>
      <w:r w:rsidRPr="00B20787">
        <w:rPr>
          <w:rFonts w:eastAsia="Times New Roman" w:cstheme="minorHAnsi"/>
          <w:iCs/>
          <w:color w:val="000000"/>
        </w:rPr>
        <w:t xml:space="preserve">. </w:t>
      </w:r>
      <w:r w:rsidR="00043E89" w:rsidRPr="00B20787">
        <w:rPr>
          <w:rFonts w:eastAsia="Times New Roman" w:cstheme="minorHAnsi"/>
          <w:iCs/>
          <w:color w:val="000000"/>
        </w:rPr>
        <w:t xml:space="preserve">We forget what has happened in the past. </w:t>
      </w:r>
      <w:r w:rsidRPr="00B20787">
        <w:rPr>
          <w:rFonts w:eastAsia="Times New Roman" w:cstheme="minorHAnsi"/>
          <w:iCs/>
          <w:color w:val="000000"/>
        </w:rPr>
        <w:t xml:space="preserve">We </w:t>
      </w:r>
      <w:r w:rsidR="00756844" w:rsidRPr="00B20787">
        <w:rPr>
          <w:rFonts w:eastAsia="Times New Roman" w:cstheme="minorHAnsi"/>
          <w:iCs/>
          <w:color w:val="000000"/>
        </w:rPr>
        <w:t>think that the euphoria indicates new potential</w:t>
      </w:r>
      <w:r w:rsidR="00A322D6" w:rsidRPr="00B20787">
        <w:rPr>
          <w:rFonts w:eastAsia="Times New Roman" w:cstheme="minorHAnsi"/>
          <w:iCs/>
          <w:color w:val="000000"/>
        </w:rPr>
        <w:t>,</w:t>
      </w:r>
      <w:r w:rsidR="00756844" w:rsidRPr="00B20787">
        <w:rPr>
          <w:rFonts w:eastAsia="Times New Roman" w:cstheme="minorHAnsi"/>
          <w:iCs/>
          <w:color w:val="000000"/>
        </w:rPr>
        <w:t xml:space="preserve"> and</w:t>
      </w:r>
      <w:r w:rsidR="00E103BF" w:rsidRPr="00B20787">
        <w:rPr>
          <w:rFonts w:eastAsia="Times New Roman" w:cstheme="minorHAnsi"/>
          <w:iCs/>
          <w:color w:val="000000"/>
        </w:rPr>
        <w:t xml:space="preserve"> we</w:t>
      </w:r>
      <w:r w:rsidR="00756844" w:rsidRPr="00B20787">
        <w:rPr>
          <w:rFonts w:eastAsia="Times New Roman" w:cstheme="minorHAnsi"/>
          <w:iCs/>
          <w:color w:val="000000"/>
        </w:rPr>
        <w:t xml:space="preserve"> mindlessly take on challenges that are beyond our abilities</w:t>
      </w:r>
      <w:r w:rsidR="00895265" w:rsidRPr="00B20787">
        <w:rPr>
          <w:rFonts w:eastAsia="Times New Roman" w:cstheme="minorHAnsi"/>
          <w:iCs/>
          <w:color w:val="000000"/>
        </w:rPr>
        <w:t xml:space="preserve">. </w:t>
      </w:r>
      <w:r w:rsidR="00463136" w:rsidRPr="00B20787">
        <w:rPr>
          <w:rFonts w:eastAsia="Times New Roman" w:cstheme="minorHAnsi"/>
          <w:iCs/>
          <w:color w:val="000000"/>
        </w:rPr>
        <w:t>T</w:t>
      </w:r>
      <w:r w:rsidRPr="00B20787">
        <w:rPr>
          <w:rFonts w:eastAsia="Times New Roman" w:cstheme="minorHAnsi"/>
          <w:iCs/>
          <w:color w:val="000000"/>
        </w:rPr>
        <w:t>hen</w:t>
      </w:r>
      <w:r w:rsidR="00463136" w:rsidRPr="00B20787">
        <w:rPr>
          <w:rFonts w:eastAsia="Times New Roman" w:cstheme="minorHAnsi"/>
          <w:iCs/>
          <w:color w:val="000000"/>
        </w:rPr>
        <w:t>, when</w:t>
      </w:r>
      <w:r w:rsidRPr="00B20787">
        <w:rPr>
          <w:rFonts w:eastAsia="Times New Roman" w:cstheme="minorHAnsi"/>
          <w:iCs/>
          <w:color w:val="000000"/>
        </w:rPr>
        <w:t xml:space="preserve"> </w:t>
      </w:r>
      <w:r w:rsidR="00356B42" w:rsidRPr="00B20787">
        <w:rPr>
          <w:rFonts w:eastAsia="Times New Roman" w:cstheme="minorHAnsi"/>
          <w:iCs/>
          <w:color w:val="000000"/>
        </w:rPr>
        <w:t xml:space="preserve">reality catches up </w:t>
      </w:r>
      <w:r w:rsidR="00191E00" w:rsidRPr="00B20787">
        <w:rPr>
          <w:rFonts w:eastAsia="Times New Roman" w:cstheme="minorHAnsi"/>
          <w:iCs/>
          <w:color w:val="000000"/>
        </w:rPr>
        <w:t xml:space="preserve">with </w:t>
      </w:r>
      <w:r w:rsidR="00356B42" w:rsidRPr="00B20787">
        <w:rPr>
          <w:rFonts w:eastAsia="Times New Roman" w:cstheme="minorHAnsi"/>
          <w:iCs/>
          <w:color w:val="000000"/>
        </w:rPr>
        <w:t>us</w:t>
      </w:r>
      <w:r w:rsidR="00A322D6" w:rsidRPr="00B20787">
        <w:rPr>
          <w:rFonts w:eastAsia="Times New Roman" w:cstheme="minorHAnsi"/>
          <w:iCs/>
          <w:color w:val="000000"/>
        </w:rPr>
        <w:t>,</w:t>
      </w:r>
      <w:r w:rsidR="00356B42" w:rsidRPr="00B20787">
        <w:rPr>
          <w:rFonts w:eastAsia="Times New Roman" w:cstheme="minorHAnsi"/>
          <w:iCs/>
          <w:color w:val="000000"/>
        </w:rPr>
        <w:t xml:space="preserve"> </w:t>
      </w:r>
      <w:r w:rsidR="00463136" w:rsidRPr="00B20787">
        <w:rPr>
          <w:rFonts w:eastAsia="Times New Roman" w:cstheme="minorHAnsi"/>
          <w:iCs/>
          <w:color w:val="000000"/>
        </w:rPr>
        <w:t>we are completely blindsided</w:t>
      </w:r>
      <w:r w:rsidR="00273DFC" w:rsidRPr="00B20787">
        <w:rPr>
          <w:rFonts w:eastAsia="Times New Roman" w:cstheme="minorHAnsi"/>
          <w:iCs/>
          <w:color w:val="000000"/>
        </w:rPr>
        <w:t xml:space="preserve"> and fall</w:t>
      </w:r>
      <w:r w:rsidRPr="00B20787">
        <w:rPr>
          <w:rFonts w:eastAsia="Times New Roman" w:cstheme="minorHAnsi"/>
          <w:iCs/>
          <w:color w:val="000000"/>
        </w:rPr>
        <w:t>.</w:t>
      </w:r>
    </w:p>
    <w:p w14:paraId="3F0CD7E1" w14:textId="77777777" w:rsidR="00273DFC" w:rsidRPr="00B20787" w:rsidRDefault="00273DFC" w:rsidP="00B957F6">
      <w:pPr>
        <w:spacing w:after="0" w:line="240" w:lineRule="auto"/>
        <w:jc w:val="both"/>
        <w:rPr>
          <w:rFonts w:eastAsia="Times New Roman" w:cstheme="minorHAnsi"/>
          <w:iCs/>
          <w:color w:val="000000"/>
        </w:rPr>
      </w:pPr>
    </w:p>
    <w:p w14:paraId="6AC2A5D5" w14:textId="5FFEB62F" w:rsidR="00C21432" w:rsidRPr="00B20787" w:rsidRDefault="00273DFC" w:rsidP="00B957F6">
      <w:pPr>
        <w:spacing w:after="0" w:line="240" w:lineRule="auto"/>
        <w:jc w:val="both"/>
        <w:rPr>
          <w:rFonts w:eastAsia="Times New Roman" w:cstheme="minorHAnsi"/>
          <w:iCs/>
          <w:color w:val="000000"/>
        </w:rPr>
      </w:pPr>
      <w:r w:rsidRPr="00B20787">
        <w:rPr>
          <w:rFonts w:eastAsia="Times New Roman" w:cstheme="minorHAnsi"/>
          <w:iCs/>
          <w:color w:val="000000"/>
        </w:rPr>
        <w:t>The two paths</w:t>
      </w:r>
      <w:r w:rsidR="00C66FC7" w:rsidRPr="00B20787">
        <w:rPr>
          <w:rFonts w:eastAsia="Times New Roman" w:cstheme="minorHAnsi"/>
          <w:iCs/>
          <w:color w:val="000000"/>
        </w:rPr>
        <w:t xml:space="preserve"> of the</w:t>
      </w:r>
      <w:r w:rsidR="009538FB" w:rsidRPr="00B20787">
        <w:rPr>
          <w:rFonts w:eastAsia="Times New Roman" w:cstheme="minorHAnsi"/>
          <w:iCs/>
          <w:color w:val="000000"/>
        </w:rPr>
        <w:t xml:space="preserve"> flow</w:t>
      </w:r>
      <w:r w:rsidR="00C66FC7" w:rsidRPr="00B20787">
        <w:rPr>
          <w:rFonts w:eastAsia="Times New Roman" w:cstheme="minorHAnsi"/>
          <w:iCs/>
          <w:color w:val="000000"/>
        </w:rPr>
        <w:t>c</w:t>
      </w:r>
      <w:r w:rsidR="00C21432" w:rsidRPr="00B20787">
        <w:rPr>
          <w:rFonts w:eastAsia="Times New Roman" w:cstheme="minorHAnsi"/>
          <w:iCs/>
          <w:color w:val="000000"/>
        </w:rPr>
        <w:t xml:space="preserve">hart represent the dualities that we see in the </w:t>
      </w:r>
      <w:r w:rsidR="00DF6D69" w:rsidRPr="00B20787">
        <w:rPr>
          <w:rFonts w:eastAsia="Times New Roman" w:cstheme="minorHAnsi"/>
          <w:iCs/>
          <w:color w:val="000000"/>
        </w:rPr>
        <w:t>Bible</w:t>
      </w:r>
      <w:r w:rsidR="003C63D1" w:rsidRPr="00B20787">
        <w:rPr>
          <w:rFonts w:eastAsia="Times New Roman" w:cstheme="minorHAnsi"/>
          <w:iCs/>
          <w:color w:val="000000"/>
        </w:rPr>
        <w:t>—spirit</w:t>
      </w:r>
      <w:r w:rsidR="0005538E" w:rsidRPr="00B20787">
        <w:rPr>
          <w:rFonts w:eastAsia="Times New Roman" w:cstheme="minorHAnsi"/>
          <w:iCs/>
          <w:color w:val="000000"/>
        </w:rPr>
        <w:t xml:space="preserve"> </w:t>
      </w:r>
      <w:r w:rsidR="00C21432" w:rsidRPr="00B20787">
        <w:rPr>
          <w:rFonts w:eastAsia="Times New Roman" w:cstheme="minorHAnsi"/>
          <w:iCs/>
          <w:color w:val="000000"/>
        </w:rPr>
        <w:t>and flesh, life and death, Jesus and Adam, righteous</w:t>
      </w:r>
      <w:r w:rsidR="0022769F" w:rsidRPr="00B20787">
        <w:rPr>
          <w:rFonts w:eastAsia="Times New Roman" w:cstheme="minorHAnsi"/>
          <w:iCs/>
          <w:color w:val="000000"/>
        </w:rPr>
        <w:t>ness</w:t>
      </w:r>
      <w:r w:rsidR="00C21432" w:rsidRPr="00B20787">
        <w:rPr>
          <w:rFonts w:eastAsia="Times New Roman" w:cstheme="minorHAnsi"/>
          <w:iCs/>
          <w:color w:val="000000"/>
        </w:rPr>
        <w:t xml:space="preserve"> and unrighteous</w:t>
      </w:r>
      <w:r w:rsidR="0022769F" w:rsidRPr="00B20787">
        <w:rPr>
          <w:rFonts w:eastAsia="Times New Roman" w:cstheme="minorHAnsi"/>
          <w:iCs/>
          <w:color w:val="000000"/>
        </w:rPr>
        <w:t>ness</w:t>
      </w:r>
      <w:r w:rsidR="00C21432" w:rsidRPr="00B20787">
        <w:rPr>
          <w:rFonts w:eastAsia="Times New Roman" w:cstheme="minorHAnsi"/>
          <w:iCs/>
          <w:color w:val="000000"/>
        </w:rPr>
        <w:t>, wisdom from above and wisdom fro</w:t>
      </w:r>
      <w:r w:rsidR="00463136" w:rsidRPr="00B20787">
        <w:rPr>
          <w:rFonts w:eastAsia="Times New Roman" w:cstheme="minorHAnsi"/>
          <w:iCs/>
          <w:color w:val="000000"/>
        </w:rPr>
        <w:t>m below</w:t>
      </w:r>
      <w:r w:rsidR="004525F3" w:rsidRPr="00B20787">
        <w:rPr>
          <w:rFonts w:eastAsia="Times New Roman" w:cstheme="minorHAnsi"/>
          <w:iCs/>
          <w:color w:val="000000"/>
        </w:rPr>
        <w:t>, and</w:t>
      </w:r>
      <w:r w:rsidR="00463136" w:rsidRPr="00B20787">
        <w:rPr>
          <w:rFonts w:eastAsia="Times New Roman" w:cstheme="minorHAnsi"/>
          <w:iCs/>
          <w:color w:val="000000"/>
        </w:rPr>
        <w:t xml:space="preserve"> many </w:t>
      </w:r>
      <w:r w:rsidR="002947CD" w:rsidRPr="00B20787">
        <w:rPr>
          <w:rFonts w:eastAsia="Times New Roman" w:cstheme="minorHAnsi"/>
          <w:iCs/>
          <w:color w:val="000000"/>
        </w:rPr>
        <w:t>more</w:t>
      </w:r>
      <w:r w:rsidR="00523087" w:rsidRPr="00B20787">
        <w:rPr>
          <w:rFonts w:eastAsia="Times New Roman" w:cstheme="minorHAnsi"/>
          <w:iCs/>
          <w:color w:val="000000"/>
        </w:rPr>
        <w:t xml:space="preserve">. </w:t>
      </w:r>
      <w:r w:rsidR="00A12577" w:rsidRPr="00B20787">
        <w:rPr>
          <w:rFonts w:eastAsia="Times New Roman" w:cstheme="minorHAnsi"/>
          <w:iCs/>
          <w:color w:val="000000"/>
        </w:rPr>
        <w:t xml:space="preserve">The upper </w:t>
      </w:r>
      <w:r w:rsidR="00814217" w:rsidRPr="00B20787">
        <w:rPr>
          <w:rFonts w:eastAsia="Times New Roman" w:cstheme="minorHAnsi"/>
          <w:iCs/>
          <w:color w:val="000000"/>
        </w:rPr>
        <w:t xml:space="preserve">path </w:t>
      </w:r>
      <w:r w:rsidR="00C21432" w:rsidRPr="00B20787">
        <w:rPr>
          <w:rFonts w:eastAsia="Times New Roman" w:cstheme="minorHAnsi"/>
          <w:iCs/>
          <w:color w:val="000000"/>
        </w:rPr>
        <w:t>is the path of the</w:t>
      </w:r>
      <w:r w:rsidR="00A12577" w:rsidRPr="00B20787">
        <w:rPr>
          <w:rFonts w:eastAsia="Times New Roman" w:cstheme="minorHAnsi"/>
          <w:iCs/>
          <w:color w:val="000000"/>
        </w:rPr>
        <w:t xml:space="preserve"> True Self and the lower </w:t>
      </w:r>
      <w:r w:rsidR="00814217" w:rsidRPr="00B20787">
        <w:rPr>
          <w:rFonts w:eastAsia="Times New Roman" w:cstheme="minorHAnsi"/>
          <w:iCs/>
          <w:color w:val="000000"/>
        </w:rPr>
        <w:t xml:space="preserve">path </w:t>
      </w:r>
      <w:r w:rsidR="0025781D" w:rsidRPr="00B20787">
        <w:rPr>
          <w:rFonts w:eastAsia="Times New Roman" w:cstheme="minorHAnsi"/>
          <w:iCs/>
          <w:color w:val="000000"/>
        </w:rPr>
        <w:t>is the path of the Idol Self.</w:t>
      </w:r>
      <w:r w:rsidR="00523087" w:rsidRPr="00B20787">
        <w:rPr>
          <w:rFonts w:eastAsia="Times New Roman" w:cstheme="minorHAnsi"/>
          <w:iCs/>
          <w:color w:val="000000"/>
        </w:rPr>
        <w:t xml:space="preserve"> </w:t>
      </w:r>
      <w:bookmarkStart w:id="1" w:name="_Hlk480535501"/>
      <w:r w:rsidR="00756844" w:rsidRPr="00B20787">
        <w:rPr>
          <w:rFonts w:eastAsia="Times New Roman" w:cstheme="minorHAnsi"/>
          <w:iCs/>
          <w:color w:val="000000"/>
        </w:rPr>
        <w:t xml:space="preserve">In the next </w:t>
      </w:r>
      <w:r w:rsidR="00BC5C91" w:rsidRPr="00B20787">
        <w:rPr>
          <w:rFonts w:eastAsia="Times New Roman" w:cstheme="minorHAnsi"/>
          <w:iCs/>
          <w:color w:val="000000"/>
        </w:rPr>
        <w:t>few</w:t>
      </w:r>
      <w:r w:rsidR="00756844" w:rsidRPr="00B20787">
        <w:rPr>
          <w:rFonts w:eastAsia="Times New Roman" w:cstheme="minorHAnsi"/>
          <w:iCs/>
          <w:color w:val="000000"/>
        </w:rPr>
        <w:t xml:space="preserve"> weeks</w:t>
      </w:r>
      <w:r w:rsidR="00C050EC" w:rsidRPr="00B20787">
        <w:rPr>
          <w:rFonts w:eastAsia="Times New Roman" w:cstheme="minorHAnsi"/>
          <w:iCs/>
          <w:color w:val="000000"/>
        </w:rPr>
        <w:t>,</w:t>
      </w:r>
      <w:r w:rsidR="00756844" w:rsidRPr="00B20787">
        <w:rPr>
          <w:rFonts w:eastAsia="Times New Roman" w:cstheme="minorHAnsi"/>
          <w:iCs/>
          <w:color w:val="000000"/>
        </w:rPr>
        <w:t xml:space="preserve"> </w:t>
      </w:r>
      <w:r w:rsidR="00043E89" w:rsidRPr="00B20787">
        <w:rPr>
          <w:rFonts w:eastAsia="Times New Roman" w:cstheme="minorHAnsi"/>
          <w:iCs/>
          <w:color w:val="000000"/>
        </w:rPr>
        <w:t>I</w:t>
      </w:r>
      <w:r w:rsidR="00C21432" w:rsidRPr="00B20787">
        <w:rPr>
          <w:rFonts w:eastAsia="Times New Roman" w:cstheme="minorHAnsi"/>
          <w:iCs/>
          <w:color w:val="000000"/>
        </w:rPr>
        <w:t xml:space="preserve"> </w:t>
      </w:r>
      <w:r w:rsidR="0013125B" w:rsidRPr="00B20787">
        <w:rPr>
          <w:rFonts w:eastAsia="Times New Roman" w:cstheme="minorHAnsi"/>
          <w:iCs/>
          <w:color w:val="000000"/>
        </w:rPr>
        <w:t xml:space="preserve">will be introducing a worksheet </w:t>
      </w:r>
      <w:r w:rsidR="00940E46" w:rsidRPr="00B20787">
        <w:rPr>
          <w:rFonts w:eastAsia="Times New Roman" w:cstheme="minorHAnsi"/>
          <w:iCs/>
          <w:color w:val="000000"/>
        </w:rPr>
        <w:t>that will</w:t>
      </w:r>
      <w:r w:rsidR="0013125B" w:rsidRPr="00B20787">
        <w:rPr>
          <w:rFonts w:eastAsia="Times New Roman" w:cstheme="minorHAnsi"/>
          <w:iCs/>
          <w:color w:val="000000"/>
        </w:rPr>
        <w:t xml:space="preserve"> help you </w:t>
      </w:r>
      <w:r w:rsidR="00060A83" w:rsidRPr="00B20787">
        <w:rPr>
          <w:rFonts w:eastAsia="Times New Roman" w:cstheme="minorHAnsi"/>
          <w:iCs/>
          <w:color w:val="000000"/>
        </w:rPr>
        <w:t xml:space="preserve">to </w:t>
      </w:r>
      <w:r w:rsidR="00A4303C" w:rsidRPr="00B20787">
        <w:rPr>
          <w:rFonts w:eastAsia="Times New Roman" w:cstheme="minorHAnsi"/>
          <w:iCs/>
          <w:color w:val="000000"/>
        </w:rPr>
        <w:t xml:space="preserve">understand and use </w:t>
      </w:r>
      <w:r w:rsidR="0013125B" w:rsidRPr="00B20787">
        <w:rPr>
          <w:rFonts w:eastAsia="Times New Roman" w:cstheme="minorHAnsi"/>
          <w:iCs/>
          <w:color w:val="000000"/>
        </w:rPr>
        <w:t xml:space="preserve">this chart. </w:t>
      </w:r>
      <w:bookmarkEnd w:id="1"/>
    </w:p>
    <w:p w14:paraId="4860C714" w14:textId="77777777" w:rsidR="00273DFC" w:rsidRPr="00B20787" w:rsidRDefault="00273DFC" w:rsidP="00B957F6">
      <w:pPr>
        <w:spacing w:after="0" w:line="240" w:lineRule="auto"/>
        <w:jc w:val="both"/>
        <w:rPr>
          <w:rFonts w:eastAsia="Times New Roman" w:cstheme="minorHAnsi"/>
          <w:color w:val="000000"/>
        </w:rPr>
      </w:pPr>
    </w:p>
    <w:p w14:paraId="43C216EB" w14:textId="54842CE1" w:rsidR="00C21432" w:rsidRPr="00B20787" w:rsidRDefault="00C21432" w:rsidP="00B957F6">
      <w:pPr>
        <w:spacing w:after="0" w:line="240" w:lineRule="auto"/>
        <w:jc w:val="both"/>
        <w:rPr>
          <w:rFonts w:eastAsia="Times New Roman" w:cstheme="minorHAnsi"/>
          <w:iCs/>
          <w:color w:val="000000"/>
        </w:rPr>
      </w:pPr>
      <w:r w:rsidRPr="00B20787">
        <w:rPr>
          <w:rFonts w:eastAsia="Times New Roman" w:cstheme="minorHAnsi"/>
          <w:iCs/>
          <w:color w:val="000000"/>
        </w:rPr>
        <w:t xml:space="preserve">Look at the </w:t>
      </w:r>
      <w:r w:rsidR="009538FB" w:rsidRPr="00B20787">
        <w:rPr>
          <w:rFonts w:eastAsia="Times New Roman" w:cstheme="minorHAnsi"/>
          <w:iCs/>
          <w:color w:val="000000"/>
        </w:rPr>
        <w:t>flow</w:t>
      </w:r>
      <w:r w:rsidRPr="00B20787">
        <w:rPr>
          <w:rFonts w:eastAsia="Times New Roman" w:cstheme="minorHAnsi"/>
          <w:iCs/>
          <w:color w:val="000000"/>
        </w:rPr>
        <w:t>chart this week and tr</w:t>
      </w:r>
      <w:r w:rsidR="00840467" w:rsidRPr="00B20787">
        <w:rPr>
          <w:rFonts w:eastAsia="Times New Roman" w:cstheme="minorHAnsi"/>
          <w:iCs/>
          <w:color w:val="000000"/>
        </w:rPr>
        <w:t xml:space="preserve">y to </w:t>
      </w:r>
      <w:r w:rsidR="001B17C6" w:rsidRPr="00B20787">
        <w:rPr>
          <w:rFonts w:eastAsia="Times New Roman" w:cstheme="minorHAnsi"/>
          <w:iCs/>
          <w:color w:val="000000"/>
        </w:rPr>
        <w:t>notice when you are taking</w:t>
      </w:r>
      <w:r w:rsidR="00A46D76" w:rsidRPr="00B20787">
        <w:rPr>
          <w:rFonts w:eastAsia="Times New Roman" w:cstheme="minorHAnsi"/>
          <w:iCs/>
          <w:color w:val="000000"/>
        </w:rPr>
        <w:t xml:space="preserve"> </w:t>
      </w:r>
      <w:r w:rsidR="00273DFC" w:rsidRPr="00B20787">
        <w:rPr>
          <w:rFonts w:eastAsia="Times New Roman" w:cstheme="minorHAnsi"/>
          <w:iCs/>
          <w:color w:val="000000"/>
        </w:rPr>
        <w:t>the lower path</w:t>
      </w:r>
      <w:r w:rsidR="00756844" w:rsidRPr="00B20787">
        <w:rPr>
          <w:rFonts w:eastAsia="Times New Roman" w:cstheme="minorHAnsi"/>
          <w:iCs/>
          <w:color w:val="000000"/>
        </w:rPr>
        <w:t xml:space="preserve"> as you go through your day</w:t>
      </w:r>
      <w:r w:rsidR="00523087" w:rsidRPr="00B20787">
        <w:rPr>
          <w:rFonts w:eastAsia="Times New Roman" w:cstheme="minorHAnsi"/>
          <w:iCs/>
          <w:color w:val="000000"/>
        </w:rPr>
        <w:t xml:space="preserve">. What is the event? </w:t>
      </w:r>
      <w:r w:rsidR="00C66FC7" w:rsidRPr="00B20787">
        <w:rPr>
          <w:rFonts w:eastAsia="Times New Roman" w:cstheme="minorHAnsi"/>
          <w:iCs/>
          <w:color w:val="000000"/>
        </w:rPr>
        <w:t>What assault on your Idol’s search for glory</w:t>
      </w:r>
      <w:r w:rsidR="00273DFC" w:rsidRPr="00B20787">
        <w:rPr>
          <w:rFonts w:eastAsia="Times New Roman" w:cstheme="minorHAnsi"/>
          <w:iCs/>
          <w:color w:val="000000"/>
        </w:rPr>
        <w:t xml:space="preserve"> has </w:t>
      </w:r>
      <w:r w:rsidR="00037D72" w:rsidRPr="00B20787">
        <w:rPr>
          <w:rFonts w:eastAsia="Times New Roman" w:cstheme="minorHAnsi"/>
          <w:iCs/>
          <w:color w:val="000000"/>
        </w:rPr>
        <w:t xml:space="preserve">disconnected you from God and </w:t>
      </w:r>
      <w:r w:rsidR="00273DFC" w:rsidRPr="00B20787">
        <w:rPr>
          <w:rFonts w:eastAsia="Times New Roman" w:cstheme="minorHAnsi"/>
          <w:iCs/>
          <w:color w:val="000000"/>
        </w:rPr>
        <w:t xml:space="preserve">thrown you into </w:t>
      </w:r>
      <w:r w:rsidR="00C66FC7" w:rsidRPr="00B20787">
        <w:rPr>
          <w:rFonts w:eastAsia="Times New Roman" w:cstheme="minorHAnsi"/>
          <w:iCs/>
          <w:color w:val="000000"/>
        </w:rPr>
        <w:t>fear</w:t>
      </w:r>
      <w:r w:rsidR="0025781D" w:rsidRPr="00B20787">
        <w:rPr>
          <w:rFonts w:eastAsia="Times New Roman" w:cstheme="minorHAnsi"/>
          <w:iCs/>
          <w:color w:val="000000"/>
        </w:rPr>
        <w:t>?</w:t>
      </w:r>
      <w:r w:rsidR="00C66FC7" w:rsidRPr="00B20787">
        <w:rPr>
          <w:rFonts w:eastAsia="Times New Roman" w:cstheme="minorHAnsi"/>
          <w:iCs/>
          <w:color w:val="000000"/>
        </w:rPr>
        <w:t xml:space="preserve"> It may help to remember that if </w:t>
      </w:r>
      <w:r w:rsidR="002947CD" w:rsidRPr="00B20787">
        <w:rPr>
          <w:rFonts w:eastAsia="Times New Roman" w:cstheme="minorHAnsi"/>
          <w:iCs/>
          <w:color w:val="000000"/>
        </w:rPr>
        <w:t>y</w:t>
      </w:r>
      <w:r w:rsidR="00C66FC7" w:rsidRPr="00B20787">
        <w:rPr>
          <w:rFonts w:eastAsia="Times New Roman" w:cstheme="minorHAnsi"/>
          <w:iCs/>
          <w:color w:val="000000"/>
        </w:rPr>
        <w:t xml:space="preserve">our </w:t>
      </w:r>
      <w:r w:rsidR="00043E89" w:rsidRPr="00B20787">
        <w:rPr>
          <w:rFonts w:eastAsia="Times New Roman" w:cstheme="minorHAnsi"/>
          <w:iCs/>
          <w:color w:val="000000"/>
        </w:rPr>
        <w:t>reaction</w:t>
      </w:r>
      <w:r w:rsidR="005C1E26" w:rsidRPr="00B20787">
        <w:rPr>
          <w:rFonts w:eastAsia="Times New Roman" w:cstheme="minorHAnsi"/>
          <w:iCs/>
          <w:color w:val="000000"/>
        </w:rPr>
        <w:t xml:space="preserve"> is extreme, it is</w:t>
      </w:r>
      <w:r w:rsidR="00756844" w:rsidRPr="00B20787">
        <w:rPr>
          <w:rFonts w:eastAsia="Times New Roman" w:cstheme="minorHAnsi"/>
          <w:iCs/>
          <w:color w:val="000000"/>
        </w:rPr>
        <w:t xml:space="preserve"> probably</w:t>
      </w:r>
      <w:r w:rsidR="005C1E26" w:rsidRPr="00B20787">
        <w:rPr>
          <w:rFonts w:eastAsia="Times New Roman" w:cstheme="minorHAnsi"/>
          <w:iCs/>
          <w:color w:val="000000"/>
        </w:rPr>
        <w:t xml:space="preserve"> </w:t>
      </w:r>
      <w:r w:rsidR="00B94DBD" w:rsidRPr="00B20787">
        <w:rPr>
          <w:rFonts w:eastAsia="Times New Roman" w:cstheme="minorHAnsi"/>
          <w:iCs/>
          <w:color w:val="000000"/>
        </w:rPr>
        <w:t>fear-driven</w:t>
      </w:r>
      <w:r w:rsidR="005C1E26" w:rsidRPr="00B20787">
        <w:rPr>
          <w:rFonts w:eastAsia="Times New Roman" w:cstheme="minorHAnsi"/>
          <w:iCs/>
          <w:color w:val="000000"/>
        </w:rPr>
        <w:t xml:space="preserve">. </w:t>
      </w:r>
      <w:r w:rsidR="00E23058" w:rsidRPr="00B20787">
        <w:rPr>
          <w:rFonts w:eastAsia="Times New Roman" w:cstheme="minorHAnsi"/>
          <w:iCs/>
          <w:color w:val="000000"/>
        </w:rPr>
        <w:t>Did you judge</w:t>
      </w:r>
      <w:r w:rsidR="00C66FC7" w:rsidRPr="00B20787">
        <w:rPr>
          <w:rFonts w:eastAsia="Times New Roman" w:cstheme="minorHAnsi"/>
          <w:iCs/>
          <w:color w:val="000000"/>
        </w:rPr>
        <w:t xml:space="preserve"> </w:t>
      </w:r>
      <w:r w:rsidRPr="00B20787">
        <w:rPr>
          <w:rFonts w:eastAsia="Times New Roman" w:cstheme="minorHAnsi"/>
          <w:iCs/>
          <w:color w:val="000000"/>
        </w:rPr>
        <w:t>the event</w:t>
      </w:r>
      <w:r w:rsidR="00E23058" w:rsidRPr="00B20787">
        <w:rPr>
          <w:rFonts w:eastAsia="Times New Roman" w:cstheme="minorHAnsi"/>
          <w:iCs/>
          <w:color w:val="000000"/>
        </w:rPr>
        <w:t xml:space="preserve"> </w:t>
      </w:r>
      <w:r w:rsidR="00C66FC7" w:rsidRPr="00B20787">
        <w:rPr>
          <w:rFonts w:eastAsia="Times New Roman" w:cstheme="minorHAnsi"/>
          <w:iCs/>
          <w:color w:val="000000"/>
        </w:rPr>
        <w:t>as</w:t>
      </w:r>
      <w:r w:rsidRPr="00B20787">
        <w:rPr>
          <w:rFonts w:eastAsia="Times New Roman" w:cstheme="minorHAnsi"/>
          <w:iCs/>
          <w:color w:val="000000"/>
        </w:rPr>
        <w:t xml:space="preserve"> good or evi</w:t>
      </w:r>
      <w:r w:rsidR="00C66FC7" w:rsidRPr="00B20787">
        <w:rPr>
          <w:rFonts w:eastAsia="Times New Roman" w:cstheme="minorHAnsi"/>
          <w:iCs/>
          <w:color w:val="000000"/>
        </w:rPr>
        <w:t>l? What story are</w:t>
      </w:r>
      <w:r w:rsidR="0025781D" w:rsidRPr="00B20787">
        <w:rPr>
          <w:rFonts w:eastAsia="Times New Roman" w:cstheme="minorHAnsi"/>
          <w:iCs/>
          <w:color w:val="000000"/>
        </w:rPr>
        <w:t xml:space="preserve"> you telling</w:t>
      </w:r>
      <w:r w:rsidR="00C66FC7" w:rsidRPr="00B20787">
        <w:rPr>
          <w:rFonts w:eastAsia="Times New Roman" w:cstheme="minorHAnsi"/>
          <w:iCs/>
          <w:color w:val="000000"/>
        </w:rPr>
        <w:t xml:space="preserve"> about yourself, </w:t>
      </w:r>
      <w:r w:rsidR="00840467" w:rsidRPr="00B20787">
        <w:rPr>
          <w:rFonts w:eastAsia="Times New Roman" w:cstheme="minorHAnsi"/>
          <w:iCs/>
          <w:color w:val="000000"/>
        </w:rPr>
        <w:t xml:space="preserve">about </w:t>
      </w:r>
      <w:r w:rsidR="00043E89" w:rsidRPr="00B20787">
        <w:rPr>
          <w:rFonts w:eastAsia="Times New Roman" w:cstheme="minorHAnsi"/>
          <w:iCs/>
          <w:color w:val="000000"/>
        </w:rPr>
        <w:t>others</w:t>
      </w:r>
      <w:r w:rsidR="00523087" w:rsidRPr="00B20787">
        <w:rPr>
          <w:rFonts w:eastAsia="Times New Roman" w:cstheme="minorHAnsi"/>
          <w:iCs/>
          <w:color w:val="000000"/>
        </w:rPr>
        <w:t xml:space="preserve">, or about life? </w:t>
      </w:r>
      <w:r w:rsidR="00C66FC7" w:rsidRPr="00B20787">
        <w:rPr>
          <w:rFonts w:eastAsia="Times New Roman" w:cstheme="minorHAnsi"/>
          <w:iCs/>
          <w:color w:val="000000"/>
        </w:rPr>
        <w:t>What emotions are then justified by that story</w:t>
      </w:r>
      <w:r w:rsidR="00523087" w:rsidRPr="00B20787">
        <w:rPr>
          <w:rFonts w:eastAsia="Times New Roman" w:cstheme="minorHAnsi"/>
          <w:iCs/>
          <w:color w:val="000000"/>
        </w:rPr>
        <w:t xml:space="preserve">? </w:t>
      </w:r>
      <w:r w:rsidR="00030145" w:rsidRPr="00B20787">
        <w:rPr>
          <w:rFonts w:eastAsia="Times New Roman" w:cstheme="minorHAnsi"/>
          <w:iCs/>
          <w:color w:val="000000"/>
        </w:rPr>
        <w:t>W</w:t>
      </w:r>
      <w:r w:rsidR="005C1E26" w:rsidRPr="00B20787">
        <w:rPr>
          <w:rFonts w:eastAsia="Times New Roman" w:cstheme="minorHAnsi"/>
          <w:iCs/>
          <w:color w:val="000000"/>
        </w:rPr>
        <w:t xml:space="preserve">hat choices </w:t>
      </w:r>
      <w:r w:rsidR="004525F3" w:rsidRPr="00B20787">
        <w:rPr>
          <w:rFonts w:eastAsia="Times New Roman" w:cstheme="minorHAnsi"/>
          <w:iCs/>
          <w:color w:val="000000"/>
        </w:rPr>
        <w:t>are</w:t>
      </w:r>
      <w:r w:rsidR="00043E89" w:rsidRPr="00B20787">
        <w:rPr>
          <w:rFonts w:eastAsia="Times New Roman" w:cstheme="minorHAnsi"/>
          <w:iCs/>
          <w:color w:val="000000"/>
        </w:rPr>
        <w:t xml:space="preserve"> you mak</w:t>
      </w:r>
      <w:r w:rsidR="004525F3" w:rsidRPr="00B20787">
        <w:rPr>
          <w:rFonts w:eastAsia="Times New Roman" w:cstheme="minorHAnsi"/>
          <w:iCs/>
          <w:color w:val="000000"/>
        </w:rPr>
        <w:t>ing</w:t>
      </w:r>
      <w:r w:rsidR="00030145" w:rsidRPr="00B20787">
        <w:rPr>
          <w:rFonts w:eastAsia="Times New Roman" w:cstheme="minorHAnsi"/>
          <w:iCs/>
          <w:color w:val="000000"/>
        </w:rPr>
        <w:t xml:space="preserve"> based on </w:t>
      </w:r>
      <w:r w:rsidR="00EF033F" w:rsidRPr="00B20787">
        <w:rPr>
          <w:rFonts w:eastAsia="Times New Roman" w:cstheme="minorHAnsi"/>
          <w:iCs/>
          <w:color w:val="000000"/>
        </w:rPr>
        <w:t xml:space="preserve">those </w:t>
      </w:r>
      <w:r w:rsidR="00030145" w:rsidRPr="00B20787">
        <w:rPr>
          <w:rFonts w:eastAsia="Times New Roman" w:cstheme="minorHAnsi"/>
          <w:iCs/>
          <w:color w:val="000000"/>
        </w:rPr>
        <w:t>emotions</w:t>
      </w:r>
      <w:r w:rsidR="00043E89" w:rsidRPr="00B20787">
        <w:rPr>
          <w:rFonts w:eastAsia="Times New Roman" w:cstheme="minorHAnsi"/>
          <w:iCs/>
          <w:color w:val="000000"/>
        </w:rPr>
        <w:t xml:space="preserve">? </w:t>
      </w:r>
      <w:r w:rsidR="005C1E26" w:rsidRPr="00B20787">
        <w:rPr>
          <w:rFonts w:eastAsia="Times New Roman" w:cstheme="minorHAnsi"/>
          <w:iCs/>
          <w:color w:val="000000"/>
        </w:rPr>
        <w:t>What</w:t>
      </w:r>
      <w:r w:rsidR="00840467" w:rsidRPr="00B20787">
        <w:rPr>
          <w:rFonts w:eastAsia="Times New Roman" w:cstheme="minorHAnsi"/>
          <w:iCs/>
          <w:color w:val="000000"/>
        </w:rPr>
        <w:t xml:space="preserve"> is</w:t>
      </w:r>
      <w:r w:rsidR="0025781D" w:rsidRPr="00B20787">
        <w:rPr>
          <w:rFonts w:eastAsia="Times New Roman" w:cstheme="minorHAnsi"/>
          <w:iCs/>
          <w:color w:val="000000"/>
        </w:rPr>
        <w:t xml:space="preserve"> the outcome</w:t>
      </w:r>
      <w:r w:rsidR="00840467" w:rsidRPr="00B20787">
        <w:rPr>
          <w:rFonts w:eastAsia="Times New Roman" w:cstheme="minorHAnsi"/>
          <w:iCs/>
          <w:color w:val="000000"/>
        </w:rPr>
        <w:t xml:space="preserve"> of </w:t>
      </w:r>
      <w:r w:rsidR="00E7087B" w:rsidRPr="00B20787">
        <w:rPr>
          <w:rFonts w:eastAsia="Times New Roman" w:cstheme="minorHAnsi"/>
          <w:iCs/>
          <w:color w:val="000000"/>
        </w:rPr>
        <w:t xml:space="preserve">your </w:t>
      </w:r>
      <w:r w:rsidR="00840467" w:rsidRPr="00B20787">
        <w:rPr>
          <w:rFonts w:eastAsia="Times New Roman" w:cstheme="minorHAnsi"/>
          <w:iCs/>
          <w:color w:val="000000"/>
        </w:rPr>
        <w:t>choices</w:t>
      </w:r>
      <w:r w:rsidR="00523087" w:rsidRPr="00B20787">
        <w:rPr>
          <w:rFonts w:eastAsia="Times New Roman" w:cstheme="minorHAnsi"/>
          <w:iCs/>
          <w:color w:val="000000"/>
        </w:rPr>
        <w:t xml:space="preserve">? </w:t>
      </w:r>
      <w:r w:rsidRPr="00B20787">
        <w:rPr>
          <w:rFonts w:eastAsia="Times New Roman" w:cstheme="minorHAnsi"/>
          <w:iCs/>
          <w:color w:val="000000"/>
        </w:rPr>
        <w:t xml:space="preserve">Play with </w:t>
      </w:r>
      <w:r w:rsidR="009538FB" w:rsidRPr="00B20787">
        <w:rPr>
          <w:rFonts w:eastAsia="Times New Roman" w:cstheme="minorHAnsi"/>
          <w:iCs/>
          <w:color w:val="000000"/>
        </w:rPr>
        <w:t>the flow</w:t>
      </w:r>
      <w:r w:rsidR="00030145" w:rsidRPr="00B20787">
        <w:rPr>
          <w:rFonts w:eastAsia="Times New Roman" w:cstheme="minorHAnsi"/>
          <w:iCs/>
          <w:color w:val="000000"/>
        </w:rPr>
        <w:t>chart</w:t>
      </w:r>
      <w:r w:rsidR="00756844" w:rsidRPr="00B20787">
        <w:rPr>
          <w:rFonts w:eastAsia="Times New Roman" w:cstheme="minorHAnsi"/>
          <w:iCs/>
          <w:color w:val="000000"/>
        </w:rPr>
        <w:t xml:space="preserve"> this week </w:t>
      </w:r>
      <w:r w:rsidRPr="00B20787">
        <w:rPr>
          <w:rFonts w:eastAsia="Times New Roman" w:cstheme="minorHAnsi"/>
          <w:iCs/>
          <w:color w:val="000000"/>
        </w:rPr>
        <w:t>and</w:t>
      </w:r>
      <w:r w:rsidR="00756844" w:rsidRPr="00B20787">
        <w:rPr>
          <w:rFonts w:eastAsia="Times New Roman" w:cstheme="minorHAnsi"/>
          <w:iCs/>
          <w:color w:val="000000"/>
        </w:rPr>
        <w:t xml:space="preserve"> see what you</w:t>
      </w:r>
      <w:r w:rsidR="000A4EAA" w:rsidRPr="00B20787">
        <w:rPr>
          <w:rFonts w:eastAsia="Times New Roman" w:cstheme="minorHAnsi"/>
          <w:iCs/>
          <w:color w:val="000000"/>
        </w:rPr>
        <w:t xml:space="preserve"> can</w:t>
      </w:r>
      <w:r w:rsidR="00756844" w:rsidRPr="00B20787">
        <w:rPr>
          <w:rFonts w:eastAsia="Times New Roman" w:cstheme="minorHAnsi"/>
          <w:iCs/>
          <w:color w:val="000000"/>
        </w:rPr>
        <w:t xml:space="preserve"> discover about yourself</w:t>
      </w:r>
      <w:r w:rsidRPr="00B20787">
        <w:rPr>
          <w:rFonts w:eastAsia="Times New Roman" w:cstheme="minorHAnsi"/>
          <w:iCs/>
          <w:color w:val="000000"/>
        </w:rPr>
        <w:t>. </w:t>
      </w:r>
    </w:p>
    <w:p w14:paraId="07F6083F" w14:textId="77777777" w:rsidR="00273DFC" w:rsidRPr="00B20787" w:rsidRDefault="00273DFC" w:rsidP="00B957F6">
      <w:pPr>
        <w:spacing w:after="0" w:line="240" w:lineRule="auto"/>
        <w:jc w:val="both"/>
        <w:rPr>
          <w:rFonts w:eastAsia="Times New Roman" w:cstheme="minorHAnsi"/>
          <w:iCs/>
          <w:color w:val="000000"/>
        </w:rPr>
      </w:pPr>
    </w:p>
    <w:p w14:paraId="04A70852" w14:textId="77777777" w:rsidR="00887344" w:rsidRPr="00B20787" w:rsidRDefault="00030145" w:rsidP="00B957F6">
      <w:pPr>
        <w:spacing w:after="0" w:line="240" w:lineRule="auto"/>
        <w:jc w:val="both"/>
      </w:pPr>
      <w:r w:rsidRPr="00B20787">
        <w:t>Our p</w:t>
      </w:r>
      <w:r w:rsidR="006E7D62" w:rsidRPr="00B20787">
        <w:t>rayer</w:t>
      </w:r>
      <w:r w:rsidRPr="00B20787">
        <w:t xml:space="preserve"> might go something like this</w:t>
      </w:r>
      <w:r w:rsidR="00840467" w:rsidRPr="00B20787">
        <w:t>:</w:t>
      </w:r>
      <w:r w:rsidR="005C1E26" w:rsidRPr="00B20787">
        <w:t xml:space="preserve"> </w:t>
      </w:r>
    </w:p>
    <w:p w14:paraId="16F6E472" w14:textId="77777777" w:rsidR="00273DFC" w:rsidRPr="00B20787" w:rsidRDefault="00273DFC" w:rsidP="00B957F6">
      <w:pPr>
        <w:spacing w:after="0" w:line="240" w:lineRule="auto"/>
        <w:jc w:val="both"/>
      </w:pPr>
    </w:p>
    <w:p w14:paraId="18A694CD" w14:textId="34136862" w:rsidR="00C21432" w:rsidRPr="00B20787" w:rsidRDefault="000A4EAA" w:rsidP="00B957F6">
      <w:pPr>
        <w:spacing w:after="0" w:line="240" w:lineRule="auto"/>
        <w:jc w:val="center"/>
        <w:rPr>
          <w:i/>
        </w:rPr>
      </w:pPr>
      <w:r w:rsidRPr="00B20787">
        <w:rPr>
          <w:i/>
        </w:rPr>
        <w:t>Guide and Friend</w:t>
      </w:r>
      <w:r w:rsidR="005C1E26" w:rsidRPr="00B20787">
        <w:rPr>
          <w:i/>
        </w:rPr>
        <w:t>, reveal</w:t>
      </w:r>
      <w:r w:rsidR="001D1A9E" w:rsidRPr="00B20787">
        <w:rPr>
          <w:i/>
        </w:rPr>
        <w:t xml:space="preserve"> to me</w:t>
      </w:r>
      <w:r w:rsidR="00030145" w:rsidRPr="00B20787">
        <w:rPr>
          <w:i/>
        </w:rPr>
        <w:t xml:space="preserve"> the path</w:t>
      </w:r>
      <w:r w:rsidR="005C1E26" w:rsidRPr="00B20787">
        <w:rPr>
          <w:i/>
        </w:rPr>
        <w:t xml:space="preserve"> that</w:t>
      </w:r>
      <w:r w:rsidR="001E4CA0" w:rsidRPr="00B20787">
        <w:rPr>
          <w:i/>
        </w:rPr>
        <w:t xml:space="preserve"> I</w:t>
      </w:r>
      <w:r w:rsidR="00030145" w:rsidRPr="00B20787">
        <w:rPr>
          <w:i/>
        </w:rPr>
        <w:t xml:space="preserve"> have taken. (Repeat)</w:t>
      </w:r>
    </w:p>
    <w:p w14:paraId="334801BB" w14:textId="77777777" w:rsidR="00FD4014" w:rsidRPr="00B20787" w:rsidRDefault="00FD4014" w:rsidP="00B957F6">
      <w:pPr>
        <w:spacing w:after="0" w:line="240" w:lineRule="auto"/>
        <w:jc w:val="both"/>
      </w:pPr>
    </w:p>
    <w:p w14:paraId="2EE163B3" w14:textId="5691D292" w:rsidR="00273DFC" w:rsidRPr="00B20787" w:rsidRDefault="00273DFC" w:rsidP="00B957F6">
      <w:pPr>
        <w:spacing w:after="0" w:line="240" w:lineRule="auto"/>
        <w:jc w:val="both"/>
      </w:pPr>
      <w:r w:rsidRPr="00B20787">
        <w:t>Take a deep breath.</w:t>
      </w:r>
    </w:p>
    <w:p w14:paraId="5DCA40E3" w14:textId="01F92E61" w:rsidR="00F62C4E" w:rsidRPr="00B20787" w:rsidRDefault="00F62C4E" w:rsidP="00F62C4E">
      <w:pPr>
        <w:spacing w:after="0" w:line="240" w:lineRule="auto"/>
        <w:jc w:val="both"/>
        <w:rPr>
          <w:i/>
        </w:rPr>
      </w:pPr>
      <w:r w:rsidRPr="00B20787">
        <w:rPr>
          <w:i/>
        </w:rPr>
        <w:t xml:space="preserve">(If time permits, ask, “Does anyone have comments or questions about </w:t>
      </w:r>
      <w:r w:rsidR="00FC0DDF" w:rsidRPr="00B20787">
        <w:rPr>
          <w:i/>
        </w:rPr>
        <w:t>the</w:t>
      </w:r>
      <w:r w:rsidRPr="00B20787">
        <w:rPr>
          <w:i/>
        </w:rPr>
        <w:t xml:space="preserve"> </w:t>
      </w:r>
      <w:r w:rsidR="000B3728" w:rsidRPr="00B20787">
        <w:rPr>
          <w:i/>
        </w:rPr>
        <w:t>Toolbox</w:t>
      </w:r>
      <w:r w:rsidRPr="00B20787">
        <w:rPr>
          <w:i/>
        </w:rPr>
        <w:t>?</w:t>
      </w:r>
      <w:r w:rsidR="006C4783" w:rsidRPr="00B20787">
        <w:rPr>
          <w:i/>
        </w:rPr>
        <w:t>”</w:t>
      </w:r>
      <w:r w:rsidRPr="00B20787">
        <w:rPr>
          <w:i/>
        </w:rPr>
        <w:t>)</w:t>
      </w:r>
    </w:p>
    <w:p w14:paraId="3F49B2A0" w14:textId="77777777" w:rsidR="00DF3A65" w:rsidRPr="00B20787" w:rsidRDefault="00DF3A65" w:rsidP="00B957F6">
      <w:pPr>
        <w:spacing w:after="0" w:line="240" w:lineRule="auto"/>
        <w:jc w:val="both"/>
        <w:rPr>
          <w:b/>
        </w:rPr>
      </w:pPr>
    </w:p>
    <w:p w14:paraId="6C1F44FC" w14:textId="022ACEBC" w:rsidR="00285B9A" w:rsidRPr="00B20787" w:rsidRDefault="005C1E26" w:rsidP="00B957F6">
      <w:pPr>
        <w:spacing w:after="0" w:line="240" w:lineRule="auto"/>
        <w:jc w:val="both"/>
        <w:rPr>
          <w:b/>
        </w:rPr>
      </w:pPr>
      <w:r w:rsidRPr="00B20787">
        <w:rPr>
          <w:b/>
        </w:rPr>
        <w:t>0:</w:t>
      </w:r>
      <w:r w:rsidR="00CC6952" w:rsidRPr="00B20787">
        <w:rPr>
          <w:b/>
        </w:rPr>
        <w:t>30</w:t>
      </w:r>
      <w:r w:rsidR="00285B9A" w:rsidRPr="00B20787">
        <w:rPr>
          <w:b/>
        </w:rPr>
        <w:tab/>
        <w:t>SHARING</w:t>
      </w:r>
    </w:p>
    <w:p w14:paraId="06A66A31" w14:textId="77777777" w:rsidR="00273DFC" w:rsidRPr="00B20787" w:rsidRDefault="00273DFC" w:rsidP="00B957F6">
      <w:pPr>
        <w:spacing w:after="0" w:line="240" w:lineRule="auto"/>
        <w:jc w:val="both"/>
        <w:rPr>
          <w:b/>
        </w:rPr>
      </w:pPr>
    </w:p>
    <w:p w14:paraId="394489FB" w14:textId="77777777" w:rsidR="00285B9A" w:rsidRPr="00B20787" w:rsidRDefault="0098048C" w:rsidP="00B957F6">
      <w:pPr>
        <w:spacing w:after="0" w:line="240" w:lineRule="auto"/>
        <w:jc w:val="both"/>
        <w:rPr>
          <w:b/>
        </w:rPr>
      </w:pPr>
      <w:r w:rsidRPr="00B20787">
        <w:rPr>
          <w:b/>
        </w:rPr>
        <w:t>1:00</w:t>
      </w:r>
      <w:r w:rsidR="00285B9A" w:rsidRPr="00B20787">
        <w:rPr>
          <w:b/>
        </w:rPr>
        <w:tab/>
        <w:t>BIBLE TEACHING</w:t>
      </w:r>
    </w:p>
    <w:p w14:paraId="156E3428" w14:textId="77777777" w:rsidR="00273DFC" w:rsidRPr="00B20787" w:rsidRDefault="00273DFC" w:rsidP="00B957F6">
      <w:pPr>
        <w:spacing w:after="0" w:line="240" w:lineRule="auto"/>
        <w:jc w:val="both"/>
        <w:rPr>
          <w:b/>
        </w:rPr>
      </w:pPr>
    </w:p>
    <w:p w14:paraId="3FD3B16E" w14:textId="48B486BE" w:rsidR="00273DFC" w:rsidRPr="00B20787" w:rsidRDefault="002D40B7" w:rsidP="00B957F6">
      <w:pPr>
        <w:spacing w:after="0" w:line="240" w:lineRule="auto"/>
        <w:jc w:val="both"/>
        <w:rPr>
          <w:rFonts w:eastAsia="Times New Roman" w:cstheme="minorHAnsi"/>
          <w:iCs/>
          <w:color w:val="000000"/>
        </w:rPr>
      </w:pPr>
      <w:r w:rsidRPr="00B20787">
        <w:rPr>
          <w:rFonts w:eastAsia="Times New Roman" w:cstheme="minorHAnsi"/>
          <w:iCs/>
          <w:color w:val="000000"/>
        </w:rPr>
        <w:t xml:space="preserve">Let’s return to the first chapter of James. I hope that you have printed </w:t>
      </w:r>
      <w:r w:rsidR="00DD203B" w:rsidRPr="00B20787">
        <w:rPr>
          <w:rFonts w:eastAsia="Times New Roman" w:cstheme="minorHAnsi"/>
          <w:iCs/>
          <w:color w:val="000000"/>
        </w:rPr>
        <w:t xml:space="preserve">out </w:t>
      </w:r>
      <w:r w:rsidRPr="00B20787">
        <w:rPr>
          <w:rFonts w:eastAsia="Times New Roman" w:cstheme="minorHAnsi"/>
          <w:iCs/>
          <w:color w:val="000000"/>
        </w:rPr>
        <w:t xml:space="preserve">this chapter and have </w:t>
      </w:r>
      <w:r w:rsidR="00A1630E" w:rsidRPr="00B20787">
        <w:rPr>
          <w:rFonts w:eastAsia="Times New Roman" w:cstheme="minorHAnsi"/>
          <w:iCs/>
          <w:color w:val="000000"/>
        </w:rPr>
        <w:t>the text</w:t>
      </w:r>
      <w:r w:rsidRPr="00B20787">
        <w:rPr>
          <w:rFonts w:eastAsia="Times New Roman" w:cstheme="minorHAnsi"/>
          <w:iCs/>
          <w:color w:val="000000"/>
        </w:rPr>
        <w:t xml:space="preserve"> in front of you. We will</w:t>
      </w:r>
      <w:r w:rsidR="00273DFC" w:rsidRPr="00B20787">
        <w:rPr>
          <w:rFonts w:eastAsia="Times New Roman" w:cstheme="minorHAnsi"/>
          <w:iCs/>
          <w:color w:val="000000"/>
        </w:rPr>
        <w:t xml:space="preserve"> review what we have learned in the last few meetings, </w:t>
      </w:r>
      <w:r w:rsidRPr="00B20787">
        <w:rPr>
          <w:rFonts w:eastAsia="Times New Roman" w:cstheme="minorHAnsi"/>
          <w:iCs/>
          <w:color w:val="000000"/>
        </w:rPr>
        <w:t xml:space="preserve">and then </w:t>
      </w:r>
      <w:r w:rsidR="00273DFC" w:rsidRPr="00B20787">
        <w:rPr>
          <w:rFonts w:eastAsia="Times New Roman" w:cstheme="minorHAnsi"/>
          <w:iCs/>
          <w:color w:val="000000"/>
        </w:rPr>
        <w:t xml:space="preserve">I would like to </w:t>
      </w:r>
      <w:r w:rsidR="00797397" w:rsidRPr="00B20787">
        <w:rPr>
          <w:rFonts w:eastAsia="Times New Roman" w:cstheme="minorHAnsi"/>
          <w:iCs/>
          <w:color w:val="000000"/>
        </w:rPr>
        <w:t>talk a little about</w:t>
      </w:r>
      <w:r w:rsidR="00273DFC" w:rsidRPr="00B20787">
        <w:rPr>
          <w:rFonts w:eastAsia="Times New Roman" w:cstheme="minorHAnsi"/>
          <w:iCs/>
          <w:color w:val="000000"/>
        </w:rPr>
        <w:t xml:space="preserve"> agape love and </w:t>
      </w:r>
      <w:r w:rsidR="00F8004B" w:rsidRPr="00B20787">
        <w:rPr>
          <w:rFonts w:eastAsia="Times New Roman" w:cstheme="minorHAnsi"/>
          <w:iCs/>
          <w:color w:val="000000"/>
        </w:rPr>
        <w:t xml:space="preserve">describe </w:t>
      </w:r>
      <w:r w:rsidR="00273DFC" w:rsidRPr="00B20787">
        <w:rPr>
          <w:rFonts w:eastAsia="Times New Roman" w:cstheme="minorHAnsi"/>
          <w:iCs/>
          <w:color w:val="000000"/>
        </w:rPr>
        <w:t xml:space="preserve">what this </w:t>
      </w:r>
      <w:r w:rsidR="008B06CA" w:rsidRPr="00B20787">
        <w:rPr>
          <w:rFonts w:eastAsia="Times New Roman" w:cstheme="minorHAnsi"/>
          <w:iCs/>
          <w:color w:val="000000"/>
        </w:rPr>
        <w:t>love looks like for Christians.</w:t>
      </w:r>
    </w:p>
    <w:p w14:paraId="77534B6F" w14:textId="01E2DDE3" w:rsidR="001508F3" w:rsidRPr="00B20787" w:rsidRDefault="001508F3" w:rsidP="00B957F6">
      <w:pPr>
        <w:spacing w:after="0" w:line="240" w:lineRule="auto"/>
        <w:jc w:val="both"/>
        <w:rPr>
          <w:rFonts w:eastAsia="Times New Roman" w:cstheme="minorHAnsi"/>
          <w:iCs/>
          <w:color w:val="000000"/>
        </w:rPr>
      </w:pPr>
    </w:p>
    <w:p w14:paraId="46DE326D" w14:textId="19A92E81" w:rsidR="00273DFC" w:rsidRPr="00B20787" w:rsidRDefault="003E73DB" w:rsidP="00B957F6">
      <w:pPr>
        <w:spacing w:after="0" w:line="240" w:lineRule="auto"/>
        <w:jc w:val="both"/>
        <w:rPr>
          <w:rFonts w:eastAsia="Times New Roman" w:cstheme="minorHAnsi"/>
          <w:b/>
          <w:iCs/>
          <w:color w:val="000000"/>
        </w:rPr>
      </w:pPr>
      <w:r w:rsidRPr="00B20787">
        <w:rPr>
          <w:rFonts w:eastAsia="Times New Roman" w:cstheme="minorHAnsi"/>
          <w:iCs/>
          <w:color w:val="000000"/>
        </w:rPr>
        <w:lastRenderedPageBreak/>
        <w:t xml:space="preserve">This is my translation of </w:t>
      </w:r>
      <w:r w:rsidR="009C35BB" w:rsidRPr="00B20787">
        <w:rPr>
          <w:rFonts w:eastAsia="Times New Roman" w:cstheme="minorHAnsi"/>
          <w:iCs/>
          <w:color w:val="000000"/>
        </w:rPr>
        <w:t>our text for this lesson,</w:t>
      </w:r>
      <w:r w:rsidR="009C35BB" w:rsidRPr="00B20787" w:rsidDel="003E73DB">
        <w:rPr>
          <w:rFonts w:eastAsia="Times New Roman" w:cstheme="minorHAnsi"/>
          <w:iCs/>
          <w:color w:val="000000"/>
        </w:rPr>
        <w:t xml:space="preserve"> </w:t>
      </w:r>
      <w:r w:rsidR="001508F3" w:rsidRPr="00B20787">
        <w:rPr>
          <w:rFonts w:eastAsia="Times New Roman" w:cstheme="minorHAnsi"/>
          <w:b/>
          <w:iCs/>
          <w:color w:val="000000"/>
        </w:rPr>
        <w:t>James 1:2</w:t>
      </w:r>
      <w:r w:rsidR="002730FA" w:rsidRPr="00B20787">
        <w:rPr>
          <w:rFonts w:eastAsia="Times New Roman" w:cstheme="minorHAnsi"/>
          <w:b/>
          <w:iCs/>
          <w:color w:val="000000"/>
        </w:rPr>
        <w:t>–</w:t>
      </w:r>
      <w:r w:rsidR="001508F3" w:rsidRPr="00B20787">
        <w:rPr>
          <w:rFonts w:eastAsia="Times New Roman" w:cstheme="minorHAnsi"/>
          <w:b/>
          <w:iCs/>
          <w:color w:val="000000"/>
        </w:rPr>
        <w:t>4</w:t>
      </w:r>
      <w:r w:rsidR="009C35BB" w:rsidRPr="00B20787">
        <w:rPr>
          <w:rFonts w:eastAsia="Times New Roman" w:cstheme="minorHAnsi"/>
          <w:iCs/>
          <w:color w:val="000000"/>
        </w:rPr>
        <w:t>.</w:t>
      </w:r>
      <w:r w:rsidR="009C35BB" w:rsidRPr="00B20787">
        <w:rPr>
          <w:rFonts w:eastAsia="Times New Roman" w:cstheme="minorHAnsi"/>
          <w:b/>
          <w:iCs/>
          <w:color w:val="000000"/>
        </w:rPr>
        <w:t xml:space="preserve"> </w:t>
      </w:r>
    </w:p>
    <w:p w14:paraId="0A69D99E" w14:textId="77777777" w:rsidR="00B7606E" w:rsidRPr="00B20787" w:rsidRDefault="00B7606E" w:rsidP="00B957F6">
      <w:pPr>
        <w:spacing w:after="0" w:line="240" w:lineRule="auto"/>
        <w:jc w:val="both"/>
        <w:rPr>
          <w:rFonts w:eastAsia="Times New Roman" w:cstheme="minorHAnsi"/>
          <w:iCs/>
          <w:color w:val="000000"/>
        </w:rPr>
      </w:pPr>
    </w:p>
    <w:p w14:paraId="73F034EC" w14:textId="310ADA42" w:rsidR="001B0DCD" w:rsidRPr="00B20787" w:rsidRDefault="001B0DCD" w:rsidP="001B0DCD">
      <w:pPr>
        <w:widowControl w:val="0"/>
        <w:spacing w:after="0" w:line="240" w:lineRule="auto"/>
        <w:ind w:left="720" w:right="720"/>
        <w:jc w:val="both"/>
        <w:rPr>
          <w:iCs/>
        </w:rPr>
      </w:pPr>
      <w:bookmarkStart w:id="2" w:name="12fae20e4dd1987a_7"/>
      <w:bookmarkEnd w:id="2"/>
      <w:r w:rsidRPr="00B20787">
        <w:rPr>
          <w:bCs/>
          <w:iCs/>
          <w:vertAlign w:val="superscript"/>
        </w:rPr>
        <w:t>2</w:t>
      </w:r>
      <w:r w:rsidRPr="00B20787">
        <w:rPr>
          <w:iCs/>
        </w:rPr>
        <w:t xml:space="preserve">Guide yourselves into all joy, my siblings, when you fall into and are surrounded by all kinds of experiments, </w:t>
      </w:r>
      <w:r w:rsidRPr="00B20787">
        <w:rPr>
          <w:bCs/>
          <w:iCs/>
          <w:vertAlign w:val="superscript"/>
        </w:rPr>
        <w:t>3</w:t>
      </w:r>
      <w:r w:rsidRPr="00B20787">
        <w:rPr>
          <w:iCs/>
        </w:rPr>
        <w:t>knowing that these experiments examine what you trust and act upon. They also grow your ability to remain under examination in future experiments</w:t>
      </w:r>
      <w:r w:rsidR="005B207C">
        <w:rPr>
          <w:iCs/>
        </w:rPr>
        <w:t xml:space="preserve">, experiments </w:t>
      </w:r>
      <w:r w:rsidRPr="00B20787">
        <w:rPr>
          <w:iCs/>
        </w:rPr>
        <w:t xml:space="preserve">that will further explore your ever-expanding potential. </w:t>
      </w:r>
      <w:r w:rsidRPr="00B20787">
        <w:rPr>
          <w:bCs/>
          <w:iCs/>
          <w:vertAlign w:val="superscript"/>
        </w:rPr>
        <w:t>4</w:t>
      </w:r>
      <w:r w:rsidRPr="00B20787">
        <w:rPr>
          <w:iCs/>
        </w:rPr>
        <w:t>Give this growing ability of endurance a chance to accomplish its purpose, which is to make you a mature and complete person, lacking nothing, fully equipped for your joy and mission.</w:t>
      </w:r>
    </w:p>
    <w:p w14:paraId="57FC9406" w14:textId="1B9E6B47" w:rsidR="00F8004B" w:rsidRPr="00B20787" w:rsidRDefault="00F8004B" w:rsidP="00B957F6">
      <w:pPr>
        <w:spacing w:after="0" w:line="240" w:lineRule="auto"/>
        <w:jc w:val="both"/>
        <w:rPr>
          <w:iCs/>
        </w:rPr>
      </w:pPr>
    </w:p>
    <w:p w14:paraId="27864B07" w14:textId="18A565EF" w:rsidR="00263E56" w:rsidRPr="00B20787" w:rsidRDefault="0014315E" w:rsidP="00B957F6">
      <w:pPr>
        <w:spacing w:after="0" w:line="240" w:lineRule="auto"/>
        <w:jc w:val="both"/>
        <w:rPr>
          <w:iCs/>
        </w:rPr>
      </w:pPr>
      <w:r w:rsidRPr="00B20787">
        <w:rPr>
          <w:iCs/>
        </w:rPr>
        <w:t>Take a deep breath.</w:t>
      </w:r>
    </w:p>
    <w:p w14:paraId="1C445393" w14:textId="77777777" w:rsidR="00332C16" w:rsidRPr="00B20787" w:rsidRDefault="00332C16" w:rsidP="00B957F6">
      <w:pPr>
        <w:spacing w:after="0" w:line="240" w:lineRule="auto"/>
        <w:jc w:val="both"/>
        <w:rPr>
          <w:iCs/>
        </w:rPr>
      </w:pPr>
    </w:p>
    <w:p w14:paraId="04FF536E" w14:textId="136A7488" w:rsidR="00C21432" w:rsidRPr="00B20787" w:rsidRDefault="00C21432" w:rsidP="00B957F6">
      <w:pPr>
        <w:pStyle w:val="ListParagraph"/>
        <w:numPr>
          <w:ilvl w:val="0"/>
          <w:numId w:val="3"/>
        </w:numPr>
        <w:tabs>
          <w:tab w:val="left" w:pos="357"/>
        </w:tabs>
        <w:spacing w:after="0" w:line="240" w:lineRule="auto"/>
        <w:ind w:left="357" w:hanging="357"/>
        <w:jc w:val="both"/>
        <w:rPr>
          <w:rFonts w:eastAsia="Times New Roman" w:cstheme="minorHAnsi"/>
          <w:b/>
          <w:color w:val="000000"/>
        </w:rPr>
      </w:pPr>
      <w:bookmarkStart w:id="3" w:name="12fae20e4dd1987a_d"/>
      <w:bookmarkStart w:id="4" w:name="12fae20e4dd1987a_11"/>
      <w:bookmarkEnd w:id="3"/>
      <w:bookmarkEnd w:id="4"/>
      <w:r w:rsidRPr="00B20787">
        <w:rPr>
          <w:rFonts w:eastAsia="Times New Roman" w:cstheme="minorHAnsi"/>
          <w:b/>
          <w:iCs/>
          <w:color w:val="000000"/>
        </w:rPr>
        <w:t>The struggle i</w:t>
      </w:r>
      <w:r w:rsidR="00030145" w:rsidRPr="00B20787">
        <w:rPr>
          <w:rFonts w:eastAsia="Times New Roman" w:cstheme="minorHAnsi"/>
          <w:b/>
          <w:iCs/>
          <w:color w:val="000000"/>
        </w:rPr>
        <w:t>s the valuable part of our process</w:t>
      </w:r>
    </w:p>
    <w:p w14:paraId="523055B0" w14:textId="6FB64F62" w:rsidR="00C21432" w:rsidRPr="00B20787" w:rsidRDefault="00134FD1" w:rsidP="00B957F6">
      <w:pPr>
        <w:spacing w:after="0" w:line="240" w:lineRule="auto"/>
        <w:ind w:left="357"/>
        <w:jc w:val="both"/>
        <w:rPr>
          <w:rFonts w:eastAsia="Times New Roman" w:cstheme="minorHAnsi"/>
          <w:iCs/>
          <w:color w:val="000000"/>
        </w:rPr>
      </w:pPr>
      <w:bookmarkStart w:id="5" w:name="_Hlk478600874"/>
      <w:r w:rsidRPr="00B20787">
        <w:rPr>
          <w:rFonts w:eastAsia="Times New Roman" w:cstheme="minorHAnsi"/>
          <w:iCs/>
          <w:color w:val="000000"/>
        </w:rPr>
        <w:t xml:space="preserve">It is only in the struggle that we develop endurance and courage. Endurance without judgment gives us the creative space that allows us to learn how to build a glorious life and a karis relationship with God. </w:t>
      </w:r>
      <w:bookmarkEnd w:id="5"/>
      <w:r w:rsidRPr="00B20787">
        <w:rPr>
          <w:rFonts w:eastAsia="Times New Roman" w:cstheme="minorHAnsi"/>
          <w:iCs/>
          <w:color w:val="000000"/>
        </w:rPr>
        <w:t>Keep in mind that our most productive struggle is against our Idol Self—not against others or against the Creation</w:t>
      </w:r>
      <w:r w:rsidR="008A6059" w:rsidRPr="00B20787">
        <w:rPr>
          <w:rFonts w:eastAsia="Times New Roman" w:cstheme="minorHAnsi"/>
          <w:iCs/>
          <w:color w:val="000000"/>
        </w:rPr>
        <w:t>.</w:t>
      </w:r>
      <w:r w:rsidR="00DA34E6" w:rsidRPr="00B20787">
        <w:rPr>
          <w:rFonts w:eastAsia="Times New Roman" w:cstheme="minorHAnsi"/>
          <w:iCs/>
          <w:color w:val="000000"/>
        </w:rPr>
        <w:t xml:space="preserve"> </w:t>
      </w:r>
      <w:r w:rsidR="00C7073E" w:rsidRPr="00B20787">
        <w:rPr>
          <w:rFonts w:eastAsia="Times New Roman" w:cstheme="minorHAnsi"/>
          <w:iCs/>
          <w:color w:val="000000"/>
        </w:rPr>
        <w:t xml:space="preserve">Our pride wants to “get it right” the first time, but we learn humility when we </w:t>
      </w:r>
      <w:r w:rsidR="00C831B7" w:rsidRPr="00B20787">
        <w:rPr>
          <w:rFonts w:eastAsia="Times New Roman" w:cstheme="minorHAnsi"/>
          <w:iCs/>
          <w:color w:val="000000"/>
        </w:rPr>
        <w:t>have to</w:t>
      </w:r>
      <w:r w:rsidR="00B20787" w:rsidRPr="00B20787">
        <w:rPr>
          <w:rFonts w:eastAsia="Times New Roman" w:cstheme="minorHAnsi"/>
          <w:iCs/>
          <w:color w:val="000000"/>
        </w:rPr>
        <w:t xml:space="preserve"> </w:t>
      </w:r>
      <w:r w:rsidR="00C7073E" w:rsidRPr="00B20787">
        <w:rPr>
          <w:rFonts w:eastAsia="Times New Roman" w:cstheme="minorHAnsi"/>
          <w:iCs/>
          <w:color w:val="000000"/>
        </w:rPr>
        <w:t>struggle to “get it right”</w:t>
      </w:r>
      <w:r w:rsidR="00F82A23" w:rsidRPr="00B20787">
        <w:rPr>
          <w:rFonts w:eastAsia="Times New Roman" w:cstheme="minorHAnsi"/>
          <w:iCs/>
          <w:color w:val="000000"/>
        </w:rPr>
        <w:t xml:space="preserve">. </w:t>
      </w:r>
      <w:r w:rsidR="00C7073E" w:rsidRPr="00B20787">
        <w:rPr>
          <w:rFonts w:eastAsia="Times New Roman" w:cstheme="minorHAnsi"/>
          <w:iCs/>
          <w:color w:val="000000"/>
        </w:rPr>
        <w:t xml:space="preserve">The </w:t>
      </w:r>
      <w:r w:rsidR="00F82A23" w:rsidRPr="00B20787">
        <w:rPr>
          <w:rFonts w:eastAsia="Times New Roman" w:cstheme="minorHAnsi"/>
          <w:iCs/>
          <w:color w:val="000000"/>
        </w:rPr>
        <w:t xml:space="preserve">humbling </w:t>
      </w:r>
      <w:r w:rsidR="00C7073E" w:rsidRPr="00B20787">
        <w:rPr>
          <w:rFonts w:eastAsia="Times New Roman" w:cstheme="minorHAnsi"/>
          <w:iCs/>
          <w:color w:val="000000"/>
        </w:rPr>
        <w:t>process of struggle disables our pride system</w:t>
      </w:r>
      <w:r w:rsidR="00F82A23" w:rsidRPr="00B20787">
        <w:rPr>
          <w:rFonts w:eastAsia="Times New Roman" w:cstheme="minorHAnsi"/>
          <w:iCs/>
          <w:color w:val="000000"/>
        </w:rPr>
        <w:t xml:space="preserve"> and invites God to be our ally</w:t>
      </w:r>
      <w:r w:rsidR="00C7073E" w:rsidRPr="00B20787">
        <w:rPr>
          <w:rFonts w:eastAsia="Times New Roman" w:cstheme="minorHAnsi"/>
          <w:iCs/>
          <w:color w:val="000000"/>
        </w:rPr>
        <w:t xml:space="preserve">, whereas the </w:t>
      </w:r>
      <w:r w:rsidR="00216DEF" w:rsidRPr="00B20787">
        <w:rPr>
          <w:rFonts w:eastAsia="Times New Roman" w:cstheme="minorHAnsi"/>
          <w:iCs/>
          <w:color w:val="000000"/>
        </w:rPr>
        <w:t xml:space="preserve">easy </w:t>
      </w:r>
      <w:r w:rsidR="00C7073E" w:rsidRPr="00B20787">
        <w:rPr>
          <w:rFonts w:eastAsia="Times New Roman" w:cstheme="minorHAnsi"/>
          <w:iCs/>
          <w:color w:val="000000"/>
        </w:rPr>
        <w:t xml:space="preserve">achievement of goals often feeds our pride. Only when we have effectively dealt with our pride can we successfully handle the rewards of our achievements. </w:t>
      </w:r>
      <w:r w:rsidR="008A6059" w:rsidRPr="00B20787">
        <w:rPr>
          <w:rFonts w:eastAsia="Times New Roman" w:cstheme="minorHAnsi"/>
          <w:iCs/>
          <w:color w:val="000000"/>
        </w:rPr>
        <w:t xml:space="preserve">Immanuel Kant, who is considered to be the </w:t>
      </w:r>
      <w:r w:rsidR="00F40181" w:rsidRPr="00B20787">
        <w:rPr>
          <w:rFonts w:eastAsia="Times New Roman" w:cstheme="minorHAnsi"/>
          <w:iCs/>
          <w:color w:val="000000"/>
        </w:rPr>
        <w:t>father of</w:t>
      </w:r>
      <w:r w:rsidR="008A6059" w:rsidRPr="00B20787">
        <w:rPr>
          <w:rFonts w:eastAsia="Times New Roman" w:cstheme="minorHAnsi"/>
          <w:iCs/>
          <w:color w:val="000000"/>
        </w:rPr>
        <w:t xml:space="preserve"> modern philosophy,</w:t>
      </w:r>
      <w:r w:rsidR="0040532F" w:rsidRPr="00B20787">
        <w:rPr>
          <w:rStyle w:val="EndnoteReference"/>
          <w:rFonts w:eastAsia="Times New Roman" w:cstheme="minorHAnsi"/>
          <w:iCs/>
          <w:color w:val="000000"/>
        </w:rPr>
        <w:endnoteReference w:id="9"/>
      </w:r>
      <w:r w:rsidR="008A6059" w:rsidRPr="00B20787">
        <w:rPr>
          <w:rFonts w:eastAsia="Times New Roman" w:cstheme="minorHAnsi"/>
          <w:iCs/>
          <w:color w:val="000000"/>
        </w:rPr>
        <w:t xml:space="preserve"> </w:t>
      </w:r>
      <w:r w:rsidR="004C741B" w:rsidRPr="00B20787">
        <w:rPr>
          <w:rFonts w:eastAsia="Times New Roman" w:cstheme="minorHAnsi"/>
          <w:iCs/>
          <w:color w:val="000000"/>
        </w:rPr>
        <w:t>taught</w:t>
      </w:r>
      <w:r w:rsidR="008A6059" w:rsidRPr="00B20787">
        <w:rPr>
          <w:rFonts w:eastAsia="Times New Roman" w:cstheme="minorHAnsi"/>
          <w:iCs/>
          <w:color w:val="000000"/>
        </w:rPr>
        <w:t xml:space="preserve"> that </w:t>
      </w:r>
      <w:r w:rsidR="008A6059" w:rsidRPr="00B20787">
        <w:rPr>
          <w:rFonts w:eastAsia="Times New Roman" w:cstheme="minorHAnsi"/>
          <w:i/>
          <w:iCs/>
          <w:color w:val="000000"/>
        </w:rPr>
        <w:t>struggle is the indispensable accompaniment of progress</w:t>
      </w:r>
      <w:r w:rsidR="008A6059" w:rsidRPr="00B20787">
        <w:rPr>
          <w:rFonts w:eastAsia="Times New Roman" w:cstheme="minorHAnsi"/>
          <w:iCs/>
          <w:color w:val="000000"/>
        </w:rPr>
        <w:t>.</w:t>
      </w:r>
      <w:r w:rsidR="008A6059" w:rsidRPr="00B20787">
        <w:rPr>
          <w:rStyle w:val="EndnoteReference"/>
          <w:rFonts w:eastAsia="Times New Roman" w:cstheme="minorHAnsi"/>
          <w:iCs/>
          <w:color w:val="000000"/>
        </w:rPr>
        <w:endnoteReference w:id="10"/>
      </w:r>
      <w:r w:rsidR="008A6059" w:rsidRPr="00B20787">
        <w:rPr>
          <w:rFonts w:eastAsia="Times New Roman" w:cstheme="minorHAnsi"/>
          <w:iCs/>
          <w:color w:val="000000"/>
        </w:rPr>
        <w:t xml:space="preserve"> </w:t>
      </w:r>
      <w:r w:rsidR="008A6059" w:rsidRPr="00B20787">
        <w:rPr>
          <w:rFonts w:eastAsia="Times New Roman" w:cstheme="minorHAnsi"/>
          <w:i/>
          <w:iCs/>
          <w:color w:val="000000"/>
        </w:rPr>
        <w:t>(Repeat)</w:t>
      </w:r>
      <w:r w:rsidR="00EC59FC" w:rsidRPr="00B20787">
        <w:rPr>
          <w:rFonts w:eastAsia="Times New Roman" w:cstheme="minorHAnsi"/>
          <w:iCs/>
          <w:color w:val="000000"/>
        </w:rPr>
        <w:t>.</w:t>
      </w:r>
      <w:r w:rsidR="008A6059" w:rsidRPr="00B20787">
        <w:rPr>
          <w:rFonts w:eastAsia="Times New Roman" w:cstheme="minorHAnsi"/>
          <w:iCs/>
          <w:color w:val="000000"/>
        </w:rPr>
        <w:t xml:space="preserve"> Our popular culture has certainly strayed from that belief! Christians, however, are not bound by that culture and are invited by God to learn to struggle well. </w:t>
      </w:r>
      <w:r w:rsidR="00F823B6" w:rsidRPr="00B20787">
        <w:rPr>
          <w:rFonts w:eastAsia="Times New Roman" w:cstheme="minorHAnsi"/>
          <w:iCs/>
          <w:color w:val="000000"/>
        </w:rPr>
        <w:t>So, l</w:t>
      </w:r>
      <w:r w:rsidR="00A04F71" w:rsidRPr="00B20787">
        <w:rPr>
          <w:rFonts w:eastAsia="Times New Roman" w:cstheme="minorHAnsi"/>
          <w:iCs/>
          <w:color w:val="000000"/>
        </w:rPr>
        <w:t>et’s learn how to struggle well</w:t>
      </w:r>
      <w:r w:rsidR="008A6059" w:rsidRPr="00B20787">
        <w:rPr>
          <w:rFonts w:eastAsia="Times New Roman" w:cstheme="minorHAnsi"/>
          <w:iCs/>
          <w:color w:val="000000"/>
        </w:rPr>
        <w:t xml:space="preserve">. </w:t>
      </w:r>
    </w:p>
    <w:p w14:paraId="6862F741" w14:textId="02F94F28" w:rsidR="00DA34E6" w:rsidRPr="00B20787" w:rsidRDefault="00DA34E6" w:rsidP="007526DE">
      <w:pPr>
        <w:spacing w:after="0" w:line="240" w:lineRule="auto"/>
        <w:jc w:val="both"/>
        <w:rPr>
          <w:rFonts w:eastAsia="Times New Roman" w:cstheme="minorHAnsi"/>
          <w:iCs/>
          <w:color w:val="000000"/>
        </w:rPr>
      </w:pPr>
    </w:p>
    <w:p w14:paraId="7C248F99" w14:textId="38DD253F" w:rsidR="00E356D4" w:rsidRPr="00B20787" w:rsidRDefault="00DA34E6" w:rsidP="007526DE">
      <w:pPr>
        <w:spacing w:after="0" w:line="240" w:lineRule="auto"/>
        <w:ind w:left="357"/>
        <w:jc w:val="both"/>
        <w:rPr>
          <w:rFonts w:eastAsia="Times New Roman" w:cstheme="minorHAnsi"/>
          <w:iCs/>
          <w:color w:val="000000"/>
        </w:rPr>
      </w:pPr>
      <w:r w:rsidRPr="00B20787">
        <w:rPr>
          <w:rFonts w:eastAsia="Times New Roman" w:cstheme="minorHAnsi"/>
          <w:iCs/>
          <w:color w:val="000000"/>
        </w:rPr>
        <w:t>We actually become stronger, healthier, and more resilient by engaging with manageable</w:t>
      </w:r>
      <w:r w:rsidR="00E356D4" w:rsidRPr="00B20787">
        <w:rPr>
          <w:rFonts w:eastAsia="Times New Roman" w:cstheme="minorHAnsi"/>
          <w:iCs/>
          <w:color w:val="000000"/>
        </w:rPr>
        <w:t>, productive,</w:t>
      </w:r>
      <w:r w:rsidRPr="00B20787">
        <w:rPr>
          <w:rFonts w:eastAsia="Times New Roman" w:cstheme="minorHAnsi"/>
          <w:iCs/>
          <w:color w:val="000000"/>
        </w:rPr>
        <w:t xml:space="preserve"> and intermit</w:t>
      </w:r>
      <w:r w:rsidR="00F82A23" w:rsidRPr="00B20787">
        <w:rPr>
          <w:rFonts w:eastAsia="Times New Roman" w:cstheme="minorHAnsi"/>
          <w:iCs/>
          <w:color w:val="000000"/>
        </w:rPr>
        <w:t>t</w:t>
      </w:r>
      <w:r w:rsidRPr="00B20787">
        <w:rPr>
          <w:rFonts w:eastAsia="Times New Roman" w:cstheme="minorHAnsi"/>
          <w:iCs/>
          <w:color w:val="000000"/>
        </w:rPr>
        <w:t>ent struggle with its attendant stress</w:t>
      </w:r>
      <w:r w:rsidR="00E356D4" w:rsidRPr="00B20787">
        <w:rPr>
          <w:rFonts w:eastAsia="Times New Roman" w:cstheme="minorHAnsi"/>
          <w:iCs/>
          <w:color w:val="000000"/>
        </w:rPr>
        <w:t>ors</w:t>
      </w:r>
      <w:r w:rsidRPr="00B20787">
        <w:rPr>
          <w:rFonts w:eastAsia="Times New Roman" w:cstheme="minorHAnsi"/>
          <w:iCs/>
          <w:color w:val="000000"/>
        </w:rPr>
        <w:t xml:space="preserve">. In our physical bodies, this revitalizing process is called </w:t>
      </w:r>
      <w:r w:rsidRPr="00B20787">
        <w:rPr>
          <w:rFonts w:eastAsia="Times New Roman" w:cstheme="minorHAnsi"/>
          <w:i/>
          <w:color w:val="000000"/>
        </w:rPr>
        <w:t>hormesis</w:t>
      </w:r>
      <w:r w:rsidR="00F82A23" w:rsidRPr="00B20787">
        <w:rPr>
          <w:rFonts w:eastAsia="Times New Roman" w:cstheme="minorHAnsi"/>
          <w:iCs/>
          <w:color w:val="000000"/>
        </w:rPr>
        <w:t xml:space="preserve">; </w:t>
      </w:r>
      <w:r w:rsidR="001B0DCD" w:rsidRPr="00B20787">
        <w:rPr>
          <w:rFonts w:eastAsia="Times New Roman" w:cstheme="minorHAnsi"/>
          <w:iCs/>
          <w:color w:val="000000"/>
        </w:rPr>
        <w:t xml:space="preserve">when it happens </w:t>
      </w:r>
      <w:r w:rsidR="00F82A23" w:rsidRPr="00B20787">
        <w:rPr>
          <w:rFonts w:eastAsia="Times New Roman" w:cstheme="minorHAnsi"/>
          <w:iCs/>
          <w:color w:val="000000"/>
        </w:rPr>
        <w:t>i</w:t>
      </w:r>
      <w:r w:rsidRPr="00B20787">
        <w:rPr>
          <w:rFonts w:eastAsia="Times New Roman" w:cstheme="minorHAnsi"/>
          <w:iCs/>
          <w:color w:val="000000"/>
        </w:rPr>
        <w:t xml:space="preserve">n our souls, </w:t>
      </w:r>
      <w:r w:rsidR="00064252" w:rsidRPr="00B20787">
        <w:rPr>
          <w:rFonts w:eastAsia="Times New Roman" w:cstheme="minorHAnsi"/>
          <w:iCs/>
          <w:color w:val="000000"/>
        </w:rPr>
        <w:t>it</w:t>
      </w:r>
      <w:r w:rsidRPr="00B20787">
        <w:rPr>
          <w:rFonts w:eastAsia="Times New Roman" w:cstheme="minorHAnsi"/>
          <w:iCs/>
          <w:color w:val="000000"/>
        </w:rPr>
        <w:t xml:space="preserve"> is called sanctification.</w:t>
      </w:r>
      <w:r w:rsidR="00F82A23" w:rsidRPr="00B20787">
        <w:rPr>
          <w:rStyle w:val="EndnoteReference"/>
          <w:rFonts w:eastAsia="Times New Roman" w:cstheme="minorHAnsi"/>
          <w:iCs/>
          <w:color w:val="000000"/>
        </w:rPr>
        <w:endnoteReference w:id="11"/>
      </w:r>
      <w:r w:rsidR="00ED5C1C" w:rsidRPr="00B20787">
        <w:rPr>
          <w:rFonts w:eastAsia="Times New Roman" w:cstheme="minorHAnsi"/>
          <w:iCs/>
          <w:color w:val="000000"/>
        </w:rPr>
        <w:t xml:space="preserve">  </w:t>
      </w:r>
    </w:p>
    <w:p w14:paraId="235419A8" w14:textId="77777777" w:rsidR="00607D7F" w:rsidRPr="00B20787" w:rsidRDefault="00607D7F" w:rsidP="00B957F6">
      <w:pPr>
        <w:spacing w:after="0" w:line="240" w:lineRule="auto"/>
        <w:jc w:val="both"/>
        <w:rPr>
          <w:rFonts w:eastAsia="Times New Roman" w:cstheme="minorHAnsi"/>
          <w:color w:val="000000"/>
        </w:rPr>
      </w:pPr>
    </w:p>
    <w:p w14:paraId="6C68F7E7" w14:textId="7A0269DD" w:rsidR="00C21432" w:rsidRPr="00B20787" w:rsidRDefault="00C21432" w:rsidP="00B957F6">
      <w:pPr>
        <w:pStyle w:val="ListParagraph"/>
        <w:numPr>
          <w:ilvl w:val="0"/>
          <w:numId w:val="3"/>
        </w:numPr>
        <w:tabs>
          <w:tab w:val="left" w:pos="357"/>
        </w:tabs>
        <w:spacing w:after="0" w:line="240" w:lineRule="auto"/>
        <w:ind w:left="357" w:hanging="357"/>
        <w:jc w:val="both"/>
        <w:rPr>
          <w:rFonts w:eastAsia="Times New Roman" w:cstheme="minorHAnsi"/>
          <w:b/>
          <w:iCs/>
          <w:color w:val="000000"/>
        </w:rPr>
      </w:pPr>
      <w:r w:rsidRPr="00B20787">
        <w:rPr>
          <w:rFonts w:eastAsia="Times New Roman" w:cstheme="minorHAnsi"/>
          <w:b/>
          <w:iCs/>
          <w:color w:val="000000"/>
        </w:rPr>
        <w:t xml:space="preserve">The discovery and </w:t>
      </w:r>
      <w:r w:rsidR="002C65FE" w:rsidRPr="00B20787">
        <w:rPr>
          <w:rFonts w:eastAsia="Times New Roman" w:cstheme="minorHAnsi"/>
          <w:b/>
          <w:iCs/>
          <w:color w:val="000000"/>
        </w:rPr>
        <w:t>f</w:t>
      </w:r>
      <w:r w:rsidRPr="00B20787">
        <w:rPr>
          <w:rFonts w:eastAsia="Times New Roman" w:cstheme="minorHAnsi"/>
          <w:b/>
          <w:iCs/>
          <w:color w:val="000000"/>
        </w:rPr>
        <w:t xml:space="preserve">ostering of our True Self </w:t>
      </w:r>
      <w:r w:rsidR="004445EF" w:rsidRPr="00B20787">
        <w:rPr>
          <w:rFonts w:eastAsia="Times New Roman" w:cstheme="minorHAnsi"/>
          <w:b/>
          <w:iCs/>
          <w:color w:val="000000"/>
        </w:rPr>
        <w:t>require</w:t>
      </w:r>
      <w:r w:rsidR="00B20787" w:rsidRPr="00B20787">
        <w:rPr>
          <w:rFonts w:eastAsia="Times New Roman" w:cstheme="minorHAnsi"/>
          <w:b/>
          <w:iCs/>
          <w:color w:val="000000"/>
        </w:rPr>
        <w:t>s</w:t>
      </w:r>
      <w:r w:rsidR="004445EF" w:rsidRPr="00B20787">
        <w:rPr>
          <w:rFonts w:eastAsia="Times New Roman" w:cstheme="minorHAnsi"/>
          <w:b/>
          <w:iCs/>
          <w:color w:val="000000"/>
        </w:rPr>
        <w:t xml:space="preserve"> </w:t>
      </w:r>
      <w:r w:rsidRPr="00B20787">
        <w:rPr>
          <w:rFonts w:eastAsia="Times New Roman" w:cstheme="minorHAnsi"/>
          <w:b/>
          <w:iCs/>
          <w:color w:val="000000"/>
        </w:rPr>
        <w:t>a lot of endurance</w:t>
      </w:r>
    </w:p>
    <w:p w14:paraId="784F38EF" w14:textId="5E5C0E16" w:rsidR="002F5FFD" w:rsidRPr="00B20787" w:rsidRDefault="002F5FFD" w:rsidP="00B957F6">
      <w:pPr>
        <w:spacing w:after="0" w:line="240" w:lineRule="auto"/>
        <w:ind w:left="360"/>
        <w:jc w:val="both"/>
        <w:rPr>
          <w:rFonts w:eastAsia="Times New Roman" w:cstheme="minorHAnsi"/>
          <w:iCs/>
          <w:color w:val="000000"/>
        </w:rPr>
      </w:pPr>
      <w:bookmarkStart w:id="7" w:name="_Hlk478433148"/>
      <w:r w:rsidRPr="00B20787">
        <w:rPr>
          <w:rFonts w:eastAsia="Times New Roman" w:cstheme="minorHAnsi"/>
          <w:iCs/>
          <w:color w:val="000000"/>
        </w:rPr>
        <w:t xml:space="preserve">Any kind of growth requires a sustained effort in a consistent direction. That takes courage. For example, Karis Fellowships </w:t>
      </w:r>
      <w:r w:rsidR="002C65FE" w:rsidRPr="00B20787">
        <w:rPr>
          <w:rFonts w:eastAsia="Times New Roman" w:cstheme="minorHAnsi"/>
          <w:iCs/>
          <w:color w:val="000000"/>
        </w:rPr>
        <w:t>itself</w:t>
      </w:r>
      <w:r w:rsidRPr="00B20787">
        <w:rPr>
          <w:rFonts w:eastAsia="Times New Roman" w:cstheme="minorHAnsi"/>
          <w:iCs/>
          <w:color w:val="000000"/>
        </w:rPr>
        <w:t xml:space="preserve"> is the result of courageous sustained effort over decades. Without the courage and endurance of several people, we would not be here. As you begin to discover your True Self, you will feel fear because you are going into the not-knowing and abandoning your search for glory. </w:t>
      </w:r>
      <w:bookmarkStart w:id="8" w:name="_Hlk480560904"/>
      <w:r w:rsidR="00940E46" w:rsidRPr="00B20787">
        <w:rPr>
          <w:rFonts w:eastAsia="Times New Roman" w:cstheme="minorHAnsi"/>
          <w:iCs/>
          <w:color w:val="000000"/>
        </w:rPr>
        <w:t>If something goes wrong, if the path isn’t easy</w:t>
      </w:r>
      <w:r w:rsidR="00126FA5" w:rsidRPr="00B20787">
        <w:rPr>
          <w:rFonts w:eastAsia="Times New Roman" w:cstheme="minorHAnsi"/>
          <w:iCs/>
          <w:color w:val="000000"/>
        </w:rPr>
        <w:t xml:space="preserve">, or if you </w:t>
      </w:r>
      <w:r w:rsidR="004752FB" w:rsidRPr="00B20787">
        <w:rPr>
          <w:rFonts w:eastAsia="Times New Roman" w:cstheme="minorHAnsi"/>
          <w:iCs/>
          <w:color w:val="000000"/>
        </w:rPr>
        <w:t xml:space="preserve">are </w:t>
      </w:r>
      <w:r w:rsidR="00126FA5" w:rsidRPr="00B20787">
        <w:rPr>
          <w:rFonts w:eastAsia="Times New Roman" w:cstheme="minorHAnsi"/>
          <w:iCs/>
          <w:color w:val="000000"/>
        </w:rPr>
        <w:t>uncomfortable</w:t>
      </w:r>
      <w:r w:rsidR="00060A83" w:rsidRPr="00B20787">
        <w:t xml:space="preserve"> and feel that fear again, </w:t>
      </w:r>
      <w:r w:rsidR="00940E46" w:rsidRPr="00B20787">
        <w:rPr>
          <w:rFonts w:eastAsia="Times New Roman" w:cstheme="minorHAnsi"/>
          <w:iCs/>
          <w:color w:val="000000"/>
        </w:rPr>
        <w:t xml:space="preserve">you </w:t>
      </w:r>
      <w:r w:rsidRPr="00B20787">
        <w:rPr>
          <w:rFonts w:eastAsia="Times New Roman" w:cstheme="minorHAnsi"/>
          <w:iCs/>
          <w:color w:val="000000"/>
        </w:rPr>
        <w:t xml:space="preserve">will need courage to withstand the temptation to </w:t>
      </w:r>
      <w:r w:rsidR="00037D72" w:rsidRPr="00B20787">
        <w:rPr>
          <w:rFonts w:eastAsia="Times New Roman" w:cstheme="minorHAnsi"/>
          <w:iCs/>
          <w:color w:val="000000"/>
        </w:rPr>
        <w:t xml:space="preserve">run back </w:t>
      </w:r>
      <w:r w:rsidRPr="00B20787">
        <w:rPr>
          <w:rFonts w:eastAsia="Times New Roman" w:cstheme="minorHAnsi"/>
          <w:iCs/>
          <w:color w:val="000000"/>
        </w:rPr>
        <w:t xml:space="preserve">to your old patterns of reacting. </w:t>
      </w:r>
      <w:bookmarkEnd w:id="8"/>
      <w:r w:rsidRPr="00B20787">
        <w:rPr>
          <w:rFonts w:eastAsia="Times New Roman" w:cstheme="minorHAnsi"/>
          <w:iCs/>
          <w:color w:val="000000"/>
        </w:rPr>
        <w:t xml:space="preserve">You will also need courage to endure your self-hate long enough to manage it productively, first by recognizing that you are in self-hate and then by using your KF tools. Your tools will help you hold </w:t>
      </w:r>
      <w:r w:rsidR="002576AF" w:rsidRPr="00B20787">
        <w:rPr>
          <w:rFonts w:eastAsia="Times New Roman" w:cstheme="minorHAnsi"/>
          <w:iCs/>
          <w:color w:val="000000"/>
        </w:rPr>
        <w:t>an oriented</w:t>
      </w:r>
      <w:r w:rsidRPr="00B20787">
        <w:rPr>
          <w:rFonts w:eastAsia="Times New Roman" w:cstheme="minorHAnsi"/>
          <w:iCs/>
          <w:color w:val="000000"/>
        </w:rPr>
        <w:t xml:space="preserve"> course </w:t>
      </w:r>
      <w:r w:rsidR="002576AF" w:rsidRPr="00B20787">
        <w:rPr>
          <w:rFonts w:eastAsia="Times New Roman" w:cstheme="minorHAnsi"/>
          <w:iCs/>
          <w:color w:val="000000"/>
        </w:rPr>
        <w:t>instead of</w:t>
      </w:r>
      <w:r w:rsidRPr="00B20787">
        <w:rPr>
          <w:rFonts w:eastAsia="Times New Roman" w:cstheme="minorHAnsi"/>
          <w:iCs/>
          <w:color w:val="000000"/>
        </w:rPr>
        <w:t xml:space="preserve"> escaping into compulsive addictive behaviors or imposing frantic claims on others and on life.</w:t>
      </w:r>
    </w:p>
    <w:bookmarkEnd w:id="7"/>
    <w:p w14:paraId="3B8B2291" w14:textId="77777777" w:rsidR="002F5FFD" w:rsidRPr="00B20787" w:rsidRDefault="002F5FFD" w:rsidP="00B957F6">
      <w:pPr>
        <w:spacing w:after="0" w:line="240" w:lineRule="auto"/>
        <w:ind w:left="360"/>
        <w:jc w:val="both"/>
        <w:rPr>
          <w:rFonts w:eastAsia="Times New Roman" w:cstheme="minorHAnsi"/>
          <w:iCs/>
          <w:color w:val="000000"/>
        </w:rPr>
      </w:pPr>
    </w:p>
    <w:p w14:paraId="4FBD5D5E" w14:textId="18CDA0F6" w:rsidR="00C21432" w:rsidRPr="00B20787" w:rsidRDefault="00030145" w:rsidP="00B957F6">
      <w:pPr>
        <w:pStyle w:val="ListParagraph"/>
        <w:numPr>
          <w:ilvl w:val="0"/>
          <w:numId w:val="3"/>
        </w:numPr>
        <w:tabs>
          <w:tab w:val="left" w:pos="357"/>
        </w:tabs>
        <w:spacing w:after="0" w:line="240" w:lineRule="auto"/>
        <w:ind w:left="357" w:hanging="357"/>
        <w:jc w:val="both"/>
        <w:rPr>
          <w:rFonts w:eastAsia="Times New Roman" w:cstheme="minorHAnsi"/>
          <w:b/>
          <w:iCs/>
          <w:color w:val="000000"/>
        </w:rPr>
      </w:pPr>
      <w:r w:rsidRPr="00B20787">
        <w:rPr>
          <w:rFonts w:eastAsia="Times New Roman" w:cstheme="minorHAnsi"/>
          <w:b/>
          <w:iCs/>
          <w:color w:val="000000"/>
        </w:rPr>
        <w:t>Let e</w:t>
      </w:r>
      <w:r w:rsidR="00C21432" w:rsidRPr="00B20787">
        <w:rPr>
          <w:rFonts w:eastAsia="Times New Roman" w:cstheme="minorHAnsi"/>
          <w:b/>
          <w:iCs/>
          <w:color w:val="000000"/>
        </w:rPr>
        <w:t>ndurance have its perfect res</w:t>
      </w:r>
      <w:r w:rsidR="00C71BA2" w:rsidRPr="00B20787">
        <w:rPr>
          <w:rFonts w:eastAsia="Times New Roman" w:cstheme="minorHAnsi"/>
          <w:b/>
          <w:iCs/>
          <w:color w:val="000000"/>
        </w:rPr>
        <w:t>ult</w:t>
      </w:r>
    </w:p>
    <w:p w14:paraId="2EB3CB92" w14:textId="1B45A361" w:rsidR="00607D7F" w:rsidRPr="00B20787" w:rsidRDefault="00BD2CDD" w:rsidP="00B957F6">
      <w:pPr>
        <w:spacing w:after="0" w:line="240" w:lineRule="auto"/>
        <w:ind w:left="360"/>
        <w:jc w:val="both"/>
        <w:rPr>
          <w:rFonts w:eastAsia="Times New Roman" w:cstheme="minorHAnsi"/>
          <w:iCs/>
          <w:color w:val="000000"/>
        </w:rPr>
      </w:pPr>
      <w:r w:rsidRPr="00B20787">
        <w:rPr>
          <w:rFonts w:eastAsia="Times New Roman" w:cstheme="minorHAnsi"/>
          <w:iCs/>
          <w:color w:val="000000"/>
        </w:rPr>
        <w:t xml:space="preserve">What is endurance? </w:t>
      </w:r>
      <w:r w:rsidR="000C7164" w:rsidRPr="00B20787">
        <w:rPr>
          <w:rFonts w:eastAsia="Times New Roman" w:cstheme="minorHAnsi"/>
          <w:iCs/>
          <w:color w:val="000000"/>
        </w:rPr>
        <w:t xml:space="preserve">The Greek word </w:t>
      </w:r>
      <w:r w:rsidR="00F40181" w:rsidRPr="00B20787">
        <w:rPr>
          <w:rFonts w:eastAsia="Times New Roman" w:cstheme="minorHAnsi"/>
          <w:iCs/>
          <w:color w:val="000000"/>
        </w:rPr>
        <w:t>translated as</w:t>
      </w:r>
      <w:r w:rsidR="000C7164" w:rsidRPr="00B20787">
        <w:rPr>
          <w:rFonts w:eastAsia="Times New Roman" w:cstheme="minorHAnsi"/>
          <w:iCs/>
          <w:color w:val="000000"/>
        </w:rPr>
        <w:t xml:space="preserve"> </w:t>
      </w:r>
      <w:r w:rsidR="00265DFF" w:rsidRPr="00B20787">
        <w:rPr>
          <w:rFonts w:eastAsia="Times New Roman" w:cstheme="minorHAnsi"/>
          <w:i/>
          <w:iCs/>
          <w:color w:val="000000"/>
        </w:rPr>
        <w:t>endura</w:t>
      </w:r>
      <w:r w:rsidR="009260AA" w:rsidRPr="00B20787">
        <w:rPr>
          <w:rFonts w:eastAsia="Times New Roman" w:cstheme="minorHAnsi"/>
          <w:i/>
          <w:iCs/>
          <w:color w:val="000000"/>
        </w:rPr>
        <w:t>n</w:t>
      </w:r>
      <w:r w:rsidR="00265DFF" w:rsidRPr="00B20787">
        <w:rPr>
          <w:rFonts w:eastAsia="Times New Roman" w:cstheme="minorHAnsi"/>
          <w:i/>
          <w:iCs/>
          <w:color w:val="000000"/>
        </w:rPr>
        <w:t>ce</w:t>
      </w:r>
      <w:r w:rsidR="00265DFF" w:rsidRPr="00B20787">
        <w:rPr>
          <w:rFonts w:eastAsia="Times New Roman" w:cstheme="minorHAnsi"/>
          <w:iCs/>
          <w:color w:val="000000"/>
        </w:rPr>
        <w:t xml:space="preserve"> </w:t>
      </w:r>
      <w:r w:rsidR="00C71BA2" w:rsidRPr="00B20787">
        <w:rPr>
          <w:rFonts w:eastAsia="Times New Roman" w:cstheme="minorHAnsi"/>
          <w:iCs/>
          <w:color w:val="000000"/>
        </w:rPr>
        <w:t xml:space="preserve">means to </w:t>
      </w:r>
      <w:r w:rsidRPr="00B20787">
        <w:rPr>
          <w:rFonts w:eastAsia="Times New Roman" w:cstheme="minorHAnsi"/>
          <w:i/>
          <w:iCs/>
          <w:color w:val="000000"/>
        </w:rPr>
        <w:t>remain under</w:t>
      </w:r>
      <w:r w:rsidR="00C71BA2" w:rsidRPr="00B20787">
        <w:rPr>
          <w:rFonts w:eastAsia="Times New Roman" w:cstheme="minorHAnsi"/>
          <w:iCs/>
          <w:color w:val="000000"/>
        </w:rPr>
        <w:t>.</w:t>
      </w:r>
      <w:r w:rsidR="008B06CA" w:rsidRPr="00B20787">
        <w:rPr>
          <w:rFonts w:eastAsia="Times New Roman" w:cstheme="minorHAnsi"/>
          <w:iCs/>
          <w:color w:val="000000"/>
        </w:rPr>
        <w:t xml:space="preserve"> </w:t>
      </w:r>
      <w:r w:rsidR="00C21432" w:rsidRPr="00B20787">
        <w:rPr>
          <w:rFonts w:eastAsia="Times New Roman" w:cstheme="minorHAnsi"/>
          <w:iCs/>
          <w:color w:val="000000"/>
        </w:rPr>
        <w:t>It means to resist running away</w:t>
      </w:r>
      <w:r w:rsidR="00A50E2E" w:rsidRPr="00B20787">
        <w:rPr>
          <w:rFonts w:eastAsia="Times New Roman" w:cstheme="minorHAnsi"/>
          <w:iCs/>
          <w:color w:val="000000"/>
        </w:rPr>
        <w:t>. Running away looks different for d</w:t>
      </w:r>
      <w:r w:rsidR="002B10C0" w:rsidRPr="00B20787">
        <w:rPr>
          <w:rFonts w:eastAsia="Times New Roman" w:cstheme="minorHAnsi"/>
          <w:iCs/>
          <w:color w:val="000000"/>
        </w:rPr>
        <w:t>ifferent Idol types. A m</w:t>
      </w:r>
      <w:r w:rsidR="00BA174E" w:rsidRPr="00B20787">
        <w:rPr>
          <w:rFonts w:eastAsia="Times New Roman" w:cstheme="minorHAnsi"/>
          <w:iCs/>
          <w:color w:val="000000"/>
        </w:rPr>
        <w:t xml:space="preserve">astery </w:t>
      </w:r>
      <w:r w:rsidR="003629CA" w:rsidRPr="00B20787">
        <w:rPr>
          <w:rFonts w:eastAsia="Times New Roman" w:cstheme="minorHAnsi"/>
          <w:iCs/>
          <w:color w:val="000000"/>
        </w:rPr>
        <w:t>type</w:t>
      </w:r>
      <w:r w:rsidR="00A50E2E" w:rsidRPr="00B20787">
        <w:rPr>
          <w:rFonts w:eastAsia="Times New Roman" w:cstheme="minorHAnsi"/>
          <w:iCs/>
          <w:color w:val="000000"/>
        </w:rPr>
        <w:t xml:space="preserve"> runs </w:t>
      </w:r>
      <w:r w:rsidR="00814217" w:rsidRPr="00B20787">
        <w:rPr>
          <w:rFonts w:eastAsia="Times New Roman" w:cstheme="minorHAnsi"/>
          <w:iCs/>
          <w:color w:val="000000"/>
        </w:rPr>
        <w:t xml:space="preserve">away </w:t>
      </w:r>
      <w:r w:rsidR="00A50E2E" w:rsidRPr="00B20787">
        <w:rPr>
          <w:rFonts w:eastAsia="Times New Roman" w:cstheme="minorHAnsi"/>
          <w:iCs/>
          <w:color w:val="000000"/>
        </w:rPr>
        <w:t>by</w:t>
      </w:r>
      <w:r w:rsidR="009538FB" w:rsidRPr="00B20787">
        <w:rPr>
          <w:rFonts w:eastAsia="Times New Roman" w:cstheme="minorHAnsi"/>
          <w:iCs/>
          <w:color w:val="000000"/>
        </w:rPr>
        <w:t xml:space="preserve"> </w:t>
      </w:r>
      <w:r w:rsidR="00064252" w:rsidRPr="00B20787">
        <w:rPr>
          <w:rFonts w:eastAsia="Times New Roman" w:cstheme="minorHAnsi"/>
          <w:iCs/>
          <w:color w:val="000000"/>
        </w:rPr>
        <w:t>s</w:t>
      </w:r>
      <w:r w:rsidR="00037D72" w:rsidRPr="00B20787">
        <w:rPr>
          <w:rFonts w:eastAsia="Times New Roman" w:cstheme="minorHAnsi"/>
          <w:iCs/>
          <w:color w:val="000000"/>
        </w:rPr>
        <w:t xml:space="preserve">elf-assertion or </w:t>
      </w:r>
      <w:r w:rsidR="00216DEF" w:rsidRPr="00B20787">
        <w:rPr>
          <w:rFonts w:eastAsia="Times New Roman" w:cstheme="minorHAnsi"/>
          <w:iCs/>
          <w:color w:val="000000"/>
        </w:rPr>
        <w:t>grabbing</w:t>
      </w:r>
      <w:r w:rsidR="009538FB" w:rsidRPr="00B20787">
        <w:rPr>
          <w:rFonts w:eastAsia="Times New Roman" w:cstheme="minorHAnsi"/>
          <w:iCs/>
          <w:color w:val="000000"/>
        </w:rPr>
        <w:t xml:space="preserve"> control</w:t>
      </w:r>
      <w:r w:rsidR="002B10C0" w:rsidRPr="00B20787">
        <w:rPr>
          <w:rFonts w:eastAsia="Times New Roman" w:cstheme="minorHAnsi"/>
          <w:iCs/>
          <w:color w:val="000000"/>
        </w:rPr>
        <w:t>. A s</w:t>
      </w:r>
      <w:r w:rsidR="00BA174E" w:rsidRPr="00B20787">
        <w:rPr>
          <w:rFonts w:eastAsia="Times New Roman" w:cstheme="minorHAnsi"/>
          <w:iCs/>
          <w:color w:val="000000"/>
        </w:rPr>
        <w:t xml:space="preserve">elf-effacing </w:t>
      </w:r>
      <w:r w:rsidR="003629CA" w:rsidRPr="00B20787">
        <w:rPr>
          <w:rFonts w:eastAsia="Times New Roman" w:cstheme="minorHAnsi"/>
          <w:iCs/>
          <w:color w:val="000000"/>
        </w:rPr>
        <w:t xml:space="preserve">type </w:t>
      </w:r>
      <w:r w:rsidR="00A50E2E" w:rsidRPr="00B20787">
        <w:rPr>
          <w:rFonts w:eastAsia="Times New Roman" w:cstheme="minorHAnsi"/>
          <w:iCs/>
          <w:color w:val="000000"/>
        </w:rPr>
        <w:t xml:space="preserve">runs </w:t>
      </w:r>
      <w:r w:rsidR="00814217" w:rsidRPr="00B20787">
        <w:rPr>
          <w:rFonts w:eastAsia="Times New Roman" w:cstheme="minorHAnsi"/>
          <w:iCs/>
          <w:color w:val="000000"/>
        </w:rPr>
        <w:t xml:space="preserve">away </w:t>
      </w:r>
      <w:r w:rsidR="00A50E2E" w:rsidRPr="00B20787">
        <w:rPr>
          <w:rFonts w:eastAsia="Times New Roman" w:cstheme="minorHAnsi"/>
          <w:iCs/>
          <w:color w:val="000000"/>
        </w:rPr>
        <w:t>by appeas</w:t>
      </w:r>
      <w:r w:rsidR="002B10C0" w:rsidRPr="00B20787">
        <w:rPr>
          <w:rFonts w:eastAsia="Times New Roman" w:cstheme="minorHAnsi"/>
          <w:iCs/>
          <w:color w:val="000000"/>
        </w:rPr>
        <w:t>ing and comp</w:t>
      </w:r>
      <w:r w:rsidR="0070788D" w:rsidRPr="00B20787">
        <w:rPr>
          <w:rFonts w:eastAsia="Times New Roman" w:cstheme="minorHAnsi"/>
          <w:iCs/>
          <w:color w:val="000000"/>
        </w:rPr>
        <w:t>lying</w:t>
      </w:r>
      <w:r w:rsidR="002B10C0" w:rsidRPr="00B20787">
        <w:rPr>
          <w:rFonts w:eastAsia="Times New Roman" w:cstheme="minorHAnsi"/>
          <w:iCs/>
          <w:color w:val="000000"/>
        </w:rPr>
        <w:t>. A r</w:t>
      </w:r>
      <w:r w:rsidR="00BA174E" w:rsidRPr="00B20787">
        <w:rPr>
          <w:rFonts w:eastAsia="Times New Roman" w:cstheme="minorHAnsi"/>
          <w:iCs/>
          <w:color w:val="000000"/>
        </w:rPr>
        <w:t xml:space="preserve">esigned </w:t>
      </w:r>
      <w:r w:rsidR="003629CA" w:rsidRPr="00B20787">
        <w:rPr>
          <w:rFonts w:eastAsia="Times New Roman" w:cstheme="minorHAnsi"/>
          <w:iCs/>
          <w:color w:val="000000"/>
        </w:rPr>
        <w:t xml:space="preserve">type </w:t>
      </w:r>
      <w:r w:rsidR="00A50E2E" w:rsidRPr="00B20787">
        <w:rPr>
          <w:rFonts w:eastAsia="Times New Roman" w:cstheme="minorHAnsi"/>
          <w:iCs/>
          <w:color w:val="000000"/>
        </w:rPr>
        <w:t>just runs. It takes faith, or trust, to stand and resist running</w:t>
      </w:r>
      <w:r w:rsidR="00814217" w:rsidRPr="00B20787">
        <w:rPr>
          <w:rFonts w:eastAsia="Times New Roman" w:cstheme="minorHAnsi"/>
          <w:iCs/>
          <w:color w:val="000000"/>
        </w:rPr>
        <w:t xml:space="preserve"> away</w:t>
      </w:r>
      <w:r w:rsidR="00A50E2E" w:rsidRPr="00B20787">
        <w:rPr>
          <w:rFonts w:eastAsia="Times New Roman" w:cstheme="minorHAnsi"/>
          <w:iCs/>
          <w:color w:val="000000"/>
        </w:rPr>
        <w:t>.</w:t>
      </w:r>
      <w:r w:rsidR="00836AF0" w:rsidRPr="00B20787">
        <w:rPr>
          <w:rFonts w:eastAsia="Times New Roman" w:cstheme="minorHAnsi"/>
          <w:iCs/>
          <w:color w:val="000000"/>
        </w:rPr>
        <w:t xml:space="preserve"> </w:t>
      </w:r>
      <w:r w:rsidR="0011233D" w:rsidRPr="00B20787">
        <w:rPr>
          <w:rFonts w:eastAsia="Times New Roman" w:cstheme="minorHAnsi"/>
          <w:iCs/>
          <w:color w:val="000000"/>
        </w:rPr>
        <w:t xml:space="preserve">We learn that productive endurance is </w:t>
      </w:r>
      <w:r w:rsidR="0011233D" w:rsidRPr="00B20787">
        <w:rPr>
          <w:rFonts w:eastAsia="Times New Roman" w:cstheme="minorHAnsi"/>
          <w:i/>
          <w:iCs/>
          <w:color w:val="000000"/>
        </w:rPr>
        <w:t>for</w:t>
      </w:r>
      <w:r w:rsidR="0011233D" w:rsidRPr="00B20787">
        <w:rPr>
          <w:rFonts w:eastAsia="Times New Roman" w:cstheme="minorHAnsi"/>
          <w:iCs/>
          <w:color w:val="000000"/>
        </w:rPr>
        <w:t xml:space="preserve"> us; it plays a crucial role in developing our True Self and revealing our real glory. </w:t>
      </w:r>
      <w:r w:rsidR="00C21432" w:rsidRPr="00B20787">
        <w:rPr>
          <w:rFonts w:eastAsia="Times New Roman" w:cstheme="minorHAnsi"/>
          <w:iCs/>
          <w:color w:val="000000"/>
        </w:rPr>
        <w:t>All kinds of experiences put our faith under the microscope</w:t>
      </w:r>
      <w:r w:rsidR="00AF251E" w:rsidRPr="00B20787">
        <w:rPr>
          <w:rFonts w:eastAsia="Times New Roman" w:cstheme="minorHAnsi"/>
          <w:iCs/>
          <w:color w:val="000000"/>
        </w:rPr>
        <w:t>; we</w:t>
      </w:r>
      <w:r w:rsidR="00C21432" w:rsidRPr="00B20787">
        <w:rPr>
          <w:rFonts w:eastAsia="Times New Roman" w:cstheme="minorHAnsi"/>
          <w:iCs/>
          <w:color w:val="000000"/>
        </w:rPr>
        <w:t xml:space="preserve"> get to see</w:t>
      </w:r>
      <w:r w:rsidR="00030145" w:rsidRPr="00B20787">
        <w:rPr>
          <w:rFonts w:eastAsia="Times New Roman" w:cstheme="minorHAnsi"/>
          <w:iCs/>
          <w:color w:val="000000"/>
        </w:rPr>
        <w:t xml:space="preserve"> where we have placed our trust. Are </w:t>
      </w:r>
      <w:r w:rsidR="00BB30A1" w:rsidRPr="00B20787">
        <w:rPr>
          <w:rFonts w:eastAsia="Times New Roman" w:cstheme="minorHAnsi"/>
          <w:iCs/>
          <w:color w:val="000000"/>
        </w:rPr>
        <w:t>we trusting</w:t>
      </w:r>
      <w:r w:rsidR="00030145" w:rsidRPr="00B20787">
        <w:rPr>
          <w:rFonts w:eastAsia="Times New Roman" w:cstheme="minorHAnsi"/>
          <w:iCs/>
          <w:color w:val="000000"/>
        </w:rPr>
        <w:t xml:space="preserve"> </w:t>
      </w:r>
      <w:r w:rsidR="00C21432" w:rsidRPr="00B20787">
        <w:rPr>
          <w:rFonts w:eastAsia="Times New Roman" w:cstheme="minorHAnsi"/>
          <w:iCs/>
          <w:color w:val="000000"/>
        </w:rPr>
        <w:t>God and His love, or</w:t>
      </w:r>
      <w:r w:rsidR="00030145" w:rsidRPr="00B20787">
        <w:rPr>
          <w:rFonts w:eastAsia="Times New Roman" w:cstheme="minorHAnsi"/>
          <w:iCs/>
          <w:color w:val="000000"/>
        </w:rPr>
        <w:t xml:space="preserve"> are we trusting the Idol Self and its fears?</w:t>
      </w:r>
      <w:r w:rsidR="0088555E" w:rsidRPr="00B20787">
        <w:rPr>
          <w:rFonts w:eastAsia="Times New Roman" w:cstheme="minorHAnsi"/>
          <w:iCs/>
          <w:color w:val="000000"/>
        </w:rPr>
        <w:t xml:space="preserve"> </w:t>
      </w:r>
    </w:p>
    <w:p w14:paraId="66085848" w14:textId="22DB17E3" w:rsidR="00A04F71" w:rsidRPr="00B20787" w:rsidRDefault="00C21432" w:rsidP="002C65FE">
      <w:pPr>
        <w:widowControl w:val="0"/>
        <w:spacing w:after="0" w:line="240" w:lineRule="auto"/>
        <w:ind w:left="360"/>
        <w:jc w:val="both"/>
        <w:rPr>
          <w:rFonts w:eastAsia="Times New Roman" w:cstheme="minorHAnsi"/>
          <w:iCs/>
        </w:rPr>
      </w:pPr>
      <w:r w:rsidRPr="00B20787">
        <w:rPr>
          <w:rFonts w:eastAsia="Times New Roman" w:cstheme="minorHAnsi"/>
          <w:iCs/>
          <w:color w:val="000000"/>
        </w:rPr>
        <w:lastRenderedPageBreak/>
        <w:t xml:space="preserve">While we remain under the tension of the </w:t>
      </w:r>
      <w:r w:rsidR="00BD2CDD" w:rsidRPr="00B20787">
        <w:rPr>
          <w:rFonts w:eastAsia="Times New Roman" w:cstheme="minorHAnsi"/>
          <w:iCs/>
          <w:color w:val="000000"/>
        </w:rPr>
        <w:t>experiment</w:t>
      </w:r>
      <w:r w:rsidR="00B32E69" w:rsidRPr="00B20787">
        <w:rPr>
          <w:rFonts w:eastAsia="Times New Roman" w:cstheme="minorHAnsi"/>
          <w:iCs/>
          <w:color w:val="000000"/>
        </w:rPr>
        <w:t>,</w:t>
      </w:r>
      <w:r w:rsidR="008B06CA" w:rsidRPr="00B20787">
        <w:rPr>
          <w:rFonts w:eastAsia="Times New Roman" w:cstheme="minorHAnsi"/>
          <w:iCs/>
          <w:color w:val="000000"/>
        </w:rPr>
        <w:t xml:space="preserve"> we become creative. </w:t>
      </w:r>
      <w:r w:rsidRPr="00B20787">
        <w:rPr>
          <w:rFonts w:eastAsia="Times New Roman" w:cstheme="minorHAnsi"/>
          <w:iCs/>
          <w:color w:val="000000"/>
        </w:rPr>
        <w:t xml:space="preserve">We </w:t>
      </w:r>
      <w:r w:rsidR="00C50D40" w:rsidRPr="00B20787">
        <w:rPr>
          <w:rFonts w:eastAsia="Times New Roman" w:cstheme="minorHAnsi"/>
          <w:iCs/>
          <w:color w:val="000000"/>
        </w:rPr>
        <w:t xml:space="preserve">become aware, </w:t>
      </w:r>
      <w:r w:rsidR="00B32E69" w:rsidRPr="00B20787">
        <w:rPr>
          <w:rFonts w:eastAsia="Times New Roman" w:cstheme="minorHAnsi"/>
          <w:iCs/>
          <w:color w:val="000000"/>
        </w:rPr>
        <w:t xml:space="preserve">we </w:t>
      </w:r>
      <w:r w:rsidRPr="00B20787">
        <w:rPr>
          <w:rFonts w:eastAsia="Times New Roman" w:cstheme="minorHAnsi"/>
          <w:iCs/>
          <w:color w:val="000000"/>
        </w:rPr>
        <w:t>explore,</w:t>
      </w:r>
      <w:r w:rsidR="00C71BA2" w:rsidRPr="00B20787">
        <w:rPr>
          <w:rFonts w:eastAsia="Times New Roman" w:cstheme="minorHAnsi"/>
          <w:iCs/>
          <w:color w:val="000000"/>
        </w:rPr>
        <w:t xml:space="preserve"> we use tools</w:t>
      </w:r>
      <w:r w:rsidR="00B32E69" w:rsidRPr="00B20787">
        <w:rPr>
          <w:rFonts w:eastAsia="Times New Roman" w:cstheme="minorHAnsi"/>
          <w:iCs/>
          <w:color w:val="000000"/>
        </w:rPr>
        <w:t>,</w:t>
      </w:r>
      <w:r w:rsidR="00C71BA2" w:rsidRPr="00B20787">
        <w:rPr>
          <w:rFonts w:eastAsia="Times New Roman" w:cstheme="minorHAnsi"/>
          <w:iCs/>
          <w:color w:val="000000"/>
        </w:rPr>
        <w:t xml:space="preserve"> and we</w:t>
      </w:r>
      <w:r w:rsidR="00BD2CDD" w:rsidRPr="00B20787">
        <w:rPr>
          <w:rFonts w:eastAsia="Times New Roman" w:cstheme="minorHAnsi"/>
          <w:iCs/>
          <w:color w:val="000000"/>
        </w:rPr>
        <w:t xml:space="preserve"> get he</w:t>
      </w:r>
      <w:r w:rsidR="00C50D40" w:rsidRPr="00B20787">
        <w:rPr>
          <w:rFonts w:eastAsia="Times New Roman" w:cstheme="minorHAnsi"/>
          <w:iCs/>
          <w:color w:val="000000"/>
        </w:rPr>
        <w:t>lp</w:t>
      </w:r>
      <w:r w:rsidR="00BD2CDD" w:rsidRPr="00B20787">
        <w:rPr>
          <w:rFonts w:eastAsia="Times New Roman" w:cstheme="minorHAnsi"/>
          <w:iCs/>
          <w:color w:val="000000"/>
        </w:rPr>
        <w:t xml:space="preserve">. </w:t>
      </w:r>
      <w:r w:rsidRPr="00B20787">
        <w:rPr>
          <w:rFonts w:eastAsia="Times New Roman" w:cstheme="minorHAnsi"/>
          <w:iCs/>
          <w:color w:val="000000"/>
        </w:rPr>
        <w:t xml:space="preserve">We learn that </w:t>
      </w:r>
      <w:r w:rsidR="0025781D" w:rsidRPr="00B20787">
        <w:rPr>
          <w:rFonts w:eastAsia="Times New Roman" w:cstheme="minorHAnsi"/>
          <w:iCs/>
          <w:color w:val="000000"/>
        </w:rPr>
        <w:t xml:space="preserve">productive </w:t>
      </w:r>
      <w:r w:rsidR="00BD2CDD" w:rsidRPr="00B20787">
        <w:rPr>
          <w:rFonts w:eastAsia="Times New Roman" w:cstheme="minorHAnsi"/>
          <w:iCs/>
          <w:color w:val="000000"/>
        </w:rPr>
        <w:t xml:space="preserve">endurance is </w:t>
      </w:r>
      <w:r w:rsidR="00B32E69" w:rsidRPr="00B20787">
        <w:rPr>
          <w:rFonts w:eastAsia="Times New Roman" w:cstheme="minorHAnsi"/>
          <w:i/>
          <w:iCs/>
          <w:color w:val="000000"/>
        </w:rPr>
        <w:t>for</w:t>
      </w:r>
      <w:r w:rsidR="00BD2CDD" w:rsidRPr="00B20787">
        <w:rPr>
          <w:rFonts w:eastAsia="Times New Roman" w:cstheme="minorHAnsi"/>
          <w:iCs/>
          <w:color w:val="000000"/>
        </w:rPr>
        <w:t xml:space="preserve"> us</w:t>
      </w:r>
      <w:r w:rsidR="0070788D" w:rsidRPr="00B20787">
        <w:rPr>
          <w:rFonts w:eastAsia="Times New Roman" w:cstheme="minorHAnsi"/>
          <w:iCs/>
          <w:color w:val="000000"/>
        </w:rPr>
        <w:t xml:space="preserve">; </w:t>
      </w:r>
      <w:r w:rsidR="00EA583B" w:rsidRPr="00B20787">
        <w:rPr>
          <w:rFonts w:eastAsia="Times New Roman" w:cstheme="minorHAnsi"/>
          <w:iCs/>
          <w:color w:val="000000"/>
        </w:rPr>
        <w:t>it</w:t>
      </w:r>
      <w:r w:rsidRPr="00B20787">
        <w:rPr>
          <w:rFonts w:eastAsia="Times New Roman" w:cstheme="minorHAnsi"/>
          <w:iCs/>
          <w:color w:val="000000"/>
        </w:rPr>
        <w:t xml:space="preserve"> </w:t>
      </w:r>
      <w:r w:rsidR="0011074C" w:rsidRPr="00B20787">
        <w:rPr>
          <w:rFonts w:eastAsia="Times New Roman" w:cstheme="minorHAnsi"/>
          <w:iCs/>
          <w:color w:val="000000"/>
        </w:rPr>
        <w:t xml:space="preserve">plays a crucial </w:t>
      </w:r>
      <w:r w:rsidR="00DD203B" w:rsidRPr="00B20787">
        <w:rPr>
          <w:rFonts w:eastAsia="Times New Roman" w:cstheme="minorHAnsi"/>
          <w:iCs/>
          <w:color w:val="000000"/>
        </w:rPr>
        <w:t>role</w:t>
      </w:r>
      <w:r w:rsidR="0011074C" w:rsidRPr="00B20787">
        <w:rPr>
          <w:rFonts w:eastAsia="Times New Roman" w:cstheme="minorHAnsi"/>
          <w:iCs/>
          <w:color w:val="000000"/>
        </w:rPr>
        <w:t xml:space="preserve"> in</w:t>
      </w:r>
      <w:r w:rsidR="00265DFF" w:rsidRPr="00B20787">
        <w:rPr>
          <w:rFonts w:eastAsia="Times New Roman" w:cstheme="minorHAnsi"/>
          <w:iCs/>
          <w:color w:val="000000"/>
        </w:rPr>
        <w:t xml:space="preserve"> </w:t>
      </w:r>
      <w:r w:rsidR="00DD1E6D" w:rsidRPr="00B20787">
        <w:rPr>
          <w:rFonts w:eastAsia="Times New Roman" w:cstheme="minorHAnsi"/>
          <w:iCs/>
          <w:color w:val="000000"/>
        </w:rPr>
        <w:t>developing</w:t>
      </w:r>
      <w:r w:rsidR="00C71BA2" w:rsidRPr="00B20787">
        <w:rPr>
          <w:rFonts w:eastAsia="Times New Roman" w:cstheme="minorHAnsi"/>
          <w:iCs/>
          <w:color w:val="000000"/>
        </w:rPr>
        <w:t xml:space="preserve"> our True Self and </w:t>
      </w:r>
      <w:r w:rsidR="00DD1E6D" w:rsidRPr="00B20787">
        <w:rPr>
          <w:rFonts w:eastAsia="Times New Roman" w:cstheme="minorHAnsi"/>
          <w:iCs/>
          <w:color w:val="000000"/>
        </w:rPr>
        <w:t>revealing</w:t>
      </w:r>
      <w:r w:rsidR="0011074C" w:rsidRPr="00B20787">
        <w:rPr>
          <w:rFonts w:eastAsia="Times New Roman" w:cstheme="minorHAnsi"/>
          <w:iCs/>
          <w:color w:val="000000"/>
        </w:rPr>
        <w:t xml:space="preserve"> </w:t>
      </w:r>
      <w:r w:rsidR="00C71BA2" w:rsidRPr="00B20787">
        <w:rPr>
          <w:rFonts w:eastAsia="Times New Roman" w:cstheme="minorHAnsi"/>
          <w:iCs/>
          <w:color w:val="000000"/>
        </w:rPr>
        <w:t>our</w:t>
      </w:r>
      <w:r w:rsidR="00DD1E6D" w:rsidRPr="00B20787">
        <w:rPr>
          <w:rFonts w:eastAsia="Times New Roman" w:cstheme="minorHAnsi"/>
          <w:iCs/>
          <w:color w:val="000000"/>
        </w:rPr>
        <w:t xml:space="preserve"> real</w:t>
      </w:r>
      <w:r w:rsidR="00BD2CDD" w:rsidRPr="00B20787">
        <w:rPr>
          <w:rFonts w:eastAsia="Times New Roman" w:cstheme="minorHAnsi"/>
          <w:iCs/>
          <w:color w:val="000000"/>
        </w:rPr>
        <w:t xml:space="preserve"> glory</w:t>
      </w:r>
      <w:r w:rsidR="00BD2CDD" w:rsidRPr="00B20787">
        <w:rPr>
          <w:rFonts w:eastAsia="Times New Roman" w:cstheme="minorHAnsi"/>
          <w:iCs/>
        </w:rPr>
        <w:t>.</w:t>
      </w:r>
    </w:p>
    <w:p w14:paraId="73F9326A" w14:textId="77777777" w:rsidR="009D3EE7" w:rsidRPr="00B20787" w:rsidRDefault="009D3EE7" w:rsidP="00B957F6">
      <w:pPr>
        <w:spacing w:after="0" w:line="240" w:lineRule="auto"/>
        <w:ind w:left="360"/>
        <w:jc w:val="both"/>
        <w:rPr>
          <w:rFonts w:eastAsia="Times New Roman" w:cstheme="minorHAnsi"/>
          <w:b/>
          <w:iCs/>
        </w:rPr>
      </w:pPr>
    </w:p>
    <w:p w14:paraId="1D0525AB" w14:textId="5E7BFB1E" w:rsidR="002D65E6" w:rsidRPr="00B20787" w:rsidRDefault="002D65E6" w:rsidP="00B957F6">
      <w:pPr>
        <w:spacing w:after="0" w:line="240" w:lineRule="auto"/>
        <w:ind w:left="360"/>
        <w:jc w:val="both"/>
        <w:rPr>
          <w:rFonts w:eastAsia="Times New Roman" w:cstheme="minorHAnsi"/>
          <w:iCs/>
          <w:color w:val="000000"/>
        </w:rPr>
      </w:pPr>
      <w:r w:rsidRPr="00B20787">
        <w:rPr>
          <w:rFonts w:eastAsia="Times New Roman" w:cstheme="minorHAnsi"/>
          <w:iCs/>
          <w:color w:val="000000"/>
        </w:rPr>
        <w:t xml:space="preserve">In the old days of photography, light striking the film changed the nature of the film’s coating, but that change could not be seen until the film was developed. </w:t>
      </w:r>
      <w:r w:rsidR="00CC3060" w:rsidRPr="00B20787">
        <w:rPr>
          <w:rFonts w:eastAsia="Times New Roman" w:cstheme="minorHAnsi"/>
          <w:iCs/>
          <w:color w:val="000000"/>
        </w:rPr>
        <w:t>For this reason, the</w:t>
      </w:r>
      <w:r w:rsidRPr="00B20787">
        <w:rPr>
          <w:rFonts w:eastAsia="Times New Roman" w:cstheme="minorHAnsi"/>
          <w:iCs/>
          <w:color w:val="000000"/>
        </w:rPr>
        <w:t xml:space="preserve"> film had to go into </w:t>
      </w:r>
      <w:r w:rsidR="00BE588E" w:rsidRPr="00B20787">
        <w:rPr>
          <w:rFonts w:eastAsia="Times New Roman" w:cstheme="minorHAnsi"/>
          <w:iCs/>
          <w:color w:val="000000"/>
        </w:rPr>
        <w:t>a</w:t>
      </w:r>
      <w:r w:rsidRPr="00B20787">
        <w:rPr>
          <w:rFonts w:eastAsia="Times New Roman" w:cstheme="minorHAnsi"/>
          <w:iCs/>
          <w:color w:val="000000"/>
        </w:rPr>
        <w:t xml:space="preserve"> developing bath</w:t>
      </w:r>
      <w:r w:rsidR="00AF251E" w:rsidRPr="00B20787">
        <w:rPr>
          <w:rFonts w:eastAsia="Times New Roman" w:cstheme="minorHAnsi"/>
          <w:iCs/>
          <w:color w:val="000000"/>
        </w:rPr>
        <w:t>—</w:t>
      </w:r>
      <w:r w:rsidRPr="00B20787">
        <w:rPr>
          <w:rFonts w:eastAsia="Times New Roman" w:cstheme="minorHAnsi"/>
          <w:iCs/>
          <w:color w:val="000000"/>
        </w:rPr>
        <w:t xml:space="preserve">a </w:t>
      </w:r>
      <w:r w:rsidR="00265DEC" w:rsidRPr="00B20787">
        <w:rPr>
          <w:rFonts w:eastAsia="Times New Roman" w:cstheme="minorHAnsi"/>
          <w:iCs/>
          <w:color w:val="000000"/>
        </w:rPr>
        <w:t xml:space="preserve">kind of </w:t>
      </w:r>
      <w:r w:rsidRPr="00B20787">
        <w:rPr>
          <w:rFonts w:eastAsia="Times New Roman" w:cstheme="minorHAnsi"/>
          <w:iCs/>
          <w:color w:val="000000"/>
        </w:rPr>
        <w:t>baptism</w:t>
      </w:r>
      <w:r w:rsidR="00AF251E" w:rsidRPr="00B20787">
        <w:rPr>
          <w:rFonts w:eastAsia="Times New Roman" w:cstheme="minorHAnsi"/>
          <w:iCs/>
          <w:color w:val="000000"/>
        </w:rPr>
        <w:t>,</w:t>
      </w:r>
      <w:r w:rsidRPr="00B20787">
        <w:rPr>
          <w:rFonts w:eastAsia="Times New Roman" w:cstheme="minorHAnsi"/>
          <w:iCs/>
          <w:color w:val="000000"/>
        </w:rPr>
        <w:t xml:space="preserve"> if you will</w:t>
      </w:r>
      <w:r w:rsidR="00265DEC" w:rsidRPr="00B20787">
        <w:rPr>
          <w:rFonts w:eastAsia="Times New Roman" w:cstheme="minorHAnsi"/>
          <w:iCs/>
          <w:color w:val="000000"/>
        </w:rPr>
        <w:t>—</w:t>
      </w:r>
      <w:r w:rsidRPr="00B20787">
        <w:rPr>
          <w:rFonts w:eastAsia="Times New Roman" w:cstheme="minorHAnsi"/>
          <w:iCs/>
          <w:color w:val="000000"/>
        </w:rPr>
        <w:t xml:space="preserve">where it underwent a process that revealed the latent or photographed image. </w:t>
      </w:r>
      <w:r w:rsidR="00D66484" w:rsidRPr="00B20787">
        <w:rPr>
          <w:rFonts w:eastAsia="Times New Roman" w:cstheme="minorHAnsi"/>
          <w:iCs/>
          <w:color w:val="000000"/>
        </w:rPr>
        <w:t>T</w:t>
      </w:r>
      <w:r w:rsidRPr="00B20787">
        <w:rPr>
          <w:rFonts w:eastAsia="Times New Roman" w:cstheme="minorHAnsi"/>
          <w:iCs/>
          <w:color w:val="000000"/>
        </w:rPr>
        <w:t xml:space="preserve">he film would then go into </w:t>
      </w:r>
      <w:r w:rsidR="00BE588E" w:rsidRPr="00B20787">
        <w:rPr>
          <w:rFonts w:eastAsia="Times New Roman" w:cstheme="minorHAnsi"/>
          <w:iCs/>
          <w:color w:val="000000"/>
        </w:rPr>
        <w:t xml:space="preserve">a </w:t>
      </w:r>
      <w:r w:rsidRPr="00B20787">
        <w:rPr>
          <w:rFonts w:eastAsia="Times New Roman" w:cstheme="minorHAnsi"/>
          <w:iCs/>
          <w:color w:val="000000"/>
        </w:rPr>
        <w:t xml:space="preserve">fixing bath where the image on the film became permanent. </w:t>
      </w:r>
      <w:r w:rsidR="0098090F" w:rsidRPr="00B20787">
        <w:rPr>
          <w:rFonts w:eastAsia="Times New Roman" w:cstheme="minorHAnsi"/>
          <w:iCs/>
          <w:color w:val="000000"/>
        </w:rPr>
        <w:t>You</w:t>
      </w:r>
      <w:r w:rsidR="00D66484" w:rsidRPr="00B20787">
        <w:rPr>
          <w:rFonts w:eastAsia="Times New Roman" w:cstheme="minorHAnsi"/>
          <w:iCs/>
          <w:color w:val="000000"/>
        </w:rPr>
        <w:t xml:space="preserve"> are going through a similar process</w:t>
      </w:r>
      <w:r w:rsidR="00BE588E" w:rsidRPr="00B20787">
        <w:rPr>
          <w:rFonts w:eastAsia="Times New Roman" w:cstheme="minorHAnsi"/>
          <w:iCs/>
          <w:color w:val="000000"/>
        </w:rPr>
        <w:t>.</w:t>
      </w:r>
      <w:r w:rsidR="00D66484" w:rsidRPr="00B20787">
        <w:rPr>
          <w:rFonts w:eastAsia="Times New Roman" w:cstheme="minorHAnsi"/>
          <w:iCs/>
          <w:color w:val="000000"/>
        </w:rPr>
        <w:t xml:space="preserve"> </w:t>
      </w:r>
      <w:r w:rsidRPr="00B20787">
        <w:rPr>
          <w:rFonts w:eastAsia="Times New Roman" w:cstheme="minorHAnsi"/>
          <w:iCs/>
          <w:color w:val="000000"/>
        </w:rPr>
        <w:t xml:space="preserve">Your </w:t>
      </w:r>
      <w:r w:rsidR="00265DEC" w:rsidRPr="00B20787">
        <w:rPr>
          <w:rFonts w:eastAsia="Times New Roman" w:cstheme="minorHAnsi"/>
          <w:iCs/>
          <w:color w:val="000000"/>
        </w:rPr>
        <w:t>nature</w:t>
      </w:r>
      <w:r w:rsidRPr="00B20787">
        <w:rPr>
          <w:rFonts w:eastAsia="Times New Roman" w:cstheme="minorHAnsi"/>
          <w:iCs/>
          <w:color w:val="000000"/>
        </w:rPr>
        <w:t xml:space="preserve"> has also been changed; it has been changed by the light of Jesus shining </w:t>
      </w:r>
      <w:r w:rsidR="00E7087B" w:rsidRPr="00B20787">
        <w:rPr>
          <w:rFonts w:eastAsia="Times New Roman" w:cstheme="minorHAnsi"/>
          <w:iCs/>
          <w:color w:val="000000"/>
        </w:rPr>
        <w:t xml:space="preserve">on </w:t>
      </w:r>
      <w:r w:rsidRPr="00B20787">
        <w:rPr>
          <w:rFonts w:eastAsia="Times New Roman" w:cstheme="minorHAnsi"/>
          <w:iCs/>
          <w:color w:val="000000"/>
        </w:rPr>
        <w:t xml:space="preserve">your soul. You are no longer a creature of darkness, full of the fears and the pride that set you in opposition to your Creator. You have been recreated by the power of the Spirit to live in the light. But who will be able to see what Jesus has imprinted on your soul unless you courageously go through the development process? And how will you </w:t>
      </w:r>
      <w:r w:rsidRPr="00B20787">
        <w:rPr>
          <w:rFonts w:eastAsia="Times New Roman" w:cstheme="minorHAnsi"/>
          <w:iCs/>
        </w:rPr>
        <w:t xml:space="preserve">consistently display that new image if you haven’t spent enough time in regular training to make those changes </w:t>
      </w:r>
      <w:r w:rsidR="00EA583B" w:rsidRPr="00B20787">
        <w:rPr>
          <w:rFonts w:eastAsia="Times New Roman" w:cstheme="minorHAnsi"/>
          <w:iCs/>
        </w:rPr>
        <w:t>enduring</w:t>
      </w:r>
      <w:r w:rsidRPr="00B20787">
        <w:rPr>
          <w:rFonts w:eastAsia="Times New Roman" w:cstheme="minorHAnsi"/>
          <w:iCs/>
        </w:rPr>
        <w:t xml:space="preserve">? The goal of our KF work is to produce in our lives </w:t>
      </w:r>
      <w:r w:rsidR="00E7087B" w:rsidRPr="00B20787">
        <w:rPr>
          <w:rFonts w:eastAsia="Times New Roman" w:cstheme="minorHAnsi"/>
          <w:iCs/>
        </w:rPr>
        <w:t xml:space="preserve">the </w:t>
      </w:r>
      <w:r w:rsidR="00DD1E6D" w:rsidRPr="00B20787">
        <w:rPr>
          <w:rFonts w:eastAsia="Times New Roman" w:cstheme="minorHAnsi"/>
          <w:iCs/>
        </w:rPr>
        <w:t>permanent</w:t>
      </w:r>
      <w:r w:rsidRPr="00B20787">
        <w:rPr>
          <w:rFonts w:eastAsia="Times New Roman" w:cstheme="minorHAnsi"/>
          <w:iCs/>
        </w:rPr>
        <w:t xml:space="preserve"> image of our spiritual rebirth. </w:t>
      </w:r>
      <w:r w:rsidR="00DD1E6D" w:rsidRPr="00B20787">
        <w:rPr>
          <w:rFonts w:eastAsia="Times New Roman" w:cstheme="minorHAnsi"/>
          <w:iCs/>
        </w:rPr>
        <w:t>Your spiritual rebirth is</w:t>
      </w:r>
      <w:r w:rsidR="00BF2BFE" w:rsidRPr="00B20787">
        <w:rPr>
          <w:rFonts w:eastAsia="Times New Roman" w:cstheme="minorHAnsi"/>
          <w:iCs/>
        </w:rPr>
        <w:t xml:space="preserve"> revealed when </w:t>
      </w:r>
      <w:r w:rsidR="00F1726E" w:rsidRPr="00B20787">
        <w:rPr>
          <w:rFonts w:eastAsia="Times New Roman" w:cstheme="minorHAnsi"/>
          <w:iCs/>
        </w:rPr>
        <w:t>you</w:t>
      </w:r>
      <w:r w:rsidR="00BF2BFE" w:rsidRPr="00B20787">
        <w:rPr>
          <w:rFonts w:eastAsia="Times New Roman" w:cstheme="minorHAnsi"/>
          <w:iCs/>
        </w:rPr>
        <w:t xml:space="preserve"> consistently </w:t>
      </w:r>
      <w:r w:rsidR="00F1726E" w:rsidRPr="00B20787">
        <w:rPr>
          <w:rFonts w:eastAsia="Times New Roman" w:cstheme="minorHAnsi"/>
          <w:iCs/>
        </w:rPr>
        <w:t xml:space="preserve">display the Fruit of the Spirit, giving evidence </w:t>
      </w:r>
      <w:r w:rsidR="00BF2BFE" w:rsidRPr="00B20787">
        <w:rPr>
          <w:rFonts w:eastAsia="Times New Roman" w:cstheme="minorHAnsi"/>
          <w:iCs/>
        </w:rPr>
        <w:t xml:space="preserve">of a </w:t>
      </w:r>
      <w:r w:rsidR="00DD1E6D" w:rsidRPr="00B20787">
        <w:rPr>
          <w:rFonts w:eastAsia="Times New Roman" w:cstheme="minorHAnsi"/>
          <w:iCs/>
        </w:rPr>
        <w:t>lasting</w:t>
      </w:r>
      <w:r w:rsidR="00BF2BFE" w:rsidRPr="00B20787">
        <w:rPr>
          <w:rFonts w:eastAsia="Times New Roman" w:cstheme="minorHAnsi"/>
          <w:iCs/>
        </w:rPr>
        <w:t xml:space="preserve"> change in your character. </w:t>
      </w:r>
      <w:r w:rsidRPr="00B20787">
        <w:rPr>
          <w:rFonts w:eastAsia="Times New Roman" w:cstheme="minorHAnsi"/>
          <w:iCs/>
        </w:rPr>
        <w:t xml:space="preserve">You can </w:t>
      </w:r>
      <w:r w:rsidR="00E0753B" w:rsidRPr="00B20787">
        <w:rPr>
          <w:rFonts w:eastAsia="Times New Roman" w:cstheme="minorHAnsi"/>
          <w:iCs/>
        </w:rPr>
        <w:t xml:space="preserve">choose to </w:t>
      </w:r>
      <w:r w:rsidRPr="00B20787">
        <w:rPr>
          <w:rFonts w:eastAsia="Times New Roman" w:cstheme="minorHAnsi"/>
          <w:iCs/>
        </w:rPr>
        <w:t xml:space="preserve">avoid </w:t>
      </w:r>
      <w:r w:rsidR="00821B49" w:rsidRPr="00B20787">
        <w:rPr>
          <w:rFonts w:eastAsia="Times New Roman" w:cstheme="minorHAnsi"/>
          <w:iCs/>
        </w:rPr>
        <w:t>the training that leads to lasting fruit</w:t>
      </w:r>
      <w:r w:rsidRPr="00B20787">
        <w:rPr>
          <w:rFonts w:eastAsia="Times New Roman" w:cstheme="minorHAnsi"/>
          <w:iCs/>
        </w:rPr>
        <w:t xml:space="preserve">, but </w:t>
      </w:r>
      <w:r w:rsidR="00F31111" w:rsidRPr="00B20787">
        <w:rPr>
          <w:rFonts w:eastAsia="Times New Roman" w:cstheme="minorHAnsi"/>
          <w:iCs/>
        </w:rPr>
        <w:t>if you</w:t>
      </w:r>
      <w:r w:rsidR="00E0753B" w:rsidRPr="00B20787">
        <w:rPr>
          <w:rFonts w:eastAsia="Times New Roman" w:cstheme="minorHAnsi"/>
          <w:iCs/>
        </w:rPr>
        <w:t xml:space="preserve"> </w:t>
      </w:r>
      <w:r w:rsidR="00F31111" w:rsidRPr="00B20787">
        <w:rPr>
          <w:rFonts w:eastAsia="Times New Roman" w:cstheme="minorHAnsi"/>
          <w:iCs/>
        </w:rPr>
        <w:t>do,</w:t>
      </w:r>
      <w:r w:rsidR="00BE588E" w:rsidRPr="00B20787">
        <w:rPr>
          <w:rFonts w:eastAsia="Times New Roman" w:cstheme="minorHAnsi"/>
          <w:iCs/>
        </w:rPr>
        <w:t xml:space="preserve"> </w:t>
      </w:r>
      <w:r w:rsidRPr="00B20787">
        <w:rPr>
          <w:rFonts w:eastAsia="Times New Roman" w:cstheme="minorHAnsi"/>
          <w:iCs/>
        </w:rPr>
        <w:t xml:space="preserve">you will never experience the transforming power of Jesus in and through your </w:t>
      </w:r>
      <w:r w:rsidR="00002B83" w:rsidRPr="00B20787">
        <w:rPr>
          <w:rFonts w:eastAsia="Times New Roman" w:cstheme="minorHAnsi"/>
          <w:iCs/>
        </w:rPr>
        <w:t>life</w:t>
      </w:r>
      <w:r w:rsidR="00821B49" w:rsidRPr="00B20787">
        <w:rPr>
          <w:rFonts w:eastAsia="Times New Roman" w:cstheme="minorHAnsi"/>
          <w:iCs/>
        </w:rPr>
        <w:t xml:space="preserve">. As a consequence, </w:t>
      </w:r>
      <w:r w:rsidR="00622905" w:rsidRPr="00B20787">
        <w:rPr>
          <w:rFonts w:eastAsia="Times New Roman" w:cstheme="minorHAnsi"/>
          <w:iCs/>
        </w:rPr>
        <w:t xml:space="preserve">the unique </w:t>
      </w:r>
      <w:r w:rsidR="00622905" w:rsidRPr="00B20787">
        <w:rPr>
          <w:rFonts w:eastAsia="Times New Roman" w:cstheme="minorHAnsi"/>
          <w:iCs/>
          <w:color w:val="000000"/>
        </w:rPr>
        <w:t xml:space="preserve">manifestation of </w:t>
      </w:r>
      <w:r w:rsidR="00C17097" w:rsidRPr="00B20787">
        <w:rPr>
          <w:rFonts w:eastAsia="Times New Roman" w:cstheme="minorHAnsi"/>
          <w:iCs/>
          <w:color w:val="000000"/>
        </w:rPr>
        <w:t xml:space="preserve">His </w:t>
      </w:r>
      <w:r w:rsidR="00622905" w:rsidRPr="00B20787">
        <w:rPr>
          <w:rFonts w:eastAsia="Times New Roman" w:cstheme="minorHAnsi"/>
          <w:iCs/>
          <w:color w:val="000000"/>
        </w:rPr>
        <w:t xml:space="preserve">splendor that you were designed to </w:t>
      </w:r>
      <w:r w:rsidR="00722199" w:rsidRPr="00B20787">
        <w:rPr>
          <w:rFonts w:eastAsia="Times New Roman" w:cstheme="minorHAnsi"/>
          <w:iCs/>
          <w:color w:val="000000"/>
        </w:rPr>
        <w:t>reveal</w:t>
      </w:r>
      <w:r w:rsidR="00622905" w:rsidRPr="00B20787">
        <w:rPr>
          <w:rFonts w:eastAsia="Times New Roman" w:cstheme="minorHAnsi"/>
          <w:iCs/>
          <w:color w:val="000000"/>
        </w:rPr>
        <w:t xml:space="preserve"> will never be </w:t>
      </w:r>
      <w:r w:rsidR="00722199" w:rsidRPr="00B20787">
        <w:rPr>
          <w:rFonts w:eastAsia="Times New Roman" w:cstheme="minorHAnsi"/>
          <w:iCs/>
          <w:color w:val="000000"/>
        </w:rPr>
        <w:t>displayed. On</w:t>
      </w:r>
      <w:r w:rsidRPr="00B20787">
        <w:rPr>
          <w:rFonts w:eastAsia="Times New Roman" w:cstheme="minorHAnsi"/>
          <w:iCs/>
          <w:color w:val="000000"/>
        </w:rPr>
        <w:t xml:space="preserve"> the other hand, you can choose to </w:t>
      </w:r>
      <w:r w:rsidR="00AF251E" w:rsidRPr="00B20787">
        <w:rPr>
          <w:rFonts w:eastAsia="Times New Roman" w:cstheme="minorHAnsi"/>
          <w:i/>
          <w:iCs/>
          <w:color w:val="000000"/>
        </w:rPr>
        <w:t xml:space="preserve">remain </w:t>
      </w:r>
      <w:r w:rsidR="00962D36" w:rsidRPr="00B20787">
        <w:rPr>
          <w:rFonts w:eastAsia="Times New Roman" w:cstheme="minorHAnsi"/>
          <w:i/>
          <w:iCs/>
          <w:color w:val="000000"/>
        </w:rPr>
        <w:t>under</w:t>
      </w:r>
      <w:r w:rsidR="00962D36" w:rsidRPr="00B20787">
        <w:rPr>
          <w:rFonts w:eastAsia="Times New Roman" w:cstheme="minorHAnsi"/>
          <w:iCs/>
          <w:color w:val="000000"/>
        </w:rPr>
        <w:t>, that</w:t>
      </w:r>
      <w:r w:rsidR="00263579" w:rsidRPr="00B20787">
        <w:rPr>
          <w:rFonts w:eastAsia="Times New Roman" w:cstheme="minorHAnsi"/>
          <w:iCs/>
          <w:color w:val="000000"/>
        </w:rPr>
        <w:t xml:space="preserve"> is, to</w:t>
      </w:r>
      <w:r w:rsidR="00191E00" w:rsidRPr="00B20787">
        <w:rPr>
          <w:rFonts w:eastAsia="Times New Roman" w:cstheme="minorHAnsi"/>
          <w:iCs/>
          <w:color w:val="000000"/>
        </w:rPr>
        <w:t xml:space="preserve"> </w:t>
      </w:r>
      <w:r w:rsidR="00002B83" w:rsidRPr="00B20787">
        <w:rPr>
          <w:rFonts w:eastAsia="Times New Roman" w:cstheme="minorHAnsi"/>
          <w:iCs/>
          <w:color w:val="000000"/>
        </w:rPr>
        <w:t>endure</w:t>
      </w:r>
      <w:r w:rsidR="00722199" w:rsidRPr="00B20787">
        <w:rPr>
          <w:rFonts w:eastAsia="Times New Roman" w:cstheme="minorHAnsi"/>
          <w:iCs/>
          <w:color w:val="000000"/>
        </w:rPr>
        <w:t xml:space="preserve"> your </w:t>
      </w:r>
      <w:r w:rsidRPr="00B20787">
        <w:rPr>
          <w:rFonts w:eastAsia="Times New Roman" w:cstheme="minorHAnsi"/>
          <w:iCs/>
          <w:color w:val="000000"/>
        </w:rPr>
        <w:t>training until the image of Christ is revealed to the world through you</w:t>
      </w:r>
      <w:r w:rsidR="007408B0" w:rsidRPr="00B20787">
        <w:rPr>
          <w:rFonts w:eastAsia="Times New Roman" w:cstheme="minorHAnsi"/>
          <w:iCs/>
          <w:color w:val="000000"/>
        </w:rPr>
        <w:t>.</w:t>
      </w:r>
    </w:p>
    <w:p w14:paraId="66182DEC" w14:textId="6FF99D48" w:rsidR="00A04F71" w:rsidRPr="00B20787" w:rsidRDefault="00A04F71" w:rsidP="00B957F6">
      <w:pPr>
        <w:spacing w:after="0" w:line="240" w:lineRule="auto"/>
        <w:ind w:left="360"/>
        <w:jc w:val="both"/>
        <w:rPr>
          <w:rFonts w:eastAsia="Times New Roman" w:cstheme="minorHAnsi"/>
          <w:iCs/>
          <w:color w:val="000000"/>
        </w:rPr>
      </w:pPr>
    </w:p>
    <w:p w14:paraId="526CC3C2" w14:textId="66A7342F" w:rsidR="00607D7F" w:rsidRPr="00B20787" w:rsidRDefault="00C21432" w:rsidP="00B957F6">
      <w:pPr>
        <w:spacing w:after="0" w:line="240" w:lineRule="auto"/>
        <w:ind w:left="360"/>
        <w:jc w:val="both"/>
        <w:rPr>
          <w:rFonts w:eastAsia="Times New Roman" w:cstheme="minorHAnsi"/>
          <w:color w:val="000000"/>
        </w:rPr>
      </w:pPr>
      <w:r w:rsidRPr="00B20787">
        <w:rPr>
          <w:rFonts w:eastAsia="Times New Roman" w:cstheme="minorHAnsi"/>
          <w:iCs/>
          <w:color w:val="000000"/>
        </w:rPr>
        <w:t>Most of us w</w:t>
      </w:r>
      <w:r w:rsidR="0025781D" w:rsidRPr="00B20787">
        <w:rPr>
          <w:rFonts w:eastAsia="Times New Roman" w:cstheme="minorHAnsi"/>
          <w:iCs/>
          <w:color w:val="000000"/>
        </w:rPr>
        <w:t xml:space="preserve">ere not trained to </w:t>
      </w:r>
      <w:r w:rsidR="008B06CA" w:rsidRPr="00B20787">
        <w:rPr>
          <w:rFonts w:eastAsia="Times New Roman" w:cstheme="minorHAnsi"/>
          <w:iCs/>
          <w:color w:val="000000"/>
        </w:rPr>
        <w:t>endure</w:t>
      </w:r>
      <w:r w:rsidR="00C67281" w:rsidRPr="00B20787">
        <w:rPr>
          <w:rFonts w:eastAsia="Times New Roman" w:cstheme="minorHAnsi"/>
          <w:iCs/>
          <w:color w:val="000000"/>
        </w:rPr>
        <w:t xml:space="preserve"> productively</w:t>
      </w:r>
      <w:r w:rsidR="008B06CA" w:rsidRPr="00B20787">
        <w:rPr>
          <w:rFonts w:eastAsia="Times New Roman" w:cstheme="minorHAnsi"/>
          <w:iCs/>
          <w:color w:val="000000"/>
        </w:rPr>
        <w:t xml:space="preserve">. </w:t>
      </w:r>
      <w:r w:rsidR="00F2441B" w:rsidRPr="00B20787">
        <w:rPr>
          <w:rFonts w:eastAsia="Times New Roman" w:cstheme="minorHAnsi"/>
          <w:iCs/>
          <w:color w:val="000000"/>
        </w:rPr>
        <w:t>We endured only to support the agenda of the people around us or to indulge their comfort</w:t>
      </w:r>
      <w:r w:rsidR="00D91370" w:rsidRPr="00B20787">
        <w:rPr>
          <w:rFonts w:eastAsia="Times New Roman" w:cstheme="minorHAnsi"/>
          <w:iCs/>
          <w:color w:val="000000"/>
        </w:rPr>
        <w:t>—</w:t>
      </w:r>
      <w:r w:rsidR="00BB4630" w:rsidRPr="00B20787">
        <w:rPr>
          <w:rFonts w:eastAsia="Times New Roman" w:cstheme="minorHAnsi"/>
          <w:iCs/>
          <w:color w:val="000000"/>
        </w:rPr>
        <w:t>in other words, to pacify their Idol Self</w:t>
      </w:r>
      <w:r w:rsidR="00FF6056" w:rsidRPr="00B20787">
        <w:rPr>
          <w:rFonts w:eastAsia="Times New Roman" w:cstheme="minorHAnsi"/>
          <w:iCs/>
          <w:color w:val="000000"/>
        </w:rPr>
        <w:t>.</w:t>
      </w:r>
      <w:r w:rsidR="008B06CA" w:rsidRPr="00B20787">
        <w:rPr>
          <w:rFonts w:eastAsia="Times New Roman" w:cstheme="minorHAnsi"/>
          <w:iCs/>
          <w:color w:val="000000"/>
        </w:rPr>
        <w:t xml:space="preserve"> </w:t>
      </w:r>
      <w:r w:rsidRPr="00B20787">
        <w:rPr>
          <w:rFonts w:eastAsia="Times New Roman" w:cstheme="minorHAnsi"/>
          <w:iCs/>
          <w:color w:val="000000"/>
        </w:rPr>
        <w:t xml:space="preserve">This kind of endurance was not about </w:t>
      </w:r>
      <w:r w:rsidR="00F2441B" w:rsidRPr="00B20787">
        <w:rPr>
          <w:rFonts w:eastAsia="Times New Roman" w:cstheme="minorHAnsi"/>
          <w:iCs/>
          <w:color w:val="000000"/>
        </w:rPr>
        <w:t xml:space="preserve">developing </w:t>
      </w:r>
      <w:r w:rsidRPr="00B20787">
        <w:rPr>
          <w:rFonts w:eastAsia="Times New Roman" w:cstheme="minorHAnsi"/>
          <w:iCs/>
          <w:color w:val="000000"/>
        </w:rPr>
        <w:t xml:space="preserve">our </w:t>
      </w:r>
      <w:r w:rsidR="00EB7AD1" w:rsidRPr="00B20787">
        <w:rPr>
          <w:rFonts w:eastAsia="Times New Roman" w:cstheme="minorHAnsi"/>
          <w:iCs/>
          <w:color w:val="000000"/>
        </w:rPr>
        <w:t>potential</w:t>
      </w:r>
      <w:r w:rsidRPr="00B20787">
        <w:rPr>
          <w:rFonts w:eastAsia="Times New Roman" w:cstheme="minorHAnsi"/>
          <w:iCs/>
          <w:color w:val="000000"/>
        </w:rPr>
        <w:t xml:space="preserve"> but about </w:t>
      </w:r>
      <w:r w:rsidR="00F2441B" w:rsidRPr="00B20787">
        <w:rPr>
          <w:rFonts w:eastAsia="Times New Roman" w:cstheme="minorHAnsi"/>
          <w:iCs/>
          <w:color w:val="000000"/>
        </w:rPr>
        <w:t xml:space="preserve">satisfying </w:t>
      </w:r>
      <w:r w:rsidRPr="00B20787">
        <w:rPr>
          <w:rFonts w:eastAsia="Times New Roman" w:cstheme="minorHAnsi"/>
          <w:iCs/>
          <w:color w:val="000000"/>
        </w:rPr>
        <w:t>so</w:t>
      </w:r>
      <w:r w:rsidR="00BD2CDD" w:rsidRPr="00B20787">
        <w:rPr>
          <w:rFonts w:eastAsia="Times New Roman" w:cstheme="minorHAnsi"/>
          <w:iCs/>
          <w:color w:val="000000"/>
        </w:rPr>
        <w:t xml:space="preserve">meone else’s compulsive needs. </w:t>
      </w:r>
      <w:r w:rsidR="0088555E" w:rsidRPr="00B20787">
        <w:rPr>
          <w:rFonts w:eastAsia="Times New Roman" w:cstheme="minorHAnsi"/>
          <w:iCs/>
          <w:color w:val="000000"/>
        </w:rPr>
        <w:t xml:space="preserve">We suffered </w:t>
      </w:r>
      <w:r w:rsidR="00BB4630" w:rsidRPr="00B20787">
        <w:rPr>
          <w:rFonts w:eastAsia="Times New Roman" w:cstheme="minorHAnsi"/>
          <w:iCs/>
          <w:color w:val="000000"/>
        </w:rPr>
        <w:t xml:space="preserve">without any </w:t>
      </w:r>
      <w:r w:rsidR="0088555E" w:rsidRPr="00B20787">
        <w:rPr>
          <w:rFonts w:eastAsia="Times New Roman" w:cstheme="minorHAnsi"/>
          <w:iCs/>
          <w:color w:val="000000"/>
        </w:rPr>
        <w:t>benefit</w:t>
      </w:r>
      <w:r w:rsidR="003F5AD3" w:rsidRPr="00B20787">
        <w:rPr>
          <w:rFonts w:eastAsia="Times New Roman" w:cstheme="minorHAnsi"/>
          <w:iCs/>
          <w:color w:val="000000"/>
        </w:rPr>
        <w:t xml:space="preserve"> to ourselves</w:t>
      </w:r>
      <w:r w:rsidR="008B06CA" w:rsidRPr="00B20787">
        <w:rPr>
          <w:rFonts w:eastAsia="Times New Roman" w:cstheme="minorHAnsi"/>
          <w:iCs/>
          <w:color w:val="000000"/>
        </w:rPr>
        <w:t xml:space="preserve">. </w:t>
      </w:r>
      <w:r w:rsidR="00D013D9" w:rsidRPr="00B20787">
        <w:rPr>
          <w:rFonts w:eastAsia="Times New Roman" w:cstheme="minorHAnsi"/>
          <w:iCs/>
          <w:color w:val="000000"/>
        </w:rPr>
        <w:t xml:space="preserve">The society </w:t>
      </w:r>
      <w:r w:rsidR="0006351B" w:rsidRPr="00B20787">
        <w:rPr>
          <w:rFonts w:eastAsia="Times New Roman" w:cstheme="minorHAnsi"/>
          <w:iCs/>
          <w:color w:val="000000"/>
        </w:rPr>
        <w:t>in which</w:t>
      </w:r>
      <w:r w:rsidR="00D013D9" w:rsidRPr="00B20787">
        <w:rPr>
          <w:rFonts w:eastAsia="Times New Roman" w:cstheme="minorHAnsi"/>
          <w:iCs/>
          <w:color w:val="000000"/>
        </w:rPr>
        <w:t xml:space="preserve"> we live </w:t>
      </w:r>
      <w:r w:rsidR="005A2905" w:rsidRPr="00B20787">
        <w:rPr>
          <w:rFonts w:eastAsia="Times New Roman" w:cstheme="minorHAnsi"/>
          <w:iCs/>
          <w:color w:val="000000"/>
        </w:rPr>
        <w:t xml:space="preserve">does not </w:t>
      </w:r>
      <w:r w:rsidR="0088555E" w:rsidRPr="00B20787">
        <w:rPr>
          <w:rFonts w:eastAsia="Times New Roman" w:cstheme="minorHAnsi"/>
          <w:iCs/>
          <w:color w:val="000000"/>
        </w:rPr>
        <w:t>want us to endure.</w:t>
      </w:r>
      <w:r w:rsidR="009439E9" w:rsidRPr="00B20787">
        <w:rPr>
          <w:rFonts w:eastAsia="Times New Roman" w:cstheme="minorHAnsi"/>
          <w:iCs/>
          <w:color w:val="000000"/>
        </w:rPr>
        <w:t xml:space="preserve"> Quite the contrary. It</w:t>
      </w:r>
      <w:r w:rsidR="00D013D9" w:rsidRPr="00B20787">
        <w:rPr>
          <w:rFonts w:eastAsia="Times New Roman" w:cstheme="minorHAnsi"/>
          <w:iCs/>
          <w:color w:val="000000"/>
        </w:rPr>
        <w:t xml:space="preserve"> </w:t>
      </w:r>
      <w:r w:rsidRPr="00B20787">
        <w:rPr>
          <w:rFonts w:eastAsia="Times New Roman" w:cstheme="minorHAnsi"/>
          <w:iCs/>
          <w:color w:val="000000"/>
        </w:rPr>
        <w:t>promotes the valu</w:t>
      </w:r>
      <w:r w:rsidR="00D758B9" w:rsidRPr="00B20787">
        <w:rPr>
          <w:rFonts w:eastAsia="Times New Roman" w:cstheme="minorHAnsi"/>
          <w:iCs/>
          <w:color w:val="000000"/>
        </w:rPr>
        <w:t>es</w:t>
      </w:r>
      <w:r w:rsidR="0099017F" w:rsidRPr="00B20787">
        <w:rPr>
          <w:rFonts w:eastAsia="Times New Roman" w:cstheme="minorHAnsi"/>
          <w:iCs/>
          <w:color w:val="000000"/>
        </w:rPr>
        <w:t xml:space="preserve"> of instant gratification,</w:t>
      </w:r>
      <w:r w:rsidRPr="00B20787">
        <w:rPr>
          <w:rFonts w:eastAsia="Times New Roman" w:cstheme="minorHAnsi"/>
          <w:iCs/>
          <w:color w:val="000000"/>
        </w:rPr>
        <w:t xml:space="preserve"> relief from </w:t>
      </w:r>
      <w:r w:rsidR="00043A0C" w:rsidRPr="00B20787">
        <w:rPr>
          <w:rFonts w:eastAsia="Times New Roman" w:cstheme="minorHAnsi"/>
          <w:iCs/>
          <w:color w:val="000000"/>
        </w:rPr>
        <w:t>all discomfort, and</w:t>
      </w:r>
      <w:r w:rsidR="00C50D40" w:rsidRPr="00B20787">
        <w:rPr>
          <w:rFonts w:eastAsia="Times New Roman" w:cstheme="minorHAnsi"/>
          <w:iCs/>
          <w:color w:val="000000"/>
        </w:rPr>
        <w:t xml:space="preserve"> doing</w:t>
      </w:r>
      <w:r w:rsidR="0099017F" w:rsidRPr="00B20787">
        <w:rPr>
          <w:rFonts w:eastAsia="Times New Roman" w:cstheme="minorHAnsi"/>
          <w:iCs/>
          <w:color w:val="000000"/>
        </w:rPr>
        <w:t xml:space="preserve"> </w:t>
      </w:r>
      <w:r w:rsidRPr="00B20787">
        <w:rPr>
          <w:rFonts w:eastAsia="Times New Roman" w:cstheme="minorHAnsi"/>
          <w:iCs/>
          <w:color w:val="000000"/>
        </w:rPr>
        <w:t>whateve</w:t>
      </w:r>
      <w:r w:rsidR="00523087" w:rsidRPr="00B20787">
        <w:rPr>
          <w:rFonts w:eastAsia="Times New Roman" w:cstheme="minorHAnsi"/>
          <w:iCs/>
          <w:color w:val="000000"/>
        </w:rPr>
        <w:t xml:space="preserve">r it takes to get our own way. </w:t>
      </w:r>
      <w:r w:rsidRPr="00B20787">
        <w:rPr>
          <w:rFonts w:eastAsia="Times New Roman" w:cstheme="minorHAnsi"/>
          <w:iCs/>
          <w:color w:val="000000"/>
        </w:rPr>
        <w:t>Our culture tells us that we deserve better</w:t>
      </w:r>
      <w:r w:rsidR="00824B6D" w:rsidRPr="00B20787">
        <w:rPr>
          <w:rFonts w:eastAsia="Times New Roman" w:cstheme="minorHAnsi"/>
          <w:iCs/>
          <w:color w:val="000000"/>
        </w:rPr>
        <w:t xml:space="preserve">, </w:t>
      </w:r>
      <w:r w:rsidRPr="00B20787">
        <w:rPr>
          <w:rFonts w:eastAsia="Times New Roman" w:cstheme="minorHAnsi"/>
          <w:iCs/>
          <w:color w:val="000000"/>
        </w:rPr>
        <w:t>and</w:t>
      </w:r>
      <w:r w:rsidR="00D758B9" w:rsidRPr="00B20787">
        <w:rPr>
          <w:rFonts w:eastAsia="Times New Roman" w:cstheme="minorHAnsi"/>
          <w:iCs/>
          <w:color w:val="000000"/>
        </w:rPr>
        <w:t xml:space="preserve"> we</w:t>
      </w:r>
      <w:r w:rsidRPr="00B20787">
        <w:rPr>
          <w:rFonts w:eastAsia="Times New Roman" w:cstheme="minorHAnsi"/>
          <w:iCs/>
          <w:color w:val="000000"/>
        </w:rPr>
        <w:t xml:space="preserve"> deserve it </w:t>
      </w:r>
      <w:r w:rsidR="00BD2CDD" w:rsidRPr="00B20787">
        <w:rPr>
          <w:rFonts w:eastAsia="Times New Roman" w:cstheme="minorHAnsi"/>
          <w:iCs/>
          <w:color w:val="000000"/>
        </w:rPr>
        <w:t>now</w:t>
      </w:r>
      <w:r w:rsidR="00DD1E6D" w:rsidRPr="00B20787">
        <w:rPr>
          <w:rFonts w:eastAsia="Times New Roman" w:cstheme="minorHAnsi"/>
          <w:iCs/>
          <w:color w:val="000000"/>
        </w:rPr>
        <w:t>!</w:t>
      </w:r>
      <w:r w:rsidR="00BD2CDD" w:rsidRPr="00B20787">
        <w:rPr>
          <w:rFonts w:eastAsia="Times New Roman" w:cstheme="minorHAnsi"/>
          <w:iCs/>
          <w:color w:val="000000"/>
        </w:rPr>
        <w:t xml:space="preserve"> </w:t>
      </w:r>
      <w:r w:rsidR="00BB4630" w:rsidRPr="00B20787">
        <w:rPr>
          <w:rFonts w:eastAsia="Times New Roman" w:cstheme="minorHAnsi"/>
          <w:iCs/>
          <w:color w:val="000000"/>
        </w:rPr>
        <w:t xml:space="preserve">However, neither wallowing in our culture’s self-indulgent values nor subordinating our needs to </w:t>
      </w:r>
      <w:r w:rsidR="00147C3F" w:rsidRPr="00B20787">
        <w:rPr>
          <w:rFonts w:eastAsia="Times New Roman" w:cstheme="minorHAnsi"/>
          <w:iCs/>
          <w:color w:val="000000"/>
        </w:rPr>
        <w:t xml:space="preserve">the needs </w:t>
      </w:r>
      <w:r w:rsidR="00BB4630" w:rsidRPr="00B20787">
        <w:rPr>
          <w:rFonts w:eastAsia="Times New Roman" w:cstheme="minorHAnsi"/>
          <w:iCs/>
          <w:color w:val="000000"/>
        </w:rPr>
        <w:t xml:space="preserve">of others </w:t>
      </w:r>
      <w:r w:rsidR="00C849CD" w:rsidRPr="00B20787">
        <w:rPr>
          <w:rFonts w:eastAsia="Times New Roman" w:cstheme="minorHAnsi"/>
          <w:iCs/>
          <w:color w:val="000000"/>
        </w:rPr>
        <w:t>can</w:t>
      </w:r>
      <w:r w:rsidR="00BB4630" w:rsidRPr="00B20787">
        <w:rPr>
          <w:rFonts w:eastAsia="Times New Roman" w:cstheme="minorHAnsi"/>
          <w:iCs/>
          <w:color w:val="000000"/>
        </w:rPr>
        <w:t xml:space="preserve"> teach us the productive endurance that builds loving, glorious lives</w:t>
      </w:r>
      <w:r w:rsidR="00F8004B" w:rsidRPr="00B20787">
        <w:rPr>
          <w:rFonts w:eastAsia="Times New Roman" w:cstheme="minorHAnsi"/>
          <w:iCs/>
          <w:color w:val="000000"/>
        </w:rPr>
        <w:t xml:space="preserve">. </w:t>
      </w:r>
      <w:r w:rsidR="00607D7F" w:rsidRPr="00B20787">
        <w:rPr>
          <w:rFonts w:eastAsia="Times New Roman" w:cstheme="minorHAnsi"/>
          <w:iCs/>
          <w:color w:val="000000"/>
        </w:rPr>
        <w:t xml:space="preserve">Now, </w:t>
      </w:r>
      <w:r w:rsidR="00CC3060" w:rsidRPr="00B20787">
        <w:rPr>
          <w:rFonts w:eastAsia="Times New Roman" w:cstheme="minorHAnsi"/>
          <w:iCs/>
          <w:color w:val="000000"/>
        </w:rPr>
        <w:t xml:space="preserve">through our </w:t>
      </w:r>
      <w:r w:rsidR="00D013D9" w:rsidRPr="00B20787">
        <w:rPr>
          <w:rFonts w:eastAsia="Times New Roman" w:cstheme="minorHAnsi"/>
          <w:iCs/>
          <w:color w:val="000000"/>
        </w:rPr>
        <w:t xml:space="preserve">KF </w:t>
      </w:r>
      <w:r w:rsidR="00CC3060" w:rsidRPr="00B20787">
        <w:rPr>
          <w:rFonts w:eastAsia="Times New Roman" w:cstheme="minorHAnsi"/>
          <w:iCs/>
          <w:color w:val="000000"/>
        </w:rPr>
        <w:t>training</w:t>
      </w:r>
      <w:r w:rsidR="00607D7F" w:rsidRPr="00B20787">
        <w:rPr>
          <w:rFonts w:eastAsia="Times New Roman" w:cstheme="minorHAnsi"/>
          <w:iCs/>
          <w:color w:val="000000"/>
        </w:rPr>
        <w:t xml:space="preserve">, we have </w:t>
      </w:r>
      <w:r w:rsidR="00BE588E" w:rsidRPr="00B20787">
        <w:rPr>
          <w:rFonts w:eastAsia="Times New Roman" w:cstheme="minorHAnsi"/>
          <w:iCs/>
          <w:color w:val="000000"/>
        </w:rPr>
        <w:t>tools that</w:t>
      </w:r>
      <w:r w:rsidR="00607D7F" w:rsidRPr="00B20787">
        <w:rPr>
          <w:rFonts w:eastAsia="Times New Roman" w:cstheme="minorHAnsi"/>
          <w:iCs/>
          <w:color w:val="000000"/>
        </w:rPr>
        <w:t xml:space="preserve"> make endurance beneficial and </w:t>
      </w:r>
      <w:r w:rsidR="0011233D" w:rsidRPr="00B20787">
        <w:rPr>
          <w:rFonts w:eastAsia="Times New Roman" w:cstheme="minorHAnsi"/>
          <w:iCs/>
          <w:color w:val="000000"/>
        </w:rPr>
        <w:t xml:space="preserve">even </w:t>
      </w:r>
      <w:r w:rsidR="00607D7F" w:rsidRPr="00B20787">
        <w:rPr>
          <w:rFonts w:eastAsia="Times New Roman" w:cstheme="minorHAnsi"/>
          <w:iCs/>
          <w:color w:val="000000"/>
        </w:rPr>
        <w:t xml:space="preserve">profitable, not only for ourselves but </w:t>
      </w:r>
      <w:r w:rsidR="00E179C5" w:rsidRPr="00B20787">
        <w:rPr>
          <w:rFonts w:eastAsia="Times New Roman" w:cstheme="minorHAnsi"/>
          <w:iCs/>
          <w:color w:val="000000"/>
        </w:rPr>
        <w:t xml:space="preserve">also </w:t>
      </w:r>
      <w:r w:rsidR="00607D7F" w:rsidRPr="00B20787">
        <w:rPr>
          <w:rFonts w:eastAsia="Times New Roman" w:cstheme="minorHAnsi"/>
          <w:iCs/>
          <w:color w:val="000000"/>
        </w:rPr>
        <w:t>for this world.</w:t>
      </w:r>
    </w:p>
    <w:p w14:paraId="319ED407" w14:textId="3DBF495B" w:rsidR="00607D7F" w:rsidRPr="00B20787" w:rsidRDefault="00607D7F" w:rsidP="00B957F6">
      <w:pPr>
        <w:spacing w:after="0" w:line="240" w:lineRule="auto"/>
        <w:jc w:val="both"/>
        <w:rPr>
          <w:rFonts w:eastAsia="Times New Roman" w:cstheme="minorHAnsi"/>
          <w:color w:val="000000"/>
        </w:rPr>
      </w:pPr>
    </w:p>
    <w:p w14:paraId="53E5D948" w14:textId="16514A29" w:rsidR="009439E9" w:rsidRPr="00B20787" w:rsidRDefault="009439E9" w:rsidP="009439E9">
      <w:pPr>
        <w:spacing w:after="0" w:line="240" w:lineRule="auto"/>
        <w:jc w:val="both"/>
        <w:rPr>
          <w:rFonts w:eastAsia="Times New Roman" w:cstheme="minorHAnsi"/>
          <w:iCs/>
          <w:color w:val="000000"/>
        </w:rPr>
      </w:pPr>
      <w:r w:rsidRPr="00B20787">
        <w:rPr>
          <w:rFonts w:eastAsia="Times New Roman" w:cstheme="minorHAnsi"/>
          <w:iCs/>
          <w:color w:val="000000"/>
        </w:rPr>
        <w:t>Let’s switch gears a little and look at an aspect of agape</w:t>
      </w:r>
      <w:r w:rsidRPr="00B20787">
        <w:rPr>
          <w:rFonts w:eastAsia="Times New Roman" w:cstheme="minorHAnsi"/>
          <w:i/>
          <w:iCs/>
          <w:color w:val="000000"/>
        </w:rPr>
        <w:t xml:space="preserve"> </w:t>
      </w:r>
      <w:r w:rsidRPr="00B20787">
        <w:rPr>
          <w:rFonts w:eastAsia="Times New Roman" w:cstheme="minorHAnsi"/>
          <w:iCs/>
          <w:color w:val="000000"/>
        </w:rPr>
        <w:t>love that is similar to endurance. The passage that describes Christian agape is found in First Corinthians, chapter 13. First</w:t>
      </w:r>
      <w:r w:rsidR="00BF7A81" w:rsidRPr="00B20787">
        <w:rPr>
          <w:rFonts w:eastAsia="Times New Roman" w:cstheme="minorHAnsi"/>
          <w:iCs/>
          <w:color w:val="000000"/>
        </w:rPr>
        <w:t xml:space="preserve"> of all</w:t>
      </w:r>
      <w:r w:rsidRPr="00B20787">
        <w:rPr>
          <w:rFonts w:eastAsia="Times New Roman" w:cstheme="minorHAnsi"/>
          <w:iCs/>
          <w:color w:val="000000"/>
        </w:rPr>
        <w:t xml:space="preserve">, love is </w:t>
      </w:r>
      <w:r w:rsidR="00134FD1" w:rsidRPr="00B20787">
        <w:rPr>
          <w:rFonts w:eastAsia="Times New Roman" w:cstheme="minorHAnsi"/>
          <w:i/>
          <w:iCs/>
          <w:color w:val="000000"/>
        </w:rPr>
        <w:t>makrothumos</w:t>
      </w:r>
      <w:r w:rsidR="00134FD1" w:rsidRPr="00B20787">
        <w:rPr>
          <w:rFonts w:eastAsia="Times New Roman" w:cstheme="minorHAnsi"/>
          <w:iCs/>
          <w:color w:val="000000"/>
        </w:rPr>
        <w:t>.</w:t>
      </w:r>
      <w:r w:rsidR="00134FD1" w:rsidRPr="00B20787">
        <w:rPr>
          <w:rStyle w:val="EndnoteReference"/>
          <w:rFonts w:eastAsia="Times New Roman" w:cstheme="minorHAnsi"/>
          <w:iCs/>
          <w:color w:val="000000"/>
        </w:rPr>
        <w:endnoteReference w:id="12"/>
      </w:r>
      <w:r w:rsidRPr="00B20787">
        <w:rPr>
          <w:rFonts w:eastAsia="Times New Roman" w:cstheme="minorHAnsi"/>
          <w:iCs/>
          <w:color w:val="000000"/>
        </w:rPr>
        <w:t xml:space="preserve"> That is the Greek word for this quality. Ma</w:t>
      </w:r>
      <w:r w:rsidR="00DC7360" w:rsidRPr="00B20787">
        <w:rPr>
          <w:rFonts w:eastAsia="Times New Roman" w:cstheme="minorHAnsi"/>
          <w:iCs/>
          <w:color w:val="000000"/>
        </w:rPr>
        <w:t>k</w:t>
      </w:r>
      <w:r w:rsidRPr="00B20787">
        <w:rPr>
          <w:rFonts w:eastAsia="Times New Roman" w:cstheme="minorHAnsi"/>
          <w:iCs/>
          <w:color w:val="000000"/>
        </w:rPr>
        <w:t xml:space="preserve">rothumos is listed first because without it </w:t>
      </w:r>
      <w:r w:rsidR="00824B6D" w:rsidRPr="00B20787">
        <w:rPr>
          <w:rFonts w:eastAsia="Times New Roman" w:cstheme="minorHAnsi"/>
          <w:iCs/>
          <w:color w:val="000000"/>
        </w:rPr>
        <w:t xml:space="preserve">we cannot develop </w:t>
      </w:r>
      <w:r w:rsidRPr="00B20787">
        <w:rPr>
          <w:rFonts w:eastAsia="Times New Roman" w:cstheme="minorHAnsi"/>
          <w:iCs/>
          <w:color w:val="000000"/>
        </w:rPr>
        <w:t>the other qualities of love. Ma</w:t>
      </w:r>
      <w:r w:rsidR="00DC7360" w:rsidRPr="00B20787">
        <w:rPr>
          <w:rFonts w:eastAsia="Times New Roman" w:cstheme="minorHAnsi"/>
          <w:iCs/>
          <w:color w:val="000000"/>
        </w:rPr>
        <w:t>k</w:t>
      </w:r>
      <w:r w:rsidRPr="00B20787">
        <w:rPr>
          <w:rFonts w:eastAsia="Times New Roman" w:cstheme="minorHAnsi"/>
          <w:iCs/>
          <w:color w:val="000000"/>
        </w:rPr>
        <w:t xml:space="preserve">rothumos means </w:t>
      </w:r>
      <w:r w:rsidRPr="00B20787">
        <w:rPr>
          <w:rFonts w:eastAsia="Times New Roman" w:cstheme="minorHAnsi"/>
          <w:i/>
          <w:iCs/>
          <w:color w:val="000000"/>
        </w:rPr>
        <w:t>long-tempered</w:t>
      </w:r>
      <w:r w:rsidRPr="00B20787">
        <w:rPr>
          <w:rFonts w:eastAsia="Times New Roman" w:cstheme="minorHAnsi"/>
          <w:iCs/>
          <w:color w:val="000000"/>
        </w:rPr>
        <w:t xml:space="preserve"> as opposed to </w:t>
      </w:r>
      <w:r w:rsidRPr="00B20787">
        <w:rPr>
          <w:rFonts w:eastAsia="Times New Roman" w:cstheme="minorHAnsi"/>
          <w:i/>
          <w:iCs/>
          <w:color w:val="000000"/>
        </w:rPr>
        <w:t>short-tempered.</w:t>
      </w:r>
      <w:r w:rsidRPr="00B20787">
        <w:rPr>
          <w:rFonts w:eastAsia="Times New Roman" w:cstheme="minorHAnsi"/>
          <w:iCs/>
          <w:color w:val="000000"/>
        </w:rPr>
        <w:t xml:space="preserve"> </w:t>
      </w:r>
      <w:r w:rsidR="00BE588E" w:rsidRPr="00B20787">
        <w:rPr>
          <w:rFonts w:eastAsia="Times New Roman" w:cstheme="minorHAnsi"/>
          <w:iCs/>
          <w:color w:val="000000"/>
        </w:rPr>
        <w:t>It is sometimes</w:t>
      </w:r>
      <w:r w:rsidRPr="00B20787">
        <w:rPr>
          <w:rFonts w:eastAsia="Times New Roman" w:cstheme="minorHAnsi"/>
          <w:iCs/>
          <w:color w:val="000000"/>
        </w:rPr>
        <w:t xml:space="preserve"> translated as </w:t>
      </w:r>
      <w:r w:rsidRPr="00B20787">
        <w:rPr>
          <w:rFonts w:eastAsia="Times New Roman" w:cstheme="minorHAnsi"/>
          <w:i/>
          <w:iCs/>
          <w:color w:val="000000"/>
        </w:rPr>
        <w:t>long-suffering</w:t>
      </w:r>
      <w:r w:rsidR="00BE588E" w:rsidRPr="00B20787">
        <w:rPr>
          <w:rFonts w:eastAsia="Times New Roman" w:cstheme="minorHAnsi"/>
          <w:iCs/>
          <w:color w:val="000000"/>
        </w:rPr>
        <w:t xml:space="preserve">. When </w:t>
      </w:r>
      <w:r w:rsidRPr="00B20787">
        <w:rPr>
          <w:rFonts w:eastAsia="Times New Roman" w:cstheme="minorHAnsi"/>
          <w:iCs/>
          <w:color w:val="000000"/>
        </w:rPr>
        <w:t xml:space="preserve">you choose long-suffering, </w:t>
      </w:r>
      <w:r w:rsidR="00BE588E" w:rsidRPr="00B20787">
        <w:rPr>
          <w:rFonts w:eastAsia="Times New Roman" w:cstheme="minorHAnsi"/>
          <w:iCs/>
          <w:color w:val="000000"/>
        </w:rPr>
        <w:t xml:space="preserve">however, </w:t>
      </w:r>
      <w:r w:rsidRPr="00B20787">
        <w:rPr>
          <w:rFonts w:eastAsia="Times New Roman" w:cstheme="minorHAnsi"/>
          <w:iCs/>
          <w:color w:val="000000"/>
        </w:rPr>
        <w:t xml:space="preserve">you are not choosing to </w:t>
      </w:r>
      <w:r w:rsidR="00D013D9" w:rsidRPr="00B20787">
        <w:rPr>
          <w:rFonts w:eastAsia="Times New Roman" w:cstheme="minorHAnsi"/>
          <w:iCs/>
          <w:color w:val="000000"/>
        </w:rPr>
        <w:t xml:space="preserve">just </w:t>
      </w:r>
      <w:r w:rsidRPr="00B20787">
        <w:rPr>
          <w:rFonts w:eastAsia="Times New Roman" w:cstheme="minorHAnsi"/>
          <w:iCs/>
          <w:color w:val="000000"/>
        </w:rPr>
        <w:t>suffer for a long time.</w:t>
      </w:r>
      <w:r w:rsidR="0055309B" w:rsidRPr="00B20787">
        <w:rPr>
          <w:rFonts w:eastAsia="Times New Roman" w:cstheme="minorHAnsi"/>
          <w:iCs/>
          <w:color w:val="000000"/>
        </w:rPr>
        <w:t xml:space="preserve"> </w:t>
      </w:r>
      <w:r w:rsidRPr="00B20787">
        <w:rPr>
          <w:rFonts w:eastAsia="Times New Roman" w:cstheme="minorHAnsi"/>
          <w:iCs/>
          <w:color w:val="000000"/>
        </w:rPr>
        <w:t>Ma</w:t>
      </w:r>
      <w:r w:rsidR="00DC7360" w:rsidRPr="00B20787">
        <w:rPr>
          <w:rFonts w:eastAsia="Times New Roman" w:cstheme="minorHAnsi"/>
          <w:iCs/>
          <w:color w:val="000000"/>
        </w:rPr>
        <w:t>k</w:t>
      </w:r>
      <w:r w:rsidRPr="00B20787">
        <w:rPr>
          <w:rFonts w:eastAsia="Times New Roman" w:cstheme="minorHAnsi"/>
          <w:iCs/>
          <w:color w:val="000000"/>
        </w:rPr>
        <w:t xml:space="preserve">rothumos is strategic. It has a purpose in view and </w:t>
      </w:r>
      <w:r w:rsidR="00216DEF" w:rsidRPr="00B20787">
        <w:rPr>
          <w:rFonts w:eastAsia="Times New Roman" w:cstheme="minorHAnsi"/>
          <w:iCs/>
          <w:color w:val="000000"/>
        </w:rPr>
        <w:t>uses</w:t>
      </w:r>
      <w:r w:rsidRPr="00B20787">
        <w:rPr>
          <w:rFonts w:eastAsia="Times New Roman" w:cstheme="minorHAnsi"/>
          <w:iCs/>
          <w:color w:val="000000"/>
        </w:rPr>
        <w:t xml:space="preserve"> your discomfort to achieve that purpose. </w:t>
      </w:r>
    </w:p>
    <w:p w14:paraId="5F73F216" w14:textId="77777777" w:rsidR="00607D7F" w:rsidRPr="00B20787" w:rsidRDefault="00607D7F" w:rsidP="00B957F6">
      <w:pPr>
        <w:spacing w:after="0" w:line="240" w:lineRule="auto"/>
        <w:jc w:val="both"/>
        <w:rPr>
          <w:rFonts w:eastAsia="Times New Roman" w:cstheme="minorHAnsi"/>
          <w:color w:val="000000"/>
        </w:rPr>
      </w:pPr>
    </w:p>
    <w:p w14:paraId="0CFE61E9" w14:textId="1724D9E6" w:rsidR="00B30339" w:rsidRPr="00B20787" w:rsidRDefault="00DA30AE" w:rsidP="00B957F6">
      <w:pPr>
        <w:widowControl w:val="0"/>
        <w:spacing w:after="0" w:line="240" w:lineRule="auto"/>
        <w:jc w:val="both"/>
        <w:rPr>
          <w:rFonts w:eastAsia="Times New Roman" w:cstheme="minorHAnsi"/>
          <w:iCs/>
          <w:color w:val="000000"/>
        </w:rPr>
      </w:pPr>
      <w:r w:rsidRPr="00B20787">
        <w:rPr>
          <w:rFonts w:eastAsia="Times New Roman" w:cstheme="minorHAnsi"/>
          <w:iCs/>
          <w:color w:val="000000"/>
        </w:rPr>
        <w:t>In KF</w:t>
      </w:r>
      <w:r w:rsidR="00D013D9" w:rsidRPr="00B20787">
        <w:rPr>
          <w:rFonts w:eastAsia="Times New Roman" w:cstheme="minorHAnsi"/>
          <w:iCs/>
          <w:color w:val="000000"/>
        </w:rPr>
        <w:t>,</w:t>
      </w:r>
      <w:r w:rsidRPr="00B20787">
        <w:rPr>
          <w:rFonts w:eastAsia="Times New Roman" w:cstheme="minorHAnsi"/>
          <w:iCs/>
          <w:color w:val="000000"/>
        </w:rPr>
        <w:t xml:space="preserve"> </w:t>
      </w:r>
      <w:r w:rsidR="00D013D9" w:rsidRPr="00B20787">
        <w:rPr>
          <w:rFonts w:eastAsia="Times New Roman" w:cstheme="minorHAnsi"/>
          <w:iCs/>
          <w:color w:val="000000"/>
        </w:rPr>
        <w:t>you</w:t>
      </w:r>
      <w:r w:rsidR="009439E9" w:rsidRPr="00B20787">
        <w:rPr>
          <w:rFonts w:eastAsia="Times New Roman" w:cstheme="minorHAnsi"/>
          <w:iCs/>
          <w:color w:val="000000"/>
        </w:rPr>
        <w:t xml:space="preserve"> are learning to welcome</w:t>
      </w:r>
      <w:r w:rsidR="00FE5164" w:rsidRPr="00B20787">
        <w:rPr>
          <w:rFonts w:eastAsia="Times New Roman" w:cstheme="minorHAnsi"/>
          <w:iCs/>
          <w:color w:val="000000"/>
        </w:rPr>
        <w:t xml:space="preserve"> </w:t>
      </w:r>
      <w:r w:rsidR="00BE588E" w:rsidRPr="00B20787">
        <w:rPr>
          <w:rFonts w:eastAsia="Times New Roman" w:cstheme="minorHAnsi"/>
          <w:iCs/>
          <w:color w:val="000000"/>
        </w:rPr>
        <w:t xml:space="preserve">the way </w:t>
      </w:r>
      <w:r w:rsidR="00FE5164" w:rsidRPr="00B20787">
        <w:rPr>
          <w:rFonts w:eastAsia="Times New Roman" w:cstheme="minorHAnsi"/>
          <w:iCs/>
          <w:color w:val="000000"/>
        </w:rPr>
        <w:t>that</w:t>
      </w:r>
      <w:r w:rsidR="00C21432" w:rsidRPr="00B20787">
        <w:rPr>
          <w:rFonts w:eastAsia="Times New Roman" w:cstheme="minorHAnsi"/>
          <w:iCs/>
          <w:color w:val="000000"/>
        </w:rPr>
        <w:t xml:space="preserve"> life runs a</w:t>
      </w:r>
      <w:r w:rsidR="00523087" w:rsidRPr="00B20787">
        <w:rPr>
          <w:rFonts w:eastAsia="Times New Roman" w:cstheme="minorHAnsi"/>
          <w:iCs/>
          <w:color w:val="000000"/>
        </w:rPr>
        <w:t xml:space="preserve">ll kinds of experiments on </w:t>
      </w:r>
      <w:r w:rsidR="00BE588E" w:rsidRPr="00B20787">
        <w:rPr>
          <w:rFonts w:eastAsia="Times New Roman" w:cstheme="minorHAnsi"/>
          <w:iCs/>
          <w:color w:val="000000"/>
        </w:rPr>
        <w:t>you</w:t>
      </w:r>
      <w:r w:rsidR="00523087" w:rsidRPr="00B20787">
        <w:rPr>
          <w:rFonts w:eastAsia="Times New Roman" w:cstheme="minorHAnsi"/>
          <w:iCs/>
          <w:color w:val="000000"/>
        </w:rPr>
        <w:t xml:space="preserve">. </w:t>
      </w:r>
      <w:r w:rsidR="00C21432" w:rsidRPr="00B20787">
        <w:rPr>
          <w:rFonts w:eastAsia="Times New Roman" w:cstheme="minorHAnsi"/>
          <w:iCs/>
          <w:color w:val="000000"/>
        </w:rPr>
        <w:t xml:space="preserve">God uses these trials as </w:t>
      </w:r>
      <w:r w:rsidR="00704C15" w:rsidRPr="00B20787">
        <w:rPr>
          <w:rFonts w:eastAsia="Times New Roman" w:cstheme="minorHAnsi"/>
          <w:iCs/>
          <w:color w:val="000000"/>
        </w:rPr>
        <w:t>opportunities</w:t>
      </w:r>
      <w:r w:rsidR="00C21432" w:rsidRPr="00B20787">
        <w:rPr>
          <w:rFonts w:eastAsia="Times New Roman" w:cstheme="minorHAnsi"/>
          <w:iCs/>
          <w:color w:val="000000"/>
        </w:rPr>
        <w:t xml:space="preserve"> </w:t>
      </w:r>
      <w:r w:rsidR="00D66484" w:rsidRPr="00B20787">
        <w:rPr>
          <w:rFonts w:eastAsia="Times New Roman" w:cstheme="minorHAnsi"/>
          <w:iCs/>
          <w:color w:val="000000"/>
        </w:rPr>
        <w:t xml:space="preserve">to </w:t>
      </w:r>
      <w:r w:rsidR="009439E9" w:rsidRPr="00B20787">
        <w:rPr>
          <w:rFonts w:eastAsia="Times New Roman" w:cstheme="minorHAnsi"/>
          <w:iCs/>
          <w:color w:val="000000"/>
        </w:rPr>
        <w:t xml:space="preserve">reveal </w:t>
      </w:r>
      <w:r w:rsidR="00C21432" w:rsidRPr="00B20787">
        <w:rPr>
          <w:rFonts w:eastAsia="Times New Roman" w:cstheme="minorHAnsi"/>
          <w:iCs/>
          <w:color w:val="000000"/>
        </w:rPr>
        <w:t xml:space="preserve">where </w:t>
      </w:r>
      <w:r w:rsidR="009439E9" w:rsidRPr="00B20787">
        <w:rPr>
          <w:rFonts w:eastAsia="Times New Roman" w:cstheme="minorHAnsi"/>
          <w:iCs/>
          <w:color w:val="000000"/>
        </w:rPr>
        <w:t>y</w:t>
      </w:r>
      <w:r w:rsidRPr="00B20787">
        <w:rPr>
          <w:rFonts w:eastAsia="Times New Roman" w:cstheme="minorHAnsi"/>
          <w:iCs/>
          <w:color w:val="000000"/>
        </w:rPr>
        <w:t>our</w:t>
      </w:r>
      <w:r w:rsidR="00C21432" w:rsidRPr="00B20787">
        <w:rPr>
          <w:rFonts w:eastAsia="Times New Roman" w:cstheme="minorHAnsi"/>
          <w:iCs/>
          <w:color w:val="000000"/>
        </w:rPr>
        <w:t xml:space="preserve"> trust lies</w:t>
      </w:r>
      <w:r w:rsidR="00D179F6" w:rsidRPr="00B20787">
        <w:rPr>
          <w:rFonts w:eastAsia="Times New Roman" w:cstheme="minorHAnsi"/>
          <w:iCs/>
          <w:color w:val="000000"/>
        </w:rPr>
        <w:t>, where your heart is</w:t>
      </w:r>
      <w:r w:rsidR="00C21432" w:rsidRPr="00B20787">
        <w:rPr>
          <w:rFonts w:eastAsia="Times New Roman" w:cstheme="minorHAnsi"/>
          <w:iCs/>
          <w:color w:val="000000"/>
        </w:rPr>
        <w:t>.</w:t>
      </w:r>
      <w:r w:rsidR="00836AF0" w:rsidRPr="00B20787">
        <w:rPr>
          <w:rFonts w:eastAsia="Times New Roman" w:cstheme="minorHAnsi"/>
          <w:iCs/>
          <w:color w:val="000000"/>
        </w:rPr>
        <w:t xml:space="preserve"> </w:t>
      </w:r>
      <w:r w:rsidRPr="00B20787">
        <w:rPr>
          <w:rFonts w:eastAsia="Times New Roman" w:cstheme="minorHAnsi"/>
          <w:iCs/>
          <w:color w:val="000000"/>
        </w:rPr>
        <w:t xml:space="preserve">You </w:t>
      </w:r>
      <w:r w:rsidR="00512323" w:rsidRPr="00B20787">
        <w:rPr>
          <w:rFonts w:eastAsia="Times New Roman" w:cstheme="minorHAnsi"/>
          <w:iCs/>
          <w:color w:val="000000"/>
        </w:rPr>
        <w:t>are learning</w:t>
      </w:r>
      <w:r w:rsidR="00BD2CDD" w:rsidRPr="00B20787">
        <w:rPr>
          <w:rFonts w:eastAsia="Times New Roman" w:cstheme="minorHAnsi"/>
          <w:iCs/>
          <w:color w:val="000000"/>
        </w:rPr>
        <w:t xml:space="preserve"> to grow out of </w:t>
      </w:r>
      <w:r w:rsidR="00B30339" w:rsidRPr="00B20787">
        <w:rPr>
          <w:rFonts w:eastAsia="Times New Roman" w:cstheme="minorHAnsi"/>
          <w:iCs/>
          <w:color w:val="000000"/>
        </w:rPr>
        <w:t>y</w:t>
      </w:r>
      <w:r w:rsidR="00BD2CDD" w:rsidRPr="00B20787">
        <w:rPr>
          <w:rFonts w:eastAsia="Times New Roman" w:cstheme="minorHAnsi"/>
          <w:iCs/>
          <w:color w:val="000000"/>
        </w:rPr>
        <w:t>our illusions</w:t>
      </w:r>
      <w:r w:rsidR="00962DAF" w:rsidRPr="00B20787">
        <w:rPr>
          <w:rFonts w:eastAsia="Times New Roman" w:cstheme="minorHAnsi"/>
          <w:iCs/>
          <w:color w:val="000000"/>
        </w:rPr>
        <w:t xml:space="preserve"> and </w:t>
      </w:r>
      <w:r w:rsidR="0081411D" w:rsidRPr="00B20787">
        <w:rPr>
          <w:rFonts w:eastAsia="Times New Roman" w:cstheme="minorHAnsi"/>
          <w:iCs/>
          <w:color w:val="000000"/>
        </w:rPr>
        <w:t>habitual ways of reacting</w:t>
      </w:r>
      <w:r w:rsidR="00523087" w:rsidRPr="00B20787">
        <w:rPr>
          <w:rFonts w:eastAsia="Times New Roman" w:cstheme="minorHAnsi"/>
          <w:iCs/>
          <w:color w:val="000000"/>
        </w:rPr>
        <w:t xml:space="preserve">. </w:t>
      </w:r>
      <w:r w:rsidR="00B30339" w:rsidRPr="00B20787">
        <w:rPr>
          <w:rFonts w:eastAsia="Times New Roman" w:cstheme="minorHAnsi"/>
          <w:iCs/>
          <w:color w:val="000000"/>
        </w:rPr>
        <w:t>You</w:t>
      </w:r>
      <w:r w:rsidR="00C21432" w:rsidRPr="00B20787">
        <w:rPr>
          <w:rFonts w:eastAsia="Times New Roman" w:cstheme="minorHAnsi"/>
          <w:iCs/>
          <w:color w:val="000000"/>
        </w:rPr>
        <w:t xml:space="preserve"> </w:t>
      </w:r>
      <w:r w:rsidR="00512323" w:rsidRPr="00B20787">
        <w:rPr>
          <w:rFonts w:eastAsia="Times New Roman" w:cstheme="minorHAnsi"/>
          <w:iCs/>
          <w:color w:val="000000"/>
        </w:rPr>
        <w:t>are training</w:t>
      </w:r>
      <w:r w:rsidR="00C21432" w:rsidRPr="00B20787">
        <w:rPr>
          <w:rFonts w:eastAsia="Times New Roman" w:cstheme="minorHAnsi"/>
          <w:iCs/>
          <w:color w:val="000000"/>
        </w:rPr>
        <w:t xml:space="preserve"> </w:t>
      </w:r>
      <w:r w:rsidR="00B30339" w:rsidRPr="00B20787">
        <w:rPr>
          <w:rFonts w:eastAsia="Times New Roman" w:cstheme="minorHAnsi"/>
          <w:iCs/>
          <w:color w:val="000000"/>
        </w:rPr>
        <w:t>yourself</w:t>
      </w:r>
      <w:r w:rsidR="00C21432" w:rsidRPr="00B20787">
        <w:rPr>
          <w:rFonts w:eastAsia="Times New Roman" w:cstheme="minorHAnsi"/>
          <w:iCs/>
          <w:color w:val="000000"/>
        </w:rPr>
        <w:t xml:space="preserve"> </w:t>
      </w:r>
      <w:r w:rsidR="005A2905" w:rsidRPr="00B20787">
        <w:rPr>
          <w:rFonts w:eastAsia="Times New Roman" w:cstheme="minorHAnsi"/>
          <w:iCs/>
          <w:color w:val="000000"/>
        </w:rPr>
        <w:t xml:space="preserve">to </w:t>
      </w:r>
      <w:r w:rsidR="00C21432" w:rsidRPr="00B20787">
        <w:rPr>
          <w:rFonts w:eastAsia="Times New Roman" w:cstheme="minorHAnsi"/>
          <w:iCs/>
          <w:color w:val="000000"/>
        </w:rPr>
        <w:t>trust God</w:t>
      </w:r>
      <w:r w:rsidRPr="00B20787">
        <w:rPr>
          <w:rFonts w:eastAsia="Times New Roman" w:cstheme="minorHAnsi"/>
          <w:iCs/>
          <w:color w:val="000000"/>
        </w:rPr>
        <w:t xml:space="preserve"> and to respond with positive action in every situation.</w:t>
      </w:r>
      <w:r w:rsidR="00E951BB" w:rsidRPr="00B20787">
        <w:rPr>
          <w:rFonts w:eastAsia="Times New Roman" w:cstheme="minorHAnsi"/>
          <w:iCs/>
          <w:color w:val="000000"/>
        </w:rPr>
        <w:t xml:space="preserve"> You are learning to take care of your True Self.</w:t>
      </w:r>
      <w:r w:rsidR="00523087" w:rsidRPr="00B20787">
        <w:rPr>
          <w:rFonts w:eastAsia="Times New Roman" w:cstheme="minorHAnsi"/>
          <w:iCs/>
          <w:color w:val="000000"/>
        </w:rPr>
        <w:t xml:space="preserve"> </w:t>
      </w:r>
      <w:r w:rsidR="00167D1E" w:rsidRPr="00B20787">
        <w:rPr>
          <w:rFonts w:eastAsia="Times New Roman" w:cstheme="minorHAnsi"/>
          <w:iCs/>
          <w:color w:val="000000"/>
        </w:rPr>
        <w:t xml:space="preserve">Ultimately, </w:t>
      </w:r>
      <w:r w:rsidR="00B30339" w:rsidRPr="00B20787">
        <w:rPr>
          <w:rFonts w:eastAsia="Times New Roman" w:cstheme="minorHAnsi"/>
          <w:iCs/>
          <w:color w:val="000000"/>
        </w:rPr>
        <w:t>y</w:t>
      </w:r>
      <w:r w:rsidR="00167D1E" w:rsidRPr="00B20787">
        <w:rPr>
          <w:rFonts w:eastAsia="Times New Roman" w:cstheme="minorHAnsi"/>
          <w:iCs/>
          <w:color w:val="000000"/>
        </w:rPr>
        <w:t>o</w:t>
      </w:r>
      <w:r w:rsidR="00C21432" w:rsidRPr="00B20787">
        <w:rPr>
          <w:rFonts w:eastAsia="Times New Roman" w:cstheme="minorHAnsi"/>
          <w:iCs/>
          <w:color w:val="000000"/>
        </w:rPr>
        <w:t>ur goal is to learn to be long-</w:t>
      </w:r>
      <w:r w:rsidR="00FE5164" w:rsidRPr="00B20787">
        <w:rPr>
          <w:rFonts w:eastAsia="Times New Roman" w:cstheme="minorHAnsi"/>
          <w:iCs/>
          <w:color w:val="000000"/>
        </w:rPr>
        <w:t>tempered</w:t>
      </w:r>
      <w:r w:rsidR="00D179F6" w:rsidRPr="00B20787">
        <w:rPr>
          <w:rFonts w:eastAsia="Times New Roman" w:cstheme="minorHAnsi"/>
          <w:iCs/>
          <w:color w:val="000000"/>
        </w:rPr>
        <w:t xml:space="preserve"> no matter how you feel</w:t>
      </w:r>
      <w:r w:rsidR="004071A2" w:rsidRPr="00B20787">
        <w:rPr>
          <w:rFonts w:eastAsia="Times New Roman" w:cstheme="minorHAnsi"/>
          <w:iCs/>
          <w:color w:val="000000"/>
        </w:rPr>
        <w:t>—</w:t>
      </w:r>
      <w:r w:rsidR="00FE5164" w:rsidRPr="00B20787">
        <w:rPr>
          <w:rFonts w:eastAsia="Times New Roman" w:cstheme="minorHAnsi"/>
          <w:iCs/>
          <w:color w:val="000000"/>
        </w:rPr>
        <w:t xml:space="preserve">to </w:t>
      </w:r>
      <w:r w:rsidR="00607D7F" w:rsidRPr="00B20787">
        <w:rPr>
          <w:rFonts w:eastAsia="Times New Roman" w:cstheme="minorHAnsi"/>
          <w:iCs/>
          <w:color w:val="000000"/>
        </w:rPr>
        <w:t xml:space="preserve">refuse the easy path of giving in </w:t>
      </w:r>
      <w:r w:rsidR="00987BC2" w:rsidRPr="00B20787">
        <w:rPr>
          <w:rFonts w:eastAsia="Times New Roman" w:cstheme="minorHAnsi"/>
          <w:iCs/>
          <w:color w:val="000000"/>
        </w:rPr>
        <w:t>to your tensions, to resist running away, and</w:t>
      </w:r>
      <w:r w:rsidR="00065429" w:rsidRPr="00B20787">
        <w:rPr>
          <w:rFonts w:eastAsia="Times New Roman" w:cstheme="minorHAnsi"/>
          <w:iCs/>
          <w:color w:val="000000"/>
        </w:rPr>
        <w:t>,</w:t>
      </w:r>
      <w:r w:rsidR="00987BC2" w:rsidRPr="00B20787">
        <w:rPr>
          <w:rFonts w:eastAsia="Times New Roman" w:cstheme="minorHAnsi"/>
          <w:iCs/>
          <w:color w:val="000000"/>
        </w:rPr>
        <w:t xml:space="preserve"> instead</w:t>
      </w:r>
      <w:r w:rsidR="00065429" w:rsidRPr="00B20787">
        <w:rPr>
          <w:rFonts w:eastAsia="Times New Roman" w:cstheme="minorHAnsi"/>
          <w:iCs/>
          <w:color w:val="000000"/>
        </w:rPr>
        <w:t>,</w:t>
      </w:r>
      <w:r w:rsidR="00987BC2" w:rsidRPr="00B20787">
        <w:rPr>
          <w:rFonts w:eastAsia="Times New Roman" w:cstheme="minorHAnsi"/>
          <w:iCs/>
          <w:color w:val="000000"/>
        </w:rPr>
        <w:t xml:space="preserve"> to be strategic in thought, word, and action</w:t>
      </w:r>
      <w:r w:rsidR="00B30339" w:rsidRPr="00B20787">
        <w:rPr>
          <w:rFonts w:eastAsia="Times New Roman" w:cstheme="minorHAnsi"/>
          <w:iCs/>
          <w:color w:val="000000"/>
        </w:rPr>
        <w:t xml:space="preserve">. </w:t>
      </w:r>
      <w:r w:rsidR="009439E9" w:rsidRPr="00B20787">
        <w:rPr>
          <w:rFonts w:eastAsia="Times New Roman" w:cstheme="minorHAnsi"/>
          <w:iCs/>
          <w:color w:val="000000"/>
        </w:rPr>
        <w:t>When your</w:t>
      </w:r>
      <w:r w:rsidR="00987BC2" w:rsidRPr="00B20787">
        <w:rPr>
          <w:rFonts w:eastAsia="Times New Roman" w:cstheme="minorHAnsi"/>
          <w:iCs/>
          <w:color w:val="000000"/>
        </w:rPr>
        <w:t xml:space="preserve"> </w:t>
      </w:r>
      <w:r w:rsidR="00B30339" w:rsidRPr="00B20787">
        <w:rPr>
          <w:rFonts w:eastAsia="Times New Roman" w:cstheme="minorHAnsi"/>
          <w:iCs/>
          <w:color w:val="000000"/>
        </w:rPr>
        <w:t xml:space="preserve">True Self </w:t>
      </w:r>
      <w:r w:rsidR="009439E9" w:rsidRPr="00B20787">
        <w:rPr>
          <w:rFonts w:eastAsia="Times New Roman" w:cstheme="minorHAnsi"/>
          <w:iCs/>
          <w:color w:val="000000"/>
        </w:rPr>
        <w:t xml:space="preserve">is </w:t>
      </w:r>
      <w:r w:rsidR="00B30339" w:rsidRPr="00B20787">
        <w:rPr>
          <w:rFonts w:eastAsia="Times New Roman" w:cstheme="minorHAnsi"/>
          <w:iCs/>
          <w:color w:val="000000"/>
        </w:rPr>
        <w:t xml:space="preserve">connected to the Holy Spirit, </w:t>
      </w:r>
      <w:r w:rsidR="00AB1AB2" w:rsidRPr="00B20787">
        <w:rPr>
          <w:rFonts w:eastAsia="Times New Roman" w:cstheme="minorHAnsi"/>
          <w:iCs/>
          <w:color w:val="000000"/>
        </w:rPr>
        <w:t>you</w:t>
      </w:r>
      <w:r w:rsidR="00B30339" w:rsidRPr="00B20787">
        <w:rPr>
          <w:rFonts w:eastAsia="Times New Roman" w:cstheme="minorHAnsi"/>
          <w:iCs/>
          <w:color w:val="000000"/>
        </w:rPr>
        <w:t xml:space="preserve"> can trust God when others are panicking, snatching, controlling, or </w:t>
      </w:r>
      <w:r w:rsidR="00B30339" w:rsidRPr="00B20787">
        <w:rPr>
          <w:rFonts w:eastAsia="Times New Roman" w:cstheme="minorHAnsi"/>
          <w:iCs/>
          <w:color w:val="000000"/>
        </w:rPr>
        <w:lastRenderedPageBreak/>
        <w:t>hysterical. You know what that looks like</w:t>
      </w:r>
      <w:r w:rsidR="00824B6D" w:rsidRPr="00B20787">
        <w:rPr>
          <w:rFonts w:eastAsia="Times New Roman" w:cstheme="minorHAnsi"/>
          <w:iCs/>
          <w:color w:val="000000"/>
        </w:rPr>
        <w:t>—</w:t>
      </w:r>
      <w:r w:rsidR="00B30339" w:rsidRPr="00B20787">
        <w:rPr>
          <w:rFonts w:eastAsia="Times New Roman" w:cstheme="minorHAnsi"/>
          <w:iCs/>
          <w:color w:val="000000"/>
        </w:rPr>
        <w:t xml:space="preserve">going out of control to get control. It is fear, once again, paralyzing people and driving them to mindlessly </w:t>
      </w:r>
      <w:r w:rsidR="00216DEF" w:rsidRPr="00B20787">
        <w:rPr>
          <w:rFonts w:eastAsia="Times New Roman" w:cstheme="minorHAnsi"/>
          <w:iCs/>
          <w:color w:val="000000"/>
        </w:rPr>
        <w:t xml:space="preserve">resist, </w:t>
      </w:r>
      <w:r w:rsidR="00B30339" w:rsidRPr="00B20787">
        <w:rPr>
          <w:rFonts w:eastAsia="Times New Roman" w:cstheme="minorHAnsi"/>
          <w:iCs/>
          <w:color w:val="000000"/>
        </w:rPr>
        <w:t>manipulate</w:t>
      </w:r>
      <w:r w:rsidR="00216DEF" w:rsidRPr="00B20787">
        <w:rPr>
          <w:rFonts w:eastAsia="Times New Roman" w:cstheme="minorHAnsi"/>
          <w:iCs/>
          <w:color w:val="000000"/>
        </w:rPr>
        <w:t>,</w:t>
      </w:r>
      <w:r w:rsidR="00B30339" w:rsidRPr="00B20787">
        <w:rPr>
          <w:rFonts w:eastAsia="Times New Roman" w:cstheme="minorHAnsi"/>
          <w:iCs/>
          <w:color w:val="000000"/>
        </w:rPr>
        <w:t xml:space="preserve"> or attack. </w:t>
      </w:r>
    </w:p>
    <w:p w14:paraId="4944C69B" w14:textId="77777777" w:rsidR="00D179F6" w:rsidRPr="00B20787" w:rsidRDefault="00D179F6" w:rsidP="00B957F6">
      <w:pPr>
        <w:widowControl w:val="0"/>
        <w:spacing w:after="0" w:line="240" w:lineRule="auto"/>
        <w:jc w:val="both"/>
        <w:rPr>
          <w:rFonts w:eastAsia="Times New Roman" w:cstheme="minorHAnsi"/>
          <w:iCs/>
          <w:color w:val="000000"/>
        </w:rPr>
      </w:pPr>
    </w:p>
    <w:p w14:paraId="331F21C6" w14:textId="77777777" w:rsidR="00D84154" w:rsidRPr="00B20787" w:rsidRDefault="00D84154" w:rsidP="00D84154">
      <w:pPr>
        <w:spacing w:after="0" w:line="240" w:lineRule="auto"/>
        <w:jc w:val="both"/>
        <w:rPr>
          <w:rFonts w:eastAsia="Times New Roman" w:cstheme="minorHAnsi"/>
          <w:iCs/>
          <w:color w:val="000000"/>
        </w:rPr>
      </w:pPr>
      <w:r w:rsidRPr="00B20787">
        <w:rPr>
          <w:rFonts w:eastAsia="Times New Roman" w:cstheme="minorHAnsi"/>
          <w:iCs/>
          <w:color w:val="000000"/>
        </w:rPr>
        <w:t>Do you want to live without fear? The Apostle John tells us that only love can cast out fear.</w:t>
      </w:r>
      <w:r w:rsidRPr="00B20787">
        <w:rPr>
          <w:rStyle w:val="EndnoteReference"/>
          <w:rFonts w:eastAsia="Times New Roman" w:cstheme="minorHAnsi"/>
          <w:iCs/>
          <w:color w:val="000000"/>
        </w:rPr>
        <w:endnoteReference w:id="13"/>
      </w:r>
      <w:r w:rsidRPr="00B20787">
        <w:rPr>
          <w:rFonts w:eastAsia="Times New Roman" w:cstheme="minorHAnsi"/>
          <w:iCs/>
          <w:color w:val="000000"/>
        </w:rPr>
        <w:t xml:space="preserve"> In Karis Fellowships, we are learning to be people of no fear who are becoming the love of God in this sorry world. </w:t>
      </w:r>
    </w:p>
    <w:p w14:paraId="3F340D6B" w14:textId="77777777" w:rsidR="00607D7F" w:rsidRPr="00B20787" w:rsidRDefault="00607D7F" w:rsidP="00B957F6">
      <w:pPr>
        <w:spacing w:after="0" w:line="240" w:lineRule="auto"/>
        <w:jc w:val="both"/>
        <w:rPr>
          <w:rFonts w:eastAsia="Times New Roman" w:cstheme="minorHAnsi"/>
          <w:color w:val="000000"/>
        </w:rPr>
      </w:pPr>
    </w:p>
    <w:p w14:paraId="4AF3878E" w14:textId="49A0C9A5" w:rsidR="00C71BA2" w:rsidRPr="00B20787" w:rsidRDefault="00043A0C" w:rsidP="00B957F6">
      <w:pPr>
        <w:spacing w:after="0" w:line="240" w:lineRule="auto"/>
        <w:jc w:val="both"/>
        <w:rPr>
          <w:rFonts w:eastAsia="Times New Roman" w:cstheme="minorHAnsi"/>
          <w:color w:val="000000"/>
        </w:rPr>
      </w:pPr>
      <w:r w:rsidRPr="00B20787">
        <w:rPr>
          <w:rFonts w:eastAsia="Times New Roman" w:cstheme="minorHAnsi"/>
          <w:color w:val="000000"/>
        </w:rPr>
        <w:t>Our p</w:t>
      </w:r>
      <w:r w:rsidR="0088555E" w:rsidRPr="00B20787">
        <w:rPr>
          <w:rFonts w:eastAsia="Times New Roman" w:cstheme="minorHAnsi"/>
          <w:color w:val="000000"/>
        </w:rPr>
        <w:t>rayer</w:t>
      </w:r>
      <w:r w:rsidR="00962DAF" w:rsidRPr="00B20787">
        <w:rPr>
          <w:rFonts w:eastAsia="Times New Roman" w:cstheme="minorHAnsi"/>
          <w:color w:val="000000"/>
        </w:rPr>
        <w:t xml:space="preserve"> mi</w:t>
      </w:r>
      <w:r w:rsidRPr="00B20787">
        <w:rPr>
          <w:rFonts w:eastAsia="Times New Roman" w:cstheme="minorHAnsi"/>
          <w:color w:val="000000"/>
        </w:rPr>
        <w:t>ght go something like this:</w:t>
      </w:r>
    </w:p>
    <w:p w14:paraId="386489CC" w14:textId="77777777" w:rsidR="00FD4014" w:rsidRPr="00B20787" w:rsidRDefault="00FD4014" w:rsidP="00B957F6">
      <w:pPr>
        <w:spacing w:after="0" w:line="240" w:lineRule="auto"/>
        <w:jc w:val="both"/>
        <w:rPr>
          <w:rFonts w:eastAsia="Times New Roman" w:cstheme="minorHAnsi"/>
          <w:color w:val="000000"/>
        </w:rPr>
      </w:pPr>
    </w:p>
    <w:p w14:paraId="63DBE82F" w14:textId="7BC80C9D" w:rsidR="00962DAF" w:rsidRPr="00B20787" w:rsidRDefault="007D2EC8" w:rsidP="00B957F6">
      <w:pPr>
        <w:spacing w:after="0" w:line="240" w:lineRule="auto"/>
        <w:jc w:val="center"/>
        <w:rPr>
          <w:rFonts w:eastAsia="Times New Roman" w:cstheme="minorHAnsi"/>
          <w:i/>
          <w:color w:val="000000"/>
        </w:rPr>
      </w:pPr>
      <w:r w:rsidRPr="00B20787">
        <w:rPr>
          <w:rFonts w:eastAsia="Times New Roman" w:cstheme="minorHAnsi"/>
          <w:i/>
          <w:color w:val="000000"/>
        </w:rPr>
        <w:t>Father</w:t>
      </w:r>
      <w:r w:rsidR="003F5AD3" w:rsidRPr="00B20787">
        <w:rPr>
          <w:rFonts w:eastAsia="Times New Roman" w:cstheme="minorHAnsi"/>
          <w:i/>
          <w:color w:val="000000"/>
        </w:rPr>
        <w:t xml:space="preserve">, help me </w:t>
      </w:r>
      <w:r w:rsidR="00D179F6" w:rsidRPr="00B20787">
        <w:rPr>
          <w:rFonts w:eastAsia="Times New Roman" w:cstheme="minorHAnsi"/>
          <w:i/>
          <w:color w:val="000000"/>
        </w:rPr>
        <w:t xml:space="preserve">allow </w:t>
      </w:r>
      <w:r w:rsidR="003F5AD3" w:rsidRPr="00B20787">
        <w:rPr>
          <w:rFonts w:eastAsia="Times New Roman" w:cstheme="minorHAnsi"/>
          <w:i/>
          <w:color w:val="000000"/>
        </w:rPr>
        <w:t>Your love</w:t>
      </w:r>
      <w:r w:rsidR="00D179F6" w:rsidRPr="00B20787">
        <w:rPr>
          <w:rFonts w:eastAsia="Times New Roman" w:cstheme="minorHAnsi"/>
          <w:i/>
          <w:color w:val="000000"/>
        </w:rPr>
        <w:t xml:space="preserve"> to</w:t>
      </w:r>
      <w:r w:rsidR="003F5AD3" w:rsidRPr="00B20787">
        <w:rPr>
          <w:rFonts w:eastAsia="Times New Roman" w:cstheme="minorHAnsi"/>
          <w:i/>
          <w:color w:val="000000"/>
        </w:rPr>
        <w:t xml:space="preserve"> cast out my</w:t>
      </w:r>
      <w:r w:rsidR="00043A0C" w:rsidRPr="00B20787">
        <w:rPr>
          <w:rFonts w:eastAsia="Times New Roman" w:cstheme="minorHAnsi"/>
          <w:i/>
          <w:color w:val="000000"/>
        </w:rPr>
        <w:t xml:space="preserve"> fear. (Repeat)</w:t>
      </w:r>
    </w:p>
    <w:p w14:paraId="220ED949" w14:textId="77777777" w:rsidR="004445EF" w:rsidRPr="00B20787" w:rsidRDefault="004445EF" w:rsidP="00B957F6">
      <w:pPr>
        <w:spacing w:after="0" w:line="240" w:lineRule="auto"/>
        <w:jc w:val="both"/>
        <w:rPr>
          <w:rFonts w:eastAsia="Times New Roman" w:cstheme="minorHAnsi"/>
          <w:color w:val="000000"/>
        </w:rPr>
      </w:pPr>
    </w:p>
    <w:p w14:paraId="3F9A5A06" w14:textId="26FF0FD3" w:rsidR="00607D7F" w:rsidRPr="00B20787" w:rsidRDefault="00607D7F" w:rsidP="00B957F6">
      <w:pPr>
        <w:spacing w:after="0" w:line="240" w:lineRule="auto"/>
        <w:jc w:val="both"/>
        <w:rPr>
          <w:rFonts w:eastAsia="Times New Roman" w:cstheme="minorHAnsi"/>
          <w:color w:val="000000"/>
        </w:rPr>
      </w:pPr>
      <w:r w:rsidRPr="00B20787">
        <w:rPr>
          <w:rFonts w:eastAsia="Times New Roman" w:cstheme="minorHAnsi"/>
          <w:color w:val="000000"/>
        </w:rPr>
        <w:t>Take a deep breath.</w:t>
      </w:r>
    </w:p>
    <w:p w14:paraId="7527CB59" w14:textId="1775546C" w:rsidR="00F62C4E" w:rsidRPr="00B20787" w:rsidRDefault="00F62C4E" w:rsidP="00F62C4E">
      <w:pPr>
        <w:spacing w:after="0" w:line="240" w:lineRule="auto"/>
        <w:jc w:val="both"/>
        <w:rPr>
          <w:i/>
        </w:rPr>
      </w:pPr>
      <w:r w:rsidRPr="00B20787">
        <w:rPr>
          <w:i/>
        </w:rPr>
        <w:t xml:space="preserve">(If time permits, ask, “Does anyone have comments or questions about </w:t>
      </w:r>
      <w:r w:rsidR="00FC0DDF" w:rsidRPr="00B20787">
        <w:rPr>
          <w:i/>
        </w:rPr>
        <w:t>the</w:t>
      </w:r>
      <w:r w:rsidRPr="00B20787">
        <w:rPr>
          <w:i/>
        </w:rPr>
        <w:t xml:space="preserve"> Bible teaching?</w:t>
      </w:r>
      <w:r w:rsidR="006C4783" w:rsidRPr="00B20787">
        <w:rPr>
          <w:i/>
        </w:rPr>
        <w:t>”</w:t>
      </w:r>
      <w:r w:rsidRPr="00B20787">
        <w:rPr>
          <w:i/>
        </w:rPr>
        <w:t>)</w:t>
      </w:r>
    </w:p>
    <w:p w14:paraId="621BBDCA" w14:textId="77777777" w:rsidR="00A4303C" w:rsidRPr="00B20787" w:rsidRDefault="00A4303C" w:rsidP="00B957F6">
      <w:pPr>
        <w:spacing w:after="0" w:line="240" w:lineRule="auto"/>
        <w:jc w:val="both"/>
        <w:rPr>
          <w:rFonts w:eastAsia="Times New Roman" w:cstheme="minorHAnsi"/>
          <w:color w:val="000000"/>
        </w:rPr>
      </w:pPr>
    </w:p>
    <w:p w14:paraId="4E806905" w14:textId="77777777" w:rsidR="00285B9A" w:rsidRPr="00B20787" w:rsidRDefault="00962DAF" w:rsidP="00B957F6">
      <w:pPr>
        <w:spacing w:after="0" w:line="240" w:lineRule="auto"/>
        <w:jc w:val="both"/>
        <w:rPr>
          <w:b/>
        </w:rPr>
      </w:pPr>
      <w:r w:rsidRPr="00B20787">
        <w:rPr>
          <w:b/>
        </w:rPr>
        <w:t>1:</w:t>
      </w:r>
      <w:r w:rsidR="0098048C" w:rsidRPr="00B20787">
        <w:rPr>
          <w:b/>
        </w:rPr>
        <w:t xml:space="preserve">10 </w:t>
      </w:r>
      <w:r w:rsidR="0098048C" w:rsidRPr="00B20787">
        <w:rPr>
          <w:b/>
        </w:rPr>
        <w:tab/>
      </w:r>
      <w:r w:rsidR="00285B9A" w:rsidRPr="00B20787">
        <w:rPr>
          <w:b/>
        </w:rPr>
        <w:t>INTEGRATION</w:t>
      </w:r>
    </w:p>
    <w:p w14:paraId="2F49CA45" w14:textId="77777777" w:rsidR="00FA2379" w:rsidRPr="00B20787" w:rsidRDefault="00FA2379" w:rsidP="00B957F6">
      <w:pPr>
        <w:spacing w:after="0" w:line="240" w:lineRule="auto"/>
        <w:jc w:val="both"/>
        <w:rPr>
          <w:b/>
        </w:rPr>
      </w:pPr>
    </w:p>
    <w:p w14:paraId="3CE190A8" w14:textId="0C1D52D7" w:rsidR="00607D7F" w:rsidRPr="00B20787" w:rsidRDefault="00F40181" w:rsidP="00B957F6">
      <w:pPr>
        <w:spacing w:after="0" w:line="240" w:lineRule="auto"/>
        <w:jc w:val="both"/>
        <w:rPr>
          <w:i/>
        </w:rPr>
      </w:pPr>
      <w:r w:rsidRPr="00B20787">
        <w:t xml:space="preserve">Sip some </w:t>
      </w:r>
      <w:r w:rsidR="004071A2" w:rsidRPr="00B20787">
        <w:t xml:space="preserve">purified </w:t>
      </w:r>
      <w:r w:rsidRPr="00B20787">
        <w:t xml:space="preserve">water </w:t>
      </w:r>
      <w:r w:rsidR="00607D7F" w:rsidRPr="00B20787">
        <w:t>and prepare to take</w:t>
      </w:r>
      <w:r w:rsidR="009538FB" w:rsidRPr="00B20787">
        <w:t xml:space="preserve"> some notes. Assume </w:t>
      </w:r>
      <w:r w:rsidRPr="00B20787">
        <w:t>your mindfulness</w:t>
      </w:r>
      <w:r w:rsidR="00607D7F" w:rsidRPr="00B20787">
        <w:t xml:space="preserve"> posture</w:t>
      </w:r>
      <w:r w:rsidR="004071A2" w:rsidRPr="00B20787">
        <w:t>,</w:t>
      </w:r>
      <w:r w:rsidR="00607D7F" w:rsidRPr="00B20787">
        <w:t xml:space="preserve"> and breathe. </w:t>
      </w:r>
      <w:r w:rsidR="00607D7F" w:rsidRPr="00B20787">
        <w:rPr>
          <w:i/>
        </w:rPr>
        <w:t xml:space="preserve">(Pause </w:t>
      </w:r>
      <w:r w:rsidR="00E179C5" w:rsidRPr="00B20787">
        <w:rPr>
          <w:i/>
        </w:rPr>
        <w:t xml:space="preserve">for </w:t>
      </w:r>
      <w:r w:rsidR="002730FA" w:rsidRPr="00B20787">
        <w:rPr>
          <w:i/>
        </w:rPr>
        <w:t>1</w:t>
      </w:r>
      <w:r w:rsidR="00607D7F" w:rsidRPr="00B20787">
        <w:rPr>
          <w:i/>
        </w:rPr>
        <w:t>0 seconds)</w:t>
      </w:r>
    </w:p>
    <w:p w14:paraId="347763D5" w14:textId="77777777" w:rsidR="00FA2379" w:rsidRPr="00B20787" w:rsidRDefault="00FA2379" w:rsidP="00B957F6">
      <w:pPr>
        <w:spacing w:after="0" w:line="240" w:lineRule="auto"/>
        <w:jc w:val="both"/>
      </w:pPr>
    </w:p>
    <w:p w14:paraId="633DC44F" w14:textId="5EDF5C40" w:rsidR="00607D7F" w:rsidRPr="00B20787" w:rsidRDefault="00780E58" w:rsidP="00B957F6">
      <w:pPr>
        <w:spacing w:after="0" w:line="240" w:lineRule="auto"/>
        <w:jc w:val="both"/>
        <w:rPr>
          <w:i/>
        </w:rPr>
      </w:pPr>
      <w:bookmarkStart w:id="9" w:name="_Hlk132797208"/>
      <w:r w:rsidRPr="00B20787">
        <w:t>Here is our integration focus</w:t>
      </w:r>
      <w:r w:rsidR="00607D7F" w:rsidRPr="00B20787">
        <w:t xml:space="preserve">: </w:t>
      </w:r>
      <w:r w:rsidR="00607D7F" w:rsidRPr="00B20787">
        <w:rPr>
          <w:i/>
        </w:rPr>
        <w:t>Consider a situation in which you cannot love yourself or someone else.</w:t>
      </w:r>
      <w:r w:rsidR="00607D7F" w:rsidRPr="00B20787">
        <w:t xml:space="preserve"> </w:t>
      </w:r>
      <w:r w:rsidR="00607D7F" w:rsidRPr="00B20787">
        <w:rPr>
          <w:i/>
        </w:rPr>
        <w:t>(Repeat) (Pause</w:t>
      </w:r>
      <w:r w:rsidR="002730FA" w:rsidRPr="00B20787">
        <w:rPr>
          <w:i/>
        </w:rPr>
        <w:t xml:space="preserve"> </w:t>
      </w:r>
      <w:r w:rsidR="00E179C5" w:rsidRPr="00B20787">
        <w:rPr>
          <w:i/>
        </w:rPr>
        <w:t xml:space="preserve">for </w:t>
      </w:r>
      <w:r w:rsidR="002730FA" w:rsidRPr="00B20787">
        <w:rPr>
          <w:i/>
        </w:rPr>
        <w:t>30 seconds</w:t>
      </w:r>
      <w:r w:rsidR="00607D7F" w:rsidRPr="00B20787">
        <w:rPr>
          <w:i/>
        </w:rPr>
        <w:t>)</w:t>
      </w:r>
    </w:p>
    <w:p w14:paraId="3FD5EA64" w14:textId="77777777" w:rsidR="00E45308" w:rsidRPr="00B20787" w:rsidRDefault="00E45308" w:rsidP="00B957F6">
      <w:pPr>
        <w:spacing w:after="0" w:line="240" w:lineRule="auto"/>
        <w:jc w:val="both"/>
      </w:pPr>
    </w:p>
    <w:p w14:paraId="60BF5908" w14:textId="62EB5FF9" w:rsidR="00607D7F" w:rsidRPr="00B20787" w:rsidRDefault="00607D7F" w:rsidP="00B957F6">
      <w:pPr>
        <w:spacing w:after="0" w:line="240" w:lineRule="auto"/>
        <w:jc w:val="both"/>
        <w:rPr>
          <w:b/>
        </w:rPr>
      </w:pPr>
      <w:r w:rsidRPr="00B20787">
        <w:rPr>
          <w:b/>
        </w:rPr>
        <w:t>The FAITH Process</w:t>
      </w:r>
    </w:p>
    <w:p w14:paraId="27C77E98" w14:textId="2BCD709D" w:rsidR="00607D7F" w:rsidRPr="00B20787" w:rsidRDefault="00607D7F" w:rsidP="00B957F6">
      <w:pPr>
        <w:spacing w:after="0" w:line="240" w:lineRule="auto"/>
        <w:jc w:val="both"/>
        <w:rPr>
          <w:i/>
        </w:rPr>
      </w:pPr>
      <w:r w:rsidRPr="00B20787">
        <w:rPr>
          <w:i/>
        </w:rPr>
        <w:t xml:space="preserve">(Choose </w:t>
      </w:r>
      <w:r w:rsidR="00780E58" w:rsidRPr="00B20787">
        <w:rPr>
          <w:i/>
        </w:rPr>
        <w:t xml:space="preserve">from each section </w:t>
      </w:r>
      <w:r w:rsidR="0077075F" w:rsidRPr="00B20787">
        <w:rPr>
          <w:i/>
        </w:rPr>
        <w:t>a few sentences that are</w:t>
      </w:r>
      <w:r w:rsidR="00780E58" w:rsidRPr="00B20787">
        <w:rPr>
          <w:i/>
        </w:rPr>
        <w:t xml:space="preserve"> meaningful to you</w:t>
      </w:r>
      <w:r w:rsidRPr="00B20787">
        <w:rPr>
          <w:i/>
        </w:rPr>
        <w:t>)</w:t>
      </w:r>
    </w:p>
    <w:p w14:paraId="0365F408" w14:textId="77777777" w:rsidR="008B06CA" w:rsidRPr="00B20787" w:rsidRDefault="008B06CA" w:rsidP="00B957F6">
      <w:pPr>
        <w:spacing w:after="0" w:line="240" w:lineRule="auto"/>
        <w:jc w:val="both"/>
      </w:pPr>
    </w:p>
    <w:p w14:paraId="44F08EBE" w14:textId="77777777" w:rsidR="00607D7F" w:rsidRPr="00B20787" w:rsidRDefault="00607D7F" w:rsidP="00B957F6">
      <w:pPr>
        <w:spacing w:after="0" w:line="240" w:lineRule="auto"/>
        <w:jc w:val="both"/>
        <w:rPr>
          <w:b/>
        </w:rPr>
      </w:pPr>
      <w:r w:rsidRPr="00B20787">
        <w:rPr>
          <w:b/>
        </w:rPr>
        <w:t>Feelings</w:t>
      </w:r>
    </w:p>
    <w:p w14:paraId="5BA0FA65" w14:textId="5EA34ABA" w:rsidR="00607D7F" w:rsidRPr="00B20787" w:rsidRDefault="00607D7F" w:rsidP="00B957F6">
      <w:pPr>
        <w:spacing w:after="0" w:line="240" w:lineRule="auto"/>
        <w:jc w:val="both"/>
      </w:pPr>
      <w:r w:rsidRPr="00B20787">
        <w:t xml:space="preserve">As you </w:t>
      </w:r>
      <w:r w:rsidRPr="00B20787">
        <w:rPr>
          <w:i/>
        </w:rPr>
        <w:t>consider</w:t>
      </w:r>
      <w:r w:rsidRPr="00B20787">
        <w:rPr>
          <w:rFonts w:cstheme="minorHAnsi"/>
          <w:i/>
        </w:rPr>
        <w:t xml:space="preserve"> </w:t>
      </w:r>
      <w:r w:rsidRPr="00B20787">
        <w:rPr>
          <w:i/>
        </w:rPr>
        <w:t>a situation in</w:t>
      </w:r>
      <w:r w:rsidR="009C1D6C" w:rsidRPr="00B20787">
        <w:rPr>
          <w:i/>
        </w:rPr>
        <w:t xml:space="preserve"> which you cannot love yourself</w:t>
      </w:r>
      <w:r w:rsidRPr="00B20787">
        <w:rPr>
          <w:i/>
        </w:rPr>
        <w:t xml:space="preserve"> or someone else</w:t>
      </w:r>
      <w:r w:rsidRPr="00B20787">
        <w:t xml:space="preserve">, how does it feel? </w:t>
      </w:r>
      <w:r w:rsidRPr="00B20787">
        <w:rPr>
          <w:i/>
        </w:rPr>
        <w:t xml:space="preserve">(Pause) </w:t>
      </w:r>
      <w:r w:rsidR="004C741B" w:rsidRPr="00B20787">
        <w:t>Your</w:t>
      </w:r>
      <w:r w:rsidRPr="00B20787">
        <w:t xml:space="preserve"> feelings are </w:t>
      </w:r>
      <w:r w:rsidR="004C741B" w:rsidRPr="00B20787">
        <w:t>yours</w:t>
      </w:r>
      <w:r w:rsidRPr="00B20787">
        <w:t xml:space="preserve"> to teach </w:t>
      </w:r>
      <w:r w:rsidR="004C741B" w:rsidRPr="00B20787">
        <w:t>you</w:t>
      </w:r>
      <w:r w:rsidRPr="00B20787">
        <w:t xml:space="preserve"> about </w:t>
      </w:r>
      <w:r w:rsidR="004C741B" w:rsidRPr="00B20787">
        <w:t>yourself</w:t>
      </w:r>
      <w:r w:rsidRPr="00B20787">
        <w:t xml:space="preserve">, to guide </w:t>
      </w:r>
      <w:r w:rsidR="004C741B" w:rsidRPr="00B20787">
        <w:t>you</w:t>
      </w:r>
      <w:r w:rsidRPr="00B20787">
        <w:t xml:space="preserve">, and to train </w:t>
      </w:r>
      <w:r w:rsidR="004C741B" w:rsidRPr="00B20787">
        <w:t>you</w:t>
      </w:r>
      <w:r w:rsidRPr="00B20787">
        <w:t xml:space="preserve">. They can often be uncomfortable. </w:t>
      </w:r>
      <w:r w:rsidRPr="00B20787">
        <w:rPr>
          <w:i/>
        </w:rPr>
        <w:t xml:space="preserve">(Pause) </w:t>
      </w:r>
      <w:r w:rsidRPr="00B20787">
        <w:t>You can learn to recognize and honor your feelings without allowing them to master you. Recognize with compassion whatever you may be experiencing</w:t>
      </w:r>
      <w:r w:rsidR="00722199" w:rsidRPr="00B20787">
        <w:t>,</w:t>
      </w:r>
      <w:r w:rsidRPr="00B20787">
        <w:t xml:space="preserve"> and breathe. </w:t>
      </w:r>
      <w:r w:rsidRPr="00B20787">
        <w:rPr>
          <w:i/>
        </w:rPr>
        <w:t xml:space="preserve">(Pause </w:t>
      </w:r>
      <w:r w:rsidR="00E179C5" w:rsidRPr="00B20787">
        <w:rPr>
          <w:i/>
        </w:rPr>
        <w:t xml:space="preserve">for </w:t>
      </w:r>
      <w:r w:rsidRPr="00B20787">
        <w:rPr>
          <w:i/>
        </w:rPr>
        <w:t xml:space="preserve">30 seconds) </w:t>
      </w:r>
    </w:p>
    <w:p w14:paraId="49B2D9B2" w14:textId="77777777" w:rsidR="00607D7F" w:rsidRPr="00B20787" w:rsidRDefault="00607D7F" w:rsidP="00B957F6">
      <w:pPr>
        <w:spacing w:after="0" w:line="240" w:lineRule="auto"/>
        <w:jc w:val="both"/>
      </w:pPr>
    </w:p>
    <w:p w14:paraId="6D5655CE" w14:textId="77777777" w:rsidR="00607D7F" w:rsidRPr="00B20787" w:rsidRDefault="00607D7F" w:rsidP="00B957F6">
      <w:pPr>
        <w:spacing w:after="0" w:line="240" w:lineRule="auto"/>
        <w:jc w:val="both"/>
        <w:rPr>
          <w:b/>
        </w:rPr>
      </w:pPr>
      <w:r w:rsidRPr="00B20787">
        <w:rPr>
          <w:b/>
        </w:rPr>
        <w:t>Awareness without judgment</w:t>
      </w:r>
    </w:p>
    <w:p w14:paraId="2426BF5E" w14:textId="1E73D4C6" w:rsidR="00607D7F" w:rsidRPr="00B20787" w:rsidRDefault="00607D7F" w:rsidP="00B957F6">
      <w:pPr>
        <w:spacing w:after="0" w:line="240" w:lineRule="auto"/>
        <w:jc w:val="both"/>
        <w:rPr>
          <w:i/>
        </w:rPr>
      </w:pPr>
      <w:r w:rsidRPr="00B20787">
        <w:t>Allow whatever you are experiencing to rest in your awareness. You might notice a compulsion to push thoughts or feelings away,</w:t>
      </w:r>
      <w:r w:rsidR="00C67281" w:rsidRPr="00B20787">
        <w:t xml:space="preserve"> to</w:t>
      </w:r>
      <w:r w:rsidRPr="00B20787">
        <w:t xml:space="preserve"> judge them, or </w:t>
      </w:r>
      <w:r w:rsidR="00C67281" w:rsidRPr="00B20787">
        <w:t xml:space="preserve">to </w:t>
      </w:r>
      <w:r w:rsidRPr="00B20787">
        <w:t xml:space="preserve">justify them. </w:t>
      </w:r>
      <w:r w:rsidR="004071A2" w:rsidRPr="00B20787">
        <w:t xml:space="preserve">We </w:t>
      </w:r>
      <w:r w:rsidRPr="00B20787">
        <w:t xml:space="preserve">often flush </w:t>
      </w:r>
      <w:r w:rsidR="00065429" w:rsidRPr="00B20787">
        <w:t>thoughts and feelings</w:t>
      </w:r>
      <w:r w:rsidRPr="00B20787">
        <w:t xml:space="preserve"> from </w:t>
      </w:r>
      <w:r w:rsidR="004071A2" w:rsidRPr="00B20787">
        <w:t xml:space="preserve">our </w:t>
      </w:r>
      <w:r w:rsidRPr="00B20787">
        <w:t xml:space="preserve">awareness before they have a chance to teach </w:t>
      </w:r>
      <w:r w:rsidR="004071A2" w:rsidRPr="00B20787">
        <w:t>us</w:t>
      </w:r>
      <w:r w:rsidRPr="00B20787">
        <w:t>. Breathe</w:t>
      </w:r>
      <w:r w:rsidR="0006351B" w:rsidRPr="00B20787">
        <w:t>,</w:t>
      </w:r>
      <w:r w:rsidRPr="00B20787">
        <w:t xml:space="preserve"> and hold </w:t>
      </w:r>
      <w:r w:rsidR="0006351B" w:rsidRPr="00B20787">
        <w:t xml:space="preserve">your thoughts and feelings </w:t>
      </w:r>
      <w:r w:rsidRPr="00B20787">
        <w:t xml:space="preserve">up to the light as you </w:t>
      </w:r>
      <w:r w:rsidRPr="00B20787">
        <w:rPr>
          <w:i/>
        </w:rPr>
        <w:t>c</w:t>
      </w:r>
      <w:r w:rsidRPr="00B20787">
        <w:rPr>
          <w:rFonts w:cstheme="minorHAnsi"/>
          <w:i/>
        </w:rPr>
        <w:t xml:space="preserve">onsider </w:t>
      </w:r>
      <w:r w:rsidRPr="00B20787">
        <w:rPr>
          <w:i/>
        </w:rPr>
        <w:t>a situation i</w:t>
      </w:r>
      <w:r w:rsidR="009C1D6C" w:rsidRPr="00B20787">
        <w:rPr>
          <w:i/>
        </w:rPr>
        <w:t xml:space="preserve">n which you cannot love yourself </w:t>
      </w:r>
      <w:r w:rsidRPr="00B20787">
        <w:rPr>
          <w:i/>
        </w:rPr>
        <w:t>or someone else</w:t>
      </w:r>
      <w:r w:rsidRPr="00B20787">
        <w:t xml:space="preserve">. </w:t>
      </w:r>
      <w:r w:rsidRPr="00B20787">
        <w:rPr>
          <w:i/>
        </w:rPr>
        <w:t xml:space="preserve">(Pause) </w:t>
      </w:r>
      <w:r w:rsidRPr="00B20787">
        <w:t xml:space="preserve">Feelings and passing thoughts are not right or </w:t>
      </w:r>
      <w:r w:rsidR="00C80141" w:rsidRPr="00B20787">
        <w:t>wrong; they</w:t>
      </w:r>
      <w:r w:rsidRPr="00B20787">
        <w:t xml:space="preserve"> just are. Give yoursel</w:t>
      </w:r>
      <w:r w:rsidR="009538FB" w:rsidRPr="00B20787">
        <w:t>f permission now to explore them</w:t>
      </w:r>
      <w:r w:rsidRPr="00B20787">
        <w:t xml:space="preserve"> without judgment, and breathe. </w:t>
      </w:r>
      <w:r w:rsidRPr="00B20787">
        <w:rPr>
          <w:i/>
        </w:rPr>
        <w:t xml:space="preserve">(Pause </w:t>
      </w:r>
      <w:r w:rsidR="00C80141" w:rsidRPr="00B20787">
        <w:rPr>
          <w:i/>
        </w:rPr>
        <w:t xml:space="preserve">for </w:t>
      </w:r>
      <w:r w:rsidRPr="00B20787">
        <w:rPr>
          <w:i/>
        </w:rPr>
        <w:t>30 seconds)</w:t>
      </w:r>
    </w:p>
    <w:p w14:paraId="7D88329D" w14:textId="4C7ADCFD" w:rsidR="00607D7F" w:rsidRPr="00B20787" w:rsidRDefault="00607D7F" w:rsidP="00B957F6">
      <w:pPr>
        <w:spacing w:after="0" w:line="240" w:lineRule="auto"/>
        <w:jc w:val="both"/>
      </w:pPr>
    </w:p>
    <w:p w14:paraId="6D0ABD73" w14:textId="0784F060" w:rsidR="00607D7F" w:rsidRPr="00B20787" w:rsidRDefault="00607D7F" w:rsidP="00B957F6">
      <w:pPr>
        <w:spacing w:after="0" w:line="240" w:lineRule="auto"/>
        <w:jc w:val="both"/>
        <w:rPr>
          <w:b/>
        </w:rPr>
      </w:pPr>
      <w:r w:rsidRPr="00B20787">
        <w:rPr>
          <w:b/>
        </w:rPr>
        <w:t>Inquiry</w:t>
      </w:r>
      <w:r w:rsidR="006B300C" w:rsidRPr="00B20787">
        <w:rPr>
          <w:b/>
        </w:rPr>
        <w:t>: Wh</w:t>
      </w:r>
      <w:r w:rsidRPr="00B20787">
        <w:rPr>
          <w:b/>
        </w:rPr>
        <w:t>at is my body saying?</w:t>
      </w:r>
    </w:p>
    <w:p w14:paraId="5012CDE7" w14:textId="79E5E2C8" w:rsidR="00607D7F" w:rsidRPr="00B20787" w:rsidRDefault="00607D7F" w:rsidP="00B957F6">
      <w:pPr>
        <w:widowControl w:val="0"/>
        <w:spacing w:after="0" w:line="240" w:lineRule="auto"/>
        <w:jc w:val="both"/>
        <w:rPr>
          <w:i/>
        </w:rPr>
      </w:pPr>
      <w:r w:rsidRPr="00B20787">
        <w:t>Breathe</w:t>
      </w:r>
      <w:r w:rsidR="00C80141" w:rsidRPr="00B20787">
        <w:t>,</w:t>
      </w:r>
      <w:r w:rsidRPr="00B20787">
        <w:t xml:space="preserve"> and bring your attention to your body. Notice what it is doing when you </w:t>
      </w:r>
      <w:r w:rsidRPr="00B20787">
        <w:rPr>
          <w:rFonts w:cstheme="minorHAnsi"/>
          <w:i/>
        </w:rPr>
        <w:t xml:space="preserve">consider </w:t>
      </w:r>
      <w:r w:rsidRPr="00B20787">
        <w:rPr>
          <w:i/>
        </w:rPr>
        <w:t>this situation in</w:t>
      </w:r>
      <w:r w:rsidR="00C913D1" w:rsidRPr="00B20787">
        <w:rPr>
          <w:i/>
        </w:rPr>
        <w:t xml:space="preserve"> which you cannot love yourself</w:t>
      </w:r>
      <w:r w:rsidRPr="00B20787">
        <w:rPr>
          <w:i/>
        </w:rPr>
        <w:t xml:space="preserve"> or someone else</w:t>
      </w:r>
      <w:r w:rsidRPr="00B20787">
        <w:rPr>
          <w:rFonts w:cstheme="minorHAnsi"/>
          <w:i/>
        </w:rPr>
        <w:t>.</w:t>
      </w:r>
      <w:r w:rsidRPr="00B20787">
        <w:rPr>
          <w:i/>
        </w:rPr>
        <w:t xml:space="preserve"> </w:t>
      </w:r>
      <w:r w:rsidRPr="00B20787">
        <w:t xml:space="preserve">What sensations are there? </w:t>
      </w:r>
      <w:r w:rsidRPr="00B20787">
        <w:rPr>
          <w:i/>
        </w:rPr>
        <w:t xml:space="preserve">(Pause) </w:t>
      </w:r>
      <w:r w:rsidRPr="00B20787">
        <w:t xml:space="preserve">Your body is always talking to you. You may not understand its language right now, but you can observe. For example, you might recognize what frustration or hatred feels like in your body. </w:t>
      </w:r>
      <w:r w:rsidRPr="00B20787">
        <w:rPr>
          <w:i/>
        </w:rPr>
        <w:t>(Pause)</w:t>
      </w:r>
      <w:r w:rsidRPr="00B20787">
        <w:t xml:space="preserve"> </w:t>
      </w:r>
      <w:r w:rsidR="00687067" w:rsidRPr="00B20787">
        <w:t xml:space="preserve">If your sensations are uncomfortable, you can move your attention to </w:t>
      </w:r>
      <w:r w:rsidR="00C80141" w:rsidRPr="00B20787">
        <w:t>an area of your</w:t>
      </w:r>
      <w:r w:rsidR="00687067" w:rsidRPr="00B20787">
        <w:t xml:space="preserve"> body that is not reacting</w:t>
      </w:r>
      <w:r w:rsidR="00C80141" w:rsidRPr="00B20787">
        <w:t>,</w:t>
      </w:r>
      <w:r w:rsidR="00687067" w:rsidRPr="00B20787">
        <w:t xml:space="preserve"> and rest. When you are ready, return to observe those uncomfortable sensations. Breathe. </w:t>
      </w:r>
      <w:r w:rsidR="00687067" w:rsidRPr="00B20787">
        <w:rPr>
          <w:i/>
        </w:rPr>
        <w:t xml:space="preserve">(Pause </w:t>
      </w:r>
      <w:r w:rsidR="00C80141" w:rsidRPr="00B20787">
        <w:rPr>
          <w:i/>
        </w:rPr>
        <w:t xml:space="preserve">for </w:t>
      </w:r>
      <w:r w:rsidR="00687067" w:rsidRPr="00B20787">
        <w:rPr>
          <w:i/>
        </w:rPr>
        <w:t>30 seconds)</w:t>
      </w:r>
    </w:p>
    <w:p w14:paraId="7E8CD702" w14:textId="77777777" w:rsidR="002C65FE" w:rsidRDefault="002C65FE" w:rsidP="00B957F6">
      <w:pPr>
        <w:spacing w:after="0" w:line="240" w:lineRule="auto"/>
        <w:jc w:val="both"/>
      </w:pPr>
    </w:p>
    <w:p w14:paraId="39481E7F" w14:textId="384641E7" w:rsidR="00607D7F" w:rsidRPr="00B20787" w:rsidRDefault="00607D7F" w:rsidP="00B20787">
      <w:pPr>
        <w:widowControl w:val="0"/>
        <w:spacing w:after="0" w:line="240" w:lineRule="auto"/>
        <w:jc w:val="both"/>
        <w:rPr>
          <w:b/>
        </w:rPr>
      </w:pPr>
      <w:r w:rsidRPr="00B20787">
        <w:rPr>
          <w:b/>
        </w:rPr>
        <w:t>Talk to Jesus</w:t>
      </w:r>
    </w:p>
    <w:p w14:paraId="1EC6B818" w14:textId="66BCD2B9" w:rsidR="00607D7F" w:rsidRPr="00B20787" w:rsidRDefault="00607D7F" w:rsidP="00B20787">
      <w:pPr>
        <w:widowControl w:val="0"/>
        <w:spacing w:after="0" w:line="240" w:lineRule="auto"/>
        <w:jc w:val="both"/>
        <w:rPr>
          <w:i/>
        </w:rPr>
      </w:pPr>
      <w:r w:rsidRPr="00B20787">
        <w:lastRenderedPageBreak/>
        <w:t>You might imagine that you are leani</w:t>
      </w:r>
      <w:r w:rsidR="00FA2379" w:rsidRPr="00B20787">
        <w:t>ng back in the</w:t>
      </w:r>
      <w:r w:rsidR="008150E0" w:rsidRPr="00B20787">
        <w:t xml:space="preserve"> safe and loving</w:t>
      </w:r>
      <w:r w:rsidR="00FA2379" w:rsidRPr="00B20787">
        <w:t xml:space="preserve"> arms of Jesus as together you </w:t>
      </w:r>
      <w:r w:rsidR="00FA2379" w:rsidRPr="00B20787">
        <w:rPr>
          <w:i/>
        </w:rPr>
        <w:t>consider</w:t>
      </w:r>
      <w:r w:rsidRPr="00B20787">
        <w:rPr>
          <w:rFonts w:cstheme="minorHAnsi"/>
          <w:i/>
        </w:rPr>
        <w:t xml:space="preserve"> </w:t>
      </w:r>
      <w:r w:rsidRPr="00B20787">
        <w:rPr>
          <w:i/>
        </w:rPr>
        <w:t>this situation in which you cannot love yourself or someone else</w:t>
      </w:r>
      <w:r w:rsidR="009538FB" w:rsidRPr="00B20787">
        <w:t>. D</w:t>
      </w:r>
      <w:r w:rsidRPr="00B20787">
        <w:t xml:space="preserve">o you feel comfortable with Jesus, uncomfortable, or are you shutting down? Just observe. </w:t>
      </w:r>
      <w:r w:rsidRPr="00B20787">
        <w:rPr>
          <w:i/>
        </w:rPr>
        <w:t>(Pause)</w:t>
      </w:r>
      <w:r w:rsidRPr="00B20787">
        <w:t xml:space="preserve"> Have you judged</w:t>
      </w:r>
      <w:r w:rsidR="009538FB" w:rsidRPr="00B20787">
        <w:t xml:space="preserve"> yourself or</w:t>
      </w:r>
      <w:r w:rsidRPr="00B20787">
        <w:t xml:space="preserve"> this situation as good or evil? What are your reasons? What story do you want to tell? </w:t>
      </w:r>
      <w:r w:rsidRPr="00B20787">
        <w:rPr>
          <w:i/>
        </w:rPr>
        <w:t>(Pause)</w:t>
      </w:r>
      <w:r w:rsidRPr="00B20787">
        <w:t xml:space="preserve"> </w:t>
      </w:r>
      <w:r w:rsidRPr="00B20787">
        <w:rPr>
          <w:rFonts w:cstheme="minorHAnsi"/>
        </w:rPr>
        <w:t xml:space="preserve">Is your experience a regular pattern in your life? </w:t>
      </w:r>
      <w:r w:rsidRPr="00B20787">
        <w:rPr>
          <w:i/>
        </w:rPr>
        <w:t>(Pause)</w:t>
      </w:r>
      <w:r w:rsidRPr="00B20787">
        <w:t xml:space="preserve"> Are you afraid of something</w:t>
      </w:r>
      <w:r w:rsidR="00A93C79" w:rsidRPr="00B20787">
        <w:t>—</w:t>
      </w:r>
      <w:r w:rsidRPr="00B20787">
        <w:t xml:space="preserve">of loss, of deprivation, of others, or </w:t>
      </w:r>
      <w:r w:rsidR="00E81026" w:rsidRPr="00B20787">
        <w:t xml:space="preserve">of </w:t>
      </w:r>
      <w:r w:rsidRPr="00B20787">
        <w:t xml:space="preserve">yourself? Observe your responses as just information, and breathe with </w:t>
      </w:r>
      <w:r w:rsidR="00C67281" w:rsidRPr="00B20787">
        <w:t xml:space="preserve">a </w:t>
      </w:r>
      <w:r w:rsidRPr="00B20787">
        <w:t xml:space="preserve">long exhaling breath. </w:t>
      </w:r>
      <w:r w:rsidRPr="00B20787">
        <w:rPr>
          <w:i/>
        </w:rPr>
        <w:t xml:space="preserve">(Pause </w:t>
      </w:r>
      <w:r w:rsidR="00C80141" w:rsidRPr="00B20787">
        <w:rPr>
          <w:i/>
        </w:rPr>
        <w:t xml:space="preserve">for </w:t>
      </w:r>
      <w:r w:rsidRPr="00B20787">
        <w:rPr>
          <w:i/>
        </w:rPr>
        <w:t>30 seconds)</w:t>
      </w:r>
    </w:p>
    <w:p w14:paraId="36E5A885" w14:textId="77777777" w:rsidR="00A4303C" w:rsidRPr="00B20787" w:rsidRDefault="00A4303C" w:rsidP="00B957F6">
      <w:pPr>
        <w:spacing w:after="0" w:line="240" w:lineRule="auto"/>
        <w:jc w:val="both"/>
      </w:pPr>
    </w:p>
    <w:p w14:paraId="04C17159" w14:textId="47E2D3EF" w:rsidR="00607D7F" w:rsidRPr="00B20787" w:rsidRDefault="00DE00CA" w:rsidP="00B957F6">
      <w:pPr>
        <w:widowControl w:val="0"/>
        <w:spacing w:after="0" w:line="240" w:lineRule="auto"/>
        <w:jc w:val="both"/>
        <w:rPr>
          <w:b/>
        </w:rPr>
      </w:pPr>
      <w:r w:rsidRPr="00B20787">
        <w:rPr>
          <w:b/>
        </w:rPr>
        <w:t>Heal</w:t>
      </w:r>
    </w:p>
    <w:p w14:paraId="0C260880" w14:textId="2A867094" w:rsidR="00607D7F" w:rsidRPr="00B20787" w:rsidRDefault="00607D7F" w:rsidP="00B957F6">
      <w:pPr>
        <w:widowControl w:val="0"/>
        <w:spacing w:after="0" w:line="240" w:lineRule="auto"/>
        <w:jc w:val="both"/>
      </w:pPr>
      <w:r w:rsidRPr="00B20787">
        <w:t xml:space="preserve">God created us to have all of these feelings, and for thousands of years human beings have been feeling like you </w:t>
      </w:r>
      <w:r w:rsidR="00383E91" w:rsidRPr="00B20787">
        <w:t>feel</w:t>
      </w:r>
      <w:r w:rsidRPr="00B20787">
        <w:t xml:space="preserve"> when</w:t>
      </w:r>
      <w:r w:rsidRPr="00B20787">
        <w:rPr>
          <w:i/>
        </w:rPr>
        <w:t xml:space="preserve"> </w:t>
      </w:r>
      <w:r w:rsidR="00383E91" w:rsidRPr="00B20787">
        <w:t>you</w:t>
      </w:r>
      <w:r w:rsidRPr="00B20787">
        <w:t xml:space="preserve"> cannot love</w:t>
      </w:r>
      <w:r w:rsidRPr="00B20787">
        <w:rPr>
          <w:rFonts w:cstheme="minorHAnsi"/>
        </w:rPr>
        <w:t>.</w:t>
      </w:r>
      <w:r w:rsidRPr="00B20787">
        <w:t xml:space="preserve"> You are not alone in your feelings. You are a human creature. </w:t>
      </w:r>
      <w:r w:rsidRPr="00B20787">
        <w:rPr>
          <w:i/>
        </w:rPr>
        <w:t xml:space="preserve">(Pause) </w:t>
      </w:r>
      <w:r w:rsidRPr="00B20787">
        <w:t>Feelings are just chemical reactions in your body bringing you information. With training</w:t>
      </w:r>
      <w:r w:rsidR="006B300C" w:rsidRPr="00B20787">
        <w:t>,</w:t>
      </w:r>
      <w:r w:rsidRPr="00B20787">
        <w:t xml:space="preserve"> you can choose what you will do with </w:t>
      </w:r>
      <w:r w:rsidR="00D1119A" w:rsidRPr="00B20787">
        <w:t>that information</w:t>
      </w:r>
      <w:r w:rsidRPr="00B20787">
        <w:t xml:space="preserve">. </w:t>
      </w:r>
      <w:r w:rsidRPr="00B20787">
        <w:rPr>
          <w:i/>
        </w:rPr>
        <w:t>(Pause)</w:t>
      </w:r>
      <w:r w:rsidRPr="00B20787">
        <w:t xml:space="preserve"> You can observe and learn something from what you have just experienced.</w:t>
      </w:r>
      <w:r w:rsidR="00836AF0" w:rsidRPr="00B20787">
        <w:t xml:space="preserve"> </w:t>
      </w:r>
      <w:r w:rsidRPr="00B20787">
        <w:t>When a fear or judgment signals you through the body</w:t>
      </w:r>
      <w:r w:rsidR="006B300C" w:rsidRPr="00B20787">
        <w:t>,</w:t>
      </w:r>
      <w:r w:rsidRPr="00B20787">
        <w:t xml:space="preserve"> you can foc</w:t>
      </w:r>
      <w:r w:rsidR="00C913D1" w:rsidRPr="00B20787">
        <w:t>us on your body and your breath</w:t>
      </w:r>
      <w:r w:rsidRPr="00B20787">
        <w:t xml:space="preserve"> rather than getting caught up in a story and reacting</w:t>
      </w:r>
      <w:r w:rsidR="009538FB" w:rsidRPr="00B20787">
        <w:t>. B</w:t>
      </w:r>
      <w:r w:rsidRPr="00B20787">
        <w:t xml:space="preserve">reathe with compassion for yourself and for every other human being who feels </w:t>
      </w:r>
      <w:r w:rsidR="00F8004B" w:rsidRPr="00B20787">
        <w:t>like you do when you cannot love</w:t>
      </w:r>
      <w:r w:rsidRPr="00B20787">
        <w:t xml:space="preserve">. Help your body process </w:t>
      </w:r>
      <w:r w:rsidR="00C80141" w:rsidRPr="00B20787">
        <w:t xml:space="preserve">with </w:t>
      </w:r>
      <w:r w:rsidR="00C67281" w:rsidRPr="00B20787">
        <w:t xml:space="preserve">a </w:t>
      </w:r>
      <w:r w:rsidRPr="00B20787">
        <w:t xml:space="preserve">long exhaling breath. </w:t>
      </w:r>
      <w:r w:rsidRPr="00B20787">
        <w:rPr>
          <w:i/>
        </w:rPr>
        <w:t xml:space="preserve">(Pause </w:t>
      </w:r>
      <w:r w:rsidR="00C80141" w:rsidRPr="00B20787">
        <w:rPr>
          <w:i/>
        </w:rPr>
        <w:t xml:space="preserve">for </w:t>
      </w:r>
      <w:r w:rsidRPr="00B20787">
        <w:rPr>
          <w:i/>
        </w:rPr>
        <w:t>30 seconds)</w:t>
      </w:r>
    </w:p>
    <w:bookmarkEnd w:id="9"/>
    <w:p w14:paraId="2A20CD93" w14:textId="77777777" w:rsidR="00607D7F" w:rsidRPr="00B20787" w:rsidRDefault="00607D7F" w:rsidP="00B957F6">
      <w:pPr>
        <w:spacing w:after="0" w:line="240" w:lineRule="auto"/>
        <w:jc w:val="both"/>
      </w:pPr>
    </w:p>
    <w:p w14:paraId="15F98738" w14:textId="4CDA1736" w:rsidR="00607D7F" w:rsidRPr="00B20787" w:rsidRDefault="00607D7F" w:rsidP="00B957F6">
      <w:pPr>
        <w:spacing w:after="0" w:line="240" w:lineRule="auto"/>
        <w:jc w:val="both"/>
      </w:pPr>
      <w:r w:rsidRPr="00B20787">
        <w:t>Pause and take a deep breath.</w:t>
      </w:r>
    </w:p>
    <w:p w14:paraId="7348B4B3" w14:textId="4B2B95D2" w:rsidR="006C4783" w:rsidRPr="00B20787" w:rsidRDefault="006C4783" w:rsidP="006C4783">
      <w:pPr>
        <w:spacing w:after="0" w:line="240" w:lineRule="auto"/>
        <w:jc w:val="both"/>
        <w:rPr>
          <w:i/>
        </w:rPr>
      </w:pPr>
      <w:r w:rsidRPr="00B20787">
        <w:rPr>
          <w:i/>
        </w:rPr>
        <w:t xml:space="preserve">(If time permits, ask, “Does anyone have comments or questions about </w:t>
      </w:r>
      <w:r w:rsidR="00FC0DDF" w:rsidRPr="00B20787">
        <w:rPr>
          <w:i/>
        </w:rPr>
        <w:t>the</w:t>
      </w:r>
      <w:r w:rsidRPr="00B20787">
        <w:rPr>
          <w:i/>
        </w:rPr>
        <w:t xml:space="preserve"> integration?”)</w:t>
      </w:r>
    </w:p>
    <w:p w14:paraId="1B2BD593" w14:textId="77777777" w:rsidR="00687067" w:rsidRPr="00B20787" w:rsidRDefault="00687067" w:rsidP="00B957F6">
      <w:pPr>
        <w:spacing w:after="0" w:line="240" w:lineRule="auto"/>
        <w:jc w:val="both"/>
        <w:rPr>
          <w:b/>
        </w:rPr>
      </w:pPr>
    </w:p>
    <w:p w14:paraId="27E7E913" w14:textId="16E64683" w:rsidR="00285B9A" w:rsidRPr="00B20787" w:rsidRDefault="00B3647B" w:rsidP="00B957F6">
      <w:pPr>
        <w:spacing w:after="0" w:line="240" w:lineRule="auto"/>
        <w:jc w:val="both"/>
        <w:rPr>
          <w:b/>
        </w:rPr>
      </w:pPr>
      <w:r w:rsidRPr="00B20787">
        <w:rPr>
          <w:b/>
        </w:rPr>
        <w:t>1:2</w:t>
      </w:r>
      <w:r w:rsidR="009538FB" w:rsidRPr="00B20787">
        <w:rPr>
          <w:b/>
        </w:rPr>
        <w:t>8</w:t>
      </w:r>
      <w:r w:rsidR="006B300C" w:rsidRPr="00B20787">
        <w:rPr>
          <w:b/>
        </w:rPr>
        <w:tab/>
      </w:r>
      <w:r w:rsidR="00285B9A" w:rsidRPr="00B20787">
        <w:rPr>
          <w:b/>
        </w:rPr>
        <w:t>ENDING PRAYER</w:t>
      </w:r>
    </w:p>
    <w:p w14:paraId="2BBCD8F6" w14:textId="77777777" w:rsidR="00E24C9E" w:rsidRPr="00B20787" w:rsidRDefault="00E24C9E" w:rsidP="00B957F6">
      <w:pPr>
        <w:spacing w:after="0" w:line="240" w:lineRule="auto"/>
        <w:jc w:val="both"/>
      </w:pPr>
    </w:p>
    <w:p w14:paraId="7685F9FC" w14:textId="77777777" w:rsidR="00C80141" w:rsidRPr="00B20787" w:rsidRDefault="00C80141" w:rsidP="00C80141">
      <w:pPr>
        <w:spacing w:after="0" w:line="240" w:lineRule="auto"/>
        <w:jc w:val="both"/>
      </w:pPr>
      <w:r w:rsidRPr="00B20787">
        <w:t>Dear Father and Creator,</w:t>
      </w:r>
    </w:p>
    <w:p w14:paraId="0CD43F9C" w14:textId="4598F3B3" w:rsidR="00C80141" w:rsidRPr="00B20787" w:rsidRDefault="00C80141" w:rsidP="00C80141">
      <w:pPr>
        <w:spacing w:after="0" w:line="240" w:lineRule="auto"/>
        <w:jc w:val="both"/>
      </w:pPr>
      <w:r w:rsidRPr="00B20787">
        <w:t>Thank you for this time together of healing and training. Hold us in the power of this new understanding as You guide us to our glory and to the truth. Lead us to the next step in our healing this week as we co</w:t>
      </w:r>
      <w:r w:rsidRPr="00B20787">
        <w:noBreakHyphen/>
        <w:t>labor with You to reorient our lives for a more effective flow and to flourish in our connection with our True Self, with the Creation, and with You, for the glory and honor of our Lord Jesus. Amen.</w:t>
      </w:r>
    </w:p>
    <w:p w14:paraId="125B54AB" w14:textId="77777777" w:rsidR="0087064E" w:rsidRPr="00B20787" w:rsidRDefault="0087064E" w:rsidP="00B957F6">
      <w:pPr>
        <w:spacing w:after="0" w:line="240" w:lineRule="auto"/>
        <w:jc w:val="both"/>
        <w:rPr>
          <w:b/>
        </w:rPr>
      </w:pPr>
    </w:p>
    <w:p w14:paraId="6DF531B6" w14:textId="77777777" w:rsidR="00607D7F" w:rsidRPr="00B20787" w:rsidRDefault="00607D7F" w:rsidP="00B957F6">
      <w:pPr>
        <w:spacing w:after="0" w:line="240" w:lineRule="auto"/>
        <w:jc w:val="both"/>
      </w:pPr>
      <w:r w:rsidRPr="00B20787">
        <w:t>Take a deep breath.</w:t>
      </w:r>
    </w:p>
    <w:p w14:paraId="46FAD83C" w14:textId="76E68229" w:rsidR="00F62C4E" w:rsidRPr="00B20787" w:rsidRDefault="00F62C4E" w:rsidP="00F62C4E">
      <w:pPr>
        <w:spacing w:after="0" w:line="240" w:lineRule="auto"/>
        <w:jc w:val="both"/>
        <w:rPr>
          <w:i/>
        </w:rPr>
      </w:pPr>
      <w:r w:rsidRPr="00B20787">
        <w:rPr>
          <w:i/>
        </w:rPr>
        <w:t>(If time permits, ask, “Does anyone have comments or questions about this meeting?</w:t>
      </w:r>
      <w:r w:rsidR="006C4783" w:rsidRPr="00B20787">
        <w:rPr>
          <w:i/>
        </w:rPr>
        <w:t>”</w:t>
      </w:r>
      <w:r w:rsidRPr="00B20787">
        <w:rPr>
          <w:i/>
        </w:rPr>
        <w:t>)</w:t>
      </w:r>
    </w:p>
    <w:p w14:paraId="592BAC70" w14:textId="77777777" w:rsidR="00D93714" w:rsidRPr="00B20787" w:rsidRDefault="00D93714" w:rsidP="00B957F6">
      <w:pPr>
        <w:spacing w:after="0" w:line="240" w:lineRule="auto"/>
        <w:jc w:val="both"/>
      </w:pPr>
    </w:p>
    <w:p w14:paraId="5BBD3955" w14:textId="6A4795B4" w:rsidR="00285B9A" w:rsidRPr="00B20787" w:rsidRDefault="00364554" w:rsidP="00B957F6">
      <w:pPr>
        <w:spacing w:after="0" w:line="240" w:lineRule="auto"/>
        <w:jc w:val="both"/>
      </w:pPr>
      <w:r w:rsidRPr="00B20787">
        <w:rPr>
          <w:b/>
        </w:rPr>
        <w:t>1:2</w:t>
      </w:r>
      <w:r w:rsidR="00CC6952" w:rsidRPr="00B20787">
        <w:rPr>
          <w:b/>
        </w:rPr>
        <w:t>9</w:t>
      </w:r>
      <w:r w:rsidRPr="00B20787">
        <w:rPr>
          <w:b/>
        </w:rPr>
        <w:tab/>
        <w:t>ANNOUNCEMENTS</w:t>
      </w:r>
    </w:p>
    <w:p w14:paraId="1FFE5E37" w14:textId="3279A32D" w:rsidR="005A5E79" w:rsidRPr="00B20787" w:rsidRDefault="005A5E79" w:rsidP="00B957F6">
      <w:pPr>
        <w:spacing w:after="0" w:line="240" w:lineRule="auto"/>
        <w:jc w:val="both"/>
      </w:pPr>
    </w:p>
    <w:p w14:paraId="7F75CC90" w14:textId="539E416E" w:rsidR="00DD203B" w:rsidRDefault="00DD203B" w:rsidP="00B957F6">
      <w:pPr>
        <w:spacing w:after="0" w:line="240" w:lineRule="auto"/>
        <w:jc w:val="both"/>
      </w:pPr>
      <w:r w:rsidRPr="00B20787">
        <w:t>The KF book study</w:t>
      </w:r>
      <w:r w:rsidR="005B207C">
        <w:t xml:space="preserve"> of </w:t>
      </w:r>
      <w:r w:rsidRPr="00B20787">
        <w:rPr>
          <w:i/>
        </w:rPr>
        <w:t>Honor, Patronage, Kinship, and Purity</w:t>
      </w:r>
      <w:r w:rsidRPr="00B20787">
        <w:t xml:space="preserve"> (HPKP)</w:t>
      </w:r>
      <w:r w:rsidR="005B207C">
        <w:t xml:space="preserve"> </w:t>
      </w:r>
      <w:r w:rsidRPr="00B20787">
        <w:t xml:space="preserve">by Dr. David deSilva </w:t>
      </w:r>
      <w:r w:rsidR="00DA2C96">
        <w:t>is in progress</w:t>
      </w:r>
      <w:r w:rsidRPr="00B20787">
        <w:t>. This study has helped many KF members explore the integrity of their own Christian beliefs in the context of first century values and culture.</w:t>
      </w:r>
    </w:p>
    <w:p w14:paraId="3774B22D" w14:textId="77777777" w:rsidR="00DD203B" w:rsidRPr="00644303" w:rsidRDefault="00DD203B" w:rsidP="00B957F6">
      <w:pPr>
        <w:spacing w:after="0" w:line="240" w:lineRule="auto"/>
        <w:jc w:val="both"/>
      </w:pPr>
    </w:p>
    <w:sectPr w:rsidR="00DD203B" w:rsidRPr="00644303" w:rsidSect="00894B93">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5DCD" w14:textId="77777777" w:rsidR="00173CFD" w:rsidRDefault="00173CFD" w:rsidP="00285B9A">
      <w:pPr>
        <w:spacing w:after="0" w:line="240" w:lineRule="auto"/>
      </w:pPr>
      <w:r>
        <w:separator/>
      </w:r>
    </w:p>
  </w:endnote>
  <w:endnote w:type="continuationSeparator" w:id="0">
    <w:p w14:paraId="34E6ABF6" w14:textId="77777777" w:rsidR="00173CFD" w:rsidRDefault="00173CFD" w:rsidP="00285B9A">
      <w:pPr>
        <w:spacing w:after="0" w:line="240" w:lineRule="auto"/>
      </w:pPr>
      <w:r>
        <w:continuationSeparator/>
      </w:r>
    </w:p>
  </w:endnote>
  <w:endnote w:id="1">
    <w:p w14:paraId="6348B048" w14:textId="77777777" w:rsidR="004A5E7E" w:rsidRPr="00AC0DE1" w:rsidRDefault="004A5E7E" w:rsidP="004A5E7E">
      <w:pPr>
        <w:pStyle w:val="EndnoteText"/>
        <w:rPr>
          <w:lang w:val="en-GB"/>
        </w:rPr>
      </w:pPr>
      <w:r>
        <w:rPr>
          <w:rStyle w:val="EndnoteReference"/>
        </w:rPr>
        <w:endnoteRef/>
      </w:r>
      <w:r>
        <w:t xml:space="preserve"> John Main,</w:t>
      </w:r>
      <w:r w:rsidRPr="005B31E7">
        <w:t xml:space="preserve"> </w:t>
      </w:r>
      <w:r w:rsidRPr="005B31E7">
        <w:rPr>
          <w:i/>
        </w:rPr>
        <w:t>Silence and Stillness in Every Season: Daily Readings with John Main</w:t>
      </w:r>
      <w:r>
        <w:t>, ed. Paul Harris</w:t>
      </w:r>
      <w:r w:rsidRPr="005B31E7">
        <w:t xml:space="preserve"> (New York: Continuum International Publishing Group</w:t>
      </w:r>
      <w:r>
        <w:t xml:space="preserve">, </w:t>
      </w:r>
      <w:r w:rsidRPr="005B31E7">
        <w:t>1997), 2.</w:t>
      </w:r>
    </w:p>
  </w:endnote>
  <w:endnote w:id="2">
    <w:p w14:paraId="6C7EC3B3" w14:textId="77777777" w:rsidR="004A4F66" w:rsidRPr="00C80141" w:rsidRDefault="004A4F66" w:rsidP="004A4F66">
      <w:pPr>
        <w:pStyle w:val="EndnoteText"/>
        <w:rPr>
          <w:lang w:val="en-GB"/>
        </w:rPr>
      </w:pPr>
      <w:r>
        <w:rPr>
          <w:rStyle w:val="EndnoteReference"/>
        </w:rPr>
        <w:endnoteRef/>
      </w:r>
      <w:r>
        <w:t xml:space="preserve"> John Main</w:t>
      </w:r>
      <w:r w:rsidRPr="00D65F7B">
        <w:t xml:space="preserve">, </w:t>
      </w:r>
      <w:r w:rsidRPr="00D65F7B">
        <w:rPr>
          <w:i/>
        </w:rPr>
        <w:t>Monastery without Walls: The Spiritual Letters of John Main</w:t>
      </w:r>
      <w:r>
        <w:t>, ed. Laurence Freeman</w:t>
      </w:r>
      <w:r w:rsidRPr="00D65F7B">
        <w:t xml:space="preserve"> (London: Canterbury Press Norwich, 2006), 32.</w:t>
      </w:r>
    </w:p>
  </w:endnote>
  <w:endnote w:id="3">
    <w:p w14:paraId="02E9001A" w14:textId="230AB754" w:rsidR="004E28FB" w:rsidRPr="00D65F7B" w:rsidRDefault="004E28FB">
      <w:pPr>
        <w:pStyle w:val="EndnoteText"/>
      </w:pPr>
      <w:r>
        <w:rPr>
          <w:rStyle w:val="EndnoteReference"/>
        </w:rPr>
        <w:endnoteRef/>
      </w:r>
      <w:r>
        <w:t xml:space="preserve"> </w:t>
      </w:r>
      <w:r w:rsidR="00BF7A81">
        <w:t>Ibid.</w:t>
      </w:r>
    </w:p>
  </w:endnote>
  <w:endnote w:id="4">
    <w:p w14:paraId="18C7E565" w14:textId="653DBDAF" w:rsidR="003621B7" w:rsidRPr="00E0753B" w:rsidRDefault="003621B7" w:rsidP="003621B7">
      <w:pPr>
        <w:pStyle w:val="EndnoteText"/>
      </w:pPr>
      <w:r w:rsidRPr="00065429">
        <w:rPr>
          <w:rStyle w:val="EndnoteReference"/>
        </w:rPr>
        <w:endnoteRef/>
      </w:r>
      <w:r w:rsidRPr="00065429">
        <w:t xml:space="preserve"> </w:t>
      </w:r>
      <w:r w:rsidR="00065429" w:rsidRPr="00B957F6">
        <w:t xml:space="preserve">1 </w:t>
      </w:r>
      <w:r w:rsidR="00065429" w:rsidRPr="00E0753B">
        <w:t xml:space="preserve">Cor. 16:22; </w:t>
      </w:r>
      <w:r w:rsidR="0022381D" w:rsidRPr="00E0753B">
        <w:t>Rev. 22:20</w:t>
      </w:r>
      <w:r w:rsidRPr="00E0753B">
        <w:t>.</w:t>
      </w:r>
    </w:p>
  </w:endnote>
  <w:endnote w:id="5">
    <w:p w14:paraId="1EEADB7D" w14:textId="1FF2ACEB" w:rsidR="002730FA" w:rsidRPr="00BB30A1" w:rsidRDefault="002730FA" w:rsidP="002730FA">
      <w:pPr>
        <w:pStyle w:val="EndnoteText"/>
      </w:pPr>
      <w:r w:rsidRPr="00E0753B">
        <w:rPr>
          <w:rStyle w:val="EndnoteReference"/>
        </w:rPr>
        <w:endnoteRef/>
      </w:r>
      <w:r w:rsidRPr="00E0753B">
        <w:t xml:space="preserve"> </w:t>
      </w:r>
      <w:r w:rsidR="00012CB7" w:rsidRPr="00E0753B">
        <w:rPr>
          <w:i/>
        </w:rPr>
        <w:t xml:space="preserve">Breathe on Me, Breath of God </w:t>
      </w:r>
      <w:r w:rsidR="00012CB7" w:rsidRPr="00E0753B">
        <w:t>by Edwin Hatch</w:t>
      </w:r>
      <w:r w:rsidR="00012CB7" w:rsidRPr="00E0753B">
        <w:rPr>
          <w:i/>
        </w:rPr>
        <w:t xml:space="preserve"> </w:t>
      </w:r>
      <w:r w:rsidR="00012CB7" w:rsidRPr="00E0753B">
        <w:t xml:space="preserve">(1835-1889), </w:t>
      </w:r>
      <w:hyperlink r:id="rId1" w:history="1">
        <w:r w:rsidR="00051E20">
          <w:rPr>
            <w:rStyle w:val="Hyperlink"/>
          </w:rPr>
          <w:t>www.youtube.com/watch?v=M5keJHZdWYM</w:t>
        </w:r>
      </w:hyperlink>
      <w:r w:rsidR="00012CB7" w:rsidRPr="00E0753B">
        <w:t>.</w:t>
      </w:r>
    </w:p>
  </w:endnote>
  <w:endnote w:id="6">
    <w:p w14:paraId="41FDEAE8" w14:textId="279F7897" w:rsidR="00613D3C" w:rsidRPr="00F23F4C" w:rsidRDefault="00613D3C" w:rsidP="00613D3C">
      <w:pPr>
        <w:pStyle w:val="EndnoteText"/>
      </w:pPr>
      <w:r>
        <w:rPr>
          <w:rStyle w:val="EndnoteReference"/>
        </w:rPr>
        <w:endnoteRef/>
      </w:r>
      <w:r>
        <w:t xml:space="preserve"> </w:t>
      </w:r>
      <w:r w:rsidR="00E95C10" w:rsidRPr="00F00F6D">
        <w:t xml:space="preserve">Karen Horney, </w:t>
      </w:r>
      <w:r w:rsidR="00E95C10" w:rsidRPr="00E95229">
        <w:rPr>
          <w:i/>
        </w:rPr>
        <w:t>Neurosis and Human Growth</w:t>
      </w:r>
      <w:r w:rsidR="00E95C10" w:rsidRPr="00F00F6D">
        <w:t xml:space="preserve"> (New York: Norton, 1991).</w:t>
      </w:r>
    </w:p>
  </w:endnote>
  <w:endnote w:id="7">
    <w:p w14:paraId="6CF185D3" w14:textId="7A94A538" w:rsidR="00613D3C" w:rsidRPr="00844902" w:rsidRDefault="00613D3C" w:rsidP="00613D3C">
      <w:pPr>
        <w:pStyle w:val="EndnoteText"/>
        <w:rPr>
          <w:lang w:val="en-GB"/>
        </w:rPr>
      </w:pPr>
      <w:r>
        <w:rPr>
          <w:rStyle w:val="EndnoteReference"/>
        </w:rPr>
        <w:endnoteRef/>
      </w:r>
      <w:r>
        <w:t xml:space="preserve"> </w:t>
      </w:r>
      <w:r w:rsidR="0022381D" w:rsidRPr="0022381D">
        <w:t xml:space="preserve">Dr. Roger Callahan, “TFT Stress Buster Tapping Class-Learn to Use TFT Tapping,” Callahan Techniques, accessed April 24, 2016, </w:t>
      </w:r>
      <w:hyperlink r:id="rId2" w:history="1">
        <w:r w:rsidR="00051E20">
          <w:rPr>
            <w:rStyle w:val="Hyperlink"/>
          </w:rPr>
          <w:t>www.rogercallahan.com/learn-to-tap.php</w:t>
        </w:r>
      </w:hyperlink>
      <w:r w:rsidR="0028334E" w:rsidRPr="0028334E">
        <w:rPr>
          <w:rStyle w:val="Hyperlink"/>
          <w:color w:val="auto"/>
          <w:u w:val="none"/>
        </w:rPr>
        <w:t>. A</w:t>
      </w:r>
      <w:r w:rsidR="0022381D" w:rsidRPr="0028334E">
        <w:t xml:space="preserve">dapted </w:t>
      </w:r>
      <w:r w:rsidR="0022381D" w:rsidRPr="0022381D">
        <w:t>for Karis Fellowships by Nancy Diven.</w:t>
      </w:r>
    </w:p>
  </w:endnote>
  <w:endnote w:id="8">
    <w:p w14:paraId="0F03D01F" w14:textId="66A1BF97" w:rsidR="0022381D" w:rsidRPr="00E95C10" w:rsidRDefault="00A322D6">
      <w:pPr>
        <w:pStyle w:val="EndnoteText"/>
      </w:pPr>
      <w:r>
        <w:rPr>
          <w:rStyle w:val="EndnoteReference"/>
        </w:rPr>
        <w:endnoteRef/>
      </w:r>
      <w:r>
        <w:t xml:space="preserve"> </w:t>
      </w:r>
      <w:r w:rsidR="00E95C10" w:rsidRPr="0022381D">
        <w:t>"Robert Louis Stevenson Quotes</w:t>
      </w:r>
      <w:r w:rsidR="00E95C10">
        <w:t>,</w:t>
      </w:r>
      <w:r w:rsidR="00E95C10" w:rsidRPr="0022381D">
        <w:t>”</w:t>
      </w:r>
      <w:r w:rsidR="00E95C10">
        <w:t xml:space="preserve"> </w:t>
      </w:r>
      <w:r w:rsidR="00E95C10" w:rsidRPr="00E95229">
        <w:rPr>
          <w:i/>
        </w:rPr>
        <w:t>Goodreads</w:t>
      </w:r>
      <w:r w:rsidR="00E95C10" w:rsidRPr="0022381D">
        <w:t xml:space="preserve">, accessed April 24, 2016, </w:t>
      </w:r>
      <w:hyperlink r:id="rId3" w:history="1">
        <w:r w:rsidR="00051E20">
          <w:rPr>
            <w:rStyle w:val="Hyperlink"/>
          </w:rPr>
          <w:t>www.goodreads.com/author/quotes/854076.Robert_Louis_Stevenson</w:t>
        </w:r>
      </w:hyperlink>
      <w:r w:rsidR="00E95C10" w:rsidRPr="0022381D">
        <w:t>.</w:t>
      </w:r>
    </w:p>
  </w:endnote>
  <w:endnote w:id="9">
    <w:p w14:paraId="379CDFB3" w14:textId="17ABBD09" w:rsidR="0040532F" w:rsidRPr="00E95C10" w:rsidRDefault="0040532F">
      <w:pPr>
        <w:pStyle w:val="EndnoteText"/>
      </w:pPr>
      <w:r>
        <w:rPr>
          <w:rStyle w:val="EndnoteReference"/>
        </w:rPr>
        <w:endnoteRef/>
      </w:r>
      <w:r>
        <w:t xml:space="preserve"> </w:t>
      </w:r>
      <w:r w:rsidR="00E95C10" w:rsidRPr="00BB3C0E">
        <w:rPr>
          <w:i/>
        </w:rPr>
        <w:t>Stanford Encyclopedia of Philosophy</w:t>
      </w:r>
      <w:r w:rsidR="00E95C10">
        <w:t>, s.v.</w:t>
      </w:r>
      <w:r w:rsidR="00E95C10" w:rsidRPr="00AB627B">
        <w:t>"Immanuel Kant</w:t>
      </w:r>
      <w:r w:rsidR="00E95C10">
        <w:t>,</w:t>
      </w:r>
      <w:r w:rsidR="00E95C10" w:rsidRPr="00AB627B">
        <w:t>"</w:t>
      </w:r>
      <w:r w:rsidR="00E95C10">
        <w:t xml:space="preserve"> last modified January 25, 2016, </w:t>
      </w:r>
      <w:hyperlink r:id="rId4" w:history="1">
        <w:r w:rsidR="00E34624">
          <w:rPr>
            <w:rStyle w:val="Hyperlink"/>
          </w:rPr>
          <w:t>plato.stanford.edu/entries/kant</w:t>
        </w:r>
      </w:hyperlink>
      <w:r w:rsidR="00E95C10">
        <w:t>.</w:t>
      </w:r>
    </w:p>
  </w:endnote>
  <w:endnote w:id="10">
    <w:p w14:paraId="12C754A5" w14:textId="3DA5F0FA" w:rsidR="008A6059" w:rsidRPr="008A6059" w:rsidRDefault="008A6059">
      <w:pPr>
        <w:pStyle w:val="EndnoteText"/>
        <w:rPr>
          <w:lang w:val="en-GB"/>
        </w:rPr>
      </w:pPr>
      <w:r>
        <w:rPr>
          <w:rStyle w:val="EndnoteReference"/>
        </w:rPr>
        <w:endnoteRef/>
      </w:r>
      <w:r>
        <w:t xml:space="preserve"> </w:t>
      </w:r>
      <w:bookmarkStart w:id="6" w:name="_Hlk483149548"/>
      <w:r w:rsidR="00FE08C0" w:rsidRPr="0040532F">
        <w:t xml:space="preserve">Will Durant, </w:t>
      </w:r>
      <w:r w:rsidR="00FE08C0" w:rsidRPr="0040532F">
        <w:rPr>
          <w:i/>
        </w:rPr>
        <w:t xml:space="preserve">The Story of Philosophy: The </w:t>
      </w:r>
      <w:r w:rsidR="00FE08C0">
        <w:rPr>
          <w:i/>
        </w:rPr>
        <w:t>L</w:t>
      </w:r>
      <w:r w:rsidR="00FE08C0" w:rsidRPr="0040532F">
        <w:rPr>
          <w:i/>
        </w:rPr>
        <w:t xml:space="preserve">ives and </w:t>
      </w:r>
      <w:r w:rsidR="00FE08C0">
        <w:rPr>
          <w:i/>
        </w:rPr>
        <w:t>O</w:t>
      </w:r>
      <w:r w:rsidR="00FE08C0" w:rsidRPr="0040532F">
        <w:rPr>
          <w:i/>
        </w:rPr>
        <w:t xml:space="preserve">pinions of the </w:t>
      </w:r>
      <w:r w:rsidR="00FE08C0">
        <w:rPr>
          <w:i/>
        </w:rPr>
        <w:t>W</w:t>
      </w:r>
      <w:r w:rsidR="00FE08C0" w:rsidRPr="0040532F">
        <w:rPr>
          <w:i/>
        </w:rPr>
        <w:t xml:space="preserve">orld’s </w:t>
      </w:r>
      <w:r w:rsidR="00FE08C0">
        <w:rPr>
          <w:i/>
        </w:rPr>
        <w:t>G</w:t>
      </w:r>
      <w:r w:rsidR="00FE08C0" w:rsidRPr="0040532F">
        <w:rPr>
          <w:i/>
        </w:rPr>
        <w:t xml:space="preserve">reatest </w:t>
      </w:r>
      <w:r w:rsidR="00FE08C0">
        <w:rPr>
          <w:i/>
        </w:rPr>
        <w:t>P</w:t>
      </w:r>
      <w:r w:rsidR="00FE08C0" w:rsidRPr="0040532F">
        <w:rPr>
          <w:i/>
        </w:rPr>
        <w:t>hilosophers</w:t>
      </w:r>
      <w:r w:rsidR="00FE08C0">
        <w:rPr>
          <w:i/>
        </w:rPr>
        <w:t xml:space="preserve"> </w:t>
      </w:r>
      <w:r w:rsidR="00781C30" w:rsidRPr="00B957F6">
        <w:rPr>
          <w:i/>
        </w:rPr>
        <w:t>f</w:t>
      </w:r>
      <w:r w:rsidR="00FE08C0" w:rsidRPr="00B957F6">
        <w:rPr>
          <w:i/>
        </w:rPr>
        <w:t>rom</w:t>
      </w:r>
      <w:r w:rsidR="00FE08C0" w:rsidRPr="002730FA">
        <w:rPr>
          <w:i/>
        </w:rPr>
        <w:t xml:space="preserve"> Plato</w:t>
      </w:r>
      <w:r w:rsidR="00FE08C0" w:rsidRPr="0040532F">
        <w:rPr>
          <w:i/>
        </w:rPr>
        <w:t xml:space="preserve"> to John Dewey</w:t>
      </w:r>
      <w:r w:rsidR="00FE08C0" w:rsidRPr="0040532F">
        <w:t xml:space="preserve"> (New York: Pocket Books, 2006), 366.</w:t>
      </w:r>
      <w:bookmarkEnd w:id="6"/>
    </w:p>
  </w:endnote>
  <w:endnote w:id="11">
    <w:p w14:paraId="4278ECEB" w14:textId="6A327848" w:rsidR="00F82A23" w:rsidRDefault="00F82A23">
      <w:pPr>
        <w:pStyle w:val="EndnoteText"/>
      </w:pPr>
      <w:r>
        <w:rPr>
          <w:rStyle w:val="EndnoteReference"/>
        </w:rPr>
        <w:endnoteRef/>
      </w:r>
      <w:r>
        <w:t xml:space="preserve"> </w:t>
      </w:r>
      <w:hyperlink r:id="rId5" w:history="1">
        <w:r w:rsidR="007526DE" w:rsidRPr="007526DE">
          <w:rPr>
            <w:rStyle w:val="Hyperlink"/>
          </w:rPr>
          <w:t>www.definitions.net/definition/hormesis</w:t>
        </w:r>
      </w:hyperlink>
      <w:r w:rsidR="007526DE">
        <w:t xml:space="preserve">; </w:t>
      </w:r>
      <w:r>
        <w:t>1 Pet. 1:1-25</w:t>
      </w:r>
      <w:r w:rsidR="007526DE">
        <w:t>.</w:t>
      </w:r>
    </w:p>
  </w:endnote>
  <w:endnote w:id="12">
    <w:p w14:paraId="19402759" w14:textId="77777777" w:rsidR="00134FD1" w:rsidRDefault="00134FD1" w:rsidP="00134FD1">
      <w:pPr>
        <w:pStyle w:val="EndnoteText"/>
      </w:pPr>
      <w:r>
        <w:rPr>
          <w:rStyle w:val="EndnoteReference"/>
        </w:rPr>
        <w:endnoteRef/>
      </w:r>
      <w:r>
        <w:t xml:space="preserve"> 1 Cor. 13:4.</w:t>
      </w:r>
    </w:p>
  </w:endnote>
  <w:endnote w:id="13">
    <w:p w14:paraId="4C5F6938" w14:textId="48B0CE36" w:rsidR="00D84154" w:rsidRPr="001234FF" w:rsidRDefault="00D84154" w:rsidP="00D84154">
      <w:pPr>
        <w:pStyle w:val="EndnoteText"/>
        <w:rPr>
          <w:lang w:val="en-GB"/>
        </w:rPr>
      </w:pPr>
      <w:r>
        <w:rPr>
          <w:rStyle w:val="EndnoteReference"/>
        </w:rPr>
        <w:endnoteRef/>
      </w:r>
      <w:r>
        <w:t xml:space="preserve"> 1 John 4:18.</w:t>
      </w:r>
      <w:r w:rsidR="00480547">
        <w:t>a</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E2D5" w14:textId="225B68DA" w:rsidR="00A41E38" w:rsidRDefault="00A41E38" w:rsidP="00613D3C">
    <w:pPr>
      <w:pStyle w:val="Footer"/>
      <w:widowControl w:val="0"/>
    </w:pPr>
    <w:r>
      <w:t>karisfellowships.com</w:t>
    </w:r>
    <w:r>
      <w:tab/>
      <w:t>KF6</w:t>
    </w:r>
    <w:r w:rsidR="00C81346">
      <w:t>-</w:t>
    </w:r>
    <w:r w:rsidR="004E28FB">
      <w:t>E</w:t>
    </w:r>
    <w:r>
      <w:tab/>
    </w:r>
    <w:r>
      <w:rPr>
        <w:rFonts w:cstheme="minorHAnsi"/>
      </w:rPr>
      <w:t>©</w:t>
    </w:r>
    <w:r w:rsidR="00DA1EF8">
      <w:t>20</w:t>
    </w:r>
    <w:r w:rsidR="00B11D01">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3A8B" w14:textId="35EA2C5F" w:rsidR="00B12CC5" w:rsidRDefault="002C32FC" w:rsidP="002C32FC">
    <w:pPr>
      <w:pStyle w:val="Footer"/>
    </w:pPr>
    <w:r>
      <w:t>karisfellowships.com</w:t>
    </w:r>
    <w:r>
      <w:tab/>
      <w:t>KF</w:t>
    </w:r>
    <w:r w:rsidR="005B076C">
      <w:t>6-E</w:t>
    </w:r>
    <w:r>
      <w:tab/>
    </w:r>
    <w:r>
      <w:rPr>
        <w:rFonts w:cstheme="minorHAnsi"/>
      </w:rPr>
      <w:t>©</w:t>
    </w:r>
    <w:r w:rsidR="008C517F">
      <w:t>20</w:t>
    </w:r>
    <w:r w:rsidR="00B11D01">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E8CE8" w14:textId="77777777" w:rsidR="00173CFD" w:rsidRDefault="00173CFD" w:rsidP="00285B9A">
      <w:pPr>
        <w:spacing w:after="0" w:line="240" w:lineRule="auto"/>
      </w:pPr>
      <w:r>
        <w:separator/>
      </w:r>
    </w:p>
  </w:footnote>
  <w:footnote w:type="continuationSeparator" w:id="0">
    <w:p w14:paraId="20FA19CE" w14:textId="77777777" w:rsidR="00173CFD" w:rsidRDefault="00173CF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D86BE76" w14:textId="6E52C7F5" w:rsidR="00A41E38" w:rsidRDefault="008005CE">
        <w:pPr>
          <w:pStyle w:val="Header"/>
          <w:jc w:val="right"/>
        </w:pPr>
        <w:r>
          <w:fldChar w:fldCharType="begin"/>
        </w:r>
        <w:r w:rsidR="00A41E38">
          <w:instrText xml:space="preserve"> PAGE   \* MERGEFORMAT </w:instrText>
        </w:r>
        <w:r>
          <w:fldChar w:fldCharType="separate"/>
        </w:r>
        <w:r w:rsidR="00B022B4">
          <w:rPr>
            <w:noProof/>
          </w:rPr>
          <w:t>2</w:t>
        </w:r>
        <w:r>
          <w:rPr>
            <w:noProof/>
          </w:rPr>
          <w:fldChar w:fldCharType="end"/>
        </w:r>
      </w:p>
    </w:sdtContent>
  </w:sdt>
  <w:p w14:paraId="05456BDE" w14:textId="77777777" w:rsidR="00A41E38" w:rsidRDefault="00A41E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16121"/>
    <w:multiLevelType w:val="hybridMultilevel"/>
    <w:tmpl w:val="D91A5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106152"/>
    <w:multiLevelType w:val="hybridMultilevel"/>
    <w:tmpl w:val="1B7EF5EE"/>
    <w:lvl w:ilvl="0" w:tplc="407423D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E1869F7"/>
    <w:multiLevelType w:val="hybridMultilevel"/>
    <w:tmpl w:val="6696FD64"/>
    <w:lvl w:ilvl="0" w:tplc="05FC10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4C20AD"/>
    <w:multiLevelType w:val="hybridMultilevel"/>
    <w:tmpl w:val="DE7857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2AC7BF5"/>
    <w:multiLevelType w:val="hybridMultilevel"/>
    <w:tmpl w:val="7A069804"/>
    <w:lvl w:ilvl="0" w:tplc="0CB6E63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9632926">
    <w:abstractNumId w:val="2"/>
  </w:num>
  <w:num w:numId="2" w16cid:durableId="1965192458">
    <w:abstractNumId w:val="4"/>
  </w:num>
  <w:num w:numId="3" w16cid:durableId="216553594">
    <w:abstractNumId w:val="3"/>
  </w:num>
  <w:num w:numId="4" w16cid:durableId="1382826947">
    <w:abstractNumId w:val="1"/>
  </w:num>
  <w:num w:numId="5" w16cid:durableId="82031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432"/>
    <w:rsid w:val="00000542"/>
    <w:rsid w:val="00002B83"/>
    <w:rsid w:val="00012CB7"/>
    <w:rsid w:val="000173A8"/>
    <w:rsid w:val="0002302D"/>
    <w:rsid w:val="00030145"/>
    <w:rsid w:val="00033CB8"/>
    <w:rsid w:val="00033D7E"/>
    <w:rsid w:val="00037D72"/>
    <w:rsid w:val="00043A0C"/>
    <w:rsid w:val="00043E89"/>
    <w:rsid w:val="00044B26"/>
    <w:rsid w:val="0005106E"/>
    <w:rsid w:val="00051E20"/>
    <w:rsid w:val="0005538E"/>
    <w:rsid w:val="00057EED"/>
    <w:rsid w:val="00060A83"/>
    <w:rsid w:val="00062559"/>
    <w:rsid w:val="0006351B"/>
    <w:rsid w:val="00064252"/>
    <w:rsid w:val="00065429"/>
    <w:rsid w:val="0007101E"/>
    <w:rsid w:val="000770DF"/>
    <w:rsid w:val="000813B7"/>
    <w:rsid w:val="000825D7"/>
    <w:rsid w:val="00083AD0"/>
    <w:rsid w:val="0008629B"/>
    <w:rsid w:val="00093098"/>
    <w:rsid w:val="00093A09"/>
    <w:rsid w:val="000A4EAA"/>
    <w:rsid w:val="000A5204"/>
    <w:rsid w:val="000B3728"/>
    <w:rsid w:val="000B5A93"/>
    <w:rsid w:val="000B5C84"/>
    <w:rsid w:val="000C7164"/>
    <w:rsid w:val="000C7770"/>
    <w:rsid w:val="000C7F6D"/>
    <w:rsid w:val="000F5E9D"/>
    <w:rsid w:val="00105563"/>
    <w:rsid w:val="0011074C"/>
    <w:rsid w:val="0011233D"/>
    <w:rsid w:val="00114D61"/>
    <w:rsid w:val="00126FA5"/>
    <w:rsid w:val="0013125B"/>
    <w:rsid w:val="00132AAB"/>
    <w:rsid w:val="00134FD1"/>
    <w:rsid w:val="0014315E"/>
    <w:rsid w:val="0014525D"/>
    <w:rsid w:val="0014657E"/>
    <w:rsid w:val="00147C3F"/>
    <w:rsid w:val="001508F3"/>
    <w:rsid w:val="001511B4"/>
    <w:rsid w:val="00152216"/>
    <w:rsid w:val="00154677"/>
    <w:rsid w:val="00154928"/>
    <w:rsid w:val="001649F3"/>
    <w:rsid w:val="00167D1E"/>
    <w:rsid w:val="00172C32"/>
    <w:rsid w:val="00173CFD"/>
    <w:rsid w:val="00184372"/>
    <w:rsid w:val="00186BE3"/>
    <w:rsid w:val="0019182B"/>
    <w:rsid w:val="00191E00"/>
    <w:rsid w:val="001A53F4"/>
    <w:rsid w:val="001B00EC"/>
    <w:rsid w:val="001B0DCD"/>
    <w:rsid w:val="001B17C6"/>
    <w:rsid w:val="001B23A9"/>
    <w:rsid w:val="001B3908"/>
    <w:rsid w:val="001C0AAB"/>
    <w:rsid w:val="001C3A5A"/>
    <w:rsid w:val="001D1A9E"/>
    <w:rsid w:val="001D239C"/>
    <w:rsid w:val="001D6DCD"/>
    <w:rsid w:val="001E340C"/>
    <w:rsid w:val="001E4CA0"/>
    <w:rsid w:val="001E55D9"/>
    <w:rsid w:val="001E7612"/>
    <w:rsid w:val="001F3A68"/>
    <w:rsid w:val="001F6F2F"/>
    <w:rsid w:val="00206430"/>
    <w:rsid w:val="002113D0"/>
    <w:rsid w:val="00213D64"/>
    <w:rsid w:val="00216DEF"/>
    <w:rsid w:val="00216E0E"/>
    <w:rsid w:val="00222989"/>
    <w:rsid w:val="00222F52"/>
    <w:rsid w:val="00223467"/>
    <w:rsid w:val="0022381D"/>
    <w:rsid w:val="002247FC"/>
    <w:rsid w:val="0022769F"/>
    <w:rsid w:val="00227F22"/>
    <w:rsid w:val="0023103D"/>
    <w:rsid w:val="00240C21"/>
    <w:rsid w:val="00242313"/>
    <w:rsid w:val="0024314A"/>
    <w:rsid w:val="00252AB0"/>
    <w:rsid w:val="00255295"/>
    <w:rsid w:val="00256D7B"/>
    <w:rsid w:val="002576AF"/>
    <w:rsid w:val="00257749"/>
    <w:rsid w:val="0025781D"/>
    <w:rsid w:val="0026297D"/>
    <w:rsid w:val="00263579"/>
    <w:rsid w:val="00263E56"/>
    <w:rsid w:val="002645D1"/>
    <w:rsid w:val="00265DEC"/>
    <w:rsid w:val="00265DFF"/>
    <w:rsid w:val="0026618D"/>
    <w:rsid w:val="002700F8"/>
    <w:rsid w:val="002730FA"/>
    <w:rsid w:val="00273DFC"/>
    <w:rsid w:val="002743B5"/>
    <w:rsid w:val="00275762"/>
    <w:rsid w:val="00276DAE"/>
    <w:rsid w:val="0028334E"/>
    <w:rsid w:val="00284E53"/>
    <w:rsid w:val="00285B9A"/>
    <w:rsid w:val="00292229"/>
    <w:rsid w:val="002947CD"/>
    <w:rsid w:val="002A0597"/>
    <w:rsid w:val="002A1E7C"/>
    <w:rsid w:val="002A38FD"/>
    <w:rsid w:val="002A74DC"/>
    <w:rsid w:val="002B10C0"/>
    <w:rsid w:val="002B5C4E"/>
    <w:rsid w:val="002C2742"/>
    <w:rsid w:val="002C32FC"/>
    <w:rsid w:val="002C627A"/>
    <w:rsid w:val="002C65FE"/>
    <w:rsid w:val="002C7D71"/>
    <w:rsid w:val="002D40B7"/>
    <w:rsid w:val="002D6546"/>
    <w:rsid w:val="002D65E6"/>
    <w:rsid w:val="002E14DC"/>
    <w:rsid w:val="002E1E0E"/>
    <w:rsid w:val="002E582A"/>
    <w:rsid w:val="002E5EFC"/>
    <w:rsid w:val="002E702E"/>
    <w:rsid w:val="002F5FFD"/>
    <w:rsid w:val="0030080B"/>
    <w:rsid w:val="00302030"/>
    <w:rsid w:val="00307F0E"/>
    <w:rsid w:val="00312898"/>
    <w:rsid w:val="00313119"/>
    <w:rsid w:val="00313D89"/>
    <w:rsid w:val="00314380"/>
    <w:rsid w:val="00321BDB"/>
    <w:rsid w:val="00321D98"/>
    <w:rsid w:val="0033211F"/>
    <w:rsid w:val="00332C16"/>
    <w:rsid w:val="0034266A"/>
    <w:rsid w:val="00342AE0"/>
    <w:rsid w:val="00346515"/>
    <w:rsid w:val="00346C98"/>
    <w:rsid w:val="0034792C"/>
    <w:rsid w:val="00356175"/>
    <w:rsid w:val="00356B42"/>
    <w:rsid w:val="003621B7"/>
    <w:rsid w:val="003629CA"/>
    <w:rsid w:val="00363654"/>
    <w:rsid w:val="00364554"/>
    <w:rsid w:val="00374B5C"/>
    <w:rsid w:val="00382721"/>
    <w:rsid w:val="00383E91"/>
    <w:rsid w:val="00391242"/>
    <w:rsid w:val="00393D42"/>
    <w:rsid w:val="0039656B"/>
    <w:rsid w:val="003A2640"/>
    <w:rsid w:val="003A5F43"/>
    <w:rsid w:val="003C14E9"/>
    <w:rsid w:val="003C63D1"/>
    <w:rsid w:val="003E1871"/>
    <w:rsid w:val="003E4992"/>
    <w:rsid w:val="003E70F3"/>
    <w:rsid w:val="003E73DB"/>
    <w:rsid w:val="003E7851"/>
    <w:rsid w:val="003F116E"/>
    <w:rsid w:val="003F43DF"/>
    <w:rsid w:val="003F5AD3"/>
    <w:rsid w:val="003F5F99"/>
    <w:rsid w:val="003F6649"/>
    <w:rsid w:val="0040532F"/>
    <w:rsid w:val="004071A2"/>
    <w:rsid w:val="00421422"/>
    <w:rsid w:val="004266BC"/>
    <w:rsid w:val="00431F09"/>
    <w:rsid w:val="004327F0"/>
    <w:rsid w:val="0044027F"/>
    <w:rsid w:val="004445EF"/>
    <w:rsid w:val="004525F3"/>
    <w:rsid w:val="00453F6C"/>
    <w:rsid w:val="00457C46"/>
    <w:rsid w:val="00460B3E"/>
    <w:rsid w:val="00463136"/>
    <w:rsid w:val="0046453F"/>
    <w:rsid w:val="0047032F"/>
    <w:rsid w:val="00470927"/>
    <w:rsid w:val="004752FB"/>
    <w:rsid w:val="004756E0"/>
    <w:rsid w:val="00477552"/>
    <w:rsid w:val="00480547"/>
    <w:rsid w:val="00485D3F"/>
    <w:rsid w:val="00491848"/>
    <w:rsid w:val="00492412"/>
    <w:rsid w:val="00493662"/>
    <w:rsid w:val="004A3777"/>
    <w:rsid w:val="004A4F66"/>
    <w:rsid w:val="004A5E7E"/>
    <w:rsid w:val="004B02AD"/>
    <w:rsid w:val="004B6CD0"/>
    <w:rsid w:val="004C6F10"/>
    <w:rsid w:val="004C741B"/>
    <w:rsid w:val="004E28FB"/>
    <w:rsid w:val="004E5A0C"/>
    <w:rsid w:val="004E6002"/>
    <w:rsid w:val="004F0A4A"/>
    <w:rsid w:val="004F1FB2"/>
    <w:rsid w:val="00500C8A"/>
    <w:rsid w:val="00505272"/>
    <w:rsid w:val="00507A4A"/>
    <w:rsid w:val="00512323"/>
    <w:rsid w:val="00517CAB"/>
    <w:rsid w:val="00523087"/>
    <w:rsid w:val="0054034F"/>
    <w:rsid w:val="00545F4B"/>
    <w:rsid w:val="00550DFB"/>
    <w:rsid w:val="0055309B"/>
    <w:rsid w:val="00554386"/>
    <w:rsid w:val="00557A5A"/>
    <w:rsid w:val="005626DF"/>
    <w:rsid w:val="005628E7"/>
    <w:rsid w:val="0056361A"/>
    <w:rsid w:val="00563EE3"/>
    <w:rsid w:val="0056538A"/>
    <w:rsid w:val="005663D8"/>
    <w:rsid w:val="00591B42"/>
    <w:rsid w:val="005943EC"/>
    <w:rsid w:val="00595984"/>
    <w:rsid w:val="005A09AB"/>
    <w:rsid w:val="005A2905"/>
    <w:rsid w:val="005A5E79"/>
    <w:rsid w:val="005A61DC"/>
    <w:rsid w:val="005B076C"/>
    <w:rsid w:val="005B207C"/>
    <w:rsid w:val="005B3A60"/>
    <w:rsid w:val="005C1E26"/>
    <w:rsid w:val="005C5B49"/>
    <w:rsid w:val="005D5C72"/>
    <w:rsid w:val="005D5D84"/>
    <w:rsid w:val="005E0784"/>
    <w:rsid w:val="005E1BB7"/>
    <w:rsid w:val="005F1D58"/>
    <w:rsid w:val="005F286D"/>
    <w:rsid w:val="005F5CA2"/>
    <w:rsid w:val="00604B22"/>
    <w:rsid w:val="006068A4"/>
    <w:rsid w:val="00607C7D"/>
    <w:rsid w:val="00607D7F"/>
    <w:rsid w:val="0061117B"/>
    <w:rsid w:val="00613D3C"/>
    <w:rsid w:val="00622905"/>
    <w:rsid w:val="00623177"/>
    <w:rsid w:val="00624493"/>
    <w:rsid w:val="00644303"/>
    <w:rsid w:val="0064668A"/>
    <w:rsid w:val="00660DEC"/>
    <w:rsid w:val="006613A7"/>
    <w:rsid w:val="006743A2"/>
    <w:rsid w:val="00674850"/>
    <w:rsid w:val="00684B06"/>
    <w:rsid w:val="00687067"/>
    <w:rsid w:val="00691B85"/>
    <w:rsid w:val="006A1291"/>
    <w:rsid w:val="006A55AC"/>
    <w:rsid w:val="006B300C"/>
    <w:rsid w:val="006B3B5A"/>
    <w:rsid w:val="006C03BA"/>
    <w:rsid w:val="006C2010"/>
    <w:rsid w:val="006C4783"/>
    <w:rsid w:val="006C5471"/>
    <w:rsid w:val="006C63AD"/>
    <w:rsid w:val="006D70B8"/>
    <w:rsid w:val="006E4D7A"/>
    <w:rsid w:val="006E7168"/>
    <w:rsid w:val="006E791C"/>
    <w:rsid w:val="006E7D62"/>
    <w:rsid w:val="006F70A3"/>
    <w:rsid w:val="00704C15"/>
    <w:rsid w:val="00707316"/>
    <w:rsid w:val="0070788D"/>
    <w:rsid w:val="00712EA1"/>
    <w:rsid w:val="00722199"/>
    <w:rsid w:val="00727971"/>
    <w:rsid w:val="00735FEE"/>
    <w:rsid w:val="007408B0"/>
    <w:rsid w:val="00751546"/>
    <w:rsid w:val="007526DE"/>
    <w:rsid w:val="00752DBA"/>
    <w:rsid w:val="0075397D"/>
    <w:rsid w:val="00756844"/>
    <w:rsid w:val="007619EF"/>
    <w:rsid w:val="007641F1"/>
    <w:rsid w:val="0076476D"/>
    <w:rsid w:val="0077075F"/>
    <w:rsid w:val="007774D5"/>
    <w:rsid w:val="00780E58"/>
    <w:rsid w:val="00781C30"/>
    <w:rsid w:val="00785246"/>
    <w:rsid w:val="007862DF"/>
    <w:rsid w:val="007873DF"/>
    <w:rsid w:val="007879AE"/>
    <w:rsid w:val="007913D9"/>
    <w:rsid w:val="007926CC"/>
    <w:rsid w:val="00794A98"/>
    <w:rsid w:val="0079713C"/>
    <w:rsid w:val="00797397"/>
    <w:rsid w:val="007A2CA1"/>
    <w:rsid w:val="007A6D01"/>
    <w:rsid w:val="007A7FC0"/>
    <w:rsid w:val="007B02B7"/>
    <w:rsid w:val="007B210D"/>
    <w:rsid w:val="007B39F8"/>
    <w:rsid w:val="007B41B2"/>
    <w:rsid w:val="007B6F24"/>
    <w:rsid w:val="007C6C2D"/>
    <w:rsid w:val="007D2EC8"/>
    <w:rsid w:val="007E5334"/>
    <w:rsid w:val="007F67CA"/>
    <w:rsid w:val="008005CE"/>
    <w:rsid w:val="00801390"/>
    <w:rsid w:val="008076B1"/>
    <w:rsid w:val="00810824"/>
    <w:rsid w:val="008111A4"/>
    <w:rsid w:val="00813134"/>
    <w:rsid w:val="0081411D"/>
    <w:rsid w:val="00814217"/>
    <w:rsid w:val="008150E0"/>
    <w:rsid w:val="008153D0"/>
    <w:rsid w:val="0081545F"/>
    <w:rsid w:val="00815896"/>
    <w:rsid w:val="008164F2"/>
    <w:rsid w:val="00821B49"/>
    <w:rsid w:val="00824B6D"/>
    <w:rsid w:val="008307F2"/>
    <w:rsid w:val="008307FA"/>
    <w:rsid w:val="00835203"/>
    <w:rsid w:val="00835FA1"/>
    <w:rsid w:val="00836366"/>
    <w:rsid w:val="00836AF0"/>
    <w:rsid w:val="00840467"/>
    <w:rsid w:val="00840FE0"/>
    <w:rsid w:val="00844902"/>
    <w:rsid w:val="00862408"/>
    <w:rsid w:val="00865B85"/>
    <w:rsid w:val="0087064E"/>
    <w:rsid w:val="00874777"/>
    <w:rsid w:val="00874CC8"/>
    <w:rsid w:val="0088161D"/>
    <w:rsid w:val="0088304D"/>
    <w:rsid w:val="0088555E"/>
    <w:rsid w:val="00887344"/>
    <w:rsid w:val="00892FBE"/>
    <w:rsid w:val="00894B93"/>
    <w:rsid w:val="00895265"/>
    <w:rsid w:val="008A17CE"/>
    <w:rsid w:val="008A549C"/>
    <w:rsid w:val="008A6059"/>
    <w:rsid w:val="008B06CA"/>
    <w:rsid w:val="008C517F"/>
    <w:rsid w:val="008C7573"/>
    <w:rsid w:val="008D38D6"/>
    <w:rsid w:val="008D5181"/>
    <w:rsid w:val="008D5289"/>
    <w:rsid w:val="008D5ECA"/>
    <w:rsid w:val="008E2125"/>
    <w:rsid w:val="008E3C1F"/>
    <w:rsid w:val="0090151D"/>
    <w:rsid w:val="00902FD0"/>
    <w:rsid w:val="00903E7D"/>
    <w:rsid w:val="009129E4"/>
    <w:rsid w:val="00913DF7"/>
    <w:rsid w:val="00920D46"/>
    <w:rsid w:val="0092244A"/>
    <w:rsid w:val="00925380"/>
    <w:rsid w:val="009260AA"/>
    <w:rsid w:val="009270D9"/>
    <w:rsid w:val="00930877"/>
    <w:rsid w:val="0094091A"/>
    <w:rsid w:val="00940E46"/>
    <w:rsid w:val="009439E9"/>
    <w:rsid w:val="00946F8E"/>
    <w:rsid w:val="009538FB"/>
    <w:rsid w:val="00957A4E"/>
    <w:rsid w:val="00962D36"/>
    <w:rsid w:val="00962DAF"/>
    <w:rsid w:val="00963408"/>
    <w:rsid w:val="00971EF0"/>
    <w:rsid w:val="0098048C"/>
    <w:rsid w:val="0098090F"/>
    <w:rsid w:val="0098311A"/>
    <w:rsid w:val="00983734"/>
    <w:rsid w:val="00985A99"/>
    <w:rsid w:val="0098613D"/>
    <w:rsid w:val="00987BC2"/>
    <w:rsid w:val="00987F53"/>
    <w:rsid w:val="0099017F"/>
    <w:rsid w:val="009932A6"/>
    <w:rsid w:val="009A2E1B"/>
    <w:rsid w:val="009A3F1F"/>
    <w:rsid w:val="009A72EA"/>
    <w:rsid w:val="009B7331"/>
    <w:rsid w:val="009C1D6C"/>
    <w:rsid w:val="009C35BB"/>
    <w:rsid w:val="009C67B1"/>
    <w:rsid w:val="009C6F02"/>
    <w:rsid w:val="009D0899"/>
    <w:rsid w:val="009D245B"/>
    <w:rsid w:val="009D3EE7"/>
    <w:rsid w:val="009E4A00"/>
    <w:rsid w:val="009E6DFD"/>
    <w:rsid w:val="009E6F97"/>
    <w:rsid w:val="009F6E46"/>
    <w:rsid w:val="00A04F71"/>
    <w:rsid w:val="00A06091"/>
    <w:rsid w:val="00A1129C"/>
    <w:rsid w:val="00A12577"/>
    <w:rsid w:val="00A1630E"/>
    <w:rsid w:val="00A23DF6"/>
    <w:rsid w:val="00A2741B"/>
    <w:rsid w:val="00A322D6"/>
    <w:rsid w:val="00A33598"/>
    <w:rsid w:val="00A41E38"/>
    <w:rsid w:val="00A42DB2"/>
    <w:rsid w:val="00A4303C"/>
    <w:rsid w:val="00A44713"/>
    <w:rsid w:val="00A4485D"/>
    <w:rsid w:val="00A44F3F"/>
    <w:rsid w:val="00A46D76"/>
    <w:rsid w:val="00A50E2E"/>
    <w:rsid w:val="00A561DD"/>
    <w:rsid w:val="00A61C97"/>
    <w:rsid w:val="00A67CC8"/>
    <w:rsid w:val="00A764D3"/>
    <w:rsid w:val="00A82294"/>
    <w:rsid w:val="00A908A7"/>
    <w:rsid w:val="00A90901"/>
    <w:rsid w:val="00A93C79"/>
    <w:rsid w:val="00AA66E8"/>
    <w:rsid w:val="00AB1AB2"/>
    <w:rsid w:val="00AB357F"/>
    <w:rsid w:val="00AB3A7D"/>
    <w:rsid w:val="00AC13BF"/>
    <w:rsid w:val="00AD659D"/>
    <w:rsid w:val="00AE6626"/>
    <w:rsid w:val="00AE76DA"/>
    <w:rsid w:val="00AF251E"/>
    <w:rsid w:val="00AF286C"/>
    <w:rsid w:val="00B022B4"/>
    <w:rsid w:val="00B0321B"/>
    <w:rsid w:val="00B04E18"/>
    <w:rsid w:val="00B11D01"/>
    <w:rsid w:val="00B12CC5"/>
    <w:rsid w:val="00B20787"/>
    <w:rsid w:val="00B22692"/>
    <w:rsid w:val="00B30339"/>
    <w:rsid w:val="00B32E69"/>
    <w:rsid w:val="00B343FA"/>
    <w:rsid w:val="00B3647B"/>
    <w:rsid w:val="00B369A2"/>
    <w:rsid w:val="00B3727D"/>
    <w:rsid w:val="00B37C6D"/>
    <w:rsid w:val="00B423FA"/>
    <w:rsid w:val="00B45917"/>
    <w:rsid w:val="00B4633D"/>
    <w:rsid w:val="00B5145F"/>
    <w:rsid w:val="00B51F0C"/>
    <w:rsid w:val="00B5328B"/>
    <w:rsid w:val="00B53432"/>
    <w:rsid w:val="00B60962"/>
    <w:rsid w:val="00B61749"/>
    <w:rsid w:val="00B62E3C"/>
    <w:rsid w:val="00B711AA"/>
    <w:rsid w:val="00B74B74"/>
    <w:rsid w:val="00B7606E"/>
    <w:rsid w:val="00B81098"/>
    <w:rsid w:val="00B83DB0"/>
    <w:rsid w:val="00B845A8"/>
    <w:rsid w:val="00B94DBD"/>
    <w:rsid w:val="00B957F6"/>
    <w:rsid w:val="00B95E70"/>
    <w:rsid w:val="00BA174E"/>
    <w:rsid w:val="00BA776D"/>
    <w:rsid w:val="00BB2493"/>
    <w:rsid w:val="00BB2DEE"/>
    <w:rsid w:val="00BB30A1"/>
    <w:rsid w:val="00BB4630"/>
    <w:rsid w:val="00BB486A"/>
    <w:rsid w:val="00BC2A95"/>
    <w:rsid w:val="00BC3AB4"/>
    <w:rsid w:val="00BC4085"/>
    <w:rsid w:val="00BC5C91"/>
    <w:rsid w:val="00BC7B7D"/>
    <w:rsid w:val="00BD0409"/>
    <w:rsid w:val="00BD0D12"/>
    <w:rsid w:val="00BD2CDD"/>
    <w:rsid w:val="00BD4943"/>
    <w:rsid w:val="00BE03FA"/>
    <w:rsid w:val="00BE0743"/>
    <w:rsid w:val="00BE411A"/>
    <w:rsid w:val="00BE588E"/>
    <w:rsid w:val="00BF2BFE"/>
    <w:rsid w:val="00BF439F"/>
    <w:rsid w:val="00BF457D"/>
    <w:rsid w:val="00BF477E"/>
    <w:rsid w:val="00BF513D"/>
    <w:rsid w:val="00BF5B32"/>
    <w:rsid w:val="00BF7A81"/>
    <w:rsid w:val="00C0027F"/>
    <w:rsid w:val="00C050EC"/>
    <w:rsid w:val="00C05F54"/>
    <w:rsid w:val="00C11B23"/>
    <w:rsid w:val="00C144DB"/>
    <w:rsid w:val="00C17097"/>
    <w:rsid w:val="00C21432"/>
    <w:rsid w:val="00C412BC"/>
    <w:rsid w:val="00C433C1"/>
    <w:rsid w:val="00C44FA6"/>
    <w:rsid w:val="00C47C7E"/>
    <w:rsid w:val="00C50D40"/>
    <w:rsid w:val="00C54DB0"/>
    <w:rsid w:val="00C65B84"/>
    <w:rsid w:val="00C66FC7"/>
    <w:rsid w:val="00C67281"/>
    <w:rsid w:val="00C7073E"/>
    <w:rsid w:val="00C712F9"/>
    <w:rsid w:val="00C71BA2"/>
    <w:rsid w:val="00C80141"/>
    <w:rsid w:val="00C81346"/>
    <w:rsid w:val="00C831B7"/>
    <w:rsid w:val="00C83D36"/>
    <w:rsid w:val="00C849CD"/>
    <w:rsid w:val="00C87186"/>
    <w:rsid w:val="00C913D1"/>
    <w:rsid w:val="00CC3060"/>
    <w:rsid w:val="00CC6952"/>
    <w:rsid w:val="00CC7081"/>
    <w:rsid w:val="00CD3E79"/>
    <w:rsid w:val="00CD42FF"/>
    <w:rsid w:val="00CE5344"/>
    <w:rsid w:val="00CE6076"/>
    <w:rsid w:val="00D013D9"/>
    <w:rsid w:val="00D04947"/>
    <w:rsid w:val="00D1119A"/>
    <w:rsid w:val="00D1256F"/>
    <w:rsid w:val="00D13F70"/>
    <w:rsid w:val="00D17103"/>
    <w:rsid w:val="00D179F6"/>
    <w:rsid w:val="00D20C61"/>
    <w:rsid w:val="00D2669A"/>
    <w:rsid w:val="00D40996"/>
    <w:rsid w:val="00D4420B"/>
    <w:rsid w:val="00D458B4"/>
    <w:rsid w:val="00D458D2"/>
    <w:rsid w:val="00D472DD"/>
    <w:rsid w:val="00D477BF"/>
    <w:rsid w:val="00D518F0"/>
    <w:rsid w:val="00D65F7B"/>
    <w:rsid w:val="00D66484"/>
    <w:rsid w:val="00D71046"/>
    <w:rsid w:val="00D758B9"/>
    <w:rsid w:val="00D84154"/>
    <w:rsid w:val="00D8572E"/>
    <w:rsid w:val="00D86B4D"/>
    <w:rsid w:val="00D87808"/>
    <w:rsid w:val="00D91370"/>
    <w:rsid w:val="00D93714"/>
    <w:rsid w:val="00DA1EF8"/>
    <w:rsid w:val="00DA2C96"/>
    <w:rsid w:val="00DA30AE"/>
    <w:rsid w:val="00DA34E6"/>
    <w:rsid w:val="00DA4E09"/>
    <w:rsid w:val="00DB0EB5"/>
    <w:rsid w:val="00DB5C33"/>
    <w:rsid w:val="00DB6011"/>
    <w:rsid w:val="00DC15A0"/>
    <w:rsid w:val="00DC7360"/>
    <w:rsid w:val="00DD00B2"/>
    <w:rsid w:val="00DD1E6D"/>
    <w:rsid w:val="00DD203B"/>
    <w:rsid w:val="00DD42A2"/>
    <w:rsid w:val="00DD494C"/>
    <w:rsid w:val="00DD713C"/>
    <w:rsid w:val="00DD7A3B"/>
    <w:rsid w:val="00DE00CA"/>
    <w:rsid w:val="00DE2D4E"/>
    <w:rsid w:val="00DF06BD"/>
    <w:rsid w:val="00DF2D8D"/>
    <w:rsid w:val="00DF32F3"/>
    <w:rsid w:val="00DF3954"/>
    <w:rsid w:val="00DF3A65"/>
    <w:rsid w:val="00DF6D38"/>
    <w:rsid w:val="00DF6D69"/>
    <w:rsid w:val="00DF7BC5"/>
    <w:rsid w:val="00E0753B"/>
    <w:rsid w:val="00E102F8"/>
    <w:rsid w:val="00E103BF"/>
    <w:rsid w:val="00E17480"/>
    <w:rsid w:val="00E176B5"/>
    <w:rsid w:val="00E179C5"/>
    <w:rsid w:val="00E22CB2"/>
    <w:rsid w:val="00E23058"/>
    <w:rsid w:val="00E236E2"/>
    <w:rsid w:val="00E24C9E"/>
    <w:rsid w:val="00E24D82"/>
    <w:rsid w:val="00E27DEC"/>
    <w:rsid w:val="00E32B3E"/>
    <w:rsid w:val="00E34624"/>
    <w:rsid w:val="00E356D4"/>
    <w:rsid w:val="00E45308"/>
    <w:rsid w:val="00E475FB"/>
    <w:rsid w:val="00E50433"/>
    <w:rsid w:val="00E610F6"/>
    <w:rsid w:val="00E66B38"/>
    <w:rsid w:val="00E7087B"/>
    <w:rsid w:val="00E72EEC"/>
    <w:rsid w:val="00E739ED"/>
    <w:rsid w:val="00E73D1E"/>
    <w:rsid w:val="00E75E5A"/>
    <w:rsid w:val="00E804F0"/>
    <w:rsid w:val="00E81026"/>
    <w:rsid w:val="00E82285"/>
    <w:rsid w:val="00E91039"/>
    <w:rsid w:val="00E951BB"/>
    <w:rsid w:val="00E95229"/>
    <w:rsid w:val="00E95C10"/>
    <w:rsid w:val="00E96502"/>
    <w:rsid w:val="00E9654E"/>
    <w:rsid w:val="00E97EFB"/>
    <w:rsid w:val="00EA4775"/>
    <w:rsid w:val="00EA583B"/>
    <w:rsid w:val="00EB0265"/>
    <w:rsid w:val="00EB433F"/>
    <w:rsid w:val="00EB7AD1"/>
    <w:rsid w:val="00EC07A1"/>
    <w:rsid w:val="00EC2286"/>
    <w:rsid w:val="00EC25D4"/>
    <w:rsid w:val="00EC59FC"/>
    <w:rsid w:val="00ED5C1C"/>
    <w:rsid w:val="00EE38DC"/>
    <w:rsid w:val="00EE768B"/>
    <w:rsid w:val="00EF033F"/>
    <w:rsid w:val="00EF4A47"/>
    <w:rsid w:val="00F054A3"/>
    <w:rsid w:val="00F05B5E"/>
    <w:rsid w:val="00F074C0"/>
    <w:rsid w:val="00F127D0"/>
    <w:rsid w:val="00F13918"/>
    <w:rsid w:val="00F13E9D"/>
    <w:rsid w:val="00F141B6"/>
    <w:rsid w:val="00F15797"/>
    <w:rsid w:val="00F15E6E"/>
    <w:rsid w:val="00F1726E"/>
    <w:rsid w:val="00F20E76"/>
    <w:rsid w:val="00F21632"/>
    <w:rsid w:val="00F21DBC"/>
    <w:rsid w:val="00F23F4C"/>
    <w:rsid w:val="00F2441B"/>
    <w:rsid w:val="00F246A3"/>
    <w:rsid w:val="00F24A99"/>
    <w:rsid w:val="00F26DB9"/>
    <w:rsid w:val="00F302D7"/>
    <w:rsid w:val="00F31111"/>
    <w:rsid w:val="00F31985"/>
    <w:rsid w:val="00F32149"/>
    <w:rsid w:val="00F40181"/>
    <w:rsid w:val="00F40661"/>
    <w:rsid w:val="00F42041"/>
    <w:rsid w:val="00F43D2B"/>
    <w:rsid w:val="00F5599C"/>
    <w:rsid w:val="00F61BFA"/>
    <w:rsid w:val="00F62C4E"/>
    <w:rsid w:val="00F65904"/>
    <w:rsid w:val="00F7692E"/>
    <w:rsid w:val="00F76F38"/>
    <w:rsid w:val="00F8004B"/>
    <w:rsid w:val="00F816FA"/>
    <w:rsid w:val="00F823B6"/>
    <w:rsid w:val="00F82A23"/>
    <w:rsid w:val="00F95196"/>
    <w:rsid w:val="00F97B02"/>
    <w:rsid w:val="00FA2379"/>
    <w:rsid w:val="00FA2713"/>
    <w:rsid w:val="00FA27B5"/>
    <w:rsid w:val="00FA7B7A"/>
    <w:rsid w:val="00FB54A7"/>
    <w:rsid w:val="00FC0DDF"/>
    <w:rsid w:val="00FC2915"/>
    <w:rsid w:val="00FC2DCA"/>
    <w:rsid w:val="00FD222C"/>
    <w:rsid w:val="00FD4014"/>
    <w:rsid w:val="00FD4938"/>
    <w:rsid w:val="00FD4C12"/>
    <w:rsid w:val="00FE08C0"/>
    <w:rsid w:val="00FE5164"/>
    <w:rsid w:val="00FE6BA2"/>
    <w:rsid w:val="00FF5BE4"/>
    <w:rsid w:val="00FF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8E5839"/>
  <w15:docId w15:val="{6FDC3EE8-4DBA-4218-9B71-2ACB91E0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CommentReference">
    <w:name w:val="annotation reference"/>
    <w:basedOn w:val="DefaultParagraphFont"/>
    <w:uiPriority w:val="99"/>
    <w:semiHidden/>
    <w:unhideWhenUsed/>
    <w:rsid w:val="0046453F"/>
    <w:rPr>
      <w:sz w:val="16"/>
      <w:szCs w:val="16"/>
    </w:rPr>
  </w:style>
  <w:style w:type="paragraph" w:styleId="CommentText">
    <w:name w:val="annotation text"/>
    <w:basedOn w:val="Normal"/>
    <w:link w:val="CommentTextChar"/>
    <w:uiPriority w:val="99"/>
    <w:unhideWhenUsed/>
    <w:rsid w:val="0046453F"/>
    <w:pPr>
      <w:spacing w:line="240" w:lineRule="auto"/>
    </w:pPr>
    <w:rPr>
      <w:sz w:val="20"/>
      <w:szCs w:val="20"/>
    </w:rPr>
  </w:style>
  <w:style w:type="character" w:customStyle="1" w:styleId="CommentTextChar">
    <w:name w:val="Comment Text Char"/>
    <w:basedOn w:val="DefaultParagraphFont"/>
    <w:link w:val="CommentText"/>
    <w:uiPriority w:val="99"/>
    <w:rsid w:val="0046453F"/>
    <w:rPr>
      <w:sz w:val="20"/>
      <w:szCs w:val="20"/>
    </w:rPr>
  </w:style>
  <w:style w:type="paragraph" w:styleId="CommentSubject">
    <w:name w:val="annotation subject"/>
    <w:basedOn w:val="CommentText"/>
    <w:next w:val="CommentText"/>
    <w:link w:val="CommentSubjectChar"/>
    <w:uiPriority w:val="99"/>
    <w:semiHidden/>
    <w:unhideWhenUsed/>
    <w:rsid w:val="0046453F"/>
    <w:rPr>
      <w:b/>
      <w:bCs/>
    </w:rPr>
  </w:style>
  <w:style w:type="character" w:customStyle="1" w:styleId="CommentSubjectChar">
    <w:name w:val="Comment Subject Char"/>
    <w:basedOn w:val="CommentTextChar"/>
    <w:link w:val="CommentSubject"/>
    <w:uiPriority w:val="99"/>
    <w:semiHidden/>
    <w:rsid w:val="0046453F"/>
    <w:rPr>
      <w:b/>
      <w:bCs/>
      <w:sz w:val="20"/>
      <w:szCs w:val="20"/>
    </w:rPr>
  </w:style>
  <w:style w:type="paragraph" w:styleId="BalloonText">
    <w:name w:val="Balloon Text"/>
    <w:basedOn w:val="Normal"/>
    <w:link w:val="BalloonTextChar"/>
    <w:uiPriority w:val="99"/>
    <w:semiHidden/>
    <w:unhideWhenUsed/>
    <w:rsid w:val="00464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53F"/>
    <w:rPr>
      <w:rFonts w:ascii="Tahoma" w:hAnsi="Tahoma" w:cs="Tahoma"/>
      <w:sz w:val="16"/>
      <w:szCs w:val="16"/>
    </w:rPr>
  </w:style>
  <w:style w:type="paragraph" w:styleId="ListParagraph">
    <w:name w:val="List Paragraph"/>
    <w:basedOn w:val="Normal"/>
    <w:uiPriority w:val="34"/>
    <w:qFormat/>
    <w:rsid w:val="00E96502"/>
    <w:pPr>
      <w:ind w:left="720"/>
      <w:contextualSpacing/>
    </w:pPr>
  </w:style>
  <w:style w:type="paragraph" w:styleId="EndnoteText">
    <w:name w:val="endnote text"/>
    <w:basedOn w:val="Normal"/>
    <w:link w:val="EndnoteTextChar"/>
    <w:uiPriority w:val="99"/>
    <w:unhideWhenUsed/>
    <w:rsid w:val="004E28FB"/>
    <w:pPr>
      <w:spacing w:after="0" w:line="240" w:lineRule="auto"/>
    </w:pPr>
    <w:rPr>
      <w:sz w:val="20"/>
      <w:szCs w:val="20"/>
    </w:rPr>
  </w:style>
  <w:style w:type="character" w:customStyle="1" w:styleId="EndnoteTextChar">
    <w:name w:val="Endnote Text Char"/>
    <w:basedOn w:val="DefaultParagraphFont"/>
    <w:link w:val="EndnoteText"/>
    <w:uiPriority w:val="99"/>
    <w:rsid w:val="004E28FB"/>
    <w:rPr>
      <w:sz w:val="20"/>
      <w:szCs w:val="20"/>
    </w:rPr>
  </w:style>
  <w:style w:type="character" w:styleId="EndnoteReference">
    <w:name w:val="endnote reference"/>
    <w:basedOn w:val="DefaultParagraphFont"/>
    <w:uiPriority w:val="99"/>
    <w:semiHidden/>
    <w:unhideWhenUsed/>
    <w:rsid w:val="004E28FB"/>
    <w:rPr>
      <w:vertAlign w:val="superscript"/>
    </w:rPr>
  </w:style>
  <w:style w:type="character" w:styleId="Hyperlink">
    <w:name w:val="Hyperlink"/>
    <w:basedOn w:val="DefaultParagraphFont"/>
    <w:uiPriority w:val="99"/>
    <w:unhideWhenUsed/>
    <w:rsid w:val="00D65F7B"/>
    <w:rPr>
      <w:color w:val="0000FF" w:themeColor="hyperlink"/>
      <w:u w:val="single"/>
    </w:rPr>
  </w:style>
  <w:style w:type="character" w:styleId="FollowedHyperlink">
    <w:name w:val="FollowedHyperlink"/>
    <w:basedOn w:val="DefaultParagraphFont"/>
    <w:uiPriority w:val="99"/>
    <w:semiHidden/>
    <w:unhideWhenUsed/>
    <w:rsid w:val="0040532F"/>
    <w:rPr>
      <w:color w:val="800080" w:themeColor="followedHyperlink"/>
      <w:u w:val="single"/>
    </w:rPr>
  </w:style>
  <w:style w:type="character" w:styleId="Mention">
    <w:name w:val="Mention"/>
    <w:basedOn w:val="DefaultParagraphFont"/>
    <w:uiPriority w:val="99"/>
    <w:semiHidden/>
    <w:unhideWhenUsed/>
    <w:rsid w:val="0022381D"/>
    <w:rPr>
      <w:color w:val="2B579A"/>
      <w:shd w:val="clear" w:color="auto" w:fill="E6E6E6"/>
    </w:rPr>
  </w:style>
  <w:style w:type="character" w:styleId="UnresolvedMention">
    <w:name w:val="Unresolved Mention"/>
    <w:basedOn w:val="DefaultParagraphFont"/>
    <w:uiPriority w:val="99"/>
    <w:semiHidden/>
    <w:unhideWhenUsed/>
    <w:rsid w:val="007526DE"/>
    <w:rPr>
      <w:color w:val="605E5C"/>
      <w:shd w:val="clear" w:color="auto" w:fill="E1DFDD"/>
    </w:rPr>
  </w:style>
  <w:style w:type="paragraph" w:styleId="Revision">
    <w:name w:val="Revision"/>
    <w:hidden/>
    <w:uiPriority w:val="99"/>
    <w:semiHidden/>
    <w:rsid w:val="006E71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8053">
      <w:bodyDiv w:val="1"/>
      <w:marLeft w:val="0"/>
      <w:marRight w:val="0"/>
      <w:marTop w:val="0"/>
      <w:marBottom w:val="0"/>
      <w:divBdr>
        <w:top w:val="none" w:sz="0" w:space="0" w:color="auto"/>
        <w:left w:val="none" w:sz="0" w:space="0" w:color="auto"/>
        <w:bottom w:val="none" w:sz="0" w:space="0" w:color="auto"/>
        <w:right w:val="none" w:sz="0" w:space="0" w:color="auto"/>
      </w:divBdr>
    </w:div>
    <w:div w:id="185169854">
      <w:bodyDiv w:val="1"/>
      <w:marLeft w:val="0"/>
      <w:marRight w:val="0"/>
      <w:marTop w:val="0"/>
      <w:marBottom w:val="0"/>
      <w:divBdr>
        <w:top w:val="none" w:sz="0" w:space="0" w:color="auto"/>
        <w:left w:val="none" w:sz="0" w:space="0" w:color="auto"/>
        <w:bottom w:val="none" w:sz="0" w:space="0" w:color="auto"/>
        <w:right w:val="none" w:sz="0" w:space="0" w:color="auto"/>
      </w:divBdr>
    </w:div>
    <w:div w:id="532353131">
      <w:bodyDiv w:val="1"/>
      <w:marLeft w:val="0"/>
      <w:marRight w:val="0"/>
      <w:marTop w:val="0"/>
      <w:marBottom w:val="0"/>
      <w:divBdr>
        <w:top w:val="none" w:sz="0" w:space="0" w:color="auto"/>
        <w:left w:val="none" w:sz="0" w:space="0" w:color="auto"/>
        <w:bottom w:val="none" w:sz="0" w:space="0" w:color="auto"/>
        <w:right w:val="none" w:sz="0" w:space="0" w:color="auto"/>
      </w:divBdr>
    </w:div>
    <w:div w:id="587928429">
      <w:bodyDiv w:val="1"/>
      <w:marLeft w:val="0"/>
      <w:marRight w:val="0"/>
      <w:marTop w:val="0"/>
      <w:marBottom w:val="0"/>
      <w:divBdr>
        <w:top w:val="none" w:sz="0" w:space="0" w:color="auto"/>
        <w:left w:val="none" w:sz="0" w:space="0" w:color="auto"/>
        <w:bottom w:val="none" w:sz="0" w:space="0" w:color="auto"/>
        <w:right w:val="none" w:sz="0" w:space="0" w:color="auto"/>
      </w:divBdr>
    </w:div>
    <w:div w:id="635331439">
      <w:bodyDiv w:val="1"/>
      <w:marLeft w:val="0"/>
      <w:marRight w:val="0"/>
      <w:marTop w:val="0"/>
      <w:marBottom w:val="0"/>
      <w:divBdr>
        <w:top w:val="none" w:sz="0" w:space="0" w:color="auto"/>
        <w:left w:val="none" w:sz="0" w:space="0" w:color="auto"/>
        <w:bottom w:val="none" w:sz="0" w:space="0" w:color="auto"/>
        <w:right w:val="none" w:sz="0" w:space="0" w:color="auto"/>
      </w:divBdr>
    </w:div>
    <w:div w:id="796490584">
      <w:bodyDiv w:val="1"/>
      <w:marLeft w:val="0"/>
      <w:marRight w:val="0"/>
      <w:marTop w:val="0"/>
      <w:marBottom w:val="0"/>
      <w:divBdr>
        <w:top w:val="none" w:sz="0" w:space="0" w:color="auto"/>
        <w:left w:val="none" w:sz="0" w:space="0" w:color="auto"/>
        <w:bottom w:val="none" w:sz="0" w:space="0" w:color="auto"/>
        <w:right w:val="none" w:sz="0" w:space="0" w:color="auto"/>
      </w:divBdr>
    </w:div>
    <w:div w:id="1089042575">
      <w:bodyDiv w:val="1"/>
      <w:marLeft w:val="0"/>
      <w:marRight w:val="0"/>
      <w:marTop w:val="0"/>
      <w:marBottom w:val="0"/>
      <w:divBdr>
        <w:top w:val="none" w:sz="0" w:space="0" w:color="auto"/>
        <w:left w:val="none" w:sz="0" w:space="0" w:color="auto"/>
        <w:bottom w:val="none" w:sz="0" w:space="0" w:color="auto"/>
        <w:right w:val="none" w:sz="0" w:space="0" w:color="auto"/>
      </w:divBdr>
    </w:div>
    <w:div w:id="1613170240">
      <w:bodyDiv w:val="1"/>
      <w:marLeft w:val="0"/>
      <w:marRight w:val="0"/>
      <w:marTop w:val="0"/>
      <w:marBottom w:val="0"/>
      <w:divBdr>
        <w:top w:val="none" w:sz="0" w:space="0" w:color="auto"/>
        <w:left w:val="none" w:sz="0" w:space="0" w:color="auto"/>
        <w:bottom w:val="none" w:sz="0" w:space="0" w:color="auto"/>
        <w:right w:val="none" w:sz="0" w:space="0" w:color="auto"/>
      </w:divBdr>
    </w:div>
    <w:div w:id="203950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goodreads.com/author/quotes/854076.Robert_Louis_Stevenson" TargetMode="External"/><Relationship Id="rId2" Type="http://schemas.openxmlformats.org/officeDocument/2006/relationships/hyperlink" Target="http://www.rogercallahan.com/learn-to-tap.php" TargetMode="External"/><Relationship Id="rId1" Type="http://schemas.openxmlformats.org/officeDocument/2006/relationships/hyperlink" Target="https://www.youtube.com/watch?v=M5keJHZdWYM" TargetMode="External"/><Relationship Id="rId5" Type="http://schemas.openxmlformats.org/officeDocument/2006/relationships/hyperlink" Target="http://www.definitions.net/definition/hormesis" TargetMode="External"/><Relationship Id="rId4" Type="http://schemas.openxmlformats.org/officeDocument/2006/relationships/hyperlink" Target="http://plato.stanford.edu/entries/k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69609-BA27-4A7A-871B-AEEC69093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Template>
  <TotalTime>5</TotalTime>
  <Pages>9</Pages>
  <Words>3570</Words>
  <Characters>20352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4</cp:revision>
  <cp:lastPrinted>2018-04-21T16:52:00Z</cp:lastPrinted>
  <dcterms:created xsi:type="dcterms:W3CDTF">2023-05-03T16:40:00Z</dcterms:created>
  <dcterms:modified xsi:type="dcterms:W3CDTF">2025-04-27T14:35:00Z</dcterms:modified>
</cp:coreProperties>
</file>