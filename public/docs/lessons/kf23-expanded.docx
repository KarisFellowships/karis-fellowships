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EE228" w14:textId="77777777" w:rsidR="00AB3A7D" w:rsidRPr="00802808" w:rsidRDefault="00285B9A" w:rsidP="00AB32A8">
      <w:pPr>
        <w:pStyle w:val="Title"/>
        <w:jc w:val="both"/>
      </w:pPr>
      <w:r w:rsidRPr="00802808">
        <w:t>KF</w:t>
      </w:r>
      <w:r w:rsidR="003A3FD2" w:rsidRPr="00802808">
        <w:t>23</w:t>
      </w:r>
      <w:r w:rsidRPr="00802808">
        <w:t xml:space="preserve"> </w:t>
      </w:r>
      <w:r w:rsidR="005512FA" w:rsidRPr="00802808">
        <w:t>Expanded</w:t>
      </w:r>
      <w:r w:rsidR="00CA76AE" w:rsidRPr="00802808">
        <w:t xml:space="preserve"> Version of</w:t>
      </w:r>
      <w:r w:rsidRPr="00802808">
        <w:t xml:space="preserve"> Teachings</w:t>
      </w:r>
    </w:p>
    <w:p w14:paraId="62943D9D" w14:textId="77777777" w:rsidR="00285B9A" w:rsidRPr="00802808" w:rsidRDefault="00285B9A" w:rsidP="0019378F">
      <w:pPr>
        <w:spacing w:after="0" w:line="240" w:lineRule="auto"/>
        <w:jc w:val="both"/>
      </w:pPr>
      <w:r w:rsidRPr="00802808">
        <w:t>Karis is an invitation to a relationship based on mutual generosity.</w:t>
      </w:r>
    </w:p>
    <w:p w14:paraId="6C0C9D0E" w14:textId="77777777" w:rsidR="000D2311" w:rsidRPr="00802808" w:rsidRDefault="000D2311" w:rsidP="0019378F">
      <w:pPr>
        <w:spacing w:after="0" w:line="240" w:lineRule="auto"/>
        <w:jc w:val="both"/>
      </w:pPr>
    </w:p>
    <w:p w14:paraId="3AF206F1" w14:textId="77777777" w:rsidR="0019378F" w:rsidRPr="00802808" w:rsidRDefault="005A7596" w:rsidP="0019378F">
      <w:pPr>
        <w:spacing w:after="0" w:line="240" w:lineRule="auto"/>
        <w:jc w:val="both"/>
      </w:pPr>
      <w:r w:rsidRPr="00802808">
        <w:t>“Search me, O God, and know my heart. Examine me and know my thoughts. See if there is any way in me that causes pain, and lead me in the ways of eternity.” (Psalm 139:23</w:t>
      </w:r>
      <w:r w:rsidR="0019378F" w:rsidRPr="00802808">
        <w:t>–</w:t>
      </w:r>
      <w:r w:rsidRPr="00802808">
        <w:t>24)</w:t>
      </w:r>
    </w:p>
    <w:p w14:paraId="720111E8" w14:textId="77777777" w:rsidR="000D2311" w:rsidRPr="00802808" w:rsidRDefault="000D2311" w:rsidP="0019378F">
      <w:pPr>
        <w:spacing w:after="0" w:line="240" w:lineRule="auto"/>
        <w:jc w:val="both"/>
      </w:pPr>
    </w:p>
    <w:p w14:paraId="2E18E0A0" w14:textId="77777777" w:rsidR="00285B9A" w:rsidRPr="00802808" w:rsidRDefault="00336688" w:rsidP="0019378F">
      <w:pPr>
        <w:spacing w:after="0" w:line="240" w:lineRule="auto"/>
        <w:jc w:val="both"/>
        <w:rPr>
          <w:b/>
        </w:rPr>
      </w:pPr>
      <w:r w:rsidRPr="00802808">
        <w:rPr>
          <w:b/>
        </w:rPr>
        <w:t>0:01</w:t>
      </w:r>
      <w:r w:rsidR="00285B9A" w:rsidRPr="00802808">
        <w:rPr>
          <w:b/>
        </w:rPr>
        <w:tab/>
        <w:t>OPENING</w:t>
      </w:r>
    </w:p>
    <w:p w14:paraId="0B6E30F8" w14:textId="77777777" w:rsidR="003342E5" w:rsidRPr="00802808" w:rsidRDefault="003342E5" w:rsidP="0019378F">
      <w:pPr>
        <w:spacing w:after="0" w:line="240" w:lineRule="auto"/>
        <w:jc w:val="both"/>
        <w:rPr>
          <w:b/>
        </w:rPr>
      </w:pPr>
    </w:p>
    <w:p w14:paraId="1D596194" w14:textId="77777777" w:rsidR="00285B9A" w:rsidRPr="00802808" w:rsidRDefault="00336688" w:rsidP="0019378F">
      <w:pPr>
        <w:spacing w:after="0" w:line="240" w:lineRule="auto"/>
        <w:jc w:val="both"/>
        <w:rPr>
          <w:b/>
        </w:rPr>
      </w:pPr>
      <w:r w:rsidRPr="00802808">
        <w:rPr>
          <w:b/>
        </w:rPr>
        <w:t>0:02</w:t>
      </w:r>
      <w:r w:rsidR="00285B9A" w:rsidRPr="00802808">
        <w:rPr>
          <w:b/>
        </w:rPr>
        <w:tab/>
        <w:t>PRESENTING</w:t>
      </w:r>
    </w:p>
    <w:p w14:paraId="0901292F" w14:textId="77777777" w:rsidR="003342E5" w:rsidRPr="00802808" w:rsidRDefault="003342E5" w:rsidP="0019378F">
      <w:pPr>
        <w:spacing w:after="0" w:line="240" w:lineRule="auto"/>
        <w:jc w:val="both"/>
        <w:rPr>
          <w:b/>
        </w:rPr>
      </w:pPr>
    </w:p>
    <w:p w14:paraId="0C95AF51" w14:textId="77777777" w:rsidR="00285B9A" w:rsidRPr="00802808" w:rsidRDefault="00C84E13" w:rsidP="0019378F">
      <w:pPr>
        <w:spacing w:after="0" w:line="240" w:lineRule="auto"/>
        <w:jc w:val="both"/>
        <w:rPr>
          <w:b/>
        </w:rPr>
      </w:pPr>
      <w:r w:rsidRPr="00802808">
        <w:rPr>
          <w:b/>
        </w:rPr>
        <w:t>0:0</w:t>
      </w:r>
      <w:r w:rsidR="001E6E29" w:rsidRPr="00802808">
        <w:rPr>
          <w:b/>
        </w:rPr>
        <w:t>6</w:t>
      </w:r>
      <w:r w:rsidR="00285B9A" w:rsidRPr="00802808">
        <w:rPr>
          <w:b/>
        </w:rPr>
        <w:tab/>
      </w:r>
      <w:r w:rsidR="005512FA" w:rsidRPr="00802808">
        <w:rPr>
          <w:b/>
        </w:rPr>
        <w:t>KARIS CIRCULATION</w:t>
      </w:r>
    </w:p>
    <w:p w14:paraId="65737597" w14:textId="77777777" w:rsidR="003342E5" w:rsidRPr="00802808" w:rsidRDefault="003342E5" w:rsidP="0019378F">
      <w:pPr>
        <w:spacing w:after="0" w:line="240" w:lineRule="auto"/>
        <w:jc w:val="both"/>
        <w:rPr>
          <w:b/>
        </w:rPr>
      </w:pPr>
    </w:p>
    <w:p w14:paraId="1973006B" w14:textId="77777777" w:rsidR="00285B9A" w:rsidRPr="00802808" w:rsidRDefault="00C84E13" w:rsidP="0019378F">
      <w:pPr>
        <w:spacing w:after="0" w:line="240" w:lineRule="auto"/>
        <w:jc w:val="both"/>
        <w:rPr>
          <w:b/>
        </w:rPr>
      </w:pPr>
      <w:r w:rsidRPr="00802808">
        <w:rPr>
          <w:b/>
        </w:rPr>
        <w:t>0:0</w:t>
      </w:r>
      <w:r w:rsidR="001E6E29" w:rsidRPr="00802808">
        <w:rPr>
          <w:b/>
        </w:rPr>
        <w:t>7</w:t>
      </w:r>
      <w:r w:rsidR="00285B9A" w:rsidRPr="00802808">
        <w:rPr>
          <w:b/>
        </w:rPr>
        <w:tab/>
        <w:t>GUIDELINES &amp; LIMITATIONS</w:t>
      </w:r>
    </w:p>
    <w:p w14:paraId="6BE3C530" w14:textId="77777777" w:rsidR="003342E5" w:rsidRPr="00802808" w:rsidRDefault="003342E5" w:rsidP="0019378F">
      <w:pPr>
        <w:spacing w:after="0" w:line="240" w:lineRule="auto"/>
        <w:jc w:val="both"/>
        <w:rPr>
          <w:b/>
        </w:rPr>
      </w:pPr>
    </w:p>
    <w:p w14:paraId="1C10A4BF" w14:textId="77777777" w:rsidR="0045511F" w:rsidRPr="00802808" w:rsidRDefault="001E6E29" w:rsidP="0019378F">
      <w:pPr>
        <w:spacing w:after="0" w:line="240" w:lineRule="auto"/>
        <w:jc w:val="both"/>
        <w:rPr>
          <w:b/>
        </w:rPr>
      </w:pPr>
      <w:r w:rsidRPr="00802808">
        <w:rPr>
          <w:b/>
        </w:rPr>
        <w:t>0:08</w:t>
      </w:r>
      <w:r w:rsidR="00285B9A" w:rsidRPr="00802808">
        <w:rPr>
          <w:b/>
        </w:rPr>
        <w:tab/>
        <w:t>MINDFULNESS &amp; MEDITATION TRAINING</w:t>
      </w:r>
    </w:p>
    <w:p w14:paraId="458CF2DA" w14:textId="77777777" w:rsidR="00CC1843" w:rsidRPr="00802808" w:rsidRDefault="00CC1843" w:rsidP="0019378F">
      <w:pPr>
        <w:spacing w:after="0" w:line="240" w:lineRule="auto"/>
        <w:jc w:val="both"/>
        <w:rPr>
          <w:b/>
        </w:rPr>
      </w:pPr>
    </w:p>
    <w:p w14:paraId="4B4D6944" w14:textId="77777777" w:rsidR="005A7596" w:rsidRPr="00802808" w:rsidRDefault="005A7596" w:rsidP="0019378F">
      <w:pPr>
        <w:spacing w:after="0" w:line="240" w:lineRule="auto"/>
        <w:jc w:val="both"/>
      </w:pPr>
      <w:r w:rsidRPr="00802808">
        <w:t xml:space="preserve">We sometimes want to avoid the sad truth of </w:t>
      </w:r>
      <w:r w:rsidR="00BF5497" w:rsidRPr="00802808">
        <w:t>KF Confession 5</w:t>
      </w:r>
      <w:r w:rsidRPr="00802808">
        <w:t>:</w:t>
      </w:r>
    </w:p>
    <w:p w14:paraId="73CC27E6" w14:textId="77777777" w:rsidR="005A7596" w:rsidRPr="00802808" w:rsidRDefault="005A7596" w:rsidP="0019378F">
      <w:pPr>
        <w:spacing w:after="0" w:line="240" w:lineRule="auto"/>
        <w:jc w:val="both"/>
      </w:pPr>
    </w:p>
    <w:p w14:paraId="7A23865B" w14:textId="77777777" w:rsidR="005A7596" w:rsidRPr="00802808" w:rsidRDefault="005A7596" w:rsidP="0019378F">
      <w:pPr>
        <w:spacing w:after="0" w:line="240" w:lineRule="auto"/>
        <w:jc w:val="center"/>
      </w:pPr>
      <w:r w:rsidRPr="00802808">
        <w:t xml:space="preserve">We attacked and cruelly suppressed our True Self and lost our </w:t>
      </w:r>
      <w:r w:rsidR="008A28C2" w:rsidRPr="00802808">
        <w:t>true life</w:t>
      </w:r>
      <w:r w:rsidRPr="00802808">
        <w:t>.</w:t>
      </w:r>
    </w:p>
    <w:p w14:paraId="3FE64F2A" w14:textId="77777777" w:rsidR="005A7596" w:rsidRPr="00802808" w:rsidRDefault="005A7596" w:rsidP="0019378F">
      <w:pPr>
        <w:spacing w:after="0" w:line="240" w:lineRule="auto"/>
        <w:jc w:val="both"/>
      </w:pPr>
    </w:p>
    <w:p w14:paraId="0177CCB6" w14:textId="77777777" w:rsidR="005A7596" w:rsidRPr="00802808" w:rsidRDefault="005A7596" w:rsidP="0019378F">
      <w:pPr>
        <w:spacing w:after="0" w:line="240" w:lineRule="auto"/>
        <w:jc w:val="both"/>
        <w:rPr>
          <w:b/>
        </w:rPr>
      </w:pPr>
      <w:r w:rsidRPr="00802808">
        <w:rPr>
          <w:b/>
        </w:rPr>
        <w:t>The Self-</w:t>
      </w:r>
      <w:r w:rsidR="00BF5497" w:rsidRPr="00802808">
        <w:rPr>
          <w:b/>
        </w:rPr>
        <w:t>H</w:t>
      </w:r>
      <w:r w:rsidRPr="00802808">
        <w:rPr>
          <w:b/>
        </w:rPr>
        <w:t>ate Massage</w:t>
      </w:r>
      <w:r w:rsidR="006B1630" w:rsidRPr="00802808">
        <w:rPr>
          <w:b/>
        </w:rPr>
        <w:t xml:space="preserve"> </w:t>
      </w:r>
    </w:p>
    <w:p w14:paraId="6BF51C69" w14:textId="05B47CA8" w:rsidR="005A7596" w:rsidRPr="00802808" w:rsidRDefault="005A7596" w:rsidP="0019378F">
      <w:pPr>
        <w:spacing w:after="0" w:line="240" w:lineRule="auto"/>
        <w:jc w:val="both"/>
        <w:rPr>
          <w:b/>
        </w:rPr>
      </w:pPr>
    </w:p>
    <w:p w14:paraId="5EF0FC4E" w14:textId="77777777" w:rsidR="005260B3" w:rsidRPr="00802808" w:rsidRDefault="005260B3" w:rsidP="005260B3">
      <w:pPr>
        <w:spacing w:after="0" w:line="240" w:lineRule="auto"/>
        <w:jc w:val="both"/>
        <w:rPr>
          <w:iCs/>
        </w:rPr>
      </w:pPr>
      <w:r w:rsidRPr="00802808">
        <w:rPr>
          <w:rFonts w:cstheme="minorHAnsi"/>
        </w:rPr>
        <w:t xml:space="preserve">Assume a mindfulness posture, and breathe. </w:t>
      </w:r>
      <w:r w:rsidRPr="00802808">
        <w:rPr>
          <w:rFonts w:cstheme="minorHAnsi"/>
          <w:i/>
        </w:rPr>
        <w:t xml:space="preserve">(Pause) </w:t>
      </w:r>
      <w:r w:rsidRPr="00802808">
        <w:rPr>
          <w:rFonts w:cstheme="minorHAnsi"/>
        </w:rPr>
        <w:t xml:space="preserve">Bring to mind an area of your life that stirs up chronic self-hate for you. Perhaps you cannot please others, or perhaps you cannot please yourself. Perhaps your limitations are interfering with the achievement of your dreams. You may be experiencing self-hate because you have begun to break out of your Idol’s pride system or, perhaps, because you are still stuck in it. </w:t>
      </w:r>
      <w:r w:rsidRPr="00802808">
        <w:t>If you cannot identify the cause of your self-hate, you might be able to focus on the symptoms. We will bring our hurt and fear into this meditation and get acquainted with it using our KF tools.</w:t>
      </w:r>
      <w:r w:rsidRPr="00802808">
        <w:rPr>
          <w:i/>
        </w:rPr>
        <w:t xml:space="preserve"> (Pause for 10 seconds)</w:t>
      </w:r>
    </w:p>
    <w:p w14:paraId="51A368E2" w14:textId="77777777" w:rsidR="005A7596" w:rsidRPr="00802808" w:rsidRDefault="005A7596" w:rsidP="0019378F">
      <w:pPr>
        <w:spacing w:after="0" w:line="240" w:lineRule="auto"/>
        <w:jc w:val="both"/>
        <w:rPr>
          <w:b/>
        </w:rPr>
      </w:pPr>
    </w:p>
    <w:p w14:paraId="04FB75FB" w14:textId="77777777" w:rsidR="005A7596" w:rsidRPr="00802808" w:rsidRDefault="005A7596" w:rsidP="0019378F">
      <w:pPr>
        <w:spacing w:after="0" w:line="240" w:lineRule="auto"/>
        <w:jc w:val="both"/>
        <w:rPr>
          <w:b/>
        </w:rPr>
      </w:pPr>
      <w:r w:rsidRPr="00802808">
        <w:rPr>
          <w:b/>
        </w:rPr>
        <w:t>CONSIDER</w:t>
      </w:r>
    </w:p>
    <w:p w14:paraId="10CD73A2" w14:textId="76FC6FCA" w:rsidR="005260B3" w:rsidRPr="00802808" w:rsidRDefault="005260B3" w:rsidP="005260B3">
      <w:pPr>
        <w:tabs>
          <w:tab w:val="left" w:pos="1418"/>
        </w:tabs>
        <w:spacing w:after="0" w:line="240" w:lineRule="auto"/>
        <w:jc w:val="both"/>
        <w:rPr>
          <w:rFonts w:cstheme="minorHAnsi"/>
        </w:rPr>
      </w:pPr>
      <w:r w:rsidRPr="00802808">
        <w:rPr>
          <w:rFonts w:cstheme="minorHAnsi"/>
        </w:rPr>
        <w:t>Take a moment to collect yourself within this present space. Feel the air and</w:t>
      </w:r>
      <w:r w:rsidR="001A5324" w:rsidRPr="00802808">
        <w:rPr>
          <w:rFonts w:cstheme="minorHAnsi"/>
        </w:rPr>
        <w:t xml:space="preserve"> the clothing on</w:t>
      </w:r>
      <w:r w:rsidRPr="00802808">
        <w:rPr>
          <w:rFonts w:cstheme="minorHAnsi"/>
        </w:rPr>
        <w:t xml:space="preserve"> your </w:t>
      </w:r>
      <w:r w:rsidR="001A5324" w:rsidRPr="00802808">
        <w:rPr>
          <w:rFonts w:cstheme="minorHAnsi"/>
        </w:rPr>
        <w:t>body</w:t>
      </w:r>
      <w:r w:rsidRPr="00802808">
        <w:rPr>
          <w:rFonts w:cstheme="minorHAnsi"/>
        </w:rPr>
        <w:t xml:space="preserve">. Notice any noises. What is going on inside your skin? </w:t>
      </w:r>
      <w:r w:rsidRPr="00802808">
        <w:rPr>
          <w:rFonts w:cstheme="minorHAnsi"/>
          <w:i/>
        </w:rPr>
        <w:t xml:space="preserve">(Pause for 30 seconds) </w:t>
      </w:r>
      <w:r w:rsidRPr="00802808">
        <w:rPr>
          <w:rFonts w:cstheme="minorHAnsi"/>
        </w:rPr>
        <w:t xml:space="preserve">Now, consider this area of self-hate. Notice the discomfort you feel when you think of it. Even though you hate this thing, allow it to rest inside your skin for one minute, without judgment, and breathe. </w:t>
      </w:r>
      <w:r w:rsidRPr="00802808">
        <w:rPr>
          <w:rFonts w:cstheme="minorHAnsi"/>
          <w:i/>
        </w:rPr>
        <w:t xml:space="preserve">(Pause for 1 minute) </w:t>
      </w:r>
    </w:p>
    <w:p w14:paraId="4BFAEAA3" w14:textId="77777777" w:rsidR="005A7596" w:rsidRPr="00802808" w:rsidRDefault="005A7596" w:rsidP="0019378F">
      <w:pPr>
        <w:spacing w:after="0" w:line="240" w:lineRule="auto"/>
        <w:jc w:val="both"/>
      </w:pPr>
    </w:p>
    <w:p w14:paraId="74085856" w14:textId="77777777" w:rsidR="00794D92" w:rsidRPr="00802808" w:rsidRDefault="005A7596" w:rsidP="0019378F">
      <w:pPr>
        <w:spacing w:after="0" w:line="240" w:lineRule="auto"/>
        <w:jc w:val="both"/>
        <w:rPr>
          <w:b/>
        </w:rPr>
      </w:pPr>
      <w:r w:rsidRPr="00802808">
        <w:rPr>
          <w:b/>
        </w:rPr>
        <w:t>COMPASSION</w:t>
      </w:r>
    </w:p>
    <w:p w14:paraId="46A9326C" w14:textId="77777777" w:rsidR="00AB32A8" w:rsidRPr="00802808" w:rsidRDefault="00AB32A8" w:rsidP="00AB32A8">
      <w:pPr>
        <w:tabs>
          <w:tab w:val="left" w:pos="1418"/>
        </w:tabs>
        <w:spacing w:after="0" w:line="240" w:lineRule="auto"/>
        <w:jc w:val="both"/>
        <w:rPr>
          <w:rFonts w:cstheme="minorHAnsi"/>
          <w:i/>
        </w:rPr>
      </w:pPr>
      <w:r w:rsidRPr="00802808">
        <w:rPr>
          <w:rFonts w:cstheme="minorHAnsi"/>
        </w:rPr>
        <w:t xml:space="preserve">As you breathe, experience yourself as a creature with limitations breathing in a material world. </w:t>
      </w:r>
      <w:r w:rsidRPr="00802808">
        <w:rPr>
          <w:rFonts w:cstheme="minorHAnsi"/>
          <w:i/>
        </w:rPr>
        <w:t>(Pause)</w:t>
      </w:r>
      <w:r w:rsidRPr="00802808">
        <w:rPr>
          <w:rFonts w:cstheme="minorHAnsi"/>
        </w:rPr>
        <w:t xml:space="preserve"> You are not a god. </w:t>
      </w:r>
      <w:r w:rsidRPr="00802808">
        <w:rPr>
          <w:rFonts w:cstheme="minorHAnsi"/>
          <w:i/>
        </w:rPr>
        <w:t xml:space="preserve">(Pause) </w:t>
      </w:r>
      <w:r w:rsidRPr="00802808">
        <w:t xml:space="preserve">As you breathe in and out, imagine your area of self-hate moving in and out with the breath, massaging this place in your soul that is stuck or cramped. </w:t>
      </w:r>
      <w:r w:rsidRPr="00802808">
        <w:rPr>
          <w:rFonts w:cstheme="minorHAnsi"/>
        </w:rPr>
        <w:t xml:space="preserve">For one minute, give it and receive it with compassion. </w:t>
      </w:r>
      <w:r w:rsidRPr="00802808">
        <w:rPr>
          <w:rFonts w:cstheme="minorHAnsi"/>
          <w:i/>
        </w:rPr>
        <w:t xml:space="preserve">(Pause for 1 minute) </w:t>
      </w:r>
    </w:p>
    <w:p w14:paraId="35D3A0B6" w14:textId="77777777" w:rsidR="005A7596" w:rsidRPr="00802808" w:rsidRDefault="005A7596" w:rsidP="0019378F">
      <w:pPr>
        <w:spacing w:after="0" w:line="240" w:lineRule="auto"/>
        <w:jc w:val="both"/>
      </w:pPr>
    </w:p>
    <w:p w14:paraId="12C9420F" w14:textId="77777777" w:rsidR="005A7596" w:rsidRPr="00802808" w:rsidRDefault="005A7596" w:rsidP="0019378F">
      <w:pPr>
        <w:widowControl w:val="0"/>
        <w:spacing w:after="0" w:line="240" w:lineRule="auto"/>
        <w:jc w:val="both"/>
        <w:rPr>
          <w:b/>
        </w:rPr>
      </w:pPr>
      <w:r w:rsidRPr="00802808">
        <w:rPr>
          <w:b/>
        </w:rPr>
        <w:t>CLEANSE</w:t>
      </w:r>
    </w:p>
    <w:p w14:paraId="4DF7E80E" w14:textId="0F8800A2" w:rsidR="005A7596" w:rsidRPr="00195A02" w:rsidRDefault="005A7596" w:rsidP="0019378F">
      <w:pPr>
        <w:widowControl w:val="0"/>
        <w:spacing w:after="0" w:line="240" w:lineRule="auto"/>
        <w:jc w:val="both"/>
      </w:pPr>
      <w:r w:rsidRPr="00195A02">
        <w:t xml:space="preserve">Notice your entire body as it breathes. </w:t>
      </w:r>
      <w:r w:rsidRPr="00195A02">
        <w:rPr>
          <w:i/>
        </w:rPr>
        <w:t>(Pause)</w:t>
      </w:r>
      <w:r w:rsidRPr="00195A02">
        <w:t xml:space="preserve"> Breathe with your mind, body, and soul</w:t>
      </w:r>
      <w:r w:rsidR="005A3559" w:rsidRPr="00195A02">
        <w:t xml:space="preserve"> as you open</w:t>
      </w:r>
      <w:r w:rsidRPr="00195A02">
        <w:t xml:space="preserve"> </w:t>
      </w:r>
      <w:r w:rsidR="00483671" w:rsidRPr="00195A02">
        <w:t xml:space="preserve">of </w:t>
      </w:r>
      <w:r w:rsidRPr="00195A02">
        <w:t xml:space="preserve">the prison cells of your shame, </w:t>
      </w:r>
      <w:r w:rsidR="005260B3" w:rsidRPr="00195A02">
        <w:t>regrets</w:t>
      </w:r>
      <w:r w:rsidRPr="00195A02">
        <w:t xml:space="preserve">, hurt, and guilt. </w:t>
      </w:r>
      <w:r w:rsidRPr="00195A02">
        <w:rPr>
          <w:i/>
        </w:rPr>
        <w:t xml:space="preserve">(Pause) </w:t>
      </w:r>
      <w:r w:rsidRPr="00195A02">
        <w:t xml:space="preserve">Allow the clean air to sweep through those </w:t>
      </w:r>
      <w:r w:rsidRPr="00195A02">
        <w:lastRenderedPageBreak/>
        <w:t>dark, s</w:t>
      </w:r>
      <w:r w:rsidR="00795567" w:rsidRPr="00195A02">
        <w:t xml:space="preserve">tagnant places for one minute. </w:t>
      </w:r>
      <w:r w:rsidRPr="00195A02">
        <w:rPr>
          <w:i/>
        </w:rPr>
        <w:t xml:space="preserve">(Pause </w:t>
      </w:r>
      <w:r w:rsidR="00483671" w:rsidRPr="00195A02">
        <w:rPr>
          <w:i/>
        </w:rPr>
        <w:t xml:space="preserve">for </w:t>
      </w:r>
      <w:r w:rsidRPr="00195A02">
        <w:rPr>
          <w:i/>
        </w:rPr>
        <w:t>1 minute)</w:t>
      </w:r>
      <w:r w:rsidR="00795567" w:rsidRPr="00195A02">
        <w:t xml:space="preserve"> </w:t>
      </w:r>
    </w:p>
    <w:p w14:paraId="379145B5" w14:textId="77777777" w:rsidR="001635F0" w:rsidRPr="00195A02" w:rsidRDefault="001635F0" w:rsidP="0019378F">
      <w:pPr>
        <w:widowControl w:val="0"/>
        <w:spacing w:after="0" w:line="240" w:lineRule="auto"/>
        <w:jc w:val="both"/>
      </w:pPr>
    </w:p>
    <w:p w14:paraId="7D843EE4" w14:textId="77777777" w:rsidR="001635F0" w:rsidRPr="00195A02" w:rsidRDefault="001635F0" w:rsidP="001635F0">
      <w:pPr>
        <w:spacing w:after="0" w:line="240" w:lineRule="auto"/>
        <w:jc w:val="both"/>
      </w:pPr>
      <w:r w:rsidRPr="00195A02">
        <w:t xml:space="preserve">And pause. </w:t>
      </w:r>
    </w:p>
    <w:p w14:paraId="3A8E3A2D" w14:textId="77777777" w:rsidR="005A7596" w:rsidRPr="00195A02" w:rsidRDefault="005A7596" w:rsidP="0019378F">
      <w:pPr>
        <w:spacing w:after="0" w:line="240" w:lineRule="auto"/>
        <w:jc w:val="both"/>
      </w:pPr>
    </w:p>
    <w:p w14:paraId="7D5AA90F" w14:textId="5828B774" w:rsidR="00D61ED0" w:rsidRPr="00195A02" w:rsidRDefault="00C95BDB" w:rsidP="0019378F">
      <w:pPr>
        <w:spacing w:after="0" w:line="240" w:lineRule="auto"/>
        <w:jc w:val="both"/>
      </w:pPr>
      <w:r w:rsidRPr="00195A02">
        <w:t xml:space="preserve">Jesus </w:t>
      </w:r>
      <w:r w:rsidR="00C5714C" w:rsidRPr="00195A02">
        <w:t>sees</w:t>
      </w:r>
      <w:r w:rsidRPr="00195A02">
        <w:t xml:space="preserve"> our efforts and offers us the gift of an open door to more training and opportunities. He invites us to respond with the karis gift of allowing Him to train us and purify us so that we can enter into the joy of fulfilling our potential</w:t>
      </w:r>
      <w:r w:rsidR="005260B3" w:rsidRPr="00195A02">
        <w:t xml:space="preserve"> in karis relationship with Him</w:t>
      </w:r>
      <w:r w:rsidRPr="00195A02">
        <w:t xml:space="preserve">. </w:t>
      </w:r>
    </w:p>
    <w:p w14:paraId="51DB9C16" w14:textId="77777777" w:rsidR="00F3021B" w:rsidRPr="00195A02" w:rsidRDefault="00F3021B" w:rsidP="0019378F">
      <w:pPr>
        <w:spacing w:after="0" w:line="240" w:lineRule="auto"/>
        <w:jc w:val="both"/>
      </w:pPr>
    </w:p>
    <w:p w14:paraId="25596847" w14:textId="225ACCE8" w:rsidR="00C95BDB" w:rsidRPr="00195A02" w:rsidRDefault="00C95BDB" w:rsidP="0019378F">
      <w:pPr>
        <w:spacing w:after="0" w:line="240" w:lineRule="auto"/>
        <w:jc w:val="both"/>
      </w:pPr>
      <w:r w:rsidRPr="00195A02">
        <w:t xml:space="preserve">Continue to breathe </w:t>
      </w:r>
      <w:r w:rsidR="0099360C" w:rsidRPr="00195A02">
        <w:t>as you listen to</w:t>
      </w:r>
      <w:r w:rsidR="00D61ED0" w:rsidRPr="00195A02">
        <w:t xml:space="preserve"> my</w:t>
      </w:r>
      <w:r w:rsidRPr="00195A02">
        <w:t xml:space="preserve"> translation </w:t>
      </w:r>
      <w:r w:rsidR="00BC1497" w:rsidRPr="00195A02">
        <w:t xml:space="preserve">of </w:t>
      </w:r>
      <w:r w:rsidRPr="00195A02">
        <w:t>Revelation 3:8.</w:t>
      </w:r>
    </w:p>
    <w:p w14:paraId="72023B5D" w14:textId="77777777" w:rsidR="005A7596" w:rsidRPr="00195A02" w:rsidRDefault="005A7596" w:rsidP="0019378F">
      <w:pPr>
        <w:spacing w:after="0" w:line="240" w:lineRule="auto"/>
        <w:jc w:val="both"/>
      </w:pPr>
    </w:p>
    <w:p w14:paraId="5AAC5B3D" w14:textId="1C826274" w:rsidR="00795567" w:rsidRPr="00195A02" w:rsidRDefault="00795567" w:rsidP="0019378F">
      <w:pPr>
        <w:spacing w:after="0" w:line="240" w:lineRule="auto"/>
        <w:ind w:left="720" w:right="720"/>
        <w:jc w:val="both"/>
      </w:pPr>
      <w:r w:rsidRPr="00195A02">
        <w:rPr>
          <w:vertAlign w:val="superscript"/>
        </w:rPr>
        <w:t>8</w:t>
      </w:r>
      <w:r w:rsidRPr="00195A02">
        <w:t xml:space="preserve">Jesus says, “I know your efforts. Look at what is in front of you! I grant to you this open door, a door that </w:t>
      </w:r>
      <w:r w:rsidR="009B5A45" w:rsidRPr="00195A02">
        <w:t>no one</w:t>
      </w:r>
      <w:r w:rsidRPr="00195A02">
        <w:t xml:space="preserve"> is </w:t>
      </w:r>
      <w:r w:rsidR="005260B3" w:rsidRPr="00195A02">
        <w:t>able to shut</w:t>
      </w:r>
      <w:r w:rsidR="003B4FDC" w:rsidRPr="00195A02">
        <w:t>—</w:t>
      </w:r>
      <w:r w:rsidRPr="00195A02">
        <w:t xml:space="preserve">not even you. There is evidence that you do have a little strength, for you have guarded My way of doing things and have not rejected My character and authority in your life.” </w:t>
      </w:r>
    </w:p>
    <w:p w14:paraId="21352820" w14:textId="77777777" w:rsidR="005A7596" w:rsidRPr="00195A02" w:rsidRDefault="005A7596" w:rsidP="0019378F">
      <w:pPr>
        <w:spacing w:after="0" w:line="240" w:lineRule="auto"/>
        <w:jc w:val="both"/>
      </w:pPr>
    </w:p>
    <w:p w14:paraId="0F511BDC" w14:textId="77777777" w:rsidR="005A7596" w:rsidRPr="00195A02" w:rsidRDefault="005A7596" w:rsidP="0019378F">
      <w:pPr>
        <w:spacing w:after="0" w:line="240" w:lineRule="auto"/>
        <w:jc w:val="both"/>
        <w:rPr>
          <w:i/>
        </w:rPr>
      </w:pPr>
      <w:r w:rsidRPr="00195A02">
        <w:t>Take a deep breath.</w:t>
      </w:r>
    </w:p>
    <w:p w14:paraId="1D77374C" w14:textId="77777777" w:rsidR="007A4042" w:rsidRPr="00195A02" w:rsidRDefault="007A4042" w:rsidP="007A4042">
      <w:pPr>
        <w:spacing w:after="0" w:line="240" w:lineRule="auto"/>
        <w:jc w:val="both"/>
        <w:rPr>
          <w:rFonts w:cstheme="minorHAnsi"/>
          <w:i/>
          <w:color w:val="000000"/>
        </w:rPr>
      </w:pPr>
      <w:r w:rsidRPr="00195A02">
        <w:rPr>
          <w:rFonts w:cstheme="minorHAnsi"/>
          <w:i/>
          <w:color w:val="000000"/>
        </w:rPr>
        <w:t>(If time permits, ask, “Does anyone have comments or questions about this training?”)</w:t>
      </w:r>
    </w:p>
    <w:p w14:paraId="4F47E600" w14:textId="77777777" w:rsidR="005A7596" w:rsidRPr="00195A02" w:rsidRDefault="005A7596" w:rsidP="0019378F">
      <w:pPr>
        <w:spacing w:after="0" w:line="240" w:lineRule="auto"/>
        <w:jc w:val="both"/>
      </w:pPr>
    </w:p>
    <w:p w14:paraId="144F7747" w14:textId="77777777" w:rsidR="00285B9A" w:rsidRPr="00195A02" w:rsidRDefault="003365D2" w:rsidP="0019378F">
      <w:pPr>
        <w:spacing w:after="0" w:line="240" w:lineRule="auto"/>
        <w:jc w:val="both"/>
        <w:rPr>
          <w:b/>
        </w:rPr>
      </w:pPr>
      <w:r w:rsidRPr="00195A02">
        <w:rPr>
          <w:b/>
        </w:rPr>
        <w:t>0:</w:t>
      </w:r>
      <w:r w:rsidR="000812F8" w:rsidRPr="00195A02">
        <w:rPr>
          <w:b/>
        </w:rPr>
        <w:t>20</w:t>
      </w:r>
      <w:r w:rsidR="00285B9A" w:rsidRPr="00195A02">
        <w:rPr>
          <w:b/>
        </w:rPr>
        <w:tab/>
        <w:t>KARIS CONFESSION</w:t>
      </w:r>
    </w:p>
    <w:p w14:paraId="479F9A23" w14:textId="77777777" w:rsidR="003342E5" w:rsidRPr="00195A02" w:rsidRDefault="003342E5" w:rsidP="0019378F">
      <w:pPr>
        <w:spacing w:after="0" w:line="240" w:lineRule="auto"/>
        <w:jc w:val="both"/>
        <w:rPr>
          <w:b/>
        </w:rPr>
      </w:pPr>
    </w:p>
    <w:p w14:paraId="50E90529" w14:textId="77777777" w:rsidR="00285B9A" w:rsidRPr="00195A02" w:rsidRDefault="003365D2" w:rsidP="0019378F">
      <w:pPr>
        <w:spacing w:after="0" w:line="240" w:lineRule="auto"/>
        <w:jc w:val="both"/>
        <w:rPr>
          <w:b/>
        </w:rPr>
      </w:pPr>
      <w:r w:rsidRPr="00195A02">
        <w:rPr>
          <w:b/>
        </w:rPr>
        <w:t>0:</w:t>
      </w:r>
      <w:r w:rsidR="000812F8" w:rsidRPr="00195A02">
        <w:rPr>
          <w:b/>
        </w:rPr>
        <w:t>21</w:t>
      </w:r>
      <w:r w:rsidR="00285B9A" w:rsidRPr="00195A02">
        <w:rPr>
          <w:b/>
        </w:rPr>
        <w:tab/>
        <w:t>TOOLBOX</w:t>
      </w:r>
    </w:p>
    <w:p w14:paraId="1677C492" w14:textId="77777777" w:rsidR="003342E5" w:rsidRPr="00195A02" w:rsidRDefault="003342E5" w:rsidP="0019378F">
      <w:pPr>
        <w:spacing w:after="0" w:line="240" w:lineRule="auto"/>
        <w:jc w:val="both"/>
        <w:rPr>
          <w:b/>
        </w:rPr>
      </w:pPr>
    </w:p>
    <w:p w14:paraId="0BBCE43E" w14:textId="52FB3AB3" w:rsidR="000D2311" w:rsidRPr="00195A02" w:rsidRDefault="0045511F" w:rsidP="0019378F">
      <w:pPr>
        <w:spacing w:after="0" w:line="240" w:lineRule="auto"/>
        <w:jc w:val="both"/>
      </w:pPr>
      <w:r w:rsidRPr="00195A02">
        <w:t>Last week</w:t>
      </w:r>
      <w:r w:rsidR="00483671" w:rsidRPr="00195A02">
        <w:t>,</w:t>
      </w:r>
      <w:r w:rsidRPr="00195A02">
        <w:t xml:space="preserve"> we were reminded of how the I</w:t>
      </w:r>
      <w:r w:rsidR="00857647" w:rsidRPr="00195A02">
        <w:t>dol Self uses self-hate to lash</w:t>
      </w:r>
      <w:r w:rsidRPr="00195A02">
        <w:t xml:space="preserve"> us</w:t>
      </w:r>
      <w:r w:rsidR="00857647" w:rsidRPr="00195A02">
        <w:t xml:space="preserve"> in</w:t>
      </w:r>
      <w:r w:rsidRPr="00195A02">
        <w:t>to perform</w:t>
      </w:r>
      <w:r w:rsidR="00857647" w:rsidRPr="00195A02">
        <w:t>ing</w:t>
      </w:r>
      <w:r w:rsidR="001318EF" w:rsidRPr="00195A02">
        <w:t xml:space="preserve"> according </w:t>
      </w:r>
      <w:r w:rsidR="004F32B0" w:rsidRPr="00195A02">
        <w:t>to the shoulds and claims of our legal systems—our personal law</w:t>
      </w:r>
      <w:r w:rsidRPr="00195A02">
        <w:t xml:space="preserve">. </w:t>
      </w:r>
      <w:r w:rsidR="00292FE0" w:rsidRPr="00195A02">
        <w:t>The Idol is only motivated by law, and unlike the True Self, is not alive</w:t>
      </w:r>
      <w:r w:rsidR="000D5DFB" w:rsidRPr="00195A02">
        <w:t>,</w:t>
      </w:r>
      <w:r w:rsidR="00292FE0" w:rsidRPr="00195A02">
        <w:t xml:space="preserve"> </w:t>
      </w:r>
      <w:r w:rsidR="008310AA" w:rsidRPr="00195A02">
        <w:t>so it</w:t>
      </w:r>
      <w:r w:rsidR="00292FE0" w:rsidRPr="00195A02">
        <w:t xml:space="preserve"> cannot access the resources of God and the Creation. These resources can only be accessed through </w:t>
      </w:r>
      <w:r w:rsidR="00087FC1" w:rsidRPr="00195A02">
        <w:t xml:space="preserve">a </w:t>
      </w:r>
      <w:r w:rsidR="00292FE0" w:rsidRPr="00195A02">
        <w:t>karis relationship</w:t>
      </w:r>
      <w:r w:rsidR="000D5DFB" w:rsidRPr="00195A02">
        <w:t xml:space="preserve"> with</w:t>
      </w:r>
      <w:r w:rsidR="00292FE0" w:rsidRPr="00195A02">
        <w:t xml:space="preserve"> God</w:t>
      </w:r>
      <w:r w:rsidR="000D5DFB" w:rsidRPr="00195A02">
        <w:t>.</w:t>
      </w:r>
      <w:r w:rsidR="009C2F00" w:rsidRPr="00195A02">
        <w:t xml:space="preserve"> </w:t>
      </w:r>
      <w:r w:rsidR="00405F06" w:rsidRPr="00195A02">
        <w:t>In this stagnant</w:t>
      </w:r>
      <w:r w:rsidR="004E2C8C" w:rsidRPr="00195A02">
        <w:t xml:space="preserve"> </w:t>
      </w:r>
      <w:r w:rsidR="00405F06" w:rsidRPr="00195A02">
        <w:t>state</w:t>
      </w:r>
      <w:r w:rsidR="00876F2F" w:rsidRPr="00195A02">
        <w:t xml:space="preserve"> of </w:t>
      </w:r>
      <w:r w:rsidR="004E2C8C" w:rsidRPr="00195A02">
        <w:t>disconnection,</w:t>
      </w:r>
      <w:r w:rsidR="00876F2F" w:rsidRPr="00195A02">
        <w:t xml:space="preserve"> </w:t>
      </w:r>
      <w:r w:rsidR="00405F06" w:rsidRPr="00195A02">
        <w:t>the Idol</w:t>
      </w:r>
      <w:r w:rsidRPr="00195A02">
        <w:t xml:space="preserve"> needs a power source</w:t>
      </w:r>
      <w:r w:rsidR="00220CA5" w:rsidRPr="00195A02">
        <w:t>—</w:t>
      </w:r>
      <w:r w:rsidRPr="00195A02">
        <w:t xml:space="preserve">and what could be more natural than to tap into </w:t>
      </w:r>
      <w:r w:rsidR="001318EF" w:rsidRPr="00195A02">
        <w:t xml:space="preserve">our instinct to survive and </w:t>
      </w:r>
      <w:r w:rsidRPr="00195A02">
        <w:t xml:space="preserve">our </w:t>
      </w:r>
      <w:r w:rsidR="00460819" w:rsidRPr="00195A02">
        <w:t xml:space="preserve">innate </w:t>
      </w:r>
      <w:r w:rsidRPr="00195A02">
        <w:t>fe</w:t>
      </w:r>
      <w:r w:rsidR="000D2311" w:rsidRPr="00195A02">
        <w:t>ar of punishment</w:t>
      </w:r>
      <w:r w:rsidR="00220CA5" w:rsidRPr="00195A02">
        <w:t xml:space="preserve"> and</w:t>
      </w:r>
      <w:r w:rsidR="00266D19" w:rsidRPr="00195A02">
        <w:t xml:space="preserve"> shame</w:t>
      </w:r>
      <w:r w:rsidR="004E2C8C" w:rsidRPr="00195A02">
        <w:t>.</w:t>
      </w:r>
      <w:r w:rsidR="00596575" w:rsidRPr="00195A02">
        <w:t xml:space="preserve"> </w:t>
      </w:r>
      <w:r w:rsidR="00D959C5" w:rsidRPr="00195A02">
        <w:t>If the Idol can scare us</w:t>
      </w:r>
      <w:r w:rsidR="00336688" w:rsidRPr="00195A02">
        <w:t>,</w:t>
      </w:r>
      <w:r w:rsidR="00D959C5" w:rsidRPr="00195A02">
        <w:t xml:space="preserve"> it can control us. </w:t>
      </w:r>
    </w:p>
    <w:p w14:paraId="688CD1C6" w14:textId="77777777" w:rsidR="0045511F" w:rsidRPr="00195A02" w:rsidRDefault="0045511F" w:rsidP="0019378F">
      <w:pPr>
        <w:spacing w:after="0" w:line="240" w:lineRule="auto"/>
        <w:jc w:val="both"/>
      </w:pPr>
    </w:p>
    <w:p w14:paraId="30A1E679" w14:textId="33C1FBCE" w:rsidR="00F54730" w:rsidRPr="00195A02" w:rsidRDefault="000D5DFB" w:rsidP="00F54730">
      <w:pPr>
        <w:tabs>
          <w:tab w:val="left" w:pos="1418"/>
        </w:tabs>
        <w:spacing w:after="0" w:line="240" w:lineRule="auto"/>
        <w:jc w:val="both"/>
        <w:rPr>
          <w:rFonts w:cstheme="minorHAnsi"/>
        </w:rPr>
      </w:pPr>
      <w:bookmarkStart w:id="0" w:name="OLE_LINK3"/>
      <w:r w:rsidRPr="00195A02">
        <w:rPr>
          <w:rFonts w:cstheme="minorHAnsi"/>
        </w:rPr>
        <w:t xml:space="preserve">All Idol types feel a compulsive need to terminate the tension that comes </w:t>
      </w:r>
      <w:r w:rsidR="005260B3" w:rsidRPr="00195A02">
        <w:rPr>
          <w:rFonts w:cstheme="minorHAnsi"/>
        </w:rPr>
        <w:t>with</w:t>
      </w:r>
      <w:r w:rsidRPr="00195A02">
        <w:rPr>
          <w:rFonts w:cstheme="minorHAnsi"/>
        </w:rPr>
        <w:t xml:space="preserve"> making changes in their lives</w:t>
      </w:r>
      <w:bookmarkStart w:id="1" w:name="OLE_LINK2"/>
      <w:r w:rsidRPr="00195A02">
        <w:rPr>
          <w:rFonts w:cstheme="minorHAnsi"/>
        </w:rPr>
        <w:t>, and they terminate that tension by returning to old habitual patterns</w:t>
      </w:r>
      <w:bookmarkStart w:id="2" w:name="_Hlk524104000"/>
      <w:r w:rsidRPr="00195A02">
        <w:rPr>
          <w:rFonts w:cstheme="minorHAnsi"/>
        </w:rPr>
        <w:t xml:space="preserve">. </w:t>
      </w:r>
      <w:bookmarkEnd w:id="1"/>
      <w:bookmarkEnd w:id="2"/>
      <w:r w:rsidRPr="00195A02">
        <w:rPr>
          <w:rFonts w:cstheme="minorHAnsi"/>
        </w:rPr>
        <w:t xml:space="preserve">Although each type experiences and releases their tension in different ways, the driving forces are the same. All types are driven by the fear of self-hate and the fear of their inability to fulfill their idealized dreams. </w:t>
      </w:r>
      <w:r w:rsidR="00271DA3" w:rsidRPr="00195A02">
        <w:rPr>
          <w:rFonts w:cstheme="minorHAnsi"/>
        </w:rPr>
        <w:t>My</w:t>
      </w:r>
      <w:r w:rsidRPr="00195A02">
        <w:rPr>
          <w:rFonts w:cstheme="minorHAnsi"/>
        </w:rPr>
        <w:t xml:space="preserve"> son once told </w:t>
      </w:r>
      <w:r w:rsidR="00271DA3" w:rsidRPr="00195A02">
        <w:rPr>
          <w:rFonts w:cstheme="minorHAnsi"/>
        </w:rPr>
        <w:t>me</w:t>
      </w:r>
      <w:r w:rsidRPr="00195A02">
        <w:rPr>
          <w:rFonts w:cstheme="minorHAnsi"/>
        </w:rPr>
        <w:t xml:space="preserve"> about a French </w:t>
      </w:r>
      <w:r w:rsidR="005260B3" w:rsidRPr="00195A02">
        <w:rPr>
          <w:rFonts w:cstheme="minorHAnsi"/>
        </w:rPr>
        <w:t>novelist</w:t>
      </w:r>
      <w:r w:rsidRPr="00195A02">
        <w:rPr>
          <w:rFonts w:cstheme="minorHAnsi"/>
        </w:rPr>
        <w:t xml:space="preserve"> who described this compulsive need to </w:t>
      </w:r>
      <w:r w:rsidR="00C5714C" w:rsidRPr="00195A02">
        <w:rPr>
          <w:rFonts w:cstheme="minorHAnsi"/>
        </w:rPr>
        <w:t>silence</w:t>
      </w:r>
      <w:r w:rsidRPr="00195A02">
        <w:rPr>
          <w:rFonts w:cstheme="minorHAnsi"/>
        </w:rPr>
        <w:t xml:space="preserve"> these fears as the </w:t>
      </w:r>
      <w:bookmarkEnd w:id="0"/>
      <w:r w:rsidR="0009152A" w:rsidRPr="00195A02">
        <w:rPr>
          <w:rFonts w:cstheme="minorHAnsi"/>
          <w:i/>
        </w:rPr>
        <w:t>rage to conclude</w:t>
      </w:r>
      <w:r w:rsidR="0009152A" w:rsidRPr="00195A02">
        <w:rPr>
          <w:rFonts w:cstheme="minorHAnsi"/>
        </w:rPr>
        <w:t>.</w:t>
      </w:r>
      <w:r w:rsidR="0009152A" w:rsidRPr="00195A02">
        <w:rPr>
          <w:rStyle w:val="EndnoteReference"/>
          <w:rFonts w:cstheme="minorHAnsi"/>
        </w:rPr>
        <w:endnoteReference w:id="1"/>
      </w:r>
      <w:r w:rsidR="0009152A" w:rsidRPr="00195A02">
        <w:rPr>
          <w:rFonts w:cstheme="minorHAnsi"/>
        </w:rPr>
        <w:t xml:space="preserve"> </w:t>
      </w:r>
      <w:r w:rsidR="00F54730" w:rsidRPr="00195A02">
        <w:rPr>
          <w:rFonts w:cstheme="minorHAnsi"/>
        </w:rPr>
        <w:t>The rage to conclude is the discomfort we feel when we are enduring our craving to return to old habitual patterns. We want to conclude the tension of going into the not knowing, of changing course, and of taking responsibility for the quality of our own lives, so we give in to the compelling needs of our fear and pride.</w:t>
      </w:r>
    </w:p>
    <w:p w14:paraId="132F8980" w14:textId="77777777" w:rsidR="00FD7A7E" w:rsidRPr="00195A02" w:rsidRDefault="00FD7A7E" w:rsidP="0019378F">
      <w:pPr>
        <w:spacing w:after="0" w:line="240" w:lineRule="auto"/>
        <w:jc w:val="both"/>
        <w:rPr>
          <w:rFonts w:cstheme="minorHAnsi"/>
        </w:rPr>
      </w:pPr>
    </w:p>
    <w:p w14:paraId="71186524" w14:textId="781ED5BF" w:rsidR="00B77258" w:rsidRPr="00802808" w:rsidRDefault="004E2C8C" w:rsidP="0019378F">
      <w:pPr>
        <w:spacing w:after="0" w:line="240" w:lineRule="auto"/>
        <w:jc w:val="both"/>
      </w:pPr>
      <w:r w:rsidRPr="00195A02">
        <w:t>Changing your life is similar to turn</w:t>
      </w:r>
      <w:r w:rsidR="007977CD" w:rsidRPr="00195A02">
        <w:t xml:space="preserve">ing </w:t>
      </w:r>
      <w:r w:rsidRPr="00195A02">
        <w:t>a car</w:t>
      </w:r>
      <w:r w:rsidR="007977CD" w:rsidRPr="00195A02">
        <w:t xml:space="preserve"> that is</w:t>
      </w:r>
      <w:r w:rsidRPr="00195A02">
        <w:t xml:space="preserve"> </w:t>
      </w:r>
      <w:r w:rsidR="007977CD" w:rsidRPr="00195A02">
        <w:t xml:space="preserve">going </w:t>
      </w:r>
      <w:r w:rsidRPr="00195A02">
        <w:t>at high speed. When you try to turn the car, it creates a lot of tension</w:t>
      </w:r>
      <w:r w:rsidR="007977CD" w:rsidRPr="00195A02">
        <w:t>, both</w:t>
      </w:r>
      <w:r w:rsidRPr="00195A02">
        <w:t xml:space="preserve"> in the car and in you. You will need </w:t>
      </w:r>
      <w:r w:rsidR="0090361E" w:rsidRPr="00195A02">
        <w:t xml:space="preserve">to slow down and exercise </w:t>
      </w:r>
      <w:r w:rsidRPr="00195A02">
        <w:t xml:space="preserve">a great deal of skill and </w:t>
      </w:r>
      <w:r w:rsidR="00271DA3" w:rsidRPr="00195A02">
        <w:t>mindfulness</w:t>
      </w:r>
      <w:r w:rsidRPr="00195A02">
        <w:t xml:space="preserve"> to endure that tension and </w:t>
      </w:r>
      <w:r w:rsidR="0090361E" w:rsidRPr="00195A02">
        <w:t xml:space="preserve">carefully </w:t>
      </w:r>
      <w:r w:rsidRPr="00195A02">
        <w:t>maintain the car’s new direction</w:t>
      </w:r>
      <w:r w:rsidR="007977CD" w:rsidRPr="00195A02">
        <w:t xml:space="preserve">. Without courage and endurance, </w:t>
      </w:r>
      <w:r w:rsidR="00392F11" w:rsidRPr="00195A02">
        <w:t xml:space="preserve">you </w:t>
      </w:r>
      <w:r w:rsidR="007977CD" w:rsidRPr="00195A02">
        <w:t xml:space="preserve">will conclude </w:t>
      </w:r>
      <w:r w:rsidR="00392F11" w:rsidRPr="00195A02">
        <w:t>y</w:t>
      </w:r>
      <w:r w:rsidR="007977CD" w:rsidRPr="00195A02">
        <w:t>our tension by allowing the car to revert to its original</w:t>
      </w:r>
      <w:r w:rsidR="0090361E" w:rsidRPr="00195A02">
        <w:t xml:space="preserve"> speed and</w:t>
      </w:r>
      <w:r w:rsidR="007977CD" w:rsidRPr="00195A02">
        <w:t xml:space="preserve"> path</w:t>
      </w:r>
      <w:r w:rsidRPr="00195A02">
        <w:t xml:space="preserve">. </w:t>
      </w:r>
      <w:r w:rsidR="007977CD" w:rsidRPr="00195A02">
        <w:t xml:space="preserve">Similarly, when </w:t>
      </w:r>
      <w:r w:rsidR="00C9161A" w:rsidRPr="00195A02">
        <w:t xml:space="preserve">you </w:t>
      </w:r>
      <w:r w:rsidR="007977CD" w:rsidRPr="00195A02">
        <w:t xml:space="preserve">begin to </w:t>
      </w:r>
      <w:r w:rsidR="00387791" w:rsidRPr="00195A02">
        <w:t xml:space="preserve">alter </w:t>
      </w:r>
      <w:r w:rsidR="00EB4321" w:rsidRPr="00195A02">
        <w:t xml:space="preserve">the direction of </w:t>
      </w:r>
      <w:r w:rsidR="00C9161A" w:rsidRPr="00195A02">
        <w:t>your life</w:t>
      </w:r>
      <w:r w:rsidR="00392F11" w:rsidRPr="00195A02">
        <w:t>,</w:t>
      </w:r>
      <w:r w:rsidR="007977CD" w:rsidRPr="00195A02">
        <w:t xml:space="preserve"> </w:t>
      </w:r>
      <w:r w:rsidR="00C9161A" w:rsidRPr="00195A02">
        <w:t>you</w:t>
      </w:r>
      <w:r w:rsidR="007977CD" w:rsidRPr="00195A02">
        <w:t xml:space="preserve"> feel the tension of change</w:t>
      </w:r>
      <w:r w:rsidR="00EB4321" w:rsidRPr="00195A02">
        <w:t xml:space="preserve"> a</w:t>
      </w:r>
      <w:r w:rsidR="00171840" w:rsidRPr="00195A02">
        <w:t>nd</w:t>
      </w:r>
      <w:r w:rsidR="007977CD" w:rsidRPr="00195A02">
        <w:t xml:space="preserve"> experience</w:t>
      </w:r>
      <w:r w:rsidR="006862D3" w:rsidRPr="00195A02">
        <w:t xml:space="preserve"> compelling emotions</w:t>
      </w:r>
      <w:r w:rsidR="00822CAA" w:rsidRPr="00195A02">
        <w:t xml:space="preserve"> </w:t>
      </w:r>
      <w:r w:rsidR="007977CD" w:rsidRPr="00195A02">
        <w:t xml:space="preserve">that invite </w:t>
      </w:r>
      <w:r w:rsidR="00C9161A" w:rsidRPr="00195A02">
        <w:t xml:space="preserve">you </w:t>
      </w:r>
      <w:r w:rsidR="00822CAA" w:rsidRPr="00195A02">
        <w:t>to conclude</w:t>
      </w:r>
      <w:r w:rsidR="00857647" w:rsidRPr="00195A02">
        <w:t xml:space="preserve"> that</w:t>
      </w:r>
      <w:r w:rsidR="00F51A7D" w:rsidRPr="00195A02">
        <w:t xml:space="preserve"> </w:t>
      </w:r>
      <w:r w:rsidR="00C9161A" w:rsidRPr="00195A02">
        <w:t>tension</w:t>
      </w:r>
      <w:r w:rsidR="00087FC1" w:rsidRPr="00195A02">
        <w:t xml:space="preserve"> by returning to </w:t>
      </w:r>
      <w:r w:rsidR="009E54BC" w:rsidRPr="00195A02">
        <w:t>y</w:t>
      </w:r>
      <w:r w:rsidR="000D54A4" w:rsidRPr="00195A02">
        <w:t>our own</w:t>
      </w:r>
      <w:r w:rsidR="0090361E" w:rsidRPr="00195A02">
        <w:t xml:space="preserve"> status quo.</w:t>
      </w:r>
      <w:r w:rsidR="00C9161A" w:rsidRPr="00195A02">
        <w:t xml:space="preserve"> Without</w:t>
      </w:r>
      <w:r w:rsidR="00171840" w:rsidRPr="00195A02">
        <w:t xml:space="preserve"> training and development, </w:t>
      </w:r>
      <w:r w:rsidR="0090361E" w:rsidRPr="00195A02">
        <w:t xml:space="preserve">you will simply </w:t>
      </w:r>
      <w:r w:rsidR="00C9161A" w:rsidRPr="00195A02">
        <w:t>engage</w:t>
      </w:r>
      <w:r w:rsidR="00822CAA" w:rsidRPr="00195A02">
        <w:t xml:space="preserve"> </w:t>
      </w:r>
      <w:r w:rsidR="00C9161A" w:rsidRPr="00195A02">
        <w:t xml:space="preserve">the </w:t>
      </w:r>
      <w:r w:rsidR="00822CAA" w:rsidRPr="00195A02">
        <w:t xml:space="preserve">autopilot </w:t>
      </w:r>
      <w:r w:rsidR="00A93664" w:rsidRPr="00195A02">
        <w:t>of the Idol’s system</w:t>
      </w:r>
      <w:r w:rsidR="00B002B9" w:rsidRPr="00195A02">
        <w:t>,</w:t>
      </w:r>
      <w:r w:rsidR="00822CAA" w:rsidRPr="00195A02">
        <w:t xml:space="preserve"> let go of the wheel</w:t>
      </w:r>
      <w:r w:rsidR="00B002B9" w:rsidRPr="00195A02">
        <w:t>, and revert</w:t>
      </w:r>
      <w:r w:rsidR="00387791" w:rsidRPr="00195A02">
        <w:t xml:space="preserve"> to </w:t>
      </w:r>
      <w:r w:rsidR="0090361E" w:rsidRPr="00195A02">
        <w:t xml:space="preserve">the old </w:t>
      </w:r>
      <w:r w:rsidR="00B002B9" w:rsidRPr="00195A02">
        <w:t>misoriented behaviors that</w:t>
      </w:r>
      <w:r w:rsidR="000D54A4" w:rsidRPr="00195A02">
        <w:t xml:space="preserve"> have</w:t>
      </w:r>
      <w:r w:rsidR="00B002B9" w:rsidRPr="00195A02">
        <w:t xml:space="preserve"> </w:t>
      </w:r>
      <w:r w:rsidR="000D54A4" w:rsidRPr="00195A02">
        <w:t>produced unwanted</w:t>
      </w:r>
      <w:r w:rsidR="00B002B9" w:rsidRPr="00195A02">
        <w:t xml:space="preserve"> </w:t>
      </w:r>
      <w:r w:rsidR="00AD30D1" w:rsidRPr="00195A02">
        <w:t>outcomes</w:t>
      </w:r>
      <w:r w:rsidR="0090361E" w:rsidRPr="00195A02">
        <w:t xml:space="preserve"> in the past</w:t>
      </w:r>
      <w:r w:rsidR="00AD30D1" w:rsidRPr="00195A02">
        <w:t>. Taking</w:t>
      </w:r>
      <w:r w:rsidR="00C9161A" w:rsidRPr="00195A02">
        <w:t xml:space="preserve"> refuge in habitual</w:t>
      </w:r>
      <w:r w:rsidR="00405F06" w:rsidRPr="00195A02">
        <w:t xml:space="preserve"> behaviors and patterns </w:t>
      </w:r>
      <w:r w:rsidR="00C9161A" w:rsidRPr="00195A02">
        <w:t xml:space="preserve">is an easy way to conclude our tension. </w:t>
      </w:r>
      <w:r w:rsidR="00405F06" w:rsidRPr="00195A02">
        <w:t xml:space="preserve">We </w:t>
      </w:r>
      <w:r w:rsidR="00925FF4" w:rsidRPr="00195A02">
        <w:t>become</w:t>
      </w:r>
      <w:r w:rsidR="00405F06" w:rsidRPr="00195A02">
        <w:t xml:space="preserve"> </w:t>
      </w:r>
      <w:r w:rsidR="00405F06" w:rsidRPr="00195A02">
        <w:lastRenderedPageBreak/>
        <w:t>like</w:t>
      </w:r>
      <w:r w:rsidR="00D959C5" w:rsidRPr="00195A02">
        <w:t xml:space="preserve"> the unthinking</w:t>
      </w:r>
      <w:r w:rsidR="00405F06" w:rsidRPr="00195A02">
        <w:t xml:space="preserve"> horse that keep</w:t>
      </w:r>
      <w:r w:rsidR="00D959C5" w:rsidRPr="00195A02">
        <w:t>s</w:t>
      </w:r>
      <w:r w:rsidR="00405F06" w:rsidRPr="00195A02">
        <w:t xml:space="preserve"> going back to a noisome, unhealthy barn. </w:t>
      </w:r>
      <w:r w:rsidR="009C796A" w:rsidRPr="00195A02">
        <w:t>M</w:t>
      </w:r>
      <w:r w:rsidR="00D959C5" w:rsidRPr="00195A02">
        <w:t>indful endurance and courageous effort</w:t>
      </w:r>
      <w:r w:rsidR="00D03C25" w:rsidRPr="00195A02">
        <w:t xml:space="preserve"> </w:t>
      </w:r>
      <w:r w:rsidR="005A3559" w:rsidRPr="00195A02">
        <w:t>train</w:t>
      </w:r>
      <w:r w:rsidR="00D03C25" w:rsidRPr="00195A02">
        <w:t xml:space="preserve"> </w:t>
      </w:r>
      <w:r w:rsidR="009C796A" w:rsidRPr="00195A02">
        <w:t>us</w:t>
      </w:r>
      <w:r w:rsidR="00D03C25" w:rsidRPr="00195A02">
        <w:t xml:space="preserve"> to </w:t>
      </w:r>
      <w:r w:rsidR="00D959C5" w:rsidRPr="00195A02">
        <w:t>resist</w:t>
      </w:r>
      <w:r w:rsidR="0027532C" w:rsidRPr="00195A02">
        <w:t xml:space="preserve"> </w:t>
      </w:r>
      <w:r w:rsidR="001318EF" w:rsidRPr="00195A02">
        <w:t>that</w:t>
      </w:r>
      <w:r w:rsidR="0027532C" w:rsidRPr="00195A02">
        <w:t xml:space="preserve"> </w:t>
      </w:r>
      <w:r w:rsidR="008638C3" w:rsidRPr="00195A02">
        <w:t xml:space="preserve">urge to </w:t>
      </w:r>
      <w:r w:rsidR="0027532C" w:rsidRPr="00195A02">
        <w:t>return to old patterns</w:t>
      </w:r>
      <w:r w:rsidR="00436817" w:rsidRPr="00195A02">
        <w:t xml:space="preserve">; it </w:t>
      </w:r>
      <w:r w:rsidR="00D03C25" w:rsidRPr="00195A02">
        <w:t xml:space="preserve">helps us stand </w:t>
      </w:r>
      <w:r w:rsidR="0012205B" w:rsidRPr="00195A02">
        <w:t xml:space="preserve">firm </w:t>
      </w:r>
      <w:r w:rsidR="00D03C25" w:rsidRPr="00195A02">
        <w:t>in the face of our</w:t>
      </w:r>
      <w:r w:rsidR="00D959C5" w:rsidRPr="00195A02">
        <w:t xml:space="preserve"> </w:t>
      </w:r>
      <w:r w:rsidR="00DC7FB6" w:rsidRPr="00195A02">
        <w:t>rage to conclude.</w:t>
      </w:r>
      <w:r w:rsidR="00D959C5" w:rsidRPr="00195A02">
        <w:t xml:space="preserve"> </w:t>
      </w:r>
      <w:r w:rsidR="00B002B9" w:rsidRPr="00195A02">
        <w:t xml:space="preserve">But your </w:t>
      </w:r>
      <w:r w:rsidR="00D03C25" w:rsidRPr="00195A02">
        <w:t xml:space="preserve">Idol Self will not let you </w:t>
      </w:r>
      <w:r w:rsidR="008638C3" w:rsidRPr="00195A02">
        <w:t>defy</w:t>
      </w:r>
      <w:r w:rsidR="00D03C25" w:rsidRPr="00195A02">
        <w:t xml:space="preserve"> its legal systems without a fight</w:t>
      </w:r>
      <w:r w:rsidR="00EB4321" w:rsidRPr="00195A02">
        <w:t>—</w:t>
      </w:r>
      <w:r w:rsidR="00AD30D1" w:rsidRPr="00195A02">
        <w:t>and if you</w:t>
      </w:r>
      <w:r w:rsidR="00C9161A" w:rsidRPr="00195A02">
        <w:t xml:space="preserve"> have not been training</w:t>
      </w:r>
      <w:r w:rsidR="00405F06" w:rsidRPr="00195A02">
        <w:t xml:space="preserve"> hard</w:t>
      </w:r>
      <w:r w:rsidR="00822CAA" w:rsidRPr="00195A02">
        <w:t xml:space="preserve"> and develop</w:t>
      </w:r>
      <w:r w:rsidR="00C9161A" w:rsidRPr="00195A02">
        <w:t>ing</w:t>
      </w:r>
      <w:r w:rsidR="00822CAA" w:rsidRPr="00195A02">
        <w:t xml:space="preserve"> strategies</w:t>
      </w:r>
      <w:r w:rsidR="00405F06" w:rsidRPr="00195A02">
        <w:t xml:space="preserve">, </w:t>
      </w:r>
      <w:r w:rsidR="00B002B9" w:rsidRPr="00195A02">
        <w:t>you</w:t>
      </w:r>
      <w:r w:rsidR="00405F06" w:rsidRPr="00195A02">
        <w:t xml:space="preserve"> will lose the fight.</w:t>
      </w:r>
    </w:p>
    <w:p w14:paraId="4FECFA55" w14:textId="77777777" w:rsidR="00B77258" w:rsidRPr="00802808" w:rsidRDefault="00B77258" w:rsidP="0019378F">
      <w:pPr>
        <w:spacing w:after="0" w:line="240" w:lineRule="auto"/>
        <w:jc w:val="both"/>
      </w:pPr>
    </w:p>
    <w:p w14:paraId="59A619D7" w14:textId="67E6B3BF" w:rsidR="00B002B9" w:rsidRPr="00802808" w:rsidRDefault="00B002B9" w:rsidP="00B002B9">
      <w:pPr>
        <w:tabs>
          <w:tab w:val="left" w:pos="1418"/>
        </w:tabs>
        <w:spacing w:after="0" w:line="240" w:lineRule="auto"/>
        <w:jc w:val="both"/>
        <w:rPr>
          <w:rFonts w:cstheme="minorHAnsi"/>
        </w:rPr>
      </w:pPr>
      <w:bookmarkStart w:id="3" w:name="_Hlk522285584"/>
      <w:r w:rsidRPr="00802808">
        <w:rPr>
          <w:rFonts w:cstheme="minorHAnsi"/>
        </w:rPr>
        <w:t xml:space="preserve">As you begin to turn toward your True Self, you will regularly feel uneasy and confused about </w:t>
      </w:r>
      <w:r w:rsidR="00790F99" w:rsidRPr="00802808">
        <w:rPr>
          <w:rFonts w:cstheme="minorHAnsi"/>
        </w:rPr>
        <w:t xml:space="preserve">what </w:t>
      </w:r>
      <w:r w:rsidR="00087FC1" w:rsidRPr="00802808">
        <w:rPr>
          <w:rFonts w:cstheme="minorHAnsi"/>
        </w:rPr>
        <w:t>you should do</w:t>
      </w:r>
      <w:r w:rsidRPr="00802808">
        <w:rPr>
          <w:rFonts w:cstheme="minorHAnsi"/>
        </w:rPr>
        <w:t>. That’s because you are disengaging from your Idol’s autopilot</w:t>
      </w:r>
      <w:r w:rsidR="00790F99" w:rsidRPr="00802808">
        <w:rPr>
          <w:rFonts w:cstheme="minorHAnsi"/>
        </w:rPr>
        <w:t>,</w:t>
      </w:r>
      <w:r w:rsidRPr="00802808">
        <w:rPr>
          <w:rFonts w:cstheme="minorHAnsi"/>
        </w:rPr>
        <w:t xml:space="preserve"> and your </w:t>
      </w:r>
      <w:r w:rsidR="008638C3" w:rsidRPr="00802808">
        <w:rPr>
          <w:rFonts w:cstheme="minorHAnsi"/>
        </w:rPr>
        <w:t xml:space="preserve">claims and </w:t>
      </w:r>
      <w:r w:rsidRPr="00802808">
        <w:rPr>
          <w:rFonts w:cstheme="minorHAnsi"/>
        </w:rPr>
        <w:t xml:space="preserve">shoulds are no longer in charge. The Idol Self won’t give up easily, so you may have chaotic feelings and strong compulsions that you can’t explain. Things may feel worse before they </w:t>
      </w:r>
      <w:r w:rsidR="009B5A45" w:rsidRPr="00802808">
        <w:rPr>
          <w:rFonts w:cstheme="minorHAnsi"/>
        </w:rPr>
        <w:t xml:space="preserve">get </w:t>
      </w:r>
      <w:r w:rsidRPr="00802808">
        <w:rPr>
          <w:rFonts w:cstheme="minorHAnsi"/>
        </w:rPr>
        <w:t>better even though you are experiencing more stability in your life.</w:t>
      </w:r>
    </w:p>
    <w:bookmarkEnd w:id="3"/>
    <w:p w14:paraId="7B93A9ED" w14:textId="77777777" w:rsidR="006862D3" w:rsidRPr="00802808" w:rsidRDefault="006862D3" w:rsidP="0019378F">
      <w:pPr>
        <w:spacing w:after="0" w:line="240" w:lineRule="auto"/>
        <w:jc w:val="both"/>
      </w:pPr>
    </w:p>
    <w:p w14:paraId="6AEAE327" w14:textId="5D345A50" w:rsidR="0045511F" w:rsidRPr="00802808" w:rsidRDefault="00790F99" w:rsidP="0019378F">
      <w:pPr>
        <w:spacing w:after="0" w:line="240" w:lineRule="auto"/>
        <w:jc w:val="both"/>
      </w:pPr>
      <w:bookmarkStart w:id="4" w:name="OLE_LINK8"/>
      <w:r w:rsidRPr="00802808">
        <w:rPr>
          <w:rFonts w:cstheme="minorHAnsi"/>
        </w:rPr>
        <w:t>If you are a mastery type and seeking to recover your True Self</w:t>
      </w:r>
      <w:r w:rsidR="00B0367B" w:rsidRPr="00802808">
        <w:rPr>
          <w:rFonts w:cstheme="minorHAnsi"/>
        </w:rPr>
        <w:t xml:space="preserve">, </w:t>
      </w:r>
      <w:bookmarkEnd w:id="4"/>
      <w:r w:rsidR="00B0367B" w:rsidRPr="00802808">
        <w:rPr>
          <w:rFonts w:cstheme="minorHAnsi"/>
        </w:rPr>
        <w:t>you will practice letting go of control and begin resisting the temptation to assert yourself; you will let go of forcing others to comply, to admire, or to meet your standards. You will learn to value understanding others more than being understood. You will come to recognize your own limitations</w:t>
      </w:r>
      <w:r w:rsidR="00FB00DA" w:rsidRPr="00802808">
        <w:t>. Ev</w:t>
      </w:r>
      <w:r w:rsidR="00D274E8" w:rsidRPr="00802808">
        <w:t xml:space="preserve">en </w:t>
      </w:r>
      <w:r w:rsidR="00EB4321" w:rsidRPr="00802808">
        <w:t xml:space="preserve">though </w:t>
      </w:r>
      <w:r w:rsidR="00D274E8" w:rsidRPr="00802808">
        <w:t xml:space="preserve">you </w:t>
      </w:r>
      <w:r w:rsidR="00FB00DA" w:rsidRPr="00802808">
        <w:t xml:space="preserve">may </w:t>
      </w:r>
      <w:r w:rsidR="00D274E8" w:rsidRPr="00802808">
        <w:t>long to be the hero, the punisher, or the Standards and Evaluations Officer</w:t>
      </w:r>
      <w:r w:rsidR="00FB00DA" w:rsidRPr="00802808">
        <w:t>,</w:t>
      </w:r>
      <w:r w:rsidR="00FB00DA" w:rsidRPr="00802808">
        <w:rPr>
          <w:rFonts w:cstheme="minorHAnsi"/>
        </w:rPr>
        <w:t xml:space="preserve"> you will start admitting that you are often helpless and vulnerable.</w:t>
      </w:r>
      <w:r w:rsidR="00FB00DA" w:rsidRPr="00802808">
        <w:t xml:space="preserve"> </w:t>
      </w:r>
      <w:r w:rsidR="0045511F" w:rsidRPr="00802808">
        <w:t>You will</w:t>
      </w:r>
      <w:r w:rsidR="00F51A7D" w:rsidRPr="00802808">
        <w:t xml:space="preserve"> make an effort to</w:t>
      </w:r>
      <w:r w:rsidR="0045511F" w:rsidRPr="00802808">
        <w:t xml:space="preserve"> honor other people’s realities</w:t>
      </w:r>
      <w:r w:rsidR="00F51A7D" w:rsidRPr="00802808">
        <w:t xml:space="preserve"> and </w:t>
      </w:r>
      <w:r w:rsidR="00925FF4" w:rsidRPr="00802808">
        <w:t xml:space="preserve">will </w:t>
      </w:r>
      <w:r w:rsidR="00F51A7D" w:rsidRPr="00802808">
        <w:t>take responsibility for your own reality</w:t>
      </w:r>
      <w:r w:rsidR="0045511F" w:rsidRPr="00802808">
        <w:t>.</w:t>
      </w:r>
      <w:r w:rsidR="00F51A7D" w:rsidRPr="00802808">
        <w:t xml:space="preserve"> </w:t>
      </w:r>
      <w:r w:rsidR="00083E56" w:rsidRPr="00802808">
        <w:t>You will learn to pause an</w:t>
      </w:r>
      <w:r w:rsidR="005007C6" w:rsidRPr="00802808">
        <w:t>d shut up when you are frustrated</w:t>
      </w:r>
      <w:r w:rsidR="0012205B" w:rsidRPr="00802808">
        <w:t>,</w:t>
      </w:r>
      <w:r w:rsidR="009C796A" w:rsidRPr="00802808">
        <w:t xml:space="preserve"> knowing that rage is a signal to do a worksheet</w:t>
      </w:r>
      <w:r w:rsidR="00083E56" w:rsidRPr="00802808">
        <w:t xml:space="preserve">. </w:t>
      </w:r>
      <w:r w:rsidRPr="00802808">
        <w:t>These</w:t>
      </w:r>
      <w:r w:rsidR="0045511F" w:rsidRPr="00802808">
        <w:t xml:space="preserve"> are </w:t>
      </w:r>
      <w:r w:rsidR="00B61F49" w:rsidRPr="00802808">
        <w:t xml:space="preserve">just </w:t>
      </w:r>
      <w:r w:rsidR="0045511F" w:rsidRPr="00802808">
        <w:t xml:space="preserve">a few areas </w:t>
      </w:r>
      <w:r w:rsidR="00EB4321" w:rsidRPr="00802808">
        <w:t>where you might practice letting go.</w:t>
      </w:r>
      <w:r w:rsidR="00F51A7D" w:rsidRPr="00802808">
        <w:t xml:space="preserve"> </w:t>
      </w:r>
      <w:r w:rsidR="00813CE4" w:rsidRPr="00802808">
        <w:t xml:space="preserve">Of course, </w:t>
      </w:r>
      <w:r w:rsidR="0045511F" w:rsidRPr="00802808">
        <w:t>your Idol Self is not</w:t>
      </w:r>
      <w:r w:rsidR="00C42C1B" w:rsidRPr="00802808">
        <w:t xml:space="preserve"> interested in </w:t>
      </w:r>
      <w:r w:rsidR="00805412" w:rsidRPr="00802808">
        <w:t>becoming a humble beginner who needs to learn new skills</w:t>
      </w:r>
      <w:r w:rsidR="003D2C77" w:rsidRPr="00802808">
        <w:t xml:space="preserve">, so </w:t>
      </w:r>
      <w:r w:rsidR="0045511F" w:rsidRPr="00802808">
        <w:t xml:space="preserve">every time you </w:t>
      </w:r>
      <w:r w:rsidR="004828EC" w:rsidRPr="00802808">
        <w:t>practice these skills</w:t>
      </w:r>
      <w:r w:rsidR="003D2C77" w:rsidRPr="00802808">
        <w:t>,</w:t>
      </w:r>
      <w:r w:rsidR="00EA2BE6" w:rsidRPr="00802808">
        <w:t xml:space="preserve"> you will feel quite</w:t>
      </w:r>
      <w:r w:rsidR="00AB1184" w:rsidRPr="00802808">
        <w:t xml:space="preserve"> </w:t>
      </w:r>
      <w:r w:rsidR="00704522" w:rsidRPr="00802808">
        <w:t>uncomfortable</w:t>
      </w:r>
      <w:r w:rsidR="00AB1184" w:rsidRPr="00802808">
        <w:t xml:space="preserve">. </w:t>
      </w:r>
    </w:p>
    <w:p w14:paraId="18061C70" w14:textId="77777777" w:rsidR="00B0367B" w:rsidRPr="00802808" w:rsidRDefault="00B0367B" w:rsidP="0019378F">
      <w:pPr>
        <w:spacing w:after="0" w:line="240" w:lineRule="auto"/>
        <w:jc w:val="both"/>
      </w:pPr>
    </w:p>
    <w:p w14:paraId="756B883D" w14:textId="26D53241" w:rsidR="007C0CA5" w:rsidRPr="00802808" w:rsidRDefault="008807E7" w:rsidP="0019378F">
      <w:pPr>
        <w:spacing w:after="0" w:line="240" w:lineRule="auto"/>
        <w:jc w:val="both"/>
      </w:pPr>
      <w:r w:rsidRPr="00802808">
        <w:t xml:space="preserve">A </w:t>
      </w:r>
      <w:r w:rsidR="00A25F28" w:rsidRPr="00802808">
        <w:t>m</w:t>
      </w:r>
      <w:r w:rsidR="00857647" w:rsidRPr="00802808">
        <w:t xml:space="preserve">astery man </w:t>
      </w:r>
      <w:r w:rsidR="0045511F" w:rsidRPr="00802808">
        <w:t>continued in a relationship w</w:t>
      </w:r>
      <w:r w:rsidR="001914F5" w:rsidRPr="00802808">
        <w:t>h</w:t>
      </w:r>
      <w:r w:rsidR="00FA737F" w:rsidRPr="00802808">
        <w:t>en he really felt like attacking</w:t>
      </w:r>
      <w:r w:rsidR="0045511F" w:rsidRPr="00802808">
        <w:t xml:space="preserve"> </w:t>
      </w:r>
      <w:r w:rsidR="004C569F" w:rsidRPr="00802808">
        <w:t xml:space="preserve">and pushing away </w:t>
      </w:r>
      <w:r w:rsidR="0045511F" w:rsidRPr="00802808">
        <w:t>the</w:t>
      </w:r>
      <w:r w:rsidR="002D03DF" w:rsidRPr="00802808">
        <w:t xml:space="preserve"> other</w:t>
      </w:r>
      <w:r w:rsidR="0045511F" w:rsidRPr="00802808">
        <w:t xml:space="preserve"> person</w:t>
      </w:r>
      <w:r w:rsidR="00F51A7D" w:rsidRPr="00802808">
        <w:t xml:space="preserve">. </w:t>
      </w:r>
      <w:r w:rsidR="0045511F" w:rsidRPr="00802808">
        <w:t xml:space="preserve">It took him a while to </w:t>
      </w:r>
      <w:r w:rsidR="00A25F28" w:rsidRPr="00802808">
        <w:t xml:space="preserve">recognize </w:t>
      </w:r>
      <w:r w:rsidR="0045511F" w:rsidRPr="00802808">
        <w:t>that</w:t>
      </w:r>
      <w:r w:rsidR="0027532C" w:rsidRPr="00802808">
        <w:t xml:space="preserve"> the person he wanted to </w:t>
      </w:r>
      <w:r w:rsidR="0093247D" w:rsidRPr="00802808">
        <w:t>reject</w:t>
      </w:r>
      <w:r w:rsidR="0045511F" w:rsidRPr="00802808">
        <w:t xml:space="preserve"> was</w:t>
      </w:r>
      <w:r w:rsidR="00A15EAA" w:rsidRPr="00802808">
        <w:t xml:space="preserve"> capable of hurting his pride</w:t>
      </w:r>
      <w:r w:rsidR="00790F99" w:rsidRPr="00802808">
        <w:t>,</w:t>
      </w:r>
      <w:r w:rsidR="0045511F" w:rsidRPr="00802808">
        <w:t xml:space="preserve"> and</w:t>
      </w:r>
      <w:r w:rsidR="00A604F9" w:rsidRPr="00802808">
        <w:t xml:space="preserve"> </w:t>
      </w:r>
      <w:r w:rsidR="009A21AC" w:rsidRPr="00802808">
        <w:t xml:space="preserve">that </w:t>
      </w:r>
      <w:r w:rsidR="00A604F9" w:rsidRPr="00802808">
        <w:t>the</w:t>
      </w:r>
      <w:r w:rsidR="00857647" w:rsidRPr="00802808">
        <w:t xml:space="preserve"> </w:t>
      </w:r>
      <w:r w:rsidR="00436817" w:rsidRPr="00802808">
        <w:t xml:space="preserve">powerful </w:t>
      </w:r>
      <w:r w:rsidR="00EB4321" w:rsidRPr="00802808">
        <w:t>fear of hurt pride</w:t>
      </w:r>
      <w:r w:rsidR="00857647" w:rsidRPr="00802808">
        <w:t xml:space="preserve"> </w:t>
      </w:r>
      <w:r w:rsidR="009A21AC" w:rsidRPr="00802808">
        <w:t>was making</w:t>
      </w:r>
      <w:r w:rsidR="00857647" w:rsidRPr="00802808">
        <w:t xml:space="preserve"> him </w:t>
      </w:r>
      <w:r w:rsidR="000D54A4" w:rsidRPr="00802808">
        <w:t>particularly</w:t>
      </w:r>
      <w:r w:rsidR="00857647" w:rsidRPr="00802808">
        <w:t xml:space="preserve"> sensitive and </w:t>
      </w:r>
      <w:r w:rsidR="009C796A" w:rsidRPr="00802808">
        <w:t>hair-triggered</w:t>
      </w:r>
      <w:r w:rsidR="00C63020" w:rsidRPr="00802808">
        <w:t xml:space="preserve"> around </w:t>
      </w:r>
      <w:r w:rsidR="00436817" w:rsidRPr="00802808">
        <w:t>this</w:t>
      </w:r>
      <w:r w:rsidR="00C63020" w:rsidRPr="00802808">
        <w:t xml:space="preserve"> person</w:t>
      </w:r>
      <w:r w:rsidR="00833405" w:rsidRPr="00802808">
        <w:t xml:space="preserve"> </w:t>
      </w:r>
      <w:r w:rsidR="00DC7469" w:rsidRPr="00802808">
        <w:t>who</w:t>
      </w:r>
      <w:r w:rsidR="00031162" w:rsidRPr="00802808">
        <w:t xml:space="preserve">, quite </w:t>
      </w:r>
      <w:r w:rsidR="00DC7469" w:rsidRPr="00802808">
        <w:t>simply</w:t>
      </w:r>
      <w:r w:rsidR="00031162" w:rsidRPr="00802808">
        <w:t>,</w:t>
      </w:r>
      <w:r w:rsidR="00DC7469" w:rsidRPr="00802808">
        <w:t xml:space="preserve"> </w:t>
      </w:r>
      <w:r w:rsidR="004C569F" w:rsidRPr="00802808">
        <w:t>did not support his search for glory</w:t>
      </w:r>
      <w:r w:rsidR="00E772C0" w:rsidRPr="00802808">
        <w:t xml:space="preserve">. </w:t>
      </w:r>
      <w:r w:rsidR="00DC7469" w:rsidRPr="00802808">
        <w:t xml:space="preserve">The mastery man </w:t>
      </w:r>
      <w:r w:rsidR="0045511F" w:rsidRPr="00802808">
        <w:t>courageously chose to</w:t>
      </w:r>
      <w:r w:rsidR="001D11BB" w:rsidRPr="00802808">
        <w:t xml:space="preserve"> continue in the relationship</w:t>
      </w:r>
      <w:r w:rsidR="00EB4321" w:rsidRPr="00802808">
        <w:t xml:space="preserve"> and</w:t>
      </w:r>
      <w:r w:rsidR="00436817" w:rsidRPr="00802808">
        <w:t>,</w:t>
      </w:r>
      <w:r w:rsidR="00EB4321" w:rsidRPr="00802808">
        <w:t xml:space="preserve"> s</w:t>
      </w:r>
      <w:r w:rsidR="0045511F" w:rsidRPr="00802808">
        <w:t xml:space="preserve">oon </w:t>
      </w:r>
      <w:r w:rsidR="00C864D1" w:rsidRPr="00802808">
        <w:t>after</w:t>
      </w:r>
      <w:r w:rsidR="00436817" w:rsidRPr="00802808">
        <w:t>,</w:t>
      </w:r>
      <w:r w:rsidR="0045511F" w:rsidRPr="00802808">
        <w:t xml:space="preserve"> came to me wondering why he felt a constant sense of unease and</w:t>
      </w:r>
      <w:r w:rsidR="001D11BB" w:rsidRPr="00802808">
        <w:t xml:space="preserve"> anxiety. </w:t>
      </w:r>
      <w:r w:rsidR="0045511F" w:rsidRPr="00802808">
        <w:t>He found himself obsessi</w:t>
      </w:r>
      <w:r w:rsidR="001D11BB" w:rsidRPr="00802808">
        <w:t xml:space="preserve">ng about the person. </w:t>
      </w:r>
      <w:r w:rsidR="0045511F" w:rsidRPr="00802808">
        <w:t xml:space="preserve">I helped him </w:t>
      </w:r>
      <w:r w:rsidR="00E772C0" w:rsidRPr="00802808">
        <w:t>recognize that</w:t>
      </w:r>
      <w:r w:rsidR="0045511F" w:rsidRPr="00802808">
        <w:t xml:space="preserve"> he was experiencing self-hate </w:t>
      </w:r>
      <w:r w:rsidR="00A42BF8" w:rsidRPr="00802808">
        <w:t>because he had allowed</w:t>
      </w:r>
      <w:r w:rsidR="0045511F" w:rsidRPr="00802808">
        <w:t xml:space="preserve"> this person to continue i</w:t>
      </w:r>
      <w:r w:rsidR="00284EF9" w:rsidRPr="00802808">
        <w:t>n his life without punishing them</w:t>
      </w:r>
      <w:r w:rsidR="0045511F" w:rsidRPr="00802808">
        <w:t xml:space="preserve"> or</w:t>
      </w:r>
      <w:r w:rsidR="001D11BB" w:rsidRPr="00802808">
        <w:t xml:space="preserve"> </w:t>
      </w:r>
      <w:r w:rsidR="00F17386" w:rsidRPr="00802808">
        <w:t xml:space="preserve">imposing his </w:t>
      </w:r>
      <w:r w:rsidR="0093247D" w:rsidRPr="00802808">
        <w:t xml:space="preserve">own </w:t>
      </w:r>
      <w:r w:rsidR="00F17386" w:rsidRPr="00802808">
        <w:t>superiority</w:t>
      </w:r>
      <w:r w:rsidR="001D11BB" w:rsidRPr="00802808">
        <w:t xml:space="preserve">. </w:t>
      </w:r>
      <w:r w:rsidR="0045511F" w:rsidRPr="00802808">
        <w:t>It is a huge accomplishment for mastery ty</w:t>
      </w:r>
      <w:r w:rsidR="001914F5" w:rsidRPr="00802808">
        <w:t>pe</w:t>
      </w:r>
      <w:r w:rsidR="00784DF3" w:rsidRPr="00802808">
        <w:t>s</w:t>
      </w:r>
      <w:r w:rsidR="001914F5" w:rsidRPr="00802808">
        <w:t xml:space="preserve"> to hang in there while</w:t>
      </w:r>
      <w:r w:rsidR="005007C6" w:rsidRPr="00802808">
        <w:t xml:space="preserve"> craving vindictive triumph </w:t>
      </w:r>
      <w:r w:rsidR="00894591" w:rsidRPr="00802808">
        <w:t>and</w:t>
      </w:r>
      <w:r w:rsidR="00097421" w:rsidRPr="00802808">
        <w:t xml:space="preserve"> </w:t>
      </w:r>
      <w:r w:rsidR="00DC7469" w:rsidRPr="00802808">
        <w:t xml:space="preserve">longing to </w:t>
      </w:r>
      <w:r w:rsidR="00894591" w:rsidRPr="00802808">
        <w:t>assert themselves</w:t>
      </w:r>
      <w:r w:rsidR="00AF3451" w:rsidRPr="00802808">
        <w:t xml:space="preserve"> </w:t>
      </w:r>
      <w:r w:rsidR="00C864D1" w:rsidRPr="00802808">
        <w:t>as t</w:t>
      </w:r>
      <w:r w:rsidR="00894591" w:rsidRPr="00802808">
        <w:t>he boss or the best</w:t>
      </w:r>
      <w:r w:rsidR="00E772C0" w:rsidRPr="00802808">
        <w:t>.</w:t>
      </w:r>
      <w:r w:rsidR="009C796A" w:rsidRPr="00802808">
        <w:t xml:space="preserve"> </w:t>
      </w:r>
      <w:r w:rsidR="005007C6" w:rsidRPr="00802808">
        <w:t xml:space="preserve">The tension of self-hate can drive </w:t>
      </w:r>
      <w:r w:rsidR="00DC7469" w:rsidRPr="00802808">
        <w:t xml:space="preserve">mastery people </w:t>
      </w:r>
      <w:r w:rsidR="005007C6" w:rsidRPr="00802808">
        <w:t xml:space="preserve">to </w:t>
      </w:r>
      <w:r w:rsidR="00C864D1" w:rsidRPr="00802808">
        <w:t xml:space="preserve">act in irrational </w:t>
      </w:r>
      <w:r w:rsidR="00AF3451" w:rsidRPr="00802808">
        <w:t xml:space="preserve">and even destructive </w:t>
      </w:r>
      <w:r w:rsidR="00C864D1" w:rsidRPr="00802808">
        <w:t>ways to restore their pride</w:t>
      </w:r>
      <w:r w:rsidR="00794D92" w:rsidRPr="00802808">
        <w:t xml:space="preserve">. </w:t>
      </w:r>
      <w:r w:rsidR="00C864D1" w:rsidRPr="00802808">
        <w:t>When</w:t>
      </w:r>
      <w:r w:rsidR="00DC7469" w:rsidRPr="00802808">
        <w:t xml:space="preserve"> they refuse</w:t>
      </w:r>
      <w:r w:rsidR="00C864D1" w:rsidRPr="00802808">
        <w:t xml:space="preserve"> to conclude their frustrations by grabbing power or asserting their superiority and self-righteousness</w:t>
      </w:r>
      <w:r w:rsidR="00DC7469" w:rsidRPr="00802808">
        <w:t>, they have to endure excruciating tension.</w:t>
      </w:r>
    </w:p>
    <w:p w14:paraId="39568B3D" w14:textId="77777777" w:rsidR="005007C6" w:rsidRPr="00802808" w:rsidRDefault="005007C6" w:rsidP="0019378F">
      <w:pPr>
        <w:spacing w:after="0" w:line="240" w:lineRule="auto"/>
        <w:jc w:val="both"/>
      </w:pPr>
    </w:p>
    <w:p w14:paraId="132AD77F" w14:textId="56544B6D" w:rsidR="00784DF3" w:rsidRPr="00802808" w:rsidRDefault="00784DF3" w:rsidP="00784DF3">
      <w:pPr>
        <w:tabs>
          <w:tab w:val="left" w:pos="1418"/>
        </w:tabs>
        <w:spacing w:after="0" w:line="240" w:lineRule="auto"/>
        <w:jc w:val="both"/>
        <w:rPr>
          <w:rFonts w:cstheme="minorHAnsi"/>
        </w:rPr>
      </w:pPr>
      <w:bookmarkStart w:id="5" w:name="_Hlk490742512"/>
      <w:r w:rsidRPr="00802808">
        <w:rPr>
          <w:rFonts w:cstheme="minorHAnsi"/>
        </w:rPr>
        <w:t xml:space="preserve">Mastery types have a difficult time attending Karis Fellowships. Showing up regularly means that they need help, have messed up, and can’t figure it all out in a week. Oh, the multitude of horrors they endure! They are even asked to </w:t>
      </w:r>
      <w:r w:rsidR="005260B3" w:rsidRPr="00802808">
        <w:rPr>
          <w:rFonts w:cstheme="minorHAnsi"/>
        </w:rPr>
        <w:t>reveal to others</w:t>
      </w:r>
      <w:r w:rsidRPr="00802808">
        <w:rPr>
          <w:rFonts w:cstheme="minorHAnsi"/>
        </w:rPr>
        <w:t xml:space="preserve"> their </w:t>
      </w:r>
      <w:r w:rsidR="00F54730" w:rsidRPr="00802808">
        <w:rPr>
          <w:rFonts w:cstheme="minorHAnsi"/>
        </w:rPr>
        <w:t>weaknesses and failures</w:t>
      </w:r>
      <w:r w:rsidRPr="00802808">
        <w:rPr>
          <w:rFonts w:cstheme="minorHAnsi"/>
        </w:rPr>
        <w:t xml:space="preserve">! Mastery types crave opportunities to display their superiority; KF, however, invites them to practice humility. </w:t>
      </w:r>
      <w:bookmarkStart w:id="6" w:name="_Hlk490821352"/>
      <w:r w:rsidR="00724D96" w:rsidRPr="00802808">
        <w:rPr>
          <w:rFonts w:cstheme="minorHAnsi"/>
        </w:rPr>
        <w:t xml:space="preserve">Rather than examine the quality of their choices and behavior, they prefer to spend their time asserting themselves in activities that satisfy their pride system. </w:t>
      </w:r>
      <w:bookmarkStart w:id="7" w:name="_Hlk490822659"/>
      <w:bookmarkEnd w:id="6"/>
      <w:r w:rsidR="005260B3" w:rsidRPr="00802808">
        <w:rPr>
          <w:rFonts w:cstheme="minorHAnsi"/>
        </w:rPr>
        <w:t xml:space="preserve">They want to believe that knowing is the same as being and that the illusion of effortless superiority, based on their own evaluation of themselves, is enough to achieve orientation. </w:t>
      </w:r>
      <w:r w:rsidRPr="00802808">
        <w:rPr>
          <w:rFonts w:cstheme="minorHAnsi"/>
        </w:rPr>
        <w:t xml:space="preserve">Mastery types seek to gloriously commandeer the </w:t>
      </w:r>
      <w:r w:rsidR="008638C3" w:rsidRPr="00802808">
        <w:rPr>
          <w:rFonts w:cstheme="minorHAnsi"/>
        </w:rPr>
        <w:t xml:space="preserve">powerful </w:t>
      </w:r>
      <w:r w:rsidRPr="00802808">
        <w:rPr>
          <w:rFonts w:cstheme="minorHAnsi"/>
        </w:rPr>
        <w:t xml:space="preserve">life that is the goal of our KF training. They cannot understand that such a life cannot be gained through willpower or by accumulating information. This higher quality of life is achieved gradually </w:t>
      </w:r>
      <w:r w:rsidR="00C5714C" w:rsidRPr="00802808">
        <w:rPr>
          <w:rFonts w:cstheme="minorHAnsi"/>
        </w:rPr>
        <w:t xml:space="preserve">and organically </w:t>
      </w:r>
      <w:r w:rsidRPr="00802808">
        <w:rPr>
          <w:rFonts w:cstheme="minorHAnsi"/>
        </w:rPr>
        <w:t xml:space="preserve">as we </w:t>
      </w:r>
      <w:r w:rsidR="00CC154A" w:rsidRPr="00802808">
        <w:rPr>
          <w:rFonts w:cstheme="minorHAnsi"/>
        </w:rPr>
        <w:t>continue to develop our</w:t>
      </w:r>
      <w:r w:rsidRPr="00802808">
        <w:rPr>
          <w:rFonts w:cstheme="minorHAnsi"/>
        </w:rPr>
        <w:t xml:space="preserve"> True Self—and </w:t>
      </w:r>
      <w:r w:rsidR="00AB32A8" w:rsidRPr="00802808">
        <w:rPr>
          <w:rFonts w:cstheme="minorHAnsi"/>
        </w:rPr>
        <w:t>mastery types</w:t>
      </w:r>
      <w:r w:rsidRPr="00802808">
        <w:rPr>
          <w:rFonts w:cstheme="minorHAnsi"/>
        </w:rPr>
        <w:t xml:space="preserve"> find </w:t>
      </w:r>
      <w:r w:rsidR="008638C3" w:rsidRPr="00802808">
        <w:rPr>
          <w:rFonts w:cstheme="minorHAnsi"/>
        </w:rPr>
        <w:t>the process</w:t>
      </w:r>
      <w:r w:rsidRPr="00802808">
        <w:rPr>
          <w:rFonts w:cstheme="minorHAnsi"/>
        </w:rPr>
        <w:t xml:space="preserve"> exasperating.</w:t>
      </w:r>
      <w:bookmarkEnd w:id="7"/>
    </w:p>
    <w:bookmarkEnd w:id="5"/>
    <w:p w14:paraId="54AC3688" w14:textId="77777777" w:rsidR="00484A44" w:rsidRPr="00802808" w:rsidRDefault="00484A44" w:rsidP="00802808">
      <w:pPr>
        <w:widowControl w:val="0"/>
        <w:spacing w:after="0" w:line="240" w:lineRule="auto"/>
        <w:jc w:val="both"/>
      </w:pPr>
    </w:p>
    <w:p w14:paraId="6DB4EE5F" w14:textId="10FC9F8F" w:rsidR="004A13ED" w:rsidRPr="00802808" w:rsidRDefault="004F7386" w:rsidP="00802808">
      <w:pPr>
        <w:widowControl w:val="0"/>
        <w:spacing w:after="0" w:line="240" w:lineRule="auto"/>
        <w:jc w:val="both"/>
      </w:pPr>
      <w:r w:rsidRPr="00802808">
        <w:t>A s</w:t>
      </w:r>
      <w:r w:rsidR="00745426" w:rsidRPr="00802808">
        <w:t xml:space="preserve">elf-effacing </w:t>
      </w:r>
      <w:r w:rsidR="00810106" w:rsidRPr="00802808">
        <w:t>woman believes that she is gifted</w:t>
      </w:r>
      <w:r w:rsidR="0045511F" w:rsidRPr="00802808">
        <w:t xml:space="preserve"> in nu</w:t>
      </w:r>
      <w:r w:rsidR="00484A44" w:rsidRPr="00802808">
        <w:t xml:space="preserve">rturing and caring for others. </w:t>
      </w:r>
      <w:r w:rsidR="0045511F" w:rsidRPr="00802808">
        <w:t>Her iden</w:t>
      </w:r>
      <w:r w:rsidR="002F3B74" w:rsidRPr="00802808">
        <w:t xml:space="preserve">tity has </w:t>
      </w:r>
      <w:r w:rsidR="002F3B74" w:rsidRPr="00802808">
        <w:lastRenderedPageBreak/>
        <w:t xml:space="preserve">become centered around </w:t>
      </w:r>
      <w:r w:rsidR="0045511F" w:rsidRPr="00802808">
        <w:t>helping others</w:t>
      </w:r>
      <w:r w:rsidR="00816007" w:rsidRPr="00802808">
        <w:t>,</w:t>
      </w:r>
      <w:r w:rsidR="0045511F" w:rsidRPr="00802808">
        <w:t xml:space="preserve"> and her </w:t>
      </w:r>
      <w:r w:rsidR="00A15EAA" w:rsidRPr="00802808">
        <w:t xml:space="preserve">virtue </w:t>
      </w:r>
      <w:r w:rsidR="0045511F" w:rsidRPr="00802808">
        <w:t>story is tha</w:t>
      </w:r>
      <w:r w:rsidR="00083E56" w:rsidRPr="00802808">
        <w:t>t she has the gift of mercy</w:t>
      </w:r>
      <w:r w:rsidR="00484A44" w:rsidRPr="00802808">
        <w:t xml:space="preserve">. </w:t>
      </w:r>
      <w:r w:rsidR="00A56D76" w:rsidRPr="00802808">
        <w:t xml:space="preserve">She prefers fantasies to realities. </w:t>
      </w:r>
      <w:r w:rsidR="0045511F" w:rsidRPr="00802808">
        <w:t xml:space="preserve">She wants to be </w:t>
      </w:r>
      <w:r w:rsidR="00284EF9" w:rsidRPr="00802808">
        <w:t>able to magically heal people</w:t>
      </w:r>
      <w:r w:rsidR="007C0CA5" w:rsidRPr="00802808">
        <w:t xml:space="preserve"> without making any effort to develop her character</w:t>
      </w:r>
      <w:r w:rsidR="00284EF9" w:rsidRPr="00802808">
        <w:t xml:space="preserve">. </w:t>
      </w:r>
      <w:r w:rsidR="0045511F" w:rsidRPr="00802808">
        <w:t>She spends a great deal of her time and money attending church services and conferences</w:t>
      </w:r>
      <w:r w:rsidR="002D03DF" w:rsidRPr="00802808">
        <w:t xml:space="preserve"> </w:t>
      </w:r>
      <w:r w:rsidR="004C0B9A" w:rsidRPr="00802808">
        <w:t>where emotion is considered evidence of spirituality</w:t>
      </w:r>
      <w:r w:rsidR="002D03DF" w:rsidRPr="00802808">
        <w:t xml:space="preserve">. </w:t>
      </w:r>
      <w:r w:rsidR="00C5714C" w:rsidRPr="00802808">
        <w:t>In her mind, th</w:t>
      </w:r>
      <w:r w:rsidR="0023209C" w:rsidRPr="00802808">
        <w:t xml:space="preserve">ese experiences </w:t>
      </w:r>
      <w:r w:rsidR="00C5714C" w:rsidRPr="00802808">
        <w:t>indicate</w:t>
      </w:r>
      <w:r w:rsidR="0023209C" w:rsidRPr="00802808">
        <w:t xml:space="preserve"> an extraordinary connection to God. </w:t>
      </w:r>
      <w:r w:rsidR="0045511F" w:rsidRPr="00802808">
        <w:t>She hopes that</w:t>
      </w:r>
      <w:r w:rsidR="00484A44" w:rsidRPr="00802808">
        <w:t xml:space="preserve"> by </w:t>
      </w:r>
      <w:r w:rsidR="007C4576" w:rsidRPr="00802808">
        <w:t>participating</w:t>
      </w:r>
      <w:r w:rsidR="0045511F" w:rsidRPr="00802808">
        <w:t xml:space="preserve"> she will be</w:t>
      </w:r>
      <w:r w:rsidR="002D03DF" w:rsidRPr="00802808">
        <w:t xml:space="preserve"> divinely</w:t>
      </w:r>
      <w:r w:rsidR="0045511F" w:rsidRPr="00802808">
        <w:t xml:space="preserve"> zapped </w:t>
      </w:r>
      <w:r w:rsidR="00807439" w:rsidRPr="00802808">
        <w:t>with the power to heal other people</w:t>
      </w:r>
      <w:r w:rsidR="00484A44" w:rsidRPr="00802808">
        <w:t xml:space="preserve">. </w:t>
      </w:r>
      <w:r w:rsidR="0045511F" w:rsidRPr="00802808">
        <w:t>Her lack of development makes her vulnerable to liars because she wants to bel</w:t>
      </w:r>
      <w:r w:rsidR="007368D8" w:rsidRPr="00802808">
        <w:t>ieve</w:t>
      </w:r>
      <w:r w:rsidR="00484A44" w:rsidRPr="00802808">
        <w:t xml:space="preserve"> the best about everyone. </w:t>
      </w:r>
      <w:r w:rsidR="007F40BD" w:rsidRPr="00802808">
        <w:t>She</w:t>
      </w:r>
      <w:r w:rsidR="00D24D11" w:rsidRPr="00802808">
        <w:t xml:space="preserve"> does what is easy for her</w:t>
      </w:r>
      <w:r w:rsidR="00097421" w:rsidRPr="00802808">
        <w:t>self</w:t>
      </w:r>
      <w:r w:rsidR="00D24D11" w:rsidRPr="00802808">
        <w:t xml:space="preserve"> and expects others to appreciate </w:t>
      </w:r>
      <w:r w:rsidR="00C5714C" w:rsidRPr="00802808">
        <w:t>what she offers</w:t>
      </w:r>
      <w:r w:rsidR="00D24D11" w:rsidRPr="00802808">
        <w:t>.</w:t>
      </w:r>
      <w:r w:rsidR="007F40BD" w:rsidRPr="00802808">
        <w:t xml:space="preserve"> </w:t>
      </w:r>
      <w:r w:rsidR="00850BBC" w:rsidRPr="00802808">
        <w:t>Her</w:t>
      </w:r>
      <w:r w:rsidR="00083E56" w:rsidRPr="00802808">
        <w:t xml:space="preserve"> </w:t>
      </w:r>
      <w:r w:rsidR="002D03DF" w:rsidRPr="00802808">
        <w:t>constant hope is</w:t>
      </w:r>
      <w:r w:rsidR="0045511F" w:rsidRPr="00802808">
        <w:t xml:space="preserve"> </w:t>
      </w:r>
      <w:r w:rsidR="00A83B3A" w:rsidRPr="00802808">
        <w:t>to be instantly and effortlessly connected with people and to bask in their appreciation</w:t>
      </w:r>
      <w:r w:rsidR="00C86A12" w:rsidRPr="00802808">
        <w:t>. This gives</w:t>
      </w:r>
      <w:r w:rsidR="00D24D11" w:rsidRPr="00802808">
        <w:t xml:space="preserve"> her an</w:t>
      </w:r>
      <w:r w:rsidR="007F40BD" w:rsidRPr="00802808">
        <w:t xml:space="preserve"> illusion of </w:t>
      </w:r>
      <w:r w:rsidR="00D24D11" w:rsidRPr="00802808">
        <w:t>self-</w:t>
      </w:r>
      <w:r w:rsidR="007F40BD" w:rsidRPr="00802808">
        <w:t>value</w:t>
      </w:r>
      <w:r w:rsidR="00484A44" w:rsidRPr="00802808">
        <w:t xml:space="preserve">. </w:t>
      </w:r>
      <w:r w:rsidR="00083E56" w:rsidRPr="00802808">
        <w:t xml:space="preserve">She </w:t>
      </w:r>
      <w:r w:rsidR="00D507E3" w:rsidRPr="00802808">
        <w:t>wants to find a</w:t>
      </w:r>
      <w:r w:rsidR="00083E56" w:rsidRPr="00802808">
        <w:t xml:space="preserve"> p</w:t>
      </w:r>
      <w:r w:rsidR="00DA0881" w:rsidRPr="00802808">
        <w:t>artner</w:t>
      </w:r>
      <w:r w:rsidR="00D507E3" w:rsidRPr="00802808">
        <w:t xml:space="preserve"> who will do </w:t>
      </w:r>
      <w:r w:rsidR="00C86A12" w:rsidRPr="00802808">
        <w:t xml:space="preserve">the </w:t>
      </w:r>
      <w:r w:rsidR="00D507E3" w:rsidRPr="00802808">
        <w:t>expansive work</w:t>
      </w:r>
      <w:r w:rsidR="00D84DDD" w:rsidRPr="00802808">
        <w:t xml:space="preserve"> </w:t>
      </w:r>
      <w:r w:rsidR="00C86A12" w:rsidRPr="00802808">
        <w:t xml:space="preserve">that is taboo for her so that she can </w:t>
      </w:r>
      <w:r w:rsidR="00DF2889" w:rsidRPr="00802808">
        <w:t>borro</w:t>
      </w:r>
      <w:r w:rsidR="00E177B9" w:rsidRPr="00802808">
        <w:t xml:space="preserve">w self-esteem from </w:t>
      </w:r>
      <w:r w:rsidR="007C4576" w:rsidRPr="00802808">
        <w:t>his achievements</w:t>
      </w:r>
      <w:r w:rsidR="00DF2889" w:rsidRPr="00802808">
        <w:t xml:space="preserve">. </w:t>
      </w:r>
      <w:r w:rsidR="007C0CA5" w:rsidRPr="00802808">
        <w:t xml:space="preserve">She </w:t>
      </w:r>
      <w:r w:rsidR="00A83B3A" w:rsidRPr="00802808">
        <w:t xml:space="preserve">can then avoid </w:t>
      </w:r>
      <w:r w:rsidR="007C0CA5" w:rsidRPr="00802808">
        <w:t xml:space="preserve">the laborious and </w:t>
      </w:r>
      <w:r w:rsidR="00C86A12" w:rsidRPr="00802808">
        <w:t>painful</w:t>
      </w:r>
      <w:r w:rsidR="007C0CA5" w:rsidRPr="00802808">
        <w:t xml:space="preserve"> </w:t>
      </w:r>
      <w:r w:rsidR="00C86A12" w:rsidRPr="00802808">
        <w:t xml:space="preserve">struggle </w:t>
      </w:r>
      <w:r w:rsidR="002F3CA8" w:rsidRPr="00802808">
        <w:t xml:space="preserve">required </w:t>
      </w:r>
      <w:r w:rsidR="007C0CA5" w:rsidRPr="00802808">
        <w:t xml:space="preserve">to discover her </w:t>
      </w:r>
      <w:r w:rsidR="00DF2889" w:rsidRPr="00802808">
        <w:t xml:space="preserve">own </w:t>
      </w:r>
      <w:r w:rsidR="007C0CA5" w:rsidRPr="00802808">
        <w:t xml:space="preserve">potential </w:t>
      </w:r>
      <w:r w:rsidR="00A83B3A" w:rsidRPr="00802808">
        <w:t>and</w:t>
      </w:r>
      <w:r w:rsidR="007C0CA5" w:rsidRPr="00802808">
        <w:t xml:space="preserve"> </w:t>
      </w:r>
      <w:r w:rsidR="004C0B9A" w:rsidRPr="00802808">
        <w:t>fulfill</w:t>
      </w:r>
      <w:r w:rsidR="007C0CA5" w:rsidRPr="00802808">
        <w:t xml:space="preserve"> her True Self and her mission.</w:t>
      </w:r>
      <w:r w:rsidR="00DF2889" w:rsidRPr="00802808">
        <w:t xml:space="preserve"> </w:t>
      </w:r>
      <w:r w:rsidR="00AF3451" w:rsidRPr="00802808">
        <w:t>S</w:t>
      </w:r>
      <w:r w:rsidR="0045511F" w:rsidRPr="00802808">
        <w:t>elf-</w:t>
      </w:r>
      <w:r w:rsidR="00C63020" w:rsidRPr="00802808">
        <w:t>effacing people</w:t>
      </w:r>
      <w:r w:rsidR="00A56D76" w:rsidRPr="00802808">
        <w:t xml:space="preserve"> </w:t>
      </w:r>
      <w:r w:rsidR="00C86A12" w:rsidRPr="00802808">
        <w:t>need to</w:t>
      </w:r>
      <w:r w:rsidR="00AF3451" w:rsidRPr="00802808">
        <w:t xml:space="preserve"> make a huge effort </w:t>
      </w:r>
      <w:r w:rsidR="00C86A12" w:rsidRPr="00802808">
        <w:t>if they are serious about exploring</w:t>
      </w:r>
      <w:r w:rsidR="00AF3451" w:rsidRPr="00802808">
        <w:t xml:space="preserve"> </w:t>
      </w:r>
      <w:r w:rsidR="00D53B72" w:rsidRPr="00802808">
        <w:t>their</w:t>
      </w:r>
      <w:r w:rsidR="00E177B9" w:rsidRPr="00802808">
        <w:t xml:space="preserve"> </w:t>
      </w:r>
      <w:r w:rsidR="00484A44" w:rsidRPr="00802808">
        <w:t xml:space="preserve">potential. </w:t>
      </w:r>
      <w:r w:rsidR="0045511F" w:rsidRPr="00802808">
        <w:t xml:space="preserve">They </w:t>
      </w:r>
      <w:r w:rsidR="00F3021B" w:rsidRPr="00802808">
        <w:t>generate more suffering for themselves</w:t>
      </w:r>
      <w:r w:rsidR="00AF3451" w:rsidRPr="00802808">
        <w:t xml:space="preserve"> than the other </w:t>
      </w:r>
      <w:r w:rsidR="00C86A12" w:rsidRPr="00802808">
        <w:t>types because suffering supports their idealized dreams</w:t>
      </w:r>
      <w:r w:rsidR="004C569F" w:rsidRPr="00802808">
        <w:t xml:space="preserve"> of helplessness. </w:t>
      </w:r>
      <w:r w:rsidR="00F3021B" w:rsidRPr="00802808">
        <w:t>Just</w:t>
      </w:r>
      <w:r w:rsidR="00044391" w:rsidRPr="00802808">
        <w:t xml:space="preserve"> </w:t>
      </w:r>
      <w:r w:rsidR="00F53E8B" w:rsidRPr="00802808">
        <w:t xml:space="preserve">thinking about their potential </w:t>
      </w:r>
      <w:r w:rsidR="0031640C" w:rsidRPr="00802808">
        <w:t xml:space="preserve">and the possibility of self-expansion </w:t>
      </w:r>
      <w:r w:rsidR="00F53E8B" w:rsidRPr="00802808">
        <w:t>stirs up self-hate</w:t>
      </w:r>
      <w:r w:rsidR="00484A44" w:rsidRPr="00802808">
        <w:t xml:space="preserve">. </w:t>
      </w:r>
      <w:r w:rsidR="0045511F" w:rsidRPr="00802808">
        <w:t xml:space="preserve">They </w:t>
      </w:r>
      <w:r w:rsidR="006B0FE4" w:rsidRPr="00802808">
        <w:t>do not know how</w:t>
      </w:r>
      <w:r w:rsidR="0045511F" w:rsidRPr="00802808">
        <w:t xml:space="preserve"> to fight we</w:t>
      </w:r>
      <w:r w:rsidR="00A56D76" w:rsidRPr="00802808">
        <w:t>ll, and fighting self-hate</w:t>
      </w:r>
      <w:r w:rsidR="0045511F" w:rsidRPr="00802808">
        <w:t xml:space="preserve"> is a grim</w:t>
      </w:r>
      <w:r w:rsidR="002D03DF" w:rsidRPr="00802808">
        <w:t>, desperate</w:t>
      </w:r>
      <w:r w:rsidR="0045511F" w:rsidRPr="00802808">
        <w:t xml:space="preserve"> battle. </w:t>
      </w:r>
      <w:r w:rsidR="00F53E8B" w:rsidRPr="00802808">
        <w:t xml:space="preserve">Self-effacing types </w:t>
      </w:r>
      <w:r w:rsidR="00DA0881" w:rsidRPr="00802808">
        <w:t>will conclude</w:t>
      </w:r>
      <w:r w:rsidR="00A56D76" w:rsidRPr="00802808">
        <w:t xml:space="preserve"> their</w:t>
      </w:r>
      <w:r w:rsidR="00DF2889" w:rsidRPr="00802808">
        <w:t xml:space="preserve"> rage, or tension, by </w:t>
      </w:r>
      <w:r w:rsidR="00AF3451" w:rsidRPr="00802808">
        <w:t>sacrificing themselves and their resources</w:t>
      </w:r>
      <w:r w:rsidR="00DA62A2" w:rsidRPr="00802808">
        <w:t xml:space="preserve">, tormenting themselves with negative feelings, and </w:t>
      </w:r>
      <w:r w:rsidR="002D03DF" w:rsidRPr="00802808">
        <w:t>losing themselves in someone or something else</w:t>
      </w:r>
      <w:r w:rsidR="00F53E8B" w:rsidRPr="00802808">
        <w:t>.</w:t>
      </w:r>
    </w:p>
    <w:p w14:paraId="5129B317" w14:textId="77777777" w:rsidR="004A13ED" w:rsidRPr="00802808" w:rsidRDefault="004A13ED" w:rsidP="0019378F">
      <w:pPr>
        <w:spacing w:after="0" w:line="240" w:lineRule="auto"/>
        <w:jc w:val="both"/>
      </w:pPr>
    </w:p>
    <w:p w14:paraId="7AC5A73A" w14:textId="1E7B110F" w:rsidR="004A23CA" w:rsidRPr="00195A02" w:rsidRDefault="004A23CA" w:rsidP="004A23CA">
      <w:pPr>
        <w:tabs>
          <w:tab w:val="left" w:pos="1418"/>
        </w:tabs>
        <w:spacing w:after="0" w:line="240" w:lineRule="auto"/>
        <w:jc w:val="both"/>
        <w:rPr>
          <w:rFonts w:cstheme="minorHAnsi"/>
        </w:rPr>
      </w:pPr>
      <w:r w:rsidRPr="00802808">
        <w:rPr>
          <w:rFonts w:cstheme="minorHAnsi"/>
        </w:rPr>
        <w:t xml:space="preserve">Self-effacing </w:t>
      </w:r>
      <w:r w:rsidRPr="00195A02">
        <w:rPr>
          <w:rFonts w:cstheme="minorHAnsi"/>
        </w:rPr>
        <w:t xml:space="preserve">people love </w:t>
      </w:r>
      <w:r w:rsidR="00195A02" w:rsidRPr="00195A02">
        <w:rPr>
          <w:rFonts w:cstheme="minorHAnsi"/>
        </w:rPr>
        <w:t>KF</w:t>
      </w:r>
      <w:r w:rsidRPr="00195A02">
        <w:rPr>
          <w:rFonts w:cstheme="minorHAnsi"/>
        </w:rPr>
        <w:t xml:space="preserve"> when they first join, but eventually they are confronted with the reality that they must give up their dreams of finding fulfillment through others and take up the very frightening work of investing in their own True Self. If their mission involves anything but self-sacrifice and connecting to others, they feel terrified. Investing in others gives them a sense of value</w:t>
      </w:r>
      <w:r w:rsidR="00F54730" w:rsidRPr="00195A02">
        <w:rPr>
          <w:rFonts w:cstheme="minorHAnsi"/>
        </w:rPr>
        <w:t>.</w:t>
      </w:r>
      <w:r w:rsidRPr="00195A02">
        <w:rPr>
          <w:rFonts w:cstheme="minorHAnsi"/>
        </w:rPr>
        <w:t xml:space="preserve"> </w:t>
      </w:r>
      <w:r w:rsidR="00F54730" w:rsidRPr="00195A02">
        <w:rPr>
          <w:rFonts w:cstheme="minorHAnsi"/>
        </w:rPr>
        <w:t>They need to find their value through others because they don’t value themselves</w:t>
      </w:r>
      <w:r w:rsidRPr="00195A02">
        <w:rPr>
          <w:rFonts w:cstheme="minorHAnsi"/>
        </w:rPr>
        <w:t xml:space="preserve">. Whenever they invest in themselves, they suffer the painful backlash of the Idol’s vicious judgment. They often externalize this inner experience and believe that the judgment is coming from other people or organizations—even from Karis Fellowships. They unconsciously goad others into attacking or despising them in order to maintain their role as martyrs and victims. </w:t>
      </w:r>
      <w:bookmarkStart w:id="8" w:name="_Hlk522287150"/>
      <w:r w:rsidRPr="00195A02">
        <w:rPr>
          <w:rFonts w:cstheme="minorHAnsi"/>
        </w:rPr>
        <w:t>Giving up their role as a self-sacrificing victim would mean giving up their identity.</w:t>
      </w:r>
    </w:p>
    <w:bookmarkEnd w:id="8"/>
    <w:p w14:paraId="696C0B02" w14:textId="77777777" w:rsidR="00DF2889" w:rsidRPr="00195A02" w:rsidRDefault="00DF2889" w:rsidP="0019378F">
      <w:pPr>
        <w:spacing w:after="0" w:line="240" w:lineRule="auto"/>
        <w:jc w:val="both"/>
      </w:pPr>
    </w:p>
    <w:p w14:paraId="70EF422F" w14:textId="2DD9FE88" w:rsidR="002D03DF" w:rsidRPr="00195A02" w:rsidRDefault="0027532C" w:rsidP="0019378F">
      <w:pPr>
        <w:spacing w:after="0" w:line="240" w:lineRule="auto"/>
        <w:jc w:val="both"/>
      </w:pPr>
      <w:r w:rsidRPr="00195A02">
        <w:t>Resigned people</w:t>
      </w:r>
      <w:r w:rsidR="0045511F" w:rsidRPr="00195A02">
        <w:t xml:space="preserve"> feel uneasy or even anxious about any situation that mi</w:t>
      </w:r>
      <w:r w:rsidR="00484A44" w:rsidRPr="00195A02">
        <w:t xml:space="preserve">ght reveal their need to </w:t>
      </w:r>
      <w:r w:rsidR="00C63020" w:rsidRPr="00195A02">
        <w:t xml:space="preserve">change, </w:t>
      </w:r>
      <w:r w:rsidR="00A424DE" w:rsidRPr="00195A02">
        <w:t>cooperate</w:t>
      </w:r>
      <w:r w:rsidR="00C63020" w:rsidRPr="00195A02">
        <w:t>, or contribute</w:t>
      </w:r>
      <w:r w:rsidR="00484A44" w:rsidRPr="00195A02">
        <w:t xml:space="preserve">. </w:t>
      </w:r>
      <w:r w:rsidR="00F54730" w:rsidRPr="00195A02">
        <w:rPr>
          <w:rFonts w:cstheme="minorHAnsi"/>
        </w:rPr>
        <w:t>They conclude their tension and calm their anxiety by restricting their thinking, feelings, and experiences.</w:t>
      </w:r>
      <w:r w:rsidR="00DA62A2" w:rsidRPr="00195A02">
        <w:rPr>
          <w:rFonts w:cstheme="minorHAnsi"/>
        </w:rPr>
        <w:t xml:space="preserve"> </w:t>
      </w:r>
      <w:r w:rsidR="00EA2BE6" w:rsidRPr="00195A02">
        <w:t>They</w:t>
      </w:r>
      <w:r w:rsidR="00B53055" w:rsidRPr="00195A02">
        <w:t xml:space="preserve"> are very adept at</w:t>
      </w:r>
      <w:r w:rsidR="00EA2BE6" w:rsidRPr="00195A02">
        <w:t xml:space="preserve"> </w:t>
      </w:r>
      <w:r w:rsidR="00A424DE" w:rsidRPr="00195A02">
        <w:t>stonewalling or</w:t>
      </w:r>
      <w:r w:rsidR="00A604F9" w:rsidRPr="00195A02">
        <w:t xml:space="preserve"> excusing</w:t>
      </w:r>
      <w:r w:rsidR="00B53055" w:rsidRPr="00195A02">
        <w:t xml:space="preserve"> themsel</w:t>
      </w:r>
      <w:r w:rsidR="00C42C1B" w:rsidRPr="00195A02">
        <w:t>ves with stories that confuse,</w:t>
      </w:r>
      <w:r w:rsidR="00B53055" w:rsidRPr="00195A02">
        <w:t xml:space="preserve"> fatigue</w:t>
      </w:r>
      <w:r w:rsidR="00C42C1B" w:rsidRPr="00195A02">
        <w:t>, or irritate</w:t>
      </w:r>
      <w:r w:rsidR="00CC154A" w:rsidRPr="00195A02">
        <w:t xml:space="preserve"> </w:t>
      </w:r>
      <w:r w:rsidR="00D641A8" w:rsidRPr="00195A02">
        <w:t>both themselves and others</w:t>
      </w:r>
      <w:r w:rsidR="00794D92" w:rsidRPr="00195A02">
        <w:t>.</w:t>
      </w:r>
      <w:r w:rsidR="00A424DE" w:rsidRPr="00195A02">
        <w:t xml:space="preserve"> It is a huge accomplishment for a resigned person to </w:t>
      </w:r>
      <w:r w:rsidR="005A1073" w:rsidRPr="00195A02">
        <w:t xml:space="preserve">endure </w:t>
      </w:r>
      <w:r w:rsidR="00A424DE" w:rsidRPr="00195A02">
        <w:t xml:space="preserve">the effort and bother of change and </w:t>
      </w:r>
      <w:r w:rsidR="009B5A45" w:rsidRPr="00195A02">
        <w:t xml:space="preserve">suffer </w:t>
      </w:r>
      <w:r w:rsidR="00A424DE" w:rsidRPr="00195A02">
        <w:t xml:space="preserve">the </w:t>
      </w:r>
      <w:r w:rsidR="000D54A4" w:rsidRPr="00195A02">
        <w:t xml:space="preserve">pain of the </w:t>
      </w:r>
      <w:r w:rsidR="0023209C" w:rsidRPr="00195A02">
        <w:t>associated</w:t>
      </w:r>
      <w:r w:rsidR="007C4576" w:rsidRPr="00195A02">
        <w:t xml:space="preserve"> and</w:t>
      </w:r>
      <w:r w:rsidR="00A424DE" w:rsidRPr="00195A02">
        <w:t xml:space="preserve"> unpredictable struggles.</w:t>
      </w:r>
      <w:r w:rsidR="00794D92" w:rsidRPr="00195A02">
        <w:t xml:space="preserve"> </w:t>
      </w:r>
    </w:p>
    <w:p w14:paraId="25CB0BF2" w14:textId="77777777" w:rsidR="002D03DF" w:rsidRPr="00195A02" w:rsidRDefault="002D03DF" w:rsidP="0019378F">
      <w:pPr>
        <w:spacing w:after="0" w:line="240" w:lineRule="auto"/>
        <w:jc w:val="both"/>
      </w:pPr>
    </w:p>
    <w:p w14:paraId="79961AF4" w14:textId="5A113EB2" w:rsidR="0045511F" w:rsidRPr="00195A02" w:rsidRDefault="0045511F" w:rsidP="0019378F">
      <w:pPr>
        <w:spacing w:after="0" w:line="240" w:lineRule="auto"/>
        <w:jc w:val="both"/>
      </w:pPr>
      <w:r w:rsidRPr="00195A02">
        <w:t>A resigned</w:t>
      </w:r>
      <w:r w:rsidR="00DA62A2" w:rsidRPr="00195A02">
        <w:t xml:space="preserve"> KF</w:t>
      </w:r>
      <w:r w:rsidRPr="00195A02">
        <w:t xml:space="preserve"> woman was trying to </w:t>
      </w:r>
      <w:r w:rsidR="00484A44" w:rsidRPr="00195A02">
        <w:t>break out of her old patterns</w:t>
      </w:r>
      <w:r w:rsidR="00C308E9" w:rsidRPr="00195A02">
        <w:t>, but the</w:t>
      </w:r>
      <w:r w:rsidRPr="00195A02">
        <w:t xml:space="preserve"> </w:t>
      </w:r>
      <w:r w:rsidR="00D3599D" w:rsidRPr="00195A02">
        <w:t>linebacker</w:t>
      </w:r>
      <w:r w:rsidRPr="00195A02">
        <w:t xml:space="preserve"> of </w:t>
      </w:r>
      <w:r w:rsidR="00484A44" w:rsidRPr="00195A02">
        <w:t xml:space="preserve">self-hate was waiting for her. </w:t>
      </w:r>
      <w:r w:rsidR="00E772C0" w:rsidRPr="00195A02">
        <w:t>When she</w:t>
      </w:r>
      <w:r w:rsidRPr="00195A02">
        <w:t xml:space="preserve"> put herself in a professional situation</w:t>
      </w:r>
      <w:r w:rsidR="00C308E9" w:rsidRPr="00195A02">
        <w:t>,</w:t>
      </w:r>
      <w:r w:rsidRPr="00195A02">
        <w:t xml:space="preserve"> she was f</w:t>
      </w:r>
      <w:r w:rsidR="00484A44" w:rsidRPr="00195A02">
        <w:t xml:space="preserve">orced to connect with </w:t>
      </w:r>
      <w:r w:rsidR="00DA62A2" w:rsidRPr="00195A02">
        <w:t>the realities of the marketplace</w:t>
      </w:r>
      <w:r w:rsidR="00484A44" w:rsidRPr="00195A02">
        <w:t xml:space="preserve">. </w:t>
      </w:r>
      <w:r w:rsidR="00B53055" w:rsidRPr="00195A02">
        <w:t>She lacked certain social and personal</w:t>
      </w:r>
      <w:r w:rsidRPr="00195A02">
        <w:t xml:space="preserve"> skills, but this </w:t>
      </w:r>
      <w:r w:rsidR="00044391" w:rsidRPr="00195A02">
        <w:t xml:space="preserve">wasn’t </w:t>
      </w:r>
      <w:r w:rsidRPr="00195A02">
        <w:t>what</w:t>
      </w:r>
      <w:r w:rsidR="00976CBA" w:rsidRPr="00195A02">
        <w:t xml:space="preserve"> actually</w:t>
      </w:r>
      <w:r w:rsidRPr="00195A02">
        <w:t xml:space="preserve"> interfer</w:t>
      </w:r>
      <w:r w:rsidR="00484A44" w:rsidRPr="00195A02">
        <w:t>ed with her professional life.</w:t>
      </w:r>
      <w:r w:rsidR="00DA62A2" w:rsidRPr="00195A02">
        <w:t xml:space="preserve"> </w:t>
      </w:r>
      <w:r w:rsidRPr="00195A02">
        <w:t xml:space="preserve">Her self-hate </w:t>
      </w:r>
      <w:r w:rsidR="00DA62A2" w:rsidRPr="00195A02">
        <w:t xml:space="preserve">urged her to sabotage her own efforts by </w:t>
      </w:r>
      <w:r w:rsidRPr="00195A02">
        <w:t>damaging other people’s property, losing things that people needed</w:t>
      </w:r>
      <w:r w:rsidR="00484A44" w:rsidRPr="00195A02">
        <w:t xml:space="preserve">, </w:t>
      </w:r>
      <w:r w:rsidR="00282A1B" w:rsidRPr="00195A02">
        <w:t xml:space="preserve">feeling depressed, and </w:t>
      </w:r>
      <w:r w:rsidR="00484A44" w:rsidRPr="00195A02">
        <w:t>dropping responsibilit</w:t>
      </w:r>
      <w:r w:rsidR="00DA62A2" w:rsidRPr="00195A02">
        <w:t xml:space="preserve">ies, which </w:t>
      </w:r>
      <w:r w:rsidR="007C4576" w:rsidRPr="00195A02">
        <w:t>caused stress for</w:t>
      </w:r>
      <w:r w:rsidR="00DA62A2" w:rsidRPr="00195A02">
        <w:t xml:space="preserve"> others</w:t>
      </w:r>
      <w:r w:rsidR="00484A44" w:rsidRPr="00195A02">
        <w:t xml:space="preserve">. </w:t>
      </w:r>
      <w:r w:rsidRPr="00195A02">
        <w:t>She even unconsciously attacke</w:t>
      </w:r>
      <w:r w:rsidR="000D595F" w:rsidRPr="00195A02">
        <w:t>d her own body</w:t>
      </w:r>
      <w:r w:rsidR="00484A44" w:rsidRPr="00195A02">
        <w:t xml:space="preserve">. </w:t>
      </w:r>
      <w:r w:rsidR="00EB0CAE" w:rsidRPr="00195A02">
        <w:t xml:space="preserve">She desperately wanted to conclude the </w:t>
      </w:r>
      <w:r w:rsidR="00282A1B" w:rsidRPr="00195A02">
        <w:t xml:space="preserve">tension of </w:t>
      </w:r>
      <w:r w:rsidR="00DA62A2" w:rsidRPr="00195A02">
        <w:t>her</w:t>
      </w:r>
      <w:r w:rsidR="00282A1B" w:rsidRPr="00195A02">
        <w:t xml:space="preserve"> </w:t>
      </w:r>
      <w:r w:rsidR="00EB0CAE" w:rsidRPr="00195A02">
        <w:t>situation by</w:t>
      </w:r>
      <w:r w:rsidR="00976CBA" w:rsidRPr="00195A02">
        <w:t xml:space="preserve"> quitting</w:t>
      </w:r>
      <w:r w:rsidR="00A15EAA" w:rsidRPr="00195A02">
        <w:t xml:space="preserve"> </w:t>
      </w:r>
      <w:r w:rsidR="00787A0F" w:rsidRPr="00195A02">
        <w:t xml:space="preserve">her </w:t>
      </w:r>
      <w:r w:rsidR="00A15EAA" w:rsidRPr="00195A02">
        <w:t>job</w:t>
      </w:r>
      <w:r w:rsidR="00976CBA" w:rsidRPr="00195A02">
        <w:t xml:space="preserve"> and returning to her old</w:t>
      </w:r>
      <w:r w:rsidR="000D595F" w:rsidRPr="00195A02">
        <w:t xml:space="preserve"> inert</w:t>
      </w:r>
      <w:r w:rsidR="00976CBA" w:rsidRPr="00195A02">
        <w:t xml:space="preserve"> habits</w:t>
      </w:r>
      <w:r w:rsidR="00B53055" w:rsidRPr="00195A02">
        <w:t xml:space="preserve">. </w:t>
      </w:r>
      <w:r w:rsidR="000D595F" w:rsidRPr="00195A02">
        <w:t xml:space="preserve">Her terror of </w:t>
      </w:r>
      <w:r w:rsidR="00DA62A2" w:rsidRPr="00195A02">
        <w:t xml:space="preserve">exploring her potential and experiencing </w:t>
      </w:r>
      <w:r w:rsidR="000D595F" w:rsidRPr="00195A02">
        <w:t>real change made it difficult for her to recognize</w:t>
      </w:r>
      <w:r w:rsidR="00B53055" w:rsidRPr="00195A02">
        <w:t xml:space="preserve"> </w:t>
      </w:r>
      <w:r w:rsidR="000535AE" w:rsidRPr="00195A02">
        <w:t>all</w:t>
      </w:r>
      <w:r w:rsidR="000D595F" w:rsidRPr="00195A02">
        <w:t xml:space="preserve"> the </w:t>
      </w:r>
      <w:r w:rsidR="00DA62A2" w:rsidRPr="00195A02">
        <w:t xml:space="preserve">progress she had achieved since </w:t>
      </w:r>
      <w:r w:rsidR="00790F99" w:rsidRPr="00195A02">
        <w:t>joining</w:t>
      </w:r>
      <w:r w:rsidR="00B53055" w:rsidRPr="00195A02">
        <w:t xml:space="preserve"> </w:t>
      </w:r>
      <w:r w:rsidR="00195A02" w:rsidRPr="00195A02">
        <w:t>KF</w:t>
      </w:r>
      <w:r w:rsidR="00976CBA" w:rsidRPr="00195A02">
        <w:t xml:space="preserve">. </w:t>
      </w:r>
    </w:p>
    <w:p w14:paraId="0E94ECE4" w14:textId="77777777" w:rsidR="00B53055" w:rsidRPr="00195A02" w:rsidRDefault="00B53055" w:rsidP="0019378F">
      <w:pPr>
        <w:spacing w:after="0" w:line="240" w:lineRule="auto"/>
        <w:jc w:val="both"/>
      </w:pPr>
    </w:p>
    <w:p w14:paraId="6DE59388" w14:textId="29C5FFBE" w:rsidR="0023209C" w:rsidRPr="00802808" w:rsidRDefault="0023209C" w:rsidP="0023209C">
      <w:pPr>
        <w:spacing w:after="0" w:line="240" w:lineRule="auto"/>
        <w:jc w:val="both"/>
      </w:pPr>
      <w:bookmarkStart w:id="9" w:name="_Hlk490777719"/>
      <w:r w:rsidRPr="00195A02">
        <w:t xml:space="preserve">Resigned people sometimes leave </w:t>
      </w:r>
      <w:r w:rsidR="00195A02" w:rsidRPr="00195A02">
        <w:t>K</w:t>
      </w:r>
      <w:r w:rsidR="00195A02">
        <w:t>aris Fellowships</w:t>
      </w:r>
      <w:r w:rsidRPr="00195A02">
        <w:t xml:space="preserve"> when they begin</w:t>
      </w:r>
      <w:r w:rsidRPr="00802808">
        <w:t xml:space="preserve"> to thaw out and start experiencing uncomfortable emotions. </w:t>
      </w:r>
      <w:r w:rsidR="00F54730" w:rsidRPr="00802808">
        <w:t xml:space="preserve">They feel anxiety when they realize that they cannot continue to drift but need to </w:t>
      </w:r>
      <w:r w:rsidR="005A3559">
        <w:t>grow up</w:t>
      </w:r>
      <w:r w:rsidR="00F54730" w:rsidRPr="00802808">
        <w:t xml:space="preserve"> and take responsibility for the quality of their lives</w:t>
      </w:r>
      <w:r w:rsidR="001635F0" w:rsidRPr="00802808">
        <w:t>; they</w:t>
      </w:r>
      <w:r w:rsidR="00F54730" w:rsidRPr="00802808">
        <w:t xml:space="preserve"> need to circulate and offer something </w:t>
      </w:r>
      <w:r w:rsidR="00F54730" w:rsidRPr="00802808">
        <w:lastRenderedPageBreak/>
        <w:t xml:space="preserve">in this world. If they become aware that they need to change, or if they see evidence of real change, they often stop filling out and sharing their </w:t>
      </w:r>
      <w:r w:rsidR="00F54730" w:rsidRPr="00802808">
        <w:rPr>
          <w:b/>
        </w:rPr>
        <w:t>Meeting Preparation Guides</w:t>
      </w:r>
      <w:r w:rsidR="00F54730" w:rsidRPr="00802808">
        <w:t>.</w:t>
      </w:r>
      <w:r w:rsidRPr="00802808">
        <w:t xml:space="preserve"> </w:t>
      </w:r>
      <w:bookmarkStart w:id="10" w:name="_Hlk522269142"/>
      <w:r w:rsidRPr="00802808">
        <w:rPr>
          <w:rFonts w:cstheme="minorHAnsi"/>
        </w:rPr>
        <w:t xml:space="preserve">They don’t want to deal with real evidence or have any record of beneficial change in their lives. </w:t>
      </w:r>
      <w:r w:rsidR="008E56E7" w:rsidRPr="00802808">
        <w:rPr>
          <w:rFonts w:cstheme="minorHAnsi"/>
        </w:rPr>
        <w:t>It</w:t>
      </w:r>
      <w:r w:rsidRPr="00802808">
        <w:rPr>
          <w:rFonts w:cstheme="minorHAnsi"/>
        </w:rPr>
        <w:t xml:space="preserve"> </w:t>
      </w:r>
      <w:r w:rsidR="00C5714C" w:rsidRPr="00802808">
        <w:rPr>
          <w:rFonts w:cstheme="minorHAnsi"/>
        </w:rPr>
        <w:t xml:space="preserve">is </w:t>
      </w:r>
      <w:r w:rsidRPr="00802808">
        <w:rPr>
          <w:rFonts w:cstheme="minorHAnsi"/>
        </w:rPr>
        <w:t xml:space="preserve">inexpressibly difficult </w:t>
      </w:r>
      <w:r w:rsidR="008E56E7" w:rsidRPr="00802808">
        <w:rPr>
          <w:rFonts w:cstheme="minorHAnsi"/>
        </w:rPr>
        <w:t>for resigned types to work on themselves bec</w:t>
      </w:r>
      <w:r w:rsidRPr="00802808">
        <w:rPr>
          <w:rFonts w:cstheme="minorHAnsi"/>
        </w:rPr>
        <w:t>ause</w:t>
      </w:r>
      <w:r w:rsidR="008E56E7" w:rsidRPr="00802808">
        <w:rPr>
          <w:rFonts w:cstheme="minorHAnsi"/>
        </w:rPr>
        <w:t xml:space="preserve"> they find</w:t>
      </w:r>
      <w:r w:rsidRPr="00802808">
        <w:rPr>
          <w:rFonts w:cstheme="minorHAnsi"/>
        </w:rPr>
        <w:t xml:space="preserve"> change terrifying; even the thought of a worksheet or a tap is excruciating. </w:t>
      </w:r>
      <w:r w:rsidRPr="00802808">
        <w:t>The obvious way to conclude this tension is to quit.</w:t>
      </w:r>
    </w:p>
    <w:bookmarkEnd w:id="9"/>
    <w:bookmarkEnd w:id="10"/>
    <w:p w14:paraId="6C83CE3E" w14:textId="77777777" w:rsidR="00B514C6" w:rsidRPr="00802808" w:rsidRDefault="00B514C6" w:rsidP="0019378F">
      <w:pPr>
        <w:spacing w:after="0" w:line="240" w:lineRule="auto"/>
        <w:jc w:val="both"/>
      </w:pPr>
    </w:p>
    <w:p w14:paraId="6FCDEB02" w14:textId="296C1C23" w:rsidR="007D7208" w:rsidRPr="00802808" w:rsidRDefault="0045511F" w:rsidP="0019378F">
      <w:pPr>
        <w:tabs>
          <w:tab w:val="left" w:pos="3544"/>
        </w:tabs>
        <w:spacing w:after="0" w:line="240" w:lineRule="auto"/>
        <w:jc w:val="both"/>
      </w:pPr>
      <w:r w:rsidRPr="00802808">
        <w:t>When</w:t>
      </w:r>
      <w:r w:rsidR="0027532C" w:rsidRPr="00802808">
        <w:t xml:space="preserve"> we are in self-hate</w:t>
      </w:r>
      <w:r w:rsidR="007D52C4" w:rsidRPr="00802808">
        <w:t>,</w:t>
      </w:r>
      <w:r w:rsidR="0027532C" w:rsidRPr="00802808">
        <w:t xml:space="preserve"> we feel a </w:t>
      </w:r>
      <w:r w:rsidRPr="00802808">
        <w:t>rage to conclude</w:t>
      </w:r>
      <w:r w:rsidR="00C308E9" w:rsidRPr="00802808">
        <w:t>,</w:t>
      </w:r>
      <w:r w:rsidRPr="00802808">
        <w:t xml:space="preserve"> or </w:t>
      </w:r>
      <w:r w:rsidR="00C308E9" w:rsidRPr="00802808">
        <w:t xml:space="preserve">put an </w:t>
      </w:r>
      <w:r w:rsidR="00FE0DD8" w:rsidRPr="00802808">
        <w:t>end</w:t>
      </w:r>
      <w:r w:rsidR="00C308E9" w:rsidRPr="00802808">
        <w:t xml:space="preserve"> to,</w:t>
      </w:r>
      <w:r w:rsidR="00FE0DD8" w:rsidRPr="00802808">
        <w:t xml:space="preserve"> our discomfort. </w:t>
      </w:r>
      <w:r w:rsidR="00DA0881" w:rsidRPr="00802808">
        <w:t>That rage, or overwhelming passion</w:t>
      </w:r>
      <w:r w:rsidR="00FE0DD8" w:rsidRPr="00802808">
        <w:t xml:space="preserve"> to resolve our feelings</w:t>
      </w:r>
      <w:r w:rsidR="00D53B72" w:rsidRPr="00802808">
        <w:t>,</w:t>
      </w:r>
      <w:r w:rsidR="00FE0DD8" w:rsidRPr="00802808">
        <w:t xml:space="preserve"> </w:t>
      </w:r>
      <w:r w:rsidRPr="00802808">
        <w:t>drive</w:t>
      </w:r>
      <w:r w:rsidR="00DA0881" w:rsidRPr="00802808">
        <w:t>s</w:t>
      </w:r>
      <w:r w:rsidRPr="00802808">
        <w:t xml:space="preserve"> us</w:t>
      </w:r>
      <w:r w:rsidR="00FE0DD8" w:rsidRPr="00802808">
        <w:t xml:space="preserve"> back</w:t>
      </w:r>
      <w:r w:rsidRPr="00802808">
        <w:t xml:space="preserve"> into old patterns an</w:t>
      </w:r>
      <w:r w:rsidR="00EB0CAE" w:rsidRPr="00802808">
        <w:t xml:space="preserve">d habits. </w:t>
      </w:r>
      <w:r w:rsidRPr="00802808">
        <w:t>Self-discipline and just sayi</w:t>
      </w:r>
      <w:r w:rsidR="00FE0DD8" w:rsidRPr="00802808">
        <w:t xml:space="preserve">ng no </w:t>
      </w:r>
      <w:r w:rsidR="007D7208" w:rsidRPr="00802808">
        <w:t>will not strengthen our ability to endure</w:t>
      </w:r>
      <w:r w:rsidR="0054335B" w:rsidRPr="00802808">
        <w:t xml:space="preserve"> </w:t>
      </w:r>
      <w:r w:rsidR="00FE0DD8" w:rsidRPr="00802808">
        <w:t>the tension</w:t>
      </w:r>
      <w:r w:rsidR="00D3599D" w:rsidRPr="00802808">
        <w:t>,</w:t>
      </w:r>
      <w:r w:rsidRPr="00802808">
        <w:t xml:space="preserve"> and</w:t>
      </w:r>
      <w:r w:rsidR="00EB0CAE" w:rsidRPr="00802808">
        <w:t xml:space="preserve"> </w:t>
      </w:r>
      <w:r w:rsidR="00D32DE0" w:rsidRPr="00802808">
        <w:t>the battle</w:t>
      </w:r>
      <w:r w:rsidR="00FE0DD8" w:rsidRPr="00802808">
        <w:t xml:space="preserve"> </w:t>
      </w:r>
      <w:r w:rsidR="00EB0CAE" w:rsidRPr="00802808">
        <w:t>often ends in</w:t>
      </w:r>
      <w:r w:rsidR="002D03DF" w:rsidRPr="00802808">
        <w:t xml:space="preserve"> defeat and</w:t>
      </w:r>
      <w:r w:rsidR="00EB0CAE" w:rsidRPr="00802808">
        <w:t xml:space="preserve"> </w:t>
      </w:r>
      <w:r w:rsidR="00FE0DD8" w:rsidRPr="00802808">
        <w:t xml:space="preserve">more debilitating </w:t>
      </w:r>
      <w:r w:rsidR="00EB0CAE" w:rsidRPr="00802808">
        <w:t xml:space="preserve">discouragement. </w:t>
      </w:r>
      <w:r w:rsidRPr="00802808">
        <w:t xml:space="preserve">We cannot </w:t>
      </w:r>
      <w:r w:rsidR="00EB0CAE" w:rsidRPr="00802808">
        <w:t xml:space="preserve">fight easy on just </w:t>
      </w:r>
      <w:r w:rsidR="00D3599D" w:rsidRPr="00802808">
        <w:t>willpower</w:t>
      </w:r>
      <w:r w:rsidR="001635F0" w:rsidRPr="00802808">
        <w:t>; we need to</w:t>
      </w:r>
      <w:r w:rsidRPr="00802808">
        <w:t xml:space="preserve"> </w:t>
      </w:r>
      <w:r w:rsidR="007C7854" w:rsidRPr="00802808">
        <w:t xml:space="preserve">use our tools to </w:t>
      </w:r>
      <w:r w:rsidRPr="00802808">
        <w:t>tackle the Idol</w:t>
      </w:r>
      <w:r w:rsidR="001635F0" w:rsidRPr="00802808">
        <w:t xml:space="preserve"> and</w:t>
      </w:r>
      <w:r w:rsidRPr="00802808">
        <w:t xml:space="preserve"> </w:t>
      </w:r>
      <w:r w:rsidR="00D32DE0" w:rsidRPr="00802808">
        <w:t>come to know the real enemy.</w:t>
      </w:r>
      <w:r w:rsidR="00FE0DD8" w:rsidRPr="00802808">
        <w:t xml:space="preserve"> The real enemy is not our self-hate. It is not others or life. It is the Idol Self</w:t>
      </w:r>
      <w:r w:rsidR="00DF2889" w:rsidRPr="00802808">
        <w:t>, its pride system,</w:t>
      </w:r>
      <w:r w:rsidR="00FE0DD8" w:rsidRPr="00802808">
        <w:t xml:space="preserve"> and its search for glory.</w:t>
      </w:r>
    </w:p>
    <w:p w14:paraId="09EFF870" w14:textId="77777777" w:rsidR="007D7208" w:rsidRPr="00802808" w:rsidRDefault="007D7208" w:rsidP="0019378F">
      <w:pPr>
        <w:tabs>
          <w:tab w:val="left" w:pos="3544"/>
        </w:tabs>
        <w:spacing w:after="0" w:line="240" w:lineRule="auto"/>
        <w:jc w:val="both"/>
      </w:pPr>
    </w:p>
    <w:p w14:paraId="178C1232" w14:textId="4B17814E" w:rsidR="006170CF" w:rsidRPr="00802808" w:rsidRDefault="007C7854" w:rsidP="0019378F">
      <w:pPr>
        <w:tabs>
          <w:tab w:val="left" w:pos="3544"/>
        </w:tabs>
        <w:spacing w:after="0" w:line="240" w:lineRule="auto"/>
        <w:jc w:val="both"/>
      </w:pPr>
      <w:r w:rsidRPr="00802808">
        <w:t xml:space="preserve">Mindfulness skills help us </w:t>
      </w:r>
      <w:r w:rsidR="0045511F" w:rsidRPr="00802808">
        <w:t>step back from the fee</w:t>
      </w:r>
      <w:r w:rsidR="00EB0CAE" w:rsidRPr="00802808">
        <w:t>lings</w:t>
      </w:r>
      <w:r w:rsidR="004B3FCD" w:rsidRPr="00802808">
        <w:t xml:space="preserve"> and stories</w:t>
      </w:r>
      <w:r w:rsidR="00EB0CAE" w:rsidRPr="00802808">
        <w:t xml:space="preserve"> that the Idol generates. </w:t>
      </w:r>
      <w:r w:rsidR="001E04E7" w:rsidRPr="00802808">
        <w:t>S</w:t>
      </w:r>
      <w:r w:rsidR="00FE0DD8" w:rsidRPr="00802808">
        <w:t xml:space="preserve">elf-hate can </w:t>
      </w:r>
      <w:r w:rsidR="001E04E7" w:rsidRPr="00802808">
        <w:t>be a signal</w:t>
      </w:r>
      <w:r w:rsidR="00FE0DD8" w:rsidRPr="00802808">
        <w:t xml:space="preserve"> that the True Self is getting stronger. </w:t>
      </w:r>
      <w:r w:rsidR="00CF26AD" w:rsidRPr="00802808">
        <w:t xml:space="preserve">It is not </w:t>
      </w:r>
      <w:r w:rsidR="001E04E7" w:rsidRPr="00802808">
        <w:t>a</w:t>
      </w:r>
      <w:r w:rsidR="00CF26AD" w:rsidRPr="00802808">
        <w:t xml:space="preserve"> signal to quit. With </w:t>
      </w:r>
      <w:r w:rsidR="0054335B" w:rsidRPr="00802808">
        <w:t xml:space="preserve">the help of KF </w:t>
      </w:r>
      <w:r w:rsidR="00CF26AD" w:rsidRPr="00802808">
        <w:t>training</w:t>
      </w:r>
      <w:r w:rsidR="0054335B" w:rsidRPr="00802808">
        <w:t>,</w:t>
      </w:r>
      <w:r w:rsidR="00CF26AD" w:rsidRPr="00802808">
        <w:t xml:space="preserve"> we</w:t>
      </w:r>
      <w:r w:rsidR="0045511F" w:rsidRPr="00802808">
        <w:t xml:space="preserve"> </w:t>
      </w:r>
      <w:r w:rsidR="00FE0DD8" w:rsidRPr="00802808">
        <w:t xml:space="preserve">can </w:t>
      </w:r>
      <w:r w:rsidR="0045511F" w:rsidRPr="00802808">
        <w:t>stand and observe</w:t>
      </w:r>
      <w:r w:rsidR="00D61ED0" w:rsidRPr="00802808">
        <w:t>—</w:t>
      </w:r>
      <w:r w:rsidR="0045511F" w:rsidRPr="00802808">
        <w:t>and also rejoice</w:t>
      </w:r>
      <w:r w:rsidR="00991AED" w:rsidRPr="00802808">
        <w:t>,</w:t>
      </w:r>
      <w:r w:rsidR="0045511F" w:rsidRPr="00802808">
        <w:t xml:space="preserve"> </w:t>
      </w:r>
      <w:r w:rsidR="0054335B" w:rsidRPr="00802808">
        <w:t xml:space="preserve">knowing </w:t>
      </w:r>
      <w:r w:rsidR="0045511F" w:rsidRPr="00802808">
        <w:t xml:space="preserve">that our discomfort is </w:t>
      </w:r>
      <w:r w:rsidR="00D61ED0" w:rsidRPr="00802808">
        <w:t>an indication</w:t>
      </w:r>
      <w:r w:rsidR="004B3FCD" w:rsidRPr="00802808">
        <w:t xml:space="preserve"> that we are </w:t>
      </w:r>
      <w:r w:rsidR="00FE0DD8" w:rsidRPr="00802808">
        <w:t>strong enough to engage</w:t>
      </w:r>
      <w:r w:rsidR="004B3FCD" w:rsidRPr="00802808">
        <w:t xml:space="preserve"> in battle with the Idol</w:t>
      </w:r>
      <w:r w:rsidR="00EB0CAE" w:rsidRPr="00802808">
        <w:t xml:space="preserve">. </w:t>
      </w:r>
      <w:r w:rsidR="00FE0DD8" w:rsidRPr="00802808">
        <w:t>By t</w:t>
      </w:r>
      <w:r w:rsidR="0045511F" w:rsidRPr="00802808">
        <w:t xml:space="preserve">raining hard, </w:t>
      </w:r>
      <w:r w:rsidR="00FE0DD8" w:rsidRPr="00802808">
        <w:t xml:space="preserve">we can fight easy. Training keeps us </w:t>
      </w:r>
      <w:r w:rsidR="00D3599D" w:rsidRPr="00802808">
        <w:t>fit;</w:t>
      </w:r>
      <w:r w:rsidR="00FE0DD8" w:rsidRPr="00802808">
        <w:t xml:space="preserve"> the fight keeps us </w:t>
      </w:r>
      <w:r w:rsidR="000D2311" w:rsidRPr="00802808">
        <w:t>wary</w:t>
      </w:r>
      <w:r w:rsidR="00FE0DD8" w:rsidRPr="00802808">
        <w:t xml:space="preserve"> and skilled. </w:t>
      </w:r>
      <w:r w:rsidR="000D2311" w:rsidRPr="00802808">
        <w:t xml:space="preserve">Through </w:t>
      </w:r>
      <w:r w:rsidR="0054335B" w:rsidRPr="00802808">
        <w:t xml:space="preserve">training and </w:t>
      </w:r>
      <w:r w:rsidR="007D7208" w:rsidRPr="00802808">
        <w:t xml:space="preserve">skillful </w:t>
      </w:r>
      <w:r w:rsidR="0054335B" w:rsidRPr="00802808">
        <w:t>fighting,</w:t>
      </w:r>
      <w:r w:rsidR="000D2311" w:rsidRPr="00802808">
        <w:t xml:space="preserve"> we build</w:t>
      </w:r>
      <w:r w:rsidR="0045511F" w:rsidRPr="00802808">
        <w:t xml:space="preserve"> </w:t>
      </w:r>
      <w:r w:rsidR="00C308E9" w:rsidRPr="00802808">
        <w:t>lives</w:t>
      </w:r>
      <w:r w:rsidR="0045511F" w:rsidRPr="00802808">
        <w:t xml:space="preserve"> of increasing freedom</w:t>
      </w:r>
      <w:r w:rsidR="000D2311" w:rsidRPr="00802808">
        <w:t xml:space="preserve"> and self-confidence</w:t>
      </w:r>
      <w:r w:rsidR="00C308E9" w:rsidRPr="00802808">
        <w:t xml:space="preserve">, and we </w:t>
      </w:r>
      <w:r w:rsidR="000D2311" w:rsidRPr="00802808">
        <w:t>become a walking revelation of the glory of God</w:t>
      </w:r>
      <w:r w:rsidR="00FE0DD8" w:rsidRPr="00802808">
        <w:t xml:space="preserve">. </w:t>
      </w:r>
    </w:p>
    <w:p w14:paraId="73A2C155" w14:textId="77777777" w:rsidR="00FE0DD8" w:rsidRPr="00802808" w:rsidRDefault="00FE0DD8" w:rsidP="0019378F">
      <w:pPr>
        <w:spacing w:after="0" w:line="240" w:lineRule="auto"/>
        <w:jc w:val="both"/>
      </w:pPr>
    </w:p>
    <w:p w14:paraId="7753A7CB" w14:textId="4EEDA507" w:rsidR="005A3559" w:rsidRPr="004914E0" w:rsidRDefault="006E37A8" w:rsidP="005A3559">
      <w:pPr>
        <w:tabs>
          <w:tab w:val="left" w:pos="1418"/>
        </w:tabs>
        <w:spacing w:after="0" w:line="240" w:lineRule="auto"/>
        <w:jc w:val="both"/>
        <w:rPr>
          <w:rFonts w:cstheme="minorHAnsi"/>
        </w:rPr>
      </w:pPr>
      <w:bookmarkStart w:id="11" w:name="_Hlk490777693"/>
      <w:r w:rsidRPr="00802808">
        <w:rPr>
          <w:rFonts w:cstheme="minorHAnsi"/>
        </w:rPr>
        <w:t>In</w:t>
      </w:r>
      <w:r w:rsidR="004A23CA" w:rsidRPr="00802808">
        <w:rPr>
          <w:rFonts w:cstheme="minorHAnsi"/>
        </w:rPr>
        <w:t xml:space="preserve"> KF</w:t>
      </w:r>
      <w:r w:rsidRPr="00802808">
        <w:rPr>
          <w:rFonts w:cstheme="minorHAnsi"/>
        </w:rPr>
        <w:t xml:space="preserve"> lesson 25, we will learn another powerful tool for calming the rage to conclude. It is called the </w:t>
      </w:r>
      <w:r w:rsidRPr="00802808">
        <w:rPr>
          <w:rFonts w:cstheme="minorHAnsi"/>
          <w:b/>
        </w:rPr>
        <w:t>T</w:t>
      </w:r>
      <w:r w:rsidRPr="00802808">
        <w:rPr>
          <w:rFonts w:cstheme="minorHAnsi"/>
          <w:b/>
        </w:rPr>
        <w:noBreakHyphen/>
        <w:t>A</w:t>
      </w:r>
      <w:r w:rsidRPr="00802808">
        <w:rPr>
          <w:rFonts w:cstheme="minorHAnsi"/>
          <w:b/>
        </w:rPr>
        <w:noBreakHyphen/>
        <w:t>T</w:t>
      </w:r>
      <w:r w:rsidRPr="00802808">
        <w:rPr>
          <w:rFonts w:cstheme="minorHAnsi"/>
        </w:rPr>
        <w:t xml:space="preserve">, or the </w:t>
      </w:r>
      <w:r w:rsidRPr="00802808">
        <w:rPr>
          <w:rFonts w:cstheme="minorHAnsi"/>
          <w:b/>
        </w:rPr>
        <w:t xml:space="preserve">Tapas Acupressure </w:t>
      </w:r>
      <w:bookmarkStart w:id="12" w:name="_Hlk17112335"/>
      <w:bookmarkStart w:id="13" w:name="_Hlk491535506"/>
      <w:r w:rsidR="0023209C" w:rsidRPr="00802808">
        <w:rPr>
          <w:rFonts w:cstheme="minorHAnsi"/>
          <w:b/>
        </w:rPr>
        <w:t>Technique</w:t>
      </w:r>
      <w:r w:rsidR="0023209C" w:rsidRPr="00802808">
        <w:rPr>
          <w:rFonts w:cstheme="minorHAnsi"/>
        </w:rPr>
        <w:t>.</w:t>
      </w:r>
      <w:r w:rsidR="0023209C" w:rsidRPr="00802808">
        <w:rPr>
          <w:rStyle w:val="EndnoteReference"/>
          <w:rFonts w:cstheme="minorHAnsi"/>
        </w:rPr>
        <w:endnoteReference w:id="2"/>
      </w:r>
      <w:r w:rsidR="0023209C" w:rsidRPr="00802808">
        <w:rPr>
          <w:rFonts w:cstheme="minorHAnsi"/>
        </w:rPr>
        <w:t xml:space="preserve"> </w:t>
      </w:r>
      <w:bookmarkEnd w:id="12"/>
      <w:r w:rsidRPr="00802808">
        <w:rPr>
          <w:rFonts w:cstheme="minorHAnsi"/>
        </w:rPr>
        <w:t xml:space="preserve">If you want to start exploring the </w:t>
      </w:r>
      <w:r w:rsidRPr="00802808">
        <w:rPr>
          <w:rFonts w:cstheme="minorHAnsi"/>
          <w:b/>
        </w:rPr>
        <w:t>T-A-T</w:t>
      </w:r>
      <w:r w:rsidRPr="00802808">
        <w:rPr>
          <w:rFonts w:cstheme="minorHAnsi"/>
        </w:rPr>
        <w:t xml:space="preserve">, you can find instructions on the Karis Fellowships website under the </w:t>
      </w:r>
      <w:r w:rsidRPr="00802808">
        <w:rPr>
          <w:rFonts w:cstheme="minorHAnsi"/>
          <w:b/>
        </w:rPr>
        <w:t>Toolbox</w:t>
      </w:r>
      <w:r w:rsidRPr="00802808">
        <w:rPr>
          <w:rFonts w:cstheme="minorHAnsi"/>
        </w:rPr>
        <w:t xml:space="preserve"> tab, or you can search for </w:t>
      </w:r>
      <w:r w:rsidRPr="00802808">
        <w:rPr>
          <w:rFonts w:cstheme="minorHAnsi"/>
          <w:iCs/>
        </w:rPr>
        <w:t>TAT</w:t>
      </w:r>
      <w:r w:rsidRPr="00802808">
        <w:rPr>
          <w:rFonts w:cstheme="minorHAnsi"/>
        </w:rPr>
        <w:t xml:space="preserve"> at </w:t>
      </w:r>
      <w:bookmarkStart w:id="14" w:name="_Hlk167431490"/>
      <w:r w:rsidR="005A3559" w:rsidRPr="00195A02">
        <w:fldChar w:fldCharType="begin"/>
      </w:r>
      <w:r w:rsidR="005A3559" w:rsidRPr="00195A02">
        <w:instrText>HYPERLINK "https://www.youtube.com/channel/UCrMay-qyRl_I76SBNnGYFCA"</w:instrText>
      </w:r>
      <w:r w:rsidR="005A3559" w:rsidRPr="00195A02">
        <w:fldChar w:fldCharType="separate"/>
      </w:r>
      <w:r w:rsidR="005A3559" w:rsidRPr="00195A02">
        <w:rPr>
          <w:rStyle w:val="Hyperlink"/>
          <w:rFonts w:cstheme="minorHAnsi"/>
        </w:rPr>
        <w:t>Alison’s tapping and TAT videos</w:t>
      </w:r>
      <w:r w:rsidR="005A3559" w:rsidRPr="00195A02">
        <w:rPr>
          <w:rStyle w:val="Hyperlink"/>
          <w:rFonts w:cstheme="minorHAnsi"/>
        </w:rPr>
        <w:fldChar w:fldCharType="end"/>
      </w:r>
      <w:bookmarkEnd w:id="14"/>
      <w:r w:rsidR="005A3559" w:rsidRPr="00195A02">
        <w:rPr>
          <w:rFonts w:cstheme="minorHAnsi"/>
        </w:rPr>
        <w:t>.</w:t>
      </w:r>
      <w:r w:rsidR="005A3559" w:rsidRPr="004914E0">
        <w:rPr>
          <w:rFonts w:cstheme="minorHAnsi"/>
        </w:rPr>
        <w:t xml:space="preserve"> </w:t>
      </w:r>
    </w:p>
    <w:bookmarkEnd w:id="11"/>
    <w:bookmarkEnd w:id="13"/>
    <w:p w14:paraId="0DCC94F5" w14:textId="77777777" w:rsidR="00FE0DD8" w:rsidRPr="00802808" w:rsidRDefault="00FE0DD8" w:rsidP="0019378F">
      <w:pPr>
        <w:spacing w:after="0" w:line="240" w:lineRule="auto"/>
        <w:jc w:val="both"/>
      </w:pPr>
    </w:p>
    <w:p w14:paraId="7C7B3F69" w14:textId="77777777" w:rsidR="003342E5" w:rsidRPr="00802808" w:rsidRDefault="00857647" w:rsidP="0019378F">
      <w:pPr>
        <w:spacing w:after="0" w:line="240" w:lineRule="auto"/>
        <w:jc w:val="both"/>
      </w:pPr>
      <w:r w:rsidRPr="00802808">
        <w:t>Our</w:t>
      </w:r>
      <w:r w:rsidR="008266DF" w:rsidRPr="00802808">
        <w:t xml:space="preserve"> prayer might </w:t>
      </w:r>
      <w:r w:rsidR="008807E7" w:rsidRPr="00802808">
        <w:t>go something like this</w:t>
      </w:r>
      <w:r w:rsidRPr="00802808">
        <w:t xml:space="preserve">: </w:t>
      </w:r>
    </w:p>
    <w:p w14:paraId="1F3C9921" w14:textId="77777777" w:rsidR="003342E5" w:rsidRPr="00802808" w:rsidRDefault="003342E5" w:rsidP="0019378F">
      <w:pPr>
        <w:spacing w:after="0" w:line="240" w:lineRule="auto"/>
        <w:jc w:val="both"/>
      </w:pPr>
    </w:p>
    <w:p w14:paraId="72CB55BC" w14:textId="77777777" w:rsidR="000D595F" w:rsidRPr="00802808" w:rsidRDefault="00857647" w:rsidP="0019378F">
      <w:pPr>
        <w:spacing w:after="0" w:line="240" w:lineRule="auto"/>
        <w:jc w:val="center"/>
        <w:rPr>
          <w:i/>
        </w:rPr>
      </w:pPr>
      <w:r w:rsidRPr="00802808">
        <w:rPr>
          <w:i/>
        </w:rPr>
        <w:t xml:space="preserve">Father, </w:t>
      </w:r>
      <w:r w:rsidR="006B1630" w:rsidRPr="00802808">
        <w:rPr>
          <w:i/>
        </w:rPr>
        <w:t xml:space="preserve">in my </w:t>
      </w:r>
      <w:r w:rsidR="005A1073" w:rsidRPr="00802808">
        <w:rPr>
          <w:i/>
        </w:rPr>
        <w:t>rage to conclude</w:t>
      </w:r>
      <w:r w:rsidR="006B1630" w:rsidRPr="00802808">
        <w:rPr>
          <w:i/>
        </w:rPr>
        <w:t xml:space="preserve"> </w:t>
      </w:r>
      <w:r w:rsidR="00EA6B02" w:rsidRPr="00802808">
        <w:rPr>
          <w:i/>
        </w:rPr>
        <w:t>remind me to</w:t>
      </w:r>
      <w:r w:rsidR="00991AED" w:rsidRPr="00802808">
        <w:rPr>
          <w:i/>
        </w:rPr>
        <w:t xml:space="preserve"> hold my course toward You</w:t>
      </w:r>
      <w:r w:rsidRPr="00802808">
        <w:rPr>
          <w:i/>
        </w:rPr>
        <w:t>.</w:t>
      </w:r>
      <w:r w:rsidRPr="00802808">
        <w:t xml:space="preserve"> </w:t>
      </w:r>
      <w:r w:rsidR="00521550" w:rsidRPr="00802808">
        <w:rPr>
          <w:i/>
        </w:rPr>
        <w:t>(Repeat)</w:t>
      </w:r>
    </w:p>
    <w:p w14:paraId="7DA509D3" w14:textId="77777777" w:rsidR="000D595F" w:rsidRPr="00802808" w:rsidRDefault="000D595F" w:rsidP="0019378F">
      <w:pPr>
        <w:spacing w:after="0" w:line="240" w:lineRule="auto"/>
        <w:jc w:val="both"/>
      </w:pPr>
    </w:p>
    <w:p w14:paraId="3F76DFA9" w14:textId="77777777" w:rsidR="008807E7" w:rsidRPr="00802808" w:rsidRDefault="008807E7" w:rsidP="0019378F">
      <w:pPr>
        <w:spacing w:after="0" w:line="240" w:lineRule="auto"/>
        <w:jc w:val="both"/>
      </w:pPr>
      <w:r w:rsidRPr="00802808">
        <w:t>Take a deep breath.</w:t>
      </w:r>
    </w:p>
    <w:p w14:paraId="256B84DF" w14:textId="78034FC8" w:rsidR="00790F99" w:rsidRPr="00802808" w:rsidRDefault="00790F99" w:rsidP="00790F99">
      <w:pPr>
        <w:spacing w:after="0" w:line="240" w:lineRule="auto"/>
        <w:jc w:val="both"/>
        <w:rPr>
          <w:rFonts w:cstheme="minorHAnsi"/>
          <w:i/>
          <w:color w:val="000000"/>
        </w:rPr>
      </w:pPr>
      <w:r w:rsidRPr="00802808">
        <w:rPr>
          <w:rFonts w:cstheme="minorHAnsi"/>
          <w:i/>
          <w:color w:val="000000"/>
        </w:rPr>
        <w:t xml:space="preserve">(If time permits, ask, “Does anyone have comments or questions about </w:t>
      </w:r>
      <w:r w:rsidR="00103BBA" w:rsidRPr="00802808">
        <w:rPr>
          <w:rFonts w:cstheme="minorHAnsi"/>
          <w:i/>
          <w:color w:val="000000"/>
        </w:rPr>
        <w:t xml:space="preserve">the </w:t>
      </w:r>
      <w:r w:rsidRPr="00802808">
        <w:rPr>
          <w:rFonts w:cstheme="minorHAnsi"/>
          <w:i/>
          <w:color w:val="000000"/>
        </w:rPr>
        <w:t>Toolbox?”)</w:t>
      </w:r>
    </w:p>
    <w:p w14:paraId="1866D8D2" w14:textId="77777777" w:rsidR="0045511F" w:rsidRPr="00802808" w:rsidRDefault="0045511F" w:rsidP="0019378F">
      <w:pPr>
        <w:spacing w:after="0" w:line="240" w:lineRule="auto"/>
        <w:jc w:val="both"/>
      </w:pPr>
    </w:p>
    <w:p w14:paraId="3C98A56A" w14:textId="77777777" w:rsidR="00285B9A" w:rsidRPr="00802808" w:rsidRDefault="00C84E13" w:rsidP="0019378F">
      <w:pPr>
        <w:spacing w:after="0" w:line="240" w:lineRule="auto"/>
        <w:jc w:val="both"/>
        <w:rPr>
          <w:b/>
        </w:rPr>
      </w:pPr>
      <w:r w:rsidRPr="00802808">
        <w:rPr>
          <w:b/>
        </w:rPr>
        <w:t>0:3</w:t>
      </w:r>
      <w:r w:rsidR="00D95CF8" w:rsidRPr="00802808">
        <w:rPr>
          <w:b/>
        </w:rPr>
        <w:t>0</w:t>
      </w:r>
      <w:r w:rsidR="00285B9A" w:rsidRPr="00802808">
        <w:rPr>
          <w:b/>
        </w:rPr>
        <w:tab/>
        <w:t>SHARING</w:t>
      </w:r>
    </w:p>
    <w:p w14:paraId="470EA508" w14:textId="77777777" w:rsidR="003342E5" w:rsidRPr="00802808" w:rsidRDefault="003342E5" w:rsidP="0019378F">
      <w:pPr>
        <w:spacing w:after="0" w:line="240" w:lineRule="auto"/>
        <w:jc w:val="both"/>
        <w:rPr>
          <w:b/>
        </w:rPr>
      </w:pPr>
    </w:p>
    <w:p w14:paraId="17DDEF5D" w14:textId="77777777" w:rsidR="00285B9A" w:rsidRPr="00802808" w:rsidRDefault="00C84E13" w:rsidP="0019378F">
      <w:pPr>
        <w:spacing w:after="0" w:line="240" w:lineRule="auto"/>
        <w:jc w:val="both"/>
        <w:rPr>
          <w:b/>
        </w:rPr>
      </w:pPr>
      <w:r w:rsidRPr="00802808">
        <w:rPr>
          <w:b/>
        </w:rPr>
        <w:t>1:0</w:t>
      </w:r>
      <w:r w:rsidR="00D95CF8" w:rsidRPr="00802808">
        <w:rPr>
          <w:b/>
        </w:rPr>
        <w:t>0</w:t>
      </w:r>
      <w:r w:rsidR="00285B9A" w:rsidRPr="00802808">
        <w:rPr>
          <w:b/>
        </w:rPr>
        <w:tab/>
        <w:t>BIBLE TEACHING</w:t>
      </w:r>
    </w:p>
    <w:p w14:paraId="383472E4" w14:textId="77777777" w:rsidR="003342E5" w:rsidRPr="00802808" w:rsidRDefault="003342E5" w:rsidP="0019378F">
      <w:pPr>
        <w:spacing w:after="0" w:line="240" w:lineRule="auto"/>
        <w:jc w:val="both"/>
        <w:rPr>
          <w:b/>
        </w:rPr>
      </w:pPr>
    </w:p>
    <w:p w14:paraId="701F55EE" w14:textId="3E2F8FF4" w:rsidR="00D641A8" w:rsidRPr="00802808" w:rsidRDefault="0023209C" w:rsidP="00D641A8">
      <w:pPr>
        <w:widowControl w:val="0"/>
        <w:tabs>
          <w:tab w:val="left" w:pos="1418"/>
        </w:tabs>
        <w:spacing w:after="0" w:line="240" w:lineRule="auto"/>
        <w:jc w:val="both"/>
        <w:rPr>
          <w:rFonts w:cstheme="minorHAnsi"/>
        </w:rPr>
      </w:pPr>
      <w:bookmarkStart w:id="15" w:name="_Hlk522374596"/>
      <w:r w:rsidRPr="00802808">
        <w:rPr>
          <w:rFonts w:cstheme="minorHAnsi"/>
        </w:rPr>
        <w:t>In this lesson</w:t>
      </w:r>
      <w:r w:rsidR="004D5648" w:rsidRPr="00802808">
        <w:rPr>
          <w:rFonts w:cstheme="minorHAnsi"/>
        </w:rPr>
        <w:t>,</w:t>
      </w:r>
      <w:r w:rsidRPr="00802808">
        <w:rPr>
          <w:rFonts w:cstheme="minorHAnsi"/>
        </w:rPr>
        <w:t xml:space="preserve"> we will</w:t>
      </w:r>
      <w:r w:rsidR="00D641A8" w:rsidRPr="00802808">
        <w:rPr>
          <w:rFonts w:cstheme="minorHAnsi"/>
        </w:rPr>
        <w:t xml:space="preserve"> look at some familiar verses from the Gospel of John that give us insight into the mechanism of self-hate. These verses also encourage us to continually present ourselves to the light of examination in the courtroom of our soul so that we can learn how to cooperate with God and fulfill our business. Our business is to deal with our fear, reorient to our true glory, and reveal the </w:t>
      </w:r>
      <w:r w:rsidR="00F54730" w:rsidRPr="00802808">
        <w:rPr>
          <w:rFonts w:cstheme="minorHAnsi"/>
        </w:rPr>
        <w:t>divine nature</w:t>
      </w:r>
      <w:r w:rsidR="00D641A8" w:rsidRPr="00802808">
        <w:rPr>
          <w:rFonts w:cstheme="minorHAnsi"/>
        </w:rPr>
        <w:t xml:space="preserve"> that God has given to us, His creatures. </w:t>
      </w:r>
    </w:p>
    <w:bookmarkEnd w:id="15"/>
    <w:p w14:paraId="2657F4CB" w14:textId="77777777" w:rsidR="002A7A3C" w:rsidRPr="00802808" w:rsidRDefault="002A7A3C" w:rsidP="0019378F">
      <w:pPr>
        <w:spacing w:after="0" w:line="240" w:lineRule="auto"/>
        <w:jc w:val="both"/>
      </w:pPr>
    </w:p>
    <w:p w14:paraId="1756E265" w14:textId="26BE3095" w:rsidR="007B1F48" w:rsidRPr="00802808" w:rsidRDefault="007B1F48" w:rsidP="0019378F">
      <w:pPr>
        <w:spacing w:after="0" w:line="240" w:lineRule="auto"/>
        <w:jc w:val="both"/>
      </w:pPr>
      <w:r w:rsidRPr="00802808">
        <w:t xml:space="preserve">Let’s now read </w:t>
      </w:r>
      <w:r w:rsidRPr="00802808">
        <w:rPr>
          <w:b/>
        </w:rPr>
        <w:t>John 3:16</w:t>
      </w:r>
      <w:r w:rsidR="00790F99" w:rsidRPr="00802808">
        <w:rPr>
          <w:b/>
        </w:rPr>
        <w:t>–</w:t>
      </w:r>
      <w:r w:rsidRPr="00802808">
        <w:rPr>
          <w:b/>
        </w:rPr>
        <w:t>21</w:t>
      </w:r>
      <w:r w:rsidRPr="00802808">
        <w:t xml:space="preserve"> in </w:t>
      </w:r>
      <w:r w:rsidR="00596EB0" w:rsidRPr="00802808">
        <w:t xml:space="preserve">my </w:t>
      </w:r>
      <w:r w:rsidRPr="00802808">
        <w:t xml:space="preserve">paraphrase. In the </w:t>
      </w:r>
      <w:r w:rsidR="00787A0F" w:rsidRPr="00802808">
        <w:t>preceding</w:t>
      </w:r>
      <w:r w:rsidRPr="00802808">
        <w:t xml:space="preserve"> verses, Jesus has been talking to Nicodemus about </w:t>
      </w:r>
      <w:r w:rsidR="004D5648" w:rsidRPr="00802808">
        <w:t>being born again</w:t>
      </w:r>
      <w:r w:rsidR="005A4F95" w:rsidRPr="00802808">
        <w:t>. Poor</w:t>
      </w:r>
      <w:r w:rsidRPr="00802808">
        <w:t xml:space="preserve"> Nicodemus seems to be feeling some self-hate</w:t>
      </w:r>
      <w:r w:rsidR="005A4F95" w:rsidRPr="00802808">
        <w:t>, and</w:t>
      </w:r>
      <w:r w:rsidRPr="00802808">
        <w:t xml:space="preserve"> Jesus </w:t>
      </w:r>
      <w:r w:rsidR="00DC7FB6" w:rsidRPr="00802808">
        <w:t>addresses</w:t>
      </w:r>
      <w:r w:rsidRPr="00802808">
        <w:t xml:space="preserve"> those feelings. </w:t>
      </w:r>
    </w:p>
    <w:p w14:paraId="4A1A1BE6" w14:textId="77777777" w:rsidR="00D641A8" w:rsidRPr="00802808" w:rsidRDefault="00D641A8" w:rsidP="00D641A8">
      <w:pPr>
        <w:tabs>
          <w:tab w:val="left" w:pos="1418"/>
        </w:tabs>
        <w:spacing w:after="0" w:line="240" w:lineRule="auto"/>
        <w:jc w:val="both"/>
        <w:rPr>
          <w:rFonts w:cstheme="minorHAnsi"/>
        </w:rPr>
      </w:pPr>
    </w:p>
    <w:p w14:paraId="53084ABF" w14:textId="77777777" w:rsidR="007352C1" w:rsidRDefault="007352C1" w:rsidP="007352C1">
      <w:pPr>
        <w:tabs>
          <w:tab w:val="left" w:pos="1418"/>
        </w:tabs>
        <w:spacing w:after="0" w:line="240" w:lineRule="auto"/>
        <w:ind w:left="720" w:right="720"/>
        <w:jc w:val="both"/>
        <w:rPr>
          <w:rFonts w:eastAsia="Arial" w:cstheme="minorHAnsi"/>
          <w:color w:val="000000"/>
        </w:rPr>
      </w:pPr>
      <w:bookmarkStart w:id="16" w:name="_Hlk490778863"/>
      <w:bookmarkStart w:id="17" w:name="_Hlk522288754"/>
      <w:r w:rsidRPr="004914E0">
        <w:rPr>
          <w:rFonts w:eastAsia="Arial" w:cstheme="minorHAnsi"/>
          <w:color w:val="000000"/>
          <w:vertAlign w:val="superscript"/>
        </w:rPr>
        <w:t>16</w:t>
      </w:r>
      <w:r w:rsidRPr="004914E0">
        <w:rPr>
          <w:rFonts w:eastAsia="Arial" w:cstheme="minorHAnsi"/>
          <w:color w:val="000000"/>
        </w:rPr>
        <w:t xml:space="preserve">God loved this sick world so much that He gave to the world the only child of His nature, His Son, so that everyone who trusts Him with their lives shall not be ruined or destroyed </w:t>
      </w:r>
      <w:r w:rsidRPr="007352C1">
        <w:rPr>
          <w:rFonts w:eastAsia="Arial" w:cstheme="minorHAnsi"/>
          <w:color w:val="000000"/>
        </w:rPr>
        <w:lastRenderedPageBreak/>
        <w:t xml:space="preserve">but live an eternal life. </w:t>
      </w:r>
      <w:r w:rsidRPr="007352C1">
        <w:rPr>
          <w:rFonts w:eastAsia="Arial" w:cstheme="minorHAnsi"/>
          <w:color w:val="000000"/>
          <w:vertAlign w:val="superscript"/>
        </w:rPr>
        <w:t>17</w:t>
      </w:r>
      <w:r w:rsidRPr="007352C1">
        <w:rPr>
          <w:rFonts w:eastAsia="Arial" w:cstheme="minorHAnsi"/>
          <w:color w:val="000000"/>
        </w:rPr>
        <w:t xml:space="preserve">Let me explain. God did not send His Son into this sick world to decide against the world; God sent His Son so that the world might be rescued through Him. </w:t>
      </w:r>
      <w:r w:rsidRPr="007352C1">
        <w:rPr>
          <w:rFonts w:eastAsia="Arial" w:cstheme="minorHAnsi"/>
          <w:color w:val="000000"/>
          <w:vertAlign w:val="superscript"/>
        </w:rPr>
        <w:t>18</w:t>
      </w:r>
      <w:r w:rsidRPr="007352C1">
        <w:rPr>
          <w:rFonts w:eastAsia="Arial" w:cstheme="minorHAnsi"/>
          <w:color w:val="000000"/>
        </w:rPr>
        <w:t>There is no judgment against a person who trusts the Son, but those who do not trust Him are already decided against. They are becoming ruined and destroyed because they have not trusted in the character and authority of the only Son of God. </w:t>
      </w:r>
      <w:r w:rsidRPr="007352C1">
        <w:rPr>
          <w:rFonts w:eastAsia="Arial" w:cstheme="minorHAnsi"/>
          <w:color w:val="000000"/>
          <w:vertAlign w:val="superscript"/>
        </w:rPr>
        <w:t>19</w:t>
      </w:r>
      <w:r w:rsidRPr="007352C1">
        <w:rPr>
          <w:rFonts w:eastAsia="Arial" w:cstheme="minorHAnsi"/>
          <w:color w:val="000000"/>
        </w:rPr>
        <w:t>And</w:t>
      </w:r>
      <w:r w:rsidRPr="007352C1">
        <w:rPr>
          <w:rFonts w:eastAsia="Arial" w:cstheme="minorHAnsi"/>
          <w:color w:val="000000"/>
          <w:vertAlign w:val="superscript"/>
        </w:rPr>
        <w:t xml:space="preserve"> </w:t>
      </w:r>
      <w:r w:rsidRPr="007352C1">
        <w:rPr>
          <w:rFonts w:eastAsia="Arial" w:cstheme="minorHAnsi"/>
          <w:color w:val="000000"/>
        </w:rPr>
        <w:t xml:space="preserve">this is that judgment: the light has come into this sick world, and people, out of their own character and choice, loved the darkness rather than the light because their beliefs and actions were misoriented, causing pain and trouble for everyone. </w:t>
      </w:r>
      <w:bookmarkStart w:id="18" w:name="_Hlk112406586"/>
      <w:r w:rsidRPr="007352C1">
        <w:rPr>
          <w:rFonts w:eastAsia="Arial" w:cstheme="minorHAnsi"/>
          <w:color w:val="000000"/>
          <w:vertAlign w:val="superscript"/>
        </w:rPr>
        <w:t>20</w:t>
      </w:r>
      <w:r w:rsidRPr="007352C1">
        <w:rPr>
          <w:rFonts w:eastAsia="Arial" w:cstheme="minorHAnsi"/>
          <w:color w:val="000000"/>
        </w:rPr>
        <w:t xml:space="preserve">For those who do worthless things hate the light and do not come to the light because they fear that their deeds will be shown to be what they </w:t>
      </w:r>
      <w:proofErr w:type="gramStart"/>
      <w:r w:rsidRPr="007352C1">
        <w:rPr>
          <w:rFonts w:eastAsia="Arial" w:cstheme="minorHAnsi"/>
          <w:color w:val="000000"/>
        </w:rPr>
        <w:t>actually are</w:t>
      </w:r>
      <w:proofErr w:type="gramEnd"/>
      <w:r w:rsidRPr="007352C1">
        <w:rPr>
          <w:rFonts w:eastAsia="Arial" w:cstheme="minorHAnsi"/>
          <w:color w:val="000000"/>
        </w:rPr>
        <w:t xml:space="preserve">—worthless and producing nothing of real value. </w:t>
      </w:r>
      <w:r w:rsidRPr="007352C1">
        <w:rPr>
          <w:rFonts w:eastAsia="Arial" w:cstheme="minorHAnsi"/>
          <w:color w:val="000000"/>
          <w:vertAlign w:val="superscript"/>
        </w:rPr>
        <w:t>21</w:t>
      </w:r>
      <w:r w:rsidRPr="007352C1">
        <w:rPr>
          <w:rFonts w:eastAsia="Arial" w:cstheme="minorHAnsi"/>
          <w:color w:val="000000"/>
        </w:rPr>
        <w:t xml:space="preserve">But the one who is a doer of the truth comes to </w:t>
      </w:r>
      <w:proofErr w:type="gramStart"/>
      <w:r w:rsidRPr="007352C1">
        <w:rPr>
          <w:rFonts w:eastAsia="Arial" w:cstheme="minorHAnsi"/>
          <w:color w:val="000000"/>
        </w:rPr>
        <w:t>more and more</w:t>
      </w:r>
      <w:proofErr w:type="gramEnd"/>
      <w:r w:rsidRPr="007352C1">
        <w:rPr>
          <w:rFonts w:eastAsia="Arial" w:cstheme="minorHAnsi"/>
          <w:color w:val="000000"/>
        </w:rPr>
        <w:t xml:space="preserve"> light so that his or her deeds may be revealed for what they are—the result of hard work and the fulfillment of their own business in God</w:t>
      </w:r>
      <w:bookmarkEnd w:id="16"/>
      <w:r w:rsidRPr="007352C1">
        <w:rPr>
          <w:rFonts w:eastAsia="Arial" w:cstheme="minorHAnsi"/>
          <w:color w:val="000000"/>
        </w:rPr>
        <w:t>.</w:t>
      </w:r>
      <w:bookmarkEnd w:id="18"/>
    </w:p>
    <w:p w14:paraId="40999575" w14:textId="77777777" w:rsidR="007352C1" w:rsidRPr="004914E0" w:rsidRDefault="007352C1" w:rsidP="007352C1">
      <w:pPr>
        <w:tabs>
          <w:tab w:val="left" w:pos="1418"/>
        </w:tabs>
        <w:spacing w:after="0" w:line="240" w:lineRule="auto"/>
        <w:ind w:left="720" w:right="720"/>
        <w:jc w:val="both"/>
        <w:rPr>
          <w:rFonts w:eastAsia="Arial" w:cstheme="minorHAnsi"/>
          <w:color w:val="000000"/>
        </w:rPr>
      </w:pPr>
    </w:p>
    <w:bookmarkEnd w:id="17"/>
    <w:p w14:paraId="37B6789B" w14:textId="51AFD9AA" w:rsidR="007806BF" w:rsidRPr="00802808" w:rsidRDefault="007806BF" w:rsidP="0019378F">
      <w:pPr>
        <w:spacing w:after="0" w:line="240" w:lineRule="auto"/>
        <w:jc w:val="both"/>
        <w:rPr>
          <w:rFonts w:eastAsia="Arial" w:cstheme="minorHAnsi"/>
          <w:color w:val="000000"/>
        </w:rPr>
      </w:pPr>
      <w:r w:rsidRPr="00802808">
        <w:rPr>
          <w:rFonts w:eastAsia="Arial" w:cstheme="minorHAnsi"/>
          <w:color w:val="000000"/>
        </w:rPr>
        <w:t>Take a deep breath.</w:t>
      </w:r>
    </w:p>
    <w:p w14:paraId="6E3DAFBE" w14:textId="77777777" w:rsidR="00D41EF4" w:rsidRPr="00802808" w:rsidRDefault="00D41EF4" w:rsidP="0019378F">
      <w:pPr>
        <w:spacing w:after="0" w:line="240" w:lineRule="auto"/>
        <w:jc w:val="both"/>
        <w:rPr>
          <w:rFonts w:eastAsia="Arial" w:cstheme="minorHAnsi"/>
          <w:color w:val="000000"/>
        </w:rPr>
      </w:pPr>
    </w:p>
    <w:p w14:paraId="153EDAEF" w14:textId="6A300D5E" w:rsidR="005A4F95" w:rsidRPr="00802808" w:rsidRDefault="005A4F95" w:rsidP="005A4F95">
      <w:pPr>
        <w:tabs>
          <w:tab w:val="left" w:pos="1418"/>
        </w:tabs>
        <w:spacing w:after="0" w:line="240" w:lineRule="auto"/>
        <w:jc w:val="both"/>
        <w:rPr>
          <w:rFonts w:cstheme="minorHAnsi"/>
        </w:rPr>
      </w:pPr>
      <w:r w:rsidRPr="00802808">
        <w:rPr>
          <w:rFonts w:cstheme="minorHAnsi"/>
        </w:rPr>
        <w:t xml:space="preserve">Although John often uses the word judgment in this passage, it is evident that God isn’t judging anyone. Quite the contrary! It is we who are judging ourselves. When we studied </w:t>
      </w:r>
      <w:r w:rsidRPr="00802808">
        <w:rPr>
          <w:rFonts w:cstheme="minorHAnsi"/>
          <w:i/>
        </w:rPr>
        <w:t xml:space="preserve">Neurosis and Human Growth </w:t>
      </w:r>
      <w:r w:rsidRPr="00802808">
        <w:rPr>
          <w:rFonts w:cstheme="minorHAnsi"/>
        </w:rPr>
        <w:t>together, we felt exposed</w:t>
      </w:r>
      <w:r w:rsidR="00BA237C" w:rsidRPr="00802808">
        <w:rPr>
          <w:rFonts w:cstheme="minorHAnsi"/>
        </w:rPr>
        <w:t>. The</w:t>
      </w:r>
      <w:r w:rsidRPr="00802808">
        <w:rPr>
          <w:rFonts w:cstheme="minorHAnsi"/>
        </w:rPr>
        <w:t xml:space="preserve"> book shone a light on our illusions and pride</w:t>
      </w:r>
      <w:r w:rsidR="00BA237C" w:rsidRPr="00802808">
        <w:rPr>
          <w:rFonts w:cstheme="minorHAnsi"/>
        </w:rPr>
        <w:t>, and w</w:t>
      </w:r>
      <w:r w:rsidRPr="00802808">
        <w:rPr>
          <w:rFonts w:cstheme="minorHAnsi"/>
        </w:rPr>
        <w:t xml:space="preserve">e may have experienced some symptoms of self-hate, like feeling bored or overwhelmed, or perhaps angry or dismayed. In the same way, when we read about the life of Jesus or compare our choices to those of an oriented person, we judge ourselves and </w:t>
      </w:r>
      <w:r w:rsidR="0023209C" w:rsidRPr="00802808">
        <w:rPr>
          <w:rFonts w:cstheme="minorHAnsi"/>
        </w:rPr>
        <w:t>may</w:t>
      </w:r>
      <w:r w:rsidRPr="00802808">
        <w:rPr>
          <w:rFonts w:cstheme="minorHAnsi"/>
        </w:rPr>
        <w:t xml:space="preserve"> feel some shame. In the light of oriented understanding, this reaction is quite natural, but we take it a step further</w:t>
      </w:r>
      <w:r w:rsidR="00EA2325" w:rsidRPr="00802808">
        <w:rPr>
          <w:rFonts w:cstheme="minorHAnsi"/>
        </w:rPr>
        <w:t>—</w:t>
      </w:r>
      <w:r w:rsidRPr="00802808">
        <w:rPr>
          <w:rFonts w:cstheme="minorHAnsi"/>
        </w:rPr>
        <w:t xml:space="preserve">we condemn ourselves. We compare our own misoriented choices to what we now </w:t>
      </w:r>
      <w:bookmarkStart w:id="19" w:name="_Hlk112406608"/>
      <w:r w:rsidR="00FB39AA" w:rsidRPr="00802808">
        <w:rPr>
          <w:rFonts w:cstheme="minorHAnsi"/>
        </w:rPr>
        <w:t>recognize</w:t>
      </w:r>
      <w:r w:rsidRPr="00802808">
        <w:rPr>
          <w:rFonts w:cstheme="minorHAnsi"/>
        </w:rPr>
        <w:t xml:space="preserve"> as oriented and healthy, and we find ourselves wanting, or falling short. </w:t>
      </w:r>
      <w:bookmarkEnd w:id="19"/>
      <w:r w:rsidRPr="00802808">
        <w:rPr>
          <w:rFonts w:cstheme="minorHAnsi"/>
        </w:rPr>
        <w:t>We might then judge self-examination as bad, reject it, and even hate it. Or we might run away because we simply prefer to go on as we are. So, we see in this passage that self-judgment is really the result of a kind of exposure; we are exposed to light that shows us who we actually are—and we don’t like it.</w:t>
      </w:r>
      <w:r w:rsidRPr="00802808" w:rsidDel="000A4D67">
        <w:rPr>
          <w:rFonts w:cstheme="minorHAnsi"/>
        </w:rPr>
        <w:t xml:space="preserve"> </w:t>
      </w:r>
    </w:p>
    <w:p w14:paraId="697EA88C" w14:textId="0FE70003" w:rsidR="005A4F95" w:rsidRPr="00802808" w:rsidRDefault="005A4F95" w:rsidP="0019378F">
      <w:pPr>
        <w:spacing w:after="0" w:line="240" w:lineRule="auto"/>
        <w:jc w:val="both"/>
      </w:pPr>
    </w:p>
    <w:p w14:paraId="32B5D1AD" w14:textId="2BEF4DD7" w:rsidR="001A5324" w:rsidRPr="00802808" w:rsidRDefault="001A5324" w:rsidP="001A5324">
      <w:pPr>
        <w:spacing w:after="0" w:line="240" w:lineRule="auto"/>
        <w:jc w:val="both"/>
      </w:pPr>
      <w:r w:rsidRPr="00802808">
        <w:t>When we start to approach the light of exposure, we can feel quite uncomfortable, sorrowful, angry, or even numb. We begin to see the worthlessness of choosing a neurotic path to gain a sense of value, and we recognize that we have poured a huge amount of resources into efforts that achieved nothing of real value. It is grievous, and we can feel remorse. Our neurotic development has damaged our True Self and the True Self of others, and we have obstructed God’s purposes in this world. We can accept that truth without hating ourselves, because God has provided an advocate in Jesus</w:t>
      </w:r>
      <w:r w:rsidR="00F3021B" w:rsidRPr="00802808">
        <w:t>. Our</w:t>
      </w:r>
      <w:r w:rsidRPr="00802808">
        <w:t xml:space="preserve"> misoriented choices are no surprise to Him. We most likely came to the light as soon as we were ready to do so, and if</w:t>
      </w:r>
      <w:r w:rsidR="007A2004" w:rsidRPr="00802808">
        <w:t xml:space="preserve"> </w:t>
      </w:r>
      <w:r w:rsidRPr="00802808">
        <w:t xml:space="preserve">we needed to wander in worthlessness for a time before entering the light, we can be thankful that our wanderings helped us get here. </w:t>
      </w:r>
      <w:r w:rsidR="007A2004" w:rsidRPr="00802808">
        <w:t>Thos</w:t>
      </w:r>
      <w:r w:rsidR="00DB630B" w:rsidRPr="00802808">
        <w:t>e</w:t>
      </w:r>
      <w:r w:rsidRPr="00802808">
        <w:t xml:space="preserve"> neurotic efforts were not so worthless after all. You can have confidence that, given the table that was set before you, you came to this place of healing as soon as you could. You are far ahead of the vast majority of people who never get here at all.</w:t>
      </w:r>
    </w:p>
    <w:p w14:paraId="2BF824C5" w14:textId="77777777" w:rsidR="008D1D5B" w:rsidRPr="00802808" w:rsidRDefault="008D1D5B" w:rsidP="0019378F">
      <w:pPr>
        <w:spacing w:after="0" w:line="240" w:lineRule="auto"/>
        <w:jc w:val="both"/>
      </w:pPr>
    </w:p>
    <w:p w14:paraId="1141FEB5" w14:textId="0BE89A05" w:rsidR="005A4F95" w:rsidRDefault="006E37A8" w:rsidP="0019378F">
      <w:pPr>
        <w:spacing w:after="0" w:line="240" w:lineRule="auto"/>
        <w:jc w:val="both"/>
      </w:pPr>
      <w:r w:rsidRPr="00802808">
        <w:rPr>
          <w:rFonts w:cstheme="minorHAnsi"/>
        </w:rPr>
        <w:t xml:space="preserve">So, what is John saying here about judgment? </w:t>
      </w:r>
      <w:r w:rsidRPr="00802808">
        <w:t xml:space="preserve">Let’s look at this passage in terms of our KF purpose, which is to restore the True Self. </w:t>
      </w:r>
      <w:r w:rsidR="00172632" w:rsidRPr="00802808">
        <w:rPr>
          <w:rFonts w:cstheme="minorHAnsi"/>
        </w:rPr>
        <w:t>As I learn to trust Jesus, I experience His gracious character and stop judging myself. I am able to rest in His authority as the only Righteous Judge</w:t>
      </w:r>
      <w:r w:rsidR="008E56E7" w:rsidRPr="00802808">
        <w:rPr>
          <w:rFonts w:cstheme="minorHAnsi"/>
        </w:rPr>
        <w:t xml:space="preserve"> because</w:t>
      </w:r>
      <w:r w:rsidR="007D7208" w:rsidRPr="00802808">
        <w:rPr>
          <w:rFonts w:cstheme="minorHAnsi"/>
        </w:rPr>
        <w:t xml:space="preserve"> </w:t>
      </w:r>
      <w:r w:rsidR="00172632" w:rsidRPr="00802808">
        <w:rPr>
          <w:rFonts w:cstheme="minorHAnsi"/>
        </w:rPr>
        <w:t>I know that He is not judging me. I acknowledge that I am His creature. I understand that my business is to allow myself to be rescued and to cooperate with Him as, together, we restore my True Self</w:t>
      </w:r>
      <w:r w:rsidR="00E33D4D" w:rsidRPr="00802808">
        <w:t>.</w:t>
      </w:r>
      <w:r w:rsidR="00225B93" w:rsidRPr="00802808">
        <w:t xml:space="preserve"> </w:t>
      </w:r>
      <w:r w:rsidR="00F70A6C" w:rsidRPr="00802808">
        <w:rPr>
          <w:rFonts w:cstheme="minorHAnsi"/>
        </w:rPr>
        <w:t xml:space="preserve">God has declared </w:t>
      </w:r>
      <w:r w:rsidR="009B5A45" w:rsidRPr="00802808">
        <w:rPr>
          <w:rFonts w:cstheme="minorHAnsi"/>
        </w:rPr>
        <w:t xml:space="preserve">me </w:t>
      </w:r>
      <w:r w:rsidR="00F70A6C" w:rsidRPr="00802808">
        <w:rPr>
          <w:rFonts w:cstheme="minorHAnsi"/>
        </w:rPr>
        <w:t xml:space="preserve">to be safe from condemnation, so it is not </w:t>
      </w:r>
      <w:r w:rsidR="009B5A45" w:rsidRPr="00802808">
        <w:rPr>
          <w:rFonts w:cstheme="minorHAnsi"/>
        </w:rPr>
        <w:t xml:space="preserve">my </w:t>
      </w:r>
      <w:r w:rsidR="00F70A6C" w:rsidRPr="00802808">
        <w:rPr>
          <w:rFonts w:cstheme="minorHAnsi"/>
        </w:rPr>
        <w:t xml:space="preserve">business to heap self-hate on </w:t>
      </w:r>
      <w:r w:rsidR="009B5A45" w:rsidRPr="00802808">
        <w:rPr>
          <w:rFonts w:cstheme="minorHAnsi"/>
        </w:rPr>
        <w:t>myself</w:t>
      </w:r>
      <w:r w:rsidR="009F6FB2" w:rsidRPr="00802808">
        <w:t>.</w:t>
      </w:r>
      <w:r w:rsidR="00D641A8" w:rsidRPr="00802808">
        <w:rPr>
          <w:rStyle w:val="EndnoteReference"/>
        </w:rPr>
        <w:endnoteReference w:id="3"/>
      </w:r>
      <w:r w:rsidR="0045511F" w:rsidRPr="00802808">
        <w:t xml:space="preserve"> </w:t>
      </w:r>
      <w:r w:rsidR="009F6FB2" w:rsidRPr="00802808">
        <w:t>The more that I understand His authority and my business, the more</w:t>
      </w:r>
      <w:r w:rsidR="0045511F" w:rsidRPr="00802808">
        <w:t xml:space="preserve"> vision and</w:t>
      </w:r>
      <w:r w:rsidR="00E33D4D" w:rsidRPr="00802808">
        <w:t xml:space="preserve"> courage</w:t>
      </w:r>
      <w:r w:rsidR="009F6FB2" w:rsidRPr="00802808">
        <w:t xml:space="preserve"> I have</w:t>
      </w:r>
      <w:r w:rsidR="00E33D4D" w:rsidRPr="00802808">
        <w:t xml:space="preserve"> to </w:t>
      </w:r>
      <w:r w:rsidR="009F6FB2" w:rsidRPr="00802808">
        <w:t>take the Believe It Path</w:t>
      </w:r>
      <w:r w:rsidR="00E33D4D" w:rsidRPr="00802808">
        <w:t xml:space="preserve"> </w:t>
      </w:r>
      <w:r w:rsidR="00CC154A" w:rsidRPr="00802808">
        <w:t xml:space="preserve">instead of </w:t>
      </w:r>
      <w:r w:rsidR="00CC154A" w:rsidRPr="00802808">
        <w:lastRenderedPageBreak/>
        <w:t>judging</w:t>
      </w:r>
      <w:r w:rsidR="009F6FB2" w:rsidRPr="00802808">
        <w:t xml:space="preserve"> myself or others</w:t>
      </w:r>
      <w:r w:rsidR="00E33D4D" w:rsidRPr="00802808">
        <w:t xml:space="preserve">. </w:t>
      </w:r>
      <w:r w:rsidR="0045511F" w:rsidRPr="00802808">
        <w:t xml:space="preserve">I know that Jesus is the Great Shepherd </w:t>
      </w:r>
      <w:r w:rsidR="001011C4" w:rsidRPr="00802808">
        <w:t>who</w:t>
      </w:r>
      <w:r w:rsidR="0045511F" w:rsidRPr="00802808">
        <w:t xml:space="preserve"> will </w:t>
      </w:r>
      <w:r w:rsidR="00E33D4D" w:rsidRPr="00802808">
        <w:t>guide me back to my True Self</w:t>
      </w:r>
      <w:r w:rsidR="00E77B4B" w:rsidRPr="00802808">
        <w:t xml:space="preserve"> if I cooperate with Him</w:t>
      </w:r>
      <w:r w:rsidR="00E33D4D" w:rsidRPr="00802808">
        <w:t xml:space="preserve">. </w:t>
      </w:r>
    </w:p>
    <w:p w14:paraId="6F874F25" w14:textId="77777777" w:rsidR="005A3559" w:rsidRPr="00802808" w:rsidRDefault="005A3559" w:rsidP="0019378F">
      <w:pPr>
        <w:spacing w:after="0" w:line="240" w:lineRule="auto"/>
        <w:jc w:val="both"/>
      </w:pPr>
    </w:p>
    <w:p w14:paraId="7043E74F" w14:textId="5ACB9634" w:rsidR="005A4F95" w:rsidRPr="00802808" w:rsidRDefault="005A4F95" w:rsidP="005A4F95">
      <w:pPr>
        <w:tabs>
          <w:tab w:val="left" w:pos="1418"/>
        </w:tabs>
        <w:spacing w:after="0" w:line="240" w:lineRule="auto"/>
        <w:jc w:val="both"/>
        <w:rPr>
          <w:rFonts w:cstheme="minorHAnsi"/>
        </w:rPr>
      </w:pPr>
      <w:r w:rsidRPr="00802808">
        <w:rPr>
          <w:rFonts w:cstheme="minorHAnsi"/>
        </w:rPr>
        <w:t xml:space="preserve">If you do not believe or trust Jesus, you cannot cooperate with Him because, frankly, you are too afraid to do so. You </w:t>
      </w:r>
      <w:r w:rsidR="00CC154A" w:rsidRPr="00802808">
        <w:rPr>
          <w:rFonts w:cstheme="minorHAnsi"/>
        </w:rPr>
        <w:t xml:space="preserve">yourself </w:t>
      </w:r>
      <w:r w:rsidRPr="00802808">
        <w:rPr>
          <w:rFonts w:cstheme="minorHAnsi"/>
        </w:rPr>
        <w:t>are the only god that you recognize. In your mind, you alone have the authority to judge</w:t>
      </w:r>
      <w:r w:rsidR="003957D5" w:rsidRPr="00802808">
        <w:rPr>
          <w:rFonts w:cstheme="minorHAnsi"/>
        </w:rPr>
        <w:t>,</w:t>
      </w:r>
      <w:r w:rsidRPr="00802808">
        <w:rPr>
          <w:rFonts w:cstheme="minorHAnsi"/>
        </w:rPr>
        <w:t xml:space="preserve"> and you judge everything, including yourself, according to the standards imposed by your Idol. As a result, you </w:t>
      </w:r>
      <w:r w:rsidR="004A23CA" w:rsidRPr="00802808">
        <w:rPr>
          <w:rFonts w:cstheme="minorHAnsi"/>
        </w:rPr>
        <w:t>live</w:t>
      </w:r>
      <w:r w:rsidRPr="00802808">
        <w:rPr>
          <w:rFonts w:cstheme="minorHAnsi"/>
        </w:rPr>
        <w:t xml:space="preserve"> in a state of constant self-judgment and self-hate. When you are not trusting Jesus, you are trapped in the black box of your pride system. </w:t>
      </w:r>
      <w:r w:rsidR="0009152A" w:rsidRPr="00802808">
        <w:rPr>
          <w:rFonts w:cstheme="minorHAnsi"/>
        </w:rPr>
        <w:t xml:space="preserve">Your mind is attached to what is illusion and what </w:t>
      </w:r>
      <w:r w:rsidR="0009152A" w:rsidRPr="00802808">
        <w:rPr>
          <w:rFonts w:cstheme="minorHAnsi"/>
          <w:i/>
          <w:iCs/>
        </w:rPr>
        <w:t>should</w:t>
      </w:r>
      <w:r w:rsidR="0009152A" w:rsidRPr="00802808">
        <w:rPr>
          <w:rFonts w:cstheme="minorHAnsi"/>
        </w:rPr>
        <w:t xml:space="preserve"> be rather than open to what is real and what </w:t>
      </w:r>
      <w:r w:rsidR="0009152A" w:rsidRPr="00802808">
        <w:rPr>
          <w:rFonts w:cstheme="minorHAnsi"/>
          <w:i/>
          <w:iCs/>
        </w:rPr>
        <w:t>could</w:t>
      </w:r>
      <w:r w:rsidR="0009152A" w:rsidRPr="00802808">
        <w:rPr>
          <w:rFonts w:cstheme="minorHAnsi"/>
        </w:rPr>
        <w:t xml:space="preserve"> be. You prefer the darkness of your cherished illusions and rebelliously choose to avoid the light because you do not want the truth about your misorientation to be exposed.</w:t>
      </w:r>
    </w:p>
    <w:p w14:paraId="63E3BCE8" w14:textId="77777777" w:rsidR="005A4F95" w:rsidRPr="00802808" w:rsidRDefault="005A4F95" w:rsidP="005A4F95">
      <w:pPr>
        <w:tabs>
          <w:tab w:val="left" w:pos="1418"/>
        </w:tabs>
        <w:spacing w:after="0" w:line="240" w:lineRule="auto"/>
        <w:jc w:val="both"/>
        <w:rPr>
          <w:rFonts w:cstheme="minorHAnsi"/>
        </w:rPr>
      </w:pPr>
    </w:p>
    <w:p w14:paraId="24CBB478" w14:textId="6035F2A8" w:rsidR="00B00DD1" w:rsidRPr="00802808" w:rsidRDefault="00B00DD1" w:rsidP="00B00DD1">
      <w:pPr>
        <w:spacing w:after="0" w:line="240" w:lineRule="auto"/>
        <w:jc w:val="both"/>
      </w:pPr>
      <w:bookmarkStart w:id="20" w:name="_Hlk522647201"/>
      <w:r w:rsidRPr="00802808">
        <w:t>In our efforts to excuse our misoriented behavior, we organize sin in a hierarchy of badness. Evaluating degrees of badness supports pride</w:t>
      </w:r>
      <w:r w:rsidR="009F7686" w:rsidRPr="00802808">
        <w:t xml:space="preserve"> and avoids</w:t>
      </w:r>
      <w:r w:rsidRPr="00802808">
        <w:t xml:space="preserve"> the truth about how damaging our brand of misorientation is. The truth is, no one gets away with anything. All misorientation hurts. The word </w:t>
      </w:r>
      <w:r w:rsidRPr="00802808">
        <w:rPr>
          <w:i/>
        </w:rPr>
        <w:t>evil</w:t>
      </w:r>
      <w:r w:rsidRPr="00802808">
        <w:t xml:space="preserve"> seems worse than the word </w:t>
      </w:r>
      <w:r w:rsidRPr="00802808">
        <w:rPr>
          <w:i/>
        </w:rPr>
        <w:t>harm</w:t>
      </w:r>
      <w:r w:rsidRPr="00802808">
        <w:t xml:space="preserve"> in our language, but in Greek these two words are the same. I prefer to use the term</w:t>
      </w:r>
      <w:r w:rsidR="009F7686" w:rsidRPr="00802808">
        <w:t>s</w:t>
      </w:r>
      <w:r w:rsidRPr="00802808">
        <w:t xml:space="preserve"> </w:t>
      </w:r>
      <w:r w:rsidRPr="00802808">
        <w:rPr>
          <w:i/>
        </w:rPr>
        <w:t>misoriented</w:t>
      </w:r>
      <w:r w:rsidRPr="00802808">
        <w:t xml:space="preserve"> </w:t>
      </w:r>
      <w:r w:rsidR="009F7686" w:rsidRPr="00802808">
        <w:t xml:space="preserve">and </w:t>
      </w:r>
      <w:r w:rsidR="009F7686" w:rsidRPr="00802808">
        <w:rPr>
          <w:i/>
          <w:iCs/>
        </w:rPr>
        <w:t>misorientation</w:t>
      </w:r>
      <w:r w:rsidR="009F7686" w:rsidRPr="00802808">
        <w:t xml:space="preserve"> </w:t>
      </w:r>
      <w:r w:rsidRPr="00802808">
        <w:t>rather than words like</w:t>
      </w:r>
      <w:r w:rsidRPr="00802808">
        <w:rPr>
          <w:i/>
        </w:rPr>
        <w:t xml:space="preserve"> sin</w:t>
      </w:r>
      <w:r w:rsidRPr="00802808">
        <w:t>,</w:t>
      </w:r>
      <w:r w:rsidRPr="00802808">
        <w:rPr>
          <w:i/>
        </w:rPr>
        <w:t xml:space="preserve"> bad</w:t>
      </w:r>
      <w:r w:rsidRPr="00802808">
        <w:t>,</w:t>
      </w:r>
      <w:r w:rsidRPr="00802808">
        <w:rPr>
          <w:i/>
        </w:rPr>
        <w:t xml:space="preserve"> harmful, </w:t>
      </w:r>
      <w:r w:rsidRPr="00802808">
        <w:t>or</w:t>
      </w:r>
      <w:r w:rsidRPr="00802808">
        <w:rPr>
          <w:i/>
        </w:rPr>
        <w:t xml:space="preserve"> evil</w:t>
      </w:r>
      <w:r w:rsidRPr="00802808">
        <w:t xml:space="preserve"> because I am trying to convey a state of general disharmony with God and the Creation rather than implying a hierarchy of badness. The reality is that all misorientation is bad; it is harmful to our glory, to the Creation, and to God’s purposes. Whenever we choose misorientation, we fall short of the glory of God. </w:t>
      </w:r>
    </w:p>
    <w:p w14:paraId="2F14A5F3" w14:textId="77777777" w:rsidR="003E46AB" w:rsidRPr="00802808" w:rsidRDefault="003E46AB" w:rsidP="0019378F">
      <w:pPr>
        <w:spacing w:after="0" w:line="240" w:lineRule="auto"/>
        <w:jc w:val="both"/>
      </w:pPr>
    </w:p>
    <w:p w14:paraId="649E4DFA" w14:textId="41F06DEE" w:rsidR="000778C7" w:rsidRPr="00802808" w:rsidRDefault="000778C7" w:rsidP="0019378F">
      <w:pPr>
        <w:spacing w:after="0" w:line="240" w:lineRule="auto"/>
        <w:jc w:val="both"/>
        <w:rPr>
          <w:iCs/>
        </w:rPr>
      </w:pPr>
      <w:bookmarkStart w:id="21" w:name="_Hlk112406681"/>
      <w:bookmarkEnd w:id="20"/>
      <w:r w:rsidRPr="00802808">
        <w:rPr>
          <w:iCs/>
        </w:rPr>
        <w:t>With Jesus as our Advocate</w:t>
      </w:r>
      <w:r w:rsidR="00946E67" w:rsidRPr="00802808">
        <w:rPr>
          <w:iCs/>
        </w:rPr>
        <w:t xml:space="preserve"> in the courtroom of our soul</w:t>
      </w:r>
      <w:r w:rsidRPr="00802808">
        <w:rPr>
          <w:iCs/>
        </w:rPr>
        <w:t>, we have the courage to step into the light and allow our misorientation to be revealed and healed</w:t>
      </w:r>
      <w:r w:rsidR="00FC1099" w:rsidRPr="00802808">
        <w:rPr>
          <w:iCs/>
        </w:rPr>
        <w:t>—and a</w:t>
      </w:r>
      <w:r w:rsidRPr="00802808">
        <w:rPr>
          <w:iCs/>
        </w:rPr>
        <w:t xml:space="preserve">s we dare to reveal more and more of who we are, we discover more and more </w:t>
      </w:r>
      <w:r w:rsidR="00EA2325" w:rsidRPr="00802808">
        <w:rPr>
          <w:iCs/>
        </w:rPr>
        <w:t>of</w:t>
      </w:r>
      <w:r w:rsidRPr="00802808">
        <w:rPr>
          <w:iCs/>
        </w:rPr>
        <w:t xml:space="preserve"> </w:t>
      </w:r>
      <w:r w:rsidR="0099583C" w:rsidRPr="00802808">
        <w:rPr>
          <w:iCs/>
        </w:rPr>
        <w:t>who He is</w:t>
      </w:r>
      <w:r w:rsidR="00FC1099" w:rsidRPr="00802808">
        <w:rPr>
          <w:iCs/>
        </w:rPr>
        <w:t>.</w:t>
      </w:r>
      <w:r w:rsidR="00FC1099" w:rsidRPr="00802808">
        <w:rPr>
          <w:rStyle w:val="EndnoteReference"/>
          <w:iCs/>
        </w:rPr>
        <w:endnoteReference w:id="4"/>
      </w:r>
    </w:p>
    <w:bookmarkEnd w:id="21"/>
    <w:p w14:paraId="2822628A" w14:textId="77777777" w:rsidR="000778C7" w:rsidRPr="00802808" w:rsidRDefault="000778C7" w:rsidP="0019378F">
      <w:pPr>
        <w:spacing w:after="0" w:line="240" w:lineRule="auto"/>
        <w:jc w:val="both"/>
        <w:rPr>
          <w:iCs/>
        </w:rPr>
      </w:pPr>
    </w:p>
    <w:p w14:paraId="52F376F1" w14:textId="77777777" w:rsidR="00FC1099" w:rsidRPr="00802808" w:rsidRDefault="005A4F95" w:rsidP="005A4F95">
      <w:pPr>
        <w:tabs>
          <w:tab w:val="left" w:pos="1418"/>
        </w:tabs>
        <w:spacing w:after="0" w:line="240" w:lineRule="auto"/>
        <w:jc w:val="both"/>
        <w:rPr>
          <w:rFonts w:cstheme="minorHAnsi"/>
        </w:rPr>
      </w:pPr>
      <w:bookmarkStart w:id="22" w:name="_Hlk490780519"/>
      <w:r w:rsidRPr="00802808">
        <w:rPr>
          <w:rFonts w:cstheme="minorHAnsi"/>
        </w:rPr>
        <w:t>In Karis Fellowships, we have chosen to come to the light</w:t>
      </w:r>
      <w:r w:rsidR="00F54730" w:rsidRPr="00802808">
        <w:rPr>
          <w:rFonts w:cstheme="minorHAnsi"/>
        </w:rPr>
        <w:t xml:space="preserve"> in order </w:t>
      </w:r>
      <w:r w:rsidRPr="00802808">
        <w:rPr>
          <w:rFonts w:cstheme="minorHAnsi"/>
        </w:rPr>
        <w:t xml:space="preserve">to have the truth about our deeds revealed. </w:t>
      </w:r>
      <w:r w:rsidR="00CC154A" w:rsidRPr="00802808">
        <w:rPr>
          <w:rFonts w:cstheme="minorHAnsi"/>
        </w:rPr>
        <w:t xml:space="preserve">Those </w:t>
      </w:r>
      <w:r w:rsidRPr="00802808">
        <w:rPr>
          <w:rFonts w:cstheme="minorHAnsi"/>
        </w:rPr>
        <w:t xml:space="preserve">deeds may be far from oriented, but what we do with our deeds is quite remarkable and unique: we bring our deeds to the light so that, together with Jesus, we can examine them and find healing. We </w:t>
      </w:r>
      <w:r w:rsidR="006E37A8" w:rsidRPr="00802808">
        <w:rPr>
          <w:rFonts w:cstheme="minorHAnsi"/>
        </w:rPr>
        <w:t>are no longer living</w:t>
      </w:r>
      <w:r w:rsidRPr="00802808">
        <w:rPr>
          <w:rFonts w:cstheme="minorHAnsi"/>
        </w:rPr>
        <w:t xml:space="preserve"> on autopilot, compulsively running away from the light and seeking the comfort and oblivion of darkness. This is a gigantic step forward. In the light, we examine our choices and desires and </w:t>
      </w:r>
      <w:bookmarkStart w:id="23" w:name="_Hlk522271713"/>
      <w:r w:rsidRPr="00802808">
        <w:rPr>
          <w:rFonts w:cstheme="minorHAnsi"/>
        </w:rPr>
        <w:t xml:space="preserve">ask ourselves, “Is this the outcome I want?” </w:t>
      </w:r>
      <w:bookmarkEnd w:id="23"/>
      <w:r w:rsidRPr="00802808">
        <w:rPr>
          <w:rFonts w:cstheme="minorHAnsi"/>
        </w:rPr>
        <w:t xml:space="preserve">If the outcome is not what we want, we set about exploring our healing and </w:t>
      </w:r>
      <w:r w:rsidR="00F54730" w:rsidRPr="00802808">
        <w:rPr>
          <w:rFonts w:cstheme="minorHAnsi"/>
        </w:rPr>
        <w:t xml:space="preserve">begin </w:t>
      </w:r>
      <w:r w:rsidRPr="00802808">
        <w:rPr>
          <w:rFonts w:cstheme="minorHAnsi"/>
        </w:rPr>
        <w:t xml:space="preserve">training hard. We learn to stop repeating the misoriented patterns of the past, and we build new patterns of thought and action that will produce oriented outcomes for our future. </w:t>
      </w:r>
      <w:bookmarkEnd w:id="22"/>
    </w:p>
    <w:p w14:paraId="1EC06D14" w14:textId="77777777" w:rsidR="00FC1099" w:rsidRPr="00802808" w:rsidRDefault="00FC1099" w:rsidP="005A4F95">
      <w:pPr>
        <w:tabs>
          <w:tab w:val="left" w:pos="1418"/>
        </w:tabs>
        <w:spacing w:after="0" w:line="240" w:lineRule="auto"/>
        <w:jc w:val="both"/>
        <w:rPr>
          <w:rFonts w:cstheme="minorHAnsi"/>
        </w:rPr>
      </w:pPr>
    </w:p>
    <w:p w14:paraId="13251BEB" w14:textId="7C0C3BF2" w:rsidR="005A4F95" w:rsidRPr="00802808" w:rsidRDefault="005A4F95" w:rsidP="005A4F95">
      <w:pPr>
        <w:tabs>
          <w:tab w:val="left" w:pos="1418"/>
        </w:tabs>
        <w:spacing w:after="0" w:line="240" w:lineRule="auto"/>
        <w:jc w:val="both"/>
        <w:rPr>
          <w:rFonts w:cstheme="minorHAnsi"/>
        </w:rPr>
      </w:pPr>
      <w:r w:rsidRPr="00802808">
        <w:rPr>
          <w:rFonts w:cstheme="minorHAnsi"/>
        </w:rPr>
        <w:t>When you are in self-hate about some deed</w:t>
      </w:r>
      <w:r w:rsidR="00BC5254" w:rsidRPr="00802808">
        <w:rPr>
          <w:rFonts w:cstheme="minorHAnsi"/>
        </w:rPr>
        <w:t xml:space="preserve">, </w:t>
      </w:r>
      <w:r w:rsidR="00FC1099" w:rsidRPr="00802808">
        <w:rPr>
          <w:rFonts w:cstheme="minorHAnsi"/>
        </w:rPr>
        <w:t>choice,</w:t>
      </w:r>
      <w:r w:rsidRPr="00802808">
        <w:rPr>
          <w:rFonts w:cstheme="minorHAnsi"/>
        </w:rPr>
        <w:t xml:space="preserve"> or some kind of limitation, remember to appreciate the efforts you have made to grow and to change. Your efforts are of extraordinary value for they declare to the whole world the hope of the Gospel—the hope that we can grow and change, that we are not stuck, that we are not slaves. Growth means that we are alive, and anything that is truly alive reveals and declares the glory of God. </w:t>
      </w:r>
    </w:p>
    <w:p w14:paraId="2A2CBF2E" w14:textId="77777777" w:rsidR="00225B93" w:rsidRPr="00802808" w:rsidRDefault="00225B93" w:rsidP="0019378F">
      <w:pPr>
        <w:spacing w:after="0" w:line="240" w:lineRule="auto"/>
        <w:jc w:val="both"/>
      </w:pPr>
    </w:p>
    <w:p w14:paraId="11AF0767" w14:textId="77777777" w:rsidR="003342E5" w:rsidRPr="00802808" w:rsidRDefault="00225B93" w:rsidP="0019378F">
      <w:pPr>
        <w:spacing w:after="0" w:line="240" w:lineRule="auto"/>
        <w:jc w:val="both"/>
      </w:pPr>
      <w:r w:rsidRPr="00802808">
        <w:t>Our prayer might go something like t</w:t>
      </w:r>
      <w:r w:rsidR="00897B28" w:rsidRPr="00802808">
        <w:t xml:space="preserve">his: </w:t>
      </w:r>
    </w:p>
    <w:p w14:paraId="02BBBD09" w14:textId="77777777" w:rsidR="003342E5" w:rsidRPr="00802808" w:rsidRDefault="003342E5" w:rsidP="0019378F">
      <w:pPr>
        <w:spacing w:after="0" w:line="240" w:lineRule="auto"/>
        <w:jc w:val="both"/>
      </w:pPr>
    </w:p>
    <w:p w14:paraId="774FA1BD" w14:textId="3F3750C5" w:rsidR="0045511F" w:rsidRPr="00802808" w:rsidRDefault="00897B28" w:rsidP="0019378F">
      <w:pPr>
        <w:spacing w:after="0" w:line="240" w:lineRule="auto"/>
        <w:jc w:val="center"/>
        <w:rPr>
          <w:i/>
        </w:rPr>
      </w:pPr>
      <w:r w:rsidRPr="00802808">
        <w:rPr>
          <w:i/>
        </w:rPr>
        <w:t xml:space="preserve">Father, </w:t>
      </w:r>
      <w:r w:rsidR="00D41EF4" w:rsidRPr="00802808">
        <w:rPr>
          <w:i/>
        </w:rPr>
        <w:t xml:space="preserve">kindly </w:t>
      </w:r>
      <w:r w:rsidR="0066711E" w:rsidRPr="00802808">
        <w:rPr>
          <w:i/>
        </w:rPr>
        <w:t xml:space="preserve">lead </w:t>
      </w:r>
      <w:r w:rsidR="0061397E" w:rsidRPr="00802808">
        <w:rPr>
          <w:i/>
        </w:rPr>
        <w:t>me to the light</w:t>
      </w:r>
      <w:r w:rsidR="00F3021B" w:rsidRPr="00802808">
        <w:rPr>
          <w:i/>
        </w:rPr>
        <w:t xml:space="preserve"> so</w:t>
      </w:r>
      <w:r w:rsidR="0061397E" w:rsidRPr="00802808">
        <w:rPr>
          <w:i/>
        </w:rPr>
        <w:t xml:space="preserve"> that I might be truly alive</w:t>
      </w:r>
      <w:r w:rsidR="00225B93" w:rsidRPr="00802808">
        <w:rPr>
          <w:i/>
        </w:rPr>
        <w:t xml:space="preserve">. </w:t>
      </w:r>
      <w:r w:rsidRPr="00802808">
        <w:rPr>
          <w:i/>
        </w:rPr>
        <w:t>(Repeat)</w:t>
      </w:r>
    </w:p>
    <w:p w14:paraId="44FCB497" w14:textId="77777777" w:rsidR="00570D5B" w:rsidRPr="00802808" w:rsidRDefault="00570D5B" w:rsidP="0019378F">
      <w:pPr>
        <w:spacing w:after="0" w:line="240" w:lineRule="auto"/>
        <w:jc w:val="both"/>
      </w:pPr>
    </w:p>
    <w:p w14:paraId="2DA8E909" w14:textId="77777777" w:rsidR="001011C4" w:rsidRPr="00802808" w:rsidRDefault="001011C4" w:rsidP="0019378F">
      <w:pPr>
        <w:spacing w:after="0" w:line="240" w:lineRule="auto"/>
        <w:jc w:val="both"/>
      </w:pPr>
      <w:r w:rsidRPr="00802808">
        <w:t>Take a deep breath.</w:t>
      </w:r>
    </w:p>
    <w:p w14:paraId="6DB680F9" w14:textId="76933D4C" w:rsidR="00790F99" w:rsidRPr="00802808" w:rsidRDefault="00790F99" w:rsidP="00790F99">
      <w:pPr>
        <w:spacing w:after="0" w:line="240" w:lineRule="auto"/>
        <w:jc w:val="both"/>
        <w:rPr>
          <w:rFonts w:cstheme="minorHAnsi"/>
          <w:i/>
          <w:color w:val="000000"/>
        </w:rPr>
      </w:pPr>
      <w:r w:rsidRPr="00802808">
        <w:rPr>
          <w:rFonts w:cstheme="minorHAnsi"/>
          <w:i/>
          <w:color w:val="000000"/>
        </w:rPr>
        <w:t xml:space="preserve">(If time permits, ask, “Does anyone have comments or questions about </w:t>
      </w:r>
      <w:r w:rsidR="00103BBA" w:rsidRPr="00802808">
        <w:rPr>
          <w:rFonts w:cstheme="minorHAnsi"/>
          <w:i/>
          <w:color w:val="000000"/>
        </w:rPr>
        <w:t xml:space="preserve">the </w:t>
      </w:r>
      <w:r w:rsidRPr="00802808">
        <w:rPr>
          <w:rFonts w:cstheme="minorHAnsi"/>
          <w:i/>
          <w:color w:val="000000"/>
        </w:rPr>
        <w:t>Bible teaching?”)</w:t>
      </w:r>
    </w:p>
    <w:p w14:paraId="6E97E58A" w14:textId="77777777" w:rsidR="0045511F" w:rsidRPr="00802808" w:rsidRDefault="0045511F" w:rsidP="0019378F">
      <w:pPr>
        <w:spacing w:after="0" w:line="240" w:lineRule="auto"/>
        <w:jc w:val="both"/>
      </w:pPr>
    </w:p>
    <w:p w14:paraId="544DE10F" w14:textId="77777777" w:rsidR="00285B9A" w:rsidRPr="00802808" w:rsidRDefault="00436A93" w:rsidP="0019378F">
      <w:pPr>
        <w:spacing w:after="0" w:line="240" w:lineRule="auto"/>
        <w:jc w:val="both"/>
        <w:rPr>
          <w:b/>
        </w:rPr>
      </w:pPr>
      <w:r w:rsidRPr="00802808">
        <w:rPr>
          <w:b/>
        </w:rPr>
        <w:t>1:10</w:t>
      </w:r>
      <w:r w:rsidR="00285B9A" w:rsidRPr="00802808">
        <w:rPr>
          <w:b/>
        </w:rPr>
        <w:t xml:space="preserve"> </w:t>
      </w:r>
      <w:r w:rsidR="00285B9A" w:rsidRPr="00802808">
        <w:rPr>
          <w:b/>
        </w:rPr>
        <w:tab/>
        <w:t>INTEGRATION</w:t>
      </w:r>
    </w:p>
    <w:p w14:paraId="3C5EA8A0" w14:textId="77777777" w:rsidR="00AF20F9" w:rsidRPr="00802808" w:rsidRDefault="00AF20F9" w:rsidP="0019378F">
      <w:pPr>
        <w:spacing w:after="0" w:line="240" w:lineRule="auto"/>
        <w:jc w:val="both"/>
        <w:rPr>
          <w:i/>
        </w:rPr>
      </w:pPr>
      <w:r w:rsidRPr="00802808">
        <w:lastRenderedPageBreak/>
        <w:t xml:space="preserve">Sip some clean water and prepare to take some notes. </w:t>
      </w:r>
      <w:r w:rsidRPr="00802808">
        <w:rPr>
          <w:i/>
        </w:rPr>
        <w:t>(Pause)</w:t>
      </w:r>
      <w:r w:rsidRPr="00802808">
        <w:t xml:space="preserve"> Assume a meditation posture</w:t>
      </w:r>
      <w:r w:rsidR="0049002E" w:rsidRPr="00802808">
        <w:t>,</w:t>
      </w:r>
      <w:r w:rsidRPr="00802808">
        <w:t xml:space="preserve"> and breathe. </w:t>
      </w:r>
      <w:r w:rsidRPr="00802808">
        <w:rPr>
          <w:i/>
        </w:rPr>
        <w:t xml:space="preserve">(Pause </w:t>
      </w:r>
      <w:r w:rsidR="0019378F" w:rsidRPr="00802808">
        <w:rPr>
          <w:i/>
        </w:rPr>
        <w:t xml:space="preserve">for </w:t>
      </w:r>
      <w:r w:rsidR="0049002E" w:rsidRPr="00802808">
        <w:rPr>
          <w:i/>
        </w:rPr>
        <w:t xml:space="preserve">10 </w:t>
      </w:r>
      <w:r w:rsidRPr="00802808">
        <w:rPr>
          <w:i/>
        </w:rPr>
        <w:t>seconds)</w:t>
      </w:r>
    </w:p>
    <w:p w14:paraId="29B92A9C" w14:textId="77777777" w:rsidR="005A3559" w:rsidRDefault="005A3559" w:rsidP="0019378F">
      <w:pPr>
        <w:spacing w:after="0" w:line="240" w:lineRule="auto"/>
        <w:jc w:val="both"/>
      </w:pPr>
    </w:p>
    <w:p w14:paraId="0D8F37CE" w14:textId="0F617B05" w:rsidR="00AF20F9" w:rsidRPr="00802808" w:rsidRDefault="00085436" w:rsidP="0019378F">
      <w:pPr>
        <w:spacing w:after="0" w:line="240" w:lineRule="auto"/>
        <w:jc w:val="both"/>
      </w:pPr>
      <w:r w:rsidRPr="00802808">
        <w:t>Here is our integration focus</w:t>
      </w:r>
      <w:r w:rsidR="00AF20F9" w:rsidRPr="00802808">
        <w:t xml:space="preserve">: </w:t>
      </w:r>
      <w:r w:rsidR="00AF20F9" w:rsidRPr="00802808">
        <w:rPr>
          <w:i/>
        </w:rPr>
        <w:t>Consider allowing Jesus to reveal your deeds for what they truly are.</w:t>
      </w:r>
      <w:r w:rsidR="00AF20F9" w:rsidRPr="00802808">
        <w:t xml:space="preserve"> </w:t>
      </w:r>
      <w:r w:rsidR="00AF20F9" w:rsidRPr="00802808">
        <w:rPr>
          <w:i/>
        </w:rPr>
        <w:t xml:space="preserve">(Repeat) </w:t>
      </w:r>
    </w:p>
    <w:p w14:paraId="4A5C9135" w14:textId="657303C7" w:rsidR="00B15002" w:rsidRPr="00802808" w:rsidRDefault="00B15002" w:rsidP="0019378F">
      <w:pPr>
        <w:spacing w:after="0" w:line="240" w:lineRule="auto"/>
        <w:jc w:val="both"/>
      </w:pPr>
      <w:r w:rsidRPr="00802808">
        <w:t>Keep in mind that Jesus does not seek to judge you but to rescue and commend you.</w:t>
      </w:r>
      <w:r w:rsidRPr="00802808">
        <w:rPr>
          <w:i/>
        </w:rPr>
        <w:t xml:space="preserve"> (Pause </w:t>
      </w:r>
      <w:r w:rsidR="0019378F" w:rsidRPr="00802808">
        <w:rPr>
          <w:i/>
        </w:rPr>
        <w:t xml:space="preserve">for </w:t>
      </w:r>
      <w:r w:rsidRPr="00802808">
        <w:rPr>
          <w:i/>
        </w:rPr>
        <w:t>30 seconds)</w:t>
      </w:r>
    </w:p>
    <w:p w14:paraId="5C3B8102" w14:textId="77777777" w:rsidR="00AF20F9" w:rsidRPr="00802808" w:rsidRDefault="00AF20F9" w:rsidP="0019378F">
      <w:pPr>
        <w:spacing w:after="0" w:line="240" w:lineRule="auto"/>
        <w:jc w:val="both"/>
      </w:pPr>
    </w:p>
    <w:p w14:paraId="71D11300" w14:textId="77777777" w:rsidR="00AF20F9" w:rsidRPr="00802808" w:rsidRDefault="00AF20F9" w:rsidP="0019378F">
      <w:pPr>
        <w:spacing w:after="0" w:line="240" w:lineRule="auto"/>
        <w:jc w:val="both"/>
      </w:pPr>
      <w:r w:rsidRPr="00802808">
        <w:rPr>
          <w:b/>
        </w:rPr>
        <w:t>The</w:t>
      </w:r>
      <w:r w:rsidRPr="00802808">
        <w:t xml:space="preserve"> </w:t>
      </w:r>
      <w:r w:rsidRPr="00802808">
        <w:rPr>
          <w:b/>
        </w:rPr>
        <w:t>FAITH</w:t>
      </w:r>
      <w:r w:rsidRPr="00802808">
        <w:t xml:space="preserve"> </w:t>
      </w:r>
      <w:r w:rsidRPr="00802808">
        <w:rPr>
          <w:b/>
        </w:rPr>
        <w:t>Process</w:t>
      </w:r>
    </w:p>
    <w:p w14:paraId="7CD2C8B4" w14:textId="77777777" w:rsidR="00AF20F9" w:rsidRPr="00802808" w:rsidRDefault="00AF20F9" w:rsidP="0019378F">
      <w:pPr>
        <w:spacing w:after="0" w:line="240" w:lineRule="auto"/>
        <w:jc w:val="both"/>
        <w:rPr>
          <w:i/>
        </w:rPr>
      </w:pPr>
      <w:r w:rsidRPr="00802808">
        <w:rPr>
          <w:i/>
        </w:rPr>
        <w:t xml:space="preserve">(Choose </w:t>
      </w:r>
      <w:r w:rsidR="00085436" w:rsidRPr="00802808">
        <w:rPr>
          <w:i/>
        </w:rPr>
        <w:t>from each</w:t>
      </w:r>
      <w:r w:rsidRPr="00802808">
        <w:rPr>
          <w:i/>
        </w:rPr>
        <w:t xml:space="preserve"> section</w:t>
      </w:r>
      <w:r w:rsidR="00085436" w:rsidRPr="00802808">
        <w:rPr>
          <w:i/>
        </w:rPr>
        <w:t xml:space="preserve"> </w:t>
      </w:r>
      <w:r w:rsidR="0049002E" w:rsidRPr="00802808">
        <w:rPr>
          <w:i/>
        </w:rPr>
        <w:t>a few sentences that are meaningful to you</w:t>
      </w:r>
      <w:r w:rsidRPr="00802808">
        <w:rPr>
          <w:i/>
        </w:rPr>
        <w:t>)</w:t>
      </w:r>
      <w:r w:rsidR="00794D92" w:rsidRPr="00802808">
        <w:rPr>
          <w:i/>
        </w:rPr>
        <w:t xml:space="preserve"> </w:t>
      </w:r>
    </w:p>
    <w:p w14:paraId="3D6A9C33" w14:textId="77777777" w:rsidR="00AF20F9" w:rsidRPr="00802808" w:rsidRDefault="00AF20F9" w:rsidP="0019378F">
      <w:pPr>
        <w:spacing w:after="0" w:line="240" w:lineRule="auto"/>
        <w:jc w:val="both"/>
      </w:pPr>
    </w:p>
    <w:p w14:paraId="3DF71F47" w14:textId="77777777" w:rsidR="00AF20F9" w:rsidRPr="00802808" w:rsidRDefault="00AF20F9" w:rsidP="0019378F">
      <w:pPr>
        <w:spacing w:after="0" w:line="240" w:lineRule="auto"/>
        <w:jc w:val="both"/>
        <w:rPr>
          <w:b/>
        </w:rPr>
      </w:pPr>
      <w:r w:rsidRPr="00802808">
        <w:rPr>
          <w:b/>
        </w:rPr>
        <w:t>Feelings</w:t>
      </w:r>
    </w:p>
    <w:p w14:paraId="4C77BCF6" w14:textId="77777777" w:rsidR="00AF20F9" w:rsidRPr="00802808" w:rsidRDefault="00AF20F9" w:rsidP="0019378F">
      <w:pPr>
        <w:spacing w:after="0" w:line="240" w:lineRule="auto"/>
        <w:jc w:val="both"/>
        <w:rPr>
          <w:i/>
        </w:rPr>
      </w:pPr>
      <w:r w:rsidRPr="00802808">
        <w:t xml:space="preserve">As you </w:t>
      </w:r>
      <w:r w:rsidRPr="00802808">
        <w:rPr>
          <w:i/>
        </w:rPr>
        <w:t>consider</w:t>
      </w:r>
      <w:r w:rsidRPr="00802808">
        <w:t xml:space="preserve"> </w:t>
      </w:r>
      <w:r w:rsidRPr="00802808">
        <w:rPr>
          <w:i/>
        </w:rPr>
        <w:t>allowing Jesus to reveal your deeds for what they truly are</w:t>
      </w:r>
      <w:r w:rsidRPr="00802808">
        <w:t xml:space="preserve">, how does it feel? </w:t>
      </w:r>
      <w:r w:rsidRPr="00802808">
        <w:rPr>
          <w:i/>
        </w:rPr>
        <w:t xml:space="preserve">(Pause) </w:t>
      </w:r>
      <w:r w:rsidRPr="00802808">
        <w:t>Your feelings are yours to teach you about yourself, to guide you, and to train you. They can often be uncomfortable. (</w:t>
      </w:r>
      <w:r w:rsidRPr="00802808">
        <w:rPr>
          <w:i/>
        </w:rPr>
        <w:t xml:space="preserve">Pause) </w:t>
      </w:r>
      <w:r w:rsidRPr="00802808">
        <w:t>Just observe your feelings</w:t>
      </w:r>
      <w:r w:rsidR="0049002E" w:rsidRPr="00802808">
        <w:t>,</w:t>
      </w:r>
      <w:r w:rsidRPr="00802808">
        <w:t xml:space="preserve"> and breathe. </w:t>
      </w:r>
      <w:r w:rsidRPr="00802808">
        <w:rPr>
          <w:i/>
        </w:rPr>
        <w:t xml:space="preserve">(Pause </w:t>
      </w:r>
      <w:r w:rsidR="0019378F" w:rsidRPr="00802808">
        <w:rPr>
          <w:i/>
        </w:rPr>
        <w:t xml:space="preserve">for </w:t>
      </w:r>
      <w:r w:rsidRPr="00802808">
        <w:rPr>
          <w:i/>
        </w:rPr>
        <w:t xml:space="preserve">30 seconds) </w:t>
      </w:r>
    </w:p>
    <w:p w14:paraId="13B717E1" w14:textId="77777777" w:rsidR="00BC5254" w:rsidRPr="00802808" w:rsidRDefault="00BC5254" w:rsidP="00A47D25">
      <w:pPr>
        <w:widowControl w:val="0"/>
        <w:spacing w:after="0" w:line="240" w:lineRule="auto"/>
        <w:jc w:val="both"/>
        <w:rPr>
          <w:b/>
        </w:rPr>
      </w:pPr>
    </w:p>
    <w:p w14:paraId="1076216E" w14:textId="2F52BA05" w:rsidR="00AF20F9" w:rsidRPr="00802808" w:rsidRDefault="00AF20F9" w:rsidP="00A47D25">
      <w:pPr>
        <w:widowControl w:val="0"/>
        <w:spacing w:after="0" w:line="240" w:lineRule="auto"/>
        <w:jc w:val="both"/>
        <w:rPr>
          <w:b/>
        </w:rPr>
      </w:pPr>
      <w:r w:rsidRPr="00802808">
        <w:rPr>
          <w:b/>
        </w:rPr>
        <w:t>Awareness without judgment</w:t>
      </w:r>
    </w:p>
    <w:p w14:paraId="1EED34D5" w14:textId="77777777" w:rsidR="00AF20F9" w:rsidRPr="00802808" w:rsidRDefault="00AF20F9" w:rsidP="00A47D25">
      <w:pPr>
        <w:widowControl w:val="0"/>
        <w:spacing w:after="0" w:line="240" w:lineRule="auto"/>
        <w:jc w:val="both"/>
        <w:rPr>
          <w:i/>
        </w:rPr>
      </w:pPr>
      <w:r w:rsidRPr="00802808">
        <w:t xml:space="preserve">Hold your experience in your awareness. You might notice a compulsion to push thoughts or feelings away, </w:t>
      </w:r>
      <w:r w:rsidR="0049002E" w:rsidRPr="00802808">
        <w:t xml:space="preserve">to </w:t>
      </w:r>
      <w:r w:rsidRPr="00802808">
        <w:t xml:space="preserve">judge them, or </w:t>
      </w:r>
      <w:r w:rsidR="0049002E" w:rsidRPr="00802808">
        <w:t xml:space="preserve">to </w:t>
      </w:r>
      <w:r w:rsidRPr="00802808">
        <w:t xml:space="preserve">justify them. </w:t>
      </w:r>
      <w:r w:rsidR="0049002E" w:rsidRPr="00802808">
        <w:t>W</w:t>
      </w:r>
      <w:r w:rsidR="00B15002" w:rsidRPr="00802808">
        <w:t>e</w:t>
      </w:r>
      <w:r w:rsidR="0049002E" w:rsidRPr="00802808">
        <w:t xml:space="preserve"> </w:t>
      </w:r>
      <w:r w:rsidRPr="00802808">
        <w:t xml:space="preserve">often flush feelings or thoughts from </w:t>
      </w:r>
      <w:r w:rsidR="0049002E" w:rsidRPr="00802808">
        <w:t xml:space="preserve">our </w:t>
      </w:r>
      <w:r w:rsidR="00B15002" w:rsidRPr="00802808">
        <w:t xml:space="preserve">awareness </w:t>
      </w:r>
      <w:r w:rsidRPr="00802808">
        <w:t xml:space="preserve">before they have a chance to teach </w:t>
      </w:r>
      <w:r w:rsidR="0049002E" w:rsidRPr="00802808">
        <w:t xml:space="preserve">us </w:t>
      </w:r>
      <w:r w:rsidRPr="00802808">
        <w:t xml:space="preserve">and stretch </w:t>
      </w:r>
      <w:r w:rsidR="0049002E" w:rsidRPr="00802808">
        <w:t>us</w:t>
      </w:r>
      <w:r w:rsidRPr="00802808">
        <w:t xml:space="preserve">. Gently observe whatever you may be experiencing as you </w:t>
      </w:r>
      <w:r w:rsidRPr="00802808">
        <w:rPr>
          <w:i/>
        </w:rPr>
        <w:t>consider allowing Jesus to reveal your deeds for what they truly are</w:t>
      </w:r>
      <w:r w:rsidRPr="00802808">
        <w:t xml:space="preserve">. </w:t>
      </w:r>
      <w:r w:rsidRPr="00802808">
        <w:rPr>
          <w:i/>
        </w:rPr>
        <w:t xml:space="preserve">(Pause) </w:t>
      </w:r>
      <w:r w:rsidRPr="00802808">
        <w:t xml:space="preserve">Give yourself permission now to </w:t>
      </w:r>
      <w:r w:rsidR="00B15002" w:rsidRPr="00802808">
        <w:t>explore your thoughts and feelings</w:t>
      </w:r>
      <w:r w:rsidR="0049002E" w:rsidRPr="00802808">
        <w:t xml:space="preserve"> </w:t>
      </w:r>
      <w:r w:rsidRPr="00802808">
        <w:t xml:space="preserve">without judgment, and breathe. </w:t>
      </w:r>
      <w:r w:rsidRPr="00802808">
        <w:rPr>
          <w:i/>
        </w:rPr>
        <w:t xml:space="preserve">(Pause </w:t>
      </w:r>
      <w:r w:rsidR="0019378F" w:rsidRPr="00802808">
        <w:rPr>
          <w:i/>
        </w:rPr>
        <w:t xml:space="preserve">for </w:t>
      </w:r>
      <w:r w:rsidRPr="00802808">
        <w:rPr>
          <w:i/>
        </w:rPr>
        <w:t>30 seconds)</w:t>
      </w:r>
    </w:p>
    <w:p w14:paraId="0D1087E1" w14:textId="77777777" w:rsidR="00AF20F9" w:rsidRPr="00802808" w:rsidRDefault="00AF20F9" w:rsidP="0019378F">
      <w:pPr>
        <w:spacing w:after="0" w:line="240" w:lineRule="auto"/>
        <w:jc w:val="both"/>
      </w:pPr>
    </w:p>
    <w:p w14:paraId="4E397491" w14:textId="77777777" w:rsidR="00AF20F9" w:rsidRPr="00802808" w:rsidRDefault="00AF20F9" w:rsidP="0019378F">
      <w:pPr>
        <w:spacing w:after="0" w:line="240" w:lineRule="auto"/>
        <w:jc w:val="both"/>
        <w:rPr>
          <w:b/>
        </w:rPr>
      </w:pPr>
      <w:r w:rsidRPr="00802808">
        <w:rPr>
          <w:b/>
        </w:rPr>
        <w:t>Inquiry</w:t>
      </w:r>
      <w:r w:rsidR="00085436" w:rsidRPr="00802808">
        <w:rPr>
          <w:b/>
        </w:rPr>
        <w:t xml:space="preserve">: What </w:t>
      </w:r>
      <w:r w:rsidRPr="00802808">
        <w:rPr>
          <w:b/>
        </w:rPr>
        <w:t>is my body saying?</w:t>
      </w:r>
    </w:p>
    <w:p w14:paraId="0D39B080" w14:textId="0B55B342" w:rsidR="00AF20F9" w:rsidRPr="00802808" w:rsidRDefault="00AF20F9" w:rsidP="0019378F">
      <w:pPr>
        <w:spacing w:after="0" w:line="240" w:lineRule="auto"/>
        <w:jc w:val="both"/>
      </w:pPr>
      <w:r w:rsidRPr="00802808">
        <w:t xml:space="preserve">Bring your attention to your body and notice what it is doing when you </w:t>
      </w:r>
      <w:r w:rsidRPr="00802808">
        <w:rPr>
          <w:i/>
        </w:rPr>
        <w:t>consider</w:t>
      </w:r>
      <w:r w:rsidRPr="00802808">
        <w:t xml:space="preserve"> </w:t>
      </w:r>
      <w:r w:rsidRPr="00802808">
        <w:rPr>
          <w:i/>
        </w:rPr>
        <w:t xml:space="preserve">allowing Jesus to reveal your deeds for what they truly are. </w:t>
      </w:r>
      <w:r w:rsidRPr="00802808">
        <w:t xml:space="preserve">What sensations are there? </w:t>
      </w:r>
      <w:r w:rsidRPr="00802808">
        <w:rPr>
          <w:i/>
        </w:rPr>
        <w:t xml:space="preserve">(Pause) </w:t>
      </w:r>
      <w:r w:rsidRPr="00802808">
        <w:t xml:space="preserve">Your body is always talking to you. You may not understand its language right now, but you can observe. </w:t>
      </w:r>
      <w:bookmarkStart w:id="24" w:name="_Hlk17112510"/>
      <w:r w:rsidRPr="00802808">
        <w:t>For example</w:t>
      </w:r>
      <w:r w:rsidR="00B00DD1" w:rsidRPr="00802808">
        <w:t>,</w:t>
      </w:r>
      <w:r w:rsidRPr="00802808">
        <w:t xml:space="preserve"> you might recognize what relief or dismay</w:t>
      </w:r>
      <w:r w:rsidR="00B00DD1" w:rsidRPr="00802808">
        <w:t>, or perhaps anxiety or curiosity,</w:t>
      </w:r>
      <w:r w:rsidRPr="00802808">
        <w:t xml:space="preserve"> feels like in your body. Breathe. </w:t>
      </w:r>
      <w:r w:rsidRPr="00802808">
        <w:rPr>
          <w:i/>
        </w:rPr>
        <w:t xml:space="preserve">(Pause </w:t>
      </w:r>
      <w:r w:rsidR="0019378F" w:rsidRPr="00802808">
        <w:rPr>
          <w:i/>
        </w:rPr>
        <w:t xml:space="preserve">for </w:t>
      </w:r>
      <w:r w:rsidRPr="00802808">
        <w:rPr>
          <w:i/>
        </w:rPr>
        <w:t>30 seconds)</w:t>
      </w:r>
      <w:bookmarkEnd w:id="24"/>
    </w:p>
    <w:p w14:paraId="7934DF76" w14:textId="77777777" w:rsidR="00AF20F9" w:rsidRPr="00802808" w:rsidRDefault="00AF20F9" w:rsidP="0019378F">
      <w:pPr>
        <w:spacing w:after="0" w:line="240" w:lineRule="auto"/>
        <w:jc w:val="both"/>
      </w:pPr>
    </w:p>
    <w:p w14:paraId="7C6D9E36" w14:textId="77777777" w:rsidR="00AF20F9" w:rsidRPr="00802808" w:rsidRDefault="00AF20F9" w:rsidP="0019378F">
      <w:pPr>
        <w:spacing w:after="0" w:line="240" w:lineRule="auto"/>
        <w:jc w:val="both"/>
        <w:rPr>
          <w:b/>
        </w:rPr>
      </w:pPr>
      <w:r w:rsidRPr="00802808">
        <w:rPr>
          <w:b/>
        </w:rPr>
        <w:t>Talk to Jesus</w:t>
      </w:r>
    </w:p>
    <w:p w14:paraId="145B70A3" w14:textId="77777777" w:rsidR="00AF20F9" w:rsidRPr="00802808" w:rsidRDefault="00AF20F9" w:rsidP="0019378F">
      <w:pPr>
        <w:spacing w:after="0" w:line="240" w:lineRule="auto"/>
        <w:jc w:val="both"/>
        <w:rPr>
          <w:i/>
        </w:rPr>
      </w:pPr>
      <w:r w:rsidRPr="00802808">
        <w:t xml:space="preserve">You might imagine that you are leaning back in the </w:t>
      </w:r>
      <w:r w:rsidR="00085436" w:rsidRPr="00802808">
        <w:t xml:space="preserve">safe and loving </w:t>
      </w:r>
      <w:r w:rsidRPr="00802808">
        <w:t xml:space="preserve">arms of Jesus as together you </w:t>
      </w:r>
      <w:r w:rsidRPr="00802808">
        <w:rPr>
          <w:i/>
        </w:rPr>
        <w:t>consider</w:t>
      </w:r>
      <w:r w:rsidRPr="00802808">
        <w:t xml:space="preserve"> </w:t>
      </w:r>
      <w:r w:rsidRPr="00802808">
        <w:rPr>
          <w:i/>
        </w:rPr>
        <w:t>allowing Him to reveal your deeds for what they truly are</w:t>
      </w:r>
      <w:r w:rsidRPr="00802808">
        <w:t xml:space="preserve">. Are you comfortable, uncomfortable, or </w:t>
      </w:r>
      <w:r w:rsidR="00085436" w:rsidRPr="00802808">
        <w:t xml:space="preserve">do you </w:t>
      </w:r>
      <w:r w:rsidRPr="00802808">
        <w:t xml:space="preserve">feel numb? Just observe. </w:t>
      </w:r>
      <w:r w:rsidRPr="00802808">
        <w:rPr>
          <w:i/>
        </w:rPr>
        <w:t>(Pause)</w:t>
      </w:r>
      <w:r w:rsidRPr="00802808">
        <w:t xml:space="preserve"> Do you judge the exposure of your deeds as good or evil? </w:t>
      </w:r>
      <w:r w:rsidRPr="00802808">
        <w:rPr>
          <w:i/>
        </w:rPr>
        <w:t xml:space="preserve">(Pause) </w:t>
      </w:r>
      <w:r w:rsidRPr="00802808">
        <w:t xml:space="preserve">Are you afraid of something? Do you hope for something? </w:t>
      </w:r>
      <w:r w:rsidRPr="00802808">
        <w:rPr>
          <w:i/>
        </w:rPr>
        <w:t xml:space="preserve">(Pause) </w:t>
      </w:r>
      <w:r w:rsidRPr="00802808">
        <w:t xml:space="preserve">Observe your responses as just information, and breathe with </w:t>
      </w:r>
      <w:r w:rsidR="0049002E" w:rsidRPr="00802808">
        <w:t xml:space="preserve">a </w:t>
      </w:r>
      <w:r w:rsidRPr="00802808">
        <w:t xml:space="preserve">long exhaling breath. </w:t>
      </w:r>
      <w:r w:rsidRPr="00802808">
        <w:rPr>
          <w:i/>
        </w:rPr>
        <w:t xml:space="preserve">(Pause </w:t>
      </w:r>
      <w:r w:rsidR="0019378F" w:rsidRPr="00802808">
        <w:rPr>
          <w:i/>
        </w:rPr>
        <w:t xml:space="preserve">for </w:t>
      </w:r>
      <w:r w:rsidRPr="00802808">
        <w:rPr>
          <w:i/>
        </w:rPr>
        <w:t>30 seconds)</w:t>
      </w:r>
    </w:p>
    <w:p w14:paraId="12FCC9CD" w14:textId="77777777" w:rsidR="00AF20F9" w:rsidRPr="00802808" w:rsidRDefault="00AF20F9" w:rsidP="0019378F">
      <w:pPr>
        <w:spacing w:after="0" w:line="240" w:lineRule="auto"/>
        <w:jc w:val="both"/>
      </w:pPr>
    </w:p>
    <w:p w14:paraId="06D673E0" w14:textId="77777777" w:rsidR="00AF20F9" w:rsidRPr="00802808" w:rsidRDefault="00AF20F9" w:rsidP="0019378F">
      <w:pPr>
        <w:spacing w:after="0" w:line="240" w:lineRule="auto"/>
        <w:jc w:val="both"/>
        <w:rPr>
          <w:b/>
        </w:rPr>
      </w:pPr>
      <w:r w:rsidRPr="00802808">
        <w:rPr>
          <w:b/>
        </w:rPr>
        <w:t>Heal</w:t>
      </w:r>
    </w:p>
    <w:p w14:paraId="6C2806E7" w14:textId="1CFB26A0" w:rsidR="00AF20F9" w:rsidRPr="00802808" w:rsidRDefault="00AF20F9" w:rsidP="0019378F">
      <w:pPr>
        <w:spacing w:after="0" w:line="240" w:lineRule="auto"/>
        <w:jc w:val="both"/>
        <w:rPr>
          <w:i/>
        </w:rPr>
      </w:pPr>
      <w:r w:rsidRPr="00802808">
        <w:t>As you breathe</w:t>
      </w:r>
      <w:r w:rsidR="00B61D2D" w:rsidRPr="00802808">
        <w:t>,</w:t>
      </w:r>
      <w:r w:rsidRPr="00802808">
        <w:t xml:space="preserve"> repeat to yourself the word </w:t>
      </w:r>
      <w:r w:rsidR="005A4F95" w:rsidRPr="00802808">
        <w:rPr>
          <w:i/>
        </w:rPr>
        <w:t>W</w:t>
      </w:r>
      <w:r w:rsidRPr="00802808">
        <w:rPr>
          <w:i/>
        </w:rPr>
        <w:t>elcome</w:t>
      </w:r>
      <w:r w:rsidRPr="00802808">
        <w:t xml:space="preserve">. </w:t>
      </w:r>
      <w:r w:rsidRPr="00802808">
        <w:rPr>
          <w:i/>
        </w:rPr>
        <w:t xml:space="preserve">(Pause </w:t>
      </w:r>
      <w:r w:rsidR="0019378F" w:rsidRPr="00802808">
        <w:rPr>
          <w:i/>
        </w:rPr>
        <w:t xml:space="preserve">for </w:t>
      </w:r>
      <w:r w:rsidRPr="00802808">
        <w:rPr>
          <w:i/>
        </w:rPr>
        <w:t xml:space="preserve">10 seconds) </w:t>
      </w:r>
    </w:p>
    <w:p w14:paraId="569DC467" w14:textId="77777777" w:rsidR="0049002E" w:rsidRPr="00802808" w:rsidRDefault="0049002E" w:rsidP="0019378F">
      <w:pPr>
        <w:spacing w:after="0" w:line="240" w:lineRule="auto"/>
        <w:jc w:val="both"/>
        <w:rPr>
          <w:b/>
        </w:rPr>
      </w:pPr>
    </w:p>
    <w:p w14:paraId="7D848040" w14:textId="77777777" w:rsidR="00AF20F9" w:rsidRPr="00802808" w:rsidRDefault="00AF20F9" w:rsidP="0019378F">
      <w:pPr>
        <w:spacing w:after="0" w:line="240" w:lineRule="auto"/>
        <w:jc w:val="both"/>
        <w:rPr>
          <w:i/>
        </w:rPr>
      </w:pPr>
      <w:r w:rsidRPr="00802808">
        <w:rPr>
          <w:i/>
        </w:rPr>
        <w:t xml:space="preserve">(Pause </w:t>
      </w:r>
      <w:r w:rsidR="00C5106F" w:rsidRPr="00802808">
        <w:rPr>
          <w:i/>
        </w:rPr>
        <w:t xml:space="preserve">for </w:t>
      </w:r>
      <w:r w:rsidRPr="00802808">
        <w:rPr>
          <w:i/>
        </w:rPr>
        <w:t>8 seconds or one long breath after each statement)</w:t>
      </w:r>
    </w:p>
    <w:p w14:paraId="5F391979" w14:textId="569790CB" w:rsidR="00AF20F9" w:rsidRPr="00802808" w:rsidRDefault="00AF20F9" w:rsidP="0019378F">
      <w:pPr>
        <w:pStyle w:val="ListParagraph"/>
        <w:numPr>
          <w:ilvl w:val="0"/>
          <w:numId w:val="3"/>
        </w:numPr>
        <w:spacing w:after="0" w:line="240" w:lineRule="auto"/>
        <w:jc w:val="both"/>
      </w:pPr>
      <w:r w:rsidRPr="00802808">
        <w:t xml:space="preserve">Welcome this opportunity of an open door </w:t>
      </w:r>
      <w:r w:rsidR="006E37A8" w:rsidRPr="00802808">
        <w:t xml:space="preserve">inviting you </w:t>
      </w:r>
      <w:r w:rsidRPr="00802808">
        <w:t xml:space="preserve">to explore your deeds. </w:t>
      </w:r>
    </w:p>
    <w:p w14:paraId="2C932B79" w14:textId="4EED1100" w:rsidR="00AF20F9" w:rsidRPr="00802808" w:rsidRDefault="00AF20F9" w:rsidP="0019378F">
      <w:pPr>
        <w:pStyle w:val="ListParagraph"/>
        <w:numPr>
          <w:ilvl w:val="0"/>
          <w:numId w:val="3"/>
        </w:numPr>
        <w:spacing w:after="0" w:line="240" w:lineRule="auto"/>
        <w:jc w:val="both"/>
      </w:pPr>
      <w:r w:rsidRPr="00802808">
        <w:t>Welcome the light of the Holy Spirit</w:t>
      </w:r>
      <w:r w:rsidR="0049002E" w:rsidRPr="00802808">
        <w:t>,</w:t>
      </w:r>
      <w:r w:rsidRPr="00802808">
        <w:t xml:space="preserve"> who leads </w:t>
      </w:r>
      <w:r w:rsidR="00B61D2D" w:rsidRPr="00802808">
        <w:t xml:space="preserve">you </w:t>
      </w:r>
      <w:r w:rsidRPr="00802808">
        <w:t>into all truth.</w:t>
      </w:r>
      <w:r w:rsidR="00D641A8" w:rsidRPr="00802808">
        <w:rPr>
          <w:rStyle w:val="EndnoteReference"/>
          <w:rFonts w:cstheme="minorHAnsi"/>
        </w:rPr>
        <w:endnoteReference w:id="5"/>
      </w:r>
    </w:p>
    <w:p w14:paraId="24F785BE" w14:textId="434744C4" w:rsidR="00AF20F9" w:rsidRPr="00802808" w:rsidRDefault="00AF20F9" w:rsidP="0019378F">
      <w:pPr>
        <w:pStyle w:val="ListParagraph"/>
        <w:numPr>
          <w:ilvl w:val="0"/>
          <w:numId w:val="3"/>
        </w:numPr>
        <w:spacing w:after="0" w:line="240" w:lineRule="auto"/>
        <w:jc w:val="both"/>
      </w:pPr>
      <w:r w:rsidRPr="00802808">
        <w:t>Welcome the reality of where you are right now and how far you have come.</w:t>
      </w:r>
    </w:p>
    <w:p w14:paraId="46D29A1F" w14:textId="00050A7A" w:rsidR="00AF20F9" w:rsidRPr="00802808" w:rsidRDefault="00AF20F9" w:rsidP="0019378F">
      <w:pPr>
        <w:pStyle w:val="ListParagraph"/>
        <w:numPr>
          <w:ilvl w:val="0"/>
          <w:numId w:val="3"/>
        </w:numPr>
        <w:spacing w:after="0" w:line="240" w:lineRule="auto"/>
        <w:jc w:val="both"/>
        <w:rPr>
          <w:i/>
        </w:rPr>
      </w:pPr>
      <w:r w:rsidRPr="00802808">
        <w:t xml:space="preserve">Welcome what you are learning about yourself. </w:t>
      </w:r>
      <w:r w:rsidR="00790F99" w:rsidRPr="00802808">
        <w:rPr>
          <w:i/>
        </w:rPr>
        <w:t>(Pause for 10 seconds</w:t>
      </w:r>
    </w:p>
    <w:p w14:paraId="186F77C6" w14:textId="77777777" w:rsidR="00AF20F9" w:rsidRPr="00802808" w:rsidRDefault="00AF20F9" w:rsidP="0019378F">
      <w:pPr>
        <w:spacing w:after="0" w:line="240" w:lineRule="auto"/>
        <w:jc w:val="both"/>
      </w:pPr>
    </w:p>
    <w:p w14:paraId="0752989C" w14:textId="77777777" w:rsidR="00100A7B" w:rsidRDefault="00100A7B" w:rsidP="00100A7B">
      <w:pPr>
        <w:spacing w:after="0" w:line="240" w:lineRule="auto"/>
        <w:jc w:val="both"/>
      </w:pPr>
      <w:bookmarkStart w:id="25" w:name="OLE_LINK5"/>
      <w:bookmarkStart w:id="26" w:name="OLE_LINK6"/>
      <w:bookmarkStart w:id="27" w:name="OLE_LINK7"/>
      <w:bookmarkStart w:id="28" w:name="OLE_LINK33"/>
      <w:bookmarkStart w:id="29" w:name="OLE_LINK34"/>
      <w:bookmarkStart w:id="30" w:name="_Hlk488856042"/>
      <w:r w:rsidRPr="00802808">
        <w:t>Now, as you breathe, you might use the following statements as a confession to the Lord and turn away from the Idol Self. On the exhale, let go.</w:t>
      </w:r>
      <w:r w:rsidRPr="00802808">
        <w:rPr>
          <w:rStyle w:val="EndnoteReference"/>
        </w:rPr>
        <w:endnoteReference w:id="6"/>
      </w:r>
      <w:r w:rsidRPr="00802808">
        <w:t xml:space="preserve"> </w:t>
      </w:r>
    </w:p>
    <w:p w14:paraId="14CD85A2" w14:textId="77777777" w:rsidR="00A51425" w:rsidRPr="00802808" w:rsidRDefault="00A51425" w:rsidP="00100A7B">
      <w:pPr>
        <w:spacing w:after="0" w:line="240" w:lineRule="auto"/>
        <w:jc w:val="both"/>
      </w:pPr>
    </w:p>
    <w:bookmarkEnd w:id="25"/>
    <w:bookmarkEnd w:id="26"/>
    <w:bookmarkEnd w:id="27"/>
    <w:bookmarkEnd w:id="28"/>
    <w:bookmarkEnd w:id="29"/>
    <w:bookmarkEnd w:id="30"/>
    <w:p w14:paraId="57FBFAC4" w14:textId="77777777" w:rsidR="00AF20F9" w:rsidRPr="00802808" w:rsidRDefault="00AF20F9" w:rsidP="0019378F">
      <w:pPr>
        <w:widowControl w:val="0"/>
        <w:spacing w:after="0" w:line="240" w:lineRule="auto"/>
        <w:jc w:val="both"/>
        <w:rPr>
          <w:i/>
        </w:rPr>
      </w:pPr>
      <w:r w:rsidRPr="00802808">
        <w:rPr>
          <w:i/>
        </w:rPr>
        <w:lastRenderedPageBreak/>
        <w:t xml:space="preserve">(Pause </w:t>
      </w:r>
      <w:r w:rsidR="00C5106F" w:rsidRPr="00802808">
        <w:rPr>
          <w:i/>
        </w:rPr>
        <w:t xml:space="preserve">for </w:t>
      </w:r>
      <w:r w:rsidRPr="00802808">
        <w:rPr>
          <w:i/>
        </w:rPr>
        <w:t>5 seconds after each statement)</w:t>
      </w:r>
    </w:p>
    <w:p w14:paraId="78D004BF" w14:textId="77777777" w:rsidR="00AF20F9" w:rsidRPr="00802808" w:rsidRDefault="00AF20F9" w:rsidP="0019378F">
      <w:pPr>
        <w:pStyle w:val="ListParagraph"/>
        <w:widowControl w:val="0"/>
        <w:numPr>
          <w:ilvl w:val="0"/>
          <w:numId w:val="4"/>
        </w:numPr>
        <w:spacing w:after="0" w:line="240" w:lineRule="auto"/>
        <w:jc w:val="both"/>
      </w:pPr>
      <w:r w:rsidRPr="00802808">
        <w:t>As my deeds are revealed, I let go of the</w:t>
      </w:r>
      <w:r w:rsidR="00C5106F" w:rsidRPr="00802808">
        <w:t xml:space="preserve"> craving for power and control.</w:t>
      </w:r>
    </w:p>
    <w:p w14:paraId="5F530188" w14:textId="77777777" w:rsidR="00AF20F9" w:rsidRPr="00802808" w:rsidRDefault="00AF20F9" w:rsidP="0019378F">
      <w:pPr>
        <w:pStyle w:val="ListParagraph"/>
        <w:numPr>
          <w:ilvl w:val="0"/>
          <w:numId w:val="4"/>
        </w:numPr>
        <w:spacing w:after="0" w:line="240" w:lineRule="auto"/>
        <w:jc w:val="both"/>
      </w:pPr>
      <w:r w:rsidRPr="00802808">
        <w:t>As my deeds are revealed, I let go of the craving f</w:t>
      </w:r>
      <w:r w:rsidR="00C5106F" w:rsidRPr="00802808">
        <w:t>or esteem and affection.</w:t>
      </w:r>
    </w:p>
    <w:p w14:paraId="0E6E98D9" w14:textId="77777777" w:rsidR="00AF20F9" w:rsidRPr="00802808" w:rsidRDefault="00AF20F9" w:rsidP="0019378F">
      <w:pPr>
        <w:pStyle w:val="ListParagraph"/>
        <w:numPr>
          <w:ilvl w:val="0"/>
          <w:numId w:val="4"/>
        </w:numPr>
        <w:spacing w:after="0" w:line="240" w:lineRule="auto"/>
        <w:jc w:val="both"/>
      </w:pPr>
      <w:r w:rsidRPr="00802808">
        <w:t>As my deeds are revealed, I let go of the craving for survival and comfort</w:t>
      </w:r>
      <w:r w:rsidR="00C5106F" w:rsidRPr="00802808">
        <w:t>.</w:t>
      </w:r>
    </w:p>
    <w:p w14:paraId="43EA7986" w14:textId="77777777" w:rsidR="00AF20F9" w:rsidRPr="00802808" w:rsidRDefault="00AF20F9" w:rsidP="0019378F">
      <w:pPr>
        <w:pStyle w:val="ListParagraph"/>
        <w:numPr>
          <w:ilvl w:val="0"/>
          <w:numId w:val="4"/>
        </w:numPr>
        <w:spacing w:after="0" w:line="240" w:lineRule="auto"/>
        <w:jc w:val="both"/>
      </w:pPr>
      <w:r w:rsidRPr="00802808">
        <w:t xml:space="preserve">As my deeds are revealed, I let go of the </w:t>
      </w:r>
      <w:r w:rsidR="00C5106F" w:rsidRPr="00802808">
        <w:t>craving to change my situation.</w:t>
      </w:r>
      <w:r w:rsidRPr="00802808">
        <w:t xml:space="preserve"> </w:t>
      </w:r>
      <w:r w:rsidRPr="00802808">
        <w:rPr>
          <w:i/>
        </w:rPr>
        <w:t>(Pause for 30 seconds)</w:t>
      </w:r>
      <w:r w:rsidRPr="00802808">
        <w:t xml:space="preserve"> </w:t>
      </w:r>
    </w:p>
    <w:p w14:paraId="1544E878" w14:textId="77777777" w:rsidR="00AF20F9" w:rsidRPr="00802808" w:rsidRDefault="00AF20F9" w:rsidP="0019378F">
      <w:pPr>
        <w:spacing w:after="0" w:line="240" w:lineRule="auto"/>
        <w:jc w:val="both"/>
      </w:pPr>
    </w:p>
    <w:p w14:paraId="0F96EE75" w14:textId="77777777" w:rsidR="00AF20F9" w:rsidRPr="00802808" w:rsidRDefault="00AF20F9" w:rsidP="0019378F">
      <w:pPr>
        <w:spacing w:after="0" w:line="240" w:lineRule="auto"/>
        <w:jc w:val="both"/>
      </w:pPr>
      <w:r w:rsidRPr="00802808">
        <w:t>Pause. Take a deep breath.</w:t>
      </w:r>
    </w:p>
    <w:p w14:paraId="325558D6" w14:textId="71CAADA9" w:rsidR="00790F99" w:rsidRPr="00802808" w:rsidRDefault="00790F99" w:rsidP="00790F99">
      <w:pPr>
        <w:spacing w:after="0" w:line="240" w:lineRule="auto"/>
        <w:jc w:val="both"/>
        <w:rPr>
          <w:rFonts w:cstheme="minorHAnsi"/>
          <w:i/>
          <w:color w:val="000000"/>
        </w:rPr>
      </w:pPr>
      <w:r w:rsidRPr="00802808">
        <w:rPr>
          <w:rFonts w:cstheme="minorHAnsi"/>
          <w:i/>
          <w:color w:val="000000"/>
        </w:rPr>
        <w:t xml:space="preserve">(If time permits, ask, “Does anyone have comments or questions about </w:t>
      </w:r>
      <w:r w:rsidR="00103BBA" w:rsidRPr="00802808">
        <w:rPr>
          <w:rFonts w:cstheme="minorHAnsi"/>
          <w:i/>
          <w:color w:val="000000"/>
        </w:rPr>
        <w:t xml:space="preserve">the </w:t>
      </w:r>
      <w:r w:rsidRPr="00802808">
        <w:rPr>
          <w:rFonts w:cstheme="minorHAnsi"/>
          <w:i/>
          <w:color w:val="000000"/>
        </w:rPr>
        <w:t>integration?”)</w:t>
      </w:r>
    </w:p>
    <w:p w14:paraId="2E914295" w14:textId="77777777" w:rsidR="00AF20F9" w:rsidRPr="00802808" w:rsidRDefault="00AF20F9" w:rsidP="0019378F">
      <w:pPr>
        <w:spacing w:after="0" w:line="240" w:lineRule="auto"/>
        <w:jc w:val="both"/>
      </w:pPr>
    </w:p>
    <w:p w14:paraId="15B417A3" w14:textId="77777777" w:rsidR="00AF20F9" w:rsidRPr="00802808" w:rsidRDefault="00AF20F9" w:rsidP="0019378F">
      <w:pPr>
        <w:spacing w:after="0" w:line="240" w:lineRule="auto"/>
        <w:jc w:val="both"/>
        <w:rPr>
          <w:b/>
        </w:rPr>
      </w:pPr>
      <w:r w:rsidRPr="00802808">
        <w:rPr>
          <w:b/>
        </w:rPr>
        <w:t>1:28</w:t>
      </w:r>
      <w:r w:rsidRPr="00802808">
        <w:rPr>
          <w:b/>
        </w:rPr>
        <w:tab/>
        <w:t>ENDING PRAYER</w:t>
      </w:r>
    </w:p>
    <w:p w14:paraId="38FB82F6" w14:textId="77777777" w:rsidR="00AF20F9" w:rsidRPr="00802808" w:rsidRDefault="00AF20F9" w:rsidP="0019378F">
      <w:pPr>
        <w:spacing w:after="0" w:line="240" w:lineRule="auto"/>
        <w:jc w:val="both"/>
        <w:rPr>
          <w:b/>
        </w:rPr>
      </w:pPr>
    </w:p>
    <w:p w14:paraId="45B968C0" w14:textId="77777777" w:rsidR="005A4F95" w:rsidRPr="00802808" w:rsidRDefault="005A4F95" w:rsidP="005A4F95">
      <w:pPr>
        <w:tabs>
          <w:tab w:val="left" w:pos="1418"/>
        </w:tabs>
        <w:spacing w:after="0" w:line="240" w:lineRule="auto"/>
        <w:jc w:val="both"/>
        <w:rPr>
          <w:rFonts w:cstheme="minorHAnsi"/>
        </w:rPr>
      </w:pPr>
      <w:bookmarkStart w:id="31" w:name="_Hlk491437066"/>
      <w:r w:rsidRPr="00802808">
        <w:rPr>
          <w:rFonts w:cstheme="minorHAnsi"/>
        </w:rPr>
        <w:t>Dear Father and Creator,</w:t>
      </w:r>
    </w:p>
    <w:p w14:paraId="74F4796B" w14:textId="6A0C3F5B" w:rsidR="005A4F95" w:rsidRPr="00802808" w:rsidRDefault="005A4F95" w:rsidP="00FD7A7E">
      <w:pPr>
        <w:tabs>
          <w:tab w:val="left" w:pos="1418"/>
        </w:tabs>
        <w:spacing w:after="0" w:line="240" w:lineRule="auto"/>
        <w:jc w:val="both"/>
        <w:rPr>
          <w:rFonts w:cstheme="minorHAnsi"/>
        </w:rPr>
      </w:pPr>
      <w:r w:rsidRPr="00802808">
        <w:rPr>
          <w:rFonts w:cstheme="minorHAnsi"/>
        </w:rPr>
        <w:t xml:space="preserve">Thank You for this time of training and healing together. Hold us in the power of this new understanding as You guide us to the light and to the truth about who </w:t>
      </w:r>
      <w:r w:rsidR="00AB32A8" w:rsidRPr="00802808">
        <w:rPr>
          <w:rFonts w:cstheme="minorHAnsi"/>
        </w:rPr>
        <w:t>You created us to b</w:t>
      </w:r>
      <w:r w:rsidRPr="00802808">
        <w:rPr>
          <w:rFonts w:cstheme="minorHAnsi"/>
        </w:rPr>
        <w:t xml:space="preserve">e. Lead us to the next step in our healing this week as we co-labor with You to reorient our lives for a more effective flow and to flourish in our connection with our True Self and design, with our community and the rest of Creation, with our mission, and with You, for the glory and honor of our Lord Jesus. Amen. </w:t>
      </w:r>
    </w:p>
    <w:bookmarkEnd w:id="31"/>
    <w:p w14:paraId="6A8651B9" w14:textId="77777777" w:rsidR="00AF20F9" w:rsidRPr="00802808" w:rsidRDefault="00AF20F9" w:rsidP="0019378F">
      <w:pPr>
        <w:spacing w:after="0" w:line="240" w:lineRule="auto"/>
        <w:jc w:val="both"/>
      </w:pPr>
    </w:p>
    <w:p w14:paraId="3DFA1BFF" w14:textId="77777777" w:rsidR="00AF20F9" w:rsidRPr="00802808" w:rsidRDefault="00AF20F9" w:rsidP="0019378F">
      <w:pPr>
        <w:spacing w:after="0" w:line="240" w:lineRule="auto"/>
        <w:jc w:val="both"/>
      </w:pPr>
      <w:r w:rsidRPr="00802808">
        <w:t>Take a deep breath.</w:t>
      </w:r>
    </w:p>
    <w:p w14:paraId="1DC03833" w14:textId="33A8BC8B" w:rsidR="00790F99" w:rsidRPr="00802808" w:rsidRDefault="00790F99" w:rsidP="00790F99">
      <w:pPr>
        <w:spacing w:after="0" w:line="240" w:lineRule="auto"/>
        <w:jc w:val="both"/>
        <w:rPr>
          <w:rFonts w:cstheme="minorHAnsi"/>
          <w:i/>
          <w:color w:val="000000"/>
        </w:rPr>
      </w:pPr>
      <w:r w:rsidRPr="00802808">
        <w:rPr>
          <w:rFonts w:cstheme="minorHAnsi"/>
          <w:i/>
          <w:color w:val="000000"/>
        </w:rPr>
        <w:t>(If time permits, ask, “Does anyone have comments or questions about this meeting?”)</w:t>
      </w:r>
    </w:p>
    <w:p w14:paraId="02B3BB84" w14:textId="77777777" w:rsidR="00AF20F9" w:rsidRPr="00802808" w:rsidRDefault="00AF20F9" w:rsidP="0019378F">
      <w:pPr>
        <w:spacing w:after="0" w:line="240" w:lineRule="auto"/>
        <w:jc w:val="both"/>
      </w:pPr>
    </w:p>
    <w:p w14:paraId="442D7777" w14:textId="1A9691D1" w:rsidR="00AF20F9" w:rsidRDefault="00AF20F9" w:rsidP="0019378F">
      <w:pPr>
        <w:spacing w:after="0" w:line="240" w:lineRule="auto"/>
        <w:jc w:val="both"/>
        <w:rPr>
          <w:b/>
        </w:rPr>
      </w:pPr>
      <w:r w:rsidRPr="00802808">
        <w:rPr>
          <w:b/>
        </w:rPr>
        <w:t>1:29</w:t>
      </w:r>
      <w:r w:rsidRPr="00802808">
        <w:rPr>
          <w:b/>
        </w:rPr>
        <w:tab/>
        <w:t>ANNOUNCEMENTS</w:t>
      </w:r>
    </w:p>
    <w:p w14:paraId="1D64CDFA" w14:textId="77777777" w:rsidR="00452F1E" w:rsidRDefault="00452F1E" w:rsidP="0019378F">
      <w:pPr>
        <w:spacing w:after="0" w:line="240" w:lineRule="auto"/>
        <w:jc w:val="both"/>
        <w:rPr>
          <w:b/>
        </w:rPr>
      </w:pPr>
    </w:p>
    <w:sectPr w:rsidR="00452F1E" w:rsidSect="000B3927">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3D4B5" w14:textId="77777777" w:rsidR="00791BDC" w:rsidRDefault="00791BDC" w:rsidP="00285B9A">
      <w:pPr>
        <w:spacing w:after="0" w:line="240" w:lineRule="auto"/>
      </w:pPr>
      <w:r>
        <w:separator/>
      </w:r>
    </w:p>
  </w:endnote>
  <w:endnote w:type="continuationSeparator" w:id="0">
    <w:p w14:paraId="13120DD9" w14:textId="77777777" w:rsidR="00791BDC" w:rsidRDefault="00791BDC" w:rsidP="00285B9A">
      <w:pPr>
        <w:spacing w:after="0" w:line="240" w:lineRule="auto"/>
      </w:pPr>
      <w:r>
        <w:continuationSeparator/>
      </w:r>
    </w:p>
  </w:endnote>
  <w:endnote w:id="1">
    <w:p w14:paraId="33E5D060" w14:textId="77777777" w:rsidR="0009152A" w:rsidRPr="000C7B83" w:rsidRDefault="0009152A" w:rsidP="0009152A">
      <w:pPr>
        <w:pStyle w:val="EndnoteText"/>
      </w:pPr>
      <w:r w:rsidRPr="00DF5255">
        <w:rPr>
          <w:rStyle w:val="EndnoteReference"/>
        </w:rPr>
        <w:endnoteRef/>
      </w:r>
      <w:r w:rsidRPr="00DF5255">
        <w:t xml:space="preserve"> Gustave Flaubert, Correspondence (Paris 1929), volume 5, 111: “The rage for wanting to conclude is one of the most deadly and most fruitless manias to befall humanity.” Taken from </w:t>
      </w:r>
      <w:r w:rsidRPr="00DF5255">
        <w:rPr>
          <w:i/>
          <w:iCs/>
        </w:rPr>
        <w:t>Beautiful Evidence</w:t>
      </w:r>
      <w:r w:rsidRPr="00DF5255">
        <w:t>, Edward Tufte, Graphics Press LLC, 2006.</w:t>
      </w:r>
    </w:p>
  </w:endnote>
  <w:endnote w:id="2">
    <w:p w14:paraId="168029A2" w14:textId="77777777" w:rsidR="0023209C" w:rsidRPr="00C10FE0" w:rsidRDefault="0023209C" w:rsidP="0023209C">
      <w:pPr>
        <w:pStyle w:val="EndnoteText"/>
      </w:pPr>
      <w:r>
        <w:rPr>
          <w:rStyle w:val="EndnoteReference"/>
        </w:rPr>
        <w:endnoteRef/>
      </w:r>
      <w:r>
        <w:t xml:space="preserve"> </w:t>
      </w:r>
      <w:hyperlink r:id="rId1" w:history="1">
        <w:r>
          <w:rPr>
            <w:rStyle w:val="Hyperlink"/>
          </w:rPr>
          <w:t>en.wikipedia.org/wiki/Tapas_Acupressure_Technique</w:t>
        </w:r>
      </w:hyperlink>
      <w:r w:rsidRPr="00F54730">
        <w:rPr>
          <w:rStyle w:val="Hyperlink"/>
          <w:color w:val="auto"/>
          <w:u w:val="none"/>
        </w:rPr>
        <w:t>.</w:t>
      </w:r>
    </w:p>
  </w:endnote>
  <w:endnote w:id="3">
    <w:p w14:paraId="055E0507" w14:textId="0CB417D7" w:rsidR="00D641A8" w:rsidRPr="00D8657A" w:rsidRDefault="00D641A8">
      <w:pPr>
        <w:pStyle w:val="EndnoteText"/>
        <w:rPr>
          <w:lang w:val="en-GB"/>
        </w:rPr>
      </w:pPr>
      <w:r>
        <w:rPr>
          <w:rStyle w:val="EndnoteReference"/>
        </w:rPr>
        <w:endnoteRef/>
      </w:r>
      <w:r>
        <w:t xml:space="preserve"> </w:t>
      </w:r>
      <w:r>
        <w:rPr>
          <w:lang w:val="en-GB"/>
        </w:rPr>
        <w:t>Rom. 8:1.</w:t>
      </w:r>
    </w:p>
  </w:endnote>
  <w:endnote w:id="4">
    <w:p w14:paraId="10387E7C" w14:textId="77777777" w:rsidR="00FC1099" w:rsidRPr="00E96E72" w:rsidRDefault="00FC1099" w:rsidP="00FC1099">
      <w:pPr>
        <w:pStyle w:val="EndnoteText"/>
        <w:rPr>
          <w:lang w:val="en-GB"/>
        </w:rPr>
      </w:pPr>
      <w:r>
        <w:rPr>
          <w:rStyle w:val="EndnoteReference"/>
        </w:rPr>
        <w:endnoteRef/>
      </w:r>
      <w:r>
        <w:t xml:space="preserve"> </w:t>
      </w:r>
      <w:r>
        <w:rPr>
          <w:lang w:val="en-GB"/>
        </w:rPr>
        <w:t>1 John 2:1.</w:t>
      </w:r>
    </w:p>
  </w:endnote>
  <w:endnote w:id="5">
    <w:p w14:paraId="2E87C374" w14:textId="77777777" w:rsidR="00D641A8" w:rsidRDefault="00D641A8" w:rsidP="00D641A8">
      <w:pPr>
        <w:pStyle w:val="EndnoteText"/>
      </w:pPr>
      <w:r w:rsidRPr="00D8657A">
        <w:rPr>
          <w:rStyle w:val="EndnoteReference"/>
        </w:rPr>
        <w:endnoteRef/>
      </w:r>
      <w:r w:rsidRPr="00D8657A">
        <w:t xml:space="preserve"> John 16:13.</w:t>
      </w:r>
    </w:p>
  </w:endnote>
  <w:endnote w:id="6">
    <w:p w14:paraId="0F8455E0" w14:textId="2EC318E4" w:rsidR="00100A7B" w:rsidRPr="00756169" w:rsidRDefault="00100A7B" w:rsidP="00100A7B">
      <w:pPr>
        <w:pStyle w:val="EndnoteText"/>
        <w:rPr>
          <w:lang w:val="en-GB"/>
        </w:rPr>
      </w:pPr>
      <w:r>
        <w:rPr>
          <w:rStyle w:val="EndnoteReference"/>
        </w:rPr>
        <w:endnoteRef/>
      </w:r>
      <w:r w:rsidRPr="00D247AC">
        <w:rPr>
          <w:lang w:val="en-GB"/>
        </w:rPr>
        <w:t xml:space="preserve"> </w:t>
      </w:r>
      <w:hyperlink r:id="rId2" w:history="1">
        <w:r w:rsidR="00946E67">
          <w:rPr>
            <w:rStyle w:val="Hyperlink"/>
            <w:lang w:val="en-GB"/>
          </w:rPr>
          <w:t>www.camillecaldwell.com/WelcomePrayer.html</w:t>
        </w:r>
      </w:hyperlink>
      <w:r w:rsidRPr="00A47D25">
        <w:rPr>
          <w:rStyle w:val="Hyperlink"/>
          <w:color w:val="auto"/>
          <w:u w:val="none"/>
          <w:lang w:val="en-GB"/>
        </w:rPr>
        <w:t xml:space="preserve">. </w:t>
      </w:r>
      <w:r w:rsidRPr="00A47D25">
        <w:rPr>
          <w:rStyle w:val="Hyperlink"/>
          <w:color w:val="auto"/>
          <w:u w:val="none"/>
        </w:rPr>
        <w:t>A</w:t>
      </w:r>
      <w:r w:rsidRPr="0047674D">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53DF" w14:textId="28182F76" w:rsidR="009F6FB2" w:rsidRDefault="00704522" w:rsidP="00794D92">
    <w:pPr>
      <w:pStyle w:val="Footer"/>
      <w:tabs>
        <w:tab w:val="left" w:pos="3690"/>
      </w:tabs>
    </w:pPr>
    <w:r>
      <w:t>k</w:t>
    </w:r>
    <w:r w:rsidR="009F6FB2">
      <w:t>arisfellowships.com</w:t>
    </w:r>
    <w:r w:rsidR="009F6FB2">
      <w:ptab w:relativeTo="margin" w:alignment="center" w:leader="none"/>
    </w:r>
    <w:r w:rsidR="009F6FB2">
      <w:t>KF23-E</w:t>
    </w:r>
    <w:r w:rsidR="009F6FB2">
      <w:ptab w:relativeTo="margin" w:alignment="right" w:leader="none"/>
    </w:r>
    <w:bookmarkStart w:id="32" w:name="_Hlk490740347"/>
    <w:r w:rsidR="009F6FB2">
      <w:t>©20</w:t>
    </w:r>
    <w:r w:rsidR="00C5714C">
      <w:t>21</w:t>
    </w:r>
    <w:r w:rsidR="009F6FB2">
      <w:t xml:space="preserve"> Nancy Diven</w:t>
    </w:r>
    <w:bookmarkEnd w:id="3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3667" w14:textId="278D93D9" w:rsidR="009F6FB2" w:rsidRDefault="009F6FB2" w:rsidP="00174F20">
    <w:pPr>
      <w:pStyle w:val="Footer"/>
      <w:tabs>
        <w:tab w:val="left" w:pos="3690"/>
      </w:tabs>
      <w:jc w:val="center"/>
    </w:pPr>
    <w:r w:rsidRPr="007B27F0">
      <w:t>karisfellowships.com</w:t>
    </w:r>
    <w:r w:rsidRPr="007B27F0">
      <w:tab/>
    </w:r>
    <w:r w:rsidRPr="007B27F0">
      <w:tab/>
      <w:t>KF23-E</w:t>
    </w:r>
    <w:r w:rsidRPr="007B27F0">
      <w:tab/>
    </w:r>
    <w:r w:rsidRPr="007B27F0">
      <w:rPr>
        <w:rFonts w:cstheme="minorHAnsi"/>
      </w:rPr>
      <w:t>©</w:t>
    </w:r>
    <w:r w:rsidRPr="007B27F0">
      <w:t>20</w:t>
    </w:r>
    <w:r w:rsidR="00EC0547">
      <w:t>21</w:t>
    </w:r>
    <w:r w:rsidRPr="007B27F0">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FCDF3" w14:textId="77777777" w:rsidR="00791BDC" w:rsidRDefault="00791BDC" w:rsidP="00285B9A">
      <w:pPr>
        <w:spacing w:after="0" w:line="240" w:lineRule="auto"/>
      </w:pPr>
      <w:r>
        <w:separator/>
      </w:r>
    </w:p>
  </w:footnote>
  <w:footnote w:type="continuationSeparator" w:id="0">
    <w:p w14:paraId="7AC6ABEA" w14:textId="77777777" w:rsidR="00791BDC" w:rsidRDefault="00791BDC"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32265A93" w14:textId="77777777" w:rsidR="009F6FB2" w:rsidRDefault="009F6FB2">
        <w:pPr>
          <w:pStyle w:val="Header"/>
          <w:jc w:val="right"/>
        </w:pPr>
        <w:r>
          <w:fldChar w:fldCharType="begin"/>
        </w:r>
        <w:r>
          <w:instrText xml:space="preserve"> PAGE   \* MERGEFORMAT </w:instrText>
        </w:r>
        <w:r>
          <w:fldChar w:fldCharType="separate"/>
        </w:r>
        <w:r w:rsidR="0060623D">
          <w:rPr>
            <w:noProof/>
          </w:rPr>
          <w:t>8</w:t>
        </w:r>
        <w:r>
          <w:rPr>
            <w:noProof/>
          </w:rPr>
          <w:fldChar w:fldCharType="end"/>
        </w:r>
      </w:p>
    </w:sdtContent>
  </w:sdt>
  <w:p w14:paraId="046D7B0B" w14:textId="77777777" w:rsidR="009F6FB2" w:rsidRDefault="009F6F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37512"/>
    <w:multiLevelType w:val="hybridMultilevel"/>
    <w:tmpl w:val="EF3A4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C4713F"/>
    <w:multiLevelType w:val="hybridMultilevel"/>
    <w:tmpl w:val="BEF41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D2153F"/>
    <w:multiLevelType w:val="hybridMultilevel"/>
    <w:tmpl w:val="850EF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3241BB"/>
    <w:multiLevelType w:val="hybridMultilevel"/>
    <w:tmpl w:val="BC5C9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6270684">
    <w:abstractNumId w:val="1"/>
  </w:num>
  <w:num w:numId="2" w16cid:durableId="1499954788">
    <w:abstractNumId w:val="2"/>
  </w:num>
  <w:num w:numId="3" w16cid:durableId="175116057">
    <w:abstractNumId w:val="0"/>
  </w:num>
  <w:num w:numId="4" w16cid:durableId="901866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7380"/>
    <w:rsid w:val="00017497"/>
    <w:rsid w:val="000248E2"/>
    <w:rsid w:val="00027B52"/>
    <w:rsid w:val="00031162"/>
    <w:rsid w:val="00031C5D"/>
    <w:rsid w:val="00033B11"/>
    <w:rsid w:val="00036191"/>
    <w:rsid w:val="00044391"/>
    <w:rsid w:val="00044E88"/>
    <w:rsid w:val="000535AE"/>
    <w:rsid w:val="000549DA"/>
    <w:rsid w:val="00062B24"/>
    <w:rsid w:val="000717C2"/>
    <w:rsid w:val="0007295B"/>
    <w:rsid w:val="000748B8"/>
    <w:rsid w:val="00074D37"/>
    <w:rsid w:val="000778C7"/>
    <w:rsid w:val="000812F8"/>
    <w:rsid w:val="00083180"/>
    <w:rsid w:val="00083E56"/>
    <w:rsid w:val="000845BE"/>
    <w:rsid w:val="00085436"/>
    <w:rsid w:val="00087FC1"/>
    <w:rsid w:val="0009152A"/>
    <w:rsid w:val="000951E3"/>
    <w:rsid w:val="00096C20"/>
    <w:rsid w:val="00097421"/>
    <w:rsid w:val="00097AE9"/>
    <w:rsid w:val="000A7819"/>
    <w:rsid w:val="000B3927"/>
    <w:rsid w:val="000B4ED4"/>
    <w:rsid w:val="000B70ED"/>
    <w:rsid w:val="000C295E"/>
    <w:rsid w:val="000D2311"/>
    <w:rsid w:val="000D54A4"/>
    <w:rsid w:val="000D595F"/>
    <w:rsid w:val="000D5DFB"/>
    <w:rsid w:val="000E345B"/>
    <w:rsid w:val="000E42EE"/>
    <w:rsid w:val="000F0EF6"/>
    <w:rsid w:val="000F6B8B"/>
    <w:rsid w:val="00100A7B"/>
    <w:rsid w:val="001011C4"/>
    <w:rsid w:val="00103BBA"/>
    <w:rsid w:val="00112070"/>
    <w:rsid w:val="001161F7"/>
    <w:rsid w:val="0012205B"/>
    <w:rsid w:val="001318EF"/>
    <w:rsid w:val="00132AAB"/>
    <w:rsid w:val="0013568F"/>
    <w:rsid w:val="00136E95"/>
    <w:rsid w:val="001472F4"/>
    <w:rsid w:val="00154928"/>
    <w:rsid w:val="001565EB"/>
    <w:rsid w:val="00160FB0"/>
    <w:rsid w:val="0016108B"/>
    <w:rsid w:val="00161278"/>
    <w:rsid w:val="001635F0"/>
    <w:rsid w:val="00171840"/>
    <w:rsid w:val="00172632"/>
    <w:rsid w:val="00174F20"/>
    <w:rsid w:val="00177E17"/>
    <w:rsid w:val="001914F5"/>
    <w:rsid w:val="0019378F"/>
    <w:rsid w:val="00195A02"/>
    <w:rsid w:val="00196D6A"/>
    <w:rsid w:val="001A5324"/>
    <w:rsid w:val="001A5E65"/>
    <w:rsid w:val="001C07B4"/>
    <w:rsid w:val="001C275E"/>
    <w:rsid w:val="001C608A"/>
    <w:rsid w:val="001D11BB"/>
    <w:rsid w:val="001E04E7"/>
    <w:rsid w:val="001E6E29"/>
    <w:rsid w:val="001E6E30"/>
    <w:rsid w:val="001F5299"/>
    <w:rsid w:val="00213D64"/>
    <w:rsid w:val="00214916"/>
    <w:rsid w:val="00217320"/>
    <w:rsid w:val="00220BEE"/>
    <w:rsid w:val="00220CA5"/>
    <w:rsid w:val="00222F52"/>
    <w:rsid w:val="00225B93"/>
    <w:rsid w:val="0023209C"/>
    <w:rsid w:val="00240C21"/>
    <w:rsid w:val="00246197"/>
    <w:rsid w:val="00262A16"/>
    <w:rsid w:val="00266D19"/>
    <w:rsid w:val="00267E5B"/>
    <w:rsid w:val="00271DA3"/>
    <w:rsid w:val="002743B5"/>
    <w:rsid w:val="0027532C"/>
    <w:rsid w:val="00276DAE"/>
    <w:rsid w:val="002770C3"/>
    <w:rsid w:val="00281A11"/>
    <w:rsid w:val="00282A1B"/>
    <w:rsid w:val="00284EF9"/>
    <w:rsid w:val="00285B9A"/>
    <w:rsid w:val="0029204E"/>
    <w:rsid w:val="00292FE0"/>
    <w:rsid w:val="002A1952"/>
    <w:rsid w:val="002A38FD"/>
    <w:rsid w:val="002A75D2"/>
    <w:rsid w:val="002A7A3C"/>
    <w:rsid w:val="002C0235"/>
    <w:rsid w:val="002C0306"/>
    <w:rsid w:val="002C22FD"/>
    <w:rsid w:val="002C2742"/>
    <w:rsid w:val="002D03DF"/>
    <w:rsid w:val="002D1186"/>
    <w:rsid w:val="002E241C"/>
    <w:rsid w:val="002E63C7"/>
    <w:rsid w:val="002F0A3E"/>
    <w:rsid w:val="002F3B74"/>
    <w:rsid w:val="002F3CA8"/>
    <w:rsid w:val="002F6BD2"/>
    <w:rsid w:val="00302030"/>
    <w:rsid w:val="00313119"/>
    <w:rsid w:val="00313AD6"/>
    <w:rsid w:val="00314163"/>
    <w:rsid w:val="0031640C"/>
    <w:rsid w:val="00321BDB"/>
    <w:rsid w:val="00332BE7"/>
    <w:rsid w:val="003342E5"/>
    <w:rsid w:val="003365D2"/>
    <w:rsid w:val="00336688"/>
    <w:rsid w:val="003459E0"/>
    <w:rsid w:val="00347E3B"/>
    <w:rsid w:val="00356175"/>
    <w:rsid w:val="003606D3"/>
    <w:rsid w:val="00360824"/>
    <w:rsid w:val="00362FBA"/>
    <w:rsid w:val="00364554"/>
    <w:rsid w:val="00372986"/>
    <w:rsid w:val="0037442E"/>
    <w:rsid w:val="00377DC2"/>
    <w:rsid w:val="003853E3"/>
    <w:rsid w:val="00387791"/>
    <w:rsid w:val="00392D3D"/>
    <w:rsid w:val="00392F11"/>
    <w:rsid w:val="00394D25"/>
    <w:rsid w:val="003957D5"/>
    <w:rsid w:val="003A3FD2"/>
    <w:rsid w:val="003B4FDC"/>
    <w:rsid w:val="003B7353"/>
    <w:rsid w:val="003C1E87"/>
    <w:rsid w:val="003C2EFB"/>
    <w:rsid w:val="003D26B7"/>
    <w:rsid w:val="003D2C77"/>
    <w:rsid w:val="003D42C5"/>
    <w:rsid w:val="003D57C4"/>
    <w:rsid w:val="003D755D"/>
    <w:rsid w:val="003D7D3F"/>
    <w:rsid w:val="003E46AB"/>
    <w:rsid w:val="003E6B20"/>
    <w:rsid w:val="003F1702"/>
    <w:rsid w:val="003F21D8"/>
    <w:rsid w:val="003F3C23"/>
    <w:rsid w:val="00405F06"/>
    <w:rsid w:val="00414609"/>
    <w:rsid w:val="00416BCF"/>
    <w:rsid w:val="00423D90"/>
    <w:rsid w:val="0043657E"/>
    <w:rsid w:val="00436817"/>
    <w:rsid w:val="00436A93"/>
    <w:rsid w:val="004441AC"/>
    <w:rsid w:val="0044536C"/>
    <w:rsid w:val="00445D02"/>
    <w:rsid w:val="00450802"/>
    <w:rsid w:val="00452F1E"/>
    <w:rsid w:val="0045511F"/>
    <w:rsid w:val="00460819"/>
    <w:rsid w:val="00461BFF"/>
    <w:rsid w:val="00463155"/>
    <w:rsid w:val="004828EC"/>
    <w:rsid w:val="00483671"/>
    <w:rsid w:val="00484A44"/>
    <w:rsid w:val="00485D3F"/>
    <w:rsid w:val="0049002E"/>
    <w:rsid w:val="00491848"/>
    <w:rsid w:val="004A13ED"/>
    <w:rsid w:val="004A23CA"/>
    <w:rsid w:val="004A3777"/>
    <w:rsid w:val="004A50B3"/>
    <w:rsid w:val="004B18EC"/>
    <w:rsid w:val="004B3FCD"/>
    <w:rsid w:val="004C0B9A"/>
    <w:rsid w:val="004C569F"/>
    <w:rsid w:val="004C7250"/>
    <w:rsid w:val="004D227D"/>
    <w:rsid w:val="004D5648"/>
    <w:rsid w:val="004D79BB"/>
    <w:rsid w:val="004E2C8C"/>
    <w:rsid w:val="004E7EF3"/>
    <w:rsid w:val="004F2BE6"/>
    <w:rsid w:val="004F32B0"/>
    <w:rsid w:val="004F383B"/>
    <w:rsid w:val="004F7386"/>
    <w:rsid w:val="005007C6"/>
    <w:rsid w:val="005045B7"/>
    <w:rsid w:val="00507745"/>
    <w:rsid w:val="00513CD2"/>
    <w:rsid w:val="00517E7F"/>
    <w:rsid w:val="00521550"/>
    <w:rsid w:val="005260B3"/>
    <w:rsid w:val="00530874"/>
    <w:rsid w:val="00541451"/>
    <w:rsid w:val="0054335B"/>
    <w:rsid w:val="005512FA"/>
    <w:rsid w:val="0056507F"/>
    <w:rsid w:val="00567DC3"/>
    <w:rsid w:val="00570D5B"/>
    <w:rsid w:val="00582B70"/>
    <w:rsid w:val="00590ED9"/>
    <w:rsid w:val="00596575"/>
    <w:rsid w:val="00596EB0"/>
    <w:rsid w:val="005A1073"/>
    <w:rsid w:val="005A3559"/>
    <w:rsid w:val="005A4F95"/>
    <w:rsid w:val="005A7596"/>
    <w:rsid w:val="005C6C3D"/>
    <w:rsid w:val="005D4A17"/>
    <w:rsid w:val="005D5DDC"/>
    <w:rsid w:val="005E1D47"/>
    <w:rsid w:val="005E6070"/>
    <w:rsid w:val="005E786A"/>
    <w:rsid w:val="005F11F6"/>
    <w:rsid w:val="005F17EB"/>
    <w:rsid w:val="005F286D"/>
    <w:rsid w:val="005F3DCB"/>
    <w:rsid w:val="0060623D"/>
    <w:rsid w:val="0061117B"/>
    <w:rsid w:val="0061397E"/>
    <w:rsid w:val="006170CF"/>
    <w:rsid w:val="00624493"/>
    <w:rsid w:val="00633A0F"/>
    <w:rsid w:val="0064108E"/>
    <w:rsid w:val="0064785D"/>
    <w:rsid w:val="006508D3"/>
    <w:rsid w:val="00650AF8"/>
    <w:rsid w:val="00651B02"/>
    <w:rsid w:val="00654CEF"/>
    <w:rsid w:val="00662061"/>
    <w:rsid w:val="00665CB1"/>
    <w:rsid w:val="0066711E"/>
    <w:rsid w:val="006759B5"/>
    <w:rsid w:val="00684F5B"/>
    <w:rsid w:val="006862D3"/>
    <w:rsid w:val="00691483"/>
    <w:rsid w:val="00696475"/>
    <w:rsid w:val="006A6016"/>
    <w:rsid w:val="006B0FE4"/>
    <w:rsid w:val="006B1630"/>
    <w:rsid w:val="006C4D36"/>
    <w:rsid w:val="006E37A8"/>
    <w:rsid w:val="006F595E"/>
    <w:rsid w:val="006F5A60"/>
    <w:rsid w:val="00704522"/>
    <w:rsid w:val="00705EC0"/>
    <w:rsid w:val="00711244"/>
    <w:rsid w:val="00724D96"/>
    <w:rsid w:val="007352C1"/>
    <w:rsid w:val="00735FEE"/>
    <w:rsid w:val="007368D8"/>
    <w:rsid w:val="00742710"/>
    <w:rsid w:val="007436F8"/>
    <w:rsid w:val="00745426"/>
    <w:rsid w:val="00750C5A"/>
    <w:rsid w:val="007544E5"/>
    <w:rsid w:val="007574B1"/>
    <w:rsid w:val="00771819"/>
    <w:rsid w:val="007806BF"/>
    <w:rsid w:val="00784DF3"/>
    <w:rsid w:val="00787A0F"/>
    <w:rsid w:val="00790AD4"/>
    <w:rsid w:val="00790F99"/>
    <w:rsid w:val="00791BDC"/>
    <w:rsid w:val="00794D92"/>
    <w:rsid w:val="00795567"/>
    <w:rsid w:val="007977CD"/>
    <w:rsid w:val="007A2004"/>
    <w:rsid w:val="007A4042"/>
    <w:rsid w:val="007A419E"/>
    <w:rsid w:val="007A5497"/>
    <w:rsid w:val="007B1094"/>
    <w:rsid w:val="007B1F48"/>
    <w:rsid w:val="007B5DE3"/>
    <w:rsid w:val="007C0CA5"/>
    <w:rsid w:val="007C4576"/>
    <w:rsid w:val="007C7854"/>
    <w:rsid w:val="007C78A5"/>
    <w:rsid w:val="007D52C4"/>
    <w:rsid w:val="007D7208"/>
    <w:rsid w:val="007E53AB"/>
    <w:rsid w:val="007F1227"/>
    <w:rsid w:val="007F40BD"/>
    <w:rsid w:val="007F67CA"/>
    <w:rsid w:val="00802808"/>
    <w:rsid w:val="00805412"/>
    <w:rsid w:val="00805D25"/>
    <w:rsid w:val="00807439"/>
    <w:rsid w:val="00810106"/>
    <w:rsid w:val="00813CE4"/>
    <w:rsid w:val="00816007"/>
    <w:rsid w:val="00822CAA"/>
    <w:rsid w:val="0082600F"/>
    <w:rsid w:val="008266DF"/>
    <w:rsid w:val="008276B6"/>
    <w:rsid w:val="008310AA"/>
    <w:rsid w:val="00831CAC"/>
    <w:rsid w:val="00833405"/>
    <w:rsid w:val="00840157"/>
    <w:rsid w:val="00842F2E"/>
    <w:rsid w:val="00844E38"/>
    <w:rsid w:val="00850072"/>
    <w:rsid w:val="00850BBC"/>
    <w:rsid w:val="00852DA6"/>
    <w:rsid w:val="00857647"/>
    <w:rsid w:val="00861CBB"/>
    <w:rsid w:val="008638C3"/>
    <w:rsid w:val="008677D0"/>
    <w:rsid w:val="008753B9"/>
    <w:rsid w:val="00875683"/>
    <w:rsid w:val="00876F2F"/>
    <w:rsid w:val="008807E7"/>
    <w:rsid w:val="00894591"/>
    <w:rsid w:val="00894BC7"/>
    <w:rsid w:val="00897B28"/>
    <w:rsid w:val="008A28C2"/>
    <w:rsid w:val="008A3817"/>
    <w:rsid w:val="008A5ABD"/>
    <w:rsid w:val="008B48D4"/>
    <w:rsid w:val="008B66AA"/>
    <w:rsid w:val="008C1756"/>
    <w:rsid w:val="008D1D5B"/>
    <w:rsid w:val="008D75E0"/>
    <w:rsid w:val="008D7AA6"/>
    <w:rsid w:val="008D7F13"/>
    <w:rsid w:val="008E33ED"/>
    <w:rsid w:val="008E3CE4"/>
    <w:rsid w:val="008E56E7"/>
    <w:rsid w:val="008E60FD"/>
    <w:rsid w:val="008F25ED"/>
    <w:rsid w:val="008F4110"/>
    <w:rsid w:val="008F6B0B"/>
    <w:rsid w:val="008F7433"/>
    <w:rsid w:val="008F7D74"/>
    <w:rsid w:val="009000DA"/>
    <w:rsid w:val="00900FEC"/>
    <w:rsid w:val="009012E3"/>
    <w:rsid w:val="0090151D"/>
    <w:rsid w:val="0090361E"/>
    <w:rsid w:val="009068B3"/>
    <w:rsid w:val="00915751"/>
    <w:rsid w:val="00921631"/>
    <w:rsid w:val="00925FF4"/>
    <w:rsid w:val="0093247D"/>
    <w:rsid w:val="00946E67"/>
    <w:rsid w:val="0097024F"/>
    <w:rsid w:val="00970357"/>
    <w:rsid w:val="009765E6"/>
    <w:rsid w:val="00976CBA"/>
    <w:rsid w:val="0098080B"/>
    <w:rsid w:val="00991AED"/>
    <w:rsid w:val="009932A6"/>
    <w:rsid w:val="0099360C"/>
    <w:rsid w:val="0099583C"/>
    <w:rsid w:val="009A21AC"/>
    <w:rsid w:val="009A25B2"/>
    <w:rsid w:val="009A3F1F"/>
    <w:rsid w:val="009B5A45"/>
    <w:rsid w:val="009C2F00"/>
    <w:rsid w:val="009C603A"/>
    <w:rsid w:val="009C73CC"/>
    <w:rsid w:val="009C796A"/>
    <w:rsid w:val="009E54BC"/>
    <w:rsid w:val="009E7077"/>
    <w:rsid w:val="009F5352"/>
    <w:rsid w:val="009F6FB2"/>
    <w:rsid w:val="009F7686"/>
    <w:rsid w:val="00A11876"/>
    <w:rsid w:val="00A12AAA"/>
    <w:rsid w:val="00A14272"/>
    <w:rsid w:val="00A14B52"/>
    <w:rsid w:val="00A15EAA"/>
    <w:rsid w:val="00A1690A"/>
    <w:rsid w:val="00A249E3"/>
    <w:rsid w:val="00A255D7"/>
    <w:rsid w:val="00A25F28"/>
    <w:rsid w:val="00A31FEA"/>
    <w:rsid w:val="00A342C6"/>
    <w:rsid w:val="00A36E68"/>
    <w:rsid w:val="00A41BEE"/>
    <w:rsid w:val="00A424DE"/>
    <w:rsid w:val="00A42BF8"/>
    <w:rsid w:val="00A42DB2"/>
    <w:rsid w:val="00A44CA0"/>
    <w:rsid w:val="00A44F3F"/>
    <w:rsid w:val="00A454AB"/>
    <w:rsid w:val="00A47D25"/>
    <w:rsid w:val="00A51425"/>
    <w:rsid w:val="00A56D76"/>
    <w:rsid w:val="00A604F9"/>
    <w:rsid w:val="00A615D9"/>
    <w:rsid w:val="00A73AF7"/>
    <w:rsid w:val="00A73FF6"/>
    <w:rsid w:val="00A83B3A"/>
    <w:rsid w:val="00A92607"/>
    <w:rsid w:val="00A93664"/>
    <w:rsid w:val="00A976C2"/>
    <w:rsid w:val="00AB1184"/>
    <w:rsid w:val="00AB13F3"/>
    <w:rsid w:val="00AB32A8"/>
    <w:rsid w:val="00AB3A7D"/>
    <w:rsid w:val="00AD234D"/>
    <w:rsid w:val="00AD30D1"/>
    <w:rsid w:val="00AD48C3"/>
    <w:rsid w:val="00AF07A3"/>
    <w:rsid w:val="00AF20F9"/>
    <w:rsid w:val="00AF286C"/>
    <w:rsid w:val="00AF3451"/>
    <w:rsid w:val="00B002B9"/>
    <w:rsid w:val="00B00DD1"/>
    <w:rsid w:val="00B0367B"/>
    <w:rsid w:val="00B05272"/>
    <w:rsid w:val="00B15002"/>
    <w:rsid w:val="00B24E43"/>
    <w:rsid w:val="00B4591C"/>
    <w:rsid w:val="00B514C6"/>
    <w:rsid w:val="00B53055"/>
    <w:rsid w:val="00B570C3"/>
    <w:rsid w:val="00B61D2D"/>
    <w:rsid w:val="00B61F49"/>
    <w:rsid w:val="00B73C3F"/>
    <w:rsid w:val="00B77258"/>
    <w:rsid w:val="00B81D83"/>
    <w:rsid w:val="00B857C1"/>
    <w:rsid w:val="00B937F8"/>
    <w:rsid w:val="00B9509E"/>
    <w:rsid w:val="00B973C1"/>
    <w:rsid w:val="00BA237C"/>
    <w:rsid w:val="00BB1CD5"/>
    <w:rsid w:val="00BC0A98"/>
    <w:rsid w:val="00BC0E2D"/>
    <w:rsid w:val="00BC1497"/>
    <w:rsid w:val="00BC5254"/>
    <w:rsid w:val="00BC7FCD"/>
    <w:rsid w:val="00BD2443"/>
    <w:rsid w:val="00BD6601"/>
    <w:rsid w:val="00BE4AA2"/>
    <w:rsid w:val="00BE7DE1"/>
    <w:rsid w:val="00BF172A"/>
    <w:rsid w:val="00BF2466"/>
    <w:rsid w:val="00BF26CA"/>
    <w:rsid w:val="00BF477E"/>
    <w:rsid w:val="00BF5497"/>
    <w:rsid w:val="00C11E9C"/>
    <w:rsid w:val="00C27382"/>
    <w:rsid w:val="00C308E9"/>
    <w:rsid w:val="00C3401A"/>
    <w:rsid w:val="00C42C1B"/>
    <w:rsid w:val="00C5106F"/>
    <w:rsid w:val="00C52148"/>
    <w:rsid w:val="00C54086"/>
    <w:rsid w:val="00C5714C"/>
    <w:rsid w:val="00C63020"/>
    <w:rsid w:val="00C77C1C"/>
    <w:rsid w:val="00C77D10"/>
    <w:rsid w:val="00C8356A"/>
    <w:rsid w:val="00C84858"/>
    <w:rsid w:val="00C84E13"/>
    <w:rsid w:val="00C85BBA"/>
    <w:rsid w:val="00C864D1"/>
    <w:rsid w:val="00C86A12"/>
    <w:rsid w:val="00C87A80"/>
    <w:rsid w:val="00C9161A"/>
    <w:rsid w:val="00C95BDB"/>
    <w:rsid w:val="00C96B61"/>
    <w:rsid w:val="00CA3FEE"/>
    <w:rsid w:val="00CA6988"/>
    <w:rsid w:val="00CA76AE"/>
    <w:rsid w:val="00CC154A"/>
    <w:rsid w:val="00CC1843"/>
    <w:rsid w:val="00CC7342"/>
    <w:rsid w:val="00CE0277"/>
    <w:rsid w:val="00CF26AD"/>
    <w:rsid w:val="00CF7638"/>
    <w:rsid w:val="00D03C25"/>
    <w:rsid w:val="00D13F70"/>
    <w:rsid w:val="00D140CC"/>
    <w:rsid w:val="00D17E9E"/>
    <w:rsid w:val="00D24D11"/>
    <w:rsid w:val="00D274E8"/>
    <w:rsid w:val="00D32DE0"/>
    <w:rsid w:val="00D3503D"/>
    <w:rsid w:val="00D3599D"/>
    <w:rsid w:val="00D41EF4"/>
    <w:rsid w:val="00D42BB8"/>
    <w:rsid w:val="00D458D2"/>
    <w:rsid w:val="00D46B0C"/>
    <w:rsid w:val="00D507E3"/>
    <w:rsid w:val="00D535CE"/>
    <w:rsid w:val="00D53B72"/>
    <w:rsid w:val="00D60581"/>
    <w:rsid w:val="00D616FC"/>
    <w:rsid w:val="00D618E8"/>
    <w:rsid w:val="00D61ED0"/>
    <w:rsid w:val="00D6372A"/>
    <w:rsid w:val="00D641A8"/>
    <w:rsid w:val="00D73084"/>
    <w:rsid w:val="00D745C6"/>
    <w:rsid w:val="00D8235C"/>
    <w:rsid w:val="00D84DDD"/>
    <w:rsid w:val="00D8657A"/>
    <w:rsid w:val="00D9554C"/>
    <w:rsid w:val="00D959C5"/>
    <w:rsid w:val="00D95CF8"/>
    <w:rsid w:val="00DA0881"/>
    <w:rsid w:val="00DA49AB"/>
    <w:rsid w:val="00DA62A2"/>
    <w:rsid w:val="00DB630B"/>
    <w:rsid w:val="00DB7E54"/>
    <w:rsid w:val="00DC7469"/>
    <w:rsid w:val="00DC7FB6"/>
    <w:rsid w:val="00DD2905"/>
    <w:rsid w:val="00DE284F"/>
    <w:rsid w:val="00DE6431"/>
    <w:rsid w:val="00DF2889"/>
    <w:rsid w:val="00DF5255"/>
    <w:rsid w:val="00DF768F"/>
    <w:rsid w:val="00E0091A"/>
    <w:rsid w:val="00E02EDB"/>
    <w:rsid w:val="00E1648D"/>
    <w:rsid w:val="00E177B9"/>
    <w:rsid w:val="00E31C20"/>
    <w:rsid w:val="00E33D4D"/>
    <w:rsid w:val="00E3706A"/>
    <w:rsid w:val="00E507B6"/>
    <w:rsid w:val="00E50879"/>
    <w:rsid w:val="00E631CB"/>
    <w:rsid w:val="00E772C0"/>
    <w:rsid w:val="00E77B4B"/>
    <w:rsid w:val="00E81999"/>
    <w:rsid w:val="00E84D0F"/>
    <w:rsid w:val="00E8609F"/>
    <w:rsid w:val="00E96E72"/>
    <w:rsid w:val="00E972D0"/>
    <w:rsid w:val="00EA1DA3"/>
    <w:rsid w:val="00EA2325"/>
    <w:rsid w:val="00EA2BE6"/>
    <w:rsid w:val="00EA68C9"/>
    <w:rsid w:val="00EA6B02"/>
    <w:rsid w:val="00EB0CAE"/>
    <w:rsid w:val="00EB4321"/>
    <w:rsid w:val="00EB6B0D"/>
    <w:rsid w:val="00EC0547"/>
    <w:rsid w:val="00EC2CD9"/>
    <w:rsid w:val="00EC4DD2"/>
    <w:rsid w:val="00EC5A91"/>
    <w:rsid w:val="00EC7E79"/>
    <w:rsid w:val="00ED0148"/>
    <w:rsid w:val="00EE1EAC"/>
    <w:rsid w:val="00EE4CA5"/>
    <w:rsid w:val="00F00C4C"/>
    <w:rsid w:val="00F0246D"/>
    <w:rsid w:val="00F024EF"/>
    <w:rsid w:val="00F078FE"/>
    <w:rsid w:val="00F17386"/>
    <w:rsid w:val="00F22E5D"/>
    <w:rsid w:val="00F3021B"/>
    <w:rsid w:val="00F307E4"/>
    <w:rsid w:val="00F51A7D"/>
    <w:rsid w:val="00F53E8B"/>
    <w:rsid w:val="00F54730"/>
    <w:rsid w:val="00F60264"/>
    <w:rsid w:val="00F65D33"/>
    <w:rsid w:val="00F67B01"/>
    <w:rsid w:val="00F70A6C"/>
    <w:rsid w:val="00F73472"/>
    <w:rsid w:val="00F7514E"/>
    <w:rsid w:val="00F86073"/>
    <w:rsid w:val="00F877A0"/>
    <w:rsid w:val="00F96C5D"/>
    <w:rsid w:val="00F96EDD"/>
    <w:rsid w:val="00FA6D07"/>
    <w:rsid w:val="00FA737F"/>
    <w:rsid w:val="00FB00DA"/>
    <w:rsid w:val="00FB02FE"/>
    <w:rsid w:val="00FB17C3"/>
    <w:rsid w:val="00FB39AA"/>
    <w:rsid w:val="00FB4939"/>
    <w:rsid w:val="00FB54A7"/>
    <w:rsid w:val="00FB5638"/>
    <w:rsid w:val="00FC1099"/>
    <w:rsid w:val="00FD3234"/>
    <w:rsid w:val="00FD7A7E"/>
    <w:rsid w:val="00FE0DD8"/>
    <w:rsid w:val="00FE42F9"/>
    <w:rsid w:val="00FE4D19"/>
    <w:rsid w:val="00FF1F54"/>
    <w:rsid w:val="00FF4255"/>
    <w:rsid w:val="00FF5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81D8DB"/>
  <w15:docId w15:val="{F2E427D7-1532-4352-8781-B15D3A7B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C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BF246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F2466"/>
    <w:rPr>
      <w:rFonts w:ascii="Lucida Grande" w:hAnsi="Lucida Grande" w:cs="Lucida Grande"/>
      <w:sz w:val="18"/>
      <w:szCs w:val="18"/>
    </w:rPr>
  </w:style>
  <w:style w:type="character" w:styleId="CommentReference">
    <w:name w:val="annotation reference"/>
    <w:basedOn w:val="DefaultParagraphFont"/>
    <w:uiPriority w:val="99"/>
    <w:semiHidden/>
    <w:unhideWhenUsed/>
    <w:rsid w:val="002F0A3E"/>
    <w:rPr>
      <w:sz w:val="18"/>
      <w:szCs w:val="18"/>
    </w:rPr>
  </w:style>
  <w:style w:type="paragraph" w:styleId="CommentText">
    <w:name w:val="annotation text"/>
    <w:basedOn w:val="Normal"/>
    <w:link w:val="CommentTextChar"/>
    <w:uiPriority w:val="99"/>
    <w:semiHidden/>
    <w:unhideWhenUsed/>
    <w:rsid w:val="002F0A3E"/>
    <w:pPr>
      <w:spacing w:line="240" w:lineRule="auto"/>
    </w:pPr>
    <w:rPr>
      <w:sz w:val="24"/>
      <w:szCs w:val="24"/>
    </w:rPr>
  </w:style>
  <w:style w:type="character" w:customStyle="1" w:styleId="CommentTextChar">
    <w:name w:val="Comment Text Char"/>
    <w:basedOn w:val="DefaultParagraphFont"/>
    <w:link w:val="CommentText"/>
    <w:uiPriority w:val="99"/>
    <w:semiHidden/>
    <w:rsid w:val="002F0A3E"/>
    <w:rPr>
      <w:sz w:val="24"/>
      <w:szCs w:val="24"/>
    </w:rPr>
  </w:style>
  <w:style w:type="paragraph" w:styleId="CommentSubject">
    <w:name w:val="annotation subject"/>
    <w:basedOn w:val="CommentText"/>
    <w:next w:val="CommentText"/>
    <w:link w:val="CommentSubjectChar"/>
    <w:uiPriority w:val="99"/>
    <w:semiHidden/>
    <w:unhideWhenUsed/>
    <w:rsid w:val="002F0A3E"/>
    <w:rPr>
      <w:b/>
      <w:bCs/>
      <w:sz w:val="20"/>
      <w:szCs w:val="20"/>
    </w:rPr>
  </w:style>
  <w:style w:type="character" w:customStyle="1" w:styleId="CommentSubjectChar">
    <w:name w:val="Comment Subject Char"/>
    <w:basedOn w:val="CommentTextChar"/>
    <w:link w:val="CommentSubject"/>
    <w:uiPriority w:val="99"/>
    <w:semiHidden/>
    <w:rsid w:val="002F0A3E"/>
    <w:rPr>
      <w:b/>
      <w:bCs/>
      <w:sz w:val="20"/>
      <w:szCs w:val="20"/>
    </w:rPr>
  </w:style>
  <w:style w:type="paragraph" w:styleId="ListParagraph">
    <w:name w:val="List Paragraph"/>
    <w:basedOn w:val="Normal"/>
    <w:uiPriority w:val="34"/>
    <w:qFormat/>
    <w:rsid w:val="00017497"/>
    <w:pPr>
      <w:ind w:left="720"/>
      <w:contextualSpacing/>
    </w:pPr>
  </w:style>
  <w:style w:type="character" w:styleId="Hyperlink">
    <w:name w:val="Hyperlink"/>
    <w:basedOn w:val="DefaultParagraphFont"/>
    <w:uiPriority w:val="99"/>
    <w:unhideWhenUsed/>
    <w:rsid w:val="00017497"/>
    <w:rPr>
      <w:color w:val="0000FF" w:themeColor="hyperlink"/>
      <w:u w:val="single"/>
    </w:rPr>
  </w:style>
  <w:style w:type="paragraph" w:styleId="Revision">
    <w:name w:val="Revision"/>
    <w:hidden/>
    <w:uiPriority w:val="99"/>
    <w:semiHidden/>
    <w:rsid w:val="00160FB0"/>
    <w:pPr>
      <w:spacing w:after="0" w:line="240" w:lineRule="auto"/>
    </w:pPr>
  </w:style>
  <w:style w:type="paragraph" w:styleId="EndnoteText">
    <w:name w:val="endnote text"/>
    <w:basedOn w:val="Normal"/>
    <w:link w:val="EndnoteTextChar"/>
    <w:uiPriority w:val="99"/>
    <w:unhideWhenUsed/>
    <w:rsid w:val="0049002E"/>
    <w:pPr>
      <w:spacing w:after="0" w:line="240" w:lineRule="auto"/>
    </w:pPr>
    <w:rPr>
      <w:sz w:val="20"/>
      <w:szCs w:val="20"/>
    </w:rPr>
  </w:style>
  <w:style w:type="character" w:customStyle="1" w:styleId="EndnoteTextChar">
    <w:name w:val="Endnote Text Char"/>
    <w:basedOn w:val="DefaultParagraphFont"/>
    <w:link w:val="EndnoteText"/>
    <w:uiPriority w:val="99"/>
    <w:rsid w:val="0049002E"/>
    <w:rPr>
      <w:sz w:val="20"/>
      <w:szCs w:val="20"/>
    </w:rPr>
  </w:style>
  <w:style w:type="character" w:styleId="EndnoteReference">
    <w:name w:val="endnote reference"/>
    <w:basedOn w:val="DefaultParagraphFont"/>
    <w:uiPriority w:val="99"/>
    <w:semiHidden/>
    <w:unhideWhenUsed/>
    <w:rsid w:val="004900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61591">
      <w:bodyDiv w:val="1"/>
      <w:marLeft w:val="0"/>
      <w:marRight w:val="0"/>
      <w:marTop w:val="0"/>
      <w:marBottom w:val="0"/>
      <w:divBdr>
        <w:top w:val="none" w:sz="0" w:space="0" w:color="auto"/>
        <w:left w:val="none" w:sz="0" w:space="0" w:color="auto"/>
        <w:bottom w:val="none" w:sz="0" w:space="0" w:color="auto"/>
        <w:right w:val="none" w:sz="0" w:space="0" w:color="auto"/>
      </w:divBdr>
    </w:div>
    <w:div w:id="333067404">
      <w:bodyDiv w:val="1"/>
      <w:marLeft w:val="0"/>
      <w:marRight w:val="0"/>
      <w:marTop w:val="0"/>
      <w:marBottom w:val="0"/>
      <w:divBdr>
        <w:top w:val="none" w:sz="0" w:space="0" w:color="auto"/>
        <w:left w:val="none" w:sz="0" w:space="0" w:color="auto"/>
        <w:bottom w:val="none" w:sz="0" w:space="0" w:color="auto"/>
        <w:right w:val="none" w:sz="0" w:space="0" w:color="auto"/>
      </w:divBdr>
    </w:div>
    <w:div w:id="444540737">
      <w:bodyDiv w:val="1"/>
      <w:marLeft w:val="0"/>
      <w:marRight w:val="0"/>
      <w:marTop w:val="0"/>
      <w:marBottom w:val="0"/>
      <w:divBdr>
        <w:top w:val="none" w:sz="0" w:space="0" w:color="auto"/>
        <w:left w:val="none" w:sz="0" w:space="0" w:color="auto"/>
        <w:bottom w:val="none" w:sz="0" w:space="0" w:color="auto"/>
        <w:right w:val="none" w:sz="0" w:space="0" w:color="auto"/>
      </w:divBdr>
    </w:div>
    <w:div w:id="714698214">
      <w:bodyDiv w:val="1"/>
      <w:marLeft w:val="0"/>
      <w:marRight w:val="0"/>
      <w:marTop w:val="0"/>
      <w:marBottom w:val="0"/>
      <w:divBdr>
        <w:top w:val="none" w:sz="0" w:space="0" w:color="auto"/>
        <w:left w:val="none" w:sz="0" w:space="0" w:color="auto"/>
        <w:bottom w:val="none" w:sz="0" w:space="0" w:color="auto"/>
        <w:right w:val="none" w:sz="0" w:space="0" w:color="auto"/>
      </w:divBdr>
    </w:div>
    <w:div w:id="891159297">
      <w:bodyDiv w:val="1"/>
      <w:marLeft w:val="0"/>
      <w:marRight w:val="0"/>
      <w:marTop w:val="0"/>
      <w:marBottom w:val="0"/>
      <w:divBdr>
        <w:top w:val="none" w:sz="0" w:space="0" w:color="auto"/>
        <w:left w:val="none" w:sz="0" w:space="0" w:color="auto"/>
        <w:bottom w:val="none" w:sz="0" w:space="0" w:color="auto"/>
        <w:right w:val="none" w:sz="0" w:space="0" w:color="auto"/>
      </w:divBdr>
    </w:div>
    <w:div w:id="101615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en.wikipedia.org/wiki/Tapas_Acupressure_Techniq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809AE-A880-4752-9FB5-6F064D651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2</TotalTime>
  <Pages>9</Pages>
  <Words>4330</Words>
  <Characters>24684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3</cp:revision>
  <dcterms:created xsi:type="dcterms:W3CDTF">2024-09-03T14:30:00Z</dcterms:created>
  <dcterms:modified xsi:type="dcterms:W3CDTF">2025-10-21T16:46:00Z</dcterms:modified>
</cp:coreProperties>
</file>