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3CB3" w14:textId="680398D2" w:rsidR="00285B9A" w:rsidRPr="003A155F" w:rsidRDefault="00285B9A" w:rsidP="003A155F">
      <w:pPr>
        <w:pStyle w:val="Title"/>
        <w:widowControl w:val="0"/>
        <w:jc w:val="both"/>
      </w:pPr>
      <w:r w:rsidRPr="003A155F">
        <w:t>KF</w:t>
      </w:r>
      <w:r w:rsidR="00BF77BC" w:rsidRPr="003A155F">
        <w:t>51 Expanded</w:t>
      </w:r>
      <w:r w:rsidR="00707DD1" w:rsidRPr="003A155F">
        <w:t xml:space="preserve"> Version of</w:t>
      </w:r>
      <w:r w:rsidRPr="003A155F">
        <w:t xml:space="preserve"> Teachings</w:t>
      </w:r>
    </w:p>
    <w:p w14:paraId="0C0A2799" w14:textId="77777777" w:rsidR="00285B9A" w:rsidRPr="003A155F" w:rsidRDefault="00285B9A" w:rsidP="003A155F">
      <w:pPr>
        <w:widowControl w:val="0"/>
        <w:spacing w:after="0" w:line="240" w:lineRule="auto"/>
        <w:jc w:val="both"/>
        <w:rPr>
          <w:rFonts w:cstheme="minorHAnsi"/>
        </w:rPr>
      </w:pPr>
      <w:r w:rsidRPr="003A155F">
        <w:rPr>
          <w:rFonts w:cstheme="minorHAnsi"/>
        </w:rPr>
        <w:t>Karis is an invitation to a relationship based on mutual generosity.</w:t>
      </w:r>
    </w:p>
    <w:p w14:paraId="7C9DDBA4" w14:textId="77777777" w:rsidR="00361D38" w:rsidRPr="003A155F" w:rsidRDefault="00361D38" w:rsidP="003A155F">
      <w:pPr>
        <w:widowControl w:val="0"/>
        <w:spacing w:after="0" w:line="240" w:lineRule="auto"/>
        <w:jc w:val="both"/>
        <w:rPr>
          <w:rFonts w:cstheme="minorHAnsi"/>
        </w:rPr>
      </w:pPr>
    </w:p>
    <w:p w14:paraId="749F54EA" w14:textId="56D5CB70" w:rsidR="00781D48" w:rsidRPr="003A155F" w:rsidRDefault="00781D48" w:rsidP="003A155F">
      <w:pPr>
        <w:widowControl w:val="0"/>
        <w:spacing w:after="0" w:line="240" w:lineRule="auto"/>
        <w:jc w:val="both"/>
        <w:rPr>
          <w:rFonts w:cstheme="minorHAnsi"/>
        </w:rPr>
      </w:pPr>
      <w:r w:rsidRPr="003A155F">
        <w:rPr>
          <w:rFonts w:cstheme="minorHAnsi"/>
        </w:rPr>
        <w:t>“Search me, O God, and know my heart. Examine me and know my thoughts. See if there is any way in me that causes pain, and lead me in the ways of eternity.” (Psalm 139:23</w:t>
      </w:r>
      <w:r w:rsidR="007A0720" w:rsidRPr="003A155F">
        <w:rPr>
          <w:rFonts w:cstheme="minorHAnsi"/>
        </w:rPr>
        <w:t>–</w:t>
      </w:r>
      <w:r w:rsidRPr="003A155F">
        <w:rPr>
          <w:rFonts w:cstheme="minorHAnsi"/>
        </w:rPr>
        <w:t>24)</w:t>
      </w:r>
    </w:p>
    <w:p w14:paraId="50C7E10F" w14:textId="77777777" w:rsidR="00361D38" w:rsidRPr="003A155F" w:rsidRDefault="00361D38" w:rsidP="003A155F">
      <w:pPr>
        <w:widowControl w:val="0"/>
        <w:spacing w:after="0" w:line="240" w:lineRule="auto"/>
        <w:jc w:val="both"/>
        <w:rPr>
          <w:rFonts w:cstheme="minorHAnsi"/>
        </w:rPr>
      </w:pPr>
    </w:p>
    <w:p w14:paraId="1F11D9D0" w14:textId="58BBB0E5" w:rsidR="00285B9A" w:rsidRPr="003A155F" w:rsidRDefault="00BF77BC" w:rsidP="003A155F">
      <w:pPr>
        <w:widowControl w:val="0"/>
        <w:spacing w:after="0" w:line="240" w:lineRule="auto"/>
        <w:jc w:val="both"/>
        <w:rPr>
          <w:rFonts w:cstheme="minorHAnsi"/>
          <w:b/>
        </w:rPr>
      </w:pPr>
      <w:r w:rsidRPr="003A155F">
        <w:rPr>
          <w:rFonts w:cstheme="minorHAnsi"/>
          <w:b/>
        </w:rPr>
        <w:t>0:01</w:t>
      </w:r>
      <w:r w:rsidR="00285B9A" w:rsidRPr="003A155F">
        <w:rPr>
          <w:rFonts w:cstheme="minorHAnsi"/>
          <w:b/>
        </w:rPr>
        <w:tab/>
        <w:t>OPENING</w:t>
      </w:r>
    </w:p>
    <w:p w14:paraId="0ADDC07B" w14:textId="77777777" w:rsidR="00361D38" w:rsidRPr="003A155F" w:rsidRDefault="00361D38" w:rsidP="003A155F">
      <w:pPr>
        <w:widowControl w:val="0"/>
        <w:spacing w:after="0" w:line="240" w:lineRule="auto"/>
        <w:jc w:val="both"/>
        <w:rPr>
          <w:rFonts w:cstheme="minorHAnsi"/>
          <w:b/>
        </w:rPr>
      </w:pPr>
    </w:p>
    <w:p w14:paraId="782DDFD5" w14:textId="2F4E086F" w:rsidR="00285B9A" w:rsidRPr="003A155F" w:rsidRDefault="00BF77BC" w:rsidP="003A155F">
      <w:pPr>
        <w:widowControl w:val="0"/>
        <w:spacing w:after="0" w:line="240" w:lineRule="auto"/>
        <w:jc w:val="both"/>
        <w:rPr>
          <w:rFonts w:cstheme="minorHAnsi"/>
          <w:b/>
        </w:rPr>
      </w:pPr>
      <w:r w:rsidRPr="003A155F">
        <w:rPr>
          <w:rFonts w:cstheme="minorHAnsi"/>
          <w:b/>
        </w:rPr>
        <w:t>0:02</w:t>
      </w:r>
      <w:r w:rsidR="00285B9A" w:rsidRPr="003A155F">
        <w:rPr>
          <w:rFonts w:cstheme="minorHAnsi"/>
          <w:b/>
        </w:rPr>
        <w:tab/>
        <w:t>PRESENTING</w:t>
      </w:r>
    </w:p>
    <w:p w14:paraId="12F0F494" w14:textId="77777777" w:rsidR="00361D38" w:rsidRPr="003A155F" w:rsidRDefault="00361D38" w:rsidP="003A155F">
      <w:pPr>
        <w:widowControl w:val="0"/>
        <w:spacing w:after="0" w:line="240" w:lineRule="auto"/>
        <w:jc w:val="both"/>
        <w:rPr>
          <w:rFonts w:cstheme="minorHAnsi"/>
          <w:b/>
        </w:rPr>
      </w:pPr>
    </w:p>
    <w:p w14:paraId="40E39188" w14:textId="77777777" w:rsidR="00E31153" w:rsidRPr="003A155F" w:rsidRDefault="00361D38" w:rsidP="003A155F">
      <w:pPr>
        <w:widowControl w:val="0"/>
        <w:spacing w:after="0" w:line="240" w:lineRule="auto"/>
        <w:jc w:val="both"/>
        <w:rPr>
          <w:rFonts w:cstheme="minorHAnsi"/>
          <w:b/>
        </w:rPr>
      </w:pPr>
      <w:r w:rsidRPr="003A155F">
        <w:rPr>
          <w:rFonts w:cstheme="minorHAnsi"/>
          <w:b/>
        </w:rPr>
        <w:t>0:06</w:t>
      </w:r>
      <w:r w:rsidR="00285B9A" w:rsidRPr="003A155F">
        <w:rPr>
          <w:rFonts w:cstheme="minorHAnsi"/>
          <w:b/>
        </w:rPr>
        <w:tab/>
      </w:r>
      <w:r w:rsidR="00BF77BC" w:rsidRPr="003A155F">
        <w:rPr>
          <w:rFonts w:cstheme="minorHAnsi"/>
          <w:b/>
        </w:rPr>
        <w:t>KARIS CIRCULATION</w:t>
      </w:r>
    </w:p>
    <w:p w14:paraId="7552D7FC" w14:textId="77777777" w:rsidR="00BF77BC" w:rsidRPr="003A155F" w:rsidRDefault="00BF77BC" w:rsidP="003A155F">
      <w:pPr>
        <w:widowControl w:val="0"/>
        <w:spacing w:after="0" w:line="240" w:lineRule="auto"/>
        <w:jc w:val="both"/>
        <w:rPr>
          <w:rFonts w:cstheme="minorHAnsi"/>
          <w:b/>
        </w:rPr>
      </w:pPr>
    </w:p>
    <w:p w14:paraId="61D2861F" w14:textId="291648F3" w:rsidR="00B0205F" w:rsidRPr="00D36F0C" w:rsidRDefault="00B0205F" w:rsidP="00B0205F">
      <w:pPr>
        <w:spacing w:after="0" w:line="240" w:lineRule="auto"/>
        <w:jc w:val="both"/>
        <w:rPr>
          <w:rFonts w:cstheme="minorHAnsi"/>
          <w:strike/>
        </w:rPr>
      </w:pPr>
      <w:bookmarkStart w:id="0" w:name="_Hlk159948617"/>
      <w:r w:rsidRPr="00D36F0C">
        <w:rPr>
          <w:rFonts w:cstheme="minorHAnsi"/>
        </w:rPr>
        <w:t xml:space="preserve">We </w:t>
      </w:r>
      <w:r w:rsidR="001D3FE0">
        <w:rPr>
          <w:rFonts w:cstheme="minorHAnsi"/>
        </w:rPr>
        <w:t>always</w:t>
      </w:r>
      <w:r w:rsidRPr="00D36F0C">
        <w:rPr>
          <w:rFonts w:cstheme="minorHAnsi"/>
        </w:rPr>
        <w:t xml:space="preserve"> begin the next Karis Fellowships training cycle in March. Everyone who wishes to continue with KF must register </w:t>
      </w:r>
      <w:proofErr w:type="gramStart"/>
      <w:r w:rsidRPr="00D36F0C">
        <w:rPr>
          <w:rFonts w:cstheme="minorHAnsi"/>
        </w:rPr>
        <w:t>in order to</w:t>
      </w:r>
      <w:proofErr w:type="gramEnd"/>
      <w:r w:rsidRPr="00D36F0C">
        <w:rPr>
          <w:rFonts w:cstheme="minorHAnsi"/>
        </w:rPr>
        <w:t xml:space="preserve"> have access to the KF website and community. If you haven’t registered already, take a minute right now to register, either on the KF website or through the link in your email. </w:t>
      </w:r>
      <w:r>
        <w:rPr>
          <w:rFonts w:cstheme="minorHAnsi"/>
        </w:rPr>
        <w:t>Let’s j</w:t>
      </w:r>
      <w:r w:rsidRPr="00D36F0C">
        <w:rPr>
          <w:rFonts w:cstheme="minorHAnsi"/>
        </w:rPr>
        <w:t xml:space="preserve">ust pause and breathe while members register. </w:t>
      </w:r>
      <w:r w:rsidRPr="00D36F0C">
        <w:rPr>
          <w:rFonts w:cstheme="minorHAnsi"/>
          <w:i/>
          <w:iCs/>
        </w:rPr>
        <w:t xml:space="preserve">(Pause </w:t>
      </w:r>
      <w:r>
        <w:rPr>
          <w:rFonts w:cstheme="minorHAnsi"/>
          <w:i/>
          <w:iCs/>
        </w:rPr>
        <w:t>1</w:t>
      </w:r>
      <w:r w:rsidRPr="00D36F0C">
        <w:rPr>
          <w:rFonts w:cstheme="minorHAnsi"/>
          <w:i/>
          <w:iCs/>
        </w:rPr>
        <w:t xml:space="preserve"> minute)</w:t>
      </w:r>
      <w:r w:rsidRPr="00D36F0C">
        <w:rPr>
          <w:rFonts w:cstheme="minorHAnsi"/>
        </w:rPr>
        <w:t xml:space="preserve"> Registering now will remove a burden from the hard-working KF admin team and will also keep you connected to the website. If KF admin does not receive your registration, the system will disconnect you and move you to the “inactive” list.</w:t>
      </w:r>
      <w:bookmarkEnd w:id="0"/>
    </w:p>
    <w:p w14:paraId="152D3680" w14:textId="77777777" w:rsidR="00981E44" w:rsidRPr="003A155F" w:rsidRDefault="00981E44" w:rsidP="003A155F">
      <w:pPr>
        <w:widowControl w:val="0"/>
        <w:spacing w:after="0" w:line="240" w:lineRule="auto"/>
        <w:jc w:val="both"/>
        <w:rPr>
          <w:rFonts w:cstheme="minorHAnsi"/>
        </w:rPr>
      </w:pPr>
    </w:p>
    <w:p w14:paraId="7A7CE0B3" w14:textId="77777777" w:rsidR="00285B9A" w:rsidRPr="003A155F" w:rsidRDefault="00361D38" w:rsidP="003A155F">
      <w:pPr>
        <w:widowControl w:val="0"/>
        <w:spacing w:after="0" w:line="240" w:lineRule="auto"/>
        <w:jc w:val="both"/>
        <w:rPr>
          <w:rFonts w:cstheme="minorHAnsi"/>
          <w:b/>
        </w:rPr>
      </w:pPr>
      <w:r w:rsidRPr="003A155F">
        <w:rPr>
          <w:rFonts w:cstheme="minorHAnsi"/>
          <w:b/>
        </w:rPr>
        <w:t>0:07</w:t>
      </w:r>
      <w:r w:rsidR="00285B9A" w:rsidRPr="003A155F">
        <w:rPr>
          <w:rFonts w:cstheme="minorHAnsi"/>
          <w:b/>
        </w:rPr>
        <w:tab/>
        <w:t>GUIDELINES &amp; LIMITATIONS</w:t>
      </w:r>
    </w:p>
    <w:p w14:paraId="23C51DF4" w14:textId="77777777" w:rsidR="00361D38" w:rsidRPr="003A155F" w:rsidRDefault="00361D38" w:rsidP="003A155F">
      <w:pPr>
        <w:widowControl w:val="0"/>
        <w:spacing w:after="0" w:line="240" w:lineRule="auto"/>
        <w:jc w:val="both"/>
        <w:rPr>
          <w:rFonts w:cstheme="minorHAnsi"/>
          <w:b/>
        </w:rPr>
      </w:pPr>
    </w:p>
    <w:p w14:paraId="078085C7" w14:textId="77777777" w:rsidR="00B80C37" w:rsidRPr="003A155F" w:rsidRDefault="00B80C37" w:rsidP="003A155F">
      <w:pPr>
        <w:widowControl w:val="0"/>
        <w:spacing w:after="0" w:line="240" w:lineRule="auto"/>
        <w:jc w:val="both"/>
        <w:rPr>
          <w:rFonts w:cstheme="minorHAnsi"/>
          <w:b/>
        </w:rPr>
      </w:pPr>
      <w:r w:rsidRPr="003A155F">
        <w:rPr>
          <w:rFonts w:cstheme="minorHAnsi"/>
          <w:b/>
        </w:rPr>
        <w:t>0:08</w:t>
      </w:r>
      <w:r w:rsidRPr="003A155F">
        <w:rPr>
          <w:rFonts w:cstheme="minorHAnsi"/>
          <w:b/>
        </w:rPr>
        <w:tab/>
        <w:t>MINDFULNESS &amp; MEDITATION TRAINING</w:t>
      </w:r>
    </w:p>
    <w:p w14:paraId="6898E348" w14:textId="77777777" w:rsidR="00B80C37" w:rsidRPr="003A155F" w:rsidRDefault="00B80C37" w:rsidP="003A155F">
      <w:pPr>
        <w:widowControl w:val="0"/>
        <w:spacing w:after="0" w:line="240" w:lineRule="auto"/>
        <w:jc w:val="both"/>
        <w:rPr>
          <w:rFonts w:cstheme="minorHAnsi"/>
          <w:b/>
        </w:rPr>
      </w:pPr>
    </w:p>
    <w:p w14:paraId="4C541FA4" w14:textId="77777777" w:rsidR="00B80C37" w:rsidRPr="003A155F" w:rsidRDefault="00B80C37" w:rsidP="003A155F">
      <w:pPr>
        <w:widowControl w:val="0"/>
        <w:spacing w:after="0" w:line="240" w:lineRule="auto"/>
        <w:jc w:val="both"/>
        <w:rPr>
          <w:rFonts w:cstheme="minorHAnsi"/>
        </w:rPr>
      </w:pPr>
      <w:bookmarkStart w:id="1" w:name="_Hlk507936584"/>
      <w:r w:rsidRPr="003A155F">
        <w:rPr>
          <w:rFonts w:cstheme="minorHAnsi"/>
        </w:rPr>
        <w:t>When we practice KF Confession 12, our trust in the karis relationship with God grows:</w:t>
      </w:r>
    </w:p>
    <w:p w14:paraId="524EB24A" w14:textId="77777777" w:rsidR="00B80C37" w:rsidRPr="003A155F" w:rsidRDefault="00B80C37" w:rsidP="003A155F">
      <w:pPr>
        <w:widowControl w:val="0"/>
        <w:spacing w:after="0" w:line="240" w:lineRule="auto"/>
        <w:jc w:val="both"/>
        <w:rPr>
          <w:rFonts w:cstheme="minorHAnsi"/>
        </w:rPr>
      </w:pPr>
    </w:p>
    <w:p w14:paraId="301AA750" w14:textId="77777777" w:rsidR="00B80C37" w:rsidRPr="003A155F" w:rsidRDefault="00B80C37" w:rsidP="003A155F">
      <w:pPr>
        <w:widowControl w:val="0"/>
        <w:spacing w:after="0" w:line="240" w:lineRule="auto"/>
        <w:jc w:val="center"/>
        <w:rPr>
          <w:rFonts w:cstheme="minorHAnsi"/>
        </w:rPr>
      </w:pPr>
      <w:r w:rsidRPr="003A155F">
        <w:rPr>
          <w:rFonts w:cstheme="minorHAnsi"/>
        </w:rPr>
        <w:t>We circulate our true resources, reconnecting to our Creator and to the Creation.</w:t>
      </w:r>
    </w:p>
    <w:p w14:paraId="09916728" w14:textId="77777777" w:rsidR="00B80C37" w:rsidRPr="003A155F" w:rsidRDefault="00B80C37" w:rsidP="003A155F">
      <w:pPr>
        <w:widowControl w:val="0"/>
        <w:spacing w:after="0" w:line="240" w:lineRule="auto"/>
        <w:jc w:val="both"/>
        <w:rPr>
          <w:rFonts w:cstheme="minorHAnsi"/>
        </w:rPr>
      </w:pPr>
    </w:p>
    <w:p w14:paraId="2D9A2CD3" w14:textId="77777777" w:rsidR="00B0205F" w:rsidRPr="00D36F0C" w:rsidRDefault="00B0205F" w:rsidP="00B0205F">
      <w:pPr>
        <w:spacing w:after="0" w:line="240" w:lineRule="auto"/>
        <w:jc w:val="both"/>
        <w:rPr>
          <w:rFonts w:cstheme="minorHAnsi"/>
        </w:rPr>
      </w:pPr>
      <w:bookmarkStart w:id="2" w:name="OLE_LINK2"/>
      <w:r w:rsidRPr="00D36F0C">
        <w:rPr>
          <w:rFonts w:cstheme="minorHAnsi"/>
        </w:rPr>
        <w:t xml:space="preserve">Scientific research attests the benefits of mindfulness training and meditation. Hundreds of studies have shown that these practices strengthen our immune system, increase mental focus, promote a sense of well-being, and decrease symptoms of depression and </w:t>
      </w:r>
      <w:bookmarkStart w:id="3" w:name="_Hlk49240204"/>
      <w:r w:rsidRPr="00D36F0C">
        <w:rPr>
          <w:rFonts w:cstheme="minorHAnsi"/>
        </w:rPr>
        <w:t>anxiety.</w:t>
      </w:r>
      <w:r w:rsidRPr="00D36F0C">
        <w:rPr>
          <w:rStyle w:val="EndnoteReference"/>
          <w:rFonts w:cstheme="minorHAnsi"/>
        </w:rPr>
        <w:endnoteReference w:id="1"/>
      </w:r>
      <w:r w:rsidRPr="00D36F0C">
        <w:rPr>
          <w:rFonts w:cstheme="minorHAnsi"/>
        </w:rPr>
        <w:t xml:space="preserve"> Meditation</w:t>
      </w:r>
      <w:bookmarkEnd w:id="3"/>
      <w:r w:rsidRPr="00D36F0C">
        <w:rPr>
          <w:rFonts w:cstheme="minorHAnsi"/>
        </w:rPr>
        <w:t xml:space="preserve">, in particular, improves self-esteem and fosters self-acceptance, </w:t>
      </w:r>
      <w:bookmarkStart w:id="4" w:name="_Hlk192663587"/>
      <w:r w:rsidRPr="00D36F0C">
        <w:rPr>
          <w:rFonts w:cstheme="minorHAnsi"/>
        </w:rPr>
        <w:t xml:space="preserve">leading to greater esteem and acceptance </w:t>
      </w:r>
      <w:r>
        <w:rPr>
          <w:rFonts w:cstheme="minorHAnsi"/>
        </w:rPr>
        <w:t>of</w:t>
      </w:r>
      <w:r w:rsidRPr="00D36F0C">
        <w:rPr>
          <w:rFonts w:cstheme="minorHAnsi"/>
        </w:rPr>
        <w:t xml:space="preserve"> </w:t>
      </w:r>
      <w:bookmarkStart w:id="5" w:name="_Hlk49240225"/>
      <w:r w:rsidRPr="00D36F0C">
        <w:rPr>
          <w:rFonts w:cstheme="minorHAnsi"/>
        </w:rPr>
        <w:t>others</w:t>
      </w:r>
      <w:bookmarkEnd w:id="4"/>
      <w:r w:rsidRPr="00D36F0C">
        <w:rPr>
          <w:rFonts w:cstheme="minorHAnsi"/>
        </w:rPr>
        <w:t>.</w:t>
      </w:r>
      <w:r w:rsidRPr="00D36F0C">
        <w:rPr>
          <w:rStyle w:val="EndnoteReference"/>
          <w:rFonts w:cstheme="minorHAnsi"/>
        </w:rPr>
        <w:endnoteReference w:id="2"/>
      </w:r>
      <w:r w:rsidRPr="00D36F0C">
        <w:rPr>
          <w:rFonts w:cstheme="minorHAnsi"/>
        </w:rPr>
        <w:t xml:space="preserve"> You</w:t>
      </w:r>
      <w:bookmarkEnd w:id="5"/>
      <w:r w:rsidRPr="00D36F0C">
        <w:rPr>
          <w:rFonts w:cstheme="minorHAnsi"/>
        </w:rPr>
        <w:t xml:space="preserve"> can imagine how these benefits improve your ability to productively manage your relationship with yourself and with others—and even your relationship with God. </w:t>
      </w:r>
    </w:p>
    <w:bookmarkEnd w:id="2"/>
    <w:p w14:paraId="636CD236" w14:textId="77777777" w:rsidR="00281CD9" w:rsidRPr="003A155F" w:rsidRDefault="00281CD9" w:rsidP="003A155F">
      <w:pPr>
        <w:widowControl w:val="0"/>
        <w:spacing w:after="0" w:line="240" w:lineRule="auto"/>
        <w:jc w:val="both"/>
        <w:rPr>
          <w:rFonts w:cstheme="minorHAnsi"/>
        </w:rPr>
      </w:pPr>
    </w:p>
    <w:p w14:paraId="7F7A64B9" w14:textId="144F20BD" w:rsidR="00B80C37" w:rsidRPr="003A155F" w:rsidRDefault="00B80C37" w:rsidP="003A155F">
      <w:pPr>
        <w:widowControl w:val="0"/>
        <w:spacing w:after="0" w:line="240" w:lineRule="auto"/>
        <w:jc w:val="both"/>
        <w:rPr>
          <w:rFonts w:cstheme="minorHAnsi"/>
        </w:rPr>
      </w:pPr>
      <w:r w:rsidRPr="003A155F">
        <w:rPr>
          <w:rFonts w:cstheme="minorHAnsi"/>
        </w:rPr>
        <w:t xml:space="preserve">Our practice for this month is </w:t>
      </w:r>
      <w:r w:rsidRPr="003A155F">
        <w:rPr>
          <w:rFonts w:cstheme="minorHAnsi"/>
          <w:b/>
        </w:rPr>
        <w:t>Waiting on the Lord</w:t>
      </w:r>
      <w:r w:rsidRPr="003A155F">
        <w:rPr>
          <w:rFonts w:cstheme="minorHAnsi"/>
        </w:rPr>
        <w:t xml:space="preserve">. The goal of this meditation is to learn to wait, simply wait, before the Lord. You might feel that this is a waste of time and wonder, “What is this waiting doing for the Lord? What is it doing for me? Doesn’t God want me to get up, get on with my work, fix the world, and become glorious?” </w:t>
      </w:r>
      <w:r w:rsidR="00281CD9" w:rsidRPr="003A155F">
        <w:rPr>
          <w:rFonts w:cstheme="minorHAnsi"/>
        </w:rPr>
        <w:t>Yet</w:t>
      </w:r>
      <w:r w:rsidRPr="003A155F">
        <w:rPr>
          <w:rFonts w:cstheme="minorHAnsi"/>
        </w:rPr>
        <w:t xml:space="preserve"> there are many verses in the Bible that encourage us to learn to wait on God. John Milton, the great 17</w:t>
      </w:r>
      <w:r w:rsidRPr="003A155F">
        <w:rPr>
          <w:rFonts w:cstheme="minorHAnsi"/>
          <w:vertAlign w:val="superscript"/>
        </w:rPr>
        <w:t>th</w:t>
      </w:r>
      <w:r w:rsidRPr="003A155F">
        <w:rPr>
          <w:rFonts w:cstheme="minorHAnsi"/>
        </w:rPr>
        <w:t xml:space="preserve"> century </w:t>
      </w:r>
      <w:r w:rsidR="009279AA" w:rsidRPr="003A155F">
        <w:rPr>
          <w:rFonts w:cstheme="minorHAnsi"/>
        </w:rPr>
        <w:t xml:space="preserve">English </w:t>
      </w:r>
      <w:r w:rsidRPr="003A155F">
        <w:rPr>
          <w:rFonts w:cstheme="minorHAnsi"/>
        </w:rPr>
        <w:t>poet</w:t>
      </w:r>
      <w:r w:rsidR="008909D8" w:rsidRPr="003A155F">
        <w:rPr>
          <w:rFonts w:cstheme="minorHAnsi"/>
        </w:rPr>
        <w:t>,</w:t>
      </w:r>
      <w:r w:rsidRPr="003A155F">
        <w:rPr>
          <w:rFonts w:cstheme="minorHAnsi"/>
        </w:rPr>
        <w:t xml:space="preserve"> wrote his extraordinary epic poem, </w:t>
      </w:r>
      <w:r w:rsidRPr="003A155F">
        <w:rPr>
          <w:rFonts w:cstheme="minorHAnsi"/>
          <w:i/>
        </w:rPr>
        <w:t xml:space="preserve">Paradise </w:t>
      </w:r>
      <w:r w:rsidR="00981E44" w:rsidRPr="003A155F">
        <w:rPr>
          <w:rFonts w:cstheme="minorHAnsi"/>
          <w:i/>
        </w:rPr>
        <w:t>Lost,</w:t>
      </w:r>
      <w:r w:rsidR="00981E44" w:rsidRPr="003A155F">
        <w:rPr>
          <w:rFonts w:cstheme="minorHAnsi"/>
          <w:iCs/>
        </w:rPr>
        <w:t xml:space="preserve"> after he ha</w:t>
      </w:r>
      <w:r w:rsidR="0054704C" w:rsidRPr="003A155F">
        <w:rPr>
          <w:rFonts w:cstheme="minorHAnsi"/>
          <w:iCs/>
        </w:rPr>
        <w:t>d</w:t>
      </w:r>
      <w:r w:rsidR="00981E44" w:rsidRPr="003A155F">
        <w:rPr>
          <w:rFonts w:cstheme="minorHAnsi"/>
          <w:iCs/>
        </w:rPr>
        <w:t xml:space="preserve"> lost his sight</w:t>
      </w:r>
      <w:r w:rsidRPr="003A155F">
        <w:rPr>
          <w:rFonts w:cstheme="minorHAnsi"/>
        </w:rPr>
        <w:t xml:space="preserve">. </w:t>
      </w:r>
      <w:r w:rsidR="00B0205F" w:rsidRPr="00D36F0C">
        <w:rPr>
          <w:rFonts w:cstheme="minorHAnsi"/>
        </w:rPr>
        <w:t>Blindness could have destroyed his career as a writer</w:t>
      </w:r>
      <w:r w:rsidR="00B0205F">
        <w:rPr>
          <w:rFonts w:cstheme="minorHAnsi"/>
        </w:rPr>
        <w:t xml:space="preserve"> and, also, could have</w:t>
      </w:r>
      <w:r w:rsidR="00B0205F" w:rsidRPr="00D36F0C">
        <w:rPr>
          <w:rFonts w:cstheme="minorHAnsi"/>
        </w:rPr>
        <w:t xml:space="preserve"> restricted his contribution to the community</w:t>
      </w:r>
      <w:r w:rsidR="007B7745" w:rsidRPr="003A155F">
        <w:rPr>
          <w:rFonts w:cstheme="minorHAnsi"/>
        </w:rPr>
        <w:t xml:space="preserve">. So, </w:t>
      </w:r>
      <w:r w:rsidRPr="003A155F">
        <w:rPr>
          <w:rFonts w:cstheme="minorHAnsi"/>
        </w:rPr>
        <w:t>how did he manage such a crushing limitation? He managed</w:t>
      </w:r>
      <w:r w:rsidR="008E287D" w:rsidRPr="003A155F">
        <w:rPr>
          <w:rFonts w:cstheme="minorHAnsi"/>
        </w:rPr>
        <w:t xml:space="preserve"> his limitation</w:t>
      </w:r>
      <w:r w:rsidR="00981E44" w:rsidRPr="003A155F">
        <w:rPr>
          <w:rFonts w:cstheme="minorHAnsi"/>
        </w:rPr>
        <w:t xml:space="preserve"> </w:t>
      </w:r>
      <w:r w:rsidRPr="003A155F">
        <w:rPr>
          <w:rFonts w:cstheme="minorHAnsi"/>
        </w:rPr>
        <w:t xml:space="preserve">and even thrived because he knew this truth: God is not interested in our search for an imagined glory; He is interested in teaching us to wait on Him and trust. </w:t>
      </w:r>
    </w:p>
    <w:p w14:paraId="1576F6A2" w14:textId="77777777" w:rsidR="00B80C37" w:rsidRPr="003A155F" w:rsidRDefault="00B80C37" w:rsidP="003A155F">
      <w:pPr>
        <w:widowControl w:val="0"/>
        <w:spacing w:after="0" w:line="240" w:lineRule="auto"/>
        <w:jc w:val="both"/>
        <w:rPr>
          <w:rFonts w:cstheme="minorHAnsi"/>
        </w:rPr>
      </w:pPr>
    </w:p>
    <w:p w14:paraId="0FE06E36" w14:textId="77777777" w:rsidR="00B80C37" w:rsidRPr="003A155F" w:rsidRDefault="00B80C37" w:rsidP="003A155F">
      <w:pPr>
        <w:widowControl w:val="0"/>
        <w:spacing w:after="0" w:line="240" w:lineRule="auto"/>
        <w:jc w:val="both"/>
        <w:rPr>
          <w:rFonts w:cstheme="minorHAnsi"/>
        </w:rPr>
      </w:pPr>
      <w:r w:rsidRPr="003A155F">
        <w:rPr>
          <w:rFonts w:cstheme="minorHAnsi"/>
        </w:rPr>
        <w:lastRenderedPageBreak/>
        <w:t>Listen to these words written by John Milton:</w:t>
      </w:r>
    </w:p>
    <w:p w14:paraId="2FF0BA6D" w14:textId="77777777" w:rsidR="00B80C37" w:rsidRPr="003A155F" w:rsidRDefault="00B80C37" w:rsidP="003A155F">
      <w:pPr>
        <w:widowControl w:val="0"/>
        <w:spacing w:after="0" w:line="240" w:lineRule="auto"/>
        <w:jc w:val="both"/>
        <w:rPr>
          <w:rFonts w:cstheme="minorHAnsi"/>
        </w:rPr>
      </w:pPr>
    </w:p>
    <w:p w14:paraId="412CB2E7" w14:textId="288C7FB5" w:rsidR="00B80C37" w:rsidRPr="003A155F" w:rsidRDefault="00B80C37" w:rsidP="003A155F">
      <w:pPr>
        <w:widowControl w:val="0"/>
        <w:spacing w:after="0" w:line="240" w:lineRule="auto"/>
        <w:ind w:right="357"/>
        <w:jc w:val="center"/>
        <w:rPr>
          <w:rFonts w:cstheme="minorHAnsi"/>
        </w:rPr>
      </w:pPr>
      <w:r w:rsidRPr="003A155F">
        <w:rPr>
          <w:rFonts w:cstheme="minorHAnsi"/>
        </w:rPr>
        <w:t>“Doth God exact day-labor, light denied?” I fondly ask.</w:t>
      </w:r>
    </w:p>
    <w:p w14:paraId="6AD81072" w14:textId="77777777" w:rsidR="00B80C37" w:rsidRPr="003A155F" w:rsidRDefault="00B80C37" w:rsidP="003A155F">
      <w:pPr>
        <w:widowControl w:val="0"/>
        <w:spacing w:after="0" w:line="240" w:lineRule="auto"/>
        <w:ind w:right="357"/>
        <w:jc w:val="center"/>
        <w:rPr>
          <w:rFonts w:cstheme="minorHAnsi"/>
        </w:rPr>
      </w:pPr>
      <w:r w:rsidRPr="003A155F">
        <w:rPr>
          <w:rFonts w:cstheme="minorHAnsi"/>
        </w:rPr>
        <w:t>But Patience to prevent that murmur soon replies:</w:t>
      </w:r>
    </w:p>
    <w:p w14:paraId="7DFBDF05" w14:textId="77777777" w:rsidR="00B80C37" w:rsidRPr="003A155F" w:rsidRDefault="00B80C37" w:rsidP="003A155F">
      <w:pPr>
        <w:widowControl w:val="0"/>
        <w:spacing w:after="0" w:line="240" w:lineRule="auto"/>
        <w:ind w:right="357"/>
        <w:jc w:val="center"/>
        <w:rPr>
          <w:rFonts w:cstheme="minorHAnsi"/>
        </w:rPr>
      </w:pPr>
      <w:r w:rsidRPr="003A155F">
        <w:rPr>
          <w:rFonts w:cstheme="minorHAnsi"/>
        </w:rPr>
        <w:t>“God doth not need either man’s work or His own gifts;</w:t>
      </w:r>
    </w:p>
    <w:p w14:paraId="42A7BB87" w14:textId="77777777" w:rsidR="00B80C37" w:rsidRPr="003A155F" w:rsidRDefault="00B80C37" w:rsidP="003A155F">
      <w:pPr>
        <w:widowControl w:val="0"/>
        <w:spacing w:after="0" w:line="240" w:lineRule="auto"/>
        <w:ind w:right="357"/>
        <w:jc w:val="center"/>
        <w:rPr>
          <w:rFonts w:cstheme="minorHAnsi"/>
        </w:rPr>
      </w:pPr>
      <w:r w:rsidRPr="003A155F">
        <w:rPr>
          <w:rFonts w:cstheme="minorHAnsi"/>
        </w:rPr>
        <w:t>Who bear His mild yoke, they serve Him best. His state is kingly.</w:t>
      </w:r>
    </w:p>
    <w:p w14:paraId="37D1F57F" w14:textId="77777777" w:rsidR="00B80C37" w:rsidRPr="003A155F" w:rsidRDefault="00B80C37" w:rsidP="003A155F">
      <w:pPr>
        <w:widowControl w:val="0"/>
        <w:spacing w:after="0" w:line="240" w:lineRule="auto"/>
        <w:ind w:right="357"/>
        <w:jc w:val="center"/>
        <w:rPr>
          <w:rFonts w:cstheme="minorHAnsi"/>
        </w:rPr>
      </w:pPr>
      <w:r w:rsidRPr="003A155F">
        <w:rPr>
          <w:rFonts w:cstheme="minorHAnsi"/>
        </w:rPr>
        <w:t>Thousands at His bidding speed and post o’er land and ocean without rest.</w:t>
      </w:r>
    </w:p>
    <w:p w14:paraId="0CC3DF9B" w14:textId="77777777" w:rsidR="00B80C37" w:rsidRPr="003A155F" w:rsidRDefault="00B80C37" w:rsidP="003A155F">
      <w:pPr>
        <w:widowControl w:val="0"/>
        <w:spacing w:after="0" w:line="240" w:lineRule="auto"/>
        <w:ind w:right="357"/>
        <w:jc w:val="center"/>
        <w:rPr>
          <w:rFonts w:cstheme="minorHAnsi"/>
        </w:rPr>
      </w:pPr>
      <w:r w:rsidRPr="003A155F">
        <w:rPr>
          <w:rFonts w:cstheme="minorHAnsi"/>
        </w:rPr>
        <w:t>They also serve who only stand and wait.”</w:t>
      </w:r>
      <w:r w:rsidRPr="003A155F">
        <w:rPr>
          <w:rStyle w:val="EndnoteReference"/>
          <w:rFonts w:cstheme="minorHAnsi"/>
        </w:rPr>
        <w:endnoteReference w:id="3"/>
      </w:r>
    </w:p>
    <w:p w14:paraId="370D41F0" w14:textId="77777777" w:rsidR="00B80C37" w:rsidRPr="003A155F" w:rsidRDefault="00B80C37" w:rsidP="003A155F">
      <w:pPr>
        <w:widowControl w:val="0"/>
        <w:spacing w:after="0" w:line="240" w:lineRule="auto"/>
        <w:jc w:val="both"/>
        <w:rPr>
          <w:rFonts w:cstheme="minorHAnsi"/>
        </w:rPr>
      </w:pPr>
    </w:p>
    <w:p w14:paraId="51660850" w14:textId="0CC9DC18" w:rsidR="00B80C37" w:rsidRPr="003A155F" w:rsidRDefault="00B80C37" w:rsidP="003A155F">
      <w:pPr>
        <w:widowControl w:val="0"/>
        <w:spacing w:after="0" w:line="240" w:lineRule="auto"/>
        <w:jc w:val="both"/>
        <w:rPr>
          <w:rFonts w:cstheme="minorHAnsi"/>
        </w:rPr>
      </w:pPr>
      <w:r w:rsidRPr="003A155F">
        <w:rPr>
          <w:rFonts w:cstheme="minorHAnsi"/>
        </w:rPr>
        <w:t xml:space="preserve">Take a deep breath. </w:t>
      </w:r>
    </w:p>
    <w:bookmarkEnd w:id="1"/>
    <w:p w14:paraId="5259B815" w14:textId="77777777" w:rsidR="00B80C37" w:rsidRPr="003A155F" w:rsidRDefault="00B80C37" w:rsidP="003A155F">
      <w:pPr>
        <w:widowControl w:val="0"/>
        <w:spacing w:after="0" w:line="240" w:lineRule="auto"/>
        <w:jc w:val="both"/>
        <w:rPr>
          <w:rFonts w:cstheme="minorHAnsi"/>
        </w:rPr>
      </w:pPr>
    </w:p>
    <w:p w14:paraId="4A50C96C" w14:textId="6D6E766D" w:rsidR="0088722E" w:rsidRPr="003A155F" w:rsidRDefault="0088722E" w:rsidP="003A155F">
      <w:pPr>
        <w:widowControl w:val="0"/>
        <w:spacing w:after="0" w:line="240" w:lineRule="auto"/>
        <w:jc w:val="both"/>
        <w:rPr>
          <w:rFonts w:cstheme="minorHAnsi"/>
        </w:rPr>
      </w:pPr>
      <w:bookmarkStart w:id="6" w:name="OLE_LINK1"/>
      <w:bookmarkStart w:id="7" w:name="OLE_LINK8"/>
      <w:bookmarkStart w:id="8" w:name="OLE_LINK9"/>
      <w:bookmarkStart w:id="9" w:name="_Hlk507936599"/>
      <w:r w:rsidRPr="003A155F">
        <w:rPr>
          <w:rFonts w:cstheme="minorHAnsi"/>
        </w:rPr>
        <w:t xml:space="preserve">“They also serve who only stand and wait.” When things don’t go our way, the struggle to be patient is just as difficult for us today as it was for Christians </w:t>
      </w:r>
      <w:r w:rsidR="009279AA" w:rsidRPr="003A155F">
        <w:rPr>
          <w:rFonts w:cstheme="minorHAnsi"/>
        </w:rPr>
        <w:t>hundreds of</w:t>
      </w:r>
      <w:r w:rsidRPr="003A155F">
        <w:rPr>
          <w:rFonts w:cstheme="minorHAnsi"/>
        </w:rPr>
        <w:t xml:space="preserve"> years ago</w:t>
      </w:r>
      <w:r w:rsidR="00787D40" w:rsidRPr="003A155F">
        <w:rPr>
          <w:rFonts w:cstheme="minorHAnsi"/>
        </w:rPr>
        <w:t xml:space="preserve">. </w:t>
      </w:r>
      <w:r w:rsidRPr="003A155F">
        <w:rPr>
          <w:rFonts w:cstheme="minorHAnsi"/>
        </w:rPr>
        <w:t xml:space="preserve">When light or clear direction is denied, our </w:t>
      </w:r>
      <w:r w:rsidR="00FE2AC8" w:rsidRPr="003A155F">
        <w:rPr>
          <w:rFonts w:cstheme="minorHAnsi"/>
        </w:rPr>
        <w:t xml:space="preserve">human </w:t>
      </w:r>
      <w:r w:rsidRPr="003A155F">
        <w:rPr>
          <w:rFonts w:cstheme="minorHAnsi"/>
        </w:rPr>
        <w:t xml:space="preserve">tendency is to </w:t>
      </w:r>
      <w:r w:rsidR="00787D40" w:rsidRPr="003A155F">
        <w:rPr>
          <w:rFonts w:cstheme="minorHAnsi"/>
        </w:rPr>
        <w:t>be discontent</w:t>
      </w:r>
      <w:r w:rsidRPr="003A155F">
        <w:rPr>
          <w:rFonts w:cstheme="minorHAnsi"/>
        </w:rPr>
        <w:t xml:space="preserve">. We want to fight our limitations because we imagine that they restrict our </w:t>
      </w:r>
      <w:r w:rsidR="00A72FFF" w:rsidRPr="003A155F">
        <w:rPr>
          <w:rFonts w:cstheme="minorHAnsi"/>
        </w:rPr>
        <w:t xml:space="preserve">happiness and </w:t>
      </w:r>
      <w:r w:rsidRPr="003A155F">
        <w:rPr>
          <w:rFonts w:cstheme="minorHAnsi"/>
        </w:rPr>
        <w:t>potential</w:t>
      </w:r>
      <w:r w:rsidR="00B63553" w:rsidRPr="003A155F">
        <w:rPr>
          <w:rFonts w:cstheme="minorHAnsi"/>
        </w:rPr>
        <w:t xml:space="preserve"> </w:t>
      </w:r>
      <w:r w:rsidRPr="003A155F">
        <w:rPr>
          <w:rFonts w:cstheme="minorHAnsi"/>
        </w:rPr>
        <w:t xml:space="preserve">and interfere with our service to God. </w:t>
      </w:r>
      <w:r w:rsidR="00787D40" w:rsidRPr="003A155F">
        <w:rPr>
          <w:rFonts w:cstheme="minorHAnsi"/>
        </w:rPr>
        <w:t>Developed patience does not murmur against God</w:t>
      </w:r>
      <w:r w:rsidR="00A72FFF" w:rsidRPr="003A155F">
        <w:rPr>
          <w:rFonts w:cstheme="minorHAnsi"/>
        </w:rPr>
        <w:t xml:space="preserve">, however. It understands that in </w:t>
      </w:r>
      <w:r w:rsidRPr="003A155F">
        <w:rPr>
          <w:rFonts w:cstheme="minorHAnsi"/>
        </w:rPr>
        <w:t xml:space="preserve">waiting—in exercising patience—we also serve. We may not become famous poets, but by learning to wait productively, we choose to trust the creative power of the Holy Spirit, who is able, even in our present darkness, to reveal the glory of God. </w:t>
      </w:r>
    </w:p>
    <w:bookmarkEnd w:id="6"/>
    <w:bookmarkEnd w:id="7"/>
    <w:bookmarkEnd w:id="8"/>
    <w:bookmarkEnd w:id="9"/>
    <w:p w14:paraId="134D1EF0" w14:textId="77777777" w:rsidR="00B80C37" w:rsidRPr="003A155F" w:rsidRDefault="00B80C37" w:rsidP="003A155F">
      <w:pPr>
        <w:widowControl w:val="0"/>
        <w:spacing w:after="0" w:line="240" w:lineRule="auto"/>
        <w:jc w:val="both"/>
        <w:rPr>
          <w:rFonts w:cstheme="minorHAnsi"/>
        </w:rPr>
      </w:pPr>
    </w:p>
    <w:p w14:paraId="7E8D5731" w14:textId="77777777" w:rsidR="00B80C37" w:rsidRPr="003A155F" w:rsidRDefault="00B80C37" w:rsidP="003A155F">
      <w:pPr>
        <w:widowControl w:val="0"/>
        <w:spacing w:after="0" w:line="240" w:lineRule="auto"/>
        <w:jc w:val="both"/>
        <w:rPr>
          <w:rFonts w:cstheme="minorHAnsi"/>
          <w:b/>
        </w:rPr>
      </w:pPr>
      <w:r w:rsidRPr="003A155F">
        <w:rPr>
          <w:rFonts w:cstheme="minorHAnsi"/>
          <w:b/>
        </w:rPr>
        <w:t>Waiting on the Lord</w:t>
      </w:r>
    </w:p>
    <w:p w14:paraId="0F56EBAA" w14:textId="77777777" w:rsidR="00B80C37" w:rsidRPr="003A155F" w:rsidRDefault="00B80C37" w:rsidP="003A155F">
      <w:pPr>
        <w:widowControl w:val="0"/>
        <w:spacing w:after="0" w:line="240" w:lineRule="auto"/>
        <w:jc w:val="both"/>
        <w:rPr>
          <w:rFonts w:cstheme="minorHAnsi"/>
          <w:b/>
        </w:rPr>
      </w:pPr>
    </w:p>
    <w:p w14:paraId="149B8BC9" w14:textId="77777777" w:rsidR="00B80C37" w:rsidRPr="003A155F" w:rsidRDefault="00B80C37" w:rsidP="003A155F">
      <w:pPr>
        <w:widowControl w:val="0"/>
        <w:spacing w:after="0" w:line="240" w:lineRule="auto"/>
        <w:jc w:val="both"/>
        <w:rPr>
          <w:rFonts w:cstheme="minorHAnsi"/>
        </w:rPr>
      </w:pPr>
      <w:r w:rsidRPr="003A155F">
        <w:rPr>
          <w:rFonts w:cstheme="minorHAnsi"/>
        </w:rPr>
        <w:t xml:space="preserve">Assume a meditation posture. With your head reaching toward the heavens and your tailbone reaching toward the earth, close your eyes and begin with one minute of </w:t>
      </w:r>
      <w:r w:rsidRPr="003A155F">
        <w:rPr>
          <w:rFonts w:cstheme="minorHAnsi"/>
          <w:b/>
        </w:rPr>
        <w:t>Alternate Nostril Breathing</w:t>
      </w:r>
      <w:r w:rsidRPr="003A155F">
        <w:rPr>
          <w:rFonts w:cstheme="minorHAnsi"/>
        </w:rPr>
        <w:t xml:space="preserve">. </w:t>
      </w:r>
      <w:r w:rsidRPr="003A155F">
        <w:rPr>
          <w:rFonts w:cstheme="minorHAnsi"/>
          <w:i/>
        </w:rPr>
        <w:t>(Pause for 1 minute)</w:t>
      </w:r>
      <w:r w:rsidRPr="003A155F">
        <w:rPr>
          <w:rFonts w:cstheme="minorHAnsi"/>
        </w:rPr>
        <w:t xml:space="preserve"> </w:t>
      </w:r>
    </w:p>
    <w:p w14:paraId="2E4E6C3F" w14:textId="77777777" w:rsidR="00B80C37" w:rsidRPr="003A155F" w:rsidRDefault="00B80C37" w:rsidP="003A155F">
      <w:pPr>
        <w:widowControl w:val="0"/>
        <w:spacing w:after="0" w:line="240" w:lineRule="auto"/>
        <w:jc w:val="both"/>
        <w:rPr>
          <w:rFonts w:cstheme="minorHAnsi"/>
        </w:rPr>
      </w:pPr>
    </w:p>
    <w:p w14:paraId="119B78A4" w14:textId="1BC41378" w:rsidR="00B80C37" w:rsidRPr="003A155F" w:rsidRDefault="00B80C37" w:rsidP="003A155F">
      <w:pPr>
        <w:widowControl w:val="0"/>
        <w:spacing w:after="0" w:line="240" w:lineRule="auto"/>
        <w:jc w:val="both"/>
        <w:rPr>
          <w:rFonts w:cstheme="minorHAnsi"/>
        </w:rPr>
      </w:pPr>
      <w:r w:rsidRPr="003A155F">
        <w:rPr>
          <w:rFonts w:cstheme="minorHAnsi"/>
        </w:rPr>
        <w:t xml:space="preserve">Pause, and allow your shoulders and arms to drop into a relaxed position. Now, as you breathe, observe your body. Can you allow your muscles to </w:t>
      </w:r>
      <w:r w:rsidR="00DD6BBB" w:rsidRPr="003A155F">
        <w:rPr>
          <w:rFonts w:cstheme="minorHAnsi"/>
        </w:rPr>
        <w:t>relax</w:t>
      </w:r>
      <w:r w:rsidRPr="003A155F">
        <w:rPr>
          <w:rFonts w:cstheme="minorHAnsi"/>
        </w:rPr>
        <w:t xml:space="preserve"> and </w:t>
      </w:r>
      <w:r w:rsidR="009279AA" w:rsidRPr="003A155F">
        <w:rPr>
          <w:rFonts w:cstheme="minorHAnsi"/>
        </w:rPr>
        <w:t>release tension</w:t>
      </w:r>
      <w:r w:rsidRPr="003A155F">
        <w:rPr>
          <w:rFonts w:cstheme="minorHAnsi"/>
        </w:rPr>
        <w:t>? Breathe</w:t>
      </w:r>
      <w:r w:rsidR="009F1CC6" w:rsidRPr="003A155F">
        <w:rPr>
          <w:rFonts w:cstheme="minorHAnsi"/>
        </w:rPr>
        <w:t>, and invite</w:t>
      </w:r>
      <w:r w:rsidRPr="003A155F">
        <w:rPr>
          <w:rFonts w:cstheme="minorHAnsi"/>
        </w:rPr>
        <w:t xml:space="preserve"> your body to let go with the exhale. </w:t>
      </w:r>
      <w:r w:rsidRPr="003A155F">
        <w:rPr>
          <w:rFonts w:cstheme="minorHAnsi"/>
          <w:i/>
        </w:rPr>
        <w:t>(Pause for 30 seconds)</w:t>
      </w:r>
      <w:r w:rsidRPr="003A155F">
        <w:rPr>
          <w:rFonts w:cstheme="minorHAnsi"/>
        </w:rPr>
        <w:t xml:space="preserve"> </w:t>
      </w:r>
    </w:p>
    <w:p w14:paraId="146FF78F" w14:textId="77777777" w:rsidR="00B80C37" w:rsidRPr="003A155F" w:rsidRDefault="00B80C37" w:rsidP="003A155F">
      <w:pPr>
        <w:widowControl w:val="0"/>
        <w:spacing w:after="0" w:line="240" w:lineRule="auto"/>
        <w:jc w:val="both"/>
        <w:rPr>
          <w:rFonts w:cstheme="minorHAnsi"/>
        </w:rPr>
      </w:pPr>
    </w:p>
    <w:p w14:paraId="2678E378" w14:textId="4CE97E8E" w:rsidR="00B80C37" w:rsidRPr="003A155F" w:rsidRDefault="00B80C37" w:rsidP="003A155F">
      <w:pPr>
        <w:widowControl w:val="0"/>
        <w:spacing w:after="0" w:line="240" w:lineRule="auto"/>
        <w:jc w:val="both"/>
        <w:rPr>
          <w:rFonts w:cstheme="minorHAnsi"/>
        </w:rPr>
      </w:pPr>
      <w:r w:rsidRPr="003A155F">
        <w:rPr>
          <w:rFonts w:cstheme="minorHAnsi"/>
        </w:rPr>
        <w:t>Keeping your eyes closed, look up at the inside of your forehead. Imagine that you are looking into a light that is pouring into your face</w:t>
      </w:r>
      <w:r w:rsidR="009F1CC6" w:rsidRPr="003A155F">
        <w:rPr>
          <w:rFonts w:cstheme="minorHAnsi"/>
        </w:rPr>
        <w:t>.</w:t>
      </w:r>
      <w:r w:rsidRPr="003A155F">
        <w:rPr>
          <w:rFonts w:cstheme="minorHAnsi"/>
        </w:rPr>
        <w:t xml:space="preserve"> </w:t>
      </w:r>
      <w:r w:rsidRPr="003A155F">
        <w:rPr>
          <w:rFonts w:cstheme="minorHAnsi"/>
          <w:i/>
        </w:rPr>
        <w:t>(Pause)</w:t>
      </w:r>
      <w:r w:rsidRPr="003A155F">
        <w:rPr>
          <w:rFonts w:cstheme="minorHAnsi"/>
        </w:rPr>
        <w:t xml:space="preserve"> As you inhale, you might explore pulling energy </w:t>
      </w:r>
      <w:r w:rsidR="00DE1057" w:rsidRPr="003A155F">
        <w:rPr>
          <w:rFonts w:cstheme="minorHAnsi"/>
        </w:rPr>
        <w:t xml:space="preserve">up </w:t>
      </w:r>
      <w:r w:rsidRPr="003A155F">
        <w:rPr>
          <w:rFonts w:cstheme="minorHAnsi"/>
        </w:rPr>
        <w:t xml:space="preserve">from the earth through </w:t>
      </w:r>
      <w:r w:rsidR="00B0205F">
        <w:rPr>
          <w:rFonts w:cstheme="minorHAnsi"/>
        </w:rPr>
        <w:t>your</w:t>
      </w:r>
      <w:r w:rsidRPr="003A155F">
        <w:rPr>
          <w:rFonts w:cstheme="minorHAnsi"/>
        </w:rPr>
        <w:t xml:space="preserve"> tailbone, filling the spinal column and brain. Then, as you exhale, allow the energy to drain back into the earth. Practice for one minute. </w:t>
      </w:r>
      <w:r w:rsidRPr="003A155F">
        <w:rPr>
          <w:rFonts w:cstheme="minorHAnsi"/>
          <w:i/>
        </w:rPr>
        <w:t>(Pause for 1 minute)</w:t>
      </w:r>
      <w:r w:rsidRPr="003A155F">
        <w:rPr>
          <w:rFonts w:cstheme="minorHAnsi"/>
        </w:rPr>
        <w:t xml:space="preserve"> </w:t>
      </w:r>
    </w:p>
    <w:p w14:paraId="06BB471E" w14:textId="77777777" w:rsidR="00B80C37" w:rsidRPr="003A155F" w:rsidRDefault="00B80C37" w:rsidP="003A155F">
      <w:pPr>
        <w:widowControl w:val="0"/>
        <w:spacing w:after="0" w:line="240" w:lineRule="auto"/>
        <w:jc w:val="both"/>
        <w:rPr>
          <w:rFonts w:cstheme="minorHAnsi"/>
        </w:rPr>
      </w:pPr>
    </w:p>
    <w:p w14:paraId="59A3F92D" w14:textId="77777777" w:rsidR="00B80C37" w:rsidRPr="003A155F" w:rsidRDefault="00B80C37" w:rsidP="003A155F">
      <w:pPr>
        <w:widowControl w:val="0"/>
        <w:spacing w:after="0" w:line="240" w:lineRule="auto"/>
        <w:jc w:val="both"/>
        <w:rPr>
          <w:rFonts w:cstheme="minorHAnsi"/>
        </w:rPr>
      </w:pPr>
      <w:r w:rsidRPr="003A155F">
        <w:rPr>
          <w:rFonts w:cstheme="minorHAnsi"/>
        </w:rPr>
        <w:t xml:space="preserve">At some point, you might imagine that you are gazing into the face of Jesus or into the glory of God. Just silently absorb, wait, and breathe for one minute. </w:t>
      </w:r>
      <w:r w:rsidRPr="003A155F">
        <w:rPr>
          <w:rFonts w:cstheme="minorHAnsi"/>
          <w:i/>
        </w:rPr>
        <w:t>(Pause for 1 minute)</w:t>
      </w:r>
      <w:r w:rsidRPr="003A155F">
        <w:rPr>
          <w:rFonts w:cstheme="minorHAnsi"/>
        </w:rPr>
        <w:t xml:space="preserve"> </w:t>
      </w:r>
    </w:p>
    <w:p w14:paraId="029B24CB" w14:textId="06027B3B" w:rsidR="00B80C37" w:rsidRPr="003A155F" w:rsidRDefault="00B80C37" w:rsidP="003A155F">
      <w:pPr>
        <w:widowControl w:val="0"/>
        <w:spacing w:after="0" w:line="240" w:lineRule="auto"/>
        <w:jc w:val="both"/>
        <w:rPr>
          <w:rFonts w:cstheme="minorHAnsi"/>
        </w:rPr>
      </w:pPr>
    </w:p>
    <w:p w14:paraId="14DF3360" w14:textId="77777777" w:rsidR="00B80C37" w:rsidRPr="003A155F" w:rsidRDefault="00B80C37" w:rsidP="003A155F">
      <w:pPr>
        <w:widowControl w:val="0"/>
        <w:spacing w:after="0" w:line="240" w:lineRule="auto"/>
        <w:jc w:val="both"/>
        <w:rPr>
          <w:rFonts w:cstheme="minorHAnsi"/>
        </w:rPr>
      </w:pPr>
      <w:r w:rsidRPr="003A155F">
        <w:rPr>
          <w:rFonts w:cstheme="minorHAnsi"/>
        </w:rPr>
        <w:t>Pause, and gently open your eyes. Take a deep breath and re-engage with the meeting.</w:t>
      </w:r>
    </w:p>
    <w:p w14:paraId="51C2A31F" w14:textId="77777777" w:rsidR="00B80C37" w:rsidRPr="003A155F" w:rsidRDefault="00B80C37" w:rsidP="003A155F">
      <w:pPr>
        <w:widowControl w:val="0"/>
        <w:spacing w:after="0" w:line="240" w:lineRule="auto"/>
        <w:jc w:val="both"/>
        <w:rPr>
          <w:rFonts w:cstheme="minorHAnsi"/>
        </w:rPr>
      </w:pPr>
    </w:p>
    <w:p w14:paraId="32F8C46A" w14:textId="774D8B67" w:rsidR="00B80C37" w:rsidRPr="003A155F" w:rsidRDefault="00B80C37" w:rsidP="003A155F">
      <w:pPr>
        <w:widowControl w:val="0"/>
        <w:spacing w:after="0" w:line="240" w:lineRule="auto"/>
        <w:jc w:val="both"/>
        <w:rPr>
          <w:rFonts w:cstheme="minorHAnsi"/>
          <w:b/>
        </w:rPr>
      </w:pPr>
      <w:r w:rsidRPr="003A155F">
        <w:rPr>
          <w:rFonts w:cstheme="minorHAnsi"/>
        </w:rPr>
        <w:t xml:space="preserve">Our hymn for </w:t>
      </w:r>
      <w:r w:rsidR="009F1CC6" w:rsidRPr="003A155F">
        <w:rPr>
          <w:rFonts w:cstheme="minorHAnsi"/>
        </w:rPr>
        <w:t xml:space="preserve">the </w:t>
      </w:r>
      <w:r w:rsidRPr="003A155F">
        <w:rPr>
          <w:rFonts w:cstheme="minorHAnsi"/>
        </w:rPr>
        <w:t xml:space="preserve">last month of </w:t>
      </w:r>
      <w:r w:rsidR="009F1CC6" w:rsidRPr="003A155F">
        <w:rPr>
          <w:rFonts w:cstheme="minorHAnsi"/>
        </w:rPr>
        <w:t xml:space="preserve">our </w:t>
      </w:r>
      <w:r w:rsidRPr="003A155F">
        <w:rPr>
          <w:rFonts w:cstheme="minorHAnsi"/>
        </w:rPr>
        <w:t xml:space="preserve">training is </w:t>
      </w:r>
      <w:r w:rsidRPr="003A155F">
        <w:rPr>
          <w:rFonts w:cstheme="minorHAnsi"/>
          <w:i/>
        </w:rPr>
        <w:t>Be Thou My Vision</w:t>
      </w:r>
      <w:r w:rsidRPr="003A155F">
        <w:rPr>
          <w:rFonts w:cstheme="minorHAnsi"/>
        </w:rPr>
        <w:t>.</w:t>
      </w:r>
    </w:p>
    <w:p w14:paraId="0C93DC6B" w14:textId="77777777" w:rsidR="00B80C37" w:rsidRPr="003A155F" w:rsidRDefault="00B80C37" w:rsidP="003A155F">
      <w:pPr>
        <w:widowControl w:val="0"/>
        <w:spacing w:after="0" w:line="240" w:lineRule="auto"/>
        <w:jc w:val="both"/>
        <w:rPr>
          <w:rFonts w:cstheme="minorHAnsi"/>
        </w:rPr>
      </w:pPr>
    </w:p>
    <w:p w14:paraId="1F7BBA68" w14:textId="6D88BCF7" w:rsidR="00B80C37" w:rsidRPr="003A155F" w:rsidRDefault="00B80C37" w:rsidP="003A155F">
      <w:pPr>
        <w:widowControl w:val="0"/>
        <w:spacing w:after="0" w:line="240" w:lineRule="auto"/>
        <w:jc w:val="center"/>
        <w:rPr>
          <w:rFonts w:cstheme="minorHAnsi"/>
        </w:rPr>
      </w:pPr>
      <w:r w:rsidRPr="003A155F">
        <w:rPr>
          <w:rFonts w:cstheme="minorHAnsi"/>
        </w:rPr>
        <w:t xml:space="preserve">Be Thou my </w:t>
      </w:r>
      <w:r w:rsidR="007B7745" w:rsidRPr="003A155F">
        <w:rPr>
          <w:rFonts w:cstheme="minorHAnsi"/>
        </w:rPr>
        <w:t>b</w:t>
      </w:r>
      <w:r w:rsidRPr="003A155F">
        <w:rPr>
          <w:rFonts w:cstheme="minorHAnsi"/>
        </w:rPr>
        <w:t>attle</w:t>
      </w:r>
      <w:r w:rsidR="007B7745" w:rsidRPr="003A155F">
        <w:rPr>
          <w:rFonts w:cstheme="minorHAnsi"/>
        </w:rPr>
        <w:t xml:space="preserve"> S</w:t>
      </w:r>
      <w:r w:rsidRPr="003A155F">
        <w:rPr>
          <w:rFonts w:cstheme="minorHAnsi"/>
        </w:rPr>
        <w:t>hield, Sword for the fight;</w:t>
      </w:r>
    </w:p>
    <w:p w14:paraId="68AAF0D6" w14:textId="77777777" w:rsidR="00B80C37" w:rsidRPr="003A155F" w:rsidRDefault="00B80C37" w:rsidP="003A155F">
      <w:pPr>
        <w:widowControl w:val="0"/>
        <w:spacing w:after="0" w:line="240" w:lineRule="auto"/>
        <w:jc w:val="center"/>
        <w:rPr>
          <w:rFonts w:cstheme="minorHAnsi"/>
        </w:rPr>
      </w:pPr>
      <w:r w:rsidRPr="003A155F">
        <w:rPr>
          <w:rFonts w:cstheme="minorHAnsi"/>
        </w:rPr>
        <w:t>Be Thou my Dignity, Thou my Delight;</w:t>
      </w:r>
    </w:p>
    <w:p w14:paraId="00E61F68" w14:textId="77777777" w:rsidR="00B80C37" w:rsidRPr="003A155F" w:rsidRDefault="00B80C37" w:rsidP="003A155F">
      <w:pPr>
        <w:widowControl w:val="0"/>
        <w:spacing w:after="0" w:line="240" w:lineRule="auto"/>
        <w:jc w:val="center"/>
        <w:rPr>
          <w:rFonts w:cstheme="minorHAnsi"/>
        </w:rPr>
      </w:pPr>
      <w:r w:rsidRPr="003A155F">
        <w:rPr>
          <w:rFonts w:cstheme="minorHAnsi"/>
        </w:rPr>
        <w:t>Thou my soul’s Shelter, Thou my high Tower:</w:t>
      </w:r>
    </w:p>
    <w:p w14:paraId="174F8E35" w14:textId="77777777" w:rsidR="00B80C37" w:rsidRPr="003A155F" w:rsidRDefault="00B80C37" w:rsidP="003A155F">
      <w:pPr>
        <w:widowControl w:val="0"/>
        <w:spacing w:after="0" w:line="240" w:lineRule="auto"/>
        <w:jc w:val="center"/>
        <w:rPr>
          <w:rFonts w:cstheme="minorHAnsi"/>
        </w:rPr>
      </w:pPr>
      <w:r w:rsidRPr="003A155F">
        <w:rPr>
          <w:rFonts w:cstheme="minorHAnsi"/>
        </w:rPr>
        <w:t>Raise Thou me heavenward, O Power of my power.</w:t>
      </w:r>
      <w:r w:rsidRPr="003A155F">
        <w:rPr>
          <w:rStyle w:val="EndnoteReference"/>
          <w:rFonts w:cstheme="minorHAnsi"/>
        </w:rPr>
        <w:endnoteReference w:id="4"/>
      </w:r>
    </w:p>
    <w:p w14:paraId="620F4E49" w14:textId="77777777" w:rsidR="00B80C37" w:rsidRPr="003A155F" w:rsidRDefault="00B80C37" w:rsidP="003A155F">
      <w:pPr>
        <w:widowControl w:val="0"/>
        <w:spacing w:after="0" w:line="240" w:lineRule="auto"/>
        <w:jc w:val="both"/>
        <w:rPr>
          <w:rFonts w:cstheme="minorHAnsi"/>
        </w:rPr>
      </w:pPr>
    </w:p>
    <w:p w14:paraId="003B335B" w14:textId="77777777" w:rsidR="00B80C37" w:rsidRPr="003A155F" w:rsidRDefault="00B80C37" w:rsidP="003A155F">
      <w:pPr>
        <w:widowControl w:val="0"/>
        <w:spacing w:after="0" w:line="240" w:lineRule="auto"/>
        <w:jc w:val="both"/>
        <w:rPr>
          <w:rFonts w:cstheme="minorHAnsi"/>
        </w:rPr>
      </w:pPr>
      <w:r w:rsidRPr="003A155F">
        <w:rPr>
          <w:rFonts w:cstheme="minorHAnsi"/>
        </w:rPr>
        <w:t>Take a deep breath.</w:t>
      </w:r>
    </w:p>
    <w:p w14:paraId="3815BF3A" w14:textId="77777777" w:rsidR="007A0720" w:rsidRPr="003A155F" w:rsidRDefault="007A0720" w:rsidP="003A155F">
      <w:pPr>
        <w:widowControl w:val="0"/>
        <w:spacing w:after="0" w:line="240" w:lineRule="auto"/>
        <w:jc w:val="both"/>
        <w:rPr>
          <w:i/>
        </w:rPr>
      </w:pPr>
      <w:r w:rsidRPr="003A155F">
        <w:rPr>
          <w:i/>
        </w:rPr>
        <w:t>(If time permits, ask, “Does anyone have comments or questions about this training?”)</w:t>
      </w:r>
    </w:p>
    <w:p w14:paraId="525D21D2" w14:textId="64E28340" w:rsidR="0098445C" w:rsidRPr="003A155F" w:rsidRDefault="008F4672" w:rsidP="003A155F">
      <w:pPr>
        <w:widowControl w:val="0"/>
        <w:spacing w:after="0" w:line="240" w:lineRule="auto"/>
        <w:jc w:val="both"/>
        <w:rPr>
          <w:rFonts w:cstheme="minorHAnsi"/>
          <w:b/>
        </w:rPr>
      </w:pPr>
      <w:r w:rsidRPr="003A155F">
        <w:rPr>
          <w:rFonts w:cstheme="minorHAnsi"/>
          <w:b/>
        </w:rPr>
        <w:lastRenderedPageBreak/>
        <w:t>0:20</w:t>
      </w:r>
      <w:r w:rsidRPr="003A155F">
        <w:rPr>
          <w:rFonts w:cstheme="minorHAnsi"/>
          <w:b/>
        </w:rPr>
        <w:tab/>
        <w:t>KARIS CONFESSION</w:t>
      </w:r>
    </w:p>
    <w:p w14:paraId="777164F9" w14:textId="77777777" w:rsidR="003A155F" w:rsidRPr="003A155F" w:rsidRDefault="003A155F" w:rsidP="003A155F">
      <w:pPr>
        <w:widowControl w:val="0"/>
        <w:spacing w:after="0" w:line="240" w:lineRule="auto"/>
        <w:jc w:val="both"/>
        <w:rPr>
          <w:rFonts w:cstheme="minorHAnsi"/>
          <w:b/>
        </w:rPr>
      </w:pPr>
    </w:p>
    <w:p w14:paraId="29AF4BC9" w14:textId="77777777" w:rsidR="00285B9A" w:rsidRPr="003A155F" w:rsidRDefault="00B5171B" w:rsidP="003A155F">
      <w:pPr>
        <w:widowControl w:val="0"/>
        <w:spacing w:after="0" w:line="240" w:lineRule="auto"/>
        <w:jc w:val="both"/>
        <w:rPr>
          <w:rFonts w:cstheme="minorHAnsi"/>
          <w:b/>
        </w:rPr>
      </w:pPr>
      <w:r w:rsidRPr="003A155F">
        <w:rPr>
          <w:rFonts w:cstheme="minorHAnsi"/>
          <w:b/>
        </w:rPr>
        <w:t>0:21</w:t>
      </w:r>
      <w:r w:rsidR="00285B9A" w:rsidRPr="003A155F">
        <w:rPr>
          <w:rFonts w:cstheme="minorHAnsi"/>
          <w:b/>
        </w:rPr>
        <w:tab/>
        <w:t>TOOLBOX</w:t>
      </w:r>
    </w:p>
    <w:p w14:paraId="44FB38C2" w14:textId="42F5E1BE" w:rsidR="00B5171B" w:rsidRPr="003A155F" w:rsidRDefault="00B5171B" w:rsidP="003A155F">
      <w:pPr>
        <w:widowControl w:val="0"/>
        <w:spacing w:after="0" w:line="240" w:lineRule="auto"/>
        <w:jc w:val="both"/>
        <w:rPr>
          <w:rFonts w:cstheme="minorHAnsi"/>
          <w:b/>
        </w:rPr>
      </w:pPr>
    </w:p>
    <w:p w14:paraId="6DE20D9D" w14:textId="4B0F3791" w:rsidR="00F90EA5" w:rsidRPr="003A155F" w:rsidRDefault="00F90EA5" w:rsidP="003A155F">
      <w:pPr>
        <w:widowControl w:val="0"/>
        <w:spacing w:after="0" w:line="240" w:lineRule="auto"/>
        <w:jc w:val="both"/>
        <w:rPr>
          <w:rFonts w:cstheme="minorHAnsi"/>
        </w:rPr>
      </w:pPr>
      <w:r w:rsidRPr="003A155F">
        <w:rPr>
          <w:rFonts w:cstheme="minorHAnsi"/>
        </w:rPr>
        <w:t xml:space="preserve">KF Confession 12 reminds us of the benefits of circulating our resources: </w:t>
      </w:r>
    </w:p>
    <w:p w14:paraId="21D39DC1" w14:textId="77777777" w:rsidR="00F90EA5" w:rsidRPr="003A155F" w:rsidRDefault="00F90EA5" w:rsidP="003A155F">
      <w:pPr>
        <w:widowControl w:val="0"/>
        <w:spacing w:after="0" w:line="240" w:lineRule="auto"/>
        <w:jc w:val="both"/>
        <w:rPr>
          <w:rFonts w:cstheme="minorHAnsi"/>
          <w:b/>
        </w:rPr>
      </w:pPr>
    </w:p>
    <w:p w14:paraId="74BD430A" w14:textId="4E43B3D6" w:rsidR="00693861" w:rsidRPr="003A155F" w:rsidRDefault="00693861" w:rsidP="003A155F">
      <w:pPr>
        <w:widowControl w:val="0"/>
        <w:spacing w:after="0" w:line="240" w:lineRule="auto"/>
        <w:jc w:val="center"/>
        <w:rPr>
          <w:rFonts w:cstheme="minorHAnsi"/>
        </w:rPr>
      </w:pPr>
      <w:r w:rsidRPr="003A155F">
        <w:rPr>
          <w:rFonts w:cstheme="minorHAnsi"/>
        </w:rPr>
        <w:t>We circulate our true resources, reconnecting to our Creator and to the Creation.</w:t>
      </w:r>
    </w:p>
    <w:p w14:paraId="508ED625" w14:textId="77777777" w:rsidR="00781D48" w:rsidRPr="003A155F" w:rsidRDefault="00781D48" w:rsidP="003A155F">
      <w:pPr>
        <w:widowControl w:val="0"/>
        <w:spacing w:after="0" w:line="240" w:lineRule="auto"/>
        <w:jc w:val="both"/>
        <w:rPr>
          <w:rFonts w:cstheme="minorHAnsi"/>
        </w:rPr>
      </w:pPr>
    </w:p>
    <w:p w14:paraId="07DA1B68" w14:textId="5D26E589" w:rsidR="008F4672" w:rsidRPr="003A155F" w:rsidRDefault="008F4672" w:rsidP="003A155F">
      <w:pPr>
        <w:widowControl w:val="0"/>
        <w:spacing w:after="0" w:line="240" w:lineRule="auto"/>
        <w:jc w:val="both"/>
        <w:rPr>
          <w:rFonts w:cstheme="minorHAnsi"/>
        </w:rPr>
      </w:pPr>
      <w:r w:rsidRPr="003A155F">
        <w:rPr>
          <w:rFonts w:cstheme="minorHAnsi"/>
        </w:rPr>
        <w:t xml:space="preserve">Last week, we touched on the idea of flow. When we </w:t>
      </w:r>
      <w:r w:rsidR="00C753F5" w:rsidRPr="003A155F">
        <w:rPr>
          <w:rFonts w:cstheme="minorHAnsi"/>
        </w:rPr>
        <w:t xml:space="preserve">start living </w:t>
      </w:r>
      <w:r w:rsidR="00A61CE9" w:rsidRPr="003A155F">
        <w:rPr>
          <w:rFonts w:cstheme="minorHAnsi"/>
        </w:rPr>
        <w:t>from</w:t>
      </w:r>
      <w:r w:rsidRPr="003A155F">
        <w:rPr>
          <w:rFonts w:cstheme="minorHAnsi"/>
        </w:rPr>
        <w:t xml:space="preserve"> our True Self and </w:t>
      </w:r>
      <w:r w:rsidR="0011010D" w:rsidRPr="003A155F">
        <w:rPr>
          <w:rFonts w:cstheme="minorHAnsi"/>
        </w:rPr>
        <w:t xml:space="preserve">are able to </w:t>
      </w:r>
      <w:r w:rsidRPr="003A155F">
        <w:rPr>
          <w:rFonts w:cstheme="minorHAnsi"/>
        </w:rPr>
        <w:t xml:space="preserve">maintain our connection to the Creator and the Creation, karis gifts begin to flow toward us. Our response is to send gifts back out into the Creation. By doing so, we keep the karis connection with our Creator circulating and flowing. This is a very exciting, surprising, and fascinating process through which we build a relationship with God based on gratitude and trust. Everything that you have is a gift from God, and when you respond by returning gifts to God, you pump the </w:t>
      </w:r>
      <w:r w:rsidR="00D663B1" w:rsidRPr="003A155F">
        <w:rPr>
          <w:rFonts w:cstheme="minorHAnsi"/>
        </w:rPr>
        <w:t>energetic flow</w:t>
      </w:r>
      <w:r w:rsidRPr="003A155F">
        <w:rPr>
          <w:rFonts w:cstheme="minorHAnsi"/>
        </w:rPr>
        <w:t xml:space="preserve"> of </w:t>
      </w:r>
      <w:r w:rsidR="00B80C37" w:rsidRPr="003A155F">
        <w:rPr>
          <w:rFonts w:cstheme="minorHAnsi"/>
        </w:rPr>
        <w:t xml:space="preserve">the </w:t>
      </w:r>
      <w:r w:rsidRPr="003A155F">
        <w:rPr>
          <w:rFonts w:cstheme="minorHAnsi"/>
        </w:rPr>
        <w:t xml:space="preserve">Creation. </w:t>
      </w:r>
      <w:r w:rsidR="00B80C37" w:rsidRPr="003A155F">
        <w:rPr>
          <w:rFonts w:cstheme="minorHAnsi"/>
        </w:rPr>
        <w:t>Perhaps in last week’s meeting</w:t>
      </w:r>
      <w:r w:rsidRPr="003A155F">
        <w:rPr>
          <w:rFonts w:cstheme="minorHAnsi"/>
        </w:rPr>
        <w:t xml:space="preserve"> you understood something of the purpose and promise of living in the flow of circulation. Just like in a dance, we accomplish one step with joy and then immediately give ourselves to the next step without </w:t>
      </w:r>
      <w:r w:rsidR="00B80C37" w:rsidRPr="003A155F">
        <w:rPr>
          <w:rFonts w:cstheme="minorHAnsi"/>
        </w:rPr>
        <w:t>any judgment about how it should be or what we should receive in return.</w:t>
      </w:r>
    </w:p>
    <w:p w14:paraId="74A0F567" w14:textId="77777777" w:rsidR="00B5171B" w:rsidRPr="003A155F" w:rsidRDefault="00B5171B" w:rsidP="003A155F">
      <w:pPr>
        <w:widowControl w:val="0"/>
        <w:spacing w:after="0" w:line="240" w:lineRule="auto"/>
        <w:jc w:val="both"/>
        <w:rPr>
          <w:rFonts w:cstheme="minorHAnsi"/>
        </w:rPr>
      </w:pPr>
    </w:p>
    <w:p w14:paraId="5DF3659B" w14:textId="75A11F9C" w:rsidR="00693861" w:rsidRPr="003A155F" w:rsidRDefault="00693861" w:rsidP="003A155F">
      <w:pPr>
        <w:widowControl w:val="0"/>
        <w:spacing w:after="0" w:line="240" w:lineRule="auto"/>
        <w:jc w:val="both"/>
        <w:rPr>
          <w:rFonts w:cstheme="minorHAnsi"/>
        </w:rPr>
      </w:pPr>
      <w:r w:rsidRPr="003A155F">
        <w:rPr>
          <w:rFonts w:cstheme="minorHAnsi"/>
        </w:rPr>
        <w:t xml:space="preserve">Hopefully, by now, you have </w:t>
      </w:r>
      <w:r w:rsidR="00D663B1" w:rsidRPr="003A155F">
        <w:rPr>
          <w:rFonts w:cstheme="minorHAnsi"/>
        </w:rPr>
        <w:t>some understanding of</w:t>
      </w:r>
      <w:r w:rsidRPr="003A155F">
        <w:rPr>
          <w:rFonts w:cstheme="minorHAnsi"/>
        </w:rPr>
        <w:t xml:space="preserve"> the incredible folly and misorientation of judgment.</w:t>
      </w:r>
      <w:r w:rsidR="00781D48" w:rsidRPr="003A155F">
        <w:rPr>
          <w:rFonts w:cstheme="minorHAnsi"/>
        </w:rPr>
        <w:t xml:space="preserve"> </w:t>
      </w:r>
      <w:r w:rsidR="00FD0A3A" w:rsidRPr="003A155F">
        <w:rPr>
          <w:rFonts w:cstheme="minorHAnsi"/>
        </w:rPr>
        <w:t>In every situation</w:t>
      </w:r>
      <w:r w:rsidRPr="003A155F">
        <w:rPr>
          <w:rFonts w:cstheme="minorHAnsi"/>
        </w:rPr>
        <w:t xml:space="preserve">, judgment will destroy </w:t>
      </w:r>
      <w:r w:rsidR="00FD0A3A" w:rsidRPr="003A155F">
        <w:rPr>
          <w:rFonts w:cstheme="minorHAnsi"/>
        </w:rPr>
        <w:t xml:space="preserve">both </w:t>
      </w:r>
      <w:r w:rsidRPr="003A155F">
        <w:rPr>
          <w:rFonts w:cstheme="minorHAnsi"/>
        </w:rPr>
        <w:t>your potentia</w:t>
      </w:r>
      <w:r w:rsidR="00195065" w:rsidRPr="003A155F">
        <w:rPr>
          <w:rFonts w:cstheme="minorHAnsi"/>
        </w:rPr>
        <w:t xml:space="preserve">l and the potential of others. </w:t>
      </w:r>
      <w:r w:rsidR="0057484E" w:rsidRPr="003A155F">
        <w:rPr>
          <w:rFonts w:cstheme="minorHAnsi"/>
        </w:rPr>
        <w:t xml:space="preserve">You can only fulfill your marvelous design with all </w:t>
      </w:r>
      <w:r w:rsidR="00FD0A3A" w:rsidRPr="003A155F">
        <w:rPr>
          <w:rFonts w:cstheme="minorHAnsi"/>
        </w:rPr>
        <w:t xml:space="preserve">of </w:t>
      </w:r>
      <w:r w:rsidR="0057484E" w:rsidRPr="003A155F">
        <w:rPr>
          <w:rFonts w:cstheme="minorHAnsi"/>
        </w:rPr>
        <w:t xml:space="preserve">its </w:t>
      </w:r>
      <w:r w:rsidR="00E417E0" w:rsidRPr="003A155F">
        <w:rPr>
          <w:rFonts w:cstheme="minorHAnsi"/>
        </w:rPr>
        <w:t>p</w:t>
      </w:r>
      <w:r w:rsidR="0057484E" w:rsidRPr="003A155F">
        <w:rPr>
          <w:rFonts w:cstheme="minorHAnsi"/>
        </w:rPr>
        <w:t>ossibilities if you</w:t>
      </w:r>
      <w:r w:rsidR="00EF2593" w:rsidRPr="003A155F">
        <w:rPr>
          <w:rFonts w:cstheme="minorHAnsi"/>
        </w:rPr>
        <w:t xml:space="preserve"> give</w:t>
      </w:r>
      <w:r w:rsidR="00FD0A3A" w:rsidRPr="003A155F">
        <w:rPr>
          <w:rFonts w:cstheme="minorHAnsi"/>
        </w:rPr>
        <w:t xml:space="preserve"> </w:t>
      </w:r>
      <w:r w:rsidRPr="003A155F">
        <w:rPr>
          <w:rFonts w:cstheme="minorHAnsi"/>
        </w:rPr>
        <w:t xml:space="preserve">up judging yourself, others, </w:t>
      </w:r>
      <w:r w:rsidR="00FD0A3A" w:rsidRPr="003A155F">
        <w:rPr>
          <w:rFonts w:cstheme="minorHAnsi"/>
        </w:rPr>
        <w:t xml:space="preserve">and </w:t>
      </w:r>
      <w:r w:rsidRPr="003A155F">
        <w:rPr>
          <w:rFonts w:cstheme="minorHAnsi"/>
        </w:rPr>
        <w:t>life</w:t>
      </w:r>
      <w:r w:rsidR="00A45BB2" w:rsidRPr="003A155F">
        <w:rPr>
          <w:rFonts w:cstheme="minorHAnsi"/>
        </w:rPr>
        <w:t>.</w:t>
      </w:r>
      <w:r w:rsidRPr="003A155F">
        <w:rPr>
          <w:rFonts w:cstheme="minorHAnsi"/>
        </w:rPr>
        <w:t xml:space="preserve"> </w:t>
      </w:r>
      <w:bookmarkStart w:id="10" w:name="_Hlk2790835"/>
      <w:r w:rsidR="00DC3941" w:rsidRPr="003A155F">
        <w:rPr>
          <w:rFonts w:cstheme="minorHAnsi"/>
        </w:rPr>
        <w:t xml:space="preserve">Your potential </w:t>
      </w:r>
      <w:r w:rsidR="00B27917" w:rsidRPr="003A155F">
        <w:rPr>
          <w:rFonts w:cstheme="minorHAnsi"/>
        </w:rPr>
        <w:t xml:space="preserve">is </w:t>
      </w:r>
      <w:r w:rsidR="00DC3941" w:rsidRPr="003A155F">
        <w:rPr>
          <w:rFonts w:cstheme="minorHAnsi"/>
        </w:rPr>
        <w:t xml:space="preserve">only realized when you believe what is actually happening and </w:t>
      </w:r>
      <w:r w:rsidR="00FA4469" w:rsidRPr="003A155F">
        <w:rPr>
          <w:rFonts w:cstheme="minorHAnsi"/>
        </w:rPr>
        <w:t xml:space="preserve">then </w:t>
      </w:r>
      <w:r w:rsidR="00DC3941" w:rsidRPr="003A155F">
        <w:rPr>
          <w:rFonts w:cstheme="minorHAnsi"/>
        </w:rPr>
        <w:t>respond authentically to that reality</w:t>
      </w:r>
      <w:r w:rsidR="0011010D" w:rsidRPr="003A155F">
        <w:rPr>
          <w:rFonts w:cstheme="minorHAnsi"/>
        </w:rPr>
        <w:t>.</w:t>
      </w:r>
      <w:bookmarkEnd w:id="10"/>
    </w:p>
    <w:p w14:paraId="5D8DC871" w14:textId="77777777" w:rsidR="00B5171B" w:rsidRPr="003A155F" w:rsidRDefault="00B5171B" w:rsidP="003A155F">
      <w:pPr>
        <w:widowControl w:val="0"/>
        <w:spacing w:after="0" w:line="240" w:lineRule="auto"/>
        <w:jc w:val="both"/>
        <w:rPr>
          <w:rFonts w:cstheme="minorHAnsi"/>
        </w:rPr>
      </w:pPr>
    </w:p>
    <w:p w14:paraId="3C3FEF7B" w14:textId="6EB7BCD3" w:rsidR="008F4672" w:rsidRPr="003A155F" w:rsidRDefault="008F4672" w:rsidP="003A155F">
      <w:pPr>
        <w:widowControl w:val="0"/>
        <w:spacing w:after="0" w:line="240" w:lineRule="auto"/>
        <w:jc w:val="both"/>
        <w:rPr>
          <w:rFonts w:cstheme="minorHAnsi"/>
        </w:rPr>
      </w:pPr>
      <w:r w:rsidRPr="003A155F">
        <w:rPr>
          <w:rFonts w:cstheme="minorHAnsi"/>
        </w:rPr>
        <w:t xml:space="preserve">Without doubt, our energy has been damaged by the misorientation of others. </w:t>
      </w:r>
      <w:r w:rsidR="00EF2593" w:rsidRPr="003A155F">
        <w:rPr>
          <w:rFonts w:cstheme="minorHAnsi"/>
        </w:rPr>
        <w:t xml:space="preserve">However, acting like a human filtering system, we can cleanse that misoriented energy </w:t>
      </w:r>
      <w:r w:rsidR="00B80C37" w:rsidRPr="003A155F">
        <w:rPr>
          <w:rFonts w:cstheme="minorHAnsi"/>
        </w:rPr>
        <w:t xml:space="preserve">through our lives and choices </w:t>
      </w:r>
      <w:r w:rsidR="00EF2593" w:rsidRPr="003A155F">
        <w:rPr>
          <w:rFonts w:cstheme="minorHAnsi"/>
        </w:rPr>
        <w:t xml:space="preserve">and return oriented energy to the Creation. </w:t>
      </w:r>
      <w:r w:rsidRPr="003A155F">
        <w:rPr>
          <w:rFonts w:cstheme="minorHAnsi"/>
        </w:rPr>
        <w:t>As a friend of God in karis relationship, you become the means of liberating others; you conquer injury with active good.</w:t>
      </w:r>
      <w:r w:rsidR="00B27917" w:rsidRPr="003A155F">
        <w:rPr>
          <w:rStyle w:val="EndnoteReference"/>
          <w:rFonts w:cstheme="minorHAnsi"/>
        </w:rPr>
        <w:endnoteReference w:id="5"/>
      </w:r>
      <w:r w:rsidRPr="003A155F">
        <w:rPr>
          <w:rFonts w:cstheme="minorHAnsi"/>
        </w:rPr>
        <w:t xml:space="preserve"> </w:t>
      </w:r>
      <w:r w:rsidR="002805F5" w:rsidRPr="003A155F">
        <w:rPr>
          <w:rFonts w:cstheme="minorHAnsi"/>
        </w:rPr>
        <w:t xml:space="preserve">One way of doing this is to circulate </w:t>
      </w:r>
      <w:r w:rsidRPr="003A155F">
        <w:rPr>
          <w:rFonts w:cstheme="minorHAnsi"/>
        </w:rPr>
        <w:t>the gift of forgiveness. You forgive by letting go of the debt that you hold against yourself</w:t>
      </w:r>
      <w:r w:rsidR="00EF2593" w:rsidRPr="003A155F">
        <w:rPr>
          <w:rFonts w:cstheme="minorHAnsi"/>
        </w:rPr>
        <w:t xml:space="preserve"> </w:t>
      </w:r>
      <w:r w:rsidR="00B17F46" w:rsidRPr="003A155F">
        <w:rPr>
          <w:rFonts w:cstheme="minorHAnsi"/>
        </w:rPr>
        <w:t>or</w:t>
      </w:r>
      <w:r w:rsidRPr="003A155F">
        <w:rPr>
          <w:rFonts w:cstheme="minorHAnsi"/>
        </w:rPr>
        <w:t xml:space="preserve"> </w:t>
      </w:r>
      <w:r w:rsidR="00B17F46" w:rsidRPr="003A155F">
        <w:rPr>
          <w:rFonts w:cstheme="minorHAnsi"/>
        </w:rPr>
        <w:t>agains</w:t>
      </w:r>
      <w:r w:rsidR="002805F5" w:rsidRPr="003A155F">
        <w:rPr>
          <w:rFonts w:cstheme="minorHAnsi"/>
        </w:rPr>
        <w:t>t</w:t>
      </w:r>
      <w:r w:rsidR="00B17F46" w:rsidRPr="003A155F">
        <w:rPr>
          <w:rFonts w:cstheme="minorHAnsi"/>
        </w:rPr>
        <w:t xml:space="preserve"> </w:t>
      </w:r>
      <w:r w:rsidRPr="003A155F">
        <w:rPr>
          <w:rFonts w:cstheme="minorHAnsi"/>
        </w:rPr>
        <w:t>others</w:t>
      </w:r>
      <w:r w:rsidR="00EF2593" w:rsidRPr="003A155F">
        <w:rPr>
          <w:rFonts w:cstheme="minorHAnsi"/>
        </w:rPr>
        <w:t>—and, also,</w:t>
      </w:r>
      <w:r w:rsidRPr="003A155F">
        <w:rPr>
          <w:rFonts w:cstheme="minorHAnsi"/>
        </w:rPr>
        <w:t xml:space="preserve"> </w:t>
      </w:r>
      <w:r w:rsidR="00EF2593" w:rsidRPr="003A155F">
        <w:rPr>
          <w:rFonts w:cstheme="minorHAnsi"/>
        </w:rPr>
        <w:t>any</w:t>
      </w:r>
      <w:r w:rsidRPr="003A155F">
        <w:rPr>
          <w:rFonts w:cstheme="minorHAnsi"/>
        </w:rPr>
        <w:t xml:space="preserve"> debt that in your misorientation you hold against God. God sends rain on both the oriented and the misoriented, and when you walk in orientation and forgiveness, flowing in the freedom of your relationship with </w:t>
      </w:r>
      <w:r w:rsidR="00C753F5" w:rsidRPr="003A155F">
        <w:rPr>
          <w:rFonts w:cstheme="minorHAnsi"/>
        </w:rPr>
        <w:t>Him</w:t>
      </w:r>
      <w:r w:rsidRPr="003A155F">
        <w:rPr>
          <w:rFonts w:cstheme="minorHAnsi"/>
        </w:rPr>
        <w:t xml:space="preserve">, you too will send rain on both the oriented and </w:t>
      </w:r>
      <w:r w:rsidR="00B0205F">
        <w:rPr>
          <w:rFonts w:cstheme="minorHAnsi"/>
        </w:rPr>
        <w:t xml:space="preserve">the </w:t>
      </w:r>
      <w:r w:rsidRPr="003A155F">
        <w:rPr>
          <w:rFonts w:cstheme="minorHAnsi"/>
        </w:rPr>
        <w:t xml:space="preserve">misoriented, watering </w:t>
      </w:r>
      <w:r w:rsidR="00EF2593" w:rsidRPr="003A155F">
        <w:rPr>
          <w:rFonts w:cstheme="minorHAnsi"/>
        </w:rPr>
        <w:t xml:space="preserve">every thirsty soul that you </w:t>
      </w:r>
      <w:r w:rsidRPr="003A155F">
        <w:rPr>
          <w:rFonts w:cstheme="minorHAnsi"/>
        </w:rPr>
        <w:t>touch.</w:t>
      </w:r>
      <w:r w:rsidRPr="003A155F">
        <w:rPr>
          <w:rStyle w:val="EndnoteReference"/>
          <w:rFonts w:cstheme="minorHAnsi"/>
        </w:rPr>
        <w:endnoteReference w:id="6"/>
      </w:r>
    </w:p>
    <w:p w14:paraId="7BD316CC" w14:textId="77777777" w:rsidR="008F4672" w:rsidRPr="003A155F" w:rsidRDefault="008F4672" w:rsidP="003A155F">
      <w:pPr>
        <w:widowControl w:val="0"/>
        <w:spacing w:after="0" w:line="240" w:lineRule="auto"/>
        <w:jc w:val="both"/>
        <w:rPr>
          <w:rFonts w:cstheme="minorHAnsi"/>
        </w:rPr>
      </w:pPr>
    </w:p>
    <w:p w14:paraId="43678E44" w14:textId="78CD9EF3" w:rsidR="00693861" w:rsidRPr="003A155F" w:rsidRDefault="00D7552F" w:rsidP="003A155F">
      <w:pPr>
        <w:widowControl w:val="0"/>
        <w:spacing w:after="0" w:line="240" w:lineRule="auto"/>
        <w:jc w:val="both"/>
        <w:rPr>
          <w:rFonts w:cstheme="minorHAnsi"/>
        </w:rPr>
      </w:pPr>
      <w:r w:rsidRPr="003A155F">
        <w:rPr>
          <w:rFonts w:cstheme="minorHAnsi"/>
        </w:rPr>
        <w:t>In the flow of circulation</w:t>
      </w:r>
      <w:r w:rsidR="008F4672" w:rsidRPr="003A155F">
        <w:rPr>
          <w:rFonts w:cstheme="minorHAnsi"/>
        </w:rPr>
        <w:t>,</w:t>
      </w:r>
      <w:r w:rsidRPr="003A155F">
        <w:rPr>
          <w:rFonts w:cstheme="minorHAnsi"/>
        </w:rPr>
        <w:t xml:space="preserve"> there</w:t>
      </w:r>
      <w:r w:rsidR="00693861" w:rsidRPr="003A155F">
        <w:rPr>
          <w:rFonts w:cstheme="minorHAnsi"/>
        </w:rPr>
        <w:t xml:space="preserve"> are seasons of </w:t>
      </w:r>
      <w:r w:rsidR="00195065" w:rsidRPr="003A155F">
        <w:rPr>
          <w:rFonts w:cstheme="minorHAnsi"/>
        </w:rPr>
        <w:t>giving and seasons of guarding</w:t>
      </w:r>
      <w:r w:rsidR="00A76758" w:rsidRPr="003A155F">
        <w:rPr>
          <w:rFonts w:cstheme="minorHAnsi"/>
        </w:rPr>
        <w:t xml:space="preserve">, so </w:t>
      </w:r>
      <w:r w:rsidR="009279AA" w:rsidRPr="003A155F">
        <w:rPr>
          <w:rFonts w:cstheme="minorHAnsi"/>
        </w:rPr>
        <w:t>it’s</w:t>
      </w:r>
      <w:r w:rsidR="00A76758" w:rsidRPr="003A155F">
        <w:rPr>
          <w:rFonts w:cstheme="minorHAnsi"/>
        </w:rPr>
        <w:t xml:space="preserve"> important to learn when </w:t>
      </w:r>
      <w:r w:rsidR="00195065" w:rsidRPr="003A155F">
        <w:rPr>
          <w:rFonts w:cstheme="minorHAnsi"/>
        </w:rPr>
        <w:t>to let go and when to hold</w:t>
      </w:r>
      <w:r w:rsidR="009941DF" w:rsidRPr="003A155F">
        <w:rPr>
          <w:rFonts w:cstheme="minorHAnsi"/>
        </w:rPr>
        <w:t xml:space="preserve"> on</w:t>
      </w:r>
      <w:r w:rsidR="00195065" w:rsidRPr="003A155F">
        <w:rPr>
          <w:rFonts w:cstheme="minorHAnsi"/>
        </w:rPr>
        <w:t xml:space="preserve">. </w:t>
      </w:r>
      <w:r w:rsidR="00AA4F8B" w:rsidRPr="003A155F">
        <w:rPr>
          <w:rFonts w:cstheme="minorHAnsi"/>
        </w:rPr>
        <w:t xml:space="preserve">That </w:t>
      </w:r>
      <w:r w:rsidR="009941DF" w:rsidRPr="003A155F">
        <w:rPr>
          <w:rFonts w:cstheme="minorHAnsi"/>
        </w:rPr>
        <w:t xml:space="preserve">takes practice. Some feel the strain of violating taboos when </w:t>
      </w:r>
      <w:r w:rsidR="003936D9" w:rsidRPr="003A155F">
        <w:rPr>
          <w:rFonts w:cstheme="minorHAnsi"/>
        </w:rPr>
        <w:t xml:space="preserve">they </w:t>
      </w:r>
      <w:r w:rsidR="009941DF" w:rsidRPr="003A155F">
        <w:rPr>
          <w:rFonts w:cstheme="minorHAnsi"/>
        </w:rPr>
        <w:t>hold on</w:t>
      </w:r>
      <w:r w:rsidR="00E417E0" w:rsidRPr="003A155F">
        <w:rPr>
          <w:rFonts w:cstheme="minorHAnsi"/>
        </w:rPr>
        <w:t>; others</w:t>
      </w:r>
      <w:r w:rsidR="009941DF" w:rsidRPr="003A155F">
        <w:rPr>
          <w:rFonts w:cstheme="minorHAnsi"/>
        </w:rPr>
        <w:t xml:space="preserve"> feel </w:t>
      </w:r>
      <w:r w:rsidR="00A45BB2" w:rsidRPr="003A155F">
        <w:rPr>
          <w:rFonts w:cstheme="minorHAnsi"/>
        </w:rPr>
        <w:t>the</w:t>
      </w:r>
      <w:r w:rsidR="009941DF" w:rsidRPr="003A155F">
        <w:rPr>
          <w:rFonts w:cstheme="minorHAnsi"/>
        </w:rPr>
        <w:t xml:space="preserve"> strain when they let go. </w:t>
      </w:r>
      <w:r w:rsidR="003936D9" w:rsidRPr="003A155F">
        <w:rPr>
          <w:rFonts w:cstheme="minorHAnsi"/>
        </w:rPr>
        <w:t>The karis relationship will always require both guarding and giving, so if</w:t>
      </w:r>
      <w:r w:rsidR="00A45BB2" w:rsidRPr="003A155F">
        <w:rPr>
          <w:rFonts w:cstheme="minorHAnsi"/>
        </w:rPr>
        <w:t xml:space="preserve"> </w:t>
      </w:r>
      <w:r w:rsidR="003936D9" w:rsidRPr="003A155F">
        <w:rPr>
          <w:rFonts w:cstheme="minorHAnsi"/>
        </w:rPr>
        <w:t xml:space="preserve">you </w:t>
      </w:r>
      <w:r w:rsidR="00A45BB2" w:rsidRPr="003A155F">
        <w:rPr>
          <w:rFonts w:cstheme="minorHAnsi"/>
        </w:rPr>
        <w:t xml:space="preserve">want to stay in the flow, </w:t>
      </w:r>
      <w:bookmarkStart w:id="11" w:name="_Hlk128589418"/>
      <w:r w:rsidR="003936D9" w:rsidRPr="003A155F">
        <w:rPr>
          <w:rFonts w:cstheme="minorHAnsi"/>
        </w:rPr>
        <w:t xml:space="preserve">you </w:t>
      </w:r>
      <w:r w:rsidR="00060D49" w:rsidRPr="003A155F">
        <w:rPr>
          <w:rFonts w:cstheme="minorHAnsi"/>
        </w:rPr>
        <w:t>must</w:t>
      </w:r>
      <w:r w:rsidR="009941DF" w:rsidRPr="003A155F">
        <w:rPr>
          <w:rFonts w:cstheme="minorHAnsi"/>
        </w:rPr>
        <w:t xml:space="preserve"> learn </w:t>
      </w:r>
      <w:r w:rsidR="00B27917" w:rsidRPr="003A155F">
        <w:rPr>
          <w:rFonts w:cstheme="minorHAnsi"/>
        </w:rPr>
        <w:t xml:space="preserve">when </w:t>
      </w:r>
      <w:r w:rsidR="002805F5" w:rsidRPr="003A155F">
        <w:rPr>
          <w:rFonts w:cstheme="minorHAnsi"/>
        </w:rPr>
        <w:t>to hold on and</w:t>
      </w:r>
      <w:r w:rsidR="00B27917" w:rsidRPr="003A155F">
        <w:rPr>
          <w:rFonts w:cstheme="minorHAnsi"/>
        </w:rPr>
        <w:t xml:space="preserve"> when</w:t>
      </w:r>
      <w:r w:rsidR="002805F5" w:rsidRPr="003A155F">
        <w:rPr>
          <w:rFonts w:cstheme="minorHAnsi"/>
        </w:rPr>
        <w:t xml:space="preserve"> to let go</w:t>
      </w:r>
      <w:r w:rsidR="009941DF" w:rsidRPr="003A155F">
        <w:rPr>
          <w:rFonts w:cstheme="minorHAnsi"/>
        </w:rPr>
        <w:t xml:space="preserve">. </w:t>
      </w:r>
      <w:r w:rsidR="003936D9" w:rsidRPr="003A155F">
        <w:rPr>
          <w:rFonts w:cstheme="minorHAnsi"/>
        </w:rPr>
        <w:t xml:space="preserve">You </w:t>
      </w:r>
      <w:r w:rsidR="00060D49" w:rsidRPr="003A155F">
        <w:rPr>
          <w:rFonts w:cstheme="minorHAnsi"/>
        </w:rPr>
        <w:t xml:space="preserve">start </w:t>
      </w:r>
      <w:r w:rsidR="003936D9" w:rsidRPr="003A155F">
        <w:rPr>
          <w:rFonts w:cstheme="minorHAnsi"/>
        </w:rPr>
        <w:t xml:space="preserve">by </w:t>
      </w:r>
      <w:r w:rsidR="00060D49" w:rsidRPr="003A155F">
        <w:rPr>
          <w:rFonts w:cstheme="minorHAnsi"/>
        </w:rPr>
        <w:t xml:space="preserve">practicing </w:t>
      </w:r>
      <w:r w:rsidR="003936D9" w:rsidRPr="003A155F">
        <w:rPr>
          <w:rFonts w:cstheme="minorHAnsi"/>
        </w:rPr>
        <w:t>with small things, which trains you for</w:t>
      </w:r>
      <w:r w:rsidR="00693861" w:rsidRPr="003A155F">
        <w:rPr>
          <w:rFonts w:cstheme="minorHAnsi"/>
        </w:rPr>
        <w:t xml:space="preserve"> </w:t>
      </w:r>
      <w:r w:rsidR="003936D9" w:rsidRPr="003A155F">
        <w:rPr>
          <w:rFonts w:cstheme="minorHAnsi"/>
        </w:rPr>
        <w:t>greater</w:t>
      </w:r>
      <w:r w:rsidR="00693861" w:rsidRPr="003A155F">
        <w:rPr>
          <w:rFonts w:cstheme="minorHAnsi"/>
        </w:rPr>
        <w:t xml:space="preserve"> opportunities</w:t>
      </w:r>
      <w:r w:rsidR="003936D9" w:rsidRPr="003A155F">
        <w:rPr>
          <w:rFonts w:cstheme="minorHAnsi"/>
        </w:rPr>
        <w:t xml:space="preserve"> and challenges</w:t>
      </w:r>
      <w:r w:rsidR="00195065" w:rsidRPr="003A155F">
        <w:rPr>
          <w:rFonts w:cstheme="minorHAnsi"/>
        </w:rPr>
        <w:t>.</w:t>
      </w:r>
      <w:r w:rsidR="003936D9" w:rsidRPr="003A155F">
        <w:rPr>
          <w:rFonts w:cstheme="minorHAnsi"/>
        </w:rPr>
        <w:t xml:space="preserve"> </w:t>
      </w:r>
      <w:bookmarkEnd w:id="11"/>
      <w:r w:rsidR="00693861" w:rsidRPr="003A155F">
        <w:rPr>
          <w:rFonts w:cstheme="minorHAnsi"/>
        </w:rPr>
        <w:t xml:space="preserve">You </w:t>
      </w:r>
      <w:r w:rsidR="00FF632C" w:rsidRPr="003A155F">
        <w:rPr>
          <w:rFonts w:cstheme="minorHAnsi"/>
        </w:rPr>
        <w:t>are learning</w:t>
      </w:r>
      <w:r w:rsidR="009941DF" w:rsidRPr="003A155F">
        <w:rPr>
          <w:rFonts w:cstheme="minorHAnsi"/>
        </w:rPr>
        <w:t xml:space="preserve"> to </w:t>
      </w:r>
      <w:r w:rsidR="007A0720" w:rsidRPr="003A155F">
        <w:rPr>
          <w:rFonts w:cstheme="minorHAnsi"/>
        </w:rPr>
        <w:t>let go o</w:t>
      </w:r>
      <w:r w:rsidR="00FA4469" w:rsidRPr="003A155F">
        <w:rPr>
          <w:rFonts w:cstheme="minorHAnsi"/>
        </w:rPr>
        <w:t>f</w:t>
      </w:r>
      <w:r w:rsidR="007A0720" w:rsidRPr="003A155F">
        <w:rPr>
          <w:rFonts w:cstheme="minorHAnsi"/>
        </w:rPr>
        <w:t>, or lose,</w:t>
      </w:r>
      <w:r w:rsidR="009941DF" w:rsidRPr="003A155F">
        <w:rPr>
          <w:rFonts w:cstheme="minorHAnsi"/>
        </w:rPr>
        <w:t xml:space="preserve"> your Idol’s life with</w:t>
      </w:r>
      <w:r w:rsidR="00430081" w:rsidRPr="003A155F">
        <w:rPr>
          <w:rFonts w:cstheme="minorHAnsi"/>
        </w:rPr>
        <w:t xml:space="preserve"> </w:t>
      </w:r>
      <w:r w:rsidR="00FF632C" w:rsidRPr="003A155F">
        <w:rPr>
          <w:rFonts w:cstheme="minorHAnsi"/>
        </w:rPr>
        <w:t>its pride system and fear</w:t>
      </w:r>
      <w:r w:rsidR="00693861" w:rsidRPr="003A155F">
        <w:rPr>
          <w:rFonts w:cstheme="minorHAnsi"/>
        </w:rPr>
        <w:t>.</w:t>
      </w:r>
      <w:r w:rsidR="00FA4469" w:rsidRPr="003A155F">
        <w:rPr>
          <w:rStyle w:val="EndnoteReference"/>
          <w:rFonts w:cstheme="minorHAnsi"/>
        </w:rPr>
        <w:endnoteReference w:id="7"/>
      </w:r>
      <w:r w:rsidR="009941DF" w:rsidRPr="003A155F">
        <w:rPr>
          <w:rFonts w:cstheme="minorHAnsi"/>
        </w:rPr>
        <w:t xml:space="preserve"> </w:t>
      </w:r>
      <w:bookmarkStart w:id="12" w:name="_Hlk128589430"/>
      <w:r w:rsidR="00190A75" w:rsidRPr="003A155F">
        <w:rPr>
          <w:rFonts w:cstheme="minorHAnsi"/>
        </w:rPr>
        <w:t xml:space="preserve">Hoarding </w:t>
      </w:r>
      <w:r w:rsidR="00C753F5" w:rsidRPr="003A155F">
        <w:rPr>
          <w:rFonts w:cstheme="minorHAnsi"/>
        </w:rPr>
        <w:t xml:space="preserve">any area </w:t>
      </w:r>
      <w:r w:rsidR="00190A75" w:rsidRPr="003A155F">
        <w:rPr>
          <w:rFonts w:cstheme="minorHAnsi"/>
        </w:rPr>
        <w:t xml:space="preserve">of the </w:t>
      </w:r>
      <w:r w:rsidR="00A61CE9" w:rsidRPr="003A155F">
        <w:rPr>
          <w:rFonts w:cstheme="minorHAnsi"/>
        </w:rPr>
        <w:t>MATH—whether</w:t>
      </w:r>
      <w:r w:rsidR="00C753F5" w:rsidRPr="003A155F">
        <w:rPr>
          <w:rFonts w:cstheme="minorHAnsi"/>
        </w:rPr>
        <w:t xml:space="preserve"> </w:t>
      </w:r>
      <w:r w:rsidR="00190A75" w:rsidRPr="003A155F">
        <w:rPr>
          <w:rFonts w:cstheme="minorHAnsi"/>
        </w:rPr>
        <w:t xml:space="preserve">money, abilities, time, </w:t>
      </w:r>
      <w:r w:rsidR="004E741B" w:rsidRPr="003A155F">
        <w:rPr>
          <w:rFonts w:cstheme="minorHAnsi"/>
        </w:rPr>
        <w:t xml:space="preserve">or </w:t>
      </w:r>
      <w:r w:rsidR="00190A75" w:rsidRPr="003A155F">
        <w:rPr>
          <w:rFonts w:cstheme="minorHAnsi"/>
        </w:rPr>
        <w:t xml:space="preserve">health—supports the Idol and cuts off circulation. That is called greed. </w:t>
      </w:r>
      <w:r w:rsidR="00DD591C" w:rsidRPr="003A155F">
        <w:rPr>
          <w:rFonts w:cstheme="minorHAnsi"/>
        </w:rPr>
        <w:t>On the other hand</w:t>
      </w:r>
      <w:r w:rsidR="00A76758" w:rsidRPr="003A155F">
        <w:rPr>
          <w:rFonts w:cstheme="minorHAnsi"/>
        </w:rPr>
        <w:t xml:space="preserve">, </w:t>
      </w:r>
      <w:r w:rsidR="00B27917" w:rsidRPr="003A155F">
        <w:rPr>
          <w:rFonts w:cstheme="minorHAnsi"/>
        </w:rPr>
        <w:t xml:space="preserve">indiscriminately </w:t>
      </w:r>
      <w:r w:rsidR="003A155F" w:rsidRPr="003A155F">
        <w:rPr>
          <w:rFonts w:cstheme="minorHAnsi"/>
        </w:rPr>
        <w:t>scattering</w:t>
      </w:r>
      <w:r w:rsidR="00DD591C" w:rsidRPr="003A155F">
        <w:rPr>
          <w:rFonts w:cstheme="minorHAnsi"/>
        </w:rPr>
        <w:t xml:space="preserve"> your MATH</w:t>
      </w:r>
      <w:r w:rsidR="00190A75" w:rsidRPr="003A155F">
        <w:rPr>
          <w:rFonts w:cstheme="minorHAnsi"/>
        </w:rPr>
        <w:t xml:space="preserve"> exhausts your resources</w:t>
      </w:r>
      <w:r w:rsidR="002805F5" w:rsidRPr="003A155F">
        <w:rPr>
          <w:rFonts w:cstheme="minorHAnsi"/>
        </w:rPr>
        <w:t>. That</w:t>
      </w:r>
      <w:r w:rsidR="00190A75" w:rsidRPr="003A155F">
        <w:rPr>
          <w:rFonts w:cstheme="minorHAnsi"/>
        </w:rPr>
        <w:t xml:space="preserve"> is called dissipation</w:t>
      </w:r>
      <w:bookmarkEnd w:id="12"/>
      <w:r w:rsidR="00190A75" w:rsidRPr="003A155F">
        <w:rPr>
          <w:rFonts w:cstheme="minorHAnsi"/>
        </w:rPr>
        <w:t xml:space="preserve">. Those resources </w:t>
      </w:r>
      <w:r w:rsidR="00A76758" w:rsidRPr="003A155F">
        <w:rPr>
          <w:rFonts w:cstheme="minorHAnsi"/>
        </w:rPr>
        <w:t>are then no longer available</w:t>
      </w:r>
      <w:r w:rsidR="00190A75" w:rsidRPr="003A155F">
        <w:rPr>
          <w:rFonts w:cstheme="minorHAnsi"/>
        </w:rPr>
        <w:t xml:space="preserve"> for oriented circulation.</w:t>
      </w:r>
    </w:p>
    <w:p w14:paraId="76C990F4" w14:textId="77777777" w:rsidR="00B5171B" w:rsidRPr="003A155F" w:rsidRDefault="00B5171B" w:rsidP="003A155F">
      <w:pPr>
        <w:widowControl w:val="0"/>
        <w:spacing w:after="0" w:line="240" w:lineRule="auto"/>
        <w:jc w:val="both"/>
        <w:rPr>
          <w:rFonts w:cstheme="minorHAnsi"/>
        </w:rPr>
      </w:pPr>
    </w:p>
    <w:p w14:paraId="2DCAE112" w14:textId="7086E4B2" w:rsidR="00693861" w:rsidRDefault="00693861" w:rsidP="003A155F">
      <w:pPr>
        <w:widowControl w:val="0"/>
        <w:spacing w:after="0" w:line="240" w:lineRule="auto"/>
        <w:jc w:val="both"/>
        <w:rPr>
          <w:rFonts w:cstheme="minorHAnsi"/>
        </w:rPr>
      </w:pPr>
      <w:r w:rsidRPr="003A155F">
        <w:rPr>
          <w:rFonts w:cstheme="minorHAnsi"/>
        </w:rPr>
        <w:t>When you fe</w:t>
      </w:r>
      <w:r w:rsidR="00195065" w:rsidRPr="003A155F">
        <w:rPr>
          <w:rFonts w:cstheme="minorHAnsi"/>
        </w:rPr>
        <w:t>el like hoarding</w:t>
      </w:r>
      <w:r w:rsidR="009941DF" w:rsidRPr="003A155F">
        <w:rPr>
          <w:rFonts w:cstheme="minorHAnsi"/>
        </w:rPr>
        <w:t xml:space="preserve"> or exhausting your resources, you might ask</w:t>
      </w:r>
      <w:r w:rsidR="00D7552F" w:rsidRPr="003A155F">
        <w:rPr>
          <w:rFonts w:cstheme="minorHAnsi"/>
        </w:rPr>
        <w:t xml:space="preserve"> yourself, “</w:t>
      </w:r>
      <w:r w:rsidR="00195065" w:rsidRPr="003A155F">
        <w:rPr>
          <w:rFonts w:cstheme="minorHAnsi"/>
        </w:rPr>
        <w:t>What am I afraid of?</w:t>
      </w:r>
      <w:r w:rsidR="00D7552F" w:rsidRPr="003A155F">
        <w:rPr>
          <w:rFonts w:cstheme="minorHAnsi"/>
        </w:rPr>
        <w:t>”</w:t>
      </w:r>
      <w:r w:rsidR="00195065" w:rsidRPr="003A155F">
        <w:rPr>
          <w:rFonts w:cstheme="minorHAnsi"/>
        </w:rPr>
        <w:t xml:space="preserve"> </w:t>
      </w:r>
      <w:r w:rsidRPr="003A155F">
        <w:rPr>
          <w:rFonts w:cstheme="minorHAnsi"/>
        </w:rPr>
        <w:t>Remind yourself that the Idol is at work</w:t>
      </w:r>
      <w:r w:rsidR="00D7552F" w:rsidRPr="003A155F">
        <w:rPr>
          <w:rFonts w:cstheme="minorHAnsi"/>
        </w:rPr>
        <w:t>,</w:t>
      </w:r>
      <w:r w:rsidRPr="003A155F">
        <w:rPr>
          <w:rFonts w:cstheme="minorHAnsi"/>
        </w:rPr>
        <w:t xml:space="preserve"> and then let go. </w:t>
      </w:r>
      <w:bookmarkStart w:id="13" w:name="_Hlk128589442"/>
      <w:r w:rsidRPr="003A155F">
        <w:rPr>
          <w:rFonts w:cstheme="minorHAnsi"/>
        </w:rPr>
        <w:t xml:space="preserve">Hoarding is based on </w:t>
      </w:r>
      <w:r w:rsidR="0011010D" w:rsidRPr="003A155F">
        <w:rPr>
          <w:rFonts w:cstheme="minorHAnsi"/>
        </w:rPr>
        <w:t xml:space="preserve">the </w:t>
      </w:r>
      <w:r w:rsidRPr="003A155F">
        <w:rPr>
          <w:rFonts w:cstheme="minorHAnsi"/>
        </w:rPr>
        <w:t>fear of loss</w:t>
      </w:r>
      <w:r w:rsidR="00D7552F" w:rsidRPr="003A155F">
        <w:rPr>
          <w:rFonts w:cstheme="minorHAnsi"/>
        </w:rPr>
        <w:t>—</w:t>
      </w:r>
      <w:r w:rsidRPr="003A155F">
        <w:rPr>
          <w:rFonts w:cstheme="minorHAnsi"/>
        </w:rPr>
        <w:t xml:space="preserve">fear of losing support for the Idol, fear of strengthening someone else’s </w:t>
      </w:r>
      <w:r w:rsidR="00195065" w:rsidRPr="003A155F">
        <w:rPr>
          <w:rFonts w:cstheme="minorHAnsi"/>
        </w:rPr>
        <w:t>position</w:t>
      </w:r>
      <w:r w:rsidRPr="003A155F">
        <w:rPr>
          <w:rFonts w:cstheme="minorHAnsi"/>
        </w:rPr>
        <w:t>, fear of losing control or power</w:t>
      </w:r>
      <w:r w:rsidR="00F23370" w:rsidRPr="003A155F">
        <w:rPr>
          <w:rFonts w:cstheme="minorHAnsi"/>
        </w:rPr>
        <w:t>,</w:t>
      </w:r>
      <w:r w:rsidR="00983146" w:rsidRPr="003A155F">
        <w:rPr>
          <w:rFonts w:cstheme="minorHAnsi"/>
        </w:rPr>
        <w:t xml:space="preserve"> </w:t>
      </w:r>
      <w:r w:rsidR="00F23370" w:rsidRPr="003A155F">
        <w:rPr>
          <w:rFonts w:cstheme="minorHAnsi"/>
        </w:rPr>
        <w:t xml:space="preserve">fear of </w:t>
      </w:r>
      <w:r w:rsidR="00195065" w:rsidRPr="003A155F">
        <w:rPr>
          <w:rFonts w:cstheme="minorHAnsi"/>
        </w:rPr>
        <w:t>not getting our own way</w:t>
      </w:r>
      <w:r w:rsidRPr="003A155F">
        <w:rPr>
          <w:rFonts w:cstheme="minorHAnsi"/>
        </w:rPr>
        <w:t>, fear of no</w:t>
      </w:r>
      <w:r w:rsidR="00195065" w:rsidRPr="003A155F">
        <w:rPr>
          <w:rFonts w:cstheme="minorHAnsi"/>
        </w:rPr>
        <w:t>t being appreciated or valued</w:t>
      </w:r>
      <w:r w:rsidRPr="003A155F">
        <w:rPr>
          <w:rFonts w:cstheme="minorHAnsi"/>
        </w:rPr>
        <w:t>, fear of exhaustion</w:t>
      </w:r>
      <w:bookmarkEnd w:id="13"/>
      <w:r w:rsidRPr="003A155F">
        <w:rPr>
          <w:rFonts w:cstheme="minorHAnsi"/>
        </w:rPr>
        <w:t>. It’s all fear.</w:t>
      </w:r>
      <w:r w:rsidR="009941DF" w:rsidRPr="003A155F">
        <w:rPr>
          <w:rFonts w:cstheme="minorHAnsi"/>
        </w:rPr>
        <w:t xml:space="preserve"> </w:t>
      </w:r>
      <w:r w:rsidR="00FF632C" w:rsidRPr="003A155F">
        <w:rPr>
          <w:rFonts w:cstheme="minorHAnsi"/>
        </w:rPr>
        <w:lastRenderedPageBreak/>
        <w:t>Fear of our responsibilit</w:t>
      </w:r>
      <w:r w:rsidR="00A142CD" w:rsidRPr="003A155F">
        <w:rPr>
          <w:rFonts w:cstheme="minorHAnsi"/>
        </w:rPr>
        <w:t>ies</w:t>
      </w:r>
      <w:r w:rsidR="00FF632C" w:rsidRPr="003A155F">
        <w:rPr>
          <w:rFonts w:cstheme="minorHAnsi"/>
        </w:rPr>
        <w:t xml:space="preserve"> as stewards often results in dissipation</w:t>
      </w:r>
      <w:r w:rsidR="003B2169" w:rsidRPr="003A155F">
        <w:rPr>
          <w:rFonts w:cstheme="minorHAnsi"/>
        </w:rPr>
        <w:t>, and we justify our choices with the virtue story that if we</w:t>
      </w:r>
      <w:r w:rsidR="00FF632C" w:rsidRPr="003A155F">
        <w:rPr>
          <w:rFonts w:cstheme="minorHAnsi"/>
        </w:rPr>
        <w:t xml:space="preserve"> </w:t>
      </w:r>
      <w:r w:rsidR="009941DF" w:rsidRPr="003A155F">
        <w:rPr>
          <w:rFonts w:cstheme="minorHAnsi"/>
        </w:rPr>
        <w:t>don’t have anything</w:t>
      </w:r>
      <w:r w:rsidR="00D7552F" w:rsidRPr="003A155F">
        <w:rPr>
          <w:rFonts w:cstheme="minorHAnsi"/>
        </w:rPr>
        <w:t>,</w:t>
      </w:r>
      <w:r w:rsidR="009941DF" w:rsidRPr="003A155F">
        <w:rPr>
          <w:rFonts w:cstheme="minorHAnsi"/>
        </w:rPr>
        <w:t xml:space="preserve"> </w:t>
      </w:r>
      <w:r w:rsidR="00FF632C" w:rsidRPr="003A155F">
        <w:rPr>
          <w:rFonts w:cstheme="minorHAnsi"/>
        </w:rPr>
        <w:t xml:space="preserve">we </w:t>
      </w:r>
      <w:r w:rsidR="0011010D" w:rsidRPr="003A155F">
        <w:rPr>
          <w:rFonts w:cstheme="minorHAnsi"/>
        </w:rPr>
        <w:t xml:space="preserve">will </w:t>
      </w:r>
      <w:r w:rsidR="009941DF" w:rsidRPr="003A155F">
        <w:rPr>
          <w:rFonts w:cstheme="minorHAnsi"/>
        </w:rPr>
        <w:t>have no responsibilities</w:t>
      </w:r>
      <w:r w:rsidR="002359BC" w:rsidRPr="003A155F">
        <w:rPr>
          <w:rFonts w:cstheme="minorHAnsi"/>
        </w:rPr>
        <w:t xml:space="preserve"> and</w:t>
      </w:r>
      <w:r w:rsidR="0009639F" w:rsidRPr="003A155F">
        <w:rPr>
          <w:rFonts w:cstheme="minorHAnsi"/>
        </w:rPr>
        <w:t>,</w:t>
      </w:r>
      <w:r w:rsidR="002359BC" w:rsidRPr="003A155F">
        <w:rPr>
          <w:rFonts w:cstheme="minorHAnsi"/>
        </w:rPr>
        <w:t xml:space="preserve"> therefore, no fears. </w:t>
      </w:r>
    </w:p>
    <w:p w14:paraId="70813557" w14:textId="77777777" w:rsidR="00B0205F" w:rsidRPr="003A155F" w:rsidRDefault="00B0205F" w:rsidP="003A155F">
      <w:pPr>
        <w:widowControl w:val="0"/>
        <w:spacing w:after="0" w:line="240" w:lineRule="auto"/>
        <w:jc w:val="both"/>
        <w:rPr>
          <w:rFonts w:cstheme="minorHAnsi"/>
        </w:rPr>
      </w:pPr>
    </w:p>
    <w:p w14:paraId="46E8AA35" w14:textId="77777777" w:rsidR="0098445C" w:rsidRPr="003A155F" w:rsidRDefault="001A34B7" w:rsidP="003A155F">
      <w:pPr>
        <w:widowControl w:val="0"/>
        <w:spacing w:after="0" w:line="240" w:lineRule="auto"/>
        <w:jc w:val="both"/>
        <w:rPr>
          <w:rFonts w:cstheme="minorHAnsi"/>
        </w:rPr>
      </w:pPr>
      <w:r w:rsidRPr="003A155F">
        <w:rPr>
          <w:rFonts w:cstheme="minorHAnsi"/>
        </w:rPr>
        <w:t>There is misorientation, and there is wisdom.</w:t>
      </w:r>
      <w:r w:rsidR="00195065" w:rsidRPr="003A155F">
        <w:rPr>
          <w:rFonts w:cstheme="minorHAnsi"/>
        </w:rPr>
        <w:t xml:space="preserve"> </w:t>
      </w:r>
      <w:bookmarkStart w:id="14" w:name="_Hlk128589455"/>
      <w:r w:rsidR="0011010D" w:rsidRPr="003A155F">
        <w:rPr>
          <w:rFonts w:cstheme="minorHAnsi"/>
        </w:rPr>
        <w:t xml:space="preserve">Misorientation serves our fears and saves our pride. </w:t>
      </w:r>
      <w:r w:rsidRPr="003A155F">
        <w:rPr>
          <w:rFonts w:cstheme="minorHAnsi"/>
        </w:rPr>
        <w:t xml:space="preserve">Oriented wisdom </w:t>
      </w:r>
      <w:r w:rsidR="0011010D" w:rsidRPr="003A155F">
        <w:rPr>
          <w:rFonts w:cstheme="minorHAnsi"/>
        </w:rPr>
        <w:t xml:space="preserve">serves love and seeks to bring everything into harmony. </w:t>
      </w:r>
      <w:r w:rsidR="00693861" w:rsidRPr="003A155F">
        <w:rPr>
          <w:rFonts w:cstheme="minorHAnsi"/>
        </w:rPr>
        <w:t>When we circulate wisely</w:t>
      </w:r>
      <w:r w:rsidR="00C45DA5" w:rsidRPr="003A155F">
        <w:rPr>
          <w:rFonts w:cstheme="minorHAnsi"/>
        </w:rPr>
        <w:t>,</w:t>
      </w:r>
      <w:r w:rsidR="00693861" w:rsidRPr="003A155F">
        <w:rPr>
          <w:rFonts w:cstheme="minorHAnsi"/>
        </w:rPr>
        <w:t xml:space="preserve"> we </w:t>
      </w:r>
      <w:r w:rsidR="009279AA" w:rsidRPr="003A155F">
        <w:rPr>
          <w:rFonts w:cstheme="minorHAnsi"/>
        </w:rPr>
        <w:t>invest</w:t>
      </w:r>
      <w:r w:rsidR="00693861" w:rsidRPr="003A155F">
        <w:rPr>
          <w:rFonts w:cstheme="minorHAnsi"/>
        </w:rPr>
        <w:t xml:space="preserve"> in lives and situations that </w:t>
      </w:r>
      <w:r w:rsidR="002359BC" w:rsidRPr="003A155F">
        <w:rPr>
          <w:rFonts w:cstheme="minorHAnsi"/>
        </w:rPr>
        <w:t xml:space="preserve">are moving toward orientation. </w:t>
      </w:r>
      <w:bookmarkEnd w:id="14"/>
      <w:r w:rsidR="0011010D" w:rsidRPr="003A155F">
        <w:rPr>
          <w:rFonts w:cstheme="minorHAnsi"/>
        </w:rPr>
        <w:t>Prudent giving is a component of karis</w:t>
      </w:r>
      <w:r w:rsidR="0098445C" w:rsidRPr="003A155F">
        <w:rPr>
          <w:rFonts w:cstheme="minorHAnsi"/>
        </w:rPr>
        <w:t>.</w:t>
      </w:r>
    </w:p>
    <w:p w14:paraId="4D773FD7" w14:textId="77777777" w:rsidR="0098445C" w:rsidRPr="003A155F" w:rsidRDefault="0098445C" w:rsidP="003A155F">
      <w:pPr>
        <w:widowControl w:val="0"/>
        <w:spacing w:after="0" w:line="240" w:lineRule="auto"/>
        <w:jc w:val="both"/>
        <w:rPr>
          <w:rFonts w:cstheme="minorHAnsi"/>
        </w:rPr>
      </w:pPr>
    </w:p>
    <w:p w14:paraId="561F8BE1" w14:textId="20657224" w:rsidR="00B5171B" w:rsidRPr="003A155F" w:rsidRDefault="00693861" w:rsidP="003A155F">
      <w:pPr>
        <w:widowControl w:val="0"/>
        <w:spacing w:after="0" w:line="240" w:lineRule="auto"/>
        <w:jc w:val="both"/>
        <w:rPr>
          <w:rFonts w:cstheme="minorHAnsi"/>
        </w:rPr>
      </w:pPr>
      <w:r w:rsidRPr="003A155F">
        <w:rPr>
          <w:rFonts w:cstheme="minorHAnsi"/>
        </w:rPr>
        <w:t xml:space="preserve">I am learning </w:t>
      </w:r>
      <w:r w:rsidR="00A76758" w:rsidRPr="003A155F">
        <w:rPr>
          <w:rFonts w:cstheme="minorHAnsi"/>
        </w:rPr>
        <w:t xml:space="preserve">to give </w:t>
      </w:r>
      <w:r w:rsidR="0098445C" w:rsidRPr="003A155F">
        <w:rPr>
          <w:rFonts w:cstheme="minorHAnsi"/>
        </w:rPr>
        <w:t xml:space="preserve">with </w:t>
      </w:r>
      <w:r w:rsidR="00981E44" w:rsidRPr="003A155F">
        <w:rPr>
          <w:rFonts w:cstheme="minorHAnsi"/>
        </w:rPr>
        <w:t>discretion</w:t>
      </w:r>
      <w:r w:rsidRPr="003A155F">
        <w:rPr>
          <w:rFonts w:cstheme="minorHAnsi"/>
        </w:rPr>
        <w:t xml:space="preserve">, </w:t>
      </w:r>
      <w:r w:rsidR="00C45DA5" w:rsidRPr="003A155F">
        <w:rPr>
          <w:rFonts w:cstheme="minorHAnsi"/>
        </w:rPr>
        <w:t>regardless of</w:t>
      </w:r>
      <w:r w:rsidRPr="003A155F">
        <w:rPr>
          <w:rFonts w:cstheme="minorHAnsi"/>
        </w:rPr>
        <w:t xml:space="preserve"> how guilty or compelled I feel when I</w:t>
      </w:r>
      <w:r w:rsidR="00195065" w:rsidRPr="003A155F">
        <w:rPr>
          <w:rFonts w:cstheme="minorHAnsi"/>
        </w:rPr>
        <w:t xml:space="preserve"> refuse to give.</w:t>
      </w:r>
      <w:r w:rsidR="00A76758" w:rsidRPr="003A155F">
        <w:rPr>
          <w:rFonts w:cstheme="minorHAnsi"/>
        </w:rPr>
        <w:t xml:space="preserve"> </w:t>
      </w:r>
      <w:r w:rsidR="00CC0327" w:rsidRPr="003A155F">
        <w:rPr>
          <w:rFonts w:cstheme="minorHAnsi"/>
        </w:rPr>
        <w:t>B</w:t>
      </w:r>
      <w:r w:rsidR="00190A75" w:rsidRPr="003A155F">
        <w:rPr>
          <w:rFonts w:cstheme="minorHAnsi"/>
        </w:rPr>
        <w:t>udget</w:t>
      </w:r>
      <w:r w:rsidR="00CC0327" w:rsidRPr="003A155F">
        <w:rPr>
          <w:rFonts w:cstheme="minorHAnsi"/>
        </w:rPr>
        <w:t>s</w:t>
      </w:r>
      <w:r w:rsidR="00190A75" w:rsidRPr="003A155F">
        <w:rPr>
          <w:rFonts w:cstheme="minorHAnsi"/>
        </w:rPr>
        <w:t xml:space="preserve"> help </w:t>
      </w:r>
      <w:r w:rsidR="0098445C" w:rsidRPr="003A155F">
        <w:rPr>
          <w:rFonts w:cstheme="minorHAnsi"/>
        </w:rPr>
        <w:t xml:space="preserve">me </w:t>
      </w:r>
      <w:r w:rsidR="000A4453" w:rsidRPr="003A155F">
        <w:rPr>
          <w:rFonts w:cstheme="minorHAnsi"/>
        </w:rPr>
        <w:t xml:space="preserve">resist </w:t>
      </w:r>
      <w:r w:rsidR="00A76758" w:rsidRPr="003A155F">
        <w:rPr>
          <w:rFonts w:cstheme="minorHAnsi"/>
        </w:rPr>
        <w:t xml:space="preserve">compulsive feelings. </w:t>
      </w:r>
      <w:r w:rsidR="00BE7B17" w:rsidRPr="003A155F">
        <w:rPr>
          <w:rFonts w:cstheme="minorHAnsi"/>
        </w:rPr>
        <w:t xml:space="preserve">Guided by </w:t>
      </w:r>
      <w:r w:rsidR="00F71776" w:rsidRPr="003A155F">
        <w:rPr>
          <w:rFonts w:cstheme="minorHAnsi"/>
        </w:rPr>
        <w:t>A-S-A-P—Ask, Simplify, Adventure, Prioritize—</w:t>
      </w:r>
      <w:r w:rsidR="00BE7B17" w:rsidRPr="003A155F">
        <w:rPr>
          <w:rFonts w:cstheme="minorHAnsi"/>
        </w:rPr>
        <w:t xml:space="preserve">I have </w:t>
      </w:r>
      <w:r w:rsidR="005C237E" w:rsidRPr="003A155F">
        <w:rPr>
          <w:rFonts w:cstheme="minorHAnsi"/>
        </w:rPr>
        <w:t xml:space="preserve">created budgets </w:t>
      </w:r>
      <w:r w:rsidRPr="003A155F">
        <w:rPr>
          <w:rFonts w:cstheme="minorHAnsi"/>
        </w:rPr>
        <w:t>that honor my limitations,</w:t>
      </w:r>
      <w:r w:rsidR="00586430" w:rsidRPr="003A155F">
        <w:rPr>
          <w:rFonts w:cstheme="minorHAnsi"/>
        </w:rPr>
        <w:t xml:space="preserve"> help me set priorities, protect me from compulsive giving</w:t>
      </w:r>
      <w:r w:rsidR="00CC0327" w:rsidRPr="003A155F">
        <w:rPr>
          <w:rFonts w:cstheme="minorHAnsi"/>
        </w:rPr>
        <w:t xml:space="preserve"> or hoarding</w:t>
      </w:r>
      <w:r w:rsidR="00586430" w:rsidRPr="003A155F">
        <w:rPr>
          <w:rFonts w:cstheme="minorHAnsi"/>
        </w:rPr>
        <w:t>, and make provision for</w:t>
      </w:r>
      <w:r w:rsidR="00CC0327" w:rsidRPr="003A155F">
        <w:rPr>
          <w:rFonts w:cstheme="minorHAnsi"/>
        </w:rPr>
        <w:t xml:space="preserve"> authentic</w:t>
      </w:r>
      <w:r w:rsidR="00586430" w:rsidRPr="003A155F">
        <w:rPr>
          <w:rFonts w:cstheme="minorHAnsi"/>
        </w:rPr>
        <w:t xml:space="preserve"> generosity</w:t>
      </w:r>
      <w:r w:rsidR="00CC0327" w:rsidRPr="003A155F">
        <w:rPr>
          <w:rFonts w:cstheme="minorHAnsi"/>
        </w:rPr>
        <w:t>. For my own inn</w:t>
      </w:r>
      <w:r w:rsidR="005C237E" w:rsidRPr="003A155F">
        <w:rPr>
          <w:rFonts w:cstheme="minorHAnsi"/>
        </w:rPr>
        <w:t>er harmony, I adhere to those budgets</w:t>
      </w:r>
      <w:r w:rsidR="00586430" w:rsidRPr="003A155F">
        <w:rPr>
          <w:rFonts w:cstheme="minorHAnsi"/>
        </w:rPr>
        <w:t>.</w:t>
      </w:r>
      <w:r w:rsidR="00F648F6" w:rsidRPr="003A155F">
        <w:rPr>
          <w:rFonts w:cstheme="minorHAnsi"/>
        </w:rPr>
        <w:t xml:space="preserve"> </w:t>
      </w:r>
      <w:r w:rsidR="00593AB2" w:rsidRPr="003A155F">
        <w:rPr>
          <w:rFonts w:cstheme="minorHAnsi"/>
        </w:rPr>
        <w:t xml:space="preserve"> </w:t>
      </w:r>
      <w:r w:rsidR="00E87685" w:rsidRPr="003A155F">
        <w:rPr>
          <w:rFonts w:cstheme="minorHAnsi"/>
        </w:rPr>
        <w:t xml:space="preserve">I </w:t>
      </w:r>
      <w:r w:rsidR="000A3D45" w:rsidRPr="003A155F">
        <w:rPr>
          <w:rFonts w:cstheme="minorHAnsi"/>
        </w:rPr>
        <w:t xml:space="preserve">have </w:t>
      </w:r>
      <w:r w:rsidR="00E87685" w:rsidRPr="003A155F">
        <w:rPr>
          <w:rFonts w:cstheme="minorHAnsi"/>
        </w:rPr>
        <w:t xml:space="preserve">also </w:t>
      </w:r>
      <w:r w:rsidR="000A3D45" w:rsidRPr="003A155F">
        <w:rPr>
          <w:rFonts w:cstheme="minorHAnsi"/>
        </w:rPr>
        <w:t>developed the habit of watching</w:t>
      </w:r>
      <w:r w:rsidR="00E87685" w:rsidRPr="003A155F">
        <w:rPr>
          <w:rFonts w:cstheme="minorHAnsi"/>
        </w:rPr>
        <w:t xml:space="preserve"> </w:t>
      </w:r>
      <w:r w:rsidRPr="003A155F">
        <w:rPr>
          <w:rFonts w:cstheme="minorHAnsi"/>
        </w:rPr>
        <w:t xml:space="preserve">for opportunities </w:t>
      </w:r>
      <w:r w:rsidR="00E87685" w:rsidRPr="003A155F">
        <w:rPr>
          <w:rFonts w:cstheme="minorHAnsi"/>
        </w:rPr>
        <w:t xml:space="preserve">to support others who are </w:t>
      </w:r>
      <w:r w:rsidRPr="003A155F">
        <w:rPr>
          <w:rFonts w:cstheme="minorHAnsi"/>
        </w:rPr>
        <w:t xml:space="preserve">making an effort to </w:t>
      </w:r>
      <w:r w:rsidR="00195065" w:rsidRPr="003A155F">
        <w:rPr>
          <w:rFonts w:cstheme="minorHAnsi"/>
        </w:rPr>
        <w:t xml:space="preserve">be on God’s team. </w:t>
      </w:r>
      <w:r w:rsidRPr="003A155F">
        <w:rPr>
          <w:rFonts w:cstheme="minorHAnsi"/>
        </w:rPr>
        <w:t xml:space="preserve">By supporting </w:t>
      </w:r>
      <w:r w:rsidR="001358D7" w:rsidRPr="003A155F">
        <w:rPr>
          <w:rFonts w:cstheme="minorHAnsi"/>
        </w:rPr>
        <w:t>such people</w:t>
      </w:r>
      <w:r w:rsidRPr="003A155F">
        <w:rPr>
          <w:rFonts w:cstheme="minorHAnsi"/>
        </w:rPr>
        <w:t>, I support God</w:t>
      </w:r>
      <w:r w:rsidR="00C753F5" w:rsidRPr="003A155F">
        <w:rPr>
          <w:rFonts w:cstheme="minorHAnsi"/>
        </w:rPr>
        <w:t>, and by</w:t>
      </w:r>
      <w:r w:rsidR="00195065" w:rsidRPr="003A155F">
        <w:rPr>
          <w:rFonts w:cstheme="minorHAnsi"/>
        </w:rPr>
        <w:t xml:space="preserve"> supporting God</w:t>
      </w:r>
      <w:r w:rsidR="009F04E0" w:rsidRPr="003A155F">
        <w:rPr>
          <w:rFonts w:cstheme="minorHAnsi"/>
        </w:rPr>
        <w:t>,</w:t>
      </w:r>
      <w:r w:rsidR="00195065" w:rsidRPr="003A155F">
        <w:rPr>
          <w:rFonts w:cstheme="minorHAnsi"/>
        </w:rPr>
        <w:t xml:space="preserve"> I support myself.</w:t>
      </w:r>
      <w:r w:rsidRPr="003A155F">
        <w:rPr>
          <w:rFonts w:cstheme="minorHAnsi"/>
        </w:rPr>
        <w:t xml:space="preserve"> As </w:t>
      </w:r>
      <w:r w:rsidR="001358D7" w:rsidRPr="003A155F">
        <w:rPr>
          <w:rFonts w:cstheme="minorHAnsi"/>
        </w:rPr>
        <w:t>you</w:t>
      </w:r>
      <w:r w:rsidRPr="003A155F">
        <w:rPr>
          <w:rFonts w:cstheme="minorHAnsi"/>
        </w:rPr>
        <w:t xml:space="preserve"> </w:t>
      </w:r>
      <w:r w:rsidR="001358D7" w:rsidRPr="003A155F">
        <w:rPr>
          <w:rFonts w:cstheme="minorHAnsi"/>
        </w:rPr>
        <w:t xml:space="preserve">practice A-S-A-P and adjust to what you learn in </w:t>
      </w:r>
      <w:r w:rsidR="006155F0" w:rsidRPr="003A155F">
        <w:rPr>
          <w:rFonts w:cstheme="minorHAnsi"/>
        </w:rPr>
        <w:t>your experiments</w:t>
      </w:r>
      <w:r w:rsidR="001358D7" w:rsidRPr="003A155F">
        <w:rPr>
          <w:rFonts w:cstheme="minorHAnsi"/>
        </w:rPr>
        <w:t xml:space="preserve">, </w:t>
      </w:r>
      <w:bookmarkStart w:id="15" w:name="_Hlk128589471"/>
      <w:r w:rsidR="001358D7" w:rsidRPr="003A155F">
        <w:rPr>
          <w:rFonts w:cstheme="minorHAnsi"/>
        </w:rPr>
        <w:t xml:space="preserve">you </w:t>
      </w:r>
      <w:r w:rsidR="005C237E" w:rsidRPr="003A155F">
        <w:rPr>
          <w:rFonts w:cstheme="minorHAnsi"/>
        </w:rPr>
        <w:t>will stop</w:t>
      </w:r>
      <w:r w:rsidRPr="003A155F">
        <w:rPr>
          <w:rFonts w:cstheme="minorHAnsi"/>
        </w:rPr>
        <w:t xml:space="preserve"> frittering away the gifts of </w:t>
      </w:r>
      <w:r w:rsidR="000A3D45" w:rsidRPr="003A155F">
        <w:rPr>
          <w:rFonts w:cstheme="minorHAnsi"/>
        </w:rPr>
        <w:t>your</w:t>
      </w:r>
      <w:r w:rsidR="001358D7" w:rsidRPr="003A155F">
        <w:rPr>
          <w:rFonts w:cstheme="minorHAnsi"/>
        </w:rPr>
        <w:t xml:space="preserve"> </w:t>
      </w:r>
      <w:r w:rsidRPr="003A155F">
        <w:rPr>
          <w:rFonts w:cstheme="minorHAnsi"/>
        </w:rPr>
        <w:t>MATH on instant gratification</w:t>
      </w:r>
      <w:r w:rsidR="001358D7" w:rsidRPr="003A155F">
        <w:rPr>
          <w:rFonts w:cstheme="minorHAnsi"/>
        </w:rPr>
        <w:t xml:space="preserve"> and</w:t>
      </w:r>
      <w:r w:rsidRPr="003A155F">
        <w:rPr>
          <w:rFonts w:cstheme="minorHAnsi"/>
        </w:rPr>
        <w:t xml:space="preserve"> image management</w:t>
      </w:r>
      <w:r w:rsidR="000A3D45" w:rsidRPr="003A155F">
        <w:rPr>
          <w:rFonts w:cstheme="minorHAnsi"/>
        </w:rPr>
        <w:t xml:space="preserve">. Frittering is a way </w:t>
      </w:r>
      <w:r w:rsidR="00A76758" w:rsidRPr="003A155F">
        <w:rPr>
          <w:rFonts w:cstheme="minorHAnsi"/>
        </w:rPr>
        <w:t>of avoiding</w:t>
      </w:r>
      <w:r w:rsidR="000A3D45" w:rsidRPr="003A155F">
        <w:rPr>
          <w:rFonts w:cstheme="minorHAnsi"/>
        </w:rPr>
        <w:t xml:space="preserve"> your true glory and mission.</w:t>
      </w:r>
      <w:bookmarkEnd w:id="15"/>
      <w:r w:rsidR="000A3D45" w:rsidRPr="003A155F">
        <w:rPr>
          <w:rFonts w:cstheme="minorHAnsi"/>
        </w:rPr>
        <w:t xml:space="preserve"> </w:t>
      </w:r>
      <w:r w:rsidR="001358D7" w:rsidRPr="003A155F">
        <w:rPr>
          <w:rFonts w:cstheme="minorHAnsi"/>
        </w:rPr>
        <w:t>Learn to see where the energy is flowing</w:t>
      </w:r>
      <w:r w:rsidR="00A61CE9" w:rsidRPr="003A155F">
        <w:rPr>
          <w:rFonts w:cstheme="minorHAnsi"/>
        </w:rPr>
        <w:t xml:space="preserve"> </w:t>
      </w:r>
      <w:r w:rsidR="001358D7" w:rsidRPr="003A155F">
        <w:rPr>
          <w:rFonts w:cstheme="minorHAnsi"/>
        </w:rPr>
        <w:t xml:space="preserve">and </w:t>
      </w:r>
      <w:r w:rsidR="000A3D45" w:rsidRPr="003A155F">
        <w:rPr>
          <w:rFonts w:cstheme="minorHAnsi"/>
        </w:rPr>
        <w:t xml:space="preserve">use </w:t>
      </w:r>
      <w:r w:rsidR="001358D7" w:rsidRPr="003A155F">
        <w:rPr>
          <w:rFonts w:cstheme="minorHAnsi"/>
        </w:rPr>
        <w:t>your gifts to get on board.</w:t>
      </w:r>
    </w:p>
    <w:p w14:paraId="7F2A04D7" w14:textId="77777777" w:rsidR="00CC0327" w:rsidRPr="003A155F" w:rsidRDefault="00CC0327" w:rsidP="003A155F">
      <w:pPr>
        <w:widowControl w:val="0"/>
        <w:spacing w:after="0" w:line="240" w:lineRule="auto"/>
        <w:jc w:val="both"/>
        <w:rPr>
          <w:rFonts w:cstheme="minorHAnsi"/>
        </w:rPr>
      </w:pPr>
    </w:p>
    <w:p w14:paraId="04E7ED8F" w14:textId="1D21C2CA" w:rsidR="00693861" w:rsidRPr="003A155F" w:rsidRDefault="00693861" w:rsidP="003A155F">
      <w:pPr>
        <w:widowControl w:val="0"/>
        <w:spacing w:after="0" w:line="240" w:lineRule="auto"/>
        <w:jc w:val="both"/>
        <w:rPr>
          <w:rFonts w:cstheme="minorHAnsi"/>
        </w:rPr>
      </w:pPr>
      <w:r w:rsidRPr="003A155F">
        <w:rPr>
          <w:rFonts w:cstheme="minorHAnsi"/>
        </w:rPr>
        <w:t>How are you circulating your MATH?</w:t>
      </w:r>
      <w:r w:rsidR="00B5171B" w:rsidRPr="003A155F">
        <w:rPr>
          <w:rFonts w:cstheme="minorHAnsi"/>
        </w:rPr>
        <w:t xml:space="preserve"> </w:t>
      </w:r>
      <w:r w:rsidRPr="003A155F">
        <w:rPr>
          <w:rFonts w:cstheme="minorHAnsi"/>
        </w:rPr>
        <w:t xml:space="preserve">How do you feel when called upon to </w:t>
      </w:r>
      <w:r w:rsidR="00195065" w:rsidRPr="003A155F">
        <w:rPr>
          <w:rFonts w:cstheme="minorHAnsi"/>
        </w:rPr>
        <w:t>offer</w:t>
      </w:r>
      <w:r w:rsidRPr="003A155F">
        <w:rPr>
          <w:rFonts w:cstheme="minorHAnsi"/>
        </w:rPr>
        <w:t xml:space="preserve"> your MATH </w:t>
      </w:r>
      <w:r w:rsidR="001358D7" w:rsidRPr="003A155F">
        <w:rPr>
          <w:rFonts w:cstheme="minorHAnsi"/>
        </w:rPr>
        <w:t>without any expectation of</w:t>
      </w:r>
      <w:r w:rsidRPr="003A155F">
        <w:rPr>
          <w:rFonts w:cstheme="minorHAnsi"/>
        </w:rPr>
        <w:t xml:space="preserve"> personal return?</w:t>
      </w:r>
      <w:r w:rsidR="00B5171B" w:rsidRPr="003A155F">
        <w:rPr>
          <w:rFonts w:cstheme="minorHAnsi"/>
        </w:rPr>
        <w:t xml:space="preserve"> </w:t>
      </w:r>
      <w:r w:rsidR="009F04E0" w:rsidRPr="003A155F">
        <w:rPr>
          <w:rFonts w:cstheme="minorHAnsi"/>
        </w:rPr>
        <w:t xml:space="preserve">How do you feel when you choose not to give? </w:t>
      </w:r>
      <w:r w:rsidRPr="003A155F">
        <w:rPr>
          <w:rFonts w:cstheme="minorHAnsi"/>
        </w:rPr>
        <w:t>What are your principles of circulation?</w:t>
      </w:r>
      <w:r w:rsidR="00195065" w:rsidRPr="003A155F">
        <w:rPr>
          <w:rFonts w:cstheme="minorHAnsi"/>
        </w:rPr>
        <w:t xml:space="preserve"> Wha</w:t>
      </w:r>
      <w:r w:rsidR="00C85542" w:rsidRPr="003A155F">
        <w:rPr>
          <w:rFonts w:cstheme="minorHAnsi"/>
        </w:rPr>
        <w:t>t priorities</w:t>
      </w:r>
      <w:r w:rsidR="00195065" w:rsidRPr="003A155F">
        <w:rPr>
          <w:rFonts w:cstheme="minorHAnsi"/>
        </w:rPr>
        <w:t xml:space="preserve"> guide your giving?</w:t>
      </w:r>
    </w:p>
    <w:p w14:paraId="5091346E" w14:textId="77777777" w:rsidR="00B5171B" w:rsidRPr="003A155F" w:rsidRDefault="00B5171B" w:rsidP="003A155F">
      <w:pPr>
        <w:widowControl w:val="0"/>
        <w:spacing w:after="0" w:line="240" w:lineRule="auto"/>
        <w:jc w:val="both"/>
        <w:rPr>
          <w:rFonts w:cstheme="minorHAnsi"/>
        </w:rPr>
      </w:pPr>
    </w:p>
    <w:p w14:paraId="6D95439D" w14:textId="6032D6A6" w:rsidR="00B5171B" w:rsidRPr="003A155F" w:rsidRDefault="0054704C" w:rsidP="003A155F">
      <w:pPr>
        <w:widowControl w:val="0"/>
        <w:spacing w:after="0" w:line="240" w:lineRule="auto"/>
        <w:jc w:val="both"/>
        <w:rPr>
          <w:rFonts w:cstheme="minorHAnsi"/>
        </w:rPr>
      </w:pPr>
      <w:r w:rsidRPr="003A155F">
        <w:rPr>
          <w:rFonts w:cstheme="minorHAnsi"/>
        </w:rPr>
        <w:t>In our next lesson</w:t>
      </w:r>
      <w:r w:rsidR="0011010D" w:rsidRPr="003A155F">
        <w:rPr>
          <w:rFonts w:cstheme="minorHAnsi"/>
        </w:rPr>
        <w:t>,</w:t>
      </w:r>
      <w:r w:rsidR="00693861" w:rsidRPr="003A155F">
        <w:rPr>
          <w:rFonts w:cstheme="minorHAnsi"/>
        </w:rPr>
        <w:t xml:space="preserve"> we will look at some principles of circulation t</w:t>
      </w:r>
      <w:r w:rsidR="00B5171B" w:rsidRPr="003A155F">
        <w:rPr>
          <w:rFonts w:cstheme="minorHAnsi"/>
        </w:rPr>
        <w:t xml:space="preserve">hat may help you establish </w:t>
      </w:r>
      <w:r w:rsidR="00EB7732" w:rsidRPr="003A155F">
        <w:rPr>
          <w:rFonts w:cstheme="minorHAnsi"/>
        </w:rPr>
        <w:t>your</w:t>
      </w:r>
      <w:r w:rsidR="00B5171B" w:rsidRPr="003A155F">
        <w:rPr>
          <w:rFonts w:cstheme="minorHAnsi"/>
        </w:rPr>
        <w:t xml:space="preserve"> priorities</w:t>
      </w:r>
      <w:r w:rsidR="00693861" w:rsidRPr="003A155F">
        <w:rPr>
          <w:rFonts w:cstheme="minorHAnsi"/>
        </w:rPr>
        <w:t>.</w:t>
      </w:r>
      <w:r w:rsidR="00781D48" w:rsidRPr="003A155F">
        <w:rPr>
          <w:rFonts w:cstheme="minorHAnsi"/>
        </w:rPr>
        <w:t xml:space="preserve"> </w:t>
      </w:r>
    </w:p>
    <w:p w14:paraId="124FCE35" w14:textId="078B2F51" w:rsidR="00693861" w:rsidRPr="003A155F" w:rsidRDefault="00693861" w:rsidP="003A155F">
      <w:pPr>
        <w:widowControl w:val="0"/>
        <w:spacing w:after="0" w:line="240" w:lineRule="auto"/>
        <w:jc w:val="both"/>
        <w:rPr>
          <w:rFonts w:cstheme="minorHAnsi"/>
        </w:rPr>
      </w:pPr>
    </w:p>
    <w:p w14:paraId="1AA67796" w14:textId="29B24173" w:rsidR="00B5171B" w:rsidRPr="003A155F" w:rsidRDefault="00C85542" w:rsidP="003A155F">
      <w:pPr>
        <w:widowControl w:val="0"/>
        <w:spacing w:after="0" w:line="240" w:lineRule="auto"/>
        <w:jc w:val="both"/>
        <w:rPr>
          <w:rFonts w:cstheme="minorHAnsi"/>
        </w:rPr>
      </w:pPr>
      <w:r w:rsidRPr="003A155F">
        <w:rPr>
          <w:rFonts w:cstheme="minorHAnsi"/>
        </w:rPr>
        <w:t>Our p</w:t>
      </w:r>
      <w:r w:rsidR="00693861" w:rsidRPr="003A155F">
        <w:rPr>
          <w:rFonts w:cstheme="minorHAnsi"/>
        </w:rPr>
        <w:t>rayer</w:t>
      </w:r>
      <w:r w:rsidRPr="003A155F">
        <w:rPr>
          <w:rFonts w:cstheme="minorHAnsi"/>
        </w:rPr>
        <w:t xml:space="preserve"> might go something like this</w:t>
      </w:r>
      <w:r w:rsidR="00693861" w:rsidRPr="003A155F">
        <w:rPr>
          <w:rFonts w:cstheme="minorHAnsi"/>
        </w:rPr>
        <w:t>:</w:t>
      </w:r>
      <w:r w:rsidR="00781D48" w:rsidRPr="003A155F">
        <w:rPr>
          <w:rFonts w:cstheme="minorHAnsi"/>
        </w:rPr>
        <w:t xml:space="preserve"> </w:t>
      </w:r>
    </w:p>
    <w:p w14:paraId="7F466F09" w14:textId="77777777" w:rsidR="00B5171B" w:rsidRPr="003A155F" w:rsidRDefault="00B5171B" w:rsidP="003A155F">
      <w:pPr>
        <w:widowControl w:val="0"/>
        <w:spacing w:after="0" w:line="240" w:lineRule="auto"/>
        <w:jc w:val="both"/>
        <w:rPr>
          <w:rFonts w:cstheme="minorHAnsi"/>
        </w:rPr>
      </w:pPr>
    </w:p>
    <w:p w14:paraId="4C1E994A" w14:textId="2999C7B8" w:rsidR="00693861" w:rsidRPr="003A155F" w:rsidRDefault="00693861" w:rsidP="003A155F">
      <w:pPr>
        <w:widowControl w:val="0"/>
        <w:spacing w:after="0" w:line="240" w:lineRule="auto"/>
        <w:jc w:val="center"/>
        <w:rPr>
          <w:rFonts w:cstheme="minorHAnsi"/>
          <w:i/>
        </w:rPr>
      </w:pPr>
      <w:r w:rsidRPr="003A155F">
        <w:rPr>
          <w:rFonts w:cstheme="minorHAnsi"/>
          <w:i/>
        </w:rPr>
        <w:t>Show me today where You are working, Lord,</w:t>
      </w:r>
      <w:r w:rsidR="00C85542" w:rsidRPr="003A155F">
        <w:rPr>
          <w:rFonts w:cstheme="minorHAnsi"/>
          <w:i/>
        </w:rPr>
        <w:t xml:space="preserve"> </w:t>
      </w:r>
      <w:r w:rsidR="00EB7732" w:rsidRPr="003A155F">
        <w:rPr>
          <w:rFonts w:cstheme="minorHAnsi"/>
          <w:i/>
        </w:rPr>
        <w:t xml:space="preserve">so </w:t>
      </w:r>
      <w:r w:rsidR="00C85542" w:rsidRPr="003A155F">
        <w:rPr>
          <w:rFonts w:cstheme="minorHAnsi"/>
          <w:i/>
        </w:rPr>
        <w:t>that I might offer a karis gift to You</w:t>
      </w:r>
      <w:r w:rsidRPr="003A155F">
        <w:rPr>
          <w:rFonts w:cstheme="minorHAnsi"/>
          <w:i/>
        </w:rPr>
        <w:t>.</w:t>
      </w:r>
      <w:r w:rsidR="00C85542" w:rsidRPr="003A155F">
        <w:rPr>
          <w:rFonts w:cstheme="minorHAnsi"/>
          <w:i/>
        </w:rPr>
        <w:t xml:space="preserve"> (Repeat)</w:t>
      </w:r>
    </w:p>
    <w:p w14:paraId="4CEB90D0" w14:textId="77777777" w:rsidR="009F04E0" w:rsidRPr="003A155F" w:rsidRDefault="009F04E0" w:rsidP="003A155F">
      <w:pPr>
        <w:widowControl w:val="0"/>
        <w:spacing w:after="0" w:line="240" w:lineRule="auto"/>
        <w:jc w:val="both"/>
        <w:rPr>
          <w:rFonts w:cstheme="minorHAnsi"/>
        </w:rPr>
      </w:pPr>
    </w:p>
    <w:p w14:paraId="041F48BE" w14:textId="77777777" w:rsidR="009F04E0" w:rsidRPr="003A155F" w:rsidRDefault="009F04E0" w:rsidP="003A155F">
      <w:pPr>
        <w:widowControl w:val="0"/>
        <w:spacing w:after="0" w:line="240" w:lineRule="auto"/>
        <w:jc w:val="both"/>
        <w:rPr>
          <w:rFonts w:cstheme="minorHAnsi"/>
        </w:rPr>
      </w:pPr>
      <w:r w:rsidRPr="003A155F">
        <w:rPr>
          <w:rFonts w:cstheme="minorHAnsi"/>
        </w:rPr>
        <w:t>Take a deep breath.</w:t>
      </w:r>
    </w:p>
    <w:p w14:paraId="13A9174B" w14:textId="518FB13C" w:rsidR="007A0720" w:rsidRPr="003A155F" w:rsidRDefault="007A0720" w:rsidP="003A155F">
      <w:pPr>
        <w:widowControl w:val="0"/>
        <w:spacing w:after="0" w:line="240" w:lineRule="auto"/>
        <w:jc w:val="both"/>
        <w:rPr>
          <w:i/>
        </w:rPr>
      </w:pPr>
      <w:r w:rsidRPr="003A155F">
        <w:rPr>
          <w:i/>
        </w:rPr>
        <w:t>(If time permits, ask, “Does anyone have comments or questions about the Toolbox?”)</w:t>
      </w:r>
    </w:p>
    <w:p w14:paraId="22D8BE3A" w14:textId="77777777" w:rsidR="00693861" w:rsidRPr="003A155F" w:rsidRDefault="00693861" w:rsidP="003A155F">
      <w:pPr>
        <w:widowControl w:val="0"/>
        <w:spacing w:after="0" w:line="240" w:lineRule="auto"/>
        <w:jc w:val="both"/>
        <w:rPr>
          <w:rFonts w:cstheme="minorHAnsi"/>
        </w:rPr>
      </w:pPr>
    </w:p>
    <w:p w14:paraId="70066C57" w14:textId="77777777" w:rsidR="00285B9A" w:rsidRPr="003A155F" w:rsidRDefault="005502EC" w:rsidP="003A155F">
      <w:pPr>
        <w:widowControl w:val="0"/>
        <w:spacing w:after="0" w:line="240" w:lineRule="auto"/>
        <w:jc w:val="both"/>
        <w:rPr>
          <w:rFonts w:cstheme="minorHAnsi"/>
          <w:b/>
        </w:rPr>
      </w:pPr>
      <w:r w:rsidRPr="003A155F">
        <w:rPr>
          <w:rFonts w:cstheme="minorHAnsi"/>
          <w:b/>
        </w:rPr>
        <w:t>0:30</w:t>
      </w:r>
      <w:r w:rsidR="00285B9A" w:rsidRPr="003A155F">
        <w:rPr>
          <w:rFonts w:cstheme="minorHAnsi"/>
          <w:b/>
        </w:rPr>
        <w:tab/>
        <w:t>SHARING</w:t>
      </w:r>
    </w:p>
    <w:p w14:paraId="41774B6D" w14:textId="3E8A89B4" w:rsidR="005502EC" w:rsidRPr="003A155F" w:rsidRDefault="005502EC" w:rsidP="003A155F">
      <w:pPr>
        <w:widowControl w:val="0"/>
        <w:spacing w:after="0" w:line="240" w:lineRule="auto"/>
        <w:jc w:val="both"/>
        <w:rPr>
          <w:rFonts w:cstheme="minorHAnsi"/>
          <w:b/>
        </w:rPr>
      </w:pPr>
    </w:p>
    <w:p w14:paraId="517378C7" w14:textId="7EE382CE" w:rsidR="009C74FC" w:rsidRPr="003A155F" w:rsidRDefault="009C74FC" w:rsidP="003A155F">
      <w:pPr>
        <w:widowControl w:val="0"/>
        <w:spacing w:after="0" w:line="240" w:lineRule="auto"/>
        <w:jc w:val="both"/>
        <w:rPr>
          <w:rFonts w:cstheme="minorHAnsi"/>
        </w:rPr>
      </w:pPr>
      <w:r w:rsidRPr="003A155F">
        <w:rPr>
          <w:rFonts w:cstheme="minorHAnsi"/>
        </w:rPr>
        <w:t>Next week will be our last lesson in the KF cycle and traditionally, during the presenting time, members share how they support their community or what they do for a living. You might</w:t>
      </w:r>
      <w:r w:rsidR="001D3FE0">
        <w:rPr>
          <w:rFonts w:cstheme="minorHAnsi"/>
        </w:rPr>
        <w:t xml:space="preserve"> also</w:t>
      </w:r>
      <w:r w:rsidRPr="003A155F">
        <w:rPr>
          <w:rFonts w:cstheme="minorHAnsi"/>
        </w:rPr>
        <w:t xml:space="preserve"> prepare for the sharing time by reviewing your Meeting Preparation Guides and highlighting a few of the beneficial changes you have experienced this past year.</w:t>
      </w:r>
    </w:p>
    <w:p w14:paraId="0612E6FD" w14:textId="77777777" w:rsidR="006155F0" w:rsidRPr="003A155F" w:rsidRDefault="006155F0" w:rsidP="003A155F">
      <w:pPr>
        <w:widowControl w:val="0"/>
        <w:spacing w:after="0" w:line="240" w:lineRule="auto"/>
        <w:jc w:val="both"/>
        <w:rPr>
          <w:rFonts w:cstheme="minorHAnsi"/>
          <w:b/>
        </w:rPr>
      </w:pPr>
    </w:p>
    <w:p w14:paraId="18957E53" w14:textId="315FF7C8" w:rsidR="00C85542" w:rsidRPr="003A155F" w:rsidRDefault="00233731" w:rsidP="003A155F">
      <w:pPr>
        <w:widowControl w:val="0"/>
        <w:spacing w:after="0" w:line="240" w:lineRule="auto"/>
        <w:jc w:val="both"/>
        <w:rPr>
          <w:rFonts w:cstheme="minorHAnsi"/>
          <w:b/>
        </w:rPr>
      </w:pPr>
      <w:r w:rsidRPr="003A155F">
        <w:rPr>
          <w:rFonts w:cstheme="minorHAnsi"/>
          <w:b/>
        </w:rPr>
        <w:t>1:00</w:t>
      </w:r>
      <w:r w:rsidR="00285B9A" w:rsidRPr="003A155F">
        <w:rPr>
          <w:rFonts w:cstheme="minorHAnsi"/>
          <w:b/>
        </w:rPr>
        <w:tab/>
        <w:t>BIBLE TEACHING</w:t>
      </w:r>
      <w:r w:rsidR="00781D48" w:rsidRPr="003A155F">
        <w:rPr>
          <w:rFonts w:cstheme="minorHAnsi"/>
          <w:b/>
        </w:rPr>
        <w:t xml:space="preserve"> </w:t>
      </w:r>
    </w:p>
    <w:p w14:paraId="49B18208" w14:textId="03378501" w:rsidR="001358D7" w:rsidRPr="003A155F" w:rsidRDefault="001358D7" w:rsidP="003A155F">
      <w:pPr>
        <w:widowControl w:val="0"/>
        <w:spacing w:after="0" w:line="240" w:lineRule="auto"/>
        <w:jc w:val="both"/>
        <w:rPr>
          <w:rFonts w:cstheme="minorHAnsi"/>
          <w:b/>
        </w:rPr>
      </w:pPr>
    </w:p>
    <w:p w14:paraId="04339461" w14:textId="2A54CB08" w:rsidR="000A3D45" w:rsidRPr="003A155F" w:rsidRDefault="000A3D45" w:rsidP="003A155F">
      <w:pPr>
        <w:widowControl w:val="0"/>
        <w:spacing w:after="0" w:line="240" w:lineRule="auto"/>
        <w:jc w:val="both"/>
        <w:rPr>
          <w:rFonts w:cstheme="minorHAnsi"/>
        </w:rPr>
      </w:pPr>
      <w:r w:rsidRPr="003A155F">
        <w:rPr>
          <w:rFonts w:cstheme="minorHAnsi"/>
        </w:rPr>
        <w:t xml:space="preserve">The purpose of the </w:t>
      </w:r>
      <w:r w:rsidR="009279AA" w:rsidRPr="003A155F">
        <w:rPr>
          <w:rFonts w:cstheme="minorHAnsi"/>
        </w:rPr>
        <w:t xml:space="preserve">KF </w:t>
      </w:r>
      <w:r w:rsidRPr="003A155F">
        <w:rPr>
          <w:rFonts w:cstheme="minorHAnsi"/>
        </w:rPr>
        <w:t xml:space="preserve">Confessions and our training is to lead us to the new level of trust expressed in KF Confession 12: </w:t>
      </w:r>
    </w:p>
    <w:p w14:paraId="15DA7B29" w14:textId="77777777" w:rsidR="000A3D45" w:rsidRPr="003A155F" w:rsidRDefault="000A3D45" w:rsidP="003A155F">
      <w:pPr>
        <w:widowControl w:val="0"/>
        <w:spacing w:after="0" w:line="240" w:lineRule="auto"/>
        <w:jc w:val="both"/>
        <w:rPr>
          <w:rFonts w:cstheme="minorHAnsi"/>
          <w:b/>
        </w:rPr>
      </w:pPr>
    </w:p>
    <w:p w14:paraId="5D90A3A1" w14:textId="4314F3D1" w:rsidR="00693861" w:rsidRPr="003A155F" w:rsidRDefault="00693861" w:rsidP="003A155F">
      <w:pPr>
        <w:widowControl w:val="0"/>
        <w:spacing w:after="0" w:line="240" w:lineRule="auto"/>
        <w:jc w:val="center"/>
        <w:rPr>
          <w:rFonts w:cstheme="minorHAnsi"/>
        </w:rPr>
      </w:pPr>
      <w:r w:rsidRPr="003A155F">
        <w:rPr>
          <w:rFonts w:cstheme="minorHAnsi"/>
        </w:rPr>
        <w:t>We circulate our true resources, reconnecting to our Creator and to the Creation.</w:t>
      </w:r>
    </w:p>
    <w:p w14:paraId="10E24EC7" w14:textId="77777777" w:rsidR="005502EC" w:rsidRPr="003A155F" w:rsidRDefault="005502EC" w:rsidP="003A155F">
      <w:pPr>
        <w:widowControl w:val="0"/>
        <w:spacing w:after="0" w:line="240" w:lineRule="auto"/>
        <w:jc w:val="both"/>
        <w:rPr>
          <w:rFonts w:cstheme="minorHAnsi"/>
        </w:rPr>
      </w:pPr>
    </w:p>
    <w:p w14:paraId="54F4E25D" w14:textId="7F9D949D" w:rsidR="002A30EC" w:rsidRPr="003A155F" w:rsidRDefault="00697ADA" w:rsidP="003A155F">
      <w:pPr>
        <w:widowControl w:val="0"/>
        <w:spacing w:after="0" w:line="240" w:lineRule="auto"/>
        <w:jc w:val="both"/>
        <w:rPr>
          <w:rFonts w:cstheme="minorHAnsi"/>
        </w:rPr>
      </w:pPr>
      <w:r w:rsidRPr="003A155F">
        <w:rPr>
          <w:rFonts w:cstheme="minorHAnsi"/>
        </w:rPr>
        <w:t xml:space="preserve">Let’s read </w:t>
      </w:r>
      <w:r w:rsidRPr="003A155F">
        <w:rPr>
          <w:rFonts w:cstheme="minorHAnsi"/>
          <w:b/>
        </w:rPr>
        <w:t>First Peter 4:1–11</w:t>
      </w:r>
      <w:r w:rsidRPr="003A155F">
        <w:rPr>
          <w:rFonts w:cstheme="minorHAnsi"/>
        </w:rPr>
        <w:t xml:space="preserve"> in </w:t>
      </w:r>
      <w:r w:rsidR="000A3D45" w:rsidRPr="003A155F">
        <w:rPr>
          <w:rFonts w:cstheme="minorHAnsi"/>
        </w:rPr>
        <w:t>my translation, which includes</w:t>
      </w:r>
      <w:r w:rsidRPr="003A155F">
        <w:rPr>
          <w:rFonts w:cstheme="minorHAnsi"/>
        </w:rPr>
        <w:t xml:space="preserve"> </w:t>
      </w:r>
      <w:r w:rsidR="003B2169" w:rsidRPr="003A155F">
        <w:rPr>
          <w:rFonts w:cstheme="minorHAnsi"/>
        </w:rPr>
        <w:t xml:space="preserve">a little </w:t>
      </w:r>
      <w:r w:rsidRPr="003A155F">
        <w:rPr>
          <w:rFonts w:cstheme="minorHAnsi"/>
        </w:rPr>
        <w:t xml:space="preserve">paraphrase for clarity. </w:t>
      </w:r>
      <w:r w:rsidR="006A2D15" w:rsidRPr="003A155F">
        <w:rPr>
          <w:rFonts w:cstheme="minorHAnsi"/>
        </w:rPr>
        <w:t>This passage summarizes the goal of our training.</w:t>
      </w:r>
    </w:p>
    <w:p w14:paraId="519CDADB" w14:textId="77777777" w:rsidR="005502EC" w:rsidRPr="003A155F" w:rsidRDefault="005502EC" w:rsidP="003A155F">
      <w:pPr>
        <w:widowControl w:val="0"/>
        <w:spacing w:after="0" w:line="240" w:lineRule="auto"/>
        <w:jc w:val="both"/>
        <w:rPr>
          <w:rFonts w:cstheme="minorHAnsi"/>
        </w:rPr>
      </w:pPr>
    </w:p>
    <w:p w14:paraId="13CC6FDF" w14:textId="34772B8C" w:rsidR="006A2D15" w:rsidRPr="003A155F" w:rsidRDefault="006A2D15" w:rsidP="003A155F">
      <w:pPr>
        <w:widowControl w:val="0"/>
        <w:spacing w:after="0" w:line="240" w:lineRule="auto"/>
        <w:ind w:left="720" w:right="720"/>
        <w:jc w:val="both"/>
        <w:rPr>
          <w:rFonts w:cstheme="minorHAnsi"/>
        </w:rPr>
      </w:pPr>
      <w:bookmarkStart w:id="16" w:name="_Hlk507938014"/>
      <w:r w:rsidRPr="003A155F">
        <w:rPr>
          <w:rFonts w:cstheme="minorHAnsi"/>
          <w:vertAlign w:val="superscript"/>
        </w:rPr>
        <w:lastRenderedPageBreak/>
        <w:t>1</w:t>
      </w:r>
      <w:r w:rsidRPr="003A155F">
        <w:rPr>
          <w:rFonts w:cstheme="minorHAnsi"/>
        </w:rPr>
        <w:t xml:space="preserve">Therefore, since Christ has suffered in the material experience, arm yourselves also, like soldiers, with the same understanding, because those who suffer in the material experience have made an end of misorientation. </w:t>
      </w:r>
      <w:r w:rsidRPr="003A155F">
        <w:rPr>
          <w:rFonts w:cstheme="minorHAnsi"/>
          <w:vertAlign w:val="superscript"/>
        </w:rPr>
        <w:t>2</w:t>
      </w:r>
      <w:r w:rsidRPr="003A155F">
        <w:rPr>
          <w:rFonts w:cstheme="minorHAnsi"/>
        </w:rPr>
        <w:t>They are therefore able to live the rest of their time in the material existence no longer reacting to the compelling needs and cravings of humanity but</w:t>
      </w:r>
      <w:r w:rsidR="00D853FC" w:rsidRPr="003A155F">
        <w:rPr>
          <w:rFonts w:cstheme="minorHAnsi"/>
        </w:rPr>
        <w:t>, instead,</w:t>
      </w:r>
      <w:r w:rsidRPr="003A155F">
        <w:rPr>
          <w:rFonts w:cstheme="minorHAnsi"/>
        </w:rPr>
        <w:t xml:space="preserve"> responding to the desires of God. </w:t>
      </w:r>
      <w:r w:rsidRPr="003A155F">
        <w:rPr>
          <w:rFonts w:cstheme="minorHAnsi"/>
          <w:vertAlign w:val="superscript"/>
        </w:rPr>
        <w:t>3</w:t>
      </w:r>
      <w:r w:rsidRPr="003A155F">
        <w:rPr>
          <w:rFonts w:cstheme="minorHAnsi"/>
        </w:rPr>
        <w:t>Look at it this way</w:t>
      </w:r>
      <w:r w:rsidR="003A155F" w:rsidRPr="003A155F">
        <w:rPr>
          <w:rFonts w:cstheme="minorHAnsi"/>
        </w:rPr>
        <w:t>:</w:t>
      </w:r>
      <w:r w:rsidRPr="003A155F">
        <w:rPr>
          <w:rFonts w:cstheme="minorHAnsi"/>
        </w:rPr>
        <w:t xml:space="preserve"> In your former life, you spent plenty of time working hard to achieve the goals of misoriented people while those same people made you bear wanton violence toward yourself and others. They encouraged you to live egocentric lives filled with unexamined longings, unrestrained addictive behaviors, mindless gratifications, and all the activities of serving and worship</w:t>
      </w:r>
      <w:r w:rsidR="003A155F" w:rsidRPr="003A155F">
        <w:rPr>
          <w:rFonts w:cstheme="minorHAnsi"/>
        </w:rPr>
        <w:t>p</w:t>
      </w:r>
      <w:r w:rsidRPr="003A155F">
        <w:rPr>
          <w:rFonts w:cstheme="minorHAnsi"/>
        </w:rPr>
        <w:t>ing your own Idol Self</w:t>
      </w:r>
      <w:r w:rsidR="00B27917" w:rsidRPr="003A155F">
        <w:rPr>
          <w:rFonts w:cstheme="minorHAnsi"/>
        </w:rPr>
        <w:t xml:space="preserve"> and theirs</w:t>
      </w:r>
      <w:r w:rsidRPr="003A155F">
        <w:rPr>
          <w:rFonts w:cstheme="minorHAnsi"/>
        </w:rPr>
        <w:t xml:space="preserve">. </w:t>
      </w:r>
      <w:r w:rsidRPr="003A155F">
        <w:rPr>
          <w:rFonts w:cstheme="minorHAnsi"/>
          <w:vertAlign w:val="superscript"/>
        </w:rPr>
        <w:t>4</w:t>
      </w:r>
      <w:r w:rsidRPr="003A155F">
        <w:rPr>
          <w:rFonts w:cstheme="minorHAnsi"/>
        </w:rPr>
        <w:t xml:space="preserve">They are now surprised and think you very strange because you no longer choose to run with them into the same wasteful enthusiasms, which by their character and outcomes slander God. </w:t>
      </w:r>
      <w:r w:rsidRPr="003A155F">
        <w:rPr>
          <w:rFonts w:cstheme="minorHAnsi"/>
          <w:vertAlign w:val="superscript"/>
        </w:rPr>
        <w:t>5</w:t>
      </w:r>
      <w:r w:rsidRPr="003A155F">
        <w:rPr>
          <w:rFonts w:cstheme="minorHAnsi"/>
        </w:rPr>
        <w:t>They will give an account of their actions to</w:t>
      </w:r>
      <w:r w:rsidR="00B1327E" w:rsidRPr="003A155F">
        <w:rPr>
          <w:rFonts w:cstheme="minorHAnsi"/>
        </w:rPr>
        <w:t xml:space="preserve"> the One</w:t>
      </w:r>
      <w:r w:rsidRPr="003A155F">
        <w:rPr>
          <w:rFonts w:cstheme="minorHAnsi"/>
        </w:rPr>
        <w:t xml:space="preserve"> who </w:t>
      </w:r>
      <w:r w:rsidR="00B27917" w:rsidRPr="003A155F">
        <w:rPr>
          <w:rFonts w:cstheme="minorHAnsi"/>
        </w:rPr>
        <w:t xml:space="preserve">carries the responsibility and </w:t>
      </w:r>
      <w:r w:rsidRPr="003A155F">
        <w:rPr>
          <w:rFonts w:cstheme="minorHAnsi"/>
        </w:rPr>
        <w:t xml:space="preserve">is </w:t>
      </w:r>
      <w:r w:rsidR="006A6AC2" w:rsidRPr="003A155F">
        <w:rPr>
          <w:rFonts w:cstheme="minorHAnsi"/>
        </w:rPr>
        <w:t xml:space="preserve">also </w:t>
      </w:r>
      <w:r w:rsidRPr="003A155F">
        <w:rPr>
          <w:rFonts w:cstheme="minorHAnsi"/>
        </w:rPr>
        <w:t>ready</w:t>
      </w:r>
      <w:r w:rsidR="00927FDD" w:rsidRPr="003A155F">
        <w:rPr>
          <w:rFonts w:cstheme="minorHAnsi"/>
        </w:rPr>
        <w:t xml:space="preserve"> to</w:t>
      </w:r>
      <w:r w:rsidRPr="003A155F">
        <w:rPr>
          <w:rFonts w:cstheme="minorHAnsi"/>
        </w:rPr>
        <w:t xml:space="preserve"> judge the living and the dead. </w:t>
      </w:r>
    </w:p>
    <w:bookmarkEnd w:id="16"/>
    <w:p w14:paraId="24EC8BCA" w14:textId="77777777" w:rsidR="006A2D15" w:rsidRPr="003A155F" w:rsidRDefault="006A2D15" w:rsidP="003A155F">
      <w:pPr>
        <w:widowControl w:val="0"/>
        <w:spacing w:after="0" w:line="240" w:lineRule="auto"/>
        <w:ind w:left="720" w:right="720"/>
        <w:jc w:val="both"/>
        <w:rPr>
          <w:rFonts w:cstheme="minorHAnsi"/>
        </w:rPr>
      </w:pPr>
    </w:p>
    <w:p w14:paraId="21BB8CB1" w14:textId="383C2E97" w:rsidR="006A2D15" w:rsidRPr="003A155F" w:rsidRDefault="006A2D15" w:rsidP="003A155F">
      <w:pPr>
        <w:widowControl w:val="0"/>
        <w:spacing w:after="0" w:line="240" w:lineRule="auto"/>
        <w:ind w:left="720" w:right="720"/>
        <w:jc w:val="both"/>
        <w:rPr>
          <w:rFonts w:cstheme="minorHAnsi"/>
        </w:rPr>
      </w:pPr>
      <w:bookmarkStart w:id="17" w:name="_Hlk507938085"/>
      <w:r w:rsidRPr="003A155F">
        <w:rPr>
          <w:rFonts w:cstheme="minorHAnsi"/>
          <w:vertAlign w:val="superscript"/>
        </w:rPr>
        <w:t>6</w:t>
      </w:r>
      <w:r w:rsidRPr="003A155F">
        <w:rPr>
          <w:rFonts w:cstheme="minorHAnsi"/>
        </w:rPr>
        <w:t>This is how it works</w:t>
      </w:r>
      <w:r w:rsidR="003A155F" w:rsidRPr="003A155F">
        <w:rPr>
          <w:rFonts w:cstheme="minorHAnsi"/>
        </w:rPr>
        <w:t>: th</w:t>
      </w:r>
      <w:r w:rsidRPr="003A155F">
        <w:rPr>
          <w:rFonts w:cstheme="minorHAnsi"/>
        </w:rPr>
        <w:t xml:space="preserve">e good news is preached even to those who are dead so that the quality of their choices can be revealed and examined. They are dead according to the flesh of humanity, but the good news is told even to those who are dead so that they might live according to the Spirit of God. </w:t>
      </w:r>
      <w:r w:rsidRPr="003A155F">
        <w:rPr>
          <w:rFonts w:cstheme="minorHAnsi"/>
          <w:vertAlign w:val="superscript"/>
        </w:rPr>
        <w:t>7</w:t>
      </w:r>
      <w:r w:rsidRPr="003A155F">
        <w:rPr>
          <w:rFonts w:cstheme="minorHAnsi"/>
        </w:rPr>
        <w:t>For the fulfillment of all things is near. Therefore, come to your senses; be mindful and not drunk in your prayers.</w:t>
      </w:r>
    </w:p>
    <w:bookmarkEnd w:id="17"/>
    <w:p w14:paraId="331120A4" w14:textId="77777777" w:rsidR="006A2D15" w:rsidRPr="003A155F" w:rsidRDefault="006A2D15" w:rsidP="003A155F">
      <w:pPr>
        <w:widowControl w:val="0"/>
        <w:spacing w:after="0" w:line="240" w:lineRule="auto"/>
        <w:ind w:left="720" w:right="720"/>
        <w:jc w:val="both"/>
        <w:rPr>
          <w:rFonts w:cstheme="minorHAnsi"/>
        </w:rPr>
      </w:pPr>
    </w:p>
    <w:p w14:paraId="331E1237" w14:textId="08C76588" w:rsidR="006A2D15" w:rsidRPr="003A155F" w:rsidRDefault="006A2D15" w:rsidP="003A155F">
      <w:pPr>
        <w:widowControl w:val="0"/>
        <w:spacing w:after="0" w:line="240" w:lineRule="auto"/>
        <w:ind w:left="720" w:right="720"/>
        <w:jc w:val="both"/>
        <w:rPr>
          <w:rFonts w:cstheme="minorHAnsi"/>
        </w:rPr>
      </w:pPr>
      <w:bookmarkStart w:id="18" w:name="_Hlk507938148"/>
      <w:r w:rsidRPr="003A155F">
        <w:rPr>
          <w:rFonts w:cstheme="minorHAnsi"/>
          <w:vertAlign w:val="superscript"/>
        </w:rPr>
        <w:t>8</w:t>
      </w:r>
      <w:r w:rsidRPr="003A155F">
        <w:rPr>
          <w:rFonts w:cstheme="minorHAnsi"/>
        </w:rPr>
        <w:t xml:space="preserve">Above all, </w:t>
      </w:r>
      <w:bookmarkStart w:id="19" w:name="_Hlk128589498"/>
      <w:r w:rsidRPr="003A155F">
        <w:rPr>
          <w:rFonts w:cstheme="minorHAnsi"/>
        </w:rPr>
        <w:t>exercise agape love purposefully and intentionally among yourselves, because agape covers much misorientation</w:t>
      </w:r>
      <w:bookmarkEnd w:id="19"/>
      <w:r w:rsidRPr="003A155F">
        <w:rPr>
          <w:rFonts w:cstheme="minorHAnsi"/>
        </w:rPr>
        <w:t xml:space="preserve">. </w:t>
      </w:r>
      <w:r w:rsidRPr="003A155F">
        <w:rPr>
          <w:rFonts w:cstheme="minorHAnsi"/>
          <w:vertAlign w:val="superscript"/>
        </w:rPr>
        <w:t>9</w:t>
      </w:r>
      <w:r w:rsidRPr="003A155F">
        <w:rPr>
          <w:rFonts w:cstheme="minorHAnsi"/>
        </w:rPr>
        <w:t xml:space="preserve">Be hospitable to one another without grumbling about it. </w:t>
      </w:r>
      <w:r w:rsidRPr="003A155F">
        <w:rPr>
          <w:rFonts w:cstheme="minorHAnsi"/>
          <w:vertAlign w:val="superscript"/>
        </w:rPr>
        <w:t>10</w:t>
      </w:r>
      <w:r w:rsidRPr="003A155F">
        <w:rPr>
          <w:rFonts w:cstheme="minorHAnsi"/>
        </w:rPr>
        <w:t xml:space="preserve">Since you have received a gift from God, be like excellent household stewards and circulate that gift by serving each other. Karis giving is beautiful and intricate, like an embroidered work of many colors. </w:t>
      </w:r>
      <w:r w:rsidRPr="003A155F">
        <w:rPr>
          <w:rFonts w:cstheme="minorHAnsi"/>
          <w:vertAlign w:val="superscript"/>
        </w:rPr>
        <w:t>11</w:t>
      </w:r>
      <w:r w:rsidRPr="003A155F">
        <w:rPr>
          <w:rFonts w:cstheme="minorHAnsi"/>
        </w:rPr>
        <w:t xml:space="preserve">If one of you has something to say, speak with mindful consideration as if you were speaking an oracle of God. If one of you serves or ministers, don’t do it to indulge the pride and the illusions of the Idol’s imagined glory, but do it out of the strength that God supplies so that as we express Jesus Christ in this world, God may be glorified in everything and in every way, to Whom is the glory and the mastery forever and forever. Amen. </w:t>
      </w:r>
    </w:p>
    <w:bookmarkEnd w:id="18"/>
    <w:p w14:paraId="1EBB70CD" w14:textId="451EE488" w:rsidR="00693861" w:rsidRPr="003A155F" w:rsidRDefault="00693861" w:rsidP="003A155F">
      <w:pPr>
        <w:widowControl w:val="0"/>
        <w:spacing w:after="0" w:line="240" w:lineRule="auto"/>
        <w:jc w:val="both"/>
        <w:rPr>
          <w:rFonts w:cstheme="minorHAnsi"/>
        </w:rPr>
      </w:pPr>
    </w:p>
    <w:p w14:paraId="17E33188" w14:textId="77777777" w:rsidR="00290BC1" w:rsidRPr="003A155F" w:rsidRDefault="00290BC1" w:rsidP="003A155F">
      <w:pPr>
        <w:widowControl w:val="0"/>
        <w:spacing w:after="0" w:line="240" w:lineRule="auto"/>
        <w:jc w:val="both"/>
        <w:rPr>
          <w:rFonts w:cstheme="minorHAnsi"/>
        </w:rPr>
      </w:pPr>
      <w:r w:rsidRPr="003A155F">
        <w:rPr>
          <w:rFonts w:cstheme="minorHAnsi"/>
        </w:rPr>
        <w:t>Take a deep breath.</w:t>
      </w:r>
    </w:p>
    <w:p w14:paraId="01EFE5B5" w14:textId="769A4A40" w:rsidR="00290BC1" w:rsidRPr="003A155F" w:rsidRDefault="00290BC1" w:rsidP="003A155F">
      <w:pPr>
        <w:widowControl w:val="0"/>
        <w:spacing w:after="0" w:line="240" w:lineRule="auto"/>
        <w:jc w:val="both"/>
        <w:rPr>
          <w:rFonts w:cstheme="minorHAnsi"/>
        </w:rPr>
      </w:pPr>
    </w:p>
    <w:p w14:paraId="60FCA5AD" w14:textId="7F6FA00B" w:rsidR="006155F0" w:rsidRPr="003A155F" w:rsidRDefault="006155F0" w:rsidP="003A155F">
      <w:pPr>
        <w:widowControl w:val="0"/>
        <w:spacing w:after="0" w:line="240" w:lineRule="auto"/>
        <w:jc w:val="both"/>
        <w:rPr>
          <w:rFonts w:cstheme="minorHAnsi"/>
        </w:rPr>
      </w:pPr>
      <w:r w:rsidRPr="003A155F">
        <w:rPr>
          <w:rFonts w:cstheme="minorHAnsi"/>
        </w:rPr>
        <w:t>The main point of this passage is this: productive suffering is part of the process of learning to effectively circulate. When we suffer, we learn to endure, and our endurance produces character that is mature, complete, and lacks nothing.</w:t>
      </w:r>
      <w:r w:rsidRPr="003A155F">
        <w:rPr>
          <w:rStyle w:val="EndnoteReference"/>
          <w:rFonts w:cstheme="minorHAnsi"/>
        </w:rPr>
        <w:endnoteReference w:id="8"/>
      </w:r>
      <w:r w:rsidRPr="003A155F">
        <w:rPr>
          <w:rFonts w:cstheme="minorHAnsi"/>
        </w:rPr>
        <w:t xml:space="preserve"> If we lack nothing, we have the freedom to circulate. If you choose to follow Jesus, you can expect to suffer; suffering will always accompany your move toward orientation. You are in a birthing process, and through productive suffering you learn to cooperate with your own birth. You have spent plenty of time fulfilling the compulsive strivings of your culture and background, and these strivings have caused you to suffer unproductively. It is now time for you to live in the oriented flow of new birth. The energy of this flow is agape love, which is manifested in how we interact as a karis community. We interact by offering to each other the gifts that God has given to us, and this giving weaves together a beautiful and intricate environment that nurtures and supports our healing and </w:t>
      </w:r>
      <w:r w:rsidR="0054704C" w:rsidRPr="003A155F">
        <w:rPr>
          <w:rFonts w:cstheme="minorHAnsi"/>
        </w:rPr>
        <w:t xml:space="preserve">our </w:t>
      </w:r>
      <w:r w:rsidRPr="003A155F">
        <w:rPr>
          <w:rFonts w:cstheme="minorHAnsi"/>
        </w:rPr>
        <w:t xml:space="preserve">growth. This wholesome environment is not something we can enforce or control </w:t>
      </w:r>
      <w:r w:rsidR="009279AA" w:rsidRPr="003A155F">
        <w:rPr>
          <w:rFonts w:cstheme="minorHAnsi"/>
        </w:rPr>
        <w:t>with</w:t>
      </w:r>
      <w:r w:rsidRPr="003A155F">
        <w:rPr>
          <w:rFonts w:cstheme="minorHAnsi"/>
        </w:rPr>
        <w:t xml:space="preserve"> </w:t>
      </w:r>
      <w:r w:rsidR="009C74FC" w:rsidRPr="003A155F">
        <w:rPr>
          <w:rFonts w:cstheme="minorHAnsi"/>
        </w:rPr>
        <w:t>legal systems</w:t>
      </w:r>
      <w:r w:rsidRPr="003A155F">
        <w:rPr>
          <w:rFonts w:cstheme="minorHAnsi"/>
        </w:rPr>
        <w:t xml:space="preserve">, and that’s why it baffles those around us who have not yet come alive in karis. </w:t>
      </w:r>
    </w:p>
    <w:p w14:paraId="3A6F05ED" w14:textId="77777777" w:rsidR="00E87685" w:rsidRPr="003A155F" w:rsidRDefault="00E87685" w:rsidP="003A155F">
      <w:pPr>
        <w:widowControl w:val="0"/>
        <w:spacing w:after="0" w:line="240" w:lineRule="auto"/>
        <w:jc w:val="both"/>
        <w:rPr>
          <w:rFonts w:cstheme="minorHAnsi"/>
        </w:rPr>
      </w:pPr>
    </w:p>
    <w:p w14:paraId="098ABE37" w14:textId="352A0242" w:rsidR="00F97412" w:rsidRPr="003A155F" w:rsidRDefault="007A0720" w:rsidP="003A155F">
      <w:pPr>
        <w:widowControl w:val="0"/>
        <w:spacing w:after="0" w:line="240" w:lineRule="auto"/>
        <w:jc w:val="both"/>
        <w:rPr>
          <w:rFonts w:cstheme="minorHAnsi"/>
        </w:rPr>
      </w:pPr>
      <w:r w:rsidRPr="003A155F">
        <w:rPr>
          <w:rFonts w:cstheme="minorHAnsi"/>
        </w:rPr>
        <w:t>It’s</w:t>
      </w:r>
      <w:r w:rsidR="00F97412" w:rsidRPr="003A155F">
        <w:rPr>
          <w:rFonts w:cstheme="minorHAnsi"/>
        </w:rPr>
        <w:t xml:space="preserve"> time to stop trying to save your Idol’s life by defending and maintaining your pride system. When you </w:t>
      </w:r>
      <w:r w:rsidR="00F97412" w:rsidRPr="003A155F">
        <w:rPr>
          <w:rFonts w:cstheme="minorHAnsi"/>
        </w:rPr>
        <w:lastRenderedPageBreak/>
        <w:t xml:space="preserve">humbly participate in karis circulation, you are circulating with God. You are on His side. Through this circulation, God’s generous and magnanimous attributes are displayed to a stagnant and fearful world, inviting those who live there to reconnect with their Creator. Everyone has gifts to give, and if you are giving and receiving encouragement and giving and receiving gifts, you are in the flow of karis circulation. Everything you do as an expression of karis honors and glorifies your Creator. </w:t>
      </w:r>
    </w:p>
    <w:p w14:paraId="27A57053" w14:textId="77777777" w:rsidR="00910605" w:rsidRPr="003A155F" w:rsidRDefault="00910605" w:rsidP="003A155F">
      <w:pPr>
        <w:widowControl w:val="0"/>
        <w:spacing w:after="0" w:line="240" w:lineRule="auto"/>
        <w:jc w:val="both"/>
        <w:rPr>
          <w:rFonts w:cstheme="minorHAnsi"/>
        </w:rPr>
      </w:pPr>
    </w:p>
    <w:p w14:paraId="35CF466F" w14:textId="389643BF" w:rsidR="005502EC" w:rsidRPr="003A155F" w:rsidRDefault="00AD2385" w:rsidP="003A155F">
      <w:pPr>
        <w:widowControl w:val="0"/>
        <w:spacing w:after="0" w:line="240" w:lineRule="auto"/>
        <w:jc w:val="both"/>
        <w:rPr>
          <w:rFonts w:cstheme="minorHAnsi"/>
        </w:rPr>
      </w:pPr>
      <w:r w:rsidRPr="003A155F">
        <w:rPr>
          <w:rFonts w:cstheme="minorHAnsi"/>
        </w:rPr>
        <w:t>Our prayer might go something like this:</w:t>
      </w:r>
      <w:r w:rsidR="00781D48" w:rsidRPr="003A155F">
        <w:rPr>
          <w:rFonts w:cstheme="minorHAnsi"/>
        </w:rPr>
        <w:t xml:space="preserve"> </w:t>
      </w:r>
    </w:p>
    <w:p w14:paraId="6BCDE631" w14:textId="77777777" w:rsidR="005502EC" w:rsidRPr="003A155F" w:rsidRDefault="005502EC" w:rsidP="003A155F">
      <w:pPr>
        <w:widowControl w:val="0"/>
        <w:spacing w:after="0" w:line="240" w:lineRule="auto"/>
        <w:jc w:val="both"/>
        <w:rPr>
          <w:rFonts w:cstheme="minorHAnsi"/>
        </w:rPr>
      </w:pPr>
    </w:p>
    <w:p w14:paraId="5504C5C8" w14:textId="0A2E10B7" w:rsidR="00693861" w:rsidRPr="003A155F" w:rsidRDefault="001A34B7" w:rsidP="003A155F">
      <w:pPr>
        <w:widowControl w:val="0"/>
        <w:spacing w:after="0" w:line="240" w:lineRule="auto"/>
        <w:jc w:val="center"/>
        <w:rPr>
          <w:rFonts w:cstheme="minorHAnsi"/>
          <w:i/>
        </w:rPr>
      </w:pPr>
      <w:r w:rsidRPr="003A155F">
        <w:rPr>
          <w:rFonts w:cstheme="minorHAnsi"/>
          <w:i/>
        </w:rPr>
        <w:t>Great Giver of karis gifts</w:t>
      </w:r>
      <w:r w:rsidR="00693861" w:rsidRPr="003A155F">
        <w:rPr>
          <w:rFonts w:cstheme="minorHAnsi"/>
          <w:i/>
        </w:rPr>
        <w:t xml:space="preserve">, </w:t>
      </w:r>
      <w:r w:rsidR="00B27917" w:rsidRPr="003A155F">
        <w:rPr>
          <w:rFonts w:cstheme="minorHAnsi"/>
          <w:i/>
        </w:rPr>
        <w:t xml:space="preserve">help me </w:t>
      </w:r>
      <w:r w:rsidR="00DA5613" w:rsidRPr="003A155F">
        <w:rPr>
          <w:rFonts w:cstheme="minorHAnsi"/>
          <w:i/>
        </w:rPr>
        <w:t>g</w:t>
      </w:r>
      <w:r w:rsidR="00AD2385" w:rsidRPr="003A155F">
        <w:rPr>
          <w:rFonts w:cstheme="minorHAnsi"/>
          <w:i/>
        </w:rPr>
        <w:t>et in</w:t>
      </w:r>
      <w:r w:rsidR="003D0262" w:rsidRPr="003A155F">
        <w:rPr>
          <w:rFonts w:cstheme="minorHAnsi"/>
          <w:i/>
        </w:rPr>
        <w:t>to</w:t>
      </w:r>
      <w:r w:rsidR="00AD2385" w:rsidRPr="003A155F">
        <w:rPr>
          <w:rFonts w:cstheme="minorHAnsi"/>
          <w:i/>
        </w:rPr>
        <w:t xml:space="preserve"> the flow</w:t>
      </w:r>
      <w:r w:rsidR="002053DF" w:rsidRPr="003A155F">
        <w:rPr>
          <w:rFonts w:cstheme="minorHAnsi"/>
          <w:i/>
        </w:rPr>
        <w:t xml:space="preserve"> of circulation</w:t>
      </w:r>
      <w:r w:rsidR="00AD2385" w:rsidRPr="003A155F">
        <w:rPr>
          <w:rFonts w:cstheme="minorHAnsi"/>
          <w:i/>
        </w:rPr>
        <w:t>. (Repeat)</w:t>
      </w:r>
    </w:p>
    <w:p w14:paraId="33247DB9" w14:textId="77777777" w:rsidR="007E594B" w:rsidRPr="003A155F" w:rsidRDefault="007E594B" w:rsidP="003A155F">
      <w:pPr>
        <w:widowControl w:val="0"/>
        <w:spacing w:after="0" w:line="240" w:lineRule="auto"/>
        <w:jc w:val="both"/>
        <w:rPr>
          <w:rFonts w:cstheme="minorHAnsi"/>
        </w:rPr>
      </w:pPr>
    </w:p>
    <w:p w14:paraId="19F7E38C" w14:textId="77777777" w:rsidR="007E594B" w:rsidRPr="003A155F" w:rsidRDefault="007E594B" w:rsidP="003A155F">
      <w:pPr>
        <w:widowControl w:val="0"/>
        <w:spacing w:after="0" w:line="240" w:lineRule="auto"/>
        <w:jc w:val="both"/>
        <w:rPr>
          <w:rFonts w:cstheme="minorHAnsi"/>
        </w:rPr>
      </w:pPr>
      <w:r w:rsidRPr="003A155F">
        <w:rPr>
          <w:rFonts w:cstheme="minorHAnsi"/>
        </w:rPr>
        <w:t>Take a deep breath.</w:t>
      </w:r>
    </w:p>
    <w:p w14:paraId="56A49A12" w14:textId="6391A53C" w:rsidR="007A0720" w:rsidRPr="003A155F" w:rsidRDefault="007A0720" w:rsidP="003A155F">
      <w:pPr>
        <w:widowControl w:val="0"/>
        <w:spacing w:after="0" w:line="240" w:lineRule="auto"/>
        <w:jc w:val="both"/>
        <w:rPr>
          <w:i/>
        </w:rPr>
      </w:pPr>
      <w:r w:rsidRPr="003A155F">
        <w:rPr>
          <w:i/>
        </w:rPr>
        <w:t>(If time permits, ask, “Does anyone have comments or questions about the Bible teaching?”)</w:t>
      </w:r>
    </w:p>
    <w:p w14:paraId="3BA10C0D" w14:textId="77777777" w:rsidR="00693861" w:rsidRPr="003A155F" w:rsidRDefault="00693861" w:rsidP="003A155F">
      <w:pPr>
        <w:widowControl w:val="0"/>
        <w:spacing w:after="0" w:line="240" w:lineRule="auto"/>
        <w:jc w:val="both"/>
        <w:rPr>
          <w:rFonts w:cstheme="minorHAnsi"/>
        </w:rPr>
      </w:pPr>
    </w:p>
    <w:p w14:paraId="2C581588" w14:textId="77777777" w:rsidR="00285B9A" w:rsidRPr="003A155F" w:rsidRDefault="002053DF" w:rsidP="003A155F">
      <w:pPr>
        <w:widowControl w:val="0"/>
        <w:spacing w:after="0" w:line="240" w:lineRule="auto"/>
        <w:jc w:val="both"/>
        <w:rPr>
          <w:rFonts w:cstheme="minorHAnsi"/>
          <w:b/>
        </w:rPr>
      </w:pPr>
      <w:r w:rsidRPr="003A155F">
        <w:rPr>
          <w:rFonts w:cstheme="minorHAnsi"/>
          <w:b/>
        </w:rPr>
        <w:t>1:10</w:t>
      </w:r>
      <w:r w:rsidR="00285B9A" w:rsidRPr="003A155F">
        <w:rPr>
          <w:rFonts w:cstheme="minorHAnsi"/>
          <w:b/>
        </w:rPr>
        <w:t xml:space="preserve"> </w:t>
      </w:r>
      <w:r w:rsidR="00285B9A" w:rsidRPr="003A155F">
        <w:rPr>
          <w:rFonts w:cstheme="minorHAnsi"/>
          <w:b/>
        </w:rPr>
        <w:tab/>
        <w:t>INTEGRATION</w:t>
      </w:r>
    </w:p>
    <w:p w14:paraId="4A3ECED5" w14:textId="77777777" w:rsidR="000B360A" w:rsidRPr="003A155F" w:rsidRDefault="000B360A" w:rsidP="003A155F">
      <w:pPr>
        <w:widowControl w:val="0"/>
        <w:spacing w:after="0" w:line="240" w:lineRule="auto"/>
        <w:jc w:val="both"/>
        <w:rPr>
          <w:rFonts w:cstheme="minorHAnsi"/>
          <w:b/>
        </w:rPr>
      </w:pPr>
    </w:p>
    <w:p w14:paraId="6691A5B5" w14:textId="2BD4EA77" w:rsidR="000B360A" w:rsidRPr="003A155F" w:rsidRDefault="000B360A" w:rsidP="003A155F">
      <w:pPr>
        <w:widowControl w:val="0"/>
        <w:spacing w:after="0" w:line="240" w:lineRule="auto"/>
        <w:jc w:val="both"/>
        <w:rPr>
          <w:rFonts w:cstheme="minorHAnsi"/>
          <w:i/>
        </w:rPr>
      </w:pPr>
      <w:r w:rsidRPr="003A155F">
        <w:rPr>
          <w:rFonts w:cstheme="minorHAnsi"/>
        </w:rPr>
        <w:t xml:space="preserve">Sip some clean water and prepare to take some notes. Assume a meditation posture, and breathe. </w:t>
      </w:r>
      <w:r w:rsidRPr="003A155F">
        <w:rPr>
          <w:rFonts w:cstheme="minorHAnsi"/>
          <w:i/>
        </w:rPr>
        <w:t>(Pause</w:t>
      </w:r>
      <w:r w:rsidR="00781D48" w:rsidRPr="003A155F">
        <w:rPr>
          <w:rFonts w:cstheme="minorHAnsi"/>
          <w:i/>
        </w:rPr>
        <w:t xml:space="preserve"> for</w:t>
      </w:r>
      <w:r w:rsidRPr="003A155F">
        <w:rPr>
          <w:rFonts w:cstheme="minorHAnsi"/>
          <w:i/>
        </w:rPr>
        <w:t xml:space="preserve"> </w:t>
      </w:r>
      <w:r w:rsidR="00781D48" w:rsidRPr="003A155F">
        <w:rPr>
          <w:rFonts w:cstheme="minorHAnsi"/>
          <w:i/>
        </w:rPr>
        <w:t>10</w:t>
      </w:r>
      <w:r w:rsidRPr="003A155F">
        <w:rPr>
          <w:rFonts w:cstheme="minorHAnsi"/>
          <w:i/>
        </w:rPr>
        <w:t xml:space="preserve"> seconds)</w:t>
      </w:r>
    </w:p>
    <w:p w14:paraId="7C8EF2E8" w14:textId="77777777" w:rsidR="000B360A" w:rsidRPr="003A155F" w:rsidRDefault="000B360A" w:rsidP="003A155F">
      <w:pPr>
        <w:widowControl w:val="0"/>
        <w:spacing w:after="0" w:line="240" w:lineRule="auto"/>
        <w:jc w:val="both"/>
        <w:rPr>
          <w:rFonts w:cstheme="minorHAnsi"/>
        </w:rPr>
      </w:pPr>
    </w:p>
    <w:p w14:paraId="1309AC8A" w14:textId="01C3036E" w:rsidR="000B360A" w:rsidRPr="003A155F" w:rsidRDefault="00781D48" w:rsidP="003A155F">
      <w:pPr>
        <w:widowControl w:val="0"/>
        <w:spacing w:after="0" w:line="240" w:lineRule="auto"/>
        <w:jc w:val="both"/>
        <w:rPr>
          <w:rFonts w:cstheme="minorHAnsi"/>
        </w:rPr>
      </w:pPr>
      <w:r w:rsidRPr="003A155F">
        <w:rPr>
          <w:rFonts w:cstheme="minorHAnsi"/>
        </w:rPr>
        <w:t>Here is our integration focus</w:t>
      </w:r>
      <w:r w:rsidR="000B360A" w:rsidRPr="003A155F">
        <w:rPr>
          <w:rFonts w:cstheme="minorHAnsi"/>
        </w:rPr>
        <w:t>:</w:t>
      </w:r>
      <w:r w:rsidRPr="003A155F">
        <w:rPr>
          <w:rFonts w:cstheme="minorHAnsi"/>
        </w:rPr>
        <w:t xml:space="preserve"> </w:t>
      </w:r>
      <w:r w:rsidR="000B360A" w:rsidRPr="003A155F">
        <w:rPr>
          <w:rFonts w:cstheme="minorHAnsi"/>
          <w:i/>
        </w:rPr>
        <w:t>Consider stepping into the</w:t>
      </w:r>
      <w:r w:rsidR="009C74FC" w:rsidRPr="003A155F">
        <w:rPr>
          <w:rFonts w:cstheme="minorHAnsi"/>
          <w:i/>
        </w:rPr>
        <w:t xml:space="preserve"> karis</w:t>
      </w:r>
      <w:r w:rsidR="000B360A" w:rsidRPr="003A155F">
        <w:rPr>
          <w:rFonts w:cstheme="minorHAnsi"/>
          <w:i/>
        </w:rPr>
        <w:t xml:space="preserve"> flow. (Repeat)</w:t>
      </w:r>
      <w:r w:rsidR="000B360A" w:rsidRPr="003A155F">
        <w:rPr>
          <w:rFonts w:cstheme="minorHAnsi"/>
        </w:rPr>
        <w:t xml:space="preserve"> </w:t>
      </w:r>
      <w:r w:rsidR="000B360A" w:rsidRPr="003A155F">
        <w:rPr>
          <w:rFonts w:cstheme="minorHAnsi"/>
          <w:i/>
        </w:rPr>
        <w:t>(Pause</w:t>
      </w:r>
      <w:r w:rsidRPr="003A155F">
        <w:rPr>
          <w:rFonts w:cstheme="minorHAnsi"/>
          <w:i/>
        </w:rPr>
        <w:t xml:space="preserve"> for 30 seconds</w:t>
      </w:r>
      <w:r w:rsidR="000B360A" w:rsidRPr="003A155F">
        <w:rPr>
          <w:rFonts w:cstheme="minorHAnsi"/>
          <w:i/>
        </w:rPr>
        <w:t>)</w:t>
      </w:r>
      <w:r w:rsidR="000B360A" w:rsidRPr="003A155F">
        <w:rPr>
          <w:rFonts w:cstheme="minorHAnsi"/>
        </w:rPr>
        <w:t xml:space="preserve"> </w:t>
      </w:r>
    </w:p>
    <w:p w14:paraId="752CE027" w14:textId="77777777" w:rsidR="000B360A" w:rsidRPr="003A155F" w:rsidRDefault="000B360A" w:rsidP="003A155F">
      <w:pPr>
        <w:widowControl w:val="0"/>
        <w:spacing w:after="0" w:line="240" w:lineRule="auto"/>
        <w:jc w:val="both"/>
        <w:rPr>
          <w:rFonts w:cstheme="minorHAnsi"/>
        </w:rPr>
      </w:pPr>
    </w:p>
    <w:p w14:paraId="55A036F2" w14:textId="77777777" w:rsidR="000B360A" w:rsidRPr="003A155F" w:rsidRDefault="000B360A" w:rsidP="003A155F">
      <w:pPr>
        <w:widowControl w:val="0"/>
        <w:spacing w:after="0" w:line="240" w:lineRule="auto"/>
        <w:jc w:val="both"/>
        <w:rPr>
          <w:rFonts w:cstheme="minorHAnsi"/>
          <w:b/>
        </w:rPr>
      </w:pPr>
      <w:r w:rsidRPr="003A155F">
        <w:rPr>
          <w:rFonts w:cstheme="minorHAnsi"/>
          <w:b/>
        </w:rPr>
        <w:t>The FAITH Process</w:t>
      </w:r>
    </w:p>
    <w:p w14:paraId="7E68C8A3" w14:textId="47EB32FE" w:rsidR="000B360A" w:rsidRPr="003A155F" w:rsidRDefault="000B360A" w:rsidP="003A155F">
      <w:pPr>
        <w:widowControl w:val="0"/>
        <w:spacing w:after="0" w:line="240" w:lineRule="auto"/>
        <w:jc w:val="both"/>
        <w:rPr>
          <w:rFonts w:cstheme="minorHAnsi"/>
          <w:i/>
        </w:rPr>
      </w:pPr>
      <w:r w:rsidRPr="003A155F">
        <w:rPr>
          <w:rFonts w:cstheme="minorHAnsi"/>
          <w:i/>
        </w:rPr>
        <w:t>(Choose</w:t>
      </w:r>
      <w:r w:rsidR="00781D48" w:rsidRPr="003A155F">
        <w:rPr>
          <w:rFonts w:cstheme="minorHAnsi"/>
          <w:i/>
        </w:rPr>
        <w:t xml:space="preserve"> from each section a few sentences that are meaningful to you</w:t>
      </w:r>
      <w:r w:rsidRPr="003A155F">
        <w:rPr>
          <w:rFonts w:cstheme="minorHAnsi"/>
          <w:i/>
        </w:rPr>
        <w:t>)</w:t>
      </w:r>
    </w:p>
    <w:p w14:paraId="14E6168B" w14:textId="77777777" w:rsidR="000B360A" w:rsidRPr="003A155F" w:rsidRDefault="000B360A" w:rsidP="003A155F">
      <w:pPr>
        <w:widowControl w:val="0"/>
        <w:spacing w:after="0" w:line="240" w:lineRule="auto"/>
        <w:jc w:val="both"/>
        <w:rPr>
          <w:rFonts w:cstheme="minorHAnsi"/>
        </w:rPr>
      </w:pPr>
    </w:p>
    <w:p w14:paraId="59FB99C0" w14:textId="77777777" w:rsidR="000B360A" w:rsidRPr="003A155F" w:rsidRDefault="000B360A" w:rsidP="003A155F">
      <w:pPr>
        <w:widowControl w:val="0"/>
        <w:spacing w:after="0" w:line="240" w:lineRule="auto"/>
        <w:jc w:val="both"/>
        <w:rPr>
          <w:rFonts w:cstheme="minorHAnsi"/>
          <w:b/>
        </w:rPr>
      </w:pPr>
      <w:r w:rsidRPr="003A155F">
        <w:rPr>
          <w:rFonts w:cstheme="minorHAnsi"/>
          <w:b/>
        </w:rPr>
        <w:t>Feelings</w:t>
      </w:r>
    </w:p>
    <w:p w14:paraId="244650FD" w14:textId="3922AFF9" w:rsidR="000B360A" w:rsidRPr="003A155F" w:rsidRDefault="000B360A" w:rsidP="003A155F">
      <w:pPr>
        <w:widowControl w:val="0"/>
        <w:spacing w:after="0" w:line="240" w:lineRule="auto"/>
        <w:jc w:val="both"/>
        <w:rPr>
          <w:rFonts w:cstheme="minorHAnsi"/>
          <w:i/>
        </w:rPr>
      </w:pPr>
      <w:r w:rsidRPr="003A155F">
        <w:rPr>
          <w:rFonts w:cstheme="minorHAnsi"/>
        </w:rPr>
        <w:t xml:space="preserve">As you </w:t>
      </w:r>
      <w:r w:rsidRPr="003A155F">
        <w:rPr>
          <w:rFonts w:cstheme="minorHAnsi"/>
          <w:i/>
        </w:rPr>
        <w:t>consider</w:t>
      </w:r>
      <w:r w:rsidRPr="003A155F">
        <w:rPr>
          <w:rFonts w:cstheme="minorHAnsi"/>
        </w:rPr>
        <w:t xml:space="preserve"> </w:t>
      </w:r>
      <w:r w:rsidRPr="003A155F">
        <w:rPr>
          <w:rFonts w:cstheme="minorHAnsi"/>
          <w:i/>
        </w:rPr>
        <w:t>stepping into the flow</w:t>
      </w:r>
      <w:r w:rsidRPr="003A155F">
        <w:rPr>
          <w:rFonts w:cstheme="minorHAnsi"/>
        </w:rPr>
        <w:t xml:space="preserve">, how does it feel? </w:t>
      </w:r>
      <w:r w:rsidRPr="003A155F">
        <w:rPr>
          <w:rFonts w:cstheme="minorHAnsi"/>
          <w:i/>
        </w:rPr>
        <w:t xml:space="preserve">(Pause) </w:t>
      </w:r>
      <w:r w:rsidRPr="003A155F">
        <w:rPr>
          <w:rFonts w:cstheme="minorHAnsi"/>
        </w:rPr>
        <w:t xml:space="preserve">Your feelings are yours to teach you about yourself, to guide you, and to train you. They can sometimes be uncomfortable. </w:t>
      </w:r>
      <w:r w:rsidRPr="003A155F">
        <w:rPr>
          <w:rFonts w:cstheme="minorHAnsi"/>
          <w:i/>
        </w:rPr>
        <w:t xml:space="preserve">(Pause) </w:t>
      </w:r>
      <w:r w:rsidRPr="003A155F">
        <w:rPr>
          <w:rFonts w:cstheme="minorHAnsi"/>
        </w:rPr>
        <w:t xml:space="preserve">You can learn to recognize and honor your feelings without allowing them to master you. Recognize with compassion whatever you are experiencing, and breathe. </w:t>
      </w:r>
      <w:r w:rsidRPr="003A155F">
        <w:rPr>
          <w:rFonts w:cstheme="minorHAnsi"/>
          <w:i/>
        </w:rPr>
        <w:t xml:space="preserve">(Pause </w:t>
      </w:r>
      <w:r w:rsidR="003855EC" w:rsidRPr="003A155F">
        <w:rPr>
          <w:rFonts w:cstheme="minorHAnsi"/>
          <w:i/>
        </w:rPr>
        <w:t xml:space="preserve">for </w:t>
      </w:r>
      <w:r w:rsidRPr="003A155F">
        <w:rPr>
          <w:rFonts w:cstheme="minorHAnsi"/>
          <w:i/>
        </w:rPr>
        <w:t xml:space="preserve">30 seconds) </w:t>
      </w:r>
    </w:p>
    <w:p w14:paraId="389DC583" w14:textId="77777777" w:rsidR="000B360A" w:rsidRPr="003A155F" w:rsidRDefault="000B360A" w:rsidP="003A155F">
      <w:pPr>
        <w:widowControl w:val="0"/>
        <w:spacing w:after="0" w:line="240" w:lineRule="auto"/>
        <w:jc w:val="both"/>
        <w:rPr>
          <w:rFonts w:cstheme="minorHAnsi"/>
        </w:rPr>
      </w:pPr>
    </w:p>
    <w:p w14:paraId="17AF16FF" w14:textId="77777777" w:rsidR="000B360A" w:rsidRPr="003A155F" w:rsidRDefault="000B360A" w:rsidP="003A155F">
      <w:pPr>
        <w:widowControl w:val="0"/>
        <w:spacing w:after="0" w:line="240" w:lineRule="auto"/>
        <w:jc w:val="both"/>
        <w:rPr>
          <w:rFonts w:cstheme="minorHAnsi"/>
          <w:b/>
        </w:rPr>
      </w:pPr>
      <w:r w:rsidRPr="003A155F">
        <w:rPr>
          <w:rFonts w:cstheme="minorHAnsi"/>
          <w:b/>
        </w:rPr>
        <w:t>Awareness without judgment</w:t>
      </w:r>
    </w:p>
    <w:p w14:paraId="3311F766" w14:textId="50FAC2E0" w:rsidR="000B360A" w:rsidRPr="003A155F" w:rsidRDefault="000B360A" w:rsidP="003A155F">
      <w:pPr>
        <w:widowControl w:val="0"/>
        <w:spacing w:after="0" w:line="240" w:lineRule="auto"/>
        <w:jc w:val="both"/>
        <w:rPr>
          <w:rFonts w:cstheme="minorHAnsi"/>
          <w:i/>
        </w:rPr>
      </w:pPr>
      <w:r w:rsidRPr="003A155F">
        <w:rPr>
          <w:rFonts w:cstheme="minorHAnsi"/>
        </w:rPr>
        <w:t xml:space="preserve">Gently allow your experience to remain in your awareness. You might notice a compulsion to push thoughts or feelings away, </w:t>
      </w:r>
      <w:r w:rsidR="003855EC" w:rsidRPr="003A155F">
        <w:rPr>
          <w:rFonts w:cstheme="minorHAnsi"/>
        </w:rPr>
        <w:t xml:space="preserve">to </w:t>
      </w:r>
      <w:r w:rsidRPr="003A155F">
        <w:rPr>
          <w:rFonts w:cstheme="minorHAnsi"/>
        </w:rPr>
        <w:t xml:space="preserve">judge them, or </w:t>
      </w:r>
      <w:r w:rsidR="003855EC" w:rsidRPr="003A155F">
        <w:rPr>
          <w:rFonts w:cstheme="minorHAnsi"/>
        </w:rPr>
        <w:t xml:space="preserve">to </w:t>
      </w:r>
      <w:r w:rsidRPr="003A155F">
        <w:rPr>
          <w:rFonts w:cstheme="minorHAnsi"/>
        </w:rPr>
        <w:t xml:space="preserve">justify them. </w:t>
      </w:r>
      <w:r w:rsidR="007A0720" w:rsidRPr="003A155F">
        <w:rPr>
          <w:rFonts w:cstheme="minorHAnsi"/>
        </w:rPr>
        <w:t xml:space="preserve">We </w:t>
      </w:r>
      <w:r w:rsidRPr="003A155F">
        <w:rPr>
          <w:rFonts w:cstheme="minorHAnsi"/>
        </w:rPr>
        <w:t xml:space="preserve">often flush </w:t>
      </w:r>
      <w:r w:rsidR="007A0720" w:rsidRPr="003A155F">
        <w:rPr>
          <w:rFonts w:cstheme="minorHAnsi"/>
        </w:rPr>
        <w:t xml:space="preserve">our </w:t>
      </w:r>
      <w:r w:rsidRPr="003A155F">
        <w:rPr>
          <w:rFonts w:cstheme="minorHAnsi"/>
        </w:rPr>
        <w:t xml:space="preserve">feelings or thoughts from </w:t>
      </w:r>
      <w:r w:rsidR="007A0720" w:rsidRPr="003A155F">
        <w:rPr>
          <w:rFonts w:cstheme="minorHAnsi"/>
        </w:rPr>
        <w:t xml:space="preserve">our </w:t>
      </w:r>
      <w:r w:rsidRPr="003A155F">
        <w:rPr>
          <w:rFonts w:cstheme="minorHAnsi"/>
        </w:rPr>
        <w:t xml:space="preserve">consciousness before they have a chance to teach </w:t>
      </w:r>
      <w:r w:rsidR="007A0720" w:rsidRPr="003A155F">
        <w:rPr>
          <w:rFonts w:cstheme="minorHAnsi"/>
        </w:rPr>
        <w:t>us</w:t>
      </w:r>
      <w:r w:rsidRPr="003A155F">
        <w:rPr>
          <w:rFonts w:cstheme="minorHAnsi"/>
        </w:rPr>
        <w:t xml:space="preserve">. Observe whatever you may be experiencing as you </w:t>
      </w:r>
      <w:r w:rsidRPr="003A155F">
        <w:rPr>
          <w:rFonts w:cstheme="minorHAnsi"/>
          <w:i/>
        </w:rPr>
        <w:t>consider stepping into the flow</w:t>
      </w:r>
      <w:r w:rsidRPr="003A155F">
        <w:rPr>
          <w:rFonts w:cstheme="minorHAnsi"/>
        </w:rPr>
        <w:t xml:space="preserve">. </w:t>
      </w:r>
      <w:r w:rsidRPr="003A155F">
        <w:rPr>
          <w:rFonts w:cstheme="minorHAnsi"/>
          <w:i/>
        </w:rPr>
        <w:t xml:space="preserve">(Pause) </w:t>
      </w:r>
      <w:r w:rsidRPr="003A155F">
        <w:rPr>
          <w:rFonts w:cstheme="minorHAnsi"/>
        </w:rPr>
        <w:t>Feelings and passing thoughts are not right or wrong</w:t>
      </w:r>
      <w:r w:rsidR="003855EC" w:rsidRPr="003A155F">
        <w:rPr>
          <w:rFonts w:cstheme="minorHAnsi"/>
        </w:rPr>
        <w:t>; they</w:t>
      </w:r>
      <w:r w:rsidRPr="003A155F">
        <w:rPr>
          <w:rFonts w:cstheme="minorHAnsi"/>
        </w:rPr>
        <w:t xml:space="preserve"> just are. Give yourself permission now to explore them without judgment, and breathe. </w:t>
      </w:r>
      <w:r w:rsidRPr="003A155F">
        <w:rPr>
          <w:rFonts w:cstheme="minorHAnsi"/>
          <w:i/>
        </w:rPr>
        <w:t xml:space="preserve">(Pause </w:t>
      </w:r>
      <w:r w:rsidR="00781D48" w:rsidRPr="003A155F">
        <w:rPr>
          <w:rFonts w:cstheme="minorHAnsi"/>
          <w:i/>
        </w:rPr>
        <w:t xml:space="preserve">for </w:t>
      </w:r>
      <w:r w:rsidRPr="003A155F">
        <w:rPr>
          <w:rFonts w:cstheme="minorHAnsi"/>
          <w:i/>
        </w:rPr>
        <w:t>30 seconds)</w:t>
      </w:r>
    </w:p>
    <w:p w14:paraId="534CD7D3" w14:textId="77777777" w:rsidR="000B360A" w:rsidRPr="003A155F" w:rsidRDefault="000B360A" w:rsidP="003A155F">
      <w:pPr>
        <w:widowControl w:val="0"/>
        <w:spacing w:after="0" w:line="240" w:lineRule="auto"/>
        <w:jc w:val="both"/>
        <w:rPr>
          <w:rFonts w:cstheme="minorHAnsi"/>
        </w:rPr>
      </w:pPr>
    </w:p>
    <w:p w14:paraId="46009657" w14:textId="3AEC2B67" w:rsidR="000B360A" w:rsidRPr="003A155F" w:rsidRDefault="000B360A" w:rsidP="003A155F">
      <w:pPr>
        <w:widowControl w:val="0"/>
        <w:spacing w:after="0" w:line="240" w:lineRule="auto"/>
        <w:jc w:val="both"/>
        <w:rPr>
          <w:rFonts w:cstheme="minorHAnsi"/>
          <w:b/>
        </w:rPr>
      </w:pPr>
      <w:r w:rsidRPr="003A155F">
        <w:rPr>
          <w:rFonts w:cstheme="minorHAnsi"/>
          <w:b/>
        </w:rPr>
        <w:t>Inquiry</w:t>
      </w:r>
      <w:r w:rsidR="00781D48" w:rsidRPr="003A155F">
        <w:rPr>
          <w:rFonts w:cstheme="minorHAnsi"/>
          <w:b/>
        </w:rPr>
        <w:t>: W</w:t>
      </w:r>
      <w:r w:rsidRPr="003A155F">
        <w:rPr>
          <w:rFonts w:cstheme="minorHAnsi"/>
          <w:b/>
        </w:rPr>
        <w:t>hat is my body saying?</w:t>
      </w:r>
    </w:p>
    <w:p w14:paraId="1F945588" w14:textId="45E8931C" w:rsidR="000B360A" w:rsidRPr="003A155F" w:rsidRDefault="000B360A" w:rsidP="003A155F">
      <w:pPr>
        <w:widowControl w:val="0"/>
        <w:spacing w:after="0" w:line="240" w:lineRule="auto"/>
        <w:jc w:val="both"/>
        <w:rPr>
          <w:rFonts w:cstheme="minorHAnsi"/>
        </w:rPr>
      </w:pPr>
      <w:r w:rsidRPr="003A155F">
        <w:rPr>
          <w:rFonts w:cstheme="minorHAnsi"/>
        </w:rPr>
        <w:t>Breathe</w:t>
      </w:r>
      <w:r w:rsidR="005C0889" w:rsidRPr="003A155F">
        <w:rPr>
          <w:rFonts w:cstheme="minorHAnsi"/>
        </w:rPr>
        <w:t>,</w:t>
      </w:r>
      <w:r w:rsidRPr="003A155F">
        <w:rPr>
          <w:rFonts w:cstheme="minorHAnsi"/>
        </w:rPr>
        <w:t xml:space="preserve"> and bring your attention to your </w:t>
      </w:r>
      <w:r w:rsidR="00006DA6" w:rsidRPr="003A155F">
        <w:rPr>
          <w:rFonts w:cstheme="minorHAnsi"/>
        </w:rPr>
        <w:t>body. Notice</w:t>
      </w:r>
      <w:r w:rsidRPr="003A155F">
        <w:rPr>
          <w:rFonts w:cstheme="minorHAnsi"/>
        </w:rPr>
        <w:t xml:space="preserve"> what it is doing when you </w:t>
      </w:r>
      <w:r w:rsidRPr="003A155F">
        <w:rPr>
          <w:rFonts w:cstheme="minorHAnsi"/>
          <w:i/>
        </w:rPr>
        <w:t>consider</w:t>
      </w:r>
      <w:r w:rsidRPr="003A155F">
        <w:rPr>
          <w:rFonts w:cstheme="minorHAnsi"/>
        </w:rPr>
        <w:t xml:space="preserve"> </w:t>
      </w:r>
      <w:r w:rsidRPr="003A155F">
        <w:rPr>
          <w:rFonts w:cstheme="minorHAnsi"/>
          <w:i/>
        </w:rPr>
        <w:t>stepping into the flow</w:t>
      </w:r>
      <w:r w:rsidRPr="003A155F">
        <w:rPr>
          <w:rFonts w:cstheme="minorHAnsi"/>
        </w:rPr>
        <w:t>.</w:t>
      </w:r>
      <w:r w:rsidRPr="003A155F">
        <w:rPr>
          <w:rFonts w:cstheme="minorHAnsi"/>
          <w:i/>
        </w:rPr>
        <w:t xml:space="preserve"> </w:t>
      </w:r>
      <w:r w:rsidRPr="003A155F">
        <w:rPr>
          <w:rFonts w:cstheme="minorHAnsi"/>
        </w:rPr>
        <w:t xml:space="preserve">What sensations </w:t>
      </w:r>
      <w:r w:rsidR="006721D2" w:rsidRPr="003A155F">
        <w:rPr>
          <w:rFonts w:cstheme="minorHAnsi"/>
        </w:rPr>
        <w:t>are you experiencing</w:t>
      </w:r>
      <w:r w:rsidRPr="003A155F">
        <w:rPr>
          <w:rFonts w:cstheme="minorHAnsi"/>
        </w:rPr>
        <w:t xml:space="preserve">? </w:t>
      </w:r>
      <w:r w:rsidRPr="003A155F">
        <w:rPr>
          <w:rFonts w:cstheme="minorHAnsi"/>
          <w:i/>
        </w:rPr>
        <w:t xml:space="preserve">(Pause) </w:t>
      </w:r>
      <w:r w:rsidRPr="003A155F">
        <w:rPr>
          <w:rFonts w:cstheme="minorHAnsi"/>
        </w:rPr>
        <w:t>Your body is always talking to you. You may not understand its language right now, but you can observe. For example, you might recognize what curiosity</w:t>
      </w:r>
      <w:r w:rsidR="006721D2" w:rsidRPr="003A155F">
        <w:rPr>
          <w:rFonts w:cstheme="minorHAnsi"/>
        </w:rPr>
        <w:t>,</w:t>
      </w:r>
      <w:r w:rsidRPr="003A155F">
        <w:rPr>
          <w:rFonts w:cstheme="minorHAnsi"/>
        </w:rPr>
        <w:t xml:space="preserve"> the fear of loss</w:t>
      </w:r>
      <w:r w:rsidR="006721D2" w:rsidRPr="003A155F">
        <w:rPr>
          <w:rFonts w:cstheme="minorHAnsi"/>
        </w:rPr>
        <w:t>,</w:t>
      </w:r>
      <w:r w:rsidRPr="003A155F">
        <w:rPr>
          <w:rFonts w:cstheme="minorHAnsi"/>
        </w:rPr>
        <w:t xml:space="preserve"> or </w:t>
      </w:r>
      <w:r w:rsidR="006721D2" w:rsidRPr="003A155F">
        <w:rPr>
          <w:rFonts w:cstheme="minorHAnsi"/>
        </w:rPr>
        <w:t>the fear of losing</w:t>
      </w:r>
      <w:r w:rsidRPr="003A155F">
        <w:rPr>
          <w:rFonts w:cstheme="minorHAnsi"/>
        </w:rPr>
        <w:t xml:space="preserve"> control feels like in your body. </w:t>
      </w:r>
      <w:r w:rsidRPr="003A155F">
        <w:rPr>
          <w:rFonts w:cstheme="minorHAnsi"/>
          <w:i/>
        </w:rPr>
        <w:t>(Pause)</w:t>
      </w:r>
      <w:r w:rsidRPr="003A155F">
        <w:rPr>
          <w:rFonts w:cstheme="minorHAnsi"/>
        </w:rPr>
        <w:t xml:space="preserve"> If your sensations are uncomfortable, </w:t>
      </w:r>
      <w:r w:rsidR="003855EC" w:rsidRPr="003A155F">
        <w:rPr>
          <w:rFonts w:cstheme="minorHAnsi"/>
        </w:rPr>
        <w:t xml:space="preserve">you can </w:t>
      </w:r>
      <w:r w:rsidRPr="003A155F">
        <w:rPr>
          <w:rFonts w:cstheme="minorHAnsi"/>
        </w:rPr>
        <w:t xml:space="preserve">move your attention to </w:t>
      </w:r>
      <w:r w:rsidR="003855EC" w:rsidRPr="003A155F">
        <w:rPr>
          <w:rFonts w:cstheme="minorHAnsi"/>
        </w:rPr>
        <w:t xml:space="preserve">an area of your </w:t>
      </w:r>
      <w:r w:rsidRPr="003A155F">
        <w:rPr>
          <w:rFonts w:cstheme="minorHAnsi"/>
        </w:rPr>
        <w:t xml:space="preserve">body </w:t>
      </w:r>
      <w:r w:rsidR="003855EC" w:rsidRPr="003A155F">
        <w:rPr>
          <w:rFonts w:cstheme="minorHAnsi"/>
        </w:rPr>
        <w:t>that is not reacting</w:t>
      </w:r>
      <w:r w:rsidR="00006DA6" w:rsidRPr="003A155F">
        <w:rPr>
          <w:rFonts w:cstheme="minorHAnsi"/>
        </w:rPr>
        <w:t>,</w:t>
      </w:r>
      <w:r w:rsidR="003855EC" w:rsidRPr="003A155F">
        <w:rPr>
          <w:rFonts w:cstheme="minorHAnsi"/>
        </w:rPr>
        <w:t xml:space="preserve"> </w:t>
      </w:r>
      <w:r w:rsidRPr="003A155F">
        <w:rPr>
          <w:rFonts w:cstheme="minorHAnsi"/>
        </w:rPr>
        <w:t xml:space="preserve">and rest for a few breaths. </w:t>
      </w:r>
      <w:r w:rsidR="003855EC" w:rsidRPr="003A155F">
        <w:rPr>
          <w:rFonts w:cstheme="minorHAnsi"/>
        </w:rPr>
        <w:t xml:space="preserve">When you are ready, </w:t>
      </w:r>
      <w:r w:rsidRPr="003A155F">
        <w:rPr>
          <w:rFonts w:cstheme="minorHAnsi"/>
        </w:rPr>
        <w:t xml:space="preserve">return to </w:t>
      </w:r>
      <w:r w:rsidR="003855EC" w:rsidRPr="003A155F">
        <w:rPr>
          <w:rFonts w:cstheme="minorHAnsi"/>
        </w:rPr>
        <w:t>respectfully observe those</w:t>
      </w:r>
      <w:r w:rsidRPr="003A155F">
        <w:rPr>
          <w:rFonts w:cstheme="minorHAnsi"/>
        </w:rPr>
        <w:t xml:space="preserve"> uncomfortable sensations, and breathe. </w:t>
      </w:r>
      <w:r w:rsidRPr="003A155F">
        <w:rPr>
          <w:rFonts w:cstheme="minorHAnsi"/>
          <w:i/>
        </w:rPr>
        <w:t xml:space="preserve">(Pause </w:t>
      </w:r>
      <w:r w:rsidR="00781D48" w:rsidRPr="003A155F">
        <w:rPr>
          <w:rFonts w:cstheme="minorHAnsi"/>
          <w:i/>
        </w:rPr>
        <w:t xml:space="preserve">for </w:t>
      </w:r>
      <w:r w:rsidRPr="003A155F">
        <w:rPr>
          <w:rFonts w:cstheme="minorHAnsi"/>
          <w:i/>
        </w:rPr>
        <w:t>30 seconds)</w:t>
      </w:r>
    </w:p>
    <w:p w14:paraId="18A218A7" w14:textId="77777777" w:rsidR="000B360A" w:rsidRPr="003A155F" w:rsidRDefault="000B360A" w:rsidP="003A155F">
      <w:pPr>
        <w:widowControl w:val="0"/>
        <w:spacing w:after="0" w:line="240" w:lineRule="auto"/>
        <w:jc w:val="both"/>
        <w:rPr>
          <w:rFonts w:cstheme="minorHAnsi"/>
        </w:rPr>
      </w:pPr>
    </w:p>
    <w:p w14:paraId="1D9874C5" w14:textId="77777777" w:rsidR="000B360A" w:rsidRPr="003A155F" w:rsidRDefault="000B360A" w:rsidP="003A155F">
      <w:pPr>
        <w:widowControl w:val="0"/>
        <w:spacing w:after="0" w:line="240" w:lineRule="auto"/>
        <w:jc w:val="both"/>
        <w:rPr>
          <w:rFonts w:cstheme="minorHAnsi"/>
          <w:b/>
        </w:rPr>
      </w:pPr>
      <w:r w:rsidRPr="003A155F">
        <w:rPr>
          <w:rFonts w:cstheme="minorHAnsi"/>
          <w:b/>
        </w:rPr>
        <w:t>Talk to Jesus</w:t>
      </w:r>
    </w:p>
    <w:p w14:paraId="7CC46295" w14:textId="561B37FF" w:rsidR="000B360A" w:rsidRPr="003A155F" w:rsidRDefault="000B360A" w:rsidP="003A155F">
      <w:pPr>
        <w:widowControl w:val="0"/>
        <w:spacing w:after="0" w:line="240" w:lineRule="auto"/>
        <w:jc w:val="both"/>
        <w:rPr>
          <w:rFonts w:cstheme="minorHAnsi"/>
          <w:i/>
        </w:rPr>
      </w:pPr>
      <w:r w:rsidRPr="003A155F">
        <w:rPr>
          <w:rFonts w:cstheme="minorHAnsi"/>
        </w:rPr>
        <w:t xml:space="preserve">You might imagine that you are leaning back in the arms of Jesus </w:t>
      </w:r>
      <w:r w:rsidR="003855EC" w:rsidRPr="003A155F">
        <w:rPr>
          <w:rFonts w:cstheme="minorHAnsi"/>
        </w:rPr>
        <w:t>as</w:t>
      </w:r>
      <w:r w:rsidRPr="003A155F">
        <w:rPr>
          <w:rFonts w:cstheme="minorHAnsi"/>
        </w:rPr>
        <w:t xml:space="preserve"> together you </w:t>
      </w:r>
      <w:r w:rsidR="003855EC" w:rsidRPr="003A155F">
        <w:rPr>
          <w:rFonts w:cstheme="minorHAnsi"/>
          <w:i/>
        </w:rPr>
        <w:t>consider</w:t>
      </w:r>
      <w:r w:rsidRPr="003A155F">
        <w:rPr>
          <w:rFonts w:cstheme="minorHAnsi"/>
        </w:rPr>
        <w:t xml:space="preserve"> </w:t>
      </w:r>
      <w:r w:rsidR="003620C3" w:rsidRPr="003A155F">
        <w:rPr>
          <w:rFonts w:cstheme="minorHAnsi"/>
          <w:i/>
        </w:rPr>
        <w:t xml:space="preserve">stepping into </w:t>
      </w:r>
      <w:r w:rsidR="003620C3" w:rsidRPr="003A155F">
        <w:rPr>
          <w:rFonts w:cstheme="minorHAnsi"/>
          <w:i/>
        </w:rPr>
        <w:lastRenderedPageBreak/>
        <w:t>the karis</w:t>
      </w:r>
      <w:r w:rsidRPr="003A155F">
        <w:rPr>
          <w:rFonts w:cstheme="minorHAnsi"/>
          <w:i/>
        </w:rPr>
        <w:t xml:space="preserve"> flow</w:t>
      </w:r>
      <w:r w:rsidRPr="003A155F">
        <w:rPr>
          <w:rFonts w:cstheme="minorHAnsi"/>
        </w:rPr>
        <w:t>. Do you feel comfortable</w:t>
      </w:r>
      <w:r w:rsidR="005C0889" w:rsidRPr="003A155F">
        <w:rPr>
          <w:rFonts w:cstheme="minorHAnsi"/>
        </w:rPr>
        <w:t>,</w:t>
      </w:r>
      <w:r w:rsidRPr="003A155F">
        <w:rPr>
          <w:rFonts w:cstheme="minorHAnsi"/>
        </w:rPr>
        <w:t xml:space="preserve"> uncomfortable, or are you shutting down? Just observe. </w:t>
      </w:r>
      <w:r w:rsidR="003855EC" w:rsidRPr="003A155F">
        <w:rPr>
          <w:rFonts w:cstheme="minorHAnsi"/>
          <w:i/>
        </w:rPr>
        <w:t>(</w:t>
      </w:r>
      <w:r w:rsidRPr="003A155F">
        <w:rPr>
          <w:rFonts w:cstheme="minorHAnsi"/>
          <w:i/>
        </w:rPr>
        <w:t>Pause)</w:t>
      </w:r>
      <w:r w:rsidRPr="003A155F">
        <w:rPr>
          <w:rFonts w:cstheme="minorHAnsi"/>
        </w:rPr>
        <w:t xml:space="preserve"> Do you judge the flow as good or evil, interesting</w:t>
      </w:r>
      <w:r w:rsidR="00967A2E">
        <w:rPr>
          <w:rFonts w:cstheme="minorHAnsi"/>
        </w:rPr>
        <w:t xml:space="preserve"> or scary</w:t>
      </w:r>
      <w:r w:rsidRPr="003A155F">
        <w:rPr>
          <w:rFonts w:cstheme="minorHAnsi"/>
        </w:rPr>
        <w:t xml:space="preserve">? </w:t>
      </w:r>
      <w:r w:rsidRPr="003A155F">
        <w:rPr>
          <w:rFonts w:cstheme="minorHAnsi"/>
          <w:i/>
        </w:rPr>
        <w:t xml:space="preserve">(Pause) </w:t>
      </w:r>
      <w:r w:rsidRPr="003A155F">
        <w:rPr>
          <w:rFonts w:cstheme="minorHAnsi"/>
        </w:rPr>
        <w:t xml:space="preserve">What do you believe when you consider stepping into the flow? </w:t>
      </w:r>
      <w:r w:rsidRPr="003A155F">
        <w:rPr>
          <w:rFonts w:cstheme="minorHAnsi"/>
          <w:i/>
        </w:rPr>
        <w:t>(Pause)</w:t>
      </w:r>
      <w:r w:rsidRPr="003A155F">
        <w:rPr>
          <w:rFonts w:cstheme="minorHAnsi"/>
        </w:rPr>
        <w:t xml:space="preserve"> </w:t>
      </w:r>
      <w:r w:rsidR="003620C3" w:rsidRPr="003A155F">
        <w:rPr>
          <w:rFonts w:cstheme="minorHAnsi"/>
        </w:rPr>
        <w:t xml:space="preserve">What area of trust in God might you explore? What scares or bothers you about karis? </w:t>
      </w:r>
      <w:r w:rsidRPr="003A155F">
        <w:rPr>
          <w:rFonts w:cstheme="minorHAnsi"/>
        </w:rPr>
        <w:t xml:space="preserve">What are you holding onto? </w:t>
      </w:r>
      <w:r w:rsidRPr="003A155F">
        <w:rPr>
          <w:rFonts w:cstheme="minorHAnsi"/>
          <w:i/>
        </w:rPr>
        <w:t>(Pause)</w:t>
      </w:r>
      <w:r w:rsidRPr="003A155F">
        <w:rPr>
          <w:rFonts w:cstheme="minorHAnsi"/>
        </w:rPr>
        <w:t xml:space="preserve"> Observe your responses as just information, and breathe with </w:t>
      </w:r>
      <w:r w:rsidR="003855EC" w:rsidRPr="003A155F">
        <w:rPr>
          <w:rFonts w:cstheme="minorHAnsi"/>
        </w:rPr>
        <w:t>a</w:t>
      </w:r>
      <w:r w:rsidRPr="003A155F">
        <w:rPr>
          <w:rFonts w:cstheme="minorHAnsi"/>
        </w:rPr>
        <w:t xml:space="preserve"> long exhaling breath. </w:t>
      </w:r>
      <w:r w:rsidRPr="003A155F">
        <w:rPr>
          <w:rFonts w:cstheme="minorHAnsi"/>
          <w:i/>
        </w:rPr>
        <w:t xml:space="preserve">(Pause </w:t>
      </w:r>
      <w:r w:rsidR="00781D48" w:rsidRPr="003A155F">
        <w:rPr>
          <w:rFonts w:cstheme="minorHAnsi"/>
          <w:i/>
        </w:rPr>
        <w:t xml:space="preserve">for </w:t>
      </w:r>
      <w:r w:rsidRPr="003A155F">
        <w:rPr>
          <w:rFonts w:cstheme="minorHAnsi"/>
          <w:i/>
        </w:rPr>
        <w:t>30 seconds)</w:t>
      </w:r>
    </w:p>
    <w:p w14:paraId="1506F71A" w14:textId="77777777" w:rsidR="000B360A" w:rsidRPr="003A155F" w:rsidRDefault="000B360A" w:rsidP="003A155F">
      <w:pPr>
        <w:widowControl w:val="0"/>
        <w:spacing w:after="0" w:line="240" w:lineRule="auto"/>
        <w:jc w:val="both"/>
        <w:rPr>
          <w:rFonts w:cstheme="minorHAnsi"/>
        </w:rPr>
      </w:pPr>
    </w:p>
    <w:p w14:paraId="77C19FFC" w14:textId="5A23772A" w:rsidR="009279AA" w:rsidRPr="003A155F" w:rsidRDefault="000B360A" w:rsidP="003A155F">
      <w:pPr>
        <w:widowControl w:val="0"/>
        <w:spacing w:after="0" w:line="240" w:lineRule="auto"/>
        <w:jc w:val="both"/>
        <w:rPr>
          <w:rFonts w:cstheme="minorHAnsi"/>
          <w:b/>
        </w:rPr>
      </w:pPr>
      <w:r w:rsidRPr="003A155F">
        <w:rPr>
          <w:rFonts w:cstheme="minorHAnsi"/>
          <w:b/>
        </w:rPr>
        <w:t>Heal</w:t>
      </w:r>
    </w:p>
    <w:p w14:paraId="56D3D3D2" w14:textId="5C420510" w:rsidR="000B360A" w:rsidRPr="003A155F" w:rsidRDefault="000B360A" w:rsidP="003A155F">
      <w:pPr>
        <w:widowControl w:val="0"/>
        <w:spacing w:after="0" w:line="240" w:lineRule="auto"/>
        <w:jc w:val="both"/>
        <w:rPr>
          <w:rFonts w:cstheme="minorHAnsi"/>
          <w:i/>
        </w:rPr>
      </w:pPr>
      <w:r w:rsidRPr="003A155F">
        <w:rPr>
          <w:rFonts w:cstheme="minorHAnsi"/>
        </w:rPr>
        <w:t>As you breathe</w:t>
      </w:r>
      <w:r w:rsidR="00781D48" w:rsidRPr="003A155F">
        <w:rPr>
          <w:rFonts w:cstheme="minorHAnsi"/>
        </w:rPr>
        <w:t>,</w:t>
      </w:r>
      <w:r w:rsidRPr="003A155F">
        <w:rPr>
          <w:rFonts w:cstheme="minorHAnsi"/>
        </w:rPr>
        <w:t xml:space="preserve"> repeat the word</w:t>
      </w:r>
      <w:r w:rsidR="00781D48" w:rsidRPr="003A155F">
        <w:rPr>
          <w:rFonts w:cstheme="minorHAnsi"/>
        </w:rPr>
        <w:t xml:space="preserve"> </w:t>
      </w:r>
      <w:r w:rsidR="00983146" w:rsidRPr="003A155F">
        <w:rPr>
          <w:rFonts w:cstheme="minorHAnsi"/>
          <w:i/>
        </w:rPr>
        <w:t>W</w:t>
      </w:r>
      <w:r w:rsidRPr="003A155F">
        <w:rPr>
          <w:rFonts w:cstheme="minorHAnsi"/>
          <w:i/>
        </w:rPr>
        <w:t>elcome</w:t>
      </w:r>
      <w:r w:rsidRPr="003A155F">
        <w:rPr>
          <w:rFonts w:cstheme="minorHAnsi"/>
        </w:rPr>
        <w:t xml:space="preserve">. </w:t>
      </w:r>
      <w:r w:rsidRPr="003A155F">
        <w:rPr>
          <w:rFonts w:cstheme="minorHAnsi"/>
          <w:i/>
        </w:rPr>
        <w:t xml:space="preserve">(Pause </w:t>
      </w:r>
      <w:r w:rsidR="00781D48" w:rsidRPr="003A155F">
        <w:rPr>
          <w:rFonts w:cstheme="minorHAnsi"/>
          <w:i/>
        </w:rPr>
        <w:t xml:space="preserve">for </w:t>
      </w:r>
      <w:r w:rsidRPr="003A155F">
        <w:rPr>
          <w:rFonts w:cstheme="minorHAnsi"/>
          <w:i/>
        </w:rPr>
        <w:t>10 seconds)</w:t>
      </w:r>
    </w:p>
    <w:p w14:paraId="64B5E003" w14:textId="77777777" w:rsidR="003855EC" w:rsidRPr="003A155F" w:rsidRDefault="003855EC" w:rsidP="003A155F">
      <w:pPr>
        <w:widowControl w:val="0"/>
        <w:spacing w:after="0" w:line="240" w:lineRule="auto"/>
        <w:jc w:val="both"/>
        <w:rPr>
          <w:rFonts w:cstheme="minorHAnsi"/>
        </w:rPr>
      </w:pPr>
    </w:p>
    <w:p w14:paraId="1771F2FD" w14:textId="6CB14005" w:rsidR="000B360A" w:rsidRPr="003A155F" w:rsidRDefault="000B360A" w:rsidP="003A155F">
      <w:pPr>
        <w:widowControl w:val="0"/>
        <w:spacing w:after="0" w:line="240" w:lineRule="auto"/>
        <w:jc w:val="both"/>
        <w:rPr>
          <w:rFonts w:cstheme="minorHAnsi"/>
          <w:i/>
        </w:rPr>
      </w:pPr>
      <w:r w:rsidRPr="003A155F">
        <w:rPr>
          <w:rFonts w:cstheme="minorHAnsi"/>
          <w:i/>
        </w:rPr>
        <w:t>(Pause</w:t>
      </w:r>
      <w:r w:rsidR="00781D48" w:rsidRPr="003A155F">
        <w:rPr>
          <w:rFonts w:cstheme="minorHAnsi"/>
          <w:i/>
        </w:rPr>
        <w:t xml:space="preserve"> for</w:t>
      </w:r>
      <w:r w:rsidRPr="003A155F">
        <w:rPr>
          <w:rFonts w:cstheme="minorHAnsi"/>
          <w:i/>
        </w:rPr>
        <w:t xml:space="preserve"> 8 seconds or one long breath after each statement) </w:t>
      </w:r>
    </w:p>
    <w:p w14:paraId="0E0C070B" w14:textId="14400E8B" w:rsidR="00781D48" w:rsidRPr="003A155F" w:rsidRDefault="000B360A" w:rsidP="003A155F">
      <w:pPr>
        <w:pStyle w:val="ListParagraph"/>
        <w:widowControl w:val="0"/>
        <w:numPr>
          <w:ilvl w:val="0"/>
          <w:numId w:val="1"/>
        </w:numPr>
        <w:spacing w:after="0"/>
        <w:jc w:val="both"/>
        <w:rPr>
          <w:rFonts w:cstheme="minorHAnsi"/>
        </w:rPr>
      </w:pPr>
      <w:bookmarkStart w:id="20" w:name="_Hlk128589529"/>
      <w:r w:rsidRPr="003A155F">
        <w:rPr>
          <w:rFonts w:cstheme="minorHAnsi"/>
        </w:rPr>
        <w:t xml:space="preserve">Welcome this opportunity to explore the circulation of </w:t>
      </w:r>
      <w:r w:rsidR="003855EC" w:rsidRPr="003A155F">
        <w:rPr>
          <w:rFonts w:cstheme="minorHAnsi"/>
        </w:rPr>
        <w:t>living in faith</w:t>
      </w:r>
      <w:r w:rsidRPr="003A155F">
        <w:rPr>
          <w:rFonts w:cstheme="minorHAnsi"/>
        </w:rPr>
        <w:t xml:space="preserve">. </w:t>
      </w:r>
    </w:p>
    <w:bookmarkEnd w:id="20"/>
    <w:p w14:paraId="4B2ADCC4" w14:textId="4161FCAC" w:rsidR="00781D48" w:rsidRPr="003A155F" w:rsidRDefault="000B360A" w:rsidP="003A155F">
      <w:pPr>
        <w:pStyle w:val="ListParagraph"/>
        <w:widowControl w:val="0"/>
        <w:numPr>
          <w:ilvl w:val="0"/>
          <w:numId w:val="1"/>
        </w:numPr>
        <w:spacing w:after="0"/>
        <w:jc w:val="both"/>
        <w:rPr>
          <w:rFonts w:cstheme="minorHAnsi"/>
        </w:rPr>
      </w:pPr>
      <w:r w:rsidRPr="003A155F">
        <w:rPr>
          <w:rFonts w:cstheme="minorHAnsi"/>
        </w:rPr>
        <w:t xml:space="preserve">Welcome the Holy Breath, </w:t>
      </w:r>
      <w:r w:rsidR="001B4D0C" w:rsidRPr="003A155F">
        <w:rPr>
          <w:rFonts w:cstheme="minorHAnsi"/>
        </w:rPr>
        <w:t>w</w:t>
      </w:r>
      <w:r w:rsidRPr="003A155F">
        <w:rPr>
          <w:rFonts w:cstheme="minorHAnsi"/>
        </w:rPr>
        <w:t xml:space="preserve">ho is constantly circulating. </w:t>
      </w:r>
    </w:p>
    <w:p w14:paraId="455807B1" w14:textId="31003A36" w:rsidR="00781D48" w:rsidRPr="003A155F" w:rsidRDefault="000B360A" w:rsidP="003A155F">
      <w:pPr>
        <w:pStyle w:val="ListParagraph"/>
        <w:widowControl w:val="0"/>
        <w:numPr>
          <w:ilvl w:val="0"/>
          <w:numId w:val="1"/>
        </w:numPr>
        <w:spacing w:after="0"/>
        <w:jc w:val="both"/>
        <w:rPr>
          <w:rFonts w:cstheme="minorHAnsi"/>
        </w:rPr>
      </w:pPr>
      <w:r w:rsidRPr="003A155F">
        <w:rPr>
          <w:rFonts w:cstheme="minorHAnsi"/>
        </w:rPr>
        <w:t xml:space="preserve">Welcome your present reality and the progress you have made. </w:t>
      </w:r>
    </w:p>
    <w:p w14:paraId="154F99C1" w14:textId="6B33FFAE" w:rsidR="000B360A" w:rsidRPr="003A155F" w:rsidRDefault="000B360A" w:rsidP="003A155F">
      <w:pPr>
        <w:pStyle w:val="ListParagraph"/>
        <w:widowControl w:val="0"/>
        <w:numPr>
          <w:ilvl w:val="0"/>
          <w:numId w:val="1"/>
        </w:numPr>
        <w:spacing w:after="0"/>
        <w:jc w:val="both"/>
        <w:rPr>
          <w:rFonts w:cstheme="minorHAnsi"/>
        </w:rPr>
      </w:pPr>
      <w:r w:rsidRPr="003A155F">
        <w:rPr>
          <w:rFonts w:cstheme="minorHAnsi"/>
        </w:rPr>
        <w:t xml:space="preserve">Welcome what you are learning about yourself. </w:t>
      </w:r>
      <w:r w:rsidR="00ED4C79" w:rsidRPr="003A155F">
        <w:rPr>
          <w:rFonts w:cstheme="minorHAnsi"/>
          <w:i/>
        </w:rPr>
        <w:t>(Pause for 10 seconds)</w:t>
      </w:r>
    </w:p>
    <w:p w14:paraId="44E497D8" w14:textId="77777777" w:rsidR="00983146" w:rsidRPr="003A155F" w:rsidRDefault="00983146" w:rsidP="003A155F">
      <w:pPr>
        <w:widowControl w:val="0"/>
        <w:spacing w:after="0" w:line="240" w:lineRule="auto"/>
        <w:jc w:val="both"/>
        <w:rPr>
          <w:rFonts w:cstheme="minorHAnsi"/>
        </w:rPr>
      </w:pPr>
    </w:p>
    <w:p w14:paraId="7E9349E4" w14:textId="77777777" w:rsidR="00983146" w:rsidRPr="003A155F" w:rsidRDefault="00983146" w:rsidP="003A155F">
      <w:pPr>
        <w:widowControl w:val="0"/>
        <w:spacing w:after="0" w:line="240" w:lineRule="auto"/>
        <w:jc w:val="both"/>
        <w:rPr>
          <w:rFonts w:cstheme="minorHAnsi"/>
        </w:rPr>
      </w:pPr>
      <w:bookmarkStart w:id="21" w:name="OLE_LINK34"/>
      <w:bookmarkStart w:id="22" w:name="OLE_LINK33"/>
      <w:bookmarkStart w:id="23" w:name="OLE_LINK18"/>
      <w:r w:rsidRPr="003A155F">
        <w:rPr>
          <w:rFonts w:cstheme="minorHAnsi"/>
        </w:rPr>
        <w:t>Now, as you breathe, you might use the following statements as a confession to the Lord and turn away from the Idol Self. On the exhale, let go.</w:t>
      </w:r>
      <w:bookmarkStart w:id="24" w:name="_Hlk525227968"/>
      <w:r w:rsidRPr="003A155F">
        <w:rPr>
          <w:rStyle w:val="EndnoteReference"/>
          <w:rFonts w:cstheme="minorHAnsi"/>
        </w:rPr>
        <w:endnoteReference w:id="9"/>
      </w:r>
      <w:bookmarkEnd w:id="21"/>
      <w:bookmarkEnd w:id="22"/>
      <w:bookmarkEnd w:id="24"/>
    </w:p>
    <w:bookmarkEnd w:id="23"/>
    <w:p w14:paraId="7E399DBE" w14:textId="42EF65C6" w:rsidR="00781D48" w:rsidRPr="003A155F" w:rsidRDefault="00781D48" w:rsidP="003A155F">
      <w:pPr>
        <w:widowControl w:val="0"/>
        <w:spacing w:after="0" w:line="240" w:lineRule="auto"/>
        <w:jc w:val="both"/>
        <w:rPr>
          <w:rFonts w:cstheme="minorHAnsi"/>
        </w:rPr>
      </w:pPr>
    </w:p>
    <w:p w14:paraId="1C60D8B8" w14:textId="77777777" w:rsidR="00EE1908" w:rsidRPr="003A155F" w:rsidRDefault="00EE1908" w:rsidP="003A155F">
      <w:pPr>
        <w:widowControl w:val="0"/>
        <w:spacing w:after="0" w:line="240" w:lineRule="auto"/>
        <w:jc w:val="both"/>
        <w:rPr>
          <w:rFonts w:cstheme="minorHAnsi"/>
          <w:i/>
        </w:rPr>
      </w:pPr>
      <w:r w:rsidRPr="003A155F">
        <w:rPr>
          <w:rFonts w:cstheme="minorHAnsi"/>
          <w:i/>
        </w:rPr>
        <w:t>(Pause for 5 seconds after each statement)</w:t>
      </w:r>
    </w:p>
    <w:p w14:paraId="475B4305" w14:textId="77777777" w:rsidR="003855EC" w:rsidRPr="003A155F" w:rsidRDefault="003855EC" w:rsidP="003A155F">
      <w:pPr>
        <w:pStyle w:val="ListParagraph"/>
        <w:widowControl w:val="0"/>
        <w:numPr>
          <w:ilvl w:val="0"/>
          <w:numId w:val="3"/>
        </w:numPr>
        <w:spacing w:after="0"/>
        <w:jc w:val="both"/>
        <w:rPr>
          <w:rFonts w:cstheme="minorHAnsi"/>
        </w:rPr>
      </w:pPr>
      <w:r w:rsidRPr="003A155F">
        <w:rPr>
          <w:rFonts w:cstheme="minorHAnsi"/>
        </w:rPr>
        <w:t>As I step into the karis flow, I let go of the craving to control my future.</w:t>
      </w:r>
    </w:p>
    <w:p w14:paraId="1326E6FE" w14:textId="77777777" w:rsidR="003855EC" w:rsidRPr="003A155F" w:rsidRDefault="003855EC" w:rsidP="003A155F">
      <w:pPr>
        <w:pStyle w:val="ListParagraph"/>
        <w:widowControl w:val="0"/>
        <w:numPr>
          <w:ilvl w:val="0"/>
          <w:numId w:val="3"/>
        </w:numPr>
        <w:spacing w:after="0"/>
        <w:jc w:val="both"/>
        <w:rPr>
          <w:rFonts w:cstheme="minorHAnsi"/>
        </w:rPr>
      </w:pPr>
      <w:r w:rsidRPr="003A155F">
        <w:rPr>
          <w:rFonts w:cstheme="minorHAnsi"/>
        </w:rPr>
        <w:t>As I step into the karis flow, I let go of the craving to support my self-esteem.</w:t>
      </w:r>
    </w:p>
    <w:p w14:paraId="56785F63" w14:textId="77777777" w:rsidR="003855EC" w:rsidRPr="003A155F" w:rsidRDefault="003855EC" w:rsidP="003A155F">
      <w:pPr>
        <w:pStyle w:val="ListParagraph"/>
        <w:widowControl w:val="0"/>
        <w:numPr>
          <w:ilvl w:val="0"/>
          <w:numId w:val="3"/>
        </w:numPr>
        <w:spacing w:after="0"/>
        <w:jc w:val="both"/>
        <w:rPr>
          <w:rFonts w:cstheme="minorHAnsi"/>
        </w:rPr>
      </w:pPr>
      <w:r w:rsidRPr="003A155F">
        <w:rPr>
          <w:rFonts w:cstheme="minorHAnsi"/>
        </w:rPr>
        <w:t>As I step into the karis flow, I let go of the craving for predictable comfort and safety.</w:t>
      </w:r>
    </w:p>
    <w:p w14:paraId="62F02CE2" w14:textId="77777777" w:rsidR="003855EC" w:rsidRPr="003A155F" w:rsidRDefault="003855EC" w:rsidP="003A155F">
      <w:pPr>
        <w:pStyle w:val="ListParagraph"/>
        <w:widowControl w:val="0"/>
        <w:numPr>
          <w:ilvl w:val="0"/>
          <w:numId w:val="3"/>
        </w:numPr>
        <w:spacing w:after="0"/>
        <w:jc w:val="both"/>
        <w:rPr>
          <w:rFonts w:cstheme="minorHAnsi"/>
          <w:i/>
        </w:rPr>
      </w:pPr>
      <w:r w:rsidRPr="003A155F">
        <w:rPr>
          <w:rFonts w:cstheme="minorHAnsi"/>
        </w:rPr>
        <w:t xml:space="preserve">As I step into the karis flow, I let go of the craving to have things go my way. </w:t>
      </w:r>
      <w:r w:rsidRPr="003A155F">
        <w:rPr>
          <w:rFonts w:cstheme="minorHAnsi"/>
          <w:i/>
        </w:rPr>
        <w:t xml:space="preserve">(Pause for 30 seconds) </w:t>
      </w:r>
    </w:p>
    <w:p w14:paraId="367412CE" w14:textId="77777777" w:rsidR="000B360A" w:rsidRPr="003A155F" w:rsidRDefault="000B360A" w:rsidP="003A155F">
      <w:pPr>
        <w:widowControl w:val="0"/>
        <w:spacing w:after="0" w:line="240" w:lineRule="auto"/>
        <w:jc w:val="both"/>
        <w:rPr>
          <w:rFonts w:cstheme="minorHAnsi"/>
        </w:rPr>
      </w:pPr>
    </w:p>
    <w:p w14:paraId="1E0249DF" w14:textId="77777777" w:rsidR="000B360A" w:rsidRPr="003A155F" w:rsidRDefault="000B360A" w:rsidP="003A155F">
      <w:pPr>
        <w:widowControl w:val="0"/>
        <w:spacing w:after="0" w:line="240" w:lineRule="auto"/>
        <w:jc w:val="both"/>
        <w:rPr>
          <w:rFonts w:cstheme="minorHAnsi"/>
        </w:rPr>
      </w:pPr>
      <w:r w:rsidRPr="003A155F">
        <w:rPr>
          <w:rFonts w:cstheme="minorHAnsi"/>
        </w:rPr>
        <w:t xml:space="preserve">Take a deep breath. </w:t>
      </w:r>
    </w:p>
    <w:p w14:paraId="3E979942" w14:textId="6A68FF4E" w:rsidR="007A0720" w:rsidRPr="003A155F" w:rsidRDefault="007A0720" w:rsidP="003A155F">
      <w:pPr>
        <w:widowControl w:val="0"/>
        <w:spacing w:after="0" w:line="240" w:lineRule="auto"/>
        <w:jc w:val="both"/>
        <w:rPr>
          <w:i/>
        </w:rPr>
      </w:pPr>
      <w:r w:rsidRPr="003A155F">
        <w:rPr>
          <w:i/>
        </w:rPr>
        <w:t>(If time permits, ask, “Does anyone have comments or questions about the integration?”)</w:t>
      </w:r>
    </w:p>
    <w:p w14:paraId="0B4F5537" w14:textId="77777777" w:rsidR="000B360A" w:rsidRPr="003A155F" w:rsidRDefault="000B360A" w:rsidP="003A155F">
      <w:pPr>
        <w:widowControl w:val="0"/>
        <w:spacing w:after="0" w:line="240" w:lineRule="auto"/>
        <w:jc w:val="both"/>
        <w:rPr>
          <w:rFonts w:cstheme="minorHAnsi"/>
        </w:rPr>
      </w:pPr>
    </w:p>
    <w:p w14:paraId="7D84C471" w14:textId="3B393F22" w:rsidR="000B360A" w:rsidRPr="003A155F" w:rsidRDefault="000B360A" w:rsidP="003A155F">
      <w:pPr>
        <w:widowControl w:val="0"/>
        <w:spacing w:after="0" w:line="240" w:lineRule="auto"/>
        <w:jc w:val="both"/>
        <w:rPr>
          <w:rFonts w:cstheme="minorHAnsi"/>
          <w:b/>
        </w:rPr>
      </w:pPr>
      <w:r w:rsidRPr="003A155F">
        <w:rPr>
          <w:rFonts w:cstheme="minorHAnsi"/>
          <w:b/>
        </w:rPr>
        <w:t>1:28</w:t>
      </w:r>
      <w:r w:rsidRPr="003A155F">
        <w:rPr>
          <w:rFonts w:cstheme="minorHAnsi"/>
          <w:b/>
        </w:rPr>
        <w:tab/>
        <w:t>ENDING PRAYER</w:t>
      </w:r>
    </w:p>
    <w:p w14:paraId="69711C5C" w14:textId="77777777" w:rsidR="000B360A" w:rsidRPr="003A155F" w:rsidRDefault="000B360A" w:rsidP="003A155F">
      <w:pPr>
        <w:widowControl w:val="0"/>
        <w:spacing w:after="0" w:line="240" w:lineRule="auto"/>
        <w:jc w:val="both"/>
        <w:rPr>
          <w:rFonts w:cstheme="minorHAnsi"/>
          <w:b/>
          <w:color w:val="000000"/>
        </w:rPr>
      </w:pPr>
    </w:p>
    <w:p w14:paraId="35554AAB" w14:textId="77777777" w:rsidR="006721D2" w:rsidRPr="003A155F" w:rsidRDefault="006721D2" w:rsidP="003A155F">
      <w:pPr>
        <w:widowControl w:val="0"/>
        <w:spacing w:after="0" w:line="240" w:lineRule="auto"/>
        <w:jc w:val="both"/>
        <w:rPr>
          <w:rFonts w:cstheme="minorHAnsi"/>
        </w:rPr>
      </w:pPr>
      <w:r w:rsidRPr="003A155F">
        <w:rPr>
          <w:rFonts w:cstheme="minorHAnsi"/>
        </w:rPr>
        <w:t>Dear Father and Creator,</w:t>
      </w:r>
    </w:p>
    <w:p w14:paraId="241E5285" w14:textId="6741084A" w:rsidR="006721D2" w:rsidRPr="003A155F" w:rsidRDefault="006721D2" w:rsidP="003A155F">
      <w:pPr>
        <w:widowControl w:val="0"/>
        <w:spacing w:after="0" w:line="240" w:lineRule="auto"/>
        <w:jc w:val="both"/>
        <w:rPr>
          <w:rFonts w:cstheme="minorHAnsi"/>
        </w:rPr>
      </w:pPr>
      <w:r w:rsidRPr="003A155F">
        <w:rPr>
          <w:rFonts w:cstheme="minorHAnsi"/>
        </w:rPr>
        <w:t xml:space="preserve">Thank You for drawing us together to train our trust and heal our fears. </w:t>
      </w:r>
      <w:r w:rsidR="00C37F95" w:rsidRPr="003A155F">
        <w:rPr>
          <w:rFonts w:cstheme="minorHAnsi"/>
        </w:rPr>
        <w:t>Sustain us</w:t>
      </w:r>
      <w:r w:rsidRPr="003A155F">
        <w:rPr>
          <w:rFonts w:cstheme="minorHAnsi"/>
        </w:rPr>
        <w:t xml:space="preserve"> as we explore the terrors of karis flow while You guide us to our goal. Lead us to the next step in our healing this week as </w:t>
      </w:r>
      <w:r w:rsidR="00BB5D76" w:rsidRPr="003A155F">
        <w:rPr>
          <w:rFonts w:cstheme="minorHAnsi"/>
        </w:rPr>
        <w:t xml:space="preserve">we respond to your </w:t>
      </w:r>
      <w:r w:rsidR="00C37F95" w:rsidRPr="003A155F">
        <w:rPr>
          <w:rFonts w:cstheme="minorHAnsi"/>
        </w:rPr>
        <w:t>invitation to</w:t>
      </w:r>
      <w:r w:rsidR="00001F12" w:rsidRPr="003A155F">
        <w:rPr>
          <w:rFonts w:cstheme="minorHAnsi"/>
        </w:rPr>
        <w:t xml:space="preserve"> </w:t>
      </w:r>
      <w:r w:rsidRPr="003A155F">
        <w:rPr>
          <w:rFonts w:cstheme="minorHAnsi"/>
        </w:rPr>
        <w:t xml:space="preserve">reorient our lives to karis and </w:t>
      </w:r>
      <w:r w:rsidR="007A0720" w:rsidRPr="003A155F">
        <w:rPr>
          <w:rFonts w:cstheme="minorHAnsi"/>
        </w:rPr>
        <w:t xml:space="preserve">to </w:t>
      </w:r>
      <w:r w:rsidR="00A61CE9" w:rsidRPr="003A155F">
        <w:rPr>
          <w:rFonts w:cstheme="minorHAnsi"/>
        </w:rPr>
        <w:t>strengthen our</w:t>
      </w:r>
      <w:r w:rsidRPr="003A155F">
        <w:rPr>
          <w:rFonts w:cstheme="minorHAnsi"/>
        </w:rPr>
        <w:t xml:space="preserve"> trust in You, for the glory and honor of our Lord Jesus. Amen.</w:t>
      </w:r>
    </w:p>
    <w:p w14:paraId="6CF2BD90" w14:textId="375F3978" w:rsidR="007A0720" w:rsidRPr="003A155F" w:rsidRDefault="007A0720" w:rsidP="003A155F">
      <w:pPr>
        <w:widowControl w:val="0"/>
        <w:spacing w:after="0" w:line="240" w:lineRule="auto"/>
        <w:jc w:val="both"/>
        <w:rPr>
          <w:rFonts w:cstheme="minorHAnsi"/>
        </w:rPr>
      </w:pPr>
    </w:p>
    <w:p w14:paraId="5B2C89AF" w14:textId="02D5981A" w:rsidR="007A0720" w:rsidRPr="003A155F" w:rsidRDefault="007A0720" w:rsidP="003A155F">
      <w:pPr>
        <w:widowControl w:val="0"/>
        <w:spacing w:after="0" w:line="240" w:lineRule="auto"/>
        <w:jc w:val="both"/>
        <w:rPr>
          <w:rFonts w:cstheme="minorHAnsi"/>
        </w:rPr>
      </w:pPr>
      <w:r w:rsidRPr="003A155F">
        <w:rPr>
          <w:rFonts w:cstheme="minorHAnsi"/>
        </w:rPr>
        <w:t>Take a deep breath.</w:t>
      </w:r>
    </w:p>
    <w:p w14:paraId="5E3505F2" w14:textId="506AA5AC" w:rsidR="007A0720" w:rsidRPr="003A155F" w:rsidRDefault="007A0720" w:rsidP="003A155F">
      <w:pPr>
        <w:widowControl w:val="0"/>
        <w:spacing w:after="0" w:line="240" w:lineRule="auto"/>
        <w:jc w:val="both"/>
        <w:rPr>
          <w:i/>
        </w:rPr>
      </w:pPr>
      <w:r w:rsidRPr="003A155F">
        <w:rPr>
          <w:i/>
        </w:rPr>
        <w:t>(If time permits, ask, “Does anyone have comments or questions about this meeting?”)</w:t>
      </w:r>
    </w:p>
    <w:p w14:paraId="225A4B1C" w14:textId="77777777" w:rsidR="000B360A" w:rsidRPr="003A155F" w:rsidRDefault="000B360A" w:rsidP="003A155F">
      <w:pPr>
        <w:widowControl w:val="0"/>
        <w:spacing w:after="0" w:line="240" w:lineRule="auto"/>
        <w:jc w:val="both"/>
        <w:rPr>
          <w:rFonts w:cstheme="minorHAnsi"/>
        </w:rPr>
      </w:pPr>
    </w:p>
    <w:p w14:paraId="7D002804" w14:textId="77777777" w:rsidR="000B360A" w:rsidRPr="003A155F" w:rsidRDefault="000B360A" w:rsidP="003A155F">
      <w:pPr>
        <w:widowControl w:val="0"/>
        <w:spacing w:after="0" w:line="240" w:lineRule="auto"/>
        <w:jc w:val="both"/>
        <w:rPr>
          <w:rFonts w:cstheme="minorHAnsi"/>
          <w:b/>
        </w:rPr>
      </w:pPr>
      <w:r w:rsidRPr="003A155F">
        <w:rPr>
          <w:rFonts w:cstheme="minorHAnsi"/>
          <w:b/>
        </w:rPr>
        <w:t>1:29</w:t>
      </w:r>
      <w:r w:rsidRPr="003A155F">
        <w:rPr>
          <w:rFonts w:cstheme="minorHAnsi"/>
          <w:b/>
        </w:rPr>
        <w:tab/>
        <w:t>ANNOUNCEMENTS</w:t>
      </w:r>
    </w:p>
    <w:p w14:paraId="0A0C2029" w14:textId="77777777" w:rsidR="000B360A" w:rsidRPr="003A155F" w:rsidRDefault="000B360A" w:rsidP="003A155F">
      <w:pPr>
        <w:widowControl w:val="0"/>
        <w:spacing w:after="0" w:line="240" w:lineRule="auto"/>
        <w:jc w:val="both"/>
        <w:rPr>
          <w:rFonts w:cstheme="minorHAnsi"/>
          <w:b/>
        </w:rPr>
      </w:pPr>
    </w:p>
    <w:p w14:paraId="670BB3D0" w14:textId="7623649D" w:rsidR="00967A2E" w:rsidRPr="0052138D" w:rsidRDefault="00967A2E" w:rsidP="00967A2E">
      <w:pPr>
        <w:spacing w:after="0" w:line="240" w:lineRule="auto"/>
        <w:jc w:val="both"/>
        <w:rPr>
          <w:rFonts w:cstheme="minorHAnsi"/>
        </w:rPr>
      </w:pPr>
      <w:bookmarkStart w:id="25" w:name="_Hlk159934010"/>
      <w:bookmarkStart w:id="26" w:name="_Hlk507938615"/>
      <w:r w:rsidRPr="00D36F0C">
        <w:rPr>
          <w:rFonts w:cstheme="minorHAnsi"/>
        </w:rPr>
        <w:t xml:space="preserve">We </w:t>
      </w:r>
      <w:r w:rsidR="00E11256">
        <w:rPr>
          <w:rFonts w:cstheme="minorHAnsi"/>
        </w:rPr>
        <w:t>always</w:t>
      </w:r>
      <w:r w:rsidRPr="00D36F0C">
        <w:rPr>
          <w:rFonts w:cstheme="minorHAnsi"/>
        </w:rPr>
        <w:t xml:space="preserve"> begin the next Karis Fellowships training cycle in March. Everyone who wishes to continue with KF must register </w:t>
      </w:r>
      <w:proofErr w:type="gramStart"/>
      <w:r w:rsidRPr="00D36F0C">
        <w:rPr>
          <w:rFonts w:cstheme="minorHAnsi"/>
        </w:rPr>
        <w:t>in order to</w:t>
      </w:r>
      <w:proofErr w:type="gramEnd"/>
      <w:r w:rsidRPr="00D36F0C">
        <w:rPr>
          <w:rFonts w:cstheme="minorHAnsi"/>
        </w:rPr>
        <w:t xml:space="preserve"> have access to the website. </w:t>
      </w:r>
      <w:bookmarkEnd w:id="25"/>
      <w:bookmarkEnd w:id="26"/>
      <w:r>
        <w:rPr>
          <w:rFonts w:cstheme="minorHAnsi"/>
        </w:rPr>
        <w:t xml:space="preserve">If you have invited someone to the NHG Study, please plan to support them by attending the upcoming KF Introductory Meeting. </w:t>
      </w:r>
    </w:p>
    <w:p w14:paraId="15A52C98" w14:textId="77777777" w:rsidR="003A155F" w:rsidRPr="0052138D" w:rsidRDefault="003A155F" w:rsidP="003A155F">
      <w:pPr>
        <w:widowControl w:val="0"/>
        <w:spacing w:after="0" w:line="240" w:lineRule="auto"/>
        <w:jc w:val="both"/>
        <w:rPr>
          <w:rFonts w:cstheme="minorHAnsi"/>
        </w:rPr>
      </w:pPr>
    </w:p>
    <w:sectPr w:rsidR="003A155F" w:rsidRPr="0052138D" w:rsidSect="001E6CC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1A8A6" w14:textId="77777777" w:rsidR="00B349D0" w:rsidRDefault="00B349D0" w:rsidP="00285B9A">
      <w:pPr>
        <w:spacing w:after="0" w:line="240" w:lineRule="auto"/>
      </w:pPr>
      <w:r>
        <w:separator/>
      </w:r>
    </w:p>
  </w:endnote>
  <w:endnote w:type="continuationSeparator" w:id="0">
    <w:p w14:paraId="7EEA921D" w14:textId="77777777" w:rsidR="00B349D0" w:rsidRDefault="00B349D0" w:rsidP="00285B9A">
      <w:pPr>
        <w:spacing w:after="0" w:line="240" w:lineRule="auto"/>
      </w:pPr>
      <w:r>
        <w:continuationSeparator/>
      </w:r>
    </w:p>
  </w:endnote>
  <w:endnote w:id="1">
    <w:p w14:paraId="0EB65C25" w14:textId="77777777" w:rsidR="00B0205F" w:rsidRPr="002962F8" w:rsidRDefault="00B0205F" w:rsidP="00B0205F">
      <w:pPr>
        <w:pStyle w:val="EndnoteText"/>
      </w:pPr>
      <w:r>
        <w:rPr>
          <w:rStyle w:val="EndnoteReference"/>
        </w:rPr>
        <w:endnoteRef/>
      </w:r>
      <w:r>
        <w:t xml:space="preserve"> </w:t>
      </w:r>
      <w:hyperlink r:id="rId1" w:history="1">
        <w:r>
          <w:rPr>
            <w:rStyle w:val="Hyperlink"/>
          </w:rPr>
          <w:t>www.ncbi.nlm.nih.gov/pmc/articles/PMC3679190/</w:t>
        </w:r>
      </w:hyperlink>
      <w:r>
        <w:t>.</w:t>
      </w:r>
    </w:p>
  </w:endnote>
  <w:endnote w:id="2">
    <w:p w14:paraId="04F9A17B" w14:textId="77777777" w:rsidR="00B0205F" w:rsidRPr="00975546" w:rsidRDefault="00B0205F" w:rsidP="00B0205F">
      <w:pPr>
        <w:pStyle w:val="EndnoteText"/>
      </w:pPr>
      <w:r>
        <w:rPr>
          <w:rStyle w:val="EndnoteReference"/>
        </w:rPr>
        <w:endnoteRef/>
      </w:r>
      <w:r>
        <w:t xml:space="preserve"> </w:t>
      </w:r>
      <w:hyperlink r:id="rId2" w:history="1">
        <w:r>
          <w:rPr>
            <w:rStyle w:val="Hyperlink"/>
          </w:rPr>
          <w:t>www.psychologytoday.com/blog/feeling-it/201309/20-scientific-reasons-start-meditating-today</w:t>
        </w:r>
      </w:hyperlink>
      <w:r>
        <w:t>.</w:t>
      </w:r>
    </w:p>
  </w:endnote>
  <w:endnote w:id="3">
    <w:p w14:paraId="4834F0FD" w14:textId="798CEDD4" w:rsidR="00B80C37" w:rsidRPr="006802EE" w:rsidRDefault="00B80C37" w:rsidP="00B80C37">
      <w:pPr>
        <w:pStyle w:val="EndnoteText"/>
        <w:rPr>
          <w:lang w:val="en-GB"/>
        </w:rPr>
      </w:pPr>
      <w:r>
        <w:rPr>
          <w:rStyle w:val="EndnoteReference"/>
        </w:rPr>
        <w:endnoteRef/>
      </w:r>
      <w:r>
        <w:t xml:space="preserve"> </w:t>
      </w:r>
      <w:hyperlink r:id="rId3" w:history="1">
        <w:r w:rsidR="007A0720">
          <w:rPr>
            <w:rStyle w:val="Hyperlink"/>
          </w:rPr>
          <w:t>en.wikipedia.org/wiki/When_I_Consider_How_My_Light_is_Spent</w:t>
        </w:r>
      </w:hyperlink>
      <w:r>
        <w:t>.</w:t>
      </w:r>
    </w:p>
  </w:endnote>
  <w:endnote w:id="4">
    <w:p w14:paraId="320DFB8B" w14:textId="57BDBD77" w:rsidR="00B80C37" w:rsidRPr="00377EE3" w:rsidRDefault="00B80C37" w:rsidP="00B80C37">
      <w:pPr>
        <w:pStyle w:val="EndnoteText"/>
      </w:pPr>
      <w:r>
        <w:rPr>
          <w:rStyle w:val="EndnoteReference"/>
        </w:rPr>
        <w:endnoteRef/>
      </w:r>
      <w:r>
        <w:t xml:space="preserve"> </w:t>
      </w:r>
      <w:hyperlink r:id="rId4" w:history="1">
        <w:hyperlink r:id="rId5" w:history="1">
          <w:r w:rsidR="007A0720">
            <w:rPr>
              <w:rStyle w:val="Hyperlink"/>
            </w:rPr>
            <w:t>www.youtube.com/watch?v=ihJAJA4ibEs</w:t>
          </w:r>
        </w:hyperlink>
      </w:hyperlink>
      <w:r>
        <w:t>.</w:t>
      </w:r>
    </w:p>
  </w:endnote>
  <w:endnote w:id="5">
    <w:p w14:paraId="3297C347" w14:textId="225141C5" w:rsidR="00B27917" w:rsidRDefault="00B27917">
      <w:pPr>
        <w:pStyle w:val="EndnoteText"/>
      </w:pPr>
      <w:r>
        <w:rPr>
          <w:rStyle w:val="EndnoteReference"/>
        </w:rPr>
        <w:endnoteRef/>
      </w:r>
      <w:r>
        <w:t xml:space="preserve"> Rom. 12:21.</w:t>
      </w:r>
    </w:p>
  </w:endnote>
  <w:endnote w:id="6">
    <w:p w14:paraId="6C1E9D7F" w14:textId="77777777" w:rsidR="00001F12" w:rsidRPr="00CA6A96" w:rsidRDefault="00001F12" w:rsidP="008F4672">
      <w:pPr>
        <w:pStyle w:val="EndnoteText"/>
      </w:pPr>
      <w:r>
        <w:rPr>
          <w:rStyle w:val="EndnoteReference"/>
        </w:rPr>
        <w:endnoteRef/>
      </w:r>
      <w:r>
        <w:t xml:space="preserve"> Matt. 5:43–48.</w:t>
      </w:r>
    </w:p>
  </w:endnote>
  <w:endnote w:id="7">
    <w:p w14:paraId="76F27803" w14:textId="665E72B6" w:rsidR="00FA4469" w:rsidRDefault="00FA4469">
      <w:pPr>
        <w:pStyle w:val="EndnoteText"/>
      </w:pPr>
      <w:r>
        <w:rPr>
          <w:rStyle w:val="EndnoteReference"/>
        </w:rPr>
        <w:endnoteRef/>
      </w:r>
      <w:r>
        <w:t xml:space="preserve"> Matt. 10:39.</w:t>
      </w:r>
    </w:p>
  </w:endnote>
  <w:endnote w:id="8">
    <w:p w14:paraId="576CCE3D" w14:textId="77777777" w:rsidR="006155F0" w:rsidRDefault="006155F0" w:rsidP="006155F0">
      <w:pPr>
        <w:pStyle w:val="EndnoteText"/>
      </w:pPr>
      <w:r>
        <w:rPr>
          <w:rStyle w:val="EndnoteReference"/>
        </w:rPr>
        <w:endnoteRef/>
      </w:r>
      <w:r>
        <w:t xml:space="preserve"> James 1:4.</w:t>
      </w:r>
    </w:p>
  </w:endnote>
  <w:endnote w:id="9">
    <w:p w14:paraId="7386B905" w14:textId="4980F715" w:rsidR="00983146" w:rsidRDefault="00983146" w:rsidP="00983146">
      <w:pPr>
        <w:pStyle w:val="EndnoteText"/>
        <w:jc w:val="both"/>
        <w:rPr>
          <w:lang w:val="en-GB"/>
        </w:rPr>
      </w:pPr>
      <w:r>
        <w:rPr>
          <w:rStyle w:val="EndnoteReference"/>
        </w:rPr>
        <w:endnoteRef/>
      </w:r>
      <w:r w:rsidRPr="004426CE">
        <w:rPr>
          <w:lang w:val="en-GB"/>
        </w:rPr>
        <w:t xml:space="preserve"> </w:t>
      </w:r>
      <w:hyperlink r:id="rId6" w:history="1">
        <w:r w:rsidR="007A0720">
          <w:rPr>
            <w:rStyle w:val="Hyperlink"/>
            <w:lang w:val="en-GB"/>
          </w:rPr>
          <w:t>www.camillecaldwell.com/WelcomePrayer.html</w:t>
        </w:r>
      </w:hyperlink>
      <w:r w:rsidRPr="00983146">
        <w:rPr>
          <w:rStyle w:val="Hyperlink"/>
          <w:color w:val="auto"/>
          <w:u w:val="none"/>
          <w:lang w:val="en-GB"/>
        </w:rPr>
        <w:t xml:space="preserve">. </w:t>
      </w:r>
      <w:r w:rsidRPr="00983146">
        <w:rPr>
          <w:rStyle w:val="Hyperlink"/>
          <w:color w:val="auto"/>
          <w:u w:val="none"/>
        </w:rPr>
        <w:t>A</w:t>
      </w:r>
      <w:r w:rsidRPr="00983146">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500F" w14:textId="3599B5DC" w:rsidR="00001F12" w:rsidRDefault="00001F12">
    <w:pPr>
      <w:pStyle w:val="Footer"/>
    </w:pPr>
    <w:r>
      <w:t>karisfellowships.com</w:t>
    </w:r>
    <w:r>
      <w:tab/>
      <w:t>KF51-E</w:t>
    </w:r>
    <w:r>
      <w:tab/>
    </w:r>
    <w:r>
      <w:rPr>
        <w:rFonts w:cstheme="minorHAnsi"/>
      </w:rPr>
      <w:t>©</w:t>
    </w:r>
    <w:r>
      <w:t>20</w:t>
    </w:r>
    <w:r w:rsidR="00981E4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1091" w14:textId="4A732A60" w:rsidR="00001F12" w:rsidRPr="00781D48" w:rsidRDefault="00001F12">
    <w:pPr>
      <w:pStyle w:val="Footer"/>
      <w:rPr>
        <w:lang w:val="en-GB"/>
      </w:rPr>
    </w:pPr>
    <w:r>
      <w:t>karisfellowships.com</w:t>
    </w:r>
    <w:r>
      <w:tab/>
      <w:t>KF51</w:t>
    </w:r>
    <w:r w:rsidR="00281CD9">
      <w:t>-E</w:t>
    </w:r>
    <w:r>
      <w:tab/>
    </w:r>
    <w:r>
      <w:rPr>
        <w:rFonts w:cstheme="minorHAnsi"/>
      </w:rPr>
      <w:t>©</w:t>
    </w:r>
    <w:r>
      <w:t>20</w:t>
    </w:r>
    <w:r w:rsidR="0098445C">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41A7" w14:textId="77777777" w:rsidR="00B349D0" w:rsidRDefault="00B349D0" w:rsidP="00285B9A">
      <w:pPr>
        <w:spacing w:after="0" w:line="240" w:lineRule="auto"/>
      </w:pPr>
      <w:r>
        <w:separator/>
      </w:r>
    </w:p>
  </w:footnote>
  <w:footnote w:type="continuationSeparator" w:id="0">
    <w:p w14:paraId="06A522C3" w14:textId="77777777" w:rsidR="00B349D0" w:rsidRDefault="00B349D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2CACDBF6" w14:textId="5E14B05C" w:rsidR="00001F12" w:rsidRDefault="00001F12">
        <w:pPr>
          <w:pStyle w:val="Header"/>
          <w:jc w:val="right"/>
        </w:pPr>
        <w:r>
          <w:fldChar w:fldCharType="begin"/>
        </w:r>
        <w:r>
          <w:instrText xml:space="preserve"> PAGE   \* MERGEFORMAT </w:instrText>
        </w:r>
        <w:r>
          <w:fldChar w:fldCharType="separate"/>
        </w:r>
        <w:r w:rsidR="00B27066">
          <w:rPr>
            <w:noProof/>
          </w:rPr>
          <w:t>8</w:t>
        </w:r>
        <w:r>
          <w:rPr>
            <w:noProof/>
          </w:rPr>
          <w:fldChar w:fldCharType="end"/>
        </w:r>
      </w:p>
    </w:sdtContent>
  </w:sdt>
  <w:p w14:paraId="7E7F2921" w14:textId="77777777" w:rsidR="00001F12" w:rsidRDefault="00001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1164"/>
    <w:multiLevelType w:val="hybridMultilevel"/>
    <w:tmpl w:val="DDDA9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16774"/>
    <w:multiLevelType w:val="hybridMultilevel"/>
    <w:tmpl w:val="11E4C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FE304D"/>
    <w:multiLevelType w:val="hybridMultilevel"/>
    <w:tmpl w:val="5DB0B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327340">
    <w:abstractNumId w:val="0"/>
  </w:num>
  <w:num w:numId="2" w16cid:durableId="407725933">
    <w:abstractNumId w:val="2"/>
  </w:num>
  <w:num w:numId="3" w16cid:durableId="686559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153"/>
    <w:rsid w:val="00001F12"/>
    <w:rsid w:val="00004C12"/>
    <w:rsid w:val="00006DA6"/>
    <w:rsid w:val="00010683"/>
    <w:rsid w:val="00022791"/>
    <w:rsid w:val="00023DD9"/>
    <w:rsid w:val="00034B3D"/>
    <w:rsid w:val="00045F4A"/>
    <w:rsid w:val="00060D49"/>
    <w:rsid w:val="000635B6"/>
    <w:rsid w:val="000715A7"/>
    <w:rsid w:val="00071D7F"/>
    <w:rsid w:val="00071FDC"/>
    <w:rsid w:val="00082984"/>
    <w:rsid w:val="0009639F"/>
    <w:rsid w:val="00096BE5"/>
    <w:rsid w:val="0009758F"/>
    <w:rsid w:val="000A128B"/>
    <w:rsid w:val="000A3D45"/>
    <w:rsid w:val="000A4453"/>
    <w:rsid w:val="000A4906"/>
    <w:rsid w:val="000B2888"/>
    <w:rsid w:val="000B360A"/>
    <w:rsid w:val="000C48FC"/>
    <w:rsid w:val="000C647B"/>
    <w:rsid w:val="000D3FAB"/>
    <w:rsid w:val="000D57CF"/>
    <w:rsid w:val="000E406C"/>
    <w:rsid w:val="000F4818"/>
    <w:rsid w:val="0011010D"/>
    <w:rsid w:val="00115925"/>
    <w:rsid w:val="00117D57"/>
    <w:rsid w:val="00131939"/>
    <w:rsid w:val="00132407"/>
    <w:rsid w:val="00132AAB"/>
    <w:rsid w:val="001358D7"/>
    <w:rsid w:val="00154928"/>
    <w:rsid w:val="00163595"/>
    <w:rsid w:val="001671FB"/>
    <w:rsid w:val="001724A1"/>
    <w:rsid w:val="00173071"/>
    <w:rsid w:val="001837F9"/>
    <w:rsid w:val="00190A75"/>
    <w:rsid w:val="00192D2D"/>
    <w:rsid w:val="00195065"/>
    <w:rsid w:val="001A34B7"/>
    <w:rsid w:val="001A7711"/>
    <w:rsid w:val="001B4D0C"/>
    <w:rsid w:val="001C46D3"/>
    <w:rsid w:val="001D3FE0"/>
    <w:rsid w:val="001D6497"/>
    <w:rsid w:val="001D7756"/>
    <w:rsid w:val="001E6CC7"/>
    <w:rsid w:val="001F3584"/>
    <w:rsid w:val="001F3E64"/>
    <w:rsid w:val="002053DF"/>
    <w:rsid w:val="002104B9"/>
    <w:rsid w:val="00210CD8"/>
    <w:rsid w:val="002114A8"/>
    <w:rsid w:val="00213D64"/>
    <w:rsid w:val="00216B35"/>
    <w:rsid w:val="00222F52"/>
    <w:rsid w:val="00233731"/>
    <w:rsid w:val="002359BC"/>
    <w:rsid w:val="002377F7"/>
    <w:rsid w:val="002400D4"/>
    <w:rsid w:val="00243FA6"/>
    <w:rsid w:val="00253787"/>
    <w:rsid w:val="002579B6"/>
    <w:rsid w:val="00257FA6"/>
    <w:rsid w:val="00262516"/>
    <w:rsid w:val="00272D31"/>
    <w:rsid w:val="0027340C"/>
    <w:rsid w:val="002743B5"/>
    <w:rsid w:val="00276DAE"/>
    <w:rsid w:val="002805F5"/>
    <w:rsid w:val="00281CD9"/>
    <w:rsid w:val="00285341"/>
    <w:rsid w:val="00285B9A"/>
    <w:rsid w:val="00290BC1"/>
    <w:rsid w:val="002A30EC"/>
    <w:rsid w:val="002A38FD"/>
    <w:rsid w:val="002C2742"/>
    <w:rsid w:val="002D08C0"/>
    <w:rsid w:val="00302030"/>
    <w:rsid w:val="00311106"/>
    <w:rsid w:val="00313119"/>
    <w:rsid w:val="00317219"/>
    <w:rsid w:val="00321BDB"/>
    <w:rsid w:val="00327B34"/>
    <w:rsid w:val="00331960"/>
    <w:rsid w:val="00350CD1"/>
    <w:rsid w:val="00353228"/>
    <w:rsid w:val="00353520"/>
    <w:rsid w:val="00356175"/>
    <w:rsid w:val="00361D38"/>
    <w:rsid w:val="003620C3"/>
    <w:rsid w:val="003630F1"/>
    <w:rsid w:val="00364554"/>
    <w:rsid w:val="0036612C"/>
    <w:rsid w:val="00372D54"/>
    <w:rsid w:val="00373BD4"/>
    <w:rsid w:val="00374A51"/>
    <w:rsid w:val="003825E1"/>
    <w:rsid w:val="003855EC"/>
    <w:rsid w:val="003936D9"/>
    <w:rsid w:val="003A155F"/>
    <w:rsid w:val="003B2169"/>
    <w:rsid w:val="003C2688"/>
    <w:rsid w:val="003D0262"/>
    <w:rsid w:val="003E2011"/>
    <w:rsid w:val="003F390B"/>
    <w:rsid w:val="00404C97"/>
    <w:rsid w:val="00430081"/>
    <w:rsid w:val="004321BB"/>
    <w:rsid w:val="004343CE"/>
    <w:rsid w:val="00436AE5"/>
    <w:rsid w:val="00450802"/>
    <w:rsid w:val="00465B14"/>
    <w:rsid w:val="00483B21"/>
    <w:rsid w:val="00483D0C"/>
    <w:rsid w:val="00485D3F"/>
    <w:rsid w:val="00491848"/>
    <w:rsid w:val="00492446"/>
    <w:rsid w:val="00493E85"/>
    <w:rsid w:val="004A059E"/>
    <w:rsid w:val="004A3777"/>
    <w:rsid w:val="004E5D0C"/>
    <w:rsid w:val="004E741B"/>
    <w:rsid w:val="00524E4B"/>
    <w:rsid w:val="00540264"/>
    <w:rsid w:val="00546121"/>
    <w:rsid w:val="0054704C"/>
    <w:rsid w:val="005502EC"/>
    <w:rsid w:val="0057484E"/>
    <w:rsid w:val="005802A3"/>
    <w:rsid w:val="00586430"/>
    <w:rsid w:val="0059289F"/>
    <w:rsid w:val="00593AB2"/>
    <w:rsid w:val="005B499E"/>
    <w:rsid w:val="005C0889"/>
    <w:rsid w:val="005C1DF7"/>
    <w:rsid w:val="005C237E"/>
    <w:rsid w:val="005D45A1"/>
    <w:rsid w:val="005D7185"/>
    <w:rsid w:val="005F286D"/>
    <w:rsid w:val="005F6765"/>
    <w:rsid w:val="0061117B"/>
    <w:rsid w:val="006155F0"/>
    <w:rsid w:val="00621DD8"/>
    <w:rsid w:val="00623FD6"/>
    <w:rsid w:val="00624493"/>
    <w:rsid w:val="006320DC"/>
    <w:rsid w:val="0064785D"/>
    <w:rsid w:val="0065745F"/>
    <w:rsid w:val="0066258E"/>
    <w:rsid w:val="00665CB1"/>
    <w:rsid w:val="006721D2"/>
    <w:rsid w:val="00684F63"/>
    <w:rsid w:val="006924E3"/>
    <w:rsid w:val="00693861"/>
    <w:rsid w:val="00697ADA"/>
    <w:rsid w:val="006A2D15"/>
    <w:rsid w:val="006A6AC2"/>
    <w:rsid w:val="006D5037"/>
    <w:rsid w:val="006D6D06"/>
    <w:rsid w:val="006D7029"/>
    <w:rsid w:val="006E13D8"/>
    <w:rsid w:val="00707DD1"/>
    <w:rsid w:val="00724F7B"/>
    <w:rsid w:val="00735FEE"/>
    <w:rsid w:val="007363E3"/>
    <w:rsid w:val="00742710"/>
    <w:rsid w:val="0077188C"/>
    <w:rsid w:val="00781D48"/>
    <w:rsid w:val="00787D40"/>
    <w:rsid w:val="00794FD4"/>
    <w:rsid w:val="007967A4"/>
    <w:rsid w:val="007A0720"/>
    <w:rsid w:val="007A2F00"/>
    <w:rsid w:val="007B7745"/>
    <w:rsid w:val="007E2CE0"/>
    <w:rsid w:val="007E594B"/>
    <w:rsid w:val="007F67CA"/>
    <w:rsid w:val="00803955"/>
    <w:rsid w:val="00837A13"/>
    <w:rsid w:val="008450E1"/>
    <w:rsid w:val="0085763B"/>
    <w:rsid w:val="0088722E"/>
    <w:rsid w:val="008909D8"/>
    <w:rsid w:val="008A007A"/>
    <w:rsid w:val="008A7B01"/>
    <w:rsid w:val="008C23B3"/>
    <w:rsid w:val="008E13C2"/>
    <w:rsid w:val="008E287D"/>
    <w:rsid w:val="008F41A1"/>
    <w:rsid w:val="008F4672"/>
    <w:rsid w:val="0090151D"/>
    <w:rsid w:val="00910605"/>
    <w:rsid w:val="009279AA"/>
    <w:rsid w:val="00927D90"/>
    <w:rsid w:val="00927FDD"/>
    <w:rsid w:val="00944E95"/>
    <w:rsid w:val="00952104"/>
    <w:rsid w:val="009625DC"/>
    <w:rsid w:val="00967A2E"/>
    <w:rsid w:val="00970BF6"/>
    <w:rsid w:val="009752C8"/>
    <w:rsid w:val="00981E44"/>
    <w:rsid w:val="00983146"/>
    <w:rsid w:val="0098445C"/>
    <w:rsid w:val="009932A6"/>
    <w:rsid w:val="009941DF"/>
    <w:rsid w:val="009A3F1F"/>
    <w:rsid w:val="009C4048"/>
    <w:rsid w:val="009C74FC"/>
    <w:rsid w:val="009E59CD"/>
    <w:rsid w:val="009F04E0"/>
    <w:rsid w:val="009F1CC6"/>
    <w:rsid w:val="00A03887"/>
    <w:rsid w:val="00A142CD"/>
    <w:rsid w:val="00A160DF"/>
    <w:rsid w:val="00A42DB2"/>
    <w:rsid w:val="00A44F3F"/>
    <w:rsid w:val="00A45BB2"/>
    <w:rsid w:val="00A52F14"/>
    <w:rsid w:val="00A5458E"/>
    <w:rsid w:val="00A61CE9"/>
    <w:rsid w:val="00A72FFF"/>
    <w:rsid w:val="00A76758"/>
    <w:rsid w:val="00AA1CF1"/>
    <w:rsid w:val="00AA4F8B"/>
    <w:rsid w:val="00AB3A7D"/>
    <w:rsid w:val="00AC6618"/>
    <w:rsid w:val="00AD2385"/>
    <w:rsid w:val="00AD4CD8"/>
    <w:rsid w:val="00AF286C"/>
    <w:rsid w:val="00AF50A6"/>
    <w:rsid w:val="00AF677F"/>
    <w:rsid w:val="00AF689D"/>
    <w:rsid w:val="00B007A0"/>
    <w:rsid w:val="00B0205F"/>
    <w:rsid w:val="00B1327E"/>
    <w:rsid w:val="00B17F46"/>
    <w:rsid w:val="00B23897"/>
    <w:rsid w:val="00B27066"/>
    <w:rsid w:val="00B27917"/>
    <w:rsid w:val="00B349D0"/>
    <w:rsid w:val="00B42D6F"/>
    <w:rsid w:val="00B5171B"/>
    <w:rsid w:val="00B63553"/>
    <w:rsid w:val="00B64B81"/>
    <w:rsid w:val="00B67BCE"/>
    <w:rsid w:val="00B67CAD"/>
    <w:rsid w:val="00B75A5D"/>
    <w:rsid w:val="00B76009"/>
    <w:rsid w:val="00B80C37"/>
    <w:rsid w:val="00B8754F"/>
    <w:rsid w:val="00BA264F"/>
    <w:rsid w:val="00BB1CD5"/>
    <w:rsid w:val="00BB4B83"/>
    <w:rsid w:val="00BB5D76"/>
    <w:rsid w:val="00BC7446"/>
    <w:rsid w:val="00BE7B17"/>
    <w:rsid w:val="00BE7DE1"/>
    <w:rsid w:val="00BF477E"/>
    <w:rsid w:val="00BF77BC"/>
    <w:rsid w:val="00C0736A"/>
    <w:rsid w:val="00C242B9"/>
    <w:rsid w:val="00C37164"/>
    <w:rsid w:val="00C37275"/>
    <w:rsid w:val="00C37F95"/>
    <w:rsid w:val="00C45DA5"/>
    <w:rsid w:val="00C753F5"/>
    <w:rsid w:val="00C838B5"/>
    <w:rsid w:val="00C85542"/>
    <w:rsid w:val="00C92B89"/>
    <w:rsid w:val="00CA5B35"/>
    <w:rsid w:val="00CC0327"/>
    <w:rsid w:val="00CD7D57"/>
    <w:rsid w:val="00CF6D4D"/>
    <w:rsid w:val="00D13CE6"/>
    <w:rsid w:val="00D13F70"/>
    <w:rsid w:val="00D24139"/>
    <w:rsid w:val="00D33B58"/>
    <w:rsid w:val="00D37F1D"/>
    <w:rsid w:val="00D41C08"/>
    <w:rsid w:val="00D458D2"/>
    <w:rsid w:val="00D663B1"/>
    <w:rsid w:val="00D7552F"/>
    <w:rsid w:val="00D853FC"/>
    <w:rsid w:val="00DA5613"/>
    <w:rsid w:val="00DB55FF"/>
    <w:rsid w:val="00DC3941"/>
    <w:rsid w:val="00DD591C"/>
    <w:rsid w:val="00DD6BBB"/>
    <w:rsid w:val="00DE1057"/>
    <w:rsid w:val="00E003DA"/>
    <w:rsid w:val="00E11256"/>
    <w:rsid w:val="00E20B8E"/>
    <w:rsid w:val="00E25E21"/>
    <w:rsid w:val="00E27D9E"/>
    <w:rsid w:val="00E31153"/>
    <w:rsid w:val="00E417E0"/>
    <w:rsid w:val="00E547A2"/>
    <w:rsid w:val="00E65B65"/>
    <w:rsid w:val="00E662E8"/>
    <w:rsid w:val="00E67F96"/>
    <w:rsid w:val="00E73222"/>
    <w:rsid w:val="00E8033D"/>
    <w:rsid w:val="00E87685"/>
    <w:rsid w:val="00E9017B"/>
    <w:rsid w:val="00E948EC"/>
    <w:rsid w:val="00EA5CB9"/>
    <w:rsid w:val="00EA6406"/>
    <w:rsid w:val="00EB253B"/>
    <w:rsid w:val="00EB7732"/>
    <w:rsid w:val="00ED4C79"/>
    <w:rsid w:val="00EE1908"/>
    <w:rsid w:val="00EE6C31"/>
    <w:rsid w:val="00EF2593"/>
    <w:rsid w:val="00F13A07"/>
    <w:rsid w:val="00F22756"/>
    <w:rsid w:val="00F23370"/>
    <w:rsid w:val="00F23DC5"/>
    <w:rsid w:val="00F41BEB"/>
    <w:rsid w:val="00F439B1"/>
    <w:rsid w:val="00F5151A"/>
    <w:rsid w:val="00F648F6"/>
    <w:rsid w:val="00F71776"/>
    <w:rsid w:val="00F73F81"/>
    <w:rsid w:val="00F90EA5"/>
    <w:rsid w:val="00F97412"/>
    <w:rsid w:val="00F97A10"/>
    <w:rsid w:val="00FA4469"/>
    <w:rsid w:val="00FA7F4B"/>
    <w:rsid w:val="00FB54A7"/>
    <w:rsid w:val="00FC7E34"/>
    <w:rsid w:val="00FD0A3A"/>
    <w:rsid w:val="00FE2AC8"/>
    <w:rsid w:val="00FF6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FB6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C372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E31153"/>
    <w:pPr>
      <w:spacing w:line="240" w:lineRule="auto"/>
      <w:ind w:left="720"/>
      <w:contextualSpacing/>
    </w:pPr>
    <w:rPr>
      <w:rFonts w:eastAsiaTheme="minorHAnsi"/>
    </w:rPr>
  </w:style>
  <w:style w:type="paragraph" w:styleId="EndnoteText">
    <w:name w:val="endnote text"/>
    <w:basedOn w:val="Normal"/>
    <w:link w:val="EndnoteTextChar"/>
    <w:uiPriority w:val="99"/>
    <w:unhideWhenUsed/>
    <w:rsid w:val="00781D48"/>
    <w:pPr>
      <w:spacing w:after="0" w:line="240" w:lineRule="auto"/>
    </w:pPr>
    <w:rPr>
      <w:sz w:val="20"/>
      <w:szCs w:val="20"/>
    </w:rPr>
  </w:style>
  <w:style w:type="character" w:customStyle="1" w:styleId="EndnoteTextChar">
    <w:name w:val="Endnote Text Char"/>
    <w:basedOn w:val="DefaultParagraphFont"/>
    <w:link w:val="EndnoteText"/>
    <w:uiPriority w:val="99"/>
    <w:rsid w:val="00781D48"/>
    <w:rPr>
      <w:sz w:val="20"/>
      <w:szCs w:val="20"/>
    </w:rPr>
  </w:style>
  <w:style w:type="character" w:styleId="EndnoteReference">
    <w:name w:val="endnote reference"/>
    <w:basedOn w:val="DefaultParagraphFont"/>
    <w:uiPriority w:val="99"/>
    <w:semiHidden/>
    <w:unhideWhenUsed/>
    <w:rsid w:val="00781D48"/>
    <w:rPr>
      <w:vertAlign w:val="superscript"/>
    </w:rPr>
  </w:style>
  <w:style w:type="character" w:styleId="Hyperlink">
    <w:name w:val="Hyperlink"/>
    <w:basedOn w:val="DefaultParagraphFont"/>
    <w:uiPriority w:val="99"/>
    <w:unhideWhenUsed/>
    <w:rsid w:val="00781D48"/>
    <w:rPr>
      <w:color w:val="0000FF" w:themeColor="hyperlink"/>
      <w:u w:val="single"/>
    </w:rPr>
  </w:style>
  <w:style w:type="paragraph" w:styleId="BalloonText">
    <w:name w:val="Balloon Text"/>
    <w:basedOn w:val="Normal"/>
    <w:link w:val="BalloonTextChar"/>
    <w:uiPriority w:val="99"/>
    <w:semiHidden/>
    <w:unhideWhenUsed/>
    <w:rsid w:val="005748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84E"/>
    <w:rPr>
      <w:rFonts w:ascii="Segoe UI" w:hAnsi="Segoe UI" w:cs="Segoe UI"/>
      <w:sz w:val="18"/>
      <w:szCs w:val="18"/>
    </w:rPr>
  </w:style>
  <w:style w:type="character" w:styleId="UnresolvedMention">
    <w:name w:val="Unresolved Mention"/>
    <w:basedOn w:val="DefaultParagraphFont"/>
    <w:uiPriority w:val="99"/>
    <w:semiHidden/>
    <w:unhideWhenUsed/>
    <w:rsid w:val="003855EC"/>
    <w:rPr>
      <w:color w:val="808080"/>
      <w:shd w:val="clear" w:color="auto" w:fill="E6E6E6"/>
    </w:rPr>
  </w:style>
  <w:style w:type="paragraph" w:styleId="NoSpacing">
    <w:name w:val="No Spacing"/>
    <w:uiPriority w:val="1"/>
    <w:qFormat/>
    <w:rsid w:val="008F4672"/>
    <w:pPr>
      <w:spacing w:after="0" w:line="240" w:lineRule="auto"/>
    </w:pPr>
  </w:style>
  <w:style w:type="character" w:styleId="FollowedHyperlink">
    <w:name w:val="FollowedHyperlink"/>
    <w:basedOn w:val="DefaultParagraphFont"/>
    <w:uiPriority w:val="99"/>
    <w:semiHidden/>
    <w:unhideWhenUsed/>
    <w:rsid w:val="000C48FC"/>
    <w:rPr>
      <w:color w:val="800080" w:themeColor="followedHyperlink"/>
      <w:u w:val="single"/>
    </w:rPr>
  </w:style>
  <w:style w:type="paragraph" w:styleId="Revision">
    <w:name w:val="Revision"/>
    <w:hidden/>
    <w:uiPriority w:val="99"/>
    <w:semiHidden/>
    <w:rsid w:val="00F648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6593">
      <w:bodyDiv w:val="1"/>
      <w:marLeft w:val="0"/>
      <w:marRight w:val="0"/>
      <w:marTop w:val="0"/>
      <w:marBottom w:val="0"/>
      <w:divBdr>
        <w:top w:val="none" w:sz="0" w:space="0" w:color="auto"/>
        <w:left w:val="none" w:sz="0" w:space="0" w:color="auto"/>
        <w:bottom w:val="none" w:sz="0" w:space="0" w:color="auto"/>
        <w:right w:val="none" w:sz="0" w:space="0" w:color="auto"/>
      </w:divBdr>
    </w:div>
    <w:div w:id="286351952">
      <w:bodyDiv w:val="1"/>
      <w:marLeft w:val="0"/>
      <w:marRight w:val="0"/>
      <w:marTop w:val="0"/>
      <w:marBottom w:val="0"/>
      <w:divBdr>
        <w:top w:val="none" w:sz="0" w:space="0" w:color="auto"/>
        <w:left w:val="none" w:sz="0" w:space="0" w:color="auto"/>
        <w:bottom w:val="none" w:sz="0" w:space="0" w:color="auto"/>
        <w:right w:val="none" w:sz="0" w:space="0" w:color="auto"/>
      </w:divBdr>
    </w:div>
    <w:div w:id="301547217">
      <w:bodyDiv w:val="1"/>
      <w:marLeft w:val="0"/>
      <w:marRight w:val="0"/>
      <w:marTop w:val="0"/>
      <w:marBottom w:val="0"/>
      <w:divBdr>
        <w:top w:val="none" w:sz="0" w:space="0" w:color="auto"/>
        <w:left w:val="none" w:sz="0" w:space="0" w:color="auto"/>
        <w:bottom w:val="none" w:sz="0" w:space="0" w:color="auto"/>
        <w:right w:val="none" w:sz="0" w:space="0" w:color="auto"/>
      </w:divBdr>
    </w:div>
    <w:div w:id="920800139">
      <w:bodyDiv w:val="1"/>
      <w:marLeft w:val="0"/>
      <w:marRight w:val="0"/>
      <w:marTop w:val="0"/>
      <w:marBottom w:val="0"/>
      <w:divBdr>
        <w:top w:val="none" w:sz="0" w:space="0" w:color="auto"/>
        <w:left w:val="none" w:sz="0" w:space="0" w:color="auto"/>
        <w:bottom w:val="none" w:sz="0" w:space="0" w:color="auto"/>
        <w:right w:val="none" w:sz="0" w:space="0" w:color="auto"/>
      </w:divBdr>
    </w:div>
    <w:div w:id="138020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When_I_Consider_How_My_Light_is_Spent" TargetMode="External"/><Relationship Id="rId2" Type="http://schemas.openxmlformats.org/officeDocument/2006/relationships/hyperlink" Target="https://www.psychologytoday.com/blog/feeling-it/201309/20-scientific-reasons-start-meditating-today" TargetMode="External"/><Relationship Id="rId1" Type="http://schemas.openxmlformats.org/officeDocument/2006/relationships/hyperlink" Target="https://www.ncbi.nlm.nih.gov/pmc/articles/PMC3679190/" TargetMode="External"/><Relationship Id="rId6" Type="http://schemas.openxmlformats.org/officeDocument/2006/relationships/hyperlink" Target="http://www.camillecaldwell.com/WelcomePrayer.html" TargetMode="External"/><Relationship Id="rId5" Type="http://schemas.openxmlformats.org/officeDocument/2006/relationships/hyperlink" Target="https://www.youtube.com/watch?v=ihJAJA4ibEs" TargetMode="External"/><Relationship Id="rId4" Type="http://schemas.openxmlformats.org/officeDocument/2006/relationships/hyperlink" Target="https://www.youtube.com/watch?v=ihJAJA4ib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4AC4F-2C47-43F6-99E3-0FE18A227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15</TotalTime>
  <Pages>8</Pages>
  <Words>3107</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6</cp:revision>
  <cp:lastPrinted>2019-03-05T12:12:00Z</cp:lastPrinted>
  <dcterms:created xsi:type="dcterms:W3CDTF">2024-03-14T18:11:00Z</dcterms:created>
  <dcterms:modified xsi:type="dcterms:W3CDTF">2026-03-09T16:34:00Z</dcterms:modified>
</cp:coreProperties>
</file>