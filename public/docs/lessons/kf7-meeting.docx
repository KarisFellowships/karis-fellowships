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9874" w14:textId="0CA2BAA3" w:rsidR="00285B9A" w:rsidRPr="000F6FF3" w:rsidRDefault="00285B9A" w:rsidP="0022692D">
      <w:pPr>
        <w:pStyle w:val="Title"/>
        <w:spacing w:after="0"/>
        <w:jc w:val="both"/>
      </w:pPr>
      <w:r w:rsidRPr="000F6FF3">
        <w:t>KF</w:t>
      </w:r>
      <w:r w:rsidR="008468CE" w:rsidRPr="000F6FF3">
        <w:t>7</w:t>
      </w:r>
      <w:r w:rsidR="00D13F70" w:rsidRPr="000F6FF3">
        <w:t xml:space="preserve"> </w:t>
      </w:r>
      <w:r w:rsidR="00D8645F" w:rsidRPr="000F6FF3">
        <w:t>Meeting</w:t>
      </w:r>
      <w:r w:rsidR="00D275C4" w:rsidRPr="000F6FF3">
        <w:t xml:space="preserve"> Version of</w:t>
      </w:r>
      <w:r w:rsidRPr="000F6FF3">
        <w:t xml:space="preserve"> Teachings</w:t>
      </w:r>
      <w:r w:rsidR="00D13F70" w:rsidRPr="000F6FF3">
        <w:rPr>
          <w:rFonts w:cstheme="minorHAnsi"/>
        </w:rPr>
        <w:t xml:space="preserve"> </w:t>
      </w:r>
    </w:p>
    <w:p w14:paraId="022A8E35" w14:textId="77777777" w:rsidR="00F22769" w:rsidRPr="000F6FF3" w:rsidRDefault="00F22769" w:rsidP="0022692D">
      <w:pPr>
        <w:spacing w:after="0" w:line="240" w:lineRule="auto"/>
        <w:jc w:val="both"/>
        <w:rPr>
          <w:rFonts w:cstheme="minorHAnsi"/>
        </w:rPr>
      </w:pPr>
    </w:p>
    <w:p w14:paraId="359E4898" w14:textId="77777777" w:rsidR="00285B9A" w:rsidRPr="000F6FF3" w:rsidRDefault="00285B9A" w:rsidP="0022692D">
      <w:pPr>
        <w:spacing w:after="0" w:line="240" w:lineRule="auto"/>
        <w:jc w:val="both"/>
        <w:rPr>
          <w:rFonts w:cstheme="minorHAnsi"/>
        </w:rPr>
      </w:pPr>
      <w:r w:rsidRPr="000F6FF3">
        <w:rPr>
          <w:rFonts w:cstheme="minorHAnsi"/>
        </w:rPr>
        <w:t>Karis is an invitation to a relationship based on mutual generosity.</w:t>
      </w:r>
    </w:p>
    <w:p w14:paraId="1453B1AF" w14:textId="77777777" w:rsidR="00F22769" w:rsidRPr="000F6FF3" w:rsidRDefault="00F22769" w:rsidP="0022692D">
      <w:pPr>
        <w:spacing w:after="0" w:line="240" w:lineRule="auto"/>
        <w:jc w:val="both"/>
        <w:rPr>
          <w:rFonts w:cstheme="minorHAnsi"/>
        </w:rPr>
      </w:pPr>
    </w:p>
    <w:p w14:paraId="69D45579" w14:textId="084911BC" w:rsidR="00834A75" w:rsidRPr="000F6FF3" w:rsidRDefault="00834A75" w:rsidP="0022692D">
      <w:pPr>
        <w:spacing w:after="0" w:line="240" w:lineRule="auto"/>
        <w:jc w:val="both"/>
      </w:pPr>
      <w:r w:rsidRPr="000F6FF3">
        <w:t xml:space="preserve">“Search me, O God, and know my heart. Examine me and know my thoughts. See if there is any way in me that causes pain, and lead me in the ways of </w:t>
      </w:r>
      <w:r w:rsidR="009D1B97" w:rsidRPr="000F6FF3">
        <w:t xml:space="preserve">eternity.” </w:t>
      </w:r>
      <w:r w:rsidRPr="000F6FF3">
        <w:t>(Psalm 139:23</w:t>
      </w:r>
      <w:r w:rsidR="0022692D" w:rsidRPr="000F6FF3">
        <w:t>–</w:t>
      </w:r>
      <w:r w:rsidRPr="000F6FF3">
        <w:t>24)</w:t>
      </w:r>
    </w:p>
    <w:p w14:paraId="11DFE710" w14:textId="77777777" w:rsidR="00F22769" w:rsidRPr="000F6FF3" w:rsidRDefault="00F22769" w:rsidP="0022692D">
      <w:pPr>
        <w:spacing w:after="0" w:line="240" w:lineRule="auto"/>
        <w:jc w:val="both"/>
        <w:rPr>
          <w:rFonts w:cstheme="minorHAnsi"/>
        </w:rPr>
      </w:pPr>
    </w:p>
    <w:p w14:paraId="55B01E10" w14:textId="22422BEC" w:rsidR="00285B9A" w:rsidRPr="000F6FF3" w:rsidRDefault="003A225D" w:rsidP="0022692D">
      <w:pPr>
        <w:spacing w:after="0" w:line="240" w:lineRule="auto"/>
        <w:jc w:val="both"/>
        <w:rPr>
          <w:rFonts w:cstheme="minorHAnsi"/>
          <w:b/>
        </w:rPr>
      </w:pPr>
      <w:r w:rsidRPr="000F6FF3">
        <w:rPr>
          <w:rFonts w:cstheme="minorHAnsi"/>
          <w:b/>
        </w:rPr>
        <w:t>0:0</w:t>
      </w:r>
      <w:r w:rsidR="00655AF0" w:rsidRPr="000F6FF3">
        <w:rPr>
          <w:rFonts w:cstheme="minorHAnsi"/>
          <w:b/>
        </w:rPr>
        <w:t>1</w:t>
      </w:r>
      <w:r w:rsidR="00285B9A" w:rsidRPr="000F6FF3">
        <w:rPr>
          <w:rFonts w:cstheme="minorHAnsi"/>
          <w:b/>
        </w:rPr>
        <w:tab/>
        <w:t>OPENING</w:t>
      </w:r>
    </w:p>
    <w:p w14:paraId="607E3011" w14:textId="77777777" w:rsidR="00F22769" w:rsidRPr="000F6FF3" w:rsidRDefault="00F22769" w:rsidP="0022692D">
      <w:pPr>
        <w:spacing w:after="0" w:line="240" w:lineRule="auto"/>
        <w:jc w:val="both"/>
        <w:rPr>
          <w:rFonts w:cstheme="minorHAnsi"/>
          <w:b/>
        </w:rPr>
      </w:pPr>
    </w:p>
    <w:p w14:paraId="6406D75D" w14:textId="6A0FAB37" w:rsidR="00285B9A" w:rsidRPr="000F6FF3" w:rsidRDefault="003A225D" w:rsidP="0022692D">
      <w:pPr>
        <w:spacing w:after="0" w:line="240" w:lineRule="auto"/>
        <w:jc w:val="both"/>
        <w:rPr>
          <w:rFonts w:cstheme="minorHAnsi"/>
          <w:b/>
        </w:rPr>
      </w:pPr>
      <w:r w:rsidRPr="000F6FF3">
        <w:rPr>
          <w:rFonts w:cstheme="minorHAnsi"/>
          <w:b/>
        </w:rPr>
        <w:t>0:0</w:t>
      </w:r>
      <w:r w:rsidR="00655AF0" w:rsidRPr="000F6FF3">
        <w:rPr>
          <w:rFonts w:cstheme="minorHAnsi"/>
          <w:b/>
        </w:rPr>
        <w:t>2</w:t>
      </w:r>
      <w:r w:rsidR="00285B9A" w:rsidRPr="000F6FF3">
        <w:rPr>
          <w:rFonts w:cstheme="minorHAnsi"/>
          <w:b/>
        </w:rPr>
        <w:tab/>
        <w:t>PRESENTING</w:t>
      </w:r>
    </w:p>
    <w:p w14:paraId="7580E6CB" w14:textId="77777777" w:rsidR="00F22769" w:rsidRPr="000F6FF3" w:rsidRDefault="00F22769" w:rsidP="0022692D">
      <w:pPr>
        <w:spacing w:after="0" w:line="240" w:lineRule="auto"/>
        <w:jc w:val="both"/>
        <w:rPr>
          <w:rFonts w:cstheme="minorHAnsi"/>
          <w:b/>
        </w:rPr>
      </w:pPr>
    </w:p>
    <w:p w14:paraId="6D22FC0B" w14:textId="77777777" w:rsidR="00285B9A" w:rsidRPr="000F6FF3" w:rsidRDefault="003A225D" w:rsidP="0022692D">
      <w:pPr>
        <w:spacing w:after="0" w:line="240" w:lineRule="auto"/>
        <w:jc w:val="both"/>
        <w:rPr>
          <w:rFonts w:cstheme="minorHAnsi"/>
          <w:b/>
        </w:rPr>
      </w:pPr>
      <w:r w:rsidRPr="000F6FF3">
        <w:rPr>
          <w:rFonts w:cstheme="minorHAnsi"/>
          <w:b/>
        </w:rPr>
        <w:t>0:0</w:t>
      </w:r>
      <w:r w:rsidR="0033653B" w:rsidRPr="000F6FF3">
        <w:rPr>
          <w:rFonts w:cstheme="minorHAnsi"/>
          <w:b/>
        </w:rPr>
        <w:t>6</w:t>
      </w:r>
      <w:r w:rsidR="004C0889" w:rsidRPr="000F6FF3">
        <w:rPr>
          <w:rFonts w:cstheme="minorHAnsi"/>
          <w:b/>
        </w:rPr>
        <w:tab/>
        <w:t>KARIS CIRCULATION</w:t>
      </w:r>
    </w:p>
    <w:p w14:paraId="722C2D66" w14:textId="77777777" w:rsidR="00F22769" w:rsidRPr="000F6FF3" w:rsidRDefault="00F22769" w:rsidP="0022692D">
      <w:pPr>
        <w:spacing w:after="0" w:line="240" w:lineRule="auto"/>
        <w:jc w:val="both"/>
        <w:rPr>
          <w:rFonts w:cstheme="minorHAnsi"/>
          <w:b/>
        </w:rPr>
      </w:pPr>
    </w:p>
    <w:p w14:paraId="23D6A88E" w14:textId="31992B70" w:rsidR="00285B9A" w:rsidRPr="000F6FF3" w:rsidRDefault="003A225D" w:rsidP="0022692D">
      <w:pPr>
        <w:tabs>
          <w:tab w:val="left" w:pos="357"/>
          <w:tab w:val="left" w:pos="714"/>
          <w:tab w:val="left" w:pos="1071"/>
          <w:tab w:val="left" w:pos="1428"/>
          <w:tab w:val="left" w:pos="1785"/>
          <w:tab w:val="left" w:pos="2142"/>
          <w:tab w:val="left" w:pos="2499"/>
          <w:tab w:val="left" w:pos="2856"/>
          <w:tab w:val="left" w:pos="3213"/>
          <w:tab w:val="left" w:pos="3570"/>
          <w:tab w:val="left" w:pos="8220"/>
        </w:tabs>
        <w:spacing w:after="0" w:line="240" w:lineRule="auto"/>
        <w:jc w:val="both"/>
        <w:rPr>
          <w:rFonts w:cstheme="minorHAnsi"/>
          <w:b/>
        </w:rPr>
      </w:pPr>
      <w:r w:rsidRPr="000F6FF3">
        <w:rPr>
          <w:rFonts w:cstheme="minorHAnsi"/>
          <w:b/>
        </w:rPr>
        <w:t>0:0</w:t>
      </w:r>
      <w:r w:rsidR="0033653B" w:rsidRPr="000F6FF3">
        <w:rPr>
          <w:rFonts w:cstheme="minorHAnsi"/>
          <w:b/>
        </w:rPr>
        <w:t>7</w:t>
      </w:r>
      <w:r w:rsidR="00285B9A" w:rsidRPr="000F6FF3">
        <w:rPr>
          <w:rFonts w:cstheme="minorHAnsi"/>
          <w:b/>
        </w:rPr>
        <w:tab/>
        <w:t>GUIDELINES &amp; LIMITATIONS</w:t>
      </w:r>
    </w:p>
    <w:p w14:paraId="7D0D04DB" w14:textId="77777777" w:rsidR="00F22769" w:rsidRPr="000F6FF3" w:rsidRDefault="00F22769" w:rsidP="0022692D">
      <w:pPr>
        <w:spacing w:after="0" w:line="240" w:lineRule="auto"/>
        <w:jc w:val="both"/>
        <w:rPr>
          <w:rFonts w:cstheme="minorHAnsi"/>
          <w:b/>
        </w:rPr>
      </w:pPr>
    </w:p>
    <w:p w14:paraId="77804B61" w14:textId="0E7F71D8" w:rsidR="00285B9A" w:rsidRPr="000F6FF3" w:rsidRDefault="009E2C89" w:rsidP="0022692D">
      <w:pPr>
        <w:spacing w:after="0" w:line="240" w:lineRule="auto"/>
        <w:jc w:val="both"/>
        <w:rPr>
          <w:rFonts w:cstheme="minorHAnsi"/>
          <w:b/>
        </w:rPr>
      </w:pPr>
      <w:r w:rsidRPr="000F6FF3">
        <w:rPr>
          <w:rFonts w:cstheme="minorHAnsi"/>
          <w:b/>
        </w:rPr>
        <w:t>0:</w:t>
      </w:r>
      <w:r w:rsidR="003A225D" w:rsidRPr="000F6FF3">
        <w:rPr>
          <w:rFonts w:cstheme="minorHAnsi"/>
          <w:b/>
        </w:rPr>
        <w:t>08</w:t>
      </w:r>
      <w:r w:rsidR="00285B9A" w:rsidRPr="000F6FF3">
        <w:rPr>
          <w:rFonts w:cstheme="minorHAnsi"/>
          <w:b/>
        </w:rPr>
        <w:tab/>
        <w:t>MINDFULNESS &amp; MEDITATION TRAINING</w:t>
      </w:r>
    </w:p>
    <w:p w14:paraId="0FD8B1F7" w14:textId="77777777" w:rsidR="00F22769" w:rsidRPr="000F6FF3" w:rsidRDefault="00F22769" w:rsidP="0022692D">
      <w:pPr>
        <w:spacing w:after="0" w:line="240" w:lineRule="auto"/>
        <w:jc w:val="both"/>
        <w:rPr>
          <w:rFonts w:cstheme="minorHAnsi"/>
        </w:rPr>
      </w:pPr>
    </w:p>
    <w:p w14:paraId="4793094B" w14:textId="77777777" w:rsidR="004830BC" w:rsidRPr="000F6FF3" w:rsidRDefault="004830BC" w:rsidP="0022692D">
      <w:pPr>
        <w:spacing w:after="0" w:line="240" w:lineRule="auto"/>
        <w:jc w:val="both"/>
      </w:pPr>
      <w:r w:rsidRPr="000F6FF3">
        <w:t xml:space="preserve">We are exploring the </w:t>
      </w:r>
      <w:r w:rsidRPr="000F6FF3">
        <w:rPr>
          <w:b/>
        </w:rPr>
        <w:t xml:space="preserve">Maranatha Meditation </w:t>
      </w:r>
      <w:r w:rsidRPr="000F6FF3">
        <w:t>taught by John Main, OSB.</w:t>
      </w:r>
      <w:r w:rsidRPr="000F6FF3">
        <w:rPr>
          <w:rStyle w:val="EndnoteReference"/>
        </w:rPr>
        <w:endnoteReference w:id="1"/>
      </w:r>
      <w:r w:rsidRPr="000F6FF3">
        <w:t xml:space="preserve"> You can search the web for his work and history. He writes: </w:t>
      </w:r>
    </w:p>
    <w:p w14:paraId="6ED85E2E" w14:textId="77777777" w:rsidR="004830BC" w:rsidRPr="000F6FF3" w:rsidRDefault="004830BC" w:rsidP="0022692D">
      <w:pPr>
        <w:spacing w:after="0" w:line="240" w:lineRule="auto"/>
        <w:jc w:val="both"/>
      </w:pPr>
    </w:p>
    <w:p w14:paraId="7DA2060A" w14:textId="77777777" w:rsidR="004830BC" w:rsidRPr="000F6FF3" w:rsidRDefault="004830BC" w:rsidP="0022692D">
      <w:pPr>
        <w:spacing w:after="0" w:line="240" w:lineRule="auto"/>
        <w:ind w:left="720" w:right="720"/>
        <w:jc w:val="both"/>
      </w:pPr>
      <w:r w:rsidRPr="000F6FF3">
        <w:t xml:space="preserve">The all-important aim in Christian meditation is to allow God’s mysterious and silent presence within us to become more and more not only </w:t>
      </w:r>
      <w:r w:rsidRPr="000F6FF3">
        <w:rPr>
          <w:bCs/>
          <w:i/>
        </w:rPr>
        <w:t>a</w:t>
      </w:r>
      <w:r w:rsidRPr="000F6FF3">
        <w:t xml:space="preserve"> reality, but </w:t>
      </w:r>
      <w:r w:rsidRPr="000F6FF3">
        <w:rPr>
          <w:bCs/>
          <w:i/>
        </w:rPr>
        <w:t>the</w:t>
      </w:r>
      <w:r w:rsidRPr="000F6FF3">
        <w:t xml:space="preserve"> reality which gives meaning, shape and purpose to everything we do, to everything we are.</w:t>
      </w:r>
      <w:r w:rsidRPr="000F6FF3">
        <w:rPr>
          <w:rStyle w:val="EndnoteReference"/>
        </w:rPr>
        <w:endnoteReference w:id="2"/>
      </w:r>
      <w:r w:rsidRPr="000F6FF3">
        <w:t xml:space="preserve"> </w:t>
      </w:r>
    </w:p>
    <w:p w14:paraId="1DA7CB78" w14:textId="77777777" w:rsidR="00DA1807" w:rsidRPr="000F6FF3" w:rsidRDefault="00DA1807" w:rsidP="0022692D">
      <w:pPr>
        <w:spacing w:after="0" w:line="240" w:lineRule="auto"/>
        <w:jc w:val="both"/>
      </w:pPr>
    </w:p>
    <w:p w14:paraId="58D8F10E" w14:textId="137F413E" w:rsidR="00C158C1" w:rsidRPr="000F6FF3" w:rsidRDefault="00C158C1" w:rsidP="0022692D">
      <w:pPr>
        <w:spacing w:after="0" w:line="240" w:lineRule="auto"/>
        <w:jc w:val="both"/>
      </w:pPr>
      <w:r w:rsidRPr="000F6FF3">
        <w:t xml:space="preserve">We begin </w:t>
      </w:r>
      <w:r w:rsidR="00F52186" w:rsidRPr="000F6FF3">
        <w:t>this meditation</w:t>
      </w:r>
      <w:r w:rsidRPr="000F6FF3">
        <w:t xml:space="preserve"> by sitting upright and as still as we can. If you are ill, fatigued, or holding a baby, sit propped up with pillows. Breathe as you lightly close your eyes. </w:t>
      </w:r>
      <w:r w:rsidRPr="000F6FF3">
        <w:rPr>
          <w:i/>
        </w:rPr>
        <w:t xml:space="preserve">(Pause </w:t>
      </w:r>
      <w:r w:rsidR="004178F9" w:rsidRPr="000F6FF3">
        <w:rPr>
          <w:i/>
        </w:rPr>
        <w:t xml:space="preserve">for </w:t>
      </w:r>
      <w:r w:rsidRPr="000F6FF3">
        <w:rPr>
          <w:i/>
        </w:rPr>
        <w:t>10 seconds)</w:t>
      </w:r>
      <w:r w:rsidRPr="000F6FF3">
        <w:t xml:space="preserve"> </w:t>
      </w:r>
    </w:p>
    <w:p w14:paraId="15A47FDA" w14:textId="77777777" w:rsidR="00C158C1" w:rsidRPr="000F6FF3" w:rsidRDefault="00C158C1" w:rsidP="0022692D">
      <w:pPr>
        <w:spacing w:after="0" w:line="240" w:lineRule="auto"/>
        <w:jc w:val="both"/>
      </w:pPr>
    </w:p>
    <w:p w14:paraId="4F5F9307" w14:textId="741942F0" w:rsidR="00C158C1" w:rsidRPr="000F6FF3" w:rsidRDefault="00C158C1" w:rsidP="0022692D">
      <w:pPr>
        <w:spacing w:after="0" w:line="240" w:lineRule="auto"/>
        <w:jc w:val="both"/>
      </w:pPr>
      <w:r w:rsidRPr="000F6FF3">
        <w:t xml:space="preserve">Continue to breathe while I offer a little clarification. </w:t>
      </w:r>
      <w:r w:rsidRPr="000F6FF3">
        <w:rPr>
          <w:i/>
        </w:rPr>
        <w:t>Maranatha</w:t>
      </w:r>
      <w:r w:rsidRPr="000F6FF3">
        <w:t xml:space="preserve"> is an Aramaic</w:t>
      </w:r>
      <w:r w:rsidR="00041706" w:rsidRPr="000F6FF3">
        <w:t xml:space="preserve"> prayer from the Bible.</w:t>
      </w:r>
      <w:r w:rsidR="00E909D7" w:rsidRPr="000F6FF3">
        <w:rPr>
          <w:rStyle w:val="EndnoteReference"/>
        </w:rPr>
        <w:endnoteReference w:id="3"/>
      </w:r>
      <w:r w:rsidR="00041706" w:rsidRPr="000F6FF3">
        <w:t xml:space="preserve"> It can be translated three way</w:t>
      </w:r>
      <w:r w:rsidR="00655AF0" w:rsidRPr="000F6FF3">
        <w:t>s:</w:t>
      </w:r>
      <w:r w:rsidRPr="000F6FF3">
        <w:t xml:space="preserve"> </w:t>
      </w:r>
      <w:r w:rsidRPr="000F6FF3">
        <w:rPr>
          <w:i/>
        </w:rPr>
        <w:t>Our Lord</w:t>
      </w:r>
      <w:r w:rsidR="0097397C">
        <w:rPr>
          <w:i/>
        </w:rPr>
        <w:t xml:space="preserve"> is coming!</w:t>
      </w:r>
      <w:r w:rsidR="00CA1F07" w:rsidRPr="000F6FF3">
        <w:rPr>
          <w:i/>
        </w:rPr>
        <w:t xml:space="preserve"> . . .</w:t>
      </w:r>
      <w:r w:rsidRPr="000F6FF3">
        <w:rPr>
          <w:i/>
        </w:rPr>
        <w:t xml:space="preserve"> Our Lord has come</w:t>
      </w:r>
      <w:r w:rsidR="00457650">
        <w:rPr>
          <w:i/>
        </w:rPr>
        <w:t>.</w:t>
      </w:r>
      <w:r w:rsidR="00CA1F07" w:rsidRPr="000F6FF3">
        <w:rPr>
          <w:i/>
        </w:rPr>
        <w:t xml:space="preserve"> </w:t>
      </w:r>
      <w:r w:rsidRPr="000F6FF3">
        <w:rPr>
          <w:i/>
        </w:rPr>
        <w:t>.</w:t>
      </w:r>
      <w:r w:rsidR="00CA1F07" w:rsidRPr="000F6FF3">
        <w:rPr>
          <w:i/>
        </w:rPr>
        <w:t xml:space="preserve"> . .</w:t>
      </w:r>
      <w:r w:rsidRPr="000F6FF3">
        <w:rPr>
          <w:i/>
        </w:rPr>
        <w:t xml:space="preserve"> Come</w:t>
      </w:r>
      <w:r w:rsidR="00105B3F" w:rsidRPr="000F6FF3">
        <w:rPr>
          <w:i/>
        </w:rPr>
        <w:t>, O</w:t>
      </w:r>
      <w:r w:rsidRPr="000F6FF3">
        <w:rPr>
          <w:i/>
        </w:rPr>
        <w:t xml:space="preserve"> Lord!</w:t>
      </w:r>
      <w:r w:rsidRPr="000F6FF3">
        <w:t xml:space="preserve"> </w:t>
      </w:r>
      <w:r w:rsidR="00E3674A" w:rsidRPr="000F6FF3">
        <w:t>S</w:t>
      </w:r>
      <w:r w:rsidR="00105B3F" w:rsidRPr="000F6FF3">
        <w:t>ilently</w:t>
      </w:r>
      <w:r w:rsidR="00FF21FC" w:rsidRPr="000F6FF3">
        <w:t>,</w:t>
      </w:r>
      <w:r w:rsidR="00105B3F" w:rsidRPr="000F6FF3">
        <w:t xml:space="preserve"> within your own </w:t>
      </w:r>
      <w:r w:rsidR="00FF21FC" w:rsidRPr="000F6FF3">
        <w:t xml:space="preserve">mind, </w:t>
      </w:r>
      <w:r w:rsidR="00655AF0" w:rsidRPr="000F6FF3">
        <w:t>slowly say the word</w:t>
      </w:r>
      <w:r w:rsidR="00105B3F" w:rsidRPr="000F6FF3">
        <w:t xml:space="preserve"> M</w:t>
      </w:r>
      <w:r w:rsidR="00BA6697" w:rsidRPr="000F6FF3">
        <w:t>AA-RAA-NAA-THAA</w:t>
      </w:r>
      <w:r w:rsidR="00367593" w:rsidRPr="000F6FF3">
        <w:t xml:space="preserve"> during the meditation time</w:t>
      </w:r>
      <w:r w:rsidR="00BA6697" w:rsidRPr="000F6FF3">
        <w:t xml:space="preserve">. </w:t>
      </w:r>
      <w:r w:rsidR="00FE4C53" w:rsidRPr="000F6FF3">
        <w:t>Some members find it helpful to move their lips as they</w:t>
      </w:r>
      <w:r w:rsidR="00367593" w:rsidRPr="000F6FF3">
        <w:t xml:space="preserve"> attend to the word.</w:t>
      </w:r>
      <w:r w:rsidRPr="000F6FF3">
        <w:t xml:space="preserve"> If your mind wanders, gently draw it back to the word. </w:t>
      </w:r>
      <w:r w:rsidR="003B10B9" w:rsidRPr="000F6FF3">
        <w:t xml:space="preserve">We will focus on </w:t>
      </w:r>
      <w:r w:rsidR="00E8739A" w:rsidRPr="000F6FF3">
        <w:rPr>
          <w:i/>
        </w:rPr>
        <w:t>m</w:t>
      </w:r>
      <w:r w:rsidR="003B10B9" w:rsidRPr="000F6FF3">
        <w:rPr>
          <w:i/>
        </w:rPr>
        <w:t>aranatha</w:t>
      </w:r>
      <w:r w:rsidR="003B10B9" w:rsidRPr="000F6FF3">
        <w:t xml:space="preserve"> for </w:t>
      </w:r>
      <w:r w:rsidR="005F6F5D" w:rsidRPr="000F6FF3">
        <w:t xml:space="preserve">three </w:t>
      </w:r>
      <w:r w:rsidRPr="000F6FF3">
        <w:t>minutes</w:t>
      </w:r>
      <w:r w:rsidR="00B402DF" w:rsidRPr="000F6FF3">
        <w:t>, and</w:t>
      </w:r>
      <w:r w:rsidRPr="000F6FF3">
        <w:t xml:space="preserve"> I will </w:t>
      </w:r>
      <w:r w:rsidR="00DA1807" w:rsidRPr="000F6FF3">
        <w:t xml:space="preserve">remind you of </w:t>
      </w:r>
      <w:r w:rsidRPr="000F6FF3">
        <w:t xml:space="preserve">this word </w:t>
      </w:r>
      <w:r w:rsidR="00A32C2F" w:rsidRPr="000F6FF3">
        <w:t xml:space="preserve">at the start of </w:t>
      </w:r>
      <w:r w:rsidR="00105B3F" w:rsidRPr="000F6FF3">
        <w:t>each</w:t>
      </w:r>
      <w:r w:rsidRPr="000F6FF3">
        <w:t xml:space="preserve"> minut</w:t>
      </w:r>
      <w:r w:rsidR="00041706" w:rsidRPr="000F6FF3">
        <w:t xml:space="preserve">e. </w:t>
      </w:r>
      <w:r w:rsidR="00E8739A" w:rsidRPr="000F6FF3">
        <w:t>Let’s b</w:t>
      </w:r>
      <w:r w:rsidRPr="000F6FF3">
        <w:t>egin.</w:t>
      </w:r>
      <w:r w:rsidR="00125E55" w:rsidRPr="000F6FF3">
        <w:t xml:space="preserve"> </w:t>
      </w:r>
      <w:bookmarkStart w:id="0" w:name="_Hlk134000466"/>
      <w:r w:rsidR="00947039" w:rsidRPr="000F6FF3">
        <w:t>MAA-RAA-NAA-THAA.</w:t>
      </w:r>
      <w:r w:rsidR="00701784" w:rsidRPr="000F6FF3">
        <w:t xml:space="preserve"> </w:t>
      </w:r>
      <w:bookmarkEnd w:id="0"/>
      <w:r w:rsidRPr="000F6FF3">
        <w:rPr>
          <w:i/>
        </w:rPr>
        <w:t xml:space="preserve">(Pause </w:t>
      </w:r>
      <w:r w:rsidR="004178F9" w:rsidRPr="000F6FF3">
        <w:rPr>
          <w:i/>
        </w:rPr>
        <w:t xml:space="preserve">for </w:t>
      </w:r>
      <w:r w:rsidRPr="000F6FF3">
        <w:rPr>
          <w:i/>
        </w:rPr>
        <w:t>3 minutes, restating the word</w:t>
      </w:r>
      <w:r w:rsidR="003B10B9" w:rsidRPr="000F6FF3">
        <w:rPr>
          <w:i/>
        </w:rPr>
        <w:t xml:space="preserve"> </w:t>
      </w:r>
      <w:r w:rsidR="00604557" w:rsidRPr="000F6FF3">
        <w:rPr>
          <w:i/>
        </w:rPr>
        <w:t xml:space="preserve">at the beginning of </w:t>
      </w:r>
      <w:r w:rsidR="00834A75" w:rsidRPr="000F6FF3">
        <w:rPr>
          <w:i/>
        </w:rPr>
        <w:t>each minute</w:t>
      </w:r>
      <w:r w:rsidRPr="000F6FF3">
        <w:rPr>
          <w:i/>
        </w:rPr>
        <w:t>)</w:t>
      </w:r>
      <w:r w:rsidRPr="000F6FF3">
        <w:t xml:space="preserve"> </w:t>
      </w:r>
    </w:p>
    <w:p w14:paraId="20092809" w14:textId="77777777" w:rsidR="005F6F5D" w:rsidRPr="000F6FF3" w:rsidRDefault="005F6F5D" w:rsidP="0022692D">
      <w:pPr>
        <w:spacing w:after="0" w:line="240" w:lineRule="auto"/>
        <w:jc w:val="both"/>
      </w:pPr>
    </w:p>
    <w:p w14:paraId="0C4B0C62" w14:textId="5113DE0A" w:rsidR="00C158C1" w:rsidRPr="000F6FF3" w:rsidRDefault="00041706" w:rsidP="0022692D">
      <w:pPr>
        <w:spacing w:after="0" w:line="240" w:lineRule="auto"/>
        <w:jc w:val="both"/>
        <w:rPr>
          <w:rFonts w:cstheme="minorHAnsi"/>
          <w:color w:val="000000"/>
        </w:rPr>
      </w:pPr>
      <w:r w:rsidRPr="000F6FF3">
        <w:t>Now pause. Take a few deep breaths and open your eyes. G</w:t>
      </w:r>
      <w:r w:rsidR="00C158C1" w:rsidRPr="000F6FF3">
        <w:t xml:space="preserve">ently bring your mind back to the meeting. John Main recommends that we </w:t>
      </w:r>
      <w:r w:rsidR="0022692D" w:rsidRPr="000F6FF3">
        <w:t>meditate</w:t>
      </w:r>
      <w:r w:rsidR="00C158C1" w:rsidRPr="000F6FF3">
        <w:t xml:space="preserve"> </w:t>
      </w:r>
      <w:r w:rsidR="00DC10DF" w:rsidRPr="000F6FF3">
        <w:t xml:space="preserve">for twenty to thirty minutes </w:t>
      </w:r>
      <w:r w:rsidR="004431B2" w:rsidRPr="008F609F">
        <w:t xml:space="preserve">twice </w:t>
      </w:r>
      <w:r w:rsidR="001F6831" w:rsidRPr="008F609F">
        <w:t>each</w:t>
      </w:r>
      <w:r w:rsidR="004431B2" w:rsidRPr="008F609F">
        <w:t xml:space="preserve"> day</w:t>
      </w:r>
      <w:r w:rsidR="00C158C1" w:rsidRPr="008F609F">
        <w:t>.</w:t>
      </w:r>
    </w:p>
    <w:p w14:paraId="3626C021" w14:textId="242E719A" w:rsidR="003E7F70" w:rsidRPr="000F6FF3" w:rsidRDefault="003E7F70" w:rsidP="0022692D">
      <w:pPr>
        <w:spacing w:after="0" w:line="240" w:lineRule="auto"/>
        <w:jc w:val="both"/>
        <w:rPr>
          <w:rFonts w:cstheme="minorHAnsi"/>
          <w:color w:val="000000"/>
        </w:rPr>
      </w:pPr>
    </w:p>
    <w:p w14:paraId="07A57221" w14:textId="4A99AAF9" w:rsidR="003E7F70" w:rsidRPr="000F6FF3" w:rsidRDefault="00C36F58" w:rsidP="0022692D">
      <w:pPr>
        <w:spacing w:after="0" w:line="240" w:lineRule="auto"/>
        <w:jc w:val="both"/>
        <w:rPr>
          <w:rFonts w:cstheme="minorHAnsi"/>
        </w:rPr>
      </w:pPr>
      <w:r w:rsidRPr="000F6FF3">
        <w:rPr>
          <w:rFonts w:cstheme="minorHAnsi"/>
        </w:rPr>
        <w:t xml:space="preserve">Our hymn and prayer is </w:t>
      </w:r>
      <w:r w:rsidRPr="000F6FF3">
        <w:rPr>
          <w:rFonts w:cstheme="minorHAnsi"/>
          <w:i/>
        </w:rPr>
        <w:t>Teach Me Thy Way</w:t>
      </w:r>
      <w:r w:rsidR="00655AF0" w:rsidRPr="000F6FF3">
        <w:rPr>
          <w:rFonts w:cstheme="minorHAnsi"/>
        </w:rPr>
        <w:t xml:space="preserve">, </w:t>
      </w:r>
      <w:r w:rsidR="001D57A1" w:rsidRPr="000F6FF3">
        <w:rPr>
          <w:rFonts w:cstheme="minorHAnsi"/>
        </w:rPr>
        <w:t>by Benjamin R. Ramsey</w:t>
      </w:r>
      <w:r w:rsidR="00E909D7" w:rsidRPr="000F6FF3">
        <w:rPr>
          <w:rFonts w:cstheme="minorHAnsi"/>
        </w:rPr>
        <w:t>.</w:t>
      </w:r>
    </w:p>
    <w:p w14:paraId="2BD7C1DD" w14:textId="77777777" w:rsidR="00CB5B8D" w:rsidRPr="000F6FF3" w:rsidRDefault="00CB5B8D" w:rsidP="0022692D">
      <w:pPr>
        <w:spacing w:after="0" w:line="240" w:lineRule="auto"/>
        <w:jc w:val="both"/>
        <w:rPr>
          <w:rFonts w:cstheme="minorHAnsi"/>
        </w:rPr>
      </w:pPr>
    </w:p>
    <w:p w14:paraId="282D11DC" w14:textId="50AC5574" w:rsidR="00E8739A" w:rsidRPr="000F6FF3" w:rsidRDefault="00E8739A" w:rsidP="0022692D">
      <w:pPr>
        <w:spacing w:after="0" w:line="240" w:lineRule="auto"/>
        <w:jc w:val="center"/>
        <w:rPr>
          <w:rFonts w:cstheme="minorHAnsi"/>
        </w:rPr>
      </w:pPr>
      <w:r w:rsidRPr="000F6FF3">
        <w:rPr>
          <w:rFonts w:cstheme="minorHAnsi"/>
        </w:rPr>
        <w:t>Teach me Thy way, O Lord, teach me Thy way!</w:t>
      </w:r>
    </w:p>
    <w:p w14:paraId="6412F505" w14:textId="77777777" w:rsidR="00E8739A" w:rsidRPr="000F6FF3" w:rsidRDefault="00E8739A" w:rsidP="0022692D">
      <w:pPr>
        <w:spacing w:after="0" w:line="240" w:lineRule="auto"/>
        <w:jc w:val="center"/>
        <w:rPr>
          <w:rFonts w:cstheme="minorHAnsi"/>
        </w:rPr>
      </w:pPr>
      <w:r w:rsidRPr="000F6FF3">
        <w:rPr>
          <w:rFonts w:cstheme="minorHAnsi"/>
        </w:rPr>
        <w:t>Thy guiding grace afford, teach me Thy way!</w:t>
      </w:r>
    </w:p>
    <w:p w14:paraId="464EA153" w14:textId="77777777" w:rsidR="00E8739A" w:rsidRPr="000F6FF3" w:rsidRDefault="00E8739A" w:rsidP="0022692D">
      <w:pPr>
        <w:spacing w:after="0" w:line="240" w:lineRule="auto"/>
        <w:jc w:val="center"/>
        <w:rPr>
          <w:rFonts w:cstheme="minorHAnsi"/>
        </w:rPr>
      </w:pPr>
      <w:r w:rsidRPr="000F6FF3">
        <w:rPr>
          <w:rFonts w:cstheme="minorHAnsi"/>
        </w:rPr>
        <w:t>Help me to walk aright, more by faith, less by sight;</w:t>
      </w:r>
    </w:p>
    <w:p w14:paraId="22166540" w14:textId="2769B801" w:rsidR="00E8739A" w:rsidRPr="000F6FF3" w:rsidRDefault="00E8739A" w:rsidP="0022692D">
      <w:pPr>
        <w:spacing w:after="0" w:line="240" w:lineRule="auto"/>
        <w:jc w:val="center"/>
        <w:rPr>
          <w:rFonts w:cstheme="minorHAnsi"/>
        </w:rPr>
      </w:pPr>
      <w:r w:rsidRPr="000F6FF3">
        <w:rPr>
          <w:rFonts w:cstheme="minorHAnsi"/>
        </w:rPr>
        <w:t>Lead me with heavenly light, teach me Thy way!</w:t>
      </w:r>
      <w:r w:rsidR="00AD7533" w:rsidRPr="000F6FF3">
        <w:rPr>
          <w:rStyle w:val="EndnoteReference"/>
          <w:rFonts w:cstheme="minorHAnsi"/>
        </w:rPr>
        <w:t xml:space="preserve"> </w:t>
      </w:r>
      <w:r w:rsidR="00AD7533" w:rsidRPr="000F6FF3">
        <w:rPr>
          <w:rStyle w:val="EndnoteReference"/>
          <w:rFonts w:cstheme="minorHAnsi"/>
        </w:rPr>
        <w:endnoteReference w:id="4"/>
      </w:r>
    </w:p>
    <w:p w14:paraId="7E91C6B1" w14:textId="080D5895" w:rsidR="003A2110" w:rsidRPr="000F6FF3" w:rsidRDefault="003A2110" w:rsidP="0022692D">
      <w:pPr>
        <w:spacing w:after="0" w:line="240" w:lineRule="auto"/>
        <w:jc w:val="both"/>
        <w:rPr>
          <w:rFonts w:cstheme="minorHAnsi"/>
        </w:rPr>
      </w:pPr>
    </w:p>
    <w:p w14:paraId="5CC2F2F3" w14:textId="5AB8CCB3" w:rsidR="005C7866" w:rsidRPr="000F6FF3" w:rsidRDefault="005C7866" w:rsidP="0022692D">
      <w:pPr>
        <w:spacing w:after="0" w:line="240" w:lineRule="auto"/>
        <w:jc w:val="both"/>
        <w:rPr>
          <w:rFonts w:cstheme="minorHAnsi"/>
        </w:rPr>
      </w:pPr>
      <w:r w:rsidRPr="000F6FF3">
        <w:rPr>
          <w:rFonts w:cstheme="minorHAnsi"/>
        </w:rPr>
        <w:t>Take a deep breath.</w:t>
      </w:r>
    </w:p>
    <w:p w14:paraId="0B3C864B" w14:textId="029A2F41" w:rsidR="000424A0" w:rsidRPr="000F6FF3" w:rsidRDefault="000424A0" w:rsidP="000424A0">
      <w:pPr>
        <w:spacing w:after="0" w:line="240" w:lineRule="auto"/>
        <w:jc w:val="both"/>
        <w:rPr>
          <w:i/>
        </w:rPr>
      </w:pPr>
      <w:r w:rsidRPr="000F6FF3">
        <w:rPr>
          <w:i/>
        </w:rPr>
        <w:lastRenderedPageBreak/>
        <w:t>(If time permits, ask, “Does anyone have comments or questions about this training?</w:t>
      </w:r>
      <w:r w:rsidR="00E508C0" w:rsidRPr="000F6FF3">
        <w:rPr>
          <w:i/>
        </w:rPr>
        <w:t>”</w:t>
      </w:r>
      <w:r w:rsidRPr="000F6FF3">
        <w:rPr>
          <w:i/>
        </w:rPr>
        <w:t>)</w:t>
      </w:r>
    </w:p>
    <w:p w14:paraId="4BBB68A6" w14:textId="77777777" w:rsidR="000A488C" w:rsidRPr="000F6FF3" w:rsidRDefault="000A488C" w:rsidP="000424A0">
      <w:pPr>
        <w:spacing w:after="0" w:line="240" w:lineRule="auto"/>
        <w:jc w:val="both"/>
        <w:rPr>
          <w:i/>
        </w:rPr>
      </w:pPr>
    </w:p>
    <w:p w14:paraId="69EC0FE8" w14:textId="1C19692D" w:rsidR="00285B9A" w:rsidRPr="000F6FF3" w:rsidRDefault="003A225D" w:rsidP="0022692D">
      <w:pPr>
        <w:spacing w:after="0" w:line="240" w:lineRule="auto"/>
        <w:jc w:val="both"/>
        <w:rPr>
          <w:rFonts w:cstheme="minorHAnsi"/>
        </w:rPr>
      </w:pPr>
      <w:r w:rsidRPr="000F6FF3">
        <w:rPr>
          <w:rFonts w:cstheme="minorHAnsi"/>
          <w:b/>
        </w:rPr>
        <w:t>0:</w:t>
      </w:r>
      <w:r w:rsidR="0033653B" w:rsidRPr="000F6FF3">
        <w:rPr>
          <w:rFonts w:cstheme="minorHAnsi"/>
          <w:b/>
        </w:rPr>
        <w:t>20</w:t>
      </w:r>
      <w:r w:rsidR="00285B9A" w:rsidRPr="000F6FF3">
        <w:rPr>
          <w:rFonts w:cstheme="minorHAnsi"/>
          <w:b/>
        </w:rPr>
        <w:tab/>
        <w:t>KARIS CONFESSION</w:t>
      </w:r>
    </w:p>
    <w:p w14:paraId="202B35EA" w14:textId="77777777" w:rsidR="009F5A9B" w:rsidRPr="000F6FF3" w:rsidRDefault="009F5A9B" w:rsidP="0022692D">
      <w:pPr>
        <w:spacing w:after="0" w:line="240" w:lineRule="auto"/>
        <w:jc w:val="both"/>
        <w:rPr>
          <w:rFonts w:cstheme="minorHAnsi"/>
          <w:b/>
        </w:rPr>
      </w:pPr>
    </w:p>
    <w:p w14:paraId="34C00470" w14:textId="77777777" w:rsidR="00285B9A" w:rsidRPr="000F6FF3" w:rsidRDefault="003A225D" w:rsidP="0022692D">
      <w:pPr>
        <w:spacing w:after="0" w:line="240" w:lineRule="auto"/>
        <w:jc w:val="both"/>
        <w:rPr>
          <w:rFonts w:cstheme="minorHAnsi"/>
          <w:b/>
        </w:rPr>
      </w:pPr>
      <w:r w:rsidRPr="000F6FF3">
        <w:rPr>
          <w:rFonts w:cstheme="minorHAnsi"/>
          <w:b/>
        </w:rPr>
        <w:t>0:</w:t>
      </w:r>
      <w:r w:rsidR="0033653B" w:rsidRPr="000F6FF3">
        <w:rPr>
          <w:rFonts w:cstheme="minorHAnsi"/>
          <w:b/>
        </w:rPr>
        <w:t>21</w:t>
      </w:r>
      <w:r w:rsidR="00285B9A" w:rsidRPr="000F6FF3">
        <w:rPr>
          <w:rFonts w:cstheme="minorHAnsi"/>
          <w:b/>
        </w:rPr>
        <w:tab/>
        <w:t>TOOLBOX</w:t>
      </w:r>
    </w:p>
    <w:p w14:paraId="4576F987" w14:textId="77777777" w:rsidR="00C5711C" w:rsidRPr="000F6FF3" w:rsidRDefault="00C5711C" w:rsidP="0022692D">
      <w:pPr>
        <w:spacing w:after="0" w:line="240" w:lineRule="auto"/>
        <w:jc w:val="both"/>
        <w:rPr>
          <w:rFonts w:cstheme="minorHAnsi"/>
        </w:rPr>
      </w:pPr>
    </w:p>
    <w:p w14:paraId="004F9CC5" w14:textId="61785DC9" w:rsidR="00C5711C" w:rsidRPr="000F6FF3" w:rsidRDefault="002F2D9E" w:rsidP="0022692D">
      <w:pPr>
        <w:spacing w:after="0" w:line="240" w:lineRule="auto"/>
        <w:jc w:val="both"/>
        <w:rPr>
          <w:rFonts w:cstheme="minorHAnsi"/>
        </w:rPr>
      </w:pPr>
      <w:r w:rsidRPr="000F6FF3">
        <w:rPr>
          <w:rFonts w:cstheme="minorHAnsi"/>
        </w:rPr>
        <w:t xml:space="preserve">This month we are considering </w:t>
      </w:r>
      <w:r w:rsidR="00126E48" w:rsidRPr="000F6FF3">
        <w:rPr>
          <w:rFonts w:cstheme="minorHAnsi"/>
        </w:rPr>
        <w:t xml:space="preserve">KF </w:t>
      </w:r>
      <w:r w:rsidRPr="000F6FF3">
        <w:rPr>
          <w:rFonts w:cstheme="minorHAnsi"/>
        </w:rPr>
        <w:t>Confession 2</w:t>
      </w:r>
      <w:r w:rsidR="00C36F58" w:rsidRPr="000F6FF3">
        <w:rPr>
          <w:rFonts w:cstheme="minorHAnsi"/>
        </w:rPr>
        <w:t xml:space="preserve">: </w:t>
      </w:r>
    </w:p>
    <w:p w14:paraId="421BC854" w14:textId="77777777" w:rsidR="00565313" w:rsidRPr="000F6FF3" w:rsidRDefault="00565313" w:rsidP="0022692D">
      <w:pPr>
        <w:spacing w:after="0" w:line="240" w:lineRule="auto"/>
        <w:jc w:val="both"/>
        <w:rPr>
          <w:rFonts w:cstheme="minorHAnsi"/>
        </w:rPr>
      </w:pPr>
    </w:p>
    <w:p w14:paraId="3187527D" w14:textId="2665D762" w:rsidR="001F4CE5" w:rsidRPr="000F6FF3" w:rsidRDefault="001F4CE5" w:rsidP="0022692D">
      <w:pPr>
        <w:spacing w:after="0" w:line="240" w:lineRule="auto"/>
        <w:jc w:val="center"/>
        <w:rPr>
          <w:rFonts w:cstheme="minorHAnsi"/>
        </w:rPr>
      </w:pPr>
      <w:r w:rsidRPr="000F6FF3">
        <w:rPr>
          <w:rFonts w:cstheme="minorHAnsi"/>
        </w:rPr>
        <w:t xml:space="preserve">We abandoned the glory that was ours, </w:t>
      </w:r>
      <w:r w:rsidR="00B30BEC" w:rsidRPr="000F6FF3">
        <w:rPr>
          <w:rFonts w:cstheme="minorHAnsi"/>
        </w:rPr>
        <w:t>designed for us by our Creator.</w:t>
      </w:r>
    </w:p>
    <w:p w14:paraId="58C74836" w14:textId="77777777" w:rsidR="001F4CE5" w:rsidRPr="000F6FF3" w:rsidRDefault="001F4CE5" w:rsidP="0022692D">
      <w:pPr>
        <w:spacing w:after="0" w:line="240" w:lineRule="auto"/>
        <w:jc w:val="both"/>
        <w:rPr>
          <w:rFonts w:cstheme="minorHAnsi"/>
        </w:rPr>
      </w:pPr>
    </w:p>
    <w:p w14:paraId="47795A63" w14:textId="113FD86A" w:rsidR="00542126" w:rsidRPr="000F6FF3" w:rsidRDefault="003A225D" w:rsidP="0022692D">
      <w:pPr>
        <w:spacing w:after="0" w:line="240" w:lineRule="auto"/>
        <w:jc w:val="both"/>
        <w:rPr>
          <w:rFonts w:cstheme="minorHAnsi"/>
        </w:rPr>
      </w:pPr>
      <w:r w:rsidRPr="000F6FF3">
        <w:rPr>
          <w:rFonts w:cstheme="minorHAnsi"/>
        </w:rPr>
        <w:t>For this meeting</w:t>
      </w:r>
      <w:r w:rsidR="00E641C8" w:rsidRPr="000F6FF3">
        <w:rPr>
          <w:rFonts w:cstheme="minorHAnsi"/>
        </w:rPr>
        <w:t>,</w:t>
      </w:r>
      <w:r w:rsidR="00866F09" w:rsidRPr="000F6FF3">
        <w:rPr>
          <w:rFonts w:cstheme="minorHAnsi"/>
        </w:rPr>
        <w:t xml:space="preserve"> you might</w:t>
      </w:r>
      <w:r w:rsidR="00730C13" w:rsidRPr="000F6FF3">
        <w:rPr>
          <w:rFonts w:cstheme="minorHAnsi"/>
        </w:rPr>
        <w:t xml:space="preserve"> want to</w:t>
      </w:r>
      <w:r w:rsidR="00C36F58" w:rsidRPr="000F6FF3">
        <w:rPr>
          <w:rFonts w:cstheme="minorHAnsi"/>
        </w:rPr>
        <w:t xml:space="preserve"> have your </w:t>
      </w:r>
      <w:r w:rsidR="00C36F58" w:rsidRPr="000F6FF3">
        <w:rPr>
          <w:rFonts w:cstheme="minorHAnsi"/>
          <w:b/>
        </w:rPr>
        <w:t>Two Paths</w:t>
      </w:r>
      <w:r w:rsidR="00542126" w:rsidRPr="000F6FF3">
        <w:rPr>
          <w:rFonts w:cstheme="minorHAnsi"/>
          <w:b/>
        </w:rPr>
        <w:t xml:space="preserve"> </w:t>
      </w:r>
      <w:r w:rsidR="00FE4C53" w:rsidRPr="000F6FF3">
        <w:rPr>
          <w:rFonts w:cstheme="minorHAnsi"/>
          <w:b/>
        </w:rPr>
        <w:t>Flowc</w:t>
      </w:r>
      <w:r w:rsidR="00C36F58" w:rsidRPr="000F6FF3">
        <w:rPr>
          <w:rFonts w:cstheme="minorHAnsi"/>
          <w:b/>
        </w:rPr>
        <w:t>hart</w:t>
      </w:r>
      <w:r w:rsidR="00542126" w:rsidRPr="000F6FF3">
        <w:rPr>
          <w:rFonts w:cstheme="minorHAnsi"/>
        </w:rPr>
        <w:t xml:space="preserve"> handy.</w:t>
      </w:r>
    </w:p>
    <w:p w14:paraId="158D6973" w14:textId="77777777" w:rsidR="00C5711C" w:rsidRPr="000F6FF3" w:rsidRDefault="00C5711C" w:rsidP="0022692D">
      <w:pPr>
        <w:spacing w:after="0" w:line="240" w:lineRule="auto"/>
        <w:jc w:val="both"/>
        <w:rPr>
          <w:rFonts w:cstheme="minorHAnsi"/>
        </w:rPr>
      </w:pPr>
    </w:p>
    <w:p w14:paraId="11CB9E78" w14:textId="50A72A68" w:rsidR="00C5711C" w:rsidRPr="000F6FF3" w:rsidRDefault="00542126" w:rsidP="0022692D">
      <w:pPr>
        <w:spacing w:after="0" w:line="240" w:lineRule="auto"/>
        <w:jc w:val="both"/>
        <w:rPr>
          <w:rFonts w:cstheme="minorHAnsi"/>
        </w:rPr>
      </w:pPr>
      <w:r w:rsidRPr="000F6FF3">
        <w:rPr>
          <w:rFonts w:cstheme="minorHAnsi"/>
        </w:rPr>
        <w:t>Our only</w:t>
      </w:r>
      <w:r w:rsidR="00C36F58" w:rsidRPr="000F6FF3">
        <w:rPr>
          <w:rFonts w:cstheme="minorHAnsi"/>
        </w:rPr>
        <w:t xml:space="preserve"> hope of recovery is in Jesus. </w:t>
      </w:r>
      <w:r w:rsidRPr="000F6FF3">
        <w:rPr>
          <w:rFonts w:cstheme="minorHAnsi"/>
        </w:rPr>
        <w:t>He gives us an alterna</w:t>
      </w:r>
      <w:r w:rsidR="00C36F58" w:rsidRPr="000F6FF3">
        <w:rPr>
          <w:rFonts w:cstheme="minorHAnsi"/>
        </w:rPr>
        <w:t>tive to worship</w:t>
      </w:r>
      <w:r w:rsidR="00947039" w:rsidRPr="000F6FF3">
        <w:rPr>
          <w:rFonts w:cstheme="minorHAnsi"/>
        </w:rPr>
        <w:t>p</w:t>
      </w:r>
      <w:r w:rsidR="00C36F58" w:rsidRPr="000F6FF3">
        <w:rPr>
          <w:rFonts w:cstheme="minorHAnsi"/>
        </w:rPr>
        <w:t>ing our fears</w:t>
      </w:r>
      <w:r w:rsidR="003A225D" w:rsidRPr="000F6FF3">
        <w:rPr>
          <w:rFonts w:cstheme="minorHAnsi"/>
        </w:rPr>
        <w:t xml:space="preserve"> and </w:t>
      </w:r>
      <w:r w:rsidR="00834A75" w:rsidRPr="000F6FF3">
        <w:rPr>
          <w:rFonts w:cstheme="minorHAnsi"/>
        </w:rPr>
        <w:t xml:space="preserve">obeying our </w:t>
      </w:r>
      <w:r w:rsidR="003A225D" w:rsidRPr="000F6FF3">
        <w:rPr>
          <w:rFonts w:cstheme="minorHAnsi"/>
        </w:rPr>
        <w:t>compulsions</w:t>
      </w:r>
      <w:r w:rsidR="00C36F58" w:rsidRPr="000F6FF3">
        <w:rPr>
          <w:rFonts w:cstheme="minorHAnsi"/>
        </w:rPr>
        <w:t xml:space="preserve">. </w:t>
      </w:r>
      <w:r w:rsidRPr="000F6FF3">
        <w:rPr>
          <w:rFonts w:cstheme="minorHAnsi"/>
        </w:rPr>
        <w:t xml:space="preserve">It is His resurrection, His example, and His love that </w:t>
      </w:r>
      <w:r w:rsidR="008C5FAE" w:rsidRPr="000F6FF3">
        <w:rPr>
          <w:rFonts w:cstheme="minorHAnsi"/>
        </w:rPr>
        <w:t>empower us to courageously</w:t>
      </w:r>
      <w:r w:rsidRPr="000F6FF3">
        <w:rPr>
          <w:rFonts w:cstheme="minorHAnsi"/>
        </w:rPr>
        <w:t xml:space="preserve"> </w:t>
      </w:r>
      <w:r w:rsidR="008C5FAE" w:rsidRPr="000F6FF3">
        <w:rPr>
          <w:rFonts w:cstheme="minorHAnsi"/>
        </w:rPr>
        <w:t xml:space="preserve">learn </w:t>
      </w:r>
      <w:r w:rsidRPr="000F6FF3">
        <w:rPr>
          <w:rFonts w:cstheme="minorHAnsi"/>
        </w:rPr>
        <w:t xml:space="preserve">to </w:t>
      </w:r>
      <w:r w:rsidR="00834A75" w:rsidRPr="000F6FF3">
        <w:rPr>
          <w:rFonts w:cstheme="minorHAnsi"/>
        </w:rPr>
        <w:t>be</w:t>
      </w:r>
      <w:r w:rsidR="009F5A9B" w:rsidRPr="000F6FF3">
        <w:rPr>
          <w:rFonts w:cstheme="minorHAnsi"/>
        </w:rPr>
        <w:t xml:space="preserve"> </w:t>
      </w:r>
      <w:r w:rsidR="00C36F58" w:rsidRPr="000F6FF3">
        <w:rPr>
          <w:rFonts w:cstheme="minorHAnsi"/>
        </w:rPr>
        <w:t>people</w:t>
      </w:r>
      <w:r w:rsidR="00834A75" w:rsidRPr="000F6FF3">
        <w:rPr>
          <w:rFonts w:cstheme="minorHAnsi"/>
        </w:rPr>
        <w:t xml:space="preserve"> of no fear</w:t>
      </w:r>
      <w:r w:rsidR="00C36F58" w:rsidRPr="000F6FF3">
        <w:rPr>
          <w:rFonts w:cstheme="minorHAnsi"/>
        </w:rPr>
        <w:t xml:space="preserve">. </w:t>
      </w:r>
      <w:r w:rsidRPr="000F6FF3">
        <w:rPr>
          <w:rFonts w:cstheme="minorHAnsi"/>
        </w:rPr>
        <w:t>To follow Christ’s example</w:t>
      </w:r>
      <w:r w:rsidR="008B6AE2" w:rsidRPr="000F6FF3">
        <w:rPr>
          <w:rFonts w:cstheme="minorHAnsi"/>
        </w:rPr>
        <w:t>,</w:t>
      </w:r>
      <w:r w:rsidRPr="000F6FF3">
        <w:rPr>
          <w:rFonts w:cstheme="minorHAnsi"/>
        </w:rPr>
        <w:t xml:space="preserve"> we mu</w:t>
      </w:r>
      <w:r w:rsidR="00C36F58" w:rsidRPr="000F6FF3">
        <w:rPr>
          <w:rFonts w:cstheme="minorHAnsi"/>
        </w:rPr>
        <w:t xml:space="preserve">st </w:t>
      </w:r>
      <w:r w:rsidR="00C1561B" w:rsidRPr="000F6FF3">
        <w:rPr>
          <w:rFonts w:cstheme="minorHAnsi"/>
        </w:rPr>
        <w:t xml:space="preserve">courageously </w:t>
      </w:r>
      <w:r w:rsidR="00C36F58" w:rsidRPr="000F6FF3">
        <w:rPr>
          <w:rFonts w:cstheme="minorHAnsi"/>
        </w:rPr>
        <w:t xml:space="preserve">learn to love. </w:t>
      </w:r>
      <w:r w:rsidRPr="000F6FF3">
        <w:rPr>
          <w:rFonts w:cstheme="minorHAnsi"/>
        </w:rPr>
        <w:t>There is no other way</w:t>
      </w:r>
      <w:r w:rsidR="00C5711C" w:rsidRPr="000F6FF3">
        <w:rPr>
          <w:rFonts w:cstheme="minorHAnsi"/>
        </w:rPr>
        <w:t xml:space="preserve"> to follow Him. T</w:t>
      </w:r>
      <w:r w:rsidRPr="000F6FF3">
        <w:rPr>
          <w:rFonts w:cstheme="minorHAnsi"/>
        </w:rPr>
        <w:t>hankfully</w:t>
      </w:r>
      <w:r w:rsidR="008B6AE2" w:rsidRPr="000F6FF3">
        <w:rPr>
          <w:rFonts w:cstheme="minorHAnsi"/>
        </w:rPr>
        <w:t>,</w:t>
      </w:r>
      <w:r w:rsidRPr="000F6FF3">
        <w:rPr>
          <w:rFonts w:cstheme="minorHAnsi"/>
        </w:rPr>
        <w:t xml:space="preserve"> we have the </w:t>
      </w:r>
      <w:r w:rsidR="00FA3610" w:rsidRPr="000F6FF3">
        <w:rPr>
          <w:rFonts w:cstheme="minorHAnsi"/>
        </w:rPr>
        <w:t>Bible</w:t>
      </w:r>
      <w:r w:rsidR="00C1561B" w:rsidRPr="000F6FF3">
        <w:rPr>
          <w:rFonts w:cstheme="minorHAnsi"/>
        </w:rPr>
        <w:t>,</w:t>
      </w:r>
      <w:r w:rsidRPr="000F6FF3">
        <w:rPr>
          <w:rFonts w:cstheme="minorHAnsi"/>
        </w:rPr>
        <w:t xml:space="preserve"> the Holy Spirit</w:t>
      </w:r>
      <w:r w:rsidR="00C1561B" w:rsidRPr="000F6FF3">
        <w:rPr>
          <w:rFonts w:cstheme="minorHAnsi"/>
        </w:rPr>
        <w:t>,</w:t>
      </w:r>
      <w:r w:rsidR="001D57A1" w:rsidRPr="000F6FF3">
        <w:rPr>
          <w:rFonts w:cstheme="minorHAnsi"/>
        </w:rPr>
        <w:t xml:space="preserve"> and a community of </w:t>
      </w:r>
      <w:r w:rsidR="001631A6" w:rsidRPr="000F6FF3">
        <w:rPr>
          <w:rFonts w:cstheme="minorHAnsi"/>
        </w:rPr>
        <w:t>fellow</w:t>
      </w:r>
      <w:r w:rsidR="001D57A1" w:rsidRPr="000F6FF3">
        <w:rPr>
          <w:rFonts w:cstheme="minorHAnsi"/>
        </w:rPr>
        <w:t xml:space="preserve"> believers</w:t>
      </w:r>
      <w:r w:rsidRPr="000F6FF3">
        <w:rPr>
          <w:rFonts w:cstheme="minorHAnsi"/>
        </w:rPr>
        <w:t xml:space="preserve"> to</w:t>
      </w:r>
      <w:r w:rsidR="00FE4C53" w:rsidRPr="000F6FF3">
        <w:rPr>
          <w:rFonts w:cstheme="minorHAnsi"/>
        </w:rPr>
        <w:t xml:space="preserve"> </w:t>
      </w:r>
      <w:r w:rsidR="001631A6" w:rsidRPr="000F6FF3">
        <w:rPr>
          <w:rFonts w:cstheme="minorHAnsi"/>
        </w:rPr>
        <w:t xml:space="preserve">help us </w:t>
      </w:r>
      <w:r w:rsidR="00FE4C53" w:rsidRPr="000F6FF3">
        <w:rPr>
          <w:rFonts w:cstheme="minorHAnsi"/>
        </w:rPr>
        <w:t xml:space="preserve">heal </w:t>
      </w:r>
      <w:r w:rsidR="00FA3610" w:rsidRPr="000F6FF3">
        <w:rPr>
          <w:rFonts w:cstheme="minorHAnsi"/>
        </w:rPr>
        <w:t xml:space="preserve">and </w:t>
      </w:r>
      <w:r w:rsidRPr="000F6FF3">
        <w:rPr>
          <w:rFonts w:cstheme="minorHAnsi"/>
        </w:rPr>
        <w:t>teach us</w:t>
      </w:r>
      <w:r w:rsidR="001D57A1" w:rsidRPr="000F6FF3">
        <w:rPr>
          <w:rFonts w:cstheme="minorHAnsi"/>
        </w:rPr>
        <w:t xml:space="preserve"> how</w:t>
      </w:r>
      <w:r w:rsidR="00C1561B" w:rsidRPr="000F6FF3">
        <w:rPr>
          <w:rFonts w:cstheme="minorHAnsi"/>
        </w:rPr>
        <w:t xml:space="preserve"> to love</w:t>
      </w:r>
      <w:r w:rsidRPr="000F6FF3">
        <w:rPr>
          <w:rFonts w:cstheme="minorHAnsi"/>
        </w:rPr>
        <w:t>.</w:t>
      </w:r>
      <w:r w:rsidR="00C12318" w:rsidRPr="000F6FF3">
        <w:rPr>
          <w:rFonts w:cstheme="minorHAnsi"/>
        </w:rPr>
        <w:t xml:space="preserve"> </w:t>
      </w:r>
    </w:p>
    <w:p w14:paraId="0D6833D8" w14:textId="77777777" w:rsidR="00C1561B" w:rsidRPr="000F6FF3" w:rsidRDefault="00C1561B" w:rsidP="0022692D">
      <w:pPr>
        <w:spacing w:after="0" w:line="240" w:lineRule="auto"/>
        <w:jc w:val="both"/>
        <w:rPr>
          <w:rFonts w:cstheme="minorHAnsi"/>
        </w:rPr>
      </w:pPr>
    </w:p>
    <w:p w14:paraId="4B8B0961" w14:textId="77777777" w:rsidR="00542126" w:rsidRPr="000F6FF3" w:rsidRDefault="00542126" w:rsidP="0022692D">
      <w:pPr>
        <w:spacing w:after="0" w:line="240" w:lineRule="auto"/>
        <w:jc w:val="both"/>
        <w:rPr>
          <w:rFonts w:cstheme="minorHAnsi"/>
        </w:rPr>
      </w:pPr>
      <w:r w:rsidRPr="000F6FF3">
        <w:rPr>
          <w:rFonts w:cstheme="minorHAnsi"/>
        </w:rPr>
        <w:t>Let’s review some</w:t>
      </w:r>
      <w:r w:rsidR="00730C13" w:rsidRPr="000F6FF3">
        <w:rPr>
          <w:rFonts w:cstheme="minorHAnsi"/>
        </w:rPr>
        <w:t xml:space="preserve"> of our KF</w:t>
      </w:r>
      <w:r w:rsidR="00834A75" w:rsidRPr="000F6FF3">
        <w:rPr>
          <w:rFonts w:cstheme="minorHAnsi"/>
        </w:rPr>
        <w:t xml:space="preserve"> tools.</w:t>
      </w:r>
    </w:p>
    <w:p w14:paraId="2FF3B963" w14:textId="2D276EC8" w:rsidR="00C5711C" w:rsidRPr="000F6FF3" w:rsidRDefault="00C5711C" w:rsidP="0022692D">
      <w:pPr>
        <w:spacing w:after="0" w:line="240" w:lineRule="auto"/>
        <w:jc w:val="both"/>
        <w:rPr>
          <w:rFonts w:cstheme="minorHAnsi"/>
        </w:rPr>
      </w:pPr>
    </w:p>
    <w:p w14:paraId="341BDB10" w14:textId="4480A037" w:rsidR="00C5711C" w:rsidRPr="000F6FF3" w:rsidRDefault="00604557" w:rsidP="0022692D">
      <w:pPr>
        <w:pStyle w:val="ListParagraph"/>
        <w:numPr>
          <w:ilvl w:val="0"/>
          <w:numId w:val="9"/>
        </w:numPr>
        <w:tabs>
          <w:tab w:val="left" w:pos="357"/>
        </w:tabs>
        <w:spacing w:after="0" w:line="240" w:lineRule="auto"/>
        <w:ind w:left="0" w:firstLine="0"/>
        <w:jc w:val="both"/>
        <w:rPr>
          <w:rFonts w:cstheme="minorHAnsi"/>
          <w:b/>
        </w:rPr>
      </w:pPr>
      <w:r w:rsidRPr="000F6FF3">
        <w:rPr>
          <w:rFonts w:cstheme="minorHAnsi"/>
          <w:b/>
        </w:rPr>
        <w:t>The Meeting Preparation Guide</w:t>
      </w:r>
      <w:r w:rsidR="0089581A" w:rsidRPr="000F6FF3">
        <w:rPr>
          <w:rFonts w:cstheme="minorHAnsi"/>
          <w:b/>
        </w:rPr>
        <w:t xml:space="preserve"> </w:t>
      </w:r>
    </w:p>
    <w:p w14:paraId="4F19D560" w14:textId="3CDFC207" w:rsidR="001F4CE5" w:rsidRPr="000F6FF3" w:rsidRDefault="001F4CE5" w:rsidP="0022692D">
      <w:pPr>
        <w:tabs>
          <w:tab w:val="left" w:pos="357"/>
        </w:tabs>
        <w:spacing w:after="0" w:line="240" w:lineRule="auto"/>
        <w:ind w:left="357"/>
        <w:jc w:val="both"/>
        <w:rPr>
          <w:rFonts w:cstheme="minorHAnsi"/>
        </w:rPr>
      </w:pPr>
      <w:bookmarkStart w:id="2" w:name="_Hlk481655752"/>
      <w:bookmarkStart w:id="3" w:name="_Hlk481656154"/>
      <w:r w:rsidRPr="000F6FF3">
        <w:rPr>
          <w:rFonts w:cstheme="minorHAnsi"/>
        </w:rPr>
        <w:t xml:space="preserve">Someone pointed out that the </w:t>
      </w:r>
      <w:r w:rsidRPr="000F6FF3">
        <w:rPr>
          <w:rFonts w:cstheme="minorHAnsi"/>
          <w:b/>
        </w:rPr>
        <w:t>Meeting Preparation Guide</w:t>
      </w:r>
      <w:r w:rsidRPr="000F6FF3">
        <w:rPr>
          <w:rFonts w:cstheme="minorHAnsi"/>
        </w:rPr>
        <w:t xml:space="preserve"> is like a progress chart </w:t>
      </w:r>
      <w:r w:rsidR="004178F9" w:rsidRPr="000F6FF3">
        <w:rPr>
          <w:rFonts w:cstheme="minorHAnsi"/>
        </w:rPr>
        <w:t>that</w:t>
      </w:r>
      <w:r w:rsidR="00481DBA" w:rsidRPr="000F6FF3">
        <w:rPr>
          <w:rFonts w:cstheme="minorHAnsi"/>
        </w:rPr>
        <w:t xml:space="preserve"> measure</w:t>
      </w:r>
      <w:r w:rsidR="00D071CE" w:rsidRPr="000F6FF3">
        <w:rPr>
          <w:rFonts w:cstheme="minorHAnsi"/>
        </w:rPr>
        <w:t>s</w:t>
      </w:r>
      <w:r w:rsidRPr="000F6FF3">
        <w:rPr>
          <w:rFonts w:cstheme="minorHAnsi"/>
        </w:rPr>
        <w:t xml:space="preserve"> how far we have come and how much we still need to grow. That’s one reason why the guide is so valuable. As you fill out the guide, you </w:t>
      </w:r>
      <w:r w:rsidR="009467F2" w:rsidRPr="000F6FF3">
        <w:rPr>
          <w:rFonts w:cstheme="minorHAnsi"/>
        </w:rPr>
        <w:t xml:space="preserve">learn to tell your real story, and you </w:t>
      </w:r>
      <w:r w:rsidRPr="000F6FF3">
        <w:rPr>
          <w:rFonts w:cstheme="minorHAnsi"/>
        </w:rPr>
        <w:t xml:space="preserve">may experience more peace because you are </w:t>
      </w:r>
      <w:r w:rsidR="00D33580" w:rsidRPr="000F6FF3">
        <w:rPr>
          <w:rFonts w:cstheme="minorHAnsi"/>
        </w:rPr>
        <w:t>getting</w:t>
      </w:r>
      <w:r w:rsidRPr="000F6FF3">
        <w:rPr>
          <w:rFonts w:cstheme="minorHAnsi"/>
        </w:rPr>
        <w:t xml:space="preserve"> in touch with reality</w:t>
      </w:r>
      <w:r w:rsidR="00686527" w:rsidRPr="000F6FF3">
        <w:rPr>
          <w:rFonts w:cstheme="minorHAnsi"/>
        </w:rPr>
        <w:t>.</w:t>
      </w:r>
      <w:r w:rsidR="008203D8" w:rsidRPr="000F6FF3">
        <w:rPr>
          <w:rFonts w:cstheme="minorHAnsi"/>
        </w:rPr>
        <w:t xml:space="preserve"> </w:t>
      </w:r>
      <w:bookmarkStart w:id="4" w:name="_Hlk512258054"/>
      <w:r w:rsidR="00D071CE" w:rsidRPr="000F6FF3">
        <w:rPr>
          <w:rFonts w:cstheme="minorHAnsi"/>
        </w:rPr>
        <w:t xml:space="preserve">The guide helps you celebrate your progress and </w:t>
      </w:r>
      <w:r w:rsidR="00F52186" w:rsidRPr="000F6FF3">
        <w:rPr>
          <w:rFonts w:cstheme="minorHAnsi"/>
        </w:rPr>
        <w:t>admit</w:t>
      </w:r>
      <w:r w:rsidR="00D071CE" w:rsidRPr="000F6FF3">
        <w:rPr>
          <w:rFonts w:cstheme="minorHAnsi"/>
        </w:rPr>
        <w:t xml:space="preserve"> where you need more training</w:t>
      </w:r>
      <w:r w:rsidR="00F52186" w:rsidRPr="000F6FF3">
        <w:rPr>
          <w:rFonts w:cstheme="minorHAnsi"/>
        </w:rPr>
        <w:t xml:space="preserve">. Sharing what you </w:t>
      </w:r>
      <w:r w:rsidR="004830BC" w:rsidRPr="000F6FF3">
        <w:rPr>
          <w:rFonts w:cstheme="minorHAnsi"/>
        </w:rPr>
        <w:t>learn about yourself</w:t>
      </w:r>
      <w:r w:rsidRPr="000F6FF3">
        <w:rPr>
          <w:rFonts w:cstheme="minorHAnsi"/>
        </w:rPr>
        <w:t xml:space="preserve"> </w:t>
      </w:r>
      <w:bookmarkEnd w:id="4"/>
      <w:r w:rsidR="004830BC" w:rsidRPr="000F6FF3">
        <w:rPr>
          <w:rFonts w:cstheme="minorHAnsi"/>
        </w:rPr>
        <w:t>is</w:t>
      </w:r>
      <w:r w:rsidRPr="000F6FF3">
        <w:rPr>
          <w:rFonts w:cstheme="minorHAnsi"/>
        </w:rPr>
        <w:t xml:space="preserve"> a confession to God and to the group</w:t>
      </w:r>
      <w:r w:rsidR="00686527" w:rsidRPr="000F6FF3">
        <w:rPr>
          <w:rFonts w:cstheme="minorHAnsi"/>
        </w:rPr>
        <w:t>. Genuine confession</w:t>
      </w:r>
      <w:r w:rsidRPr="000F6FF3">
        <w:rPr>
          <w:rFonts w:cstheme="minorHAnsi"/>
        </w:rPr>
        <w:t xml:space="preserve"> strengthens the True Self. Be sure to keep your finished guides so that one day you can look back and see how far you have come.</w:t>
      </w:r>
    </w:p>
    <w:bookmarkEnd w:id="2"/>
    <w:bookmarkEnd w:id="3"/>
    <w:p w14:paraId="7CC6F219" w14:textId="5EB6BFAF" w:rsidR="00726275" w:rsidRPr="000F6FF3" w:rsidRDefault="00726275" w:rsidP="0022692D">
      <w:pPr>
        <w:spacing w:after="0" w:line="240" w:lineRule="auto"/>
        <w:jc w:val="both"/>
        <w:rPr>
          <w:rFonts w:cstheme="minorHAnsi"/>
          <w:b/>
        </w:rPr>
      </w:pPr>
    </w:p>
    <w:p w14:paraId="3682E944" w14:textId="15E9D5E7" w:rsidR="00C5711C" w:rsidRPr="000F6FF3" w:rsidRDefault="00947039" w:rsidP="0022692D">
      <w:pPr>
        <w:pStyle w:val="ListParagraph"/>
        <w:numPr>
          <w:ilvl w:val="0"/>
          <w:numId w:val="9"/>
        </w:numPr>
        <w:tabs>
          <w:tab w:val="left" w:pos="357"/>
        </w:tabs>
        <w:spacing w:after="0" w:line="240" w:lineRule="auto"/>
        <w:ind w:left="0" w:firstLine="0"/>
        <w:jc w:val="both"/>
        <w:rPr>
          <w:rFonts w:cstheme="minorHAnsi"/>
        </w:rPr>
      </w:pPr>
      <w:r w:rsidRPr="000F6FF3">
        <w:rPr>
          <w:rFonts w:cstheme="minorHAnsi"/>
          <w:b/>
        </w:rPr>
        <w:t>Our</w:t>
      </w:r>
      <w:r w:rsidR="0098300F" w:rsidRPr="000F6FF3">
        <w:rPr>
          <w:rFonts w:cstheme="minorHAnsi"/>
          <w:b/>
        </w:rPr>
        <w:t xml:space="preserve"> </w:t>
      </w:r>
      <w:r w:rsidR="005108D9" w:rsidRPr="000F6FF3">
        <w:rPr>
          <w:rFonts w:cstheme="minorHAnsi"/>
          <w:b/>
        </w:rPr>
        <w:t>m</w:t>
      </w:r>
      <w:r w:rsidR="00FA3610" w:rsidRPr="000F6FF3">
        <w:rPr>
          <w:rFonts w:cstheme="minorHAnsi"/>
          <w:b/>
        </w:rPr>
        <w:t>anuals</w:t>
      </w:r>
    </w:p>
    <w:p w14:paraId="00F4D4B1" w14:textId="1446F350" w:rsidR="00190695" w:rsidRPr="000F6FF3" w:rsidRDefault="0050763C" w:rsidP="0022692D">
      <w:pPr>
        <w:spacing w:after="0" w:line="240" w:lineRule="auto"/>
        <w:ind w:left="357"/>
        <w:jc w:val="both"/>
        <w:rPr>
          <w:shd w:val="clear" w:color="auto" w:fill="FFFFFF"/>
        </w:rPr>
      </w:pPr>
      <w:r w:rsidRPr="000F6FF3">
        <w:rPr>
          <w:rFonts w:cstheme="minorHAnsi"/>
        </w:rPr>
        <w:t>The Bible and the book</w:t>
      </w:r>
      <w:r w:rsidRPr="000F6FF3">
        <w:rPr>
          <w:rFonts w:cstheme="minorHAnsi"/>
          <w:i/>
        </w:rPr>
        <w:t xml:space="preserve"> Neurosis and Human Growth</w:t>
      </w:r>
      <w:r w:rsidR="00C264AB" w:rsidRPr="000F6FF3">
        <w:rPr>
          <w:rFonts w:cstheme="minorHAnsi"/>
          <w:i/>
        </w:rPr>
        <w:t xml:space="preserve"> </w:t>
      </w:r>
      <w:r w:rsidR="00C5711C" w:rsidRPr="000F6FF3">
        <w:rPr>
          <w:rFonts w:cstheme="minorHAnsi"/>
        </w:rPr>
        <w:t>are our manuals</w:t>
      </w:r>
      <w:r w:rsidR="00270985" w:rsidRPr="000F6FF3">
        <w:rPr>
          <w:rFonts w:cstheme="minorHAnsi"/>
        </w:rPr>
        <w:t xml:space="preserve"> in </w:t>
      </w:r>
      <w:r w:rsidR="002B2A36" w:rsidRPr="000F6FF3">
        <w:rPr>
          <w:rFonts w:cstheme="minorHAnsi"/>
        </w:rPr>
        <w:t>KF.</w:t>
      </w:r>
      <w:r w:rsidR="002B2A36" w:rsidRPr="000F6FF3">
        <w:rPr>
          <w:rStyle w:val="EndnoteReference"/>
          <w:rFonts w:cstheme="minorHAnsi"/>
        </w:rPr>
        <w:endnoteReference w:id="5"/>
      </w:r>
      <w:r w:rsidR="002B2A36" w:rsidRPr="000F6FF3">
        <w:rPr>
          <w:rFonts w:cstheme="minorHAnsi"/>
        </w:rPr>
        <w:t xml:space="preserve"> </w:t>
      </w:r>
      <w:bookmarkStart w:id="5" w:name="_Hlk481655802"/>
      <w:r w:rsidR="00190695" w:rsidRPr="000F6FF3">
        <w:rPr>
          <w:shd w:val="clear" w:color="auto" w:fill="FFFFFF"/>
        </w:rPr>
        <w:t xml:space="preserve">When you read your Bible, consider how </w:t>
      </w:r>
      <w:bookmarkStart w:id="6" w:name="_Hlk133999957"/>
      <w:r w:rsidR="00FB1C9E" w:rsidRPr="000F6FF3">
        <w:rPr>
          <w:shd w:val="clear" w:color="auto" w:fill="FFFFFF"/>
        </w:rPr>
        <w:t>what you</w:t>
      </w:r>
      <w:r w:rsidR="00947039" w:rsidRPr="000F6FF3">
        <w:rPr>
          <w:shd w:val="clear" w:color="auto" w:fill="FFFFFF"/>
        </w:rPr>
        <w:t xml:space="preserve"> are</w:t>
      </w:r>
      <w:r w:rsidR="00FB1C9E" w:rsidRPr="000F6FF3">
        <w:rPr>
          <w:shd w:val="clear" w:color="auto" w:fill="FFFFFF"/>
        </w:rPr>
        <w:t xml:space="preserve"> read</w:t>
      </w:r>
      <w:r w:rsidR="00947039" w:rsidRPr="000F6FF3">
        <w:rPr>
          <w:shd w:val="clear" w:color="auto" w:fill="FFFFFF"/>
        </w:rPr>
        <w:t>ing</w:t>
      </w:r>
      <w:r w:rsidR="00FB1C9E" w:rsidRPr="000F6FF3">
        <w:rPr>
          <w:shd w:val="clear" w:color="auto" w:fill="FFFFFF"/>
        </w:rPr>
        <w:t xml:space="preserve"> </w:t>
      </w:r>
      <w:bookmarkEnd w:id="6"/>
      <w:r w:rsidR="00190695" w:rsidRPr="000F6FF3">
        <w:rPr>
          <w:shd w:val="clear" w:color="auto" w:fill="FFFFFF"/>
        </w:rPr>
        <w:t>brings into spiritual perspective Dr. Horney's description of our battle with neurosis.</w:t>
      </w:r>
      <w:bookmarkEnd w:id="5"/>
    </w:p>
    <w:p w14:paraId="01B41864" w14:textId="77777777" w:rsidR="00190695" w:rsidRPr="000F6FF3" w:rsidRDefault="00190695" w:rsidP="0022692D">
      <w:pPr>
        <w:spacing w:after="0" w:line="240" w:lineRule="auto"/>
        <w:jc w:val="both"/>
      </w:pPr>
    </w:p>
    <w:p w14:paraId="72F02C48" w14:textId="332A831E" w:rsidR="00061397" w:rsidRPr="000F6FF3" w:rsidRDefault="0098300F" w:rsidP="0022692D">
      <w:pPr>
        <w:pStyle w:val="ListParagraph"/>
        <w:numPr>
          <w:ilvl w:val="0"/>
          <w:numId w:val="9"/>
        </w:numPr>
        <w:tabs>
          <w:tab w:val="left" w:pos="357"/>
        </w:tabs>
        <w:spacing w:after="0" w:line="240" w:lineRule="auto"/>
        <w:ind w:left="0" w:firstLine="0"/>
        <w:jc w:val="both"/>
        <w:rPr>
          <w:rFonts w:cstheme="minorHAnsi"/>
          <w:b/>
        </w:rPr>
      </w:pPr>
      <w:r w:rsidRPr="000F6FF3">
        <w:rPr>
          <w:rFonts w:cstheme="minorHAnsi"/>
          <w:b/>
        </w:rPr>
        <w:t xml:space="preserve">Mindfulness </w:t>
      </w:r>
      <w:r w:rsidR="00FA3610" w:rsidRPr="000F6FF3">
        <w:rPr>
          <w:rFonts w:cstheme="minorHAnsi"/>
          <w:b/>
        </w:rPr>
        <w:t xml:space="preserve">and </w:t>
      </w:r>
      <w:r w:rsidR="005108D9" w:rsidRPr="000F6FF3">
        <w:rPr>
          <w:rFonts w:cstheme="minorHAnsi"/>
          <w:b/>
        </w:rPr>
        <w:t>m</w:t>
      </w:r>
      <w:r w:rsidR="00FA3610" w:rsidRPr="000F6FF3">
        <w:rPr>
          <w:rFonts w:cstheme="minorHAnsi"/>
          <w:b/>
        </w:rPr>
        <w:t xml:space="preserve">editation </w:t>
      </w:r>
      <w:r w:rsidR="005108D9" w:rsidRPr="000F6FF3">
        <w:rPr>
          <w:rFonts w:cstheme="minorHAnsi"/>
          <w:b/>
        </w:rPr>
        <w:t>p</w:t>
      </w:r>
      <w:r w:rsidR="00FA3610" w:rsidRPr="000F6FF3">
        <w:rPr>
          <w:rFonts w:cstheme="minorHAnsi"/>
          <w:b/>
        </w:rPr>
        <w:t>ractice</w:t>
      </w:r>
    </w:p>
    <w:p w14:paraId="02DFB44E" w14:textId="2470A14D" w:rsidR="00B8022A" w:rsidRPr="000F6FF3" w:rsidRDefault="001C6024" w:rsidP="0022692D">
      <w:pPr>
        <w:spacing w:after="0" w:line="240" w:lineRule="auto"/>
        <w:ind w:left="357"/>
        <w:jc w:val="both"/>
        <w:rPr>
          <w:rFonts w:cstheme="minorHAnsi"/>
        </w:rPr>
      </w:pPr>
      <w:r w:rsidRPr="000F6FF3">
        <w:rPr>
          <w:rFonts w:cstheme="minorHAnsi"/>
        </w:rPr>
        <w:t xml:space="preserve">We are now learning the </w:t>
      </w:r>
      <w:r w:rsidR="00C158C1" w:rsidRPr="000F6FF3">
        <w:rPr>
          <w:rFonts w:cstheme="minorHAnsi"/>
          <w:b/>
        </w:rPr>
        <w:t>Maranatha Meditation</w:t>
      </w:r>
      <w:r w:rsidR="00655AF0" w:rsidRPr="000F6FF3">
        <w:rPr>
          <w:rFonts w:cstheme="minorHAnsi"/>
        </w:rPr>
        <w:t>,</w:t>
      </w:r>
      <w:r w:rsidR="004830BC" w:rsidRPr="000F6FF3">
        <w:rPr>
          <w:rFonts w:cstheme="minorHAnsi"/>
        </w:rPr>
        <w:t xml:space="preserve"> </w:t>
      </w:r>
      <w:r w:rsidR="00655AF0" w:rsidRPr="000F6FF3">
        <w:rPr>
          <w:rFonts w:cstheme="minorHAnsi"/>
        </w:rPr>
        <w:t xml:space="preserve">but you also have the </w:t>
      </w:r>
      <w:r w:rsidR="00655AF0" w:rsidRPr="000F6FF3">
        <w:rPr>
          <w:rFonts w:cstheme="minorHAnsi"/>
          <w:b/>
        </w:rPr>
        <w:t>3</w:t>
      </w:r>
      <w:r w:rsidR="005C2750" w:rsidRPr="000F6FF3">
        <w:rPr>
          <w:rFonts w:cstheme="minorHAnsi"/>
          <w:b/>
        </w:rPr>
        <w:noBreakHyphen/>
      </w:r>
      <w:r w:rsidR="00655AF0" w:rsidRPr="000F6FF3">
        <w:rPr>
          <w:rFonts w:cstheme="minorHAnsi"/>
          <w:b/>
        </w:rPr>
        <w:t>Minute Breathing Space</w:t>
      </w:r>
      <w:r w:rsidR="00655AF0" w:rsidRPr="000F6FF3">
        <w:rPr>
          <w:rFonts w:cstheme="minorHAnsi"/>
        </w:rPr>
        <w:t xml:space="preserve"> </w:t>
      </w:r>
      <w:r w:rsidR="00DA1807" w:rsidRPr="000F6FF3">
        <w:rPr>
          <w:rFonts w:cstheme="minorHAnsi"/>
        </w:rPr>
        <w:t>in your toolbox.</w:t>
      </w:r>
      <w:r w:rsidR="00E909D7" w:rsidRPr="000F6FF3">
        <w:rPr>
          <w:rStyle w:val="EndnoteReference"/>
          <w:rFonts w:cstheme="minorHAnsi"/>
        </w:rPr>
        <w:endnoteReference w:id="6"/>
      </w:r>
      <w:r w:rsidR="00D071CE" w:rsidRPr="000F6FF3">
        <w:rPr>
          <w:rFonts w:cstheme="minorHAnsi"/>
        </w:rPr>
        <w:t xml:space="preserve"> </w:t>
      </w:r>
    </w:p>
    <w:p w14:paraId="5B14C869" w14:textId="77777777" w:rsidR="00B8022A" w:rsidRPr="000F6FF3" w:rsidRDefault="00B8022A" w:rsidP="0022692D">
      <w:pPr>
        <w:spacing w:after="0" w:line="240" w:lineRule="auto"/>
        <w:jc w:val="both"/>
        <w:rPr>
          <w:rFonts w:cstheme="minorHAnsi"/>
        </w:rPr>
      </w:pPr>
    </w:p>
    <w:p w14:paraId="47594734" w14:textId="03824507" w:rsidR="00041706" w:rsidRPr="000F6FF3" w:rsidRDefault="0098300F" w:rsidP="0022692D">
      <w:pPr>
        <w:pStyle w:val="ListParagraph"/>
        <w:numPr>
          <w:ilvl w:val="0"/>
          <w:numId w:val="9"/>
        </w:numPr>
        <w:tabs>
          <w:tab w:val="left" w:pos="357"/>
        </w:tabs>
        <w:spacing w:after="0" w:line="240" w:lineRule="auto"/>
        <w:ind w:left="0" w:firstLine="0"/>
        <w:jc w:val="both"/>
        <w:rPr>
          <w:rFonts w:cstheme="minorHAnsi"/>
          <w:b/>
        </w:rPr>
      </w:pPr>
      <w:r w:rsidRPr="000F6FF3">
        <w:rPr>
          <w:rFonts w:cstheme="minorHAnsi"/>
          <w:b/>
        </w:rPr>
        <w:t xml:space="preserve">Worksheets </w:t>
      </w:r>
      <w:r w:rsidR="00FA3610" w:rsidRPr="000F6FF3">
        <w:rPr>
          <w:rFonts w:cstheme="minorHAnsi"/>
          <w:b/>
        </w:rPr>
        <w:t xml:space="preserve">and </w:t>
      </w:r>
      <w:r w:rsidR="005108D9" w:rsidRPr="000F6FF3">
        <w:rPr>
          <w:rFonts w:cstheme="minorHAnsi"/>
          <w:b/>
        </w:rPr>
        <w:t>g</w:t>
      </w:r>
      <w:r w:rsidR="00FA3610" w:rsidRPr="000F6FF3">
        <w:rPr>
          <w:rFonts w:cstheme="minorHAnsi"/>
          <w:b/>
        </w:rPr>
        <w:t>uides</w:t>
      </w:r>
    </w:p>
    <w:p w14:paraId="470D6551" w14:textId="0FE8C0F8" w:rsidR="00041706" w:rsidRPr="000F6FF3" w:rsidRDefault="00041706" w:rsidP="0022692D">
      <w:pPr>
        <w:spacing w:after="0" w:line="240" w:lineRule="auto"/>
        <w:ind w:left="357"/>
        <w:jc w:val="both"/>
        <w:rPr>
          <w:rFonts w:cstheme="minorHAnsi"/>
        </w:rPr>
      </w:pPr>
      <w:r w:rsidRPr="000F6FF3">
        <w:rPr>
          <w:rFonts w:cstheme="minorHAnsi"/>
        </w:rPr>
        <w:t>Tools like the list</w:t>
      </w:r>
      <w:r w:rsidR="002021A0" w:rsidRPr="000F6FF3">
        <w:rPr>
          <w:rFonts w:cstheme="minorHAnsi"/>
        </w:rPr>
        <w:t xml:space="preserve"> </w:t>
      </w:r>
      <w:r w:rsidRPr="000F6FF3">
        <w:rPr>
          <w:rFonts w:cstheme="minorHAnsi"/>
          <w:b/>
        </w:rPr>
        <w:t>Love or Pride?</w:t>
      </w:r>
      <w:r w:rsidRPr="000F6FF3">
        <w:rPr>
          <w:rFonts w:cstheme="minorHAnsi"/>
          <w:i/>
        </w:rPr>
        <w:t xml:space="preserve"> </w:t>
      </w:r>
      <w:r w:rsidR="001F4CE5" w:rsidRPr="000F6FF3">
        <w:rPr>
          <w:rFonts w:cstheme="minorHAnsi"/>
        </w:rPr>
        <w:t>help you</w:t>
      </w:r>
      <w:r w:rsidRPr="000F6FF3">
        <w:rPr>
          <w:rFonts w:cstheme="minorHAnsi"/>
        </w:rPr>
        <w:t xml:space="preserve"> untangle </w:t>
      </w:r>
      <w:r w:rsidR="001F4CE5" w:rsidRPr="000F6FF3">
        <w:rPr>
          <w:rFonts w:cstheme="minorHAnsi"/>
        </w:rPr>
        <w:t>y</w:t>
      </w:r>
      <w:r w:rsidRPr="000F6FF3">
        <w:rPr>
          <w:rFonts w:cstheme="minorHAnsi"/>
        </w:rPr>
        <w:t xml:space="preserve">our reactions and </w:t>
      </w:r>
      <w:r w:rsidR="005108D9" w:rsidRPr="000F6FF3">
        <w:rPr>
          <w:rFonts w:cstheme="minorHAnsi"/>
        </w:rPr>
        <w:t xml:space="preserve">recognize </w:t>
      </w:r>
      <w:r w:rsidRPr="000F6FF3">
        <w:rPr>
          <w:rFonts w:cstheme="minorHAnsi"/>
        </w:rPr>
        <w:t xml:space="preserve">the </w:t>
      </w:r>
      <w:r w:rsidR="00D071CE" w:rsidRPr="000F6FF3">
        <w:rPr>
          <w:rFonts w:cstheme="minorHAnsi"/>
        </w:rPr>
        <w:t xml:space="preserve">underlying </w:t>
      </w:r>
      <w:r w:rsidRPr="000F6FF3">
        <w:rPr>
          <w:rFonts w:cstheme="minorHAnsi"/>
        </w:rPr>
        <w:t xml:space="preserve">fear. </w:t>
      </w:r>
    </w:p>
    <w:p w14:paraId="67F49C94" w14:textId="77777777" w:rsidR="00041706" w:rsidRPr="000F6FF3" w:rsidRDefault="00041706" w:rsidP="0022692D">
      <w:pPr>
        <w:spacing w:after="0" w:line="240" w:lineRule="auto"/>
        <w:jc w:val="both"/>
        <w:rPr>
          <w:rFonts w:cstheme="minorHAnsi"/>
          <w:b/>
        </w:rPr>
      </w:pPr>
    </w:p>
    <w:p w14:paraId="2E27D6E6" w14:textId="7EE40710" w:rsidR="00061397" w:rsidRPr="000F6FF3" w:rsidRDefault="00CA3676" w:rsidP="0022692D">
      <w:pPr>
        <w:pStyle w:val="ListParagraph"/>
        <w:numPr>
          <w:ilvl w:val="0"/>
          <w:numId w:val="9"/>
        </w:numPr>
        <w:tabs>
          <w:tab w:val="left" w:pos="357"/>
        </w:tabs>
        <w:spacing w:after="0" w:line="240" w:lineRule="auto"/>
        <w:ind w:left="0" w:firstLine="0"/>
        <w:jc w:val="both"/>
        <w:rPr>
          <w:rFonts w:cstheme="minorHAnsi"/>
          <w:b/>
        </w:rPr>
      </w:pPr>
      <w:r w:rsidRPr="000F6FF3">
        <w:rPr>
          <w:rFonts w:cstheme="minorHAnsi"/>
          <w:b/>
        </w:rPr>
        <w:t xml:space="preserve">The </w:t>
      </w:r>
      <w:r w:rsidR="00125E55" w:rsidRPr="000F6FF3">
        <w:rPr>
          <w:rFonts w:cstheme="minorHAnsi"/>
          <w:b/>
        </w:rPr>
        <w:t>Tapping</w:t>
      </w:r>
      <w:r w:rsidR="00C264AB" w:rsidRPr="000F6FF3">
        <w:rPr>
          <w:rFonts w:cstheme="minorHAnsi"/>
          <w:b/>
        </w:rPr>
        <w:t xml:space="preserve"> Protocol</w:t>
      </w:r>
      <w:r w:rsidR="0098300F" w:rsidRPr="000F6FF3">
        <w:rPr>
          <w:rStyle w:val="EndnoteReference"/>
          <w:rFonts w:cstheme="minorHAnsi"/>
          <w:b/>
        </w:rPr>
        <w:endnoteReference w:id="7"/>
      </w:r>
    </w:p>
    <w:p w14:paraId="61EA1952" w14:textId="0A625329" w:rsidR="00247A53" w:rsidRPr="000F6FF3" w:rsidRDefault="00247A53" w:rsidP="00AB3E7A">
      <w:pPr>
        <w:spacing w:after="0" w:line="240" w:lineRule="auto"/>
        <w:ind w:left="357"/>
        <w:jc w:val="both"/>
        <w:rPr>
          <w:rFonts w:cstheme="minorHAnsi"/>
          <w:u w:val="single"/>
        </w:rPr>
      </w:pPr>
      <w:bookmarkStart w:id="8" w:name="_Hlk165896382"/>
      <w:r w:rsidRPr="000F6FF3">
        <w:rPr>
          <w:rFonts w:cstheme="minorHAnsi"/>
        </w:rPr>
        <w:t xml:space="preserve">We introduced </w:t>
      </w:r>
      <w:r w:rsidR="005108D9" w:rsidRPr="000F6FF3">
        <w:rPr>
          <w:rFonts w:cstheme="minorHAnsi"/>
        </w:rPr>
        <w:t>t</w:t>
      </w:r>
      <w:r w:rsidRPr="000F6FF3">
        <w:rPr>
          <w:rFonts w:cstheme="minorHAnsi"/>
        </w:rPr>
        <w:t xml:space="preserve">apping a couple of weeks ago. If you would like to see a </w:t>
      </w:r>
      <w:r w:rsidR="00D071CE" w:rsidRPr="000F6FF3">
        <w:rPr>
          <w:rFonts w:cstheme="minorHAnsi"/>
        </w:rPr>
        <w:t xml:space="preserve">video </w:t>
      </w:r>
      <w:r w:rsidRPr="000F6FF3">
        <w:rPr>
          <w:rFonts w:cstheme="minorHAnsi"/>
        </w:rPr>
        <w:t>demonstration, go to</w:t>
      </w:r>
      <w:r w:rsidR="00AB3E7A" w:rsidRPr="000F6FF3">
        <w:rPr>
          <w:rStyle w:val="Hyperlink"/>
          <w:rFonts w:cstheme="minorHAnsi"/>
          <w:color w:val="auto"/>
        </w:rPr>
        <w:t xml:space="preserve"> </w:t>
      </w:r>
      <w:hyperlink r:id="rId8" w:history="1">
        <w:r w:rsidR="004A10FD">
          <w:rPr>
            <w:rStyle w:val="Hyperlink"/>
            <w:rFonts w:cstheme="minorHAnsi"/>
          </w:rPr>
          <w:t>Alison’s tapping and TAT videos</w:t>
        </w:r>
      </w:hyperlink>
      <w:r w:rsidR="004A10FD" w:rsidRPr="00B64A6A">
        <w:rPr>
          <w:rFonts w:cstheme="minorHAnsi"/>
        </w:rPr>
        <w:t xml:space="preserve"> on YouTube</w:t>
      </w:r>
      <w:r w:rsidR="004A10FD">
        <w:rPr>
          <w:rFonts w:cstheme="minorHAnsi"/>
        </w:rPr>
        <w:t xml:space="preserve">. </w:t>
      </w:r>
      <w:r w:rsidRPr="000F6FF3">
        <w:rPr>
          <w:rFonts w:cstheme="minorHAnsi"/>
        </w:rPr>
        <w:t xml:space="preserve">The </w:t>
      </w:r>
      <w:r w:rsidRPr="000F6FF3">
        <w:rPr>
          <w:rFonts w:cstheme="minorHAnsi"/>
          <w:b/>
        </w:rPr>
        <w:t>Tapping Protocol</w:t>
      </w:r>
      <w:r w:rsidRPr="000F6FF3">
        <w:rPr>
          <w:rFonts w:cstheme="minorHAnsi"/>
        </w:rPr>
        <w:t xml:space="preserve"> </w:t>
      </w:r>
      <w:r w:rsidR="003D1D12" w:rsidRPr="000F6FF3">
        <w:rPr>
          <w:rFonts w:cstheme="minorHAnsi"/>
        </w:rPr>
        <w:t xml:space="preserve">script </w:t>
      </w:r>
      <w:r w:rsidRPr="000F6FF3">
        <w:rPr>
          <w:rFonts w:cstheme="minorHAnsi"/>
        </w:rPr>
        <w:t xml:space="preserve">can be found on the KF website under the </w:t>
      </w:r>
      <w:r w:rsidRPr="000F6FF3">
        <w:rPr>
          <w:rFonts w:cstheme="minorHAnsi"/>
          <w:b/>
        </w:rPr>
        <w:t>Toolbox</w:t>
      </w:r>
      <w:r w:rsidRPr="000F6FF3">
        <w:rPr>
          <w:rFonts w:cstheme="minorHAnsi"/>
        </w:rPr>
        <w:t xml:space="preserve"> tab.</w:t>
      </w:r>
    </w:p>
    <w:bookmarkEnd w:id="8"/>
    <w:p w14:paraId="4DCBD313" w14:textId="77777777" w:rsidR="00834A75" w:rsidRPr="000F6FF3" w:rsidRDefault="00834A75" w:rsidP="0022692D">
      <w:pPr>
        <w:spacing w:after="0" w:line="240" w:lineRule="auto"/>
        <w:jc w:val="both"/>
        <w:rPr>
          <w:rFonts w:cstheme="minorHAnsi"/>
        </w:rPr>
      </w:pPr>
    </w:p>
    <w:p w14:paraId="1F6D6522" w14:textId="4DBF39FD" w:rsidR="00BA6697" w:rsidRPr="000F6FF3" w:rsidRDefault="00BC216B" w:rsidP="0022692D">
      <w:pPr>
        <w:pStyle w:val="ListParagraph"/>
        <w:numPr>
          <w:ilvl w:val="0"/>
          <w:numId w:val="9"/>
        </w:numPr>
        <w:tabs>
          <w:tab w:val="left" w:pos="357"/>
        </w:tabs>
        <w:spacing w:after="0" w:line="240" w:lineRule="auto"/>
        <w:ind w:left="0" w:firstLine="0"/>
        <w:jc w:val="both"/>
        <w:rPr>
          <w:rFonts w:cstheme="minorHAnsi"/>
          <w:b/>
        </w:rPr>
      </w:pPr>
      <w:r w:rsidRPr="000F6FF3">
        <w:rPr>
          <w:rFonts w:cstheme="minorHAnsi"/>
          <w:b/>
        </w:rPr>
        <w:t xml:space="preserve">The </w:t>
      </w:r>
      <w:r w:rsidR="0050763C" w:rsidRPr="000F6FF3">
        <w:rPr>
          <w:rFonts w:cstheme="minorHAnsi"/>
          <w:b/>
        </w:rPr>
        <w:t>Two Paths Flowchart</w:t>
      </w:r>
    </w:p>
    <w:p w14:paraId="42CD8C0A" w14:textId="23564A1D" w:rsidR="00061397" w:rsidRPr="000F6FF3" w:rsidRDefault="003E7F70" w:rsidP="002D6554">
      <w:pPr>
        <w:spacing w:after="0" w:line="240" w:lineRule="auto"/>
        <w:ind w:left="360"/>
        <w:jc w:val="both"/>
        <w:rPr>
          <w:rFonts w:cstheme="minorHAnsi"/>
        </w:rPr>
      </w:pPr>
      <w:bookmarkStart w:id="9" w:name="_Hlk512258377"/>
      <w:bookmarkStart w:id="10" w:name="_Hlk481656252"/>
      <w:r w:rsidRPr="000F6FF3">
        <w:rPr>
          <w:rFonts w:cstheme="minorHAnsi"/>
        </w:rPr>
        <w:lastRenderedPageBreak/>
        <w:t>This tool</w:t>
      </w:r>
      <w:r w:rsidR="001F4CE5" w:rsidRPr="000F6FF3">
        <w:rPr>
          <w:rFonts w:cstheme="minorHAnsi"/>
        </w:rPr>
        <w:t xml:space="preserve"> helps you</w:t>
      </w:r>
      <w:r w:rsidR="00542126" w:rsidRPr="000F6FF3">
        <w:rPr>
          <w:rFonts w:cstheme="minorHAnsi"/>
        </w:rPr>
        <w:t xml:space="preserve"> confront </w:t>
      </w:r>
      <w:r w:rsidR="001F4CE5" w:rsidRPr="000F6FF3">
        <w:rPr>
          <w:rFonts w:cstheme="minorHAnsi"/>
        </w:rPr>
        <w:t>the secret life of your</w:t>
      </w:r>
      <w:r w:rsidR="00E02518" w:rsidRPr="000F6FF3">
        <w:rPr>
          <w:rFonts w:cstheme="minorHAnsi"/>
        </w:rPr>
        <w:t xml:space="preserve"> </w:t>
      </w:r>
      <w:r w:rsidR="004830BC" w:rsidRPr="000F6FF3">
        <w:rPr>
          <w:rFonts w:cstheme="minorHAnsi"/>
        </w:rPr>
        <w:t>Idol—</w:t>
      </w:r>
      <w:r w:rsidR="00E02518" w:rsidRPr="000F6FF3">
        <w:rPr>
          <w:rFonts w:cstheme="minorHAnsi"/>
        </w:rPr>
        <w:t>a secret life</w:t>
      </w:r>
      <w:r w:rsidR="00DA451B" w:rsidRPr="000F6FF3">
        <w:rPr>
          <w:rFonts w:cstheme="minorHAnsi"/>
        </w:rPr>
        <w:t xml:space="preserve"> of continual anxiety</w:t>
      </w:r>
      <w:r w:rsidR="00542126" w:rsidRPr="000F6FF3">
        <w:rPr>
          <w:rFonts w:cstheme="minorHAnsi"/>
        </w:rPr>
        <w:t>, judgment</w:t>
      </w:r>
      <w:r w:rsidR="00216507" w:rsidRPr="000F6FF3">
        <w:rPr>
          <w:rFonts w:cstheme="minorHAnsi"/>
        </w:rPr>
        <w:t>s</w:t>
      </w:r>
      <w:r w:rsidR="00BA6697" w:rsidRPr="000F6FF3">
        <w:rPr>
          <w:rFonts w:cstheme="minorHAnsi"/>
        </w:rPr>
        <w:t xml:space="preserve">, hurt, </w:t>
      </w:r>
      <w:r w:rsidR="000B0EA5" w:rsidRPr="000F6FF3">
        <w:rPr>
          <w:rFonts w:cstheme="minorHAnsi"/>
        </w:rPr>
        <w:t xml:space="preserve">and </w:t>
      </w:r>
      <w:r w:rsidR="00542126" w:rsidRPr="000F6FF3">
        <w:rPr>
          <w:rFonts w:cstheme="minorHAnsi"/>
        </w:rPr>
        <w:t>story</w:t>
      </w:r>
      <w:r w:rsidR="0072146A" w:rsidRPr="000F6FF3">
        <w:rPr>
          <w:rFonts w:cstheme="minorHAnsi"/>
        </w:rPr>
        <w:t>telling</w:t>
      </w:r>
      <w:r w:rsidR="00773E9F" w:rsidRPr="000F6FF3">
        <w:rPr>
          <w:rFonts w:cstheme="minorHAnsi"/>
        </w:rPr>
        <w:t>, all of which</w:t>
      </w:r>
      <w:r w:rsidR="00450F39" w:rsidRPr="000F6FF3">
        <w:rPr>
          <w:rFonts w:cstheme="minorHAnsi"/>
        </w:rPr>
        <w:t xml:space="preserve"> lead </w:t>
      </w:r>
      <w:r w:rsidR="000B0EA5" w:rsidRPr="000F6FF3">
        <w:rPr>
          <w:rFonts w:cstheme="minorHAnsi"/>
        </w:rPr>
        <w:t>to</w:t>
      </w:r>
      <w:r w:rsidR="0072146A" w:rsidRPr="000F6FF3">
        <w:rPr>
          <w:rFonts w:cstheme="minorHAnsi"/>
        </w:rPr>
        <w:t xml:space="preserve"> chaotic outcomes. </w:t>
      </w:r>
      <w:r w:rsidR="001F4CE5" w:rsidRPr="000F6FF3">
        <w:rPr>
          <w:rFonts w:cstheme="minorHAnsi"/>
        </w:rPr>
        <w:t>You</w:t>
      </w:r>
      <w:r w:rsidR="00542126" w:rsidRPr="000F6FF3">
        <w:rPr>
          <w:rFonts w:cstheme="minorHAnsi"/>
        </w:rPr>
        <w:t xml:space="preserve"> can use the </w:t>
      </w:r>
      <w:r w:rsidR="007D7414" w:rsidRPr="000F6FF3">
        <w:rPr>
          <w:rFonts w:cstheme="minorHAnsi"/>
        </w:rPr>
        <w:t>flow</w:t>
      </w:r>
      <w:r w:rsidR="00542126" w:rsidRPr="000F6FF3">
        <w:rPr>
          <w:rFonts w:cstheme="minorHAnsi"/>
        </w:rPr>
        <w:t>chart to trace</w:t>
      </w:r>
      <w:r w:rsidR="00AA2E16" w:rsidRPr="000F6FF3">
        <w:rPr>
          <w:rFonts w:cstheme="minorHAnsi"/>
        </w:rPr>
        <w:t xml:space="preserve"> the</w:t>
      </w:r>
      <w:r w:rsidR="00134C90" w:rsidRPr="000F6FF3">
        <w:rPr>
          <w:rFonts w:cstheme="minorHAnsi"/>
        </w:rPr>
        <w:t>se</w:t>
      </w:r>
      <w:r w:rsidR="00AA2E16" w:rsidRPr="000F6FF3">
        <w:rPr>
          <w:rFonts w:cstheme="minorHAnsi"/>
        </w:rPr>
        <w:t xml:space="preserve"> outcomes back to the</w:t>
      </w:r>
      <w:r w:rsidR="00EB43C0" w:rsidRPr="000F6FF3">
        <w:rPr>
          <w:rFonts w:cstheme="minorHAnsi"/>
        </w:rPr>
        <w:t>ir</w:t>
      </w:r>
      <w:r w:rsidR="00AA2E16" w:rsidRPr="000F6FF3">
        <w:rPr>
          <w:rFonts w:cstheme="minorHAnsi"/>
        </w:rPr>
        <w:t xml:space="preserve"> beginning</w:t>
      </w:r>
      <w:r w:rsidR="00EB43C0" w:rsidRPr="000F6FF3">
        <w:rPr>
          <w:rFonts w:cstheme="minorHAnsi"/>
        </w:rPr>
        <w:t>s</w:t>
      </w:r>
      <w:r w:rsidR="00AA2E16" w:rsidRPr="000F6FF3">
        <w:rPr>
          <w:rFonts w:cstheme="minorHAnsi"/>
        </w:rPr>
        <w:t xml:space="preserve"> and </w:t>
      </w:r>
      <w:r w:rsidR="00C264AB" w:rsidRPr="000F6FF3">
        <w:rPr>
          <w:rFonts w:cstheme="minorHAnsi"/>
        </w:rPr>
        <w:t>then</w:t>
      </w:r>
      <w:r w:rsidR="00BB438A" w:rsidRPr="000F6FF3">
        <w:rPr>
          <w:rFonts w:cstheme="minorHAnsi"/>
        </w:rPr>
        <w:t xml:space="preserve"> to</w:t>
      </w:r>
      <w:r w:rsidR="00C264AB" w:rsidRPr="000F6FF3">
        <w:rPr>
          <w:rFonts w:cstheme="minorHAnsi"/>
        </w:rPr>
        <w:t xml:space="preserve"> </w:t>
      </w:r>
      <w:r w:rsidR="007D7414" w:rsidRPr="000F6FF3">
        <w:rPr>
          <w:rFonts w:cstheme="minorHAnsi"/>
        </w:rPr>
        <w:t>explore how you might</w:t>
      </w:r>
      <w:r w:rsidR="00AA2E16" w:rsidRPr="000F6FF3">
        <w:rPr>
          <w:rFonts w:cstheme="minorHAnsi"/>
        </w:rPr>
        <w:t xml:space="preserve"> redirect </w:t>
      </w:r>
      <w:r w:rsidR="001F4CE5" w:rsidRPr="000F6FF3">
        <w:rPr>
          <w:rFonts w:cstheme="minorHAnsi"/>
        </w:rPr>
        <w:t>y</w:t>
      </w:r>
      <w:r w:rsidR="00AA2E16" w:rsidRPr="000F6FF3">
        <w:rPr>
          <w:rFonts w:cstheme="minorHAnsi"/>
        </w:rPr>
        <w:t xml:space="preserve">our </w:t>
      </w:r>
      <w:r w:rsidR="00FE4C53" w:rsidRPr="000F6FF3">
        <w:rPr>
          <w:rFonts w:cstheme="minorHAnsi"/>
        </w:rPr>
        <w:t xml:space="preserve">precious </w:t>
      </w:r>
      <w:r w:rsidR="00AA2E16" w:rsidRPr="000F6FF3">
        <w:rPr>
          <w:rFonts w:cstheme="minorHAnsi"/>
        </w:rPr>
        <w:t>energy to</w:t>
      </w:r>
      <w:r w:rsidR="00866F09" w:rsidRPr="000F6FF3">
        <w:rPr>
          <w:rFonts w:cstheme="minorHAnsi"/>
        </w:rPr>
        <w:t>ward</w:t>
      </w:r>
      <w:r w:rsidR="00AA2E16" w:rsidRPr="000F6FF3">
        <w:rPr>
          <w:rFonts w:cstheme="minorHAnsi"/>
        </w:rPr>
        <w:t xml:space="preserve"> healthier outcomes. </w:t>
      </w:r>
    </w:p>
    <w:p w14:paraId="73B07CDD" w14:textId="77777777" w:rsidR="005B0BB5" w:rsidRPr="000F6FF3" w:rsidRDefault="005B0BB5" w:rsidP="002D6554">
      <w:pPr>
        <w:spacing w:after="0" w:line="240" w:lineRule="auto"/>
        <w:ind w:left="360"/>
        <w:jc w:val="both"/>
        <w:rPr>
          <w:rFonts w:cstheme="minorHAnsi"/>
        </w:rPr>
      </w:pPr>
    </w:p>
    <w:bookmarkEnd w:id="9"/>
    <w:bookmarkEnd w:id="10"/>
    <w:p w14:paraId="36560B22" w14:textId="3991C1A3" w:rsidR="00216507" w:rsidRPr="000F6FF3" w:rsidRDefault="00204CCE" w:rsidP="0022692D">
      <w:pPr>
        <w:spacing w:after="0" w:line="240" w:lineRule="auto"/>
        <w:jc w:val="both"/>
        <w:rPr>
          <w:rFonts w:cstheme="minorHAnsi"/>
        </w:rPr>
      </w:pPr>
      <w:r w:rsidRPr="000F6FF3">
        <w:rPr>
          <w:rFonts w:cstheme="minorHAnsi"/>
        </w:rPr>
        <w:t xml:space="preserve">Take out your </w:t>
      </w:r>
      <w:r w:rsidR="00726275" w:rsidRPr="000F6FF3">
        <w:rPr>
          <w:rFonts w:cstheme="minorHAnsi"/>
          <w:b/>
        </w:rPr>
        <w:t>Two Paths Flowchart</w:t>
      </w:r>
      <w:r w:rsidRPr="000F6FF3">
        <w:rPr>
          <w:rFonts w:cstheme="minorHAnsi"/>
        </w:rPr>
        <w:t xml:space="preserve">. </w:t>
      </w:r>
      <w:r w:rsidR="00AA2E16" w:rsidRPr="000F6FF3">
        <w:rPr>
          <w:rFonts w:cstheme="minorHAnsi"/>
        </w:rPr>
        <w:t>I hope that you have</w:t>
      </w:r>
      <w:r w:rsidR="001F4CE5" w:rsidRPr="000F6FF3">
        <w:rPr>
          <w:rFonts w:cstheme="minorHAnsi"/>
        </w:rPr>
        <w:t xml:space="preserve"> </w:t>
      </w:r>
      <w:r w:rsidR="001E7F71" w:rsidRPr="000F6FF3">
        <w:rPr>
          <w:rFonts w:cstheme="minorHAnsi"/>
        </w:rPr>
        <w:t>added a printed copy</w:t>
      </w:r>
      <w:r w:rsidR="00AA2E16" w:rsidRPr="000F6FF3">
        <w:rPr>
          <w:rFonts w:cstheme="minorHAnsi"/>
        </w:rPr>
        <w:t xml:space="preserve"> to</w:t>
      </w:r>
      <w:r w:rsidR="00655AF0" w:rsidRPr="000F6FF3">
        <w:rPr>
          <w:rFonts w:cstheme="minorHAnsi"/>
        </w:rPr>
        <w:t xml:space="preserve"> your</w:t>
      </w:r>
      <w:r w:rsidR="00AA2E16" w:rsidRPr="000F6FF3">
        <w:rPr>
          <w:rFonts w:cstheme="minorHAnsi"/>
        </w:rPr>
        <w:t xml:space="preserve"> KF</w:t>
      </w:r>
      <w:r w:rsidR="00DA451B" w:rsidRPr="000F6FF3">
        <w:rPr>
          <w:rFonts w:cstheme="minorHAnsi"/>
        </w:rPr>
        <w:t xml:space="preserve"> </w:t>
      </w:r>
      <w:r w:rsidR="003B4859" w:rsidRPr="000F6FF3">
        <w:rPr>
          <w:rFonts w:cstheme="minorHAnsi"/>
        </w:rPr>
        <w:t xml:space="preserve">ring </w:t>
      </w:r>
      <w:r w:rsidR="00DA451B" w:rsidRPr="000F6FF3">
        <w:rPr>
          <w:rFonts w:cstheme="minorHAnsi"/>
        </w:rPr>
        <w:t>binder</w:t>
      </w:r>
      <w:r w:rsidR="00CD61BE" w:rsidRPr="000F6FF3">
        <w:rPr>
          <w:rFonts w:cstheme="minorHAnsi"/>
        </w:rPr>
        <w:t xml:space="preserve">. </w:t>
      </w:r>
    </w:p>
    <w:p w14:paraId="1DF5E4E8" w14:textId="77777777" w:rsidR="00216507" w:rsidRPr="000F6FF3" w:rsidRDefault="00216507" w:rsidP="0022692D">
      <w:pPr>
        <w:spacing w:after="0" w:line="240" w:lineRule="auto"/>
        <w:jc w:val="both"/>
        <w:rPr>
          <w:rFonts w:cstheme="minorHAnsi"/>
        </w:rPr>
      </w:pPr>
    </w:p>
    <w:p w14:paraId="32734347" w14:textId="2EC6EE1A" w:rsidR="00216507" w:rsidRPr="000F6FF3" w:rsidRDefault="001E7F71" w:rsidP="0022692D">
      <w:pPr>
        <w:spacing w:after="0" w:line="240" w:lineRule="auto"/>
        <w:jc w:val="both"/>
        <w:rPr>
          <w:rFonts w:cstheme="minorHAnsi"/>
        </w:rPr>
      </w:pPr>
      <w:r w:rsidRPr="000F6FF3">
        <w:rPr>
          <w:rFonts w:cstheme="minorHAnsi"/>
        </w:rPr>
        <w:t xml:space="preserve">This </w:t>
      </w:r>
      <w:r w:rsidR="007D7414" w:rsidRPr="000F6FF3">
        <w:rPr>
          <w:rFonts w:cstheme="minorHAnsi"/>
        </w:rPr>
        <w:t>flowchart</w:t>
      </w:r>
      <w:r w:rsidRPr="000F6FF3">
        <w:rPr>
          <w:rFonts w:cstheme="minorHAnsi"/>
        </w:rPr>
        <w:t xml:space="preserve"> starts with an </w:t>
      </w:r>
      <w:r w:rsidR="00CA3676" w:rsidRPr="000F6FF3">
        <w:rPr>
          <w:rFonts w:cstheme="minorHAnsi"/>
        </w:rPr>
        <w:t>e</w:t>
      </w:r>
      <w:r w:rsidRPr="000F6FF3">
        <w:rPr>
          <w:rFonts w:cstheme="minorHAnsi"/>
        </w:rPr>
        <w:t xml:space="preserve">vent. </w:t>
      </w:r>
      <w:r w:rsidR="00542126" w:rsidRPr="000F6FF3">
        <w:rPr>
          <w:rFonts w:cstheme="minorHAnsi"/>
        </w:rPr>
        <w:t>Events happen to everyone all</w:t>
      </w:r>
      <w:r w:rsidR="00204CCE" w:rsidRPr="000F6FF3">
        <w:rPr>
          <w:rFonts w:cstheme="minorHAnsi"/>
        </w:rPr>
        <w:t xml:space="preserve"> the time. </w:t>
      </w:r>
      <w:r w:rsidR="00655AF0" w:rsidRPr="000F6FF3">
        <w:rPr>
          <w:rFonts w:cstheme="minorHAnsi"/>
        </w:rPr>
        <w:t xml:space="preserve">Events are </w:t>
      </w:r>
      <w:r w:rsidR="005F6F5D" w:rsidRPr="000F6FF3">
        <w:rPr>
          <w:rFonts w:cstheme="minorHAnsi"/>
        </w:rPr>
        <w:t>those</w:t>
      </w:r>
      <w:r w:rsidR="007E0DBE" w:rsidRPr="000F6FF3">
        <w:rPr>
          <w:rFonts w:cstheme="minorHAnsi"/>
        </w:rPr>
        <w:t xml:space="preserve"> </w:t>
      </w:r>
      <w:r w:rsidR="00655AF0" w:rsidRPr="000F6FF3">
        <w:rPr>
          <w:rFonts w:cstheme="minorHAnsi"/>
        </w:rPr>
        <w:t xml:space="preserve">experiments </w:t>
      </w:r>
      <w:r w:rsidR="00AF6E8B" w:rsidRPr="000F6FF3">
        <w:rPr>
          <w:rFonts w:cstheme="minorHAnsi"/>
        </w:rPr>
        <w:t xml:space="preserve">that </w:t>
      </w:r>
      <w:r w:rsidR="00655AF0" w:rsidRPr="000F6FF3">
        <w:rPr>
          <w:rFonts w:cstheme="minorHAnsi"/>
        </w:rPr>
        <w:t xml:space="preserve">we have been talking about. </w:t>
      </w:r>
      <w:r w:rsidR="00542126" w:rsidRPr="000F6FF3">
        <w:rPr>
          <w:rFonts w:cstheme="minorHAnsi"/>
        </w:rPr>
        <w:t>Some events feel good</w:t>
      </w:r>
      <w:r w:rsidR="00134C90" w:rsidRPr="000F6FF3">
        <w:rPr>
          <w:rFonts w:cstheme="minorHAnsi"/>
        </w:rPr>
        <w:t>,</w:t>
      </w:r>
      <w:r w:rsidR="00542126" w:rsidRPr="000F6FF3">
        <w:rPr>
          <w:rFonts w:cstheme="minorHAnsi"/>
        </w:rPr>
        <w:t xml:space="preserve"> and some feel bad, but </w:t>
      </w:r>
      <w:r w:rsidR="007C49DA" w:rsidRPr="000F6FF3">
        <w:rPr>
          <w:rFonts w:cstheme="minorHAnsi"/>
        </w:rPr>
        <w:t xml:space="preserve">that </w:t>
      </w:r>
      <w:r w:rsidR="00542126" w:rsidRPr="000F6FF3">
        <w:rPr>
          <w:rFonts w:cstheme="minorHAnsi"/>
        </w:rPr>
        <w:t>doesn’t mean tha</w:t>
      </w:r>
      <w:r w:rsidR="00AA2E16" w:rsidRPr="000F6FF3">
        <w:rPr>
          <w:rFonts w:cstheme="minorHAnsi"/>
        </w:rPr>
        <w:t xml:space="preserve">t the events </w:t>
      </w:r>
      <w:r w:rsidR="00AF6E8B" w:rsidRPr="000F6FF3">
        <w:rPr>
          <w:rFonts w:cstheme="minorHAnsi"/>
          <w:i/>
        </w:rPr>
        <w:t>are</w:t>
      </w:r>
      <w:r w:rsidR="00AF6E8B" w:rsidRPr="000F6FF3">
        <w:rPr>
          <w:rFonts w:cstheme="minorHAnsi"/>
        </w:rPr>
        <w:t xml:space="preserve"> </w:t>
      </w:r>
      <w:r w:rsidR="00AA2E16" w:rsidRPr="000F6FF3">
        <w:rPr>
          <w:rFonts w:cstheme="minorHAnsi"/>
        </w:rPr>
        <w:t>good or bad</w:t>
      </w:r>
      <w:r w:rsidR="00204CCE" w:rsidRPr="000F6FF3">
        <w:rPr>
          <w:rFonts w:cstheme="minorHAnsi"/>
        </w:rPr>
        <w:t xml:space="preserve">. </w:t>
      </w:r>
      <w:r w:rsidR="00542126" w:rsidRPr="000F6FF3">
        <w:rPr>
          <w:rFonts w:cstheme="minorHAnsi"/>
        </w:rPr>
        <w:t>It only means tha</w:t>
      </w:r>
      <w:r w:rsidR="00204CCE" w:rsidRPr="000F6FF3">
        <w:rPr>
          <w:rFonts w:cstheme="minorHAnsi"/>
        </w:rPr>
        <w:t xml:space="preserve">t we have feelings about them. </w:t>
      </w:r>
      <w:r w:rsidR="004C0889" w:rsidRPr="000F6FF3">
        <w:rPr>
          <w:rFonts w:cstheme="minorHAnsi"/>
        </w:rPr>
        <w:t>Perhaps you have now</w:t>
      </w:r>
      <w:r w:rsidR="00542126" w:rsidRPr="000F6FF3">
        <w:rPr>
          <w:rFonts w:cstheme="minorHAnsi"/>
        </w:rPr>
        <w:t xml:space="preserve"> learned that your feelings are untrustworthy</w:t>
      </w:r>
      <w:r w:rsidR="00655AF0" w:rsidRPr="000F6FF3">
        <w:rPr>
          <w:rFonts w:cstheme="minorHAnsi"/>
        </w:rPr>
        <w:t xml:space="preserve"> guides for</w:t>
      </w:r>
      <w:r w:rsidR="00041706" w:rsidRPr="000F6FF3">
        <w:rPr>
          <w:rFonts w:cstheme="minorHAnsi"/>
        </w:rPr>
        <w:t xml:space="preserve"> judging</w:t>
      </w:r>
      <w:r w:rsidR="003B10B9" w:rsidRPr="000F6FF3">
        <w:rPr>
          <w:rFonts w:cstheme="minorHAnsi"/>
        </w:rPr>
        <w:t xml:space="preserve"> good and</w:t>
      </w:r>
      <w:r w:rsidR="00542126" w:rsidRPr="000F6FF3">
        <w:rPr>
          <w:rFonts w:cstheme="minorHAnsi"/>
        </w:rPr>
        <w:t xml:space="preserve"> evil.</w:t>
      </w:r>
    </w:p>
    <w:p w14:paraId="0AE8D862" w14:textId="437AD5B5" w:rsidR="00542126" w:rsidRPr="000F6FF3" w:rsidRDefault="00542126" w:rsidP="0022692D">
      <w:pPr>
        <w:spacing w:after="0" w:line="240" w:lineRule="auto"/>
        <w:jc w:val="both"/>
        <w:rPr>
          <w:rFonts w:cstheme="minorHAnsi"/>
        </w:rPr>
      </w:pPr>
    </w:p>
    <w:p w14:paraId="21C1D60F" w14:textId="02EA9B27" w:rsidR="00542126" w:rsidRPr="000F6FF3" w:rsidRDefault="00F36C71" w:rsidP="0022692D">
      <w:pPr>
        <w:spacing w:after="0" w:line="240" w:lineRule="auto"/>
        <w:jc w:val="both"/>
        <w:rPr>
          <w:rFonts w:cstheme="minorHAnsi"/>
        </w:rPr>
      </w:pPr>
      <w:bookmarkStart w:id="11" w:name="_Hlk512858217"/>
      <w:r w:rsidRPr="000F6FF3">
        <w:rPr>
          <w:rFonts w:cstheme="minorHAnsi"/>
        </w:rPr>
        <w:t>The Idol Self is driven by fear</w:t>
      </w:r>
      <w:r w:rsidR="007B125D" w:rsidRPr="000F6FF3">
        <w:rPr>
          <w:rFonts w:cstheme="minorHAnsi"/>
        </w:rPr>
        <w:t>, and it</w:t>
      </w:r>
      <w:r w:rsidRPr="000F6FF3">
        <w:rPr>
          <w:rFonts w:cstheme="minorHAnsi"/>
        </w:rPr>
        <w:t xml:space="preserve"> </w:t>
      </w:r>
      <w:r w:rsidR="00367593" w:rsidRPr="000F6FF3">
        <w:rPr>
          <w:rFonts w:cstheme="minorHAnsi"/>
        </w:rPr>
        <w:t>reacts with</w:t>
      </w:r>
      <w:r w:rsidRPr="000F6FF3">
        <w:rPr>
          <w:rFonts w:cstheme="minorHAnsi"/>
        </w:rPr>
        <w:t xml:space="preserve"> judgment. When</w:t>
      </w:r>
      <w:r w:rsidR="00B0497A" w:rsidRPr="000F6FF3">
        <w:rPr>
          <w:rFonts w:cstheme="minorHAnsi"/>
        </w:rPr>
        <w:t xml:space="preserve"> we are surrounded by various experiences and common life events</w:t>
      </w:r>
      <w:r w:rsidR="00E5245A" w:rsidRPr="000F6FF3">
        <w:rPr>
          <w:rFonts w:cstheme="minorHAnsi"/>
        </w:rPr>
        <w:t xml:space="preserve"> that threaten our search for glory</w:t>
      </w:r>
      <w:r w:rsidR="00E3674A" w:rsidRPr="000F6FF3">
        <w:rPr>
          <w:rFonts w:cstheme="minorHAnsi"/>
        </w:rPr>
        <w:t>,</w:t>
      </w:r>
      <w:r w:rsidR="00B0497A" w:rsidRPr="000F6FF3">
        <w:rPr>
          <w:rFonts w:cstheme="minorHAnsi"/>
        </w:rPr>
        <w:t xml:space="preserve"> our Idol Self </w:t>
      </w:r>
      <w:r w:rsidRPr="000F6FF3">
        <w:rPr>
          <w:rFonts w:cstheme="minorHAnsi"/>
        </w:rPr>
        <w:t xml:space="preserve">reacts by blaming </w:t>
      </w:r>
      <w:r w:rsidR="00B0497A" w:rsidRPr="000F6FF3">
        <w:rPr>
          <w:rFonts w:cstheme="minorHAnsi"/>
        </w:rPr>
        <w:t xml:space="preserve">our circumstances </w:t>
      </w:r>
      <w:r w:rsidRPr="000F6FF3">
        <w:rPr>
          <w:rFonts w:cstheme="minorHAnsi"/>
        </w:rPr>
        <w:t>or other people; it is unwilling to give up its illusions about</w:t>
      </w:r>
      <w:r w:rsidR="00B0497A" w:rsidRPr="000F6FF3">
        <w:rPr>
          <w:rFonts w:cstheme="minorHAnsi"/>
        </w:rPr>
        <w:t xml:space="preserve"> what it deserves or how</w:t>
      </w:r>
      <w:r w:rsidRPr="000F6FF3">
        <w:rPr>
          <w:rFonts w:cstheme="minorHAnsi"/>
        </w:rPr>
        <w:t xml:space="preserve"> life</w:t>
      </w:r>
      <w:r w:rsidR="00B0497A" w:rsidRPr="000F6FF3">
        <w:rPr>
          <w:rFonts w:cstheme="minorHAnsi"/>
        </w:rPr>
        <w:t xml:space="preserve"> should be</w:t>
      </w:r>
      <w:r w:rsidR="00B0497A" w:rsidRPr="0043176F">
        <w:rPr>
          <w:rFonts w:cstheme="minorHAnsi"/>
        </w:rPr>
        <w:t>.</w:t>
      </w:r>
      <w:bookmarkStart w:id="12" w:name="_Hlk70500679"/>
      <w:r w:rsidR="007F2B9E" w:rsidRPr="0043176F">
        <w:rPr>
          <w:rFonts w:cstheme="minorHAnsi"/>
        </w:rPr>
        <w:t xml:space="preserve"> T</w:t>
      </w:r>
      <w:r w:rsidRPr="0043176F">
        <w:rPr>
          <w:rFonts w:cstheme="minorHAnsi"/>
        </w:rPr>
        <w:t xml:space="preserve">he </w:t>
      </w:r>
      <w:bookmarkStart w:id="13" w:name="_Hlk512620042"/>
      <w:r w:rsidRPr="0043176F">
        <w:rPr>
          <w:rFonts w:cstheme="minorHAnsi"/>
        </w:rPr>
        <w:t>True Self</w:t>
      </w:r>
      <w:bookmarkEnd w:id="13"/>
      <w:r w:rsidR="007F2B9E" w:rsidRPr="0043176F">
        <w:rPr>
          <w:rFonts w:cstheme="minorHAnsi"/>
        </w:rPr>
        <w:t>,</w:t>
      </w:r>
      <w:r w:rsidR="008178E9" w:rsidRPr="0043176F">
        <w:rPr>
          <w:rFonts w:cstheme="minorHAnsi"/>
        </w:rPr>
        <w:t xml:space="preserve"> </w:t>
      </w:r>
      <w:r w:rsidR="007F2B9E" w:rsidRPr="0043176F">
        <w:rPr>
          <w:rFonts w:cstheme="minorHAnsi"/>
        </w:rPr>
        <w:t>o</w:t>
      </w:r>
      <w:r w:rsidR="00BD57D4" w:rsidRPr="0043176F">
        <w:rPr>
          <w:rFonts w:cstheme="minorHAnsi"/>
        </w:rPr>
        <w:t>n the other hand</w:t>
      </w:r>
      <w:r w:rsidR="007F2B9E" w:rsidRPr="0043176F">
        <w:rPr>
          <w:rFonts w:cstheme="minorHAnsi"/>
        </w:rPr>
        <w:t>,</w:t>
      </w:r>
      <w:r w:rsidR="00BD57D4" w:rsidRPr="0043176F">
        <w:rPr>
          <w:rFonts w:cstheme="minorHAnsi"/>
        </w:rPr>
        <w:t xml:space="preserve"> </w:t>
      </w:r>
      <w:r w:rsidR="008178E9" w:rsidRPr="0043176F">
        <w:rPr>
          <w:rFonts w:cstheme="minorHAnsi"/>
        </w:rPr>
        <w:t>recognizes</w:t>
      </w:r>
      <w:r w:rsidR="00542126" w:rsidRPr="0043176F">
        <w:rPr>
          <w:rFonts w:cstheme="minorHAnsi"/>
        </w:rPr>
        <w:t xml:space="preserve"> that life is full of</w:t>
      </w:r>
      <w:r w:rsidR="00B0497A" w:rsidRPr="0043176F">
        <w:rPr>
          <w:rFonts w:cstheme="minorHAnsi"/>
        </w:rPr>
        <w:t xml:space="preserve"> all kinds of</w:t>
      </w:r>
      <w:r w:rsidR="00542126" w:rsidRPr="0043176F">
        <w:rPr>
          <w:rFonts w:cstheme="minorHAnsi"/>
        </w:rPr>
        <w:t xml:space="preserve"> events</w:t>
      </w:r>
      <w:r w:rsidR="008178E9" w:rsidRPr="0043176F">
        <w:rPr>
          <w:rFonts w:cstheme="minorHAnsi"/>
        </w:rPr>
        <w:t>; it knows that, with training and with God, it is</w:t>
      </w:r>
      <w:r w:rsidR="00542126" w:rsidRPr="0043176F">
        <w:rPr>
          <w:rFonts w:cstheme="minorHAnsi"/>
        </w:rPr>
        <w:t xml:space="preserve"> fully</w:t>
      </w:r>
      <w:r w:rsidR="00542126" w:rsidRPr="000F6FF3">
        <w:rPr>
          <w:rFonts w:cstheme="minorHAnsi"/>
        </w:rPr>
        <w:t xml:space="preserve"> capable of successfully </w:t>
      </w:r>
      <w:r w:rsidR="00730C13" w:rsidRPr="000F6FF3">
        <w:rPr>
          <w:rFonts w:cstheme="minorHAnsi"/>
        </w:rPr>
        <w:t>handling whatever comes</w:t>
      </w:r>
      <w:r w:rsidR="00204CCE" w:rsidRPr="000F6FF3">
        <w:rPr>
          <w:rFonts w:cstheme="minorHAnsi"/>
        </w:rPr>
        <w:t>.</w:t>
      </w:r>
      <w:r w:rsidR="000C0D4E" w:rsidRPr="000F6FF3">
        <w:rPr>
          <w:rFonts w:cstheme="minorHAnsi"/>
        </w:rPr>
        <w:t xml:space="preserve"> </w:t>
      </w:r>
      <w:bookmarkEnd w:id="12"/>
      <w:r w:rsidR="00AB2E3D" w:rsidRPr="000F6FF3">
        <w:rPr>
          <w:rFonts w:cstheme="minorHAnsi"/>
        </w:rPr>
        <w:t xml:space="preserve">It is only through </w:t>
      </w:r>
      <w:r w:rsidR="001B3A66" w:rsidRPr="000F6FF3">
        <w:rPr>
          <w:rFonts w:cstheme="minorHAnsi"/>
        </w:rPr>
        <w:t>our cooperation</w:t>
      </w:r>
      <w:r w:rsidR="00AB2E3D" w:rsidRPr="000F6FF3">
        <w:rPr>
          <w:rFonts w:cstheme="minorHAnsi"/>
        </w:rPr>
        <w:t xml:space="preserve"> with </w:t>
      </w:r>
      <w:r w:rsidR="0096151F" w:rsidRPr="000F6FF3">
        <w:rPr>
          <w:rFonts w:cstheme="minorHAnsi"/>
        </w:rPr>
        <w:t xml:space="preserve">the </w:t>
      </w:r>
      <w:r w:rsidR="00AB2E3D" w:rsidRPr="000F6FF3">
        <w:rPr>
          <w:rFonts w:cstheme="minorHAnsi"/>
        </w:rPr>
        <w:t>love</w:t>
      </w:r>
      <w:r w:rsidR="0096151F" w:rsidRPr="000F6FF3">
        <w:rPr>
          <w:rFonts w:cstheme="minorHAnsi"/>
        </w:rPr>
        <w:t xml:space="preserve"> of God</w:t>
      </w:r>
      <w:r w:rsidR="00AB2E3D" w:rsidRPr="000F6FF3">
        <w:rPr>
          <w:rFonts w:cstheme="minorHAnsi"/>
        </w:rPr>
        <w:t xml:space="preserve"> residing in the True Self that we can successfully navigate life’s event</w:t>
      </w:r>
      <w:r w:rsidR="005247CD" w:rsidRPr="000F6FF3">
        <w:rPr>
          <w:rFonts w:cstheme="minorHAnsi"/>
        </w:rPr>
        <w:t>s</w:t>
      </w:r>
      <w:r w:rsidR="00AB2E3D" w:rsidRPr="000F6FF3">
        <w:rPr>
          <w:rFonts w:cstheme="minorHAnsi"/>
        </w:rPr>
        <w:t xml:space="preserve">. </w:t>
      </w:r>
    </w:p>
    <w:bookmarkEnd w:id="11"/>
    <w:p w14:paraId="243DC89B" w14:textId="77777777" w:rsidR="00061397" w:rsidRPr="000F6FF3" w:rsidRDefault="00061397" w:rsidP="0022692D">
      <w:pPr>
        <w:spacing w:after="0" w:line="240" w:lineRule="auto"/>
        <w:jc w:val="both"/>
        <w:rPr>
          <w:rFonts w:cstheme="minorHAnsi"/>
        </w:rPr>
      </w:pPr>
    </w:p>
    <w:p w14:paraId="71459CE6" w14:textId="24403E7D" w:rsidR="00216507" w:rsidRPr="000F6FF3" w:rsidRDefault="00542126" w:rsidP="0022692D">
      <w:pPr>
        <w:spacing w:after="0" w:line="240" w:lineRule="auto"/>
        <w:jc w:val="both"/>
        <w:rPr>
          <w:rFonts w:cstheme="minorHAnsi"/>
        </w:rPr>
      </w:pPr>
      <w:r w:rsidRPr="000F6FF3">
        <w:rPr>
          <w:rFonts w:cstheme="minorHAnsi"/>
        </w:rPr>
        <w:t xml:space="preserve">Try not to be discouraged at this point </w:t>
      </w:r>
      <w:r w:rsidR="00B04582" w:rsidRPr="000F6FF3">
        <w:rPr>
          <w:rFonts w:cstheme="minorHAnsi"/>
        </w:rPr>
        <w:t xml:space="preserve">if you find yourself </w:t>
      </w:r>
      <w:r w:rsidRPr="000F6FF3">
        <w:rPr>
          <w:rFonts w:cstheme="minorHAnsi"/>
        </w:rPr>
        <w:t>living on the lowe</w:t>
      </w:r>
      <w:r w:rsidR="00204CCE" w:rsidRPr="000F6FF3">
        <w:rPr>
          <w:rFonts w:cstheme="minorHAnsi"/>
        </w:rPr>
        <w:t xml:space="preserve">r </w:t>
      </w:r>
      <w:r w:rsidR="00636718" w:rsidRPr="000F6FF3">
        <w:rPr>
          <w:rFonts w:cstheme="minorHAnsi"/>
        </w:rPr>
        <w:t>path</w:t>
      </w:r>
      <w:r w:rsidR="00216507" w:rsidRPr="000F6FF3">
        <w:rPr>
          <w:rFonts w:cstheme="minorHAnsi"/>
        </w:rPr>
        <w:t xml:space="preserve"> of judgment</w:t>
      </w:r>
      <w:r w:rsidR="00204CCE" w:rsidRPr="000F6FF3">
        <w:rPr>
          <w:rFonts w:cstheme="minorHAnsi"/>
        </w:rPr>
        <w:t xml:space="preserve">. </w:t>
      </w:r>
      <w:r w:rsidR="00B8365D" w:rsidRPr="000F6FF3">
        <w:rPr>
          <w:rFonts w:cstheme="minorHAnsi"/>
        </w:rPr>
        <w:t>Nancy has</w:t>
      </w:r>
      <w:r w:rsidRPr="000F6FF3">
        <w:rPr>
          <w:rFonts w:cstheme="minorHAnsi"/>
        </w:rPr>
        <w:t xml:space="preserve"> not met a </w:t>
      </w:r>
      <w:r w:rsidR="00FE4C53" w:rsidRPr="000F6FF3">
        <w:rPr>
          <w:rFonts w:cstheme="minorHAnsi"/>
        </w:rPr>
        <w:t>single person who</w:t>
      </w:r>
      <w:r w:rsidR="00BC216B" w:rsidRPr="000F6FF3">
        <w:rPr>
          <w:rFonts w:cstheme="minorHAnsi"/>
        </w:rPr>
        <w:t>,</w:t>
      </w:r>
      <w:r w:rsidR="00FE4C53" w:rsidRPr="000F6FF3">
        <w:rPr>
          <w:rFonts w:cstheme="minorHAnsi"/>
        </w:rPr>
        <w:t xml:space="preserve"> </w:t>
      </w:r>
      <w:r w:rsidR="00BC216B" w:rsidRPr="000F6FF3">
        <w:rPr>
          <w:rFonts w:cstheme="minorHAnsi"/>
        </w:rPr>
        <w:t xml:space="preserve">seeing </w:t>
      </w:r>
      <w:r w:rsidR="00FE4C53" w:rsidRPr="000F6FF3">
        <w:rPr>
          <w:rFonts w:cstheme="minorHAnsi"/>
        </w:rPr>
        <w:t>this flowc</w:t>
      </w:r>
      <w:r w:rsidRPr="000F6FF3">
        <w:rPr>
          <w:rFonts w:cstheme="minorHAnsi"/>
        </w:rPr>
        <w:t xml:space="preserve">hart for the first </w:t>
      </w:r>
      <w:r w:rsidR="00204CCE" w:rsidRPr="000F6FF3">
        <w:rPr>
          <w:rFonts w:cstheme="minorHAnsi"/>
        </w:rPr>
        <w:t>t</w:t>
      </w:r>
      <w:r w:rsidR="00DA451B" w:rsidRPr="000F6FF3">
        <w:rPr>
          <w:rFonts w:cstheme="minorHAnsi"/>
        </w:rPr>
        <w:t>ime</w:t>
      </w:r>
      <w:r w:rsidR="00BC216B" w:rsidRPr="000F6FF3">
        <w:rPr>
          <w:rFonts w:cstheme="minorHAnsi"/>
        </w:rPr>
        <w:t>,</w:t>
      </w:r>
      <w:r w:rsidR="00DA451B" w:rsidRPr="000F6FF3">
        <w:rPr>
          <w:rFonts w:cstheme="minorHAnsi"/>
        </w:rPr>
        <w:t xml:space="preserve"> </w:t>
      </w:r>
      <w:r w:rsidR="00E909D7" w:rsidRPr="000F6FF3">
        <w:rPr>
          <w:rFonts w:cstheme="minorHAnsi"/>
        </w:rPr>
        <w:t>has said, “Isn’t it marvelous? I am consistently living on the upper path!”</w:t>
      </w:r>
      <w:r w:rsidR="00204CCE" w:rsidRPr="000F6FF3">
        <w:rPr>
          <w:rFonts w:cstheme="minorHAnsi"/>
        </w:rPr>
        <w:t xml:space="preserve"> </w:t>
      </w:r>
      <w:r w:rsidR="004649FE" w:rsidRPr="000F6FF3">
        <w:rPr>
          <w:rFonts w:cstheme="minorHAnsi"/>
        </w:rPr>
        <w:t>We</w:t>
      </w:r>
      <w:r w:rsidR="00636718" w:rsidRPr="000F6FF3">
        <w:rPr>
          <w:rFonts w:cstheme="minorHAnsi"/>
        </w:rPr>
        <w:t xml:space="preserve"> live</w:t>
      </w:r>
      <w:r w:rsidRPr="000F6FF3">
        <w:rPr>
          <w:rFonts w:cstheme="minorHAnsi"/>
        </w:rPr>
        <w:t xml:space="preserve"> on the </w:t>
      </w:r>
      <w:r w:rsidR="00636718" w:rsidRPr="000F6FF3">
        <w:rPr>
          <w:rFonts w:cstheme="minorHAnsi"/>
        </w:rPr>
        <w:t>lower path</w:t>
      </w:r>
      <w:r w:rsidR="00204CCE" w:rsidRPr="000F6FF3">
        <w:rPr>
          <w:rFonts w:cstheme="minorHAnsi"/>
        </w:rPr>
        <w:t xml:space="preserve"> for </w:t>
      </w:r>
      <w:r w:rsidR="00852EF9" w:rsidRPr="000F6FF3">
        <w:rPr>
          <w:rFonts w:cstheme="minorHAnsi"/>
        </w:rPr>
        <w:t xml:space="preserve">understandable </w:t>
      </w:r>
      <w:r w:rsidR="00204CCE" w:rsidRPr="000F6FF3">
        <w:rPr>
          <w:rFonts w:cstheme="minorHAnsi"/>
        </w:rPr>
        <w:t xml:space="preserve">reasons. </w:t>
      </w:r>
      <w:r w:rsidRPr="000F6FF3">
        <w:rPr>
          <w:rFonts w:cstheme="minorHAnsi"/>
        </w:rPr>
        <w:t>In the coming weeks</w:t>
      </w:r>
      <w:r w:rsidR="00FB5F3C" w:rsidRPr="000F6FF3">
        <w:rPr>
          <w:rFonts w:cstheme="minorHAnsi"/>
        </w:rPr>
        <w:t>,</w:t>
      </w:r>
      <w:r w:rsidRPr="000F6FF3">
        <w:rPr>
          <w:rFonts w:cstheme="minorHAnsi"/>
        </w:rPr>
        <w:t xml:space="preserve"> you will learn how to begin moving from the lowe</w:t>
      </w:r>
      <w:r w:rsidR="00636718" w:rsidRPr="000F6FF3">
        <w:rPr>
          <w:rFonts w:cstheme="minorHAnsi"/>
        </w:rPr>
        <w:t>r path</w:t>
      </w:r>
      <w:r w:rsidR="00655AF0" w:rsidRPr="000F6FF3">
        <w:rPr>
          <w:rFonts w:cstheme="minorHAnsi"/>
        </w:rPr>
        <w:t>,</w:t>
      </w:r>
      <w:r w:rsidRPr="000F6FF3">
        <w:rPr>
          <w:rFonts w:cstheme="minorHAnsi"/>
        </w:rPr>
        <w:t xml:space="preserve"> which is the </w:t>
      </w:r>
      <w:r w:rsidR="00636718" w:rsidRPr="000F6FF3">
        <w:rPr>
          <w:rFonts w:cstheme="minorHAnsi"/>
        </w:rPr>
        <w:t>path</w:t>
      </w:r>
      <w:r w:rsidRPr="000F6FF3">
        <w:rPr>
          <w:rFonts w:cstheme="minorHAnsi"/>
        </w:rPr>
        <w:t xml:space="preserve"> of</w:t>
      </w:r>
      <w:r w:rsidR="00764830" w:rsidRPr="000F6FF3">
        <w:rPr>
          <w:rFonts w:cstheme="minorHAnsi"/>
        </w:rPr>
        <w:t xml:space="preserve"> constant</w:t>
      </w:r>
      <w:r w:rsidRPr="000F6FF3">
        <w:rPr>
          <w:rFonts w:cstheme="minorHAnsi"/>
        </w:rPr>
        <w:t xml:space="preserve"> judgment</w:t>
      </w:r>
      <w:r w:rsidR="00216507" w:rsidRPr="000F6FF3">
        <w:rPr>
          <w:rFonts w:cstheme="minorHAnsi"/>
        </w:rPr>
        <w:t>s</w:t>
      </w:r>
      <w:r w:rsidR="00D276F5" w:rsidRPr="000F6FF3">
        <w:rPr>
          <w:rFonts w:cstheme="minorHAnsi"/>
        </w:rPr>
        <w:t xml:space="preserve"> and fear</w:t>
      </w:r>
      <w:r w:rsidR="00655AF0" w:rsidRPr="000F6FF3">
        <w:rPr>
          <w:rFonts w:cstheme="minorHAnsi"/>
        </w:rPr>
        <w:t>,</w:t>
      </w:r>
      <w:r w:rsidR="00636718" w:rsidRPr="000F6FF3">
        <w:rPr>
          <w:rFonts w:cstheme="minorHAnsi"/>
        </w:rPr>
        <w:t xml:space="preserve"> to the upper path</w:t>
      </w:r>
      <w:r w:rsidR="00204CCE" w:rsidRPr="000F6FF3">
        <w:rPr>
          <w:rFonts w:cstheme="minorHAnsi"/>
        </w:rPr>
        <w:t xml:space="preserve">, which is the </w:t>
      </w:r>
      <w:r w:rsidR="00636718" w:rsidRPr="000F6FF3">
        <w:rPr>
          <w:rFonts w:cstheme="minorHAnsi"/>
        </w:rPr>
        <w:t>path</w:t>
      </w:r>
      <w:r w:rsidR="00204CCE" w:rsidRPr="000F6FF3">
        <w:rPr>
          <w:rFonts w:cstheme="minorHAnsi"/>
        </w:rPr>
        <w:t xml:space="preserve"> of</w:t>
      </w:r>
      <w:r w:rsidR="00921044" w:rsidRPr="000F6FF3">
        <w:rPr>
          <w:rFonts w:cstheme="minorHAnsi"/>
        </w:rPr>
        <w:t xml:space="preserve"> </w:t>
      </w:r>
      <w:r w:rsidR="00FE4C53" w:rsidRPr="000F6FF3">
        <w:rPr>
          <w:rFonts w:cstheme="minorHAnsi"/>
        </w:rPr>
        <w:t xml:space="preserve">mindful </w:t>
      </w:r>
      <w:r w:rsidR="00921044" w:rsidRPr="000F6FF3">
        <w:rPr>
          <w:rFonts w:cstheme="minorHAnsi"/>
        </w:rPr>
        <w:t>observation and</w:t>
      </w:r>
      <w:r w:rsidR="00204CCE" w:rsidRPr="000F6FF3">
        <w:rPr>
          <w:rFonts w:cstheme="minorHAnsi"/>
        </w:rPr>
        <w:t xml:space="preserve"> love. </w:t>
      </w:r>
      <w:r w:rsidRPr="000F6FF3">
        <w:rPr>
          <w:rFonts w:cstheme="minorHAnsi"/>
        </w:rPr>
        <w:t>You will learn how to move from your sinking ship to a ship that floats.</w:t>
      </w:r>
    </w:p>
    <w:p w14:paraId="16A12569" w14:textId="555FE629" w:rsidR="00270985" w:rsidRPr="000F6FF3" w:rsidRDefault="00270985" w:rsidP="0022692D">
      <w:pPr>
        <w:spacing w:after="0" w:line="240" w:lineRule="auto"/>
        <w:jc w:val="both"/>
        <w:rPr>
          <w:rFonts w:cstheme="minorHAnsi"/>
        </w:rPr>
      </w:pPr>
    </w:p>
    <w:p w14:paraId="3F24D861" w14:textId="2F699599" w:rsidR="00270985" w:rsidRPr="000F6FF3" w:rsidRDefault="00655AF0" w:rsidP="0022692D">
      <w:pPr>
        <w:spacing w:after="0" w:line="240" w:lineRule="auto"/>
        <w:jc w:val="both"/>
        <w:rPr>
          <w:rFonts w:cstheme="minorHAnsi"/>
        </w:rPr>
      </w:pPr>
      <w:r w:rsidRPr="000F6FF3">
        <w:rPr>
          <w:rFonts w:cstheme="minorHAnsi"/>
        </w:rPr>
        <w:t xml:space="preserve">Remember that you cannot </w:t>
      </w:r>
      <w:r w:rsidR="00BC216B" w:rsidRPr="000F6FF3">
        <w:rPr>
          <w:rFonts w:cstheme="minorHAnsi"/>
        </w:rPr>
        <w:t xml:space="preserve">use </w:t>
      </w:r>
      <w:r w:rsidRPr="000F6FF3">
        <w:rPr>
          <w:rFonts w:cstheme="minorHAnsi"/>
        </w:rPr>
        <w:t>all</w:t>
      </w:r>
      <w:r w:rsidR="00194ADB" w:rsidRPr="000F6FF3">
        <w:rPr>
          <w:rFonts w:cstheme="minorHAnsi"/>
        </w:rPr>
        <w:t xml:space="preserve"> of</w:t>
      </w:r>
      <w:r w:rsidRPr="000F6FF3">
        <w:rPr>
          <w:rFonts w:cstheme="minorHAnsi"/>
        </w:rPr>
        <w:t xml:space="preserve"> the KF tools all of the time. </w:t>
      </w:r>
      <w:r w:rsidR="0072146A" w:rsidRPr="000F6FF3">
        <w:rPr>
          <w:rFonts w:cstheme="minorHAnsi"/>
        </w:rPr>
        <w:t>Schedule your</w:t>
      </w:r>
      <w:r w:rsidR="0038281B" w:rsidRPr="000F6FF3">
        <w:rPr>
          <w:rFonts w:cstheme="minorHAnsi"/>
        </w:rPr>
        <w:t xml:space="preserve"> own</w:t>
      </w:r>
      <w:r w:rsidR="0072146A" w:rsidRPr="000F6FF3">
        <w:rPr>
          <w:rFonts w:cstheme="minorHAnsi"/>
        </w:rPr>
        <w:t xml:space="preserve"> KF training time this week </w:t>
      </w:r>
      <w:r w:rsidR="00BC216B" w:rsidRPr="000F6FF3">
        <w:rPr>
          <w:rFonts w:cstheme="minorHAnsi"/>
        </w:rPr>
        <w:t>and take</w:t>
      </w:r>
      <w:r w:rsidR="00FC0446" w:rsidRPr="000F6FF3">
        <w:rPr>
          <w:rFonts w:cstheme="minorHAnsi"/>
        </w:rPr>
        <w:t xml:space="preserve"> one </w:t>
      </w:r>
      <w:r w:rsidR="00DA451B" w:rsidRPr="000F6FF3">
        <w:rPr>
          <w:rFonts w:cstheme="minorHAnsi"/>
        </w:rPr>
        <w:t xml:space="preserve">of </w:t>
      </w:r>
      <w:r w:rsidR="00980F24" w:rsidRPr="000F6FF3">
        <w:rPr>
          <w:rFonts w:cstheme="minorHAnsi"/>
        </w:rPr>
        <w:t xml:space="preserve">the following </w:t>
      </w:r>
      <w:r w:rsidR="00DF4AD5" w:rsidRPr="000F6FF3">
        <w:rPr>
          <w:rFonts w:cstheme="minorHAnsi"/>
        </w:rPr>
        <w:t xml:space="preserve">small </w:t>
      </w:r>
      <w:r w:rsidR="00DA451B" w:rsidRPr="000F6FF3">
        <w:rPr>
          <w:rFonts w:cstheme="minorHAnsi"/>
        </w:rPr>
        <w:t xml:space="preserve">steps </w:t>
      </w:r>
      <w:r w:rsidR="00FE4C53" w:rsidRPr="000F6FF3">
        <w:rPr>
          <w:rFonts w:cstheme="minorHAnsi"/>
        </w:rPr>
        <w:t>toward your liberty and potential</w:t>
      </w:r>
      <w:r w:rsidR="00437011" w:rsidRPr="000F6FF3">
        <w:rPr>
          <w:rFonts w:cstheme="minorHAnsi"/>
        </w:rPr>
        <w:t>:</w:t>
      </w:r>
    </w:p>
    <w:p w14:paraId="038DD3AA" w14:textId="378F7F04" w:rsidR="005B1360" w:rsidRPr="000F6FF3" w:rsidRDefault="005B1360" w:rsidP="0022692D">
      <w:pPr>
        <w:spacing w:after="0" w:line="240" w:lineRule="auto"/>
        <w:jc w:val="both"/>
        <w:rPr>
          <w:rFonts w:cstheme="minorHAnsi"/>
        </w:rPr>
      </w:pPr>
    </w:p>
    <w:p w14:paraId="72FDCCBD" w14:textId="713BA267" w:rsidR="005B1360" w:rsidRPr="000F6FF3" w:rsidRDefault="00437011" w:rsidP="0022692D">
      <w:pPr>
        <w:pStyle w:val="ListParagraph"/>
        <w:numPr>
          <w:ilvl w:val="0"/>
          <w:numId w:val="10"/>
        </w:numPr>
        <w:tabs>
          <w:tab w:val="left" w:pos="357"/>
        </w:tabs>
        <w:spacing w:after="0" w:line="240" w:lineRule="auto"/>
        <w:ind w:left="360"/>
        <w:jc w:val="both"/>
      </w:pPr>
      <w:bookmarkStart w:id="14" w:name="_Hlk70500698"/>
      <w:r w:rsidRPr="000F6FF3">
        <w:rPr>
          <w:rFonts w:cstheme="minorHAnsi"/>
        </w:rPr>
        <w:t xml:space="preserve">Read </w:t>
      </w:r>
      <w:r w:rsidR="00106D48" w:rsidRPr="000F6FF3">
        <w:rPr>
          <w:rFonts w:cstheme="minorHAnsi"/>
        </w:rPr>
        <w:t>again</w:t>
      </w:r>
      <w:r w:rsidR="00E31C54" w:rsidRPr="000F6FF3">
        <w:rPr>
          <w:rFonts w:cstheme="minorHAnsi"/>
        </w:rPr>
        <w:t xml:space="preserve"> </w:t>
      </w:r>
      <w:r w:rsidR="00EA7703" w:rsidRPr="000F6FF3">
        <w:rPr>
          <w:rFonts w:cstheme="minorHAnsi"/>
        </w:rPr>
        <w:t xml:space="preserve">or listen to </w:t>
      </w:r>
      <w:r w:rsidRPr="000F6FF3">
        <w:rPr>
          <w:rFonts w:cstheme="minorHAnsi"/>
        </w:rPr>
        <w:t xml:space="preserve">the introduction and first chapter of </w:t>
      </w:r>
      <w:r w:rsidR="009C13B7" w:rsidRPr="000F6FF3">
        <w:rPr>
          <w:rFonts w:cstheme="minorHAnsi"/>
          <w:i/>
        </w:rPr>
        <w:t>Neurosis and Human Growth</w:t>
      </w:r>
      <w:r w:rsidRPr="000F6FF3">
        <w:rPr>
          <w:rFonts w:cstheme="minorHAnsi"/>
        </w:rPr>
        <w:t>.</w:t>
      </w:r>
      <w:r w:rsidR="00797FDC" w:rsidRPr="000F6FF3">
        <w:rPr>
          <w:rStyle w:val="EndnoteReference"/>
          <w:rFonts w:cstheme="minorHAnsi"/>
        </w:rPr>
        <w:endnoteReference w:id="8"/>
      </w:r>
      <w:r w:rsidR="003129D6" w:rsidRPr="000F6FF3">
        <w:rPr>
          <w:rFonts w:cstheme="minorHAnsi"/>
        </w:rPr>
        <w:t xml:space="preserve"> </w:t>
      </w:r>
      <w:r w:rsidR="00E31C54" w:rsidRPr="000F6FF3">
        <w:rPr>
          <w:rFonts w:cstheme="minorHAnsi"/>
        </w:rPr>
        <w:t xml:space="preserve">Listening to a book </w:t>
      </w:r>
      <w:r w:rsidR="008178E9" w:rsidRPr="000F6FF3">
        <w:rPr>
          <w:rFonts w:cstheme="minorHAnsi"/>
        </w:rPr>
        <w:t xml:space="preserve">can expand our understanding </w:t>
      </w:r>
      <w:r w:rsidR="00EA7703" w:rsidRPr="000F6FF3">
        <w:rPr>
          <w:rFonts w:cstheme="minorHAnsi"/>
        </w:rPr>
        <w:t xml:space="preserve">of the material, </w:t>
      </w:r>
      <w:r w:rsidR="008178E9" w:rsidRPr="000F6FF3">
        <w:rPr>
          <w:rFonts w:cstheme="minorHAnsi"/>
        </w:rPr>
        <w:t xml:space="preserve">and you </w:t>
      </w:r>
      <w:r w:rsidR="00EA7703" w:rsidRPr="000F6FF3">
        <w:rPr>
          <w:rFonts w:cstheme="minorHAnsi"/>
        </w:rPr>
        <w:t>might</w:t>
      </w:r>
      <w:r w:rsidR="008178E9" w:rsidRPr="000F6FF3">
        <w:rPr>
          <w:rFonts w:cstheme="minorHAnsi"/>
        </w:rPr>
        <w:t xml:space="preserve"> explore that option </w:t>
      </w:r>
      <w:r w:rsidR="002137B2" w:rsidRPr="000F6FF3">
        <w:rPr>
          <w:rFonts w:cstheme="minorHAnsi"/>
        </w:rPr>
        <w:t>using a program like</w:t>
      </w:r>
      <w:r w:rsidR="008178E9" w:rsidRPr="000F6FF3">
        <w:rPr>
          <w:rFonts w:cstheme="minorHAnsi"/>
        </w:rPr>
        <w:t xml:space="preserve"> </w:t>
      </w:r>
      <w:r w:rsidR="008178E9" w:rsidRPr="000F6FF3">
        <w:rPr>
          <w:rFonts w:cstheme="minorHAnsi"/>
          <w:i/>
        </w:rPr>
        <w:t>Audible</w:t>
      </w:r>
      <w:r w:rsidR="008178E9" w:rsidRPr="000F6FF3">
        <w:rPr>
          <w:rFonts w:cstheme="minorHAnsi"/>
        </w:rPr>
        <w:t>.</w:t>
      </w:r>
      <w:r w:rsidR="008178E9" w:rsidRPr="000F6FF3">
        <w:rPr>
          <w:rStyle w:val="EndnoteReference"/>
          <w:rFonts w:cstheme="minorHAnsi"/>
        </w:rPr>
        <w:endnoteReference w:id="9"/>
      </w:r>
      <w:r w:rsidR="008178E9" w:rsidRPr="000F6FF3">
        <w:rPr>
          <w:rFonts w:cstheme="minorHAnsi"/>
        </w:rPr>
        <w:t xml:space="preserve"> </w:t>
      </w:r>
    </w:p>
    <w:bookmarkEnd w:id="14"/>
    <w:p w14:paraId="57E45A9B" w14:textId="77777777" w:rsidR="00AF6E8B" w:rsidRPr="000F6FF3" w:rsidRDefault="00AF6E8B" w:rsidP="0022692D">
      <w:pPr>
        <w:spacing w:after="0" w:line="240" w:lineRule="auto"/>
        <w:ind w:left="142"/>
        <w:jc w:val="both"/>
      </w:pPr>
    </w:p>
    <w:p w14:paraId="0DA46068" w14:textId="274AD0C9" w:rsidR="00437011" w:rsidRPr="000F6FF3" w:rsidRDefault="001454AA" w:rsidP="0022692D">
      <w:pPr>
        <w:pStyle w:val="ListParagraph"/>
        <w:numPr>
          <w:ilvl w:val="0"/>
          <w:numId w:val="10"/>
        </w:numPr>
        <w:tabs>
          <w:tab w:val="left" w:pos="357"/>
        </w:tabs>
        <w:spacing w:after="0" w:line="240" w:lineRule="auto"/>
        <w:ind w:left="360"/>
        <w:jc w:val="both"/>
        <w:rPr>
          <w:rFonts w:cstheme="minorHAnsi"/>
        </w:rPr>
      </w:pPr>
      <w:r w:rsidRPr="000F6FF3">
        <w:rPr>
          <w:rFonts w:cstheme="minorHAnsi"/>
        </w:rPr>
        <w:t xml:space="preserve">Review </w:t>
      </w:r>
      <w:r w:rsidR="00437011" w:rsidRPr="000F6FF3">
        <w:rPr>
          <w:rFonts w:cstheme="minorHAnsi"/>
        </w:rPr>
        <w:t>the chapters</w:t>
      </w:r>
      <w:r w:rsidR="00DA451B" w:rsidRPr="000F6FF3">
        <w:rPr>
          <w:rFonts w:cstheme="minorHAnsi"/>
        </w:rPr>
        <w:t xml:space="preserve"> in the book</w:t>
      </w:r>
      <w:r w:rsidR="00437011" w:rsidRPr="000F6FF3">
        <w:rPr>
          <w:rFonts w:cstheme="minorHAnsi"/>
        </w:rPr>
        <w:t xml:space="preserve"> that de</w:t>
      </w:r>
      <w:r w:rsidR="002E5BB7" w:rsidRPr="000F6FF3">
        <w:rPr>
          <w:rFonts w:cstheme="minorHAnsi"/>
        </w:rPr>
        <w:t>scribe your neurotic solution</w:t>
      </w:r>
      <w:r w:rsidR="007B125D" w:rsidRPr="000F6FF3">
        <w:rPr>
          <w:rFonts w:cstheme="minorHAnsi"/>
        </w:rPr>
        <w:t>,</w:t>
      </w:r>
      <w:r w:rsidR="00D276F5" w:rsidRPr="000F6FF3">
        <w:rPr>
          <w:rFonts w:cstheme="minorHAnsi"/>
        </w:rPr>
        <w:t xml:space="preserve"> and you might read chapters 12</w:t>
      </w:r>
      <w:r w:rsidR="009D7CEA" w:rsidRPr="000F6FF3">
        <w:rPr>
          <w:rFonts w:cstheme="minorHAnsi"/>
        </w:rPr>
        <w:t>–16</w:t>
      </w:r>
      <w:r w:rsidR="00D276F5" w:rsidRPr="000F6FF3">
        <w:rPr>
          <w:rFonts w:cstheme="minorHAnsi"/>
        </w:rPr>
        <w:t>. B</w:t>
      </w:r>
      <w:r w:rsidR="00655AF0" w:rsidRPr="000F6FF3">
        <w:rPr>
          <w:rFonts w:cstheme="minorHAnsi"/>
        </w:rPr>
        <w:t xml:space="preserve">egin </w:t>
      </w:r>
      <w:r w:rsidR="00E36C11" w:rsidRPr="000F6FF3">
        <w:rPr>
          <w:rFonts w:cstheme="minorHAnsi"/>
        </w:rPr>
        <w:t>making</w:t>
      </w:r>
      <w:r w:rsidR="00437011" w:rsidRPr="000F6FF3">
        <w:rPr>
          <w:rFonts w:cstheme="minorHAnsi"/>
        </w:rPr>
        <w:t xml:space="preserve"> a short list of </w:t>
      </w:r>
      <w:r w:rsidR="0091527C" w:rsidRPr="000F6FF3">
        <w:rPr>
          <w:rFonts w:cstheme="minorHAnsi"/>
        </w:rPr>
        <w:t xml:space="preserve">the kinds of </w:t>
      </w:r>
      <w:r w:rsidR="00437011" w:rsidRPr="000F6FF3">
        <w:rPr>
          <w:rFonts w:cstheme="minorHAnsi"/>
        </w:rPr>
        <w:t xml:space="preserve">events that </w:t>
      </w:r>
      <w:r w:rsidR="0091527C" w:rsidRPr="000F6FF3">
        <w:rPr>
          <w:rFonts w:cstheme="minorHAnsi"/>
        </w:rPr>
        <w:t xml:space="preserve">are </w:t>
      </w:r>
      <w:r w:rsidR="00437011" w:rsidRPr="000F6FF3">
        <w:rPr>
          <w:rFonts w:cstheme="minorHAnsi"/>
        </w:rPr>
        <w:t>likely</w:t>
      </w:r>
      <w:r w:rsidR="0091527C" w:rsidRPr="000F6FF3">
        <w:rPr>
          <w:rFonts w:cstheme="minorHAnsi"/>
        </w:rPr>
        <w:t xml:space="preserve"> to</w:t>
      </w:r>
      <w:r w:rsidR="00437011" w:rsidRPr="000F6FF3">
        <w:rPr>
          <w:rFonts w:cstheme="minorHAnsi"/>
        </w:rPr>
        <w:t xml:space="preserve"> send you down the judgment path.</w:t>
      </w:r>
    </w:p>
    <w:p w14:paraId="76131F10" w14:textId="77777777" w:rsidR="005B1360" w:rsidRPr="000F6FF3" w:rsidRDefault="005B1360" w:rsidP="0022692D">
      <w:pPr>
        <w:spacing w:after="0" w:line="240" w:lineRule="auto"/>
        <w:jc w:val="both"/>
        <w:rPr>
          <w:rFonts w:cstheme="minorHAnsi"/>
        </w:rPr>
      </w:pPr>
    </w:p>
    <w:p w14:paraId="569BAC3C" w14:textId="01133978" w:rsidR="00437011" w:rsidRPr="000F6FF3" w:rsidRDefault="00437011" w:rsidP="0022692D">
      <w:pPr>
        <w:pStyle w:val="ListParagraph"/>
        <w:numPr>
          <w:ilvl w:val="0"/>
          <w:numId w:val="10"/>
        </w:numPr>
        <w:tabs>
          <w:tab w:val="left" w:pos="357"/>
        </w:tabs>
        <w:spacing w:after="0" w:line="240" w:lineRule="auto"/>
        <w:ind w:left="360"/>
        <w:jc w:val="both"/>
        <w:rPr>
          <w:rFonts w:cstheme="minorHAnsi"/>
        </w:rPr>
      </w:pPr>
      <w:r w:rsidRPr="000F6FF3">
        <w:rPr>
          <w:rFonts w:cstheme="minorHAnsi"/>
        </w:rPr>
        <w:t xml:space="preserve">Use your </w:t>
      </w:r>
      <w:r w:rsidRPr="000F6FF3">
        <w:rPr>
          <w:rFonts w:cstheme="minorHAnsi"/>
          <w:b/>
        </w:rPr>
        <w:t>Meeting Preparation Guide</w:t>
      </w:r>
      <w:r w:rsidR="004C0889" w:rsidRPr="000F6FF3">
        <w:rPr>
          <w:rFonts w:cstheme="minorHAnsi"/>
        </w:rPr>
        <w:t xml:space="preserve"> to record </w:t>
      </w:r>
      <w:r w:rsidRPr="000F6FF3">
        <w:rPr>
          <w:rFonts w:cstheme="minorHAnsi"/>
        </w:rPr>
        <w:t>events and</w:t>
      </w:r>
      <w:r w:rsidR="004C0889" w:rsidRPr="000F6FF3">
        <w:rPr>
          <w:rFonts w:cstheme="minorHAnsi"/>
        </w:rPr>
        <w:t xml:space="preserve"> your</w:t>
      </w:r>
      <w:r w:rsidRPr="000F6FF3">
        <w:rPr>
          <w:rFonts w:cstheme="minorHAnsi"/>
        </w:rPr>
        <w:t xml:space="preserve"> reactions</w:t>
      </w:r>
      <w:r w:rsidR="004C0889" w:rsidRPr="000F6FF3">
        <w:rPr>
          <w:rFonts w:cstheme="minorHAnsi"/>
        </w:rPr>
        <w:t xml:space="preserve"> to those events</w:t>
      </w:r>
      <w:r w:rsidRPr="000F6FF3">
        <w:rPr>
          <w:rFonts w:cstheme="minorHAnsi"/>
        </w:rPr>
        <w:t xml:space="preserve">. </w:t>
      </w:r>
      <w:r w:rsidR="0083631C" w:rsidRPr="000F6FF3">
        <w:rPr>
          <w:rFonts w:cstheme="minorHAnsi"/>
        </w:rPr>
        <w:t>You might review what you have written on your</w:t>
      </w:r>
      <w:r w:rsidR="00B8365D" w:rsidRPr="000F6FF3">
        <w:rPr>
          <w:rFonts w:cstheme="minorHAnsi"/>
        </w:rPr>
        <w:t xml:space="preserve"> </w:t>
      </w:r>
      <w:r w:rsidR="00190695" w:rsidRPr="000F6FF3">
        <w:rPr>
          <w:rFonts w:cstheme="minorHAnsi"/>
        </w:rPr>
        <w:t xml:space="preserve">earlier </w:t>
      </w:r>
      <w:r w:rsidR="002E5BB7" w:rsidRPr="000F6FF3">
        <w:rPr>
          <w:rFonts w:cstheme="minorHAnsi"/>
        </w:rPr>
        <w:t xml:space="preserve">guides and see how far you have </w:t>
      </w:r>
      <w:r w:rsidR="00FE4C53" w:rsidRPr="000F6FF3">
        <w:rPr>
          <w:rFonts w:cstheme="minorHAnsi"/>
        </w:rPr>
        <w:t xml:space="preserve">already </w:t>
      </w:r>
      <w:r w:rsidR="002E5BB7" w:rsidRPr="000F6FF3">
        <w:rPr>
          <w:rFonts w:cstheme="minorHAnsi"/>
        </w:rPr>
        <w:t xml:space="preserve">come. </w:t>
      </w:r>
    </w:p>
    <w:p w14:paraId="2D2B6AB7" w14:textId="77777777" w:rsidR="005B1360" w:rsidRPr="000F6FF3" w:rsidRDefault="005B1360" w:rsidP="0022692D">
      <w:pPr>
        <w:spacing w:after="0" w:line="240" w:lineRule="auto"/>
        <w:jc w:val="both"/>
        <w:rPr>
          <w:rFonts w:cstheme="minorHAnsi"/>
        </w:rPr>
      </w:pPr>
    </w:p>
    <w:p w14:paraId="75A9BE0D" w14:textId="6712A13C" w:rsidR="00DA451B" w:rsidRPr="000F6FF3" w:rsidRDefault="0072146A" w:rsidP="0022692D">
      <w:pPr>
        <w:pStyle w:val="ListParagraph"/>
        <w:numPr>
          <w:ilvl w:val="0"/>
          <w:numId w:val="10"/>
        </w:numPr>
        <w:tabs>
          <w:tab w:val="left" w:pos="357"/>
        </w:tabs>
        <w:spacing w:after="0" w:line="240" w:lineRule="auto"/>
        <w:ind w:left="360"/>
        <w:jc w:val="both"/>
        <w:rPr>
          <w:rFonts w:cstheme="minorHAnsi"/>
        </w:rPr>
      </w:pPr>
      <w:r w:rsidRPr="000F6FF3">
        <w:rPr>
          <w:rFonts w:cstheme="minorHAnsi"/>
        </w:rPr>
        <w:t xml:space="preserve">Schedule time to read the </w:t>
      </w:r>
      <w:r w:rsidR="00636718" w:rsidRPr="000F6FF3">
        <w:rPr>
          <w:rFonts w:cstheme="minorHAnsi"/>
          <w:b/>
        </w:rPr>
        <w:t>Expanded</w:t>
      </w:r>
      <w:r w:rsidRPr="000F6FF3">
        <w:rPr>
          <w:rFonts w:cstheme="minorHAnsi"/>
          <w:b/>
        </w:rPr>
        <w:t xml:space="preserve"> Version</w:t>
      </w:r>
      <w:r w:rsidRPr="000F6FF3">
        <w:rPr>
          <w:rFonts w:cstheme="minorHAnsi"/>
        </w:rPr>
        <w:t xml:space="preserve"> of</w:t>
      </w:r>
      <w:r w:rsidR="00437011" w:rsidRPr="000F6FF3">
        <w:rPr>
          <w:rFonts w:cstheme="minorHAnsi"/>
        </w:rPr>
        <w:t xml:space="preserve"> t</w:t>
      </w:r>
      <w:r w:rsidR="00672132" w:rsidRPr="000F6FF3">
        <w:rPr>
          <w:rFonts w:cstheme="minorHAnsi"/>
        </w:rPr>
        <w:t>he teaching notes</w:t>
      </w:r>
      <w:r w:rsidR="00655AF0" w:rsidRPr="000F6FF3">
        <w:rPr>
          <w:rFonts w:cstheme="minorHAnsi"/>
        </w:rPr>
        <w:t xml:space="preserve"> or email </w:t>
      </w:r>
      <w:r w:rsidR="0022518D" w:rsidRPr="000F6FF3">
        <w:rPr>
          <w:rFonts w:cstheme="minorHAnsi"/>
        </w:rPr>
        <w:t xml:space="preserve">KF </w:t>
      </w:r>
      <w:r w:rsidR="00655AF0" w:rsidRPr="000F6FF3">
        <w:rPr>
          <w:rFonts w:cstheme="minorHAnsi"/>
        </w:rPr>
        <w:t>admin and ask for the</w:t>
      </w:r>
      <w:r w:rsidR="00655AF0" w:rsidRPr="000F6FF3">
        <w:rPr>
          <w:rFonts w:cstheme="minorHAnsi"/>
          <w:b/>
        </w:rPr>
        <w:t xml:space="preserve"> KF Compass</w:t>
      </w:r>
      <w:r w:rsidR="00436C14" w:rsidRPr="000F6FF3">
        <w:rPr>
          <w:rFonts w:cstheme="minorHAnsi"/>
          <w:bCs/>
        </w:rPr>
        <w:t>,</w:t>
      </w:r>
      <w:r w:rsidR="00DA451B" w:rsidRPr="000F6FF3">
        <w:rPr>
          <w:rFonts w:cstheme="minorHAnsi"/>
        </w:rPr>
        <w:t xml:space="preserve"> which </w:t>
      </w:r>
      <w:r w:rsidR="00134C90" w:rsidRPr="000F6FF3">
        <w:rPr>
          <w:rFonts w:cstheme="minorHAnsi"/>
        </w:rPr>
        <w:t xml:space="preserve">regularly </w:t>
      </w:r>
      <w:r w:rsidR="00DA451B" w:rsidRPr="000F6FF3">
        <w:rPr>
          <w:rFonts w:cstheme="minorHAnsi"/>
        </w:rPr>
        <w:t xml:space="preserve">delivers portions of the </w:t>
      </w:r>
      <w:r w:rsidR="00DA451B" w:rsidRPr="000F6FF3">
        <w:rPr>
          <w:rFonts w:cstheme="minorHAnsi"/>
          <w:b/>
        </w:rPr>
        <w:t>Expanded Version</w:t>
      </w:r>
      <w:r w:rsidR="00436C14" w:rsidRPr="000F6FF3">
        <w:rPr>
          <w:rFonts w:cstheme="minorHAnsi"/>
        </w:rPr>
        <w:t xml:space="preserve"> to your email</w:t>
      </w:r>
      <w:r w:rsidR="00DA451B" w:rsidRPr="000F6FF3">
        <w:rPr>
          <w:rFonts w:cstheme="minorHAnsi"/>
        </w:rPr>
        <w:t>.</w:t>
      </w:r>
    </w:p>
    <w:p w14:paraId="0BECF52F" w14:textId="77777777" w:rsidR="00636718" w:rsidRPr="000F6FF3" w:rsidRDefault="00636718" w:rsidP="0022692D">
      <w:pPr>
        <w:spacing w:after="0" w:line="240" w:lineRule="auto"/>
        <w:jc w:val="both"/>
        <w:rPr>
          <w:rFonts w:cstheme="minorHAnsi"/>
        </w:rPr>
      </w:pPr>
    </w:p>
    <w:p w14:paraId="1C86B450" w14:textId="4345548A" w:rsidR="00437011" w:rsidRPr="000F6FF3" w:rsidRDefault="00636718" w:rsidP="00B8258C">
      <w:pPr>
        <w:pStyle w:val="ListParagraph"/>
        <w:widowControl w:val="0"/>
        <w:numPr>
          <w:ilvl w:val="0"/>
          <w:numId w:val="10"/>
        </w:numPr>
        <w:tabs>
          <w:tab w:val="left" w:pos="357"/>
        </w:tabs>
        <w:spacing w:after="0" w:line="240" w:lineRule="auto"/>
        <w:ind w:left="360"/>
        <w:jc w:val="both"/>
        <w:rPr>
          <w:rFonts w:cstheme="minorHAnsi"/>
        </w:rPr>
      </w:pPr>
      <w:r w:rsidRPr="000F6FF3">
        <w:rPr>
          <w:rFonts w:cstheme="minorHAnsi"/>
        </w:rPr>
        <w:t>P</w:t>
      </w:r>
      <w:r w:rsidR="00672132" w:rsidRPr="000F6FF3">
        <w:rPr>
          <w:rFonts w:cstheme="minorHAnsi"/>
        </w:rPr>
        <w:t>ractice one of your</w:t>
      </w:r>
      <w:r w:rsidR="00437011" w:rsidRPr="000F6FF3">
        <w:rPr>
          <w:rFonts w:cstheme="minorHAnsi"/>
        </w:rPr>
        <w:t xml:space="preserve"> tool</w:t>
      </w:r>
      <w:r w:rsidR="00672132" w:rsidRPr="000F6FF3">
        <w:rPr>
          <w:rFonts w:cstheme="minorHAnsi"/>
        </w:rPr>
        <w:t>s</w:t>
      </w:r>
      <w:r w:rsidR="00437011" w:rsidRPr="000F6FF3">
        <w:rPr>
          <w:rFonts w:cstheme="minorHAnsi"/>
        </w:rPr>
        <w:t>.</w:t>
      </w:r>
      <w:r w:rsidR="00BA6697" w:rsidRPr="000F6FF3">
        <w:rPr>
          <w:rFonts w:cstheme="minorHAnsi"/>
        </w:rPr>
        <w:t xml:space="preserve"> You might tap or</w:t>
      </w:r>
      <w:r w:rsidR="009D7CEA" w:rsidRPr="000F6FF3">
        <w:rPr>
          <w:rFonts w:cstheme="minorHAnsi"/>
        </w:rPr>
        <w:t>, perhaps,</w:t>
      </w:r>
      <w:r w:rsidR="00BA6697" w:rsidRPr="000F6FF3">
        <w:rPr>
          <w:rFonts w:cstheme="minorHAnsi"/>
        </w:rPr>
        <w:t xml:space="preserve"> review</w:t>
      </w:r>
      <w:r w:rsidR="00655AF0" w:rsidRPr="000F6FF3">
        <w:rPr>
          <w:rFonts w:cstheme="minorHAnsi"/>
        </w:rPr>
        <w:t xml:space="preserve"> an event using the flowc</w:t>
      </w:r>
      <w:r w:rsidRPr="000F6FF3">
        <w:rPr>
          <w:rFonts w:cstheme="minorHAnsi"/>
        </w:rPr>
        <w:t xml:space="preserve">hart. </w:t>
      </w:r>
    </w:p>
    <w:p w14:paraId="76C0294A" w14:textId="77777777" w:rsidR="00672132" w:rsidRPr="000F6FF3" w:rsidRDefault="00672132" w:rsidP="00B8258C">
      <w:pPr>
        <w:widowControl w:val="0"/>
        <w:spacing w:after="0" w:line="240" w:lineRule="auto"/>
        <w:jc w:val="both"/>
        <w:rPr>
          <w:rFonts w:cstheme="minorHAnsi"/>
        </w:rPr>
      </w:pPr>
    </w:p>
    <w:p w14:paraId="44FCFFFB" w14:textId="4B705977" w:rsidR="00672132" w:rsidRPr="000F6FF3" w:rsidRDefault="00672132" w:rsidP="00B8258C">
      <w:pPr>
        <w:widowControl w:val="0"/>
        <w:spacing w:after="0" w:line="240" w:lineRule="auto"/>
        <w:jc w:val="both"/>
        <w:rPr>
          <w:rFonts w:cstheme="minorHAnsi"/>
        </w:rPr>
      </w:pPr>
      <w:r w:rsidRPr="000F6FF3">
        <w:rPr>
          <w:rFonts w:cstheme="minorHAnsi"/>
        </w:rPr>
        <w:t xml:space="preserve">Remember, any effort toward </w:t>
      </w:r>
      <w:r w:rsidR="00436C14" w:rsidRPr="000F6FF3">
        <w:rPr>
          <w:rFonts w:cstheme="minorHAnsi"/>
        </w:rPr>
        <w:t xml:space="preserve">investing </w:t>
      </w:r>
      <w:r w:rsidR="00A10513" w:rsidRPr="000F6FF3">
        <w:rPr>
          <w:rFonts w:cstheme="minorHAnsi"/>
        </w:rPr>
        <w:t>in</w:t>
      </w:r>
      <w:r w:rsidR="00436C14" w:rsidRPr="000F6FF3">
        <w:rPr>
          <w:rFonts w:cstheme="minorHAnsi"/>
        </w:rPr>
        <w:t xml:space="preserve"> </w:t>
      </w:r>
      <w:r w:rsidRPr="000F6FF3">
        <w:rPr>
          <w:rFonts w:cstheme="minorHAnsi"/>
        </w:rPr>
        <w:t xml:space="preserve">your True Self is success. </w:t>
      </w:r>
      <w:r w:rsidR="00D06084" w:rsidRPr="000F6FF3">
        <w:rPr>
          <w:rFonts w:cstheme="minorHAnsi"/>
        </w:rPr>
        <w:t xml:space="preserve">Let me </w:t>
      </w:r>
      <w:r w:rsidR="0061204E" w:rsidRPr="000F6FF3">
        <w:rPr>
          <w:rFonts w:cstheme="minorHAnsi"/>
        </w:rPr>
        <w:t>say that again</w:t>
      </w:r>
      <w:r w:rsidR="00D06084" w:rsidRPr="000F6FF3">
        <w:rPr>
          <w:rFonts w:cstheme="minorHAnsi"/>
        </w:rPr>
        <w:t>: any</w:t>
      </w:r>
      <w:r w:rsidR="00636718" w:rsidRPr="000F6FF3">
        <w:rPr>
          <w:rFonts w:cstheme="minorHAnsi"/>
        </w:rPr>
        <w:t xml:space="preserve"> effort</w:t>
      </w:r>
      <w:r w:rsidR="00A10513" w:rsidRPr="000F6FF3">
        <w:rPr>
          <w:rFonts w:cstheme="minorHAnsi"/>
        </w:rPr>
        <w:t xml:space="preserve"> </w:t>
      </w:r>
      <w:r w:rsidR="00636718" w:rsidRPr="000F6FF3">
        <w:rPr>
          <w:rFonts w:cstheme="minorHAnsi"/>
        </w:rPr>
        <w:t>is success.</w:t>
      </w:r>
      <w:r w:rsidR="00436C14" w:rsidRPr="000F6FF3">
        <w:rPr>
          <w:rFonts w:cstheme="minorHAnsi"/>
        </w:rPr>
        <w:t xml:space="preserve"> </w:t>
      </w:r>
      <w:r w:rsidR="00E36C11" w:rsidRPr="000F6FF3">
        <w:rPr>
          <w:rFonts w:cstheme="minorHAnsi"/>
        </w:rPr>
        <w:t>Just s</w:t>
      </w:r>
      <w:r w:rsidRPr="000F6FF3">
        <w:rPr>
          <w:rFonts w:cstheme="minorHAnsi"/>
        </w:rPr>
        <w:t>howing up</w:t>
      </w:r>
      <w:r w:rsidR="00DA451B" w:rsidRPr="000F6FF3">
        <w:rPr>
          <w:rFonts w:cstheme="minorHAnsi"/>
        </w:rPr>
        <w:t xml:space="preserve"> for your meeting is success. You</w:t>
      </w:r>
      <w:r w:rsidRPr="000F6FF3">
        <w:rPr>
          <w:rFonts w:cstheme="minorHAnsi"/>
        </w:rPr>
        <w:t xml:space="preserve"> ar</w:t>
      </w:r>
      <w:r w:rsidR="00DA451B" w:rsidRPr="000F6FF3">
        <w:rPr>
          <w:rFonts w:cstheme="minorHAnsi"/>
        </w:rPr>
        <w:t>e not looking for perfection. You</w:t>
      </w:r>
      <w:r w:rsidRPr="000F6FF3">
        <w:rPr>
          <w:rFonts w:cstheme="minorHAnsi"/>
        </w:rPr>
        <w:t xml:space="preserve"> are looking </w:t>
      </w:r>
      <w:r w:rsidRPr="000F6FF3">
        <w:rPr>
          <w:rFonts w:cstheme="minorHAnsi"/>
        </w:rPr>
        <w:lastRenderedPageBreak/>
        <w:t xml:space="preserve">for slow, </w:t>
      </w:r>
      <w:r w:rsidR="00655AF0" w:rsidRPr="000F6FF3">
        <w:rPr>
          <w:rFonts w:cstheme="minorHAnsi"/>
        </w:rPr>
        <w:t>small</w:t>
      </w:r>
      <w:r w:rsidR="00054577" w:rsidRPr="000F6FF3">
        <w:rPr>
          <w:rFonts w:cstheme="minorHAnsi"/>
        </w:rPr>
        <w:t>,</w:t>
      </w:r>
      <w:r w:rsidR="00655AF0" w:rsidRPr="000F6FF3">
        <w:rPr>
          <w:rFonts w:cstheme="minorHAnsi"/>
        </w:rPr>
        <w:t xml:space="preserve"> but </w:t>
      </w:r>
      <w:r w:rsidR="007D7414" w:rsidRPr="000F6FF3">
        <w:rPr>
          <w:rFonts w:cstheme="minorHAnsi"/>
        </w:rPr>
        <w:t>steady progress</w:t>
      </w:r>
      <w:r w:rsidRPr="000F6FF3">
        <w:rPr>
          <w:rFonts w:cstheme="minorHAnsi"/>
        </w:rPr>
        <w:t xml:space="preserve">. </w:t>
      </w:r>
    </w:p>
    <w:p w14:paraId="6DC53B9B" w14:textId="77777777" w:rsidR="001454AA" w:rsidRPr="000F6FF3" w:rsidRDefault="001454AA" w:rsidP="0022692D">
      <w:pPr>
        <w:spacing w:after="0" w:line="240" w:lineRule="auto"/>
        <w:jc w:val="both"/>
        <w:rPr>
          <w:rFonts w:cstheme="minorHAnsi"/>
        </w:rPr>
      </w:pPr>
    </w:p>
    <w:p w14:paraId="2F4D1A55" w14:textId="77777777" w:rsidR="00216507" w:rsidRPr="000F6FF3" w:rsidRDefault="007A4DD7" w:rsidP="0022692D">
      <w:pPr>
        <w:spacing w:after="0" w:line="240" w:lineRule="auto"/>
        <w:jc w:val="both"/>
        <w:rPr>
          <w:rFonts w:cstheme="minorHAnsi"/>
        </w:rPr>
      </w:pPr>
      <w:r w:rsidRPr="000F6FF3">
        <w:rPr>
          <w:rFonts w:cstheme="minorHAnsi"/>
        </w:rPr>
        <w:t xml:space="preserve">Our prayer might go something like this: </w:t>
      </w:r>
    </w:p>
    <w:p w14:paraId="3BF80C77" w14:textId="1FA78727" w:rsidR="003D46BF" w:rsidRPr="000F6FF3" w:rsidRDefault="003D46BF" w:rsidP="0022692D">
      <w:pPr>
        <w:spacing w:after="0" w:line="240" w:lineRule="auto"/>
        <w:jc w:val="both"/>
        <w:rPr>
          <w:rFonts w:cstheme="minorHAnsi"/>
        </w:rPr>
      </w:pPr>
    </w:p>
    <w:p w14:paraId="3603060D" w14:textId="60ABE42E" w:rsidR="00550B85" w:rsidRPr="000F6FF3" w:rsidRDefault="00AA2E16" w:rsidP="0022692D">
      <w:pPr>
        <w:spacing w:after="0" w:line="240" w:lineRule="auto"/>
        <w:jc w:val="center"/>
        <w:rPr>
          <w:rFonts w:cstheme="minorHAnsi"/>
          <w:i/>
        </w:rPr>
      </w:pPr>
      <w:r w:rsidRPr="000F6FF3">
        <w:rPr>
          <w:rFonts w:cstheme="minorHAnsi"/>
          <w:i/>
        </w:rPr>
        <w:t xml:space="preserve">Lord, </w:t>
      </w:r>
      <w:r w:rsidR="00764830" w:rsidRPr="000F6FF3">
        <w:rPr>
          <w:rFonts w:cstheme="minorHAnsi"/>
          <w:i/>
        </w:rPr>
        <w:t>s</w:t>
      </w:r>
      <w:r w:rsidRPr="000F6FF3">
        <w:rPr>
          <w:rFonts w:cstheme="minorHAnsi"/>
          <w:i/>
        </w:rPr>
        <w:t>how me where</w:t>
      </w:r>
      <w:r w:rsidR="007A4DD7" w:rsidRPr="000F6FF3">
        <w:rPr>
          <w:rFonts w:cstheme="minorHAnsi"/>
          <w:i/>
        </w:rPr>
        <w:t xml:space="preserve"> to </w:t>
      </w:r>
      <w:r w:rsidR="00797D15" w:rsidRPr="000F6FF3">
        <w:rPr>
          <w:rFonts w:cstheme="minorHAnsi"/>
          <w:i/>
        </w:rPr>
        <w:t>t</w:t>
      </w:r>
      <w:r w:rsidR="00216507" w:rsidRPr="000F6FF3">
        <w:rPr>
          <w:rFonts w:cstheme="minorHAnsi"/>
          <w:i/>
        </w:rPr>
        <w:t>ake time to practice my</w:t>
      </w:r>
      <w:r w:rsidR="00655AF0" w:rsidRPr="000F6FF3">
        <w:rPr>
          <w:rFonts w:cstheme="minorHAnsi"/>
          <w:i/>
        </w:rPr>
        <w:t xml:space="preserve"> KF</w:t>
      </w:r>
      <w:r w:rsidR="00216507" w:rsidRPr="000F6FF3">
        <w:rPr>
          <w:rFonts w:cstheme="minorHAnsi"/>
          <w:i/>
        </w:rPr>
        <w:t xml:space="preserve"> training</w:t>
      </w:r>
      <w:r w:rsidR="00B2761B" w:rsidRPr="000F6FF3">
        <w:rPr>
          <w:rFonts w:cstheme="minorHAnsi"/>
          <w:i/>
        </w:rPr>
        <w:t>.</w:t>
      </w:r>
      <w:r w:rsidRPr="000F6FF3">
        <w:rPr>
          <w:rFonts w:cstheme="minorHAnsi"/>
          <w:i/>
        </w:rPr>
        <w:t xml:space="preserve"> (Repeat)</w:t>
      </w:r>
    </w:p>
    <w:p w14:paraId="6A1349D3" w14:textId="77777777" w:rsidR="005B0BB5" w:rsidRPr="000F6FF3" w:rsidRDefault="005B0BB5" w:rsidP="0022692D">
      <w:pPr>
        <w:spacing w:after="0" w:line="240" w:lineRule="auto"/>
        <w:jc w:val="center"/>
        <w:rPr>
          <w:rFonts w:cstheme="minorHAnsi"/>
          <w:i/>
        </w:rPr>
      </w:pPr>
    </w:p>
    <w:p w14:paraId="3D64D155" w14:textId="342DAAC0" w:rsidR="009B3655" w:rsidRPr="000F6FF3" w:rsidRDefault="009B3655" w:rsidP="0022692D">
      <w:pPr>
        <w:spacing w:after="0" w:line="240" w:lineRule="auto"/>
        <w:jc w:val="both"/>
        <w:rPr>
          <w:rFonts w:cstheme="minorHAnsi"/>
        </w:rPr>
      </w:pPr>
      <w:r w:rsidRPr="000F6FF3">
        <w:rPr>
          <w:rFonts w:cstheme="minorHAnsi"/>
        </w:rPr>
        <w:t>Take a deep breath.</w:t>
      </w:r>
    </w:p>
    <w:p w14:paraId="0BFAFB46" w14:textId="3AF807E3" w:rsidR="000424A0" w:rsidRPr="000F6FF3" w:rsidRDefault="000424A0" w:rsidP="00E21B67">
      <w:pPr>
        <w:spacing w:after="0" w:line="240" w:lineRule="auto"/>
        <w:jc w:val="both"/>
        <w:rPr>
          <w:i/>
        </w:rPr>
      </w:pPr>
      <w:r w:rsidRPr="000F6FF3">
        <w:rPr>
          <w:i/>
        </w:rPr>
        <w:t xml:space="preserve">(If time permits, ask, “Does anyone have comments or questions about </w:t>
      </w:r>
      <w:r w:rsidR="009C542C" w:rsidRPr="000F6FF3">
        <w:rPr>
          <w:i/>
        </w:rPr>
        <w:t>the</w:t>
      </w:r>
      <w:r w:rsidRPr="000F6FF3">
        <w:rPr>
          <w:i/>
        </w:rPr>
        <w:t xml:space="preserve"> </w:t>
      </w:r>
      <w:r w:rsidR="00E21B67" w:rsidRPr="000F6FF3">
        <w:rPr>
          <w:i/>
        </w:rPr>
        <w:t>Toolbox</w:t>
      </w:r>
      <w:r w:rsidRPr="000F6FF3">
        <w:rPr>
          <w:i/>
        </w:rPr>
        <w:t>?</w:t>
      </w:r>
      <w:r w:rsidR="00E508C0" w:rsidRPr="000F6FF3">
        <w:rPr>
          <w:i/>
        </w:rPr>
        <w:t>”</w:t>
      </w:r>
      <w:r w:rsidRPr="000F6FF3">
        <w:rPr>
          <w:i/>
        </w:rPr>
        <w:t>)</w:t>
      </w:r>
    </w:p>
    <w:p w14:paraId="29F6B699" w14:textId="77777777" w:rsidR="001F6A94" w:rsidRPr="000F6FF3" w:rsidRDefault="001F6A94" w:rsidP="0022692D">
      <w:pPr>
        <w:spacing w:after="0" w:line="240" w:lineRule="auto"/>
        <w:jc w:val="both"/>
        <w:rPr>
          <w:rFonts w:cstheme="minorHAnsi"/>
        </w:rPr>
      </w:pPr>
    </w:p>
    <w:p w14:paraId="3FC6E9F0" w14:textId="182BF869" w:rsidR="00285B9A" w:rsidRPr="000F6FF3" w:rsidRDefault="00216507" w:rsidP="0022692D">
      <w:pPr>
        <w:spacing w:after="0" w:line="240" w:lineRule="auto"/>
        <w:jc w:val="both"/>
        <w:rPr>
          <w:rFonts w:cstheme="minorHAnsi"/>
          <w:b/>
        </w:rPr>
      </w:pPr>
      <w:r w:rsidRPr="000F6FF3">
        <w:rPr>
          <w:rFonts w:cstheme="minorHAnsi"/>
          <w:b/>
        </w:rPr>
        <w:t>0:30</w:t>
      </w:r>
      <w:r w:rsidR="00285B9A" w:rsidRPr="000F6FF3">
        <w:rPr>
          <w:rFonts w:cstheme="minorHAnsi"/>
          <w:b/>
        </w:rPr>
        <w:tab/>
        <w:t>SHARING</w:t>
      </w:r>
    </w:p>
    <w:p w14:paraId="69E58E10" w14:textId="77777777" w:rsidR="00773E9F" w:rsidRPr="000F6FF3" w:rsidRDefault="00773E9F" w:rsidP="0022692D">
      <w:pPr>
        <w:spacing w:after="0" w:line="240" w:lineRule="auto"/>
        <w:jc w:val="both"/>
        <w:rPr>
          <w:rFonts w:cstheme="minorHAnsi"/>
          <w:b/>
        </w:rPr>
      </w:pPr>
    </w:p>
    <w:p w14:paraId="7E806208" w14:textId="77777777" w:rsidR="00285B9A" w:rsidRPr="000F6FF3" w:rsidRDefault="00216507" w:rsidP="0022692D">
      <w:pPr>
        <w:spacing w:after="0" w:line="240" w:lineRule="auto"/>
        <w:jc w:val="both"/>
        <w:rPr>
          <w:rFonts w:cstheme="minorHAnsi"/>
          <w:b/>
        </w:rPr>
      </w:pPr>
      <w:r w:rsidRPr="000F6FF3">
        <w:rPr>
          <w:rFonts w:cstheme="minorHAnsi"/>
          <w:b/>
        </w:rPr>
        <w:t>1:00</w:t>
      </w:r>
      <w:r w:rsidR="00285B9A" w:rsidRPr="000F6FF3">
        <w:rPr>
          <w:rFonts w:cstheme="minorHAnsi"/>
          <w:b/>
        </w:rPr>
        <w:tab/>
        <w:t>BIBLE TEACHING</w:t>
      </w:r>
    </w:p>
    <w:p w14:paraId="6606FBDA" w14:textId="1839038C" w:rsidR="00436C14" w:rsidRPr="000F6FF3" w:rsidRDefault="00436C14" w:rsidP="0022692D">
      <w:pPr>
        <w:spacing w:after="0" w:line="240" w:lineRule="auto"/>
        <w:jc w:val="both"/>
        <w:rPr>
          <w:rFonts w:cstheme="minorHAnsi"/>
        </w:rPr>
      </w:pPr>
    </w:p>
    <w:p w14:paraId="5E49C5B5" w14:textId="429E452E" w:rsidR="00436C14" w:rsidRPr="000F6FF3" w:rsidRDefault="00A10513" w:rsidP="0022692D">
      <w:pPr>
        <w:spacing w:after="0" w:line="240" w:lineRule="auto"/>
        <w:jc w:val="both"/>
        <w:rPr>
          <w:rFonts w:cstheme="minorHAnsi"/>
        </w:rPr>
      </w:pPr>
      <w:r w:rsidRPr="000F6FF3">
        <w:rPr>
          <w:rFonts w:cstheme="minorHAnsi"/>
        </w:rPr>
        <w:t>Let’s continue to explore</w:t>
      </w:r>
      <w:r w:rsidR="00436C14" w:rsidRPr="000F6FF3">
        <w:rPr>
          <w:rFonts w:cstheme="minorHAnsi"/>
        </w:rPr>
        <w:t xml:space="preserve"> </w:t>
      </w:r>
      <w:r w:rsidR="00DA1807" w:rsidRPr="000F6FF3">
        <w:rPr>
          <w:rFonts w:cstheme="minorHAnsi"/>
        </w:rPr>
        <w:t xml:space="preserve">KF </w:t>
      </w:r>
      <w:r w:rsidR="00436C14" w:rsidRPr="000F6FF3">
        <w:rPr>
          <w:rFonts w:cstheme="minorHAnsi"/>
        </w:rPr>
        <w:t>Confession 2:</w:t>
      </w:r>
    </w:p>
    <w:p w14:paraId="1CC271CA" w14:textId="7F0F5E3E" w:rsidR="00436C14" w:rsidRPr="000F6FF3" w:rsidRDefault="00436C14" w:rsidP="0022692D">
      <w:pPr>
        <w:spacing w:after="0" w:line="240" w:lineRule="auto"/>
        <w:jc w:val="both"/>
        <w:rPr>
          <w:rFonts w:cstheme="minorHAnsi"/>
        </w:rPr>
      </w:pPr>
    </w:p>
    <w:p w14:paraId="0B9F7BE5" w14:textId="6BE2F1C8" w:rsidR="00436C14" w:rsidRPr="000F6FF3" w:rsidRDefault="00436C14" w:rsidP="0022692D">
      <w:pPr>
        <w:spacing w:after="0" w:line="240" w:lineRule="auto"/>
        <w:jc w:val="center"/>
        <w:rPr>
          <w:rFonts w:cstheme="minorHAnsi"/>
        </w:rPr>
      </w:pPr>
      <w:r w:rsidRPr="000F6FF3">
        <w:rPr>
          <w:rFonts w:cstheme="minorHAnsi"/>
        </w:rPr>
        <w:t>We abandoned the glory that was ours</w:t>
      </w:r>
      <w:r w:rsidR="00773E9F" w:rsidRPr="000F6FF3">
        <w:rPr>
          <w:rFonts w:cstheme="minorHAnsi"/>
        </w:rPr>
        <w:t>,</w:t>
      </w:r>
      <w:r w:rsidRPr="000F6FF3">
        <w:rPr>
          <w:rFonts w:cstheme="minorHAnsi"/>
        </w:rPr>
        <w:t xml:space="preserve"> designed</w:t>
      </w:r>
      <w:r w:rsidR="00B30BEC" w:rsidRPr="000F6FF3">
        <w:rPr>
          <w:rFonts w:cstheme="minorHAnsi"/>
        </w:rPr>
        <w:t xml:space="preserve"> for us by our Creator.</w:t>
      </w:r>
    </w:p>
    <w:p w14:paraId="16DB2C91" w14:textId="3F722F73" w:rsidR="00436C14" w:rsidRPr="000F6FF3" w:rsidRDefault="00436C14" w:rsidP="0022692D">
      <w:pPr>
        <w:spacing w:after="0" w:line="240" w:lineRule="auto"/>
        <w:jc w:val="both"/>
        <w:rPr>
          <w:rFonts w:cstheme="minorHAnsi"/>
        </w:rPr>
      </w:pPr>
    </w:p>
    <w:p w14:paraId="0BCE7938" w14:textId="086D2A80" w:rsidR="00BE76D3" w:rsidRPr="000F6FF3" w:rsidRDefault="00BE76D3" w:rsidP="0022692D">
      <w:pPr>
        <w:spacing w:after="0" w:line="240" w:lineRule="auto"/>
        <w:jc w:val="both"/>
        <w:rPr>
          <w:rFonts w:cstheme="minorHAnsi"/>
        </w:rPr>
      </w:pPr>
      <w:r w:rsidRPr="000F6FF3">
        <w:rPr>
          <w:rFonts w:cstheme="minorHAnsi"/>
        </w:rPr>
        <w:t xml:space="preserve">When you find yourself in a time of endurance, </w:t>
      </w:r>
      <w:r w:rsidR="008F609F" w:rsidRPr="00D71BC5">
        <w:rPr>
          <w:rFonts w:cstheme="minorHAnsi"/>
        </w:rPr>
        <w:t>you often feel fear</w:t>
      </w:r>
      <w:r w:rsidR="008F609F">
        <w:rPr>
          <w:rFonts w:cstheme="minorHAnsi"/>
        </w:rPr>
        <w:t>, which can present itself as frustration or anger</w:t>
      </w:r>
      <w:r w:rsidR="008F609F" w:rsidRPr="00D71BC5">
        <w:rPr>
          <w:rFonts w:cstheme="minorHAnsi"/>
        </w:rPr>
        <w:t xml:space="preserve">. </w:t>
      </w:r>
      <w:r w:rsidRPr="000F6FF3">
        <w:rPr>
          <w:rFonts w:cstheme="minorHAnsi"/>
        </w:rPr>
        <w:t xml:space="preserve">Courage is the ability to endure that fear while you make oriented choices. Your times of </w:t>
      </w:r>
      <w:r w:rsidR="001F4CE5" w:rsidRPr="000F6FF3">
        <w:rPr>
          <w:rFonts w:cstheme="minorHAnsi"/>
        </w:rPr>
        <w:t xml:space="preserve">mindful </w:t>
      </w:r>
      <w:r w:rsidRPr="000F6FF3">
        <w:rPr>
          <w:rFonts w:cstheme="minorHAnsi"/>
        </w:rPr>
        <w:t xml:space="preserve">endurance then become productive because whenever you endure your fear, you grow your courage, and this leads to more oriented outcomes. </w:t>
      </w:r>
      <w:r w:rsidR="00D21382" w:rsidRPr="000F6FF3">
        <w:rPr>
          <w:rFonts w:cstheme="minorHAnsi"/>
        </w:rPr>
        <w:t xml:space="preserve">Courage is like a muscle; it is strengthened through exercising endurance in challenging situations. </w:t>
      </w:r>
      <w:r w:rsidRPr="000F6FF3">
        <w:rPr>
          <w:rFonts w:cstheme="minorHAnsi"/>
        </w:rPr>
        <w:t>Developed courage is essential if you are to become a person of no fear.</w:t>
      </w:r>
      <w:r w:rsidR="007A45DD" w:rsidRPr="000F6FF3">
        <w:rPr>
          <w:rFonts w:cstheme="minorHAnsi"/>
        </w:rPr>
        <w:t xml:space="preserve"> Here are two points that we might keep in mind</w:t>
      </w:r>
      <w:r w:rsidR="0006785D" w:rsidRPr="000F6FF3">
        <w:rPr>
          <w:rFonts w:cstheme="minorHAnsi"/>
        </w:rPr>
        <w:t>.</w:t>
      </w:r>
    </w:p>
    <w:p w14:paraId="026ACC37" w14:textId="77777777" w:rsidR="00BE76D3" w:rsidRPr="000F6FF3" w:rsidRDefault="00BE76D3" w:rsidP="0022692D">
      <w:pPr>
        <w:spacing w:after="0" w:line="240" w:lineRule="auto"/>
        <w:jc w:val="both"/>
        <w:rPr>
          <w:rFonts w:cstheme="minorHAnsi"/>
        </w:rPr>
      </w:pPr>
    </w:p>
    <w:p w14:paraId="67939AB1" w14:textId="0476B6C2" w:rsidR="00542126" w:rsidRPr="000F6FF3" w:rsidRDefault="00542126" w:rsidP="0022692D">
      <w:pPr>
        <w:pStyle w:val="ListParagraph"/>
        <w:numPr>
          <w:ilvl w:val="0"/>
          <w:numId w:val="11"/>
        </w:numPr>
        <w:spacing w:after="0" w:line="240" w:lineRule="auto"/>
        <w:jc w:val="both"/>
        <w:rPr>
          <w:rFonts w:cstheme="minorHAnsi"/>
          <w:b/>
        </w:rPr>
      </w:pPr>
      <w:r w:rsidRPr="000F6FF3">
        <w:rPr>
          <w:rFonts w:cstheme="minorHAnsi"/>
          <w:b/>
        </w:rPr>
        <w:t>Endurance requires long-tempered love</w:t>
      </w:r>
    </w:p>
    <w:p w14:paraId="24A277FB" w14:textId="72CB822F" w:rsidR="00542126" w:rsidRPr="000F6FF3" w:rsidRDefault="0072146A" w:rsidP="0022692D">
      <w:pPr>
        <w:spacing w:after="0" w:line="240" w:lineRule="auto"/>
        <w:ind w:left="357"/>
        <w:jc w:val="both"/>
        <w:rPr>
          <w:rFonts w:cstheme="minorHAnsi"/>
        </w:rPr>
      </w:pPr>
      <w:r w:rsidRPr="000F6FF3">
        <w:rPr>
          <w:rFonts w:cstheme="minorHAnsi"/>
        </w:rPr>
        <w:t>Endurance is not forever even though it may feel like it at times. We need endurance when we are in situations that examine our commitment, our trust, and our trustworthiness. Last week we learned about love being long-tempered</w:t>
      </w:r>
      <w:r w:rsidR="00701896" w:rsidRPr="000F6FF3">
        <w:rPr>
          <w:rFonts w:cstheme="minorHAnsi"/>
        </w:rPr>
        <w:t xml:space="preserve"> rather than short-tempered. </w:t>
      </w:r>
      <w:bookmarkStart w:id="15" w:name="_Hlk38809383"/>
      <w:r w:rsidR="00701896" w:rsidRPr="000F6FF3">
        <w:rPr>
          <w:rFonts w:cstheme="minorHAnsi"/>
        </w:rPr>
        <w:t>We are growing into</w:t>
      </w:r>
      <w:r w:rsidRPr="000F6FF3">
        <w:rPr>
          <w:rFonts w:cstheme="minorHAnsi"/>
        </w:rPr>
        <w:t xml:space="preserve"> long-tempered</w:t>
      </w:r>
      <w:r w:rsidR="00701896" w:rsidRPr="000F6FF3">
        <w:rPr>
          <w:rFonts w:cstheme="minorHAnsi"/>
        </w:rPr>
        <w:t xml:space="preserve"> endurance that can</w:t>
      </w:r>
      <w:r w:rsidRPr="000F6FF3">
        <w:rPr>
          <w:rFonts w:cstheme="minorHAnsi"/>
        </w:rPr>
        <w:t xml:space="preserve"> resist compulsive reactions to </w:t>
      </w:r>
      <w:r w:rsidR="00654AEC" w:rsidRPr="000F6FF3">
        <w:rPr>
          <w:rFonts w:cstheme="minorHAnsi"/>
        </w:rPr>
        <w:t xml:space="preserve">uncomfortable </w:t>
      </w:r>
      <w:r w:rsidR="007B125D" w:rsidRPr="000F6FF3">
        <w:rPr>
          <w:rFonts w:cstheme="minorHAnsi"/>
        </w:rPr>
        <w:t xml:space="preserve">and revealing </w:t>
      </w:r>
      <w:r w:rsidRPr="000F6FF3">
        <w:rPr>
          <w:rFonts w:cstheme="minorHAnsi"/>
        </w:rPr>
        <w:t>events</w:t>
      </w:r>
      <w:r w:rsidR="00654AEC" w:rsidRPr="000F6FF3">
        <w:rPr>
          <w:rFonts w:cstheme="minorHAnsi"/>
        </w:rPr>
        <w:t>—</w:t>
      </w:r>
      <w:r w:rsidR="005E1FAF" w:rsidRPr="000F6FF3">
        <w:rPr>
          <w:rFonts w:cstheme="minorHAnsi"/>
        </w:rPr>
        <w:t>those life</w:t>
      </w:r>
      <w:r w:rsidRPr="000F6FF3">
        <w:rPr>
          <w:rFonts w:cstheme="minorHAnsi"/>
        </w:rPr>
        <w:t xml:space="preserve"> experiments</w:t>
      </w:r>
      <w:r w:rsidR="00655AF0" w:rsidRPr="000F6FF3">
        <w:rPr>
          <w:rFonts w:cstheme="minorHAnsi"/>
        </w:rPr>
        <w:t xml:space="preserve">, </w:t>
      </w:r>
      <w:r w:rsidR="003747CB" w:rsidRPr="000F6FF3">
        <w:rPr>
          <w:rFonts w:cstheme="minorHAnsi"/>
        </w:rPr>
        <w:t>those</w:t>
      </w:r>
      <w:r w:rsidRPr="000F6FF3">
        <w:rPr>
          <w:rFonts w:cstheme="minorHAnsi"/>
        </w:rPr>
        <w:t xml:space="preserve"> days of judgment</w:t>
      </w:r>
      <w:r w:rsidR="007748E7" w:rsidRPr="000F6FF3">
        <w:rPr>
          <w:rFonts w:cstheme="minorHAnsi"/>
        </w:rPr>
        <w:t xml:space="preserve"> or examination</w:t>
      </w:r>
      <w:r w:rsidRPr="000F6FF3">
        <w:rPr>
          <w:rFonts w:cstheme="minorHAnsi"/>
        </w:rPr>
        <w:t xml:space="preserve">. </w:t>
      </w:r>
      <w:bookmarkStart w:id="16" w:name="_Hlk524703279"/>
      <w:bookmarkEnd w:id="15"/>
      <w:r w:rsidR="00B26539" w:rsidRPr="000F6FF3">
        <w:rPr>
          <w:rFonts w:cstheme="minorHAnsi"/>
        </w:rPr>
        <w:t>Your KF training empowers you; you no longer find yourself</w:t>
      </w:r>
      <w:r w:rsidR="00C65851" w:rsidRPr="000F6FF3">
        <w:rPr>
          <w:rFonts w:cstheme="minorHAnsi"/>
        </w:rPr>
        <w:t xml:space="preserve"> </w:t>
      </w:r>
      <w:r w:rsidR="00B26539" w:rsidRPr="000F6FF3">
        <w:rPr>
          <w:rFonts w:cstheme="minorHAnsi"/>
        </w:rPr>
        <w:t>without choices. Instead of giving in to the dictates of your fear, you can choose to endure your discomforts productively and respond with love and orientation.</w:t>
      </w:r>
    </w:p>
    <w:bookmarkEnd w:id="16"/>
    <w:p w14:paraId="07E19F72" w14:textId="77777777" w:rsidR="0072146A" w:rsidRPr="000F6FF3" w:rsidRDefault="0072146A" w:rsidP="0022692D">
      <w:pPr>
        <w:spacing w:after="0" w:line="240" w:lineRule="auto"/>
        <w:jc w:val="both"/>
        <w:rPr>
          <w:rFonts w:cstheme="minorHAnsi"/>
        </w:rPr>
      </w:pPr>
    </w:p>
    <w:p w14:paraId="75AE81EC" w14:textId="3D67A89D" w:rsidR="00542126" w:rsidRPr="000F6FF3" w:rsidRDefault="00542126" w:rsidP="0022692D">
      <w:pPr>
        <w:pStyle w:val="ListParagraph"/>
        <w:numPr>
          <w:ilvl w:val="0"/>
          <w:numId w:val="11"/>
        </w:numPr>
        <w:spacing w:after="0" w:line="240" w:lineRule="auto"/>
        <w:jc w:val="both"/>
        <w:rPr>
          <w:rFonts w:cstheme="minorHAnsi"/>
          <w:b/>
        </w:rPr>
      </w:pPr>
      <w:r w:rsidRPr="000F6FF3">
        <w:rPr>
          <w:rFonts w:cstheme="minorHAnsi"/>
          <w:b/>
        </w:rPr>
        <w:t>People differ in what they must learn to endure</w:t>
      </w:r>
    </w:p>
    <w:p w14:paraId="42BB2CB3" w14:textId="3DD764EF" w:rsidR="00216507" w:rsidRPr="000F6FF3" w:rsidRDefault="00542126" w:rsidP="0022692D">
      <w:pPr>
        <w:spacing w:after="0" w:line="240" w:lineRule="auto"/>
        <w:ind w:left="357"/>
        <w:jc w:val="both"/>
        <w:rPr>
          <w:rFonts w:cstheme="minorHAnsi"/>
        </w:rPr>
      </w:pPr>
      <w:r w:rsidRPr="000F6FF3">
        <w:rPr>
          <w:rFonts w:cstheme="minorHAnsi"/>
        </w:rPr>
        <w:t xml:space="preserve">Always remember with compassion that </w:t>
      </w:r>
      <w:r w:rsidR="00965AA5" w:rsidRPr="000F6FF3">
        <w:rPr>
          <w:rFonts w:cstheme="minorHAnsi"/>
        </w:rPr>
        <w:t>people</w:t>
      </w:r>
      <w:r w:rsidRPr="000F6FF3">
        <w:rPr>
          <w:rFonts w:cstheme="minorHAnsi"/>
        </w:rPr>
        <w:t xml:space="preserve"> differ in wha</w:t>
      </w:r>
      <w:r w:rsidR="0055648B" w:rsidRPr="000F6FF3">
        <w:rPr>
          <w:rFonts w:cstheme="minorHAnsi"/>
        </w:rPr>
        <w:t xml:space="preserve">t </w:t>
      </w:r>
      <w:r w:rsidR="00965AA5" w:rsidRPr="000F6FF3">
        <w:rPr>
          <w:rFonts w:cstheme="minorHAnsi"/>
        </w:rPr>
        <w:t>they</w:t>
      </w:r>
      <w:r w:rsidR="0055648B" w:rsidRPr="000F6FF3">
        <w:rPr>
          <w:rFonts w:cstheme="minorHAnsi"/>
        </w:rPr>
        <w:t xml:space="preserve"> find </w:t>
      </w:r>
      <w:r w:rsidR="001454AA" w:rsidRPr="000F6FF3">
        <w:rPr>
          <w:rFonts w:cstheme="minorHAnsi"/>
        </w:rPr>
        <w:t xml:space="preserve">hard </w:t>
      </w:r>
      <w:r w:rsidR="0055648B" w:rsidRPr="000F6FF3">
        <w:rPr>
          <w:rFonts w:cstheme="minorHAnsi"/>
        </w:rPr>
        <w:t xml:space="preserve">to endure. </w:t>
      </w:r>
      <w:r w:rsidRPr="000F6FF3">
        <w:rPr>
          <w:rFonts w:cstheme="minorHAnsi"/>
        </w:rPr>
        <w:t xml:space="preserve">What </w:t>
      </w:r>
      <w:r w:rsidR="00CB5B8D" w:rsidRPr="000F6FF3">
        <w:rPr>
          <w:rFonts w:cstheme="minorHAnsi"/>
        </w:rPr>
        <w:t>requires dogged</w:t>
      </w:r>
      <w:r w:rsidR="0055648B" w:rsidRPr="000F6FF3">
        <w:rPr>
          <w:rFonts w:cstheme="minorHAnsi"/>
        </w:rPr>
        <w:t xml:space="preserve"> endurance for one Idol t</w:t>
      </w:r>
      <w:r w:rsidRPr="000F6FF3">
        <w:rPr>
          <w:rFonts w:cstheme="minorHAnsi"/>
        </w:rPr>
        <w:t>y</w:t>
      </w:r>
      <w:r w:rsidR="00417D7D" w:rsidRPr="000F6FF3">
        <w:rPr>
          <w:rFonts w:cstheme="minorHAnsi"/>
        </w:rPr>
        <w:t xml:space="preserve">pe </w:t>
      </w:r>
      <w:r w:rsidR="00CB5B8D" w:rsidRPr="000F6FF3">
        <w:rPr>
          <w:rFonts w:cstheme="minorHAnsi"/>
        </w:rPr>
        <w:t xml:space="preserve">may </w:t>
      </w:r>
      <w:r w:rsidR="00417D7D" w:rsidRPr="000F6FF3">
        <w:rPr>
          <w:rFonts w:cstheme="minorHAnsi"/>
        </w:rPr>
        <w:t>be easy</w:t>
      </w:r>
      <w:r w:rsidR="0055648B" w:rsidRPr="000F6FF3">
        <w:rPr>
          <w:rFonts w:cstheme="minorHAnsi"/>
        </w:rPr>
        <w:t xml:space="preserve"> for another. </w:t>
      </w:r>
      <w:r w:rsidRPr="000F6FF3">
        <w:rPr>
          <w:rFonts w:cstheme="minorHAnsi"/>
        </w:rPr>
        <w:t>Our job is to help each other, but we are not called to</w:t>
      </w:r>
      <w:r w:rsidR="0055648B" w:rsidRPr="000F6FF3">
        <w:rPr>
          <w:rFonts w:cstheme="minorHAnsi"/>
        </w:rPr>
        <w:t xml:space="preserve"> help each other indefinitely. </w:t>
      </w:r>
      <w:r w:rsidR="00947039" w:rsidRPr="000F6FF3">
        <w:rPr>
          <w:rFonts w:cstheme="minorHAnsi"/>
        </w:rPr>
        <w:t xml:space="preserve">Some people need to find themselves without help </w:t>
      </w:r>
      <w:proofErr w:type="gramStart"/>
      <w:r w:rsidR="00947039" w:rsidRPr="000F6FF3">
        <w:rPr>
          <w:rFonts w:cstheme="minorHAnsi"/>
        </w:rPr>
        <w:t>in order to</w:t>
      </w:r>
      <w:proofErr w:type="gramEnd"/>
      <w:r w:rsidR="00947039" w:rsidRPr="000F6FF3">
        <w:rPr>
          <w:rFonts w:cstheme="minorHAnsi"/>
        </w:rPr>
        <w:t xml:space="preserve"> feel desperate enough to give up their idolatry and get into training. </w:t>
      </w:r>
      <w:r w:rsidR="00B731ED" w:rsidRPr="000F6FF3">
        <w:rPr>
          <w:rFonts w:cstheme="minorHAnsi"/>
        </w:rPr>
        <w:t>Not even God will continue to support us i</w:t>
      </w:r>
      <w:r w:rsidR="004A51AA" w:rsidRPr="000F6FF3">
        <w:rPr>
          <w:rFonts w:cstheme="minorHAnsi"/>
        </w:rPr>
        <w:t xml:space="preserve">f we persistently hesitate and waver in our obedience to </w:t>
      </w:r>
      <w:r w:rsidR="00B731ED" w:rsidRPr="000F6FF3">
        <w:rPr>
          <w:rFonts w:cstheme="minorHAnsi"/>
        </w:rPr>
        <w:t xml:space="preserve">Him and consistently choose the path of our Idol Self. </w:t>
      </w:r>
    </w:p>
    <w:p w14:paraId="0643CC90" w14:textId="11FA106D" w:rsidR="00D024D7" w:rsidRPr="000F6FF3" w:rsidRDefault="00D024D7" w:rsidP="0022692D">
      <w:pPr>
        <w:spacing w:after="0" w:line="240" w:lineRule="auto"/>
        <w:jc w:val="both"/>
        <w:rPr>
          <w:rFonts w:cstheme="minorHAnsi"/>
        </w:rPr>
      </w:pPr>
    </w:p>
    <w:p w14:paraId="46294BF5" w14:textId="227243A5" w:rsidR="00542126" w:rsidRPr="000F6FF3" w:rsidRDefault="00754B7B" w:rsidP="0022692D">
      <w:pPr>
        <w:spacing w:after="0" w:line="240" w:lineRule="auto"/>
        <w:jc w:val="both"/>
        <w:rPr>
          <w:rFonts w:cstheme="minorHAnsi"/>
        </w:rPr>
      </w:pPr>
      <w:r w:rsidRPr="000F6FF3">
        <w:rPr>
          <w:rFonts w:cstheme="minorHAnsi"/>
        </w:rPr>
        <w:t xml:space="preserve">Let’s </w:t>
      </w:r>
      <w:r w:rsidR="00B731ED" w:rsidRPr="000F6FF3">
        <w:rPr>
          <w:rFonts w:cstheme="minorHAnsi"/>
        </w:rPr>
        <w:t>return to</w:t>
      </w:r>
      <w:r w:rsidR="00031238" w:rsidRPr="000F6FF3">
        <w:rPr>
          <w:rFonts w:cstheme="minorHAnsi"/>
        </w:rPr>
        <w:t xml:space="preserve"> our study of the letter from James. </w:t>
      </w:r>
      <w:r w:rsidR="000C342C" w:rsidRPr="000F6FF3">
        <w:rPr>
          <w:rFonts w:cstheme="minorHAnsi"/>
        </w:rPr>
        <w:t>This is Nancy</w:t>
      </w:r>
      <w:r w:rsidR="00C12318" w:rsidRPr="000F6FF3">
        <w:rPr>
          <w:rFonts w:cstheme="minorHAnsi"/>
        </w:rPr>
        <w:t>’s</w:t>
      </w:r>
      <w:r w:rsidR="000C342C" w:rsidRPr="000F6FF3">
        <w:rPr>
          <w:rFonts w:cstheme="minorHAnsi"/>
        </w:rPr>
        <w:t xml:space="preserve"> translation</w:t>
      </w:r>
      <w:r w:rsidR="00031238" w:rsidRPr="000F6FF3">
        <w:rPr>
          <w:rFonts w:cstheme="minorHAnsi"/>
        </w:rPr>
        <w:t xml:space="preserve"> of </w:t>
      </w:r>
      <w:r w:rsidR="00031238" w:rsidRPr="000F6FF3">
        <w:rPr>
          <w:rFonts w:cstheme="minorHAnsi"/>
          <w:b/>
        </w:rPr>
        <w:t>James 1:5</w:t>
      </w:r>
      <w:r w:rsidR="00E909D7" w:rsidRPr="000F6FF3">
        <w:rPr>
          <w:rFonts w:cstheme="minorHAnsi"/>
          <w:b/>
        </w:rPr>
        <w:t>–</w:t>
      </w:r>
      <w:r w:rsidR="00031238" w:rsidRPr="000F6FF3">
        <w:rPr>
          <w:rFonts w:cstheme="minorHAnsi"/>
          <w:b/>
        </w:rPr>
        <w:t>8</w:t>
      </w:r>
      <w:r w:rsidR="000C342C" w:rsidRPr="000F6FF3">
        <w:rPr>
          <w:rFonts w:cstheme="minorHAnsi"/>
        </w:rPr>
        <w:t xml:space="preserve">. </w:t>
      </w:r>
    </w:p>
    <w:p w14:paraId="3953C5A7" w14:textId="77777777" w:rsidR="000C342C" w:rsidRPr="000F6FF3" w:rsidRDefault="000C342C" w:rsidP="0022692D">
      <w:pPr>
        <w:spacing w:after="0" w:line="240" w:lineRule="auto"/>
        <w:jc w:val="both"/>
        <w:rPr>
          <w:rFonts w:cstheme="minorHAnsi"/>
        </w:rPr>
      </w:pPr>
    </w:p>
    <w:p w14:paraId="73D1C38F" w14:textId="62319EA4" w:rsidR="009A2E4D" w:rsidRPr="000F6FF3" w:rsidRDefault="009A2E4D" w:rsidP="0022692D">
      <w:pPr>
        <w:spacing w:after="0" w:line="240" w:lineRule="auto"/>
        <w:ind w:left="720" w:right="720"/>
        <w:jc w:val="both"/>
        <w:rPr>
          <w:rFonts w:cstheme="minorHAnsi"/>
        </w:rPr>
      </w:pPr>
      <w:bookmarkStart w:id="17" w:name="h"/>
      <w:bookmarkStart w:id="18" w:name="15"/>
      <w:bookmarkStart w:id="19" w:name="18"/>
      <w:bookmarkStart w:id="20" w:name="i"/>
      <w:bookmarkStart w:id="21" w:name="19"/>
      <w:bookmarkStart w:id="22" w:name="21"/>
      <w:bookmarkEnd w:id="17"/>
      <w:bookmarkEnd w:id="18"/>
      <w:bookmarkEnd w:id="19"/>
      <w:bookmarkEnd w:id="20"/>
      <w:bookmarkEnd w:id="21"/>
      <w:bookmarkEnd w:id="22"/>
      <w:r w:rsidRPr="000F6FF3">
        <w:rPr>
          <w:vertAlign w:val="superscript"/>
        </w:rPr>
        <w:t>5</w:t>
      </w:r>
      <w:r w:rsidRPr="000F6FF3">
        <w:rPr>
          <w:rFonts w:cstheme="minorHAnsi"/>
        </w:rPr>
        <w:t>But if anyone should find themselves lacking practical skill in situations, let them ask God about it. God generously gives practical help to everyone, and He gives without throwing their dysfunction back in their faces to shame and belittle them. God will give wisdom to the one who asks for skill to deal with situations</w:t>
      </w:r>
      <w:r w:rsidR="00B9401D" w:rsidRPr="000F6FF3">
        <w:rPr>
          <w:rFonts w:cstheme="minorHAnsi"/>
        </w:rPr>
        <w:t>,</w:t>
      </w:r>
      <w:r w:rsidR="00EA7703" w:rsidRPr="000F6FF3">
        <w:rPr>
          <w:rFonts w:cstheme="minorHAnsi"/>
        </w:rPr>
        <w:t xml:space="preserve"> </w:t>
      </w:r>
      <w:r w:rsidRPr="000F6FF3">
        <w:rPr>
          <w:vertAlign w:val="superscript"/>
        </w:rPr>
        <w:t>6</w:t>
      </w:r>
      <w:r w:rsidR="00B9401D" w:rsidRPr="000F6FF3">
        <w:rPr>
          <w:rFonts w:cstheme="minorHAnsi"/>
        </w:rPr>
        <w:t>b</w:t>
      </w:r>
      <w:r w:rsidRPr="000F6FF3">
        <w:rPr>
          <w:rFonts w:cstheme="minorHAnsi"/>
        </w:rPr>
        <w:t>ut that person must ask in faith. In other words, they must be ready to act upon what God shows them</w:t>
      </w:r>
      <w:r w:rsidR="009C13B7" w:rsidRPr="000F6FF3">
        <w:rPr>
          <w:rFonts w:cstheme="minorHAnsi"/>
        </w:rPr>
        <w:t>,</w:t>
      </w:r>
      <w:r w:rsidRPr="000F6FF3">
        <w:rPr>
          <w:rFonts w:cstheme="minorHAnsi"/>
        </w:rPr>
        <w:t xml:space="preserve"> without any </w:t>
      </w:r>
      <w:r w:rsidRPr="000F6FF3">
        <w:rPr>
          <w:rFonts w:cstheme="minorHAnsi"/>
        </w:rPr>
        <w:lastRenderedPageBreak/>
        <w:t>hesitancy or wavering; for the one who wavers is like the surf of the sea, driven and tossed by the wind</w:t>
      </w:r>
      <w:r w:rsidRPr="00DD43A2">
        <w:rPr>
          <w:rFonts w:cstheme="minorHAnsi"/>
        </w:rPr>
        <w:t xml:space="preserve">. </w:t>
      </w:r>
      <w:r w:rsidRPr="00DD43A2">
        <w:rPr>
          <w:rFonts w:cstheme="minorHAnsi"/>
          <w:vertAlign w:val="superscript"/>
        </w:rPr>
        <w:t>7</w:t>
      </w:r>
      <w:r w:rsidRPr="00DD43A2">
        <w:rPr>
          <w:rFonts w:cstheme="minorHAnsi"/>
        </w:rPr>
        <w:t xml:space="preserve">Such persons ought not to imagine that they will receive anything from the Lord, </w:t>
      </w:r>
      <w:r w:rsidRPr="00DD43A2">
        <w:rPr>
          <w:rFonts w:cstheme="minorHAnsi"/>
          <w:vertAlign w:val="superscript"/>
        </w:rPr>
        <w:t>8</w:t>
      </w:r>
      <w:r w:rsidRPr="00DD43A2">
        <w:rPr>
          <w:rFonts w:cstheme="minorHAnsi"/>
        </w:rPr>
        <w:t>being double-minded, or</w:t>
      </w:r>
      <w:r w:rsidRPr="000F6FF3">
        <w:rPr>
          <w:rFonts w:cstheme="minorHAnsi"/>
        </w:rPr>
        <w:t xml:space="preserve"> </w:t>
      </w:r>
      <w:r w:rsidR="00773E9F" w:rsidRPr="000F6FF3">
        <w:rPr>
          <w:rFonts w:cstheme="minorHAnsi"/>
        </w:rPr>
        <w:t xml:space="preserve">of </w:t>
      </w:r>
      <w:r w:rsidRPr="000F6FF3">
        <w:rPr>
          <w:rFonts w:cstheme="minorHAnsi"/>
        </w:rPr>
        <w:t>two spirits, and</w:t>
      </w:r>
      <w:r w:rsidR="00153786" w:rsidRPr="000F6FF3">
        <w:rPr>
          <w:rFonts w:cstheme="minorHAnsi"/>
        </w:rPr>
        <w:t>,</w:t>
      </w:r>
      <w:r w:rsidRPr="000F6FF3">
        <w:rPr>
          <w:rFonts w:cstheme="minorHAnsi"/>
        </w:rPr>
        <w:t xml:space="preserve"> therefo</w:t>
      </w:r>
      <w:r w:rsidR="002D06F1" w:rsidRPr="000F6FF3">
        <w:rPr>
          <w:rFonts w:cstheme="minorHAnsi"/>
        </w:rPr>
        <w:t>re, unstable in all their ways.</w:t>
      </w:r>
    </w:p>
    <w:p w14:paraId="3859AA14" w14:textId="72E78B99" w:rsidR="009A2E4D" w:rsidRPr="000F6FF3" w:rsidRDefault="009A2E4D" w:rsidP="0022692D">
      <w:pPr>
        <w:spacing w:after="0" w:line="240" w:lineRule="auto"/>
        <w:jc w:val="both"/>
        <w:rPr>
          <w:rFonts w:cstheme="minorHAnsi"/>
        </w:rPr>
      </w:pPr>
    </w:p>
    <w:p w14:paraId="1DAE6F3F" w14:textId="6606A1AF" w:rsidR="00EB1D9B" w:rsidRPr="000F6FF3" w:rsidRDefault="00EB1D9B" w:rsidP="0022692D">
      <w:pPr>
        <w:spacing w:after="0" w:line="240" w:lineRule="auto"/>
        <w:jc w:val="both"/>
        <w:rPr>
          <w:rFonts w:cstheme="minorHAnsi"/>
        </w:rPr>
      </w:pPr>
      <w:r w:rsidRPr="000F6FF3">
        <w:rPr>
          <w:rFonts w:cstheme="minorHAnsi"/>
        </w:rPr>
        <w:t>Take a deep breath.</w:t>
      </w:r>
    </w:p>
    <w:p w14:paraId="1875856C" w14:textId="076685A4" w:rsidR="00285E70" w:rsidRPr="000F6FF3" w:rsidRDefault="00285E70" w:rsidP="0022692D">
      <w:pPr>
        <w:spacing w:after="0" w:line="240" w:lineRule="auto"/>
        <w:jc w:val="both"/>
        <w:rPr>
          <w:rFonts w:cstheme="minorHAnsi"/>
        </w:rPr>
      </w:pPr>
    </w:p>
    <w:p w14:paraId="231274B3" w14:textId="72A3B118" w:rsidR="00542126" w:rsidRPr="000F6FF3" w:rsidRDefault="00542126" w:rsidP="0022692D">
      <w:pPr>
        <w:pStyle w:val="ListParagraph"/>
        <w:numPr>
          <w:ilvl w:val="0"/>
          <w:numId w:val="13"/>
        </w:numPr>
        <w:spacing w:after="0" w:line="240" w:lineRule="auto"/>
        <w:jc w:val="both"/>
        <w:rPr>
          <w:rFonts w:cstheme="minorHAnsi"/>
          <w:b/>
        </w:rPr>
      </w:pPr>
      <w:r w:rsidRPr="000F6FF3">
        <w:rPr>
          <w:rFonts w:cstheme="minorHAnsi"/>
          <w:b/>
        </w:rPr>
        <w:t>Double-minded people cannot receive guidance from God</w:t>
      </w:r>
    </w:p>
    <w:p w14:paraId="1613BF56" w14:textId="14D82023" w:rsidR="000C342C" w:rsidRPr="000F6FF3" w:rsidRDefault="00070873" w:rsidP="0022692D">
      <w:pPr>
        <w:widowControl w:val="0"/>
        <w:spacing w:after="0" w:line="240" w:lineRule="auto"/>
        <w:ind w:left="357"/>
        <w:jc w:val="both"/>
        <w:rPr>
          <w:rFonts w:cstheme="minorHAnsi"/>
        </w:rPr>
      </w:pPr>
      <w:r w:rsidRPr="000F6FF3">
        <w:rPr>
          <w:rFonts w:cstheme="minorHAnsi"/>
        </w:rPr>
        <w:t>We see in this passage</w:t>
      </w:r>
      <w:r w:rsidR="00542126" w:rsidRPr="000F6FF3">
        <w:rPr>
          <w:rFonts w:cstheme="minorHAnsi"/>
        </w:rPr>
        <w:t xml:space="preserve"> that God is willing to give to everyone the wisdom they need to become accomplished, inte</w:t>
      </w:r>
      <w:r w:rsidR="0055648B" w:rsidRPr="000F6FF3">
        <w:rPr>
          <w:rFonts w:cstheme="minorHAnsi"/>
        </w:rPr>
        <w:t>grated,</w:t>
      </w:r>
      <w:r w:rsidR="000A0F3C" w:rsidRPr="000F6FF3">
        <w:rPr>
          <w:rFonts w:cstheme="minorHAnsi"/>
        </w:rPr>
        <w:t xml:space="preserve"> and</w:t>
      </w:r>
      <w:r w:rsidR="0055648B" w:rsidRPr="000F6FF3">
        <w:rPr>
          <w:rFonts w:cstheme="minorHAnsi"/>
        </w:rPr>
        <w:t xml:space="preserve"> fully equipped. </w:t>
      </w:r>
      <w:r w:rsidR="007C2D8E" w:rsidRPr="000F6FF3">
        <w:rPr>
          <w:rFonts w:cstheme="minorHAnsi"/>
        </w:rPr>
        <w:t>Each</w:t>
      </w:r>
      <w:r w:rsidR="00542126" w:rsidRPr="000F6FF3">
        <w:rPr>
          <w:rFonts w:cstheme="minorHAnsi"/>
        </w:rPr>
        <w:t xml:space="preserve"> time </w:t>
      </w:r>
      <w:r w:rsidR="00146A12" w:rsidRPr="000F6FF3">
        <w:rPr>
          <w:rFonts w:cstheme="minorHAnsi"/>
        </w:rPr>
        <w:t>you</w:t>
      </w:r>
      <w:r w:rsidR="00542126" w:rsidRPr="000F6FF3">
        <w:rPr>
          <w:rFonts w:cstheme="minorHAnsi"/>
        </w:rPr>
        <w:t xml:space="preserve"> fall into a trial or an experiment</w:t>
      </w:r>
      <w:r w:rsidR="00D60DDC" w:rsidRPr="000F6FF3">
        <w:rPr>
          <w:rFonts w:cstheme="minorHAnsi"/>
        </w:rPr>
        <w:t>,</w:t>
      </w:r>
      <w:r w:rsidR="00542126" w:rsidRPr="000F6FF3">
        <w:rPr>
          <w:rFonts w:cstheme="minorHAnsi"/>
        </w:rPr>
        <w:t xml:space="preserve"> </w:t>
      </w:r>
      <w:r w:rsidR="00146A12" w:rsidRPr="000F6FF3">
        <w:rPr>
          <w:rFonts w:cstheme="minorHAnsi"/>
        </w:rPr>
        <w:t>you</w:t>
      </w:r>
      <w:r w:rsidR="00542126" w:rsidRPr="000F6FF3">
        <w:rPr>
          <w:rFonts w:cstheme="minorHAnsi"/>
        </w:rPr>
        <w:t xml:space="preserve"> discover areas wh</w:t>
      </w:r>
      <w:r w:rsidR="00216733" w:rsidRPr="000F6FF3">
        <w:rPr>
          <w:rFonts w:cstheme="minorHAnsi"/>
        </w:rPr>
        <w:t xml:space="preserve">ere </w:t>
      </w:r>
      <w:r w:rsidR="00146A12" w:rsidRPr="000F6FF3">
        <w:rPr>
          <w:rFonts w:cstheme="minorHAnsi"/>
        </w:rPr>
        <w:t>you</w:t>
      </w:r>
      <w:r w:rsidR="00216733" w:rsidRPr="000F6FF3">
        <w:rPr>
          <w:rFonts w:cstheme="minorHAnsi"/>
        </w:rPr>
        <w:t xml:space="preserve"> need </w:t>
      </w:r>
      <w:r w:rsidR="009A2E4D" w:rsidRPr="000F6FF3">
        <w:rPr>
          <w:rFonts w:cstheme="minorHAnsi"/>
        </w:rPr>
        <w:t>wisdom</w:t>
      </w:r>
      <w:r w:rsidR="00091B8A" w:rsidRPr="000F6FF3">
        <w:rPr>
          <w:rFonts w:cstheme="minorHAnsi"/>
        </w:rPr>
        <w:t>. D</w:t>
      </w:r>
      <w:r w:rsidR="00216733" w:rsidRPr="000F6FF3">
        <w:rPr>
          <w:rFonts w:cstheme="minorHAnsi"/>
        </w:rPr>
        <w:t xml:space="preserve">iscovering </w:t>
      </w:r>
      <w:r w:rsidR="00D172A5" w:rsidRPr="000F6FF3">
        <w:rPr>
          <w:rFonts w:cstheme="minorHAnsi"/>
        </w:rPr>
        <w:t>these</w:t>
      </w:r>
      <w:r w:rsidR="00216733" w:rsidRPr="000F6FF3">
        <w:rPr>
          <w:rFonts w:cstheme="minorHAnsi"/>
        </w:rPr>
        <w:t xml:space="preserve"> areas is essential </w:t>
      </w:r>
      <w:r w:rsidR="00B8404B" w:rsidRPr="000F6FF3">
        <w:rPr>
          <w:rFonts w:cstheme="minorHAnsi"/>
        </w:rPr>
        <w:t>for</w:t>
      </w:r>
      <w:r w:rsidR="008A4CF0" w:rsidRPr="000F6FF3">
        <w:rPr>
          <w:rFonts w:cstheme="minorHAnsi"/>
        </w:rPr>
        <w:t xml:space="preserve"> </w:t>
      </w:r>
      <w:r w:rsidR="00146A12" w:rsidRPr="000F6FF3">
        <w:rPr>
          <w:rFonts w:cstheme="minorHAnsi"/>
        </w:rPr>
        <w:t>y</w:t>
      </w:r>
      <w:r w:rsidR="00216733" w:rsidRPr="000F6FF3">
        <w:rPr>
          <w:rFonts w:cstheme="minorHAnsi"/>
        </w:rPr>
        <w:t>our growth.</w:t>
      </w:r>
      <w:r w:rsidR="00542126" w:rsidRPr="000F6FF3">
        <w:rPr>
          <w:rFonts w:cstheme="minorHAnsi"/>
        </w:rPr>
        <w:t xml:space="preserve"> God is </w:t>
      </w:r>
      <w:r w:rsidR="001454AA" w:rsidRPr="000F6FF3">
        <w:rPr>
          <w:rFonts w:cstheme="minorHAnsi"/>
        </w:rPr>
        <w:t xml:space="preserve">always </w:t>
      </w:r>
      <w:r w:rsidR="00542126" w:rsidRPr="000F6FF3">
        <w:rPr>
          <w:rFonts w:cstheme="minorHAnsi"/>
        </w:rPr>
        <w:t>willing</w:t>
      </w:r>
      <w:r w:rsidR="00216733" w:rsidRPr="000F6FF3">
        <w:rPr>
          <w:rFonts w:cstheme="minorHAnsi"/>
        </w:rPr>
        <w:t xml:space="preserve"> to teach </w:t>
      </w:r>
      <w:r w:rsidR="00146A12" w:rsidRPr="000F6FF3">
        <w:rPr>
          <w:rFonts w:cstheme="minorHAnsi"/>
        </w:rPr>
        <w:t>you</w:t>
      </w:r>
      <w:r w:rsidR="00542126" w:rsidRPr="000F6FF3">
        <w:rPr>
          <w:rFonts w:cstheme="minorHAnsi"/>
        </w:rPr>
        <w:t xml:space="preserve">, </w:t>
      </w:r>
      <w:r w:rsidR="001454AA" w:rsidRPr="000F6FF3">
        <w:rPr>
          <w:rFonts w:cstheme="minorHAnsi"/>
        </w:rPr>
        <w:t xml:space="preserve">but </w:t>
      </w:r>
      <w:r w:rsidR="00146A12" w:rsidRPr="000F6FF3">
        <w:rPr>
          <w:rFonts w:cstheme="minorHAnsi"/>
        </w:rPr>
        <w:t>you</w:t>
      </w:r>
      <w:r w:rsidR="00216733" w:rsidRPr="000F6FF3">
        <w:rPr>
          <w:rFonts w:cstheme="minorHAnsi"/>
        </w:rPr>
        <w:t xml:space="preserve"> can </w:t>
      </w:r>
      <w:r w:rsidR="00D60DDC" w:rsidRPr="000F6FF3">
        <w:rPr>
          <w:rFonts w:cstheme="minorHAnsi"/>
        </w:rPr>
        <w:t xml:space="preserve">forfeit the benefit of </w:t>
      </w:r>
      <w:r w:rsidR="001454AA" w:rsidRPr="000F6FF3">
        <w:rPr>
          <w:rFonts w:cstheme="minorHAnsi"/>
        </w:rPr>
        <w:t xml:space="preserve">His </w:t>
      </w:r>
      <w:r w:rsidR="00216733" w:rsidRPr="000F6FF3">
        <w:rPr>
          <w:rFonts w:cstheme="minorHAnsi"/>
        </w:rPr>
        <w:t>guidance</w:t>
      </w:r>
      <w:r w:rsidR="00542126" w:rsidRPr="000F6FF3">
        <w:rPr>
          <w:rFonts w:cstheme="minorHAnsi"/>
        </w:rPr>
        <w:t xml:space="preserve"> by being double-minded</w:t>
      </w:r>
      <w:r w:rsidRPr="000F6FF3">
        <w:rPr>
          <w:rFonts w:cstheme="minorHAnsi"/>
        </w:rPr>
        <w:t xml:space="preserve"> </w:t>
      </w:r>
      <w:r w:rsidR="0084042D" w:rsidRPr="000F6FF3">
        <w:rPr>
          <w:rFonts w:cstheme="minorHAnsi"/>
        </w:rPr>
        <w:t xml:space="preserve">and </w:t>
      </w:r>
      <w:r w:rsidR="00146A12" w:rsidRPr="000F6FF3">
        <w:rPr>
          <w:rFonts w:cstheme="minorHAnsi"/>
        </w:rPr>
        <w:t>holding</w:t>
      </w:r>
      <w:r w:rsidR="0084042D" w:rsidRPr="000F6FF3">
        <w:rPr>
          <w:rFonts w:cstheme="minorHAnsi"/>
        </w:rPr>
        <w:t xml:space="preserve"> </w:t>
      </w:r>
      <w:r w:rsidR="007C2D8E" w:rsidRPr="000F6FF3">
        <w:rPr>
          <w:rFonts w:cstheme="minorHAnsi"/>
        </w:rPr>
        <w:t xml:space="preserve">open </w:t>
      </w:r>
      <w:r w:rsidR="0084042D" w:rsidRPr="000F6FF3">
        <w:rPr>
          <w:rFonts w:cstheme="minorHAnsi"/>
        </w:rPr>
        <w:t xml:space="preserve">the option to </w:t>
      </w:r>
      <w:r w:rsidR="00FE6D89" w:rsidRPr="000F6FF3">
        <w:rPr>
          <w:rFonts w:cstheme="minorHAnsi"/>
        </w:rPr>
        <w:t>judge according to your own understanding</w:t>
      </w:r>
      <w:r w:rsidR="00550B85" w:rsidRPr="000F6FF3">
        <w:rPr>
          <w:rFonts w:cstheme="minorHAnsi"/>
        </w:rPr>
        <w:t xml:space="preserve">. </w:t>
      </w:r>
      <w:r w:rsidR="00542126" w:rsidRPr="000F6FF3">
        <w:rPr>
          <w:rFonts w:cstheme="minorHAnsi"/>
        </w:rPr>
        <w:t xml:space="preserve">If </w:t>
      </w:r>
      <w:r w:rsidR="00146A12" w:rsidRPr="000F6FF3">
        <w:rPr>
          <w:rFonts w:cstheme="minorHAnsi"/>
        </w:rPr>
        <w:t>you</w:t>
      </w:r>
      <w:r w:rsidR="00542126" w:rsidRPr="000F6FF3">
        <w:rPr>
          <w:rFonts w:cstheme="minorHAnsi"/>
        </w:rPr>
        <w:t xml:space="preserve"> find </w:t>
      </w:r>
      <w:r w:rsidR="00146A12" w:rsidRPr="000F6FF3">
        <w:rPr>
          <w:rFonts w:cstheme="minorHAnsi"/>
        </w:rPr>
        <w:t>yourself</w:t>
      </w:r>
      <w:r w:rsidR="00542126" w:rsidRPr="000F6FF3">
        <w:rPr>
          <w:rFonts w:cstheme="minorHAnsi"/>
        </w:rPr>
        <w:t xml:space="preserve"> continually changing</w:t>
      </w:r>
      <w:r w:rsidR="00146A12" w:rsidRPr="000F6FF3">
        <w:rPr>
          <w:rFonts w:cstheme="minorHAnsi"/>
        </w:rPr>
        <w:t xml:space="preserve"> y</w:t>
      </w:r>
      <w:r w:rsidR="00542126" w:rsidRPr="000F6FF3">
        <w:rPr>
          <w:rFonts w:cstheme="minorHAnsi"/>
        </w:rPr>
        <w:t xml:space="preserve">our </w:t>
      </w:r>
      <w:r w:rsidR="009A2E4D" w:rsidRPr="000F6FF3">
        <w:rPr>
          <w:rFonts w:cstheme="minorHAnsi"/>
        </w:rPr>
        <w:t>mind</w:t>
      </w:r>
      <w:r w:rsidR="00216733" w:rsidRPr="000F6FF3">
        <w:rPr>
          <w:rFonts w:cstheme="minorHAnsi"/>
        </w:rPr>
        <w:t xml:space="preserve"> or choosing misorientation,</w:t>
      </w:r>
      <w:r w:rsidR="00542126" w:rsidRPr="000F6FF3">
        <w:rPr>
          <w:rFonts w:cstheme="minorHAnsi"/>
        </w:rPr>
        <w:t xml:space="preserve"> it means that</w:t>
      </w:r>
      <w:r w:rsidR="00216733" w:rsidRPr="000F6FF3">
        <w:rPr>
          <w:rFonts w:cstheme="minorHAnsi"/>
        </w:rPr>
        <w:t xml:space="preserve"> </w:t>
      </w:r>
      <w:r w:rsidR="00146A12" w:rsidRPr="000F6FF3">
        <w:rPr>
          <w:rFonts w:cstheme="minorHAnsi"/>
        </w:rPr>
        <w:t>you</w:t>
      </w:r>
      <w:r w:rsidR="00216733" w:rsidRPr="000F6FF3">
        <w:rPr>
          <w:rFonts w:cstheme="minorHAnsi"/>
        </w:rPr>
        <w:t xml:space="preserve"> are</w:t>
      </w:r>
      <w:r w:rsidR="000C2E92" w:rsidRPr="000F6FF3">
        <w:rPr>
          <w:rFonts w:cstheme="minorHAnsi"/>
        </w:rPr>
        <w:t xml:space="preserve"> </w:t>
      </w:r>
      <w:r w:rsidR="00D60DDC" w:rsidRPr="000F6FF3">
        <w:rPr>
          <w:rFonts w:cstheme="minorHAnsi"/>
        </w:rPr>
        <w:t>still</w:t>
      </w:r>
      <w:r w:rsidR="00597CB3" w:rsidRPr="000F6FF3">
        <w:rPr>
          <w:rFonts w:cstheme="minorHAnsi"/>
        </w:rPr>
        <w:t xml:space="preserve">, </w:t>
      </w:r>
      <w:r w:rsidR="00D60DDC" w:rsidRPr="000F6FF3">
        <w:rPr>
          <w:rFonts w:cstheme="minorHAnsi"/>
        </w:rPr>
        <w:t>as yet</w:t>
      </w:r>
      <w:r w:rsidR="00597CB3" w:rsidRPr="000F6FF3">
        <w:rPr>
          <w:rFonts w:cstheme="minorHAnsi"/>
        </w:rPr>
        <w:t xml:space="preserve">, </w:t>
      </w:r>
      <w:r w:rsidR="00216733" w:rsidRPr="000F6FF3">
        <w:rPr>
          <w:rFonts w:cstheme="minorHAnsi"/>
        </w:rPr>
        <w:t>without conviction.</w:t>
      </w:r>
      <w:r w:rsidR="0017648C" w:rsidRPr="000F6FF3">
        <w:rPr>
          <w:rFonts w:cstheme="minorHAnsi"/>
        </w:rPr>
        <w:t xml:space="preserve"> </w:t>
      </w:r>
      <w:r w:rsidR="004B56C5" w:rsidRPr="000F6FF3">
        <w:rPr>
          <w:rFonts w:cstheme="minorHAnsi"/>
        </w:rPr>
        <w:t xml:space="preserve">Either </w:t>
      </w:r>
      <w:r w:rsidR="00146A12" w:rsidRPr="000F6FF3">
        <w:rPr>
          <w:rFonts w:cstheme="minorHAnsi"/>
        </w:rPr>
        <w:t>you</w:t>
      </w:r>
      <w:r w:rsidR="00E756AE" w:rsidRPr="000F6FF3">
        <w:rPr>
          <w:rFonts w:cstheme="minorHAnsi"/>
        </w:rPr>
        <w:t xml:space="preserve"> need more training and healing</w:t>
      </w:r>
      <w:r w:rsidR="001C069B" w:rsidRPr="000F6FF3">
        <w:rPr>
          <w:rFonts w:cstheme="minorHAnsi"/>
        </w:rPr>
        <w:t>,</w:t>
      </w:r>
      <w:r w:rsidR="00E756AE" w:rsidRPr="000F6FF3">
        <w:rPr>
          <w:rFonts w:cstheme="minorHAnsi"/>
        </w:rPr>
        <w:t xml:space="preserve"> or </w:t>
      </w:r>
      <w:r w:rsidR="00146A12" w:rsidRPr="000F6FF3">
        <w:rPr>
          <w:rFonts w:cstheme="minorHAnsi"/>
        </w:rPr>
        <w:t>you</w:t>
      </w:r>
      <w:r w:rsidR="00E756AE" w:rsidRPr="000F6FF3">
        <w:rPr>
          <w:rFonts w:cstheme="minorHAnsi"/>
        </w:rPr>
        <w:t xml:space="preserve"> need a more thorough commitment. </w:t>
      </w:r>
    </w:p>
    <w:p w14:paraId="72AB51EB" w14:textId="77777777" w:rsidR="009E5931" w:rsidRPr="000F6FF3" w:rsidRDefault="009E5931" w:rsidP="0022692D">
      <w:pPr>
        <w:widowControl w:val="0"/>
        <w:spacing w:after="0" w:line="240" w:lineRule="auto"/>
        <w:jc w:val="both"/>
        <w:rPr>
          <w:rFonts w:cstheme="minorHAnsi"/>
        </w:rPr>
      </w:pPr>
    </w:p>
    <w:p w14:paraId="73B1CC8C" w14:textId="2AB5F22C" w:rsidR="00E06DA1" w:rsidRPr="000F6FF3" w:rsidRDefault="0017648C" w:rsidP="0022692D">
      <w:pPr>
        <w:spacing w:after="0" w:line="240" w:lineRule="auto"/>
        <w:ind w:left="357"/>
        <w:jc w:val="both"/>
        <w:rPr>
          <w:rFonts w:cstheme="minorHAnsi"/>
        </w:rPr>
      </w:pPr>
      <w:r w:rsidRPr="000F6FF3">
        <w:rPr>
          <w:rFonts w:cstheme="minorHAnsi"/>
        </w:rPr>
        <w:t>Every kingdom divided against itself will fall</w:t>
      </w:r>
      <w:r w:rsidR="00D60DDC" w:rsidRPr="000F6FF3">
        <w:rPr>
          <w:rFonts w:cstheme="minorHAnsi"/>
        </w:rPr>
        <w:t>.</w:t>
      </w:r>
      <w:r w:rsidR="00DA1E17" w:rsidRPr="000F6FF3">
        <w:rPr>
          <w:rStyle w:val="EndnoteReference"/>
          <w:rFonts w:cstheme="minorHAnsi"/>
        </w:rPr>
        <w:endnoteReference w:id="10"/>
      </w:r>
      <w:r w:rsidR="00B8365D" w:rsidRPr="000F6FF3">
        <w:rPr>
          <w:rFonts w:cstheme="minorHAnsi"/>
        </w:rPr>
        <w:t xml:space="preserve"> </w:t>
      </w:r>
      <w:r w:rsidRPr="000F6FF3">
        <w:rPr>
          <w:rFonts w:cstheme="minorHAnsi"/>
        </w:rPr>
        <w:t xml:space="preserve">When </w:t>
      </w:r>
      <w:r w:rsidR="00146A12" w:rsidRPr="000F6FF3">
        <w:rPr>
          <w:rFonts w:cstheme="minorHAnsi"/>
        </w:rPr>
        <w:t>you</w:t>
      </w:r>
      <w:r w:rsidRPr="000F6FF3">
        <w:rPr>
          <w:rFonts w:cstheme="minorHAnsi"/>
        </w:rPr>
        <w:t xml:space="preserve"> are </w:t>
      </w:r>
      <w:r w:rsidR="007C2D8E" w:rsidRPr="000F6FF3">
        <w:rPr>
          <w:rFonts w:cstheme="minorHAnsi"/>
        </w:rPr>
        <w:t>acting out of neurosis</w:t>
      </w:r>
      <w:r w:rsidRPr="000F6FF3">
        <w:rPr>
          <w:rFonts w:cstheme="minorHAnsi"/>
        </w:rPr>
        <w:t>,</w:t>
      </w:r>
      <w:r w:rsidR="00754B7B" w:rsidRPr="000F6FF3">
        <w:rPr>
          <w:rFonts w:cstheme="minorHAnsi"/>
        </w:rPr>
        <w:t xml:space="preserve"> </w:t>
      </w:r>
      <w:r w:rsidR="00146A12" w:rsidRPr="000F6FF3">
        <w:rPr>
          <w:rFonts w:cstheme="minorHAnsi"/>
        </w:rPr>
        <w:t>you</w:t>
      </w:r>
      <w:r w:rsidR="00754B7B" w:rsidRPr="000F6FF3">
        <w:rPr>
          <w:rFonts w:cstheme="minorHAnsi"/>
        </w:rPr>
        <w:t xml:space="preserve"> are a divided kingdom</w:t>
      </w:r>
      <w:r w:rsidR="00E06DA1" w:rsidRPr="000F6FF3">
        <w:rPr>
          <w:rFonts w:cstheme="minorHAnsi"/>
        </w:rPr>
        <w:t xml:space="preserve">. </w:t>
      </w:r>
      <w:r w:rsidR="00146A12" w:rsidRPr="000F6FF3">
        <w:rPr>
          <w:rFonts w:cstheme="minorHAnsi"/>
        </w:rPr>
        <w:t>You</w:t>
      </w:r>
      <w:r w:rsidR="007C2D8E" w:rsidRPr="000F6FF3">
        <w:rPr>
          <w:rFonts w:cstheme="minorHAnsi"/>
        </w:rPr>
        <w:t xml:space="preserve"> vacillate between </w:t>
      </w:r>
      <w:r w:rsidR="00146A12" w:rsidRPr="000F6FF3">
        <w:rPr>
          <w:rFonts w:cstheme="minorHAnsi"/>
        </w:rPr>
        <w:t>y</w:t>
      </w:r>
      <w:r w:rsidR="007C2D8E" w:rsidRPr="000F6FF3">
        <w:rPr>
          <w:rFonts w:cstheme="minorHAnsi"/>
        </w:rPr>
        <w:t xml:space="preserve">our allegiance to the Idol and </w:t>
      </w:r>
      <w:r w:rsidR="00146A12" w:rsidRPr="000F6FF3">
        <w:rPr>
          <w:rFonts w:cstheme="minorHAnsi"/>
        </w:rPr>
        <w:t>y</w:t>
      </w:r>
      <w:r w:rsidR="007C2D8E" w:rsidRPr="000F6FF3">
        <w:rPr>
          <w:rFonts w:cstheme="minorHAnsi"/>
        </w:rPr>
        <w:t xml:space="preserve">our allegiance to love. </w:t>
      </w:r>
      <w:r w:rsidR="00146A12" w:rsidRPr="000F6FF3">
        <w:rPr>
          <w:rFonts w:cstheme="minorHAnsi"/>
        </w:rPr>
        <w:t>You</w:t>
      </w:r>
      <w:r w:rsidR="007C2D8E" w:rsidRPr="000F6FF3">
        <w:rPr>
          <w:rFonts w:cstheme="minorHAnsi"/>
        </w:rPr>
        <w:t xml:space="preserve"> are not yet willing to take responsibility for how </w:t>
      </w:r>
      <w:r w:rsidR="00146A12" w:rsidRPr="000F6FF3">
        <w:rPr>
          <w:rFonts w:cstheme="minorHAnsi"/>
        </w:rPr>
        <w:t>you</w:t>
      </w:r>
      <w:r w:rsidR="007C2D8E" w:rsidRPr="000F6FF3">
        <w:rPr>
          <w:rFonts w:cstheme="minorHAnsi"/>
        </w:rPr>
        <w:t xml:space="preserve"> perpetuate </w:t>
      </w:r>
      <w:r w:rsidR="00146A12" w:rsidRPr="000F6FF3">
        <w:rPr>
          <w:rFonts w:cstheme="minorHAnsi"/>
        </w:rPr>
        <w:t>y</w:t>
      </w:r>
      <w:r w:rsidR="007C2D8E" w:rsidRPr="000F6FF3">
        <w:rPr>
          <w:rFonts w:cstheme="minorHAnsi"/>
        </w:rPr>
        <w:t xml:space="preserve">our suffering through </w:t>
      </w:r>
      <w:r w:rsidR="00146A12" w:rsidRPr="000F6FF3">
        <w:rPr>
          <w:rFonts w:cstheme="minorHAnsi"/>
        </w:rPr>
        <w:t>y</w:t>
      </w:r>
      <w:r w:rsidR="007C2D8E" w:rsidRPr="000F6FF3">
        <w:rPr>
          <w:rFonts w:cstheme="minorHAnsi"/>
        </w:rPr>
        <w:t xml:space="preserve">our </w:t>
      </w:r>
      <w:r w:rsidR="00146A12" w:rsidRPr="000F6FF3">
        <w:rPr>
          <w:rFonts w:cstheme="minorHAnsi"/>
        </w:rPr>
        <w:t xml:space="preserve">own </w:t>
      </w:r>
      <w:r w:rsidR="007C2D8E" w:rsidRPr="000F6FF3">
        <w:rPr>
          <w:rFonts w:cstheme="minorHAnsi"/>
        </w:rPr>
        <w:t xml:space="preserve">choices and reactions. When </w:t>
      </w:r>
      <w:r w:rsidR="00146A12" w:rsidRPr="000F6FF3">
        <w:rPr>
          <w:rFonts w:cstheme="minorHAnsi"/>
        </w:rPr>
        <w:t>y</w:t>
      </w:r>
      <w:r w:rsidR="007C2D8E" w:rsidRPr="000F6FF3">
        <w:rPr>
          <w:rFonts w:cstheme="minorHAnsi"/>
        </w:rPr>
        <w:t xml:space="preserve">our commitment wavers and is unstable, the Lord really cannot guide </w:t>
      </w:r>
      <w:r w:rsidR="00146A12" w:rsidRPr="000F6FF3">
        <w:rPr>
          <w:rFonts w:cstheme="minorHAnsi"/>
        </w:rPr>
        <w:t>you</w:t>
      </w:r>
      <w:r w:rsidR="007C2D8E" w:rsidRPr="000F6FF3">
        <w:rPr>
          <w:rFonts w:cstheme="minorHAnsi"/>
        </w:rPr>
        <w:t xml:space="preserve"> to wisdom. </w:t>
      </w:r>
      <w:r w:rsidR="00146A12" w:rsidRPr="000F6FF3">
        <w:rPr>
          <w:rFonts w:cstheme="minorHAnsi"/>
        </w:rPr>
        <w:t>Yo</w:t>
      </w:r>
      <w:r w:rsidR="00216733" w:rsidRPr="000F6FF3">
        <w:rPr>
          <w:rFonts w:cstheme="minorHAnsi"/>
        </w:rPr>
        <w:t>ur hou</w:t>
      </w:r>
      <w:r w:rsidR="00754B7B" w:rsidRPr="000F6FF3">
        <w:rPr>
          <w:rFonts w:cstheme="minorHAnsi"/>
        </w:rPr>
        <w:t xml:space="preserve">se is built </w:t>
      </w:r>
      <w:r w:rsidR="007840D7" w:rsidRPr="000F6FF3">
        <w:rPr>
          <w:rFonts w:cstheme="minorHAnsi"/>
        </w:rPr>
        <w:t xml:space="preserve">on </w:t>
      </w:r>
      <w:r w:rsidR="00754B7B" w:rsidRPr="000F6FF3">
        <w:rPr>
          <w:rFonts w:cstheme="minorHAnsi"/>
        </w:rPr>
        <w:t>sand</w:t>
      </w:r>
      <w:r w:rsidR="00190695" w:rsidRPr="000F6FF3">
        <w:rPr>
          <w:rFonts w:cstheme="minorHAnsi"/>
        </w:rPr>
        <w:t>.</w:t>
      </w:r>
      <w:r w:rsidR="00190695" w:rsidRPr="000F6FF3">
        <w:rPr>
          <w:rStyle w:val="EndnoteReference"/>
          <w:rFonts w:cstheme="minorHAnsi"/>
        </w:rPr>
        <w:endnoteReference w:id="11"/>
      </w:r>
      <w:r w:rsidR="00754B7B" w:rsidRPr="000F6FF3">
        <w:rPr>
          <w:rFonts w:cstheme="minorHAnsi"/>
        </w:rPr>
        <w:t xml:space="preserve"> God would love</w:t>
      </w:r>
      <w:r w:rsidR="00216733" w:rsidRPr="000F6FF3">
        <w:rPr>
          <w:rFonts w:cstheme="minorHAnsi"/>
        </w:rPr>
        <w:t xml:space="preserve"> to help </w:t>
      </w:r>
      <w:r w:rsidR="00146A12" w:rsidRPr="000F6FF3">
        <w:rPr>
          <w:rFonts w:cstheme="minorHAnsi"/>
        </w:rPr>
        <w:t>you</w:t>
      </w:r>
      <w:r w:rsidR="00216733" w:rsidRPr="000F6FF3">
        <w:rPr>
          <w:rFonts w:cstheme="minorHAnsi"/>
        </w:rPr>
        <w:t xml:space="preserve">, but </w:t>
      </w:r>
      <w:r w:rsidR="00146A12" w:rsidRPr="000F6FF3">
        <w:rPr>
          <w:rFonts w:cstheme="minorHAnsi"/>
        </w:rPr>
        <w:t>y</w:t>
      </w:r>
      <w:r w:rsidR="00754B7B" w:rsidRPr="000F6FF3">
        <w:rPr>
          <w:rFonts w:cstheme="minorHAnsi"/>
        </w:rPr>
        <w:t>our pride stands in His way.</w:t>
      </w:r>
      <w:r w:rsidR="00216733" w:rsidRPr="000F6FF3">
        <w:rPr>
          <w:rFonts w:cstheme="minorHAnsi"/>
        </w:rPr>
        <w:t xml:space="preserve"> </w:t>
      </w:r>
    </w:p>
    <w:p w14:paraId="4AF6707D" w14:textId="0D60C803" w:rsidR="00542126" w:rsidRPr="000F6FF3" w:rsidRDefault="00542126" w:rsidP="0022692D">
      <w:pPr>
        <w:spacing w:after="0" w:line="240" w:lineRule="auto"/>
        <w:jc w:val="both"/>
        <w:rPr>
          <w:rFonts w:cstheme="minorHAnsi"/>
        </w:rPr>
      </w:pPr>
    </w:p>
    <w:p w14:paraId="6B464998" w14:textId="30804397" w:rsidR="00542126" w:rsidRPr="000F6FF3" w:rsidRDefault="00542126" w:rsidP="0022692D">
      <w:pPr>
        <w:pStyle w:val="ListParagraph"/>
        <w:numPr>
          <w:ilvl w:val="0"/>
          <w:numId w:val="13"/>
        </w:numPr>
        <w:spacing w:after="0" w:line="240" w:lineRule="auto"/>
        <w:jc w:val="both"/>
        <w:rPr>
          <w:rFonts w:cstheme="minorHAnsi"/>
        </w:rPr>
      </w:pPr>
      <w:r w:rsidRPr="000F6FF3">
        <w:rPr>
          <w:rFonts w:cstheme="minorHAnsi"/>
          <w:b/>
        </w:rPr>
        <w:t>We have a choice</w:t>
      </w:r>
      <w:r w:rsidR="00176F5F" w:rsidRPr="000F6FF3">
        <w:rPr>
          <w:rFonts w:cstheme="minorHAnsi"/>
          <w:b/>
        </w:rPr>
        <w:t xml:space="preserve"> as to</w:t>
      </w:r>
      <w:r w:rsidRPr="000F6FF3">
        <w:rPr>
          <w:rFonts w:cstheme="minorHAnsi"/>
          <w:b/>
        </w:rPr>
        <w:t xml:space="preserve"> how we will live</w:t>
      </w:r>
    </w:p>
    <w:p w14:paraId="27B0C19D" w14:textId="7BD0B2C0" w:rsidR="00B8022A" w:rsidRPr="000F6FF3" w:rsidRDefault="00542126" w:rsidP="0022692D">
      <w:pPr>
        <w:spacing w:after="0" w:line="240" w:lineRule="auto"/>
        <w:ind w:left="357"/>
        <w:jc w:val="both"/>
        <w:rPr>
          <w:rFonts w:cstheme="minorHAnsi"/>
        </w:rPr>
      </w:pPr>
      <w:r w:rsidRPr="000F6FF3">
        <w:rPr>
          <w:rFonts w:cstheme="minorHAnsi"/>
        </w:rPr>
        <w:t>When we c</w:t>
      </w:r>
      <w:r w:rsidR="002021A0" w:rsidRPr="000F6FF3">
        <w:rPr>
          <w:rFonts w:cstheme="minorHAnsi"/>
        </w:rPr>
        <w:t>ommit to learning how to live on</w:t>
      </w:r>
      <w:r w:rsidRPr="000F6FF3">
        <w:rPr>
          <w:rFonts w:cstheme="minorHAnsi"/>
        </w:rPr>
        <w:t xml:space="preserve"> the upper </w:t>
      </w:r>
      <w:r w:rsidR="00754B7B" w:rsidRPr="000F6FF3">
        <w:rPr>
          <w:rFonts w:cstheme="minorHAnsi"/>
        </w:rPr>
        <w:t>path</w:t>
      </w:r>
      <w:r w:rsidR="0075558B" w:rsidRPr="000F6FF3">
        <w:rPr>
          <w:rFonts w:cstheme="minorHAnsi"/>
        </w:rPr>
        <w:t xml:space="preserve"> of the Two Paths Flowchart</w:t>
      </w:r>
      <w:r w:rsidR="006B69D6" w:rsidRPr="000F6FF3">
        <w:rPr>
          <w:rFonts w:cstheme="minorHAnsi"/>
        </w:rPr>
        <w:t>,</w:t>
      </w:r>
      <w:r w:rsidRPr="000F6FF3">
        <w:rPr>
          <w:rFonts w:cstheme="minorHAnsi"/>
        </w:rPr>
        <w:t xml:space="preserve"> our lives really do become more pe</w:t>
      </w:r>
      <w:r w:rsidR="00070873" w:rsidRPr="000F6FF3">
        <w:rPr>
          <w:rFonts w:cstheme="minorHAnsi"/>
        </w:rPr>
        <w:t xml:space="preserve">aceful, </w:t>
      </w:r>
      <w:r w:rsidR="007C2D8E" w:rsidRPr="000F6FF3">
        <w:rPr>
          <w:rFonts w:cstheme="minorHAnsi"/>
        </w:rPr>
        <w:t xml:space="preserve">more </w:t>
      </w:r>
      <w:r w:rsidR="00070873" w:rsidRPr="000F6FF3">
        <w:rPr>
          <w:rFonts w:cstheme="minorHAnsi"/>
        </w:rPr>
        <w:t xml:space="preserve">loving, and more </w:t>
      </w:r>
      <w:r w:rsidR="00947039" w:rsidRPr="000F6FF3">
        <w:rPr>
          <w:rFonts w:cstheme="minorHAnsi"/>
        </w:rPr>
        <w:t>authentic</w:t>
      </w:r>
      <w:r w:rsidR="00216733" w:rsidRPr="000F6FF3">
        <w:rPr>
          <w:rFonts w:cstheme="minorHAnsi"/>
        </w:rPr>
        <w:t>. We</w:t>
      </w:r>
      <w:r w:rsidR="007C2D8E" w:rsidRPr="000F6FF3">
        <w:rPr>
          <w:rFonts w:cstheme="minorHAnsi"/>
        </w:rPr>
        <w:t xml:space="preserve"> also</w:t>
      </w:r>
      <w:r w:rsidR="00216733" w:rsidRPr="000F6FF3">
        <w:rPr>
          <w:rFonts w:cstheme="minorHAnsi"/>
        </w:rPr>
        <w:t xml:space="preserve"> </w:t>
      </w:r>
      <w:r w:rsidR="001F6A94" w:rsidRPr="000F6FF3">
        <w:rPr>
          <w:rFonts w:cstheme="minorHAnsi"/>
        </w:rPr>
        <w:t>discover</w:t>
      </w:r>
      <w:r w:rsidR="00216733" w:rsidRPr="000F6FF3">
        <w:rPr>
          <w:rFonts w:cstheme="minorHAnsi"/>
        </w:rPr>
        <w:t xml:space="preserve"> that we have </w:t>
      </w:r>
      <w:r w:rsidR="007C2D8E" w:rsidRPr="000F6FF3">
        <w:rPr>
          <w:rFonts w:cstheme="minorHAnsi"/>
        </w:rPr>
        <w:t>more</w:t>
      </w:r>
      <w:r w:rsidR="00216733" w:rsidRPr="000F6FF3">
        <w:rPr>
          <w:rFonts w:cstheme="minorHAnsi"/>
        </w:rPr>
        <w:t xml:space="preserve"> self-control. </w:t>
      </w:r>
      <w:r w:rsidR="00B02EB6" w:rsidRPr="000F6FF3">
        <w:rPr>
          <w:rFonts w:cstheme="minorHAnsi"/>
        </w:rPr>
        <w:t xml:space="preserve">Just as we have been trained to default to the </w:t>
      </w:r>
      <w:r w:rsidR="007840D7" w:rsidRPr="000F6FF3">
        <w:rPr>
          <w:rFonts w:cstheme="minorHAnsi"/>
        </w:rPr>
        <w:t>path of judgment</w:t>
      </w:r>
      <w:r w:rsidR="00B02EB6" w:rsidRPr="000F6FF3">
        <w:rPr>
          <w:rFonts w:cstheme="minorHAnsi"/>
        </w:rPr>
        <w:t>, we can retrain ourselves, under the guidance of the Holy Spirit, to choose the path of love. You really can do it. The Bible says you can, and empirical research says you can.</w:t>
      </w:r>
      <w:r w:rsidR="00B023AF" w:rsidRPr="000F6FF3">
        <w:rPr>
          <w:rFonts w:cstheme="minorHAnsi"/>
        </w:rPr>
        <w:t xml:space="preserve"> </w:t>
      </w:r>
    </w:p>
    <w:p w14:paraId="595850E3" w14:textId="1B8399A7" w:rsidR="009A0BF5" w:rsidRPr="000F6FF3" w:rsidRDefault="009A0BF5" w:rsidP="0022692D">
      <w:pPr>
        <w:spacing w:after="0" w:line="240" w:lineRule="auto"/>
        <w:jc w:val="both"/>
        <w:rPr>
          <w:rFonts w:cstheme="minorHAnsi"/>
        </w:rPr>
      </w:pPr>
    </w:p>
    <w:p w14:paraId="6B4CFDA0" w14:textId="7C4FA176" w:rsidR="007C2D8E" w:rsidRPr="000F6FF3" w:rsidRDefault="007C2D8E" w:rsidP="0022692D">
      <w:pPr>
        <w:spacing w:after="0" w:line="240" w:lineRule="auto"/>
        <w:jc w:val="both"/>
        <w:rPr>
          <w:rFonts w:cstheme="minorHAnsi"/>
        </w:rPr>
      </w:pPr>
      <w:r w:rsidRPr="000F6FF3">
        <w:rPr>
          <w:rFonts w:cstheme="minorHAnsi"/>
        </w:rPr>
        <w:t xml:space="preserve">Our second Bible reading for this lesson is </w:t>
      </w:r>
      <w:r w:rsidRPr="000F6FF3">
        <w:rPr>
          <w:rFonts w:cstheme="minorHAnsi"/>
          <w:b/>
        </w:rPr>
        <w:t>Proverbs 3:5</w:t>
      </w:r>
      <w:r w:rsidR="00E909D7" w:rsidRPr="000F6FF3">
        <w:rPr>
          <w:rFonts w:cstheme="minorHAnsi"/>
          <w:b/>
        </w:rPr>
        <w:t>–</w:t>
      </w:r>
      <w:r w:rsidRPr="000F6FF3">
        <w:rPr>
          <w:rFonts w:cstheme="minorHAnsi"/>
          <w:b/>
        </w:rPr>
        <w:t>7</w:t>
      </w:r>
      <w:r w:rsidRPr="000F6FF3">
        <w:rPr>
          <w:rFonts w:cstheme="minorHAnsi"/>
        </w:rPr>
        <w:t>.</w:t>
      </w:r>
      <w:r w:rsidR="008F44E5" w:rsidRPr="000F6FF3">
        <w:rPr>
          <w:rFonts w:cstheme="minorHAnsi"/>
        </w:rPr>
        <w:t xml:space="preserve"> </w:t>
      </w:r>
      <w:r w:rsidRPr="000F6FF3">
        <w:rPr>
          <w:rFonts w:cstheme="minorHAnsi"/>
        </w:rPr>
        <w:t>You might look at this passage in the context of the whole chapter</w:t>
      </w:r>
      <w:r w:rsidR="001454AA" w:rsidRPr="000F6FF3">
        <w:rPr>
          <w:rFonts w:cstheme="minorHAnsi"/>
        </w:rPr>
        <w:t>,</w:t>
      </w:r>
      <w:r w:rsidRPr="000F6FF3">
        <w:rPr>
          <w:rFonts w:cstheme="minorHAnsi"/>
        </w:rPr>
        <w:t xml:space="preserve"> which offers encouragement and all kinds of promises to those who choose to become single-minded and learn wisdom</w:t>
      </w:r>
      <w:r w:rsidRPr="000F6FF3">
        <w:rPr>
          <w:rFonts w:cstheme="minorHAnsi"/>
          <w:color w:val="1F497D" w:themeColor="text2"/>
        </w:rPr>
        <w:t>.</w:t>
      </w:r>
      <w:r w:rsidR="00F62D36" w:rsidRPr="000F6FF3">
        <w:rPr>
          <w:rFonts w:cstheme="minorHAnsi"/>
          <w:color w:val="1F497D" w:themeColor="text2"/>
        </w:rPr>
        <w:t xml:space="preserve"> </w:t>
      </w:r>
      <w:r w:rsidR="00B8404B" w:rsidRPr="000F6FF3">
        <w:rPr>
          <w:rFonts w:cstheme="minorHAnsi"/>
        </w:rPr>
        <w:t>Here</w:t>
      </w:r>
      <w:r w:rsidR="00CE1FB7" w:rsidRPr="000F6FF3">
        <w:rPr>
          <w:rFonts w:cstheme="minorHAnsi"/>
        </w:rPr>
        <w:t xml:space="preserve"> is Nancy’s version of </w:t>
      </w:r>
      <w:r w:rsidR="00B8404B" w:rsidRPr="000F6FF3">
        <w:rPr>
          <w:rFonts w:cstheme="minorHAnsi"/>
        </w:rPr>
        <w:t xml:space="preserve">this </w:t>
      </w:r>
      <w:r w:rsidR="00B04582" w:rsidRPr="000F6FF3">
        <w:rPr>
          <w:rFonts w:cstheme="minorHAnsi"/>
        </w:rPr>
        <w:t>text</w:t>
      </w:r>
      <w:r w:rsidR="00CE1FB7" w:rsidRPr="000F6FF3">
        <w:rPr>
          <w:rFonts w:cstheme="minorHAnsi"/>
        </w:rPr>
        <w:t>:</w:t>
      </w:r>
    </w:p>
    <w:p w14:paraId="3EC8C85E" w14:textId="77777777" w:rsidR="007C2D8E" w:rsidRPr="000F6FF3" w:rsidRDefault="007C2D8E" w:rsidP="0022692D">
      <w:pPr>
        <w:spacing w:after="0" w:line="240" w:lineRule="auto"/>
        <w:jc w:val="both"/>
        <w:rPr>
          <w:rFonts w:cstheme="minorHAnsi"/>
        </w:rPr>
      </w:pPr>
    </w:p>
    <w:p w14:paraId="2C23F772" w14:textId="712C3D9F" w:rsidR="00542126" w:rsidRPr="000F6FF3" w:rsidRDefault="002C374D" w:rsidP="0022692D">
      <w:pPr>
        <w:spacing w:after="0" w:line="240" w:lineRule="auto"/>
        <w:ind w:left="720" w:right="720"/>
        <w:jc w:val="both"/>
        <w:rPr>
          <w:rFonts w:cstheme="minorHAnsi"/>
        </w:rPr>
      </w:pPr>
      <w:bookmarkStart w:id="23" w:name="_Hlk38904004"/>
      <w:r w:rsidRPr="000F6FF3">
        <w:rPr>
          <w:rFonts w:cstheme="minorHAnsi"/>
          <w:vertAlign w:val="superscript"/>
        </w:rPr>
        <w:t>5</w:t>
      </w:r>
      <w:r w:rsidR="00655AF0" w:rsidRPr="000F6FF3">
        <w:rPr>
          <w:rFonts w:cstheme="minorHAnsi"/>
        </w:rPr>
        <w:t>Make sure that all your motivation begins with t</w:t>
      </w:r>
      <w:r w:rsidR="00542126" w:rsidRPr="000F6FF3">
        <w:rPr>
          <w:rFonts w:cstheme="minorHAnsi"/>
        </w:rPr>
        <w:t>rust in</w:t>
      </w:r>
      <w:r w:rsidR="00655AF0" w:rsidRPr="000F6FF3">
        <w:rPr>
          <w:rFonts w:cstheme="minorHAnsi"/>
        </w:rPr>
        <w:t xml:space="preserve"> </w:t>
      </w:r>
      <w:r w:rsidR="009A2E4D" w:rsidRPr="000F6FF3">
        <w:rPr>
          <w:rFonts w:cstheme="minorHAnsi"/>
        </w:rPr>
        <w:t>God</w:t>
      </w:r>
      <w:r w:rsidR="00655AF0" w:rsidRPr="000F6FF3">
        <w:rPr>
          <w:rFonts w:cstheme="minorHAnsi"/>
        </w:rPr>
        <w:t>. D</w:t>
      </w:r>
      <w:r w:rsidR="00542126" w:rsidRPr="000F6FF3">
        <w:rPr>
          <w:rFonts w:cstheme="minorHAnsi"/>
        </w:rPr>
        <w:t xml:space="preserve">o not lean on your own understanding. </w:t>
      </w:r>
      <w:r w:rsidR="00542126" w:rsidRPr="000F6FF3">
        <w:rPr>
          <w:rFonts w:cstheme="minorHAnsi"/>
          <w:b/>
          <w:vertAlign w:val="superscript"/>
        </w:rPr>
        <w:t>6</w:t>
      </w:r>
      <w:r w:rsidR="00542126" w:rsidRPr="000F6FF3">
        <w:rPr>
          <w:rFonts w:cstheme="minorHAnsi"/>
        </w:rPr>
        <w:t xml:space="preserve">In </w:t>
      </w:r>
      <w:r w:rsidR="00655AF0" w:rsidRPr="000F6FF3">
        <w:rPr>
          <w:rFonts w:cstheme="minorHAnsi"/>
        </w:rPr>
        <w:t xml:space="preserve">all your choices be mindful of </w:t>
      </w:r>
      <w:r w:rsidR="006E6B24" w:rsidRPr="000F6FF3">
        <w:rPr>
          <w:rFonts w:cstheme="minorHAnsi"/>
        </w:rPr>
        <w:t xml:space="preserve">Him </w:t>
      </w:r>
      <w:r w:rsidR="00097A09" w:rsidRPr="000F6FF3">
        <w:rPr>
          <w:rFonts w:cstheme="minorHAnsi"/>
        </w:rPr>
        <w:t>a</w:t>
      </w:r>
      <w:r w:rsidR="00655AF0" w:rsidRPr="000F6FF3">
        <w:rPr>
          <w:rFonts w:cstheme="minorHAnsi"/>
        </w:rPr>
        <w:t>nd He will</w:t>
      </w:r>
      <w:r w:rsidR="00542126" w:rsidRPr="000F6FF3">
        <w:rPr>
          <w:rFonts w:cstheme="minorHAnsi"/>
        </w:rPr>
        <w:t xml:space="preserve"> straight</w:t>
      </w:r>
      <w:r w:rsidR="00655AF0" w:rsidRPr="000F6FF3">
        <w:rPr>
          <w:rFonts w:cstheme="minorHAnsi"/>
        </w:rPr>
        <w:t xml:space="preserve">en your path toward </w:t>
      </w:r>
      <w:r w:rsidR="00B8404B" w:rsidRPr="000F6FF3">
        <w:rPr>
          <w:rFonts w:cstheme="minorHAnsi"/>
        </w:rPr>
        <w:t>oriented outcomes</w:t>
      </w:r>
      <w:r w:rsidR="00542126" w:rsidRPr="000F6FF3">
        <w:rPr>
          <w:rFonts w:cstheme="minorHAnsi"/>
        </w:rPr>
        <w:t xml:space="preserve">. </w:t>
      </w:r>
      <w:r w:rsidR="00542126" w:rsidRPr="000F6FF3">
        <w:rPr>
          <w:rFonts w:cstheme="minorHAnsi"/>
          <w:bCs/>
          <w:vertAlign w:val="superscript"/>
        </w:rPr>
        <w:t>7</w:t>
      </w:r>
      <w:r w:rsidR="00655AF0" w:rsidRPr="000F6FF3">
        <w:rPr>
          <w:rFonts w:cstheme="minorHAnsi"/>
        </w:rPr>
        <w:t>Do not be wise in your own estimation</w:t>
      </w:r>
      <w:r w:rsidR="00542126" w:rsidRPr="000F6FF3">
        <w:rPr>
          <w:rFonts w:cstheme="minorHAnsi"/>
        </w:rPr>
        <w:t xml:space="preserve">; </w:t>
      </w:r>
      <w:r w:rsidR="00097A09" w:rsidRPr="000F6FF3">
        <w:rPr>
          <w:rFonts w:cstheme="minorHAnsi"/>
        </w:rPr>
        <w:t>f</w:t>
      </w:r>
      <w:r w:rsidR="00542126" w:rsidRPr="000F6FF3">
        <w:rPr>
          <w:rFonts w:cstheme="minorHAnsi"/>
        </w:rPr>
        <w:t xml:space="preserve">ear </w:t>
      </w:r>
      <w:r w:rsidR="009A2E4D" w:rsidRPr="000F6FF3">
        <w:rPr>
          <w:rFonts w:cstheme="minorHAnsi"/>
        </w:rPr>
        <w:t>God</w:t>
      </w:r>
      <w:r w:rsidR="00655AF0" w:rsidRPr="000F6FF3">
        <w:rPr>
          <w:rFonts w:cstheme="minorHAnsi"/>
        </w:rPr>
        <w:t xml:space="preserve"> a</w:t>
      </w:r>
      <w:r w:rsidR="00054577" w:rsidRPr="000F6FF3">
        <w:rPr>
          <w:rFonts w:cstheme="minorHAnsi"/>
        </w:rPr>
        <w:t>nd turn away from doing damage</w:t>
      </w:r>
      <w:r w:rsidR="00542126" w:rsidRPr="000F6FF3">
        <w:rPr>
          <w:rFonts w:cstheme="minorHAnsi"/>
        </w:rPr>
        <w:t>.</w:t>
      </w:r>
    </w:p>
    <w:bookmarkEnd w:id="23"/>
    <w:p w14:paraId="133A0F20" w14:textId="06CB514F" w:rsidR="001F4CE5" w:rsidRPr="000F6FF3" w:rsidRDefault="001F4CE5" w:rsidP="0022692D">
      <w:pPr>
        <w:spacing w:after="0" w:line="240" w:lineRule="auto"/>
        <w:ind w:right="720"/>
        <w:jc w:val="both"/>
        <w:rPr>
          <w:rFonts w:cstheme="minorHAnsi"/>
        </w:rPr>
      </w:pPr>
    </w:p>
    <w:p w14:paraId="63105DB4" w14:textId="0DBD8E21" w:rsidR="002427D5" w:rsidRPr="000F6FF3" w:rsidRDefault="001F4CE5" w:rsidP="0022692D">
      <w:pPr>
        <w:spacing w:after="0" w:line="240" w:lineRule="auto"/>
        <w:ind w:right="720"/>
        <w:jc w:val="both"/>
        <w:rPr>
          <w:rFonts w:cstheme="minorHAnsi"/>
        </w:rPr>
      </w:pPr>
      <w:r w:rsidRPr="000F6FF3">
        <w:rPr>
          <w:rFonts w:cstheme="minorHAnsi"/>
        </w:rPr>
        <w:t>Take a deep breath.</w:t>
      </w:r>
    </w:p>
    <w:p w14:paraId="3C0230E6" w14:textId="77777777" w:rsidR="00E3674A" w:rsidRPr="000F6FF3" w:rsidRDefault="00E3674A" w:rsidP="0022692D">
      <w:pPr>
        <w:spacing w:after="0" w:line="240" w:lineRule="auto"/>
        <w:ind w:right="720"/>
        <w:jc w:val="both"/>
        <w:rPr>
          <w:rFonts w:cstheme="minorHAnsi"/>
        </w:rPr>
      </w:pPr>
    </w:p>
    <w:p w14:paraId="0EBADBA3" w14:textId="5BC5F588" w:rsidR="002427D5" w:rsidRPr="000F6FF3" w:rsidRDefault="002427D5" w:rsidP="0022692D">
      <w:pPr>
        <w:spacing w:after="0" w:line="240" w:lineRule="auto"/>
        <w:jc w:val="both"/>
        <w:rPr>
          <w:rFonts w:cstheme="minorHAnsi"/>
        </w:rPr>
      </w:pPr>
      <w:bookmarkStart w:id="24" w:name="_Hlk512679542"/>
      <w:r w:rsidRPr="000F6FF3">
        <w:t xml:space="preserve">The quality of your relationship with God is the result of your choices. If you choose to lean on your own understanding, being wise in your own estimation and doing things your own way, you will stay on the lower path </w:t>
      </w:r>
      <w:r w:rsidR="007840D7" w:rsidRPr="000F6FF3">
        <w:t xml:space="preserve">of the </w:t>
      </w:r>
      <w:r w:rsidR="009428EE" w:rsidRPr="000F6FF3">
        <w:t>f</w:t>
      </w:r>
      <w:r w:rsidR="007840D7" w:rsidRPr="000F6FF3">
        <w:t xml:space="preserve">lowchart </w:t>
      </w:r>
      <w:r w:rsidRPr="000F6FF3">
        <w:t xml:space="preserve">and disconnect yourself from God. </w:t>
      </w:r>
      <w:bookmarkStart w:id="25" w:name="_Hlk70500772"/>
      <w:r w:rsidRPr="000F6FF3">
        <w:t xml:space="preserve">But if you are mindful </w:t>
      </w:r>
      <w:r w:rsidR="00CC1F2C" w:rsidRPr="000F6FF3">
        <w:t xml:space="preserve">of </w:t>
      </w:r>
      <w:r w:rsidR="00EA7703" w:rsidRPr="000F6FF3">
        <w:t xml:space="preserve">what </w:t>
      </w:r>
      <w:r w:rsidR="00CC1F2C" w:rsidRPr="000F6FF3">
        <w:t>God</w:t>
      </w:r>
      <w:r w:rsidR="00EA7703" w:rsidRPr="000F6FF3">
        <w:t xml:space="preserve"> values and honor His way of doing things</w:t>
      </w:r>
      <w:r w:rsidRPr="000F6FF3">
        <w:t xml:space="preserve">, you will remain on the upper path and will learn to trust God with all your heart. </w:t>
      </w:r>
      <w:bookmarkStart w:id="26" w:name="_Hlk38809774"/>
      <w:bookmarkEnd w:id="25"/>
      <w:r w:rsidR="00C95126" w:rsidRPr="000F6FF3">
        <w:t xml:space="preserve">Your greatest experiment in this world is to choose to live your life God’s way and see what happens. </w:t>
      </w:r>
      <w:bookmarkEnd w:id="26"/>
      <w:r w:rsidRPr="000F6FF3">
        <w:rPr>
          <w:rFonts w:cstheme="minorHAnsi"/>
        </w:rPr>
        <w:t xml:space="preserve">Fear God by obeying Him as the Boss. </w:t>
      </w:r>
      <w:r w:rsidR="00C95126" w:rsidRPr="000F6FF3">
        <w:rPr>
          <w:rFonts w:cstheme="minorHAnsi"/>
        </w:rPr>
        <w:t xml:space="preserve">Let Him make your path straight. </w:t>
      </w:r>
      <w:r w:rsidRPr="000F6FF3">
        <w:rPr>
          <w:rFonts w:cstheme="minorHAnsi"/>
        </w:rPr>
        <w:t>Choose today whom you will serve.</w:t>
      </w:r>
      <w:r w:rsidRPr="000F6FF3">
        <w:rPr>
          <w:rStyle w:val="EndnoteReference"/>
          <w:rFonts w:cstheme="minorHAnsi"/>
        </w:rPr>
        <w:endnoteReference w:id="12"/>
      </w:r>
      <w:r w:rsidRPr="000F6FF3">
        <w:rPr>
          <w:rFonts w:cstheme="minorHAnsi"/>
        </w:rPr>
        <w:t xml:space="preserve"> You really do have a choice. </w:t>
      </w:r>
      <w:r w:rsidR="00E3674A" w:rsidRPr="000F6FF3">
        <w:t xml:space="preserve">Trusting in </w:t>
      </w:r>
      <w:r w:rsidR="00FB4FE6" w:rsidRPr="000F6FF3">
        <w:t xml:space="preserve">God’s </w:t>
      </w:r>
      <w:r w:rsidR="00E3674A" w:rsidRPr="000F6FF3">
        <w:t xml:space="preserve">way of doing things is how godly choices are made. </w:t>
      </w:r>
    </w:p>
    <w:bookmarkEnd w:id="24"/>
    <w:p w14:paraId="180292FD" w14:textId="77777777" w:rsidR="000F6FF3" w:rsidRPr="000F6FF3" w:rsidRDefault="000F6FF3" w:rsidP="0022692D">
      <w:pPr>
        <w:spacing w:after="0" w:line="240" w:lineRule="auto"/>
        <w:jc w:val="both"/>
      </w:pPr>
    </w:p>
    <w:p w14:paraId="69B60BEF" w14:textId="35CDB64C" w:rsidR="00AA3EE9" w:rsidRPr="000F6FF3" w:rsidRDefault="007A4DD7" w:rsidP="0022692D">
      <w:pPr>
        <w:spacing w:after="0" w:line="240" w:lineRule="auto"/>
        <w:jc w:val="both"/>
      </w:pPr>
      <w:r w:rsidRPr="000F6FF3">
        <w:lastRenderedPageBreak/>
        <w:t xml:space="preserve">Our prayer might go something like this: </w:t>
      </w:r>
    </w:p>
    <w:p w14:paraId="2FD758E7" w14:textId="77777777" w:rsidR="000F6FF3" w:rsidRPr="000F6FF3" w:rsidRDefault="000F6FF3" w:rsidP="0022692D">
      <w:pPr>
        <w:spacing w:after="0" w:line="240" w:lineRule="auto"/>
        <w:jc w:val="both"/>
      </w:pPr>
    </w:p>
    <w:p w14:paraId="4EAA90E9" w14:textId="3EECF39E" w:rsidR="00F6686D" w:rsidRPr="000F6FF3" w:rsidRDefault="007A4DD7" w:rsidP="000A488C">
      <w:pPr>
        <w:spacing w:after="0" w:line="240" w:lineRule="auto"/>
        <w:jc w:val="center"/>
        <w:rPr>
          <w:i/>
        </w:rPr>
      </w:pPr>
      <w:r w:rsidRPr="000F6FF3">
        <w:rPr>
          <w:i/>
        </w:rPr>
        <w:t>Lord, i</w:t>
      </w:r>
      <w:r w:rsidR="002C374D" w:rsidRPr="000F6FF3">
        <w:rPr>
          <w:i/>
        </w:rPr>
        <w:t>n one area of my life this week</w:t>
      </w:r>
      <w:r w:rsidR="009049ED" w:rsidRPr="000F6FF3">
        <w:rPr>
          <w:i/>
        </w:rPr>
        <w:t>,</w:t>
      </w:r>
      <w:r w:rsidRPr="000F6FF3">
        <w:rPr>
          <w:i/>
        </w:rPr>
        <w:t xml:space="preserve"> rem</w:t>
      </w:r>
      <w:r w:rsidR="009A0BF5" w:rsidRPr="000F6FF3">
        <w:rPr>
          <w:i/>
        </w:rPr>
        <w:t>ind me to acknowledge You as the Boss</w:t>
      </w:r>
      <w:r w:rsidRPr="000F6FF3">
        <w:rPr>
          <w:i/>
        </w:rPr>
        <w:t xml:space="preserve"> </w:t>
      </w:r>
      <w:r w:rsidR="00F610D9" w:rsidRPr="000F6FF3">
        <w:rPr>
          <w:i/>
        </w:rPr>
        <w:t xml:space="preserve">and </w:t>
      </w:r>
      <w:r w:rsidR="0039648D" w:rsidRPr="000F6FF3">
        <w:rPr>
          <w:i/>
        </w:rPr>
        <w:t>trust You</w:t>
      </w:r>
      <w:r w:rsidR="0012054A" w:rsidRPr="000F6FF3">
        <w:rPr>
          <w:i/>
        </w:rPr>
        <w:t>r way of doing things</w:t>
      </w:r>
      <w:r w:rsidR="0039648D" w:rsidRPr="000F6FF3">
        <w:rPr>
          <w:i/>
        </w:rPr>
        <w:t>. (Repeat)</w:t>
      </w:r>
    </w:p>
    <w:p w14:paraId="6992A6B5" w14:textId="77777777" w:rsidR="000A488C" w:rsidRPr="000F6FF3" w:rsidRDefault="000A488C" w:rsidP="000A488C">
      <w:pPr>
        <w:spacing w:after="0" w:line="240" w:lineRule="auto"/>
        <w:jc w:val="center"/>
        <w:rPr>
          <w:i/>
        </w:rPr>
      </w:pPr>
    </w:p>
    <w:p w14:paraId="00860BCC" w14:textId="77777777" w:rsidR="00754B7B" w:rsidRPr="000F6FF3" w:rsidRDefault="00754B7B" w:rsidP="0022692D">
      <w:pPr>
        <w:spacing w:after="0" w:line="240" w:lineRule="auto"/>
        <w:jc w:val="both"/>
      </w:pPr>
      <w:r w:rsidRPr="000F6FF3">
        <w:t>Take a deep breath.</w:t>
      </w:r>
    </w:p>
    <w:p w14:paraId="732134AB" w14:textId="7D24F6E5" w:rsidR="000424A0" w:rsidRPr="000F6FF3" w:rsidRDefault="000424A0" w:rsidP="000424A0">
      <w:pPr>
        <w:spacing w:after="0" w:line="240" w:lineRule="auto"/>
        <w:jc w:val="both"/>
        <w:rPr>
          <w:i/>
        </w:rPr>
      </w:pPr>
      <w:r w:rsidRPr="000F6FF3">
        <w:rPr>
          <w:i/>
        </w:rPr>
        <w:t xml:space="preserve">(If time permits, ask, “Does anyone have comments or questions about </w:t>
      </w:r>
      <w:r w:rsidR="009C542C" w:rsidRPr="000F6FF3">
        <w:rPr>
          <w:i/>
        </w:rPr>
        <w:t>the</w:t>
      </w:r>
      <w:r w:rsidRPr="000F6FF3">
        <w:rPr>
          <w:i/>
        </w:rPr>
        <w:t xml:space="preserve"> Bible teaching?</w:t>
      </w:r>
      <w:r w:rsidR="00E508C0" w:rsidRPr="000F6FF3">
        <w:rPr>
          <w:i/>
        </w:rPr>
        <w:t>”</w:t>
      </w:r>
      <w:r w:rsidRPr="000F6FF3">
        <w:rPr>
          <w:i/>
        </w:rPr>
        <w:t>)</w:t>
      </w:r>
    </w:p>
    <w:p w14:paraId="62D370FB" w14:textId="77777777" w:rsidR="000A488C" w:rsidRPr="008F609F" w:rsidRDefault="000A488C" w:rsidP="000424A0">
      <w:pPr>
        <w:spacing w:after="0" w:line="240" w:lineRule="auto"/>
        <w:jc w:val="both"/>
        <w:rPr>
          <w:iCs/>
        </w:rPr>
      </w:pPr>
    </w:p>
    <w:p w14:paraId="78D632EA" w14:textId="0D47C092" w:rsidR="00AA3EE9" w:rsidRPr="000F6FF3" w:rsidRDefault="00070873" w:rsidP="0022692D">
      <w:pPr>
        <w:spacing w:after="0" w:line="240" w:lineRule="auto"/>
        <w:jc w:val="both"/>
        <w:rPr>
          <w:rFonts w:cstheme="minorHAnsi"/>
          <w:b/>
        </w:rPr>
      </w:pPr>
      <w:r w:rsidRPr="000F6FF3">
        <w:rPr>
          <w:rFonts w:cstheme="minorHAnsi"/>
          <w:b/>
        </w:rPr>
        <w:t>1:10</w:t>
      </w:r>
      <w:r w:rsidR="00285B9A" w:rsidRPr="000F6FF3">
        <w:rPr>
          <w:rFonts w:cstheme="minorHAnsi"/>
          <w:b/>
        </w:rPr>
        <w:t xml:space="preserve"> </w:t>
      </w:r>
      <w:r w:rsidR="00285B9A" w:rsidRPr="000F6FF3">
        <w:rPr>
          <w:rFonts w:cstheme="minorHAnsi"/>
          <w:b/>
        </w:rPr>
        <w:tab/>
        <w:t>INTEGRATION</w:t>
      </w:r>
    </w:p>
    <w:p w14:paraId="14B35B56" w14:textId="77777777" w:rsidR="00D307D5" w:rsidRPr="000F6FF3" w:rsidRDefault="00D307D5" w:rsidP="0022692D">
      <w:pPr>
        <w:spacing w:after="0" w:line="240" w:lineRule="auto"/>
        <w:jc w:val="both"/>
        <w:rPr>
          <w:rFonts w:cstheme="minorHAnsi"/>
          <w:b/>
        </w:rPr>
      </w:pPr>
    </w:p>
    <w:p w14:paraId="6E609150" w14:textId="1BA64A8A" w:rsidR="00070873" w:rsidRPr="000F6FF3" w:rsidRDefault="00655AF0" w:rsidP="0022692D">
      <w:pPr>
        <w:spacing w:after="0" w:line="240" w:lineRule="auto"/>
        <w:jc w:val="both"/>
        <w:rPr>
          <w:rFonts w:cstheme="minorHAnsi"/>
          <w:i/>
        </w:rPr>
      </w:pPr>
      <w:r w:rsidRPr="000F6FF3">
        <w:rPr>
          <w:rFonts w:cstheme="minorHAnsi"/>
        </w:rPr>
        <w:t>S</w:t>
      </w:r>
      <w:r w:rsidR="000C5DEE" w:rsidRPr="000F6FF3">
        <w:rPr>
          <w:rFonts w:cstheme="minorHAnsi"/>
        </w:rPr>
        <w:t xml:space="preserve">ip </w:t>
      </w:r>
      <w:r w:rsidR="004A3777" w:rsidRPr="000F6FF3">
        <w:rPr>
          <w:rFonts w:cstheme="minorHAnsi"/>
        </w:rPr>
        <w:t>some</w:t>
      </w:r>
      <w:r w:rsidR="000C5DEE" w:rsidRPr="000F6FF3">
        <w:rPr>
          <w:rFonts w:cstheme="minorHAnsi"/>
        </w:rPr>
        <w:t xml:space="preserve"> </w:t>
      </w:r>
      <w:r w:rsidR="00091B8A" w:rsidRPr="000F6FF3">
        <w:rPr>
          <w:rFonts w:cstheme="minorHAnsi"/>
        </w:rPr>
        <w:t xml:space="preserve">purified </w:t>
      </w:r>
      <w:r w:rsidR="000C5DEE" w:rsidRPr="000F6FF3">
        <w:rPr>
          <w:rFonts w:cstheme="minorHAnsi"/>
        </w:rPr>
        <w:t>water and prepare</w:t>
      </w:r>
      <w:r w:rsidR="002C374D" w:rsidRPr="000F6FF3">
        <w:rPr>
          <w:rFonts w:cstheme="minorHAnsi"/>
        </w:rPr>
        <w:t xml:space="preserve"> to take some notes. Assume</w:t>
      </w:r>
      <w:r w:rsidR="001F4CE5" w:rsidRPr="000F6FF3">
        <w:rPr>
          <w:rFonts w:cstheme="minorHAnsi"/>
        </w:rPr>
        <w:t xml:space="preserve"> a</w:t>
      </w:r>
      <w:r w:rsidRPr="000F6FF3">
        <w:rPr>
          <w:rFonts w:cstheme="minorHAnsi"/>
        </w:rPr>
        <w:t xml:space="preserve"> </w:t>
      </w:r>
      <w:r w:rsidR="003A2110" w:rsidRPr="000F6FF3">
        <w:rPr>
          <w:rFonts w:cstheme="minorHAnsi"/>
        </w:rPr>
        <w:t xml:space="preserve">mindfulness </w:t>
      </w:r>
      <w:r w:rsidR="00070873" w:rsidRPr="000F6FF3">
        <w:rPr>
          <w:rFonts w:cstheme="minorHAnsi"/>
        </w:rPr>
        <w:t>posture</w:t>
      </w:r>
      <w:r w:rsidR="00091B8A" w:rsidRPr="000F6FF3">
        <w:rPr>
          <w:rFonts w:cstheme="minorHAnsi"/>
        </w:rPr>
        <w:t>,</w:t>
      </w:r>
      <w:r w:rsidR="00070873" w:rsidRPr="000F6FF3">
        <w:rPr>
          <w:rFonts w:cstheme="minorHAnsi"/>
        </w:rPr>
        <w:t xml:space="preserve"> and breathe. </w:t>
      </w:r>
      <w:r w:rsidR="00070873" w:rsidRPr="000F6FF3">
        <w:rPr>
          <w:rFonts w:cstheme="minorHAnsi"/>
          <w:i/>
        </w:rPr>
        <w:t>(Pause</w:t>
      </w:r>
      <w:r w:rsidR="0038281B" w:rsidRPr="000F6FF3">
        <w:rPr>
          <w:rFonts w:cstheme="minorHAnsi"/>
          <w:i/>
        </w:rPr>
        <w:t xml:space="preserve"> </w:t>
      </w:r>
      <w:r w:rsidR="001F6A94" w:rsidRPr="000F6FF3">
        <w:rPr>
          <w:rFonts w:cstheme="minorHAnsi"/>
          <w:i/>
        </w:rPr>
        <w:t xml:space="preserve">for </w:t>
      </w:r>
      <w:r w:rsidR="008203D8" w:rsidRPr="000F6FF3">
        <w:rPr>
          <w:rFonts w:cstheme="minorHAnsi"/>
          <w:i/>
        </w:rPr>
        <w:t>1</w:t>
      </w:r>
      <w:r w:rsidR="004F349E" w:rsidRPr="000F6FF3">
        <w:rPr>
          <w:rFonts w:cstheme="minorHAnsi"/>
          <w:i/>
        </w:rPr>
        <w:t>0 seconds)</w:t>
      </w:r>
    </w:p>
    <w:p w14:paraId="2E08B382" w14:textId="77777777" w:rsidR="001F6A94" w:rsidRPr="000F6FF3" w:rsidRDefault="001F6A94" w:rsidP="0022692D">
      <w:pPr>
        <w:spacing w:after="0" w:line="240" w:lineRule="auto"/>
        <w:jc w:val="both"/>
        <w:rPr>
          <w:rFonts w:cstheme="minorHAnsi"/>
        </w:rPr>
      </w:pPr>
    </w:p>
    <w:p w14:paraId="128A0CC3" w14:textId="24CC383B" w:rsidR="007D6AF3" w:rsidRPr="000F6FF3" w:rsidRDefault="004B56C5" w:rsidP="0022692D">
      <w:pPr>
        <w:spacing w:after="0" w:line="240" w:lineRule="auto"/>
        <w:jc w:val="both"/>
        <w:rPr>
          <w:rFonts w:cstheme="minorHAnsi"/>
          <w:i/>
        </w:rPr>
      </w:pPr>
      <w:r w:rsidRPr="000F6FF3">
        <w:rPr>
          <w:rFonts w:cstheme="minorHAnsi"/>
        </w:rPr>
        <w:t>Here is our integration focus</w:t>
      </w:r>
      <w:r w:rsidR="00D13F70" w:rsidRPr="000F6FF3">
        <w:rPr>
          <w:rFonts w:cstheme="minorHAnsi"/>
        </w:rPr>
        <w:t>:</w:t>
      </w:r>
      <w:r w:rsidR="0039648D" w:rsidRPr="000F6FF3">
        <w:rPr>
          <w:rFonts w:cstheme="minorHAnsi"/>
        </w:rPr>
        <w:t xml:space="preserve"> </w:t>
      </w:r>
      <w:r w:rsidR="00AE4E0D" w:rsidRPr="000F6FF3">
        <w:rPr>
          <w:rFonts w:cstheme="minorHAnsi"/>
          <w:i/>
        </w:rPr>
        <w:t>Consider a situation in which</w:t>
      </w:r>
      <w:r w:rsidR="0039648D" w:rsidRPr="000F6FF3">
        <w:rPr>
          <w:rFonts w:cstheme="minorHAnsi"/>
          <w:i/>
        </w:rPr>
        <w:t xml:space="preserve"> you </w:t>
      </w:r>
      <w:r w:rsidR="00754B7B" w:rsidRPr="000F6FF3">
        <w:rPr>
          <w:rFonts w:cstheme="minorHAnsi"/>
          <w:i/>
        </w:rPr>
        <w:t xml:space="preserve">want, so badly, </w:t>
      </w:r>
      <w:r w:rsidR="00651428" w:rsidRPr="000F6FF3">
        <w:rPr>
          <w:rFonts w:cstheme="minorHAnsi"/>
          <w:i/>
        </w:rPr>
        <w:t xml:space="preserve">to lean on </w:t>
      </w:r>
      <w:r w:rsidR="0039648D" w:rsidRPr="000F6FF3">
        <w:rPr>
          <w:rFonts w:cstheme="minorHAnsi"/>
          <w:i/>
        </w:rPr>
        <w:t>y</w:t>
      </w:r>
      <w:r w:rsidR="00651428" w:rsidRPr="000F6FF3">
        <w:rPr>
          <w:rFonts w:cstheme="minorHAnsi"/>
          <w:i/>
        </w:rPr>
        <w:t>our own understanding.</w:t>
      </w:r>
      <w:r w:rsidR="00015632" w:rsidRPr="000F6FF3">
        <w:rPr>
          <w:rFonts w:cstheme="minorHAnsi"/>
          <w:i/>
        </w:rPr>
        <w:t xml:space="preserve"> (Repeat</w:t>
      </w:r>
      <w:r w:rsidR="004F349E" w:rsidRPr="000F6FF3">
        <w:rPr>
          <w:rFonts w:cstheme="minorHAnsi"/>
          <w:i/>
        </w:rPr>
        <w:t>)</w:t>
      </w:r>
      <w:r w:rsidR="00A5103B" w:rsidRPr="000F6FF3">
        <w:rPr>
          <w:rFonts w:cstheme="minorHAnsi"/>
          <w:i/>
        </w:rPr>
        <w:t xml:space="preserve"> </w:t>
      </w:r>
      <w:r w:rsidR="003F0C9E" w:rsidRPr="000F6FF3">
        <w:rPr>
          <w:rFonts w:cstheme="minorHAnsi"/>
          <w:i/>
        </w:rPr>
        <w:t>(Pause</w:t>
      </w:r>
      <w:r w:rsidR="008203D8" w:rsidRPr="000F6FF3">
        <w:rPr>
          <w:rFonts w:cstheme="minorHAnsi"/>
          <w:i/>
        </w:rPr>
        <w:t xml:space="preserve"> </w:t>
      </w:r>
      <w:r w:rsidR="001F6A94" w:rsidRPr="000F6FF3">
        <w:rPr>
          <w:rFonts w:cstheme="minorHAnsi"/>
          <w:i/>
        </w:rPr>
        <w:t xml:space="preserve">for </w:t>
      </w:r>
      <w:r w:rsidR="008203D8" w:rsidRPr="000F6FF3">
        <w:rPr>
          <w:rFonts w:cstheme="minorHAnsi"/>
          <w:i/>
        </w:rPr>
        <w:t>30 seconds</w:t>
      </w:r>
      <w:r w:rsidR="003F0C9E" w:rsidRPr="000F6FF3">
        <w:rPr>
          <w:rFonts w:cstheme="minorHAnsi"/>
          <w:i/>
        </w:rPr>
        <w:t>)</w:t>
      </w:r>
    </w:p>
    <w:p w14:paraId="2CC7233A" w14:textId="77777777" w:rsidR="00CA1F07" w:rsidRPr="000F6FF3" w:rsidRDefault="00CA1F07" w:rsidP="0022692D">
      <w:pPr>
        <w:spacing w:after="0" w:line="240" w:lineRule="auto"/>
        <w:jc w:val="both"/>
        <w:rPr>
          <w:rFonts w:cstheme="minorHAnsi"/>
        </w:rPr>
      </w:pPr>
    </w:p>
    <w:p w14:paraId="49FA02A8" w14:textId="184CAB78" w:rsidR="0038281B" w:rsidRPr="000F6FF3" w:rsidRDefault="0033653B" w:rsidP="0022692D">
      <w:pPr>
        <w:spacing w:after="0" w:line="240" w:lineRule="auto"/>
        <w:jc w:val="both"/>
      </w:pPr>
      <w:r w:rsidRPr="000F6FF3">
        <w:rPr>
          <w:b/>
        </w:rPr>
        <w:t>The FAITH</w:t>
      </w:r>
      <w:r w:rsidR="0038281B" w:rsidRPr="000F6FF3">
        <w:rPr>
          <w:b/>
        </w:rPr>
        <w:t xml:space="preserve"> Process</w:t>
      </w:r>
    </w:p>
    <w:p w14:paraId="45D88377" w14:textId="77777777" w:rsidR="0033653B" w:rsidRPr="000F6FF3" w:rsidRDefault="0033653B" w:rsidP="0022692D">
      <w:pPr>
        <w:spacing w:after="0" w:line="240" w:lineRule="auto"/>
        <w:jc w:val="both"/>
      </w:pPr>
    </w:p>
    <w:p w14:paraId="1E3847A5" w14:textId="77777777" w:rsidR="0033653B" w:rsidRPr="000F6FF3" w:rsidRDefault="0033653B" w:rsidP="0022692D">
      <w:pPr>
        <w:widowControl w:val="0"/>
        <w:spacing w:after="0" w:line="240" w:lineRule="auto"/>
        <w:jc w:val="both"/>
        <w:rPr>
          <w:b/>
        </w:rPr>
      </w:pPr>
      <w:r w:rsidRPr="000F6FF3">
        <w:rPr>
          <w:b/>
        </w:rPr>
        <w:t>Feelings</w:t>
      </w:r>
    </w:p>
    <w:p w14:paraId="70214F7E" w14:textId="29ACB70E" w:rsidR="0033653B" w:rsidRPr="000F6FF3" w:rsidRDefault="0033653B" w:rsidP="0022692D">
      <w:pPr>
        <w:widowControl w:val="0"/>
        <w:spacing w:after="0" w:line="240" w:lineRule="auto"/>
        <w:jc w:val="both"/>
      </w:pPr>
      <w:r w:rsidRPr="000F6FF3">
        <w:t xml:space="preserve">As you </w:t>
      </w:r>
      <w:r w:rsidRPr="000F6FF3">
        <w:rPr>
          <w:i/>
        </w:rPr>
        <w:t>consider</w:t>
      </w:r>
      <w:r w:rsidR="00AE4E0D" w:rsidRPr="000F6FF3">
        <w:rPr>
          <w:rFonts w:cstheme="minorHAnsi"/>
          <w:i/>
        </w:rPr>
        <w:t xml:space="preserve"> a situation in which</w:t>
      </w:r>
      <w:r w:rsidRPr="000F6FF3">
        <w:rPr>
          <w:rFonts w:cstheme="minorHAnsi"/>
          <w:i/>
        </w:rPr>
        <w:t xml:space="preserve"> you want</w:t>
      </w:r>
      <w:r w:rsidR="00754B7B" w:rsidRPr="000F6FF3">
        <w:rPr>
          <w:rFonts w:cstheme="minorHAnsi"/>
          <w:i/>
        </w:rPr>
        <w:t>,</w:t>
      </w:r>
      <w:r w:rsidRPr="000F6FF3">
        <w:rPr>
          <w:rFonts w:cstheme="minorHAnsi"/>
          <w:i/>
        </w:rPr>
        <w:t xml:space="preserve"> so badly</w:t>
      </w:r>
      <w:r w:rsidR="00754B7B" w:rsidRPr="000F6FF3">
        <w:rPr>
          <w:rFonts w:cstheme="minorHAnsi"/>
          <w:i/>
        </w:rPr>
        <w:t>,</w:t>
      </w:r>
      <w:r w:rsidRPr="000F6FF3">
        <w:rPr>
          <w:rFonts w:cstheme="minorHAnsi"/>
          <w:i/>
        </w:rPr>
        <w:t xml:space="preserve"> to lean on your own understanding</w:t>
      </w:r>
      <w:r w:rsidRPr="000F6FF3">
        <w:t xml:space="preserve">, how does it feel? </w:t>
      </w:r>
      <w:r w:rsidRPr="000F6FF3">
        <w:rPr>
          <w:i/>
        </w:rPr>
        <w:t xml:space="preserve">(Pause) </w:t>
      </w:r>
      <w:r w:rsidR="00F26FB6" w:rsidRPr="000F6FF3">
        <w:t>You</w:t>
      </w:r>
      <w:r w:rsidRPr="000F6FF3">
        <w:t xml:space="preserve"> can learn to recognize and honor </w:t>
      </w:r>
      <w:r w:rsidR="00F26FB6" w:rsidRPr="000F6FF3">
        <w:t>y</w:t>
      </w:r>
      <w:r w:rsidRPr="000F6FF3">
        <w:t>our feelings wi</w:t>
      </w:r>
      <w:r w:rsidR="00F26FB6" w:rsidRPr="000F6FF3">
        <w:t>thout allowing them to master you</w:t>
      </w:r>
      <w:r w:rsidRPr="000F6FF3">
        <w:t>.</w:t>
      </w:r>
      <w:r w:rsidR="00F26FB6" w:rsidRPr="000F6FF3">
        <w:t xml:space="preserve"> R</w:t>
      </w:r>
      <w:r w:rsidRPr="000F6FF3">
        <w:t>ecognize</w:t>
      </w:r>
      <w:r w:rsidR="00F26FB6" w:rsidRPr="000F6FF3">
        <w:t xml:space="preserve"> </w:t>
      </w:r>
      <w:r w:rsidR="00324E19" w:rsidRPr="000F6FF3">
        <w:t xml:space="preserve">with compassion </w:t>
      </w:r>
      <w:r w:rsidR="00F26FB6" w:rsidRPr="000F6FF3">
        <w:t>whatever you are experiencing</w:t>
      </w:r>
      <w:r w:rsidR="009239D0" w:rsidRPr="000F6FF3">
        <w:t>,</w:t>
      </w:r>
      <w:r w:rsidR="00F26FB6" w:rsidRPr="000F6FF3">
        <w:t xml:space="preserve"> </w:t>
      </w:r>
      <w:r w:rsidR="00AE4E0D" w:rsidRPr="000F6FF3">
        <w:t>and breathe.</w:t>
      </w:r>
      <w:r w:rsidR="008F44E5" w:rsidRPr="000F6FF3">
        <w:t xml:space="preserve"> </w:t>
      </w:r>
      <w:r w:rsidRPr="000F6FF3">
        <w:rPr>
          <w:i/>
        </w:rPr>
        <w:t xml:space="preserve">(Pause </w:t>
      </w:r>
      <w:r w:rsidR="001F6A94" w:rsidRPr="000F6FF3">
        <w:rPr>
          <w:i/>
        </w:rPr>
        <w:t xml:space="preserve">for </w:t>
      </w:r>
      <w:r w:rsidRPr="000F6FF3">
        <w:rPr>
          <w:i/>
        </w:rPr>
        <w:t xml:space="preserve">30 seconds) </w:t>
      </w:r>
    </w:p>
    <w:p w14:paraId="48F38AB6" w14:textId="77777777" w:rsidR="0033653B" w:rsidRPr="000F6FF3" w:rsidRDefault="0033653B" w:rsidP="0022692D">
      <w:pPr>
        <w:spacing w:after="0" w:line="240" w:lineRule="auto"/>
        <w:jc w:val="both"/>
      </w:pPr>
    </w:p>
    <w:p w14:paraId="421D3E5C" w14:textId="77777777" w:rsidR="0033653B" w:rsidRPr="000F6FF3" w:rsidRDefault="0033653B" w:rsidP="0022692D">
      <w:pPr>
        <w:spacing w:after="0" w:line="240" w:lineRule="auto"/>
        <w:jc w:val="both"/>
        <w:rPr>
          <w:b/>
        </w:rPr>
      </w:pPr>
      <w:r w:rsidRPr="000F6FF3">
        <w:rPr>
          <w:b/>
        </w:rPr>
        <w:t>Awareness without judgment</w:t>
      </w:r>
    </w:p>
    <w:p w14:paraId="76EE2BE1" w14:textId="12B49BDD" w:rsidR="0033653B" w:rsidRPr="000F6FF3" w:rsidRDefault="00F26FB6" w:rsidP="0022692D">
      <w:pPr>
        <w:spacing w:after="0" w:line="240" w:lineRule="auto"/>
        <w:jc w:val="both"/>
        <w:rPr>
          <w:i/>
        </w:rPr>
      </w:pPr>
      <w:r w:rsidRPr="000F6FF3">
        <w:t>Allow your experience to rest</w:t>
      </w:r>
      <w:r w:rsidR="004F349E" w:rsidRPr="000F6FF3">
        <w:t xml:space="preserve"> in your awareness</w:t>
      </w:r>
      <w:r w:rsidR="0033653B" w:rsidRPr="000F6FF3">
        <w:t>. Breathe</w:t>
      </w:r>
      <w:r w:rsidR="00BC082E" w:rsidRPr="000F6FF3">
        <w:t>,</w:t>
      </w:r>
      <w:r w:rsidR="0033653B" w:rsidRPr="000F6FF3">
        <w:t xml:space="preserve"> and hold </w:t>
      </w:r>
      <w:r w:rsidR="00BC082E" w:rsidRPr="000F6FF3">
        <w:t xml:space="preserve">your experience </w:t>
      </w:r>
      <w:r w:rsidR="0033653B" w:rsidRPr="000F6FF3">
        <w:t xml:space="preserve">up to the light. Observe whatever you may be experiencing as you </w:t>
      </w:r>
      <w:r w:rsidR="0033653B" w:rsidRPr="000F6FF3">
        <w:rPr>
          <w:i/>
        </w:rPr>
        <w:t>c</w:t>
      </w:r>
      <w:r w:rsidR="0033653B" w:rsidRPr="000F6FF3">
        <w:rPr>
          <w:rFonts w:cstheme="minorHAnsi"/>
          <w:i/>
        </w:rPr>
        <w:t xml:space="preserve">onsider a situation </w:t>
      </w:r>
      <w:r w:rsidR="00E92AA5" w:rsidRPr="000F6FF3">
        <w:rPr>
          <w:rFonts w:cstheme="minorHAnsi"/>
          <w:i/>
        </w:rPr>
        <w:t xml:space="preserve">in which </w:t>
      </w:r>
      <w:r w:rsidR="0033653B" w:rsidRPr="000F6FF3">
        <w:rPr>
          <w:rFonts w:cstheme="minorHAnsi"/>
          <w:i/>
        </w:rPr>
        <w:t>you want</w:t>
      </w:r>
      <w:r w:rsidRPr="000F6FF3">
        <w:rPr>
          <w:rFonts w:cstheme="minorHAnsi"/>
          <w:i/>
        </w:rPr>
        <w:t>,</w:t>
      </w:r>
      <w:r w:rsidR="0033653B" w:rsidRPr="000F6FF3">
        <w:rPr>
          <w:rFonts w:cstheme="minorHAnsi"/>
          <w:i/>
        </w:rPr>
        <w:t xml:space="preserve"> so badly</w:t>
      </w:r>
      <w:r w:rsidRPr="000F6FF3">
        <w:rPr>
          <w:rFonts w:cstheme="minorHAnsi"/>
          <w:i/>
        </w:rPr>
        <w:t>,</w:t>
      </w:r>
      <w:r w:rsidR="0033653B" w:rsidRPr="000F6FF3">
        <w:rPr>
          <w:rFonts w:cstheme="minorHAnsi"/>
          <w:i/>
        </w:rPr>
        <w:t xml:space="preserve"> to lean on your own understanding</w:t>
      </w:r>
      <w:r w:rsidR="0033653B" w:rsidRPr="000F6FF3">
        <w:t xml:space="preserve">. </w:t>
      </w:r>
      <w:r w:rsidR="0033653B" w:rsidRPr="000F6FF3">
        <w:rPr>
          <w:i/>
        </w:rPr>
        <w:t xml:space="preserve">(Pause) </w:t>
      </w:r>
      <w:r w:rsidR="0033653B" w:rsidRPr="000F6FF3">
        <w:t>Feelings</w:t>
      </w:r>
      <w:r w:rsidRPr="000F6FF3">
        <w:t xml:space="preserve"> and passing thoughts</w:t>
      </w:r>
      <w:r w:rsidR="0033653B" w:rsidRPr="000F6FF3">
        <w:t xml:space="preserve"> are not right or wrong</w:t>
      </w:r>
      <w:r w:rsidR="00E909D7" w:rsidRPr="000F6FF3">
        <w:t>; they</w:t>
      </w:r>
      <w:r w:rsidR="0033653B" w:rsidRPr="000F6FF3">
        <w:t xml:space="preserve"> just are. Give yours</w:t>
      </w:r>
      <w:r w:rsidRPr="000F6FF3">
        <w:t>elf permission now to explore</w:t>
      </w:r>
      <w:r w:rsidR="0033653B" w:rsidRPr="000F6FF3">
        <w:t xml:space="preserve"> them without judgment, and breathe. </w:t>
      </w:r>
      <w:r w:rsidR="0033653B" w:rsidRPr="000F6FF3">
        <w:rPr>
          <w:i/>
        </w:rPr>
        <w:t>(Pause</w:t>
      </w:r>
      <w:r w:rsidR="001F6A94" w:rsidRPr="000F6FF3">
        <w:rPr>
          <w:i/>
        </w:rPr>
        <w:t xml:space="preserve"> for</w:t>
      </w:r>
      <w:r w:rsidR="0033653B" w:rsidRPr="000F6FF3">
        <w:rPr>
          <w:i/>
        </w:rPr>
        <w:t xml:space="preserve"> 30 seconds)</w:t>
      </w:r>
    </w:p>
    <w:p w14:paraId="2A165C7D" w14:textId="77777777" w:rsidR="0033653B" w:rsidRPr="000F6FF3" w:rsidRDefault="0033653B" w:rsidP="0022692D">
      <w:pPr>
        <w:spacing w:after="0" w:line="240" w:lineRule="auto"/>
        <w:jc w:val="both"/>
      </w:pPr>
    </w:p>
    <w:p w14:paraId="36E6E3BA" w14:textId="1B2AF2AE" w:rsidR="0033653B" w:rsidRPr="000F6FF3" w:rsidRDefault="0033653B" w:rsidP="0022692D">
      <w:pPr>
        <w:spacing w:after="0" w:line="240" w:lineRule="auto"/>
        <w:jc w:val="both"/>
        <w:rPr>
          <w:b/>
        </w:rPr>
      </w:pPr>
      <w:r w:rsidRPr="000F6FF3">
        <w:rPr>
          <w:b/>
        </w:rPr>
        <w:t>Inquiry</w:t>
      </w:r>
      <w:r w:rsidR="00E92AA5" w:rsidRPr="000F6FF3">
        <w:rPr>
          <w:b/>
        </w:rPr>
        <w:t>: What</w:t>
      </w:r>
      <w:r w:rsidRPr="000F6FF3">
        <w:rPr>
          <w:b/>
        </w:rPr>
        <w:t xml:space="preserve"> is my body saying?</w:t>
      </w:r>
    </w:p>
    <w:p w14:paraId="52BB38E0" w14:textId="0599FF5D" w:rsidR="0033653B" w:rsidRPr="000F6FF3" w:rsidRDefault="0033653B" w:rsidP="0022692D">
      <w:pPr>
        <w:spacing w:after="0" w:line="240" w:lineRule="auto"/>
        <w:jc w:val="both"/>
        <w:rPr>
          <w:i/>
        </w:rPr>
      </w:pPr>
      <w:r w:rsidRPr="000F6FF3">
        <w:t>Breathe</w:t>
      </w:r>
      <w:r w:rsidR="001F6A94" w:rsidRPr="000F6FF3">
        <w:t>,</w:t>
      </w:r>
      <w:r w:rsidRPr="000F6FF3">
        <w:t xml:space="preserve"> and bring your attention to your body. Notice what </w:t>
      </w:r>
      <w:r w:rsidR="000C5DEE" w:rsidRPr="000F6FF3">
        <w:t xml:space="preserve">it </w:t>
      </w:r>
      <w:r w:rsidRPr="000F6FF3">
        <w:t xml:space="preserve">is doing when you </w:t>
      </w:r>
      <w:r w:rsidRPr="000F6FF3">
        <w:rPr>
          <w:rFonts w:cstheme="minorHAnsi"/>
          <w:i/>
        </w:rPr>
        <w:t>consider</w:t>
      </w:r>
      <w:r w:rsidR="00656605" w:rsidRPr="000F6FF3">
        <w:rPr>
          <w:rFonts w:cstheme="minorHAnsi"/>
          <w:i/>
        </w:rPr>
        <w:t xml:space="preserve"> this</w:t>
      </w:r>
      <w:r w:rsidRPr="000F6FF3">
        <w:rPr>
          <w:rFonts w:cstheme="minorHAnsi"/>
          <w:i/>
        </w:rPr>
        <w:t xml:space="preserve"> situation </w:t>
      </w:r>
      <w:r w:rsidR="00FC130F" w:rsidRPr="000F6FF3">
        <w:rPr>
          <w:rFonts w:cstheme="minorHAnsi"/>
          <w:i/>
        </w:rPr>
        <w:t>in which</w:t>
      </w:r>
      <w:r w:rsidRPr="000F6FF3">
        <w:rPr>
          <w:rFonts w:cstheme="minorHAnsi"/>
          <w:i/>
        </w:rPr>
        <w:t xml:space="preserve"> you want</w:t>
      </w:r>
      <w:r w:rsidR="00F26FB6" w:rsidRPr="000F6FF3">
        <w:rPr>
          <w:rFonts w:cstheme="minorHAnsi"/>
          <w:i/>
        </w:rPr>
        <w:t>,</w:t>
      </w:r>
      <w:r w:rsidRPr="000F6FF3">
        <w:rPr>
          <w:rFonts w:cstheme="minorHAnsi"/>
          <w:i/>
        </w:rPr>
        <w:t xml:space="preserve"> so badly</w:t>
      </w:r>
      <w:r w:rsidR="00F26FB6" w:rsidRPr="000F6FF3">
        <w:rPr>
          <w:rFonts w:cstheme="minorHAnsi"/>
          <w:i/>
        </w:rPr>
        <w:t>,</w:t>
      </w:r>
      <w:r w:rsidRPr="000F6FF3">
        <w:rPr>
          <w:rFonts w:cstheme="minorHAnsi"/>
          <w:i/>
        </w:rPr>
        <w:t xml:space="preserve"> to lean on your own understanding.</w:t>
      </w:r>
      <w:r w:rsidRPr="000F6FF3">
        <w:rPr>
          <w:i/>
        </w:rPr>
        <w:t xml:space="preserve"> </w:t>
      </w:r>
      <w:r w:rsidR="000C5DEE" w:rsidRPr="000F6FF3">
        <w:t>What sensations are there</w:t>
      </w:r>
      <w:r w:rsidRPr="000F6FF3">
        <w:t xml:space="preserve">? </w:t>
      </w:r>
      <w:r w:rsidRPr="000F6FF3">
        <w:rPr>
          <w:i/>
        </w:rPr>
        <w:t xml:space="preserve">(Pause) </w:t>
      </w:r>
      <w:r w:rsidRPr="000F6FF3">
        <w:t>Your body is always talking to you. You may not understand its language right now, but you can observe. For example, you might recognize what craving</w:t>
      </w:r>
      <w:r w:rsidR="00111CF3" w:rsidRPr="000F6FF3">
        <w:t xml:space="preserve">, </w:t>
      </w:r>
      <w:r w:rsidRPr="000F6FF3">
        <w:t>anger</w:t>
      </w:r>
      <w:r w:rsidR="00F26FB6" w:rsidRPr="000F6FF3">
        <w:t>, or anxiety</w:t>
      </w:r>
      <w:r w:rsidRPr="000F6FF3">
        <w:t xml:space="preserve"> feels like in your body. </w:t>
      </w:r>
      <w:r w:rsidR="00814FBE" w:rsidRPr="000F6FF3">
        <w:t xml:space="preserve">Breathe. </w:t>
      </w:r>
      <w:r w:rsidR="00814FBE" w:rsidRPr="000F6FF3">
        <w:rPr>
          <w:i/>
        </w:rPr>
        <w:t xml:space="preserve">(Pause </w:t>
      </w:r>
      <w:r w:rsidR="001F6A94" w:rsidRPr="000F6FF3">
        <w:rPr>
          <w:i/>
        </w:rPr>
        <w:t xml:space="preserve">for </w:t>
      </w:r>
      <w:r w:rsidR="00814FBE" w:rsidRPr="000F6FF3">
        <w:rPr>
          <w:i/>
        </w:rPr>
        <w:t>30 seconds)</w:t>
      </w:r>
    </w:p>
    <w:p w14:paraId="7381CF33" w14:textId="77777777" w:rsidR="0033653B" w:rsidRPr="000F6FF3" w:rsidRDefault="0033653B" w:rsidP="0022692D">
      <w:pPr>
        <w:spacing w:after="0" w:line="240" w:lineRule="auto"/>
        <w:jc w:val="both"/>
      </w:pPr>
    </w:p>
    <w:p w14:paraId="55F6D1F6" w14:textId="77777777" w:rsidR="0033653B" w:rsidRPr="000F6FF3" w:rsidRDefault="0033653B" w:rsidP="0022692D">
      <w:pPr>
        <w:spacing w:after="0" w:line="240" w:lineRule="auto"/>
        <w:jc w:val="both"/>
        <w:rPr>
          <w:b/>
        </w:rPr>
      </w:pPr>
      <w:r w:rsidRPr="000F6FF3">
        <w:rPr>
          <w:b/>
        </w:rPr>
        <w:t>Talk to Jesus</w:t>
      </w:r>
    </w:p>
    <w:p w14:paraId="78E19CB6" w14:textId="77D1700E" w:rsidR="0033653B" w:rsidRPr="000F6FF3" w:rsidRDefault="0033653B" w:rsidP="0022692D">
      <w:pPr>
        <w:spacing w:after="0" w:line="240" w:lineRule="auto"/>
        <w:jc w:val="both"/>
      </w:pPr>
      <w:r w:rsidRPr="000F6FF3">
        <w:t>You might imagine that you are leani</w:t>
      </w:r>
      <w:r w:rsidR="00D76343" w:rsidRPr="000F6FF3">
        <w:t xml:space="preserve">ng back in the </w:t>
      </w:r>
      <w:r w:rsidR="003D3E7A" w:rsidRPr="000F6FF3">
        <w:t xml:space="preserve">safe and loving </w:t>
      </w:r>
      <w:r w:rsidR="00D76343" w:rsidRPr="000F6FF3">
        <w:t>arms of Jesus as</w:t>
      </w:r>
      <w:r w:rsidRPr="000F6FF3">
        <w:t xml:space="preserve"> together </w:t>
      </w:r>
      <w:r w:rsidR="00861E71" w:rsidRPr="000F6FF3">
        <w:t xml:space="preserve">you </w:t>
      </w:r>
      <w:r w:rsidR="00861E71" w:rsidRPr="000F6FF3">
        <w:rPr>
          <w:i/>
        </w:rPr>
        <w:t>consider</w:t>
      </w:r>
      <w:r w:rsidR="000C5DEE" w:rsidRPr="000F6FF3">
        <w:rPr>
          <w:rFonts w:cstheme="minorHAnsi"/>
          <w:i/>
        </w:rPr>
        <w:t xml:space="preserve"> this</w:t>
      </w:r>
      <w:r w:rsidRPr="000F6FF3">
        <w:rPr>
          <w:rFonts w:cstheme="minorHAnsi"/>
          <w:i/>
        </w:rPr>
        <w:t xml:space="preserve"> situation </w:t>
      </w:r>
      <w:r w:rsidR="00FC130F" w:rsidRPr="000F6FF3">
        <w:rPr>
          <w:rFonts w:cstheme="minorHAnsi"/>
          <w:i/>
        </w:rPr>
        <w:t>in which</w:t>
      </w:r>
      <w:r w:rsidRPr="000F6FF3">
        <w:rPr>
          <w:rFonts w:cstheme="minorHAnsi"/>
          <w:i/>
        </w:rPr>
        <w:t xml:space="preserve"> you want</w:t>
      </w:r>
      <w:r w:rsidR="00F26FB6" w:rsidRPr="000F6FF3">
        <w:rPr>
          <w:rFonts w:cstheme="minorHAnsi"/>
          <w:i/>
        </w:rPr>
        <w:t>,</w:t>
      </w:r>
      <w:r w:rsidRPr="000F6FF3">
        <w:rPr>
          <w:rFonts w:cstheme="minorHAnsi"/>
          <w:i/>
        </w:rPr>
        <w:t xml:space="preserve"> so badly</w:t>
      </w:r>
      <w:r w:rsidR="00F26FB6" w:rsidRPr="000F6FF3">
        <w:rPr>
          <w:rFonts w:cstheme="minorHAnsi"/>
          <w:i/>
        </w:rPr>
        <w:t>,</w:t>
      </w:r>
      <w:r w:rsidRPr="000F6FF3">
        <w:rPr>
          <w:rFonts w:cstheme="minorHAnsi"/>
          <w:i/>
        </w:rPr>
        <w:t xml:space="preserve"> to lean on your own understanding</w:t>
      </w:r>
      <w:r w:rsidRPr="000F6FF3">
        <w:t xml:space="preserve">. </w:t>
      </w:r>
      <w:r w:rsidRPr="000F6FF3">
        <w:rPr>
          <w:i/>
        </w:rPr>
        <w:t>(Pause)</w:t>
      </w:r>
      <w:r w:rsidRPr="000F6FF3">
        <w:t xml:space="preserve"> Do you</w:t>
      </w:r>
      <w:r w:rsidR="004C0889" w:rsidRPr="000F6FF3">
        <w:t xml:space="preserve"> tend to</w:t>
      </w:r>
      <w:r w:rsidRPr="000F6FF3">
        <w:t xml:space="preserve"> judge this situation as good or evil? </w:t>
      </w:r>
      <w:r w:rsidRPr="000F6FF3">
        <w:rPr>
          <w:i/>
        </w:rPr>
        <w:t xml:space="preserve">(Pause) </w:t>
      </w:r>
      <w:r w:rsidR="007B125D" w:rsidRPr="000F6FF3">
        <w:rPr>
          <w:rFonts w:cstheme="minorHAnsi"/>
        </w:rPr>
        <w:t xml:space="preserve">Is this judgment a regular pattern in your life? </w:t>
      </w:r>
      <w:r w:rsidRPr="000F6FF3">
        <w:t xml:space="preserve">What story do you want to tell? </w:t>
      </w:r>
      <w:r w:rsidRPr="000F6FF3">
        <w:rPr>
          <w:i/>
        </w:rPr>
        <w:t>(Pause)</w:t>
      </w:r>
      <w:r w:rsidRPr="000F6FF3">
        <w:t xml:space="preserve"> Are you afraid of </w:t>
      </w:r>
      <w:r w:rsidR="004933D9" w:rsidRPr="000F6FF3">
        <w:t>something</w:t>
      </w:r>
      <w:r w:rsidR="00091B8A" w:rsidRPr="000F6FF3">
        <w:t>—</w:t>
      </w:r>
      <w:r w:rsidR="004933D9" w:rsidRPr="000F6FF3">
        <w:t xml:space="preserve">of </w:t>
      </w:r>
      <w:r w:rsidR="00F26FB6" w:rsidRPr="000F6FF3">
        <w:t>loss,</w:t>
      </w:r>
      <w:r w:rsidRPr="000F6FF3">
        <w:t xml:space="preserve"> </w:t>
      </w:r>
      <w:r w:rsidR="00AE0E7F" w:rsidRPr="000F6FF3">
        <w:t xml:space="preserve">of hurt, </w:t>
      </w:r>
      <w:r w:rsidRPr="000F6FF3">
        <w:t>of others, or</w:t>
      </w:r>
      <w:r w:rsidR="00AE4E0D" w:rsidRPr="000F6FF3">
        <w:t xml:space="preserve"> of</w:t>
      </w:r>
      <w:r w:rsidRPr="000F6FF3">
        <w:t xml:space="preserve"> yourself? Observe your responses as just information, and breathe with </w:t>
      </w:r>
      <w:r w:rsidR="001454AA" w:rsidRPr="000F6FF3">
        <w:t xml:space="preserve">a </w:t>
      </w:r>
      <w:r w:rsidRPr="000F6FF3">
        <w:t xml:space="preserve">long exhaling breath. </w:t>
      </w:r>
      <w:r w:rsidRPr="000F6FF3">
        <w:rPr>
          <w:i/>
        </w:rPr>
        <w:t>(Pause</w:t>
      </w:r>
      <w:r w:rsidR="001F6A94" w:rsidRPr="000F6FF3">
        <w:rPr>
          <w:i/>
        </w:rPr>
        <w:t xml:space="preserve"> for</w:t>
      </w:r>
      <w:r w:rsidRPr="000F6FF3">
        <w:rPr>
          <w:i/>
        </w:rPr>
        <w:t xml:space="preserve"> 30 seconds)</w:t>
      </w:r>
    </w:p>
    <w:p w14:paraId="0245E3DD" w14:textId="77777777" w:rsidR="0033653B" w:rsidRPr="000F6FF3" w:rsidRDefault="0033653B" w:rsidP="0022692D">
      <w:pPr>
        <w:spacing w:after="0" w:line="240" w:lineRule="auto"/>
        <w:jc w:val="both"/>
      </w:pPr>
    </w:p>
    <w:p w14:paraId="4E433E92" w14:textId="77777777" w:rsidR="0033653B" w:rsidRPr="000F6FF3" w:rsidRDefault="0033653B" w:rsidP="008F609F">
      <w:pPr>
        <w:widowControl w:val="0"/>
        <w:spacing w:after="0" w:line="240" w:lineRule="auto"/>
        <w:jc w:val="both"/>
        <w:rPr>
          <w:b/>
        </w:rPr>
      </w:pPr>
      <w:r w:rsidRPr="000F6FF3">
        <w:rPr>
          <w:b/>
        </w:rPr>
        <w:t xml:space="preserve">Heal </w:t>
      </w:r>
    </w:p>
    <w:p w14:paraId="04C4441B" w14:textId="10120264" w:rsidR="0033653B" w:rsidRDefault="0033653B" w:rsidP="008F609F">
      <w:pPr>
        <w:widowControl w:val="0"/>
        <w:spacing w:after="0" w:line="240" w:lineRule="auto"/>
        <w:jc w:val="both"/>
      </w:pPr>
      <w:r w:rsidRPr="000F6FF3">
        <w:t xml:space="preserve">God created us to have all of these feelings, and for thousands of years human beings have been feeling like you do when </w:t>
      </w:r>
      <w:r w:rsidR="00F26FB6" w:rsidRPr="000F6FF3">
        <w:t>they</w:t>
      </w:r>
      <w:r w:rsidR="00861E71" w:rsidRPr="000F6FF3">
        <w:t xml:space="preserve"> have</w:t>
      </w:r>
      <w:r w:rsidR="00F26FB6" w:rsidRPr="000F6FF3">
        <w:t xml:space="preserve"> want</w:t>
      </w:r>
      <w:r w:rsidR="00861E71" w:rsidRPr="000F6FF3">
        <w:t>ed</w:t>
      </w:r>
      <w:r w:rsidR="00F26FB6" w:rsidRPr="000F6FF3">
        <w:t>,</w:t>
      </w:r>
      <w:r w:rsidR="00AE0E7F" w:rsidRPr="000F6FF3">
        <w:t xml:space="preserve"> so badly</w:t>
      </w:r>
      <w:r w:rsidR="00F26FB6" w:rsidRPr="000F6FF3">
        <w:t>,</w:t>
      </w:r>
      <w:r w:rsidRPr="000F6FF3">
        <w:t xml:space="preserve"> to lean on their own understanding</w:t>
      </w:r>
      <w:r w:rsidRPr="000F6FF3">
        <w:rPr>
          <w:rFonts w:cstheme="minorHAnsi"/>
        </w:rPr>
        <w:t>.</w:t>
      </w:r>
      <w:r w:rsidRPr="000F6FF3">
        <w:t xml:space="preserve"> You are not alone in your feelings. You are a human creature. </w:t>
      </w:r>
      <w:r w:rsidRPr="000F6FF3">
        <w:rPr>
          <w:i/>
        </w:rPr>
        <w:t xml:space="preserve">(Pause) </w:t>
      </w:r>
      <w:r w:rsidR="00F6686D" w:rsidRPr="000F6FF3">
        <w:t>You might remember that f</w:t>
      </w:r>
      <w:r w:rsidRPr="000F6FF3">
        <w:t xml:space="preserve">eelings are just chemical reactions in </w:t>
      </w:r>
      <w:r w:rsidR="00F26FB6" w:rsidRPr="000F6FF3">
        <w:t>your body bringing you information. With training</w:t>
      </w:r>
      <w:r w:rsidR="007E512A" w:rsidRPr="000F6FF3">
        <w:t>,</w:t>
      </w:r>
      <w:r w:rsidR="00F26FB6" w:rsidRPr="000F6FF3">
        <w:t xml:space="preserve"> you can choose what you</w:t>
      </w:r>
      <w:r w:rsidRPr="000F6FF3">
        <w:t xml:space="preserve"> will do with </w:t>
      </w:r>
      <w:r w:rsidR="003A2110" w:rsidRPr="000F6FF3">
        <w:t xml:space="preserve">that </w:t>
      </w:r>
      <w:r w:rsidR="003A2110" w:rsidRPr="000F6FF3">
        <w:lastRenderedPageBreak/>
        <w:t>information</w:t>
      </w:r>
      <w:r w:rsidRPr="000F6FF3">
        <w:t xml:space="preserve">. </w:t>
      </w:r>
      <w:r w:rsidRPr="000F6FF3">
        <w:rPr>
          <w:i/>
        </w:rPr>
        <w:t>(Pause)</w:t>
      </w:r>
      <w:r w:rsidRPr="000F6FF3">
        <w:t xml:space="preserve"> Brea</w:t>
      </w:r>
      <w:r w:rsidR="000C0F58" w:rsidRPr="000F6FF3">
        <w:t>the with</w:t>
      </w:r>
      <w:r w:rsidRPr="000F6FF3">
        <w:t xml:space="preserve"> compassion</w:t>
      </w:r>
      <w:r w:rsidR="000C0F58" w:rsidRPr="000F6FF3">
        <w:t xml:space="preserve"> for</w:t>
      </w:r>
      <w:r w:rsidR="00656605" w:rsidRPr="000F6FF3">
        <w:t xml:space="preserve"> yourself and</w:t>
      </w:r>
      <w:r w:rsidR="00655AF0" w:rsidRPr="000F6FF3">
        <w:t xml:space="preserve"> for </w:t>
      </w:r>
      <w:r w:rsidR="00814FBE" w:rsidRPr="000F6FF3">
        <w:t xml:space="preserve">all those who long to lean on their own understanding. </w:t>
      </w:r>
      <w:r w:rsidRPr="000F6FF3">
        <w:t>Help your body proces</w:t>
      </w:r>
      <w:r w:rsidR="00F26FB6" w:rsidRPr="000F6FF3">
        <w:t xml:space="preserve">s </w:t>
      </w:r>
      <w:r w:rsidR="001F6A94" w:rsidRPr="000F6FF3">
        <w:t>with</w:t>
      </w:r>
      <w:r w:rsidRPr="000F6FF3">
        <w:t xml:space="preserve"> </w:t>
      </w:r>
      <w:r w:rsidR="00CE1FB7" w:rsidRPr="000F6FF3">
        <w:t xml:space="preserve">a </w:t>
      </w:r>
      <w:r w:rsidRPr="000F6FF3">
        <w:t xml:space="preserve">long exhaling breath. </w:t>
      </w:r>
      <w:r w:rsidRPr="000F6FF3">
        <w:rPr>
          <w:i/>
        </w:rPr>
        <w:t>(Pause 30 seconds)</w:t>
      </w:r>
    </w:p>
    <w:p w14:paraId="4F030555" w14:textId="77777777" w:rsidR="004A2CA1" w:rsidRPr="000F6FF3" w:rsidRDefault="004A2CA1" w:rsidP="0022692D">
      <w:pPr>
        <w:spacing w:after="0" w:line="240" w:lineRule="auto"/>
        <w:jc w:val="both"/>
        <w:rPr>
          <w:rFonts w:cstheme="minorHAnsi"/>
        </w:rPr>
      </w:pPr>
    </w:p>
    <w:p w14:paraId="78757AD9" w14:textId="58FB4571" w:rsidR="00FA1D45" w:rsidRPr="000F6FF3" w:rsidRDefault="00655AF0" w:rsidP="0022692D">
      <w:pPr>
        <w:spacing w:after="0" w:line="240" w:lineRule="auto"/>
        <w:jc w:val="both"/>
        <w:rPr>
          <w:rFonts w:cstheme="minorHAnsi"/>
        </w:rPr>
      </w:pPr>
      <w:r w:rsidRPr="000F6FF3">
        <w:rPr>
          <w:rFonts w:cstheme="minorHAnsi"/>
          <w:i/>
        </w:rPr>
        <w:t>(</w:t>
      </w:r>
      <w:r w:rsidR="004B56C5" w:rsidRPr="000F6FF3">
        <w:rPr>
          <w:rFonts w:cstheme="minorHAnsi"/>
          <w:i/>
        </w:rPr>
        <w:t xml:space="preserve">Optional) </w:t>
      </w:r>
      <w:r w:rsidR="00940D29" w:rsidRPr="000F6FF3">
        <w:rPr>
          <w:rFonts w:cstheme="minorHAnsi"/>
        </w:rPr>
        <w:t>Continue to breathe</w:t>
      </w:r>
      <w:r w:rsidRPr="000F6FF3">
        <w:rPr>
          <w:rFonts w:cstheme="minorHAnsi"/>
        </w:rPr>
        <w:t xml:space="preserve"> </w:t>
      </w:r>
      <w:r w:rsidR="00E909D7" w:rsidRPr="000F6FF3">
        <w:rPr>
          <w:rFonts w:cstheme="minorHAnsi"/>
        </w:rPr>
        <w:t xml:space="preserve">while </w:t>
      </w:r>
      <w:r w:rsidR="00D93FE0" w:rsidRPr="000F6FF3">
        <w:rPr>
          <w:rFonts w:cstheme="minorHAnsi"/>
        </w:rPr>
        <w:t>I test for further integration</w:t>
      </w:r>
      <w:r w:rsidR="004B56C5" w:rsidRPr="000F6FF3">
        <w:rPr>
          <w:rFonts w:cstheme="minorHAnsi"/>
        </w:rPr>
        <w:t>.</w:t>
      </w:r>
      <w:r w:rsidR="00FA1D45" w:rsidRPr="000F6FF3">
        <w:rPr>
          <w:rFonts w:cstheme="minorHAnsi"/>
        </w:rPr>
        <w:t xml:space="preserve"> </w:t>
      </w:r>
    </w:p>
    <w:p w14:paraId="3AA3E162" w14:textId="77777777" w:rsidR="00C14DA8" w:rsidRPr="000F6FF3" w:rsidRDefault="00C14DA8" w:rsidP="0022692D">
      <w:pPr>
        <w:spacing w:after="0" w:line="240" w:lineRule="auto"/>
        <w:jc w:val="both"/>
        <w:rPr>
          <w:rFonts w:cstheme="minorHAnsi"/>
        </w:rPr>
      </w:pPr>
    </w:p>
    <w:p w14:paraId="1267BD3A" w14:textId="4E699735" w:rsidR="00F26FB6" w:rsidRPr="000F6FF3" w:rsidRDefault="00F26FB6" w:rsidP="0022692D">
      <w:pPr>
        <w:spacing w:after="0" w:line="240" w:lineRule="auto"/>
        <w:jc w:val="both"/>
        <w:rPr>
          <w:rFonts w:cstheme="minorHAnsi"/>
        </w:rPr>
      </w:pPr>
      <w:r w:rsidRPr="000F6FF3">
        <w:rPr>
          <w:rFonts w:cstheme="minorHAnsi"/>
        </w:rPr>
        <w:t xml:space="preserve">Pause. Take a deep breath. </w:t>
      </w:r>
    </w:p>
    <w:p w14:paraId="510BEC85" w14:textId="045FE6CB" w:rsidR="000424A0" w:rsidRPr="000F6FF3" w:rsidRDefault="000424A0" w:rsidP="000424A0">
      <w:pPr>
        <w:spacing w:after="0" w:line="240" w:lineRule="auto"/>
        <w:jc w:val="both"/>
        <w:rPr>
          <w:i/>
        </w:rPr>
      </w:pPr>
      <w:r w:rsidRPr="000F6FF3">
        <w:rPr>
          <w:i/>
        </w:rPr>
        <w:t xml:space="preserve">(If time permits, ask, “Does anyone have comments or questions about </w:t>
      </w:r>
      <w:r w:rsidR="009C542C" w:rsidRPr="000F6FF3">
        <w:rPr>
          <w:i/>
        </w:rPr>
        <w:t>the</w:t>
      </w:r>
      <w:r w:rsidRPr="000F6FF3">
        <w:rPr>
          <w:i/>
        </w:rPr>
        <w:t xml:space="preserve"> integration?</w:t>
      </w:r>
      <w:r w:rsidR="00E508C0" w:rsidRPr="000F6FF3">
        <w:rPr>
          <w:i/>
        </w:rPr>
        <w:t>”</w:t>
      </w:r>
      <w:r w:rsidRPr="000F6FF3">
        <w:rPr>
          <w:i/>
        </w:rPr>
        <w:t>)</w:t>
      </w:r>
    </w:p>
    <w:p w14:paraId="54B848FA" w14:textId="77777777" w:rsidR="000A488C" w:rsidRPr="008F609F" w:rsidRDefault="000A488C" w:rsidP="000424A0">
      <w:pPr>
        <w:spacing w:after="0" w:line="240" w:lineRule="auto"/>
        <w:jc w:val="both"/>
        <w:rPr>
          <w:iCs/>
        </w:rPr>
      </w:pPr>
    </w:p>
    <w:p w14:paraId="1B040158" w14:textId="7A081277" w:rsidR="00285B9A" w:rsidRPr="000F6FF3" w:rsidRDefault="00285B9A" w:rsidP="0022692D">
      <w:pPr>
        <w:spacing w:after="0" w:line="240" w:lineRule="auto"/>
        <w:jc w:val="both"/>
        <w:rPr>
          <w:rFonts w:cstheme="minorHAnsi"/>
          <w:b/>
        </w:rPr>
      </w:pPr>
      <w:r w:rsidRPr="000F6FF3">
        <w:rPr>
          <w:rFonts w:cstheme="minorHAnsi"/>
          <w:b/>
        </w:rPr>
        <w:t>1:</w:t>
      </w:r>
      <w:r w:rsidR="0033653B" w:rsidRPr="000F6FF3">
        <w:rPr>
          <w:rFonts w:cstheme="minorHAnsi"/>
          <w:b/>
        </w:rPr>
        <w:t>2</w:t>
      </w:r>
      <w:r w:rsidR="00655AF0" w:rsidRPr="000F6FF3">
        <w:rPr>
          <w:rFonts w:cstheme="minorHAnsi"/>
          <w:b/>
        </w:rPr>
        <w:t>8</w:t>
      </w:r>
      <w:r w:rsidRPr="000F6FF3">
        <w:rPr>
          <w:rFonts w:cstheme="minorHAnsi"/>
          <w:b/>
        </w:rPr>
        <w:tab/>
        <w:t>ENDING PRAYER</w:t>
      </w:r>
    </w:p>
    <w:p w14:paraId="03B44159" w14:textId="714AB8C8" w:rsidR="00B62FA5" w:rsidRPr="000F6FF3" w:rsidRDefault="00B62FA5" w:rsidP="0022692D">
      <w:pPr>
        <w:spacing w:after="0" w:line="240" w:lineRule="auto"/>
        <w:jc w:val="both"/>
        <w:rPr>
          <w:rFonts w:cstheme="minorHAnsi"/>
        </w:rPr>
      </w:pPr>
    </w:p>
    <w:p w14:paraId="353BA589" w14:textId="77777777" w:rsidR="0033653B" w:rsidRPr="000F6FF3" w:rsidRDefault="0033653B" w:rsidP="0022692D">
      <w:pPr>
        <w:widowControl w:val="0"/>
        <w:spacing w:after="0" w:line="240" w:lineRule="auto"/>
        <w:jc w:val="both"/>
      </w:pPr>
      <w:r w:rsidRPr="000F6FF3">
        <w:t>Dear Father and Creator,</w:t>
      </w:r>
    </w:p>
    <w:p w14:paraId="58955042" w14:textId="5D47B364" w:rsidR="00BA6697" w:rsidRPr="000F6FF3" w:rsidRDefault="00BB0F12" w:rsidP="0022692D">
      <w:pPr>
        <w:widowControl w:val="0"/>
        <w:spacing w:after="0" w:line="240" w:lineRule="auto"/>
        <w:jc w:val="both"/>
      </w:pPr>
      <w:r w:rsidRPr="000F6FF3">
        <w:t xml:space="preserve">We are so grateful for this time together. Hold us in the power of this new understanding as You guide </w:t>
      </w:r>
      <w:r w:rsidR="0087323C" w:rsidRPr="000F6FF3">
        <w:t>us to the truth about our faith in You</w:t>
      </w:r>
      <w:r w:rsidRPr="000F6FF3">
        <w:t xml:space="preserve">. Lead us to the next step in our healing this week as we co-labor with You to reorient our lives </w:t>
      </w:r>
      <w:r w:rsidR="00FE6D89" w:rsidRPr="000F6FF3">
        <w:t xml:space="preserve">for </w:t>
      </w:r>
      <w:r w:rsidRPr="000F6FF3">
        <w:t>a more effective flow and to flourish in our connection with our True Self, with the Creation, and with You, for the glory and honor of our Lord Jesus. Amen</w:t>
      </w:r>
      <w:r w:rsidR="00B83BDA" w:rsidRPr="000F6FF3">
        <w:t>.</w:t>
      </w:r>
    </w:p>
    <w:p w14:paraId="774E60EC" w14:textId="77777777" w:rsidR="00D50953" w:rsidRPr="000F6FF3" w:rsidRDefault="00D50953" w:rsidP="0022692D">
      <w:pPr>
        <w:widowControl w:val="0"/>
        <w:spacing w:after="0" w:line="240" w:lineRule="auto"/>
        <w:jc w:val="both"/>
      </w:pPr>
    </w:p>
    <w:p w14:paraId="7334E231" w14:textId="77777777" w:rsidR="00BA6697" w:rsidRPr="000F6FF3" w:rsidRDefault="00054577" w:rsidP="0022692D">
      <w:pPr>
        <w:spacing w:after="0" w:line="240" w:lineRule="auto"/>
        <w:jc w:val="both"/>
      </w:pPr>
      <w:r w:rsidRPr="000F6FF3">
        <w:t>Take a d</w:t>
      </w:r>
      <w:r w:rsidR="00BA6697" w:rsidRPr="000F6FF3">
        <w:t xml:space="preserve">eep breath. </w:t>
      </w:r>
    </w:p>
    <w:p w14:paraId="4BC75641" w14:textId="30CCA109" w:rsidR="000424A0" w:rsidRPr="000F6FF3" w:rsidRDefault="000424A0" w:rsidP="000424A0">
      <w:pPr>
        <w:spacing w:after="0" w:line="240" w:lineRule="auto"/>
        <w:jc w:val="both"/>
        <w:rPr>
          <w:i/>
        </w:rPr>
      </w:pPr>
      <w:r w:rsidRPr="000F6FF3">
        <w:rPr>
          <w:i/>
        </w:rPr>
        <w:t>(If time permits, ask, “Does anyone have comments or questions about this meeting?</w:t>
      </w:r>
      <w:r w:rsidR="00E508C0" w:rsidRPr="000F6FF3">
        <w:rPr>
          <w:i/>
        </w:rPr>
        <w:t>”</w:t>
      </w:r>
      <w:r w:rsidRPr="000F6FF3">
        <w:rPr>
          <w:i/>
        </w:rPr>
        <w:t>)</w:t>
      </w:r>
    </w:p>
    <w:p w14:paraId="06782963" w14:textId="77777777" w:rsidR="003C51AD" w:rsidRPr="000F6FF3" w:rsidRDefault="003C51AD" w:rsidP="0022692D">
      <w:pPr>
        <w:spacing w:after="0" w:line="240" w:lineRule="auto"/>
        <w:jc w:val="both"/>
      </w:pPr>
    </w:p>
    <w:p w14:paraId="475E7F93" w14:textId="212ABCE3" w:rsidR="00364554" w:rsidRPr="00FD7503" w:rsidRDefault="00364554" w:rsidP="0022692D">
      <w:pPr>
        <w:spacing w:after="0" w:line="240" w:lineRule="auto"/>
        <w:jc w:val="both"/>
        <w:rPr>
          <w:rFonts w:cstheme="minorHAnsi"/>
          <w:b/>
        </w:rPr>
      </w:pPr>
      <w:r w:rsidRPr="000F6FF3">
        <w:rPr>
          <w:rFonts w:cstheme="minorHAnsi"/>
          <w:b/>
        </w:rPr>
        <w:t>1:</w:t>
      </w:r>
      <w:r w:rsidR="0033653B" w:rsidRPr="000F6FF3">
        <w:rPr>
          <w:rFonts w:cstheme="minorHAnsi"/>
          <w:b/>
        </w:rPr>
        <w:t>29</w:t>
      </w:r>
      <w:r w:rsidRPr="000F6FF3">
        <w:rPr>
          <w:rFonts w:cstheme="minorHAnsi"/>
          <w:b/>
        </w:rPr>
        <w:tab/>
        <w:t>ANNOUNCEMENTS</w:t>
      </w:r>
    </w:p>
    <w:p w14:paraId="34B1B274" w14:textId="77777777" w:rsidR="00285B9A" w:rsidRPr="00542126" w:rsidRDefault="00285B9A" w:rsidP="0022692D">
      <w:pPr>
        <w:spacing w:after="0" w:line="240" w:lineRule="auto"/>
        <w:jc w:val="both"/>
        <w:rPr>
          <w:rFonts w:cstheme="minorHAnsi"/>
        </w:rPr>
      </w:pPr>
    </w:p>
    <w:sectPr w:rsidR="00285B9A" w:rsidRPr="00542126" w:rsidSect="00261407">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5D84" w14:textId="77777777" w:rsidR="003C1014" w:rsidRDefault="003C1014" w:rsidP="00285B9A">
      <w:pPr>
        <w:spacing w:after="0" w:line="240" w:lineRule="auto"/>
      </w:pPr>
      <w:r>
        <w:separator/>
      </w:r>
    </w:p>
  </w:endnote>
  <w:endnote w:type="continuationSeparator" w:id="0">
    <w:p w14:paraId="4B85326E" w14:textId="77777777" w:rsidR="003C1014" w:rsidRDefault="003C1014" w:rsidP="00285B9A">
      <w:pPr>
        <w:spacing w:after="0" w:line="240" w:lineRule="auto"/>
      </w:pPr>
      <w:r>
        <w:continuationSeparator/>
      </w:r>
    </w:p>
  </w:endnote>
  <w:endnote w:id="1">
    <w:p w14:paraId="6B6EF857" w14:textId="75AA7060" w:rsidR="007134F8" w:rsidRPr="002226E2" w:rsidRDefault="004830BC" w:rsidP="004830BC">
      <w:pPr>
        <w:pStyle w:val="EndnoteText"/>
        <w:rPr>
          <w:lang w:val="en-GB"/>
        </w:rPr>
      </w:pPr>
      <w:r>
        <w:rPr>
          <w:rStyle w:val="EndnoteReference"/>
        </w:rPr>
        <w:endnoteRef/>
      </w:r>
      <w:r>
        <w:t xml:space="preserve"> John Main,</w:t>
      </w:r>
      <w:r w:rsidRPr="00217691">
        <w:t xml:space="preserve"> </w:t>
      </w:r>
      <w:r w:rsidRPr="001E430B">
        <w:rPr>
          <w:i/>
        </w:rPr>
        <w:t>Monastery without Walls: The Spiritual Letters of John Main</w:t>
      </w:r>
      <w:r>
        <w:t>, ed. Laurence Freeman</w:t>
      </w:r>
      <w:r w:rsidRPr="00217691">
        <w:t xml:space="preserve"> (London: </w:t>
      </w:r>
      <w:r w:rsidRPr="002226E2">
        <w:t>Canterbury Press Norwich, 2006), 32.</w:t>
      </w:r>
    </w:p>
  </w:endnote>
  <w:endnote w:id="2">
    <w:p w14:paraId="52D8BD86" w14:textId="77777777" w:rsidR="004830BC" w:rsidRPr="002226E2" w:rsidRDefault="004830BC" w:rsidP="004830BC">
      <w:pPr>
        <w:pStyle w:val="EndnoteText"/>
        <w:rPr>
          <w:lang w:val="en-GB"/>
        </w:rPr>
      </w:pPr>
      <w:r w:rsidRPr="002226E2">
        <w:rPr>
          <w:rStyle w:val="EndnoteReference"/>
        </w:rPr>
        <w:endnoteRef/>
      </w:r>
      <w:r w:rsidRPr="002226E2">
        <w:t xml:space="preserve"> John Main, </w:t>
      </w:r>
      <w:r w:rsidRPr="002226E2">
        <w:rPr>
          <w:i/>
        </w:rPr>
        <w:t>Silence and Stillness in Every Season: Daily Readings with John Main</w:t>
      </w:r>
      <w:r w:rsidRPr="002226E2">
        <w:t>, ed. Paul Harris (New York: Continuum International Publishing Group, 1997), 2.</w:t>
      </w:r>
    </w:p>
  </w:endnote>
  <w:endnote w:id="3">
    <w:p w14:paraId="3D496FE6" w14:textId="4E8B0D1C" w:rsidR="00E909D7" w:rsidRPr="002226E2" w:rsidRDefault="00E909D7">
      <w:pPr>
        <w:pStyle w:val="EndnoteText"/>
      </w:pPr>
      <w:r w:rsidRPr="002226E2">
        <w:rPr>
          <w:rStyle w:val="EndnoteReference"/>
        </w:rPr>
        <w:endnoteRef/>
      </w:r>
      <w:r w:rsidRPr="002226E2">
        <w:t xml:space="preserve"> </w:t>
      </w:r>
      <w:r w:rsidR="004178F9" w:rsidRPr="002226E2">
        <w:t>1 Cor. 16:22; Rev. 22:20.</w:t>
      </w:r>
    </w:p>
  </w:endnote>
  <w:endnote w:id="4">
    <w:p w14:paraId="7F0CC18A" w14:textId="70F551F4" w:rsidR="00AD7533" w:rsidRPr="002226E2" w:rsidRDefault="00AD7533" w:rsidP="006E01C4">
      <w:pPr>
        <w:pStyle w:val="EndnoteText"/>
      </w:pPr>
      <w:r w:rsidRPr="002226E2">
        <w:rPr>
          <w:rStyle w:val="EndnoteReference"/>
        </w:rPr>
        <w:endnoteRef/>
      </w:r>
      <w:r w:rsidRPr="002226E2">
        <w:t xml:space="preserve"> </w:t>
      </w:r>
      <w:bookmarkStart w:id="1" w:name="_Hlk512619327"/>
      <w:r w:rsidR="00BB438A" w:rsidRPr="002226E2">
        <w:rPr>
          <w:i/>
        </w:rPr>
        <w:t>Teach Me Thy Way, O Lord</w:t>
      </w:r>
      <w:r w:rsidR="00BB438A" w:rsidRPr="002226E2">
        <w:t xml:space="preserve"> by </w:t>
      </w:r>
      <w:r w:rsidR="006E01C4" w:rsidRPr="002226E2">
        <w:t>Benjamin Mansell Ramsey (1849</w:t>
      </w:r>
      <w:r w:rsidR="00C14DA8" w:rsidRPr="002226E2">
        <w:t>–</w:t>
      </w:r>
      <w:r w:rsidR="006E01C4" w:rsidRPr="002226E2">
        <w:t>1923),</w:t>
      </w:r>
      <w:r w:rsidR="006E01C4" w:rsidRPr="002226E2">
        <w:rPr>
          <w:i/>
        </w:rPr>
        <w:t xml:space="preserve"> </w:t>
      </w:r>
      <w:hyperlink r:id="rId1" w:history="1">
        <w:r w:rsidR="006E01C4" w:rsidRPr="002226E2">
          <w:rPr>
            <w:rStyle w:val="Hyperlink"/>
          </w:rPr>
          <w:t>youtu.be/FmY6848ZQeo</w:t>
        </w:r>
      </w:hyperlink>
      <w:r w:rsidR="006E01C4" w:rsidRPr="002226E2">
        <w:t>.</w:t>
      </w:r>
      <w:bookmarkEnd w:id="1"/>
    </w:p>
  </w:endnote>
  <w:endnote w:id="5">
    <w:p w14:paraId="00204D41" w14:textId="50998C39" w:rsidR="002B2A36" w:rsidRPr="002B2A36" w:rsidRDefault="002B2A36">
      <w:pPr>
        <w:pStyle w:val="EndnoteText"/>
      </w:pPr>
      <w:r w:rsidRPr="002226E2">
        <w:rPr>
          <w:rStyle w:val="EndnoteReference"/>
        </w:rPr>
        <w:endnoteRef/>
      </w:r>
      <w:r w:rsidRPr="002226E2">
        <w:t xml:space="preserve"> </w:t>
      </w:r>
      <w:r w:rsidRPr="002226E2">
        <w:rPr>
          <w:color w:val="000000"/>
        </w:rPr>
        <w:t xml:space="preserve">Karen Horney, </w:t>
      </w:r>
      <w:r w:rsidRPr="002226E2">
        <w:rPr>
          <w:i/>
          <w:iCs/>
          <w:color w:val="000000"/>
        </w:rPr>
        <w:t>Neurosis and Human Growth</w:t>
      </w:r>
      <w:r w:rsidRPr="002226E2">
        <w:rPr>
          <w:color w:val="000000"/>
        </w:rPr>
        <w:t> (New</w:t>
      </w:r>
      <w:r w:rsidRPr="0077148E">
        <w:rPr>
          <w:color w:val="000000"/>
        </w:rPr>
        <w:t xml:space="preserve"> York: Norton, 1991).</w:t>
      </w:r>
    </w:p>
  </w:endnote>
  <w:endnote w:id="6">
    <w:p w14:paraId="28E3B424" w14:textId="63EC7F08" w:rsidR="00E909D7" w:rsidRPr="002F2D9E" w:rsidRDefault="00E909D7" w:rsidP="00E909D7">
      <w:pPr>
        <w:pStyle w:val="EndnoteText"/>
        <w:rPr>
          <w:lang w:val="en-GB"/>
        </w:rPr>
      </w:pPr>
      <w:r>
        <w:rPr>
          <w:rStyle w:val="EndnoteReference"/>
        </w:rPr>
        <w:endnoteRef/>
      </w:r>
      <w:r>
        <w:t xml:space="preserve"> </w:t>
      </w:r>
      <w:r w:rsidRPr="003B4671">
        <w:t>Z</w:t>
      </w:r>
      <w:r>
        <w:t>indel Segal, J. Mark G. Williams</w:t>
      </w:r>
      <w:r w:rsidRPr="003B4671">
        <w:t xml:space="preserve"> and John D</w:t>
      </w:r>
      <w:r>
        <w:t>.</w:t>
      </w:r>
      <w:r w:rsidRPr="003B4671">
        <w:t xml:space="preserve"> Teasdale, </w:t>
      </w:r>
      <w:r w:rsidRPr="003B4671">
        <w:rPr>
          <w:i/>
        </w:rPr>
        <w:t>Mindfulness-Based Cognitive Therapy for Depression</w:t>
      </w:r>
      <w:r>
        <w:t xml:space="preserve"> </w:t>
      </w:r>
      <w:r w:rsidRPr="003B4671">
        <w:t>(New York:</w:t>
      </w:r>
      <w:r>
        <w:t xml:space="preserve"> </w:t>
      </w:r>
      <w:r w:rsidRPr="003B4671">
        <w:t>Guilford Press, 2013), 208</w:t>
      </w:r>
      <w:r w:rsidR="00201DCC">
        <w:t>. A</w:t>
      </w:r>
      <w:r w:rsidRPr="009E71D9">
        <w:t>dapted for Karis Fellowships by Nancy Diven</w:t>
      </w:r>
      <w:r w:rsidRPr="006E3A7A">
        <w:t>.</w:t>
      </w:r>
    </w:p>
  </w:endnote>
  <w:endnote w:id="7">
    <w:p w14:paraId="3AA4789E" w14:textId="1067B3BF" w:rsidR="0098300F" w:rsidRPr="00F31155" w:rsidRDefault="0098300F">
      <w:pPr>
        <w:pStyle w:val="EndnoteText"/>
        <w:rPr>
          <w:lang w:val="en-GB"/>
        </w:rPr>
      </w:pPr>
      <w:r>
        <w:rPr>
          <w:rStyle w:val="EndnoteReference"/>
        </w:rPr>
        <w:endnoteRef/>
      </w:r>
      <w:r>
        <w:t xml:space="preserve"> </w:t>
      </w:r>
      <w:bookmarkStart w:id="7" w:name="_Hlk480709570"/>
      <w:r w:rsidR="006E01C4" w:rsidRPr="002D06F1">
        <w:t xml:space="preserve">Dr. Roger Callahan, “TFT Stress Buster Tapping Class-Learn to Use TFT Tapping,” Callahan Techniques, accessed April 24, 2016, </w:t>
      </w:r>
      <w:hyperlink r:id="rId2" w:history="1">
        <w:r w:rsidR="00DE2D47" w:rsidRPr="00DE2D47">
          <w:rPr>
            <w:rStyle w:val="Hyperlink"/>
          </w:rPr>
          <w:t>www.rogercallahan.com/learn-to-tap.php</w:t>
        </w:r>
      </w:hyperlink>
      <w:r w:rsidR="002D6554">
        <w:t>. A</w:t>
      </w:r>
      <w:r w:rsidR="006E01C4" w:rsidRPr="002D06F1">
        <w:t>dapted for Karis Fellowships by Nancy Diven.</w:t>
      </w:r>
      <w:bookmarkEnd w:id="7"/>
    </w:p>
  </w:endnote>
  <w:endnote w:id="8">
    <w:p w14:paraId="5C8DD15E" w14:textId="1678A766" w:rsidR="00797FDC" w:rsidRPr="00797FDC" w:rsidRDefault="00797FDC">
      <w:pPr>
        <w:pStyle w:val="EndnoteText"/>
      </w:pPr>
      <w:r>
        <w:rPr>
          <w:rStyle w:val="EndnoteReference"/>
        </w:rPr>
        <w:endnoteRef/>
      </w:r>
      <w:r>
        <w:t xml:space="preserve"> </w:t>
      </w:r>
      <w:r w:rsidR="00FC6898" w:rsidRPr="0077148E">
        <w:rPr>
          <w:color w:val="000000"/>
        </w:rPr>
        <w:t>Karen Horney,</w:t>
      </w:r>
      <w:r w:rsidR="00FC6898">
        <w:rPr>
          <w:color w:val="000000"/>
        </w:rPr>
        <w:t xml:space="preserve"> </w:t>
      </w:r>
      <w:r w:rsidR="00FC6898" w:rsidRPr="0077148E">
        <w:rPr>
          <w:i/>
          <w:iCs/>
          <w:color w:val="000000"/>
        </w:rPr>
        <w:t>Neurosis and Human Growth</w:t>
      </w:r>
      <w:r w:rsidR="00FC6898" w:rsidRPr="0077148E">
        <w:rPr>
          <w:color w:val="000000"/>
        </w:rPr>
        <w:t> (New York: Norton, 1991).</w:t>
      </w:r>
    </w:p>
  </w:endnote>
  <w:endnote w:id="9">
    <w:p w14:paraId="0861C7C2" w14:textId="77777777" w:rsidR="008178E9" w:rsidRPr="002F1664" w:rsidRDefault="008178E9" w:rsidP="008178E9">
      <w:pPr>
        <w:pStyle w:val="EndnoteText"/>
      </w:pPr>
      <w:r>
        <w:rPr>
          <w:rStyle w:val="EndnoteReference"/>
        </w:rPr>
        <w:endnoteRef/>
      </w:r>
      <w:r>
        <w:t xml:space="preserve"> Karen Horney,</w:t>
      </w:r>
      <w:r w:rsidRPr="002F1664">
        <w:t xml:space="preserve"> </w:t>
      </w:r>
      <w:r w:rsidRPr="002F1664">
        <w:rPr>
          <w:i/>
        </w:rPr>
        <w:t>Neurosis and Human Growth: The Struggle toward Self-Realization</w:t>
      </w:r>
      <w:r>
        <w:rPr>
          <w:i/>
        </w:rPr>
        <w:t>,</w:t>
      </w:r>
      <w:r>
        <w:t xml:space="preserve"> read</w:t>
      </w:r>
      <w:r w:rsidRPr="002F1664">
        <w:t xml:space="preserve"> </w:t>
      </w:r>
      <w:r>
        <w:t xml:space="preserve">by Heather Henderson (Ashland: Blackstone Audio, 2011), audiobook, 15 hours, 43 minutes, </w:t>
      </w:r>
    </w:p>
    <w:p w14:paraId="2A391453" w14:textId="77777777" w:rsidR="008178E9" w:rsidRPr="006E01C4" w:rsidRDefault="008178E9" w:rsidP="008178E9">
      <w:pPr>
        <w:pStyle w:val="EndnoteText"/>
      </w:pPr>
      <w:hyperlink r:id="rId3" w:history="1">
        <w:r w:rsidRPr="00DE2D47">
          <w:rPr>
            <w:rStyle w:val="Hyperlink"/>
          </w:rPr>
          <w:t>www.audible.com/pd/Science-Technology/Neurosis-and-Human-Growth-Audiobook</w:t>
        </w:r>
      </w:hyperlink>
      <w:r w:rsidRPr="00BD5F50">
        <w:t>.</w:t>
      </w:r>
    </w:p>
  </w:endnote>
  <w:endnote w:id="10">
    <w:p w14:paraId="4F1F7BD5" w14:textId="09B89CA9" w:rsidR="00DA1E17" w:rsidRPr="00DA1E17" w:rsidRDefault="00DA1E17">
      <w:pPr>
        <w:pStyle w:val="EndnoteText"/>
        <w:rPr>
          <w:lang w:val="en-GB"/>
        </w:rPr>
      </w:pPr>
      <w:r>
        <w:rPr>
          <w:rStyle w:val="EndnoteReference"/>
        </w:rPr>
        <w:endnoteRef/>
      </w:r>
      <w:r>
        <w:t xml:space="preserve"> Mark 3:24</w:t>
      </w:r>
      <w:r w:rsidR="00DF67B4">
        <w:t>.</w:t>
      </w:r>
    </w:p>
  </w:endnote>
  <w:endnote w:id="11">
    <w:p w14:paraId="59C7E93C" w14:textId="4870B1B2" w:rsidR="00190695" w:rsidRPr="00F610D9" w:rsidRDefault="00190695">
      <w:pPr>
        <w:pStyle w:val="EndnoteText"/>
        <w:rPr>
          <w:lang w:val="en-GB"/>
        </w:rPr>
      </w:pPr>
      <w:r>
        <w:rPr>
          <w:rStyle w:val="EndnoteReference"/>
        </w:rPr>
        <w:endnoteRef/>
      </w:r>
      <w:r>
        <w:t xml:space="preserve"> </w:t>
      </w:r>
      <w:r>
        <w:rPr>
          <w:lang w:val="en-GB"/>
        </w:rPr>
        <w:t>Mark 7:26.</w:t>
      </w:r>
    </w:p>
  </w:endnote>
  <w:endnote w:id="12">
    <w:p w14:paraId="3188B3E3" w14:textId="77777777" w:rsidR="002427D5" w:rsidRPr="00AD7533" w:rsidRDefault="002427D5" w:rsidP="002427D5">
      <w:pPr>
        <w:pStyle w:val="EndnoteText"/>
        <w:rPr>
          <w:lang w:val="en-GB"/>
        </w:rPr>
      </w:pPr>
      <w:r>
        <w:rPr>
          <w:rStyle w:val="EndnoteReference"/>
        </w:rPr>
        <w:endnoteRef/>
      </w:r>
      <w:r>
        <w:t xml:space="preserve"> </w:t>
      </w:r>
      <w:r>
        <w:rPr>
          <w:lang w:val="en-GB"/>
        </w:rPr>
        <w:t>Josh. 24:15.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92FC" w14:textId="07191CEE" w:rsidR="0022518D" w:rsidRDefault="0022518D">
    <w:pPr>
      <w:pStyle w:val="Footer"/>
    </w:pPr>
    <w:r w:rsidRPr="0065059E">
      <w:t>karisfellowships.com</w:t>
    </w:r>
    <w:r w:rsidRPr="0065059E">
      <w:ptab w:relativeTo="margin" w:alignment="center" w:leader="none"/>
    </w:r>
    <w:r w:rsidR="00834A75">
      <w:t>KF</w:t>
    </w:r>
    <w:r w:rsidRPr="0065059E">
      <w:t>7</w:t>
    </w:r>
    <w:r w:rsidR="00834A75">
      <w:t>-M</w:t>
    </w:r>
    <w:r w:rsidRPr="0065059E">
      <w:ptab w:relativeTo="margin" w:alignment="right" w:leader="none"/>
    </w:r>
    <w:r w:rsidR="00EC6569">
      <w:t>©20</w:t>
    </w:r>
    <w:r w:rsidR="00965AA5">
      <w:t>21</w:t>
    </w:r>
    <w:r w:rsidRPr="0065059E">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D872" w14:textId="1F13B3C3" w:rsidR="000A1487" w:rsidRDefault="000A1487">
    <w:pPr>
      <w:pStyle w:val="Footer"/>
    </w:pPr>
    <w:r w:rsidRPr="0065059E">
      <w:t>karisfellowships.com</w:t>
    </w:r>
    <w:r w:rsidRPr="0065059E">
      <w:ptab w:relativeTo="margin" w:alignment="center" w:leader="none"/>
    </w:r>
    <w:r>
      <w:t>KF</w:t>
    </w:r>
    <w:r w:rsidRPr="0065059E">
      <w:t>7</w:t>
    </w:r>
    <w:r>
      <w:t>-M</w:t>
    </w:r>
    <w:r w:rsidRPr="0065059E">
      <w:ptab w:relativeTo="margin" w:alignment="right" w:leader="none"/>
    </w:r>
    <w:r>
      <w:t>©20</w:t>
    </w:r>
    <w:r w:rsidR="00965AA5">
      <w:t>21</w:t>
    </w:r>
    <w:r w:rsidR="00125E55">
      <w:t xml:space="preserve"> </w:t>
    </w:r>
    <w:r w:rsidRPr="0065059E">
      <w:t>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33607" w14:textId="77777777" w:rsidR="003C1014" w:rsidRDefault="003C1014" w:rsidP="00285B9A">
      <w:pPr>
        <w:spacing w:after="0" w:line="240" w:lineRule="auto"/>
      </w:pPr>
      <w:r>
        <w:separator/>
      </w:r>
    </w:p>
  </w:footnote>
  <w:footnote w:type="continuationSeparator" w:id="0">
    <w:p w14:paraId="26BF3936" w14:textId="77777777" w:rsidR="003C1014" w:rsidRDefault="003C1014"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56A61CDF" w14:textId="65702B18" w:rsidR="0022518D" w:rsidRDefault="0022518D">
        <w:pPr>
          <w:pStyle w:val="Header"/>
          <w:jc w:val="right"/>
        </w:pPr>
        <w:r>
          <w:fldChar w:fldCharType="begin"/>
        </w:r>
        <w:r>
          <w:instrText xml:space="preserve"> PAGE   \* MERGEFORMAT </w:instrText>
        </w:r>
        <w:r>
          <w:fldChar w:fldCharType="separate"/>
        </w:r>
        <w:r w:rsidR="00B30BEC">
          <w:rPr>
            <w:noProof/>
          </w:rPr>
          <w:t>7</w:t>
        </w:r>
        <w:r>
          <w:rPr>
            <w:noProof/>
          </w:rPr>
          <w:fldChar w:fldCharType="end"/>
        </w:r>
      </w:p>
    </w:sdtContent>
  </w:sdt>
  <w:p w14:paraId="3DAE8621" w14:textId="77777777" w:rsidR="0022518D" w:rsidRDefault="002251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346"/>
    <w:multiLevelType w:val="hybridMultilevel"/>
    <w:tmpl w:val="0FB85D86"/>
    <w:lvl w:ilvl="0" w:tplc="BBDA2F46">
      <w:start w:val="3"/>
      <w:numFmt w:val="decimal"/>
      <w:lvlText w:val="%1."/>
      <w:lvlJc w:val="left"/>
      <w:pPr>
        <w:ind w:left="644" w:hanging="360"/>
      </w:pPr>
      <w:rPr>
        <w:rFonts w:hint="default"/>
        <w:b/>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EA50E46"/>
    <w:multiLevelType w:val="hybridMultilevel"/>
    <w:tmpl w:val="A1060D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5463BA"/>
    <w:multiLevelType w:val="hybridMultilevel"/>
    <w:tmpl w:val="38A8F1B0"/>
    <w:lvl w:ilvl="0" w:tplc="D23AA7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185E27"/>
    <w:multiLevelType w:val="hybridMultilevel"/>
    <w:tmpl w:val="BDC6E2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34D3213"/>
    <w:multiLevelType w:val="hybridMultilevel"/>
    <w:tmpl w:val="8FD67E2A"/>
    <w:lvl w:ilvl="0" w:tplc="7DEC260C">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4466BBB"/>
    <w:multiLevelType w:val="hybridMultilevel"/>
    <w:tmpl w:val="8B5A7622"/>
    <w:lvl w:ilvl="0" w:tplc="0809000F">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CA21D11"/>
    <w:multiLevelType w:val="hybridMultilevel"/>
    <w:tmpl w:val="17244478"/>
    <w:lvl w:ilvl="0" w:tplc="5F42F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98D44F7"/>
    <w:multiLevelType w:val="hybridMultilevel"/>
    <w:tmpl w:val="DD744B74"/>
    <w:lvl w:ilvl="0" w:tplc="BBDA2F4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5BD5857"/>
    <w:multiLevelType w:val="hybridMultilevel"/>
    <w:tmpl w:val="8B5A7622"/>
    <w:lvl w:ilvl="0" w:tplc="0809000F">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7294EB7"/>
    <w:multiLevelType w:val="hybridMultilevel"/>
    <w:tmpl w:val="C63C88DE"/>
    <w:lvl w:ilvl="0" w:tplc="46F24730">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76EA516C"/>
    <w:multiLevelType w:val="hybridMultilevel"/>
    <w:tmpl w:val="E5BC17A8"/>
    <w:lvl w:ilvl="0" w:tplc="7DEC260C">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7660048">
    <w:abstractNumId w:val="3"/>
  </w:num>
  <w:num w:numId="2" w16cid:durableId="859779957">
    <w:abstractNumId w:val="11"/>
  </w:num>
  <w:num w:numId="3" w16cid:durableId="829448542">
    <w:abstractNumId w:val="5"/>
  </w:num>
  <w:num w:numId="4" w16cid:durableId="831259254">
    <w:abstractNumId w:val="12"/>
  </w:num>
  <w:num w:numId="5" w16cid:durableId="275716675">
    <w:abstractNumId w:val="0"/>
  </w:num>
  <w:num w:numId="6" w16cid:durableId="455636776">
    <w:abstractNumId w:val="9"/>
  </w:num>
  <w:num w:numId="7" w16cid:durableId="490830497">
    <w:abstractNumId w:val="10"/>
  </w:num>
  <w:num w:numId="8" w16cid:durableId="1035034247">
    <w:abstractNumId w:val="7"/>
  </w:num>
  <w:num w:numId="9" w16cid:durableId="741677073">
    <w:abstractNumId w:val="8"/>
  </w:num>
  <w:num w:numId="10" w16cid:durableId="844321553">
    <w:abstractNumId w:val="2"/>
  </w:num>
  <w:num w:numId="11" w16cid:durableId="307588594">
    <w:abstractNumId w:val="6"/>
  </w:num>
  <w:num w:numId="12" w16cid:durableId="2014993102">
    <w:abstractNumId w:val="4"/>
  </w:num>
  <w:num w:numId="13" w16cid:durableId="1918514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357"/>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126"/>
    <w:rsid w:val="000071B6"/>
    <w:rsid w:val="00007EB1"/>
    <w:rsid w:val="0001027A"/>
    <w:rsid w:val="00015632"/>
    <w:rsid w:val="000173A8"/>
    <w:rsid w:val="0002332D"/>
    <w:rsid w:val="000302CF"/>
    <w:rsid w:val="00031238"/>
    <w:rsid w:val="000329C7"/>
    <w:rsid w:val="00034A3F"/>
    <w:rsid w:val="00034E78"/>
    <w:rsid w:val="00041706"/>
    <w:rsid w:val="000424A0"/>
    <w:rsid w:val="00042EDC"/>
    <w:rsid w:val="00044C94"/>
    <w:rsid w:val="00046E8E"/>
    <w:rsid w:val="00052000"/>
    <w:rsid w:val="00054577"/>
    <w:rsid w:val="000564C7"/>
    <w:rsid w:val="00061397"/>
    <w:rsid w:val="00064417"/>
    <w:rsid w:val="0006636E"/>
    <w:rsid w:val="0006785D"/>
    <w:rsid w:val="00070873"/>
    <w:rsid w:val="000727A5"/>
    <w:rsid w:val="00073BD2"/>
    <w:rsid w:val="00081611"/>
    <w:rsid w:val="00091564"/>
    <w:rsid w:val="00091B8A"/>
    <w:rsid w:val="00097A09"/>
    <w:rsid w:val="000A0F3C"/>
    <w:rsid w:val="000A1487"/>
    <w:rsid w:val="000A2330"/>
    <w:rsid w:val="000A488C"/>
    <w:rsid w:val="000A50D5"/>
    <w:rsid w:val="000A738D"/>
    <w:rsid w:val="000B0EA5"/>
    <w:rsid w:val="000B6CAE"/>
    <w:rsid w:val="000C0D4E"/>
    <w:rsid w:val="000C0F58"/>
    <w:rsid w:val="000C2E92"/>
    <w:rsid w:val="000C342C"/>
    <w:rsid w:val="000C5DEE"/>
    <w:rsid w:val="000E04AC"/>
    <w:rsid w:val="000E6F3E"/>
    <w:rsid w:val="000F3616"/>
    <w:rsid w:val="000F6FF3"/>
    <w:rsid w:val="000F7B5C"/>
    <w:rsid w:val="00101976"/>
    <w:rsid w:val="00101C78"/>
    <w:rsid w:val="00105212"/>
    <w:rsid w:val="00105B3F"/>
    <w:rsid w:val="00106D48"/>
    <w:rsid w:val="001106F4"/>
    <w:rsid w:val="00110ED8"/>
    <w:rsid w:val="00111CF3"/>
    <w:rsid w:val="00113C86"/>
    <w:rsid w:val="0012054A"/>
    <w:rsid w:val="00120D75"/>
    <w:rsid w:val="00125E55"/>
    <w:rsid w:val="00126E48"/>
    <w:rsid w:val="00127FB7"/>
    <w:rsid w:val="00132AAB"/>
    <w:rsid w:val="00134C90"/>
    <w:rsid w:val="00135A82"/>
    <w:rsid w:val="001369CC"/>
    <w:rsid w:val="00141680"/>
    <w:rsid w:val="001454AA"/>
    <w:rsid w:val="00146A12"/>
    <w:rsid w:val="00151A2C"/>
    <w:rsid w:val="00153786"/>
    <w:rsid w:val="00154928"/>
    <w:rsid w:val="00154E63"/>
    <w:rsid w:val="001631A6"/>
    <w:rsid w:val="00172206"/>
    <w:rsid w:val="001741B8"/>
    <w:rsid w:val="0017648C"/>
    <w:rsid w:val="00176F5F"/>
    <w:rsid w:val="00183834"/>
    <w:rsid w:val="00184A49"/>
    <w:rsid w:val="00190695"/>
    <w:rsid w:val="0019186E"/>
    <w:rsid w:val="00194ADB"/>
    <w:rsid w:val="00196B22"/>
    <w:rsid w:val="001A21EB"/>
    <w:rsid w:val="001B0D7F"/>
    <w:rsid w:val="001B3A66"/>
    <w:rsid w:val="001C069B"/>
    <w:rsid w:val="001C3625"/>
    <w:rsid w:val="001C413B"/>
    <w:rsid w:val="001C6024"/>
    <w:rsid w:val="001C6F40"/>
    <w:rsid w:val="001D57A1"/>
    <w:rsid w:val="001E088A"/>
    <w:rsid w:val="001E7F71"/>
    <w:rsid w:val="001F251B"/>
    <w:rsid w:val="001F2F58"/>
    <w:rsid w:val="001F4CE5"/>
    <w:rsid w:val="001F6831"/>
    <w:rsid w:val="001F6A94"/>
    <w:rsid w:val="00201590"/>
    <w:rsid w:val="00201DCC"/>
    <w:rsid w:val="002021A0"/>
    <w:rsid w:val="00203D37"/>
    <w:rsid w:val="00204CCE"/>
    <w:rsid w:val="00207C7B"/>
    <w:rsid w:val="00212D44"/>
    <w:rsid w:val="002137B2"/>
    <w:rsid w:val="00213D64"/>
    <w:rsid w:val="002144D0"/>
    <w:rsid w:val="00216507"/>
    <w:rsid w:val="00216733"/>
    <w:rsid w:val="00220391"/>
    <w:rsid w:val="002226E2"/>
    <w:rsid w:val="00222F52"/>
    <w:rsid w:val="0022518D"/>
    <w:rsid w:val="00226053"/>
    <w:rsid w:val="0022692D"/>
    <w:rsid w:val="00226A41"/>
    <w:rsid w:val="00237A2D"/>
    <w:rsid w:val="002427D5"/>
    <w:rsid w:val="00247A53"/>
    <w:rsid w:val="0025603F"/>
    <w:rsid w:val="00261407"/>
    <w:rsid w:val="00262CA6"/>
    <w:rsid w:val="002641C9"/>
    <w:rsid w:val="00267F23"/>
    <w:rsid w:val="00270985"/>
    <w:rsid w:val="002743B5"/>
    <w:rsid w:val="00276DAE"/>
    <w:rsid w:val="00281BAF"/>
    <w:rsid w:val="00284A37"/>
    <w:rsid w:val="00285B9A"/>
    <w:rsid w:val="00285E70"/>
    <w:rsid w:val="00291B61"/>
    <w:rsid w:val="00292369"/>
    <w:rsid w:val="00297B30"/>
    <w:rsid w:val="002A24C9"/>
    <w:rsid w:val="002A38FD"/>
    <w:rsid w:val="002B2A36"/>
    <w:rsid w:val="002B782F"/>
    <w:rsid w:val="002C2742"/>
    <w:rsid w:val="002C374D"/>
    <w:rsid w:val="002C4B8D"/>
    <w:rsid w:val="002D06F1"/>
    <w:rsid w:val="002D3D9B"/>
    <w:rsid w:val="002D6554"/>
    <w:rsid w:val="002E0E78"/>
    <w:rsid w:val="002E1DE2"/>
    <w:rsid w:val="002E5782"/>
    <w:rsid w:val="002E5BB7"/>
    <w:rsid w:val="002E7437"/>
    <w:rsid w:val="002F2D9E"/>
    <w:rsid w:val="00302030"/>
    <w:rsid w:val="00302B16"/>
    <w:rsid w:val="00305816"/>
    <w:rsid w:val="00305AE0"/>
    <w:rsid w:val="003129D6"/>
    <w:rsid w:val="00313119"/>
    <w:rsid w:val="00315BF7"/>
    <w:rsid w:val="00316AAE"/>
    <w:rsid w:val="00321BDB"/>
    <w:rsid w:val="003248FA"/>
    <w:rsid w:val="00324DC9"/>
    <w:rsid w:val="00324E19"/>
    <w:rsid w:val="00325194"/>
    <w:rsid w:val="003253B5"/>
    <w:rsid w:val="003303BA"/>
    <w:rsid w:val="00332B3A"/>
    <w:rsid w:val="00333035"/>
    <w:rsid w:val="00333F42"/>
    <w:rsid w:val="00335179"/>
    <w:rsid w:val="0033523B"/>
    <w:rsid w:val="0033653B"/>
    <w:rsid w:val="00343B8B"/>
    <w:rsid w:val="00344B5C"/>
    <w:rsid w:val="003526DA"/>
    <w:rsid w:val="00356175"/>
    <w:rsid w:val="00364554"/>
    <w:rsid w:val="00367593"/>
    <w:rsid w:val="003747CB"/>
    <w:rsid w:val="00380B61"/>
    <w:rsid w:val="0038281B"/>
    <w:rsid w:val="0039648D"/>
    <w:rsid w:val="003A2110"/>
    <w:rsid w:val="003A225D"/>
    <w:rsid w:val="003A6245"/>
    <w:rsid w:val="003B10B9"/>
    <w:rsid w:val="003B4859"/>
    <w:rsid w:val="003C00CE"/>
    <w:rsid w:val="003C0AE6"/>
    <w:rsid w:val="003C1014"/>
    <w:rsid w:val="003C4CBC"/>
    <w:rsid w:val="003C51AD"/>
    <w:rsid w:val="003C5C6F"/>
    <w:rsid w:val="003D00AC"/>
    <w:rsid w:val="003D098E"/>
    <w:rsid w:val="003D1D12"/>
    <w:rsid w:val="003D3E7A"/>
    <w:rsid w:val="003D46BF"/>
    <w:rsid w:val="003D529C"/>
    <w:rsid w:val="003D7FEB"/>
    <w:rsid w:val="003E73B4"/>
    <w:rsid w:val="003E7F70"/>
    <w:rsid w:val="003F0C9E"/>
    <w:rsid w:val="003F5E97"/>
    <w:rsid w:val="00405F72"/>
    <w:rsid w:val="00410718"/>
    <w:rsid w:val="004178F9"/>
    <w:rsid w:val="00417D7D"/>
    <w:rsid w:val="00424299"/>
    <w:rsid w:val="00426538"/>
    <w:rsid w:val="00430C64"/>
    <w:rsid w:val="0043176F"/>
    <w:rsid w:val="00433675"/>
    <w:rsid w:val="00433844"/>
    <w:rsid w:val="00436C14"/>
    <w:rsid w:val="00437011"/>
    <w:rsid w:val="004431B2"/>
    <w:rsid w:val="004436D6"/>
    <w:rsid w:val="00443EFA"/>
    <w:rsid w:val="00450F39"/>
    <w:rsid w:val="00457650"/>
    <w:rsid w:val="004649FE"/>
    <w:rsid w:val="00470B9E"/>
    <w:rsid w:val="004712D0"/>
    <w:rsid w:val="00472B50"/>
    <w:rsid w:val="0047473A"/>
    <w:rsid w:val="00481DBA"/>
    <w:rsid w:val="004830BC"/>
    <w:rsid w:val="00485D3F"/>
    <w:rsid w:val="00491848"/>
    <w:rsid w:val="00492813"/>
    <w:rsid w:val="004933D9"/>
    <w:rsid w:val="0049485D"/>
    <w:rsid w:val="0049702A"/>
    <w:rsid w:val="00497391"/>
    <w:rsid w:val="004A10FD"/>
    <w:rsid w:val="004A2CA1"/>
    <w:rsid w:val="004A3777"/>
    <w:rsid w:val="004A51AA"/>
    <w:rsid w:val="004A6427"/>
    <w:rsid w:val="004B56C5"/>
    <w:rsid w:val="004C0889"/>
    <w:rsid w:val="004C4447"/>
    <w:rsid w:val="004D01D9"/>
    <w:rsid w:val="004D18AB"/>
    <w:rsid w:val="004D4BD2"/>
    <w:rsid w:val="004E3B24"/>
    <w:rsid w:val="004F06FB"/>
    <w:rsid w:val="004F18FA"/>
    <w:rsid w:val="004F349E"/>
    <w:rsid w:val="004F6675"/>
    <w:rsid w:val="004F7112"/>
    <w:rsid w:val="00502B43"/>
    <w:rsid w:val="00506F05"/>
    <w:rsid w:val="00507033"/>
    <w:rsid w:val="0050763C"/>
    <w:rsid w:val="005108D9"/>
    <w:rsid w:val="00512C08"/>
    <w:rsid w:val="005247CD"/>
    <w:rsid w:val="00537C11"/>
    <w:rsid w:val="00542126"/>
    <w:rsid w:val="00546DC2"/>
    <w:rsid w:val="00550B85"/>
    <w:rsid w:val="00554205"/>
    <w:rsid w:val="00554700"/>
    <w:rsid w:val="005561F7"/>
    <w:rsid w:val="0055648B"/>
    <w:rsid w:val="00565313"/>
    <w:rsid w:val="00576370"/>
    <w:rsid w:val="005813DE"/>
    <w:rsid w:val="005817BA"/>
    <w:rsid w:val="00586913"/>
    <w:rsid w:val="00591028"/>
    <w:rsid w:val="005922A4"/>
    <w:rsid w:val="00592BDC"/>
    <w:rsid w:val="005977BE"/>
    <w:rsid w:val="00597CB3"/>
    <w:rsid w:val="005B0BB5"/>
    <w:rsid w:val="005B1360"/>
    <w:rsid w:val="005B5940"/>
    <w:rsid w:val="005C203E"/>
    <w:rsid w:val="005C2750"/>
    <w:rsid w:val="005C5D57"/>
    <w:rsid w:val="005C7152"/>
    <w:rsid w:val="005C7866"/>
    <w:rsid w:val="005E0A3F"/>
    <w:rsid w:val="005E1FAF"/>
    <w:rsid w:val="005E2176"/>
    <w:rsid w:val="005F286D"/>
    <w:rsid w:val="005F6F5D"/>
    <w:rsid w:val="006028D5"/>
    <w:rsid w:val="006030AC"/>
    <w:rsid w:val="0060346B"/>
    <w:rsid w:val="00604557"/>
    <w:rsid w:val="00604884"/>
    <w:rsid w:val="00605077"/>
    <w:rsid w:val="0061117B"/>
    <w:rsid w:val="0061204E"/>
    <w:rsid w:val="006153E4"/>
    <w:rsid w:val="006177EF"/>
    <w:rsid w:val="00624493"/>
    <w:rsid w:val="0062700F"/>
    <w:rsid w:val="0063060A"/>
    <w:rsid w:val="00636718"/>
    <w:rsid w:val="00641C19"/>
    <w:rsid w:val="00642A0B"/>
    <w:rsid w:val="0065059E"/>
    <w:rsid w:val="006509DD"/>
    <w:rsid w:val="00651428"/>
    <w:rsid w:val="00652488"/>
    <w:rsid w:val="00654AEC"/>
    <w:rsid w:val="00655AF0"/>
    <w:rsid w:val="00656605"/>
    <w:rsid w:val="00657016"/>
    <w:rsid w:val="00661750"/>
    <w:rsid w:val="006659B2"/>
    <w:rsid w:val="0067061D"/>
    <w:rsid w:val="00672132"/>
    <w:rsid w:val="00686527"/>
    <w:rsid w:val="006A1271"/>
    <w:rsid w:val="006B5986"/>
    <w:rsid w:val="006B69D6"/>
    <w:rsid w:val="006C677E"/>
    <w:rsid w:val="006C7E1E"/>
    <w:rsid w:val="006D1054"/>
    <w:rsid w:val="006E01C4"/>
    <w:rsid w:val="006E1194"/>
    <w:rsid w:val="006E2045"/>
    <w:rsid w:val="006E6B24"/>
    <w:rsid w:val="006F1C5A"/>
    <w:rsid w:val="00701784"/>
    <w:rsid w:val="00701896"/>
    <w:rsid w:val="00706AB5"/>
    <w:rsid w:val="007077C3"/>
    <w:rsid w:val="007134B3"/>
    <w:rsid w:val="007134F8"/>
    <w:rsid w:val="00714CA0"/>
    <w:rsid w:val="007158C6"/>
    <w:rsid w:val="00720B89"/>
    <w:rsid w:val="0072146A"/>
    <w:rsid w:val="0072261A"/>
    <w:rsid w:val="00726275"/>
    <w:rsid w:val="00730C13"/>
    <w:rsid w:val="00734A40"/>
    <w:rsid w:val="00735FEE"/>
    <w:rsid w:val="007525FC"/>
    <w:rsid w:val="00754B7B"/>
    <w:rsid w:val="0075558B"/>
    <w:rsid w:val="00760F6A"/>
    <w:rsid w:val="007614CF"/>
    <w:rsid w:val="00764830"/>
    <w:rsid w:val="00765950"/>
    <w:rsid w:val="0077274F"/>
    <w:rsid w:val="00773E9F"/>
    <w:rsid w:val="007748E7"/>
    <w:rsid w:val="007840D7"/>
    <w:rsid w:val="00797D15"/>
    <w:rsid w:val="00797FDC"/>
    <w:rsid w:val="007A45DD"/>
    <w:rsid w:val="007A48B4"/>
    <w:rsid w:val="007A4DD7"/>
    <w:rsid w:val="007B125D"/>
    <w:rsid w:val="007B349F"/>
    <w:rsid w:val="007B5B06"/>
    <w:rsid w:val="007C285C"/>
    <w:rsid w:val="007C2D8E"/>
    <w:rsid w:val="007C383F"/>
    <w:rsid w:val="007C3CE2"/>
    <w:rsid w:val="007C49DA"/>
    <w:rsid w:val="007D6AF3"/>
    <w:rsid w:val="007D7414"/>
    <w:rsid w:val="007D7CBD"/>
    <w:rsid w:val="007E077F"/>
    <w:rsid w:val="007E0DBE"/>
    <w:rsid w:val="007E20B5"/>
    <w:rsid w:val="007E44AB"/>
    <w:rsid w:val="007E512A"/>
    <w:rsid w:val="007F0AE1"/>
    <w:rsid w:val="007F2B9E"/>
    <w:rsid w:val="007F3E27"/>
    <w:rsid w:val="007F67CA"/>
    <w:rsid w:val="00800BA3"/>
    <w:rsid w:val="00802612"/>
    <w:rsid w:val="00810932"/>
    <w:rsid w:val="00814FBE"/>
    <w:rsid w:val="008178E9"/>
    <w:rsid w:val="008203D8"/>
    <w:rsid w:val="00823552"/>
    <w:rsid w:val="00826216"/>
    <w:rsid w:val="00827B93"/>
    <w:rsid w:val="008308E9"/>
    <w:rsid w:val="008335C4"/>
    <w:rsid w:val="00834A75"/>
    <w:rsid w:val="0083631C"/>
    <w:rsid w:val="00836859"/>
    <w:rsid w:val="0084042D"/>
    <w:rsid w:val="00841748"/>
    <w:rsid w:val="00846028"/>
    <w:rsid w:val="008467E8"/>
    <w:rsid w:val="008468CE"/>
    <w:rsid w:val="00852EF9"/>
    <w:rsid w:val="008559F6"/>
    <w:rsid w:val="00861E71"/>
    <w:rsid w:val="00865560"/>
    <w:rsid w:val="00865727"/>
    <w:rsid w:val="00865B99"/>
    <w:rsid w:val="00866F09"/>
    <w:rsid w:val="0087323C"/>
    <w:rsid w:val="008771C0"/>
    <w:rsid w:val="00881129"/>
    <w:rsid w:val="00881637"/>
    <w:rsid w:val="008936C1"/>
    <w:rsid w:val="00895300"/>
    <w:rsid w:val="00895569"/>
    <w:rsid w:val="0089581A"/>
    <w:rsid w:val="008967AA"/>
    <w:rsid w:val="008A027A"/>
    <w:rsid w:val="008A05C6"/>
    <w:rsid w:val="008A26AB"/>
    <w:rsid w:val="008A37FB"/>
    <w:rsid w:val="008A4CF0"/>
    <w:rsid w:val="008A5684"/>
    <w:rsid w:val="008B1142"/>
    <w:rsid w:val="008B4314"/>
    <w:rsid w:val="008B6AE2"/>
    <w:rsid w:val="008C0A7D"/>
    <w:rsid w:val="008C49BA"/>
    <w:rsid w:val="008C5FAE"/>
    <w:rsid w:val="008E7D3A"/>
    <w:rsid w:val="008F0970"/>
    <w:rsid w:val="008F40E1"/>
    <w:rsid w:val="008F44E5"/>
    <w:rsid w:val="008F609F"/>
    <w:rsid w:val="008F61DF"/>
    <w:rsid w:val="008F651F"/>
    <w:rsid w:val="0090151D"/>
    <w:rsid w:val="009049ED"/>
    <w:rsid w:val="00907F31"/>
    <w:rsid w:val="00913816"/>
    <w:rsid w:val="00914929"/>
    <w:rsid w:val="0091527C"/>
    <w:rsid w:val="00916560"/>
    <w:rsid w:val="00917398"/>
    <w:rsid w:val="00921044"/>
    <w:rsid w:val="00921A1D"/>
    <w:rsid w:val="009239D0"/>
    <w:rsid w:val="00923E11"/>
    <w:rsid w:val="00923FB8"/>
    <w:rsid w:val="00926BFD"/>
    <w:rsid w:val="00940D29"/>
    <w:rsid w:val="009428EE"/>
    <w:rsid w:val="009467F2"/>
    <w:rsid w:val="00947039"/>
    <w:rsid w:val="0095334C"/>
    <w:rsid w:val="0096151F"/>
    <w:rsid w:val="00965AA5"/>
    <w:rsid w:val="00965ABA"/>
    <w:rsid w:val="009677D3"/>
    <w:rsid w:val="0097397C"/>
    <w:rsid w:val="00975412"/>
    <w:rsid w:val="00980F24"/>
    <w:rsid w:val="0098300F"/>
    <w:rsid w:val="00990D27"/>
    <w:rsid w:val="009932A6"/>
    <w:rsid w:val="00993CB8"/>
    <w:rsid w:val="009A0BF5"/>
    <w:rsid w:val="009A2E4D"/>
    <w:rsid w:val="009A3F1F"/>
    <w:rsid w:val="009A4859"/>
    <w:rsid w:val="009B03DB"/>
    <w:rsid w:val="009B3655"/>
    <w:rsid w:val="009B58B0"/>
    <w:rsid w:val="009C13B7"/>
    <w:rsid w:val="009C542C"/>
    <w:rsid w:val="009D1B97"/>
    <w:rsid w:val="009D7CEA"/>
    <w:rsid w:val="009E0065"/>
    <w:rsid w:val="009E2C89"/>
    <w:rsid w:val="009E5931"/>
    <w:rsid w:val="009F10D9"/>
    <w:rsid w:val="009F48E4"/>
    <w:rsid w:val="009F5A9B"/>
    <w:rsid w:val="00A00451"/>
    <w:rsid w:val="00A10513"/>
    <w:rsid w:val="00A12A26"/>
    <w:rsid w:val="00A168EE"/>
    <w:rsid w:val="00A2076E"/>
    <w:rsid w:val="00A271D8"/>
    <w:rsid w:val="00A30144"/>
    <w:rsid w:val="00A32C2F"/>
    <w:rsid w:val="00A343A2"/>
    <w:rsid w:val="00A34EA1"/>
    <w:rsid w:val="00A41BA5"/>
    <w:rsid w:val="00A42DB2"/>
    <w:rsid w:val="00A44F3F"/>
    <w:rsid w:val="00A47C1C"/>
    <w:rsid w:val="00A5103B"/>
    <w:rsid w:val="00A80AC9"/>
    <w:rsid w:val="00A93CAC"/>
    <w:rsid w:val="00A94838"/>
    <w:rsid w:val="00A96DE5"/>
    <w:rsid w:val="00A9722D"/>
    <w:rsid w:val="00AA211C"/>
    <w:rsid w:val="00AA2A6C"/>
    <w:rsid w:val="00AA2E16"/>
    <w:rsid w:val="00AA3EE9"/>
    <w:rsid w:val="00AA5313"/>
    <w:rsid w:val="00AB2E3D"/>
    <w:rsid w:val="00AB3A7D"/>
    <w:rsid w:val="00AB3E7A"/>
    <w:rsid w:val="00AB3ED5"/>
    <w:rsid w:val="00AC4B81"/>
    <w:rsid w:val="00AD31C5"/>
    <w:rsid w:val="00AD7533"/>
    <w:rsid w:val="00AE0E7F"/>
    <w:rsid w:val="00AE1430"/>
    <w:rsid w:val="00AE2066"/>
    <w:rsid w:val="00AE3E03"/>
    <w:rsid w:val="00AE4E0D"/>
    <w:rsid w:val="00AF286C"/>
    <w:rsid w:val="00AF6E8B"/>
    <w:rsid w:val="00B023AF"/>
    <w:rsid w:val="00B02EB6"/>
    <w:rsid w:val="00B04582"/>
    <w:rsid w:val="00B0497A"/>
    <w:rsid w:val="00B210FB"/>
    <w:rsid w:val="00B22205"/>
    <w:rsid w:val="00B26539"/>
    <w:rsid w:val="00B2761B"/>
    <w:rsid w:val="00B30BEC"/>
    <w:rsid w:val="00B312B8"/>
    <w:rsid w:val="00B31C5B"/>
    <w:rsid w:val="00B402DF"/>
    <w:rsid w:val="00B40648"/>
    <w:rsid w:val="00B41580"/>
    <w:rsid w:val="00B52CAD"/>
    <w:rsid w:val="00B62FA5"/>
    <w:rsid w:val="00B655BA"/>
    <w:rsid w:val="00B66056"/>
    <w:rsid w:val="00B66489"/>
    <w:rsid w:val="00B731ED"/>
    <w:rsid w:val="00B7466E"/>
    <w:rsid w:val="00B8022A"/>
    <w:rsid w:val="00B8258C"/>
    <w:rsid w:val="00B8365D"/>
    <w:rsid w:val="00B83BDA"/>
    <w:rsid w:val="00B8404B"/>
    <w:rsid w:val="00B84C26"/>
    <w:rsid w:val="00B86B26"/>
    <w:rsid w:val="00B86C58"/>
    <w:rsid w:val="00B92678"/>
    <w:rsid w:val="00B9401D"/>
    <w:rsid w:val="00BA6697"/>
    <w:rsid w:val="00BB0613"/>
    <w:rsid w:val="00BB0E45"/>
    <w:rsid w:val="00BB0F12"/>
    <w:rsid w:val="00BB438A"/>
    <w:rsid w:val="00BB4CEE"/>
    <w:rsid w:val="00BC082E"/>
    <w:rsid w:val="00BC216B"/>
    <w:rsid w:val="00BD57D4"/>
    <w:rsid w:val="00BD7FB7"/>
    <w:rsid w:val="00BE5459"/>
    <w:rsid w:val="00BE76D3"/>
    <w:rsid w:val="00BF3F78"/>
    <w:rsid w:val="00BF477E"/>
    <w:rsid w:val="00BF4B70"/>
    <w:rsid w:val="00C00582"/>
    <w:rsid w:val="00C06422"/>
    <w:rsid w:val="00C12318"/>
    <w:rsid w:val="00C13933"/>
    <w:rsid w:val="00C144F5"/>
    <w:rsid w:val="00C14DA8"/>
    <w:rsid w:val="00C1561B"/>
    <w:rsid w:val="00C158C1"/>
    <w:rsid w:val="00C2586E"/>
    <w:rsid w:val="00C25A29"/>
    <w:rsid w:val="00C264AB"/>
    <w:rsid w:val="00C27E2A"/>
    <w:rsid w:val="00C32701"/>
    <w:rsid w:val="00C36F58"/>
    <w:rsid w:val="00C454D9"/>
    <w:rsid w:val="00C5297D"/>
    <w:rsid w:val="00C5711C"/>
    <w:rsid w:val="00C61BC8"/>
    <w:rsid w:val="00C65851"/>
    <w:rsid w:val="00C733A1"/>
    <w:rsid w:val="00C84B86"/>
    <w:rsid w:val="00C95126"/>
    <w:rsid w:val="00CA1F07"/>
    <w:rsid w:val="00CA3676"/>
    <w:rsid w:val="00CB3F85"/>
    <w:rsid w:val="00CB5B8D"/>
    <w:rsid w:val="00CC1F2C"/>
    <w:rsid w:val="00CC2E1D"/>
    <w:rsid w:val="00CC33EC"/>
    <w:rsid w:val="00CC42B2"/>
    <w:rsid w:val="00CD3AA8"/>
    <w:rsid w:val="00CD61BE"/>
    <w:rsid w:val="00CE1FB7"/>
    <w:rsid w:val="00CE6325"/>
    <w:rsid w:val="00CF50C0"/>
    <w:rsid w:val="00CF70BA"/>
    <w:rsid w:val="00D024D7"/>
    <w:rsid w:val="00D047A5"/>
    <w:rsid w:val="00D06084"/>
    <w:rsid w:val="00D06DDF"/>
    <w:rsid w:val="00D071CE"/>
    <w:rsid w:val="00D07CFC"/>
    <w:rsid w:val="00D11418"/>
    <w:rsid w:val="00D13F70"/>
    <w:rsid w:val="00D172A5"/>
    <w:rsid w:val="00D17FCB"/>
    <w:rsid w:val="00D21382"/>
    <w:rsid w:val="00D275C4"/>
    <w:rsid w:val="00D276F5"/>
    <w:rsid w:val="00D307D5"/>
    <w:rsid w:val="00D33580"/>
    <w:rsid w:val="00D40B4C"/>
    <w:rsid w:val="00D42B54"/>
    <w:rsid w:val="00D458D2"/>
    <w:rsid w:val="00D50953"/>
    <w:rsid w:val="00D52F6C"/>
    <w:rsid w:val="00D53E97"/>
    <w:rsid w:val="00D60DDC"/>
    <w:rsid w:val="00D70B79"/>
    <w:rsid w:val="00D73848"/>
    <w:rsid w:val="00D76343"/>
    <w:rsid w:val="00D76FBA"/>
    <w:rsid w:val="00D8645F"/>
    <w:rsid w:val="00D93FB9"/>
    <w:rsid w:val="00D93FE0"/>
    <w:rsid w:val="00D95EF6"/>
    <w:rsid w:val="00DA1807"/>
    <w:rsid w:val="00DA1E17"/>
    <w:rsid w:val="00DA3E75"/>
    <w:rsid w:val="00DA451B"/>
    <w:rsid w:val="00DB2342"/>
    <w:rsid w:val="00DB6F28"/>
    <w:rsid w:val="00DC0EB7"/>
    <w:rsid w:val="00DC10DF"/>
    <w:rsid w:val="00DD015D"/>
    <w:rsid w:val="00DD1EB9"/>
    <w:rsid w:val="00DD43A2"/>
    <w:rsid w:val="00DD7747"/>
    <w:rsid w:val="00DE16C6"/>
    <w:rsid w:val="00DE2D47"/>
    <w:rsid w:val="00DF4AD5"/>
    <w:rsid w:val="00DF67B4"/>
    <w:rsid w:val="00E02518"/>
    <w:rsid w:val="00E06DA1"/>
    <w:rsid w:val="00E11219"/>
    <w:rsid w:val="00E16F99"/>
    <w:rsid w:val="00E21B67"/>
    <w:rsid w:val="00E239EE"/>
    <w:rsid w:val="00E25AD4"/>
    <w:rsid w:val="00E260B3"/>
    <w:rsid w:val="00E30CD5"/>
    <w:rsid w:val="00E31C54"/>
    <w:rsid w:val="00E33A92"/>
    <w:rsid w:val="00E33B7F"/>
    <w:rsid w:val="00E3674A"/>
    <w:rsid w:val="00E36C11"/>
    <w:rsid w:val="00E4187E"/>
    <w:rsid w:val="00E4262F"/>
    <w:rsid w:val="00E443A6"/>
    <w:rsid w:val="00E508C0"/>
    <w:rsid w:val="00E5245A"/>
    <w:rsid w:val="00E641C8"/>
    <w:rsid w:val="00E66D78"/>
    <w:rsid w:val="00E705EF"/>
    <w:rsid w:val="00E721E3"/>
    <w:rsid w:val="00E756AE"/>
    <w:rsid w:val="00E77DA9"/>
    <w:rsid w:val="00E82691"/>
    <w:rsid w:val="00E8739A"/>
    <w:rsid w:val="00E909D7"/>
    <w:rsid w:val="00E916D0"/>
    <w:rsid w:val="00E92AA5"/>
    <w:rsid w:val="00E95328"/>
    <w:rsid w:val="00E95B2E"/>
    <w:rsid w:val="00E9696D"/>
    <w:rsid w:val="00E971B8"/>
    <w:rsid w:val="00E976E6"/>
    <w:rsid w:val="00EA379A"/>
    <w:rsid w:val="00EA7703"/>
    <w:rsid w:val="00EB1CF0"/>
    <w:rsid w:val="00EB1D9B"/>
    <w:rsid w:val="00EB43C0"/>
    <w:rsid w:val="00EB7828"/>
    <w:rsid w:val="00EC6533"/>
    <w:rsid w:val="00EC6569"/>
    <w:rsid w:val="00EC6F59"/>
    <w:rsid w:val="00ED203F"/>
    <w:rsid w:val="00ED605A"/>
    <w:rsid w:val="00EE1C37"/>
    <w:rsid w:val="00EE41EC"/>
    <w:rsid w:val="00EE7F52"/>
    <w:rsid w:val="00EF1EE7"/>
    <w:rsid w:val="00EF33C5"/>
    <w:rsid w:val="00EF428F"/>
    <w:rsid w:val="00F01FA1"/>
    <w:rsid w:val="00F15965"/>
    <w:rsid w:val="00F15ED2"/>
    <w:rsid w:val="00F20184"/>
    <w:rsid w:val="00F22769"/>
    <w:rsid w:val="00F24A3C"/>
    <w:rsid w:val="00F254F2"/>
    <w:rsid w:val="00F26FB6"/>
    <w:rsid w:val="00F30A5D"/>
    <w:rsid w:val="00F31155"/>
    <w:rsid w:val="00F341E0"/>
    <w:rsid w:val="00F365F8"/>
    <w:rsid w:val="00F36C71"/>
    <w:rsid w:val="00F36E8E"/>
    <w:rsid w:val="00F37486"/>
    <w:rsid w:val="00F45E6B"/>
    <w:rsid w:val="00F52186"/>
    <w:rsid w:val="00F56BE7"/>
    <w:rsid w:val="00F610D9"/>
    <w:rsid w:val="00F62D36"/>
    <w:rsid w:val="00F634CB"/>
    <w:rsid w:val="00F6686D"/>
    <w:rsid w:val="00F828BD"/>
    <w:rsid w:val="00F940B0"/>
    <w:rsid w:val="00FA1D45"/>
    <w:rsid w:val="00FA3610"/>
    <w:rsid w:val="00FA4673"/>
    <w:rsid w:val="00FA56A7"/>
    <w:rsid w:val="00FA62AA"/>
    <w:rsid w:val="00FB1C9E"/>
    <w:rsid w:val="00FB4FE6"/>
    <w:rsid w:val="00FB54A7"/>
    <w:rsid w:val="00FB5F3C"/>
    <w:rsid w:val="00FC0446"/>
    <w:rsid w:val="00FC130F"/>
    <w:rsid w:val="00FC1B13"/>
    <w:rsid w:val="00FC6898"/>
    <w:rsid w:val="00FD08E7"/>
    <w:rsid w:val="00FD4C6C"/>
    <w:rsid w:val="00FD7503"/>
    <w:rsid w:val="00FD7DCC"/>
    <w:rsid w:val="00FE2317"/>
    <w:rsid w:val="00FE33D0"/>
    <w:rsid w:val="00FE4C53"/>
    <w:rsid w:val="00FE4CE3"/>
    <w:rsid w:val="00FE6D89"/>
    <w:rsid w:val="00FF21FC"/>
    <w:rsid w:val="00FF5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DE339"/>
  <w15:docId w15:val="{73342E3C-9DB0-4D5B-AA10-035BE0F5B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0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F227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769"/>
    <w:rPr>
      <w:rFonts w:ascii="Tahoma" w:hAnsi="Tahoma" w:cs="Tahoma"/>
      <w:sz w:val="16"/>
      <w:szCs w:val="16"/>
    </w:rPr>
  </w:style>
  <w:style w:type="paragraph" w:styleId="ListParagraph">
    <w:name w:val="List Paragraph"/>
    <w:basedOn w:val="Normal"/>
    <w:uiPriority w:val="34"/>
    <w:qFormat/>
    <w:rsid w:val="005B1360"/>
    <w:pPr>
      <w:ind w:left="720"/>
      <w:contextualSpacing/>
    </w:pPr>
  </w:style>
  <w:style w:type="character" w:styleId="CommentReference">
    <w:name w:val="annotation reference"/>
    <w:basedOn w:val="DefaultParagraphFont"/>
    <w:uiPriority w:val="99"/>
    <w:semiHidden/>
    <w:unhideWhenUsed/>
    <w:rsid w:val="00834A75"/>
    <w:rPr>
      <w:sz w:val="16"/>
      <w:szCs w:val="16"/>
    </w:rPr>
  </w:style>
  <w:style w:type="paragraph" w:styleId="CommentText">
    <w:name w:val="annotation text"/>
    <w:basedOn w:val="Normal"/>
    <w:link w:val="CommentTextChar"/>
    <w:uiPriority w:val="99"/>
    <w:semiHidden/>
    <w:unhideWhenUsed/>
    <w:rsid w:val="00834A75"/>
    <w:pPr>
      <w:spacing w:line="240" w:lineRule="auto"/>
    </w:pPr>
    <w:rPr>
      <w:sz w:val="20"/>
      <w:szCs w:val="20"/>
    </w:rPr>
  </w:style>
  <w:style w:type="character" w:customStyle="1" w:styleId="CommentTextChar">
    <w:name w:val="Comment Text Char"/>
    <w:basedOn w:val="DefaultParagraphFont"/>
    <w:link w:val="CommentText"/>
    <w:uiPriority w:val="99"/>
    <w:semiHidden/>
    <w:rsid w:val="00834A75"/>
    <w:rPr>
      <w:sz w:val="20"/>
      <w:szCs w:val="20"/>
    </w:rPr>
  </w:style>
  <w:style w:type="paragraph" w:styleId="CommentSubject">
    <w:name w:val="annotation subject"/>
    <w:basedOn w:val="CommentText"/>
    <w:next w:val="CommentText"/>
    <w:link w:val="CommentSubjectChar"/>
    <w:uiPriority w:val="99"/>
    <w:semiHidden/>
    <w:unhideWhenUsed/>
    <w:rsid w:val="00834A75"/>
    <w:rPr>
      <w:b/>
      <w:bCs/>
    </w:rPr>
  </w:style>
  <w:style w:type="character" w:customStyle="1" w:styleId="CommentSubjectChar">
    <w:name w:val="Comment Subject Char"/>
    <w:basedOn w:val="CommentTextChar"/>
    <w:link w:val="CommentSubject"/>
    <w:uiPriority w:val="99"/>
    <w:semiHidden/>
    <w:rsid w:val="00834A75"/>
    <w:rPr>
      <w:b/>
      <w:bCs/>
      <w:sz w:val="20"/>
      <w:szCs w:val="20"/>
    </w:rPr>
  </w:style>
  <w:style w:type="paragraph" w:styleId="EndnoteText">
    <w:name w:val="endnote text"/>
    <w:basedOn w:val="Normal"/>
    <w:link w:val="EndnoteTextChar"/>
    <w:uiPriority w:val="99"/>
    <w:unhideWhenUsed/>
    <w:rsid w:val="009D1B97"/>
    <w:pPr>
      <w:spacing w:after="0" w:line="240" w:lineRule="auto"/>
    </w:pPr>
    <w:rPr>
      <w:sz w:val="20"/>
      <w:szCs w:val="20"/>
    </w:rPr>
  </w:style>
  <w:style w:type="character" w:customStyle="1" w:styleId="EndnoteTextChar">
    <w:name w:val="Endnote Text Char"/>
    <w:basedOn w:val="DefaultParagraphFont"/>
    <w:link w:val="EndnoteText"/>
    <w:uiPriority w:val="99"/>
    <w:rsid w:val="009D1B97"/>
    <w:rPr>
      <w:sz w:val="20"/>
      <w:szCs w:val="20"/>
    </w:rPr>
  </w:style>
  <w:style w:type="character" w:styleId="EndnoteReference">
    <w:name w:val="endnote reference"/>
    <w:basedOn w:val="DefaultParagraphFont"/>
    <w:uiPriority w:val="99"/>
    <w:semiHidden/>
    <w:unhideWhenUsed/>
    <w:rsid w:val="009D1B97"/>
    <w:rPr>
      <w:vertAlign w:val="superscript"/>
    </w:rPr>
  </w:style>
  <w:style w:type="paragraph" w:styleId="FootnoteText">
    <w:name w:val="footnote text"/>
    <w:basedOn w:val="Normal"/>
    <w:link w:val="FootnoteTextChar"/>
    <w:uiPriority w:val="99"/>
    <w:semiHidden/>
    <w:unhideWhenUsed/>
    <w:rsid w:val="009D1B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1B97"/>
    <w:rPr>
      <w:sz w:val="20"/>
      <w:szCs w:val="20"/>
    </w:rPr>
  </w:style>
  <w:style w:type="character" w:styleId="FootnoteReference">
    <w:name w:val="footnote reference"/>
    <w:basedOn w:val="DefaultParagraphFont"/>
    <w:uiPriority w:val="99"/>
    <w:semiHidden/>
    <w:unhideWhenUsed/>
    <w:rsid w:val="009D1B97"/>
    <w:rPr>
      <w:vertAlign w:val="superscript"/>
    </w:rPr>
  </w:style>
  <w:style w:type="character" w:styleId="Hyperlink">
    <w:name w:val="Hyperlink"/>
    <w:basedOn w:val="DefaultParagraphFont"/>
    <w:uiPriority w:val="99"/>
    <w:unhideWhenUsed/>
    <w:rsid w:val="002F2D9E"/>
    <w:rPr>
      <w:color w:val="0000FF" w:themeColor="hyperlink"/>
      <w:u w:val="single"/>
    </w:rPr>
  </w:style>
  <w:style w:type="character" w:styleId="FollowedHyperlink">
    <w:name w:val="FollowedHyperlink"/>
    <w:basedOn w:val="DefaultParagraphFont"/>
    <w:uiPriority w:val="99"/>
    <w:semiHidden/>
    <w:unhideWhenUsed/>
    <w:rsid w:val="00207C7B"/>
    <w:rPr>
      <w:color w:val="800080" w:themeColor="followedHyperlink"/>
      <w:u w:val="single"/>
    </w:rPr>
  </w:style>
  <w:style w:type="character" w:styleId="UnresolvedMention">
    <w:name w:val="Unresolved Mention"/>
    <w:basedOn w:val="DefaultParagraphFont"/>
    <w:uiPriority w:val="99"/>
    <w:semiHidden/>
    <w:unhideWhenUsed/>
    <w:rsid w:val="00DE2D47"/>
    <w:rPr>
      <w:color w:val="808080"/>
      <w:shd w:val="clear" w:color="auto" w:fill="E6E6E6"/>
    </w:rPr>
  </w:style>
  <w:style w:type="paragraph" w:styleId="Revision">
    <w:name w:val="Revision"/>
    <w:hidden/>
    <w:uiPriority w:val="99"/>
    <w:semiHidden/>
    <w:rsid w:val="00DC10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9182">
      <w:bodyDiv w:val="1"/>
      <w:marLeft w:val="0"/>
      <w:marRight w:val="0"/>
      <w:marTop w:val="0"/>
      <w:marBottom w:val="0"/>
      <w:divBdr>
        <w:top w:val="none" w:sz="0" w:space="0" w:color="auto"/>
        <w:left w:val="none" w:sz="0" w:space="0" w:color="auto"/>
        <w:bottom w:val="none" w:sz="0" w:space="0" w:color="auto"/>
        <w:right w:val="none" w:sz="0" w:space="0" w:color="auto"/>
      </w:divBdr>
    </w:div>
    <w:div w:id="624655641">
      <w:bodyDiv w:val="1"/>
      <w:marLeft w:val="0"/>
      <w:marRight w:val="0"/>
      <w:marTop w:val="0"/>
      <w:marBottom w:val="0"/>
      <w:divBdr>
        <w:top w:val="none" w:sz="0" w:space="0" w:color="auto"/>
        <w:left w:val="none" w:sz="0" w:space="0" w:color="auto"/>
        <w:bottom w:val="none" w:sz="0" w:space="0" w:color="auto"/>
        <w:right w:val="none" w:sz="0" w:space="0" w:color="auto"/>
      </w:divBdr>
    </w:div>
    <w:div w:id="627201500">
      <w:bodyDiv w:val="1"/>
      <w:marLeft w:val="0"/>
      <w:marRight w:val="0"/>
      <w:marTop w:val="0"/>
      <w:marBottom w:val="0"/>
      <w:divBdr>
        <w:top w:val="none" w:sz="0" w:space="0" w:color="auto"/>
        <w:left w:val="none" w:sz="0" w:space="0" w:color="auto"/>
        <w:bottom w:val="none" w:sz="0" w:space="0" w:color="auto"/>
        <w:right w:val="none" w:sz="0" w:space="0" w:color="auto"/>
      </w:divBdr>
    </w:div>
    <w:div w:id="830952223">
      <w:bodyDiv w:val="1"/>
      <w:marLeft w:val="0"/>
      <w:marRight w:val="0"/>
      <w:marTop w:val="0"/>
      <w:marBottom w:val="0"/>
      <w:divBdr>
        <w:top w:val="none" w:sz="0" w:space="0" w:color="auto"/>
        <w:left w:val="none" w:sz="0" w:space="0" w:color="auto"/>
        <w:bottom w:val="none" w:sz="0" w:space="0" w:color="auto"/>
        <w:right w:val="none" w:sz="0" w:space="0" w:color="auto"/>
      </w:divBdr>
    </w:div>
    <w:div w:id="1613394130">
      <w:bodyDiv w:val="1"/>
      <w:marLeft w:val="0"/>
      <w:marRight w:val="0"/>
      <w:marTop w:val="0"/>
      <w:marBottom w:val="0"/>
      <w:divBdr>
        <w:top w:val="none" w:sz="0" w:space="0" w:color="auto"/>
        <w:left w:val="none" w:sz="0" w:space="0" w:color="auto"/>
        <w:bottom w:val="none" w:sz="0" w:space="0" w:color="auto"/>
        <w:right w:val="none" w:sz="0" w:space="0" w:color="auto"/>
      </w:divBdr>
    </w:div>
    <w:div w:id="1893423593">
      <w:bodyDiv w:val="1"/>
      <w:marLeft w:val="0"/>
      <w:marRight w:val="0"/>
      <w:marTop w:val="0"/>
      <w:marBottom w:val="0"/>
      <w:divBdr>
        <w:top w:val="none" w:sz="0" w:space="0" w:color="auto"/>
        <w:left w:val="none" w:sz="0" w:space="0" w:color="auto"/>
        <w:bottom w:val="none" w:sz="0" w:space="0" w:color="auto"/>
        <w:right w:val="none" w:sz="0" w:space="0" w:color="auto"/>
      </w:divBdr>
    </w:div>
    <w:div w:id="202574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rMay-qyRl_I76SBNnGYF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www.audible.com/pd/Science-Technology/Neurosis-and-Human-Growth-Audiobook" TargetMode="External"/><Relationship Id="rId2" Type="http://schemas.openxmlformats.org/officeDocument/2006/relationships/hyperlink" Target="http://www.rogercallahan.com/learn-to-tap.php" TargetMode="External"/><Relationship Id="rId1" Type="http://schemas.openxmlformats.org/officeDocument/2006/relationships/hyperlink" Target="https://youtu.be/FmY6848ZQe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EEDA0-695E-4D0C-B250-6D0F956EC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699</TotalTime>
  <Pages>7</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6</cp:revision>
  <cp:lastPrinted>2025-05-05T15:13:00Z</cp:lastPrinted>
  <dcterms:created xsi:type="dcterms:W3CDTF">2024-05-24T16:43:00Z</dcterms:created>
  <dcterms:modified xsi:type="dcterms:W3CDTF">2025-05-07T01:01:00Z</dcterms:modified>
</cp:coreProperties>
</file>