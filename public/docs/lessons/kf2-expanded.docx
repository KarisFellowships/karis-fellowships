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1DA36" w14:textId="58B23DE4" w:rsidR="00AB3A7D" w:rsidRPr="00C623F4" w:rsidRDefault="00285B9A" w:rsidP="00214CA1">
      <w:pPr>
        <w:pStyle w:val="Title"/>
        <w:jc w:val="both"/>
        <w:rPr>
          <w:color w:val="002060"/>
        </w:rPr>
      </w:pPr>
      <w:r w:rsidRPr="00C623F4">
        <w:rPr>
          <w:color w:val="002060"/>
        </w:rPr>
        <w:t>KF</w:t>
      </w:r>
      <w:r w:rsidR="00AB3CF6" w:rsidRPr="00C623F4">
        <w:rPr>
          <w:color w:val="002060"/>
        </w:rPr>
        <w:t>2</w:t>
      </w:r>
      <w:r w:rsidR="00D13F70" w:rsidRPr="00C623F4">
        <w:rPr>
          <w:color w:val="002060"/>
        </w:rPr>
        <w:t xml:space="preserve"> </w:t>
      </w:r>
      <w:r w:rsidR="00BE2612" w:rsidRPr="00C623F4">
        <w:rPr>
          <w:color w:val="002060"/>
        </w:rPr>
        <w:t>Expanded</w:t>
      </w:r>
      <w:r w:rsidR="00863266" w:rsidRPr="00C623F4">
        <w:rPr>
          <w:color w:val="002060"/>
        </w:rPr>
        <w:t xml:space="preserve"> Version of </w:t>
      </w:r>
      <w:r w:rsidRPr="00C623F4">
        <w:rPr>
          <w:color w:val="002060"/>
        </w:rPr>
        <w:t>Teachings</w:t>
      </w:r>
    </w:p>
    <w:p w14:paraId="73B1A136" w14:textId="77777777" w:rsidR="00285B9A" w:rsidRPr="00C623F4" w:rsidRDefault="00285B9A" w:rsidP="00593821">
      <w:pPr>
        <w:spacing w:after="0" w:line="240" w:lineRule="auto"/>
        <w:jc w:val="both"/>
      </w:pPr>
      <w:r w:rsidRPr="00C623F4">
        <w:t>Karis is an invitation to a relationship based on mutual generosity.</w:t>
      </w:r>
    </w:p>
    <w:p w14:paraId="00827A4D" w14:textId="77777777" w:rsidR="00143454" w:rsidRPr="00C623F4" w:rsidRDefault="00143454" w:rsidP="00593821">
      <w:pPr>
        <w:spacing w:after="0" w:line="240" w:lineRule="auto"/>
        <w:jc w:val="both"/>
      </w:pPr>
    </w:p>
    <w:p w14:paraId="289A7BD2" w14:textId="20C4B740" w:rsidR="00285B9A" w:rsidRPr="00C623F4" w:rsidRDefault="00927F58" w:rsidP="00593821">
      <w:pPr>
        <w:spacing w:after="0" w:line="240" w:lineRule="auto"/>
        <w:jc w:val="both"/>
      </w:pPr>
      <w:r w:rsidRPr="00C623F4">
        <w:t>“</w:t>
      </w:r>
      <w:r w:rsidR="00285B9A" w:rsidRPr="00C623F4">
        <w:t>Search me, O God, and know my heart. Try me and know my anxious thoughts. See if there is any</w:t>
      </w:r>
      <w:r w:rsidR="003B06B9" w:rsidRPr="00C623F4">
        <w:t xml:space="preserve"> way in me that causes pain</w:t>
      </w:r>
      <w:r w:rsidR="00285B9A" w:rsidRPr="00C623F4">
        <w:t>, and lead me in</w:t>
      </w:r>
      <w:r w:rsidR="005B7363" w:rsidRPr="00C623F4">
        <w:t xml:space="preserve"> the</w:t>
      </w:r>
      <w:r w:rsidR="00285B9A" w:rsidRPr="00C623F4">
        <w:t xml:space="preserve"> </w:t>
      </w:r>
      <w:r w:rsidR="009F5DC7" w:rsidRPr="00C623F4">
        <w:t>ways of eternity</w:t>
      </w:r>
      <w:r w:rsidR="00285B9A" w:rsidRPr="00C623F4">
        <w:t>.</w:t>
      </w:r>
      <w:r w:rsidRPr="00C623F4">
        <w:t>”</w:t>
      </w:r>
      <w:r w:rsidR="00285B9A" w:rsidRPr="00C623F4">
        <w:rPr>
          <w:i/>
        </w:rPr>
        <w:t xml:space="preserve"> </w:t>
      </w:r>
      <w:r w:rsidR="00285B9A" w:rsidRPr="00C623F4">
        <w:t>(Psalm 139:23</w:t>
      </w:r>
      <w:r w:rsidR="009141A8" w:rsidRPr="00C623F4">
        <w:t>–</w:t>
      </w:r>
      <w:r w:rsidR="00285B9A" w:rsidRPr="00C623F4">
        <w:t>24)</w:t>
      </w:r>
    </w:p>
    <w:p w14:paraId="498CE255" w14:textId="77777777" w:rsidR="00143454" w:rsidRPr="00C623F4" w:rsidRDefault="00143454" w:rsidP="00593821">
      <w:pPr>
        <w:spacing w:after="0" w:line="240" w:lineRule="auto"/>
        <w:jc w:val="both"/>
      </w:pPr>
    </w:p>
    <w:p w14:paraId="3CD3C151" w14:textId="0FC77517" w:rsidR="00285B9A" w:rsidRPr="00C623F4" w:rsidRDefault="0040389E" w:rsidP="00593821">
      <w:pPr>
        <w:spacing w:after="0" w:line="240" w:lineRule="auto"/>
        <w:jc w:val="both"/>
        <w:rPr>
          <w:b/>
        </w:rPr>
      </w:pPr>
      <w:r w:rsidRPr="00C623F4">
        <w:rPr>
          <w:b/>
        </w:rPr>
        <w:t>0:01</w:t>
      </w:r>
      <w:r w:rsidR="0095308B" w:rsidRPr="00C623F4">
        <w:rPr>
          <w:b/>
        </w:rPr>
        <w:tab/>
      </w:r>
      <w:r w:rsidR="00285B9A" w:rsidRPr="00C623F4">
        <w:rPr>
          <w:b/>
        </w:rPr>
        <w:t>OPENING</w:t>
      </w:r>
    </w:p>
    <w:p w14:paraId="22AC07E9" w14:textId="77777777" w:rsidR="00143454" w:rsidRPr="00C623F4" w:rsidRDefault="00143454" w:rsidP="00593821">
      <w:pPr>
        <w:spacing w:after="0" w:line="240" w:lineRule="auto"/>
        <w:jc w:val="both"/>
        <w:rPr>
          <w:b/>
        </w:rPr>
      </w:pPr>
    </w:p>
    <w:p w14:paraId="3CB8340F" w14:textId="5DF09AB6" w:rsidR="00285B9A" w:rsidRPr="00C623F4" w:rsidRDefault="0040389E" w:rsidP="00593821">
      <w:pPr>
        <w:spacing w:after="0" w:line="240" w:lineRule="auto"/>
        <w:jc w:val="both"/>
        <w:rPr>
          <w:b/>
        </w:rPr>
      </w:pPr>
      <w:r w:rsidRPr="00C623F4">
        <w:rPr>
          <w:b/>
        </w:rPr>
        <w:t>0:02</w:t>
      </w:r>
      <w:r w:rsidR="00285B9A" w:rsidRPr="00C623F4">
        <w:rPr>
          <w:b/>
        </w:rPr>
        <w:tab/>
        <w:t>PRESENTING</w:t>
      </w:r>
    </w:p>
    <w:p w14:paraId="01B2090E" w14:textId="77777777" w:rsidR="00143454" w:rsidRPr="00C623F4" w:rsidRDefault="00143454" w:rsidP="00593821">
      <w:pPr>
        <w:spacing w:after="0" w:line="240" w:lineRule="auto"/>
        <w:jc w:val="both"/>
        <w:rPr>
          <w:b/>
        </w:rPr>
      </w:pPr>
    </w:p>
    <w:p w14:paraId="26121D41" w14:textId="77777777" w:rsidR="00285B9A" w:rsidRPr="00C623F4" w:rsidRDefault="00143454" w:rsidP="00593821">
      <w:pPr>
        <w:spacing w:after="0" w:line="240" w:lineRule="auto"/>
        <w:jc w:val="both"/>
        <w:rPr>
          <w:b/>
        </w:rPr>
      </w:pPr>
      <w:r w:rsidRPr="00C623F4">
        <w:rPr>
          <w:b/>
        </w:rPr>
        <w:t>0:06</w:t>
      </w:r>
      <w:r w:rsidR="00BE2612" w:rsidRPr="00C623F4">
        <w:rPr>
          <w:b/>
        </w:rPr>
        <w:tab/>
        <w:t>KARIS CIRCULATION</w:t>
      </w:r>
    </w:p>
    <w:p w14:paraId="1FF8FED0" w14:textId="77777777" w:rsidR="00143454" w:rsidRPr="00C623F4" w:rsidRDefault="00143454" w:rsidP="00593821">
      <w:pPr>
        <w:spacing w:after="0" w:line="240" w:lineRule="auto"/>
        <w:jc w:val="both"/>
        <w:rPr>
          <w:b/>
        </w:rPr>
      </w:pPr>
    </w:p>
    <w:p w14:paraId="2E5444E2" w14:textId="07049CA7" w:rsidR="00285B9A" w:rsidRPr="00C623F4" w:rsidRDefault="00143454" w:rsidP="00593821">
      <w:pPr>
        <w:tabs>
          <w:tab w:val="left" w:pos="720"/>
          <w:tab w:val="left" w:pos="1440"/>
          <w:tab w:val="left" w:pos="2160"/>
          <w:tab w:val="left" w:pos="2880"/>
          <w:tab w:val="left" w:pos="3690"/>
          <w:tab w:val="left" w:pos="4155"/>
        </w:tabs>
        <w:spacing w:after="0" w:line="240" w:lineRule="auto"/>
        <w:jc w:val="both"/>
        <w:rPr>
          <w:b/>
        </w:rPr>
      </w:pPr>
      <w:r w:rsidRPr="00C623F4">
        <w:rPr>
          <w:b/>
        </w:rPr>
        <w:t>0:07</w:t>
      </w:r>
      <w:r w:rsidR="00285B9A" w:rsidRPr="00C623F4">
        <w:rPr>
          <w:b/>
        </w:rPr>
        <w:tab/>
        <w:t>GUIDELINES &amp; LIMITATIONS</w:t>
      </w:r>
    </w:p>
    <w:p w14:paraId="71E36B57" w14:textId="77777777" w:rsidR="00143454" w:rsidRPr="00C623F4" w:rsidRDefault="00143454" w:rsidP="00593821">
      <w:pPr>
        <w:spacing w:after="0" w:line="240" w:lineRule="auto"/>
        <w:jc w:val="both"/>
        <w:rPr>
          <w:b/>
        </w:rPr>
      </w:pPr>
    </w:p>
    <w:p w14:paraId="3C99CF42" w14:textId="2A572149" w:rsidR="00285B9A" w:rsidRPr="00C623F4" w:rsidRDefault="00143454" w:rsidP="00593821">
      <w:pPr>
        <w:spacing w:after="0" w:line="240" w:lineRule="auto"/>
        <w:jc w:val="both"/>
        <w:rPr>
          <w:b/>
        </w:rPr>
      </w:pPr>
      <w:r w:rsidRPr="00C623F4">
        <w:rPr>
          <w:b/>
        </w:rPr>
        <w:t>0:0</w:t>
      </w:r>
      <w:r w:rsidR="00285B9A" w:rsidRPr="00C623F4">
        <w:rPr>
          <w:b/>
        </w:rPr>
        <w:t>8</w:t>
      </w:r>
      <w:r w:rsidR="00285B9A" w:rsidRPr="00C623F4">
        <w:rPr>
          <w:b/>
        </w:rPr>
        <w:tab/>
        <w:t>MINDFULNESS &amp; MEDITATION TRAINING</w:t>
      </w:r>
    </w:p>
    <w:p w14:paraId="73B0EB1E" w14:textId="611EDA1E" w:rsidR="00143454" w:rsidRPr="00C623F4" w:rsidRDefault="00143454" w:rsidP="00593821">
      <w:pPr>
        <w:spacing w:after="0" w:line="240" w:lineRule="auto"/>
        <w:jc w:val="both"/>
      </w:pPr>
    </w:p>
    <w:p w14:paraId="6538DD6D" w14:textId="6FFB5102" w:rsidR="00143454" w:rsidRPr="00C623F4" w:rsidRDefault="00E46AA4" w:rsidP="00593821">
      <w:pPr>
        <w:spacing w:after="0" w:line="240" w:lineRule="auto"/>
        <w:jc w:val="both"/>
      </w:pPr>
      <w:r w:rsidRPr="00C623F4">
        <w:t>We hope that</w:t>
      </w:r>
      <w:r w:rsidR="003113F0" w:rsidRPr="00C623F4">
        <w:t xml:space="preserve"> </w:t>
      </w:r>
      <w:r w:rsidR="00366633" w:rsidRPr="00C623F4">
        <w:t xml:space="preserve">during your training </w:t>
      </w:r>
      <w:r w:rsidR="003113F0" w:rsidRPr="00C623F4">
        <w:t xml:space="preserve">you will develop a </w:t>
      </w:r>
      <w:r w:rsidR="00366633" w:rsidRPr="00C623F4">
        <w:t>daily or weekly</w:t>
      </w:r>
      <w:r w:rsidR="00D43D97" w:rsidRPr="00C623F4">
        <w:t xml:space="preserve"> </w:t>
      </w:r>
      <w:r w:rsidR="00366633" w:rsidRPr="00C623F4">
        <w:t>routine</w:t>
      </w:r>
      <w:r w:rsidR="003113F0" w:rsidRPr="00C623F4">
        <w:t xml:space="preserve"> that </w:t>
      </w:r>
      <w:r w:rsidR="00B6649D" w:rsidRPr="00C623F4">
        <w:t xml:space="preserve">includes a review of the week’s teaching and an exploration of the </w:t>
      </w:r>
      <w:r w:rsidR="003113F0" w:rsidRPr="00C623F4">
        <w:t>Karis Fellowships tools</w:t>
      </w:r>
      <w:r w:rsidR="00B6649D" w:rsidRPr="00C623F4">
        <w:t xml:space="preserve">. </w:t>
      </w:r>
      <w:r w:rsidR="00845F73" w:rsidRPr="00C623F4">
        <w:t xml:space="preserve">You can </w:t>
      </w:r>
      <w:r w:rsidR="006571CB" w:rsidRPr="00C623F4">
        <w:t xml:space="preserve">also </w:t>
      </w:r>
      <w:r w:rsidR="00845F73" w:rsidRPr="00C623F4">
        <w:t>further your training by reading the</w:t>
      </w:r>
      <w:r w:rsidR="00366633" w:rsidRPr="00C623F4">
        <w:t xml:space="preserve"> </w:t>
      </w:r>
      <w:r w:rsidR="00BE2612" w:rsidRPr="00C623F4">
        <w:rPr>
          <w:b/>
        </w:rPr>
        <w:t>Expanded</w:t>
      </w:r>
      <w:r w:rsidR="00366633" w:rsidRPr="00C623F4">
        <w:rPr>
          <w:b/>
        </w:rPr>
        <w:t xml:space="preserve"> Version</w:t>
      </w:r>
      <w:r w:rsidR="00366633" w:rsidRPr="00C623F4">
        <w:t xml:space="preserve"> </w:t>
      </w:r>
      <w:r w:rsidR="00D73071" w:rsidRPr="00C623F4">
        <w:t>or</w:t>
      </w:r>
      <w:r w:rsidR="00074E52" w:rsidRPr="00C623F4">
        <w:t xml:space="preserve"> </w:t>
      </w:r>
      <w:r w:rsidR="00845F73" w:rsidRPr="00C623F4">
        <w:t xml:space="preserve">by listening </w:t>
      </w:r>
      <w:r w:rsidR="008A050D" w:rsidRPr="00C623F4">
        <w:t>to the playback</w:t>
      </w:r>
      <w:r w:rsidR="00366633" w:rsidRPr="00C623F4">
        <w:t xml:space="preserve"> of this meeting</w:t>
      </w:r>
      <w:r w:rsidR="00815296" w:rsidRPr="00C623F4">
        <w:t>.</w:t>
      </w:r>
      <w:r w:rsidR="003113F0" w:rsidRPr="00C623F4">
        <w:t xml:space="preserve"> </w:t>
      </w:r>
    </w:p>
    <w:p w14:paraId="51937E6E" w14:textId="426B1F15" w:rsidR="00143454" w:rsidRPr="00C623F4" w:rsidRDefault="00143454" w:rsidP="00593821">
      <w:pPr>
        <w:spacing w:after="0" w:line="240" w:lineRule="auto"/>
        <w:jc w:val="both"/>
      </w:pPr>
    </w:p>
    <w:p w14:paraId="22662804" w14:textId="20E4149F" w:rsidR="00E5317B" w:rsidRPr="00C623F4" w:rsidRDefault="002732AF" w:rsidP="00F960D9">
      <w:pPr>
        <w:spacing w:after="0" w:line="240" w:lineRule="auto"/>
        <w:jc w:val="both"/>
      </w:pPr>
      <w:r w:rsidRPr="00C623F4">
        <w:t>Habits are mindfully cultivated, or they are mindlessly accumulated. In KF, we begin the challenging work of cultivating new habits of personal development, and on that journey, we discover ways to make the work easier.</w:t>
      </w:r>
      <w:bookmarkStart w:id="0" w:name="_Hlk34030130"/>
      <w:r w:rsidR="00E5317B" w:rsidRPr="00C623F4">
        <w:t xml:space="preserve"> </w:t>
      </w:r>
      <w:bookmarkEnd w:id="0"/>
      <w:r w:rsidR="00E5317B" w:rsidRPr="00C623F4">
        <w:t xml:space="preserve">You can take a free course for developing new habits at </w:t>
      </w:r>
      <w:hyperlink r:id="rId8" w:history="1">
        <w:r w:rsidR="00E5317B" w:rsidRPr="00C623F4">
          <w:rPr>
            <w:rStyle w:val="Hyperlink"/>
          </w:rPr>
          <w:t>tinyhabits.com</w:t>
        </w:r>
      </w:hyperlink>
      <w:r w:rsidR="00E5317B" w:rsidRPr="00C623F4">
        <w:rPr>
          <w:i/>
        </w:rPr>
        <w:t xml:space="preserve">. </w:t>
      </w:r>
    </w:p>
    <w:p w14:paraId="181A3D4A" w14:textId="77777777" w:rsidR="00F960D9" w:rsidRPr="00C623F4" w:rsidRDefault="00F960D9" w:rsidP="00F960D9">
      <w:pPr>
        <w:spacing w:after="0" w:line="240" w:lineRule="auto"/>
        <w:jc w:val="both"/>
      </w:pPr>
    </w:p>
    <w:p w14:paraId="304F2603" w14:textId="41AE003F" w:rsidR="00D43D97" w:rsidRPr="00C623F4" w:rsidRDefault="00143454" w:rsidP="00593821">
      <w:pPr>
        <w:spacing w:after="0" w:line="240" w:lineRule="auto"/>
        <w:jc w:val="both"/>
      </w:pPr>
      <w:r w:rsidRPr="00C623F4">
        <w:t xml:space="preserve">Karis Fellowships </w:t>
      </w:r>
      <w:r w:rsidR="00B11C8C" w:rsidRPr="00C623F4">
        <w:t>supports members who are in</w:t>
      </w:r>
      <w:r w:rsidRPr="00C623F4">
        <w:t xml:space="preserve"> training, but it</w:t>
      </w:r>
      <w:r w:rsidR="007C550F" w:rsidRPr="00C623F4">
        <w:t xml:space="preserve"> </w:t>
      </w:r>
      <w:r w:rsidR="00B11C8C" w:rsidRPr="00C623F4">
        <w:t>offers</w:t>
      </w:r>
      <w:r w:rsidR="007C550F" w:rsidRPr="00C623F4">
        <w:t xml:space="preserve"> more than </w:t>
      </w:r>
      <w:r w:rsidR="00F76E56" w:rsidRPr="00C623F4">
        <w:t xml:space="preserve">an </w:t>
      </w:r>
      <w:r w:rsidR="003E539B" w:rsidRPr="00C623F4">
        <w:t>education</w:t>
      </w:r>
      <w:r w:rsidR="007C550F" w:rsidRPr="00C623F4">
        <w:t xml:space="preserve"> and</w:t>
      </w:r>
      <w:r w:rsidR="00B11C8C" w:rsidRPr="00C623F4">
        <w:t xml:space="preserve"> a time of</w:t>
      </w:r>
      <w:r w:rsidR="007C550F" w:rsidRPr="00C623F4">
        <w:t xml:space="preserve"> sharing</w:t>
      </w:r>
      <w:r w:rsidR="003E539B" w:rsidRPr="00C623F4">
        <w:t xml:space="preserve">. </w:t>
      </w:r>
      <w:r w:rsidR="00D43D97" w:rsidRPr="00C623F4">
        <w:t>We anticipate gradual improvement in surprising areas</w:t>
      </w:r>
      <w:r w:rsidR="003113F0" w:rsidRPr="00C623F4">
        <w:t xml:space="preserve"> as you </w:t>
      </w:r>
      <w:r w:rsidR="006C54B5" w:rsidRPr="00C623F4">
        <w:t xml:space="preserve">regularly </w:t>
      </w:r>
      <w:r w:rsidR="003113F0" w:rsidRPr="00C623F4">
        <w:t xml:space="preserve">attend the meetings. </w:t>
      </w:r>
      <w:r w:rsidR="00110207" w:rsidRPr="00C623F4">
        <w:t>Mindfulness and meditation</w:t>
      </w:r>
      <w:r w:rsidR="00D43D97" w:rsidRPr="00C623F4">
        <w:t xml:space="preserve"> are foundation</w:t>
      </w:r>
      <w:r w:rsidR="00176011" w:rsidRPr="00C623F4">
        <w:t>al</w:t>
      </w:r>
      <w:r w:rsidR="00D43D97" w:rsidRPr="00C623F4">
        <w:t xml:space="preserve"> skills for change</w:t>
      </w:r>
      <w:r w:rsidR="003E539B" w:rsidRPr="00C623F4">
        <w:t xml:space="preserve">. </w:t>
      </w:r>
      <w:r w:rsidR="00110207" w:rsidRPr="00C623F4">
        <w:t xml:space="preserve">Mindfulness </w:t>
      </w:r>
      <w:r w:rsidR="00BA3F26" w:rsidRPr="00C623F4">
        <w:t>trains us to be</w:t>
      </w:r>
      <w:r w:rsidR="00110207" w:rsidRPr="00C623F4">
        <w:t xml:space="preserve"> </w:t>
      </w:r>
      <w:r w:rsidR="008A050D" w:rsidRPr="00C623F4">
        <w:t>aw</w:t>
      </w:r>
      <w:r w:rsidR="00110207" w:rsidRPr="00C623F4">
        <w:t>are of ourselves</w:t>
      </w:r>
      <w:r w:rsidR="003E539B" w:rsidRPr="00C623F4">
        <w:t xml:space="preserve"> in the present moment</w:t>
      </w:r>
      <w:r w:rsidR="00BA3F26" w:rsidRPr="00C623F4">
        <w:t xml:space="preserve">. </w:t>
      </w:r>
      <w:r w:rsidR="00812CA3" w:rsidRPr="00C623F4">
        <w:t>M</w:t>
      </w:r>
      <w:r w:rsidR="00BA3F26" w:rsidRPr="00C623F4">
        <w:t xml:space="preserve">editation </w:t>
      </w:r>
      <w:r w:rsidR="00812CA3" w:rsidRPr="00C623F4">
        <w:t>teaches us</w:t>
      </w:r>
      <w:r w:rsidR="00BA3F26" w:rsidRPr="00C623F4">
        <w:t xml:space="preserve"> to </w:t>
      </w:r>
      <w:r w:rsidR="00BB4B1B" w:rsidRPr="00C623F4">
        <w:t xml:space="preserve">rest in stillness and </w:t>
      </w:r>
      <w:r w:rsidR="00BA3F26" w:rsidRPr="00C623F4">
        <w:t xml:space="preserve">connect </w:t>
      </w:r>
      <w:r w:rsidR="00BB4B1B" w:rsidRPr="00C623F4">
        <w:t>with God</w:t>
      </w:r>
      <w:r w:rsidR="003E539B" w:rsidRPr="00C623F4">
        <w:t xml:space="preserve">. </w:t>
      </w:r>
      <w:r w:rsidR="00451E9A" w:rsidRPr="00C623F4">
        <w:t>None of this</w:t>
      </w:r>
      <w:r w:rsidR="008A050D" w:rsidRPr="00C623F4">
        <w:t xml:space="preserve"> is easy for anyone</w:t>
      </w:r>
      <w:r w:rsidR="003E539B" w:rsidRPr="00C623F4">
        <w:t xml:space="preserve">. </w:t>
      </w:r>
      <w:r w:rsidRPr="00C623F4">
        <w:t>Our minds are like young</w:t>
      </w:r>
      <w:r w:rsidR="008A050D" w:rsidRPr="00C623F4">
        <w:t xml:space="preserve"> puppies that need to be trained</w:t>
      </w:r>
      <w:r w:rsidR="006C54B5" w:rsidRPr="00C623F4">
        <w:t>,</w:t>
      </w:r>
      <w:r w:rsidR="008A050D" w:rsidRPr="00C623F4">
        <w:t xml:space="preserve"> </w:t>
      </w:r>
      <w:r w:rsidR="00680DF9" w:rsidRPr="00C623F4">
        <w:t xml:space="preserve">first </w:t>
      </w:r>
      <w:r w:rsidR="008A050D" w:rsidRPr="00C623F4">
        <w:t>to</w:t>
      </w:r>
      <w:r w:rsidR="003E539B" w:rsidRPr="00C623F4">
        <w:t xml:space="preserve"> </w:t>
      </w:r>
      <w:r w:rsidR="008A050D" w:rsidRPr="00C623F4">
        <w:t>pay attention and</w:t>
      </w:r>
      <w:r w:rsidR="003E539B" w:rsidRPr="00C623F4">
        <w:t xml:space="preserve"> then</w:t>
      </w:r>
      <w:r w:rsidR="008A050D" w:rsidRPr="00C623F4">
        <w:t xml:space="preserve"> </w:t>
      </w:r>
      <w:r w:rsidR="00801FB1" w:rsidRPr="00C623F4">
        <w:t xml:space="preserve">to </w:t>
      </w:r>
      <w:r w:rsidR="003E539B" w:rsidRPr="00C623F4">
        <w:t xml:space="preserve">respond to commands. </w:t>
      </w:r>
      <w:r w:rsidR="008A050D" w:rsidRPr="00C623F4">
        <w:t xml:space="preserve">I wish that our minds were eager for training </w:t>
      </w:r>
      <w:r w:rsidR="004C1AE0" w:rsidRPr="00C623F4">
        <w:t>like</w:t>
      </w:r>
      <w:r w:rsidR="00631DA0" w:rsidRPr="00C623F4">
        <w:t xml:space="preserve"> </w:t>
      </w:r>
      <w:r w:rsidR="00EB4FA5" w:rsidRPr="00C623F4">
        <w:t xml:space="preserve">the minds </w:t>
      </w:r>
      <w:r w:rsidR="00631DA0" w:rsidRPr="00C623F4">
        <w:t>of</w:t>
      </w:r>
      <w:r w:rsidR="008A050D" w:rsidRPr="00C623F4">
        <w:t xml:space="preserve"> joyful little puppies a</w:t>
      </w:r>
      <w:r w:rsidR="003E539B" w:rsidRPr="00C623F4">
        <w:t>nd children, but</w:t>
      </w:r>
      <w:r w:rsidR="00D90E49" w:rsidRPr="00C623F4">
        <w:t xml:space="preserve"> unfortunately, we</w:t>
      </w:r>
      <w:r w:rsidR="00AF130C" w:rsidRPr="00C623F4">
        <w:t>,</w:t>
      </w:r>
      <w:r w:rsidR="00D90E49" w:rsidRPr="00C623F4">
        <w:t xml:space="preserve"> in our Idol Selves</w:t>
      </w:r>
      <w:r w:rsidR="00AF130C" w:rsidRPr="00C623F4">
        <w:t>,</w:t>
      </w:r>
      <w:r w:rsidR="009603EF" w:rsidRPr="00C623F4">
        <w:t xml:space="preserve"> have learned to</w:t>
      </w:r>
      <w:r w:rsidR="008A050D" w:rsidRPr="00C623F4">
        <w:t xml:space="preserve"> </w:t>
      </w:r>
      <w:r w:rsidR="00BA3F26" w:rsidRPr="00C623F4">
        <w:t xml:space="preserve">cling to old patterns and </w:t>
      </w:r>
      <w:r w:rsidR="008A050D" w:rsidRPr="00C623F4">
        <w:t>actively resist new train</w:t>
      </w:r>
      <w:r w:rsidR="003E539B" w:rsidRPr="00C623F4">
        <w:t xml:space="preserve">ing. </w:t>
      </w:r>
      <w:r w:rsidR="00F76E56" w:rsidRPr="00C623F4">
        <w:t>So, you will need to carve out some</w:t>
      </w:r>
      <w:r w:rsidR="008A050D" w:rsidRPr="00C623F4">
        <w:t xml:space="preserve"> time</w:t>
      </w:r>
      <w:r w:rsidR="009603EF" w:rsidRPr="00C623F4">
        <w:t xml:space="preserve"> </w:t>
      </w:r>
      <w:r w:rsidR="00F76E56" w:rsidRPr="00C623F4">
        <w:t>and make a considerable</w:t>
      </w:r>
      <w:r w:rsidR="009603EF" w:rsidRPr="00C623F4">
        <w:t xml:space="preserve"> effort</w:t>
      </w:r>
      <w:r w:rsidR="003E539B" w:rsidRPr="00C623F4">
        <w:t xml:space="preserve"> to retrain </w:t>
      </w:r>
      <w:r w:rsidR="00F76E56" w:rsidRPr="00C623F4">
        <w:t>yourself</w:t>
      </w:r>
      <w:r w:rsidR="003E539B" w:rsidRPr="00C623F4">
        <w:t xml:space="preserve">. </w:t>
      </w:r>
      <w:r w:rsidR="00D43D97" w:rsidRPr="00C623F4">
        <w:t xml:space="preserve">I’d like to remind you that Karis Fellowships is only a guide and a support. </w:t>
      </w:r>
      <w:r w:rsidR="00125A10" w:rsidRPr="00C623F4">
        <w:t>It’s</w:t>
      </w:r>
      <w:r w:rsidR="00D43D97" w:rsidRPr="00C623F4">
        <w:t xml:space="preserve"> up </w:t>
      </w:r>
      <w:r w:rsidR="00564330" w:rsidRPr="00C623F4">
        <w:t>to you to change your life.</w:t>
      </w:r>
    </w:p>
    <w:p w14:paraId="28158844" w14:textId="77777777" w:rsidR="00AF130C" w:rsidRPr="00C623F4" w:rsidRDefault="00AF130C" w:rsidP="00593821">
      <w:pPr>
        <w:spacing w:after="0" w:line="240" w:lineRule="auto"/>
        <w:jc w:val="both"/>
      </w:pPr>
    </w:p>
    <w:p w14:paraId="1B699D36" w14:textId="1CB00752" w:rsidR="00366633" w:rsidRPr="00C623F4" w:rsidRDefault="008A050D" w:rsidP="00593821">
      <w:pPr>
        <w:spacing w:after="0" w:line="240" w:lineRule="auto"/>
        <w:jc w:val="both"/>
      </w:pPr>
      <w:r w:rsidRPr="00C623F4">
        <w:t>When we practice our new discipline</w:t>
      </w:r>
      <w:r w:rsidR="00A414B4" w:rsidRPr="00C623F4">
        <w:t>s</w:t>
      </w:r>
      <w:r w:rsidR="00680DF9" w:rsidRPr="00C623F4">
        <w:t>,</w:t>
      </w:r>
      <w:r w:rsidRPr="00C623F4">
        <w:t xml:space="preserve"> we are rewarded with growing stability</w:t>
      </w:r>
      <w:r w:rsidR="00D43D97" w:rsidRPr="00C623F4">
        <w:t xml:space="preserve"> and peace</w:t>
      </w:r>
      <w:r w:rsidR="003E539B" w:rsidRPr="00C623F4">
        <w:t xml:space="preserve">. </w:t>
      </w:r>
      <w:r w:rsidRPr="00C623F4">
        <w:t>Our goal is to stabilize our lives so that we can redirect our abundant</w:t>
      </w:r>
      <w:r w:rsidR="003E539B" w:rsidRPr="00C623F4">
        <w:t xml:space="preserve"> resources toward launching</w:t>
      </w:r>
      <w:r w:rsidRPr="00C623F4">
        <w:t xml:space="preserve"> our glorious potential in Christ. </w:t>
      </w:r>
    </w:p>
    <w:p w14:paraId="3DC0D78A" w14:textId="602C93B0" w:rsidR="00966732" w:rsidRPr="00C623F4" w:rsidRDefault="00966732" w:rsidP="00593821">
      <w:pPr>
        <w:spacing w:after="0" w:line="240" w:lineRule="auto"/>
        <w:jc w:val="both"/>
      </w:pPr>
    </w:p>
    <w:p w14:paraId="7211836B" w14:textId="57A59B29" w:rsidR="00C74AB5" w:rsidRPr="00C623F4" w:rsidRDefault="00801FB1" w:rsidP="00593821">
      <w:pPr>
        <w:spacing w:after="0" w:line="240" w:lineRule="auto"/>
        <w:jc w:val="both"/>
      </w:pPr>
      <w:r w:rsidRPr="00C623F4">
        <w:t>Let’s continue</w:t>
      </w:r>
      <w:r w:rsidR="00AB3CF6" w:rsidRPr="00C623F4">
        <w:t xml:space="preserve"> </w:t>
      </w:r>
      <w:r w:rsidR="007B1DB3" w:rsidRPr="00C623F4">
        <w:t>practicing</w:t>
      </w:r>
      <w:r w:rsidR="003E539B" w:rsidRPr="00C623F4">
        <w:t xml:space="preserve"> the </w:t>
      </w:r>
      <w:r w:rsidR="003E539B" w:rsidRPr="00C623F4">
        <w:rPr>
          <w:b/>
        </w:rPr>
        <w:t>3-Minute Breathing Space</w:t>
      </w:r>
      <w:r w:rsidR="003E539B" w:rsidRPr="00C623F4">
        <w:t>.</w:t>
      </w:r>
      <w:r w:rsidR="00B61692" w:rsidRPr="00C623F4">
        <w:rPr>
          <w:rStyle w:val="EndnoteReference"/>
        </w:rPr>
        <w:endnoteReference w:id="1"/>
      </w:r>
      <w:r w:rsidR="00831D16" w:rsidRPr="00C623F4">
        <w:t xml:space="preserve"> </w:t>
      </w:r>
      <w:r w:rsidR="00AB3CF6" w:rsidRPr="00C623F4">
        <w:t>Follow these instructions as I guide you.</w:t>
      </w:r>
    </w:p>
    <w:p w14:paraId="524A3D8C" w14:textId="0101C58F" w:rsidR="00401A04" w:rsidRPr="00C623F4" w:rsidRDefault="00401A04" w:rsidP="00593821">
      <w:pPr>
        <w:spacing w:after="0" w:line="240" w:lineRule="auto"/>
        <w:jc w:val="both"/>
      </w:pPr>
    </w:p>
    <w:p w14:paraId="77D28087" w14:textId="7E47CA11" w:rsidR="00AD654F" w:rsidRPr="00C623F4" w:rsidRDefault="00AD654F" w:rsidP="00593821">
      <w:pPr>
        <w:spacing w:after="0" w:line="240" w:lineRule="auto"/>
        <w:jc w:val="both"/>
      </w:pPr>
      <w:r w:rsidRPr="00C623F4">
        <w:t xml:space="preserve">We start with </w:t>
      </w:r>
      <w:r w:rsidRPr="00C623F4">
        <w:rPr>
          <w:b/>
        </w:rPr>
        <w:t>AWARENESS</w:t>
      </w:r>
      <w:r w:rsidR="00FF6491" w:rsidRPr="00C623F4">
        <w:t>.</w:t>
      </w:r>
    </w:p>
    <w:p w14:paraId="1C6AC9E2" w14:textId="4134F349" w:rsidR="00AD654F" w:rsidRPr="00C623F4" w:rsidRDefault="00AD654F" w:rsidP="00593821">
      <w:pPr>
        <w:spacing w:after="0" w:line="240" w:lineRule="auto"/>
        <w:jc w:val="both"/>
        <w:rPr>
          <w:i/>
        </w:rPr>
      </w:pPr>
      <w:r w:rsidRPr="00C623F4">
        <w:t xml:space="preserve">Sit upright and </w:t>
      </w:r>
      <w:r w:rsidR="00AE34C8" w:rsidRPr="00C623F4">
        <w:t>bring yourself into the present moment.</w:t>
      </w:r>
      <w:r w:rsidRPr="00C623F4">
        <w:t xml:space="preserve"> </w:t>
      </w:r>
      <w:r w:rsidR="00845F73" w:rsidRPr="00C623F4">
        <w:t xml:space="preserve">Try stretching </w:t>
      </w:r>
      <w:r w:rsidRPr="00C623F4">
        <w:t xml:space="preserve">the crown of </w:t>
      </w:r>
      <w:r w:rsidR="00845F73" w:rsidRPr="00C623F4">
        <w:t>your</w:t>
      </w:r>
      <w:r w:rsidRPr="00C623F4">
        <w:t xml:space="preserve"> head toward </w:t>
      </w:r>
      <w:r w:rsidR="00451E9A" w:rsidRPr="00C623F4">
        <w:t xml:space="preserve">the </w:t>
      </w:r>
      <w:r w:rsidRPr="00C623F4">
        <w:t>heaven</w:t>
      </w:r>
      <w:r w:rsidR="00451E9A" w:rsidRPr="00C623F4">
        <w:t>s</w:t>
      </w:r>
      <w:r w:rsidRPr="00C623F4">
        <w:t xml:space="preserve"> and </w:t>
      </w:r>
      <w:r w:rsidR="00845F73" w:rsidRPr="00C623F4">
        <w:t>your</w:t>
      </w:r>
      <w:r w:rsidRPr="00C623F4">
        <w:t xml:space="preserve"> tailbone toward the earth. If you are sitting in a chair</w:t>
      </w:r>
      <w:r w:rsidR="00EB4FA5" w:rsidRPr="00C623F4">
        <w:t>,</w:t>
      </w:r>
      <w:r w:rsidRPr="00C623F4">
        <w:t xml:space="preserve"> plant the entire soles of your feet on the floor. If possible, close your eyes. Then ask yourself: </w:t>
      </w:r>
      <w:r w:rsidRPr="00C623F4">
        <w:rPr>
          <w:i/>
        </w:rPr>
        <w:t>What is my experience right now</w:t>
      </w:r>
      <w:r w:rsidR="009319B9" w:rsidRPr="00C623F4">
        <w:rPr>
          <w:i/>
        </w:rPr>
        <w:t>—</w:t>
      </w:r>
      <w:r w:rsidR="00285F57" w:rsidRPr="00C623F4">
        <w:rPr>
          <w:i/>
        </w:rPr>
        <w:t>i</w:t>
      </w:r>
      <w:r w:rsidR="009319B9" w:rsidRPr="00C623F4">
        <w:rPr>
          <w:i/>
        </w:rPr>
        <w:t xml:space="preserve">n thoughts, </w:t>
      </w:r>
      <w:r w:rsidRPr="00C623F4">
        <w:rPr>
          <w:i/>
        </w:rPr>
        <w:lastRenderedPageBreak/>
        <w:t>in feelings</w:t>
      </w:r>
      <w:r w:rsidR="009319B9" w:rsidRPr="00C623F4">
        <w:rPr>
          <w:i/>
        </w:rPr>
        <w:t xml:space="preserve">, </w:t>
      </w:r>
      <w:r w:rsidR="00FF6F45" w:rsidRPr="00C623F4">
        <w:rPr>
          <w:i/>
        </w:rPr>
        <w:t xml:space="preserve">and </w:t>
      </w:r>
      <w:r w:rsidR="009319B9" w:rsidRPr="00C623F4">
        <w:rPr>
          <w:i/>
        </w:rPr>
        <w:t>i</w:t>
      </w:r>
      <w:r w:rsidRPr="00C623F4">
        <w:rPr>
          <w:i/>
        </w:rPr>
        <w:t xml:space="preserve">n my body’s sensations? </w:t>
      </w:r>
      <w:r w:rsidRPr="00C623F4">
        <w:t xml:space="preserve">Breathe and get to know yourself. </w:t>
      </w:r>
      <w:r w:rsidRPr="00C623F4">
        <w:rPr>
          <w:i/>
        </w:rPr>
        <w:t>(Pause)</w:t>
      </w:r>
      <w:r w:rsidRPr="00C623F4">
        <w:t xml:space="preserve"> </w:t>
      </w:r>
      <w:r w:rsidRPr="00C623F4">
        <w:rPr>
          <w:i/>
        </w:rPr>
        <w:t>What is my experience right now</w:t>
      </w:r>
      <w:r w:rsidR="009319B9" w:rsidRPr="00C623F4">
        <w:rPr>
          <w:i/>
        </w:rPr>
        <w:t>—</w:t>
      </w:r>
      <w:r w:rsidR="00285F57" w:rsidRPr="00C623F4">
        <w:rPr>
          <w:i/>
        </w:rPr>
        <w:t>i</w:t>
      </w:r>
      <w:r w:rsidRPr="00C623F4">
        <w:rPr>
          <w:i/>
        </w:rPr>
        <w:t>n thoughts</w:t>
      </w:r>
      <w:r w:rsidR="009319B9" w:rsidRPr="00C623F4">
        <w:rPr>
          <w:i/>
        </w:rPr>
        <w:t xml:space="preserve">, </w:t>
      </w:r>
      <w:r w:rsidRPr="00C623F4">
        <w:rPr>
          <w:i/>
        </w:rPr>
        <w:t>in feelings</w:t>
      </w:r>
      <w:r w:rsidR="009319B9" w:rsidRPr="00C623F4">
        <w:rPr>
          <w:i/>
        </w:rPr>
        <w:t xml:space="preserve">, </w:t>
      </w:r>
      <w:r w:rsidR="00FF6F45" w:rsidRPr="00C623F4">
        <w:rPr>
          <w:i/>
        </w:rPr>
        <w:t xml:space="preserve">and </w:t>
      </w:r>
      <w:r w:rsidR="009319B9" w:rsidRPr="00C623F4">
        <w:rPr>
          <w:i/>
        </w:rPr>
        <w:t>in</w:t>
      </w:r>
      <w:r w:rsidRPr="00C623F4">
        <w:rPr>
          <w:i/>
        </w:rPr>
        <w:t xml:space="preserve"> my body’s sensations? </w:t>
      </w:r>
      <w:r w:rsidRPr="00C623F4">
        <w:t xml:space="preserve">Observe and breathe. </w:t>
      </w:r>
      <w:r w:rsidRPr="00C623F4">
        <w:rPr>
          <w:i/>
        </w:rPr>
        <w:t xml:space="preserve">(Pause </w:t>
      </w:r>
      <w:r w:rsidR="007B1DB3" w:rsidRPr="00C623F4">
        <w:rPr>
          <w:i/>
        </w:rPr>
        <w:t xml:space="preserve">for </w:t>
      </w:r>
      <w:r w:rsidRPr="00C623F4">
        <w:rPr>
          <w:i/>
        </w:rPr>
        <w:t>30 seconds)</w:t>
      </w:r>
    </w:p>
    <w:p w14:paraId="38228966" w14:textId="77777777" w:rsidR="00BE2612" w:rsidRPr="00C623F4" w:rsidRDefault="00BE2612" w:rsidP="00593821">
      <w:pPr>
        <w:spacing w:after="0" w:line="240" w:lineRule="auto"/>
        <w:jc w:val="both"/>
      </w:pPr>
    </w:p>
    <w:p w14:paraId="1FFDD145" w14:textId="48B151FE" w:rsidR="00BE2612" w:rsidRPr="00C623F4" w:rsidRDefault="00BE2612" w:rsidP="00593821">
      <w:pPr>
        <w:spacing w:after="0" w:line="240" w:lineRule="auto"/>
        <w:jc w:val="both"/>
        <w:rPr>
          <w:i/>
        </w:rPr>
      </w:pPr>
      <w:r w:rsidRPr="00C623F4">
        <w:t>At this stage</w:t>
      </w:r>
      <w:r w:rsidR="00845F73" w:rsidRPr="00C623F4">
        <w:t>,</w:t>
      </w:r>
      <w:r w:rsidRPr="00C623F4">
        <w:t xml:space="preserve"> your mind might be bouncing all over the place like an active and easily distracted puppy. </w:t>
      </w:r>
      <w:r w:rsidR="00B8304A" w:rsidRPr="00C623F4">
        <w:t xml:space="preserve">Observe where </w:t>
      </w:r>
      <w:r w:rsidR="00845F73" w:rsidRPr="00C623F4">
        <w:t xml:space="preserve">your thoughts </w:t>
      </w:r>
      <w:r w:rsidR="007B1DB3" w:rsidRPr="00C623F4">
        <w:t>are going</w:t>
      </w:r>
      <w:r w:rsidR="00B8304A" w:rsidRPr="00C623F4">
        <w:t xml:space="preserve"> and then g</w:t>
      </w:r>
      <w:r w:rsidRPr="00C623F4">
        <w:t xml:space="preserve">ently draw </w:t>
      </w:r>
      <w:r w:rsidR="00845F73" w:rsidRPr="00C623F4">
        <w:t>them</w:t>
      </w:r>
      <w:r w:rsidRPr="00C623F4">
        <w:t xml:space="preserve"> back to </w:t>
      </w:r>
      <w:r w:rsidR="00F960D9" w:rsidRPr="00C623F4">
        <w:t>connect</w:t>
      </w:r>
      <w:r w:rsidR="00AF130C" w:rsidRPr="00C623F4">
        <w:t xml:space="preserve"> with</w:t>
      </w:r>
      <w:r w:rsidRPr="00C623F4">
        <w:t xml:space="preserve"> your </w:t>
      </w:r>
      <w:r w:rsidR="00ED3164" w:rsidRPr="00C623F4">
        <w:t>body and</w:t>
      </w:r>
      <w:r w:rsidR="00F87E94" w:rsidRPr="00C623F4">
        <w:t xml:space="preserve"> your</w:t>
      </w:r>
      <w:r w:rsidR="00ED3164" w:rsidRPr="00C623F4">
        <w:t xml:space="preserve"> breath</w:t>
      </w:r>
      <w:r w:rsidR="00FD046D" w:rsidRPr="00C623F4">
        <w:t>.</w:t>
      </w:r>
      <w:r w:rsidR="0027399D" w:rsidRPr="00C623F4" w:rsidDel="0027399D">
        <w:t xml:space="preserve"> </w:t>
      </w:r>
      <w:r w:rsidR="00EF4A7E" w:rsidRPr="00C623F4">
        <w:rPr>
          <w:i/>
        </w:rPr>
        <w:t>(Pause)</w:t>
      </w:r>
    </w:p>
    <w:p w14:paraId="6751F4EB" w14:textId="77777777" w:rsidR="00BE2612" w:rsidRPr="00C623F4" w:rsidRDefault="00BE2612" w:rsidP="00593821">
      <w:pPr>
        <w:spacing w:after="0" w:line="240" w:lineRule="auto"/>
        <w:jc w:val="both"/>
      </w:pPr>
    </w:p>
    <w:p w14:paraId="4E2DC5B2" w14:textId="478D7037" w:rsidR="00BE2612" w:rsidRPr="00C623F4" w:rsidRDefault="00A22B90" w:rsidP="00593821">
      <w:pPr>
        <w:spacing w:after="0" w:line="240" w:lineRule="auto"/>
        <w:jc w:val="both"/>
      </w:pPr>
      <w:r w:rsidRPr="00C623F4">
        <w:t>Let’s move to</w:t>
      </w:r>
      <w:r w:rsidRPr="00C623F4">
        <w:rPr>
          <w:b/>
        </w:rPr>
        <w:t xml:space="preserve"> </w:t>
      </w:r>
      <w:r w:rsidR="00BE2612" w:rsidRPr="00C623F4">
        <w:rPr>
          <w:b/>
        </w:rPr>
        <w:t>GATHERING</w:t>
      </w:r>
      <w:r w:rsidR="00FF6491" w:rsidRPr="00C623F4">
        <w:t>.</w:t>
      </w:r>
    </w:p>
    <w:p w14:paraId="4D060DD6" w14:textId="7EAD0133" w:rsidR="00BE2612" w:rsidRPr="00C623F4" w:rsidRDefault="00BE2612" w:rsidP="00593821">
      <w:pPr>
        <w:spacing w:after="0" w:line="240" w:lineRule="auto"/>
        <w:jc w:val="both"/>
      </w:pPr>
      <w:r w:rsidRPr="00C623F4">
        <w:t>Redirect your full attention to</w:t>
      </w:r>
      <w:r w:rsidR="00F87E94" w:rsidRPr="00C623F4">
        <w:t xml:space="preserve"> your</w:t>
      </w:r>
      <w:r w:rsidRPr="00C623F4">
        <w:t xml:space="preserve"> breathing</w:t>
      </w:r>
      <w:r w:rsidR="00E46AA4" w:rsidRPr="00C623F4">
        <w:t>—</w:t>
      </w:r>
      <w:r w:rsidR="007E2F0F" w:rsidRPr="00C623F4">
        <w:t xml:space="preserve">to </w:t>
      </w:r>
      <w:r w:rsidRPr="00C623F4">
        <w:t>each in-breath and to each out-breath as they follow one after the other. Your breath functions as an anchor to bring you into the present</w:t>
      </w:r>
      <w:r w:rsidR="007B1DB3" w:rsidRPr="00C623F4">
        <w:t xml:space="preserve"> moment</w:t>
      </w:r>
      <w:r w:rsidR="00761F9A" w:rsidRPr="00C623F4">
        <w:t>, to help</w:t>
      </w:r>
      <w:r w:rsidRPr="00C623F4">
        <w:t xml:space="preserve"> you find stillness</w:t>
      </w:r>
      <w:r w:rsidR="00E227A2" w:rsidRPr="00C623F4">
        <w:t>, and to tune your awareness</w:t>
      </w:r>
      <w:r w:rsidRPr="00C623F4">
        <w:t xml:space="preserve">. Observe your breathing for </w:t>
      </w:r>
      <w:r w:rsidR="003D3A00" w:rsidRPr="00C623F4">
        <w:t xml:space="preserve">thirty </w:t>
      </w:r>
      <w:r w:rsidRPr="00C623F4">
        <w:t xml:space="preserve">seconds. </w:t>
      </w:r>
      <w:r w:rsidRPr="00C623F4">
        <w:rPr>
          <w:i/>
        </w:rPr>
        <w:t xml:space="preserve">(Pause </w:t>
      </w:r>
      <w:r w:rsidR="007B1DB3" w:rsidRPr="00C623F4">
        <w:rPr>
          <w:i/>
        </w:rPr>
        <w:t xml:space="preserve">for </w:t>
      </w:r>
      <w:r w:rsidRPr="00C623F4">
        <w:rPr>
          <w:i/>
        </w:rPr>
        <w:t>30 seconds)</w:t>
      </w:r>
    </w:p>
    <w:p w14:paraId="7C4DB237" w14:textId="77777777" w:rsidR="00BE2612" w:rsidRPr="00C623F4" w:rsidRDefault="00BE2612" w:rsidP="00593821">
      <w:pPr>
        <w:spacing w:after="0" w:line="240" w:lineRule="auto"/>
        <w:jc w:val="both"/>
      </w:pPr>
    </w:p>
    <w:p w14:paraId="32821440" w14:textId="6E1DCF7D" w:rsidR="007E2F0F" w:rsidRPr="00C623F4" w:rsidRDefault="00BE2612" w:rsidP="00593821">
      <w:pPr>
        <w:spacing w:after="0" w:line="240" w:lineRule="auto"/>
        <w:jc w:val="both"/>
        <w:rPr>
          <w:i/>
        </w:rPr>
      </w:pPr>
      <w:r w:rsidRPr="00C623F4">
        <w:t xml:space="preserve">If </w:t>
      </w:r>
      <w:r w:rsidR="00FE1763" w:rsidRPr="00C623F4">
        <w:t xml:space="preserve">your </w:t>
      </w:r>
      <w:r w:rsidRPr="00C623F4">
        <w:t xml:space="preserve">mind is bouncy, you might produce </w:t>
      </w:r>
      <w:r w:rsidR="00F87E94" w:rsidRPr="00C623F4">
        <w:t xml:space="preserve">a </w:t>
      </w:r>
      <w:r w:rsidRPr="00C623F4">
        <w:t xml:space="preserve">sound </w:t>
      </w:r>
      <w:r w:rsidR="003367CA" w:rsidRPr="00C623F4">
        <w:t>as you breathe</w:t>
      </w:r>
      <w:r w:rsidRPr="00C623F4">
        <w:t xml:space="preserve"> to help you focus. </w:t>
      </w:r>
      <w:r w:rsidR="006571CB" w:rsidRPr="00C623F4">
        <w:t xml:space="preserve">Restrict </w:t>
      </w:r>
      <w:r w:rsidRPr="00C623F4">
        <w:t xml:space="preserve">the breath a little in your throat as it passes by. </w:t>
      </w:r>
      <w:r w:rsidR="0012349E" w:rsidRPr="00C623F4">
        <w:t>It'</w:t>
      </w:r>
      <w:r w:rsidR="000548B4" w:rsidRPr="00C623F4">
        <w:t xml:space="preserve">s </w:t>
      </w:r>
      <w:r w:rsidRPr="00C623F4">
        <w:t xml:space="preserve">like fogging a mirror. </w:t>
      </w:r>
      <w:r w:rsidR="00451E9A" w:rsidRPr="00C623F4">
        <w:t xml:space="preserve">Producing a sound </w:t>
      </w:r>
      <w:r w:rsidRPr="00C623F4">
        <w:t xml:space="preserve">might help </w:t>
      </w:r>
      <w:r w:rsidR="00451E9A" w:rsidRPr="00C623F4">
        <w:t>you focus on the</w:t>
      </w:r>
      <w:r w:rsidRPr="00C623F4">
        <w:t xml:space="preserve"> breath during any part of this practice. </w:t>
      </w:r>
      <w:r w:rsidRPr="00C623F4">
        <w:rPr>
          <w:i/>
        </w:rPr>
        <w:t>(Pause)</w:t>
      </w:r>
    </w:p>
    <w:p w14:paraId="484F6E63" w14:textId="77777777" w:rsidR="00E06827" w:rsidRPr="00C623F4" w:rsidRDefault="00E06827" w:rsidP="00593821">
      <w:pPr>
        <w:spacing w:after="0" w:line="240" w:lineRule="auto"/>
        <w:jc w:val="both"/>
      </w:pPr>
    </w:p>
    <w:p w14:paraId="5B870EF6" w14:textId="1E209FD7" w:rsidR="00BE2612" w:rsidRPr="00C623F4" w:rsidRDefault="00A22B90" w:rsidP="00593821">
      <w:pPr>
        <w:spacing w:after="0" w:line="240" w:lineRule="auto"/>
        <w:jc w:val="both"/>
      </w:pPr>
      <w:r w:rsidRPr="00C623F4">
        <w:t>Now</w:t>
      </w:r>
      <w:r w:rsidR="00B8304A" w:rsidRPr="00C623F4">
        <w:t xml:space="preserve"> we will</w:t>
      </w:r>
      <w:r w:rsidRPr="00C623F4">
        <w:t xml:space="preserve"> go </w:t>
      </w:r>
      <w:r w:rsidR="00BE2612" w:rsidRPr="00C623F4">
        <w:t xml:space="preserve">to </w:t>
      </w:r>
      <w:r w:rsidR="00836D3A" w:rsidRPr="00C623F4">
        <w:rPr>
          <w:b/>
        </w:rPr>
        <w:t>EXPANDING</w:t>
      </w:r>
      <w:r w:rsidR="00FF6491" w:rsidRPr="00C623F4">
        <w:t>.</w:t>
      </w:r>
    </w:p>
    <w:p w14:paraId="6755DF69" w14:textId="04B0C12D" w:rsidR="00BE2612" w:rsidRPr="00C623F4" w:rsidRDefault="00BE2612" w:rsidP="00593821">
      <w:pPr>
        <w:spacing w:after="0" w:line="240" w:lineRule="auto"/>
        <w:jc w:val="both"/>
        <w:rPr>
          <w:i/>
        </w:rPr>
      </w:pPr>
      <w:r w:rsidRPr="00C623F4">
        <w:t xml:space="preserve">Expand the field of your awareness around your breathing so </w:t>
      </w:r>
      <w:r w:rsidR="00EF4A7E" w:rsidRPr="00C623F4">
        <w:t>that you have a</w:t>
      </w:r>
      <w:r w:rsidRPr="00C623F4">
        <w:t xml:space="preserve"> sense of yourself as a composite</w:t>
      </w:r>
      <w:r w:rsidR="00E227A2" w:rsidRPr="00C623F4">
        <w:t xml:space="preserve"> whole</w:t>
      </w:r>
      <w:r w:rsidRPr="00C623F4">
        <w:t xml:space="preserve"> of mind, body, and emotions, </w:t>
      </w:r>
      <w:r w:rsidR="007E2F0F" w:rsidRPr="00C623F4">
        <w:t xml:space="preserve">including </w:t>
      </w:r>
      <w:r w:rsidRPr="00C623F4">
        <w:t xml:space="preserve">the part of you that observes those things. </w:t>
      </w:r>
      <w:r w:rsidRPr="00C623F4">
        <w:rPr>
          <w:i/>
        </w:rPr>
        <w:t>(Pause</w:t>
      </w:r>
      <w:r w:rsidR="00ED3164" w:rsidRPr="00C623F4">
        <w:rPr>
          <w:i/>
        </w:rPr>
        <w:t xml:space="preserve"> </w:t>
      </w:r>
      <w:r w:rsidR="007B1DB3" w:rsidRPr="00C623F4">
        <w:rPr>
          <w:i/>
        </w:rPr>
        <w:t xml:space="preserve">for </w:t>
      </w:r>
      <w:r w:rsidR="006E11CD" w:rsidRPr="00C623F4">
        <w:rPr>
          <w:i/>
        </w:rPr>
        <w:t>1</w:t>
      </w:r>
      <w:r w:rsidR="00ED3164" w:rsidRPr="00C623F4">
        <w:rPr>
          <w:i/>
        </w:rPr>
        <w:t>0 seconds</w:t>
      </w:r>
      <w:r w:rsidRPr="00C623F4">
        <w:rPr>
          <w:i/>
        </w:rPr>
        <w:t xml:space="preserve">) </w:t>
      </w:r>
      <w:r w:rsidRPr="00C623F4">
        <w:t xml:space="preserve">Notice how your body moves </w:t>
      </w:r>
      <w:r w:rsidR="00853B8C" w:rsidRPr="00C623F4">
        <w:t>as you breathe</w:t>
      </w:r>
      <w:r w:rsidRPr="00C623F4">
        <w:t xml:space="preserve">. </w:t>
      </w:r>
      <w:r w:rsidRPr="00C623F4">
        <w:rPr>
          <w:i/>
        </w:rPr>
        <w:t>(Pause)</w:t>
      </w:r>
      <w:r w:rsidRPr="00C623F4">
        <w:t xml:space="preserve"> Not</w:t>
      </w:r>
      <w:r w:rsidR="00AD31F4" w:rsidRPr="00C623F4">
        <w:t>ice your posture and your face.</w:t>
      </w:r>
      <w:r w:rsidRPr="00C623F4">
        <w:t xml:space="preserve"> </w:t>
      </w:r>
      <w:r w:rsidRPr="00C623F4">
        <w:rPr>
          <w:i/>
        </w:rPr>
        <w:t xml:space="preserve">(Pause </w:t>
      </w:r>
      <w:r w:rsidR="007B1DB3" w:rsidRPr="00C623F4">
        <w:rPr>
          <w:i/>
        </w:rPr>
        <w:t xml:space="preserve">for </w:t>
      </w:r>
      <w:r w:rsidRPr="00C623F4">
        <w:rPr>
          <w:i/>
        </w:rPr>
        <w:t>30 seconds)</w:t>
      </w:r>
    </w:p>
    <w:p w14:paraId="6468BC7F" w14:textId="77777777" w:rsidR="00BE2612" w:rsidRPr="00C623F4" w:rsidRDefault="00BE2612" w:rsidP="00593821">
      <w:pPr>
        <w:spacing w:after="0" w:line="240" w:lineRule="auto"/>
        <w:jc w:val="both"/>
      </w:pPr>
    </w:p>
    <w:p w14:paraId="21144FEC" w14:textId="1EE5B3A5" w:rsidR="00BE2612" w:rsidRPr="00C623F4" w:rsidRDefault="00BE2612" w:rsidP="00593821">
      <w:pPr>
        <w:spacing w:after="0" w:line="240" w:lineRule="auto"/>
        <w:jc w:val="both"/>
      </w:pPr>
      <w:r w:rsidRPr="00C623F4">
        <w:t xml:space="preserve">Now </w:t>
      </w:r>
      <w:r w:rsidR="00853B8C" w:rsidRPr="00C623F4">
        <w:t>pause</w:t>
      </w:r>
      <w:r w:rsidR="008C44D0" w:rsidRPr="00C623F4">
        <w:t>,</w:t>
      </w:r>
      <w:r w:rsidR="00853B8C" w:rsidRPr="00C623F4">
        <w:t xml:space="preserve"> and notice</w:t>
      </w:r>
      <w:r w:rsidRPr="00C623F4">
        <w:t xml:space="preserve"> how you feel. </w:t>
      </w:r>
      <w:r w:rsidRPr="00C623F4">
        <w:rPr>
          <w:i/>
        </w:rPr>
        <w:t>(Pause</w:t>
      </w:r>
      <w:r w:rsidR="00853B8C" w:rsidRPr="00C623F4">
        <w:rPr>
          <w:i/>
        </w:rPr>
        <w:t xml:space="preserve"> </w:t>
      </w:r>
      <w:r w:rsidR="00315FA3" w:rsidRPr="00C623F4">
        <w:rPr>
          <w:i/>
        </w:rPr>
        <w:t xml:space="preserve">for </w:t>
      </w:r>
      <w:r w:rsidR="00853B8C" w:rsidRPr="00C623F4">
        <w:rPr>
          <w:i/>
        </w:rPr>
        <w:t>10 seconds</w:t>
      </w:r>
      <w:r w:rsidRPr="00C623F4">
        <w:rPr>
          <w:i/>
        </w:rPr>
        <w:t xml:space="preserve">) </w:t>
      </w:r>
    </w:p>
    <w:p w14:paraId="234AC6E9" w14:textId="77777777" w:rsidR="00BE2612" w:rsidRPr="00C623F4" w:rsidRDefault="00BE2612" w:rsidP="00593821">
      <w:pPr>
        <w:spacing w:after="0" w:line="240" w:lineRule="auto"/>
        <w:jc w:val="both"/>
      </w:pPr>
    </w:p>
    <w:p w14:paraId="06BD98A3" w14:textId="7964DA97" w:rsidR="00AB3CF6" w:rsidRPr="00C623F4" w:rsidRDefault="00AD654F" w:rsidP="00593821">
      <w:pPr>
        <w:spacing w:after="0" w:line="240" w:lineRule="auto"/>
        <w:jc w:val="both"/>
      </w:pPr>
      <w:r w:rsidRPr="00C623F4">
        <w:t>Redirect your mind</w:t>
      </w:r>
      <w:r w:rsidR="00C24B39" w:rsidRPr="00C623F4">
        <w:t xml:space="preserve"> back</w:t>
      </w:r>
      <w:r w:rsidRPr="00C623F4">
        <w:t xml:space="preserve"> to the meeting. </w:t>
      </w:r>
      <w:r w:rsidR="006500C9" w:rsidRPr="00C623F4">
        <w:t>The</w:t>
      </w:r>
      <w:r w:rsidR="00AB3CF6" w:rsidRPr="00C623F4">
        <w:t xml:space="preserve"> </w:t>
      </w:r>
      <w:r w:rsidR="006500C9" w:rsidRPr="00C623F4">
        <w:rPr>
          <w:b/>
        </w:rPr>
        <w:t>3-Minute Breathing Space</w:t>
      </w:r>
      <w:r w:rsidR="006500C9" w:rsidRPr="00C623F4">
        <w:rPr>
          <w:i/>
        </w:rPr>
        <w:t xml:space="preserve"> </w:t>
      </w:r>
      <w:r w:rsidR="00AB3CF6" w:rsidRPr="00C623F4">
        <w:t>provides a way to step out of automatic pilot mode and</w:t>
      </w:r>
      <w:r w:rsidR="003E539B" w:rsidRPr="00C623F4">
        <w:t xml:space="preserve"> </w:t>
      </w:r>
      <w:r w:rsidR="003D3A00" w:rsidRPr="00C623F4">
        <w:t xml:space="preserve">away from </w:t>
      </w:r>
      <w:r w:rsidR="003E539B" w:rsidRPr="00C623F4">
        <w:t xml:space="preserve">habitual reactions to events. </w:t>
      </w:r>
      <w:r w:rsidR="00AB3CF6" w:rsidRPr="00C623F4">
        <w:t>It helps us to thoughtfully connect with</w:t>
      </w:r>
      <w:r w:rsidR="00B75D41" w:rsidRPr="00C623F4">
        <w:t xml:space="preserve"> reality in</w:t>
      </w:r>
      <w:r w:rsidR="003E539B" w:rsidRPr="00C623F4">
        <w:t xml:space="preserve"> the present moment. </w:t>
      </w:r>
      <w:r w:rsidR="00AB3CF6" w:rsidRPr="00C623F4">
        <w:t>The k</w:t>
      </w:r>
      <w:r w:rsidR="00296A1F" w:rsidRPr="00C623F4">
        <w:t xml:space="preserve">ey skill in practicing </w:t>
      </w:r>
      <w:r w:rsidR="006500C9" w:rsidRPr="00C623F4">
        <w:t xml:space="preserve">a breathing space </w:t>
      </w:r>
      <w:r w:rsidR="00AB3CF6" w:rsidRPr="00C623F4">
        <w:t>is to mainta</w:t>
      </w:r>
      <w:r w:rsidR="008B6804" w:rsidRPr="00C623F4">
        <w:t>in awareness</w:t>
      </w:r>
      <w:r w:rsidR="00AD31F4" w:rsidRPr="00C623F4">
        <w:t xml:space="preserve"> in the present moment</w:t>
      </w:r>
      <w:r w:rsidR="008B6804" w:rsidRPr="00C623F4">
        <w:t xml:space="preserve"> </w:t>
      </w:r>
      <w:r w:rsidR="00AD31F4" w:rsidRPr="00C623F4">
        <w:t>without judging</w:t>
      </w:r>
      <w:r w:rsidR="006C54B5" w:rsidRPr="00C623F4">
        <w:t xml:space="preserve"> who you are </w:t>
      </w:r>
      <w:r w:rsidR="00AD31F4" w:rsidRPr="00C623F4">
        <w:t>or</w:t>
      </w:r>
      <w:r w:rsidR="006C54B5" w:rsidRPr="00C623F4">
        <w:t xml:space="preserve"> what you are experiencing.</w:t>
      </w:r>
    </w:p>
    <w:p w14:paraId="32955D56" w14:textId="77777777" w:rsidR="00EB32E6" w:rsidRPr="00C623F4" w:rsidRDefault="00EB32E6" w:rsidP="00593821">
      <w:pPr>
        <w:spacing w:after="0" w:line="240" w:lineRule="auto"/>
        <w:jc w:val="both"/>
      </w:pPr>
    </w:p>
    <w:p w14:paraId="20D2067E" w14:textId="34205DA9" w:rsidR="00667BF2" w:rsidRPr="00C623F4" w:rsidRDefault="00B75D41" w:rsidP="00593821">
      <w:pPr>
        <w:spacing w:after="0" w:line="240" w:lineRule="auto"/>
        <w:jc w:val="both"/>
      </w:pPr>
      <w:r w:rsidRPr="00C623F4">
        <w:t>I hope that you have begun your own daily practice of this technique</w:t>
      </w:r>
      <w:r w:rsidR="006B6588" w:rsidRPr="00C623F4">
        <w:t xml:space="preserve">. </w:t>
      </w:r>
      <w:r w:rsidR="00B46EC6" w:rsidRPr="00C623F4">
        <w:t xml:space="preserve">Any </w:t>
      </w:r>
      <w:r w:rsidRPr="00C623F4">
        <w:t xml:space="preserve">athlete </w:t>
      </w:r>
      <w:r w:rsidR="006500C9" w:rsidRPr="00C623F4">
        <w:t xml:space="preserve">or </w:t>
      </w:r>
      <w:r w:rsidRPr="00C623F4">
        <w:t>musician knows th</w:t>
      </w:r>
      <w:r w:rsidR="00631DA0" w:rsidRPr="00C623F4">
        <w:t xml:space="preserve">at a skill is only useful if </w:t>
      </w:r>
      <w:r w:rsidR="006500C9" w:rsidRPr="00C623F4">
        <w:t xml:space="preserve">you </w:t>
      </w:r>
      <w:r w:rsidR="004C5FA6" w:rsidRPr="00C623F4">
        <w:t>practice</w:t>
      </w:r>
      <w:r w:rsidRPr="00C623F4">
        <w:t xml:space="preserve"> </w:t>
      </w:r>
      <w:r w:rsidR="00B8304A" w:rsidRPr="00C623F4">
        <w:t>it</w:t>
      </w:r>
      <w:r w:rsidR="006B6588" w:rsidRPr="00C623F4">
        <w:t xml:space="preserve"> regularly. </w:t>
      </w:r>
      <w:r w:rsidR="007B124C" w:rsidRPr="00C623F4">
        <w:t>Regular practice makes the skill</w:t>
      </w:r>
      <w:r w:rsidR="00F11124" w:rsidRPr="00C623F4">
        <w:t xml:space="preserve"> available to </w:t>
      </w:r>
      <w:r w:rsidR="00C74AB5" w:rsidRPr="00C623F4">
        <w:t>you</w:t>
      </w:r>
      <w:r w:rsidRPr="00C623F4">
        <w:t xml:space="preserve"> in the crush </w:t>
      </w:r>
      <w:r w:rsidR="007B124C" w:rsidRPr="00C623F4">
        <w:t xml:space="preserve">or crisis </w:t>
      </w:r>
      <w:r w:rsidRPr="00C623F4">
        <w:t xml:space="preserve">of the </w:t>
      </w:r>
      <w:r w:rsidR="00F11124" w:rsidRPr="00C623F4">
        <w:t xml:space="preserve">moment. </w:t>
      </w:r>
      <w:r w:rsidR="00685219" w:rsidRPr="00C623F4">
        <w:t>The skill</w:t>
      </w:r>
      <w:r w:rsidRPr="00C623F4">
        <w:t xml:space="preserve"> won’t be </w:t>
      </w:r>
      <w:r w:rsidR="006B6588" w:rsidRPr="00C623F4">
        <w:t>there if you don’t practice it.</w:t>
      </w:r>
      <w:r w:rsidRPr="00C623F4">
        <w:t xml:space="preserve"> </w:t>
      </w:r>
      <w:r w:rsidR="00667BF2" w:rsidRPr="00C623F4">
        <w:t xml:space="preserve">Train yourself in mindfulness with the </w:t>
      </w:r>
      <w:r w:rsidR="00667BF2" w:rsidRPr="00C623F4">
        <w:rPr>
          <w:b/>
        </w:rPr>
        <w:t>3-Minute Breathing Space</w:t>
      </w:r>
      <w:r w:rsidR="00667BF2" w:rsidRPr="00C623F4">
        <w:t xml:space="preserve"> in the morning and again later in the day. </w:t>
      </w:r>
    </w:p>
    <w:p w14:paraId="25AE8212" w14:textId="7AC21078" w:rsidR="00BE2612" w:rsidRPr="00C623F4" w:rsidRDefault="00BE2612" w:rsidP="00593821">
      <w:pPr>
        <w:spacing w:after="0" w:line="240" w:lineRule="auto"/>
        <w:jc w:val="both"/>
      </w:pPr>
    </w:p>
    <w:p w14:paraId="32C0ABA1" w14:textId="77777777" w:rsidR="00BE2612" w:rsidRPr="00C623F4" w:rsidRDefault="00BE2612" w:rsidP="00593821">
      <w:pPr>
        <w:spacing w:after="0" w:line="240" w:lineRule="auto"/>
        <w:jc w:val="both"/>
      </w:pPr>
      <w:r w:rsidRPr="00C623F4">
        <w:t>Take a deep breath.</w:t>
      </w:r>
    </w:p>
    <w:p w14:paraId="4A835681" w14:textId="77777777" w:rsidR="00A56F7C" w:rsidRPr="00C623F4" w:rsidRDefault="00A56F7C" w:rsidP="00A56F7C">
      <w:pPr>
        <w:spacing w:after="0" w:line="240" w:lineRule="auto"/>
        <w:jc w:val="both"/>
        <w:rPr>
          <w:i/>
        </w:rPr>
      </w:pPr>
      <w:r w:rsidRPr="00C623F4">
        <w:rPr>
          <w:i/>
        </w:rPr>
        <w:t>(If time permits, ask, “Does anyone have comments or questions about this training?”)</w:t>
      </w:r>
    </w:p>
    <w:p w14:paraId="20D34112" w14:textId="77777777" w:rsidR="00685219" w:rsidRPr="00C623F4" w:rsidRDefault="00685219" w:rsidP="00593821">
      <w:pPr>
        <w:spacing w:after="0" w:line="240" w:lineRule="auto"/>
        <w:jc w:val="both"/>
      </w:pPr>
    </w:p>
    <w:p w14:paraId="63740B1B" w14:textId="77777777" w:rsidR="00285B9A" w:rsidRPr="00C623F4" w:rsidRDefault="00BD077E" w:rsidP="00593821">
      <w:pPr>
        <w:spacing w:after="0" w:line="240" w:lineRule="auto"/>
        <w:jc w:val="both"/>
        <w:rPr>
          <w:b/>
        </w:rPr>
      </w:pPr>
      <w:r w:rsidRPr="00C623F4">
        <w:rPr>
          <w:b/>
        </w:rPr>
        <w:t>0:20</w:t>
      </w:r>
      <w:r w:rsidR="00285B9A" w:rsidRPr="00C623F4">
        <w:rPr>
          <w:b/>
        </w:rPr>
        <w:tab/>
        <w:t>KARIS CONFESSION</w:t>
      </w:r>
    </w:p>
    <w:p w14:paraId="75DAF428" w14:textId="3F8B3568" w:rsidR="00685219" w:rsidRPr="00C623F4" w:rsidRDefault="00685219" w:rsidP="00593821">
      <w:pPr>
        <w:spacing w:after="0" w:line="240" w:lineRule="auto"/>
        <w:jc w:val="both"/>
      </w:pPr>
    </w:p>
    <w:p w14:paraId="6BD58B34" w14:textId="77777777" w:rsidR="00285B9A" w:rsidRPr="00C623F4" w:rsidRDefault="00BD077E" w:rsidP="00593821">
      <w:pPr>
        <w:spacing w:after="0" w:line="240" w:lineRule="auto"/>
        <w:jc w:val="both"/>
        <w:rPr>
          <w:b/>
        </w:rPr>
      </w:pPr>
      <w:r w:rsidRPr="00C623F4">
        <w:rPr>
          <w:b/>
        </w:rPr>
        <w:t>0:21</w:t>
      </w:r>
      <w:r w:rsidR="00285B9A" w:rsidRPr="00C623F4">
        <w:rPr>
          <w:b/>
        </w:rPr>
        <w:tab/>
        <w:t>TOOLBOX</w:t>
      </w:r>
    </w:p>
    <w:p w14:paraId="7A4A40A6" w14:textId="77777777" w:rsidR="00685219" w:rsidRPr="00C623F4" w:rsidRDefault="00685219" w:rsidP="00593821">
      <w:pPr>
        <w:spacing w:after="0" w:line="240" w:lineRule="auto"/>
        <w:jc w:val="both"/>
      </w:pPr>
    </w:p>
    <w:p w14:paraId="0D9F1CC4" w14:textId="4171AB95" w:rsidR="002B0994" w:rsidRPr="00C623F4" w:rsidRDefault="00C33460" w:rsidP="00593821">
      <w:pPr>
        <w:spacing w:after="0" w:line="240" w:lineRule="auto"/>
        <w:jc w:val="both"/>
      </w:pPr>
      <w:r w:rsidRPr="00C623F4">
        <w:t xml:space="preserve">Let’s continue to explore KF </w:t>
      </w:r>
      <w:r w:rsidR="00D35DB0" w:rsidRPr="00C623F4">
        <w:t>Confession 1:</w:t>
      </w:r>
    </w:p>
    <w:p w14:paraId="73DB1911" w14:textId="7C974F92" w:rsidR="000C0DEB" w:rsidRPr="00C623F4" w:rsidRDefault="000C0DEB" w:rsidP="00593821">
      <w:pPr>
        <w:spacing w:after="0" w:line="240" w:lineRule="auto"/>
        <w:jc w:val="both"/>
      </w:pPr>
    </w:p>
    <w:p w14:paraId="53D4997C" w14:textId="4216DF1E" w:rsidR="000C0DEB" w:rsidRPr="00C623F4" w:rsidRDefault="000C0DEB" w:rsidP="00593821">
      <w:pPr>
        <w:spacing w:after="0" w:line="240" w:lineRule="auto"/>
        <w:jc w:val="center"/>
      </w:pPr>
      <w:r w:rsidRPr="00C623F4">
        <w:t xml:space="preserve">We confess that we </w:t>
      </w:r>
      <w:r w:rsidRPr="003F5C69">
        <w:t xml:space="preserve">have </w:t>
      </w:r>
      <w:r w:rsidR="003D3A00" w:rsidRPr="003F5C69">
        <w:t>worship</w:t>
      </w:r>
      <w:r w:rsidR="003F5C69" w:rsidRPr="003F5C69">
        <w:t>p</w:t>
      </w:r>
      <w:r w:rsidR="003D3A00" w:rsidRPr="003F5C69">
        <w:t xml:space="preserve">ed </w:t>
      </w:r>
      <w:r w:rsidRPr="003F5C69">
        <w:t>and</w:t>
      </w:r>
      <w:r w:rsidRPr="00C623F4">
        <w:t xml:space="preserve"> served an Idol Self that we have created.</w:t>
      </w:r>
    </w:p>
    <w:p w14:paraId="597977BD" w14:textId="77777777" w:rsidR="00AE34C8" w:rsidRPr="00C623F4" w:rsidRDefault="00AE34C8" w:rsidP="00593821">
      <w:pPr>
        <w:spacing w:after="0" w:line="240" w:lineRule="auto"/>
        <w:jc w:val="both"/>
      </w:pPr>
    </w:p>
    <w:p w14:paraId="178DBAB0" w14:textId="3855C4E3" w:rsidR="00212C8C" w:rsidRPr="00C623F4" w:rsidRDefault="007762EF" w:rsidP="00593821">
      <w:pPr>
        <w:spacing w:after="0" w:line="240" w:lineRule="auto"/>
        <w:jc w:val="both"/>
      </w:pPr>
      <w:r w:rsidRPr="00C623F4">
        <w:lastRenderedPageBreak/>
        <w:t>You might wonder why</w:t>
      </w:r>
      <w:r w:rsidR="00E227A2" w:rsidRPr="00C623F4">
        <w:t>,</w:t>
      </w:r>
      <w:r w:rsidRPr="00C623F4">
        <w:t xml:space="preserve"> in KF</w:t>
      </w:r>
      <w:r w:rsidR="00E227A2" w:rsidRPr="00C623F4">
        <w:t>,</w:t>
      </w:r>
      <w:r w:rsidRPr="00C623F4">
        <w:t xml:space="preserve"> </w:t>
      </w:r>
      <w:r w:rsidR="004F0245" w:rsidRPr="00C623F4">
        <w:t xml:space="preserve">I decided </w:t>
      </w:r>
      <w:r w:rsidR="007601E9" w:rsidRPr="00C623F4">
        <w:t xml:space="preserve">to </w:t>
      </w:r>
      <w:r w:rsidRPr="00C623F4">
        <w:t xml:space="preserve">change the language of familiar Bible translations and </w:t>
      </w:r>
      <w:r w:rsidR="00212C8C" w:rsidRPr="00C623F4">
        <w:t xml:space="preserve">introduce </w:t>
      </w:r>
      <w:r w:rsidR="00BC11B1" w:rsidRPr="00C623F4">
        <w:t xml:space="preserve">a </w:t>
      </w:r>
      <w:r w:rsidRPr="00C623F4">
        <w:t xml:space="preserve">vocabulary that may </w:t>
      </w:r>
      <w:r w:rsidR="00D848CA" w:rsidRPr="00C623F4">
        <w:t xml:space="preserve">seem </w:t>
      </w:r>
      <w:r w:rsidRPr="00C623F4">
        <w:t>strange to some of you.</w:t>
      </w:r>
      <w:r w:rsidRPr="00C623F4" w:rsidDel="003E51E0">
        <w:t xml:space="preserve"> </w:t>
      </w:r>
      <w:r w:rsidRPr="00C623F4">
        <w:t xml:space="preserve">This is an important question and one that </w:t>
      </w:r>
      <w:r w:rsidR="00315FA3" w:rsidRPr="00C623F4">
        <w:t xml:space="preserve">I </w:t>
      </w:r>
      <w:r w:rsidR="00D848CA" w:rsidRPr="00C623F4">
        <w:t>hope you are asking</w:t>
      </w:r>
      <w:r w:rsidRPr="00C623F4">
        <w:t xml:space="preserve">! </w:t>
      </w:r>
      <w:r w:rsidR="006C54B5" w:rsidRPr="00C623F4">
        <w:t>Let’s look at</w:t>
      </w:r>
      <w:r w:rsidR="007601E9" w:rsidRPr="00C623F4">
        <w:t xml:space="preserve"> some of the thinking behind </w:t>
      </w:r>
      <w:r w:rsidR="00BC11B1" w:rsidRPr="00C623F4">
        <w:t>this</w:t>
      </w:r>
      <w:r w:rsidR="007601E9" w:rsidRPr="00C623F4">
        <w:t xml:space="preserve"> decision to retranslate.</w:t>
      </w:r>
    </w:p>
    <w:p w14:paraId="5E32A489" w14:textId="77777777" w:rsidR="00212C8C" w:rsidRPr="00C623F4" w:rsidRDefault="00212C8C" w:rsidP="00593821">
      <w:pPr>
        <w:spacing w:after="0" w:line="240" w:lineRule="auto"/>
        <w:jc w:val="both"/>
      </w:pPr>
    </w:p>
    <w:p w14:paraId="1369972F" w14:textId="23E7D69E" w:rsidR="007762EF" w:rsidRPr="00C623F4" w:rsidRDefault="007762EF" w:rsidP="00593821">
      <w:pPr>
        <w:spacing w:after="0" w:line="240" w:lineRule="auto"/>
        <w:jc w:val="both"/>
      </w:pPr>
      <w:r w:rsidRPr="00C623F4">
        <w:t xml:space="preserve">If you have grown up in </w:t>
      </w:r>
      <w:r w:rsidR="001C3C43" w:rsidRPr="00C623F4">
        <w:t xml:space="preserve">the </w:t>
      </w:r>
      <w:r w:rsidRPr="00C623F4">
        <w:t>church, you will have heard certain words repeated over and over again</w:t>
      </w:r>
      <w:r w:rsidR="00E227A2" w:rsidRPr="00C623F4">
        <w:t>,</w:t>
      </w:r>
      <w:r w:rsidR="007601E9" w:rsidRPr="00C623F4">
        <w:t xml:space="preserve"> </w:t>
      </w:r>
      <w:r w:rsidR="00E227A2" w:rsidRPr="00C623F4">
        <w:t>and you</w:t>
      </w:r>
      <w:r w:rsidRPr="00C623F4">
        <w:t xml:space="preserve"> will have learned </w:t>
      </w:r>
      <w:r w:rsidR="007238FF" w:rsidRPr="00C623F4">
        <w:t xml:space="preserve">their </w:t>
      </w:r>
      <w:r w:rsidRPr="00C623F4">
        <w:t xml:space="preserve">theological definitions. Your mind goes on autopilot when you see or hear </w:t>
      </w:r>
      <w:r w:rsidR="00D848CA" w:rsidRPr="00C623F4">
        <w:t xml:space="preserve">these </w:t>
      </w:r>
      <w:r w:rsidR="0073377C" w:rsidRPr="00C623F4">
        <w:t xml:space="preserve">familiar </w:t>
      </w:r>
      <w:r w:rsidR="00D848CA" w:rsidRPr="00C623F4">
        <w:t>words</w:t>
      </w:r>
      <w:r w:rsidR="0073377C" w:rsidRPr="00C623F4">
        <w:t xml:space="preserve"> and also the</w:t>
      </w:r>
      <w:r w:rsidRPr="00C623F4">
        <w:t xml:space="preserve"> verses in which they appear. You </w:t>
      </w:r>
      <w:r w:rsidR="0073377C" w:rsidRPr="00C623F4">
        <w:t>believe that you already know what it all means</w:t>
      </w:r>
      <w:r w:rsidRPr="00C623F4">
        <w:t xml:space="preserve">. The Bible is a rich text that illustrates how </w:t>
      </w:r>
      <w:r w:rsidR="00235666" w:rsidRPr="00C623F4">
        <w:t xml:space="preserve">the </w:t>
      </w:r>
      <w:r w:rsidRPr="00C623F4">
        <w:t xml:space="preserve">neurotic pride of the Idol Self militates against the </w:t>
      </w:r>
      <w:r w:rsidR="00235666" w:rsidRPr="00C623F4">
        <w:t xml:space="preserve">True Self, the </w:t>
      </w:r>
      <w:r w:rsidRPr="00C623F4">
        <w:t xml:space="preserve">person God created you to be. Our goal in Karis Fellowships is to dismantle </w:t>
      </w:r>
      <w:r w:rsidR="008F6903" w:rsidRPr="00C623F4">
        <w:t xml:space="preserve">this </w:t>
      </w:r>
      <w:r w:rsidRPr="00C623F4">
        <w:t>Idol Self and reorient to our True Self and to God</w:t>
      </w:r>
      <w:r w:rsidR="00235666" w:rsidRPr="00C623F4">
        <w:t xml:space="preserve">. </w:t>
      </w:r>
      <w:r w:rsidR="00462384" w:rsidRPr="00C623F4">
        <w:t>W</w:t>
      </w:r>
      <w:r w:rsidR="00C77593" w:rsidRPr="00C623F4">
        <w:t>ith this goal in mind</w:t>
      </w:r>
      <w:r w:rsidR="001C3C43" w:rsidRPr="00C623F4">
        <w:t>,</w:t>
      </w:r>
      <w:r w:rsidR="00A03104" w:rsidRPr="00C623F4">
        <w:t xml:space="preserve"> </w:t>
      </w:r>
      <w:r w:rsidR="004F0245" w:rsidRPr="00C623F4">
        <w:t>I have</w:t>
      </w:r>
      <w:r w:rsidR="00C77593" w:rsidRPr="00C623F4">
        <w:t xml:space="preserve"> retranslated Bible passages from the original Greek using vocabulary that highlights</w:t>
      </w:r>
      <w:r w:rsidR="005E4A4A" w:rsidRPr="00C623F4">
        <w:t xml:space="preserve"> </w:t>
      </w:r>
      <w:r w:rsidRPr="00C623F4">
        <w:t xml:space="preserve">what the </w:t>
      </w:r>
      <w:r w:rsidR="00212C8C" w:rsidRPr="00C623F4">
        <w:t>Scriptures say</w:t>
      </w:r>
      <w:r w:rsidR="00637541" w:rsidRPr="00C623F4">
        <w:t xml:space="preserve"> </w:t>
      </w:r>
      <w:r w:rsidRPr="00C623F4">
        <w:t xml:space="preserve">about </w:t>
      </w:r>
      <w:r w:rsidR="00657D88" w:rsidRPr="00C623F4">
        <w:t xml:space="preserve">the </w:t>
      </w:r>
      <w:r w:rsidRPr="00C623F4">
        <w:t xml:space="preserve">Idol Self and the redemption of </w:t>
      </w:r>
      <w:r w:rsidR="00235666" w:rsidRPr="00C623F4">
        <w:t xml:space="preserve">our </w:t>
      </w:r>
      <w:r w:rsidRPr="00C623F4">
        <w:t>True Self</w:t>
      </w:r>
      <w:r w:rsidR="008F6903" w:rsidRPr="00C623F4">
        <w:t xml:space="preserve">. </w:t>
      </w:r>
      <w:r w:rsidR="00657D88" w:rsidRPr="00C623F4">
        <w:t xml:space="preserve">This new </w:t>
      </w:r>
      <w:r w:rsidR="008F6903" w:rsidRPr="00C623F4">
        <w:t xml:space="preserve">vocabulary helps us </w:t>
      </w:r>
      <w:r w:rsidR="00E227A2" w:rsidRPr="00C623F4">
        <w:t>understand the</w:t>
      </w:r>
      <w:r w:rsidR="009E742A" w:rsidRPr="00C623F4">
        <w:t xml:space="preserve"> </w:t>
      </w:r>
      <w:r w:rsidR="008F6903" w:rsidRPr="00C623F4">
        <w:t>working out</w:t>
      </w:r>
      <w:r w:rsidR="00E227A2" w:rsidRPr="00C623F4">
        <w:t xml:space="preserve"> of</w:t>
      </w:r>
      <w:r w:rsidR="008F6903" w:rsidRPr="00C623F4">
        <w:t xml:space="preserve"> our salvation in Jesus</w:t>
      </w:r>
      <w:r w:rsidR="004F0245" w:rsidRPr="00C623F4">
        <w:t xml:space="preserve"> </w:t>
      </w:r>
      <w:r w:rsidR="00E227A2" w:rsidRPr="00C623F4">
        <w:t>as</w:t>
      </w:r>
      <w:r w:rsidR="009E742A" w:rsidRPr="00C623F4">
        <w:t xml:space="preserve"> </w:t>
      </w:r>
      <w:r w:rsidR="008F6903" w:rsidRPr="00C623F4">
        <w:t>a process of reorientation.</w:t>
      </w:r>
      <w:r w:rsidR="004F0245" w:rsidRPr="00C623F4">
        <w:rPr>
          <w:rStyle w:val="EndnoteReference"/>
        </w:rPr>
        <w:endnoteReference w:id="2"/>
      </w:r>
      <w:r w:rsidR="008F6903" w:rsidRPr="00C623F4">
        <w:t xml:space="preserve"> </w:t>
      </w:r>
      <w:r w:rsidR="00E63E55" w:rsidRPr="00C623F4">
        <w:t xml:space="preserve">I </w:t>
      </w:r>
      <w:r w:rsidRPr="00C623F4">
        <w:t xml:space="preserve">hope that these retranslations will give you a fresh vision of your true potential in Christ. </w:t>
      </w:r>
    </w:p>
    <w:p w14:paraId="7B52B0A0" w14:textId="135AC042" w:rsidR="00462384" w:rsidRPr="00C623F4" w:rsidRDefault="00462384" w:rsidP="00593821">
      <w:pPr>
        <w:spacing w:after="0" w:line="240" w:lineRule="auto"/>
        <w:jc w:val="both"/>
      </w:pPr>
    </w:p>
    <w:p w14:paraId="44EF1B1B" w14:textId="37313550" w:rsidR="00ED3164" w:rsidRPr="00C623F4" w:rsidRDefault="00FA5021" w:rsidP="00593821">
      <w:pPr>
        <w:spacing w:after="0" w:line="240" w:lineRule="auto"/>
        <w:jc w:val="both"/>
      </w:pPr>
      <w:r w:rsidRPr="00C623F4">
        <w:t>Reading</w:t>
      </w:r>
      <w:r w:rsidR="00037AD0" w:rsidRPr="00C623F4">
        <w:t xml:space="preserve"> Scripture or any ancient text in translation presents many obstacles to understanding. </w:t>
      </w:r>
      <w:r w:rsidR="00197248" w:rsidRPr="00C623F4">
        <w:t>A</w:t>
      </w:r>
      <w:r w:rsidR="00E03852" w:rsidRPr="00C623F4">
        <w:t xml:space="preserve">s anyone who speaks more than one language will know, it is </w:t>
      </w:r>
      <w:r w:rsidR="00212C8C" w:rsidRPr="00C623F4">
        <w:t>often</w:t>
      </w:r>
      <w:r w:rsidR="00FA78A3" w:rsidRPr="00C623F4">
        <w:t xml:space="preserve"> </w:t>
      </w:r>
      <w:r w:rsidR="00E03852" w:rsidRPr="00C623F4">
        <w:t xml:space="preserve">impossible to replace a single word with another single word </w:t>
      </w:r>
      <w:r w:rsidR="00FE1763" w:rsidRPr="00C623F4">
        <w:t>without any</w:t>
      </w:r>
      <w:r w:rsidR="00E03852" w:rsidRPr="00C623F4">
        <w:t xml:space="preserve"> loss of meaning.</w:t>
      </w:r>
      <w:r w:rsidR="00706FD5" w:rsidRPr="00C623F4">
        <w:t xml:space="preserve"> </w:t>
      </w:r>
      <w:r w:rsidR="00EF2B8B" w:rsidRPr="00C623F4">
        <w:t>That’s</w:t>
      </w:r>
      <w:r w:rsidR="00866357" w:rsidRPr="00C623F4">
        <w:t xml:space="preserve"> why</w:t>
      </w:r>
      <w:r w:rsidR="00BC11B1" w:rsidRPr="00C623F4">
        <w:t>,</w:t>
      </w:r>
      <w:r w:rsidR="00866357" w:rsidRPr="00C623F4">
        <w:t xml:space="preserve"> at times</w:t>
      </w:r>
      <w:r w:rsidR="00BC11B1" w:rsidRPr="00C623F4">
        <w:t>,</w:t>
      </w:r>
      <w:r w:rsidR="00866357" w:rsidRPr="00C623F4">
        <w:t xml:space="preserve"> </w:t>
      </w:r>
      <w:r w:rsidR="004F0245" w:rsidRPr="00C623F4">
        <w:t>I have chosen</w:t>
      </w:r>
      <w:r w:rsidR="00C86681" w:rsidRPr="00C623F4">
        <w:t xml:space="preserve"> to </w:t>
      </w:r>
      <w:r w:rsidR="00BD1A4C" w:rsidRPr="00C623F4">
        <w:t>paraphrase the</w:t>
      </w:r>
      <w:r w:rsidR="00866357" w:rsidRPr="00C623F4">
        <w:t xml:space="preserve"> original text</w:t>
      </w:r>
      <w:r w:rsidR="00C86681" w:rsidRPr="00C623F4">
        <w:t xml:space="preserve"> rather than </w:t>
      </w:r>
      <w:r w:rsidR="00125A10" w:rsidRPr="00C623F4">
        <w:t>offer</w:t>
      </w:r>
      <w:r w:rsidR="00C86681" w:rsidRPr="00C623F4">
        <w:t xml:space="preserve"> a direct translation</w:t>
      </w:r>
      <w:r w:rsidR="00866357" w:rsidRPr="00C623F4">
        <w:t xml:space="preserve">. </w:t>
      </w:r>
      <w:r w:rsidR="00037AD0" w:rsidRPr="00C623F4">
        <w:t xml:space="preserve">Then there </w:t>
      </w:r>
      <w:r w:rsidR="003B06B9" w:rsidRPr="00C623F4">
        <w:t>is the question of the cultural context of a particular word or phrase. For example, the word karis</w:t>
      </w:r>
      <w:r w:rsidR="003B06B9" w:rsidRPr="00C623F4">
        <w:rPr>
          <w:i/>
        </w:rPr>
        <w:t xml:space="preserve"> </w:t>
      </w:r>
      <w:r w:rsidR="003B06B9" w:rsidRPr="00C623F4">
        <w:t xml:space="preserve">should be considered in its Greco-Roman context if we are to </w:t>
      </w:r>
      <w:r w:rsidR="00866357" w:rsidRPr="00C623F4">
        <w:t xml:space="preserve">fully </w:t>
      </w:r>
      <w:r w:rsidR="003B06B9" w:rsidRPr="00C623F4">
        <w:t>grasp its meaning</w:t>
      </w:r>
      <w:r w:rsidR="00866357" w:rsidRPr="00C623F4">
        <w:t xml:space="preserve">. </w:t>
      </w:r>
      <w:r w:rsidR="009E742A" w:rsidRPr="00C623F4">
        <w:t xml:space="preserve">It is important to remember, </w:t>
      </w:r>
      <w:r w:rsidR="00037AD0" w:rsidRPr="00C623F4">
        <w:t xml:space="preserve">however, that Karis Fellowships is </w:t>
      </w:r>
      <w:r w:rsidR="00F563A7" w:rsidRPr="00C623F4">
        <w:t xml:space="preserve">not a church or a theological seminary; </w:t>
      </w:r>
      <w:r w:rsidR="00495783" w:rsidRPr="00C623F4">
        <w:t xml:space="preserve">it is simply a gathering of believers who are seeking to reorient </w:t>
      </w:r>
      <w:r w:rsidR="00D764BB" w:rsidRPr="00C623F4">
        <w:t>to the glory that God originally designed for His creatures</w:t>
      </w:r>
      <w:r w:rsidR="00495783" w:rsidRPr="00C623F4">
        <w:t>.</w:t>
      </w:r>
      <w:r w:rsidR="00BF1BBB" w:rsidRPr="00C623F4">
        <w:t xml:space="preserve"> </w:t>
      </w:r>
    </w:p>
    <w:p w14:paraId="23EFAA76" w14:textId="60A5A662" w:rsidR="000E2C57" w:rsidRPr="00C623F4" w:rsidRDefault="000E2C57" w:rsidP="00593821">
      <w:pPr>
        <w:spacing w:after="0" w:line="240" w:lineRule="auto"/>
        <w:jc w:val="both"/>
      </w:pPr>
    </w:p>
    <w:p w14:paraId="23708F69" w14:textId="535204FE" w:rsidR="00A04787" w:rsidRPr="00C623F4" w:rsidRDefault="00E227A2" w:rsidP="00593821">
      <w:pPr>
        <w:spacing w:after="0" w:line="240" w:lineRule="auto"/>
        <w:jc w:val="both"/>
      </w:pPr>
      <w:r w:rsidRPr="00C623F4">
        <w:t>Here is an</w:t>
      </w:r>
      <w:r w:rsidR="00A40956" w:rsidRPr="00C623F4">
        <w:t xml:space="preserve"> example of our unique vocabulary. In the </w:t>
      </w:r>
      <w:r w:rsidR="0016492A" w:rsidRPr="00C623F4">
        <w:t xml:space="preserve">NHG </w:t>
      </w:r>
      <w:r w:rsidR="00A40956" w:rsidRPr="00C623F4">
        <w:t>book study</w:t>
      </w:r>
      <w:r w:rsidR="008C44D0" w:rsidRPr="00C623F4">
        <w:t>,</w:t>
      </w:r>
      <w:r w:rsidR="00A40956" w:rsidRPr="00C623F4">
        <w:t xml:space="preserve"> we learned that the idealized self has the characteristics of the idols</w:t>
      </w:r>
      <w:r w:rsidR="000611FB" w:rsidRPr="00C623F4">
        <w:t xml:space="preserve">, </w:t>
      </w:r>
      <w:r w:rsidR="00A40956" w:rsidRPr="00C623F4">
        <w:t>or graven images</w:t>
      </w:r>
      <w:r w:rsidR="000611FB" w:rsidRPr="00C623F4">
        <w:t>,</w:t>
      </w:r>
      <w:r w:rsidR="00A40956" w:rsidRPr="00C623F4">
        <w:t xml:space="preserve"> described in the Bible. Both the words </w:t>
      </w:r>
      <w:r w:rsidR="00A40956" w:rsidRPr="00C623F4">
        <w:rPr>
          <w:i/>
        </w:rPr>
        <w:t>idol</w:t>
      </w:r>
      <w:r w:rsidR="00A40956" w:rsidRPr="00C623F4">
        <w:t xml:space="preserve"> and </w:t>
      </w:r>
      <w:r w:rsidR="00A40956" w:rsidRPr="00C623F4">
        <w:rPr>
          <w:i/>
        </w:rPr>
        <w:t>ideal</w:t>
      </w:r>
      <w:r w:rsidR="00A40956" w:rsidRPr="00C623F4">
        <w:t xml:space="preserve"> come from the Greek word for an </w:t>
      </w:r>
      <w:r w:rsidR="00A40956" w:rsidRPr="00C623F4">
        <w:rPr>
          <w:i/>
        </w:rPr>
        <w:t>imagined thing</w:t>
      </w:r>
      <w:r w:rsidR="00A40956" w:rsidRPr="00C623F4">
        <w:t xml:space="preserve">. </w:t>
      </w:r>
      <w:r w:rsidR="00BD6C2D" w:rsidRPr="00C623F4">
        <w:t>So,</w:t>
      </w:r>
      <w:r w:rsidR="00495783" w:rsidRPr="00C623F4">
        <w:t xml:space="preserve"> in KF</w:t>
      </w:r>
      <w:r w:rsidR="002F27E9" w:rsidRPr="00C623F4">
        <w:t>,</w:t>
      </w:r>
      <w:r w:rsidR="00A40956" w:rsidRPr="00C623F4">
        <w:t xml:space="preserve"> we call the idealized self by a more reprehensible and</w:t>
      </w:r>
      <w:r w:rsidR="000611FB" w:rsidRPr="00C623F4">
        <w:t xml:space="preserve">, </w:t>
      </w:r>
      <w:r w:rsidR="00B46EC6" w:rsidRPr="00C623F4">
        <w:t>I believe</w:t>
      </w:r>
      <w:r w:rsidR="00CD656E" w:rsidRPr="00C623F4">
        <w:t>, a</w:t>
      </w:r>
      <w:r w:rsidR="000611FB" w:rsidRPr="00C623F4">
        <w:t xml:space="preserve"> more accurate name</w:t>
      </w:r>
      <w:r w:rsidR="00D73071" w:rsidRPr="00C623F4">
        <w:t>—</w:t>
      </w:r>
      <w:r w:rsidR="00A40956" w:rsidRPr="00C623F4">
        <w:t>the Idol Self.</w:t>
      </w:r>
      <w:r w:rsidR="001A2A6A" w:rsidRPr="00C623F4">
        <w:t xml:space="preserve"> </w:t>
      </w:r>
      <w:r w:rsidR="00DD3205" w:rsidRPr="00C623F4">
        <w:t xml:space="preserve">Through Karis Fellowships training, we learn how to </w:t>
      </w:r>
      <w:r w:rsidR="004F310C" w:rsidRPr="00C623F4">
        <w:t>stop investing in</w:t>
      </w:r>
      <w:r w:rsidR="00DD3205" w:rsidRPr="00C623F4">
        <w:t xml:space="preserve"> </w:t>
      </w:r>
      <w:r w:rsidR="007601E9" w:rsidRPr="00C623F4">
        <w:t xml:space="preserve">this </w:t>
      </w:r>
      <w:r w:rsidR="00DD3205" w:rsidRPr="00C623F4">
        <w:t xml:space="preserve">Idol Self </w:t>
      </w:r>
      <w:r w:rsidR="001C3C43" w:rsidRPr="00C623F4">
        <w:t>and</w:t>
      </w:r>
      <w:r w:rsidR="004F310C" w:rsidRPr="00C623F4">
        <w:t xml:space="preserve"> </w:t>
      </w:r>
      <w:r w:rsidR="00DD3205" w:rsidRPr="00C623F4">
        <w:t>gro</w:t>
      </w:r>
      <w:r w:rsidR="00A00B9C" w:rsidRPr="00C623F4">
        <w:t>w into our True Self, the only s</w:t>
      </w:r>
      <w:r w:rsidR="00DD3205" w:rsidRPr="00C623F4">
        <w:t xml:space="preserve">elf that can express God’s love. </w:t>
      </w:r>
      <w:r w:rsidR="000E2C57" w:rsidRPr="00C623F4">
        <w:t xml:space="preserve">This isn’t the love that we </w:t>
      </w:r>
      <w:r w:rsidR="00D73071" w:rsidRPr="00C623F4">
        <w:t>see</w:t>
      </w:r>
      <w:r w:rsidR="006B6588" w:rsidRPr="00C623F4">
        <w:t xml:space="preserve"> </w:t>
      </w:r>
      <w:r w:rsidR="00CB513E" w:rsidRPr="00C623F4">
        <w:t>in movies or</w:t>
      </w:r>
      <w:r w:rsidR="00D73071" w:rsidRPr="00C623F4">
        <w:t xml:space="preserve"> read about</w:t>
      </w:r>
      <w:r w:rsidR="00CB513E" w:rsidRPr="00C623F4">
        <w:t xml:space="preserve"> </w:t>
      </w:r>
      <w:r w:rsidR="00347DCC" w:rsidRPr="00C623F4">
        <w:t xml:space="preserve">in </w:t>
      </w:r>
      <w:r w:rsidR="00CB513E" w:rsidRPr="00C623F4">
        <w:t>books</w:t>
      </w:r>
      <w:r w:rsidR="006B6588" w:rsidRPr="00C623F4">
        <w:t xml:space="preserve">. </w:t>
      </w:r>
      <w:r w:rsidR="00CB513E" w:rsidRPr="00C623F4">
        <w:t>Rather, it is</w:t>
      </w:r>
      <w:r w:rsidR="000E2C57" w:rsidRPr="00C623F4">
        <w:t xml:space="preserve"> a precisely defined set of attributes</w:t>
      </w:r>
      <w:r w:rsidR="00515983" w:rsidRPr="00C623F4">
        <w:t xml:space="preserve"> and choices</w:t>
      </w:r>
      <w:r w:rsidR="000E2C57" w:rsidRPr="00C623F4">
        <w:t xml:space="preserve"> found in </w:t>
      </w:r>
      <w:r w:rsidR="007A1719" w:rsidRPr="00C623F4">
        <w:t>c</w:t>
      </w:r>
      <w:r w:rsidR="006E1C61" w:rsidRPr="00C623F4">
        <w:t xml:space="preserve">hapter 13 of </w:t>
      </w:r>
      <w:r w:rsidR="000E2C57" w:rsidRPr="00C623F4">
        <w:t>Paul’s</w:t>
      </w:r>
      <w:r w:rsidR="00790BCB" w:rsidRPr="00C623F4">
        <w:t xml:space="preserve"> first letter to </w:t>
      </w:r>
      <w:r w:rsidR="00B46EC6" w:rsidRPr="00C623F4">
        <w:t xml:space="preserve">the </w:t>
      </w:r>
      <w:r w:rsidR="000611FB" w:rsidRPr="00C623F4">
        <w:t>Corinthians</w:t>
      </w:r>
      <w:r w:rsidR="004B3819" w:rsidRPr="00C623F4">
        <w:t>.</w:t>
      </w:r>
      <w:r w:rsidR="00A21326" w:rsidRPr="00C623F4">
        <w:rPr>
          <w:rStyle w:val="EndnoteReference"/>
        </w:rPr>
        <w:endnoteReference w:id="3"/>
      </w:r>
    </w:p>
    <w:p w14:paraId="303A7774" w14:textId="5A1B4475" w:rsidR="000E2C57" w:rsidRPr="00C623F4" w:rsidRDefault="000E2C57" w:rsidP="00593821">
      <w:pPr>
        <w:spacing w:after="0" w:line="240" w:lineRule="auto"/>
        <w:jc w:val="both"/>
      </w:pPr>
    </w:p>
    <w:p w14:paraId="12EA22AA" w14:textId="72EA49DC" w:rsidR="001A2A6A" w:rsidRPr="00C623F4" w:rsidRDefault="0007394C" w:rsidP="00593821">
      <w:pPr>
        <w:spacing w:after="0" w:line="240" w:lineRule="auto"/>
        <w:jc w:val="both"/>
      </w:pPr>
      <w:r w:rsidRPr="00C623F4">
        <w:t xml:space="preserve">You really </w:t>
      </w:r>
      <w:r w:rsidR="000B6828" w:rsidRPr="00C623F4">
        <w:t xml:space="preserve">cannot recover your True Self </w:t>
      </w:r>
      <w:r w:rsidR="00DD3205" w:rsidRPr="00C623F4">
        <w:t>without help.</w:t>
      </w:r>
      <w:r w:rsidR="000B6828" w:rsidRPr="00C623F4">
        <w:t xml:space="preserve"> </w:t>
      </w:r>
      <w:r w:rsidR="00BD6C2D" w:rsidRPr="00C623F4">
        <w:t>That’s</w:t>
      </w:r>
      <w:r w:rsidR="000B6828" w:rsidRPr="00C623F4">
        <w:t xml:space="preserve"> wh</w:t>
      </w:r>
      <w:r w:rsidR="0079034D" w:rsidRPr="00C623F4">
        <w:t>y we created Karis Fellowships.</w:t>
      </w:r>
      <w:r w:rsidR="000B6828" w:rsidRPr="00C623F4">
        <w:t xml:space="preserve"> </w:t>
      </w:r>
      <w:r w:rsidRPr="00C623F4">
        <w:t xml:space="preserve">The KF training program </w:t>
      </w:r>
      <w:r w:rsidR="000B6828" w:rsidRPr="00C623F4">
        <w:t>is designed</w:t>
      </w:r>
      <w:r w:rsidR="001A2A6A" w:rsidRPr="00C623F4">
        <w:t xml:space="preserve"> to be a one-year effort </w:t>
      </w:r>
      <w:r w:rsidR="00DD3205" w:rsidRPr="00C623F4">
        <w:t xml:space="preserve">toward </w:t>
      </w:r>
      <w:r w:rsidR="001A2A6A" w:rsidRPr="00C623F4">
        <w:t>recovery</w:t>
      </w:r>
      <w:r w:rsidR="00BD1A4C" w:rsidRPr="00C623F4">
        <w:t>, but many</w:t>
      </w:r>
      <w:r w:rsidR="001A2A6A" w:rsidRPr="00C623F4">
        <w:t xml:space="preserve"> of us </w:t>
      </w:r>
      <w:r w:rsidR="00495783" w:rsidRPr="00C623F4">
        <w:t>continue to train together</w:t>
      </w:r>
      <w:r w:rsidR="00FB17B2" w:rsidRPr="00C623F4">
        <w:t xml:space="preserve"> year after year</w:t>
      </w:r>
      <w:r w:rsidR="00BD1A4C" w:rsidRPr="00C623F4">
        <w:t>. We</w:t>
      </w:r>
      <w:r w:rsidRPr="00C623F4">
        <w:t xml:space="preserve"> </w:t>
      </w:r>
      <w:r w:rsidR="0099637A" w:rsidRPr="00C623F4">
        <w:t xml:space="preserve">recognize </w:t>
      </w:r>
      <w:r w:rsidR="00354140" w:rsidRPr="00C623F4">
        <w:t>the</w:t>
      </w:r>
      <w:r w:rsidR="000B080E" w:rsidRPr="00C623F4">
        <w:t xml:space="preserve"> </w:t>
      </w:r>
      <w:r w:rsidR="0099637A" w:rsidRPr="00C623F4">
        <w:t xml:space="preserve">tendency </w:t>
      </w:r>
      <w:r w:rsidR="001A2A6A" w:rsidRPr="00C623F4">
        <w:t>to slip back into idolatry</w:t>
      </w:r>
      <w:r w:rsidR="00DD3205" w:rsidRPr="00C623F4">
        <w:t xml:space="preserve">, </w:t>
      </w:r>
      <w:r w:rsidR="0099637A" w:rsidRPr="00C623F4">
        <w:t xml:space="preserve">especially when faced with new challenges </w:t>
      </w:r>
      <w:r w:rsidR="00BD1A4C" w:rsidRPr="00C623F4">
        <w:t xml:space="preserve">and </w:t>
      </w:r>
      <w:r w:rsidR="0099637A" w:rsidRPr="00C623F4">
        <w:t>opportunities</w:t>
      </w:r>
      <w:r w:rsidR="001A2A6A" w:rsidRPr="00C623F4">
        <w:t>. We are not so very different from the Old Testament nations</w:t>
      </w:r>
      <w:r w:rsidR="00F87E94" w:rsidRPr="00C623F4">
        <w:t xml:space="preserve"> that</w:t>
      </w:r>
      <w:r w:rsidR="001A2A6A" w:rsidRPr="00C623F4">
        <w:t xml:space="preserve"> resisted the discomforts of personal development and then, when afraid</w:t>
      </w:r>
      <w:r w:rsidR="0099637A" w:rsidRPr="00C623F4">
        <w:t xml:space="preserve"> or euphoric,</w:t>
      </w:r>
      <w:r w:rsidR="001A2A6A" w:rsidRPr="00C623F4">
        <w:t xml:space="preserve"> </w:t>
      </w:r>
      <w:r w:rsidR="0099637A" w:rsidRPr="00C623F4">
        <w:t>turned</w:t>
      </w:r>
      <w:r w:rsidR="001A2A6A" w:rsidRPr="00C623F4">
        <w:t xml:space="preserve"> back to their idols. </w:t>
      </w:r>
    </w:p>
    <w:p w14:paraId="631E31D7" w14:textId="77777777" w:rsidR="001A2A6A" w:rsidRPr="00C623F4" w:rsidRDefault="001A2A6A" w:rsidP="00593821">
      <w:pPr>
        <w:spacing w:after="0" w:line="240" w:lineRule="auto"/>
        <w:jc w:val="both"/>
      </w:pPr>
    </w:p>
    <w:p w14:paraId="36497913" w14:textId="55A35A55" w:rsidR="00A04787" w:rsidRPr="00C623F4" w:rsidRDefault="00FA188E" w:rsidP="00593821">
      <w:pPr>
        <w:spacing w:after="0" w:line="240" w:lineRule="auto"/>
        <w:jc w:val="both"/>
      </w:pPr>
      <w:r w:rsidRPr="00C623F4">
        <w:t xml:space="preserve">Regularly review </w:t>
      </w:r>
      <w:r w:rsidR="00E63E55" w:rsidRPr="00C623F4">
        <w:t xml:space="preserve">the </w:t>
      </w:r>
      <w:r w:rsidR="00855C78" w:rsidRPr="00C623F4">
        <w:rPr>
          <w:b/>
        </w:rPr>
        <w:t>Love or Pride?</w:t>
      </w:r>
      <w:r w:rsidR="00855C78" w:rsidRPr="00C623F4">
        <w:t xml:space="preserve"> </w:t>
      </w:r>
      <w:r w:rsidR="00D73071" w:rsidRPr="00C623F4">
        <w:t xml:space="preserve">list. </w:t>
      </w:r>
      <w:r w:rsidR="00855C78" w:rsidRPr="00C623F4">
        <w:t>Compare your choice</w:t>
      </w:r>
      <w:r w:rsidR="00E14920" w:rsidRPr="00C623F4">
        <w:t xml:space="preserve">s and behaviors </w:t>
      </w:r>
      <w:r w:rsidR="00495783" w:rsidRPr="00C623F4">
        <w:t xml:space="preserve">with </w:t>
      </w:r>
      <w:r w:rsidR="00E14920" w:rsidRPr="00C623F4">
        <w:t>the items on that list</w:t>
      </w:r>
      <w:r w:rsidR="00855C78" w:rsidRPr="00C623F4">
        <w:t xml:space="preserve"> and record them on your </w:t>
      </w:r>
      <w:r w:rsidR="00855C78" w:rsidRPr="00C623F4">
        <w:rPr>
          <w:b/>
        </w:rPr>
        <w:t>Meeting Preparation Guide</w:t>
      </w:r>
      <w:r w:rsidR="00855C78" w:rsidRPr="00C623F4">
        <w:t>.</w:t>
      </w:r>
      <w:r w:rsidR="00706FD5" w:rsidRPr="00C623F4">
        <w:t xml:space="preserve"> </w:t>
      </w:r>
      <w:r w:rsidR="0099637A" w:rsidRPr="00C623F4">
        <w:t xml:space="preserve">When you are acting out of pride, you are often in fear. </w:t>
      </w:r>
      <w:r w:rsidR="00062873" w:rsidRPr="00C623F4">
        <w:t>So</w:t>
      </w:r>
      <w:r w:rsidR="005B3292" w:rsidRPr="00C623F4">
        <w:t>,</w:t>
      </w:r>
      <w:r w:rsidR="00062873" w:rsidRPr="00C623F4">
        <w:t xml:space="preserve"> </w:t>
      </w:r>
      <w:r w:rsidR="00237D95" w:rsidRPr="00C623F4">
        <w:t>this week, under question two on your guide, record</w:t>
      </w:r>
      <w:r w:rsidR="00855C78" w:rsidRPr="00C623F4">
        <w:t xml:space="preserve"> whatever</w:t>
      </w:r>
      <w:r w:rsidR="00AF130C" w:rsidRPr="00C623F4">
        <w:t xml:space="preserve"> triggered your fear and how you tried to defend your pride.</w:t>
      </w:r>
    </w:p>
    <w:p w14:paraId="3BB6AC16" w14:textId="77777777" w:rsidR="00855C78" w:rsidRPr="00C623F4" w:rsidRDefault="00855C78" w:rsidP="00593821">
      <w:pPr>
        <w:spacing w:after="0" w:line="240" w:lineRule="auto"/>
        <w:jc w:val="both"/>
      </w:pPr>
    </w:p>
    <w:p w14:paraId="69F4AE31" w14:textId="5FE8E955" w:rsidR="000E2C57" w:rsidRPr="00C623F4" w:rsidRDefault="00495783" w:rsidP="00593821">
      <w:pPr>
        <w:spacing w:after="0" w:line="240" w:lineRule="auto"/>
        <w:jc w:val="both"/>
      </w:pPr>
      <w:bookmarkStart w:id="1" w:name="_Hlk480540733"/>
      <w:r w:rsidRPr="00C623F4">
        <w:t xml:space="preserve">The book </w:t>
      </w:r>
      <w:r w:rsidRPr="00C623F4">
        <w:rPr>
          <w:i/>
        </w:rPr>
        <w:t>The Art of Victory</w:t>
      </w:r>
      <w:r w:rsidRPr="00C623F4">
        <w:t xml:space="preserve"> gives us </w:t>
      </w:r>
      <w:r w:rsidR="00B46EC6" w:rsidRPr="00C623F4">
        <w:t xml:space="preserve">our </w:t>
      </w:r>
      <w:r w:rsidRPr="00C623F4">
        <w:t>KF</w:t>
      </w:r>
      <w:r w:rsidR="00062873" w:rsidRPr="00C623F4">
        <w:t xml:space="preserve"> </w:t>
      </w:r>
      <w:r w:rsidR="006F4878" w:rsidRPr="00C623F4">
        <w:t>motto</w:t>
      </w:r>
      <w:r w:rsidR="00B46EC6" w:rsidRPr="00C623F4">
        <w:t>,</w:t>
      </w:r>
      <w:r w:rsidR="006F4878" w:rsidRPr="00C623F4">
        <w:rPr>
          <w:i/>
        </w:rPr>
        <w:t xml:space="preserve"> Train</w:t>
      </w:r>
      <w:r w:rsidR="004B3819" w:rsidRPr="00C623F4">
        <w:rPr>
          <w:i/>
        </w:rPr>
        <w:t xml:space="preserve"> hard. </w:t>
      </w:r>
      <w:r w:rsidR="00D92CAD" w:rsidRPr="00C623F4">
        <w:rPr>
          <w:i/>
        </w:rPr>
        <w:t xml:space="preserve">Fight </w:t>
      </w:r>
      <w:r w:rsidR="00085A1E" w:rsidRPr="00C623F4">
        <w:rPr>
          <w:i/>
        </w:rPr>
        <w:t>e</w:t>
      </w:r>
      <w:r w:rsidR="00D92CAD" w:rsidRPr="00C623F4">
        <w:rPr>
          <w:i/>
        </w:rPr>
        <w:t>asy</w:t>
      </w:r>
      <w:r w:rsidR="006F4878" w:rsidRPr="00C623F4">
        <w:rPr>
          <w:i/>
        </w:rPr>
        <w:t>.</w:t>
      </w:r>
      <w:r w:rsidR="008654B8" w:rsidRPr="00C623F4">
        <w:rPr>
          <w:rStyle w:val="EndnoteReference"/>
        </w:rPr>
        <w:endnoteReference w:id="4"/>
      </w:r>
      <w:r w:rsidR="00515983" w:rsidRPr="00C623F4">
        <w:rPr>
          <w:i/>
        </w:rPr>
        <w:t xml:space="preserve"> </w:t>
      </w:r>
      <w:bookmarkEnd w:id="1"/>
      <w:r w:rsidR="00515983" w:rsidRPr="00C623F4">
        <w:rPr>
          <w:i/>
        </w:rPr>
        <w:t>(Repeat the motto)</w:t>
      </w:r>
      <w:r w:rsidR="00D92CAD" w:rsidRPr="00C623F4">
        <w:t xml:space="preserve"> </w:t>
      </w:r>
      <w:r w:rsidR="00E03CC7" w:rsidRPr="00C623F4">
        <w:t>In KF</w:t>
      </w:r>
      <w:r w:rsidR="008C44D0" w:rsidRPr="00C623F4">
        <w:t>,</w:t>
      </w:r>
      <w:r w:rsidR="00D92CAD" w:rsidRPr="00C623F4">
        <w:t xml:space="preserve"> we learn to train hard. </w:t>
      </w:r>
      <w:r w:rsidR="00E03CC7" w:rsidRPr="00C623F4">
        <w:t>That</w:t>
      </w:r>
      <w:r w:rsidR="000E2C57" w:rsidRPr="00C623F4">
        <w:t xml:space="preserve"> </w:t>
      </w:r>
      <w:r w:rsidR="00FB17B2" w:rsidRPr="00C623F4">
        <w:t xml:space="preserve">isn’t always </w:t>
      </w:r>
      <w:r w:rsidR="000E2C57" w:rsidRPr="00C623F4">
        <w:t xml:space="preserve">fun, but we train </w:t>
      </w:r>
      <w:r w:rsidR="009F27AF" w:rsidRPr="00C623F4">
        <w:t xml:space="preserve">hard </w:t>
      </w:r>
      <w:r w:rsidR="000E2C57" w:rsidRPr="00C623F4">
        <w:t xml:space="preserve">so that </w:t>
      </w:r>
      <w:r w:rsidR="009F27AF" w:rsidRPr="00C623F4">
        <w:t xml:space="preserve">we are able to fight easy </w:t>
      </w:r>
      <w:r w:rsidR="000E2C57" w:rsidRPr="00C623F4">
        <w:t>when we find ourselves up against the Idol Self, spiritual opposition, or fear</w:t>
      </w:r>
      <w:r w:rsidR="00BC11B1" w:rsidRPr="00C623F4">
        <w:t>—</w:t>
      </w:r>
      <w:r w:rsidR="000E2C57" w:rsidRPr="00C623F4">
        <w:t>not only in ourselves but in othe</w:t>
      </w:r>
      <w:r w:rsidR="00790BCB" w:rsidRPr="00C623F4">
        <w:t>rs.</w:t>
      </w:r>
      <w:r w:rsidR="007907FB" w:rsidRPr="00C623F4">
        <w:t xml:space="preserve"> </w:t>
      </w:r>
      <w:r w:rsidR="000E2C57" w:rsidRPr="00C623F4">
        <w:t>Without training you cannot fight your Idol</w:t>
      </w:r>
      <w:r w:rsidR="00B47744" w:rsidRPr="00C623F4">
        <w:t>; i</w:t>
      </w:r>
      <w:r w:rsidR="000E2C57" w:rsidRPr="00C623F4">
        <w:t xml:space="preserve">n adversity you </w:t>
      </w:r>
      <w:r w:rsidR="00D92CAD" w:rsidRPr="00C623F4">
        <w:t xml:space="preserve">will succumb to </w:t>
      </w:r>
      <w:r w:rsidR="00D17649" w:rsidRPr="00C623F4">
        <w:t>its</w:t>
      </w:r>
      <w:r w:rsidR="00315F46" w:rsidRPr="00C623F4">
        <w:t xml:space="preserve"> </w:t>
      </w:r>
      <w:r w:rsidR="00D92CAD" w:rsidRPr="00C623F4">
        <w:t xml:space="preserve">demands. </w:t>
      </w:r>
      <w:r w:rsidR="00315F46" w:rsidRPr="00C623F4">
        <w:t xml:space="preserve">With training, </w:t>
      </w:r>
      <w:r w:rsidR="00315F46" w:rsidRPr="00C623F4">
        <w:lastRenderedPageBreak/>
        <w:t>however,</w:t>
      </w:r>
      <w:r w:rsidR="000E2C57" w:rsidRPr="00C623F4">
        <w:t xml:space="preserve"> you w</w:t>
      </w:r>
      <w:r w:rsidR="00987C14" w:rsidRPr="00C623F4">
        <w:t>il</w:t>
      </w:r>
      <w:r w:rsidR="00D92CAD" w:rsidRPr="00C623F4">
        <w:t xml:space="preserve">l have the skills to overcome. </w:t>
      </w:r>
      <w:r w:rsidR="00987C14" w:rsidRPr="00C623F4">
        <w:t>You will be able to</w:t>
      </w:r>
      <w:r w:rsidR="00EB778D" w:rsidRPr="00C623F4">
        <w:t xml:space="preserve"> </w:t>
      </w:r>
      <w:r w:rsidR="000E2C57" w:rsidRPr="00C623F4">
        <w:t xml:space="preserve">fight easy and be more than conquerors </w:t>
      </w:r>
      <w:r w:rsidR="00E01E3F" w:rsidRPr="00C623F4">
        <w:t>through</w:t>
      </w:r>
      <w:r w:rsidR="000E2C57" w:rsidRPr="00C623F4">
        <w:t xml:space="preserve"> Christ </w:t>
      </w:r>
      <w:r w:rsidR="006571CB" w:rsidRPr="00C623F4">
        <w:t>Jesus</w:t>
      </w:r>
      <w:r w:rsidR="009F27AF" w:rsidRPr="00C623F4">
        <w:t>—and that’s</w:t>
      </w:r>
      <w:r w:rsidR="006571CB" w:rsidRPr="00C623F4">
        <w:t xml:space="preserve"> exciting!</w:t>
      </w:r>
      <w:r w:rsidR="006571CB" w:rsidRPr="00C623F4">
        <w:rPr>
          <w:rStyle w:val="EndnoteReference"/>
        </w:rPr>
        <w:endnoteReference w:id="5"/>
      </w:r>
    </w:p>
    <w:p w14:paraId="6ACB84B6" w14:textId="64E21523" w:rsidR="00A04787" w:rsidRPr="00C623F4" w:rsidRDefault="00A04787" w:rsidP="00593821">
      <w:pPr>
        <w:spacing w:after="0" w:line="240" w:lineRule="auto"/>
        <w:jc w:val="both"/>
      </w:pPr>
    </w:p>
    <w:p w14:paraId="1CAF1E13" w14:textId="77777777" w:rsidR="00A04787" w:rsidRPr="00C623F4" w:rsidRDefault="004B3819" w:rsidP="00593821">
      <w:pPr>
        <w:spacing w:after="0" w:line="240" w:lineRule="auto"/>
        <w:jc w:val="both"/>
      </w:pPr>
      <w:r w:rsidRPr="00C623F4">
        <w:t xml:space="preserve">Our prayer might go something like this: </w:t>
      </w:r>
    </w:p>
    <w:p w14:paraId="05217E5F" w14:textId="77777777" w:rsidR="005E2556" w:rsidRPr="00C623F4" w:rsidRDefault="005E2556" w:rsidP="00593821">
      <w:pPr>
        <w:spacing w:after="0" w:line="240" w:lineRule="auto"/>
        <w:jc w:val="both"/>
      </w:pPr>
    </w:p>
    <w:p w14:paraId="2D5C72C7" w14:textId="69744CED" w:rsidR="00EF7978" w:rsidRPr="00C623F4" w:rsidRDefault="00EF7978" w:rsidP="00593821">
      <w:pPr>
        <w:spacing w:after="0" w:line="240" w:lineRule="auto"/>
        <w:jc w:val="center"/>
        <w:rPr>
          <w:i/>
        </w:rPr>
      </w:pPr>
      <w:r w:rsidRPr="00C623F4">
        <w:rPr>
          <w:i/>
        </w:rPr>
        <w:t>Captain of the hosts, teach me to train hard that I might fight easy.</w:t>
      </w:r>
      <w:r w:rsidRPr="00C623F4">
        <w:t xml:space="preserve"> </w:t>
      </w:r>
      <w:r w:rsidRPr="00C623F4">
        <w:rPr>
          <w:i/>
        </w:rPr>
        <w:t>(Repeat)</w:t>
      </w:r>
    </w:p>
    <w:p w14:paraId="2DB802C8" w14:textId="77777777" w:rsidR="00224F2F" w:rsidRPr="00C623F4" w:rsidRDefault="00224F2F" w:rsidP="00593821">
      <w:pPr>
        <w:spacing w:after="0" w:line="240" w:lineRule="auto"/>
        <w:jc w:val="both"/>
      </w:pPr>
    </w:p>
    <w:p w14:paraId="72D56002" w14:textId="6624E2AE" w:rsidR="00BE2612" w:rsidRPr="00C623F4" w:rsidRDefault="00FA188E" w:rsidP="00D5425C">
      <w:pPr>
        <w:tabs>
          <w:tab w:val="center" w:pos="4680"/>
        </w:tabs>
        <w:spacing w:after="0" w:line="240" w:lineRule="auto"/>
        <w:jc w:val="both"/>
      </w:pPr>
      <w:r w:rsidRPr="00C623F4">
        <w:t>Take a deep breath</w:t>
      </w:r>
      <w:r w:rsidR="00BE2612" w:rsidRPr="00C623F4">
        <w:t>.</w:t>
      </w:r>
    </w:p>
    <w:p w14:paraId="43B24C39" w14:textId="00D439EA" w:rsidR="00A56F7C" w:rsidRPr="00C623F4" w:rsidRDefault="00A56F7C" w:rsidP="00A56F7C">
      <w:pPr>
        <w:spacing w:after="0" w:line="240" w:lineRule="auto"/>
        <w:jc w:val="both"/>
        <w:rPr>
          <w:i/>
        </w:rPr>
      </w:pPr>
      <w:r w:rsidRPr="00C623F4">
        <w:rPr>
          <w:i/>
        </w:rPr>
        <w:t xml:space="preserve">(If time permits, ask, “Does anyone have comments or questions about </w:t>
      </w:r>
      <w:r w:rsidR="00E86F05" w:rsidRPr="00C623F4">
        <w:rPr>
          <w:i/>
        </w:rPr>
        <w:t>the</w:t>
      </w:r>
      <w:r w:rsidRPr="00C623F4">
        <w:rPr>
          <w:i/>
        </w:rPr>
        <w:t xml:space="preserve"> </w:t>
      </w:r>
      <w:r w:rsidR="00DE6070" w:rsidRPr="00C623F4">
        <w:rPr>
          <w:i/>
        </w:rPr>
        <w:t>Toolbox</w:t>
      </w:r>
      <w:r w:rsidRPr="00C623F4">
        <w:rPr>
          <w:i/>
        </w:rPr>
        <w:t>?”)</w:t>
      </w:r>
    </w:p>
    <w:p w14:paraId="3A704FBA" w14:textId="7E6DF05D" w:rsidR="00A04787" w:rsidRPr="00C623F4" w:rsidRDefault="00A04787" w:rsidP="00593821">
      <w:pPr>
        <w:spacing w:after="0" w:line="240" w:lineRule="auto"/>
        <w:jc w:val="both"/>
      </w:pPr>
    </w:p>
    <w:p w14:paraId="01AF6CB7" w14:textId="77777777" w:rsidR="00285B9A" w:rsidRPr="00C623F4" w:rsidRDefault="00EB778D" w:rsidP="00593821">
      <w:pPr>
        <w:spacing w:after="0" w:line="240" w:lineRule="auto"/>
        <w:jc w:val="both"/>
        <w:rPr>
          <w:b/>
        </w:rPr>
      </w:pPr>
      <w:r w:rsidRPr="00C623F4">
        <w:rPr>
          <w:b/>
        </w:rPr>
        <w:t>0:30</w:t>
      </w:r>
      <w:r w:rsidR="00285B9A" w:rsidRPr="00C623F4">
        <w:rPr>
          <w:b/>
        </w:rPr>
        <w:tab/>
        <w:t>SHARING</w:t>
      </w:r>
    </w:p>
    <w:p w14:paraId="41EA494D" w14:textId="77777777" w:rsidR="00A04787" w:rsidRPr="00C623F4" w:rsidRDefault="00A04787" w:rsidP="00593821">
      <w:pPr>
        <w:spacing w:after="0" w:line="240" w:lineRule="auto"/>
        <w:jc w:val="both"/>
      </w:pPr>
    </w:p>
    <w:p w14:paraId="540AD7E1" w14:textId="5AAAC90A" w:rsidR="00285B9A" w:rsidRPr="00C623F4" w:rsidRDefault="00A04787" w:rsidP="00593821">
      <w:pPr>
        <w:spacing w:after="0" w:line="240" w:lineRule="auto"/>
        <w:jc w:val="both"/>
        <w:rPr>
          <w:b/>
        </w:rPr>
      </w:pPr>
      <w:r w:rsidRPr="00C623F4">
        <w:rPr>
          <w:b/>
        </w:rPr>
        <w:t>1:00</w:t>
      </w:r>
      <w:r w:rsidR="00285B9A" w:rsidRPr="00C623F4">
        <w:rPr>
          <w:b/>
        </w:rPr>
        <w:tab/>
        <w:t>BIBLE TEACHING</w:t>
      </w:r>
    </w:p>
    <w:p w14:paraId="64EF79F8" w14:textId="77777777" w:rsidR="006976F9" w:rsidRPr="00C623F4" w:rsidRDefault="006976F9" w:rsidP="00593821">
      <w:pPr>
        <w:spacing w:after="0" w:line="240" w:lineRule="auto"/>
        <w:jc w:val="both"/>
        <w:rPr>
          <w:b/>
        </w:rPr>
      </w:pPr>
    </w:p>
    <w:p w14:paraId="4CBFE531" w14:textId="0663AA97" w:rsidR="0081599E" w:rsidRPr="00C623F4" w:rsidRDefault="00F96B74" w:rsidP="00593821">
      <w:pPr>
        <w:spacing w:after="0" w:line="240" w:lineRule="auto"/>
        <w:jc w:val="both"/>
        <w:rPr>
          <w:bCs/>
          <w:iCs/>
        </w:rPr>
      </w:pPr>
      <w:r w:rsidRPr="00C623F4">
        <w:rPr>
          <w:bCs/>
          <w:iCs/>
        </w:rPr>
        <w:t>Now</w:t>
      </w:r>
      <w:r w:rsidR="00A00B9C" w:rsidRPr="00C623F4">
        <w:rPr>
          <w:bCs/>
          <w:iCs/>
        </w:rPr>
        <w:t xml:space="preserve"> let’s</w:t>
      </w:r>
      <w:r w:rsidRPr="00C623F4">
        <w:rPr>
          <w:bCs/>
          <w:iCs/>
        </w:rPr>
        <w:t xml:space="preserve"> </w:t>
      </w:r>
      <w:r w:rsidR="00A00B9C" w:rsidRPr="00C623F4">
        <w:rPr>
          <w:bCs/>
          <w:iCs/>
        </w:rPr>
        <w:t>look at John’s first letter</w:t>
      </w:r>
      <w:r w:rsidR="0047256A" w:rsidRPr="00C623F4">
        <w:rPr>
          <w:bCs/>
          <w:iCs/>
        </w:rPr>
        <w:t xml:space="preserve">, toward </w:t>
      </w:r>
      <w:r w:rsidR="00D92CAD" w:rsidRPr="00C623F4">
        <w:rPr>
          <w:bCs/>
          <w:iCs/>
        </w:rPr>
        <w:t xml:space="preserve">the back of the New </w:t>
      </w:r>
      <w:r w:rsidR="00490CD1" w:rsidRPr="00C623F4">
        <w:rPr>
          <w:bCs/>
          <w:iCs/>
        </w:rPr>
        <w:t>Testament. This</w:t>
      </w:r>
      <w:r w:rsidR="009C45AF" w:rsidRPr="00C623F4">
        <w:rPr>
          <w:bCs/>
          <w:iCs/>
        </w:rPr>
        <w:t xml:space="preserve"> is </w:t>
      </w:r>
      <w:r w:rsidR="00B46EC6" w:rsidRPr="00C623F4">
        <w:rPr>
          <w:bCs/>
          <w:iCs/>
        </w:rPr>
        <w:t xml:space="preserve">my </w:t>
      </w:r>
      <w:r w:rsidR="00A00B9C" w:rsidRPr="00C623F4">
        <w:rPr>
          <w:bCs/>
          <w:iCs/>
        </w:rPr>
        <w:t>translation</w:t>
      </w:r>
      <w:r w:rsidR="00490CD1" w:rsidRPr="00C623F4">
        <w:rPr>
          <w:bCs/>
          <w:iCs/>
        </w:rPr>
        <w:t xml:space="preserve"> of </w:t>
      </w:r>
      <w:r w:rsidR="00490CD1" w:rsidRPr="00C623F4">
        <w:rPr>
          <w:b/>
          <w:bCs/>
          <w:iCs/>
        </w:rPr>
        <w:t>1</w:t>
      </w:r>
      <w:r w:rsidR="00F87E94" w:rsidRPr="00C623F4">
        <w:rPr>
          <w:b/>
          <w:bCs/>
          <w:iCs/>
        </w:rPr>
        <w:t> </w:t>
      </w:r>
      <w:r w:rsidR="00490CD1" w:rsidRPr="00C623F4">
        <w:rPr>
          <w:b/>
          <w:bCs/>
          <w:iCs/>
        </w:rPr>
        <w:t>John</w:t>
      </w:r>
      <w:r w:rsidR="00F87E94" w:rsidRPr="00C623F4">
        <w:rPr>
          <w:b/>
          <w:bCs/>
          <w:iCs/>
        </w:rPr>
        <w:t> </w:t>
      </w:r>
      <w:r w:rsidR="00490CD1" w:rsidRPr="00C623F4">
        <w:rPr>
          <w:b/>
          <w:bCs/>
          <w:iCs/>
        </w:rPr>
        <w:t>4:16</w:t>
      </w:r>
      <w:r w:rsidR="00115D38" w:rsidRPr="00C623F4">
        <w:rPr>
          <w:b/>
          <w:bCs/>
          <w:iCs/>
        </w:rPr>
        <w:t>–</w:t>
      </w:r>
      <w:r w:rsidR="00490CD1" w:rsidRPr="00C623F4">
        <w:rPr>
          <w:b/>
          <w:bCs/>
          <w:iCs/>
        </w:rPr>
        <w:t>19</w:t>
      </w:r>
      <w:r w:rsidR="00D92CAD" w:rsidRPr="00C623F4">
        <w:rPr>
          <w:bCs/>
          <w:iCs/>
        </w:rPr>
        <w:t>.</w:t>
      </w:r>
    </w:p>
    <w:p w14:paraId="78C87645" w14:textId="77777777" w:rsidR="00A04787" w:rsidRPr="00C623F4" w:rsidRDefault="00A04787" w:rsidP="00593821">
      <w:pPr>
        <w:spacing w:after="0" w:line="240" w:lineRule="auto"/>
        <w:jc w:val="both"/>
        <w:rPr>
          <w:bCs/>
          <w:iCs/>
        </w:rPr>
      </w:pPr>
    </w:p>
    <w:p w14:paraId="6FC01BA4" w14:textId="77777777" w:rsidR="006C3029" w:rsidRPr="00C623F4" w:rsidRDefault="006C3029" w:rsidP="00593821">
      <w:pPr>
        <w:spacing w:after="0" w:line="240" w:lineRule="auto"/>
        <w:ind w:left="720" w:right="720"/>
        <w:jc w:val="both"/>
        <w:rPr>
          <w:iCs/>
        </w:rPr>
      </w:pPr>
      <w:r w:rsidRPr="00C623F4">
        <w:rPr>
          <w:bCs/>
          <w:iCs/>
          <w:vertAlign w:val="superscript"/>
        </w:rPr>
        <w:t>16</w:t>
      </w:r>
      <w:r w:rsidRPr="00C623F4">
        <w:rPr>
          <w:iCs/>
        </w:rPr>
        <w:t xml:space="preserve">We have come to know and have trusted the love which God has in us. God is love, and the one who dwells in love dwells in God, and God dwells in that one. </w:t>
      </w:r>
      <w:r w:rsidRPr="00C623F4">
        <w:rPr>
          <w:bCs/>
          <w:iCs/>
          <w:vertAlign w:val="superscript"/>
        </w:rPr>
        <w:t>17</w:t>
      </w:r>
      <w:r w:rsidRPr="00C623F4">
        <w:rPr>
          <w:iCs/>
        </w:rPr>
        <w:t xml:space="preserve">By this, love is perfected with us, so that we may have boldness in the day of judgment, because as He is, so also are we in this world. </w:t>
      </w:r>
      <w:r w:rsidRPr="00C623F4">
        <w:rPr>
          <w:bCs/>
          <w:iCs/>
          <w:vertAlign w:val="superscript"/>
        </w:rPr>
        <w:t>18</w:t>
      </w:r>
      <w:r w:rsidRPr="00C623F4">
        <w:rPr>
          <w:iCs/>
        </w:rPr>
        <w:t xml:space="preserve">There is no fear in love, but perfect love casts out fear, because fear involves punishment or torment, and the one who fears is not perfected in love. </w:t>
      </w:r>
      <w:r w:rsidRPr="00C623F4">
        <w:rPr>
          <w:bCs/>
          <w:iCs/>
          <w:vertAlign w:val="superscript"/>
        </w:rPr>
        <w:t>19</w:t>
      </w:r>
      <w:r w:rsidRPr="00C623F4">
        <w:rPr>
          <w:iCs/>
        </w:rPr>
        <w:t>We love because He first extended love to us.</w:t>
      </w:r>
    </w:p>
    <w:p w14:paraId="49DBBD4B" w14:textId="77777777" w:rsidR="006C3029" w:rsidRPr="00C623F4" w:rsidRDefault="006C3029" w:rsidP="00593821">
      <w:pPr>
        <w:tabs>
          <w:tab w:val="left" w:pos="8365"/>
        </w:tabs>
        <w:spacing w:after="0" w:line="240" w:lineRule="auto"/>
        <w:jc w:val="both"/>
        <w:rPr>
          <w:iCs/>
        </w:rPr>
      </w:pPr>
    </w:p>
    <w:p w14:paraId="7B1BAC75" w14:textId="0D351E65" w:rsidR="000716B8" w:rsidRPr="00C623F4" w:rsidRDefault="00FA188E" w:rsidP="00593821">
      <w:pPr>
        <w:tabs>
          <w:tab w:val="left" w:pos="8365"/>
        </w:tabs>
        <w:spacing w:after="0" w:line="240" w:lineRule="auto"/>
        <w:jc w:val="both"/>
        <w:rPr>
          <w:iCs/>
        </w:rPr>
      </w:pPr>
      <w:r w:rsidRPr="00C623F4">
        <w:rPr>
          <w:iCs/>
        </w:rPr>
        <w:t>Take a deep breath.</w:t>
      </w:r>
    </w:p>
    <w:p w14:paraId="1F2B3DAB" w14:textId="77777777" w:rsidR="005D2712" w:rsidRPr="00C623F4" w:rsidRDefault="005D2712" w:rsidP="00593821">
      <w:pPr>
        <w:tabs>
          <w:tab w:val="left" w:pos="8365"/>
        </w:tabs>
        <w:spacing w:after="0" w:line="240" w:lineRule="auto"/>
        <w:jc w:val="both"/>
        <w:rPr>
          <w:iCs/>
        </w:rPr>
      </w:pPr>
    </w:p>
    <w:p w14:paraId="2AB93D44" w14:textId="3F6C8944" w:rsidR="0047256A" w:rsidRPr="00C623F4" w:rsidRDefault="0047256A" w:rsidP="00593821">
      <w:pPr>
        <w:pStyle w:val="ListParagraph"/>
        <w:numPr>
          <w:ilvl w:val="0"/>
          <w:numId w:val="5"/>
        </w:numPr>
        <w:tabs>
          <w:tab w:val="left" w:pos="8365"/>
        </w:tabs>
        <w:spacing w:after="0" w:line="240" w:lineRule="auto"/>
        <w:jc w:val="both"/>
        <w:rPr>
          <w:iCs/>
        </w:rPr>
      </w:pPr>
      <w:r w:rsidRPr="00C623F4">
        <w:rPr>
          <w:b/>
          <w:iCs/>
        </w:rPr>
        <w:t>Agape</w:t>
      </w:r>
      <w:r w:rsidR="00B07B9E" w:rsidRPr="00C623F4">
        <w:rPr>
          <w:b/>
          <w:i/>
          <w:iCs/>
        </w:rPr>
        <w:t xml:space="preserve"> </w:t>
      </w:r>
      <w:r w:rsidR="00B07B9E" w:rsidRPr="00C623F4">
        <w:rPr>
          <w:b/>
          <w:iCs/>
        </w:rPr>
        <w:t>love</w:t>
      </w:r>
      <w:r w:rsidR="0028168B" w:rsidRPr="00C623F4">
        <w:rPr>
          <w:b/>
          <w:iCs/>
        </w:rPr>
        <w:t>,</w:t>
      </w:r>
      <w:r w:rsidR="008B1247" w:rsidRPr="00C623F4">
        <w:rPr>
          <w:b/>
          <w:iCs/>
        </w:rPr>
        <w:t xml:space="preserve"> when oriented</w:t>
      </w:r>
      <w:r w:rsidR="00D0076C" w:rsidRPr="00C623F4">
        <w:rPr>
          <w:b/>
          <w:iCs/>
        </w:rPr>
        <w:t>,</w:t>
      </w:r>
      <w:r w:rsidR="00D61F57" w:rsidRPr="00C623F4">
        <w:rPr>
          <w:b/>
          <w:iCs/>
        </w:rPr>
        <w:t xml:space="preserve"> is</w:t>
      </w:r>
      <w:r w:rsidR="008B1247" w:rsidRPr="00C623F4">
        <w:rPr>
          <w:b/>
          <w:iCs/>
        </w:rPr>
        <w:t xml:space="preserve"> God’s love </w:t>
      </w:r>
      <w:r w:rsidR="00CF0174" w:rsidRPr="00C623F4">
        <w:rPr>
          <w:b/>
          <w:iCs/>
        </w:rPr>
        <w:t>expressed through our lives</w:t>
      </w:r>
    </w:p>
    <w:p w14:paraId="4A69247E" w14:textId="0554846E" w:rsidR="004E6ACC" w:rsidRPr="00C623F4" w:rsidRDefault="002F27E9" w:rsidP="00593821">
      <w:pPr>
        <w:spacing w:after="0" w:line="240" w:lineRule="auto"/>
        <w:ind w:left="360"/>
        <w:jc w:val="both"/>
        <w:rPr>
          <w:iCs/>
        </w:rPr>
      </w:pPr>
      <w:r w:rsidRPr="00C623F4">
        <w:rPr>
          <w:iCs/>
        </w:rPr>
        <w:t>We learn i</w:t>
      </w:r>
      <w:r w:rsidR="004E6ACC" w:rsidRPr="00C623F4">
        <w:rPr>
          <w:iCs/>
        </w:rPr>
        <w:t>n John’s Gospel that without Jesus we love</w:t>
      </w:r>
      <w:r w:rsidR="00FF6A89" w:rsidRPr="00C623F4">
        <w:rPr>
          <w:iCs/>
        </w:rPr>
        <w:t>—that is,</w:t>
      </w:r>
      <w:r w:rsidR="003B03C9" w:rsidRPr="00C623F4">
        <w:rPr>
          <w:iCs/>
        </w:rPr>
        <w:t xml:space="preserve"> we</w:t>
      </w:r>
      <w:r w:rsidR="004E6ACC" w:rsidRPr="00C623F4">
        <w:rPr>
          <w:iCs/>
        </w:rPr>
        <w:t xml:space="preserve"> agap</w:t>
      </w:r>
      <w:r w:rsidR="00FF6A89" w:rsidRPr="00C623F4">
        <w:rPr>
          <w:iCs/>
        </w:rPr>
        <w:t>e—</w:t>
      </w:r>
      <w:r w:rsidR="004E6ACC" w:rsidRPr="00C623F4">
        <w:rPr>
          <w:iCs/>
        </w:rPr>
        <w:t xml:space="preserve"> darkness.</w:t>
      </w:r>
      <w:r w:rsidR="004E6ACC" w:rsidRPr="00C623F4">
        <w:rPr>
          <w:rStyle w:val="EndnoteReference"/>
          <w:iCs/>
        </w:rPr>
        <w:endnoteReference w:id="6"/>
      </w:r>
      <w:r w:rsidR="004E6ACC" w:rsidRPr="00C623F4">
        <w:rPr>
          <w:iCs/>
        </w:rPr>
        <w:t xml:space="preserve"> This misoriented agape is generated within our Idol Self. We love darkness because it hides what we hate about ourselves</w:t>
      </w:r>
      <w:r w:rsidR="00115D38" w:rsidRPr="00C623F4">
        <w:rPr>
          <w:iCs/>
        </w:rPr>
        <w:t>. We</w:t>
      </w:r>
      <w:r w:rsidR="004E6ACC" w:rsidRPr="00C623F4">
        <w:rPr>
          <w:iCs/>
        </w:rPr>
        <w:t xml:space="preserve"> hate the light because it will reveal the truth about who we are. Our poor Idol Self cannot love others or God because it is constantly reacting to outside threats and fiercely defending its ego, its stories, and its pride. It can feel great fondness, affection, and even obsession for </w:t>
      </w:r>
      <w:r w:rsidR="00BD1A4C" w:rsidRPr="00C623F4">
        <w:rPr>
          <w:iCs/>
        </w:rPr>
        <w:t xml:space="preserve">whoever or </w:t>
      </w:r>
      <w:r w:rsidR="004E6ACC" w:rsidRPr="00C623F4">
        <w:rPr>
          <w:iCs/>
        </w:rPr>
        <w:t>whatever supports its claims and pride, but that is not oriented agape</w:t>
      </w:r>
      <w:r w:rsidR="004E6ACC" w:rsidRPr="00C623F4">
        <w:rPr>
          <w:i/>
          <w:iCs/>
        </w:rPr>
        <w:t xml:space="preserve"> </w:t>
      </w:r>
      <w:r w:rsidR="004E6ACC" w:rsidRPr="00C623F4">
        <w:rPr>
          <w:iCs/>
        </w:rPr>
        <w:t xml:space="preserve">love. </w:t>
      </w:r>
    </w:p>
    <w:p w14:paraId="3EA9C50C" w14:textId="77777777" w:rsidR="004E6ACC" w:rsidRPr="00C623F4" w:rsidRDefault="004E6ACC" w:rsidP="00593821">
      <w:pPr>
        <w:spacing w:after="0" w:line="240" w:lineRule="auto"/>
        <w:jc w:val="both"/>
        <w:rPr>
          <w:iCs/>
        </w:rPr>
      </w:pPr>
    </w:p>
    <w:p w14:paraId="11F93DF2" w14:textId="3BCC9D98" w:rsidR="004E6ACC" w:rsidRPr="00C623F4" w:rsidRDefault="00C80142" w:rsidP="00593821">
      <w:pPr>
        <w:spacing w:after="0" w:line="240" w:lineRule="auto"/>
        <w:ind w:left="360"/>
        <w:jc w:val="both"/>
        <w:rPr>
          <w:iCs/>
        </w:rPr>
      </w:pPr>
      <w:r w:rsidRPr="00C623F4">
        <w:rPr>
          <w:iCs/>
        </w:rPr>
        <w:t>Oriented agape</w:t>
      </w:r>
      <w:r w:rsidR="004E6ACC" w:rsidRPr="00C623F4">
        <w:rPr>
          <w:iCs/>
        </w:rPr>
        <w:t xml:space="preserve"> love is responsive not reactive</w:t>
      </w:r>
      <w:r w:rsidRPr="00C623F4">
        <w:rPr>
          <w:iCs/>
        </w:rPr>
        <w:t>;</w:t>
      </w:r>
      <w:r w:rsidR="000D3682" w:rsidRPr="00C623F4">
        <w:rPr>
          <w:iCs/>
        </w:rPr>
        <w:t xml:space="preserve"> </w:t>
      </w:r>
      <w:r w:rsidRPr="00C623F4">
        <w:rPr>
          <w:iCs/>
        </w:rPr>
        <w:t>i</w:t>
      </w:r>
      <w:r w:rsidR="000D3682" w:rsidRPr="00C623F4">
        <w:rPr>
          <w:iCs/>
        </w:rPr>
        <w:t>t</w:t>
      </w:r>
      <w:r w:rsidR="004E6ACC" w:rsidRPr="00C623F4">
        <w:rPr>
          <w:iCs/>
        </w:rPr>
        <w:t xml:space="preserve"> is not swayed by circumstances, nor is it determined by the merits of the one who is loved. </w:t>
      </w:r>
      <w:r w:rsidR="00CB513E" w:rsidRPr="00C623F4">
        <w:rPr>
          <w:iCs/>
        </w:rPr>
        <w:t>This</w:t>
      </w:r>
      <w:r w:rsidR="00587C69" w:rsidRPr="00C623F4">
        <w:rPr>
          <w:iCs/>
        </w:rPr>
        <w:t xml:space="preserve"> love is generated within the redeemed True Self through its correspondence, or co-responding, with God. </w:t>
      </w:r>
      <w:r w:rsidR="004E6ACC" w:rsidRPr="00C623F4">
        <w:rPr>
          <w:iCs/>
        </w:rPr>
        <w:t xml:space="preserve">It only exists in </w:t>
      </w:r>
      <w:r w:rsidR="00D73071" w:rsidRPr="00C623F4">
        <w:rPr>
          <w:iCs/>
        </w:rPr>
        <w:t>our</w:t>
      </w:r>
      <w:r w:rsidR="004E6ACC" w:rsidRPr="00C623F4">
        <w:rPr>
          <w:iCs/>
        </w:rPr>
        <w:t xml:space="preserve"> world because </w:t>
      </w:r>
      <w:r w:rsidR="00286686" w:rsidRPr="00C623F4">
        <w:rPr>
          <w:iCs/>
        </w:rPr>
        <w:t xml:space="preserve">someone has done the </w:t>
      </w:r>
      <w:r w:rsidRPr="00C623F4">
        <w:rPr>
          <w:iCs/>
        </w:rPr>
        <w:t>hard work</w:t>
      </w:r>
      <w:r w:rsidR="006A472A" w:rsidRPr="00C623F4">
        <w:rPr>
          <w:iCs/>
        </w:rPr>
        <w:t xml:space="preserve"> </w:t>
      </w:r>
      <w:r w:rsidR="00CB513E" w:rsidRPr="00C623F4">
        <w:rPr>
          <w:iCs/>
        </w:rPr>
        <w:t>necessary</w:t>
      </w:r>
      <w:r w:rsidR="00951C19" w:rsidRPr="00C623F4">
        <w:rPr>
          <w:iCs/>
        </w:rPr>
        <w:t xml:space="preserve"> to</w:t>
      </w:r>
      <w:r w:rsidR="006A472A" w:rsidRPr="00C623F4">
        <w:rPr>
          <w:iCs/>
        </w:rPr>
        <w:t xml:space="preserve"> become the love of God</w:t>
      </w:r>
      <w:r w:rsidR="00286686" w:rsidRPr="00C623F4">
        <w:rPr>
          <w:iCs/>
        </w:rPr>
        <w:t xml:space="preserve"> on earth</w:t>
      </w:r>
      <w:r w:rsidR="004E6ACC" w:rsidRPr="00C623F4">
        <w:rPr>
          <w:iCs/>
        </w:rPr>
        <w:t>. So</w:t>
      </w:r>
      <w:r w:rsidR="006F4878" w:rsidRPr="00C623F4">
        <w:rPr>
          <w:iCs/>
        </w:rPr>
        <w:t>,</w:t>
      </w:r>
      <w:r w:rsidR="004E6ACC" w:rsidRPr="00C623F4">
        <w:rPr>
          <w:iCs/>
        </w:rPr>
        <w:t xml:space="preserve"> this love is really about your </w:t>
      </w:r>
      <w:r w:rsidR="00BD1A4C" w:rsidRPr="00C623F4">
        <w:rPr>
          <w:iCs/>
        </w:rPr>
        <w:t xml:space="preserve">character </w:t>
      </w:r>
      <w:r w:rsidR="004E6ACC" w:rsidRPr="00C623F4">
        <w:rPr>
          <w:iCs/>
        </w:rPr>
        <w:t xml:space="preserve">and your connection to </w:t>
      </w:r>
      <w:r w:rsidR="00115D38" w:rsidRPr="00C623F4">
        <w:rPr>
          <w:iCs/>
        </w:rPr>
        <w:t>God</w:t>
      </w:r>
      <w:r w:rsidR="004E6ACC" w:rsidRPr="00C623F4">
        <w:rPr>
          <w:iCs/>
        </w:rPr>
        <w:t xml:space="preserve">. We have been created in </w:t>
      </w:r>
      <w:r w:rsidR="00F87E94" w:rsidRPr="00C623F4">
        <w:rPr>
          <w:iCs/>
        </w:rPr>
        <w:t>God’s</w:t>
      </w:r>
      <w:r w:rsidR="00115D38" w:rsidRPr="00C623F4">
        <w:rPr>
          <w:iCs/>
        </w:rPr>
        <w:t xml:space="preserve"> image</w:t>
      </w:r>
      <w:r w:rsidR="004E6ACC" w:rsidRPr="00C623F4">
        <w:rPr>
          <w:iCs/>
        </w:rPr>
        <w:t xml:space="preserve">; therefore, each one of us is uniquely designed to express His </w:t>
      </w:r>
      <w:r w:rsidR="008562AE" w:rsidRPr="00C623F4">
        <w:rPr>
          <w:iCs/>
        </w:rPr>
        <w:t>love</w:t>
      </w:r>
      <w:r w:rsidR="004E6ACC" w:rsidRPr="00C623F4">
        <w:rPr>
          <w:iCs/>
        </w:rPr>
        <w:t xml:space="preserve">. When you express </w:t>
      </w:r>
      <w:r w:rsidR="00F87E94" w:rsidRPr="00C623F4">
        <w:rPr>
          <w:iCs/>
        </w:rPr>
        <w:t xml:space="preserve">God’s </w:t>
      </w:r>
      <w:r w:rsidR="004E6ACC" w:rsidRPr="00C623F4">
        <w:rPr>
          <w:iCs/>
        </w:rPr>
        <w:t xml:space="preserve">love through who you are and how you live, you display to the world both </w:t>
      </w:r>
      <w:r w:rsidR="00782445" w:rsidRPr="00C623F4">
        <w:rPr>
          <w:iCs/>
        </w:rPr>
        <w:t>your Creator’s</w:t>
      </w:r>
      <w:r w:rsidR="004E6ACC" w:rsidRPr="00C623F4">
        <w:rPr>
          <w:iCs/>
        </w:rPr>
        <w:t xml:space="preserve"> glory and your own. </w:t>
      </w:r>
    </w:p>
    <w:p w14:paraId="284E194D" w14:textId="77777777" w:rsidR="001F688C" w:rsidRPr="00C623F4" w:rsidRDefault="001F688C" w:rsidP="00593821">
      <w:pPr>
        <w:spacing w:after="0" w:line="240" w:lineRule="auto"/>
        <w:jc w:val="both"/>
        <w:rPr>
          <w:iCs/>
        </w:rPr>
      </w:pPr>
    </w:p>
    <w:p w14:paraId="481CF654" w14:textId="2921A10E" w:rsidR="0047256A" w:rsidRPr="00C623F4" w:rsidRDefault="00CA70A6" w:rsidP="00593821">
      <w:pPr>
        <w:pStyle w:val="ListParagraph"/>
        <w:numPr>
          <w:ilvl w:val="0"/>
          <w:numId w:val="5"/>
        </w:numPr>
        <w:spacing w:after="0" w:line="240" w:lineRule="auto"/>
        <w:jc w:val="both"/>
        <w:rPr>
          <w:b/>
          <w:iCs/>
        </w:rPr>
      </w:pPr>
      <w:r w:rsidRPr="00C623F4">
        <w:rPr>
          <w:b/>
          <w:iCs/>
        </w:rPr>
        <w:t>The meaning of perfect</w:t>
      </w:r>
    </w:p>
    <w:p w14:paraId="282FD21B" w14:textId="350E37D4" w:rsidR="006450BC" w:rsidRPr="00C623F4" w:rsidRDefault="006450BC" w:rsidP="00593821">
      <w:pPr>
        <w:spacing w:after="0" w:line="240" w:lineRule="auto"/>
        <w:ind w:left="360"/>
        <w:jc w:val="both"/>
        <w:rPr>
          <w:iCs/>
        </w:rPr>
      </w:pPr>
      <w:r w:rsidRPr="00C623F4">
        <w:rPr>
          <w:iCs/>
        </w:rPr>
        <w:t xml:space="preserve">Now that we are looking closely at these verses in First John, </w:t>
      </w:r>
      <w:r w:rsidR="00CE70CF" w:rsidRPr="00C623F4">
        <w:rPr>
          <w:iCs/>
        </w:rPr>
        <w:t>it’s</w:t>
      </w:r>
      <w:r w:rsidRPr="00C623F4">
        <w:rPr>
          <w:iCs/>
        </w:rPr>
        <w:t xml:space="preserve"> important to clarify the meaning of the word </w:t>
      </w:r>
      <w:r w:rsidRPr="00C623F4">
        <w:rPr>
          <w:i/>
          <w:iCs/>
        </w:rPr>
        <w:t>perfect</w:t>
      </w:r>
      <w:r w:rsidRPr="00C623F4">
        <w:rPr>
          <w:iCs/>
        </w:rPr>
        <w:t xml:space="preserve">, which is repeated several times in this passage. When we read the word perfect in English versions of the New Testament, we get the feeling that nothing is valuable unless it meets a certain standard. We must act perfectly, look perfect, think perfect thoughts, and, in this case, love </w:t>
      </w:r>
      <w:r w:rsidRPr="00744E61">
        <w:rPr>
          <w:iCs/>
        </w:rPr>
        <w:t>perfectly</w:t>
      </w:r>
      <w:r w:rsidR="00FF6A89" w:rsidRPr="003F5C69">
        <w:rPr>
          <w:iCs/>
        </w:rPr>
        <w:t>—</w:t>
      </w:r>
      <w:r w:rsidR="00CE70CF" w:rsidRPr="00744E61">
        <w:rPr>
          <w:iCs/>
        </w:rPr>
        <w:t>otherwise, all our</w:t>
      </w:r>
      <w:r w:rsidR="00CE70CF" w:rsidRPr="00C623F4">
        <w:rPr>
          <w:iCs/>
        </w:rPr>
        <w:t xml:space="preserve"> efforts have no value</w:t>
      </w:r>
      <w:r w:rsidRPr="00C623F4">
        <w:rPr>
          <w:iCs/>
        </w:rPr>
        <w:t xml:space="preserve">. </w:t>
      </w:r>
      <w:r w:rsidR="00CA2358" w:rsidRPr="00F4398D">
        <w:rPr>
          <w:iCs/>
        </w:rPr>
        <w:t xml:space="preserve">There is no invitation for growth or training. If you </w:t>
      </w:r>
      <w:r w:rsidR="00CA2358" w:rsidRPr="00F4398D">
        <w:rPr>
          <w:iCs/>
        </w:rPr>
        <w:lastRenderedPageBreak/>
        <w:t>have been raised this way, you know how painful and destructive it is. Anything less than perfect is judged as worthless.</w:t>
      </w:r>
    </w:p>
    <w:p w14:paraId="4D9C1725" w14:textId="25D4436B" w:rsidR="006450BC" w:rsidRPr="00C623F4" w:rsidRDefault="006450BC" w:rsidP="00593821">
      <w:pPr>
        <w:spacing w:after="0" w:line="240" w:lineRule="auto"/>
        <w:jc w:val="both"/>
        <w:rPr>
          <w:iCs/>
        </w:rPr>
      </w:pPr>
    </w:p>
    <w:p w14:paraId="0070D6AC" w14:textId="3F9CEB4C" w:rsidR="006450BC" w:rsidRPr="00C623F4" w:rsidRDefault="006450BC" w:rsidP="00593821">
      <w:pPr>
        <w:spacing w:after="0" w:line="240" w:lineRule="auto"/>
        <w:ind w:left="360"/>
        <w:jc w:val="both"/>
        <w:rPr>
          <w:iCs/>
        </w:rPr>
      </w:pPr>
      <w:r w:rsidRPr="00C623F4">
        <w:rPr>
          <w:iCs/>
        </w:rPr>
        <w:t>However, these idealized standards of perfection are not what John is talking about.</w:t>
      </w:r>
      <w:r w:rsidR="00B7534D" w:rsidRPr="00C623F4">
        <w:rPr>
          <w:iCs/>
        </w:rPr>
        <w:t xml:space="preserve"> </w:t>
      </w:r>
      <w:r w:rsidRPr="00C623F4">
        <w:rPr>
          <w:iCs/>
        </w:rPr>
        <w:t xml:space="preserve">The word perfect is a translation of the Greek word </w:t>
      </w:r>
      <w:r w:rsidR="00115D38" w:rsidRPr="00C623F4">
        <w:rPr>
          <w:i/>
          <w:iCs/>
        </w:rPr>
        <w:t>telos</w:t>
      </w:r>
      <w:r w:rsidRPr="00C623F4">
        <w:rPr>
          <w:iCs/>
        </w:rPr>
        <w:t xml:space="preserve">, meaning the fulfillment of an intention or design. We could also translate </w:t>
      </w:r>
      <w:r w:rsidRPr="00C623F4">
        <w:rPr>
          <w:i/>
          <w:iCs/>
        </w:rPr>
        <w:t>telos</w:t>
      </w:r>
      <w:r w:rsidRPr="00C623F4">
        <w:rPr>
          <w:iCs/>
        </w:rPr>
        <w:t xml:space="preserve"> using words like mature, accomplished, fulfilled, or fully developed. When John talks about a perfect love, he is referring to a love that is fully developed; it is fulfilling its purpose, </w:t>
      </w:r>
      <w:r w:rsidR="001524F5" w:rsidRPr="00C623F4">
        <w:rPr>
          <w:iCs/>
        </w:rPr>
        <w:t xml:space="preserve">and that purpose </w:t>
      </w:r>
      <w:r w:rsidRPr="00C623F4">
        <w:rPr>
          <w:iCs/>
        </w:rPr>
        <w:t xml:space="preserve">is to cast out fear. When your love starts casting out fear, you will know that your love is </w:t>
      </w:r>
      <w:r w:rsidRPr="003F5C69">
        <w:rPr>
          <w:iCs/>
        </w:rPr>
        <w:t>perfect—it is</w:t>
      </w:r>
      <w:r w:rsidRPr="00C623F4">
        <w:rPr>
          <w:iCs/>
        </w:rPr>
        <w:t xml:space="preserve"> doing its job.</w:t>
      </w:r>
    </w:p>
    <w:p w14:paraId="0E54416F" w14:textId="77777777" w:rsidR="006450BC" w:rsidRPr="00C623F4" w:rsidRDefault="006450BC" w:rsidP="00593821">
      <w:pPr>
        <w:spacing w:after="0" w:line="240" w:lineRule="auto"/>
        <w:jc w:val="both"/>
        <w:rPr>
          <w:iCs/>
        </w:rPr>
      </w:pPr>
    </w:p>
    <w:p w14:paraId="5CB5DE63" w14:textId="35878E5D" w:rsidR="0047256A" w:rsidRPr="00C623F4" w:rsidRDefault="00EF7F1E" w:rsidP="00593821">
      <w:pPr>
        <w:pStyle w:val="ListParagraph"/>
        <w:numPr>
          <w:ilvl w:val="0"/>
          <w:numId w:val="5"/>
        </w:numPr>
        <w:spacing w:after="0" w:line="240" w:lineRule="auto"/>
        <w:jc w:val="both"/>
        <w:rPr>
          <w:b/>
          <w:iCs/>
        </w:rPr>
      </w:pPr>
      <w:r w:rsidRPr="00C623F4">
        <w:rPr>
          <w:b/>
          <w:iCs/>
        </w:rPr>
        <w:t>People of no fear</w:t>
      </w:r>
    </w:p>
    <w:p w14:paraId="2F871139" w14:textId="576F8EB7" w:rsidR="009C0BE8" w:rsidRPr="00C623F4" w:rsidRDefault="00DE6AEC" w:rsidP="00593821">
      <w:pPr>
        <w:spacing w:after="0" w:line="240" w:lineRule="auto"/>
        <w:ind w:left="360"/>
        <w:jc w:val="both"/>
        <w:rPr>
          <w:iCs/>
        </w:rPr>
      </w:pPr>
      <w:r w:rsidRPr="00C623F4">
        <w:rPr>
          <w:iCs/>
        </w:rPr>
        <w:t>The Apostle John writes</w:t>
      </w:r>
      <w:r w:rsidR="009C0BE8" w:rsidRPr="00C623F4">
        <w:rPr>
          <w:iCs/>
        </w:rPr>
        <w:t>, “We have come to know and have trusted the love that God has in us.”</w:t>
      </w:r>
      <w:r w:rsidRPr="00C623F4">
        <w:rPr>
          <w:rStyle w:val="EndnoteReference"/>
          <w:iCs/>
        </w:rPr>
        <w:endnoteReference w:id="7"/>
      </w:r>
      <w:r w:rsidR="009C0BE8" w:rsidRPr="00C623F4">
        <w:rPr>
          <w:iCs/>
        </w:rPr>
        <w:t xml:space="preserve"> What does it mean to come to know and trust the love that God has in us? Human beings have been afraid ever since Adam and Eve disconnected from God in the Garden, so we are used to motivating ourselves with fear. God designed us, however, to be motivated by love and not by fear, but it is difficult for us to make that transition. When we </w:t>
      </w:r>
      <w:r w:rsidR="007771A6" w:rsidRPr="00C623F4">
        <w:rPr>
          <w:iCs/>
        </w:rPr>
        <w:t>rely on</w:t>
      </w:r>
      <w:r w:rsidR="009C0BE8" w:rsidRPr="00C623F4">
        <w:rPr>
          <w:iCs/>
        </w:rPr>
        <w:t xml:space="preserve"> the work of Jesus </w:t>
      </w:r>
      <w:r w:rsidR="007771A6" w:rsidRPr="00C623F4">
        <w:rPr>
          <w:iCs/>
        </w:rPr>
        <w:t xml:space="preserve">through </w:t>
      </w:r>
      <w:r w:rsidR="009C0BE8" w:rsidRPr="00C623F4">
        <w:rPr>
          <w:iCs/>
        </w:rPr>
        <w:t xml:space="preserve">the cross, we can begin to cooperate with God and allow His love to become our natural motivation. </w:t>
      </w:r>
      <w:r w:rsidR="007771A6" w:rsidRPr="00C623F4">
        <w:rPr>
          <w:iCs/>
        </w:rPr>
        <w:t>J</w:t>
      </w:r>
      <w:r w:rsidR="007771A6" w:rsidRPr="00C623F4" w:rsidDel="009C0BE8">
        <w:rPr>
          <w:iCs/>
        </w:rPr>
        <w:t>ust as money is deposited in a bank</w:t>
      </w:r>
      <w:r w:rsidR="007771A6" w:rsidRPr="00C623F4">
        <w:rPr>
          <w:iCs/>
        </w:rPr>
        <w:t xml:space="preserve">, </w:t>
      </w:r>
      <w:r w:rsidR="009C0BE8" w:rsidRPr="00C623F4" w:rsidDel="009C0BE8">
        <w:rPr>
          <w:iCs/>
        </w:rPr>
        <w:t xml:space="preserve">God has deposited </w:t>
      </w:r>
      <w:r w:rsidR="007771A6" w:rsidRPr="00C623F4">
        <w:rPr>
          <w:iCs/>
        </w:rPr>
        <w:t>His</w:t>
      </w:r>
      <w:r w:rsidR="007771A6" w:rsidRPr="00C623F4" w:rsidDel="009C0BE8">
        <w:rPr>
          <w:iCs/>
        </w:rPr>
        <w:t xml:space="preserve"> </w:t>
      </w:r>
      <w:r w:rsidR="009C0BE8" w:rsidRPr="00C623F4" w:rsidDel="009C0BE8">
        <w:rPr>
          <w:iCs/>
        </w:rPr>
        <w:t>love in us</w:t>
      </w:r>
      <w:r w:rsidR="007771A6" w:rsidRPr="00C623F4" w:rsidDel="009C0BE8">
        <w:rPr>
          <w:iCs/>
        </w:rPr>
        <w:t xml:space="preserve"> </w:t>
      </w:r>
      <w:r w:rsidR="007771A6" w:rsidRPr="00C623F4">
        <w:rPr>
          <w:iCs/>
        </w:rPr>
        <w:t>t</w:t>
      </w:r>
      <w:r w:rsidR="007771A6" w:rsidRPr="00C623F4" w:rsidDel="009C0BE8">
        <w:rPr>
          <w:iCs/>
        </w:rPr>
        <w:t>hrough the Holy Spirit</w:t>
      </w:r>
      <w:r w:rsidR="009C0BE8" w:rsidRPr="00C623F4" w:rsidDel="009C0BE8">
        <w:rPr>
          <w:iCs/>
        </w:rPr>
        <w:t xml:space="preserve">. </w:t>
      </w:r>
      <w:r w:rsidR="009C0BE8" w:rsidRPr="00C623F4">
        <w:rPr>
          <w:iCs/>
        </w:rPr>
        <w:t xml:space="preserve">When we start to draw on that deposit and </w:t>
      </w:r>
      <w:r w:rsidR="007771A6" w:rsidRPr="00C623F4">
        <w:rPr>
          <w:iCs/>
        </w:rPr>
        <w:t xml:space="preserve">make it work </w:t>
      </w:r>
      <w:r w:rsidR="009C0BE8" w:rsidRPr="00C623F4">
        <w:rPr>
          <w:iCs/>
        </w:rPr>
        <w:t xml:space="preserve">in our lives, we discover what </w:t>
      </w:r>
      <w:r w:rsidR="00130E95" w:rsidRPr="00C623F4">
        <w:rPr>
          <w:iCs/>
        </w:rPr>
        <w:t>this</w:t>
      </w:r>
      <w:r w:rsidR="00BC6F77" w:rsidRPr="00C623F4">
        <w:rPr>
          <w:iCs/>
        </w:rPr>
        <w:t xml:space="preserve"> love </w:t>
      </w:r>
      <w:r w:rsidR="009C0BE8" w:rsidRPr="00C623F4">
        <w:rPr>
          <w:iCs/>
        </w:rPr>
        <w:t>can do for us</w:t>
      </w:r>
      <w:r w:rsidR="00130E95" w:rsidRPr="00C623F4">
        <w:rPr>
          <w:iCs/>
        </w:rPr>
        <w:t>. We learn to trust it.</w:t>
      </w:r>
      <w:r w:rsidR="004406E0" w:rsidRPr="00C623F4">
        <w:rPr>
          <w:iCs/>
        </w:rPr>
        <w:t xml:space="preserve"> </w:t>
      </w:r>
      <w:r w:rsidR="009C0BE8" w:rsidRPr="00C623F4">
        <w:rPr>
          <w:iCs/>
        </w:rPr>
        <w:t>The more we and our community experience this love, the more we all, together, gain confidence in its power</w:t>
      </w:r>
      <w:r w:rsidR="00BC6F77" w:rsidRPr="00C623F4">
        <w:rPr>
          <w:iCs/>
        </w:rPr>
        <w:t>.</w:t>
      </w:r>
      <w:r w:rsidR="009C0BE8" w:rsidRPr="00C623F4">
        <w:rPr>
          <w:iCs/>
        </w:rPr>
        <w:t xml:space="preserve"> Our job</w:t>
      </w:r>
      <w:r w:rsidR="00130E95" w:rsidRPr="00C623F4">
        <w:rPr>
          <w:iCs/>
        </w:rPr>
        <w:t xml:space="preserve"> in this world</w:t>
      </w:r>
      <w:r w:rsidR="009C0BE8" w:rsidRPr="00C623F4">
        <w:rPr>
          <w:iCs/>
        </w:rPr>
        <w:t xml:space="preserve"> is to find our way back to love and let go of fear.</w:t>
      </w:r>
    </w:p>
    <w:p w14:paraId="3CEC411B" w14:textId="77777777" w:rsidR="009C0BE8" w:rsidRPr="00C623F4" w:rsidRDefault="009C0BE8" w:rsidP="00593821">
      <w:pPr>
        <w:spacing w:after="0" w:line="240" w:lineRule="auto"/>
        <w:ind w:left="360"/>
        <w:jc w:val="both"/>
        <w:rPr>
          <w:b/>
          <w:iCs/>
        </w:rPr>
      </w:pPr>
    </w:p>
    <w:p w14:paraId="584296AA" w14:textId="2E74F1DE" w:rsidR="00507AFB" w:rsidRPr="00C623F4" w:rsidRDefault="00885BBB" w:rsidP="00593821">
      <w:pPr>
        <w:spacing w:after="0" w:line="240" w:lineRule="auto"/>
        <w:ind w:left="360"/>
        <w:jc w:val="both"/>
        <w:rPr>
          <w:iCs/>
        </w:rPr>
      </w:pPr>
      <w:r w:rsidRPr="00C623F4">
        <w:rPr>
          <w:bCs/>
          <w:iCs/>
        </w:rPr>
        <w:t>In verse 18 we read,</w:t>
      </w:r>
      <w:r w:rsidR="00D0076C" w:rsidRPr="00C623F4">
        <w:rPr>
          <w:bCs/>
          <w:iCs/>
        </w:rPr>
        <w:t xml:space="preserve"> “</w:t>
      </w:r>
      <w:r w:rsidR="0047256A" w:rsidRPr="00C623F4">
        <w:rPr>
          <w:iCs/>
        </w:rPr>
        <w:t>There</w:t>
      </w:r>
      <w:r w:rsidR="00FA7008" w:rsidRPr="00C623F4">
        <w:rPr>
          <w:iCs/>
        </w:rPr>
        <w:t xml:space="preserve"> is no fear in love; but developed</w:t>
      </w:r>
      <w:r w:rsidR="0047256A" w:rsidRPr="00C623F4">
        <w:rPr>
          <w:iCs/>
        </w:rPr>
        <w:t xml:space="preserve"> love casts out fear, because fear involves punishment</w:t>
      </w:r>
      <w:r w:rsidR="00F067FB" w:rsidRPr="00C623F4">
        <w:rPr>
          <w:iCs/>
        </w:rPr>
        <w:t xml:space="preserve"> or torment</w:t>
      </w:r>
      <w:r w:rsidR="0047256A" w:rsidRPr="00C623F4">
        <w:rPr>
          <w:iCs/>
        </w:rPr>
        <w:t>, and th</w:t>
      </w:r>
      <w:r w:rsidR="00FA7008" w:rsidRPr="00C623F4">
        <w:rPr>
          <w:iCs/>
        </w:rPr>
        <w:t>e one who fears is not fully developed</w:t>
      </w:r>
      <w:r w:rsidR="0047256A" w:rsidRPr="00C623F4">
        <w:rPr>
          <w:iCs/>
        </w:rPr>
        <w:t xml:space="preserve"> in love.</w:t>
      </w:r>
      <w:r w:rsidR="00D0076C" w:rsidRPr="00C623F4">
        <w:rPr>
          <w:iCs/>
        </w:rPr>
        <w:t>”</w:t>
      </w:r>
      <w:r w:rsidR="0047256A" w:rsidRPr="00C623F4">
        <w:rPr>
          <w:iCs/>
        </w:rPr>
        <w:t xml:space="preserve"> </w:t>
      </w:r>
      <w:bookmarkStart w:id="2" w:name="_Hlk98835082"/>
      <w:r w:rsidR="00507AFB" w:rsidRPr="00C623F4">
        <w:rPr>
          <w:iCs/>
        </w:rPr>
        <w:t xml:space="preserve">Our tendency is to focus </w:t>
      </w:r>
      <w:r w:rsidR="00415336" w:rsidRPr="00C623F4">
        <w:rPr>
          <w:iCs/>
        </w:rPr>
        <w:t>on fighting our fears in order to avoid the torment</w:t>
      </w:r>
      <w:r w:rsidR="00507AFB" w:rsidRPr="00C623F4">
        <w:rPr>
          <w:iCs/>
        </w:rPr>
        <w:t>, but John and God would have us focus on growing our love</w:t>
      </w:r>
      <w:bookmarkEnd w:id="2"/>
      <w:r w:rsidR="00507AFB" w:rsidRPr="00C623F4">
        <w:rPr>
          <w:iCs/>
        </w:rPr>
        <w:t>. As your love grows, your fears</w:t>
      </w:r>
      <w:r w:rsidR="00F067FB" w:rsidRPr="00C623F4">
        <w:rPr>
          <w:iCs/>
        </w:rPr>
        <w:t xml:space="preserve"> will</w:t>
      </w:r>
      <w:r w:rsidR="00507AFB" w:rsidRPr="00C623F4">
        <w:rPr>
          <w:iCs/>
        </w:rPr>
        <w:t xml:space="preserve"> </w:t>
      </w:r>
      <w:r w:rsidR="00A23F9F" w:rsidRPr="00C623F4">
        <w:rPr>
          <w:iCs/>
        </w:rPr>
        <w:t xml:space="preserve">automatically </w:t>
      </w:r>
      <w:r w:rsidR="00E46AA4" w:rsidRPr="00C623F4">
        <w:rPr>
          <w:iCs/>
        </w:rPr>
        <w:t>lose their power</w:t>
      </w:r>
      <w:r w:rsidR="00507AFB" w:rsidRPr="00C623F4">
        <w:rPr>
          <w:iCs/>
        </w:rPr>
        <w:t>, and you</w:t>
      </w:r>
      <w:r w:rsidR="00F067FB" w:rsidRPr="00C623F4">
        <w:rPr>
          <w:iCs/>
        </w:rPr>
        <w:t xml:space="preserve"> will experience more freedom. Your</w:t>
      </w:r>
      <w:r w:rsidR="00507AFB" w:rsidRPr="00C623F4">
        <w:rPr>
          <w:iCs/>
        </w:rPr>
        <w:t xml:space="preserve"> goal is not to get rid of your fears</w:t>
      </w:r>
      <w:r w:rsidR="00EE751F" w:rsidRPr="00C623F4">
        <w:rPr>
          <w:iCs/>
        </w:rPr>
        <w:t>; your</w:t>
      </w:r>
      <w:r w:rsidR="00507AFB" w:rsidRPr="00C623F4">
        <w:rPr>
          <w:iCs/>
        </w:rPr>
        <w:t xml:space="preserve"> goal is to grow your love.</w:t>
      </w:r>
    </w:p>
    <w:p w14:paraId="46327FFA" w14:textId="77777777" w:rsidR="00CA70A6" w:rsidRPr="00C623F4" w:rsidRDefault="00CA70A6" w:rsidP="00593821">
      <w:pPr>
        <w:spacing w:after="0" w:line="240" w:lineRule="auto"/>
        <w:ind w:left="360"/>
        <w:jc w:val="both"/>
        <w:rPr>
          <w:iCs/>
        </w:rPr>
      </w:pPr>
    </w:p>
    <w:p w14:paraId="1A646DBE" w14:textId="7D25E760" w:rsidR="0047256A" w:rsidRPr="00C623F4" w:rsidRDefault="004505A3" w:rsidP="00593821">
      <w:pPr>
        <w:spacing w:after="0" w:line="240" w:lineRule="auto"/>
        <w:ind w:left="360"/>
        <w:jc w:val="both"/>
        <w:rPr>
          <w:iCs/>
        </w:rPr>
      </w:pPr>
      <w:r w:rsidRPr="00C623F4">
        <w:rPr>
          <w:iCs/>
        </w:rPr>
        <w:t>As we live love and trust love</w:t>
      </w:r>
      <w:r w:rsidR="00C14B4E" w:rsidRPr="00C623F4">
        <w:rPr>
          <w:iCs/>
        </w:rPr>
        <w:t>,</w:t>
      </w:r>
      <w:r w:rsidRPr="00C623F4">
        <w:rPr>
          <w:iCs/>
        </w:rPr>
        <w:t xml:space="preserve"> our love </w:t>
      </w:r>
      <w:r w:rsidR="00DC4FEC" w:rsidRPr="00C623F4">
        <w:rPr>
          <w:iCs/>
        </w:rPr>
        <w:t>fulfills</w:t>
      </w:r>
      <w:r w:rsidR="002706E4" w:rsidRPr="00C623F4">
        <w:rPr>
          <w:iCs/>
        </w:rPr>
        <w:t xml:space="preserve"> its purpose </w:t>
      </w:r>
      <w:r w:rsidR="00DC4FEC" w:rsidRPr="00C623F4">
        <w:rPr>
          <w:iCs/>
        </w:rPr>
        <w:t>and frees</w:t>
      </w:r>
      <w:r w:rsidR="00D92CAD" w:rsidRPr="00C623F4">
        <w:rPr>
          <w:iCs/>
        </w:rPr>
        <w:t xml:space="preserve"> us from fear. </w:t>
      </w:r>
      <w:r w:rsidR="00CC0F48" w:rsidRPr="00C623F4">
        <w:rPr>
          <w:iCs/>
        </w:rPr>
        <w:t xml:space="preserve">The Idol </w:t>
      </w:r>
      <w:r w:rsidR="00DC4FEC" w:rsidRPr="00C623F4">
        <w:rPr>
          <w:iCs/>
        </w:rPr>
        <w:t>enslaves</w:t>
      </w:r>
      <w:r w:rsidR="00CC0F48" w:rsidRPr="00C623F4">
        <w:rPr>
          <w:iCs/>
        </w:rPr>
        <w:t xml:space="preserve"> us through the fear of punishment, so w</w:t>
      </w:r>
      <w:r w:rsidR="00CC3578" w:rsidRPr="00C623F4">
        <w:rPr>
          <w:iCs/>
        </w:rPr>
        <w:t xml:space="preserve">e might </w:t>
      </w:r>
      <w:r w:rsidR="00FF5CBF" w:rsidRPr="00C623F4">
        <w:rPr>
          <w:iCs/>
        </w:rPr>
        <w:t>equally</w:t>
      </w:r>
      <w:r w:rsidR="00CC3578" w:rsidRPr="00C623F4">
        <w:rPr>
          <w:iCs/>
        </w:rPr>
        <w:t xml:space="preserve"> say</w:t>
      </w:r>
      <w:r w:rsidR="0047256A" w:rsidRPr="00C623F4">
        <w:rPr>
          <w:iCs/>
        </w:rPr>
        <w:t xml:space="preserve"> </w:t>
      </w:r>
      <w:r w:rsidR="00FF5CBF" w:rsidRPr="00C623F4">
        <w:rPr>
          <w:iCs/>
        </w:rPr>
        <w:t xml:space="preserve">that love </w:t>
      </w:r>
      <w:r w:rsidR="00DC4FEC" w:rsidRPr="00C623F4">
        <w:rPr>
          <w:iCs/>
        </w:rPr>
        <w:t>liberates</w:t>
      </w:r>
      <w:r w:rsidR="00D92CAD" w:rsidRPr="00C623F4">
        <w:rPr>
          <w:iCs/>
        </w:rPr>
        <w:t xml:space="preserve"> us from the Idol Self</w:t>
      </w:r>
      <w:r w:rsidR="00885BBB" w:rsidRPr="00C623F4">
        <w:rPr>
          <w:iCs/>
        </w:rPr>
        <w:t xml:space="preserve">. </w:t>
      </w:r>
      <w:r w:rsidR="0047256A" w:rsidRPr="00C623F4">
        <w:rPr>
          <w:iCs/>
        </w:rPr>
        <w:t xml:space="preserve">The </w:t>
      </w:r>
      <w:r w:rsidR="00885BBB" w:rsidRPr="00C623F4">
        <w:rPr>
          <w:iCs/>
        </w:rPr>
        <w:t xml:space="preserve">Greek </w:t>
      </w:r>
      <w:r w:rsidR="0047256A" w:rsidRPr="00C623F4">
        <w:rPr>
          <w:iCs/>
        </w:rPr>
        <w:t>word for punishment</w:t>
      </w:r>
      <w:r w:rsidR="00885BBB" w:rsidRPr="00C623F4">
        <w:rPr>
          <w:iCs/>
        </w:rPr>
        <w:t xml:space="preserve"> can be translated as torment</w:t>
      </w:r>
      <w:r w:rsidR="00CA70A6" w:rsidRPr="00C623F4">
        <w:rPr>
          <w:iCs/>
        </w:rPr>
        <w:t>.</w:t>
      </w:r>
      <w:r w:rsidR="00D92CAD" w:rsidRPr="00C623F4">
        <w:rPr>
          <w:iCs/>
        </w:rPr>
        <w:t xml:space="preserve"> </w:t>
      </w:r>
      <w:bookmarkStart w:id="3" w:name="_Hlk98835134"/>
      <w:r w:rsidR="0047256A" w:rsidRPr="00C623F4">
        <w:rPr>
          <w:iCs/>
        </w:rPr>
        <w:t xml:space="preserve">The torment </w:t>
      </w:r>
      <w:r w:rsidR="00D92CAD" w:rsidRPr="00C623F4">
        <w:rPr>
          <w:iCs/>
        </w:rPr>
        <w:t>that we fear is our self-hate</w:t>
      </w:r>
      <w:r w:rsidR="00EA1D90" w:rsidRPr="00C623F4">
        <w:rPr>
          <w:iCs/>
        </w:rPr>
        <w:t>. Self</w:t>
      </w:r>
      <w:r w:rsidR="000D0D10" w:rsidRPr="00C623F4">
        <w:rPr>
          <w:iCs/>
        </w:rPr>
        <w:t>-hate not only torments us but</w:t>
      </w:r>
      <w:r w:rsidR="001B4A99" w:rsidRPr="00C623F4">
        <w:rPr>
          <w:iCs/>
        </w:rPr>
        <w:t xml:space="preserve"> also</w:t>
      </w:r>
      <w:r w:rsidR="000D0D10" w:rsidRPr="00C623F4">
        <w:rPr>
          <w:iCs/>
        </w:rPr>
        <w:t xml:space="preserve"> everyone around us</w:t>
      </w:r>
      <w:r w:rsidR="00EA1D90" w:rsidRPr="00C623F4">
        <w:rPr>
          <w:iCs/>
        </w:rPr>
        <w:t>, but t</w:t>
      </w:r>
      <w:r w:rsidR="00C14B4E" w:rsidRPr="00C623F4">
        <w:rPr>
          <w:iCs/>
        </w:rPr>
        <w:t xml:space="preserve">he love of God within us casts out the </w:t>
      </w:r>
      <w:r w:rsidR="00EA1D90" w:rsidRPr="00C623F4">
        <w:rPr>
          <w:iCs/>
        </w:rPr>
        <w:t>fear of torment</w:t>
      </w:r>
      <w:r w:rsidR="00DC4FEC" w:rsidRPr="00C623F4">
        <w:rPr>
          <w:iCs/>
        </w:rPr>
        <w:t xml:space="preserve"> and the torment of fear.</w:t>
      </w:r>
      <w:bookmarkEnd w:id="3"/>
      <w:r w:rsidR="0086310D" w:rsidRPr="00C623F4">
        <w:rPr>
          <w:iCs/>
        </w:rPr>
        <w:t xml:space="preserve"> The strength and support that this love provides empowers our True Self to successfully manage </w:t>
      </w:r>
      <w:r w:rsidR="00367578" w:rsidRPr="00C623F4">
        <w:rPr>
          <w:iCs/>
        </w:rPr>
        <w:t xml:space="preserve">those </w:t>
      </w:r>
      <w:r w:rsidR="00C14B4E" w:rsidRPr="00C623F4">
        <w:rPr>
          <w:iCs/>
        </w:rPr>
        <w:t xml:space="preserve">inevitable moments </w:t>
      </w:r>
      <w:r w:rsidR="00367578" w:rsidRPr="00C623F4">
        <w:rPr>
          <w:iCs/>
        </w:rPr>
        <w:t xml:space="preserve">when we are tormented by </w:t>
      </w:r>
      <w:r w:rsidR="00C14B4E" w:rsidRPr="00C623F4">
        <w:rPr>
          <w:iCs/>
        </w:rPr>
        <w:t>self-hate</w:t>
      </w:r>
      <w:r w:rsidR="0086310D" w:rsidRPr="00C623F4">
        <w:rPr>
          <w:iCs/>
        </w:rPr>
        <w:t xml:space="preserve">. </w:t>
      </w:r>
      <w:r w:rsidR="00332FA5" w:rsidRPr="00C623F4">
        <w:rPr>
          <w:iCs/>
        </w:rPr>
        <w:t xml:space="preserve">The more we experience the love of God, the more we can trust that love, and the easier it will be to deal productively with </w:t>
      </w:r>
      <w:r w:rsidR="00E2762A" w:rsidRPr="00C623F4">
        <w:rPr>
          <w:iCs/>
        </w:rPr>
        <w:t xml:space="preserve">our own self-hate and help others deal with theirs. </w:t>
      </w:r>
    </w:p>
    <w:p w14:paraId="3B1D5DDF" w14:textId="77777777" w:rsidR="00367578" w:rsidRPr="00C623F4" w:rsidRDefault="00367578" w:rsidP="00306E3C">
      <w:pPr>
        <w:spacing w:after="0" w:line="240" w:lineRule="auto"/>
        <w:ind w:left="360"/>
        <w:jc w:val="both"/>
        <w:rPr>
          <w:iCs/>
        </w:rPr>
      </w:pPr>
    </w:p>
    <w:p w14:paraId="38F37138" w14:textId="16692563" w:rsidR="00A6077D" w:rsidRPr="00C623F4" w:rsidRDefault="0047256A" w:rsidP="00593821">
      <w:pPr>
        <w:spacing w:after="0" w:line="240" w:lineRule="auto"/>
        <w:ind w:left="360"/>
        <w:jc w:val="both"/>
        <w:rPr>
          <w:iCs/>
        </w:rPr>
      </w:pPr>
      <w:r w:rsidRPr="00C623F4">
        <w:rPr>
          <w:iCs/>
        </w:rPr>
        <w:t>When my husband and I were</w:t>
      </w:r>
      <w:r w:rsidR="00885BBB" w:rsidRPr="00C623F4">
        <w:rPr>
          <w:iCs/>
        </w:rPr>
        <w:t xml:space="preserve"> trying to sell a house that had fallen in value</w:t>
      </w:r>
      <w:r w:rsidR="00FF5CBF" w:rsidRPr="00C623F4">
        <w:rPr>
          <w:iCs/>
        </w:rPr>
        <w:t xml:space="preserve"> by</w:t>
      </w:r>
      <w:r w:rsidR="00885BBB" w:rsidRPr="00C623F4">
        <w:rPr>
          <w:iCs/>
        </w:rPr>
        <w:t xml:space="preserve"> </w:t>
      </w:r>
      <w:r w:rsidR="00411787" w:rsidRPr="00C623F4">
        <w:rPr>
          <w:iCs/>
        </w:rPr>
        <w:t>fifty-seven percent,</w:t>
      </w:r>
      <w:r w:rsidR="00D61F57" w:rsidRPr="00C623F4">
        <w:rPr>
          <w:iCs/>
        </w:rPr>
        <w:t xml:space="preserve"> I felt abject terror</w:t>
      </w:r>
      <w:r w:rsidR="00D92CAD" w:rsidRPr="00C623F4">
        <w:rPr>
          <w:iCs/>
        </w:rPr>
        <w:t xml:space="preserve">. </w:t>
      </w:r>
      <w:r w:rsidRPr="00C623F4">
        <w:rPr>
          <w:iCs/>
        </w:rPr>
        <w:t>I imagined that</w:t>
      </w:r>
      <w:r w:rsidR="00185461" w:rsidRPr="00C623F4">
        <w:rPr>
          <w:iCs/>
        </w:rPr>
        <w:t>,</w:t>
      </w:r>
      <w:r w:rsidRPr="00C623F4">
        <w:rPr>
          <w:iCs/>
        </w:rPr>
        <w:t xml:space="preserve"> </w:t>
      </w:r>
      <w:r w:rsidR="00BC11B1" w:rsidRPr="00C623F4">
        <w:rPr>
          <w:iCs/>
        </w:rPr>
        <w:t xml:space="preserve">for the rest of our lives, </w:t>
      </w:r>
      <w:r w:rsidRPr="00C623F4">
        <w:rPr>
          <w:iCs/>
        </w:rPr>
        <w:t>we would b</w:t>
      </w:r>
      <w:r w:rsidR="00D61F57" w:rsidRPr="00C623F4">
        <w:rPr>
          <w:iCs/>
        </w:rPr>
        <w:t>e bound to debt</w:t>
      </w:r>
      <w:r w:rsidR="00D92CAD" w:rsidRPr="00C623F4">
        <w:rPr>
          <w:iCs/>
        </w:rPr>
        <w:t xml:space="preserve"> </w:t>
      </w:r>
      <w:r w:rsidR="00EA1D90" w:rsidRPr="00C623F4">
        <w:rPr>
          <w:iCs/>
        </w:rPr>
        <w:t xml:space="preserve">that </w:t>
      </w:r>
      <w:r w:rsidRPr="00C623F4">
        <w:rPr>
          <w:iCs/>
        </w:rPr>
        <w:t xml:space="preserve">would drain </w:t>
      </w:r>
      <w:r w:rsidR="00AA658E" w:rsidRPr="00C623F4">
        <w:rPr>
          <w:iCs/>
        </w:rPr>
        <w:t xml:space="preserve">away </w:t>
      </w:r>
      <w:r w:rsidR="00BE0A39" w:rsidRPr="00C623F4">
        <w:rPr>
          <w:iCs/>
        </w:rPr>
        <w:t xml:space="preserve">the </w:t>
      </w:r>
      <w:r w:rsidRPr="00C623F4">
        <w:rPr>
          <w:iCs/>
        </w:rPr>
        <w:t xml:space="preserve">money we needed for current health care </w:t>
      </w:r>
      <w:r w:rsidRPr="00744E61">
        <w:rPr>
          <w:iCs/>
        </w:rPr>
        <w:t>and</w:t>
      </w:r>
      <w:r w:rsidR="006571CB" w:rsidRPr="00744E61">
        <w:rPr>
          <w:iCs/>
        </w:rPr>
        <w:t xml:space="preserve"> </w:t>
      </w:r>
      <w:r w:rsidRPr="00744E61">
        <w:rPr>
          <w:iCs/>
        </w:rPr>
        <w:t>f</w:t>
      </w:r>
      <w:r w:rsidR="00D92CAD" w:rsidRPr="00744E61">
        <w:rPr>
          <w:iCs/>
        </w:rPr>
        <w:t>or</w:t>
      </w:r>
      <w:r w:rsidR="006571CB" w:rsidRPr="00744E61">
        <w:rPr>
          <w:iCs/>
        </w:rPr>
        <w:t xml:space="preserve"> our</w:t>
      </w:r>
      <w:r w:rsidR="006571CB" w:rsidRPr="00C623F4">
        <w:rPr>
          <w:iCs/>
        </w:rPr>
        <w:t xml:space="preserve"> retirement</w:t>
      </w:r>
      <w:r w:rsidR="00D92CAD" w:rsidRPr="00C623F4">
        <w:rPr>
          <w:iCs/>
        </w:rPr>
        <w:t xml:space="preserve">. </w:t>
      </w:r>
      <w:r w:rsidRPr="00C623F4">
        <w:rPr>
          <w:iCs/>
        </w:rPr>
        <w:t>The fear carried wit</w:t>
      </w:r>
      <w:r w:rsidR="00D92CAD" w:rsidRPr="00C623F4">
        <w:rPr>
          <w:iCs/>
        </w:rPr>
        <w:t xml:space="preserve">h it the torment of self-hate. </w:t>
      </w:r>
      <w:r w:rsidR="00FA188E" w:rsidRPr="00C623F4">
        <w:rPr>
          <w:iCs/>
        </w:rPr>
        <w:t>I thought</w:t>
      </w:r>
      <w:r w:rsidR="004406E0" w:rsidRPr="00C623F4">
        <w:rPr>
          <w:iCs/>
        </w:rPr>
        <w:t>, “</w:t>
      </w:r>
      <w:r w:rsidRPr="00C623F4">
        <w:rPr>
          <w:iCs/>
        </w:rPr>
        <w:t>W</w:t>
      </w:r>
      <w:r w:rsidR="00D92CAD" w:rsidRPr="00C623F4">
        <w:rPr>
          <w:iCs/>
        </w:rPr>
        <w:t xml:space="preserve">hy did I allow this to happen? </w:t>
      </w:r>
      <w:r w:rsidRPr="00C623F4">
        <w:rPr>
          <w:iCs/>
        </w:rPr>
        <w:t xml:space="preserve">I am </w:t>
      </w:r>
      <w:r w:rsidR="00D61F57" w:rsidRPr="00C623F4">
        <w:rPr>
          <w:iCs/>
        </w:rPr>
        <w:t xml:space="preserve">such </w:t>
      </w:r>
      <w:r w:rsidRPr="00C623F4">
        <w:rPr>
          <w:iCs/>
        </w:rPr>
        <w:t>an idiot.</w:t>
      </w:r>
      <w:r w:rsidR="00706FD5" w:rsidRPr="00C623F4">
        <w:rPr>
          <w:iCs/>
        </w:rPr>
        <w:t xml:space="preserve"> </w:t>
      </w:r>
      <w:r w:rsidR="00D92CAD" w:rsidRPr="00C623F4">
        <w:rPr>
          <w:iCs/>
        </w:rPr>
        <w:t xml:space="preserve">We have ruined our </w:t>
      </w:r>
      <w:r w:rsidR="0000633A" w:rsidRPr="00C623F4">
        <w:rPr>
          <w:iCs/>
        </w:rPr>
        <w:t>lives.</w:t>
      </w:r>
      <w:r w:rsidR="004406E0" w:rsidRPr="00C623F4">
        <w:rPr>
          <w:iCs/>
        </w:rPr>
        <w:t>”</w:t>
      </w:r>
      <w:r w:rsidR="003D3A00" w:rsidRPr="00C623F4">
        <w:rPr>
          <w:iCs/>
        </w:rPr>
        <w:t xml:space="preserve"> </w:t>
      </w:r>
      <w:r w:rsidRPr="00C623F4">
        <w:rPr>
          <w:iCs/>
        </w:rPr>
        <w:t>Then</w:t>
      </w:r>
      <w:r w:rsidR="00FF5CBF" w:rsidRPr="00C623F4">
        <w:rPr>
          <w:iCs/>
        </w:rPr>
        <w:t>,</w:t>
      </w:r>
      <w:r w:rsidRPr="00C623F4">
        <w:rPr>
          <w:iCs/>
        </w:rPr>
        <w:t xml:space="preserve"> in the midst of this torment</w:t>
      </w:r>
      <w:r w:rsidR="00FF5CBF" w:rsidRPr="00C623F4">
        <w:rPr>
          <w:iCs/>
        </w:rPr>
        <w:t>,</w:t>
      </w:r>
      <w:r w:rsidRPr="00C623F4">
        <w:rPr>
          <w:iCs/>
        </w:rPr>
        <w:t xml:space="preserve"> I realized that I was focus</w:t>
      </w:r>
      <w:r w:rsidR="00237D95" w:rsidRPr="00C623F4">
        <w:rPr>
          <w:iCs/>
        </w:rPr>
        <w:t>ing</w:t>
      </w:r>
      <w:r w:rsidR="00D92CAD" w:rsidRPr="00C623F4">
        <w:rPr>
          <w:iCs/>
        </w:rPr>
        <w:t xml:space="preserve"> on the fear.</w:t>
      </w:r>
      <w:r w:rsidRPr="00C623F4">
        <w:rPr>
          <w:iCs/>
        </w:rPr>
        <w:t xml:space="preserve"> I had </w:t>
      </w:r>
      <w:r w:rsidR="00044428" w:rsidRPr="00C623F4">
        <w:rPr>
          <w:iCs/>
        </w:rPr>
        <w:t>been prayin</w:t>
      </w:r>
      <w:r w:rsidR="00F067FB" w:rsidRPr="00C623F4">
        <w:rPr>
          <w:iCs/>
        </w:rPr>
        <w:t>g</w:t>
      </w:r>
      <w:r w:rsidR="004406E0" w:rsidRPr="00C623F4">
        <w:rPr>
          <w:iCs/>
        </w:rPr>
        <w:t>, “</w:t>
      </w:r>
      <w:r w:rsidR="00044428" w:rsidRPr="00C623F4">
        <w:rPr>
          <w:iCs/>
        </w:rPr>
        <w:t>Lord, save us!</w:t>
      </w:r>
      <w:r w:rsidR="004406E0" w:rsidRPr="00C623F4">
        <w:rPr>
          <w:iCs/>
        </w:rPr>
        <w:t>”</w:t>
      </w:r>
      <w:r w:rsidR="00D92CAD" w:rsidRPr="00C623F4">
        <w:rPr>
          <w:iCs/>
        </w:rPr>
        <w:t xml:space="preserve"> </w:t>
      </w:r>
      <w:r w:rsidR="00044428" w:rsidRPr="00C623F4">
        <w:rPr>
          <w:iCs/>
        </w:rPr>
        <w:t>Now I started praying</w:t>
      </w:r>
      <w:r w:rsidR="004406E0" w:rsidRPr="00C623F4">
        <w:rPr>
          <w:iCs/>
        </w:rPr>
        <w:t>, “</w:t>
      </w:r>
      <w:r w:rsidRPr="00C623F4">
        <w:rPr>
          <w:iCs/>
        </w:rPr>
        <w:t>Lord, give our bu</w:t>
      </w:r>
      <w:r w:rsidR="00D92CAD" w:rsidRPr="00C623F4">
        <w:rPr>
          <w:iCs/>
        </w:rPr>
        <w:t xml:space="preserve">yers the house that they love. </w:t>
      </w:r>
      <w:r w:rsidR="0051747C" w:rsidRPr="00C623F4">
        <w:rPr>
          <w:iCs/>
        </w:rPr>
        <w:t>Give our realtor the</w:t>
      </w:r>
      <w:r w:rsidR="00D92CAD" w:rsidRPr="00C623F4">
        <w:rPr>
          <w:iCs/>
        </w:rPr>
        <w:t xml:space="preserve"> commission that she deserves. </w:t>
      </w:r>
      <w:r w:rsidRPr="00C623F4">
        <w:rPr>
          <w:iCs/>
        </w:rPr>
        <w:t>Move this house off the desk of the mortgage lenders and give them closure</w:t>
      </w:r>
      <w:r w:rsidR="00D92CAD" w:rsidRPr="00C623F4">
        <w:rPr>
          <w:iCs/>
        </w:rPr>
        <w:t xml:space="preserve">. </w:t>
      </w:r>
      <w:r w:rsidR="00033CAA" w:rsidRPr="00C623F4">
        <w:rPr>
          <w:iCs/>
        </w:rPr>
        <w:t>Occupy this</w:t>
      </w:r>
      <w:r w:rsidRPr="00C623F4">
        <w:rPr>
          <w:iCs/>
        </w:rPr>
        <w:t xml:space="preserve"> house for </w:t>
      </w:r>
      <w:r w:rsidR="00D92CAD" w:rsidRPr="00C623F4">
        <w:rPr>
          <w:iCs/>
        </w:rPr>
        <w:t>the good of the neighborhood</w:t>
      </w:r>
      <w:r w:rsidR="00F067FB" w:rsidRPr="00C623F4">
        <w:rPr>
          <w:iCs/>
        </w:rPr>
        <w:t>.</w:t>
      </w:r>
      <w:r w:rsidR="004406E0" w:rsidRPr="00C623F4">
        <w:rPr>
          <w:iCs/>
        </w:rPr>
        <w:t>”</w:t>
      </w:r>
      <w:r w:rsidR="00D92CAD" w:rsidRPr="00C623F4">
        <w:rPr>
          <w:iCs/>
        </w:rPr>
        <w:t xml:space="preserve"> </w:t>
      </w:r>
      <w:r w:rsidRPr="00C623F4">
        <w:rPr>
          <w:iCs/>
        </w:rPr>
        <w:t>When I began praying with love</w:t>
      </w:r>
      <w:r w:rsidR="00044428" w:rsidRPr="00C623F4">
        <w:rPr>
          <w:iCs/>
        </w:rPr>
        <w:t>,</w:t>
      </w:r>
      <w:r w:rsidRPr="00C623F4">
        <w:rPr>
          <w:iCs/>
        </w:rPr>
        <w:t xml:space="preserve"> </w:t>
      </w:r>
      <w:r w:rsidR="00D92CAD" w:rsidRPr="00C623F4">
        <w:rPr>
          <w:iCs/>
        </w:rPr>
        <w:t xml:space="preserve">my fear literally melted away. </w:t>
      </w:r>
      <w:r w:rsidRPr="00C623F4">
        <w:rPr>
          <w:iCs/>
        </w:rPr>
        <w:t xml:space="preserve">I had </w:t>
      </w:r>
      <w:r w:rsidR="00D92CAD" w:rsidRPr="00C623F4">
        <w:rPr>
          <w:iCs/>
        </w:rPr>
        <w:t>put my confidence in the love</w:t>
      </w:r>
      <w:r w:rsidR="006976F9" w:rsidRPr="00C623F4">
        <w:rPr>
          <w:iCs/>
        </w:rPr>
        <w:t>, and that stopped the torment</w:t>
      </w:r>
      <w:r w:rsidR="00D92CAD" w:rsidRPr="00C623F4">
        <w:rPr>
          <w:iCs/>
        </w:rPr>
        <w:t xml:space="preserve">. </w:t>
      </w:r>
      <w:r w:rsidR="00CC3578" w:rsidRPr="00C623F4">
        <w:rPr>
          <w:iCs/>
        </w:rPr>
        <w:t>Yes, the house</w:t>
      </w:r>
      <w:r w:rsidRPr="00C623F4">
        <w:rPr>
          <w:iCs/>
        </w:rPr>
        <w:t xml:space="preserve"> sold, miraculously, but the </w:t>
      </w:r>
      <w:r w:rsidR="006976F9" w:rsidRPr="00C623F4">
        <w:rPr>
          <w:iCs/>
        </w:rPr>
        <w:t xml:space="preserve">real </w:t>
      </w:r>
      <w:r w:rsidR="00C65339" w:rsidRPr="00C623F4">
        <w:rPr>
          <w:iCs/>
        </w:rPr>
        <w:t>miracle was learning to know and trust the</w:t>
      </w:r>
      <w:r w:rsidR="00BC11B1" w:rsidRPr="00C623F4">
        <w:rPr>
          <w:iCs/>
        </w:rPr>
        <w:t xml:space="preserve"> love.</w:t>
      </w:r>
    </w:p>
    <w:p w14:paraId="5ACC0DFF" w14:textId="77777777" w:rsidR="00FF6A89" w:rsidRPr="00C623F4" w:rsidRDefault="00FF6A89" w:rsidP="00593821">
      <w:pPr>
        <w:spacing w:after="0" w:line="240" w:lineRule="auto"/>
        <w:ind w:left="360"/>
        <w:jc w:val="both"/>
        <w:rPr>
          <w:iCs/>
        </w:rPr>
      </w:pPr>
    </w:p>
    <w:p w14:paraId="2CDD4485" w14:textId="7ED85B5D" w:rsidR="0047256A" w:rsidRPr="00C623F4" w:rsidRDefault="0047256A" w:rsidP="00593821">
      <w:pPr>
        <w:pStyle w:val="ListParagraph"/>
        <w:numPr>
          <w:ilvl w:val="0"/>
          <w:numId w:val="5"/>
        </w:numPr>
        <w:spacing w:after="0" w:line="240" w:lineRule="auto"/>
        <w:jc w:val="both"/>
        <w:rPr>
          <w:b/>
          <w:iCs/>
        </w:rPr>
      </w:pPr>
      <w:r w:rsidRPr="00C623F4">
        <w:rPr>
          <w:b/>
          <w:iCs/>
        </w:rPr>
        <w:t>Learn to spot the fear</w:t>
      </w:r>
    </w:p>
    <w:p w14:paraId="3F9A7EDA" w14:textId="07431611" w:rsidR="0051747C" w:rsidRPr="00C623F4" w:rsidRDefault="0047256A" w:rsidP="00593821">
      <w:pPr>
        <w:spacing w:after="0" w:line="240" w:lineRule="auto"/>
        <w:ind w:left="360"/>
        <w:jc w:val="both"/>
        <w:rPr>
          <w:iCs/>
        </w:rPr>
      </w:pPr>
      <w:r w:rsidRPr="00C623F4">
        <w:rPr>
          <w:iCs/>
        </w:rPr>
        <w:t>When you are punishing yourself, or punishing someone else, kno</w:t>
      </w:r>
      <w:r w:rsidR="00D92CAD" w:rsidRPr="00C623F4">
        <w:rPr>
          <w:iCs/>
        </w:rPr>
        <w:t xml:space="preserve">w that fear is motivating you. </w:t>
      </w:r>
      <w:r w:rsidRPr="00C623F4">
        <w:rPr>
          <w:iCs/>
        </w:rPr>
        <w:t xml:space="preserve">You are afraid of losing the life that you </w:t>
      </w:r>
      <w:r w:rsidR="006976F9" w:rsidRPr="00C623F4">
        <w:rPr>
          <w:iCs/>
        </w:rPr>
        <w:t>imagine</w:t>
      </w:r>
      <w:r w:rsidR="00033CAA" w:rsidRPr="00C623F4">
        <w:rPr>
          <w:iCs/>
        </w:rPr>
        <w:t xml:space="preserve"> </w:t>
      </w:r>
      <w:r w:rsidR="00D92CAD" w:rsidRPr="00C623F4">
        <w:rPr>
          <w:iCs/>
        </w:rPr>
        <w:t xml:space="preserve">will keep you safe and happy. </w:t>
      </w:r>
      <w:r w:rsidR="0051747C" w:rsidRPr="00C623F4">
        <w:rPr>
          <w:iCs/>
        </w:rPr>
        <w:t>When you feel</w:t>
      </w:r>
      <w:r w:rsidRPr="00C623F4">
        <w:rPr>
          <w:iCs/>
        </w:rPr>
        <w:t xml:space="preserve"> the </w:t>
      </w:r>
      <w:r w:rsidR="004505A3" w:rsidRPr="00C623F4">
        <w:rPr>
          <w:iCs/>
        </w:rPr>
        <w:t>self-hate of the Idol whipping</w:t>
      </w:r>
      <w:r w:rsidRPr="00C623F4">
        <w:rPr>
          <w:iCs/>
        </w:rPr>
        <w:t xml:space="preserve"> you fr</w:t>
      </w:r>
      <w:r w:rsidR="00C14B4E" w:rsidRPr="00C623F4">
        <w:rPr>
          <w:iCs/>
        </w:rPr>
        <w:t xml:space="preserve">om within, stop </w:t>
      </w:r>
      <w:r w:rsidR="006A0FF2" w:rsidRPr="00C623F4">
        <w:rPr>
          <w:iCs/>
        </w:rPr>
        <w:t xml:space="preserve">and </w:t>
      </w:r>
      <w:r w:rsidR="009B5AE0" w:rsidRPr="00C623F4">
        <w:rPr>
          <w:iCs/>
        </w:rPr>
        <w:t>tell yourself</w:t>
      </w:r>
      <w:r w:rsidR="006A0FF2" w:rsidRPr="00C623F4">
        <w:rPr>
          <w:iCs/>
        </w:rPr>
        <w:t>:</w:t>
      </w:r>
      <w:r w:rsidR="00722775" w:rsidRPr="00C623F4">
        <w:rPr>
          <w:iCs/>
        </w:rPr>
        <w:t xml:space="preserve"> </w:t>
      </w:r>
      <w:bookmarkStart w:id="4" w:name="_Hlk98835252"/>
      <w:bookmarkStart w:id="5" w:name="_Hlk98835276"/>
      <w:r w:rsidR="00033CAA" w:rsidRPr="00C623F4">
        <w:rPr>
          <w:i/>
          <w:iCs/>
        </w:rPr>
        <w:t>I feel really crummy right now.</w:t>
      </w:r>
      <w:r w:rsidR="00D61F57" w:rsidRPr="00C623F4">
        <w:rPr>
          <w:i/>
          <w:iCs/>
        </w:rPr>
        <w:t xml:space="preserve"> </w:t>
      </w:r>
      <w:r w:rsidRPr="00C623F4">
        <w:rPr>
          <w:i/>
          <w:iCs/>
        </w:rPr>
        <w:t>That’s a good thing because it tells me where I need to learn to love.</w:t>
      </w:r>
      <w:bookmarkEnd w:id="4"/>
      <w:r w:rsidR="00D61F57" w:rsidRPr="00C623F4">
        <w:rPr>
          <w:i/>
          <w:iCs/>
        </w:rPr>
        <w:t xml:space="preserve"> </w:t>
      </w:r>
      <w:r w:rsidRPr="00C623F4">
        <w:rPr>
          <w:i/>
          <w:iCs/>
        </w:rPr>
        <w:t xml:space="preserve">I am going to learn to love. I may not have it </w:t>
      </w:r>
      <w:r w:rsidR="00BE0A39" w:rsidRPr="00C623F4">
        <w:rPr>
          <w:i/>
          <w:iCs/>
        </w:rPr>
        <w:t xml:space="preserve">all </w:t>
      </w:r>
      <w:r w:rsidRPr="00C623F4">
        <w:rPr>
          <w:i/>
          <w:iCs/>
        </w:rPr>
        <w:t>figured out right now, but I know that listening to my</w:t>
      </w:r>
      <w:r w:rsidR="00D61F57" w:rsidRPr="00C623F4">
        <w:rPr>
          <w:i/>
          <w:iCs/>
        </w:rPr>
        <w:t xml:space="preserve"> self-hate is not what will help me or anyone else</w:t>
      </w:r>
      <w:r w:rsidRPr="00C623F4">
        <w:rPr>
          <w:i/>
          <w:iCs/>
        </w:rPr>
        <w:t xml:space="preserve">. </w:t>
      </w:r>
      <w:r w:rsidR="00D92CAD" w:rsidRPr="00C623F4">
        <w:rPr>
          <w:i/>
          <w:iCs/>
        </w:rPr>
        <w:t>I will figure out how to</w:t>
      </w:r>
      <w:r w:rsidRPr="00C623F4">
        <w:rPr>
          <w:i/>
          <w:iCs/>
        </w:rPr>
        <w:t xml:space="preserve"> love with</w:t>
      </w:r>
      <w:r w:rsidR="00D61F57" w:rsidRPr="00C623F4">
        <w:rPr>
          <w:i/>
          <w:iCs/>
        </w:rPr>
        <w:t xml:space="preserve"> the help of Karis Fellowship</w:t>
      </w:r>
      <w:r w:rsidR="00087DC1" w:rsidRPr="00C623F4">
        <w:rPr>
          <w:i/>
          <w:iCs/>
        </w:rPr>
        <w:t>s</w:t>
      </w:r>
      <w:r w:rsidR="00411B8C" w:rsidRPr="00C623F4">
        <w:rPr>
          <w:i/>
          <w:iCs/>
        </w:rPr>
        <w:t>,</w:t>
      </w:r>
      <w:r w:rsidR="00D61F57" w:rsidRPr="00C623F4">
        <w:rPr>
          <w:i/>
          <w:iCs/>
        </w:rPr>
        <w:t xml:space="preserve"> a</w:t>
      </w:r>
      <w:r w:rsidRPr="00C623F4">
        <w:rPr>
          <w:i/>
          <w:iCs/>
        </w:rPr>
        <w:t>nd I will be patie</w:t>
      </w:r>
      <w:r w:rsidR="00D92CAD" w:rsidRPr="00C623F4">
        <w:rPr>
          <w:i/>
          <w:iCs/>
        </w:rPr>
        <w:t>nt with myself while I learn.</w:t>
      </w:r>
      <w:r w:rsidR="004505A3" w:rsidRPr="00C623F4">
        <w:rPr>
          <w:i/>
          <w:iCs/>
        </w:rPr>
        <w:t xml:space="preserve"> </w:t>
      </w:r>
      <w:r w:rsidR="0051747C" w:rsidRPr="00C623F4">
        <w:rPr>
          <w:i/>
          <w:iCs/>
        </w:rPr>
        <w:t xml:space="preserve">Fear is not my friend. </w:t>
      </w:r>
      <w:r w:rsidR="004505A3" w:rsidRPr="00C623F4">
        <w:rPr>
          <w:i/>
          <w:iCs/>
        </w:rPr>
        <w:t>Love is the foundation from which</w:t>
      </w:r>
      <w:r w:rsidR="0051747C" w:rsidRPr="00C623F4">
        <w:rPr>
          <w:i/>
          <w:iCs/>
        </w:rPr>
        <w:t xml:space="preserve"> I will deal with self-hate.</w:t>
      </w:r>
      <w:r w:rsidR="00F067FB" w:rsidRPr="00C623F4">
        <w:rPr>
          <w:iCs/>
        </w:rPr>
        <w:t xml:space="preserve"> </w:t>
      </w:r>
      <w:r w:rsidRPr="00C623F4">
        <w:rPr>
          <w:iCs/>
        </w:rPr>
        <w:t xml:space="preserve">Have that </w:t>
      </w:r>
      <w:r w:rsidR="00CA2358">
        <w:rPr>
          <w:iCs/>
        </w:rPr>
        <w:t>conversation</w:t>
      </w:r>
      <w:r w:rsidR="008804F1" w:rsidRPr="00C623F4">
        <w:rPr>
          <w:iCs/>
        </w:rPr>
        <w:t xml:space="preserve"> with yourself and then tell your</w:t>
      </w:r>
      <w:r w:rsidRPr="00C623F4">
        <w:rPr>
          <w:iCs/>
        </w:rPr>
        <w:t xml:space="preserve"> Idol Self to </w:t>
      </w:r>
      <w:r w:rsidR="00177919" w:rsidRPr="00C623F4">
        <w:rPr>
          <w:iCs/>
        </w:rPr>
        <w:t>back off.</w:t>
      </w:r>
      <w:r w:rsidRPr="00C623F4">
        <w:rPr>
          <w:iCs/>
        </w:rPr>
        <w:t xml:space="preserve"> </w:t>
      </w:r>
      <w:bookmarkEnd w:id="5"/>
    </w:p>
    <w:p w14:paraId="2501578D" w14:textId="50DC888E" w:rsidR="0047256A" w:rsidRPr="00C623F4" w:rsidRDefault="0047256A" w:rsidP="00593821">
      <w:pPr>
        <w:spacing w:after="0" w:line="240" w:lineRule="auto"/>
        <w:jc w:val="both"/>
        <w:rPr>
          <w:iCs/>
        </w:rPr>
      </w:pPr>
    </w:p>
    <w:p w14:paraId="2FD5E5D9" w14:textId="6C21BDED" w:rsidR="005F5DA0" w:rsidRPr="00C623F4" w:rsidRDefault="005F5DA0" w:rsidP="005F5DA0">
      <w:pPr>
        <w:spacing w:after="0" w:line="240" w:lineRule="auto"/>
        <w:jc w:val="both"/>
        <w:rPr>
          <w:iCs/>
        </w:rPr>
      </w:pPr>
      <w:bookmarkStart w:id="6" w:name="_Hlk509245904"/>
      <w:r w:rsidRPr="00C623F4">
        <w:rPr>
          <w:iCs/>
        </w:rPr>
        <w:t>So, think about this: your Idol Self is motivated by fear</w:t>
      </w:r>
      <w:r w:rsidR="00C94800" w:rsidRPr="00C623F4">
        <w:rPr>
          <w:iCs/>
        </w:rPr>
        <w:t>;</w:t>
      </w:r>
      <w:r w:rsidR="00C03B47" w:rsidRPr="00C623F4">
        <w:rPr>
          <w:iCs/>
        </w:rPr>
        <w:t xml:space="preserve"> </w:t>
      </w:r>
      <w:r w:rsidRPr="00C623F4">
        <w:rPr>
          <w:iCs/>
        </w:rPr>
        <w:t>your True Self is motivated by love—and you are learning to recognize the difference</w:t>
      </w:r>
      <w:bookmarkEnd w:id="6"/>
      <w:r w:rsidRPr="00C623F4">
        <w:rPr>
          <w:iCs/>
        </w:rPr>
        <w:t>.</w:t>
      </w:r>
    </w:p>
    <w:p w14:paraId="3D9AE62D" w14:textId="77777777" w:rsidR="003750E3" w:rsidRPr="00C623F4" w:rsidRDefault="003750E3" w:rsidP="00593821">
      <w:pPr>
        <w:spacing w:after="0" w:line="240" w:lineRule="auto"/>
        <w:jc w:val="both"/>
        <w:rPr>
          <w:iCs/>
        </w:rPr>
      </w:pPr>
    </w:p>
    <w:p w14:paraId="6FE4A215" w14:textId="1909AA1B" w:rsidR="006976F9" w:rsidRPr="00C623F4" w:rsidRDefault="006976F9" w:rsidP="00593821">
      <w:pPr>
        <w:spacing w:after="0" w:line="240" w:lineRule="auto"/>
        <w:jc w:val="both"/>
        <w:rPr>
          <w:bCs/>
          <w:iCs/>
        </w:rPr>
      </w:pPr>
      <w:r w:rsidRPr="00C623F4">
        <w:rPr>
          <w:bCs/>
          <w:iCs/>
        </w:rPr>
        <w:t>During the week, try to spend some of your devotional time thinking about this teaching</w:t>
      </w:r>
      <w:r w:rsidR="00FE2C3D" w:rsidRPr="00C623F4">
        <w:rPr>
          <w:bCs/>
          <w:iCs/>
        </w:rPr>
        <w:t xml:space="preserve">. You might </w:t>
      </w:r>
      <w:r w:rsidR="00201331" w:rsidRPr="00C623F4">
        <w:rPr>
          <w:bCs/>
          <w:iCs/>
        </w:rPr>
        <w:t>carry</w:t>
      </w:r>
      <w:r w:rsidR="00C94800" w:rsidRPr="00C623F4">
        <w:rPr>
          <w:bCs/>
          <w:iCs/>
        </w:rPr>
        <w:t xml:space="preserve"> the Bible passage </w:t>
      </w:r>
      <w:r w:rsidR="00201331" w:rsidRPr="00C623F4">
        <w:rPr>
          <w:bCs/>
          <w:iCs/>
        </w:rPr>
        <w:t>with you</w:t>
      </w:r>
      <w:r w:rsidR="00C94800" w:rsidRPr="00C623F4">
        <w:rPr>
          <w:bCs/>
          <w:iCs/>
        </w:rPr>
        <w:t xml:space="preserve"> on your phone or on</w:t>
      </w:r>
      <w:r w:rsidR="00201331" w:rsidRPr="00C623F4">
        <w:rPr>
          <w:bCs/>
          <w:iCs/>
        </w:rPr>
        <w:t xml:space="preserve"> a </w:t>
      </w:r>
      <w:r w:rsidR="00C94800" w:rsidRPr="00C623F4">
        <w:rPr>
          <w:bCs/>
          <w:iCs/>
        </w:rPr>
        <w:t>notecard</w:t>
      </w:r>
      <w:r w:rsidRPr="00C623F4">
        <w:rPr>
          <w:bCs/>
          <w:iCs/>
        </w:rPr>
        <w:t xml:space="preserve">. </w:t>
      </w:r>
    </w:p>
    <w:p w14:paraId="1AD134AD" w14:textId="77777777" w:rsidR="006B7F4B" w:rsidRPr="00C623F4" w:rsidRDefault="006B7F4B" w:rsidP="00593821">
      <w:pPr>
        <w:spacing w:after="0" w:line="240" w:lineRule="auto"/>
        <w:jc w:val="both"/>
        <w:rPr>
          <w:iCs/>
        </w:rPr>
      </w:pPr>
    </w:p>
    <w:p w14:paraId="7D060CA2" w14:textId="7FF86803" w:rsidR="00BB132F" w:rsidRPr="00C623F4" w:rsidRDefault="001C101B" w:rsidP="00593821">
      <w:pPr>
        <w:spacing w:after="0" w:line="240" w:lineRule="auto"/>
        <w:jc w:val="both"/>
        <w:rPr>
          <w:iCs/>
        </w:rPr>
      </w:pPr>
      <w:r w:rsidRPr="00C623F4">
        <w:rPr>
          <w:iCs/>
        </w:rPr>
        <w:t xml:space="preserve">You </w:t>
      </w:r>
      <w:r w:rsidR="00BB4B1B" w:rsidRPr="00C623F4">
        <w:rPr>
          <w:iCs/>
        </w:rPr>
        <w:t>can</w:t>
      </w:r>
      <w:r w:rsidR="006B7F4B" w:rsidRPr="00C623F4">
        <w:rPr>
          <w:iCs/>
        </w:rPr>
        <w:t xml:space="preserve"> </w:t>
      </w:r>
      <w:r w:rsidR="00D92CAD" w:rsidRPr="00C623F4">
        <w:rPr>
          <w:iCs/>
        </w:rPr>
        <w:t xml:space="preserve">take </w:t>
      </w:r>
      <w:r w:rsidR="00F87E94" w:rsidRPr="00C623F4">
        <w:rPr>
          <w:iCs/>
        </w:rPr>
        <w:t xml:space="preserve">this </w:t>
      </w:r>
      <w:r w:rsidR="00C03B47" w:rsidRPr="00C623F4">
        <w:rPr>
          <w:iCs/>
        </w:rPr>
        <w:t>lesson’s</w:t>
      </w:r>
      <w:r w:rsidR="00F87E94" w:rsidRPr="00C623F4">
        <w:rPr>
          <w:iCs/>
        </w:rPr>
        <w:t xml:space="preserve"> Bible passage</w:t>
      </w:r>
      <w:r w:rsidR="00CC3578" w:rsidRPr="00C623F4">
        <w:rPr>
          <w:iCs/>
        </w:rPr>
        <w:t xml:space="preserve"> </w:t>
      </w:r>
      <w:r w:rsidR="00BB4B1B" w:rsidRPr="00C623F4">
        <w:rPr>
          <w:iCs/>
        </w:rPr>
        <w:t xml:space="preserve">from </w:t>
      </w:r>
      <w:r w:rsidR="00177919" w:rsidRPr="00C623F4">
        <w:rPr>
          <w:iCs/>
        </w:rPr>
        <w:t xml:space="preserve">First </w:t>
      </w:r>
      <w:r w:rsidR="00CC3578" w:rsidRPr="00C623F4">
        <w:rPr>
          <w:iCs/>
        </w:rPr>
        <w:t>John</w:t>
      </w:r>
      <w:r w:rsidR="00D92CAD" w:rsidRPr="00C623F4">
        <w:rPr>
          <w:iCs/>
        </w:rPr>
        <w:t xml:space="preserve"> and </w:t>
      </w:r>
      <w:r w:rsidR="006A4AE4" w:rsidRPr="00C623F4">
        <w:rPr>
          <w:iCs/>
        </w:rPr>
        <w:t xml:space="preserve">turn </w:t>
      </w:r>
      <w:r w:rsidR="0015752F" w:rsidRPr="00C623F4">
        <w:rPr>
          <w:iCs/>
        </w:rPr>
        <w:t xml:space="preserve">it </w:t>
      </w:r>
      <w:r w:rsidR="006A4AE4" w:rsidRPr="00C623F4">
        <w:rPr>
          <w:iCs/>
        </w:rPr>
        <w:t>into a prayer</w:t>
      </w:r>
      <w:r w:rsidR="00D92CAD" w:rsidRPr="00C623F4">
        <w:rPr>
          <w:iCs/>
        </w:rPr>
        <w:t xml:space="preserve">. </w:t>
      </w:r>
      <w:r w:rsidR="00087DC1" w:rsidRPr="00C623F4">
        <w:rPr>
          <w:iCs/>
        </w:rPr>
        <w:t>In fact, l</w:t>
      </w:r>
      <w:r w:rsidR="00AB334B" w:rsidRPr="00C623F4">
        <w:rPr>
          <w:iCs/>
        </w:rPr>
        <w:t xml:space="preserve">et’s </w:t>
      </w:r>
      <w:r w:rsidR="006A4AE4" w:rsidRPr="00C623F4">
        <w:rPr>
          <w:iCs/>
        </w:rPr>
        <w:t>do that</w:t>
      </w:r>
      <w:r w:rsidR="00AB334B" w:rsidRPr="00C623F4">
        <w:rPr>
          <w:iCs/>
        </w:rPr>
        <w:t xml:space="preserve"> right now</w:t>
      </w:r>
      <w:r w:rsidR="00177919" w:rsidRPr="00C623F4">
        <w:rPr>
          <w:iCs/>
        </w:rPr>
        <w:t xml:space="preserve">. </w:t>
      </w:r>
      <w:r w:rsidR="008804F1" w:rsidRPr="00C623F4">
        <w:rPr>
          <w:i/>
          <w:iCs/>
        </w:rPr>
        <w:t>(Pause)</w:t>
      </w:r>
    </w:p>
    <w:p w14:paraId="6C1FAEBE" w14:textId="77777777" w:rsidR="00BB132F" w:rsidRPr="00C623F4" w:rsidRDefault="00BB132F" w:rsidP="00593821">
      <w:pPr>
        <w:spacing w:after="0" w:line="240" w:lineRule="auto"/>
        <w:jc w:val="both"/>
        <w:rPr>
          <w:iCs/>
        </w:rPr>
      </w:pPr>
    </w:p>
    <w:p w14:paraId="2EFB3145" w14:textId="77777777" w:rsidR="00AF75F4" w:rsidRPr="00C623F4" w:rsidRDefault="00AF75F4" w:rsidP="00593821">
      <w:pPr>
        <w:spacing w:after="0" w:line="240" w:lineRule="auto"/>
        <w:jc w:val="center"/>
        <w:rPr>
          <w:i/>
        </w:rPr>
      </w:pPr>
      <w:r w:rsidRPr="00C623F4">
        <w:rPr>
          <w:i/>
        </w:rPr>
        <w:t>Lord, lead me to know and trust Your love. Teach me how to dwell in Your love. Mature Your love in me that I may be a person of no fear. (Repeat the last sentence)</w:t>
      </w:r>
    </w:p>
    <w:p w14:paraId="0D2763CD" w14:textId="77777777" w:rsidR="00AF75F4" w:rsidRPr="00C623F4" w:rsidRDefault="00AF75F4" w:rsidP="00593821">
      <w:pPr>
        <w:spacing w:after="0" w:line="240" w:lineRule="auto"/>
        <w:jc w:val="both"/>
      </w:pPr>
    </w:p>
    <w:p w14:paraId="27828445" w14:textId="1057A37B" w:rsidR="00E31D43" w:rsidRPr="00C623F4" w:rsidRDefault="00E31D43" w:rsidP="00593821">
      <w:pPr>
        <w:spacing w:after="0" w:line="240" w:lineRule="auto"/>
        <w:jc w:val="both"/>
      </w:pPr>
      <w:r w:rsidRPr="00C623F4">
        <w:t>Take a deep breath.</w:t>
      </w:r>
    </w:p>
    <w:p w14:paraId="264B9B29" w14:textId="366EF14D" w:rsidR="00A56F7C" w:rsidRPr="00C623F4" w:rsidRDefault="00A56F7C" w:rsidP="00A56F7C">
      <w:pPr>
        <w:spacing w:after="0" w:line="240" w:lineRule="auto"/>
        <w:jc w:val="both"/>
        <w:rPr>
          <w:i/>
        </w:rPr>
      </w:pPr>
      <w:r w:rsidRPr="00C623F4">
        <w:rPr>
          <w:i/>
        </w:rPr>
        <w:t xml:space="preserve">(If time permits, ask, “Does anyone have comments or questions about </w:t>
      </w:r>
      <w:r w:rsidR="00E86F05" w:rsidRPr="00C623F4">
        <w:rPr>
          <w:i/>
        </w:rPr>
        <w:t>the</w:t>
      </w:r>
      <w:r w:rsidRPr="00C623F4">
        <w:rPr>
          <w:i/>
        </w:rPr>
        <w:t xml:space="preserve"> Bible teaching?”)</w:t>
      </w:r>
    </w:p>
    <w:p w14:paraId="1DD4B72E" w14:textId="77777777" w:rsidR="00406C11" w:rsidRPr="00C623F4" w:rsidRDefault="00406C11" w:rsidP="00593821">
      <w:pPr>
        <w:spacing w:after="0" w:line="240" w:lineRule="auto"/>
        <w:jc w:val="both"/>
        <w:rPr>
          <w:iCs/>
        </w:rPr>
      </w:pPr>
    </w:p>
    <w:p w14:paraId="1D5786FC" w14:textId="77777777" w:rsidR="00781B23" w:rsidRPr="00C623F4" w:rsidRDefault="00781B23" w:rsidP="00593821">
      <w:pPr>
        <w:spacing w:after="0" w:line="240" w:lineRule="auto"/>
        <w:jc w:val="both"/>
        <w:rPr>
          <w:b/>
        </w:rPr>
      </w:pPr>
      <w:r w:rsidRPr="00C623F4">
        <w:rPr>
          <w:b/>
        </w:rPr>
        <w:t xml:space="preserve">1:10 </w:t>
      </w:r>
      <w:r w:rsidRPr="00C623F4">
        <w:rPr>
          <w:b/>
        </w:rPr>
        <w:tab/>
        <w:t>INTEGRATION</w:t>
      </w:r>
    </w:p>
    <w:p w14:paraId="41E2429F" w14:textId="77777777" w:rsidR="00781B23" w:rsidRPr="00C623F4" w:rsidRDefault="00781B23" w:rsidP="00593821">
      <w:pPr>
        <w:spacing w:after="0" w:line="240" w:lineRule="auto"/>
        <w:jc w:val="both"/>
        <w:rPr>
          <w:iCs/>
        </w:rPr>
      </w:pPr>
    </w:p>
    <w:p w14:paraId="202295C5" w14:textId="47399CC1" w:rsidR="00E31D43" w:rsidRPr="00C623F4" w:rsidRDefault="00E31D43" w:rsidP="00593821">
      <w:pPr>
        <w:spacing w:after="0" w:line="240" w:lineRule="auto"/>
        <w:jc w:val="both"/>
        <w:rPr>
          <w:i/>
        </w:rPr>
      </w:pPr>
      <w:r w:rsidRPr="00C623F4">
        <w:t>At these meetings</w:t>
      </w:r>
      <w:r w:rsidR="007907FB" w:rsidRPr="00C623F4">
        <w:t>,</w:t>
      </w:r>
      <w:r w:rsidRPr="00C623F4">
        <w:t xml:space="preserve"> always</w:t>
      </w:r>
      <w:r w:rsidR="00FA188E" w:rsidRPr="00C623F4">
        <w:t xml:space="preserve"> try to</w:t>
      </w:r>
      <w:r w:rsidRPr="00C623F4">
        <w:t xml:space="preserve"> </w:t>
      </w:r>
      <w:r w:rsidR="00411B8C" w:rsidRPr="00C623F4">
        <w:t xml:space="preserve">have some </w:t>
      </w:r>
      <w:r w:rsidR="009F1B40" w:rsidRPr="00C623F4">
        <w:t xml:space="preserve">purified </w:t>
      </w:r>
      <w:r w:rsidR="00411B8C" w:rsidRPr="00C623F4">
        <w:t>water available</w:t>
      </w:r>
      <w:r w:rsidRPr="00C623F4">
        <w:t xml:space="preserve"> and </w:t>
      </w:r>
      <w:r w:rsidR="0000633A" w:rsidRPr="00C623F4">
        <w:t xml:space="preserve">be </w:t>
      </w:r>
      <w:r w:rsidRPr="00C623F4">
        <w:t>prepare</w:t>
      </w:r>
      <w:r w:rsidR="00A72173" w:rsidRPr="00C623F4">
        <w:t>d</w:t>
      </w:r>
      <w:r w:rsidRPr="00C623F4">
        <w:t xml:space="preserve"> to take some notes. You might</w:t>
      </w:r>
      <w:r w:rsidR="00F87E94" w:rsidRPr="00C623F4">
        <w:t xml:space="preserve"> like to</w:t>
      </w:r>
      <w:r w:rsidRPr="00C623F4">
        <w:t xml:space="preserve"> use the back of your </w:t>
      </w:r>
      <w:r w:rsidRPr="00C623F4">
        <w:rPr>
          <w:b/>
        </w:rPr>
        <w:t>Meeting Prep</w:t>
      </w:r>
      <w:r w:rsidR="004B5D77" w:rsidRPr="00C623F4">
        <w:rPr>
          <w:b/>
        </w:rPr>
        <w:t>aration</w:t>
      </w:r>
      <w:r w:rsidRPr="00C623F4">
        <w:rPr>
          <w:b/>
        </w:rPr>
        <w:t xml:space="preserve"> Guide</w:t>
      </w:r>
      <w:r w:rsidRPr="00C623F4">
        <w:t xml:space="preserve">, or </w:t>
      </w:r>
      <w:r w:rsidR="003B244B" w:rsidRPr="00C623F4">
        <w:t xml:space="preserve">perhaps </w:t>
      </w:r>
      <w:r w:rsidR="00F067FB" w:rsidRPr="00C623F4">
        <w:t>you have started</w:t>
      </w:r>
      <w:r w:rsidRPr="00C623F4">
        <w:t xml:space="preserve"> a KF journal. Assume a </w:t>
      </w:r>
      <w:r w:rsidRPr="003F5C69">
        <w:t>m</w:t>
      </w:r>
      <w:r w:rsidR="00F067FB" w:rsidRPr="003F5C69">
        <w:t>indfulness</w:t>
      </w:r>
      <w:r w:rsidRPr="003F5C69">
        <w:t xml:space="preserve"> posture</w:t>
      </w:r>
      <w:r w:rsidRPr="00C623F4">
        <w:t>,</w:t>
      </w:r>
      <w:r w:rsidR="00324A65" w:rsidRPr="00C623F4">
        <w:t xml:space="preserve"> follow my guidance</w:t>
      </w:r>
      <w:r w:rsidRPr="00C623F4">
        <w:t xml:space="preserve">, and breathe. </w:t>
      </w:r>
      <w:r w:rsidRPr="00C623F4">
        <w:rPr>
          <w:i/>
        </w:rPr>
        <w:t>(Pause</w:t>
      </w:r>
      <w:r w:rsidR="00285F57" w:rsidRPr="00C623F4">
        <w:rPr>
          <w:i/>
        </w:rPr>
        <w:t xml:space="preserve"> </w:t>
      </w:r>
      <w:r w:rsidR="00F87E94" w:rsidRPr="00C623F4">
        <w:rPr>
          <w:i/>
        </w:rPr>
        <w:t xml:space="preserve">for </w:t>
      </w:r>
      <w:r w:rsidR="00285F57" w:rsidRPr="00C623F4">
        <w:rPr>
          <w:i/>
        </w:rPr>
        <w:t>1</w:t>
      </w:r>
      <w:r w:rsidR="00FA188E" w:rsidRPr="00C623F4">
        <w:rPr>
          <w:i/>
        </w:rPr>
        <w:t>0 seconds</w:t>
      </w:r>
      <w:r w:rsidRPr="00C623F4">
        <w:rPr>
          <w:i/>
        </w:rPr>
        <w:t>)</w:t>
      </w:r>
    </w:p>
    <w:p w14:paraId="69D86F65" w14:textId="6F360EC0" w:rsidR="00E31D43" w:rsidRPr="00C623F4" w:rsidRDefault="00E31D43" w:rsidP="00593821">
      <w:pPr>
        <w:spacing w:after="0" w:line="240" w:lineRule="auto"/>
        <w:jc w:val="both"/>
      </w:pPr>
    </w:p>
    <w:p w14:paraId="2F3664D0" w14:textId="083F72DB" w:rsidR="00E31D43" w:rsidRPr="00C623F4" w:rsidRDefault="001C54B7" w:rsidP="00593821">
      <w:pPr>
        <w:spacing w:after="0" w:line="240" w:lineRule="auto"/>
        <w:jc w:val="both"/>
        <w:rPr>
          <w:i/>
        </w:rPr>
      </w:pPr>
      <w:r w:rsidRPr="00C623F4">
        <w:t>Here is o</w:t>
      </w:r>
      <w:r w:rsidR="00E31D43" w:rsidRPr="00C623F4">
        <w:t xml:space="preserve">ur </w:t>
      </w:r>
      <w:r w:rsidR="00B25A98" w:rsidRPr="00C623F4">
        <w:t>integration focus</w:t>
      </w:r>
      <w:r w:rsidR="00E31D43" w:rsidRPr="00C623F4">
        <w:t xml:space="preserve">: </w:t>
      </w:r>
      <w:r w:rsidR="00E31D43" w:rsidRPr="00C623F4">
        <w:rPr>
          <w:i/>
        </w:rPr>
        <w:t>Consider learning to really love.</w:t>
      </w:r>
      <w:r w:rsidR="00E31D43" w:rsidRPr="00C623F4">
        <w:t xml:space="preserve"> </w:t>
      </w:r>
      <w:r w:rsidR="00E31D43" w:rsidRPr="00C623F4">
        <w:rPr>
          <w:i/>
        </w:rPr>
        <w:t>(Repeat)</w:t>
      </w:r>
      <w:r w:rsidR="00E31D43" w:rsidRPr="00C623F4">
        <w:t xml:space="preserve"> </w:t>
      </w:r>
      <w:r w:rsidR="00E31D43" w:rsidRPr="00C623F4">
        <w:rPr>
          <w:i/>
        </w:rPr>
        <w:t>(Pause</w:t>
      </w:r>
      <w:r w:rsidR="00B767FB" w:rsidRPr="00C623F4">
        <w:rPr>
          <w:i/>
        </w:rPr>
        <w:t xml:space="preserve"> </w:t>
      </w:r>
      <w:r w:rsidR="00F87E94" w:rsidRPr="00C623F4">
        <w:rPr>
          <w:i/>
        </w:rPr>
        <w:t xml:space="preserve">for </w:t>
      </w:r>
      <w:r w:rsidR="00B767FB" w:rsidRPr="00C623F4">
        <w:rPr>
          <w:i/>
        </w:rPr>
        <w:t>30 seconds</w:t>
      </w:r>
      <w:r w:rsidR="00E31D43" w:rsidRPr="00C623F4">
        <w:rPr>
          <w:i/>
        </w:rPr>
        <w:t>)</w:t>
      </w:r>
    </w:p>
    <w:p w14:paraId="2F3D4388" w14:textId="77777777" w:rsidR="000965CA" w:rsidRPr="00C623F4" w:rsidRDefault="000965CA" w:rsidP="00593821">
      <w:pPr>
        <w:spacing w:after="0" w:line="240" w:lineRule="auto"/>
        <w:jc w:val="both"/>
      </w:pPr>
    </w:p>
    <w:p w14:paraId="54C5DF9A" w14:textId="12BE88AE" w:rsidR="00E31D43" w:rsidRPr="00C623F4" w:rsidRDefault="00E31D43" w:rsidP="00593821">
      <w:pPr>
        <w:spacing w:after="0" w:line="240" w:lineRule="auto"/>
        <w:jc w:val="both"/>
      </w:pPr>
      <w:r w:rsidRPr="00C623F4">
        <w:rPr>
          <w:b/>
        </w:rPr>
        <w:t>The FAITH Process</w:t>
      </w:r>
    </w:p>
    <w:p w14:paraId="5519E186" w14:textId="085C1C5F" w:rsidR="00E31D43" w:rsidRPr="00C623F4" w:rsidRDefault="00E31D43" w:rsidP="00593821">
      <w:pPr>
        <w:spacing w:after="0" w:line="240" w:lineRule="auto"/>
        <w:jc w:val="both"/>
        <w:rPr>
          <w:i/>
        </w:rPr>
      </w:pPr>
      <w:r w:rsidRPr="00C623F4">
        <w:rPr>
          <w:i/>
        </w:rPr>
        <w:t>(Choose</w:t>
      </w:r>
      <w:r w:rsidR="001C54B7" w:rsidRPr="00C623F4">
        <w:rPr>
          <w:i/>
        </w:rPr>
        <w:t xml:space="preserve"> from each section</w:t>
      </w:r>
      <w:r w:rsidRPr="00C623F4">
        <w:rPr>
          <w:i/>
        </w:rPr>
        <w:t xml:space="preserve"> </w:t>
      </w:r>
      <w:r w:rsidR="00C06700" w:rsidRPr="00C623F4">
        <w:rPr>
          <w:i/>
        </w:rPr>
        <w:t>a few sentences that are</w:t>
      </w:r>
      <w:r w:rsidR="001C54B7" w:rsidRPr="00C623F4">
        <w:rPr>
          <w:i/>
        </w:rPr>
        <w:t xml:space="preserve"> meaningful to you</w:t>
      </w:r>
      <w:r w:rsidRPr="00C623F4">
        <w:rPr>
          <w:i/>
        </w:rPr>
        <w:t>)</w:t>
      </w:r>
    </w:p>
    <w:p w14:paraId="169DCF34" w14:textId="77777777" w:rsidR="000965CA" w:rsidRPr="00C623F4" w:rsidRDefault="000965CA" w:rsidP="00593821">
      <w:pPr>
        <w:spacing w:after="0" w:line="240" w:lineRule="auto"/>
        <w:jc w:val="both"/>
      </w:pPr>
    </w:p>
    <w:p w14:paraId="256C7865" w14:textId="77777777" w:rsidR="00E31D43" w:rsidRPr="00C623F4" w:rsidRDefault="00E31D43" w:rsidP="00593821">
      <w:pPr>
        <w:spacing w:after="0" w:line="240" w:lineRule="auto"/>
        <w:jc w:val="both"/>
        <w:rPr>
          <w:b/>
        </w:rPr>
      </w:pPr>
      <w:r w:rsidRPr="00C623F4">
        <w:rPr>
          <w:b/>
        </w:rPr>
        <w:t>Feelings</w:t>
      </w:r>
    </w:p>
    <w:p w14:paraId="4D5381B9" w14:textId="04BF3AFE" w:rsidR="00E31D43" w:rsidRPr="00C623F4" w:rsidRDefault="00E31D43" w:rsidP="00593821">
      <w:pPr>
        <w:spacing w:after="0" w:line="240" w:lineRule="auto"/>
        <w:jc w:val="both"/>
        <w:rPr>
          <w:i/>
        </w:rPr>
      </w:pPr>
      <w:r w:rsidRPr="00C623F4">
        <w:t xml:space="preserve">As you </w:t>
      </w:r>
      <w:r w:rsidRPr="00C623F4">
        <w:rPr>
          <w:i/>
        </w:rPr>
        <w:t>consider learning to really love,</w:t>
      </w:r>
      <w:r w:rsidRPr="00C623F4">
        <w:t xml:space="preserve"> how does it feel? </w:t>
      </w:r>
      <w:r w:rsidRPr="00C623F4">
        <w:rPr>
          <w:i/>
        </w:rPr>
        <w:t xml:space="preserve">(Pause) </w:t>
      </w:r>
      <w:r w:rsidRPr="00C623F4">
        <w:t xml:space="preserve">Your feelings are yours to teach you about yourself, to guide you, and to train you. </w:t>
      </w:r>
      <w:r w:rsidR="00976377" w:rsidRPr="00C623F4">
        <w:t>Feelings</w:t>
      </w:r>
      <w:r w:rsidRPr="00C623F4">
        <w:t xml:space="preserve"> can often be uncomfortable. </w:t>
      </w:r>
      <w:r w:rsidRPr="00C623F4">
        <w:rPr>
          <w:i/>
        </w:rPr>
        <w:t xml:space="preserve">(Pause) </w:t>
      </w:r>
      <w:r w:rsidRPr="00C623F4">
        <w:t xml:space="preserve">You can learn to recognize and honor your feelings without allowing them to master you. Recognize </w:t>
      </w:r>
      <w:r w:rsidR="00415336" w:rsidRPr="00C623F4">
        <w:t xml:space="preserve">with compassion </w:t>
      </w:r>
      <w:r w:rsidRPr="00C623F4">
        <w:t xml:space="preserve">whatever you are experiencing, and breathe. </w:t>
      </w:r>
      <w:r w:rsidRPr="00C623F4">
        <w:rPr>
          <w:i/>
        </w:rPr>
        <w:t xml:space="preserve">(Pause </w:t>
      </w:r>
      <w:r w:rsidR="00F87E94" w:rsidRPr="00C623F4">
        <w:rPr>
          <w:i/>
        </w:rPr>
        <w:t xml:space="preserve">for </w:t>
      </w:r>
      <w:r w:rsidRPr="00C623F4">
        <w:rPr>
          <w:i/>
        </w:rPr>
        <w:t xml:space="preserve">30 seconds) </w:t>
      </w:r>
    </w:p>
    <w:p w14:paraId="17A4778B" w14:textId="77777777" w:rsidR="00E31D43" w:rsidRPr="00C623F4" w:rsidRDefault="00E31D43" w:rsidP="00593821">
      <w:pPr>
        <w:spacing w:after="0" w:line="240" w:lineRule="auto"/>
        <w:jc w:val="both"/>
      </w:pPr>
    </w:p>
    <w:p w14:paraId="1B8AC11A" w14:textId="17BE57B0" w:rsidR="00E31D43" w:rsidRPr="00C623F4" w:rsidRDefault="00E31D43" w:rsidP="00593821">
      <w:pPr>
        <w:spacing w:after="0" w:line="240" w:lineRule="auto"/>
        <w:jc w:val="both"/>
        <w:rPr>
          <w:b/>
        </w:rPr>
      </w:pPr>
      <w:r w:rsidRPr="00C623F4">
        <w:rPr>
          <w:b/>
        </w:rPr>
        <w:t>Awareness without judgment</w:t>
      </w:r>
    </w:p>
    <w:p w14:paraId="351EBF5D" w14:textId="08300C7F" w:rsidR="00E31D43" w:rsidRPr="00C623F4" w:rsidRDefault="00E31D43" w:rsidP="00593821">
      <w:pPr>
        <w:spacing w:after="0" w:line="240" w:lineRule="auto"/>
        <w:jc w:val="both"/>
        <w:rPr>
          <w:i/>
        </w:rPr>
      </w:pPr>
      <w:r w:rsidRPr="00C623F4">
        <w:t xml:space="preserve">Gently allow whatever you are experiencing to remain in your awareness. </w:t>
      </w:r>
      <w:r w:rsidR="006B7F4B" w:rsidRPr="00C623F4">
        <w:t xml:space="preserve">We </w:t>
      </w:r>
      <w:r w:rsidRPr="00C623F4">
        <w:t xml:space="preserve">often flush </w:t>
      </w:r>
      <w:r w:rsidR="00590D01" w:rsidRPr="00C623F4">
        <w:t>thoughts and feelings</w:t>
      </w:r>
      <w:r w:rsidRPr="00C623F4">
        <w:t xml:space="preserve"> from </w:t>
      </w:r>
      <w:r w:rsidR="006B7F4B" w:rsidRPr="00C623F4">
        <w:t>our</w:t>
      </w:r>
      <w:r w:rsidRPr="00C623F4">
        <w:t xml:space="preserve"> </w:t>
      </w:r>
      <w:r w:rsidR="003A1556" w:rsidRPr="00C623F4">
        <w:t xml:space="preserve">awareness </w:t>
      </w:r>
      <w:r w:rsidRPr="00C623F4">
        <w:t xml:space="preserve">before they have a chance to teach </w:t>
      </w:r>
      <w:r w:rsidR="006B7F4B" w:rsidRPr="00C623F4">
        <w:t>us</w:t>
      </w:r>
      <w:r w:rsidRPr="00C623F4">
        <w:t xml:space="preserve">. </w:t>
      </w:r>
      <w:r w:rsidR="00976377" w:rsidRPr="00C623F4">
        <w:t xml:space="preserve">Practice holding those </w:t>
      </w:r>
      <w:r w:rsidR="00590D01" w:rsidRPr="00C623F4">
        <w:t>thoughts and feelings</w:t>
      </w:r>
      <w:r w:rsidRPr="00C623F4">
        <w:t xml:space="preserve"> in your awareness as you </w:t>
      </w:r>
      <w:r w:rsidRPr="00C623F4">
        <w:rPr>
          <w:i/>
        </w:rPr>
        <w:t>consider learning to really love</w:t>
      </w:r>
      <w:r w:rsidRPr="00C623F4">
        <w:t xml:space="preserve">. </w:t>
      </w:r>
      <w:r w:rsidRPr="00C623F4">
        <w:rPr>
          <w:i/>
        </w:rPr>
        <w:t xml:space="preserve">(Pause) </w:t>
      </w:r>
      <w:r w:rsidRPr="00C623F4">
        <w:t xml:space="preserve">Feelings and passing thoughts </w:t>
      </w:r>
      <w:r w:rsidRPr="00C623F4">
        <w:lastRenderedPageBreak/>
        <w:t>are not right or wrong</w:t>
      </w:r>
      <w:r w:rsidR="00F87E94" w:rsidRPr="00C623F4">
        <w:t>; they</w:t>
      </w:r>
      <w:r w:rsidRPr="00C623F4">
        <w:t xml:space="preserve"> just are. Give yourself permission </w:t>
      </w:r>
      <w:r w:rsidR="00FA188E" w:rsidRPr="00C623F4">
        <w:t>now to explore</w:t>
      </w:r>
      <w:r w:rsidRPr="00C623F4">
        <w:t xml:space="preserve"> them without judgment, and breathe. </w:t>
      </w:r>
      <w:r w:rsidRPr="00C623F4">
        <w:rPr>
          <w:i/>
        </w:rPr>
        <w:t xml:space="preserve">(Pause </w:t>
      </w:r>
      <w:r w:rsidR="00F87E94" w:rsidRPr="00C623F4">
        <w:rPr>
          <w:i/>
        </w:rPr>
        <w:t xml:space="preserve">for </w:t>
      </w:r>
      <w:r w:rsidRPr="00C623F4">
        <w:rPr>
          <w:i/>
        </w:rPr>
        <w:t>30 seconds)</w:t>
      </w:r>
    </w:p>
    <w:p w14:paraId="34FA9210" w14:textId="77777777" w:rsidR="00FF6A89" w:rsidRPr="00C623F4" w:rsidRDefault="00FF6A89" w:rsidP="00593821">
      <w:pPr>
        <w:spacing w:after="0" w:line="240" w:lineRule="auto"/>
        <w:jc w:val="both"/>
        <w:rPr>
          <w:b/>
        </w:rPr>
      </w:pPr>
    </w:p>
    <w:p w14:paraId="54FCBD65" w14:textId="6141D0F8" w:rsidR="00E31D43" w:rsidRPr="00C623F4" w:rsidRDefault="00E31D43" w:rsidP="00593821">
      <w:pPr>
        <w:spacing w:after="0" w:line="240" w:lineRule="auto"/>
        <w:jc w:val="both"/>
        <w:rPr>
          <w:b/>
        </w:rPr>
      </w:pPr>
      <w:r w:rsidRPr="00C623F4">
        <w:rPr>
          <w:b/>
        </w:rPr>
        <w:t>Inquiry</w:t>
      </w:r>
      <w:r w:rsidR="006F7020" w:rsidRPr="00C623F4">
        <w:rPr>
          <w:b/>
        </w:rPr>
        <w:t xml:space="preserve">: </w:t>
      </w:r>
      <w:r w:rsidR="005A573C" w:rsidRPr="00C623F4">
        <w:rPr>
          <w:b/>
        </w:rPr>
        <w:t>What is</w:t>
      </w:r>
      <w:r w:rsidRPr="00C623F4">
        <w:rPr>
          <w:b/>
        </w:rPr>
        <w:t xml:space="preserve"> my body saying?</w:t>
      </w:r>
    </w:p>
    <w:p w14:paraId="16E429DA" w14:textId="4470D6AA" w:rsidR="00E06827" w:rsidRPr="00C623F4" w:rsidRDefault="00E31D43" w:rsidP="00593821">
      <w:pPr>
        <w:spacing w:after="0" w:line="240" w:lineRule="auto"/>
        <w:jc w:val="both"/>
      </w:pPr>
      <w:r w:rsidRPr="00C623F4">
        <w:t>Breathe</w:t>
      </w:r>
      <w:r w:rsidR="007907FB" w:rsidRPr="00C623F4">
        <w:t>,</w:t>
      </w:r>
      <w:r w:rsidRPr="00C623F4">
        <w:t xml:space="preserve"> and bring your attention to your body</w:t>
      </w:r>
      <w:r w:rsidR="00553991" w:rsidRPr="00C623F4">
        <w:t xml:space="preserve">. Notice </w:t>
      </w:r>
      <w:r w:rsidRPr="00C623F4">
        <w:t xml:space="preserve">what it is doing when you </w:t>
      </w:r>
      <w:r w:rsidRPr="00C623F4">
        <w:rPr>
          <w:i/>
        </w:rPr>
        <w:t>consider</w:t>
      </w:r>
      <w:r w:rsidRPr="00C623F4">
        <w:t xml:space="preserve"> </w:t>
      </w:r>
      <w:r w:rsidRPr="00C623F4">
        <w:rPr>
          <w:i/>
        </w:rPr>
        <w:t xml:space="preserve">learning to really love. </w:t>
      </w:r>
      <w:r w:rsidRPr="00C623F4">
        <w:t xml:space="preserve">What sensations are there? </w:t>
      </w:r>
      <w:r w:rsidRPr="00C623F4">
        <w:rPr>
          <w:i/>
        </w:rPr>
        <w:t xml:space="preserve">(Pause) </w:t>
      </w:r>
      <w:r w:rsidRPr="00C623F4">
        <w:t>Your body is always talking to you. You may not understand its language right now, but you can observe. For example, you might recognize what hopelessness or</w:t>
      </w:r>
      <w:r w:rsidRPr="00C623F4">
        <w:rPr>
          <w:i/>
        </w:rPr>
        <w:t xml:space="preserve"> </w:t>
      </w:r>
      <w:r w:rsidRPr="00C623F4">
        <w:t xml:space="preserve">frustration feels like in your body. Perhaps you feel trust or joy. </w:t>
      </w:r>
      <w:r w:rsidRPr="00C623F4">
        <w:rPr>
          <w:i/>
        </w:rPr>
        <w:t>(Pause)</w:t>
      </w:r>
      <w:r w:rsidRPr="00C623F4">
        <w:t xml:space="preserve"> </w:t>
      </w:r>
      <w:r w:rsidR="006B09BF" w:rsidRPr="00C623F4">
        <w:t xml:space="preserve">If your sensations are uncomfortable, you can move your attention to </w:t>
      </w:r>
      <w:r w:rsidR="007907FB" w:rsidRPr="00C623F4">
        <w:t>an area of your</w:t>
      </w:r>
      <w:r w:rsidR="006B09BF" w:rsidRPr="00C623F4">
        <w:t xml:space="preserve"> body that is not reacting</w:t>
      </w:r>
      <w:r w:rsidR="007907FB" w:rsidRPr="00C623F4">
        <w:t>,</w:t>
      </w:r>
      <w:r w:rsidR="006B09BF" w:rsidRPr="00C623F4">
        <w:t xml:space="preserve"> and rest. </w:t>
      </w:r>
      <w:r w:rsidR="006B09BF" w:rsidRPr="00C623F4">
        <w:rPr>
          <w:iCs/>
        </w:rPr>
        <w:t>When you are ready</w:t>
      </w:r>
      <w:r w:rsidR="006B09BF" w:rsidRPr="00C623F4">
        <w:t>, return to observe those unc</w:t>
      </w:r>
      <w:r w:rsidR="00902C24" w:rsidRPr="00C623F4">
        <w:t xml:space="preserve">omfortable sensations. Breathe. </w:t>
      </w:r>
      <w:r w:rsidR="006B09BF" w:rsidRPr="00C623F4">
        <w:rPr>
          <w:i/>
          <w:iCs/>
        </w:rPr>
        <w:t xml:space="preserve">(Pause </w:t>
      </w:r>
      <w:r w:rsidR="00F87E94" w:rsidRPr="00C623F4">
        <w:rPr>
          <w:i/>
          <w:iCs/>
        </w:rPr>
        <w:t xml:space="preserve">for </w:t>
      </w:r>
      <w:r w:rsidR="006B09BF" w:rsidRPr="00C623F4">
        <w:rPr>
          <w:i/>
          <w:iCs/>
        </w:rPr>
        <w:t>30 seconds)</w:t>
      </w:r>
    </w:p>
    <w:p w14:paraId="248A2816" w14:textId="77777777" w:rsidR="00E06827" w:rsidRPr="00C623F4" w:rsidRDefault="00E06827" w:rsidP="00593821">
      <w:pPr>
        <w:spacing w:after="0" w:line="240" w:lineRule="auto"/>
        <w:jc w:val="both"/>
      </w:pPr>
    </w:p>
    <w:p w14:paraId="3B6708BE" w14:textId="2D6C0860" w:rsidR="00E31D43" w:rsidRPr="00C623F4" w:rsidRDefault="00E31D43" w:rsidP="00593821">
      <w:pPr>
        <w:spacing w:after="0" w:line="240" w:lineRule="auto"/>
        <w:jc w:val="both"/>
      </w:pPr>
      <w:r w:rsidRPr="00C623F4">
        <w:rPr>
          <w:b/>
        </w:rPr>
        <w:t>Talk to Jesus</w:t>
      </w:r>
    </w:p>
    <w:p w14:paraId="7AC72FC5" w14:textId="251EBB83" w:rsidR="00E31D43" w:rsidRPr="00C623F4" w:rsidRDefault="00E31D43" w:rsidP="00593821">
      <w:pPr>
        <w:spacing w:after="0" w:line="240" w:lineRule="auto"/>
        <w:jc w:val="both"/>
      </w:pPr>
      <w:r w:rsidRPr="00C623F4">
        <w:t xml:space="preserve">You might imagine that you are leaning back in the </w:t>
      </w:r>
      <w:r w:rsidR="00036122" w:rsidRPr="00C623F4">
        <w:t xml:space="preserve">safe and loving </w:t>
      </w:r>
      <w:r w:rsidRPr="00C623F4">
        <w:t>arms of Jesus</w:t>
      </w:r>
      <w:r w:rsidR="00162EF7" w:rsidRPr="00C623F4">
        <w:t xml:space="preserve"> as</w:t>
      </w:r>
      <w:r w:rsidRPr="00C623F4">
        <w:t xml:space="preserve"> together </w:t>
      </w:r>
      <w:r w:rsidR="00EE751F" w:rsidRPr="00C623F4">
        <w:t xml:space="preserve">you </w:t>
      </w:r>
      <w:r w:rsidR="00162EF7" w:rsidRPr="00C623F4">
        <w:rPr>
          <w:i/>
        </w:rPr>
        <w:t>consider</w:t>
      </w:r>
      <w:r w:rsidR="00162EF7" w:rsidRPr="00C623F4">
        <w:t xml:space="preserve"> </w:t>
      </w:r>
      <w:r w:rsidR="008654B8" w:rsidRPr="00744E61">
        <w:rPr>
          <w:i/>
        </w:rPr>
        <w:t>learning to</w:t>
      </w:r>
      <w:r w:rsidRPr="00744E61">
        <w:rPr>
          <w:i/>
        </w:rPr>
        <w:t xml:space="preserve"> really love</w:t>
      </w:r>
      <w:r w:rsidRPr="00744E61">
        <w:t>. Does the idea of rea</w:t>
      </w:r>
      <w:r w:rsidR="00FA188E" w:rsidRPr="00744E61">
        <w:t>l love feel pleasant, scary</w:t>
      </w:r>
      <w:r w:rsidRPr="00744E61">
        <w:t xml:space="preserve">, or vague and slippery? Just observe. </w:t>
      </w:r>
      <w:r w:rsidRPr="00744E61">
        <w:rPr>
          <w:i/>
        </w:rPr>
        <w:t>(Pause)</w:t>
      </w:r>
      <w:r w:rsidRPr="00744E61">
        <w:t xml:space="preserve"> Do you judge your present capacity to love as good or bad? </w:t>
      </w:r>
      <w:r w:rsidRPr="00744E61">
        <w:rPr>
          <w:i/>
        </w:rPr>
        <w:t>(Pause</w:t>
      </w:r>
      <w:r w:rsidRPr="00C623F4">
        <w:rPr>
          <w:i/>
        </w:rPr>
        <w:t xml:space="preserve">) </w:t>
      </w:r>
      <w:r w:rsidRPr="00C623F4">
        <w:t>What do you</w:t>
      </w:r>
      <w:r w:rsidR="00F067FB" w:rsidRPr="00C623F4">
        <w:t xml:space="preserve"> believe</w:t>
      </w:r>
      <w:r w:rsidRPr="00C623F4">
        <w:t xml:space="preserve"> </w:t>
      </w:r>
      <w:r w:rsidR="00877613" w:rsidRPr="00C623F4">
        <w:t>about that</w:t>
      </w:r>
      <w:r w:rsidRPr="00C623F4">
        <w:t xml:space="preserve">? What story do you want to tell? </w:t>
      </w:r>
      <w:r w:rsidRPr="00C623F4">
        <w:rPr>
          <w:i/>
        </w:rPr>
        <w:t>(Pause)</w:t>
      </w:r>
      <w:r w:rsidRPr="00C623F4">
        <w:t xml:space="preserve"> Are you afraid of something</w:t>
      </w:r>
      <w:r w:rsidR="005F5DA0" w:rsidRPr="00C623F4">
        <w:t>—</w:t>
      </w:r>
      <w:r w:rsidR="00FA188E" w:rsidRPr="00C623F4">
        <w:t xml:space="preserve">perhaps of </w:t>
      </w:r>
      <w:r w:rsidRPr="00C623F4">
        <w:t xml:space="preserve">yourself, of loss, or of others? Observe your responses as just information, and breathe with </w:t>
      </w:r>
      <w:r w:rsidR="00406C11" w:rsidRPr="00C623F4">
        <w:t xml:space="preserve">a </w:t>
      </w:r>
      <w:r w:rsidRPr="00C623F4">
        <w:t xml:space="preserve">long exhaling breath. </w:t>
      </w:r>
      <w:r w:rsidRPr="00C623F4">
        <w:rPr>
          <w:i/>
        </w:rPr>
        <w:t xml:space="preserve">(Pause </w:t>
      </w:r>
      <w:r w:rsidR="00F87E94" w:rsidRPr="00C623F4">
        <w:rPr>
          <w:i/>
        </w:rPr>
        <w:t xml:space="preserve">for </w:t>
      </w:r>
      <w:r w:rsidRPr="00C623F4">
        <w:rPr>
          <w:i/>
        </w:rPr>
        <w:t>30 seconds)</w:t>
      </w:r>
    </w:p>
    <w:p w14:paraId="7260BC0C" w14:textId="77777777" w:rsidR="00AB6E9D" w:rsidRPr="00C623F4" w:rsidRDefault="00AB6E9D" w:rsidP="00593821">
      <w:pPr>
        <w:spacing w:after="0" w:line="240" w:lineRule="auto"/>
        <w:jc w:val="both"/>
      </w:pPr>
    </w:p>
    <w:p w14:paraId="4DE4B5B9" w14:textId="77777777" w:rsidR="00E31D43" w:rsidRPr="00C623F4" w:rsidRDefault="00E31D43" w:rsidP="00593821">
      <w:pPr>
        <w:widowControl w:val="0"/>
        <w:spacing w:after="0" w:line="240" w:lineRule="auto"/>
        <w:jc w:val="both"/>
        <w:rPr>
          <w:b/>
        </w:rPr>
      </w:pPr>
      <w:r w:rsidRPr="00C623F4">
        <w:rPr>
          <w:b/>
        </w:rPr>
        <w:t xml:space="preserve">Heal </w:t>
      </w:r>
    </w:p>
    <w:p w14:paraId="5A1C6BA6" w14:textId="636511E9" w:rsidR="00E31D43" w:rsidRPr="00C623F4" w:rsidRDefault="00E31D43" w:rsidP="00593821">
      <w:pPr>
        <w:widowControl w:val="0"/>
        <w:spacing w:after="0" w:line="240" w:lineRule="auto"/>
        <w:jc w:val="both"/>
        <w:rPr>
          <w:i/>
        </w:rPr>
      </w:pPr>
      <w:r w:rsidRPr="00C623F4">
        <w:t xml:space="preserve">God created you to have all of these feelings, and for thousands of years human beings have been feeling like you do when they have </w:t>
      </w:r>
      <w:r w:rsidRPr="00C623F4">
        <w:rPr>
          <w:i/>
        </w:rPr>
        <w:t>considered learning to really love</w:t>
      </w:r>
      <w:r w:rsidRPr="00C623F4">
        <w:t xml:space="preserve">. You are not alone in your feelings. You are a human creature. </w:t>
      </w:r>
      <w:r w:rsidRPr="00C623F4">
        <w:rPr>
          <w:i/>
        </w:rPr>
        <w:t xml:space="preserve">(Pause) </w:t>
      </w:r>
      <w:r w:rsidRPr="00C623F4">
        <w:t>Feelings are just chemical reactions in your body bringing you information. With training</w:t>
      </w:r>
      <w:r w:rsidR="00415336" w:rsidRPr="00C623F4">
        <w:t>,</w:t>
      </w:r>
      <w:r w:rsidRPr="00C623F4">
        <w:t xml:space="preserve"> you can choose what you will do with </w:t>
      </w:r>
      <w:r w:rsidR="00415336" w:rsidRPr="00C623F4">
        <w:t>that information</w:t>
      </w:r>
      <w:r w:rsidRPr="00C623F4">
        <w:t xml:space="preserve">. </w:t>
      </w:r>
      <w:r w:rsidRPr="00C623F4">
        <w:rPr>
          <w:i/>
        </w:rPr>
        <w:t>(Pause)</w:t>
      </w:r>
      <w:r w:rsidRPr="00C623F4">
        <w:t xml:space="preserve"> When fear or judgmen</w:t>
      </w:r>
      <w:r w:rsidR="00FA188E" w:rsidRPr="00C623F4">
        <w:t>t signals you through the body</w:t>
      </w:r>
      <w:r w:rsidR="004B5D77" w:rsidRPr="00C623F4">
        <w:t>,</w:t>
      </w:r>
      <w:r w:rsidR="00FA188E" w:rsidRPr="00C623F4">
        <w:t xml:space="preserve"> you</w:t>
      </w:r>
      <w:r w:rsidRPr="00C623F4">
        <w:t xml:space="preserve"> can focus on </w:t>
      </w:r>
      <w:r w:rsidR="00FA188E" w:rsidRPr="00C623F4">
        <w:t>your body</w:t>
      </w:r>
      <w:r w:rsidRPr="00C623F4">
        <w:t xml:space="preserve"> and </w:t>
      </w:r>
      <w:r w:rsidR="00FA188E" w:rsidRPr="00C623F4">
        <w:t>y</w:t>
      </w:r>
      <w:r w:rsidRPr="00C623F4">
        <w:t xml:space="preserve">our breath rather than getting caught up in a story and reacting. Breathe with compassion for yourself and </w:t>
      </w:r>
      <w:r w:rsidR="001C36A0" w:rsidRPr="00C623F4">
        <w:t xml:space="preserve">for </w:t>
      </w:r>
      <w:r w:rsidRPr="00C623F4">
        <w:t xml:space="preserve">the whole human race </w:t>
      </w:r>
      <w:r w:rsidR="00877613" w:rsidRPr="00C623F4">
        <w:t xml:space="preserve">as </w:t>
      </w:r>
      <w:r w:rsidR="004C6295" w:rsidRPr="00C623F4">
        <w:t xml:space="preserve">you </w:t>
      </w:r>
      <w:r w:rsidR="00877613" w:rsidRPr="00C623F4">
        <w:t xml:space="preserve">learn to </w:t>
      </w:r>
      <w:r w:rsidR="00976377" w:rsidRPr="00C623F4">
        <w:t xml:space="preserve">really </w:t>
      </w:r>
      <w:r w:rsidR="00877613" w:rsidRPr="00C623F4">
        <w:t>love. Help</w:t>
      </w:r>
      <w:r w:rsidRPr="00C623F4">
        <w:t xml:space="preserve"> your body process with </w:t>
      </w:r>
      <w:r w:rsidR="00406C11" w:rsidRPr="00C623F4">
        <w:t xml:space="preserve">a </w:t>
      </w:r>
      <w:r w:rsidRPr="00C623F4">
        <w:t xml:space="preserve">long exhaling breath. </w:t>
      </w:r>
      <w:r w:rsidRPr="00C623F4">
        <w:rPr>
          <w:i/>
        </w:rPr>
        <w:t xml:space="preserve">(Pause </w:t>
      </w:r>
      <w:r w:rsidR="00F87E94" w:rsidRPr="00C623F4">
        <w:rPr>
          <w:i/>
        </w:rPr>
        <w:t xml:space="preserve">for </w:t>
      </w:r>
      <w:r w:rsidRPr="00C623F4">
        <w:rPr>
          <w:i/>
        </w:rPr>
        <w:t>30 seconds)</w:t>
      </w:r>
    </w:p>
    <w:p w14:paraId="3CC06649" w14:textId="77777777" w:rsidR="00406C11" w:rsidRPr="00C623F4" w:rsidRDefault="00406C11" w:rsidP="00593821">
      <w:pPr>
        <w:spacing w:after="0" w:line="240" w:lineRule="auto"/>
        <w:jc w:val="both"/>
      </w:pPr>
    </w:p>
    <w:p w14:paraId="66AEC1BA" w14:textId="77777777" w:rsidR="00E31D43" w:rsidRPr="00C623F4" w:rsidRDefault="00E31D43" w:rsidP="00593821">
      <w:pPr>
        <w:spacing w:after="0" w:line="240" w:lineRule="auto"/>
        <w:jc w:val="both"/>
      </w:pPr>
      <w:r w:rsidRPr="00C623F4">
        <w:t xml:space="preserve">Take a deep breath and pause. </w:t>
      </w:r>
    </w:p>
    <w:p w14:paraId="69815057" w14:textId="19E1B7B8" w:rsidR="00A56F7C" w:rsidRPr="00C623F4" w:rsidRDefault="00A56F7C" w:rsidP="00A56F7C">
      <w:pPr>
        <w:spacing w:after="0" w:line="240" w:lineRule="auto"/>
        <w:jc w:val="both"/>
        <w:rPr>
          <w:i/>
        </w:rPr>
      </w:pPr>
      <w:r w:rsidRPr="00C623F4">
        <w:rPr>
          <w:i/>
        </w:rPr>
        <w:t xml:space="preserve">(If time permits, ask, “Does anyone have comments or questions about </w:t>
      </w:r>
      <w:r w:rsidR="00E86F05" w:rsidRPr="00C623F4">
        <w:rPr>
          <w:i/>
        </w:rPr>
        <w:t>the</w:t>
      </w:r>
      <w:r w:rsidRPr="00C623F4">
        <w:rPr>
          <w:i/>
        </w:rPr>
        <w:t xml:space="preserve"> integration?”)</w:t>
      </w:r>
    </w:p>
    <w:p w14:paraId="29A56E13" w14:textId="77777777" w:rsidR="00781B23" w:rsidRPr="00C623F4" w:rsidRDefault="00781B23" w:rsidP="00593821">
      <w:pPr>
        <w:spacing w:after="0" w:line="240" w:lineRule="auto"/>
        <w:jc w:val="both"/>
      </w:pPr>
    </w:p>
    <w:p w14:paraId="4A7C8D2B" w14:textId="3D761973" w:rsidR="00781B23" w:rsidRPr="00C623F4" w:rsidRDefault="00680DF9" w:rsidP="00593821">
      <w:pPr>
        <w:spacing w:after="0" w:line="240" w:lineRule="auto"/>
        <w:jc w:val="both"/>
        <w:rPr>
          <w:b/>
        </w:rPr>
      </w:pPr>
      <w:r w:rsidRPr="00C623F4">
        <w:rPr>
          <w:b/>
        </w:rPr>
        <w:t xml:space="preserve">1:28 </w:t>
      </w:r>
      <w:r w:rsidRPr="00C623F4">
        <w:rPr>
          <w:b/>
        </w:rPr>
        <w:tab/>
      </w:r>
      <w:r w:rsidR="00781B23" w:rsidRPr="00C623F4">
        <w:rPr>
          <w:b/>
        </w:rPr>
        <w:t>ENDING PRAYER</w:t>
      </w:r>
    </w:p>
    <w:p w14:paraId="76BB35B4" w14:textId="77777777" w:rsidR="00AC44EA" w:rsidRPr="00C623F4" w:rsidRDefault="00AC44EA" w:rsidP="00593821">
      <w:pPr>
        <w:spacing w:after="0" w:line="240" w:lineRule="auto"/>
        <w:jc w:val="both"/>
        <w:rPr>
          <w:b/>
        </w:rPr>
      </w:pPr>
    </w:p>
    <w:p w14:paraId="70D31849" w14:textId="77777777" w:rsidR="00781B23" w:rsidRPr="00C623F4" w:rsidRDefault="00781B23" w:rsidP="00593821">
      <w:pPr>
        <w:spacing w:after="0" w:line="240" w:lineRule="auto"/>
        <w:jc w:val="both"/>
      </w:pPr>
      <w:r w:rsidRPr="00C623F4">
        <w:t>Dear Father and Creator,</w:t>
      </w:r>
    </w:p>
    <w:p w14:paraId="5788EC06" w14:textId="0111F6F8" w:rsidR="00FA188E" w:rsidRPr="00C623F4" w:rsidRDefault="000C0C7B" w:rsidP="00593821">
      <w:pPr>
        <w:spacing w:after="0" w:line="240" w:lineRule="auto"/>
        <w:jc w:val="both"/>
      </w:pPr>
      <w:r w:rsidRPr="00C623F4">
        <w:t>We are grateful for this time together</w:t>
      </w:r>
      <w:r w:rsidR="00D73071" w:rsidRPr="00C623F4">
        <w:t xml:space="preserve"> to train and heal</w:t>
      </w:r>
      <w:r w:rsidRPr="00C623F4">
        <w:t>. Hold us in the power of this new understanding as You guide us to our glory and to the truth</w:t>
      </w:r>
      <w:r w:rsidR="00D73071" w:rsidRPr="00C623F4">
        <w:t xml:space="preserve"> about ourselves</w:t>
      </w:r>
      <w:r w:rsidRPr="00C623F4">
        <w:t xml:space="preserve">. Lead us to the next step in our healing this week as we co-labor with You to reorient our lives </w:t>
      </w:r>
      <w:r w:rsidR="00AF75F4" w:rsidRPr="00C623F4">
        <w:t xml:space="preserve">for </w:t>
      </w:r>
      <w:r w:rsidRPr="00C623F4">
        <w:t>a more effective flow and to flourish in our connection with our True Self, with the Creation, and with You, for the glory and honor of our Lord Jesus. Amen</w:t>
      </w:r>
      <w:r w:rsidR="009D7206" w:rsidRPr="00C623F4">
        <w:t>.</w:t>
      </w:r>
    </w:p>
    <w:p w14:paraId="7DF65606" w14:textId="77777777" w:rsidR="000C0C7B" w:rsidRPr="00C623F4" w:rsidRDefault="000C0C7B" w:rsidP="00593821">
      <w:pPr>
        <w:spacing w:after="0" w:line="240" w:lineRule="auto"/>
        <w:jc w:val="both"/>
      </w:pPr>
    </w:p>
    <w:p w14:paraId="3AD38769" w14:textId="77777777" w:rsidR="00FA188E" w:rsidRPr="00C623F4" w:rsidRDefault="00FA188E" w:rsidP="00593821">
      <w:pPr>
        <w:spacing w:after="0" w:line="240" w:lineRule="auto"/>
        <w:jc w:val="both"/>
      </w:pPr>
      <w:r w:rsidRPr="00C623F4">
        <w:t>Take a deep breath.</w:t>
      </w:r>
    </w:p>
    <w:p w14:paraId="3D0BDB75" w14:textId="67C72DC2" w:rsidR="00A56F7C" w:rsidRPr="00C623F4" w:rsidRDefault="00A56F7C" w:rsidP="00A56F7C">
      <w:pPr>
        <w:spacing w:after="0" w:line="240" w:lineRule="auto"/>
        <w:jc w:val="both"/>
        <w:rPr>
          <w:i/>
        </w:rPr>
      </w:pPr>
      <w:r w:rsidRPr="00C623F4">
        <w:rPr>
          <w:i/>
        </w:rPr>
        <w:t>(If time permits, ask, “Does anyone have comments or questions about this meeting?”)</w:t>
      </w:r>
    </w:p>
    <w:p w14:paraId="42FA7D2E" w14:textId="14867156" w:rsidR="00461FC3" w:rsidRPr="00C623F4" w:rsidRDefault="00461FC3" w:rsidP="00593821">
      <w:pPr>
        <w:spacing w:after="0" w:line="240" w:lineRule="auto"/>
        <w:jc w:val="both"/>
      </w:pPr>
    </w:p>
    <w:p w14:paraId="1EA12E85" w14:textId="77777777" w:rsidR="00364554" w:rsidRPr="00C623F4" w:rsidRDefault="007F64FE" w:rsidP="00593821">
      <w:pPr>
        <w:spacing w:after="0" w:line="240" w:lineRule="auto"/>
        <w:jc w:val="both"/>
        <w:rPr>
          <w:b/>
        </w:rPr>
      </w:pPr>
      <w:r w:rsidRPr="00C623F4">
        <w:rPr>
          <w:b/>
        </w:rPr>
        <w:t>1:29</w:t>
      </w:r>
      <w:r w:rsidR="00364554" w:rsidRPr="00C623F4">
        <w:rPr>
          <w:b/>
        </w:rPr>
        <w:tab/>
        <w:t>ANNOUNCEMENTS</w:t>
      </w:r>
    </w:p>
    <w:p w14:paraId="3E294C36" w14:textId="456C7894" w:rsidR="00285B9A" w:rsidRPr="00C623F4" w:rsidRDefault="00285B9A" w:rsidP="00593821">
      <w:pPr>
        <w:spacing w:after="0" w:line="240" w:lineRule="auto"/>
        <w:jc w:val="both"/>
      </w:pPr>
    </w:p>
    <w:p w14:paraId="6D5AAD9D" w14:textId="7AB4B688" w:rsidR="00976377" w:rsidRDefault="00A76E9A" w:rsidP="00593821">
      <w:pPr>
        <w:spacing w:after="0" w:line="240" w:lineRule="auto"/>
        <w:jc w:val="both"/>
      </w:pPr>
      <w:bookmarkStart w:id="7" w:name="OLE_LINK3"/>
      <w:r w:rsidRPr="00C623F4">
        <w:t>During the l</w:t>
      </w:r>
      <w:r w:rsidR="00976377" w:rsidRPr="00C623F4">
        <w:t xml:space="preserve">ast lesson </w:t>
      </w:r>
      <w:r w:rsidR="00285F57" w:rsidRPr="00C623F4">
        <w:t>we</w:t>
      </w:r>
      <w:r w:rsidR="00976377" w:rsidRPr="00C623F4">
        <w:t xml:space="preserve"> mentioned the </w:t>
      </w:r>
      <w:r w:rsidR="00976377" w:rsidRPr="00C623F4">
        <w:rPr>
          <w:b/>
        </w:rPr>
        <w:t>KF Compass</w:t>
      </w:r>
      <w:r w:rsidR="003367CA" w:rsidRPr="00C623F4">
        <w:t xml:space="preserve">, which regularly delivers portions of the </w:t>
      </w:r>
      <w:r w:rsidR="003367CA" w:rsidRPr="00C623F4">
        <w:rPr>
          <w:b/>
        </w:rPr>
        <w:t>Expanded Version</w:t>
      </w:r>
      <w:r w:rsidR="003367CA" w:rsidRPr="00C623F4">
        <w:t xml:space="preserve"> to your inbox</w:t>
      </w:r>
      <w:r w:rsidR="00976377" w:rsidRPr="00C623F4">
        <w:t xml:space="preserve">. If you would like to receive </w:t>
      </w:r>
      <w:r w:rsidR="00285F57" w:rsidRPr="00C623F4">
        <w:t xml:space="preserve">these </w:t>
      </w:r>
      <w:r w:rsidR="00976377" w:rsidRPr="00C623F4">
        <w:t xml:space="preserve">emails, </w:t>
      </w:r>
      <w:r w:rsidR="00CD656E" w:rsidRPr="00C623F4">
        <w:t>write to admin</w:t>
      </w:r>
      <w:r w:rsidR="00976377" w:rsidRPr="00C623F4">
        <w:t xml:space="preserve">. Try it and see if it works for you. </w:t>
      </w:r>
      <w:r w:rsidR="006E11CD" w:rsidRPr="00C623F4">
        <w:t>You can cancel at any time.</w:t>
      </w:r>
    </w:p>
    <w:bookmarkEnd w:id="7"/>
    <w:p w14:paraId="01CB6C0E" w14:textId="4ED6A880" w:rsidR="00A871A0" w:rsidRDefault="00A871A0" w:rsidP="00593821">
      <w:pPr>
        <w:spacing w:after="0" w:line="240" w:lineRule="auto"/>
        <w:jc w:val="both"/>
      </w:pPr>
    </w:p>
    <w:p w14:paraId="70958A32" w14:textId="77777777" w:rsidR="00744E61" w:rsidRDefault="00744E61" w:rsidP="00744E61">
      <w:pPr>
        <w:spacing w:after="0" w:line="240" w:lineRule="auto"/>
        <w:jc w:val="both"/>
      </w:pPr>
      <w:bookmarkStart w:id="8" w:name="_Hlk67392442"/>
      <w:r w:rsidRPr="00C5492E">
        <w:t>If you are the Karis Link of a new member, be sure to check in with them and ask how they are doing in KF.</w:t>
      </w:r>
    </w:p>
    <w:bookmarkEnd w:id="8"/>
    <w:p w14:paraId="1C0B179C" w14:textId="77777777" w:rsidR="00744E61" w:rsidRDefault="00744E61" w:rsidP="00593821">
      <w:pPr>
        <w:spacing w:after="0" w:line="240" w:lineRule="auto"/>
        <w:jc w:val="both"/>
      </w:pPr>
    </w:p>
    <w:sectPr w:rsidR="00744E61" w:rsidSect="0047155A">
      <w:headerReference w:type="default" r:id="rId9"/>
      <w:footerReference w:type="default" r:id="rId10"/>
      <w:headerReference w:type="first" r:id="rId11"/>
      <w:footerReference w:type="first" r:id="rId12"/>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05E50" w14:textId="77777777" w:rsidR="0047155A" w:rsidRDefault="0047155A" w:rsidP="00285B9A">
      <w:pPr>
        <w:spacing w:after="0" w:line="240" w:lineRule="auto"/>
      </w:pPr>
      <w:r>
        <w:separator/>
      </w:r>
    </w:p>
  </w:endnote>
  <w:endnote w:type="continuationSeparator" w:id="0">
    <w:p w14:paraId="5A3C327B" w14:textId="77777777" w:rsidR="0047155A" w:rsidRPr="00204EEA" w:rsidRDefault="0047155A" w:rsidP="00204EEA">
      <w:pPr>
        <w:pStyle w:val="Footer"/>
      </w:pPr>
      <w:r>
        <w:continuationSeparator/>
      </w:r>
    </w:p>
  </w:endnote>
  <w:endnote w:id="1">
    <w:p w14:paraId="6699E74A" w14:textId="3E1A836E" w:rsidR="00B61692" w:rsidRPr="00224F2F" w:rsidRDefault="00B61692" w:rsidP="00AF16E8">
      <w:pPr>
        <w:pStyle w:val="EndnoteText"/>
      </w:pPr>
      <w:r>
        <w:rPr>
          <w:rStyle w:val="EndnoteReference"/>
        </w:rPr>
        <w:endnoteRef/>
      </w:r>
      <w:r>
        <w:t xml:space="preserve"> </w:t>
      </w:r>
      <w:r w:rsidR="00224F2F" w:rsidRPr="00306522">
        <w:t>Z</w:t>
      </w:r>
      <w:r w:rsidR="00224F2F">
        <w:t>indel Segal, J. Mark G. Williams</w:t>
      </w:r>
      <w:r w:rsidR="00224F2F" w:rsidRPr="00306522">
        <w:t xml:space="preserve"> and John D</w:t>
      </w:r>
      <w:r w:rsidR="00224F2F">
        <w:t>.</w:t>
      </w:r>
      <w:r w:rsidR="00224F2F" w:rsidRPr="00306522">
        <w:t xml:space="preserve"> </w:t>
      </w:r>
      <w:r w:rsidR="00224F2F" w:rsidRPr="0024585F">
        <w:t xml:space="preserve">Teasdale, </w:t>
      </w:r>
      <w:r w:rsidR="00224F2F" w:rsidRPr="0024585F">
        <w:rPr>
          <w:i/>
        </w:rPr>
        <w:t>Mindfulness-Based Cognitive Therapy for Depression</w:t>
      </w:r>
      <w:r w:rsidR="00224F2F" w:rsidRPr="0024585F">
        <w:t xml:space="preserve"> (New York: Guilford Press, 2013), 208</w:t>
      </w:r>
      <w:r w:rsidR="00DE6AEC" w:rsidRPr="00DE6AEC">
        <w:t>. A</w:t>
      </w:r>
      <w:r w:rsidR="00224F2F" w:rsidRPr="00DE6AEC">
        <w:t>dapted for Karis Fellowships by Nancy Diven.</w:t>
      </w:r>
    </w:p>
  </w:endnote>
  <w:endnote w:id="2">
    <w:p w14:paraId="6A12E712" w14:textId="77777777" w:rsidR="004F0245" w:rsidRPr="008068A6" w:rsidRDefault="004F0245" w:rsidP="00AF16E8">
      <w:pPr>
        <w:pStyle w:val="EndnoteText"/>
        <w:rPr>
          <w:lang w:val="en-GB"/>
        </w:rPr>
      </w:pPr>
      <w:r w:rsidRPr="008068A6">
        <w:rPr>
          <w:rStyle w:val="EndnoteReference"/>
        </w:rPr>
        <w:endnoteRef/>
      </w:r>
      <w:r w:rsidRPr="008068A6">
        <w:t xml:space="preserve"> Phil. 2:12.</w:t>
      </w:r>
    </w:p>
  </w:endnote>
  <w:endnote w:id="3">
    <w:p w14:paraId="721E0FE3" w14:textId="0C96690E" w:rsidR="00A21326" w:rsidRPr="008068A6" w:rsidRDefault="00A21326" w:rsidP="00AF16E8">
      <w:pPr>
        <w:pStyle w:val="EndnoteText"/>
      </w:pPr>
      <w:r w:rsidRPr="008068A6">
        <w:rPr>
          <w:rStyle w:val="EndnoteReference"/>
        </w:rPr>
        <w:endnoteRef/>
      </w:r>
      <w:r w:rsidRPr="008068A6">
        <w:t xml:space="preserve"> 1 Cor.</w:t>
      </w:r>
      <w:r w:rsidR="00347DCC" w:rsidRPr="008068A6">
        <w:t xml:space="preserve"> </w:t>
      </w:r>
      <w:r w:rsidRPr="008068A6">
        <w:t>13:1–13.</w:t>
      </w:r>
    </w:p>
  </w:endnote>
  <w:endnote w:id="4">
    <w:p w14:paraId="4EC54A77" w14:textId="417D871D" w:rsidR="00695E36" w:rsidRPr="008068A6" w:rsidRDefault="008654B8" w:rsidP="00AF16E8">
      <w:pPr>
        <w:pStyle w:val="EndnoteText"/>
      </w:pPr>
      <w:r w:rsidRPr="008068A6">
        <w:rPr>
          <w:rStyle w:val="EndnoteReference"/>
        </w:rPr>
        <w:endnoteRef/>
      </w:r>
      <w:r w:rsidRPr="008068A6">
        <w:t xml:space="preserve"> </w:t>
      </w:r>
      <w:hyperlink r:id="rId1" w:history="1">
        <w:r w:rsidR="00695E36" w:rsidRPr="008068A6">
          <w:rPr>
            <w:rStyle w:val="Hyperlink"/>
          </w:rPr>
          <w:t>en.wikiquote.org/wiki/Alexander_Suvorov</w:t>
        </w:r>
      </w:hyperlink>
      <w:r w:rsidR="00695E36" w:rsidRPr="008068A6">
        <w:t>.</w:t>
      </w:r>
    </w:p>
  </w:endnote>
  <w:endnote w:id="5">
    <w:p w14:paraId="4C5DC026" w14:textId="77777777" w:rsidR="006571CB" w:rsidRPr="008068A6" w:rsidRDefault="006571CB" w:rsidP="006571CB">
      <w:pPr>
        <w:pStyle w:val="EndnoteText"/>
        <w:rPr>
          <w:lang w:val="en-GB"/>
        </w:rPr>
      </w:pPr>
      <w:r w:rsidRPr="008068A6">
        <w:rPr>
          <w:rStyle w:val="EndnoteReference"/>
        </w:rPr>
        <w:endnoteRef/>
      </w:r>
      <w:r w:rsidRPr="008068A6">
        <w:t xml:space="preserve"> Rom. 8:37.</w:t>
      </w:r>
    </w:p>
  </w:endnote>
  <w:endnote w:id="6">
    <w:p w14:paraId="21CA2590" w14:textId="1AD298B0" w:rsidR="004E6ACC" w:rsidRPr="008068A6" w:rsidRDefault="004E6ACC" w:rsidP="00AF16E8">
      <w:pPr>
        <w:pStyle w:val="EndnoteText"/>
        <w:rPr>
          <w:lang w:val="en-GB"/>
        </w:rPr>
      </w:pPr>
      <w:r w:rsidRPr="008068A6">
        <w:rPr>
          <w:rStyle w:val="EndnoteReference"/>
        </w:rPr>
        <w:endnoteRef/>
      </w:r>
      <w:r w:rsidRPr="008068A6">
        <w:t xml:space="preserve"> </w:t>
      </w:r>
      <w:r w:rsidRPr="008068A6">
        <w:rPr>
          <w:lang w:val="en-GB"/>
        </w:rPr>
        <w:t>John 3:19</w:t>
      </w:r>
      <w:r w:rsidR="00852E99" w:rsidRPr="008068A6">
        <w:rPr>
          <w:lang w:val="en-GB"/>
        </w:rPr>
        <w:t>.</w:t>
      </w:r>
    </w:p>
  </w:endnote>
  <w:endnote w:id="7">
    <w:p w14:paraId="6DC2DDBE" w14:textId="2A9D6963" w:rsidR="00DE6AEC" w:rsidRDefault="00DE6AEC" w:rsidP="00AF16E8">
      <w:pPr>
        <w:pStyle w:val="EndnoteText"/>
      </w:pPr>
      <w:r w:rsidRPr="008068A6">
        <w:rPr>
          <w:rStyle w:val="EndnoteReference"/>
        </w:rPr>
        <w:endnoteRef/>
      </w:r>
      <w:r w:rsidRPr="008068A6">
        <w:t xml:space="preserve"> 1 John 4:16.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5F801" w14:textId="314072BA" w:rsidR="00F067FB" w:rsidRDefault="00F067FB">
    <w:pPr>
      <w:pStyle w:val="Footer"/>
    </w:pPr>
    <w:r w:rsidRPr="00BE2612">
      <w:t>karisfellowships.com</w:t>
    </w:r>
    <w:r>
      <w:tab/>
      <w:t>KF2</w:t>
    </w:r>
    <w:r w:rsidR="00AD646E">
      <w:t>-</w:t>
    </w:r>
    <w:r w:rsidR="00A871A0">
      <w:t>E</w:t>
    </w:r>
    <w:r>
      <w:tab/>
    </w:r>
    <w:r>
      <w:rPr>
        <w:rFonts w:cstheme="minorHAnsi"/>
      </w:rPr>
      <w:t>©</w:t>
    </w:r>
    <w:r w:rsidR="00AD31F4">
      <w:t>20</w:t>
    </w:r>
    <w:r w:rsidR="00AD71F3">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5E7CC" w14:textId="71C7B965" w:rsidR="006E5D0F" w:rsidRDefault="006E5D0F" w:rsidP="006E5D0F">
    <w:pPr>
      <w:pStyle w:val="Footer"/>
    </w:pPr>
    <w:r w:rsidRPr="00BE2612">
      <w:t>karisfellowships.com</w:t>
    </w:r>
    <w:r>
      <w:tab/>
      <w:t>KF2-</w:t>
    </w:r>
    <w:r w:rsidR="00A871A0">
      <w:t>E</w:t>
    </w:r>
    <w:r>
      <w:tab/>
    </w:r>
    <w:r>
      <w:rPr>
        <w:rFonts w:cstheme="minorHAnsi"/>
      </w:rPr>
      <w:t>©</w:t>
    </w:r>
    <w:r w:rsidR="00D53480">
      <w:t>20</w:t>
    </w:r>
    <w:r w:rsidR="00AD71F3">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CAB752" w14:textId="77777777" w:rsidR="0047155A" w:rsidRDefault="0047155A" w:rsidP="00285B9A">
      <w:pPr>
        <w:spacing w:after="0" w:line="240" w:lineRule="auto"/>
      </w:pPr>
      <w:r>
        <w:separator/>
      </w:r>
    </w:p>
  </w:footnote>
  <w:footnote w:type="continuationSeparator" w:id="0">
    <w:p w14:paraId="3D2B15C7" w14:textId="77777777" w:rsidR="0047155A" w:rsidRDefault="0047155A"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9935898"/>
      <w:docPartObj>
        <w:docPartGallery w:val="Page Numbers (Top of Page)"/>
        <w:docPartUnique/>
      </w:docPartObj>
    </w:sdtPr>
    <w:sdtEndPr>
      <w:rPr>
        <w:noProof/>
      </w:rPr>
    </w:sdtEndPr>
    <w:sdtContent>
      <w:p w14:paraId="094C25DD" w14:textId="514BC2F8" w:rsidR="004D744C" w:rsidRDefault="004D744C">
        <w:pPr>
          <w:pStyle w:val="Header"/>
          <w:jc w:val="right"/>
        </w:pPr>
        <w:r>
          <w:fldChar w:fldCharType="begin"/>
        </w:r>
        <w:r>
          <w:instrText xml:space="preserve"> PAGE   \* MERGEFORMAT </w:instrText>
        </w:r>
        <w:r>
          <w:fldChar w:fldCharType="separate"/>
        </w:r>
        <w:r w:rsidR="000D3682">
          <w:rPr>
            <w:noProof/>
          </w:rPr>
          <w:t>8</w:t>
        </w:r>
        <w:r>
          <w:rPr>
            <w:noProof/>
          </w:rPr>
          <w:fldChar w:fldCharType="end"/>
        </w:r>
      </w:p>
    </w:sdtContent>
  </w:sdt>
  <w:p w14:paraId="07060004" w14:textId="77777777" w:rsidR="00F067FB" w:rsidRDefault="00F06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36323" w14:textId="7A266AE3" w:rsidR="004D744C" w:rsidRDefault="004D744C">
    <w:pPr>
      <w:pStyle w:val="Header"/>
      <w:jc w:val="right"/>
    </w:pPr>
  </w:p>
  <w:p w14:paraId="62523C6D" w14:textId="77777777" w:rsidR="004D744C" w:rsidRDefault="004D7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5B5ADA"/>
    <w:multiLevelType w:val="hybridMultilevel"/>
    <w:tmpl w:val="C888A7CE"/>
    <w:lvl w:ilvl="0" w:tplc="BF584E0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6F02DE3"/>
    <w:multiLevelType w:val="hybridMultilevel"/>
    <w:tmpl w:val="0CA45974"/>
    <w:lvl w:ilvl="0" w:tplc="1520CC8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0810F92"/>
    <w:multiLevelType w:val="hybridMultilevel"/>
    <w:tmpl w:val="1C9E23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EF3A93"/>
    <w:multiLevelType w:val="hybridMultilevel"/>
    <w:tmpl w:val="3D88FA98"/>
    <w:lvl w:ilvl="0" w:tplc="CF1E5690">
      <w:numFmt w:val="bullet"/>
      <w:lvlText w:val="-"/>
      <w:lvlJc w:val="left"/>
      <w:pPr>
        <w:ind w:left="720" w:hanging="360"/>
      </w:pPr>
      <w:rPr>
        <w:rFonts w:ascii="Calibri" w:eastAsiaTheme="minorEastAsia" w:hAnsi="Calibri" w:cstheme="minorBidi"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E5557E"/>
    <w:multiLevelType w:val="hybridMultilevel"/>
    <w:tmpl w:val="1E3ADC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6980769">
    <w:abstractNumId w:val="3"/>
  </w:num>
  <w:num w:numId="2" w16cid:durableId="985470978">
    <w:abstractNumId w:val="4"/>
  </w:num>
  <w:num w:numId="3" w16cid:durableId="49161260">
    <w:abstractNumId w:val="2"/>
  </w:num>
  <w:num w:numId="4" w16cid:durableId="306789040">
    <w:abstractNumId w:val="0"/>
  </w:num>
  <w:num w:numId="5" w16cid:durableId="1413967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3F0"/>
    <w:rsid w:val="00004ACD"/>
    <w:rsid w:val="0000633A"/>
    <w:rsid w:val="00013877"/>
    <w:rsid w:val="0001566E"/>
    <w:rsid w:val="00026D7B"/>
    <w:rsid w:val="0003060F"/>
    <w:rsid w:val="00033CAA"/>
    <w:rsid w:val="00036122"/>
    <w:rsid w:val="00037AD0"/>
    <w:rsid w:val="000436CA"/>
    <w:rsid w:val="00044428"/>
    <w:rsid w:val="0004632F"/>
    <w:rsid w:val="00051E07"/>
    <w:rsid w:val="000548B4"/>
    <w:rsid w:val="000611FB"/>
    <w:rsid w:val="00061A75"/>
    <w:rsid w:val="00062873"/>
    <w:rsid w:val="00064544"/>
    <w:rsid w:val="0006512D"/>
    <w:rsid w:val="000716B8"/>
    <w:rsid w:val="0007394C"/>
    <w:rsid w:val="00074E52"/>
    <w:rsid w:val="00074EF3"/>
    <w:rsid w:val="00085A1E"/>
    <w:rsid w:val="00087DC1"/>
    <w:rsid w:val="000915C1"/>
    <w:rsid w:val="00091CB5"/>
    <w:rsid w:val="000965CA"/>
    <w:rsid w:val="0009767D"/>
    <w:rsid w:val="000A1432"/>
    <w:rsid w:val="000B080E"/>
    <w:rsid w:val="000B387C"/>
    <w:rsid w:val="000B43E3"/>
    <w:rsid w:val="000B6828"/>
    <w:rsid w:val="000C0C7B"/>
    <w:rsid w:val="000C0D8E"/>
    <w:rsid w:val="000C0DEB"/>
    <w:rsid w:val="000C469F"/>
    <w:rsid w:val="000C49F3"/>
    <w:rsid w:val="000D0D10"/>
    <w:rsid w:val="000D3682"/>
    <w:rsid w:val="000D3CA0"/>
    <w:rsid w:val="000D49ED"/>
    <w:rsid w:val="000E2C57"/>
    <w:rsid w:val="000E710B"/>
    <w:rsid w:val="000E7A7D"/>
    <w:rsid w:val="000F05CC"/>
    <w:rsid w:val="000F4409"/>
    <w:rsid w:val="000F59BC"/>
    <w:rsid w:val="000F5EB7"/>
    <w:rsid w:val="000F7DB5"/>
    <w:rsid w:val="00105B05"/>
    <w:rsid w:val="001062CB"/>
    <w:rsid w:val="00110207"/>
    <w:rsid w:val="00115D38"/>
    <w:rsid w:val="00121046"/>
    <w:rsid w:val="0012349E"/>
    <w:rsid w:val="00125A10"/>
    <w:rsid w:val="00130E95"/>
    <w:rsid w:val="00132AAB"/>
    <w:rsid w:val="00134CAC"/>
    <w:rsid w:val="001413C6"/>
    <w:rsid w:val="00143454"/>
    <w:rsid w:val="00144427"/>
    <w:rsid w:val="00144B05"/>
    <w:rsid w:val="001473B0"/>
    <w:rsid w:val="001524F5"/>
    <w:rsid w:val="00152E81"/>
    <w:rsid w:val="00154928"/>
    <w:rsid w:val="00157417"/>
    <w:rsid w:val="0015752F"/>
    <w:rsid w:val="00162082"/>
    <w:rsid w:val="00162EF7"/>
    <w:rsid w:val="0016492A"/>
    <w:rsid w:val="001666A0"/>
    <w:rsid w:val="00173E23"/>
    <w:rsid w:val="00174976"/>
    <w:rsid w:val="00176011"/>
    <w:rsid w:val="00177919"/>
    <w:rsid w:val="00177EB5"/>
    <w:rsid w:val="00184E89"/>
    <w:rsid w:val="00185461"/>
    <w:rsid w:val="00191B27"/>
    <w:rsid w:val="00192BE3"/>
    <w:rsid w:val="00197248"/>
    <w:rsid w:val="001A003E"/>
    <w:rsid w:val="001A2A6A"/>
    <w:rsid w:val="001A53DF"/>
    <w:rsid w:val="001B431A"/>
    <w:rsid w:val="001B4A99"/>
    <w:rsid w:val="001B7709"/>
    <w:rsid w:val="001C101B"/>
    <w:rsid w:val="001C1B74"/>
    <w:rsid w:val="001C2207"/>
    <w:rsid w:val="001C36A0"/>
    <w:rsid w:val="001C3C43"/>
    <w:rsid w:val="001C4745"/>
    <w:rsid w:val="001C54B7"/>
    <w:rsid w:val="001D0E08"/>
    <w:rsid w:val="001D15C0"/>
    <w:rsid w:val="001D2D2D"/>
    <w:rsid w:val="001E10BC"/>
    <w:rsid w:val="001E4EE6"/>
    <w:rsid w:val="001F33A3"/>
    <w:rsid w:val="001F688C"/>
    <w:rsid w:val="00201331"/>
    <w:rsid w:val="00204BD5"/>
    <w:rsid w:val="00204EEA"/>
    <w:rsid w:val="00207046"/>
    <w:rsid w:val="002075EB"/>
    <w:rsid w:val="00212C8C"/>
    <w:rsid w:val="00214CA1"/>
    <w:rsid w:val="00215624"/>
    <w:rsid w:val="00216548"/>
    <w:rsid w:val="00216855"/>
    <w:rsid w:val="002177A1"/>
    <w:rsid w:val="00220EF9"/>
    <w:rsid w:val="00222F52"/>
    <w:rsid w:val="00224F2F"/>
    <w:rsid w:val="0023328D"/>
    <w:rsid w:val="00235666"/>
    <w:rsid w:val="00237D95"/>
    <w:rsid w:val="00242746"/>
    <w:rsid w:val="002434D1"/>
    <w:rsid w:val="0024678D"/>
    <w:rsid w:val="00262DBA"/>
    <w:rsid w:val="002703FA"/>
    <w:rsid w:val="002706E4"/>
    <w:rsid w:val="002732AF"/>
    <w:rsid w:val="0027399D"/>
    <w:rsid w:val="00273D7E"/>
    <w:rsid w:val="002743B5"/>
    <w:rsid w:val="002756E9"/>
    <w:rsid w:val="00276DAE"/>
    <w:rsid w:val="0028168B"/>
    <w:rsid w:val="00282569"/>
    <w:rsid w:val="002832FB"/>
    <w:rsid w:val="00285838"/>
    <w:rsid w:val="00285B9A"/>
    <w:rsid w:val="00285F57"/>
    <w:rsid w:val="00286686"/>
    <w:rsid w:val="00287CF0"/>
    <w:rsid w:val="00291603"/>
    <w:rsid w:val="00296A1F"/>
    <w:rsid w:val="002A3746"/>
    <w:rsid w:val="002A38FD"/>
    <w:rsid w:val="002A4E8B"/>
    <w:rsid w:val="002A6816"/>
    <w:rsid w:val="002B0994"/>
    <w:rsid w:val="002B25A1"/>
    <w:rsid w:val="002C2742"/>
    <w:rsid w:val="002C463C"/>
    <w:rsid w:val="002D2806"/>
    <w:rsid w:val="002D68BC"/>
    <w:rsid w:val="002E2088"/>
    <w:rsid w:val="002E5CFD"/>
    <w:rsid w:val="002E5D2B"/>
    <w:rsid w:val="002F27E9"/>
    <w:rsid w:val="002F613D"/>
    <w:rsid w:val="002F79D0"/>
    <w:rsid w:val="00302030"/>
    <w:rsid w:val="00302D72"/>
    <w:rsid w:val="00303C73"/>
    <w:rsid w:val="00306522"/>
    <w:rsid w:val="00306E3C"/>
    <w:rsid w:val="00310F7A"/>
    <w:rsid w:val="003113F0"/>
    <w:rsid w:val="00312CA8"/>
    <w:rsid w:val="00313119"/>
    <w:rsid w:val="00314ACB"/>
    <w:rsid w:val="00315F46"/>
    <w:rsid w:val="00315FA3"/>
    <w:rsid w:val="00320EBD"/>
    <w:rsid w:val="00324A65"/>
    <w:rsid w:val="00326893"/>
    <w:rsid w:val="003268EB"/>
    <w:rsid w:val="00332FA5"/>
    <w:rsid w:val="003365F7"/>
    <w:rsid w:val="003367CA"/>
    <w:rsid w:val="003372B4"/>
    <w:rsid w:val="00337F3D"/>
    <w:rsid w:val="003400AF"/>
    <w:rsid w:val="00347DCC"/>
    <w:rsid w:val="00351B65"/>
    <w:rsid w:val="003535E2"/>
    <w:rsid w:val="00354140"/>
    <w:rsid w:val="00355714"/>
    <w:rsid w:val="00356175"/>
    <w:rsid w:val="0035700A"/>
    <w:rsid w:val="00361848"/>
    <w:rsid w:val="00362A87"/>
    <w:rsid w:val="00363B91"/>
    <w:rsid w:val="00364554"/>
    <w:rsid w:val="00365D28"/>
    <w:rsid w:val="00366633"/>
    <w:rsid w:val="003667F3"/>
    <w:rsid w:val="00367578"/>
    <w:rsid w:val="00373EC5"/>
    <w:rsid w:val="003742AE"/>
    <w:rsid w:val="003750E3"/>
    <w:rsid w:val="003753E7"/>
    <w:rsid w:val="003753F4"/>
    <w:rsid w:val="003929FD"/>
    <w:rsid w:val="003A058E"/>
    <w:rsid w:val="003A1556"/>
    <w:rsid w:val="003B03C9"/>
    <w:rsid w:val="003B06B9"/>
    <w:rsid w:val="003B09C4"/>
    <w:rsid w:val="003B244B"/>
    <w:rsid w:val="003C05BE"/>
    <w:rsid w:val="003D26F1"/>
    <w:rsid w:val="003D2F8B"/>
    <w:rsid w:val="003D3A00"/>
    <w:rsid w:val="003E0E28"/>
    <w:rsid w:val="003E3080"/>
    <w:rsid w:val="003E33BD"/>
    <w:rsid w:val="003E3F82"/>
    <w:rsid w:val="003E51E0"/>
    <w:rsid w:val="003E539B"/>
    <w:rsid w:val="003E5DF0"/>
    <w:rsid w:val="003F37CD"/>
    <w:rsid w:val="003F5C69"/>
    <w:rsid w:val="003F6FED"/>
    <w:rsid w:val="00400D24"/>
    <w:rsid w:val="00401122"/>
    <w:rsid w:val="00401A04"/>
    <w:rsid w:val="0040389E"/>
    <w:rsid w:val="00405D43"/>
    <w:rsid w:val="00406346"/>
    <w:rsid w:val="00406C11"/>
    <w:rsid w:val="00406C23"/>
    <w:rsid w:val="00411787"/>
    <w:rsid w:val="00411B8C"/>
    <w:rsid w:val="004139A7"/>
    <w:rsid w:val="00413D72"/>
    <w:rsid w:val="00415336"/>
    <w:rsid w:val="00417525"/>
    <w:rsid w:val="004211C8"/>
    <w:rsid w:val="004248A7"/>
    <w:rsid w:val="00424B5F"/>
    <w:rsid w:val="00433E0A"/>
    <w:rsid w:val="004406E0"/>
    <w:rsid w:val="00441116"/>
    <w:rsid w:val="004449D1"/>
    <w:rsid w:val="00444CD7"/>
    <w:rsid w:val="004505A3"/>
    <w:rsid w:val="004506D4"/>
    <w:rsid w:val="00451E9A"/>
    <w:rsid w:val="00461FC3"/>
    <w:rsid w:val="00462384"/>
    <w:rsid w:val="00463338"/>
    <w:rsid w:val="00463590"/>
    <w:rsid w:val="00466F6C"/>
    <w:rsid w:val="0047155A"/>
    <w:rsid w:val="0047256A"/>
    <w:rsid w:val="004800AE"/>
    <w:rsid w:val="00485D3F"/>
    <w:rsid w:val="00490CD1"/>
    <w:rsid w:val="00491848"/>
    <w:rsid w:val="004918CC"/>
    <w:rsid w:val="00495783"/>
    <w:rsid w:val="004A3777"/>
    <w:rsid w:val="004A4E97"/>
    <w:rsid w:val="004B3819"/>
    <w:rsid w:val="004B5D77"/>
    <w:rsid w:val="004B6399"/>
    <w:rsid w:val="004C1AE0"/>
    <w:rsid w:val="004C44AB"/>
    <w:rsid w:val="004C5FA6"/>
    <w:rsid w:val="004C6295"/>
    <w:rsid w:val="004C6AA9"/>
    <w:rsid w:val="004D19C2"/>
    <w:rsid w:val="004D6555"/>
    <w:rsid w:val="004D6C51"/>
    <w:rsid w:val="004D744C"/>
    <w:rsid w:val="004E6ACC"/>
    <w:rsid w:val="004F0245"/>
    <w:rsid w:val="004F310C"/>
    <w:rsid w:val="005035D0"/>
    <w:rsid w:val="00507AFB"/>
    <w:rsid w:val="005120E6"/>
    <w:rsid w:val="005127F7"/>
    <w:rsid w:val="00515983"/>
    <w:rsid w:val="0051747C"/>
    <w:rsid w:val="00521605"/>
    <w:rsid w:val="00531BD4"/>
    <w:rsid w:val="00532600"/>
    <w:rsid w:val="005330AB"/>
    <w:rsid w:val="0053442D"/>
    <w:rsid w:val="00535CC8"/>
    <w:rsid w:val="00540161"/>
    <w:rsid w:val="0054128D"/>
    <w:rsid w:val="00546025"/>
    <w:rsid w:val="00553991"/>
    <w:rsid w:val="00564330"/>
    <w:rsid w:val="005810D9"/>
    <w:rsid w:val="00581DFD"/>
    <w:rsid w:val="005847BC"/>
    <w:rsid w:val="00586470"/>
    <w:rsid w:val="00587C69"/>
    <w:rsid w:val="00590D01"/>
    <w:rsid w:val="00593821"/>
    <w:rsid w:val="00597519"/>
    <w:rsid w:val="005A2D6D"/>
    <w:rsid w:val="005A3126"/>
    <w:rsid w:val="005A4A98"/>
    <w:rsid w:val="005A573C"/>
    <w:rsid w:val="005B0A84"/>
    <w:rsid w:val="005B15B9"/>
    <w:rsid w:val="005B3292"/>
    <w:rsid w:val="005B3349"/>
    <w:rsid w:val="005B4EAB"/>
    <w:rsid w:val="005B7363"/>
    <w:rsid w:val="005C485F"/>
    <w:rsid w:val="005D226D"/>
    <w:rsid w:val="005D2712"/>
    <w:rsid w:val="005D62E1"/>
    <w:rsid w:val="005E058D"/>
    <w:rsid w:val="005E2556"/>
    <w:rsid w:val="005E4A4A"/>
    <w:rsid w:val="005E4F23"/>
    <w:rsid w:val="005E626F"/>
    <w:rsid w:val="005F286D"/>
    <w:rsid w:val="005F3C6E"/>
    <w:rsid w:val="005F41BB"/>
    <w:rsid w:val="005F5DA0"/>
    <w:rsid w:val="00600D39"/>
    <w:rsid w:val="00602D73"/>
    <w:rsid w:val="00603E52"/>
    <w:rsid w:val="00607ED4"/>
    <w:rsid w:val="0061117B"/>
    <w:rsid w:val="00611509"/>
    <w:rsid w:val="00612A9D"/>
    <w:rsid w:val="00614357"/>
    <w:rsid w:val="006147B0"/>
    <w:rsid w:val="006177F7"/>
    <w:rsid w:val="00623FFA"/>
    <w:rsid w:val="00624493"/>
    <w:rsid w:val="006275D3"/>
    <w:rsid w:val="00631DA0"/>
    <w:rsid w:val="00634839"/>
    <w:rsid w:val="006361CD"/>
    <w:rsid w:val="00637541"/>
    <w:rsid w:val="006410F6"/>
    <w:rsid w:val="00643429"/>
    <w:rsid w:val="006450BC"/>
    <w:rsid w:val="006500C9"/>
    <w:rsid w:val="00651DC7"/>
    <w:rsid w:val="00653BF9"/>
    <w:rsid w:val="00654161"/>
    <w:rsid w:val="0065611B"/>
    <w:rsid w:val="006562E5"/>
    <w:rsid w:val="006571CB"/>
    <w:rsid w:val="00657B05"/>
    <w:rsid w:val="00657D88"/>
    <w:rsid w:val="00660405"/>
    <w:rsid w:val="00663039"/>
    <w:rsid w:val="00664BE3"/>
    <w:rsid w:val="00667BF2"/>
    <w:rsid w:val="00674D8E"/>
    <w:rsid w:val="00680DF9"/>
    <w:rsid w:val="00681D43"/>
    <w:rsid w:val="00685219"/>
    <w:rsid w:val="00685D97"/>
    <w:rsid w:val="00686FC1"/>
    <w:rsid w:val="00695E36"/>
    <w:rsid w:val="006976F9"/>
    <w:rsid w:val="006A0FF2"/>
    <w:rsid w:val="006A472A"/>
    <w:rsid w:val="006A4AE4"/>
    <w:rsid w:val="006A66E3"/>
    <w:rsid w:val="006B09BF"/>
    <w:rsid w:val="006B1CB5"/>
    <w:rsid w:val="006B6588"/>
    <w:rsid w:val="006B7F4B"/>
    <w:rsid w:val="006C3029"/>
    <w:rsid w:val="006C54B5"/>
    <w:rsid w:val="006C60E0"/>
    <w:rsid w:val="006D2524"/>
    <w:rsid w:val="006D638A"/>
    <w:rsid w:val="006D65DA"/>
    <w:rsid w:val="006D7872"/>
    <w:rsid w:val="006E11CD"/>
    <w:rsid w:val="006E1C61"/>
    <w:rsid w:val="006E5D0F"/>
    <w:rsid w:val="006E6000"/>
    <w:rsid w:val="006E7E69"/>
    <w:rsid w:val="006F4778"/>
    <w:rsid w:val="006F4878"/>
    <w:rsid w:val="006F5D04"/>
    <w:rsid w:val="006F7020"/>
    <w:rsid w:val="007024DC"/>
    <w:rsid w:val="007036AA"/>
    <w:rsid w:val="00706FD5"/>
    <w:rsid w:val="00707551"/>
    <w:rsid w:val="00716C68"/>
    <w:rsid w:val="00722775"/>
    <w:rsid w:val="007238FF"/>
    <w:rsid w:val="007265A1"/>
    <w:rsid w:val="00727F76"/>
    <w:rsid w:val="0073377C"/>
    <w:rsid w:val="00735FEE"/>
    <w:rsid w:val="007414D1"/>
    <w:rsid w:val="00741F12"/>
    <w:rsid w:val="00744E61"/>
    <w:rsid w:val="00747A34"/>
    <w:rsid w:val="0075134B"/>
    <w:rsid w:val="00751C31"/>
    <w:rsid w:val="007521DB"/>
    <w:rsid w:val="0075246D"/>
    <w:rsid w:val="007537AE"/>
    <w:rsid w:val="00753AE6"/>
    <w:rsid w:val="007546D3"/>
    <w:rsid w:val="007601E9"/>
    <w:rsid w:val="00761F9A"/>
    <w:rsid w:val="00766CCA"/>
    <w:rsid w:val="007762EF"/>
    <w:rsid w:val="00776610"/>
    <w:rsid w:val="007771A6"/>
    <w:rsid w:val="0077738D"/>
    <w:rsid w:val="00781B23"/>
    <w:rsid w:val="00782445"/>
    <w:rsid w:val="00786E6A"/>
    <w:rsid w:val="00787339"/>
    <w:rsid w:val="0079034D"/>
    <w:rsid w:val="007907FB"/>
    <w:rsid w:val="00790BCB"/>
    <w:rsid w:val="00792963"/>
    <w:rsid w:val="00795B6B"/>
    <w:rsid w:val="007A0517"/>
    <w:rsid w:val="007A1719"/>
    <w:rsid w:val="007A47E3"/>
    <w:rsid w:val="007B124C"/>
    <w:rsid w:val="007B1DB3"/>
    <w:rsid w:val="007B5319"/>
    <w:rsid w:val="007C550F"/>
    <w:rsid w:val="007E2F0F"/>
    <w:rsid w:val="007F64FE"/>
    <w:rsid w:val="007F67CA"/>
    <w:rsid w:val="007F67E8"/>
    <w:rsid w:val="00801FB1"/>
    <w:rsid w:val="008068A6"/>
    <w:rsid w:val="0080707E"/>
    <w:rsid w:val="00810795"/>
    <w:rsid w:val="00812CA3"/>
    <w:rsid w:val="00813D46"/>
    <w:rsid w:val="00815296"/>
    <w:rsid w:val="00815934"/>
    <w:rsid w:val="0081599E"/>
    <w:rsid w:val="00817256"/>
    <w:rsid w:val="0083026F"/>
    <w:rsid w:val="00831D16"/>
    <w:rsid w:val="008328F7"/>
    <w:rsid w:val="00834DAC"/>
    <w:rsid w:val="00836D3A"/>
    <w:rsid w:val="0084083A"/>
    <w:rsid w:val="00842DB4"/>
    <w:rsid w:val="00845F73"/>
    <w:rsid w:val="00847FAB"/>
    <w:rsid w:val="00850656"/>
    <w:rsid w:val="00852E99"/>
    <w:rsid w:val="00853B8C"/>
    <w:rsid w:val="00855C78"/>
    <w:rsid w:val="008562AE"/>
    <w:rsid w:val="0086310D"/>
    <w:rsid w:val="00863266"/>
    <w:rsid w:val="008654B8"/>
    <w:rsid w:val="00866357"/>
    <w:rsid w:val="008668D8"/>
    <w:rsid w:val="00867C12"/>
    <w:rsid w:val="00871441"/>
    <w:rsid w:val="00877613"/>
    <w:rsid w:val="00877C60"/>
    <w:rsid w:val="008804F1"/>
    <w:rsid w:val="00885BBB"/>
    <w:rsid w:val="00891B4D"/>
    <w:rsid w:val="00896AA0"/>
    <w:rsid w:val="008A050D"/>
    <w:rsid w:val="008A0F1B"/>
    <w:rsid w:val="008A4B43"/>
    <w:rsid w:val="008B08E4"/>
    <w:rsid w:val="008B1247"/>
    <w:rsid w:val="008B217D"/>
    <w:rsid w:val="008B66BF"/>
    <w:rsid w:val="008B6804"/>
    <w:rsid w:val="008C436C"/>
    <w:rsid w:val="008C44D0"/>
    <w:rsid w:val="008C6856"/>
    <w:rsid w:val="008D0397"/>
    <w:rsid w:val="008D6AC3"/>
    <w:rsid w:val="008D7949"/>
    <w:rsid w:val="008E623A"/>
    <w:rsid w:val="008E7A61"/>
    <w:rsid w:val="008F353E"/>
    <w:rsid w:val="008F49A4"/>
    <w:rsid w:val="008F6903"/>
    <w:rsid w:val="008F6B7C"/>
    <w:rsid w:val="0090088C"/>
    <w:rsid w:val="0090151D"/>
    <w:rsid w:val="00902C24"/>
    <w:rsid w:val="00903EC7"/>
    <w:rsid w:val="00907E5E"/>
    <w:rsid w:val="009141A8"/>
    <w:rsid w:val="00914802"/>
    <w:rsid w:val="009205FC"/>
    <w:rsid w:val="00920DEB"/>
    <w:rsid w:val="00922639"/>
    <w:rsid w:val="009269D1"/>
    <w:rsid w:val="00927F58"/>
    <w:rsid w:val="009319B9"/>
    <w:rsid w:val="00936F7A"/>
    <w:rsid w:val="00937709"/>
    <w:rsid w:val="00950563"/>
    <w:rsid w:val="00951C19"/>
    <w:rsid w:val="0095308B"/>
    <w:rsid w:val="00953ADF"/>
    <w:rsid w:val="009603EF"/>
    <w:rsid w:val="0096288F"/>
    <w:rsid w:val="00964FC6"/>
    <w:rsid w:val="00966732"/>
    <w:rsid w:val="00976377"/>
    <w:rsid w:val="009848CD"/>
    <w:rsid w:val="00987C14"/>
    <w:rsid w:val="0099007C"/>
    <w:rsid w:val="009932A6"/>
    <w:rsid w:val="0099637A"/>
    <w:rsid w:val="00996464"/>
    <w:rsid w:val="00996FD1"/>
    <w:rsid w:val="00997201"/>
    <w:rsid w:val="009A1793"/>
    <w:rsid w:val="009A3F1F"/>
    <w:rsid w:val="009B5AE0"/>
    <w:rsid w:val="009C0BE8"/>
    <w:rsid w:val="009C45AF"/>
    <w:rsid w:val="009C4DEE"/>
    <w:rsid w:val="009D21ED"/>
    <w:rsid w:val="009D7206"/>
    <w:rsid w:val="009E742A"/>
    <w:rsid w:val="009E7623"/>
    <w:rsid w:val="009F1B40"/>
    <w:rsid w:val="009F27AF"/>
    <w:rsid w:val="009F434B"/>
    <w:rsid w:val="009F5AFB"/>
    <w:rsid w:val="009F5DC7"/>
    <w:rsid w:val="009F5FBC"/>
    <w:rsid w:val="00A00B9C"/>
    <w:rsid w:val="00A03104"/>
    <w:rsid w:val="00A04787"/>
    <w:rsid w:val="00A077BE"/>
    <w:rsid w:val="00A173EC"/>
    <w:rsid w:val="00A17513"/>
    <w:rsid w:val="00A21326"/>
    <w:rsid w:val="00A2138D"/>
    <w:rsid w:val="00A225BB"/>
    <w:rsid w:val="00A22B90"/>
    <w:rsid w:val="00A23F9F"/>
    <w:rsid w:val="00A26BDD"/>
    <w:rsid w:val="00A324D5"/>
    <w:rsid w:val="00A405B5"/>
    <w:rsid w:val="00A40956"/>
    <w:rsid w:val="00A414B4"/>
    <w:rsid w:val="00A42DB2"/>
    <w:rsid w:val="00A441F9"/>
    <w:rsid w:val="00A4488C"/>
    <w:rsid w:val="00A44F3F"/>
    <w:rsid w:val="00A466DC"/>
    <w:rsid w:val="00A51342"/>
    <w:rsid w:val="00A53CFD"/>
    <w:rsid w:val="00A5532F"/>
    <w:rsid w:val="00A56F7C"/>
    <w:rsid w:val="00A6077D"/>
    <w:rsid w:val="00A61012"/>
    <w:rsid w:val="00A66FD3"/>
    <w:rsid w:val="00A70622"/>
    <w:rsid w:val="00A72173"/>
    <w:rsid w:val="00A73869"/>
    <w:rsid w:val="00A76E9A"/>
    <w:rsid w:val="00A77D9B"/>
    <w:rsid w:val="00A871A0"/>
    <w:rsid w:val="00A90771"/>
    <w:rsid w:val="00A92480"/>
    <w:rsid w:val="00A94298"/>
    <w:rsid w:val="00AA0FA0"/>
    <w:rsid w:val="00AA4B5A"/>
    <w:rsid w:val="00AA658E"/>
    <w:rsid w:val="00AA7CE4"/>
    <w:rsid w:val="00AB1F5A"/>
    <w:rsid w:val="00AB334B"/>
    <w:rsid w:val="00AB3A7D"/>
    <w:rsid w:val="00AB3CF6"/>
    <w:rsid w:val="00AB6E9D"/>
    <w:rsid w:val="00AC05B1"/>
    <w:rsid w:val="00AC20DB"/>
    <w:rsid w:val="00AC44EA"/>
    <w:rsid w:val="00AC55C5"/>
    <w:rsid w:val="00AC6278"/>
    <w:rsid w:val="00AD31F4"/>
    <w:rsid w:val="00AD646E"/>
    <w:rsid w:val="00AD654F"/>
    <w:rsid w:val="00AD71F3"/>
    <w:rsid w:val="00AD78CD"/>
    <w:rsid w:val="00AE1734"/>
    <w:rsid w:val="00AE34C8"/>
    <w:rsid w:val="00AE5C15"/>
    <w:rsid w:val="00AF130C"/>
    <w:rsid w:val="00AF16E8"/>
    <w:rsid w:val="00AF286C"/>
    <w:rsid w:val="00AF75F4"/>
    <w:rsid w:val="00B0380E"/>
    <w:rsid w:val="00B07B9E"/>
    <w:rsid w:val="00B105F7"/>
    <w:rsid w:val="00B10F07"/>
    <w:rsid w:val="00B11C8C"/>
    <w:rsid w:val="00B131EA"/>
    <w:rsid w:val="00B21D69"/>
    <w:rsid w:val="00B25A98"/>
    <w:rsid w:val="00B30B4D"/>
    <w:rsid w:val="00B34C1A"/>
    <w:rsid w:val="00B37DDF"/>
    <w:rsid w:val="00B46EC6"/>
    <w:rsid w:val="00B47744"/>
    <w:rsid w:val="00B54084"/>
    <w:rsid w:val="00B61692"/>
    <w:rsid w:val="00B6649D"/>
    <w:rsid w:val="00B7534D"/>
    <w:rsid w:val="00B75355"/>
    <w:rsid w:val="00B75D41"/>
    <w:rsid w:val="00B767FB"/>
    <w:rsid w:val="00B812A7"/>
    <w:rsid w:val="00B8304A"/>
    <w:rsid w:val="00B8480C"/>
    <w:rsid w:val="00B87AF0"/>
    <w:rsid w:val="00B942B8"/>
    <w:rsid w:val="00B94CF9"/>
    <w:rsid w:val="00B97F9B"/>
    <w:rsid w:val="00BA1127"/>
    <w:rsid w:val="00BA3F26"/>
    <w:rsid w:val="00BA5277"/>
    <w:rsid w:val="00BA72DB"/>
    <w:rsid w:val="00BB132F"/>
    <w:rsid w:val="00BB4B1B"/>
    <w:rsid w:val="00BC11B1"/>
    <w:rsid w:val="00BC363D"/>
    <w:rsid w:val="00BC5F26"/>
    <w:rsid w:val="00BC6F77"/>
    <w:rsid w:val="00BD077E"/>
    <w:rsid w:val="00BD1A4C"/>
    <w:rsid w:val="00BD1D84"/>
    <w:rsid w:val="00BD25C1"/>
    <w:rsid w:val="00BD5C2D"/>
    <w:rsid w:val="00BD6C2D"/>
    <w:rsid w:val="00BD6DE2"/>
    <w:rsid w:val="00BE0A39"/>
    <w:rsid w:val="00BE2612"/>
    <w:rsid w:val="00BE52B5"/>
    <w:rsid w:val="00BF1BBB"/>
    <w:rsid w:val="00BF305B"/>
    <w:rsid w:val="00BF38DF"/>
    <w:rsid w:val="00BF477E"/>
    <w:rsid w:val="00BF7F5C"/>
    <w:rsid w:val="00C00412"/>
    <w:rsid w:val="00C02E91"/>
    <w:rsid w:val="00C03B47"/>
    <w:rsid w:val="00C06700"/>
    <w:rsid w:val="00C070BC"/>
    <w:rsid w:val="00C0779C"/>
    <w:rsid w:val="00C1254E"/>
    <w:rsid w:val="00C14B4E"/>
    <w:rsid w:val="00C20DFB"/>
    <w:rsid w:val="00C24B39"/>
    <w:rsid w:val="00C302C8"/>
    <w:rsid w:val="00C33460"/>
    <w:rsid w:val="00C416F1"/>
    <w:rsid w:val="00C4237F"/>
    <w:rsid w:val="00C424B6"/>
    <w:rsid w:val="00C43A4E"/>
    <w:rsid w:val="00C441B2"/>
    <w:rsid w:val="00C4712B"/>
    <w:rsid w:val="00C47AF3"/>
    <w:rsid w:val="00C5247B"/>
    <w:rsid w:val="00C536CB"/>
    <w:rsid w:val="00C53A60"/>
    <w:rsid w:val="00C57FBE"/>
    <w:rsid w:val="00C623F4"/>
    <w:rsid w:val="00C65339"/>
    <w:rsid w:val="00C70CFC"/>
    <w:rsid w:val="00C718A0"/>
    <w:rsid w:val="00C74AB5"/>
    <w:rsid w:val="00C77593"/>
    <w:rsid w:val="00C80142"/>
    <w:rsid w:val="00C86681"/>
    <w:rsid w:val="00C94800"/>
    <w:rsid w:val="00CA2358"/>
    <w:rsid w:val="00CA2CCB"/>
    <w:rsid w:val="00CA4003"/>
    <w:rsid w:val="00CA5625"/>
    <w:rsid w:val="00CA70A6"/>
    <w:rsid w:val="00CA788E"/>
    <w:rsid w:val="00CB513E"/>
    <w:rsid w:val="00CC0F48"/>
    <w:rsid w:val="00CC2AF4"/>
    <w:rsid w:val="00CC3578"/>
    <w:rsid w:val="00CC3986"/>
    <w:rsid w:val="00CC3B66"/>
    <w:rsid w:val="00CC520A"/>
    <w:rsid w:val="00CC5C80"/>
    <w:rsid w:val="00CD0A5A"/>
    <w:rsid w:val="00CD656E"/>
    <w:rsid w:val="00CE234B"/>
    <w:rsid w:val="00CE45B8"/>
    <w:rsid w:val="00CE6393"/>
    <w:rsid w:val="00CE70CF"/>
    <w:rsid w:val="00CF0174"/>
    <w:rsid w:val="00CF4319"/>
    <w:rsid w:val="00D0076C"/>
    <w:rsid w:val="00D03060"/>
    <w:rsid w:val="00D131E1"/>
    <w:rsid w:val="00D13F70"/>
    <w:rsid w:val="00D17649"/>
    <w:rsid w:val="00D211D8"/>
    <w:rsid w:val="00D23FB9"/>
    <w:rsid w:val="00D27E01"/>
    <w:rsid w:val="00D34155"/>
    <w:rsid w:val="00D35DB0"/>
    <w:rsid w:val="00D42324"/>
    <w:rsid w:val="00D43D97"/>
    <w:rsid w:val="00D458D2"/>
    <w:rsid w:val="00D522C1"/>
    <w:rsid w:val="00D53480"/>
    <w:rsid w:val="00D53956"/>
    <w:rsid w:val="00D5425C"/>
    <w:rsid w:val="00D57F2D"/>
    <w:rsid w:val="00D61F57"/>
    <w:rsid w:val="00D62ABB"/>
    <w:rsid w:val="00D73071"/>
    <w:rsid w:val="00D74EF3"/>
    <w:rsid w:val="00D764BB"/>
    <w:rsid w:val="00D848CA"/>
    <w:rsid w:val="00D90E49"/>
    <w:rsid w:val="00D91293"/>
    <w:rsid w:val="00D923A4"/>
    <w:rsid w:val="00D92CAD"/>
    <w:rsid w:val="00D96533"/>
    <w:rsid w:val="00D97268"/>
    <w:rsid w:val="00DA5D1B"/>
    <w:rsid w:val="00DA7790"/>
    <w:rsid w:val="00DB368D"/>
    <w:rsid w:val="00DC4FEC"/>
    <w:rsid w:val="00DC5851"/>
    <w:rsid w:val="00DC7F20"/>
    <w:rsid w:val="00DD3205"/>
    <w:rsid w:val="00DE1375"/>
    <w:rsid w:val="00DE2B0F"/>
    <w:rsid w:val="00DE6070"/>
    <w:rsid w:val="00DE6232"/>
    <w:rsid w:val="00DE6A9A"/>
    <w:rsid w:val="00DE6AEC"/>
    <w:rsid w:val="00DF4EB2"/>
    <w:rsid w:val="00DF7282"/>
    <w:rsid w:val="00E01B72"/>
    <w:rsid w:val="00E01E3F"/>
    <w:rsid w:val="00E03852"/>
    <w:rsid w:val="00E03CC7"/>
    <w:rsid w:val="00E03F5C"/>
    <w:rsid w:val="00E05479"/>
    <w:rsid w:val="00E06827"/>
    <w:rsid w:val="00E06C90"/>
    <w:rsid w:val="00E14229"/>
    <w:rsid w:val="00E14920"/>
    <w:rsid w:val="00E15BE4"/>
    <w:rsid w:val="00E227A2"/>
    <w:rsid w:val="00E2666A"/>
    <w:rsid w:val="00E2762A"/>
    <w:rsid w:val="00E31D43"/>
    <w:rsid w:val="00E31EC5"/>
    <w:rsid w:val="00E33BBB"/>
    <w:rsid w:val="00E44321"/>
    <w:rsid w:val="00E44B37"/>
    <w:rsid w:val="00E44B4F"/>
    <w:rsid w:val="00E46AA4"/>
    <w:rsid w:val="00E5317B"/>
    <w:rsid w:val="00E54144"/>
    <w:rsid w:val="00E63E55"/>
    <w:rsid w:val="00E66528"/>
    <w:rsid w:val="00E757E1"/>
    <w:rsid w:val="00E76D4E"/>
    <w:rsid w:val="00E86F05"/>
    <w:rsid w:val="00E95313"/>
    <w:rsid w:val="00E97CD2"/>
    <w:rsid w:val="00EA0D14"/>
    <w:rsid w:val="00EA0FAD"/>
    <w:rsid w:val="00EA1D90"/>
    <w:rsid w:val="00EA33FE"/>
    <w:rsid w:val="00EA7840"/>
    <w:rsid w:val="00EB027F"/>
    <w:rsid w:val="00EB0431"/>
    <w:rsid w:val="00EB32E6"/>
    <w:rsid w:val="00EB3984"/>
    <w:rsid w:val="00EB4CA8"/>
    <w:rsid w:val="00EB4FA5"/>
    <w:rsid w:val="00EB778D"/>
    <w:rsid w:val="00EC57D0"/>
    <w:rsid w:val="00EC5D33"/>
    <w:rsid w:val="00ED3164"/>
    <w:rsid w:val="00ED5548"/>
    <w:rsid w:val="00ED76E3"/>
    <w:rsid w:val="00EE42A4"/>
    <w:rsid w:val="00EE50D6"/>
    <w:rsid w:val="00EE751F"/>
    <w:rsid w:val="00EF2B8B"/>
    <w:rsid w:val="00EF34F0"/>
    <w:rsid w:val="00EF4A7E"/>
    <w:rsid w:val="00EF54D5"/>
    <w:rsid w:val="00EF591A"/>
    <w:rsid w:val="00EF7978"/>
    <w:rsid w:val="00EF7F1E"/>
    <w:rsid w:val="00F041E3"/>
    <w:rsid w:val="00F067FB"/>
    <w:rsid w:val="00F11124"/>
    <w:rsid w:val="00F1416D"/>
    <w:rsid w:val="00F24F0C"/>
    <w:rsid w:val="00F25B7F"/>
    <w:rsid w:val="00F271FC"/>
    <w:rsid w:val="00F27D0E"/>
    <w:rsid w:val="00F32D04"/>
    <w:rsid w:val="00F36CC7"/>
    <w:rsid w:val="00F40D13"/>
    <w:rsid w:val="00F414FA"/>
    <w:rsid w:val="00F4203D"/>
    <w:rsid w:val="00F4398D"/>
    <w:rsid w:val="00F563A7"/>
    <w:rsid w:val="00F5671F"/>
    <w:rsid w:val="00F60B46"/>
    <w:rsid w:val="00F63845"/>
    <w:rsid w:val="00F63D77"/>
    <w:rsid w:val="00F64C90"/>
    <w:rsid w:val="00F66C55"/>
    <w:rsid w:val="00F76E56"/>
    <w:rsid w:val="00F82C0E"/>
    <w:rsid w:val="00F87E94"/>
    <w:rsid w:val="00F960D9"/>
    <w:rsid w:val="00F96B74"/>
    <w:rsid w:val="00FA0DD5"/>
    <w:rsid w:val="00FA188E"/>
    <w:rsid w:val="00FA5021"/>
    <w:rsid w:val="00FA7008"/>
    <w:rsid w:val="00FA78A3"/>
    <w:rsid w:val="00FB0D4B"/>
    <w:rsid w:val="00FB17B2"/>
    <w:rsid w:val="00FB1842"/>
    <w:rsid w:val="00FB678A"/>
    <w:rsid w:val="00FC47EE"/>
    <w:rsid w:val="00FC5FFE"/>
    <w:rsid w:val="00FD046D"/>
    <w:rsid w:val="00FD5268"/>
    <w:rsid w:val="00FD674B"/>
    <w:rsid w:val="00FE1763"/>
    <w:rsid w:val="00FE2C3D"/>
    <w:rsid w:val="00FE4DF8"/>
    <w:rsid w:val="00FF4412"/>
    <w:rsid w:val="00FF56B9"/>
    <w:rsid w:val="00FF5CBF"/>
    <w:rsid w:val="00FF6491"/>
    <w:rsid w:val="00FF6A89"/>
    <w:rsid w:val="00FF6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EB383F"/>
  <w15:docId w15:val="{BE30F110-2F2B-47C0-BC82-F7B4476D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F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customStyle="1" w:styleId="KFSub">
    <w:name w:val="KF Sub"/>
    <w:basedOn w:val="Subtitle"/>
    <w:link w:val="KFSubChar"/>
    <w:qFormat/>
    <w:rsid w:val="000E2C57"/>
    <w:pPr>
      <w:spacing w:line="240" w:lineRule="auto"/>
    </w:pPr>
    <w:rPr>
      <w:i w:val="0"/>
      <w:color w:val="1F497D" w:themeColor="text2"/>
      <w:sz w:val="22"/>
      <w:szCs w:val="22"/>
    </w:rPr>
  </w:style>
  <w:style w:type="character" w:customStyle="1" w:styleId="KFSubChar">
    <w:name w:val="KF Sub Char"/>
    <w:basedOn w:val="SubtitleChar"/>
    <w:link w:val="KFSub"/>
    <w:rsid w:val="000E2C57"/>
    <w:rPr>
      <w:rFonts w:asciiTheme="majorHAnsi" w:eastAsiaTheme="majorEastAsia" w:hAnsiTheme="majorHAnsi" w:cstheme="majorBidi"/>
      <w:i/>
      <w:iCs/>
      <w:color w:val="1F497D" w:themeColor="text2"/>
      <w:spacing w:val="15"/>
      <w:sz w:val="24"/>
      <w:szCs w:val="24"/>
    </w:rPr>
  </w:style>
  <w:style w:type="paragraph" w:styleId="Subtitle">
    <w:name w:val="Subtitle"/>
    <w:basedOn w:val="Normal"/>
    <w:next w:val="Normal"/>
    <w:link w:val="SubtitleChar"/>
    <w:uiPriority w:val="11"/>
    <w:qFormat/>
    <w:rsid w:val="000E2C5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E2C57"/>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143454"/>
    <w:rPr>
      <w:color w:val="0000FF" w:themeColor="hyperlink"/>
      <w:u w:val="single"/>
    </w:rPr>
  </w:style>
  <w:style w:type="paragraph" w:styleId="BalloonText">
    <w:name w:val="Balloon Text"/>
    <w:basedOn w:val="Normal"/>
    <w:link w:val="BalloonTextChar"/>
    <w:uiPriority w:val="99"/>
    <w:semiHidden/>
    <w:unhideWhenUsed/>
    <w:rsid w:val="00037A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AD0"/>
    <w:rPr>
      <w:rFonts w:ascii="Tahoma" w:hAnsi="Tahoma" w:cs="Tahoma"/>
      <w:sz w:val="16"/>
      <w:szCs w:val="16"/>
    </w:rPr>
  </w:style>
  <w:style w:type="character" w:styleId="CommentReference">
    <w:name w:val="annotation reference"/>
    <w:basedOn w:val="DefaultParagraphFont"/>
    <w:uiPriority w:val="99"/>
    <w:semiHidden/>
    <w:unhideWhenUsed/>
    <w:rsid w:val="00927F58"/>
    <w:rPr>
      <w:sz w:val="16"/>
      <w:szCs w:val="16"/>
    </w:rPr>
  </w:style>
  <w:style w:type="paragraph" w:styleId="CommentText">
    <w:name w:val="annotation text"/>
    <w:basedOn w:val="Normal"/>
    <w:link w:val="CommentTextChar"/>
    <w:uiPriority w:val="99"/>
    <w:semiHidden/>
    <w:unhideWhenUsed/>
    <w:rsid w:val="00927F58"/>
    <w:pPr>
      <w:spacing w:line="240" w:lineRule="auto"/>
    </w:pPr>
    <w:rPr>
      <w:sz w:val="20"/>
      <w:szCs w:val="20"/>
    </w:rPr>
  </w:style>
  <w:style w:type="character" w:customStyle="1" w:styleId="CommentTextChar">
    <w:name w:val="Comment Text Char"/>
    <w:basedOn w:val="DefaultParagraphFont"/>
    <w:link w:val="CommentText"/>
    <w:uiPriority w:val="99"/>
    <w:semiHidden/>
    <w:rsid w:val="00927F58"/>
    <w:rPr>
      <w:sz w:val="20"/>
      <w:szCs w:val="20"/>
    </w:rPr>
  </w:style>
  <w:style w:type="paragraph" w:styleId="CommentSubject">
    <w:name w:val="annotation subject"/>
    <w:basedOn w:val="CommentText"/>
    <w:next w:val="CommentText"/>
    <w:link w:val="CommentSubjectChar"/>
    <w:uiPriority w:val="99"/>
    <w:semiHidden/>
    <w:unhideWhenUsed/>
    <w:rsid w:val="00927F58"/>
    <w:rPr>
      <w:b/>
      <w:bCs/>
    </w:rPr>
  </w:style>
  <w:style w:type="character" w:customStyle="1" w:styleId="CommentSubjectChar">
    <w:name w:val="Comment Subject Char"/>
    <w:basedOn w:val="CommentTextChar"/>
    <w:link w:val="CommentSubject"/>
    <w:uiPriority w:val="99"/>
    <w:semiHidden/>
    <w:rsid w:val="00927F58"/>
    <w:rPr>
      <w:b/>
      <w:bCs/>
      <w:sz w:val="20"/>
      <w:szCs w:val="20"/>
    </w:rPr>
  </w:style>
  <w:style w:type="paragraph" w:styleId="Revision">
    <w:name w:val="Revision"/>
    <w:hidden/>
    <w:uiPriority w:val="99"/>
    <w:semiHidden/>
    <w:rsid w:val="00761F9A"/>
    <w:pPr>
      <w:spacing w:after="0" w:line="240" w:lineRule="auto"/>
    </w:pPr>
  </w:style>
  <w:style w:type="paragraph" w:styleId="EndnoteText">
    <w:name w:val="endnote text"/>
    <w:basedOn w:val="Normal"/>
    <w:link w:val="EndnoteTextChar"/>
    <w:uiPriority w:val="99"/>
    <w:unhideWhenUsed/>
    <w:rsid w:val="00A5532F"/>
    <w:pPr>
      <w:spacing w:after="0" w:line="240" w:lineRule="auto"/>
    </w:pPr>
    <w:rPr>
      <w:sz w:val="20"/>
      <w:szCs w:val="20"/>
    </w:rPr>
  </w:style>
  <w:style w:type="character" w:customStyle="1" w:styleId="EndnoteTextChar">
    <w:name w:val="Endnote Text Char"/>
    <w:basedOn w:val="DefaultParagraphFont"/>
    <w:link w:val="EndnoteText"/>
    <w:uiPriority w:val="99"/>
    <w:rsid w:val="00A5532F"/>
    <w:rPr>
      <w:sz w:val="20"/>
      <w:szCs w:val="20"/>
    </w:rPr>
  </w:style>
  <w:style w:type="character" w:styleId="EndnoteReference">
    <w:name w:val="endnote reference"/>
    <w:basedOn w:val="DefaultParagraphFont"/>
    <w:uiPriority w:val="99"/>
    <w:semiHidden/>
    <w:unhideWhenUsed/>
    <w:rsid w:val="00A5532F"/>
    <w:rPr>
      <w:vertAlign w:val="superscript"/>
    </w:rPr>
  </w:style>
  <w:style w:type="paragraph" w:styleId="FootnoteText">
    <w:name w:val="footnote text"/>
    <w:basedOn w:val="Normal"/>
    <w:link w:val="FootnoteTextChar"/>
    <w:uiPriority w:val="99"/>
    <w:semiHidden/>
    <w:unhideWhenUsed/>
    <w:rsid w:val="003065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6522"/>
    <w:rPr>
      <w:sz w:val="20"/>
      <w:szCs w:val="20"/>
    </w:rPr>
  </w:style>
  <w:style w:type="character" w:styleId="FootnoteReference">
    <w:name w:val="footnote reference"/>
    <w:basedOn w:val="DefaultParagraphFont"/>
    <w:uiPriority w:val="99"/>
    <w:semiHidden/>
    <w:unhideWhenUsed/>
    <w:rsid w:val="00306522"/>
    <w:rPr>
      <w:vertAlign w:val="superscript"/>
    </w:rPr>
  </w:style>
  <w:style w:type="paragraph" w:styleId="ListParagraph">
    <w:name w:val="List Paragraph"/>
    <w:basedOn w:val="Normal"/>
    <w:uiPriority w:val="34"/>
    <w:qFormat/>
    <w:rsid w:val="000716B8"/>
    <w:pPr>
      <w:ind w:left="720"/>
      <w:contextualSpacing/>
    </w:pPr>
  </w:style>
  <w:style w:type="character" w:styleId="FollowedHyperlink">
    <w:name w:val="FollowedHyperlink"/>
    <w:basedOn w:val="DefaultParagraphFont"/>
    <w:uiPriority w:val="99"/>
    <w:semiHidden/>
    <w:unhideWhenUsed/>
    <w:rsid w:val="007A47E3"/>
    <w:rPr>
      <w:color w:val="800080" w:themeColor="followedHyperlink"/>
      <w:u w:val="single"/>
    </w:rPr>
  </w:style>
  <w:style w:type="character" w:styleId="UnresolvedMention">
    <w:name w:val="Unresolved Mention"/>
    <w:basedOn w:val="DefaultParagraphFont"/>
    <w:uiPriority w:val="99"/>
    <w:semiHidden/>
    <w:unhideWhenUsed/>
    <w:rsid w:val="00D90E49"/>
    <w:rPr>
      <w:color w:val="808080"/>
      <w:shd w:val="clear" w:color="auto" w:fill="E6E6E6"/>
    </w:rPr>
  </w:style>
  <w:style w:type="paragraph" w:customStyle="1" w:styleId="g">
    <w:name w:val="g"/>
    <w:basedOn w:val="Normal"/>
    <w:rsid w:val="00A6077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earchsnippet">
    <w:name w:val="search_snippet"/>
    <w:basedOn w:val="DefaultParagraphFont"/>
    <w:rsid w:val="00A6077D"/>
  </w:style>
  <w:style w:type="character" w:customStyle="1" w:styleId="qalinklabel">
    <w:name w:val="qa_link_label"/>
    <w:basedOn w:val="DefaultParagraphFont"/>
    <w:rsid w:val="00A6077D"/>
  </w:style>
  <w:style w:type="character" w:customStyle="1" w:styleId="qalink">
    <w:name w:val="qa_link"/>
    <w:basedOn w:val="DefaultParagraphFont"/>
    <w:rsid w:val="00A6077D"/>
  </w:style>
  <w:style w:type="character" w:customStyle="1" w:styleId="paragraphname">
    <w:name w:val="paragraph_name"/>
    <w:basedOn w:val="DefaultParagraphFont"/>
    <w:rsid w:val="00A60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031300">
      <w:bodyDiv w:val="1"/>
      <w:marLeft w:val="0"/>
      <w:marRight w:val="0"/>
      <w:marTop w:val="0"/>
      <w:marBottom w:val="0"/>
      <w:divBdr>
        <w:top w:val="none" w:sz="0" w:space="0" w:color="auto"/>
        <w:left w:val="none" w:sz="0" w:space="0" w:color="auto"/>
        <w:bottom w:val="none" w:sz="0" w:space="0" w:color="auto"/>
        <w:right w:val="none" w:sz="0" w:space="0" w:color="auto"/>
      </w:divBdr>
    </w:div>
    <w:div w:id="308674812">
      <w:bodyDiv w:val="1"/>
      <w:marLeft w:val="0"/>
      <w:marRight w:val="0"/>
      <w:marTop w:val="0"/>
      <w:marBottom w:val="0"/>
      <w:divBdr>
        <w:top w:val="none" w:sz="0" w:space="0" w:color="auto"/>
        <w:left w:val="none" w:sz="0" w:space="0" w:color="auto"/>
        <w:bottom w:val="none" w:sz="0" w:space="0" w:color="auto"/>
        <w:right w:val="none" w:sz="0" w:space="0" w:color="auto"/>
      </w:divBdr>
    </w:div>
    <w:div w:id="569580519">
      <w:bodyDiv w:val="1"/>
      <w:marLeft w:val="0"/>
      <w:marRight w:val="0"/>
      <w:marTop w:val="0"/>
      <w:marBottom w:val="0"/>
      <w:divBdr>
        <w:top w:val="none" w:sz="0" w:space="0" w:color="auto"/>
        <w:left w:val="none" w:sz="0" w:space="0" w:color="auto"/>
        <w:bottom w:val="none" w:sz="0" w:space="0" w:color="auto"/>
        <w:right w:val="none" w:sz="0" w:space="0" w:color="auto"/>
      </w:divBdr>
    </w:div>
    <w:div w:id="1066105325">
      <w:bodyDiv w:val="1"/>
      <w:marLeft w:val="0"/>
      <w:marRight w:val="0"/>
      <w:marTop w:val="0"/>
      <w:marBottom w:val="0"/>
      <w:divBdr>
        <w:top w:val="none" w:sz="0" w:space="0" w:color="auto"/>
        <w:left w:val="none" w:sz="0" w:space="0" w:color="auto"/>
        <w:bottom w:val="none" w:sz="0" w:space="0" w:color="auto"/>
        <w:right w:val="none" w:sz="0" w:space="0" w:color="auto"/>
      </w:divBdr>
    </w:div>
    <w:div w:id="1189024870">
      <w:bodyDiv w:val="1"/>
      <w:marLeft w:val="0"/>
      <w:marRight w:val="0"/>
      <w:marTop w:val="0"/>
      <w:marBottom w:val="0"/>
      <w:divBdr>
        <w:top w:val="none" w:sz="0" w:space="0" w:color="auto"/>
        <w:left w:val="none" w:sz="0" w:space="0" w:color="auto"/>
        <w:bottom w:val="none" w:sz="0" w:space="0" w:color="auto"/>
        <w:right w:val="none" w:sz="0" w:space="0" w:color="auto"/>
      </w:divBdr>
    </w:div>
    <w:div w:id="1302349310">
      <w:bodyDiv w:val="1"/>
      <w:marLeft w:val="0"/>
      <w:marRight w:val="0"/>
      <w:marTop w:val="0"/>
      <w:marBottom w:val="0"/>
      <w:divBdr>
        <w:top w:val="none" w:sz="0" w:space="0" w:color="auto"/>
        <w:left w:val="none" w:sz="0" w:space="0" w:color="auto"/>
        <w:bottom w:val="none" w:sz="0" w:space="0" w:color="auto"/>
        <w:right w:val="none" w:sz="0" w:space="0" w:color="auto"/>
      </w:divBdr>
    </w:div>
    <w:div w:id="1391004356">
      <w:bodyDiv w:val="1"/>
      <w:marLeft w:val="0"/>
      <w:marRight w:val="0"/>
      <w:marTop w:val="0"/>
      <w:marBottom w:val="0"/>
      <w:divBdr>
        <w:top w:val="none" w:sz="0" w:space="0" w:color="auto"/>
        <w:left w:val="none" w:sz="0" w:space="0" w:color="auto"/>
        <w:bottom w:val="none" w:sz="0" w:space="0" w:color="auto"/>
        <w:right w:val="none" w:sz="0" w:space="0" w:color="auto"/>
      </w:divBdr>
    </w:div>
    <w:div w:id="1536192199">
      <w:bodyDiv w:val="1"/>
      <w:marLeft w:val="0"/>
      <w:marRight w:val="0"/>
      <w:marTop w:val="0"/>
      <w:marBottom w:val="0"/>
      <w:divBdr>
        <w:top w:val="none" w:sz="0" w:space="0" w:color="auto"/>
        <w:left w:val="none" w:sz="0" w:space="0" w:color="auto"/>
        <w:bottom w:val="none" w:sz="0" w:space="0" w:color="auto"/>
        <w:right w:val="none" w:sz="0" w:space="0" w:color="auto"/>
      </w:divBdr>
    </w:div>
    <w:div w:id="1601916755">
      <w:bodyDiv w:val="1"/>
      <w:marLeft w:val="0"/>
      <w:marRight w:val="0"/>
      <w:marTop w:val="0"/>
      <w:marBottom w:val="0"/>
      <w:divBdr>
        <w:top w:val="none" w:sz="0" w:space="0" w:color="auto"/>
        <w:left w:val="none" w:sz="0" w:space="0" w:color="auto"/>
        <w:bottom w:val="none" w:sz="0" w:space="0" w:color="auto"/>
        <w:right w:val="none" w:sz="0" w:space="0" w:color="auto"/>
      </w:divBdr>
    </w:div>
    <w:div w:id="184516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inyhabits.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en.wikiquote.org/wiki/Alexander_Suvor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1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18DA1-F6D5-49A6-B806-0D80D7B95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v1n</Template>
  <TotalTime>0</TotalTime>
  <Pages>8</Pages>
  <Words>3302</Words>
  <Characters>18822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3</cp:revision>
  <cp:lastPrinted>2020-03-26T10:37:00Z</cp:lastPrinted>
  <dcterms:created xsi:type="dcterms:W3CDTF">2023-03-22T15:36:00Z</dcterms:created>
  <dcterms:modified xsi:type="dcterms:W3CDTF">2024-04-30T17:01:00Z</dcterms:modified>
</cp:coreProperties>
</file>