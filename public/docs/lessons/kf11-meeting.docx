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5E48" w14:textId="2FEF5BB0" w:rsidR="00285B9A" w:rsidRPr="00FA4260" w:rsidRDefault="00285B9A" w:rsidP="00601624">
      <w:pPr>
        <w:pStyle w:val="Title"/>
        <w:spacing w:after="0"/>
        <w:jc w:val="both"/>
      </w:pPr>
      <w:r w:rsidRPr="00FA4260">
        <w:t>KF</w:t>
      </w:r>
      <w:r w:rsidR="005E729F" w:rsidRPr="00FA4260">
        <w:t>11</w:t>
      </w:r>
      <w:r w:rsidR="004A30D0" w:rsidRPr="00FA4260">
        <w:t xml:space="preserve"> Meeting</w:t>
      </w:r>
      <w:r w:rsidR="00C42191" w:rsidRPr="00FA4260">
        <w:t xml:space="preserve"> Version of</w:t>
      </w:r>
      <w:r w:rsidRPr="00FA4260">
        <w:t xml:space="preserve"> Teachings</w:t>
      </w:r>
    </w:p>
    <w:p w14:paraId="54F4AE92" w14:textId="5CED53FB" w:rsidR="002B0BD6" w:rsidRPr="00FA4260" w:rsidRDefault="002B0BD6" w:rsidP="00601624">
      <w:pPr>
        <w:spacing w:after="0" w:line="240" w:lineRule="auto"/>
        <w:jc w:val="both"/>
      </w:pPr>
    </w:p>
    <w:p w14:paraId="49D9FCA4" w14:textId="77777777" w:rsidR="00DB11F4" w:rsidRPr="00FA4260" w:rsidRDefault="00285B9A" w:rsidP="00601624">
      <w:pPr>
        <w:spacing w:after="0" w:line="240" w:lineRule="auto"/>
        <w:jc w:val="both"/>
      </w:pPr>
      <w:r w:rsidRPr="00FA4260">
        <w:t>Karis is an invitation to a relationship based on mutual generosity.</w:t>
      </w:r>
    </w:p>
    <w:p w14:paraId="4ABE051B" w14:textId="77777777" w:rsidR="002B0BD6" w:rsidRPr="00FA4260" w:rsidRDefault="002B0BD6" w:rsidP="00601624">
      <w:pPr>
        <w:spacing w:after="0" w:line="240" w:lineRule="auto"/>
        <w:jc w:val="both"/>
      </w:pPr>
    </w:p>
    <w:p w14:paraId="7E868C46" w14:textId="751D373B" w:rsidR="00B20B4A" w:rsidRPr="00FA4260" w:rsidRDefault="00B20B4A" w:rsidP="00601624">
      <w:pPr>
        <w:spacing w:after="0" w:line="240" w:lineRule="auto"/>
        <w:jc w:val="both"/>
      </w:pPr>
      <w:r w:rsidRPr="00FA4260">
        <w:t>“Search me, O God, and know my heart. Examine me and know my thoughts. See if there is any way in me that causes pain, and lea</w:t>
      </w:r>
      <w:r w:rsidR="00EF0156" w:rsidRPr="00FA4260">
        <w:t xml:space="preserve">d me in the ways of eternity.” </w:t>
      </w:r>
      <w:r w:rsidRPr="00FA4260">
        <w:t>(Psalm 139:23</w:t>
      </w:r>
      <w:r w:rsidR="00F939CB" w:rsidRPr="00FA4260">
        <w:t>–</w:t>
      </w:r>
      <w:r w:rsidRPr="00FA4260">
        <w:t>24)</w:t>
      </w:r>
    </w:p>
    <w:p w14:paraId="26DEE7D5" w14:textId="77777777" w:rsidR="002B0BD6" w:rsidRPr="00FA4260" w:rsidRDefault="002B0BD6" w:rsidP="00601624">
      <w:pPr>
        <w:spacing w:after="0" w:line="240" w:lineRule="auto"/>
        <w:jc w:val="both"/>
      </w:pPr>
    </w:p>
    <w:p w14:paraId="50709265" w14:textId="254C5ADF" w:rsidR="00285B9A" w:rsidRPr="00FA4260" w:rsidRDefault="00AD0C66" w:rsidP="00601624">
      <w:pPr>
        <w:spacing w:after="0" w:line="240" w:lineRule="auto"/>
        <w:jc w:val="both"/>
        <w:rPr>
          <w:b/>
        </w:rPr>
      </w:pPr>
      <w:r w:rsidRPr="00FA4260">
        <w:rPr>
          <w:b/>
        </w:rPr>
        <w:t>0:01</w:t>
      </w:r>
      <w:r w:rsidR="00285B9A" w:rsidRPr="00FA4260">
        <w:rPr>
          <w:b/>
        </w:rPr>
        <w:tab/>
        <w:t>OPENING</w:t>
      </w:r>
    </w:p>
    <w:p w14:paraId="09AD197E" w14:textId="77777777" w:rsidR="002B0BD6" w:rsidRPr="00FA4260" w:rsidRDefault="002B0BD6" w:rsidP="00601624">
      <w:pPr>
        <w:spacing w:after="0" w:line="240" w:lineRule="auto"/>
        <w:jc w:val="both"/>
        <w:rPr>
          <w:b/>
        </w:rPr>
      </w:pPr>
    </w:p>
    <w:p w14:paraId="50B7A05C" w14:textId="7D46D7AD" w:rsidR="00285B9A" w:rsidRPr="00FA4260" w:rsidRDefault="00AD0C66" w:rsidP="00601624">
      <w:pPr>
        <w:spacing w:after="0" w:line="240" w:lineRule="auto"/>
        <w:jc w:val="both"/>
        <w:rPr>
          <w:b/>
        </w:rPr>
      </w:pPr>
      <w:r w:rsidRPr="00FA4260">
        <w:rPr>
          <w:b/>
        </w:rPr>
        <w:t>0:02</w:t>
      </w:r>
      <w:r w:rsidR="00285B9A" w:rsidRPr="00FA4260">
        <w:rPr>
          <w:b/>
        </w:rPr>
        <w:tab/>
        <w:t>PRESENTING</w:t>
      </w:r>
    </w:p>
    <w:p w14:paraId="2F8FBBFF" w14:textId="77777777" w:rsidR="002B0BD6" w:rsidRPr="00FA4260" w:rsidRDefault="002B0BD6" w:rsidP="00601624">
      <w:pPr>
        <w:spacing w:after="0" w:line="240" w:lineRule="auto"/>
        <w:jc w:val="both"/>
        <w:rPr>
          <w:b/>
        </w:rPr>
      </w:pPr>
    </w:p>
    <w:p w14:paraId="382BDF8F" w14:textId="0E66795E" w:rsidR="00285B9A" w:rsidRPr="00FA4260" w:rsidRDefault="002B0BD6" w:rsidP="00601624">
      <w:pPr>
        <w:spacing w:after="0" w:line="240" w:lineRule="auto"/>
        <w:jc w:val="both"/>
        <w:rPr>
          <w:b/>
        </w:rPr>
      </w:pPr>
      <w:r w:rsidRPr="00FA4260">
        <w:rPr>
          <w:b/>
        </w:rPr>
        <w:t>0:06</w:t>
      </w:r>
      <w:r w:rsidR="00294A08" w:rsidRPr="00FA4260">
        <w:rPr>
          <w:b/>
        </w:rPr>
        <w:tab/>
        <w:t>KARIS CIRCULATION</w:t>
      </w:r>
    </w:p>
    <w:p w14:paraId="062C3417" w14:textId="77777777" w:rsidR="002B0BD6" w:rsidRPr="00FA4260" w:rsidRDefault="002B0BD6" w:rsidP="00601624">
      <w:pPr>
        <w:spacing w:after="0" w:line="240" w:lineRule="auto"/>
        <w:jc w:val="both"/>
        <w:rPr>
          <w:b/>
        </w:rPr>
      </w:pPr>
    </w:p>
    <w:p w14:paraId="68D7003D" w14:textId="77777777" w:rsidR="00285B9A" w:rsidRPr="00FA4260" w:rsidRDefault="00782FCC" w:rsidP="00601624">
      <w:pPr>
        <w:spacing w:after="0" w:line="240" w:lineRule="auto"/>
        <w:jc w:val="both"/>
        <w:rPr>
          <w:b/>
        </w:rPr>
      </w:pPr>
      <w:r w:rsidRPr="00FA4260">
        <w:rPr>
          <w:b/>
        </w:rPr>
        <w:t>0:0</w:t>
      </w:r>
      <w:r w:rsidR="002B0BD6" w:rsidRPr="00FA4260">
        <w:rPr>
          <w:b/>
        </w:rPr>
        <w:t>7</w:t>
      </w:r>
      <w:r w:rsidR="00285B9A" w:rsidRPr="00FA4260">
        <w:rPr>
          <w:b/>
        </w:rPr>
        <w:tab/>
        <w:t>GUIDELINES &amp; LIMITATIONS</w:t>
      </w:r>
    </w:p>
    <w:p w14:paraId="1B31129B" w14:textId="77777777" w:rsidR="002B0BD6" w:rsidRPr="00FA4260" w:rsidRDefault="002B0BD6" w:rsidP="00601624">
      <w:pPr>
        <w:spacing w:after="0" w:line="240" w:lineRule="auto"/>
        <w:jc w:val="both"/>
        <w:rPr>
          <w:b/>
        </w:rPr>
      </w:pPr>
    </w:p>
    <w:p w14:paraId="44A3941B" w14:textId="21CD10AB" w:rsidR="00285B9A" w:rsidRPr="00FA4260" w:rsidRDefault="002B0BD6" w:rsidP="00601624">
      <w:pPr>
        <w:spacing w:after="0" w:line="240" w:lineRule="auto"/>
        <w:jc w:val="both"/>
        <w:rPr>
          <w:b/>
        </w:rPr>
      </w:pPr>
      <w:r w:rsidRPr="00FA4260">
        <w:rPr>
          <w:b/>
        </w:rPr>
        <w:t>0:08</w:t>
      </w:r>
      <w:r w:rsidR="00285B9A" w:rsidRPr="00FA4260">
        <w:rPr>
          <w:b/>
        </w:rPr>
        <w:tab/>
        <w:t>MINDFULNESS &amp; MEDITATION TRAINING</w:t>
      </w:r>
    </w:p>
    <w:p w14:paraId="5275BACE" w14:textId="77777777" w:rsidR="002B0BD6" w:rsidRPr="00FA4260" w:rsidRDefault="002B0BD6" w:rsidP="00601624">
      <w:pPr>
        <w:spacing w:after="0" w:line="240" w:lineRule="auto"/>
        <w:jc w:val="both"/>
      </w:pPr>
    </w:p>
    <w:p w14:paraId="098C595D" w14:textId="3E67C99B" w:rsidR="00370FB4" w:rsidRPr="00FA4260" w:rsidRDefault="00315E05" w:rsidP="00601624">
      <w:pPr>
        <w:spacing w:after="0" w:line="240" w:lineRule="auto"/>
        <w:jc w:val="both"/>
      </w:pPr>
      <w:r w:rsidRPr="00FA4260">
        <w:t>During</w:t>
      </w:r>
      <w:r w:rsidR="005E729F" w:rsidRPr="00FA4260">
        <w:t xml:space="preserve"> </w:t>
      </w:r>
      <w:r w:rsidR="00790909" w:rsidRPr="00FA4260">
        <w:t>the past few weeks</w:t>
      </w:r>
      <w:r w:rsidR="00740D0E" w:rsidRPr="00FA4260">
        <w:t>,</w:t>
      </w:r>
      <w:r w:rsidR="00790909" w:rsidRPr="00FA4260">
        <w:t xml:space="preserve"> </w:t>
      </w:r>
      <w:r w:rsidR="008C4062" w:rsidRPr="00FA4260">
        <w:t xml:space="preserve">we </w:t>
      </w:r>
      <w:r w:rsidR="005E729F" w:rsidRPr="00FA4260">
        <w:t xml:space="preserve">have been learning the </w:t>
      </w:r>
      <w:r w:rsidR="00790909" w:rsidRPr="00FA4260">
        <w:rPr>
          <w:b/>
        </w:rPr>
        <w:t>Maranatha Medi</w:t>
      </w:r>
      <w:r w:rsidR="00485D27" w:rsidRPr="00FA4260">
        <w:rPr>
          <w:b/>
        </w:rPr>
        <w:t>t</w:t>
      </w:r>
      <w:r w:rsidR="00790909" w:rsidRPr="00FA4260">
        <w:rPr>
          <w:b/>
        </w:rPr>
        <w:t>ation</w:t>
      </w:r>
      <w:r w:rsidR="00C42191" w:rsidRPr="00FA4260">
        <w:t>.</w:t>
      </w:r>
      <w:r w:rsidR="00CE3C00" w:rsidRPr="00FA4260">
        <w:rPr>
          <w:rStyle w:val="EndnoteReference"/>
        </w:rPr>
        <w:endnoteReference w:id="1"/>
      </w:r>
      <w:r w:rsidR="002B0BD6" w:rsidRPr="00FA4260">
        <w:t xml:space="preserve"> </w:t>
      </w:r>
      <w:r w:rsidR="005C3A00" w:rsidRPr="00FA4260">
        <w:t>Try to practice</w:t>
      </w:r>
      <w:r w:rsidR="00EF0156" w:rsidRPr="00FA4260">
        <w:t xml:space="preserve"> </w:t>
      </w:r>
      <w:r w:rsidR="00FE6224" w:rsidRPr="00FA4260">
        <w:t xml:space="preserve">this meditation </w:t>
      </w:r>
      <w:r w:rsidR="00EF0156" w:rsidRPr="00FA4260">
        <w:t xml:space="preserve">in </w:t>
      </w:r>
      <w:r w:rsidR="005C3A00" w:rsidRPr="00FA4260">
        <w:t xml:space="preserve">the morning and </w:t>
      </w:r>
      <w:r w:rsidR="00BB6118" w:rsidRPr="00FA4260">
        <w:t xml:space="preserve">again </w:t>
      </w:r>
      <w:r w:rsidR="005C3A00" w:rsidRPr="00FA4260">
        <w:t xml:space="preserve">later in the </w:t>
      </w:r>
      <w:r w:rsidR="007C4A15">
        <w:t>day; then</w:t>
      </w:r>
      <w:r w:rsidR="005C3A00" w:rsidRPr="00FA4260">
        <w:t xml:space="preserve">, when faced with life’s problems, you will already be trained to </w:t>
      </w:r>
      <w:r w:rsidR="00EF0156" w:rsidRPr="00FA4260">
        <w:t xml:space="preserve">step back and find your center. </w:t>
      </w:r>
      <w:r w:rsidR="00294A08" w:rsidRPr="00FA4260">
        <w:t>You will have the skill</w:t>
      </w:r>
      <w:r w:rsidR="002B0BD6" w:rsidRPr="00FA4260">
        <w:t xml:space="preserve"> </w:t>
      </w:r>
      <w:r w:rsidR="00294A08" w:rsidRPr="00FA4260">
        <w:t>to be able to collect yourself and connect to God</w:t>
      </w:r>
      <w:r w:rsidR="005E729F" w:rsidRPr="00FA4260">
        <w:t xml:space="preserve">. </w:t>
      </w:r>
      <w:r w:rsidR="00370FB4" w:rsidRPr="00FA4260">
        <w:t xml:space="preserve">Put a memo </w:t>
      </w:r>
      <w:r w:rsidR="00EF0156" w:rsidRPr="00FA4260">
        <w:t xml:space="preserve">on </w:t>
      </w:r>
      <w:r w:rsidR="00370FB4" w:rsidRPr="00FA4260">
        <w:t xml:space="preserve">your phone or </w:t>
      </w:r>
      <w:r w:rsidR="00F82D81" w:rsidRPr="00FA4260">
        <w:t xml:space="preserve">on your daily </w:t>
      </w:r>
      <w:r w:rsidR="00370FB4" w:rsidRPr="00FA4260">
        <w:t xml:space="preserve">schedule </w:t>
      </w:r>
      <w:r w:rsidR="00C42191" w:rsidRPr="00FA4260">
        <w:t>as a reminder to practice.</w:t>
      </w:r>
      <w:r w:rsidR="00370FB4" w:rsidRPr="00FA4260">
        <w:t xml:space="preserve"> </w:t>
      </w:r>
    </w:p>
    <w:p w14:paraId="684D072B" w14:textId="77777777" w:rsidR="00370FB4" w:rsidRPr="00FA4260" w:rsidRDefault="00370FB4" w:rsidP="00601624">
      <w:pPr>
        <w:spacing w:after="0" w:line="240" w:lineRule="auto"/>
        <w:jc w:val="both"/>
      </w:pPr>
    </w:p>
    <w:p w14:paraId="6E18FA46" w14:textId="37124ECB" w:rsidR="005E729F" w:rsidRPr="00FA4260" w:rsidRDefault="001C1665" w:rsidP="00601624">
      <w:pPr>
        <w:spacing w:after="0" w:line="240" w:lineRule="auto"/>
        <w:jc w:val="both"/>
      </w:pPr>
      <w:bookmarkStart w:id="0" w:name="OLE_LINK40"/>
      <w:bookmarkStart w:id="1" w:name="OLE_LINK41"/>
      <w:bookmarkStart w:id="2" w:name="OLE_LINK42"/>
      <w:r w:rsidRPr="00FA4260">
        <w:t xml:space="preserve">This month we will learn a new meditation practice called the </w:t>
      </w:r>
      <w:r w:rsidRPr="00FA4260">
        <w:rPr>
          <w:b/>
        </w:rPr>
        <w:t>SALT Process</w:t>
      </w:r>
      <w:r w:rsidRPr="00FA4260">
        <w:t xml:space="preserve">. Nancy designed this tool to help members explore stressful events. </w:t>
      </w:r>
      <w:r w:rsidR="00D83037" w:rsidRPr="00FA4260">
        <w:t xml:space="preserve">You </w:t>
      </w:r>
      <w:r w:rsidR="00E062A4" w:rsidRPr="00FA4260">
        <w:t xml:space="preserve">cannot cast </w:t>
      </w:r>
      <w:r w:rsidR="00D83037" w:rsidRPr="00FA4260">
        <w:t>y</w:t>
      </w:r>
      <w:r w:rsidR="00E062A4" w:rsidRPr="00FA4260">
        <w:t>our real fears onto</w:t>
      </w:r>
      <w:r w:rsidR="00C42191" w:rsidRPr="00FA4260">
        <w:t xml:space="preserve"> G</w:t>
      </w:r>
      <w:r w:rsidR="00C90480" w:rsidRPr="00FA4260">
        <w:t xml:space="preserve">od if </w:t>
      </w:r>
      <w:r w:rsidR="00D83037" w:rsidRPr="00FA4260">
        <w:t xml:space="preserve">you </w:t>
      </w:r>
      <w:r w:rsidR="00C90480" w:rsidRPr="00FA4260">
        <w:t>avoid knowing what those fears</w:t>
      </w:r>
      <w:r w:rsidR="00C42191" w:rsidRPr="00FA4260">
        <w:t xml:space="preserve"> are. The </w:t>
      </w:r>
      <w:r w:rsidR="00F82D81" w:rsidRPr="00FA4260">
        <w:rPr>
          <w:b/>
        </w:rPr>
        <w:t>SALT</w:t>
      </w:r>
      <w:r w:rsidR="00C42191" w:rsidRPr="00FA4260">
        <w:t xml:space="preserve"> </w:t>
      </w:r>
      <w:r w:rsidR="00C42191" w:rsidRPr="00FA4260">
        <w:rPr>
          <w:b/>
        </w:rPr>
        <w:t>Process</w:t>
      </w:r>
      <w:r w:rsidR="00F82D81" w:rsidRPr="00FA4260">
        <w:t xml:space="preserve"> will help you examine your fears and cast your cares on</w:t>
      </w:r>
      <w:r w:rsidR="00E062A4" w:rsidRPr="00FA4260">
        <w:t>to</w:t>
      </w:r>
      <w:r w:rsidR="00F82D81" w:rsidRPr="00FA4260">
        <w:t xml:space="preserve"> </w:t>
      </w:r>
      <w:r w:rsidR="00E062A4" w:rsidRPr="00FA4260">
        <w:t>Him</w:t>
      </w:r>
      <w:r w:rsidR="008436F1" w:rsidRPr="00FA4260">
        <w:t>.</w:t>
      </w:r>
      <w:r w:rsidR="00031722" w:rsidRPr="00FA4260">
        <w:rPr>
          <w:rStyle w:val="EndnoteReference"/>
        </w:rPr>
        <w:endnoteReference w:id="2"/>
      </w:r>
    </w:p>
    <w:bookmarkEnd w:id="0"/>
    <w:bookmarkEnd w:id="1"/>
    <w:bookmarkEnd w:id="2"/>
    <w:p w14:paraId="15B98B99" w14:textId="77777777" w:rsidR="00C42191" w:rsidRPr="00FA4260" w:rsidRDefault="00C42191" w:rsidP="00601624">
      <w:pPr>
        <w:spacing w:after="0" w:line="240" w:lineRule="auto"/>
        <w:jc w:val="both"/>
      </w:pPr>
    </w:p>
    <w:p w14:paraId="0A2D32CB" w14:textId="0A652B68" w:rsidR="00C42191" w:rsidRPr="00FA4260" w:rsidRDefault="00C42191" w:rsidP="00601624">
      <w:pPr>
        <w:spacing w:after="0" w:line="240" w:lineRule="auto"/>
        <w:jc w:val="both"/>
        <w:rPr>
          <w:iCs/>
        </w:rPr>
      </w:pPr>
      <w:r w:rsidRPr="00FA4260">
        <w:rPr>
          <w:b/>
        </w:rPr>
        <w:t>The SALT Process</w:t>
      </w:r>
      <w:r w:rsidR="008A06A1" w:rsidRPr="00FA4260">
        <w:rPr>
          <w:b/>
        </w:rPr>
        <w:t xml:space="preserve"> </w:t>
      </w:r>
    </w:p>
    <w:p w14:paraId="4F4640B8" w14:textId="77777777" w:rsidR="002B0BD6" w:rsidRPr="00FA4260" w:rsidRDefault="002B0BD6" w:rsidP="00601624">
      <w:pPr>
        <w:spacing w:after="0" w:line="240" w:lineRule="auto"/>
        <w:jc w:val="both"/>
      </w:pPr>
    </w:p>
    <w:p w14:paraId="28659192" w14:textId="19AF86FD" w:rsidR="00527D73" w:rsidRPr="00FA4260" w:rsidRDefault="00481E75" w:rsidP="00601624">
      <w:pPr>
        <w:pStyle w:val="ListParagraph"/>
        <w:numPr>
          <w:ilvl w:val="0"/>
          <w:numId w:val="6"/>
        </w:numPr>
        <w:spacing w:after="0" w:line="240" w:lineRule="auto"/>
        <w:jc w:val="both"/>
      </w:pPr>
      <w:r w:rsidRPr="00FA4260">
        <w:rPr>
          <w:b/>
        </w:rPr>
        <w:t>S</w:t>
      </w:r>
      <w:r w:rsidRPr="00FA4260">
        <w:t xml:space="preserve"> is for </w:t>
      </w:r>
      <w:r w:rsidRPr="00FA4260">
        <w:rPr>
          <w:b/>
        </w:rPr>
        <w:t>Skin</w:t>
      </w:r>
      <w:r w:rsidRPr="00FA4260">
        <w:t xml:space="preserve"> </w:t>
      </w:r>
    </w:p>
    <w:p w14:paraId="352426C9" w14:textId="1A76BA5A" w:rsidR="00E478B1" w:rsidRPr="00FA4260" w:rsidRDefault="00C90480" w:rsidP="00601624">
      <w:pPr>
        <w:pStyle w:val="ListParagraph"/>
        <w:spacing w:after="0" w:line="240" w:lineRule="auto"/>
        <w:ind w:left="360"/>
        <w:jc w:val="both"/>
        <w:rPr>
          <w:i/>
        </w:rPr>
      </w:pPr>
      <w:r w:rsidRPr="00FA4260">
        <w:t>Let’s begin with the mindfulness</w:t>
      </w:r>
      <w:r w:rsidR="00485D27" w:rsidRPr="00FA4260">
        <w:t xml:space="preserve"> posture. </w:t>
      </w:r>
      <w:r w:rsidR="005C3A00" w:rsidRPr="00FA4260">
        <w:t xml:space="preserve">Lift </w:t>
      </w:r>
      <w:r w:rsidR="008436F1" w:rsidRPr="00FA4260">
        <w:t xml:space="preserve">the top of your </w:t>
      </w:r>
      <w:r w:rsidR="00485D27" w:rsidRPr="00FA4260">
        <w:t>head to</w:t>
      </w:r>
      <w:r w:rsidR="00C5540F" w:rsidRPr="00FA4260">
        <w:t xml:space="preserve">ward </w:t>
      </w:r>
      <w:r w:rsidR="005C3A00" w:rsidRPr="00FA4260">
        <w:t xml:space="preserve">the </w:t>
      </w:r>
      <w:r w:rsidR="00C5540F" w:rsidRPr="00FA4260">
        <w:t>heaven</w:t>
      </w:r>
      <w:r w:rsidR="005C3A00" w:rsidRPr="00FA4260">
        <w:t>s</w:t>
      </w:r>
      <w:r w:rsidR="00C5540F" w:rsidRPr="00FA4260">
        <w:t xml:space="preserve"> and </w:t>
      </w:r>
      <w:r w:rsidR="005C3A00" w:rsidRPr="00FA4260">
        <w:t xml:space="preserve">plant </w:t>
      </w:r>
      <w:r w:rsidR="00C5540F" w:rsidRPr="00FA4260">
        <w:t xml:space="preserve">your feet </w:t>
      </w:r>
      <w:r w:rsidR="00CB79C7" w:rsidRPr="00FA4260">
        <w:t xml:space="preserve">or tailbone on the </w:t>
      </w:r>
      <w:r w:rsidR="005E729F" w:rsidRPr="00FA4260">
        <w:t>earth.</w:t>
      </w:r>
      <w:r w:rsidR="007A6C5B" w:rsidRPr="00FA4260">
        <w:t xml:space="preserve"> </w:t>
      </w:r>
      <w:r w:rsidR="00A1372A" w:rsidRPr="00FA4260">
        <w:t>Let your shoulders hang</w:t>
      </w:r>
      <w:r w:rsidR="005E729F" w:rsidRPr="00FA4260">
        <w:t xml:space="preserve"> from that upright structure. </w:t>
      </w:r>
      <w:r w:rsidR="00E366AF" w:rsidRPr="00FA4260">
        <w:t>B</w:t>
      </w:r>
      <w:r w:rsidR="005E729F" w:rsidRPr="00FA4260">
        <w:t xml:space="preserve">reathe. </w:t>
      </w:r>
      <w:r w:rsidR="005E729F" w:rsidRPr="00FA4260">
        <w:rPr>
          <w:i/>
        </w:rPr>
        <w:t>(Pause)</w:t>
      </w:r>
      <w:r w:rsidR="005E729F" w:rsidRPr="00FA4260">
        <w:t xml:space="preserve"> </w:t>
      </w:r>
      <w:r w:rsidR="002B0BD6" w:rsidRPr="00FA4260">
        <w:t>Focus your mind on your body as</w:t>
      </w:r>
      <w:r w:rsidR="005E729F" w:rsidRPr="00FA4260">
        <w:t xml:space="preserve"> the breath move</w:t>
      </w:r>
      <w:r w:rsidR="002B0BD6" w:rsidRPr="00FA4260">
        <w:t>s</w:t>
      </w:r>
      <w:r w:rsidR="005E729F" w:rsidRPr="00FA4260">
        <w:t xml:space="preserve"> i</w:t>
      </w:r>
      <w:r w:rsidR="002B0BD6" w:rsidRPr="00FA4260">
        <w:t>n and out</w:t>
      </w:r>
      <w:r w:rsidR="005E729F" w:rsidRPr="00FA4260">
        <w:t xml:space="preserve">. </w:t>
      </w:r>
      <w:r w:rsidR="005E729F" w:rsidRPr="00FA4260">
        <w:rPr>
          <w:i/>
        </w:rPr>
        <w:t>(Pause</w:t>
      </w:r>
      <w:r w:rsidR="00832667" w:rsidRPr="00FA4260">
        <w:rPr>
          <w:i/>
        </w:rPr>
        <w:t xml:space="preserve"> </w:t>
      </w:r>
      <w:r w:rsidR="00FE6224" w:rsidRPr="00FA4260">
        <w:rPr>
          <w:i/>
        </w:rPr>
        <w:t xml:space="preserve">for </w:t>
      </w:r>
      <w:r w:rsidR="00AC5C85" w:rsidRPr="00FA4260">
        <w:rPr>
          <w:i/>
        </w:rPr>
        <w:t>20</w:t>
      </w:r>
      <w:r w:rsidR="00A07B1E" w:rsidRPr="00FA4260">
        <w:rPr>
          <w:i/>
        </w:rPr>
        <w:t xml:space="preserve"> seconds</w:t>
      </w:r>
      <w:r w:rsidR="005E729F" w:rsidRPr="00FA4260">
        <w:rPr>
          <w:i/>
        </w:rPr>
        <w:t>)</w:t>
      </w:r>
      <w:r w:rsidR="005E729F" w:rsidRPr="00FA4260">
        <w:t xml:space="preserve"> Notice where your skin is.</w:t>
      </w:r>
      <w:r w:rsidRPr="00FA4260">
        <w:t xml:space="preserve"> </w:t>
      </w:r>
      <w:r w:rsidR="00E062A4" w:rsidRPr="00FA4260">
        <w:t>Simply</w:t>
      </w:r>
      <w:r w:rsidRPr="00FA4260">
        <w:t xml:space="preserve"> notice </w:t>
      </w:r>
      <w:r w:rsidR="00E062A4" w:rsidRPr="00FA4260">
        <w:t>it</w:t>
      </w:r>
      <w:r w:rsidRPr="00FA4260">
        <w:t>.</w:t>
      </w:r>
      <w:r w:rsidR="002A78AD" w:rsidRPr="00FA4260">
        <w:t xml:space="preserve"> </w:t>
      </w:r>
      <w:r w:rsidR="005E729F" w:rsidRPr="00FA4260">
        <w:rPr>
          <w:i/>
        </w:rPr>
        <w:t>(Pause</w:t>
      </w:r>
      <w:r w:rsidR="00A8570F" w:rsidRPr="00FA4260">
        <w:rPr>
          <w:i/>
        </w:rPr>
        <w:t xml:space="preserve"> </w:t>
      </w:r>
      <w:r w:rsidR="00FE6224" w:rsidRPr="00FA4260">
        <w:rPr>
          <w:i/>
        </w:rPr>
        <w:t xml:space="preserve">for </w:t>
      </w:r>
      <w:r w:rsidR="00A8570F" w:rsidRPr="00FA4260">
        <w:rPr>
          <w:i/>
        </w:rPr>
        <w:t>10 seconds</w:t>
      </w:r>
      <w:r w:rsidR="005E729F" w:rsidRPr="00FA4260">
        <w:rPr>
          <w:i/>
        </w:rPr>
        <w:t xml:space="preserve">) </w:t>
      </w:r>
      <w:r w:rsidR="006A284B" w:rsidRPr="00FA4260">
        <w:t>Now</w:t>
      </w:r>
      <w:r w:rsidR="003613B2" w:rsidRPr="00FA4260">
        <w:t>,</w:t>
      </w:r>
      <w:r w:rsidR="006A284B" w:rsidRPr="00FA4260">
        <w:t xml:space="preserve"> g</w:t>
      </w:r>
      <w:r w:rsidR="00370FB4" w:rsidRPr="00FA4260">
        <w:t>ather</w:t>
      </w:r>
      <w:r w:rsidR="005E729F" w:rsidRPr="00FA4260">
        <w:t xml:space="preserve"> your attention to observe only what is within your</w:t>
      </w:r>
      <w:r w:rsidRPr="00FA4260">
        <w:t xml:space="preserve"> own</w:t>
      </w:r>
      <w:r w:rsidR="005E729F" w:rsidRPr="00FA4260">
        <w:t xml:space="preserve"> skin. If your mind wanders out</w:t>
      </w:r>
      <w:r w:rsidR="002B0BD6" w:rsidRPr="00FA4260">
        <w:t>side</w:t>
      </w:r>
      <w:r w:rsidR="00C42191" w:rsidRPr="00FA4260">
        <w:t xml:space="preserve"> your </w:t>
      </w:r>
      <w:r w:rsidR="00403B0D" w:rsidRPr="00FA4260">
        <w:t>skin—into</w:t>
      </w:r>
      <w:r w:rsidR="00E478B1" w:rsidRPr="00FA4260">
        <w:t xml:space="preserve"> </w:t>
      </w:r>
      <w:r w:rsidR="005E729F" w:rsidRPr="00FA4260">
        <w:t>the future, the past, a problem, or towa</w:t>
      </w:r>
      <w:r w:rsidR="00782FCC" w:rsidRPr="00FA4260">
        <w:t>r</w:t>
      </w:r>
      <w:r w:rsidR="00C42191" w:rsidRPr="00FA4260">
        <w:t xml:space="preserve">d someone </w:t>
      </w:r>
      <w:r w:rsidR="00403B0D" w:rsidRPr="00FA4260">
        <w:t>else—gently</w:t>
      </w:r>
      <w:r w:rsidR="00E478B1" w:rsidRPr="00FA4260">
        <w:t xml:space="preserve"> </w:t>
      </w:r>
      <w:r w:rsidR="00370FB4" w:rsidRPr="00FA4260">
        <w:t>guide your</w:t>
      </w:r>
      <w:r w:rsidR="00782FCC" w:rsidRPr="00FA4260">
        <w:t xml:space="preserve"> mind</w:t>
      </w:r>
      <w:r w:rsidR="005E729F" w:rsidRPr="00FA4260">
        <w:t xml:space="preserve"> back to</w:t>
      </w:r>
      <w:r w:rsidR="00782FCC" w:rsidRPr="00FA4260">
        <w:t xml:space="preserve"> what is happening in </w:t>
      </w:r>
      <w:r w:rsidR="00782FCC" w:rsidRPr="00FA4260">
        <w:rPr>
          <w:i/>
        </w:rPr>
        <w:t>your</w:t>
      </w:r>
      <w:r w:rsidR="00782FCC" w:rsidRPr="00FA4260">
        <w:t xml:space="preserve"> body</w:t>
      </w:r>
      <w:r w:rsidR="005E729F" w:rsidRPr="00FA4260">
        <w:t xml:space="preserve"> within </w:t>
      </w:r>
      <w:r w:rsidR="005E729F" w:rsidRPr="00FA4260">
        <w:rPr>
          <w:i/>
        </w:rPr>
        <w:t>your</w:t>
      </w:r>
      <w:r w:rsidR="005E729F" w:rsidRPr="00FA4260">
        <w:t xml:space="preserve"> sk</w:t>
      </w:r>
      <w:r w:rsidR="000F77D4" w:rsidRPr="00FA4260">
        <w:t>in.</w:t>
      </w:r>
      <w:r w:rsidR="00C5540F" w:rsidRPr="00FA4260">
        <w:t xml:space="preserve"> </w:t>
      </w:r>
      <w:r w:rsidR="005E729F" w:rsidRPr="00FA4260">
        <w:t xml:space="preserve">Observe </w:t>
      </w:r>
      <w:r w:rsidR="00E062A4" w:rsidRPr="00FA4260">
        <w:t>your</w:t>
      </w:r>
      <w:r w:rsidR="005E729F" w:rsidRPr="00FA4260">
        <w:t xml:space="preserve"> experience</w:t>
      </w:r>
      <w:r w:rsidR="002B0BD6" w:rsidRPr="00FA4260">
        <w:t xml:space="preserve"> without judgment</w:t>
      </w:r>
      <w:r w:rsidR="003613B2" w:rsidRPr="00FA4260">
        <w:t>,</w:t>
      </w:r>
      <w:r w:rsidR="005E729F" w:rsidRPr="00FA4260">
        <w:t xml:space="preserve"> and breathe</w:t>
      </w:r>
      <w:r w:rsidR="00E478B1" w:rsidRPr="00FA4260">
        <w:t xml:space="preserve"> for </w:t>
      </w:r>
      <w:r w:rsidR="005231CB" w:rsidRPr="00FA4260">
        <w:t xml:space="preserve">thirty </w:t>
      </w:r>
      <w:r w:rsidR="00E478B1" w:rsidRPr="00FA4260">
        <w:t>seconds.</w:t>
      </w:r>
      <w:r w:rsidR="00C5540F" w:rsidRPr="00FA4260">
        <w:t xml:space="preserve"> </w:t>
      </w:r>
      <w:r w:rsidR="00B56A13" w:rsidRPr="00FA4260">
        <w:rPr>
          <w:i/>
        </w:rPr>
        <w:t>(</w:t>
      </w:r>
      <w:r w:rsidR="00832667" w:rsidRPr="00FA4260">
        <w:rPr>
          <w:i/>
        </w:rPr>
        <w:t xml:space="preserve">Pause </w:t>
      </w:r>
      <w:r w:rsidR="00FE6224" w:rsidRPr="00FA4260">
        <w:rPr>
          <w:i/>
        </w:rPr>
        <w:t xml:space="preserve">for </w:t>
      </w:r>
      <w:r w:rsidR="00832667" w:rsidRPr="00FA4260">
        <w:rPr>
          <w:i/>
        </w:rPr>
        <w:t>30 seconds</w:t>
      </w:r>
      <w:r w:rsidR="005E729F" w:rsidRPr="00FA4260">
        <w:rPr>
          <w:i/>
        </w:rPr>
        <w:t>)</w:t>
      </w:r>
    </w:p>
    <w:p w14:paraId="552DC542" w14:textId="2010903E" w:rsidR="005E729F" w:rsidRPr="00FA4260" w:rsidRDefault="005E729F" w:rsidP="00601624">
      <w:pPr>
        <w:pStyle w:val="ListParagraph"/>
        <w:spacing w:after="0" w:line="240" w:lineRule="auto"/>
        <w:ind w:left="0"/>
        <w:jc w:val="both"/>
      </w:pPr>
    </w:p>
    <w:p w14:paraId="33E335A0" w14:textId="1101F776" w:rsidR="00527D73" w:rsidRPr="00FA4260" w:rsidRDefault="00481E75" w:rsidP="00601624">
      <w:pPr>
        <w:pStyle w:val="ListParagraph"/>
        <w:numPr>
          <w:ilvl w:val="0"/>
          <w:numId w:val="6"/>
        </w:numPr>
        <w:spacing w:after="0" w:line="240" w:lineRule="auto"/>
        <w:jc w:val="both"/>
      </w:pPr>
      <w:r w:rsidRPr="00FA4260">
        <w:rPr>
          <w:b/>
        </w:rPr>
        <w:t>A</w:t>
      </w:r>
      <w:r w:rsidRPr="00FA4260">
        <w:t xml:space="preserve"> is for </w:t>
      </w:r>
      <w:r w:rsidR="005F066E" w:rsidRPr="00FA4260">
        <w:rPr>
          <w:b/>
        </w:rPr>
        <w:t>Assess</w:t>
      </w:r>
    </w:p>
    <w:p w14:paraId="57F55CD3" w14:textId="36000DF4" w:rsidR="005F066E" w:rsidRPr="00FA4260" w:rsidRDefault="002B0BD6" w:rsidP="00601624">
      <w:pPr>
        <w:pStyle w:val="ListParagraph"/>
        <w:spacing w:after="0" w:line="240" w:lineRule="auto"/>
        <w:ind w:left="360"/>
        <w:jc w:val="both"/>
      </w:pPr>
      <w:bookmarkStart w:id="3" w:name="_Hlk514668640"/>
      <w:r w:rsidRPr="00FA4260">
        <w:t>Bring to mind</w:t>
      </w:r>
      <w:r w:rsidR="005E729F" w:rsidRPr="00FA4260">
        <w:t xml:space="preserve"> an event </w:t>
      </w:r>
      <w:r w:rsidRPr="00FA4260">
        <w:t>or an outcome</w:t>
      </w:r>
      <w:r w:rsidR="00294A08" w:rsidRPr="00FA4260">
        <w:t xml:space="preserve"> that you have judged</w:t>
      </w:r>
      <w:r w:rsidR="005E729F" w:rsidRPr="00FA4260">
        <w:t xml:space="preserve"> as evil. If you</w:t>
      </w:r>
      <w:r w:rsidR="00B846E1" w:rsidRPr="00FA4260">
        <w:t xml:space="preserve"> can’t recall anything, think of something </w:t>
      </w:r>
      <w:r w:rsidR="005E729F" w:rsidRPr="00FA4260">
        <w:t>good</w:t>
      </w:r>
      <w:r w:rsidR="00B846E1" w:rsidRPr="00FA4260">
        <w:t xml:space="preserve"> and try to</w:t>
      </w:r>
      <w:r w:rsidR="005E729F" w:rsidRPr="00FA4260">
        <w:t xml:space="preserve"> imagine what the lack of that thing would be like. </w:t>
      </w:r>
      <w:r w:rsidR="005E729F" w:rsidRPr="00FA4260">
        <w:rPr>
          <w:i/>
        </w:rPr>
        <w:t>(Pause</w:t>
      </w:r>
      <w:r w:rsidR="00C90480" w:rsidRPr="00FA4260">
        <w:rPr>
          <w:i/>
        </w:rPr>
        <w:t xml:space="preserve"> </w:t>
      </w:r>
      <w:r w:rsidR="00FE6224" w:rsidRPr="00FA4260">
        <w:rPr>
          <w:i/>
        </w:rPr>
        <w:t xml:space="preserve">for </w:t>
      </w:r>
      <w:r w:rsidR="00C90480" w:rsidRPr="00FA4260">
        <w:rPr>
          <w:i/>
        </w:rPr>
        <w:t>10 seconds</w:t>
      </w:r>
      <w:r w:rsidR="005E729F" w:rsidRPr="00FA4260">
        <w:rPr>
          <w:i/>
        </w:rPr>
        <w:t xml:space="preserve">) </w:t>
      </w:r>
      <w:r w:rsidR="005E729F" w:rsidRPr="00FA4260">
        <w:t>As</w:t>
      </w:r>
      <w:r w:rsidR="00370FB4" w:rsidRPr="00FA4260">
        <w:t xml:space="preserve"> you consider</w:t>
      </w:r>
      <w:r w:rsidR="00F82D81" w:rsidRPr="00FA4260">
        <w:t xml:space="preserve"> this</w:t>
      </w:r>
      <w:r w:rsidR="00A404DA" w:rsidRPr="00FA4260">
        <w:t xml:space="preserve"> bad or</w:t>
      </w:r>
      <w:r w:rsidR="00370FB4" w:rsidRPr="00FA4260">
        <w:t xml:space="preserve"> evil</w:t>
      </w:r>
      <w:r w:rsidR="008F37DF" w:rsidRPr="00FA4260">
        <w:t xml:space="preserve"> situation</w:t>
      </w:r>
      <w:r w:rsidR="009D152A" w:rsidRPr="00FA4260">
        <w:t>,</w:t>
      </w:r>
      <w:r w:rsidR="005E729F" w:rsidRPr="00FA4260">
        <w:t xml:space="preserve"> </w:t>
      </w:r>
      <w:r w:rsidR="00294A08" w:rsidRPr="00FA4260">
        <w:t xml:space="preserve">assess on a scale of </w:t>
      </w:r>
      <w:r w:rsidR="008928E9" w:rsidRPr="00FA4260">
        <w:t>one to ten</w:t>
      </w:r>
      <w:r w:rsidR="00294A08" w:rsidRPr="00FA4260">
        <w:t xml:space="preserve"> how uncomfortable you </w:t>
      </w:r>
      <w:r w:rsidR="00CB79C7" w:rsidRPr="00FA4260">
        <w:t xml:space="preserve">are </w:t>
      </w:r>
      <w:r w:rsidR="00AD0C66" w:rsidRPr="00FA4260">
        <w:t xml:space="preserve">about </w:t>
      </w:r>
      <w:r w:rsidR="00E062A4" w:rsidRPr="00FA4260">
        <w:t>it</w:t>
      </w:r>
      <w:r w:rsidR="00294A08" w:rsidRPr="00FA4260">
        <w:t xml:space="preserve">. </w:t>
      </w:r>
      <w:r w:rsidR="00C90480" w:rsidRPr="00FA4260">
        <w:t xml:space="preserve">An assessment of </w:t>
      </w:r>
      <w:r w:rsidR="005231CB" w:rsidRPr="00FA4260">
        <w:t xml:space="preserve">ten </w:t>
      </w:r>
      <w:r w:rsidR="00C90480" w:rsidRPr="00FA4260">
        <w:t>would mean that</w:t>
      </w:r>
      <w:r w:rsidR="008F107A" w:rsidRPr="00FA4260">
        <w:t xml:space="preserve"> you </w:t>
      </w:r>
      <w:r w:rsidR="00F052A3" w:rsidRPr="00FA4260">
        <w:t xml:space="preserve">feel very </w:t>
      </w:r>
      <w:r w:rsidR="00F92DF0" w:rsidRPr="00FA4260">
        <w:t xml:space="preserve">distressed </w:t>
      </w:r>
      <w:r w:rsidR="00F052A3" w:rsidRPr="00FA4260">
        <w:t xml:space="preserve">and </w:t>
      </w:r>
      <w:r w:rsidR="008F107A" w:rsidRPr="00FA4260">
        <w:t>have</w:t>
      </w:r>
      <w:r w:rsidR="00C90480" w:rsidRPr="00FA4260">
        <w:t xml:space="preserve"> j</w:t>
      </w:r>
      <w:r w:rsidR="00403B0D" w:rsidRPr="00FA4260">
        <w:t>udged the situation as very bad</w:t>
      </w:r>
      <w:r w:rsidR="00C90480" w:rsidRPr="00FA4260">
        <w:t xml:space="preserve">. </w:t>
      </w:r>
      <w:r w:rsidR="00294A08" w:rsidRPr="00FA4260">
        <w:t>O</w:t>
      </w:r>
      <w:r w:rsidR="005E729F" w:rsidRPr="00FA4260">
        <w:t>bserve how your body feels. Is t</w:t>
      </w:r>
      <w:r w:rsidR="0080613B" w:rsidRPr="00FA4260">
        <w:t xml:space="preserve">here </w:t>
      </w:r>
      <w:r w:rsidR="00315E05" w:rsidRPr="00FA4260">
        <w:t>fatigue</w:t>
      </w:r>
      <w:r w:rsidR="0080613B" w:rsidRPr="00FA4260">
        <w:t>, tension,</w:t>
      </w:r>
      <w:r w:rsidR="005E729F" w:rsidRPr="00FA4260">
        <w:t xml:space="preserve"> or restlessness? </w:t>
      </w:r>
      <w:r w:rsidR="005E729F" w:rsidRPr="00FA4260">
        <w:rPr>
          <w:i/>
        </w:rPr>
        <w:t>(Pause</w:t>
      </w:r>
      <w:r w:rsidR="00A07B1E" w:rsidRPr="00FA4260">
        <w:rPr>
          <w:i/>
        </w:rPr>
        <w:t xml:space="preserve"> </w:t>
      </w:r>
      <w:r w:rsidR="00FE6224" w:rsidRPr="00FA4260">
        <w:rPr>
          <w:i/>
        </w:rPr>
        <w:t xml:space="preserve">for </w:t>
      </w:r>
      <w:r w:rsidR="00A07B1E" w:rsidRPr="00FA4260">
        <w:rPr>
          <w:i/>
        </w:rPr>
        <w:t>10 seconds</w:t>
      </w:r>
      <w:r w:rsidR="005E729F" w:rsidRPr="00FA4260">
        <w:rPr>
          <w:i/>
        </w:rPr>
        <w:t>)</w:t>
      </w:r>
      <w:r w:rsidR="005E729F" w:rsidRPr="00FA4260">
        <w:t xml:space="preserve"> Where in your body do you feel </w:t>
      </w:r>
      <w:r w:rsidR="00DE61D1" w:rsidRPr="00FA4260">
        <w:t xml:space="preserve">these </w:t>
      </w:r>
      <w:r w:rsidR="005E729F" w:rsidRPr="00FA4260">
        <w:t xml:space="preserve">things? </w:t>
      </w:r>
      <w:r w:rsidR="005E729F" w:rsidRPr="00FA4260">
        <w:rPr>
          <w:i/>
        </w:rPr>
        <w:t>(Pause</w:t>
      </w:r>
      <w:r w:rsidR="00A07B1E" w:rsidRPr="00FA4260">
        <w:rPr>
          <w:i/>
        </w:rPr>
        <w:t xml:space="preserve"> </w:t>
      </w:r>
      <w:r w:rsidR="00FE6224" w:rsidRPr="00FA4260">
        <w:rPr>
          <w:i/>
        </w:rPr>
        <w:t xml:space="preserve">for </w:t>
      </w:r>
      <w:r w:rsidR="00A07B1E" w:rsidRPr="00FA4260">
        <w:rPr>
          <w:i/>
        </w:rPr>
        <w:t>10 seconds</w:t>
      </w:r>
      <w:r w:rsidR="005E729F" w:rsidRPr="00FA4260">
        <w:rPr>
          <w:i/>
        </w:rPr>
        <w:t>)</w:t>
      </w:r>
      <w:r w:rsidR="005E729F" w:rsidRPr="00FA4260">
        <w:t xml:space="preserve"> Continue to breathe </w:t>
      </w:r>
      <w:r w:rsidR="000F77D4" w:rsidRPr="00FA4260">
        <w:t xml:space="preserve">and observe. </w:t>
      </w:r>
      <w:r w:rsidR="00AD0C66" w:rsidRPr="00FA4260">
        <w:rPr>
          <w:i/>
        </w:rPr>
        <w:t>(Pause</w:t>
      </w:r>
      <w:r w:rsidR="00FE6224" w:rsidRPr="00FA4260">
        <w:rPr>
          <w:i/>
        </w:rPr>
        <w:t xml:space="preserve"> for</w:t>
      </w:r>
      <w:r w:rsidR="00AD0C66" w:rsidRPr="00FA4260">
        <w:rPr>
          <w:i/>
        </w:rPr>
        <w:t xml:space="preserve"> </w:t>
      </w:r>
      <w:r w:rsidR="00C90480" w:rsidRPr="00FA4260">
        <w:rPr>
          <w:i/>
        </w:rPr>
        <w:t>3</w:t>
      </w:r>
      <w:r w:rsidR="000F77D4" w:rsidRPr="00FA4260">
        <w:rPr>
          <w:i/>
        </w:rPr>
        <w:t>0 seconds)</w:t>
      </w:r>
      <w:r w:rsidR="002A78AD" w:rsidRPr="00FA4260">
        <w:t xml:space="preserve"> </w:t>
      </w:r>
    </w:p>
    <w:bookmarkEnd w:id="3"/>
    <w:p w14:paraId="20D34BF0" w14:textId="1E1A8845" w:rsidR="00FE4148" w:rsidRPr="00FA4260" w:rsidRDefault="005E729F" w:rsidP="00601624">
      <w:pPr>
        <w:pStyle w:val="ListParagraph"/>
        <w:spacing w:after="0" w:line="240" w:lineRule="auto"/>
        <w:ind w:left="360"/>
        <w:jc w:val="both"/>
        <w:rPr>
          <w:i/>
        </w:rPr>
      </w:pPr>
      <w:r w:rsidRPr="00FA4260">
        <w:lastRenderedPageBreak/>
        <w:t>If you find that the tension or di</w:t>
      </w:r>
      <w:r w:rsidR="00C56AB8" w:rsidRPr="00FA4260">
        <w:t xml:space="preserve">scomfort </w:t>
      </w:r>
      <w:r w:rsidR="0080613B" w:rsidRPr="00FA4260">
        <w:t xml:space="preserve">in your body </w:t>
      </w:r>
      <w:r w:rsidR="005F066E" w:rsidRPr="00FA4260">
        <w:t>is</w:t>
      </w:r>
      <w:r w:rsidR="00C56AB8" w:rsidRPr="00FA4260">
        <w:t xml:space="preserve"> </w:t>
      </w:r>
      <w:r w:rsidR="00BB5B63" w:rsidRPr="00FA4260">
        <w:t xml:space="preserve">too </w:t>
      </w:r>
      <w:r w:rsidR="00C56AB8" w:rsidRPr="00FA4260">
        <w:t>uncomfortable</w:t>
      </w:r>
      <w:r w:rsidR="009D152A" w:rsidRPr="00FA4260">
        <w:t>,</w:t>
      </w:r>
      <w:r w:rsidR="00C56AB8" w:rsidRPr="00FA4260">
        <w:t xml:space="preserve"> you can move your attention to an area </w:t>
      </w:r>
      <w:r w:rsidR="00940FA6" w:rsidRPr="00FA4260">
        <w:t xml:space="preserve">of </w:t>
      </w:r>
      <w:r w:rsidR="00C56AB8" w:rsidRPr="00FA4260">
        <w:t>your body that is not reacting. After</w:t>
      </w:r>
      <w:r w:rsidR="0080613B" w:rsidRPr="00FA4260">
        <w:t xml:space="preserve"> taking</w:t>
      </w:r>
      <w:r w:rsidR="00C56AB8" w:rsidRPr="00FA4260">
        <w:t xml:space="preserve"> a breath or two,</w:t>
      </w:r>
      <w:r w:rsidR="00AD0C66" w:rsidRPr="00FA4260">
        <w:t xml:space="preserve"> </w:t>
      </w:r>
      <w:r w:rsidR="00AC5C85" w:rsidRPr="00FA4260">
        <w:t xml:space="preserve">respectfully </w:t>
      </w:r>
      <w:r w:rsidR="00AD0C66" w:rsidRPr="00FA4260">
        <w:t>return</w:t>
      </w:r>
      <w:r w:rsidR="00AD7691" w:rsidRPr="00FA4260">
        <w:t xml:space="preserve"> to the area</w:t>
      </w:r>
      <w:r w:rsidR="00E062A4" w:rsidRPr="00FA4260">
        <w:t xml:space="preserve"> that is reacting</w:t>
      </w:r>
      <w:r w:rsidR="00AD7691" w:rsidRPr="00FA4260">
        <w:t xml:space="preserve">. </w:t>
      </w:r>
      <w:r w:rsidR="00C56AB8" w:rsidRPr="00FA4260">
        <w:t>T</w:t>
      </w:r>
      <w:r w:rsidRPr="00FA4260">
        <w:t xml:space="preserve">ry </w:t>
      </w:r>
      <w:r w:rsidR="00940FA6" w:rsidRPr="00FA4260">
        <w:t xml:space="preserve">using </w:t>
      </w:r>
      <w:r w:rsidRPr="00FA4260">
        <w:t xml:space="preserve">a </w:t>
      </w:r>
      <w:r w:rsidR="000F77D4" w:rsidRPr="00FA4260">
        <w:t>long exhaling breath</w:t>
      </w:r>
      <w:r w:rsidR="00FE4148" w:rsidRPr="00FA4260">
        <w:t xml:space="preserve"> </w:t>
      </w:r>
      <w:r w:rsidR="000F77D4" w:rsidRPr="00FA4260">
        <w:t xml:space="preserve">or a </w:t>
      </w:r>
      <w:r w:rsidRPr="00FA4260">
        <w:t>si</w:t>
      </w:r>
      <w:r w:rsidR="0080613B" w:rsidRPr="00FA4260">
        <w:t>gh to help your body process what you are</w:t>
      </w:r>
      <w:r w:rsidRPr="00FA4260">
        <w:t xml:space="preserve"> </w:t>
      </w:r>
      <w:r w:rsidR="00BB5B63" w:rsidRPr="00FA4260">
        <w:t>feeling.</w:t>
      </w:r>
      <w:r w:rsidR="00D75AB8" w:rsidRPr="00FA4260">
        <w:t xml:space="preserve"> </w:t>
      </w:r>
      <w:r w:rsidR="00AD0C66" w:rsidRPr="00FA4260">
        <w:rPr>
          <w:i/>
        </w:rPr>
        <w:t>(Pause</w:t>
      </w:r>
      <w:r w:rsidR="00FE6224" w:rsidRPr="00FA4260">
        <w:rPr>
          <w:i/>
        </w:rPr>
        <w:t xml:space="preserve"> for</w:t>
      </w:r>
      <w:r w:rsidR="00AD0C66" w:rsidRPr="00FA4260">
        <w:rPr>
          <w:i/>
        </w:rPr>
        <w:t xml:space="preserve"> 3</w:t>
      </w:r>
      <w:r w:rsidRPr="00FA4260">
        <w:rPr>
          <w:i/>
        </w:rPr>
        <w:t>0 seconds)</w:t>
      </w:r>
    </w:p>
    <w:p w14:paraId="70FE1586" w14:textId="43F71CC3" w:rsidR="005E729F" w:rsidRPr="00FA4260" w:rsidRDefault="005E729F" w:rsidP="00601624">
      <w:pPr>
        <w:pStyle w:val="ListParagraph"/>
        <w:spacing w:after="0" w:line="240" w:lineRule="auto"/>
        <w:ind w:left="0"/>
        <w:jc w:val="both"/>
      </w:pPr>
    </w:p>
    <w:p w14:paraId="192EB865" w14:textId="11BF2B8B" w:rsidR="00527D73" w:rsidRPr="00FA4260" w:rsidRDefault="00481E75" w:rsidP="00601624">
      <w:pPr>
        <w:pStyle w:val="ListParagraph"/>
        <w:numPr>
          <w:ilvl w:val="0"/>
          <w:numId w:val="6"/>
        </w:numPr>
        <w:spacing w:after="0" w:line="240" w:lineRule="auto"/>
        <w:jc w:val="both"/>
      </w:pPr>
      <w:r w:rsidRPr="00FA4260">
        <w:rPr>
          <w:b/>
        </w:rPr>
        <w:t>L</w:t>
      </w:r>
      <w:r w:rsidRPr="00FA4260">
        <w:t xml:space="preserve"> is for </w:t>
      </w:r>
      <w:r w:rsidRPr="00FA4260">
        <w:rPr>
          <w:b/>
        </w:rPr>
        <w:t>Look</w:t>
      </w:r>
      <w:r w:rsidRPr="00FA4260">
        <w:t xml:space="preserve"> </w:t>
      </w:r>
    </w:p>
    <w:p w14:paraId="4107AAC1" w14:textId="20802801" w:rsidR="00FE4148" w:rsidRPr="00FA4260" w:rsidRDefault="00481E75" w:rsidP="00601624">
      <w:pPr>
        <w:pStyle w:val="ListParagraph"/>
        <w:spacing w:after="0" w:line="240" w:lineRule="auto"/>
        <w:ind w:left="360"/>
        <w:jc w:val="both"/>
        <w:rPr>
          <w:i/>
        </w:rPr>
      </w:pPr>
      <w:r w:rsidRPr="00FA4260">
        <w:t>Look for the fear</w:t>
      </w:r>
      <w:r w:rsidR="00294A08" w:rsidRPr="00FA4260">
        <w:t xml:space="preserve"> behind the judgment</w:t>
      </w:r>
      <w:r w:rsidRPr="00FA4260">
        <w:t xml:space="preserve">. </w:t>
      </w:r>
      <w:r w:rsidR="00AD0C66" w:rsidRPr="00FA4260">
        <w:t xml:space="preserve">What makes the situation so uncomfortable? </w:t>
      </w:r>
      <w:r w:rsidR="00C56AB8" w:rsidRPr="00FA4260">
        <w:t>You</w:t>
      </w:r>
      <w:r w:rsidR="00832667" w:rsidRPr="00FA4260">
        <w:t xml:space="preserve"> </w:t>
      </w:r>
      <w:r w:rsidR="00C56AB8" w:rsidRPr="00FA4260">
        <w:t>might explore the sensation</w:t>
      </w:r>
      <w:r w:rsidR="00AD0C66" w:rsidRPr="00FA4260">
        <w:t>s</w:t>
      </w:r>
      <w:r w:rsidR="0080613B" w:rsidRPr="00FA4260">
        <w:t xml:space="preserve"> in your body</w:t>
      </w:r>
      <w:r w:rsidR="005F066E" w:rsidRPr="00FA4260">
        <w:t xml:space="preserve"> and a</w:t>
      </w:r>
      <w:r w:rsidR="00AD0C66" w:rsidRPr="00FA4260">
        <w:t>sk yourself</w:t>
      </w:r>
      <w:r w:rsidR="00FE4148" w:rsidRPr="00FA4260">
        <w:t>:</w:t>
      </w:r>
      <w:r w:rsidR="00AD7691" w:rsidRPr="00FA4260">
        <w:t xml:space="preserve"> </w:t>
      </w:r>
      <w:r w:rsidR="00294A08" w:rsidRPr="00FA4260">
        <w:rPr>
          <w:i/>
        </w:rPr>
        <w:t>What</w:t>
      </w:r>
      <w:r w:rsidR="00AD7691" w:rsidRPr="00FA4260">
        <w:rPr>
          <w:i/>
        </w:rPr>
        <w:t xml:space="preserve"> frighten</w:t>
      </w:r>
      <w:r w:rsidR="00294A08" w:rsidRPr="00FA4260">
        <w:rPr>
          <w:i/>
        </w:rPr>
        <w:t>s</w:t>
      </w:r>
      <w:r w:rsidR="008F37DF" w:rsidRPr="00FA4260">
        <w:rPr>
          <w:i/>
        </w:rPr>
        <w:t xml:space="preserve"> me about this situation</w:t>
      </w:r>
      <w:r w:rsidR="005E729F" w:rsidRPr="00FA4260">
        <w:rPr>
          <w:i/>
        </w:rPr>
        <w:t>?</w:t>
      </w:r>
      <w:r w:rsidR="005E729F" w:rsidRPr="00FA4260">
        <w:t xml:space="preserve"> </w:t>
      </w:r>
      <w:r w:rsidR="00AD7691" w:rsidRPr="00FA4260">
        <w:rPr>
          <w:i/>
        </w:rPr>
        <w:t xml:space="preserve">(Pause) </w:t>
      </w:r>
      <w:r w:rsidR="00AD0C66" w:rsidRPr="00FA4260">
        <w:rPr>
          <w:i/>
        </w:rPr>
        <w:t>Is my freedom threatened</w:t>
      </w:r>
      <w:r w:rsidR="00E721F8" w:rsidRPr="00FA4260">
        <w:rPr>
          <w:i/>
        </w:rPr>
        <w:t>?</w:t>
      </w:r>
      <w:r w:rsidR="002A78AD" w:rsidRPr="00FA4260">
        <w:rPr>
          <w:i/>
        </w:rPr>
        <w:t xml:space="preserve"> </w:t>
      </w:r>
      <w:r w:rsidR="00E721F8" w:rsidRPr="00FA4260">
        <w:rPr>
          <w:i/>
        </w:rPr>
        <w:t>(Pause) Will</w:t>
      </w:r>
      <w:r w:rsidR="006A038C" w:rsidRPr="00FA4260">
        <w:rPr>
          <w:i/>
        </w:rPr>
        <w:t xml:space="preserve"> this situation cause</w:t>
      </w:r>
      <w:r w:rsidR="00E721F8" w:rsidRPr="00FA4260">
        <w:rPr>
          <w:i/>
        </w:rPr>
        <w:t xml:space="preserve"> suffering for myself</w:t>
      </w:r>
      <w:r w:rsidR="00F14DA8" w:rsidRPr="00FA4260">
        <w:rPr>
          <w:i/>
        </w:rPr>
        <w:t xml:space="preserve"> </w:t>
      </w:r>
      <w:r w:rsidR="00E721F8" w:rsidRPr="00FA4260">
        <w:rPr>
          <w:i/>
        </w:rPr>
        <w:t>or</w:t>
      </w:r>
      <w:r w:rsidR="00A07B1E" w:rsidRPr="00FA4260">
        <w:rPr>
          <w:i/>
        </w:rPr>
        <w:t xml:space="preserve"> </w:t>
      </w:r>
      <w:r w:rsidR="00E721F8" w:rsidRPr="00FA4260">
        <w:rPr>
          <w:i/>
        </w:rPr>
        <w:t xml:space="preserve">for </w:t>
      </w:r>
      <w:r w:rsidR="00F14DA8" w:rsidRPr="00FA4260">
        <w:rPr>
          <w:i/>
        </w:rPr>
        <w:t>others</w:t>
      </w:r>
      <w:r w:rsidR="00205EC3" w:rsidRPr="00FA4260">
        <w:rPr>
          <w:i/>
        </w:rPr>
        <w:t>?</w:t>
      </w:r>
      <w:r w:rsidR="00A07B1E" w:rsidRPr="00FA4260">
        <w:rPr>
          <w:i/>
        </w:rPr>
        <w:t xml:space="preserve"> (Pause)</w:t>
      </w:r>
      <w:r w:rsidR="00AD0C66" w:rsidRPr="00FA4260">
        <w:rPr>
          <w:i/>
        </w:rPr>
        <w:t xml:space="preserve"> D</w:t>
      </w:r>
      <w:r w:rsidR="00532590" w:rsidRPr="00FA4260">
        <w:rPr>
          <w:i/>
        </w:rPr>
        <w:t>oes this</w:t>
      </w:r>
      <w:r w:rsidR="00E721F8" w:rsidRPr="00FA4260">
        <w:rPr>
          <w:i/>
        </w:rPr>
        <w:t xml:space="preserve"> situation interfere with my pride system</w:t>
      </w:r>
      <w:r w:rsidR="00532590" w:rsidRPr="00FA4260">
        <w:rPr>
          <w:i/>
        </w:rPr>
        <w:t xml:space="preserve"> or </w:t>
      </w:r>
      <w:r w:rsidR="00294A08" w:rsidRPr="00FA4260">
        <w:rPr>
          <w:i/>
        </w:rPr>
        <w:t xml:space="preserve">my </w:t>
      </w:r>
      <w:r w:rsidR="00532590" w:rsidRPr="00FA4260">
        <w:rPr>
          <w:i/>
        </w:rPr>
        <w:t>search for glory?</w:t>
      </w:r>
      <w:r w:rsidR="00C90480" w:rsidRPr="00FA4260">
        <w:rPr>
          <w:i/>
        </w:rPr>
        <w:t xml:space="preserve"> (Pause)</w:t>
      </w:r>
      <w:r w:rsidR="00205EC3" w:rsidRPr="00FA4260">
        <w:rPr>
          <w:i/>
        </w:rPr>
        <w:t xml:space="preserve"> </w:t>
      </w:r>
      <w:r w:rsidR="00E721F8" w:rsidRPr="00FA4260">
        <w:rPr>
          <w:i/>
        </w:rPr>
        <w:t>How</w:t>
      </w:r>
      <w:r w:rsidR="00532590" w:rsidRPr="00FA4260">
        <w:rPr>
          <w:i/>
        </w:rPr>
        <w:t xml:space="preserve"> </w:t>
      </w:r>
      <w:r w:rsidR="00AD0C66" w:rsidRPr="00FA4260">
        <w:rPr>
          <w:i/>
        </w:rPr>
        <w:t>might this situation stir up</w:t>
      </w:r>
      <w:r w:rsidR="00E721F8" w:rsidRPr="00FA4260">
        <w:rPr>
          <w:i/>
        </w:rPr>
        <w:t xml:space="preserve"> self-hate</w:t>
      </w:r>
      <w:r w:rsidR="005E729F" w:rsidRPr="00FA4260">
        <w:rPr>
          <w:i/>
        </w:rPr>
        <w:t>?</w:t>
      </w:r>
      <w:r w:rsidR="005E729F" w:rsidRPr="00FA4260">
        <w:t xml:space="preserve"> </w:t>
      </w:r>
      <w:r w:rsidR="00F92DF0" w:rsidRPr="00FA4260">
        <w:t xml:space="preserve">Ask God to help you identify your fear. </w:t>
      </w:r>
      <w:r w:rsidR="005E729F" w:rsidRPr="00FA4260">
        <w:rPr>
          <w:i/>
        </w:rPr>
        <w:t>(Pause</w:t>
      </w:r>
      <w:r w:rsidR="00532590" w:rsidRPr="00FA4260">
        <w:rPr>
          <w:i/>
        </w:rPr>
        <w:t xml:space="preserve"> </w:t>
      </w:r>
      <w:r w:rsidR="00FE6224" w:rsidRPr="00FA4260">
        <w:rPr>
          <w:i/>
        </w:rPr>
        <w:t xml:space="preserve">for </w:t>
      </w:r>
      <w:r w:rsidR="00532590" w:rsidRPr="00FA4260">
        <w:rPr>
          <w:i/>
        </w:rPr>
        <w:t>10 seconds</w:t>
      </w:r>
      <w:r w:rsidR="005E729F" w:rsidRPr="00FA4260">
        <w:rPr>
          <w:i/>
        </w:rPr>
        <w:t xml:space="preserve">) </w:t>
      </w:r>
      <w:r w:rsidR="005E729F" w:rsidRPr="00FA4260">
        <w:t xml:space="preserve">Step back from </w:t>
      </w:r>
      <w:r w:rsidR="00A424DB" w:rsidRPr="00FA4260">
        <w:t>your</w:t>
      </w:r>
      <w:r w:rsidR="005E729F" w:rsidRPr="00FA4260">
        <w:t xml:space="preserve"> assessment of the event as good or evil and just </w:t>
      </w:r>
      <w:r w:rsidR="00C90480" w:rsidRPr="00FA4260">
        <w:t>look at the fear that drives that</w:t>
      </w:r>
      <w:r w:rsidR="005E729F" w:rsidRPr="00FA4260">
        <w:t xml:space="preserve"> assessment. </w:t>
      </w:r>
      <w:r w:rsidR="007D770D" w:rsidRPr="00FA4260">
        <w:t>Part of</w:t>
      </w:r>
      <w:r w:rsidR="00315E05" w:rsidRPr="00FA4260">
        <w:t xml:space="preserve"> </w:t>
      </w:r>
      <w:r w:rsidR="007D770D" w:rsidRPr="00FA4260">
        <w:t>your</w:t>
      </w:r>
      <w:r w:rsidR="00315E05" w:rsidRPr="00FA4260">
        <w:t xml:space="preserve"> </w:t>
      </w:r>
      <w:r w:rsidR="007D770D" w:rsidRPr="00FA4260">
        <w:t>training is to</w:t>
      </w:r>
      <w:r w:rsidR="00315E05" w:rsidRPr="00FA4260">
        <w:t xml:space="preserve"> learn to simply</w:t>
      </w:r>
      <w:r w:rsidR="007D770D" w:rsidRPr="00FA4260">
        <w:t xml:space="preserve"> observe your fear. Fear brings you valuable information</w:t>
      </w:r>
      <w:r w:rsidR="005E729F" w:rsidRPr="00FA4260">
        <w:t xml:space="preserve">. </w:t>
      </w:r>
      <w:r w:rsidR="005E729F" w:rsidRPr="00FA4260">
        <w:rPr>
          <w:i/>
        </w:rPr>
        <w:t>(Pause)</w:t>
      </w:r>
      <w:r w:rsidR="005E729F" w:rsidRPr="00FA4260">
        <w:t xml:space="preserve"> You m</w:t>
      </w:r>
      <w:r w:rsidR="00205EC3" w:rsidRPr="00FA4260">
        <w:t>ight try welcoming the fear. Thank the fear</w:t>
      </w:r>
      <w:r w:rsidR="005E729F" w:rsidRPr="00FA4260">
        <w:t xml:space="preserve"> for what it te</w:t>
      </w:r>
      <w:r w:rsidR="00294A08" w:rsidRPr="00FA4260">
        <w:t>ll</w:t>
      </w:r>
      <w:r w:rsidR="001E0B46" w:rsidRPr="00FA4260">
        <w:t>s</w:t>
      </w:r>
      <w:r w:rsidR="00294A08" w:rsidRPr="00FA4260">
        <w:t xml:space="preserve"> you about your Idol Self and for</w:t>
      </w:r>
      <w:r w:rsidR="00205EC3" w:rsidRPr="00FA4260">
        <w:t xml:space="preserve"> </w:t>
      </w:r>
      <w:r w:rsidR="00E721F8" w:rsidRPr="00FA4260">
        <w:t>how it</w:t>
      </w:r>
      <w:r w:rsidR="005104DB" w:rsidRPr="00FA4260">
        <w:t xml:space="preserve"> </w:t>
      </w:r>
      <w:r w:rsidR="00DA6B37" w:rsidRPr="00FA4260">
        <w:t>motivat</w:t>
      </w:r>
      <w:r w:rsidR="001E0B46" w:rsidRPr="00FA4260">
        <w:t>es</w:t>
      </w:r>
      <w:r w:rsidR="00205EC3" w:rsidRPr="00FA4260">
        <w:t xml:space="preserve"> you </w:t>
      </w:r>
      <w:r w:rsidR="00AC5C85" w:rsidRPr="00FA4260">
        <w:t>to train toward freedom from fear</w:t>
      </w:r>
      <w:r w:rsidR="00532590" w:rsidRPr="00FA4260">
        <w:t>.</w:t>
      </w:r>
      <w:r w:rsidR="008F107A" w:rsidRPr="00FA4260">
        <w:t xml:space="preserve"> </w:t>
      </w:r>
      <w:r w:rsidR="00205EC3" w:rsidRPr="00FA4260">
        <w:t>B</w:t>
      </w:r>
      <w:r w:rsidR="005E729F" w:rsidRPr="00FA4260">
        <w:t xml:space="preserve">reathe. </w:t>
      </w:r>
      <w:r w:rsidR="005E729F" w:rsidRPr="00FA4260">
        <w:rPr>
          <w:i/>
        </w:rPr>
        <w:t>(</w:t>
      </w:r>
      <w:r w:rsidR="00205EC3" w:rsidRPr="00FA4260">
        <w:rPr>
          <w:i/>
        </w:rPr>
        <w:t xml:space="preserve">Pause </w:t>
      </w:r>
      <w:r w:rsidR="00FE6224" w:rsidRPr="00FA4260">
        <w:rPr>
          <w:i/>
        </w:rPr>
        <w:t xml:space="preserve">for </w:t>
      </w:r>
      <w:r w:rsidR="00205EC3" w:rsidRPr="00FA4260">
        <w:rPr>
          <w:i/>
        </w:rPr>
        <w:t>30 seconds</w:t>
      </w:r>
      <w:r w:rsidR="005E729F" w:rsidRPr="00FA4260">
        <w:rPr>
          <w:i/>
        </w:rPr>
        <w:t>)</w:t>
      </w:r>
    </w:p>
    <w:p w14:paraId="5E8CA399" w14:textId="4E779BD5" w:rsidR="005E729F" w:rsidRPr="00FA4260" w:rsidRDefault="005E729F" w:rsidP="00601624">
      <w:pPr>
        <w:spacing w:after="0" w:line="240" w:lineRule="auto"/>
        <w:jc w:val="both"/>
      </w:pPr>
    </w:p>
    <w:p w14:paraId="4BB88467" w14:textId="11CFAAC8" w:rsidR="00527D73" w:rsidRPr="00FA4260" w:rsidRDefault="00481E75" w:rsidP="00601624">
      <w:pPr>
        <w:pStyle w:val="ListParagraph"/>
        <w:numPr>
          <w:ilvl w:val="0"/>
          <w:numId w:val="6"/>
        </w:numPr>
        <w:spacing w:after="0" w:line="240" w:lineRule="auto"/>
        <w:jc w:val="both"/>
      </w:pPr>
      <w:r w:rsidRPr="00FA4260">
        <w:rPr>
          <w:b/>
        </w:rPr>
        <w:t>T</w:t>
      </w:r>
      <w:r w:rsidRPr="00FA4260">
        <w:t xml:space="preserve"> is for </w:t>
      </w:r>
      <w:r w:rsidRPr="00FA4260">
        <w:rPr>
          <w:b/>
        </w:rPr>
        <w:t>Tell</w:t>
      </w:r>
      <w:r w:rsidR="00F14DA8" w:rsidRPr="00FA4260">
        <w:t xml:space="preserve"> </w:t>
      </w:r>
    </w:p>
    <w:p w14:paraId="546D1067" w14:textId="4C4EA003" w:rsidR="00481E75" w:rsidRPr="00FA4260" w:rsidRDefault="00F14DA8" w:rsidP="00601624">
      <w:pPr>
        <w:pStyle w:val="ListParagraph"/>
        <w:spacing w:after="0" w:line="240" w:lineRule="auto"/>
        <w:ind w:left="360"/>
        <w:jc w:val="both"/>
        <w:rPr>
          <w:i/>
        </w:rPr>
      </w:pPr>
      <w:bookmarkStart w:id="4" w:name="_Hlk514668962"/>
      <w:r w:rsidRPr="00FA4260">
        <w:t>Tell God about your</w:t>
      </w:r>
      <w:r w:rsidR="00481E75" w:rsidRPr="00FA4260">
        <w:t xml:space="preserve"> fear. Tell Him about your Idol’s terror and how enslaved you are</w:t>
      </w:r>
      <w:r w:rsidRPr="00FA4260">
        <w:t xml:space="preserve"> to fear</w:t>
      </w:r>
      <w:r w:rsidR="00481E75" w:rsidRPr="00FA4260">
        <w:t>. Ask Him to help you</w:t>
      </w:r>
      <w:r w:rsidR="00F82D81" w:rsidRPr="00FA4260">
        <w:t xml:space="preserve"> learn how to</w:t>
      </w:r>
      <w:r w:rsidR="00481E75" w:rsidRPr="00FA4260">
        <w:t xml:space="preserve"> overcome your fear</w:t>
      </w:r>
      <w:r w:rsidR="00F82D81" w:rsidRPr="00FA4260">
        <w:t xml:space="preserve"> </w:t>
      </w:r>
      <w:r w:rsidR="00F052A3" w:rsidRPr="00FA4260">
        <w:t>by directing your energy toward</w:t>
      </w:r>
      <w:r w:rsidR="00F82D81" w:rsidRPr="00FA4260">
        <w:t xml:space="preserve"> love</w:t>
      </w:r>
      <w:r w:rsidR="00481E75" w:rsidRPr="00FA4260">
        <w:t xml:space="preserve">. </w:t>
      </w:r>
      <w:r w:rsidR="00F82D81" w:rsidRPr="00FA4260">
        <w:t xml:space="preserve">Fear is often based </w:t>
      </w:r>
      <w:r w:rsidR="00FE4148" w:rsidRPr="00FA4260">
        <w:t xml:space="preserve">on </w:t>
      </w:r>
      <w:r w:rsidR="00F82D81" w:rsidRPr="00FA4260">
        <w:t>lies and illusions</w:t>
      </w:r>
      <w:r w:rsidR="00635F37" w:rsidRPr="00FA4260">
        <w:t>, so you</w:t>
      </w:r>
      <w:r w:rsidR="00481E75" w:rsidRPr="00FA4260">
        <w:t xml:space="preserve"> </w:t>
      </w:r>
      <w:r w:rsidR="00F82D81" w:rsidRPr="00FA4260">
        <w:t xml:space="preserve">might </w:t>
      </w:r>
      <w:r w:rsidR="00481E75" w:rsidRPr="00FA4260">
        <w:t xml:space="preserve">ask </w:t>
      </w:r>
      <w:r w:rsidR="00F82D81" w:rsidRPr="00FA4260">
        <w:t>God</w:t>
      </w:r>
      <w:r w:rsidR="00481E75" w:rsidRPr="00FA4260">
        <w:t xml:space="preserve"> to tell you the truth</w:t>
      </w:r>
      <w:r w:rsidR="00F82D81" w:rsidRPr="00FA4260">
        <w:t xml:space="preserve"> about what you fear</w:t>
      </w:r>
      <w:r w:rsidR="00481E75" w:rsidRPr="00FA4260">
        <w:t xml:space="preserve">. </w:t>
      </w:r>
      <w:r w:rsidR="00D75AB8" w:rsidRPr="00FA4260">
        <w:t>Then</w:t>
      </w:r>
      <w:r w:rsidR="00740D0E" w:rsidRPr="00FA4260">
        <w:t>,</w:t>
      </w:r>
      <w:r w:rsidR="00D75AB8" w:rsidRPr="00FA4260">
        <w:t xml:space="preserve"> explore </w:t>
      </w:r>
      <w:r w:rsidR="00FE4148" w:rsidRPr="00FA4260">
        <w:t xml:space="preserve">your fear </w:t>
      </w:r>
      <w:r w:rsidR="00D75AB8" w:rsidRPr="00FA4260">
        <w:t>with His guidance</w:t>
      </w:r>
      <w:r w:rsidR="006B704E" w:rsidRPr="00FA4260">
        <w:t>,</w:t>
      </w:r>
      <w:r w:rsidR="00D75AB8" w:rsidRPr="00FA4260">
        <w:t xml:space="preserve"> and </w:t>
      </w:r>
      <w:r w:rsidR="00740D0E" w:rsidRPr="00FA4260">
        <w:t xml:space="preserve">continue to </w:t>
      </w:r>
      <w:r w:rsidR="00D75AB8" w:rsidRPr="00FA4260">
        <w:t>b</w:t>
      </w:r>
      <w:r w:rsidRPr="00FA4260">
        <w:t xml:space="preserve">reathe. </w:t>
      </w:r>
      <w:r w:rsidR="00832667" w:rsidRPr="00FA4260">
        <w:rPr>
          <w:i/>
        </w:rPr>
        <w:t xml:space="preserve">(Pause </w:t>
      </w:r>
      <w:r w:rsidR="00FE6224" w:rsidRPr="00FA4260">
        <w:rPr>
          <w:i/>
        </w:rPr>
        <w:t xml:space="preserve">for </w:t>
      </w:r>
      <w:r w:rsidR="00832667" w:rsidRPr="00FA4260">
        <w:rPr>
          <w:i/>
        </w:rPr>
        <w:t>30 seconds</w:t>
      </w:r>
      <w:r w:rsidR="00481E75" w:rsidRPr="00FA4260">
        <w:rPr>
          <w:i/>
        </w:rPr>
        <w:t>)</w:t>
      </w:r>
      <w:r w:rsidR="002A78AD" w:rsidRPr="00FA4260">
        <w:rPr>
          <w:i/>
        </w:rPr>
        <w:t xml:space="preserve"> </w:t>
      </w:r>
    </w:p>
    <w:bookmarkEnd w:id="4"/>
    <w:p w14:paraId="74A601DD" w14:textId="0FD27F95" w:rsidR="008A06A1" w:rsidRPr="00FA4260" w:rsidRDefault="008A06A1" w:rsidP="00601624">
      <w:pPr>
        <w:pStyle w:val="ListParagraph"/>
        <w:spacing w:after="0" w:line="240" w:lineRule="auto"/>
        <w:ind w:left="0"/>
        <w:jc w:val="both"/>
      </w:pPr>
    </w:p>
    <w:p w14:paraId="67D5516E" w14:textId="327F59B3" w:rsidR="005E729F" w:rsidRPr="00FA4260" w:rsidRDefault="005E729F" w:rsidP="00601624">
      <w:pPr>
        <w:spacing w:after="0" w:line="240" w:lineRule="auto"/>
        <w:jc w:val="both"/>
      </w:pPr>
      <w:bookmarkStart w:id="5" w:name="_Hlk136592036"/>
      <w:r w:rsidRPr="00FA4260">
        <w:t xml:space="preserve">And </w:t>
      </w:r>
      <w:r w:rsidR="00A07B1E" w:rsidRPr="00FA4260">
        <w:t>now</w:t>
      </w:r>
      <w:r w:rsidR="00FE4148" w:rsidRPr="00FA4260">
        <w:t>,</w:t>
      </w:r>
      <w:r w:rsidR="00A07B1E" w:rsidRPr="00FA4260">
        <w:t xml:space="preserve"> bring yourself back into co-</w:t>
      </w:r>
      <w:r w:rsidRPr="00FA4260">
        <w:t>respondence with your environment, that which is outside your skin. Allow what is within</w:t>
      </w:r>
      <w:r w:rsidR="00BB5B63" w:rsidRPr="00FA4260">
        <w:t xml:space="preserve"> you</w:t>
      </w:r>
      <w:r w:rsidRPr="00FA4260">
        <w:t xml:space="preserve"> to </w:t>
      </w:r>
      <w:r w:rsidR="005B1321" w:rsidRPr="00FA4260">
        <w:t xml:space="preserve">calmly </w:t>
      </w:r>
      <w:r w:rsidRPr="00FA4260">
        <w:t xml:space="preserve">observe </w:t>
      </w:r>
      <w:r w:rsidR="005B1321" w:rsidRPr="00FA4260">
        <w:t xml:space="preserve">and respond to </w:t>
      </w:r>
      <w:r w:rsidRPr="00FA4260">
        <w:t>what is without. Rest</w:t>
      </w:r>
      <w:r w:rsidR="00FE6224" w:rsidRPr="00FA4260">
        <w:t>,</w:t>
      </w:r>
      <w:r w:rsidRPr="00FA4260">
        <w:t xml:space="preserve"> and take a few deep breaths. </w:t>
      </w:r>
      <w:r w:rsidRPr="00FA4260">
        <w:rPr>
          <w:i/>
        </w:rPr>
        <w:t>(</w:t>
      </w:r>
      <w:r w:rsidR="000F77D4" w:rsidRPr="00FA4260">
        <w:rPr>
          <w:i/>
        </w:rPr>
        <w:t xml:space="preserve">Pause </w:t>
      </w:r>
      <w:r w:rsidR="00FE6224" w:rsidRPr="00FA4260">
        <w:rPr>
          <w:i/>
        </w:rPr>
        <w:t xml:space="preserve">for </w:t>
      </w:r>
      <w:r w:rsidRPr="00FA4260">
        <w:rPr>
          <w:i/>
        </w:rPr>
        <w:t>30 seconds)</w:t>
      </w:r>
      <w:r w:rsidRPr="00FA4260">
        <w:t xml:space="preserve"> </w:t>
      </w:r>
    </w:p>
    <w:bookmarkEnd w:id="5"/>
    <w:p w14:paraId="7DA1C472" w14:textId="77777777" w:rsidR="00BB5B63" w:rsidRPr="00FA4260" w:rsidRDefault="00BB5B63" w:rsidP="00601624">
      <w:pPr>
        <w:pStyle w:val="ListParagraph"/>
        <w:spacing w:after="0" w:line="240" w:lineRule="auto"/>
        <w:ind w:left="0"/>
        <w:jc w:val="both"/>
      </w:pPr>
    </w:p>
    <w:p w14:paraId="41FA414D" w14:textId="68A71143" w:rsidR="005E729F" w:rsidRPr="00FA4260" w:rsidRDefault="00984D92" w:rsidP="00601624">
      <w:pPr>
        <w:spacing w:after="0" w:line="240" w:lineRule="auto"/>
        <w:jc w:val="both"/>
      </w:pPr>
      <w:r w:rsidRPr="00FA4260">
        <w:t>We won’t read</w:t>
      </w:r>
      <w:r w:rsidR="005E729F" w:rsidRPr="00FA4260">
        <w:t xml:space="preserve"> a hymn or prayer right now. </w:t>
      </w:r>
      <w:r w:rsidR="007A6C5B" w:rsidRPr="00FA4260">
        <w:t xml:space="preserve">Let’s spend a moment </w:t>
      </w:r>
      <w:r w:rsidR="00656B63" w:rsidRPr="00FA4260">
        <w:t xml:space="preserve">just </w:t>
      </w:r>
      <w:r w:rsidR="007A6C5B" w:rsidRPr="00FA4260">
        <w:t>appreciating the effort we have made</w:t>
      </w:r>
      <w:r w:rsidR="00687F7A" w:rsidRPr="00FA4260">
        <w:t xml:space="preserve"> </w:t>
      </w:r>
      <w:r w:rsidR="00872B50" w:rsidRPr="00FA4260">
        <w:t>to learn</w:t>
      </w:r>
      <w:r w:rsidR="007A6C5B" w:rsidRPr="00FA4260">
        <w:t xml:space="preserve"> a new practice. </w:t>
      </w:r>
      <w:r w:rsidR="00676808" w:rsidRPr="00FA4260">
        <w:rPr>
          <w:i/>
        </w:rPr>
        <w:t xml:space="preserve">(Pause </w:t>
      </w:r>
      <w:r w:rsidR="00635F37" w:rsidRPr="00FA4260">
        <w:rPr>
          <w:i/>
        </w:rPr>
        <w:t xml:space="preserve">for </w:t>
      </w:r>
      <w:r w:rsidR="00676808" w:rsidRPr="00FA4260">
        <w:rPr>
          <w:i/>
        </w:rPr>
        <w:t>10 seconds)</w:t>
      </w:r>
    </w:p>
    <w:p w14:paraId="28A2F78A" w14:textId="77777777" w:rsidR="00317481" w:rsidRPr="00FA4260" w:rsidRDefault="00317481" w:rsidP="00601624">
      <w:pPr>
        <w:spacing w:after="0" w:line="240" w:lineRule="auto"/>
        <w:jc w:val="both"/>
      </w:pPr>
    </w:p>
    <w:p w14:paraId="7060F620" w14:textId="329DD4EE" w:rsidR="007E6196" w:rsidRPr="00FA4260" w:rsidRDefault="007E6196" w:rsidP="00601624">
      <w:pPr>
        <w:spacing w:after="0" w:line="240" w:lineRule="auto"/>
        <w:jc w:val="both"/>
      </w:pPr>
      <w:r w:rsidRPr="00FA4260">
        <w:t>Take a deep breath.</w:t>
      </w:r>
    </w:p>
    <w:p w14:paraId="0EFF314B" w14:textId="60A03642" w:rsidR="00317481" w:rsidRPr="00FA4260" w:rsidRDefault="00317481" w:rsidP="00601624">
      <w:pPr>
        <w:spacing w:after="0" w:line="240" w:lineRule="auto"/>
        <w:jc w:val="both"/>
        <w:rPr>
          <w:i/>
        </w:rPr>
      </w:pPr>
      <w:r w:rsidRPr="00FA4260">
        <w:rPr>
          <w:i/>
        </w:rPr>
        <w:t xml:space="preserve">(If time permits, </w:t>
      </w:r>
      <w:r w:rsidR="007213C4" w:rsidRPr="00FA4260">
        <w:rPr>
          <w:i/>
        </w:rPr>
        <w:t>ask, “Does anyone have comments or questions about this training?”</w:t>
      </w:r>
      <w:r w:rsidRPr="00FA4260">
        <w:rPr>
          <w:i/>
        </w:rPr>
        <w:t>)</w:t>
      </w:r>
    </w:p>
    <w:p w14:paraId="38A7F26D" w14:textId="77777777" w:rsidR="00BB5B63" w:rsidRPr="00FA4260" w:rsidRDefault="00BB5B63" w:rsidP="00601624">
      <w:pPr>
        <w:spacing w:after="0" w:line="240" w:lineRule="auto"/>
        <w:jc w:val="both"/>
      </w:pPr>
    </w:p>
    <w:p w14:paraId="1E0C1611" w14:textId="77777777" w:rsidR="00285B9A" w:rsidRPr="00FA4260" w:rsidRDefault="00205EC3" w:rsidP="00601624">
      <w:pPr>
        <w:spacing w:after="0" w:line="240" w:lineRule="auto"/>
        <w:jc w:val="both"/>
        <w:rPr>
          <w:b/>
        </w:rPr>
      </w:pPr>
      <w:r w:rsidRPr="00FA4260">
        <w:rPr>
          <w:b/>
        </w:rPr>
        <w:t>0:20</w:t>
      </w:r>
      <w:r w:rsidR="00285B9A" w:rsidRPr="00FA4260">
        <w:rPr>
          <w:b/>
        </w:rPr>
        <w:tab/>
        <w:t>KARIS CONFESSION</w:t>
      </w:r>
    </w:p>
    <w:p w14:paraId="50B7552E" w14:textId="30DCC325" w:rsidR="00BB5B63" w:rsidRPr="00FA4260" w:rsidRDefault="00BB5B63" w:rsidP="00601624">
      <w:pPr>
        <w:spacing w:after="0" w:line="240" w:lineRule="auto"/>
        <w:jc w:val="both"/>
        <w:rPr>
          <w:b/>
        </w:rPr>
      </w:pPr>
    </w:p>
    <w:p w14:paraId="244B98BC" w14:textId="77777777" w:rsidR="00285B9A" w:rsidRPr="00FA4260" w:rsidRDefault="00205EC3" w:rsidP="00601624">
      <w:pPr>
        <w:spacing w:after="0" w:line="240" w:lineRule="auto"/>
        <w:jc w:val="both"/>
        <w:rPr>
          <w:b/>
        </w:rPr>
      </w:pPr>
      <w:r w:rsidRPr="00FA4260">
        <w:rPr>
          <w:b/>
        </w:rPr>
        <w:t>0:21</w:t>
      </w:r>
      <w:r w:rsidR="00285B9A" w:rsidRPr="00FA4260">
        <w:rPr>
          <w:b/>
        </w:rPr>
        <w:tab/>
        <w:t>TOOLBOX</w:t>
      </w:r>
    </w:p>
    <w:p w14:paraId="032F21AB" w14:textId="77777777" w:rsidR="00BB5B63" w:rsidRPr="00FA4260" w:rsidRDefault="00BB5B63" w:rsidP="00601624">
      <w:pPr>
        <w:spacing w:after="0" w:line="240" w:lineRule="auto"/>
        <w:jc w:val="both"/>
      </w:pPr>
    </w:p>
    <w:p w14:paraId="69DD063F" w14:textId="546DD269" w:rsidR="007F1485" w:rsidRPr="00FA4260" w:rsidRDefault="00AD5E18" w:rsidP="00601624">
      <w:pPr>
        <w:spacing w:after="0" w:line="240" w:lineRule="auto"/>
        <w:jc w:val="both"/>
        <w:rPr>
          <w:rFonts w:cstheme="minorHAnsi"/>
        </w:rPr>
      </w:pPr>
      <w:r w:rsidRPr="00FA4260">
        <w:rPr>
          <w:rFonts w:cstheme="minorHAnsi"/>
        </w:rPr>
        <w:t xml:space="preserve">This month we </w:t>
      </w:r>
      <w:r w:rsidR="008D4042" w:rsidRPr="00FA4260">
        <w:rPr>
          <w:rFonts w:cstheme="minorHAnsi"/>
        </w:rPr>
        <w:t xml:space="preserve">will </w:t>
      </w:r>
      <w:r w:rsidR="00940FA6" w:rsidRPr="00FA4260">
        <w:rPr>
          <w:rFonts w:cstheme="minorHAnsi"/>
        </w:rPr>
        <w:t>begin exploring</w:t>
      </w:r>
      <w:r w:rsidRPr="00FA4260">
        <w:rPr>
          <w:rFonts w:cstheme="minorHAnsi"/>
        </w:rPr>
        <w:t xml:space="preserve"> </w:t>
      </w:r>
      <w:r w:rsidR="005C3A00" w:rsidRPr="00FA4260">
        <w:rPr>
          <w:rFonts w:cstheme="minorHAnsi"/>
        </w:rPr>
        <w:t>KF</w:t>
      </w:r>
      <w:r w:rsidR="00A1372A" w:rsidRPr="00FA4260">
        <w:rPr>
          <w:rFonts w:cstheme="minorHAnsi"/>
        </w:rPr>
        <w:t xml:space="preserve"> </w:t>
      </w:r>
      <w:r w:rsidRPr="00FA4260">
        <w:rPr>
          <w:rFonts w:cstheme="minorHAnsi"/>
        </w:rPr>
        <w:t>Confession 3:</w:t>
      </w:r>
      <w:r w:rsidR="007F1485" w:rsidRPr="00FA4260">
        <w:rPr>
          <w:rFonts w:cstheme="minorHAnsi"/>
        </w:rPr>
        <w:t xml:space="preserve"> </w:t>
      </w:r>
    </w:p>
    <w:p w14:paraId="1163FEE8" w14:textId="6F8783FC" w:rsidR="005E729F" w:rsidRPr="00FA4260" w:rsidRDefault="005E729F" w:rsidP="00601624">
      <w:pPr>
        <w:spacing w:after="0" w:line="240" w:lineRule="auto"/>
        <w:jc w:val="both"/>
        <w:rPr>
          <w:b/>
        </w:rPr>
      </w:pPr>
    </w:p>
    <w:p w14:paraId="4436D43C" w14:textId="3D05EB78" w:rsidR="00BB5B63" w:rsidRPr="00FA4260" w:rsidRDefault="00BB5B63" w:rsidP="00601624">
      <w:pPr>
        <w:spacing w:after="0" w:line="240" w:lineRule="auto"/>
        <w:jc w:val="center"/>
      </w:pPr>
      <w:r w:rsidRPr="00FA4260">
        <w:t>We</w:t>
      </w:r>
      <w:r w:rsidR="005E729F" w:rsidRPr="00FA4260">
        <w:t xml:space="preserve"> constructed</w:t>
      </w:r>
      <w:r w:rsidR="005E729F" w:rsidRPr="00FA4260">
        <w:rPr>
          <w:b/>
        </w:rPr>
        <w:t xml:space="preserve"> </w:t>
      </w:r>
      <w:r w:rsidR="005E729F" w:rsidRPr="00FA4260">
        <w:t xml:space="preserve">legal systems based on our </w:t>
      </w:r>
      <w:r w:rsidR="00205EC3" w:rsidRPr="00FA4260">
        <w:t xml:space="preserve">own </w:t>
      </w:r>
      <w:r w:rsidR="005E729F" w:rsidRPr="00FA4260">
        <w:t>assessment of good and evil.</w:t>
      </w:r>
    </w:p>
    <w:p w14:paraId="0678E65B" w14:textId="77777777" w:rsidR="007433F8" w:rsidRPr="00FA4260" w:rsidRDefault="007433F8" w:rsidP="00601624">
      <w:pPr>
        <w:spacing w:after="0" w:line="240" w:lineRule="auto"/>
        <w:jc w:val="both"/>
      </w:pPr>
    </w:p>
    <w:p w14:paraId="6729DB64" w14:textId="084DFD35" w:rsidR="007433F8" w:rsidRPr="00FA4260" w:rsidRDefault="000611C3" w:rsidP="00601624">
      <w:pPr>
        <w:spacing w:after="0" w:line="240" w:lineRule="auto"/>
        <w:jc w:val="both"/>
      </w:pPr>
      <w:r w:rsidRPr="00FA4260">
        <w:t xml:space="preserve">I hope that you have the </w:t>
      </w:r>
      <w:r w:rsidRPr="00FA4260">
        <w:rPr>
          <w:b/>
        </w:rPr>
        <w:t>Two Paths Worksheet</w:t>
      </w:r>
      <w:r w:rsidRPr="00FA4260">
        <w:rPr>
          <w:i/>
        </w:rPr>
        <w:t xml:space="preserve"> </w:t>
      </w:r>
      <w:r w:rsidRPr="00FA4260">
        <w:t>in front of you. This worksheet</w:t>
      </w:r>
      <w:r w:rsidR="007E6196" w:rsidRPr="00FA4260">
        <w:t xml:space="preserve"> helps you see how powerful you</w:t>
      </w:r>
      <w:r w:rsidR="007433F8" w:rsidRPr="00FA4260">
        <w:t xml:space="preserve"> are.</w:t>
      </w:r>
    </w:p>
    <w:p w14:paraId="4BD27D38" w14:textId="77777777" w:rsidR="00BB5B63" w:rsidRPr="00FA4260" w:rsidRDefault="00BB5B63" w:rsidP="00601624">
      <w:pPr>
        <w:spacing w:after="0" w:line="240" w:lineRule="auto"/>
        <w:jc w:val="both"/>
      </w:pPr>
    </w:p>
    <w:p w14:paraId="651AAAC7" w14:textId="185F536C" w:rsidR="001B0921" w:rsidRPr="00FA4260" w:rsidRDefault="001B0921" w:rsidP="00601624">
      <w:pPr>
        <w:spacing w:after="0" w:line="240" w:lineRule="auto"/>
        <w:jc w:val="both"/>
      </w:pPr>
      <w:r w:rsidRPr="00FA4260">
        <w:t xml:space="preserve">How do we create a glorious life? </w:t>
      </w:r>
      <w:r w:rsidR="00984D92" w:rsidRPr="00FA4260">
        <w:t>Unfortunately,</w:t>
      </w:r>
      <w:r w:rsidRPr="00FA4260">
        <w:t xml:space="preserve"> painful mistakes are part of </w:t>
      </w:r>
      <w:r w:rsidR="00635F37" w:rsidRPr="00FA4260">
        <w:t>that</w:t>
      </w:r>
      <w:r w:rsidRPr="00FA4260">
        <w:t xml:space="preserve"> process. We cannot possibly know it all, be prepared for it all, fore</w:t>
      </w:r>
      <w:r w:rsidR="00F14DA8" w:rsidRPr="00FA4260">
        <w:t>see it all</w:t>
      </w:r>
      <w:r w:rsidR="009D152A" w:rsidRPr="00FA4260">
        <w:t>,</w:t>
      </w:r>
      <w:r w:rsidR="00F14DA8" w:rsidRPr="00FA4260">
        <w:t xml:space="preserve"> and </w:t>
      </w:r>
      <w:r w:rsidR="007E6196" w:rsidRPr="00FA4260">
        <w:t xml:space="preserve">always </w:t>
      </w:r>
      <w:r w:rsidR="00F14DA8" w:rsidRPr="00FA4260">
        <w:t>protect our pride</w:t>
      </w:r>
      <w:bookmarkStart w:id="6" w:name="OLE_LINK25"/>
      <w:bookmarkStart w:id="7" w:name="OLE_LINK26"/>
      <w:bookmarkStart w:id="8" w:name="OLE_LINK27"/>
      <w:bookmarkStart w:id="9" w:name="OLE_LINK28"/>
      <w:bookmarkStart w:id="10" w:name="OLE_LINK29"/>
      <w:bookmarkStart w:id="11" w:name="OLE_LINK30"/>
      <w:bookmarkStart w:id="12" w:name="OLE_LINK31"/>
      <w:r w:rsidRPr="00FA4260">
        <w:t xml:space="preserve">. </w:t>
      </w:r>
      <w:r w:rsidR="003C24EA" w:rsidRPr="00FA4260">
        <w:t>In KF</w:t>
      </w:r>
      <w:r w:rsidR="008674CD" w:rsidRPr="00FA4260">
        <w:t>,</w:t>
      </w:r>
      <w:r w:rsidR="003C24EA" w:rsidRPr="00FA4260">
        <w:t xml:space="preserve"> we are learning to respond to our mistakes like little children. Little</w:t>
      </w:r>
      <w:r w:rsidR="00EB34A3" w:rsidRPr="00FA4260">
        <w:t xml:space="preserve"> children </w:t>
      </w:r>
      <w:r w:rsidR="00B057D7" w:rsidRPr="00FA4260">
        <w:t>don’t</w:t>
      </w:r>
      <w:r w:rsidR="003C24EA" w:rsidRPr="00FA4260">
        <w:t xml:space="preserve"> react to</w:t>
      </w:r>
      <w:r w:rsidR="00EB34A3" w:rsidRPr="00FA4260">
        <w:t xml:space="preserve"> their mistakes with </w:t>
      </w:r>
      <w:r w:rsidR="003C24EA" w:rsidRPr="00FA4260">
        <w:t xml:space="preserve">hurt </w:t>
      </w:r>
      <w:r w:rsidR="00EB34A3" w:rsidRPr="00FA4260">
        <w:t>pride</w:t>
      </w:r>
      <w:r w:rsidR="003C24EA" w:rsidRPr="00FA4260">
        <w:t>,</w:t>
      </w:r>
      <w:r w:rsidR="00EB34A3" w:rsidRPr="00FA4260">
        <w:t xml:space="preserve"> judgment</w:t>
      </w:r>
      <w:r w:rsidR="003C24EA" w:rsidRPr="00FA4260">
        <w:t>, and self-hate</w:t>
      </w:r>
      <w:r w:rsidR="00EB34A3" w:rsidRPr="00FA4260">
        <w:t>.</w:t>
      </w:r>
      <w:r w:rsidR="005104DB" w:rsidRPr="00FA4260">
        <w:t xml:space="preserve"> </w:t>
      </w:r>
      <w:bookmarkEnd w:id="6"/>
      <w:bookmarkEnd w:id="7"/>
      <w:bookmarkEnd w:id="8"/>
      <w:bookmarkEnd w:id="9"/>
      <w:bookmarkEnd w:id="10"/>
      <w:bookmarkEnd w:id="11"/>
      <w:bookmarkEnd w:id="12"/>
      <w:r w:rsidR="00872B50" w:rsidRPr="00FA4260">
        <w:t>Instead</w:t>
      </w:r>
      <w:r w:rsidR="003C24EA" w:rsidRPr="00FA4260">
        <w:t>, t</w:t>
      </w:r>
      <w:r w:rsidR="00EB34A3" w:rsidRPr="00FA4260">
        <w:t xml:space="preserve">hey take responsibility for their mistakes by </w:t>
      </w:r>
      <w:r w:rsidR="00523FA0" w:rsidRPr="00FA4260">
        <w:t>trying</w:t>
      </w:r>
      <w:r w:rsidR="00EB34A3" w:rsidRPr="00FA4260">
        <w:t xml:space="preserve"> something new and finding out what </w:t>
      </w:r>
      <w:r w:rsidR="00523FA0" w:rsidRPr="00FA4260">
        <w:t>works</w:t>
      </w:r>
      <w:r w:rsidR="00EB34A3" w:rsidRPr="00FA4260">
        <w:t xml:space="preserve">. </w:t>
      </w:r>
    </w:p>
    <w:p w14:paraId="4BBE5BA2" w14:textId="1D7A322A" w:rsidR="001E2185" w:rsidRPr="00FA4260" w:rsidRDefault="008D4042" w:rsidP="00601624">
      <w:pPr>
        <w:spacing w:after="0" w:line="240" w:lineRule="auto"/>
        <w:jc w:val="both"/>
      </w:pPr>
      <w:bookmarkStart w:id="13" w:name="_Hlk514865519"/>
      <w:r w:rsidRPr="00FA4260">
        <w:lastRenderedPageBreak/>
        <w:t>We know that we are in</w:t>
      </w:r>
      <w:r w:rsidR="00355C88" w:rsidRPr="00FA4260">
        <w:t xml:space="preserve"> </w:t>
      </w:r>
      <w:r w:rsidR="00D56EA9" w:rsidRPr="00FA4260">
        <w:t xml:space="preserve">pride and </w:t>
      </w:r>
      <w:r w:rsidR="00F14DA8" w:rsidRPr="00FA4260">
        <w:t>self-hate</w:t>
      </w:r>
      <w:r w:rsidR="00A57392" w:rsidRPr="00FA4260">
        <w:t xml:space="preserve"> </w:t>
      </w:r>
      <w:r w:rsidRPr="00FA4260">
        <w:t>when</w:t>
      </w:r>
      <w:r w:rsidR="007E6196" w:rsidRPr="00FA4260">
        <w:t xml:space="preserve"> we </w:t>
      </w:r>
      <w:r w:rsidR="00A57392" w:rsidRPr="00FA4260">
        <w:t>avoid taking responsibility for</w:t>
      </w:r>
      <w:r w:rsidR="00F14DA8" w:rsidRPr="00FA4260">
        <w:t xml:space="preserve"> our </w:t>
      </w:r>
      <w:r w:rsidR="007D770D" w:rsidRPr="00FA4260">
        <w:t>mistakes by</w:t>
      </w:r>
      <w:r w:rsidR="00F14DA8" w:rsidRPr="00FA4260">
        <w:t xml:space="preserve"> blaming, escaping, or making up virtue stories. </w:t>
      </w:r>
      <w:r w:rsidR="00405944" w:rsidRPr="00FA4260">
        <w:t xml:space="preserve">When </w:t>
      </w:r>
      <w:r w:rsidR="00EA53AD" w:rsidRPr="00FA4260">
        <w:t xml:space="preserve">pride and </w:t>
      </w:r>
      <w:r w:rsidR="00405944" w:rsidRPr="00FA4260">
        <w:t xml:space="preserve">self-hate </w:t>
      </w:r>
      <w:r w:rsidR="001E2185" w:rsidRPr="00FA4260">
        <w:t xml:space="preserve">are driving you toward misoriented </w:t>
      </w:r>
      <w:r w:rsidR="0063603A" w:rsidRPr="00FA4260">
        <w:t xml:space="preserve">reactions and </w:t>
      </w:r>
      <w:r w:rsidR="00976477" w:rsidRPr="00FA4260">
        <w:t>destructive</w:t>
      </w:r>
      <w:r w:rsidR="009E1F49" w:rsidRPr="00FA4260">
        <w:t xml:space="preserve"> </w:t>
      </w:r>
      <w:r w:rsidR="001E2185" w:rsidRPr="00FA4260">
        <w:t xml:space="preserve">outcomes, the </w:t>
      </w:r>
      <w:r w:rsidR="001E2185" w:rsidRPr="00FA4260">
        <w:rPr>
          <w:b/>
        </w:rPr>
        <w:t xml:space="preserve">Two Paths </w:t>
      </w:r>
      <w:r w:rsidR="00B057D7" w:rsidRPr="00FA4260">
        <w:rPr>
          <w:b/>
        </w:rPr>
        <w:t>Worksheet</w:t>
      </w:r>
      <w:r w:rsidR="00B057D7" w:rsidRPr="00FA4260">
        <w:t xml:space="preserve"> can</w:t>
      </w:r>
      <w:r w:rsidR="006C2AB8" w:rsidRPr="00FA4260">
        <w:t xml:space="preserve"> </w:t>
      </w:r>
      <w:r w:rsidR="001E2185" w:rsidRPr="00FA4260">
        <w:t xml:space="preserve">help guide </w:t>
      </w:r>
      <w:r w:rsidR="005C0B27" w:rsidRPr="00FA4260">
        <w:t xml:space="preserve">you </w:t>
      </w:r>
      <w:r w:rsidR="001E2185" w:rsidRPr="00FA4260">
        <w:t xml:space="preserve">into the path of love. </w:t>
      </w:r>
      <w:r w:rsidR="006579DB" w:rsidRPr="00FA4260">
        <w:t xml:space="preserve">You </w:t>
      </w:r>
      <w:r w:rsidR="000611C3" w:rsidRPr="00FA4260">
        <w:t xml:space="preserve">really can learn to </w:t>
      </w:r>
      <w:r w:rsidR="00F14DA8" w:rsidRPr="00FA4260">
        <w:t xml:space="preserve">build new outcomes in </w:t>
      </w:r>
      <w:r w:rsidR="006579DB" w:rsidRPr="00FA4260">
        <w:t>y</w:t>
      </w:r>
      <w:r w:rsidR="00F14DA8" w:rsidRPr="00FA4260">
        <w:t xml:space="preserve">our </w:t>
      </w:r>
      <w:r w:rsidR="00F97334" w:rsidRPr="00FA4260">
        <w:t>life</w:t>
      </w:r>
      <w:r w:rsidR="00F14DA8" w:rsidRPr="00FA4260">
        <w:t>.</w:t>
      </w:r>
    </w:p>
    <w:p w14:paraId="71D37E58" w14:textId="791593EC" w:rsidR="0070118E" w:rsidRPr="00FA4260" w:rsidRDefault="0070118E" w:rsidP="00601624">
      <w:pPr>
        <w:spacing w:after="0" w:line="240" w:lineRule="auto"/>
        <w:jc w:val="both"/>
      </w:pPr>
    </w:p>
    <w:bookmarkEnd w:id="13"/>
    <w:p w14:paraId="39745E87" w14:textId="73E33279" w:rsidR="00AB1C57" w:rsidRPr="00FA4260" w:rsidRDefault="00BB78B0" w:rsidP="00601624">
      <w:pPr>
        <w:spacing w:after="0" w:line="240" w:lineRule="auto"/>
        <w:jc w:val="both"/>
      </w:pPr>
      <w:r w:rsidRPr="00FA4260">
        <w:t>L</w:t>
      </w:r>
      <w:r w:rsidR="0070118E" w:rsidRPr="00FA4260">
        <w:t xml:space="preserve">et’s look </w:t>
      </w:r>
      <w:r w:rsidR="00403B0D" w:rsidRPr="00FA4260">
        <w:t>together at steps</w:t>
      </w:r>
      <w:r w:rsidR="005231CB" w:rsidRPr="00FA4260">
        <w:t xml:space="preserve"> 1–</w:t>
      </w:r>
      <w:r w:rsidR="00403B0D" w:rsidRPr="00FA4260">
        <w:t>6 in</w:t>
      </w:r>
      <w:r w:rsidR="0070118E" w:rsidRPr="00FA4260">
        <w:t xml:space="preserve"> the right-hand column </w:t>
      </w:r>
      <w:r w:rsidR="005E412D" w:rsidRPr="00FA4260">
        <w:t xml:space="preserve">of the worksheet </w:t>
      </w:r>
      <w:r w:rsidR="0070118E" w:rsidRPr="00FA4260">
        <w:t>under Judgment.</w:t>
      </w:r>
      <w:r w:rsidR="00136C71" w:rsidRPr="00FA4260">
        <w:t xml:space="preserve"> </w:t>
      </w:r>
      <w:r w:rsidR="00940FA6" w:rsidRPr="00FA4260">
        <w:t xml:space="preserve">We will </w:t>
      </w:r>
      <w:r w:rsidR="00136C71" w:rsidRPr="00FA4260">
        <w:t>use</w:t>
      </w:r>
      <w:r w:rsidR="00940FA6" w:rsidRPr="00FA4260">
        <w:t xml:space="preserve"> </w:t>
      </w:r>
      <w:r w:rsidR="005C0B27" w:rsidRPr="00FA4260">
        <w:t xml:space="preserve">the example of </w:t>
      </w:r>
      <w:r w:rsidR="00940FA6" w:rsidRPr="00FA4260">
        <w:t xml:space="preserve">Nancy’s </w:t>
      </w:r>
      <w:r w:rsidR="00136C71" w:rsidRPr="00FA4260">
        <w:t xml:space="preserve">own </w:t>
      </w:r>
      <w:r w:rsidR="00C63869" w:rsidRPr="00FA4260">
        <w:t>experience to</w:t>
      </w:r>
      <w:r w:rsidR="00136C71" w:rsidRPr="00FA4260">
        <w:t xml:space="preserve"> help </w:t>
      </w:r>
      <w:r w:rsidR="0063603A" w:rsidRPr="00FA4260">
        <w:t xml:space="preserve">us </w:t>
      </w:r>
      <w:r w:rsidR="00136C71" w:rsidRPr="00FA4260">
        <w:t>learn how to use this worksheet.</w:t>
      </w:r>
    </w:p>
    <w:p w14:paraId="405B4140" w14:textId="77777777" w:rsidR="00F14DA8" w:rsidRPr="00FA4260" w:rsidRDefault="00F14DA8" w:rsidP="00601624">
      <w:pPr>
        <w:spacing w:after="0" w:line="240" w:lineRule="auto"/>
        <w:jc w:val="both"/>
      </w:pPr>
    </w:p>
    <w:p w14:paraId="07E316C9" w14:textId="4EBC1795" w:rsidR="00196C7C" w:rsidRPr="00FA4260" w:rsidRDefault="00725F85" w:rsidP="00601624">
      <w:pPr>
        <w:pStyle w:val="ListParagraph"/>
        <w:numPr>
          <w:ilvl w:val="0"/>
          <w:numId w:val="3"/>
        </w:numPr>
        <w:spacing w:after="0" w:line="240" w:lineRule="auto"/>
        <w:jc w:val="both"/>
        <w:rPr>
          <w:b/>
        </w:rPr>
      </w:pPr>
      <w:r w:rsidRPr="00FA4260">
        <w:rPr>
          <w:b/>
        </w:rPr>
        <w:t>Outcome</w:t>
      </w:r>
    </w:p>
    <w:p w14:paraId="1027D193" w14:textId="2305C244" w:rsidR="005E729F" w:rsidRPr="00FA4260" w:rsidRDefault="000100EC" w:rsidP="00601624">
      <w:pPr>
        <w:spacing w:after="0" w:line="240" w:lineRule="auto"/>
        <w:ind w:left="360"/>
        <w:jc w:val="both"/>
      </w:pPr>
      <w:r w:rsidRPr="00FA4260">
        <w:t xml:space="preserve">You can begin your journey through this worksheet at any point, but often </w:t>
      </w:r>
      <w:r w:rsidR="005E729F" w:rsidRPr="00FA4260">
        <w:t>when trying to untangle</w:t>
      </w:r>
      <w:r w:rsidR="003E5CEC" w:rsidRPr="00FA4260">
        <w:t xml:space="preserve"> a</w:t>
      </w:r>
      <w:r w:rsidR="007E6196" w:rsidRPr="00FA4260">
        <w:t xml:space="preserve"> process that </w:t>
      </w:r>
      <w:r w:rsidR="001D5D08" w:rsidRPr="00FA4260">
        <w:t xml:space="preserve">has </w:t>
      </w:r>
      <w:r w:rsidR="003E5CEC" w:rsidRPr="00FA4260">
        <w:t>resulted</w:t>
      </w:r>
      <w:r w:rsidR="007E6196" w:rsidRPr="00FA4260">
        <w:t xml:space="preserve"> in</w:t>
      </w:r>
      <w:r w:rsidR="00F837E8" w:rsidRPr="00FA4260">
        <w:t xml:space="preserve"> anxiety, misery, or a mess</w:t>
      </w:r>
      <w:r w:rsidR="00100C0D" w:rsidRPr="00FA4260">
        <w:t xml:space="preserve">, </w:t>
      </w:r>
      <w:r w:rsidR="006B311A" w:rsidRPr="00FA4260">
        <w:t>you</w:t>
      </w:r>
      <w:r w:rsidR="005E729F" w:rsidRPr="00FA4260">
        <w:t xml:space="preserve"> have to b</w:t>
      </w:r>
      <w:r w:rsidR="008F37DF" w:rsidRPr="00FA4260">
        <w:t>egin with the o</w:t>
      </w:r>
      <w:r w:rsidR="007E6196" w:rsidRPr="00FA4260">
        <w:t xml:space="preserve">utcome. You </w:t>
      </w:r>
      <w:r w:rsidR="006B704E" w:rsidRPr="00FA4260">
        <w:t>know that an</w:t>
      </w:r>
      <w:r w:rsidR="00940FA6" w:rsidRPr="00FA4260">
        <w:t xml:space="preserve"> </w:t>
      </w:r>
      <w:r w:rsidR="007E6196" w:rsidRPr="00FA4260">
        <w:t>outcome</w:t>
      </w:r>
      <w:r w:rsidR="005E729F" w:rsidRPr="00FA4260">
        <w:t xml:space="preserve"> is misoriented </w:t>
      </w:r>
      <w:r w:rsidR="006B704E" w:rsidRPr="00FA4260">
        <w:t xml:space="preserve">when </w:t>
      </w:r>
      <w:r w:rsidR="0049178D" w:rsidRPr="00FA4260">
        <w:t>it does not reflect the F</w:t>
      </w:r>
      <w:r w:rsidR="00355C88" w:rsidRPr="00FA4260">
        <w:t xml:space="preserve">ruit of the </w:t>
      </w:r>
      <w:r w:rsidR="00CB79C7" w:rsidRPr="00FA4260">
        <w:t>Spirit</w:t>
      </w:r>
      <w:r w:rsidR="001B0921" w:rsidRPr="00FA4260">
        <w:t>.</w:t>
      </w:r>
      <w:bookmarkStart w:id="14" w:name="_Hlk72922434"/>
      <w:r w:rsidR="00740D0E" w:rsidRPr="00FA4260">
        <w:rPr>
          <w:rStyle w:val="EndnoteReference"/>
        </w:rPr>
        <w:endnoteReference w:id="3"/>
      </w:r>
      <w:r w:rsidR="001B0921" w:rsidRPr="00FA4260">
        <w:t xml:space="preserve"> </w:t>
      </w:r>
      <w:bookmarkEnd w:id="14"/>
      <w:r w:rsidR="001F6F24" w:rsidRPr="00FA4260">
        <w:t xml:space="preserve">Nancy </w:t>
      </w:r>
      <w:r w:rsidR="006B704E" w:rsidRPr="00FA4260">
        <w:t>found herself making</w:t>
      </w:r>
      <w:r w:rsidR="00B715E3" w:rsidRPr="00FA4260">
        <w:t xml:space="preserve"> </w:t>
      </w:r>
      <w:r w:rsidR="005E729F" w:rsidRPr="00FA4260">
        <w:t>chaotic</w:t>
      </w:r>
      <w:r w:rsidR="00B715E3" w:rsidRPr="00FA4260">
        <w:t xml:space="preserve"> decisions based on fear</w:t>
      </w:r>
      <w:r w:rsidR="008060AC" w:rsidRPr="00FA4260">
        <w:t>,</w:t>
      </w:r>
      <w:r w:rsidR="005E729F" w:rsidRPr="00FA4260">
        <w:t xml:space="preserve"> and </w:t>
      </w:r>
      <w:r w:rsidR="001B0921" w:rsidRPr="00FA4260">
        <w:t xml:space="preserve">as James puts it, </w:t>
      </w:r>
      <w:r w:rsidR="00940FA6" w:rsidRPr="00FA4260">
        <w:t>she</w:t>
      </w:r>
      <w:r w:rsidR="00B8582D" w:rsidRPr="00FA4260">
        <w:t xml:space="preserve"> was </w:t>
      </w:r>
      <w:r w:rsidR="005E729F" w:rsidRPr="00FA4260">
        <w:t>tossed ar</w:t>
      </w:r>
      <w:r w:rsidR="001B0921" w:rsidRPr="00FA4260">
        <w:t xml:space="preserve">ound like the </w:t>
      </w:r>
      <w:r w:rsidR="00C30EE0" w:rsidRPr="00FA4260">
        <w:t>surf of the sea</w:t>
      </w:r>
      <w:r w:rsidR="00CA1753" w:rsidRPr="00FA4260">
        <w:t>.</w:t>
      </w:r>
      <w:bookmarkStart w:id="15" w:name="_Hlk72922483"/>
      <w:r w:rsidR="00740D0E" w:rsidRPr="00FA4260">
        <w:rPr>
          <w:rStyle w:val="EndnoteReference"/>
        </w:rPr>
        <w:endnoteReference w:id="4"/>
      </w:r>
      <w:bookmarkEnd w:id="15"/>
      <w:r w:rsidR="001F6F24" w:rsidRPr="00FA4260">
        <w:t xml:space="preserve"> The quality of this outcome told her that quite recently she had taken the Judgment Path. </w:t>
      </w:r>
    </w:p>
    <w:p w14:paraId="629FA747" w14:textId="77777777" w:rsidR="00FF7AC6" w:rsidRPr="00FA4260" w:rsidRDefault="00FF7AC6" w:rsidP="00601624">
      <w:pPr>
        <w:spacing w:after="0" w:line="240" w:lineRule="auto"/>
        <w:jc w:val="both"/>
      </w:pPr>
    </w:p>
    <w:p w14:paraId="21E13572" w14:textId="2F4E29CC" w:rsidR="00196C7C" w:rsidRPr="00FA4260" w:rsidRDefault="00725F85" w:rsidP="00601624">
      <w:pPr>
        <w:pStyle w:val="ListParagraph"/>
        <w:numPr>
          <w:ilvl w:val="0"/>
          <w:numId w:val="3"/>
        </w:numPr>
        <w:spacing w:after="0" w:line="240" w:lineRule="auto"/>
        <w:jc w:val="both"/>
        <w:rPr>
          <w:b/>
        </w:rPr>
      </w:pPr>
      <w:r w:rsidRPr="00FA4260">
        <w:rPr>
          <w:b/>
        </w:rPr>
        <w:t>A</w:t>
      </w:r>
      <w:r w:rsidR="0010237E" w:rsidRPr="00FA4260">
        <w:rPr>
          <w:b/>
        </w:rPr>
        <w:t>ction</w:t>
      </w:r>
    </w:p>
    <w:p w14:paraId="57CC2A68" w14:textId="32F77DB2" w:rsidR="005E729F" w:rsidRPr="00FA4260" w:rsidRDefault="00227B7B" w:rsidP="00601624">
      <w:pPr>
        <w:spacing w:after="0" w:line="240" w:lineRule="auto"/>
        <w:ind w:left="360"/>
        <w:jc w:val="both"/>
      </w:pPr>
      <w:r w:rsidRPr="00FA4260">
        <w:t>Ask yourself</w:t>
      </w:r>
      <w:r w:rsidR="006B704E" w:rsidRPr="00FA4260">
        <w:t xml:space="preserve"> the</w:t>
      </w:r>
      <w:r w:rsidR="00BB78B0" w:rsidRPr="00FA4260">
        <w:t xml:space="preserve"> question:</w:t>
      </w:r>
      <w:r w:rsidR="0010237E" w:rsidRPr="00FA4260">
        <w:t xml:space="preserve"> </w:t>
      </w:r>
      <w:r w:rsidR="0010237E" w:rsidRPr="00FA4260">
        <w:rPr>
          <w:i/>
        </w:rPr>
        <w:t xml:space="preserve">What </w:t>
      </w:r>
      <w:r w:rsidRPr="00FA4260">
        <w:rPr>
          <w:i/>
        </w:rPr>
        <w:t>did I do or avoid that</w:t>
      </w:r>
      <w:r w:rsidR="0010237E" w:rsidRPr="00FA4260">
        <w:rPr>
          <w:i/>
        </w:rPr>
        <w:t xml:space="preserve"> produced this outcome?</w:t>
      </w:r>
      <w:r w:rsidR="0010237E" w:rsidRPr="00FA4260">
        <w:t xml:space="preserve"> </w:t>
      </w:r>
      <w:r w:rsidR="00D2784C" w:rsidRPr="00FA4260">
        <w:t xml:space="preserve">As a self-effacing neurotic, Nancy acted </w:t>
      </w:r>
      <w:r w:rsidR="006C3B20" w:rsidRPr="00FA4260">
        <w:t>by</w:t>
      </w:r>
      <w:r w:rsidR="005E729F" w:rsidRPr="00FA4260">
        <w:t xml:space="preserve"> instantly </w:t>
      </w:r>
      <w:r w:rsidR="00FF7AC6" w:rsidRPr="00FA4260">
        <w:t>follow</w:t>
      </w:r>
      <w:r w:rsidR="00131D57" w:rsidRPr="00FA4260">
        <w:t>ing</w:t>
      </w:r>
      <w:r w:rsidR="00FF7AC6" w:rsidRPr="00FA4260">
        <w:t xml:space="preserve"> the advice of someone</w:t>
      </w:r>
      <w:r w:rsidR="005E729F" w:rsidRPr="00FA4260">
        <w:t xml:space="preserve"> who</w:t>
      </w:r>
      <w:r w:rsidR="00AB1C57" w:rsidRPr="00FA4260">
        <w:t xml:space="preserve"> </w:t>
      </w:r>
      <w:r w:rsidR="00C30EE0" w:rsidRPr="00FA4260">
        <w:t xml:space="preserve">had just given her </w:t>
      </w:r>
      <w:r w:rsidR="00AC56A1" w:rsidRPr="00FA4260">
        <w:t>distressing</w:t>
      </w:r>
      <w:r w:rsidRPr="00FA4260">
        <w:t xml:space="preserve"> information</w:t>
      </w:r>
      <w:r w:rsidR="005E729F" w:rsidRPr="00FA4260">
        <w:t xml:space="preserve">. </w:t>
      </w:r>
      <w:r w:rsidR="00940FA6" w:rsidRPr="00FA4260">
        <w:t>She</w:t>
      </w:r>
      <w:r w:rsidR="005E729F" w:rsidRPr="00FA4260">
        <w:t xml:space="preserve"> started making decisions before breathing, praying, meditating, or getting counsel. </w:t>
      </w:r>
      <w:r w:rsidR="00D2784C" w:rsidRPr="00FA4260">
        <w:t>Self-effacing types need to affirm their inferiority by pleasing</w:t>
      </w:r>
      <w:r w:rsidR="00B057D7" w:rsidRPr="00FA4260">
        <w:t xml:space="preserve"> others, </w:t>
      </w:r>
      <w:r w:rsidR="00D2784C" w:rsidRPr="00FA4260">
        <w:t>seeking</w:t>
      </w:r>
      <w:r w:rsidR="00B057D7" w:rsidRPr="00FA4260">
        <w:t xml:space="preserve"> validation from others, and even </w:t>
      </w:r>
      <w:r w:rsidR="00D2784C" w:rsidRPr="00FA4260">
        <w:t>inviting</w:t>
      </w:r>
      <w:r w:rsidR="00B057D7" w:rsidRPr="00FA4260">
        <w:t xml:space="preserve"> others to punish them</w:t>
      </w:r>
      <w:r w:rsidR="00D2784C" w:rsidRPr="00FA4260">
        <w:t>.</w:t>
      </w:r>
    </w:p>
    <w:p w14:paraId="4E83C95F" w14:textId="77777777" w:rsidR="00FF7AC6" w:rsidRPr="00FA4260" w:rsidRDefault="00FF7AC6" w:rsidP="00601624">
      <w:pPr>
        <w:spacing w:after="0" w:line="240" w:lineRule="auto"/>
        <w:jc w:val="both"/>
      </w:pPr>
    </w:p>
    <w:p w14:paraId="30D12970" w14:textId="374A320A" w:rsidR="00196C7C" w:rsidRPr="00FA4260" w:rsidRDefault="0010237E" w:rsidP="00601624">
      <w:pPr>
        <w:pStyle w:val="ListParagraph"/>
        <w:numPr>
          <w:ilvl w:val="0"/>
          <w:numId w:val="3"/>
        </w:numPr>
        <w:spacing w:after="0" w:line="240" w:lineRule="auto"/>
        <w:jc w:val="both"/>
        <w:rPr>
          <w:b/>
        </w:rPr>
      </w:pPr>
      <w:r w:rsidRPr="00FA4260">
        <w:rPr>
          <w:b/>
        </w:rPr>
        <w:t xml:space="preserve">Rejoicing in </w:t>
      </w:r>
      <w:r w:rsidR="00993EC7" w:rsidRPr="00FA4260">
        <w:rPr>
          <w:b/>
        </w:rPr>
        <w:t xml:space="preserve">the </w:t>
      </w:r>
      <w:r w:rsidRPr="00FA4260">
        <w:rPr>
          <w:b/>
        </w:rPr>
        <w:t>misorientation</w:t>
      </w:r>
    </w:p>
    <w:p w14:paraId="632F850D" w14:textId="4925E296" w:rsidR="006E7806" w:rsidRPr="00FA4260" w:rsidRDefault="006A284B" w:rsidP="00601624">
      <w:pPr>
        <w:spacing w:after="0" w:line="240" w:lineRule="auto"/>
        <w:ind w:left="360"/>
        <w:jc w:val="both"/>
      </w:pPr>
      <w:bookmarkStart w:id="16" w:name="OLE_LINK2"/>
      <w:r w:rsidRPr="00FA4260">
        <w:t>This</w:t>
      </w:r>
      <w:r w:rsidR="00136C71" w:rsidRPr="00FA4260">
        <w:t xml:space="preserve"> step invites </w:t>
      </w:r>
      <w:r w:rsidR="00940FA6" w:rsidRPr="00FA4260">
        <w:t xml:space="preserve">you </w:t>
      </w:r>
      <w:r w:rsidR="00136C71" w:rsidRPr="00FA4260">
        <w:t xml:space="preserve">to explore </w:t>
      </w:r>
      <w:r w:rsidR="00D2784C" w:rsidRPr="00FA4260">
        <w:t xml:space="preserve">the </w:t>
      </w:r>
      <w:r w:rsidR="00136C71" w:rsidRPr="00FA4260">
        <w:t xml:space="preserve">emotions </w:t>
      </w:r>
      <w:r w:rsidR="00D2784C" w:rsidRPr="00FA4260">
        <w:t xml:space="preserve">that </w:t>
      </w:r>
      <w:r w:rsidR="005114D8" w:rsidRPr="00FA4260">
        <w:t xml:space="preserve">may have </w:t>
      </w:r>
      <w:r w:rsidR="006B7110" w:rsidRPr="00FA4260">
        <w:t>compelled you to</w:t>
      </w:r>
      <w:r w:rsidR="00686D64" w:rsidRPr="00FA4260">
        <w:t xml:space="preserve"> </w:t>
      </w:r>
      <w:r w:rsidR="006B7110" w:rsidRPr="00FA4260">
        <w:t>act</w:t>
      </w:r>
      <w:r w:rsidR="00686D64" w:rsidRPr="00FA4260">
        <w:t xml:space="preserve">. </w:t>
      </w:r>
      <w:bookmarkEnd w:id="16"/>
      <w:r w:rsidR="00940FA6" w:rsidRPr="00FA4260">
        <w:t>Nancy</w:t>
      </w:r>
      <w:r w:rsidR="00686D64" w:rsidRPr="00FA4260">
        <w:t xml:space="preserve"> was feeling intimidated. </w:t>
      </w:r>
      <w:r w:rsidR="000831B4" w:rsidRPr="00FA4260">
        <w:t>Self-effacing types need to imagine and focus on evidence that proves how weak and helpless</w:t>
      </w:r>
      <w:r w:rsidR="005C0B27" w:rsidRPr="00FA4260">
        <w:t xml:space="preserve"> they are</w:t>
      </w:r>
      <w:r w:rsidR="000831B4" w:rsidRPr="00FA4260">
        <w:t xml:space="preserve">. </w:t>
      </w:r>
      <w:r w:rsidR="00686D64" w:rsidRPr="00FA4260">
        <w:t>Mastery types need to imagine evidence that supports the illusion that they are blameless, right, in control, and have it all figured out. When that illusion is threatened, they feel rage, reveng</w:t>
      </w:r>
      <w:r w:rsidR="00D872C9" w:rsidRPr="00FA4260">
        <w:t>e, acute anxiety, and contempt.</w:t>
      </w:r>
      <w:r w:rsidR="00D104B5" w:rsidRPr="00FA4260">
        <w:t xml:space="preserve"> </w:t>
      </w:r>
      <w:r w:rsidR="00D872C9" w:rsidRPr="00FA4260">
        <w:t>R</w:t>
      </w:r>
      <w:r w:rsidR="00686D64" w:rsidRPr="00FA4260">
        <w:t>esigned types try to maintain the illusion that they are free to do as they please</w:t>
      </w:r>
      <w:r w:rsidR="005C0B27" w:rsidRPr="00FA4260">
        <w:t>,</w:t>
      </w:r>
      <w:r w:rsidR="00686D64" w:rsidRPr="00FA4260">
        <w:t xml:space="preserve"> without any adverse consequences. </w:t>
      </w:r>
      <w:r w:rsidR="006E730B" w:rsidRPr="00FA4260">
        <w:t xml:space="preserve">When </w:t>
      </w:r>
      <w:r w:rsidR="00B47B35" w:rsidRPr="00FA4260">
        <w:t xml:space="preserve">they </w:t>
      </w:r>
      <w:r w:rsidR="00D104B5" w:rsidRPr="00FA4260">
        <w:t xml:space="preserve">feel </w:t>
      </w:r>
      <w:r w:rsidR="003328E0" w:rsidRPr="00FA4260">
        <w:t>disappointed</w:t>
      </w:r>
      <w:r w:rsidR="007D1054" w:rsidRPr="00FA4260">
        <w:t>,</w:t>
      </w:r>
      <w:r w:rsidR="00D872C9" w:rsidRPr="00FA4260">
        <w:t xml:space="preserve"> restric</w:t>
      </w:r>
      <w:r w:rsidR="008928E9" w:rsidRPr="00FA4260">
        <w:t>ted</w:t>
      </w:r>
      <w:r w:rsidR="001F3C80" w:rsidRPr="00FA4260">
        <w:t xml:space="preserve">, </w:t>
      </w:r>
      <w:r w:rsidR="007D1054" w:rsidRPr="00FA4260">
        <w:t>resentfu</w:t>
      </w:r>
      <w:r w:rsidR="009B6109" w:rsidRPr="00FA4260">
        <w:t>l</w:t>
      </w:r>
      <w:r w:rsidR="001F3C80" w:rsidRPr="00FA4260">
        <w:t>, fatigued, or locked-down</w:t>
      </w:r>
      <w:r w:rsidR="008928E9" w:rsidRPr="00FA4260">
        <w:t>,</w:t>
      </w:r>
      <w:r w:rsidR="00D872C9" w:rsidRPr="00FA4260">
        <w:t xml:space="preserve"> </w:t>
      </w:r>
      <w:r w:rsidR="00EA53AD" w:rsidRPr="00FA4260">
        <w:t>they use</w:t>
      </w:r>
      <w:r w:rsidR="00B47B35" w:rsidRPr="00FA4260">
        <w:t xml:space="preserve"> these emotions to</w:t>
      </w:r>
      <w:r w:rsidR="001C2EBC" w:rsidRPr="00FA4260">
        <w:t xml:space="preserve"> justify</w:t>
      </w:r>
      <w:r w:rsidR="0042461C" w:rsidRPr="00FA4260">
        <w:t xml:space="preserve"> their dash for freedom</w:t>
      </w:r>
      <w:r w:rsidR="001F3C80" w:rsidRPr="00FA4260">
        <w:t xml:space="preserve">. All </w:t>
      </w:r>
      <w:r w:rsidR="00BA0961" w:rsidRPr="00FA4260">
        <w:t>Idol types</w:t>
      </w:r>
      <w:r w:rsidR="008D560B" w:rsidRPr="00FA4260">
        <w:t>, however,</w:t>
      </w:r>
      <w:r w:rsidR="006C2AB8" w:rsidRPr="00FA4260">
        <w:t xml:space="preserve"> can </w:t>
      </w:r>
      <w:r w:rsidR="001F3C80" w:rsidRPr="00FA4260">
        <w:t xml:space="preserve">feel defensive, irritable, </w:t>
      </w:r>
      <w:r w:rsidR="00740D0E" w:rsidRPr="00FA4260">
        <w:t>and</w:t>
      </w:r>
      <w:r w:rsidR="009B6109" w:rsidRPr="00FA4260">
        <w:t xml:space="preserve"> unfairly treated</w:t>
      </w:r>
      <w:r w:rsidR="001F3C80" w:rsidRPr="00FA4260">
        <w:t xml:space="preserve">, or </w:t>
      </w:r>
      <w:r w:rsidR="00BA0961" w:rsidRPr="00FA4260">
        <w:t>they may simply</w:t>
      </w:r>
      <w:r w:rsidR="009B6109" w:rsidRPr="00FA4260">
        <w:t xml:space="preserve"> </w:t>
      </w:r>
      <w:r w:rsidR="001F3C80" w:rsidRPr="00FA4260">
        <w:t xml:space="preserve">go </w:t>
      </w:r>
      <w:r w:rsidR="00AC5C85" w:rsidRPr="00FA4260">
        <w:t>cold</w:t>
      </w:r>
      <w:r w:rsidR="00227B7B" w:rsidRPr="00FA4260">
        <w:t xml:space="preserve"> when their pride system is threatened</w:t>
      </w:r>
      <w:r w:rsidR="000337BD" w:rsidRPr="00FA4260">
        <w:t xml:space="preserve">. </w:t>
      </w:r>
    </w:p>
    <w:p w14:paraId="31103BFC" w14:textId="77777777" w:rsidR="006E7806" w:rsidRPr="00FA4260" w:rsidRDefault="006E7806" w:rsidP="00601624">
      <w:pPr>
        <w:spacing w:after="0" w:line="240" w:lineRule="auto"/>
        <w:jc w:val="both"/>
      </w:pPr>
    </w:p>
    <w:p w14:paraId="56D9FA7A" w14:textId="682169B5" w:rsidR="00196C7C" w:rsidRPr="00FA4260" w:rsidRDefault="005104DB" w:rsidP="005104DB">
      <w:pPr>
        <w:pStyle w:val="ListParagraph"/>
        <w:numPr>
          <w:ilvl w:val="0"/>
          <w:numId w:val="3"/>
        </w:numPr>
        <w:spacing w:after="0" w:line="240" w:lineRule="auto"/>
        <w:jc w:val="both"/>
        <w:rPr>
          <w:b/>
        </w:rPr>
      </w:pPr>
      <w:r w:rsidRPr="00FA4260">
        <w:rPr>
          <w:b/>
        </w:rPr>
        <w:t>Story</w:t>
      </w:r>
    </w:p>
    <w:p w14:paraId="522A0EB4" w14:textId="4D727A18" w:rsidR="004554F3" w:rsidRPr="00FA4260" w:rsidRDefault="004554F3" w:rsidP="004554F3">
      <w:pPr>
        <w:spacing w:after="0" w:line="240" w:lineRule="auto"/>
        <w:ind w:left="360"/>
        <w:jc w:val="both"/>
      </w:pPr>
      <w:bookmarkStart w:id="17" w:name="_Hlk514865903"/>
      <w:r w:rsidRPr="00FA4260">
        <w:t>What story have you invented to explain why the situation is good or bad</w:t>
      </w:r>
      <w:r w:rsidR="000831B4" w:rsidRPr="00FA4260">
        <w:t xml:space="preserve">? </w:t>
      </w:r>
      <w:r w:rsidRPr="00FA4260">
        <w:t>Self-effacing types will tell the story that other people have more to offer than they do. They believe that they are inferior</w:t>
      </w:r>
      <w:r w:rsidR="002A6633" w:rsidRPr="00FA4260">
        <w:t xml:space="preserve"> to others</w:t>
      </w:r>
      <w:r w:rsidRPr="00FA4260">
        <w:t xml:space="preserve"> and</w:t>
      </w:r>
      <w:r w:rsidR="002A6633" w:rsidRPr="00FA4260">
        <w:t xml:space="preserve"> </w:t>
      </w:r>
      <w:r w:rsidR="005114D8" w:rsidRPr="00FA4260">
        <w:t>that they always need support</w:t>
      </w:r>
      <w:r w:rsidRPr="00FA4260">
        <w:t xml:space="preserve">. Mastery types tell stories that demonstrate their own superiority. They must imagine that others are competitive, offensive, or stupid in order to justify their overweening ambition to win or beat </w:t>
      </w:r>
      <w:r w:rsidR="00A424DB" w:rsidRPr="00FA4260">
        <w:t>others</w:t>
      </w:r>
      <w:r w:rsidRPr="00FA4260">
        <w:t xml:space="preserve"> down. When resigned types feel that their freedom is threatened by events, </w:t>
      </w:r>
      <w:r w:rsidR="0054278C" w:rsidRPr="00FA4260">
        <w:t xml:space="preserve">by </w:t>
      </w:r>
      <w:r w:rsidRPr="00FA4260">
        <w:t>others, or</w:t>
      </w:r>
      <w:r w:rsidR="001027CA" w:rsidRPr="00FA4260">
        <w:t xml:space="preserve"> even</w:t>
      </w:r>
      <w:r w:rsidRPr="00FA4260">
        <w:t xml:space="preserve"> by their own feelings, they will tell the story that something or someone is manipulating, coercing, or imposing on them. Their story helps them rationalize their choice to stonewall, push back, or escape. Nancy calls these </w:t>
      </w:r>
      <w:r w:rsidR="00E05B25" w:rsidRPr="00FA4260">
        <w:t xml:space="preserve">imagined </w:t>
      </w:r>
      <w:r w:rsidRPr="00FA4260">
        <w:t xml:space="preserve">stories </w:t>
      </w:r>
      <w:r w:rsidRPr="00FA4260">
        <w:rPr>
          <w:i/>
        </w:rPr>
        <w:t>virtue stories</w:t>
      </w:r>
      <w:r w:rsidRPr="00FA4260">
        <w:t xml:space="preserve">. </w:t>
      </w:r>
      <w:r w:rsidR="002A6633" w:rsidRPr="00FA4260">
        <w:t>We invent v</w:t>
      </w:r>
      <w:r w:rsidR="00DE5073" w:rsidRPr="00FA4260">
        <w:t xml:space="preserve">irtue stories </w:t>
      </w:r>
      <w:r w:rsidR="002A6633" w:rsidRPr="00FA4260">
        <w:t xml:space="preserve">to </w:t>
      </w:r>
      <w:r w:rsidR="00DE5073" w:rsidRPr="00FA4260">
        <w:t xml:space="preserve">justify the </w:t>
      </w:r>
      <w:r w:rsidR="00731E7A" w:rsidRPr="00FA4260">
        <w:t>emotions</w:t>
      </w:r>
      <w:r w:rsidR="00DE5073" w:rsidRPr="00FA4260">
        <w:t xml:space="preserve"> </w:t>
      </w:r>
      <w:r w:rsidR="00C63869" w:rsidRPr="00FA4260">
        <w:t>that compel</w:t>
      </w:r>
      <w:r w:rsidR="00DE5073" w:rsidRPr="00FA4260">
        <w:t xml:space="preserve"> us to act. </w:t>
      </w:r>
      <w:r w:rsidRPr="00FA4260">
        <w:t>The</w:t>
      </w:r>
      <w:r w:rsidR="002A6633" w:rsidRPr="00FA4260">
        <w:t>se stories</w:t>
      </w:r>
      <w:r w:rsidRPr="00FA4260">
        <w:t xml:space="preserve"> make our misoriented </w:t>
      </w:r>
      <w:r w:rsidR="00E05B25" w:rsidRPr="00FA4260">
        <w:t xml:space="preserve">emotions, </w:t>
      </w:r>
      <w:r w:rsidR="00CE2A50" w:rsidRPr="00FA4260">
        <w:t>judgments</w:t>
      </w:r>
      <w:r w:rsidR="00DE5073" w:rsidRPr="00FA4260">
        <w:t>,</w:t>
      </w:r>
      <w:r w:rsidR="00CE2A50" w:rsidRPr="00FA4260">
        <w:t xml:space="preserve"> and </w:t>
      </w:r>
      <w:r w:rsidRPr="00FA4260">
        <w:t>choices seem virtuous, realistic, and of moral value.</w:t>
      </w:r>
    </w:p>
    <w:p w14:paraId="5B73C21F" w14:textId="77777777" w:rsidR="00633B78" w:rsidRPr="00FA4260" w:rsidRDefault="00633B78" w:rsidP="004554F3">
      <w:pPr>
        <w:spacing w:after="0" w:line="240" w:lineRule="auto"/>
        <w:ind w:left="360"/>
        <w:jc w:val="both"/>
      </w:pPr>
    </w:p>
    <w:bookmarkEnd w:id="17"/>
    <w:p w14:paraId="2776F113" w14:textId="217B0339" w:rsidR="00196C7C" w:rsidRPr="00FA4260" w:rsidRDefault="0077078C" w:rsidP="00601624">
      <w:pPr>
        <w:pStyle w:val="ListParagraph"/>
        <w:numPr>
          <w:ilvl w:val="0"/>
          <w:numId w:val="3"/>
        </w:numPr>
        <w:spacing w:after="0" w:line="240" w:lineRule="auto"/>
        <w:jc w:val="both"/>
        <w:rPr>
          <w:b/>
        </w:rPr>
      </w:pPr>
      <w:r w:rsidRPr="00FA4260">
        <w:rPr>
          <w:b/>
        </w:rPr>
        <w:t>Judging as good or evil</w:t>
      </w:r>
    </w:p>
    <w:p w14:paraId="31CBC8A6" w14:textId="2EF4E7CF" w:rsidR="00FA3900" w:rsidRPr="00FA4260" w:rsidRDefault="005C6BEC" w:rsidP="00601624">
      <w:pPr>
        <w:spacing w:after="0" w:line="240" w:lineRule="auto"/>
        <w:ind w:left="360"/>
        <w:jc w:val="both"/>
      </w:pPr>
      <w:bookmarkStart w:id="18" w:name="_Hlk483585063"/>
      <w:r w:rsidRPr="00FA4260">
        <w:t>You</w:t>
      </w:r>
      <w:r w:rsidR="00971834" w:rsidRPr="00FA4260">
        <w:t xml:space="preserve"> are </w:t>
      </w:r>
      <w:r w:rsidR="003167C9" w:rsidRPr="00FA4260">
        <w:t>now ready</w:t>
      </w:r>
      <w:r w:rsidR="00971834" w:rsidRPr="00FA4260">
        <w:t xml:space="preserve"> to</w:t>
      </w:r>
      <w:r w:rsidR="007974D5" w:rsidRPr="00FA4260">
        <w:t xml:space="preserve"> look</w:t>
      </w:r>
      <w:r w:rsidR="00971834" w:rsidRPr="00FA4260">
        <w:t xml:space="preserve"> </w:t>
      </w:r>
      <w:r w:rsidR="00ED232B" w:rsidRPr="00FA4260">
        <w:t>at the</w:t>
      </w:r>
      <w:r w:rsidR="00FA3900" w:rsidRPr="00FA4260">
        <w:t xml:space="preserve"> judgment</w:t>
      </w:r>
      <w:r w:rsidR="00ED232B" w:rsidRPr="00FA4260">
        <w:t xml:space="preserve"> </w:t>
      </w:r>
      <w:r w:rsidR="007974D5" w:rsidRPr="00FA4260">
        <w:t xml:space="preserve">that </w:t>
      </w:r>
      <w:r w:rsidR="00ED232B" w:rsidRPr="00FA4260">
        <w:t xml:space="preserve">you have made. </w:t>
      </w:r>
      <w:r w:rsidR="00FA3900" w:rsidRPr="00FA4260">
        <w:t xml:space="preserve">Is this event good or </w:t>
      </w:r>
      <w:r w:rsidR="007974D5" w:rsidRPr="00FA4260">
        <w:t>evil</w:t>
      </w:r>
      <w:r w:rsidR="00FA3900" w:rsidRPr="00FA4260">
        <w:t xml:space="preserve">? </w:t>
      </w:r>
      <w:r w:rsidR="00F774FC" w:rsidRPr="00FA4260">
        <w:t>Has it supported or threatened your search for glory?</w:t>
      </w:r>
    </w:p>
    <w:bookmarkEnd w:id="18"/>
    <w:p w14:paraId="3C3E4900" w14:textId="5CC71BBC" w:rsidR="00196C7C" w:rsidRPr="00FA4260" w:rsidRDefault="0010237E" w:rsidP="00601624">
      <w:pPr>
        <w:pStyle w:val="ListParagraph"/>
        <w:numPr>
          <w:ilvl w:val="0"/>
          <w:numId w:val="3"/>
        </w:numPr>
        <w:spacing w:after="0" w:line="240" w:lineRule="auto"/>
        <w:jc w:val="both"/>
        <w:rPr>
          <w:b/>
        </w:rPr>
      </w:pPr>
      <w:r w:rsidRPr="00FA4260">
        <w:rPr>
          <w:b/>
        </w:rPr>
        <w:lastRenderedPageBreak/>
        <w:t>The fear of death</w:t>
      </w:r>
      <w:r w:rsidR="00AE0244" w:rsidRPr="00FA4260">
        <w:rPr>
          <w:b/>
        </w:rPr>
        <w:t xml:space="preserve"> and</w:t>
      </w:r>
      <w:r w:rsidRPr="00FA4260">
        <w:rPr>
          <w:b/>
        </w:rPr>
        <w:t xml:space="preserve"> euphoria</w:t>
      </w:r>
    </w:p>
    <w:p w14:paraId="14508D02" w14:textId="0F130CDD" w:rsidR="006E7806" w:rsidRPr="00FA4260" w:rsidRDefault="00DA4810" w:rsidP="00601624">
      <w:pPr>
        <w:spacing w:after="0" w:line="240" w:lineRule="auto"/>
        <w:ind w:left="360"/>
        <w:jc w:val="both"/>
      </w:pPr>
      <w:r w:rsidRPr="00FA4260">
        <w:t>Judg</w:t>
      </w:r>
      <w:r w:rsidR="00DA11AF" w:rsidRPr="00FA4260">
        <w:t xml:space="preserve">ments are </w:t>
      </w:r>
      <w:r w:rsidRPr="00FA4260">
        <w:t>fueled</w:t>
      </w:r>
      <w:r w:rsidR="00971834" w:rsidRPr="00FA4260">
        <w:t xml:space="preserve"> by</w:t>
      </w:r>
      <w:r w:rsidR="00DA11AF" w:rsidRPr="00FA4260">
        <w:t xml:space="preserve"> </w:t>
      </w:r>
      <w:r w:rsidR="005E729F" w:rsidRPr="00FA4260">
        <w:t xml:space="preserve">the </w:t>
      </w:r>
      <w:r w:rsidR="004D4D2C" w:rsidRPr="00FA4260">
        <w:t>f</w:t>
      </w:r>
      <w:r w:rsidR="005E729F" w:rsidRPr="00FA4260">
        <w:t xml:space="preserve">ear of </w:t>
      </w:r>
      <w:r w:rsidR="004D4D2C" w:rsidRPr="00FA4260">
        <w:t>d</w:t>
      </w:r>
      <w:r w:rsidR="005E729F" w:rsidRPr="00FA4260">
        <w:t>eath</w:t>
      </w:r>
      <w:r w:rsidR="00145A6F" w:rsidRPr="00FA4260">
        <w:t>, especially</w:t>
      </w:r>
      <w:r w:rsidR="00073798" w:rsidRPr="00FA4260">
        <w:t xml:space="preserve"> </w:t>
      </w:r>
      <w:r w:rsidR="00325FA7" w:rsidRPr="00FA4260">
        <w:t xml:space="preserve">the death </w:t>
      </w:r>
      <w:r w:rsidR="00073798" w:rsidRPr="00FA4260">
        <w:t>of our pride and dreams</w:t>
      </w:r>
      <w:r w:rsidR="00AA5369" w:rsidRPr="00FA4260">
        <w:t>. This</w:t>
      </w:r>
      <w:r w:rsidR="00971834" w:rsidRPr="00FA4260">
        <w:t xml:space="preserve"> fear is </w:t>
      </w:r>
      <w:r w:rsidR="005C6BEC" w:rsidRPr="00FA4260">
        <w:t xml:space="preserve">experienced </w:t>
      </w:r>
      <w:r w:rsidR="005411FF" w:rsidRPr="00FA4260">
        <w:t>differently</w:t>
      </w:r>
      <w:r w:rsidR="005C6BEC" w:rsidRPr="00FA4260">
        <w:t xml:space="preserve"> by</w:t>
      </w:r>
      <w:r w:rsidR="00971834" w:rsidRPr="00FA4260">
        <w:t xml:space="preserve"> each Idol type</w:t>
      </w:r>
      <w:r w:rsidR="001F468D" w:rsidRPr="00FA4260">
        <w:t>.</w:t>
      </w:r>
      <w:r w:rsidR="00930305" w:rsidRPr="00FA4260">
        <w:t xml:space="preserve"> </w:t>
      </w:r>
      <w:r w:rsidR="005E729F" w:rsidRPr="00FA4260">
        <w:t>The chapters</w:t>
      </w:r>
      <w:r w:rsidR="00BA6110" w:rsidRPr="00FA4260">
        <w:t xml:space="preserve"> in the book</w:t>
      </w:r>
      <w:r w:rsidR="006D36BB" w:rsidRPr="00FA4260">
        <w:t xml:space="preserve"> </w:t>
      </w:r>
      <w:r w:rsidR="006D36BB" w:rsidRPr="00FA4260">
        <w:rPr>
          <w:i/>
        </w:rPr>
        <w:t>Neurosis and Human Growth</w:t>
      </w:r>
      <w:r w:rsidR="00D65A3A" w:rsidRPr="00FA4260">
        <w:rPr>
          <w:i/>
        </w:rPr>
        <w:t xml:space="preserve"> </w:t>
      </w:r>
      <w:r w:rsidR="00F54574" w:rsidRPr="00FA4260">
        <w:t>th</w:t>
      </w:r>
      <w:r w:rsidR="00EC5233" w:rsidRPr="00FA4260">
        <w:t xml:space="preserve">at </w:t>
      </w:r>
      <w:r w:rsidR="00F54574" w:rsidRPr="00FA4260">
        <w:t xml:space="preserve">illustrate </w:t>
      </w:r>
      <w:r w:rsidR="005E729F" w:rsidRPr="00FA4260">
        <w:t xml:space="preserve">your Idol type will </w:t>
      </w:r>
      <w:r w:rsidR="005411FF" w:rsidRPr="00FA4260">
        <w:t xml:space="preserve">help you </w:t>
      </w:r>
      <w:r w:rsidR="00F54574" w:rsidRPr="00FA4260">
        <w:t>identify</w:t>
      </w:r>
      <w:r w:rsidR="006F5897" w:rsidRPr="00FA4260">
        <w:t xml:space="preserve"> your particular fear of d</w:t>
      </w:r>
      <w:r w:rsidR="005E729F" w:rsidRPr="00FA4260">
        <w:t>eath.</w:t>
      </w:r>
      <w:r w:rsidR="008438F5" w:rsidRPr="00FA4260">
        <w:rPr>
          <w:rStyle w:val="EndnoteReference"/>
        </w:rPr>
        <w:endnoteReference w:id="5"/>
      </w:r>
      <w:r w:rsidR="005E729F" w:rsidRPr="00FA4260">
        <w:t xml:space="preserve"> </w:t>
      </w:r>
      <w:bookmarkStart w:id="19" w:name="_Hlk483585659"/>
      <w:r w:rsidR="00930305" w:rsidRPr="00FA4260">
        <w:t>Remember th</w:t>
      </w:r>
      <w:r w:rsidR="001F468D" w:rsidRPr="00FA4260">
        <w:t>at</w:t>
      </w:r>
      <w:r w:rsidR="00930305" w:rsidRPr="00FA4260">
        <w:t xml:space="preserve"> </w:t>
      </w:r>
      <w:r w:rsidR="001F468D" w:rsidRPr="00FA4260">
        <w:t>e</w:t>
      </w:r>
      <w:r w:rsidR="00930305" w:rsidRPr="00FA4260">
        <w:t xml:space="preserve">uphoria, or the escape from the fear of death, also sets </w:t>
      </w:r>
      <w:r w:rsidR="00383A81" w:rsidRPr="00FA4260">
        <w:t>us</w:t>
      </w:r>
      <w:r w:rsidR="00930305" w:rsidRPr="00FA4260">
        <w:t xml:space="preserve"> on the </w:t>
      </w:r>
      <w:r w:rsidR="005411FF" w:rsidRPr="00FA4260">
        <w:t>Judgment Path</w:t>
      </w:r>
      <w:r w:rsidR="00930305" w:rsidRPr="00FA4260">
        <w:t xml:space="preserve">. </w:t>
      </w:r>
      <w:bookmarkEnd w:id="19"/>
      <w:r w:rsidR="00930305" w:rsidRPr="00FA4260">
        <w:t xml:space="preserve">When an event relieves us from the fear of death, we judge it as good and our pride is restored. </w:t>
      </w:r>
      <w:bookmarkStart w:id="20" w:name="_Hlk483585841"/>
      <w:r w:rsidR="00930305" w:rsidRPr="00FA4260">
        <w:t xml:space="preserve">Euphoria is what you feel when you have been released from your fear. </w:t>
      </w:r>
      <w:bookmarkEnd w:id="20"/>
    </w:p>
    <w:p w14:paraId="2BBCB1AD" w14:textId="77777777" w:rsidR="001F468D" w:rsidRPr="00FA4260" w:rsidRDefault="001F468D" w:rsidP="00601624">
      <w:pPr>
        <w:spacing w:after="0" w:line="240" w:lineRule="auto"/>
        <w:ind w:left="360"/>
        <w:jc w:val="both"/>
      </w:pPr>
    </w:p>
    <w:p w14:paraId="713E4364" w14:textId="0368F50E" w:rsidR="005E729F" w:rsidRPr="00FA4260" w:rsidRDefault="00383A81" w:rsidP="00601624">
      <w:pPr>
        <w:spacing w:after="0" w:line="240" w:lineRule="auto"/>
        <w:jc w:val="both"/>
      </w:pPr>
      <w:bookmarkStart w:id="21" w:name="_Hlk514866339"/>
      <w:r w:rsidRPr="00FA4260">
        <w:t>Once</w:t>
      </w:r>
      <w:r w:rsidR="00AC56A1" w:rsidRPr="00FA4260">
        <w:t xml:space="preserve"> </w:t>
      </w:r>
      <w:r w:rsidR="00CE2A50" w:rsidRPr="00FA4260">
        <w:t>you have worked through steps</w:t>
      </w:r>
      <w:r w:rsidR="007D08FF" w:rsidRPr="00FA4260">
        <w:t xml:space="preserve"> </w:t>
      </w:r>
      <w:r w:rsidR="00CE2A50" w:rsidRPr="00FA4260">
        <w:t xml:space="preserve">1–6, </w:t>
      </w:r>
      <w:r w:rsidR="007D08FF" w:rsidRPr="00FA4260">
        <w:t>y</w:t>
      </w:r>
      <w:r w:rsidR="00930305" w:rsidRPr="00FA4260">
        <w:t xml:space="preserve">ou can use the </w:t>
      </w:r>
      <w:r w:rsidR="005C6BEC" w:rsidRPr="00FA4260">
        <w:rPr>
          <w:b/>
        </w:rPr>
        <w:t xml:space="preserve">FAITH </w:t>
      </w:r>
      <w:r w:rsidR="00930305" w:rsidRPr="00FA4260">
        <w:rPr>
          <w:b/>
        </w:rPr>
        <w:t>Process</w:t>
      </w:r>
      <w:r w:rsidR="00930305" w:rsidRPr="00FA4260">
        <w:t xml:space="preserve"> to help </w:t>
      </w:r>
      <w:r w:rsidR="001F468D" w:rsidRPr="00FA4260">
        <w:t>you unload</w:t>
      </w:r>
      <w:r w:rsidR="00B8582D" w:rsidRPr="00FA4260">
        <w:t xml:space="preserve"> </w:t>
      </w:r>
      <w:r w:rsidR="00E74859" w:rsidRPr="00FA4260">
        <w:t>you</w:t>
      </w:r>
      <w:r w:rsidR="00930305" w:rsidRPr="00FA4260">
        <w:t>r</w:t>
      </w:r>
      <w:r w:rsidR="00E74859" w:rsidRPr="00FA4260">
        <w:t xml:space="preserve"> </w:t>
      </w:r>
      <w:r w:rsidR="006F5897" w:rsidRPr="00FA4260">
        <w:t>fear of d</w:t>
      </w:r>
      <w:r w:rsidR="00DD0505" w:rsidRPr="00FA4260">
        <w:t>eath</w:t>
      </w:r>
      <w:r w:rsidR="005E729F" w:rsidRPr="00FA4260">
        <w:t>. In the months to come</w:t>
      </w:r>
      <w:r w:rsidR="00F95E64" w:rsidRPr="00FA4260">
        <w:t>,</w:t>
      </w:r>
      <w:r w:rsidR="005E729F" w:rsidRPr="00FA4260">
        <w:t xml:space="preserve"> you will learn more ways to unload </w:t>
      </w:r>
      <w:r w:rsidR="005C6BEC" w:rsidRPr="00FA4260">
        <w:t xml:space="preserve">the burden of your </w:t>
      </w:r>
      <w:r w:rsidR="005E729F" w:rsidRPr="00FA4260">
        <w:t xml:space="preserve">fear. </w:t>
      </w:r>
      <w:r w:rsidR="00462F0F" w:rsidRPr="00FA4260">
        <w:t xml:space="preserve">No one else can do that for you, and yet we often want others to </w:t>
      </w:r>
      <w:r w:rsidR="005C6BEC" w:rsidRPr="00FA4260">
        <w:t>take responsibility for our fear and unload</w:t>
      </w:r>
      <w:r w:rsidR="00580538" w:rsidRPr="00FA4260">
        <w:t xml:space="preserve"> </w:t>
      </w:r>
      <w:r w:rsidR="005411FF" w:rsidRPr="00FA4260">
        <w:t>the</w:t>
      </w:r>
      <w:r w:rsidR="005C6BEC" w:rsidRPr="00FA4260">
        <w:t xml:space="preserve"> burden</w:t>
      </w:r>
      <w:r w:rsidR="002C357E" w:rsidRPr="00FA4260">
        <w:t xml:space="preserve"> for us</w:t>
      </w:r>
      <w:r w:rsidR="005C6BEC" w:rsidRPr="00FA4260">
        <w:t xml:space="preserve">. </w:t>
      </w:r>
      <w:bookmarkEnd w:id="21"/>
      <w:r w:rsidR="00182B2F" w:rsidRPr="00FA4260">
        <w:t xml:space="preserve">We </w:t>
      </w:r>
      <w:r w:rsidR="0087394C" w:rsidRPr="00FA4260">
        <w:t>want to remind you</w:t>
      </w:r>
      <w:r w:rsidR="00077149" w:rsidRPr="00FA4260">
        <w:t xml:space="preserve"> again</w:t>
      </w:r>
      <w:r w:rsidR="0087394C" w:rsidRPr="00FA4260">
        <w:t xml:space="preserve"> that Karis Fellowships is not a need-based ministry. </w:t>
      </w:r>
      <w:r w:rsidR="00104F1E" w:rsidRPr="00FA4260">
        <w:t>It is an effort-based ministry.</w:t>
      </w:r>
      <w:r w:rsidR="00580538" w:rsidRPr="00FA4260">
        <w:t xml:space="preserve"> </w:t>
      </w:r>
      <w:bookmarkStart w:id="22" w:name="_Hlk41320892"/>
      <w:bookmarkStart w:id="23" w:name="_Hlk168203153"/>
      <w:r w:rsidR="00580538" w:rsidRPr="00FA4260">
        <w:t>C</w:t>
      </w:r>
      <w:r w:rsidR="00A93AC3" w:rsidRPr="00FA4260">
        <w:t>h</w:t>
      </w:r>
      <w:r w:rsidR="00580538" w:rsidRPr="00FA4260">
        <w:t>anging your</w:t>
      </w:r>
      <w:r w:rsidR="00A93AC3" w:rsidRPr="00FA4260">
        <w:t xml:space="preserve"> </w:t>
      </w:r>
      <w:r w:rsidR="00580538" w:rsidRPr="00FA4260">
        <w:t>life is no one’s responsibility but yours</w:t>
      </w:r>
      <w:r w:rsidR="0087394C" w:rsidRPr="00FA4260">
        <w:t>.</w:t>
      </w:r>
      <w:r w:rsidR="00DD0505" w:rsidRPr="00FA4260">
        <w:t xml:space="preserve"> </w:t>
      </w:r>
      <w:bookmarkEnd w:id="22"/>
      <w:r w:rsidR="0087394C" w:rsidRPr="00FA4260">
        <w:t>Unloading my fear is my business</w:t>
      </w:r>
      <w:r w:rsidR="003167C9" w:rsidRPr="00FA4260">
        <w:t>,</w:t>
      </w:r>
      <w:r w:rsidR="0087394C" w:rsidRPr="00FA4260">
        <w:t xml:space="preserve"> and unloading your fear is your business.</w:t>
      </w:r>
      <w:r w:rsidR="00225FB2" w:rsidRPr="00FA4260">
        <w:t xml:space="preserve"> </w:t>
      </w:r>
      <w:bookmarkEnd w:id="23"/>
    </w:p>
    <w:p w14:paraId="7CAC3FF9" w14:textId="77777777" w:rsidR="006E7806" w:rsidRPr="00FA4260" w:rsidRDefault="006E7806" w:rsidP="00601624">
      <w:pPr>
        <w:spacing w:after="0" w:line="240" w:lineRule="auto"/>
        <w:jc w:val="both"/>
      </w:pPr>
    </w:p>
    <w:p w14:paraId="66868FA9" w14:textId="61F74372" w:rsidR="00462BF9" w:rsidRPr="00FD3279" w:rsidRDefault="00DD0505" w:rsidP="00601624">
      <w:pPr>
        <w:spacing w:after="0" w:line="240" w:lineRule="auto"/>
        <w:jc w:val="both"/>
      </w:pPr>
      <w:bookmarkStart w:id="24" w:name="_Hlk514866399"/>
      <w:r w:rsidRPr="00FA4260">
        <w:t xml:space="preserve">After you have made an effort to unload </w:t>
      </w:r>
      <w:r w:rsidR="00AE0244" w:rsidRPr="00FA4260">
        <w:t>your fear</w:t>
      </w:r>
      <w:r w:rsidRPr="00FA4260">
        <w:t xml:space="preserve">, you might use your glorious imagination to take the </w:t>
      </w:r>
      <w:r w:rsidR="00196C7C" w:rsidRPr="00FA4260">
        <w:t xml:space="preserve">Believe It </w:t>
      </w:r>
      <w:r w:rsidR="00457A65" w:rsidRPr="00FA4260">
        <w:t>P</w:t>
      </w:r>
      <w:r w:rsidRPr="00FA4260">
        <w:t>ath</w:t>
      </w:r>
      <w:r w:rsidR="00196C7C" w:rsidRPr="00FA4260">
        <w:t xml:space="preserve"> of the left-hand column</w:t>
      </w:r>
      <w:r w:rsidRPr="00FA4260">
        <w:t xml:space="preserve">. </w:t>
      </w:r>
      <w:r w:rsidR="007D08FF" w:rsidRPr="00FA4260">
        <w:t>Rather than judging</w:t>
      </w:r>
      <w:r w:rsidR="00BA7EA8" w:rsidRPr="00FA4260">
        <w:t xml:space="preserve"> something as good or bad, just believ</w:t>
      </w:r>
      <w:r w:rsidR="00943034" w:rsidRPr="00FA4260">
        <w:t>e</w:t>
      </w:r>
      <w:r w:rsidR="00BA7EA8" w:rsidRPr="00FA4260">
        <w:t xml:space="preserve"> what has happened. </w:t>
      </w:r>
      <w:r w:rsidR="00DC44C3" w:rsidRPr="00FA4260">
        <w:t xml:space="preserve">State what </w:t>
      </w:r>
      <w:r w:rsidR="007C545F" w:rsidRPr="00FA4260">
        <w:rPr>
          <w:i/>
        </w:rPr>
        <w:t>is</w:t>
      </w:r>
      <w:r w:rsidR="007C545F" w:rsidRPr="00FA4260">
        <w:t xml:space="preserve">. </w:t>
      </w:r>
      <w:r w:rsidR="00915E30" w:rsidRPr="00FA4260">
        <w:t>Imagine what the story might be</w:t>
      </w:r>
      <w:r w:rsidR="00CE2A50" w:rsidRPr="00FA4260">
        <w:t xml:space="preserve"> if you could lay</w:t>
      </w:r>
      <w:r w:rsidR="00483710" w:rsidRPr="00FA4260">
        <w:t xml:space="preserve"> your</w:t>
      </w:r>
      <w:r w:rsidR="00CE2A50" w:rsidRPr="00FA4260">
        <w:t xml:space="preserve"> judgment</w:t>
      </w:r>
      <w:r w:rsidR="00483710" w:rsidRPr="00FA4260">
        <w:t>s</w:t>
      </w:r>
      <w:r w:rsidR="00CE2A50" w:rsidRPr="00FA4260">
        <w:t xml:space="preserve"> aside.</w:t>
      </w:r>
      <w:r w:rsidR="00AA01AB" w:rsidRPr="00FA4260">
        <w:t xml:space="preserve"> What </w:t>
      </w:r>
      <w:r w:rsidR="001742A6" w:rsidRPr="00FA4260">
        <w:t>have you</w:t>
      </w:r>
      <w:r w:rsidR="00FD3279">
        <w:t xml:space="preserve"> </w:t>
      </w:r>
      <w:r w:rsidR="001742A6" w:rsidRPr="00FA4260">
        <w:t>learned about yourself, others, or life?</w:t>
      </w:r>
      <w:r w:rsidR="00CE2A50" w:rsidRPr="00FA4260">
        <w:t xml:space="preserve"> What </w:t>
      </w:r>
      <w:r w:rsidR="00915E30" w:rsidRPr="00FA4260">
        <w:t xml:space="preserve">action </w:t>
      </w:r>
      <w:r w:rsidR="00CE2A50" w:rsidRPr="00FA4260">
        <w:t xml:space="preserve">might </w:t>
      </w:r>
      <w:r w:rsidR="00915E30" w:rsidRPr="00FA4260">
        <w:t xml:space="preserve">you take </w:t>
      </w:r>
      <w:r w:rsidR="00C55B07" w:rsidRPr="00FA4260">
        <w:t>based on what you have learned</w:t>
      </w:r>
      <w:r w:rsidR="00CE2A50" w:rsidRPr="00FA4260">
        <w:t xml:space="preserve">? </w:t>
      </w:r>
      <w:r w:rsidR="007E6196" w:rsidRPr="00FA4260">
        <w:t xml:space="preserve">Talk with your </w:t>
      </w:r>
      <w:r w:rsidR="00373572" w:rsidRPr="00FA4260">
        <w:t xml:space="preserve">Karis </w:t>
      </w:r>
      <w:r w:rsidR="007E6196" w:rsidRPr="00FA4260">
        <w:t>Link</w:t>
      </w:r>
      <w:r w:rsidR="00104F1E" w:rsidRPr="00FA4260">
        <w:t xml:space="preserve"> and </w:t>
      </w:r>
      <w:r w:rsidR="00285B6D" w:rsidRPr="00FA4260">
        <w:t xml:space="preserve">enlist </w:t>
      </w:r>
      <w:r w:rsidR="001F468D" w:rsidRPr="00FA4260">
        <w:t>the imagination</w:t>
      </w:r>
      <w:r w:rsidRPr="00FA4260">
        <w:t xml:space="preserve"> </w:t>
      </w:r>
      <w:r w:rsidR="00915E30" w:rsidRPr="00FA4260">
        <w:t xml:space="preserve">of others </w:t>
      </w:r>
      <w:r w:rsidRPr="00FA4260">
        <w:t xml:space="preserve">to help you. </w:t>
      </w:r>
      <w:r w:rsidR="00F54574" w:rsidRPr="00FA4260">
        <w:t xml:space="preserve">When you learn to take the Believe It </w:t>
      </w:r>
      <w:r w:rsidR="00457A65" w:rsidRPr="00FA4260">
        <w:t>P</w:t>
      </w:r>
      <w:r w:rsidR="00F54574" w:rsidRPr="00FA4260">
        <w:t xml:space="preserve">ath, God will finally have the chance to show you what marvelous things He can do. </w:t>
      </w:r>
    </w:p>
    <w:bookmarkEnd w:id="24"/>
    <w:p w14:paraId="556511AD" w14:textId="77777777" w:rsidR="001F468D" w:rsidRPr="00FA4260" w:rsidRDefault="001F468D" w:rsidP="00601624">
      <w:pPr>
        <w:spacing w:after="0" w:line="240" w:lineRule="auto"/>
        <w:jc w:val="both"/>
        <w:rPr>
          <w:rFonts w:cstheme="minorHAnsi"/>
          <w:color w:val="000000"/>
        </w:rPr>
      </w:pPr>
    </w:p>
    <w:p w14:paraId="53423C08" w14:textId="375444D4" w:rsidR="00462BF9" w:rsidRPr="00FA4260" w:rsidRDefault="006E5AD4" w:rsidP="00601624">
      <w:pPr>
        <w:spacing w:after="0" w:line="240" w:lineRule="auto"/>
        <w:jc w:val="both"/>
        <w:rPr>
          <w:rFonts w:cstheme="minorHAnsi"/>
          <w:color w:val="000000"/>
        </w:rPr>
      </w:pPr>
      <w:r w:rsidRPr="00FA4260">
        <w:rPr>
          <w:rFonts w:cstheme="minorHAnsi"/>
          <w:color w:val="000000"/>
        </w:rPr>
        <w:t xml:space="preserve">This </w:t>
      </w:r>
      <w:r w:rsidR="00420AEA" w:rsidRPr="00FA4260">
        <w:rPr>
          <w:rFonts w:cstheme="minorHAnsi"/>
          <w:color w:val="000000"/>
        </w:rPr>
        <w:t>week</w:t>
      </w:r>
      <w:r w:rsidR="00F95E64" w:rsidRPr="00FA4260">
        <w:rPr>
          <w:rFonts w:cstheme="minorHAnsi"/>
          <w:color w:val="000000"/>
        </w:rPr>
        <w:t>,</w:t>
      </w:r>
      <w:r w:rsidR="00420AEA" w:rsidRPr="00FA4260">
        <w:rPr>
          <w:rFonts w:cstheme="minorHAnsi"/>
          <w:color w:val="000000"/>
        </w:rPr>
        <w:t xml:space="preserve"> you might try exploring one of your misoriented outcomes </w:t>
      </w:r>
      <w:r w:rsidR="00FE2F4B" w:rsidRPr="00FA4260">
        <w:rPr>
          <w:rFonts w:cstheme="minorHAnsi"/>
          <w:color w:val="000000"/>
        </w:rPr>
        <w:t xml:space="preserve">using </w:t>
      </w:r>
      <w:r w:rsidR="00420AEA" w:rsidRPr="00FA4260">
        <w:rPr>
          <w:rFonts w:cstheme="minorHAnsi"/>
          <w:color w:val="000000"/>
        </w:rPr>
        <w:t xml:space="preserve">the </w:t>
      </w:r>
      <w:r w:rsidR="00420AEA" w:rsidRPr="00FA4260">
        <w:rPr>
          <w:rFonts w:cstheme="minorHAnsi"/>
          <w:b/>
          <w:color w:val="000000"/>
        </w:rPr>
        <w:t>Two Paths Worksheet</w:t>
      </w:r>
      <w:r w:rsidR="00876802" w:rsidRPr="00FA4260">
        <w:rPr>
          <w:rFonts w:cstheme="minorHAnsi"/>
          <w:color w:val="000000"/>
        </w:rPr>
        <w:t xml:space="preserve">. </w:t>
      </w:r>
      <w:r w:rsidR="006A284B" w:rsidRPr="00FA4260">
        <w:rPr>
          <w:rFonts w:cstheme="minorHAnsi"/>
          <w:color w:val="000000"/>
        </w:rPr>
        <w:t>Recall your three greatest</w:t>
      </w:r>
      <w:r w:rsidR="00EB5EA9" w:rsidRPr="00FA4260">
        <w:rPr>
          <w:rFonts w:cstheme="minorHAnsi"/>
          <w:color w:val="000000"/>
        </w:rPr>
        <w:t xml:space="preserve"> fears. Could one of them be </w:t>
      </w:r>
      <w:r w:rsidR="00915E30" w:rsidRPr="00FA4260">
        <w:rPr>
          <w:rFonts w:cstheme="minorHAnsi"/>
          <w:color w:val="000000"/>
        </w:rPr>
        <w:t>driving</w:t>
      </w:r>
      <w:r w:rsidR="00527D73" w:rsidRPr="00FA4260">
        <w:rPr>
          <w:rFonts w:cstheme="minorHAnsi"/>
          <w:color w:val="000000"/>
        </w:rPr>
        <w:t xml:space="preserve"> your judgment</w:t>
      </w:r>
      <w:r w:rsidR="00E021AE" w:rsidRPr="00FA4260">
        <w:rPr>
          <w:rFonts w:cstheme="minorHAnsi"/>
          <w:color w:val="000000"/>
        </w:rPr>
        <w:t>?</w:t>
      </w:r>
    </w:p>
    <w:p w14:paraId="2F05DF7D" w14:textId="77777777" w:rsidR="00462BF9" w:rsidRPr="00FA4260" w:rsidRDefault="00462BF9" w:rsidP="00601624">
      <w:pPr>
        <w:spacing w:after="0" w:line="240" w:lineRule="auto"/>
        <w:jc w:val="both"/>
        <w:rPr>
          <w:rFonts w:cstheme="minorHAnsi"/>
          <w:color w:val="000000"/>
        </w:rPr>
      </w:pPr>
    </w:p>
    <w:p w14:paraId="0F5B9D6C" w14:textId="77777777" w:rsidR="00196C7C" w:rsidRPr="00FA4260" w:rsidRDefault="005E729F" w:rsidP="00601624">
      <w:pPr>
        <w:spacing w:after="0" w:line="240" w:lineRule="auto"/>
        <w:jc w:val="both"/>
      </w:pPr>
      <w:r w:rsidRPr="00FA4260">
        <w:t xml:space="preserve">Our prayer might go something like this: </w:t>
      </w:r>
    </w:p>
    <w:p w14:paraId="48B2F800" w14:textId="77777777" w:rsidR="00196C7C" w:rsidRPr="00FA4260" w:rsidRDefault="00196C7C" w:rsidP="00601624">
      <w:pPr>
        <w:spacing w:after="0" w:line="240" w:lineRule="auto"/>
        <w:jc w:val="both"/>
      </w:pPr>
    </w:p>
    <w:p w14:paraId="14E0E195" w14:textId="4864AF68" w:rsidR="009544B0" w:rsidRPr="00FA4260" w:rsidRDefault="00A559F5" w:rsidP="00601624">
      <w:pPr>
        <w:spacing w:after="0" w:line="240" w:lineRule="auto"/>
        <w:jc w:val="center"/>
        <w:rPr>
          <w:i/>
        </w:rPr>
      </w:pPr>
      <w:r w:rsidRPr="00FA4260">
        <w:rPr>
          <w:i/>
        </w:rPr>
        <w:t>Father, teach me to take responsibility for my</w:t>
      </w:r>
      <w:r w:rsidR="003B5E7E" w:rsidRPr="00FA4260">
        <w:rPr>
          <w:i/>
        </w:rPr>
        <w:t xml:space="preserve"> own</w:t>
      </w:r>
      <w:r w:rsidRPr="00FA4260">
        <w:rPr>
          <w:i/>
        </w:rPr>
        <w:t xml:space="preserve"> fears</w:t>
      </w:r>
      <w:r w:rsidR="005E729F" w:rsidRPr="00FA4260">
        <w:rPr>
          <w:i/>
        </w:rPr>
        <w:t xml:space="preserve">. </w:t>
      </w:r>
      <w:r w:rsidR="009544B0" w:rsidRPr="00FA4260">
        <w:rPr>
          <w:i/>
        </w:rPr>
        <w:t>(Repeat)</w:t>
      </w:r>
    </w:p>
    <w:p w14:paraId="05C1EA6B" w14:textId="77777777" w:rsidR="007E6196" w:rsidRPr="00FA4260" w:rsidRDefault="007E6196" w:rsidP="00601624">
      <w:pPr>
        <w:spacing w:after="0" w:line="240" w:lineRule="auto"/>
        <w:jc w:val="both"/>
      </w:pPr>
    </w:p>
    <w:p w14:paraId="7B4ABDD2" w14:textId="663ABD05" w:rsidR="007E6196" w:rsidRPr="00FA4260" w:rsidRDefault="007E6196" w:rsidP="00601624">
      <w:pPr>
        <w:spacing w:after="0" w:line="240" w:lineRule="auto"/>
        <w:jc w:val="both"/>
      </w:pPr>
      <w:r w:rsidRPr="00FA4260">
        <w:t>Take a deep breath.</w:t>
      </w:r>
    </w:p>
    <w:p w14:paraId="16C1E89A" w14:textId="24C8ABC6" w:rsidR="007213C4" w:rsidRPr="00FA4260" w:rsidRDefault="007213C4" w:rsidP="007213C4">
      <w:pPr>
        <w:spacing w:after="0" w:line="240" w:lineRule="auto"/>
        <w:jc w:val="both"/>
        <w:rPr>
          <w:i/>
        </w:rPr>
      </w:pPr>
      <w:r w:rsidRPr="00FA4260">
        <w:rPr>
          <w:i/>
        </w:rPr>
        <w:t xml:space="preserve">(If time permits, ask, “Does anyone have comments or questions about </w:t>
      </w:r>
      <w:r w:rsidR="00571864" w:rsidRPr="00FA4260">
        <w:rPr>
          <w:i/>
        </w:rPr>
        <w:t>the</w:t>
      </w:r>
      <w:r w:rsidRPr="00FA4260">
        <w:rPr>
          <w:i/>
        </w:rPr>
        <w:t xml:space="preserve"> Toolbox?”)</w:t>
      </w:r>
    </w:p>
    <w:p w14:paraId="123AD2D8" w14:textId="77777777" w:rsidR="009544B0" w:rsidRPr="00FA4260" w:rsidRDefault="009544B0" w:rsidP="00601624">
      <w:pPr>
        <w:spacing w:after="0" w:line="240" w:lineRule="auto"/>
        <w:jc w:val="both"/>
      </w:pPr>
    </w:p>
    <w:p w14:paraId="75B76768" w14:textId="5E6B0462" w:rsidR="00285B9A" w:rsidRPr="00FA4260" w:rsidRDefault="00F014AC" w:rsidP="00601624">
      <w:pPr>
        <w:spacing w:after="0" w:line="240" w:lineRule="auto"/>
        <w:jc w:val="both"/>
        <w:rPr>
          <w:b/>
        </w:rPr>
      </w:pPr>
      <w:r w:rsidRPr="00FA4260">
        <w:rPr>
          <w:b/>
        </w:rPr>
        <w:t>0:3</w:t>
      </w:r>
      <w:r w:rsidR="00980EE1" w:rsidRPr="00FA4260">
        <w:rPr>
          <w:b/>
        </w:rPr>
        <w:t>0</w:t>
      </w:r>
      <w:r w:rsidR="00285B9A" w:rsidRPr="00FA4260">
        <w:rPr>
          <w:b/>
        </w:rPr>
        <w:tab/>
        <w:t>SHARING</w:t>
      </w:r>
    </w:p>
    <w:p w14:paraId="1806F0CD" w14:textId="28A95AE6" w:rsidR="00F014AC" w:rsidRPr="00FA4260" w:rsidRDefault="00F014AC" w:rsidP="00601624">
      <w:pPr>
        <w:spacing w:after="0" w:line="240" w:lineRule="auto"/>
        <w:jc w:val="both"/>
        <w:rPr>
          <w:b/>
        </w:rPr>
      </w:pPr>
    </w:p>
    <w:p w14:paraId="5D50B13A" w14:textId="6EA57C66" w:rsidR="00285B9A" w:rsidRPr="00FA4260" w:rsidRDefault="00F014AC" w:rsidP="00601624">
      <w:pPr>
        <w:spacing w:after="0" w:line="240" w:lineRule="auto"/>
        <w:jc w:val="both"/>
        <w:rPr>
          <w:b/>
        </w:rPr>
      </w:pPr>
      <w:r w:rsidRPr="00FA4260">
        <w:rPr>
          <w:b/>
        </w:rPr>
        <w:t>1:0</w:t>
      </w:r>
      <w:r w:rsidR="00980EE1" w:rsidRPr="00FA4260">
        <w:rPr>
          <w:b/>
        </w:rPr>
        <w:t>0</w:t>
      </w:r>
      <w:r w:rsidR="00285B9A" w:rsidRPr="00FA4260">
        <w:rPr>
          <w:b/>
        </w:rPr>
        <w:tab/>
        <w:t>BIBLE TEACHING</w:t>
      </w:r>
    </w:p>
    <w:p w14:paraId="7BABE638" w14:textId="77777777" w:rsidR="00BA7EA8" w:rsidRPr="00FA4260" w:rsidRDefault="00BA7EA8" w:rsidP="00601624">
      <w:pPr>
        <w:spacing w:after="0" w:line="240" w:lineRule="auto"/>
        <w:jc w:val="both"/>
      </w:pPr>
    </w:p>
    <w:p w14:paraId="0CABDE9E" w14:textId="138EF91C" w:rsidR="005E729F" w:rsidRPr="00FA4260" w:rsidRDefault="005E729F" w:rsidP="00601624">
      <w:pPr>
        <w:spacing w:after="0" w:line="240" w:lineRule="auto"/>
        <w:jc w:val="both"/>
        <w:rPr>
          <w:rFonts w:cstheme="minorHAnsi"/>
        </w:rPr>
      </w:pPr>
      <w:r w:rsidRPr="00FA4260">
        <w:rPr>
          <w:rFonts w:cstheme="minorHAnsi"/>
        </w:rPr>
        <w:t xml:space="preserve">Let’s </w:t>
      </w:r>
      <w:r w:rsidR="00086D5D" w:rsidRPr="00FA4260">
        <w:rPr>
          <w:rFonts w:cstheme="minorHAnsi"/>
        </w:rPr>
        <w:t>dig a little deeper into</w:t>
      </w:r>
      <w:r w:rsidRPr="00FA4260">
        <w:rPr>
          <w:rFonts w:cstheme="minorHAnsi"/>
        </w:rPr>
        <w:t xml:space="preserve"> </w:t>
      </w:r>
      <w:r w:rsidR="00E021AE" w:rsidRPr="00FA4260">
        <w:rPr>
          <w:rFonts w:cstheme="minorHAnsi"/>
        </w:rPr>
        <w:t xml:space="preserve">KF </w:t>
      </w:r>
      <w:r w:rsidR="00FD06FA" w:rsidRPr="00FA4260">
        <w:rPr>
          <w:rFonts w:cstheme="minorHAnsi"/>
        </w:rPr>
        <w:t>Confession 3</w:t>
      </w:r>
      <w:r w:rsidRPr="00FA4260">
        <w:rPr>
          <w:rFonts w:cstheme="minorHAnsi"/>
        </w:rPr>
        <w:t>:</w:t>
      </w:r>
    </w:p>
    <w:p w14:paraId="38881902" w14:textId="77777777" w:rsidR="00F014AC" w:rsidRPr="00FA4260" w:rsidRDefault="00F014AC" w:rsidP="00601624">
      <w:pPr>
        <w:spacing w:after="0" w:line="240" w:lineRule="auto"/>
        <w:jc w:val="both"/>
        <w:rPr>
          <w:rFonts w:cstheme="minorHAnsi"/>
        </w:rPr>
      </w:pPr>
    </w:p>
    <w:p w14:paraId="583431C0" w14:textId="55C794F5" w:rsidR="005E729F" w:rsidRPr="00FA4260" w:rsidRDefault="005E729F" w:rsidP="00601624">
      <w:pPr>
        <w:spacing w:after="0" w:line="240" w:lineRule="auto"/>
        <w:jc w:val="center"/>
      </w:pPr>
      <w:r w:rsidRPr="00FA4260">
        <w:t>We constructed</w:t>
      </w:r>
      <w:r w:rsidRPr="00FA4260">
        <w:rPr>
          <w:b/>
        </w:rPr>
        <w:t xml:space="preserve"> </w:t>
      </w:r>
      <w:r w:rsidRPr="00FA4260">
        <w:t xml:space="preserve">legal systems based on our </w:t>
      </w:r>
      <w:r w:rsidR="00850F51" w:rsidRPr="00FA4260">
        <w:t xml:space="preserve">own </w:t>
      </w:r>
      <w:r w:rsidRPr="00FA4260">
        <w:t>assessment of good and evil.</w:t>
      </w:r>
    </w:p>
    <w:p w14:paraId="5B6513D1" w14:textId="77777777" w:rsidR="00FD06FA" w:rsidRPr="00FA4260" w:rsidRDefault="00FD06FA" w:rsidP="007A7533">
      <w:pPr>
        <w:widowControl w:val="0"/>
        <w:spacing w:after="0" w:line="240" w:lineRule="auto"/>
        <w:jc w:val="both"/>
      </w:pPr>
    </w:p>
    <w:p w14:paraId="156BB5D2" w14:textId="23E67CBD" w:rsidR="000831B4" w:rsidRPr="00FA4260" w:rsidRDefault="005E729F" w:rsidP="007A7533">
      <w:pPr>
        <w:widowControl w:val="0"/>
        <w:spacing w:after="0" w:line="240" w:lineRule="auto"/>
        <w:jc w:val="both"/>
        <w:rPr>
          <w:rFonts w:cstheme="minorHAnsi"/>
        </w:rPr>
      </w:pPr>
      <w:bookmarkStart w:id="25" w:name="OLE_LINK1"/>
      <w:bookmarkStart w:id="26" w:name="_Hlk483592345"/>
      <w:r w:rsidRPr="00FA4260">
        <w:rPr>
          <w:rFonts w:cstheme="minorHAnsi"/>
        </w:rPr>
        <w:t xml:space="preserve">We </w:t>
      </w:r>
      <w:r w:rsidR="00AA5369" w:rsidRPr="00FA4260">
        <w:rPr>
          <w:rFonts w:cstheme="minorHAnsi"/>
        </w:rPr>
        <w:t>will now return</w:t>
      </w:r>
      <w:r w:rsidRPr="00FA4260">
        <w:rPr>
          <w:rFonts w:cstheme="minorHAnsi"/>
        </w:rPr>
        <w:t xml:space="preserve"> to </w:t>
      </w:r>
      <w:r w:rsidR="00FD06FA" w:rsidRPr="00FA4260">
        <w:rPr>
          <w:rFonts w:cstheme="minorHAnsi"/>
        </w:rPr>
        <w:t xml:space="preserve">the letter </w:t>
      </w:r>
      <w:r w:rsidR="00E021AE" w:rsidRPr="00FA4260">
        <w:rPr>
          <w:rFonts w:cstheme="minorHAnsi"/>
        </w:rPr>
        <w:t>from</w:t>
      </w:r>
      <w:r w:rsidR="00FD06FA" w:rsidRPr="00FA4260">
        <w:rPr>
          <w:rFonts w:cstheme="minorHAnsi"/>
        </w:rPr>
        <w:t xml:space="preserve"> </w:t>
      </w:r>
      <w:r w:rsidRPr="00FA4260">
        <w:rPr>
          <w:rFonts w:cstheme="minorHAnsi"/>
        </w:rPr>
        <w:t xml:space="preserve">James </w:t>
      </w:r>
      <w:r w:rsidR="00EF69D4" w:rsidRPr="00FA4260">
        <w:rPr>
          <w:rFonts w:cstheme="minorHAnsi"/>
        </w:rPr>
        <w:t>and look at</w:t>
      </w:r>
      <w:r w:rsidR="0087384D" w:rsidRPr="00FA4260">
        <w:rPr>
          <w:rFonts w:cstheme="minorHAnsi"/>
        </w:rPr>
        <w:t xml:space="preserve"> </w:t>
      </w:r>
      <w:r w:rsidR="00D91B73" w:rsidRPr="00FA4260">
        <w:rPr>
          <w:rFonts w:cstheme="minorHAnsi"/>
        </w:rPr>
        <w:t>chapter 1</w:t>
      </w:r>
      <w:r w:rsidR="0058682B" w:rsidRPr="00FA4260">
        <w:rPr>
          <w:rFonts w:cstheme="minorHAnsi"/>
        </w:rPr>
        <w:t xml:space="preserve"> again. </w:t>
      </w:r>
      <w:bookmarkEnd w:id="25"/>
      <w:r w:rsidR="0058682B" w:rsidRPr="00FA4260">
        <w:rPr>
          <w:rFonts w:cstheme="minorHAnsi"/>
        </w:rPr>
        <w:t xml:space="preserve">We </w:t>
      </w:r>
      <w:r w:rsidRPr="00FA4260">
        <w:rPr>
          <w:rFonts w:cstheme="minorHAnsi"/>
        </w:rPr>
        <w:t xml:space="preserve">learned </w:t>
      </w:r>
      <w:r w:rsidR="00F014AC" w:rsidRPr="00FA4260">
        <w:rPr>
          <w:rFonts w:cstheme="minorHAnsi"/>
        </w:rPr>
        <w:t>that having our faith</w:t>
      </w:r>
      <w:r w:rsidR="00383A81" w:rsidRPr="00FA4260">
        <w:rPr>
          <w:rFonts w:cstheme="minorHAnsi"/>
        </w:rPr>
        <w:t xml:space="preserve"> </w:t>
      </w:r>
      <w:r w:rsidR="0087394C" w:rsidRPr="00FA4260">
        <w:rPr>
          <w:rFonts w:cstheme="minorHAnsi"/>
        </w:rPr>
        <w:t>or trust</w:t>
      </w:r>
      <w:r w:rsidRPr="00FA4260">
        <w:rPr>
          <w:rFonts w:cstheme="minorHAnsi"/>
        </w:rPr>
        <w:t xml:space="preserve"> tested is essential for our growth</w:t>
      </w:r>
      <w:r w:rsidR="000831B4" w:rsidRPr="00FA4260">
        <w:rPr>
          <w:rFonts w:cstheme="minorHAnsi"/>
        </w:rPr>
        <w:t xml:space="preserve">. </w:t>
      </w:r>
      <w:r w:rsidR="005411FF" w:rsidRPr="00FA4260">
        <w:rPr>
          <w:rFonts w:cstheme="minorHAnsi"/>
        </w:rPr>
        <w:t>If</w:t>
      </w:r>
      <w:r w:rsidR="00915E30" w:rsidRPr="00FA4260">
        <w:rPr>
          <w:rFonts w:cstheme="minorHAnsi"/>
        </w:rPr>
        <w:t xml:space="preserve"> we want to grow, we will welcome life’s events because they show</w:t>
      </w:r>
      <w:r w:rsidRPr="00FA4260">
        <w:rPr>
          <w:rFonts w:cstheme="minorHAnsi"/>
        </w:rPr>
        <w:t xml:space="preserve"> us where we have put our trust</w:t>
      </w:r>
      <w:r w:rsidR="00B23D32" w:rsidRPr="00FA4260">
        <w:rPr>
          <w:rFonts w:cstheme="minorHAnsi"/>
        </w:rPr>
        <w:t>—</w:t>
      </w:r>
      <w:r w:rsidRPr="00FA4260">
        <w:rPr>
          <w:rFonts w:cstheme="minorHAnsi"/>
        </w:rPr>
        <w:t>wheth</w:t>
      </w:r>
      <w:r w:rsidR="001F0719" w:rsidRPr="00FA4260">
        <w:rPr>
          <w:rFonts w:cstheme="minorHAnsi"/>
        </w:rPr>
        <w:t>er in God or in our Idol Self</w:t>
      </w:r>
      <w:r w:rsidRPr="00FA4260">
        <w:rPr>
          <w:rFonts w:cstheme="minorHAnsi"/>
        </w:rPr>
        <w:t xml:space="preserve">. </w:t>
      </w:r>
    </w:p>
    <w:p w14:paraId="6DBADF7B" w14:textId="77777777" w:rsidR="000831B4" w:rsidRPr="00FA4260" w:rsidRDefault="000831B4" w:rsidP="007A7533">
      <w:pPr>
        <w:widowControl w:val="0"/>
        <w:spacing w:after="0" w:line="240" w:lineRule="auto"/>
        <w:jc w:val="both"/>
        <w:rPr>
          <w:rFonts w:cstheme="minorHAnsi"/>
        </w:rPr>
      </w:pPr>
    </w:p>
    <w:p w14:paraId="7EF82F0B" w14:textId="602B0710" w:rsidR="00F014AC" w:rsidRPr="00FA4260" w:rsidRDefault="005E729F" w:rsidP="007A7533">
      <w:pPr>
        <w:widowControl w:val="0"/>
        <w:spacing w:after="0" w:line="240" w:lineRule="auto"/>
        <w:jc w:val="both"/>
        <w:rPr>
          <w:rFonts w:cstheme="minorHAnsi"/>
        </w:rPr>
      </w:pPr>
      <w:r w:rsidRPr="00FA4260">
        <w:rPr>
          <w:rFonts w:cstheme="minorHAnsi"/>
        </w:rPr>
        <w:t>God bring</w:t>
      </w:r>
      <w:r w:rsidR="00971C70" w:rsidRPr="00FA4260">
        <w:rPr>
          <w:rFonts w:cstheme="minorHAnsi"/>
        </w:rPr>
        <w:t>s</w:t>
      </w:r>
      <w:r w:rsidRPr="00FA4260">
        <w:rPr>
          <w:rFonts w:cstheme="minorHAnsi"/>
        </w:rPr>
        <w:t xml:space="preserve"> </w:t>
      </w:r>
      <w:r w:rsidR="00B23D32" w:rsidRPr="00FA4260">
        <w:rPr>
          <w:rFonts w:cstheme="minorHAnsi"/>
        </w:rPr>
        <w:t>into our lives</w:t>
      </w:r>
      <w:r w:rsidR="005411FF" w:rsidRPr="00FA4260">
        <w:rPr>
          <w:rFonts w:cstheme="minorHAnsi"/>
        </w:rPr>
        <w:t xml:space="preserve"> </w:t>
      </w:r>
      <w:r w:rsidR="003A4F36" w:rsidRPr="00FA4260">
        <w:rPr>
          <w:rFonts w:cstheme="minorHAnsi"/>
        </w:rPr>
        <w:t xml:space="preserve">people </w:t>
      </w:r>
      <w:r w:rsidRPr="00FA4260">
        <w:rPr>
          <w:rFonts w:cstheme="minorHAnsi"/>
        </w:rPr>
        <w:t xml:space="preserve">and </w:t>
      </w:r>
      <w:r w:rsidR="003A4F36" w:rsidRPr="00FA4260">
        <w:rPr>
          <w:rFonts w:cstheme="minorHAnsi"/>
        </w:rPr>
        <w:t>situations that</w:t>
      </w:r>
      <w:r w:rsidRPr="00FA4260">
        <w:rPr>
          <w:rFonts w:cstheme="minorHAnsi"/>
        </w:rPr>
        <w:t xml:space="preserve"> stir up areas that need examination and healing. One of </w:t>
      </w:r>
      <w:r w:rsidR="00FD06FA" w:rsidRPr="00FA4260">
        <w:rPr>
          <w:rFonts w:cstheme="minorHAnsi"/>
        </w:rPr>
        <w:t xml:space="preserve">these </w:t>
      </w:r>
      <w:r w:rsidRPr="00FA4260">
        <w:rPr>
          <w:rFonts w:cstheme="minorHAnsi"/>
        </w:rPr>
        <w:t>areas is the area of wealth. We</w:t>
      </w:r>
      <w:r w:rsidR="009544B0" w:rsidRPr="00FA4260">
        <w:rPr>
          <w:rFonts w:cstheme="minorHAnsi"/>
        </w:rPr>
        <w:t xml:space="preserve"> can be rich in money, skill</w:t>
      </w:r>
      <w:r w:rsidR="0061185B" w:rsidRPr="00FA4260">
        <w:rPr>
          <w:rFonts w:cstheme="minorHAnsi"/>
        </w:rPr>
        <w:t>, time, health, relationships</w:t>
      </w:r>
      <w:r w:rsidR="009544B0" w:rsidRPr="00FA4260">
        <w:rPr>
          <w:rFonts w:cstheme="minorHAnsi"/>
        </w:rPr>
        <w:t>, antecedents, and natural gifts</w:t>
      </w:r>
      <w:r w:rsidRPr="00FA4260">
        <w:rPr>
          <w:rFonts w:cstheme="minorHAnsi"/>
        </w:rPr>
        <w:t>. We can also be poor in any of thos</w:t>
      </w:r>
      <w:r w:rsidR="003D549F" w:rsidRPr="00FA4260">
        <w:rPr>
          <w:rFonts w:cstheme="minorHAnsi"/>
        </w:rPr>
        <w:t>e areas. Our tendency is</w:t>
      </w:r>
      <w:r w:rsidRPr="00FA4260">
        <w:rPr>
          <w:rFonts w:cstheme="minorHAnsi"/>
        </w:rPr>
        <w:t xml:space="preserve"> to judge wealth or poverty as good or evil. </w:t>
      </w:r>
    </w:p>
    <w:bookmarkEnd w:id="26"/>
    <w:p w14:paraId="154211D1" w14:textId="595E9FC2" w:rsidR="003D549F" w:rsidRPr="00FA4260" w:rsidRDefault="003D549F" w:rsidP="00601624">
      <w:pPr>
        <w:pStyle w:val="NormalWeb"/>
        <w:spacing w:before="0" w:beforeAutospacing="0" w:after="0" w:afterAutospacing="0"/>
        <w:jc w:val="both"/>
        <w:rPr>
          <w:rFonts w:asciiTheme="minorHAnsi" w:hAnsiTheme="minorHAnsi" w:cstheme="minorHAnsi"/>
          <w:sz w:val="22"/>
          <w:szCs w:val="22"/>
        </w:rPr>
      </w:pPr>
      <w:r w:rsidRPr="00FA4260">
        <w:rPr>
          <w:rFonts w:asciiTheme="minorHAnsi" w:hAnsiTheme="minorHAnsi" w:cstheme="minorHAnsi"/>
          <w:sz w:val="22"/>
          <w:szCs w:val="22"/>
        </w:rPr>
        <w:lastRenderedPageBreak/>
        <w:t>This is</w:t>
      </w:r>
      <w:r w:rsidR="0029750B" w:rsidRPr="00FA4260">
        <w:rPr>
          <w:rFonts w:asciiTheme="minorHAnsi" w:hAnsiTheme="minorHAnsi" w:cstheme="minorHAnsi"/>
          <w:sz w:val="22"/>
          <w:szCs w:val="22"/>
        </w:rPr>
        <w:t xml:space="preserve"> Nancy</w:t>
      </w:r>
      <w:r w:rsidR="003B5E7E" w:rsidRPr="00FA4260">
        <w:rPr>
          <w:rFonts w:asciiTheme="minorHAnsi" w:hAnsiTheme="minorHAnsi" w:cstheme="minorHAnsi"/>
          <w:sz w:val="22"/>
          <w:szCs w:val="22"/>
        </w:rPr>
        <w:t>’s</w:t>
      </w:r>
      <w:r w:rsidR="0029750B" w:rsidRPr="00FA4260">
        <w:rPr>
          <w:rFonts w:asciiTheme="minorHAnsi" w:hAnsiTheme="minorHAnsi" w:cstheme="minorHAnsi"/>
          <w:sz w:val="22"/>
          <w:szCs w:val="22"/>
        </w:rPr>
        <w:t xml:space="preserve"> </w:t>
      </w:r>
      <w:r w:rsidR="00D333AE" w:rsidRPr="00FA4260">
        <w:rPr>
          <w:rFonts w:asciiTheme="minorHAnsi" w:hAnsiTheme="minorHAnsi" w:cstheme="minorHAnsi"/>
          <w:sz w:val="22"/>
          <w:szCs w:val="22"/>
        </w:rPr>
        <w:t>paraphrase of</w:t>
      </w:r>
      <w:r w:rsidRPr="00FA4260">
        <w:rPr>
          <w:rFonts w:asciiTheme="minorHAnsi" w:hAnsiTheme="minorHAnsi" w:cstheme="minorHAnsi"/>
          <w:sz w:val="22"/>
          <w:szCs w:val="22"/>
        </w:rPr>
        <w:t xml:space="preserve"> </w:t>
      </w:r>
      <w:r w:rsidR="00A139DE" w:rsidRPr="00FA4260">
        <w:rPr>
          <w:rFonts w:asciiTheme="minorHAnsi" w:hAnsiTheme="minorHAnsi" w:cstheme="minorHAnsi"/>
          <w:b/>
          <w:sz w:val="22"/>
          <w:szCs w:val="22"/>
        </w:rPr>
        <w:t>James 1:</w:t>
      </w:r>
      <w:r w:rsidRPr="00FA4260">
        <w:rPr>
          <w:rFonts w:asciiTheme="minorHAnsi" w:hAnsiTheme="minorHAnsi" w:cstheme="minorHAnsi"/>
          <w:b/>
          <w:sz w:val="22"/>
          <w:szCs w:val="22"/>
        </w:rPr>
        <w:t>9</w:t>
      </w:r>
      <w:r w:rsidR="00C14F58" w:rsidRPr="00FA4260">
        <w:rPr>
          <w:rFonts w:asciiTheme="minorHAnsi" w:hAnsiTheme="minorHAnsi" w:cstheme="minorHAnsi"/>
          <w:b/>
          <w:sz w:val="22"/>
          <w:szCs w:val="22"/>
        </w:rPr>
        <w:t>–</w:t>
      </w:r>
      <w:r w:rsidRPr="00FA4260">
        <w:rPr>
          <w:rFonts w:asciiTheme="minorHAnsi" w:hAnsiTheme="minorHAnsi" w:cstheme="minorHAnsi"/>
          <w:b/>
          <w:sz w:val="22"/>
          <w:szCs w:val="22"/>
        </w:rPr>
        <w:t>12</w:t>
      </w:r>
      <w:r w:rsidR="00F014AC" w:rsidRPr="00FA4260">
        <w:rPr>
          <w:rFonts w:asciiTheme="minorHAnsi" w:hAnsiTheme="minorHAnsi" w:cstheme="minorHAnsi"/>
          <w:sz w:val="22"/>
          <w:szCs w:val="22"/>
        </w:rPr>
        <w:t>.</w:t>
      </w:r>
      <w:r w:rsidRPr="00FA4260">
        <w:rPr>
          <w:rFonts w:asciiTheme="minorHAnsi" w:hAnsiTheme="minorHAnsi" w:cstheme="minorHAnsi"/>
          <w:sz w:val="22"/>
          <w:szCs w:val="22"/>
        </w:rPr>
        <w:t xml:space="preserve"> </w:t>
      </w:r>
    </w:p>
    <w:p w14:paraId="196C3D23" w14:textId="77777777" w:rsidR="00D328EE" w:rsidRPr="00FA4260" w:rsidRDefault="00D328EE" w:rsidP="00601624">
      <w:pPr>
        <w:pStyle w:val="NormalWeb"/>
        <w:spacing w:before="0" w:beforeAutospacing="0" w:after="0" w:afterAutospacing="0"/>
        <w:jc w:val="both"/>
        <w:rPr>
          <w:rFonts w:asciiTheme="minorHAnsi" w:hAnsiTheme="minorHAnsi" w:cstheme="minorHAnsi"/>
          <w:sz w:val="22"/>
          <w:szCs w:val="22"/>
        </w:rPr>
      </w:pPr>
    </w:p>
    <w:p w14:paraId="423E298F" w14:textId="72EAB56E" w:rsidR="00BC0F37" w:rsidRPr="00FA4260" w:rsidRDefault="00BC0F37" w:rsidP="00BC0F37">
      <w:pPr>
        <w:pStyle w:val="NormalWeb"/>
        <w:spacing w:before="0" w:beforeAutospacing="0" w:after="0" w:afterAutospacing="0"/>
        <w:ind w:left="720" w:right="720"/>
        <w:mirrorIndents/>
        <w:jc w:val="both"/>
        <w:rPr>
          <w:rFonts w:asciiTheme="minorHAnsi" w:hAnsiTheme="minorHAnsi"/>
          <w:sz w:val="22"/>
          <w:szCs w:val="22"/>
        </w:rPr>
      </w:pPr>
      <w:bookmarkStart w:id="27" w:name="_Hlk41404929"/>
      <w:r w:rsidRPr="00FA4260">
        <w:rPr>
          <w:rFonts w:asciiTheme="minorHAnsi" w:hAnsiTheme="minorHAnsi"/>
          <w:sz w:val="22"/>
          <w:szCs w:val="22"/>
          <w:vertAlign w:val="superscript"/>
        </w:rPr>
        <w:t>9</w:t>
      </w:r>
      <w:r w:rsidRPr="00FA4260">
        <w:rPr>
          <w:rFonts w:asciiTheme="minorHAnsi" w:hAnsiTheme="minorHAnsi"/>
          <w:sz w:val="22"/>
          <w:szCs w:val="22"/>
        </w:rPr>
        <w:t xml:space="preserve">To the siblings of small resources, rather than feeling shame, let them proclaim their trust from their high place of living within limitations. </w:t>
      </w:r>
      <w:r w:rsidRPr="00FA4260">
        <w:rPr>
          <w:rFonts w:asciiTheme="minorHAnsi" w:hAnsiTheme="minorHAnsi"/>
          <w:sz w:val="22"/>
          <w:szCs w:val="22"/>
          <w:vertAlign w:val="superscript"/>
        </w:rPr>
        <w:t>10</w:t>
      </w:r>
      <w:r w:rsidRPr="00FA4260">
        <w:rPr>
          <w:rFonts w:asciiTheme="minorHAnsi" w:hAnsiTheme="minorHAnsi"/>
          <w:sz w:val="22"/>
          <w:szCs w:val="22"/>
        </w:rPr>
        <w:t xml:space="preserve">The wealthy can proclaim their trust by refusing to use their resources to </w:t>
      </w:r>
      <w:r w:rsidR="007D7FE1" w:rsidRPr="00FA4260">
        <w:rPr>
          <w:rFonts w:asciiTheme="minorHAnsi" w:hAnsiTheme="minorHAnsi"/>
          <w:sz w:val="22"/>
          <w:szCs w:val="22"/>
        </w:rPr>
        <w:t xml:space="preserve">circumvent their </w:t>
      </w:r>
      <w:r w:rsidRPr="00FA4260">
        <w:rPr>
          <w:rFonts w:asciiTheme="minorHAnsi" w:hAnsiTheme="minorHAnsi"/>
          <w:sz w:val="22"/>
          <w:szCs w:val="22"/>
        </w:rPr>
        <w:t>limitations</w:t>
      </w:r>
      <w:r w:rsidR="007D7FE1" w:rsidRPr="00FA4260">
        <w:rPr>
          <w:rFonts w:asciiTheme="minorHAnsi" w:hAnsiTheme="minorHAnsi"/>
          <w:sz w:val="22"/>
          <w:szCs w:val="22"/>
        </w:rPr>
        <w:t xml:space="preserve">; they can choose </w:t>
      </w:r>
      <w:r w:rsidRPr="00FA4260">
        <w:rPr>
          <w:rFonts w:asciiTheme="minorHAnsi" w:hAnsiTheme="minorHAnsi"/>
          <w:sz w:val="22"/>
          <w:szCs w:val="22"/>
        </w:rPr>
        <w:t>to live as lowly creatures, because the reality is that</w:t>
      </w:r>
      <w:r w:rsidR="007D7FE1" w:rsidRPr="00FA4260">
        <w:rPr>
          <w:rFonts w:asciiTheme="minorHAnsi" w:hAnsiTheme="minorHAnsi"/>
          <w:sz w:val="22"/>
          <w:szCs w:val="22"/>
        </w:rPr>
        <w:t xml:space="preserve"> the wealthy </w:t>
      </w:r>
      <w:r w:rsidR="0032076B" w:rsidRPr="00FA4260">
        <w:rPr>
          <w:rFonts w:asciiTheme="minorHAnsi" w:hAnsiTheme="minorHAnsi"/>
          <w:sz w:val="22"/>
          <w:szCs w:val="22"/>
        </w:rPr>
        <w:t>are subject to decay</w:t>
      </w:r>
      <w:r w:rsidR="007D7FE1" w:rsidRPr="00FA4260">
        <w:rPr>
          <w:rFonts w:asciiTheme="minorHAnsi" w:hAnsiTheme="minorHAnsi"/>
          <w:sz w:val="22"/>
          <w:szCs w:val="22"/>
        </w:rPr>
        <w:t>, just</w:t>
      </w:r>
      <w:r w:rsidRPr="00FA4260">
        <w:rPr>
          <w:rFonts w:asciiTheme="minorHAnsi" w:hAnsiTheme="minorHAnsi"/>
          <w:sz w:val="22"/>
          <w:szCs w:val="22"/>
        </w:rPr>
        <w:t xml:space="preserve"> like a flower of the grassland. </w:t>
      </w:r>
      <w:r w:rsidRPr="00FA4260">
        <w:rPr>
          <w:rFonts w:asciiTheme="minorHAnsi" w:hAnsiTheme="minorHAnsi"/>
          <w:sz w:val="22"/>
          <w:szCs w:val="22"/>
          <w:vertAlign w:val="superscript"/>
        </w:rPr>
        <w:t>11</w:t>
      </w:r>
      <w:r w:rsidRPr="00FA4260">
        <w:rPr>
          <w:rFonts w:asciiTheme="minorHAnsi" w:hAnsiTheme="minorHAnsi"/>
          <w:sz w:val="22"/>
          <w:szCs w:val="22"/>
        </w:rPr>
        <w:t xml:space="preserve">For we know that the sun rises with burning heat </w:t>
      </w:r>
      <w:r w:rsidR="0032076B" w:rsidRPr="00FA4260">
        <w:rPr>
          <w:rFonts w:asciiTheme="minorHAnsi" w:hAnsiTheme="minorHAnsi"/>
          <w:sz w:val="22"/>
          <w:szCs w:val="22"/>
        </w:rPr>
        <w:t>that withers the grass</w:t>
      </w:r>
      <w:r w:rsidRPr="00FA4260">
        <w:rPr>
          <w:rFonts w:asciiTheme="minorHAnsi" w:hAnsiTheme="minorHAnsi"/>
          <w:sz w:val="22"/>
          <w:szCs w:val="22"/>
        </w:rPr>
        <w:t xml:space="preserve">; its flower falls, and its attractive façade is utterly destroyed. Even so, while going along in his or her way, the person of large resources will also fade away, just like all creatures. </w:t>
      </w:r>
      <w:r w:rsidRPr="00FA4260">
        <w:rPr>
          <w:rFonts w:asciiTheme="minorHAnsi" w:hAnsiTheme="minorHAnsi"/>
          <w:sz w:val="22"/>
          <w:szCs w:val="22"/>
          <w:vertAlign w:val="superscript"/>
        </w:rPr>
        <w:t>12</w:t>
      </w:r>
      <w:r w:rsidR="00740D0E" w:rsidRPr="00FA4260">
        <w:rPr>
          <w:rFonts w:asciiTheme="minorHAnsi" w:hAnsiTheme="minorHAnsi"/>
          <w:sz w:val="22"/>
          <w:szCs w:val="22"/>
        </w:rPr>
        <w:t>Favored</w:t>
      </w:r>
      <w:r w:rsidRPr="00FA4260">
        <w:rPr>
          <w:rFonts w:asciiTheme="minorHAnsi" w:hAnsiTheme="minorHAnsi"/>
          <w:sz w:val="22"/>
          <w:szCs w:val="22"/>
        </w:rPr>
        <w:t xml:space="preserve"> is the one who endures life’s experiments, whatever their circumstances may be, so that being approved as genuine and trustworthy that one will receive the crown of life, which God has promised to those who are loving Him. </w:t>
      </w:r>
    </w:p>
    <w:bookmarkEnd w:id="27"/>
    <w:p w14:paraId="6474318D" w14:textId="2C6BDAD3" w:rsidR="00C0218D" w:rsidRPr="00FA4260" w:rsidRDefault="00C0218D" w:rsidP="00601624">
      <w:pPr>
        <w:pStyle w:val="NormalWeb"/>
        <w:spacing w:before="0" w:beforeAutospacing="0" w:after="0" w:afterAutospacing="0"/>
        <w:jc w:val="both"/>
        <w:rPr>
          <w:rFonts w:asciiTheme="minorHAnsi" w:hAnsiTheme="minorHAnsi"/>
          <w:sz w:val="22"/>
          <w:szCs w:val="22"/>
        </w:rPr>
      </w:pPr>
    </w:p>
    <w:p w14:paraId="40B6A6E5" w14:textId="4A40C91A" w:rsidR="00C16DB4" w:rsidRPr="00FA4260" w:rsidRDefault="00C16DB4" w:rsidP="00601624">
      <w:pPr>
        <w:pStyle w:val="NormalWeb"/>
        <w:spacing w:before="0" w:beforeAutospacing="0" w:after="0" w:afterAutospacing="0"/>
        <w:jc w:val="both"/>
        <w:rPr>
          <w:rFonts w:asciiTheme="minorHAnsi" w:hAnsiTheme="minorHAnsi"/>
          <w:sz w:val="22"/>
          <w:szCs w:val="22"/>
        </w:rPr>
      </w:pPr>
      <w:r w:rsidRPr="00FA4260">
        <w:rPr>
          <w:rFonts w:asciiTheme="minorHAnsi" w:hAnsiTheme="minorHAnsi"/>
          <w:sz w:val="22"/>
          <w:szCs w:val="22"/>
        </w:rPr>
        <w:t>Take a deep breath.</w:t>
      </w:r>
    </w:p>
    <w:p w14:paraId="326FB706" w14:textId="6DA34200" w:rsidR="00FD06FA" w:rsidRPr="00FA4260" w:rsidRDefault="00FD06FA" w:rsidP="00601624">
      <w:pPr>
        <w:pStyle w:val="NormalWeb"/>
        <w:spacing w:before="0" w:beforeAutospacing="0" w:after="0" w:afterAutospacing="0"/>
        <w:jc w:val="both"/>
        <w:rPr>
          <w:rFonts w:asciiTheme="minorHAnsi" w:hAnsiTheme="minorHAnsi"/>
          <w:sz w:val="22"/>
          <w:szCs w:val="22"/>
        </w:rPr>
      </w:pPr>
    </w:p>
    <w:p w14:paraId="097676A6" w14:textId="4176AB6B" w:rsidR="003666E3" w:rsidRPr="00FA4260" w:rsidRDefault="00BC0F37" w:rsidP="003666E3">
      <w:pPr>
        <w:spacing w:after="0" w:line="240" w:lineRule="auto"/>
        <w:jc w:val="both"/>
        <w:rPr>
          <w:rFonts w:eastAsia="Times New Roman" w:cstheme="minorHAnsi"/>
        </w:rPr>
      </w:pPr>
      <w:bookmarkStart w:id="28" w:name="OLE_LINK7"/>
      <w:bookmarkStart w:id="29" w:name="OLE_LINK8"/>
      <w:bookmarkStart w:id="30" w:name="OLE_LINK9"/>
      <w:r w:rsidRPr="00FA4260" w:rsidDel="004935A6">
        <w:rPr>
          <w:rFonts w:eastAsia="Times New Roman" w:cstheme="minorHAnsi"/>
        </w:rPr>
        <w:t xml:space="preserve">God </w:t>
      </w:r>
      <w:r w:rsidRPr="00FA4260">
        <w:rPr>
          <w:rFonts w:eastAsia="Times New Roman" w:cstheme="minorHAnsi"/>
        </w:rPr>
        <w:t>has told us</w:t>
      </w:r>
      <w:r w:rsidRPr="00FA4260" w:rsidDel="004935A6">
        <w:rPr>
          <w:rFonts w:eastAsia="Times New Roman" w:cstheme="minorHAnsi"/>
        </w:rPr>
        <w:t xml:space="preserve"> that </w:t>
      </w:r>
      <w:r w:rsidRPr="00FA4260">
        <w:rPr>
          <w:rFonts w:eastAsia="Times New Roman" w:cstheme="minorHAnsi"/>
        </w:rPr>
        <w:t>this</w:t>
      </w:r>
      <w:r w:rsidRPr="00FA4260" w:rsidDel="004935A6">
        <w:rPr>
          <w:rFonts w:eastAsia="Times New Roman" w:cstheme="minorHAnsi"/>
        </w:rPr>
        <w:t xml:space="preserve"> world is passing away</w:t>
      </w:r>
      <w:r w:rsidRPr="00FA4260">
        <w:rPr>
          <w:rFonts w:eastAsia="Times New Roman" w:cstheme="minorHAnsi"/>
        </w:rPr>
        <w:t xml:space="preserve">, and when </w:t>
      </w:r>
      <w:r w:rsidRPr="00FA4260" w:rsidDel="004935A6">
        <w:rPr>
          <w:rFonts w:eastAsia="Times New Roman" w:cstheme="minorHAnsi"/>
        </w:rPr>
        <w:t>we judge wealth or poverty as good or evil, we are not seeing things from God’s perspective.</w:t>
      </w:r>
      <w:r w:rsidRPr="00FA4260">
        <w:rPr>
          <w:rStyle w:val="EndnoteReference"/>
          <w:rFonts w:eastAsia="Times New Roman" w:cstheme="minorHAnsi"/>
        </w:rPr>
        <w:endnoteReference w:id="6"/>
      </w:r>
      <w:r w:rsidRPr="00FA4260" w:rsidDel="004935A6">
        <w:rPr>
          <w:rFonts w:eastAsia="Times New Roman" w:cstheme="minorHAnsi"/>
        </w:rPr>
        <w:t xml:space="preserve"> </w:t>
      </w:r>
      <w:r w:rsidR="003666E3" w:rsidRPr="00FA4260">
        <w:rPr>
          <w:rFonts w:eastAsia="Times New Roman" w:cstheme="minorHAnsi"/>
        </w:rPr>
        <w:t xml:space="preserve">We often judge wealth as good because we perceive wealth as the absence of limitations. What bliss for the Idol Self to be free from limitations! Our Idol then develops an attachment to wealth as a desirable and even a necessary thing. Poverty might be defined as an extremely limited lifestyle. That makes poverty particularly evil for the Idol. </w:t>
      </w:r>
      <w:r w:rsidR="002A6633" w:rsidRPr="00FA4260">
        <w:rPr>
          <w:rFonts w:eastAsia="Times New Roman" w:cstheme="minorHAnsi"/>
        </w:rPr>
        <w:t>The l</w:t>
      </w:r>
      <w:r w:rsidR="00C73767" w:rsidRPr="00FA4260">
        <w:rPr>
          <w:rFonts w:eastAsia="Times New Roman" w:cstheme="minorHAnsi"/>
        </w:rPr>
        <w:t xml:space="preserve">imitations imposed by poverty or loss of wealth </w:t>
      </w:r>
      <w:r w:rsidR="004372E9" w:rsidRPr="00FA4260">
        <w:rPr>
          <w:rFonts w:eastAsia="Times New Roman" w:cstheme="minorHAnsi"/>
        </w:rPr>
        <w:t>do</w:t>
      </w:r>
      <w:r w:rsidR="00C73767" w:rsidRPr="00FA4260">
        <w:rPr>
          <w:rFonts w:eastAsia="Times New Roman" w:cstheme="minorHAnsi"/>
        </w:rPr>
        <w:t xml:space="preserve"> not allow </w:t>
      </w:r>
      <w:r w:rsidR="002A6633" w:rsidRPr="00FA4260">
        <w:rPr>
          <w:rFonts w:eastAsia="Times New Roman" w:cstheme="minorHAnsi"/>
        </w:rPr>
        <w:t xml:space="preserve">our Idol </w:t>
      </w:r>
      <w:r w:rsidR="00C73767" w:rsidRPr="00FA4260">
        <w:rPr>
          <w:rFonts w:eastAsia="Times New Roman" w:cstheme="minorHAnsi"/>
        </w:rPr>
        <w:t xml:space="preserve">to </w:t>
      </w:r>
      <w:r w:rsidR="00D91B73" w:rsidRPr="00FA4260">
        <w:rPr>
          <w:rFonts w:eastAsia="Times New Roman" w:cstheme="minorHAnsi"/>
        </w:rPr>
        <w:t>feel</w:t>
      </w:r>
      <w:r w:rsidR="00C73767" w:rsidRPr="00FA4260">
        <w:rPr>
          <w:rFonts w:eastAsia="Times New Roman" w:cstheme="minorHAnsi"/>
        </w:rPr>
        <w:t xml:space="preserve"> superior or free</w:t>
      </w:r>
      <w:r w:rsidR="003666E3" w:rsidRPr="00FA4260">
        <w:rPr>
          <w:rFonts w:eastAsia="Times New Roman" w:cstheme="minorHAnsi"/>
        </w:rPr>
        <w:t xml:space="preserve">. </w:t>
      </w:r>
    </w:p>
    <w:bookmarkEnd w:id="28"/>
    <w:bookmarkEnd w:id="29"/>
    <w:bookmarkEnd w:id="30"/>
    <w:p w14:paraId="6A0817B3" w14:textId="05C534C8" w:rsidR="00FD06FA" w:rsidRPr="00FA4260" w:rsidRDefault="00FD06FA" w:rsidP="00601624">
      <w:pPr>
        <w:spacing w:after="0" w:line="240" w:lineRule="auto"/>
        <w:jc w:val="both"/>
        <w:rPr>
          <w:rFonts w:eastAsia="Times New Roman" w:cstheme="minorHAnsi"/>
        </w:rPr>
      </w:pPr>
    </w:p>
    <w:p w14:paraId="37D336DD" w14:textId="6D660C7B" w:rsidR="00406736" w:rsidRPr="00FA4260" w:rsidRDefault="00406736" w:rsidP="00406736">
      <w:pPr>
        <w:spacing w:after="0" w:line="240" w:lineRule="auto"/>
        <w:jc w:val="both"/>
        <w:rPr>
          <w:rFonts w:eastAsia="Times New Roman" w:cstheme="minorHAnsi"/>
        </w:rPr>
      </w:pPr>
      <w:r w:rsidRPr="00FA4260">
        <w:rPr>
          <w:rFonts w:eastAsia="Times New Roman" w:cstheme="minorHAnsi"/>
        </w:rPr>
        <w:t xml:space="preserve">Perhaps we find ourselves stuck in poverty in some area of our lives. </w:t>
      </w:r>
      <w:r w:rsidR="00AE000F" w:rsidRPr="00FA4260">
        <w:rPr>
          <w:rFonts w:eastAsia="Times New Roman" w:cstheme="minorHAnsi"/>
        </w:rPr>
        <w:t>We may even choose not to access real resources because having resources is taboo and we need to feel poor. We then use our perceived poverty to justify the demands we make on ourselves and on others.</w:t>
      </w:r>
    </w:p>
    <w:p w14:paraId="79867F6B" w14:textId="77777777" w:rsidR="00406736" w:rsidRPr="00FA4260" w:rsidRDefault="00406736" w:rsidP="00601624">
      <w:pPr>
        <w:spacing w:after="0" w:line="240" w:lineRule="auto"/>
        <w:jc w:val="both"/>
        <w:rPr>
          <w:rFonts w:eastAsia="Times New Roman" w:cstheme="minorHAnsi"/>
        </w:rPr>
      </w:pPr>
    </w:p>
    <w:p w14:paraId="6356C590" w14:textId="77777777" w:rsidR="00656B63" w:rsidRPr="00FA4260" w:rsidRDefault="00656B63" w:rsidP="00656B63">
      <w:pPr>
        <w:spacing w:after="0" w:line="240" w:lineRule="auto"/>
        <w:jc w:val="both"/>
        <w:rPr>
          <w:rFonts w:eastAsia="Times New Roman" w:cstheme="minorHAnsi"/>
        </w:rPr>
      </w:pPr>
      <w:bookmarkStart w:id="31" w:name="_Hlk9956794"/>
      <w:r w:rsidRPr="00FA4260">
        <w:rPr>
          <w:rFonts w:eastAsia="Times New Roman" w:cstheme="minorHAnsi"/>
        </w:rPr>
        <w:t xml:space="preserve">When our identity is wrapped up in wealth or poverty rather than in the love of God, we believe that we deserve accommodation from others and from life. This attachment to accommodation creates anxiety and makes us vulnerable to disappointment and resentment. When we are not accommodated, our sense of significance and self-worth is threatened, and our pride is hurt. In our search to fulfill our imagined glory, we have put our trust in some kind of wealth or in the superiority of entitlement, and when those things elude us, we feel cheated. </w:t>
      </w:r>
    </w:p>
    <w:p w14:paraId="2965A15E" w14:textId="77777777" w:rsidR="00B208D6" w:rsidRPr="00FA4260" w:rsidRDefault="00B208D6" w:rsidP="00601624">
      <w:pPr>
        <w:spacing w:after="0" w:line="240" w:lineRule="auto"/>
        <w:jc w:val="both"/>
        <w:rPr>
          <w:rFonts w:eastAsia="Times New Roman" w:cstheme="minorHAnsi"/>
        </w:rPr>
      </w:pPr>
    </w:p>
    <w:p w14:paraId="496F2C01" w14:textId="0AA60AD2" w:rsidR="005411FF" w:rsidRPr="00FA4260" w:rsidRDefault="007843E0" w:rsidP="00601624">
      <w:pPr>
        <w:spacing w:after="0" w:line="240" w:lineRule="auto"/>
        <w:jc w:val="both"/>
        <w:rPr>
          <w:rFonts w:eastAsia="Times New Roman" w:cstheme="minorHAnsi"/>
        </w:rPr>
      </w:pPr>
      <w:r w:rsidRPr="00FA4260">
        <w:rPr>
          <w:rFonts w:eastAsia="Times New Roman" w:cstheme="minorHAnsi"/>
        </w:rPr>
        <w:t xml:space="preserve">James warns us that when we attach to something </w:t>
      </w:r>
      <w:r w:rsidR="00F26700" w:rsidRPr="00FA4260">
        <w:rPr>
          <w:rFonts w:eastAsia="Times New Roman" w:cstheme="minorHAnsi"/>
        </w:rPr>
        <w:t>as vulnerable as the gras</w:t>
      </w:r>
      <w:r w:rsidR="00656B63" w:rsidRPr="00FA4260">
        <w:rPr>
          <w:rFonts w:eastAsia="Times New Roman" w:cstheme="minorHAnsi"/>
        </w:rPr>
        <w:t>s</w:t>
      </w:r>
      <w:r w:rsidR="00F26700" w:rsidRPr="00FA4260">
        <w:rPr>
          <w:rFonts w:eastAsia="Times New Roman" w:cstheme="minorHAnsi"/>
        </w:rPr>
        <w:t>, which is passing</w:t>
      </w:r>
      <w:r w:rsidRPr="00FA4260">
        <w:rPr>
          <w:rFonts w:eastAsia="Times New Roman" w:cstheme="minorHAnsi"/>
        </w:rPr>
        <w:t xml:space="preserve"> away, we set ourselves up for all kinds of disappointments. </w:t>
      </w:r>
      <w:r w:rsidR="00B208D6" w:rsidRPr="00FA4260">
        <w:rPr>
          <w:rFonts w:eastAsia="Times New Roman" w:cstheme="minorHAnsi"/>
        </w:rPr>
        <w:t xml:space="preserve">Fear of loss stagnates our lives and numbs our creativity, </w:t>
      </w:r>
      <w:r w:rsidR="00A675DB" w:rsidRPr="00FA4260">
        <w:rPr>
          <w:rFonts w:eastAsia="Times New Roman" w:cstheme="minorHAnsi"/>
        </w:rPr>
        <w:t>driving us into all kinds of misorientation and resulting in more disappointment and loss.</w:t>
      </w:r>
      <w:r w:rsidR="005104DB" w:rsidRPr="00FA4260">
        <w:rPr>
          <w:rFonts w:eastAsia="Times New Roman" w:cstheme="minorHAnsi"/>
        </w:rPr>
        <w:t xml:space="preserve"> </w:t>
      </w:r>
      <w:r w:rsidR="00B208D6" w:rsidRPr="00FA4260">
        <w:rPr>
          <w:rFonts w:eastAsia="Times New Roman" w:cstheme="minorHAnsi"/>
        </w:rPr>
        <w:t xml:space="preserve">We live in a </w:t>
      </w:r>
      <w:r w:rsidR="00041B0D" w:rsidRPr="00FA4260">
        <w:rPr>
          <w:rFonts w:eastAsia="Times New Roman" w:cstheme="minorHAnsi"/>
        </w:rPr>
        <w:t>world</w:t>
      </w:r>
      <w:r w:rsidR="00B208D6" w:rsidRPr="00FA4260">
        <w:rPr>
          <w:rFonts w:eastAsia="Times New Roman" w:cstheme="minorHAnsi"/>
        </w:rPr>
        <w:t xml:space="preserve"> that is passing away, but we are depending on it for our joy. How crazy is that? As eternal creatures, we just weren’t designed to attach to this material world.</w:t>
      </w:r>
    </w:p>
    <w:bookmarkEnd w:id="31"/>
    <w:p w14:paraId="6F4E3313" w14:textId="77777777" w:rsidR="00A675DB" w:rsidRPr="00FA4260" w:rsidRDefault="00A675DB" w:rsidP="00601624">
      <w:pPr>
        <w:spacing w:after="0" w:line="240" w:lineRule="auto"/>
        <w:jc w:val="both"/>
        <w:rPr>
          <w:rFonts w:eastAsia="Times New Roman" w:cstheme="minorHAnsi"/>
        </w:rPr>
      </w:pPr>
    </w:p>
    <w:p w14:paraId="30A6C434" w14:textId="0851F1CE" w:rsidR="00FD06FA" w:rsidRPr="00FA4260" w:rsidRDefault="00FD06FA" w:rsidP="00601624">
      <w:pPr>
        <w:spacing w:after="0" w:line="240" w:lineRule="auto"/>
        <w:jc w:val="both"/>
        <w:rPr>
          <w:rFonts w:eastAsia="Times New Roman" w:cstheme="minorHAnsi"/>
        </w:rPr>
      </w:pPr>
      <w:r w:rsidRPr="00FA4260">
        <w:rPr>
          <w:rFonts w:eastAsia="Times New Roman" w:cstheme="minorHAnsi"/>
        </w:rPr>
        <w:t>Humble circumstances</w:t>
      </w:r>
      <w:r w:rsidR="00A675DB" w:rsidRPr="00FA4260">
        <w:rPr>
          <w:rFonts w:eastAsia="Times New Roman" w:cstheme="minorHAnsi"/>
        </w:rPr>
        <w:t>,</w:t>
      </w:r>
      <w:r w:rsidRPr="00FA4260">
        <w:rPr>
          <w:rFonts w:eastAsia="Times New Roman" w:cstheme="minorHAnsi"/>
        </w:rPr>
        <w:t xml:space="preserve"> or poverty in some area</w:t>
      </w:r>
      <w:r w:rsidR="00060343" w:rsidRPr="00FA4260">
        <w:rPr>
          <w:rFonts w:eastAsia="Times New Roman" w:cstheme="minorHAnsi"/>
        </w:rPr>
        <w:t>,</w:t>
      </w:r>
      <w:r w:rsidRPr="00FA4260">
        <w:rPr>
          <w:rFonts w:eastAsia="Times New Roman" w:cstheme="minorHAnsi"/>
        </w:rPr>
        <w:t xml:space="preserve"> can be glorious because people with fewer resources are invited to develop more trust in God. The</w:t>
      </w:r>
      <w:r w:rsidR="00F03717" w:rsidRPr="00FA4260">
        <w:rPr>
          <w:rFonts w:eastAsia="Times New Roman" w:cstheme="minorHAnsi"/>
        </w:rPr>
        <w:t>se people</w:t>
      </w:r>
      <w:r w:rsidRPr="00FA4260">
        <w:rPr>
          <w:rFonts w:eastAsia="Times New Roman" w:cstheme="minorHAnsi"/>
        </w:rPr>
        <w:t xml:space="preserve"> learn </w:t>
      </w:r>
      <w:r w:rsidR="00A675DB" w:rsidRPr="00FA4260">
        <w:rPr>
          <w:rFonts w:eastAsia="Times New Roman" w:cstheme="minorHAnsi"/>
        </w:rPr>
        <w:t xml:space="preserve">to be grateful </w:t>
      </w:r>
      <w:r w:rsidRPr="00FA4260">
        <w:rPr>
          <w:rFonts w:eastAsia="Times New Roman" w:cstheme="minorHAnsi"/>
        </w:rPr>
        <w:t>for everything. They</w:t>
      </w:r>
      <w:r w:rsidR="007843E0" w:rsidRPr="00FA4260">
        <w:rPr>
          <w:rFonts w:eastAsia="Times New Roman" w:cstheme="minorHAnsi"/>
        </w:rPr>
        <w:t xml:space="preserve"> </w:t>
      </w:r>
      <w:r w:rsidRPr="00FA4260">
        <w:rPr>
          <w:rFonts w:eastAsia="Times New Roman" w:cstheme="minorHAnsi"/>
        </w:rPr>
        <w:t xml:space="preserve">learn to live within limitations and are highly motivated to change their lives. Their hunger is stronger than their fear. </w:t>
      </w:r>
    </w:p>
    <w:p w14:paraId="31D194E8" w14:textId="77777777" w:rsidR="006A284B" w:rsidRPr="00FA4260" w:rsidRDefault="006A284B" w:rsidP="00601624">
      <w:pPr>
        <w:spacing w:after="0" w:line="240" w:lineRule="auto"/>
        <w:jc w:val="both"/>
        <w:rPr>
          <w:rFonts w:eastAsia="Times New Roman" w:cstheme="minorHAnsi"/>
        </w:rPr>
      </w:pPr>
    </w:p>
    <w:p w14:paraId="0DB0261D" w14:textId="21D3E04E" w:rsidR="00FD06FA" w:rsidRPr="00FA4260" w:rsidRDefault="00041B0D" w:rsidP="00601624">
      <w:pPr>
        <w:spacing w:after="0" w:line="240" w:lineRule="auto"/>
        <w:jc w:val="both"/>
        <w:rPr>
          <w:rFonts w:eastAsia="Times New Roman" w:cstheme="minorHAnsi"/>
        </w:rPr>
      </w:pPr>
      <w:bookmarkStart w:id="32" w:name="_Hlk483764849"/>
      <w:r w:rsidRPr="00FA4260">
        <w:rPr>
          <w:rFonts w:eastAsia="Times New Roman" w:cstheme="minorHAnsi"/>
        </w:rPr>
        <w:t xml:space="preserve">James teaches us quite a bit about wealth in his letter. He’s not against wealth, but he is against how we use wealth to support the Idol Self. </w:t>
      </w:r>
      <w:r w:rsidR="00FD06FA" w:rsidRPr="00FA4260">
        <w:rPr>
          <w:rFonts w:eastAsia="Times New Roman" w:cstheme="minorHAnsi"/>
        </w:rPr>
        <w:t>The wealth</w:t>
      </w:r>
      <w:r w:rsidR="00BF793F" w:rsidRPr="00FA4260">
        <w:rPr>
          <w:rFonts w:eastAsia="Times New Roman" w:cstheme="minorHAnsi"/>
        </w:rPr>
        <w:t>y</w:t>
      </w:r>
      <w:r w:rsidR="0098690C" w:rsidRPr="00FA4260">
        <w:rPr>
          <w:rFonts w:eastAsia="Times New Roman" w:cstheme="minorHAnsi"/>
        </w:rPr>
        <w:t>—</w:t>
      </w:r>
      <w:r w:rsidR="0058682B" w:rsidRPr="00FA4260">
        <w:rPr>
          <w:rFonts w:eastAsia="Times New Roman" w:cstheme="minorHAnsi"/>
        </w:rPr>
        <w:t xml:space="preserve">those who are rich in money, abilities, possessions, family background, or </w:t>
      </w:r>
      <w:r w:rsidR="009467BE" w:rsidRPr="00FA4260">
        <w:rPr>
          <w:rFonts w:eastAsia="Times New Roman" w:cstheme="minorHAnsi"/>
        </w:rPr>
        <w:t>experiences—are</w:t>
      </w:r>
      <w:r w:rsidR="00FD06FA" w:rsidRPr="00FA4260">
        <w:rPr>
          <w:rFonts w:eastAsia="Times New Roman" w:cstheme="minorHAnsi"/>
        </w:rPr>
        <w:t xml:space="preserve"> to glo</w:t>
      </w:r>
      <w:r w:rsidR="0058682B" w:rsidRPr="00FA4260">
        <w:rPr>
          <w:rFonts w:eastAsia="Times New Roman" w:cstheme="minorHAnsi"/>
        </w:rPr>
        <w:t>ry in humiliation</w:t>
      </w:r>
      <w:r w:rsidR="00060343" w:rsidRPr="00FA4260">
        <w:rPr>
          <w:rFonts w:eastAsia="Times New Roman" w:cstheme="minorHAnsi"/>
        </w:rPr>
        <w:t xml:space="preserve"> by </w:t>
      </w:r>
      <w:r w:rsidR="004C25BA" w:rsidRPr="00FA4260">
        <w:rPr>
          <w:rFonts w:eastAsia="Times New Roman" w:cstheme="minorHAnsi"/>
        </w:rPr>
        <w:t>choosing to</w:t>
      </w:r>
      <w:r w:rsidR="00060343" w:rsidRPr="00FA4260">
        <w:rPr>
          <w:rFonts w:eastAsia="Times New Roman" w:cstheme="minorHAnsi"/>
        </w:rPr>
        <w:t xml:space="preserve"> </w:t>
      </w:r>
      <w:r w:rsidR="004C25BA" w:rsidRPr="00FA4260">
        <w:rPr>
          <w:rFonts w:eastAsia="Times New Roman" w:cstheme="minorHAnsi"/>
        </w:rPr>
        <w:t>participate</w:t>
      </w:r>
      <w:r w:rsidR="00F850D4" w:rsidRPr="00FA4260">
        <w:rPr>
          <w:rFonts w:eastAsia="Times New Roman" w:cstheme="minorHAnsi"/>
        </w:rPr>
        <w:t xml:space="preserve"> </w:t>
      </w:r>
      <w:r w:rsidR="00060343" w:rsidRPr="00FA4260">
        <w:rPr>
          <w:rFonts w:eastAsia="Times New Roman" w:cstheme="minorHAnsi"/>
        </w:rPr>
        <w:t>in the limitations experienced by the rest of the world</w:t>
      </w:r>
      <w:r w:rsidR="0058682B" w:rsidRPr="00FA4260">
        <w:rPr>
          <w:rFonts w:eastAsia="Times New Roman" w:cstheme="minorHAnsi"/>
        </w:rPr>
        <w:t xml:space="preserve">. </w:t>
      </w:r>
      <w:r w:rsidR="00F4001B" w:rsidRPr="00FA4260">
        <w:rPr>
          <w:rFonts w:eastAsia="Times New Roman" w:cstheme="minorHAnsi"/>
        </w:rPr>
        <w:t xml:space="preserve">They can </w:t>
      </w:r>
      <w:r w:rsidR="00F850D4" w:rsidRPr="00FA4260">
        <w:rPr>
          <w:rFonts w:eastAsia="Times New Roman" w:cstheme="minorHAnsi"/>
        </w:rPr>
        <w:t>take part</w:t>
      </w:r>
      <w:r w:rsidR="00F4001B" w:rsidRPr="00FA4260">
        <w:rPr>
          <w:rFonts w:eastAsia="Times New Roman" w:cstheme="minorHAnsi"/>
        </w:rPr>
        <w:t xml:space="preserve"> in activities that put them in the place of a learner, and they can acknowledge </w:t>
      </w:r>
      <w:r w:rsidR="00060343" w:rsidRPr="00FA4260">
        <w:rPr>
          <w:rFonts w:eastAsia="Times New Roman" w:cstheme="minorHAnsi"/>
        </w:rPr>
        <w:t xml:space="preserve">their position as fellow creatures by demonstrating trustworthiness and active </w:t>
      </w:r>
      <w:r w:rsidR="00060343" w:rsidRPr="00FA4260">
        <w:rPr>
          <w:rFonts w:eastAsia="Times New Roman" w:cstheme="minorHAnsi"/>
        </w:rPr>
        <w:lastRenderedPageBreak/>
        <w:t xml:space="preserve">kindness. </w:t>
      </w:r>
      <w:bookmarkEnd w:id="32"/>
      <w:r w:rsidR="00692296" w:rsidRPr="00FA4260">
        <w:rPr>
          <w:rFonts w:eastAsia="Times New Roman" w:cstheme="minorHAnsi"/>
        </w:rPr>
        <w:t>They must</w:t>
      </w:r>
      <w:r w:rsidR="00FD06FA" w:rsidRPr="00FA4260">
        <w:rPr>
          <w:rFonts w:eastAsia="Times New Roman" w:cstheme="minorHAnsi"/>
        </w:rPr>
        <w:t xml:space="preserve"> circulate gifts </w:t>
      </w:r>
      <w:r w:rsidR="00FD06FA" w:rsidRPr="00FA4260">
        <w:rPr>
          <w:rFonts w:eastAsia="Times New Roman" w:cstheme="minorHAnsi"/>
          <w:i/>
        </w:rPr>
        <w:t>in proportion to their resources</w:t>
      </w:r>
      <w:r w:rsidR="004C4AAF" w:rsidRPr="00FA4260">
        <w:rPr>
          <w:rFonts w:eastAsia="Times New Roman" w:cstheme="minorHAnsi"/>
        </w:rPr>
        <w:t>,</w:t>
      </w:r>
      <w:r w:rsidR="00FD06FA" w:rsidRPr="00FA4260">
        <w:rPr>
          <w:rFonts w:eastAsia="Times New Roman" w:cstheme="minorHAnsi"/>
        </w:rPr>
        <w:t xml:space="preserve"> or </w:t>
      </w:r>
      <w:r w:rsidR="00D91B73" w:rsidRPr="00FA4260">
        <w:rPr>
          <w:rFonts w:eastAsia="Times New Roman" w:cstheme="minorHAnsi"/>
        </w:rPr>
        <w:t>else</w:t>
      </w:r>
      <w:r w:rsidR="00AE000F" w:rsidRPr="00FA4260">
        <w:rPr>
          <w:rFonts w:eastAsia="Times New Roman" w:cstheme="minorHAnsi"/>
        </w:rPr>
        <w:t xml:space="preserve"> </w:t>
      </w:r>
      <w:r w:rsidR="00FD06FA" w:rsidRPr="00FA4260">
        <w:rPr>
          <w:rFonts w:eastAsia="Times New Roman" w:cstheme="minorHAnsi"/>
        </w:rPr>
        <w:t xml:space="preserve">their souls will stagnate into fear and self-hate. </w:t>
      </w:r>
    </w:p>
    <w:p w14:paraId="3C2E6C90" w14:textId="3E6DFD68" w:rsidR="009467BE" w:rsidRPr="00FA4260" w:rsidRDefault="009467BE" w:rsidP="00601624">
      <w:pPr>
        <w:spacing w:after="0" w:line="240" w:lineRule="auto"/>
        <w:jc w:val="both"/>
        <w:rPr>
          <w:rFonts w:eastAsia="Times New Roman" w:cstheme="minorHAnsi"/>
        </w:rPr>
      </w:pPr>
    </w:p>
    <w:p w14:paraId="1B8B0BF9" w14:textId="1B3E2C52" w:rsidR="00FD06FA" w:rsidRPr="00FA4260" w:rsidRDefault="00FD06FA" w:rsidP="00601624">
      <w:pPr>
        <w:spacing w:after="0" w:line="240" w:lineRule="auto"/>
        <w:jc w:val="both"/>
        <w:rPr>
          <w:rFonts w:eastAsia="Times New Roman" w:cstheme="minorHAnsi"/>
        </w:rPr>
      </w:pPr>
      <w:bookmarkStart w:id="33" w:name="_Hlk135552624"/>
      <w:r w:rsidRPr="00FA4260">
        <w:rPr>
          <w:rFonts w:eastAsia="Times New Roman" w:cstheme="minorHAnsi"/>
        </w:rPr>
        <w:t xml:space="preserve">In </w:t>
      </w:r>
      <w:r w:rsidR="00E61B35" w:rsidRPr="00FA4260">
        <w:rPr>
          <w:rFonts w:eastAsia="Times New Roman" w:cstheme="minorHAnsi"/>
        </w:rPr>
        <w:t xml:space="preserve">both </w:t>
      </w:r>
      <w:r w:rsidRPr="00FA4260">
        <w:rPr>
          <w:rFonts w:eastAsia="Times New Roman" w:cstheme="minorHAnsi"/>
        </w:rPr>
        <w:t xml:space="preserve">poverty </w:t>
      </w:r>
      <w:r w:rsidR="00E61B35" w:rsidRPr="00FA4260">
        <w:rPr>
          <w:rFonts w:eastAsia="Times New Roman" w:cstheme="minorHAnsi"/>
        </w:rPr>
        <w:t>and</w:t>
      </w:r>
      <w:r w:rsidRPr="00FA4260">
        <w:rPr>
          <w:rFonts w:eastAsia="Times New Roman" w:cstheme="minorHAnsi"/>
        </w:rPr>
        <w:t xml:space="preserve"> wealth, </w:t>
      </w:r>
      <w:r w:rsidR="007C3F8C" w:rsidRPr="00FA4260">
        <w:rPr>
          <w:rFonts w:eastAsia="Times New Roman" w:cstheme="minorHAnsi"/>
        </w:rPr>
        <w:t>persevering</w:t>
      </w:r>
      <w:r w:rsidRPr="00FA4260">
        <w:rPr>
          <w:rFonts w:eastAsia="Times New Roman" w:cstheme="minorHAnsi"/>
        </w:rPr>
        <w:t xml:space="preserve"> </w:t>
      </w:r>
      <w:r w:rsidR="00FD7D0D" w:rsidRPr="00FA4260">
        <w:rPr>
          <w:rFonts w:eastAsia="Times New Roman" w:cstheme="minorHAnsi"/>
        </w:rPr>
        <w:t xml:space="preserve">in the development of </w:t>
      </w:r>
      <w:r w:rsidRPr="00FA4260">
        <w:rPr>
          <w:rFonts w:eastAsia="Times New Roman" w:cstheme="minorHAnsi"/>
        </w:rPr>
        <w:t>the True Self is the key to success.</w:t>
      </w:r>
      <w:bookmarkEnd w:id="33"/>
      <w:r w:rsidRPr="00FA4260">
        <w:rPr>
          <w:rFonts w:eastAsia="Times New Roman" w:cstheme="minorHAnsi"/>
        </w:rPr>
        <w:t xml:space="preserve"> </w:t>
      </w:r>
      <w:bookmarkStart w:id="34" w:name="_Hlk514925397"/>
      <w:r w:rsidR="00E7339F" w:rsidRPr="00FA4260">
        <w:rPr>
          <w:rFonts w:eastAsia="Times New Roman" w:cstheme="minorHAnsi"/>
        </w:rPr>
        <w:t xml:space="preserve">Through </w:t>
      </w:r>
      <w:r w:rsidR="00BC3677" w:rsidRPr="00FA4260">
        <w:rPr>
          <w:rFonts w:eastAsia="Times New Roman" w:cstheme="minorHAnsi"/>
        </w:rPr>
        <w:t>persevering in this process</w:t>
      </w:r>
      <w:r w:rsidR="00D91B73" w:rsidRPr="00FA4260">
        <w:rPr>
          <w:rFonts w:eastAsia="Times New Roman" w:cstheme="minorHAnsi"/>
        </w:rPr>
        <w:t>,</w:t>
      </w:r>
      <w:r w:rsidR="00E7339F" w:rsidRPr="00FA4260">
        <w:rPr>
          <w:rFonts w:eastAsia="Times New Roman" w:cstheme="minorHAnsi"/>
        </w:rPr>
        <w:t xml:space="preserve"> we gain practical experience </w:t>
      </w:r>
      <w:r w:rsidR="00534E0D" w:rsidRPr="00FA4260">
        <w:rPr>
          <w:rFonts w:eastAsia="Times New Roman" w:cstheme="minorHAnsi"/>
        </w:rPr>
        <w:t xml:space="preserve">both </w:t>
      </w:r>
      <w:r w:rsidR="00E7339F" w:rsidRPr="00FA4260">
        <w:rPr>
          <w:rFonts w:eastAsia="Times New Roman" w:cstheme="minorHAnsi"/>
        </w:rPr>
        <w:t>in the world and in our relationship with God. This practical experience grows our self-confidence and</w:t>
      </w:r>
      <w:r w:rsidR="00534E0D" w:rsidRPr="00FA4260">
        <w:rPr>
          <w:rFonts w:eastAsia="Times New Roman" w:cstheme="minorHAnsi"/>
        </w:rPr>
        <w:t xml:space="preserve"> </w:t>
      </w:r>
      <w:r w:rsidR="0096665A" w:rsidRPr="00FA4260">
        <w:rPr>
          <w:rFonts w:eastAsia="Times New Roman" w:cstheme="minorHAnsi"/>
        </w:rPr>
        <w:t xml:space="preserve">gives us </w:t>
      </w:r>
      <w:r w:rsidR="00446679" w:rsidRPr="00FA4260">
        <w:rPr>
          <w:rFonts w:eastAsia="Times New Roman" w:cstheme="minorHAnsi"/>
        </w:rPr>
        <w:t xml:space="preserve">greater </w:t>
      </w:r>
      <w:r w:rsidR="00E7339F" w:rsidRPr="00FA4260">
        <w:rPr>
          <w:rFonts w:eastAsia="Times New Roman" w:cstheme="minorHAnsi"/>
        </w:rPr>
        <w:t xml:space="preserve">authority </w:t>
      </w:r>
      <w:r w:rsidR="00534E0D" w:rsidRPr="00FA4260">
        <w:rPr>
          <w:rFonts w:eastAsia="Times New Roman" w:cstheme="minorHAnsi"/>
        </w:rPr>
        <w:t>in whatever socio-economic mission field we are designed to serve.</w:t>
      </w:r>
      <w:r w:rsidR="004340A7" w:rsidRPr="00FA4260">
        <w:rPr>
          <w:rFonts w:eastAsia="Times New Roman" w:cstheme="minorHAnsi"/>
        </w:rPr>
        <w:t xml:space="preserve"> Who gives us the stamp of approval when we persevere in the development of the True Self? Certainly God, but </w:t>
      </w:r>
      <w:r w:rsidR="00364AED" w:rsidRPr="00FA4260">
        <w:rPr>
          <w:rFonts w:eastAsia="Times New Roman" w:cstheme="minorHAnsi"/>
        </w:rPr>
        <w:t xml:space="preserve">we too can approve the outcomes of an oriented life. </w:t>
      </w:r>
    </w:p>
    <w:bookmarkEnd w:id="34"/>
    <w:p w14:paraId="40571A29" w14:textId="77777777" w:rsidR="00FD06FA" w:rsidRPr="00FA4260" w:rsidRDefault="00FD06FA" w:rsidP="00601624">
      <w:pPr>
        <w:spacing w:after="0" w:line="240" w:lineRule="auto"/>
        <w:jc w:val="both"/>
        <w:rPr>
          <w:rFonts w:eastAsia="Times New Roman" w:cstheme="minorHAnsi"/>
        </w:rPr>
      </w:pPr>
    </w:p>
    <w:p w14:paraId="68937467" w14:textId="033947A3" w:rsidR="00FD06FA" w:rsidRPr="00FA4260" w:rsidRDefault="00C63869" w:rsidP="00601624">
      <w:pPr>
        <w:spacing w:after="0" w:line="240" w:lineRule="auto"/>
        <w:jc w:val="both"/>
        <w:rPr>
          <w:rFonts w:eastAsia="Times New Roman" w:cstheme="minorHAnsi"/>
        </w:rPr>
      </w:pPr>
      <w:r w:rsidRPr="00FA4260">
        <w:rPr>
          <w:rFonts w:eastAsia="Times New Roman" w:cstheme="minorHAnsi"/>
        </w:rPr>
        <w:t>Hopefully, you</w:t>
      </w:r>
      <w:r w:rsidR="00FD06FA" w:rsidRPr="00FA4260">
        <w:rPr>
          <w:rFonts w:eastAsia="Times New Roman" w:cstheme="minorHAnsi"/>
        </w:rPr>
        <w:t xml:space="preserve"> will experience both poverty and wealth in many areas of your life, and at different times. Poverty can cleanse and prune the soul, while wealth can support more opportunities for exploration and service. Your goal is to be complete and lack nothing. By running your race with endurance, whether in poverty or in wealth, you</w:t>
      </w:r>
      <w:r w:rsidR="008A79D8" w:rsidRPr="00FA4260">
        <w:rPr>
          <w:rFonts w:eastAsia="Times New Roman" w:cstheme="minorHAnsi"/>
        </w:rPr>
        <w:t xml:space="preserve"> are</w:t>
      </w:r>
      <w:r w:rsidR="00FD06FA" w:rsidRPr="00FA4260">
        <w:rPr>
          <w:rFonts w:eastAsia="Times New Roman" w:cstheme="minorHAnsi"/>
        </w:rPr>
        <w:t xml:space="preserve"> learn</w:t>
      </w:r>
      <w:r w:rsidR="008A79D8" w:rsidRPr="00FA4260">
        <w:rPr>
          <w:rFonts w:eastAsia="Times New Roman" w:cstheme="minorHAnsi"/>
        </w:rPr>
        <w:t>ing</w:t>
      </w:r>
      <w:r w:rsidR="00FD06FA" w:rsidRPr="00FA4260">
        <w:rPr>
          <w:rFonts w:eastAsia="Times New Roman" w:cstheme="minorHAnsi"/>
        </w:rPr>
        <w:t xml:space="preserve"> to wear your crown of life, in this life, with authority and love.</w:t>
      </w:r>
    </w:p>
    <w:p w14:paraId="7BE587A1" w14:textId="77777777" w:rsidR="00FD06FA" w:rsidRPr="00FA4260" w:rsidRDefault="00FD06FA" w:rsidP="00601624">
      <w:pPr>
        <w:spacing w:after="0" w:line="240" w:lineRule="auto"/>
        <w:jc w:val="both"/>
        <w:rPr>
          <w:rFonts w:eastAsia="Times New Roman" w:cstheme="minorHAnsi"/>
        </w:rPr>
      </w:pPr>
    </w:p>
    <w:p w14:paraId="2F912121" w14:textId="77777777" w:rsidR="00FD06FA" w:rsidRPr="00FA4260" w:rsidRDefault="00FD06FA" w:rsidP="00601624">
      <w:pPr>
        <w:spacing w:after="0" w:line="240" w:lineRule="auto"/>
        <w:jc w:val="both"/>
        <w:rPr>
          <w:rFonts w:eastAsia="Times New Roman" w:cstheme="minorHAnsi"/>
        </w:rPr>
      </w:pPr>
      <w:r w:rsidRPr="00FA4260">
        <w:rPr>
          <w:rFonts w:eastAsia="Times New Roman" w:cstheme="minorHAnsi"/>
        </w:rPr>
        <w:t xml:space="preserve">Our prayer might go something like this: </w:t>
      </w:r>
    </w:p>
    <w:p w14:paraId="6DB0A95B" w14:textId="77777777" w:rsidR="00FD06FA" w:rsidRPr="00FA4260" w:rsidRDefault="00FD06FA" w:rsidP="00601624">
      <w:pPr>
        <w:spacing w:after="0" w:line="240" w:lineRule="auto"/>
        <w:jc w:val="both"/>
        <w:rPr>
          <w:rFonts w:eastAsia="Times New Roman" w:cstheme="minorHAnsi"/>
        </w:rPr>
      </w:pPr>
    </w:p>
    <w:p w14:paraId="2D5DF501" w14:textId="28EC8B90" w:rsidR="00FD06FA" w:rsidRPr="00FA4260" w:rsidRDefault="00FD06FA" w:rsidP="00601624">
      <w:pPr>
        <w:spacing w:after="0" w:line="240" w:lineRule="auto"/>
        <w:jc w:val="center"/>
        <w:rPr>
          <w:rFonts w:eastAsia="Times New Roman" w:cstheme="minorHAnsi"/>
          <w:i/>
        </w:rPr>
      </w:pPr>
      <w:r w:rsidRPr="00FA4260">
        <w:rPr>
          <w:rFonts w:eastAsia="Times New Roman" w:cstheme="minorHAnsi"/>
          <w:i/>
        </w:rPr>
        <w:t>Father, teach me to glory in both poverty and wealth. (Repeat)</w:t>
      </w:r>
    </w:p>
    <w:p w14:paraId="088D0567" w14:textId="77777777" w:rsidR="00FD06FA" w:rsidRPr="00FA4260" w:rsidRDefault="00FD06FA" w:rsidP="00601624">
      <w:pPr>
        <w:spacing w:after="0" w:line="240" w:lineRule="auto"/>
        <w:jc w:val="both"/>
        <w:rPr>
          <w:rFonts w:eastAsia="Times New Roman" w:cstheme="minorHAnsi"/>
        </w:rPr>
      </w:pPr>
    </w:p>
    <w:p w14:paraId="2514F252" w14:textId="77777777" w:rsidR="00FD06FA" w:rsidRPr="00FA4260" w:rsidRDefault="00FD06FA" w:rsidP="00601624">
      <w:pPr>
        <w:spacing w:after="0" w:line="240" w:lineRule="auto"/>
        <w:jc w:val="both"/>
        <w:rPr>
          <w:rFonts w:eastAsia="Times New Roman" w:cstheme="minorHAnsi"/>
        </w:rPr>
      </w:pPr>
      <w:r w:rsidRPr="00FA4260">
        <w:rPr>
          <w:rFonts w:eastAsia="Times New Roman" w:cstheme="minorHAnsi"/>
        </w:rPr>
        <w:t>Take a deep breath.</w:t>
      </w:r>
    </w:p>
    <w:p w14:paraId="26A25378" w14:textId="4E0F5678" w:rsidR="007213C4" w:rsidRPr="00FA4260" w:rsidRDefault="007213C4" w:rsidP="007213C4">
      <w:pPr>
        <w:spacing w:after="0" w:line="240" w:lineRule="auto"/>
        <w:jc w:val="both"/>
        <w:rPr>
          <w:i/>
        </w:rPr>
      </w:pPr>
      <w:r w:rsidRPr="00FA4260">
        <w:rPr>
          <w:i/>
        </w:rPr>
        <w:t xml:space="preserve">(If time permits, ask, “Does anyone have comments or questions about </w:t>
      </w:r>
      <w:r w:rsidR="00571864" w:rsidRPr="00FA4260">
        <w:rPr>
          <w:i/>
        </w:rPr>
        <w:t>the</w:t>
      </w:r>
      <w:r w:rsidRPr="00FA4260">
        <w:rPr>
          <w:i/>
        </w:rPr>
        <w:t xml:space="preserve"> Bible teaching?”)</w:t>
      </w:r>
    </w:p>
    <w:p w14:paraId="2B27E24D" w14:textId="77777777" w:rsidR="00FD06FA" w:rsidRPr="00FA4260" w:rsidRDefault="00FD06FA" w:rsidP="00601624">
      <w:pPr>
        <w:pStyle w:val="NormalWeb"/>
        <w:spacing w:before="0" w:beforeAutospacing="0" w:after="0" w:afterAutospacing="0"/>
        <w:jc w:val="both"/>
        <w:rPr>
          <w:rFonts w:asciiTheme="minorHAnsi" w:hAnsiTheme="minorHAnsi"/>
          <w:sz w:val="22"/>
          <w:szCs w:val="22"/>
        </w:rPr>
      </w:pPr>
    </w:p>
    <w:p w14:paraId="0E8FE521" w14:textId="5B699F0E" w:rsidR="00285B9A" w:rsidRPr="00FA4260" w:rsidRDefault="00127795" w:rsidP="00601624">
      <w:pPr>
        <w:spacing w:after="0" w:line="240" w:lineRule="auto"/>
        <w:jc w:val="both"/>
        <w:rPr>
          <w:b/>
        </w:rPr>
      </w:pPr>
      <w:r w:rsidRPr="00FA4260">
        <w:rPr>
          <w:b/>
        </w:rPr>
        <w:t>1</w:t>
      </w:r>
      <w:r w:rsidR="009522FB" w:rsidRPr="00FA4260">
        <w:rPr>
          <w:b/>
        </w:rPr>
        <w:t>:1</w:t>
      </w:r>
      <w:r w:rsidR="00980EE1" w:rsidRPr="00FA4260">
        <w:rPr>
          <w:b/>
        </w:rPr>
        <w:t>0</w:t>
      </w:r>
      <w:r w:rsidR="00285B9A" w:rsidRPr="00FA4260">
        <w:rPr>
          <w:b/>
        </w:rPr>
        <w:tab/>
        <w:t>INTEGRATION</w:t>
      </w:r>
    </w:p>
    <w:p w14:paraId="4155E53A" w14:textId="77777777" w:rsidR="00F014AC" w:rsidRPr="00FA4260" w:rsidRDefault="00F014AC" w:rsidP="00601624">
      <w:pPr>
        <w:spacing w:after="0" w:line="240" w:lineRule="auto"/>
        <w:jc w:val="both"/>
      </w:pPr>
    </w:p>
    <w:p w14:paraId="65D9F36D" w14:textId="3D82820B" w:rsidR="00127795" w:rsidRPr="00FA4260" w:rsidRDefault="004D021C" w:rsidP="00601624">
      <w:pPr>
        <w:spacing w:after="0" w:line="240" w:lineRule="auto"/>
        <w:jc w:val="both"/>
      </w:pPr>
      <w:r w:rsidRPr="00FA4260">
        <w:t xml:space="preserve">Sip </w:t>
      </w:r>
      <w:r w:rsidR="00A32469" w:rsidRPr="00FA4260">
        <w:t xml:space="preserve">some </w:t>
      </w:r>
      <w:r w:rsidR="0053044C" w:rsidRPr="00FA4260">
        <w:t xml:space="preserve">purified </w:t>
      </w:r>
      <w:r w:rsidRPr="00FA4260">
        <w:t>water</w:t>
      </w:r>
      <w:r w:rsidR="00A32469" w:rsidRPr="00FA4260">
        <w:t xml:space="preserve"> and</w:t>
      </w:r>
      <w:r w:rsidRPr="00FA4260">
        <w:t xml:space="preserve"> prepare to</w:t>
      </w:r>
      <w:r w:rsidR="00B67F46" w:rsidRPr="00FA4260">
        <w:t xml:space="preserve"> take some not</w:t>
      </w:r>
      <w:r w:rsidR="00D913C2" w:rsidRPr="00FA4260">
        <w:t>es. Assume a</w:t>
      </w:r>
      <w:r w:rsidR="00041DD1" w:rsidRPr="00FA4260">
        <w:t xml:space="preserve"> mindfulness</w:t>
      </w:r>
      <w:r w:rsidR="00D913C2" w:rsidRPr="00FA4260">
        <w:t xml:space="preserve"> posture</w:t>
      </w:r>
      <w:r w:rsidR="0053044C" w:rsidRPr="00FA4260">
        <w:t>,</w:t>
      </w:r>
      <w:r w:rsidR="00B67F46" w:rsidRPr="00FA4260">
        <w:t xml:space="preserve"> and breathe.</w:t>
      </w:r>
      <w:r w:rsidR="00AC344A" w:rsidRPr="00FA4260">
        <w:t xml:space="preserve"> </w:t>
      </w:r>
      <w:r w:rsidR="00AC344A" w:rsidRPr="00FA4260">
        <w:rPr>
          <w:i/>
        </w:rPr>
        <w:t>(Pause</w:t>
      </w:r>
      <w:r w:rsidRPr="00FA4260">
        <w:rPr>
          <w:i/>
        </w:rPr>
        <w:t xml:space="preserve"> </w:t>
      </w:r>
      <w:r w:rsidR="0098690C" w:rsidRPr="00FA4260">
        <w:rPr>
          <w:i/>
        </w:rPr>
        <w:t xml:space="preserve">for </w:t>
      </w:r>
      <w:r w:rsidR="00D16857" w:rsidRPr="00FA4260">
        <w:rPr>
          <w:i/>
        </w:rPr>
        <w:t>1</w:t>
      </w:r>
      <w:r w:rsidR="001247BA" w:rsidRPr="00FA4260">
        <w:rPr>
          <w:i/>
        </w:rPr>
        <w:t>0 seconds</w:t>
      </w:r>
      <w:r w:rsidR="00127795" w:rsidRPr="00FA4260">
        <w:rPr>
          <w:i/>
        </w:rPr>
        <w:t>)</w:t>
      </w:r>
    </w:p>
    <w:p w14:paraId="1CD462D1" w14:textId="77777777" w:rsidR="00127795" w:rsidRPr="00FA4260" w:rsidRDefault="00127795" w:rsidP="00601624">
      <w:pPr>
        <w:spacing w:after="0" w:line="240" w:lineRule="auto"/>
        <w:jc w:val="both"/>
      </w:pPr>
    </w:p>
    <w:p w14:paraId="57FE75D2" w14:textId="580ABA16" w:rsidR="00127795" w:rsidRPr="00FA4260" w:rsidRDefault="00B04798" w:rsidP="00601624">
      <w:pPr>
        <w:spacing w:after="0" w:line="240" w:lineRule="auto"/>
        <w:jc w:val="both"/>
        <w:rPr>
          <w:i/>
        </w:rPr>
      </w:pPr>
      <w:r w:rsidRPr="00FA4260">
        <w:t>Here is our integration focus</w:t>
      </w:r>
      <w:r w:rsidR="006A0842" w:rsidRPr="00FA4260">
        <w:t>:</w:t>
      </w:r>
      <w:r w:rsidR="002A78AD" w:rsidRPr="00FA4260">
        <w:t xml:space="preserve"> </w:t>
      </w:r>
      <w:r w:rsidR="006A0842" w:rsidRPr="00FA4260">
        <w:rPr>
          <w:i/>
        </w:rPr>
        <w:t>Consider an area of</w:t>
      </w:r>
      <w:r w:rsidR="005E729F" w:rsidRPr="00FA4260">
        <w:rPr>
          <w:i/>
        </w:rPr>
        <w:t xml:space="preserve"> poverty or wealth</w:t>
      </w:r>
      <w:r w:rsidR="006A0842" w:rsidRPr="00FA4260">
        <w:rPr>
          <w:i/>
        </w:rPr>
        <w:t xml:space="preserve"> in your life</w:t>
      </w:r>
      <w:r w:rsidR="005E729F" w:rsidRPr="00FA4260">
        <w:rPr>
          <w:i/>
        </w:rPr>
        <w:t>.</w:t>
      </w:r>
      <w:r w:rsidR="005E729F" w:rsidRPr="00FA4260">
        <w:t xml:space="preserve"> </w:t>
      </w:r>
      <w:r w:rsidR="006A0842" w:rsidRPr="00FA4260">
        <w:rPr>
          <w:i/>
        </w:rPr>
        <w:t>(Repeat)</w:t>
      </w:r>
      <w:r w:rsidR="00F43E70" w:rsidRPr="00FA4260">
        <w:t xml:space="preserve"> </w:t>
      </w:r>
      <w:r w:rsidR="00F43E70" w:rsidRPr="00FA4260">
        <w:rPr>
          <w:i/>
        </w:rPr>
        <w:t>(Pause</w:t>
      </w:r>
      <w:r w:rsidR="00D16857" w:rsidRPr="00FA4260">
        <w:rPr>
          <w:i/>
        </w:rPr>
        <w:t xml:space="preserve"> </w:t>
      </w:r>
      <w:r w:rsidR="0098690C" w:rsidRPr="00FA4260">
        <w:rPr>
          <w:i/>
        </w:rPr>
        <w:t xml:space="preserve">for </w:t>
      </w:r>
      <w:r w:rsidR="00D16857" w:rsidRPr="00FA4260">
        <w:rPr>
          <w:i/>
        </w:rPr>
        <w:t>30 seconds</w:t>
      </w:r>
      <w:r w:rsidR="00F43E70" w:rsidRPr="00FA4260">
        <w:rPr>
          <w:i/>
        </w:rPr>
        <w:t>)</w:t>
      </w:r>
    </w:p>
    <w:p w14:paraId="57A83FEE" w14:textId="77777777" w:rsidR="00127795" w:rsidRPr="00FA4260" w:rsidRDefault="00127795" w:rsidP="00601624">
      <w:pPr>
        <w:spacing w:after="0" w:line="240" w:lineRule="auto"/>
        <w:jc w:val="both"/>
      </w:pPr>
    </w:p>
    <w:p w14:paraId="71ECB5BC" w14:textId="3C20F6C9" w:rsidR="004D021C" w:rsidRPr="00FA4260" w:rsidRDefault="00980EE1" w:rsidP="00601624">
      <w:pPr>
        <w:spacing w:after="0" w:line="240" w:lineRule="auto"/>
        <w:jc w:val="both"/>
      </w:pPr>
      <w:r w:rsidRPr="00FA4260">
        <w:rPr>
          <w:b/>
        </w:rPr>
        <w:t>The</w:t>
      </w:r>
      <w:r w:rsidRPr="00FA4260">
        <w:t xml:space="preserve"> </w:t>
      </w:r>
      <w:r w:rsidRPr="00FA4260">
        <w:rPr>
          <w:b/>
        </w:rPr>
        <w:t>FAITH</w:t>
      </w:r>
      <w:r w:rsidRPr="00FA4260">
        <w:t xml:space="preserve"> </w:t>
      </w:r>
      <w:r w:rsidRPr="00FA4260">
        <w:rPr>
          <w:b/>
        </w:rPr>
        <w:t>Process</w:t>
      </w:r>
      <w:r w:rsidRPr="00FA4260">
        <w:t xml:space="preserve"> </w:t>
      </w:r>
    </w:p>
    <w:p w14:paraId="52044B96" w14:textId="77777777" w:rsidR="00980EE1" w:rsidRPr="00FA4260" w:rsidRDefault="00980EE1" w:rsidP="00601624">
      <w:pPr>
        <w:spacing w:after="0" w:line="240" w:lineRule="auto"/>
        <w:jc w:val="both"/>
      </w:pPr>
    </w:p>
    <w:p w14:paraId="09D4A17F" w14:textId="77777777" w:rsidR="00980EE1" w:rsidRPr="00FA4260" w:rsidRDefault="00980EE1" w:rsidP="007A7533">
      <w:pPr>
        <w:widowControl w:val="0"/>
        <w:spacing w:after="0" w:line="240" w:lineRule="auto"/>
        <w:jc w:val="both"/>
        <w:rPr>
          <w:b/>
        </w:rPr>
      </w:pPr>
      <w:r w:rsidRPr="00FA4260">
        <w:rPr>
          <w:b/>
        </w:rPr>
        <w:t>Feelings</w:t>
      </w:r>
    </w:p>
    <w:p w14:paraId="3D443D1C" w14:textId="2D40147C" w:rsidR="00980EE1" w:rsidRPr="00FA4260" w:rsidRDefault="00980EE1" w:rsidP="007A7533">
      <w:pPr>
        <w:widowControl w:val="0"/>
        <w:spacing w:after="0" w:line="240" w:lineRule="auto"/>
        <w:jc w:val="both"/>
        <w:rPr>
          <w:i/>
        </w:rPr>
      </w:pPr>
      <w:r w:rsidRPr="00FA4260">
        <w:t>As you</w:t>
      </w:r>
      <w:r w:rsidRPr="00FA4260">
        <w:rPr>
          <w:i/>
        </w:rPr>
        <w:t xml:space="preserve"> consider</w:t>
      </w:r>
      <w:r w:rsidRPr="00FA4260">
        <w:rPr>
          <w:rFonts w:cstheme="minorHAnsi"/>
          <w:i/>
        </w:rPr>
        <w:t xml:space="preserve"> </w:t>
      </w:r>
      <w:r w:rsidRPr="00FA4260">
        <w:rPr>
          <w:i/>
        </w:rPr>
        <w:t>an area of poverty or wealth in your life</w:t>
      </w:r>
      <w:r w:rsidRPr="00FA4260">
        <w:t xml:space="preserve">, how does it feel? </w:t>
      </w:r>
      <w:r w:rsidRPr="00FA4260">
        <w:rPr>
          <w:i/>
        </w:rPr>
        <w:t xml:space="preserve">(Pause) </w:t>
      </w:r>
      <w:r w:rsidR="007131B6" w:rsidRPr="00FA4260">
        <w:t>Yo</w:t>
      </w:r>
      <w:r w:rsidRPr="00FA4260">
        <w:t xml:space="preserve">ur feelings are </w:t>
      </w:r>
      <w:r w:rsidR="007131B6" w:rsidRPr="00FA4260">
        <w:t>yours to teach you</w:t>
      </w:r>
      <w:r w:rsidRPr="00FA4260">
        <w:t xml:space="preserve"> about </w:t>
      </w:r>
      <w:r w:rsidR="007131B6" w:rsidRPr="00FA4260">
        <w:t>yourself, to guide you, and to train you</w:t>
      </w:r>
      <w:r w:rsidRPr="00FA4260">
        <w:t xml:space="preserve">. They can often be uncomfortable. </w:t>
      </w:r>
      <w:r w:rsidRPr="00FA4260">
        <w:rPr>
          <w:i/>
        </w:rPr>
        <w:t xml:space="preserve">(Pause) </w:t>
      </w:r>
      <w:r w:rsidR="004D021C" w:rsidRPr="00FA4260">
        <w:t xml:space="preserve">Recognize </w:t>
      </w:r>
      <w:r w:rsidR="00D913C2" w:rsidRPr="00FA4260">
        <w:t xml:space="preserve">with compassion </w:t>
      </w:r>
      <w:r w:rsidR="004D021C" w:rsidRPr="00FA4260">
        <w:t>whatever you are experiencing</w:t>
      </w:r>
      <w:r w:rsidR="00AC5C85" w:rsidRPr="00FA4260">
        <w:t>,</w:t>
      </w:r>
      <w:r w:rsidRPr="00FA4260">
        <w:t xml:space="preserve"> and breathe. </w:t>
      </w:r>
      <w:r w:rsidRPr="00FA4260">
        <w:rPr>
          <w:i/>
        </w:rPr>
        <w:t xml:space="preserve">(Pause </w:t>
      </w:r>
      <w:r w:rsidR="0098690C" w:rsidRPr="00FA4260">
        <w:rPr>
          <w:i/>
        </w:rPr>
        <w:t xml:space="preserve">for </w:t>
      </w:r>
      <w:r w:rsidRPr="00FA4260">
        <w:rPr>
          <w:i/>
        </w:rPr>
        <w:t xml:space="preserve">30 seconds) </w:t>
      </w:r>
    </w:p>
    <w:p w14:paraId="0E5EAB3F" w14:textId="77777777" w:rsidR="00044321" w:rsidRPr="00FA4260" w:rsidRDefault="00044321" w:rsidP="007A7533">
      <w:pPr>
        <w:widowControl w:val="0"/>
        <w:spacing w:after="0" w:line="240" w:lineRule="auto"/>
        <w:jc w:val="both"/>
      </w:pPr>
    </w:p>
    <w:p w14:paraId="74D4BA95" w14:textId="77777777" w:rsidR="00980EE1" w:rsidRPr="00FA4260" w:rsidRDefault="00980EE1" w:rsidP="007A7533">
      <w:pPr>
        <w:widowControl w:val="0"/>
        <w:spacing w:after="0" w:line="240" w:lineRule="auto"/>
        <w:jc w:val="both"/>
        <w:rPr>
          <w:b/>
        </w:rPr>
      </w:pPr>
      <w:r w:rsidRPr="00FA4260">
        <w:rPr>
          <w:b/>
        </w:rPr>
        <w:t>Awareness without judgment</w:t>
      </w:r>
    </w:p>
    <w:p w14:paraId="2006CAE9" w14:textId="405878EA" w:rsidR="00980EE1" w:rsidRPr="00FA4260" w:rsidRDefault="00980EE1" w:rsidP="007A7533">
      <w:pPr>
        <w:widowControl w:val="0"/>
        <w:spacing w:after="0" w:line="240" w:lineRule="auto"/>
        <w:jc w:val="both"/>
        <w:rPr>
          <w:i/>
        </w:rPr>
      </w:pPr>
      <w:r w:rsidRPr="00FA4260">
        <w:t>Allow whateve</w:t>
      </w:r>
      <w:r w:rsidR="007832B3" w:rsidRPr="00FA4260">
        <w:t>r you are experiencing to rest</w:t>
      </w:r>
      <w:r w:rsidRPr="00FA4260">
        <w:t xml:space="preserve"> in your awareness. You might notice a compulsion to push thoughts or feelings away,</w:t>
      </w:r>
      <w:r w:rsidR="007832B3" w:rsidRPr="00FA4260">
        <w:t xml:space="preserve"> </w:t>
      </w:r>
      <w:r w:rsidR="00BF34D9" w:rsidRPr="00FA4260">
        <w:t xml:space="preserve">to </w:t>
      </w:r>
      <w:r w:rsidR="007832B3" w:rsidRPr="00FA4260">
        <w:t>judge them, or</w:t>
      </w:r>
      <w:r w:rsidR="00BF34D9" w:rsidRPr="00FA4260">
        <w:t xml:space="preserve"> to</w:t>
      </w:r>
      <w:r w:rsidR="007832B3" w:rsidRPr="00FA4260">
        <w:t xml:space="preserve"> justify them. </w:t>
      </w:r>
      <w:r w:rsidR="0053044C" w:rsidRPr="00FA4260">
        <w:t xml:space="preserve">We </w:t>
      </w:r>
      <w:r w:rsidRPr="00FA4260">
        <w:t xml:space="preserve">often flush feelings or thoughts from </w:t>
      </w:r>
      <w:r w:rsidR="0053044C" w:rsidRPr="00FA4260">
        <w:t xml:space="preserve">our </w:t>
      </w:r>
      <w:r w:rsidRPr="00FA4260">
        <w:t>awareness befor</w:t>
      </w:r>
      <w:r w:rsidR="00D913C2" w:rsidRPr="00FA4260">
        <w:t xml:space="preserve">e they have a chance to teach </w:t>
      </w:r>
      <w:r w:rsidR="0053044C" w:rsidRPr="00FA4260">
        <w:t>us</w:t>
      </w:r>
      <w:r w:rsidRPr="00FA4260">
        <w:t>. Breathe</w:t>
      </w:r>
      <w:r w:rsidR="0098690C" w:rsidRPr="00FA4260">
        <w:t>,</w:t>
      </w:r>
      <w:r w:rsidRPr="00FA4260">
        <w:t xml:space="preserve"> and hold your experience up to the light as you </w:t>
      </w:r>
      <w:r w:rsidRPr="00FA4260">
        <w:rPr>
          <w:i/>
        </w:rPr>
        <w:t>c</w:t>
      </w:r>
      <w:r w:rsidRPr="00FA4260">
        <w:rPr>
          <w:rFonts w:cstheme="minorHAnsi"/>
          <w:i/>
        </w:rPr>
        <w:t xml:space="preserve">onsider </w:t>
      </w:r>
      <w:r w:rsidR="00AC5C85" w:rsidRPr="00FA4260">
        <w:rPr>
          <w:i/>
        </w:rPr>
        <w:t xml:space="preserve">this </w:t>
      </w:r>
      <w:r w:rsidRPr="00FA4260">
        <w:rPr>
          <w:i/>
        </w:rPr>
        <w:t>area of poverty or wealth in your life</w:t>
      </w:r>
      <w:r w:rsidRPr="00FA4260">
        <w:t xml:space="preserve">. </w:t>
      </w:r>
      <w:r w:rsidRPr="00FA4260">
        <w:rPr>
          <w:i/>
        </w:rPr>
        <w:t xml:space="preserve">(Pause) </w:t>
      </w:r>
      <w:r w:rsidRPr="00FA4260">
        <w:t>Feelings</w:t>
      </w:r>
      <w:r w:rsidR="00D913C2" w:rsidRPr="00FA4260">
        <w:t xml:space="preserve"> and passing thoughts</w:t>
      </w:r>
      <w:r w:rsidRPr="00FA4260">
        <w:t xml:space="preserve"> are not right or </w:t>
      </w:r>
      <w:r w:rsidR="009467BE" w:rsidRPr="00FA4260">
        <w:t>wrong; they</w:t>
      </w:r>
      <w:r w:rsidRPr="00FA4260">
        <w:t xml:space="preserve"> just ar</w:t>
      </w:r>
      <w:r w:rsidR="004D021C" w:rsidRPr="00FA4260">
        <w:t xml:space="preserve">e. Give yourself permission now </w:t>
      </w:r>
      <w:r w:rsidR="007832B3" w:rsidRPr="00FA4260">
        <w:t>to explore</w:t>
      </w:r>
      <w:r w:rsidRPr="00FA4260">
        <w:t xml:space="preserve"> them without judgment, and breathe. </w:t>
      </w:r>
      <w:r w:rsidRPr="00FA4260">
        <w:rPr>
          <w:i/>
        </w:rPr>
        <w:t xml:space="preserve">(Pause </w:t>
      </w:r>
      <w:r w:rsidR="0098690C" w:rsidRPr="00FA4260">
        <w:rPr>
          <w:i/>
        </w:rPr>
        <w:t xml:space="preserve">for </w:t>
      </w:r>
      <w:r w:rsidRPr="00FA4260">
        <w:rPr>
          <w:i/>
        </w:rPr>
        <w:t>30 seconds)</w:t>
      </w:r>
    </w:p>
    <w:p w14:paraId="3FA30BF6" w14:textId="3C147231" w:rsidR="00980EE1" w:rsidRPr="00FA4260" w:rsidRDefault="00980EE1" w:rsidP="00601624">
      <w:pPr>
        <w:spacing w:after="0" w:line="240" w:lineRule="auto"/>
        <w:jc w:val="both"/>
      </w:pPr>
    </w:p>
    <w:p w14:paraId="6D0EA27F" w14:textId="4481A6FB" w:rsidR="00980EE1" w:rsidRPr="00FA4260" w:rsidRDefault="00980EE1" w:rsidP="00601624">
      <w:pPr>
        <w:widowControl w:val="0"/>
        <w:spacing w:after="0" w:line="240" w:lineRule="auto"/>
        <w:jc w:val="both"/>
        <w:rPr>
          <w:b/>
        </w:rPr>
      </w:pPr>
      <w:r w:rsidRPr="00FA4260">
        <w:rPr>
          <w:b/>
        </w:rPr>
        <w:t>Inquiry</w:t>
      </w:r>
      <w:r w:rsidR="00F94ECD" w:rsidRPr="00FA4260">
        <w:rPr>
          <w:b/>
        </w:rPr>
        <w:t>: What</w:t>
      </w:r>
      <w:r w:rsidRPr="00FA4260">
        <w:rPr>
          <w:b/>
        </w:rPr>
        <w:t xml:space="preserve"> is my body saying?</w:t>
      </w:r>
    </w:p>
    <w:p w14:paraId="4F69CC79" w14:textId="39D428C4" w:rsidR="00084A64" w:rsidRPr="00FA4260" w:rsidRDefault="00980EE1" w:rsidP="00601624">
      <w:pPr>
        <w:widowControl w:val="0"/>
        <w:spacing w:after="0" w:line="240" w:lineRule="auto"/>
        <w:jc w:val="both"/>
      </w:pPr>
      <w:r w:rsidRPr="00FA4260">
        <w:t>Breathe</w:t>
      </w:r>
      <w:r w:rsidR="00C63869" w:rsidRPr="00FA4260">
        <w:t>,</w:t>
      </w:r>
      <w:r w:rsidRPr="00FA4260">
        <w:t xml:space="preserve"> and bring your attention to your body. Notice what </w:t>
      </w:r>
      <w:r w:rsidR="004D021C" w:rsidRPr="00FA4260">
        <w:t>it</w:t>
      </w:r>
      <w:r w:rsidRPr="00FA4260">
        <w:t xml:space="preserve"> is doing when you </w:t>
      </w:r>
      <w:r w:rsidRPr="00FA4260">
        <w:rPr>
          <w:rFonts w:cstheme="minorHAnsi"/>
          <w:i/>
        </w:rPr>
        <w:t xml:space="preserve">consider </w:t>
      </w:r>
      <w:r w:rsidRPr="00FA4260">
        <w:rPr>
          <w:i/>
        </w:rPr>
        <w:t>poverty or wealth in your life</w:t>
      </w:r>
      <w:r w:rsidRPr="00FA4260">
        <w:rPr>
          <w:rFonts w:cstheme="minorHAnsi"/>
          <w:i/>
        </w:rPr>
        <w:t>.</w:t>
      </w:r>
      <w:r w:rsidRPr="00FA4260">
        <w:rPr>
          <w:i/>
        </w:rPr>
        <w:t xml:space="preserve"> </w:t>
      </w:r>
      <w:r w:rsidRPr="00FA4260">
        <w:t>What sensations are</w:t>
      </w:r>
      <w:r w:rsidR="004D021C" w:rsidRPr="00FA4260">
        <w:t xml:space="preserve"> there</w:t>
      </w:r>
      <w:r w:rsidRPr="00FA4260">
        <w:t xml:space="preserve">? </w:t>
      </w:r>
      <w:r w:rsidRPr="00FA4260">
        <w:rPr>
          <w:i/>
        </w:rPr>
        <w:t xml:space="preserve">(Pause) </w:t>
      </w:r>
      <w:r w:rsidRPr="00FA4260">
        <w:t xml:space="preserve">Your body is always talking to you. You may not </w:t>
      </w:r>
      <w:r w:rsidRPr="00FA4260">
        <w:lastRenderedPageBreak/>
        <w:t xml:space="preserve">understand its language right now, but you can observe. For example, you might recognize what deprivation </w:t>
      </w:r>
      <w:r w:rsidR="00364AED" w:rsidRPr="00FA4260">
        <w:t xml:space="preserve">and </w:t>
      </w:r>
      <w:r w:rsidRPr="00FA4260">
        <w:t xml:space="preserve">envy or security </w:t>
      </w:r>
      <w:r w:rsidR="00364AED" w:rsidRPr="00FA4260">
        <w:t xml:space="preserve">and </w:t>
      </w:r>
      <w:r w:rsidR="001247BA" w:rsidRPr="00FA4260">
        <w:t>abundance</w:t>
      </w:r>
      <w:r w:rsidRPr="00FA4260">
        <w:t xml:space="preserve"> </w:t>
      </w:r>
      <w:r w:rsidR="002C1204" w:rsidRPr="00FA4260">
        <w:t xml:space="preserve">feel </w:t>
      </w:r>
      <w:r w:rsidRPr="00FA4260">
        <w:t xml:space="preserve">like in your body. </w:t>
      </w:r>
      <w:r w:rsidR="002A78AD" w:rsidRPr="00FA4260">
        <w:t xml:space="preserve">Breathe. </w:t>
      </w:r>
      <w:r w:rsidR="00084A64" w:rsidRPr="00FA4260">
        <w:rPr>
          <w:i/>
          <w:iCs/>
        </w:rPr>
        <w:t xml:space="preserve">(Pause </w:t>
      </w:r>
      <w:r w:rsidR="0098690C" w:rsidRPr="00FA4260">
        <w:rPr>
          <w:i/>
          <w:iCs/>
        </w:rPr>
        <w:t xml:space="preserve">for </w:t>
      </w:r>
      <w:r w:rsidR="00084A64" w:rsidRPr="00FA4260">
        <w:rPr>
          <w:i/>
          <w:iCs/>
        </w:rPr>
        <w:t>30 seconds)</w:t>
      </w:r>
    </w:p>
    <w:p w14:paraId="031AF452" w14:textId="77777777" w:rsidR="00980EE1" w:rsidRPr="00FA4260" w:rsidRDefault="00980EE1" w:rsidP="00601624">
      <w:pPr>
        <w:spacing w:after="0" w:line="240" w:lineRule="auto"/>
        <w:jc w:val="both"/>
      </w:pPr>
    </w:p>
    <w:p w14:paraId="5C064059" w14:textId="77777777" w:rsidR="007E7553" w:rsidRPr="00FA4260" w:rsidRDefault="00980EE1" w:rsidP="00601624">
      <w:pPr>
        <w:spacing w:after="0" w:line="240" w:lineRule="auto"/>
        <w:jc w:val="both"/>
        <w:rPr>
          <w:b/>
        </w:rPr>
      </w:pPr>
      <w:r w:rsidRPr="00FA4260">
        <w:rPr>
          <w:b/>
        </w:rPr>
        <w:t>Talk to Jesus</w:t>
      </w:r>
    </w:p>
    <w:p w14:paraId="0CCF8AD1" w14:textId="2D69B4DA" w:rsidR="00980EE1" w:rsidRPr="00FA4260" w:rsidRDefault="00980EE1" w:rsidP="00601624">
      <w:pPr>
        <w:spacing w:after="0" w:line="240" w:lineRule="auto"/>
        <w:jc w:val="both"/>
      </w:pPr>
      <w:r w:rsidRPr="00FA4260">
        <w:t>You might imagine that you are leani</w:t>
      </w:r>
      <w:r w:rsidR="00EA10B3" w:rsidRPr="00FA4260">
        <w:t xml:space="preserve">ng back in the </w:t>
      </w:r>
      <w:r w:rsidR="002A78AD" w:rsidRPr="00FA4260">
        <w:t xml:space="preserve">safe and loving </w:t>
      </w:r>
      <w:r w:rsidR="00EA10B3" w:rsidRPr="00FA4260">
        <w:t>arms of Jesus as</w:t>
      </w:r>
      <w:r w:rsidRPr="00FA4260">
        <w:t xml:space="preserve"> together </w:t>
      </w:r>
      <w:r w:rsidR="00EA10B3" w:rsidRPr="00FA4260">
        <w:t xml:space="preserve">you </w:t>
      </w:r>
      <w:r w:rsidR="00EA10B3" w:rsidRPr="00FA4260">
        <w:rPr>
          <w:i/>
        </w:rPr>
        <w:t>conside</w:t>
      </w:r>
      <w:r w:rsidR="00EA10B3" w:rsidRPr="00FA4260">
        <w:t>r</w:t>
      </w:r>
      <w:r w:rsidRPr="00FA4260">
        <w:rPr>
          <w:rFonts w:cstheme="minorHAnsi"/>
          <w:i/>
        </w:rPr>
        <w:t xml:space="preserve"> </w:t>
      </w:r>
      <w:r w:rsidR="00AC5C85" w:rsidRPr="00FA4260">
        <w:rPr>
          <w:i/>
        </w:rPr>
        <w:t xml:space="preserve">this </w:t>
      </w:r>
      <w:r w:rsidRPr="00FA4260">
        <w:rPr>
          <w:i/>
        </w:rPr>
        <w:t>area of poverty or wealth in your life</w:t>
      </w:r>
      <w:r w:rsidR="002C7C33" w:rsidRPr="00FA4260">
        <w:t>. Does that</w:t>
      </w:r>
      <w:r w:rsidRPr="00FA4260">
        <w:t xml:space="preserve"> feel comfortable, uncomfortable, or are you shutting down? Just observe. </w:t>
      </w:r>
      <w:r w:rsidRPr="00FA4260">
        <w:rPr>
          <w:i/>
        </w:rPr>
        <w:t>(Pause)</w:t>
      </w:r>
      <w:r w:rsidR="00D913C2" w:rsidRPr="00FA4260">
        <w:t xml:space="preserve"> Do you judge poverty or wealth</w:t>
      </w:r>
      <w:r w:rsidRPr="00FA4260">
        <w:t xml:space="preserve"> as good or evil</w:t>
      </w:r>
      <w:r w:rsidR="001247BA" w:rsidRPr="00FA4260">
        <w:t>, as</w:t>
      </w:r>
      <w:r w:rsidR="00EA10B3" w:rsidRPr="00FA4260">
        <w:t xml:space="preserve"> a</w:t>
      </w:r>
      <w:r w:rsidR="001247BA" w:rsidRPr="00FA4260">
        <w:t xml:space="preserve"> liberty or</w:t>
      </w:r>
      <w:r w:rsidR="00EA10B3" w:rsidRPr="00FA4260">
        <w:t xml:space="preserve"> a</w:t>
      </w:r>
      <w:r w:rsidR="007832B3" w:rsidRPr="00FA4260">
        <w:t xml:space="preserve"> threat</w:t>
      </w:r>
      <w:r w:rsidRPr="00FA4260">
        <w:t xml:space="preserve">? What are your reasons? What story do you want to tell? </w:t>
      </w:r>
      <w:r w:rsidRPr="00FA4260">
        <w:rPr>
          <w:i/>
        </w:rPr>
        <w:t>(Pause)</w:t>
      </w:r>
      <w:r w:rsidRPr="00FA4260">
        <w:t xml:space="preserve"> </w:t>
      </w:r>
      <w:r w:rsidR="002C7C33" w:rsidRPr="00FA4260">
        <w:rPr>
          <w:rFonts w:cstheme="minorHAnsi"/>
        </w:rPr>
        <w:t>Is this</w:t>
      </w:r>
      <w:r w:rsidR="00D913C2" w:rsidRPr="00FA4260">
        <w:rPr>
          <w:rFonts w:cstheme="minorHAnsi"/>
        </w:rPr>
        <w:t xml:space="preserve"> judgment</w:t>
      </w:r>
      <w:r w:rsidR="002C7C33" w:rsidRPr="00FA4260">
        <w:rPr>
          <w:rFonts w:cstheme="minorHAnsi"/>
        </w:rPr>
        <w:t xml:space="preserve"> </w:t>
      </w:r>
      <w:r w:rsidRPr="00FA4260">
        <w:rPr>
          <w:rFonts w:cstheme="minorHAnsi"/>
        </w:rPr>
        <w:t xml:space="preserve">a regular pattern in your life? </w:t>
      </w:r>
      <w:r w:rsidR="00EA10B3" w:rsidRPr="00FA4260">
        <w:rPr>
          <w:rFonts w:cstheme="minorHAnsi"/>
        </w:rPr>
        <w:t xml:space="preserve">Does your </w:t>
      </w:r>
      <w:r w:rsidR="00D913C2" w:rsidRPr="00FA4260">
        <w:rPr>
          <w:rFonts w:cstheme="minorHAnsi"/>
        </w:rPr>
        <w:t>family</w:t>
      </w:r>
      <w:r w:rsidR="00EA10B3" w:rsidRPr="00FA4260">
        <w:rPr>
          <w:rFonts w:cstheme="minorHAnsi"/>
        </w:rPr>
        <w:t xml:space="preserve"> </w:t>
      </w:r>
      <w:r w:rsidR="00AC5C85" w:rsidRPr="00FA4260">
        <w:rPr>
          <w:rFonts w:cstheme="minorHAnsi"/>
        </w:rPr>
        <w:t xml:space="preserve">culture </w:t>
      </w:r>
      <w:r w:rsidR="008B1EB5" w:rsidRPr="00FA4260">
        <w:rPr>
          <w:rFonts w:cstheme="minorHAnsi"/>
        </w:rPr>
        <w:t>or early training influence your</w:t>
      </w:r>
      <w:r w:rsidR="00EA10B3" w:rsidRPr="00FA4260">
        <w:rPr>
          <w:rFonts w:cstheme="minorHAnsi"/>
        </w:rPr>
        <w:t xml:space="preserve"> judgment</w:t>
      </w:r>
      <w:r w:rsidR="008B1EB5" w:rsidRPr="00FA4260">
        <w:rPr>
          <w:rFonts w:cstheme="minorHAnsi"/>
        </w:rPr>
        <w:t>s</w:t>
      </w:r>
      <w:r w:rsidR="00D913C2" w:rsidRPr="00FA4260">
        <w:rPr>
          <w:rFonts w:cstheme="minorHAnsi"/>
        </w:rPr>
        <w:t xml:space="preserve">? </w:t>
      </w:r>
      <w:r w:rsidRPr="00FA4260">
        <w:rPr>
          <w:i/>
        </w:rPr>
        <w:t>(Pause)</w:t>
      </w:r>
      <w:r w:rsidR="001D12E8" w:rsidRPr="00FA4260">
        <w:t xml:space="preserve"> Are you afraid of </w:t>
      </w:r>
      <w:r w:rsidR="000B426B" w:rsidRPr="00FA4260">
        <w:t>something</w:t>
      </w:r>
      <w:r w:rsidR="00283D67" w:rsidRPr="00FA4260">
        <w:t>—</w:t>
      </w:r>
      <w:r w:rsidR="000B426B" w:rsidRPr="00FA4260">
        <w:t>of</w:t>
      </w:r>
      <w:r w:rsidR="00D24530" w:rsidRPr="00FA4260">
        <w:t xml:space="preserve"> the not-knowing</w:t>
      </w:r>
      <w:r w:rsidRPr="00FA4260">
        <w:t xml:space="preserve">, of </w:t>
      </w:r>
      <w:r w:rsidR="002B4623" w:rsidRPr="00FA4260">
        <w:t>responsibility</w:t>
      </w:r>
      <w:r w:rsidR="001D12E8" w:rsidRPr="00FA4260">
        <w:t>, o</w:t>
      </w:r>
      <w:r w:rsidR="00AC5C85" w:rsidRPr="00FA4260">
        <w:t xml:space="preserve">r </w:t>
      </w:r>
      <w:r w:rsidR="00F26700" w:rsidRPr="00FA4260">
        <w:t xml:space="preserve">of </w:t>
      </w:r>
      <w:r w:rsidR="006C3685" w:rsidRPr="00FA4260">
        <w:t>someone</w:t>
      </w:r>
      <w:r w:rsidR="005F369B" w:rsidRPr="00FA4260">
        <w:t xml:space="preserve"> taking advantage of you</w:t>
      </w:r>
      <w:r w:rsidRPr="00FA4260">
        <w:t>? Observe your responses as just information</w:t>
      </w:r>
      <w:r w:rsidR="0053044C" w:rsidRPr="00FA4260">
        <w:t>,</w:t>
      </w:r>
      <w:r w:rsidRPr="00FA4260">
        <w:t xml:space="preserve"> and breathe with </w:t>
      </w:r>
      <w:r w:rsidR="00BB6118" w:rsidRPr="00FA4260">
        <w:t xml:space="preserve">a </w:t>
      </w:r>
      <w:r w:rsidRPr="00FA4260">
        <w:t xml:space="preserve">long exhaling breath. </w:t>
      </w:r>
      <w:r w:rsidRPr="00FA4260">
        <w:rPr>
          <w:i/>
        </w:rPr>
        <w:t xml:space="preserve">(Pause </w:t>
      </w:r>
      <w:r w:rsidR="0098690C" w:rsidRPr="00FA4260">
        <w:rPr>
          <w:i/>
        </w:rPr>
        <w:t xml:space="preserve">for </w:t>
      </w:r>
      <w:r w:rsidRPr="00FA4260">
        <w:rPr>
          <w:i/>
        </w:rPr>
        <w:t>30 seconds)</w:t>
      </w:r>
    </w:p>
    <w:p w14:paraId="110D3AE3" w14:textId="77777777" w:rsidR="00980EE1" w:rsidRPr="00FA4260" w:rsidRDefault="00980EE1" w:rsidP="00601624">
      <w:pPr>
        <w:spacing w:after="0" w:line="240" w:lineRule="auto"/>
        <w:jc w:val="both"/>
      </w:pPr>
    </w:p>
    <w:p w14:paraId="4398CA77" w14:textId="77777777" w:rsidR="00980EE1" w:rsidRPr="00FA4260" w:rsidRDefault="00980EE1" w:rsidP="00601624">
      <w:pPr>
        <w:spacing w:after="0" w:line="240" w:lineRule="auto"/>
        <w:jc w:val="both"/>
        <w:rPr>
          <w:b/>
        </w:rPr>
      </w:pPr>
      <w:r w:rsidRPr="00FA4260">
        <w:rPr>
          <w:b/>
        </w:rPr>
        <w:t xml:space="preserve">Heal </w:t>
      </w:r>
    </w:p>
    <w:p w14:paraId="43FCACA1" w14:textId="1C5171E8" w:rsidR="00980EE1" w:rsidRPr="00FA4260" w:rsidRDefault="00980EE1" w:rsidP="00601624">
      <w:pPr>
        <w:spacing w:after="0" w:line="240" w:lineRule="auto"/>
        <w:jc w:val="both"/>
        <w:rPr>
          <w:b/>
        </w:rPr>
      </w:pPr>
      <w:r w:rsidRPr="00FA4260">
        <w:t>God created us to have all of these feelings, and for thousands of years human beings have</w:t>
      </w:r>
      <w:r w:rsidR="00D95679" w:rsidRPr="00FA4260">
        <w:t xml:space="preserve"> </w:t>
      </w:r>
      <w:r w:rsidR="00656B63" w:rsidRPr="00FA4260">
        <w:t>been feeling</w:t>
      </w:r>
      <w:r w:rsidRPr="00FA4260">
        <w:t xml:space="preserve"> like you </w:t>
      </w:r>
      <w:r w:rsidR="00F26700" w:rsidRPr="00FA4260">
        <w:t>feel</w:t>
      </w:r>
      <w:r w:rsidRPr="00FA4260">
        <w:t xml:space="preserve"> when they have </w:t>
      </w:r>
      <w:r w:rsidRPr="00FA4260">
        <w:rPr>
          <w:i/>
        </w:rPr>
        <w:t>considered</w:t>
      </w:r>
      <w:r w:rsidRPr="00FA4260">
        <w:t xml:space="preserve"> </w:t>
      </w:r>
      <w:r w:rsidR="002B4623" w:rsidRPr="00FA4260">
        <w:rPr>
          <w:i/>
        </w:rPr>
        <w:t>poverty or wealth</w:t>
      </w:r>
      <w:r w:rsidRPr="00FA4260">
        <w:rPr>
          <w:rFonts w:cstheme="minorHAnsi"/>
          <w:i/>
        </w:rPr>
        <w:t>.</w:t>
      </w:r>
      <w:r w:rsidRPr="00FA4260">
        <w:t xml:space="preserve"> </w:t>
      </w:r>
      <w:r w:rsidR="00FD768E" w:rsidRPr="00FA4260">
        <w:t xml:space="preserve">You are a human creature and are not alone in your feelings. </w:t>
      </w:r>
      <w:r w:rsidRPr="00FA4260">
        <w:rPr>
          <w:i/>
        </w:rPr>
        <w:t>(Pause)</w:t>
      </w:r>
      <w:r w:rsidR="002A78AD" w:rsidRPr="00FA4260">
        <w:t xml:space="preserve"> </w:t>
      </w:r>
      <w:r w:rsidRPr="00FA4260">
        <w:t>When a fear or judgmen</w:t>
      </w:r>
      <w:r w:rsidR="00D913C2" w:rsidRPr="00FA4260">
        <w:t>t signals you</w:t>
      </w:r>
      <w:r w:rsidR="007832B3" w:rsidRPr="00FA4260">
        <w:t xml:space="preserve"> through the body</w:t>
      </w:r>
      <w:r w:rsidR="007E7553" w:rsidRPr="00FA4260">
        <w:t>,</w:t>
      </w:r>
      <w:r w:rsidR="007832B3" w:rsidRPr="00FA4260">
        <w:t xml:space="preserve"> you</w:t>
      </w:r>
      <w:r w:rsidRPr="00FA4260">
        <w:t xml:space="preserve"> can focus on </w:t>
      </w:r>
      <w:r w:rsidR="007832B3" w:rsidRPr="00FA4260">
        <w:t>your body</w:t>
      </w:r>
      <w:r w:rsidRPr="00FA4260">
        <w:t xml:space="preserve"> and </w:t>
      </w:r>
      <w:r w:rsidR="007832B3" w:rsidRPr="00FA4260">
        <w:t>y</w:t>
      </w:r>
      <w:r w:rsidRPr="00FA4260">
        <w:t>our breath rather than getting caught up in a st</w:t>
      </w:r>
      <w:r w:rsidR="009E395E" w:rsidRPr="00FA4260">
        <w:t>ory and reacting. Breathe with compassion for y</w:t>
      </w:r>
      <w:r w:rsidR="002C7C33" w:rsidRPr="00FA4260">
        <w:t xml:space="preserve">ourself and </w:t>
      </w:r>
      <w:r w:rsidR="00AC5C85" w:rsidRPr="00FA4260">
        <w:t xml:space="preserve">for </w:t>
      </w:r>
      <w:r w:rsidR="00DE3CED" w:rsidRPr="00FA4260">
        <w:t>anyone</w:t>
      </w:r>
      <w:r w:rsidR="00D913C2" w:rsidRPr="00FA4260">
        <w:t xml:space="preserve"> who mindfully encounters the</w:t>
      </w:r>
      <w:r w:rsidR="009E395E" w:rsidRPr="00FA4260">
        <w:t xml:space="preserve"> challenge</w:t>
      </w:r>
      <w:r w:rsidR="00D913C2" w:rsidRPr="00FA4260">
        <w:t>s</w:t>
      </w:r>
      <w:r w:rsidR="00EE3FA5" w:rsidRPr="00FA4260">
        <w:t xml:space="preserve"> of poverty and wealth</w:t>
      </w:r>
      <w:r w:rsidR="001E0E6C" w:rsidRPr="00FA4260">
        <w:t>.</w:t>
      </w:r>
      <w:r w:rsidR="002A78AD" w:rsidRPr="00FA4260">
        <w:t xml:space="preserve"> </w:t>
      </w:r>
      <w:r w:rsidRPr="00FA4260">
        <w:rPr>
          <w:i/>
        </w:rPr>
        <w:t xml:space="preserve">(Pause </w:t>
      </w:r>
      <w:r w:rsidR="0098690C" w:rsidRPr="00FA4260">
        <w:rPr>
          <w:i/>
        </w:rPr>
        <w:t xml:space="preserve">for </w:t>
      </w:r>
      <w:r w:rsidRPr="00FA4260">
        <w:rPr>
          <w:i/>
        </w:rPr>
        <w:t>30 seconds)</w:t>
      </w:r>
    </w:p>
    <w:p w14:paraId="4CFFE9BF" w14:textId="77777777" w:rsidR="00127795" w:rsidRPr="00FA4260" w:rsidRDefault="00127795" w:rsidP="00601624">
      <w:pPr>
        <w:spacing w:after="0" w:line="240" w:lineRule="auto"/>
        <w:jc w:val="both"/>
      </w:pPr>
    </w:p>
    <w:p w14:paraId="4240884B" w14:textId="1770CD10" w:rsidR="007B492C" w:rsidRPr="00FA4260" w:rsidRDefault="00BF34D9" w:rsidP="00601624">
      <w:pPr>
        <w:spacing w:after="0" w:line="240" w:lineRule="auto"/>
        <w:jc w:val="both"/>
      </w:pPr>
      <w:r w:rsidRPr="00FA4260">
        <w:rPr>
          <w:i/>
        </w:rPr>
        <w:t>(</w:t>
      </w:r>
      <w:r w:rsidR="00105140" w:rsidRPr="00FA4260">
        <w:rPr>
          <w:i/>
        </w:rPr>
        <w:t xml:space="preserve">Optional) </w:t>
      </w:r>
      <w:r w:rsidR="007B492C" w:rsidRPr="00FA4260">
        <w:t>Continue to breat</w:t>
      </w:r>
      <w:r w:rsidRPr="00FA4260">
        <w:t xml:space="preserve">he </w:t>
      </w:r>
      <w:r w:rsidR="0098690C" w:rsidRPr="00FA4260">
        <w:t>while</w:t>
      </w:r>
      <w:r w:rsidR="007B492C" w:rsidRPr="00FA4260">
        <w:t xml:space="preserve"> I test for further integration</w:t>
      </w:r>
      <w:r w:rsidR="00105140" w:rsidRPr="00FA4260">
        <w:t>.</w:t>
      </w:r>
      <w:r w:rsidR="007B492C" w:rsidRPr="00FA4260">
        <w:t xml:space="preserve"> </w:t>
      </w:r>
    </w:p>
    <w:p w14:paraId="0E7A30FD" w14:textId="77777777" w:rsidR="0080716D" w:rsidRPr="00FA4260" w:rsidRDefault="0080716D" w:rsidP="00601624">
      <w:pPr>
        <w:spacing w:after="0" w:line="240" w:lineRule="auto"/>
        <w:jc w:val="both"/>
      </w:pPr>
    </w:p>
    <w:p w14:paraId="59F7A41C" w14:textId="70F41FF6" w:rsidR="009E395E" w:rsidRPr="00FA4260" w:rsidRDefault="009E395E" w:rsidP="00601624">
      <w:pPr>
        <w:spacing w:after="0" w:line="240" w:lineRule="auto"/>
        <w:jc w:val="both"/>
      </w:pPr>
      <w:r w:rsidRPr="00FA4260">
        <w:t xml:space="preserve">Take a deep breath. </w:t>
      </w:r>
    </w:p>
    <w:p w14:paraId="0A515A5E" w14:textId="043218DD" w:rsidR="007213C4" w:rsidRPr="00FA4260" w:rsidRDefault="007213C4" w:rsidP="007213C4">
      <w:pPr>
        <w:spacing w:after="0" w:line="240" w:lineRule="auto"/>
        <w:jc w:val="both"/>
        <w:rPr>
          <w:i/>
        </w:rPr>
      </w:pPr>
      <w:r w:rsidRPr="00FA4260">
        <w:rPr>
          <w:i/>
        </w:rPr>
        <w:t xml:space="preserve">(If time permits, ask, “Does anyone have comments or questions about </w:t>
      </w:r>
      <w:r w:rsidR="00571864" w:rsidRPr="00FA4260">
        <w:rPr>
          <w:i/>
        </w:rPr>
        <w:t>the</w:t>
      </w:r>
      <w:r w:rsidRPr="00FA4260">
        <w:rPr>
          <w:i/>
        </w:rPr>
        <w:t xml:space="preserve"> integration?”)</w:t>
      </w:r>
    </w:p>
    <w:p w14:paraId="6ACB4F55" w14:textId="77777777" w:rsidR="00127795" w:rsidRPr="00FA4260" w:rsidRDefault="00127795" w:rsidP="00601624">
      <w:pPr>
        <w:spacing w:after="0" w:line="240" w:lineRule="auto"/>
        <w:jc w:val="both"/>
        <w:rPr>
          <w:b/>
        </w:rPr>
      </w:pPr>
    </w:p>
    <w:p w14:paraId="40B99005" w14:textId="41F18D6C" w:rsidR="00285B9A" w:rsidRPr="00FA4260" w:rsidRDefault="00285B9A" w:rsidP="00601624">
      <w:pPr>
        <w:spacing w:after="0" w:line="240" w:lineRule="auto"/>
        <w:jc w:val="both"/>
        <w:rPr>
          <w:b/>
        </w:rPr>
      </w:pPr>
      <w:r w:rsidRPr="00FA4260">
        <w:rPr>
          <w:b/>
        </w:rPr>
        <w:t>1:2</w:t>
      </w:r>
      <w:r w:rsidR="00BF34D9" w:rsidRPr="00FA4260">
        <w:rPr>
          <w:b/>
        </w:rPr>
        <w:t>8</w:t>
      </w:r>
      <w:r w:rsidRPr="00FA4260">
        <w:rPr>
          <w:b/>
        </w:rPr>
        <w:tab/>
        <w:t>ENDING PRAYER</w:t>
      </w:r>
    </w:p>
    <w:p w14:paraId="29D6E370" w14:textId="77777777" w:rsidR="00F43E70" w:rsidRPr="00FA4260" w:rsidRDefault="00F43E70" w:rsidP="00601624">
      <w:pPr>
        <w:spacing w:after="0" w:line="240" w:lineRule="auto"/>
        <w:jc w:val="both"/>
      </w:pPr>
    </w:p>
    <w:p w14:paraId="362DDBAD" w14:textId="77777777" w:rsidR="00980EE1" w:rsidRPr="00FA4260" w:rsidRDefault="00980EE1" w:rsidP="00601624">
      <w:pPr>
        <w:spacing w:after="0" w:line="240" w:lineRule="auto"/>
        <w:jc w:val="both"/>
      </w:pPr>
      <w:r w:rsidRPr="00FA4260">
        <w:t>Dear Father and Creator,</w:t>
      </w:r>
    </w:p>
    <w:p w14:paraId="7A33E704" w14:textId="4D968A15" w:rsidR="0080716D" w:rsidRPr="00FA4260" w:rsidRDefault="00EA10B3" w:rsidP="00601624">
      <w:pPr>
        <w:spacing w:after="0" w:line="240" w:lineRule="auto"/>
        <w:jc w:val="both"/>
      </w:pPr>
      <w:r w:rsidRPr="00FA4260">
        <w:t>Thank You</w:t>
      </w:r>
      <w:r w:rsidR="00980EE1" w:rsidRPr="00FA4260">
        <w:t xml:space="preserve"> for this time together</w:t>
      </w:r>
      <w:r w:rsidR="000542CA" w:rsidRPr="00FA4260">
        <w:t xml:space="preserve"> to train and heal</w:t>
      </w:r>
      <w:r w:rsidR="00980EE1" w:rsidRPr="00FA4260">
        <w:t>. Hold us in the power of this new understanding as You</w:t>
      </w:r>
      <w:r w:rsidRPr="00FA4260">
        <w:t xml:space="preserve"> continue to</w:t>
      </w:r>
      <w:r w:rsidR="00980EE1" w:rsidRPr="00FA4260">
        <w:t xml:space="preserve"> guide us to our </w:t>
      </w:r>
      <w:r w:rsidR="007F7D17" w:rsidRPr="00FA4260">
        <w:t xml:space="preserve">real </w:t>
      </w:r>
      <w:r w:rsidR="00980EE1" w:rsidRPr="00FA4260">
        <w:t>glory and to the truth. Lead us to the next step</w:t>
      </w:r>
      <w:r w:rsidR="00514648" w:rsidRPr="00FA4260">
        <w:t xml:space="preserve"> in our healing this week as we co-labor with You </w:t>
      </w:r>
      <w:r w:rsidR="00980EE1" w:rsidRPr="00FA4260">
        <w:t xml:space="preserve">to reorient our lives </w:t>
      </w:r>
      <w:r w:rsidR="0098690C" w:rsidRPr="00FA4260">
        <w:t>for</w:t>
      </w:r>
      <w:r w:rsidR="00980EE1" w:rsidRPr="00FA4260">
        <w:t xml:space="preserve"> a more effective flow</w:t>
      </w:r>
      <w:r w:rsidR="001C2EBC" w:rsidRPr="00FA4260">
        <w:t xml:space="preserve"> and </w:t>
      </w:r>
      <w:r w:rsidR="00B04798" w:rsidRPr="00FA4260">
        <w:t>to flourish in our</w:t>
      </w:r>
      <w:r w:rsidR="00980EE1" w:rsidRPr="00FA4260">
        <w:t xml:space="preserve"> connection </w:t>
      </w:r>
      <w:r w:rsidR="007F7D17" w:rsidRPr="00FA4260">
        <w:t>with</w:t>
      </w:r>
      <w:r w:rsidR="00514648" w:rsidRPr="00FA4260">
        <w:t xml:space="preserve"> our True Self and design</w:t>
      </w:r>
      <w:r w:rsidR="00B208D6" w:rsidRPr="00FA4260">
        <w:t xml:space="preserve">. Help us to circulate </w:t>
      </w:r>
      <w:r w:rsidR="00514648" w:rsidRPr="00FA4260">
        <w:t>with our</w:t>
      </w:r>
      <w:r w:rsidR="00980EE1" w:rsidRPr="00FA4260">
        <w:t xml:space="preserve"> community</w:t>
      </w:r>
      <w:r w:rsidR="009021CC" w:rsidRPr="00FA4260">
        <w:t>, with</w:t>
      </w:r>
      <w:r w:rsidR="00980EE1" w:rsidRPr="00FA4260">
        <w:t xml:space="preserve"> </w:t>
      </w:r>
      <w:r w:rsidR="007F7D17" w:rsidRPr="00FA4260">
        <w:t xml:space="preserve">the rest of </w:t>
      </w:r>
      <w:r w:rsidR="00AC5C85" w:rsidRPr="00FA4260">
        <w:t xml:space="preserve">the </w:t>
      </w:r>
      <w:r w:rsidR="007F7D17" w:rsidRPr="00FA4260">
        <w:t>Creation, and with</w:t>
      </w:r>
      <w:r w:rsidR="00980EE1" w:rsidRPr="00FA4260">
        <w:t xml:space="preserve"> You, for the glory and honor of our Lord Jesus. Amen</w:t>
      </w:r>
      <w:r w:rsidR="00A77241" w:rsidRPr="00FA4260">
        <w:t>.</w:t>
      </w:r>
    </w:p>
    <w:p w14:paraId="7C1B184B" w14:textId="77777777" w:rsidR="00B208D6" w:rsidRPr="00FA4260" w:rsidRDefault="00B208D6" w:rsidP="00601624">
      <w:pPr>
        <w:spacing w:after="0" w:line="240" w:lineRule="auto"/>
        <w:jc w:val="both"/>
      </w:pPr>
    </w:p>
    <w:p w14:paraId="7DBE657D" w14:textId="26981DB9" w:rsidR="00D913C2" w:rsidRPr="00FA4260" w:rsidRDefault="00D913C2" w:rsidP="00601624">
      <w:pPr>
        <w:spacing w:after="0" w:line="240" w:lineRule="auto"/>
        <w:jc w:val="both"/>
      </w:pPr>
      <w:r w:rsidRPr="00FA4260">
        <w:t>Take a deep breath.</w:t>
      </w:r>
    </w:p>
    <w:p w14:paraId="67D888B9" w14:textId="557DE6EF" w:rsidR="007213C4" w:rsidRPr="00FA4260" w:rsidRDefault="007213C4" w:rsidP="007213C4">
      <w:pPr>
        <w:spacing w:after="0" w:line="240" w:lineRule="auto"/>
        <w:jc w:val="both"/>
        <w:rPr>
          <w:i/>
        </w:rPr>
      </w:pPr>
      <w:r w:rsidRPr="00FA4260">
        <w:rPr>
          <w:i/>
        </w:rPr>
        <w:t>(If time permits, ask, “Does anyone have comments or questions about this meeting?”)</w:t>
      </w:r>
    </w:p>
    <w:p w14:paraId="46D30546" w14:textId="77777777" w:rsidR="00DC2562" w:rsidRPr="00FA4260" w:rsidRDefault="00DC2562" w:rsidP="00601624">
      <w:pPr>
        <w:spacing w:after="0" w:line="240" w:lineRule="auto"/>
        <w:jc w:val="both"/>
      </w:pPr>
    </w:p>
    <w:p w14:paraId="6CFB9936" w14:textId="72300E7D" w:rsidR="00DC2562" w:rsidRDefault="00364554" w:rsidP="00601624">
      <w:pPr>
        <w:spacing w:after="0" w:line="240" w:lineRule="auto"/>
        <w:jc w:val="both"/>
        <w:rPr>
          <w:b/>
        </w:rPr>
      </w:pPr>
      <w:r w:rsidRPr="00FA4260">
        <w:rPr>
          <w:b/>
        </w:rPr>
        <w:t>1:2</w:t>
      </w:r>
      <w:r w:rsidR="00980EE1" w:rsidRPr="00FA4260">
        <w:rPr>
          <w:b/>
        </w:rPr>
        <w:t>9</w:t>
      </w:r>
      <w:r w:rsidR="00A54624" w:rsidRPr="00FA4260">
        <w:rPr>
          <w:b/>
        </w:rPr>
        <w:tab/>
        <w:t>ANNOUNCEMENT</w:t>
      </w:r>
      <w:r w:rsidR="00127795" w:rsidRPr="00FA4260">
        <w:rPr>
          <w:b/>
        </w:rPr>
        <w:t>S</w:t>
      </w:r>
    </w:p>
    <w:p w14:paraId="38A8D5A9" w14:textId="77777777" w:rsidR="00E5606B" w:rsidRPr="00A54624" w:rsidRDefault="00E5606B" w:rsidP="00601624">
      <w:pPr>
        <w:spacing w:after="0" w:line="240" w:lineRule="auto"/>
        <w:jc w:val="both"/>
      </w:pPr>
    </w:p>
    <w:sectPr w:rsidR="00E5606B" w:rsidRPr="00A54624" w:rsidSect="005D26D1">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19EC5" w14:textId="77777777" w:rsidR="00AD26B8" w:rsidRDefault="00AD26B8" w:rsidP="00285B9A">
      <w:pPr>
        <w:spacing w:after="0" w:line="240" w:lineRule="auto"/>
      </w:pPr>
      <w:r>
        <w:separator/>
      </w:r>
    </w:p>
  </w:endnote>
  <w:endnote w:type="continuationSeparator" w:id="0">
    <w:p w14:paraId="05D9BC48" w14:textId="77777777" w:rsidR="00AD26B8" w:rsidRDefault="00AD26B8" w:rsidP="00285B9A">
      <w:pPr>
        <w:spacing w:after="0" w:line="240" w:lineRule="auto"/>
      </w:pPr>
      <w:r>
        <w:continuationSeparator/>
      </w:r>
    </w:p>
  </w:endnote>
  <w:endnote w:id="1">
    <w:p w14:paraId="0A6A9C50" w14:textId="1ED189DD" w:rsidR="008436F1" w:rsidRPr="00CE3C00" w:rsidRDefault="00CE3C00">
      <w:pPr>
        <w:pStyle w:val="EndnoteText"/>
      </w:pPr>
      <w:r>
        <w:rPr>
          <w:rStyle w:val="EndnoteReference"/>
        </w:rPr>
        <w:endnoteRef/>
      </w:r>
      <w:r>
        <w:t xml:space="preserve"> </w:t>
      </w:r>
      <w:r w:rsidR="00EA126F">
        <w:t>John Main</w:t>
      </w:r>
      <w:r w:rsidR="00EA126F" w:rsidRPr="00D65F7B">
        <w:t xml:space="preserve">, </w:t>
      </w:r>
      <w:r w:rsidR="00EA126F" w:rsidRPr="00D65F7B">
        <w:rPr>
          <w:i/>
        </w:rPr>
        <w:t>Monastery without Walls: The Spiritual Letters of John Main</w:t>
      </w:r>
      <w:r w:rsidR="00EA126F">
        <w:t>, ed. Laurence Freeman</w:t>
      </w:r>
      <w:r w:rsidR="00EA126F" w:rsidRPr="00D65F7B">
        <w:t xml:space="preserve"> (London: Canterbury Press Norwich, 2006), 32.</w:t>
      </w:r>
    </w:p>
  </w:endnote>
  <w:endnote w:id="2">
    <w:p w14:paraId="11EE8048" w14:textId="4133B982" w:rsidR="00031722" w:rsidRPr="00031722" w:rsidRDefault="00031722">
      <w:pPr>
        <w:pStyle w:val="EndnoteText"/>
      </w:pPr>
      <w:r>
        <w:rPr>
          <w:rStyle w:val="EndnoteReference"/>
        </w:rPr>
        <w:endnoteRef/>
      </w:r>
      <w:r>
        <w:t xml:space="preserve"> 1 Pet</w:t>
      </w:r>
      <w:r w:rsidR="00D90F1A">
        <w:t>.</w:t>
      </w:r>
      <w:r>
        <w:t xml:space="preserve"> 5:7</w:t>
      </w:r>
      <w:r w:rsidR="00D90F1A">
        <w:t>.</w:t>
      </w:r>
    </w:p>
  </w:endnote>
  <w:endnote w:id="3">
    <w:p w14:paraId="0159F429" w14:textId="111D1044" w:rsidR="00740D0E" w:rsidRDefault="00740D0E">
      <w:pPr>
        <w:pStyle w:val="EndnoteText"/>
      </w:pPr>
      <w:r>
        <w:rPr>
          <w:rStyle w:val="EndnoteReference"/>
        </w:rPr>
        <w:endnoteRef/>
      </w:r>
      <w:r>
        <w:t xml:space="preserve"> Gal. 5:22–23.</w:t>
      </w:r>
    </w:p>
  </w:endnote>
  <w:endnote w:id="4">
    <w:p w14:paraId="2EFA8212" w14:textId="6BEA76D0" w:rsidR="00740D0E" w:rsidRDefault="00740D0E">
      <w:pPr>
        <w:pStyle w:val="EndnoteText"/>
      </w:pPr>
      <w:r>
        <w:rPr>
          <w:rStyle w:val="EndnoteReference"/>
        </w:rPr>
        <w:endnoteRef/>
      </w:r>
      <w:r>
        <w:t xml:space="preserve"> James 1:6.</w:t>
      </w:r>
    </w:p>
  </w:endnote>
  <w:endnote w:id="5">
    <w:p w14:paraId="4E7C5147" w14:textId="77777777" w:rsidR="008438F5" w:rsidRPr="00B04798" w:rsidRDefault="008438F5" w:rsidP="008438F5">
      <w:pPr>
        <w:pStyle w:val="EndnoteText"/>
        <w:rPr>
          <w:lang w:val="en-GB"/>
        </w:rPr>
      </w:pPr>
      <w:r>
        <w:rPr>
          <w:rStyle w:val="EndnoteReference"/>
        </w:rPr>
        <w:endnoteRef/>
      </w:r>
      <w:r>
        <w:t xml:space="preserve"> </w:t>
      </w:r>
      <w:r w:rsidRPr="00037556">
        <w:t>Karen Horney,</w:t>
      </w:r>
      <w:r>
        <w:t xml:space="preserve"> </w:t>
      </w:r>
      <w:r w:rsidRPr="00037556">
        <w:rPr>
          <w:i/>
          <w:iCs/>
        </w:rPr>
        <w:t xml:space="preserve">Neurosis and </w:t>
      </w:r>
      <w:r w:rsidRPr="00ED58E4">
        <w:rPr>
          <w:i/>
          <w:iCs/>
          <w:color w:val="000000"/>
        </w:rPr>
        <w:t>Human Growth</w:t>
      </w:r>
      <w:r>
        <w:rPr>
          <w:color w:val="000000"/>
        </w:rPr>
        <w:t xml:space="preserve"> </w:t>
      </w:r>
      <w:r w:rsidRPr="00ED58E4">
        <w:rPr>
          <w:color w:val="000000"/>
        </w:rPr>
        <w:t>(New York: Norton, 1991).</w:t>
      </w:r>
    </w:p>
  </w:endnote>
  <w:endnote w:id="6">
    <w:p w14:paraId="7A89B15A" w14:textId="77777777" w:rsidR="00BC0F37" w:rsidRDefault="00BC0F37" w:rsidP="00BC0F37">
      <w:pPr>
        <w:pStyle w:val="EndnoteText"/>
      </w:pPr>
      <w:r>
        <w:rPr>
          <w:rStyle w:val="EndnoteReference"/>
        </w:rPr>
        <w:endnoteRef/>
      </w:r>
      <w:r>
        <w:t xml:space="preserve"> 1 John 2:7.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F3E8" w14:textId="385D04C9" w:rsidR="007708E8" w:rsidRDefault="00B20B4A" w:rsidP="00FF7AC6">
    <w:pPr>
      <w:pStyle w:val="Footer"/>
      <w:tabs>
        <w:tab w:val="left" w:pos="4865"/>
      </w:tabs>
    </w:pPr>
    <w:r>
      <w:t>karisfellowships.com</w:t>
    </w:r>
    <w:r>
      <w:tab/>
    </w:r>
    <w:r w:rsidRPr="005D26D1">
      <w:t>KF</w:t>
    </w:r>
    <w:r w:rsidR="007708E8" w:rsidRPr="005D26D1">
      <w:t>11</w:t>
    </w:r>
    <w:r w:rsidRPr="005D26D1">
      <w:t>-M</w:t>
    </w:r>
    <w:r w:rsidR="007708E8" w:rsidRPr="005D26D1">
      <w:tab/>
    </w:r>
    <w:r w:rsidR="007708E8" w:rsidRPr="00656B63">
      <w:rPr>
        <w:rFonts w:cstheme="minorHAnsi"/>
      </w:rPr>
      <w:t>©</w:t>
    </w:r>
    <w:r w:rsidRPr="00656B63">
      <w:t>20</w:t>
    </w:r>
    <w:r w:rsidR="00BA4062" w:rsidRPr="00656B63">
      <w:t>21</w:t>
    </w:r>
    <w:r w:rsidR="007708E8" w:rsidRPr="00656B63">
      <w:t xml:space="preserve"> Nancy</w:t>
    </w:r>
    <w:r w:rsidR="007708E8" w:rsidRPr="005D26D1">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8DFF7" w14:textId="760B4225" w:rsidR="005D26D1" w:rsidRDefault="005D26D1" w:rsidP="005D26D1">
    <w:pPr>
      <w:pStyle w:val="Footer"/>
      <w:tabs>
        <w:tab w:val="left" w:pos="4865"/>
      </w:tabs>
    </w:pPr>
    <w:r>
      <w:t>karisfellowships.com</w:t>
    </w:r>
    <w:r>
      <w:tab/>
    </w:r>
    <w:r w:rsidRPr="005D26D1">
      <w:t>KF11-M</w:t>
    </w:r>
    <w:r w:rsidRPr="005D26D1">
      <w:tab/>
    </w:r>
    <w:r w:rsidRPr="00170CDD">
      <w:rPr>
        <w:rFonts w:cstheme="minorHAnsi"/>
      </w:rPr>
      <w:t>©</w:t>
    </w:r>
    <w:r w:rsidR="00B5011A" w:rsidRPr="00170CDD">
      <w:t>20</w:t>
    </w:r>
    <w:r w:rsidR="00383A81" w:rsidRPr="00F850D4">
      <w:t>21</w:t>
    </w:r>
    <w:r w:rsidRPr="005D26D1">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6CDB" w14:textId="77777777" w:rsidR="00AD26B8" w:rsidRDefault="00AD26B8" w:rsidP="00285B9A">
      <w:pPr>
        <w:spacing w:after="0" w:line="240" w:lineRule="auto"/>
      </w:pPr>
      <w:r>
        <w:separator/>
      </w:r>
    </w:p>
  </w:footnote>
  <w:footnote w:type="continuationSeparator" w:id="0">
    <w:p w14:paraId="660D26E3" w14:textId="77777777" w:rsidR="00AD26B8" w:rsidRDefault="00AD26B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802208"/>
      <w:docPartObj>
        <w:docPartGallery w:val="Page Numbers (Top of Page)"/>
        <w:docPartUnique/>
      </w:docPartObj>
    </w:sdtPr>
    <w:sdtEndPr>
      <w:rPr>
        <w:noProof/>
      </w:rPr>
    </w:sdtEndPr>
    <w:sdtContent>
      <w:p w14:paraId="73B85368" w14:textId="0FBBC745" w:rsidR="005D26D1" w:rsidRDefault="005D26D1">
        <w:pPr>
          <w:pStyle w:val="Header"/>
          <w:jc w:val="right"/>
        </w:pPr>
        <w:r>
          <w:fldChar w:fldCharType="begin"/>
        </w:r>
        <w:r>
          <w:instrText xml:space="preserve"> PAGE   \* MERGEFORMAT </w:instrText>
        </w:r>
        <w:r>
          <w:fldChar w:fldCharType="separate"/>
        </w:r>
        <w:r w:rsidR="00D16857">
          <w:rPr>
            <w:noProof/>
          </w:rPr>
          <w:t>8</w:t>
        </w:r>
        <w:r>
          <w:rPr>
            <w:noProof/>
          </w:rPr>
          <w:fldChar w:fldCharType="end"/>
        </w:r>
      </w:p>
    </w:sdtContent>
  </w:sdt>
  <w:p w14:paraId="21D27EED" w14:textId="77777777" w:rsidR="007708E8" w:rsidRDefault="007708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EC1691F2"/>
    <w:lvl w:ilvl="0" w:tplc="69B6DE5C">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EF38FA"/>
    <w:multiLevelType w:val="hybridMultilevel"/>
    <w:tmpl w:val="314238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D578A8"/>
    <w:multiLevelType w:val="hybridMultilevel"/>
    <w:tmpl w:val="1CCE9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D87C2C"/>
    <w:multiLevelType w:val="hybridMultilevel"/>
    <w:tmpl w:val="0F4A02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603F0D8E"/>
    <w:multiLevelType w:val="hybridMultilevel"/>
    <w:tmpl w:val="1F8CB7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8793E6C"/>
    <w:multiLevelType w:val="hybridMultilevel"/>
    <w:tmpl w:val="DC3EF0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9C72780"/>
    <w:multiLevelType w:val="hybridMultilevel"/>
    <w:tmpl w:val="61289672"/>
    <w:lvl w:ilvl="0" w:tplc="3F12F1D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3157310">
    <w:abstractNumId w:val="0"/>
  </w:num>
  <w:num w:numId="2" w16cid:durableId="807285671">
    <w:abstractNumId w:val="1"/>
  </w:num>
  <w:num w:numId="3" w16cid:durableId="476800269">
    <w:abstractNumId w:val="4"/>
  </w:num>
  <w:num w:numId="4" w16cid:durableId="48965950">
    <w:abstractNumId w:val="3"/>
  </w:num>
  <w:num w:numId="5" w16cid:durableId="1711371882">
    <w:abstractNumId w:val="5"/>
  </w:num>
  <w:num w:numId="6" w16cid:durableId="116411982">
    <w:abstractNumId w:val="6"/>
  </w:num>
  <w:num w:numId="7" w16cid:durableId="1493260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29F"/>
    <w:rsid w:val="00006775"/>
    <w:rsid w:val="000100EC"/>
    <w:rsid w:val="000134F4"/>
    <w:rsid w:val="00013C28"/>
    <w:rsid w:val="00026AF4"/>
    <w:rsid w:val="00027BD9"/>
    <w:rsid w:val="00031722"/>
    <w:rsid w:val="00032492"/>
    <w:rsid w:val="000337BD"/>
    <w:rsid w:val="00037EA1"/>
    <w:rsid w:val="00041B0D"/>
    <w:rsid w:val="00041DD1"/>
    <w:rsid w:val="00042249"/>
    <w:rsid w:val="00042A6B"/>
    <w:rsid w:val="00044021"/>
    <w:rsid w:val="00044321"/>
    <w:rsid w:val="00046427"/>
    <w:rsid w:val="000542CA"/>
    <w:rsid w:val="00060343"/>
    <w:rsid w:val="000611C3"/>
    <w:rsid w:val="00065A7B"/>
    <w:rsid w:val="00071C6D"/>
    <w:rsid w:val="00073798"/>
    <w:rsid w:val="00077149"/>
    <w:rsid w:val="000823B8"/>
    <w:rsid w:val="000831B4"/>
    <w:rsid w:val="00084A64"/>
    <w:rsid w:val="00086D5D"/>
    <w:rsid w:val="00087DA8"/>
    <w:rsid w:val="0009586A"/>
    <w:rsid w:val="0009661F"/>
    <w:rsid w:val="000A4B8D"/>
    <w:rsid w:val="000A5EA7"/>
    <w:rsid w:val="000B426B"/>
    <w:rsid w:val="000B69DC"/>
    <w:rsid w:val="000C3BE2"/>
    <w:rsid w:val="000C40F2"/>
    <w:rsid w:val="000E0E60"/>
    <w:rsid w:val="000E5D4E"/>
    <w:rsid w:val="000F57EB"/>
    <w:rsid w:val="000F745F"/>
    <w:rsid w:val="000F77D4"/>
    <w:rsid w:val="00100395"/>
    <w:rsid w:val="00100C0D"/>
    <w:rsid w:val="0010237E"/>
    <w:rsid w:val="001027CA"/>
    <w:rsid w:val="00104F1E"/>
    <w:rsid w:val="00105140"/>
    <w:rsid w:val="001101AA"/>
    <w:rsid w:val="001245AA"/>
    <w:rsid w:val="001247BA"/>
    <w:rsid w:val="00124B37"/>
    <w:rsid w:val="00127795"/>
    <w:rsid w:val="00131D57"/>
    <w:rsid w:val="00132AAB"/>
    <w:rsid w:val="00136C71"/>
    <w:rsid w:val="00145A6F"/>
    <w:rsid w:val="00154928"/>
    <w:rsid w:val="0015771E"/>
    <w:rsid w:val="00161920"/>
    <w:rsid w:val="00165A99"/>
    <w:rsid w:val="00166776"/>
    <w:rsid w:val="00170CDD"/>
    <w:rsid w:val="00171C4D"/>
    <w:rsid w:val="00173402"/>
    <w:rsid w:val="00173630"/>
    <w:rsid w:val="001742A6"/>
    <w:rsid w:val="00174ED0"/>
    <w:rsid w:val="00180B49"/>
    <w:rsid w:val="0018130D"/>
    <w:rsid w:val="00182B2F"/>
    <w:rsid w:val="00192358"/>
    <w:rsid w:val="00192553"/>
    <w:rsid w:val="00196C7C"/>
    <w:rsid w:val="001972D4"/>
    <w:rsid w:val="001A49FD"/>
    <w:rsid w:val="001A55BA"/>
    <w:rsid w:val="001A5E48"/>
    <w:rsid w:val="001B0921"/>
    <w:rsid w:val="001B5022"/>
    <w:rsid w:val="001C1665"/>
    <w:rsid w:val="001C2EBC"/>
    <w:rsid w:val="001C4312"/>
    <w:rsid w:val="001D05CE"/>
    <w:rsid w:val="001D12E8"/>
    <w:rsid w:val="001D1F97"/>
    <w:rsid w:val="001D36BB"/>
    <w:rsid w:val="001D5D08"/>
    <w:rsid w:val="001E0B46"/>
    <w:rsid w:val="001E0E6C"/>
    <w:rsid w:val="001E2185"/>
    <w:rsid w:val="001E6B46"/>
    <w:rsid w:val="001E7877"/>
    <w:rsid w:val="001F0719"/>
    <w:rsid w:val="001F1A30"/>
    <w:rsid w:val="001F3C80"/>
    <w:rsid w:val="001F468D"/>
    <w:rsid w:val="001F6F24"/>
    <w:rsid w:val="00205EC3"/>
    <w:rsid w:val="00206F60"/>
    <w:rsid w:val="0021195A"/>
    <w:rsid w:val="00212877"/>
    <w:rsid w:val="00213D64"/>
    <w:rsid w:val="00216DA9"/>
    <w:rsid w:val="002178D1"/>
    <w:rsid w:val="00222F52"/>
    <w:rsid w:val="00225FB2"/>
    <w:rsid w:val="00227B7B"/>
    <w:rsid w:val="00242253"/>
    <w:rsid w:val="002437F8"/>
    <w:rsid w:val="002510A1"/>
    <w:rsid w:val="00251328"/>
    <w:rsid w:val="00254F8B"/>
    <w:rsid w:val="002601CE"/>
    <w:rsid w:val="002743B5"/>
    <w:rsid w:val="0027606D"/>
    <w:rsid w:val="00276DAE"/>
    <w:rsid w:val="00277252"/>
    <w:rsid w:val="00283D67"/>
    <w:rsid w:val="0028400A"/>
    <w:rsid w:val="00285B6D"/>
    <w:rsid w:val="00285B9A"/>
    <w:rsid w:val="00290B48"/>
    <w:rsid w:val="00294A08"/>
    <w:rsid w:val="002955AE"/>
    <w:rsid w:val="00296E38"/>
    <w:rsid w:val="0029750B"/>
    <w:rsid w:val="00297CC7"/>
    <w:rsid w:val="002A17CB"/>
    <w:rsid w:val="002A275C"/>
    <w:rsid w:val="002A38FD"/>
    <w:rsid w:val="002A6633"/>
    <w:rsid w:val="002A78AD"/>
    <w:rsid w:val="002A7938"/>
    <w:rsid w:val="002B0BD6"/>
    <w:rsid w:val="002B0BF9"/>
    <w:rsid w:val="002B37B9"/>
    <w:rsid w:val="002B4623"/>
    <w:rsid w:val="002B795D"/>
    <w:rsid w:val="002C1204"/>
    <w:rsid w:val="002C2078"/>
    <w:rsid w:val="002C2742"/>
    <w:rsid w:val="002C357E"/>
    <w:rsid w:val="002C7AB4"/>
    <w:rsid w:val="002C7BF3"/>
    <w:rsid w:val="002C7C33"/>
    <w:rsid w:val="002D0768"/>
    <w:rsid w:val="002D1E6B"/>
    <w:rsid w:val="002D2DFC"/>
    <w:rsid w:val="002D345F"/>
    <w:rsid w:val="002D62D5"/>
    <w:rsid w:val="002F101D"/>
    <w:rsid w:val="003004C4"/>
    <w:rsid w:val="00302030"/>
    <w:rsid w:val="00310097"/>
    <w:rsid w:val="00311C86"/>
    <w:rsid w:val="00313119"/>
    <w:rsid w:val="00315E05"/>
    <w:rsid w:val="003167C9"/>
    <w:rsid w:val="00317481"/>
    <w:rsid w:val="0032076B"/>
    <w:rsid w:val="00321BDB"/>
    <w:rsid w:val="003249AD"/>
    <w:rsid w:val="00325FA7"/>
    <w:rsid w:val="003328E0"/>
    <w:rsid w:val="003408EF"/>
    <w:rsid w:val="003451EC"/>
    <w:rsid w:val="00354145"/>
    <w:rsid w:val="00355C88"/>
    <w:rsid w:val="00356175"/>
    <w:rsid w:val="0036061C"/>
    <w:rsid w:val="003613B2"/>
    <w:rsid w:val="00364554"/>
    <w:rsid w:val="00364AED"/>
    <w:rsid w:val="003666E3"/>
    <w:rsid w:val="00366DF1"/>
    <w:rsid w:val="00370FB4"/>
    <w:rsid w:val="00372CE9"/>
    <w:rsid w:val="00373572"/>
    <w:rsid w:val="00373B87"/>
    <w:rsid w:val="00374BF1"/>
    <w:rsid w:val="003767A7"/>
    <w:rsid w:val="00377C70"/>
    <w:rsid w:val="0038397F"/>
    <w:rsid w:val="00383A81"/>
    <w:rsid w:val="00390504"/>
    <w:rsid w:val="003946F1"/>
    <w:rsid w:val="003970F5"/>
    <w:rsid w:val="003A34AA"/>
    <w:rsid w:val="003A4EFB"/>
    <w:rsid w:val="003A4F36"/>
    <w:rsid w:val="003B3286"/>
    <w:rsid w:val="003B5E7E"/>
    <w:rsid w:val="003B7521"/>
    <w:rsid w:val="003C02FA"/>
    <w:rsid w:val="003C24EA"/>
    <w:rsid w:val="003D100A"/>
    <w:rsid w:val="003D265C"/>
    <w:rsid w:val="003D549F"/>
    <w:rsid w:val="003E1F91"/>
    <w:rsid w:val="003E5CEC"/>
    <w:rsid w:val="003F14AB"/>
    <w:rsid w:val="003F5A7F"/>
    <w:rsid w:val="00403B0D"/>
    <w:rsid w:val="00404A53"/>
    <w:rsid w:val="00405944"/>
    <w:rsid w:val="00406736"/>
    <w:rsid w:val="004067CF"/>
    <w:rsid w:val="0041336D"/>
    <w:rsid w:val="004147D9"/>
    <w:rsid w:val="00420AEA"/>
    <w:rsid w:val="0042461C"/>
    <w:rsid w:val="004340A7"/>
    <w:rsid w:val="00435E5C"/>
    <w:rsid w:val="004372E9"/>
    <w:rsid w:val="004463F1"/>
    <w:rsid w:val="00446679"/>
    <w:rsid w:val="00450802"/>
    <w:rsid w:val="00451C24"/>
    <w:rsid w:val="004554F3"/>
    <w:rsid w:val="004560C6"/>
    <w:rsid w:val="00457A65"/>
    <w:rsid w:val="00462BF9"/>
    <w:rsid w:val="00462F0F"/>
    <w:rsid w:val="004644EB"/>
    <w:rsid w:val="00474F64"/>
    <w:rsid w:val="0047539F"/>
    <w:rsid w:val="00481E75"/>
    <w:rsid w:val="00483710"/>
    <w:rsid w:val="00485D27"/>
    <w:rsid w:val="00485D3F"/>
    <w:rsid w:val="0049178D"/>
    <w:rsid w:val="00491848"/>
    <w:rsid w:val="004A05C1"/>
    <w:rsid w:val="004A30D0"/>
    <w:rsid w:val="004A3777"/>
    <w:rsid w:val="004B14A6"/>
    <w:rsid w:val="004B2474"/>
    <w:rsid w:val="004B43D5"/>
    <w:rsid w:val="004C1466"/>
    <w:rsid w:val="004C25BA"/>
    <w:rsid w:val="004C48ED"/>
    <w:rsid w:val="004C4AAF"/>
    <w:rsid w:val="004C4AB1"/>
    <w:rsid w:val="004D021C"/>
    <w:rsid w:val="004D12DC"/>
    <w:rsid w:val="004D4CC4"/>
    <w:rsid w:val="004D4D2C"/>
    <w:rsid w:val="004E68C7"/>
    <w:rsid w:val="004F037B"/>
    <w:rsid w:val="004F0592"/>
    <w:rsid w:val="004F4328"/>
    <w:rsid w:val="00503692"/>
    <w:rsid w:val="005104DB"/>
    <w:rsid w:val="005114D8"/>
    <w:rsid w:val="00511F6B"/>
    <w:rsid w:val="00512753"/>
    <w:rsid w:val="00514648"/>
    <w:rsid w:val="00521807"/>
    <w:rsid w:val="005231CB"/>
    <w:rsid w:val="00523FA0"/>
    <w:rsid w:val="00527106"/>
    <w:rsid w:val="00527D73"/>
    <w:rsid w:val="0053044C"/>
    <w:rsid w:val="00532590"/>
    <w:rsid w:val="00532C50"/>
    <w:rsid w:val="00534691"/>
    <w:rsid w:val="00534E0D"/>
    <w:rsid w:val="005411FF"/>
    <w:rsid w:val="0054278C"/>
    <w:rsid w:val="0054372D"/>
    <w:rsid w:val="00553521"/>
    <w:rsid w:val="00562083"/>
    <w:rsid w:val="00563049"/>
    <w:rsid w:val="00571864"/>
    <w:rsid w:val="00571AAF"/>
    <w:rsid w:val="00574E14"/>
    <w:rsid w:val="0058022C"/>
    <w:rsid w:val="00580538"/>
    <w:rsid w:val="005841A1"/>
    <w:rsid w:val="0058682B"/>
    <w:rsid w:val="00590D81"/>
    <w:rsid w:val="00591694"/>
    <w:rsid w:val="005918DB"/>
    <w:rsid w:val="00594DA0"/>
    <w:rsid w:val="005A1833"/>
    <w:rsid w:val="005A6458"/>
    <w:rsid w:val="005B1321"/>
    <w:rsid w:val="005B1F50"/>
    <w:rsid w:val="005B2CE0"/>
    <w:rsid w:val="005B5B22"/>
    <w:rsid w:val="005C0B27"/>
    <w:rsid w:val="005C24DC"/>
    <w:rsid w:val="005C3A00"/>
    <w:rsid w:val="005C3B86"/>
    <w:rsid w:val="005C3E67"/>
    <w:rsid w:val="005C6BEC"/>
    <w:rsid w:val="005D0607"/>
    <w:rsid w:val="005D26D1"/>
    <w:rsid w:val="005D6B40"/>
    <w:rsid w:val="005E412D"/>
    <w:rsid w:val="005E729F"/>
    <w:rsid w:val="005F066E"/>
    <w:rsid w:val="005F286D"/>
    <w:rsid w:val="005F369B"/>
    <w:rsid w:val="005F7D39"/>
    <w:rsid w:val="00601624"/>
    <w:rsid w:val="0061117B"/>
    <w:rsid w:val="0061185B"/>
    <w:rsid w:val="00624493"/>
    <w:rsid w:val="00633742"/>
    <w:rsid w:val="00633B78"/>
    <w:rsid w:val="00635F37"/>
    <w:rsid w:val="0063603A"/>
    <w:rsid w:val="00637FAF"/>
    <w:rsid w:val="00640794"/>
    <w:rsid w:val="00641471"/>
    <w:rsid w:val="00642530"/>
    <w:rsid w:val="0064785D"/>
    <w:rsid w:val="00650FA6"/>
    <w:rsid w:val="0065683D"/>
    <w:rsid w:val="00656B63"/>
    <w:rsid w:val="006579DB"/>
    <w:rsid w:val="00657F00"/>
    <w:rsid w:val="00665CB1"/>
    <w:rsid w:val="00666F66"/>
    <w:rsid w:val="00673AF6"/>
    <w:rsid w:val="006747B3"/>
    <w:rsid w:val="006759B8"/>
    <w:rsid w:val="00676808"/>
    <w:rsid w:val="00686D64"/>
    <w:rsid w:val="00687F7A"/>
    <w:rsid w:val="00692296"/>
    <w:rsid w:val="00693FBE"/>
    <w:rsid w:val="006A038C"/>
    <w:rsid w:val="006A0842"/>
    <w:rsid w:val="006A284B"/>
    <w:rsid w:val="006B19F3"/>
    <w:rsid w:val="006B311A"/>
    <w:rsid w:val="006B5E69"/>
    <w:rsid w:val="006B704E"/>
    <w:rsid w:val="006B7110"/>
    <w:rsid w:val="006C2AB8"/>
    <w:rsid w:val="006C35C7"/>
    <w:rsid w:val="006C3685"/>
    <w:rsid w:val="006C3B20"/>
    <w:rsid w:val="006C3D32"/>
    <w:rsid w:val="006D10D1"/>
    <w:rsid w:val="006D36BB"/>
    <w:rsid w:val="006D7F49"/>
    <w:rsid w:val="006E04F4"/>
    <w:rsid w:val="006E5AD4"/>
    <w:rsid w:val="006E6862"/>
    <w:rsid w:val="006E730B"/>
    <w:rsid w:val="006E7806"/>
    <w:rsid w:val="006F5897"/>
    <w:rsid w:val="007009F7"/>
    <w:rsid w:val="00700D42"/>
    <w:rsid w:val="0070118E"/>
    <w:rsid w:val="007131B6"/>
    <w:rsid w:val="007213C4"/>
    <w:rsid w:val="00723073"/>
    <w:rsid w:val="00724A28"/>
    <w:rsid w:val="00725B5C"/>
    <w:rsid w:val="00725F85"/>
    <w:rsid w:val="007270BE"/>
    <w:rsid w:val="00730376"/>
    <w:rsid w:val="00731E7A"/>
    <w:rsid w:val="00735FEE"/>
    <w:rsid w:val="00737566"/>
    <w:rsid w:val="00740D0E"/>
    <w:rsid w:val="00742710"/>
    <w:rsid w:val="007429AC"/>
    <w:rsid w:val="00742B18"/>
    <w:rsid w:val="007433F8"/>
    <w:rsid w:val="00746D68"/>
    <w:rsid w:val="00750C1E"/>
    <w:rsid w:val="0075118A"/>
    <w:rsid w:val="00752546"/>
    <w:rsid w:val="007549B9"/>
    <w:rsid w:val="00756CA3"/>
    <w:rsid w:val="00760220"/>
    <w:rsid w:val="00760636"/>
    <w:rsid w:val="0077078C"/>
    <w:rsid w:val="007708E8"/>
    <w:rsid w:val="00780BE1"/>
    <w:rsid w:val="00781F68"/>
    <w:rsid w:val="00782FCC"/>
    <w:rsid w:val="007832B3"/>
    <w:rsid w:val="00783A6A"/>
    <w:rsid w:val="007843E0"/>
    <w:rsid w:val="00790909"/>
    <w:rsid w:val="00791AFE"/>
    <w:rsid w:val="0079267A"/>
    <w:rsid w:val="007931AE"/>
    <w:rsid w:val="00794E17"/>
    <w:rsid w:val="00796C39"/>
    <w:rsid w:val="007974D5"/>
    <w:rsid w:val="007A361E"/>
    <w:rsid w:val="007A6A48"/>
    <w:rsid w:val="007A6C5B"/>
    <w:rsid w:val="007A7533"/>
    <w:rsid w:val="007B492C"/>
    <w:rsid w:val="007B4E86"/>
    <w:rsid w:val="007C38C9"/>
    <w:rsid w:val="007C3F8C"/>
    <w:rsid w:val="007C4A15"/>
    <w:rsid w:val="007C545F"/>
    <w:rsid w:val="007D08FF"/>
    <w:rsid w:val="007D1054"/>
    <w:rsid w:val="007D3C51"/>
    <w:rsid w:val="007D770D"/>
    <w:rsid w:val="007D7FE1"/>
    <w:rsid w:val="007E6196"/>
    <w:rsid w:val="007E7553"/>
    <w:rsid w:val="007E7F15"/>
    <w:rsid w:val="007F1485"/>
    <w:rsid w:val="007F181D"/>
    <w:rsid w:val="007F67CA"/>
    <w:rsid w:val="007F7D17"/>
    <w:rsid w:val="00805D18"/>
    <w:rsid w:val="008060AC"/>
    <w:rsid w:val="0080613B"/>
    <w:rsid w:val="0080716D"/>
    <w:rsid w:val="00820B36"/>
    <w:rsid w:val="00820FCA"/>
    <w:rsid w:val="0082259A"/>
    <w:rsid w:val="0082460E"/>
    <w:rsid w:val="00832667"/>
    <w:rsid w:val="0084241D"/>
    <w:rsid w:val="008436F1"/>
    <w:rsid w:val="008438F5"/>
    <w:rsid w:val="00850F51"/>
    <w:rsid w:val="0085742A"/>
    <w:rsid w:val="00860231"/>
    <w:rsid w:val="00861A98"/>
    <w:rsid w:val="008665B0"/>
    <w:rsid w:val="008674CD"/>
    <w:rsid w:val="00872B50"/>
    <w:rsid w:val="0087384D"/>
    <w:rsid w:val="0087394C"/>
    <w:rsid w:val="0087579C"/>
    <w:rsid w:val="00876802"/>
    <w:rsid w:val="0087680D"/>
    <w:rsid w:val="0089179B"/>
    <w:rsid w:val="008917B0"/>
    <w:rsid w:val="008928E9"/>
    <w:rsid w:val="008A06A1"/>
    <w:rsid w:val="008A48DD"/>
    <w:rsid w:val="008A79D8"/>
    <w:rsid w:val="008B1EB5"/>
    <w:rsid w:val="008C2957"/>
    <w:rsid w:val="008C4062"/>
    <w:rsid w:val="008C7DED"/>
    <w:rsid w:val="008D3D29"/>
    <w:rsid w:val="008D4042"/>
    <w:rsid w:val="008D560B"/>
    <w:rsid w:val="008D595A"/>
    <w:rsid w:val="008E20FC"/>
    <w:rsid w:val="008E6FC7"/>
    <w:rsid w:val="008E75FD"/>
    <w:rsid w:val="008F107A"/>
    <w:rsid w:val="008F128F"/>
    <w:rsid w:val="008F37DF"/>
    <w:rsid w:val="008F524F"/>
    <w:rsid w:val="008F796A"/>
    <w:rsid w:val="0090151D"/>
    <w:rsid w:val="0090219B"/>
    <w:rsid w:val="009021CC"/>
    <w:rsid w:val="0090507C"/>
    <w:rsid w:val="00915E30"/>
    <w:rsid w:val="009229DD"/>
    <w:rsid w:val="00926C61"/>
    <w:rsid w:val="00930305"/>
    <w:rsid w:val="00931647"/>
    <w:rsid w:val="00940853"/>
    <w:rsid w:val="00940FA6"/>
    <w:rsid w:val="00943034"/>
    <w:rsid w:val="009467BE"/>
    <w:rsid w:val="00947D2C"/>
    <w:rsid w:val="009506B3"/>
    <w:rsid w:val="009522FB"/>
    <w:rsid w:val="009544B0"/>
    <w:rsid w:val="00956317"/>
    <w:rsid w:val="0096442C"/>
    <w:rsid w:val="009644E8"/>
    <w:rsid w:val="0096665A"/>
    <w:rsid w:val="00971834"/>
    <w:rsid w:val="00971C70"/>
    <w:rsid w:val="00976477"/>
    <w:rsid w:val="00980EE1"/>
    <w:rsid w:val="0098139F"/>
    <w:rsid w:val="00981E0B"/>
    <w:rsid w:val="00984D92"/>
    <w:rsid w:val="0098690C"/>
    <w:rsid w:val="009932A6"/>
    <w:rsid w:val="00993EC7"/>
    <w:rsid w:val="0099768F"/>
    <w:rsid w:val="009A0E66"/>
    <w:rsid w:val="009A3F1F"/>
    <w:rsid w:val="009B6109"/>
    <w:rsid w:val="009C79A3"/>
    <w:rsid w:val="009D152A"/>
    <w:rsid w:val="009D39C7"/>
    <w:rsid w:val="009D3BF5"/>
    <w:rsid w:val="009E1F49"/>
    <w:rsid w:val="009E395E"/>
    <w:rsid w:val="009E5569"/>
    <w:rsid w:val="009F2EDF"/>
    <w:rsid w:val="009F5100"/>
    <w:rsid w:val="00A00CE8"/>
    <w:rsid w:val="00A01139"/>
    <w:rsid w:val="00A07B1E"/>
    <w:rsid w:val="00A1372A"/>
    <w:rsid w:val="00A139DE"/>
    <w:rsid w:val="00A15032"/>
    <w:rsid w:val="00A32469"/>
    <w:rsid w:val="00A34B7B"/>
    <w:rsid w:val="00A34E88"/>
    <w:rsid w:val="00A404DA"/>
    <w:rsid w:val="00A40838"/>
    <w:rsid w:val="00A424DB"/>
    <w:rsid w:val="00A42733"/>
    <w:rsid w:val="00A42DB2"/>
    <w:rsid w:val="00A44F3F"/>
    <w:rsid w:val="00A52451"/>
    <w:rsid w:val="00A526A6"/>
    <w:rsid w:val="00A54624"/>
    <w:rsid w:val="00A55925"/>
    <w:rsid w:val="00A559F5"/>
    <w:rsid w:val="00A57392"/>
    <w:rsid w:val="00A62306"/>
    <w:rsid w:val="00A675DB"/>
    <w:rsid w:val="00A74725"/>
    <w:rsid w:val="00A77241"/>
    <w:rsid w:val="00A7743D"/>
    <w:rsid w:val="00A83D91"/>
    <w:rsid w:val="00A8570F"/>
    <w:rsid w:val="00A93AC3"/>
    <w:rsid w:val="00A97610"/>
    <w:rsid w:val="00AA01AB"/>
    <w:rsid w:val="00AA28DA"/>
    <w:rsid w:val="00AA5369"/>
    <w:rsid w:val="00AB1C57"/>
    <w:rsid w:val="00AB36DA"/>
    <w:rsid w:val="00AB3A7D"/>
    <w:rsid w:val="00AB6E1B"/>
    <w:rsid w:val="00AC344A"/>
    <w:rsid w:val="00AC56A1"/>
    <w:rsid w:val="00AC5C85"/>
    <w:rsid w:val="00AD032A"/>
    <w:rsid w:val="00AD0C66"/>
    <w:rsid w:val="00AD26B8"/>
    <w:rsid w:val="00AD3B0B"/>
    <w:rsid w:val="00AD5E18"/>
    <w:rsid w:val="00AD7691"/>
    <w:rsid w:val="00AE000F"/>
    <w:rsid w:val="00AE0244"/>
    <w:rsid w:val="00AE026D"/>
    <w:rsid w:val="00AE29BB"/>
    <w:rsid w:val="00AE383A"/>
    <w:rsid w:val="00AE6AD2"/>
    <w:rsid w:val="00AF175C"/>
    <w:rsid w:val="00AF286C"/>
    <w:rsid w:val="00AF60D2"/>
    <w:rsid w:val="00AF7076"/>
    <w:rsid w:val="00B02D3E"/>
    <w:rsid w:val="00B04798"/>
    <w:rsid w:val="00B057D7"/>
    <w:rsid w:val="00B06A77"/>
    <w:rsid w:val="00B208D6"/>
    <w:rsid w:val="00B20B4A"/>
    <w:rsid w:val="00B22129"/>
    <w:rsid w:val="00B23D32"/>
    <w:rsid w:val="00B31325"/>
    <w:rsid w:val="00B34364"/>
    <w:rsid w:val="00B41434"/>
    <w:rsid w:val="00B47B35"/>
    <w:rsid w:val="00B5011A"/>
    <w:rsid w:val="00B56A13"/>
    <w:rsid w:val="00B62001"/>
    <w:rsid w:val="00B62746"/>
    <w:rsid w:val="00B64350"/>
    <w:rsid w:val="00B67F46"/>
    <w:rsid w:val="00B715E3"/>
    <w:rsid w:val="00B7441A"/>
    <w:rsid w:val="00B75978"/>
    <w:rsid w:val="00B75C44"/>
    <w:rsid w:val="00B819D2"/>
    <w:rsid w:val="00B83AE6"/>
    <w:rsid w:val="00B83BF8"/>
    <w:rsid w:val="00B846E1"/>
    <w:rsid w:val="00B8582D"/>
    <w:rsid w:val="00B91234"/>
    <w:rsid w:val="00B9442A"/>
    <w:rsid w:val="00BA0961"/>
    <w:rsid w:val="00BA4062"/>
    <w:rsid w:val="00BA6110"/>
    <w:rsid w:val="00BA7EA8"/>
    <w:rsid w:val="00BB0896"/>
    <w:rsid w:val="00BB1CD5"/>
    <w:rsid w:val="00BB578D"/>
    <w:rsid w:val="00BB5B63"/>
    <w:rsid w:val="00BB6118"/>
    <w:rsid w:val="00BB78B0"/>
    <w:rsid w:val="00BC0F37"/>
    <w:rsid w:val="00BC3677"/>
    <w:rsid w:val="00BC523F"/>
    <w:rsid w:val="00BD5374"/>
    <w:rsid w:val="00BD55AD"/>
    <w:rsid w:val="00BD7EF2"/>
    <w:rsid w:val="00BE0375"/>
    <w:rsid w:val="00BE6352"/>
    <w:rsid w:val="00BE7DE1"/>
    <w:rsid w:val="00BF34D9"/>
    <w:rsid w:val="00BF398B"/>
    <w:rsid w:val="00BF477E"/>
    <w:rsid w:val="00BF746D"/>
    <w:rsid w:val="00BF793F"/>
    <w:rsid w:val="00C0218D"/>
    <w:rsid w:val="00C0264A"/>
    <w:rsid w:val="00C0268A"/>
    <w:rsid w:val="00C06B63"/>
    <w:rsid w:val="00C079F4"/>
    <w:rsid w:val="00C10FDB"/>
    <w:rsid w:val="00C12DE5"/>
    <w:rsid w:val="00C14F58"/>
    <w:rsid w:val="00C16DB4"/>
    <w:rsid w:val="00C1730C"/>
    <w:rsid w:val="00C20DDD"/>
    <w:rsid w:val="00C22B90"/>
    <w:rsid w:val="00C23069"/>
    <w:rsid w:val="00C30EE0"/>
    <w:rsid w:val="00C3466D"/>
    <w:rsid w:val="00C36D64"/>
    <w:rsid w:val="00C42191"/>
    <w:rsid w:val="00C543FB"/>
    <w:rsid w:val="00C5540F"/>
    <w:rsid w:val="00C55B07"/>
    <w:rsid w:val="00C56AB8"/>
    <w:rsid w:val="00C574FA"/>
    <w:rsid w:val="00C61143"/>
    <w:rsid w:val="00C63869"/>
    <w:rsid w:val="00C72F8F"/>
    <w:rsid w:val="00C73767"/>
    <w:rsid w:val="00C75743"/>
    <w:rsid w:val="00C75A53"/>
    <w:rsid w:val="00C7731D"/>
    <w:rsid w:val="00C83211"/>
    <w:rsid w:val="00C84665"/>
    <w:rsid w:val="00C85F22"/>
    <w:rsid w:val="00C864C4"/>
    <w:rsid w:val="00C90480"/>
    <w:rsid w:val="00C90CFE"/>
    <w:rsid w:val="00C933BE"/>
    <w:rsid w:val="00C9393C"/>
    <w:rsid w:val="00CA1753"/>
    <w:rsid w:val="00CA1808"/>
    <w:rsid w:val="00CA1BB8"/>
    <w:rsid w:val="00CA36FB"/>
    <w:rsid w:val="00CB79C7"/>
    <w:rsid w:val="00CC2088"/>
    <w:rsid w:val="00CC36DA"/>
    <w:rsid w:val="00CC4EEF"/>
    <w:rsid w:val="00CC6244"/>
    <w:rsid w:val="00CD2AB4"/>
    <w:rsid w:val="00CE2A50"/>
    <w:rsid w:val="00CE3C00"/>
    <w:rsid w:val="00CE6236"/>
    <w:rsid w:val="00CF275A"/>
    <w:rsid w:val="00D04D3C"/>
    <w:rsid w:val="00D05DB4"/>
    <w:rsid w:val="00D06453"/>
    <w:rsid w:val="00D104B5"/>
    <w:rsid w:val="00D11032"/>
    <w:rsid w:val="00D13616"/>
    <w:rsid w:val="00D13F70"/>
    <w:rsid w:val="00D14E8C"/>
    <w:rsid w:val="00D1540E"/>
    <w:rsid w:val="00D16857"/>
    <w:rsid w:val="00D22F2F"/>
    <w:rsid w:val="00D23715"/>
    <w:rsid w:val="00D24530"/>
    <w:rsid w:val="00D2784C"/>
    <w:rsid w:val="00D328EE"/>
    <w:rsid w:val="00D333AE"/>
    <w:rsid w:val="00D40AED"/>
    <w:rsid w:val="00D43B0D"/>
    <w:rsid w:val="00D458D2"/>
    <w:rsid w:val="00D56EA9"/>
    <w:rsid w:val="00D60495"/>
    <w:rsid w:val="00D604BE"/>
    <w:rsid w:val="00D61D0D"/>
    <w:rsid w:val="00D65A3A"/>
    <w:rsid w:val="00D66001"/>
    <w:rsid w:val="00D66802"/>
    <w:rsid w:val="00D74CBC"/>
    <w:rsid w:val="00D75AB8"/>
    <w:rsid w:val="00D804A2"/>
    <w:rsid w:val="00D80D09"/>
    <w:rsid w:val="00D82BF6"/>
    <w:rsid w:val="00D83037"/>
    <w:rsid w:val="00D872C9"/>
    <w:rsid w:val="00D90F1A"/>
    <w:rsid w:val="00D913C2"/>
    <w:rsid w:val="00D91B73"/>
    <w:rsid w:val="00D95679"/>
    <w:rsid w:val="00DA11AF"/>
    <w:rsid w:val="00DA4810"/>
    <w:rsid w:val="00DA58B2"/>
    <w:rsid w:val="00DA6B37"/>
    <w:rsid w:val="00DB02FE"/>
    <w:rsid w:val="00DB11F4"/>
    <w:rsid w:val="00DC2562"/>
    <w:rsid w:val="00DC44C3"/>
    <w:rsid w:val="00DC7CB9"/>
    <w:rsid w:val="00DD039D"/>
    <w:rsid w:val="00DD0505"/>
    <w:rsid w:val="00DE11FB"/>
    <w:rsid w:val="00DE39F3"/>
    <w:rsid w:val="00DE3CED"/>
    <w:rsid w:val="00DE406F"/>
    <w:rsid w:val="00DE5073"/>
    <w:rsid w:val="00DE61D1"/>
    <w:rsid w:val="00DF7AAD"/>
    <w:rsid w:val="00E021AE"/>
    <w:rsid w:val="00E05B25"/>
    <w:rsid w:val="00E062A4"/>
    <w:rsid w:val="00E06D71"/>
    <w:rsid w:val="00E12115"/>
    <w:rsid w:val="00E16021"/>
    <w:rsid w:val="00E165A2"/>
    <w:rsid w:val="00E16D1B"/>
    <w:rsid w:val="00E1788D"/>
    <w:rsid w:val="00E209C0"/>
    <w:rsid w:val="00E27BAD"/>
    <w:rsid w:val="00E312DE"/>
    <w:rsid w:val="00E313D3"/>
    <w:rsid w:val="00E32927"/>
    <w:rsid w:val="00E3319E"/>
    <w:rsid w:val="00E34181"/>
    <w:rsid w:val="00E366AF"/>
    <w:rsid w:val="00E42980"/>
    <w:rsid w:val="00E478B1"/>
    <w:rsid w:val="00E53143"/>
    <w:rsid w:val="00E5606B"/>
    <w:rsid w:val="00E61ACB"/>
    <w:rsid w:val="00E61B35"/>
    <w:rsid w:val="00E61BA4"/>
    <w:rsid w:val="00E652BD"/>
    <w:rsid w:val="00E67818"/>
    <w:rsid w:val="00E721F8"/>
    <w:rsid w:val="00E7339F"/>
    <w:rsid w:val="00E74859"/>
    <w:rsid w:val="00E81D40"/>
    <w:rsid w:val="00E86D0D"/>
    <w:rsid w:val="00E96534"/>
    <w:rsid w:val="00E9713B"/>
    <w:rsid w:val="00EA036C"/>
    <w:rsid w:val="00EA077A"/>
    <w:rsid w:val="00EA10B3"/>
    <w:rsid w:val="00EA126F"/>
    <w:rsid w:val="00EA2D7E"/>
    <w:rsid w:val="00EA53AD"/>
    <w:rsid w:val="00EB34A3"/>
    <w:rsid w:val="00EB5EA9"/>
    <w:rsid w:val="00EC0BBE"/>
    <w:rsid w:val="00EC520C"/>
    <w:rsid w:val="00EC5233"/>
    <w:rsid w:val="00ED232B"/>
    <w:rsid w:val="00ED24CF"/>
    <w:rsid w:val="00ED5825"/>
    <w:rsid w:val="00EE0CD3"/>
    <w:rsid w:val="00EE3FA5"/>
    <w:rsid w:val="00EE5DFB"/>
    <w:rsid w:val="00EE7A2C"/>
    <w:rsid w:val="00EF0156"/>
    <w:rsid w:val="00EF0BD5"/>
    <w:rsid w:val="00EF3BB5"/>
    <w:rsid w:val="00EF3E91"/>
    <w:rsid w:val="00EF527A"/>
    <w:rsid w:val="00EF69D4"/>
    <w:rsid w:val="00EF6F4B"/>
    <w:rsid w:val="00EF7CE0"/>
    <w:rsid w:val="00F014AC"/>
    <w:rsid w:val="00F03717"/>
    <w:rsid w:val="00F052A3"/>
    <w:rsid w:val="00F14DA8"/>
    <w:rsid w:val="00F26700"/>
    <w:rsid w:val="00F365C9"/>
    <w:rsid w:val="00F4001B"/>
    <w:rsid w:val="00F40FD9"/>
    <w:rsid w:val="00F438E3"/>
    <w:rsid w:val="00F43E70"/>
    <w:rsid w:val="00F52260"/>
    <w:rsid w:val="00F54574"/>
    <w:rsid w:val="00F5469C"/>
    <w:rsid w:val="00F63FDE"/>
    <w:rsid w:val="00F72FCD"/>
    <w:rsid w:val="00F774FC"/>
    <w:rsid w:val="00F80E8F"/>
    <w:rsid w:val="00F8141C"/>
    <w:rsid w:val="00F82603"/>
    <w:rsid w:val="00F82D81"/>
    <w:rsid w:val="00F837E8"/>
    <w:rsid w:val="00F84285"/>
    <w:rsid w:val="00F850D4"/>
    <w:rsid w:val="00F914DD"/>
    <w:rsid w:val="00F92DF0"/>
    <w:rsid w:val="00F939CB"/>
    <w:rsid w:val="00F94ECD"/>
    <w:rsid w:val="00F95E64"/>
    <w:rsid w:val="00F96459"/>
    <w:rsid w:val="00F97334"/>
    <w:rsid w:val="00FA3900"/>
    <w:rsid w:val="00FA4260"/>
    <w:rsid w:val="00FB071A"/>
    <w:rsid w:val="00FB198E"/>
    <w:rsid w:val="00FB54A7"/>
    <w:rsid w:val="00FC39A2"/>
    <w:rsid w:val="00FC5618"/>
    <w:rsid w:val="00FD06FA"/>
    <w:rsid w:val="00FD1FE6"/>
    <w:rsid w:val="00FD3279"/>
    <w:rsid w:val="00FD768E"/>
    <w:rsid w:val="00FD7D0D"/>
    <w:rsid w:val="00FE00E1"/>
    <w:rsid w:val="00FE0AAB"/>
    <w:rsid w:val="00FE2F4B"/>
    <w:rsid w:val="00FE4148"/>
    <w:rsid w:val="00FE6224"/>
    <w:rsid w:val="00FF22B8"/>
    <w:rsid w:val="00FF32EE"/>
    <w:rsid w:val="00FF43C5"/>
    <w:rsid w:val="00FF72FA"/>
    <w:rsid w:val="00FF7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2F7B2"/>
  <w15:docId w15:val="{FA966367-C27A-491D-9135-DEF00789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5E729F"/>
    <w:pPr>
      <w:ind w:left="720"/>
      <w:contextualSpacing/>
    </w:pPr>
    <w:rPr>
      <w:rFonts w:eastAsiaTheme="minorHAnsi"/>
    </w:rPr>
  </w:style>
  <w:style w:type="paragraph" w:styleId="NormalWeb">
    <w:name w:val="Normal (Web)"/>
    <w:basedOn w:val="Normal"/>
    <w:uiPriority w:val="99"/>
    <w:unhideWhenUsed/>
    <w:rsid w:val="003D549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31D57"/>
    <w:rPr>
      <w:color w:val="0000FF" w:themeColor="hyperlink"/>
      <w:u w:val="single"/>
    </w:rPr>
  </w:style>
  <w:style w:type="paragraph" w:styleId="BalloonText">
    <w:name w:val="Balloon Text"/>
    <w:basedOn w:val="Normal"/>
    <w:link w:val="BalloonTextChar"/>
    <w:uiPriority w:val="99"/>
    <w:semiHidden/>
    <w:unhideWhenUsed/>
    <w:rsid w:val="009D152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152A"/>
    <w:rPr>
      <w:rFonts w:ascii="Lucida Grande" w:hAnsi="Lucida Grande" w:cs="Lucida Grande"/>
      <w:sz w:val="18"/>
      <w:szCs w:val="18"/>
    </w:rPr>
  </w:style>
  <w:style w:type="paragraph" w:styleId="EndnoteText">
    <w:name w:val="endnote text"/>
    <w:basedOn w:val="Normal"/>
    <w:link w:val="EndnoteTextChar"/>
    <w:uiPriority w:val="99"/>
    <w:semiHidden/>
    <w:unhideWhenUsed/>
    <w:rsid w:val="006D36B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36BB"/>
    <w:rPr>
      <w:sz w:val="20"/>
      <w:szCs w:val="20"/>
    </w:rPr>
  </w:style>
  <w:style w:type="character" w:styleId="EndnoteReference">
    <w:name w:val="endnote reference"/>
    <w:basedOn w:val="DefaultParagraphFont"/>
    <w:uiPriority w:val="99"/>
    <w:semiHidden/>
    <w:unhideWhenUsed/>
    <w:rsid w:val="006D36BB"/>
    <w:rPr>
      <w:vertAlign w:val="superscript"/>
    </w:rPr>
  </w:style>
  <w:style w:type="character" w:styleId="CommentReference">
    <w:name w:val="annotation reference"/>
    <w:basedOn w:val="DefaultParagraphFont"/>
    <w:uiPriority w:val="99"/>
    <w:semiHidden/>
    <w:unhideWhenUsed/>
    <w:rsid w:val="00FD06FA"/>
    <w:rPr>
      <w:sz w:val="16"/>
      <w:szCs w:val="16"/>
    </w:rPr>
  </w:style>
  <w:style w:type="paragraph" w:styleId="CommentText">
    <w:name w:val="annotation text"/>
    <w:basedOn w:val="Normal"/>
    <w:link w:val="CommentTextChar"/>
    <w:uiPriority w:val="99"/>
    <w:semiHidden/>
    <w:unhideWhenUsed/>
    <w:rsid w:val="00FD06FA"/>
    <w:pPr>
      <w:spacing w:line="240" w:lineRule="auto"/>
    </w:pPr>
    <w:rPr>
      <w:sz w:val="20"/>
      <w:szCs w:val="20"/>
    </w:rPr>
  </w:style>
  <w:style w:type="character" w:customStyle="1" w:styleId="CommentTextChar">
    <w:name w:val="Comment Text Char"/>
    <w:basedOn w:val="DefaultParagraphFont"/>
    <w:link w:val="CommentText"/>
    <w:uiPriority w:val="99"/>
    <w:semiHidden/>
    <w:rsid w:val="00FD06FA"/>
    <w:rPr>
      <w:sz w:val="20"/>
      <w:szCs w:val="20"/>
    </w:rPr>
  </w:style>
  <w:style w:type="paragraph" w:styleId="CommentSubject">
    <w:name w:val="annotation subject"/>
    <w:basedOn w:val="CommentText"/>
    <w:next w:val="CommentText"/>
    <w:link w:val="CommentSubjectChar"/>
    <w:uiPriority w:val="99"/>
    <w:semiHidden/>
    <w:unhideWhenUsed/>
    <w:rsid w:val="00FD06FA"/>
    <w:rPr>
      <w:b/>
      <w:bCs/>
    </w:rPr>
  </w:style>
  <w:style w:type="character" w:customStyle="1" w:styleId="CommentSubjectChar">
    <w:name w:val="Comment Subject Char"/>
    <w:basedOn w:val="CommentTextChar"/>
    <w:link w:val="CommentSubject"/>
    <w:uiPriority w:val="99"/>
    <w:semiHidden/>
    <w:rsid w:val="00FD06FA"/>
    <w:rPr>
      <w:b/>
      <w:bCs/>
      <w:sz w:val="20"/>
      <w:szCs w:val="20"/>
    </w:rPr>
  </w:style>
  <w:style w:type="paragraph" w:styleId="Revision">
    <w:name w:val="Revision"/>
    <w:hidden/>
    <w:uiPriority w:val="99"/>
    <w:semiHidden/>
    <w:rsid w:val="00B047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1003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5.%20Template%20v6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1ED72-5747-4421-8F91-0ECDEB952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KF5. Template v6n</Template>
  <TotalTime>6</TotalTime>
  <Pages>7</Pages>
  <Words>3084</Words>
  <Characters>17581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3</cp:revision>
  <cp:lastPrinted>2018-05-25T17:56:00Z</cp:lastPrinted>
  <dcterms:created xsi:type="dcterms:W3CDTF">2024-06-13T15:07:00Z</dcterms:created>
  <dcterms:modified xsi:type="dcterms:W3CDTF">2025-06-03T14:57:00Z</dcterms:modified>
</cp:coreProperties>
</file>