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F23F" w14:textId="77777777" w:rsidR="00285B9A" w:rsidRPr="00C12D32" w:rsidRDefault="00285B9A" w:rsidP="00EA14D3">
      <w:pPr>
        <w:pStyle w:val="Title"/>
        <w:jc w:val="both"/>
      </w:pPr>
      <w:r w:rsidRPr="00C12D32">
        <w:t>KF</w:t>
      </w:r>
      <w:r w:rsidR="00151B8B" w:rsidRPr="00C12D32">
        <w:t>30</w:t>
      </w:r>
      <w:r w:rsidR="00D13F70" w:rsidRPr="00C12D32">
        <w:t xml:space="preserve"> </w:t>
      </w:r>
      <w:r w:rsidR="00FA3BE7" w:rsidRPr="00C12D32">
        <w:t>Expanded</w:t>
      </w:r>
      <w:r w:rsidR="009E4538" w:rsidRPr="00C12D32">
        <w:t xml:space="preserve"> Version of</w:t>
      </w:r>
      <w:r w:rsidRPr="00C12D32">
        <w:t xml:space="preserve"> Teachings</w:t>
      </w:r>
      <w:r w:rsidR="00D13F70" w:rsidRPr="00C12D32">
        <w:t xml:space="preserve"> </w:t>
      </w:r>
    </w:p>
    <w:p w14:paraId="63818BEE" w14:textId="77777777" w:rsidR="00BA7020" w:rsidRPr="00C12D32" w:rsidRDefault="00BA7020" w:rsidP="0011574C">
      <w:pPr>
        <w:spacing w:after="0" w:line="240" w:lineRule="auto"/>
        <w:jc w:val="both"/>
        <w:rPr>
          <w:rFonts w:cstheme="minorHAnsi"/>
        </w:rPr>
      </w:pPr>
      <w:r w:rsidRPr="00C12D32">
        <w:rPr>
          <w:rFonts w:cstheme="minorHAnsi"/>
        </w:rPr>
        <w:t>Karis is an invitation to a relationship based on mutual generosity.</w:t>
      </w:r>
    </w:p>
    <w:p w14:paraId="7BE20D0A" w14:textId="77777777" w:rsidR="00BA7020" w:rsidRPr="00C12D32" w:rsidRDefault="00BA7020" w:rsidP="0011574C">
      <w:pPr>
        <w:spacing w:after="0" w:line="240" w:lineRule="auto"/>
        <w:jc w:val="both"/>
        <w:rPr>
          <w:rFonts w:cstheme="minorHAnsi"/>
        </w:rPr>
      </w:pPr>
    </w:p>
    <w:p w14:paraId="2A1B21D5" w14:textId="5E21E0B1" w:rsidR="00BA7020" w:rsidRPr="00C12D32" w:rsidRDefault="00BA7020" w:rsidP="0011574C">
      <w:pPr>
        <w:spacing w:after="0" w:line="240" w:lineRule="auto"/>
        <w:jc w:val="both"/>
        <w:rPr>
          <w:rFonts w:cstheme="minorHAnsi"/>
        </w:rPr>
      </w:pPr>
      <w:r w:rsidRPr="00C12D32">
        <w:rPr>
          <w:rFonts w:cstheme="minorHAnsi"/>
        </w:rPr>
        <w:t>“Search me, O God, and know my heart. Examine me and know my thoughts. See if there is any way in me that causes pain, and lead me in the ways of eternity.” (Psalm 139:23</w:t>
      </w:r>
      <w:r w:rsidR="00124620" w:rsidRPr="00C12D32">
        <w:rPr>
          <w:rFonts w:cstheme="minorHAnsi"/>
        </w:rPr>
        <w:t>–</w:t>
      </w:r>
      <w:r w:rsidRPr="00C12D32">
        <w:rPr>
          <w:rFonts w:cstheme="minorHAnsi"/>
        </w:rPr>
        <w:t>24)</w:t>
      </w:r>
    </w:p>
    <w:p w14:paraId="6DEDC31D" w14:textId="77777777" w:rsidR="00BA7020" w:rsidRPr="00C12D32" w:rsidRDefault="00BA7020" w:rsidP="0011574C">
      <w:pPr>
        <w:spacing w:after="0" w:line="240" w:lineRule="auto"/>
        <w:jc w:val="both"/>
        <w:rPr>
          <w:rFonts w:cstheme="minorHAnsi"/>
          <w:b/>
        </w:rPr>
      </w:pPr>
    </w:p>
    <w:p w14:paraId="55632E76" w14:textId="430D3609" w:rsidR="00BA7020" w:rsidRPr="00C12D32" w:rsidRDefault="00BA7020" w:rsidP="0011574C">
      <w:pPr>
        <w:spacing w:after="0" w:line="240" w:lineRule="auto"/>
        <w:jc w:val="both"/>
        <w:rPr>
          <w:rFonts w:cstheme="minorHAnsi"/>
          <w:b/>
        </w:rPr>
      </w:pPr>
      <w:r w:rsidRPr="00C12D32">
        <w:rPr>
          <w:rFonts w:cstheme="minorHAnsi"/>
          <w:b/>
        </w:rPr>
        <w:t>0:01</w:t>
      </w:r>
      <w:r w:rsidRPr="00C12D32">
        <w:rPr>
          <w:rFonts w:cstheme="minorHAnsi"/>
          <w:b/>
        </w:rPr>
        <w:tab/>
        <w:t>OPENING</w:t>
      </w:r>
    </w:p>
    <w:p w14:paraId="58FA59AE" w14:textId="77777777" w:rsidR="00BA7020" w:rsidRPr="00C12D32" w:rsidRDefault="00BA7020" w:rsidP="0011574C">
      <w:pPr>
        <w:spacing w:after="0" w:line="240" w:lineRule="auto"/>
        <w:jc w:val="both"/>
        <w:rPr>
          <w:rFonts w:cstheme="minorHAnsi"/>
          <w:b/>
        </w:rPr>
      </w:pPr>
    </w:p>
    <w:p w14:paraId="174F48DF" w14:textId="77777777" w:rsidR="00BA7020" w:rsidRPr="00C12D32" w:rsidRDefault="00BA7020" w:rsidP="0011574C">
      <w:pPr>
        <w:spacing w:after="0" w:line="240" w:lineRule="auto"/>
        <w:jc w:val="both"/>
        <w:rPr>
          <w:rFonts w:cstheme="minorHAnsi"/>
          <w:b/>
        </w:rPr>
      </w:pPr>
      <w:r w:rsidRPr="00C12D32">
        <w:rPr>
          <w:rFonts w:cstheme="minorHAnsi"/>
          <w:b/>
        </w:rPr>
        <w:t>0:02</w:t>
      </w:r>
      <w:r w:rsidRPr="00C12D32">
        <w:rPr>
          <w:rFonts w:cstheme="minorHAnsi"/>
          <w:b/>
        </w:rPr>
        <w:tab/>
        <w:t>PRESENTING</w:t>
      </w:r>
    </w:p>
    <w:p w14:paraId="57AB52A0" w14:textId="77777777" w:rsidR="00BA7020" w:rsidRPr="00C12D32" w:rsidRDefault="00BA7020" w:rsidP="0011574C">
      <w:pPr>
        <w:spacing w:after="0" w:line="240" w:lineRule="auto"/>
        <w:jc w:val="both"/>
        <w:rPr>
          <w:rFonts w:cstheme="minorHAnsi"/>
          <w:b/>
        </w:rPr>
      </w:pPr>
    </w:p>
    <w:p w14:paraId="628DA621" w14:textId="77777777" w:rsidR="00BA7020" w:rsidRPr="00C12D32" w:rsidRDefault="00BA7020" w:rsidP="0011574C">
      <w:pPr>
        <w:spacing w:after="0" w:line="240" w:lineRule="auto"/>
        <w:jc w:val="both"/>
        <w:rPr>
          <w:rFonts w:cstheme="minorHAnsi"/>
          <w:b/>
        </w:rPr>
      </w:pPr>
      <w:r w:rsidRPr="00C12D32">
        <w:rPr>
          <w:rFonts w:cstheme="minorHAnsi"/>
          <w:b/>
        </w:rPr>
        <w:t>0:06</w:t>
      </w:r>
      <w:r w:rsidRPr="00C12D32">
        <w:rPr>
          <w:rFonts w:cstheme="minorHAnsi"/>
          <w:b/>
        </w:rPr>
        <w:tab/>
        <w:t>KARIS CIRCULATION</w:t>
      </w:r>
    </w:p>
    <w:p w14:paraId="6F2B304E" w14:textId="77777777" w:rsidR="00BA7020" w:rsidRPr="00C12D32" w:rsidRDefault="00BA7020" w:rsidP="0011574C">
      <w:pPr>
        <w:spacing w:after="0" w:line="240" w:lineRule="auto"/>
        <w:jc w:val="both"/>
        <w:rPr>
          <w:rFonts w:cstheme="minorHAnsi"/>
          <w:b/>
        </w:rPr>
      </w:pPr>
    </w:p>
    <w:p w14:paraId="66E904E3" w14:textId="77777777" w:rsidR="00BA7020" w:rsidRPr="00C12D32" w:rsidRDefault="00BA7020" w:rsidP="0011574C">
      <w:pPr>
        <w:spacing w:after="0" w:line="240" w:lineRule="auto"/>
        <w:jc w:val="both"/>
        <w:rPr>
          <w:rFonts w:cstheme="minorHAnsi"/>
          <w:b/>
        </w:rPr>
      </w:pPr>
      <w:r w:rsidRPr="00C12D32">
        <w:rPr>
          <w:rFonts w:cstheme="minorHAnsi"/>
          <w:b/>
        </w:rPr>
        <w:t>0:07</w:t>
      </w:r>
      <w:r w:rsidRPr="00C12D32">
        <w:rPr>
          <w:rFonts w:cstheme="minorHAnsi"/>
          <w:b/>
        </w:rPr>
        <w:tab/>
        <w:t>GUIDELINES &amp; LIMITATIONS</w:t>
      </w:r>
    </w:p>
    <w:p w14:paraId="146D6FAE" w14:textId="77777777" w:rsidR="00BA7020" w:rsidRPr="00C12D32" w:rsidRDefault="00BA7020" w:rsidP="0011574C">
      <w:pPr>
        <w:spacing w:after="0" w:line="240" w:lineRule="auto"/>
        <w:jc w:val="both"/>
        <w:rPr>
          <w:rFonts w:cstheme="minorHAnsi"/>
          <w:b/>
        </w:rPr>
      </w:pPr>
    </w:p>
    <w:p w14:paraId="45621950" w14:textId="5A25CD04" w:rsidR="00BA7020" w:rsidRPr="00C12D32" w:rsidRDefault="00BA7020" w:rsidP="0011574C">
      <w:pPr>
        <w:spacing w:after="0" w:line="240" w:lineRule="auto"/>
        <w:jc w:val="both"/>
        <w:rPr>
          <w:rFonts w:cstheme="minorHAnsi"/>
        </w:rPr>
      </w:pPr>
      <w:r w:rsidRPr="00C12D32">
        <w:rPr>
          <w:rFonts w:cstheme="minorHAnsi"/>
          <w:b/>
        </w:rPr>
        <w:t>0:08</w:t>
      </w:r>
      <w:r w:rsidRPr="00C12D32">
        <w:rPr>
          <w:rFonts w:cstheme="minorHAnsi"/>
          <w:b/>
        </w:rPr>
        <w:tab/>
        <w:t>MINDFULNESS &amp; MEDITATION TRAINING</w:t>
      </w:r>
    </w:p>
    <w:p w14:paraId="5F71E741" w14:textId="77777777" w:rsidR="00BA7020" w:rsidRPr="00C12D32" w:rsidRDefault="00BA7020" w:rsidP="0011574C">
      <w:pPr>
        <w:spacing w:after="0" w:line="240" w:lineRule="auto"/>
        <w:jc w:val="both"/>
        <w:rPr>
          <w:rFonts w:cstheme="minorHAnsi"/>
        </w:rPr>
      </w:pPr>
    </w:p>
    <w:p w14:paraId="1D4B2BF7" w14:textId="27706CD1" w:rsidR="00D904BD" w:rsidRPr="00C12D32" w:rsidRDefault="00D904BD" w:rsidP="0011574C">
      <w:pPr>
        <w:spacing w:after="0" w:line="240" w:lineRule="auto"/>
        <w:jc w:val="both"/>
        <w:rPr>
          <w:rFonts w:cstheme="minorHAnsi"/>
        </w:rPr>
      </w:pPr>
      <w:bookmarkStart w:id="0" w:name="_Hlk115778414"/>
      <w:r w:rsidRPr="00C12D32">
        <w:rPr>
          <w:rFonts w:cstheme="minorHAnsi"/>
        </w:rPr>
        <w:t xml:space="preserve">Mindfulness and meditation training teaches us how to step back from the clamor of our minds and emotions. We are then free to fully engage with the reality presented to us </w:t>
      </w:r>
      <w:r w:rsidR="004C5E6A" w:rsidRPr="00C12D32">
        <w:rPr>
          <w:rFonts w:cstheme="minorHAnsi"/>
        </w:rPr>
        <w:t>rather than compelled to</w:t>
      </w:r>
      <w:r w:rsidRPr="00C12D32">
        <w:rPr>
          <w:rFonts w:cstheme="minorHAnsi"/>
        </w:rPr>
        <w:t xml:space="preserve"> impose our ideas of what we imagine </w:t>
      </w:r>
      <w:r w:rsidR="009434F5" w:rsidRPr="00C12D32">
        <w:rPr>
          <w:rFonts w:cstheme="minorHAnsi"/>
        </w:rPr>
        <w:t>life</w:t>
      </w:r>
      <w:r w:rsidRPr="00C12D32">
        <w:rPr>
          <w:rFonts w:cstheme="minorHAnsi"/>
        </w:rPr>
        <w:t xml:space="preserve"> should or shouldn’t be. </w:t>
      </w:r>
      <w:r w:rsidR="009434F5" w:rsidRPr="00C12D32">
        <w:rPr>
          <w:rFonts w:cstheme="minorHAnsi"/>
        </w:rPr>
        <w:t>By practicing mindfulness and meditation, we learn not to fear the present moment</w:t>
      </w:r>
      <w:r w:rsidR="004C5E6A" w:rsidRPr="00C12D32">
        <w:rPr>
          <w:rFonts w:cstheme="minorHAnsi"/>
        </w:rPr>
        <w:t>, ourselves</w:t>
      </w:r>
      <w:r w:rsidR="009434F5" w:rsidRPr="00C12D32">
        <w:rPr>
          <w:rFonts w:cstheme="minorHAnsi"/>
        </w:rPr>
        <w:t>, or</w:t>
      </w:r>
      <w:r w:rsidR="004C5E6A" w:rsidRPr="00C12D32">
        <w:rPr>
          <w:rFonts w:cstheme="minorHAnsi"/>
        </w:rPr>
        <w:t xml:space="preserve"> others; instead, we</w:t>
      </w:r>
      <w:r w:rsidR="009434F5" w:rsidRPr="00C12D32">
        <w:rPr>
          <w:rFonts w:cstheme="minorHAnsi"/>
        </w:rPr>
        <w:t xml:space="preserve"> observe reality with compassion</w:t>
      </w:r>
      <w:r w:rsidR="004C5E6A" w:rsidRPr="00C12D32">
        <w:rPr>
          <w:rFonts w:cstheme="minorHAnsi"/>
        </w:rPr>
        <w:t xml:space="preserve"> and </w:t>
      </w:r>
      <w:r w:rsidR="009434F5" w:rsidRPr="00C12D32">
        <w:rPr>
          <w:rFonts w:cstheme="minorHAnsi"/>
        </w:rPr>
        <w:t xml:space="preserve">calm ourselves as we would calm a distressed child. </w:t>
      </w:r>
      <w:r w:rsidR="004C5E6A" w:rsidRPr="00C12D32">
        <w:rPr>
          <w:rFonts w:cstheme="minorHAnsi"/>
        </w:rPr>
        <w:t>We are</w:t>
      </w:r>
      <w:r w:rsidRPr="00C12D32">
        <w:rPr>
          <w:rFonts w:cstheme="minorHAnsi"/>
        </w:rPr>
        <w:t xml:space="preserve"> develop</w:t>
      </w:r>
      <w:r w:rsidR="004C5E6A" w:rsidRPr="00C12D32">
        <w:rPr>
          <w:rFonts w:cstheme="minorHAnsi"/>
        </w:rPr>
        <w:t>ing</w:t>
      </w:r>
      <w:r w:rsidRPr="00C12D32">
        <w:rPr>
          <w:rFonts w:cstheme="minorHAnsi"/>
        </w:rPr>
        <w:t xml:space="preserve"> skills that help us circumvent the traps and snares of the hunter, who, as we learned in KF lesson 12, tries to manipulate us with fears and cravings. </w:t>
      </w:r>
      <w:r w:rsidR="009434F5" w:rsidRPr="00C12D32">
        <w:rPr>
          <w:rFonts w:cstheme="minorHAnsi"/>
        </w:rPr>
        <w:t>W</w:t>
      </w:r>
      <w:r w:rsidR="004C5E6A" w:rsidRPr="00C12D32">
        <w:rPr>
          <w:rFonts w:cstheme="minorHAnsi"/>
        </w:rPr>
        <w:t>ith practice, our cho</w:t>
      </w:r>
      <w:r w:rsidR="009434F5" w:rsidRPr="00C12D32">
        <w:rPr>
          <w:rFonts w:cstheme="minorHAnsi"/>
        </w:rPr>
        <w:t>ices</w:t>
      </w:r>
      <w:r w:rsidR="00ED524A" w:rsidRPr="00C12D32">
        <w:rPr>
          <w:rFonts w:cstheme="minorHAnsi"/>
        </w:rPr>
        <w:t xml:space="preserve"> will become less</w:t>
      </w:r>
      <w:r w:rsidR="009434F5" w:rsidRPr="00C12D32">
        <w:rPr>
          <w:rFonts w:cstheme="minorHAnsi"/>
        </w:rPr>
        <w:t xml:space="preserve"> influenced by </w:t>
      </w:r>
      <w:r w:rsidR="00ED524A" w:rsidRPr="00C12D32">
        <w:rPr>
          <w:rFonts w:cstheme="minorHAnsi"/>
        </w:rPr>
        <w:t>t</w:t>
      </w:r>
      <w:r w:rsidRPr="00C12D32">
        <w:rPr>
          <w:rFonts w:cstheme="minorHAnsi"/>
        </w:rPr>
        <w:t>he compelling need to feel safe, to restore our pride, to generate and flee self-hate, to have things go our way, and to save our Idol’s life</w:t>
      </w:r>
      <w:r w:rsidR="00ED524A" w:rsidRPr="00C12D32">
        <w:rPr>
          <w:rFonts w:cstheme="minorHAnsi"/>
        </w:rPr>
        <w:t>.</w:t>
      </w:r>
    </w:p>
    <w:bookmarkEnd w:id="0"/>
    <w:p w14:paraId="30BBAB06" w14:textId="6CDECD36" w:rsidR="00BA7020" w:rsidRPr="00C12D32" w:rsidRDefault="00BA7020" w:rsidP="0011574C">
      <w:pPr>
        <w:spacing w:after="0" w:line="240" w:lineRule="auto"/>
        <w:jc w:val="both"/>
        <w:rPr>
          <w:rFonts w:cstheme="minorHAnsi"/>
        </w:rPr>
      </w:pPr>
    </w:p>
    <w:p w14:paraId="2A9CE28B" w14:textId="7A503C50" w:rsidR="00BA7020" w:rsidRPr="00C12D32" w:rsidRDefault="00BA7020" w:rsidP="0011574C">
      <w:pPr>
        <w:spacing w:after="0" w:line="240" w:lineRule="auto"/>
        <w:jc w:val="both"/>
        <w:rPr>
          <w:rFonts w:cstheme="minorHAnsi"/>
          <w:b/>
        </w:rPr>
      </w:pPr>
      <w:r w:rsidRPr="00C12D32">
        <w:rPr>
          <w:rFonts w:cstheme="minorHAnsi"/>
          <w:b/>
        </w:rPr>
        <w:t>Calming Breath</w:t>
      </w:r>
    </w:p>
    <w:p w14:paraId="5FABAE69" w14:textId="77777777" w:rsidR="00BA7020" w:rsidRPr="00C12D32" w:rsidRDefault="00BA7020" w:rsidP="0011574C">
      <w:pPr>
        <w:spacing w:after="0" w:line="240" w:lineRule="auto"/>
        <w:jc w:val="both"/>
        <w:rPr>
          <w:rFonts w:cstheme="minorHAnsi"/>
        </w:rPr>
      </w:pPr>
    </w:p>
    <w:p w14:paraId="584EC9A9" w14:textId="7267C948" w:rsidR="00BA7020" w:rsidRPr="00C12D32" w:rsidRDefault="00BA7020" w:rsidP="0011574C">
      <w:pPr>
        <w:pStyle w:val="ListParagraph"/>
        <w:numPr>
          <w:ilvl w:val="0"/>
          <w:numId w:val="4"/>
        </w:numPr>
        <w:spacing w:after="0" w:line="240" w:lineRule="auto"/>
        <w:jc w:val="both"/>
        <w:rPr>
          <w:rFonts w:cstheme="minorHAnsi"/>
          <w:b/>
        </w:rPr>
      </w:pPr>
      <w:r w:rsidRPr="00C12D32">
        <w:rPr>
          <w:rFonts w:cstheme="minorHAnsi"/>
          <w:b/>
        </w:rPr>
        <w:t>Prepare</w:t>
      </w:r>
    </w:p>
    <w:p w14:paraId="619B383A" w14:textId="7E8B12C5" w:rsidR="00BA7020" w:rsidRPr="00C12D32" w:rsidRDefault="00BA7020" w:rsidP="0011574C">
      <w:pPr>
        <w:spacing w:after="0" w:line="240" w:lineRule="auto"/>
        <w:ind w:left="360"/>
        <w:jc w:val="both"/>
        <w:rPr>
          <w:rFonts w:cstheme="minorHAnsi"/>
          <w:i/>
        </w:rPr>
      </w:pPr>
      <w:r w:rsidRPr="00C12D32">
        <w:rPr>
          <w:rFonts w:cstheme="minorHAnsi"/>
        </w:rPr>
        <w:t xml:space="preserve">Sit up and stretch the </w:t>
      </w:r>
      <w:r w:rsidR="00530C52" w:rsidRPr="00C12D32">
        <w:rPr>
          <w:rFonts w:cstheme="minorHAnsi"/>
        </w:rPr>
        <w:t xml:space="preserve">crown </w:t>
      </w:r>
      <w:r w:rsidRPr="00C12D32">
        <w:rPr>
          <w:rFonts w:cstheme="minorHAnsi"/>
        </w:rPr>
        <w:t xml:space="preserve">of your head toward heaven, which will straighten your neck. Drop your chin a little. Allow your shoulders to fall back and relax. You may </w:t>
      </w:r>
      <w:r w:rsidR="00423441" w:rsidRPr="00C12D32">
        <w:rPr>
          <w:rFonts w:cstheme="minorHAnsi"/>
        </w:rPr>
        <w:t xml:space="preserve">also </w:t>
      </w:r>
      <w:r w:rsidRPr="00C12D32">
        <w:rPr>
          <w:rFonts w:cstheme="minorHAnsi"/>
        </w:rPr>
        <w:t xml:space="preserve">wish to lie down. Settle into </w:t>
      </w:r>
      <w:r w:rsidR="001653B0" w:rsidRPr="00C12D32">
        <w:rPr>
          <w:rFonts w:cstheme="minorHAnsi"/>
        </w:rPr>
        <w:t xml:space="preserve">this </w:t>
      </w:r>
      <w:r w:rsidR="005875F4" w:rsidRPr="00C12D32">
        <w:rPr>
          <w:rFonts w:cstheme="minorHAnsi"/>
        </w:rPr>
        <w:t>experiment</w:t>
      </w:r>
      <w:r w:rsidRPr="00C12D32">
        <w:rPr>
          <w:rFonts w:cstheme="minorHAnsi"/>
        </w:rPr>
        <w:t xml:space="preserve">. Begin with a silent prayer for peace within yourself and in your life. </w:t>
      </w:r>
      <w:r w:rsidRPr="00C12D32">
        <w:rPr>
          <w:rFonts w:cstheme="minorHAnsi"/>
          <w:i/>
        </w:rPr>
        <w:t xml:space="preserve">(Pause </w:t>
      </w:r>
      <w:r w:rsidR="00541F4C" w:rsidRPr="00C12D32">
        <w:rPr>
          <w:rFonts w:cstheme="minorHAnsi"/>
          <w:i/>
        </w:rPr>
        <w:t>for</w:t>
      </w:r>
      <w:r w:rsidR="001653B0" w:rsidRPr="00C12D32">
        <w:rPr>
          <w:rFonts w:cstheme="minorHAnsi"/>
          <w:i/>
        </w:rPr>
        <w:t xml:space="preserve"> </w:t>
      </w:r>
      <w:r w:rsidRPr="00C12D32">
        <w:rPr>
          <w:rFonts w:cstheme="minorHAnsi"/>
          <w:i/>
        </w:rPr>
        <w:t>30 seconds)</w:t>
      </w:r>
    </w:p>
    <w:p w14:paraId="1AC8EF20" w14:textId="3A737792" w:rsidR="00BA7020" w:rsidRPr="00C12D32" w:rsidRDefault="00BA7020" w:rsidP="0011574C">
      <w:pPr>
        <w:spacing w:after="0" w:line="240" w:lineRule="auto"/>
        <w:jc w:val="both"/>
        <w:rPr>
          <w:rFonts w:cstheme="minorHAnsi"/>
        </w:rPr>
      </w:pPr>
    </w:p>
    <w:p w14:paraId="298A613D" w14:textId="06ED64E1" w:rsidR="00BA7020" w:rsidRPr="00C12D32" w:rsidRDefault="00BA7020" w:rsidP="0011574C">
      <w:pPr>
        <w:pStyle w:val="ListParagraph"/>
        <w:numPr>
          <w:ilvl w:val="0"/>
          <w:numId w:val="4"/>
        </w:numPr>
        <w:spacing w:after="0" w:line="240" w:lineRule="auto"/>
        <w:jc w:val="both"/>
        <w:rPr>
          <w:rFonts w:cstheme="minorHAnsi"/>
          <w:b/>
        </w:rPr>
      </w:pPr>
      <w:r w:rsidRPr="00C12D32">
        <w:rPr>
          <w:rFonts w:cstheme="minorHAnsi"/>
          <w:b/>
        </w:rPr>
        <w:t>Scan for tension</w:t>
      </w:r>
    </w:p>
    <w:p w14:paraId="3CC126FE" w14:textId="02E897E0" w:rsidR="00BA7020" w:rsidRPr="00C12D32" w:rsidRDefault="00BA7020" w:rsidP="0011574C">
      <w:pPr>
        <w:spacing w:after="0" w:line="240" w:lineRule="auto"/>
        <w:ind w:left="360"/>
        <w:jc w:val="both"/>
        <w:rPr>
          <w:rFonts w:cstheme="minorHAnsi"/>
          <w:b/>
        </w:rPr>
      </w:pPr>
      <w:r w:rsidRPr="00C12D32">
        <w:rPr>
          <w:rFonts w:cstheme="minorHAnsi"/>
        </w:rPr>
        <w:t>As you inhale, explore your body for tension. You might</w:t>
      </w:r>
      <w:r w:rsidR="001653B0" w:rsidRPr="00C12D32">
        <w:rPr>
          <w:rFonts w:cstheme="minorHAnsi"/>
        </w:rPr>
        <w:t xml:space="preserve"> </w:t>
      </w:r>
      <w:r w:rsidRPr="00C12D32">
        <w:rPr>
          <w:rFonts w:cstheme="minorHAnsi"/>
        </w:rPr>
        <w:t>start with your feet and ankles</w:t>
      </w:r>
      <w:r w:rsidR="005875F4" w:rsidRPr="00C12D32">
        <w:rPr>
          <w:rFonts w:cstheme="minorHAnsi"/>
        </w:rPr>
        <w:t xml:space="preserve">, </w:t>
      </w:r>
      <w:r w:rsidR="00C63FFF" w:rsidRPr="00C12D32">
        <w:rPr>
          <w:rFonts w:cstheme="minorHAnsi"/>
        </w:rPr>
        <w:t>and</w:t>
      </w:r>
      <w:r w:rsidR="005875F4" w:rsidRPr="00C12D32">
        <w:rPr>
          <w:rFonts w:cstheme="minorHAnsi"/>
        </w:rPr>
        <w:t xml:space="preserve"> </w:t>
      </w:r>
      <w:r w:rsidR="00C63FFF" w:rsidRPr="00C12D32">
        <w:rPr>
          <w:rFonts w:cstheme="minorHAnsi"/>
        </w:rPr>
        <w:t xml:space="preserve">on </w:t>
      </w:r>
      <w:r w:rsidR="001653B0" w:rsidRPr="00C12D32">
        <w:rPr>
          <w:rFonts w:cstheme="minorHAnsi"/>
        </w:rPr>
        <w:t>the exhale</w:t>
      </w:r>
      <w:r w:rsidRPr="00C12D32">
        <w:rPr>
          <w:rFonts w:cstheme="minorHAnsi"/>
        </w:rPr>
        <w:t xml:space="preserve">, try to release any tension </w:t>
      </w:r>
      <w:r w:rsidR="001653B0" w:rsidRPr="00C12D32">
        <w:rPr>
          <w:rFonts w:cstheme="minorHAnsi"/>
        </w:rPr>
        <w:t>you find</w:t>
      </w:r>
      <w:r w:rsidRPr="00C12D32">
        <w:rPr>
          <w:rFonts w:cstheme="minorHAnsi"/>
        </w:rPr>
        <w:t xml:space="preserve">. </w:t>
      </w:r>
      <w:r w:rsidR="001653B0" w:rsidRPr="00C12D32">
        <w:rPr>
          <w:rFonts w:cstheme="minorHAnsi"/>
        </w:rPr>
        <w:t>Continue to breathe</w:t>
      </w:r>
      <w:r w:rsidR="00D904BD" w:rsidRPr="00C12D32">
        <w:rPr>
          <w:rFonts w:cstheme="minorHAnsi"/>
        </w:rPr>
        <w:t xml:space="preserve"> deeply</w:t>
      </w:r>
      <w:r w:rsidRPr="00C12D32">
        <w:rPr>
          <w:rFonts w:cstheme="minorHAnsi"/>
        </w:rPr>
        <w:t>,</w:t>
      </w:r>
      <w:r w:rsidR="001653B0" w:rsidRPr="00C12D32">
        <w:rPr>
          <w:rFonts w:cstheme="minorHAnsi"/>
        </w:rPr>
        <w:t xml:space="preserve"> and</w:t>
      </w:r>
      <w:r w:rsidRPr="00C12D32">
        <w:rPr>
          <w:rFonts w:cstheme="minorHAnsi"/>
        </w:rPr>
        <w:t xml:space="preserve"> move</w:t>
      </w:r>
      <w:r w:rsidR="001653B0" w:rsidRPr="00C12D32">
        <w:rPr>
          <w:rFonts w:cstheme="minorHAnsi"/>
        </w:rPr>
        <w:t xml:space="preserve"> your attention</w:t>
      </w:r>
      <w:r w:rsidRPr="00C12D32">
        <w:rPr>
          <w:rFonts w:cstheme="minorHAnsi"/>
        </w:rPr>
        <w:t xml:space="preserve"> to other </w:t>
      </w:r>
      <w:r w:rsidR="00ED524A" w:rsidRPr="00C12D32">
        <w:rPr>
          <w:rFonts w:cstheme="minorHAnsi"/>
        </w:rPr>
        <w:t>parts</w:t>
      </w:r>
      <w:r w:rsidR="00F41C03" w:rsidRPr="00C12D32">
        <w:rPr>
          <w:rFonts w:cstheme="minorHAnsi"/>
        </w:rPr>
        <w:t xml:space="preserve"> of the body</w:t>
      </w:r>
      <w:r w:rsidRPr="00C12D32">
        <w:rPr>
          <w:rFonts w:cstheme="minorHAnsi"/>
        </w:rPr>
        <w:t xml:space="preserve">. </w:t>
      </w:r>
      <w:r w:rsidR="006B0BEF" w:rsidRPr="00C12D32">
        <w:rPr>
          <w:rFonts w:cstheme="minorHAnsi"/>
        </w:rPr>
        <w:t>Remember</w:t>
      </w:r>
      <w:r w:rsidRPr="00C12D32">
        <w:rPr>
          <w:rFonts w:cstheme="minorHAnsi"/>
        </w:rPr>
        <w:t xml:space="preserve"> </w:t>
      </w:r>
      <w:r w:rsidR="006B0BEF" w:rsidRPr="00C12D32">
        <w:rPr>
          <w:rFonts w:cstheme="minorHAnsi"/>
        </w:rPr>
        <w:t xml:space="preserve">to </w:t>
      </w:r>
      <w:r w:rsidRPr="00C12D32">
        <w:rPr>
          <w:rFonts w:cstheme="minorHAnsi"/>
        </w:rPr>
        <w:t xml:space="preserve">explore your face. </w:t>
      </w:r>
      <w:r w:rsidRPr="00C12D32">
        <w:rPr>
          <w:rFonts w:cstheme="minorHAnsi"/>
          <w:i/>
        </w:rPr>
        <w:t xml:space="preserve">(Pause </w:t>
      </w:r>
      <w:r w:rsidR="00541F4C" w:rsidRPr="00C12D32">
        <w:rPr>
          <w:rFonts w:cstheme="minorHAnsi"/>
          <w:i/>
        </w:rPr>
        <w:t xml:space="preserve">for </w:t>
      </w:r>
      <w:r w:rsidRPr="00C12D32">
        <w:rPr>
          <w:rFonts w:cstheme="minorHAnsi"/>
          <w:i/>
        </w:rPr>
        <w:t>30 seconds)</w:t>
      </w:r>
    </w:p>
    <w:p w14:paraId="5901C333" w14:textId="77777777" w:rsidR="00BA7020" w:rsidRPr="00C12D32" w:rsidRDefault="00BA7020" w:rsidP="0011574C">
      <w:pPr>
        <w:spacing w:after="0" w:line="240" w:lineRule="auto"/>
        <w:jc w:val="both"/>
        <w:rPr>
          <w:rFonts w:cstheme="minorHAnsi"/>
          <w:b/>
        </w:rPr>
      </w:pPr>
    </w:p>
    <w:p w14:paraId="33AA6F11" w14:textId="54971C2C" w:rsidR="00BA7020" w:rsidRPr="00C12D32" w:rsidRDefault="00BA7020" w:rsidP="0011574C">
      <w:pPr>
        <w:pStyle w:val="ListParagraph"/>
        <w:numPr>
          <w:ilvl w:val="0"/>
          <w:numId w:val="4"/>
        </w:numPr>
        <w:tabs>
          <w:tab w:val="left" w:pos="1013"/>
        </w:tabs>
        <w:spacing w:after="0" w:line="240" w:lineRule="auto"/>
        <w:jc w:val="both"/>
        <w:rPr>
          <w:rFonts w:cstheme="minorHAnsi"/>
        </w:rPr>
      </w:pPr>
      <w:r w:rsidRPr="00C12D32">
        <w:rPr>
          <w:rFonts w:cstheme="minorHAnsi"/>
          <w:b/>
        </w:rPr>
        <w:t>Use sound</w:t>
      </w:r>
    </w:p>
    <w:p w14:paraId="2F770A52" w14:textId="77777777" w:rsidR="00D904BD" w:rsidRPr="00C12D32" w:rsidRDefault="00D904BD" w:rsidP="0011574C">
      <w:pPr>
        <w:spacing w:after="0" w:line="240" w:lineRule="auto"/>
        <w:ind w:left="360"/>
        <w:jc w:val="both"/>
        <w:rPr>
          <w:rFonts w:cstheme="minorHAnsi"/>
        </w:rPr>
      </w:pPr>
      <w:r w:rsidRPr="00C12D32">
        <w:rPr>
          <w:rFonts w:cstheme="minorHAnsi"/>
        </w:rPr>
        <w:t xml:space="preserve">Sing the word </w:t>
      </w:r>
      <w:r w:rsidRPr="00C12D32">
        <w:rPr>
          <w:rFonts w:cstheme="minorHAnsi"/>
          <w:i/>
        </w:rPr>
        <w:t>CALM</w:t>
      </w:r>
      <w:r w:rsidRPr="00C12D32">
        <w:rPr>
          <w:rFonts w:cstheme="minorHAnsi"/>
        </w:rPr>
        <w:t xml:space="preserve"> as you exhale. Use tone to vibrate your body and bring it into a state of rest. Here’s an example of how that might sound. </w:t>
      </w:r>
      <w:r w:rsidRPr="00C12D32">
        <w:rPr>
          <w:rFonts w:cstheme="minorHAnsi"/>
          <w:i/>
        </w:rPr>
        <w:t>(Give an example)</w:t>
      </w:r>
      <w:r w:rsidRPr="00C12D32">
        <w:rPr>
          <w:rFonts w:cstheme="minorHAnsi"/>
        </w:rPr>
        <w:t xml:space="preserve"> Feel your body soften and relax. Voice the long “</w:t>
      </w:r>
      <w:proofErr w:type="spellStart"/>
      <w:r w:rsidRPr="00C12D32">
        <w:rPr>
          <w:rFonts w:cstheme="minorHAnsi"/>
        </w:rPr>
        <w:t>ahm</w:t>
      </w:r>
      <w:proofErr w:type="spellEnd"/>
      <w:r w:rsidRPr="00C12D32">
        <w:rPr>
          <w:rFonts w:cstheme="minorHAnsi"/>
        </w:rPr>
        <w:t>”</w:t>
      </w:r>
      <w:r w:rsidRPr="00C12D32">
        <w:rPr>
          <w:rFonts w:cstheme="minorHAnsi"/>
          <w:i/>
        </w:rPr>
        <w:t xml:space="preserve"> </w:t>
      </w:r>
      <w:r w:rsidRPr="00C12D32">
        <w:rPr>
          <w:rFonts w:cstheme="minorHAnsi"/>
        </w:rPr>
        <w:t>sound</w:t>
      </w:r>
      <w:r w:rsidRPr="00C12D32" w:rsidDel="00CC40C7">
        <w:rPr>
          <w:rFonts w:cstheme="minorHAnsi"/>
        </w:rPr>
        <w:t xml:space="preserve"> </w:t>
      </w:r>
      <w:r w:rsidRPr="00C12D32">
        <w:rPr>
          <w:rFonts w:cstheme="minorHAnsi"/>
        </w:rPr>
        <w:t xml:space="preserve">for one breath and then rest for the next breath. As you practice, you may wish to scan your body again. Continue at your own pace for one minute. </w:t>
      </w:r>
      <w:r w:rsidRPr="00C12D32">
        <w:rPr>
          <w:rFonts w:cstheme="minorHAnsi"/>
          <w:i/>
        </w:rPr>
        <w:t>(Pause for 1 minute)</w:t>
      </w:r>
      <w:r w:rsidRPr="00C12D32">
        <w:rPr>
          <w:rFonts w:cstheme="minorHAnsi"/>
        </w:rPr>
        <w:t xml:space="preserve"> </w:t>
      </w:r>
    </w:p>
    <w:p w14:paraId="6F11DA2C" w14:textId="77777777" w:rsidR="00BA7020" w:rsidRPr="00C12D32" w:rsidRDefault="00BA7020" w:rsidP="0011574C">
      <w:pPr>
        <w:spacing w:after="0" w:line="240" w:lineRule="auto"/>
        <w:jc w:val="both"/>
        <w:rPr>
          <w:rFonts w:cstheme="minorHAnsi"/>
        </w:rPr>
      </w:pPr>
    </w:p>
    <w:p w14:paraId="63CF39FA" w14:textId="5032DC9F" w:rsidR="00541F4C" w:rsidRPr="00C12D32" w:rsidRDefault="00BA7020" w:rsidP="005875F4">
      <w:pPr>
        <w:pStyle w:val="ListParagraph"/>
        <w:widowControl w:val="0"/>
        <w:numPr>
          <w:ilvl w:val="0"/>
          <w:numId w:val="4"/>
        </w:numPr>
        <w:spacing w:after="0" w:line="240" w:lineRule="auto"/>
        <w:jc w:val="both"/>
        <w:rPr>
          <w:rFonts w:cstheme="minorHAnsi"/>
          <w:b/>
        </w:rPr>
      </w:pPr>
      <w:r w:rsidRPr="00C12D32">
        <w:rPr>
          <w:rFonts w:cstheme="minorHAnsi"/>
          <w:b/>
        </w:rPr>
        <w:t>Use breat</w:t>
      </w:r>
      <w:r w:rsidR="00541F4C" w:rsidRPr="00C12D32">
        <w:rPr>
          <w:rFonts w:cstheme="minorHAnsi"/>
          <w:b/>
        </w:rPr>
        <w:t>h</w:t>
      </w:r>
    </w:p>
    <w:p w14:paraId="1AEBCBFD" w14:textId="732DE8D1" w:rsidR="00BA7020" w:rsidRPr="00C12D32" w:rsidRDefault="00BA7020" w:rsidP="005875F4">
      <w:pPr>
        <w:widowControl w:val="0"/>
        <w:spacing w:after="0" w:line="240" w:lineRule="auto"/>
        <w:ind w:left="360"/>
        <w:jc w:val="both"/>
        <w:rPr>
          <w:rFonts w:cstheme="minorHAnsi"/>
        </w:rPr>
      </w:pPr>
      <w:r w:rsidRPr="00C12D32">
        <w:rPr>
          <w:rFonts w:cstheme="minorHAnsi"/>
        </w:rPr>
        <w:lastRenderedPageBreak/>
        <w:t xml:space="preserve">When you feel ready, let go of </w:t>
      </w:r>
      <w:r w:rsidR="006B0BEF" w:rsidRPr="00C12D32">
        <w:rPr>
          <w:rFonts w:cstheme="minorHAnsi"/>
        </w:rPr>
        <w:t xml:space="preserve">singing </w:t>
      </w:r>
      <w:r w:rsidRPr="00C12D32">
        <w:rPr>
          <w:rFonts w:cstheme="minorHAnsi"/>
        </w:rPr>
        <w:t xml:space="preserve">the word out loud. </w:t>
      </w:r>
      <w:r w:rsidR="006B0BEF" w:rsidRPr="00C12D32">
        <w:rPr>
          <w:rFonts w:cstheme="minorHAnsi"/>
        </w:rPr>
        <w:t>Just whisper the word</w:t>
      </w:r>
      <w:r w:rsidRPr="00C12D32">
        <w:rPr>
          <w:rFonts w:cstheme="minorHAnsi"/>
        </w:rPr>
        <w:t xml:space="preserve"> or allow it to flow in your mind with your breath. </w:t>
      </w:r>
      <w:r w:rsidR="006B0BEF" w:rsidRPr="00C12D32">
        <w:rPr>
          <w:rFonts w:cstheme="minorHAnsi"/>
        </w:rPr>
        <w:t xml:space="preserve">You might </w:t>
      </w:r>
      <w:r w:rsidRPr="00C12D32">
        <w:rPr>
          <w:rFonts w:cstheme="minorHAnsi"/>
        </w:rPr>
        <w:t xml:space="preserve">whisper the word </w:t>
      </w:r>
      <w:r w:rsidRPr="00C12D32">
        <w:rPr>
          <w:rFonts w:cstheme="minorHAnsi"/>
          <w:i/>
        </w:rPr>
        <w:t>CALM</w:t>
      </w:r>
      <w:r w:rsidRPr="00C12D32">
        <w:rPr>
          <w:rFonts w:cstheme="minorHAnsi"/>
        </w:rPr>
        <w:t xml:space="preserve"> </w:t>
      </w:r>
      <w:r w:rsidR="007878E8" w:rsidRPr="00C12D32">
        <w:rPr>
          <w:rFonts w:cstheme="minorHAnsi"/>
        </w:rPr>
        <w:t xml:space="preserve">on </w:t>
      </w:r>
      <w:r w:rsidR="00277B3A" w:rsidRPr="00C12D32">
        <w:rPr>
          <w:rFonts w:cstheme="minorHAnsi"/>
        </w:rPr>
        <w:t>one</w:t>
      </w:r>
      <w:r w:rsidR="007878E8" w:rsidRPr="00C12D32">
        <w:rPr>
          <w:rFonts w:cstheme="minorHAnsi"/>
        </w:rPr>
        <w:t xml:space="preserve"> exhale </w:t>
      </w:r>
      <w:r w:rsidRPr="00C12D32">
        <w:rPr>
          <w:rFonts w:cstheme="minorHAnsi"/>
        </w:rPr>
        <w:t xml:space="preserve">and then rest for two deep breaths. </w:t>
      </w:r>
      <w:bookmarkStart w:id="1" w:name="_Hlk115778842"/>
      <w:r w:rsidR="00277B3A" w:rsidRPr="00C12D32">
        <w:rPr>
          <w:rFonts w:cstheme="minorHAnsi"/>
        </w:rPr>
        <w:t>As you continue to scan and release body tension, e</w:t>
      </w:r>
      <w:r w:rsidR="006B0BEF" w:rsidRPr="00C12D32">
        <w:rPr>
          <w:rFonts w:cstheme="minorHAnsi"/>
        </w:rPr>
        <w:t>xplore</w:t>
      </w:r>
      <w:r w:rsidRPr="00C12D32">
        <w:rPr>
          <w:rFonts w:cstheme="minorHAnsi"/>
        </w:rPr>
        <w:t xml:space="preserve"> a rhythm that works for you</w:t>
      </w:r>
      <w:bookmarkEnd w:id="1"/>
      <w:r w:rsidRPr="00C12D32">
        <w:rPr>
          <w:rFonts w:cstheme="minorHAnsi"/>
        </w:rPr>
        <w:t xml:space="preserve">. </w:t>
      </w:r>
      <w:r w:rsidRPr="00C12D32">
        <w:rPr>
          <w:rFonts w:cstheme="minorHAnsi"/>
          <w:i/>
        </w:rPr>
        <w:t xml:space="preserve">(Pause </w:t>
      </w:r>
      <w:r w:rsidR="00541F4C" w:rsidRPr="00C12D32">
        <w:rPr>
          <w:rFonts w:cstheme="minorHAnsi"/>
          <w:i/>
        </w:rPr>
        <w:t xml:space="preserve">for </w:t>
      </w:r>
      <w:r w:rsidRPr="00C12D32">
        <w:rPr>
          <w:rFonts w:cstheme="minorHAnsi"/>
          <w:i/>
        </w:rPr>
        <w:t>30 seconds)</w:t>
      </w:r>
    </w:p>
    <w:p w14:paraId="62FD6214" w14:textId="77777777" w:rsidR="00BA7020" w:rsidRPr="00C12D32" w:rsidRDefault="00BA7020" w:rsidP="0011574C">
      <w:pPr>
        <w:spacing w:after="0" w:line="240" w:lineRule="auto"/>
        <w:ind w:left="360"/>
        <w:jc w:val="both"/>
        <w:rPr>
          <w:rFonts w:cstheme="minorHAnsi"/>
        </w:rPr>
      </w:pPr>
    </w:p>
    <w:p w14:paraId="2DA889CF" w14:textId="2F55ADB6" w:rsidR="00BA7020" w:rsidRPr="00C12D32" w:rsidRDefault="00BA7020" w:rsidP="0011574C">
      <w:pPr>
        <w:spacing w:after="0" w:line="240" w:lineRule="auto"/>
        <w:ind w:left="360"/>
        <w:jc w:val="both"/>
        <w:rPr>
          <w:rFonts w:cstheme="minorHAnsi"/>
          <w:i/>
        </w:rPr>
      </w:pPr>
      <w:r w:rsidRPr="00C12D32">
        <w:rPr>
          <w:rFonts w:cstheme="minorHAnsi"/>
        </w:rPr>
        <w:t xml:space="preserve">Now, release the word altogether. </w:t>
      </w:r>
      <w:r w:rsidR="006B0BEF" w:rsidRPr="00C12D32">
        <w:rPr>
          <w:rFonts w:cstheme="minorHAnsi"/>
        </w:rPr>
        <w:t>Breathe deeply</w:t>
      </w:r>
      <w:r w:rsidRPr="00C12D32">
        <w:rPr>
          <w:rFonts w:cstheme="minorHAnsi"/>
        </w:rPr>
        <w:t xml:space="preserve"> and occasionally sigh with a long exhaling breath. Continue to release any tension in your body and mind.</w:t>
      </w:r>
      <w:r w:rsidR="00541F4C" w:rsidRPr="00C12D32">
        <w:rPr>
          <w:rFonts w:cstheme="minorHAnsi"/>
        </w:rPr>
        <w:t xml:space="preserve"> </w:t>
      </w:r>
      <w:r w:rsidRPr="00C12D32">
        <w:rPr>
          <w:rFonts w:cstheme="minorHAnsi"/>
          <w:i/>
        </w:rPr>
        <w:t xml:space="preserve">(Pause </w:t>
      </w:r>
      <w:r w:rsidR="00541F4C" w:rsidRPr="00C12D32">
        <w:rPr>
          <w:rFonts w:cstheme="minorHAnsi"/>
          <w:i/>
        </w:rPr>
        <w:t xml:space="preserve">for </w:t>
      </w:r>
      <w:r w:rsidRPr="00C12D32">
        <w:rPr>
          <w:rFonts w:cstheme="minorHAnsi"/>
          <w:i/>
        </w:rPr>
        <w:t>30 seconds)</w:t>
      </w:r>
    </w:p>
    <w:p w14:paraId="35BB9D4C" w14:textId="77777777" w:rsidR="00BA7020" w:rsidRPr="00C12D32" w:rsidRDefault="00BA7020" w:rsidP="0011574C">
      <w:pPr>
        <w:spacing w:after="0" w:line="240" w:lineRule="auto"/>
        <w:jc w:val="both"/>
        <w:rPr>
          <w:rFonts w:cstheme="minorHAnsi"/>
        </w:rPr>
      </w:pPr>
    </w:p>
    <w:p w14:paraId="798E30F1" w14:textId="1E5D2FCF" w:rsidR="00BA7020" w:rsidRPr="00C12D32" w:rsidRDefault="00BA7020" w:rsidP="0011574C">
      <w:pPr>
        <w:pStyle w:val="ListParagraph"/>
        <w:numPr>
          <w:ilvl w:val="0"/>
          <w:numId w:val="4"/>
        </w:numPr>
        <w:spacing w:after="0" w:line="240" w:lineRule="auto"/>
        <w:jc w:val="both"/>
        <w:rPr>
          <w:rFonts w:cstheme="minorHAnsi"/>
          <w:b/>
        </w:rPr>
      </w:pPr>
      <w:r w:rsidRPr="00C12D32">
        <w:rPr>
          <w:rFonts w:cstheme="minorHAnsi"/>
          <w:b/>
        </w:rPr>
        <w:t>Rest</w:t>
      </w:r>
    </w:p>
    <w:p w14:paraId="5EF88090" w14:textId="4B095980" w:rsidR="00BA7020" w:rsidRPr="00C12D32" w:rsidRDefault="00277B3A" w:rsidP="0011574C">
      <w:pPr>
        <w:spacing w:after="0" w:line="240" w:lineRule="auto"/>
        <w:ind w:left="360"/>
        <w:jc w:val="both"/>
        <w:rPr>
          <w:rFonts w:cstheme="minorHAnsi"/>
          <w:i/>
        </w:rPr>
      </w:pPr>
      <w:r w:rsidRPr="00C12D32">
        <w:rPr>
          <w:rFonts w:cstheme="minorHAnsi"/>
        </w:rPr>
        <w:t>W</w:t>
      </w:r>
      <w:r w:rsidR="00BA7020" w:rsidRPr="00C12D32">
        <w:rPr>
          <w:rFonts w:cstheme="minorHAnsi"/>
        </w:rPr>
        <w:t xml:space="preserve">ithout strain or thought, rest in the stillness for one minute. If you find your mind wandering, use the word </w:t>
      </w:r>
      <w:r w:rsidR="00BA7020" w:rsidRPr="00C12D32">
        <w:rPr>
          <w:rFonts w:cstheme="minorHAnsi"/>
          <w:i/>
        </w:rPr>
        <w:t>CALM</w:t>
      </w:r>
      <w:r w:rsidR="00BA7020" w:rsidRPr="00C12D32">
        <w:rPr>
          <w:rFonts w:cstheme="minorHAnsi"/>
        </w:rPr>
        <w:t xml:space="preserve"> to draw it back into stillness. </w:t>
      </w:r>
      <w:r w:rsidR="006B0BEF" w:rsidRPr="00C12D32">
        <w:rPr>
          <w:rFonts w:cstheme="minorHAnsi"/>
        </w:rPr>
        <w:t>To rest in stillness means</w:t>
      </w:r>
      <w:r w:rsidR="00BA7020" w:rsidRPr="00C12D32">
        <w:rPr>
          <w:rFonts w:cstheme="minorHAnsi"/>
        </w:rPr>
        <w:t xml:space="preserve"> to poise your mind in a</w:t>
      </w:r>
      <w:r w:rsidR="006B0BEF" w:rsidRPr="00C12D32">
        <w:rPr>
          <w:rFonts w:cstheme="minorHAnsi"/>
        </w:rPr>
        <w:t>n attentive</w:t>
      </w:r>
      <w:r w:rsidR="00BA7020" w:rsidRPr="00C12D32">
        <w:rPr>
          <w:rFonts w:cstheme="minorHAnsi"/>
        </w:rPr>
        <w:t xml:space="preserve"> space without images, words, or thoughts. Breathe.</w:t>
      </w:r>
      <w:r w:rsidR="00541F4C" w:rsidRPr="00C12D32">
        <w:rPr>
          <w:rFonts w:cstheme="minorHAnsi"/>
        </w:rPr>
        <w:t xml:space="preserve"> </w:t>
      </w:r>
      <w:r w:rsidR="00BA7020" w:rsidRPr="00C12D32">
        <w:rPr>
          <w:rFonts w:cstheme="minorHAnsi"/>
          <w:i/>
        </w:rPr>
        <w:t xml:space="preserve">(Pause </w:t>
      </w:r>
      <w:r w:rsidR="00541F4C" w:rsidRPr="00C12D32">
        <w:rPr>
          <w:rFonts w:cstheme="minorHAnsi"/>
          <w:i/>
        </w:rPr>
        <w:t xml:space="preserve">for </w:t>
      </w:r>
      <w:r w:rsidR="00BA7020" w:rsidRPr="00C12D32">
        <w:rPr>
          <w:rFonts w:cstheme="minorHAnsi"/>
          <w:i/>
        </w:rPr>
        <w:t>1 minute)</w:t>
      </w:r>
    </w:p>
    <w:p w14:paraId="7E690D9E" w14:textId="77777777" w:rsidR="00BA7020" w:rsidRPr="00C12D32" w:rsidRDefault="00BA7020" w:rsidP="0011574C">
      <w:pPr>
        <w:spacing w:after="0" w:line="240" w:lineRule="auto"/>
        <w:jc w:val="both"/>
        <w:rPr>
          <w:rFonts w:cstheme="minorHAnsi"/>
        </w:rPr>
      </w:pPr>
    </w:p>
    <w:p w14:paraId="77E365A5" w14:textId="33CF4567" w:rsidR="00CF1EB4" w:rsidRPr="00C12D32" w:rsidRDefault="00BA7020" w:rsidP="0011574C">
      <w:pPr>
        <w:spacing w:after="0" w:line="240" w:lineRule="auto"/>
        <w:jc w:val="both"/>
        <w:rPr>
          <w:rFonts w:cstheme="minorHAnsi"/>
          <w:i/>
          <w:iCs/>
        </w:rPr>
      </w:pPr>
      <w:bookmarkStart w:id="2" w:name="_Hlk115779110"/>
      <w:r w:rsidRPr="00C12D32">
        <w:rPr>
          <w:rFonts w:cstheme="minorHAnsi"/>
        </w:rPr>
        <w:t>Paus</w:t>
      </w:r>
      <w:r w:rsidR="00CF1EB4" w:rsidRPr="00C12D32">
        <w:rPr>
          <w:rFonts w:cstheme="minorHAnsi"/>
        </w:rPr>
        <w:t>e and g</w:t>
      </w:r>
      <w:r w:rsidRPr="00C12D32">
        <w:rPr>
          <w:rFonts w:cstheme="minorHAnsi"/>
        </w:rPr>
        <w:t xml:space="preserve">ently stretch. Open your eyes and re-engage with the meeting. </w:t>
      </w:r>
      <w:r w:rsidR="00CF1EB4" w:rsidRPr="00C12D32">
        <w:rPr>
          <w:rFonts w:cstheme="minorHAnsi"/>
          <w:i/>
          <w:iCs/>
        </w:rPr>
        <w:t>(Pause)</w:t>
      </w:r>
    </w:p>
    <w:p w14:paraId="6CFD38F3" w14:textId="77777777" w:rsidR="00CF1EB4" w:rsidRPr="00C12D32" w:rsidRDefault="00CF1EB4" w:rsidP="0011574C">
      <w:pPr>
        <w:spacing w:after="0" w:line="240" w:lineRule="auto"/>
        <w:jc w:val="both"/>
        <w:rPr>
          <w:rFonts w:cstheme="minorHAnsi"/>
        </w:rPr>
      </w:pPr>
    </w:p>
    <w:p w14:paraId="1695C280" w14:textId="69BF5A6F" w:rsidR="006B0BEF" w:rsidRPr="00C12D32" w:rsidRDefault="00BA7020" w:rsidP="0011574C">
      <w:pPr>
        <w:spacing w:after="0" w:line="240" w:lineRule="auto"/>
        <w:jc w:val="both"/>
        <w:rPr>
          <w:rFonts w:cstheme="minorHAnsi"/>
        </w:rPr>
      </w:pPr>
      <w:r w:rsidRPr="00C12D32">
        <w:rPr>
          <w:rFonts w:cstheme="minorHAnsi"/>
        </w:rPr>
        <w:t xml:space="preserve">We are training our minds and bodies to relax on command. It is out of </w:t>
      </w:r>
      <w:r w:rsidR="00D904BD" w:rsidRPr="00C12D32">
        <w:rPr>
          <w:rFonts w:cstheme="minorHAnsi"/>
        </w:rPr>
        <w:t>a calm inner peace</w:t>
      </w:r>
      <w:r w:rsidRPr="00C12D32">
        <w:rPr>
          <w:rFonts w:cstheme="minorHAnsi"/>
        </w:rPr>
        <w:t xml:space="preserve"> that we find our path to orientation. </w:t>
      </w:r>
    </w:p>
    <w:bookmarkEnd w:id="2"/>
    <w:p w14:paraId="3EF5E9B6" w14:textId="77777777" w:rsidR="006B0BEF" w:rsidRPr="00C12D32" w:rsidRDefault="006B0BEF" w:rsidP="0011574C">
      <w:pPr>
        <w:spacing w:after="0" w:line="240" w:lineRule="auto"/>
        <w:jc w:val="both"/>
        <w:rPr>
          <w:rFonts w:cstheme="minorHAnsi"/>
        </w:rPr>
      </w:pPr>
    </w:p>
    <w:p w14:paraId="1F3C6986" w14:textId="09C4087A" w:rsidR="00BA7020" w:rsidRPr="00C12D32" w:rsidRDefault="00BA7020" w:rsidP="0011574C">
      <w:pPr>
        <w:spacing w:after="0" w:line="240" w:lineRule="auto"/>
        <w:jc w:val="both"/>
        <w:rPr>
          <w:rFonts w:cstheme="minorHAnsi"/>
        </w:rPr>
      </w:pPr>
      <w:r w:rsidRPr="00C12D32">
        <w:rPr>
          <w:rFonts w:cstheme="minorHAnsi"/>
        </w:rPr>
        <w:t xml:space="preserve">This is our teaching from James: </w:t>
      </w:r>
      <w:bookmarkStart w:id="3" w:name="_Hlk525209186"/>
      <w:r w:rsidR="00541F4C" w:rsidRPr="00C12D32">
        <w:rPr>
          <w:rFonts w:cstheme="minorHAnsi"/>
        </w:rPr>
        <w:t>“For the fruit of orientation is planted in peace by those who make peace.”</w:t>
      </w:r>
      <w:r w:rsidR="00541F4C" w:rsidRPr="00C12D32">
        <w:rPr>
          <w:rStyle w:val="EndnoteReference"/>
          <w:rFonts w:cstheme="minorHAnsi"/>
        </w:rPr>
        <w:endnoteReference w:id="1"/>
      </w:r>
      <w:bookmarkEnd w:id="3"/>
    </w:p>
    <w:p w14:paraId="489E9872" w14:textId="77777777" w:rsidR="00BA7020" w:rsidRPr="00C12D32" w:rsidRDefault="00BA7020" w:rsidP="0011574C">
      <w:pPr>
        <w:spacing w:after="0" w:line="240" w:lineRule="auto"/>
        <w:jc w:val="both"/>
        <w:rPr>
          <w:rFonts w:cstheme="minorHAnsi"/>
        </w:rPr>
      </w:pPr>
    </w:p>
    <w:p w14:paraId="074B37F7" w14:textId="1F65038D" w:rsidR="00BA7020" w:rsidRPr="00C12D32" w:rsidRDefault="00BA7020" w:rsidP="0011574C">
      <w:pPr>
        <w:spacing w:after="0" w:line="240" w:lineRule="auto"/>
        <w:jc w:val="both"/>
        <w:rPr>
          <w:rFonts w:cstheme="minorHAnsi"/>
          <w:i/>
        </w:rPr>
      </w:pPr>
      <w:r w:rsidRPr="00C12D32">
        <w:rPr>
          <w:rFonts w:cstheme="minorHAnsi"/>
        </w:rPr>
        <w:t xml:space="preserve">Our hymn </w:t>
      </w:r>
      <w:r w:rsidR="0022645F" w:rsidRPr="00C12D32">
        <w:rPr>
          <w:rFonts w:cstheme="minorHAnsi"/>
        </w:rPr>
        <w:t>for this lesson</w:t>
      </w:r>
      <w:r w:rsidR="00541F4C" w:rsidRPr="00C12D32">
        <w:rPr>
          <w:rFonts w:cstheme="minorHAnsi"/>
        </w:rPr>
        <w:t xml:space="preserve"> </w:t>
      </w:r>
      <w:r w:rsidR="00EA14D3" w:rsidRPr="00C12D32">
        <w:rPr>
          <w:rFonts w:cstheme="minorHAnsi"/>
        </w:rPr>
        <w:t xml:space="preserve">is </w:t>
      </w:r>
      <w:r w:rsidRPr="00C12D32">
        <w:rPr>
          <w:rFonts w:cstheme="minorHAnsi"/>
          <w:i/>
        </w:rPr>
        <w:t>Spirit of God, Descend upon My Heart</w:t>
      </w:r>
      <w:r w:rsidR="00541F4C" w:rsidRPr="00C12D32">
        <w:rPr>
          <w:rFonts w:cstheme="minorHAnsi"/>
        </w:rPr>
        <w:t>.</w:t>
      </w:r>
    </w:p>
    <w:p w14:paraId="6BAEBD71" w14:textId="77777777" w:rsidR="00BA7020" w:rsidRPr="00C12D32" w:rsidRDefault="00BA7020" w:rsidP="0011574C">
      <w:pPr>
        <w:spacing w:after="0" w:line="240" w:lineRule="auto"/>
        <w:jc w:val="both"/>
        <w:rPr>
          <w:rFonts w:cstheme="minorHAnsi"/>
        </w:rPr>
      </w:pPr>
    </w:p>
    <w:p w14:paraId="29A69987" w14:textId="07C433E1" w:rsidR="00BA7020" w:rsidRPr="00C12D32" w:rsidRDefault="00BA7020" w:rsidP="0085144B">
      <w:pPr>
        <w:spacing w:after="0" w:line="240" w:lineRule="auto"/>
        <w:jc w:val="center"/>
        <w:rPr>
          <w:rFonts w:cstheme="minorHAnsi"/>
        </w:rPr>
      </w:pPr>
      <w:r w:rsidRPr="00C12D32">
        <w:rPr>
          <w:rFonts w:cstheme="minorHAnsi"/>
        </w:rPr>
        <w:t>Teach me to feel that Thou art always nigh.</w:t>
      </w:r>
    </w:p>
    <w:p w14:paraId="775CA515" w14:textId="77777777" w:rsidR="00BA7020" w:rsidRPr="00C12D32" w:rsidRDefault="00BA7020" w:rsidP="0085144B">
      <w:pPr>
        <w:spacing w:after="0" w:line="240" w:lineRule="auto"/>
        <w:jc w:val="center"/>
        <w:rPr>
          <w:rFonts w:cstheme="minorHAnsi"/>
        </w:rPr>
      </w:pPr>
      <w:r w:rsidRPr="00C12D32">
        <w:rPr>
          <w:rFonts w:cstheme="minorHAnsi"/>
        </w:rPr>
        <w:t>Teach me the struggles of the soul to bear,</w:t>
      </w:r>
    </w:p>
    <w:p w14:paraId="38361D0D" w14:textId="77777777" w:rsidR="00BA7020" w:rsidRPr="00C12D32" w:rsidRDefault="00BA7020" w:rsidP="0085144B">
      <w:pPr>
        <w:spacing w:after="0" w:line="240" w:lineRule="auto"/>
        <w:jc w:val="center"/>
        <w:rPr>
          <w:rFonts w:cstheme="minorHAnsi"/>
        </w:rPr>
      </w:pPr>
      <w:r w:rsidRPr="00C12D32">
        <w:rPr>
          <w:rFonts w:cstheme="minorHAnsi"/>
        </w:rPr>
        <w:t>To check the rising doubt, the rebel sigh.</w:t>
      </w:r>
    </w:p>
    <w:p w14:paraId="0F055078" w14:textId="6544497D" w:rsidR="00BA7020" w:rsidRPr="00C12D32" w:rsidRDefault="00BA7020" w:rsidP="0085144B">
      <w:pPr>
        <w:spacing w:after="0" w:line="240" w:lineRule="auto"/>
        <w:jc w:val="center"/>
        <w:rPr>
          <w:rFonts w:cstheme="minorHAnsi"/>
        </w:rPr>
      </w:pPr>
      <w:r w:rsidRPr="00C12D32">
        <w:rPr>
          <w:rFonts w:cstheme="minorHAnsi"/>
        </w:rPr>
        <w:t>Teach me the patience of unanswered prayer.</w:t>
      </w:r>
      <w:r w:rsidR="00541F4C" w:rsidRPr="00C12D32">
        <w:rPr>
          <w:rFonts w:cstheme="minorHAnsi"/>
          <w:vertAlign w:val="superscript"/>
        </w:rPr>
        <w:t>2</w:t>
      </w:r>
    </w:p>
    <w:p w14:paraId="59ECCFC7" w14:textId="77777777" w:rsidR="00BA7020" w:rsidRPr="00C12D32" w:rsidRDefault="00BA7020" w:rsidP="0011574C">
      <w:pPr>
        <w:spacing w:after="0" w:line="240" w:lineRule="auto"/>
        <w:jc w:val="both"/>
        <w:rPr>
          <w:rFonts w:cstheme="minorHAnsi"/>
        </w:rPr>
      </w:pPr>
    </w:p>
    <w:p w14:paraId="6CEBEA5E" w14:textId="77777777" w:rsidR="00BA7020" w:rsidRPr="00C12D32" w:rsidRDefault="00BA7020" w:rsidP="0011574C">
      <w:pPr>
        <w:spacing w:after="0" w:line="240" w:lineRule="auto"/>
        <w:jc w:val="both"/>
        <w:rPr>
          <w:rFonts w:cstheme="minorHAnsi"/>
        </w:rPr>
      </w:pPr>
      <w:r w:rsidRPr="00C12D32">
        <w:rPr>
          <w:rFonts w:cstheme="minorHAnsi"/>
        </w:rPr>
        <w:t>Take a deep breath.</w:t>
      </w:r>
    </w:p>
    <w:p w14:paraId="1CCB2A5A" w14:textId="77777777" w:rsidR="00AE4840" w:rsidRPr="00C12D32" w:rsidRDefault="00AE4840" w:rsidP="00AE4840">
      <w:pPr>
        <w:spacing w:after="0" w:line="240" w:lineRule="auto"/>
        <w:jc w:val="both"/>
        <w:rPr>
          <w:rFonts w:cstheme="minorHAnsi"/>
          <w:i/>
        </w:rPr>
      </w:pPr>
      <w:r w:rsidRPr="00C12D32">
        <w:rPr>
          <w:rFonts w:cstheme="minorHAnsi"/>
          <w:i/>
        </w:rPr>
        <w:t>(If time permits, ask, “Does anyone have comments or questions about this training?”)</w:t>
      </w:r>
    </w:p>
    <w:p w14:paraId="4062E42B" w14:textId="77777777" w:rsidR="00BA7020" w:rsidRPr="00C12D32" w:rsidRDefault="00BA7020" w:rsidP="0011574C">
      <w:pPr>
        <w:spacing w:after="0" w:line="240" w:lineRule="auto"/>
        <w:jc w:val="both"/>
        <w:rPr>
          <w:rFonts w:cstheme="minorHAnsi"/>
          <w:b/>
        </w:rPr>
      </w:pPr>
    </w:p>
    <w:p w14:paraId="2CD825AE" w14:textId="77777777" w:rsidR="00285B9A" w:rsidRPr="00C12D32" w:rsidRDefault="00730B52" w:rsidP="0011574C">
      <w:pPr>
        <w:spacing w:after="0" w:line="240" w:lineRule="auto"/>
        <w:jc w:val="both"/>
        <w:rPr>
          <w:rFonts w:cstheme="minorHAnsi"/>
          <w:b/>
        </w:rPr>
      </w:pPr>
      <w:r w:rsidRPr="00C12D32">
        <w:rPr>
          <w:rFonts w:cstheme="minorHAnsi"/>
          <w:b/>
        </w:rPr>
        <w:t>0:20</w:t>
      </w:r>
      <w:r w:rsidR="00285B9A" w:rsidRPr="00C12D32">
        <w:rPr>
          <w:rFonts w:cstheme="minorHAnsi"/>
          <w:b/>
        </w:rPr>
        <w:tab/>
        <w:t>KARIS CONFESSION</w:t>
      </w:r>
    </w:p>
    <w:p w14:paraId="7B2A58CD" w14:textId="77777777" w:rsidR="00CD0ACB" w:rsidRPr="00C12D32" w:rsidRDefault="00CD0ACB" w:rsidP="0011574C">
      <w:pPr>
        <w:spacing w:after="0" w:line="240" w:lineRule="auto"/>
        <w:jc w:val="both"/>
        <w:rPr>
          <w:rFonts w:cstheme="minorHAnsi"/>
          <w:b/>
        </w:rPr>
      </w:pPr>
    </w:p>
    <w:p w14:paraId="229DB373" w14:textId="77777777" w:rsidR="00E46093" w:rsidRPr="00C12D32" w:rsidRDefault="00730B52" w:rsidP="0011574C">
      <w:pPr>
        <w:spacing w:after="0" w:line="240" w:lineRule="auto"/>
        <w:jc w:val="both"/>
        <w:rPr>
          <w:rFonts w:cstheme="minorHAnsi"/>
          <w:b/>
        </w:rPr>
      </w:pPr>
      <w:r w:rsidRPr="00C12D32">
        <w:rPr>
          <w:rFonts w:cstheme="minorHAnsi"/>
          <w:b/>
        </w:rPr>
        <w:t>0:2</w:t>
      </w:r>
      <w:r w:rsidR="004A41B0" w:rsidRPr="00C12D32">
        <w:rPr>
          <w:rFonts w:cstheme="minorHAnsi"/>
          <w:b/>
        </w:rPr>
        <w:t>1</w:t>
      </w:r>
      <w:r w:rsidR="00285B9A" w:rsidRPr="00C12D32">
        <w:rPr>
          <w:rFonts w:cstheme="minorHAnsi"/>
          <w:b/>
        </w:rPr>
        <w:tab/>
        <w:t>TOOLBOX</w:t>
      </w:r>
    </w:p>
    <w:p w14:paraId="16FA09BD" w14:textId="77777777" w:rsidR="00CD0ACB" w:rsidRPr="00C12D32" w:rsidRDefault="00CD0ACB" w:rsidP="0011574C">
      <w:pPr>
        <w:spacing w:after="0" w:line="240" w:lineRule="auto"/>
        <w:jc w:val="both"/>
        <w:rPr>
          <w:rFonts w:cstheme="minorHAnsi"/>
          <w:b/>
        </w:rPr>
      </w:pPr>
    </w:p>
    <w:p w14:paraId="11544BAA" w14:textId="40B1E280" w:rsidR="00C362C9" w:rsidRPr="00C12D32" w:rsidRDefault="00C362C9" w:rsidP="0011574C">
      <w:pPr>
        <w:spacing w:after="0" w:line="240" w:lineRule="auto"/>
        <w:jc w:val="both"/>
        <w:rPr>
          <w:rFonts w:cstheme="minorHAnsi"/>
        </w:rPr>
      </w:pPr>
      <w:r w:rsidRPr="00C12D32">
        <w:rPr>
          <w:rFonts w:cstheme="minorHAnsi"/>
        </w:rPr>
        <w:t>KF Confession 7 describes the turning point toward healthy living:</w:t>
      </w:r>
    </w:p>
    <w:p w14:paraId="69E76E7B" w14:textId="77777777" w:rsidR="00C362C9" w:rsidRPr="00C12D32" w:rsidRDefault="00C362C9" w:rsidP="0011574C">
      <w:pPr>
        <w:spacing w:after="0" w:line="240" w:lineRule="auto"/>
        <w:jc w:val="both"/>
        <w:rPr>
          <w:rFonts w:cstheme="minorHAnsi"/>
          <w:b/>
        </w:rPr>
      </w:pPr>
    </w:p>
    <w:p w14:paraId="6E864796" w14:textId="6319432D" w:rsidR="00C362C9" w:rsidRPr="00C12D32" w:rsidRDefault="00C362C9" w:rsidP="0085144B">
      <w:pPr>
        <w:spacing w:after="0" w:line="240" w:lineRule="auto"/>
        <w:jc w:val="center"/>
        <w:rPr>
          <w:rFonts w:cstheme="minorHAnsi"/>
        </w:rPr>
      </w:pPr>
      <w:r w:rsidRPr="00C12D32">
        <w:rPr>
          <w:rFonts w:cstheme="minorHAnsi"/>
        </w:rPr>
        <w:t>We commit now to live in reality, choosing to believe rather than judge.</w:t>
      </w:r>
    </w:p>
    <w:p w14:paraId="30753CB4" w14:textId="77777777" w:rsidR="00CD0ACB" w:rsidRPr="00C12D32" w:rsidRDefault="00CD0ACB" w:rsidP="0011574C">
      <w:pPr>
        <w:spacing w:after="0" w:line="240" w:lineRule="auto"/>
        <w:jc w:val="both"/>
        <w:rPr>
          <w:rFonts w:cstheme="minorHAnsi"/>
        </w:rPr>
      </w:pPr>
    </w:p>
    <w:p w14:paraId="1CA69EEF" w14:textId="2AD49C47" w:rsidR="00E46093" w:rsidRPr="00C12D32" w:rsidRDefault="00E46093" w:rsidP="0011574C">
      <w:pPr>
        <w:spacing w:after="0" w:line="240" w:lineRule="auto"/>
        <w:jc w:val="both"/>
        <w:rPr>
          <w:rFonts w:cstheme="minorHAnsi"/>
        </w:rPr>
      </w:pPr>
      <w:r w:rsidRPr="00C12D32">
        <w:rPr>
          <w:rFonts w:cstheme="minorHAnsi"/>
        </w:rPr>
        <w:t xml:space="preserve">Let’s look </w:t>
      </w:r>
      <w:r w:rsidR="009E0EE6" w:rsidRPr="00C12D32">
        <w:rPr>
          <w:rFonts w:cstheme="minorHAnsi"/>
        </w:rPr>
        <w:t xml:space="preserve">again </w:t>
      </w:r>
      <w:r w:rsidRPr="00C12D32">
        <w:rPr>
          <w:rFonts w:cstheme="minorHAnsi"/>
        </w:rPr>
        <w:t xml:space="preserve">at what </w:t>
      </w:r>
      <w:r w:rsidR="006B0BEF" w:rsidRPr="00C12D32">
        <w:rPr>
          <w:rFonts w:cstheme="minorHAnsi"/>
        </w:rPr>
        <w:t>we have been learning</w:t>
      </w:r>
      <w:r w:rsidRPr="00C12D32">
        <w:rPr>
          <w:rFonts w:cstheme="minorHAnsi"/>
        </w:rPr>
        <w:t>.</w:t>
      </w:r>
    </w:p>
    <w:p w14:paraId="3F2BECA0" w14:textId="77777777" w:rsidR="00CD0ACB" w:rsidRPr="00C12D32" w:rsidRDefault="00CD0ACB" w:rsidP="0011574C">
      <w:pPr>
        <w:spacing w:after="0" w:line="240" w:lineRule="auto"/>
        <w:jc w:val="both"/>
        <w:rPr>
          <w:rFonts w:cstheme="minorHAnsi"/>
        </w:rPr>
      </w:pPr>
    </w:p>
    <w:p w14:paraId="132179A3" w14:textId="041DD489" w:rsidR="00E46093" w:rsidRPr="00C12D32" w:rsidRDefault="00A729C3" w:rsidP="0011574C">
      <w:pPr>
        <w:pStyle w:val="ListParagraph"/>
        <w:numPr>
          <w:ilvl w:val="0"/>
          <w:numId w:val="3"/>
        </w:numPr>
        <w:spacing w:after="0" w:line="240" w:lineRule="auto"/>
        <w:jc w:val="both"/>
        <w:rPr>
          <w:rFonts w:cstheme="minorHAnsi"/>
          <w:b/>
        </w:rPr>
      </w:pPr>
      <w:r w:rsidRPr="00C12D32">
        <w:rPr>
          <w:rFonts w:cstheme="minorHAnsi"/>
          <w:b/>
        </w:rPr>
        <w:t>Suffering is part of the</w:t>
      </w:r>
      <w:r w:rsidR="00C362C9" w:rsidRPr="00C12D32">
        <w:rPr>
          <w:rFonts w:cstheme="minorHAnsi"/>
          <w:b/>
        </w:rPr>
        <w:t xml:space="preserve"> rebirth and growth process</w:t>
      </w:r>
    </w:p>
    <w:p w14:paraId="54CB1A90" w14:textId="119AFBC0" w:rsidR="00D904BD" w:rsidRPr="00C12D32" w:rsidRDefault="00D904BD" w:rsidP="002E74CB">
      <w:pPr>
        <w:tabs>
          <w:tab w:val="left" w:pos="5529"/>
        </w:tabs>
        <w:spacing w:after="0" w:line="240" w:lineRule="auto"/>
        <w:ind w:left="360"/>
        <w:jc w:val="both"/>
        <w:rPr>
          <w:rFonts w:cstheme="minorHAnsi"/>
        </w:rPr>
      </w:pPr>
      <w:r w:rsidRPr="00C12D32">
        <w:rPr>
          <w:rFonts w:cstheme="minorHAnsi"/>
        </w:rPr>
        <w:t xml:space="preserve">In the last lesson, we looked at the worksheet titled </w:t>
      </w:r>
      <w:r w:rsidRPr="00C12D32">
        <w:rPr>
          <w:rFonts w:cstheme="minorHAnsi"/>
          <w:b/>
        </w:rPr>
        <w:t xml:space="preserve">Suffering: An Opportunity to See </w:t>
      </w:r>
      <w:r w:rsidR="00AB0216" w:rsidRPr="00C12D32">
        <w:rPr>
          <w:rFonts w:cstheme="minorHAnsi"/>
          <w:b/>
        </w:rPr>
        <w:t>Yourself</w:t>
      </w:r>
      <w:r w:rsidRPr="00C12D32">
        <w:rPr>
          <w:rFonts w:cstheme="minorHAnsi"/>
          <w:iCs/>
        </w:rPr>
        <w:t xml:space="preserve">. </w:t>
      </w:r>
      <w:r w:rsidRPr="00C12D32">
        <w:rPr>
          <w:rFonts w:cstheme="minorHAnsi"/>
        </w:rPr>
        <w:t>This worksheet is designed to help you see how you yourself generate much of your own suffering</w:t>
      </w:r>
      <w:r w:rsidR="001467B7" w:rsidRPr="00C12D32">
        <w:rPr>
          <w:rFonts w:cstheme="minorHAnsi"/>
        </w:rPr>
        <w:t>.</w:t>
      </w:r>
      <w:r w:rsidRPr="00C12D32">
        <w:rPr>
          <w:rFonts w:cstheme="minorHAnsi"/>
        </w:rPr>
        <w:t xml:space="preserve"> Self-generated suffering is a colossal waste of your powerful energy, especially since th</w:t>
      </w:r>
      <w:r w:rsidR="00CF1EB4" w:rsidRPr="00C12D32">
        <w:rPr>
          <w:rFonts w:cstheme="minorHAnsi"/>
        </w:rPr>
        <w:t>is kind of</w:t>
      </w:r>
      <w:r w:rsidRPr="00C12D32">
        <w:rPr>
          <w:rFonts w:cstheme="minorHAnsi"/>
        </w:rPr>
        <w:t xml:space="preserve"> suffering is simply </w:t>
      </w:r>
      <w:r w:rsidR="009E0EE6" w:rsidRPr="00C12D32">
        <w:rPr>
          <w:rFonts w:cstheme="minorHAnsi"/>
        </w:rPr>
        <w:t xml:space="preserve">the result of </w:t>
      </w:r>
      <w:r w:rsidRPr="00C12D32">
        <w:rPr>
          <w:rFonts w:cstheme="minorHAnsi"/>
        </w:rPr>
        <w:t xml:space="preserve">hurt pride. Once you can accept this, you can redirect that powerful energy toward actualizing your real growth and potential. Suffering is a vital part of the death, rebirth, and growth cycle. There is something about suffering that </w:t>
      </w:r>
      <w:r w:rsidR="009E0EE6" w:rsidRPr="00C12D32">
        <w:rPr>
          <w:rFonts w:cstheme="minorHAnsi"/>
        </w:rPr>
        <w:t>breaks</w:t>
      </w:r>
      <w:r w:rsidRPr="00C12D32">
        <w:rPr>
          <w:rFonts w:cstheme="minorHAnsi"/>
        </w:rPr>
        <w:t xml:space="preserve"> the hard shell of </w:t>
      </w:r>
      <w:r w:rsidR="00941485" w:rsidRPr="00C12D32">
        <w:rPr>
          <w:rFonts w:cstheme="minorHAnsi"/>
        </w:rPr>
        <w:t>our</w:t>
      </w:r>
      <w:r w:rsidRPr="00C12D32">
        <w:rPr>
          <w:rFonts w:cstheme="minorHAnsi"/>
        </w:rPr>
        <w:t xml:space="preserve"> pride and release</w:t>
      </w:r>
      <w:r w:rsidR="009E0EE6" w:rsidRPr="00C12D32">
        <w:rPr>
          <w:rFonts w:cstheme="minorHAnsi"/>
        </w:rPr>
        <w:t>s</w:t>
      </w:r>
      <w:r w:rsidRPr="00C12D32">
        <w:rPr>
          <w:rFonts w:cstheme="minorHAnsi"/>
        </w:rPr>
        <w:t xml:space="preserve"> </w:t>
      </w:r>
      <w:r w:rsidRPr="00C12D32">
        <w:rPr>
          <w:rFonts w:cstheme="minorHAnsi"/>
        </w:rPr>
        <w:lastRenderedPageBreak/>
        <w:t>the life within.</w:t>
      </w:r>
      <w:r w:rsidR="00916845" w:rsidRPr="00C12D32">
        <w:rPr>
          <w:rFonts w:cstheme="minorHAnsi"/>
        </w:rPr>
        <w:t xml:space="preserve"> Meister Eckhart, the great medieval theologian and mystic, </w:t>
      </w:r>
      <w:r w:rsidR="00C63FFF" w:rsidRPr="00C12D32">
        <w:rPr>
          <w:rFonts w:cstheme="minorHAnsi"/>
        </w:rPr>
        <w:t>understood the value of suffering and said,</w:t>
      </w:r>
      <w:r w:rsidR="00916845" w:rsidRPr="00C12D32">
        <w:rPr>
          <w:rFonts w:cstheme="minorHAnsi"/>
        </w:rPr>
        <w:t xml:space="preserve"> “The fleetest beast that will carry you to perfection is suffering.”</w:t>
      </w:r>
      <w:r w:rsidR="00C63FFF" w:rsidRPr="00C12D32">
        <w:rPr>
          <w:rStyle w:val="EndnoteReference"/>
          <w:rFonts w:cstheme="minorHAnsi"/>
        </w:rPr>
        <w:endnoteReference w:id="2"/>
      </w:r>
    </w:p>
    <w:p w14:paraId="341A0650" w14:textId="77777777" w:rsidR="00916845" w:rsidRPr="00C12D32" w:rsidRDefault="00916845" w:rsidP="0011574C">
      <w:pPr>
        <w:spacing w:after="0" w:line="240" w:lineRule="auto"/>
        <w:ind w:left="360"/>
        <w:jc w:val="both"/>
        <w:rPr>
          <w:rFonts w:cstheme="minorHAnsi"/>
        </w:rPr>
      </w:pPr>
    </w:p>
    <w:p w14:paraId="540DA700" w14:textId="018C4254" w:rsidR="00E46093" w:rsidRPr="00C12D32" w:rsidRDefault="00730B52" w:rsidP="0011574C">
      <w:pPr>
        <w:spacing w:after="0" w:line="240" w:lineRule="auto"/>
        <w:ind w:left="360"/>
        <w:jc w:val="both"/>
        <w:rPr>
          <w:rFonts w:cstheme="minorHAnsi"/>
        </w:rPr>
      </w:pPr>
      <w:r w:rsidRPr="00C12D32">
        <w:rPr>
          <w:rFonts w:cstheme="minorHAnsi"/>
        </w:rPr>
        <w:t xml:space="preserve">When </w:t>
      </w:r>
      <w:r w:rsidR="00252739" w:rsidRPr="00C12D32">
        <w:rPr>
          <w:rFonts w:cstheme="minorHAnsi"/>
        </w:rPr>
        <w:t>you</w:t>
      </w:r>
      <w:r w:rsidRPr="00C12D32">
        <w:rPr>
          <w:rFonts w:cstheme="minorHAnsi"/>
        </w:rPr>
        <w:t xml:space="preserve"> realize that suffering can be productive,</w:t>
      </w:r>
      <w:r w:rsidR="00002FAA" w:rsidRPr="00C12D32">
        <w:rPr>
          <w:rFonts w:cstheme="minorHAnsi"/>
        </w:rPr>
        <w:t xml:space="preserve"> </w:t>
      </w:r>
      <w:r w:rsidR="00252739" w:rsidRPr="00C12D32">
        <w:rPr>
          <w:rFonts w:cstheme="minorHAnsi"/>
        </w:rPr>
        <w:t>you</w:t>
      </w:r>
      <w:r w:rsidR="00E46093" w:rsidRPr="00C12D32">
        <w:rPr>
          <w:rFonts w:cstheme="minorHAnsi"/>
        </w:rPr>
        <w:t xml:space="preserve"> </w:t>
      </w:r>
      <w:r w:rsidR="00A622E4" w:rsidRPr="00C12D32">
        <w:rPr>
          <w:rFonts w:cstheme="minorHAnsi"/>
        </w:rPr>
        <w:t>can choose to make friends with whatever suffering may be yours</w:t>
      </w:r>
      <w:r w:rsidR="00A729C3" w:rsidRPr="00C12D32">
        <w:rPr>
          <w:rFonts w:cstheme="minorHAnsi"/>
        </w:rPr>
        <w:t xml:space="preserve">. </w:t>
      </w:r>
      <w:r w:rsidR="0068028C" w:rsidRPr="00C12D32">
        <w:rPr>
          <w:rFonts w:cstheme="minorHAnsi"/>
        </w:rPr>
        <w:t>When presented with a challenge, you can courageously accept that challenge</w:t>
      </w:r>
      <w:r w:rsidR="00E46093" w:rsidRPr="00C12D32">
        <w:rPr>
          <w:rFonts w:cstheme="minorHAnsi"/>
        </w:rPr>
        <w:t xml:space="preserve">, even though </w:t>
      </w:r>
      <w:r w:rsidR="0032441F" w:rsidRPr="00C12D32">
        <w:rPr>
          <w:rFonts w:cstheme="minorHAnsi"/>
        </w:rPr>
        <w:t>you</w:t>
      </w:r>
      <w:r w:rsidR="00E46093" w:rsidRPr="00C12D32">
        <w:rPr>
          <w:rFonts w:cstheme="minorHAnsi"/>
        </w:rPr>
        <w:t xml:space="preserve"> know that </w:t>
      </w:r>
      <w:r w:rsidR="0032441F" w:rsidRPr="00C12D32">
        <w:rPr>
          <w:rFonts w:cstheme="minorHAnsi"/>
        </w:rPr>
        <w:t>you</w:t>
      </w:r>
      <w:r w:rsidR="00E46093" w:rsidRPr="00C12D32">
        <w:rPr>
          <w:rFonts w:cstheme="minorHAnsi"/>
        </w:rPr>
        <w:t xml:space="preserve"> will suffer. </w:t>
      </w:r>
      <w:r w:rsidR="0032441F" w:rsidRPr="00C12D32">
        <w:rPr>
          <w:rFonts w:cstheme="minorHAnsi"/>
        </w:rPr>
        <w:t>You</w:t>
      </w:r>
      <w:r w:rsidR="00E46093" w:rsidRPr="00C12D32">
        <w:rPr>
          <w:rFonts w:cstheme="minorHAnsi"/>
        </w:rPr>
        <w:t xml:space="preserve"> do that</w:t>
      </w:r>
      <w:r w:rsidR="00A729C3" w:rsidRPr="00C12D32">
        <w:rPr>
          <w:rFonts w:cstheme="minorHAnsi"/>
        </w:rPr>
        <w:t xml:space="preserve"> because </w:t>
      </w:r>
      <w:r w:rsidR="0032441F" w:rsidRPr="00C12D32">
        <w:rPr>
          <w:rFonts w:cstheme="minorHAnsi"/>
        </w:rPr>
        <w:t>you</w:t>
      </w:r>
      <w:r w:rsidR="00A729C3" w:rsidRPr="00C12D32">
        <w:rPr>
          <w:rFonts w:cstheme="minorHAnsi"/>
        </w:rPr>
        <w:t xml:space="preserve"> want</w:t>
      </w:r>
      <w:r w:rsidR="005F49D8" w:rsidRPr="00C12D32">
        <w:rPr>
          <w:rFonts w:cstheme="minorHAnsi"/>
        </w:rPr>
        <w:t xml:space="preserve"> more love, more skill, </w:t>
      </w:r>
      <w:r w:rsidR="00A729C3" w:rsidRPr="00C12D32">
        <w:rPr>
          <w:rFonts w:cstheme="minorHAnsi"/>
        </w:rPr>
        <w:t>and</w:t>
      </w:r>
      <w:r w:rsidR="005F49D8" w:rsidRPr="00C12D32">
        <w:rPr>
          <w:rFonts w:cstheme="minorHAnsi"/>
        </w:rPr>
        <w:t xml:space="preserve"> more</w:t>
      </w:r>
      <w:r w:rsidR="00A729C3" w:rsidRPr="00C12D32">
        <w:rPr>
          <w:rFonts w:cstheme="minorHAnsi"/>
        </w:rPr>
        <w:t xml:space="preserve"> joy in </w:t>
      </w:r>
      <w:r w:rsidR="0032441F" w:rsidRPr="00C12D32">
        <w:rPr>
          <w:rFonts w:cstheme="minorHAnsi"/>
        </w:rPr>
        <w:t>y</w:t>
      </w:r>
      <w:r w:rsidR="00A729C3" w:rsidRPr="00C12D32">
        <w:rPr>
          <w:rFonts w:cstheme="minorHAnsi"/>
        </w:rPr>
        <w:t>our li</w:t>
      </w:r>
      <w:r w:rsidR="0032441F" w:rsidRPr="00C12D32">
        <w:rPr>
          <w:rFonts w:cstheme="minorHAnsi"/>
        </w:rPr>
        <w:t>fe</w:t>
      </w:r>
      <w:r w:rsidR="00E46093" w:rsidRPr="00C12D32">
        <w:rPr>
          <w:rFonts w:cstheme="minorHAnsi"/>
        </w:rPr>
        <w:t>. This is the path of glory.</w:t>
      </w:r>
      <w:r w:rsidR="00BA58BF" w:rsidRPr="00C12D32">
        <w:rPr>
          <w:rFonts w:cstheme="minorHAnsi"/>
        </w:rPr>
        <w:t xml:space="preserve"> </w:t>
      </w:r>
      <w:r w:rsidR="0068028C" w:rsidRPr="00C12D32">
        <w:rPr>
          <w:rFonts w:cstheme="minorHAnsi"/>
        </w:rPr>
        <w:t>Let me give you a personal example.</w:t>
      </w:r>
      <w:r w:rsidR="00E46093" w:rsidRPr="00C12D32">
        <w:rPr>
          <w:rFonts w:cstheme="minorHAnsi"/>
        </w:rPr>
        <w:t xml:space="preserve"> I </w:t>
      </w:r>
      <w:r w:rsidR="0068028C" w:rsidRPr="00C12D32">
        <w:rPr>
          <w:rFonts w:cstheme="minorHAnsi"/>
        </w:rPr>
        <w:t>often suffer</w:t>
      </w:r>
      <w:r w:rsidR="00E46093" w:rsidRPr="00C12D32">
        <w:rPr>
          <w:rFonts w:cstheme="minorHAnsi"/>
        </w:rPr>
        <w:t xml:space="preserve"> from the stretching challenges of this ministry, but </w:t>
      </w:r>
      <w:r w:rsidR="0068028C" w:rsidRPr="00C12D32">
        <w:rPr>
          <w:rFonts w:cstheme="minorHAnsi"/>
        </w:rPr>
        <w:t xml:space="preserve">at the same time I recognize the value of that suffering. </w:t>
      </w:r>
      <w:r w:rsidR="00252739" w:rsidRPr="00C12D32">
        <w:rPr>
          <w:rFonts w:cstheme="minorHAnsi"/>
        </w:rPr>
        <w:t xml:space="preserve">I </w:t>
      </w:r>
      <w:r w:rsidR="005F71B3" w:rsidRPr="00C12D32">
        <w:rPr>
          <w:rFonts w:cstheme="minorHAnsi"/>
        </w:rPr>
        <w:t xml:space="preserve">see myself </w:t>
      </w:r>
      <w:r w:rsidR="00A32796" w:rsidRPr="00C12D32">
        <w:rPr>
          <w:rFonts w:cstheme="minorHAnsi"/>
        </w:rPr>
        <w:t xml:space="preserve">becoming </w:t>
      </w:r>
      <w:r w:rsidR="00E46093" w:rsidRPr="00C12D32">
        <w:rPr>
          <w:rFonts w:cstheme="minorHAnsi"/>
        </w:rPr>
        <w:t>the person I’ve always wanted to be</w:t>
      </w:r>
      <w:r w:rsidR="00252739" w:rsidRPr="00C12D32">
        <w:rPr>
          <w:rFonts w:cstheme="minorHAnsi"/>
        </w:rPr>
        <w:t>, doing what I am designed to do</w:t>
      </w:r>
      <w:r w:rsidR="00BA58BF" w:rsidRPr="00C12D32">
        <w:rPr>
          <w:rFonts w:cstheme="minorHAnsi"/>
        </w:rPr>
        <w:t xml:space="preserve">, and I can now more effectively declare the glory of God in this world, which is my real business. My willingness to accept these challenges deepens, widens, and enriches my relationship with Jesus. With </w:t>
      </w:r>
      <w:r w:rsidR="0074720F" w:rsidRPr="00C12D32">
        <w:rPr>
          <w:rFonts w:cstheme="minorHAnsi"/>
        </w:rPr>
        <w:t xml:space="preserve">these </w:t>
      </w:r>
      <w:r w:rsidR="00BA58BF" w:rsidRPr="00C12D32">
        <w:rPr>
          <w:rFonts w:cstheme="minorHAnsi"/>
        </w:rPr>
        <w:t>wonderful rewards in mind, I choose to continue</w:t>
      </w:r>
      <w:r w:rsidR="0022645F" w:rsidRPr="00C12D32">
        <w:rPr>
          <w:rFonts w:cstheme="minorHAnsi"/>
        </w:rPr>
        <w:t xml:space="preserve"> serving through this ministry.</w:t>
      </w:r>
      <w:r w:rsidR="00FA5E78" w:rsidRPr="00C12D32">
        <w:rPr>
          <w:rFonts w:cstheme="minorHAnsi"/>
        </w:rPr>
        <w:t xml:space="preserve"> </w:t>
      </w:r>
      <w:r w:rsidR="00BA58BF" w:rsidRPr="00C12D32">
        <w:rPr>
          <w:rFonts w:cstheme="minorHAnsi"/>
        </w:rPr>
        <w:t>By making friends with my suffering and accepting the challenges that are necessary for my training, I offer my karis gift to God.</w:t>
      </w:r>
    </w:p>
    <w:p w14:paraId="2ACC8464" w14:textId="77777777" w:rsidR="00CD0ACB" w:rsidRPr="00C12D32" w:rsidRDefault="00CD0ACB" w:rsidP="0011574C">
      <w:pPr>
        <w:spacing w:after="0" w:line="240" w:lineRule="auto"/>
        <w:jc w:val="both"/>
        <w:rPr>
          <w:rFonts w:cstheme="minorHAnsi"/>
        </w:rPr>
      </w:pPr>
    </w:p>
    <w:p w14:paraId="02FFCA05" w14:textId="00FC2E77" w:rsidR="00E46093" w:rsidRPr="00C12D32" w:rsidRDefault="00E46093" w:rsidP="0011574C">
      <w:pPr>
        <w:spacing w:after="0" w:line="240" w:lineRule="auto"/>
        <w:ind w:left="360"/>
        <w:jc w:val="both"/>
        <w:rPr>
          <w:rFonts w:cstheme="minorHAnsi"/>
        </w:rPr>
      </w:pPr>
      <w:r w:rsidRPr="00C12D32">
        <w:rPr>
          <w:rFonts w:cstheme="minorHAnsi"/>
        </w:rPr>
        <w:t xml:space="preserve">What </w:t>
      </w:r>
      <w:r w:rsidR="009E0EE6" w:rsidRPr="00C12D32">
        <w:rPr>
          <w:rFonts w:cstheme="minorHAnsi"/>
        </w:rPr>
        <w:t>challenges are</w:t>
      </w:r>
      <w:r w:rsidRPr="00C12D32">
        <w:rPr>
          <w:rFonts w:cstheme="minorHAnsi"/>
        </w:rPr>
        <w:t xml:space="preserve"> standing before you</w:t>
      </w:r>
      <w:r w:rsidR="009D1559" w:rsidRPr="00C12D32">
        <w:rPr>
          <w:rFonts w:cstheme="minorHAnsi"/>
        </w:rPr>
        <w:t xml:space="preserve">? Could </w:t>
      </w:r>
      <w:r w:rsidR="00530C52" w:rsidRPr="00C12D32">
        <w:rPr>
          <w:rFonts w:cstheme="minorHAnsi"/>
        </w:rPr>
        <w:t xml:space="preserve">they </w:t>
      </w:r>
      <w:r w:rsidR="009D1559" w:rsidRPr="00C12D32">
        <w:rPr>
          <w:rFonts w:cstheme="minorHAnsi"/>
        </w:rPr>
        <w:t>be invitation</w:t>
      </w:r>
      <w:r w:rsidR="00530C52" w:rsidRPr="00C12D32">
        <w:rPr>
          <w:rFonts w:cstheme="minorHAnsi"/>
        </w:rPr>
        <w:t>s</w:t>
      </w:r>
      <w:r w:rsidR="009D1559" w:rsidRPr="00C12D32">
        <w:rPr>
          <w:rFonts w:cstheme="minorHAnsi"/>
        </w:rPr>
        <w:t xml:space="preserve"> to </w:t>
      </w:r>
      <w:r w:rsidR="0068028C" w:rsidRPr="00C12D32">
        <w:rPr>
          <w:rFonts w:cstheme="minorHAnsi"/>
        </w:rPr>
        <w:t>offer a karis gift to God</w:t>
      </w:r>
      <w:r w:rsidR="00793DB0" w:rsidRPr="00C12D32">
        <w:rPr>
          <w:rFonts w:cstheme="minorHAnsi"/>
        </w:rPr>
        <w:t xml:space="preserve">? </w:t>
      </w:r>
      <w:r w:rsidR="0068028C" w:rsidRPr="00C12D32">
        <w:rPr>
          <w:rFonts w:cstheme="minorHAnsi"/>
        </w:rPr>
        <w:t xml:space="preserve">Is there an open door that you </w:t>
      </w:r>
      <w:r w:rsidR="00793DB0" w:rsidRPr="00C12D32">
        <w:rPr>
          <w:rFonts w:cstheme="minorHAnsi"/>
        </w:rPr>
        <w:t>are</w:t>
      </w:r>
      <w:r w:rsidR="0068028C" w:rsidRPr="00C12D32">
        <w:rPr>
          <w:rFonts w:cstheme="minorHAnsi"/>
        </w:rPr>
        <w:t xml:space="preserve"> afraid to walk through</w:t>
      </w:r>
      <w:r w:rsidRPr="00C12D32">
        <w:rPr>
          <w:rFonts w:cstheme="minorHAnsi"/>
        </w:rPr>
        <w:t xml:space="preserve">? Use your </w:t>
      </w:r>
      <w:r w:rsidRPr="00C12D32">
        <w:rPr>
          <w:rFonts w:cstheme="minorHAnsi"/>
          <w:b/>
        </w:rPr>
        <w:t>Suffering</w:t>
      </w:r>
      <w:r w:rsidRPr="00C12D32">
        <w:rPr>
          <w:rFonts w:cstheme="minorHAnsi"/>
          <w:b/>
          <w:i/>
        </w:rPr>
        <w:t xml:space="preserve"> </w:t>
      </w:r>
      <w:r w:rsidR="004A41B0" w:rsidRPr="00C12D32">
        <w:rPr>
          <w:rFonts w:cstheme="minorHAnsi"/>
          <w:b/>
        </w:rPr>
        <w:t>W</w:t>
      </w:r>
      <w:r w:rsidRPr="00C12D32">
        <w:rPr>
          <w:rFonts w:cstheme="minorHAnsi"/>
          <w:b/>
        </w:rPr>
        <w:t>orksheet</w:t>
      </w:r>
      <w:r w:rsidRPr="00C12D32">
        <w:rPr>
          <w:rFonts w:cstheme="minorHAnsi"/>
        </w:rPr>
        <w:t xml:space="preserve"> to help you think it through.</w:t>
      </w:r>
    </w:p>
    <w:p w14:paraId="29F5E58E" w14:textId="77777777" w:rsidR="00CD0ACB" w:rsidRPr="00C12D32" w:rsidRDefault="00CD0ACB" w:rsidP="0011574C">
      <w:pPr>
        <w:spacing w:after="0" w:line="240" w:lineRule="auto"/>
        <w:jc w:val="both"/>
        <w:rPr>
          <w:rFonts w:cstheme="minorHAnsi"/>
        </w:rPr>
      </w:pPr>
    </w:p>
    <w:p w14:paraId="597433DB" w14:textId="7FF34524" w:rsidR="00270176" w:rsidRPr="00C12D32" w:rsidRDefault="00270176" w:rsidP="0011574C">
      <w:pPr>
        <w:pStyle w:val="ListParagraph"/>
        <w:numPr>
          <w:ilvl w:val="0"/>
          <w:numId w:val="3"/>
        </w:numPr>
        <w:spacing w:after="0" w:line="240" w:lineRule="auto"/>
        <w:jc w:val="both"/>
        <w:rPr>
          <w:rFonts w:cstheme="minorHAnsi"/>
          <w:b/>
        </w:rPr>
      </w:pPr>
      <w:r w:rsidRPr="00C12D32">
        <w:rPr>
          <w:rFonts w:cstheme="minorHAnsi"/>
          <w:b/>
        </w:rPr>
        <w:t>You begin with yourself</w:t>
      </w:r>
      <w:r w:rsidR="00541F4C" w:rsidRPr="00C12D32">
        <w:rPr>
          <w:rFonts w:cstheme="minorHAnsi"/>
          <w:b/>
        </w:rPr>
        <w:t xml:space="preserve"> </w:t>
      </w:r>
    </w:p>
    <w:p w14:paraId="571B65C2" w14:textId="5E08F67F" w:rsidR="00CD79C9" w:rsidRPr="00C12D32" w:rsidRDefault="00CD79C9" w:rsidP="00CD79C9">
      <w:pPr>
        <w:spacing w:after="0" w:line="240" w:lineRule="auto"/>
        <w:ind w:left="360"/>
        <w:jc w:val="both"/>
        <w:rPr>
          <w:rFonts w:eastAsia="Times New Roman" w:cstheme="minorHAnsi"/>
          <w:color w:val="222222"/>
        </w:rPr>
      </w:pPr>
      <w:r w:rsidRPr="00C12D32">
        <w:rPr>
          <w:rFonts w:cstheme="minorHAnsi"/>
        </w:rPr>
        <w:t>As we learned in KF29, research has shown that through repeated action, learning, memory and</w:t>
      </w:r>
      <w:r w:rsidR="00EA3B02" w:rsidRPr="00C12D32">
        <w:rPr>
          <w:rFonts w:cstheme="minorHAnsi"/>
        </w:rPr>
        <w:t xml:space="preserve">, </w:t>
      </w:r>
      <w:r w:rsidRPr="00C12D32">
        <w:rPr>
          <w:rFonts w:cstheme="minorHAnsi"/>
        </w:rPr>
        <w:t xml:space="preserve">I </w:t>
      </w:r>
      <w:r w:rsidR="00EA3B02" w:rsidRPr="00C12D32">
        <w:rPr>
          <w:rFonts w:cstheme="minorHAnsi"/>
        </w:rPr>
        <w:t>would</w:t>
      </w:r>
      <w:r w:rsidRPr="00C12D32">
        <w:rPr>
          <w:rFonts w:cstheme="minorHAnsi"/>
        </w:rPr>
        <w:t xml:space="preserve"> add, through orienting your energy, you can improve the quality of your life. You can also learn to recognize the positive potential of all your experiences, including experiences from your past.</w:t>
      </w:r>
      <w:r w:rsidRPr="00C12D32">
        <w:rPr>
          <w:rStyle w:val="EndnoteReference"/>
          <w:rFonts w:cstheme="minorHAnsi"/>
        </w:rPr>
        <w:endnoteReference w:id="3"/>
      </w:r>
      <w:r w:rsidRPr="00C12D32">
        <w:rPr>
          <w:rFonts w:cstheme="minorHAnsi"/>
        </w:rPr>
        <w:t xml:space="preserve"> I know that this is true. I have seen people change their experience of a past event in </w:t>
      </w:r>
      <w:r w:rsidR="00941485" w:rsidRPr="00C12D32">
        <w:rPr>
          <w:rFonts w:cstheme="minorHAnsi"/>
        </w:rPr>
        <w:t xml:space="preserve">just </w:t>
      </w:r>
      <w:r w:rsidRPr="00C12D32">
        <w:rPr>
          <w:rFonts w:cstheme="minorHAnsi"/>
        </w:rPr>
        <w:t xml:space="preserve">ten minutes. Most people imagine that they should be able to get the benefits of oriented change quickly and without much effort, but, inevitably, these illusions about instant, easy, and effortless progress invite discouragement. Cause and effect </w:t>
      </w:r>
      <w:proofErr w:type="gramStart"/>
      <w:r w:rsidRPr="00C12D32">
        <w:rPr>
          <w:rFonts w:cstheme="minorHAnsi"/>
        </w:rPr>
        <w:t>is</w:t>
      </w:r>
      <w:proofErr w:type="gramEnd"/>
      <w:r w:rsidRPr="00C12D32">
        <w:rPr>
          <w:rFonts w:cstheme="minorHAnsi"/>
        </w:rPr>
        <w:t xml:space="preserve"> always active. If people repeat untrustworthy actions, learn </w:t>
      </w:r>
      <w:r w:rsidR="00A80A08" w:rsidRPr="00C12D32">
        <w:rPr>
          <w:rFonts w:cstheme="minorHAnsi"/>
        </w:rPr>
        <w:t>worthless</w:t>
      </w:r>
      <w:r w:rsidRPr="00C12D32">
        <w:rPr>
          <w:rFonts w:cstheme="minorHAnsi"/>
        </w:rPr>
        <w:t xml:space="preserve"> information, remind themselves of their judgmental</w:t>
      </w:r>
      <w:r w:rsidR="00A80A08" w:rsidRPr="00C12D32">
        <w:rPr>
          <w:rFonts w:cstheme="minorHAnsi"/>
        </w:rPr>
        <w:t xml:space="preserve"> </w:t>
      </w:r>
      <w:r w:rsidRPr="00C12D32">
        <w:rPr>
          <w:rFonts w:cstheme="minorHAnsi"/>
        </w:rPr>
        <w:t>stories, and follow misoriented energetic patterns, they will continue to get stagnating and painful results. You are in KF to learn to do something new. You are developing the CORE muscle</w:t>
      </w:r>
      <w:r w:rsidR="005875F4" w:rsidRPr="00C12D32">
        <w:rPr>
          <w:rFonts w:cstheme="minorHAnsi"/>
        </w:rPr>
        <w:t>s</w:t>
      </w:r>
      <w:r w:rsidRPr="00C12D32">
        <w:rPr>
          <w:rFonts w:cstheme="minorHAnsi"/>
        </w:rPr>
        <w:t xml:space="preserve"> to make substantial and long-term changes, changes that are satisfying and do not disappoint. Every week, as we share our </w:t>
      </w:r>
      <w:r w:rsidR="002E74CB" w:rsidRPr="00C12D32">
        <w:rPr>
          <w:rFonts w:cstheme="minorHAnsi"/>
        </w:rPr>
        <w:t>m</w:t>
      </w:r>
      <w:r w:rsidRPr="00C12D32">
        <w:rPr>
          <w:rFonts w:cstheme="minorHAnsi"/>
        </w:rPr>
        <w:t xml:space="preserve">eeting </w:t>
      </w:r>
      <w:r w:rsidR="002E74CB" w:rsidRPr="00C12D32">
        <w:rPr>
          <w:rFonts w:cstheme="minorHAnsi"/>
        </w:rPr>
        <w:t>p</w:t>
      </w:r>
      <w:r w:rsidRPr="00C12D32">
        <w:rPr>
          <w:rFonts w:cstheme="minorHAnsi"/>
        </w:rPr>
        <w:t xml:space="preserve">reparation work, we celebrate </w:t>
      </w:r>
      <w:r w:rsidRPr="00C12D32">
        <w:rPr>
          <w:rFonts w:eastAsia="Times New Roman" w:cstheme="minorHAnsi"/>
          <w:color w:val="222222"/>
        </w:rPr>
        <w:t xml:space="preserve">areas of real strength that were not ours just a few weeks or months </w:t>
      </w:r>
      <w:r w:rsidR="002044B3" w:rsidRPr="00C12D32">
        <w:rPr>
          <w:rFonts w:eastAsia="Times New Roman" w:cstheme="minorHAnsi"/>
          <w:color w:val="222222"/>
        </w:rPr>
        <w:t>before</w:t>
      </w:r>
      <w:r w:rsidRPr="00C12D32">
        <w:rPr>
          <w:rFonts w:eastAsia="Times New Roman" w:cstheme="minorHAnsi"/>
          <w:color w:val="222222"/>
        </w:rPr>
        <w:t>.</w:t>
      </w:r>
      <w:r w:rsidR="00A80A08" w:rsidRPr="00C12D32">
        <w:rPr>
          <w:rFonts w:eastAsia="Times New Roman" w:cstheme="minorHAnsi"/>
          <w:color w:val="222222"/>
        </w:rPr>
        <w:t xml:space="preserve"> </w:t>
      </w:r>
      <w:r w:rsidRPr="00C12D32">
        <w:rPr>
          <w:rFonts w:eastAsia="Times New Roman" w:cstheme="minorHAnsi"/>
          <w:color w:val="222222"/>
        </w:rPr>
        <w:t xml:space="preserve">We stop focusing on our failures and learn to appreciate, today, all that we have gained. </w:t>
      </w:r>
    </w:p>
    <w:p w14:paraId="26E27FE6" w14:textId="77777777" w:rsidR="003C49C2" w:rsidRPr="00C12D32" w:rsidRDefault="003C49C2" w:rsidP="00CD79C9">
      <w:pPr>
        <w:spacing w:after="0" w:line="240" w:lineRule="auto"/>
        <w:ind w:left="360"/>
        <w:jc w:val="both"/>
        <w:rPr>
          <w:rFonts w:eastAsia="Times New Roman" w:cstheme="minorHAnsi"/>
          <w:color w:val="222222"/>
        </w:rPr>
      </w:pPr>
    </w:p>
    <w:p w14:paraId="7E80296E" w14:textId="19072EB7" w:rsidR="00E46093" w:rsidRPr="00C12D32" w:rsidRDefault="00E46093" w:rsidP="0011574C">
      <w:pPr>
        <w:pStyle w:val="ListParagraph"/>
        <w:numPr>
          <w:ilvl w:val="0"/>
          <w:numId w:val="3"/>
        </w:numPr>
        <w:spacing w:after="0" w:line="240" w:lineRule="auto"/>
        <w:jc w:val="both"/>
        <w:rPr>
          <w:rFonts w:cstheme="minorHAnsi"/>
          <w:b/>
        </w:rPr>
      </w:pPr>
      <w:r w:rsidRPr="00C12D32">
        <w:rPr>
          <w:rFonts w:cstheme="minorHAnsi"/>
          <w:b/>
        </w:rPr>
        <w:t>Learn wisdom</w:t>
      </w:r>
    </w:p>
    <w:p w14:paraId="5ADAD447" w14:textId="51E4FCFF" w:rsidR="00E05496" w:rsidRPr="00C12D32" w:rsidRDefault="008772B2" w:rsidP="0011574C">
      <w:pPr>
        <w:spacing w:after="0" w:line="240" w:lineRule="auto"/>
        <w:ind w:left="360"/>
        <w:jc w:val="both"/>
        <w:rPr>
          <w:rFonts w:cstheme="minorHAnsi"/>
        </w:rPr>
      </w:pPr>
      <w:r w:rsidRPr="00C12D32">
        <w:rPr>
          <w:rFonts w:cstheme="minorHAnsi"/>
        </w:rPr>
        <w:t>It is a reality that we all live in a created material world</w:t>
      </w:r>
      <w:r w:rsidR="0074720F" w:rsidRPr="00C12D32">
        <w:rPr>
          <w:rFonts w:cstheme="minorHAnsi"/>
        </w:rPr>
        <w:t>,</w:t>
      </w:r>
      <w:r w:rsidRPr="00C12D32">
        <w:rPr>
          <w:rFonts w:cstheme="minorHAnsi"/>
        </w:rPr>
        <w:t xml:space="preserve"> and each one of us is subject to the cycles of this material world. </w:t>
      </w:r>
      <w:r w:rsidR="0074720F" w:rsidRPr="00C12D32">
        <w:rPr>
          <w:rFonts w:cstheme="minorHAnsi"/>
        </w:rPr>
        <w:t xml:space="preserve">Every </w:t>
      </w:r>
      <w:r w:rsidRPr="00C12D32">
        <w:rPr>
          <w:rFonts w:cstheme="minorHAnsi"/>
        </w:rPr>
        <w:t>choice of action or inaction plants a seed that becomes a cause, and that cause produces an effect. So, when you make a choice of any kind, you set in motion a cycle of cause and effect.</w:t>
      </w:r>
      <w:r w:rsidR="002C7C70" w:rsidRPr="00C12D32">
        <w:rPr>
          <w:rFonts w:cstheme="minorHAnsi"/>
        </w:rPr>
        <w:t xml:space="preserve"> </w:t>
      </w:r>
      <w:r w:rsidR="00296BD7" w:rsidRPr="00C12D32">
        <w:rPr>
          <w:rFonts w:cstheme="minorHAnsi"/>
        </w:rPr>
        <w:t>Some p</w:t>
      </w:r>
      <w:r w:rsidR="00E46093" w:rsidRPr="00C12D32">
        <w:rPr>
          <w:rFonts w:cstheme="minorHAnsi"/>
        </w:rPr>
        <w:t xml:space="preserve">eople can appear quite strong in certain areas of their lives because they </w:t>
      </w:r>
      <w:r w:rsidR="00BD1567" w:rsidRPr="00C12D32">
        <w:rPr>
          <w:rFonts w:cstheme="minorHAnsi"/>
        </w:rPr>
        <w:t xml:space="preserve">have been </w:t>
      </w:r>
      <w:r w:rsidR="00E46093" w:rsidRPr="00C12D32">
        <w:rPr>
          <w:rFonts w:cstheme="minorHAnsi"/>
        </w:rPr>
        <w:t xml:space="preserve">trained to act, or naturally act, in ways that perpetuate </w:t>
      </w:r>
      <w:r w:rsidR="003756EA" w:rsidRPr="00C12D32">
        <w:rPr>
          <w:rFonts w:cstheme="minorHAnsi"/>
        </w:rPr>
        <w:t>productive</w:t>
      </w:r>
      <w:r w:rsidR="00A729C3" w:rsidRPr="00C12D32">
        <w:rPr>
          <w:rFonts w:cstheme="minorHAnsi"/>
        </w:rPr>
        <w:t xml:space="preserve"> outcome</w:t>
      </w:r>
      <w:r w:rsidR="003756EA" w:rsidRPr="00C12D32">
        <w:rPr>
          <w:rFonts w:cstheme="minorHAnsi"/>
        </w:rPr>
        <w:t>s</w:t>
      </w:r>
      <w:r w:rsidR="00A729C3" w:rsidRPr="00C12D32">
        <w:rPr>
          <w:rFonts w:cstheme="minorHAnsi"/>
        </w:rPr>
        <w:t xml:space="preserve">. </w:t>
      </w:r>
      <w:r w:rsidR="00296BD7" w:rsidRPr="00C12D32">
        <w:rPr>
          <w:rFonts w:cstheme="minorHAnsi"/>
        </w:rPr>
        <w:t xml:space="preserve">They habitually initiate cycles that produce productive change. </w:t>
      </w:r>
      <w:r w:rsidR="0032441F" w:rsidRPr="00C12D32">
        <w:rPr>
          <w:rFonts w:cstheme="minorHAnsi"/>
        </w:rPr>
        <w:t>You</w:t>
      </w:r>
      <w:r w:rsidR="00A729C3" w:rsidRPr="00C12D32">
        <w:rPr>
          <w:rFonts w:cstheme="minorHAnsi"/>
        </w:rPr>
        <w:t xml:space="preserve"> might</w:t>
      </w:r>
      <w:r w:rsidR="00565AD7" w:rsidRPr="00C12D32">
        <w:rPr>
          <w:rFonts w:cstheme="minorHAnsi"/>
        </w:rPr>
        <w:t xml:space="preserve"> </w:t>
      </w:r>
      <w:r w:rsidR="00E46093" w:rsidRPr="00C12D32">
        <w:rPr>
          <w:rFonts w:cstheme="minorHAnsi"/>
        </w:rPr>
        <w:t>envy</w:t>
      </w:r>
      <w:r w:rsidR="002E56A7" w:rsidRPr="00C12D32">
        <w:rPr>
          <w:rFonts w:cstheme="minorHAnsi"/>
        </w:rPr>
        <w:t xml:space="preserve"> </w:t>
      </w:r>
      <w:r w:rsidR="00E46093" w:rsidRPr="00C12D32">
        <w:rPr>
          <w:rFonts w:cstheme="minorHAnsi"/>
        </w:rPr>
        <w:t xml:space="preserve">these people, but </w:t>
      </w:r>
      <w:r w:rsidR="0032545A" w:rsidRPr="00C12D32">
        <w:rPr>
          <w:rFonts w:cstheme="minorHAnsi"/>
        </w:rPr>
        <w:t>they</w:t>
      </w:r>
      <w:r w:rsidR="00E46093" w:rsidRPr="00C12D32">
        <w:rPr>
          <w:rFonts w:cstheme="minorHAnsi"/>
        </w:rPr>
        <w:t xml:space="preserve"> are often </w:t>
      </w:r>
      <w:r w:rsidR="0032545A" w:rsidRPr="00C12D32">
        <w:rPr>
          <w:rFonts w:cstheme="minorHAnsi"/>
        </w:rPr>
        <w:t xml:space="preserve">just </w:t>
      </w:r>
      <w:r w:rsidR="00E46093" w:rsidRPr="00C12D32">
        <w:rPr>
          <w:rFonts w:cstheme="minorHAnsi"/>
        </w:rPr>
        <w:t>acting out of patterns that support their Idol</w:t>
      </w:r>
      <w:r w:rsidR="0074720F" w:rsidRPr="00C12D32">
        <w:rPr>
          <w:rFonts w:cstheme="minorHAnsi"/>
        </w:rPr>
        <w:t>; the</w:t>
      </w:r>
      <w:r w:rsidR="00E46093" w:rsidRPr="00C12D32">
        <w:rPr>
          <w:rFonts w:cstheme="minorHAnsi"/>
        </w:rPr>
        <w:t xml:space="preserve"> </w:t>
      </w:r>
      <w:r w:rsidR="00F65540" w:rsidRPr="00C12D32">
        <w:rPr>
          <w:rFonts w:cstheme="minorHAnsi"/>
        </w:rPr>
        <w:t>outcome</w:t>
      </w:r>
      <w:r w:rsidR="0032545A" w:rsidRPr="00C12D32">
        <w:rPr>
          <w:rFonts w:cstheme="minorHAnsi"/>
        </w:rPr>
        <w:t>s</w:t>
      </w:r>
      <w:r w:rsidR="00F65540" w:rsidRPr="00C12D32">
        <w:rPr>
          <w:rFonts w:cstheme="minorHAnsi"/>
        </w:rPr>
        <w:t xml:space="preserve"> in other areas of their lives</w:t>
      </w:r>
      <w:r w:rsidR="001467B7" w:rsidRPr="00C12D32">
        <w:rPr>
          <w:rFonts w:cstheme="minorHAnsi"/>
        </w:rPr>
        <w:t xml:space="preserve"> </w:t>
      </w:r>
      <w:r w:rsidR="00F65540" w:rsidRPr="00C12D32">
        <w:rPr>
          <w:rFonts w:cstheme="minorHAnsi"/>
        </w:rPr>
        <w:t>reflect</w:t>
      </w:r>
      <w:r w:rsidR="005F71B3" w:rsidRPr="00C12D32">
        <w:rPr>
          <w:rFonts w:cstheme="minorHAnsi"/>
        </w:rPr>
        <w:t xml:space="preserve"> continual</w:t>
      </w:r>
      <w:r w:rsidR="00E46093" w:rsidRPr="00C12D32">
        <w:rPr>
          <w:rFonts w:cstheme="minorHAnsi"/>
        </w:rPr>
        <w:t xml:space="preserve"> strain, misorientation, and </w:t>
      </w:r>
      <w:r w:rsidR="00E44C17" w:rsidRPr="00C12D32">
        <w:rPr>
          <w:rFonts w:cstheme="minorHAnsi"/>
        </w:rPr>
        <w:t>ev</w:t>
      </w:r>
      <w:r w:rsidR="005F5E0B" w:rsidRPr="00C12D32">
        <w:rPr>
          <w:rFonts w:cstheme="minorHAnsi"/>
        </w:rPr>
        <w:t>en</w:t>
      </w:r>
      <w:r w:rsidR="00E44C17" w:rsidRPr="00C12D32">
        <w:rPr>
          <w:rFonts w:cstheme="minorHAnsi"/>
        </w:rPr>
        <w:t xml:space="preserve"> </w:t>
      </w:r>
      <w:r w:rsidR="00E46093" w:rsidRPr="00C12D32">
        <w:rPr>
          <w:rFonts w:cstheme="minorHAnsi"/>
        </w:rPr>
        <w:t xml:space="preserve">remarkable foolishness. </w:t>
      </w:r>
    </w:p>
    <w:p w14:paraId="7F5C37D9" w14:textId="77777777" w:rsidR="00E05496" w:rsidRPr="00C12D32" w:rsidRDefault="00E05496" w:rsidP="0011574C">
      <w:pPr>
        <w:spacing w:after="0" w:line="240" w:lineRule="auto"/>
        <w:ind w:left="360"/>
        <w:jc w:val="both"/>
        <w:rPr>
          <w:rFonts w:cstheme="minorHAnsi"/>
        </w:rPr>
      </w:pPr>
    </w:p>
    <w:p w14:paraId="15C26463" w14:textId="3C44EFD5" w:rsidR="00E46093" w:rsidRPr="00C12D32" w:rsidRDefault="00E46093" w:rsidP="0011574C">
      <w:pPr>
        <w:spacing w:after="0" w:line="240" w:lineRule="auto"/>
        <w:ind w:left="360"/>
        <w:jc w:val="both"/>
        <w:rPr>
          <w:rFonts w:cstheme="minorHAnsi"/>
        </w:rPr>
      </w:pPr>
      <w:r w:rsidRPr="00C12D32">
        <w:rPr>
          <w:rFonts w:cstheme="minorHAnsi"/>
        </w:rPr>
        <w:t xml:space="preserve">In Karis Fellowships, </w:t>
      </w:r>
      <w:r w:rsidR="00270176" w:rsidRPr="00C12D32">
        <w:rPr>
          <w:rFonts w:cstheme="minorHAnsi"/>
        </w:rPr>
        <w:t>you</w:t>
      </w:r>
      <w:r w:rsidRPr="00C12D32">
        <w:rPr>
          <w:rFonts w:cstheme="minorHAnsi"/>
        </w:rPr>
        <w:t xml:space="preserve"> are learning to </w:t>
      </w:r>
      <w:r w:rsidR="00F65540" w:rsidRPr="00C12D32">
        <w:rPr>
          <w:rFonts w:cstheme="minorHAnsi"/>
        </w:rPr>
        <w:t>live the kind of</w:t>
      </w:r>
      <w:r w:rsidRPr="00C12D32">
        <w:rPr>
          <w:rFonts w:cstheme="minorHAnsi"/>
        </w:rPr>
        <w:t xml:space="preserve"> life </w:t>
      </w:r>
      <w:r w:rsidR="00BD1567" w:rsidRPr="00C12D32">
        <w:rPr>
          <w:rFonts w:cstheme="minorHAnsi"/>
        </w:rPr>
        <w:t>that frees</w:t>
      </w:r>
      <w:r w:rsidRPr="00C12D32">
        <w:rPr>
          <w:rFonts w:cstheme="minorHAnsi"/>
        </w:rPr>
        <w:t xml:space="preserve"> </w:t>
      </w:r>
      <w:r w:rsidR="00270176" w:rsidRPr="00C12D32">
        <w:rPr>
          <w:rFonts w:cstheme="minorHAnsi"/>
        </w:rPr>
        <w:t>you</w:t>
      </w:r>
      <w:r w:rsidRPr="00C12D32">
        <w:rPr>
          <w:rFonts w:cstheme="minorHAnsi"/>
        </w:rPr>
        <w:t xml:space="preserve"> to </w:t>
      </w:r>
      <w:r w:rsidR="00BD1567" w:rsidRPr="00C12D32">
        <w:rPr>
          <w:rFonts w:cstheme="minorHAnsi"/>
        </w:rPr>
        <w:t>make wise choices</w:t>
      </w:r>
      <w:r w:rsidRPr="00C12D32">
        <w:rPr>
          <w:rFonts w:cstheme="minorHAnsi"/>
        </w:rPr>
        <w:t xml:space="preserve"> in every area. </w:t>
      </w:r>
      <w:r w:rsidR="00EC054F" w:rsidRPr="00C12D32">
        <w:rPr>
          <w:rFonts w:cstheme="minorHAnsi"/>
        </w:rPr>
        <w:t>With wisdom from above, you can learn new patterns of thought and behavior that will support and perpetuate your progress.</w:t>
      </w:r>
      <w:r w:rsidR="00EC054F" w:rsidRPr="00C12D32">
        <w:rPr>
          <w:rStyle w:val="EndnoteReference"/>
          <w:rFonts w:cstheme="minorHAnsi"/>
        </w:rPr>
        <w:endnoteReference w:id="4"/>
      </w:r>
      <w:r w:rsidR="0022645F" w:rsidRPr="00C12D32">
        <w:rPr>
          <w:rFonts w:cstheme="minorHAnsi"/>
        </w:rPr>
        <w:t xml:space="preserve"> </w:t>
      </w:r>
      <w:r w:rsidR="000343DF" w:rsidRPr="00C12D32">
        <w:rPr>
          <w:rFonts w:cstheme="minorHAnsi"/>
        </w:rPr>
        <w:t xml:space="preserve">When present stresses </w:t>
      </w:r>
      <w:r w:rsidR="00B028FE" w:rsidRPr="00C12D32">
        <w:rPr>
          <w:rFonts w:cstheme="minorHAnsi"/>
        </w:rPr>
        <w:t>urge</w:t>
      </w:r>
      <w:r w:rsidR="000343DF" w:rsidRPr="00C12D32">
        <w:rPr>
          <w:rFonts w:cstheme="minorHAnsi"/>
        </w:rPr>
        <w:t xml:space="preserve"> you to return to old misoriented patterns of relieving tension, you can compassionately acknowledge your stress and yet make </w:t>
      </w:r>
      <w:r w:rsidR="000343DF" w:rsidRPr="00C12D32">
        <w:rPr>
          <w:rFonts w:cstheme="minorHAnsi"/>
        </w:rPr>
        <w:lastRenderedPageBreak/>
        <w:t>different choices</w:t>
      </w:r>
      <w:r w:rsidR="000C594C" w:rsidRPr="00C12D32">
        <w:rPr>
          <w:rFonts w:cstheme="minorHAnsi"/>
        </w:rPr>
        <w:t>:</w:t>
      </w:r>
      <w:r w:rsidR="0074720F" w:rsidRPr="00C12D32">
        <w:rPr>
          <w:rFonts w:cstheme="minorHAnsi"/>
        </w:rPr>
        <w:t xml:space="preserve"> </w:t>
      </w:r>
      <w:r w:rsidR="000329F7" w:rsidRPr="00C12D32">
        <w:rPr>
          <w:rFonts w:cstheme="minorHAnsi"/>
        </w:rPr>
        <w:t>y</w:t>
      </w:r>
      <w:r w:rsidR="0074720F" w:rsidRPr="00C12D32">
        <w:rPr>
          <w:rFonts w:cstheme="minorHAnsi"/>
        </w:rPr>
        <w:t>ou</w:t>
      </w:r>
      <w:r w:rsidR="0022645F" w:rsidRPr="00C12D32">
        <w:rPr>
          <w:rFonts w:cstheme="minorHAnsi"/>
        </w:rPr>
        <w:t xml:space="preserve"> </w:t>
      </w:r>
      <w:r w:rsidRPr="00C12D32">
        <w:rPr>
          <w:rFonts w:cstheme="minorHAnsi"/>
        </w:rPr>
        <w:t xml:space="preserve">refuse to plant </w:t>
      </w:r>
      <w:bookmarkStart w:id="4" w:name="OLE_LINK5"/>
      <w:bookmarkStart w:id="5" w:name="OLE_LINK6"/>
      <w:r w:rsidRPr="00C12D32">
        <w:rPr>
          <w:rFonts w:cstheme="minorHAnsi"/>
        </w:rPr>
        <w:t>misoriented seed</w:t>
      </w:r>
      <w:r w:rsidR="0022645F" w:rsidRPr="00C12D32">
        <w:rPr>
          <w:rFonts w:cstheme="minorHAnsi"/>
        </w:rPr>
        <w:t xml:space="preserve"> and choose to initiate productive cycles by planting quality seed</w:t>
      </w:r>
      <w:bookmarkEnd w:id="4"/>
      <w:bookmarkEnd w:id="5"/>
      <w:r w:rsidR="000329F7" w:rsidRPr="00C12D32">
        <w:rPr>
          <w:rFonts w:cstheme="minorHAnsi"/>
        </w:rPr>
        <w:t>; y</w:t>
      </w:r>
      <w:r w:rsidR="00EC054F" w:rsidRPr="00C12D32">
        <w:rPr>
          <w:rFonts w:cstheme="minorHAnsi"/>
        </w:rPr>
        <w:t>ou take advantage of the early rains and endure with patience while you wait</w:t>
      </w:r>
      <w:r w:rsidR="008921CF" w:rsidRPr="00C12D32">
        <w:rPr>
          <w:rFonts w:cstheme="minorHAnsi"/>
        </w:rPr>
        <w:t xml:space="preserve"> </w:t>
      </w:r>
      <w:r w:rsidR="00EC054F" w:rsidRPr="00C12D32">
        <w:rPr>
          <w:rFonts w:cstheme="minorHAnsi"/>
        </w:rPr>
        <w:t xml:space="preserve">for the </w:t>
      </w:r>
      <w:r w:rsidR="008921CF" w:rsidRPr="00C12D32">
        <w:rPr>
          <w:rFonts w:cstheme="minorHAnsi"/>
        </w:rPr>
        <w:t>lat</w:t>
      </w:r>
      <w:r w:rsidR="00A729C3" w:rsidRPr="00C12D32">
        <w:rPr>
          <w:rFonts w:cstheme="minorHAnsi"/>
        </w:rPr>
        <w:t>t</w:t>
      </w:r>
      <w:r w:rsidR="008921CF" w:rsidRPr="00C12D32">
        <w:rPr>
          <w:rFonts w:cstheme="minorHAnsi"/>
        </w:rPr>
        <w:t xml:space="preserve">er rains, </w:t>
      </w:r>
      <w:r w:rsidR="00002FAA" w:rsidRPr="00C12D32">
        <w:rPr>
          <w:rFonts w:cstheme="minorHAnsi"/>
        </w:rPr>
        <w:t>knowing that different seed</w:t>
      </w:r>
      <w:r w:rsidR="008921CF" w:rsidRPr="00C12D32">
        <w:rPr>
          <w:rFonts w:cstheme="minorHAnsi"/>
        </w:rPr>
        <w:t>s require</w:t>
      </w:r>
      <w:r w:rsidR="00002FAA" w:rsidRPr="00C12D32">
        <w:rPr>
          <w:rFonts w:cstheme="minorHAnsi"/>
        </w:rPr>
        <w:t xml:space="preserve"> different amounts of patience to produce</w:t>
      </w:r>
      <w:r w:rsidR="00EC054F" w:rsidRPr="00C12D32">
        <w:rPr>
          <w:rFonts w:cstheme="minorHAnsi"/>
        </w:rPr>
        <w:t xml:space="preserve"> fruit</w:t>
      </w:r>
      <w:r w:rsidR="000329F7" w:rsidRPr="00C12D32">
        <w:rPr>
          <w:rFonts w:cstheme="minorHAnsi"/>
        </w:rPr>
        <w:t>;</w:t>
      </w:r>
      <w:r w:rsidR="00EC054F" w:rsidRPr="00C12D32">
        <w:rPr>
          <w:rStyle w:val="EndnoteReference"/>
          <w:rFonts w:cstheme="minorHAnsi"/>
        </w:rPr>
        <w:endnoteReference w:id="5"/>
      </w:r>
      <w:r w:rsidRPr="00C12D32">
        <w:rPr>
          <w:rFonts w:cstheme="minorHAnsi"/>
        </w:rPr>
        <w:t xml:space="preserve"> </w:t>
      </w:r>
      <w:r w:rsidR="000329F7" w:rsidRPr="00C12D32">
        <w:rPr>
          <w:rFonts w:cstheme="minorHAnsi"/>
        </w:rPr>
        <w:t>y</w:t>
      </w:r>
      <w:r w:rsidR="0032441F" w:rsidRPr="00C12D32">
        <w:rPr>
          <w:rFonts w:cstheme="minorHAnsi"/>
        </w:rPr>
        <w:t>ou</w:t>
      </w:r>
      <w:r w:rsidR="00691E3A" w:rsidRPr="00C12D32">
        <w:rPr>
          <w:rFonts w:cstheme="minorHAnsi"/>
        </w:rPr>
        <w:t xml:space="preserve"> </w:t>
      </w:r>
      <w:r w:rsidRPr="00C12D32">
        <w:rPr>
          <w:rFonts w:cstheme="minorHAnsi"/>
        </w:rPr>
        <w:t>protect and nurtu</w:t>
      </w:r>
      <w:r w:rsidR="00F26A76" w:rsidRPr="00C12D32">
        <w:rPr>
          <w:rFonts w:cstheme="minorHAnsi"/>
        </w:rPr>
        <w:t xml:space="preserve">re what </w:t>
      </w:r>
      <w:r w:rsidR="0032441F" w:rsidRPr="00C12D32">
        <w:rPr>
          <w:rFonts w:cstheme="minorHAnsi"/>
        </w:rPr>
        <w:t>you</w:t>
      </w:r>
      <w:r w:rsidR="00F26A76" w:rsidRPr="00C12D32">
        <w:rPr>
          <w:rFonts w:cstheme="minorHAnsi"/>
        </w:rPr>
        <w:t xml:space="preserve"> have planted</w:t>
      </w:r>
      <w:r w:rsidR="000329F7" w:rsidRPr="00C12D32">
        <w:rPr>
          <w:rFonts w:cstheme="minorHAnsi"/>
        </w:rPr>
        <w:t>, and wh</w:t>
      </w:r>
      <w:r w:rsidRPr="00C12D32">
        <w:rPr>
          <w:rFonts w:cstheme="minorHAnsi"/>
        </w:rPr>
        <w:t xml:space="preserve">en </w:t>
      </w:r>
      <w:r w:rsidR="0032441F" w:rsidRPr="00C12D32">
        <w:rPr>
          <w:rFonts w:cstheme="minorHAnsi"/>
        </w:rPr>
        <w:t>you</w:t>
      </w:r>
      <w:r w:rsidRPr="00C12D32">
        <w:rPr>
          <w:rFonts w:cstheme="minorHAnsi"/>
        </w:rPr>
        <w:t xml:space="preserve"> are aware of progress</w:t>
      </w:r>
      <w:r w:rsidR="008921CF" w:rsidRPr="00C12D32">
        <w:rPr>
          <w:rFonts w:cstheme="minorHAnsi"/>
        </w:rPr>
        <w:t>,</w:t>
      </w:r>
      <w:r w:rsidR="00F65540" w:rsidRPr="00C12D32">
        <w:rPr>
          <w:rFonts w:cstheme="minorHAnsi"/>
        </w:rPr>
        <w:t xml:space="preserve"> rather than sabotaging it, </w:t>
      </w:r>
      <w:r w:rsidR="0032441F" w:rsidRPr="00C12D32">
        <w:rPr>
          <w:rFonts w:cstheme="minorHAnsi"/>
        </w:rPr>
        <w:t>you</w:t>
      </w:r>
      <w:r w:rsidR="00F65540" w:rsidRPr="00C12D32">
        <w:rPr>
          <w:rFonts w:cstheme="minorHAnsi"/>
        </w:rPr>
        <w:t xml:space="preserve"> support</w:t>
      </w:r>
      <w:r w:rsidR="008921CF" w:rsidRPr="00C12D32">
        <w:rPr>
          <w:rFonts w:cstheme="minorHAnsi"/>
        </w:rPr>
        <w:t xml:space="preserve"> and perpetuate</w:t>
      </w:r>
      <w:r w:rsidRPr="00C12D32">
        <w:rPr>
          <w:rFonts w:cstheme="minorHAnsi"/>
        </w:rPr>
        <w:t xml:space="preserve"> </w:t>
      </w:r>
      <w:r w:rsidR="0032441F" w:rsidRPr="00C12D32">
        <w:rPr>
          <w:rFonts w:cstheme="minorHAnsi"/>
        </w:rPr>
        <w:t>y</w:t>
      </w:r>
      <w:r w:rsidR="0047619F" w:rsidRPr="00C12D32">
        <w:rPr>
          <w:rFonts w:cstheme="minorHAnsi"/>
        </w:rPr>
        <w:t xml:space="preserve">our </w:t>
      </w:r>
      <w:r w:rsidRPr="00C12D32">
        <w:rPr>
          <w:rFonts w:cstheme="minorHAnsi"/>
        </w:rPr>
        <w:t>progress</w:t>
      </w:r>
      <w:r w:rsidR="008921CF" w:rsidRPr="00C12D32">
        <w:rPr>
          <w:rFonts w:cstheme="minorHAnsi"/>
        </w:rPr>
        <w:t xml:space="preserve"> with clever skill</w:t>
      </w:r>
      <w:r w:rsidRPr="00C12D32">
        <w:rPr>
          <w:rFonts w:cstheme="minorHAnsi"/>
        </w:rPr>
        <w:t xml:space="preserve">. </w:t>
      </w:r>
    </w:p>
    <w:p w14:paraId="4500D624" w14:textId="77777777" w:rsidR="00C63FFF" w:rsidRPr="00C12D32" w:rsidRDefault="00C63FFF" w:rsidP="0011574C">
      <w:pPr>
        <w:spacing w:after="0" w:line="240" w:lineRule="auto"/>
        <w:ind w:left="360"/>
        <w:jc w:val="both"/>
        <w:rPr>
          <w:rFonts w:cstheme="minorHAnsi"/>
        </w:rPr>
      </w:pPr>
    </w:p>
    <w:p w14:paraId="435E61E4" w14:textId="4BCF6F88" w:rsidR="00E46093" w:rsidRPr="00C12D32" w:rsidRDefault="00E46093" w:rsidP="0011574C">
      <w:pPr>
        <w:pStyle w:val="ListParagraph"/>
        <w:numPr>
          <w:ilvl w:val="0"/>
          <w:numId w:val="3"/>
        </w:numPr>
        <w:spacing w:after="0" w:line="240" w:lineRule="auto"/>
        <w:jc w:val="both"/>
        <w:rPr>
          <w:rFonts w:cstheme="minorHAnsi"/>
          <w:b/>
        </w:rPr>
      </w:pPr>
      <w:r w:rsidRPr="00C12D32">
        <w:rPr>
          <w:rFonts w:cstheme="minorHAnsi"/>
          <w:b/>
        </w:rPr>
        <w:t xml:space="preserve">Cycles are a </w:t>
      </w:r>
      <w:r w:rsidR="00C771CE" w:rsidRPr="00C12D32">
        <w:rPr>
          <w:rFonts w:cstheme="minorHAnsi"/>
          <w:b/>
        </w:rPr>
        <w:t>reality</w:t>
      </w:r>
    </w:p>
    <w:p w14:paraId="16DE3DEC" w14:textId="7A051468" w:rsidR="005F49D8" w:rsidRPr="00C12D32" w:rsidRDefault="00E46093" w:rsidP="0011574C">
      <w:pPr>
        <w:spacing w:after="0" w:line="240" w:lineRule="auto"/>
        <w:ind w:left="360"/>
        <w:jc w:val="both"/>
        <w:rPr>
          <w:rFonts w:cstheme="minorHAnsi"/>
        </w:rPr>
      </w:pPr>
      <w:r w:rsidRPr="00C12D32">
        <w:rPr>
          <w:rFonts w:cstheme="minorHAnsi"/>
        </w:rPr>
        <w:t>There is a time to work and a time to play. There is a time to act and a time to rest. There is a time to plant and a time to harvest.</w:t>
      </w:r>
      <w:r w:rsidR="001275DF" w:rsidRPr="00C12D32">
        <w:rPr>
          <w:rStyle w:val="EndnoteReference"/>
          <w:rFonts w:cstheme="minorHAnsi"/>
        </w:rPr>
        <w:endnoteReference w:id="6"/>
      </w:r>
      <w:r w:rsidRPr="00C12D32">
        <w:rPr>
          <w:rFonts w:cstheme="minorHAnsi"/>
        </w:rPr>
        <w:t xml:space="preserve"> Does this sound familiar? </w:t>
      </w:r>
      <w:r w:rsidR="008772B2" w:rsidRPr="00C12D32">
        <w:rPr>
          <w:rFonts w:cstheme="minorHAnsi"/>
        </w:rPr>
        <w:t>The problem is that our pride does not want to recognize or submit to cycles. If we judge a particular timeline for our healing to be good, right, or fair, and</w:t>
      </w:r>
      <w:r w:rsidR="00E05496" w:rsidRPr="00C12D32">
        <w:rPr>
          <w:rFonts w:cstheme="minorHAnsi"/>
        </w:rPr>
        <w:t xml:space="preserve"> one</w:t>
      </w:r>
      <w:r w:rsidR="008772B2" w:rsidRPr="00C12D32">
        <w:rPr>
          <w:rFonts w:cstheme="minorHAnsi"/>
        </w:rPr>
        <w:t xml:space="preserve"> that we think we can control</w:t>
      </w:r>
      <w:r w:rsidR="00E06724" w:rsidRPr="00C12D32">
        <w:rPr>
          <w:rFonts w:cstheme="minorHAnsi"/>
        </w:rPr>
        <w:t>,</w:t>
      </w:r>
      <w:r w:rsidR="008772B2" w:rsidRPr="00C12D32">
        <w:rPr>
          <w:rFonts w:cstheme="minorHAnsi"/>
        </w:rPr>
        <w:t xml:space="preserve"> we may become frustrated when we do not experience healing</w:t>
      </w:r>
      <w:r w:rsidR="002E74CB" w:rsidRPr="00C12D32">
        <w:rPr>
          <w:rFonts w:cstheme="minorHAnsi"/>
        </w:rPr>
        <w:t xml:space="preserve"> within </w:t>
      </w:r>
      <w:r w:rsidR="008772B2" w:rsidRPr="00C12D32">
        <w:rPr>
          <w:rFonts w:cstheme="minorHAnsi"/>
        </w:rPr>
        <w:t>that time</w:t>
      </w:r>
      <w:r w:rsidR="00682311" w:rsidRPr="00C12D32">
        <w:rPr>
          <w:rFonts w:cstheme="minorHAnsi"/>
        </w:rPr>
        <w:t xml:space="preserve"> </w:t>
      </w:r>
      <w:r w:rsidR="008772B2" w:rsidRPr="00C12D32">
        <w:rPr>
          <w:rFonts w:cstheme="minorHAnsi"/>
        </w:rPr>
        <w:t>frame. This prideful attachment to a certain timeline inevitably creates disappointment</w:t>
      </w:r>
      <w:r w:rsidR="00FA7F14" w:rsidRPr="00C12D32">
        <w:rPr>
          <w:rFonts w:cstheme="minorHAnsi"/>
        </w:rPr>
        <w:t>, but</w:t>
      </w:r>
      <w:r w:rsidR="002429B7" w:rsidRPr="00C12D32">
        <w:rPr>
          <w:rFonts w:cstheme="minorHAnsi"/>
        </w:rPr>
        <w:t>,</w:t>
      </w:r>
      <w:r w:rsidR="00FA7F14" w:rsidRPr="00C12D32">
        <w:rPr>
          <w:rFonts w:cstheme="minorHAnsi"/>
        </w:rPr>
        <w:t xml:space="preserve"> </w:t>
      </w:r>
      <w:r w:rsidR="00682311" w:rsidRPr="00C12D32">
        <w:rPr>
          <w:rFonts w:cstheme="minorHAnsi"/>
        </w:rPr>
        <w:t xml:space="preserve">with humility, </w:t>
      </w:r>
      <w:r w:rsidR="001B7990" w:rsidRPr="00C12D32">
        <w:rPr>
          <w:rFonts w:cstheme="minorHAnsi"/>
        </w:rPr>
        <w:t xml:space="preserve">we </w:t>
      </w:r>
      <w:r w:rsidR="0074720F" w:rsidRPr="00C12D32">
        <w:rPr>
          <w:rFonts w:cstheme="minorHAnsi"/>
        </w:rPr>
        <w:t>can learn to have</w:t>
      </w:r>
      <w:r w:rsidR="00E05496" w:rsidRPr="00C12D32">
        <w:rPr>
          <w:rFonts w:cstheme="minorHAnsi"/>
        </w:rPr>
        <w:t xml:space="preserve"> confidence in the natural cycles. If </w:t>
      </w:r>
      <w:r w:rsidR="005F49D8" w:rsidRPr="00C12D32">
        <w:rPr>
          <w:rFonts w:cstheme="minorHAnsi"/>
        </w:rPr>
        <w:t>the seed you have planted is good</w:t>
      </w:r>
      <w:r w:rsidR="00E44C17" w:rsidRPr="00C12D32">
        <w:rPr>
          <w:rFonts w:cstheme="minorHAnsi"/>
        </w:rPr>
        <w:t xml:space="preserve"> and trustworthy</w:t>
      </w:r>
      <w:r w:rsidR="005F49D8" w:rsidRPr="00C12D32">
        <w:rPr>
          <w:rFonts w:cstheme="minorHAnsi"/>
        </w:rPr>
        <w:t xml:space="preserve">, </w:t>
      </w:r>
      <w:r w:rsidR="00A326DD" w:rsidRPr="00C12D32">
        <w:rPr>
          <w:rFonts w:cstheme="minorHAnsi"/>
        </w:rPr>
        <w:t>according to the logos</w:t>
      </w:r>
      <w:r w:rsidR="005F49D8" w:rsidRPr="00C12D32">
        <w:rPr>
          <w:rFonts w:cstheme="minorHAnsi"/>
        </w:rPr>
        <w:t xml:space="preserve">, </w:t>
      </w:r>
      <w:r w:rsidR="00E05496" w:rsidRPr="00C12D32">
        <w:rPr>
          <w:rFonts w:cstheme="minorHAnsi"/>
        </w:rPr>
        <w:t>you can anticipate just outcomes</w:t>
      </w:r>
      <w:r w:rsidR="005F49D8" w:rsidRPr="00C12D32">
        <w:rPr>
          <w:rFonts w:cstheme="minorHAnsi"/>
        </w:rPr>
        <w:t>.</w:t>
      </w:r>
      <w:r w:rsidR="00E05496" w:rsidRPr="00C12D32">
        <w:rPr>
          <w:rStyle w:val="EndnoteReference"/>
          <w:rFonts w:cstheme="minorHAnsi"/>
        </w:rPr>
        <w:endnoteReference w:id="7"/>
      </w:r>
      <w:r w:rsidR="005F49D8" w:rsidRPr="00C12D32">
        <w:rPr>
          <w:rFonts w:cstheme="minorHAnsi"/>
        </w:rPr>
        <w:t xml:space="preserve"> </w:t>
      </w:r>
      <w:r w:rsidR="00E05496" w:rsidRPr="00C12D32">
        <w:rPr>
          <w:rFonts w:cstheme="minorHAnsi"/>
        </w:rPr>
        <w:t xml:space="preserve">If </w:t>
      </w:r>
      <w:r w:rsidR="00883C29" w:rsidRPr="00C12D32">
        <w:rPr>
          <w:rFonts w:cstheme="minorHAnsi"/>
        </w:rPr>
        <w:t xml:space="preserve">your outcomes are not productive, </w:t>
      </w:r>
      <w:r w:rsidR="00E05496" w:rsidRPr="00C12D32">
        <w:rPr>
          <w:rFonts w:cstheme="minorHAnsi"/>
        </w:rPr>
        <w:t xml:space="preserve">you can </w:t>
      </w:r>
      <w:r w:rsidR="000E1EC4" w:rsidRPr="00C12D32">
        <w:rPr>
          <w:rFonts w:cstheme="minorHAnsi"/>
        </w:rPr>
        <w:t xml:space="preserve">mindfully </w:t>
      </w:r>
      <w:r w:rsidR="00883C29" w:rsidRPr="00C12D32">
        <w:rPr>
          <w:rFonts w:cstheme="minorHAnsi"/>
        </w:rPr>
        <w:t xml:space="preserve">access your memory </w:t>
      </w:r>
      <w:r w:rsidR="00E44C17" w:rsidRPr="00C12D32">
        <w:rPr>
          <w:rFonts w:cstheme="minorHAnsi"/>
        </w:rPr>
        <w:t>and</w:t>
      </w:r>
      <w:r w:rsidR="00883C29" w:rsidRPr="00C12D32">
        <w:rPr>
          <w:rFonts w:cstheme="minorHAnsi"/>
        </w:rPr>
        <w:t xml:space="preserve"> </w:t>
      </w:r>
      <w:r w:rsidR="00E05496" w:rsidRPr="00C12D32">
        <w:rPr>
          <w:rFonts w:cstheme="minorHAnsi"/>
        </w:rPr>
        <w:t>trace</w:t>
      </w:r>
      <w:r w:rsidR="00A326DD" w:rsidRPr="00C12D32">
        <w:rPr>
          <w:rFonts w:cstheme="minorHAnsi"/>
        </w:rPr>
        <w:t xml:space="preserve"> the cause </w:t>
      </w:r>
      <w:r w:rsidR="005F49D8" w:rsidRPr="00C12D32">
        <w:rPr>
          <w:rFonts w:cstheme="minorHAnsi"/>
        </w:rPr>
        <w:t xml:space="preserve">back to </w:t>
      </w:r>
      <w:r w:rsidR="000E1EC4" w:rsidRPr="00C12D32">
        <w:rPr>
          <w:rFonts w:cstheme="minorHAnsi"/>
        </w:rPr>
        <w:t xml:space="preserve">your </w:t>
      </w:r>
      <w:r w:rsidR="005F49D8" w:rsidRPr="00C12D32">
        <w:rPr>
          <w:rFonts w:cstheme="minorHAnsi"/>
        </w:rPr>
        <w:t>past choices</w:t>
      </w:r>
      <w:r w:rsidR="00E05496" w:rsidRPr="00C12D32">
        <w:rPr>
          <w:rFonts w:cstheme="minorHAnsi"/>
        </w:rPr>
        <w:t xml:space="preserve">. </w:t>
      </w:r>
      <w:r w:rsidR="00883C29" w:rsidRPr="00C12D32">
        <w:rPr>
          <w:rFonts w:cstheme="minorHAnsi"/>
        </w:rPr>
        <w:t xml:space="preserve">By humbly acknowledging and learning from </w:t>
      </w:r>
      <w:r w:rsidR="000E1EC4" w:rsidRPr="00C12D32">
        <w:rPr>
          <w:rFonts w:cstheme="minorHAnsi"/>
        </w:rPr>
        <w:t>past experience</w:t>
      </w:r>
      <w:r w:rsidR="00E44C17" w:rsidRPr="00C12D32">
        <w:rPr>
          <w:rFonts w:cstheme="minorHAnsi"/>
        </w:rPr>
        <w:t>s</w:t>
      </w:r>
      <w:r w:rsidR="00883C29" w:rsidRPr="00C12D32">
        <w:rPr>
          <w:rFonts w:cstheme="minorHAnsi"/>
        </w:rPr>
        <w:t>, you can effect positive transformation in your life.</w:t>
      </w:r>
      <w:r w:rsidR="00A326DD" w:rsidRPr="00C12D32">
        <w:rPr>
          <w:rStyle w:val="EndnoteReference"/>
          <w:rFonts w:cstheme="minorHAnsi"/>
        </w:rPr>
        <w:endnoteReference w:id="8"/>
      </w:r>
      <w:r w:rsidR="005F49D8" w:rsidRPr="00C12D32">
        <w:rPr>
          <w:rFonts w:cstheme="minorHAnsi"/>
        </w:rPr>
        <w:t xml:space="preserve"> There is comfort in knowing you have that much power. </w:t>
      </w:r>
    </w:p>
    <w:p w14:paraId="66FA5542" w14:textId="77777777" w:rsidR="005F49D8" w:rsidRPr="00C12D32" w:rsidRDefault="005F49D8" w:rsidP="0011574C">
      <w:pPr>
        <w:spacing w:after="0" w:line="240" w:lineRule="auto"/>
        <w:jc w:val="both"/>
        <w:rPr>
          <w:rFonts w:cstheme="minorHAnsi"/>
        </w:rPr>
      </w:pPr>
    </w:p>
    <w:p w14:paraId="2CA5AC9B" w14:textId="42DCDD5A" w:rsidR="00E46093" w:rsidRPr="00C12D32" w:rsidRDefault="00527274" w:rsidP="0011574C">
      <w:pPr>
        <w:spacing w:after="0" w:line="240" w:lineRule="auto"/>
        <w:ind w:left="360"/>
        <w:jc w:val="both"/>
        <w:rPr>
          <w:rFonts w:cstheme="minorHAnsi"/>
        </w:rPr>
      </w:pPr>
      <w:r w:rsidRPr="00C12D32">
        <w:rPr>
          <w:rFonts w:cstheme="minorHAnsi"/>
        </w:rPr>
        <w:t xml:space="preserve">We </w:t>
      </w:r>
      <w:r w:rsidR="00544565" w:rsidRPr="00C12D32">
        <w:rPr>
          <w:rFonts w:cstheme="minorHAnsi"/>
        </w:rPr>
        <w:t xml:space="preserve">may </w:t>
      </w:r>
      <w:r w:rsidR="00E46093" w:rsidRPr="00C12D32">
        <w:rPr>
          <w:rFonts w:cstheme="minorHAnsi"/>
        </w:rPr>
        <w:t>judge ourselves when we work or</w:t>
      </w:r>
      <w:r w:rsidR="00544565" w:rsidRPr="00C12D32">
        <w:rPr>
          <w:rFonts w:cstheme="minorHAnsi"/>
        </w:rPr>
        <w:t xml:space="preserve"> when</w:t>
      </w:r>
      <w:r w:rsidR="00E46093" w:rsidRPr="00C12D32">
        <w:rPr>
          <w:rFonts w:cstheme="minorHAnsi"/>
        </w:rPr>
        <w:t xml:space="preserve"> </w:t>
      </w:r>
      <w:r w:rsidR="00544565" w:rsidRPr="00C12D32">
        <w:rPr>
          <w:rFonts w:cstheme="minorHAnsi"/>
        </w:rPr>
        <w:t xml:space="preserve">we </w:t>
      </w:r>
      <w:r w:rsidR="00E46093" w:rsidRPr="00C12D32">
        <w:rPr>
          <w:rFonts w:cstheme="minorHAnsi"/>
        </w:rPr>
        <w:t>play, when we take control</w:t>
      </w:r>
      <w:r w:rsidR="00544565" w:rsidRPr="00C12D32">
        <w:rPr>
          <w:rFonts w:cstheme="minorHAnsi"/>
        </w:rPr>
        <w:t xml:space="preserve"> or</w:t>
      </w:r>
      <w:r w:rsidR="00E95282" w:rsidRPr="00C12D32">
        <w:rPr>
          <w:rFonts w:cstheme="minorHAnsi"/>
        </w:rPr>
        <w:t xml:space="preserve"> when we</w:t>
      </w:r>
      <w:r w:rsidR="00E46093" w:rsidRPr="00C12D32">
        <w:rPr>
          <w:rFonts w:cstheme="minorHAnsi"/>
        </w:rPr>
        <w:t xml:space="preserve"> let go. We </w:t>
      </w:r>
      <w:r w:rsidR="00544565" w:rsidRPr="00C12D32">
        <w:rPr>
          <w:rFonts w:cstheme="minorHAnsi"/>
        </w:rPr>
        <w:t xml:space="preserve">can </w:t>
      </w:r>
      <w:r w:rsidR="00E46093" w:rsidRPr="00C12D32">
        <w:rPr>
          <w:rFonts w:cstheme="minorHAnsi"/>
        </w:rPr>
        <w:t>judge ourselves because we are not always successful or because we are too successful.</w:t>
      </w:r>
      <w:r w:rsidR="005F49D8" w:rsidRPr="00C12D32">
        <w:rPr>
          <w:rFonts w:cstheme="minorHAnsi"/>
        </w:rPr>
        <w:t xml:space="preserve"> </w:t>
      </w:r>
      <w:r w:rsidR="000E1EC4" w:rsidRPr="00C12D32">
        <w:rPr>
          <w:rFonts w:cstheme="minorHAnsi"/>
        </w:rPr>
        <w:t xml:space="preserve">Do you really think that judging </w:t>
      </w:r>
      <w:r w:rsidR="000329F7" w:rsidRPr="00C12D32">
        <w:rPr>
          <w:rFonts w:cstheme="minorHAnsi"/>
        </w:rPr>
        <w:t xml:space="preserve">yourself or others </w:t>
      </w:r>
      <w:r w:rsidR="000E1EC4" w:rsidRPr="00C12D32">
        <w:rPr>
          <w:rFonts w:cstheme="minorHAnsi"/>
        </w:rPr>
        <w:t xml:space="preserve">will further </w:t>
      </w:r>
      <w:r w:rsidR="0074720F" w:rsidRPr="00C12D32">
        <w:rPr>
          <w:rFonts w:cstheme="minorHAnsi"/>
        </w:rPr>
        <w:t xml:space="preserve">your </w:t>
      </w:r>
      <w:r w:rsidR="000E1EC4" w:rsidRPr="00C12D32">
        <w:rPr>
          <w:rFonts w:cstheme="minorHAnsi"/>
        </w:rPr>
        <w:t xml:space="preserve">progress? </w:t>
      </w:r>
      <w:r w:rsidR="00C52494" w:rsidRPr="00C12D32">
        <w:rPr>
          <w:rFonts w:cstheme="minorHAnsi"/>
        </w:rPr>
        <w:t>When we are oriented</w:t>
      </w:r>
      <w:r w:rsidR="00E44C17" w:rsidRPr="00C12D32">
        <w:rPr>
          <w:rFonts w:cstheme="minorHAnsi"/>
        </w:rPr>
        <w:t>,</w:t>
      </w:r>
      <w:r w:rsidR="000E1EC4" w:rsidRPr="00C12D32">
        <w:rPr>
          <w:rFonts w:cstheme="minorHAnsi"/>
        </w:rPr>
        <w:t xml:space="preserve"> </w:t>
      </w:r>
      <w:r w:rsidR="00C52494" w:rsidRPr="00C12D32">
        <w:rPr>
          <w:rFonts w:cstheme="minorHAnsi"/>
        </w:rPr>
        <w:t>we practice non-judgmental</w:t>
      </w:r>
      <w:r w:rsidR="00C771CE" w:rsidRPr="00C12D32">
        <w:rPr>
          <w:rFonts w:cstheme="minorHAnsi"/>
        </w:rPr>
        <w:t xml:space="preserve"> awareness in every area of life, </w:t>
      </w:r>
      <w:r w:rsidR="006F0057" w:rsidRPr="00C12D32">
        <w:rPr>
          <w:rFonts w:cstheme="minorHAnsi"/>
        </w:rPr>
        <w:t xml:space="preserve">including the cycles of our healing, and we do not attach to a particular timeline for achieving our expectations. </w:t>
      </w:r>
      <w:r w:rsidR="00077D56" w:rsidRPr="00C12D32">
        <w:rPr>
          <w:rFonts w:cstheme="minorHAnsi"/>
        </w:rPr>
        <w:t>Instead, w</w:t>
      </w:r>
      <w:r w:rsidR="006F0057" w:rsidRPr="00C12D32">
        <w:rPr>
          <w:rFonts w:cstheme="minorHAnsi"/>
        </w:rPr>
        <w:t>e rejoice in the truth of what we are learning now</w:t>
      </w:r>
      <w:r w:rsidR="00B77843" w:rsidRPr="00C12D32">
        <w:rPr>
          <w:rFonts w:cstheme="minorHAnsi"/>
        </w:rPr>
        <w:t>. We</w:t>
      </w:r>
      <w:r w:rsidR="006F0057" w:rsidRPr="00C12D32">
        <w:rPr>
          <w:rFonts w:cstheme="minorHAnsi"/>
        </w:rPr>
        <w:t xml:space="preserve"> re-parent and develop our souls</w:t>
      </w:r>
      <w:r w:rsidR="00077D56" w:rsidRPr="00C12D32">
        <w:rPr>
          <w:rFonts w:cstheme="minorHAnsi"/>
        </w:rPr>
        <w:t xml:space="preserve"> today</w:t>
      </w:r>
      <w:r w:rsidR="00B77843" w:rsidRPr="00C12D32">
        <w:rPr>
          <w:rFonts w:cstheme="minorHAnsi"/>
        </w:rPr>
        <w:t>, and</w:t>
      </w:r>
      <w:r w:rsidR="006F0057" w:rsidRPr="00C12D32">
        <w:rPr>
          <w:rFonts w:cstheme="minorHAnsi"/>
        </w:rPr>
        <w:t xml:space="preserve"> we set aside time for </w:t>
      </w:r>
      <w:r w:rsidR="00C771CE" w:rsidRPr="00C12D32">
        <w:rPr>
          <w:rFonts w:cstheme="minorHAnsi"/>
        </w:rPr>
        <w:t>healthy rest, play, and laughter in the midst of all</w:t>
      </w:r>
      <w:r w:rsidR="00C63FFF" w:rsidRPr="00C12D32">
        <w:rPr>
          <w:rFonts w:cstheme="minorHAnsi"/>
        </w:rPr>
        <w:t xml:space="preserve"> of</w:t>
      </w:r>
      <w:r w:rsidR="00C771CE" w:rsidRPr="00C12D32">
        <w:rPr>
          <w:rFonts w:cstheme="minorHAnsi"/>
        </w:rPr>
        <w:t xml:space="preserve"> our cycles</w:t>
      </w:r>
      <w:r w:rsidR="00E46093" w:rsidRPr="00C12D32">
        <w:rPr>
          <w:rFonts w:cstheme="minorHAnsi"/>
        </w:rPr>
        <w:t xml:space="preserve">. </w:t>
      </w:r>
      <w:r w:rsidR="00691E3A" w:rsidRPr="00C12D32">
        <w:rPr>
          <w:rFonts w:cstheme="minorHAnsi"/>
        </w:rPr>
        <w:t>In whatever cycle we find ourselves</w:t>
      </w:r>
      <w:r w:rsidR="00CB168B" w:rsidRPr="00C12D32">
        <w:rPr>
          <w:rFonts w:cstheme="minorHAnsi"/>
        </w:rPr>
        <w:t>,</w:t>
      </w:r>
      <w:r w:rsidRPr="00C12D32">
        <w:rPr>
          <w:rFonts w:cstheme="minorHAnsi"/>
        </w:rPr>
        <w:t xml:space="preserve"> we can make oriented choices</w:t>
      </w:r>
      <w:r w:rsidR="00FA7F14" w:rsidRPr="00C12D32">
        <w:rPr>
          <w:rFonts w:cstheme="minorHAnsi"/>
        </w:rPr>
        <w:t xml:space="preserve">. Then, when </w:t>
      </w:r>
      <w:r w:rsidR="00CB168B" w:rsidRPr="00C12D32">
        <w:rPr>
          <w:rFonts w:cstheme="minorHAnsi"/>
        </w:rPr>
        <w:t>we look back on our timeline, we will see</w:t>
      </w:r>
      <w:r w:rsidR="008921CF" w:rsidRPr="00C12D32">
        <w:rPr>
          <w:rFonts w:cstheme="minorHAnsi"/>
        </w:rPr>
        <w:t xml:space="preserve"> goodness and mercy following us. We will have reaped a consistent</w:t>
      </w:r>
      <w:r w:rsidR="00E46093" w:rsidRPr="00C12D32">
        <w:rPr>
          <w:rFonts w:cstheme="minorHAnsi"/>
        </w:rPr>
        <w:t xml:space="preserve"> harvest of abundant living.</w:t>
      </w:r>
      <w:r w:rsidR="00541F4C" w:rsidRPr="00C12D32">
        <w:rPr>
          <w:rFonts w:cstheme="minorHAnsi"/>
        </w:rPr>
        <w:t xml:space="preserve"> </w:t>
      </w:r>
    </w:p>
    <w:p w14:paraId="6ADB71CD" w14:textId="77777777" w:rsidR="00CD0ACB" w:rsidRPr="00C12D32" w:rsidRDefault="00CD0ACB" w:rsidP="0011574C">
      <w:pPr>
        <w:spacing w:after="0" w:line="240" w:lineRule="auto"/>
        <w:jc w:val="both"/>
        <w:rPr>
          <w:rFonts w:cstheme="minorHAnsi"/>
        </w:rPr>
      </w:pPr>
    </w:p>
    <w:p w14:paraId="7FA9A7DA" w14:textId="154F0415" w:rsidR="00E46093" w:rsidRPr="00C12D32" w:rsidRDefault="00F65540" w:rsidP="0011574C">
      <w:pPr>
        <w:pStyle w:val="ListParagraph"/>
        <w:numPr>
          <w:ilvl w:val="0"/>
          <w:numId w:val="3"/>
        </w:numPr>
        <w:spacing w:after="0" w:line="240" w:lineRule="auto"/>
        <w:jc w:val="both"/>
        <w:rPr>
          <w:rFonts w:cstheme="minorHAnsi"/>
          <w:b/>
        </w:rPr>
      </w:pPr>
      <w:r w:rsidRPr="00C12D32">
        <w:rPr>
          <w:rFonts w:cstheme="minorHAnsi"/>
          <w:b/>
        </w:rPr>
        <w:t>Pride interferes with cycles</w:t>
      </w:r>
    </w:p>
    <w:p w14:paraId="54AEBA2B" w14:textId="3855654D" w:rsidR="00CD0ACB" w:rsidRPr="00C12D32" w:rsidRDefault="00E46093" w:rsidP="0011574C">
      <w:pPr>
        <w:spacing w:after="0" w:line="240" w:lineRule="auto"/>
        <w:ind w:left="360"/>
        <w:jc w:val="both"/>
        <w:rPr>
          <w:rFonts w:cstheme="minorHAnsi"/>
        </w:rPr>
      </w:pPr>
      <w:r w:rsidRPr="00C12D32">
        <w:rPr>
          <w:rFonts w:cstheme="minorHAnsi"/>
        </w:rPr>
        <w:t xml:space="preserve">When you are resisting </w:t>
      </w:r>
      <w:r w:rsidR="006F0057" w:rsidRPr="00C12D32">
        <w:rPr>
          <w:rFonts w:cstheme="minorHAnsi"/>
        </w:rPr>
        <w:t xml:space="preserve">a cycle of </w:t>
      </w:r>
      <w:r w:rsidRPr="00C12D32">
        <w:rPr>
          <w:rFonts w:cstheme="minorHAnsi"/>
        </w:rPr>
        <w:t>life</w:t>
      </w:r>
      <w:r w:rsidR="006F0057" w:rsidRPr="00C12D32">
        <w:rPr>
          <w:rFonts w:cstheme="minorHAnsi"/>
        </w:rPr>
        <w:t>, whether one of training</w:t>
      </w:r>
      <w:r w:rsidR="00B66DFD" w:rsidRPr="00C12D32">
        <w:rPr>
          <w:rFonts w:cstheme="minorHAnsi"/>
        </w:rPr>
        <w:t>,</w:t>
      </w:r>
      <w:r w:rsidRPr="00C12D32">
        <w:rPr>
          <w:rFonts w:cstheme="minorHAnsi"/>
        </w:rPr>
        <w:t xml:space="preserve"> rest,</w:t>
      </w:r>
      <w:r w:rsidR="00B66DFD" w:rsidRPr="00C12D32">
        <w:rPr>
          <w:rFonts w:cstheme="minorHAnsi"/>
        </w:rPr>
        <w:t xml:space="preserve"> </w:t>
      </w:r>
      <w:r w:rsidRPr="00C12D32">
        <w:rPr>
          <w:rFonts w:cstheme="minorHAnsi"/>
        </w:rPr>
        <w:t>effort</w:t>
      </w:r>
      <w:r w:rsidR="00B66DFD" w:rsidRPr="00C12D32">
        <w:rPr>
          <w:rFonts w:cstheme="minorHAnsi"/>
        </w:rPr>
        <w:t>,</w:t>
      </w:r>
      <w:r w:rsidR="00CD0ACB" w:rsidRPr="00C12D32">
        <w:rPr>
          <w:rFonts w:cstheme="minorHAnsi"/>
        </w:rPr>
        <w:t xml:space="preserve"> or self-nurture,</w:t>
      </w:r>
      <w:r w:rsidR="00B66DFD" w:rsidRPr="00C12D32">
        <w:rPr>
          <w:rFonts w:cstheme="minorHAnsi"/>
        </w:rPr>
        <w:t xml:space="preserve"> </w:t>
      </w:r>
      <w:r w:rsidRPr="00C12D32">
        <w:rPr>
          <w:rFonts w:cstheme="minorHAnsi"/>
        </w:rPr>
        <w:t>you</w:t>
      </w:r>
      <w:r w:rsidR="00B66DFD" w:rsidRPr="00C12D32">
        <w:rPr>
          <w:rFonts w:cstheme="minorHAnsi"/>
        </w:rPr>
        <w:t xml:space="preserve"> </w:t>
      </w:r>
      <w:r w:rsidRPr="00C12D32">
        <w:rPr>
          <w:rFonts w:cstheme="minorHAnsi"/>
        </w:rPr>
        <w:t xml:space="preserve">might check out the </w:t>
      </w:r>
      <w:r w:rsidRPr="00C12D32">
        <w:rPr>
          <w:rFonts w:cstheme="minorHAnsi"/>
          <w:b/>
        </w:rPr>
        <w:t xml:space="preserve">Suffering </w:t>
      </w:r>
      <w:r w:rsidR="00B66DFD" w:rsidRPr="00C12D32">
        <w:rPr>
          <w:rFonts w:cstheme="minorHAnsi"/>
          <w:b/>
        </w:rPr>
        <w:t>W</w:t>
      </w:r>
      <w:r w:rsidRPr="00C12D32">
        <w:rPr>
          <w:rFonts w:cstheme="minorHAnsi"/>
          <w:b/>
        </w:rPr>
        <w:t>orksheet</w:t>
      </w:r>
      <w:r w:rsidR="00691E3A" w:rsidRPr="00C12D32">
        <w:rPr>
          <w:rFonts w:cstheme="minorHAnsi"/>
          <w:bCs/>
        </w:rPr>
        <w:t>.</w:t>
      </w:r>
      <w:r w:rsidR="00691E3A" w:rsidRPr="00C12D32">
        <w:rPr>
          <w:rFonts w:cstheme="minorHAnsi"/>
        </w:rPr>
        <w:t xml:space="preserve"> T</w:t>
      </w:r>
      <w:r w:rsidRPr="00C12D32">
        <w:rPr>
          <w:rFonts w:cstheme="minorHAnsi"/>
        </w:rPr>
        <w:t xml:space="preserve">he questions under </w:t>
      </w:r>
      <w:r w:rsidR="00E06724" w:rsidRPr="00C12D32">
        <w:rPr>
          <w:rFonts w:cstheme="minorHAnsi"/>
        </w:rPr>
        <w:t>PRIDE</w:t>
      </w:r>
      <w:r w:rsidRPr="00C12D32">
        <w:rPr>
          <w:rFonts w:cstheme="minorHAnsi"/>
        </w:rPr>
        <w:t xml:space="preserve"> and </w:t>
      </w:r>
      <w:r w:rsidR="00E06724" w:rsidRPr="00C12D32">
        <w:rPr>
          <w:rFonts w:cstheme="minorHAnsi"/>
        </w:rPr>
        <w:t>THE MIRROR</w:t>
      </w:r>
      <w:r w:rsidR="00691E3A" w:rsidRPr="00C12D32">
        <w:rPr>
          <w:rFonts w:cstheme="minorHAnsi"/>
        </w:rPr>
        <w:t xml:space="preserve"> can help you recognize non-productive patterns.</w:t>
      </w:r>
      <w:r w:rsidRPr="00C12D32">
        <w:rPr>
          <w:rFonts w:cstheme="minorHAnsi"/>
        </w:rPr>
        <w:t xml:space="preserve"> Are you push</w:t>
      </w:r>
      <w:r w:rsidR="00F65540" w:rsidRPr="00C12D32">
        <w:rPr>
          <w:rFonts w:cstheme="minorHAnsi"/>
        </w:rPr>
        <w:t>ing something because you judge a certain time</w:t>
      </w:r>
      <w:r w:rsidRPr="00C12D32">
        <w:rPr>
          <w:rFonts w:cstheme="minorHAnsi"/>
        </w:rPr>
        <w:t xml:space="preserve">line to be </w:t>
      </w:r>
      <w:r w:rsidR="006F0057" w:rsidRPr="00C12D32">
        <w:rPr>
          <w:rFonts w:cstheme="minorHAnsi"/>
        </w:rPr>
        <w:t>best</w:t>
      </w:r>
      <w:r w:rsidRPr="00C12D32">
        <w:rPr>
          <w:rFonts w:cstheme="minorHAnsi"/>
        </w:rPr>
        <w:t xml:space="preserve">? </w:t>
      </w:r>
      <w:r w:rsidR="006F0057" w:rsidRPr="00C12D32">
        <w:rPr>
          <w:rFonts w:cstheme="minorHAnsi"/>
        </w:rPr>
        <w:t>Are</w:t>
      </w:r>
      <w:r w:rsidRPr="00C12D32">
        <w:rPr>
          <w:rFonts w:cstheme="minorHAnsi"/>
        </w:rPr>
        <w:t xml:space="preserve"> you resisting something </w:t>
      </w:r>
      <w:r w:rsidR="006F0057" w:rsidRPr="00C12D32">
        <w:rPr>
          <w:rFonts w:cstheme="minorHAnsi"/>
        </w:rPr>
        <w:t xml:space="preserve">out of fear or laziness </w:t>
      </w:r>
      <w:r w:rsidRPr="00C12D32">
        <w:rPr>
          <w:rFonts w:cstheme="minorHAnsi"/>
        </w:rPr>
        <w:t xml:space="preserve">even though </w:t>
      </w:r>
      <w:r w:rsidR="006F0057" w:rsidRPr="00C12D32">
        <w:rPr>
          <w:rFonts w:cstheme="minorHAnsi"/>
        </w:rPr>
        <w:t>an opportunity is standing before you</w:t>
      </w:r>
      <w:r w:rsidRPr="00C12D32">
        <w:rPr>
          <w:rFonts w:cstheme="minorHAnsi"/>
        </w:rPr>
        <w:t>? You might share next week what bothers you about training or resti</w:t>
      </w:r>
      <w:r w:rsidR="00E95282" w:rsidRPr="00C12D32">
        <w:rPr>
          <w:rFonts w:cstheme="minorHAnsi"/>
        </w:rPr>
        <w:t xml:space="preserve">ng. </w:t>
      </w:r>
      <w:r w:rsidR="006F0057" w:rsidRPr="00C12D32">
        <w:rPr>
          <w:rFonts w:cstheme="minorHAnsi"/>
        </w:rPr>
        <w:t xml:space="preserve">Could pride or the fear of hurt pride be driving you to force, manipulate, and grab control, or to neglect, resist, and give up? Does pride prevent you from appreciating the effort and progress that you have made? </w:t>
      </w:r>
    </w:p>
    <w:p w14:paraId="1D543C4E" w14:textId="77777777" w:rsidR="006F0057" w:rsidRPr="00C12D32" w:rsidRDefault="006F0057" w:rsidP="0011574C">
      <w:pPr>
        <w:spacing w:after="0" w:line="240" w:lineRule="auto"/>
        <w:ind w:left="360"/>
        <w:jc w:val="both"/>
        <w:rPr>
          <w:rFonts w:cstheme="minorHAnsi"/>
        </w:rPr>
      </w:pPr>
    </w:p>
    <w:p w14:paraId="4E28D90A" w14:textId="77777777" w:rsidR="008921CF" w:rsidRPr="00C12D32" w:rsidRDefault="00E46093" w:rsidP="0011574C">
      <w:pPr>
        <w:spacing w:after="0" w:line="240" w:lineRule="auto"/>
        <w:jc w:val="both"/>
        <w:rPr>
          <w:rFonts w:cstheme="minorHAnsi"/>
        </w:rPr>
      </w:pPr>
      <w:r w:rsidRPr="00C12D32">
        <w:rPr>
          <w:rFonts w:cstheme="minorHAnsi"/>
        </w:rPr>
        <w:t xml:space="preserve">Our prayer might go something like this: </w:t>
      </w:r>
    </w:p>
    <w:p w14:paraId="101B312C" w14:textId="77777777" w:rsidR="00CD0ACB" w:rsidRPr="00C12D32" w:rsidRDefault="00CD0ACB" w:rsidP="0011574C">
      <w:pPr>
        <w:spacing w:after="0" w:line="240" w:lineRule="auto"/>
        <w:jc w:val="both"/>
        <w:rPr>
          <w:rFonts w:cstheme="minorHAnsi"/>
        </w:rPr>
      </w:pPr>
    </w:p>
    <w:p w14:paraId="7E3A24F8" w14:textId="421B2223" w:rsidR="00C771CE" w:rsidRPr="00C12D32" w:rsidRDefault="00C01710" w:rsidP="0085144B">
      <w:pPr>
        <w:spacing w:after="0" w:line="240" w:lineRule="auto"/>
        <w:jc w:val="center"/>
        <w:rPr>
          <w:rFonts w:cstheme="minorHAnsi"/>
          <w:i/>
        </w:rPr>
      </w:pPr>
      <w:r w:rsidRPr="00C12D32">
        <w:rPr>
          <w:rFonts w:cstheme="minorHAnsi"/>
          <w:i/>
        </w:rPr>
        <w:t xml:space="preserve">Dear </w:t>
      </w:r>
      <w:r w:rsidR="006F0057" w:rsidRPr="00C12D32">
        <w:rPr>
          <w:rFonts w:cstheme="minorHAnsi"/>
          <w:i/>
        </w:rPr>
        <w:t>Creator, who understands</w:t>
      </w:r>
      <w:r w:rsidR="00C771CE" w:rsidRPr="00C12D32">
        <w:rPr>
          <w:rFonts w:cstheme="minorHAnsi"/>
          <w:i/>
        </w:rPr>
        <w:t xml:space="preserve"> the cycles of suffering, help me make the most of the cycles of my life. (Repeat)</w:t>
      </w:r>
    </w:p>
    <w:p w14:paraId="17A942F2" w14:textId="77777777" w:rsidR="00C771CE" w:rsidRPr="00C12D32" w:rsidRDefault="00C771CE" w:rsidP="0011574C">
      <w:pPr>
        <w:spacing w:after="0" w:line="240" w:lineRule="auto"/>
        <w:jc w:val="both"/>
        <w:rPr>
          <w:rFonts w:cstheme="minorHAnsi"/>
        </w:rPr>
      </w:pPr>
    </w:p>
    <w:p w14:paraId="5379F356" w14:textId="77777777" w:rsidR="00C771CE" w:rsidRPr="00C12D32" w:rsidRDefault="00C771CE" w:rsidP="0011574C">
      <w:pPr>
        <w:spacing w:after="0" w:line="240" w:lineRule="auto"/>
        <w:jc w:val="both"/>
        <w:rPr>
          <w:rFonts w:cstheme="minorHAnsi"/>
        </w:rPr>
      </w:pPr>
      <w:r w:rsidRPr="00C12D32">
        <w:rPr>
          <w:rFonts w:cstheme="minorHAnsi"/>
        </w:rPr>
        <w:t xml:space="preserve">Take a deep breath. </w:t>
      </w:r>
    </w:p>
    <w:p w14:paraId="2258A406" w14:textId="71CFC2C8" w:rsidR="00AE4840" w:rsidRPr="00C12D32" w:rsidRDefault="00AE4840" w:rsidP="00AE4840">
      <w:pPr>
        <w:spacing w:after="0" w:line="240" w:lineRule="auto"/>
        <w:jc w:val="both"/>
        <w:rPr>
          <w:rFonts w:cstheme="minorHAnsi"/>
          <w:i/>
        </w:rPr>
      </w:pPr>
      <w:r w:rsidRPr="00C12D32">
        <w:rPr>
          <w:rFonts w:cstheme="minorHAnsi"/>
          <w:i/>
        </w:rPr>
        <w:t xml:space="preserve">(If time permits, ask, “Does anyone have comments or questions about </w:t>
      </w:r>
      <w:r w:rsidR="00E13439" w:rsidRPr="00C12D32">
        <w:rPr>
          <w:rFonts w:cstheme="minorHAnsi"/>
          <w:i/>
        </w:rPr>
        <w:t>the</w:t>
      </w:r>
      <w:r w:rsidRPr="00C12D32">
        <w:rPr>
          <w:rFonts w:cstheme="minorHAnsi"/>
          <w:i/>
        </w:rPr>
        <w:t xml:space="preserve"> Toolbox?”)</w:t>
      </w:r>
    </w:p>
    <w:p w14:paraId="288CA98C" w14:textId="77777777" w:rsidR="00CD0ACB" w:rsidRPr="00C12D32" w:rsidRDefault="00CD0ACB" w:rsidP="0011574C">
      <w:pPr>
        <w:spacing w:after="0" w:line="240" w:lineRule="auto"/>
        <w:jc w:val="both"/>
        <w:rPr>
          <w:rFonts w:cstheme="minorHAnsi"/>
        </w:rPr>
      </w:pPr>
    </w:p>
    <w:p w14:paraId="375137D3" w14:textId="77777777" w:rsidR="00285B9A" w:rsidRPr="00C12D32" w:rsidRDefault="00285B9A" w:rsidP="0011574C">
      <w:pPr>
        <w:spacing w:after="0" w:line="240" w:lineRule="auto"/>
        <w:jc w:val="both"/>
        <w:rPr>
          <w:rFonts w:cstheme="minorHAnsi"/>
          <w:b/>
        </w:rPr>
      </w:pPr>
      <w:r w:rsidRPr="00C12D32">
        <w:rPr>
          <w:rFonts w:cstheme="minorHAnsi"/>
          <w:b/>
        </w:rPr>
        <w:t>0:3</w:t>
      </w:r>
      <w:r w:rsidR="00B66DFD" w:rsidRPr="00C12D32">
        <w:rPr>
          <w:rFonts w:cstheme="minorHAnsi"/>
          <w:b/>
        </w:rPr>
        <w:t>0</w:t>
      </w:r>
      <w:r w:rsidRPr="00C12D32">
        <w:rPr>
          <w:rFonts w:cstheme="minorHAnsi"/>
          <w:b/>
        </w:rPr>
        <w:tab/>
        <w:t>SHARING</w:t>
      </w:r>
    </w:p>
    <w:p w14:paraId="41D77CEF" w14:textId="77777777" w:rsidR="00CD0ACB" w:rsidRPr="00C12D32" w:rsidRDefault="00CD0ACB" w:rsidP="0011574C">
      <w:pPr>
        <w:spacing w:after="0" w:line="240" w:lineRule="auto"/>
        <w:jc w:val="both"/>
        <w:rPr>
          <w:rFonts w:cstheme="minorHAnsi"/>
          <w:b/>
        </w:rPr>
      </w:pPr>
    </w:p>
    <w:p w14:paraId="02E0AA27" w14:textId="77777777" w:rsidR="00285B9A" w:rsidRPr="00C12D32" w:rsidRDefault="008921CF" w:rsidP="0011574C">
      <w:pPr>
        <w:spacing w:after="0" w:line="240" w:lineRule="auto"/>
        <w:jc w:val="both"/>
        <w:rPr>
          <w:rFonts w:cstheme="minorHAnsi"/>
          <w:b/>
        </w:rPr>
      </w:pPr>
      <w:r w:rsidRPr="00C12D32">
        <w:rPr>
          <w:rFonts w:cstheme="minorHAnsi"/>
          <w:b/>
        </w:rPr>
        <w:t>1:00</w:t>
      </w:r>
      <w:r w:rsidR="00285B9A" w:rsidRPr="00C12D32">
        <w:rPr>
          <w:rFonts w:cstheme="minorHAnsi"/>
          <w:b/>
        </w:rPr>
        <w:tab/>
        <w:t>BIBLE TEACHING</w:t>
      </w:r>
    </w:p>
    <w:p w14:paraId="673F04F0" w14:textId="77777777" w:rsidR="00141E90" w:rsidRPr="00C12D32" w:rsidRDefault="00141E90" w:rsidP="0011574C">
      <w:pPr>
        <w:spacing w:after="0" w:line="240" w:lineRule="auto"/>
        <w:jc w:val="both"/>
        <w:rPr>
          <w:rFonts w:cstheme="minorHAnsi"/>
        </w:rPr>
      </w:pPr>
      <w:r w:rsidRPr="00C12D32">
        <w:rPr>
          <w:rFonts w:cstheme="minorHAnsi"/>
        </w:rPr>
        <w:lastRenderedPageBreak/>
        <w:t xml:space="preserve">Here is our confession: </w:t>
      </w:r>
    </w:p>
    <w:p w14:paraId="4247DEFD" w14:textId="77777777" w:rsidR="002E74CB" w:rsidRPr="00C12D32" w:rsidRDefault="002E74CB" w:rsidP="0011574C">
      <w:pPr>
        <w:spacing w:after="0" w:line="240" w:lineRule="auto"/>
        <w:jc w:val="both"/>
        <w:rPr>
          <w:rFonts w:cstheme="minorHAnsi"/>
        </w:rPr>
      </w:pPr>
    </w:p>
    <w:p w14:paraId="2A06669D" w14:textId="77AD46AC" w:rsidR="002B1B30" w:rsidRPr="00C12D32" w:rsidRDefault="002B1B30" w:rsidP="00980C2B">
      <w:pPr>
        <w:spacing w:after="0" w:line="240" w:lineRule="auto"/>
        <w:jc w:val="center"/>
        <w:rPr>
          <w:rFonts w:cstheme="minorHAnsi"/>
        </w:rPr>
      </w:pPr>
      <w:r w:rsidRPr="00C12D32">
        <w:rPr>
          <w:rFonts w:cstheme="minorHAnsi"/>
        </w:rPr>
        <w:t>We commit now to live in reality, choosing to believe rather than judge.</w:t>
      </w:r>
    </w:p>
    <w:p w14:paraId="3E15F41C" w14:textId="6B42B1A8" w:rsidR="004B6440" w:rsidRPr="00C12D32" w:rsidRDefault="004B6440" w:rsidP="0011574C">
      <w:pPr>
        <w:spacing w:after="0" w:line="240" w:lineRule="auto"/>
        <w:jc w:val="both"/>
        <w:rPr>
          <w:rFonts w:eastAsia="Times New Roman" w:cstheme="minorHAnsi"/>
          <w:color w:val="333333"/>
        </w:rPr>
      </w:pPr>
    </w:p>
    <w:p w14:paraId="534C9C75" w14:textId="0ECBFF0C" w:rsidR="00C63FFF" w:rsidRPr="00C12D32" w:rsidRDefault="00C01710" w:rsidP="009564E2">
      <w:pPr>
        <w:spacing w:after="0" w:line="240" w:lineRule="auto"/>
        <w:jc w:val="both"/>
        <w:rPr>
          <w:rFonts w:eastAsia="Times New Roman" w:cstheme="minorHAnsi"/>
          <w:color w:val="333333"/>
        </w:rPr>
      </w:pPr>
      <w:bookmarkStart w:id="7" w:name="_Hlk525224799"/>
      <w:r w:rsidRPr="00C12D32">
        <w:rPr>
          <w:rFonts w:eastAsia="Times New Roman" w:cstheme="minorHAnsi"/>
          <w:color w:val="333333"/>
        </w:rPr>
        <w:t xml:space="preserve">The Bible teaching for this lesson is a cornerstone concept of Karis Fellowships training. Our passage is from the Gospel of Mark, chapter 4, and follows the </w:t>
      </w:r>
      <w:r w:rsidR="00544565" w:rsidRPr="00C12D32">
        <w:rPr>
          <w:rFonts w:eastAsia="Times New Roman" w:cstheme="minorHAnsi"/>
          <w:color w:val="333333"/>
        </w:rPr>
        <w:t>P</w:t>
      </w:r>
      <w:r w:rsidRPr="00C12D32">
        <w:rPr>
          <w:rFonts w:eastAsia="Times New Roman" w:cstheme="minorHAnsi"/>
          <w:color w:val="333333"/>
        </w:rPr>
        <w:t xml:space="preserve">arable of the </w:t>
      </w:r>
      <w:r w:rsidR="00A05E41" w:rsidRPr="00C12D32">
        <w:rPr>
          <w:rFonts w:eastAsia="Times New Roman" w:cstheme="minorHAnsi"/>
          <w:color w:val="333333"/>
        </w:rPr>
        <w:t>S</w:t>
      </w:r>
      <w:r w:rsidRPr="00C12D32">
        <w:rPr>
          <w:rFonts w:eastAsia="Times New Roman" w:cstheme="minorHAnsi"/>
          <w:color w:val="333333"/>
        </w:rPr>
        <w:t xml:space="preserve">ower, in which Jesus </w:t>
      </w:r>
      <w:r w:rsidR="00544565" w:rsidRPr="00C12D32">
        <w:rPr>
          <w:rFonts w:eastAsia="Times New Roman" w:cstheme="minorHAnsi"/>
          <w:color w:val="333333"/>
        </w:rPr>
        <w:t xml:space="preserve">compares our souls to </w:t>
      </w:r>
      <w:r w:rsidRPr="00C12D32">
        <w:rPr>
          <w:rFonts w:eastAsia="Times New Roman" w:cstheme="minorHAnsi"/>
          <w:color w:val="333333"/>
        </w:rPr>
        <w:t>soil.</w:t>
      </w:r>
      <w:r w:rsidRPr="00C12D32">
        <w:rPr>
          <w:rStyle w:val="EndnoteReference"/>
          <w:rFonts w:eastAsia="Times New Roman" w:cstheme="minorHAnsi"/>
          <w:color w:val="333333"/>
        </w:rPr>
        <w:endnoteReference w:id="9"/>
      </w:r>
      <w:r w:rsidRPr="00C12D32">
        <w:rPr>
          <w:rFonts w:eastAsia="Times New Roman" w:cstheme="minorHAnsi"/>
          <w:color w:val="333333"/>
        </w:rPr>
        <w:t xml:space="preserve"> Good seed is planted, but the outcome of the seed is determined by the quality of the soil. </w:t>
      </w:r>
      <w:r w:rsidR="00C6169F" w:rsidRPr="00C12D32">
        <w:rPr>
          <w:rFonts w:eastAsia="Times New Roman" w:cstheme="minorHAnsi"/>
          <w:color w:val="333333"/>
        </w:rPr>
        <w:t xml:space="preserve">Seeds fall on the road, on rocky soil, on soil full of weeds, or on cultivated soil, and each type of soil will produce a different outcome. If you want to know the quality of the soil of a person’s soul, just throw some seed out there and see what happens. Jesus wants us to </w:t>
      </w:r>
      <w:r w:rsidR="000124A3" w:rsidRPr="00C12D32">
        <w:rPr>
          <w:rFonts w:eastAsia="Times New Roman" w:cstheme="minorHAnsi"/>
          <w:color w:val="333333"/>
        </w:rPr>
        <w:t>take responsibility</w:t>
      </w:r>
      <w:r w:rsidR="00C6169F" w:rsidRPr="00C12D32">
        <w:rPr>
          <w:rFonts w:eastAsia="Times New Roman" w:cstheme="minorHAnsi"/>
          <w:color w:val="333333"/>
        </w:rPr>
        <w:t xml:space="preserve"> for what our lives produce. He wants us to know how much power we have </w:t>
      </w:r>
      <w:r w:rsidR="00737ED3" w:rsidRPr="00C12D32">
        <w:rPr>
          <w:rFonts w:eastAsia="Times New Roman" w:cstheme="minorHAnsi"/>
          <w:color w:val="333333"/>
        </w:rPr>
        <w:t xml:space="preserve">to shape </w:t>
      </w:r>
      <w:r w:rsidR="00C6169F" w:rsidRPr="00C12D32">
        <w:rPr>
          <w:rFonts w:eastAsia="Times New Roman" w:cstheme="minorHAnsi"/>
          <w:color w:val="333333"/>
        </w:rPr>
        <w:t>our outcomes.</w:t>
      </w:r>
      <w:r w:rsidR="004B6440" w:rsidRPr="00C12D32">
        <w:rPr>
          <w:rFonts w:eastAsia="Times New Roman" w:cstheme="minorHAnsi"/>
          <w:color w:val="333333"/>
        </w:rPr>
        <w:t xml:space="preserve"> </w:t>
      </w:r>
    </w:p>
    <w:p w14:paraId="506CC9E0" w14:textId="77777777" w:rsidR="00C63FFF" w:rsidRPr="00C12D32" w:rsidRDefault="00C63FFF" w:rsidP="009564E2">
      <w:pPr>
        <w:spacing w:after="0" w:line="240" w:lineRule="auto"/>
        <w:jc w:val="both"/>
        <w:rPr>
          <w:rFonts w:eastAsia="Times New Roman" w:cstheme="minorHAnsi"/>
          <w:color w:val="333333"/>
        </w:rPr>
      </w:pPr>
    </w:p>
    <w:p w14:paraId="789F0B2A" w14:textId="3D1B03C7" w:rsidR="009564E2" w:rsidRPr="00C12D32" w:rsidRDefault="004B6440" w:rsidP="009564E2">
      <w:pPr>
        <w:spacing w:after="0" w:line="240" w:lineRule="auto"/>
        <w:jc w:val="both"/>
        <w:rPr>
          <w:rFonts w:eastAsia="Times New Roman" w:cstheme="minorHAnsi"/>
          <w:color w:val="333333"/>
        </w:rPr>
      </w:pPr>
      <w:r w:rsidRPr="00C12D32">
        <w:rPr>
          <w:rFonts w:eastAsia="Times New Roman" w:cstheme="minorHAnsi"/>
          <w:color w:val="333333"/>
        </w:rPr>
        <w:t>Now let’s</w:t>
      </w:r>
      <w:r w:rsidR="00C6169F" w:rsidRPr="00C12D32">
        <w:rPr>
          <w:rFonts w:eastAsia="Times New Roman" w:cstheme="minorHAnsi"/>
          <w:color w:val="333333"/>
        </w:rPr>
        <w:t xml:space="preserve"> look</w:t>
      </w:r>
      <w:r w:rsidRPr="00C12D32">
        <w:rPr>
          <w:rFonts w:eastAsia="Times New Roman" w:cstheme="minorHAnsi"/>
          <w:color w:val="333333"/>
        </w:rPr>
        <w:t xml:space="preserve"> </w:t>
      </w:r>
      <w:r w:rsidR="00C6169F" w:rsidRPr="00C12D32">
        <w:rPr>
          <w:rFonts w:eastAsia="Times New Roman" w:cstheme="minorHAnsi"/>
          <w:color w:val="333333"/>
        </w:rPr>
        <w:t>at my</w:t>
      </w:r>
      <w:r w:rsidRPr="00C12D32">
        <w:rPr>
          <w:rFonts w:eastAsia="Times New Roman" w:cstheme="minorHAnsi"/>
          <w:color w:val="333333"/>
        </w:rPr>
        <w:t xml:space="preserve"> translation of </w:t>
      </w:r>
      <w:r w:rsidRPr="00C12D32">
        <w:rPr>
          <w:rFonts w:eastAsia="Times New Roman" w:cstheme="minorHAnsi"/>
          <w:b/>
          <w:color w:val="333333"/>
        </w:rPr>
        <w:t>Mark 4:28–29</w:t>
      </w:r>
      <w:r w:rsidRPr="00C12D32">
        <w:rPr>
          <w:rFonts w:eastAsia="Times New Roman" w:cstheme="minorHAnsi"/>
          <w:color w:val="333333"/>
        </w:rPr>
        <w:t xml:space="preserve">. </w:t>
      </w:r>
    </w:p>
    <w:p w14:paraId="2F75459E" w14:textId="0EA5AC6C" w:rsidR="004B6440" w:rsidRPr="00C12D32" w:rsidRDefault="004B6440" w:rsidP="0011574C">
      <w:pPr>
        <w:spacing w:after="0" w:line="240" w:lineRule="auto"/>
        <w:jc w:val="both"/>
        <w:rPr>
          <w:rFonts w:eastAsia="Times New Roman" w:cstheme="minorHAnsi"/>
          <w:color w:val="333333"/>
        </w:rPr>
      </w:pPr>
    </w:p>
    <w:p w14:paraId="0006EED9" w14:textId="38E1E1FB" w:rsidR="005656D6" w:rsidRPr="00C12D32" w:rsidRDefault="005656D6" w:rsidP="0011574C">
      <w:pPr>
        <w:pStyle w:val="NormalWeb"/>
        <w:spacing w:before="0" w:beforeAutospacing="0" w:after="0" w:afterAutospacing="0"/>
        <w:ind w:left="720" w:right="720"/>
        <w:jc w:val="both"/>
        <w:rPr>
          <w:rFonts w:asciiTheme="minorHAnsi" w:hAnsiTheme="minorHAnsi" w:cstheme="minorHAnsi"/>
          <w:color w:val="000000"/>
          <w:sz w:val="22"/>
          <w:szCs w:val="22"/>
        </w:rPr>
      </w:pPr>
      <w:bookmarkStart w:id="8" w:name="_Hlk116573273"/>
      <w:bookmarkEnd w:id="7"/>
      <w:r w:rsidRPr="00C12D32">
        <w:rPr>
          <w:rFonts w:asciiTheme="minorHAnsi" w:hAnsiTheme="minorHAnsi" w:cstheme="minorHAnsi"/>
          <w:color w:val="000000"/>
          <w:sz w:val="22"/>
          <w:szCs w:val="22"/>
          <w:vertAlign w:val="superscript"/>
        </w:rPr>
        <w:t>26</w:t>
      </w:r>
      <w:r w:rsidRPr="00C12D32">
        <w:rPr>
          <w:rFonts w:asciiTheme="minorHAnsi" w:hAnsiTheme="minorHAnsi" w:cstheme="minorHAnsi"/>
          <w:color w:val="000000"/>
          <w:sz w:val="22"/>
          <w:szCs w:val="22"/>
        </w:rPr>
        <w:t>A</w:t>
      </w:r>
      <w:r w:rsidR="00F875CC" w:rsidRPr="00C12D32">
        <w:rPr>
          <w:rFonts w:asciiTheme="minorHAnsi" w:hAnsiTheme="minorHAnsi" w:cstheme="minorHAnsi"/>
          <w:color w:val="000000"/>
          <w:sz w:val="22"/>
          <w:szCs w:val="22"/>
        </w:rPr>
        <w:t>nd</w:t>
      </w:r>
      <w:r w:rsidRPr="00C12D32">
        <w:rPr>
          <w:rFonts w:asciiTheme="minorHAnsi" w:hAnsiTheme="minorHAnsi" w:cstheme="minorHAnsi"/>
          <w:color w:val="000000"/>
          <w:sz w:val="22"/>
          <w:szCs w:val="22"/>
        </w:rPr>
        <w:t xml:space="preserve"> Jesus was saying, </w:t>
      </w:r>
      <w:r w:rsidR="004B496E" w:rsidRPr="00C12D32">
        <w:rPr>
          <w:rFonts w:asciiTheme="minorHAnsi" w:hAnsiTheme="minorHAnsi" w:cstheme="minorHAnsi"/>
          <w:color w:val="000000"/>
          <w:sz w:val="22"/>
          <w:szCs w:val="22"/>
        </w:rPr>
        <w:t>“</w:t>
      </w:r>
      <w:r w:rsidRPr="00C12D32">
        <w:rPr>
          <w:rFonts w:asciiTheme="minorHAnsi" w:hAnsiTheme="minorHAnsi" w:cstheme="minorHAnsi"/>
          <w:color w:val="000000"/>
          <w:sz w:val="22"/>
          <w:szCs w:val="22"/>
        </w:rPr>
        <w:t xml:space="preserve">In the same way the kingdom of God is like a </w:t>
      </w:r>
      <w:r w:rsidR="005D300E" w:rsidRPr="00C12D32">
        <w:rPr>
          <w:rFonts w:asciiTheme="minorHAnsi" w:hAnsiTheme="minorHAnsi" w:cstheme="minorHAnsi"/>
          <w:color w:val="000000"/>
          <w:sz w:val="22"/>
          <w:szCs w:val="22"/>
        </w:rPr>
        <w:t>man</w:t>
      </w:r>
      <w:r w:rsidR="00306AF2" w:rsidRPr="00C12D32">
        <w:rPr>
          <w:rFonts w:asciiTheme="minorHAnsi" w:hAnsiTheme="minorHAnsi" w:cstheme="minorHAnsi"/>
          <w:color w:val="000000"/>
          <w:sz w:val="22"/>
          <w:szCs w:val="22"/>
        </w:rPr>
        <w:t xml:space="preserve"> throwing</w:t>
      </w:r>
      <w:r w:rsidRPr="00C12D32">
        <w:rPr>
          <w:rFonts w:asciiTheme="minorHAnsi" w:hAnsiTheme="minorHAnsi" w:cstheme="minorHAnsi"/>
          <w:color w:val="000000"/>
          <w:sz w:val="22"/>
          <w:szCs w:val="22"/>
        </w:rPr>
        <w:t xml:space="preserve"> seed on</w:t>
      </w:r>
      <w:r w:rsidR="00CD0ACB" w:rsidRPr="00C12D32">
        <w:rPr>
          <w:rFonts w:asciiTheme="minorHAnsi" w:hAnsiTheme="minorHAnsi" w:cstheme="minorHAnsi"/>
          <w:color w:val="000000"/>
          <w:sz w:val="22"/>
          <w:szCs w:val="22"/>
        </w:rPr>
        <w:t>to</w:t>
      </w:r>
      <w:r w:rsidRPr="00C12D32">
        <w:rPr>
          <w:rFonts w:asciiTheme="minorHAnsi" w:hAnsiTheme="minorHAnsi" w:cstheme="minorHAnsi"/>
          <w:color w:val="000000"/>
          <w:sz w:val="22"/>
          <w:szCs w:val="22"/>
        </w:rPr>
        <w:t xml:space="preserve"> the earth</w:t>
      </w:r>
      <w:r w:rsidR="0036731F" w:rsidRPr="00C12D32">
        <w:rPr>
          <w:rFonts w:asciiTheme="minorHAnsi" w:hAnsiTheme="minorHAnsi" w:cstheme="minorHAnsi"/>
          <w:color w:val="000000"/>
          <w:sz w:val="22"/>
          <w:szCs w:val="22"/>
        </w:rPr>
        <w:t>;</w:t>
      </w:r>
      <w:r w:rsidR="00541F4C" w:rsidRPr="00C12D32">
        <w:rPr>
          <w:rFonts w:asciiTheme="minorHAnsi" w:hAnsiTheme="minorHAnsi" w:cstheme="minorHAnsi"/>
          <w:color w:val="000000"/>
          <w:sz w:val="22"/>
          <w:szCs w:val="22"/>
        </w:rPr>
        <w:t xml:space="preserve"> </w:t>
      </w:r>
      <w:r w:rsidRPr="00C12D32">
        <w:rPr>
          <w:rFonts w:asciiTheme="minorHAnsi" w:hAnsiTheme="minorHAnsi" w:cstheme="minorHAnsi"/>
          <w:color w:val="000000"/>
          <w:sz w:val="22"/>
          <w:szCs w:val="22"/>
          <w:vertAlign w:val="superscript"/>
        </w:rPr>
        <w:t>27</w:t>
      </w:r>
      <w:r w:rsidR="00E71CC7" w:rsidRPr="00C12D32">
        <w:rPr>
          <w:rFonts w:asciiTheme="minorHAnsi" w:hAnsiTheme="minorHAnsi" w:cstheme="minorHAnsi"/>
          <w:color w:val="000000"/>
          <w:sz w:val="22"/>
          <w:szCs w:val="22"/>
        </w:rPr>
        <w:t>a</w:t>
      </w:r>
      <w:r w:rsidR="008C1DA9" w:rsidRPr="00C12D32">
        <w:rPr>
          <w:rFonts w:asciiTheme="minorHAnsi" w:hAnsiTheme="minorHAnsi" w:cstheme="minorHAnsi"/>
          <w:color w:val="000000"/>
          <w:sz w:val="22"/>
          <w:szCs w:val="22"/>
        </w:rPr>
        <w:t>nd he</w:t>
      </w:r>
      <w:r w:rsidR="00306AF2" w:rsidRPr="00C12D32">
        <w:rPr>
          <w:rFonts w:asciiTheme="minorHAnsi" w:hAnsiTheme="minorHAnsi" w:cstheme="minorHAnsi"/>
          <w:color w:val="000000"/>
          <w:sz w:val="22"/>
          <w:szCs w:val="22"/>
        </w:rPr>
        <w:t xml:space="preserve"> </w:t>
      </w:r>
      <w:r w:rsidR="009564E2" w:rsidRPr="00C12D32">
        <w:rPr>
          <w:rFonts w:asciiTheme="minorHAnsi" w:hAnsiTheme="minorHAnsi" w:cstheme="minorHAnsi"/>
          <w:color w:val="000000"/>
          <w:sz w:val="22"/>
          <w:szCs w:val="22"/>
        </w:rPr>
        <w:t xml:space="preserve">lies </w:t>
      </w:r>
      <w:r w:rsidRPr="00C12D32">
        <w:rPr>
          <w:rFonts w:asciiTheme="minorHAnsi" w:hAnsiTheme="minorHAnsi" w:cstheme="minorHAnsi"/>
          <w:color w:val="000000"/>
          <w:sz w:val="22"/>
          <w:szCs w:val="22"/>
        </w:rPr>
        <w:t>down to sleep</w:t>
      </w:r>
      <w:r w:rsidR="008C1DA9" w:rsidRPr="00C12D32">
        <w:rPr>
          <w:rFonts w:asciiTheme="minorHAnsi" w:hAnsiTheme="minorHAnsi" w:cstheme="minorHAnsi"/>
          <w:color w:val="000000"/>
          <w:sz w:val="22"/>
          <w:szCs w:val="22"/>
        </w:rPr>
        <w:t xml:space="preserve"> </w:t>
      </w:r>
      <w:r w:rsidR="009F15A2" w:rsidRPr="00C12D32">
        <w:rPr>
          <w:rFonts w:asciiTheme="minorHAnsi" w:hAnsiTheme="minorHAnsi" w:cstheme="minorHAnsi"/>
          <w:color w:val="000000"/>
          <w:sz w:val="22"/>
          <w:szCs w:val="22"/>
        </w:rPr>
        <w:t xml:space="preserve">at night </w:t>
      </w:r>
      <w:r w:rsidR="008C1DA9" w:rsidRPr="00C12D32">
        <w:rPr>
          <w:rFonts w:asciiTheme="minorHAnsi" w:hAnsiTheme="minorHAnsi" w:cstheme="minorHAnsi"/>
          <w:color w:val="000000"/>
          <w:sz w:val="22"/>
          <w:szCs w:val="22"/>
        </w:rPr>
        <w:t>and wakes</w:t>
      </w:r>
      <w:r w:rsidRPr="00C12D32">
        <w:rPr>
          <w:rFonts w:asciiTheme="minorHAnsi" w:hAnsiTheme="minorHAnsi" w:cstheme="minorHAnsi"/>
          <w:color w:val="000000"/>
          <w:sz w:val="22"/>
          <w:szCs w:val="22"/>
        </w:rPr>
        <w:t xml:space="preserve"> up</w:t>
      </w:r>
      <w:r w:rsidR="009F15A2" w:rsidRPr="00C12D32">
        <w:rPr>
          <w:rFonts w:asciiTheme="minorHAnsi" w:hAnsiTheme="minorHAnsi" w:cstheme="minorHAnsi"/>
          <w:color w:val="000000"/>
          <w:sz w:val="22"/>
          <w:szCs w:val="22"/>
        </w:rPr>
        <w:t xml:space="preserve"> in the morning</w:t>
      </w:r>
      <w:r w:rsidRPr="00C12D32">
        <w:rPr>
          <w:rFonts w:asciiTheme="minorHAnsi" w:hAnsiTheme="minorHAnsi" w:cstheme="minorHAnsi"/>
          <w:color w:val="000000"/>
          <w:sz w:val="22"/>
          <w:szCs w:val="22"/>
        </w:rPr>
        <w:t>, and the seed sprouts and gro</w:t>
      </w:r>
      <w:r w:rsidR="008C1DA9" w:rsidRPr="00C12D32">
        <w:rPr>
          <w:rFonts w:asciiTheme="minorHAnsi" w:hAnsiTheme="minorHAnsi" w:cstheme="minorHAnsi"/>
          <w:color w:val="000000"/>
          <w:sz w:val="22"/>
          <w:szCs w:val="22"/>
        </w:rPr>
        <w:t>ws up in a way that he</w:t>
      </w:r>
      <w:r w:rsidR="00F875CC" w:rsidRPr="00C12D32">
        <w:rPr>
          <w:rFonts w:asciiTheme="minorHAnsi" w:hAnsiTheme="minorHAnsi" w:cstheme="minorHAnsi"/>
          <w:color w:val="000000"/>
          <w:sz w:val="22"/>
          <w:szCs w:val="22"/>
        </w:rPr>
        <w:t xml:space="preserve"> can</w:t>
      </w:r>
      <w:r w:rsidRPr="00C12D32">
        <w:rPr>
          <w:rFonts w:asciiTheme="minorHAnsi" w:hAnsiTheme="minorHAnsi" w:cstheme="minorHAnsi"/>
          <w:color w:val="000000"/>
          <w:sz w:val="22"/>
          <w:szCs w:val="22"/>
        </w:rPr>
        <w:t xml:space="preserve">not </w:t>
      </w:r>
      <w:r w:rsidR="008C1DA9" w:rsidRPr="00C12D32">
        <w:rPr>
          <w:rFonts w:asciiTheme="minorHAnsi" w:hAnsiTheme="minorHAnsi" w:cstheme="minorHAnsi"/>
          <w:color w:val="000000"/>
          <w:sz w:val="22"/>
          <w:szCs w:val="22"/>
        </w:rPr>
        <w:t xml:space="preserve">see or </w:t>
      </w:r>
      <w:r w:rsidRPr="00C12D32">
        <w:rPr>
          <w:rFonts w:asciiTheme="minorHAnsi" w:hAnsiTheme="minorHAnsi" w:cstheme="minorHAnsi"/>
          <w:color w:val="000000"/>
          <w:sz w:val="22"/>
          <w:szCs w:val="22"/>
        </w:rPr>
        <w:t>understand</w:t>
      </w:r>
      <w:r w:rsidR="008C1DA9" w:rsidRPr="00C12D32">
        <w:rPr>
          <w:rFonts w:asciiTheme="minorHAnsi" w:hAnsiTheme="minorHAnsi" w:cstheme="minorHAnsi"/>
          <w:color w:val="000000"/>
          <w:sz w:val="22"/>
          <w:szCs w:val="22"/>
        </w:rPr>
        <w:t xml:space="preserve">. </w:t>
      </w:r>
      <w:r w:rsidRPr="00C12D32">
        <w:rPr>
          <w:rFonts w:asciiTheme="minorHAnsi" w:hAnsiTheme="minorHAnsi" w:cstheme="minorHAnsi"/>
          <w:color w:val="000000"/>
          <w:sz w:val="22"/>
          <w:szCs w:val="22"/>
          <w:vertAlign w:val="superscript"/>
        </w:rPr>
        <w:t>28</w:t>
      </w:r>
      <w:r w:rsidRPr="00C12D32">
        <w:rPr>
          <w:rFonts w:asciiTheme="minorHAnsi" w:hAnsiTheme="minorHAnsi" w:cstheme="minorHAnsi"/>
          <w:color w:val="000000"/>
          <w:sz w:val="22"/>
          <w:szCs w:val="22"/>
        </w:rPr>
        <w:t>The earth</w:t>
      </w:r>
      <w:r w:rsidR="0074720F" w:rsidRPr="00C12D32">
        <w:rPr>
          <w:rFonts w:asciiTheme="minorHAnsi" w:hAnsiTheme="minorHAnsi" w:cstheme="minorHAnsi"/>
          <w:color w:val="000000"/>
          <w:sz w:val="22"/>
          <w:szCs w:val="22"/>
        </w:rPr>
        <w:t>,</w:t>
      </w:r>
      <w:r w:rsidRPr="00C12D32">
        <w:rPr>
          <w:rFonts w:asciiTheme="minorHAnsi" w:hAnsiTheme="minorHAnsi" w:cstheme="minorHAnsi"/>
          <w:color w:val="000000"/>
          <w:sz w:val="22"/>
          <w:szCs w:val="22"/>
        </w:rPr>
        <w:t xml:space="preserve"> acting </w:t>
      </w:r>
      <w:r w:rsidR="0074720F" w:rsidRPr="00C12D32">
        <w:rPr>
          <w:rFonts w:asciiTheme="minorHAnsi" w:hAnsiTheme="minorHAnsi" w:cstheme="minorHAnsi"/>
          <w:color w:val="000000"/>
          <w:sz w:val="22"/>
          <w:szCs w:val="22"/>
        </w:rPr>
        <w:t xml:space="preserve">out </w:t>
      </w:r>
      <w:r w:rsidRPr="00C12D32">
        <w:rPr>
          <w:rFonts w:asciiTheme="minorHAnsi" w:hAnsiTheme="minorHAnsi" w:cstheme="minorHAnsi"/>
          <w:color w:val="000000"/>
          <w:sz w:val="22"/>
          <w:szCs w:val="22"/>
        </w:rPr>
        <w:t xml:space="preserve">of </w:t>
      </w:r>
      <w:r w:rsidR="008C1DA9" w:rsidRPr="00C12D32">
        <w:rPr>
          <w:rFonts w:asciiTheme="minorHAnsi" w:hAnsiTheme="minorHAnsi" w:cstheme="minorHAnsi"/>
          <w:color w:val="000000"/>
          <w:sz w:val="22"/>
          <w:szCs w:val="22"/>
        </w:rPr>
        <w:t xml:space="preserve">its own </w:t>
      </w:r>
      <w:r w:rsidR="00C01710" w:rsidRPr="00C12D32">
        <w:rPr>
          <w:rFonts w:asciiTheme="minorHAnsi" w:hAnsiTheme="minorHAnsi" w:cstheme="minorHAnsi"/>
          <w:color w:val="000000"/>
          <w:sz w:val="22"/>
          <w:szCs w:val="22"/>
        </w:rPr>
        <w:t>volition</w:t>
      </w:r>
      <w:r w:rsidR="0074720F" w:rsidRPr="00C12D32">
        <w:rPr>
          <w:rFonts w:asciiTheme="minorHAnsi" w:hAnsiTheme="minorHAnsi" w:cstheme="minorHAnsi"/>
          <w:color w:val="000000"/>
          <w:sz w:val="22"/>
          <w:szCs w:val="22"/>
        </w:rPr>
        <w:t>,</w:t>
      </w:r>
      <w:r w:rsidR="008C1DA9" w:rsidRPr="00C12D32">
        <w:rPr>
          <w:rFonts w:asciiTheme="minorHAnsi" w:hAnsiTheme="minorHAnsi" w:cstheme="minorHAnsi"/>
          <w:color w:val="000000"/>
          <w:sz w:val="22"/>
          <w:szCs w:val="22"/>
        </w:rPr>
        <w:t xml:space="preserve"> bears fruit</w:t>
      </w:r>
      <w:r w:rsidR="0074720F" w:rsidRPr="00C12D32">
        <w:rPr>
          <w:rFonts w:asciiTheme="minorHAnsi" w:hAnsiTheme="minorHAnsi" w:cstheme="minorHAnsi"/>
          <w:color w:val="000000"/>
          <w:sz w:val="22"/>
          <w:szCs w:val="22"/>
        </w:rPr>
        <w:t>—</w:t>
      </w:r>
      <w:r w:rsidRPr="00C12D32">
        <w:rPr>
          <w:rFonts w:asciiTheme="minorHAnsi" w:hAnsiTheme="minorHAnsi" w:cstheme="minorHAnsi"/>
          <w:color w:val="000000"/>
          <w:sz w:val="22"/>
          <w:szCs w:val="22"/>
        </w:rPr>
        <w:t>first the grass, then the ear, then the full grain in the ear</w:t>
      </w:r>
      <w:r w:rsidR="008C1DA9" w:rsidRPr="00C12D32">
        <w:rPr>
          <w:rFonts w:asciiTheme="minorHAnsi" w:hAnsiTheme="minorHAnsi" w:cstheme="minorHAnsi"/>
          <w:color w:val="000000"/>
          <w:sz w:val="22"/>
          <w:szCs w:val="22"/>
        </w:rPr>
        <w:t xml:space="preserve">. </w:t>
      </w:r>
      <w:r w:rsidRPr="00C12D32">
        <w:rPr>
          <w:rFonts w:asciiTheme="minorHAnsi" w:hAnsiTheme="minorHAnsi" w:cstheme="minorHAnsi"/>
          <w:color w:val="000000"/>
          <w:sz w:val="22"/>
          <w:szCs w:val="22"/>
          <w:vertAlign w:val="superscript"/>
        </w:rPr>
        <w:t>29</w:t>
      </w:r>
      <w:r w:rsidRPr="00C12D32">
        <w:rPr>
          <w:rFonts w:asciiTheme="minorHAnsi" w:hAnsiTheme="minorHAnsi" w:cstheme="minorHAnsi"/>
          <w:color w:val="000000"/>
          <w:sz w:val="22"/>
          <w:szCs w:val="22"/>
        </w:rPr>
        <w:t xml:space="preserve">And when the fruit yields </w:t>
      </w:r>
      <w:r w:rsidR="008C1DA9" w:rsidRPr="00C12D32">
        <w:rPr>
          <w:rFonts w:asciiTheme="minorHAnsi" w:hAnsiTheme="minorHAnsi" w:cstheme="minorHAnsi"/>
          <w:color w:val="000000"/>
          <w:sz w:val="22"/>
          <w:szCs w:val="22"/>
        </w:rPr>
        <w:t xml:space="preserve">up, immediately </w:t>
      </w:r>
      <w:r w:rsidR="00F875CC" w:rsidRPr="00C12D32">
        <w:rPr>
          <w:rFonts w:asciiTheme="minorHAnsi" w:hAnsiTheme="minorHAnsi" w:cstheme="minorHAnsi"/>
          <w:color w:val="000000"/>
          <w:sz w:val="22"/>
          <w:szCs w:val="22"/>
        </w:rPr>
        <w:t>the farmer</w:t>
      </w:r>
      <w:r w:rsidRPr="00C12D32">
        <w:rPr>
          <w:rFonts w:asciiTheme="minorHAnsi" w:hAnsiTheme="minorHAnsi" w:cstheme="minorHAnsi"/>
          <w:color w:val="000000"/>
          <w:sz w:val="22"/>
          <w:szCs w:val="22"/>
        </w:rPr>
        <w:t xml:space="preserve"> </w:t>
      </w:r>
      <w:r w:rsidR="008C1DA9" w:rsidRPr="00C12D32">
        <w:rPr>
          <w:rFonts w:asciiTheme="minorHAnsi" w:hAnsiTheme="minorHAnsi" w:cstheme="minorHAnsi"/>
          <w:color w:val="000000"/>
          <w:sz w:val="22"/>
          <w:szCs w:val="22"/>
        </w:rPr>
        <w:t>sends</w:t>
      </w:r>
      <w:r w:rsidR="00C838D5" w:rsidRPr="00C12D32">
        <w:rPr>
          <w:rFonts w:asciiTheme="minorHAnsi" w:hAnsiTheme="minorHAnsi" w:cstheme="minorHAnsi"/>
          <w:color w:val="000000"/>
          <w:sz w:val="22"/>
          <w:szCs w:val="22"/>
        </w:rPr>
        <w:t xml:space="preserve"> in the sickle</w:t>
      </w:r>
      <w:r w:rsidRPr="00C12D32">
        <w:rPr>
          <w:rFonts w:asciiTheme="minorHAnsi" w:hAnsiTheme="minorHAnsi" w:cstheme="minorHAnsi"/>
          <w:color w:val="000000"/>
          <w:sz w:val="22"/>
          <w:szCs w:val="22"/>
        </w:rPr>
        <w:t xml:space="preserve"> because the harvest is at hand.</w:t>
      </w:r>
      <w:r w:rsidR="008C1DA9" w:rsidRPr="00C12D32">
        <w:rPr>
          <w:rFonts w:asciiTheme="minorHAnsi" w:hAnsiTheme="minorHAnsi" w:cstheme="minorHAnsi"/>
          <w:color w:val="000000"/>
          <w:sz w:val="22"/>
          <w:szCs w:val="22"/>
        </w:rPr>
        <w:t>”</w:t>
      </w:r>
    </w:p>
    <w:bookmarkEnd w:id="8"/>
    <w:p w14:paraId="6239B10F" w14:textId="5A4A8887" w:rsidR="00B77843" w:rsidRPr="00C12D32" w:rsidRDefault="00B77843" w:rsidP="0011574C">
      <w:pPr>
        <w:pStyle w:val="NormalWeb"/>
        <w:spacing w:before="0" w:beforeAutospacing="0" w:after="0" w:afterAutospacing="0"/>
        <w:ind w:left="720" w:right="720"/>
        <w:jc w:val="both"/>
        <w:rPr>
          <w:rFonts w:asciiTheme="minorHAnsi" w:hAnsiTheme="minorHAnsi" w:cstheme="minorHAnsi"/>
          <w:color w:val="000000"/>
          <w:sz w:val="22"/>
          <w:szCs w:val="22"/>
        </w:rPr>
      </w:pPr>
    </w:p>
    <w:p w14:paraId="78649B73" w14:textId="27101E86" w:rsidR="00B77843" w:rsidRPr="00C12D32" w:rsidRDefault="00B77843" w:rsidP="000C594C">
      <w:pPr>
        <w:pStyle w:val="NormalWeb"/>
        <w:spacing w:before="0" w:beforeAutospacing="0" w:after="0" w:afterAutospacing="0"/>
        <w:ind w:right="720"/>
        <w:jc w:val="both"/>
        <w:rPr>
          <w:rFonts w:asciiTheme="minorHAnsi" w:hAnsiTheme="minorHAnsi" w:cstheme="minorHAnsi"/>
          <w:color w:val="000000"/>
          <w:sz w:val="22"/>
          <w:szCs w:val="22"/>
        </w:rPr>
      </w:pPr>
      <w:r w:rsidRPr="00C12D32">
        <w:rPr>
          <w:rFonts w:asciiTheme="minorHAnsi" w:hAnsiTheme="minorHAnsi" w:cstheme="minorHAnsi"/>
          <w:color w:val="000000"/>
          <w:sz w:val="22"/>
          <w:szCs w:val="22"/>
        </w:rPr>
        <w:t>Take a deep breath</w:t>
      </w:r>
    </w:p>
    <w:p w14:paraId="2505AC49" w14:textId="77777777" w:rsidR="00C838D5" w:rsidRPr="00C12D32" w:rsidRDefault="00C838D5" w:rsidP="0011574C">
      <w:pPr>
        <w:spacing w:after="0" w:line="240" w:lineRule="auto"/>
        <w:jc w:val="both"/>
        <w:rPr>
          <w:rFonts w:eastAsia="Times New Roman" w:cstheme="minorHAnsi"/>
          <w:color w:val="000000"/>
        </w:rPr>
      </w:pPr>
      <w:bookmarkStart w:id="9" w:name="g"/>
      <w:bookmarkStart w:id="10" w:name="19"/>
      <w:bookmarkEnd w:id="9"/>
      <w:bookmarkEnd w:id="10"/>
    </w:p>
    <w:p w14:paraId="64921712" w14:textId="77777777" w:rsidR="00C63FFF" w:rsidRPr="00C12D32" w:rsidRDefault="00C63FFF" w:rsidP="00C63FFF">
      <w:pPr>
        <w:spacing w:after="0" w:line="240" w:lineRule="auto"/>
        <w:jc w:val="both"/>
        <w:rPr>
          <w:rStyle w:val="wordsofchrist"/>
          <w:rFonts w:cstheme="minorHAnsi"/>
          <w:color w:val="333333"/>
        </w:rPr>
      </w:pPr>
      <w:bookmarkStart w:id="11" w:name="_Hlk525225229"/>
      <w:bookmarkStart w:id="12" w:name="_Hlk525225341"/>
      <w:r w:rsidRPr="00C12D32">
        <w:rPr>
          <w:rStyle w:val="wordsofchrist"/>
          <w:rFonts w:cstheme="minorHAnsi"/>
        </w:rPr>
        <w:t xml:space="preserve">In this passage, Jesus is teaching about the cycles of cause and effect in the kingdom of God. Whenever you invest in the kingdom, you get more in return. You cannot always see or understand how this works, but you know that if you plant quality seed in the prepared soil of your life, you can expect quality results. </w:t>
      </w:r>
      <w:r w:rsidRPr="00C12D32" w:rsidDel="00C402B6">
        <w:rPr>
          <w:rStyle w:val="wordsofchrist"/>
          <w:rFonts w:cstheme="minorHAnsi"/>
          <w:color w:val="333333"/>
        </w:rPr>
        <w:t xml:space="preserve">God has created a power within all seed that, given the right environment, </w:t>
      </w:r>
      <w:r w:rsidRPr="00C12D32">
        <w:rPr>
          <w:rStyle w:val="wordsofchrist"/>
          <w:rFonts w:cstheme="minorHAnsi"/>
          <w:color w:val="333333"/>
        </w:rPr>
        <w:t>makes</w:t>
      </w:r>
      <w:r w:rsidRPr="00C12D32" w:rsidDel="00C402B6">
        <w:rPr>
          <w:rStyle w:val="wordsofchrist"/>
          <w:rFonts w:cstheme="minorHAnsi"/>
          <w:color w:val="333333"/>
        </w:rPr>
        <w:t xml:space="preserve"> things happen</w:t>
      </w:r>
      <w:r w:rsidRPr="00C12D32">
        <w:rPr>
          <w:rStyle w:val="wordsofchrist"/>
          <w:rFonts w:cstheme="minorHAnsi"/>
          <w:color w:val="333333"/>
        </w:rPr>
        <w:t>.</w:t>
      </w:r>
      <w:r w:rsidRPr="00C12D32">
        <w:rPr>
          <w:rStyle w:val="wordsofchrist"/>
          <w:rFonts w:cstheme="minorHAnsi"/>
        </w:rPr>
        <w:t xml:space="preserve"> Your business is to provide an environment that will accommodate, protect, and nourish the seed of oriented choices that you plant. </w:t>
      </w:r>
      <w:bookmarkEnd w:id="11"/>
      <w:r w:rsidRPr="00C12D32">
        <w:rPr>
          <w:rStyle w:val="wordsofchrist"/>
          <w:rFonts w:cstheme="minorHAnsi"/>
        </w:rPr>
        <w:t>Just as farmers prepare soil to nurture the potential of natural seed, you can cultivate a life that nurtures the potential of your oriented seed</w:t>
      </w:r>
      <w:r w:rsidRPr="00C12D32">
        <w:rPr>
          <w:rStyle w:val="wordsofchrist"/>
          <w:rFonts w:cstheme="minorHAnsi"/>
          <w:color w:val="333333"/>
        </w:rPr>
        <w:t>.</w:t>
      </w:r>
      <w:r w:rsidRPr="00C12D32" w:rsidDel="00C402B6">
        <w:rPr>
          <w:rStyle w:val="wordsofchrist"/>
          <w:rFonts w:cstheme="minorHAnsi"/>
          <w:color w:val="333333"/>
        </w:rPr>
        <w:t xml:space="preserve"> </w:t>
      </w:r>
      <w:r w:rsidRPr="00C12D32">
        <w:rPr>
          <w:rStyle w:val="wordsofchrist"/>
          <w:rFonts w:cstheme="minorHAnsi"/>
          <w:color w:val="333333"/>
        </w:rPr>
        <w:t xml:space="preserve">Once you have prepared that soil and planted your seed, you can rest while the soil and the seed together do this mysterious thing called </w:t>
      </w:r>
      <w:r w:rsidRPr="00C12D32">
        <w:rPr>
          <w:rStyle w:val="wordsofchrist"/>
          <w:rFonts w:cstheme="minorHAnsi"/>
          <w:i/>
          <w:color w:val="333333"/>
        </w:rPr>
        <w:t>produce</w:t>
      </w:r>
      <w:r w:rsidRPr="00C12D32">
        <w:rPr>
          <w:rStyle w:val="wordsofchrist"/>
          <w:rFonts w:cstheme="minorHAnsi"/>
          <w:color w:val="333333"/>
        </w:rPr>
        <w:t>.</w:t>
      </w:r>
      <w:r w:rsidRPr="00C12D32">
        <w:rPr>
          <w:rStyle w:val="wordsofchrist"/>
          <w:rFonts w:cstheme="minorHAnsi"/>
          <w:i/>
          <w:color w:val="333333"/>
        </w:rPr>
        <w:t xml:space="preserve"> </w:t>
      </w:r>
      <w:r w:rsidRPr="00C12D32">
        <w:rPr>
          <w:rStyle w:val="wordsofchrist"/>
          <w:rFonts w:cstheme="minorHAnsi"/>
          <w:color w:val="333333"/>
        </w:rPr>
        <w:t xml:space="preserve">When the harvest is ripe, you can confidently, without hesitation, reap what you have sown. </w:t>
      </w:r>
      <w:bookmarkStart w:id="13" w:name="OLE_LINK2"/>
      <w:r w:rsidRPr="00C12D32">
        <w:rPr>
          <w:rStyle w:val="wordsofchrist"/>
          <w:rFonts w:cstheme="minorHAnsi"/>
          <w:color w:val="333333"/>
        </w:rPr>
        <w:t xml:space="preserve">By cooperating with God’s way of doing things, you become the cause of your own abundance. </w:t>
      </w:r>
      <w:bookmarkEnd w:id="13"/>
    </w:p>
    <w:bookmarkEnd w:id="12"/>
    <w:p w14:paraId="0F7E9E7E" w14:textId="131C8023" w:rsidR="00C838D5" w:rsidRPr="00C12D32" w:rsidRDefault="00C838D5" w:rsidP="0011574C">
      <w:pPr>
        <w:spacing w:after="0" w:line="240" w:lineRule="auto"/>
        <w:jc w:val="both"/>
        <w:rPr>
          <w:rStyle w:val="wordsofchrist"/>
          <w:rFonts w:cstheme="minorHAnsi"/>
          <w:color w:val="333333"/>
        </w:rPr>
      </w:pPr>
    </w:p>
    <w:p w14:paraId="57B23142" w14:textId="4F59CE8A" w:rsidR="00C63FFF" w:rsidRPr="00C12D32" w:rsidRDefault="006C66E0" w:rsidP="0011574C">
      <w:pPr>
        <w:spacing w:after="0" w:line="240" w:lineRule="auto"/>
        <w:jc w:val="both"/>
        <w:rPr>
          <w:rStyle w:val="wordsofchrist"/>
          <w:rFonts w:cstheme="minorHAnsi"/>
          <w:color w:val="333333"/>
        </w:rPr>
      </w:pPr>
      <w:r w:rsidRPr="00C12D32">
        <w:rPr>
          <w:rStyle w:val="wordsofchrist"/>
          <w:rFonts w:cstheme="minorHAnsi"/>
          <w:color w:val="333333"/>
        </w:rPr>
        <w:t>Sowing and reaping is another way to describe</w:t>
      </w:r>
      <w:r w:rsidR="00181F7E" w:rsidRPr="00C12D32">
        <w:rPr>
          <w:rStyle w:val="wordsofchrist"/>
          <w:rFonts w:cstheme="minorHAnsi"/>
          <w:color w:val="333333"/>
        </w:rPr>
        <w:t xml:space="preserve"> the cycles of cause and effect that regulate the flow of resources in</w:t>
      </w:r>
      <w:r w:rsidRPr="00C12D32">
        <w:rPr>
          <w:rStyle w:val="wordsofchrist"/>
          <w:rFonts w:cstheme="minorHAnsi"/>
          <w:color w:val="333333"/>
        </w:rPr>
        <w:t xml:space="preserve"> </w:t>
      </w:r>
      <w:r w:rsidR="00181F7E" w:rsidRPr="00C12D32">
        <w:rPr>
          <w:rStyle w:val="wordsofchrist"/>
          <w:rFonts w:cstheme="minorHAnsi"/>
          <w:color w:val="333333"/>
        </w:rPr>
        <w:t xml:space="preserve">our karis relationship with God and </w:t>
      </w:r>
      <w:r w:rsidR="0074720F" w:rsidRPr="00C12D32">
        <w:rPr>
          <w:rStyle w:val="wordsofchrist"/>
          <w:rFonts w:cstheme="minorHAnsi"/>
          <w:color w:val="333333"/>
        </w:rPr>
        <w:t xml:space="preserve">with </w:t>
      </w:r>
      <w:r w:rsidR="00181F7E" w:rsidRPr="00C12D32">
        <w:rPr>
          <w:rStyle w:val="wordsofchrist"/>
          <w:rFonts w:cstheme="minorHAnsi"/>
          <w:color w:val="333333"/>
        </w:rPr>
        <w:t xml:space="preserve">the Creation. This flow is the economic system of the kingdom of God and </w:t>
      </w:r>
      <w:r w:rsidR="00624CC3" w:rsidRPr="00C12D32">
        <w:rPr>
          <w:rStyle w:val="wordsofchrist"/>
          <w:rFonts w:cstheme="minorHAnsi"/>
          <w:color w:val="333333"/>
        </w:rPr>
        <w:t>is kept circulating</w:t>
      </w:r>
      <w:r w:rsidR="00181F7E" w:rsidRPr="00C12D32">
        <w:rPr>
          <w:rStyle w:val="wordsofchrist"/>
          <w:rFonts w:cstheme="minorHAnsi"/>
          <w:color w:val="333333"/>
        </w:rPr>
        <w:t xml:space="preserve"> through mutual generosity and trust, not through contract, expectations, and law. </w:t>
      </w:r>
      <w:r w:rsidR="009564E2" w:rsidRPr="00C12D32">
        <w:rPr>
          <w:rStyle w:val="wordsofchrist"/>
          <w:rFonts w:cstheme="minorHAnsi"/>
          <w:color w:val="333333"/>
        </w:rPr>
        <w:t>In the karis economy of the kingdom of God, the cycles of cause and effect</w:t>
      </w:r>
      <w:r w:rsidR="00181F7E" w:rsidRPr="00C12D32">
        <w:rPr>
          <w:rStyle w:val="wordsofchrist"/>
          <w:rFonts w:cstheme="minorHAnsi"/>
          <w:color w:val="333333"/>
        </w:rPr>
        <w:t xml:space="preserve"> </w:t>
      </w:r>
      <w:r w:rsidRPr="00C12D32">
        <w:rPr>
          <w:rStyle w:val="wordsofchrist"/>
          <w:rFonts w:cstheme="minorHAnsi"/>
          <w:color w:val="333333"/>
        </w:rPr>
        <w:t>operate at two different levels</w:t>
      </w:r>
      <w:r w:rsidR="00181F7E" w:rsidRPr="00C12D32">
        <w:rPr>
          <w:rStyle w:val="wordsofchrist"/>
          <w:rFonts w:cstheme="minorHAnsi"/>
          <w:color w:val="333333"/>
        </w:rPr>
        <w:t>.</w:t>
      </w:r>
      <w:r w:rsidRPr="00C12D32">
        <w:rPr>
          <w:rStyle w:val="wordsofchrist"/>
          <w:rFonts w:cstheme="minorHAnsi"/>
          <w:color w:val="333333"/>
        </w:rPr>
        <w:t xml:space="preserve"> Level </w:t>
      </w:r>
      <w:r w:rsidR="002E74CB" w:rsidRPr="00C12D32">
        <w:rPr>
          <w:rStyle w:val="wordsofchrist"/>
          <w:rFonts w:cstheme="minorHAnsi"/>
          <w:color w:val="333333"/>
        </w:rPr>
        <w:t xml:space="preserve">One </w:t>
      </w:r>
      <w:r w:rsidRPr="00C12D32">
        <w:rPr>
          <w:rStyle w:val="wordsofchrist"/>
          <w:rFonts w:cstheme="minorHAnsi"/>
          <w:color w:val="333333"/>
        </w:rPr>
        <w:t xml:space="preserve">is the foundation that we must lay before we can progress to Level </w:t>
      </w:r>
      <w:r w:rsidR="002E74CB" w:rsidRPr="00C12D32">
        <w:rPr>
          <w:rStyle w:val="wordsofchrist"/>
          <w:rFonts w:cstheme="minorHAnsi"/>
          <w:color w:val="333333"/>
        </w:rPr>
        <w:t>Two</w:t>
      </w:r>
      <w:r w:rsidRPr="00C12D32">
        <w:rPr>
          <w:rStyle w:val="wordsofchrist"/>
          <w:rFonts w:cstheme="minorHAnsi"/>
          <w:color w:val="333333"/>
        </w:rPr>
        <w:t xml:space="preserve">, </w:t>
      </w:r>
      <w:r w:rsidR="0074720F" w:rsidRPr="00C12D32">
        <w:rPr>
          <w:rStyle w:val="wordsofchrist"/>
          <w:rFonts w:cstheme="minorHAnsi"/>
          <w:color w:val="333333"/>
        </w:rPr>
        <w:t xml:space="preserve">but </w:t>
      </w:r>
      <w:r w:rsidRPr="00C12D32">
        <w:rPr>
          <w:rStyle w:val="wordsofchrist"/>
          <w:rFonts w:cstheme="minorHAnsi"/>
          <w:color w:val="333333"/>
        </w:rPr>
        <w:t>our goal is to live at both levels concurrently. At the first level of the karis economy, the cause produces an effect that is fairly predictable, but at the second level, the effect cannot be predicted</w:t>
      </w:r>
      <w:r w:rsidR="00C63FFF" w:rsidRPr="00C12D32">
        <w:rPr>
          <w:rStyle w:val="wordsofchrist"/>
          <w:rFonts w:cstheme="minorHAnsi"/>
          <w:color w:val="333333"/>
        </w:rPr>
        <w:t xml:space="preserve">, so living at </w:t>
      </w:r>
      <w:r w:rsidR="002E74CB" w:rsidRPr="00C12D32">
        <w:rPr>
          <w:rStyle w:val="wordsofchrist"/>
          <w:rFonts w:cstheme="minorHAnsi"/>
          <w:color w:val="333333"/>
        </w:rPr>
        <w:t>the second</w:t>
      </w:r>
      <w:r w:rsidR="00C63FFF" w:rsidRPr="00C12D32">
        <w:rPr>
          <w:rStyle w:val="wordsofchrist"/>
          <w:rFonts w:cstheme="minorHAnsi"/>
          <w:color w:val="333333"/>
        </w:rPr>
        <w:t xml:space="preserve"> level requires a more developed quality of trust</w:t>
      </w:r>
      <w:r w:rsidRPr="00C12D32">
        <w:rPr>
          <w:rStyle w:val="wordsofchrist"/>
          <w:rFonts w:cstheme="minorHAnsi"/>
          <w:color w:val="333333"/>
        </w:rPr>
        <w:t>.</w:t>
      </w:r>
    </w:p>
    <w:p w14:paraId="4CA8ED8B" w14:textId="77777777" w:rsidR="00C63FFF" w:rsidRPr="00C12D32" w:rsidRDefault="00C63FFF" w:rsidP="0011574C">
      <w:pPr>
        <w:spacing w:after="0" w:line="240" w:lineRule="auto"/>
        <w:jc w:val="both"/>
        <w:rPr>
          <w:rStyle w:val="wordsofchrist"/>
          <w:rFonts w:cstheme="minorHAnsi"/>
          <w:color w:val="333333"/>
        </w:rPr>
      </w:pPr>
    </w:p>
    <w:p w14:paraId="32CF2475" w14:textId="07ADC7A3" w:rsidR="00342724" w:rsidRPr="00C12D32" w:rsidRDefault="006C66E0" w:rsidP="0011574C">
      <w:pPr>
        <w:spacing w:after="0" w:line="240" w:lineRule="auto"/>
        <w:jc w:val="both"/>
        <w:rPr>
          <w:rStyle w:val="wordsofchrist"/>
          <w:rFonts w:cstheme="minorHAnsi"/>
          <w:color w:val="333333"/>
        </w:rPr>
      </w:pPr>
      <w:r w:rsidRPr="00C12D32">
        <w:rPr>
          <w:rStyle w:val="wordsofchrist"/>
          <w:rFonts w:cstheme="minorHAnsi"/>
          <w:color w:val="333333"/>
        </w:rPr>
        <w:t>Let’s take a closer look at these two levels.</w:t>
      </w:r>
    </w:p>
    <w:p w14:paraId="7FC33D1D" w14:textId="77777777" w:rsidR="006C66E0" w:rsidRPr="00C12D32" w:rsidRDefault="006C66E0" w:rsidP="0011574C">
      <w:pPr>
        <w:spacing w:after="0" w:line="240" w:lineRule="auto"/>
        <w:jc w:val="both"/>
        <w:rPr>
          <w:rStyle w:val="wordsofchrist"/>
          <w:rFonts w:cstheme="minorHAnsi"/>
          <w:b/>
          <w:color w:val="333333"/>
        </w:rPr>
      </w:pPr>
    </w:p>
    <w:p w14:paraId="59EF3392" w14:textId="1C8AA7F0" w:rsidR="00342724" w:rsidRPr="00C12D32" w:rsidRDefault="00342724" w:rsidP="002E74CB">
      <w:pPr>
        <w:widowControl w:val="0"/>
        <w:spacing w:after="0" w:line="240" w:lineRule="auto"/>
        <w:jc w:val="both"/>
        <w:rPr>
          <w:rStyle w:val="wordsofchrist"/>
          <w:rFonts w:cstheme="minorHAnsi"/>
          <w:b/>
          <w:color w:val="333333"/>
        </w:rPr>
      </w:pPr>
      <w:r w:rsidRPr="00C12D32">
        <w:rPr>
          <w:rStyle w:val="wordsofchrist"/>
          <w:rFonts w:cstheme="minorHAnsi"/>
          <w:b/>
          <w:color w:val="333333"/>
        </w:rPr>
        <w:t xml:space="preserve">Level </w:t>
      </w:r>
      <w:r w:rsidR="002E74CB" w:rsidRPr="00C12D32">
        <w:rPr>
          <w:rStyle w:val="wordsofchrist"/>
          <w:rFonts w:cstheme="minorHAnsi"/>
          <w:b/>
          <w:color w:val="333333"/>
        </w:rPr>
        <w:t>One</w:t>
      </w:r>
      <w:r w:rsidRPr="00C12D32">
        <w:rPr>
          <w:rStyle w:val="wordsofchrist"/>
          <w:rFonts w:cstheme="minorHAnsi"/>
          <w:b/>
          <w:color w:val="333333"/>
        </w:rPr>
        <w:t>: Preparing the soil</w:t>
      </w:r>
    </w:p>
    <w:p w14:paraId="00D040A4" w14:textId="77777777" w:rsidR="007C7E1C" w:rsidRPr="00C12D32" w:rsidRDefault="007C7E1C" w:rsidP="002E74CB">
      <w:pPr>
        <w:widowControl w:val="0"/>
        <w:spacing w:after="0" w:line="240" w:lineRule="auto"/>
        <w:jc w:val="both"/>
        <w:rPr>
          <w:rStyle w:val="wordsofchrist"/>
          <w:rFonts w:cstheme="minorHAnsi"/>
          <w:b/>
          <w:color w:val="333333"/>
        </w:rPr>
      </w:pPr>
    </w:p>
    <w:p w14:paraId="7FEE5BBB" w14:textId="52DE5925" w:rsidR="0074720F" w:rsidRPr="00C12D32" w:rsidRDefault="006C66E0" w:rsidP="002E74CB">
      <w:pPr>
        <w:widowControl w:val="0"/>
        <w:spacing w:after="0" w:line="240" w:lineRule="auto"/>
        <w:jc w:val="both"/>
        <w:rPr>
          <w:rStyle w:val="wordsofchrist"/>
          <w:rFonts w:cstheme="minorHAnsi"/>
          <w:color w:val="333333"/>
        </w:rPr>
      </w:pPr>
      <w:r w:rsidRPr="00C12D32">
        <w:rPr>
          <w:rStyle w:val="wordsofchrist"/>
          <w:rFonts w:cstheme="minorHAnsi"/>
          <w:color w:val="333333"/>
        </w:rPr>
        <w:t xml:space="preserve">We begin with the first level where the cause produces an effect </w:t>
      </w:r>
      <w:r w:rsidR="0074720F" w:rsidRPr="00C12D32">
        <w:rPr>
          <w:rStyle w:val="wordsofchrist"/>
          <w:rFonts w:cstheme="minorHAnsi"/>
          <w:color w:val="333333"/>
        </w:rPr>
        <w:t xml:space="preserve">that </w:t>
      </w:r>
      <w:r w:rsidRPr="00C12D32">
        <w:rPr>
          <w:rStyle w:val="wordsofchrist"/>
          <w:rFonts w:cstheme="minorHAnsi"/>
          <w:color w:val="333333"/>
        </w:rPr>
        <w:t xml:space="preserve">is fairly predictable. </w:t>
      </w:r>
      <w:r w:rsidR="00737ED3" w:rsidRPr="00C12D32">
        <w:rPr>
          <w:rStyle w:val="wordsofchrist"/>
          <w:rFonts w:cstheme="minorHAnsi"/>
          <w:color w:val="333333"/>
        </w:rPr>
        <w:t>Here we</w:t>
      </w:r>
      <w:r w:rsidRPr="00C12D32">
        <w:rPr>
          <w:rStyle w:val="wordsofchrist"/>
          <w:rFonts w:cstheme="minorHAnsi"/>
          <w:color w:val="333333"/>
        </w:rPr>
        <w:t xml:space="preserve"> ask </w:t>
      </w:r>
      <w:r w:rsidRPr="00C12D32">
        <w:rPr>
          <w:rStyle w:val="wordsofchrist"/>
          <w:rFonts w:cstheme="minorHAnsi"/>
          <w:color w:val="333333"/>
        </w:rPr>
        <w:lastRenderedPageBreak/>
        <w:t>ourselves</w:t>
      </w:r>
      <w:r w:rsidR="00980C2B" w:rsidRPr="00C12D32">
        <w:rPr>
          <w:rStyle w:val="wordsofchrist"/>
          <w:rFonts w:cstheme="minorHAnsi"/>
          <w:color w:val="333333"/>
        </w:rPr>
        <w:t xml:space="preserve">: </w:t>
      </w:r>
      <w:r w:rsidRPr="00C12D32">
        <w:rPr>
          <w:rStyle w:val="wordsofchrist"/>
          <w:rFonts w:cstheme="minorHAnsi"/>
          <w:i/>
          <w:color w:val="333333"/>
        </w:rPr>
        <w:t>What outcome do I want?</w:t>
      </w:r>
      <w:r w:rsidRPr="00C12D32">
        <w:rPr>
          <w:rStyle w:val="wordsofchrist"/>
          <w:rFonts w:cstheme="minorHAnsi"/>
          <w:color w:val="333333"/>
        </w:rPr>
        <w:t xml:space="preserve"> We then make choices that will generate that outcome. </w:t>
      </w:r>
      <w:r w:rsidR="00342724" w:rsidRPr="00C12D32">
        <w:rPr>
          <w:rStyle w:val="wordsofchrist"/>
          <w:rFonts w:cstheme="minorHAnsi"/>
          <w:color w:val="333333"/>
        </w:rPr>
        <w:t xml:space="preserve">At Level </w:t>
      </w:r>
      <w:r w:rsidR="002E74CB" w:rsidRPr="00C12D32">
        <w:rPr>
          <w:rStyle w:val="wordsofchrist"/>
          <w:rFonts w:cstheme="minorHAnsi"/>
          <w:color w:val="333333"/>
        </w:rPr>
        <w:t>One</w:t>
      </w:r>
      <w:r w:rsidR="00342724" w:rsidRPr="00C12D32">
        <w:rPr>
          <w:rStyle w:val="wordsofchrist"/>
          <w:rFonts w:cstheme="minorHAnsi"/>
          <w:color w:val="333333"/>
        </w:rPr>
        <w:t xml:space="preserve"> of the karis economy, we learn to give the gift of just trying to do things God’s way.</w:t>
      </w:r>
      <w:r w:rsidR="00342724" w:rsidRPr="00C12D32" w:rsidDel="00A81183">
        <w:rPr>
          <w:rStyle w:val="wordsofchrist"/>
          <w:rFonts w:cstheme="minorHAnsi"/>
          <w:color w:val="333333"/>
        </w:rPr>
        <w:t xml:space="preserve"> </w:t>
      </w:r>
      <w:r w:rsidR="0074720F" w:rsidRPr="00C12D32">
        <w:rPr>
          <w:rStyle w:val="wordsofchrist"/>
          <w:rFonts w:cstheme="minorHAnsi"/>
          <w:color w:val="333333"/>
        </w:rPr>
        <w:t xml:space="preserve">Our effort is a gift to God, to our community, and to our True Self. </w:t>
      </w:r>
    </w:p>
    <w:p w14:paraId="224CC59F" w14:textId="77777777" w:rsidR="002E74CB" w:rsidRPr="00C12D32" w:rsidRDefault="002E74CB" w:rsidP="0011574C">
      <w:pPr>
        <w:spacing w:after="0" w:line="240" w:lineRule="auto"/>
        <w:jc w:val="both"/>
        <w:rPr>
          <w:rStyle w:val="wordsofchrist"/>
          <w:rFonts w:cstheme="minorHAnsi"/>
          <w:color w:val="333333"/>
        </w:rPr>
      </w:pPr>
    </w:p>
    <w:p w14:paraId="489A41A7" w14:textId="76420253" w:rsidR="00342724" w:rsidRPr="00C12D32" w:rsidRDefault="005D792C" w:rsidP="0011574C">
      <w:pPr>
        <w:spacing w:after="0" w:line="240" w:lineRule="auto"/>
        <w:jc w:val="both"/>
        <w:rPr>
          <w:rStyle w:val="wordsofchrist"/>
          <w:rFonts w:cstheme="minorHAnsi"/>
          <w:color w:val="333333"/>
        </w:rPr>
      </w:pPr>
      <w:r w:rsidRPr="00C12D32">
        <w:rPr>
          <w:rStyle w:val="wordsofchrist"/>
          <w:rFonts w:cstheme="minorHAnsi"/>
          <w:color w:val="333333"/>
        </w:rPr>
        <w:t>If</w:t>
      </w:r>
      <w:r w:rsidR="00342724" w:rsidRPr="00C12D32">
        <w:rPr>
          <w:rStyle w:val="wordsofchrist"/>
          <w:rFonts w:cstheme="minorHAnsi"/>
          <w:color w:val="333333"/>
        </w:rPr>
        <w:t xml:space="preserve"> you commit to living at this first level, you are choosing to do these three things: </w:t>
      </w:r>
    </w:p>
    <w:p w14:paraId="60D586CC" w14:textId="77777777" w:rsidR="00342724" w:rsidRPr="00C12D32" w:rsidRDefault="00342724" w:rsidP="0011574C">
      <w:pPr>
        <w:spacing w:after="0" w:line="240" w:lineRule="auto"/>
        <w:jc w:val="both"/>
        <w:rPr>
          <w:rStyle w:val="wordsofchrist"/>
          <w:rFonts w:cstheme="minorHAnsi"/>
          <w:color w:val="333333"/>
        </w:rPr>
      </w:pPr>
    </w:p>
    <w:p w14:paraId="1F5FF0B8" w14:textId="64E08F26" w:rsidR="00980C2B" w:rsidRPr="00C12D32" w:rsidRDefault="00D6391B" w:rsidP="00980C2B">
      <w:pPr>
        <w:pStyle w:val="ListParagraph"/>
        <w:numPr>
          <w:ilvl w:val="0"/>
          <w:numId w:val="8"/>
        </w:numPr>
        <w:spacing w:after="0" w:line="240" w:lineRule="auto"/>
        <w:jc w:val="both"/>
        <w:rPr>
          <w:rStyle w:val="wordsofchrist"/>
          <w:rFonts w:cstheme="minorHAnsi"/>
        </w:rPr>
      </w:pPr>
      <w:bookmarkStart w:id="14" w:name="_Hlk508450863"/>
      <w:r w:rsidRPr="00C12D32">
        <w:rPr>
          <w:rStyle w:val="wordsofchrist"/>
          <w:rFonts w:cstheme="minorHAnsi"/>
          <w:b/>
        </w:rPr>
        <w:t>Obey kingdom law</w:t>
      </w:r>
      <w:r w:rsidR="00EA14D3" w:rsidRPr="00C12D32">
        <w:rPr>
          <w:rStyle w:val="wordsofchrist"/>
          <w:rFonts w:cstheme="minorHAnsi"/>
          <w:bCs/>
        </w:rPr>
        <w:t>—</w:t>
      </w:r>
      <w:r w:rsidR="00A85BF8" w:rsidRPr="00C12D32">
        <w:rPr>
          <w:rStyle w:val="wordsofchrist"/>
          <w:rFonts w:cstheme="minorHAnsi"/>
        </w:rPr>
        <w:t>learn</w:t>
      </w:r>
      <w:r w:rsidRPr="00C12D32">
        <w:rPr>
          <w:rStyle w:val="wordsofchrist"/>
          <w:rFonts w:cstheme="minorHAnsi"/>
        </w:rPr>
        <w:t xml:space="preserve"> God’s kingdom law of orientation and obey it.</w:t>
      </w:r>
    </w:p>
    <w:p w14:paraId="15E09C9E" w14:textId="77777777" w:rsidR="00BB2300" w:rsidRPr="00C12D32" w:rsidRDefault="00BB2300" w:rsidP="00BB2300">
      <w:pPr>
        <w:spacing w:after="0" w:line="240" w:lineRule="auto"/>
        <w:jc w:val="both"/>
        <w:rPr>
          <w:rStyle w:val="wordsofchrist"/>
          <w:rFonts w:cstheme="minorHAnsi"/>
        </w:rPr>
      </w:pPr>
    </w:p>
    <w:p w14:paraId="78407B27" w14:textId="08EB786F" w:rsidR="005D792C" w:rsidRPr="00C12D32" w:rsidRDefault="00980C2B" w:rsidP="00980C2B">
      <w:pPr>
        <w:pStyle w:val="ListParagraph"/>
        <w:numPr>
          <w:ilvl w:val="0"/>
          <w:numId w:val="8"/>
        </w:numPr>
        <w:spacing w:after="0" w:line="240" w:lineRule="auto"/>
        <w:jc w:val="both"/>
        <w:rPr>
          <w:rStyle w:val="wordsofchrist"/>
          <w:rFonts w:cstheme="minorHAnsi"/>
        </w:rPr>
      </w:pPr>
      <w:r w:rsidRPr="00C12D32">
        <w:rPr>
          <w:rStyle w:val="wordsofchrist"/>
          <w:rFonts w:cstheme="minorHAnsi"/>
          <w:b/>
        </w:rPr>
        <w:t>C</w:t>
      </w:r>
      <w:r w:rsidR="00D6391B" w:rsidRPr="00C12D32">
        <w:rPr>
          <w:rStyle w:val="wordsofchrist"/>
          <w:rFonts w:cstheme="minorHAnsi"/>
          <w:b/>
        </w:rPr>
        <w:t>ultivate more orientation</w:t>
      </w:r>
      <w:r w:rsidR="00EA14D3" w:rsidRPr="00C12D32">
        <w:rPr>
          <w:rStyle w:val="wordsofchrist"/>
          <w:rFonts w:cstheme="minorHAnsi"/>
          <w:bCs/>
        </w:rPr>
        <w:t>—</w:t>
      </w:r>
      <w:r w:rsidR="00A85BF8" w:rsidRPr="00C12D32">
        <w:rPr>
          <w:rStyle w:val="wordsofchrist"/>
          <w:rFonts w:cstheme="minorHAnsi"/>
        </w:rPr>
        <w:t>learn</w:t>
      </w:r>
      <w:r w:rsidR="00D6391B" w:rsidRPr="00C12D32">
        <w:rPr>
          <w:rStyle w:val="wordsofchrist"/>
          <w:rFonts w:cstheme="minorHAnsi"/>
        </w:rPr>
        <w:t xml:space="preserve"> what orientation feels like and looks like, and mindfully act in ways that cultivate it. </w:t>
      </w:r>
    </w:p>
    <w:p w14:paraId="0AEFB35C" w14:textId="77777777" w:rsidR="00980C2B" w:rsidRPr="00C12D32" w:rsidRDefault="00980C2B" w:rsidP="00980C2B">
      <w:pPr>
        <w:spacing w:after="0" w:line="240" w:lineRule="auto"/>
        <w:jc w:val="both"/>
        <w:rPr>
          <w:rStyle w:val="wordsofchrist"/>
          <w:rFonts w:cstheme="minorHAnsi"/>
        </w:rPr>
      </w:pPr>
    </w:p>
    <w:p w14:paraId="50226316" w14:textId="57052767" w:rsidR="00D6391B" w:rsidRPr="00C12D32" w:rsidRDefault="00D6391B" w:rsidP="00980C2B">
      <w:pPr>
        <w:pStyle w:val="ListParagraph"/>
        <w:numPr>
          <w:ilvl w:val="0"/>
          <w:numId w:val="8"/>
        </w:numPr>
        <w:spacing w:after="0" w:line="240" w:lineRule="auto"/>
        <w:jc w:val="both"/>
        <w:rPr>
          <w:rStyle w:val="wordsofchrist"/>
          <w:rFonts w:cstheme="minorHAnsi"/>
        </w:rPr>
      </w:pPr>
      <w:r w:rsidRPr="00C12D32">
        <w:rPr>
          <w:rStyle w:val="wordsofchrist"/>
          <w:rFonts w:cstheme="minorHAnsi"/>
          <w:b/>
        </w:rPr>
        <w:t>Choose life</w:t>
      </w:r>
      <w:r w:rsidR="00EA14D3" w:rsidRPr="00C12D32">
        <w:rPr>
          <w:rStyle w:val="wordsofchrist"/>
          <w:rFonts w:cstheme="minorHAnsi"/>
          <w:bCs/>
        </w:rPr>
        <w:t>—</w:t>
      </w:r>
      <w:r w:rsidR="00A85BF8" w:rsidRPr="00C12D32">
        <w:rPr>
          <w:rStyle w:val="wordsofchrist"/>
          <w:rFonts w:cstheme="minorHAnsi"/>
        </w:rPr>
        <w:t>avoid</w:t>
      </w:r>
      <w:r w:rsidR="00A9527B" w:rsidRPr="00C12D32">
        <w:rPr>
          <w:rStyle w:val="wordsofchrist"/>
          <w:rFonts w:cstheme="minorHAnsi"/>
        </w:rPr>
        <w:t xml:space="preserve"> </w:t>
      </w:r>
      <w:r w:rsidRPr="00C12D32">
        <w:rPr>
          <w:rStyle w:val="wordsofchrist"/>
          <w:rFonts w:cstheme="minorHAnsi"/>
        </w:rPr>
        <w:t>misoriented behavior.</w:t>
      </w:r>
    </w:p>
    <w:bookmarkEnd w:id="14"/>
    <w:p w14:paraId="05FEB86C" w14:textId="635F1A78" w:rsidR="00C838D5" w:rsidRPr="00C12D32" w:rsidRDefault="00C838D5" w:rsidP="0011574C">
      <w:pPr>
        <w:spacing w:after="0" w:line="240" w:lineRule="auto"/>
        <w:jc w:val="both"/>
        <w:rPr>
          <w:rStyle w:val="wordsofchrist"/>
          <w:rFonts w:cstheme="minorHAnsi"/>
          <w:color w:val="333333"/>
        </w:rPr>
      </w:pPr>
    </w:p>
    <w:p w14:paraId="4D33C664" w14:textId="1253097E" w:rsidR="00342724" w:rsidRPr="00C12D32" w:rsidRDefault="00342724" w:rsidP="0011574C">
      <w:pPr>
        <w:spacing w:after="0" w:line="240" w:lineRule="auto"/>
        <w:jc w:val="both"/>
        <w:rPr>
          <w:rStyle w:val="wordsofchrist"/>
          <w:rFonts w:cstheme="minorHAnsi"/>
          <w:color w:val="333333"/>
        </w:rPr>
      </w:pPr>
      <w:r w:rsidRPr="00C12D32">
        <w:rPr>
          <w:rStyle w:val="wordsofchrist"/>
          <w:rFonts w:cstheme="minorHAnsi"/>
          <w:color w:val="333333"/>
        </w:rPr>
        <w:t>When you practice these things, you become a cause that produces a predictable effect. You prepare the soil of your life for a harvest of peace rather than anxiety</w:t>
      </w:r>
      <w:r w:rsidR="0074720F" w:rsidRPr="00C12D32">
        <w:rPr>
          <w:rStyle w:val="wordsofchrist"/>
          <w:rFonts w:cstheme="minorHAnsi"/>
          <w:color w:val="333333"/>
        </w:rPr>
        <w:t>,</w:t>
      </w:r>
      <w:r w:rsidRPr="00C12D32">
        <w:rPr>
          <w:rStyle w:val="wordsofchrist"/>
          <w:rFonts w:cstheme="minorHAnsi"/>
          <w:color w:val="333333"/>
        </w:rPr>
        <w:t xml:space="preserve"> and stability rather than chaos. This level lays the foundation upon which you build your karis</w:t>
      </w:r>
      <w:r w:rsidRPr="00C12D32">
        <w:rPr>
          <w:rStyle w:val="wordsofchrist"/>
          <w:rFonts w:cstheme="minorHAnsi"/>
          <w:i/>
          <w:color w:val="333333"/>
        </w:rPr>
        <w:t xml:space="preserve"> </w:t>
      </w:r>
      <w:r w:rsidRPr="00C12D32">
        <w:rPr>
          <w:rStyle w:val="wordsofchrist"/>
          <w:rFonts w:cstheme="minorHAnsi"/>
          <w:color w:val="333333"/>
        </w:rPr>
        <w:t xml:space="preserve">life in the kingdom of God. </w:t>
      </w:r>
      <w:bookmarkStart w:id="15" w:name="_Hlk495228667"/>
      <w:r w:rsidRPr="00C12D32">
        <w:rPr>
          <w:rStyle w:val="wordsofchrist"/>
          <w:rFonts w:cstheme="minorHAnsi"/>
          <w:color w:val="333333"/>
        </w:rPr>
        <w:t xml:space="preserve">At Level </w:t>
      </w:r>
      <w:r w:rsidR="002E74CB" w:rsidRPr="00C12D32">
        <w:rPr>
          <w:rStyle w:val="wordsofchrist"/>
          <w:rFonts w:cstheme="minorHAnsi"/>
          <w:color w:val="333333"/>
        </w:rPr>
        <w:t>One</w:t>
      </w:r>
      <w:r w:rsidRPr="00C12D32">
        <w:rPr>
          <w:rStyle w:val="wordsofchrist"/>
          <w:rFonts w:cstheme="minorHAnsi"/>
          <w:color w:val="333333"/>
        </w:rPr>
        <w:t>, you begin to change the course of your outcomes</w:t>
      </w:r>
      <w:bookmarkEnd w:id="15"/>
      <w:r w:rsidRPr="00C12D32">
        <w:rPr>
          <w:rStyle w:val="wordsofchrist"/>
          <w:rFonts w:cstheme="minorHAnsi"/>
          <w:color w:val="333333"/>
        </w:rPr>
        <w:t>.</w:t>
      </w:r>
      <w:r w:rsidR="004A2285" w:rsidRPr="00C12D32">
        <w:rPr>
          <w:rStyle w:val="wordsofchrist"/>
          <w:rFonts w:cstheme="minorHAnsi"/>
          <w:color w:val="333333"/>
        </w:rPr>
        <w:t xml:space="preserve"> By regularly practicing orientation, you become </w:t>
      </w:r>
      <w:r w:rsidR="00EA14D3" w:rsidRPr="00C12D32">
        <w:rPr>
          <w:rStyle w:val="wordsofchrist"/>
          <w:rFonts w:cstheme="minorHAnsi"/>
          <w:color w:val="333333"/>
        </w:rPr>
        <w:t xml:space="preserve">increasingly </w:t>
      </w:r>
      <w:r w:rsidR="004A2285" w:rsidRPr="00C12D32">
        <w:rPr>
          <w:rStyle w:val="wordsofchrist"/>
          <w:rFonts w:cstheme="minorHAnsi"/>
          <w:color w:val="333333"/>
        </w:rPr>
        <w:t>aware of what misorientation feels like</w:t>
      </w:r>
      <w:r w:rsidR="00EA14D3" w:rsidRPr="00C12D32">
        <w:rPr>
          <w:rStyle w:val="wordsofchrist"/>
          <w:rFonts w:cstheme="minorHAnsi"/>
          <w:color w:val="333333"/>
        </w:rPr>
        <w:t xml:space="preserve"> and less dependent on</w:t>
      </w:r>
      <w:r w:rsidR="004A2285" w:rsidRPr="00C12D32">
        <w:rPr>
          <w:rStyle w:val="wordsofchrist"/>
          <w:rFonts w:cstheme="minorHAnsi"/>
          <w:color w:val="333333"/>
        </w:rPr>
        <w:t xml:space="preserve"> a </w:t>
      </w:r>
      <w:r w:rsidR="00EA14D3" w:rsidRPr="00C12D32">
        <w:rPr>
          <w:rStyle w:val="wordsofchrist"/>
          <w:rFonts w:cstheme="minorHAnsi"/>
          <w:color w:val="333333"/>
        </w:rPr>
        <w:t>checklist</w:t>
      </w:r>
      <w:r w:rsidR="004A2285" w:rsidRPr="00C12D32">
        <w:rPr>
          <w:rStyle w:val="wordsofchrist"/>
          <w:rFonts w:cstheme="minorHAnsi"/>
          <w:color w:val="333333"/>
        </w:rPr>
        <w:t xml:space="preserve"> that signals misorientation. Your</w:t>
      </w:r>
      <w:r w:rsidR="00CE71DF" w:rsidRPr="00C12D32">
        <w:rPr>
          <w:rStyle w:val="wordsofchrist"/>
          <w:rFonts w:cstheme="minorHAnsi"/>
          <w:color w:val="333333"/>
        </w:rPr>
        <w:t xml:space="preserve"> mindful</w:t>
      </w:r>
      <w:r w:rsidR="004A2285" w:rsidRPr="00C12D32">
        <w:rPr>
          <w:rStyle w:val="wordsofchrist"/>
          <w:rFonts w:cstheme="minorHAnsi"/>
          <w:color w:val="333333"/>
        </w:rPr>
        <w:t xml:space="preserve"> sensitivity allows you to quickly get back into the flow and reconnect with God. </w:t>
      </w:r>
    </w:p>
    <w:p w14:paraId="528751FF" w14:textId="3A8B2C23" w:rsidR="00342724" w:rsidRPr="00C12D32" w:rsidRDefault="00342724" w:rsidP="00481E89">
      <w:pPr>
        <w:spacing w:after="0" w:line="240" w:lineRule="auto"/>
        <w:jc w:val="both"/>
        <w:rPr>
          <w:rStyle w:val="wordsofchrist"/>
          <w:rFonts w:cstheme="minorHAnsi"/>
          <w:color w:val="333333"/>
        </w:rPr>
      </w:pPr>
    </w:p>
    <w:p w14:paraId="17F5CDC8" w14:textId="2A008D04" w:rsidR="00657014" w:rsidRPr="00C12D32" w:rsidRDefault="002A7F31" w:rsidP="0011574C">
      <w:pPr>
        <w:spacing w:after="0" w:line="240" w:lineRule="auto"/>
        <w:jc w:val="both"/>
        <w:rPr>
          <w:rStyle w:val="wordsofchrist"/>
          <w:rFonts w:cstheme="minorHAnsi"/>
          <w:color w:val="333333"/>
        </w:rPr>
      </w:pPr>
      <w:r w:rsidRPr="00C12D32">
        <w:rPr>
          <w:rStyle w:val="wordsofchrist"/>
          <w:rFonts w:cstheme="minorHAnsi"/>
          <w:color w:val="333333"/>
        </w:rPr>
        <w:t>In</w:t>
      </w:r>
      <w:r w:rsidR="004E03D8" w:rsidRPr="00C12D32">
        <w:rPr>
          <w:rStyle w:val="wordsofchrist"/>
          <w:rFonts w:cstheme="minorHAnsi"/>
          <w:color w:val="333333"/>
        </w:rPr>
        <w:t xml:space="preserve"> Mark</w:t>
      </w:r>
      <w:r w:rsidR="0074720F" w:rsidRPr="00C12D32">
        <w:rPr>
          <w:rStyle w:val="wordsofchrist"/>
          <w:rFonts w:cstheme="minorHAnsi"/>
          <w:color w:val="333333"/>
        </w:rPr>
        <w:t>, chapter</w:t>
      </w:r>
      <w:r w:rsidR="004E03D8" w:rsidRPr="00C12D32">
        <w:rPr>
          <w:rStyle w:val="wordsofchrist"/>
          <w:rFonts w:cstheme="minorHAnsi"/>
          <w:color w:val="333333"/>
        </w:rPr>
        <w:t xml:space="preserve"> 4</w:t>
      </w:r>
      <w:r w:rsidR="0074720F" w:rsidRPr="00C12D32">
        <w:rPr>
          <w:rStyle w:val="wordsofchrist"/>
          <w:rFonts w:cstheme="minorHAnsi"/>
          <w:color w:val="333333"/>
        </w:rPr>
        <w:t>,</w:t>
      </w:r>
      <w:r w:rsidR="00C838D5" w:rsidRPr="00C12D32">
        <w:rPr>
          <w:rStyle w:val="wordsofchrist"/>
          <w:rFonts w:cstheme="minorHAnsi"/>
          <w:color w:val="333333"/>
        </w:rPr>
        <w:t xml:space="preserve"> we learn </w:t>
      </w:r>
      <w:r w:rsidR="0074720F" w:rsidRPr="00C12D32">
        <w:rPr>
          <w:rStyle w:val="wordsofchrist"/>
          <w:rFonts w:cstheme="minorHAnsi"/>
          <w:color w:val="333333"/>
        </w:rPr>
        <w:t xml:space="preserve">more </w:t>
      </w:r>
      <w:r w:rsidR="00005FB0" w:rsidRPr="00C12D32">
        <w:rPr>
          <w:rStyle w:val="wordsofchrist"/>
          <w:rFonts w:cstheme="minorHAnsi"/>
          <w:color w:val="333333"/>
        </w:rPr>
        <w:t xml:space="preserve">about </w:t>
      </w:r>
      <w:r w:rsidR="00980C2B" w:rsidRPr="00C12D32">
        <w:rPr>
          <w:rStyle w:val="wordsofchrist"/>
          <w:rFonts w:cstheme="minorHAnsi"/>
          <w:color w:val="333333"/>
        </w:rPr>
        <w:t xml:space="preserve">the </w:t>
      </w:r>
      <w:r w:rsidR="005D792C" w:rsidRPr="00C12D32">
        <w:rPr>
          <w:rStyle w:val="wordsofchrist"/>
          <w:rFonts w:cstheme="minorHAnsi"/>
          <w:color w:val="333333"/>
        </w:rPr>
        <w:t xml:space="preserve">economy </w:t>
      </w:r>
      <w:r w:rsidR="00005FB0" w:rsidRPr="00C12D32">
        <w:rPr>
          <w:rStyle w:val="wordsofchrist"/>
          <w:rFonts w:cstheme="minorHAnsi"/>
          <w:color w:val="333333"/>
        </w:rPr>
        <w:t xml:space="preserve">of </w:t>
      </w:r>
      <w:r w:rsidR="005D792C" w:rsidRPr="00C12D32">
        <w:rPr>
          <w:rStyle w:val="wordsofchrist"/>
          <w:rFonts w:cstheme="minorHAnsi"/>
          <w:color w:val="333333"/>
        </w:rPr>
        <w:t xml:space="preserve">karis </w:t>
      </w:r>
      <w:r w:rsidR="00005FB0" w:rsidRPr="00C12D32">
        <w:rPr>
          <w:rStyle w:val="wordsofchrist"/>
          <w:rFonts w:cstheme="minorHAnsi"/>
          <w:color w:val="333333"/>
        </w:rPr>
        <w:t>cause and effect that operates in the kingdom of God</w:t>
      </w:r>
      <w:r w:rsidRPr="00C12D32">
        <w:rPr>
          <w:rStyle w:val="wordsofchrist"/>
          <w:rFonts w:cstheme="minorHAnsi"/>
          <w:color w:val="333333"/>
        </w:rPr>
        <w:t xml:space="preserve">. </w:t>
      </w:r>
      <w:r w:rsidR="00657014" w:rsidRPr="00C12D32">
        <w:rPr>
          <w:rStyle w:val="wordsofchrist"/>
          <w:rFonts w:cstheme="minorHAnsi"/>
          <w:color w:val="333333"/>
        </w:rPr>
        <w:t xml:space="preserve">Jesus </w:t>
      </w:r>
      <w:r w:rsidR="0074720F" w:rsidRPr="00C12D32">
        <w:rPr>
          <w:rStyle w:val="wordsofchrist"/>
          <w:rFonts w:cstheme="minorHAnsi"/>
          <w:color w:val="333333"/>
        </w:rPr>
        <w:t>teaches</w:t>
      </w:r>
      <w:r w:rsidR="00657014" w:rsidRPr="00C12D32">
        <w:rPr>
          <w:rStyle w:val="wordsofchrist"/>
          <w:rFonts w:cstheme="minorHAnsi"/>
          <w:color w:val="333333"/>
        </w:rPr>
        <w:t xml:space="preserve"> us </w:t>
      </w:r>
      <w:r w:rsidR="00657014" w:rsidRPr="00C12D32">
        <w:rPr>
          <w:rStyle w:val="wordsofchrist"/>
          <w:rFonts w:cstheme="minorHAnsi"/>
        </w:rPr>
        <w:t xml:space="preserve">to just sow </w:t>
      </w:r>
      <w:r w:rsidR="00657014" w:rsidRPr="00C12D32">
        <w:rPr>
          <w:rStyle w:val="wordsofchrist"/>
          <w:rFonts w:cstheme="minorHAnsi"/>
          <w:color w:val="333333"/>
        </w:rPr>
        <w:t xml:space="preserve">good seed in prepared soil and see what happens. </w:t>
      </w:r>
      <w:r w:rsidR="00201A78" w:rsidRPr="00C12D32">
        <w:rPr>
          <w:rStyle w:val="wordsofchrist"/>
          <w:rFonts w:cstheme="minorHAnsi"/>
          <w:color w:val="333333"/>
        </w:rPr>
        <w:t xml:space="preserve">So, at this first level, </w:t>
      </w:r>
      <w:r w:rsidR="001B7990" w:rsidRPr="00C12D32">
        <w:rPr>
          <w:rStyle w:val="wordsofchrist"/>
          <w:rFonts w:cstheme="minorHAnsi"/>
          <w:color w:val="333333"/>
        </w:rPr>
        <w:t>we</w:t>
      </w:r>
      <w:r w:rsidR="00201A78" w:rsidRPr="00C12D32">
        <w:rPr>
          <w:rStyle w:val="wordsofchrist"/>
          <w:rFonts w:cstheme="minorHAnsi"/>
          <w:color w:val="333333"/>
        </w:rPr>
        <w:t xml:space="preserve"> start sowing seed. For example, </w:t>
      </w:r>
      <w:r w:rsidR="001B7990" w:rsidRPr="00C12D32">
        <w:rPr>
          <w:rStyle w:val="wordsofchrist"/>
          <w:rFonts w:cstheme="minorHAnsi"/>
          <w:color w:val="333333"/>
        </w:rPr>
        <w:t>we</w:t>
      </w:r>
      <w:r w:rsidR="00201A78" w:rsidRPr="00C12D32">
        <w:rPr>
          <w:rStyle w:val="wordsofchrist"/>
          <w:rFonts w:cstheme="minorHAnsi"/>
          <w:color w:val="333333"/>
        </w:rPr>
        <w:t xml:space="preserve"> choose to follow the Ten Commandments, and </w:t>
      </w:r>
      <w:r w:rsidR="001B7990" w:rsidRPr="00C12D32">
        <w:rPr>
          <w:rStyle w:val="wordsofchrist"/>
          <w:rFonts w:cstheme="minorHAnsi"/>
          <w:color w:val="333333"/>
        </w:rPr>
        <w:t>we</w:t>
      </w:r>
      <w:r w:rsidR="00201A78" w:rsidRPr="00C12D32">
        <w:rPr>
          <w:rStyle w:val="wordsofchrist"/>
          <w:rFonts w:cstheme="minorHAnsi"/>
          <w:color w:val="333333"/>
        </w:rPr>
        <w:t xml:space="preserve"> learn to avoid the misoriented choices that Paul warns against in his letters</w:t>
      </w:r>
      <w:r w:rsidR="00657014" w:rsidRPr="00C12D32">
        <w:rPr>
          <w:rStyle w:val="wordsofchrist"/>
          <w:rFonts w:cstheme="minorHAnsi"/>
          <w:color w:val="333333"/>
        </w:rPr>
        <w:t xml:space="preserve">. </w:t>
      </w:r>
      <w:r w:rsidR="00005FB0" w:rsidRPr="00C12D32">
        <w:rPr>
          <w:rStyle w:val="wordsofchrist"/>
          <w:rFonts w:cstheme="minorHAnsi"/>
          <w:color w:val="333333"/>
        </w:rPr>
        <w:t>If your family or church has trained you to make oriented choices, be very thankful</w:t>
      </w:r>
      <w:r w:rsidR="005D792C" w:rsidRPr="00C12D32">
        <w:rPr>
          <w:rStyle w:val="wordsofchrist"/>
          <w:rFonts w:cstheme="minorHAnsi"/>
          <w:color w:val="333333"/>
        </w:rPr>
        <w:t>;</w:t>
      </w:r>
      <w:r w:rsidR="00005FB0" w:rsidRPr="00C12D32">
        <w:rPr>
          <w:rStyle w:val="wordsofchrist"/>
          <w:rFonts w:cstheme="minorHAnsi"/>
          <w:color w:val="333333"/>
        </w:rPr>
        <w:t xml:space="preserve"> </w:t>
      </w:r>
      <w:r w:rsidR="00980C2B" w:rsidRPr="00C12D32">
        <w:rPr>
          <w:rStyle w:val="wordsofchrist"/>
          <w:rFonts w:cstheme="minorHAnsi"/>
          <w:color w:val="333333"/>
        </w:rPr>
        <w:t>it</w:t>
      </w:r>
      <w:r w:rsidR="00005FB0" w:rsidRPr="00C12D32">
        <w:rPr>
          <w:rStyle w:val="wordsofchrist"/>
          <w:rFonts w:cstheme="minorHAnsi"/>
          <w:color w:val="333333"/>
        </w:rPr>
        <w:t xml:space="preserve"> will be easier for you to begin this </w:t>
      </w:r>
      <w:r w:rsidR="00980C2B" w:rsidRPr="00C12D32">
        <w:rPr>
          <w:rStyle w:val="wordsofchrist"/>
          <w:rFonts w:cstheme="minorHAnsi"/>
          <w:color w:val="333333"/>
        </w:rPr>
        <w:t>process. We</w:t>
      </w:r>
      <w:r w:rsidR="00657014" w:rsidRPr="00C12D32">
        <w:rPr>
          <w:rStyle w:val="wordsofchrist"/>
          <w:rFonts w:cstheme="minorHAnsi"/>
          <w:color w:val="333333"/>
        </w:rPr>
        <w:t xml:space="preserve"> can get into training</w:t>
      </w:r>
      <w:r w:rsidR="00005FB0" w:rsidRPr="00C12D32">
        <w:rPr>
          <w:rStyle w:val="wordsofchrist"/>
          <w:rFonts w:cstheme="minorHAnsi"/>
          <w:color w:val="333333"/>
        </w:rPr>
        <w:t xml:space="preserve"> at any age, however</w:t>
      </w:r>
      <w:r w:rsidR="00ED1086" w:rsidRPr="00C12D32">
        <w:rPr>
          <w:rStyle w:val="wordsofchrist"/>
          <w:rFonts w:cstheme="minorHAnsi"/>
          <w:color w:val="333333"/>
        </w:rPr>
        <w:t>, and become the cause of a new and productive life</w:t>
      </w:r>
      <w:r w:rsidR="00657014" w:rsidRPr="00C12D32">
        <w:rPr>
          <w:rStyle w:val="wordsofchrist"/>
          <w:rFonts w:cstheme="minorHAnsi"/>
          <w:color w:val="333333"/>
        </w:rPr>
        <w:t>.</w:t>
      </w:r>
      <w:r w:rsidR="00D04198" w:rsidRPr="00C12D32">
        <w:rPr>
          <w:rStyle w:val="wordsofchrist"/>
          <w:rFonts w:cstheme="minorHAnsi"/>
          <w:color w:val="333333"/>
        </w:rPr>
        <w:t xml:space="preserve"> </w:t>
      </w:r>
      <w:r w:rsidR="00005FB0" w:rsidRPr="00C12D32">
        <w:rPr>
          <w:rStyle w:val="wordsofchrist"/>
          <w:rFonts w:cstheme="minorHAnsi"/>
          <w:color w:val="333333"/>
        </w:rPr>
        <w:t>We can</w:t>
      </w:r>
      <w:r w:rsidR="00481E89" w:rsidRPr="00C12D32">
        <w:rPr>
          <w:rStyle w:val="wordsofchrist"/>
          <w:rFonts w:cstheme="minorHAnsi"/>
          <w:color w:val="333333"/>
        </w:rPr>
        <w:t xml:space="preserve"> </w:t>
      </w:r>
      <w:r w:rsidR="00A9527B" w:rsidRPr="00C12D32">
        <w:rPr>
          <w:rStyle w:val="wordsofchrist"/>
          <w:rFonts w:cstheme="minorHAnsi"/>
          <w:color w:val="333333"/>
        </w:rPr>
        <w:t>learn from</w:t>
      </w:r>
      <w:r w:rsidR="005F5E0B" w:rsidRPr="00C12D32">
        <w:rPr>
          <w:rStyle w:val="wordsofchrist"/>
          <w:rFonts w:cstheme="minorHAnsi"/>
          <w:color w:val="333333"/>
        </w:rPr>
        <w:t xml:space="preserve"> </w:t>
      </w:r>
      <w:r w:rsidR="00481E89" w:rsidRPr="00C12D32">
        <w:rPr>
          <w:rStyle w:val="wordsofchrist"/>
          <w:rFonts w:cstheme="minorHAnsi"/>
          <w:color w:val="333333"/>
        </w:rPr>
        <w:t>the people around us</w:t>
      </w:r>
      <w:r w:rsidR="005D792C" w:rsidRPr="00C12D32">
        <w:rPr>
          <w:rStyle w:val="wordsofchrist"/>
          <w:rFonts w:cstheme="minorHAnsi"/>
          <w:color w:val="333333"/>
        </w:rPr>
        <w:t xml:space="preserve"> who know how to live oriented lives.</w:t>
      </w:r>
      <w:r w:rsidR="00FA5E78" w:rsidRPr="00C12D32">
        <w:rPr>
          <w:rStyle w:val="wordsofchrist"/>
          <w:rFonts w:cstheme="minorHAnsi"/>
          <w:color w:val="333333"/>
        </w:rPr>
        <w:t xml:space="preserve"> </w:t>
      </w:r>
      <w:r w:rsidR="005D792C" w:rsidRPr="00C12D32">
        <w:rPr>
          <w:rStyle w:val="wordsofchrist"/>
          <w:rFonts w:cstheme="minorHAnsi"/>
          <w:color w:val="333333"/>
        </w:rPr>
        <w:t xml:space="preserve">We can read, listen, and learn from books and other media. We can seek healing. </w:t>
      </w:r>
      <w:r w:rsidR="00ED1086" w:rsidRPr="00C12D32">
        <w:rPr>
          <w:rStyle w:val="wordsofchrist"/>
          <w:rFonts w:cstheme="minorHAnsi"/>
          <w:color w:val="333333"/>
        </w:rPr>
        <w:t>We</w:t>
      </w:r>
      <w:r w:rsidR="00114C66" w:rsidRPr="00C12D32">
        <w:rPr>
          <w:rStyle w:val="wordsofchrist"/>
          <w:rFonts w:cstheme="minorHAnsi"/>
          <w:color w:val="333333"/>
        </w:rPr>
        <w:t xml:space="preserve"> can</w:t>
      </w:r>
      <w:r w:rsidR="005D792C" w:rsidRPr="00C12D32">
        <w:rPr>
          <w:rStyle w:val="wordsofchrist"/>
          <w:rFonts w:cstheme="minorHAnsi"/>
          <w:color w:val="333333"/>
        </w:rPr>
        <w:t xml:space="preserve"> learn to</w:t>
      </w:r>
      <w:r w:rsidR="004E03D8" w:rsidRPr="00C12D32">
        <w:rPr>
          <w:rStyle w:val="wordsofchrist"/>
          <w:rFonts w:cstheme="minorHAnsi"/>
          <w:color w:val="333333"/>
        </w:rPr>
        <w:t xml:space="preserve"> do what is healthy</w:t>
      </w:r>
      <w:r w:rsidR="00657014" w:rsidRPr="00C12D32">
        <w:rPr>
          <w:rStyle w:val="wordsofchrist"/>
          <w:rFonts w:cstheme="minorHAnsi"/>
          <w:color w:val="333333"/>
        </w:rPr>
        <w:t>, what is good, and what pro</w:t>
      </w:r>
      <w:r w:rsidR="00C838D5" w:rsidRPr="00C12D32">
        <w:rPr>
          <w:rStyle w:val="wordsofchrist"/>
          <w:rFonts w:cstheme="minorHAnsi"/>
          <w:color w:val="333333"/>
        </w:rPr>
        <w:t>duces oriented outcomes</w:t>
      </w:r>
      <w:r w:rsidR="00ED1086" w:rsidRPr="00C12D32">
        <w:rPr>
          <w:rStyle w:val="wordsofchrist"/>
          <w:rFonts w:cstheme="minorHAnsi"/>
          <w:color w:val="333333"/>
        </w:rPr>
        <w:t xml:space="preserve">, no matter how we </w:t>
      </w:r>
      <w:r w:rsidR="0075515D" w:rsidRPr="00C12D32">
        <w:rPr>
          <w:rStyle w:val="wordsofchrist"/>
          <w:rFonts w:cstheme="minorHAnsi"/>
          <w:color w:val="333333"/>
        </w:rPr>
        <w:t>feel. In</w:t>
      </w:r>
      <w:r w:rsidR="00005FB0" w:rsidRPr="00C12D32">
        <w:rPr>
          <w:rStyle w:val="wordsofchrist"/>
          <w:rFonts w:cstheme="minorHAnsi"/>
          <w:color w:val="333333"/>
        </w:rPr>
        <w:t xml:space="preserve"> due time</w:t>
      </w:r>
      <w:r w:rsidR="00481E89" w:rsidRPr="00C12D32">
        <w:rPr>
          <w:rStyle w:val="wordsofchrist"/>
          <w:rFonts w:cstheme="minorHAnsi"/>
          <w:color w:val="333333"/>
        </w:rPr>
        <w:t>,</w:t>
      </w:r>
      <w:r w:rsidR="005D792C" w:rsidRPr="00C12D32">
        <w:rPr>
          <w:rStyle w:val="wordsofchrist"/>
          <w:rFonts w:cstheme="minorHAnsi"/>
          <w:color w:val="333333"/>
        </w:rPr>
        <w:t xml:space="preserve"> and with God as our ally</w:t>
      </w:r>
      <w:r w:rsidR="0075515D" w:rsidRPr="00C12D32">
        <w:rPr>
          <w:rStyle w:val="wordsofchrist"/>
          <w:rFonts w:cstheme="minorHAnsi"/>
          <w:color w:val="333333"/>
        </w:rPr>
        <w:t>,</w:t>
      </w:r>
      <w:r w:rsidR="00005FB0" w:rsidRPr="00C12D32">
        <w:rPr>
          <w:rStyle w:val="wordsofchrist"/>
          <w:rFonts w:cstheme="minorHAnsi"/>
          <w:color w:val="333333"/>
        </w:rPr>
        <w:t xml:space="preserve"> we will</w:t>
      </w:r>
      <w:r w:rsidR="00657014" w:rsidRPr="00C12D32">
        <w:rPr>
          <w:rStyle w:val="wordsofchrist"/>
          <w:rFonts w:cstheme="minorHAnsi"/>
          <w:color w:val="333333"/>
        </w:rPr>
        <w:t xml:space="preserve"> see </w:t>
      </w:r>
      <w:r w:rsidR="00C838D5" w:rsidRPr="00C12D32">
        <w:rPr>
          <w:rStyle w:val="wordsofchrist"/>
          <w:rFonts w:cstheme="minorHAnsi"/>
          <w:color w:val="333333"/>
        </w:rPr>
        <w:t>the direct effect of</w:t>
      </w:r>
      <w:r w:rsidR="00657014" w:rsidRPr="00C12D32">
        <w:rPr>
          <w:rStyle w:val="wordsofchrist"/>
          <w:rFonts w:cstheme="minorHAnsi"/>
          <w:color w:val="333333"/>
        </w:rPr>
        <w:t xml:space="preserve"> our oriented choices.</w:t>
      </w:r>
    </w:p>
    <w:p w14:paraId="4BE438E0" w14:textId="078EE621" w:rsidR="00C838D5" w:rsidRPr="00C12D32" w:rsidRDefault="00C838D5" w:rsidP="0011574C">
      <w:pPr>
        <w:spacing w:after="0" w:line="240" w:lineRule="auto"/>
        <w:jc w:val="both"/>
        <w:rPr>
          <w:rStyle w:val="wordsofchrist"/>
          <w:rFonts w:cstheme="minorHAnsi"/>
          <w:b/>
          <w:color w:val="333333"/>
        </w:rPr>
      </w:pPr>
    </w:p>
    <w:p w14:paraId="101F248E" w14:textId="25D719A4" w:rsidR="00CA662E" w:rsidRPr="00C12D32" w:rsidRDefault="00CA662E" w:rsidP="0011574C">
      <w:pPr>
        <w:spacing w:after="0" w:line="240" w:lineRule="auto"/>
        <w:jc w:val="both"/>
        <w:rPr>
          <w:rStyle w:val="wordsofchrist"/>
          <w:rFonts w:cstheme="minorHAnsi"/>
          <w:b/>
          <w:color w:val="333333"/>
        </w:rPr>
      </w:pPr>
      <w:r w:rsidRPr="00C12D32">
        <w:rPr>
          <w:rStyle w:val="wordsofchrist"/>
          <w:rFonts w:cstheme="minorHAnsi"/>
          <w:b/>
          <w:color w:val="333333"/>
        </w:rPr>
        <w:t xml:space="preserve">Level </w:t>
      </w:r>
      <w:r w:rsidR="002E74CB" w:rsidRPr="00C12D32">
        <w:rPr>
          <w:rStyle w:val="wordsofchrist"/>
          <w:rFonts w:cstheme="minorHAnsi"/>
          <w:b/>
          <w:color w:val="333333"/>
        </w:rPr>
        <w:t>Two</w:t>
      </w:r>
      <w:r w:rsidRPr="00C12D32">
        <w:rPr>
          <w:rStyle w:val="wordsofchrist"/>
          <w:rFonts w:cstheme="minorHAnsi"/>
          <w:b/>
          <w:color w:val="333333"/>
        </w:rPr>
        <w:t>: Planting the seed</w:t>
      </w:r>
      <w:r w:rsidR="00A80A08" w:rsidRPr="00C12D32">
        <w:rPr>
          <w:rStyle w:val="wordsofchrist"/>
          <w:rFonts w:cstheme="minorHAnsi"/>
          <w:b/>
          <w:color w:val="333333"/>
        </w:rPr>
        <w:t xml:space="preserve"> </w:t>
      </w:r>
    </w:p>
    <w:p w14:paraId="7F0DB163" w14:textId="77777777" w:rsidR="007C7E1C" w:rsidRPr="00C12D32" w:rsidRDefault="007C7E1C" w:rsidP="0011574C">
      <w:pPr>
        <w:spacing w:after="0" w:line="240" w:lineRule="auto"/>
        <w:jc w:val="both"/>
        <w:rPr>
          <w:rStyle w:val="wordsofchrist"/>
          <w:rFonts w:cstheme="minorHAnsi"/>
          <w:b/>
          <w:color w:val="333333"/>
        </w:rPr>
      </w:pPr>
    </w:p>
    <w:p w14:paraId="3A8779B4" w14:textId="6C7F0453" w:rsidR="00342724" w:rsidRPr="00C12D32" w:rsidRDefault="00342724" w:rsidP="0011574C">
      <w:pPr>
        <w:spacing w:after="0" w:line="240" w:lineRule="auto"/>
        <w:jc w:val="both"/>
        <w:rPr>
          <w:rStyle w:val="wordsofchrist"/>
          <w:rFonts w:cstheme="minorHAnsi"/>
          <w:color w:val="333333"/>
        </w:rPr>
      </w:pPr>
      <w:r w:rsidRPr="00C12D32">
        <w:rPr>
          <w:rStyle w:val="wordsofchrist"/>
          <w:rFonts w:cstheme="minorHAnsi"/>
          <w:color w:val="333333"/>
        </w:rPr>
        <w:t xml:space="preserve">The second level of the karis economy of cause and effect also involves three choices, but because the results of these choices cannot be predicted, this level requires </w:t>
      </w:r>
      <w:r w:rsidR="0075515D" w:rsidRPr="00C12D32">
        <w:rPr>
          <w:rStyle w:val="wordsofchrist"/>
          <w:rFonts w:cstheme="minorHAnsi"/>
          <w:color w:val="333333"/>
        </w:rPr>
        <w:t xml:space="preserve">a </w:t>
      </w:r>
      <w:r w:rsidRPr="00C12D32">
        <w:rPr>
          <w:rStyle w:val="wordsofchrist"/>
          <w:rFonts w:cstheme="minorHAnsi"/>
          <w:color w:val="333333"/>
        </w:rPr>
        <w:t xml:space="preserve">greater depth of trustworthiness and faith. </w:t>
      </w:r>
      <w:r w:rsidR="009564E2" w:rsidRPr="00C12D32">
        <w:rPr>
          <w:rStyle w:val="wordsofchrist"/>
          <w:rFonts w:cstheme="minorHAnsi"/>
          <w:color w:val="333333"/>
        </w:rPr>
        <w:t>At this second level of karis, you have already developed confidence in the power of your oriented, trustworthy life.</w:t>
      </w:r>
      <w:r w:rsidR="00B028FE" w:rsidRPr="00C12D32">
        <w:rPr>
          <w:rStyle w:val="wordsofchrist"/>
          <w:rFonts w:cstheme="minorHAnsi"/>
          <w:color w:val="333333"/>
        </w:rPr>
        <w:t xml:space="preserve"> </w:t>
      </w:r>
      <w:r w:rsidRPr="00C12D32">
        <w:rPr>
          <w:rStyle w:val="wordsofchrist"/>
          <w:rFonts w:cstheme="minorHAnsi"/>
          <w:color w:val="333333"/>
        </w:rPr>
        <w:t xml:space="preserve">You prepared the soil in Level </w:t>
      </w:r>
      <w:r w:rsidR="002E74CB" w:rsidRPr="00C12D32">
        <w:rPr>
          <w:rStyle w:val="wordsofchrist"/>
          <w:rFonts w:cstheme="minorHAnsi"/>
          <w:color w:val="333333"/>
        </w:rPr>
        <w:t>One</w:t>
      </w:r>
      <w:r w:rsidR="00B028FE" w:rsidRPr="00C12D32">
        <w:rPr>
          <w:rStyle w:val="wordsofchrist"/>
          <w:rFonts w:cstheme="minorHAnsi"/>
          <w:color w:val="333333"/>
        </w:rPr>
        <w:t>,</w:t>
      </w:r>
      <w:r w:rsidRPr="00C12D32">
        <w:rPr>
          <w:rStyle w:val="wordsofchrist"/>
          <w:rFonts w:cstheme="minorHAnsi"/>
          <w:color w:val="333333"/>
        </w:rPr>
        <w:t xml:space="preserve"> and now you actively and intentionally plant seeds by giving your true gifts—the gifts God designed you to give</w:t>
      </w:r>
      <w:r w:rsidR="0075515D" w:rsidRPr="00C12D32">
        <w:rPr>
          <w:rStyle w:val="wordsofchrist"/>
          <w:rFonts w:cstheme="minorHAnsi"/>
          <w:color w:val="333333"/>
        </w:rPr>
        <w:t xml:space="preserve">. </w:t>
      </w:r>
      <w:bookmarkStart w:id="16" w:name="OLE_LINK3"/>
      <w:bookmarkStart w:id="17" w:name="OLE_LINK4"/>
      <w:r w:rsidRPr="00C12D32">
        <w:rPr>
          <w:rFonts w:cstheme="minorHAnsi"/>
        </w:rPr>
        <w:t>Your gifts carry spiritual power that</w:t>
      </w:r>
      <w:r w:rsidR="00B13055" w:rsidRPr="00C12D32">
        <w:rPr>
          <w:rFonts w:cstheme="minorHAnsi"/>
        </w:rPr>
        <w:t xml:space="preserve"> stimulates and expands </w:t>
      </w:r>
      <w:r w:rsidR="00903E28" w:rsidRPr="00C12D32">
        <w:rPr>
          <w:rStyle w:val="wordsofchrist"/>
          <w:rFonts w:cstheme="minorHAnsi"/>
          <w:color w:val="333333"/>
        </w:rPr>
        <w:t>your</w:t>
      </w:r>
      <w:r w:rsidRPr="00C12D32">
        <w:rPr>
          <w:rStyle w:val="wordsofchrist"/>
          <w:rFonts w:cstheme="minorHAnsi"/>
          <w:color w:val="333333"/>
        </w:rPr>
        <w:t xml:space="preserve"> circulation with God and </w:t>
      </w:r>
      <w:r w:rsidR="00CE71DF" w:rsidRPr="00C12D32">
        <w:rPr>
          <w:rStyle w:val="wordsofchrist"/>
          <w:rFonts w:cstheme="minorHAnsi"/>
          <w:color w:val="333333"/>
        </w:rPr>
        <w:t xml:space="preserve">with </w:t>
      </w:r>
      <w:r w:rsidRPr="00C12D32">
        <w:rPr>
          <w:rStyle w:val="wordsofchrist"/>
          <w:rFonts w:cstheme="minorHAnsi"/>
          <w:color w:val="333333"/>
        </w:rPr>
        <w:t xml:space="preserve">the Creation. </w:t>
      </w:r>
      <w:bookmarkEnd w:id="16"/>
      <w:bookmarkEnd w:id="17"/>
      <w:r w:rsidRPr="00C12D32">
        <w:rPr>
          <w:rFonts w:cstheme="minorHAnsi"/>
        </w:rPr>
        <w:t>Although you cannot predict how God will respond to your gifts, you</w:t>
      </w:r>
      <w:r w:rsidR="00ED1086" w:rsidRPr="00C12D32">
        <w:rPr>
          <w:rFonts w:cstheme="minorHAnsi"/>
        </w:rPr>
        <w:t xml:space="preserve"> can</w:t>
      </w:r>
      <w:r w:rsidRPr="00C12D32">
        <w:rPr>
          <w:rFonts w:cstheme="minorHAnsi"/>
        </w:rPr>
        <w:t xml:space="preserve"> trust that He will return to you only good and perfect gifts that will enrich your karis relationship with Him.</w:t>
      </w:r>
      <w:r w:rsidRPr="00C12D32">
        <w:rPr>
          <w:rStyle w:val="EndnoteReference"/>
          <w:rFonts w:cstheme="minorHAnsi"/>
        </w:rPr>
        <w:endnoteReference w:id="10"/>
      </w:r>
      <w:r w:rsidRPr="00C12D32">
        <w:rPr>
          <w:rStyle w:val="wordsofchrist"/>
          <w:rFonts w:cstheme="minorHAnsi"/>
          <w:color w:val="333333"/>
        </w:rPr>
        <w:t xml:space="preserve"> You discover that His response is always immeasurably beyond all that you could ask for or imagine.</w:t>
      </w:r>
      <w:r w:rsidRPr="00C12D32">
        <w:rPr>
          <w:rStyle w:val="EndnoteReference"/>
          <w:rFonts w:cstheme="minorHAnsi"/>
          <w:color w:val="333333"/>
        </w:rPr>
        <w:endnoteReference w:id="11"/>
      </w:r>
      <w:r w:rsidRPr="00C12D32">
        <w:rPr>
          <w:rStyle w:val="wordsofchrist"/>
          <w:rFonts w:cstheme="minorHAnsi"/>
          <w:color w:val="333333"/>
        </w:rPr>
        <w:t xml:space="preserve"> </w:t>
      </w:r>
    </w:p>
    <w:p w14:paraId="3B38DDE9" w14:textId="70885DE8" w:rsidR="00342724" w:rsidRPr="00C12D32" w:rsidRDefault="00342724" w:rsidP="0011574C">
      <w:pPr>
        <w:spacing w:after="0" w:line="240" w:lineRule="auto"/>
        <w:jc w:val="both"/>
        <w:rPr>
          <w:rStyle w:val="wordsofchrist"/>
          <w:rFonts w:cstheme="minorHAnsi"/>
          <w:color w:val="333333"/>
        </w:rPr>
      </w:pPr>
    </w:p>
    <w:p w14:paraId="51E8EEDC" w14:textId="6C539884" w:rsidR="00551452" w:rsidRPr="00C12D32" w:rsidRDefault="00551452" w:rsidP="0011574C">
      <w:pPr>
        <w:spacing w:after="0" w:line="240" w:lineRule="auto"/>
        <w:jc w:val="both"/>
        <w:rPr>
          <w:rFonts w:cstheme="minorHAnsi"/>
        </w:rPr>
      </w:pPr>
      <w:bookmarkStart w:id="18" w:name="_Hlk495225962"/>
      <w:r w:rsidRPr="00C12D32">
        <w:rPr>
          <w:rFonts w:cstheme="minorHAnsi"/>
        </w:rPr>
        <w:t xml:space="preserve">At Level </w:t>
      </w:r>
      <w:r w:rsidR="002E74CB" w:rsidRPr="00C12D32">
        <w:rPr>
          <w:rFonts w:cstheme="minorHAnsi"/>
        </w:rPr>
        <w:t>Two,</w:t>
      </w:r>
      <w:r w:rsidRPr="00C12D32">
        <w:rPr>
          <w:rFonts w:cstheme="minorHAnsi"/>
        </w:rPr>
        <w:t xml:space="preserve"> you show God that you are trustworthy by practicing the following three things:</w:t>
      </w:r>
    </w:p>
    <w:p w14:paraId="70204117" w14:textId="77777777" w:rsidR="00551452" w:rsidRPr="00C12D32" w:rsidRDefault="00551452" w:rsidP="0011574C">
      <w:pPr>
        <w:spacing w:after="0" w:line="240" w:lineRule="auto"/>
        <w:jc w:val="both"/>
        <w:rPr>
          <w:rFonts w:cstheme="minorHAnsi"/>
        </w:rPr>
      </w:pPr>
    </w:p>
    <w:p w14:paraId="206E0106" w14:textId="71379B89" w:rsidR="00551452" w:rsidRPr="00C12D32" w:rsidRDefault="00551452" w:rsidP="0011574C">
      <w:pPr>
        <w:pStyle w:val="NormalWeb"/>
        <w:numPr>
          <w:ilvl w:val="0"/>
          <w:numId w:val="2"/>
        </w:numPr>
        <w:spacing w:before="0" w:beforeAutospacing="0" w:after="0" w:afterAutospacing="0"/>
        <w:jc w:val="both"/>
        <w:rPr>
          <w:rStyle w:val="wordsofchrist"/>
          <w:rFonts w:asciiTheme="minorHAnsi" w:eastAsiaTheme="minorEastAsia" w:hAnsiTheme="minorHAnsi" w:cstheme="minorHAnsi"/>
          <w:sz w:val="22"/>
          <w:szCs w:val="22"/>
        </w:rPr>
      </w:pPr>
      <w:bookmarkStart w:id="19" w:name="_Hlk507847881"/>
      <w:bookmarkStart w:id="20" w:name="_Hlk508450979"/>
      <w:r w:rsidRPr="00C12D32">
        <w:rPr>
          <w:rStyle w:val="wordsofchrist"/>
          <w:rFonts w:asciiTheme="minorHAnsi" w:hAnsiTheme="minorHAnsi" w:cstheme="minorHAnsi"/>
          <w:b/>
          <w:sz w:val="22"/>
          <w:szCs w:val="22"/>
        </w:rPr>
        <w:t>Love your neighbor as yourself</w:t>
      </w:r>
      <w:r w:rsidR="00EA14D3" w:rsidRPr="00C12D32">
        <w:rPr>
          <w:rStyle w:val="wordsofchrist"/>
          <w:rFonts w:asciiTheme="minorHAnsi" w:hAnsiTheme="minorHAnsi" w:cstheme="minorHAnsi"/>
          <w:bCs/>
          <w:sz w:val="22"/>
          <w:szCs w:val="22"/>
        </w:rPr>
        <w:t>—</w:t>
      </w:r>
      <w:r w:rsidR="00A9527B" w:rsidRPr="00C12D32">
        <w:rPr>
          <w:rStyle w:val="wordsofchrist"/>
          <w:rFonts w:asciiTheme="minorHAnsi" w:hAnsiTheme="minorHAnsi" w:cstheme="minorHAnsi"/>
          <w:bCs/>
          <w:sz w:val="22"/>
          <w:szCs w:val="22"/>
        </w:rPr>
        <w:t>treat</w:t>
      </w:r>
      <w:r w:rsidR="00A9527B" w:rsidRPr="00C12D32">
        <w:rPr>
          <w:rStyle w:val="wordsofchrist"/>
          <w:rFonts w:asciiTheme="minorHAnsi" w:hAnsiTheme="minorHAnsi" w:cstheme="minorHAnsi"/>
          <w:sz w:val="22"/>
          <w:szCs w:val="22"/>
        </w:rPr>
        <w:t xml:space="preserve"> </w:t>
      </w:r>
      <w:r w:rsidRPr="00C12D32">
        <w:rPr>
          <w:rStyle w:val="wordsofchrist"/>
          <w:rFonts w:asciiTheme="minorHAnsi" w:hAnsiTheme="minorHAnsi" w:cstheme="minorHAnsi"/>
          <w:sz w:val="22"/>
          <w:szCs w:val="22"/>
        </w:rPr>
        <w:t>very well those who support you.</w:t>
      </w:r>
      <w:r w:rsidRPr="00C12D32">
        <w:rPr>
          <w:rStyle w:val="EndnoteReference"/>
          <w:rFonts w:asciiTheme="minorHAnsi" w:hAnsiTheme="minorHAnsi" w:cstheme="minorHAnsi"/>
          <w:sz w:val="22"/>
          <w:szCs w:val="22"/>
        </w:rPr>
        <w:endnoteReference w:id="12"/>
      </w:r>
    </w:p>
    <w:p w14:paraId="69C51AA5" w14:textId="77777777" w:rsidR="00865E63" w:rsidRPr="00C12D32" w:rsidRDefault="00865E63" w:rsidP="0011574C">
      <w:pPr>
        <w:pStyle w:val="NormalWeb"/>
        <w:spacing w:before="0" w:beforeAutospacing="0" w:after="0" w:afterAutospacing="0"/>
        <w:jc w:val="both"/>
        <w:rPr>
          <w:rStyle w:val="wordsofchrist"/>
          <w:rFonts w:asciiTheme="minorHAnsi" w:eastAsiaTheme="minorEastAsia" w:hAnsiTheme="minorHAnsi" w:cstheme="minorHAnsi"/>
          <w:sz w:val="22"/>
          <w:szCs w:val="22"/>
        </w:rPr>
      </w:pPr>
    </w:p>
    <w:p w14:paraId="372A0BC9" w14:textId="770CBDCD" w:rsidR="00551452" w:rsidRPr="00C12D32" w:rsidRDefault="00551452" w:rsidP="0011574C">
      <w:pPr>
        <w:pStyle w:val="NormalWeb"/>
        <w:numPr>
          <w:ilvl w:val="0"/>
          <w:numId w:val="2"/>
        </w:numPr>
        <w:spacing w:before="0" w:beforeAutospacing="0" w:after="0" w:afterAutospacing="0"/>
        <w:jc w:val="both"/>
        <w:rPr>
          <w:rStyle w:val="wordsofchrist"/>
          <w:rFonts w:asciiTheme="minorHAnsi" w:eastAsiaTheme="minorEastAsia" w:hAnsiTheme="minorHAnsi" w:cstheme="minorHAnsi"/>
          <w:sz w:val="22"/>
          <w:szCs w:val="22"/>
        </w:rPr>
      </w:pPr>
      <w:r w:rsidRPr="00C12D32">
        <w:rPr>
          <w:rStyle w:val="wordsofchrist"/>
          <w:rFonts w:asciiTheme="minorHAnsi" w:hAnsiTheme="minorHAnsi" w:cstheme="minorHAnsi"/>
          <w:b/>
          <w:sz w:val="22"/>
          <w:szCs w:val="22"/>
        </w:rPr>
        <w:lastRenderedPageBreak/>
        <w:t>Do good to the trustworthy community</w:t>
      </w:r>
      <w:r w:rsidR="00EA14D3" w:rsidRPr="00C12D32">
        <w:rPr>
          <w:rStyle w:val="wordsofchrist"/>
          <w:rFonts w:asciiTheme="minorHAnsi" w:hAnsiTheme="minorHAnsi" w:cstheme="minorHAnsi"/>
          <w:bCs/>
          <w:sz w:val="22"/>
          <w:szCs w:val="22"/>
        </w:rPr>
        <w:t>—</w:t>
      </w:r>
      <w:r w:rsidR="00A9527B" w:rsidRPr="00C12D32">
        <w:rPr>
          <w:rStyle w:val="wordsofchrist"/>
          <w:rFonts w:asciiTheme="minorHAnsi" w:hAnsiTheme="minorHAnsi" w:cstheme="minorHAnsi"/>
          <w:bCs/>
          <w:sz w:val="22"/>
          <w:szCs w:val="22"/>
        </w:rPr>
        <w:t>support</w:t>
      </w:r>
      <w:r w:rsidR="00A9527B" w:rsidRPr="00C12D32">
        <w:rPr>
          <w:rStyle w:val="wordsofchrist"/>
          <w:rFonts w:asciiTheme="minorHAnsi" w:hAnsiTheme="minorHAnsi" w:cstheme="minorHAnsi"/>
          <w:sz w:val="22"/>
          <w:szCs w:val="22"/>
        </w:rPr>
        <w:t xml:space="preserve"> </w:t>
      </w:r>
      <w:r w:rsidRPr="00C12D32">
        <w:rPr>
          <w:rStyle w:val="wordsofchrist"/>
          <w:rFonts w:asciiTheme="minorHAnsi" w:hAnsiTheme="minorHAnsi" w:cstheme="minorHAnsi"/>
          <w:sz w:val="22"/>
          <w:szCs w:val="22"/>
        </w:rPr>
        <w:t>members of the community who are investing in their true glory.</w:t>
      </w:r>
    </w:p>
    <w:p w14:paraId="4C43DD26" w14:textId="77777777" w:rsidR="00865E63" w:rsidRPr="00C12D32" w:rsidRDefault="00865E63" w:rsidP="0011574C">
      <w:pPr>
        <w:pStyle w:val="ListParagraph"/>
        <w:spacing w:after="0" w:line="240" w:lineRule="auto"/>
        <w:ind w:left="0"/>
        <w:jc w:val="both"/>
        <w:rPr>
          <w:rStyle w:val="wordsofchrist"/>
          <w:rFonts w:cstheme="minorHAnsi"/>
        </w:rPr>
      </w:pPr>
    </w:p>
    <w:p w14:paraId="6312F83B" w14:textId="57D3AE4E" w:rsidR="00551452" w:rsidRPr="00C12D32" w:rsidRDefault="00551452" w:rsidP="0011574C">
      <w:pPr>
        <w:pStyle w:val="ListParagraph"/>
        <w:numPr>
          <w:ilvl w:val="0"/>
          <w:numId w:val="2"/>
        </w:numPr>
        <w:spacing w:after="0" w:line="240" w:lineRule="auto"/>
        <w:jc w:val="both"/>
        <w:rPr>
          <w:rStyle w:val="wordsofchrist"/>
          <w:rFonts w:cstheme="minorHAnsi"/>
        </w:rPr>
      </w:pPr>
      <w:r w:rsidRPr="00C12D32">
        <w:rPr>
          <w:rStyle w:val="wordsofchrist"/>
          <w:rFonts w:cstheme="minorHAnsi"/>
          <w:b/>
        </w:rPr>
        <w:t>Act with kindness toward the world</w:t>
      </w:r>
      <w:r w:rsidR="00EA14D3" w:rsidRPr="00C12D32">
        <w:rPr>
          <w:rStyle w:val="wordsofchrist"/>
          <w:rFonts w:cstheme="minorHAnsi"/>
          <w:bCs/>
        </w:rPr>
        <w:t>—</w:t>
      </w:r>
      <w:r w:rsidR="00A85BF8" w:rsidRPr="00C12D32">
        <w:rPr>
          <w:rStyle w:val="wordsofchrist"/>
          <w:rFonts w:cstheme="minorHAnsi"/>
          <w:bCs/>
        </w:rPr>
        <w:t>o</w:t>
      </w:r>
      <w:r w:rsidRPr="00C12D32">
        <w:rPr>
          <w:rStyle w:val="wordsofchrist"/>
          <w:rFonts w:cstheme="minorHAnsi"/>
          <w:bCs/>
        </w:rPr>
        <w:t>ffer</w:t>
      </w:r>
      <w:r w:rsidRPr="00C12D32">
        <w:rPr>
          <w:rStyle w:val="wordsofchrist"/>
          <w:rFonts w:cstheme="minorHAnsi"/>
        </w:rPr>
        <w:t xml:space="preserve"> gifts of care and support to those outside the community.</w:t>
      </w:r>
      <w:r w:rsidRPr="00C12D32">
        <w:rPr>
          <w:rStyle w:val="EndnoteReference"/>
          <w:rFonts w:cstheme="minorHAnsi"/>
        </w:rPr>
        <w:endnoteReference w:id="13"/>
      </w:r>
    </w:p>
    <w:bookmarkEnd w:id="18"/>
    <w:bookmarkEnd w:id="19"/>
    <w:bookmarkEnd w:id="20"/>
    <w:p w14:paraId="4BE75B73" w14:textId="77777777" w:rsidR="00764616" w:rsidRPr="00C12D32" w:rsidRDefault="00764616" w:rsidP="0011574C">
      <w:pPr>
        <w:spacing w:after="0" w:line="240" w:lineRule="auto"/>
        <w:jc w:val="both"/>
        <w:rPr>
          <w:rStyle w:val="wordsofchrist"/>
          <w:rFonts w:cstheme="minorHAnsi"/>
          <w:color w:val="333333"/>
        </w:rPr>
      </w:pPr>
    </w:p>
    <w:p w14:paraId="027BA596" w14:textId="532EC62A" w:rsidR="00F870B1" w:rsidRPr="00C12D32" w:rsidRDefault="00551452" w:rsidP="00092EA1">
      <w:pPr>
        <w:spacing w:after="0" w:line="240" w:lineRule="auto"/>
        <w:jc w:val="both"/>
        <w:rPr>
          <w:rStyle w:val="wordsofchrist"/>
          <w:rFonts w:cstheme="minorHAnsi"/>
          <w:color w:val="333333"/>
        </w:rPr>
      </w:pPr>
      <w:r w:rsidRPr="00C12D32">
        <w:rPr>
          <w:rFonts w:cstheme="minorHAnsi"/>
        </w:rPr>
        <w:t>The cause at this</w:t>
      </w:r>
      <w:r w:rsidR="00ED1086" w:rsidRPr="00C12D32">
        <w:rPr>
          <w:rFonts w:cstheme="minorHAnsi"/>
        </w:rPr>
        <w:t xml:space="preserve"> higher</w:t>
      </w:r>
      <w:r w:rsidRPr="00C12D32">
        <w:rPr>
          <w:rFonts w:cstheme="minorHAnsi"/>
        </w:rPr>
        <w:t xml:space="preserve"> level of karis is your</w:t>
      </w:r>
      <w:r w:rsidR="00ED1086" w:rsidRPr="00C12D32">
        <w:rPr>
          <w:rFonts w:cstheme="minorHAnsi"/>
        </w:rPr>
        <w:t xml:space="preserve"> growing</w:t>
      </w:r>
      <w:r w:rsidRPr="00C12D32">
        <w:rPr>
          <w:rFonts w:cstheme="minorHAnsi"/>
        </w:rPr>
        <w:t xml:space="preserve"> relationship with God. </w:t>
      </w:r>
      <w:r w:rsidR="00541060" w:rsidRPr="00C12D32">
        <w:rPr>
          <w:rStyle w:val="wordsofchrist"/>
          <w:rFonts w:cstheme="minorHAnsi"/>
          <w:color w:val="333333"/>
        </w:rPr>
        <w:t xml:space="preserve">This is what makes this level so powerful. </w:t>
      </w:r>
      <w:r w:rsidRPr="00C12D32">
        <w:rPr>
          <w:rFonts w:cstheme="minorHAnsi"/>
        </w:rPr>
        <w:t>He invites</w:t>
      </w:r>
      <w:r w:rsidR="00B028FE" w:rsidRPr="00C12D32">
        <w:rPr>
          <w:rFonts w:cstheme="minorHAnsi"/>
        </w:rPr>
        <w:t>,</w:t>
      </w:r>
      <w:r w:rsidRPr="00C12D32">
        <w:rPr>
          <w:rFonts w:cstheme="minorHAnsi"/>
        </w:rPr>
        <w:t xml:space="preserve"> and you respond by offering the gift</w:t>
      </w:r>
      <w:r w:rsidR="00ED1086" w:rsidRPr="00C12D32">
        <w:rPr>
          <w:rFonts w:cstheme="minorHAnsi"/>
        </w:rPr>
        <w:t xml:space="preserve"> of</w:t>
      </w:r>
      <w:r w:rsidRPr="00C12D32">
        <w:rPr>
          <w:rFonts w:cstheme="minorHAnsi"/>
        </w:rPr>
        <w:t xml:space="preserve"> becoming </w:t>
      </w:r>
      <w:r w:rsidR="00ED1086" w:rsidRPr="00C12D32">
        <w:rPr>
          <w:rFonts w:cstheme="minorHAnsi"/>
        </w:rPr>
        <w:t xml:space="preserve">more </w:t>
      </w:r>
      <w:r w:rsidRPr="00C12D32">
        <w:rPr>
          <w:rFonts w:cstheme="minorHAnsi"/>
        </w:rPr>
        <w:t>trustworthy. Your trustworthy choices invite Him into more relationship</w:t>
      </w:r>
      <w:r w:rsidR="00B028FE" w:rsidRPr="00C12D32">
        <w:rPr>
          <w:rFonts w:cstheme="minorHAnsi"/>
        </w:rPr>
        <w:t>,</w:t>
      </w:r>
      <w:r w:rsidRPr="00C12D32">
        <w:rPr>
          <w:rFonts w:cstheme="minorHAnsi"/>
        </w:rPr>
        <w:t xml:space="preserve"> and He responds with more gifts and invitations. The effect or outcome of this mutual generosity is unpredictable, but it will always be exactly what satisfies and fulfills. </w:t>
      </w:r>
      <w:r w:rsidR="00541060" w:rsidRPr="00C12D32">
        <w:rPr>
          <w:rStyle w:val="wordsofchrist"/>
          <w:rFonts w:cstheme="minorHAnsi"/>
          <w:color w:val="333333"/>
        </w:rPr>
        <w:t>Through experience, you learn to trust the</w:t>
      </w:r>
      <w:r w:rsidR="00ED1086" w:rsidRPr="00C12D32">
        <w:rPr>
          <w:rStyle w:val="wordsofchrist"/>
          <w:rFonts w:cstheme="minorHAnsi"/>
          <w:color w:val="333333"/>
        </w:rPr>
        <w:t xml:space="preserve"> Giver and </w:t>
      </w:r>
      <w:r w:rsidR="00541060" w:rsidRPr="00C12D32">
        <w:rPr>
          <w:rStyle w:val="wordsofchrist"/>
          <w:rFonts w:cstheme="minorHAnsi"/>
          <w:color w:val="333333"/>
        </w:rPr>
        <w:t xml:space="preserve">can </w:t>
      </w:r>
      <w:r w:rsidR="00ED1086" w:rsidRPr="00C12D32">
        <w:rPr>
          <w:rStyle w:val="wordsofchrist"/>
          <w:rFonts w:cstheme="minorHAnsi"/>
          <w:color w:val="333333"/>
        </w:rPr>
        <w:t xml:space="preserve">let go of attaching to a certain outcome. </w:t>
      </w:r>
    </w:p>
    <w:p w14:paraId="036C521F" w14:textId="77777777" w:rsidR="00092EA1" w:rsidRPr="00C12D32" w:rsidRDefault="00092EA1" w:rsidP="00092EA1">
      <w:pPr>
        <w:spacing w:after="0" w:line="240" w:lineRule="auto"/>
        <w:jc w:val="both"/>
        <w:rPr>
          <w:rStyle w:val="wordsofchrist"/>
          <w:rFonts w:cstheme="minorHAnsi"/>
          <w:color w:val="333333"/>
        </w:rPr>
      </w:pPr>
    </w:p>
    <w:p w14:paraId="250D5B2C" w14:textId="0DF04CB6" w:rsidR="002536E1" w:rsidRPr="00C12D32" w:rsidRDefault="00900EF0" w:rsidP="0011574C">
      <w:pPr>
        <w:spacing w:after="0" w:line="240" w:lineRule="auto"/>
        <w:jc w:val="both"/>
        <w:rPr>
          <w:rStyle w:val="wordsofchrist"/>
          <w:rFonts w:cstheme="minorHAnsi"/>
          <w:b/>
          <w:color w:val="333333"/>
        </w:rPr>
      </w:pPr>
      <w:r w:rsidRPr="00C12D32">
        <w:rPr>
          <w:rStyle w:val="wordsofchrist"/>
          <w:rFonts w:cstheme="minorHAnsi"/>
          <w:color w:val="333333"/>
        </w:rPr>
        <w:t>I would</w:t>
      </w:r>
      <w:r w:rsidR="002536E1" w:rsidRPr="00C12D32">
        <w:rPr>
          <w:rStyle w:val="wordsofchrist"/>
          <w:rFonts w:cstheme="minorHAnsi"/>
          <w:color w:val="333333"/>
        </w:rPr>
        <w:t xml:space="preserve"> now</w:t>
      </w:r>
      <w:r w:rsidRPr="00C12D32">
        <w:rPr>
          <w:rStyle w:val="wordsofchrist"/>
          <w:rFonts w:cstheme="minorHAnsi"/>
          <w:color w:val="333333"/>
        </w:rPr>
        <w:t xml:space="preserve"> like </w:t>
      </w:r>
      <w:r w:rsidR="00551452" w:rsidRPr="00C12D32">
        <w:rPr>
          <w:rStyle w:val="wordsofchrist"/>
          <w:rFonts w:cstheme="minorHAnsi"/>
          <w:color w:val="333333"/>
        </w:rPr>
        <w:t>to</w:t>
      </w:r>
      <w:r w:rsidR="00876D84" w:rsidRPr="00C12D32">
        <w:rPr>
          <w:rStyle w:val="wordsofchrist"/>
          <w:rFonts w:cstheme="minorHAnsi"/>
          <w:color w:val="333333"/>
        </w:rPr>
        <w:t xml:space="preserve"> offer you</w:t>
      </w:r>
      <w:r w:rsidR="00551452" w:rsidRPr="00C12D32">
        <w:rPr>
          <w:rStyle w:val="wordsofchrist"/>
          <w:rFonts w:cstheme="minorHAnsi"/>
          <w:color w:val="333333"/>
        </w:rPr>
        <w:t xml:space="preserve"> </w:t>
      </w:r>
      <w:r w:rsidR="00876D84" w:rsidRPr="00C12D32">
        <w:rPr>
          <w:rStyle w:val="wordsofchrist"/>
          <w:rFonts w:cstheme="minorHAnsi"/>
          <w:color w:val="333333"/>
        </w:rPr>
        <w:t>my paraphrase</w:t>
      </w:r>
      <w:r w:rsidR="00876D84" w:rsidRPr="00C12D32" w:rsidDel="00876D84">
        <w:rPr>
          <w:rStyle w:val="wordsofchrist"/>
          <w:rFonts w:cstheme="minorHAnsi"/>
          <w:color w:val="333333"/>
        </w:rPr>
        <w:t xml:space="preserve"> </w:t>
      </w:r>
      <w:r w:rsidR="00876D84" w:rsidRPr="00C12D32">
        <w:rPr>
          <w:rStyle w:val="wordsofchrist"/>
          <w:rFonts w:cstheme="minorHAnsi"/>
          <w:color w:val="333333"/>
        </w:rPr>
        <w:t>of</w:t>
      </w:r>
      <w:r w:rsidR="002536E1" w:rsidRPr="00C12D32">
        <w:rPr>
          <w:rStyle w:val="wordsofchrist"/>
          <w:rFonts w:cstheme="minorHAnsi"/>
          <w:b/>
          <w:color w:val="333333"/>
        </w:rPr>
        <w:t xml:space="preserve"> First Corinthians 2:6</w:t>
      </w:r>
      <w:r w:rsidR="00EA14D3" w:rsidRPr="00C12D32">
        <w:rPr>
          <w:rStyle w:val="wordsofchrist"/>
          <w:rFonts w:cstheme="minorHAnsi"/>
          <w:b/>
          <w:color w:val="333333"/>
        </w:rPr>
        <w:t>–</w:t>
      </w:r>
      <w:r w:rsidR="002536E1" w:rsidRPr="00C12D32">
        <w:rPr>
          <w:rStyle w:val="wordsofchrist"/>
          <w:rFonts w:cstheme="minorHAnsi"/>
          <w:b/>
          <w:color w:val="333333"/>
        </w:rPr>
        <w:t>9</w:t>
      </w:r>
      <w:r w:rsidR="00764616" w:rsidRPr="00C12D32">
        <w:rPr>
          <w:rStyle w:val="wordsofchrist"/>
          <w:rFonts w:cstheme="minorHAnsi"/>
          <w:color w:val="333333"/>
        </w:rPr>
        <w:t>.</w:t>
      </w:r>
    </w:p>
    <w:p w14:paraId="04C0F677" w14:textId="77777777" w:rsidR="00C838D5" w:rsidRPr="00C12D32" w:rsidRDefault="00C838D5" w:rsidP="0011574C">
      <w:pPr>
        <w:spacing w:after="0" w:line="240" w:lineRule="auto"/>
        <w:jc w:val="both"/>
        <w:rPr>
          <w:rStyle w:val="wordsofchrist"/>
          <w:rFonts w:cstheme="minorHAnsi"/>
          <w:color w:val="333333"/>
        </w:rPr>
      </w:pPr>
    </w:p>
    <w:p w14:paraId="3743EE4D" w14:textId="06D61284" w:rsidR="002B1B30" w:rsidRPr="00C12D32" w:rsidRDefault="002B1B30" w:rsidP="00481E89">
      <w:pPr>
        <w:pStyle w:val="NormalWeb"/>
        <w:spacing w:before="0" w:beforeAutospacing="0" w:after="0" w:afterAutospacing="0"/>
        <w:ind w:left="720" w:right="720"/>
        <w:jc w:val="both"/>
        <w:rPr>
          <w:rFonts w:asciiTheme="minorHAnsi" w:hAnsiTheme="minorHAnsi" w:cstheme="minorHAnsi"/>
          <w:sz w:val="22"/>
          <w:szCs w:val="22"/>
        </w:rPr>
      </w:pPr>
      <w:r w:rsidRPr="00C12D32">
        <w:rPr>
          <w:rFonts w:asciiTheme="minorHAnsi" w:hAnsiTheme="minorHAnsi" w:cstheme="minorHAnsi"/>
          <w:sz w:val="22"/>
          <w:szCs w:val="22"/>
          <w:vertAlign w:val="superscript"/>
        </w:rPr>
        <w:t>6</w:t>
      </w:r>
      <w:r w:rsidRPr="00C12D32">
        <w:rPr>
          <w:rFonts w:asciiTheme="minorHAnsi" w:hAnsiTheme="minorHAnsi" w:cstheme="minorHAnsi"/>
          <w:sz w:val="22"/>
          <w:szCs w:val="22"/>
        </w:rPr>
        <w:t xml:space="preserve">We speak </w:t>
      </w:r>
      <w:r w:rsidR="00991E82" w:rsidRPr="00C12D32">
        <w:rPr>
          <w:rFonts w:asciiTheme="minorHAnsi" w:hAnsiTheme="minorHAnsi" w:cstheme="minorHAnsi"/>
          <w:sz w:val="22"/>
          <w:szCs w:val="22"/>
        </w:rPr>
        <w:t xml:space="preserve">wisdom to those who are mature </w:t>
      </w:r>
      <w:r w:rsidRPr="00C12D32">
        <w:rPr>
          <w:rFonts w:asciiTheme="minorHAnsi" w:hAnsiTheme="minorHAnsi" w:cstheme="minorHAnsi"/>
          <w:sz w:val="22"/>
          <w:szCs w:val="22"/>
        </w:rPr>
        <w:t>or living at</w:t>
      </w:r>
      <w:r w:rsidR="00F242D8" w:rsidRPr="00C12D32">
        <w:rPr>
          <w:rFonts w:asciiTheme="minorHAnsi" w:hAnsiTheme="minorHAnsi" w:cstheme="minorHAnsi"/>
          <w:sz w:val="22"/>
          <w:szCs w:val="22"/>
        </w:rPr>
        <w:t xml:space="preserve"> the higher level</w:t>
      </w:r>
      <w:r w:rsidR="00991E82" w:rsidRPr="00C12D32">
        <w:rPr>
          <w:rFonts w:asciiTheme="minorHAnsi" w:hAnsiTheme="minorHAnsi" w:cstheme="minorHAnsi"/>
          <w:sz w:val="22"/>
          <w:szCs w:val="22"/>
        </w:rPr>
        <w:t xml:space="preserve"> of karis</w:t>
      </w:r>
      <w:r w:rsidRPr="00C12D32">
        <w:rPr>
          <w:rFonts w:asciiTheme="minorHAnsi" w:hAnsiTheme="minorHAnsi" w:cstheme="minorHAnsi"/>
          <w:sz w:val="22"/>
          <w:szCs w:val="22"/>
        </w:rPr>
        <w:t>. This wisdom is not of this e</w:t>
      </w:r>
      <w:r w:rsidR="00991E82" w:rsidRPr="00C12D32">
        <w:rPr>
          <w:rFonts w:asciiTheme="minorHAnsi" w:hAnsiTheme="minorHAnsi" w:cstheme="minorHAnsi"/>
          <w:sz w:val="22"/>
          <w:szCs w:val="22"/>
        </w:rPr>
        <w:t>ra</w:t>
      </w:r>
      <w:r w:rsidR="00425423" w:rsidRPr="00C12D32">
        <w:rPr>
          <w:rFonts w:asciiTheme="minorHAnsi" w:hAnsiTheme="minorHAnsi" w:cstheme="minorHAnsi"/>
          <w:sz w:val="22"/>
          <w:szCs w:val="22"/>
        </w:rPr>
        <w:t>,</w:t>
      </w:r>
      <w:r w:rsidR="00991E82" w:rsidRPr="00C12D32">
        <w:rPr>
          <w:rFonts w:asciiTheme="minorHAnsi" w:hAnsiTheme="minorHAnsi" w:cstheme="minorHAnsi"/>
          <w:sz w:val="22"/>
          <w:szCs w:val="22"/>
        </w:rPr>
        <w:t xml:space="preserve"> nor of the Idols of this era</w:t>
      </w:r>
      <w:r w:rsidR="005E698A" w:rsidRPr="00C12D32">
        <w:rPr>
          <w:rFonts w:asciiTheme="minorHAnsi" w:hAnsiTheme="minorHAnsi" w:cstheme="minorHAnsi"/>
          <w:sz w:val="22"/>
          <w:szCs w:val="22"/>
        </w:rPr>
        <w:t>,</w:t>
      </w:r>
      <w:r w:rsidRPr="00C12D32">
        <w:rPr>
          <w:rFonts w:asciiTheme="minorHAnsi" w:hAnsiTheme="minorHAnsi" w:cstheme="minorHAnsi"/>
          <w:sz w:val="22"/>
          <w:szCs w:val="22"/>
        </w:rPr>
        <w:t xml:space="preserve"> </w:t>
      </w:r>
      <w:r w:rsidR="00013A77" w:rsidRPr="00C12D32">
        <w:rPr>
          <w:rFonts w:asciiTheme="minorHAnsi" w:hAnsiTheme="minorHAnsi" w:cstheme="minorHAnsi"/>
          <w:sz w:val="22"/>
          <w:szCs w:val="22"/>
        </w:rPr>
        <w:t>which</w:t>
      </w:r>
      <w:r w:rsidRPr="00C12D32">
        <w:rPr>
          <w:rFonts w:asciiTheme="minorHAnsi" w:hAnsiTheme="minorHAnsi" w:cstheme="minorHAnsi"/>
          <w:sz w:val="22"/>
          <w:szCs w:val="22"/>
        </w:rPr>
        <w:t xml:space="preserve"> are passing away. </w:t>
      </w:r>
      <w:r w:rsidR="00A51878" w:rsidRPr="00C12D32">
        <w:rPr>
          <w:rFonts w:asciiTheme="minorHAnsi" w:hAnsiTheme="minorHAnsi" w:cstheme="minorHAnsi"/>
          <w:sz w:val="22"/>
          <w:szCs w:val="22"/>
          <w:vertAlign w:val="superscript"/>
        </w:rPr>
        <w:t>7</w:t>
      </w:r>
      <w:r w:rsidR="00A51878" w:rsidRPr="00C12D32">
        <w:rPr>
          <w:rFonts w:asciiTheme="minorHAnsi" w:hAnsiTheme="minorHAnsi" w:cstheme="minorHAnsi"/>
          <w:sz w:val="22"/>
          <w:szCs w:val="22"/>
        </w:rPr>
        <w:t>W</w:t>
      </w:r>
      <w:r w:rsidRPr="00C12D32">
        <w:rPr>
          <w:rFonts w:asciiTheme="minorHAnsi" w:hAnsiTheme="minorHAnsi" w:cstheme="minorHAnsi"/>
          <w:sz w:val="22"/>
          <w:szCs w:val="22"/>
        </w:rPr>
        <w:t>e speak of God’s wisdom in secret, as in an initiation to the secret soc</w:t>
      </w:r>
      <w:r w:rsidR="00991E82" w:rsidRPr="00C12D32">
        <w:rPr>
          <w:rFonts w:asciiTheme="minorHAnsi" w:hAnsiTheme="minorHAnsi" w:cstheme="minorHAnsi"/>
          <w:sz w:val="22"/>
          <w:szCs w:val="22"/>
        </w:rPr>
        <w:t>iety of the hidden things of the True Self</w:t>
      </w:r>
      <w:r w:rsidRPr="00C12D32">
        <w:rPr>
          <w:rFonts w:asciiTheme="minorHAnsi" w:hAnsiTheme="minorHAnsi" w:cstheme="minorHAnsi"/>
          <w:sz w:val="22"/>
          <w:szCs w:val="22"/>
        </w:rPr>
        <w:t>. In the face of th</w:t>
      </w:r>
      <w:r w:rsidR="00876D84" w:rsidRPr="00C12D32">
        <w:rPr>
          <w:rFonts w:asciiTheme="minorHAnsi" w:hAnsiTheme="minorHAnsi" w:cstheme="minorHAnsi"/>
          <w:sz w:val="22"/>
          <w:szCs w:val="22"/>
        </w:rPr>
        <w:t>is</w:t>
      </w:r>
      <w:r w:rsidRPr="00C12D32">
        <w:rPr>
          <w:rFonts w:asciiTheme="minorHAnsi" w:hAnsiTheme="minorHAnsi" w:cstheme="minorHAnsi"/>
          <w:sz w:val="22"/>
          <w:szCs w:val="22"/>
        </w:rPr>
        <w:t xml:space="preserve"> era of Idols, God set this wisdom apart for our glory. </w:t>
      </w:r>
      <w:r w:rsidRPr="00C12D32">
        <w:rPr>
          <w:rFonts w:asciiTheme="minorHAnsi" w:hAnsiTheme="minorHAnsi" w:cstheme="minorHAnsi"/>
          <w:sz w:val="22"/>
          <w:szCs w:val="22"/>
          <w:vertAlign w:val="superscript"/>
        </w:rPr>
        <w:t>8</w:t>
      </w:r>
      <w:r w:rsidRPr="00C12D32">
        <w:rPr>
          <w:rFonts w:asciiTheme="minorHAnsi" w:hAnsiTheme="minorHAnsi" w:cstheme="minorHAnsi"/>
          <w:sz w:val="22"/>
          <w:szCs w:val="22"/>
        </w:rPr>
        <w:t>This is a wisdom which none of the Idols of this e</w:t>
      </w:r>
      <w:r w:rsidR="003D3011" w:rsidRPr="00C12D32">
        <w:rPr>
          <w:rFonts w:asciiTheme="minorHAnsi" w:hAnsiTheme="minorHAnsi" w:cstheme="minorHAnsi"/>
          <w:sz w:val="22"/>
          <w:szCs w:val="22"/>
        </w:rPr>
        <w:t>ra understand. For, if they had understood</w:t>
      </w:r>
      <w:r w:rsidRPr="00C12D32">
        <w:rPr>
          <w:rFonts w:asciiTheme="minorHAnsi" w:hAnsiTheme="minorHAnsi" w:cstheme="minorHAnsi"/>
          <w:sz w:val="22"/>
          <w:szCs w:val="22"/>
        </w:rPr>
        <w:t xml:space="preserve"> this wisdom which leads to our glory</w:t>
      </w:r>
      <w:r w:rsidR="00A9527B" w:rsidRPr="00C12D32">
        <w:rPr>
          <w:rFonts w:asciiTheme="minorHAnsi" w:hAnsiTheme="minorHAnsi" w:cstheme="minorHAnsi"/>
          <w:sz w:val="22"/>
          <w:szCs w:val="22"/>
        </w:rPr>
        <w:t>,</w:t>
      </w:r>
      <w:r w:rsidRPr="00C12D32">
        <w:rPr>
          <w:rFonts w:asciiTheme="minorHAnsi" w:hAnsiTheme="minorHAnsi" w:cstheme="minorHAnsi"/>
          <w:sz w:val="22"/>
          <w:szCs w:val="22"/>
        </w:rPr>
        <w:t xml:space="preserve"> they would not have crucified the Lord of </w:t>
      </w:r>
      <w:r w:rsidR="008C1DA9" w:rsidRPr="00C12D32">
        <w:rPr>
          <w:rFonts w:asciiTheme="minorHAnsi" w:hAnsiTheme="minorHAnsi" w:cstheme="minorHAnsi"/>
          <w:sz w:val="22"/>
          <w:szCs w:val="22"/>
        </w:rPr>
        <w:t>G</w:t>
      </w:r>
      <w:r w:rsidRPr="00C12D32">
        <w:rPr>
          <w:rFonts w:asciiTheme="minorHAnsi" w:hAnsiTheme="minorHAnsi" w:cstheme="minorHAnsi"/>
          <w:sz w:val="22"/>
          <w:szCs w:val="22"/>
        </w:rPr>
        <w:t xml:space="preserve">lory. </w:t>
      </w:r>
      <w:r w:rsidRPr="00C12D32">
        <w:rPr>
          <w:rFonts w:asciiTheme="minorHAnsi" w:hAnsiTheme="minorHAnsi" w:cstheme="minorHAnsi"/>
          <w:sz w:val="22"/>
          <w:szCs w:val="22"/>
          <w:vertAlign w:val="superscript"/>
        </w:rPr>
        <w:t>9</w:t>
      </w:r>
      <w:r w:rsidR="003D3011" w:rsidRPr="00C12D32">
        <w:rPr>
          <w:rFonts w:asciiTheme="minorHAnsi" w:hAnsiTheme="minorHAnsi" w:cstheme="minorHAnsi"/>
          <w:sz w:val="22"/>
          <w:szCs w:val="22"/>
        </w:rPr>
        <w:t>J</w:t>
      </w:r>
      <w:r w:rsidRPr="00C12D32">
        <w:rPr>
          <w:rFonts w:asciiTheme="minorHAnsi" w:hAnsiTheme="minorHAnsi" w:cstheme="minorHAnsi"/>
          <w:sz w:val="22"/>
          <w:szCs w:val="22"/>
        </w:rPr>
        <w:t xml:space="preserve">ust as it has been written, </w:t>
      </w:r>
      <w:r w:rsidR="002536E1" w:rsidRPr="00C12D32">
        <w:rPr>
          <w:rFonts w:asciiTheme="minorHAnsi" w:hAnsiTheme="minorHAnsi" w:cstheme="minorHAnsi"/>
          <w:sz w:val="22"/>
          <w:szCs w:val="22"/>
        </w:rPr>
        <w:t>“</w:t>
      </w:r>
      <w:r w:rsidRPr="00C12D32">
        <w:rPr>
          <w:rFonts w:asciiTheme="minorHAnsi" w:hAnsiTheme="minorHAnsi" w:cstheme="minorHAnsi"/>
          <w:sz w:val="22"/>
          <w:szCs w:val="22"/>
        </w:rPr>
        <w:t>Eye has not seen, nor ear heard, nor has it entered into</w:t>
      </w:r>
      <w:r w:rsidR="003D3011" w:rsidRPr="00C12D32">
        <w:rPr>
          <w:rFonts w:asciiTheme="minorHAnsi" w:hAnsiTheme="minorHAnsi" w:cstheme="minorHAnsi"/>
          <w:sz w:val="22"/>
          <w:szCs w:val="22"/>
        </w:rPr>
        <w:t xml:space="preserve"> the human heart</w:t>
      </w:r>
      <w:r w:rsidRPr="00C12D32">
        <w:rPr>
          <w:rFonts w:asciiTheme="minorHAnsi" w:hAnsiTheme="minorHAnsi" w:cstheme="minorHAnsi"/>
          <w:sz w:val="22"/>
          <w:szCs w:val="22"/>
        </w:rPr>
        <w:t xml:space="preserve"> the things that God has prepared for those who love Him.”</w:t>
      </w:r>
    </w:p>
    <w:p w14:paraId="4419C0A3" w14:textId="77777777" w:rsidR="002B1B30" w:rsidRPr="00C12D32" w:rsidRDefault="002B1B30" w:rsidP="0011574C">
      <w:pPr>
        <w:pStyle w:val="NormalWeb"/>
        <w:spacing w:before="0" w:beforeAutospacing="0" w:after="0" w:afterAutospacing="0"/>
        <w:jc w:val="both"/>
        <w:rPr>
          <w:rStyle w:val="wordsofchrist"/>
          <w:rFonts w:asciiTheme="minorHAnsi" w:hAnsiTheme="minorHAnsi" w:cstheme="minorHAnsi"/>
          <w:color w:val="333333"/>
          <w:sz w:val="22"/>
          <w:szCs w:val="22"/>
        </w:rPr>
      </w:pPr>
    </w:p>
    <w:p w14:paraId="37D97A5C" w14:textId="5FE4B8C9" w:rsidR="00343D6A" w:rsidRPr="00C12D32" w:rsidRDefault="00876D84" w:rsidP="0011574C">
      <w:pPr>
        <w:spacing w:after="0" w:line="240" w:lineRule="auto"/>
        <w:jc w:val="both"/>
        <w:rPr>
          <w:rFonts w:cstheme="minorHAnsi"/>
        </w:rPr>
      </w:pPr>
      <w:bookmarkStart w:id="21" w:name="_Hlk525226606"/>
      <w:r w:rsidRPr="00C12D32">
        <w:rPr>
          <w:rFonts w:cstheme="minorHAnsi"/>
        </w:rPr>
        <w:t xml:space="preserve">Paul is writing to the Corinthians about the karis economy. The Corinthians lived in the center of Roman commerce and </w:t>
      </w:r>
      <w:r w:rsidR="00201A78" w:rsidRPr="00C12D32">
        <w:rPr>
          <w:rFonts w:cstheme="minorHAnsi"/>
        </w:rPr>
        <w:t xml:space="preserve">its </w:t>
      </w:r>
      <w:r w:rsidRPr="00C12D32">
        <w:rPr>
          <w:rFonts w:cstheme="minorHAnsi"/>
        </w:rPr>
        <w:t>market economy</w:t>
      </w:r>
      <w:r w:rsidR="00343D6A" w:rsidRPr="00C12D32">
        <w:rPr>
          <w:rFonts w:cstheme="minorHAnsi"/>
        </w:rPr>
        <w:t>. They only understood the pride system of the “era of Idols”</w:t>
      </w:r>
      <w:r w:rsidR="0046324D" w:rsidRPr="00C12D32">
        <w:rPr>
          <w:rFonts w:cstheme="minorHAnsi"/>
        </w:rPr>
        <w:t>—a system</w:t>
      </w:r>
      <w:r w:rsidR="009D686B" w:rsidRPr="00C12D32">
        <w:rPr>
          <w:rFonts w:cstheme="minorHAnsi"/>
        </w:rPr>
        <w:t xml:space="preserve"> governed by</w:t>
      </w:r>
      <w:r w:rsidR="00343D6A" w:rsidRPr="00C12D32">
        <w:rPr>
          <w:rFonts w:cstheme="minorHAnsi"/>
        </w:rPr>
        <w:t xml:space="preserve"> expectations, contracts, and law. In this passage, Paul is showing </w:t>
      </w:r>
      <w:r w:rsidR="00201A78" w:rsidRPr="00C12D32">
        <w:rPr>
          <w:rFonts w:cstheme="minorHAnsi"/>
        </w:rPr>
        <w:t xml:space="preserve">the Corinthians </w:t>
      </w:r>
      <w:r w:rsidR="00343D6A" w:rsidRPr="00C12D32">
        <w:rPr>
          <w:rFonts w:cstheme="minorHAnsi"/>
        </w:rPr>
        <w:t xml:space="preserve">that God </w:t>
      </w:r>
      <w:r w:rsidR="00EA14D3" w:rsidRPr="00C12D32">
        <w:rPr>
          <w:rFonts w:cstheme="minorHAnsi"/>
        </w:rPr>
        <w:t>works through</w:t>
      </w:r>
      <w:r w:rsidR="00343D6A" w:rsidRPr="00C12D32">
        <w:rPr>
          <w:rFonts w:cstheme="minorHAnsi"/>
        </w:rPr>
        <w:t xml:space="preserve"> a different system. </w:t>
      </w:r>
      <w:r w:rsidR="00284CF0" w:rsidRPr="00C12D32">
        <w:rPr>
          <w:rFonts w:cstheme="minorHAnsi"/>
        </w:rPr>
        <w:t xml:space="preserve">God’s </w:t>
      </w:r>
      <w:r w:rsidR="00343D6A" w:rsidRPr="00C12D32">
        <w:rPr>
          <w:rFonts w:cstheme="minorHAnsi"/>
        </w:rPr>
        <w:t>kingdom circulates resources through the karis economy</w:t>
      </w:r>
      <w:r w:rsidR="00E51C42" w:rsidRPr="00C12D32">
        <w:rPr>
          <w:rFonts w:cstheme="minorHAnsi"/>
        </w:rPr>
        <w:t>,</w:t>
      </w:r>
      <w:r w:rsidR="00343D6A" w:rsidRPr="00C12D32">
        <w:rPr>
          <w:rFonts w:cstheme="minorHAnsi"/>
        </w:rPr>
        <w:t xml:space="preserve"> and the outcome is beyond our imagination. </w:t>
      </w:r>
    </w:p>
    <w:p w14:paraId="52BE0B91" w14:textId="77777777" w:rsidR="00343D6A" w:rsidRPr="00C12D32" w:rsidRDefault="00343D6A" w:rsidP="0011574C">
      <w:pPr>
        <w:spacing w:after="0" w:line="240" w:lineRule="auto"/>
        <w:jc w:val="both"/>
        <w:rPr>
          <w:rFonts w:cstheme="minorHAnsi"/>
        </w:rPr>
      </w:pPr>
    </w:p>
    <w:p w14:paraId="19320A52" w14:textId="2DFEC3FF" w:rsidR="00551452" w:rsidRPr="00C12D32" w:rsidRDefault="00201A78" w:rsidP="0011574C">
      <w:pPr>
        <w:spacing w:after="0" w:line="240" w:lineRule="auto"/>
        <w:jc w:val="both"/>
        <w:rPr>
          <w:rStyle w:val="wordsofchrist"/>
          <w:rFonts w:cstheme="minorHAnsi"/>
          <w:color w:val="333333"/>
        </w:rPr>
      </w:pPr>
      <w:r w:rsidRPr="00C12D32">
        <w:rPr>
          <w:rFonts w:cstheme="minorHAnsi"/>
        </w:rPr>
        <w:t>We saw in</w:t>
      </w:r>
      <w:r w:rsidRPr="00C12D32">
        <w:rPr>
          <w:rStyle w:val="wordsofchrist"/>
          <w:rFonts w:cstheme="minorHAnsi"/>
          <w:color w:val="333333"/>
        </w:rPr>
        <w:t xml:space="preserve"> </w:t>
      </w:r>
      <w:r w:rsidR="00551452" w:rsidRPr="00C12D32">
        <w:rPr>
          <w:rStyle w:val="wordsofchrist"/>
          <w:rFonts w:cstheme="minorHAnsi"/>
          <w:color w:val="333333"/>
        </w:rPr>
        <w:t xml:space="preserve">our passage from Mark that the farmer does his part by giving something away. </w:t>
      </w:r>
      <w:r w:rsidR="00343D6A" w:rsidRPr="00C12D32">
        <w:rPr>
          <w:rStyle w:val="wordsofchrist"/>
          <w:rFonts w:cstheme="minorHAnsi"/>
          <w:color w:val="333333"/>
        </w:rPr>
        <w:t xml:space="preserve">That is a difficult concept for those who live in the market economy. </w:t>
      </w:r>
      <w:r w:rsidR="006C6393" w:rsidRPr="00C12D32">
        <w:rPr>
          <w:rStyle w:val="wordsofchrist"/>
          <w:rFonts w:cstheme="minorHAnsi"/>
          <w:color w:val="333333"/>
        </w:rPr>
        <w:t>Th</w:t>
      </w:r>
      <w:r w:rsidR="00343D6A" w:rsidRPr="00C12D32">
        <w:rPr>
          <w:rStyle w:val="wordsofchrist"/>
          <w:rFonts w:cstheme="minorHAnsi"/>
          <w:color w:val="333333"/>
        </w:rPr>
        <w:t>e karis</w:t>
      </w:r>
      <w:r w:rsidR="006C6393" w:rsidRPr="00C12D32">
        <w:rPr>
          <w:rStyle w:val="wordsofchrist"/>
          <w:rFonts w:cstheme="minorHAnsi"/>
          <w:color w:val="333333"/>
        </w:rPr>
        <w:t xml:space="preserve"> cycle does not begin by magic</w:t>
      </w:r>
      <w:r w:rsidRPr="00C12D32">
        <w:rPr>
          <w:rStyle w:val="wordsofchrist"/>
          <w:rFonts w:cstheme="minorHAnsi"/>
          <w:color w:val="333333"/>
        </w:rPr>
        <w:t xml:space="preserve"> or by chance</w:t>
      </w:r>
      <w:r w:rsidR="006C6393" w:rsidRPr="00C12D32">
        <w:rPr>
          <w:rStyle w:val="wordsofchrist"/>
          <w:rFonts w:cstheme="minorHAnsi"/>
          <w:color w:val="333333"/>
        </w:rPr>
        <w:t xml:space="preserve">. The farmer does something. </w:t>
      </w:r>
      <w:r w:rsidR="00551452" w:rsidRPr="00C12D32">
        <w:rPr>
          <w:rStyle w:val="wordsofchrist"/>
          <w:rFonts w:cstheme="minorHAnsi"/>
          <w:color w:val="333333"/>
        </w:rPr>
        <w:t xml:space="preserve">He faithfully throws his seed, and then he waits. He does not see or understand how the seed grows. </w:t>
      </w:r>
      <w:r w:rsidR="00A85BF8" w:rsidRPr="00C12D32">
        <w:rPr>
          <w:rStyle w:val="wordsofchrist"/>
          <w:rFonts w:cstheme="minorHAnsi"/>
          <w:color w:val="333333"/>
        </w:rPr>
        <w:t>That’s</w:t>
      </w:r>
      <w:r w:rsidR="00551452" w:rsidRPr="00C12D32">
        <w:rPr>
          <w:rStyle w:val="wordsofchrist"/>
          <w:rFonts w:cstheme="minorHAnsi"/>
          <w:color w:val="333333"/>
        </w:rPr>
        <w:t xml:space="preserve"> what the second level of karis is like. We do oriented things, make oriented choices, and give without calculation or expectation. Marvelous things begin to happen, but we do not know how they happen. We cannot make direct correlations, nor can we predict how long it will </w:t>
      </w:r>
      <w:r w:rsidR="00284CF0" w:rsidRPr="00C12D32">
        <w:rPr>
          <w:rStyle w:val="wordsofchrist"/>
          <w:rFonts w:cstheme="minorHAnsi"/>
          <w:color w:val="333333"/>
        </w:rPr>
        <w:t>take to see the fruit</w:t>
      </w:r>
      <w:r w:rsidR="00551452" w:rsidRPr="00C12D32">
        <w:rPr>
          <w:rStyle w:val="wordsofchrist"/>
          <w:rFonts w:cstheme="minorHAnsi"/>
          <w:color w:val="333333"/>
        </w:rPr>
        <w:t xml:space="preserve">. This is why karis requires trust—not trust in a certain predicted outcome, but trust in the Person of God. </w:t>
      </w:r>
    </w:p>
    <w:bookmarkEnd w:id="21"/>
    <w:p w14:paraId="784B7634" w14:textId="77777777" w:rsidR="00CA662E" w:rsidRPr="00C12D32" w:rsidRDefault="00CA662E" w:rsidP="0011574C">
      <w:pPr>
        <w:spacing w:after="0" w:line="240" w:lineRule="auto"/>
        <w:jc w:val="both"/>
        <w:rPr>
          <w:rStyle w:val="wordsofchrist"/>
          <w:rFonts w:cstheme="minorHAnsi"/>
          <w:color w:val="333333"/>
        </w:rPr>
      </w:pPr>
    </w:p>
    <w:p w14:paraId="06A97231" w14:textId="3DFA491C" w:rsidR="006F30E3" w:rsidRPr="00C12D32" w:rsidRDefault="00343D6A" w:rsidP="0011574C">
      <w:pPr>
        <w:spacing w:after="0" w:line="240" w:lineRule="auto"/>
        <w:jc w:val="both"/>
        <w:rPr>
          <w:rStyle w:val="wordsofchrist"/>
          <w:rFonts w:cstheme="minorHAnsi"/>
          <w:color w:val="333333"/>
        </w:rPr>
      </w:pPr>
      <w:r w:rsidRPr="00C12D32">
        <w:rPr>
          <w:rStyle w:val="wordsofchrist"/>
          <w:rFonts w:cstheme="minorHAnsi"/>
          <w:color w:val="333333"/>
        </w:rPr>
        <w:t xml:space="preserve">On </w:t>
      </w:r>
      <w:r w:rsidR="00A229D7" w:rsidRPr="00C12D32">
        <w:rPr>
          <w:rStyle w:val="wordsofchrist"/>
          <w:rFonts w:cstheme="minorHAnsi"/>
          <w:color w:val="333333"/>
        </w:rPr>
        <w:t>this</w:t>
      </w:r>
      <w:r w:rsidRPr="00C12D32">
        <w:rPr>
          <w:rStyle w:val="wordsofchrist"/>
          <w:rFonts w:cstheme="minorHAnsi"/>
          <w:color w:val="333333"/>
        </w:rPr>
        <w:t xml:space="preserve"> second level of karis, we</w:t>
      </w:r>
      <w:r w:rsidR="002B1B30" w:rsidRPr="00C12D32">
        <w:rPr>
          <w:rStyle w:val="wordsofchrist"/>
          <w:rFonts w:cstheme="minorHAnsi"/>
          <w:color w:val="333333"/>
        </w:rPr>
        <w:t xml:space="preserve"> begin</w:t>
      </w:r>
      <w:r w:rsidR="006276DA" w:rsidRPr="00C12D32">
        <w:rPr>
          <w:rStyle w:val="wordsofchrist"/>
          <w:rFonts w:cstheme="minorHAnsi"/>
          <w:color w:val="333333"/>
        </w:rPr>
        <w:t xml:space="preserve"> planting seeds</w:t>
      </w:r>
      <w:r w:rsidR="002B1B30" w:rsidRPr="00C12D32">
        <w:rPr>
          <w:rStyle w:val="wordsofchrist"/>
          <w:rFonts w:cstheme="minorHAnsi"/>
          <w:color w:val="333333"/>
        </w:rPr>
        <w:t xml:space="preserve"> by learning to treat </w:t>
      </w:r>
      <w:r w:rsidR="009B1735" w:rsidRPr="00C12D32">
        <w:rPr>
          <w:rStyle w:val="wordsofchrist"/>
          <w:rFonts w:cstheme="minorHAnsi"/>
          <w:color w:val="333333"/>
        </w:rPr>
        <w:t xml:space="preserve">very </w:t>
      </w:r>
      <w:r w:rsidR="002B1B30" w:rsidRPr="00C12D32">
        <w:rPr>
          <w:rStyle w:val="wordsofchrist"/>
          <w:rFonts w:cstheme="minorHAnsi"/>
          <w:color w:val="333333"/>
        </w:rPr>
        <w:t>well those who treat us well. We may feel tension about this bec</w:t>
      </w:r>
      <w:r w:rsidR="006276DA" w:rsidRPr="00C12D32">
        <w:rPr>
          <w:rStyle w:val="wordsofchrist"/>
          <w:rFonts w:cstheme="minorHAnsi"/>
          <w:color w:val="333333"/>
        </w:rPr>
        <w:t xml:space="preserve">ause we have been taught that God greatly prefers that we </w:t>
      </w:r>
      <w:r w:rsidR="002B1B30" w:rsidRPr="00C12D32">
        <w:rPr>
          <w:rStyle w:val="wordsofchrist"/>
          <w:rFonts w:cstheme="minorHAnsi"/>
          <w:color w:val="333333"/>
        </w:rPr>
        <w:t>give to people</w:t>
      </w:r>
      <w:r w:rsidR="000C444D" w:rsidRPr="00C12D32">
        <w:rPr>
          <w:rStyle w:val="wordsofchrist"/>
          <w:rFonts w:cstheme="minorHAnsi"/>
          <w:color w:val="333333"/>
        </w:rPr>
        <w:t xml:space="preserve"> who appear to be</w:t>
      </w:r>
      <w:r w:rsidR="002B1B30" w:rsidRPr="00C12D32">
        <w:rPr>
          <w:rStyle w:val="wordsofchrist"/>
          <w:rFonts w:cstheme="minorHAnsi"/>
          <w:color w:val="333333"/>
        </w:rPr>
        <w:t xml:space="preserve"> in need. </w:t>
      </w:r>
      <w:r w:rsidR="00910C95" w:rsidRPr="00C12D32">
        <w:rPr>
          <w:rStyle w:val="wordsofchrist"/>
          <w:rFonts w:cstheme="minorHAnsi"/>
          <w:color w:val="333333"/>
        </w:rPr>
        <w:t>When</w:t>
      </w:r>
      <w:r w:rsidR="002B1B30" w:rsidRPr="00C12D32">
        <w:rPr>
          <w:rStyle w:val="wordsofchrist"/>
          <w:rFonts w:cstheme="minorHAnsi"/>
          <w:color w:val="333333"/>
        </w:rPr>
        <w:t xml:space="preserve"> we study the story of the Good Samaritan</w:t>
      </w:r>
      <w:r w:rsidR="00514048" w:rsidRPr="00C12D32">
        <w:rPr>
          <w:rStyle w:val="wordsofchrist"/>
          <w:rFonts w:cstheme="minorHAnsi"/>
          <w:color w:val="333333"/>
        </w:rPr>
        <w:t>,</w:t>
      </w:r>
      <w:r w:rsidR="002B1B30" w:rsidRPr="00C12D32">
        <w:rPr>
          <w:rStyle w:val="wordsofchrist"/>
          <w:rFonts w:cstheme="minorHAnsi"/>
          <w:color w:val="333333"/>
        </w:rPr>
        <w:t xml:space="preserve"> you will see that loving our neighbor is</w:t>
      </w:r>
      <w:r w:rsidR="003D3011" w:rsidRPr="00C12D32">
        <w:rPr>
          <w:rStyle w:val="wordsofchrist"/>
          <w:rFonts w:cstheme="minorHAnsi"/>
          <w:color w:val="333333"/>
        </w:rPr>
        <w:t xml:space="preserve"> equal</w:t>
      </w:r>
      <w:r w:rsidR="00910C95" w:rsidRPr="00C12D32">
        <w:rPr>
          <w:rStyle w:val="wordsofchrist"/>
          <w:rFonts w:cstheme="minorHAnsi"/>
          <w:color w:val="333333"/>
        </w:rPr>
        <w:t xml:space="preserve"> to fulfilling</w:t>
      </w:r>
      <w:r w:rsidR="003D3011" w:rsidRPr="00C12D32">
        <w:rPr>
          <w:rStyle w:val="wordsofchrist"/>
          <w:rFonts w:cstheme="minorHAnsi"/>
          <w:color w:val="333333"/>
        </w:rPr>
        <w:t xml:space="preserve"> the greatest commandment, </w:t>
      </w:r>
      <w:r w:rsidR="00910C95" w:rsidRPr="00C12D32">
        <w:rPr>
          <w:rStyle w:val="wordsofchrist"/>
          <w:rFonts w:cstheme="minorHAnsi"/>
          <w:color w:val="333333"/>
        </w:rPr>
        <w:t xml:space="preserve">which is </w:t>
      </w:r>
      <w:r w:rsidR="003D3011" w:rsidRPr="00C12D32">
        <w:rPr>
          <w:rStyle w:val="wordsofchrist"/>
          <w:rFonts w:cstheme="minorHAnsi"/>
          <w:color w:val="333333"/>
        </w:rPr>
        <w:t>to love God with our entire being</w:t>
      </w:r>
      <w:r w:rsidR="00201A78" w:rsidRPr="00C12D32">
        <w:rPr>
          <w:rStyle w:val="wordsofchrist"/>
          <w:rFonts w:cstheme="minorHAnsi"/>
          <w:color w:val="333333"/>
        </w:rPr>
        <w:t>. You</w:t>
      </w:r>
      <w:r w:rsidR="00910C95" w:rsidRPr="00C12D32">
        <w:rPr>
          <w:rStyle w:val="wordsofchrist"/>
          <w:rFonts w:cstheme="minorHAnsi"/>
          <w:color w:val="333333"/>
        </w:rPr>
        <w:t xml:space="preserve"> will also learn that</w:t>
      </w:r>
      <w:r w:rsidR="003D3011" w:rsidRPr="00C12D32">
        <w:rPr>
          <w:rStyle w:val="wordsofchrist"/>
          <w:rFonts w:cstheme="minorHAnsi"/>
          <w:color w:val="333333"/>
        </w:rPr>
        <w:t xml:space="preserve"> </w:t>
      </w:r>
      <w:r w:rsidR="0085201A" w:rsidRPr="00C12D32">
        <w:rPr>
          <w:rStyle w:val="wordsofchrist"/>
          <w:rFonts w:cstheme="minorHAnsi"/>
          <w:color w:val="333333"/>
        </w:rPr>
        <w:t>y</w:t>
      </w:r>
      <w:r w:rsidR="003D3011" w:rsidRPr="00C12D32">
        <w:rPr>
          <w:rStyle w:val="wordsofchrist"/>
          <w:rFonts w:cstheme="minorHAnsi"/>
          <w:color w:val="333333"/>
        </w:rPr>
        <w:t xml:space="preserve">our neighbor is the one who rescues and helps </w:t>
      </w:r>
      <w:r w:rsidR="0085201A" w:rsidRPr="00C12D32">
        <w:rPr>
          <w:rStyle w:val="wordsofchrist"/>
          <w:rFonts w:cstheme="minorHAnsi"/>
          <w:color w:val="333333"/>
        </w:rPr>
        <w:t>you, the one who pulls you out of the ditch</w:t>
      </w:r>
      <w:r w:rsidR="003D3011" w:rsidRPr="00C12D32">
        <w:rPr>
          <w:rStyle w:val="wordsofchrist"/>
          <w:rFonts w:cstheme="minorHAnsi"/>
          <w:color w:val="333333"/>
        </w:rPr>
        <w:t>.</w:t>
      </w:r>
      <w:r w:rsidR="00514048" w:rsidRPr="00C12D32">
        <w:rPr>
          <w:rStyle w:val="EndnoteReference"/>
          <w:rFonts w:cstheme="minorHAnsi"/>
          <w:color w:val="333333"/>
        </w:rPr>
        <w:endnoteReference w:id="14"/>
      </w:r>
      <w:r w:rsidR="003D3011" w:rsidRPr="00C12D32">
        <w:rPr>
          <w:rStyle w:val="wordsofchrist"/>
          <w:rFonts w:cstheme="minorHAnsi"/>
          <w:color w:val="333333"/>
        </w:rPr>
        <w:t xml:space="preserve"> </w:t>
      </w:r>
      <w:r w:rsidR="0046324D" w:rsidRPr="00C12D32">
        <w:rPr>
          <w:rStyle w:val="wordsofchrist"/>
          <w:rFonts w:cstheme="minorHAnsi"/>
          <w:color w:val="333333"/>
        </w:rPr>
        <w:t>N</w:t>
      </w:r>
      <w:r w:rsidR="00284CF0" w:rsidRPr="00C12D32">
        <w:rPr>
          <w:rStyle w:val="wordsofchrist"/>
          <w:rFonts w:cstheme="minorHAnsi"/>
          <w:color w:val="333333"/>
        </w:rPr>
        <w:t>eighbors</w:t>
      </w:r>
      <w:r w:rsidR="00E5062C" w:rsidRPr="00C12D32">
        <w:rPr>
          <w:rStyle w:val="wordsofchrist"/>
          <w:rFonts w:cstheme="minorHAnsi"/>
          <w:color w:val="333333"/>
        </w:rPr>
        <w:t xml:space="preserve"> are </w:t>
      </w:r>
      <w:r w:rsidR="0046324D" w:rsidRPr="00C12D32">
        <w:rPr>
          <w:rStyle w:val="wordsofchrist"/>
          <w:rFonts w:cstheme="minorHAnsi"/>
          <w:color w:val="333333"/>
        </w:rPr>
        <w:t>those</w:t>
      </w:r>
      <w:r w:rsidR="002B1B30" w:rsidRPr="00C12D32">
        <w:rPr>
          <w:rStyle w:val="wordsofchrist"/>
          <w:rFonts w:cstheme="minorHAnsi"/>
          <w:color w:val="333333"/>
        </w:rPr>
        <w:t xml:space="preserve"> </w:t>
      </w:r>
      <w:r w:rsidR="00E5062C" w:rsidRPr="00C12D32">
        <w:rPr>
          <w:rStyle w:val="wordsofchrist"/>
          <w:rFonts w:cstheme="minorHAnsi"/>
          <w:color w:val="333333"/>
        </w:rPr>
        <w:t>who are doing God’s work in your life and, most likely, in the life of the community as well. By first loving and supporting your</w:t>
      </w:r>
      <w:r w:rsidR="003D3011" w:rsidRPr="00C12D32">
        <w:rPr>
          <w:rStyle w:val="wordsofchrist"/>
          <w:rFonts w:cstheme="minorHAnsi"/>
          <w:color w:val="333333"/>
        </w:rPr>
        <w:t xml:space="preserve"> neighbor</w:t>
      </w:r>
      <w:r w:rsidR="0044650A" w:rsidRPr="00C12D32">
        <w:rPr>
          <w:rStyle w:val="wordsofchrist"/>
          <w:rFonts w:cstheme="minorHAnsi"/>
          <w:color w:val="333333"/>
        </w:rPr>
        <w:t>s</w:t>
      </w:r>
      <w:r w:rsidR="00E5062C" w:rsidRPr="00C12D32">
        <w:rPr>
          <w:rStyle w:val="wordsofchrist"/>
          <w:rFonts w:cstheme="minorHAnsi"/>
          <w:color w:val="333333"/>
        </w:rPr>
        <w:t xml:space="preserve">, you </w:t>
      </w:r>
      <w:r w:rsidR="00910C95" w:rsidRPr="00C12D32">
        <w:rPr>
          <w:rStyle w:val="wordsofchrist"/>
          <w:rFonts w:cstheme="minorHAnsi"/>
          <w:color w:val="333333"/>
        </w:rPr>
        <w:t>build</w:t>
      </w:r>
      <w:r w:rsidR="00AF301A" w:rsidRPr="00C12D32">
        <w:rPr>
          <w:rStyle w:val="wordsofchrist"/>
          <w:rFonts w:cstheme="minorHAnsi"/>
          <w:color w:val="333333"/>
        </w:rPr>
        <w:t xml:space="preserve"> a self-sustaining and trusting</w:t>
      </w:r>
      <w:r w:rsidR="002B1B30" w:rsidRPr="00C12D32">
        <w:rPr>
          <w:rStyle w:val="wordsofchrist"/>
          <w:rFonts w:cstheme="minorHAnsi"/>
          <w:color w:val="333333"/>
        </w:rPr>
        <w:t xml:space="preserve"> karis fellows</w:t>
      </w:r>
      <w:r w:rsidR="00AF301A" w:rsidRPr="00C12D32">
        <w:rPr>
          <w:rStyle w:val="wordsofchrist"/>
          <w:rFonts w:cstheme="minorHAnsi"/>
          <w:color w:val="333333"/>
        </w:rPr>
        <w:t>hip with a few other people</w:t>
      </w:r>
      <w:r w:rsidR="00E5062C" w:rsidRPr="00C12D32">
        <w:rPr>
          <w:rStyle w:val="wordsofchrist"/>
          <w:rFonts w:cstheme="minorHAnsi"/>
          <w:color w:val="333333"/>
        </w:rPr>
        <w:t>. With this</w:t>
      </w:r>
      <w:r w:rsidR="00AF301A" w:rsidRPr="00C12D32">
        <w:rPr>
          <w:rStyle w:val="wordsofchrist"/>
          <w:rFonts w:cstheme="minorHAnsi"/>
          <w:color w:val="333333"/>
        </w:rPr>
        <w:t xml:space="preserve"> stable support system</w:t>
      </w:r>
      <w:r w:rsidR="00E5062C" w:rsidRPr="00C12D32">
        <w:rPr>
          <w:rStyle w:val="wordsofchrist"/>
          <w:rFonts w:cstheme="minorHAnsi"/>
          <w:color w:val="333333"/>
        </w:rPr>
        <w:t xml:space="preserve"> firmly in place, you</w:t>
      </w:r>
      <w:r w:rsidR="00AF301A" w:rsidRPr="00C12D32">
        <w:rPr>
          <w:rStyle w:val="wordsofchrist"/>
          <w:rFonts w:cstheme="minorHAnsi"/>
          <w:color w:val="333333"/>
        </w:rPr>
        <w:t xml:space="preserve"> </w:t>
      </w:r>
      <w:r w:rsidR="00201A78" w:rsidRPr="00C12D32">
        <w:rPr>
          <w:rStyle w:val="wordsofchrist"/>
          <w:rFonts w:cstheme="minorHAnsi"/>
          <w:color w:val="333333"/>
        </w:rPr>
        <w:t>can afford</w:t>
      </w:r>
      <w:r w:rsidR="00AF301A" w:rsidRPr="00C12D32">
        <w:rPr>
          <w:rStyle w:val="wordsofchrist"/>
          <w:rFonts w:cstheme="minorHAnsi"/>
          <w:color w:val="333333"/>
        </w:rPr>
        <w:t xml:space="preserve"> to</w:t>
      </w:r>
      <w:r w:rsidR="00E5062C" w:rsidRPr="00C12D32">
        <w:rPr>
          <w:rStyle w:val="wordsofchrist"/>
          <w:rFonts w:cstheme="minorHAnsi"/>
          <w:color w:val="333333"/>
        </w:rPr>
        <w:t xml:space="preserve"> extend</w:t>
      </w:r>
      <w:r w:rsidR="00AF301A" w:rsidRPr="00C12D32">
        <w:rPr>
          <w:rStyle w:val="wordsofchrist"/>
          <w:rFonts w:cstheme="minorHAnsi"/>
          <w:color w:val="333333"/>
        </w:rPr>
        <w:t xml:space="preserve"> support to </w:t>
      </w:r>
      <w:r w:rsidR="00E5062C" w:rsidRPr="00C12D32">
        <w:rPr>
          <w:rStyle w:val="wordsofchrist"/>
          <w:rFonts w:cstheme="minorHAnsi"/>
          <w:color w:val="333333"/>
        </w:rPr>
        <w:t>the wider community</w:t>
      </w:r>
      <w:r w:rsidR="002B1B30" w:rsidRPr="00C12D32">
        <w:rPr>
          <w:rStyle w:val="wordsofchrist"/>
          <w:rFonts w:cstheme="minorHAnsi"/>
          <w:color w:val="333333"/>
        </w:rPr>
        <w:t xml:space="preserve">. </w:t>
      </w:r>
    </w:p>
    <w:p w14:paraId="3A678A01" w14:textId="730AFC1A" w:rsidR="00951792" w:rsidRPr="00C12D32" w:rsidRDefault="00AF301A" w:rsidP="0011574C">
      <w:pPr>
        <w:spacing w:after="0" w:line="240" w:lineRule="auto"/>
        <w:jc w:val="both"/>
        <w:rPr>
          <w:rStyle w:val="wordsofchrist"/>
          <w:rFonts w:cstheme="minorHAnsi"/>
          <w:color w:val="333333"/>
        </w:rPr>
      </w:pPr>
      <w:r w:rsidRPr="00C12D32">
        <w:rPr>
          <w:rStyle w:val="wordsofchrist"/>
          <w:rFonts w:cstheme="minorHAnsi"/>
          <w:color w:val="333333"/>
        </w:rPr>
        <w:lastRenderedPageBreak/>
        <w:t xml:space="preserve">Once our </w:t>
      </w:r>
      <w:r w:rsidR="00D23D21" w:rsidRPr="00C12D32">
        <w:rPr>
          <w:rStyle w:val="wordsofchrist"/>
          <w:rFonts w:cstheme="minorHAnsi"/>
          <w:color w:val="333333"/>
        </w:rPr>
        <w:t xml:space="preserve">karis </w:t>
      </w:r>
      <w:r w:rsidRPr="00C12D32">
        <w:rPr>
          <w:rStyle w:val="wordsofchrist"/>
          <w:rFonts w:cstheme="minorHAnsi"/>
          <w:color w:val="333333"/>
        </w:rPr>
        <w:t>neighborhood is built up</w:t>
      </w:r>
      <w:r w:rsidR="00AF3B6F" w:rsidRPr="00C12D32">
        <w:rPr>
          <w:rStyle w:val="wordsofchrist"/>
          <w:rFonts w:cstheme="minorHAnsi"/>
          <w:color w:val="333333"/>
        </w:rPr>
        <w:t>,</w:t>
      </w:r>
      <w:r w:rsidR="002B1B30" w:rsidRPr="00C12D32">
        <w:rPr>
          <w:rStyle w:val="wordsofchrist"/>
          <w:rFonts w:cstheme="minorHAnsi"/>
          <w:color w:val="333333"/>
        </w:rPr>
        <w:t xml:space="preserve"> we</w:t>
      </w:r>
      <w:r w:rsidRPr="00C12D32">
        <w:rPr>
          <w:rStyle w:val="wordsofchrist"/>
          <w:rFonts w:cstheme="minorHAnsi"/>
          <w:color w:val="333333"/>
        </w:rPr>
        <w:t xml:space="preserve"> can</w:t>
      </w:r>
      <w:r w:rsidR="002B1B30" w:rsidRPr="00C12D32">
        <w:rPr>
          <w:rStyle w:val="wordsofchrist"/>
          <w:rFonts w:cstheme="minorHAnsi"/>
          <w:color w:val="333333"/>
        </w:rPr>
        <w:t xml:space="preserve"> extend goodness to the g</w:t>
      </w:r>
      <w:r w:rsidR="00D23D21" w:rsidRPr="00C12D32">
        <w:rPr>
          <w:rStyle w:val="wordsofchrist"/>
          <w:rFonts w:cstheme="minorHAnsi"/>
          <w:color w:val="333333"/>
        </w:rPr>
        <w:t xml:space="preserve">eneral community of those </w:t>
      </w:r>
      <w:r w:rsidR="00910C95" w:rsidRPr="00C12D32">
        <w:rPr>
          <w:rStyle w:val="wordsofchrist"/>
          <w:rFonts w:cstheme="minorHAnsi"/>
          <w:color w:val="333333"/>
        </w:rPr>
        <w:t xml:space="preserve">who are </w:t>
      </w:r>
      <w:r w:rsidR="00D23D21" w:rsidRPr="00C12D32">
        <w:rPr>
          <w:rStyle w:val="wordsofchrist"/>
          <w:rFonts w:cstheme="minorHAnsi"/>
          <w:color w:val="333333"/>
        </w:rPr>
        <w:t>investing in their True Self</w:t>
      </w:r>
      <w:r w:rsidRPr="00C12D32">
        <w:rPr>
          <w:rStyle w:val="wordsofchrist"/>
          <w:rFonts w:cstheme="minorHAnsi"/>
          <w:color w:val="333333"/>
        </w:rPr>
        <w:t xml:space="preserve">. </w:t>
      </w:r>
      <w:r w:rsidR="00E51C42" w:rsidRPr="00C12D32">
        <w:rPr>
          <w:rStyle w:val="wordsofchrist"/>
          <w:rFonts w:cstheme="minorHAnsi"/>
          <w:color w:val="333333"/>
        </w:rPr>
        <w:t>With gifts of support</w:t>
      </w:r>
      <w:r w:rsidR="000212B9" w:rsidRPr="00C12D32">
        <w:rPr>
          <w:rStyle w:val="wordsofchrist"/>
          <w:rFonts w:cstheme="minorHAnsi"/>
          <w:color w:val="333333"/>
        </w:rPr>
        <w:t>,</w:t>
      </w:r>
      <w:r w:rsidR="00E51C42" w:rsidRPr="00C12D32">
        <w:rPr>
          <w:rStyle w:val="wordsofchrist"/>
          <w:rFonts w:cstheme="minorHAnsi"/>
          <w:color w:val="333333"/>
        </w:rPr>
        <w:t xml:space="preserve"> we present ourselves to them as their neighbor</w:t>
      </w:r>
      <w:r w:rsidR="000212B9" w:rsidRPr="00C12D32">
        <w:rPr>
          <w:rStyle w:val="wordsofchrist"/>
          <w:rFonts w:cstheme="minorHAnsi"/>
          <w:color w:val="333333"/>
        </w:rPr>
        <w:t xml:space="preserve"> </w:t>
      </w:r>
      <w:r w:rsidR="00E51C42" w:rsidRPr="00C12D32">
        <w:rPr>
          <w:rStyle w:val="wordsofchrist"/>
          <w:rFonts w:cstheme="minorHAnsi"/>
          <w:color w:val="333333"/>
        </w:rPr>
        <w:t>and invite them into karis relationship</w:t>
      </w:r>
      <w:r w:rsidR="000212B9" w:rsidRPr="00C12D32">
        <w:rPr>
          <w:rStyle w:val="wordsofchrist"/>
          <w:rFonts w:cstheme="minorHAnsi"/>
          <w:color w:val="333333"/>
        </w:rPr>
        <w:t>.</w:t>
      </w:r>
      <w:r w:rsidR="000C444D" w:rsidRPr="00C12D32">
        <w:rPr>
          <w:rStyle w:val="wordsofchrist"/>
          <w:rFonts w:cstheme="minorHAnsi"/>
          <w:color w:val="333333"/>
        </w:rPr>
        <w:t xml:space="preserve"> </w:t>
      </w:r>
      <w:r w:rsidR="00910C95" w:rsidRPr="00C12D32">
        <w:rPr>
          <w:rStyle w:val="wordsofchrist"/>
          <w:rFonts w:cstheme="minorHAnsi"/>
          <w:color w:val="333333"/>
        </w:rPr>
        <w:t>Our support lets them</w:t>
      </w:r>
      <w:r w:rsidR="00D23D21" w:rsidRPr="00C12D32">
        <w:rPr>
          <w:rStyle w:val="wordsofchrist"/>
          <w:rFonts w:cstheme="minorHAnsi"/>
          <w:color w:val="333333"/>
        </w:rPr>
        <w:t xml:space="preserve"> </w:t>
      </w:r>
      <w:r w:rsidR="000C444D" w:rsidRPr="00C12D32">
        <w:rPr>
          <w:rStyle w:val="wordsofchrist"/>
          <w:rFonts w:cstheme="minorHAnsi"/>
          <w:color w:val="333333"/>
        </w:rPr>
        <w:t>know that their effort is appreciated. They find that they</w:t>
      </w:r>
      <w:r w:rsidR="00D23D21" w:rsidRPr="00C12D32">
        <w:rPr>
          <w:rStyle w:val="wordsofchrist"/>
          <w:rFonts w:cstheme="minorHAnsi"/>
          <w:color w:val="333333"/>
        </w:rPr>
        <w:t xml:space="preserve"> are not alone in their struggle</w:t>
      </w:r>
      <w:r w:rsidR="000C444D" w:rsidRPr="00C12D32">
        <w:rPr>
          <w:rStyle w:val="wordsofchrist"/>
          <w:rFonts w:cstheme="minorHAnsi"/>
          <w:color w:val="333333"/>
        </w:rPr>
        <w:t xml:space="preserve"> toward an authentic life</w:t>
      </w:r>
      <w:r w:rsidR="00D23D21" w:rsidRPr="00C12D32">
        <w:rPr>
          <w:rStyle w:val="wordsofchrist"/>
          <w:rFonts w:cstheme="minorHAnsi"/>
          <w:color w:val="333333"/>
        </w:rPr>
        <w:t>.</w:t>
      </w:r>
    </w:p>
    <w:p w14:paraId="077671F3" w14:textId="77777777" w:rsidR="005E698A" w:rsidRPr="00C12D32" w:rsidRDefault="005E698A" w:rsidP="0011574C">
      <w:pPr>
        <w:spacing w:after="0" w:line="240" w:lineRule="auto"/>
        <w:jc w:val="both"/>
        <w:rPr>
          <w:rStyle w:val="wordsofchrist"/>
          <w:rFonts w:cstheme="minorHAnsi"/>
          <w:color w:val="333333"/>
        </w:rPr>
      </w:pPr>
    </w:p>
    <w:p w14:paraId="1DB3454F" w14:textId="7FC19B85" w:rsidR="002B1B30" w:rsidRPr="00C12D32" w:rsidRDefault="00CD256A" w:rsidP="0011574C">
      <w:pPr>
        <w:spacing w:after="0" w:line="240" w:lineRule="auto"/>
        <w:jc w:val="both"/>
        <w:rPr>
          <w:rStyle w:val="wordsofchrist"/>
          <w:rFonts w:cstheme="minorHAnsi"/>
          <w:color w:val="333333"/>
        </w:rPr>
      </w:pPr>
      <w:r w:rsidRPr="00C12D32">
        <w:rPr>
          <w:rStyle w:val="wordsofchrist"/>
          <w:rFonts w:cstheme="minorHAnsi"/>
          <w:color w:val="333333"/>
        </w:rPr>
        <w:t>Our la</w:t>
      </w:r>
      <w:r w:rsidR="00E3694A" w:rsidRPr="00C12D32">
        <w:rPr>
          <w:rStyle w:val="wordsofchrist"/>
          <w:rFonts w:cstheme="minorHAnsi"/>
          <w:color w:val="333333"/>
        </w:rPr>
        <w:t xml:space="preserve">st priority </w:t>
      </w:r>
      <w:r w:rsidR="00910C95" w:rsidRPr="00C12D32">
        <w:rPr>
          <w:rStyle w:val="wordsofchrist"/>
          <w:rFonts w:cstheme="minorHAnsi"/>
          <w:color w:val="333333"/>
        </w:rPr>
        <w:t xml:space="preserve">area </w:t>
      </w:r>
      <w:r w:rsidR="00E3694A" w:rsidRPr="00C12D32">
        <w:rPr>
          <w:rStyle w:val="wordsofchrist"/>
          <w:rFonts w:cstheme="minorHAnsi"/>
          <w:color w:val="333333"/>
        </w:rPr>
        <w:t>for sowing oriented</w:t>
      </w:r>
      <w:r w:rsidR="00AF301A" w:rsidRPr="00C12D32">
        <w:rPr>
          <w:rStyle w:val="wordsofchrist"/>
          <w:rFonts w:cstheme="minorHAnsi"/>
          <w:color w:val="333333"/>
        </w:rPr>
        <w:t xml:space="preserve"> seed</w:t>
      </w:r>
      <w:r w:rsidR="002B1B30" w:rsidRPr="00C12D32">
        <w:rPr>
          <w:rStyle w:val="wordsofchrist"/>
          <w:rFonts w:cstheme="minorHAnsi"/>
          <w:color w:val="333333"/>
        </w:rPr>
        <w:t xml:space="preserve"> is</w:t>
      </w:r>
      <w:r w:rsidR="00AF301A" w:rsidRPr="00C12D32">
        <w:rPr>
          <w:rStyle w:val="wordsofchrist"/>
          <w:rFonts w:cstheme="minorHAnsi"/>
          <w:color w:val="333333"/>
        </w:rPr>
        <w:t xml:space="preserve"> </w:t>
      </w:r>
      <w:r w:rsidR="00114C66" w:rsidRPr="00C12D32">
        <w:rPr>
          <w:rStyle w:val="wordsofchrist"/>
          <w:rFonts w:cstheme="minorHAnsi"/>
          <w:color w:val="333333"/>
        </w:rPr>
        <w:t>the world. When we give</w:t>
      </w:r>
      <w:r w:rsidR="002B1B30" w:rsidRPr="00C12D32">
        <w:rPr>
          <w:rStyle w:val="wordsofchrist"/>
          <w:rFonts w:cstheme="minorHAnsi"/>
          <w:color w:val="333333"/>
        </w:rPr>
        <w:t xml:space="preserve"> our gifts</w:t>
      </w:r>
      <w:r w:rsidR="00AF301A" w:rsidRPr="00C12D32">
        <w:rPr>
          <w:rStyle w:val="wordsofchrist"/>
          <w:rFonts w:cstheme="minorHAnsi"/>
          <w:color w:val="333333"/>
        </w:rPr>
        <w:t xml:space="preserve"> to those who don’t know God</w:t>
      </w:r>
      <w:r w:rsidR="00AF3B6F" w:rsidRPr="00C12D32">
        <w:rPr>
          <w:rStyle w:val="wordsofchrist"/>
          <w:rFonts w:cstheme="minorHAnsi"/>
          <w:color w:val="333333"/>
        </w:rPr>
        <w:t>,</w:t>
      </w:r>
      <w:r w:rsidR="002B1B30" w:rsidRPr="00C12D32">
        <w:rPr>
          <w:rStyle w:val="wordsofchrist"/>
          <w:rFonts w:cstheme="minorHAnsi"/>
          <w:color w:val="333333"/>
        </w:rPr>
        <w:t xml:space="preserve"> we declare </w:t>
      </w:r>
      <w:r w:rsidR="00910C95" w:rsidRPr="00C12D32">
        <w:rPr>
          <w:rStyle w:val="wordsofchrist"/>
          <w:rFonts w:cstheme="minorHAnsi"/>
          <w:color w:val="333333"/>
        </w:rPr>
        <w:t xml:space="preserve">to them </w:t>
      </w:r>
      <w:r w:rsidR="002B1B30" w:rsidRPr="00C12D32">
        <w:rPr>
          <w:rStyle w:val="wordsofchrist"/>
          <w:rFonts w:cstheme="minorHAnsi"/>
          <w:color w:val="333333"/>
        </w:rPr>
        <w:t>the glory</w:t>
      </w:r>
      <w:r w:rsidR="00E44B9F" w:rsidRPr="00C12D32">
        <w:rPr>
          <w:rStyle w:val="wordsofchrist"/>
          <w:rFonts w:cstheme="minorHAnsi"/>
          <w:color w:val="333333"/>
        </w:rPr>
        <w:t xml:space="preserve"> and character</w:t>
      </w:r>
      <w:r w:rsidR="002B1B30" w:rsidRPr="00C12D32">
        <w:rPr>
          <w:rStyle w:val="wordsofchrist"/>
          <w:rFonts w:cstheme="minorHAnsi"/>
          <w:color w:val="333333"/>
        </w:rPr>
        <w:t xml:space="preserve"> of </w:t>
      </w:r>
      <w:r w:rsidR="00E44B9F" w:rsidRPr="00C12D32">
        <w:rPr>
          <w:rStyle w:val="wordsofchrist"/>
          <w:rFonts w:cstheme="minorHAnsi"/>
          <w:color w:val="333333"/>
        </w:rPr>
        <w:t xml:space="preserve">a generous </w:t>
      </w:r>
      <w:r w:rsidR="002B1B30" w:rsidRPr="00C12D32">
        <w:rPr>
          <w:rStyle w:val="wordsofchrist"/>
          <w:rFonts w:cstheme="minorHAnsi"/>
          <w:color w:val="333333"/>
        </w:rPr>
        <w:t>God</w:t>
      </w:r>
      <w:r w:rsidR="00AF301A" w:rsidRPr="00C12D32">
        <w:rPr>
          <w:rStyle w:val="wordsofchrist"/>
          <w:rFonts w:cstheme="minorHAnsi"/>
          <w:color w:val="333333"/>
        </w:rPr>
        <w:t xml:space="preserve">. </w:t>
      </w:r>
      <w:r w:rsidR="00E3694A" w:rsidRPr="00C12D32">
        <w:rPr>
          <w:rStyle w:val="wordsofchrist"/>
          <w:rFonts w:cstheme="minorHAnsi"/>
          <w:color w:val="333333"/>
        </w:rPr>
        <w:t xml:space="preserve">We </w:t>
      </w:r>
      <w:r w:rsidR="00201A78" w:rsidRPr="00C12D32">
        <w:rPr>
          <w:rStyle w:val="wordsofchrist"/>
          <w:rFonts w:cstheme="minorHAnsi"/>
          <w:color w:val="333333"/>
        </w:rPr>
        <w:t xml:space="preserve">demonstrate </w:t>
      </w:r>
      <w:r w:rsidR="002B1B30" w:rsidRPr="00C12D32">
        <w:rPr>
          <w:rStyle w:val="wordsofchrist"/>
          <w:rFonts w:cstheme="minorHAnsi"/>
          <w:color w:val="333333"/>
        </w:rPr>
        <w:t xml:space="preserve">His </w:t>
      </w:r>
      <w:r w:rsidR="00910C95" w:rsidRPr="00C12D32">
        <w:rPr>
          <w:rStyle w:val="wordsofchrist"/>
          <w:rFonts w:cstheme="minorHAnsi"/>
          <w:color w:val="333333"/>
        </w:rPr>
        <w:t>love and</w:t>
      </w:r>
      <w:r w:rsidR="00114C66" w:rsidRPr="00C12D32">
        <w:rPr>
          <w:rStyle w:val="wordsofchrist"/>
          <w:rFonts w:cstheme="minorHAnsi"/>
          <w:color w:val="333333"/>
        </w:rPr>
        <w:t xml:space="preserve"> His</w:t>
      </w:r>
      <w:r w:rsidR="00E3694A" w:rsidRPr="00C12D32">
        <w:rPr>
          <w:rStyle w:val="wordsofchrist"/>
          <w:rFonts w:cstheme="minorHAnsi"/>
          <w:color w:val="333333"/>
        </w:rPr>
        <w:t xml:space="preserve"> willingness to help them</w:t>
      </w:r>
      <w:r w:rsidR="00951792" w:rsidRPr="00C12D32">
        <w:rPr>
          <w:rStyle w:val="wordsofchrist"/>
          <w:rFonts w:cstheme="minorHAnsi"/>
          <w:color w:val="333333"/>
        </w:rPr>
        <w:t>. We plant</w:t>
      </w:r>
      <w:r w:rsidR="002B1B30" w:rsidRPr="00C12D32">
        <w:rPr>
          <w:rStyle w:val="wordsofchrist"/>
          <w:rFonts w:cstheme="minorHAnsi"/>
          <w:color w:val="333333"/>
        </w:rPr>
        <w:t xml:space="preserve"> seed</w:t>
      </w:r>
      <w:r w:rsidR="00951792" w:rsidRPr="00C12D32">
        <w:rPr>
          <w:rStyle w:val="wordsofchrist"/>
          <w:rFonts w:cstheme="minorHAnsi"/>
          <w:color w:val="333333"/>
        </w:rPr>
        <w:t>s</w:t>
      </w:r>
      <w:r w:rsidR="00E3694A" w:rsidRPr="00C12D32">
        <w:rPr>
          <w:rStyle w:val="wordsofchrist"/>
          <w:rFonts w:cstheme="minorHAnsi"/>
          <w:color w:val="333333"/>
        </w:rPr>
        <w:t xml:space="preserve"> in their lives</w:t>
      </w:r>
      <w:r w:rsidR="002B1B30" w:rsidRPr="00C12D32">
        <w:rPr>
          <w:rStyle w:val="wordsofchrist"/>
          <w:rFonts w:cstheme="minorHAnsi"/>
          <w:color w:val="333333"/>
        </w:rPr>
        <w:t xml:space="preserve">, but how </w:t>
      </w:r>
      <w:r w:rsidR="00863EF7" w:rsidRPr="00C12D32">
        <w:rPr>
          <w:rStyle w:val="wordsofchrist"/>
          <w:rFonts w:cstheme="minorHAnsi"/>
          <w:color w:val="333333"/>
        </w:rPr>
        <w:t xml:space="preserve">that seed </w:t>
      </w:r>
      <w:r w:rsidR="00551452" w:rsidRPr="00C12D32">
        <w:rPr>
          <w:rStyle w:val="wordsofchrist"/>
          <w:rFonts w:cstheme="minorHAnsi"/>
          <w:color w:val="333333"/>
        </w:rPr>
        <w:t>grows</w:t>
      </w:r>
      <w:r w:rsidR="00E3694A" w:rsidRPr="00C12D32">
        <w:rPr>
          <w:rStyle w:val="wordsofchrist"/>
          <w:rFonts w:cstheme="minorHAnsi"/>
          <w:color w:val="333333"/>
        </w:rPr>
        <w:t xml:space="preserve"> is not our business</w:t>
      </w:r>
      <w:r w:rsidR="002B1B30" w:rsidRPr="00C12D32">
        <w:rPr>
          <w:rStyle w:val="wordsofchrist"/>
          <w:rFonts w:cstheme="minorHAnsi"/>
          <w:color w:val="333333"/>
        </w:rPr>
        <w:t xml:space="preserve">. </w:t>
      </w:r>
      <w:r w:rsidR="00E3694A" w:rsidRPr="00C12D32">
        <w:rPr>
          <w:rStyle w:val="wordsofchrist"/>
          <w:rFonts w:cstheme="minorHAnsi"/>
          <w:color w:val="333333"/>
        </w:rPr>
        <w:t>We ma</w:t>
      </w:r>
      <w:r w:rsidR="006C5AEF" w:rsidRPr="00C12D32">
        <w:rPr>
          <w:rStyle w:val="wordsofchrist"/>
          <w:rFonts w:cstheme="minorHAnsi"/>
          <w:color w:val="333333"/>
        </w:rPr>
        <w:t>y see a response from the world</w:t>
      </w:r>
      <w:r w:rsidR="00CB2033" w:rsidRPr="00C12D32">
        <w:rPr>
          <w:rStyle w:val="wordsofchrist"/>
          <w:rFonts w:cstheme="minorHAnsi"/>
          <w:color w:val="333333"/>
        </w:rPr>
        <w:t>,</w:t>
      </w:r>
      <w:r w:rsidR="00E3694A" w:rsidRPr="00C12D32">
        <w:rPr>
          <w:rStyle w:val="wordsofchrist"/>
          <w:rFonts w:cstheme="minorHAnsi"/>
          <w:color w:val="333333"/>
        </w:rPr>
        <w:t xml:space="preserve"> or we may not</w:t>
      </w:r>
      <w:r w:rsidR="00201A78" w:rsidRPr="00C12D32">
        <w:rPr>
          <w:rStyle w:val="wordsofchrist"/>
          <w:rFonts w:cstheme="minorHAnsi"/>
          <w:color w:val="333333"/>
        </w:rPr>
        <w:t>. However</w:t>
      </w:r>
      <w:r w:rsidR="00E3694A" w:rsidRPr="00C12D32">
        <w:rPr>
          <w:rStyle w:val="wordsofchrist"/>
          <w:rFonts w:cstheme="minorHAnsi"/>
          <w:color w:val="333333"/>
        </w:rPr>
        <w:t>, we can be sure that God will respond</w:t>
      </w:r>
      <w:r w:rsidR="000C444D" w:rsidRPr="00C12D32">
        <w:rPr>
          <w:rStyle w:val="wordsofchrist"/>
          <w:rFonts w:cstheme="minorHAnsi"/>
          <w:color w:val="333333"/>
        </w:rPr>
        <w:t xml:space="preserve"> to us</w:t>
      </w:r>
      <w:r w:rsidR="006C5AEF" w:rsidRPr="00C12D32">
        <w:rPr>
          <w:rStyle w:val="wordsofchrist"/>
          <w:rFonts w:cstheme="minorHAnsi"/>
          <w:color w:val="333333"/>
        </w:rPr>
        <w:t xml:space="preserve"> according to His </w:t>
      </w:r>
      <w:r w:rsidR="00513E23" w:rsidRPr="00C12D32">
        <w:rPr>
          <w:rStyle w:val="wordsofchrist"/>
          <w:rFonts w:cstheme="minorHAnsi"/>
          <w:color w:val="333333"/>
        </w:rPr>
        <w:t xml:space="preserve">beneficent </w:t>
      </w:r>
      <w:r w:rsidR="006C5AEF" w:rsidRPr="00C12D32">
        <w:rPr>
          <w:rStyle w:val="wordsofchrist"/>
          <w:rFonts w:cstheme="minorHAnsi"/>
          <w:color w:val="333333"/>
        </w:rPr>
        <w:t>character</w:t>
      </w:r>
      <w:r w:rsidR="00201A78" w:rsidRPr="00C12D32">
        <w:rPr>
          <w:rStyle w:val="wordsofchrist"/>
          <w:rFonts w:cstheme="minorHAnsi"/>
          <w:color w:val="333333"/>
        </w:rPr>
        <w:t xml:space="preserve">, and we will see the karis cycle of generosity with God completed </w:t>
      </w:r>
      <w:r w:rsidR="000C444D" w:rsidRPr="00C12D32">
        <w:rPr>
          <w:rStyle w:val="wordsofchrist"/>
          <w:rFonts w:cstheme="minorHAnsi"/>
          <w:color w:val="333333"/>
        </w:rPr>
        <w:t>in our own lives</w:t>
      </w:r>
      <w:r w:rsidR="00201A78" w:rsidRPr="00C12D32">
        <w:rPr>
          <w:rStyle w:val="wordsofchrist"/>
          <w:rFonts w:cstheme="minorHAnsi"/>
          <w:color w:val="333333"/>
        </w:rPr>
        <w:t xml:space="preserve">. We will </w:t>
      </w:r>
      <w:r w:rsidR="000C444D" w:rsidRPr="00C12D32">
        <w:rPr>
          <w:rStyle w:val="wordsofchrist"/>
          <w:rFonts w:cstheme="minorHAnsi"/>
          <w:color w:val="333333"/>
        </w:rPr>
        <w:t>bring in our</w:t>
      </w:r>
      <w:r w:rsidR="00E3694A" w:rsidRPr="00C12D32">
        <w:rPr>
          <w:rStyle w:val="wordsofchrist"/>
          <w:rFonts w:cstheme="minorHAnsi"/>
          <w:color w:val="333333"/>
        </w:rPr>
        <w:t xml:space="preserve"> harvest with joy. </w:t>
      </w:r>
      <w:r w:rsidR="002B1B30" w:rsidRPr="00C12D32">
        <w:rPr>
          <w:rStyle w:val="wordsofchrist"/>
          <w:rFonts w:cstheme="minorHAnsi"/>
          <w:color w:val="333333"/>
        </w:rPr>
        <w:t xml:space="preserve">One of the reasons for filling out your </w:t>
      </w:r>
      <w:r w:rsidR="002B1B30" w:rsidRPr="00C12D32">
        <w:rPr>
          <w:rStyle w:val="wordsofchrist"/>
          <w:rFonts w:cstheme="minorHAnsi"/>
          <w:b/>
          <w:color w:val="333333"/>
        </w:rPr>
        <w:t>Meeting Preparation Guide</w:t>
      </w:r>
      <w:r w:rsidR="002B1B30" w:rsidRPr="00C12D32">
        <w:rPr>
          <w:rStyle w:val="wordsofchrist"/>
          <w:rFonts w:cstheme="minorHAnsi"/>
          <w:color w:val="333333"/>
        </w:rPr>
        <w:t xml:space="preserve"> is to keep a record of what you are harvesting. </w:t>
      </w:r>
    </w:p>
    <w:p w14:paraId="0176A42C" w14:textId="77777777" w:rsidR="00951792" w:rsidRPr="00C12D32" w:rsidRDefault="00951792" w:rsidP="0011574C">
      <w:pPr>
        <w:spacing w:after="0" w:line="240" w:lineRule="auto"/>
        <w:jc w:val="both"/>
        <w:rPr>
          <w:rStyle w:val="wordsofchrist"/>
          <w:rFonts w:cstheme="minorHAnsi"/>
          <w:color w:val="333333"/>
        </w:rPr>
      </w:pPr>
    </w:p>
    <w:p w14:paraId="0045AD07" w14:textId="7956D6B9" w:rsidR="002536E1" w:rsidRPr="00C12D32" w:rsidRDefault="00640CE8" w:rsidP="001275DF">
      <w:pPr>
        <w:spacing w:after="0" w:line="240" w:lineRule="auto"/>
        <w:jc w:val="both"/>
        <w:rPr>
          <w:rFonts w:cstheme="minorHAnsi"/>
          <w:color w:val="333333"/>
        </w:rPr>
      </w:pPr>
      <w:r w:rsidRPr="00C12D32">
        <w:rPr>
          <w:rStyle w:val="wordsofchrist"/>
          <w:rFonts w:cstheme="minorHAnsi"/>
          <w:color w:val="333333"/>
        </w:rPr>
        <w:t>Let’s read</w:t>
      </w:r>
      <w:r w:rsidR="00CB2033" w:rsidRPr="00C12D32">
        <w:rPr>
          <w:rStyle w:val="wordsofchrist"/>
          <w:rFonts w:cstheme="minorHAnsi"/>
          <w:color w:val="333333"/>
        </w:rPr>
        <w:t xml:space="preserve"> </w:t>
      </w:r>
      <w:r w:rsidR="004012AD" w:rsidRPr="00C12D32">
        <w:rPr>
          <w:rStyle w:val="wordsofchrist"/>
          <w:rFonts w:cstheme="minorHAnsi"/>
          <w:color w:val="333333"/>
        </w:rPr>
        <w:t>my paraphrase of Ephesians 3:19–20. These verses</w:t>
      </w:r>
      <w:r w:rsidR="005E698A" w:rsidRPr="00C12D32" w:rsidDel="005E698A">
        <w:rPr>
          <w:rStyle w:val="wordsofchrist"/>
          <w:rFonts w:cstheme="minorHAnsi"/>
          <w:color w:val="333333"/>
        </w:rPr>
        <w:t xml:space="preserve"> </w:t>
      </w:r>
      <w:r w:rsidR="004012AD" w:rsidRPr="00C12D32">
        <w:rPr>
          <w:rStyle w:val="wordsofchrist"/>
          <w:rFonts w:cstheme="minorHAnsi"/>
          <w:color w:val="333333"/>
        </w:rPr>
        <w:t xml:space="preserve">express the generosity of </w:t>
      </w:r>
      <w:r w:rsidR="005E698A" w:rsidRPr="00C12D32">
        <w:rPr>
          <w:rStyle w:val="wordsofchrist"/>
          <w:rFonts w:cstheme="minorHAnsi"/>
          <w:color w:val="333333"/>
        </w:rPr>
        <w:t xml:space="preserve">God’s </w:t>
      </w:r>
      <w:r w:rsidR="002429B7" w:rsidRPr="00C12D32">
        <w:rPr>
          <w:rStyle w:val="wordsofchrist"/>
          <w:rFonts w:cstheme="minorHAnsi"/>
          <w:color w:val="333333"/>
        </w:rPr>
        <w:t>character</w:t>
      </w:r>
      <w:r w:rsidR="004012AD" w:rsidRPr="00C12D32">
        <w:rPr>
          <w:rStyle w:val="wordsofchrist"/>
          <w:rFonts w:cstheme="minorHAnsi"/>
          <w:color w:val="333333"/>
        </w:rPr>
        <w:t>.</w:t>
      </w:r>
      <w:bookmarkStart w:id="22" w:name="51"/>
      <w:bookmarkStart w:id="23" w:name="52"/>
      <w:bookmarkStart w:id="24" w:name="53"/>
      <w:bookmarkEnd w:id="22"/>
      <w:bookmarkEnd w:id="23"/>
      <w:bookmarkEnd w:id="24"/>
    </w:p>
    <w:p w14:paraId="7810261C" w14:textId="77777777" w:rsidR="00513E23" w:rsidRPr="00C12D32" w:rsidRDefault="00513E23" w:rsidP="001275DF">
      <w:pPr>
        <w:spacing w:after="0" w:line="240" w:lineRule="auto"/>
        <w:jc w:val="both"/>
        <w:rPr>
          <w:rFonts w:cstheme="minorHAnsi"/>
          <w:color w:val="333333"/>
        </w:rPr>
      </w:pPr>
    </w:p>
    <w:p w14:paraId="6F02E4A3" w14:textId="0B9762A5" w:rsidR="002536E1" w:rsidRPr="00C12D32" w:rsidRDefault="00640CE8" w:rsidP="00513E23">
      <w:pPr>
        <w:spacing w:after="0" w:line="240" w:lineRule="auto"/>
        <w:ind w:left="720" w:right="720"/>
        <w:jc w:val="both"/>
        <w:rPr>
          <w:rFonts w:cstheme="minorHAnsi"/>
          <w:color w:val="333333"/>
        </w:rPr>
      </w:pPr>
      <w:r w:rsidRPr="00C12D32">
        <w:rPr>
          <w:rFonts w:cstheme="minorHAnsi"/>
          <w:color w:val="333333"/>
        </w:rPr>
        <w:t xml:space="preserve">My prayer is that you may be filled </w:t>
      </w:r>
      <w:r w:rsidR="00D565C9" w:rsidRPr="00C12D32">
        <w:rPr>
          <w:rFonts w:cstheme="minorHAnsi"/>
          <w:color w:val="333333"/>
        </w:rPr>
        <w:t>with</w:t>
      </w:r>
      <w:r w:rsidRPr="00C12D32">
        <w:rPr>
          <w:rFonts w:cstheme="minorHAnsi"/>
          <w:color w:val="333333"/>
        </w:rPr>
        <w:t xml:space="preserve"> all the fullness of God who has the </w:t>
      </w:r>
      <w:r w:rsidR="00513E23" w:rsidRPr="00C12D32">
        <w:rPr>
          <w:rFonts w:cstheme="minorHAnsi"/>
          <w:color w:val="333333"/>
        </w:rPr>
        <w:t xml:space="preserve">can-do power to accomplish </w:t>
      </w:r>
      <w:r w:rsidRPr="00C12D32">
        <w:rPr>
          <w:rFonts w:cstheme="minorHAnsi"/>
          <w:color w:val="333333"/>
        </w:rPr>
        <w:t>everything exceedingly</w:t>
      </w:r>
      <w:r w:rsidR="00A80A08" w:rsidRPr="00C12D32">
        <w:rPr>
          <w:rFonts w:cstheme="minorHAnsi"/>
          <w:color w:val="333333"/>
        </w:rPr>
        <w:t xml:space="preserve"> </w:t>
      </w:r>
      <w:r w:rsidR="00513E23" w:rsidRPr="00C12D32">
        <w:rPr>
          <w:rFonts w:cstheme="minorHAnsi"/>
          <w:color w:val="333333"/>
        </w:rPr>
        <w:t>abundantly</w:t>
      </w:r>
      <w:r w:rsidRPr="00C12D32">
        <w:rPr>
          <w:rFonts w:cstheme="minorHAnsi"/>
          <w:color w:val="333333"/>
        </w:rPr>
        <w:t>—far</w:t>
      </w:r>
      <w:r w:rsidR="00513E23" w:rsidRPr="00C12D32">
        <w:rPr>
          <w:rFonts w:cstheme="minorHAnsi"/>
          <w:color w:val="333333"/>
        </w:rPr>
        <w:t xml:space="preserve"> beyond all that we can ask or even imagine according to the activity of that power in us.</w:t>
      </w:r>
    </w:p>
    <w:p w14:paraId="317E61BA" w14:textId="77777777" w:rsidR="00513E23" w:rsidRPr="00C12D32" w:rsidRDefault="00513E23" w:rsidP="00BB2300">
      <w:pPr>
        <w:spacing w:after="0" w:line="240" w:lineRule="auto"/>
        <w:ind w:right="720"/>
        <w:jc w:val="both"/>
        <w:rPr>
          <w:rStyle w:val="wordsofchrist"/>
          <w:rFonts w:cstheme="minorHAnsi"/>
          <w:color w:val="333333"/>
        </w:rPr>
      </w:pPr>
    </w:p>
    <w:p w14:paraId="68385D33" w14:textId="0896F594" w:rsidR="00D565C9" w:rsidRPr="00C12D32" w:rsidRDefault="005E698A" w:rsidP="0011574C">
      <w:pPr>
        <w:spacing w:after="0" w:line="240" w:lineRule="auto"/>
        <w:jc w:val="both"/>
        <w:rPr>
          <w:rStyle w:val="wordsofchrist"/>
          <w:rFonts w:cstheme="minorHAnsi"/>
          <w:color w:val="333333"/>
        </w:rPr>
      </w:pPr>
      <w:r w:rsidRPr="00C12D32">
        <w:rPr>
          <w:rStyle w:val="wordsofchrist"/>
          <w:rFonts w:cstheme="minorHAnsi"/>
          <w:color w:val="333333"/>
        </w:rPr>
        <w:t xml:space="preserve">God gives </w:t>
      </w:r>
      <w:r w:rsidR="003C49C2" w:rsidRPr="00C12D32">
        <w:rPr>
          <w:rStyle w:val="wordsofchrist"/>
          <w:rFonts w:cstheme="minorHAnsi"/>
          <w:color w:val="333333"/>
        </w:rPr>
        <w:t>H</w:t>
      </w:r>
      <w:r w:rsidRPr="00C12D32">
        <w:rPr>
          <w:rStyle w:val="wordsofchrist"/>
          <w:rFonts w:cstheme="minorHAnsi"/>
          <w:color w:val="333333"/>
        </w:rPr>
        <w:t xml:space="preserve">is </w:t>
      </w:r>
      <w:r w:rsidR="003C49C2" w:rsidRPr="00C12D32">
        <w:rPr>
          <w:rStyle w:val="wordsofchrist"/>
          <w:rFonts w:cstheme="minorHAnsi"/>
          <w:color w:val="333333"/>
        </w:rPr>
        <w:t>lavish</w:t>
      </w:r>
      <w:r w:rsidRPr="00C12D32">
        <w:rPr>
          <w:rStyle w:val="wordsofchrist"/>
          <w:rFonts w:cstheme="minorHAnsi"/>
          <w:color w:val="333333"/>
        </w:rPr>
        <w:t xml:space="preserve"> gifts </w:t>
      </w:r>
      <w:r w:rsidR="003C49C2" w:rsidRPr="00C12D32">
        <w:rPr>
          <w:rStyle w:val="wordsofchrist"/>
          <w:rFonts w:cstheme="minorHAnsi"/>
          <w:color w:val="333333"/>
        </w:rPr>
        <w:t>according to the measure of our karis activity; otherwise, we would be overwhelmed.</w:t>
      </w:r>
    </w:p>
    <w:p w14:paraId="53133153" w14:textId="5551B1BC" w:rsidR="00D565C9" w:rsidRPr="00C12D32" w:rsidRDefault="00D565C9" w:rsidP="0011574C">
      <w:pPr>
        <w:spacing w:after="0" w:line="240" w:lineRule="auto"/>
        <w:jc w:val="both"/>
        <w:rPr>
          <w:rStyle w:val="wordsofchrist"/>
          <w:rFonts w:cstheme="minorHAnsi"/>
          <w:color w:val="333333"/>
        </w:rPr>
      </w:pPr>
    </w:p>
    <w:p w14:paraId="5BD4D9ED" w14:textId="555C5AC6" w:rsidR="00F36E2D" w:rsidRPr="00C12D32" w:rsidRDefault="002B1B30" w:rsidP="0011574C">
      <w:pPr>
        <w:spacing w:after="0" w:line="240" w:lineRule="auto"/>
        <w:jc w:val="both"/>
        <w:rPr>
          <w:rStyle w:val="wordsofchrist"/>
          <w:rFonts w:cstheme="minorHAnsi"/>
          <w:color w:val="333333"/>
        </w:rPr>
      </w:pPr>
      <w:r w:rsidRPr="00C12D32">
        <w:rPr>
          <w:rStyle w:val="wordsofchrist"/>
          <w:rFonts w:cstheme="minorHAnsi"/>
          <w:color w:val="333333"/>
        </w:rPr>
        <w:t xml:space="preserve">Our prayer might go something like this: </w:t>
      </w:r>
    </w:p>
    <w:p w14:paraId="0FB94FB6" w14:textId="77777777" w:rsidR="00951792" w:rsidRPr="00C12D32" w:rsidRDefault="00951792" w:rsidP="0011574C">
      <w:pPr>
        <w:spacing w:after="0" w:line="240" w:lineRule="auto"/>
        <w:jc w:val="both"/>
        <w:rPr>
          <w:rStyle w:val="wordsofchrist"/>
          <w:rFonts w:cstheme="minorHAnsi"/>
          <w:color w:val="333333"/>
        </w:rPr>
      </w:pPr>
    </w:p>
    <w:p w14:paraId="5333C133" w14:textId="77777777" w:rsidR="002B1B30" w:rsidRPr="00C12D32" w:rsidRDefault="002B1B30" w:rsidP="0085144B">
      <w:pPr>
        <w:spacing w:after="0" w:line="240" w:lineRule="auto"/>
        <w:jc w:val="center"/>
        <w:rPr>
          <w:rStyle w:val="wordsofchrist"/>
          <w:rFonts w:cstheme="minorHAnsi"/>
          <w:i/>
          <w:color w:val="333333"/>
        </w:rPr>
      </w:pPr>
      <w:r w:rsidRPr="00C12D32">
        <w:rPr>
          <w:rStyle w:val="wordsofchrist"/>
          <w:rFonts w:cstheme="minorHAnsi"/>
          <w:i/>
          <w:color w:val="333333"/>
        </w:rPr>
        <w:t xml:space="preserve">Creator and God, teach me how to plant </w:t>
      </w:r>
      <w:r w:rsidR="00900EF0" w:rsidRPr="00C12D32">
        <w:rPr>
          <w:rStyle w:val="wordsofchrist"/>
          <w:rFonts w:cstheme="minorHAnsi"/>
          <w:i/>
          <w:color w:val="333333"/>
        </w:rPr>
        <w:t xml:space="preserve">that I might </w:t>
      </w:r>
      <w:r w:rsidRPr="00C12D32">
        <w:rPr>
          <w:rStyle w:val="wordsofchrist"/>
          <w:rFonts w:cstheme="minorHAnsi"/>
          <w:i/>
          <w:color w:val="333333"/>
        </w:rPr>
        <w:t>reap with joy.</w:t>
      </w:r>
      <w:r w:rsidR="00F36E2D" w:rsidRPr="00C12D32">
        <w:rPr>
          <w:rStyle w:val="wordsofchrist"/>
          <w:rFonts w:cstheme="minorHAnsi"/>
          <w:i/>
          <w:color w:val="333333"/>
        </w:rPr>
        <w:t xml:space="preserve"> (Repeat)</w:t>
      </w:r>
    </w:p>
    <w:p w14:paraId="03879154" w14:textId="77777777" w:rsidR="00536438" w:rsidRPr="00C12D32" w:rsidRDefault="00536438" w:rsidP="0011574C">
      <w:pPr>
        <w:spacing w:after="0" w:line="240" w:lineRule="auto"/>
        <w:jc w:val="both"/>
        <w:rPr>
          <w:rStyle w:val="wordsofchrist"/>
          <w:rFonts w:cstheme="minorHAnsi"/>
          <w:color w:val="333333"/>
        </w:rPr>
      </w:pPr>
    </w:p>
    <w:p w14:paraId="02DF0827" w14:textId="77777777" w:rsidR="00951792" w:rsidRPr="00C12D32" w:rsidRDefault="00536438" w:rsidP="0011574C">
      <w:pPr>
        <w:spacing w:after="0" w:line="240" w:lineRule="auto"/>
        <w:jc w:val="both"/>
        <w:rPr>
          <w:rStyle w:val="wordsofchrist"/>
          <w:rFonts w:cstheme="minorHAnsi"/>
          <w:color w:val="333333"/>
        </w:rPr>
      </w:pPr>
      <w:r w:rsidRPr="00C12D32">
        <w:rPr>
          <w:rStyle w:val="wordsofchrist"/>
          <w:rFonts w:cstheme="minorHAnsi"/>
          <w:color w:val="333333"/>
        </w:rPr>
        <w:t>Take a deep breath.</w:t>
      </w:r>
    </w:p>
    <w:p w14:paraId="5BF352C8" w14:textId="5A7F672F" w:rsidR="00AE4840" w:rsidRPr="00C12D32" w:rsidRDefault="00AE4840" w:rsidP="00AE4840">
      <w:pPr>
        <w:spacing w:after="0" w:line="240" w:lineRule="auto"/>
        <w:jc w:val="both"/>
        <w:rPr>
          <w:rFonts w:cstheme="minorHAnsi"/>
          <w:i/>
        </w:rPr>
      </w:pPr>
      <w:r w:rsidRPr="00C12D32">
        <w:rPr>
          <w:rFonts w:cstheme="minorHAnsi"/>
          <w:i/>
        </w:rPr>
        <w:t xml:space="preserve">(If time permits, ask, “Does anyone have comments or questions about </w:t>
      </w:r>
      <w:r w:rsidR="00E13439" w:rsidRPr="00C12D32">
        <w:rPr>
          <w:rFonts w:cstheme="minorHAnsi"/>
          <w:i/>
        </w:rPr>
        <w:t>the</w:t>
      </w:r>
      <w:r w:rsidRPr="00C12D32">
        <w:rPr>
          <w:rFonts w:cstheme="minorHAnsi"/>
          <w:i/>
        </w:rPr>
        <w:t xml:space="preserve"> Bible teaching?”)</w:t>
      </w:r>
    </w:p>
    <w:p w14:paraId="15BCB945" w14:textId="55960794" w:rsidR="00951792" w:rsidRPr="00C12D32" w:rsidRDefault="002E74CB" w:rsidP="002E74CB">
      <w:pPr>
        <w:tabs>
          <w:tab w:val="left" w:pos="4152"/>
        </w:tabs>
        <w:spacing w:after="0" w:line="240" w:lineRule="auto"/>
        <w:jc w:val="both"/>
        <w:rPr>
          <w:rStyle w:val="wordsofchrist"/>
          <w:rFonts w:cstheme="minorHAnsi"/>
          <w:color w:val="333333"/>
        </w:rPr>
      </w:pPr>
      <w:r w:rsidRPr="00C12D32">
        <w:rPr>
          <w:rStyle w:val="wordsofchrist"/>
          <w:rFonts w:cstheme="minorHAnsi"/>
          <w:color w:val="333333"/>
        </w:rPr>
        <w:tab/>
      </w:r>
    </w:p>
    <w:p w14:paraId="041C5400" w14:textId="77777777" w:rsidR="00285B9A" w:rsidRPr="00C12D32" w:rsidRDefault="00285B9A" w:rsidP="0011574C">
      <w:pPr>
        <w:spacing w:after="0" w:line="240" w:lineRule="auto"/>
        <w:jc w:val="both"/>
        <w:rPr>
          <w:rFonts w:cstheme="minorHAnsi"/>
          <w:b/>
        </w:rPr>
      </w:pPr>
      <w:r w:rsidRPr="00C12D32">
        <w:rPr>
          <w:rFonts w:cstheme="minorHAnsi"/>
          <w:b/>
        </w:rPr>
        <w:t>1:1</w:t>
      </w:r>
      <w:r w:rsidR="00386361" w:rsidRPr="00C12D32">
        <w:rPr>
          <w:rFonts w:cstheme="minorHAnsi"/>
          <w:b/>
        </w:rPr>
        <w:t>0</w:t>
      </w:r>
      <w:r w:rsidRPr="00C12D32">
        <w:rPr>
          <w:rFonts w:cstheme="minorHAnsi"/>
          <w:b/>
        </w:rPr>
        <w:t xml:space="preserve"> </w:t>
      </w:r>
      <w:r w:rsidRPr="00C12D32">
        <w:rPr>
          <w:rFonts w:cstheme="minorHAnsi"/>
          <w:b/>
        </w:rPr>
        <w:tab/>
        <w:t>INTEGRATION</w:t>
      </w:r>
    </w:p>
    <w:p w14:paraId="4DCF45DD" w14:textId="77777777" w:rsidR="004A0C54" w:rsidRPr="00C12D32" w:rsidRDefault="004A0C54" w:rsidP="0011574C">
      <w:pPr>
        <w:spacing w:after="0" w:line="240" w:lineRule="auto"/>
        <w:jc w:val="both"/>
        <w:rPr>
          <w:rFonts w:cstheme="minorHAnsi"/>
          <w:b/>
        </w:rPr>
      </w:pPr>
    </w:p>
    <w:p w14:paraId="23B7FC2A" w14:textId="104C5486" w:rsidR="004A0C54" w:rsidRPr="00C12D32" w:rsidRDefault="004A0C54" w:rsidP="0011574C">
      <w:pPr>
        <w:spacing w:after="0" w:line="240" w:lineRule="auto"/>
        <w:jc w:val="both"/>
        <w:rPr>
          <w:rFonts w:cstheme="minorHAnsi"/>
          <w:i/>
        </w:rPr>
      </w:pPr>
      <w:r w:rsidRPr="00C12D32">
        <w:rPr>
          <w:rFonts w:cstheme="minorHAnsi"/>
        </w:rPr>
        <w:t xml:space="preserve">You might sip some clean water and prepare to take some notes. Assume a meditation posture, and breathe. </w:t>
      </w:r>
      <w:r w:rsidRPr="00C12D32">
        <w:rPr>
          <w:rFonts w:cstheme="minorHAnsi"/>
          <w:i/>
        </w:rPr>
        <w:t xml:space="preserve">(Pause </w:t>
      </w:r>
      <w:r w:rsidR="00D809E6" w:rsidRPr="00C12D32">
        <w:rPr>
          <w:rFonts w:cstheme="minorHAnsi"/>
          <w:i/>
        </w:rPr>
        <w:t>for 1</w:t>
      </w:r>
      <w:r w:rsidRPr="00C12D32">
        <w:rPr>
          <w:rFonts w:cstheme="minorHAnsi"/>
          <w:i/>
        </w:rPr>
        <w:t>0 seconds)</w:t>
      </w:r>
    </w:p>
    <w:p w14:paraId="645198AB" w14:textId="77777777" w:rsidR="004A0C54" w:rsidRPr="00C12D32" w:rsidRDefault="004A0C54" w:rsidP="0011574C">
      <w:pPr>
        <w:spacing w:after="0" w:line="240" w:lineRule="auto"/>
        <w:jc w:val="both"/>
        <w:rPr>
          <w:rFonts w:cstheme="minorHAnsi"/>
        </w:rPr>
      </w:pPr>
    </w:p>
    <w:p w14:paraId="295AC7EA" w14:textId="0DEB2F8A" w:rsidR="004A0C54" w:rsidRPr="00C12D32" w:rsidRDefault="004A0C54" w:rsidP="0011574C">
      <w:pPr>
        <w:spacing w:after="0" w:line="240" w:lineRule="auto"/>
        <w:jc w:val="both"/>
        <w:rPr>
          <w:rFonts w:cstheme="minorHAnsi"/>
        </w:rPr>
      </w:pPr>
      <w:r w:rsidRPr="00C12D32">
        <w:rPr>
          <w:rFonts w:cstheme="minorHAnsi"/>
        </w:rPr>
        <w:t xml:space="preserve">Here is our </w:t>
      </w:r>
      <w:r w:rsidR="00863EF7" w:rsidRPr="00C12D32">
        <w:rPr>
          <w:rFonts w:cstheme="minorHAnsi"/>
        </w:rPr>
        <w:t>integration focus</w:t>
      </w:r>
      <w:r w:rsidRPr="00C12D32">
        <w:rPr>
          <w:rFonts w:cstheme="minorHAnsi"/>
        </w:rPr>
        <w:t xml:space="preserve">: </w:t>
      </w:r>
      <w:r w:rsidRPr="00C12D32">
        <w:rPr>
          <w:rFonts w:cstheme="minorHAnsi"/>
          <w:i/>
        </w:rPr>
        <w:t>Consider trusting God to do above and beyond all that you can ask</w:t>
      </w:r>
      <w:r w:rsidR="000343DF" w:rsidRPr="00C12D32">
        <w:rPr>
          <w:rFonts w:cstheme="minorHAnsi"/>
          <w:i/>
        </w:rPr>
        <w:t xml:space="preserve"> for</w:t>
      </w:r>
      <w:r w:rsidRPr="00C12D32">
        <w:rPr>
          <w:rFonts w:cstheme="minorHAnsi"/>
          <w:i/>
        </w:rPr>
        <w:t>, imagine, or control. (Repeat)</w:t>
      </w:r>
      <w:r w:rsidRPr="00C12D32">
        <w:rPr>
          <w:rFonts w:cstheme="minorHAnsi"/>
        </w:rPr>
        <w:t xml:space="preserve"> </w:t>
      </w:r>
      <w:r w:rsidRPr="00C12D32">
        <w:rPr>
          <w:rFonts w:cstheme="minorHAnsi"/>
          <w:i/>
        </w:rPr>
        <w:t>(Pause</w:t>
      </w:r>
      <w:r w:rsidR="00D809E6" w:rsidRPr="00C12D32">
        <w:rPr>
          <w:rFonts w:cstheme="minorHAnsi"/>
          <w:i/>
        </w:rPr>
        <w:t xml:space="preserve"> for 30 seconds</w:t>
      </w:r>
      <w:r w:rsidRPr="00C12D32">
        <w:rPr>
          <w:rFonts w:cstheme="minorHAnsi"/>
          <w:i/>
        </w:rPr>
        <w:t>)</w:t>
      </w:r>
    </w:p>
    <w:p w14:paraId="1AB43626" w14:textId="77777777" w:rsidR="004A0C54" w:rsidRPr="00C12D32" w:rsidRDefault="004A0C54" w:rsidP="0011574C">
      <w:pPr>
        <w:spacing w:after="0" w:line="240" w:lineRule="auto"/>
        <w:jc w:val="both"/>
        <w:rPr>
          <w:rFonts w:cstheme="minorHAnsi"/>
        </w:rPr>
      </w:pPr>
    </w:p>
    <w:p w14:paraId="0E8E16FD" w14:textId="77777777" w:rsidR="004A0C54" w:rsidRPr="00C12D32" w:rsidRDefault="004A0C54" w:rsidP="0011574C">
      <w:pPr>
        <w:spacing w:after="0" w:line="240" w:lineRule="auto"/>
        <w:jc w:val="both"/>
        <w:rPr>
          <w:rFonts w:cstheme="minorHAnsi"/>
          <w:b/>
        </w:rPr>
      </w:pPr>
      <w:r w:rsidRPr="00C12D32">
        <w:rPr>
          <w:rFonts w:cstheme="minorHAnsi"/>
          <w:b/>
        </w:rPr>
        <w:t>The FAITH Process</w:t>
      </w:r>
    </w:p>
    <w:p w14:paraId="7C14B0D0" w14:textId="3D2BE422" w:rsidR="004A0C54" w:rsidRPr="00C12D32" w:rsidRDefault="00D809E6" w:rsidP="0011574C">
      <w:pPr>
        <w:spacing w:after="0" w:line="240" w:lineRule="auto"/>
        <w:jc w:val="both"/>
        <w:rPr>
          <w:rFonts w:cstheme="minorHAnsi"/>
          <w:i/>
        </w:rPr>
      </w:pPr>
      <w:r w:rsidRPr="00C12D32">
        <w:rPr>
          <w:rFonts w:cstheme="minorHAnsi"/>
          <w:i/>
        </w:rPr>
        <w:t>(Choose from each section a few sentences that are meaningful to you)</w:t>
      </w:r>
    </w:p>
    <w:p w14:paraId="57DBCA9C" w14:textId="77777777" w:rsidR="00D809E6" w:rsidRPr="00C12D32" w:rsidRDefault="00D809E6" w:rsidP="0011574C">
      <w:pPr>
        <w:spacing w:after="0" w:line="240" w:lineRule="auto"/>
        <w:jc w:val="both"/>
        <w:rPr>
          <w:rFonts w:cstheme="minorHAnsi"/>
        </w:rPr>
      </w:pPr>
    </w:p>
    <w:p w14:paraId="40D011A6" w14:textId="77777777" w:rsidR="004A0C54" w:rsidRPr="00C12D32" w:rsidRDefault="004A0C54" w:rsidP="0011574C">
      <w:pPr>
        <w:spacing w:after="0" w:line="240" w:lineRule="auto"/>
        <w:jc w:val="both"/>
        <w:rPr>
          <w:rFonts w:cstheme="minorHAnsi"/>
        </w:rPr>
      </w:pPr>
      <w:r w:rsidRPr="00C12D32">
        <w:rPr>
          <w:rFonts w:cstheme="minorHAnsi"/>
          <w:b/>
        </w:rPr>
        <w:t>Feelings</w:t>
      </w:r>
    </w:p>
    <w:p w14:paraId="0941F156" w14:textId="3C32D8FD" w:rsidR="004A0C54" w:rsidRPr="00C12D32" w:rsidRDefault="004A0C54" w:rsidP="0011574C">
      <w:pPr>
        <w:spacing w:after="0" w:line="240" w:lineRule="auto"/>
        <w:jc w:val="both"/>
        <w:rPr>
          <w:rFonts w:cstheme="minorHAnsi"/>
        </w:rPr>
      </w:pPr>
      <w:r w:rsidRPr="00C12D32">
        <w:rPr>
          <w:rFonts w:cstheme="minorHAnsi"/>
        </w:rPr>
        <w:t xml:space="preserve">As you </w:t>
      </w:r>
      <w:r w:rsidRPr="00C12D32">
        <w:rPr>
          <w:rFonts w:cstheme="minorHAnsi"/>
          <w:i/>
        </w:rPr>
        <w:t>consider</w:t>
      </w:r>
      <w:r w:rsidRPr="00C12D32">
        <w:rPr>
          <w:rFonts w:cstheme="minorHAnsi"/>
        </w:rPr>
        <w:t xml:space="preserve"> </w:t>
      </w:r>
      <w:r w:rsidRPr="00C12D32">
        <w:rPr>
          <w:rFonts w:cstheme="minorHAnsi"/>
          <w:i/>
        </w:rPr>
        <w:t>trusting God to do above and beyond all that you can imagine or control</w:t>
      </w:r>
      <w:r w:rsidRPr="00C12D32">
        <w:rPr>
          <w:rFonts w:cstheme="minorHAnsi"/>
        </w:rPr>
        <w:t>, breathe and recognize your feelings or lack of feeling</w:t>
      </w:r>
      <w:r w:rsidR="00B028FE" w:rsidRPr="00C12D32">
        <w:rPr>
          <w:rFonts w:cstheme="minorHAnsi"/>
        </w:rPr>
        <w:t>s</w:t>
      </w:r>
      <w:r w:rsidRPr="00C12D32">
        <w:rPr>
          <w:rFonts w:cstheme="minorHAnsi"/>
        </w:rPr>
        <w:t xml:space="preserve">. </w:t>
      </w:r>
      <w:r w:rsidRPr="00C12D32">
        <w:rPr>
          <w:rFonts w:cstheme="minorHAnsi"/>
          <w:i/>
        </w:rPr>
        <w:t>(Pause)</w:t>
      </w:r>
      <w:r w:rsidRPr="00C12D32">
        <w:rPr>
          <w:rFonts w:cstheme="minorHAnsi"/>
        </w:rPr>
        <w:t xml:space="preserve"> You can learn to honor whatever you are feeling without allowing it to master you. </w:t>
      </w:r>
      <w:r w:rsidRPr="00C12D32">
        <w:rPr>
          <w:rFonts w:cstheme="minorHAnsi"/>
          <w:i/>
        </w:rPr>
        <w:t>(Pause)</w:t>
      </w:r>
      <w:r w:rsidRPr="00C12D32">
        <w:rPr>
          <w:rFonts w:cstheme="minorHAnsi"/>
        </w:rPr>
        <w:t xml:space="preserve"> Recognize your experience with compassion</w:t>
      </w:r>
      <w:r w:rsidR="000343DF" w:rsidRPr="00C12D32">
        <w:rPr>
          <w:rFonts w:cstheme="minorHAnsi"/>
        </w:rPr>
        <w:t>,</w:t>
      </w:r>
      <w:r w:rsidRPr="00C12D32">
        <w:rPr>
          <w:rFonts w:cstheme="minorHAnsi"/>
        </w:rPr>
        <w:t xml:space="preserve"> and breathe. </w:t>
      </w:r>
      <w:r w:rsidRPr="00C12D32">
        <w:rPr>
          <w:rFonts w:cstheme="minorHAnsi"/>
          <w:i/>
        </w:rPr>
        <w:t xml:space="preserve">(Pause </w:t>
      </w:r>
      <w:r w:rsidR="00D809E6" w:rsidRPr="00C12D32">
        <w:rPr>
          <w:rFonts w:cstheme="minorHAnsi"/>
          <w:i/>
        </w:rPr>
        <w:t xml:space="preserve">for </w:t>
      </w:r>
      <w:r w:rsidRPr="00C12D32">
        <w:rPr>
          <w:rFonts w:cstheme="minorHAnsi"/>
          <w:i/>
        </w:rPr>
        <w:t xml:space="preserve">30 seconds) </w:t>
      </w:r>
    </w:p>
    <w:p w14:paraId="41D43686" w14:textId="77777777" w:rsidR="004A0C54" w:rsidRPr="00C12D32" w:rsidRDefault="004A0C54" w:rsidP="0011574C">
      <w:pPr>
        <w:spacing w:after="0" w:line="240" w:lineRule="auto"/>
        <w:jc w:val="both"/>
        <w:rPr>
          <w:rFonts w:cstheme="minorHAnsi"/>
        </w:rPr>
      </w:pPr>
    </w:p>
    <w:p w14:paraId="053C9B0F" w14:textId="77777777" w:rsidR="004A0C54" w:rsidRPr="00C12D32" w:rsidRDefault="004A0C54" w:rsidP="00BB2300">
      <w:pPr>
        <w:widowControl w:val="0"/>
        <w:spacing w:after="0" w:line="240" w:lineRule="auto"/>
        <w:jc w:val="both"/>
        <w:rPr>
          <w:rFonts w:cstheme="minorHAnsi"/>
          <w:b/>
        </w:rPr>
      </w:pPr>
      <w:r w:rsidRPr="00C12D32">
        <w:rPr>
          <w:rFonts w:cstheme="minorHAnsi"/>
          <w:b/>
        </w:rPr>
        <w:t>Awareness without judgment</w:t>
      </w:r>
    </w:p>
    <w:p w14:paraId="011542E7" w14:textId="1D412567" w:rsidR="004A0C54" w:rsidRPr="00C12D32" w:rsidRDefault="004A0C54" w:rsidP="00BB2300">
      <w:pPr>
        <w:widowControl w:val="0"/>
        <w:spacing w:after="0" w:line="240" w:lineRule="auto"/>
        <w:jc w:val="both"/>
        <w:rPr>
          <w:rFonts w:cstheme="minorHAnsi"/>
          <w:i/>
        </w:rPr>
      </w:pPr>
      <w:r w:rsidRPr="00C12D32">
        <w:rPr>
          <w:rFonts w:cstheme="minorHAnsi"/>
        </w:rPr>
        <w:t xml:space="preserve">Graciously allow whatever you are experiencing to rest in your awareness as you </w:t>
      </w:r>
      <w:r w:rsidRPr="00C12D32">
        <w:rPr>
          <w:rFonts w:cstheme="minorHAnsi"/>
          <w:i/>
        </w:rPr>
        <w:t>consider</w:t>
      </w:r>
      <w:r w:rsidRPr="00C12D32">
        <w:rPr>
          <w:rFonts w:cstheme="minorHAnsi"/>
        </w:rPr>
        <w:t xml:space="preserve"> </w:t>
      </w:r>
      <w:r w:rsidRPr="00C12D32">
        <w:rPr>
          <w:rFonts w:cstheme="minorHAnsi"/>
          <w:i/>
        </w:rPr>
        <w:t xml:space="preserve">trusting </w:t>
      </w:r>
      <w:r w:rsidR="000343DF" w:rsidRPr="00C12D32">
        <w:rPr>
          <w:rFonts w:cstheme="minorHAnsi"/>
          <w:i/>
        </w:rPr>
        <w:t xml:space="preserve">God </w:t>
      </w:r>
      <w:r w:rsidR="00551452" w:rsidRPr="00C12D32">
        <w:rPr>
          <w:rFonts w:cstheme="minorHAnsi"/>
          <w:i/>
        </w:rPr>
        <w:t xml:space="preserve">to </w:t>
      </w:r>
      <w:r w:rsidR="00551452" w:rsidRPr="00C12D32">
        <w:rPr>
          <w:rFonts w:cstheme="minorHAnsi"/>
          <w:i/>
        </w:rPr>
        <w:lastRenderedPageBreak/>
        <w:t>act on your behalf</w:t>
      </w:r>
      <w:r w:rsidRPr="00C12D32">
        <w:rPr>
          <w:rFonts w:cstheme="minorHAnsi"/>
          <w:i/>
        </w:rPr>
        <w:t>.</w:t>
      </w:r>
      <w:r w:rsidRPr="00C12D32">
        <w:rPr>
          <w:rFonts w:cstheme="minorHAnsi"/>
        </w:rPr>
        <w:t xml:space="preserve"> Observe your experience without judgment. </w:t>
      </w:r>
      <w:r w:rsidRPr="00C12D32">
        <w:rPr>
          <w:rFonts w:cstheme="minorHAnsi"/>
          <w:i/>
        </w:rPr>
        <w:t>(Pause)</w:t>
      </w:r>
      <w:r w:rsidRPr="00C12D32">
        <w:rPr>
          <w:rFonts w:cstheme="minorHAnsi"/>
        </w:rPr>
        <w:t xml:space="preserve"> Feelings and passing thoughts are not right or wrong</w:t>
      </w:r>
      <w:r w:rsidR="00D809E6" w:rsidRPr="00C12D32">
        <w:rPr>
          <w:rFonts w:cstheme="minorHAnsi"/>
        </w:rPr>
        <w:t>; they</w:t>
      </w:r>
      <w:r w:rsidRPr="00C12D32">
        <w:rPr>
          <w:rFonts w:cstheme="minorHAnsi"/>
        </w:rPr>
        <w:t xml:space="preserve"> just are. </w:t>
      </w:r>
      <w:r w:rsidR="00201A78" w:rsidRPr="00C12D32">
        <w:rPr>
          <w:rFonts w:cstheme="minorHAnsi"/>
        </w:rPr>
        <w:t xml:space="preserve">Use </w:t>
      </w:r>
      <w:r w:rsidR="00863EF7" w:rsidRPr="00C12D32">
        <w:rPr>
          <w:rFonts w:cstheme="minorHAnsi"/>
        </w:rPr>
        <w:t>this time to explore, and breathe</w:t>
      </w:r>
      <w:r w:rsidRPr="00C12D32">
        <w:rPr>
          <w:rFonts w:cstheme="minorHAnsi"/>
        </w:rPr>
        <w:t xml:space="preserve">. </w:t>
      </w:r>
      <w:r w:rsidRPr="00C12D32">
        <w:rPr>
          <w:rFonts w:cstheme="minorHAnsi"/>
          <w:i/>
        </w:rPr>
        <w:t xml:space="preserve">(Pause </w:t>
      </w:r>
      <w:r w:rsidR="00D809E6" w:rsidRPr="00C12D32">
        <w:rPr>
          <w:rFonts w:cstheme="minorHAnsi"/>
          <w:i/>
        </w:rPr>
        <w:t xml:space="preserve">for </w:t>
      </w:r>
      <w:r w:rsidRPr="00C12D32">
        <w:rPr>
          <w:rFonts w:cstheme="minorHAnsi"/>
          <w:i/>
        </w:rPr>
        <w:t>30 seconds)</w:t>
      </w:r>
    </w:p>
    <w:p w14:paraId="27B45117" w14:textId="77777777" w:rsidR="004A0C54" w:rsidRPr="00C12D32" w:rsidRDefault="004A0C54" w:rsidP="0011574C">
      <w:pPr>
        <w:spacing w:after="0" w:line="240" w:lineRule="auto"/>
        <w:jc w:val="both"/>
        <w:rPr>
          <w:rFonts w:cstheme="minorHAnsi"/>
        </w:rPr>
      </w:pPr>
    </w:p>
    <w:p w14:paraId="4B97A989" w14:textId="1E241812" w:rsidR="004A0C54" w:rsidRPr="00C12D32" w:rsidRDefault="004A0C54" w:rsidP="000C594C">
      <w:pPr>
        <w:widowControl w:val="0"/>
        <w:spacing w:after="0" w:line="240" w:lineRule="auto"/>
        <w:jc w:val="both"/>
        <w:rPr>
          <w:rFonts w:cstheme="minorHAnsi"/>
          <w:b/>
        </w:rPr>
      </w:pPr>
      <w:r w:rsidRPr="00C12D32">
        <w:rPr>
          <w:rFonts w:cstheme="minorHAnsi"/>
          <w:b/>
        </w:rPr>
        <w:t>Inquiry</w:t>
      </w:r>
      <w:r w:rsidR="00D809E6" w:rsidRPr="00C12D32">
        <w:rPr>
          <w:rFonts w:cstheme="minorHAnsi"/>
          <w:b/>
        </w:rPr>
        <w:t>: W</w:t>
      </w:r>
      <w:r w:rsidRPr="00C12D32">
        <w:rPr>
          <w:rFonts w:cstheme="minorHAnsi"/>
          <w:b/>
        </w:rPr>
        <w:t>hat is my body saying?</w:t>
      </w:r>
    </w:p>
    <w:p w14:paraId="144FCB5F" w14:textId="79110CA7" w:rsidR="004A0C54" w:rsidRPr="00C12D32" w:rsidRDefault="004A0C54" w:rsidP="000C594C">
      <w:pPr>
        <w:widowControl w:val="0"/>
        <w:spacing w:after="0" w:line="240" w:lineRule="auto"/>
        <w:jc w:val="both"/>
        <w:rPr>
          <w:rFonts w:cstheme="minorHAnsi"/>
          <w:i/>
        </w:rPr>
      </w:pPr>
      <w:r w:rsidRPr="00C12D32">
        <w:rPr>
          <w:rFonts w:cstheme="minorHAnsi"/>
        </w:rPr>
        <w:t xml:space="preserve">Bring your attention to your body and notice what it is doing when you </w:t>
      </w:r>
      <w:r w:rsidRPr="00C12D32">
        <w:rPr>
          <w:rFonts w:cstheme="minorHAnsi"/>
          <w:i/>
        </w:rPr>
        <w:t>consider</w:t>
      </w:r>
      <w:r w:rsidRPr="00C12D32">
        <w:rPr>
          <w:rFonts w:cstheme="minorHAnsi"/>
        </w:rPr>
        <w:t xml:space="preserve"> </w:t>
      </w:r>
      <w:r w:rsidRPr="00C12D32">
        <w:rPr>
          <w:rFonts w:cstheme="minorHAnsi"/>
          <w:i/>
        </w:rPr>
        <w:t xml:space="preserve">trusting </w:t>
      </w:r>
      <w:r w:rsidR="00551452" w:rsidRPr="00C12D32">
        <w:rPr>
          <w:rFonts w:cstheme="minorHAnsi"/>
          <w:i/>
        </w:rPr>
        <w:t>God</w:t>
      </w:r>
      <w:r w:rsidRPr="00C12D32">
        <w:rPr>
          <w:rFonts w:cstheme="minorHAnsi"/>
          <w:i/>
        </w:rPr>
        <w:t xml:space="preserve"> to do above and beyond all that you can ask </w:t>
      </w:r>
      <w:r w:rsidR="00AE4840" w:rsidRPr="00C12D32">
        <w:rPr>
          <w:rFonts w:cstheme="minorHAnsi"/>
          <w:i/>
        </w:rPr>
        <w:t>fo</w:t>
      </w:r>
      <w:r w:rsidR="00A93071" w:rsidRPr="00C12D32">
        <w:rPr>
          <w:rFonts w:cstheme="minorHAnsi"/>
          <w:i/>
        </w:rPr>
        <w:t>r</w:t>
      </w:r>
      <w:r w:rsidR="00AE4840" w:rsidRPr="00C12D32">
        <w:rPr>
          <w:rFonts w:cstheme="minorHAnsi"/>
          <w:i/>
        </w:rPr>
        <w:t xml:space="preserve"> </w:t>
      </w:r>
      <w:r w:rsidRPr="00C12D32">
        <w:rPr>
          <w:rFonts w:cstheme="minorHAnsi"/>
          <w:i/>
        </w:rPr>
        <w:t>or imagine</w:t>
      </w:r>
      <w:r w:rsidRPr="00C12D32">
        <w:rPr>
          <w:rFonts w:cstheme="minorHAnsi"/>
        </w:rPr>
        <w:t xml:space="preserve">. Observe your sensations. How does your body react to your feelings? Breathe. </w:t>
      </w:r>
      <w:r w:rsidRPr="00C12D32">
        <w:rPr>
          <w:rFonts w:cstheme="minorHAnsi"/>
          <w:i/>
        </w:rPr>
        <w:t xml:space="preserve">(Pause </w:t>
      </w:r>
      <w:r w:rsidR="00D809E6" w:rsidRPr="00C12D32">
        <w:rPr>
          <w:rFonts w:cstheme="minorHAnsi"/>
          <w:i/>
        </w:rPr>
        <w:t xml:space="preserve">for </w:t>
      </w:r>
      <w:r w:rsidRPr="00C12D32">
        <w:rPr>
          <w:rFonts w:cstheme="minorHAnsi"/>
          <w:i/>
        </w:rPr>
        <w:t>30 seconds)</w:t>
      </w:r>
    </w:p>
    <w:p w14:paraId="5439A82B" w14:textId="77777777" w:rsidR="004A0C54" w:rsidRPr="00C12D32" w:rsidRDefault="004A0C54" w:rsidP="0011574C">
      <w:pPr>
        <w:spacing w:after="0" w:line="240" w:lineRule="auto"/>
        <w:jc w:val="both"/>
        <w:rPr>
          <w:rFonts w:cstheme="minorHAnsi"/>
        </w:rPr>
      </w:pPr>
    </w:p>
    <w:p w14:paraId="42F55D5A" w14:textId="77777777" w:rsidR="004A0C54" w:rsidRPr="00C12D32" w:rsidRDefault="004A0C54" w:rsidP="0011574C">
      <w:pPr>
        <w:spacing w:after="0" w:line="240" w:lineRule="auto"/>
        <w:jc w:val="both"/>
        <w:rPr>
          <w:rFonts w:cstheme="minorHAnsi"/>
          <w:b/>
        </w:rPr>
      </w:pPr>
      <w:r w:rsidRPr="00C12D32">
        <w:rPr>
          <w:rFonts w:cstheme="minorHAnsi"/>
          <w:b/>
        </w:rPr>
        <w:t>Talk to Jesus</w:t>
      </w:r>
    </w:p>
    <w:p w14:paraId="5A0B1677" w14:textId="1E1F5C94" w:rsidR="004A0C54" w:rsidRPr="00C12D32" w:rsidRDefault="004A0C54" w:rsidP="0011574C">
      <w:pPr>
        <w:spacing w:after="0" w:line="240" w:lineRule="auto"/>
        <w:jc w:val="both"/>
        <w:rPr>
          <w:rFonts w:cstheme="minorHAnsi"/>
          <w:i/>
        </w:rPr>
      </w:pPr>
      <w:r w:rsidRPr="00C12D32">
        <w:rPr>
          <w:rFonts w:cstheme="minorHAnsi"/>
        </w:rPr>
        <w:t xml:space="preserve">You might imagine that you are leaning back in the safe and loving arms of Jesus as together you </w:t>
      </w:r>
      <w:r w:rsidRPr="00C12D32">
        <w:rPr>
          <w:rFonts w:cstheme="minorHAnsi"/>
          <w:i/>
        </w:rPr>
        <w:t xml:space="preserve">consider the possibility of trusting </w:t>
      </w:r>
      <w:r w:rsidR="00551452" w:rsidRPr="00C12D32">
        <w:rPr>
          <w:rFonts w:cstheme="minorHAnsi"/>
          <w:i/>
        </w:rPr>
        <w:t>God</w:t>
      </w:r>
      <w:r w:rsidRPr="00C12D32">
        <w:rPr>
          <w:rFonts w:cstheme="minorHAnsi"/>
          <w:i/>
        </w:rPr>
        <w:t xml:space="preserve"> to do</w:t>
      </w:r>
      <w:r w:rsidR="00863EF7" w:rsidRPr="00C12D32">
        <w:rPr>
          <w:rFonts w:cstheme="minorHAnsi"/>
          <w:i/>
        </w:rPr>
        <w:t xml:space="preserve"> for you what is</w:t>
      </w:r>
      <w:r w:rsidRPr="00C12D32">
        <w:rPr>
          <w:rFonts w:cstheme="minorHAnsi"/>
          <w:i/>
        </w:rPr>
        <w:t xml:space="preserve"> beyond </w:t>
      </w:r>
      <w:r w:rsidR="00863EF7" w:rsidRPr="00C12D32">
        <w:rPr>
          <w:rFonts w:cstheme="minorHAnsi"/>
          <w:i/>
        </w:rPr>
        <w:t xml:space="preserve">all that </w:t>
      </w:r>
      <w:r w:rsidRPr="00C12D32">
        <w:rPr>
          <w:rFonts w:cstheme="minorHAnsi"/>
          <w:i/>
        </w:rPr>
        <w:t>you can imagine</w:t>
      </w:r>
      <w:r w:rsidRPr="00C12D32">
        <w:rPr>
          <w:rFonts w:cstheme="minorHAnsi"/>
        </w:rPr>
        <w:t xml:space="preserve">. Do you feel comfortable, uncomfortable, or are you shutting down? Just observe. </w:t>
      </w:r>
      <w:r w:rsidRPr="00C12D32">
        <w:rPr>
          <w:rFonts w:cstheme="minorHAnsi"/>
          <w:i/>
        </w:rPr>
        <w:t>(Pause)</w:t>
      </w:r>
      <w:r w:rsidRPr="00C12D32">
        <w:rPr>
          <w:rFonts w:cstheme="minorHAnsi"/>
        </w:rPr>
        <w:t xml:space="preserve"> What do you believe about God’s efforts in your life? What story do you want to tell? </w:t>
      </w:r>
      <w:r w:rsidRPr="00C12D32">
        <w:rPr>
          <w:rFonts w:cstheme="minorHAnsi"/>
          <w:i/>
        </w:rPr>
        <w:t>(Pause)</w:t>
      </w:r>
      <w:r w:rsidRPr="00C12D32">
        <w:rPr>
          <w:rFonts w:cstheme="minorHAnsi"/>
        </w:rPr>
        <w:t xml:space="preserve"> Are you afraid of something? Observe your experience as just information. You might process with </w:t>
      </w:r>
      <w:r w:rsidR="00AE4840" w:rsidRPr="00C12D32">
        <w:rPr>
          <w:rFonts w:cstheme="minorHAnsi"/>
        </w:rPr>
        <w:t xml:space="preserve">a </w:t>
      </w:r>
      <w:r w:rsidRPr="00C12D32">
        <w:rPr>
          <w:rFonts w:cstheme="minorHAnsi"/>
        </w:rPr>
        <w:t xml:space="preserve">long exhaling breath, or the </w:t>
      </w:r>
      <w:r w:rsidR="00E61D98" w:rsidRPr="00C12D32">
        <w:rPr>
          <w:rFonts w:cstheme="minorHAnsi"/>
        </w:rPr>
        <w:t>D</w:t>
      </w:r>
      <w:r w:rsidRPr="00C12D32">
        <w:rPr>
          <w:rFonts w:cstheme="minorHAnsi"/>
        </w:rPr>
        <w:t xml:space="preserve">ragon </w:t>
      </w:r>
      <w:r w:rsidR="00E61D98" w:rsidRPr="00C12D32">
        <w:rPr>
          <w:rFonts w:cstheme="minorHAnsi"/>
        </w:rPr>
        <w:t>B</w:t>
      </w:r>
      <w:r w:rsidRPr="00C12D32">
        <w:rPr>
          <w:rFonts w:cstheme="minorHAnsi"/>
        </w:rPr>
        <w:t>reath.</w:t>
      </w:r>
      <w:r w:rsidR="00863EF7" w:rsidRPr="00C12D32">
        <w:rPr>
          <w:rStyle w:val="EndnoteReference"/>
          <w:rFonts w:cstheme="minorHAnsi"/>
        </w:rPr>
        <w:endnoteReference w:id="15"/>
      </w:r>
      <w:r w:rsidRPr="00C12D32">
        <w:rPr>
          <w:rFonts w:cstheme="minorHAnsi"/>
        </w:rPr>
        <w:t xml:space="preserve"> </w:t>
      </w:r>
      <w:r w:rsidRPr="00C12D32">
        <w:rPr>
          <w:rFonts w:cstheme="minorHAnsi"/>
          <w:i/>
        </w:rPr>
        <w:t xml:space="preserve">(Pause </w:t>
      </w:r>
      <w:r w:rsidR="00D809E6" w:rsidRPr="00C12D32">
        <w:rPr>
          <w:rFonts w:cstheme="minorHAnsi"/>
          <w:i/>
        </w:rPr>
        <w:t xml:space="preserve">for </w:t>
      </w:r>
      <w:r w:rsidRPr="00C12D32">
        <w:rPr>
          <w:rFonts w:cstheme="minorHAnsi"/>
          <w:i/>
        </w:rPr>
        <w:t>30 seconds)</w:t>
      </w:r>
    </w:p>
    <w:p w14:paraId="7669CC16" w14:textId="77777777" w:rsidR="004A0C54" w:rsidRPr="00C12D32" w:rsidRDefault="004A0C54" w:rsidP="0011574C">
      <w:pPr>
        <w:spacing w:after="0" w:line="240" w:lineRule="auto"/>
        <w:jc w:val="both"/>
        <w:rPr>
          <w:rFonts w:cstheme="minorHAnsi"/>
        </w:rPr>
      </w:pPr>
    </w:p>
    <w:p w14:paraId="53C767AB" w14:textId="77777777" w:rsidR="004A0C54" w:rsidRPr="00C12D32" w:rsidRDefault="004A0C54" w:rsidP="0011574C">
      <w:pPr>
        <w:spacing w:after="0" w:line="240" w:lineRule="auto"/>
        <w:jc w:val="both"/>
        <w:rPr>
          <w:rFonts w:cstheme="minorHAnsi"/>
          <w:b/>
        </w:rPr>
      </w:pPr>
      <w:r w:rsidRPr="00C12D32">
        <w:rPr>
          <w:rFonts w:cstheme="minorHAnsi"/>
          <w:b/>
        </w:rPr>
        <w:t>Heal</w:t>
      </w:r>
    </w:p>
    <w:p w14:paraId="7CF2ABDE" w14:textId="68A476AC" w:rsidR="00D809E6" w:rsidRPr="00C12D32" w:rsidRDefault="004A0C54" w:rsidP="0011574C">
      <w:pPr>
        <w:spacing w:after="0" w:line="240" w:lineRule="auto"/>
        <w:jc w:val="both"/>
        <w:rPr>
          <w:rFonts w:cstheme="minorHAnsi"/>
          <w:i/>
        </w:rPr>
      </w:pPr>
      <w:r w:rsidRPr="00C12D32">
        <w:rPr>
          <w:rFonts w:cstheme="minorHAnsi"/>
        </w:rPr>
        <w:t>As you breathe</w:t>
      </w:r>
      <w:r w:rsidR="00E51C42" w:rsidRPr="00C12D32">
        <w:rPr>
          <w:rFonts w:cstheme="minorHAnsi"/>
        </w:rPr>
        <w:t>,</w:t>
      </w:r>
      <w:r w:rsidRPr="00C12D32">
        <w:rPr>
          <w:rFonts w:cstheme="minorHAnsi"/>
        </w:rPr>
        <w:t xml:space="preserve"> repeat the word </w:t>
      </w:r>
      <w:r w:rsidRPr="00C12D32">
        <w:rPr>
          <w:rFonts w:cstheme="minorHAnsi"/>
          <w:i/>
        </w:rPr>
        <w:t>Welcome</w:t>
      </w:r>
      <w:r w:rsidRPr="00C12D32">
        <w:rPr>
          <w:rFonts w:cstheme="minorHAnsi"/>
        </w:rPr>
        <w:t xml:space="preserve">. </w:t>
      </w:r>
      <w:r w:rsidRPr="00C12D32">
        <w:rPr>
          <w:rFonts w:cstheme="minorHAnsi"/>
          <w:i/>
        </w:rPr>
        <w:t xml:space="preserve">(Pause </w:t>
      </w:r>
      <w:r w:rsidR="00D809E6" w:rsidRPr="00C12D32">
        <w:rPr>
          <w:rFonts w:cstheme="minorHAnsi"/>
          <w:i/>
        </w:rPr>
        <w:t xml:space="preserve">for </w:t>
      </w:r>
      <w:r w:rsidRPr="00C12D32">
        <w:rPr>
          <w:rFonts w:cstheme="minorHAnsi"/>
          <w:i/>
        </w:rPr>
        <w:t>10 seconds)</w:t>
      </w:r>
    </w:p>
    <w:p w14:paraId="18DEEAC0" w14:textId="77777777" w:rsidR="00D809E6" w:rsidRPr="00C12D32" w:rsidRDefault="00D809E6" w:rsidP="0011574C">
      <w:pPr>
        <w:spacing w:after="0" w:line="240" w:lineRule="auto"/>
        <w:jc w:val="both"/>
        <w:rPr>
          <w:rFonts w:cstheme="minorHAnsi"/>
        </w:rPr>
      </w:pPr>
    </w:p>
    <w:p w14:paraId="23E0F8BE" w14:textId="6EDC4D77" w:rsidR="004A0C54" w:rsidRPr="00C12D32" w:rsidRDefault="004A0C54" w:rsidP="0011574C">
      <w:pPr>
        <w:spacing w:after="0" w:line="240" w:lineRule="auto"/>
        <w:jc w:val="both"/>
        <w:rPr>
          <w:rFonts w:cstheme="minorHAnsi"/>
          <w:i/>
        </w:rPr>
      </w:pPr>
      <w:r w:rsidRPr="00C12D32">
        <w:rPr>
          <w:rFonts w:cstheme="minorHAnsi"/>
          <w:i/>
        </w:rPr>
        <w:t>(Pause</w:t>
      </w:r>
      <w:r w:rsidR="00D809E6" w:rsidRPr="00C12D32">
        <w:rPr>
          <w:rFonts w:cstheme="minorHAnsi"/>
          <w:i/>
        </w:rPr>
        <w:t xml:space="preserve"> for</w:t>
      </w:r>
      <w:r w:rsidRPr="00C12D32">
        <w:rPr>
          <w:rFonts w:cstheme="minorHAnsi"/>
          <w:i/>
        </w:rPr>
        <w:t xml:space="preserve"> 8 second</w:t>
      </w:r>
      <w:r w:rsidR="00D809E6" w:rsidRPr="00C12D32">
        <w:rPr>
          <w:rFonts w:cstheme="minorHAnsi"/>
          <w:i/>
        </w:rPr>
        <w:t>s</w:t>
      </w:r>
      <w:r w:rsidRPr="00C12D32">
        <w:rPr>
          <w:rFonts w:cstheme="minorHAnsi"/>
          <w:i/>
        </w:rPr>
        <w:t xml:space="preserve"> or one long breat</w:t>
      </w:r>
      <w:r w:rsidR="00D809E6" w:rsidRPr="00C12D32">
        <w:rPr>
          <w:rFonts w:cstheme="minorHAnsi"/>
          <w:i/>
        </w:rPr>
        <w:t>h</w:t>
      </w:r>
      <w:r w:rsidRPr="00C12D32">
        <w:rPr>
          <w:rFonts w:cstheme="minorHAnsi"/>
          <w:i/>
        </w:rPr>
        <w:t xml:space="preserve"> after each statement) </w:t>
      </w:r>
    </w:p>
    <w:p w14:paraId="35789988" w14:textId="77777777" w:rsidR="00D809E6" w:rsidRPr="00C12D32" w:rsidRDefault="004A0C54" w:rsidP="0011574C">
      <w:pPr>
        <w:pStyle w:val="ListParagraph"/>
        <w:numPr>
          <w:ilvl w:val="0"/>
          <w:numId w:val="5"/>
        </w:numPr>
        <w:spacing w:after="0" w:line="240" w:lineRule="auto"/>
        <w:jc w:val="both"/>
        <w:rPr>
          <w:rFonts w:cstheme="minorHAnsi"/>
        </w:rPr>
      </w:pPr>
      <w:r w:rsidRPr="00C12D32">
        <w:rPr>
          <w:rFonts w:cstheme="minorHAnsi"/>
        </w:rPr>
        <w:t xml:space="preserve">Welcome this opportunity to explore God’s efforts in your life. </w:t>
      </w:r>
    </w:p>
    <w:p w14:paraId="52F546FE" w14:textId="05BB31DD" w:rsidR="00D809E6" w:rsidRPr="00C12D32" w:rsidRDefault="004A0C54" w:rsidP="0011574C">
      <w:pPr>
        <w:pStyle w:val="ListParagraph"/>
        <w:numPr>
          <w:ilvl w:val="0"/>
          <w:numId w:val="5"/>
        </w:numPr>
        <w:spacing w:after="0" w:line="240" w:lineRule="auto"/>
        <w:jc w:val="both"/>
        <w:rPr>
          <w:rFonts w:cstheme="minorHAnsi"/>
        </w:rPr>
      </w:pPr>
      <w:r w:rsidRPr="00C12D32">
        <w:rPr>
          <w:rFonts w:cstheme="minorHAnsi"/>
        </w:rPr>
        <w:t xml:space="preserve">Welcome the Holy Spirit of truth and </w:t>
      </w:r>
      <w:proofErr w:type="gramStart"/>
      <w:r w:rsidRPr="00C12D32">
        <w:rPr>
          <w:rFonts w:cstheme="minorHAnsi"/>
        </w:rPr>
        <w:t>His</w:t>
      </w:r>
      <w:proofErr w:type="gramEnd"/>
      <w:r w:rsidRPr="00C12D32">
        <w:rPr>
          <w:rFonts w:cstheme="minorHAnsi"/>
        </w:rPr>
        <w:t xml:space="preserve"> creative power. </w:t>
      </w:r>
    </w:p>
    <w:p w14:paraId="648F90F2" w14:textId="77777777" w:rsidR="00D809E6" w:rsidRPr="00C12D32" w:rsidRDefault="004A0C54" w:rsidP="0011574C">
      <w:pPr>
        <w:pStyle w:val="ListParagraph"/>
        <w:numPr>
          <w:ilvl w:val="0"/>
          <w:numId w:val="5"/>
        </w:numPr>
        <w:spacing w:after="0" w:line="240" w:lineRule="auto"/>
        <w:jc w:val="both"/>
        <w:rPr>
          <w:rFonts w:cstheme="minorHAnsi"/>
        </w:rPr>
      </w:pPr>
      <w:r w:rsidRPr="00C12D32">
        <w:rPr>
          <w:rFonts w:cstheme="minorHAnsi"/>
        </w:rPr>
        <w:t xml:space="preserve">Welcome your present reality and the progress you have made. </w:t>
      </w:r>
    </w:p>
    <w:p w14:paraId="64992328" w14:textId="0F2DA63C" w:rsidR="004A0C54" w:rsidRPr="00C12D32" w:rsidRDefault="004A0C54" w:rsidP="0011574C">
      <w:pPr>
        <w:pStyle w:val="ListParagraph"/>
        <w:numPr>
          <w:ilvl w:val="0"/>
          <w:numId w:val="5"/>
        </w:numPr>
        <w:spacing w:after="0" w:line="240" w:lineRule="auto"/>
        <w:jc w:val="both"/>
        <w:rPr>
          <w:rFonts w:cstheme="minorHAnsi"/>
          <w:i/>
        </w:rPr>
      </w:pPr>
      <w:r w:rsidRPr="00C12D32">
        <w:rPr>
          <w:rFonts w:cstheme="minorHAnsi"/>
        </w:rPr>
        <w:t xml:space="preserve">Welcome what you are learning about yourself. </w:t>
      </w:r>
      <w:r w:rsidRPr="00C12D32">
        <w:rPr>
          <w:rFonts w:cstheme="minorHAnsi"/>
          <w:i/>
        </w:rPr>
        <w:t xml:space="preserve">(Pause </w:t>
      </w:r>
      <w:r w:rsidR="00D809E6" w:rsidRPr="00C12D32">
        <w:rPr>
          <w:rFonts w:cstheme="minorHAnsi"/>
          <w:i/>
        </w:rPr>
        <w:t xml:space="preserve">for </w:t>
      </w:r>
      <w:r w:rsidRPr="00C12D32">
        <w:rPr>
          <w:rFonts w:cstheme="minorHAnsi"/>
          <w:i/>
        </w:rPr>
        <w:t>10 seconds)</w:t>
      </w:r>
    </w:p>
    <w:p w14:paraId="61E699EF" w14:textId="77777777" w:rsidR="004A0C54" w:rsidRPr="00C12D32" w:rsidRDefault="004A0C54" w:rsidP="0011574C">
      <w:pPr>
        <w:spacing w:after="0" w:line="240" w:lineRule="auto"/>
        <w:jc w:val="both"/>
        <w:rPr>
          <w:rFonts w:cstheme="minorHAnsi"/>
        </w:rPr>
      </w:pPr>
    </w:p>
    <w:p w14:paraId="288FAF16" w14:textId="1DEE11DA" w:rsidR="001653B0" w:rsidRPr="00C12D32" w:rsidRDefault="001653B0" w:rsidP="0011574C">
      <w:pPr>
        <w:spacing w:after="0" w:line="240" w:lineRule="auto"/>
        <w:jc w:val="both"/>
        <w:rPr>
          <w:rFonts w:cstheme="minorHAnsi"/>
        </w:rPr>
      </w:pPr>
      <w:bookmarkStart w:id="25" w:name="OLE_LINK34"/>
      <w:bookmarkStart w:id="26" w:name="OLE_LINK33"/>
      <w:r w:rsidRPr="00C12D32">
        <w:rPr>
          <w:rFonts w:cstheme="minorHAnsi"/>
        </w:rPr>
        <w:t>Now, as you breathe, you might use the following statements as a confession to the Lord and turn away from the Idol Self. On the exhale, let go.</w:t>
      </w:r>
      <w:r w:rsidR="00863EF7" w:rsidRPr="00C12D32">
        <w:rPr>
          <w:rStyle w:val="EndnoteReference"/>
          <w:rFonts w:cstheme="minorHAnsi"/>
        </w:rPr>
        <w:t xml:space="preserve"> </w:t>
      </w:r>
      <w:r w:rsidR="00863EF7" w:rsidRPr="00C12D32">
        <w:rPr>
          <w:rStyle w:val="EndnoteReference"/>
          <w:rFonts w:cstheme="minorHAnsi"/>
        </w:rPr>
        <w:endnoteReference w:id="16"/>
      </w:r>
      <w:r w:rsidR="00863EF7" w:rsidRPr="00C12D32">
        <w:rPr>
          <w:rFonts w:cstheme="minorHAnsi"/>
        </w:rPr>
        <w:t xml:space="preserve"> </w:t>
      </w:r>
      <w:bookmarkEnd w:id="25"/>
      <w:bookmarkEnd w:id="26"/>
    </w:p>
    <w:p w14:paraId="00A83C40" w14:textId="77777777" w:rsidR="00D809E6" w:rsidRPr="00C12D32" w:rsidRDefault="00D809E6" w:rsidP="0011574C">
      <w:pPr>
        <w:spacing w:after="0" w:line="240" w:lineRule="auto"/>
        <w:jc w:val="both"/>
        <w:rPr>
          <w:rFonts w:cstheme="minorHAnsi"/>
        </w:rPr>
      </w:pPr>
    </w:p>
    <w:p w14:paraId="057CBAC2" w14:textId="370910AC" w:rsidR="00D809E6" w:rsidRPr="00C12D32" w:rsidRDefault="004A0C54" w:rsidP="0011574C">
      <w:pPr>
        <w:spacing w:after="0" w:line="240" w:lineRule="auto"/>
        <w:jc w:val="both"/>
        <w:rPr>
          <w:rFonts w:cstheme="minorHAnsi"/>
          <w:i/>
        </w:rPr>
      </w:pPr>
      <w:r w:rsidRPr="00C12D32">
        <w:rPr>
          <w:rFonts w:cstheme="minorHAnsi"/>
          <w:i/>
        </w:rPr>
        <w:t xml:space="preserve">(Pause </w:t>
      </w:r>
      <w:r w:rsidR="00D809E6" w:rsidRPr="00C12D32">
        <w:rPr>
          <w:rFonts w:cstheme="minorHAnsi"/>
          <w:i/>
        </w:rPr>
        <w:t xml:space="preserve">for </w:t>
      </w:r>
      <w:r w:rsidRPr="00C12D32">
        <w:rPr>
          <w:rFonts w:cstheme="minorHAnsi"/>
          <w:i/>
        </w:rPr>
        <w:t>5 seconds after each statement)</w:t>
      </w:r>
    </w:p>
    <w:p w14:paraId="7F3D2ABF" w14:textId="77777777" w:rsidR="00D809E6" w:rsidRPr="00C12D32" w:rsidRDefault="004A0C54" w:rsidP="0011574C">
      <w:pPr>
        <w:pStyle w:val="ListParagraph"/>
        <w:numPr>
          <w:ilvl w:val="0"/>
          <w:numId w:val="6"/>
        </w:numPr>
        <w:spacing w:after="0" w:line="240" w:lineRule="auto"/>
        <w:jc w:val="both"/>
        <w:rPr>
          <w:rFonts w:cstheme="minorHAnsi"/>
        </w:rPr>
      </w:pPr>
      <w:r w:rsidRPr="00C12D32">
        <w:rPr>
          <w:rFonts w:cstheme="minorHAnsi"/>
        </w:rPr>
        <w:t>As I trust God’s efforts in my life, I let go of the longing for power and control.</w:t>
      </w:r>
    </w:p>
    <w:p w14:paraId="752ADFB6" w14:textId="77777777" w:rsidR="00D809E6" w:rsidRPr="00C12D32" w:rsidRDefault="004A0C54" w:rsidP="0011574C">
      <w:pPr>
        <w:pStyle w:val="ListParagraph"/>
        <w:numPr>
          <w:ilvl w:val="0"/>
          <w:numId w:val="6"/>
        </w:numPr>
        <w:spacing w:after="0" w:line="240" w:lineRule="auto"/>
        <w:jc w:val="both"/>
        <w:rPr>
          <w:rFonts w:cstheme="minorHAnsi"/>
        </w:rPr>
      </w:pPr>
      <w:r w:rsidRPr="00C12D32">
        <w:rPr>
          <w:rFonts w:cstheme="minorHAnsi"/>
        </w:rPr>
        <w:t>As I trust God’s efforts in my life, I let go of the longing for esteem and affection.</w:t>
      </w:r>
    </w:p>
    <w:p w14:paraId="55CE1D1E" w14:textId="77777777" w:rsidR="00D809E6" w:rsidRPr="00C12D32" w:rsidRDefault="004A0C54" w:rsidP="0011574C">
      <w:pPr>
        <w:pStyle w:val="ListParagraph"/>
        <w:numPr>
          <w:ilvl w:val="0"/>
          <w:numId w:val="6"/>
        </w:numPr>
        <w:spacing w:after="0" w:line="240" w:lineRule="auto"/>
        <w:jc w:val="both"/>
        <w:rPr>
          <w:rFonts w:cstheme="minorHAnsi"/>
        </w:rPr>
      </w:pPr>
      <w:r w:rsidRPr="00C12D32">
        <w:rPr>
          <w:rFonts w:cstheme="minorHAnsi"/>
        </w:rPr>
        <w:t>As I trust God’s efforts in my life, I let go of the longing for security and comfort.</w:t>
      </w:r>
    </w:p>
    <w:p w14:paraId="7B5D940B" w14:textId="434296E9" w:rsidR="004A0C54" w:rsidRPr="00C12D32" w:rsidRDefault="004A0C54" w:rsidP="0011574C">
      <w:pPr>
        <w:pStyle w:val="ListParagraph"/>
        <w:numPr>
          <w:ilvl w:val="0"/>
          <w:numId w:val="6"/>
        </w:numPr>
        <w:spacing w:after="0" w:line="240" w:lineRule="auto"/>
        <w:jc w:val="both"/>
        <w:rPr>
          <w:rFonts w:cstheme="minorHAnsi"/>
        </w:rPr>
      </w:pPr>
      <w:r w:rsidRPr="00C12D32">
        <w:rPr>
          <w:rFonts w:cstheme="minorHAnsi"/>
        </w:rPr>
        <w:t xml:space="preserve">As I trust God’s efforts in my life, I let go of the longing for perfection. </w:t>
      </w:r>
      <w:r w:rsidRPr="00C12D32">
        <w:rPr>
          <w:rFonts w:cstheme="minorHAnsi"/>
          <w:i/>
        </w:rPr>
        <w:t xml:space="preserve">(Pause </w:t>
      </w:r>
      <w:r w:rsidR="00D809E6" w:rsidRPr="00C12D32">
        <w:rPr>
          <w:rFonts w:cstheme="minorHAnsi"/>
          <w:i/>
        </w:rPr>
        <w:t xml:space="preserve">for </w:t>
      </w:r>
      <w:r w:rsidRPr="00C12D32">
        <w:rPr>
          <w:rFonts w:cstheme="minorHAnsi"/>
          <w:i/>
        </w:rPr>
        <w:t>30 seconds)</w:t>
      </w:r>
      <w:r w:rsidRPr="00C12D32">
        <w:rPr>
          <w:rFonts w:cstheme="minorHAnsi"/>
        </w:rPr>
        <w:t xml:space="preserve"> </w:t>
      </w:r>
    </w:p>
    <w:p w14:paraId="43002DA2" w14:textId="77777777" w:rsidR="004A0C54" w:rsidRPr="00C12D32" w:rsidRDefault="004A0C54" w:rsidP="0011574C">
      <w:pPr>
        <w:spacing w:after="0" w:line="240" w:lineRule="auto"/>
        <w:jc w:val="both"/>
        <w:rPr>
          <w:rFonts w:cstheme="minorHAnsi"/>
        </w:rPr>
      </w:pPr>
    </w:p>
    <w:p w14:paraId="78E37830" w14:textId="77777777" w:rsidR="004A0C54" w:rsidRPr="00C12D32" w:rsidRDefault="004A0C54" w:rsidP="0011574C">
      <w:pPr>
        <w:spacing w:after="0" w:line="240" w:lineRule="auto"/>
        <w:jc w:val="both"/>
        <w:rPr>
          <w:rFonts w:cstheme="minorHAnsi"/>
        </w:rPr>
      </w:pPr>
      <w:r w:rsidRPr="00C12D32">
        <w:rPr>
          <w:rFonts w:cstheme="minorHAnsi"/>
        </w:rPr>
        <w:t>Pause. Take a deep breath.</w:t>
      </w:r>
    </w:p>
    <w:p w14:paraId="0818B751" w14:textId="0347EA8C" w:rsidR="00AE4840" w:rsidRPr="00C12D32" w:rsidRDefault="00AE4840" w:rsidP="00AE4840">
      <w:pPr>
        <w:spacing w:after="0" w:line="240" w:lineRule="auto"/>
        <w:jc w:val="both"/>
        <w:rPr>
          <w:rFonts w:cstheme="minorHAnsi"/>
          <w:i/>
        </w:rPr>
      </w:pPr>
      <w:r w:rsidRPr="00C12D32">
        <w:rPr>
          <w:rFonts w:cstheme="minorHAnsi"/>
          <w:i/>
        </w:rPr>
        <w:t xml:space="preserve">(If time permits, ask, “Does anyone have comments or questions about </w:t>
      </w:r>
      <w:r w:rsidR="00E13439" w:rsidRPr="00C12D32">
        <w:rPr>
          <w:rFonts w:cstheme="minorHAnsi"/>
          <w:i/>
        </w:rPr>
        <w:t>the</w:t>
      </w:r>
      <w:r w:rsidRPr="00C12D32">
        <w:rPr>
          <w:rFonts w:cstheme="minorHAnsi"/>
          <w:i/>
        </w:rPr>
        <w:t xml:space="preserve"> integration?”)</w:t>
      </w:r>
    </w:p>
    <w:p w14:paraId="53D5802F" w14:textId="77777777" w:rsidR="004A0C54" w:rsidRPr="00C12D32" w:rsidRDefault="004A0C54" w:rsidP="0011574C">
      <w:pPr>
        <w:spacing w:after="0" w:line="240" w:lineRule="auto"/>
        <w:jc w:val="both"/>
        <w:rPr>
          <w:rFonts w:cstheme="minorHAnsi"/>
        </w:rPr>
      </w:pPr>
    </w:p>
    <w:p w14:paraId="40A35FBE" w14:textId="77777777" w:rsidR="004A0C54" w:rsidRPr="00C12D32" w:rsidRDefault="004A0C54" w:rsidP="0011574C">
      <w:pPr>
        <w:spacing w:after="0" w:line="240" w:lineRule="auto"/>
        <w:jc w:val="both"/>
        <w:rPr>
          <w:rFonts w:cstheme="minorHAnsi"/>
          <w:b/>
        </w:rPr>
      </w:pPr>
      <w:r w:rsidRPr="00C12D32">
        <w:rPr>
          <w:rFonts w:cstheme="minorHAnsi"/>
          <w:b/>
        </w:rPr>
        <w:t>1:28</w:t>
      </w:r>
      <w:r w:rsidRPr="00C12D32">
        <w:rPr>
          <w:rFonts w:cstheme="minorHAnsi"/>
          <w:b/>
        </w:rPr>
        <w:tab/>
        <w:t>ENDING PRAYER</w:t>
      </w:r>
    </w:p>
    <w:p w14:paraId="569CDF9A" w14:textId="77777777" w:rsidR="004A0C54" w:rsidRPr="00C12D32" w:rsidRDefault="004A0C54" w:rsidP="0011574C">
      <w:pPr>
        <w:spacing w:after="0" w:line="240" w:lineRule="auto"/>
        <w:jc w:val="both"/>
        <w:rPr>
          <w:rFonts w:cstheme="minorHAnsi"/>
          <w:b/>
        </w:rPr>
      </w:pPr>
    </w:p>
    <w:p w14:paraId="124D24E8" w14:textId="77777777" w:rsidR="00551452" w:rsidRPr="00C12D32" w:rsidRDefault="00551452" w:rsidP="0011574C">
      <w:pPr>
        <w:spacing w:after="0" w:line="240" w:lineRule="auto"/>
        <w:jc w:val="both"/>
        <w:rPr>
          <w:rFonts w:cstheme="minorHAnsi"/>
        </w:rPr>
      </w:pPr>
      <w:r w:rsidRPr="00C12D32">
        <w:rPr>
          <w:rFonts w:cstheme="minorHAnsi"/>
        </w:rPr>
        <w:t>Dear Father and Creator,</w:t>
      </w:r>
    </w:p>
    <w:p w14:paraId="348D9CEB" w14:textId="0F6630EF" w:rsidR="00551452" w:rsidRPr="00C12D32" w:rsidRDefault="00551452" w:rsidP="0011574C">
      <w:pPr>
        <w:spacing w:after="0" w:line="240" w:lineRule="auto"/>
        <w:jc w:val="both"/>
        <w:rPr>
          <w:rFonts w:cstheme="minorHAnsi"/>
        </w:rPr>
      </w:pPr>
      <w:r w:rsidRPr="00C12D32">
        <w:rPr>
          <w:rFonts w:cstheme="minorHAnsi"/>
        </w:rPr>
        <w:t xml:space="preserve">Thank You for this time of training and healing. Hold us in the power of the cycle of karis as You guide us to our glory and to the truth about Your </w:t>
      </w:r>
      <w:r w:rsidR="00B13055" w:rsidRPr="00C12D32">
        <w:rPr>
          <w:rFonts w:cstheme="minorHAnsi"/>
        </w:rPr>
        <w:t>good</w:t>
      </w:r>
      <w:r w:rsidR="00CB2033" w:rsidRPr="00C12D32">
        <w:rPr>
          <w:rFonts w:cstheme="minorHAnsi"/>
        </w:rPr>
        <w:t xml:space="preserve"> </w:t>
      </w:r>
      <w:r w:rsidRPr="00C12D32">
        <w:rPr>
          <w:rFonts w:cstheme="minorHAnsi"/>
        </w:rPr>
        <w:t>intentions for us.</w:t>
      </w:r>
      <w:r w:rsidR="00B13055" w:rsidRPr="00C12D32">
        <w:rPr>
          <w:rStyle w:val="EndnoteReference"/>
          <w:rFonts w:cstheme="minorHAnsi"/>
        </w:rPr>
        <w:endnoteReference w:id="17"/>
      </w:r>
      <w:r w:rsidRPr="00C12D32">
        <w:rPr>
          <w:rFonts w:cstheme="minorHAnsi"/>
        </w:rPr>
        <w:t xml:space="preserve"> Lead us to the next step in our healing this week as we co-labor with You to reorient our lives for a more effective flow and to flourish in our connection with our True Self and design, with our community and the rest of Creation, and with You, for the glory and honor of our Lord Jesus. Amen.</w:t>
      </w:r>
    </w:p>
    <w:p w14:paraId="5C39CB46" w14:textId="77777777" w:rsidR="004A0C54" w:rsidRPr="00C12D32" w:rsidRDefault="004A0C54" w:rsidP="0011574C">
      <w:pPr>
        <w:spacing w:after="0" w:line="240" w:lineRule="auto"/>
        <w:jc w:val="both"/>
        <w:rPr>
          <w:rFonts w:cstheme="minorHAnsi"/>
        </w:rPr>
      </w:pPr>
    </w:p>
    <w:p w14:paraId="30383118" w14:textId="77777777" w:rsidR="004A0C54" w:rsidRPr="00C12D32" w:rsidRDefault="004A0C54" w:rsidP="0011574C">
      <w:pPr>
        <w:spacing w:after="0" w:line="240" w:lineRule="auto"/>
        <w:jc w:val="both"/>
        <w:rPr>
          <w:rFonts w:cstheme="minorHAnsi"/>
        </w:rPr>
      </w:pPr>
      <w:r w:rsidRPr="00C12D32">
        <w:rPr>
          <w:rFonts w:cstheme="minorHAnsi"/>
        </w:rPr>
        <w:t>Take a deep breath.</w:t>
      </w:r>
    </w:p>
    <w:p w14:paraId="1E86A4A6" w14:textId="63136759" w:rsidR="00AE4840" w:rsidRPr="00C12D32" w:rsidRDefault="00AE4840" w:rsidP="00AE4840">
      <w:pPr>
        <w:spacing w:after="0" w:line="240" w:lineRule="auto"/>
        <w:jc w:val="both"/>
        <w:rPr>
          <w:rFonts w:cstheme="minorHAnsi"/>
          <w:i/>
        </w:rPr>
      </w:pPr>
      <w:r w:rsidRPr="00C12D32">
        <w:rPr>
          <w:rFonts w:cstheme="minorHAnsi"/>
          <w:i/>
        </w:rPr>
        <w:lastRenderedPageBreak/>
        <w:t>(If time permits, ask, “Does anyone have comments or questions about this meeting?”)</w:t>
      </w:r>
    </w:p>
    <w:p w14:paraId="48F9DB1F" w14:textId="77777777" w:rsidR="004A0C54" w:rsidRPr="00C12D32" w:rsidRDefault="004A0C54" w:rsidP="0011574C">
      <w:pPr>
        <w:spacing w:after="0" w:line="240" w:lineRule="auto"/>
        <w:jc w:val="both"/>
        <w:rPr>
          <w:rFonts w:cstheme="minorHAnsi"/>
        </w:rPr>
      </w:pPr>
    </w:p>
    <w:p w14:paraId="345804D0" w14:textId="77777777" w:rsidR="004A0C54" w:rsidRPr="00C12D32" w:rsidRDefault="004A0C54" w:rsidP="0011574C">
      <w:pPr>
        <w:spacing w:after="0" w:line="240" w:lineRule="auto"/>
        <w:jc w:val="both"/>
        <w:rPr>
          <w:rFonts w:cstheme="minorHAnsi"/>
          <w:b/>
        </w:rPr>
      </w:pPr>
      <w:r w:rsidRPr="00C12D32">
        <w:rPr>
          <w:rFonts w:cstheme="minorHAnsi"/>
          <w:b/>
        </w:rPr>
        <w:t>1:29</w:t>
      </w:r>
      <w:r w:rsidRPr="00C12D32">
        <w:rPr>
          <w:rFonts w:cstheme="minorHAnsi"/>
          <w:b/>
        </w:rPr>
        <w:tab/>
        <w:t>ANNOUNCEMENTS</w:t>
      </w:r>
    </w:p>
    <w:p w14:paraId="2FBD5D28" w14:textId="77777777" w:rsidR="004A0C54" w:rsidRPr="00C12D32" w:rsidRDefault="004A0C54" w:rsidP="000C594C">
      <w:pPr>
        <w:widowControl w:val="0"/>
        <w:spacing w:after="0" w:line="240" w:lineRule="auto"/>
        <w:jc w:val="both"/>
        <w:rPr>
          <w:rFonts w:cstheme="minorHAnsi"/>
          <w:b/>
        </w:rPr>
      </w:pPr>
    </w:p>
    <w:p w14:paraId="1EEACF13" w14:textId="77777777" w:rsidR="00EA3B02" w:rsidRDefault="00EA3B02" w:rsidP="00EA3B02">
      <w:pPr>
        <w:spacing w:after="0" w:line="240" w:lineRule="auto"/>
        <w:jc w:val="both"/>
        <w:rPr>
          <w:rFonts w:cstheme="minorHAnsi"/>
        </w:rPr>
      </w:pPr>
      <w:r w:rsidRPr="00C12D32">
        <w:rPr>
          <w:rFonts w:cstheme="minorHAnsi"/>
        </w:rPr>
        <w:t>Pray for KF members who work behind the scenes to make KF more efficient and accessible, and for those who give substantial financial gifts. Pray that God’s gifts to these people will be above and beyond all that they could ask for or imagine.</w:t>
      </w:r>
    </w:p>
    <w:p w14:paraId="52100E2F" w14:textId="77777777" w:rsidR="004012AD" w:rsidRPr="0011574C" w:rsidRDefault="004012AD" w:rsidP="000C594C">
      <w:pPr>
        <w:widowControl w:val="0"/>
        <w:spacing w:after="0" w:line="240" w:lineRule="auto"/>
        <w:jc w:val="both"/>
        <w:rPr>
          <w:rFonts w:cstheme="minorHAnsi"/>
        </w:rPr>
      </w:pPr>
    </w:p>
    <w:sectPr w:rsidR="004012AD" w:rsidRPr="0011574C" w:rsidSect="00541F4C">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EB31" w14:textId="77777777" w:rsidR="00AB233B" w:rsidRDefault="00AB233B" w:rsidP="00285B9A">
      <w:pPr>
        <w:spacing w:after="0" w:line="240" w:lineRule="auto"/>
      </w:pPr>
      <w:r>
        <w:separator/>
      </w:r>
    </w:p>
  </w:endnote>
  <w:endnote w:type="continuationSeparator" w:id="0">
    <w:p w14:paraId="3B097701" w14:textId="77777777" w:rsidR="00AB233B" w:rsidRDefault="00AB233B" w:rsidP="00285B9A">
      <w:pPr>
        <w:spacing w:after="0" w:line="240" w:lineRule="auto"/>
      </w:pPr>
      <w:r>
        <w:continuationSeparator/>
      </w:r>
    </w:p>
  </w:endnote>
  <w:endnote w:id="1">
    <w:p w14:paraId="49E6DB8C" w14:textId="311B1BCC" w:rsidR="006F0057" w:rsidRPr="009A019E" w:rsidRDefault="006F0057" w:rsidP="00C63FFF">
      <w:pPr>
        <w:pStyle w:val="EndnoteText"/>
        <w:jc w:val="both"/>
        <w:rPr>
          <w:lang w:val="fr-FR"/>
        </w:rPr>
      </w:pPr>
      <w:r w:rsidRPr="003C49C2">
        <w:rPr>
          <w:rStyle w:val="EndnoteReference"/>
        </w:rPr>
        <w:endnoteRef/>
      </w:r>
      <w:r w:rsidRPr="009A019E">
        <w:rPr>
          <w:lang w:val="fr-FR"/>
        </w:rPr>
        <w:t xml:space="preserve"> </w:t>
      </w:r>
      <w:r w:rsidR="000343DF" w:rsidRPr="009A019E">
        <w:rPr>
          <w:lang w:val="fr-FR"/>
        </w:rPr>
        <w:t>James 3:18</w:t>
      </w:r>
      <w:r w:rsidR="00AE4840" w:rsidRPr="009A019E">
        <w:rPr>
          <w:lang w:val="fr-FR"/>
        </w:rPr>
        <w:t>.</w:t>
      </w:r>
    </w:p>
  </w:endnote>
  <w:endnote w:id="2">
    <w:p w14:paraId="546D4C86" w14:textId="0042071B" w:rsidR="00C63FFF" w:rsidRPr="009A019E" w:rsidRDefault="00C63FFF" w:rsidP="00C63FFF">
      <w:pPr>
        <w:pStyle w:val="EndnoteText"/>
        <w:jc w:val="both"/>
        <w:rPr>
          <w:lang w:val="fr-FR"/>
        </w:rPr>
      </w:pPr>
      <w:r w:rsidRPr="003C49C2">
        <w:rPr>
          <w:rStyle w:val="EndnoteReference"/>
        </w:rPr>
        <w:endnoteRef/>
      </w:r>
      <w:r w:rsidRPr="009A019E">
        <w:rPr>
          <w:lang w:val="fr-FR"/>
        </w:rPr>
        <w:t xml:space="preserve"> </w:t>
      </w:r>
      <w:hyperlink r:id="rId1" w:history="1">
        <w:r w:rsidRPr="009A019E">
          <w:rPr>
            <w:rStyle w:val="Hyperlink"/>
            <w:rFonts w:cstheme="minorHAnsi"/>
            <w:lang w:val="fr-FR"/>
          </w:rPr>
          <w:t>https://gutezitate.com/zitat/178274</w:t>
        </w:r>
      </w:hyperlink>
      <w:r w:rsidR="004012AD" w:rsidRPr="00941485">
        <w:rPr>
          <w:rStyle w:val="Hyperlink"/>
          <w:rFonts w:cstheme="minorHAnsi"/>
          <w:color w:val="auto"/>
          <w:u w:val="none"/>
          <w:lang w:val="fr-FR"/>
        </w:rPr>
        <w:t>.</w:t>
      </w:r>
    </w:p>
  </w:endnote>
  <w:endnote w:id="3">
    <w:p w14:paraId="2C2CB590" w14:textId="77777777" w:rsidR="00CD79C9" w:rsidRPr="003C49C2" w:rsidRDefault="00CD79C9" w:rsidP="00CD79C9">
      <w:pPr>
        <w:pStyle w:val="EndnoteText"/>
        <w:jc w:val="both"/>
        <w:rPr>
          <w:lang w:val="en-GB"/>
        </w:rPr>
      </w:pPr>
      <w:r w:rsidRPr="003C49C2">
        <w:rPr>
          <w:rStyle w:val="EndnoteReference"/>
        </w:rPr>
        <w:endnoteRef/>
      </w:r>
      <w:r w:rsidRPr="003C49C2">
        <w:t xml:space="preserve"> Maggie Macnab, Decoding Design: </w:t>
      </w:r>
      <w:r w:rsidRPr="003C49C2">
        <w:rPr>
          <w:i/>
        </w:rPr>
        <w:t>Understanding and Using Symbols in Visual Communication</w:t>
      </w:r>
      <w:r w:rsidRPr="003C49C2">
        <w:t xml:space="preserve"> (How Books, 2008), 174.</w:t>
      </w:r>
    </w:p>
  </w:endnote>
  <w:endnote w:id="4">
    <w:p w14:paraId="1C294165" w14:textId="77777777" w:rsidR="00EC054F" w:rsidRPr="003C49C2" w:rsidRDefault="00EC054F" w:rsidP="00C63FFF">
      <w:pPr>
        <w:pStyle w:val="EndnoteText"/>
        <w:jc w:val="both"/>
        <w:rPr>
          <w:lang w:val="en-GB"/>
        </w:rPr>
      </w:pPr>
      <w:r w:rsidRPr="003C49C2">
        <w:rPr>
          <w:rStyle w:val="EndnoteReference"/>
        </w:rPr>
        <w:endnoteRef/>
      </w:r>
      <w:r w:rsidRPr="003C49C2">
        <w:t xml:space="preserve"> James 3:17. See KF28.</w:t>
      </w:r>
    </w:p>
  </w:endnote>
  <w:endnote w:id="5">
    <w:p w14:paraId="02F2C056" w14:textId="2D2F4905" w:rsidR="00EC054F" w:rsidRPr="003C49C2" w:rsidRDefault="00EC054F" w:rsidP="00C63FFF">
      <w:pPr>
        <w:pStyle w:val="EndnoteText"/>
        <w:jc w:val="both"/>
      </w:pPr>
      <w:r w:rsidRPr="003C49C2">
        <w:rPr>
          <w:rStyle w:val="EndnoteReference"/>
        </w:rPr>
        <w:endnoteRef/>
      </w:r>
      <w:r w:rsidRPr="003C49C2">
        <w:t xml:space="preserve"> Joel 2:23.</w:t>
      </w:r>
    </w:p>
  </w:endnote>
  <w:endnote w:id="6">
    <w:p w14:paraId="52EA6270" w14:textId="63DC7FBE" w:rsidR="001275DF" w:rsidRPr="003C49C2" w:rsidRDefault="001275DF" w:rsidP="00C63FFF">
      <w:pPr>
        <w:pStyle w:val="EndnoteText"/>
        <w:jc w:val="both"/>
        <w:rPr>
          <w:lang w:val="en-GB"/>
        </w:rPr>
      </w:pPr>
      <w:r w:rsidRPr="003C49C2">
        <w:rPr>
          <w:rStyle w:val="EndnoteReference"/>
        </w:rPr>
        <w:endnoteRef/>
      </w:r>
      <w:r w:rsidRPr="003C49C2">
        <w:t xml:space="preserve"> Eccles: 3:1–8</w:t>
      </w:r>
      <w:r w:rsidR="00E90815" w:rsidRPr="003C49C2">
        <w:t xml:space="preserve">. </w:t>
      </w:r>
    </w:p>
  </w:endnote>
  <w:endnote w:id="7">
    <w:p w14:paraId="0D2B6052" w14:textId="06CD1616" w:rsidR="00E05496" w:rsidRPr="003C49C2" w:rsidRDefault="00E05496" w:rsidP="00C63FFF">
      <w:pPr>
        <w:pStyle w:val="EndnoteText"/>
        <w:jc w:val="both"/>
      </w:pPr>
      <w:r w:rsidRPr="003C49C2">
        <w:rPr>
          <w:rStyle w:val="EndnoteReference"/>
        </w:rPr>
        <w:endnoteRef/>
      </w:r>
      <w:r w:rsidRPr="003C49C2">
        <w:t xml:space="preserve"> </w:t>
      </w:r>
      <w:r w:rsidR="00A326DD" w:rsidRPr="003C49C2">
        <w:t>Rom. 2:6</w:t>
      </w:r>
      <w:r w:rsidR="00AC15A0" w:rsidRPr="009A019E">
        <w:t>–</w:t>
      </w:r>
      <w:r w:rsidR="00A326DD" w:rsidRPr="003C49C2">
        <w:t>11.</w:t>
      </w:r>
    </w:p>
  </w:endnote>
  <w:endnote w:id="8">
    <w:p w14:paraId="68813851" w14:textId="3B1993BD" w:rsidR="00A326DD" w:rsidRPr="003C49C2" w:rsidRDefault="00A326DD" w:rsidP="00C63FFF">
      <w:pPr>
        <w:spacing w:after="0" w:line="240" w:lineRule="auto"/>
        <w:jc w:val="both"/>
        <w:rPr>
          <w:rFonts w:cstheme="minorHAnsi"/>
        </w:rPr>
      </w:pPr>
      <w:r w:rsidRPr="003C49C2">
        <w:rPr>
          <w:rStyle w:val="EndnoteReference"/>
        </w:rPr>
        <w:endnoteRef/>
      </w:r>
      <w:r w:rsidRPr="003C49C2">
        <w:t xml:space="preserve"> </w:t>
      </w:r>
      <w:r w:rsidRPr="003C49C2">
        <w:rPr>
          <w:sz w:val="20"/>
          <w:szCs w:val="20"/>
        </w:rPr>
        <w:t>“</w:t>
      </w:r>
      <w:bookmarkStart w:id="6" w:name="_Hlk493866229"/>
      <w:r w:rsidRPr="003C49C2">
        <w:rPr>
          <w:rFonts w:cstheme="minorHAnsi"/>
          <w:sz w:val="20"/>
          <w:szCs w:val="20"/>
        </w:rPr>
        <w:t>Research has shown that repeated action, learning, and memory can actually change the nervous system physically, altering both synaptic strength and connections. Such changes may be brought about by cultivated change in emotion and action; they will, in turn, change subsequent experience.” See KF28.</w:t>
      </w:r>
      <w:bookmarkEnd w:id="6"/>
    </w:p>
  </w:endnote>
  <w:endnote w:id="9">
    <w:p w14:paraId="67C025E2" w14:textId="77777777" w:rsidR="00C01710" w:rsidRPr="003C49C2" w:rsidRDefault="00C01710" w:rsidP="00C63FFF">
      <w:pPr>
        <w:pStyle w:val="EndnoteText"/>
        <w:jc w:val="both"/>
        <w:rPr>
          <w:lang w:val="en-GB"/>
        </w:rPr>
      </w:pPr>
      <w:r w:rsidRPr="003C49C2">
        <w:rPr>
          <w:rStyle w:val="EndnoteReference"/>
        </w:rPr>
        <w:endnoteRef/>
      </w:r>
      <w:r w:rsidRPr="003C49C2">
        <w:t xml:space="preserve"> Matt. 13:1–23; Mark 4:1–20; Luke 8:1–15.</w:t>
      </w:r>
    </w:p>
  </w:endnote>
  <w:endnote w:id="10">
    <w:p w14:paraId="7A54C1EF" w14:textId="77777777" w:rsidR="00342724" w:rsidRPr="003C49C2" w:rsidRDefault="00342724" w:rsidP="00C63FFF">
      <w:pPr>
        <w:pStyle w:val="EndnoteText"/>
        <w:jc w:val="both"/>
      </w:pPr>
      <w:r w:rsidRPr="003C49C2">
        <w:rPr>
          <w:rStyle w:val="EndnoteReference"/>
        </w:rPr>
        <w:endnoteRef/>
      </w:r>
      <w:r w:rsidRPr="003C49C2">
        <w:t xml:space="preserve"> James 1:17.</w:t>
      </w:r>
    </w:p>
  </w:endnote>
  <w:endnote w:id="11">
    <w:p w14:paraId="20A0DBF9" w14:textId="77777777" w:rsidR="00342724" w:rsidRPr="003C49C2" w:rsidRDefault="00342724" w:rsidP="00C63FFF">
      <w:pPr>
        <w:pStyle w:val="EndnoteText"/>
        <w:jc w:val="both"/>
      </w:pPr>
      <w:r w:rsidRPr="003C49C2">
        <w:rPr>
          <w:rStyle w:val="EndnoteReference"/>
        </w:rPr>
        <w:endnoteRef/>
      </w:r>
      <w:r w:rsidRPr="003C49C2">
        <w:t xml:space="preserve"> Ephesians 3:20.</w:t>
      </w:r>
    </w:p>
  </w:endnote>
  <w:endnote w:id="12">
    <w:p w14:paraId="69C9E3F2" w14:textId="6A443821" w:rsidR="00551452" w:rsidRPr="003C49C2" w:rsidRDefault="00551452" w:rsidP="00C63FFF">
      <w:pPr>
        <w:pStyle w:val="EndnoteText"/>
        <w:jc w:val="both"/>
      </w:pPr>
      <w:r w:rsidRPr="003C49C2">
        <w:rPr>
          <w:rStyle w:val="EndnoteReference"/>
        </w:rPr>
        <w:endnoteRef/>
      </w:r>
      <w:r w:rsidRPr="003C49C2">
        <w:t xml:space="preserve"> Luke 10:</w:t>
      </w:r>
      <w:r w:rsidR="00E90815" w:rsidRPr="003C49C2">
        <w:t>27.</w:t>
      </w:r>
    </w:p>
  </w:endnote>
  <w:endnote w:id="13">
    <w:p w14:paraId="013AA611" w14:textId="77777777" w:rsidR="00551452" w:rsidRPr="003C49C2" w:rsidRDefault="00551452" w:rsidP="00C63FFF">
      <w:pPr>
        <w:pStyle w:val="EndnoteText"/>
        <w:jc w:val="both"/>
      </w:pPr>
      <w:r w:rsidRPr="003C49C2">
        <w:rPr>
          <w:rStyle w:val="EndnoteReference"/>
        </w:rPr>
        <w:endnoteRef/>
      </w:r>
      <w:r w:rsidRPr="003C49C2">
        <w:t xml:space="preserve"> Galatians 6:10.</w:t>
      </w:r>
    </w:p>
  </w:endnote>
  <w:endnote w:id="14">
    <w:p w14:paraId="03A085AA" w14:textId="70BA0EFA" w:rsidR="00514048" w:rsidRPr="003C49C2" w:rsidRDefault="00514048" w:rsidP="00C63FFF">
      <w:pPr>
        <w:pStyle w:val="EndnoteText"/>
        <w:jc w:val="both"/>
        <w:rPr>
          <w:lang w:val="en-GB"/>
        </w:rPr>
      </w:pPr>
      <w:r w:rsidRPr="003C49C2">
        <w:rPr>
          <w:rStyle w:val="EndnoteReference"/>
        </w:rPr>
        <w:endnoteRef/>
      </w:r>
      <w:r w:rsidRPr="003C49C2">
        <w:t xml:space="preserve"> </w:t>
      </w:r>
      <w:r w:rsidR="00201A78" w:rsidRPr="003C49C2">
        <w:t>Luke 10:</w:t>
      </w:r>
      <w:r w:rsidR="00E90815" w:rsidRPr="003C49C2">
        <w:t>36–37.</w:t>
      </w:r>
    </w:p>
  </w:endnote>
  <w:endnote w:id="15">
    <w:p w14:paraId="5E1B7B75" w14:textId="4975ED29" w:rsidR="00863EF7" w:rsidRPr="003C49C2" w:rsidRDefault="00863EF7" w:rsidP="00C63FFF">
      <w:pPr>
        <w:pStyle w:val="EndnoteText"/>
        <w:jc w:val="both"/>
        <w:rPr>
          <w:lang w:val="en-GB"/>
        </w:rPr>
      </w:pPr>
      <w:r w:rsidRPr="003C49C2">
        <w:rPr>
          <w:rStyle w:val="EndnoteReference"/>
        </w:rPr>
        <w:endnoteRef/>
      </w:r>
      <w:r w:rsidRPr="003C49C2">
        <w:t xml:space="preserve"> </w:t>
      </w:r>
      <w:r w:rsidR="00E61D98" w:rsidRPr="003C49C2">
        <w:t>See KF12.</w:t>
      </w:r>
    </w:p>
  </w:endnote>
  <w:endnote w:id="16">
    <w:p w14:paraId="34D6E260" w14:textId="6DCEBE33" w:rsidR="00863EF7" w:rsidRPr="003C49C2" w:rsidRDefault="00863EF7" w:rsidP="00C63FFF">
      <w:pPr>
        <w:pStyle w:val="EndnoteText"/>
        <w:jc w:val="both"/>
        <w:rPr>
          <w:lang w:val="en-GB"/>
        </w:rPr>
      </w:pPr>
      <w:r w:rsidRPr="003C49C2">
        <w:rPr>
          <w:rStyle w:val="EndnoteReference"/>
        </w:rPr>
        <w:endnoteRef/>
      </w:r>
      <w:r w:rsidRPr="003C49C2">
        <w:rPr>
          <w:lang w:val="en-GB"/>
        </w:rPr>
        <w:t xml:space="preserve"> </w:t>
      </w:r>
      <w:hyperlink r:id="rId2" w:history="1">
        <w:r w:rsidR="00EB55AD" w:rsidRPr="003C49C2">
          <w:rPr>
            <w:rStyle w:val="Hyperlink"/>
            <w:lang w:val="en-GB"/>
          </w:rPr>
          <w:t>www.camillecaldwell.com/WelcomePrayer.html</w:t>
        </w:r>
      </w:hyperlink>
      <w:r w:rsidRPr="003C49C2">
        <w:rPr>
          <w:rStyle w:val="Hyperlink"/>
          <w:color w:val="auto"/>
          <w:u w:val="none"/>
          <w:lang w:val="en-GB"/>
        </w:rPr>
        <w:t xml:space="preserve">. </w:t>
      </w:r>
      <w:r w:rsidRPr="003C49C2">
        <w:rPr>
          <w:rStyle w:val="Hyperlink"/>
          <w:color w:val="auto"/>
          <w:u w:val="none"/>
        </w:rPr>
        <w:t>A</w:t>
      </w:r>
      <w:r w:rsidRPr="003C49C2">
        <w:t>dapted for Karis Fellowships by Nancy Diven.</w:t>
      </w:r>
    </w:p>
  </w:endnote>
  <w:endnote w:id="17">
    <w:p w14:paraId="5E6FF2CD" w14:textId="782722D4" w:rsidR="00B13055" w:rsidRDefault="00B13055" w:rsidP="00C63FFF">
      <w:pPr>
        <w:pStyle w:val="EndnoteText"/>
        <w:jc w:val="both"/>
      </w:pPr>
      <w:r w:rsidRPr="003C49C2">
        <w:rPr>
          <w:rStyle w:val="EndnoteReference"/>
        </w:rPr>
        <w:endnoteRef/>
      </w:r>
      <w:r w:rsidRPr="003C49C2">
        <w:t xml:space="preserve"> Jer. 29:11.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AB73" w14:textId="4FFA6595" w:rsidR="006F0057" w:rsidRDefault="006F0057">
    <w:pPr>
      <w:pStyle w:val="Footer"/>
    </w:pPr>
    <w:r>
      <w:t>karisfellowships.com</w:t>
    </w:r>
    <w:r>
      <w:tab/>
      <w:t>KF30-E</w:t>
    </w:r>
    <w:r>
      <w:tab/>
    </w:r>
    <w:r>
      <w:rPr>
        <w:rFonts w:cstheme="minorHAnsi"/>
      </w:rPr>
      <w:t>©</w:t>
    </w:r>
    <w:r>
      <w:t>20</w:t>
    </w:r>
    <w:r w:rsidR="00EA14D3">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088E" w14:textId="77777777" w:rsidR="006F0057" w:rsidRDefault="006F0057" w:rsidP="00541F4C">
    <w:pPr>
      <w:pStyle w:val="Footer"/>
    </w:pPr>
  </w:p>
  <w:p w14:paraId="10A1C122" w14:textId="34FDF7CF" w:rsidR="006F0057" w:rsidRDefault="006F0057">
    <w:pPr>
      <w:pStyle w:val="Footer"/>
    </w:pPr>
    <w:r>
      <w:t>karisfellowships.com</w:t>
    </w:r>
    <w:r>
      <w:tab/>
      <w:t>KF30-E</w:t>
    </w:r>
    <w:r>
      <w:tab/>
    </w:r>
    <w:r>
      <w:rPr>
        <w:rFonts w:cstheme="minorHAnsi"/>
      </w:rPr>
      <w:t>©</w:t>
    </w:r>
    <w:r>
      <w:t>20</w:t>
    </w:r>
    <w:r w:rsidR="00737D3F">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A5B8" w14:textId="77777777" w:rsidR="00AB233B" w:rsidRDefault="00AB233B" w:rsidP="00285B9A">
      <w:pPr>
        <w:spacing w:after="0" w:line="240" w:lineRule="auto"/>
      </w:pPr>
      <w:r>
        <w:separator/>
      </w:r>
    </w:p>
  </w:footnote>
  <w:footnote w:type="continuationSeparator" w:id="0">
    <w:p w14:paraId="7D91BC64" w14:textId="77777777" w:rsidR="00AB233B" w:rsidRDefault="00AB233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01603E5" w14:textId="77777777" w:rsidR="006F0057" w:rsidRDefault="006F0057">
        <w:pPr>
          <w:pStyle w:val="Header"/>
          <w:jc w:val="right"/>
        </w:pPr>
        <w:r>
          <w:fldChar w:fldCharType="begin"/>
        </w:r>
        <w:r>
          <w:instrText xml:space="preserve"> PAGE   \* MERGEFORMAT </w:instrText>
        </w:r>
        <w:r>
          <w:fldChar w:fldCharType="separate"/>
        </w:r>
        <w:r>
          <w:rPr>
            <w:noProof/>
          </w:rPr>
          <w:t>7</w:t>
        </w:r>
        <w:r>
          <w:rPr>
            <w:noProof/>
          </w:rPr>
          <w:fldChar w:fldCharType="end"/>
        </w:r>
      </w:p>
    </w:sdtContent>
  </w:sdt>
  <w:p w14:paraId="57A036DD" w14:textId="77777777" w:rsidR="006F0057" w:rsidRDefault="006F0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F7C"/>
    <w:multiLevelType w:val="hybridMultilevel"/>
    <w:tmpl w:val="D14C03B2"/>
    <w:lvl w:ilvl="0" w:tplc="7D5EEDB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79299E"/>
    <w:multiLevelType w:val="hybridMultilevel"/>
    <w:tmpl w:val="FD9CD5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2A164B5"/>
    <w:multiLevelType w:val="hybridMultilevel"/>
    <w:tmpl w:val="EFFC5DB0"/>
    <w:lvl w:ilvl="0" w:tplc="221CF23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C215407"/>
    <w:multiLevelType w:val="hybridMultilevel"/>
    <w:tmpl w:val="7752FD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2066659"/>
    <w:multiLevelType w:val="hybridMultilevel"/>
    <w:tmpl w:val="14380FB8"/>
    <w:lvl w:ilvl="0" w:tplc="6EE6EF8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1D211E6"/>
    <w:multiLevelType w:val="hybridMultilevel"/>
    <w:tmpl w:val="C82A9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CB337B"/>
    <w:multiLevelType w:val="hybridMultilevel"/>
    <w:tmpl w:val="E3B8C094"/>
    <w:lvl w:ilvl="0" w:tplc="1CC2858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97B60F7"/>
    <w:multiLevelType w:val="hybridMultilevel"/>
    <w:tmpl w:val="54825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2997899">
    <w:abstractNumId w:val="0"/>
  </w:num>
  <w:num w:numId="2" w16cid:durableId="1446928866">
    <w:abstractNumId w:val="4"/>
  </w:num>
  <w:num w:numId="3" w16cid:durableId="1109620061">
    <w:abstractNumId w:val="1"/>
  </w:num>
  <w:num w:numId="4" w16cid:durableId="922570392">
    <w:abstractNumId w:val="2"/>
  </w:num>
  <w:num w:numId="5" w16cid:durableId="492448329">
    <w:abstractNumId w:val="7"/>
  </w:num>
  <w:num w:numId="6" w16cid:durableId="606349612">
    <w:abstractNumId w:val="5"/>
  </w:num>
  <w:num w:numId="7" w16cid:durableId="742609509">
    <w:abstractNumId w:val="3"/>
  </w:num>
  <w:num w:numId="8" w16cid:durableId="1312252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02FAA"/>
    <w:rsid w:val="00005FB0"/>
    <w:rsid w:val="000061E7"/>
    <w:rsid w:val="000124A3"/>
    <w:rsid w:val="00013A77"/>
    <w:rsid w:val="00014CAE"/>
    <w:rsid w:val="000212B9"/>
    <w:rsid w:val="00022794"/>
    <w:rsid w:val="000329F7"/>
    <w:rsid w:val="000343DF"/>
    <w:rsid w:val="000476D3"/>
    <w:rsid w:val="00052DC8"/>
    <w:rsid w:val="000649F1"/>
    <w:rsid w:val="000707FB"/>
    <w:rsid w:val="00071229"/>
    <w:rsid w:val="00071AF0"/>
    <w:rsid w:val="00077D56"/>
    <w:rsid w:val="00087A6E"/>
    <w:rsid w:val="0009193D"/>
    <w:rsid w:val="00092EA1"/>
    <w:rsid w:val="000964D2"/>
    <w:rsid w:val="000A2A02"/>
    <w:rsid w:val="000C444D"/>
    <w:rsid w:val="000C594C"/>
    <w:rsid w:val="000D24AD"/>
    <w:rsid w:val="000E1EC4"/>
    <w:rsid w:val="000E7137"/>
    <w:rsid w:val="00114C66"/>
    <w:rsid w:val="0011574C"/>
    <w:rsid w:val="00124620"/>
    <w:rsid w:val="00124BE3"/>
    <w:rsid w:val="00125C5E"/>
    <w:rsid w:val="00126F68"/>
    <w:rsid w:val="001275DF"/>
    <w:rsid w:val="00132AAB"/>
    <w:rsid w:val="00141E90"/>
    <w:rsid w:val="00142DB7"/>
    <w:rsid w:val="001467B7"/>
    <w:rsid w:val="00150D0B"/>
    <w:rsid w:val="00151B8B"/>
    <w:rsid w:val="00154928"/>
    <w:rsid w:val="00155484"/>
    <w:rsid w:val="001653B0"/>
    <w:rsid w:val="0017169E"/>
    <w:rsid w:val="00181F7E"/>
    <w:rsid w:val="00196301"/>
    <w:rsid w:val="00196B55"/>
    <w:rsid w:val="00196C01"/>
    <w:rsid w:val="00197120"/>
    <w:rsid w:val="001A2F1A"/>
    <w:rsid w:val="001B2C35"/>
    <w:rsid w:val="001B7990"/>
    <w:rsid w:val="00201A78"/>
    <w:rsid w:val="002044B3"/>
    <w:rsid w:val="00213D64"/>
    <w:rsid w:val="002144EF"/>
    <w:rsid w:val="00222CE3"/>
    <w:rsid w:val="00222F52"/>
    <w:rsid w:val="0022645F"/>
    <w:rsid w:val="002429B7"/>
    <w:rsid w:val="00246645"/>
    <w:rsid w:val="00252739"/>
    <w:rsid w:val="002536E1"/>
    <w:rsid w:val="00270176"/>
    <w:rsid w:val="002743B5"/>
    <w:rsid w:val="00276DAE"/>
    <w:rsid w:val="00277B3A"/>
    <w:rsid w:val="00284CF0"/>
    <w:rsid w:val="00285B9A"/>
    <w:rsid w:val="00291138"/>
    <w:rsid w:val="00291E5E"/>
    <w:rsid w:val="00292C77"/>
    <w:rsid w:val="00296BD7"/>
    <w:rsid w:val="002A1A3A"/>
    <w:rsid w:val="002A38FD"/>
    <w:rsid w:val="002A7F31"/>
    <w:rsid w:val="002B1B30"/>
    <w:rsid w:val="002C2742"/>
    <w:rsid w:val="002C7C70"/>
    <w:rsid w:val="002E04A5"/>
    <w:rsid w:val="002E4518"/>
    <w:rsid w:val="002E56A7"/>
    <w:rsid w:val="002E74CB"/>
    <w:rsid w:val="002F0EFC"/>
    <w:rsid w:val="00300FDC"/>
    <w:rsid w:val="00302030"/>
    <w:rsid w:val="00304EEE"/>
    <w:rsid w:val="00306AF2"/>
    <w:rsid w:val="003072E8"/>
    <w:rsid w:val="00313119"/>
    <w:rsid w:val="00321BDB"/>
    <w:rsid w:val="0032441F"/>
    <w:rsid w:val="0032545A"/>
    <w:rsid w:val="00342724"/>
    <w:rsid w:val="00343D6A"/>
    <w:rsid w:val="00356175"/>
    <w:rsid w:val="00364554"/>
    <w:rsid w:val="00366F90"/>
    <w:rsid w:val="0036731F"/>
    <w:rsid w:val="003756EA"/>
    <w:rsid w:val="00376934"/>
    <w:rsid w:val="00386361"/>
    <w:rsid w:val="00391026"/>
    <w:rsid w:val="003951CE"/>
    <w:rsid w:val="003A0931"/>
    <w:rsid w:val="003A55E9"/>
    <w:rsid w:val="003B2282"/>
    <w:rsid w:val="003B5BFB"/>
    <w:rsid w:val="003C2A0F"/>
    <w:rsid w:val="003C49C2"/>
    <w:rsid w:val="003C629D"/>
    <w:rsid w:val="003D3011"/>
    <w:rsid w:val="003D7797"/>
    <w:rsid w:val="003F1609"/>
    <w:rsid w:val="004012AD"/>
    <w:rsid w:val="00402D02"/>
    <w:rsid w:val="00407AA8"/>
    <w:rsid w:val="00411A26"/>
    <w:rsid w:val="00411D42"/>
    <w:rsid w:val="0041412D"/>
    <w:rsid w:val="00416157"/>
    <w:rsid w:val="00423441"/>
    <w:rsid w:val="00425423"/>
    <w:rsid w:val="0042585D"/>
    <w:rsid w:val="0043755E"/>
    <w:rsid w:val="0044182A"/>
    <w:rsid w:val="00442499"/>
    <w:rsid w:val="0044650A"/>
    <w:rsid w:val="00450802"/>
    <w:rsid w:val="00454736"/>
    <w:rsid w:val="0046324D"/>
    <w:rsid w:val="0046641A"/>
    <w:rsid w:val="0047041B"/>
    <w:rsid w:val="00472DCB"/>
    <w:rsid w:val="0047619F"/>
    <w:rsid w:val="00481E89"/>
    <w:rsid w:val="00485D3F"/>
    <w:rsid w:val="00491848"/>
    <w:rsid w:val="004A0C54"/>
    <w:rsid w:val="004A2285"/>
    <w:rsid w:val="004A3777"/>
    <w:rsid w:val="004A41B0"/>
    <w:rsid w:val="004B496E"/>
    <w:rsid w:val="004B6440"/>
    <w:rsid w:val="004C0786"/>
    <w:rsid w:val="004C0EF6"/>
    <w:rsid w:val="004C324C"/>
    <w:rsid w:val="004C5E6A"/>
    <w:rsid w:val="004E03D8"/>
    <w:rsid w:val="004E03DE"/>
    <w:rsid w:val="004F3348"/>
    <w:rsid w:val="0050093C"/>
    <w:rsid w:val="00513A30"/>
    <w:rsid w:val="00513E23"/>
    <w:rsid w:val="00514048"/>
    <w:rsid w:val="00527274"/>
    <w:rsid w:val="0052787F"/>
    <w:rsid w:val="00530C52"/>
    <w:rsid w:val="00536438"/>
    <w:rsid w:val="00541060"/>
    <w:rsid w:val="00541F4C"/>
    <w:rsid w:val="00544565"/>
    <w:rsid w:val="00547E54"/>
    <w:rsid w:val="00551452"/>
    <w:rsid w:val="00553786"/>
    <w:rsid w:val="005656D6"/>
    <w:rsid w:val="00565AD7"/>
    <w:rsid w:val="005710C8"/>
    <w:rsid w:val="005815A1"/>
    <w:rsid w:val="00581DC2"/>
    <w:rsid w:val="005844C7"/>
    <w:rsid w:val="005875F4"/>
    <w:rsid w:val="005A396C"/>
    <w:rsid w:val="005D03F5"/>
    <w:rsid w:val="005D0520"/>
    <w:rsid w:val="005D300E"/>
    <w:rsid w:val="005D792C"/>
    <w:rsid w:val="005E47AB"/>
    <w:rsid w:val="005E698A"/>
    <w:rsid w:val="005F286D"/>
    <w:rsid w:val="005F49D8"/>
    <w:rsid w:val="005F5E0B"/>
    <w:rsid w:val="005F71B3"/>
    <w:rsid w:val="006001EE"/>
    <w:rsid w:val="00604DB2"/>
    <w:rsid w:val="0061117B"/>
    <w:rsid w:val="00621D5B"/>
    <w:rsid w:val="00622615"/>
    <w:rsid w:val="00624493"/>
    <w:rsid w:val="00624CC3"/>
    <w:rsid w:val="006276DA"/>
    <w:rsid w:val="00632831"/>
    <w:rsid w:val="00640CE8"/>
    <w:rsid w:val="0064785D"/>
    <w:rsid w:val="00657014"/>
    <w:rsid w:val="0065704B"/>
    <w:rsid w:val="00665CB1"/>
    <w:rsid w:val="0067459C"/>
    <w:rsid w:val="0068028C"/>
    <w:rsid w:val="00682311"/>
    <w:rsid w:val="00691E3A"/>
    <w:rsid w:val="00696EC9"/>
    <w:rsid w:val="006A2266"/>
    <w:rsid w:val="006B0BEF"/>
    <w:rsid w:val="006B1F4E"/>
    <w:rsid w:val="006C5AEF"/>
    <w:rsid w:val="006C6393"/>
    <w:rsid w:val="006C66E0"/>
    <w:rsid w:val="006C79EA"/>
    <w:rsid w:val="006D4CBD"/>
    <w:rsid w:val="006D4EA6"/>
    <w:rsid w:val="006E77BE"/>
    <w:rsid w:val="006F0057"/>
    <w:rsid w:val="006F30E3"/>
    <w:rsid w:val="006F6239"/>
    <w:rsid w:val="00702600"/>
    <w:rsid w:val="00707717"/>
    <w:rsid w:val="00710B1F"/>
    <w:rsid w:val="0072129E"/>
    <w:rsid w:val="007273BE"/>
    <w:rsid w:val="00730B52"/>
    <w:rsid w:val="00732662"/>
    <w:rsid w:val="007356FC"/>
    <w:rsid w:val="00735FEE"/>
    <w:rsid w:val="00737D3F"/>
    <w:rsid w:val="00737ED3"/>
    <w:rsid w:val="0074149B"/>
    <w:rsid w:val="00742710"/>
    <w:rsid w:val="0074720F"/>
    <w:rsid w:val="0075515D"/>
    <w:rsid w:val="00764616"/>
    <w:rsid w:val="00784F94"/>
    <w:rsid w:val="007878E8"/>
    <w:rsid w:val="0079175F"/>
    <w:rsid w:val="00793DB0"/>
    <w:rsid w:val="007B69E7"/>
    <w:rsid w:val="007C7E1C"/>
    <w:rsid w:val="007D0EB6"/>
    <w:rsid w:val="007D7623"/>
    <w:rsid w:val="007F42BA"/>
    <w:rsid w:val="007F67CA"/>
    <w:rsid w:val="007F784E"/>
    <w:rsid w:val="00840BD4"/>
    <w:rsid w:val="008445EA"/>
    <w:rsid w:val="0085144B"/>
    <w:rsid w:val="0085201A"/>
    <w:rsid w:val="00862C6A"/>
    <w:rsid w:val="00863EF7"/>
    <w:rsid w:val="00865E63"/>
    <w:rsid w:val="00866221"/>
    <w:rsid w:val="00876D84"/>
    <w:rsid w:val="008772B2"/>
    <w:rsid w:val="00883C29"/>
    <w:rsid w:val="008921CF"/>
    <w:rsid w:val="008A013F"/>
    <w:rsid w:val="008A0E83"/>
    <w:rsid w:val="008B7C7A"/>
    <w:rsid w:val="008C0E19"/>
    <w:rsid w:val="008C1DA9"/>
    <w:rsid w:val="00900EF0"/>
    <w:rsid w:val="0090151D"/>
    <w:rsid w:val="0090217D"/>
    <w:rsid w:val="00903E28"/>
    <w:rsid w:val="00910C95"/>
    <w:rsid w:val="00914EE7"/>
    <w:rsid w:val="00916845"/>
    <w:rsid w:val="00932EFF"/>
    <w:rsid w:val="00933EDC"/>
    <w:rsid w:val="00941485"/>
    <w:rsid w:val="009434F5"/>
    <w:rsid w:val="00945C7D"/>
    <w:rsid w:val="00951792"/>
    <w:rsid w:val="009564E2"/>
    <w:rsid w:val="00957176"/>
    <w:rsid w:val="00980C2B"/>
    <w:rsid w:val="00983878"/>
    <w:rsid w:val="00991E82"/>
    <w:rsid w:val="009932A6"/>
    <w:rsid w:val="0099518D"/>
    <w:rsid w:val="009A019E"/>
    <w:rsid w:val="009A3F1F"/>
    <w:rsid w:val="009B1735"/>
    <w:rsid w:val="009C4A57"/>
    <w:rsid w:val="009D1559"/>
    <w:rsid w:val="009D686B"/>
    <w:rsid w:val="009D7E4C"/>
    <w:rsid w:val="009E0EE6"/>
    <w:rsid w:val="009E3044"/>
    <w:rsid w:val="009E3525"/>
    <w:rsid w:val="009E4538"/>
    <w:rsid w:val="009E744C"/>
    <w:rsid w:val="009F15A2"/>
    <w:rsid w:val="00A00F3A"/>
    <w:rsid w:val="00A02AD4"/>
    <w:rsid w:val="00A05E41"/>
    <w:rsid w:val="00A229D7"/>
    <w:rsid w:val="00A261E4"/>
    <w:rsid w:val="00A2670D"/>
    <w:rsid w:val="00A326DD"/>
    <w:rsid w:val="00A32796"/>
    <w:rsid w:val="00A404B6"/>
    <w:rsid w:val="00A42DB2"/>
    <w:rsid w:val="00A44F3F"/>
    <w:rsid w:val="00A45FE8"/>
    <w:rsid w:val="00A51878"/>
    <w:rsid w:val="00A54292"/>
    <w:rsid w:val="00A622E4"/>
    <w:rsid w:val="00A62FB0"/>
    <w:rsid w:val="00A729C3"/>
    <w:rsid w:val="00A758F8"/>
    <w:rsid w:val="00A7629C"/>
    <w:rsid w:val="00A7665F"/>
    <w:rsid w:val="00A80A08"/>
    <w:rsid w:val="00A82AB9"/>
    <w:rsid w:val="00A85BF8"/>
    <w:rsid w:val="00A93071"/>
    <w:rsid w:val="00A94CFA"/>
    <w:rsid w:val="00A9527B"/>
    <w:rsid w:val="00AA0276"/>
    <w:rsid w:val="00AA1B9A"/>
    <w:rsid w:val="00AB0216"/>
    <w:rsid w:val="00AB233B"/>
    <w:rsid w:val="00AB3A7D"/>
    <w:rsid w:val="00AC15A0"/>
    <w:rsid w:val="00AD165A"/>
    <w:rsid w:val="00AE4840"/>
    <w:rsid w:val="00AF286C"/>
    <w:rsid w:val="00AF301A"/>
    <w:rsid w:val="00AF3B6F"/>
    <w:rsid w:val="00B028FE"/>
    <w:rsid w:val="00B13055"/>
    <w:rsid w:val="00B24EBF"/>
    <w:rsid w:val="00B407A8"/>
    <w:rsid w:val="00B57492"/>
    <w:rsid w:val="00B63422"/>
    <w:rsid w:val="00B66DFD"/>
    <w:rsid w:val="00B76D3A"/>
    <w:rsid w:val="00B77843"/>
    <w:rsid w:val="00B8134A"/>
    <w:rsid w:val="00B91683"/>
    <w:rsid w:val="00B948AF"/>
    <w:rsid w:val="00B956D5"/>
    <w:rsid w:val="00B964C0"/>
    <w:rsid w:val="00BA2CD6"/>
    <w:rsid w:val="00BA58BF"/>
    <w:rsid w:val="00BA7020"/>
    <w:rsid w:val="00BB0D1F"/>
    <w:rsid w:val="00BB1CD5"/>
    <w:rsid w:val="00BB2300"/>
    <w:rsid w:val="00BC2329"/>
    <w:rsid w:val="00BC5B6F"/>
    <w:rsid w:val="00BD09EE"/>
    <w:rsid w:val="00BD1567"/>
    <w:rsid w:val="00BE7DE1"/>
    <w:rsid w:val="00BF477E"/>
    <w:rsid w:val="00BF6507"/>
    <w:rsid w:val="00C01710"/>
    <w:rsid w:val="00C12D32"/>
    <w:rsid w:val="00C15EDD"/>
    <w:rsid w:val="00C362C9"/>
    <w:rsid w:val="00C52494"/>
    <w:rsid w:val="00C6169F"/>
    <w:rsid w:val="00C63FFF"/>
    <w:rsid w:val="00C66946"/>
    <w:rsid w:val="00C66BBA"/>
    <w:rsid w:val="00C726EF"/>
    <w:rsid w:val="00C771CE"/>
    <w:rsid w:val="00C838D5"/>
    <w:rsid w:val="00C83AB4"/>
    <w:rsid w:val="00C86AA0"/>
    <w:rsid w:val="00CA43BE"/>
    <w:rsid w:val="00CA4883"/>
    <w:rsid w:val="00CA662E"/>
    <w:rsid w:val="00CB168B"/>
    <w:rsid w:val="00CB2033"/>
    <w:rsid w:val="00CB37E4"/>
    <w:rsid w:val="00CB7DD4"/>
    <w:rsid w:val="00CD0ACB"/>
    <w:rsid w:val="00CD256A"/>
    <w:rsid w:val="00CD79C9"/>
    <w:rsid w:val="00CE5C0C"/>
    <w:rsid w:val="00CE71DF"/>
    <w:rsid w:val="00CF1EB4"/>
    <w:rsid w:val="00CF3EE9"/>
    <w:rsid w:val="00D03EAA"/>
    <w:rsid w:val="00D04198"/>
    <w:rsid w:val="00D1199D"/>
    <w:rsid w:val="00D13F70"/>
    <w:rsid w:val="00D16008"/>
    <w:rsid w:val="00D23D21"/>
    <w:rsid w:val="00D33AE3"/>
    <w:rsid w:val="00D43FB6"/>
    <w:rsid w:val="00D458D2"/>
    <w:rsid w:val="00D565C9"/>
    <w:rsid w:val="00D6391B"/>
    <w:rsid w:val="00D809E6"/>
    <w:rsid w:val="00D878A2"/>
    <w:rsid w:val="00D904BD"/>
    <w:rsid w:val="00D95B48"/>
    <w:rsid w:val="00D96620"/>
    <w:rsid w:val="00DB20C8"/>
    <w:rsid w:val="00DD3FAC"/>
    <w:rsid w:val="00E05496"/>
    <w:rsid w:val="00E06724"/>
    <w:rsid w:val="00E13439"/>
    <w:rsid w:val="00E17C9E"/>
    <w:rsid w:val="00E3694A"/>
    <w:rsid w:val="00E44B9F"/>
    <w:rsid w:val="00E44C17"/>
    <w:rsid w:val="00E46093"/>
    <w:rsid w:val="00E5062C"/>
    <w:rsid w:val="00E51C42"/>
    <w:rsid w:val="00E543F4"/>
    <w:rsid w:val="00E61D98"/>
    <w:rsid w:val="00E6686D"/>
    <w:rsid w:val="00E71CC7"/>
    <w:rsid w:val="00E7408D"/>
    <w:rsid w:val="00E76057"/>
    <w:rsid w:val="00E87DCF"/>
    <w:rsid w:val="00E90815"/>
    <w:rsid w:val="00E95282"/>
    <w:rsid w:val="00EA14D3"/>
    <w:rsid w:val="00EA3B02"/>
    <w:rsid w:val="00EB55AD"/>
    <w:rsid w:val="00EB7ED2"/>
    <w:rsid w:val="00EC054F"/>
    <w:rsid w:val="00ED1086"/>
    <w:rsid w:val="00ED524A"/>
    <w:rsid w:val="00ED60B9"/>
    <w:rsid w:val="00ED6F82"/>
    <w:rsid w:val="00F221CB"/>
    <w:rsid w:val="00F242D8"/>
    <w:rsid w:val="00F25147"/>
    <w:rsid w:val="00F26A76"/>
    <w:rsid w:val="00F308E0"/>
    <w:rsid w:val="00F3174D"/>
    <w:rsid w:val="00F36E2D"/>
    <w:rsid w:val="00F41839"/>
    <w:rsid w:val="00F41C03"/>
    <w:rsid w:val="00F431BB"/>
    <w:rsid w:val="00F44CED"/>
    <w:rsid w:val="00F46B08"/>
    <w:rsid w:val="00F5129E"/>
    <w:rsid w:val="00F6449D"/>
    <w:rsid w:val="00F65540"/>
    <w:rsid w:val="00F870B1"/>
    <w:rsid w:val="00F875CC"/>
    <w:rsid w:val="00FA3BE7"/>
    <w:rsid w:val="00FA5E78"/>
    <w:rsid w:val="00FA6D17"/>
    <w:rsid w:val="00FA7F14"/>
    <w:rsid w:val="00FB018B"/>
    <w:rsid w:val="00FB501E"/>
    <w:rsid w:val="00FB54A7"/>
    <w:rsid w:val="00FB69CA"/>
    <w:rsid w:val="00FC757A"/>
    <w:rsid w:val="00FD4657"/>
    <w:rsid w:val="00FD4FC7"/>
    <w:rsid w:val="00FE19F3"/>
    <w:rsid w:val="00FF6916"/>
    <w:rsid w:val="00FF747F"/>
    <w:rsid w:val="00FF7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4240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A39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versetext4">
    <w:name w:val="versetext4"/>
    <w:basedOn w:val="DefaultParagraphFont"/>
    <w:rsid w:val="00E46093"/>
  </w:style>
  <w:style w:type="character" w:customStyle="1" w:styleId="versenum8">
    <w:name w:val="versenum8"/>
    <w:basedOn w:val="DefaultParagraphFont"/>
    <w:rsid w:val="00E46093"/>
    <w:rPr>
      <w:b/>
      <w:bCs/>
    </w:rPr>
  </w:style>
  <w:style w:type="character" w:customStyle="1" w:styleId="strongs">
    <w:name w:val="strongs"/>
    <w:basedOn w:val="DefaultParagraphFont"/>
    <w:rsid w:val="00E46093"/>
  </w:style>
  <w:style w:type="character" w:customStyle="1" w:styleId="wordsofchrist">
    <w:name w:val="wordsofchrist"/>
    <w:basedOn w:val="DefaultParagraphFont"/>
    <w:rsid w:val="00E46093"/>
  </w:style>
  <w:style w:type="paragraph" w:styleId="NormalWeb">
    <w:name w:val="Normal (Web)"/>
    <w:basedOn w:val="Normal"/>
    <w:uiPriority w:val="99"/>
    <w:unhideWhenUsed/>
    <w:rsid w:val="00E4609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41B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41B0"/>
    <w:rPr>
      <w:rFonts w:ascii="Lucida Grande" w:hAnsi="Lucida Grande" w:cs="Lucida Grande"/>
      <w:sz w:val="18"/>
      <w:szCs w:val="18"/>
    </w:rPr>
  </w:style>
  <w:style w:type="paragraph" w:styleId="ListParagraph">
    <w:name w:val="List Paragraph"/>
    <w:basedOn w:val="Normal"/>
    <w:uiPriority w:val="34"/>
    <w:qFormat/>
    <w:rsid w:val="00D6391B"/>
    <w:pPr>
      <w:ind w:left="720"/>
      <w:contextualSpacing/>
    </w:pPr>
  </w:style>
  <w:style w:type="paragraph" w:styleId="EndnoteText">
    <w:name w:val="endnote text"/>
    <w:basedOn w:val="Normal"/>
    <w:link w:val="EndnoteTextChar"/>
    <w:uiPriority w:val="99"/>
    <w:semiHidden/>
    <w:unhideWhenUsed/>
    <w:rsid w:val="00D639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6391B"/>
    <w:rPr>
      <w:sz w:val="20"/>
      <w:szCs w:val="20"/>
    </w:rPr>
  </w:style>
  <w:style w:type="character" w:styleId="EndnoteReference">
    <w:name w:val="endnote reference"/>
    <w:basedOn w:val="DefaultParagraphFont"/>
    <w:uiPriority w:val="99"/>
    <w:semiHidden/>
    <w:unhideWhenUsed/>
    <w:rsid w:val="00D6391B"/>
    <w:rPr>
      <w:vertAlign w:val="superscript"/>
    </w:rPr>
  </w:style>
  <w:style w:type="character" w:styleId="Hyperlink">
    <w:name w:val="Hyperlink"/>
    <w:basedOn w:val="DefaultParagraphFont"/>
    <w:uiPriority w:val="99"/>
    <w:unhideWhenUsed/>
    <w:rsid w:val="001653B0"/>
    <w:rPr>
      <w:color w:val="0000FF" w:themeColor="hyperlink"/>
      <w:u w:val="single"/>
    </w:rPr>
  </w:style>
  <w:style w:type="character" w:styleId="UnresolvedMention">
    <w:name w:val="Unresolved Mention"/>
    <w:basedOn w:val="DefaultParagraphFont"/>
    <w:uiPriority w:val="99"/>
    <w:rsid w:val="00916845"/>
    <w:rPr>
      <w:color w:val="605E5C"/>
      <w:shd w:val="clear" w:color="auto" w:fill="E1DFDD"/>
    </w:rPr>
  </w:style>
  <w:style w:type="paragraph" w:styleId="Revision">
    <w:name w:val="Revision"/>
    <w:hidden/>
    <w:uiPriority w:val="99"/>
    <w:semiHidden/>
    <w:rsid w:val="009434F5"/>
    <w:pPr>
      <w:spacing w:after="0" w:line="240" w:lineRule="auto"/>
    </w:pPr>
  </w:style>
  <w:style w:type="character" w:customStyle="1" w:styleId="gmail-msoendnotereference">
    <w:name w:val="gmail-msoendnotereference"/>
    <w:basedOn w:val="DefaultParagraphFont"/>
    <w:rsid w:val="00204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38320">
      <w:bodyDiv w:val="1"/>
      <w:marLeft w:val="0"/>
      <w:marRight w:val="0"/>
      <w:marTop w:val="0"/>
      <w:marBottom w:val="0"/>
      <w:divBdr>
        <w:top w:val="none" w:sz="0" w:space="0" w:color="auto"/>
        <w:left w:val="none" w:sz="0" w:space="0" w:color="auto"/>
        <w:bottom w:val="none" w:sz="0" w:space="0" w:color="auto"/>
        <w:right w:val="none" w:sz="0" w:space="0" w:color="auto"/>
      </w:divBdr>
      <w:divsChild>
        <w:div w:id="284652549">
          <w:marLeft w:val="0"/>
          <w:marRight w:val="0"/>
          <w:marTop w:val="0"/>
          <w:marBottom w:val="0"/>
          <w:divBdr>
            <w:top w:val="none" w:sz="0" w:space="0" w:color="auto"/>
            <w:left w:val="none" w:sz="0" w:space="0" w:color="auto"/>
            <w:bottom w:val="none" w:sz="0" w:space="0" w:color="auto"/>
            <w:right w:val="none" w:sz="0" w:space="0" w:color="auto"/>
          </w:divBdr>
          <w:divsChild>
            <w:div w:id="814955154">
              <w:marLeft w:val="0"/>
              <w:marRight w:val="0"/>
              <w:marTop w:val="0"/>
              <w:marBottom w:val="0"/>
              <w:divBdr>
                <w:top w:val="none" w:sz="0" w:space="0" w:color="auto"/>
                <w:left w:val="none" w:sz="0" w:space="0" w:color="auto"/>
                <w:bottom w:val="none" w:sz="0" w:space="0" w:color="auto"/>
                <w:right w:val="none" w:sz="0" w:space="0" w:color="auto"/>
              </w:divBdr>
              <w:divsChild>
                <w:div w:id="1293441682">
                  <w:marLeft w:val="0"/>
                  <w:marRight w:val="0"/>
                  <w:marTop w:val="120"/>
                  <w:marBottom w:val="0"/>
                  <w:divBdr>
                    <w:top w:val="none" w:sz="0" w:space="0" w:color="auto"/>
                    <w:left w:val="none" w:sz="0" w:space="0" w:color="auto"/>
                    <w:bottom w:val="none" w:sz="0" w:space="0" w:color="auto"/>
                    <w:right w:val="none" w:sz="0" w:space="0" w:color="auto"/>
                  </w:divBdr>
                  <w:divsChild>
                    <w:div w:id="1223754554">
                      <w:marLeft w:val="0"/>
                      <w:marRight w:val="0"/>
                      <w:marTop w:val="0"/>
                      <w:marBottom w:val="0"/>
                      <w:divBdr>
                        <w:top w:val="none" w:sz="0" w:space="0" w:color="auto"/>
                        <w:left w:val="none" w:sz="0" w:space="0" w:color="auto"/>
                        <w:bottom w:val="none" w:sz="0" w:space="0" w:color="auto"/>
                        <w:right w:val="none" w:sz="0" w:space="0" w:color="auto"/>
                      </w:divBdr>
                      <w:divsChild>
                        <w:div w:id="237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1442">
      <w:bodyDiv w:val="1"/>
      <w:marLeft w:val="0"/>
      <w:marRight w:val="0"/>
      <w:marTop w:val="0"/>
      <w:marBottom w:val="0"/>
      <w:divBdr>
        <w:top w:val="none" w:sz="0" w:space="0" w:color="auto"/>
        <w:left w:val="none" w:sz="0" w:space="0" w:color="auto"/>
        <w:bottom w:val="none" w:sz="0" w:space="0" w:color="auto"/>
        <w:right w:val="none" w:sz="0" w:space="0" w:color="auto"/>
      </w:divBdr>
    </w:div>
    <w:div w:id="860968381">
      <w:bodyDiv w:val="1"/>
      <w:marLeft w:val="0"/>
      <w:marRight w:val="0"/>
      <w:marTop w:val="0"/>
      <w:marBottom w:val="0"/>
      <w:divBdr>
        <w:top w:val="none" w:sz="0" w:space="0" w:color="auto"/>
        <w:left w:val="none" w:sz="0" w:space="0" w:color="auto"/>
        <w:bottom w:val="none" w:sz="0" w:space="0" w:color="auto"/>
        <w:right w:val="none" w:sz="0" w:space="0" w:color="auto"/>
      </w:divBdr>
    </w:div>
    <w:div w:id="1190218479">
      <w:bodyDiv w:val="1"/>
      <w:marLeft w:val="0"/>
      <w:marRight w:val="0"/>
      <w:marTop w:val="0"/>
      <w:marBottom w:val="0"/>
      <w:divBdr>
        <w:top w:val="none" w:sz="0" w:space="0" w:color="auto"/>
        <w:left w:val="none" w:sz="0" w:space="0" w:color="auto"/>
        <w:bottom w:val="none" w:sz="0" w:space="0" w:color="auto"/>
        <w:right w:val="none" w:sz="0" w:space="0" w:color="auto"/>
      </w:divBdr>
    </w:div>
    <w:div w:id="1337416375">
      <w:bodyDiv w:val="1"/>
      <w:marLeft w:val="0"/>
      <w:marRight w:val="0"/>
      <w:marTop w:val="0"/>
      <w:marBottom w:val="0"/>
      <w:divBdr>
        <w:top w:val="none" w:sz="0" w:space="0" w:color="auto"/>
        <w:left w:val="none" w:sz="0" w:space="0" w:color="auto"/>
        <w:bottom w:val="none" w:sz="0" w:space="0" w:color="auto"/>
        <w:right w:val="none" w:sz="0" w:space="0" w:color="auto"/>
      </w:divBdr>
    </w:div>
    <w:div w:id="1481994474">
      <w:bodyDiv w:val="1"/>
      <w:marLeft w:val="0"/>
      <w:marRight w:val="0"/>
      <w:marTop w:val="0"/>
      <w:marBottom w:val="0"/>
      <w:divBdr>
        <w:top w:val="none" w:sz="0" w:space="0" w:color="auto"/>
        <w:left w:val="none" w:sz="0" w:space="0" w:color="auto"/>
        <w:bottom w:val="none" w:sz="0" w:space="0" w:color="auto"/>
        <w:right w:val="none" w:sz="0" w:space="0" w:color="auto"/>
      </w:divBdr>
    </w:div>
    <w:div w:id="182670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gutezitate.com/zitat/1782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FAB74-FF0F-4AB0-A413-449077314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4</TotalTime>
  <Pages>10</Pages>
  <Words>4150</Words>
  <Characters>23661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4</cp:revision>
  <cp:lastPrinted>2018-10-08T11:48:00Z</cp:lastPrinted>
  <dcterms:created xsi:type="dcterms:W3CDTF">2024-10-23T16:05:00Z</dcterms:created>
  <dcterms:modified xsi:type="dcterms:W3CDTF">2025-10-29T16:22:00Z</dcterms:modified>
</cp:coreProperties>
</file>