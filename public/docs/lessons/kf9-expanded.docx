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BC5A" w14:textId="2B7C4121" w:rsidR="00285B9A" w:rsidRPr="00264F9D" w:rsidRDefault="00285B9A" w:rsidP="00774C8C">
      <w:pPr>
        <w:pStyle w:val="Title"/>
        <w:spacing w:after="0"/>
        <w:jc w:val="both"/>
      </w:pPr>
      <w:r w:rsidRPr="00264F9D">
        <w:t>KF</w:t>
      </w:r>
      <w:r w:rsidR="00B8468B" w:rsidRPr="00264F9D">
        <w:t>9</w:t>
      </w:r>
      <w:r w:rsidR="00D13F70" w:rsidRPr="00264F9D">
        <w:t xml:space="preserve"> </w:t>
      </w:r>
      <w:r w:rsidR="001B6A19" w:rsidRPr="00264F9D">
        <w:t>Expanded</w:t>
      </w:r>
      <w:r w:rsidR="00C951C5" w:rsidRPr="00264F9D">
        <w:t xml:space="preserve"> Version of </w:t>
      </w:r>
      <w:r w:rsidRPr="00264F9D">
        <w:t>Teachings</w:t>
      </w:r>
    </w:p>
    <w:p w14:paraId="1A558D8F" w14:textId="2B83AF6E" w:rsidR="0009034F" w:rsidRPr="00264F9D" w:rsidRDefault="0009034F" w:rsidP="00774C8C">
      <w:pPr>
        <w:spacing w:after="0" w:line="240" w:lineRule="auto"/>
        <w:jc w:val="both"/>
      </w:pPr>
    </w:p>
    <w:p w14:paraId="5F2457A7" w14:textId="77777777" w:rsidR="00285B9A" w:rsidRPr="00264F9D" w:rsidRDefault="00285B9A" w:rsidP="00774C8C">
      <w:pPr>
        <w:spacing w:after="0" w:line="240" w:lineRule="auto"/>
        <w:jc w:val="both"/>
        <w:rPr>
          <w:rFonts w:cstheme="minorHAnsi"/>
        </w:rPr>
      </w:pPr>
      <w:r w:rsidRPr="00264F9D">
        <w:rPr>
          <w:rFonts w:cstheme="minorHAnsi"/>
        </w:rPr>
        <w:t>Karis is an invitation to a relationship based on mutual generosity.</w:t>
      </w:r>
    </w:p>
    <w:p w14:paraId="10437E0F" w14:textId="77777777" w:rsidR="0009034F" w:rsidRPr="00264F9D" w:rsidRDefault="0009034F" w:rsidP="00774C8C">
      <w:pPr>
        <w:spacing w:after="0" w:line="240" w:lineRule="auto"/>
        <w:jc w:val="both"/>
        <w:rPr>
          <w:rFonts w:cstheme="minorHAnsi"/>
        </w:rPr>
      </w:pPr>
    </w:p>
    <w:p w14:paraId="0847B781" w14:textId="3834C904" w:rsidR="00285B9A" w:rsidRPr="00264F9D" w:rsidRDefault="00761AF9" w:rsidP="00774C8C">
      <w:pPr>
        <w:spacing w:after="0" w:line="240" w:lineRule="auto"/>
        <w:jc w:val="both"/>
        <w:rPr>
          <w:rFonts w:cstheme="minorHAnsi"/>
        </w:rPr>
      </w:pPr>
      <w:r w:rsidRPr="00264F9D">
        <w:rPr>
          <w:rFonts w:cstheme="minorHAnsi"/>
        </w:rPr>
        <w:t>“</w:t>
      </w:r>
      <w:r w:rsidR="00285B9A" w:rsidRPr="00264F9D">
        <w:rPr>
          <w:rFonts w:cstheme="minorHAnsi"/>
        </w:rPr>
        <w:t xml:space="preserve">Search me, O God, and know my heart. Try me and know my anxious thoughts. See if there is any hurtful way in me, </w:t>
      </w:r>
      <w:r w:rsidR="008479CE" w:rsidRPr="00264F9D">
        <w:rPr>
          <w:rFonts w:cstheme="minorHAnsi"/>
        </w:rPr>
        <w:t>and lead me in everlasting ways.</w:t>
      </w:r>
      <w:r w:rsidRPr="00264F9D">
        <w:rPr>
          <w:rFonts w:cstheme="minorHAnsi"/>
        </w:rPr>
        <w:t>”</w:t>
      </w:r>
      <w:r w:rsidR="00285B9A" w:rsidRPr="00264F9D">
        <w:rPr>
          <w:rFonts w:cstheme="minorHAnsi"/>
        </w:rPr>
        <w:t xml:space="preserve"> (Psalm 139:23</w:t>
      </w:r>
      <w:r w:rsidR="00C66D87" w:rsidRPr="00264F9D">
        <w:rPr>
          <w:rFonts w:cstheme="minorHAnsi"/>
        </w:rPr>
        <w:t>–</w:t>
      </w:r>
      <w:r w:rsidR="00285B9A" w:rsidRPr="00264F9D">
        <w:rPr>
          <w:rFonts w:cstheme="minorHAnsi"/>
        </w:rPr>
        <w:t>24)</w:t>
      </w:r>
    </w:p>
    <w:p w14:paraId="4257903A" w14:textId="77777777" w:rsidR="0009034F" w:rsidRPr="00264F9D" w:rsidRDefault="0009034F" w:rsidP="00774C8C">
      <w:pPr>
        <w:spacing w:after="0" w:line="240" w:lineRule="auto"/>
        <w:jc w:val="both"/>
        <w:rPr>
          <w:rFonts w:cstheme="minorHAnsi"/>
        </w:rPr>
      </w:pPr>
    </w:p>
    <w:p w14:paraId="3444DC09" w14:textId="3E030E17" w:rsidR="00285B9A" w:rsidRPr="00264F9D" w:rsidRDefault="0009034F" w:rsidP="00774C8C">
      <w:pPr>
        <w:spacing w:after="0" w:line="240" w:lineRule="auto"/>
        <w:jc w:val="both"/>
        <w:rPr>
          <w:rFonts w:cstheme="minorHAnsi"/>
          <w:b/>
        </w:rPr>
      </w:pPr>
      <w:r w:rsidRPr="00264F9D">
        <w:rPr>
          <w:rFonts w:cstheme="minorHAnsi"/>
          <w:b/>
        </w:rPr>
        <w:t>0:0</w:t>
      </w:r>
      <w:r w:rsidR="00CB0589" w:rsidRPr="00264F9D">
        <w:rPr>
          <w:rFonts w:cstheme="minorHAnsi"/>
          <w:b/>
        </w:rPr>
        <w:t>1</w:t>
      </w:r>
      <w:r w:rsidR="00285B9A" w:rsidRPr="00264F9D">
        <w:rPr>
          <w:rFonts w:cstheme="minorHAnsi"/>
          <w:b/>
        </w:rPr>
        <w:tab/>
        <w:t>OPENING</w:t>
      </w:r>
    </w:p>
    <w:p w14:paraId="50BA0C60" w14:textId="77777777" w:rsidR="0009034F" w:rsidRPr="00264F9D" w:rsidRDefault="0009034F" w:rsidP="00774C8C">
      <w:pPr>
        <w:spacing w:after="0" w:line="240" w:lineRule="auto"/>
        <w:jc w:val="both"/>
        <w:rPr>
          <w:rFonts w:cstheme="minorHAnsi"/>
          <w:b/>
        </w:rPr>
      </w:pPr>
    </w:p>
    <w:p w14:paraId="0C79A72E" w14:textId="3E50E083" w:rsidR="00285B9A" w:rsidRPr="00264F9D" w:rsidRDefault="00231446" w:rsidP="00774C8C">
      <w:pPr>
        <w:spacing w:after="0" w:line="240" w:lineRule="auto"/>
        <w:jc w:val="both"/>
        <w:rPr>
          <w:rFonts w:cstheme="minorHAnsi"/>
          <w:b/>
        </w:rPr>
      </w:pPr>
      <w:r w:rsidRPr="00264F9D">
        <w:rPr>
          <w:rFonts w:cstheme="minorHAnsi"/>
          <w:b/>
        </w:rPr>
        <w:t>0:0</w:t>
      </w:r>
      <w:r w:rsidR="00CB0589" w:rsidRPr="00264F9D">
        <w:rPr>
          <w:rFonts w:cstheme="minorHAnsi"/>
          <w:b/>
        </w:rPr>
        <w:t>2</w:t>
      </w:r>
      <w:r w:rsidR="00285B9A" w:rsidRPr="00264F9D">
        <w:rPr>
          <w:rFonts w:cstheme="minorHAnsi"/>
          <w:b/>
        </w:rPr>
        <w:tab/>
        <w:t>PRESENTING</w:t>
      </w:r>
    </w:p>
    <w:p w14:paraId="320F3D32" w14:textId="77777777" w:rsidR="0009034F" w:rsidRPr="00264F9D" w:rsidRDefault="0009034F" w:rsidP="00774C8C">
      <w:pPr>
        <w:spacing w:after="0" w:line="240" w:lineRule="auto"/>
        <w:jc w:val="both"/>
        <w:rPr>
          <w:rFonts w:cstheme="minorHAnsi"/>
          <w:b/>
        </w:rPr>
      </w:pPr>
    </w:p>
    <w:p w14:paraId="0DAB6475" w14:textId="77777777" w:rsidR="00285B9A" w:rsidRPr="00264F9D" w:rsidRDefault="009A531B" w:rsidP="00774C8C">
      <w:pPr>
        <w:spacing w:after="0" w:line="240" w:lineRule="auto"/>
        <w:jc w:val="both"/>
        <w:rPr>
          <w:rFonts w:cstheme="minorHAnsi"/>
          <w:b/>
        </w:rPr>
      </w:pPr>
      <w:r w:rsidRPr="00264F9D">
        <w:rPr>
          <w:rFonts w:cstheme="minorHAnsi"/>
          <w:b/>
        </w:rPr>
        <w:t>0:06</w:t>
      </w:r>
      <w:r w:rsidR="00285B9A" w:rsidRPr="00264F9D">
        <w:rPr>
          <w:rFonts w:cstheme="minorHAnsi"/>
          <w:b/>
        </w:rPr>
        <w:tab/>
      </w:r>
      <w:r w:rsidR="00C822FB" w:rsidRPr="00264F9D">
        <w:rPr>
          <w:rFonts w:cstheme="minorHAnsi"/>
          <w:b/>
        </w:rPr>
        <w:t>KARIS CIRCULATION</w:t>
      </w:r>
    </w:p>
    <w:p w14:paraId="0339A650" w14:textId="77777777" w:rsidR="0009034F" w:rsidRPr="00264F9D" w:rsidRDefault="0009034F" w:rsidP="00774C8C">
      <w:pPr>
        <w:spacing w:after="0" w:line="240" w:lineRule="auto"/>
        <w:jc w:val="both"/>
        <w:rPr>
          <w:rFonts w:cstheme="minorHAnsi"/>
          <w:b/>
        </w:rPr>
      </w:pPr>
    </w:p>
    <w:p w14:paraId="55ADFB51" w14:textId="77777777" w:rsidR="00285B9A" w:rsidRPr="00264F9D" w:rsidRDefault="009A531B" w:rsidP="00774C8C">
      <w:pPr>
        <w:spacing w:after="0" w:line="240" w:lineRule="auto"/>
        <w:jc w:val="both"/>
        <w:rPr>
          <w:rFonts w:cstheme="minorHAnsi"/>
          <w:b/>
        </w:rPr>
      </w:pPr>
      <w:r w:rsidRPr="00264F9D">
        <w:rPr>
          <w:rFonts w:cstheme="minorHAnsi"/>
          <w:b/>
        </w:rPr>
        <w:t>0:07</w:t>
      </w:r>
      <w:r w:rsidR="00285B9A" w:rsidRPr="00264F9D">
        <w:rPr>
          <w:rFonts w:cstheme="minorHAnsi"/>
          <w:b/>
        </w:rPr>
        <w:tab/>
        <w:t>GUIDELINES &amp; LIMITATIONS</w:t>
      </w:r>
    </w:p>
    <w:p w14:paraId="0E8F2B5F" w14:textId="77777777" w:rsidR="0009034F" w:rsidRPr="00264F9D" w:rsidRDefault="0009034F" w:rsidP="00774C8C">
      <w:pPr>
        <w:spacing w:after="0" w:line="240" w:lineRule="auto"/>
        <w:jc w:val="both"/>
        <w:rPr>
          <w:rFonts w:cstheme="minorHAnsi"/>
          <w:b/>
        </w:rPr>
      </w:pPr>
    </w:p>
    <w:p w14:paraId="257F96EF" w14:textId="79BD6452" w:rsidR="00285B9A" w:rsidRPr="00264F9D" w:rsidRDefault="009A531B" w:rsidP="00774C8C">
      <w:pPr>
        <w:spacing w:after="0" w:line="240" w:lineRule="auto"/>
        <w:jc w:val="both"/>
        <w:rPr>
          <w:rFonts w:cstheme="minorHAnsi"/>
          <w:b/>
        </w:rPr>
      </w:pPr>
      <w:r w:rsidRPr="00264F9D">
        <w:rPr>
          <w:rFonts w:cstheme="minorHAnsi"/>
          <w:b/>
        </w:rPr>
        <w:t>0:08</w:t>
      </w:r>
      <w:r w:rsidR="00285B9A" w:rsidRPr="00264F9D">
        <w:rPr>
          <w:rFonts w:cstheme="minorHAnsi"/>
          <w:b/>
        </w:rPr>
        <w:tab/>
        <w:t>MINDFULNESS &amp; MEDITATION TRAINING</w:t>
      </w:r>
    </w:p>
    <w:p w14:paraId="2ACE03E0" w14:textId="77777777" w:rsidR="00CB0589" w:rsidRPr="00264F9D" w:rsidRDefault="00CB0589" w:rsidP="00774C8C">
      <w:pPr>
        <w:spacing w:after="0" w:line="240" w:lineRule="auto"/>
        <w:jc w:val="both"/>
        <w:rPr>
          <w:rFonts w:cstheme="minorHAnsi"/>
        </w:rPr>
      </w:pPr>
    </w:p>
    <w:p w14:paraId="4CCCA937" w14:textId="1C056682" w:rsidR="000F6407" w:rsidRPr="00264F9D" w:rsidRDefault="000F6407" w:rsidP="00774C8C">
      <w:pPr>
        <w:spacing w:after="0" w:line="240" w:lineRule="auto"/>
        <w:jc w:val="both"/>
        <w:rPr>
          <w:rFonts w:cstheme="minorHAnsi"/>
        </w:rPr>
      </w:pPr>
      <w:r w:rsidRPr="00264F9D">
        <w:rPr>
          <w:rFonts w:cstheme="minorHAnsi"/>
        </w:rPr>
        <w:t xml:space="preserve">After you have practiced the </w:t>
      </w:r>
      <w:r w:rsidRPr="00264F9D">
        <w:rPr>
          <w:rFonts w:cstheme="minorHAnsi"/>
          <w:b/>
        </w:rPr>
        <w:t xml:space="preserve">Maranatha Meditation </w:t>
      </w:r>
      <w:r w:rsidRPr="00264F9D">
        <w:rPr>
          <w:rFonts w:cstheme="minorHAnsi"/>
        </w:rPr>
        <w:t xml:space="preserve">for a while, you will find it a helpful tool when your Idol employs its tactics to derail your mind. For example, when self-hate torments you with anxiety or condemning thoughts, when your mind is wasting energy on vain imaginations or obsessive thinking, when you feel </w:t>
      </w:r>
      <w:r w:rsidR="00F5632D" w:rsidRPr="00264F9D">
        <w:rPr>
          <w:rFonts w:cstheme="minorHAnsi"/>
        </w:rPr>
        <w:t xml:space="preserve">a </w:t>
      </w:r>
      <w:r w:rsidRPr="00264F9D">
        <w:rPr>
          <w:rFonts w:cstheme="minorHAnsi"/>
        </w:rPr>
        <w:t>craving</w:t>
      </w:r>
      <w:r w:rsidR="00000F0D" w:rsidRPr="00264F9D">
        <w:rPr>
          <w:rFonts w:cstheme="minorHAnsi"/>
        </w:rPr>
        <w:t xml:space="preserve"> to </w:t>
      </w:r>
      <w:r w:rsidRPr="00264F9D">
        <w:rPr>
          <w:rFonts w:cstheme="minorHAnsi"/>
        </w:rPr>
        <w:t>default to old unhealthy patterns</w:t>
      </w:r>
      <w:r w:rsidR="002B510C" w:rsidRPr="00264F9D">
        <w:rPr>
          <w:rFonts w:cstheme="minorHAnsi"/>
        </w:rPr>
        <w:t>,</w:t>
      </w:r>
      <w:r w:rsidRPr="00264F9D">
        <w:rPr>
          <w:rFonts w:cstheme="minorHAnsi"/>
        </w:rPr>
        <w:t xml:space="preserve"> or when you are too excited or euphoric—in all these situations, </w:t>
      </w:r>
      <w:r w:rsidRPr="00264F9D">
        <w:rPr>
          <w:rFonts w:cstheme="minorHAnsi"/>
          <w:i/>
        </w:rPr>
        <w:t>Maranatha (O</w:t>
      </w:r>
      <w:r w:rsidRPr="00264F9D">
        <w:rPr>
          <w:rFonts w:cstheme="minorHAnsi"/>
        </w:rPr>
        <w:t xml:space="preserve"> </w:t>
      </w:r>
      <w:r w:rsidRPr="00264F9D">
        <w:rPr>
          <w:rFonts w:cstheme="minorHAnsi"/>
          <w:i/>
        </w:rPr>
        <w:t xml:space="preserve">Lord, come!) </w:t>
      </w:r>
      <w:r w:rsidRPr="00264F9D">
        <w:rPr>
          <w:rFonts w:cstheme="minorHAnsi"/>
        </w:rPr>
        <w:t>can</w:t>
      </w:r>
      <w:r w:rsidRPr="00264F9D">
        <w:rPr>
          <w:rFonts w:cstheme="minorHAnsi"/>
          <w:i/>
        </w:rPr>
        <w:t xml:space="preserve"> </w:t>
      </w:r>
      <w:r w:rsidRPr="00264F9D">
        <w:rPr>
          <w:rFonts w:cstheme="minorHAnsi"/>
        </w:rPr>
        <w:t>give you some peace from the stories and thoughts that lead to more suffering.</w:t>
      </w:r>
    </w:p>
    <w:p w14:paraId="63A3676D" w14:textId="1A461736" w:rsidR="00E1073D" w:rsidRPr="00264F9D" w:rsidRDefault="00E1073D" w:rsidP="00774C8C">
      <w:pPr>
        <w:spacing w:after="0" w:line="240" w:lineRule="auto"/>
        <w:jc w:val="both"/>
        <w:rPr>
          <w:rFonts w:cstheme="minorHAnsi"/>
        </w:rPr>
      </w:pPr>
    </w:p>
    <w:p w14:paraId="02D08245" w14:textId="77777777" w:rsidR="000F6407" w:rsidRPr="00264F9D" w:rsidRDefault="000F6407" w:rsidP="00774C8C">
      <w:pPr>
        <w:spacing w:after="0" w:line="240" w:lineRule="auto"/>
        <w:jc w:val="both"/>
        <w:rPr>
          <w:rFonts w:cstheme="minorHAnsi"/>
        </w:rPr>
      </w:pPr>
      <w:r w:rsidRPr="00264F9D">
        <w:rPr>
          <w:rFonts w:cstheme="minorHAnsi"/>
          <w:b/>
        </w:rPr>
        <w:t>The Maranatha Meditation</w:t>
      </w:r>
      <w:r w:rsidRPr="00264F9D">
        <w:rPr>
          <w:rStyle w:val="EndnoteReference"/>
          <w:rFonts w:cstheme="minorHAnsi"/>
          <w:b/>
        </w:rPr>
        <w:endnoteReference w:id="1"/>
      </w:r>
      <w:r w:rsidRPr="00264F9D">
        <w:rPr>
          <w:rFonts w:cstheme="minorHAnsi"/>
        </w:rPr>
        <w:t xml:space="preserve"> </w:t>
      </w:r>
    </w:p>
    <w:p w14:paraId="4876353A" w14:textId="77777777" w:rsidR="00E1073D" w:rsidRPr="00264F9D" w:rsidRDefault="00E1073D" w:rsidP="00774C8C">
      <w:pPr>
        <w:spacing w:after="0" w:line="240" w:lineRule="auto"/>
        <w:jc w:val="both"/>
        <w:rPr>
          <w:rFonts w:cstheme="minorHAnsi"/>
        </w:rPr>
      </w:pPr>
    </w:p>
    <w:p w14:paraId="64B9035C" w14:textId="2E866DDB" w:rsidR="00CB0589" w:rsidRPr="00264F9D" w:rsidRDefault="00CB0589" w:rsidP="00774C8C">
      <w:pPr>
        <w:spacing w:after="0" w:line="240" w:lineRule="auto"/>
        <w:jc w:val="both"/>
        <w:rPr>
          <w:rFonts w:cstheme="minorHAnsi"/>
        </w:rPr>
      </w:pPr>
      <w:r w:rsidRPr="00264F9D">
        <w:rPr>
          <w:rFonts w:cstheme="minorHAnsi"/>
        </w:rPr>
        <w:t xml:space="preserve">Begin by sitting still and as upright as you can. Prop yourself up with pillows if you cannot sit up comfortably. Breathe as you lightly close your eyes. </w:t>
      </w:r>
      <w:r w:rsidRPr="00264F9D">
        <w:rPr>
          <w:rFonts w:cstheme="minorHAnsi"/>
          <w:i/>
        </w:rPr>
        <w:t>(Pause)</w:t>
      </w:r>
      <w:r w:rsidRPr="00264F9D">
        <w:rPr>
          <w:rFonts w:cstheme="minorHAnsi"/>
        </w:rPr>
        <w:t xml:space="preserve"> Your mind may not be focused right now</w:t>
      </w:r>
      <w:r w:rsidR="007932FB" w:rsidRPr="00264F9D">
        <w:rPr>
          <w:rFonts w:cstheme="minorHAnsi"/>
        </w:rPr>
        <w:t>, but</w:t>
      </w:r>
      <w:r w:rsidR="002059DD" w:rsidRPr="00264F9D">
        <w:rPr>
          <w:rFonts w:cstheme="minorHAnsi"/>
        </w:rPr>
        <w:t xml:space="preserve"> don’t let that </w:t>
      </w:r>
      <w:r w:rsidR="00E1073D" w:rsidRPr="00264F9D">
        <w:rPr>
          <w:rFonts w:cstheme="minorHAnsi"/>
        </w:rPr>
        <w:t xml:space="preserve">discourage </w:t>
      </w:r>
      <w:r w:rsidR="002059DD" w:rsidRPr="00264F9D">
        <w:rPr>
          <w:rFonts w:cstheme="minorHAnsi"/>
        </w:rPr>
        <w:t>you</w:t>
      </w:r>
      <w:r w:rsidRPr="00264F9D">
        <w:rPr>
          <w:rFonts w:cstheme="minorHAnsi"/>
        </w:rPr>
        <w:t xml:space="preserve">. One of the benefits of meditation is </w:t>
      </w:r>
      <w:r w:rsidR="002059DD" w:rsidRPr="00264F9D">
        <w:rPr>
          <w:rFonts w:cstheme="minorHAnsi"/>
        </w:rPr>
        <w:t>that it provides a safe opportunity to</w:t>
      </w:r>
      <w:r w:rsidRPr="00264F9D">
        <w:rPr>
          <w:rFonts w:cstheme="minorHAnsi"/>
        </w:rPr>
        <w:t xml:space="preserve"> practice endurance. </w:t>
      </w:r>
      <w:r w:rsidR="002059DD" w:rsidRPr="00264F9D">
        <w:rPr>
          <w:rFonts w:cstheme="minorHAnsi"/>
        </w:rPr>
        <w:t xml:space="preserve">So, if you feel frustrated, congratulate yourself </w:t>
      </w:r>
      <w:r w:rsidR="00000F0D" w:rsidRPr="00264F9D">
        <w:rPr>
          <w:rFonts w:cstheme="minorHAnsi"/>
        </w:rPr>
        <w:t xml:space="preserve">for exercising </w:t>
      </w:r>
      <w:r w:rsidR="002059DD" w:rsidRPr="00264F9D">
        <w:rPr>
          <w:rFonts w:cstheme="minorHAnsi"/>
        </w:rPr>
        <w:t xml:space="preserve">endurance. </w:t>
      </w:r>
      <w:r w:rsidRPr="00264F9D">
        <w:rPr>
          <w:rFonts w:cstheme="minorHAnsi"/>
        </w:rPr>
        <w:t>Try not to judge the level of your meditation skills. Meditation is a discipline that requires training and patient effort. Be kind to yourself as a learner.</w:t>
      </w:r>
    </w:p>
    <w:p w14:paraId="28C2D550" w14:textId="77777777" w:rsidR="00CB0589" w:rsidRPr="00264F9D" w:rsidRDefault="00CB0589" w:rsidP="00774C8C">
      <w:pPr>
        <w:spacing w:after="0" w:line="240" w:lineRule="auto"/>
        <w:jc w:val="both"/>
        <w:rPr>
          <w:rFonts w:cstheme="minorHAnsi"/>
        </w:rPr>
      </w:pPr>
    </w:p>
    <w:p w14:paraId="557E1F53" w14:textId="1A0E90EB" w:rsidR="00CB0589" w:rsidRPr="00264F9D" w:rsidRDefault="00CB0589" w:rsidP="00774C8C">
      <w:pPr>
        <w:spacing w:after="0" w:line="240" w:lineRule="auto"/>
        <w:jc w:val="both"/>
        <w:rPr>
          <w:rFonts w:cstheme="minorHAnsi"/>
        </w:rPr>
      </w:pPr>
      <w:r w:rsidRPr="00264F9D">
        <w:rPr>
          <w:rFonts w:cstheme="minorHAnsi"/>
        </w:rPr>
        <w:t xml:space="preserve">Now, silently, within your own mind, begin to slowly say the word </w:t>
      </w:r>
      <w:bookmarkStart w:id="0" w:name="_Hlk134539382"/>
      <w:r w:rsidRPr="00264F9D">
        <w:rPr>
          <w:rFonts w:cstheme="minorHAnsi"/>
        </w:rPr>
        <w:t xml:space="preserve">MAA-RAA-NAA-THAA. </w:t>
      </w:r>
      <w:bookmarkEnd w:id="0"/>
      <w:r w:rsidRPr="00264F9D">
        <w:rPr>
          <w:rFonts w:cstheme="minorHAnsi"/>
        </w:rPr>
        <w:t xml:space="preserve">If your mind </w:t>
      </w:r>
      <w:r w:rsidR="006F0DDD" w:rsidRPr="00264F9D">
        <w:rPr>
          <w:rFonts w:cstheme="minorHAnsi"/>
        </w:rPr>
        <w:t xml:space="preserve">wanders, </w:t>
      </w:r>
      <w:r w:rsidR="002059DD" w:rsidRPr="00264F9D">
        <w:rPr>
          <w:rFonts w:cstheme="minorHAnsi"/>
        </w:rPr>
        <w:t xml:space="preserve">gently </w:t>
      </w:r>
      <w:r w:rsidR="006F0DDD" w:rsidRPr="00264F9D">
        <w:rPr>
          <w:rFonts w:cstheme="minorHAnsi"/>
        </w:rPr>
        <w:t>draw</w:t>
      </w:r>
      <w:r w:rsidRPr="00264F9D">
        <w:rPr>
          <w:rFonts w:cstheme="minorHAnsi"/>
        </w:rPr>
        <w:t xml:space="preserve"> it back to the word</w:t>
      </w:r>
      <w:r w:rsidR="002059DD" w:rsidRPr="00264F9D">
        <w:rPr>
          <w:rFonts w:cstheme="minorHAnsi"/>
        </w:rPr>
        <w:t>,</w:t>
      </w:r>
      <w:r w:rsidR="00692573" w:rsidRPr="00264F9D">
        <w:rPr>
          <w:rFonts w:cstheme="minorHAnsi"/>
        </w:rPr>
        <w:t xml:space="preserve"> without judgment</w:t>
      </w:r>
      <w:r w:rsidRPr="00264F9D">
        <w:rPr>
          <w:rFonts w:cstheme="minorHAnsi"/>
        </w:rPr>
        <w:t>. To help you endure</w:t>
      </w:r>
      <w:r w:rsidR="00476411" w:rsidRPr="00264F9D">
        <w:rPr>
          <w:rFonts w:cstheme="minorHAnsi"/>
        </w:rPr>
        <w:t>,</w:t>
      </w:r>
      <w:r w:rsidRPr="00264F9D">
        <w:rPr>
          <w:rFonts w:cstheme="minorHAnsi"/>
        </w:rPr>
        <w:t xml:space="preserve"> I will remind you of the word once during our </w:t>
      </w:r>
      <w:r w:rsidR="00EE5A3D" w:rsidRPr="00264F9D">
        <w:rPr>
          <w:rFonts w:cstheme="minorHAnsi"/>
        </w:rPr>
        <w:t>three</w:t>
      </w:r>
      <w:r w:rsidR="006E7FC3" w:rsidRPr="00264F9D">
        <w:rPr>
          <w:rFonts w:cstheme="minorHAnsi"/>
        </w:rPr>
        <w:t>-minute</w:t>
      </w:r>
      <w:r w:rsidRPr="00264F9D">
        <w:rPr>
          <w:rFonts w:cstheme="minorHAnsi"/>
        </w:rPr>
        <w:t xml:space="preserve"> meditation. Relax into the word as you breathe, and begin.</w:t>
      </w:r>
      <w:r w:rsidR="00680EE7" w:rsidRPr="00264F9D">
        <w:rPr>
          <w:rFonts w:cstheme="minorHAnsi"/>
        </w:rPr>
        <w:t xml:space="preserve"> MAA-RAA-NAA-THAA.</w:t>
      </w:r>
      <w:r w:rsidRPr="00264F9D">
        <w:rPr>
          <w:rFonts w:cstheme="minorHAnsi"/>
          <w:i/>
        </w:rPr>
        <w:t xml:space="preserve"> (Pause for 3 minutes with a reminder</w:t>
      </w:r>
      <w:r w:rsidR="006166DD" w:rsidRPr="00264F9D">
        <w:rPr>
          <w:rFonts w:cstheme="minorHAnsi"/>
          <w:i/>
        </w:rPr>
        <w:t xml:space="preserve"> of the word</w:t>
      </w:r>
      <w:r w:rsidRPr="00264F9D">
        <w:rPr>
          <w:rFonts w:cstheme="minorHAnsi"/>
          <w:i/>
        </w:rPr>
        <w:t xml:space="preserve"> after 1.5 mi</w:t>
      </w:r>
      <w:r w:rsidR="00031CDA" w:rsidRPr="00264F9D">
        <w:rPr>
          <w:rFonts w:cstheme="minorHAnsi"/>
          <w:i/>
        </w:rPr>
        <w:t>nutes)</w:t>
      </w:r>
    </w:p>
    <w:p w14:paraId="62849502" w14:textId="77777777" w:rsidR="00CB0589" w:rsidRPr="00264F9D" w:rsidRDefault="00CB0589" w:rsidP="00774C8C">
      <w:pPr>
        <w:spacing w:after="0" w:line="240" w:lineRule="auto"/>
        <w:jc w:val="both"/>
        <w:rPr>
          <w:rFonts w:cstheme="minorHAnsi"/>
        </w:rPr>
      </w:pPr>
    </w:p>
    <w:p w14:paraId="1355501C" w14:textId="4E111EA0" w:rsidR="00CB0589" w:rsidRPr="00264F9D" w:rsidRDefault="00CB0589" w:rsidP="00774C8C">
      <w:pPr>
        <w:spacing w:after="0" w:line="240" w:lineRule="auto"/>
        <w:jc w:val="both"/>
        <w:rPr>
          <w:rFonts w:cstheme="minorHAnsi"/>
          <w:i/>
        </w:rPr>
      </w:pPr>
      <w:r w:rsidRPr="00264F9D">
        <w:rPr>
          <w:rFonts w:cstheme="minorHAnsi"/>
        </w:rPr>
        <w:t>Pause, and listen to our hymn and prayer</w:t>
      </w:r>
      <w:r w:rsidR="00D70195" w:rsidRPr="00264F9D">
        <w:rPr>
          <w:rFonts w:cstheme="minorHAnsi"/>
        </w:rPr>
        <w:t>,</w:t>
      </w:r>
      <w:r w:rsidRPr="00264F9D">
        <w:rPr>
          <w:rFonts w:cstheme="minorHAnsi"/>
        </w:rPr>
        <w:t xml:space="preserve"> </w:t>
      </w:r>
      <w:r w:rsidRPr="00264F9D">
        <w:rPr>
          <w:rFonts w:cstheme="minorHAnsi"/>
          <w:i/>
        </w:rPr>
        <w:t>Teach Me Thy Way</w:t>
      </w:r>
      <w:r w:rsidR="00E1073D" w:rsidRPr="00264F9D">
        <w:rPr>
          <w:rFonts w:cstheme="minorHAnsi"/>
          <w:i/>
        </w:rPr>
        <w:t>, O Lord</w:t>
      </w:r>
      <w:r w:rsidR="00AB1904" w:rsidRPr="00264F9D">
        <w:rPr>
          <w:rFonts w:cstheme="minorHAnsi"/>
        </w:rPr>
        <w:t>.</w:t>
      </w:r>
    </w:p>
    <w:p w14:paraId="4AEF089B" w14:textId="77777777" w:rsidR="00CB0589" w:rsidRPr="00264F9D" w:rsidRDefault="00CB0589" w:rsidP="00774C8C">
      <w:pPr>
        <w:spacing w:after="0" w:line="240" w:lineRule="auto"/>
        <w:jc w:val="both"/>
        <w:rPr>
          <w:rFonts w:cstheme="minorHAnsi"/>
        </w:rPr>
      </w:pPr>
    </w:p>
    <w:p w14:paraId="6C0586CF" w14:textId="77777777" w:rsidR="00FF0615" w:rsidRPr="00264F9D" w:rsidRDefault="00CB0589" w:rsidP="00774C8C">
      <w:pPr>
        <w:spacing w:after="0" w:line="240" w:lineRule="auto"/>
        <w:jc w:val="center"/>
        <w:rPr>
          <w:rFonts w:cstheme="minorHAnsi"/>
        </w:rPr>
      </w:pPr>
      <w:r w:rsidRPr="00264F9D">
        <w:rPr>
          <w:rFonts w:cstheme="minorHAnsi"/>
        </w:rPr>
        <w:t>When doubts and fears arise, teach me Thy way!</w:t>
      </w:r>
    </w:p>
    <w:p w14:paraId="29FE5F69" w14:textId="77777777" w:rsidR="00FF0615" w:rsidRPr="00264F9D" w:rsidRDefault="00CB0589" w:rsidP="00774C8C">
      <w:pPr>
        <w:spacing w:after="0" w:line="240" w:lineRule="auto"/>
        <w:jc w:val="center"/>
        <w:rPr>
          <w:rFonts w:cstheme="minorHAnsi"/>
        </w:rPr>
      </w:pPr>
      <w:r w:rsidRPr="00264F9D">
        <w:rPr>
          <w:rFonts w:cstheme="minorHAnsi"/>
        </w:rPr>
        <w:t>When storms o’erspread the skies, teach me Thy way!</w:t>
      </w:r>
    </w:p>
    <w:p w14:paraId="56C34CE5" w14:textId="77777777" w:rsidR="00FF0615" w:rsidRPr="00264F9D" w:rsidRDefault="00CB0589" w:rsidP="00774C8C">
      <w:pPr>
        <w:spacing w:after="0" w:line="240" w:lineRule="auto"/>
        <w:jc w:val="center"/>
        <w:rPr>
          <w:rFonts w:cstheme="minorHAnsi"/>
        </w:rPr>
      </w:pPr>
      <w:r w:rsidRPr="00264F9D">
        <w:rPr>
          <w:rFonts w:cstheme="minorHAnsi"/>
        </w:rPr>
        <w:t>Shine through the cloud and rain, through sorrow, toil and pain;</w:t>
      </w:r>
    </w:p>
    <w:p w14:paraId="4F29F242" w14:textId="08022E9F" w:rsidR="00CB0589" w:rsidRPr="00264F9D" w:rsidRDefault="00CB0589" w:rsidP="00774C8C">
      <w:pPr>
        <w:spacing w:after="0" w:line="240" w:lineRule="auto"/>
        <w:jc w:val="center"/>
        <w:rPr>
          <w:rFonts w:cstheme="minorHAnsi"/>
        </w:rPr>
      </w:pPr>
      <w:r w:rsidRPr="00264F9D">
        <w:rPr>
          <w:rFonts w:cstheme="minorHAnsi"/>
        </w:rPr>
        <w:t>Make Thou my pathway plain, teach me Thy way!</w:t>
      </w:r>
      <w:r w:rsidR="002044EA" w:rsidRPr="00264F9D">
        <w:rPr>
          <w:rStyle w:val="EndnoteReference"/>
          <w:rFonts w:cstheme="minorHAnsi"/>
        </w:rPr>
        <w:endnoteReference w:id="2"/>
      </w:r>
    </w:p>
    <w:p w14:paraId="173FA08D" w14:textId="77777777" w:rsidR="00CB0589" w:rsidRPr="00264F9D" w:rsidRDefault="00CB0589" w:rsidP="00DE6B29">
      <w:pPr>
        <w:widowControl w:val="0"/>
        <w:spacing w:after="0" w:line="240" w:lineRule="auto"/>
        <w:jc w:val="both"/>
        <w:rPr>
          <w:rFonts w:cstheme="minorHAnsi"/>
        </w:rPr>
      </w:pPr>
    </w:p>
    <w:p w14:paraId="75C8B1BD" w14:textId="2680DF29" w:rsidR="002059DD" w:rsidRPr="00264F9D" w:rsidRDefault="002059DD" w:rsidP="00DE6B29">
      <w:pPr>
        <w:widowControl w:val="0"/>
        <w:spacing w:after="0" w:line="240" w:lineRule="auto"/>
        <w:jc w:val="both"/>
        <w:rPr>
          <w:rFonts w:cstheme="minorHAnsi"/>
        </w:rPr>
      </w:pPr>
      <w:r w:rsidRPr="00264F9D">
        <w:rPr>
          <w:rFonts w:cstheme="minorHAnsi"/>
        </w:rPr>
        <w:t>Take a deep breath</w:t>
      </w:r>
      <w:r w:rsidR="00CB0589" w:rsidRPr="00264F9D">
        <w:rPr>
          <w:rFonts w:cstheme="minorHAnsi"/>
        </w:rPr>
        <w:t xml:space="preserve"> and open your eyes. You might begin practicing this meditation for </w:t>
      </w:r>
      <w:r w:rsidR="007B4AB4" w:rsidRPr="00264F9D">
        <w:rPr>
          <w:rFonts w:cstheme="minorHAnsi"/>
        </w:rPr>
        <w:t xml:space="preserve">twenty </w:t>
      </w:r>
      <w:r w:rsidR="00CB0589" w:rsidRPr="00264F9D">
        <w:rPr>
          <w:rFonts w:cstheme="minorHAnsi"/>
        </w:rPr>
        <w:t xml:space="preserve">minutes </w:t>
      </w:r>
      <w:r w:rsidR="00CB0589" w:rsidRPr="00264F9D">
        <w:rPr>
          <w:rFonts w:cstheme="minorHAnsi"/>
        </w:rPr>
        <w:lastRenderedPageBreak/>
        <w:t xml:space="preserve">each morning and then </w:t>
      </w:r>
      <w:r w:rsidR="00692573" w:rsidRPr="00264F9D">
        <w:rPr>
          <w:rFonts w:cstheme="minorHAnsi"/>
        </w:rPr>
        <w:t xml:space="preserve">again </w:t>
      </w:r>
      <w:r w:rsidR="00CB0589" w:rsidRPr="00264F9D">
        <w:rPr>
          <w:rFonts w:cstheme="minorHAnsi"/>
        </w:rPr>
        <w:t xml:space="preserve">later in the day. If you have little ones who need you, practice </w:t>
      </w:r>
      <w:r w:rsidR="00C66D87" w:rsidRPr="00264F9D">
        <w:rPr>
          <w:rFonts w:cstheme="minorHAnsi"/>
        </w:rPr>
        <w:t xml:space="preserve">for five minutes </w:t>
      </w:r>
      <w:r w:rsidR="00CB0589" w:rsidRPr="00264F9D">
        <w:rPr>
          <w:rFonts w:cstheme="minorHAnsi"/>
        </w:rPr>
        <w:t xml:space="preserve">several times </w:t>
      </w:r>
      <w:bookmarkStart w:id="1" w:name="_Hlk483141609"/>
      <w:r w:rsidR="00CB0589" w:rsidRPr="00264F9D">
        <w:rPr>
          <w:rFonts w:cstheme="minorHAnsi"/>
        </w:rPr>
        <w:t xml:space="preserve">a day. Use a timer or a meditation app to help </w:t>
      </w:r>
      <w:bookmarkEnd w:id="1"/>
      <w:r w:rsidR="008A43CF" w:rsidRPr="00264F9D">
        <w:rPr>
          <w:rFonts w:cstheme="minorHAnsi"/>
        </w:rPr>
        <w:t>you relax and disengage from a sense of passing time.</w:t>
      </w:r>
    </w:p>
    <w:p w14:paraId="7EFEFB24" w14:textId="474FD6E0" w:rsidR="00CB0589" w:rsidRPr="00264F9D" w:rsidRDefault="00CB0589" w:rsidP="00774C8C">
      <w:pPr>
        <w:spacing w:after="0" w:line="240" w:lineRule="auto"/>
        <w:jc w:val="both"/>
        <w:rPr>
          <w:rFonts w:cstheme="minorHAnsi"/>
        </w:rPr>
      </w:pPr>
    </w:p>
    <w:p w14:paraId="1A7DE922" w14:textId="66A9B61D" w:rsidR="000F6407" w:rsidRPr="00264F9D" w:rsidRDefault="000F6407" w:rsidP="00774C8C">
      <w:pPr>
        <w:spacing w:after="0" w:line="240" w:lineRule="auto"/>
        <w:jc w:val="both"/>
        <w:rPr>
          <w:rFonts w:cstheme="minorHAnsi"/>
        </w:rPr>
      </w:pPr>
      <w:r w:rsidRPr="00264F9D">
        <w:rPr>
          <w:rFonts w:cstheme="minorHAnsi"/>
        </w:rPr>
        <w:t xml:space="preserve">In a more precise and elegant form of English than </w:t>
      </w:r>
      <w:r w:rsidR="005C3CBA" w:rsidRPr="00264F9D">
        <w:rPr>
          <w:rFonts w:cstheme="minorHAnsi"/>
        </w:rPr>
        <w:t>we now speak</w:t>
      </w:r>
      <w:r w:rsidRPr="00264F9D">
        <w:rPr>
          <w:rFonts w:cstheme="minorHAnsi"/>
        </w:rPr>
        <w:t xml:space="preserve">, to address someone using the word </w:t>
      </w:r>
      <w:r w:rsidRPr="00264F9D">
        <w:rPr>
          <w:rFonts w:cstheme="minorHAnsi"/>
          <w:i/>
        </w:rPr>
        <w:t>thou</w:t>
      </w:r>
      <w:r w:rsidRPr="00264F9D">
        <w:rPr>
          <w:rFonts w:cstheme="minorHAnsi"/>
        </w:rPr>
        <w:t xml:space="preserve"> </w:t>
      </w:r>
      <w:r w:rsidR="00680EE7" w:rsidRPr="00264F9D">
        <w:rPr>
          <w:rFonts w:cstheme="minorHAnsi"/>
        </w:rPr>
        <w:t>indicated</w:t>
      </w:r>
      <w:r w:rsidRPr="00264F9D">
        <w:rPr>
          <w:rFonts w:cstheme="minorHAnsi"/>
        </w:rPr>
        <w:t xml:space="preserve"> intimacy and </w:t>
      </w:r>
      <w:r w:rsidR="00680EE7" w:rsidRPr="00264F9D">
        <w:rPr>
          <w:rFonts w:cstheme="minorHAnsi"/>
        </w:rPr>
        <w:t xml:space="preserve">a </w:t>
      </w:r>
      <w:r w:rsidRPr="00264F9D">
        <w:rPr>
          <w:rFonts w:cstheme="minorHAnsi"/>
        </w:rPr>
        <w:t xml:space="preserve">close family relationship. To address someone as </w:t>
      </w:r>
      <w:r w:rsidRPr="00264F9D">
        <w:rPr>
          <w:rFonts w:cstheme="minorHAnsi"/>
          <w:i/>
        </w:rPr>
        <w:t>you</w:t>
      </w:r>
      <w:r w:rsidRPr="00264F9D">
        <w:rPr>
          <w:rFonts w:cstheme="minorHAnsi"/>
        </w:rPr>
        <w:t xml:space="preserve"> was considered formal and polite. Isn’t it strange that today </w:t>
      </w:r>
      <w:r w:rsidRPr="00264F9D">
        <w:rPr>
          <w:rFonts w:cstheme="minorHAnsi"/>
          <w:i/>
        </w:rPr>
        <w:t>thou</w:t>
      </w:r>
      <w:r w:rsidRPr="00264F9D">
        <w:rPr>
          <w:rFonts w:cstheme="minorHAnsi"/>
        </w:rPr>
        <w:t xml:space="preserve"> sounds so formal and so religious, when in reality it describes a very close human relationship?</w:t>
      </w:r>
    </w:p>
    <w:p w14:paraId="2F7FCC89" w14:textId="77777777" w:rsidR="00CB0589" w:rsidRPr="00264F9D" w:rsidRDefault="00CB0589" w:rsidP="00774C8C">
      <w:pPr>
        <w:spacing w:after="0" w:line="240" w:lineRule="auto"/>
        <w:jc w:val="both"/>
        <w:rPr>
          <w:rFonts w:cstheme="minorHAnsi"/>
        </w:rPr>
      </w:pPr>
    </w:p>
    <w:p w14:paraId="54D67391" w14:textId="77777777" w:rsidR="00CB0589" w:rsidRPr="00264F9D" w:rsidRDefault="00CB0589" w:rsidP="00774C8C">
      <w:pPr>
        <w:spacing w:after="0" w:line="240" w:lineRule="auto"/>
        <w:jc w:val="both"/>
        <w:rPr>
          <w:rFonts w:cstheme="minorHAnsi"/>
        </w:rPr>
      </w:pPr>
      <w:r w:rsidRPr="00264F9D">
        <w:rPr>
          <w:rFonts w:cstheme="minorHAnsi"/>
        </w:rPr>
        <w:t>Take a deep breath.</w:t>
      </w:r>
    </w:p>
    <w:p w14:paraId="144F6FF4" w14:textId="77777777" w:rsidR="00F5632D" w:rsidRPr="00264F9D" w:rsidRDefault="00F5632D" w:rsidP="00F5632D">
      <w:pPr>
        <w:spacing w:after="0" w:line="240" w:lineRule="auto"/>
        <w:jc w:val="both"/>
        <w:rPr>
          <w:i/>
        </w:rPr>
      </w:pPr>
      <w:bookmarkStart w:id="2" w:name="OLE_LINK3"/>
      <w:r w:rsidRPr="00264F9D">
        <w:rPr>
          <w:i/>
        </w:rPr>
        <w:t>(If time permits, ask, “Does anyone have comments or questions about this training?”)</w:t>
      </w:r>
    </w:p>
    <w:bookmarkEnd w:id="2"/>
    <w:p w14:paraId="5781EB02" w14:textId="77777777" w:rsidR="00CB0589" w:rsidRPr="00264F9D" w:rsidRDefault="00CB0589" w:rsidP="00774C8C">
      <w:pPr>
        <w:spacing w:after="0" w:line="240" w:lineRule="auto"/>
        <w:jc w:val="both"/>
        <w:rPr>
          <w:rFonts w:cstheme="minorHAnsi"/>
        </w:rPr>
      </w:pPr>
    </w:p>
    <w:p w14:paraId="2E21947A" w14:textId="77777777" w:rsidR="00285B9A" w:rsidRPr="00264F9D" w:rsidRDefault="004A165C" w:rsidP="00774C8C">
      <w:pPr>
        <w:spacing w:after="0" w:line="240" w:lineRule="auto"/>
        <w:jc w:val="both"/>
        <w:rPr>
          <w:rFonts w:cstheme="minorHAnsi"/>
          <w:b/>
        </w:rPr>
      </w:pPr>
      <w:r w:rsidRPr="00264F9D">
        <w:rPr>
          <w:rFonts w:cstheme="minorHAnsi"/>
          <w:b/>
        </w:rPr>
        <w:t>0:</w:t>
      </w:r>
      <w:r w:rsidR="0041723C" w:rsidRPr="00264F9D">
        <w:rPr>
          <w:rFonts w:cstheme="minorHAnsi"/>
          <w:b/>
        </w:rPr>
        <w:t>20</w:t>
      </w:r>
      <w:r w:rsidR="00285B9A" w:rsidRPr="00264F9D">
        <w:rPr>
          <w:rFonts w:cstheme="minorHAnsi"/>
          <w:b/>
        </w:rPr>
        <w:tab/>
        <w:t>KARIS CONFESSION</w:t>
      </w:r>
    </w:p>
    <w:p w14:paraId="5949E39C" w14:textId="77777777" w:rsidR="00E97D5A" w:rsidRPr="00264F9D" w:rsidRDefault="00E97D5A" w:rsidP="00774C8C">
      <w:pPr>
        <w:spacing w:after="0" w:line="240" w:lineRule="auto"/>
        <w:jc w:val="both"/>
        <w:rPr>
          <w:rFonts w:cstheme="minorHAnsi"/>
          <w:b/>
        </w:rPr>
      </w:pPr>
    </w:p>
    <w:p w14:paraId="02ADC8F8" w14:textId="77777777" w:rsidR="00285B9A" w:rsidRPr="00264F9D" w:rsidRDefault="00231446" w:rsidP="00774C8C">
      <w:pPr>
        <w:spacing w:after="0" w:line="240" w:lineRule="auto"/>
        <w:jc w:val="both"/>
        <w:rPr>
          <w:rFonts w:cstheme="minorHAnsi"/>
          <w:b/>
        </w:rPr>
      </w:pPr>
      <w:r w:rsidRPr="00264F9D">
        <w:rPr>
          <w:rFonts w:cstheme="minorHAnsi"/>
          <w:b/>
        </w:rPr>
        <w:t>0:</w:t>
      </w:r>
      <w:r w:rsidR="0041723C" w:rsidRPr="00264F9D">
        <w:rPr>
          <w:rFonts w:cstheme="minorHAnsi"/>
          <w:b/>
        </w:rPr>
        <w:t>21</w:t>
      </w:r>
      <w:r w:rsidR="00285B9A" w:rsidRPr="00264F9D">
        <w:rPr>
          <w:rFonts w:cstheme="minorHAnsi"/>
          <w:b/>
        </w:rPr>
        <w:tab/>
        <w:t>TOOLBOX</w:t>
      </w:r>
    </w:p>
    <w:p w14:paraId="00171B83" w14:textId="0F609A7B" w:rsidR="00E26FCA" w:rsidRPr="00264F9D" w:rsidRDefault="00E26FCA" w:rsidP="00774C8C">
      <w:pPr>
        <w:spacing w:after="0" w:line="240" w:lineRule="auto"/>
        <w:jc w:val="both"/>
        <w:rPr>
          <w:rFonts w:cstheme="minorHAnsi"/>
        </w:rPr>
      </w:pPr>
    </w:p>
    <w:p w14:paraId="118731A1" w14:textId="081327CB" w:rsidR="00E97D5A" w:rsidRPr="00264F9D" w:rsidRDefault="00113D1D" w:rsidP="00774C8C">
      <w:pPr>
        <w:spacing w:after="0" w:line="240" w:lineRule="auto"/>
        <w:jc w:val="both"/>
        <w:rPr>
          <w:rFonts w:cstheme="minorHAnsi"/>
        </w:rPr>
      </w:pPr>
      <w:r w:rsidRPr="00264F9D">
        <w:rPr>
          <w:rFonts w:cstheme="minorHAnsi"/>
        </w:rPr>
        <w:t>This month our focus</w:t>
      </w:r>
      <w:r w:rsidR="002044EA" w:rsidRPr="00264F9D">
        <w:rPr>
          <w:rFonts w:cstheme="minorHAnsi"/>
        </w:rPr>
        <w:t xml:space="preserve"> is on</w:t>
      </w:r>
      <w:r w:rsidR="007B4AB4" w:rsidRPr="00264F9D">
        <w:rPr>
          <w:rFonts w:cstheme="minorHAnsi"/>
        </w:rPr>
        <w:t xml:space="preserve"> KF Confession 2:</w:t>
      </w:r>
    </w:p>
    <w:p w14:paraId="0A87BA72" w14:textId="77777777" w:rsidR="00584B22" w:rsidRPr="00264F9D" w:rsidRDefault="00584B22" w:rsidP="00774C8C">
      <w:pPr>
        <w:spacing w:after="0" w:line="240" w:lineRule="auto"/>
        <w:jc w:val="both"/>
        <w:rPr>
          <w:rFonts w:cstheme="minorHAnsi"/>
        </w:rPr>
      </w:pPr>
    </w:p>
    <w:p w14:paraId="14085717" w14:textId="1834DC41" w:rsidR="00584B22" w:rsidRPr="00264F9D" w:rsidRDefault="00584B22" w:rsidP="00774C8C">
      <w:pPr>
        <w:spacing w:after="0" w:line="240" w:lineRule="auto"/>
        <w:jc w:val="center"/>
        <w:rPr>
          <w:rFonts w:cstheme="minorHAnsi"/>
        </w:rPr>
      </w:pPr>
      <w:r w:rsidRPr="00264F9D">
        <w:rPr>
          <w:rFonts w:cstheme="minorHAnsi"/>
        </w:rPr>
        <w:t>We abandoned the glory that was ours</w:t>
      </w:r>
      <w:r w:rsidR="00BA7861" w:rsidRPr="00264F9D">
        <w:rPr>
          <w:rFonts w:cstheme="minorHAnsi"/>
        </w:rPr>
        <w:t>,</w:t>
      </w:r>
      <w:r w:rsidRPr="00264F9D">
        <w:rPr>
          <w:rFonts w:cstheme="minorHAnsi"/>
        </w:rPr>
        <w:t xml:space="preserve"> designed for us by our Creator</w:t>
      </w:r>
    </w:p>
    <w:p w14:paraId="65FCFED7" w14:textId="77777777" w:rsidR="00362616" w:rsidRPr="00264F9D" w:rsidRDefault="00362616" w:rsidP="00774C8C">
      <w:pPr>
        <w:spacing w:after="0" w:line="240" w:lineRule="auto"/>
        <w:jc w:val="both"/>
        <w:rPr>
          <w:rFonts w:cstheme="minorHAnsi"/>
        </w:rPr>
      </w:pPr>
    </w:p>
    <w:p w14:paraId="3FEC5592" w14:textId="0C4D9771" w:rsidR="000F6407" w:rsidRPr="00264F9D" w:rsidRDefault="00DE6B29" w:rsidP="00774C8C">
      <w:pPr>
        <w:spacing w:after="0" w:line="240" w:lineRule="auto"/>
        <w:jc w:val="both"/>
        <w:rPr>
          <w:rFonts w:cstheme="minorHAnsi"/>
          <w:color w:val="000000"/>
        </w:rPr>
      </w:pPr>
      <w:r w:rsidRPr="00264F9D">
        <w:rPr>
          <w:rFonts w:cstheme="minorHAnsi"/>
          <w:color w:val="000000"/>
        </w:rPr>
        <w:t>Over the last few weeks we</w:t>
      </w:r>
      <w:r w:rsidR="000F6407" w:rsidRPr="00264F9D">
        <w:rPr>
          <w:rFonts w:cstheme="minorHAnsi"/>
          <w:color w:val="000000"/>
        </w:rPr>
        <w:t xml:space="preserve"> have been looking at the </w:t>
      </w:r>
      <w:r w:rsidR="000F6407" w:rsidRPr="00264F9D">
        <w:rPr>
          <w:rFonts w:cstheme="minorHAnsi"/>
          <w:b/>
          <w:color w:val="000000"/>
        </w:rPr>
        <w:t>Two Paths Flowchart</w:t>
      </w:r>
      <w:r w:rsidR="000F6407" w:rsidRPr="00264F9D">
        <w:rPr>
          <w:rFonts w:cstheme="minorHAnsi"/>
          <w:color w:val="000000"/>
        </w:rPr>
        <w:t xml:space="preserve">. This tool helps us recognize the sequence of choices that lead from an event to an outcome. </w:t>
      </w:r>
      <w:r w:rsidR="00680EE7" w:rsidRPr="00264F9D">
        <w:rPr>
          <w:rFonts w:cstheme="minorHAnsi"/>
          <w:color w:val="000000"/>
        </w:rPr>
        <w:t>Using</w:t>
      </w:r>
      <w:r w:rsidR="000F6407" w:rsidRPr="00264F9D">
        <w:rPr>
          <w:rFonts w:cstheme="minorHAnsi"/>
          <w:color w:val="000000"/>
        </w:rPr>
        <w:t xml:space="preserve"> the same amount of energy, we can choose the path toward God’s glory or the path toward the Idol’s glory. The lower path charts the mechanical</w:t>
      </w:r>
      <w:r w:rsidR="005909DB" w:rsidRPr="00264F9D">
        <w:rPr>
          <w:rFonts w:cstheme="minorHAnsi"/>
          <w:color w:val="000000"/>
        </w:rPr>
        <w:t>,</w:t>
      </w:r>
      <w:r w:rsidR="000F6407" w:rsidRPr="00264F9D">
        <w:rPr>
          <w:rFonts w:cstheme="minorHAnsi"/>
          <w:color w:val="000000"/>
        </w:rPr>
        <w:t xml:space="preserve"> programmed reactions that we depend upon for saving our Idol’s life. However, we can train ourselves to take the upper path of love, even when we feel the fear of death. </w:t>
      </w:r>
      <w:r w:rsidR="00C66D87" w:rsidRPr="00264F9D">
        <w:rPr>
          <w:rFonts w:cstheme="minorHAnsi"/>
          <w:color w:val="000000"/>
        </w:rPr>
        <w:t xml:space="preserve">Here are some points to consider </w:t>
      </w:r>
      <w:r w:rsidR="00525EC8" w:rsidRPr="00264F9D">
        <w:rPr>
          <w:rFonts w:cstheme="minorHAnsi"/>
          <w:color w:val="000000"/>
        </w:rPr>
        <w:t xml:space="preserve">as </w:t>
      </w:r>
      <w:r w:rsidR="000F6407" w:rsidRPr="00264F9D">
        <w:rPr>
          <w:rFonts w:cstheme="minorHAnsi"/>
          <w:color w:val="000000"/>
        </w:rPr>
        <w:t>you explore this flowchart</w:t>
      </w:r>
      <w:r w:rsidR="00000F0D" w:rsidRPr="00264F9D">
        <w:rPr>
          <w:rFonts w:cstheme="minorHAnsi"/>
          <w:color w:val="000000"/>
        </w:rPr>
        <w:t>.</w:t>
      </w:r>
    </w:p>
    <w:p w14:paraId="75D4D4E4" w14:textId="77777777" w:rsidR="00E20DFB" w:rsidRPr="00264F9D" w:rsidRDefault="00E20DFB" w:rsidP="00774C8C">
      <w:pPr>
        <w:spacing w:after="0" w:line="240" w:lineRule="auto"/>
        <w:jc w:val="both"/>
        <w:rPr>
          <w:rFonts w:cstheme="minorHAnsi"/>
          <w:color w:val="000000"/>
        </w:rPr>
      </w:pPr>
    </w:p>
    <w:p w14:paraId="00F82C1D" w14:textId="77777777" w:rsidR="00E26FCA" w:rsidRPr="00264F9D" w:rsidRDefault="00E20DFB" w:rsidP="00774C8C">
      <w:pPr>
        <w:pStyle w:val="ListParagraph"/>
        <w:numPr>
          <w:ilvl w:val="0"/>
          <w:numId w:val="1"/>
        </w:numPr>
        <w:spacing w:after="0" w:line="240" w:lineRule="auto"/>
        <w:jc w:val="both"/>
        <w:rPr>
          <w:rFonts w:cstheme="minorHAnsi"/>
          <w:b/>
          <w:color w:val="000000"/>
        </w:rPr>
      </w:pPr>
      <w:r w:rsidRPr="00264F9D">
        <w:rPr>
          <w:rFonts w:cstheme="minorHAnsi"/>
          <w:b/>
          <w:color w:val="000000"/>
        </w:rPr>
        <w:t>Judging good or evil</w:t>
      </w:r>
    </w:p>
    <w:p w14:paraId="45A8406C" w14:textId="63B152C3" w:rsidR="00E26FCA" w:rsidRPr="00264F9D" w:rsidRDefault="002059DD" w:rsidP="00774C8C">
      <w:pPr>
        <w:tabs>
          <w:tab w:val="left" w:pos="357"/>
        </w:tabs>
        <w:spacing w:after="0" w:line="240" w:lineRule="auto"/>
        <w:ind w:left="357"/>
        <w:jc w:val="both"/>
        <w:rPr>
          <w:rFonts w:cstheme="minorHAnsi"/>
          <w:color w:val="000000"/>
        </w:rPr>
      </w:pPr>
      <w:r w:rsidRPr="00264F9D">
        <w:rPr>
          <w:rFonts w:cstheme="minorHAnsi"/>
          <w:color w:val="000000"/>
        </w:rPr>
        <w:t>If an event supports our search for idealized glory, we will automatically judge it as good</w:t>
      </w:r>
      <w:r w:rsidR="00AF2744" w:rsidRPr="00264F9D">
        <w:rPr>
          <w:rFonts w:cstheme="minorHAnsi"/>
          <w:color w:val="000000"/>
        </w:rPr>
        <w:t>; i</w:t>
      </w:r>
      <w:r w:rsidRPr="00264F9D">
        <w:rPr>
          <w:rFonts w:cstheme="minorHAnsi"/>
          <w:color w:val="000000"/>
        </w:rPr>
        <w:t>f an event threatens our</w:t>
      </w:r>
      <w:r w:rsidR="00AF2744" w:rsidRPr="00264F9D">
        <w:rPr>
          <w:rFonts w:cstheme="minorHAnsi"/>
          <w:color w:val="000000"/>
        </w:rPr>
        <w:t xml:space="preserve"> idealized</w:t>
      </w:r>
      <w:r w:rsidRPr="00264F9D">
        <w:rPr>
          <w:rFonts w:cstheme="minorHAnsi"/>
          <w:color w:val="000000"/>
        </w:rPr>
        <w:t xml:space="preserve"> glory, we will automatically judge it as evil. When </w:t>
      </w:r>
      <w:r w:rsidR="002809DB" w:rsidRPr="00264F9D">
        <w:rPr>
          <w:rFonts w:cstheme="minorHAnsi"/>
          <w:color w:val="000000"/>
        </w:rPr>
        <w:t>the</w:t>
      </w:r>
      <w:r w:rsidRPr="00264F9D">
        <w:rPr>
          <w:rFonts w:cstheme="minorHAnsi"/>
          <w:color w:val="000000"/>
        </w:rPr>
        <w:t xml:space="preserve"> </w:t>
      </w:r>
      <w:r w:rsidR="00AF2744" w:rsidRPr="00264F9D">
        <w:rPr>
          <w:rFonts w:cstheme="minorHAnsi"/>
          <w:color w:val="000000"/>
        </w:rPr>
        <w:t>Idol</w:t>
      </w:r>
      <w:r w:rsidRPr="00264F9D">
        <w:rPr>
          <w:rFonts w:cstheme="minorHAnsi"/>
          <w:color w:val="000000"/>
        </w:rPr>
        <w:t xml:space="preserve"> is threatened, we feel the fear of death. We then react like wild</w:t>
      </w:r>
      <w:r w:rsidR="001C6A06" w:rsidRPr="00264F9D">
        <w:rPr>
          <w:rFonts w:cstheme="minorHAnsi"/>
          <w:color w:val="000000"/>
        </w:rPr>
        <w:t xml:space="preserve"> </w:t>
      </w:r>
      <w:r w:rsidRPr="00264F9D">
        <w:rPr>
          <w:rFonts w:cstheme="minorHAnsi"/>
          <w:color w:val="000000"/>
        </w:rPr>
        <w:t>animals</w:t>
      </w:r>
      <w:r w:rsidR="007B5718" w:rsidRPr="00264F9D">
        <w:rPr>
          <w:rFonts w:cstheme="minorHAnsi"/>
          <w:color w:val="000000"/>
        </w:rPr>
        <w:t>,</w:t>
      </w:r>
      <w:r w:rsidRPr="00264F9D">
        <w:rPr>
          <w:rFonts w:cstheme="minorHAnsi"/>
          <w:color w:val="000000"/>
        </w:rPr>
        <w:t xml:space="preserve"> and we react in predictable ways. Our reaction</w:t>
      </w:r>
      <w:r w:rsidR="00B20B78" w:rsidRPr="00264F9D">
        <w:rPr>
          <w:rFonts w:cstheme="minorHAnsi"/>
          <w:color w:val="000000"/>
        </w:rPr>
        <w:t>s</w:t>
      </w:r>
      <w:r w:rsidRPr="00264F9D">
        <w:rPr>
          <w:rFonts w:cstheme="minorHAnsi"/>
          <w:color w:val="000000"/>
        </w:rPr>
        <w:t xml:space="preserve"> feel rational and </w:t>
      </w:r>
      <w:r w:rsidR="00327E1C" w:rsidRPr="00264F9D">
        <w:rPr>
          <w:rFonts w:cstheme="minorHAnsi"/>
          <w:color w:val="000000"/>
        </w:rPr>
        <w:t>authentic</w:t>
      </w:r>
      <w:r w:rsidRPr="00264F9D">
        <w:rPr>
          <w:rFonts w:cstheme="minorHAnsi"/>
          <w:color w:val="000000"/>
        </w:rPr>
        <w:t xml:space="preserve">, </w:t>
      </w:r>
      <w:proofErr w:type="gramStart"/>
      <w:r w:rsidRPr="00264F9D">
        <w:rPr>
          <w:rFonts w:cstheme="minorHAnsi"/>
          <w:color w:val="000000"/>
        </w:rPr>
        <w:t>but in reality</w:t>
      </w:r>
      <w:r w:rsidR="001C6A06" w:rsidRPr="00264F9D">
        <w:rPr>
          <w:rFonts w:cstheme="minorHAnsi"/>
          <w:color w:val="000000"/>
        </w:rPr>
        <w:t>,</w:t>
      </w:r>
      <w:r w:rsidRPr="00264F9D">
        <w:rPr>
          <w:rFonts w:cstheme="minorHAnsi"/>
          <w:color w:val="000000"/>
        </w:rPr>
        <w:t xml:space="preserve"> we</w:t>
      </w:r>
      <w:proofErr w:type="gramEnd"/>
      <w:r w:rsidRPr="00264F9D">
        <w:rPr>
          <w:rFonts w:cstheme="minorHAnsi"/>
          <w:color w:val="000000"/>
        </w:rPr>
        <w:t xml:space="preserve"> are simply defending our Idol Self</w:t>
      </w:r>
      <w:r w:rsidR="00A53584" w:rsidRPr="00264F9D">
        <w:rPr>
          <w:rFonts w:cstheme="minorHAnsi"/>
          <w:color w:val="000000"/>
        </w:rPr>
        <w:t>.</w:t>
      </w:r>
    </w:p>
    <w:p w14:paraId="274BBE6C" w14:textId="77777777" w:rsidR="002059DD" w:rsidRPr="00264F9D" w:rsidRDefault="002059DD" w:rsidP="00774C8C">
      <w:pPr>
        <w:tabs>
          <w:tab w:val="left" w:pos="357"/>
        </w:tabs>
        <w:spacing w:after="0" w:line="240" w:lineRule="auto"/>
        <w:ind w:left="357"/>
        <w:jc w:val="both"/>
        <w:rPr>
          <w:rFonts w:cstheme="minorHAnsi"/>
          <w:color w:val="000000"/>
        </w:rPr>
      </w:pPr>
    </w:p>
    <w:p w14:paraId="62BC3A50" w14:textId="27B0EC5A" w:rsidR="00E26FCA" w:rsidRPr="00264F9D" w:rsidRDefault="00680EE7" w:rsidP="00774C8C">
      <w:pPr>
        <w:pStyle w:val="ListParagraph"/>
        <w:numPr>
          <w:ilvl w:val="0"/>
          <w:numId w:val="1"/>
        </w:numPr>
        <w:spacing w:after="0" w:line="240" w:lineRule="auto"/>
        <w:jc w:val="both"/>
        <w:rPr>
          <w:rFonts w:cstheme="minorHAnsi"/>
          <w:b/>
          <w:color w:val="000000"/>
        </w:rPr>
      </w:pPr>
      <w:r w:rsidRPr="00264F9D">
        <w:rPr>
          <w:rFonts w:cstheme="minorHAnsi"/>
          <w:b/>
          <w:color w:val="000000"/>
        </w:rPr>
        <w:t>Train hard, fight easy</w:t>
      </w:r>
    </w:p>
    <w:p w14:paraId="6A15E90D" w14:textId="24D7951F" w:rsidR="00E26FCA" w:rsidRPr="00264F9D" w:rsidRDefault="00A2499B" w:rsidP="00774C8C">
      <w:pPr>
        <w:tabs>
          <w:tab w:val="left" w:pos="357"/>
        </w:tabs>
        <w:spacing w:after="0" w:line="240" w:lineRule="auto"/>
        <w:ind w:left="357"/>
        <w:jc w:val="both"/>
        <w:rPr>
          <w:rFonts w:cstheme="minorHAnsi"/>
          <w:color w:val="000000"/>
        </w:rPr>
      </w:pPr>
      <w:r w:rsidRPr="00264F9D">
        <w:rPr>
          <w:rFonts w:cstheme="minorHAnsi"/>
          <w:color w:val="000000"/>
        </w:rPr>
        <w:t>The</w:t>
      </w:r>
      <w:r w:rsidR="00E12EE6" w:rsidRPr="00264F9D">
        <w:rPr>
          <w:rFonts w:cstheme="minorHAnsi"/>
          <w:color w:val="000000"/>
        </w:rPr>
        <w:t xml:space="preserve"> </w:t>
      </w:r>
      <w:r w:rsidR="003A54B4" w:rsidRPr="00264F9D">
        <w:rPr>
          <w:rFonts w:cstheme="minorHAnsi"/>
          <w:b/>
          <w:color w:val="000000"/>
        </w:rPr>
        <w:t>Two Paths Flowc</w:t>
      </w:r>
      <w:r w:rsidR="00E12EE6" w:rsidRPr="00264F9D">
        <w:rPr>
          <w:rFonts w:cstheme="minorHAnsi"/>
          <w:b/>
          <w:color w:val="000000"/>
        </w:rPr>
        <w:t>hart</w:t>
      </w:r>
      <w:r w:rsidR="00E26FCA" w:rsidRPr="00264F9D">
        <w:rPr>
          <w:rFonts w:cstheme="minorHAnsi"/>
          <w:color w:val="000000"/>
        </w:rPr>
        <w:t xml:space="preserve"> </w:t>
      </w:r>
      <w:r w:rsidRPr="00264F9D">
        <w:rPr>
          <w:rFonts w:cstheme="minorHAnsi"/>
          <w:color w:val="000000"/>
        </w:rPr>
        <w:t xml:space="preserve">helps us </w:t>
      </w:r>
      <w:r w:rsidR="00E26FCA" w:rsidRPr="00264F9D">
        <w:rPr>
          <w:rFonts w:cstheme="minorHAnsi"/>
          <w:color w:val="000000"/>
        </w:rPr>
        <w:t>explore step by</w:t>
      </w:r>
      <w:r w:rsidR="00F7089B" w:rsidRPr="00264F9D">
        <w:rPr>
          <w:rFonts w:cstheme="minorHAnsi"/>
          <w:color w:val="000000"/>
        </w:rPr>
        <w:t xml:space="preserve"> step the path </w:t>
      </w:r>
      <w:r w:rsidR="00E1073D" w:rsidRPr="00264F9D">
        <w:rPr>
          <w:rFonts w:cstheme="minorHAnsi"/>
          <w:color w:val="000000"/>
        </w:rPr>
        <w:t xml:space="preserve">that </w:t>
      </w:r>
      <w:r w:rsidR="00F7089B" w:rsidRPr="00264F9D">
        <w:rPr>
          <w:rFonts w:cstheme="minorHAnsi"/>
          <w:color w:val="000000"/>
        </w:rPr>
        <w:t xml:space="preserve">we have taken. </w:t>
      </w:r>
      <w:r w:rsidR="00E12EE6" w:rsidRPr="00264F9D">
        <w:rPr>
          <w:rFonts w:cstheme="minorHAnsi"/>
          <w:color w:val="000000"/>
        </w:rPr>
        <w:t>With diligent</w:t>
      </w:r>
      <w:r w:rsidR="00E26FCA" w:rsidRPr="00264F9D">
        <w:rPr>
          <w:rFonts w:cstheme="minorHAnsi"/>
          <w:color w:val="000000"/>
        </w:rPr>
        <w:t xml:space="preserve"> tra</w:t>
      </w:r>
      <w:r w:rsidR="00F7089B" w:rsidRPr="00264F9D">
        <w:rPr>
          <w:rFonts w:cstheme="minorHAnsi"/>
          <w:color w:val="000000"/>
        </w:rPr>
        <w:t>ining</w:t>
      </w:r>
      <w:r w:rsidR="0093236A" w:rsidRPr="00264F9D">
        <w:rPr>
          <w:rFonts w:cstheme="minorHAnsi"/>
          <w:color w:val="000000"/>
        </w:rPr>
        <w:t>,</w:t>
      </w:r>
      <w:r w:rsidR="00F7089B" w:rsidRPr="00264F9D">
        <w:rPr>
          <w:rFonts w:cstheme="minorHAnsi"/>
          <w:color w:val="000000"/>
        </w:rPr>
        <w:t xml:space="preserve"> we can change our path. </w:t>
      </w:r>
      <w:r w:rsidR="008A43CF" w:rsidRPr="00264F9D">
        <w:rPr>
          <w:rFonts w:cstheme="minorHAnsi"/>
          <w:color w:val="000000"/>
        </w:rPr>
        <w:t xml:space="preserve">We can retrain our minds to think according to the path of love and then choose to act in ways that benefit both ourselves and others. </w:t>
      </w:r>
      <w:r w:rsidR="00A55DE9" w:rsidRPr="00264F9D">
        <w:rPr>
          <w:rFonts w:cstheme="minorHAnsi"/>
          <w:color w:val="000000"/>
        </w:rPr>
        <w:t>By doing</w:t>
      </w:r>
      <w:r w:rsidR="00423FFB" w:rsidRPr="00264F9D">
        <w:rPr>
          <w:rFonts w:cstheme="minorHAnsi"/>
          <w:color w:val="000000"/>
        </w:rPr>
        <w:t xml:space="preserve"> so</w:t>
      </w:r>
      <w:r w:rsidR="00B03846" w:rsidRPr="00264F9D">
        <w:rPr>
          <w:rFonts w:cstheme="minorHAnsi"/>
          <w:color w:val="000000"/>
        </w:rPr>
        <w:t>, we</w:t>
      </w:r>
      <w:r w:rsidR="00E12EE6" w:rsidRPr="00264F9D">
        <w:rPr>
          <w:rFonts w:cstheme="minorHAnsi"/>
          <w:color w:val="000000"/>
        </w:rPr>
        <w:t xml:space="preserve"> </w:t>
      </w:r>
      <w:r w:rsidR="00E26FCA" w:rsidRPr="00264F9D">
        <w:rPr>
          <w:rFonts w:cstheme="minorHAnsi"/>
          <w:color w:val="000000"/>
        </w:rPr>
        <w:t>foster our conne</w:t>
      </w:r>
      <w:r w:rsidR="00F7089B" w:rsidRPr="00264F9D">
        <w:rPr>
          <w:rFonts w:cstheme="minorHAnsi"/>
          <w:color w:val="000000"/>
        </w:rPr>
        <w:t>ction to God and</w:t>
      </w:r>
      <w:r w:rsidR="00E12EE6" w:rsidRPr="00264F9D">
        <w:rPr>
          <w:rFonts w:cstheme="minorHAnsi"/>
          <w:color w:val="000000"/>
        </w:rPr>
        <w:t xml:space="preserve"> our</w:t>
      </w:r>
      <w:r w:rsidR="003A54B4" w:rsidRPr="00264F9D">
        <w:rPr>
          <w:rFonts w:cstheme="minorHAnsi"/>
          <w:color w:val="000000"/>
        </w:rPr>
        <w:t xml:space="preserve"> </w:t>
      </w:r>
      <w:r w:rsidR="00E12EE6" w:rsidRPr="00264F9D">
        <w:rPr>
          <w:rFonts w:cstheme="minorHAnsi"/>
          <w:color w:val="000000"/>
        </w:rPr>
        <w:t>harmony</w:t>
      </w:r>
      <w:r w:rsidR="00DB5458" w:rsidRPr="00264F9D">
        <w:rPr>
          <w:rFonts w:ascii="Calibri" w:hAnsi="Calibri" w:cs="Calibri"/>
          <w:color w:val="000000"/>
        </w:rPr>
        <w:t>—</w:t>
      </w:r>
      <w:r w:rsidR="003A54B4" w:rsidRPr="00264F9D">
        <w:rPr>
          <w:rFonts w:cstheme="minorHAnsi"/>
          <w:color w:val="000000"/>
        </w:rPr>
        <w:t>or cooperation</w:t>
      </w:r>
      <w:r w:rsidR="00DB5458" w:rsidRPr="00264F9D">
        <w:rPr>
          <w:rFonts w:ascii="Calibri" w:hAnsi="Calibri" w:cs="Calibri"/>
          <w:color w:val="000000"/>
        </w:rPr>
        <w:t>—</w:t>
      </w:r>
      <w:r w:rsidR="00E12EE6" w:rsidRPr="00264F9D">
        <w:rPr>
          <w:rFonts w:cstheme="minorHAnsi"/>
          <w:color w:val="000000"/>
        </w:rPr>
        <w:t>with</w:t>
      </w:r>
      <w:r w:rsidR="00F7089B" w:rsidRPr="00264F9D">
        <w:rPr>
          <w:rFonts w:cstheme="minorHAnsi"/>
          <w:color w:val="000000"/>
        </w:rPr>
        <w:t xml:space="preserve"> the Creation. </w:t>
      </w:r>
      <w:r w:rsidR="00E26FCA" w:rsidRPr="00264F9D">
        <w:rPr>
          <w:rFonts w:cstheme="minorHAnsi"/>
          <w:color w:val="000000"/>
        </w:rPr>
        <w:t>Remember that you and your commu</w:t>
      </w:r>
      <w:r w:rsidR="00052D74" w:rsidRPr="00264F9D">
        <w:rPr>
          <w:rFonts w:cstheme="minorHAnsi"/>
          <w:color w:val="000000"/>
        </w:rPr>
        <w:t>nity are</w:t>
      </w:r>
      <w:r w:rsidR="00E12EE6" w:rsidRPr="00264F9D">
        <w:rPr>
          <w:rFonts w:cstheme="minorHAnsi"/>
          <w:color w:val="000000"/>
        </w:rPr>
        <w:t xml:space="preserve"> </w:t>
      </w:r>
      <w:r w:rsidR="00B03846" w:rsidRPr="00264F9D">
        <w:rPr>
          <w:rFonts w:cstheme="minorHAnsi"/>
          <w:color w:val="000000"/>
        </w:rPr>
        <w:t xml:space="preserve">also </w:t>
      </w:r>
      <w:r w:rsidR="00E12EE6" w:rsidRPr="00264F9D">
        <w:rPr>
          <w:rFonts w:cstheme="minorHAnsi"/>
          <w:color w:val="000000"/>
        </w:rPr>
        <w:t xml:space="preserve">created things and </w:t>
      </w:r>
      <w:r w:rsidR="00031CDA" w:rsidRPr="00264F9D">
        <w:rPr>
          <w:rFonts w:cstheme="minorHAnsi"/>
          <w:color w:val="000000"/>
        </w:rPr>
        <w:t>part of the Creation.</w:t>
      </w:r>
    </w:p>
    <w:p w14:paraId="659A7754" w14:textId="77777777" w:rsidR="00E26FCA" w:rsidRPr="00264F9D" w:rsidRDefault="00E26FCA" w:rsidP="00774C8C">
      <w:pPr>
        <w:spacing w:after="0" w:line="240" w:lineRule="auto"/>
        <w:jc w:val="both"/>
        <w:rPr>
          <w:rFonts w:cstheme="minorHAnsi"/>
          <w:color w:val="000000"/>
        </w:rPr>
      </w:pPr>
    </w:p>
    <w:p w14:paraId="71E0C906" w14:textId="77777777" w:rsidR="00E26FCA" w:rsidRPr="00264F9D" w:rsidRDefault="00C475AE" w:rsidP="00774C8C">
      <w:pPr>
        <w:pStyle w:val="ListParagraph"/>
        <w:numPr>
          <w:ilvl w:val="0"/>
          <w:numId w:val="1"/>
        </w:numPr>
        <w:spacing w:after="0" w:line="240" w:lineRule="auto"/>
        <w:jc w:val="both"/>
        <w:rPr>
          <w:rFonts w:cstheme="minorHAnsi"/>
          <w:b/>
        </w:rPr>
      </w:pPr>
      <w:r w:rsidRPr="00264F9D">
        <w:rPr>
          <w:rFonts w:cstheme="minorHAnsi"/>
          <w:b/>
        </w:rPr>
        <w:t>O</w:t>
      </w:r>
      <w:r w:rsidR="00E26FCA" w:rsidRPr="00264F9D">
        <w:rPr>
          <w:rFonts w:cstheme="minorHAnsi"/>
          <w:b/>
        </w:rPr>
        <w:t xml:space="preserve">ur </w:t>
      </w:r>
      <w:r w:rsidR="00BA6FA3" w:rsidRPr="00264F9D">
        <w:rPr>
          <w:rFonts w:cstheme="minorHAnsi"/>
          <w:b/>
        </w:rPr>
        <w:t xml:space="preserve">emotional </w:t>
      </w:r>
      <w:r w:rsidR="00E26FCA" w:rsidRPr="00264F9D">
        <w:rPr>
          <w:rFonts w:cstheme="minorHAnsi"/>
          <w:b/>
        </w:rPr>
        <w:t>reactions</w:t>
      </w:r>
      <w:r w:rsidRPr="00264F9D">
        <w:rPr>
          <w:rFonts w:cstheme="minorHAnsi"/>
          <w:b/>
        </w:rPr>
        <w:t xml:space="preserve"> are not trustworthy guides</w:t>
      </w:r>
      <w:r w:rsidR="00E26FCA" w:rsidRPr="00264F9D">
        <w:rPr>
          <w:rFonts w:cstheme="minorHAnsi"/>
          <w:b/>
        </w:rPr>
        <w:t xml:space="preserve"> for making decisions</w:t>
      </w:r>
    </w:p>
    <w:p w14:paraId="578CE084" w14:textId="20824692" w:rsidR="00E26FCA" w:rsidRPr="00264F9D" w:rsidRDefault="00A23A85" w:rsidP="00774C8C">
      <w:pPr>
        <w:tabs>
          <w:tab w:val="left" w:pos="357"/>
        </w:tabs>
        <w:spacing w:after="0" w:line="240" w:lineRule="auto"/>
        <w:ind w:left="357"/>
        <w:jc w:val="both"/>
        <w:rPr>
          <w:rFonts w:cstheme="minorHAnsi"/>
          <w:color w:val="000000"/>
        </w:rPr>
      </w:pPr>
      <w:r w:rsidRPr="00264F9D">
        <w:rPr>
          <w:rFonts w:cstheme="minorHAnsi"/>
          <w:color w:val="000000"/>
        </w:rPr>
        <w:t xml:space="preserve">Our feelings often distort our perception of reality, and it might be distressing to learn that we cannot </w:t>
      </w:r>
      <w:r w:rsidR="00E26FCA" w:rsidRPr="00264F9D">
        <w:rPr>
          <w:rFonts w:cstheme="minorHAnsi"/>
          <w:color w:val="000000"/>
        </w:rPr>
        <w:t xml:space="preserve">depend on our </w:t>
      </w:r>
      <w:r w:rsidR="00123E60" w:rsidRPr="00264F9D">
        <w:rPr>
          <w:rFonts w:cstheme="minorHAnsi"/>
          <w:color w:val="000000"/>
        </w:rPr>
        <w:t>emotional reactions</w:t>
      </w:r>
      <w:r w:rsidR="003D62A4" w:rsidRPr="00264F9D">
        <w:rPr>
          <w:rFonts w:cstheme="minorHAnsi"/>
          <w:color w:val="000000"/>
        </w:rPr>
        <w:t xml:space="preserve"> </w:t>
      </w:r>
      <w:r w:rsidR="001A680E" w:rsidRPr="00264F9D">
        <w:rPr>
          <w:rFonts w:cstheme="minorHAnsi"/>
          <w:color w:val="000000"/>
        </w:rPr>
        <w:t xml:space="preserve">to help us make </w:t>
      </w:r>
      <w:r w:rsidR="003D62A4" w:rsidRPr="00264F9D">
        <w:rPr>
          <w:rFonts w:cstheme="minorHAnsi"/>
          <w:color w:val="000000"/>
        </w:rPr>
        <w:t>healthy</w:t>
      </w:r>
      <w:r w:rsidR="00BA6FA3" w:rsidRPr="00264F9D">
        <w:rPr>
          <w:rFonts w:cstheme="minorHAnsi"/>
          <w:color w:val="000000"/>
        </w:rPr>
        <w:t xml:space="preserve"> decisions.</w:t>
      </w:r>
      <w:r w:rsidR="00321CD0" w:rsidRPr="00264F9D">
        <w:rPr>
          <w:rFonts w:cstheme="minorHAnsi"/>
          <w:color w:val="000000"/>
        </w:rPr>
        <w:t xml:space="preserve"> </w:t>
      </w:r>
      <w:r w:rsidR="00123E60" w:rsidRPr="00264F9D">
        <w:rPr>
          <w:rFonts w:cstheme="minorHAnsi"/>
          <w:color w:val="000000"/>
        </w:rPr>
        <w:t xml:space="preserve">At this stage </w:t>
      </w:r>
      <w:r w:rsidR="0093236A" w:rsidRPr="00264F9D">
        <w:rPr>
          <w:rFonts w:cstheme="minorHAnsi"/>
          <w:color w:val="000000"/>
        </w:rPr>
        <w:t xml:space="preserve">in </w:t>
      </w:r>
      <w:r w:rsidR="00123E60" w:rsidRPr="00264F9D">
        <w:rPr>
          <w:rFonts w:cstheme="minorHAnsi"/>
          <w:color w:val="000000"/>
        </w:rPr>
        <w:t>our training</w:t>
      </w:r>
      <w:r w:rsidR="0093236A" w:rsidRPr="00264F9D">
        <w:rPr>
          <w:rFonts w:cstheme="minorHAnsi"/>
          <w:color w:val="000000"/>
        </w:rPr>
        <w:t>,</w:t>
      </w:r>
      <w:r w:rsidR="00123E60" w:rsidRPr="00264F9D">
        <w:rPr>
          <w:rFonts w:cstheme="minorHAnsi"/>
          <w:color w:val="000000"/>
        </w:rPr>
        <w:t xml:space="preserve"> all immediate</w:t>
      </w:r>
      <w:r w:rsidR="00331777" w:rsidRPr="00264F9D">
        <w:rPr>
          <w:rFonts w:cstheme="minorHAnsi"/>
          <w:color w:val="000000"/>
        </w:rPr>
        <w:t xml:space="preserve"> and extreme</w:t>
      </w:r>
      <w:r w:rsidR="00123E60" w:rsidRPr="00264F9D">
        <w:rPr>
          <w:rFonts w:cstheme="minorHAnsi"/>
          <w:color w:val="000000"/>
        </w:rPr>
        <w:t xml:space="preserve"> reaction</w:t>
      </w:r>
      <w:r w:rsidR="00AE444A" w:rsidRPr="00264F9D">
        <w:rPr>
          <w:rFonts w:cstheme="minorHAnsi"/>
          <w:color w:val="000000"/>
        </w:rPr>
        <w:t>s are</w:t>
      </w:r>
      <w:r w:rsidR="00BA6FA3" w:rsidRPr="00264F9D">
        <w:rPr>
          <w:rFonts w:cstheme="minorHAnsi"/>
          <w:color w:val="000000"/>
        </w:rPr>
        <w:t xml:space="preserve"> suspect.</w:t>
      </w:r>
      <w:r w:rsidR="00CD766A" w:rsidRPr="00264F9D">
        <w:rPr>
          <w:rFonts w:cstheme="minorHAnsi"/>
          <w:color w:val="000000"/>
        </w:rPr>
        <w:t xml:space="preserve"> </w:t>
      </w:r>
      <w:r w:rsidR="00331777" w:rsidRPr="00264F9D">
        <w:rPr>
          <w:rFonts w:cstheme="minorHAnsi"/>
          <w:color w:val="000000"/>
        </w:rPr>
        <w:t xml:space="preserve">If </w:t>
      </w:r>
      <w:r w:rsidR="002044EA" w:rsidRPr="00264F9D">
        <w:rPr>
          <w:rFonts w:cstheme="minorHAnsi"/>
          <w:color w:val="000000"/>
        </w:rPr>
        <w:t>an</w:t>
      </w:r>
      <w:r w:rsidR="007B4AB4" w:rsidRPr="00264F9D">
        <w:rPr>
          <w:rFonts w:cstheme="minorHAnsi"/>
          <w:color w:val="000000"/>
        </w:rPr>
        <w:t xml:space="preserve"> </w:t>
      </w:r>
      <w:r w:rsidR="00331777" w:rsidRPr="00264F9D">
        <w:rPr>
          <w:rFonts w:cstheme="minorHAnsi"/>
          <w:color w:val="000000"/>
        </w:rPr>
        <w:t>event</w:t>
      </w:r>
      <w:r w:rsidR="00E26FCA" w:rsidRPr="00264F9D">
        <w:rPr>
          <w:rFonts w:cstheme="minorHAnsi"/>
          <w:color w:val="000000"/>
        </w:rPr>
        <w:t xml:space="preserve"> frighten</w:t>
      </w:r>
      <w:r w:rsidR="00331777" w:rsidRPr="00264F9D">
        <w:rPr>
          <w:rFonts w:cstheme="minorHAnsi"/>
          <w:color w:val="000000"/>
        </w:rPr>
        <w:t xml:space="preserve">s us into </w:t>
      </w:r>
      <w:r w:rsidR="00DC4474" w:rsidRPr="00264F9D">
        <w:rPr>
          <w:rFonts w:cstheme="minorHAnsi"/>
          <w:color w:val="000000"/>
        </w:rPr>
        <w:t xml:space="preserve">reacting </w:t>
      </w:r>
      <w:r w:rsidR="00113D1D" w:rsidRPr="00264F9D">
        <w:rPr>
          <w:rFonts w:cstheme="minorHAnsi"/>
          <w:color w:val="000000"/>
        </w:rPr>
        <w:t>with</w:t>
      </w:r>
      <w:r w:rsidR="00331777" w:rsidRPr="00264F9D">
        <w:rPr>
          <w:rFonts w:cstheme="minorHAnsi"/>
          <w:color w:val="000000"/>
        </w:rPr>
        <w:t xml:space="preserve"> rage, hurt, stagnation</w:t>
      </w:r>
      <w:r w:rsidR="008872E5" w:rsidRPr="00264F9D">
        <w:rPr>
          <w:rFonts w:cstheme="minorHAnsi"/>
          <w:color w:val="000000"/>
        </w:rPr>
        <w:t>, self-defense, retreat</w:t>
      </w:r>
      <w:r w:rsidR="00331777" w:rsidRPr="00264F9D">
        <w:rPr>
          <w:rFonts w:cstheme="minorHAnsi"/>
          <w:color w:val="000000"/>
        </w:rPr>
        <w:t>, depression</w:t>
      </w:r>
      <w:r w:rsidR="00E26FCA" w:rsidRPr="00264F9D">
        <w:rPr>
          <w:rFonts w:cstheme="minorHAnsi"/>
          <w:color w:val="000000"/>
        </w:rPr>
        <w:t xml:space="preserve">, </w:t>
      </w:r>
      <w:r w:rsidR="00331777" w:rsidRPr="00264F9D">
        <w:rPr>
          <w:rFonts w:cstheme="minorHAnsi"/>
          <w:color w:val="000000"/>
        </w:rPr>
        <w:t>or addictive choices</w:t>
      </w:r>
      <w:r w:rsidR="00BA6FA3" w:rsidRPr="00264F9D">
        <w:rPr>
          <w:rFonts w:cstheme="minorHAnsi"/>
          <w:color w:val="000000"/>
        </w:rPr>
        <w:t>, we</w:t>
      </w:r>
      <w:r w:rsidR="00123E60" w:rsidRPr="00264F9D">
        <w:rPr>
          <w:rFonts w:cstheme="minorHAnsi"/>
          <w:color w:val="000000"/>
        </w:rPr>
        <w:t xml:space="preserve"> have already told a story about why </w:t>
      </w:r>
      <w:r w:rsidR="001A680E" w:rsidRPr="00264F9D">
        <w:rPr>
          <w:rFonts w:cstheme="minorHAnsi"/>
          <w:color w:val="000000"/>
        </w:rPr>
        <w:t xml:space="preserve">that </w:t>
      </w:r>
      <w:r w:rsidR="007B4AB4" w:rsidRPr="00264F9D">
        <w:rPr>
          <w:rFonts w:cstheme="minorHAnsi"/>
          <w:color w:val="000000"/>
        </w:rPr>
        <w:t xml:space="preserve">event is </w:t>
      </w:r>
      <w:r w:rsidR="00BA6FA3" w:rsidRPr="00264F9D">
        <w:rPr>
          <w:rFonts w:cstheme="minorHAnsi"/>
          <w:color w:val="000000"/>
        </w:rPr>
        <w:t>evil.</w:t>
      </w:r>
      <w:r w:rsidR="0002480B" w:rsidRPr="00264F9D">
        <w:rPr>
          <w:rFonts w:cstheme="minorHAnsi"/>
          <w:color w:val="000000"/>
        </w:rPr>
        <w:t xml:space="preserve"> </w:t>
      </w:r>
      <w:r w:rsidR="00CB1DF8" w:rsidRPr="00264F9D">
        <w:rPr>
          <w:rFonts w:cstheme="minorHAnsi"/>
          <w:color w:val="000000"/>
        </w:rPr>
        <w:t xml:space="preserve">Why is it evil? It is evil </w:t>
      </w:r>
      <w:r w:rsidR="00A53584" w:rsidRPr="00264F9D">
        <w:rPr>
          <w:rFonts w:cstheme="minorHAnsi"/>
          <w:color w:val="000000"/>
        </w:rPr>
        <w:t xml:space="preserve">because </w:t>
      </w:r>
      <w:r w:rsidR="0022660E" w:rsidRPr="00264F9D">
        <w:rPr>
          <w:rFonts w:cstheme="minorHAnsi"/>
          <w:color w:val="000000"/>
        </w:rPr>
        <w:t xml:space="preserve">it has not met </w:t>
      </w:r>
      <w:r w:rsidR="00A53584" w:rsidRPr="00264F9D">
        <w:rPr>
          <w:rFonts w:cstheme="minorHAnsi"/>
          <w:color w:val="000000"/>
        </w:rPr>
        <w:t>our compelling needs</w:t>
      </w:r>
      <w:r w:rsidR="009D32D5" w:rsidRPr="00264F9D">
        <w:rPr>
          <w:rFonts w:cstheme="minorHAnsi"/>
          <w:color w:val="000000"/>
        </w:rPr>
        <w:t xml:space="preserve">. We </w:t>
      </w:r>
      <w:r w:rsidR="00734122" w:rsidRPr="00264F9D">
        <w:rPr>
          <w:rFonts w:cstheme="minorHAnsi"/>
          <w:color w:val="000000"/>
        </w:rPr>
        <w:t xml:space="preserve">then try to restore our hurt pride </w:t>
      </w:r>
      <w:r w:rsidR="009D32D5" w:rsidRPr="00264F9D">
        <w:rPr>
          <w:rFonts w:cstheme="minorHAnsi"/>
          <w:color w:val="000000"/>
        </w:rPr>
        <w:t xml:space="preserve">by blaming others or ourselves. We </w:t>
      </w:r>
      <w:r w:rsidR="00E26FCA" w:rsidRPr="00264F9D">
        <w:rPr>
          <w:rFonts w:cstheme="minorHAnsi"/>
          <w:color w:val="000000"/>
        </w:rPr>
        <w:t xml:space="preserve">attack </w:t>
      </w:r>
      <w:r w:rsidR="00DC4474" w:rsidRPr="00264F9D">
        <w:rPr>
          <w:rFonts w:cstheme="minorHAnsi"/>
          <w:color w:val="000000"/>
        </w:rPr>
        <w:t>or appease</w:t>
      </w:r>
      <w:r w:rsidR="009D32D5" w:rsidRPr="00264F9D">
        <w:rPr>
          <w:rFonts w:cstheme="minorHAnsi"/>
          <w:color w:val="000000"/>
        </w:rPr>
        <w:t xml:space="preserve"> others</w:t>
      </w:r>
      <w:r w:rsidR="00734122" w:rsidRPr="00264F9D">
        <w:rPr>
          <w:rFonts w:cstheme="minorHAnsi"/>
          <w:color w:val="000000"/>
        </w:rPr>
        <w:t xml:space="preserve">; we are driven to </w:t>
      </w:r>
      <w:r w:rsidR="00331777" w:rsidRPr="00264F9D">
        <w:rPr>
          <w:rFonts w:cstheme="minorHAnsi"/>
          <w:color w:val="000000"/>
        </w:rPr>
        <w:t>build them up</w:t>
      </w:r>
      <w:r w:rsidR="00E26FCA" w:rsidRPr="00264F9D">
        <w:rPr>
          <w:rFonts w:cstheme="minorHAnsi"/>
          <w:color w:val="000000"/>
        </w:rPr>
        <w:t xml:space="preserve"> or take them down</w:t>
      </w:r>
      <w:r w:rsidR="00734122" w:rsidRPr="00264F9D">
        <w:rPr>
          <w:rFonts w:cstheme="minorHAnsi"/>
          <w:color w:val="000000"/>
        </w:rPr>
        <w:t>. We</w:t>
      </w:r>
      <w:r w:rsidR="009D32D5" w:rsidRPr="00264F9D">
        <w:rPr>
          <w:rFonts w:cstheme="minorHAnsi"/>
          <w:color w:val="000000"/>
        </w:rPr>
        <w:t xml:space="preserve"> </w:t>
      </w:r>
      <w:r w:rsidR="00E26FCA" w:rsidRPr="00264F9D">
        <w:rPr>
          <w:rFonts w:cstheme="minorHAnsi"/>
          <w:color w:val="000000"/>
        </w:rPr>
        <w:t>wit</w:t>
      </w:r>
      <w:r w:rsidR="00331777" w:rsidRPr="00264F9D">
        <w:rPr>
          <w:rFonts w:cstheme="minorHAnsi"/>
          <w:color w:val="000000"/>
        </w:rPr>
        <w:t>hdraw or</w:t>
      </w:r>
      <w:r w:rsidR="00E26FCA" w:rsidRPr="00264F9D">
        <w:rPr>
          <w:rFonts w:cstheme="minorHAnsi"/>
          <w:color w:val="000000"/>
        </w:rPr>
        <w:t xml:space="preserve"> control, act craz</w:t>
      </w:r>
      <w:r w:rsidR="00331777" w:rsidRPr="00264F9D">
        <w:rPr>
          <w:rFonts w:cstheme="minorHAnsi"/>
          <w:color w:val="000000"/>
        </w:rPr>
        <w:t>y,</w:t>
      </w:r>
      <w:r w:rsidR="00BA6FA3" w:rsidRPr="00264F9D">
        <w:rPr>
          <w:rFonts w:cstheme="minorHAnsi"/>
          <w:color w:val="000000"/>
        </w:rPr>
        <w:t xml:space="preserve"> get sick, or give up.</w:t>
      </w:r>
      <w:r w:rsidR="00E26FCA" w:rsidRPr="00264F9D">
        <w:rPr>
          <w:rFonts w:cstheme="minorHAnsi"/>
          <w:color w:val="000000"/>
        </w:rPr>
        <w:t xml:space="preserve"> </w:t>
      </w:r>
      <w:r w:rsidR="00EC32EC" w:rsidRPr="00264F9D">
        <w:rPr>
          <w:rFonts w:cstheme="minorHAnsi"/>
          <w:color w:val="000000"/>
        </w:rPr>
        <w:t xml:space="preserve">If </w:t>
      </w:r>
      <w:r w:rsidR="00EC32EC" w:rsidRPr="00264F9D">
        <w:rPr>
          <w:rFonts w:cstheme="minorHAnsi"/>
          <w:color w:val="000000"/>
        </w:rPr>
        <w:lastRenderedPageBreak/>
        <w:t>an event</w:t>
      </w:r>
      <w:r w:rsidR="00E26FCA" w:rsidRPr="00264F9D">
        <w:rPr>
          <w:rFonts w:cstheme="minorHAnsi"/>
          <w:color w:val="000000"/>
        </w:rPr>
        <w:t xml:space="preserve"> relieve</w:t>
      </w:r>
      <w:r w:rsidR="00E344E4" w:rsidRPr="00264F9D">
        <w:rPr>
          <w:rFonts w:cstheme="minorHAnsi"/>
          <w:color w:val="000000"/>
        </w:rPr>
        <w:t>s</w:t>
      </w:r>
      <w:r w:rsidR="00926737" w:rsidRPr="00264F9D">
        <w:rPr>
          <w:rFonts w:cstheme="minorHAnsi"/>
          <w:color w:val="000000"/>
        </w:rPr>
        <w:t xml:space="preserve"> us from the f</w:t>
      </w:r>
      <w:r w:rsidR="00E26FCA" w:rsidRPr="00264F9D">
        <w:rPr>
          <w:rFonts w:cstheme="minorHAnsi"/>
          <w:color w:val="000000"/>
        </w:rPr>
        <w:t>ear o</w:t>
      </w:r>
      <w:r w:rsidR="00926737" w:rsidRPr="00264F9D">
        <w:rPr>
          <w:rFonts w:cstheme="minorHAnsi"/>
          <w:color w:val="000000"/>
        </w:rPr>
        <w:t>f d</w:t>
      </w:r>
      <w:r w:rsidR="00321CD0" w:rsidRPr="00264F9D">
        <w:rPr>
          <w:rFonts w:cstheme="minorHAnsi"/>
          <w:color w:val="000000"/>
        </w:rPr>
        <w:t>eath</w:t>
      </w:r>
      <w:r w:rsidR="0093236A" w:rsidRPr="00264F9D">
        <w:rPr>
          <w:rFonts w:cstheme="minorHAnsi"/>
          <w:color w:val="000000"/>
        </w:rPr>
        <w:t>,</w:t>
      </w:r>
      <w:r w:rsidR="00321CD0" w:rsidRPr="00264F9D">
        <w:rPr>
          <w:rFonts w:cstheme="minorHAnsi"/>
          <w:color w:val="000000"/>
        </w:rPr>
        <w:t xml:space="preserve"> we</w:t>
      </w:r>
      <w:r w:rsidR="00331777" w:rsidRPr="00264F9D">
        <w:rPr>
          <w:rFonts w:cstheme="minorHAnsi"/>
          <w:color w:val="000000"/>
        </w:rPr>
        <w:t xml:space="preserve"> feel </w:t>
      </w:r>
      <w:r w:rsidR="00692573" w:rsidRPr="00264F9D">
        <w:rPr>
          <w:rFonts w:cstheme="minorHAnsi"/>
          <w:color w:val="000000"/>
        </w:rPr>
        <w:t>euphor</w:t>
      </w:r>
      <w:r w:rsidR="006F0DDD" w:rsidRPr="00264F9D">
        <w:rPr>
          <w:rFonts w:cstheme="minorHAnsi"/>
          <w:color w:val="000000"/>
        </w:rPr>
        <w:t>ic</w:t>
      </w:r>
      <w:r w:rsidR="00692573" w:rsidRPr="00264F9D">
        <w:rPr>
          <w:rFonts w:cstheme="minorHAnsi"/>
          <w:color w:val="000000"/>
        </w:rPr>
        <w:t xml:space="preserve"> </w:t>
      </w:r>
      <w:r w:rsidR="00331777" w:rsidRPr="00264F9D">
        <w:rPr>
          <w:rFonts w:cstheme="minorHAnsi"/>
          <w:color w:val="000000"/>
        </w:rPr>
        <w:t>and</w:t>
      </w:r>
      <w:r w:rsidR="00F84308" w:rsidRPr="00264F9D">
        <w:rPr>
          <w:rFonts w:cstheme="minorHAnsi"/>
          <w:color w:val="000000"/>
        </w:rPr>
        <w:t xml:space="preserve"> </w:t>
      </w:r>
      <w:r w:rsidR="006A0259" w:rsidRPr="00264F9D">
        <w:rPr>
          <w:rFonts w:cstheme="minorHAnsi"/>
          <w:color w:val="000000"/>
        </w:rPr>
        <w:t>have a story in place about why the event is</w:t>
      </w:r>
      <w:r w:rsidR="003A54B4" w:rsidRPr="00264F9D">
        <w:rPr>
          <w:rFonts w:cstheme="minorHAnsi"/>
          <w:color w:val="000000"/>
        </w:rPr>
        <w:t xml:space="preserve"> good. In euphoria</w:t>
      </w:r>
      <w:r w:rsidR="00E1073D" w:rsidRPr="00264F9D">
        <w:rPr>
          <w:rFonts w:cstheme="minorHAnsi"/>
          <w:color w:val="000000"/>
        </w:rPr>
        <w:t>,</w:t>
      </w:r>
      <w:r w:rsidR="00F84308" w:rsidRPr="00264F9D">
        <w:rPr>
          <w:rFonts w:cstheme="minorHAnsi"/>
          <w:color w:val="000000"/>
        </w:rPr>
        <w:t xml:space="preserve"> we</w:t>
      </w:r>
      <w:r w:rsidR="00331777" w:rsidRPr="00264F9D">
        <w:rPr>
          <w:rFonts w:cstheme="minorHAnsi"/>
          <w:color w:val="000000"/>
        </w:rPr>
        <w:t xml:space="preserve"> </w:t>
      </w:r>
      <w:r w:rsidR="000F6407" w:rsidRPr="00264F9D">
        <w:rPr>
          <w:rFonts w:cstheme="minorHAnsi"/>
          <w:color w:val="000000"/>
        </w:rPr>
        <w:t xml:space="preserve">become mindless and </w:t>
      </w:r>
      <w:r w:rsidR="00331777" w:rsidRPr="00264F9D">
        <w:rPr>
          <w:rFonts w:cstheme="minorHAnsi"/>
          <w:color w:val="000000"/>
        </w:rPr>
        <w:t>fo</w:t>
      </w:r>
      <w:r w:rsidR="003A54B4" w:rsidRPr="00264F9D">
        <w:rPr>
          <w:rFonts w:cstheme="minorHAnsi"/>
          <w:color w:val="000000"/>
        </w:rPr>
        <w:t>rget that we have limitations</w:t>
      </w:r>
      <w:r w:rsidR="00DC4474" w:rsidRPr="00264F9D">
        <w:rPr>
          <w:rFonts w:cstheme="minorHAnsi"/>
          <w:color w:val="000000"/>
        </w:rPr>
        <w:t>. We</w:t>
      </w:r>
      <w:r w:rsidR="003A54B4" w:rsidRPr="00264F9D">
        <w:rPr>
          <w:rFonts w:cstheme="minorHAnsi"/>
          <w:color w:val="000000"/>
        </w:rPr>
        <w:t xml:space="preserve"> forget that </w:t>
      </w:r>
      <w:r w:rsidR="00CB0589" w:rsidRPr="00264F9D">
        <w:rPr>
          <w:rFonts w:cstheme="minorHAnsi"/>
          <w:color w:val="000000"/>
        </w:rPr>
        <w:t>in every situation we</w:t>
      </w:r>
      <w:r w:rsidR="003A54B4" w:rsidRPr="00264F9D">
        <w:rPr>
          <w:rFonts w:cstheme="minorHAnsi"/>
          <w:color w:val="000000"/>
        </w:rPr>
        <w:t xml:space="preserve"> have a Lord to serve</w:t>
      </w:r>
      <w:r w:rsidR="001C6A06" w:rsidRPr="00264F9D">
        <w:rPr>
          <w:rFonts w:cstheme="minorHAnsi"/>
          <w:color w:val="000000"/>
        </w:rPr>
        <w:t>, and we</w:t>
      </w:r>
      <w:r w:rsidR="00EE328A" w:rsidRPr="00264F9D">
        <w:rPr>
          <w:rFonts w:cstheme="minorHAnsi"/>
          <w:color w:val="000000"/>
        </w:rPr>
        <w:t xml:space="preserve"> make choices that lead to </w:t>
      </w:r>
      <w:r w:rsidR="00E35A03" w:rsidRPr="00264F9D">
        <w:rPr>
          <w:rFonts w:cstheme="minorHAnsi"/>
          <w:color w:val="000000"/>
        </w:rPr>
        <w:t xml:space="preserve">misoriented </w:t>
      </w:r>
      <w:r w:rsidR="00EE328A" w:rsidRPr="00264F9D">
        <w:rPr>
          <w:rFonts w:cstheme="minorHAnsi"/>
          <w:color w:val="000000"/>
        </w:rPr>
        <w:t>outcomes</w:t>
      </w:r>
      <w:r w:rsidR="00E35A03" w:rsidRPr="00264F9D">
        <w:rPr>
          <w:rFonts w:cstheme="minorHAnsi"/>
          <w:color w:val="000000"/>
        </w:rPr>
        <w:t xml:space="preserve">. In order to recover from this misorientation, we </w:t>
      </w:r>
      <w:r w:rsidR="00E1073D" w:rsidRPr="00264F9D">
        <w:rPr>
          <w:rFonts w:cstheme="minorHAnsi"/>
          <w:color w:val="000000"/>
        </w:rPr>
        <w:t>have to</w:t>
      </w:r>
      <w:r w:rsidR="00E35A03" w:rsidRPr="00264F9D">
        <w:rPr>
          <w:rFonts w:cstheme="minorHAnsi"/>
          <w:color w:val="000000"/>
        </w:rPr>
        <w:t xml:space="preserve"> expend a great deal of our resources</w:t>
      </w:r>
      <w:r w:rsidR="007B4AB4" w:rsidRPr="00264F9D">
        <w:rPr>
          <w:rFonts w:cstheme="minorHAnsi"/>
          <w:color w:val="000000"/>
        </w:rPr>
        <w:t>—</w:t>
      </w:r>
      <w:r w:rsidR="00A2499B" w:rsidRPr="00264F9D">
        <w:rPr>
          <w:rFonts w:cstheme="minorHAnsi"/>
          <w:color w:val="000000"/>
        </w:rPr>
        <w:t>resources that</w:t>
      </w:r>
      <w:r w:rsidR="00E35A03" w:rsidRPr="00264F9D">
        <w:rPr>
          <w:rFonts w:cstheme="minorHAnsi"/>
          <w:color w:val="000000"/>
        </w:rPr>
        <w:t xml:space="preserve"> could be </w:t>
      </w:r>
      <w:r w:rsidR="00D31D5C" w:rsidRPr="00264F9D">
        <w:rPr>
          <w:rFonts w:cstheme="minorHAnsi"/>
          <w:color w:val="000000"/>
        </w:rPr>
        <w:t xml:space="preserve">dedicated to the goal of </w:t>
      </w:r>
      <w:r w:rsidR="005C3CBA" w:rsidRPr="00264F9D">
        <w:rPr>
          <w:rFonts w:cstheme="minorHAnsi"/>
          <w:color w:val="000000"/>
        </w:rPr>
        <w:t>actualizing</w:t>
      </w:r>
      <w:r w:rsidR="00423FFB" w:rsidRPr="00264F9D">
        <w:rPr>
          <w:rFonts w:cstheme="minorHAnsi"/>
          <w:color w:val="000000"/>
        </w:rPr>
        <w:t xml:space="preserve"> </w:t>
      </w:r>
      <w:r w:rsidR="00D31D5C" w:rsidRPr="00264F9D">
        <w:rPr>
          <w:rFonts w:cstheme="minorHAnsi"/>
          <w:color w:val="000000"/>
        </w:rPr>
        <w:t>our glorious potential.</w:t>
      </w:r>
      <w:r w:rsidR="00CD766A" w:rsidRPr="00264F9D">
        <w:rPr>
          <w:rFonts w:cstheme="minorHAnsi"/>
          <w:color w:val="000000"/>
        </w:rPr>
        <w:t xml:space="preserve"> </w:t>
      </w:r>
      <w:r w:rsidR="001C6A06" w:rsidRPr="00264F9D">
        <w:rPr>
          <w:rFonts w:cstheme="minorHAnsi"/>
          <w:color w:val="000000"/>
        </w:rPr>
        <w:t>E</w:t>
      </w:r>
      <w:r w:rsidR="00423FFB" w:rsidRPr="00264F9D">
        <w:rPr>
          <w:rFonts w:cstheme="minorHAnsi"/>
          <w:color w:val="000000"/>
        </w:rPr>
        <w:t xml:space="preserve">xpending </w:t>
      </w:r>
      <w:r w:rsidR="00D31D5C" w:rsidRPr="00264F9D">
        <w:rPr>
          <w:rFonts w:cstheme="minorHAnsi"/>
          <w:color w:val="000000"/>
        </w:rPr>
        <w:t xml:space="preserve">our resources </w:t>
      </w:r>
      <w:r w:rsidR="00A12001" w:rsidRPr="00264F9D">
        <w:rPr>
          <w:rFonts w:cstheme="minorHAnsi"/>
          <w:color w:val="000000"/>
        </w:rPr>
        <w:t>for</w:t>
      </w:r>
      <w:r w:rsidR="00423FFB" w:rsidRPr="00264F9D">
        <w:rPr>
          <w:rFonts w:cstheme="minorHAnsi"/>
          <w:color w:val="000000"/>
        </w:rPr>
        <w:t xml:space="preserve"> recovery</w:t>
      </w:r>
      <w:r w:rsidR="005C3CBA" w:rsidRPr="00264F9D">
        <w:rPr>
          <w:rFonts w:cstheme="minorHAnsi"/>
          <w:color w:val="000000"/>
        </w:rPr>
        <w:t xml:space="preserve"> </w:t>
      </w:r>
      <w:r w:rsidR="00D31D5C" w:rsidRPr="00264F9D">
        <w:rPr>
          <w:rFonts w:cstheme="minorHAnsi"/>
          <w:color w:val="000000"/>
        </w:rPr>
        <w:t xml:space="preserve">isn’t always </w:t>
      </w:r>
      <w:r w:rsidR="00E26FCA" w:rsidRPr="00264F9D">
        <w:rPr>
          <w:rFonts w:cstheme="minorHAnsi"/>
          <w:color w:val="000000"/>
        </w:rPr>
        <w:t>a bad t</w:t>
      </w:r>
      <w:r w:rsidR="00EC32EC" w:rsidRPr="00264F9D">
        <w:rPr>
          <w:rFonts w:cstheme="minorHAnsi"/>
          <w:color w:val="000000"/>
        </w:rPr>
        <w:t>hing</w:t>
      </w:r>
      <w:r w:rsidR="00E66DE2" w:rsidRPr="00264F9D">
        <w:rPr>
          <w:rFonts w:cstheme="minorHAnsi"/>
          <w:color w:val="000000"/>
        </w:rPr>
        <w:t>, however</w:t>
      </w:r>
      <w:r w:rsidR="00EC32EC" w:rsidRPr="00264F9D">
        <w:rPr>
          <w:rFonts w:cstheme="minorHAnsi"/>
          <w:color w:val="000000"/>
        </w:rPr>
        <w:t>. I</w:t>
      </w:r>
      <w:r w:rsidR="00123E60" w:rsidRPr="00264F9D">
        <w:rPr>
          <w:rFonts w:cstheme="minorHAnsi"/>
          <w:color w:val="000000"/>
        </w:rPr>
        <w:t xml:space="preserve">n fact, it </w:t>
      </w:r>
      <w:r w:rsidR="00423FFB" w:rsidRPr="00264F9D">
        <w:rPr>
          <w:rFonts w:cstheme="minorHAnsi"/>
          <w:color w:val="000000"/>
        </w:rPr>
        <w:t>is</w:t>
      </w:r>
      <w:r w:rsidR="00044015" w:rsidRPr="00264F9D">
        <w:rPr>
          <w:rFonts w:cstheme="minorHAnsi"/>
          <w:color w:val="000000"/>
        </w:rPr>
        <w:t xml:space="preserve"> </w:t>
      </w:r>
      <w:r w:rsidR="00123E60" w:rsidRPr="00264F9D">
        <w:rPr>
          <w:rFonts w:cstheme="minorHAnsi"/>
          <w:color w:val="000000"/>
        </w:rPr>
        <w:t>necessary</w:t>
      </w:r>
      <w:r w:rsidR="00EE328A" w:rsidRPr="00264F9D">
        <w:rPr>
          <w:rFonts w:cstheme="minorHAnsi"/>
          <w:color w:val="000000"/>
        </w:rPr>
        <w:t xml:space="preserve"> </w:t>
      </w:r>
      <w:r w:rsidR="007B4AB4" w:rsidRPr="00264F9D">
        <w:rPr>
          <w:rFonts w:cstheme="minorHAnsi"/>
        </w:rPr>
        <w:t xml:space="preserve">to expend resources </w:t>
      </w:r>
      <w:r w:rsidR="00EE328A" w:rsidRPr="00264F9D">
        <w:rPr>
          <w:rFonts w:cstheme="minorHAnsi"/>
          <w:color w:val="000000"/>
        </w:rPr>
        <w:t>to recover</w:t>
      </w:r>
      <w:r w:rsidR="00044015" w:rsidRPr="00264F9D">
        <w:rPr>
          <w:rFonts w:cstheme="minorHAnsi"/>
          <w:color w:val="000000"/>
        </w:rPr>
        <w:t xml:space="preserve"> </w:t>
      </w:r>
      <w:r w:rsidR="00AA7C89" w:rsidRPr="00264F9D">
        <w:rPr>
          <w:rFonts w:cstheme="minorHAnsi"/>
        </w:rPr>
        <w:t>orientation</w:t>
      </w:r>
      <w:r w:rsidR="008E5443" w:rsidRPr="00264F9D">
        <w:rPr>
          <w:rFonts w:cstheme="minorHAnsi"/>
        </w:rPr>
        <w:t xml:space="preserve">. </w:t>
      </w:r>
      <w:r w:rsidR="00E1073D" w:rsidRPr="00264F9D">
        <w:rPr>
          <w:rFonts w:cstheme="minorHAnsi"/>
        </w:rPr>
        <w:t>Nevertheless,</w:t>
      </w:r>
      <w:r w:rsidR="008E5443" w:rsidRPr="00264F9D">
        <w:rPr>
          <w:rFonts w:cstheme="minorHAnsi"/>
        </w:rPr>
        <w:t xml:space="preserve"> </w:t>
      </w:r>
      <w:r w:rsidR="00E26FCA" w:rsidRPr="00264F9D">
        <w:rPr>
          <w:rFonts w:cstheme="minorHAnsi"/>
        </w:rPr>
        <w:t xml:space="preserve">recovery </w:t>
      </w:r>
      <w:r w:rsidR="00044015" w:rsidRPr="00264F9D">
        <w:rPr>
          <w:rFonts w:cstheme="minorHAnsi"/>
          <w:color w:val="000000"/>
        </w:rPr>
        <w:t xml:space="preserve">from misorientation </w:t>
      </w:r>
      <w:r w:rsidR="00E26FCA" w:rsidRPr="00264F9D">
        <w:rPr>
          <w:rFonts w:cstheme="minorHAnsi"/>
          <w:color w:val="000000"/>
        </w:rPr>
        <w:t xml:space="preserve">is an inefficient use of </w:t>
      </w:r>
      <w:r w:rsidR="00E1073D" w:rsidRPr="00264F9D">
        <w:rPr>
          <w:rFonts w:cstheme="minorHAnsi"/>
          <w:color w:val="000000"/>
        </w:rPr>
        <w:t>our</w:t>
      </w:r>
      <w:r w:rsidR="00A53584" w:rsidRPr="00264F9D">
        <w:rPr>
          <w:rFonts w:cstheme="minorHAnsi"/>
          <w:color w:val="000000"/>
        </w:rPr>
        <w:t xml:space="preserve"> </w:t>
      </w:r>
      <w:r w:rsidR="00E26FCA" w:rsidRPr="00264F9D">
        <w:rPr>
          <w:rFonts w:cstheme="minorHAnsi"/>
          <w:color w:val="000000"/>
        </w:rPr>
        <w:t xml:space="preserve">resources, especially when we </w:t>
      </w:r>
      <w:r w:rsidR="007B4AB4" w:rsidRPr="00264F9D">
        <w:rPr>
          <w:rFonts w:cstheme="minorHAnsi"/>
          <w:color w:val="000000"/>
        </w:rPr>
        <w:t xml:space="preserve">might </w:t>
      </w:r>
      <w:r w:rsidR="00E26FCA" w:rsidRPr="00264F9D">
        <w:rPr>
          <w:rFonts w:cstheme="minorHAnsi"/>
          <w:color w:val="000000"/>
        </w:rPr>
        <w:t>have prevented the problem in the first place by refusing to judge.</w:t>
      </w:r>
    </w:p>
    <w:p w14:paraId="528E132D" w14:textId="7DE31B8C" w:rsidR="00E26FCA" w:rsidRPr="00264F9D" w:rsidRDefault="00E26FCA" w:rsidP="00774C8C">
      <w:pPr>
        <w:tabs>
          <w:tab w:val="left" w:pos="357"/>
        </w:tabs>
        <w:spacing w:after="0" w:line="240" w:lineRule="auto"/>
        <w:ind w:left="357"/>
        <w:jc w:val="both"/>
        <w:rPr>
          <w:rFonts w:cstheme="minorHAnsi"/>
          <w:color w:val="000000"/>
        </w:rPr>
      </w:pPr>
    </w:p>
    <w:p w14:paraId="2F827C6A" w14:textId="77777777" w:rsidR="00E26FCA" w:rsidRPr="00264F9D" w:rsidRDefault="00331777" w:rsidP="00774C8C">
      <w:pPr>
        <w:pStyle w:val="ListParagraph"/>
        <w:numPr>
          <w:ilvl w:val="0"/>
          <w:numId w:val="1"/>
        </w:numPr>
        <w:spacing w:after="0" w:line="240" w:lineRule="auto"/>
        <w:jc w:val="both"/>
        <w:rPr>
          <w:rFonts w:cstheme="minorHAnsi"/>
          <w:b/>
          <w:color w:val="000000"/>
        </w:rPr>
      </w:pPr>
      <w:r w:rsidRPr="00264F9D">
        <w:rPr>
          <w:rFonts w:cstheme="minorHAnsi"/>
          <w:b/>
          <w:color w:val="000000"/>
        </w:rPr>
        <w:t>Judgments are based on our</w:t>
      </w:r>
      <w:r w:rsidR="006A0259" w:rsidRPr="00264F9D">
        <w:rPr>
          <w:rFonts w:cstheme="minorHAnsi"/>
          <w:b/>
          <w:color w:val="000000"/>
        </w:rPr>
        <w:t xml:space="preserve"> own</w:t>
      </w:r>
      <w:r w:rsidRPr="00264F9D">
        <w:rPr>
          <w:rFonts w:cstheme="minorHAnsi"/>
          <w:b/>
          <w:color w:val="000000"/>
        </w:rPr>
        <w:t xml:space="preserve"> legal systems, or law</w:t>
      </w:r>
    </w:p>
    <w:p w14:paraId="2514D7BB" w14:textId="06A82AA9" w:rsidR="00AF2744" w:rsidRPr="00264F9D" w:rsidRDefault="00A55DE9" w:rsidP="00774C8C">
      <w:pPr>
        <w:tabs>
          <w:tab w:val="left" w:pos="357"/>
        </w:tabs>
        <w:spacing w:after="0" w:line="240" w:lineRule="auto"/>
        <w:ind w:left="357"/>
        <w:jc w:val="both"/>
        <w:rPr>
          <w:rFonts w:cstheme="minorHAnsi"/>
          <w:color w:val="000000"/>
        </w:rPr>
      </w:pPr>
      <w:r w:rsidRPr="00264F9D">
        <w:rPr>
          <w:rFonts w:cstheme="minorHAnsi"/>
        </w:rPr>
        <w:t>The more we derive our sense of self-confidence from fulfilling our shoulds, taboos, and claims, the more we are compelled to react to adverse events</w:t>
      </w:r>
      <w:r w:rsidR="00AF2744" w:rsidRPr="00264F9D">
        <w:rPr>
          <w:rFonts w:cstheme="minorHAnsi"/>
        </w:rPr>
        <w:t>, a</w:t>
      </w:r>
      <w:r w:rsidR="00813B10" w:rsidRPr="00264F9D">
        <w:rPr>
          <w:rFonts w:cstheme="minorHAnsi"/>
        </w:rPr>
        <w:t>nd the</w:t>
      </w:r>
      <w:r w:rsidRPr="00264F9D">
        <w:rPr>
          <w:rFonts w:cstheme="minorHAnsi"/>
        </w:rPr>
        <w:t xml:space="preserve"> force of our emotions reveals how badly we need to protect our sense of security, self-value, and pride. </w:t>
      </w:r>
      <w:r w:rsidR="002412EC" w:rsidRPr="00264F9D">
        <w:rPr>
          <w:rFonts w:cstheme="minorHAnsi"/>
          <w:color w:val="000000"/>
        </w:rPr>
        <w:t xml:space="preserve">The more </w:t>
      </w:r>
      <w:r w:rsidR="00CB0589" w:rsidRPr="00264F9D">
        <w:rPr>
          <w:rFonts w:cstheme="minorHAnsi"/>
          <w:color w:val="000000"/>
        </w:rPr>
        <w:t>committed</w:t>
      </w:r>
      <w:r w:rsidR="00E26FCA" w:rsidRPr="00264F9D">
        <w:rPr>
          <w:rFonts w:cstheme="minorHAnsi"/>
          <w:color w:val="000000"/>
        </w:rPr>
        <w:t xml:space="preserve"> we are</w:t>
      </w:r>
      <w:r w:rsidR="00CB0589" w:rsidRPr="00264F9D">
        <w:rPr>
          <w:rFonts w:cstheme="minorHAnsi"/>
          <w:color w:val="000000"/>
        </w:rPr>
        <w:t xml:space="preserve"> to the Idol</w:t>
      </w:r>
      <w:r w:rsidR="00B54F24" w:rsidRPr="00264F9D">
        <w:rPr>
          <w:rFonts w:cstheme="minorHAnsi"/>
          <w:color w:val="000000"/>
        </w:rPr>
        <w:t>,</w:t>
      </w:r>
      <w:r w:rsidR="00E26FCA" w:rsidRPr="00264F9D">
        <w:rPr>
          <w:rFonts w:cstheme="minorHAnsi"/>
          <w:color w:val="000000"/>
        </w:rPr>
        <w:t xml:space="preserve"> the less flexible we </w:t>
      </w:r>
      <w:r w:rsidR="006F6987" w:rsidRPr="00264F9D">
        <w:rPr>
          <w:rFonts w:cstheme="minorHAnsi"/>
          <w:color w:val="000000"/>
        </w:rPr>
        <w:t xml:space="preserve">are </w:t>
      </w:r>
      <w:r w:rsidR="00E26FCA" w:rsidRPr="00264F9D">
        <w:rPr>
          <w:rFonts w:cstheme="minorHAnsi"/>
          <w:color w:val="000000"/>
        </w:rPr>
        <w:t>when we fall into various ex</w:t>
      </w:r>
      <w:r w:rsidR="00123E60" w:rsidRPr="00264F9D">
        <w:rPr>
          <w:rFonts w:cstheme="minorHAnsi"/>
          <w:color w:val="000000"/>
        </w:rPr>
        <w:t>periments that stir up f</w:t>
      </w:r>
      <w:r w:rsidR="0002480B" w:rsidRPr="00264F9D">
        <w:rPr>
          <w:rFonts w:cstheme="minorHAnsi"/>
          <w:color w:val="000000"/>
        </w:rPr>
        <w:t xml:space="preserve">ear. </w:t>
      </w:r>
      <w:r w:rsidR="00E26FCA" w:rsidRPr="00264F9D">
        <w:rPr>
          <w:rFonts w:cstheme="minorHAnsi"/>
          <w:color w:val="000000"/>
        </w:rPr>
        <w:t>So, you can pretty w</w:t>
      </w:r>
      <w:r w:rsidR="00FE25C3" w:rsidRPr="00264F9D">
        <w:rPr>
          <w:rFonts w:cstheme="minorHAnsi"/>
          <w:color w:val="000000"/>
        </w:rPr>
        <w:t xml:space="preserve">ell determine the level of </w:t>
      </w:r>
      <w:r w:rsidR="009B341E" w:rsidRPr="00264F9D">
        <w:rPr>
          <w:rFonts w:cstheme="minorHAnsi"/>
          <w:color w:val="000000"/>
        </w:rPr>
        <w:t>y</w:t>
      </w:r>
      <w:r w:rsidR="00FE25C3" w:rsidRPr="00264F9D">
        <w:rPr>
          <w:rFonts w:cstheme="minorHAnsi"/>
          <w:color w:val="000000"/>
        </w:rPr>
        <w:t>our</w:t>
      </w:r>
      <w:r w:rsidR="00E26FCA" w:rsidRPr="00264F9D">
        <w:rPr>
          <w:rFonts w:cstheme="minorHAnsi"/>
          <w:color w:val="000000"/>
        </w:rPr>
        <w:t xml:space="preserve"> commitment to</w:t>
      </w:r>
      <w:r w:rsidR="00E23550" w:rsidRPr="00264F9D">
        <w:rPr>
          <w:rFonts w:cstheme="minorHAnsi"/>
          <w:color w:val="000000"/>
        </w:rPr>
        <w:t xml:space="preserve"> the Idol Self by</w:t>
      </w:r>
      <w:r w:rsidR="00E26FCA" w:rsidRPr="00264F9D">
        <w:rPr>
          <w:rFonts w:cstheme="minorHAnsi"/>
          <w:color w:val="000000"/>
        </w:rPr>
        <w:t xml:space="preserve"> how rigid</w:t>
      </w:r>
      <w:r w:rsidR="00E23550" w:rsidRPr="00264F9D">
        <w:rPr>
          <w:rFonts w:cstheme="minorHAnsi"/>
          <w:color w:val="000000"/>
        </w:rPr>
        <w:t>ly</w:t>
      </w:r>
      <w:r w:rsidR="009B341E" w:rsidRPr="00264F9D">
        <w:rPr>
          <w:rFonts w:cstheme="minorHAnsi"/>
          <w:color w:val="000000"/>
        </w:rPr>
        <w:t xml:space="preserve"> you</w:t>
      </w:r>
      <w:r w:rsidR="00E26FCA" w:rsidRPr="00264F9D">
        <w:rPr>
          <w:rFonts w:cstheme="minorHAnsi"/>
          <w:color w:val="000000"/>
        </w:rPr>
        <w:t xml:space="preserve"> </w:t>
      </w:r>
      <w:r w:rsidR="00E23550" w:rsidRPr="00264F9D">
        <w:rPr>
          <w:rFonts w:cstheme="minorHAnsi"/>
          <w:color w:val="000000"/>
        </w:rPr>
        <w:t>react</w:t>
      </w:r>
      <w:r w:rsidR="00E26FCA" w:rsidRPr="00264F9D">
        <w:rPr>
          <w:rFonts w:cstheme="minorHAnsi"/>
          <w:color w:val="000000"/>
        </w:rPr>
        <w:t xml:space="preserve"> </w:t>
      </w:r>
      <w:r w:rsidR="00545B65" w:rsidRPr="00264F9D">
        <w:rPr>
          <w:rFonts w:cstheme="minorHAnsi"/>
          <w:color w:val="000000"/>
        </w:rPr>
        <w:t xml:space="preserve">to life’s </w:t>
      </w:r>
      <w:r w:rsidR="00A12001" w:rsidRPr="00264F9D">
        <w:rPr>
          <w:rFonts w:cstheme="minorHAnsi"/>
          <w:color w:val="000000"/>
        </w:rPr>
        <w:t>events</w:t>
      </w:r>
      <w:r w:rsidR="00545B65" w:rsidRPr="00264F9D">
        <w:rPr>
          <w:rFonts w:cstheme="minorHAnsi"/>
          <w:color w:val="000000"/>
        </w:rPr>
        <w:t xml:space="preserve">. </w:t>
      </w:r>
      <w:r w:rsidR="00E26FCA" w:rsidRPr="00264F9D">
        <w:rPr>
          <w:rFonts w:cstheme="minorHAnsi"/>
          <w:color w:val="000000"/>
        </w:rPr>
        <w:t xml:space="preserve">Do </w:t>
      </w:r>
      <w:r w:rsidR="00BF38BB" w:rsidRPr="00264F9D">
        <w:rPr>
          <w:rFonts w:cstheme="minorHAnsi"/>
          <w:color w:val="000000"/>
        </w:rPr>
        <w:t xml:space="preserve">you </w:t>
      </w:r>
      <w:r w:rsidR="00E26FCA" w:rsidRPr="00264F9D">
        <w:rPr>
          <w:rFonts w:cstheme="minorHAnsi"/>
          <w:color w:val="000000"/>
        </w:rPr>
        <w:t xml:space="preserve">find </w:t>
      </w:r>
      <w:r w:rsidR="00BF38BB" w:rsidRPr="00264F9D">
        <w:rPr>
          <w:rFonts w:cstheme="minorHAnsi"/>
          <w:color w:val="000000"/>
        </w:rPr>
        <w:t xml:space="preserve">yourself </w:t>
      </w:r>
      <w:r w:rsidR="00E26FCA" w:rsidRPr="00264F9D">
        <w:rPr>
          <w:rFonts w:cstheme="minorHAnsi"/>
          <w:color w:val="000000"/>
        </w:rPr>
        <w:t>reacting in the same way ov</w:t>
      </w:r>
      <w:r w:rsidR="00545B65" w:rsidRPr="00264F9D">
        <w:rPr>
          <w:rFonts w:cstheme="minorHAnsi"/>
          <w:color w:val="000000"/>
        </w:rPr>
        <w:t>er and over again?</w:t>
      </w:r>
      <w:r w:rsidR="00E26FCA" w:rsidRPr="00264F9D">
        <w:rPr>
          <w:rFonts w:cstheme="minorHAnsi"/>
          <w:color w:val="000000"/>
        </w:rPr>
        <w:t xml:space="preserve"> Are </w:t>
      </w:r>
      <w:r w:rsidR="00BF38BB" w:rsidRPr="00264F9D">
        <w:rPr>
          <w:rFonts w:cstheme="minorHAnsi"/>
          <w:color w:val="000000"/>
        </w:rPr>
        <w:t xml:space="preserve">you, as James says, </w:t>
      </w:r>
      <w:r w:rsidR="00E26FCA" w:rsidRPr="00264F9D">
        <w:rPr>
          <w:rFonts w:cstheme="minorHAnsi"/>
          <w:color w:val="000000"/>
        </w:rPr>
        <w:t xml:space="preserve">unstable in </w:t>
      </w:r>
      <w:r w:rsidR="00BF38BB" w:rsidRPr="00264F9D">
        <w:rPr>
          <w:rFonts w:cstheme="minorHAnsi"/>
          <w:color w:val="000000"/>
        </w:rPr>
        <w:t>y</w:t>
      </w:r>
      <w:r w:rsidR="00E26FCA" w:rsidRPr="00264F9D">
        <w:rPr>
          <w:rFonts w:cstheme="minorHAnsi"/>
          <w:color w:val="000000"/>
        </w:rPr>
        <w:t>our ways</w:t>
      </w:r>
      <w:r w:rsidR="00E23550" w:rsidRPr="00264F9D">
        <w:rPr>
          <w:rFonts w:cstheme="minorHAnsi"/>
          <w:color w:val="000000"/>
        </w:rPr>
        <w:t xml:space="preserve"> </w:t>
      </w:r>
      <w:r w:rsidR="006A0259" w:rsidRPr="00264F9D">
        <w:rPr>
          <w:rFonts w:cstheme="minorHAnsi"/>
          <w:color w:val="000000"/>
        </w:rPr>
        <w:t xml:space="preserve">and </w:t>
      </w:r>
      <w:r w:rsidR="00E23550" w:rsidRPr="00264F9D">
        <w:rPr>
          <w:rFonts w:cstheme="minorHAnsi"/>
          <w:color w:val="000000"/>
        </w:rPr>
        <w:t xml:space="preserve">easily unbalanced by events? </w:t>
      </w:r>
      <w:r w:rsidR="00E26FCA" w:rsidRPr="00264F9D">
        <w:rPr>
          <w:rFonts w:cstheme="minorHAnsi"/>
          <w:color w:val="000000"/>
        </w:rPr>
        <w:t xml:space="preserve">Are </w:t>
      </w:r>
      <w:r w:rsidR="00BF38BB" w:rsidRPr="00264F9D">
        <w:rPr>
          <w:rFonts w:cstheme="minorHAnsi"/>
          <w:color w:val="000000"/>
        </w:rPr>
        <w:t xml:space="preserve">you </w:t>
      </w:r>
      <w:r w:rsidR="00E26FCA" w:rsidRPr="00264F9D">
        <w:rPr>
          <w:rFonts w:cstheme="minorHAnsi"/>
          <w:color w:val="000000"/>
        </w:rPr>
        <w:t>unable to think cle</w:t>
      </w:r>
      <w:r w:rsidR="00545B65" w:rsidRPr="00264F9D">
        <w:rPr>
          <w:rFonts w:cstheme="minorHAnsi"/>
          <w:color w:val="000000"/>
        </w:rPr>
        <w:t>arly</w:t>
      </w:r>
      <w:r w:rsidR="00AA1AB7" w:rsidRPr="00264F9D">
        <w:rPr>
          <w:rFonts w:cstheme="minorHAnsi"/>
          <w:color w:val="000000"/>
        </w:rPr>
        <w:t>, creatively,</w:t>
      </w:r>
      <w:r w:rsidR="00545B65" w:rsidRPr="00264F9D">
        <w:rPr>
          <w:rFonts w:cstheme="minorHAnsi"/>
          <w:color w:val="000000"/>
        </w:rPr>
        <w:t xml:space="preserve"> or rationally when upset? </w:t>
      </w:r>
      <w:r w:rsidR="00E26FCA" w:rsidRPr="00264F9D">
        <w:rPr>
          <w:rFonts w:cstheme="minorHAnsi"/>
          <w:color w:val="000000"/>
        </w:rPr>
        <w:t xml:space="preserve">Are </w:t>
      </w:r>
      <w:r w:rsidR="00BF38BB" w:rsidRPr="00264F9D">
        <w:rPr>
          <w:rFonts w:cstheme="minorHAnsi"/>
          <w:color w:val="000000"/>
        </w:rPr>
        <w:t xml:space="preserve">you </w:t>
      </w:r>
      <w:r w:rsidR="00E26FCA" w:rsidRPr="00264F9D">
        <w:rPr>
          <w:rFonts w:cstheme="minorHAnsi"/>
          <w:color w:val="000000"/>
        </w:rPr>
        <w:t xml:space="preserve">immediately overwhelmed with feelings that </w:t>
      </w:r>
      <w:r w:rsidR="00BF38BB" w:rsidRPr="00264F9D">
        <w:rPr>
          <w:rFonts w:cstheme="minorHAnsi"/>
          <w:color w:val="000000"/>
        </w:rPr>
        <w:t xml:space="preserve">you </w:t>
      </w:r>
      <w:r w:rsidR="00E26FCA" w:rsidRPr="00264F9D">
        <w:rPr>
          <w:rFonts w:cstheme="minorHAnsi"/>
          <w:color w:val="000000"/>
        </w:rPr>
        <w:t>the</w:t>
      </w:r>
      <w:r w:rsidR="00545B65" w:rsidRPr="00264F9D">
        <w:rPr>
          <w:rFonts w:cstheme="minorHAnsi"/>
          <w:color w:val="000000"/>
        </w:rPr>
        <w:t xml:space="preserve">n use to justify </w:t>
      </w:r>
      <w:r w:rsidR="00BF38BB" w:rsidRPr="00264F9D">
        <w:rPr>
          <w:rFonts w:cstheme="minorHAnsi"/>
          <w:color w:val="000000"/>
        </w:rPr>
        <w:t>y</w:t>
      </w:r>
      <w:r w:rsidR="00545B65" w:rsidRPr="00264F9D">
        <w:rPr>
          <w:rFonts w:cstheme="minorHAnsi"/>
          <w:color w:val="000000"/>
        </w:rPr>
        <w:t xml:space="preserve">our behavior? </w:t>
      </w:r>
      <w:r w:rsidR="00FE25C3" w:rsidRPr="00264F9D">
        <w:rPr>
          <w:rFonts w:cstheme="minorHAnsi"/>
          <w:color w:val="000000"/>
        </w:rPr>
        <w:t xml:space="preserve">Do </w:t>
      </w:r>
      <w:r w:rsidR="00BF38BB" w:rsidRPr="00264F9D">
        <w:rPr>
          <w:rFonts w:cstheme="minorHAnsi"/>
          <w:color w:val="000000"/>
        </w:rPr>
        <w:t xml:space="preserve">you </w:t>
      </w:r>
      <w:r w:rsidR="00FE25C3" w:rsidRPr="00264F9D">
        <w:rPr>
          <w:rFonts w:cstheme="minorHAnsi"/>
          <w:color w:val="000000"/>
        </w:rPr>
        <w:t xml:space="preserve">find </w:t>
      </w:r>
      <w:r w:rsidR="00BF38BB" w:rsidRPr="00264F9D">
        <w:rPr>
          <w:rFonts w:cstheme="minorHAnsi"/>
          <w:color w:val="000000"/>
        </w:rPr>
        <w:t xml:space="preserve">yourself </w:t>
      </w:r>
      <w:r w:rsidR="00FE25C3" w:rsidRPr="00264F9D">
        <w:rPr>
          <w:rFonts w:cstheme="minorHAnsi"/>
          <w:color w:val="000000"/>
        </w:rPr>
        <w:t xml:space="preserve">attacking or sabotaging </w:t>
      </w:r>
      <w:r w:rsidR="00BF38BB" w:rsidRPr="00264F9D">
        <w:rPr>
          <w:rFonts w:cstheme="minorHAnsi"/>
          <w:color w:val="000000"/>
        </w:rPr>
        <w:t xml:space="preserve">yourself </w:t>
      </w:r>
      <w:r w:rsidR="00FE25C3" w:rsidRPr="00264F9D">
        <w:rPr>
          <w:rFonts w:cstheme="minorHAnsi"/>
          <w:color w:val="000000"/>
        </w:rPr>
        <w:t>or others?</w:t>
      </w:r>
      <w:r w:rsidR="009B341E" w:rsidRPr="00264F9D">
        <w:rPr>
          <w:rFonts w:cstheme="minorHAnsi"/>
          <w:color w:val="000000"/>
        </w:rPr>
        <w:t xml:space="preserve"> </w:t>
      </w:r>
      <w:r w:rsidR="006A47B8" w:rsidRPr="00264F9D">
        <w:rPr>
          <w:rFonts w:cstheme="minorHAnsi"/>
          <w:color w:val="000000"/>
        </w:rPr>
        <w:t xml:space="preserve">Are </w:t>
      </w:r>
      <w:r w:rsidR="00BF38BB" w:rsidRPr="00264F9D">
        <w:rPr>
          <w:rFonts w:cstheme="minorHAnsi"/>
          <w:color w:val="000000"/>
        </w:rPr>
        <w:t xml:space="preserve">you </w:t>
      </w:r>
      <w:r w:rsidR="006A47B8" w:rsidRPr="00264F9D">
        <w:rPr>
          <w:rFonts w:cstheme="minorHAnsi"/>
          <w:color w:val="000000"/>
        </w:rPr>
        <w:t>falling back into addictive behaviors?</w:t>
      </w:r>
      <w:r w:rsidR="00FE25C3" w:rsidRPr="00264F9D">
        <w:rPr>
          <w:rFonts w:cstheme="minorHAnsi"/>
          <w:color w:val="000000"/>
        </w:rPr>
        <w:t xml:space="preserve"> </w:t>
      </w:r>
      <w:r w:rsidR="00E26FCA" w:rsidRPr="00264F9D">
        <w:rPr>
          <w:rFonts w:cstheme="minorHAnsi"/>
          <w:color w:val="000000"/>
        </w:rPr>
        <w:t xml:space="preserve">The </w:t>
      </w:r>
      <w:r w:rsidR="006A0259" w:rsidRPr="00264F9D">
        <w:rPr>
          <w:rFonts w:cstheme="minorHAnsi"/>
          <w:color w:val="000000"/>
        </w:rPr>
        <w:t>in</w:t>
      </w:r>
      <w:r w:rsidR="00E26FCA" w:rsidRPr="00264F9D">
        <w:rPr>
          <w:rFonts w:cstheme="minorHAnsi"/>
          <w:color w:val="000000"/>
        </w:rPr>
        <w:t xml:space="preserve">ability to </w:t>
      </w:r>
      <w:r w:rsidR="002C3893" w:rsidRPr="00264F9D">
        <w:rPr>
          <w:rFonts w:cstheme="minorHAnsi"/>
          <w:color w:val="000000"/>
        </w:rPr>
        <w:t>control your</w:t>
      </w:r>
      <w:r w:rsidR="00E26FCA" w:rsidRPr="00264F9D">
        <w:rPr>
          <w:rFonts w:cstheme="minorHAnsi"/>
          <w:color w:val="000000"/>
        </w:rPr>
        <w:t xml:space="preserve"> </w:t>
      </w:r>
      <w:r w:rsidR="007B5718" w:rsidRPr="00264F9D">
        <w:rPr>
          <w:rFonts w:cstheme="minorHAnsi"/>
          <w:color w:val="000000"/>
        </w:rPr>
        <w:t>reactions tells you something about the Idol’s grip on your life.</w:t>
      </w:r>
      <w:r w:rsidR="00BA6FA3" w:rsidRPr="00264F9D">
        <w:rPr>
          <w:rFonts w:cstheme="minorHAnsi"/>
          <w:color w:val="000000"/>
        </w:rPr>
        <w:t xml:space="preserve"> </w:t>
      </w:r>
    </w:p>
    <w:p w14:paraId="6141A181" w14:textId="77777777" w:rsidR="00AF2744" w:rsidRPr="00264F9D" w:rsidRDefault="00AF2744" w:rsidP="00774C8C">
      <w:pPr>
        <w:tabs>
          <w:tab w:val="left" w:pos="357"/>
        </w:tabs>
        <w:spacing w:after="0" w:line="240" w:lineRule="auto"/>
        <w:ind w:left="357"/>
        <w:jc w:val="both"/>
        <w:rPr>
          <w:rFonts w:cstheme="minorHAnsi"/>
          <w:color w:val="000000"/>
        </w:rPr>
      </w:pPr>
    </w:p>
    <w:p w14:paraId="5FD38B9B" w14:textId="3AA1867B" w:rsidR="00E26FCA" w:rsidRPr="00264F9D" w:rsidRDefault="00AA1AB7" w:rsidP="00774C8C">
      <w:pPr>
        <w:tabs>
          <w:tab w:val="left" w:pos="357"/>
        </w:tabs>
        <w:spacing w:after="0" w:line="240" w:lineRule="auto"/>
        <w:ind w:left="357"/>
        <w:jc w:val="both"/>
        <w:rPr>
          <w:rFonts w:cstheme="minorHAnsi"/>
          <w:color w:val="000000"/>
        </w:rPr>
      </w:pPr>
      <w:r w:rsidRPr="00264F9D">
        <w:rPr>
          <w:rFonts w:cstheme="minorHAnsi"/>
          <w:color w:val="000000"/>
        </w:rPr>
        <w:t xml:space="preserve">The Idol </w:t>
      </w:r>
      <w:r w:rsidR="002412EC" w:rsidRPr="00264F9D">
        <w:rPr>
          <w:rFonts w:cstheme="minorHAnsi"/>
          <w:color w:val="000000"/>
        </w:rPr>
        <w:t>pursue</w:t>
      </w:r>
      <w:r w:rsidR="002B37F1" w:rsidRPr="00264F9D">
        <w:rPr>
          <w:rFonts w:cstheme="minorHAnsi"/>
          <w:color w:val="000000"/>
        </w:rPr>
        <w:t>s</w:t>
      </w:r>
      <w:r w:rsidR="002412EC" w:rsidRPr="00264F9D">
        <w:rPr>
          <w:rFonts w:cstheme="minorHAnsi"/>
          <w:color w:val="000000"/>
        </w:rPr>
        <w:t xml:space="preserve"> its imagined glory</w:t>
      </w:r>
      <w:r w:rsidRPr="00264F9D">
        <w:rPr>
          <w:rFonts w:cstheme="minorHAnsi"/>
          <w:color w:val="000000"/>
        </w:rPr>
        <w:t xml:space="preserve"> with secret strategies</w:t>
      </w:r>
      <w:r w:rsidR="002412EC" w:rsidRPr="00264F9D">
        <w:rPr>
          <w:rFonts w:cstheme="minorHAnsi"/>
          <w:color w:val="000000"/>
        </w:rPr>
        <w:t xml:space="preserve"> </w:t>
      </w:r>
      <w:r w:rsidRPr="00264F9D">
        <w:rPr>
          <w:rFonts w:cstheme="minorHAnsi"/>
          <w:color w:val="000000"/>
        </w:rPr>
        <w:t>and</w:t>
      </w:r>
      <w:r w:rsidR="001C6A06" w:rsidRPr="00264F9D">
        <w:rPr>
          <w:rFonts w:cstheme="minorHAnsi"/>
          <w:color w:val="000000"/>
        </w:rPr>
        <w:t>,</w:t>
      </w:r>
      <w:r w:rsidRPr="00264F9D">
        <w:rPr>
          <w:rFonts w:cstheme="minorHAnsi"/>
          <w:color w:val="000000"/>
        </w:rPr>
        <w:t xml:space="preserve"> like any secret system</w:t>
      </w:r>
      <w:r w:rsidR="00F84308" w:rsidRPr="00264F9D">
        <w:rPr>
          <w:rFonts w:cstheme="minorHAnsi"/>
          <w:color w:val="000000"/>
        </w:rPr>
        <w:t xml:space="preserve">, </w:t>
      </w:r>
      <w:r w:rsidRPr="00264F9D">
        <w:rPr>
          <w:rFonts w:cstheme="minorHAnsi"/>
          <w:color w:val="000000"/>
        </w:rPr>
        <w:t xml:space="preserve">keeps its members in the fog about what is really going on. </w:t>
      </w:r>
      <w:bookmarkStart w:id="3" w:name="_Hlk525067033"/>
      <w:r w:rsidR="006166DD" w:rsidRPr="00264F9D">
        <w:rPr>
          <w:rFonts w:cstheme="minorHAnsi"/>
          <w:color w:val="000000"/>
        </w:rPr>
        <w:t>The book study invites you to come out of the fog of neurosis with its deceit and illusions. Coming out of the fog is a difficult process, but with</w:t>
      </w:r>
      <w:bookmarkEnd w:id="3"/>
      <w:r w:rsidR="006166DD" w:rsidRPr="00264F9D">
        <w:rPr>
          <w:rFonts w:cstheme="minorHAnsi"/>
          <w:color w:val="000000"/>
        </w:rPr>
        <w:t xml:space="preserve"> humility and training you can learn to watch for signs of idolatry, such as compulsive and habitual reactions, inflexibility, and extreme emotions. </w:t>
      </w:r>
      <w:r w:rsidR="00A55DE9" w:rsidRPr="00264F9D">
        <w:rPr>
          <w:rFonts w:cstheme="minorHAnsi"/>
          <w:color w:val="000000"/>
        </w:rPr>
        <w:t xml:space="preserve">It is in your best interest to be on the watch. You are in a position of strength when you know your enemy. </w:t>
      </w:r>
    </w:p>
    <w:p w14:paraId="300F5EBA" w14:textId="77777777" w:rsidR="00A55DE9" w:rsidRPr="00264F9D" w:rsidRDefault="00A55DE9" w:rsidP="00774C8C">
      <w:pPr>
        <w:tabs>
          <w:tab w:val="left" w:pos="357"/>
        </w:tabs>
        <w:spacing w:after="0" w:line="240" w:lineRule="auto"/>
        <w:ind w:left="357"/>
        <w:jc w:val="both"/>
        <w:rPr>
          <w:rFonts w:cstheme="minorHAnsi"/>
          <w:color w:val="000000"/>
        </w:rPr>
      </w:pPr>
    </w:p>
    <w:p w14:paraId="519FA009" w14:textId="732DC83B" w:rsidR="00D21CAC" w:rsidRPr="00264F9D" w:rsidRDefault="00FE25C3" w:rsidP="00774C8C">
      <w:pPr>
        <w:pStyle w:val="ListParagraph"/>
        <w:numPr>
          <w:ilvl w:val="0"/>
          <w:numId w:val="1"/>
        </w:numPr>
        <w:spacing w:after="0" w:line="240" w:lineRule="auto"/>
        <w:jc w:val="both"/>
        <w:rPr>
          <w:rFonts w:cstheme="minorHAnsi"/>
          <w:color w:val="000000"/>
        </w:rPr>
      </w:pPr>
      <w:r w:rsidRPr="00264F9D">
        <w:rPr>
          <w:rFonts w:cstheme="minorHAnsi"/>
          <w:b/>
          <w:color w:val="000000"/>
        </w:rPr>
        <w:t>There is no condemnation in Jesus</w:t>
      </w:r>
      <w:r w:rsidR="00FC1882" w:rsidRPr="00264F9D">
        <w:rPr>
          <w:rStyle w:val="EndnoteReference"/>
          <w:rFonts w:cstheme="minorHAnsi"/>
          <w:b/>
          <w:color w:val="000000"/>
        </w:rPr>
        <w:endnoteReference w:id="3"/>
      </w:r>
      <w:r w:rsidR="00B5434E" w:rsidRPr="00264F9D">
        <w:rPr>
          <w:rFonts w:cstheme="minorHAnsi"/>
          <w:b/>
          <w:color w:val="000000"/>
        </w:rPr>
        <w:t xml:space="preserve"> </w:t>
      </w:r>
    </w:p>
    <w:p w14:paraId="6DCF1729" w14:textId="1008ED67" w:rsidR="00897A48" w:rsidRPr="00264F9D" w:rsidRDefault="00A12001" w:rsidP="00774C8C">
      <w:pPr>
        <w:spacing w:after="0" w:line="240" w:lineRule="auto"/>
        <w:ind w:left="360"/>
        <w:jc w:val="both"/>
        <w:rPr>
          <w:rFonts w:cstheme="minorHAnsi"/>
        </w:rPr>
      </w:pPr>
      <w:r w:rsidRPr="00264F9D">
        <w:rPr>
          <w:rFonts w:cstheme="minorHAnsi"/>
        </w:rPr>
        <w:t xml:space="preserve">There are lots of reasons why you have learned to react as you do, but knowing those reasons is not as helpful </w:t>
      </w:r>
      <w:r w:rsidR="00433449" w:rsidRPr="00264F9D">
        <w:rPr>
          <w:rFonts w:cstheme="minorHAnsi"/>
        </w:rPr>
        <w:t xml:space="preserve">to you </w:t>
      </w:r>
      <w:r w:rsidRPr="00264F9D">
        <w:rPr>
          <w:rFonts w:cstheme="minorHAnsi"/>
        </w:rPr>
        <w:t xml:space="preserve">as finding the solutions. That’s why you are in Karis Fellowships—to find solutions. </w:t>
      </w:r>
      <w:bookmarkStart w:id="4" w:name="_Hlk134546321"/>
      <w:r w:rsidR="00897A48" w:rsidRPr="00264F9D">
        <w:rPr>
          <w:rFonts w:cstheme="minorHAnsi"/>
        </w:rPr>
        <w:t>Let me encourage you not</w:t>
      </w:r>
      <w:r w:rsidRPr="00264F9D">
        <w:rPr>
          <w:rFonts w:cstheme="minorHAnsi"/>
        </w:rPr>
        <w:t xml:space="preserve"> to motivate yourself </w:t>
      </w:r>
      <w:r w:rsidR="00897A48" w:rsidRPr="00264F9D">
        <w:rPr>
          <w:rFonts w:cstheme="minorHAnsi"/>
        </w:rPr>
        <w:t>with</w:t>
      </w:r>
      <w:r w:rsidRPr="00264F9D" w:rsidDel="00924BAA">
        <w:rPr>
          <w:rFonts w:cstheme="minorHAnsi"/>
        </w:rPr>
        <w:t xml:space="preserve"> </w:t>
      </w:r>
      <w:r w:rsidRPr="00264F9D">
        <w:rPr>
          <w:rFonts w:cstheme="minorHAnsi"/>
        </w:rPr>
        <w:t>judgment and self-condemnation</w:t>
      </w:r>
      <w:r w:rsidR="00897A48" w:rsidRPr="00264F9D">
        <w:rPr>
          <w:rFonts w:cstheme="minorHAnsi"/>
        </w:rPr>
        <w:t xml:space="preserve"> during your KF healing process</w:t>
      </w:r>
      <w:r w:rsidRPr="00264F9D">
        <w:rPr>
          <w:rFonts w:cstheme="minorHAnsi"/>
        </w:rPr>
        <w:t>. By doing so, you just set up the judgment path again</w:t>
      </w:r>
      <w:r w:rsidR="002C3893" w:rsidRPr="00264F9D">
        <w:rPr>
          <w:rFonts w:cstheme="minorHAnsi"/>
        </w:rPr>
        <w:t>,</w:t>
      </w:r>
      <w:r w:rsidR="00897A48" w:rsidRPr="00264F9D">
        <w:rPr>
          <w:rFonts w:cstheme="minorHAnsi"/>
        </w:rPr>
        <w:t xml:space="preserve"> and you were not designed to live that way</w:t>
      </w:r>
      <w:r w:rsidRPr="00264F9D">
        <w:rPr>
          <w:rFonts w:cstheme="minorHAnsi"/>
        </w:rPr>
        <w:t xml:space="preserve">. Accept that you are dealing with a combination of healthy and unhealthy forces; you are both growing and resisting growth. Step back and simply observe your feelings and behavior in a detached manner, like a researcher. Be patient with yourself. Work on your weaknesses and acknowledge your strengths. Take </w:t>
      </w:r>
      <w:bookmarkEnd w:id="4"/>
      <w:r w:rsidRPr="00264F9D">
        <w:rPr>
          <w:rFonts w:cstheme="minorHAnsi"/>
        </w:rPr>
        <w:t>time to work</w:t>
      </w:r>
      <w:r w:rsidR="00CA1A72" w:rsidRPr="00264F9D">
        <w:rPr>
          <w:rFonts w:cstheme="minorHAnsi"/>
        </w:rPr>
        <w:t>,</w:t>
      </w:r>
      <w:r w:rsidRPr="00264F9D">
        <w:rPr>
          <w:rFonts w:cstheme="minorHAnsi"/>
        </w:rPr>
        <w:t xml:space="preserve"> and take time to rest. </w:t>
      </w:r>
    </w:p>
    <w:p w14:paraId="089C245C" w14:textId="77777777" w:rsidR="00897A48" w:rsidRPr="00264F9D" w:rsidRDefault="00897A48" w:rsidP="00774C8C">
      <w:pPr>
        <w:spacing w:after="0" w:line="240" w:lineRule="auto"/>
        <w:ind w:left="360"/>
        <w:jc w:val="both"/>
        <w:rPr>
          <w:rFonts w:cstheme="minorHAnsi"/>
          <w:color w:val="000000"/>
        </w:rPr>
      </w:pPr>
    </w:p>
    <w:p w14:paraId="60105802" w14:textId="17BD2016" w:rsidR="00A12001" w:rsidRPr="00264F9D" w:rsidRDefault="00897A48" w:rsidP="00774C8C">
      <w:pPr>
        <w:spacing w:after="0" w:line="240" w:lineRule="auto"/>
        <w:ind w:left="360"/>
        <w:jc w:val="both"/>
        <w:rPr>
          <w:rFonts w:cstheme="minorHAnsi"/>
        </w:rPr>
      </w:pPr>
      <w:r w:rsidRPr="00264F9D">
        <w:rPr>
          <w:rFonts w:cstheme="minorHAnsi"/>
          <w:color w:val="000000"/>
        </w:rPr>
        <w:t xml:space="preserve">Acknowledge with compassion your commitment to the Idol Self and the compelling intensity of your need to save your life from fear. I suggest that you go back through the chapter in </w:t>
      </w:r>
      <w:r w:rsidR="00B067FC" w:rsidRPr="00264F9D">
        <w:rPr>
          <w:rFonts w:cstheme="minorHAnsi"/>
          <w:i/>
          <w:color w:val="000000"/>
        </w:rPr>
        <w:t>Neurosis and Human Growth</w:t>
      </w:r>
      <w:r w:rsidRPr="00264F9D">
        <w:rPr>
          <w:rFonts w:cstheme="minorHAnsi"/>
          <w:color w:val="000000"/>
        </w:rPr>
        <w:t xml:space="preserve"> that describes your Idol type and make a list of your hot spots.</w:t>
      </w:r>
      <w:r w:rsidR="00B067FC" w:rsidRPr="00264F9D">
        <w:rPr>
          <w:rStyle w:val="EndnoteReference"/>
          <w:rFonts w:cstheme="minorHAnsi"/>
          <w:color w:val="000000"/>
        </w:rPr>
        <w:endnoteReference w:id="4"/>
      </w:r>
      <w:r w:rsidRPr="00264F9D">
        <w:rPr>
          <w:rFonts w:cstheme="minorHAnsi"/>
          <w:color w:val="000000"/>
        </w:rPr>
        <w:t xml:space="preserve"> Creating that list may take you several days or several weeks. Take it easy. Explore gently</w:t>
      </w:r>
      <w:r w:rsidRPr="00264F9D">
        <w:rPr>
          <w:rFonts w:cstheme="minorHAnsi"/>
        </w:rPr>
        <w:t>.</w:t>
      </w:r>
    </w:p>
    <w:p w14:paraId="00E4AEBE" w14:textId="77777777" w:rsidR="00A12001" w:rsidRPr="00264F9D" w:rsidRDefault="00A12001" w:rsidP="00774C8C">
      <w:pPr>
        <w:spacing w:after="0" w:line="240" w:lineRule="auto"/>
        <w:jc w:val="both"/>
        <w:rPr>
          <w:rFonts w:cstheme="minorHAnsi"/>
          <w:color w:val="000000"/>
        </w:rPr>
      </w:pPr>
    </w:p>
    <w:p w14:paraId="60D8AE4B" w14:textId="56BB1FC6" w:rsidR="00E26FCA" w:rsidRPr="00264F9D" w:rsidRDefault="00D21CAC" w:rsidP="00774C8C">
      <w:pPr>
        <w:pStyle w:val="ListParagraph"/>
        <w:numPr>
          <w:ilvl w:val="0"/>
          <w:numId w:val="1"/>
        </w:numPr>
        <w:spacing w:after="0" w:line="240" w:lineRule="auto"/>
        <w:jc w:val="both"/>
        <w:rPr>
          <w:rFonts w:cstheme="minorHAnsi"/>
          <w:b/>
          <w:color w:val="000000"/>
        </w:rPr>
      </w:pPr>
      <w:r w:rsidRPr="00264F9D">
        <w:rPr>
          <w:rFonts w:cstheme="minorHAnsi"/>
          <w:b/>
          <w:color w:val="000000"/>
        </w:rPr>
        <w:t xml:space="preserve">Your fears correlate </w:t>
      </w:r>
      <w:r w:rsidR="00D92C09" w:rsidRPr="00264F9D">
        <w:rPr>
          <w:rFonts w:cstheme="minorHAnsi"/>
          <w:b/>
          <w:color w:val="000000"/>
        </w:rPr>
        <w:t>with</w:t>
      </w:r>
      <w:r w:rsidR="00711275" w:rsidRPr="00264F9D">
        <w:rPr>
          <w:rFonts w:cstheme="minorHAnsi"/>
          <w:b/>
          <w:color w:val="000000"/>
        </w:rPr>
        <w:t xml:space="preserve"> your</w:t>
      </w:r>
      <w:r w:rsidRPr="00264F9D">
        <w:rPr>
          <w:rFonts w:cstheme="minorHAnsi"/>
          <w:b/>
          <w:color w:val="000000"/>
        </w:rPr>
        <w:t xml:space="preserve"> </w:t>
      </w:r>
      <w:r w:rsidR="008B2E78" w:rsidRPr="00264F9D">
        <w:rPr>
          <w:rFonts w:cstheme="minorHAnsi"/>
          <w:b/>
          <w:color w:val="000000"/>
        </w:rPr>
        <w:t>Idol type</w:t>
      </w:r>
    </w:p>
    <w:p w14:paraId="73A34E0E" w14:textId="0FB2C105" w:rsidR="00E26FCA" w:rsidRPr="00264F9D" w:rsidRDefault="00E26FCA" w:rsidP="006166DD">
      <w:pPr>
        <w:spacing w:after="0" w:line="240" w:lineRule="auto"/>
        <w:ind w:left="357"/>
        <w:jc w:val="both"/>
        <w:rPr>
          <w:rFonts w:cstheme="minorHAnsi"/>
          <w:color w:val="000000"/>
        </w:rPr>
      </w:pPr>
      <w:r w:rsidRPr="00264F9D">
        <w:rPr>
          <w:rFonts w:cstheme="minorHAnsi"/>
          <w:color w:val="000000"/>
        </w:rPr>
        <w:t xml:space="preserve">Perhaps you can already see the correlation between </w:t>
      </w:r>
      <w:r w:rsidR="00E30497" w:rsidRPr="00264F9D">
        <w:rPr>
          <w:rFonts w:cstheme="minorHAnsi"/>
          <w:color w:val="000000"/>
        </w:rPr>
        <w:t>your fears and your Idol type</w:t>
      </w:r>
      <w:r w:rsidR="00711275" w:rsidRPr="00264F9D">
        <w:rPr>
          <w:rFonts w:cstheme="minorHAnsi"/>
          <w:color w:val="000000"/>
        </w:rPr>
        <w:t>.</w:t>
      </w:r>
      <w:r w:rsidR="00E30497" w:rsidRPr="00264F9D">
        <w:rPr>
          <w:rFonts w:cstheme="minorHAnsi"/>
          <w:color w:val="000000"/>
        </w:rPr>
        <w:t xml:space="preserve"> </w:t>
      </w:r>
      <w:r w:rsidR="00D92C09" w:rsidRPr="00264F9D">
        <w:rPr>
          <w:rFonts w:cstheme="minorHAnsi"/>
          <w:color w:val="000000"/>
        </w:rPr>
        <w:t>Self-effacing types fear taking charge of their own life</w:t>
      </w:r>
      <w:r w:rsidR="00A4198D" w:rsidRPr="00264F9D">
        <w:rPr>
          <w:rFonts w:cstheme="minorHAnsi"/>
          <w:color w:val="000000"/>
        </w:rPr>
        <w:t xml:space="preserve">; they feel safer as victims and look for someone stronger to lean </w:t>
      </w:r>
      <w:r w:rsidR="00A4198D" w:rsidRPr="00264F9D">
        <w:rPr>
          <w:rFonts w:cstheme="minorHAnsi"/>
          <w:color w:val="000000"/>
        </w:rPr>
        <w:lastRenderedPageBreak/>
        <w:t>on.</w:t>
      </w:r>
      <w:r w:rsidR="00D92C09" w:rsidRPr="00264F9D">
        <w:rPr>
          <w:rFonts w:cstheme="minorHAnsi"/>
          <w:color w:val="000000"/>
        </w:rPr>
        <w:t xml:space="preserve"> </w:t>
      </w:r>
      <w:r w:rsidR="00897A48" w:rsidRPr="00264F9D">
        <w:rPr>
          <w:rFonts w:cstheme="minorHAnsi"/>
          <w:color w:val="000000"/>
        </w:rPr>
        <w:t xml:space="preserve">They </w:t>
      </w:r>
      <w:r w:rsidR="00B76F85" w:rsidRPr="00264F9D">
        <w:rPr>
          <w:rFonts w:cstheme="minorHAnsi"/>
          <w:color w:val="000000"/>
        </w:rPr>
        <w:t xml:space="preserve">fear doing anything expansive that draws </w:t>
      </w:r>
      <w:r w:rsidR="00E30497" w:rsidRPr="00264F9D">
        <w:rPr>
          <w:rFonts w:cstheme="minorHAnsi"/>
          <w:color w:val="000000"/>
        </w:rPr>
        <w:t xml:space="preserve">attention to </w:t>
      </w:r>
      <w:r w:rsidR="00D876CF" w:rsidRPr="00264F9D">
        <w:rPr>
          <w:rFonts w:cstheme="minorHAnsi"/>
          <w:color w:val="000000"/>
        </w:rPr>
        <w:t>themselves</w:t>
      </w:r>
      <w:r w:rsidR="00E30497" w:rsidRPr="00264F9D">
        <w:rPr>
          <w:rFonts w:cstheme="minorHAnsi"/>
          <w:color w:val="000000"/>
        </w:rPr>
        <w:t>.</w:t>
      </w:r>
      <w:r w:rsidR="00127106" w:rsidRPr="00264F9D">
        <w:rPr>
          <w:rFonts w:cstheme="minorHAnsi"/>
          <w:color w:val="000000"/>
        </w:rPr>
        <w:t xml:space="preserve"> </w:t>
      </w:r>
      <w:r w:rsidR="00DC4474" w:rsidRPr="00264F9D">
        <w:rPr>
          <w:rFonts w:cstheme="minorHAnsi"/>
          <w:color w:val="000000"/>
        </w:rPr>
        <w:t>Mastery</w:t>
      </w:r>
      <w:r w:rsidR="00D21CAC" w:rsidRPr="00264F9D">
        <w:rPr>
          <w:rFonts w:cstheme="minorHAnsi"/>
          <w:color w:val="000000"/>
        </w:rPr>
        <w:t xml:space="preserve"> type</w:t>
      </w:r>
      <w:r w:rsidR="00DC4474" w:rsidRPr="00264F9D">
        <w:rPr>
          <w:rFonts w:cstheme="minorHAnsi"/>
          <w:color w:val="000000"/>
        </w:rPr>
        <w:t>s</w:t>
      </w:r>
      <w:r w:rsidR="00D21CAC" w:rsidRPr="00264F9D">
        <w:rPr>
          <w:rFonts w:cstheme="minorHAnsi"/>
          <w:color w:val="000000"/>
        </w:rPr>
        <w:t xml:space="preserve"> fear </w:t>
      </w:r>
      <w:r w:rsidR="00EE328A" w:rsidRPr="00264F9D">
        <w:rPr>
          <w:rFonts w:cstheme="minorHAnsi"/>
          <w:color w:val="000000"/>
        </w:rPr>
        <w:t>vulnerab</w:t>
      </w:r>
      <w:r w:rsidR="003B3393" w:rsidRPr="00264F9D">
        <w:rPr>
          <w:rFonts w:cstheme="minorHAnsi"/>
          <w:color w:val="000000"/>
        </w:rPr>
        <w:t>i</w:t>
      </w:r>
      <w:r w:rsidR="00EE328A" w:rsidRPr="00264F9D">
        <w:rPr>
          <w:rFonts w:cstheme="minorHAnsi"/>
          <w:color w:val="000000"/>
        </w:rPr>
        <w:t>lity</w:t>
      </w:r>
      <w:r w:rsidR="00CB0589" w:rsidRPr="00264F9D">
        <w:rPr>
          <w:rFonts w:cstheme="minorHAnsi"/>
          <w:color w:val="000000"/>
        </w:rPr>
        <w:t xml:space="preserve"> and loss of control</w:t>
      </w:r>
      <w:r w:rsidR="00A4198D" w:rsidRPr="00264F9D">
        <w:rPr>
          <w:rFonts w:cstheme="minorHAnsi"/>
          <w:color w:val="000000"/>
        </w:rPr>
        <w:t>; they are terrified of feeling helpless and becoming someone’s victim</w:t>
      </w:r>
      <w:r w:rsidR="00E30497" w:rsidRPr="00264F9D">
        <w:rPr>
          <w:rFonts w:cstheme="minorHAnsi"/>
          <w:color w:val="000000"/>
        </w:rPr>
        <w:t xml:space="preserve">. </w:t>
      </w:r>
      <w:r w:rsidR="006359C8" w:rsidRPr="00264F9D">
        <w:rPr>
          <w:rFonts w:cstheme="minorHAnsi"/>
          <w:color w:val="000000"/>
        </w:rPr>
        <w:t>R</w:t>
      </w:r>
      <w:r w:rsidR="00D21CAC" w:rsidRPr="00264F9D">
        <w:rPr>
          <w:rFonts w:cstheme="minorHAnsi"/>
          <w:color w:val="000000"/>
        </w:rPr>
        <w:t>esigned type</w:t>
      </w:r>
      <w:r w:rsidR="006359C8" w:rsidRPr="00264F9D">
        <w:rPr>
          <w:rFonts w:cstheme="minorHAnsi"/>
          <w:color w:val="000000"/>
        </w:rPr>
        <w:t>s</w:t>
      </w:r>
      <w:r w:rsidR="00D21CAC" w:rsidRPr="00264F9D">
        <w:rPr>
          <w:rFonts w:cstheme="minorHAnsi"/>
          <w:color w:val="000000"/>
        </w:rPr>
        <w:t xml:space="preserve"> </w:t>
      </w:r>
      <w:r w:rsidR="002412EC" w:rsidRPr="00264F9D">
        <w:rPr>
          <w:rFonts w:cstheme="minorHAnsi"/>
          <w:color w:val="000000"/>
        </w:rPr>
        <w:t>fear restriction</w:t>
      </w:r>
      <w:r w:rsidR="00BF38BB" w:rsidRPr="00264F9D">
        <w:rPr>
          <w:rFonts w:cstheme="minorHAnsi"/>
          <w:color w:val="000000"/>
        </w:rPr>
        <w:t>,</w:t>
      </w:r>
      <w:r w:rsidR="002412EC" w:rsidRPr="00264F9D">
        <w:rPr>
          <w:rFonts w:cstheme="minorHAnsi"/>
          <w:color w:val="000000"/>
        </w:rPr>
        <w:t xml:space="preserve"> imposition</w:t>
      </w:r>
      <w:r w:rsidR="00BF38BB" w:rsidRPr="00264F9D">
        <w:rPr>
          <w:rFonts w:cstheme="minorHAnsi"/>
          <w:color w:val="000000"/>
        </w:rPr>
        <w:t>,</w:t>
      </w:r>
      <w:r w:rsidR="002412EC" w:rsidRPr="00264F9D">
        <w:rPr>
          <w:rFonts w:cstheme="minorHAnsi"/>
          <w:color w:val="000000"/>
        </w:rPr>
        <w:t xml:space="preserve"> and</w:t>
      </w:r>
      <w:r w:rsidR="00C37C95" w:rsidRPr="00264F9D">
        <w:rPr>
          <w:rFonts w:cstheme="minorHAnsi"/>
          <w:color w:val="000000"/>
        </w:rPr>
        <w:t xml:space="preserve"> </w:t>
      </w:r>
      <w:r w:rsidR="00D250EA" w:rsidRPr="00264F9D">
        <w:rPr>
          <w:rFonts w:cstheme="minorHAnsi"/>
          <w:color w:val="000000"/>
        </w:rPr>
        <w:t xml:space="preserve">any </w:t>
      </w:r>
      <w:r w:rsidR="00C37C95" w:rsidRPr="00264F9D">
        <w:rPr>
          <w:rFonts w:cstheme="minorHAnsi"/>
          <w:color w:val="000000"/>
        </w:rPr>
        <w:t>change</w:t>
      </w:r>
      <w:r w:rsidR="00721864" w:rsidRPr="00264F9D">
        <w:rPr>
          <w:rFonts w:cstheme="minorHAnsi"/>
          <w:color w:val="000000"/>
        </w:rPr>
        <w:t>, even in themselves</w:t>
      </w:r>
      <w:r w:rsidR="00C37C95" w:rsidRPr="00264F9D">
        <w:rPr>
          <w:rFonts w:cstheme="minorHAnsi"/>
          <w:color w:val="000000"/>
        </w:rPr>
        <w:t>.</w:t>
      </w:r>
      <w:r w:rsidR="008E5443" w:rsidRPr="00264F9D">
        <w:rPr>
          <w:rFonts w:cstheme="minorHAnsi"/>
          <w:color w:val="000000"/>
        </w:rPr>
        <w:t xml:space="preserve"> </w:t>
      </w:r>
    </w:p>
    <w:p w14:paraId="0B720AD4" w14:textId="77777777" w:rsidR="00127106" w:rsidRPr="00264F9D" w:rsidRDefault="00127106" w:rsidP="00774C8C">
      <w:pPr>
        <w:spacing w:after="0" w:line="240" w:lineRule="auto"/>
        <w:ind w:left="360"/>
        <w:jc w:val="both"/>
        <w:rPr>
          <w:rFonts w:cstheme="minorHAnsi"/>
          <w:color w:val="000000"/>
        </w:rPr>
      </w:pPr>
    </w:p>
    <w:p w14:paraId="3BF2B1CD" w14:textId="430D026F" w:rsidR="006A47B8" w:rsidRPr="00264F9D" w:rsidRDefault="00CF3E12" w:rsidP="00774C8C">
      <w:pPr>
        <w:pStyle w:val="ListParagraph"/>
        <w:numPr>
          <w:ilvl w:val="0"/>
          <w:numId w:val="1"/>
        </w:numPr>
        <w:spacing w:after="0" w:line="240" w:lineRule="auto"/>
        <w:jc w:val="both"/>
        <w:rPr>
          <w:rFonts w:cstheme="minorHAnsi"/>
          <w:b/>
          <w:color w:val="000000"/>
        </w:rPr>
      </w:pPr>
      <w:r w:rsidRPr="00264F9D">
        <w:rPr>
          <w:rFonts w:cstheme="minorHAnsi"/>
          <w:b/>
          <w:color w:val="000000"/>
        </w:rPr>
        <w:t>T</w:t>
      </w:r>
      <w:r w:rsidR="00D21CAC" w:rsidRPr="00264F9D">
        <w:rPr>
          <w:rFonts w:cstheme="minorHAnsi"/>
          <w:b/>
          <w:color w:val="000000"/>
        </w:rPr>
        <w:t>he</w:t>
      </w:r>
      <w:r w:rsidR="003B3393" w:rsidRPr="00264F9D">
        <w:rPr>
          <w:rFonts w:cstheme="minorHAnsi"/>
          <w:b/>
          <w:color w:val="000000"/>
        </w:rPr>
        <w:t xml:space="preserve"> fight with the Idol Self is the</w:t>
      </w:r>
      <w:r w:rsidR="00D21CAC" w:rsidRPr="00264F9D">
        <w:rPr>
          <w:rFonts w:cstheme="minorHAnsi"/>
          <w:b/>
          <w:color w:val="000000"/>
        </w:rPr>
        <w:t xml:space="preserve"> right fight</w:t>
      </w:r>
      <w:r w:rsidR="00E26FCA" w:rsidRPr="00264F9D">
        <w:rPr>
          <w:rFonts w:cstheme="minorHAnsi"/>
          <w:b/>
          <w:color w:val="000000"/>
        </w:rPr>
        <w:t xml:space="preserve"> </w:t>
      </w:r>
    </w:p>
    <w:p w14:paraId="689BDF89" w14:textId="6A15D7C9" w:rsidR="00E26FCA" w:rsidRPr="00264F9D" w:rsidRDefault="00157B18" w:rsidP="00774C8C">
      <w:pPr>
        <w:spacing w:after="0" w:line="240" w:lineRule="auto"/>
        <w:ind w:left="360"/>
        <w:jc w:val="both"/>
        <w:rPr>
          <w:rFonts w:cstheme="minorHAnsi"/>
          <w:b/>
          <w:color w:val="000000"/>
        </w:rPr>
      </w:pPr>
      <w:r w:rsidRPr="00264F9D">
        <w:rPr>
          <w:rFonts w:cstheme="minorHAnsi"/>
          <w:color w:val="000000"/>
        </w:rPr>
        <w:t xml:space="preserve">Paul felt so much </w:t>
      </w:r>
      <w:r w:rsidR="00E46938" w:rsidRPr="00264F9D">
        <w:rPr>
          <w:rFonts w:cstheme="minorHAnsi"/>
          <w:color w:val="000000"/>
        </w:rPr>
        <w:t>self-</w:t>
      </w:r>
      <w:r w:rsidRPr="00264F9D">
        <w:rPr>
          <w:rFonts w:cstheme="minorHAnsi"/>
          <w:color w:val="000000"/>
        </w:rPr>
        <w:t>confidence at the end of his life that he could say,</w:t>
      </w:r>
      <w:r w:rsidR="001E7BFC" w:rsidRPr="00264F9D">
        <w:rPr>
          <w:rFonts w:cstheme="minorHAnsi"/>
          <w:color w:val="000000"/>
        </w:rPr>
        <w:t xml:space="preserve"> </w:t>
      </w:r>
      <w:r w:rsidR="00A2499B" w:rsidRPr="00264F9D">
        <w:rPr>
          <w:rFonts w:cstheme="minorHAnsi"/>
          <w:i/>
          <w:color w:val="000000"/>
        </w:rPr>
        <w:t>“I have fought the good fight</w:t>
      </w:r>
      <w:r w:rsidR="006359C8" w:rsidRPr="00264F9D">
        <w:rPr>
          <w:rFonts w:cstheme="minorHAnsi"/>
          <w:i/>
          <w:color w:val="000000"/>
        </w:rPr>
        <w:t>.</w:t>
      </w:r>
      <w:r w:rsidR="00A2499B" w:rsidRPr="00264F9D">
        <w:rPr>
          <w:rFonts w:cstheme="minorHAnsi"/>
          <w:i/>
          <w:color w:val="000000"/>
        </w:rPr>
        <w:t>”</w:t>
      </w:r>
      <w:r w:rsidR="00D876CF" w:rsidRPr="00264F9D">
        <w:rPr>
          <w:rStyle w:val="EndnoteReference"/>
          <w:rFonts w:cstheme="minorHAnsi"/>
          <w:color w:val="000000"/>
        </w:rPr>
        <w:endnoteReference w:id="5"/>
      </w:r>
      <w:r w:rsidRPr="00264F9D">
        <w:rPr>
          <w:rFonts w:cstheme="minorHAnsi"/>
          <w:b/>
          <w:i/>
          <w:iCs/>
          <w:color w:val="000000"/>
        </w:rPr>
        <w:t xml:space="preserve"> </w:t>
      </w:r>
      <w:r w:rsidR="00E46938" w:rsidRPr="00264F9D">
        <w:rPr>
          <w:rFonts w:cstheme="minorHAnsi"/>
          <w:i/>
          <w:color w:val="000000"/>
        </w:rPr>
        <w:t>(Repeat)</w:t>
      </w:r>
      <w:r w:rsidR="00E46938" w:rsidRPr="00264F9D">
        <w:rPr>
          <w:rFonts w:cstheme="minorHAnsi"/>
          <w:b/>
          <w:i/>
          <w:color w:val="000000"/>
        </w:rPr>
        <w:t xml:space="preserve"> </w:t>
      </w:r>
      <w:r w:rsidR="002C5C5B" w:rsidRPr="00264F9D">
        <w:rPr>
          <w:rFonts w:cstheme="minorHAnsi"/>
          <w:color w:val="000000"/>
        </w:rPr>
        <w:t>The good fight is the right fight, and defending your Idol’s pride system is not the right fight. The right fight is against your Idol Self. Through your work in KF, you are fighting on the side of truth and the True Self—and the God of truth is fighting for you</w:t>
      </w:r>
      <w:r w:rsidR="00711275" w:rsidRPr="00264F9D">
        <w:rPr>
          <w:rFonts w:cstheme="minorHAnsi"/>
          <w:color w:val="000000"/>
        </w:rPr>
        <w:t xml:space="preserve">. </w:t>
      </w:r>
      <w:r w:rsidR="00115BC4" w:rsidRPr="00264F9D">
        <w:rPr>
          <w:rFonts w:cstheme="minorHAnsi"/>
          <w:color w:val="000000"/>
        </w:rPr>
        <w:t>You</w:t>
      </w:r>
      <w:r w:rsidR="00EE2E44" w:rsidRPr="00264F9D">
        <w:rPr>
          <w:rFonts w:cstheme="minorHAnsi"/>
          <w:color w:val="000000"/>
        </w:rPr>
        <w:t xml:space="preserve"> are </w:t>
      </w:r>
      <w:r w:rsidR="008B2E78" w:rsidRPr="00264F9D">
        <w:rPr>
          <w:rFonts w:cstheme="minorHAnsi"/>
          <w:color w:val="000000"/>
        </w:rPr>
        <w:t xml:space="preserve">probing </w:t>
      </w:r>
      <w:r w:rsidR="00EE2E44" w:rsidRPr="00264F9D">
        <w:rPr>
          <w:rFonts w:cstheme="minorHAnsi"/>
          <w:color w:val="000000"/>
        </w:rPr>
        <w:t xml:space="preserve">the secret strategies of the real enemy, </w:t>
      </w:r>
      <w:r w:rsidR="008236FE" w:rsidRPr="00264F9D">
        <w:rPr>
          <w:rFonts w:cstheme="minorHAnsi"/>
          <w:color w:val="000000"/>
        </w:rPr>
        <w:t xml:space="preserve">your </w:t>
      </w:r>
      <w:r w:rsidR="00EE2E44" w:rsidRPr="00264F9D">
        <w:rPr>
          <w:rFonts w:cstheme="minorHAnsi"/>
          <w:color w:val="000000"/>
        </w:rPr>
        <w:t xml:space="preserve">Idol Self. </w:t>
      </w:r>
      <w:r w:rsidR="00EE2E44" w:rsidRPr="00264F9D">
        <w:rPr>
          <w:rFonts w:cstheme="minorHAnsi"/>
          <w:i/>
          <w:color w:val="000000"/>
        </w:rPr>
        <w:t>Learn to look for progress, not perfection</w:t>
      </w:r>
      <w:r w:rsidR="00044015" w:rsidRPr="00264F9D">
        <w:rPr>
          <w:rFonts w:cstheme="minorHAnsi"/>
          <w:i/>
          <w:color w:val="000000"/>
        </w:rPr>
        <w:t>. (Repeat)</w:t>
      </w:r>
      <w:r w:rsidR="004A1F98" w:rsidRPr="00264F9D">
        <w:rPr>
          <w:rFonts w:cstheme="minorHAnsi"/>
          <w:color w:val="000000"/>
        </w:rPr>
        <w:t xml:space="preserve"> </w:t>
      </w:r>
      <w:r w:rsidR="00347773" w:rsidRPr="00264F9D">
        <w:rPr>
          <w:rFonts w:cstheme="minorHAnsi"/>
          <w:color w:val="000000"/>
        </w:rPr>
        <w:t>Be patient with you</w:t>
      </w:r>
      <w:r w:rsidR="003B3393" w:rsidRPr="00264F9D">
        <w:rPr>
          <w:rFonts w:cstheme="minorHAnsi"/>
          <w:color w:val="000000"/>
        </w:rPr>
        <w:t>r</w:t>
      </w:r>
      <w:r w:rsidR="00711275" w:rsidRPr="00264F9D">
        <w:rPr>
          <w:rFonts w:cstheme="minorHAnsi"/>
          <w:color w:val="000000"/>
        </w:rPr>
        <w:t xml:space="preserve"> </w:t>
      </w:r>
      <w:r w:rsidR="002C5C5B" w:rsidRPr="00264F9D">
        <w:rPr>
          <w:rFonts w:cstheme="minorHAnsi"/>
          <w:color w:val="000000"/>
        </w:rPr>
        <w:t xml:space="preserve">own </w:t>
      </w:r>
      <w:r w:rsidR="00711275" w:rsidRPr="00264F9D">
        <w:rPr>
          <w:rFonts w:cstheme="minorHAnsi"/>
          <w:color w:val="000000"/>
        </w:rPr>
        <w:t xml:space="preserve">process. </w:t>
      </w:r>
      <w:r w:rsidR="007E58A1" w:rsidRPr="00264F9D">
        <w:rPr>
          <w:rFonts w:cstheme="minorHAnsi"/>
          <w:color w:val="000000"/>
        </w:rPr>
        <w:t xml:space="preserve">Endure the difficulties of training </w:t>
      </w:r>
      <w:r w:rsidR="00721864" w:rsidRPr="00264F9D">
        <w:rPr>
          <w:rFonts w:cstheme="minorHAnsi"/>
          <w:color w:val="000000"/>
        </w:rPr>
        <w:t>as you develop your skills.</w:t>
      </w:r>
      <w:r w:rsidR="000E56D1" w:rsidRPr="00264F9D">
        <w:rPr>
          <w:rFonts w:cstheme="minorHAnsi"/>
          <w:color w:val="000000"/>
        </w:rPr>
        <w:t xml:space="preserve"> </w:t>
      </w:r>
      <w:r w:rsidR="008236FE" w:rsidRPr="00264F9D">
        <w:rPr>
          <w:rFonts w:cstheme="minorHAnsi"/>
          <w:color w:val="000000"/>
        </w:rPr>
        <w:t xml:space="preserve">You </w:t>
      </w:r>
      <w:r w:rsidR="00E26FCA" w:rsidRPr="00264F9D">
        <w:rPr>
          <w:rFonts w:cstheme="minorHAnsi"/>
          <w:color w:val="000000"/>
        </w:rPr>
        <w:t>are not looking for the rea</w:t>
      </w:r>
      <w:r w:rsidR="00F638E1" w:rsidRPr="00264F9D">
        <w:rPr>
          <w:rFonts w:cstheme="minorHAnsi"/>
          <w:color w:val="000000"/>
        </w:rPr>
        <w:t xml:space="preserve">sons for </w:t>
      </w:r>
      <w:r w:rsidR="00AF65D5" w:rsidRPr="00264F9D">
        <w:rPr>
          <w:rFonts w:cstheme="minorHAnsi"/>
          <w:color w:val="000000"/>
        </w:rPr>
        <w:t>y</w:t>
      </w:r>
      <w:r w:rsidR="000E56D1" w:rsidRPr="00264F9D">
        <w:rPr>
          <w:rFonts w:cstheme="minorHAnsi"/>
          <w:color w:val="000000"/>
        </w:rPr>
        <w:t xml:space="preserve">our fears right now. </w:t>
      </w:r>
      <w:r w:rsidR="00115BC4" w:rsidRPr="00264F9D">
        <w:rPr>
          <w:rFonts w:cstheme="minorHAnsi"/>
          <w:color w:val="000000"/>
        </w:rPr>
        <w:t>You</w:t>
      </w:r>
      <w:r w:rsidR="00DD3D70" w:rsidRPr="00264F9D">
        <w:rPr>
          <w:rFonts w:cstheme="minorHAnsi"/>
          <w:color w:val="000000"/>
        </w:rPr>
        <w:t xml:space="preserve"> are simply </w:t>
      </w:r>
      <w:r w:rsidR="000E56D1" w:rsidRPr="00264F9D">
        <w:rPr>
          <w:rFonts w:cstheme="minorHAnsi"/>
          <w:color w:val="000000"/>
        </w:rPr>
        <w:t xml:space="preserve">training hard to observe </w:t>
      </w:r>
      <w:r w:rsidR="00115BC4" w:rsidRPr="00264F9D">
        <w:rPr>
          <w:rFonts w:cstheme="minorHAnsi"/>
          <w:color w:val="000000"/>
        </w:rPr>
        <w:t>y</w:t>
      </w:r>
      <w:r w:rsidR="000E56D1" w:rsidRPr="00264F9D">
        <w:rPr>
          <w:rFonts w:cstheme="minorHAnsi"/>
          <w:color w:val="000000"/>
        </w:rPr>
        <w:t>our</w:t>
      </w:r>
      <w:r w:rsidR="00E26FCA" w:rsidRPr="00264F9D">
        <w:rPr>
          <w:rFonts w:cstheme="minorHAnsi"/>
          <w:color w:val="000000"/>
        </w:rPr>
        <w:t xml:space="preserve"> fears and reactions with c</w:t>
      </w:r>
      <w:r w:rsidR="007307E7" w:rsidRPr="00264F9D">
        <w:rPr>
          <w:rFonts w:cstheme="minorHAnsi"/>
          <w:color w:val="000000"/>
        </w:rPr>
        <w:t>ompass</w:t>
      </w:r>
      <w:r w:rsidR="0052496A" w:rsidRPr="00264F9D">
        <w:rPr>
          <w:rFonts w:cstheme="minorHAnsi"/>
          <w:color w:val="000000"/>
        </w:rPr>
        <w:t>ion.</w:t>
      </w:r>
      <w:r w:rsidR="002C5C5B" w:rsidRPr="00264F9D">
        <w:rPr>
          <w:rFonts w:cstheme="minorHAnsi"/>
          <w:color w:val="000000"/>
        </w:rPr>
        <w:t xml:space="preserve"> </w:t>
      </w:r>
    </w:p>
    <w:p w14:paraId="3EDB7159" w14:textId="77777777" w:rsidR="00E26FCA" w:rsidRPr="00264F9D" w:rsidRDefault="00E26FCA" w:rsidP="00774C8C">
      <w:pPr>
        <w:spacing w:after="0" w:line="240" w:lineRule="auto"/>
        <w:jc w:val="both"/>
        <w:rPr>
          <w:rFonts w:cstheme="minorHAnsi"/>
          <w:color w:val="000000"/>
        </w:rPr>
      </w:pPr>
    </w:p>
    <w:p w14:paraId="008408C6" w14:textId="2077881E" w:rsidR="007307E7" w:rsidRPr="00264F9D" w:rsidRDefault="00A75D52" w:rsidP="00774C8C">
      <w:pPr>
        <w:spacing w:after="0" w:line="240" w:lineRule="auto"/>
        <w:jc w:val="both"/>
        <w:rPr>
          <w:rFonts w:cstheme="minorHAnsi"/>
          <w:color w:val="000000"/>
        </w:rPr>
      </w:pPr>
      <w:r w:rsidRPr="00264F9D">
        <w:rPr>
          <w:rFonts w:cstheme="minorHAnsi"/>
          <w:color w:val="000000"/>
        </w:rPr>
        <w:t xml:space="preserve">Thanks to everyone who sent </w:t>
      </w:r>
      <w:r w:rsidR="00544437" w:rsidRPr="00264F9D">
        <w:rPr>
          <w:rFonts w:cstheme="minorHAnsi"/>
          <w:color w:val="000000"/>
        </w:rPr>
        <w:t>me</w:t>
      </w:r>
      <w:r w:rsidR="006C7469" w:rsidRPr="00264F9D">
        <w:rPr>
          <w:rFonts w:cstheme="minorHAnsi"/>
          <w:color w:val="000000"/>
        </w:rPr>
        <w:t xml:space="preserve"> </w:t>
      </w:r>
      <w:r w:rsidRPr="00264F9D">
        <w:rPr>
          <w:rFonts w:cstheme="minorHAnsi"/>
          <w:color w:val="000000"/>
        </w:rPr>
        <w:t>a list of their three</w:t>
      </w:r>
      <w:r w:rsidR="00544437" w:rsidRPr="00264F9D">
        <w:rPr>
          <w:rFonts w:cstheme="minorHAnsi"/>
          <w:color w:val="000000"/>
        </w:rPr>
        <w:t xml:space="preserve"> greatest</w:t>
      </w:r>
      <w:r w:rsidRPr="00264F9D">
        <w:rPr>
          <w:rFonts w:cstheme="minorHAnsi"/>
          <w:color w:val="000000"/>
        </w:rPr>
        <w:t xml:space="preserve"> fears, but if you haven’t </w:t>
      </w:r>
      <w:r w:rsidR="003C4EAE" w:rsidRPr="00264F9D">
        <w:rPr>
          <w:rFonts w:cstheme="minorHAnsi"/>
          <w:color w:val="000000"/>
        </w:rPr>
        <w:t xml:space="preserve">done so </w:t>
      </w:r>
      <w:r w:rsidRPr="00264F9D">
        <w:rPr>
          <w:rFonts w:cstheme="minorHAnsi"/>
          <w:color w:val="000000"/>
        </w:rPr>
        <w:t xml:space="preserve">yet, there is still time to send them. Email </w:t>
      </w:r>
      <w:r w:rsidR="00E46938" w:rsidRPr="00264F9D">
        <w:rPr>
          <w:rFonts w:cstheme="minorHAnsi"/>
          <w:color w:val="000000"/>
        </w:rPr>
        <w:t xml:space="preserve">me </w:t>
      </w:r>
      <w:r w:rsidRPr="00264F9D">
        <w:rPr>
          <w:rFonts w:cstheme="minorHAnsi"/>
          <w:color w:val="000000"/>
        </w:rPr>
        <w:t xml:space="preserve">at </w:t>
      </w:r>
      <w:hyperlink r:id="rId8" w:history="1">
        <w:r w:rsidRPr="00264F9D">
          <w:rPr>
            <w:rStyle w:val="Hyperlink"/>
            <w:rFonts w:cstheme="minorHAnsi"/>
          </w:rPr>
          <w:t>nancy@karisfellowships.com</w:t>
        </w:r>
      </w:hyperlink>
      <w:r w:rsidRPr="00264F9D">
        <w:rPr>
          <w:rStyle w:val="gmail-msohyperlink"/>
          <w:rFonts w:cstheme="minorHAnsi"/>
        </w:rPr>
        <w:t>.</w:t>
      </w:r>
      <w:r w:rsidRPr="00264F9D">
        <w:rPr>
          <w:rFonts w:cstheme="minorHAnsi"/>
          <w:color w:val="000000"/>
        </w:rPr>
        <w:t xml:space="preserve"> We will take a look at </w:t>
      </w:r>
      <w:r w:rsidR="00B20B78" w:rsidRPr="00264F9D">
        <w:rPr>
          <w:rFonts w:cstheme="minorHAnsi"/>
          <w:color w:val="000000"/>
        </w:rPr>
        <w:t>our</w:t>
      </w:r>
      <w:r w:rsidRPr="00264F9D">
        <w:rPr>
          <w:rFonts w:cstheme="minorHAnsi"/>
          <w:color w:val="000000"/>
        </w:rPr>
        <w:t xml:space="preserve"> fears in the next few weeks.</w:t>
      </w:r>
    </w:p>
    <w:p w14:paraId="0353CC7E" w14:textId="77777777" w:rsidR="00A75D52" w:rsidRPr="00264F9D" w:rsidRDefault="00A75D52" w:rsidP="00774C8C">
      <w:pPr>
        <w:spacing w:after="0" w:line="240" w:lineRule="auto"/>
        <w:jc w:val="both"/>
        <w:rPr>
          <w:rFonts w:cstheme="minorHAnsi"/>
          <w:color w:val="000000"/>
        </w:rPr>
      </w:pPr>
    </w:p>
    <w:p w14:paraId="6451551E" w14:textId="77777777" w:rsidR="007307E7" w:rsidRPr="00264F9D" w:rsidRDefault="007307E7" w:rsidP="00774C8C">
      <w:pPr>
        <w:spacing w:after="0" w:line="240" w:lineRule="auto"/>
        <w:jc w:val="both"/>
        <w:rPr>
          <w:rFonts w:cstheme="minorHAnsi"/>
          <w:color w:val="000000"/>
        </w:rPr>
      </w:pPr>
      <w:r w:rsidRPr="00264F9D">
        <w:rPr>
          <w:rFonts w:cstheme="minorHAnsi"/>
          <w:color w:val="000000"/>
        </w:rPr>
        <w:t xml:space="preserve">Our prayer might go something like this: </w:t>
      </w:r>
    </w:p>
    <w:p w14:paraId="1F3B3ACA" w14:textId="77777777" w:rsidR="00347773" w:rsidRPr="00264F9D" w:rsidRDefault="00347773" w:rsidP="00774C8C">
      <w:pPr>
        <w:spacing w:after="0" w:line="240" w:lineRule="auto"/>
        <w:jc w:val="both"/>
        <w:rPr>
          <w:rFonts w:cstheme="minorHAnsi"/>
          <w:color w:val="000000"/>
        </w:rPr>
      </w:pPr>
    </w:p>
    <w:p w14:paraId="3E4B22FC" w14:textId="68B4616C" w:rsidR="00E26FCA" w:rsidRPr="00264F9D" w:rsidRDefault="00347773" w:rsidP="00774C8C">
      <w:pPr>
        <w:spacing w:after="0" w:line="240" w:lineRule="auto"/>
        <w:jc w:val="center"/>
        <w:rPr>
          <w:rFonts w:cstheme="minorHAnsi"/>
          <w:i/>
          <w:color w:val="000000"/>
        </w:rPr>
      </w:pPr>
      <w:r w:rsidRPr="00264F9D">
        <w:rPr>
          <w:rFonts w:cstheme="minorHAnsi"/>
          <w:i/>
          <w:color w:val="000000"/>
        </w:rPr>
        <w:t>Father, reveal the fears that harm me. (Repeat)</w:t>
      </w:r>
    </w:p>
    <w:p w14:paraId="638A01F3" w14:textId="77777777" w:rsidR="00EE2E44" w:rsidRPr="00264F9D" w:rsidRDefault="00EE2E44" w:rsidP="00774C8C">
      <w:pPr>
        <w:spacing w:after="0" w:line="240" w:lineRule="auto"/>
        <w:jc w:val="both"/>
        <w:rPr>
          <w:rFonts w:cstheme="minorHAnsi"/>
          <w:color w:val="000000"/>
        </w:rPr>
      </w:pPr>
    </w:p>
    <w:p w14:paraId="4079B067" w14:textId="77777777" w:rsidR="00EE2E44" w:rsidRPr="00264F9D" w:rsidRDefault="00EE2E44" w:rsidP="00774C8C">
      <w:pPr>
        <w:spacing w:after="0" w:line="240" w:lineRule="auto"/>
        <w:jc w:val="both"/>
        <w:rPr>
          <w:rFonts w:cstheme="minorHAnsi"/>
          <w:color w:val="000000"/>
        </w:rPr>
      </w:pPr>
      <w:r w:rsidRPr="00264F9D">
        <w:rPr>
          <w:rFonts w:cstheme="minorHAnsi"/>
          <w:color w:val="000000"/>
        </w:rPr>
        <w:t>Take a deep breath.</w:t>
      </w:r>
    </w:p>
    <w:p w14:paraId="2B1A96DE" w14:textId="6EF2C1A6" w:rsidR="00CA1A72" w:rsidRPr="00264F9D" w:rsidRDefault="00CA1A72" w:rsidP="00CA1A72">
      <w:pPr>
        <w:spacing w:after="0" w:line="240" w:lineRule="auto"/>
        <w:jc w:val="both"/>
        <w:rPr>
          <w:i/>
        </w:rPr>
      </w:pPr>
      <w:r w:rsidRPr="00264F9D">
        <w:rPr>
          <w:i/>
        </w:rPr>
        <w:t xml:space="preserve">(If time permits, ask, “Does anyone have comments or questions about </w:t>
      </w:r>
      <w:r w:rsidR="00060694" w:rsidRPr="00264F9D">
        <w:rPr>
          <w:i/>
        </w:rPr>
        <w:t>the</w:t>
      </w:r>
      <w:r w:rsidRPr="00264F9D">
        <w:rPr>
          <w:i/>
        </w:rPr>
        <w:t xml:space="preserve"> </w:t>
      </w:r>
      <w:r w:rsidR="00E35A21" w:rsidRPr="00264F9D">
        <w:rPr>
          <w:i/>
        </w:rPr>
        <w:t>Toolbox</w:t>
      </w:r>
      <w:r w:rsidRPr="00264F9D">
        <w:rPr>
          <w:i/>
        </w:rPr>
        <w:t>?”)</w:t>
      </w:r>
    </w:p>
    <w:p w14:paraId="6CC5951F" w14:textId="77777777" w:rsidR="00347773" w:rsidRPr="00264F9D" w:rsidRDefault="00347773" w:rsidP="00774C8C">
      <w:pPr>
        <w:spacing w:after="0" w:line="240" w:lineRule="auto"/>
        <w:jc w:val="both"/>
        <w:rPr>
          <w:rFonts w:cstheme="minorHAnsi"/>
        </w:rPr>
      </w:pPr>
    </w:p>
    <w:p w14:paraId="72F6BA8C" w14:textId="77777777" w:rsidR="00285B9A" w:rsidRPr="00264F9D" w:rsidRDefault="001D549A" w:rsidP="00774C8C">
      <w:pPr>
        <w:spacing w:after="0" w:line="240" w:lineRule="auto"/>
        <w:jc w:val="both"/>
        <w:rPr>
          <w:rFonts w:cstheme="minorHAnsi"/>
          <w:b/>
        </w:rPr>
      </w:pPr>
      <w:r w:rsidRPr="00264F9D">
        <w:rPr>
          <w:rFonts w:cstheme="minorHAnsi"/>
          <w:b/>
        </w:rPr>
        <w:t>0:30</w:t>
      </w:r>
      <w:r w:rsidR="00285B9A" w:rsidRPr="00264F9D">
        <w:rPr>
          <w:rFonts w:cstheme="minorHAnsi"/>
          <w:b/>
        </w:rPr>
        <w:tab/>
        <w:t>SHARING</w:t>
      </w:r>
    </w:p>
    <w:p w14:paraId="7E5F8976" w14:textId="77777777" w:rsidR="00347773" w:rsidRPr="00264F9D" w:rsidRDefault="00347773" w:rsidP="00774C8C">
      <w:pPr>
        <w:spacing w:after="0" w:line="240" w:lineRule="auto"/>
        <w:jc w:val="both"/>
        <w:rPr>
          <w:rFonts w:cstheme="minorHAnsi"/>
          <w:b/>
        </w:rPr>
      </w:pPr>
    </w:p>
    <w:p w14:paraId="322976C5" w14:textId="77777777" w:rsidR="00285B9A" w:rsidRPr="00264F9D" w:rsidRDefault="00590F42" w:rsidP="00774C8C">
      <w:pPr>
        <w:spacing w:after="0" w:line="240" w:lineRule="auto"/>
        <w:jc w:val="both"/>
        <w:rPr>
          <w:rFonts w:cstheme="minorHAnsi"/>
          <w:b/>
        </w:rPr>
      </w:pPr>
      <w:r w:rsidRPr="00264F9D">
        <w:rPr>
          <w:rFonts w:cstheme="minorHAnsi"/>
          <w:b/>
        </w:rPr>
        <w:t>1:00</w:t>
      </w:r>
      <w:r w:rsidR="00285B9A" w:rsidRPr="00264F9D">
        <w:rPr>
          <w:rFonts w:cstheme="minorHAnsi"/>
          <w:b/>
        </w:rPr>
        <w:tab/>
        <w:t>BIBLE TEACHING</w:t>
      </w:r>
    </w:p>
    <w:p w14:paraId="7BBE23A0" w14:textId="77777777" w:rsidR="00347773" w:rsidRPr="00264F9D" w:rsidRDefault="00347773" w:rsidP="00774C8C">
      <w:pPr>
        <w:spacing w:after="0" w:line="240" w:lineRule="auto"/>
        <w:jc w:val="both"/>
        <w:rPr>
          <w:rFonts w:cstheme="minorHAnsi"/>
        </w:rPr>
      </w:pPr>
    </w:p>
    <w:p w14:paraId="6F0FA89E" w14:textId="7A887113" w:rsidR="00E26FCA" w:rsidRPr="00264F9D" w:rsidRDefault="00E26FCA" w:rsidP="00774C8C">
      <w:pPr>
        <w:spacing w:after="0" w:line="240" w:lineRule="auto"/>
        <w:jc w:val="both"/>
        <w:rPr>
          <w:rFonts w:cstheme="minorHAnsi"/>
        </w:rPr>
      </w:pPr>
      <w:r w:rsidRPr="00264F9D">
        <w:rPr>
          <w:rFonts w:cstheme="minorHAnsi"/>
        </w:rPr>
        <w:t>Last week</w:t>
      </w:r>
      <w:r w:rsidR="00EF0EAF" w:rsidRPr="00264F9D">
        <w:rPr>
          <w:rFonts w:cstheme="minorHAnsi"/>
        </w:rPr>
        <w:t>,</w:t>
      </w:r>
      <w:r w:rsidRPr="00264F9D">
        <w:rPr>
          <w:rFonts w:cstheme="minorHAnsi"/>
        </w:rPr>
        <w:t xml:space="preserve"> we talked about the</w:t>
      </w:r>
      <w:r w:rsidR="007307E7" w:rsidRPr="00264F9D">
        <w:rPr>
          <w:rFonts w:cstheme="minorHAnsi"/>
        </w:rPr>
        <w:t xml:space="preserve"> person of</w:t>
      </w:r>
      <w:r w:rsidR="00347773" w:rsidRPr="00264F9D">
        <w:rPr>
          <w:rFonts w:cstheme="minorHAnsi"/>
        </w:rPr>
        <w:t xml:space="preserve"> </w:t>
      </w:r>
      <w:r w:rsidR="00745BD2" w:rsidRPr="00264F9D">
        <w:rPr>
          <w:rFonts w:cstheme="minorHAnsi"/>
        </w:rPr>
        <w:t>single spirit</w:t>
      </w:r>
      <w:r w:rsidR="00AC2A9D" w:rsidRPr="00264F9D">
        <w:rPr>
          <w:rFonts w:cstheme="minorHAnsi"/>
        </w:rPr>
        <w:t xml:space="preserve">. </w:t>
      </w:r>
      <w:r w:rsidRPr="00264F9D">
        <w:rPr>
          <w:rFonts w:cstheme="minorHAnsi"/>
        </w:rPr>
        <w:t xml:space="preserve">As a side note, the word for </w:t>
      </w:r>
      <w:r w:rsidRPr="00264F9D">
        <w:rPr>
          <w:rFonts w:cstheme="minorHAnsi"/>
          <w:i/>
        </w:rPr>
        <w:t>spirit</w:t>
      </w:r>
      <w:r w:rsidRPr="00264F9D">
        <w:rPr>
          <w:rFonts w:cstheme="minorHAnsi"/>
        </w:rPr>
        <w:t xml:space="preserve"> in many</w:t>
      </w:r>
      <w:r w:rsidR="00A64216" w:rsidRPr="00264F9D">
        <w:rPr>
          <w:rFonts w:cstheme="minorHAnsi"/>
        </w:rPr>
        <w:t xml:space="preserve"> ancient</w:t>
      </w:r>
      <w:r w:rsidRPr="00264F9D">
        <w:rPr>
          <w:rFonts w:cstheme="minorHAnsi"/>
        </w:rPr>
        <w:t xml:space="preserve"> Indo-European language</w:t>
      </w:r>
      <w:r w:rsidR="00AC2A9D" w:rsidRPr="00264F9D">
        <w:rPr>
          <w:rFonts w:cstheme="minorHAnsi"/>
        </w:rPr>
        <w:t xml:space="preserve">s is also the word for </w:t>
      </w:r>
      <w:r w:rsidR="00AC2A9D" w:rsidRPr="00264F9D">
        <w:rPr>
          <w:rFonts w:cstheme="minorHAnsi"/>
          <w:i/>
        </w:rPr>
        <w:t>breath</w:t>
      </w:r>
      <w:r w:rsidR="00AC2A9D" w:rsidRPr="00264F9D">
        <w:rPr>
          <w:rFonts w:cstheme="minorHAnsi"/>
        </w:rPr>
        <w:t xml:space="preserve">. </w:t>
      </w:r>
      <w:r w:rsidR="00EC499C" w:rsidRPr="00264F9D">
        <w:rPr>
          <w:rFonts w:cstheme="minorHAnsi"/>
        </w:rPr>
        <w:t>Ancient c</w:t>
      </w:r>
      <w:r w:rsidR="00590F42" w:rsidRPr="00264F9D">
        <w:rPr>
          <w:rFonts w:cstheme="minorHAnsi"/>
        </w:rPr>
        <w:t>ultures had</w:t>
      </w:r>
      <w:r w:rsidR="007307E7" w:rsidRPr="00264F9D">
        <w:rPr>
          <w:rFonts w:cstheme="minorHAnsi"/>
        </w:rPr>
        <w:t xml:space="preserve"> a very clear understanding of the connection between breath and spirit</w:t>
      </w:r>
      <w:r w:rsidRPr="00264F9D">
        <w:rPr>
          <w:rFonts w:cstheme="minorHAnsi"/>
        </w:rPr>
        <w:t xml:space="preserve">. </w:t>
      </w:r>
      <w:r w:rsidR="0014360F" w:rsidRPr="00264F9D">
        <w:rPr>
          <w:rFonts w:cstheme="minorHAnsi"/>
        </w:rPr>
        <w:t>When we are single-spirit people, our breath and choices flow together in harmony. We can use the breath to calm our minds and prepare ourselves to make mindful, oriented choices, which over time will repattern our reactions.</w:t>
      </w:r>
    </w:p>
    <w:p w14:paraId="46C4B573" w14:textId="77777777" w:rsidR="00347773" w:rsidRPr="00264F9D" w:rsidRDefault="00347773" w:rsidP="00774C8C">
      <w:pPr>
        <w:spacing w:after="0" w:line="240" w:lineRule="auto"/>
        <w:jc w:val="both"/>
        <w:rPr>
          <w:rFonts w:cstheme="minorHAnsi"/>
        </w:rPr>
      </w:pPr>
    </w:p>
    <w:p w14:paraId="43B5E0E1" w14:textId="3F94CA44" w:rsidR="00347773" w:rsidRPr="00264F9D" w:rsidRDefault="00044015" w:rsidP="00774C8C">
      <w:pPr>
        <w:spacing w:after="0" w:line="240" w:lineRule="auto"/>
        <w:jc w:val="both"/>
        <w:rPr>
          <w:rFonts w:cstheme="minorHAnsi"/>
        </w:rPr>
      </w:pPr>
      <w:r w:rsidRPr="00264F9D">
        <w:rPr>
          <w:rFonts w:cstheme="minorHAnsi"/>
        </w:rPr>
        <w:t xml:space="preserve">Let’s look again at KF Confession 2: </w:t>
      </w:r>
    </w:p>
    <w:p w14:paraId="4A2069B2" w14:textId="77777777" w:rsidR="0052496A" w:rsidRPr="00264F9D" w:rsidRDefault="0052496A" w:rsidP="00774C8C">
      <w:pPr>
        <w:spacing w:after="0" w:line="240" w:lineRule="auto"/>
        <w:jc w:val="both"/>
        <w:rPr>
          <w:rFonts w:cstheme="minorHAnsi"/>
        </w:rPr>
      </w:pPr>
    </w:p>
    <w:p w14:paraId="3380E118" w14:textId="2D74C575" w:rsidR="00E26FCA" w:rsidRPr="00264F9D" w:rsidRDefault="00E26FCA" w:rsidP="00774C8C">
      <w:pPr>
        <w:spacing w:after="0" w:line="240" w:lineRule="auto"/>
        <w:jc w:val="center"/>
        <w:rPr>
          <w:rFonts w:cstheme="minorHAnsi"/>
        </w:rPr>
      </w:pPr>
      <w:r w:rsidRPr="00264F9D">
        <w:rPr>
          <w:rFonts w:cstheme="minorHAnsi"/>
        </w:rPr>
        <w:t>We abandoned the glory that was ours</w:t>
      </w:r>
      <w:r w:rsidR="00994D0A" w:rsidRPr="00264F9D">
        <w:rPr>
          <w:rFonts w:cstheme="minorHAnsi"/>
        </w:rPr>
        <w:t>,</w:t>
      </w:r>
      <w:r w:rsidRPr="00264F9D">
        <w:rPr>
          <w:rFonts w:cstheme="minorHAnsi"/>
        </w:rPr>
        <w:t xml:space="preserve"> designed for us by our Creator.</w:t>
      </w:r>
    </w:p>
    <w:p w14:paraId="724828E3" w14:textId="77777777" w:rsidR="00955428" w:rsidRPr="00264F9D" w:rsidRDefault="00955428" w:rsidP="00774C8C">
      <w:pPr>
        <w:spacing w:after="0" w:line="240" w:lineRule="auto"/>
        <w:jc w:val="both"/>
        <w:rPr>
          <w:rFonts w:cstheme="minorHAnsi"/>
        </w:rPr>
      </w:pPr>
    </w:p>
    <w:p w14:paraId="5946FC6A" w14:textId="6A1D4A99" w:rsidR="00A90F93" w:rsidRPr="00264F9D" w:rsidRDefault="00E26FCA" w:rsidP="00774C8C">
      <w:pPr>
        <w:widowControl w:val="0"/>
        <w:spacing w:after="0" w:line="240" w:lineRule="auto"/>
        <w:jc w:val="both"/>
        <w:rPr>
          <w:rFonts w:cstheme="minorHAnsi"/>
        </w:rPr>
      </w:pPr>
      <w:r w:rsidRPr="00264F9D">
        <w:rPr>
          <w:rFonts w:cstheme="minorHAnsi"/>
        </w:rPr>
        <w:t xml:space="preserve">We will move away from James for a while and talk about </w:t>
      </w:r>
      <w:r w:rsidR="003D0D16" w:rsidRPr="00264F9D">
        <w:rPr>
          <w:rFonts w:cstheme="minorHAnsi"/>
        </w:rPr>
        <w:t xml:space="preserve">the </w:t>
      </w:r>
      <w:r w:rsidR="00614FA8" w:rsidRPr="00264F9D">
        <w:rPr>
          <w:rFonts w:cstheme="minorHAnsi"/>
        </w:rPr>
        <w:t xml:space="preserve">glory that we have abandoned. </w:t>
      </w:r>
      <w:r w:rsidR="009F0899" w:rsidRPr="00264F9D">
        <w:rPr>
          <w:rFonts w:cstheme="minorHAnsi"/>
        </w:rPr>
        <w:t xml:space="preserve">You were </w:t>
      </w:r>
      <w:r w:rsidR="00973CEB" w:rsidRPr="00264F9D">
        <w:rPr>
          <w:rFonts w:cstheme="minorHAnsi"/>
        </w:rPr>
        <w:t xml:space="preserve">designed </w:t>
      </w:r>
      <w:r w:rsidR="009F0899" w:rsidRPr="00264F9D">
        <w:rPr>
          <w:rFonts w:cstheme="minorHAnsi"/>
        </w:rPr>
        <w:t>to express the glory of God through manifesting the truth of who He created you to be</w:t>
      </w:r>
      <w:r w:rsidR="00EC49F9" w:rsidRPr="00264F9D">
        <w:rPr>
          <w:rFonts w:cstheme="minorHAnsi"/>
        </w:rPr>
        <w:t>—</w:t>
      </w:r>
      <w:r w:rsidR="009F0899" w:rsidRPr="00264F9D">
        <w:rPr>
          <w:rFonts w:cstheme="minorHAnsi"/>
        </w:rPr>
        <w:t xml:space="preserve">and that </w:t>
      </w:r>
      <w:r w:rsidR="0052496A" w:rsidRPr="00264F9D">
        <w:rPr>
          <w:rFonts w:cstheme="minorHAnsi"/>
        </w:rPr>
        <w:t xml:space="preserve">truth is your glory in Christ. </w:t>
      </w:r>
      <w:bookmarkStart w:id="5" w:name="_Hlk482780734"/>
      <w:r w:rsidR="00A90F93" w:rsidRPr="00264F9D">
        <w:rPr>
          <w:rFonts w:cstheme="minorHAnsi"/>
        </w:rPr>
        <w:t>Through your KF training, you will begin to reveal this glory that is uniquely yours</w:t>
      </w:r>
      <w:r w:rsidR="0009424D" w:rsidRPr="00264F9D">
        <w:rPr>
          <w:rFonts w:cstheme="minorHAnsi"/>
        </w:rPr>
        <w:t>.</w:t>
      </w:r>
    </w:p>
    <w:p w14:paraId="0F360648" w14:textId="77777777" w:rsidR="00C63591" w:rsidRPr="00264F9D" w:rsidRDefault="00C63591" w:rsidP="00774C8C">
      <w:pPr>
        <w:widowControl w:val="0"/>
        <w:spacing w:after="0" w:line="240" w:lineRule="auto"/>
        <w:jc w:val="both"/>
        <w:rPr>
          <w:rFonts w:cstheme="minorHAnsi"/>
        </w:rPr>
      </w:pPr>
    </w:p>
    <w:bookmarkEnd w:id="5"/>
    <w:p w14:paraId="3815DF38" w14:textId="0D4C0AA5" w:rsidR="00E26FCA" w:rsidRPr="00264F9D" w:rsidRDefault="00347773" w:rsidP="00774C8C">
      <w:pPr>
        <w:pStyle w:val="ListParagraph"/>
        <w:numPr>
          <w:ilvl w:val="0"/>
          <w:numId w:val="2"/>
        </w:numPr>
        <w:spacing w:after="0" w:line="240" w:lineRule="auto"/>
        <w:jc w:val="both"/>
        <w:rPr>
          <w:rFonts w:cstheme="minorHAnsi"/>
          <w:b/>
        </w:rPr>
      </w:pPr>
      <w:r w:rsidRPr="00264F9D">
        <w:rPr>
          <w:rFonts w:cstheme="minorHAnsi"/>
          <w:b/>
        </w:rPr>
        <w:t>L</w:t>
      </w:r>
      <w:r w:rsidR="007307E7" w:rsidRPr="00264F9D">
        <w:rPr>
          <w:rFonts w:cstheme="minorHAnsi"/>
          <w:b/>
        </w:rPr>
        <w:t>earn to live</w:t>
      </w:r>
      <w:r w:rsidR="00E26FCA" w:rsidRPr="00264F9D">
        <w:rPr>
          <w:rFonts w:cstheme="minorHAnsi"/>
          <w:b/>
        </w:rPr>
        <w:t xml:space="preserve"> </w:t>
      </w:r>
      <w:r w:rsidR="00AF2744" w:rsidRPr="00264F9D">
        <w:rPr>
          <w:rFonts w:cstheme="minorHAnsi"/>
          <w:b/>
        </w:rPr>
        <w:t xml:space="preserve">joyfully </w:t>
      </w:r>
      <w:r w:rsidR="00E26FCA" w:rsidRPr="00264F9D">
        <w:rPr>
          <w:rFonts w:cstheme="minorHAnsi"/>
          <w:b/>
        </w:rPr>
        <w:t>in the material</w:t>
      </w:r>
      <w:r w:rsidR="007307E7" w:rsidRPr="00264F9D">
        <w:rPr>
          <w:rFonts w:cstheme="minorHAnsi"/>
          <w:b/>
        </w:rPr>
        <w:t xml:space="preserve"> world</w:t>
      </w:r>
      <w:r w:rsidR="00E26FCA" w:rsidRPr="00264F9D">
        <w:rPr>
          <w:rFonts w:cstheme="minorHAnsi"/>
          <w:b/>
        </w:rPr>
        <w:t xml:space="preserve"> as </w:t>
      </w:r>
      <w:r w:rsidR="00EF52F6" w:rsidRPr="00264F9D">
        <w:rPr>
          <w:rFonts w:cstheme="minorHAnsi"/>
          <w:b/>
        </w:rPr>
        <w:t xml:space="preserve">a </w:t>
      </w:r>
      <w:r w:rsidR="00E26FCA" w:rsidRPr="00264F9D">
        <w:rPr>
          <w:rFonts w:cstheme="minorHAnsi"/>
          <w:b/>
        </w:rPr>
        <w:t>spiritual creature</w:t>
      </w:r>
    </w:p>
    <w:p w14:paraId="3A21357F" w14:textId="31A30A15" w:rsidR="00E26FCA" w:rsidRPr="00264F9D" w:rsidRDefault="00F812F4" w:rsidP="00774C8C">
      <w:pPr>
        <w:spacing w:after="0" w:line="240" w:lineRule="auto"/>
        <w:ind w:left="360"/>
        <w:jc w:val="both"/>
        <w:rPr>
          <w:rFonts w:cstheme="minorHAnsi"/>
        </w:rPr>
      </w:pPr>
      <w:r w:rsidRPr="00264F9D">
        <w:rPr>
          <w:rFonts w:cstheme="minorHAnsi"/>
        </w:rPr>
        <w:t>Whether you are consciously aware of it or not, y</w:t>
      </w:r>
      <w:r w:rsidR="00E26FCA" w:rsidRPr="00264F9D">
        <w:rPr>
          <w:rFonts w:cstheme="minorHAnsi"/>
        </w:rPr>
        <w:t>our True Self</w:t>
      </w:r>
      <w:r w:rsidR="007307E7" w:rsidRPr="00264F9D">
        <w:rPr>
          <w:rFonts w:cstheme="minorHAnsi"/>
        </w:rPr>
        <w:t xml:space="preserve"> </w:t>
      </w:r>
      <w:r w:rsidR="00C63591" w:rsidRPr="00264F9D">
        <w:rPr>
          <w:rFonts w:cstheme="minorHAnsi"/>
        </w:rPr>
        <w:t xml:space="preserve">desires </w:t>
      </w:r>
      <w:r w:rsidR="007307E7" w:rsidRPr="00264F9D">
        <w:rPr>
          <w:rFonts w:cstheme="minorHAnsi"/>
        </w:rPr>
        <w:t>to live</w:t>
      </w:r>
      <w:r w:rsidR="00E26FCA" w:rsidRPr="00264F9D">
        <w:rPr>
          <w:rFonts w:cstheme="minorHAnsi"/>
        </w:rPr>
        <w:t xml:space="preserve"> in continual communion </w:t>
      </w:r>
      <w:r w:rsidR="006166DD" w:rsidRPr="00264F9D">
        <w:t>and correspondence, or co-respondence</w:t>
      </w:r>
      <w:r w:rsidR="001C399A" w:rsidRPr="00264F9D">
        <w:rPr>
          <w:rFonts w:cstheme="minorHAnsi"/>
        </w:rPr>
        <w:t>,</w:t>
      </w:r>
      <w:r w:rsidR="00E26FCA" w:rsidRPr="00264F9D">
        <w:rPr>
          <w:rFonts w:cstheme="minorHAnsi"/>
        </w:rPr>
        <w:t xml:space="preserve"> with its Creator</w:t>
      </w:r>
      <w:r w:rsidR="00614FA8" w:rsidRPr="00264F9D">
        <w:rPr>
          <w:rFonts w:cstheme="minorHAnsi"/>
        </w:rPr>
        <w:t>.</w:t>
      </w:r>
      <w:r w:rsidR="0087694E" w:rsidRPr="00264F9D">
        <w:rPr>
          <w:rFonts w:cstheme="minorHAnsi"/>
        </w:rPr>
        <w:t xml:space="preserve"> It was designed</w:t>
      </w:r>
      <w:r w:rsidR="00E26FCA" w:rsidRPr="00264F9D">
        <w:rPr>
          <w:rFonts w:cstheme="minorHAnsi"/>
        </w:rPr>
        <w:t xml:space="preserve"> for that relationship</w:t>
      </w:r>
      <w:r w:rsidR="00433CC4" w:rsidRPr="00264F9D">
        <w:rPr>
          <w:rFonts w:cstheme="minorHAnsi"/>
        </w:rPr>
        <w:t>,</w:t>
      </w:r>
      <w:r w:rsidR="00E26FCA" w:rsidRPr="00264F9D">
        <w:rPr>
          <w:rFonts w:cstheme="minorHAnsi"/>
        </w:rPr>
        <w:t xml:space="preserve"> with no confusion about w</w:t>
      </w:r>
      <w:r w:rsidR="00614FA8" w:rsidRPr="00264F9D">
        <w:rPr>
          <w:rFonts w:cstheme="minorHAnsi"/>
        </w:rPr>
        <w:t>ho the Creator</w:t>
      </w:r>
      <w:r w:rsidRPr="00264F9D">
        <w:rPr>
          <w:rFonts w:cstheme="minorHAnsi"/>
        </w:rPr>
        <w:t xml:space="preserve"> is</w:t>
      </w:r>
      <w:r w:rsidR="00EF0EAF" w:rsidRPr="00264F9D">
        <w:rPr>
          <w:rFonts w:cstheme="minorHAnsi"/>
        </w:rPr>
        <w:t>—</w:t>
      </w:r>
      <w:r w:rsidRPr="00264F9D">
        <w:rPr>
          <w:rFonts w:cstheme="minorHAnsi"/>
        </w:rPr>
        <w:t xml:space="preserve">you or God. </w:t>
      </w:r>
      <w:r w:rsidR="002C5C5B" w:rsidRPr="00264F9D">
        <w:rPr>
          <w:rFonts w:cstheme="minorHAnsi"/>
        </w:rPr>
        <w:t xml:space="preserve">The True Self wants to live out its life joyfully and </w:t>
      </w:r>
      <w:r w:rsidR="002C5C5B" w:rsidRPr="00264F9D">
        <w:rPr>
          <w:rFonts w:cstheme="minorHAnsi"/>
        </w:rPr>
        <w:lastRenderedPageBreak/>
        <w:t>in constant gratitude, submitting to all the limitations of being a creature while discovering the glory of what is possible</w:t>
      </w:r>
      <w:r w:rsidR="00433449" w:rsidRPr="00264F9D">
        <w:rPr>
          <w:rFonts w:cstheme="minorHAnsi"/>
        </w:rPr>
        <w:t>.</w:t>
      </w:r>
    </w:p>
    <w:p w14:paraId="24DD8B50" w14:textId="77777777" w:rsidR="006166DD" w:rsidRPr="00264F9D" w:rsidRDefault="006166DD" w:rsidP="00774C8C">
      <w:pPr>
        <w:spacing w:after="0" w:line="240" w:lineRule="auto"/>
        <w:ind w:left="360"/>
        <w:jc w:val="both"/>
        <w:rPr>
          <w:rFonts w:cstheme="minorHAnsi"/>
        </w:rPr>
      </w:pPr>
    </w:p>
    <w:p w14:paraId="6138E6D5" w14:textId="5FF85095" w:rsidR="00E26FCA" w:rsidRPr="00264F9D" w:rsidRDefault="00347773" w:rsidP="00774C8C">
      <w:pPr>
        <w:pStyle w:val="ListParagraph"/>
        <w:numPr>
          <w:ilvl w:val="0"/>
          <w:numId w:val="2"/>
        </w:numPr>
        <w:spacing w:after="0" w:line="240" w:lineRule="auto"/>
        <w:jc w:val="both"/>
        <w:rPr>
          <w:rFonts w:cstheme="minorHAnsi"/>
          <w:b/>
        </w:rPr>
      </w:pPr>
      <w:r w:rsidRPr="00264F9D">
        <w:rPr>
          <w:rFonts w:cstheme="minorHAnsi"/>
          <w:b/>
        </w:rPr>
        <w:t>Y</w:t>
      </w:r>
      <w:r w:rsidR="00E26FCA" w:rsidRPr="00264F9D">
        <w:rPr>
          <w:rFonts w:cstheme="minorHAnsi"/>
          <w:b/>
        </w:rPr>
        <w:t>our True Self is an eternally creative creature</w:t>
      </w:r>
    </w:p>
    <w:p w14:paraId="5EFC59E3" w14:textId="278F5BDB" w:rsidR="0087694E" w:rsidRPr="00264F9D" w:rsidRDefault="00E26FCA" w:rsidP="00774C8C">
      <w:pPr>
        <w:spacing w:after="0" w:line="240" w:lineRule="auto"/>
        <w:ind w:left="360"/>
        <w:jc w:val="both"/>
        <w:rPr>
          <w:rFonts w:cstheme="minorHAnsi"/>
        </w:rPr>
      </w:pPr>
      <w:r w:rsidRPr="00264F9D">
        <w:rPr>
          <w:rFonts w:cstheme="minorHAnsi"/>
        </w:rPr>
        <w:t>You are created in the ima</w:t>
      </w:r>
      <w:r w:rsidR="00614FA8" w:rsidRPr="00264F9D">
        <w:rPr>
          <w:rFonts w:cstheme="minorHAnsi"/>
        </w:rPr>
        <w:t xml:space="preserve">ge of the Creator who creates. </w:t>
      </w:r>
      <w:r w:rsidRPr="00264F9D">
        <w:rPr>
          <w:rFonts w:cstheme="minorHAnsi"/>
        </w:rPr>
        <w:t>The person that you build and the contributions of your creative nature</w:t>
      </w:r>
      <w:r w:rsidR="00614FA8" w:rsidRPr="00264F9D">
        <w:rPr>
          <w:rFonts w:cstheme="minorHAnsi"/>
        </w:rPr>
        <w:t xml:space="preserve"> are gifts to heaven and </w:t>
      </w:r>
      <w:r w:rsidR="002809DB" w:rsidRPr="00264F9D">
        <w:rPr>
          <w:rFonts w:cstheme="minorHAnsi"/>
        </w:rPr>
        <w:t xml:space="preserve">to </w:t>
      </w:r>
      <w:r w:rsidR="00614FA8" w:rsidRPr="00264F9D">
        <w:rPr>
          <w:rFonts w:cstheme="minorHAnsi"/>
        </w:rPr>
        <w:t>earth.</w:t>
      </w:r>
      <w:r w:rsidRPr="00264F9D">
        <w:rPr>
          <w:rFonts w:cstheme="minorHAnsi"/>
        </w:rPr>
        <w:t xml:space="preserve"> </w:t>
      </w:r>
      <w:r w:rsidR="00845CC7" w:rsidRPr="00264F9D">
        <w:rPr>
          <w:rFonts w:cstheme="minorHAnsi"/>
        </w:rPr>
        <w:t xml:space="preserve">When you live </w:t>
      </w:r>
      <w:r w:rsidR="00EF0EAF" w:rsidRPr="00264F9D">
        <w:rPr>
          <w:rFonts w:cstheme="minorHAnsi"/>
        </w:rPr>
        <w:t xml:space="preserve">out of </w:t>
      </w:r>
      <w:r w:rsidR="00845CC7" w:rsidRPr="00264F9D">
        <w:rPr>
          <w:rFonts w:cstheme="minorHAnsi"/>
        </w:rPr>
        <w:t xml:space="preserve">the True </w:t>
      </w:r>
      <w:r w:rsidR="00A80E07" w:rsidRPr="00264F9D">
        <w:rPr>
          <w:rFonts w:cstheme="minorHAnsi"/>
        </w:rPr>
        <w:t>Self, you</w:t>
      </w:r>
      <w:r w:rsidR="00845CC7" w:rsidRPr="00264F9D">
        <w:rPr>
          <w:rFonts w:cstheme="minorHAnsi"/>
        </w:rPr>
        <w:t xml:space="preserve"> are undivided.</w:t>
      </w:r>
      <w:r w:rsidR="00347773" w:rsidRPr="00264F9D">
        <w:rPr>
          <w:rFonts w:cstheme="minorHAnsi"/>
        </w:rPr>
        <w:t xml:space="preserve"> </w:t>
      </w:r>
      <w:r w:rsidRPr="00264F9D">
        <w:rPr>
          <w:rFonts w:cstheme="minorHAnsi"/>
        </w:rPr>
        <w:t xml:space="preserve">From </w:t>
      </w:r>
      <w:r w:rsidR="00845CC7" w:rsidRPr="00264F9D">
        <w:rPr>
          <w:rFonts w:cstheme="minorHAnsi"/>
        </w:rPr>
        <w:t xml:space="preserve">that </w:t>
      </w:r>
      <w:r w:rsidR="00F812F4" w:rsidRPr="00264F9D">
        <w:rPr>
          <w:rFonts w:cstheme="minorHAnsi"/>
        </w:rPr>
        <w:t>single spirit,</w:t>
      </w:r>
      <w:r w:rsidR="00845CC7" w:rsidRPr="00264F9D">
        <w:rPr>
          <w:rFonts w:cstheme="minorHAnsi"/>
        </w:rPr>
        <w:t xml:space="preserve"> you will develop a</w:t>
      </w:r>
      <w:r w:rsidR="00AC2A9D" w:rsidRPr="00264F9D">
        <w:rPr>
          <w:rFonts w:cstheme="minorHAnsi"/>
        </w:rPr>
        <w:t xml:space="preserve"> deep security and</w:t>
      </w:r>
      <w:r w:rsidRPr="00264F9D">
        <w:rPr>
          <w:rFonts w:cstheme="minorHAnsi"/>
        </w:rPr>
        <w:t xml:space="preserve"> peace which </w:t>
      </w:r>
      <w:r w:rsidR="00D03D86" w:rsidRPr="00264F9D">
        <w:rPr>
          <w:rFonts w:cstheme="minorHAnsi"/>
        </w:rPr>
        <w:t xml:space="preserve">will be expressed </w:t>
      </w:r>
      <w:r w:rsidRPr="00264F9D">
        <w:rPr>
          <w:rFonts w:cstheme="minorHAnsi"/>
        </w:rPr>
        <w:t>in</w:t>
      </w:r>
      <w:r w:rsidR="00AF36A0" w:rsidRPr="00264F9D">
        <w:rPr>
          <w:rFonts w:cstheme="minorHAnsi"/>
        </w:rPr>
        <w:t xml:space="preserve"> </w:t>
      </w:r>
      <w:r w:rsidR="0052496A" w:rsidRPr="00264F9D">
        <w:rPr>
          <w:rFonts w:cstheme="minorHAnsi"/>
        </w:rPr>
        <w:t xml:space="preserve">power, a contributing livelihood, </w:t>
      </w:r>
      <w:r w:rsidR="00CA1A72" w:rsidRPr="00264F9D">
        <w:rPr>
          <w:rFonts w:cstheme="minorHAnsi"/>
        </w:rPr>
        <w:t xml:space="preserve">generous gratitude, </w:t>
      </w:r>
      <w:r w:rsidR="0052496A" w:rsidRPr="00264F9D">
        <w:rPr>
          <w:rFonts w:cstheme="minorHAnsi"/>
        </w:rPr>
        <w:t>and vitally connected relationships</w:t>
      </w:r>
      <w:r w:rsidR="008A0E0F" w:rsidRPr="00264F9D">
        <w:rPr>
          <w:rFonts w:cstheme="minorHAnsi"/>
        </w:rPr>
        <w:t>. The</w:t>
      </w:r>
      <w:r w:rsidRPr="00264F9D">
        <w:rPr>
          <w:rFonts w:cstheme="minorHAnsi"/>
        </w:rPr>
        <w:t xml:space="preserve"> whole New Testament </w:t>
      </w:r>
      <w:r w:rsidR="00D03D86" w:rsidRPr="00264F9D">
        <w:rPr>
          <w:rFonts w:cstheme="minorHAnsi"/>
        </w:rPr>
        <w:t>declares</w:t>
      </w:r>
      <w:r w:rsidR="00DB014B" w:rsidRPr="00264F9D">
        <w:rPr>
          <w:rFonts w:cstheme="minorHAnsi"/>
        </w:rPr>
        <w:t xml:space="preserve"> </w:t>
      </w:r>
      <w:r w:rsidR="008369DB" w:rsidRPr="00264F9D">
        <w:rPr>
          <w:rFonts w:cstheme="minorHAnsi"/>
        </w:rPr>
        <w:t xml:space="preserve">this potential </w:t>
      </w:r>
      <w:r w:rsidR="002809DB" w:rsidRPr="00264F9D">
        <w:rPr>
          <w:rFonts w:cstheme="minorHAnsi"/>
        </w:rPr>
        <w:t>that is</w:t>
      </w:r>
      <w:r w:rsidR="008A0E0F" w:rsidRPr="00264F9D">
        <w:rPr>
          <w:rFonts w:cstheme="minorHAnsi"/>
        </w:rPr>
        <w:t xml:space="preserve"> yours</w:t>
      </w:r>
      <w:r w:rsidR="008369DB" w:rsidRPr="00264F9D">
        <w:rPr>
          <w:rFonts w:cstheme="minorHAnsi"/>
        </w:rPr>
        <w:t>.</w:t>
      </w:r>
      <w:r w:rsidR="00083B85" w:rsidRPr="00264F9D">
        <w:rPr>
          <w:rFonts w:cstheme="minorHAnsi"/>
        </w:rPr>
        <w:t xml:space="preserve"> </w:t>
      </w:r>
    </w:p>
    <w:p w14:paraId="32B50592" w14:textId="77777777" w:rsidR="000F0117" w:rsidRPr="00264F9D" w:rsidRDefault="000F0117" w:rsidP="00774C8C">
      <w:pPr>
        <w:spacing w:after="0" w:line="240" w:lineRule="auto"/>
        <w:jc w:val="both"/>
        <w:rPr>
          <w:rFonts w:cstheme="minorHAnsi"/>
        </w:rPr>
      </w:pPr>
    </w:p>
    <w:p w14:paraId="38A50C1D" w14:textId="04C1EBFE" w:rsidR="00E26FCA" w:rsidRPr="00264F9D" w:rsidRDefault="008369DB" w:rsidP="00774C8C">
      <w:pPr>
        <w:pStyle w:val="ListParagraph"/>
        <w:numPr>
          <w:ilvl w:val="0"/>
          <w:numId w:val="2"/>
        </w:numPr>
        <w:spacing w:after="0" w:line="240" w:lineRule="auto"/>
        <w:jc w:val="both"/>
        <w:rPr>
          <w:rFonts w:cstheme="minorHAnsi"/>
        </w:rPr>
      </w:pPr>
      <w:r w:rsidRPr="00264F9D">
        <w:rPr>
          <w:rFonts w:cstheme="minorHAnsi"/>
          <w:b/>
        </w:rPr>
        <w:t>O</w:t>
      </w:r>
      <w:r w:rsidR="00E26FCA" w:rsidRPr="00264F9D">
        <w:rPr>
          <w:rFonts w:cstheme="minorHAnsi"/>
          <w:b/>
        </w:rPr>
        <w:t xml:space="preserve">ur </w:t>
      </w:r>
      <w:r w:rsidR="00723749" w:rsidRPr="00264F9D">
        <w:rPr>
          <w:rFonts w:cstheme="minorHAnsi"/>
          <w:b/>
        </w:rPr>
        <w:t xml:space="preserve">personal </w:t>
      </w:r>
      <w:r w:rsidR="00AC2A9D" w:rsidRPr="00264F9D">
        <w:rPr>
          <w:rFonts w:cstheme="minorHAnsi"/>
          <w:b/>
        </w:rPr>
        <w:t>glory express</w:t>
      </w:r>
      <w:r w:rsidRPr="00264F9D">
        <w:rPr>
          <w:rFonts w:cstheme="minorHAnsi"/>
          <w:b/>
        </w:rPr>
        <w:t>es</w:t>
      </w:r>
      <w:r w:rsidR="00AC2A9D" w:rsidRPr="00264F9D">
        <w:rPr>
          <w:rFonts w:cstheme="minorHAnsi"/>
          <w:b/>
        </w:rPr>
        <w:t xml:space="preserve"> the love of </w:t>
      </w:r>
      <w:r w:rsidR="00E26FCA" w:rsidRPr="00264F9D">
        <w:rPr>
          <w:rFonts w:cstheme="minorHAnsi"/>
          <w:b/>
        </w:rPr>
        <w:t xml:space="preserve">God in this world in </w:t>
      </w:r>
      <w:r w:rsidR="00AF2744" w:rsidRPr="00264F9D">
        <w:rPr>
          <w:rFonts w:cstheme="minorHAnsi"/>
          <w:b/>
        </w:rPr>
        <w:t>a</w:t>
      </w:r>
      <w:r w:rsidR="00E26FCA" w:rsidRPr="00264F9D">
        <w:rPr>
          <w:rFonts w:cstheme="minorHAnsi"/>
          <w:b/>
        </w:rPr>
        <w:t xml:space="preserve"> unique way</w:t>
      </w:r>
    </w:p>
    <w:p w14:paraId="677173DA" w14:textId="54AB55DC" w:rsidR="00BC5C61" w:rsidRPr="00264F9D" w:rsidRDefault="00AC2A9D" w:rsidP="00774C8C">
      <w:pPr>
        <w:spacing w:after="0" w:line="240" w:lineRule="auto"/>
        <w:ind w:left="360"/>
        <w:jc w:val="both"/>
        <w:rPr>
          <w:rFonts w:cstheme="minorHAnsi"/>
        </w:rPr>
      </w:pPr>
      <w:r w:rsidRPr="00264F9D">
        <w:rPr>
          <w:rFonts w:cstheme="minorHAnsi"/>
        </w:rPr>
        <w:t xml:space="preserve">Your potential is </w:t>
      </w:r>
      <w:r w:rsidR="00BC5C61" w:rsidRPr="00264F9D">
        <w:rPr>
          <w:rFonts w:cstheme="minorHAnsi"/>
        </w:rPr>
        <w:t>“</w:t>
      </w:r>
      <w:r w:rsidRPr="00264F9D">
        <w:rPr>
          <w:rFonts w:cstheme="minorHAnsi"/>
        </w:rPr>
        <w:t>l</w:t>
      </w:r>
      <w:r w:rsidR="00BF4773" w:rsidRPr="00264F9D">
        <w:rPr>
          <w:rFonts w:cstheme="minorHAnsi"/>
        </w:rPr>
        <w:t>ove</w:t>
      </w:r>
      <w:r w:rsidR="00E26FCA" w:rsidRPr="00264F9D">
        <w:rPr>
          <w:rFonts w:cstheme="minorHAnsi"/>
        </w:rPr>
        <w:t xml:space="preserve"> from a pure heart, </w:t>
      </w:r>
      <w:r w:rsidR="008D2A55" w:rsidRPr="00264F9D">
        <w:rPr>
          <w:rFonts w:cstheme="minorHAnsi"/>
        </w:rPr>
        <w:t xml:space="preserve">a </w:t>
      </w:r>
      <w:r w:rsidR="00E26FCA" w:rsidRPr="00264F9D">
        <w:rPr>
          <w:rFonts w:cstheme="minorHAnsi"/>
        </w:rPr>
        <w:t>good co</w:t>
      </w:r>
      <w:r w:rsidR="00614FA8" w:rsidRPr="00264F9D">
        <w:rPr>
          <w:rFonts w:cstheme="minorHAnsi"/>
        </w:rPr>
        <w:t>nscience, and a sincere faith</w:t>
      </w:r>
      <w:r w:rsidR="00BC5C61" w:rsidRPr="00264F9D">
        <w:rPr>
          <w:rFonts w:cstheme="minorHAnsi"/>
        </w:rPr>
        <w:t>”</w:t>
      </w:r>
      <w:r w:rsidR="00904FB5" w:rsidRPr="00264F9D">
        <w:rPr>
          <w:rFonts w:cstheme="minorHAnsi"/>
        </w:rPr>
        <w:t>.</w:t>
      </w:r>
      <w:r w:rsidR="00614FA8" w:rsidRPr="00264F9D">
        <w:rPr>
          <w:rFonts w:cstheme="minorHAnsi"/>
        </w:rPr>
        <w:t xml:space="preserve"> </w:t>
      </w:r>
      <w:r w:rsidR="00E26FCA" w:rsidRPr="00264F9D">
        <w:rPr>
          <w:rFonts w:cstheme="minorHAnsi"/>
        </w:rPr>
        <w:t>That pithy st</w:t>
      </w:r>
      <w:r w:rsidR="00AF36A0" w:rsidRPr="00264F9D">
        <w:rPr>
          <w:rFonts w:cstheme="minorHAnsi"/>
        </w:rPr>
        <w:t xml:space="preserve">atement is </w:t>
      </w:r>
      <w:r w:rsidR="00BC5C61" w:rsidRPr="00264F9D">
        <w:rPr>
          <w:rFonts w:cstheme="minorHAnsi"/>
        </w:rPr>
        <w:t>found in</w:t>
      </w:r>
      <w:r w:rsidR="00AF36A0" w:rsidRPr="00264F9D">
        <w:rPr>
          <w:rFonts w:cstheme="minorHAnsi"/>
        </w:rPr>
        <w:t xml:space="preserve"> </w:t>
      </w:r>
      <w:r w:rsidR="00D70195" w:rsidRPr="00264F9D">
        <w:rPr>
          <w:rFonts w:cstheme="minorHAnsi"/>
        </w:rPr>
        <w:t>First</w:t>
      </w:r>
      <w:r w:rsidR="00AF36A0" w:rsidRPr="00264F9D">
        <w:rPr>
          <w:rFonts w:cstheme="minorHAnsi"/>
        </w:rPr>
        <w:t xml:space="preserve"> Timothy 1:</w:t>
      </w:r>
      <w:r w:rsidR="00614FA8" w:rsidRPr="00264F9D">
        <w:rPr>
          <w:rFonts w:cstheme="minorHAnsi"/>
        </w:rPr>
        <w:t xml:space="preserve">5. </w:t>
      </w:r>
      <w:r w:rsidR="00A4198D" w:rsidRPr="00264F9D">
        <w:rPr>
          <w:rFonts w:cstheme="minorHAnsi"/>
        </w:rPr>
        <w:t>Translation is a difficult</w:t>
      </w:r>
      <w:r w:rsidR="00E26FCA" w:rsidRPr="00264F9D">
        <w:rPr>
          <w:rFonts w:cstheme="minorHAnsi"/>
        </w:rPr>
        <w:t xml:space="preserve"> business, but </w:t>
      </w:r>
      <w:r w:rsidR="007859D3" w:rsidRPr="00264F9D">
        <w:rPr>
          <w:rFonts w:cstheme="minorHAnsi"/>
        </w:rPr>
        <w:t xml:space="preserve">through </w:t>
      </w:r>
      <w:r w:rsidR="00A4198D" w:rsidRPr="00264F9D">
        <w:rPr>
          <w:rFonts w:cstheme="minorHAnsi"/>
        </w:rPr>
        <w:t>the</w:t>
      </w:r>
      <w:r w:rsidR="007859D3" w:rsidRPr="00264F9D">
        <w:rPr>
          <w:rFonts w:cstheme="minorHAnsi"/>
        </w:rPr>
        <w:t xml:space="preserve"> </w:t>
      </w:r>
      <w:r w:rsidR="00A4198D" w:rsidRPr="00264F9D">
        <w:rPr>
          <w:rFonts w:cstheme="minorHAnsi"/>
        </w:rPr>
        <w:t xml:space="preserve">following </w:t>
      </w:r>
      <w:r w:rsidR="007859D3" w:rsidRPr="00264F9D">
        <w:rPr>
          <w:rFonts w:cstheme="minorHAnsi"/>
        </w:rPr>
        <w:t xml:space="preserve">paraphrase </w:t>
      </w:r>
      <w:r w:rsidR="00E26FCA" w:rsidRPr="00264F9D">
        <w:rPr>
          <w:rFonts w:cstheme="minorHAnsi"/>
        </w:rPr>
        <w:t xml:space="preserve">I hope to convey </w:t>
      </w:r>
      <w:r w:rsidR="00A4198D" w:rsidRPr="00264F9D">
        <w:rPr>
          <w:rFonts w:cstheme="minorHAnsi"/>
        </w:rPr>
        <w:t xml:space="preserve">a fuller understanding of </w:t>
      </w:r>
      <w:r w:rsidR="002C5C5B" w:rsidRPr="00264F9D">
        <w:rPr>
          <w:rFonts w:cstheme="minorHAnsi"/>
        </w:rPr>
        <w:t>what</w:t>
      </w:r>
      <w:r w:rsidR="00BC5C61" w:rsidRPr="00264F9D">
        <w:rPr>
          <w:rFonts w:cstheme="minorHAnsi"/>
        </w:rPr>
        <w:t xml:space="preserve"> Paul is saying here</w:t>
      </w:r>
      <w:r w:rsidR="00000F0D" w:rsidRPr="00264F9D">
        <w:rPr>
          <w:rFonts w:cstheme="minorHAnsi"/>
        </w:rPr>
        <w:t>.</w:t>
      </w:r>
    </w:p>
    <w:p w14:paraId="0674A2BC" w14:textId="77777777" w:rsidR="00BC5C61" w:rsidRPr="00264F9D" w:rsidRDefault="00BC5C61" w:rsidP="00774C8C">
      <w:pPr>
        <w:spacing w:after="0" w:line="240" w:lineRule="auto"/>
        <w:ind w:left="360"/>
        <w:jc w:val="both"/>
        <w:rPr>
          <w:rFonts w:cstheme="minorHAnsi"/>
        </w:rPr>
      </w:pPr>
    </w:p>
    <w:p w14:paraId="4393B653" w14:textId="7A21734D" w:rsidR="00BC5C61" w:rsidRPr="00264F9D" w:rsidRDefault="00BC5C61" w:rsidP="00774C8C">
      <w:pPr>
        <w:spacing w:after="0" w:line="240" w:lineRule="auto"/>
        <w:ind w:left="1077" w:right="720"/>
        <w:jc w:val="both"/>
        <w:rPr>
          <w:rFonts w:cstheme="minorHAnsi"/>
        </w:rPr>
      </w:pPr>
      <w:r w:rsidRPr="00264F9D">
        <w:rPr>
          <w:rFonts w:cstheme="minorHAnsi"/>
        </w:rPr>
        <w:t xml:space="preserve">Agape love flows from a healthy mental and emotional function, from a co-understanding with God that generates goodness, and from all of the powerful reorienting influence that naturally springs out of the authority of our trustworthiness </w:t>
      </w:r>
      <w:r w:rsidR="002809DB" w:rsidRPr="00264F9D">
        <w:rPr>
          <w:rFonts w:cstheme="minorHAnsi"/>
        </w:rPr>
        <w:t>before</w:t>
      </w:r>
      <w:r w:rsidRPr="00264F9D">
        <w:rPr>
          <w:rFonts w:cstheme="minorHAnsi"/>
        </w:rPr>
        <w:t xml:space="preserve"> God and our trust in Him.</w:t>
      </w:r>
    </w:p>
    <w:p w14:paraId="14C6788E" w14:textId="77777777" w:rsidR="00BC5C61" w:rsidRPr="00264F9D" w:rsidRDefault="00BC5C61" w:rsidP="00774C8C">
      <w:pPr>
        <w:spacing w:after="0" w:line="240" w:lineRule="auto"/>
        <w:ind w:right="720"/>
        <w:jc w:val="both"/>
        <w:rPr>
          <w:rFonts w:cstheme="minorHAnsi"/>
        </w:rPr>
      </w:pPr>
    </w:p>
    <w:p w14:paraId="1C637677" w14:textId="590C67DF" w:rsidR="008369DB" w:rsidRPr="00264F9D" w:rsidRDefault="00F50CE7" w:rsidP="001668C0">
      <w:pPr>
        <w:spacing w:after="0" w:line="240" w:lineRule="auto"/>
        <w:ind w:left="357"/>
        <w:jc w:val="both"/>
        <w:rPr>
          <w:rFonts w:cstheme="minorHAnsi"/>
        </w:rPr>
      </w:pPr>
      <w:r w:rsidRPr="00264F9D">
        <w:rPr>
          <w:rFonts w:cstheme="minorHAnsi"/>
        </w:rPr>
        <w:t xml:space="preserve">In KF, we do not compare our potential with that of other people. Your potential is built on the reality of your physical body, your genetics, your energetic patterns, and your antecedents, all of which are unique and all of which carry their own limitations. </w:t>
      </w:r>
      <w:r w:rsidR="00723749" w:rsidRPr="00264F9D">
        <w:t xml:space="preserve">Comparing yourself to others reveals your ignorance about the unique potential that each of us </w:t>
      </w:r>
      <w:r w:rsidR="002D086C" w:rsidRPr="00264F9D">
        <w:t>has</w:t>
      </w:r>
      <w:r w:rsidR="00723749" w:rsidRPr="00264F9D">
        <w:t xml:space="preserve">. </w:t>
      </w:r>
      <w:r w:rsidR="00E90423" w:rsidRPr="00264F9D">
        <w:rPr>
          <w:rFonts w:cstheme="minorHAnsi"/>
        </w:rPr>
        <w:t>Your antecedents</w:t>
      </w:r>
      <w:r w:rsidR="00590F42" w:rsidRPr="00264F9D">
        <w:rPr>
          <w:rFonts w:cstheme="minorHAnsi"/>
        </w:rPr>
        <w:t xml:space="preserve"> ar</w:t>
      </w:r>
      <w:r w:rsidR="008369DB" w:rsidRPr="00264F9D">
        <w:rPr>
          <w:rFonts w:cstheme="minorHAnsi"/>
        </w:rPr>
        <w:t xml:space="preserve">e </w:t>
      </w:r>
      <w:r w:rsidR="00D03D86" w:rsidRPr="00264F9D">
        <w:rPr>
          <w:rFonts w:cstheme="minorHAnsi"/>
        </w:rPr>
        <w:t xml:space="preserve">everything that has come before and </w:t>
      </w:r>
      <w:r w:rsidR="005E09D6" w:rsidRPr="00264F9D">
        <w:rPr>
          <w:rFonts w:cstheme="minorHAnsi"/>
        </w:rPr>
        <w:t xml:space="preserve">has </w:t>
      </w:r>
      <w:r w:rsidR="00D03D86" w:rsidRPr="00264F9D">
        <w:rPr>
          <w:rFonts w:cstheme="minorHAnsi"/>
        </w:rPr>
        <w:t xml:space="preserve">contributed </w:t>
      </w:r>
      <w:r w:rsidR="005E09D6" w:rsidRPr="00264F9D">
        <w:rPr>
          <w:rFonts w:cstheme="minorHAnsi"/>
        </w:rPr>
        <w:t>to</w:t>
      </w:r>
      <w:r w:rsidR="00433CC4" w:rsidRPr="00264F9D">
        <w:rPr>
          <w:rFonts w:cstheme="minorHAnsi"/>
        </w:rPr>
        <w:t xml:space="preserve"> </w:t>
      </w:r>
      <w:r w:rsidR="00AA71E4" w:rsidRPr="00264F9D">
        <w:rPr>
          <w:rFonts w:cstheme="minorHAnsi"/>
        </w:rPr>
        <w:t>who you</w:t>
      </w:r>
      <w:r w:rsidR="008369DB" w:rsidRPr="00264F9D">
        <w:rPr>
          <w:rFonts w:cstheme="minorHAnsi"/>
        </w:rPr>
        <w:t xml:space="preserve"> are </w:t>
      </w:r>
      <w:r w:rsidR="007D181A" w:rsidRPr="00264F9D">
        <w:rPr>
          <w:rFonts w:cstheme="minorHAnsi"/>
        </w:rPr>
        <w:t>today</w:t>
      </w:r>
      <w:r w:rsidR="006C29BD" w:rsidRPr="00264F9D">
        <w:rPr>
          <w:rFonts w:cstheme="minorHAnsi"/>
        </w:rPr>
        <w:t>—</w:t>
      </w:r>
      <w:r w:rsidR="007D181A" w:rsidRPr="00264F9D">
        <w:rPr>
          <w:rFonts w:cstheme="minorHAnsi"/>
        </w:rPr>
        <w:t xml:space="preserve">your </w:t>
      </w:r>
      <w:r w:rsidR="00AF36A0" w:rsidRPr="00264F9D">
        <w:rPr>
          <w:rFonts w:cstheme="minorHAnsi"/>
        </w:rPr>
        <w:t>family, education, history, and choices</w:t>
      </w:r>
      <w:r w:rsidR="008369DB" w:rsidRPr="00264F9D">
        <w:rPr>
          <w:rFonts w:cstheme="minorHAnsi"/>
        </w:rPr>
        <w:t xml:space="preserve">. </w:t>
      </w:r>
      <w:r w:rsidR="00E26FCA" w:rsidRPr="00264F9D">
        <w:rPr>
          <w:rFonts w:cstheme="minorHAnsi"/>
        </w:rPr>
        <w:t xml:space="preserve">We can enhance the potential of those around </w:t>
      </w:r>
      <w:r w:rsidR="007D181A" w:rsidRPr="00264F9D">
        <w:rPr>
          <w:rFonts w:cstheme="minorHAnsi"/>
        </w:rPr>
        <w:t xml:space="preserve">us, </w:t>
      </w:r>
      <w:r w:rsidR="00A80E07" w:rsidRPr="00264F9D">
        <w:rPr>
          <w:rFonts w:cstheme="minorHAnsi"/>
        </w:rPr>
        <w:t xml:space="preserve">and </w:t>
      </w:r>
      <w:r w:rsidR="009610AD" w:rsidRPr="00264F9D">
        <w:rPr>
          <w:rFonts w:cstheme="minorHAnsi"/>
        </w:rPr>
        <w:t xml:space="preserve">in particular </w:t>
      </w:r>
      <w:r w:rsidR="007D181A" w:rsidRPr="00264F9D">
        <w:rPr>
          <w:rFonts w:cstheme="minorHAnsi"/>
        </w:rPr>
        <w:t xml:space="preserve">the potential </w:t>
      </w:r>
      <w:r w:rsidR="0005050A" w:rsidRPr="00264F9D">
        <w:rPr>
          <w:rFonts w:cstheme="minorHAnsi"/>
        </w:rPr>
        <w:t xml:space="preserve">of </w:t>
      </w:r>
      <w:r w:rsidR="002D6066" w:rsidRPr="00264F9D">
        <w:rPr>
          <w:rFonts w:cstheme="minorHAnsi"/>
        </w:rPr>
        <w:t xml:space="preserve">our </w:t>
      </w:r>
      <w:r w:rsidR="00A80E07" w:rsidRPr="00264F9D">
        <w:rPr>
          <w:rFonts w:cstheme="minorHAnsi"/>
        </w:rPr>
        <w:t>children</w:t>
      </w:r>
      <w:r w:rsidR="003C4EAE" w:rsidRPr="00264F9D">
        <w:rPr>
          <w:rFonts w:cstheme="minorHAnsi"/>
        </w:rPr>
        <w:t>,</w:t>
      </w:r>
      <w:r w:rsidR="00A80E07" w:rsidRPr="00264F9D">
        <w:rPr>
          <w:rFonts w:cstheme="minorHAnsi"/>
        </w:rPr>
        <w:t xml:space="preserve"> by</w:t>
      </w:r>
      <w:r w:rsidR="00E26FCA" w:rsidRPr="00264F9D">
        <w:rPr>
          <w:rFonts w:cstheme="minorHAnsi"/>
        </w:rPr>
        <w:t xml:space="preserve"> providing supportive antecedents that they can build </w:t>
      </w:r>
      <w:r w:rsidR="002B5DDC" w:rsidRPr="00264F9D">
        <w:rPr>
          <w:rFonts w:cstheme="minorHAnsi"/>
        </w:rPr>
        <w:t>upon. In</w:t>
      </w:r>
      <w:r w:rsidR="00E90423" w:rsidRPr="00264F9D">
        <w:rPr>
          <w:rFonts w:cstheme="minorHAnsi"/>
        </w:rPr>
        <w:t xml:space="preserve"> fact</w:t>
      </w:r>
      <w:r w:rsidR="0005050A" w:rsidRPr="00264F9D">
        <w:rPr>
          <w:rFonts w:cstheme="minorHAnsi"/>
        </w:rPr>
        <w:t>, e</w:t>
      </w:r>
      <w:r w:rsidR="003E41D0" w:rsidRPr="00264F9D">
        <w:rPr>
          <w:rFonts w:cstheme="minorHAnsi"/>
        </w:rPr>
        <w:t>very interaction</w:t>
      </w:r>
      <w:r w:rsidR="0005050A" w:rsidRPr="00264F9D">
        <w:rPr>
          <w:rFonts w:cstheme="minorHAnsi"/>
        </w:rPr>
        <w:t xml:space="preserve"> with </w:t>
      </w:r>
      <w:r w:rsidR="007307E7" w:rsidRPr="00264F9D">
        <w:rPr>
          <w:rFonts w:cstheme="minorHAnsi"/>
        </w:rPr>
        <w:t>another person</w:t>
      </w:r>
      <w:r w:rsidR="0005050A" w:rsidRPr="00264F9D">
        <w:rPr>
          <w:rFonts w:cstheme="minorHAnsi"/>
        </w:rPr>
        <w:t xml:space="preserve"> </w:t>
      </w:r>
      <w:r w:rsidR="001668C0" w:rsidRPr="00264F9D">
        <w:rPr>
          <w:rFonts w:cstheme="minorHAnsi"/>
        </w:rPr>
        <w:t>can become</w:t>
      </w:r>
      <w:r w:rsidR="007307E7" w:rsidRPr="00264F9D">
        <w:rPr>
          <w:rFonts w:cstheme="minorHAnsi"/>
        </w:rPr>
        <w:t xml:space="preserve"> an</w:t>
      </w:r>
      <w:r w:rsidR="003E41D0" w:rsidRPr="00264F9D">
        <w:rPr>
          <w:rFonts w:cstheme="minorHAnsi"/>
        </w:rPr>
        <w:t xml:space="preserve"> antecedent </w:t>
      </w:r>
      <w:r w:rsidR="002D086C" w:rsidRPr="00264F9D">
        <w:rPr>
          <w:rFonts w:cstheme="minorHAnsi"/>
        </w:rPr>
        <w:t>that influences</w:t>
      </w:r>
      <w:r w:rsidR="003E41D0" w:rsidRPr="00264F9D">
        <w:rPr>
          <w:rFonts w:cstheme="minorHAnsi"/>
        </w:rPr>
        <w:t xml:space="preserve"> their future</w:t>
      </w:r>
      <w:r w:rsidR="001668C0" w:rsidRPr="00264F9D">
        <w:rPr>
          <w:rFonts w:cstheme="minorHAnsi"/>
        </w:rPr>
        <w:t xml:space="preserve"> and shows them something about God. </w:t>
      </w:r>
    </w:p>
    <w:p w14:paraId="7CBB8E57" w14:textId="77777777" w:rsidR="001668C0" w:rsidRPr="00264F9D" w:rsidRDefault="001668C0" w:rsidP="001668C0">
      <w:pPr>
        <w:spacing w:after="0" w:line="240" w:lineRule="auto"/>
        <w:ind w:left="357"/>
        <w:jc w:val="both"/>
        <w:rPr>
          <w:rFonts w:cstheme="minorHAnsi"/>
        </w:rPr>
      </w:pPr>
    </w:p>
    <w:p w14:paraId="0CF9EA40" w14:textId="4EA4AE56" w:rsidR="00FB2132" w:rsidRPr="00264F9D" w:rsidRDefault="00FB2132" w:rsidP="00774C8C">
      <w:pPr>
        <w:spacing w:after="0" w:line="240" w:lineRule="auto"/>
        <w:ind w:left="360"/>
        <w:jc w:val="both"/>
        <w:rPr>
          <w:rFonts w:cstheme="minorHAnsi"/>
        </w:rPr>
      </w:pPr>
      <w:bookmarkStart w:id="6" w:name="_Hlk513899975"/>
      <w:r w:rsidRPr="00264F9D">
        <w:rPr>
          <w:rFonts w:cstheme="minorHAnsi"/>
        </w:rPr>
        <w:t xml:space="preserve">I first learned the principle of non-comparison in a yoga class. I do not have a flexible body, and I used to compare my abilities with those of others in the class. However, making those comparisons did nothing to help me become more flexible. In the class, my teacher taught me how to work within my own limitations rather than look around at what others were doing. </w:t>
      </w:r>
      <w:r w:rsidR="005909DB" w:rsidRPr="00264F9D">
        <w:rPr>
          <w:rFonts w:cstheme="minorHAnsi"/>
        </w:rPr>
        <w:t>I learned</w:t>
      </w:r>
      <w:r w:rsidR="003A6933" w:rsidRPr="00264F9D">
        <w:rPr>
          <w:rFonts w:cstheme="minorHAnsi"/>
        </w:rPr>
        <w:t xml:space="preserve"> to</w:t>
      </w:r>
      <w:r w:rsidR="005909DB" w:rsidRPr="00264F9D">
        <w:rPr>
          <w:rFonts w:cstheme="minorHAnsi"/>
        </w:rPr>
        <w:t xml:space="preserve"> pay kind attention to myself</w:t>
      </w:r>
      <w:r w:rsidR="000A18FC" w:rsidRPr="00264F9D">
        <w:rPr>
          <w:rFonts w:cstheme="minorHAnsi"/>
        </w:rPr>
        <w:t xml:space="preserve"> while gently working with my own realities</w:t>
      </w:r>
      <w:r w:rsidR="005909DB" w:rsidRPr="00264F9D">
        <w:rPr>
          <w:rFonts w:cstheme="minorHAnsi"/>
        </w:rPr>
        <w:t xml:space="preserve">. I also learned to rejoice in whatever progress I had made in my body. </w:t>
      </w:r>
      <w:bookmarkStart w:id="7" w:name="_Hlk134546452"/>
      <w:r w:rsidRPr="00264F9D">
        <w:rPr>
          <w:rFonts w:cstheme="minorHAnsi"/>
        </w:rPr>
        <w:t xml:space="preserve">In your KF training, you will need to </w:t>
      </w:r>
      <w:r w:rsidR="008801E0" w:rsidRPr="00264F9D">
        <w:rPr>
          <w:rFonts w:cstheme="minorHAnsi"/>
        </w:rPr>
        <w:t xml:space="preserve">cultivate </w:t>
      </w:r>
      <w:r w:rsidRPr="00264F9D">
        <w:rPr>
          <w:rFonts w:cstheme="minorHAnsi"/>
        </w:rPr>
        <w:t>the same gentle non-comparison while training your True Self.</w:t>
      </w:r>
    </w:p>
    <w:bookmarkEnd w:id="6"/>
    <w:bookmarkEnd w:id="7"/>
    <w:p w14:paraId="659F36B4" w14:textId="77777777" w:rsidR="00E53061" w:rsidRPr="00264F9D" w:rsidRDefault="00E53061" w:rsidP="00774C8C">
      <w:pPr>
        <w:spacing w:after="0" w:line="240" w:lineRule="auto"/>
        <w:ind w:left="360"/>
        <w:jc w:val="both"/>
        <w:rPr>
          <w:rFonts w:cstheme="minorHAnsi"/>
        </w:rPr>
      </w:pPr>
    </w:p>
    <w:p w14:paraId="2626D87E" w14:textId="3DDAFD41" w:rsidR="0029205A" w:rsidRPr="00264F9D" w:rsidRDefault="0029205A" w:rsidP="0029205A">
      <w:pPr>
        <w:spacing w:after="0" w:line="240" w:lineRule="auto"/>
        <w:jc w:val="both"/>
        <w:rPr>
          <w:rFonts w:cstheme="minorHAnsi"/>
        </w:rPr>
      </w:pPr>
      <w:bookmarkStart w:id="8" w:name="OLE_LINK7"/>
      <w:bookmarkStart w:id="9" w:name="OLE_LINK8"/>
      <w:r w:rsidRPr="00264F9D">
        <w:rPr>
          <w:rFonts w:cstheme="minorHAnsi"/>
        </w:rPr>
        <w:t xml:space="preserve">Let’s look at a few of the qualities of love that indicate a healthy True Self. You will find a description of these qualities on the KF handout </w:t>
      </w:r>
      <w:r w:rsidRPr="00264F9D">
        <w:rPr>
          <w:rFonts w:cstheme="minorHAnsi"/>
          <w:b/>
        </w:rPr>
        <w:t xml:space="preserve">Love or </w:t>
      </w:r>
      <w:proofErr w:type="gramStart"/>
      <w:r w:rsidRPr="00264F9D">
        <w:rPr>
          <w:rFonts w:cstheme="minorHAnsi"/>
          <w:b/>
        </w:rPr>
        <w:t>Pride?</w:t>
      </w:r>
      <w:r w:rsidRPr="00264F9D">
        <w:rPr>
          <w:rFonts w:cstheme="minorHAnsi"/>
        </w:rPr>
        <w:t>,</w:t>
      </w:r>
      <w:proofErr w:type="gramEnd"/>
      <w:r w:rsidRPr="00264F9D">
        <w:rPr>
          <w:rFonts w:cstheme="minorHAnsi"/>
        </w:rPr>
        <w:t xml:space="preserve"> which you can find on the website under </w:t>
      </w:r>
      <w:r w:rsidRPr="00264F9D">
        <w:rPr>
          <w:rFonts w:cstheme="minorHAnsi"/>
          <w:b/>
        </w:rPr>
        <w:t>Toolbox</w:t>
      </w:r>
      <w:r w:rsidRPr="00264F9D">
        <w:rPr>
          <w:rFonts w:cstheme="minorHAnsi"/>
        </w:rPr>
        <w:t xml:space="preserve"> and </w:t>
      </w:r>
      <w:r w:rsidRPr="00264F9D">
        <w:rPr>
          <w:rFonts w:cstheme="minorHAnsi"/>
          <w:b/>
        </w:rPr>
        <w:t>Worksheets</w:t>
      </w:r>
      <w:r w:rsidRPr="00264F9D">
        <w:rPr>
          <w:rFonts w:cstheme="minorHAnsi"/>
        </w:rPr>
        <w:t>.</w:t>
      </w:r>
      <w:r w:rsidRPr="00264F9D">
        <w:rPr>
          <w:rFonts w:cstheme="minorHAnsi"/>
          <w:b/>
        </w:rPr>
        <w:t xml:space="preserve"> </w:t>
      </w:r>
    </w:p>
    <w:p w14:paraId="3B4C31BD" w14:textId="77777777" w:rsidR="0029205A" w:rsidRPr="00264F9D" w:rsidRDefault="0029205A" w:rsidP="0029205A">
      <w:pPr>
        <w:spacing w:after="0" w:line="240" w:lineRule="auto"/>
        <w:jc w:val="both"/>
      </w:pPr>
    </w:p>
    <w:bookmarkEnd w:id="8"/>
    <w:bookmarkEnd w:id="9"/>
    <w:p w14:paraId="6FD74105" w14:textId="4DB2E494" w:rsidR="005C3CBA" w:rsidRPr="00264F9D" w:rsidRDefault="00131C94" w:rsidP="00774C8C">
      <w:pPr>
        <w:spacing w:after="0" w:line="240" w:lineRule="auto"/>
        <w:jc w:val="both"/>
        <w:rPr>
          <w:rFonts w:cstheme="minorHAnsi"/>
        </w:rPr>
      </w:pPr>
      <w:r w:rsidRPr="00264F9D">
        <w:rPr>
          <w:rFonts w:cstheme="minorHAnsi"/>
        </w:rPr>
        <w:t xml:space="preserve">We learned in </w:t>
      </w:r>
      <w:r w:rsidRPr="006131F9">
        <w:rPr>
          <w:rFonts w:cstheme="minorHAnsi"/>
          <w:b/>
          <w:bCs/>
        </w:rPr>
        <w:t>chapter 13 of First Corinthians</w:t>
      </w:r>
      <w:r w:rsidR="00A87456" w:rsidRPr="00264F9D">
        <w:rPr>
          <w:rFonts w:cstheme="minorHAnsi"/>
        </w:rPr>
        <w:t xml:space="preserve"> </w:t>
      </w:r>
      <w:r w:rsidRPr="00264F9D">
        <w:rPr>
          <w:rFonts w:cstheme="minorHAnsi"/>
        </w:rPr>
        <w:t>that love is long</w:t>
      </w:r>
      <w:r w:rsidR="0022660E" w:rsidRPr="00264F9D">
        <w:rPr>
          <w:rFonts w:cstheme="minorHAnsi"/>
        </w:rPr>
        <w:t>-</w:t>
      </w:r>
      <w:r w:rsidRPr="00264F9D">
        <w:rPr>
          <w:rFonts w:cstheme="minorHAnsi"/>
        </w:rPr>
        <w:t>tempered</w:t>
      </w:r>
      <w:r w:rsidR="001668C0" w:rsidRPr="00264F9D">
        <w:rPr>
          <w:rFonts w:cstheme="minorHAnsi"/>
        </w:rPr>
        <w:t xml:space="preserve">. It is </w:t>
      </w:r>
      <w:r w:rsidRPr="00264F9D">
        <w:rPr>
          <w:rFonts w:cstheme="minorHAnsi"/>
        </w:rPr>
        <w:t>able to maintain orientation for a long period of time under adverse circumstances</w:t>
      </w:r>
      <w:r w:rsidR="001668C0" w:rsidRPr="00264F9D">
        <w:rPr>
          <w:rFonts w:cstheme="minorHAnsi"/>
        </w:rPr>
        <w:t>, but this is m</w:t>
      </w:r>
      <w:r w:rsidRPr="00264F9D">
        <w:rPr>
          <w:rFonts w:cstheme="minorHAnsi"/>
        </w:rPr>
        <w:t xml:space="preserve">ore than simple endurance or patience. </w:t>
      </w:r>
      <w:r w:rsidR="005C3CBA" w:rsidRPr="00264F9D">
        <w:rPr>
          <w:rFonts w:cstheme="minorHAnsi"/>
        </w:rPr>
        <w:t xml:space="preserve">A long temper is the fruit of having allowed endurance to accomplish its designed purpose, which is to make you whole, fully equipped, and lacking nothing so that you can explore your true glory. Long temper is the ability to draw on all that you have gained through productive endurance. </w:t>
      </w:r>
    </w:p>
    <w:p w14:paraId="5B078802" w14:textId="1555B3C7" w:rsidR="00E26FCA" w:rsidRPr="00264F9D" w:rsidRDefault="00E26FCA" w:rsidP="00774C8C">
      <w:pPr>
        <w:spacing w:after="0" w:line="240" w:lineRule="auto"/>
        <w:jc w:val="both"/>
        <w:rPr>
          <w:rFonts w:cstheme="minorHAnsi"/>
        </w:rPr>
      </w:pPr>
    </w:p>
    <w:p w14:paraId="4AF9A0D9" w14:textId="50E6D15C" w:rsidR="00E26FCA" w:rsidRPr="00264F9D" w:rsidRDefault="00C1423F" w:rsidP="00774C8C">
      <w:pPr>
        <w:spacing w:after="0" w:line="240" w:lineRule="auto"/>
        <w:jc w:val="both"/>
        <w:rPr>
          <w:rFonts w:cstheme="minorHAnsi"/>
        </w:rPr>
      </w:pPr>
      <w:r w:rsidRPr="00264F9D">
        <w:rPr>
          <w:rFonts w:cstheme="minorHAnsi"/>
        </w:rPr>
        <w:lastRenderedPageBreak/>
        <w:t>We also see in verse 4</w:t>
      </w:r>
      <w:r w:rsidR="002136B6" w:rsidRPr="00264F9D">
        <w:rPr>
          <w:rFonts w:cstheme="minorHAnsi"/>
        </w:rPr>
        <w:t xml:space="preserve"> that l</w:t>
      </w:r>
      <w:r w:rsidR="00614FA8" w:rsidRPr="00264F9D">
        <w:rPr>
          <w:rFonts w:cstheme="minorHAnsi"/>
        </w:rPr>
        <w:t xml:space="preserve">ove </w:t>
      </w:r>
      <w:r w:rsidR="00614FA8" w:rsidRPr="00264F9D">
        <w:rPr>
          <w:rFonts w:cstheme="minorHAnsi"/>
          <w:i/>
        </w:rPr>
        <w:t>does kindnesses</w:t>
      </w:r>
      <w:r w:rsidR="006F6107" w:rsidRPr="00264F9D">
        <w:rPr>
          <w:rFonts w:cstheme="minorHAnsi"/>
        </w:rPr>
        <w:t>.</w:t>
      </w:r>
      <w:r w:rsidR="00614FA8" w:rsidRPr="00264F9D">
        <w:rPr>
          <w:rFonts w:cstheme="minorHAnsi"/>
        </w:rPr>
        <w:t xml:space="preserve"> </w:t>
      </w:r>
      <w:r w:rsidR="00903E70" w:rsidRPr="00264F9D">
        <w:rPr>
          <w:rFonts w:cstheme="minorHAnsi"/>
        </w:rPr>
        <w:t xml:space="preserve">We can choose to act kindly out of the strength of </w:t>
      </w:r>
      <w:r w:rsidR="00826423" w:rsidRPr="00264F9D">
        <w:rPr>
          <w:rFonts w:cstheme="minorHAnsi"/>
        </w:rPr>
        <w:t>a</w:t>
      </w:r>
      <w:r w:rsidR="00903E70" w:rsidRPr="00264F9D">
        <w:rPr>
          <w:rFonts w:cstheme="minorHAnsi"/>
        </w:rPr>
        <w:t xml:space="preserve"> whole</w:t>
      </w:r>
      <w:r w:rsidR="00D70195" w:rsidRPr="00264F9D">
        <w:rPr>
          <w:rFonts w:cstheme="minorHAnsi"/>
        </w:rPr>
        <w:t>,</w:t>
      </w:r>
      <w:r w:rsidR="00903E70" w:rsidRPr="00264F9D">
        <w:rPr>
          <w:rFonts w:cstheme="minorHAnsi"/>
        </w:rPr>
        <w:t xml:space="preserve"> mature, </w:t>
      </w:r>
      <w:r w:rsidR="00826423" w:rsidRPr="00264F9D">
        <w:rPr>
          <w:rFonts w:cstheme="minorHAnsi"/>
        </w:rPr>
        <w:t xml:space="preserve">and fully </w:t>
      </w:r>
      <w:r w:rsidR="00903E70" w:rsidRPr="00264F9D">
        <w:rPr>
          <w:rFonts w:cstheme="minorHAnsi"/>
        </w:rPr>
        <w:t xml:space="preserve">equipped long </w:t>
      </w:r>
      <w:r w:rsidR="001E7BFC" w:rsidRPr="00264F9D">
        <w:rPr>
          <w:rFonts w:cstheme="minorHAnsi"/>
        </w:rPr>
        <w:t>temper. Kindness</w:t>
      </w:r>
      <w:r w:rsidR="00E26FCA" w:rsidRPr="00264F9D">
        <w:rPr>
          <w:rFonts w:cstheme="minorHAnsi"/>
        </w:rPr>
        <w:t xml:space="preserve"> </w:t>
      </w:r>
      <w:r w:rsidR="00333DA6" w:rsidRPr="00264F9D">
        <w:rPr>
          <w:rFonts w:cstheme="minorHAnsi"/>
        </w:rPr>
        <w:t xml:space="preserve">is active goodness toward </w:t>
      </w:r>
      <w:r w:rsidR="00E26FCA" w:rsidRPr="00264F9D">
        <w:rPr>
          <w:rFonts w:cstheme="minorHAnsi"/>
        </w:rPr>
        <w:t>ourselves and others regardless of</w:t>
      </w:r>
      <w:r w:rsidR="003E41D0" w:rsidRPr="00264F9D">
        <w:rPr>
          <w:rFonts w:cstheme="minorHAnsi"/>
        </w:rPr>
        <w:t xml:space="preserve"> </w:t>
      </w:r>
      <w:r w:rsidR="00333DA6" w:rsidRPr="00264F9D">
        <w:rPr>
          <w:rFonts w:cstheme="minorHAnsi"/>
        </w:rPr>
        <w:t>our feelings</w:t>
      </w:r>
      <w:r w:rsidR="00633121" w:rsidRPr="00264F9D">
        <w:rPr>
          <w:rFonts w:cstheme="minorHAnsi"/>
        </w:rPr>
        <w:t xml:space="preserve"> and</w:t>
      </w:r>
      <w:r w:rsidR="002C3AFE" w:rsidRPr="00264F9D">
        <w:rPr>
          <w:rFonts w:cstheme="minorHAnsi"/>
        </w:rPr>
        <w:t xml:space="preserve"> regardless</w:t>
      </w:r>
      <w:r w:rsidR="002136B6" w:rsidRPr="00264F9D">
        <w:rPr>
          <w:rFonts w:cstheme="minorHAnsi"/>
        </w:rPr>
        <w:t xml:space="preserve"> </w:t>
      </w:r>
      <w:r w:rsidR="00333DA6" w:rsidRPr="00264F9D">
        <w:rPr>
          <w:rFonts w:cstheme="minorHAnsi"/>
        </w:rPr>
        <w:t xml:space="preserve">of the </w:t>
      </w:r>
      <w:r w:rsidR="00B20B78" w:rsidRPr="00264F9D">
        <w:rPr>
          <w:rFonts w:cstheme="minorHAnsi"/>
        </w:rPr>
        <w:t>failings</w:t>
      </w:r>
      <w:r w:rsidR="00333DA6" w:rsidRPr="00264F9D">
        <w:rPr>
          <w:rFonts w:cstheme="minorHAnsi"/>
        </w:rPr>
        <w:t xml:space="preserve"> of others</w:t>
      </w:r>
      <w:r w:rsidR="00614FA8" w:rsidRPr="00264F9D">
        <w:rPr>
          <w:rFonts w:cstheme="minorHAnsi"/>
        </w:rPr>
        <w:t xml:space="preserve">. </w:t>
      </w:r>
      <w:r w:rsidR="00DA4DED" w:rsidRPr="00264F9D">
        <w:rPr>
          <w:rFonts w:cstheme="minorHAnsi"/>
        </w:rPr>
        <w:t>Even when we fail in our search for glory</w:t>
      </w:r>
      <w:r w:rsidR="00B20B78" w:rsidRPr="00264F9D">
        <w:rPr>
          <w:rFonts w:cstheme="minorHAnsi"/>
        </w:rPr>
        <w:t xml:space="preserve"> and then experience self-hate</w:t>
      </w:r>
      <w:r w:rsidR="00DA4DED" w:rsidRPr="00264F9D">
        <w:rPr>
          <w:rFonts w:cstheme="minorHAnsi"/>
        </w:rPr>
        <w:t xml:space="preserve">, we can </w:t>
      </w:r>
      <w:r w:rsidR="00A24BA4" w:rsidRPr="00264F9D">
        <w:rPr>
          <w:rFonts w:cstheme="minorHAnsi"/>
        </w:rPr>
        <w:t xml:space="preserve">choose to </w:t>
      </w:r>
      <w:r w:rsidR="00DA4DED" w:rsidRPr="00264F9D">
        <w:rPr>
          <w:rFonts w:cstheme="minorHAnsi"/>
        </w:rPr>
        <w:t>be kind</w:t>
      </w:r>
      <w:r w:rsidR="00A50ADD" w:rsidRPr="00264F9D">
        <w:rPr>
          <w:rFonts w:cstheme="minorHAnsi"/>
        </w:rPr>
        <w:t xml:space="preserve"> to ourselves and </w:t>
      </w:r>
      <w:r w:rsidR="009E08D2" w:rsidRPr="00264F9D">
        <w:rPr>
          <w:rFonts w:cstheme="minorHAnsi"/>
        </w:rPr>
        <w:t xml:space="preserve">to </w:t>
      </w:r>
      <w:r w:rsidR="00A50ADD" w:rsidRPr="00264F9D">
        <w:rPr>
          <w:rFonts w:cstheme="minorHAnsi"/>
        </w:rPr>
        <w:t>others</w:t>
      </w:r>
      <w:r w:rsidR="00DA4DED" w:rsidRPr="00264F9D">
        <w:rPr>
          <w:rFonts w:cstheme="minorHAnsi"/>
        </w:rPr>
        <w:t xml:space="preserve">. </w:t>
      </w:r>
      <w:r w:rsidR="001C6A06" w:rsidRPr="00264F9D">
        <w:rPr>
          <w:rFonts w:cstheme="minorHAnsi"/>
        </w:rPr>
        <w:t>In his book</w:t>
      </w:r>
      <w:r w:rsidR="00E26FCA" w:rsidRPr="00264F9D">
        <w:rPr>
          <w:rFonts w:cstheme="minorHAnsi"/>
        </w:rPr>
        <w:t xml:space="preserve"> </w:t>
      </w:r>
      <w:r w:rsidR="00E26FCA" w:rsidRPr="00264F9D">
        <w:rPr>
          <w:rFonts w:cstheme="minorHAnsi"/>
          <w:i/>
        </w:rPr>
        <w:t xml:space="preserve">The Road Less </w:t>
      </w:r>
      <w:r w:rsidR="00961F25" w:rsidRPr="00264F9D">
        <w:rPr>
          <w:rFonts w:cstheme="minorHAnsi"/>
          <w:i/>
        </w:rPr>
        <w:t>Traveled</w:t>
      </w:r>
      <w:r w:rsidR="001C6A06" w:rsidRPr="00264F9D">
        <w:rPr>
          <w:rFonts w:cstheme="minorHAnsi"/>
          <w:i/>
        </w:rPr>
        <w:t xml:space="preserve"> </w:t>
      </w:r>
      <w:r w:rsidR="001C6A06" w:rsidRPr="00264F9D">
        <w:rPr>
          <w:rFonts w:cstheme="minorHAnsi"/>
          <w:iCs/>
        </w:rPr>
        <w:t>Scott Peck writes</w:t>
      </w:r>
      <w:r w:rsidR="00961F25" w:rsidRPr="00264F9D">
        <w:rPr>
          <w:rFonts w:cstheme="minorHAnsi"/>
        </w:rPr>
        <w:t xml:space="preserve">: </w:t>
      </w:r>
      <w:r w:rsidR="00DA4DED" w:rsidRPr="00264F9D">
        <w:rPr>
          <w:rFonts w:cstheme="minorHAnsi"/>
        </w:rPr>
        <w:t>“</w:t>
      </w:r>
      <w:r w:rsidR="00961F25" w:rsidRPr="00264F9D">
        <w:rPr>
          <w:rFonts w:cstheme="minorHAnsi"/>
        </w:rPr>
        <w:t>Love is the will</w:t>
      </w:r>
      <w:r w:rsidR="00AC4977" w:rsidRPr="00264F9D">
        <w:rPr>
          <w:rFonts w:cstheme="minorHAnsi"/>
        </w:rPr>
        <w:t xml:space="preserve"> to extend </w:t>
      </w:r>
      <w:r w:rsidR="00DA4DED" w:rsidRPr="00264F9D">
        <w:rPr>
          <w:rFonts w:cstheme="minorHAnsi"/>
        </w:rPr>
        <w:t>oneself</w:t>
      </w:r>
      <w:r w:rsidR="00AC4977" w:rsidRPr="00264F9D">
        <w:rPr>
          <w:rFonts w:cstheme="minorHAnsi"/>
        </w:rPr>
        <w:t xml:space="preserve"> to nurture spiritual growth</w:t>
      </w:r>
      <w:r w:rsidR="00DA4DED" w:rsidRPr="00264F9D">
        <w:rPr>
          <w:rFonts w:cstheme="minorHAnsi"/>
        </w:rPr>
        <w:t>.”</w:t>
      </w:r>
      <w:r w:rsidR="00420A79" w:rsidRPr="00264F9D">
        <w:rPr>
          <w:rStyle w:val="EndnoteReference"/>
          <w:rFonts w:cstheme="minorHAnsi"/>
        </w:rPr>
        <w:endnoteReference w:id="6"/>
      </w:r>
      <w:r w:rsidR="00AC4977" w:rsidRPr="00264F9D">
        <w:rPr>
          <w:rFonts w:cstheme="minorHAnsi"/>
        </w:rPr>
        <w:t xml:space="preserve"> </w:t>
      </w:r>
      <w:r w:rsidR="00875AFD" w:rsidRPr="00264F9D">
        <w:rPr>
          <w:rFonts w:cstheme="minorHAnsi"/>
        </w:rPr>
        <w:t xml:space="preserve">Paul makes this </w:t>
      </w:r>
      <w:r w:rsidR="00AF36A0" w:rsidRPr="00264F9D">
        <w:rPr>
          <w:rFonts w:cstheme="minorHAnsi"/>
        </w:rPr>
        <w:t xml:space="preserve">even </w:t>
      </w:r>
      <w:r w:rsidR="00875AFD" w:rsidRPr="00264F9D">
        <w:rPr>
          <w:rFonts w:cstheme="minorHAnsi"/>
        </w:rPr>
        <w:t>clearer</w:t>
      </w:r>
      <w:r w:rsidR="00DA4DED" w:rsidRPr="00264F9D">
        <w:rPr>
          <w:rFonts w:cstheme="minorHAnsi"/>
        </w:rPr>
        <w:t xml:space="preserve"> by using </w:t>
      </w:r>
      <w:r w:rsidR="00302D5D" w:rsidRPr="00264F9D">
        <w:rPr>
          <w:rFonts w:cstheme="minorHAnsi"/>
          <w:i/>
        </w:rPr>
        <w:t>kindness</w:t>
      </w:r>
      <w:r w:rsidR="00DA4DED" w:rsidRPr="00264F9D">
        <w:rPr>
          <w:rFonts w:cstheme="minorHAnsi"/>
        </w:rPr>
        <w:t xml:space="preserve"> as a verb: </w:t>
      </w:r>
      <w:r w:rsidR="00826423" w:rsidRPr="00264F9D">
        <w:rPr>
          <w:rFonts w:cstheme="minorHAnsi"/>
        </w:rPr>
        <w:t>“</w:t>
      </w:r>
      <w:r w:rsidR="00580154" w:rsidRPr="00264F9D">
        <w:rPr>
          <w:rFonts w:cstheme="minorHAnsi"/>
        </w:rPr>
        <w:t>L</w:t>
      </w:r>
      <w:r w:rsidR="00977039" w:rsidRPr="00264F9D">
        <w:rPr>
          <w:rFonts w:cstheme="minorHAnsi"/>
        </w:rPr>
        <w:t>ove</w:t>
      </w:r>
      <w:r w:rsidR="00977039" w:rsidRPr="00264F9D">
        <w:rPr>
          <w:rFonts w:cstheme="minorHAnsi"/>
          <w:i/>
        </w:rPr>
        <w:t xml:space="preserve"> kindnesses</w:t>
      </w:r>
      <w:r w:rsidR="00957366" w:rsidRPr="00264F9D">
        <w:rPr>
          <w:rFonts w:cstheme="minorHAnsi"/>
        </w:rPr>
        <w:t>”</w:t>
      </w:r>
      <w:r w:rsidR="007B1024" w:rsidRPr="00264F9D">
        <w:rPr>
          <w:rFonts w:cstheme="minorHAnsi"/>
        </w:rPr>
        <w:t>.</w:t>
      </w:r>
      <w:r w:rsidR="00AF36A0" w:rsidRPr="00264F9D">
        <w:rPr>
          <w:rFonts w:cstheme="minorHAnsi"/>
        </w:rPr>
        <w:t xml:space="preserve"> </w:t>
      </w:r>
      <w:r w:rsidR="00EA2CCD" w:rsidRPr="00264F9D">
        <w:rPr>
          <w:rFonts w:cstheme="minorHAnsi"/>
        </w:rPr>
        <w:t xml:space="preserve">When you make the </w:t>
      </w:r>
      <w:r w:rsidR="00E26FCA" w:rsidRPr="00264F9D">
        <w:rPr>
          <w:rFonts w:cstheme="minorHAnsi"/>
        </w:rPr>
        <w:t xml:space="preserve">effort to actively extend </w:t>
      </w:r>
      <w:r w:rsidR="00633121" w:rsidRPr="00264F9D">
        <w:rPr>
          <w:rFonts w:cstheme="minorHAnsi"/>
        </w:rPr>
        <w:t>yourself to nurture your own or</w:t>
      </w:r>
      <w:r w:rsidR="002F67FC" w:rsidRPr="00264F9D">
        <w:rPr>
          <w:rFonts w:cstheme="minorHAnsi"/>
        </w:rPr>
        <w:t xml:space="preserve"> another’s personal</w:t>
      </w:r>
      <w:r w:rsidR="00E26FCA" w:rsidRPr="00264F9D">
        <w:rPr>
          <w:rFonts w:cstheme="minorHAnsi"/>
        </w:rPr>
        <w:t xml:space="preserve"> growth</w:t>
      </w:r>
      <w:r w:rsidR="00EA2CCD" w:rsidRPr="00264F9D">
        <w:rPr>
          <w:rFonts w:cstheme="minorHAnsi"/>
        </w:rPr>
        <w:t>, you are showing love</w:t>
      </w:r>
      <w:r w:rsidR="00E26FCA" w:rsidRPr="00264F9D">
        <w:rPr>
          <w:rFonts w:cstheme="minorHAnsi"/>
        </w:rPr>
        <w:t>.</w:t>
      </w:r>
    </w:p>
    <w:p w14:paraId="6C0D7037" w14:textId="5A96EB2F" w:rsidR="003C78AC" w:rsidRPr="00264F9D" w:rsidRDefault="003C78AC" w:rsidP="00774C8C">
      <w:pPr>
        <w:spacing w:after="0" w:line="240" w:lineRule="auto"/>
        <w:jc w:val="both"/>
        <w:rPr>
          <w:rFonts w:cstheme="minorHAnsi"/>
        </w:rPr>
      </w:pPr>
    </w:p>
    <w:p w14:paraId="49419705" w14:textId="5AC8B9D9" w:rsidR="003C78AC" w:rsidRPr="00264F9D" w:rsidRDefault="003C78AC" w:rsidP="003C78AC">
      <w:pPr>
        <w:spacing w:after="0" w:line="240" w:lineRule="auto"/>
        <w:jc w:val="both"/>
      </w:pPr>
      <w:bookmarkStart w:id="10" w:name="_Hlk525067978"/>
      <w:r w:rsidRPr="00264F9D">
        <w:t xml:space="preserve">Next, let’s look at verse 7, which tells us that love </w:t>
      </w:r>
      <w:r w:rsidRPr="00264F9D">
        <w:rPr>
          <w:i/>
        </w:rPr>
        <w:t>covers all things</w:t>
      </w:r>
      <w:r w:rsidRPr="00264F9D">
        <w:t>. Your translation might say that love</w:t>
      </w:r>
      <w:r w:rsidRPr="00264F9D">
        <w:rPr>
          <w:i/>
        </w:rPr>
        <w:t xml:space="preserve"> </w:t>
      </w:r>
      <w:bookmarkEnd w:id="10"/>
      <w:r w:rsidRPr="00264F9D">
        <w:rPr>
          <w:i/>
        </w:rPr>
        <w:t>bears all things</w:t>
      </w:r>
      <w:r w:rsidRPr="00264F9D">
        <w:t xml:space="preserve">, but we can understand this verb to mean covering, </w:t>
      </w:r>
      <w:r w:rsidR="00CE42E4" w:rsidRPr="00264F9D">
        <w:t>just as</w:t>
      </w:r>
      <w:r w:rsidRPr="00264F9D">
        <w:t xml:space="preserve"> a roof covers a house. In other words, love covers us and love covers others. </w:t>
      </w:r>
      <w:r w:rsidR="006166DD" w:rsidRPr="00264F9D">
        <w:t xml:space="preserve">So, </w:t>
      </w:r>
      <w:r w:rsidRPr="00264F9D">
        <w:t>when we cover for each other, we show love. Out of our growing magnanimity, we can proactively choose to extend generosity. When we or someone else is misoriented, we do not judge or condemn</w:t>
      </w:r>
      <w:r w:rsidR="009C3F8B" w:rsidRPr="00264F9D">
        <w:t>—</w:t>
      </w:r>
      <w:r w:rsidRPr="00264F9D">
        <w:t>we cove</w:t>
      </w:r>
      <w:r w:rsidR="00A366CD" w:rsidRPr="00264F9D">
        <w:t>r</w:t>
      </w:r>
      <w:r w:rsidRPr="00264F9D">
        <w:t xml:space="preserve">. </w:t>
      </w:r>
      <w:r w:rsidR="00904FB5" w:rsidRPr="00264F9D">
        <w:t xml:space="preserve">We do not rejoice in mistakes and </w:t>
      </w:r>
      <w:r w:rsidR="001668C0" w:rsidRPr="00264F9D">
        <w:t>foolish</w:t>
      </w:r>
      <w:r w:rsidR="00904FB5" w:rsidRPr="00264F9D">
        <w:t xml:space="preserve"> choices to justify our vindictive triumph or appease our self-hate.</w:t>
      </w:r>
      <w:r w:rsidR="00FF2EB2" w:rsidRPr="00264F9D">
        <w:t xml:space="preserve"> </w:t>
      </w:r>
      <w:r w:rsidRPr="00264F9D">
        <w:t xml:space="preserve">For example, when someone loses something or acts out of mindlessness, we </w:t>
      </w:r>
      <w:r w:rsidR="00FF2EB2" w:rsidRPr="00264F9D">
        <w:t xml:space="preserve">do not grab the opportunity to </w:t>
      </w:r>
      <w:r w:rsidR="001668C0" w:rsidRPr="00264F9D">
        <w:t xml:space="preserve">act superior, to </w:t>
      </w:r>
      <w:r w:rsidR="00FF2EB2" w:rsidRPr="00264F9D">
        <w:t>punish</w:t>
      </w:r>
      <w:r w:rsidR="001668C0" w:rsidRPr="00264F9D">
        <w:t>,</w:t>
      </w:r>
      <w:r w:rsidR="00FF2EB2" w:rsidRPr="00264F9D">
        <w:t xml:space="preserve"> or </w:t>
      </w:r>
      <w:r w:rsidR="001668C0" w:rsidRPr="00264F9D">
        <w:t xml:space="preserve">to </w:t>
      </w:r>
      <w:r w:rsidR="00FF2EB2" w:rsidRPr="00264F9D">
        <w:t>take on a victim role; instead, we</w:t>
      </w:r>
      <w:r w:rsidRPr="00264F9D">
        <w:t xml:space="preserve"> step up and minimize the damage with kindness.</w:t>
      </w:r>
      <w:r w:rsidRPr="00264F9D">
        <w:rPr>
          <w:color w:val="FF0000"/>
        </w:rPr>
        <w:t xml:space="preserve"> </w:t>
      </w:r>
      <w:r w:rsidRPr="00264F9D">
        <w:t xml:space="preserve">We gently cover for each other until we can grow. </w:t>
      </w:r>
      <w:r w:rsidR="00FF2EB2" w:rsidRPr="00264F9D">
        <w:t xml:space="preserve">Covering does not mean that we let others get away with abuse or with damaging the community. When others are hurting themselves or others, they need someone to cover for them by setting boundaries that will restrict their behavior and protect others. Covering could mean calling the police, going to court, or using anger as a defense against assault. When we hold others accountable for their choices, we are inviting them to make different choices. By holding others accountable, we </w:t>
      </w:r>
      <w:r w:rsidR="008712B7" w:rsidRPr="00264F9D">
        <w:t>cover</w:t>
      </w:r>
      <w:r w:rsidR="00FF2EB2" w:rsidRPr="00264F9D">
        <w:t xml:space="preserve"> and </w:t>
      </w:r>
      <w:r w:rsidR="008712B7" w:rsidRPr="00264F9D">
        <w:t>protect</w:t>
      </w:r>
      <w:r w:rsidR="00FF2EB2" w:rsidRPr="00264F9D">
        <w:t xml:space="preserve"> the community.</w:t>
      </w:r>
    </w:p>
    <w:p w14:paraId="6C4693FD" w14:textId="6AA84FC3" w:rsidR="0015526C" w:rsidRPr="00264F9D" w:rsidRDefault="0015526C" w:rsidP="003C78AC">
      <w:pPr>
        <w:spacing w:after="0" w:line="240" w:lineRule="auto"/>
        <w:jc w:val="both"/>
      </w:pPr>
    </w:p>
    <w:p w14:paraId="441D326A" w14:textId="6D0FE412" w:rsidR="00AF36A0" w:rsidRPr="00264F9D" w:rsidRDefault="002136B6" w:rsidP="00774C8C">
      <w:pPr>
        <w:spacing w:after="0" w:line="240" w:lineRule="auto"/>
        <w:jc w:val="both"/>
        <w:rPr>
          <w:rFonts w:cstheme="minorHAnsi"/>
        </w:rPr>
      </w:pPr>
      <w:r w:rsidRPr="00264F9D">
        <w:rPr>
          <w:rFonts w:cstheme="minorHAnsi"/>
        </w:rPr>
        <w:t>Our prayer</w:t>
      </w:r>
      <w:r w:rsidR="00B46644" w:rsidRPr="00264F9D">
        <w:rPr>
          <w:rFonts w:cstheme="minorHAnsi"/>
        </w:rPr>
        <w:t xml:space="preserve"> to God</w:t>
      </w:r>
      <w:r w:rsidRPr="00264F9D">
        <w:rPr>
          <w:rFonts w:cstheme="minorHAnsi"/>
        </w:rPr>
        <w:t xml:space="preserve"> might </w:t>
      </w:r>
      <w:r w:rsidR="008D2A55" w:rsidRPr="00264F9D">
        <w:rPr>
          <w:rFonts w:cstheme="minorHAnsi"/>
        </w:rPr>
        <w:t>go</w:t>
      </w:r>
      <w:r w:rsidRPr="00264F9D">
        <w:rPr>
          <w:rFonts w:cstheme="minorHAnsi"/>
        </w:rPr>
        <w:t xml:space="preserve"> something lik</w:t>
      </w:r>
      <w:r w:rsidR="00AF36A0" w:rsidRPr="00264F9D">
        <w:rPr>
          <w:rFonts w:cstheme="minorHAnsi"/>
        </w:rPr>
        <w:t>e this:</w:t>
      </w:r>
      <w:r w:rsidR="002C3AFE" w:rsidRPr="00264F9D">
        <w:rPr>
          <w:rFonts w:cstheme="minorHAnsi"/>
        </w:rPr>
        <w:t xml:space="preserve"> </w:t>
      </w:r>
    </w:p>
    <w:p w14:paraId="15AD7AC1" w14:textId="77777777" w:rsidR="00F83A1F" w:rsidRPr="00264F9D" w:rsidRDefault="00F83A1F" w:rsidP="00774C8C">
      <w:pPr>
        <w:spacing w:after="0" w:line="240" w:lineRule="auto"/>
        <w:jc w:val="both"/>
        <w:rPr>
          <w:rFonts w:cstheme="minorHAnsi"/>
        </w:rPr>
      </w:pPr>
    </w:p>
    <w:p w14:paraId="2F23EA18" w14:textId="0708A26A" w:rsidR="00E26FCA" w:rsidRPr="00264F9D" w:rsidRDefault="00B46644" w:rsidP="00774C8C">
      <w:pPr>
        <w:spacing w:after="0" w:line="240" w:lineRule="auto"/>
        <w:jc w:val="center"/>
        <w:rPr>
          <w:rFonts w:cstheme="minorHAnsi"/>
          <w:i/>
        </w:rPr>
      </w:pPr>
      <w:r w:rsidRPr="00264F9D">
        <w:rPr>
          <w:rFonts w:cstheme="minorHAnsi"/>
          <w:i/>
        </w:rPr>
        <w:t>You who covered for me</w:t>
      </w:r>
      <w:r w:rsidR="002C3AFE" w:rsidRPr="00264F9D">
        <w:rPr>
          <w:rFonts w:cstheme="minorHAnsi"/>
          <w:i/>
        </w:rPr>
        <w:t xml:space="preserve">, </w:t>
      </w:r>
      <w:r w:rsidR="002260AD" w:rsidRPr="00264F9D">
        <w:rPr>
          <w:rFonts w:cstheme="minorHAnsi"/>
          <w:i/>
        </w:rPr>
        <w:t xml:space="preserve">help </w:t>
      </w:r>
      <w:r w:rsidR="002C3AFE" w:rsidRPr="00264F9D">
        <w:rPr>
          <w:rFonts w:cstheme="minorHAnsi"/>
          <w:i/>
        </w:rPr>
        <w:t>me cover all things</w:t>
      </w:r>
      <w:r w:rsidR="002F67FC" w:rsidRPr="00264F9D">
        <w:rPr>
          <w:rFonts w:cstheme="minorHAnsi"/>
          <w:i/>
        </w:rPr>
        <w:t xml:space="preserve">, </w:t>
      </w:r>
      <w:r w:rsidR="00903E70" w:rsidRPr="00264F9D">
        <w:rPr>
          <w:rFonts w:cstheme="minorHAnsi"/>
          <w:i/>
        </w:rPr>
        <w:t xml:space="preserve">both </w:t>
      </w:r>
      <w:r w:rsidR="002F67FC" w:rsidRPr="00264F9D">
        <w:rPr>
          <w:rFonts w:cstheme="minorHAnsi"/>
          <w:i/>
        </w:rPr>
        <w:t>for myself and for others</w:t>
      </w:r>
      <w:r w:rsidR="002136B6" w:rsidRPr="00264F9D">
        <w:rPr>
          <w:rFonts w:cstheme="minorHAnsi"/>
          <w:i/>
        </w:rPr>
        <w:t xml:space="preserve">. </w:t>
      </w:r>
      <w:r w:rsidR="002C3AFE" w:rsidRPr="00264F9D">
        <w:rPr>
          <w:rFonts w:cstheme="minorHAnsi"/>
          <w:i/>
        </w:rPr>
        <w:t>(Repeat)</w:t>
      </w:r>
    </w:p>
    <w:p w14:paraId="0FD86F8A" w14:textId="77777777" w:rsidR="006F6107" w:rsidRPr="00264F9D" w:rsidRDefault="006F6107" w:rsidP="00774C8C">
      <w:pPr>
        <w:spacing w:after="0" w:line="240" w:lineRule="auto"/>
        <w:jc w:val="both"/>
        <w:rPr>
          <w:rFonts w:cstheme="minorHAnsi"/>
        </w:rPr>
      </w:pPr>
    </w:p>
    <w:p w14:paraId="7D3BCC48" w14:textId="77777777" w:rsidR="008D2A55" w:rsidRPr="00264F9D" w:rsidRDefault="008D2A55" w:rsidP="00774C8C">
      <w:pPr>
        <w:spacing w:after="0" w:line="240" w:lineRule="auto"/>
        <w:jc w:val="both"/>
        <w:rPr>
          <w:rFonts w:cstheme="minorHAnsi"/>
        </w:rPr>
      </w:pPr>
      <w:r w:rsidRPr="00264F9D">
        <w:rPr>
          <w:rFonts w:cstheme="minorHAnsi"/>
        </w:rPr>
        <w:t>Take a deep breath.</w:t>
      </w:r>
    </w:p>
    <w:p w14:paraId="7C82E073" w14:textId="5BE13D13" w:rsidR="00CA1A72" w:rsidRPr="00264F9D" w:rsidRDefault="00CA1A72" w:rsidP="00CA1A72">
      <w:pPr>
        <w:spacing w:after="0" w:line="240" w:lineRule="auto"/>
        <w:jc w:val="both"/>
        <w:rPr>
          <w:i/>
        </w:rPr>
      </w:pPr>
      <w:r w:rsidRPr="00264F9D">
        <w:rPr>
          <w:i/>
        </w:rPr>
        <w:t xml:space="preserve">(If time permits, ask, “Does anyone have comments or questions about </w:t>
      </w:r>
      <w:r w:rsidR="00060694" w:rsidRPr="00264F9D">
        <w:rPr>
          <w:i/>
        </w:rPr>
        <w:t>the</w:t>
      </w:r>
      <w:r w:rsidRPr="00264F9D">
        <w:rPr>
          <w:i/>
        </w:rPr>
        <w:t xml:space="preserve"> Bible teaching?”)</w:t>
      </w:r>
    </w:p>
    <w:p w14:paraId="295B3CF6" w14:textId="77777777" w:rsidR="008D2A55" w:rsidRPr="00264F9D" w:rsidRDefault="008D2A55" w:rsidP="00774C8C">
      <w:pPr>
        <w:spacing w:after="0" w:line="240" w:lineRule="auto"/>
        <w:jc w:val="both"/>
        <w:rPr>
          <w:rFonts w:cstheme="minorHAnsi"/>
        </w:rPr>
      </w:pPr>
    </w:p>
    <w:p w14:paraId="2C3E628A" w14:textId="77777777" w:rsidR="00285B9A" w:rsidRPr="00264F9D" w:rsidRDefault="00633121" w:rsidP="00774C8C">
      <w:pPr>
        <w:spacing w:after="0" w:line="240" w:lineRule="auto"/>
        <w:jc w:val="both"/>
        <w:rPr>
          <w:rFonts w:cstheme="minorHAnsi"/>
          <w:b/>
        </w:rPr>
      </w:pPr>
      <w:r w:rsidRPr="00264F9D">
        <w:rPr>
          <w:rFonts w:cstheme="minorHAnsi"/>
          <w:b/>
        </w:rPr>
        <w:t>1:10</w:t>
      </w:r>
      <w:r w:rsidR="00285B9A" w:rsidRPr="00264F9D">
        <w:rPr>
          <w:rFonts w:cstheme="minorHAnsi"/>
          <w:b/>
        </w:rPr>
        <w:t xml:space="preserve"> </w:t>
      </w:r>
      <w:r w:rsidR="00285B9A" w:rsidRPr="00264F9D">
        <w:rPr>
          <w:rFonts w:cstheme="minorHAnsi"/>
          <w:b/>
        </w:rPr>
        <w:tab/>
        <w:t>INTEGRATION</w:t>
      </w:r>
    </w:p>
    <w:p w14:paraId="7057124F" w14:textId="77777777" w:rsidR="006020F9" w:rsidRPr="00264F9D" w:rsidRDefault="006020F9" w:rsidP="00774C8C">
      <w:pPr>
        <w:spacing w:after="0" w:line="240" w:lineRule="auto"/>
        <w:jc w:val="both"/>
        <w:rPr>
          <w:rFonts w:cstheme="minorHAnsi"/>
          <w:b/>
        </w:rPr>
      </w:pPr>
    </w:p>
    <w:p w14:paraId="57665A28" w14:textId="21531D2E" w:rsidR="00845CC7" w:rsidRPr="00264F9D" w:rsidRDefault="00845CC7" w:rsidP="00774C8C">
      <w:pPr>
        <w:spacing w:after="0" w:line="240" w:lineRule="auto"/>
        <w:jc w:val="both"/>
        <w:rPr>
          <w:rFonts w:cstheme="minorHAnsi"/>
          <w:i/>
        </w:rPr>
      </w:pPr>
      <w:r w:rsidRPr="00264F9D">
        <w:rPr>
          <w:rFonts w:cstheme="minorHAnsi"/>
        </w:rPr>
        <w:t xml:space="preserve">Sip some </w:t>
      </w:r>
      <w:r w:rsidR="00C7077D" w:rsidRPr="00264F9D">
        <w:rPr>
          <w:rFonts w:cstheme="minorHAnsi"/>
        </w:rPr>
        <w:t xml:space="preserve">purified </w:t>
      </w:r>
      <w:r w:rsidR="00851EA5" w:rsidRPr="00264F9D">
        <w:rPr>
          <w:rFonts w:cstheme="minorHAnsi"/>
        </w:rPr>
        <w:t>water and</w:t>
      </w:r>
      <w:r w:rsidRPr="00264F9D">
        <w:rPr>
          <w:rFonts w:cstheme="minorHAnsi"/>
        </w:rPr>
        <w:t xml:space="preserve"> prepare to take some notes. Assume your </w:t>
      </w:r>
      <w:r w:rsidR="003903E1" w:rsidRPr="00264F9D">
        <w:rPr>
          <w:rFonts w:cstheme="minorHAnsi"/>
        </w:rPr>
        <w:t xml:space="preserve">mindfulness </w:t>
      </w:r>
      <w:r w:rsidRPr="00264F9D">
        <w:rPr>
          <w:rFonts w:cstheme="minorHAnsi"/>
        </w:rPr>
        <w:t>posture</w:t>
      </w:r>
      <w:r w:rsidR="00C7077D" w:rsidRPr="00264F9D">
        <w:rPr>
          <w:rFonts w:cstheme="minorHAnsi"/>
        </w:rPr>
        <w:t>,</w:t>
      </w:r>
      <w:r w:rsidRPr="00264F9D">
        <w:rPr>
          <w:rFonts w:cstheme="minorHAnsi"/>
        </w:rPr>
        <w:t xml:space="preserve"> and breathe. </w:t>
      </w:r>
      <w:r w:rsidRPr="00264F9D">
        <w:rPr>
          <w:rFonts w:cstheme="minorHAnsi"/>
          <w:i/>
        </w:rPr>
        <w:t xml:space="preserve">(Pause </w:t>
      </w:r>
      <w:r w:rsidR="00877C3A" w:rsidRPr="00264F9D">
        <w:rPr>
          <w:rFonts w:cstheme="minorHAnsi"/>
          <w:i/>
        </w:rPr>
        <w:t xml:space="preserve">for </w:t>
      </w:r>
      <w:r w:rsidRPr="00264F9D">
        <w:rPr>
          <w:rFonts w:cstheme="minorHAnsi"/>
          <w:i/>
        </w:rPr>
        <w:t>10 seconds)</w:t>
      </w:r>
    </w:p>
    <w:p w14:paraId="0C9D9B4F" w14:textId="77777777" w:rsidR="00845CC7" w:rsidRPr="00264F9D" w:rsidRDefault="00845CC7" w:rsidP="00774C8C">
      <w:pPr>
        <w:spacing w:after="0" w:line="240" w:lineRule="auto"/>
        <w:jc w:val="both"/>
        <w:rPr>
          <w:rFonts w:cstheme="minorHAnsi"/>
        </w:rPr>
      </w:pPr>
    </w:p>
    <w:p w14:paraId="155BD2F5" w14:textId="1277493D" w:rsidR="00845CC7" w:rsidRPr="00264F9D" w:rsidRDefault="00DD1B95" w:rsidP="00774C8C">
      <w:pPr>
        <w:spacing w:after="0" w:line="240" w:lineRule="auto"/>
        <w:jc w:val="both"/>
        <w:rPr>
          <w:rFonts w:cstheme="minorHAnsi"/>
          <w:i/>
        </w:rPr>
      </w:pPr>
      <w:r w:rsidRPr="00264F9D">
        <w:rPr>
          <w:rFonts w:cstheme="minorHAnsi"/>
        </w:rPr>
        <w:t>Here is our integration focus</w:t>
      </w:r>
      <w:r w:rsidR="00845CC7" w:rsidRPr="00264F9D">
        <w:rPr>
          <w:rFonts w:cstheme="minorHAnsi"/>
        </w:rPr>
        <w:t xml:space="preserve">: </w:t>
      </w:r>
      <w:r w:rsidRPr="00264F9D">
        <w:rPr>
          <w:rFonts w:cstheme="minorHAnsi"/>
          <w:i/>
        </w:rPr>
        <w:t xml:space="preserve">Consider how you might cover and care for yourself or for another person? </w:t>
      </w:r>
      <w:r w:rsidR="00845CC7" w:rsidRPr="00264F9D">
        <w:rPr>
          <w:rFonts w:cstheme="minorHAnsi"/>
          <w:i/>
        </w:rPr>
        <w:t xml:space="preserve">(Repeat) (Pause </w:t>
      </w:r>
      <w:r w:rsidR="00877C3A" w:rsidRPr="00264F9D">
        <w:rPr>
          <w:rFonts w:cstheme="minorHAnsi"/>
          <w:i/>
        </w:rPr>
        <w:t xml:space="preserve">for </w:t>
      </w:r>
      <w:r w:rsidR="00845CC7" w:rsidRPr="00264F9D">
        <w:rPr>
          <w:rFonts w:cstheme="minorHAnsi"/>
          <w:i/>
        </w:rPr>
        <w:t>30 seconds)</w:t>
      </w:r>
    </w:p>
    <w:p w14:paraId="7EB8CFC0" w14:textId="77777777" w:rsidR="00845CC7" w:rsidRPr="00264F9D" w:rsidRDefault="00845CC7" w:rsidP="00774C8C">
      <w:pPr>
        <w:spacing w:after="0" w:line="240" w:lineRule="auto"/>
        <w:jc w:val="both"/>
        <w:rPr>
          <w:rFonts w:cstheme="minorHAnsi"/>
          <w:i/>
        </w:rPr>
      </w:pPr>
    </w:p>
    <w:p w14:paraId="1306F549" w14:textId="3DEBA1AF" w:rsidR="00845CC7" w:rsidRPr="00264F9D" w:rsidRDefault="00845CC7" w:rsidP="00774C8C">
      <w:pPr>
        <w:spacing w:after="0" w:line="240" w:lineRule="auto"/>
        <w:jc w:val="both"/>
        <w:rPr>
          <w:rFonts w:cstheme="minorHAnsi"/>
        </w:rPr>
      </w:pPr>
      <w:r w:rsidRPr="00264F9D">
        <w:rPr>
          <w:rFonts w:cstheme="minorHAnsi"/>
          <w:b/>
        </w:rPr>
        <w:t>The</w:t>
      </w:r>
      <w:r w:rsidRPr="00264F9D">
        <w:rPr>
          <w:rFonts w:cstheme="minorHAnsi"/>
        </w:rPr>
        <w:t xml:space="preserve"> </w:t>
      </w:r>
      <w:r w:rsidRPr="00264F9D">
        <w:rPr>
          <w:rFonts w:cstheme="minorHAnsi"/>
          <w:b/>
        </w:rPr>
        <w:t>FAITH</w:t>
      </w:r>
      <w:r w:rsidRPr="00264F9D">
        <w:rPr>
          <w:rFonts w:cstheme="minorHAnsi"/>
        </w:rPr>
        <w:t xml:space="preserve"> </w:t>
      </w:r>
      <w:r w:rsidRPr="00264F9D">
        <w:rPr>
          <w:rFonts w:cstheme="minorHAnsi"/>
          <w:b/>
        </w:rPr>
        <w:t>Process</w:t>
      </w:r>
      <w:r w:rsidR="00CD766A" w:rsidRPr="00264F9D">
        <w:rPr>
          <w:rFonts w:cstheme="minorHAnsi"/>
        </w:rPr>
        <w:t xml:space="preserve"> </w:t>
      </w:r>
    </w:p>
    <w:p w14:paraId="0CFCA0CD" w14:textId="435C2CC2" w:rsidR="00845CC7" w:rsidRPr="00264F9D" w:rsidRDefault="00845CC7" w:rsidP="00774C8C">
      <w:pPr>
        <w:spacing w:after="0" w:line="240" w:lineRule="auto"/>
        <w:jc w:val="both"/>
        <w:rPr>
          <w:rFonts w:cstheme="minorHAnsi"/>
        </w:rPr>
      </w:pPr>
      <w:r w:rsidRPr="00264F9D">
        <w:rPr>
          <w:rFonts w:cstheme="minorHAnsi"/>
          <w:i/>
        </w:rPr>
        <w:t>(Choose from each section</w:t>
      </w:r>
      <w:r w:rsidR="00AA4643" w:rsidRPr="00264F9D">
        <w:rPr>
          <w:rFonts w:cstheme="minorHAnsi"/>
          <w:i/>
        </w:rPr>
        <w:t xml:space="preserve"> </w:t>
      </w:r>
      <w:r w:rsidR="00977039" w:rsidRPr="00264F9D">
        <w:rPr>
          <w:rFonts w:cstheme="minorHAnsi"/>
          <w:i/>
        </w:rPr>
        <w:t>a few sentences that are</w:t>
      </w:r>
      <w:r w:rsidR="00AA4643" w:rsidRPr="00264F9D">
        <w:rPr>
          <w:rFonts w:cstheme="minorHAnsi"/>
          <w:i/>
        </w:rPr>
        <w:t xml:space="preserve"> meaningful to you</w:t>
      </w:r>
      <w:r w:rsidRPr="00264F9D">
        <w:rPr>
          <w:rFonts w:cstheme="minorHAnsi"/>
          <w:i/>
        </w:rPr>
        <w:t>)</w:t>
      </w:r>
    </w:p>
    <w:p w14:paraId="52B1A38D" w14:textId="77777777" w:rsidR="00845CC7" w:rsidRPr="00264F9D" w:rsidRDefault="00845CC7" w:rsidP="00774C8C">
      <w:pPr>
        <w:spacing w:after="0" w:line="240" w:lineRule="auto"/>
        <w:jc w:val="both"/>
        <w:rPr>
          <w:rFonts w:cstheme="minorHAnsi"/>
        </w:rPr>
      </w:pPr>
    </w:p>
    <w:p w14:paraId="03DC3237" w14:textId="77777777" w:rsidR="00845CC7" w:rsidRPr="00264F9D" w:rsidRDefault="00845CC7" w:rsidP="00774C8C">
      <w:pPr>
        <w:spacing w:after="0" w:line="240" w:lineRule="auto"/>
        <w:jc w:val="both"/>
        <w:rPr>
          <w:rFonts w:cstheme="minorHAnsi"/>
          <w:b/>
        </w:rPr>
      </w:pPr>
      <w:r w:rsidRPr="00264F9D">
        <w:rPr>
          <w:rFonts w:cstheme="minorHAnsi"/>
          <w:b/>
        </w:rPr>
        <w:t>Feelings</w:t>
      </w:r>
    </w:p>
    <w:p w14:paraId="317F213A" w14:textId="054157EB" w:rsidR="00845CC7" w:rsidRPr="00264F9D" w:rsidRDefault="00845CC7" w:rsidP="00774C8C">
      <w:pPr>
        <w:spacing w:after="0" w:line="240" w:lineRule="auto"/>
        <w:jc w:val="both"/>
        <w:rPr>
          <w:rFonts w:cstheme="minorHAnsi"/>
        </w:rPr>
      </w:pPr>
      <w:r w:rsidRPr="00264F9D">
        <w:rPr>
          <w:rFonts w:cstheme="minorHAnsi"/>
        </w:rPr>
        <w:t xml:space="preserve">As you </w:t>
      </w:r>
      <w:r w:rsidRPr="00264F9D">
        <w:rPr>
          <w:rFonts w:cstheme="minorHAnsi"/>
          <w:i/>
        </w:rPr>
        <w:t xml:space="preserve">consider </w:t>
      </w:r>
      <w:r w:rsidR="002260AD" w:rsidRPr="00264F9D">
        <w:rPr>
          <w:rFonts w:cstheme="minorHAnsi"/>
          <w:i/>
        </w:rPr>
        <w:t>how you might cover and care for yourself or for another person</w:t>
      </w:r>
      <w:r w:rsidRPr="00264F9D">
        <w:rPr>
          <w:rFonts w:cstheme="minorHAnsi"/>
        </w:rPr>
        <w:t xml:space="preserve">, how does it feel? </w:t>
      </w:r>
      <w:r w:rsidRPr="00264F9D">
        <w:rPr>
          <w:rFonts w:cstheme="minorHAnsi"/>
          <w:i/>
        </w:rPr>
        <w:t xml:space="preserve">(Pause) </w:t>
      </w:r>
      <w:r w:rsidRPr="00264F9D">
        <w:rPr>
          <w:rFonts w:cstheme="minorHAnsi"/>
        </w:rPr>
        <w:t xml:space="preserve">Your feelings are yours to teach </w:t>
      </w:r>
      <w:r w:rsidR="00851EA5" w:rsidRPr="00264F9D">
        <w:rPr>
          <w:rFonts w:cstheme="minorHAnsi"/>
        </w:rPr>
        <w:t xml:space="preserve">you </w:t>
      </w:r>
      <w:r w:rsidRPr="00264F9D">
        <w:rPr>
          <w:rFonts w:cstheme="minorHAnsi"/>
        </w:rPr>
        <w:t xml:space="preserve">about yourself, to guide you, and to train you. They can often be uncomfortable. </w:t>
      </w:r>
      <w:r w:rsidRPr="00264F9D">
        <w:rPr>
          <w:rFonts w:cstheme="minorHAnsi"/>
          <w:i/>
        </w:rPr>
        <w:t xml:space="preserve">(Pause) </w:t>
      </w:r>
      <w:r w:rsidRPr="00264F9D">
        <w:rPr>
          <w:rFonts w:cstheme="minorHAnsi"/>
        </w:rPr>
        <w:t xml:space="preserve">You can </w:t>
      </w:r>
      <w:r w:rsidR="00B46644" w:rsidRPr="00264F9D">
        <w:rPr>
          <w:rFonts w:cstheme="minorHAnsi"/>
        </w:rPr>
        <w:t>honor your feeling</w:t>
      </w:r>
      <w:r w:rsidRPr="00264F9D">
        <w:rPr>
          <w:rFonts w:cstheme="minorHAnsi"/>
        </w:rPr>
        <w:t xml:space="preserve">s without allowing them to master you. Recognize with compassion whatever you are experiencing, and breathe. </w:t>
      </w:r>
      <w:r w:rsidRPr="00264F9D">
        <w:rPr>
          <w:rFonts w:cstheme="minorHAnsi"/>
          <w:i/>
        </w:rPr>
        <w:t xml:space="preserve">(Pause </w:t>
      </w:r>
      <w:r w:rsidR="00877C3A" w:rsidRPr="00264F9D">
        <w:rPr>
          <w:rFonts w:cstheme="minorHAnsi"/>
          <w:i/>
        </w:rPr>
        <w:t xml:space="preserve">for </w:t>
      </w:r>
      <w:r w:rsidRPr="00264F9D">
        <w:rPr>
          <w:rFonts w:cstheme="minorHAnsi"/>
          <w:i/>
        </w:rPr>
        <w:t xml:space="preserve">30 seconds) </w:t>
      </w:r>
    </w:p>
    <w:p w14:paraId="752A7F37" w14:textId="623640EB" w:rsidR="00845CC7" w:rsidRPr="00264F9D" w:rsidRDefault="00845CC7" w:rsidP="00774C8C">
      <w:pPr>
        <w:spacing w:after="0" w:line="240" w:lineRule="auto"/>
        <w:jc w:val="both"/>
        <w:rPr>
          <w:rFonts w:cstheme="minorHAnsi"/>
        </w:rPr>
      </w:pPr>
    </w:p>
    <w:p w14:paraId="5B3B0C3F" w14:textId="77777777" w:rsidR="007B1024" w:rsidRPr="00264F9D" w:rsidRDefault="007B1024" w:rsidP="00774C8C">
      <w:pPr>
        <w:spacing w:after="0" w:line="240" w:lineRule="auto"/>
        <w:jc w:val="both"/>
        <w:rPr>
          <w:rFonts w:cstheme="minorHAnsi"/>
          <w:b/>
        </w:rPr>
      </w:pPr>
    </w:p>
    <w:p w14:paraId="7A5F5651" w14:textId="05925E5F" w:rsidR="00845CC7" w:rsidRPr="00264F9D" w:rsidRDefault="00845CC7" w:rsidP="00774C8C">
      <w:pPr>
        <w:spacing w:after="0" w:line="240" w:lineRule="auto"/>
        <w:jc w:val="both"/>
        <w:rPr>
          <w:rFonts w:cstheme="minorHAnsi"/>
          <w:b/>
        </w:rPr>
      </w:pPr>
      <w:r w:rsidRPr="00264F9D">
        <w:rPr>
          <w:rFonts w:cstheme="minorHAnsi"/>
          <w:b/>
        </w:rPr>
        <w:lastRenderedPageBreak/>
        <w:t>Awareness without judgment</w:t>
      </w:r>
    </w:p>
    <w:p w14:paraId="367F4CA6" w14:textId="36D69309" w:rsidR="00845CC7" w:rsidRPr="00264F9D" w:rsidRDefault="00845CC7" w:rsidP="00774C8C">
      <w:pPr>
        <w:spacing w:after="0" w:line="240" w:lineRule="auto"/>
        <w:jc w:val="both"/>
        <w:rPr>
          <w:rFonts w:cstheme="minorHAnsi"/>
          <w:i/>
        </w:rPr>
      </w:pPr>
      <w:r w:rsidRPr="00264F9D">
        <w:rPr>
          <w:rFonts w:cstheme="minorHAnsi"/>
        </w:rPr>
        <w:t xml:space="preserve">Allow whatever you are experiencing to rest in your awareness. You might notice a compulsion to push thoughts or feelings away, </w:t>
      </w:r>
      <w:r w:rsidR="00350A01" w:rsidRPr="00264F9D">
        <w:rPr>
          <w:rFonts w:cstheme="minorHAnsi"/>
        </w:rPr>
        <w:t xml:space="preserve">to </w:t>
      </w:r>
      <w:r w:rsidRPr="00264F9D">
        <w:rPr>
          <w:rFonts w:cstheme="minorHAnsi"/>
        </w:rPr>
        <w:t xml:space="preserve">judge them, or </w:t>
      </w:r>
      <w:r w:rsidR="00350A01" w:rsidRPr="00264F9D">
        <w:rPr>
          <w:rFonts w:cstheme="minorHAnsi"/>
        </w:rPr>
        <w:t xml:space="preserve">to </w:t>
      </w:r>
      <w:r w:rsidRPr="00264F9D">
        <w:rPr>
          <w:rFonts w:cstheme="minorHAnsi"/>
        </w:rPr>
        <w:t xml:space="preserve">justify them. </w:t>
      </w:r>
      <w:r w:rsidR="00B46644" w:rsidRPr="00264F9D">
        <w:rPr>
          <w:rFonts w:cstheme="minorHAnsi"/>
        </w:rPr>
        <w:t>We</w:t>
      </w:r>
      <w:r w:rsidRPr="00264F9D">
        <w:rPr>
          <w:rFonts w:cstheme="minorHAnsi"/>
        </w:rPr>
        <w:t xml:space="preserve"> often flush feelings</w:t>
      </w:r>
      <w:r w:rsidR="00B46644" w:rsidRPr="00264F9D">
        <w:rPr>
          <w:rFonts w:cstheme="minorHAnsi"/>
        </w:rPr>
        <w:t xml:space="preserve"> or thoughts from </w:t>
      </w:r>
      <w:r w:rsidRPr="00264F9D">
        <w:rPr>
          <w:rFonts w:cstheme="minorHAnsi"/>
        </w:rPr>
        <w:t xml:space="preserve">our awareness before they have a chance to teach </w:t>
      </w:r>
      <w:r w:rsidR="00B46644" w:rsidRPr="00264F9D">
        <w:rPr>
          <w:rFonts w:cstheme="minorHAnsi"/>
        </w:rPr>
        <w:t>us</w:t>
      </w:r>
      <w:r w:rsidRPr="00264F9D">
        <w:rPr>
          <w:rFonts w:cstheme="minorHAnsi"/>
        </w:rPr>
        <w:t xml:space="preserve">. Breathe and </w:t>
      </w:r>
      <w:r w:rsidR="00904CE2" w:rsidRPr="00264F9D">
        <w:rPr>
          <w:rFonts w:cstheme="minorHAnsi"/>
          <w:i/>
        </w:rPr>
        <w:t>consider</w:t>
      </w:r>
      <w:r w:rsidRPr="00264F9D">
        <w:rPr>
          <w:rFonts w:cstheme="minorHAnsi"/>
        </w:rPr>
        <w:t xml:space="preserve"> </w:t>
      </w:r>
      <w:r w:rsidR="002260AD" w:rsidRPr="00264F9D">
        <w:rPr>
          <w:rFonts w:cstheme="minorHAnsi"/>
          <w:i/>
        </w:rPr>
        <w:t>how you might cover and care for yourself or for another person</w:t>
      </w:r>
      <w:r w:rsidR="002260AD" w:rsidRPr="00264F9D">
        <w:rPr>
          <w:rFonts w:cstheme="minorHAnsi"/>
        </w:rPr>
        <w:t>.</w:t>
      </w:r>
      <w:r w:rsidRPr="00264F9D">
        <w:rPr>
          <w:rFonts w:cstheme="minorHAnsi"/>
          <w:i/>
        </w:rPr>
        <w:t xml:space="preserve"> (Pause) </w:t>
      </w:r>
      <w:r w:rsidRPr="00264F9D">
        <w:rPr>
          <w:rFonts w:cstheme="minorHAnsi"/>
        </w:rPr>
        <w:t>Feelings and passing thoughts are not right or wrong</w:t>
      </w:r>
      <w:r w:rsidR="00877C3A" w:rsidRPr="00264F9D">
        <w:rPr>
          <w:rFonts w:cstheme="minorHAnsi"/>
        </w:rPr>
        <w:t>; they</w:t>
      </w:r>
      <w:r w:rsidRPr="00264F9D">
        <w:rPr>
          <w:rFonts w:cstheme="minorHAnsi"/>
        </w:rPr>
        <w:t xml:space="preserve"> just are. </w:t>
      </w:r>
      <w:r w:rsidR="00B46644" w:rsidRPr="00264F9D">
        <w:rPr>
          <w:rFonts w:cstheme="minorHAnsi"/>
        </w:rPr>
        <w:t>Give yourself permission now to explore</w:t>
      </w:r>
      <w:r w:rsidR="00255AD3" w:rsidRPr="00264F9D">
        <w:rPr>
          <w:rFonts w:cstheme="minorHAnsi"/>
        </w:rPr>
        <w:t>,</w:t>
      </w:r>
      <w:r w:rsidR="00B46644" w:rsidRPr="00264F9D">
        <w:rPr>
          <w:rFonts w:cstheme="minorHAnsi"/>
        </w:rPr>
        <w:t xml:space="preserve"> without judgment</w:t>
      </w:r>
      <w:r w:rsidR="00255AD3" w:rsidRPr="00264F9D">
        <w:rPr>
          <w:rFonts w:cstheme="minorHAnsi"/>
        </w:rPr>
        <w:t>,</w:t>
      </w:r>
      <w:r w:rsidR="00B46644" w:rsidRPr="00264F9D">
        <w:rPr>
          <w:rFonts w:cstheme="minorHAnsi"/>
        </w:rPr>
        <w:t xml:space="preserve"> your real thoughts and feelings about covering. Breathe.</w:t>
      </w:r>
      <w:r w:rsidR="00B46644" w:rsidRPr="00264F9D">
        <w:rPr>
          <w:rFonts w:cstheme="minorHAnsi"/>
          <w:i/>
        </w:rPr>
        <w:t xml:space="preserve"> (Pause </w:t>
      </w:r>
      <w:r w:rsidR="00877C3A" w:rsidRPr="00264F9D">
        <w:rPr>
          <w:rFonts w:cstheme="minorHAnsi"/>
          <w:i/>
        </w:rPr>
        <w:t xml:space="preserve">for </w:t>
      </w:r>
      <w:r w:rsidR="00B46644" w:rsidRPr="00264F9D">
        <w:rPr>
          <w:rFonts w:cstheme="minorHAnsi"/>
          <w:i/>
        </w:rPr>
        <w:t>30 seconds)</w:t>
      </w:r>
    </w:p>
    <w:p w14:paraId="5132BD53" w14:textId="77777777" w:rsidR="00284B78" w:rsidRPr="00264F9D" w:rsidRDefault="00284B78" w:rsidP="00774C8C">
      <w:pPr>
        <w:spacing w:after="0" w:line="240" w:lineRule="auto"/>
        <w:jc w:val="both"/>
        <w:rPr>
          <w:rFonts w:cstheme="minorHAnsi"/>
        </w:rPr>
      </w:pPr>
    </w:p>
    <w:p w14:paraId="0A0A1FC6" w14:textId="55D4FB17" w:rsidR="00845CC7" w:rsidRPr="00264F9D" w:rsidRDefault="00845CC7" w:rsidP="00774C8C">
      <w:pPr>
        <w:spacing w:after="0" w:line="240" w:lineRule="auto"/>
        <w:jc w:val="both"/>
        <w:rPr>
          <w:rFonts w:cstheme="minorHAnsi"/>
          <w:b/>
        </w:rPr>
      </w:pPr>
      <w:r w:rsidRPr="00264F9D">
        <w:rPr>
          <w:rFonts w:cstheme="minorHAnsi"/>
          <w:b/>
        </w:rPr>
        <w:t>Inquiry</w:t>
      </w:r>
      <w:r w:rsidR="00375C2A" w:rsidRPr="00264F9D">
        <w:rPr>
          <w:rFonts w:cstheme="minorHAnsi"/>
          <w:b/>
        </w:rPr>
        <w:t>: What</w:t>
      </w:r>
      <w:r w:rsidRPr="00264F9D">
        <w:rPr>
          <w:rFonts w:cstheme="minorHAnsi"/>
          <w:b/>
        </w:rPr>
        <w:t xml:space="preserve"> is my body saying?</w:t>
      </w:r>
    </w:p>
    <w:p w14:paraId="724AC37A" w14:textId="6A7DA296" w:rsidR="002B3657" w:rsidRPr="00264F9D" w:rsidRDefault="00845CC7" w:rsidP="00774C8C">
      <w:pPr>
        <w:spacing w:after="0" w:line="240" w:lineRule="auto"/>
        <w:jc w:val="both"/>
        <w:rPr>
          <w:rFonts w:cstheme="minorHAnsi"/>
        </w:rPr>
      </w:pPr>
      <w:r w:rsidRPr="00264F9D">
        <w:rPr>
          <w:rFonts w:cstheme="minorHAnsi"/>
        </w:rPr>
        <w:t xml:space="preserve">Breathe and bring your attention to your body. Notice what it is doing when you </w:t>
      </w:r>
      <w:r w:rsidRPr="00264F9D">
        <w:rPr>
          <w:rFonts w:cstheme="minorHAnsi"/>
          <w:i/>
        </w:rPr>
        <w:t xml:space="preserve">consider </w:t>
      </w:r>
      <w:r w:rsidR="0094341D" w:rsidRPr="00264F9D">
        <w:rPr>
          <w:rFonts w:cstheme="minorHAnsi"/>
          <w:i/>
        </w:rPr>
        <w:t>how you might cover and care</w:t>
      </w:r>
      <w:r w:rsidRPr="00264F9D">
        <w:rPr>
          <w:rFonts w:cstheme="minorHAnsi"/>
        </w:rPr>
        <w:t xml:space="preserve">. What sensations are there? </w:t>
      </w:r>
      <w:r w:rsidRPr="00264F9D">
        <w:rPr>
          <w:rFonts w:cstheme="minorHAnsi"/>
          <w:i/>
        </w:rPr>
        <w:t>(Pause)</w:t>
      </w:r>
      <w:r w:rsidRPr="00264F9D">
        <w:rPr>
          <w:rFonts w:cstheme="minorHAnsi"/>
        </w:rPr>
        <w:t xml:space="preserve"> Your body is always talking to you</w:t>
      </w:r>
      <w:r w:rsidR="00255AD3" w:rsidRPr="00264F9D">
        <w:rPr>
          <w:rFonts w:cstheme="minorHAnsi"/>
        </w:rPr>
        <w:t xml:space="preserve">, </w:t>
      </w:r>
      <w:r w:rsidR="00B46644" w:rsidRPr="00264F9D">
        <w:rPr>
          <w:rFonts w:cstheme="minorHAnsi"/>
        </w:rPr>
        <w:t>even when faced with the challenge of covering</w:t>
      </w:r>
      <w:r w:rsidRPr="00264F9D">
        <w:rPr>
          <w:rFonts w:cstheme="minorHAnsi"/>
        </w:rPr>
        <w:t xml:space="preserve">. You may not understand its language right now, but you can observe. For example, you might recognize what frustration or </w:t>
      </w:r>
      <w:r w:rsidR="003A6933" w:rsidRPr="00264F9D">
        <w:rPr>
          <w:rFonts w:cstheme="minorHAnsi"/>
        </w:rPr>
        <w:t>the</w:t>
      </w:r>
      <w:r w:rsidR="00B46644" w:rsidRPr="00264F9D">
        <w:rPr>
          <w:rFonts w:cstheme="minorHAnsi"/>
        </w:rPr>
        <w:t xml:space="preserve"> long temper</w:t>
      </w:r>
      <w:r w:rsidR="003A6933" w:rsidRPr="00264F9D">
        <w:rPr>
          <w:rFonts w:cstheme="minorHAnsi"/>
        </w:rPr>
        <w:t xml:space="preserve"> of mindful endurance</w:t>
      </w:r>
      <w:r w:rsidR="00B46644" w:rsidRPr="00264F9D">
        <w:rPr>
          <w:rFonts w:cstheme="minorHAnsi"/>
        </w:rPr>
        <w:t xml:space="preserve"> </w:t>
      </w:r>
      <w:r w:rsidRPr="00264F9D">
        <w:rPr>
          <w:rFonts w:cstheme="minorHAnsi"/>
        </w:rPr>
        <w:t xml:space="preserve">feels like in your body. </w:t>
      </w:r>
      <w:r w:rsidRPr="00264F9D">
        <w:rPr>
          <w:rFonts w:cstheme="minorHAnsi"/>
          <w:i/>
        </w:rPr>
        <w:t>(Pause)</w:t>
      </w:r>
      <w:r w:rsidRPr="00264F9D">
        <w:rPr>
          <w:rFonts w:cstheme="minorHAnsi"/>
        </w:rPr>
        <w:t xml:space="preserve"> </w:t>
      </w:r>
      <w:r w:rsidR="002B3657" w:rsidRPr="00264F9D">
        <w:rPr>
          <w:rFonts w:cstheme="minorHAnsi"/>
        </w:rPr>
        <w:t xml:space="preserve">If your sensations are uncomfortable, you can move your attention to </w:t>
      </w:r>
      <w:r w:rsidR="00877C3A" w:rsidRPr="00264F9D">
        <w:rPr>
          <w:rFonts w:cstheme="minorHAnsi"/>
        </w:rPr>
        <w:t xml:space="preserve">an </w:t>
      </w:r>
      <w:r w:rsidR="002B3657" w:rsidRPr="00264F9D">
        <w:rPr>
          <w:rFonts w:cstheme="minorHAnsi"/>
        </w:rPr>
        <w:t>area o</w:t>
      </w:r>
      <w:r w:rsidR="00DD1B95" w:rsidRPr="00264F9D">
        <w:rPr>
          <w:rFonts w:cstheme="minorHAnsi"/>
        </w:rPr>
        <w:t xml:space="preserve">f </w:t>
      </w:r>
      <w:r w:rsidR="00877C3A" w:rsidRPr="00264F9D">
        <w:rPr>
          <w:rFonts w:cstheme="minorHAnsi"/>
        </w:rPr>
        <w:t xml:space="preserve">your </w:t>
      </w:r>
      <w:r w:rsidR="00DD1B95" w:rsidRPr="00264F9D">
        <w:rPr>
          <w:rFonts w:cstheme="minorHAnsi"/>
        </w:rPr>
        <w:t>body that is not reacting</w:t>
      </w:r>
      <w:r w:rsidR="00877C3A" w:rsidRPr="00264F9D">
        <w:rPr>
          <w:rFonts w:cstheme="minorHAnsi"/>
        </w:rPr>
        <w:t>,</w:t>
      </w:r>
      <w:r w:rsidR="002B3657" w:rsidRPr="00264F9D">
        <w:rPr>
          <w:rFonts w:cstheme="minorHAnsi"/>
        </w:rPr>
        <w:t xml:space="preserve"> and rest. When you are ready, return to observe those uncomfortable sensations. Breathe</w:t>
      </w:r>
      <w:r w:rsidR="002B3657" w:rsidRPr="00264F9D">
        <w:rPr>
          <w:rFonts w:cstheme="minorHAnsi"/>
          <w:i/>
        </w:rPr>
        <w:t xml:space="preserve">. (Pause </w:t>
      </w:r>
      <w:r w:rsidR="00877C3A" w:rsidRPr="00264F9D">
        <w:rPr>
          <w:rFonts w:cstheme="minorHAnsi"/>
          <w:i/>
        </w:rPr>
        <w:t xml:space="preserve">for </w:t>
      </w:r>
      <w:r w:rsidR="002B3657" w:rsidRPr="00264F9D">
        <w:rPr>
          <w:rFonts w:cstheme="minorHAnsi"/>
          <w:i/>
        </w:rPr>
        <w:t>30 seconds)</w:t>
      </w:r>
    </w:p>
    <w:p w14:paraId="26F8521F" w14:textId="77777777" w:rsidR="00DD1B95" w:rsidRPr="00264F9D" w:rsidRDefault="00DD1B95" w:rsidP="00774C8C">
      <w:pPr>
        <w:spacing w:after="0" w:line="240" w:lineRule="auto"/>
        <w:jc w:val="both"/>
        <w:rPr>
          <w:rFonts w:cstheme="minorHAnsi"/>
        </w:rPr>
      </w:pPr>
    </w:p>
    <w:p w14:paraId="70313C9E" w14:textId="77777777" w:rsidR="00845CC7" w:rsidRPr="00264F9D" w:rsidRDefault="00845CC7" w:rsidP="00774C8C">
      <w:pPr>
        <w:spacing w:after="0" w:line="240" w:lineRule="auto"/>
        <w:jc w:val="both"/>
        <w:rPr>
          <w:rFonts w:cstheme="minorHAnsi"/>
          <w:b/>
        </w:rPr>
      </w:pPr>
      <w:r w:rsidRPr="00264F9D">
        <w:rPr>
          <w:rFonts w:cstheme="minorHAnsi"/>
          <w:b/>
        </w:rPr>
        <w:t>Talk to Jesus</w:t>
      </w:r>
    </w:p>
    <w:p w14:paraId="2BEF78A1" w14:textId="790FF2AA" w:rsidR="00845CC7" w:rsidRPr="00264F9D" w:rsidRDefault="00845CC7" w:rsidP="00774C8C">
      <w:pPr>
        <w:spacing w:after="0" w:line="240" w:lineRule="auto"/>
        <w:jc w:val="both"/>
        <w:rPr>
          <w:rFonts w:cstheme="minorHAnsi"/>
          <w:i/>
        </w:rPr>
      </w:pPr>
      <w:r w:rsidRPr="00264F9D">
        <w:rPr>
          <w:rFonts w:cstheme="minorHAnsi"/>
        </w:rPr>
        <w:t>You might imagine that you are leaning back in the</w:t>
      </w:r>
      <w:r w:rsidR="00E827ED" w:rsidRPr="00264F9D">
        <w:rPr>
          <w:rFonts w:cstheme="minorHAnsi"/>
        </w:rPr>
        <w:t xml:space="preserve"> safe and loving</w:t>
      </w:r>
      <w:r w:rsidRPr="00264F9D">
        <w:rPr>
          <w:rFonts w:cstheme="minorHAnsi"/>
        </w:rPr>
        <w:t xml:space="preserve"> arms of Jesus </w:t>
      </w:r>
      <w:r w:rsidR="003903E1" w:rsidRPr="00264F9D">
        <w:rPr>
          <w:rFonts w:cstheme="minorHAnsi"/>
        </w:rPr>
        <w:t xml:space="preserve">as </w:t>
      </w:r>
      <w:r w:rsidRPr="00264F9D">
        <w:rPr>
          <w:rFonts w:cstheme="minorHAnsi"/>
        </w:rPr>
        <w:t xml:space="preserve">together you </w:t>
      </w:r>
      <w:r w:rsidR="0094341D" w:rsidRPr="00264F9D">
        <w:rPr>
          <w:rFonts w:cstheme="minorHAnsi"/>
          <w:i/>
        </w:rPr>
        <w:t>consider how you might cover and care</w:t>
      </w:r>
      <w:r w:rsidRPr="00264F9D">
        <w:rPr>
          <w:rFonts w:cstheme="minorHAnsi"/>
        </w:rPr>
        <w:t xml:space="preserve">. </w:t>
      </w:r>
      <w:r w:rsidRPr="00264F9D">
        <w:rPr>
          <w:rFonts w:cstheme="minorHAnsi"/>
          <w:i/>
        </w:rPr>
        <w:t>(Pause)</w:t>
      </w:r>
      <w:r w:rsidRPr="00264F9D">
        <w:rPr>
          <w:rFonts w:cstheme="minorHAnsi"/>
        </w:rPr>
        <w:t xml:space="preserve"> Do you judge that </w:t>
      </w:r>
      <w:r w:rsidR="00AF66CD" w:rsidRPr="00264F9D">
        <w:rPr>
          <w:rFonts w:cstheme="minorHAnsi"/>
        </w:rPr>
        <w:t>effort</w:t>
      </w:r>
      <w:r w:rsidRPr="00264F9D">
        <w:rPr>
          <w:rFonts w:cstheme="minorHAnsi"/>
        </w:rPr>
        <w:t xml:space="preserve"> as good or evil, as </w:t>
      </w:r>
      <w:r w:rsidR="00DE6B29" w:rsidRPr="00264F9D">
        <w:rPr>
          <w:rFonts w:cstheme="minorHAnsi"/>
        </w:rPr>
        <w:t xml:space="preserve">a possibility </w:t>
      </w:r>
      <w:r w:rsidRPr="00264F9D">
        <w:rPr>
          <w:rFonts w:cstheme="minorHAnsi"/>
        </w:rPr>
        <w:t>or a</w:t>
      </w:r>
      <w:r w:rsidR="00DE6B29" w:rsidRPr="00264F9D">
        <w:rPr>
          <w:rFonts w:cstheme="minorHAnsi"/>
        </w:rPr>
        <w:t xml:space="preserve"> bother</w:t>
      </w:r>
      <w:r w:rsidRPr="00264F9D">
        <w:rPr>
          <w:rFonts w:cstheme="minorHAnsi"/>
        </w:rPr>
        <w:t xml:space="preserve">? </w:t>
      </w:r>
      <w:r w:rsidRPr="00264F9D">
        <w:rPr>
          <w:rFonts w:cstheme="minorHAnsi"/>
          <w:i/>
        </w:rPr>
        <w:t xml:space="preserve">(Pause) </w:t>
      </w:r>
      <w:r w:rsidRPr="00264F9D">
        <w:rPr>
          <w:rFonts w:cstheme="minorHAnsi"/>
        </w:rPr>
        <w:t xml:space="preserve">What are your reasons? What story do you want to tell? </w:t>
      </w:r>
      <w:r w:rsidRPr="00264F9D">
        <w:rPr>
          <w:rFonts w:cstheme="minorHAnsi"/>
          <w:i/>
        </w:rPr>
        <w:t>(Pause)</w:t>
      </w:r>
      <w:r w:rsidRPr="00264F9D">
        <w:rPr>
          <w:rFonts w:cstheme="minorHAnsi"/>
        </w:rPr>
        <w:t xml:space="preserve"> Is this fear a regular pattern in your life? </w:t>
      </w:r>
      <w:r w:rsidRPr="00264F9D">
        <w:rPr>
          <w:rFonts w:cstheme="minorHAnsi"/>
          <w:i/>
        </w:rPr>
        <w:t>(Pause)</w:t>
      </w:r>
      <w:r w:rsidRPr="00264F9D">
        <w:rPr>
          <w:rFonts w:cstheme="minorHAnsi"/>
        </w:rPr>
        <w:t xml:space="preserve"> </w:t>
      </w:r>
      <w:r w:rsidR="001668C0" w:rsidRPr="00264F9D">
        <w:t xml:space="preserve">If you were to cover, are you afraid of deprivation, hurt pride, </w:t>
      </w:r>
      <w:r w:rsidR="00B20B78" w:rsidRPr="00264F9D">
        <w:t xml:space="preserve">losing control, </w:t>
      </w:r>
      <w:r w:rsidR="001668C0" w:rsidRPr="00264F9D">
        <w:t xml:space="preserve">or of what you might discover about yourself? </w:t>
      </w:r>
      <w:r w:rsidRPr="00264F9D">
        <w:rPr>
          <w:rFonts w:cstheme="minorHAnsi"/>
        </w:rPr>
        <w:t xml:space="preserve">Observe your responses as just information, and breathe with </w:t>
      </w:r>
      <w:r w:rsidR="00903E70" w:rsidRPr="00264F9D">
        <w:rPr>
          <w:rFonts w:cstheme="minorHAnsi"/>
        </w:rPr>
        <w:t xml:space="preserve">a </w:t>
      </w:r>
      <w:r w:rsidRPr="00264F9D">
        <w:rPr>
          <w:rFonts w:cstheme="minorHAnsi"/>
        </w:rPr>
        <w:t xml:space="preserve">long exhaling breath. </w:t>
      </w:r>
      <w:r w:rsidRPr="00264F9D">
        <w:rPr>
          <w:rFonts w:cstheme="minorHAnsi"/>
          <w:i/>
        </w:rPr>
        <w:t xml:space="preserve">(Pause </w:t>
      </w:r>
      <w:r w:rsidR="00877C3A" w:rsidRPr="00264F9D">
        <w:rPr>
          <w:rFonts w:cstheme="minorHAnsi"/>
          <w:i/>
        </w:rPr>
        <w:t xml:space="preserve">for </w:t>
      </w:r>
      <w:r w:rsidRPr="00264F9D">
        <w:rPr>
          <w:rFonts w:cstheme="minorHAnsi"/>
          <w:i/>
        </w:rPr>
        <w:t>30 seconds)</w:t>
      </w:r>
    </w:p>
    <w:p w14:paraId="1CF37C73" w14:textId="77777777" w:rsidR="00845CC7" w:rsidRPr="00264F9D" w:rsidRDefault="00845CC7" w:rsidP="00774C8C">
      <w:pPr>
        <w:spacing w:after="0" w:line="240" w:lineRule="auto"/>
        <w:jc w:val="both"/>
        <w:rPr>
          <w:rFonts w:cstheme="minorHAnsi"/>
        </w:rPr>
      </w:pPr>
    </w:p>
    <w:p w14:paraId="43FA17F3" w14:textId="084E7EFF" w:rsidR="00845CC7" w:rsidRPr="00264F9D" w:rsidRDefault="00845CC7" w:rsidP="00774C8C">
      <w:pPr>
        <w:spacing w:after="0" w:line="240" w:lineRule="auto"/>
        <w:jc w:val="both"/>
        <w:rPr>
          <w:rFonts w:cstheme="minorHAnsi"/>
          <w:b/>
        </w:rPr>
      </w:pPr>
      <w:r w:rsidRPr="00264F9D">
        <w:rPr>
          <w:rFonts w:cstheme="minorHAnsi"/>
          <w:b/>
        </w:rPr>
        <w:t xml:space="preserve">Heal </w:t>
      </w:r>
    </w:p>
    <w:p w14:paraId="6C75ACC0" w14:textId="6B6B06F7" w:rsidR="00845CC7" w:rsidRPr="00264F9D" w:rsidRDefault="00845CC7" w:rsidP="00774C8C">
      <w:pPr>
        <w:spacing w:after="0" w:line="240" w:lineRule="auto"/>
        <w:jc w:val="both"/>
        <w:rPr>
          <w:rFonts w:cstheme="minorHAnsi"/>
        </w:rPr>
      </w:pPr>
      <w:r w:rsidRPr="00264F9D">
        <w:rPr>
          <w:rFonts w:cstheme="minorHAnsi"/>
        </w:rPr>
        <w:t xml:space="preserve">God created us to have all of these feelings, and for thousands of years human beings have been feeling like you </w:t>
      </w:r>
      <w:r w:rsidR="00DE6B29" w:rsidRPr="00264F9D">
        <w:rPr>
          <w:rFonts w:cstheme="minorHAnsi"/>
        </w:rPr>
        <w:t>feel</w:t>
      </w:r>
      <w:r w:rsidRPr="00264F9D">
        <w:rPr>
          <w:rFonts w:cstheme="minorHAnsi"/>
        </w:rPr>
        <w:t xml:space="preserve"> when they have </w:t>
      </w:r>
      <w:r w:rsidR="00A82767" w:rsidRPr="00264F9D">
        <w:rPr>
          <w:rFonts w:cstheme="minorHAnsi"/>
          <w:i/>
        </w:rPr>
        <w:t>considered how to cover and care for themselves or for another person</w:t>
      </w:r>
      <w:r w:rsidRPr="00264F9D">
        <w:rPr>
          <w:rFonts w:cstheme="minorHAnsi"/>
          <w:i/>
        </w:rPr>
        <w:t>.</w:t>
      </w:r>
      <w:r w:rsidRPr="00264F9D">
        <w:rPr>
          <w:rFonts w:cstheme="minorHAnsi"/>
        </w:rPr>
        <w:t xml:space="preserve"> You are not alone in your feelings. You are a human creature. </w:t>
      </w:r>
      <w:r w:rsidRPr="00264F9D">
        <w:rPr>
          <w:rFonts w:cstheme="minorHAnsi"/>
          <w:i/>
        </w:rPr>
        <w:t xml:space="preserve">(Pause) </w:t>
      </w:r>
      <w:r w:rsidRPr="00264F9D">
        <w:rPr>
          <w:rFonts w:cstheme="minorHAnsi"/>
        </w:rPr>
        <w:t>Feelings are just chemical reactions in your body bringing you information. With training</w:t>
      </w:r>
      <w:r w:rsidR="003903E1" w:rsidRPr="00264F9D">
        <w:rPr>
          <w:rFonts w:cstheme="minorHAnsi"/>
        </w:rPr>
        <w:t>,</w:t>
      </w:r>
      <w:r w:rsidRPr="00264F9D">
        <w:rPr>
          <w:rFonts w:cstheme="minorHAnsi"/>
        </w:rPr>
        <w:t xml:space="preserve"> you can choose what you will do with </w:t>
      </w:r>
      <w:r w:rsidR="003903E1" w:rsidRPr="00264F9D">
        <w:rPr>
          <w:rFonts w:cstheme="minorHAnsi"/>
        </w:rPr>
        <w:t>that information</w:t>
      </w:r>
      <w:r w:rsidRPr="00264F9D">
        <w:rPr>
          <w:rFonts w:cstheme="minorHAnsi"/>
        </w:rPr>
        <w:t xml:space="preserve">. </w:t>
      </w:r>
      <w:r w:rsidR="007B1024" w:rsidRPr="00264F9D">
        <w:rPr>
          <w:rFonts w:cstheme="minorHAnsi"/>
        </w:rPr>
        <w:t>You can</w:t>
      </w:r>
      <w:r w:rsidR="00161383" w:rsidRPr="00264F9D">
        <w:rPr>
          <w:rFonts w:cstheme="minorHAnsi"/>
        </w:rPr>
        <w:t xml:space="preserve"> observe and</w:t>
      </w:r>
      <w:r w:rsidR="00485948" w:rsidRPr="00264F9D">
        <w:rPr>
          <w:rFonts w:cstheme="minorHAnsi"/>
        </w:rPr>
        <w:t xml:space="preserve"> learn something from what </w:t>
      </w:r>
      <w:r w:rsidR="007B1024" w:rsidRPr="00264F9D">
        <w:rPr>
          <w:rFonts w:cstheme="minorHAnsi"/>
        </w:rPr>
        <w:t xml:space="preserve">you </w:t>
      </w:r>
      <w:r w:rsidR="00161383" w:rsidRPr="00264F9D">
        <w:rPr>
          <w:rFonts w:cstheme="minorHAnsi"/>
        </w:rPr>
        <w:t>have just experienced</w:t>
      </w:r>
      <w:r w:rsidR="00485948" w:rsidRPr="00264F9D">
        <w:rPr>
          <w:rFonts w:cstheme="minorHAnsi"/>
        </w:rPr>
        <w:t xml:space="preserve">. </w:t>
      </w:r>
      <w:r w:rsidRPr="00264F9D">
        <w:rPr>
          <w:rFonts w:cstheme="minorHAnsi"/>
          <w:i/>
        </w:rPr>
        <w:t>(Pause)</w:t>
      </w:r>
      <w:r w:rsidRPr="00264F9D">
        <w:rPr>
          <w:rFonts w:cstheme="minorHAnsi"/>
        </w:rPr>
        <w:t xml:space="preserve"> When a fear or judgment signals you through the body</w:t>
      </w:r>
      <w:r w:rsidR="00C1423F" w:rsidRPr="00264F9D">
        <w:rPr>
          <w:rFonts w:cstheme="minorHAnsi"/>
        </w:rPr>
        <w:t>,</w:t>
      </w:r>
      <w:r w:rsidRPr="00264F9D">
        <w:rPr>
          <w:rFonts w:cstheme="minorHAnsi"/>
        </w:rPr>
        <w:t xml:space="preserve"> you can focus on your body and your breath rather than getting caught up in a story and reacting. Breathe with compassion for yourself and for others who </w:t>
      </w:r>
      <w:r w:rsidR="001D3C31" w:rsidRPr="00264F9D">
        <w:rPr>
          <w:rFonts w:cstheme="minorHAnsi"/>
        </w:rPr>
        <w:t>find it difficult</w:t>
      </w:r>
      <w:r w:rsidR="00DD1B95" w:rsidRPr="00264F9D">
        <w:rPr>
          <w:rFonts w:cstheme="minorHAnsi"/>
        </w:rPr>
        <w:t xml:space="preserve"> </w:t>
      </w:r>
      <w:r w:rsidR="00B46644" w:rsidRPr="00264F9D">
        <w:rPr>
          <w:rFonts w:cstheme="minorHAnsi"/>
        </w:rPr>
        <w:t xml:space="preserve">to authentically </w:t>
      </w:r>
      <w:r w:rsidR="00A82767" w:rsidRPr="00264F9D">
        <w:rPr>
          <w:rFonts w:cstheme="minorHAnsi"/>
          <w:i/>
        </w:rPr>
        <w:t xml:space="preserve">cover </w:t>
      </w:r>
      <w:r w:rsidR="00AF66CD" w:rsidRPr="00264F9D">
        <w:rPr>
          <w:rFonts w:cstheme="minorHAnsi"/>
          <w:i/>
        </w:rPr>
        <w:t xml:space="preserve">for </w:t>
      </w:r>
      <w:r w:rsidR="00A50ADD" w:rsidRPr="00264F9D">
        <w:rPr>
          <w:rFonts w:cstheme="minorHAnsi"/>
          <w:i/>
        </w:rPr>
        <w:t xml:space="preserve">another person </w:t>
      </w:r>
      <w:r w:rsidR="001D3C31" w:rsidRPr="00264F9D">
        <w:rPr>
          <w:rFonts w:cstheme="minorHAnsi"/>
          <w:i/>
        </w:rPr>
        <w:t xml:space="preserve">or </w:t>
      </w:r>
      <w:r w:rsidR="00D47789" w:rsidRPr="00264F9D">
        <w:rPr>
          <w:rFonts w:cstheme="minorHAnsi"/>
          <w:i/>
        </w:rPr>
        <w:t xml:space="preserve">for </w:t>
      </w:r>
      <w:r w:rsidR="001D3C31" w:rsidRPr="00264F9D">
        <w:rPr>
          <w:rFonts w:cstheme="minorHAnsi"/>
          <w:i/>
        </w:rPr>
        <w:t>themselves</w:t>
      </w:r>
      <w:r w:rsidRPr="00264F9D">
        <w:rPr>
          <w:rFonts w:cstheme="minorHAnsi"/>
        </w:rPr>
        <w:t xml:space="preserve">. Help your body process </w:t>
      </w:r>
      <w:r w:rsidR="00877C3A" w:rsidRPr="00264F9D">
        <w:rPr>
          <w:rFonts w:cstheme="minorHAnsi"/>
        </w:rPr>
        <w:t xml:space="preserve">with </w:t>
      </w:r>
      <w:r w:rsidR="00903E70" w:rsidRPr="00264F9D">
        <w:rPr>
          <w:rFonts w:cstheme="minorHAnsi"/>
        </w:rPr>
        <w:t xml:space="preserve">a </w:t>
      </w:r>
      <w:r w:rsidRPr="00264F9D">
        <w:rPr>
          <w:rFonts w:cstheme="minorHAnsi"/>
        </w:rPr>
        <w:t xml:space="preserve">long exhaling breath. </w:t>
      </w:r>
      <w:r w:rsidRPr="00264F9D">
        <w:rPr>
          <w:rFonts w:cstheme="minorHAnsi"/>
          <w:i/>
        </w:rPr>
        <w:t xml:space="preserve">(Pause </w:t>
      </w:r>
      <w:r w:rsidR="00877C3A" w:rsidRPr="00264F9D">
        <w:rPr>
          <w:rFonts w:cstheme="minorHAnsi"/>
          <w:i/>
        </w:rPr>
        <w:t xml:space="preserve">for </w:t>
      </w:r>
      <w:r w:rsidRPr="00264F9D">
        <w:rPr>
          <w:rFonts w:cstheme="minorHAnsi"/>
          <w:i/>
        </w:rPr>
        <w:t>30 seconds)</w:t>
      </w:r>
    </w:p>
    <w:p w14:paraId="3EC3CC2A" w14:textId="77777777" w:rsidR="00845CC7" w:rsidRPr="00264F9D" w:rsidRDefault="00845CC7" w:rsidP="00774C8C">
      <w:pPr>
        <w:spacing w:after="0" w:line="240" w:lineRule="auto"/>
        <w:jc w:val="both"/>
        <w:rPr>
          <w:rFonts w:cstheme="minorHAnsi"/>
        </w:rPr>
      </w:pPr>
    </w:p>
    <w:p w14:paraId="787C4537" w14:textId="77777777" w:rsidR="00845CC7" w:rsidRPr="00264F9D" w:rsidRDefault="00845CC7" w:rsidP="00774C8C">
      <w:pPr>
        <w:spacing w:after="0" w:line="240" w:lineRule="auto"/>
        <w:jc w:val="both"/>
        <w:rPr>
          <w:rFonts w:cstheme="minorHAnsi"/>
        </w:rPr>
      </w:pPr>
      <w:r w:rsidRPr="00264F9D">
        <w:rPr>
          <w:rFonts w:cstheme="minorHAnsi"/>
        </w:rPr>
        <w:t>Pause. Take a deep breath.</w:t>
      </w:r>
    </w:p>
    <w:p w14:paraId="17E2116D" w14:textId="141AACEA" w:rsidR="00CA1A72" w:rsidRPr="00264F9D" w:rsidRDefault="00CA1A72" w:rsidP="00CA1A72">
      <w:pPr>
        <w:spacing w:after="0" w:line="240" w:lineRule="auto"/>
        <w:jc w:val="both"/>
        <w:rPr>
          <w:i/>
        </w:rPr>
      </w:pPr>
      <w:r w:rsidRPr="00264F9D">
        <w:rPr>
          <w:i/>
        </w:rPr>
        <w:t xml:space="preserve">(If time permits, ask, “Does anyone have comments or questions about </w:t>
      </w:r>
      <w:r w:rsidR="00060694" w:rsidRPr="00264F9D">
        <w:rPr>
          <w:i/>
        </w:rPr>
        <w:t>the</w:t>
      </w:r>
      <w:r w:rsidRPr="00264F9D">
        <w:rPr>
          <w:i/>
        </w:rPr>
        <w:t xml:space="preserve"> integration?”)</w:t>
      </w:r>
    </w:p>
    <w:p w14:paraId="6B3ADE90" w14:textId="77777777" w:rsidR="00845CC7" w:rsidRPr="00264F9D" w:rsidRDefault="00845CC7" w:rsidP="00774C8C">
      <w:pPr>
        <w:spacing w:after="0" w:line="240" w:lineRule="auto"/>
        <w:jc w:val="both"/>
        <w:rPr>
          <w:rFonts w:cstheme="minorHAnsi"/>
        </w:rPr>
      </w:pPr>
    </w:p>
    <w:p w14:paraId="4C79241C" w14:textId="77777777" w:rsidR="00845CC7" w:rsidRPr="00264F9D" w:rsidRDefault="00845CC7" w:rsidP="00774C8C">
      <w:pPr>
        <w:spacing w:after="0" w:line="240" w:lineRule="auto"/>
        <w:jc w:val="both"/>
        <w:rPr>
          <w:rFonts w:cstheme="minorHAnsi"/>
          <w:b/>
        </w:rPr>
      </w:pPr>
      <w:r w:rsidRPr="00264F9D">
        <w:rPr>
          <w:rFonts w:cstheme="minorHAnsi"/>
          <w:b/>
        </w:rPr>
        <w:t>1:28</w:t>
      </w:r>
      <w:r w:rsidRPr="00264F9D">
        <w:rPr>
          <w:rFonts w:cstheme="minorHAnsi"/>
          <w:b/>
        </w:rPr>
        <w:tab/>
        <w:t>ENDING PRAYER</w:t>
      </w:r>
    </w:p>
    <w:p w14:paraId="5E6B324B" w14:textId="77777777" w:rsidR="00845CC7" w:rsidRPr="00264F9D" w:rsidRDefault="00845CC7" w:rsidP="00774C8C">
      <w:pPr>
        <w:spacing w:after="0" w:line="240" w:lineRule="auto"/>
        <w:jc w:val="both"/>
        <w:rPr>
          <w:rFonts w:cstheme="minorHAnsi"/>
        </w:rPr>
      </w:pPr>
    </w:p>
    <w:p w14:paraId="41F91239" w14:textId="77777777" w:rsidR="00C16BFD" w:rsidRPr="00264F9D" w:rsidRDefault="00C16BFD" w:rsidP="00774C8C">
      <w:pPr>
        <w:spacing w:after="0" w:line="240" w:lineRule="auto"/>
        <w:jc w:val="both"/>
        <w:rPr>
          <w:rFonts w:cstheme="minorHAnsi"/>
        </w:rPr>
      </w:pPr>
      <w:r w:rsidRPr="00264F9D">
        <w:rPr>
          <w:rFonts w:cstheme="minorHAnsi"/>
        </w:rPr>
        <w:t>Dear Father and Creator,</w:t>
      </w:r>
    </w:p>
    <w:p w14:paraId="0B3CF777" w14:textId="4C3598FB" w:rsidR="00C16BFD" w:rsidRPr="00264F9D" w:rsidRDefault="00B46644" w:rsidP="00774C8C">
      <w:pPr>
        <w:spacing w:after="0" w:line="240" w:lineRule="auto"/>
        <w:jc w:val="both"/>
        <w:rPr>
          <w:rFonts w:cstheme="minorHAnsi"/>
        </w:rPr>
      </w:pPr>
      <w:r w:rsidRPr="00264F9D">
        <w:rPr>
          <w:rFonts w:cstheme="minorHAnsi"/>
        </w:rPr>
        <w:t>Thank you</w:t>
      </w:r>
      <w:r w:rsidR="00C16BFD" w:rsidRPr="00264F9D">
        <w:rPr>
          <w:rFonts w:cstheme="minorHAnsi"/>
        </w:rPr>
        <w:t xml:space="preserve"> for this time together. Hold us in the power of this new understanding as You guide us to our glory and to the truth</w:t>
      </w:r>
      <w:r w:rsidRPr="00264F9D">
        <w:rPr>
          <w:rFonts w:cstheme="minorHAnsi"/>
        </w:rPr>
        <w:t xml:space="preserve"> about Your love</w:t>
      </w:r>
      <w:r w:rsidR="00C16BFD" w:rsidRPr="00264F9D">
        <w:rPr>
          <w:rFonts w:cstheme="minorHAnsi"/>
        </w:rPr>
        <w:t xml:space="preserve">. Lead us to the next step in our healing this week as we co-labor with You to reorient our lives </w:t>
      </w:r>
      <w:r w:rsidR="00D47789" w:rsidRPr="00264F9D">
        <w:rPr>
          <w:rFonts w:cstheme="minorHAnsi"/>
        </w:rPr>
        <w:t xml:space="preserve">for </w:t>
      </w:r>
      <w:r w:rsidR="00C16BFD" w:rsidRPr="00264F9D">
        <w:rPr>
          <w:rFonts w:cstheme="minorHAnsi"/>
        </w:rPr>
        <w:t>a more effective flow and to flourish in our connection with our True Self, with the Creation, and with You, for the glory and honor of our Lord Jesus. Amen</w:t>
      </w:r>
      <w:r w:rsidR="0010586F" w:rsidRPr="00264F9D">
        <w:rPr>
          <w:rFonts w:cstheme="minorHAnsi"/>
        </w:rPr>
        <w:t>.</w:t>
      </w:r>
    </w:p>
    <w:p w14:paraId="0A7CA523" w14:textId="77777777" w:rsidR="00845CC7" w:rsidRPr="00264F9D" w:rsidRDefault="00845CC7" w:rsidP="00774C8C">
      <w:pPr>
        <w:spacing w:after="0" w:line="240" w:lineRule="auto"/>
        <w:jc w:val="both"/>
        <w:rPr>
          <w:rFonts w:cstheme="minorHAnsi"/>
        </w:rPr>
      </w:pPr>
    </w:p>
    <w:p w14:paraId="6AD7EC2E" w14:textId="77777777" w:rsidR="00845CC7" w:rsidRPr="00264F9D" w:rsidRDefault="00845CC7" w:rsidP="00774C8C">
      <w:pPr>
        <w:spacing w:after="0" w:line="240" w:lineRule="auto"/>
        <w:jc w:val="both"/>
        <w:rPr>
          <w:rFonts w:cstheme="minorHAnsi"/>
        </w:rPr>
      </w:pPr>
      <w:r w:rsidRPr="00264F9D">
        <w:rPr>
          <w:rFonts w:cstheme="minorHAnsi"/>
        </w:rPr>
        <w:t>Take a deep breath.</w:t>
      </w:r>
    </w:p>
    <w:p w14:paraId="287ADF54" w14:textId="127E85E0" w:rsidR="00CA1A72" w:rsidRPr="00264F9D" w:rsidRDefault="00CA1A72" w:rsidP="00CA1A72">
      <w:pPr>
        <w:spacing w:after="0" w:line="240" w:lineRule="auto"/>
        <w:jc w:val="both"/>
        <w:rPr>
          <w:i/>
        </w:rPr>
      </w:pPr>
      <w:r w:rsidRPr="00264F9D">
        <w:rPr>
          <w:i/>
        </w:rPr>
        <w:lastRenderedPageBreak/>
        <w:t>(If time permits, ask, “Does anyone have comments or questions about this meeting?”)</w:t>
      </w:r>
    </w:p>
    <w:p w14:paraId="43A1BE60" w14:textId="77777777" w:rsidR="00845CC7" w:rsidRPr="00264F9D" w:rsidRDefault="00845CC7" w:rsidP="00774C8C">
      <w:pPr>
        <w:spacing w:after="0" w:line="240" w:lineRule="auto"/>
        <w:jc w:val="both"/>
        <w:rPr>
          <w:rFonts w:cstheme="minorHAnsi"/>
        </w:rPr>
      </w:pPr>
    </w:p>
    <w:p w14:paraId="459228A2" w14:textId="7A7571DC" w:rsidR="00EC0E7B" w:rsidRDefault="006020F9" w:rsidP="00774C8C">
      <w:pPr>
        <w:spacing w:after="0" w:line="240" w:lineRule="auto"/>
        <w:jc w:val="both"/>
        <w:rPr>
          <w:rFonts w:cstheme="minorHAnsi"/>
          <w:b/>
        </w:rPr>
      </w:pPr>
      <w:r w:rsidRPr="00264F9D">
        <w:rPr>
          <w:rFonts w:cstheme="minorHAnsi"/>
          <w:b/>
        </w:rPr>
        <w:t>1:29</w:t>
      </w:r>
      <w:r w:rsidR="00364554" w:rsidRPr="00264F9D">
        <w:rPr>
          <w:rFonts w:cstheme="minorHAnsi"/>
          <w:b/>
        </w:rPr>
        <w:tab/>
        <w:t>ANNOUNCEMENTS</w:t>
      </w:r>
    </w:p>
    <w:p w14:paraId="069E01E8" w14:textId="77777777" w:rsidR="006166DD" w:rsidRPr="00774C8C" w:rsidRDefault="006166DD" w:rsidP="00774C8C">
      <w:pPr>
        <w:spacing w:after="0" w:line="240" w:lineRule="auto"/>
        <w:jc w:val="both"/>
        <w:rPr>
          <w:rFonts w:cstheme="minorHAnsi"/>
        </w:rPr>
      </w:pPr>
    </w:p>
    <w:sectPr w:rsidR="006166DD" w:rsidRPr="00774C8C" w:rsidSect="00253102">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CCCB" w14:textId="77777777" w:rsidR="004962F6" w:rsidRDefault="004962F6" w:rsidP="00285B9A">
      <w:pPr>
        <w:spacing w:after="0" w:line="240" w:lineRule="auto"/>
      </w:pPr>
      <w:r>
        <w:separator/>
      </w:r>
    </w:p>
  </w:endnote>
  <w:endnote w:type="continuationSeparator" w:id="0">
    <w:p w14:paraId="7218172F" w14:textId="77777777" w:rsidR="004962F6" w:rsidRDefault="004962F6" w:rsidP="00285B9A">
      <w:pPr>
        <w:spacing w:after="0" w:line="240" w:lineRule="auto"/>
      </w:pPr>
      <w:r>
        <w:continuationSeparator/>
      </w:r>
    </w:p>
  </w:endnote>
  <w:endnote w:id="1">
    <w:p w14:paraId="14223230" w14:textId="1046C154" w:rsidR="000F6407" w:rsidRPr="0001423F" w:rsidRDefault="000F6407" w:rsidP="000F6407">
      <w:pPr>
        <w:pStyle w:val="EndnoteText"/>
      </w:pPr>
      <w:r>
        <w:rPr>
          <w:rStyle w:val="EndnoteReference"/>
        </w:rPr>
        <w:endnoteRef/>
      </w:r>
      <w:r>
        <w:t xml:space="preserve"> </w:t>
      </w:r>
      <w:r w:rsidR="005C3CBA" w:rsidRPr="00F364E7">
        <w:t xml:space="preserve">John Main, </w:t>
      </w:r>
      <w:r w:rsidR="005C3CBA" w:rsidRPr="00F364E7">
        <w:rPr>
          <w:i/>
        </w:rPr>
        <w:t>Monastery without Walls: The Spiritual Letters of John Main</w:t>
      </w:r>
      <w:r w:rsidR="005C3CBA" w:rsidRPr="00F364E7">
        <w:t>,</w:t>
      </w:r>
      <w:r w:rsidR="005C3CBA" w:rsidRPr="00F364E7">
        <w:rPr>
          <w:i/>
        </w:rPr>
        <w:t xml:space="preserve"> </w:t>
      </w:r>
      <w:r w:rsidR="005C3CBA" w:rsidRPr="00F364E7">
        <w:t>ed. Laurence Freeman (London: Canterbury Press Norwich, 2006), 32.</w:t>
      </w:r>
    </w:p>
  </w:endnote>
  <w:endnote w:id="2">
    <w:p w14:paraId="7C9676B3" w14:textId="302E2905" w:rsidR="00C7077D" w:rsidRPr="00362616" w:rsidRDefault="002044EA" w:rsidP="00880278">
      <w:pPr>
        <w:pStyle w:val="EndnoteText"/>
      </w:pPr>
      <w:r w:rsidRPr="00AB1904">
        <w:rPr>
          <w:rStyle w:val="EndnoteReference"/>
        </w:rPr>
        <w:endnoteRef/>
      </w:r>
      <w:r w:rsidRPr="00AB1904">
        <w:t xml:space="preserve"> </w:t>
      </w:r>
      <w:r w:rsidR="00877C3A">
        <w:rPr>
          <w:i/>
        </w:rPr>
        <w:t>Teach Me Thy W</w:t>
      </w:r>
      <w:r w:rsidR="00877C3A" w:rsidRPr="009934E6">
        <w:rPr>
          <w:i/>
        </w:rPr>
        <w:t>ay, O Lord</w:t>
      </w:r>
      <w:r w:rsidR="00877C3A" w:rsidRPr="007413C3">
        <w:t xml:space="preserve"> </w:t>
      </w:r>
      <w:r w:rsidR="00877C3A">
        <w:t xml:space="preserve">by </w:t>
      </w:r>
      <w:r w:rsidR="00880278" w:rsidRPr="007413C3">
        <w:t>Benjamin Mansell Ramsey (1849</w:t>
      </w:r>
      <w:r w:rsidR="006453E1" w:rsidRPr="006453E1">
        <w:t>–</w:t>
      </w:r>
      <w:r w:rsidR="00880278" w:rsidRPr="006453E1">
        <w:t>1923</w:t>
      </w:r>
      <w:r w:rsidR="00880278" w:rsidRPr="007413C3">
        <w:t>)</w:t>
      </w:r>
      <w:r w:rsidR="00880278">
        <w:t xml:space="preserve">, </w:t>
      </w:r>
      <w:hyperlink r:id="rId1" w:history="1">
        <w:r w:rsidR="00877C3A">
          <w:rPr>
            <w:rStyle w:val="Hyperlink"/>
          </w:rPr>
          <w:t>youtu.be/FmY6848ZQeo</w:t>
        </w:r>
      </w:hyperlink>
      <w:r w:rsidR="00880278">
        <w:t>.</w:t>
      </w:r>
    </w:p>
  </w:endnote>
  <w:endnote w:id="3">
    <w:p w14:paraId="3E67790B" w14:textId="1D1C92B2" w:rsidR="00FC1882" w:rsidRPr="00FC1882" w:rsidRDefault="00FC1882">
      <w:pPr>
        <w:pStyle w:val="EndnoteText"/>
      </w:pPr>
      <w:r>
        <w:rPr>
          <w:rStyle w:val="EndnoteReference"/>
        </w:rPr>
        <w:endnoteRef/>
      </w:r>
      <w:r>
        <w:t xml:space="preserve"> Rom. 8:1.</w:t>
      </w:r>
    </w:p>
  </w:endnote>
  <w:endnote w:id="4">
    <w:p w14:paraId="00943CDF" w14:textId="169F0DBD" w:rsidR="00B067FC" w:rsidRPr="00A91313" w:rsidRDefault="00B067FC">
      <w:pPr>
        <w:pStyle w:val="EndnoteText"/>
        <w:rPr>
          <w:lang w:val="en-GB"/>
        </w:rPr>
      </w:pPr>
      <w:r>
        <w:rPr>
          <w:rStyle w:val="EndnoteReference"/>
        </w:rPr>
        <w:endnoteRef/>
      </w:r>
      <w:r>
        <w:t xml:space="preserve"> </w:t>
      </w:r>
      <w:r w:rsidRPr="007F5636">
        <w:t xml:space="preserve">Karen Horney, </w:t>
      </w:r>
      <w:r w:rsidRPr="007F5636">
        <w:rPr>
          <w:i/>
        </w:rPr>
        <w:t>Neurosis and Human Growth</w:t>
      </w:r>
      <w:r w:rsidRPr="007F5636">
        <w:t xml:space="preserve"> (New York: Norton, 1991). </w:t>
      </w:r>
    </w:p>
  </w:endnote>
  <w:endnote w:id="5">
    <w:p w14:paraId="7782B125" w14:textId="72CAD945" w:rsidR="00D876CF" w:rsidRPr="00D876CF" w:rsidRDefault="00D876CF">
      <w:pPr>
        <w:pStyle w:val="EndnoteText"/>
      </w:pPr>
      <w:r>
        <w:rPr>
          <w:rStyle w:val="EndnoteReference"/>
        </w:rPr>
        <w:endnoteRef/>
      </w:r>
      <w:r>
        <w:t xml:space="preserve"> 2 Tim. 4:7.</w:t>
      </w:r>
    </w:p>
  </w:endnote>
  <w:endnote w:id="6">
    <w:p w14:paraId="564BFBA7" w14:textId="6BF2C227" w:rsidR="00420A79" w:rsidRPr="00420A79" w:rsidRDefault="00420A79">
      <w:pPr>
        <w:pStyle w:val="EndnoteText"/>
        <w:rPr>
          <w:lang w:val="en-GB"/>
        </w:rPr>
      </w:pPr>
      <w:r>
        <w:rPr>
          <w:rStyle w:val="EndnoteReference"/>
        </w:rPr>
        <w:endnoteRef/>
      </w:r>
      <w:r>
        <w:t xml:space="preserve"> </w:t>
      </w:r>
      <w:r w:rsidR="00E12C32">
        <w:t xml:space="preserve">M. Scott Peck, </w:t>
      </w:r>
      <w:r w:rsidR="00E12C32">
        <w:rPr>
          <w:i/>
          <w:iCs/>
        </w:rPr>
        <w:t>The Road Less Traveled: A New Psychology of Love, Traditional Values, and Spiritual Growth</w:t>
      </w:r>
      <w:r w:rsidR="00E12C32">
        <w:t xml:space="preserve"> (New York: Touchstone, 1978), 119.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D0CC" w14:textId="0FA99ABA" w:rsidR="00773E73" w:rsidRDefault="00773E73">
    <w:pPr>
      <w:pStyle w:val="Footer"/>
    </w:pPr>
    <w:r>
      <w:t>karisfellowships.com</w:t>
    </w:r>
    <w:r>
      <w:tab/>
      <w:t>KF9</w:t>
    </w:r>
    <w:r w:rsidR="00616B98">
      <w:t>-E</w:t>
    </w:r>
    <w:r>
      <w:tab/>
    </w:r>
    <w:r>
      <w:rPr>
        <w:rFonts w:cstheme="minorHAnsi"/>
      </w:rPr>
      <w:t>©</w:t>
    </w:r>
    <w:r>
      <w:t>20</w:t>
    </w:r>
    <w:r w:rsidR="00DE6B29">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7315" w14:textId="32C84EB0" w:rsidR="00761AF9" w:rsidRDefault="00761AF9">
    <w:pPr>
      <w:pStyle w:val="Footer"/>
    </w:pPr>
    <w:r>
      <w:t>karisfellowships.com</w:t>
    </w:r>
    <w:r>
      <w:ptab w:relativeTo="margin" w:alignment="center" w:leader="none"/>
    </w:r>
    <w:r>
      <w:t>KF9-E</w:t>
    </w:r>
    <w:r>
      <w:ptab w:relativeTo="margin" w:alignment="right" w:leader="none"/>
    </w:r>
    <w:r w:rsidRPr="001647D7">
      <w:rPr>
        <w:rFonts w:cstheme="minorHAnsi"/>
      </w:rPr>
      <w:t>©</w:t>
    </w:r>
    <w:r>
      <w:t>20</w:t>
    </w:r>
    <w:r w:rsidR="00DE6B29">
      <w:t>21</w:t>
    </w:r>
    <w:r w:rsidRPr="001647D7">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D3F9" w14:textId="77777777" w:rsidR="004962F6" w:rsidRDefault="004962F6" w:rsidP="00285B9A">
      <w:pPr>
        <w:spacing w:after="0" w:line="240" w:lineRule="auto"/>
      </w:pPr>
      <w:r>
        <w:separator/>
      </w:r>
    </w:p>
  </w:footnote>
  <w:footnote w:type="continuationSeparator" w:id="0">
    <w:p w14:paraId="22CC4FDD" w14:textId="77777777" w:rsidR="004962F6" w:rsidRDefault="004962F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7B3B116" w14:textId="0D3F4515" w:rsidR="00773E73" w:rsidRDefault="00D57696">
        <w:pPr>
          <w:pStyle w:val="Header"/>
          <w:jc w:val="right"/>
        </w:pPr>
        <w:r>
          <w:fldChar w:fldCharType="begin"/>
        </w:r>
        <w:r w:rsidR="00B96385">
          <w:instrText xml:space="preserve"> PAGE   \* MERGEFORMAT </w:instrText>
        </w:r>
        <w:r>
          <w:fldChar w:fldCharType="separate"/>
        </w:r>
        <w:r w:rsidR="00D47789">
          <w:rPr>
            <w:noProof/>
          </w:rPr>
          <w:t>7</w:t>
        </w:r>
        <w:r>
          <w:rPr>
            <w:noProof/>
          </w:rPr>
          <w:fldChar w:fldCharType="end"/>
        </w:r>
      </w:p>
    </w:sdtContent>
  </w:sdt>
  <w:p w14:paraId="139D57A3" w14:textId="77777777" w:rsidR="00773E73" w:rsidRDefault="00773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66344"/>
    <w:multiLevelType w:val="hybridMultilevel"/>
    <w:tmpl w:val="3DB0DE68"/>
    <w:lvl w:ilvl="0" w:tplc="EB6AEB4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9BE734E"/>
    <w:multiLevelType w:val="hybridMultilevel"/>
    <w:tmpl w:val="B68CAD10"/>
    <w:lvl w:ilvl="0" w:tplc="E430AE4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A8B2E66"/>
    <w:multiLevelType w:val="hybridMultilevel"/>
    <w:tmpl w:val="B8681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0214669">
    <w:abstractNumId w:val="1"/>
  </w:num>
  <w:num w:numId="2" w16cid:durableId="88740412">
    <w:abstractNumId w:val="0"/>
  </w:num>
  <w:num w:numId="3" w16cid:durableId="995646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CA"/>
    <w:rsid w:val="00000B04"/>
    <w:rsid w:val="00000F0D"/>
    <w:rsid w:val="000049A4"/>
    <w:rsid w:val="000062BB"/>
    <w:rsid w:val="00022008"/>
    <w:rsid w:val="0002480B"/>
    <w:rsid w:val="000254A8"/>
    <w:rsid w:val="00031CDA"/>
    <w:rsid w:val="000403EC"/>
    <w:rsid w:val="00044015"/>
    <w:rsid w:val="0005050A"/>
    <w:rsid w:val="00052D74"/>
    <w:rsid w:val="00053390"/>
    <w:rsid w:val="00060694"/>
    <w:rsid w:val="00061584"/>
    <w:rsid w:val="000642D7"/>
    <w:rsid w:val="00066F0F"/>
    <w:rsid w:val="00083B85"/>
    <w:rsid w:val="00084955"/>
    <w:rsid w:val="0009034F"/>
    <w:rsid w:val="0009424D"/>
    <w:rsid w:val="000A07A7"/>
    <w:rsid w:val="000A0BC2"/>
    <w:rsid w:val="000A18FC"/>
    <w:rsid w:val="000A4ABF"/>
    <w:rsid w:val="000C521D"/>
    <w:rsid w:val="000D2345"/>
    <w:rsid w:val="000E02C2"/>
    <w:rsid w:val="000E244D"/>
    <w:rsid w:val="000E56D1"/>
    <w:rsid w:val="000E6C16"/>
    <w:rsid w:val="000F0117"/>
    <w:rsid w:val="000F6407"/>
    <w:rsid w:val="0010586F"/>
    <w:rsid w:val="00113D1D"/>
    <w:rsid w:val="00115BC4"/>
    <w:rsid w:val="001177E8"/>
    <w:rsid w:val="00123647"/>
    <w:rsid w:val="00123E60"/>
    <w:rsid w:val="00127106"/>
    <w:rsid w:val="00131C94"/>
    <w:rsid w:val="00132989"/>
    <w:rsid w:val="00132AAB"/>
    <w:rsid w:val="00135ACF"/>
    <w:rsid w:val="0014360F"/>
    <w:rsid w:val="00154928"/>
    <w:rsid w:val="0015526C"/>
    <w:rsid w:val="00157B18"/>
    <w:rsid w:val="00161383"/>
    <w:rsid w:val="001639C9"/>
    <w:rsid w:val="001668C0"/>
    <w:rsid w:val="00175256"/>
    <w:rsid w:val="00181AAC"/>
    <w:rsid w:val="00186588"/>
    <w:rsid w:val="0018763C"/>
    <w:rsid w:val="00196B78"/>
    <w:rsid w:val="001A1223"/>
    <w:rsid w:val="001A680E"/>
    <w:rsid w:val="001B5460"/>
    <w:rsid w:val="001B6018"/>
    <w:rsid w:val="001B6A19"/>
    <w:rsid w:val="001C399A"/>
    <w:rsid w:val="001C6A06"/>
    <w:rsid w:val="001D0D89"/>
    <w:rsid w:val="001D1D64"/>
    <w:rsid w:val="001D2040"/>
    <w:rsid w:val="001D3C31"/>
    <w:rsid w:val="001D549A"/>
    <w:rsid w:val="001E3899"/>
    <w:rsid w:val="001E7BFC"/>
    <w:rsid w:val="002043A5"/>
    <w:rsid w:val="002044EA"/>
    <w:rsid w:val="00204A1F"/>
    <w:rsid w:val="002059DD"/>
    <w:rsid w:val="00207B1F"/>
    <w:rsid w:val="002136B6"/>
    <w:rsid w:val="00213D64"/>
    <w:rsid w:val="00222F52"/>
    <w:rsid w:val="002260AD"/>
    <w:rsid w:val="00226232"/>
    <w:rsid w:val="0022660E"/>
    <w:rsid w:val="00231446"/>
    <w:rsid w:val="002412EC"/>
    <w:rsid w:val="002526B7"/>
    <w:rsid w:val="00253102"/>
    <w:rsid w:val="00255AD3"/>
    <w:rsid w:val="00264563"/>
    <w:rsid w:val="00264F9D"/>
    <w:rsid w:val="002743B5"/>
    <w:rsid w:val="002768DD"/>
    <w:rsid w:val="00276DAE"/>
    <w:rsid w:val="002809DB"/>
    <w:rsid w:val="00284B78"/>
    <w:rsid w:val="00285B9A"/>
    <w:rsid w:val="0029205A"/>
    <w:rsid w:val="002A1DB7"/>
    <w:rsid w:val="002A2498"/>
    <w:rsid w:val="002A342A"/>
    <w:rsid w:val="002A38FD"/>
    <w:rsid w:val="002B3657"/>
    <w:rsid w:val="002B37F1"/>
    <w:rsid w:val="002B510C"/>
    <w:rsid w:val="002B5DDC"/>
    <w:rsid w:val="002C12D0"/>
    <w:rsid w:val="002C2742"/>
    <w:rsid w:val="002C3893"/>
    <w:rsid w:val="002C3AFE"/>
    <w:rsid w:val="002C5C5B"/>
    <w:rsid w:val="002D086C"/>
    <w:rsid w:val="002D4488"/>
    <w:rsid w:val="002D6066"/>
    <w:rsid w:val="002E16EF"/>
    <w:rsid w:val="002F4AC9"/>
    <w:rsid w:val="002F67FC"/>
    <w:rsid w:val="00302030"/>
    <w:rsid w:val="00302D5D"/>
    <w:rsid w:val="00304567"/>
    <w:rsid w:val="003126D0"/>
    <w:rsid w:val="00313119"/>
    <w:rsid w:val="00321BDB"/>
    <w:rsid w:val="00321CD0"/>
    <w:rsid w:val="00327CD8"/>
    <w:rsid w:val="00327E1C"/>
    <w:rsid w:val="00330058"/>
    <w:rsid w:val="003316E3"/>
    <w:rsid w:val="00331777"/>
    <w:rsid w:val="003335DD"/>
    <w:rsid w:val="00333DA6"/>
    <w:rsid w:val="00347773"/>
    <w:rsid w:val="00350A01"/>
    <w:rsid w:val="0035317C"/>
    <w:rsid w:val="00356175"/>
    <w:rsid w:val="003561FD"/>
    <w:rsid w:val="00356BEB"/>
    <w:rsid w:val="003606BC"/>
    <w:rsid w:val="00362616"/>
    <w:rsid w:val="00364554"/>
    <w:rsid w:val="00375C2A"/>
    <w:rsid w:val="00381071"/>
    <w:rsid w:val="003903E1"/>
    <w:rsid w:val="003A54B4"/>
    <w:rsid w:val="003A6933"/>
    <w:rsid w:val="003A7792"/>
    <w:rsid w:val="003B19E3"/>
    <w:rsid w:val="003B3393"/>
    <w:rsid w:val="003C4EAE"/>
    <w:rsid w:val="003C5C30"/>
    <w:rsid w:val="003C78AC"/>
    <w:rsid w:val="003D0D16"/>
    <w:rsid w:val="003D62A4"/>
    <w:rsid w:val="003E41D0"/>
    <w:rsid w:val="003E71AB"/>
    <w:rsid w:val="003F0DC4"/>
    <w:rsid w:val="003F4EDC"/>
    <w:rsid w:val="0040647D"/>
    <w:rsid w:val="00411B48"/>
    <w:rsid w:val="0041723C"/>
    <w:rsid w:val="00420A79"/>
    <w:rsid w:val="00423FFB"/>
    <w:rsid w:val="00425299"/>
    <w:rsid w:val="00433449"/>
    <w:rsid w:val="00433CC4"/>
    <w:rsid w:val="00463F8A"/>
    <w:rsid w:val="00476411"/>
    <w:rsid w:val="004770D2"/>
    <w:rsid w:val="00483004"/>
    <w:rsid w:val="00483EAF"/>
    <w:rsid w:val="00485948"/>
    <w:rsid w:val="00485D3F"/>
    <w:rsid w:val="0048690C"/>
    <w:rsid w:val="00490E15"/>
    <w:rsid w:val="00491848"/>
    <w:rsid w:val="00494559"/>
    <w:rsid w:val="00494ECA"/>
    <w:rsid w:val="004962F6"/>
    <w:rsid w:val="004A165C"/>
    <w:rsid w:val="004A1F98"/>
    <w:rsid w:val="004A3777"/>
    <w:rsid w:val="004A58C2"/>
    <w:rsid w:val="004B5AA3"/>
    <w:rsid w:val="004B73A9"/>
    <w:rsid w:val="004B7FD0"/>
    <w:rsid w:val="004C0383"/>
    <w:rsid w:val="004D19C1"/>
    <w:rsid w:val="004D2EA7"/>
    <w:rsid w:val="004D3836"/>
    <w:rsid w:val="00501BD1"/>
    <w:rsid w:val="0050347C"/>
    <w:rsid w:val="0052496A"/>
    <w:rsid w:val="00525EC8"/>
    <w:rsid w:val="00531805"/>
    <w:rsid w:val="00535D2C"/>
    <w:rsid w:val="00544278"/>
    <w:rsid w:val="00544437"/>
    <w:rsid w:val="00545B65"/>
    <w:rsid w:val="00546596"/>
    <w:rsid w:val="005624A0"/>
    <w:rsid w:val="00570311"/>
    <w:rsid w:val="00571F98"/>
    <w:rsid w:val="00580154"/>
    <w:rsid w:val="005818A6"/>
    <w:rsid w:val="00584B22"/>
    <w:rsid w:val="005907E7"/>
    <w:rsid w:val="005909DB"/>
    <w:rsid w:val="00590F42"/>
    <w:rsid w:val="005916F9"/>
    <w:rsid w:val="005922DB"/>
    <w:rsid w:val="005952AB"/>
    <w:rsid w:val="005B17B2"/>
    <w:rsid w:val="005B5500"/>
    <w:rsid w:val="005C2318"/>
    <w:rsid w:val="005C3CBA"/>
    <w:rsid w:val="005C527A"/>
    <w:rsid w:val="005D08B8"/>
    <w:rsid w:val="005E09D6"/>
    <w:rsid w:val="005E2AA1"/>
    <w:rsid w:val="005F0FB1"/>
    <w:rsid w:val="005F286D"/>
    <w:rsid w:val="005F3ADC"/>
    <w:rsid w:val="006020F9"/>
    <w:rsid w:val="0061117B"/>
    <w:rsid w:val="00612BA2"/>
    <w:rsid w:val="006131F9"/>
    <w:rsid w:val="00614E96"/>
    <w:rsid w:val="00614FA8"/>
    <w:rsid w:val="006160CC"/>
    <w:rsid w:val="006166DD"/>
    <w:rsid w:val="00616B98"/>
    <w:rsid w:val="00616D0C"/>
    <w:rsid w:val="00624493"/>
    <w:rsid w:val="00632DD0"/>
    <w:rsid w:val="00633121"/>
    <w:rsid w:val="006359C8"/>
    <w:rsid w:val="00637B18"/>
    <w:rsid w:val="006453E1"/>
    <w:rsid w:val="006458F6"/>
    <w:rsid w:val="00650182"/>
    <w:rsid w:val="006570FB"/>
    <w:rsid w:val="00657D8C"/>
    <w:rsid w:val="006639CE"/>
    <w:rsid w:val="006806F2"/>
    <w:rsid w:val="00680A4C"/>
    <w:rsid w:val="00680EE7"/>
    <w:rsid w:val="00692573"/>
    <w:rsid w:val="00696446"/>
    <w:rsid w:val="006A0259"/>
    <w:rsid w:val="006A47B8"/>
    <w:rsid w:val="006C29BD"/>
    <w:rsid w:val="006C7469"/>
    <w:rsid w:val="006E32C1"/>
    <w:rsid w:val="006E7FC3"/>
    <w:rsid w:val="006F0DDD"/>
    <w:rsid w:val="006F52DF"/>
    <w:rsid w:val="006F6107"/>
    <w:rsid w:val="006F6987"/>
    <w:rsid w:val="006F6BB7"/>
    <w:rsid w:val="00711275"/>
    <w:rsid w:val="007217F9"/>
    <w:rsid w:val="00721864"/>
    <w:rsid w:val="00723749"/>
    <w:rsid w:val="007307E7"/>
    <w:rsid w:val="00734122"/>
    <w:rsid w:val="007353CD"/>
    <w:rsid w:val="00735FEE"/>
    <w:rsid w:val="00745BD2"/>
    <w:rsid w:val="00745D90"/>
    <w:rsid w:val="00750BB1"/>
    <w:rsid w:val="00761AF9"/>
    <w:rsid w:val="00766161"/>
    <w:rsid w:val="00773E73"/>
    <w:rsid w:val="00774C8C"/>
    <w:rsid w:val="007820F0"/>
    <w:rsid w:val="007859D3"/>
    <w:rsid w:val="00790460"/>
    <w:rsid w:val="007932FB"/>
    <w:rsid w:val="007A0086"/>
    <w:rsid w:val="007A02A8"/>
    <w:rsid w:val="007B1024"/>
    <w:rsid w:val="007B4AB4"/>
    <w:rsid w:val="007B5718"/>
    <w:rsid w:val="007D181A"/>
    <w:rsid w:val="007E5833"/>
    <w:rsid w:val="007E58A1"/>
    <w:rsid w:val="007F02BF"/>
    <w:rsid w:val="007F361C"/>
    <w:rsid w:val="007F4DEC"/>
    <w:rsid w:val="007F67CA"/>
    <w:rsid w:val="0080698C"/>
    <w:rsid w:val="00807135"/>
    <w:rsid w:val="00812BE5"/>
    <w:rsid w:val="0081328A"/>
    <w:rsid w:val="00813B10"/>
    <w:rsid w:val="0081687F"/>
    <w:rsid w:val="00820009"/>
    <w:rsid w:val="00820DD9"/>
    <w:rsid w:val="008236FE"/>
    <w:rsid w:val="00825AF9"/>
    <w:rsid w:val="00826423"/>
    <w:rsid w:val="00830A20"/>
    <w:rsid w:val="008369DB"/>
    <w:rsid w:val="00845C72"/>
    <w:rsid w:val="00845CC7"/>
    <w:rsid w:val="008479CE"/>
    <w:rsid w:val="00851EA5"/>
    <w:rsid w:val="00854DA8"/>
    <w:rsid w:val="00863D14"/>
    <w:rsid w:val="00864DAD"/>
    <w:rsid w:val="00866855"/>
    <w:rsid w:val="008712B7"/>
    <w:rsid w:val="008747A1"/>
    <w:rsid w:val="0087587E"/>
    <w:rsid w:val="00875AFD"/>
    <w:rsid w:val="0087694E"/>
    <w:rsid w:val="00877C3A"/>
    <w:rsid w:val="008801E0"/>
    <w:rsid w:val="00880278"/>
    <w:rsid w:val="008872E5"/>
    <w:rsid w:val="00897A48"/>
    <w:rsid w:val="008A0E0F"/>
    <w:rsid w:val="008A43CF"/>
    <w:rsid w:val="008A7EFF"/>
    <w:rsid w:val="008B18A6"/>
    <w:rsid w:val="008B2E78"/>
    <w:rsid w:val="008C585B"/>
    <w:rsid w:val="008D17A5"/>
    <w:rsid w:val="008D22DE"/>
    <w:rsid w:val="008D2A55"/>
    <w:rsid w:val="008D34E2"/>
    <w:rsid w:val="008E5443"/>
    <w:rsid w:val="008E79FF"/>
    <w:rsid w:val="0090151D"/>
    <w:rsid w:val="00903E70"/>
    <w:rsid w:val="00904CE2"/>
    <w:rsid w:val="00904FB5"/>
    <w:rsid w:val="009165D8"/>
    <w:rsid w:val="00926737"/>
    <w:rsid w:val="0093236A"/>
    <w:rsid w:val="00937E77"/>
    <w:rsid w:val="0094341D"/>
    <w:rsid w:val="00951139"/>
    <w:rsid w:val="00955428"/>
    <w:rsid w:val="00956BA4"/>
    <w:rsid w:val="00957366"/>
    <w:rsid w:val="009610AD"/>
    <w:rsid w:val="00961F25"/>
    <w:rsid w:val="00973CEB"/>
    <w:rsid w:val="00977039"/>
    <w:rsid w:val="009800F3"/>
    <w:rsid w:val="00982816"/>
    <w:rsid w:val="009932A6"/>
    <w:rsid w:val="00994D0A"/>
    <w:rsid w:val="0099544E"/>
    <w:rsid w:val="009965FB"/>
    <w:rsid w:val="009A0346"/>
    <w:rsid w:val="009A3F1F"/>
    <w:rsid w:val="009A531B"/>
    <w:rsid w:val="009B341E"/>
    <w:rsid w:val="009B54CA"/>
    <w:rsid w:val="009B5908"/>
    <w:rsid w:val="009B6142"/>
    <w:rsid w:val="009C3F8B"/>
    <w:rsid w:val="009D32D5"/>
    <w:rsid w:val="009D6422"/>
    <w:rsid w:val="009E08D2"/>
    <w:rsid w:val="009E0CEC"/>
    <w:rsid w:val="009E1AAE"/>
    <w:rsid w:val="009E2F0A"/>
    <w:rsid w:val="009F0899"/>
    <w:rsid w:val="009F2465"/>
    <w:rsid w:val="00A07CFA"/>
    <w:rsid w:val="00A104B2"/>
    <w:rsid w:val="00A12001"/>
    <w:rsid w:val="00A23A85"/>
    <w:rsid w:val="00A2499B"/>
    <w:rsid w:val="00A24BA4"/>
    <w:rsid w:val="00A260B4"/>
    <w:rsid w:val="00A366CD"/>
    <w:rsid w:val="00A4198D"/>
    <w:rsid w:val="00A42DB2"/>
    <w:rsid w:val="00A44F3F"/>
    <w:rsid w:val="00A50ADD"/>
    <w:rsid w:val="00A5297F"/>
    <w:rsid w:val="00A53584"/>
    <w:rsid w:val="00A536C0"/>
    <w:rsid w:val="00A55DE9"/>
    <w:rsid w:val="00A63E31"/>
    <w:rsid w:val="00A64216"/>
    <w:rsid w:val="00A756AC"/>
    <w:rsid w:val="00A75D52"/>
    <w:rsid w:val="00A80E07"/>
    <w:rsid w:val="00A82767"/>
    <w:rsid w:val="00A82BCD"/>
    <w:rsid w:val="00A8466C"/>
    <w:rsid w:val="00A86C96"/>
    <w:rsid w:val="00A87456"/>
    <w:rsid w:val="00A90F93"/>
    <w:rsid w:val="00A91313"/>
    <w:rsid w:val="00A95B3B"/>
    <w:rsid w:val="00AA0041"/>
    <w:rsid w:val="00AA13B9"/>
    <w:rsid w:val="00AA1AB7"/>
    <w:rsid w:val="00AA4643"/>
    <w:rsid w:val="00AA71E4"/>
    <w:rsid w:val="00AA7C89"/>
    <w:rsid w:val="00AB1904"/>
    <w:rsid w:val="00AB2617"/>
    <w:rsid w:val="00AB3A7D"/>
    <w:rsid w:val="00AC2A9D"/>
    <w:rsid w:val="00AC4977"/>
    <w:rsid w:val="00AC64DC"/>
    <w:rsid w:val="00AC76F6"/>
    <w:rsid w:val="00AE444A"/>
    <w:rsid w:val="00AF2744"/>
    <w:rsid w:val="00AF286C"/>
    <w:rsid w:val="00AF36A0"/>
    <w:rsid w:val="00AF4C90"/>
    <w:rsid w:val="00AF4D2B"/>
    <w:rsid w:val="00AF65D5"/>
    <w:rsid w:val="00AF66CD"/>
    <w:rsid w:val="00B004F4"/>
    <w:rsid w:val="00B03846"/>
    <w:rsid w:val="00B051C2"/>
    <w:rsid w:val="00B067FC"/>
    <w:rsid w:val="00B20731"/>
    <w:rsid w:val="00B20B78"/>
    <w:rsid w:val="00B24BFE"/>
    <w:rsid w:val="00B3539D"/>
    <w:rsid w:val="00B414AB"/>
    <w:rsid w:val="00B44544"/>
    <w:rsid w:val="00B46644"/>
    <w:rsid w:val="00B51D58"/>
    <w:rsid w:val="00B5434E"/>
    <w:rsid w:val="00B54F24"/>
    <w:rsid w:val="00B656E1"/>
    <w:rsid w:val="00B67639"/>
    <w:rsid w:val="00B76F85"/>
    <w:rsid w:val="00B80F3A"/>
    <w:rsid w:val="00B80F53"/>
    <w:rsid w:val="00B8468B"/>
    <w:rsid w:val="00B92D43"/>
    <w:rsid w:val="00B96385"/>
    <w:rsid w:val="00BA6FA3"/>
    <w:rsid w:val="00BA75BA"/>
    <w:rsid w:val="00BA7861"/>
    <w:rsid w:val="00BB4251"/>
    <w:rsid w:val="00BB60A0"/>
    <w:rsid w:val="00BC5C61"/>
    <w:rsid w:val="00BE3F1F"/>
    <w:rsid w:val="00BF38BB"/>
    <w:rsid w:val="00BF4773"/>
    <w:rsid w:val="00BF477E"/>
    <w:rsid w:val="00BF6E0B"/>
    <w:rsid w:val="00C07B16"/>
    <w:rsid w:val="00C1423F"/>
    <w:rsid w:val="00C16BFD"/>
    <w:rsid w:val="00C23F57"/>
    <w:rsid w:val="00C37223"/>
    <w:rsid w:val="00C37C95"/>
    <w:rsid w:val="00C47581"/>
    <w:rsid w:val="00C475AE"/>
    <w:rsid w:val="00C519F1"/>
    <w:rsid w:val="00C53A68"/>
    <w:rsid w:val="00C55069"/>
    <w:rsid w:val="00C571C0"/>
    <w:rsid w:val="00C63591"/>
    <w:rsid w:val="00C63AA5"/>
    <w:rsid w:val="00C66D87"/>
    <w:rsid w:val="00C703CD"/>
    <w:rsid w:val="00C7077D"/>
    <w:rsid w:val="00C72F67"/>
    <w:rsid w:val="00C80BF4"/>
    <w:rsid w:val="00C822FB"/>
    <w:rsid w:val="00C951C5"/>
    <w:rsid w:val="00CA1A72"/>
    <w:rsid w:val="00CA4625"/>
    <w:rsid w:val="00CA48E5"/>
    <w:rsid w:val="00CA4C88"/>
    <w:rsid w:val="00CA714A"/>
    <w:rsid w:val="00CB0589"/>
    <w:rsid w:val="00CB1DF8"/>
    <w:rsid w:val="00CB4516"/>
    <w:rsid w:val="00CC3ABF"/>
    <w:rsid w:val="00CD546C"/>
    <w:rsid w:val="00CD766A"/>
    <w:rsid w:val="00CE42E4"/>
    <w:rsid w:val="00CF3E12"/>
    <w:rsid w:val="00D014D0"/>
    <w:rsid w:val="00D01E6F"/>
    <w:rsid w:val="00D03D86"/>
    <w:rsid w:val="00D11F81"/>
    <w:rsid w:val="00D12407"/>
    <w:rsid w:val="00D13F70"/>
    <w:rsid w:val="00D21CAC"/>
    <w:rsid w:val="00D239AA"/>
    <w:rsid w:val="00D250EA"/>
    <w:rsid w:val="00D27C62"/>
    <w:rsid w:val="00D31D5C"/>
    <w:rsid w:val="00D32921"/>
    <w:rsid w:val="00D453B6"/>
    <w:rsid w:val="00D458D2"/>
    <w:rsid w:val="00D46DF5"/>
    <w:rsid w:val="00D47789"/>
    <w:rsid w:val="00D51136"/>
    <w:rsid w:val="00D54E6B"/>
    <w:rsid w:val="00D55FF0"/>
    <w:rsid w:val="00D57696"/>
    <w:rsid w:val="00D61C3F"/>
    <w:rsid w:val="00D63132"/>
    <w:rsid w:val="00D70195"/>
    <w:rsid w:val="00D71925"/>
    <w:rsid w:val="00D80DCE"/>
    <w:rsid w:val="00D869E4"/>
    <w:rsid w:val="00D876CF"/>
    <w:rsid w:val="00D92C09"/>
    <w:rsid w:val="00D97824"/>
    <w:rsid w:val="00DA4DED"/>
    <w:rsid w:val="00DB014B"/>
    <w:rsid w:val="00DB5458"/>
    <w:rsid w:val="00DB58D2"/>
    <w:rsid w:val="00DC4474"/>
    <w:rsid w:val="00DD1B95"/>
    <w:rsid w:val="00DD3D70"/>
    <w:rsid w:val="00DE6B29"/>
    <w:rsid w:val="00E1073D"/>
    <w:rsid w:val="00E12C32"/>
    <w:rsid w:val="00E12EE6"/>
    <w:rsid w:val="00E15811"/>
    <w:rsid w:val="00E20DFB"/>
    <w:rsid w:val="00E23550"/>
    <w:rsid w:val="00E24E56"/>
    <w:rsid w:val="00E26FCA"/>
    <w:rsid w:val="00E30497"/>
    <w:rsid w:val="00E32853"/>
    <w:rsid w:val="00E344E4"/>
    <w:rsid w:val="00E35A03"/>
    <w:rsid w:val="00E35A21"/>
    <w:rsid w:val="00E46938"/>
    <w:rsid w:val="00E53061"/>
    <w:rsid w:val="00E53202"/>
    <w:rsid w:val="00E53661"/>
    <w:rsid w:val="00E61EDC"/>
    <w:rsid w:val="00E66DE2"/>
    <w:rsid w:val="00E827ED"/>
    <w:rsid w:val="00E90423"/>
    <w:rsid w:val="00E95090"/>
    <w:rsid w:val="00E97D5A"/>
    <w:rsid w:val="00EA2CCD"/>
    <w:rsid w:val="00EB317D"/>
    <w:rsid w:val="00EC0E7B"/>
    <w:rsid w:val="00EC32EC"/>
    <w:rsid w:val="00EC38C7"/>
    <w:rsid w:val="00EC499C"/>
    <w:rsid w:val="00EC49F9"/>
    <w:rsid w:val="00EC71ED"/>
    <w:rsid w:val="00EE2E44"/>
    <w:rsid w:val="00EE328A"/>
    <w:rsid w:val="00EE5A3D"/>
    <w:rsid w:val="00EE690F"/>
    <w:rsid w:val="00EF0EAF"/>
    <w:rsid w:val="00EF52F6"/>
    <w:rsid w:val="00F03EF0"/>
    <w:rsid w:val="00F15EF3"/>
    <w:rsid w:val="00F37EF9"/>
    <w:rsid w:val="00F50CE7"/>
    <w:rsid w:val="00F5632D"/>
    <w:rsid w:val="00F62DBB"/>
    <w:rsid w:val="00F638E1"/>
    <w:rsid w:val="00F65DDB"/>
    <w:rsid w:val="00F66CB6"/>
    <w:rsid w:val="00F676F9"/>
    <w:rsid w:val="00F7089B"/>
    <w:rsid w:val="00F812F4"/>
    <w:rsid w:val="00F82AD2"/>
    <w:rsid w:val="00F83A1F"/>
    <w:rsid w:val="00F84308"/>
    <w:rsid w:val="00F945E9"/>
    <w:rsid w:val="00FB2132"/>
    <w:rsid w:val="00FB3CA2"/>
    <w:rsid w:val="00FB54A7"/>
    <w:rsid w:val="00FB7E5C"/>
    <w:rsid w:val="00FC1882"/>
    <w:rsid w:val="00FE25C3"/>
    <w:rsid w:val="00FE4E29"/>
    <w:rsid w:val="00FF0615"/>
    <w:rsid w:val="00FF113F"/>
    <w:rsid w:val="00FF2EB2"/>
    <w:rsid w:val="00FF70B8"/>
    <w:rsid w:val="00FF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03104"/>
  <w15:docId w15:val="{74B02B30-E403-4D82-9A62-CDC9ADF80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semiHidden/>
    <w:unhideWhenUsed/>
    <w:rsid w:val="0035317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479C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479CE"/>
    <w:rPr>
      <w:rFonts w:ascii="Lucida Grande" w:hAnsi="Lucida Grande" w:cs="Lucida Grande"/>
      <w:sz w:val="18"/>
      <w:szCs w:val="18"/>
    </w:rPr>
  </w:style>
  <w:style w:type="character" w:styleId="CommentReference">
    <w:name w:val="annotation reference"/>
    <w:basedOn w:val="DefaultParagraphFont"/>
    <w:uiPriority w:val="99"/>
    <w:semiHidden/>
    <w:unhideWhenUsed/>
    <w:rsid w:val="009800F3"/>
    <w:rPr>
      <w:sz w:val="18"/>
      <w:szCs w:val="18"/>
    </w:rPr>
  </w:style>
  <w:style w:type="paragraph" w:styleId="CommentText">
    <w:name w:val="annotation text"/>
    <w:basedOn w:val="Normal"/>
    <w:link w:val="CommentTextChar"/>
    <w:uiPriority w:val="99"/>
    <w:unhideWhenUsed/>
    <w:rsid w:val="009800F3"/>
    <w:pPr>
      <w:spacing w:line="240" w:lineRule="auto"/>
    </w:pPr>
    <w:rPr>
      <w:sz w:val="24"/>
      <w:szCs w:val="24"/>
    </w:rPr>
  </w:style>
  <w:style w:type="character" w:customStyle="1" w:styleId="CommentTextChar">
    <w:name w:val="Comment Text Char"/>
    <w:basedOn w:val="DefaultParagraphFont"/>
    <w:link w:val="CommentText"/>
    <w:uiPriority w:val="99"/>
    <w:rsid w:val="009800F3"/>
    <w:rPr>
      <w:sz w:val="24"/>
      <w:szCs w:val="24"/>
    </w:rPr>
  </w:style>
  <w:style w:type="paragraph" w:styleId="CommentSubject">
    <w:name w:val="annotation subject"/>
    <w:basedOn w:val="CommentText"/>
    <w:next w:val="CommentText"/>
    <w:link w:val="CommentSubjectChar"/>
    <w:uiPriority w:val="99"/>
    <w:semiHidden/>
    <w:unhideWhenUsed/>
    <w:rsid w:val="009800F3"/>
    <w:rPr>
      <w:b/>
      <w:bCs/>
      <w:sz w:val="20"/>
      <w:szCs w:val="20"/>
    </w:rPr>
  </w:style>
  <w:style w:type="character" w:customStyle="1" w:styleId="CommentSubjectChar">
    <w:name w:val="Comment Subject Char"/>
    <w:basedOn w:val="CommentTextChar"/>
    <w:link w:val="CommentSubject"/>
    <w:uiPriority w:val="99"/>
    <w:semiHidden/>
    <w:rsid w:val="009800F3"/>
    <w:rPr>
      <w:b/>
      <w:bCs/>
      <w:sz w:val="20"/>
      <w:szCs w:val="20"/>
    </w:rPr>
  </w:style>
  <w:style w:type="paragraph" w:styleId="EndnoteText">
    <w:name w:val="endnote text"/>
    <w:basedOn w:val="Normal"/>
    <w:link w:val="EndnoteTextChar"/>
    <w:uiPriority w:val="99"/>
    <w:unhideWhenUsed/>
    <w:rsid w:val="00356BEB"/>
    <w:pPr>
      <w:spacing w:after="0" w:line="240" w:lineRule="auto"/>
    </w:pPr>
    <w:rPr>
      <w:sz w:val="20"/>
      <w:szCs w:val="20"/>
    </w:rPr>
  </w:style>
  <w:style w:type="character" w:customStyle="1" w:styleId="EndnoteTextChar">
    <w:name w:val="Endnote Text Char"/>
    <w:basedOn w:val="DefaultParagraphFont"/>
    <w:link w:val="EndnoteText"/>
    <w:uiPriority w:val="99"/>
    <w:rsid w:val="00356BEB"/>
    <w:rPr>
      <w:sz w:val="20"/>
      <w:szCs w:val="20"/>
    </w:rPr>
  </w:style>
  <w:style w:type="character" w:styleId="EndnoteReference">
    <w:name w:val="endnote reference"/>
    <w:basedOn w:val="DefaultParagraphFont"/>
    <w:uiPriority w:val="99"/>
    <w:semiHidden/>
    <w:unhideWhenUsed/>
    <w:rsid w:val="00356BEB"/>
    <w:rPr>
      <w:vertAlign w:val="superscript"/>
    </w:rPr>
  </w:style>
  <w:style w:type="paragraph" w:styleId="ListParagraph">
    <w:name w:val="List Paragraph"/>
    <w:basedOn w:val="Normal"/>
    <w:uiPriority w:val="34"/>
    <w:qFormat/>
    <w:rsid w:val="00CF3E12"/>
    <w:pPr>
      <w:ind w:left="720"/>
      <w:contextualSpacing/>
    </w:pPr>
  </w:style>
  <w:style w:type="character" w:styleId="Hyperlink">
    <w:name w:val="Hyperlink"/>
    <w:basedOn w:val="DefaultParagraphFont"/>
    <w:uiPriority w:val="99"/>
    <w:unhideWhenUsed/>
    <w:rsid w:val="00750BB1"/>
    <w:rPr>
      <w:color w:val="0000FF" w:themeColor="hyperlink"/>
      <w:u w:val="single"/>
    </w:rPr>
  </w:style>
  <w:style w:type="character" w:customStyle="1" w:styleId="gmail-msohyperlink">
    <w:name w:val="gmail-msohyperlink"/>
    <w:basedOn w:val="DefaultParagraphFont"/>
    <w:rsid w:val="00A75D52"/>
  </w:style>
  <w:style w:type="character" w:styleId="FollowedHyperlink">
    <w:name w:val="FollowedHyperlink"/>
    <w:basedOn w:val="DefaultParagraphFont"/>
    <w:uiPriority w:val="99"/>
    <w:semiHidden/>
    <w:unhideWhenUsed/>
    <w:rsid w:val="00820009"/>
    <w:rPr>
      <w:color w:val="800080" w:themeColor="followedHyperlink"/>
      <w:u w:val="single"/>
    </w:rPr>
  </w:style>
  <w:style w:type="character" w:styleId="Mention">
    <w:name w:val="Mention"/>
    <w:basedOn w:val="DefaultParagraphFont"/>
    <w:uiPriority w:val="99"/>
    <w:semiHidden/>
    <w:unhideWhenUsed/>
    <w:rsid w:val="006359C8"/>
    <w:rPr>
      <w:color w:val="2B579A"/>
      <w:shd w:val="clear" w:color="auto" w:fill="E6E6E6"/>
    </w:rPr>
  </w:style>
  <w:style w:type="paragraph" w:styleId="Revision">
    <w:name w:val="Revision"/>
    <w:hidden/>
    <w:uiPriority w:val="99"/>
    <w:semiHidden/>
    <w:rsid w:val="008264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574610">
      <w:bodyDiv w:val="1"/>
      <w:marLeft w:val="0"/>
      <w:marRight w:val="0"/>
      <w:marTop w:val="0"/>
      <w:marBottom w:val="0"/>
      <w:divBdr>
        <w:top w:val="none" w:sz="0" w:space="0" w:color="auto"/>
        <w:left w:val="none" w:sz="0" w:space="0" w:color="auto"/>
        <w:bottom w:val="none" w:sz="0" w:space="0" w:color="auto"/>
        <w:right w:val="none" w:sz="0" w:space="0" w:color="auto"/>
      </w:divBdr>
    </w:div>
    <w:div w:id="1542597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ancy@karisfellowship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1" Type="http://schemas.openxmlformats.org/officeDocument/2006/relationships/hyperlink" Target="https://youtu.be/FmY6848ZQ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E2E13-7203-4856-BEFB-66C28BF16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17</TotalTime>
  <Pages>8</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2017-05-06T16:18:00Z</cp:lastPrinted>
  <dcterms:created xsi:type="dcterms:W3CDTF">2024-05-30T15:45:00Z</dcterms:created>
  <dcterms:modified xsi:type="dcterms:W3CDTF">2025-05-18T14:19:00Z</dcterms:modified>
</cp:coreProperties>
</file>