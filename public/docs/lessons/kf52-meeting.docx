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488E" w14:textId="26F1B52B" w:rsidR="00285B9A" w:rsidRPr="00B61E11" w:rsidRDefault="00285B9A" w:rsidP="00F700A1">
      <w:pPr>
        <w:pStyle w:val="Title"/>
      </w:pPr>
      <w:r w:rsidRPr="00B61E11">
        <w:t>KF</w:t>
      </w:r>
      <w:r w:rsidR="00EC2AA2" w:rsidRPr="00B61E11">
        <w:t>52</w:t>
      </w:r>
      <w:r w:rsidR="00D13F70" w:rsidRPr="00B61E11">
        <w:t xml:space="preserve"> </w:t>
      </w:r>
      <w:r w:rsidR="00566B5F" w:rsidRPr="00B61E11">
        <w:t>Meeting</w:t>
      </w:r>
      <w:r w:rsidR="00641F78" w:rsidRPr="00B61E11">
        <w:t xml:space="preserve"> Version of</w:t>
      </w:r>
      <w:r w:rsidRPr="00B61E11">
        <w:t xml:space="preserve"> Teachings</w:t>
      </w:r>
    </w:p>
    <w:p w14:paraId="5AF81809" w14:textId="3C0ACA33" w:rsidR="00285B9A" w:rsidRPr="00B61E11" w:rsidRDefault="00285B9A" w:rsidP="00F700A1">
      <w:pPr>
        <w:tabs>
          <w:tab w:val="left" w:pos="930"/>
        </w:tabs>
        <w:spacing w:after="0" w:line="240" w:lineRule="auto"/>
        <w:rPr>
          <w:rFonts w:cstheme="minorHAnsi"/>
        </w:rPr>
      </w:pPr>
      <w:r w:rsidRPr="00B61E11">
        <w:rPr>
          <w:rFonts w:cstheme="minorHAnsi"/>
        </w:rPr>
        <w:t>Karis is an invitation to a relationship based on mutual generosity.</w:t>
      </w:r>
    </w:p>
    <w:p w14:paraId="7ABF0867" w14:textId="77777777" w:rsidR="00A30D22" w:rsidRPr="00B61E11" w:rsidRDefault="00A30D22" w:rsidP="00C601F4">
      <w:pPr>
        <w:spacing w:after="0" w:line="240" w:lineRule="auto"/>
        <w:jc w:val="both"/>
        <w:rPr>
          <w:rFonts w:cstheme="minorHAnsi"/>
          <w:iCs/>
        </w:rPr>
      </w:pPr>
    </w:p>
    <w:p w14:paraId="4639DFBA" w14:textId="19B6AB4D" w:rsidR="00A30D22" w:rsidRPr="00B61E11" w:rsidRDefault="00A30D22" w:rsidP="00C601F4">
      <w:pPr>
        <w:spacing w:after="0" w:line="240" w:lineRule="auto"/>
        <w:jc w:val="both"/>
        <w:rPr>
          <w:rFonts w:cstheme="minorHAnsi"/>
          <w:iCs/>
        </w:rPr>
      </w:pPr>
      <w:r w:rsidRPr="00B61E11">
        <w:rPr>
          <w:rFonts w:cstheme="minorHAnsi"/>
          <w:iCs/>
        </w:rPr>
        <w:t xml:space="preserve">This is our </w:t>
      </w:r>
      <w:r w:rsidR="00F60575" w:rsidRPr="00B61E11">
        <w:rPr>
          <w:rFonts w:cstheme="minorHAnsi"/>
          <w:iCs/>
        </w:rPr>
        <w:t xml:space="preserve">KF </w:t>
      </w:r>
      <w:r w:rsidRPr="00B61E11">
        <w:rPr>
          <w:rFonts w:cstheme="minorHAnsi"/>
          <w:iCs/>
        </w:rPr>
        <w:t>prayer</w:t>
      </w:r>
      <w:r w:rsidR="00010CB6" w:rsidRPr="00B61E11">
        <w:rPr>
          <w:rFonts w:cstheme="minorHAnsi"/>
          <w:iCs/>
        </w:rPr>
        <w:t xml:space="preserve"> using Nancy’s </w:t>
      </w:r>
      <w:r w:rsidR="00AB3FBE" w:rsidRPr="00B61E11">
        <w:rPr>
          <w:rFonts w:cstheme="minorHAnsi"/>
          <w:iCs/>
        </w:rPr>
        <w:t xml:space="preserve">Bible </w:t>
      </w:r>
      <w:r w:rsidR="00010CB6" w:rsidRPr="00B61E11">
        <w:rPr>
          <w:rFonts w:cstheme="minorHAnsi"/>
          <w:iCs/>
        </w:rPr>
        <w:t>translation:</w:t>
      </w:r>
      <w:r w:rsidR="00B61E11">
        <w:rPr>
          <w:rFonts w:cstheme="minorHAnsi"/>
          <w:iCs/>
        </w:rPr>
        <w:t xml:space="preserve"> </w:t>
      </w:r>
      <w:r w:rsidR="00DB11F4" w:rsidRPr="00B61E11">
        <w:rPr>
          <w:rFonts w:cstheme="minorHAnsi"/>
          <w:iCs/>
        </w:rPr>
        <w:t>“Examine me,</w:t>
      </w:r>
      <w:r w:rsidR="00EC2AA2" w:rsidRPr="00B61E11">
        <w:rPr>
          <w:rFonts w:cstheme="minorHAnsi"/>
          <w:iCs/>
        </w:rPr>
        <w:t xml:space="preserve"> O God, and discover my heart.</w:t>
      </w:r>
      <w:r w:rsidR="004D20C3" w:rsidRPr="00B61E11">
        <w:rPr>
          <w:rFonts w:cstheme="minorHAnsi"/>
          <w:iCs/>
        </w:rPr>
        <w:t xml:space="preserve"> </w:t>
      </w:r>
      <w:r w:rsidR="00DB11F4" w:rsidRPr="00B61E11">
        <w:rPr>
          <w:rFonts w:cstheme="minorHAnsi"/>
          <w:iCs/>
        </w:rPr>
        <w:t>Ru</w:t>
      </w:r>
      <w:r w:rsidR="00136A9E" w:rsidRPr="00B61E11">
        <w:rPr>
          <w:rFonts w:cstheme="minorHAnsi"/>
          <w:iCs/>
        </w:rPr>
        <w:t>n experiments on me and become intimate with</w:t>
      </w:r>
      <w:r w:rsidR="00DB11F4" w:rsidRPr="00B61E11">
        <w:rPr>
          <w:rFonts w:cstheme="minorHAnsi"/>
          <w:iCs/>
        </w:rPr>
        <w:t xml:space="preserve"> my fearful thought</w:t>
      </w:r>
      <w:r w:rsidR="00E358D1" w:rsidRPr="00B61E11">
        <w:rPr>
          <w:rFonts w:cstheme="minorHAnsi"/>
          <w:iCs/>
        </w:rPr>
        <w:t>s. See if there is any hurtful</w:t>
      </w:r>
      <w:r w:rsidR="00CB319D" w:rsidRPr="00B61E11">
        <w:rPr>
          <w:rFonts w:cstheme="minorHAnsi"/>
          <w:iCs/>
        </w:rPr>
        <w:t xml:space="preserve"> </w:t>
      </w:r>
      <w:r w:rsidR="00010CB6" w:rsidRPr="00B61E11">
        <w:rPr>
          <w:rFonts w:cstheme="minorHAnsi"/>
          <w:iCs/>
        </w:rPr>
        <w:t>or idolatrous</w:t>
      </w:r>
      <w:r w:rsidR="00DB11F4" w:rsidRPr="00B61E11">
        <w:rPr>
          <w:rFonts w:cstheme="minorHAnsi"/>
          <w:iCs/>
        </w:rPr>
        <w:t xml:space="preserve"> way i</w:t>
      </w:r>
      <w:r w:rsidR="00EC2AA2" w:rsidRPr="00B61E11">
        <w:rPr>
          <w:rFonts w:cstheme="minorHAnsi"/>
          <w:iCs/>
        </w:rPr>
        <w:t>n me, and lead me</w:t>
      </w:r>
      <w:r w:rsidR="00024255" w:rsidRPr="00B61E11">
        <w:rPr>
          <w:rFonts w:cstheme="minorHAnsi"/>
          <w:iCs/>
        </w:rPr>
        <w:t xml:space="preserve"> in</w:t>
      </w:r>
      <w:r w:rsidR="00EC2AA2" w:rsidRPr="00B61E11">
        <w:rPr>
          <w:rFonts w:cstheme="minorHAnsi"/>
          <w:iCs/>
        </w:rPr>
        <w:t xml:space="preserve"> the</w:t>
      </w:r>
      <w:r w:rsidR="00DB11F4" w:rsidRPr="00B61E11">
        <w:rPr>
          <w:rFonts w:cstheme="minorHAnsi"/>
          <w:iCs/>
        </w:rPr>
        <w:t xml:space="preserve"> ways</w:t>
      </w:r>
      <w:r w:rsidR="00EC2AA2" w:rsidRPr="00B61E11">
        <w:rPr>
          <w:rFonts w:cstheme="minorHAnsi"/>
          <w:iCs/>
        </w:rPr>
        <w:t xml:space="preserve"> of eternity</w:t>
      </w:r>
      <w:r w:rsidR="00DB11F4" w:rsidRPr="00B61E11">
        <w:rPr>
          <w:rFonts w:cstheme="minorHAnsi"/>
          <w:iCs/>
        </w:rPr>
        <w:t>.” (Psalm 139:23</w:t>
      </w:r>
      <w:r w:rsidR="006F5E6F" w:rsidRPr="00B61E11">
        <w:rPr>
          <w:rFonts w:cstheme="minorHAnsi"/>
          <w:iCs/>
        </w:rPr>
        <w:t>–</w:t>
      </w:r>
      <w:r w:rsidR="00DB11F4" w:rsidRPr="00B61E11">
        <w:rPr>
          <w:rFonts w:cstheme="minorHAnsi"/>
          <w:iCs/>
        </w:rPr>
        <w:t>24)</w:t>
      </w:r>
    </w:p>
    <w:p w14:paraId="0A33773F" w14:textId="77777777" w:rsidR="00DF234B" w:rsidRPr="00B61E11" w:rsidRDefault="00DF234B" w:rsidP="00C601F4">
      <w:pPr>
        <w:spacing w:after="0" w:line="240" w:lineRule="auto"/>
        <w:jc w:val="both"/>
        <w:rPr>
          <w:rFonts w:cstheme="minorHAnsi"/>
        </w:rPr>
      </w:pPr>
    </w:p>
    <w:p w14:paraId="3548AE8C" w14:textId="77777777" w:rsidR="00285B9A" w:rsidRPr="00B61E11" w:rsidRDefault="00ED72FC" w:rsidP="00C601F4">
      <w:pPr>
        <w:spacing w:after="0" w:line="240" w:lineRule="auto"/>
        <w:jc w:val="both"/>
        <w:rPr>
          <w:rFonts w:cstheme="minorHAnsi"/>
          <w:b/>
        </w:rPr>
      </w:pPr>
      <w:r w:rsidRPr="00B61E11">
        <w:rPr>
          <w:rFonts w:cstheme="minorHAnsi"/>
          <w:b/>
        </w:rPr>
        <w:t>0:01</w:t>
      </w:r>
      <w:r w:rsidR="00285B9A" w:rsidRPr="00B61E11">
        <w:rPr>
          <w:rFonts w:cstheme="minorHAnsi"/>
          <w:b/>
        </w:rPr>
        <w:tab/>
        <w:t>OPENING</w:t>
      </w:r>
    </w:p>
    <w:p w14:paraId="405D11BE" w14:textId="77777777" w:rsidR="00A30D22" w:rsidRPr="00B61E11" w:rsidRDefault="00A30D22" w:rsidP="00C601F4">
      <w:pPr>
        <w:spacing w:after="0" w:line="240" w:lineRule="auto"/>
        <w:jc w:val="both"/>
        <w:rPr>
          <w:rFonts w:cstheme="minorHAnsi"/>
          <w:b/>
        </w:rPr>
      </w:pPr>
    </w:p>
    <w:p w14:paraId="4D7E7A8B" w14:textId="52A0421A" w:rsidR="00285B9A" w:rsidRPr="00B61E11" w:rsidRDefault="00ED72FC" w:rsidP="00C601F4">
      <w:pPr>
        <w:spacing w:after="0" w:line="240" w:lineRule="auto"/>
        <w:jc w:val="both"/>
        <w:rPr>
          <w:rFonts w:cstheme="minorHAnsi"/>
          <w:b/>
        </w:rPr>
      </w:pPr>
      <w:r w:rsidRPr="00B61E11">
        <w:rPr>
          <w:rFonts w:cstheme="minorHAnsi"/>
          <w:b/>
        </w:rPr>
        <w:t>0:02</w:t>
      </w:r>
      <w:r w:rsidR="00285B9A" w:rsidRPr="00B61E11">
        <w:rPr>
          <w:rFonts w:cstheme="minorHAnsi"/>
          <w:b/>
        </w:rPr>
        <w:tab/>
        <w:t>PRESENTING</w:t>
      </w:r>
    </w:p>
    <w:p w14:paraId="082FFC25" w14:textId="77777777" w:rsidR="00A30D22" w:rsidRPr="00B61E11" w:rsidRDefault="00A30D22" w:rsidP="00C601F4">
      <w:pPr>
        <w:spacing w:after="0" w:line="240" w:lineRule="auto"/>
        <w:jc w:val="both"/>
        <w:rPr>
          <w:rFonts w:cstheme="minorHAnsi"/>
          <w:b/>
        </w:rPr>
      </w:pPr>
    </w:p>
    <w:p w14:paraId="4EB48C9E" w14:textId="693C7702" w:rsidR="00750C76" w:rsidRPr="00E76519" w:rsidRDefault="00750C76" w:rsidP="00750C76">
      <w:pPr>
        <w:spacing w:after="0" w:line="240" w:lineRule="auto"/>
        <w:jc w:val="both"/>
        <w:rPr>
          <w:rFonts w:cstheme="minorHAnsi"/>
        </w:rPr>
      </w:pPr>
      <w:bookmarkStart w:id="0" w:name="_Hlk508450613"/>
      <w:r w:rsidRPr="00E76519">
        <w:rPr>
          <w:rFonts w:cstheme="minorHAnsi"/>
        </w:rPr>
        <w:t>In this last meeting of the training cycle, we would all like to get an idea of what God is doing in the world through you.</w:t>
      </w:r>
      <w:r w:rsidR="004354CE">
        <w:rPr>
          <w:rFonts w:cstheme="minorHAnsi"/>
        </w:rPr>
        <w:t xml:space="preserve"> </w:t>
      </w:r>
      <w:r>
        <w:rPr>
          <w:rFonts w:cstheme="minorHAnsi"/>
        </w:rPr>
        <w:t>T</w:t>
      </w:r>
      <w:r w:rsidRPr="00E76519">
        <w:rPr>
          <w:rFonts w:cstheme="minorHAnsi"/>
        </w:rPr>
        <w:t>raditionally, during the presenting tim</w:t>
      </w:r>
      <w:r>
        <w:rPr>
          <w:rFonts w:cstheme="minorHAnsi"/>
        </w:rPr>
        <w:t>e</w:t>
      </w:r>
      <w:r w:rsidRPr="00E76519">
        <w:rPr>
          <w:rFonts w:cstheme="minorHAnsi"/>
        </w:rPr>
        <w:t xml:space="preserve">, we each briefly share what we do for a living and how we support the wider community. Feel free to pass, if you wish. </w:t>
      </w:r>
    </w:p>
    <w:bookmarkEnd w:id="0"/>
    <w:p w14:paraId="52816F19" w14:textId="77777777" w:rsidR="00DF234B" w:rsidRPr="00B61E11" w:rsidRDefault="00DF234B" w:rsidP="00C601F4">
      <w:pPr>
        <w:spacing w:after="0" w:line="240" w:lineRule="auto"/>
        <w:jc w:val="both"/>
        <w:rPr>
          <w:rFonts w:cstheme="minorHAnsi"/>
        </w:rPr>
      </w:pPr>
    </w:p>
    <w:p w14:paraId="1590E1EE" w14:textId="682982A9" w:rsidR="00285B9A" w:rsidRPr="00B61E11" w:rsidRDefault="00A30D22" w:rsidP="00C601F4">
      <w:pPr>
        <w:spacing w:after="0" w:line="240" w:lineRule="auto"/>
        <w:jc w:val="both"/>
        <w:rPr>
          <w:rFonts w:cstheme="minorHAnsi"/>
          <w:b/>
        </w:rPr>
      </w:pPr>
      <w:r w:rsidRPr="00B61E11">
        <w:rPr>
          <w:rFonts w:cstheme="minorHAnsi"/>
          <w:b/>
        </w:rPr>
        <w:t>0:06</w:t>
      </w:r>
      <w:r w:rsidR="00A5360B" w:rsidRPr="00B61E11">
        <w:rPr>
          <w:rFonts w:cstheme="minorHAnsi"/>
          <w:b/>
        </w:rPr>
        <w:tab/>
        <w:t>KARIS CIRCULATION</w:t>
      </w:r>
    </w:p>
    <w:p w14:paraId="2688B182" w14:textId="6C590127" w:rsidR="002A7302" w:rsidRPr="00B61E11" w:rsidRDefault="002A7302" w:rsidP="00C601F4">
      <w:pPr>
        <w:spacing w:after="0" w:line="240" w:lineRule="auto"/>
        <w:jc w:val="both"/>
        <w:rPr>
          <w:rFonts w:cstheme="minorHAnsi"/>
        </w:rPr>
      </w:pPr>
    </w:p>
    <w:p w14:paraId="7238123F" w14:textId="59014AC9" w:rsidR="00A30D22" w:rsidRPr="00B61E11" w:rsidRDefault="008E7A8D" w:rsidP="00C601F4">
      <w:pPr>
        <w:spacing w:after="0" w:line="240" w:lineRule="auto"/>
        <w:jc w:val="both"/>
        <w:rPr>
          <w:rFonts w:cstheme="minorHAnsi"/>
        </w:rPr>
      </w:pPr>
      <w:r w:rsidRPr="00B61E11">
        <w:rPr>
          <w:rFonts w:cstheme="minorHAnsi"/>
        </w:rPr>
        <w:t>Everyone who wishes to</w:t>
      </w:r>
      <w:r w:rsidR="00DF234B" w:rsidRPr="00B61E11">
        <w:rPr>
          <w:rFonts w:cstheme="minorHAnsi"/>
        </w:rPr>
        <w:t xml:space="preserve"> continue to </w:t>
      </w:r>
      <w:r w:rsidR="00083630" w:rsidRPr="00B61E11">
        <w:rPr>
          <w:rFonts w:cstheme="minorHAnsi"/>
        </w:rPr>
        <w:t xml:space="preserve">have access </w:t>
      </w:r>
      <w:r w:rsidRPr="00B61E11">
        <w:rPr>
          <w:rFonts w:cstheme="minorHAnsi"/>
        </w:rPr>
        <w:t xml:space="preserve">to the KF website </w:t>
      </w:r>
      <w:r w:rsidR="00083630" w:rsidRPr="00B61E11">
        <w:rPr>
          <w:rFonts w:cstheme="minorHAnsi"/>
        </w:rPr>
        <w:t xml:space="preserve">must </w:t>
      </w:r>
      <w:r w:rsidR="00DF234B" w:rsidRPr="00B61E11">
        <w:rPr>
          <w:rFonts w:cstheme="minorHAnsi"/>
        </w:rPr>
        <w:t>re-</w:t>
      </w:r>
      <w:r w:rsidR="00083630" w:rsidRPr="00B61E11">
        <w:rPr>
          <w:rFonts w:cstheme="minorHAnsi"/>
        </w:rPr>
        <w:t>register</w:t>
      </w:r>
      <w:r w:rsidRPr="00B61E11">
        <w:rPr>
          <w:rFonts w:cstheme="minorHAnsi"/>
        </w:rPr>
        <w:t xml:space="preserve">. </w:t>
      </w:r>
      <w:r w:rsidR="00A1649E" w:rsidRPr="00B61E11">
        <w:rPr>
          <w:rFonts w:cstheme="minorHAnsi"/>
        </w:rPr>
        <w:t>Completing your registration</w:t>
      </w:r>
      <w:r w:rsidRPr="00B61E11">
        <w:rPr>
          <w:rFonts w:cstheme="minorHAnsi"/>
        </w:rPr>
        <w:t xml:space="preserve"> now will </w:t>
      </w:r>
      <w:r w:rsidR="00076E7F" w:rsidRPr="00B61E11">
        <w:rPr>
          <w:rFonts w:cstheme="minorHAnsi"/>
        </w:rPr>
        <w:t xml:space="preserve">keep you connected to the website and </w:t>
      </w:r>
      <w:r w:rsidRPr="00B61E11">
        <w:rPr>
          <w:rFonts w:cstheme="minorHAnsi"/>
        </w:rPr>
        <w:t>remove a burden from the hard-working KF admin team</w:t>
      </w:r>
      <w:r w:rsidR="00076E7F" w:rsidRPr="00B61E11">
        <w:rPr>
          <w:rFonts w:cstheme="minorHAnsi"/>
        </w:rPr>
        <w:t>.</w:t>
      </w:r>
      <w:r w:rsidRPr="00B61E11">
        <w:rPr>
          <w:rFonts w:cstheme="minorHAnsi"/>
        </w:rPr>
        <w:t xml:space="preserve"> If KF admin does not receive your registration, the system will disconnect you and move you to the “inactive” list. </w:t>
      </w:r>
    </w:p>
    <w:p w14:paraId="6F39CFB8" w14:textId="77777777" w:rsidR="00BA4A4C" w:rsidRPr="00B61E11" w:rsidRDefault="00BA4A4C" w:rsidP="00C601F4">
      <w:pPr>
        <w:spacing w:after="0" w:line="240" w:lineRule="auto"/>
        <w:jc w:val="both"/>
        <w:rPr>
          <w:rFonts w:cstheme="minorHAnsi"/>
          <w:b/>
        </w:rPr>
      </w:pPr>
    </w:p>
    <w:p w14:paraId="6C20E0DD" w14:textId="77777777" w:rsidR="00285B9A" w:rsidRPr="00B61E11" w:rsidRDefault="00A30D22" w:rsidP="00C601F4">
      <w:pPr>
        <w:spacing w:after="0" w:line="240" w:lineRule="auto"/>
        <w:jc w:val="both"/>
        <w:rPr>
          <w:rFonts w:cstheme="minorHAnsi"/>
          <w:b/>
        </w:rPr>
      </w:pPr>
      <w:r w:rsidRPr="00B61E11">
        <w:rPr>
          <w:rFonts w:cstheme="minorHAnsi"/>
          <w:b/>
        </w:rPr>
        <w:t>0:07</w:t>
      </w:r>
      <w:r w:rsidR="00285B9A" w:rsidRPr="00B61E11">
        <w:rPr>
          <w:rFonts w:cstheme="minorHAnsi"/>
          <w:b/>
        </w:rPr>
        <w:tab/>
        <w:t>GUIDELINES &amp; LIMITATIONS</w:t>
      </w:r>
    </w:p>
    <w:p w14:paraId="445F605E" w14:textId="77777777" w:rsidR="00A30D22" w:rsidRPr="00B61E11" w:rsidRDefault="00A30D22" w:rsidP="00C601F4">
      <w:pPr>
        <w:spacing w:after="0" w:line="240" w:lineRule="auto"/>
        <w:jc w:val="both"/>
        <w:rPr>
          <w:rFonts w:cstheme="minorHAnsi"/>
          <w:b/>
        </w:rPr>
      </w:pPr>
    </w:p>
    <w:p w14:paraId="1A00C726" w14:textId="77777777" w:rsidR="00285B9A" w:rsidRPr="00B61E11" w:rsidRDefault="00A30D22" w:rsidP="00C601F4">
      <w:pPr>
        <w:spacing w:after="0" w:line="240" w:lineRule="auto"/>
        <w:jc w:val="both"/>
        <w:rPr>
          <w:rFonts w:cstheme="minorHAnsi"/>
          <w:b/>
        </w:rPr>
      </w:pPr>
      <w:r w:rsidRPr="00B61E11">
        <w:rPr>
          <w:rFonts w:cstheme="minorHAnsi"/>
          <w:b/>
        </w:rPr>
        <w:t>0:08</w:t>
      </w:r>
      <w:r w:rsidR="00285B9A" w:rsidRPr="00B61E11">
        <w:rPr>
          <w:rFonts w:cstheme="minorHAnsi"/>
          <w:b/>
        </w:rPr>
        <w:tab/>
        <w:t>MINDFULNESS &amp; MEDITATION TRAINING</w:t>
      </w:r>
    </w:p>
    <w:p w14:paraId="2AE4BDD8" w14:textId="77777777" w:rsidR="00A30D22" w:rsidRPr="00B61E11" w:rsidRDefault="00A30D22" w:rsidP="00C601F4">
      <w:pPr>
        <w:spacing w:after="0" w:line="240" w:lineRule="auto"/>
        <w:jc w:val="both"/>
        <w:rPr>
          <w:rFonts w:cstheme="minorHAnsi"/>
          <w:b/>
        </w:rPr>
      </w:pPr>
    </w:p>
    <w:p w14:paraId="2453D46C" w14:textId="0234EADE" w:rsidR="00AC6A69" w:rsidRPr="00B61E11" w:rsidRDefault="00AF1143" w:rsidP="00C601F4">
      <w:pPr>
        <w:spacing w:after="0" w:line="240" w:lineRule="auto"/>
        <w:jc w:val="both"/>
        <w:rPr>
          <w:rFonts w:cstheme="minorHAnsi"/>
        </w:rPr>
      </w:pPr>
      <w:r w:rsidRPr="00B61E11">
        <w:rPr>
          <w:rFonts w:cstheme="minorHAnsi"/>
        </w:rPr>
        <w:t>Sit or stand with t</w:t>
      </w:r>
      <w:r w:rsidR="00E50FF8" w:rsidRPr="00B61E11">
        <w:rPr>
          <w:rFonts w:cstheme="minorHAnsi"/>
        </w:rPr>
        <w:t>he crown of your</w:t>
      </w:r>
      <w:r w:rsidR="00AC6A69" w:rsidRPr="00B61E11">
        <w:rPr>
          <w:rFonts w:cstheme="minorHAnsi"/>
        </w:rPr>
        <w:t xml:space="preserve"> head</w:t>
      </w:r>
      <w:r w:rsidRPr="00B61E11">
        <w:rPr>
          <w:rFonts w:cstheme="minorHAnsi"/>
        </w:rPr>
        <w:t xml:space="preserve"> re</w:t>
      </w:r>
      <w:r w:rsidR="00AC6A69" w:rsidRPr="00B61E11">
        <w:rPr>
          <w:rFonts w:cstheme="minorHAnsi"/>
        </w:rPr>
        <w:t xml:space="preserve">aching toward </w:t>
      </w:r>
      <w:r w:rsidRPr="00B61E11">
        <w:rPr>
          <w:rFonts w:cstheme="minorHAnsi"/>
        </w:rPr>
        <w:t>the heavens and your tailbone</w:t>
      </w:r>
      <w:r w:rsidR="00AC6A69" w:rsidRPr="00B61E11">
        <w:rPr>
          <w:rFonts w:cstheme="minorHAnsi"/>
        </w:rPr>
        <w:t xml:space="preserve"> reaching toward the earth. Begin with </w:t>
      </w:r>
      <w:r w:rsidR="00A30D22" w:rsidRPr="00B61E11">
        <w:rPr>
          <w:rFonts w:cstheme="minorHAnsi"/>
          <w:b/>
        </w:rPr>
        <w:t>Alternate Nostril B</w:t>
      </w:r>
      <w:r w:rsidR="00AC6A69" w:rsidRPr="00B61E11">
        <w:rPr>
          <w:rFonts w:cstheme="minorHAnsi"/>
          <w:b/>
        </w:rPr>
        <w:t>reathing</w:t>
      </w:r>
      <w:r w:rsidR="00AC6A69" w:rsidRPr="00B61E11">
        <w:rPr>
          <w:rFonts w:cstheme="minorHAnsi"/>
        </w:rPr>
        <w:t xml:space="preserve"> for one minute. </w:t>
      </w:r>
      <w:r w:rsidR="00AC6A69" w:rsidRPr="00B61E11">
        <w:rPr>
          <w:rFonts w:cstheme="minorHAnsi"/>
          <w:i/>
        </w:rPr>
        <w:t xml:space="preserve">(Pause </w:t>
      </w:r>
      <w:r w:rsidR="005C7E75" w:rsidRPr="00B61E11">
        <w:rPr>
          <w:rFonts w:cstheme="minorHAnsi"/>
          <w:i/>
        </w:rPr>
        <w:t xml:space="preserve">for </w:t>
      </w:r>
      <w:r w:rsidR="00AC6A69" w:rsidRPr="00B61E11">
        <w:rPr>
          <w:rFonts w:cstheme="minorHAnsi"/>
          <w:i/>
        </w:rPr>
        <w:t>1 minute)</w:t>
      </w:r>
      <w:r w:rsidR="00AC6A69" w:rsidRPr="00B61E11">
        <w:rPr>
          <w:rFonts w:cstheme="minorHAnsi"/>
        </w:rPr>
        <w:t xml:space="preserve"> </w:t>
      </w:r>
    </w:p>
    <w:p w14:paraId="3F08FB9E" w14:textId="77777777" w:rsidR="00A30D22" w:rsidRPr="00B61E11" w:rsidRDefault="00A30D22" w:rsidP="00C601F4">
      <w:pPr>
        <w:spacing w:after="0" w:line="240" w:lineRule="auto"/>
        <w:jc w:val="both"/>
        <w:rPr>
          <w:rFonts w:cstheme="minorHAnsi"/>
        </w:rPr>
      </w:pPr>
    </w:p>
    <w:p w14:paraId="02EF3D7D" w14:textId="18DAB97F" w:rsidR="00970DE6" w:rsidRPr="00B61E11" w:rsidRDefault="00970DE6" w:rsidP="00970DE6">
      <w:pPr>
        <w:spacing w:after="0" w:line="240" w:lineRule="auto"/>
        <w:jc w:val="both"/>
        <w:rPr>
          <w:rFonts w:cstheme="minorHAnsi"/>
          <w:i/>
        </w:rPr>
      </w:pPr>
      <w:bookmarkStart w:id="1" w:name="_Hlk508450673"/>
      <w:r w:rsidRPr="00B61E11">
        <w:rPr>
          <w:rFonts w:cstheme="minorHAnsi"/>
        </w:rPr>
        <w:t xml:space="preserve">Now, allow your shoulders and arms to drop into a relaxed position. As you breathe, observe your body. Are there any areas of tension that you might allow to rest? </w:t>
      </w:r>
      <w:r w:rsidRPr="00B61E11">
        <w:rPr>
          <w:rFonts w:cstheme="minorHAnsi"/>
          <w:i/>
          <w:iCs/>
        </w:rPr>
        <w:t xml:space="preserve">(Pause) </w:t>
      </w:r>
      <w:r w:rsidRPr="00B61E11">
        <w:rPr>
          <w:rFonts w:cstheme="minorHAnsi"/>
        </w:rPr>
        <w:t xml:space="preserve">Breathe, and </w:t>
      </w:r>
      <w:r w:rsidR="00CA4AAB" w:rsidRPr="00B61E11">
        <w:rPr>
          <w:rFonts w:cstheme="minorHAnsi"/>
        </w:rPr>
        <w:t xml:space="preserve">let </w:t>
      </w:r>
      <w:r w:rsidRPr="00B61E11">
        <w:rPr>
          <w:rFonts w:cstheme="minorHAnsi"/>
        </w:rPr>
        <w:t xml:space="preserve">your body soften on the exhale. Relax your face. </w:t>
      </w:r>
      <w:r w:rsidRPr="00B61E11">
        <w:rPr>
          <w:rFonts w:cstheme="minorHAnsi"/>
          <w:i/>
        </w:rPr>
        <w:t xml:space="preserve">(Pause for 30 seconds) </w:t>
      </w:r>
    </w:p>
    <w:bookmarkEnd w:id="1"/>
    <w:p w14:paraId="0BCE3AB3" w14:textId="63F7A8F3" w:rsidR="00DC0CE4" w:rsidRPr="00B61E11" w:rsidRDefault="00DC0CE4" w:rsidP="00C601F4">
      <w:pPr>
        <w:spacing w:after="0" w:line="240" w:lineRule="auto"/>
        <w:jc w:val="both"/>
        <w:rPr>
          <w:rFonts w:cstheme="minorHAnsi"/>
        </w:rPr>
      </w:pPr>
    </w:p>
    <w:p w14:paraId="2F19606C" w14:textId="43A51EFE" w:rsidR="00DC0CE4" w:rsidRPr="00B61E11" w:rsidRDefault="00DC0CE4" w:rsidP="00C601F4">
      <w:pPr>
        <w:spacing w:after="0" w:line="240" w:lineRule="auto"/>
        <w:jc w:val="both"/>
        <w:rPr>
          <w:rFonts w:cstheme="minorHAnsi"/>
          <w:b/>
        </w:rPr>
      </w:pPr>
      <w:r w:rsidRPr="00B61E11">
        <w:rPr>
          <w:rFonts w:cstheme="minorHAnsi"/>
          <w:b/>
        </w:rPr>
        <w:t>Waiting on the Lord</w:t>
      </w:r>
    </w:p>
    <w:p w14:paraId="5DC8B876" w14:textId="77777777" w:rsidR="00DC0CE4" w:rsidRPr="00B61E11" w:rsidRDefault="00DC0CE4" w:rsidP="00C601F4">
      <w:pPr>
        <w:spacing w:after="0" w:line="240" w:lineRule="auto"/>
        <w:jc w:val="both"/>
        <w:rPr>
          <w:rFonts w:cstheme="minorHAnsi"/>
        </w:rPr>
      </w:pPr>
    </w:p>
    <w:p w14:paraId="4DC555BA" w14:textId="250A64A2" w:rsidR="00AC6A69" w:rsidRPr="00B61E11" w:rsidRDefault="00AF1143" w:rsidP="00C601F4">
      <w:pPr>
        <w:spacing w:after="0" w:line="240" w:lineRule="auto"/>
        <w:jc w:val="both"/>
        <w:rPr>
          <w:rFonts w:cstheme="minorHAnsi"/>
        </w:rPr>
      </w:pPr>
      <w:bookmarkStart w:id="2" w:name="_Hlk507846612"/>
      <w:r w:rsidRPr="00B61E11">
        <w:rPr>
          <w:rFonts w:cstheme="minorHAnsi"/>
        </w:rPr>
        <w:t xml:space="preserve">With </w:t>
      </w:r>
      <w:r w:rsidR="008F76C6" w:rsidRPr="00B61E11">
        <w:rPr>
          <w:rFonts w:cstheme="minorHAnsi"/>
        </w:rPr>
        <w:t xml:space="preserve">your </w:t>
      </w:r>
      <w:r w:rsidR="00AC6A69" w:rsidRPr="00B61E11">
        <w:rPr>
          <w:rFonts w:cstheme="minorHAnsi"/>
        </w:rPr>
        <w:t>eyes</w:t>
      </w:r>
      <w:r w:rsidRPr="00B61E11">
        <w:rPr>
          <w:rFonts w:cstheme="minorHAnsi"/>
        </w:rPr>
        <w:t xml:space="preserve"> closed</w:t>
      </w:r>
      <w:r w:rsidR="002F0970" w:rsidRPr="00B61E11">
        <w:rPr>
          <w:rFonts w:cstheme="minorHAnsi"/>
        </w:rPr>
        <w:t>,</w:t>
      </w:r>
      <w:r w:rsidRPr="00B61E11">
        <w:rPr>
          <w:rFonts w:cstheme="minorHAnsi"/>
        </w:rPr>
        <w:t xml:space="preserve"> </w:t>
      </w:r>
      <w:r w:rsidR="00AC6A69" w:rsidRPr="00B61E11">
        <w:rPr>
          <w:rFonts w:cstheme="minorHAnsi"/>
        </w:rPr>
        <w:t xml:space="preserve">imagine that you are looking through your forehead and into the light. Imagine that the light is pouring into your eyes. </w:t>
      </w:r>
      <w:r w:rsidR="00F700A1" w:rsidRPr="00B61E11">
        <w:rPr>
          <w:rFonts w:cstheme="minorHAnsi"/>
        </w:rPr>
        <w:t>As you</w:t>
      </w:r>
      <w:r w:rsidR="005C7E75" w:rsidRPr="00B61E11">
        <w:rPr>
          <w:rFonts w:cstheme="minorHAnsi"/>
        </w:rPr>
        <w:t xml:space="preserve"> inhale, </w:t>
      </w:r>
      <w:r w:rsidR="00AC6A69" w:rsidRPr="00B61E11">
        <w:rPr>
          <w:rFonts w:cstheme="minorHAnsi"/>
        </w:rPr>
        <w:t xml:space="preserve">you </w:t>
      </w:r>
      <w:r w:rsidR="00F700A1" w:rsidRPr="00B61E11">
        <w:rPr>
          <w:rFonts w:cstheme="minorHAnsi"/>
        </w:rPr>
        <w:t>might</w:t>
      </w:r>
      <w:r w:rsidR="00AC6A69" w:rsidRPr="00B61E11">
        <w:rPr>
          <w:rFonts w:cstheme="minorHAnsi"/>
        </w:rPr>
        <w:t xml:space="preserve"> explore pulling energy </w:t>
      </w:r>
      <w:r w:rsidR="00611292" w:rsidRPr="00B61E11">
        <w:rPr>
          <w:rFonts w:cstheme="minorHAnsi"/>
        </w:rPr>
        <w:t xml:space="preserve">up </w:t>
      </w:r>
      <w:r w:rsidR="00471983" w:rsidRPr="00B61E11">
        <w:rPr>
          <w:rFonts w:cstheme="minorHAnsi"/>
        </w:rPr>
        <w:t>from</w:t>
      </w:r>
      <w:r w:rsidR="00C40C4B" w:rsidRPr="00B61E11">
        <w:rPr>
          <w:rFonts w:cstheme="minorHAnsi"/>
        </w:rPr>
        <w:t xml:space="preserve"> the earth</w:t>
      </w:r>
      <w:r w:rsidR="00471983" w:rsidRPr="00B61E11">
        <w:rPr>
          <w:rFonts w:cstheme="minorHAnsi"/>
        </w:rPr>
        <w:t xml:space="preserve"> </w:t>
      </w:r>
      <w:r w:rsidR="00AC6A69" w:rsidRPr="00B61E11">
        <w:rPr>
          <w:rFonts w:cstheme="minorHAnsi"/>
        </w:rPr>
        <w:t xml:space="preserve">through </w:t>
      </w:r>
      <w:r w:rsidR="00C40C4B" w:rsidRPr="00B61E11">
        <w:rPr>
          <w:rFonts w:cstheme="minorHAnsi"/>
        </w:rPr>
        <w:t xml:space="preserve">your </w:t>
      </w:r>
      <w:r w:rsidR="00AC6A69" w:rsidRPr="00B61E11">
        <w:rPr>
          <w:rFonts w:cstheme="minorHAnsi"/>
        </w:rPr>
        <w:t>tailbone</w:t>
      </w:r>
      <w:r w:rsidR="004C4ABF" w:rsidRPr="00B61E11">
        <w:rPr>
          <w:rFonts w:cstheme="minorHAnsi"/>
        </w:rPr>
        <w:t xml:space="preserve">, filling </w:t>
      </w:r>
      <w:r w:rsidR="00C40C4B" w:rsidRPr="00B61E11">
        <w:rPr>
          <w:rFonts w:cstheme="minorHAnsi"/>
        </w:rPr>
        <w:t xml:space="preserve">your </w:t>
      </w:r>
      <w:r w:rsidR="00AC6A69" w:rsidRPr="00B61E11">
        <w:rPr>
          <w:rFonts w:cstheme="minorHAnsi"/>
        </w:rPr>
        <w:t xml:space="preserve">spinal column. As you exhale, allow the energy to drain back into the earth. Practice for one minute. </w:t>
      </w:r>
      <w:r w:rsidR="00C14099" w:rsidRPr="00B61E11">
        <w:rPr>
          <w:rFonts w:cstheme="minorHAnsi"/>
          <w:i/>
        </w:rPr>
        <w:t xml:space="preserve">(Pause </w:t>
      </w:r>
      <w:r w:rsidR="00D61B08" w:rsidRPr="00B61E11">
        <w:rPr>
          <w:rFonts w:cstheme="minorHAnsi"/>
          <w:i/>
        </w:rPr>
        <w:t xml:space="preserve">for </w:t>
      </w:r>
      <w:r w:rsidR="00C14099" w:rsidRPr="00B61E11">
        <w:rPr>
          <w:rFonts w:cstheme="minorHAnsi"/>
          <w:i/>
        </w:rPr>
        <w:t xml:space="preserve">1 minute) </w:t>
      </w:r>
    </w:p>
    <w:bookmarkEnd w:id="2"/>
    <w:p w14:paraId="26769B3C" w14:textId="77777777" w:rsidR="009A7E76" w:rsidRPr="00B61E11" w:rsidRDefault="009A7E76" w:rsidP="00C601F4">
      <w:pPr>
        <w:spacing w:after="0" w:line="240" w:lineRule="auto"/>
        <w:jc w:val="both"/>
        <w:rPr>
          <w:rFonts w:cstheme="minorHAnsi"/>
        </w:rPr>
      </w:pPr>
    </w:p>
    <w:p w14:paraId="2F2E1E65" w14:textId="7DC33DC9" w:rsidR="00AC6A69" w:rsidRPr="00B61E11" w:rsidRDefault="00AC6A69" w:rsidP="00C40C4B">
      <w:pPr>
        <w:spacing w:after="0" w:line="240" w:lineRule="auto"/>
        <w:jc w:val="both"/>
        <w:rPr>
          <w:rFonts w:cstheme="minorHAnsi"/>
        </w:rPr>
      </w:pPr>
      <w:r w:rsidRPr="00B61E11">
        <w:rPr>
          <w:rFonts w:cstheme="minorHAnsi"/>
        </w:rPr>
        <w:t>At some point, perhaps right now, you might imagine that you are gazing into the face of Jesus, or into the glory of God. Just silently absorb and breathe</w:t>
      </w:r>
      <w:r w:rsidR="00E81945" w:rsidRPr="00B61E11">
        <w:rPr>
          <w:rFonts w:cstheme="minorHAnsi"/>
        </w:rPr>
        <w:t xml:space="preserve"> for one minute.</w:t>
      </w:r>
      <w:r w:rsidRPr="00B61E11">
        <w:rPr>
          <w:rFonts w:cstheme="minorHAnsi"/>
          <w:i/>
        </w:rPr>
        <w:t xml:space="preserve"> (Pause </w:t>
      </w:r>
      <w:r w:rsidR="00D61B08" w:rsidRPr="00B61E11">
        <w:rPr>
          <w:rFonts w:cstheme="minorHAnsi"/>
          <w:i/>
        </w:rPr>
        <w:t xml:space="preserve">for </w:t>
      </w:r>
      <w:r w:rsidRPr="00B61E11">
        <w:rPr>
          <w:rFonts w:cstheme="minorHAnsi"/>
          <w:i/>
        </w:rPr>
        <w:t xml:space="preserve">1 minute) </w:t>
      </w:r>
    </w:p>
    <w:p w14:paraId="1750DB1E" w14:textId="77777777" w:rsidR="009A7E76" w:rsidRPr="00B61E11" w:rsidRDefault="009A7E76" w:rsidP="00C601F4">
      <w:pPr>
        <w:spacing w:after="0" w:line="240" w:lineRule="auto"/>
        <w:jc w:val="both"/>
        <w:rPr>
          <w:rFonts w:cstheme="minorHAnsi"/>
        </w:rPr>
      </w:pPr>
    </w:p>
    <w:p w14:paraId="61D1DE7A" w14:textId="0A2494C0" w:rsidR="009A7E76" w:rsidRPr="00B61E11" w:rsidRDefault="00AC6A69" w:rsidP="00C601F4">
      <w:pPr>
        <w:spacing w:after="0" w:line="240" w:lineRule="auto"/>
        <w:jc w:val="both"/>
        <w:rPr>
          <w:rFonts w:cstheme="minorHAnsi"/>
        </w:rPr>
      </w:pPr>
      <w:r w:rsidRPr="00B61E11">
        <w:rPr>
          <w:rFonts w:cstheme="minorHAnsi"/>
        </w:rPr>
        <w:t xml:space="preserve">Continue to breathe </w:t>
      </w:r>
      <w:r w:rsidR="000A045C" w:rsidRPr="00B61E11">
        <w:rPr>
          <w:rFonts w:cstheme="minorHAnsi"/>
        </w:rPr>
        <w:t xml:space="preserve">as </w:t>
      </w:r>
      <w:r w:rsidR="00016184" w:rsidRPr="00B61E11">
        <w:rPr>
          <w:rFonts w:cstheme="minorHAnsi"/>
        </w:rPr>
        <w:t>you listen to</w:t>
      </w:r>
      <w:r w:rsidR="000A045C" w:rsidRPr="00B61E11">
        <w:rPr>
          <w:rFonts w:cstheme="minorHAnsi"/>
        </w:rPr>
        <w:t xml:space="preserve"> </w:t>
      </w:r>
      <w:r w:rsidR="00516161" w:rsidRPr="00B61E11">
        <w:rPr>
          <w:rFonts w:cstheme="minorHAnsi"/>
        </w:rPr>
        <w:t xml:space="preserve">these </w:t>
      </w:r>
      <w:r w:rsidR="002F0970" w:rsidRPr="00B61E11">
        <w:rPr>
          <w:rFonts w:cstheme="minorHAnsi"/>
        </w:rPr>
        <w:t>verses from</w:t>
      </w:r>
      <w:r w:rsidR="009A7E76" w:rsidRPr="00B61E11">
        <w:rPr>
          <w:rFonts w:cstheme="minorHAnsi"/>
        </w:rPr>
        <w:t xml:space="preserve"> P</w:t>
      </w:r>
      <w:r w:rsidRPr="00B61E11">
        <w:rPr>
          <w:rFonts w:cstheme="minorHAnsi"/>
        </w:rPr>
        <w:t>salm</w:t>
      </w:r>
      <w:r w:rsidR="009A7E76" w:rsidRPr="00B61E11">
        <w:rPr>
          <w:rFonts w:cstheme="minorHAnsi"/>
        </w:rPr>
        <w:t xml:space="preserve"> 36 in </w:t>
      </w:r>
      <w:r w:rsidR="00C14099" w:rsidRPr="00B61E11">
        <w:rPr>
          <w:rFonts w:cstheme="minorHAnsi"/>
        </w:rPr>
        <w:t xml:space="preserve">Nancy’s </w:t>
      </w:r>
      <w:r w:rsidR="009A7E76" w:rsidRPr="00B61E11">
        <w:rPr>
          <w:rFonts w:cstheme="minorHAnsi"/>
        </w:rPr>
        <w:t>translation</w:t>
      </w:r>
      <w:r w:rsidR="00C14099" w:rsidRPr="00B61E11">
        <w:rPr>
          <w:rFonts w:cstheme="minorHAnsi"/>
        </w:rPr>
        <w:t>:</w:t>
      </w:r>
    </w:p>
    <w:p w14:paraId="376BA949" w14:textId="77777777" w:rsidR="00C14099" w:rsidRPr="00B61E11" w:rsidRDefault="00C14099" w:rsidP="00C601F4">
      <w:pPr>
        <w:spacing w:after="0" w:line="240" w:lineRule="auto"/>
        <w:jc w:val="both"/>
        <w:rPr>
          <w:rFonts w:cstheme="minorHAnsi"/>
        </w:rPr>
      </w:pPr>
    </w:p>
    <w:p w14:paraId="36F76AA9" w14:textId="0B7CD7C3" w:rsidR="00C14099" w:rsidRPr="00B61E11" w:rsidRDefault="00AE2172" w:rsidP="00C601F4">
      <w:pPr>
        <w:spacing w:after="0" w:line="240" w:lineRule="auto"/>
        <w:jc w:val="center"/>
        <w:rPr>
          <w:rFonts w:cstheme="minorHAnsi"/>
        </w:rPr>
      </w:pPr>
      <w:r w:rsidRPr="00B61E11">
        <w:rPr>
          <w:rFonts w:cstheme="minorHAnsi"/>
          <w:bCs/>
          <w:vertAlign w:val="superscript"/>
        </w:rPr>
        <w:lastRenderedPageBreak/>
        <w:t>8</w:t>
      </w:r>
      <w:r w:rsidR="00AC6A69" w:rsidRPr="00B61E11">
        <w:rPr>
          <w:rFonts w:cstheme="minorHAnsi"/>
        </w:rPr>
        <w:t>They d</w:t>
      </w:r>
      <w:r w:rsidR="00DA552A" w:rsidRPr="00B61E11">
        <w:rPr>
          <w:rFonts w:cstheme="minorHAnsi"/>
        </w:rPr>
        <w:t xml:space="preserve">rink their fill </w:t>
      </w:r>
      <w:r w:rsidR="00D61B08" w:rsidRPr="00B61E11">
        <w:rPr>
          <w:rFonts w:cstheme="minorHAnsi"/>
        </w:rPr>
        <w:t>from</w:t>
      </w:r>
      <w:r w:rsidR="00DA552A" w:rsidRPr="00B61E11">
        <w:rPr>
          <w:rFonts w:cstheme="minorHAnsi"/>
        </w:rPr>
        <w:t xml:space="preserve"> the overflow</w:t>
      </w:r>
      <w:r w:rsidR="00E81945" w:rsidRPr="00B61E11">
        <w:rPr>
          <w:rFonts w:cstheme="minorHAnsi"/>
        </w:rPr>
        <w:t xml:space="preserve"> of Your house</w:t>
      </w:r>
      <w:r w:rsidR="00D61B08" w:rsidRPr="00B61E11">
        <w:rPr>
          <w:rFonts w:cstheme="minorHAnsi"/>
        </w:rPr>
        <w:t>,</w:t>
      </w:r>
    </w:p>
    <w:p w14:paraId="5E115F39" w14:textId="07B9C0D8" w:rsidR="00C14099" w:rsidRPr="00B61E11" w:rsidRDefault="00AC6A69" w:rsidP="00C601F4">
      <w:pPr>
        <w:spacing w:after="0" w:line="240" w:lineRule="auto"/>
        <w:jc w:val="center"/>
        <w:rPr>
          <w:rFonts w:cstheme="minorHAnsi"/>
        </w:rPr>
      </w:pPr>
      <w:r w:rsidRPr="00B61E11">
        <w:rPr>
          <w:rFonts w:cstheme="minorHAnsi"/>
        </w:rPr>
        <w:t xml:space="preserve">And You give them to drink </w:t>
      </w:r>
      <w:r w:rsidR="00725360" w:rsidRPr="00B61E11">
        <w:rPr>
          <w:rFonts w:cstheme="minorHAnsi"/>
        </w:rPr>
        <w:t>from</w:t>
      </w:r>
      <w:r w:rsidRPr="00B61E11">
        <w:rPr>
          <w:rFonts w:cstheme="minorHAnsi"/>
        </w:rPr>
        <w:t xml:space="preserve"> the river of Your delights.</w:t>
      </w:r>
    </w:p>
    <w:p w14:paraId="1816AD2A" w14:textId="02EF4438" w:rsidR="00C14099" w:rsidRPr="00B61E11" w:rsidRDefault="00AE2172" w:rsidP="00C601F4">
      <w:pPr>
        <w:spacing w:after="0" w:line="240" w:lineRule="auto"/>
        <w:jc w:val="center"/>
        <w:rPr>
          <w:rFonts w:cstheme="minorHAnsi"/>
        </w:rPr>
      </w:pPr>
      <w:r w:rsidRPr="00B61E11">
        <w:rPr>
          <w:rFonts w:cstheme="minorHAnsi"/>
          <w:vertAlign w:val="superscript"/>
        </w:rPr>
        <w:t>9</w:t>
      </w:r>
      <w:r w:rsidR="00AC6A69" w:rsidRPr="00B61E11">
        <w:rPr>
          <w:rFonts w:cstheme="minorHAnsi"/>
        </w:rPr>
        <w:t>For w</w:t>
      </w:r>
      <w:r w:rsidR="00140A4D" w:rsidRPr="00B61E11">
        <w:rPr>
          <w:rFonts w:cstheme="minorHAnsi"/>
        </w:rPr>
        <w:t>ith You is the fountain of life</w:t>
      </w:r>
      <w:r w:rsidR="00AC6A69" w:rsidRPr="00B61E11">
        <w:rPr>
          <w:rFonts w:cstheme="minorHAnsi"/>
        </w:rPr>
        <w:t xml:space="preserve">; </w:t>
      </w:r>
      <w:r w:rsidR="003D53C3" w:rsidRPr="00B61E11">
        <w:rPr>
          <w:rFonts w:cstheme="minorHAnsi"/>
        </w:rPr>
        <w:t xml:space="preserve">in </w:t>
      </w:r>
      <w:r w:rsidR="00AC6A69" w:rsidRPr="00B61E11">
        <w:rPr>
          <w:rFonts w:cstheme="minorHAnsi"/>
        </w:rPr>
        <w:t>Your light we see light.</w:t>
      </w:r>
    </w:p>
    <w:p w14:paraId="4868740E" w14:textId="2ECC8DC6" w:rsidR="00C14099" w:rsidRPr="00B61E11" w:rsidRDefault="00AE2172" w:rsidP="00C601F4">
      <w:pPr>
        <w:spacing w:after="0" w:line="240" w:lineRule="auto"/>
        <w:jc w:val="center"/>
        <w:rPr>
          <w:rFonts w:cstheme="minorHAnsi"/>
        </w:rPr>
      </w:pPr>
      <w:r w:rsidRPr="00B61E11">
        <w:rPr>
          <w:rFonts w:cstheme="minorHAnsi"/>
          <w:bCs/>
          <w:vertAlign w:val="superscript"/>
        </w:rPr>
        <w:t>10</w:t>
      </w:r>
      <w:r w:rsidR="00DA552A" w:rsidRPr="00B61E11">
        <w:rPr>
          <w:rFonts w:cstheme="minorHAnsi"/>
        </w:rPr>
        <w:t xml:space="preserve">O continue Your </w:t>
      </w:r>
      <w:r w:rsidR="00AC6A69" w:rsidRPr="00B61E11">
        <w:rPr>
          <w:rFonts w:cstheme="minorHAnsi"/>
        </w:rPr>
        <w:t>kindness to those who know You,</w:t>
      </w:r>
    </w:p>
    <w:p w14:paraId="4B50E42F" w14:textId="2E9CAE54" w:rsidR="00AC6A69" w:rsidRPr="00B61E11" w:rsidRDefault="00140A4D" w:rsidP="00C601F4">
      <w:pPr>
        <w:spacing w:after="0" w:line="240" w:lineRule="auto"/>
        <w:jc w:val="center"/>
        <w:rPr>
          <w:rFonts w:cstheme="minorHAnsi"/>
        </w:rPr>
      </w:pPr>
      <w:r w:rsidRPr="00B61E11">
        <w:rPr>
          <w:rFonts w:cstheme="minorHAnsi"/>
        </w:rPr>
        <w:t>And Your</w:t>
      </w:r>
      <w:r w:rsidR="00E50FF8" w:rsidRPr="00B61E11">
        <w:rPr>
          <w:rFonts w:cstheme="minorHAnsi"/>
        </w:rPr>
        <w:t xml:space="preserve"> </w:t>
      </w:r>
      <w:r w:rsidR="00076E7F" w:rsidRPr="00B61E11">
        <w:rPr>
          <w:rFonts w:cstheme="minorHAnsi"/>
        </w:rPr>
        <w:t xml:space="preserve">faithfulness </w:t>
      </w:r>
      <w:r w:rsidR="00704D0C" w:rsidRPr="00B61E11">
        <w:rPr>
          <w:rFonts w:cstheme="minorHAnsi"/>
        </w:rPr>
        <w:t>to the oriented heart</w:t>
      </w:r>
      <w:r w:rsidR="002F10BF" w:rsidRPr="00B61E11">
        <w:rPr>
          <w:rFonts w:cstheme="minorHAnsi"/>
        </w:rPr>
        <w:t>.</w:t>
      </w:r>
      <w:r w:rsidR="00175397" w:rsidRPr="00B61E11">
        <w:rPr>
          <w:rStyle w:val="EndnoteReference"/>
          <w:rFonts w:cstheme="minorHAnsi"/>
        </w:rPr>
        <w:endnoteReference w:id="1"/>
      </w:r>
    </w:p>
    <w:p w14:paraId="7E3151DF" w14:textId="77777777" w:rsidR="00516161" w:rsidRPr="00B61E11" w:rsidRDefault="00516161" w:rsidP="00C601F4">
      <w:pPr>
        <w:spacing w:after="0" w:line="240" w:lineRule="auto"/>
        <w:jc w:val="both"/>
        <w:rPr>
          <w:rFonts w:cstheme="minorHAnsi"/>
        </w:rPr>
      </w:pPr>
    </w:p>
    <w:p w14:paraId="5A7DAD2C" w14:textId="506E098A" w:rsidR="00AC6A69" w:rsidRPr="00B61E11" w:rsidRDefault="00AC6A69" w:rsidP="00C601F4">
      <w:pPr>
        <w:spacing w:after="0" w:line="240" w:lineRule="auto"/>
        <w:jc w:val="both"/>
        <w:rPr>
          <w:rFonts w:cstheme="minorHAnsi"/>
          <w:i/>
          <w:iCs/>
        </w:rPr>
      </w:pPr>
      <w:r w:rsidRPr="00B61E11">
        <w:rPr>
          <w:rFonts w:cstheme="minorHAnsi"/>
        </w:rPr>
        <w:t>Pause</w:t>
      </w:r>
      <w:r w:rsidR="00810447" w:rsidRPr="00B61E11">
        <w:rPr>
          <w:rFonts w:cstheme="minorHAnsi"/>
        </w:rPr>
        <w:t xml:space="preserve">, </w:t>
      </w:r>
      <w:r w:rsidR="00D61B08" w:rsidRPr="00B61E11">
        <w:rPr>
          <w:rFonts w:cstheme="minorHAnsi"/>
        </w:rPr>
        <w:t>and gently</w:t>
      </w:r>
      <w:r w:rsidRPr="00B61E11">
        <w:rPr>
          <w:rFonts w:cstheme="minorHAnsi"/>
        </w:rPr>
        <w:t xml:space="preserve"> open your eyes. Take a deep breath and re-engage with the meeting.</w:t>
      </w:r>
      <w:r w:rsidR="00102CC4" w:rsidRPr="00B61E11">
        <w:rPr>
          <w:rFonts w:cstheme="minorHAnsi"/>
        </w:rPr>
        <w:t xml:space="preserve"> </w:t>
      </w:r>
      <w:r w:rsidR="00102CC4" w:rsidRPr="00B61E11">
        <w:rPr>
          <w:rFonts w:cstheme="minorHAnsi"/>
          <w:i/>
          <w:iCs/>
        </w:rPr>
        <w:t>(Pause)</w:t>
      </w:r>
    </w:p>
    <w:p w14:paraId="22695850" w14:textId="77777777" w:rsidR="009A7E76" w:rsidRPr="00B61E11" w:rsidRDefault="009A7E76" w:rsidP="00C601F4">
      <w:pPr>
        <w:spacing w:after="0" w:line="240" w:lineRule="auto"/>
        <w:jc w:val="both"/>
        <w:rPr>
          <w:rFonts w:cstheme="minorHAnsi"/>
        </w:rPr>
      </w:pPr>
    </w:p>
    <w:p w14:paraId="3E6DBB0C" w14:textId="10EDB9DC" w:rsidR="009A7E76" w:rsidRPr="00B61E11" w:rsidRDefault="00140A4D" w:rsidP="00C601F4">
      <w:pPr>
        <w:spacing w:after="0" w:line="240" w:lineRule="auto"/>
        <w:jc w:val="both"/>
        <w:rPr>
          <w:rFonts w:cstheme="minorHAnsi"/>
        </w:rPr>
      </w:pPr>
      <w:r w:rsidRPr="00B61E11">
        <w:rPr>
          <w:rFonts w:cstheme="minorHAnsi"/>
        </w:rPr>
        <w:t xml:space="preserve">Our hymn for this last confession is </w:t>
      </w:r>
      <w:r w:rsidR="00E50FF8" w:rsidRPr="00B61E11">
        <w:rPr>
          <w:rFonts w:cstheme="minorHAnsi"/>
          <w:i/>
        </w:rPr>
        <w:t xml:space="preserve">Be </w:t>
      </w:r>
      <w:proofErr w:type="gramStart"/>
      <w:r w:rsidR="00E50FF8" w:rsidRPr="00B61E11">
        <w:rPr>
          <w:rFonts w:cstheme="minorHAnsi"/>
          <w:i/>
        </w:rPr>
        <w:t>Thou</w:t>
      </w:r>
      <w:proofErr w:type="gramEnd"/>
      <w:r w:rsidR="00E50FF8" w:rsidRPr="00B61E11">
        <w:rPr>
          <w:rFonts w:cstheme="minorHAnsi"/>
          <w:i/>
        </w:rPr>
        <w:t xml:space="preserve"> My Vision</w:t>
      </w:r>
      <w:r w:rsidR="00D61B08" w:rsidRPr="00B61E11">
        <w:rPr>
          <w:rFonts w:cstheme="minorHAnsi"/>
          <w:i/>
        </w:rPr>
        <w:t>.</w:t>
      </w:r>
    </w:p>
    <w:p w14:paraId="12AD87DD" w14:textId="77777777" w:rsidR="009A7E76" w:rsidRPr="00B61E11" w:rsidRDefault="009A7E76" w:rsidP="00C601F4">
      <w:pPr>
        <w:spacing w:after="0" w:line="240" w:lineRule="auto"/>
        <w:jc w:val="both"/>
        <w:rPr>
          <w:rFonts w:cstheme="minorHAnsi"/>
        </w:rPr>
      </w:pPr>
    </w:p>
    <w:p w14:paraId="2641EE39" w14:textId="2E48D3F3" w:rsidR="009A7E76" w:rsidRPr="00B61E11" w:rsidRDefault="00140A4D" w:rsidP="00C601F4">
      <w:pPr>
        <w:spacing w:after="0" w:line="240" w:lineRule="auto"/>
        <w:jc w:val="center"/>
        <w:rPr>
          <w:rFonts w:cstheme="minorHAnsi"/>
        </w:rPr>
      </w:pPr>
      <w:r w:rsidRPr="00B61E11">
        <w:rPr>
          <w:rFonts w:cstheme="minorHAnsi"/>
        </w:rPr>
        <w:t>High King of Heaven, my victory won;</w:t>
      </w:r>
    </w:p>
    <w:p w14:paraId="295A4504" w14:textId="77777777" w:rsidR="00C14099" w:rsidRPr="00B61E11" w:rsidRDefault="00140A4D" w:rsidP="00C601F4">
      <w:pPr>
        <w:spacing w:after="0" w:line="240" w:lineRule="auto"/>
        <w:jc w:val="center"/>
        <w:rPr>
          <w:rFonts w:cstheme="minorHAnsi"/>
        </w:rPr>
      </w:pPr>
      <w:r w:rsidRPr="00B61E11">
        <w:rPr>
          <w:rFonts w:cstheme="minorHAnsi"/>
        </w:rPr>
        <w:t>May I reach Heaven’s joys, O bright Heaven’s Sun!</w:t>
      </w:r>
    </w:p>
    <w:p w14:paraId="4A5CB861" w14:textId="3AF7CCB2" w:rsidR="009A7E76" w:rsidRPr="00B61E11" w:rsidRDefault="00140A4D" w:rsidP="00C601F4">
      <w:pPr>
        <w:spacing w:after="0" w:line="240" w:lineRule="auto"/>
        <w:jc w:val="center"/>
        <w:rPr>
          <w:rFonts w:cstheme="minorHAnsi"/>
        </w:rPr>
      </w:pPr>
      <w:r w:rsidRPr="00B61E11">
        <w:rPr>
          <w:rFonts w:cstheme="minorHAnsi"/>
        </w:rPr>
        <w:t>Heart of my own heart, whatever befall,</w:t>
      </w:r>
    </w:p>
    <w:p w14:paraId="621A3981" w14:textId="14A4027D" w:rsidR="00140A4D" w:rsidRPr="00B61E11" w:rsidRDefault="009A7E76" w:rsidP="00C601F4">
      <w:pPr>
        <w:spacing w:after="0" w:line="240" w:lineRule="auto"/>
        <w:jc w:val="center"/>
        <w:rPr>
          <w:rFonts w:cstheme="minorHAnsi"/>
        </w:rPr>
      </w:pPr>
      <w:r w:rsidRPr="00B61E11">
        <w:rPr>
          <w:rFonts w:cstheme="minorHAnsi"/>
        </w:rPr>
        <w:t>S</w:t>
      </w:r>
      <w:r w:rsidR="00140A4D" w:rsidRPr="00B61E11">
        <w:rPr>
          <w:rFonts w:cstheme="minorHAnsi"/>
        </w:rPr>
        <w:t>till be m</w:t>
      </w:r>
      <w:r w:rsidR="002F10BF" w:rsidRPr="00B61E11">
        <w:rPr>
          <w:rFonts w:cstheme="minorHAnsi"/>
        </w:rPr>
        <w:t>y Vision, O Ruler of all.</w:t>
      </w:r>
      <w:r w:rsidR="00810447" w:rsidRPr="00B61E11">
        <w:rPr>
          <w:rStyle w:val="EndnoteReference"/>
          <w:rFonts w:cstheme="minorHAnsi"/>
        </w:rPr>
        <w:endnoteReference w:id="2"/>
      </w:r>
    </w:p>
    <w:p w14:paraId="231CE2A8" w14:textId="3EF5D1A3" w:rsidR="00AC6A69" w:rsidRPr="00B61E11" w:rsidRDefault="00AC6A69" w:rsidP="00C601F4">
      <w:pPr>
        <w:spacing w:after="0" w:line="240" w:lineRule="auto"/>
        <w:jc w:val="both"/>
        <w:rPr>
          <w:rFonts w:cstheme="minorHAnsi"/>
          <w:b/>
        </w:rPr>
      </w:pPr>
    </w:p>
    <w:p w14:paraId="77781E79" w14:textId="34F5FC4A" w:rsidR="00C14099" w:rsidRPr="00B61E11" w:rsidRDefault="00C14099" w:rsidP="00C601F4">
      <w:pPr>
        <w:spacing w:after="0" w:line="240" w:lineRule="auto"/>
        <w:jc w:val="both"/>
        <w:rPr>
          <w:rFonts w:cstheme="minorHAnsi"/>
        </w:rPr>
      </w:pPr>
      <w:r w:rsidRPr="00B61E11">
        <w:rPr>
          <w:rFonts w:cstheme="minorHAnsi"/>
        </w:rPr>
        <w:t>Take a deep breath.</w:t>
      </w:r>
    </w:p>
    <w:p w14:paraId="33034344" w14:textId="77777777" w:rsidR="00B92260" w:rsidRPr="00B61E11" w:rsidRDefault="00B92260" w:rsidP="00B92260">
      <w:pPr>
        <w:spacing w:after="0" w:line="240" w:lineRule="auto"/>
        <w:jc w:val="both"/>
        <w:rPr>
          <w:rFonts w:cstheme="minorHAnsi"/>
          <w:i/>
        </w:rPr>
      </w:pPr>
      <w:r w:rsidRPr="00B61E11">
        <w:rPr>
          <w:rFonts w:cstheme="minorHAnsi"/>
          <w:i/>
        </w:rPr>
        <w:t>(If time permits, ask, “Does anyone have comments or questions about this training?”)</w:t>
      </w:r>
    </w:p>
    <w:p w14:paraId="1B116EBC" w14:textId="77777777" w:rsidR="00935BFA" w:rsidRPr="00B61E11" w:rsidRDefault="00935BFA" w:rsidP="00C601F4">
      <w:pPr>
        <w:spacing w:after="0" w:line="240" w:lineRule="auto"/>
        <w:jc w:val="both"/>
        <w:rPr>
          <w:rFonts w:cstheme="minorHAnsi"/>
        </w:rPr>
      </w:pPr>
    </w:p>
    <w:p w14:paraId="06D1EB48" w14:textId="77777777" w:rsidR="00285B9A" w:rsidRPr="00B61E11" w:rsidRDefault="009A7E76" w:rsidP="00C601F4">
      <w:pPr>
        <w:spacing w:after="0" w:line="240" w:lineRule="auto"/>
        <w:jc w:val="both"/>
        <w:rPr>
          <w:rFonts w:cstheme="minorHAnsi"/>
          <w:b/>
        </w:rPr>
      </w:pPr>
      <w:r w:rsidRPr="00B61E11">
        <w:rPr>
          <w:rFonts w:cstheme="minorHAnsi"/>
          <w:b/>
        </w:rPr>
        <w:t>0:20</w:t>
      </w:r>
      <w:r w:rsidR="00285B9A" w:rsidRPr="00B61E11">
        <w:rPr>
          <w:rFonts w:cstheme="minorHAnsi"/>
          <w:b/>
        </w:rPr>
        <w:tab/>
        <w:t>KARIS CONFESSION</w:t>
      </w:r>
    </w:p>
    <w:p w14:paraId="3E3BD97C" w14:textId="77777777" w:rsidR="009A7E76" w:rsidRPr="00B61E11" w:rsidRDefault="009A7E76" w:rsidP="00C601F4">
      <w:pPr>
        <w:spacing w:after="0" w:line="240" w:lineRule="auto"/>
        <w:jc w:val="both"/>
        <w:rPr>
          <w:rFonts w:cstheme="minorHAnsi"/>
          <w:b/>
        </w:rPr>
      </w:pPr>
    </w:p>
    <w:p w14:paraId="191349F5" w14:textId="77777777" w:rsidR="00285B9A" w:rsidRPr="00B61E11" w:rsidRDefault="009A7E76" w:rsidP="00C601F4">
      <w:pPr>
        <w:spacing w:after="0" w:line="240" w:lineRule="auto"/>
        <w:jc w:val="both"/>
        <w:rPr>
          <w:rFonts w:cstheme="minorHAnsi"/>
          <w:b/>
        </w:rPr>
      </w:pPr>
      <w:r w:rsidRPr="00B61E11">
        <w:rPr>
          <w:rFonts w:cstheme="minorHAnsi"/>
          <w:b/>
        </w:rPr>
        <w:t>0:21</w:t>
      </w:r>
      <w:r w:rsidR="00285B9A" w:rsidRPr="00B61E11">
        <w:rPr>
          <w:rFonts w:cstheme="minorHAnsi"/>
          <w:b/>
        </w:rPr>
        <w:tab/>
        <w:t>TOOLBOX</w:t>
      </w:r>
    </w:p>
    <w:p w14:paraId="140902AA" w14:textId="74806617" w:rsidR="009A7E76" w:rsidRPr="00B61E11" w:rsidRDefault="009A7E76" w:rsidP="00C601F4">
      <w:pPr>
        <w:spacing w:after="0" w:line="240" w:lineRule="auto"/>
        <w:jc w:val="both"/>
        <w:rPr>
          <w:rFonts w:cstheme="minorHAnsi"/>
          <w:b/>
        </w:rPr>
      </w:pPr>
    </w:p>
    <w:p w14:paraId="7CD98068" w14:textId="51F5D9E2" w:rsidR="00AE2172" w:rsidRPr="00B61E11" w:rsidRDefault="002F0970" w:rsidP="00C601F4">
      <w:pPr>
        <w:spacing w:after="0" w:line="240" w:lineRule="auto"/>
        <w:jc w:val="both"/>
        <w:rPr>
          <w:rFonts w:cstheme="minorHAnsi"/>
        </w:rPr>
      </w:pPr>
      <w:r w:rsidRPr="00B61E11">
        <w:rPr>
          <w:rFonts w:cstheme="minorHAnsi"/>
        </w:rPr>
        <w:t xml:space="preserve">Let’s listen </w:t>
      </w:r>
      <w:r w:rsidR="00D61B08" w:rsidRPr="00B61E11">
        <w:rPr>
          <w:rFonts w:cstheme="minorHAnsi"/>
        </w:rPr>
        <w:t xml:space="preserve">once </w:t>
      </w:r>
      <w:r w:rsidRPr="00B61E11">
        <w:rPr>
          <w:rFonts w:cstheme="minorHAnsi"/>
        </w:rPr>
        <w:t>again to our final KF Confession</w:t>
      </w:r>
      <w:r w:rsidR="00AE2172" w:rsidRPr="00B61E11">
        <w:rPr>
          <w:rFonts w:cstheme="minorHAnsi"/>
        </w:rPr>
        <w:t>:</w:t>
      </w:r>
    </w:p>
    <w:p w14:paraId="78C63089" w14:textId="77777777" w:rsidR="00AE2172" w:rsidRPr="00B61E11" w:rsidRDefault="00AE2172" w:rsidP="00C601F4">
      <w:pPr>
        <w:spacing w:after="0" w:line="240" w:lineRule="auto"/>
        <w:jc w:val="both"/>
        <w:rPr>
          <w:rFonts w:cstheme="minorHAnsi"/>
          <w:b/>
        </w:rPr>
      </w:pPr>
    </w:p>
    <w:p w14:paraId="38B7F240" w14:textId="65C0D30C" w:rsidR="00AC6A69" w:rsidRPr="00B61E11" w:rsidRDefault="00AC6A69" w:rsidP="00C601F4">
      <w:pPr>
        <w:spacing w:after="0" w:line="240" w:lineRule="auto"/>
        <w:jc w:val="center"/>
        <w:rPr>
          <w:rFonts w:cstheme="minorHAnsi"/>
        </w:rPr>
      </w:pPr>
      <w:r w:rsidRPr="00B61E11">
        <w:rPr>
          <w:rFonts w:cstheme="minorHAnsi"/>
        </w:rPr>
        <w:t>We circulate our true resources, reconnecting to our Creator and to the Creation.</w:t>
      </w:r>
    </w:p>
    <w:p w14:paraId="03D54776" w14:textId="77777777" w:rsidR="009A7E76" w:rsidRPr="00B61E11" w:rsidRDefault="009A7E76" w:rsidP="00C601F4">
      <w:pPr>
        <w:spacing w:after="0" w:line="240" w:lineRule="auto"/>
        <w:jc w:val="both"/>
        <w:rPr>
          <w:rFonts w:cstheme="minorHAnsi"/>
        </w:rPr>
      </w:pPr>
    </w:p>
    <w:p w14:paraId="282334EA" w14:textId="379E2DAF" w:rsidR="00AC6A69" w:rsidRPr="00B61E11" w:rsidRDefault="00AC6A69" w:rsidP="00C601F4">
      <w:pPr>
        <w:spacing w:after="0" w:line="240" w:lineRule="auto"/>
        <w:jc w:val="both"/>
        <w:rPr>
          <w:rFonts w:cstheme="minorHAnsi"/>
        </w:rPr>
      </w:pPr>
      <w:r w:rsidRPr="00B61E11">
        <w:rPr>
          <w:rFonts w:cstheme="minorHAnsi"/>
        </w:rPr>
        <w:t>I</w:t>
      </w:r>
      <w:r w:rsidR="00EA5BB7" w:rsidRPr="00B61E11">
        <w:rPr>
          <w:rFonts w:cstheme="minorHAnsi"/>
        </w:rPr>
        <w:t xml:space="preserve">n these last few lessons, </w:t>
      </w:r>
      <w:r w:rsidR="00415685" w:rsidRPr="00B61E11">
        <w:rPr>
          <w:rFonts w:cstheme="minorHAnsi"/>
        </w:rPr>
        <w:t>we</w:t>
      </w:r>
      <w:r w:rsidR="00EA5BB7" w:rsidRPr="00B61E11">
        <w:rPr>
          <w:rFonts w:cstheme="minorHAnsi"/>
        </w:rPr>
        <w:t xml:space="preserve"> have introduced the</w:t>
      </w:r>
      <w:r w:rsidR="00704D0C" w:rsidRPr="00B61E11">
        <w:rPr>
          <w:rFonts w:cstheme="minorHAnsi"/>
        </w:rPr>
        <w:t xml:space="preserve"> idea of flow. </w:t>
      </w:r>
      <w:r w:rsidRPr="00B61E11">
        <w:rPr>
          <w:rFonts w:cstheme="minorHAnsi"/>
        </w:rPr>
        <w:t xml:space="preserve">As </w:t>
      </w:r>
      <w:r w:rsidR="00415685" w:rsidRPr="00B61E11">
        <w:rPr>
          <w:rFonts w:cstheme="minorHAnsi"/>
        </w:rPr>
        <w:t>we</w:t>
      </w:r>
      <w:r w:rsidR="00EA5BB7" w:rsidRPr="00B61E11">
        <w:rPr>
          <w:rFonts w:cstheme="minorHAnsi"/>
        </w:rPr>
        <w:t xml:space="preserve"> </w:t>
      </w:r>
      <w:r w:rsidRPr="00B61E11">
        <w:rPr>
          <w:rFonts w:cstheme="minorHAnsi"/>
        </w:rPr>
        <w:t>circulate our true resou</w:t>
      </w:r>
      <w:r w:rsidR="00704D0C" w:rsidRPr="00B61E11">
        <w:rPr>
          <w:rFonts w:cstheme="minorHAnsi"/>
        </w:rPr>
        <w:t>rces</w:t>
      </w:r>
      <w:r w:rsidR="00A94543" w:rsidRPr="00B61E11">
        <w:rPr>
          <w:rFonts w:cstheme="minorHAnsi"/>
        </w:rPr>
        <w:t>,</w:t>
      </w:r>
      <w:r w:rsidR="00704D0C" w:rsidRPr="00B61E11">
        <w:rPr>
          <w:rFonts w:cstheme="minorHAnsi"/>
        </w:rPr>
        <w:t xml:space="preserve"> </w:t>
      </w:r>
      <w:r w:rsidR="00415685" w:rsidRPr="00B61E11">
        <w:rPr>
          <w:rFonts w:cstheme="minorHAnsi"/>
        </w:rPr>
        <w:t>we</w:t>
      </w:r>
      <w:r w:rsidR="00EA5BB7" w:rsidRPr="00B61E11">
        <w:rPr>
          <w:rFonts w:cstheme="minorHAnsi"/>
        </w:rPr>
        <w:t xml:space="preserve"> </w:t>
      </w:r>
      <w:r w:rsidR="00704D0C" w:rsidRPr="00B61E11">
        <w:rPr>
          <w:rFonts w:cstheme="minorHAnsi"/>
        </w:rPr>
        <w:t>keep the flow</w:t>
      </w:r>
      <w:r w:rsidR="00EC0E97" w:rsidRPr="00B61E11">
        <w:rPr>
          <w:rFonts w:cstheme="minorHAnsi"/>
        </w:rPr>
        <w:t xml:space="preserve"> moving</w:t>
      </w:r>
      <w:r w:rsidR="00704D0C" w:rsidRPr="00B61E11">
        <w:rPr>
          <w:rFonts w:cstheme="minorHAnsi"/>
        </w:rPr>
        <w:t>.</w:t>
      </w:r>
      <w:r w:rsidR="00EF57CF" w:rsidRPr="00B61E11">
        <w:rPr>
          <w:rFonts w:cstheme="minorHAnsi"/>
        </w:rPr>
        <w:t xml:space="preserve"> </w:t>
      </w:r>
    </w:p>
    <w:p w14:paraId="69B1AD94" w14:textId="77777777" w:rsidR="009A7E76" w:rsidRPr="00B61E11" w:rsidRDefault="009A7E76" w:rsidP="00C601F4">
      <w:pPr>
        <w:spacing w:after="0" w:line="240" w:lineRule="auto"/>
        <w:jc w:val="both"/>
        <w:rPr>
          <w:rFonts w:cstheme="minorHAnsi"/>
        </w:rPr>
      </w:pPr>
    </w:p>
    <w:p w14:paraId="605CE5EC" w14:textId="1D290A07" w:rsidR="00AC6A69" w:rsidRPr="00B61E11" w:rsidRDefault="004C4ABF" w:rsidP="00C601F4">
      <w:pPr>
        <w:spacing w:after="0" w:line="240" w:lineRule="auto"/>
        <w:jc w:val="both"/>
        <w:rPr>
          <w:rFonts w:cstheme="minorHAnsi"/>
        </w:rPr>
      </w:pPr>
      <w:bookmarkStart w:id="3" w:name="_Hlk31620656"/>
      <w:r w:rsidRPr="00B61E11">
        <w:rPr>
          <w:rFonts w:cstheme="minorHAnsi"/>
        </w:rPr>
        <w:t>We</w:t>
      </w:r>
      <w:r w:rsidR="009017B3" w:rsidRPr="00B61E11">
        <w:rPr>
          <w:rFonts w:cstheme="minorHAnsi"/>
        </w:rPr>
        <w:t xml:space="preserve"> learned</w:t>
      </w:r>
      <w:r w:rsidR="00A94543" w:rsidRPr="00B61E11">
        <w:rPr>
          <w:rFonts w:cstheme="minorHAnsi"/>
        </w:rPr>
        <w:t xml:space="preserve"> </w:t>
      </w:r>
      <w:r w:rsidRPr="00B61E11">
        <w:rPr>
          <w:rFonts w:cstheme="minorHAnsi"/>
        </w:rPr>
        <w:t xml:space="preserve">in KF30 </w:t>
      </w:r>
      <w:r w:rsidR="00A94543" w:rsidRPr="00B61E11">
        <w:rPr>
          <w:rFonts w:cstheme="minorHAnsi"/>
        </w:rPr>
        <w:t>that there are</w:t>
      </w:r>
      <w:r w:rsidR="00AC6A69" w:rsidRPr="00B61E11">
        <w:rPr>
          <w:rFonts w:cstheme="minorHAnsi"/>
        </w:rPr>
        <w:t xml:space="preserve"> two levels of karis</w:t>
      </w:r>
      <w:r w:rsidR="00704D0C" w:rsidRPr="00B61E11">
        <w:rPr>
          <w:rFonts w:cstheme="minorHAnsi"/>
        </w:rPr>
        <w:t xml:space="preserve">. </w:t>
      </w:r>
      <w:bookmarkEnd w:id="3"/>
      <w:r w:rsidR="00A94543" w:rsidRPr="00B61E11">
        <w:rPr>
          <w:rFonts w:cstheme="minorHAnsi"/>
        </w:rPr>
        <w:t xml:space="preserve">At </w:t>
      </w:r>
      <w:r w:rsidR="00AC6A69" w:rsidRPr="00B61E11">
        <w:rPr>
          <w:rFonts w:cstheme="minorHAnsi"/>
        </w:rPr>
        <w:t>the first level</w:t>
      </w:r>
      <w:r w:rsidR="00A94543" w:rsidRPr="00B61E11">
        <w:rPr>
          <w:rFonts w:cstheme="minorHAnsi"/>
        </w:rPr>
        <w:t>,</w:t>
      </w:r>
      <w:r w:rsidR="00AC6A69" w:rsidRPr="00B61E11">
        <w:rPr>
          <w:rFonts w:cstheme="minorHAnsi"/>
        </w:rPr>
        <w:t xml:space="preserve"> we </w:t>
      </w:r>
      <w:r w:rsidR="009C58EF" w:rsidRPr="00B61E11">
        <w:rPr>
          <w:rFonts w:cstheme="minorHAnsi"/>
        </w:rPr>
        <w:t>lay</w:t>
      </w:r>
      <w:r w:rsidR="00AC6A69" w:rsidRPr="00B61E11">
        <w:rPr>
          <w:rFonts w:cstheme="minorHAnsi"/>
        </w:rPr>
        <w:t xml:space="preserve"> the foundation of</w:t>
      </w:r>
      <w:r w:rsidR="00711094" w:rsidRPr="00B61E11">
        <w:rPr>
          <w:rFonts w:cstheme="minorHAnsi"/>
        </w:rPr>
        <w:t xml:space="preserve"> trust</w:t>
      </w:r>
      <w:r w:rsidR="00102CC4" w:rsidRPr="00B61E11">
        <w:rPr>
          <w:rFonts w:cstheme="minorHAnsi"/>
        </w:rPr>
        <w:t xml:space="preserve">, which is </w:t>
      </w:r>
      <w:r w:rsidR="00711094" w:rsidRPr="00B61E11">
        <w:rPr>
          <w:rFonts w:cstheme="minorHAnsi"/>
        </w:rPr>
        <w:t>necessary for</w:t>
      </w:r>
      <w:r w:rsidR="00E03AB7" w:rsidRPr="00B61E11">
        <w:rPr>
          <w:rFonts w:cstheme="minorHAnsi"/>
        </w:rPr>
        <w:t xml:space="preserve"> any</w:t>
      </w:r>
      <w:r w:rsidR="00AC6A69" w:rsidRPr="00B61E11">
        <w:rPr>
          <w:rFonts w:cstheme="minorHAnsi"/>
        </w:rPr>
        <w:t xml:space="preserve"> karis</w:t>
      </w:r>
      <w:r w:rsidR="00704D0C" w:rsidRPr="00B61E11">
        <w:rPr>
          <w:rFonts w:cstheme="minorHAnsi"/>
        </w:rPr>
        <w:t xml:space="preserve"> relationship. </w:t>
      </w:r>
      <w:r w:rsidR="009C58EF" w:rsidRPr="00B61E11">
        <w:rPr>
          <w:rFonts w:cstheme="minorHAnsi"/>
        </w:rPr>
        <w:t>This level has three steps</w:t>
      </w:r>
      <w:r w:rsidR="00F70633" w:rsidRPr="00B61E11">
        <w:rPr>
          <w:rFonts w:cstheme="minorHAnsi"/>
        </w:rPr>
        <w:t>. By</w:t>
      </w:r>
      <w:r w:rsidR="009C58EF" w:rsidRPr="00B61E11">
        <w:rPr>
          <w:rFonts w:cstheme="minorHAnsi"/>
        </w:rPr>
        <w:t xml:space="preserve"> </w:t>
      </w:r>
      <w:r w:rsidR="00F95713" w:rsidRPr="00B61E11">
        <w:rPr>
          <w:rFonts w:cstheme="minorHAnsi"/>
        </w:rPr>
        <w:t xml:space="preserve">practicing </w:t>
      </w:r>
      <w:r w:rsidR="009C58EF" w:rsidRPr="00B61E11">
        <w:rPr>
          <w:rFonts w:cstheme="minorHAnsi"/>
        </w:rPr>
        <w:t>these steps</w:t>
      </w:r>
      <w:r w:rsidR="00772E24" w:rsidRPr="00B61E11">
        <w:rPr>
          <w:rFonts w:cstheme="minorHAnsi"/>
        </w:rPr>
        <w:t>,</w:t>
      </w:r>
      <w:r w:rsidR="009C58EF" w:rsidRPr="00B61E11">
        <w:rPr>
          <w:rFonts w:cstheme="minorHAnsi"/>
        </w:rPr>
        <w:t xml:space="preserve"> you show </w:t>
      </w:r>
      <w:r w:rsidR="00A94543" w:rsidRPr="00B61E11">
        <w:rPr>
          <w:rFonts w:cstheme="minorHAnsi"/>
        </w:rPr>
        <w:t xml:space="preserve">God that </w:t>
      </w:r>
      <w:r w:rsidR="009017B3" w:rsidRPr="00B61E11">
        <w:rPr>
          <w:rFonts w:cstheme="minorHAnsi"/>
        </w:rPr>
        <w:t>you</w:t>
      </w:r>
      <w:r w:rsidR="00A94543" w:rsidRPr="00B61E11">
        <w:rPr>
          <w:rFonts w:cstheme="minorHAnsi"/>
        </w:rPr>
        <w:t xml:space="preserve"> </w:t>
      </w:r>
      <w:r w:rsidR="00FC3C71" w:rsidRPr="00B61E11">
        <w:rPr>
          <w:rFonts w:cstheme="minorHAnsi"/>
        </w:rPr>
        <w:t>are serious about developing your relationship with Him</w:t>
      </w:r>
      <w:r w:rsidR="00A94543" w:rsidRPr="00B61E11">
        <w:rPr>
          <w:rFonts w:cstheme="minorHAnsi"/>
        </w:rPr>
        <w:t xml:space="preserve"> and </w:t>
      </w:r>
      <w:r w:rsidR="006301B3" w:rsidRPr="00B61E11">
        <w:rPr>
          <w:rFonts w:cstheme="minorHAnsi"/>
        </w:rPr>
        <w:t xml:space="preserve">that you </w:t>
      </w:r>
      <w:r w:rsidR="009C58EF" w:rsidRPr="00B61E11">
        <w:rPr>
          <w:rFonts w:cstheme="minorHAnsi"/>
        </w:rPr>
        <w:t>intend</w:t>
      </w:r>
      <w:r w:rsidR="00A94543" w:rsidRPr="00B61E11">
        <w:rPr>
          <w:rFonts w:cstheme="minorHAnsi"/>
        </w:rPr>
        <w:t xml:space="preserve"> to </w:t>
      </w:r>
      <w:r w:rsidR="009C58EF" w:rsidRPr="00B61E11">
        <w:rPr>
          <w:rFonts w:cstheme="minorHAnsi"/>
        </w:rPr>
        <w:t>learn to be</w:t>
      </w:r>
      <w:r w:rsidR="00A94543" w:rsidRPr="00B61E11">
        <w:rPr>
          <w:rFonts w:cstheme="minorHAnsi"/>
        </w:rPr>
        <w:t xml:space="preserve"> trustworthy</w:t>
      </w:r>
      <w:r w:rsidR="009017B3" w:rsidRPr="00B61E11">
        <w:rPr>
          <w:rFonts w:cstheme="minorHAnsi"/>
        </w:rPr>
        <w:t>.</w:t>
      </w:r>
      <w:r w:rsidR="00912D2F" w:rsidRPr="00B61E11">
        <w:rPr>
          <w:rFonts w:cstheme="minorHAnsi"/>
        </w:rPr>
        <w:t xml:space="preserve"> At this first level, you train to</w:t>
      </w:r>
      <w:r w:rsidR="00234B2E" w:rsidRPr="00B61E11">
        <w:rPr>
          <w:rFonts w:cstheme="minorHAnsi"/>
        </w:rPr>
        <w:t>:</w:t>
      </w:r>
    </w:p>
    <w:p w14:paraId="7F51AC28" w14:textId="77777777" w:rsidR="00234B2E" w:rsidRPr="00B61E11" w:rsidRDefault="00234B2E" w:rsidP="00C601F4">
      <w:pPr>
        <w:spacing w:after="0" w:line="240" w:lineRule="auto"/>
        <w:jc w:val="both"/>
        <w:rPr>
          <w:rFonts w:cstheme="minorHAnsi"/>
        </w:rPr>
      </w:pPr>
    </w:p>
    <w:p w14:paraId="3AA064E8" w14:textId="77777777" w:rsidR="00234B2E" w:rsidRPr="00B61E11" w:rsidRDefault="00234B2E" w:rsidP="00F700A1">
      <w:pPr>
        <w:pStyle w:val="ListParagraph"/>
        <w:numPr>
          <w:ilvl w:val="0"/>
          <w:numId w:val="5"/>
        </w:numPr>
        <w:spacing w:after="0" w:line="240" w:lineRule="auto"/>
        <w:ind w:left="720"/>
        <w:jc w:val="both"/>
        <w:rPr>
          <w:rStyle w:val="wordsofchrist"/>
          <w:rFonts w:cstheme="minorHAnsi"/>
          <w:color w:val="333333"/>
        </w:rPr>
      </w:pPr>
      <w:bookmarkStart w:id="4" w:name="_Hlk507847853"/>
      <w:r w:rsidRPr="00B61E11">
        <w:rPr>
          <w:rStyle w:val="wordsofchrist"/>
          <w:rFonts w:cstheme="minorHAnsi"/>
          <w:b/>
          <w:color w:val="333333"/>
        </w:rPr>
        <w:t>Obey kingdom law:</w:t>
      </w:r>
      <w:r w:rsidRPr="00B61E11">
        <w:rPr>
          <w:rStyle w:val="wordsofchrist"/>
          <w:rFonts w:cstheme="minorHAnsi"/>
          <w:color w:val="333333"/>
        </w:rPr>
        <w:t xml:space="preserve"> learn God’s kingdom law of orientation and obey it.</w:t>
      </w:r>
    </w:p>
    <w:p w14:paraId="364BF3EB" w14:textId="77777777" w:rsidR="00234B2E" w:rsidRPr="00B61E11" w:rsidRDefault="00234B2E" w:rsidP="00F700A1">
      <w:pPr>
        <w:spacing w:after="0" w:line="240" w:lineRule="auto"/>
        <w:ind w:left="360"/>
        <w:jc w:val="both"/>
        <w:rPr>
          <w:rStyle w:val="wordsofchrist"/>
          <w:rFonts w:cstheme="minorHAnsi"/>
          <w:color w:val="333333"/>
        </w:rPr>
      </w:pPr>
    </w:p>
    <w:p w14:paraId="1AD95DD5" w14:textId="77777777" w:rsidR="00234B2E" w:rsidRPr="00B61E11" w:rsidRDefault="00234B2E" w:rsidP="00F700A1">
      <w:pPr>
        <w:pStyle w:val="ListParagraph"/>
        <w:numPr>
          <w:ilvl w:val="0"/>
          <w:numId w:val="5"/>
        </w:numPr>
        <w:spacing w:after="0" w:line="240" w:lineRule="auto"/>
        <w:ind w:left="720"/>
        <w:jc w:val="both"/>
        <w:rPr>
          <w:rStyle w:val="wordsofchrist"/>
          <w:rFonts w:cstheme="minorHAnsi"/>
          <w:color w:val="333333"/>
        </w:rPr>
      </w:pPr>
      <w:r w:rsidRPr="00B61E11">
        <w:rPr>
          <w:rStyle w:val="wordsofchrist"/>
          <w:rFonts w:cstheme="minorHAnsi"/>
          <w:b/>
          <w:color w:val="333333"/>
        </w:rPr>
        <w:t>Cultivate more orientation:</w:t>
      </w:r>
      <w:r w:rsidRPr="00B61E11">
        <w:rPr>
          <w:rStyle w:val="wordsofchrist"/>
          <w:rFonts w:cstheme="minorHAnsi"/>
          <w:color w:val="333333"/>
        </w:rPr>
        <w:t xml:space="preserve"> learn what orientation feels like and looks like, and mindfully act in ways that cultivate it. </w:t>
      </w:r>
    </w:p>
    <w:p w14:paraId="1FF17798" w14:textId="77777777" w:rsidR="00234B2E" w:rsidRPr="00B61E11" w:rsidRDefault="00234B2E" w:rsidP="00F700A1">
      <w:pPr>
        <w:pStyle w:val="ListParagraph"/>
        <w:ind w:left="360"/>
        <w:jc w:val="both"/>
        <w:rPr>
          <w:rStyle w:val="wordsofchrist"/>
          <w:rFonts w:cstheme="minorHAnsi"/>
          <w:color w:val="333333"/>
        </w:rPr>
      </w:pPr>
    </w:p>
    <w:p w14:paraId="0D85B313" w14:textId="77777777" w:rsidR="00234B2E" w:rsidRPr="00B61E11" w:rsidRDefault="00234B2E" w:rsidP="00F700A1">
      <w:pPr>
        <w:pStyle w:val="ListParagraph"/>
        <w:numPr>
          <w:ilvl w:val="0"/>
          <w:numId w:val="5"/>
        </w:numPr>
        <w:spacing w:after="0" w:line="240" w:lineRule="auto"/>
        <w:ind w:left="720"/>
        <w:jc w:val="both"/>
        <w:rPr>
          <w:rStyle w:val="wordsofchrist"/>
          <w:rFonts w:cstheme="minorHAnsi"/>
          <w:color w:val="333333"/>
        </w:rPr>
      </w:pPr>
      <w:r w:rsidRPr="00B61E11">
        <w:rPr>
          <w:rStyle w:val="wordsofchrist"/>
          <w:rFonts w:cstheme="minorHAnsi"/>
          <w:b/>
          <w:color w:val="333333"/>
        </w:rPr>
        <w:t>Choose life:</w:t>
      </w:r>
      <w:r w:rsidRPr="00B61E11">
        <w:rPr>
          <w:rStyle w:val="wordsofchrist"/>
          <w:rFonts w:cstheme="minorHAnsi"/>
          <w:color w:val="333333"/>
        </w:rPr>
        <w:t xml:space="preserve"> avoid misoriented behavior.</w:t>
      </w:r>
    </w:p>
    <w:bookmarkEnd w:id="4"/>
    <w:p w14:paraId="44520FF6" w14:textId="77777777" w:rsidR="0081565F" w:rsidRPr="00B61E11" w:rsidRDefault="0081565F" w:rsidP="00C601F4">
      <w:pPr>
        <w:spacing w:after="0" w:line="240" w:lineRule="auto"/>
        <w:jc w:val="both"/>
        <w:rPr>
          <w:rStyle w:val="wordsofchrist"/>
          <w:rFonts w:cstheme="minorHAnsi"/>
        </w:rPr>
      </w:pPr>
    </w:p>
    <w:p w14:paraId="12BCB299" w14:textId="00D8B3AC" w:rsidR="00A02DA6" w:rsidRPr="00B61E11" w:rsidRDefault="00A02DA6" w:rsidP="00A02DA6">
      <w:pPr>
        <w:spacing w:after="0" w:line="240" w:lineRule="auto"/>
        <w:jc w:val="both"/>
        <w:rPr>
          <w:rStyle w:val="wordsofchrist"/>
          <w:rFonts w:cstheme="minorHAnsi"/>
          <w:color w:val="333333"/>
        </w:rPr>
      </w:pPr>
      <w:r w:rsidRPr="00B61E11">
        <w:rPr>
          <w:rStyle w:val="wordsofchrist"/>
          <w:rFonts w:cstheme="minorHAnsi"/>
          <w:color w:val="333333"/>
        </w:rPr>
        <w:t xml:space="preserve">When you practice these </w:t>
      </w:r>
      <w:r w:rsidR="00234B2E" w:rsidRPr="00B61E11">
        <w:rPr>
          <w:rStyle w:val="wordsofchrist"/>
          <w:rFonts w:cstheme="minorHAnsi"/>
          <w:color w:val="333333"/>
        </w:rPr>
        <w:t xml:space="preserve">oriented </w:t>
      </w:r>
      <w:r w:rsidRPr="00B61E11">
        <w:rPr>
          <w:rStyle w:val="wordsofchrist"/>
          <w:rFonts w:cstheme="minorHAnsi"/>
          <w:color w:val="333333"/>
        </w:rPr>
        <w:t>steps</w:t>
      </w:r>
      <w:r w:rsidR="00234B2E" w:rsidRPr="00B61E11">
        <w:rPr>
          <w:rStyle w:val="wordsofchrist"/>
          <w:rFonts w:cstheme="minorHAnsi"/>
          <w:color w:val="333333"/>
        </w:rPr>
        <w:t>, you give</w:t>
      </w:r>
      <w:r w:rsidRPr="00B61E11">
        <w:rPr>
          <w:rStyle w:val="wordsofchrist"/>
          <w:rFonts w:cstheme="minorHAnsi"/>
          <w:color w:val="333333"/>
        </w:rPr>
        <w:t xml:space="preserve"> a gift to God and to others, and you </w:t>
      </w:r>
      <w:r w:rsidR="00234B2E" w:rsidRPr="00B61E11">
        <w:rPr>
          <w:rStyle w:val="wordsofchrist"/>
          <w:rFonts w:cstheme="minorHAnsi"/>
          <w:color w:val="333333"/>
        </w:rPr>
        <w:t>give</w:t>
      </w:r>
      <w:r w:rsidRPr="00B61E11">
        <w:rPr>
          <w:rStyle w:val="wordsofchrist"/>
          <w:rFonts w:cstheme="minorHAnsi"/>
          <w:color w:val="333333"/>
        </w:rPr>
        <w:t xml:space="preserve"> your True Self a drink from the overflow of God’s house.</w:t>
      </w:r>
      <w:r w:rsidR="006A7CC2" w:rsidRPr="00B61E11">
        <w:rPr>
          <w:rStyle w:val="EndnoteReference"/>
          <w:rFonts w:cstheme="minorHAnsi"/>
          <w:color w:val="333333"/>
        </w:rPr>
        <w:endnoteReference w:id="3"/>
      </w:r>
      <w:r w:rsidRPr="00B61E11">
        <w:rPr>
          <w:rStyle w:val="wordsofchrist"/>
          <w:rFonts w:cstheme="minorHAnsi"/>
          <w:color w:val="333333"/>
        </w:rPr>
        <w:t xml:space="preserve"> The outcome, or effect, of </w:t>
      </w:r>
      <w:r w:rsidR="00EB6133" w:rsidRPr="00B61E11">
        <w:rPr>
          <w:rStyle w:val="wordsofchrist"/>
          <w:rFonts w:cstheme="minorHAnsi"/>
          <w:color w:val="333333"/>
        </w:rPr>
        <w:t>pursuing orientation</w:t>
      </w:r>
      <w:r w:rsidRPr="00B61E11">
        <w:rPr>
          <w:rStyle w:val="wordsofchrist"/>
          <w:rFonts w:cstheme="minorHAnsi"/>
          <w:color w:val="333333"/>
        </w:rPr>
        <w:t xml:space="preserve"> is predictable</w:t>
      </w:r>
      <w:r w:rsidR="006C5725" w:rsidRPr="00B61E11">
        <w:rPr>
          <w:rStyle w:val="wordsofchrist"/>
          <w:rFonts w:cstheme="minorHAnsi"/>
          <w:color w:val="333333"/>
        </w:rPr>
        <w:t>—over</w:t>
      </w:r>
      <w:r w:rsidRPr="00B61E11">
        <w:rPr>
          <w:rStyle w:val="wordsofchrist"/>
          <w:rFonts w:cstheme="minorHAnsi"/>
          <w:color w:val="333333"/>
        </w:rPr>
        <w:t xml:space="preserve"> time, you will create a life that is more stable, more productive, and more secure.</w:t>
      </w:r>
    </w:p>
    <w:p w14:paraId="5A553AC6" w14:textId="77777777" w:rsidR="00A02DA6" w:rsidRPr="00B61E11" w:rsidRDefault="00A02DA6" w:rsidP="00C601F4">
      <w:pPr>
        <w:spacing w:after="0" w:line="240" w:lineRule="auto"/>
        <w:jc w:val="both"/>
        <w:rPr>
          <w:rStyle w:val="wordsofchrist"/>
          <w:rFonts w:cstheme="minorHAnsi"/>
        </w:rPr>
      </w:pPr>
    </w:p>
    <w:p w14:paraId="62AB3259" w14:textId="5BA8DD85" w:rsidR="00AC6A69" w:rsidRPr="00B61E11" w:rsidRDefault="00AC6A69" w:rsidP="00C601F4">
      <w:pPr>
        <w:spacing w:after="0" w:line="240" w:lineRule="auto"/>
        <w:jc w:val="both"/>
        <w:rPr>
          <w:rStyle w:val="wordsofchrist"/>
          <w:rFonts w:cstheme="minorHAnsi"/>
        </w:rPr>
      </w:pPr>
      <w:r w:rsidRPr="00B61E11">
        <w:rPr>
          <w:rStyle w:val="wordsofchrist"/>
          <w:rFonts w:cstheme="minorHAnsi"/>
        </w:rPr>
        <w:t xml:space="preserve">The second level of karis is where the adventure really begins. You begin planting seeds with hope, but </w:t>
      </w:r>
      <w:r w:rsidR="00F85DD2" w:rsidRPr="00B61E11">
        <w:rPr>
          <w:rStyle w:val="wordsofchrist"/>
          <w:rFonts w:cstheme="minorHAnsi"/>
        </w:rPr>
        <w:t xml:space="preserve">without </w:t>
      </w:r>
      <w:r w:rsidR="006A7CC2" w:rsidRPr="00B61E11">
        <w:rPr>
          <w:rStyle w:val="wordsofchrist"/>
          <w:rFonts w:cstheme="minorHAnsi"/>
        </w:rPr>
        <w:t>attaching to</w:t>
      </w:r>
      <w:r w:rsidR="008E7111" w:rsidRPr="00B61E11">
        <w:rPr>
          <w:rStyle w:val="wordsofchrist"/>
          <w:rFonts w:cstheme="minorHAnsi"/>
        </w:rPr>
        <w:t xml:space="preserve"> </w:t>
      </w:r>
      <w:r w:rsidR="00F85DD2" w:rsidRPr="00B61E11">
        <w:rPr>
          <w:rStyle w:val="wordsofchrist"/>
          <w:rFonts w:cstheme="minorHAnsi"/>
        </w:rPr>
        <w:t xml:space="preserve">expectations. </w:t>
      </w:r>
      <w:r w:rsidRPr="00B61E11">
        <w:rPr>
          <w:rStyle w:val="wordsofchrist"/>
          <w:rFonts w:cstheme="minorHAnsi"/>
        </w:rPr>
        <w:t xml:space="preserve">At this </w:t>
      </w:r>
      <w:r w:rsidR="00501E81" w:rsidRPr="00B61E11">
        <w:rPr>
          <w:rStyle w:val="wordsofchrist"/>
          <w:rFonts w:cstheme="minorHAnsi"/>
        </w:rPr>
        <w:t>level</w:t>
      </w:r>
      <w:r w:rsidR="00766DCB" w:rsidRPr="00B61E11">
        <w:rPr>
          <w:rStyle w:val="wordsofchrist"/>
          <w:rFonts w:cstheme="minorHAnsi"/>
        </w:rPr>
        <w:t>,</w:t>
      </w:r>
      <w:r w:rsidR="00501E81" w:rsidRPr="00B61E11">
        <w:rPr>
          <w:rStyle w:val="wordsofchrist"/>
          <w:rFonts w:cstheme="minorHAnsi"/>
        </w:rPr>
        <w:t xml:space="preserve"> </w:t>
      </w:r>
      <w:r w:rsidR="009017B3" w:rsidRPr="00B61E11">
        <w:rPr>
          <w:rStyle w:val="wordsofchrist"/>
          <w:rFonts w:cstheme="minorHAnsi"/>
        </w:rPr>
        <w:t xml:space="preserve">you </w:t>
      </w:r>
      <w:r w:rsidRPr="00B61E11">
        <w:rPr>
          <w:rStyle w:val="wordsofchrist"/>
          <w:rFonts w:cstheme="minorHAnsi"/>
        </w:rPr>
        <w:t>learn to:</w:t>
      </w:r>
    </w:p>
    <w:p w14:paraId="5CB764A9" w14:textId="29AA1A8E" w:rsidR="009C1563" w:rsidRPr="00B61E11" w:rsidRDefault="009C1563" w:rsidP="00C601F4">
      <w:pPr>
        <w:spacing w:after="0" w:line="240" w:lineRule="auto"/>
        <w:jc w:val="both"/>
        <w:rPr>
          <w:rStyle w:val="wordsofchrist"/>
          <w:rFonts w:cstheme="minorHAnsi"/>
        </w:rPr>
      </w:pPr>
    </w:p>
    <w:p w14:paraId="7F280A72" w14:textId="461B8C12" w:rsidR="00234B2E" w:rsidRPr="00B61E11" w:rsidRDefault="00234B2E" w:rsidP="00F700A1">
      <w:pPr>
        <w:pStyle w:val="NormalWeb"/>
        <w:numPr>
          <w:ilvl w:val="0"/>
          <w:numId w:val="14"/>
        </w:numPr>
        <w:spacing w:before="0" w:beforeAutospacing="0" w:after="0" w:afterAutospacing="0"/>
        <w:ind w:left="720"/>
        <w:jc w:val="both"/>
        <w:rPr>
          <w:rStyle w:val="wordsofchrist"/>
          <w:rFonts w:asciiTheme="minorHAnsi" w:hAnsiTheme="minorHAnsi" w:cstheme="minorHAnsi"/>
          <w:sz w:val="22"/>
          <w:szCs w:val="22"/>
        </w:rPr>
      </w:pPr>
      <w:bookmarkStart w:id="5" w:name="_Hlk508450979"/>
      <w:bookmarkStart w:id="6" w:name="_Hlk507847881"/>
      <w:r w:rsidRPr="00B61E11">
        <w:rPr>
          <w:rStyle w:val="wordsofchrist"/>
          <w:rFonts w:asciiTheme="minorHAnsi" w:hAnsiTheme="minorHAnsi" w:cstheme="minorHAnsi"/>
          <w:b/>
          <w:sz w:val="22"/>
          <w:szCs w:val="22"/>
        </w:rPr>
        <w:lastRenderedPageBreak/>
        <w:t xml:space="preserve">Love your neighbor as yourself: </w:t>
      </w:r>
      <w:r w:rsidRPr="00B61E11">
        <w:rPr>
          <w:rStyle w:val="wordsofchrist"/>
          <w:rFonts w:asciiTheme="minorHAnsi" w:hAnsiTheme="minorHAnsi" w:cstheme="minorHAnsi"/>
          <w:sz w:val="22"/>
          <w:szCs w:val="22"/>
        </w:rPr>
        <w:t>treat very well those who support you.</w:t>
      </w:r>
      <w:r w:rsidRPr="00B61E11">
        <w:rPr>
          <w:rStyle w:val="EndnoteReference"/>
          <w:rFonts w:asciiTheme="minorHAnsi" w:hAnsiTheme="minorHAnsi" w:cstheme="minorHAnsi"/>
          <w:sz w:val="22"/>
          <w:szCs w:val="22"/>
        </w:rPr>
        <w:endnoteReference w:id="4"/>
      </w:r>
    </w:p>
    <w:p w14:paraId="29D9623C" w14:textId="77777777" w:rsidR="00E535E8" w:rsidRPr="00B61E11" w:rsidRDefault="00E535E8" w:rsidP="00F700A1">
      <w:pPr>
        <w:pStyle w:val="NormalWeb"/>
        <w:spacing w:before="0" w:beforeAutospacing="0" w:after="0" w:afterAutospacing="0"/>
        <w:ind w:left="360"/>
        <w:jc w:val="both"/>
        <w:rPr>
          <w:rStyle w:val="wordsofchrist"/>
          <w:rFonts w:asciiTheme="minorHAnsi" w:hAnsiTheme="minorHAnsi" w:cstheme="minorHAnsi"/>
          <w:sz w:val="22"/>
          <w:szCs w:val="22"/>
        </w:rPr>
      </w:pPr>
    </w:p>
    <w:p w14:paraId="4697CA71" w14:textId="77777777" w:rsidR="00234B2E" w:rsidRPr="00B61E11" w:rsidRDefault="00234B2E" w:rsidP="00F700A1">
      <w:pPr>
        <w:pStyle w:val="NormalWeb"/>
        <w:numPr>
          <w:ilvl w:val="0"/>
          <w:numId w:val="14"/>
        </w:numPr>
        <w:spacing w:before="0" w:beforeAutospacing="0" w:after="0" w:afterAutospacing="0"/>
        <w:ind w:left="720"/>
        <w:jc w:val="both"/>
        <w:rPr>
          <w:rStyle w:val="wordsofchrist"/>
          <w:rFonts w:asciiTheme="minorHAnsi" w:hAnsiTheme="minorHAnsi" w:cstheme="minorHAnsi"/>
          <w:sz w:val="22"/>
          <w:szCs w:val="22"/>
        </w:rPr>
      </w:pPr>
      <w:r w:rsidRPr="00B61E11">
        <w:rPr>
          <w:rStyle w:val="wordsofchrist"/>
          <w:rFonts w:asciiTheme="minorHAnsi" w:hAnsiTheme="minorHAnsi" w:cstheme="minorHAnsi"/>
          <w:b/>
          <w:sz w:val="22"/>
          <w:szCs w:val="22"/>
        </w:rPr>
        <w:t>Do good to the trustworthy community:</w:t>
      </w:r>
      <w:r w:rsidRPr="00B61E11">
        <w:rPr>
          <w:rStyle w:val="wordsofchrist"/>
          <w:rFonts w:asciiTheme="minorHAnsi" w:hAnsiTheme="minorHAnsi" w:cstheme="minorHAnsi"/>
          <w:sz w:val="22"/>
          <w:szCs w:val="22"/>
        </w:rPr>
        <w:t xml:space="preserve"> support members of the community who are investing in their true glory.</w:t>
      </w:r>
    </w:p>
    <w:p w14:paraId="483E1F93" w14:textId="77777777" w:rsidR="00234B2E" w:rsidRPr="00B61E11" w:rsidRDefault="00234B2E" w:rsidP="00F700A1">
      <w:pPr>
        <w:pStyle w:val="NormalWeb"/>
        <w:spacing w:before="0" w:beforeAutospacing="0" w:after="0" w:afterAutospacing="0"/>
        <w:ind w:left="360"/>
        <w:jc w:val="both"/>
        <w:rPr>
          <w:rStyle w:val="wordsofchrist"/>
          <w:rFonts w:asciiTheme="minorHAnsi" w:hAnsiTheme="minorHAnsi" w:cstheme="minorHAnsi"/>
          <w:sz w:val="22"/>
          <w:szCs w:val="22"/>
        </w:rPr>
      </w:pPr>
    </w:p>
    <w:p w14:paraId="124E3208" w14:textId="51DE3836" w:rsidR="00234B2E" w:rsidRPr="00B61E11" w:rsidRDefault="00234B2E" w:rsidP="00F700A1">
      <w:pPr>
        <w:pStyle w:val="ListParagraph"/>
        <w:numPr>
          <w:ilvl w:val="0"/>
          <w:numId w:val="14"/>
        </w:numPr>
        <w:spacing w:after="0" w:line="240" w:lineRule="auto"/>
        <w:ind w:left="720"/>
        <w:jc w:val="both"/>
        <w:rPr>
          <w:rStyle w:val="wordsofchrist"/>
          <w:rFonts w:cstheme="minorHAnsi"/>
        </w:rPr>
      </w:pPr>
      <w:r w:rsidRPr="00B61E11">
        <w:rPr>
          <w:rStyle w:val="wordsofchrist"/>
          <w:rFonts w:cstheme="minorHAnsi"/>
          <w:b/>
        </w:rPr>
        <w:t xml:space="preserve">Act with kindness toward the world: </w:t>
      </w:r>
      <w:r w:rsidRPr="00B61E11">
        <w:rPr>
          <w:rStyle w:val="wordsofchrist"/>
          <w:rFonts w:cstheme="minorHAnsi"/>
        </w:rPr>
        <w:t xml:space="preserve">offer gifts of care and support to those outside the </w:t>
      </w:r>
      <w:r w:rsidR="00102CC4" w:rsidRPr="00B61E11">
        <w:rPr>
          <w:rStyle w:val="wordsofchrist"/>
          <w:rFonts w:cstheme="minorHAnsi"/>
        </w:rPr>
        <w:t xml:space="preserve">trustworthy </w:t>
      </w:r>
      <w:r w:rsidRPr="00B61E11">
        <w:rPr>
          <w:rStyle w:val="wordsofchrist"/>
          <w:rFonts w:cstheme="minorHAnsi"/>
        </w:rPr>
        <w:t>community.</w:t>
      </w:r>
      <w:r w:rsidRPr="00B61E11">
        <w:rPr>
          <w:rStyle w:val="EndnoteReference"/>
          <w:rFonts w:cstheme="minorHAnsi"/>
        </w:rPr>
        <w:endnoteReference w:id="5"/>
      </w:r>
    </w:p>
    <w:p w14:paraId="13673C69" w14:textId="77777777" w:rsidR="00A02DA6" w:rsidRPr="00B61E11" w:rsidRDefault="00A02DA6" w:rsidP="00C601F4">
      <w:pPr>
        <w:spacing w:after="0" w:line="240" w:lineRule="auto"/>
        <w:jc w:val="both"/>
        <w:rPr>
          <w:rStyle w:val="wordsofchrist"/>
          <w:rFonts w:cstheme="minorHAnsi"/>
        </w:rPr>
      </w:pPr>
      <w:bookmarkStart w:id="7" w:name="_Hlk507762678"/>
      <w:bookmarkEnd w:id="5"/>
      <w:bookmarkEnd w:id="6"/>
    </w:p>
    <w:p w14:paraId="0C3A6A8F" w14:textId="2DF67C2D" w:rsidR="005D52D7" w:rsidRPr="00B61E11" w:rsidRDefault="00FE65D0" w:rsidP="00C601F4">
      <w:pPr>
        <w:spacing w:after="0" w:line="240" w:lineRule="auto"/>
        <w:jc w:val="both"/>
        <w:rPr>
          <w:rStyle w:val="wordsofchrist"/>
          <w:rFonts w:cstheme="minorHAnsi"/>
        </w:rPr>
      </w:pPr>
      <w:r w:rsidRPr="00B61E11">
        <w:rPr>
          <w:rStyle w:val="wordsofchrist"/>
          <w:rFonts w:cstheme="minorHAnsi"/>
        </w:rPr>
        <w:t xml:space="preserve">When we are healthier and more oriented, </w:t>
      </w:r>
      <w:r w:rsidR="00DC542E" w:rsidRPr="00B61E11">
        <w:rPr>
          <w:rStyle w:val="wordsofchrist"/>
          <w:rFonts w:cstheme="minorHAnsi"/>
        </w:rPr>
        <w:t>we are no longer driven by the fear of losing our Idol’s life and can observe</w:t>
      </w:r>
      <w:r w:rsidR="004A413E" w:rsidRPr="00B61E11">
        <w:rPr>
          <w:rStyle w:val="wordsofchrist"/>
          <w:rFonts w:cstheme="minorHAnsi"/>
        </w:rPr>
        <w:t xml:space="preserve"> events</w:t>
      </w:r>
      <w:r w:rsidR="00DC542E" w:rsidRPr="00B61E11">
        <w:rPr>
          <w:rStyle w:val="wordsofchrist"/>
          <w:rFonts w:cstheme="minorHAnsi"/>
        </w:rPr>
        <w:t xml:space="preserve"> without judgment</w:t>
      </w:r>
      <w:r w:rsidR="00A5360B" w:rsidRPr="00B61E11">
        <w:rPr>
          <w:rStyle w:val="wordsofchrist"/>
          <w:rFonts w:cstheme="minorHAnsi"/>
        </w:rPr>
        <w:t>. We mindfully acknowledge the Idol’s efforts to control us</w:t>
      </w:r>
      <w:r w:rsidR="00951770" w:rsidRPr="00B61E11">
        <w:rPr>
          <w:rStyle w:val="wordsofchrist"/>
          <w:rFonts w:cstheme="minorHAnsi"/>
        </w:rPr>
        <w:t>,</w:t>
      </w:r>
      <w:r w:rsidR="00A5360B" w:rsidRPr="00B61E11">
        <w:rPr>
          <w:rStyle w:val="wordsofchrist"/>
          <w:rFonts w:cstheme="minorHAnsi"/>
        </w:rPr>
        <w:t xml:space="preserve"> but </w:t>
      </w:r>
      <w:r w:rsidR="00951770" w:rsidRPr="00B61E11">
        <w:rPr>
          <w:rStyle w:val="wordsofchrist"/>
          <w:rFonts w:cstheme="minorHAnsi"/>
        </w:rPr>
        <w:t xml:space="preserve">we </w:t>
      </w:r>
      <w:r w:rsidR="00A5360B" w:rsidRPr="00B61E11">
        <w:rPr>
          <w:rStyle w:val="wordsofchrist"/>
          <w:rFonts w:cstheme="minorHAnsi"/>
        </w:rPr>
        <w:t xml:space="preserve">refuse to participate </w:t>
      </w:r>
      <w:r w:rsidR="00EB6133" w:rsidRPr="00B61E11">
        <w:rPr>
          <w:rStyle w:val="wordsofchrist"/>
          <w:rFonts w:cstheme="minorHAnsi"/>
        </w:rPr>
        <w:t>in the damage it causes</w:t>
      </w:r>
      <w:r w:rsidR="006A7CC2" w:rsidRPr="00B61E11">
        <w:rPr>
          <w:rStyle w:val="wordsofchrist"/>
          <w:rFonts w:cstheme="minorHAnsi"/>
        </w:rPr>
        <w:t>. W</w:t>
      </w:r>
      <w:r w:rsidR="00A5360B" w:rsidRPr="00B61E11">
        <w:rPr>
          <w:rStyle w:val="wordsofchrist"/>
          <w:rFonts w:cstheme="minorHAnsi"/>
        </w:rPr>
        <w:t xml:space="preserve">e remember what we really </w:t>
      </w:r>
      <w:r w:rsidR="00F85DD2" w:rsidRPr="00B61E11">
        <w:rPr>
          <w:rStyle w:val="wordsofchrist"/>
          <w:rFonts w:cstheme="minorHAnsi"/>
        </w:rPr>
        <w:t>want</w:t>
      </w:r>
      <w:r w:rsidR="00520858" w:rsidRPr="00B61E11">
        <w:rPr>
          <w:rStyle w:val="wordsofchrist"/>
          <w:rFonts w:cstheme="minorHAnsi"/>
        </w:rPr>
        <w:t xml:space="preserve">: </w:t>
      </w:r>
      <w:r w:rsidR="00AE5D2C" w:rsidRPr="00B61E11">
        <w:rPr>
          <w:rStyle w:val="wordsofchrist"/>
          <w:rFonts w:cstheme="minorHAnsi"/>
        </w:rPr>
        <w:t xml:space="preserve">we want to </w:t>
      </w:r>
      <w:r w:rsidR="00DB2A7E" w:rsidRPr="00B61E11">
        <w:rPr>
          <w:rStyle w:val="wordsofchrist"/>
          <w:rFonts w:cstheme="minorHAnsi"/>
        </w:rPr>
        <w:t>enjoy</w:t>
      </w:r>
      <w:r w:rsidR="00F85DD2" w:rsidRPr="00B61E11">
        <w:rPr>
          <w:rStyle w:val="wordsofchrist"/>
          <w:rFonts w:cstheme="minorHAnsi"/>
        </w:rPr>
        <w:t xml:space="preserve"> more</w:t>
      </w:r>
      <w:r w:rsidR="00E50FF8" w:rsidRPr="00B61E11">
        <w:rPr>
          <w:rStyle w:val="wordsofchrist"/>
          <w:rFonts w:cstheme="minorHAnsi"/>
        </w:rPr>
        <w:t xml:space="preserve"> love and more life</w:t>
      </w:r>
      <w:r w:rsidR="00AE5D2C" w:rsidRPr="00B61E11">
        <w:rPr>
          <w:rStyle w:val="wordsofchrist"/>
          <w:rFonts w:cstheme="minorHAnsi"/>
        </w:rPr>
        <w:t>, and we want</w:t>
      </w:r>
      <w:r w:rsidR="00152D48" w:rsidRPr="00B61E11">
        <w:rPr>
          <w:rStyle w:val="wordsofchrist"/>
          <w:rFonts w:cstheme="minorHAnsi"/>
        </w:rPr>
        <w:t xml:space="preserve"> to be more capable of </w:t>
      </w:r>
      <w:r w:rsidR="00935BFA" w:rsidRPr="00B61E11">
        <w:rPr>
          <w:rStyle w:val="wordsofchrist"/>
          <w:rFonts w:cstheme="minorHAnsi"/>
        </w:rPr>
        <w:t>handling</w:t>
      </w:r>
      <w:r w:rsidR="00B61F08" w:rsidRPr="00B61E11">
        <w:rPr>
          <w:rStyle w:val="wordsofchrist"/>
          <w:rFonts w:cstheme="minorHAnsi"/>
        </w:rPr>
        <w:t xml:space="preserve"> </w:t>
      </w:r>
      <w:r w:rsidR="006F0337" w:rsidRPr="00B61E11">
        <w:rPr>
          <w:rStyle w:val="wordsofchrist"/>
          <w:rFonts w:cstheme="minorHAnsi"/>
        </w:rPr>
        <w:t>whatever life brings</w:t>
      </w:r>
      <w:r w:rsidR="00B61F08" w:rsidRPr="00B61E11">
        <w:rPr>
          <w:rStyle w:val="wordsofchrist"/>
          <w:rFonts w:cstheme="minorHAnsi"/>
        </w:rPr>
        <w:t xml:space="preserve">. </w:t>
      </w:r>
      <w:r w:rsidR="00152D48" w:rsidRPr="00B61E11">
        <w:rPr>
          <w:rStyle w:val="wordsofchrist"/>
          <w:rFonts w:cstheme="minorHAnsi"/>
        </w:rPr>
        <w:t xml:space="preserve">When we make choices </w:t>
      </w:r>
      <w:r w:rsidR="00FC3C71" w:rsidRPr="00B61E11">
        <w:rPr>
          <w:rStyle w:val="wordsofchrist"/>
          <w:rFonts w:cstheme="minorHAnsi"/>
        </w:rPr>
        <w:t xml:space="preserve">oriented toward achieving </w:t>
      </w:r>
      <w:r w:rsidR="006301B3" w:rsidRPr="00B61E11">
        <w:rPr>
          <w:rStyle w:val="wordsofchrist"/>
          <w:rFonts w:cstheme="minorHAnsi"/>
        </w:rPr>
        <w:t>those</w:t>
      </w:r>
      <w:r w:rsidR="00FC3C71" w:rsidRPr="00B61E11">
        <w:rPr>
          <w:rStyle w:val="wordsofchrist"/>
          <w:rFonts w:cstheme="minorHAnsi"/>
        </w:rPr>
        <w:t xml:space="preserve"> desires</w:t>
      </w:r>
      <w:r w:rsidR="00152D48" w:rsidRPr="00B61E11">
        <w:rPr>
          <w:rStyle w:val="wordsofchrist"/>
          <w:rFonts w:cstheme="minorHAnsi"/>
        </w:rPr>
        <w:t xml:space="preserve">, </w:t>
      </w:r>
      <w:r w:rsidR="00B61F08" w:rsidRPr="00B61E11">
        <w:rPr>
          <w:rStyle w:val="wordsofchrist"/>
          <w:rFonts w:cstheme="minorHAnsi"/>
        </w:rPr>
        <w:t xml:space="preserve">we </w:t>
      </w:r>
      <w:r w:rsidR="00485102" w:rsidRPr="00B61E11">
        <w:rPr>
          <w:rStyle w:val="wordsofchrist"/>
          <w:rFonts w:cstheme="minorHAnsi"/>
        </w:rPr>
        <w:t xml:space="preserve">become </w:t>
      </w:r>
      <w:r w:rsidR="00B61F08" w:rsidRPr="00B61E11">
        <w:rPr>
          <w:rStyle w:val="wordsofchrist"/>
          <w:rFonts w:cstheme="minorHAnsi"/>
        </w:rPr>
        <w:t>more trustworthy</w:t>
      </w:r>
      <w:r w:rsidR="00F60575" w:rsidRPr="00B61E11">
        <w:rPr>
          <w:rStyle w:val="wordsofchrist"/>
          <w:rFonts w:cstheme="minorHAnsi"/>
        </w:rPr>
        <w:t>. We also</w:t>
      </w:r>
      <w:r w:rsidR="00951770" w:rsidRPr="00B61E11">
        <w:rPr>
          <w:rStyle w:val="wordsofchrist"/>
          <w:rFonts w:cstheme="minorHAnsi"/>
        </w:rPr>
        <w:t xml:space="preserve"> learn more about God, which increases our trust</w:t>
      </w:r>
      <w:r w:rsidR="00972D8C" w:rsidRPr="00B61E11">
        <w:rPr>
          <w:rStyle w:val="wordsofchrist"/>
          <w:rFonts w:cstheme="minorHAnsi"/>
        </w:rPr>
        <w:t>,</w:t>
      </w:r>
      <w:r w:rsidR="00951770" w:rsidRPr="00B61E11">
        <w:rPr>
          <w:rStyle w:val="wordsofchrist"/>
          <w:rFonts w:cstheme="minorHAnsi"/>
        </w:rPr>
        <w:t xml:space="preserve"> and we reveal that growing trust by </w:t>
      </w:r>
      <w:r w:rsidR="00485102" w:rsidRPr="00B61E11">
        <w:rPr>
          <w:rStyle w:val="wordsofchrist"/>
          <w:rFonts w:cstheme="minorHAnsi"/>
        </w:rPr>
        <w:t xml:space="preserve">courageously </w:t>
      </w:r>
      <w:r w:rsidR="00951770" w:rsidRPr="00B61E11">
        <w:rPr>
          <w:rStyle w:val="wordsofchrist"/>
          <w:rFonts w:cstheme="minorHAnsi"/>
        </w:rPr>
        <w:t xml:space="preserve">circulating </w:t>
      </w:r>
      <w:r w:rsidR="00B75B9A" w:rsidRPr="00B61E11">
        <w:rPr>
          <w:rStyle w:val="wordsofchrist"/>
          <w:rFonts w:cstheme="minorHAnsi"/>
        </w:rPr>
        <w:t>our MATH</w:t>
      </w:r>
      <w:r w:rsidR="00A777BF" w:rsidRPr="00B61E11">
        <w:rPr>
          <w:rStyle w:val="wordsofchrist"/>
          <w:rFonts w:cstheme="minorHAnsi"/>
        </w:rPr>
        <w:t xml:space="preserve">—our </w:t>
      </w:r>
      <w:r w:rsidR="008D1E99" w:rsidRPr="00B61E11">
        <w:rPr>
          <w:rStyle w:val="wordsofchrist"/>
          <w:rFonts w:cstheme="minorHAnsi"/>
        </w:rPr>
        <w:t>mon</w:t>
      </w:r>
      <w:r w:rsidR="0071410F" w:rsidRPr="00B61E11">
        <w:rPr>
          <w:rStyle w:val="wordsofchrist"/>
          <w:rFonts w:cstheme="minorHAnsi"/>
        </w:rPr>
        <w:t>ey, abilities, time, and health</w:t>
      </w:r>
      <w:r w:rsidR="00152D48" w:rsidRPr="00B61E11">
        <w:rPr>
          <w:rStyle w:val="wordsofchrist"/>
          <w:rFonts w:cstheme="minorHAnsi"/>
        </w:rPr>
        <w:t xml:space="preserve">. We circulate and </w:t>
      </w:r>
      <w:r w:rsidR="00951770" w:rsidRPr="00B61E11">
        <w:rPr>
          <w:rStyle w:val="wordsofchrist"/>
          <w:rFonts w:cstheme="minorHAnsi"/>
        </w:rPr>
        <w:t xml:space="preserve">then </w:t>
      </w:r>
      <w:r w:rsidR="00152D48" w:rsidRPr="00B61E11">
        <w:rPr>
          <w:rStyle w:val="wordsofchrist"/>
          <w:rFonts w:cstheme="minorHAnsi"/>
        </w:rPr>
        <w:t>watch with anticipation to see what God will do.</w:t>
      </w:r>
      <w:r w:rsidR="008D1E99" w:rsidRPr="00B61E11">
        <w:rPr>
          <w:rStyle w:val="wordsofchrist"/>
          <w:rFonts w:cstheme="minorHAnsi"/>
        </w:rPr>
        <w:t xml:space="preserve"> </w:t>
      </w:r>
      <w:r w:rsidR="00F70633" w:rsidRPr="00B61E11">
        <w:rPr>
          <w:rStyle w:val="wordsofchrist"/>
          <w:rFonts w:cstheme="minorHAnsi"/>
        </w:rPr>
        <w:t>T</w:t>
      </w:r>
      <w:r w:rsidR="005D52D7" w:rsidRPr="00B61E11">
        <w:rPr>
          <w:rStyle w:val="wordsofchrist"/>
          <w:rFonts w:cstheme="minorHAnsi"/>
        </w:rPr>
        <w:t>he outcome or effect</w:t>
      </w:r>
      <w:r w:rsidR="00D52398" w:rsidRPr="00B61E11">
        <w:rPr>
          <w:rStyle w:val="wordsofchrist"/>
          <w:rFonts w:cstheme="minorHAnsi"/>
        </w:rPr>
        <w:t xml:space="preserve"> </w:t>
      </w:r>
      <w:r w:rsidR="00E015CE" w:rsidRPr="00B61E11">
        <w:rPr>
          <w:rStyle w:val="wordsofchrist"/>
          <w:rFonts w:cstheme="minorHAnsi"/>
        </w:rPr>
        <w:t xml:space="preserve">of </w:t>
      </w:r>
      <w:r w:rsidR="00134AC2" w:rsidRPr="00B61E11">
        <w:rPr>
          <w:rStyle w:val="wordsofchrist"/>
          <w:rFonts w:cstheme="minorHAnsi"/>
        </w:rPr>
        <w:t>y</w:t>
      </w:r>
      <w:r w:rsidR="00E015CE" w:rsidRPr="00B61E11">
        <w:rPr>
          <w:rStyle w:val="wordsofchrist"/>
          <w:rFonts w:cstheme="minorHAnsi"/>
        </w:rPr>
        <w:t>our circulation</w:t>
      </w:r>
      <w:r w:rsidR="00F70633" w:rsidRPr="00B61E11">
        <w:rPr>
          <w:rStyle w:val="wordsofchrist"/>
          <w:rFonts w:cstheme="minorHAnsi"/>
        </w:rPr>
        <w:t xml:space="preserve"> at this second level</w:t>
      </w:r>
      <w:r w:rsidR="00102CC4" w:rsidRPr="00B61E11">
        <w:rPr>
          <w:rStyle w:val="wordsofchrist"/>
          <w:rFonts w:cstheme="minorHAnsi"/>
        </w:rPr>
        <w:t xml:space="preserve"> of karis</w:t>
      </w:r>
      <w:r w:rsidR="005D52D7" w:rsidRPr="00B61E11">
        <w:rPr>
          <w:rStyle w:val="wordsofchrist"/>
          <w:rFonts w:cstheme="minorHAnsi"/>
        </w:rPr>
        <w:t xml:space="preserve"> is unpredictable</w:t>
      </w:r>
      <w:r w:rsidR="000960B8" w:rsidRPr="00B61E11">
        <w:rPr>
          <w:rStyle w:val="wordsofchrist"/>
          <w:rFonts w:cstheme="minorHAnsi"/>
        </w:rPr>
        <w:t>; you</w:t>
      </w:r>
      <w:r w:rsidR="005D52D7" w:rsidRPr="00B61E11">
        <w:rPr>
          <w:rStyle w:val="wordsofchrist"/>
          <w:rFonts w:cstheme="minorHAnsi"/>
        </w:rPr>
        <w:t xml:space="preserve"> cannot </w:t>
      </w:r>
      <w:r w:rsidR="000960B8" w:rsidRPr="00B61E11">
        <w:rPr>
          <w:rStyle w:val="wordsofchrist"/>
          <w:rFonts w:cstheme="minorHAnsi"/>
        </w:rPr>
        <w:t xml:space="preserve">foresee </w:t>
      </w:r>
      <w:r w:rsidR="005D52D7" w:rsidRPr="00B61E11">
        <w:rPr>
          <w:rStyle w:val="wordsofchrist"/>
          <w:rFonts w:cstheme="minorHAnsi"/>
        </w:rPr>
        <w:t xml:space="preserve">what glorious things </w:t>
      </w:r>
      <w:r w:rsidR="006657E6" w:rsidRPr="00B61E11">
        <w:rPr>
          <w:rStyle w:val="wordsofchrist"/>
          <w:rFonts w:cstheme="minorHAnsi"/>
        </w:rPr>
        <w:t xml:space="preserve">God </w:t>
      </w:r>
      <w:r w:rsidR="005D52D7" w:rsidRPr="00B61E11">
        <w:rPr>
          <w:rStyle w:val="wordsofchrist"/>
          <w:rFonts w:cstheme="minorHAnsi"/>
        </w:rPr>
        <w:t xml:space="preserve">will return to you. You </w:t>
      </w:r>
      <w:r w:rsidR="0055793D" w:rsidRPr="00B61E11">
        <w:rPr>
          <w:rStyle w:val="wordsofchrist"/>
          <w:rFonts w:cstheme="minorHAnsi"/>
        </w:rPr>
        <w:t xml:space="preserve">just </w:t>
      </w:r>
      <w:r w:rsidR="005D52D7" w:rsidRPr="00B61E11">
        <w:rPr>
          <w:rStyle w:val="wordsofchrist"/>
          <w:rFonts w:cstheme="minorHAnsi"/>
        </w:rPr>
        <w:t>start drinking from the river of His delights, and in His light you see more and more light. You can never swallow too much of that river, and there is no end to what His light can reveal.</w:t>
      </w:r>
    </w:p>
    <w:bookmarkEnd w:id="7"/>
    <w:p w14:paraId="6A9CAECE" w14:textId="07D6E08F" w:rsidR="00AC6A69" w:rsidRPr="00B61E11" w:rsidRDefault="00AC6A69" w:rsidP="00C601F4">
      <w:pPr>
        <w:spacing w:after="0" w:line="240" w:lineRule="auto"/>
        <w:jc w:val="both"/>
        <w:rPr>
          <w:rStyle w:val="wordsofchrist"/>
          <w:rFonts w:cstheme="minorHAnsi"/>
        </w:rPr>
      </w:pPr>
    </w:p>
    <w:p w14:paraId="0558C1FA" w14:textId="6065B3E1" w:rsidR="00B27E18" w:rsidRPr="00B61E11" w:rsidRDefault="00B27E18" w:rsidP="00B27E18">
      <w:pPr>
        <w:spacing w:after="0" w:line="240" w:lineRule="auto"/>
        <w:jc w:val="both"/>
        <w:rPr>
          <w:rStyle w:val="wordsofchrist"/>
          <w:rFonts w:cstheme="minorHAnsi"/>
        </w:rPr>
      </w:pPr>
      <w:r w:rsidRPr="00B61E11">
        <w:rPr>
          <w:rStyle w:val="wordsofchrist"/>
          <w:rFonts w:cstheme="minorHAnsi"/>
        </w:rPr>
        <w:t xml:space="preserve">Circulation begins with letting go. </w:t>
      </w:r>
      <w:bookmarkStart w:id="8" w:name="_Hlk129173587"/>
      <w:r w:rsidRPr="00B61E11">
        <w:rPr>
          <w:rStyle w:val="wordsofchrist"/>
          <w:rFonts w:cstheme="minorHAnsi"/>
        </w:rPr>
        <w:t xml:space="preserve">We stop living an egocentric life and allow our resources to flow toward a real need or a real joy. </w:t>
      </w:r>
      <w:bookmarkEnd w:id="8"/>
      <w:r w:rsidRPr="00B61E11">
        <w:rPr>
          <w:rStyle w:val="wordsofchrist"/>
          <w:rFonts w:cstheme="minorHAnsi"/>
        </w:rPr>
        <w:t>We become someone’s neighbor. Rather than waiting for others to give to us, we initiate the ecosystem of circulation. We develop the empathy required to know what another person needs or what would bring them joy</w:t>
      </w:r>
      <w:r w:rsidR="00A23BE5" w:rsidRPr="00B61E11">
        <w:rPr>
          <w:rStyle w:val="wordsofchrist"/>
          <w:rFonts w:cstheme="minorHAnsi"/>
        </w:rPr>
        <w:t xml:space="preserve">. Offering joy is </w:t>
      </w:r>
      <w:r w:rsidRPr="00B61E11">
        <w:rPr>
          <w:rStyle w:val="wordsofchrist"/>
          <w:rFonts w:cstheme="minorHAnsi"/>
        </w:rPr>
        <w:t xml:space="preserve">just as valuable as meeting a need. Before we have time to talk ourselves out of it, we let our resources flow to that person. We do something; when we see our chance, we act. By letting go of our resources, we let go of trying to save the life of our </w:t>
      </w:r>
      <w:r w:rsidR="00CF190D" w:rsidRPr="00B61E11">
        <w:rPr>
          <w:rStyle w:val="wordsofchrist"/>
          <w:rFonts w:cstheme="minorHAnsi"/>
        </w:rPr>
        <w:t>Idol—</w:t>
      </w:r>
      <w:r w:rsidRPr="00B61E11">
        <w:rPr>
          <w:rStyle w:val="wordsofchrist"/>
          <w:rFonts w:cstheme="minorHAnsi"/>
        </w:rPr>
        <w:t>we let go of meeting the compulsive needs of our pride system, and we let go of trusting the Idol’s dictates.</w:t>
      </w:r>
      <w:r w:rsidRPr="00B61E11">
        <w:rPr>
          <w:rStyle w:val="EndnoteReference"/>
          <w:rFonts w:cstheme="minorHAnsi"/>
        </w:rPr>
        <w:endnoteReference w:id="6"/>
      </w:r>
      <w:r w:rsidRPr="00B61E11">
        <w:rPr>
          <w:rStyle w:val="wordsofchrist"/>
          <w:rFonts w:cstheme="minorHAnsi"/>
        </w:rPr>
        <w:t xml:space="preserve"> Our life then becomes evidence of our trust in God and His trust in us.</w:t>
      </w:r>
      <w:r w:rsidR="00A1649E" w:rsidRPr="00B61E11">
        <w:rPr>
          <w:rStyle w:val="wordsofchrist"/>
          <w:rFonts w:cstheme="minorHAnsi"/>
        </w:rPr>
        <w:t xml:space="preserve"> How does that work?</w:t>
      </w:r>
    </w:p>
    <w:p w14:paraId="6B4D08D5" w14:textId="77777777" w:rsidR="00B27E18" w:rsidRPr="00B61E11" w:rsidRDefault="00B27E18" w:rsidP="00C601F4">
      <w:pPr>
        <w:spacing w:after="0" w:line="240" w:lineRule="auto"/>
        <w:jc w:val="both"/>
        <w:rPr>
          <w:rStyle w:val="wordsofchrist"/>
          <w:rFonts w:cstheme="minorHAnsi"/>
        </w:rPr>
      </w:pPr>
    </w:p>
    <w:p w14:paraId="5EAEA42F" w14:textId="2603CB6A" w:rsidR="00EB79EA" w:rsidRPr="00B61E11" w:rsidRDefault="00952D65" w:rsidP="00C601F4">
      <w:pPr>
        <w:spacing w:after="0" w:line="240" w:lineRule="auto"/>
        <w:jc w:val="both"/>
        <w:rPr>
          <w:rStyle w:val="wordsofchrist"/>
          <w:rFonts w:cstheme="minorHAnsi"/>
        </w:rPr>
      </w:pPr>
      <w:bookmarkStart w:id="9" w:name="_Hlk507764096"/>
      <w:r w:rsidRPr="00B61E11">
        <w:rPr>
          <w:rStyle w:val="wordsofchrist"/>
          <w:rFonts w:cstheme="minorHAnsi"/>
        </w:rPr>
        <w:t>As we learn to trust God, we develop</w:t>
      </w:r>
      <w:r w:rsidR="00E30C9C" w:rsidRPr="00B61E11">
        <w:rPr>
          <w:rStyle w:val="wordsofchrist"/>
          <w:rFonts w:cstheme="minorHAnsi"/>
        </w:rPr>
        <w:t xml:space="preserve"> </w:t>
      </w:r>
      <w:bookmarkStart w:id="10" w:name="_Hlk193092562"/>
      <w:r w:rsidR="001052B4" w:rsidRPr="00B61E11">
        <w:rPr>
          <w:rStyle w:val="wordsofchrist"/>
          <w:rFonts w:cstheme="minorHAnsi"/>
        </w:rPr>
        <w:t>a magnanimous heart</w:t>
      </w:r>
      <w:r w:rsidR="0026262D" w:rsidRPr="00B61E11">
        <w:rPr>
          <w:rStyle w:val="wordsofchrist"/>
          <w:rFonts w:cstheme="minorHAnsi"/>
        </w:rPr>
        <w:t xml:space="preserve"> that</w:t>
      </w:r>
      <w:r w:rsidR="001052B4" w:rsidRPr="00B61E11">
        <w:rPr>
          <w:rStyle w:val="wordsofchrist"/>
          <w:rFonts w:cstheme="minorHAnsi"/>
        </w:rPr>
        <w:t xml:space="preserve"> </w:t>
      </w:r>
      <w:r w:rsidR="00912266" w:rsidRPr="00B61E11">
        <w:rPr>
          <w:rStyle w:val="wordsofchrist"/>
          <w:rFonts w:cstheme="minorHAnsi"/>
        </w:rPr>
        <w:t xml:space="preserve">responds to its </w:t>
      </w:r>
      <w:r w:rsidR="00F04708" w:rsidRPr="00B61E11">
        <w:rPr>
          <w:rStyle w:val="wordsofchrist"/>
          <w:rFonts w:cstheme="minorHAnsi"/>
        </w:rPr>
        <w:t xml:space="preserve">own </w:t>
      </w:r>
      <w:r w:rsidR="001052B4" w:rsidRPr="00B61E11">
        <w:rPr>
          <w:rStyle w:val="wordsofchrist"/>
          <w:rFonts w:cstheme="minorHAnsi"/>
        </w:rPr>
        <w:t xml:space="preserve">opportunities to </w:t>
      </w:r>
      <w:r w:rsidR="00912266" w:rsidRPr="00B61E11">
        <w:rPr>
          <w:rStyle w:val="wordsofchrist"/>
          <w:rFonts w:cstheme="minorHAnsi"/>
        </w:rPr>
        <w:t>circulate</w:t>
      </w:r>
      <w:r w:rsidR="001052B4" w:rsidRPr="00B61E11">
        <w:rPr>
          <w:rStyle w:val="wordsofchrist"/>
          <w:rFonts w:cstheme="minorHAnsi"/>
        </w:rPr>
        <w:t>.</w:t>
      </w:r>
      <w:bookmarkEnd w:id="10"/>
      <w:r w:rsidR="001052B4" w:rsidRPr="00B61E11">
        <w:rPr>
          <w:rStyle w:val="wordsofchrist"/>
          <w:rFonts w:cstheme="minorHAnsi"/>
        </w:rPr>
        <w:t xml:space="preserve"> </w:t>
      </w:r>
      <w:r w:rsidR="009E6AC5" w:rsidRPr="00B61E11">
        <w:rPr>
          <w:rStyle w:val="wordsofchrist"/>
          <w:rFonts w:cstheme="minorHAnsi"/>
        </w:rPr>
        <w:t xml:space="preserve">Being magnanimous doesn’t mean that we let </w:t>
      </w:r>
      <w:r w:rsidR="001052B4" w:rsidRPr="00B61E11">
        <w:rPr>
          <w:rStyle w:val="wordsofchrist"/>
          <w:rFonts w:cstheme="minorHAnsi"/>
        </w:rPr>
        <w:t>go of all of our MATH all of the time</w:t>
      </w:r>
      <w:r w:rsidR="00B86E3B" w:rsidRPr="00B61E11">
        <w:rPr>
          <w:rStyle w:val="wordsofchrist"/>
          <w:rFonts w:cstheme="minorHAnsi"/>
        </w:rPr>
        <w:t xml:space="preserve">. </w:t>
      </w:r>
      <w:r w:rsidR="00415685" w:rsidRPr="00B61E11">
        <w:rPr>
          <w:rStyle w:val="wordsofchrist"/>
          <w:rFonts w:cstheme="minorHAnsi"/>
        </w:rPr>
        <w:t>W</w:t>
      </w:r>
      <w:r w:rsidR="00B86E3B" w:rsidRPr="00B61E11">
        <w:rPr>
          <w:rStyle w:val="wordsofchrist"/>
          <w:rFonts w:cstheme="minorHAnsi"/>
        </w:rPr>
        <w:t xml:space="preserve">e </w:t>
      </w:r>
      <w:r w:rsidR="00415685" w:rsidRPr="00B61E11">
        <w:rPr>
          <w:rStyle w:val="wordsofchrist"/>
          <w:rFonts w:cstheme="minorHAnsi"/>
        </w:rPr>
        <w:t xml:space="preserve">still </w:t>
      </w:r>
      <w:r w:rsidR="00B86E3B" w:rsidRPr="00B61E11">
        <w:rPr>
          <w:rStyle w:val="wordsofchrist"/>
          <w:rFonts w:cstheme="minorHAnsi"/>
        </w:rPr>
        <w:t>budget and prioritize</w:t>
      </w:r>
      <w:r w:rsidR="0009131F" w:rsidRPr="00B61E11">
        <w:rPr>
          <w:rStyle w:val="wordsofchrist"/>
          <w:rFonts w:cstheme="minorHAnsi"/>
        </w:rPr>
        <w:t xml:space="preserve">, </w:t>
      </w:r>
      <w:r w:rsidR="00C27541" w:rsidRPr="00B61E11">
        <w:rPr>
          <w:rStyle w:val="wordsofchrist"/>
          <w:rFonts w:cstheme="minorHAnsi"/>
        </w:rPr>
        <w:t xml:space="preserve">but </w:t>
      </w:r>
      <w:r w:rsidR="0009131F" w:rsidRPr="00B61E11">
        <w:rPr>
          <w:rStyle w:val="wordsofchrist"/>
          <w:rFonts w:cstheme="minorHAnsi"/>
        </w:rPr>
        <w:t>we do</w:t>
      </w:r>
      <w:r w:rsidR="001052B4" w:rsidRPr="00B61E11">
        <w:rPr>
          <w:rStyle w:val="wordsofchrist"/>
          <w:rFonts w:cstheme="minorHAnsi"/>
        </w:rPr>
        <w:t xml:space="preserve"> </w:t>
      </w:r>
      <w:r w:rsidR="00B86E3B" w:rsidRPr="00B61E11">
        <w:rPr>
          <w:rStyle w:val="wordsofchrist"/>
          <w:rFonts w:cstheme="minorHAnsi"/>
        </w:rPr>
        <w:t>not</w:t>
      </w:r>
      <w:r w:rsidR="001052B4" w:rsidRPr="00B61E11">
        <w:rPr>
          <w:rStyle w:val="wordsofchrist"/>
          <w:rFonts w:cstheme="minorHAnsi"/>
        </w:rPr>
        <w:t xml:space="preserve"> make our MATH another rigid </w:t>
      </w:r>
      <w:r w:rsidR="001A54B5" w:rsidRPr="00B61E11">
        <w:rPr>
          <w:rStyle w:val="wordsofchrist"/>
          <w:rFonts w:cstheme="minorHAnsi"/>
        </w:rPr>
        <w:t>legal system</w:t>
      </w:r>
      <w:r w:rsidR="00102CC4" w:rsidRPr="00B61E11">
        <w:rPr>
          <w:rStyle w:val="wordsofchrist"/>
          <w:rFonts w:cstheme="minorHAnsi"/>
        </w:rPr>
        <w:t>, so we can choose to</w:t>
      </w:r>
      <w:r w:rsidR="00A7340A" w:rsidRPr="00B61E11">
        <w:rPr>
          <w:rStyle w:val="wordsofchrist"/>
          <w:rFonts w:cstheme="minorHAnsi"/>
        </w:rPr>
        <w:t xml:space="preserve"> stretch </w:t>
      </w:r>
      <w:r w:rsidR="00BC6770" w:rsidRPr="00B61E11">
        <w:rPr>
          <w:rStyle w:val="wordsofchrist"/>
          <w:rFonts w:cstheme="minorHAnsi"/>
        </w:rPr>
        <w:t>the comfort zone of our MATH to meet a need or a joy</w:t>
      </w:r>
      <w:r w:rsidR="002251AA" w:rsidRPr="00B61E11">
        <w:rPr>
          <w:rStyle w:val="wordsofchrist"/>
          <w:rFonts w:cstheme="minorHAnsi"/>
        </w:rPr>
        <w:t>. This</w:t>
      </w:r>
      <w:r w:rsidR="00A7340A" w:rsidRPr="00B61E11">
        <w:rPr>
          <w:rStyle w:val="wordsofchrist"/>
          <w:rFonts w:cstheme="minorHAnsi"/>
        </w:rPr>
        <w:t xml:space="preserve"> demonstrate</w:t>
      </w:r>
      <w:r w:rsidR="002251AA" w:rsidRPr="00B61E11">
        <w:rPr>
          <w:rStyle w:val="wordsofchrist"/>
          <w:rFonts w:cstheme="minorHAnsi"/>
        </w:rPr>
        <w:t>s</w:t>
      </w:r>
      <w:r w:rsidR="00A7340A" w:rsidRPr="00B61E11">
        <w:rPr>
          <w:rStyle w:val="wordsofchrist"/>
          <w:rFonts w:cstheme="minorHAnsi"/>
        </w:rPr>
        <w:t xml:space="preserve"> </w:t>
      </w:r>
      <w:r w:rsidR="00BC6770" w:rsidRPr="00B61E11">
        <w:rPr>
          <w:rStyle w:val="wordsofchrist"/>
          <w:rFonts w:cstheme="minorHAnsi"/>
        </w:rPr>
        <w:t>our trust in God</w:t>
      </w:r>
      <w:r w:rsidR="002251AA" w:rsidRPr="00B61E11">
        <w:rPr>
          <w:rStyle w:val="wordsofchrist"/>
          <w:rFonts w:cstheme="minorHAnsi"/>
        </w:rPr>
        <w:t xml:space="preserve"> and</w:t>
      </w:r>
      <w:r w:rsidR="00BC6770" w:rsidRPr="00B61E11">
        <w:rPr>
          <w:rStyle w:val="wordsofchrist"/>
          <w:rFonts w:cstheme="minorHAnsi"/>
        </w:rPr>
        <w:t xml:space="preserve"> gives Him </w:t>
      </w:r>
      <w:r w:rsidR="003D43D5" w:rsidRPr="00B61E11">
        <w:rPr>
          <w:rStyle w:val="wordsofchrist"/>
          <w:rFonts w:cstheme="minorHAnsi"/>
        </w:rPr>
        <w:t xml:space="preserve">the opportunity to demonstrate His trustworthiness toward us. </w:t>
      </w:r>
      <w:r w:rsidR="006A74EE" w:rsidRPr="00B61E11">
        <w:rPr>
          <w:rStyle w:val="wordsofchrist"/>
          <w:rFonts w:cstheme="minorHAnsi"/>
        </w:rPr>
        <w:t>Our choice</w:t>
      </w:r>
      <w:r w:rsidR="00A7340A" w:rsidRPr="00B61E11">
        <w:rPr>
          <w:rStyle w:val="wordsofchrist"/>
          <w:rFonts w:cstheme="minorHAnsi"/>
        </w:rPr>
        <w:t xml:space="preserve"> show</w:t>
      </w:r>
      <w:r w:rsidR="006A74EE" w:rsidRPr="00B61E11">
        <w:rPr>
          <w:rStyle w:val="wordsofchrist"/>
          <w:rFonts w:cstheme="minorHAnsi"/>
        </w:rPr>
        <w:t>s</w:t>
      </w:r>
      <w:r w:rsidR="00A7340A" w:rsidRPr="00B61E11">
        <w:rPr>
          <w:rStyle w:val="wordsofchrist"/>
          <w:rFonts w:cstheme="minorHAnsi"/>
        </w:rPr>
        <w:t xml:space="preserve"> God that we are trustworthy and willing to learn more trust.</w:t>
      </w:r>
    </w:p>
    <w:bookmarkEnd w:id="9"/>
    <w:p w14:paraId="6CDD84E6" w14:textId="77777777" w:rsidR="00EB79EA" w:rsidRPr="00B61E11" w:rsidRDefault="00EB79EA" w:rsidP="00C601F4">
      <w:pPr>
        <w:spacing w:after="0" w:line="240" w:lineRule="auto"/>
        <w:jc w:val="both"/>
        <w:rPr>
          <w:rStyle w:val="wordsofchrist"/>
          <w:rFonts w:cstheme="minorHAnsi"/>
        </w:rPr>
      </w:pPr>
    </w:p>
    <w:p w14:paraId="094065FE" w14:textId="1E128A2E" w:rsidR="00AC6A69" w:rsidRPr="00B61E11" w:rsidRDefault="001F45F4" w:rsidP="00C601F4">
      <w:pPr>
        <w:spacing w:after="0" w:line="240" w:lineRule="auto"/>
        <w:jc w:val="both"/>
        <w:rPr>
          <w:rStyle w:val="wordsofchrist"/>
          <w:rFonts w:cstheme="minorHAnsi"/>
        </w:rPr>
      </w:pPr>
      <w:r w:rsidRPr="00B61E11">
        <w:rPr>
          <w:rStyle w:val="wordsofchrist"/>
          <w:rFonts w:cstheme="minorHAnsi"/>
        </w:rPr>
        <w:t xml:space="preserve">This </w:t>
      </w:r>
      <w:r w:rsidR="002A79EC" w:rsidRPr="00B61E11">
        <w:rPr>
          <w:rStyle w:val="wordsofchrist"/>
          <w:rFonts w:cstheme="minorHAnsi"/>
        </w:rPr>
        <w:t xml:space="preserve">ongoing cycle </w:t>
      </w:r>
      <w:r w:rsidR="00A13067" w:rsidRPr="00B61E11">
        <w:rPr>
          <w:rStyle w:val="wordsofchrist"/>
          <w:rFonts w:cstheme="minorHAnsi"/>
        </w:rPr>
        <w:t xml:space="preserve">of </w:t>
      </w:r>
      <w:r w:rsidRPr="00B61E11">
        <w:rPr>
          <w:rStyle w:val="wordsofchrist"/>
          <w:rFonts w:cstheme="minorHAnsi"/>
        </w:rPr>
        <w:t>circulation with God</w:t>
      </w:r>
      <w:r w:rsidR="00A02DA6" w:rsidRPr="00B61E11">
        <w:rPr>
          <w:rStyle w:val="wordsofchrist"/>
          <w:rFonts w:cstheme="minorHAnsi"/>
        </w:rPr>
        <w:t xml:space="preserve"> </w:t>
      </w:r>
      <w:r w:rsidR="00AC6A69" w:rsidRPr="00B61E11">
        <w:rPr>
          <w:rStyle w:val="wordsofchrist"/>
          <w:rFonts w:cstheme="minorHAnsi"/>
        </w:rPr>
        <w:t xml:space="preserve">allows resources to </w:t>
      </w:r>
      <w:r w:rsidR="003D43D5" w:rsidRPr="00B61E11">
        <w:rPr>
          <w:rStyle w:val="wordsofchrist"/>
          <w:rFonts w:cstheme="minorHAnsi"/>
        </w:rPr>
        <w:t>flow</w:t>
      </w:r>
      <w:r w:rsidR="00AC6A69" w:rsidRPr="00B61E11">
        <w:rPr>
          <w:rStyle w:val="wordsofchrist"/>
          <w:rFonts w:cstheme="minorHAnsi"/>
        </w:rPr>
        <w:t xml:space="preserve"> away from us, but </w:t>
      </w:r>
      <w:r w:rsidR="00AE4A30" w:rsidRPr="00B61E11">
        <w:rPr>
          <w:rStyle w:val="wordsofchrist"/>
          <w:rFonts w:cstheme="minorHAnsi"/>
        </w:rPr>
        <w:t xml:space="preserve">it </w:t>
      </w:r>
      <w:r w:rsidR="00AC6A69" w:rsidRPr="00B61E11">
        <w:rPr>
          <w:rStyle w:val="wordsofchrist"/>
          <w:rFonts w:cstheme="minorHAnsi"/>
        </w:rPr>
        <w:t xml:space="preserve">also allows resources to flow </w:t>
      </w:r>
      <w:r w:rsidR="003D43D5" w:rsidRPr="00B61E11">
        <w:rPr>
          <w:rStyle w:val="wordsofchrist"/>
          <w:rFonts w:cstheme="minorHAnsi"/>
        </w:rPr>
        <w:t>toward</w:t>
      </w:r>
      <w:r w:rsidR="00FB5B71" w:rsidRPr="00B61E11">
        <w:rPr>
          <w:rStyle w:val="wordsofchrist"/>
          <w:rFonts w:cstheme="minorHAnsi"/>
        </w:rPr>
        <w:t xml:space="preserve"> us</w:t>
      </w:r>
      <w:r w:rsidR="00F4565B" w:rsidRPr="00B61E11">
        <w:rPr>
          <w:rStyle w:val="wordsofchrist"/>
          <w:rFonts w:cstheme="minorHAnsi"/>
        </w:rPr>
        <w:t xml:space="preserve">. </w:t>
      </w:r>
      <w:bookmarkStart w:id="11" w:name="_Hlk129173650"/>
      <w:r w:rsidR="00B61F08" w:rsidRPr="00B61E11">
        <w:rPr>
          <w:rStyle w:val="wordsofchrist"/>
          <w:rFonts w:cstheme="minorHAnsi"/>
        </w:rPr>
        <w:t>When we refuse to be motivated by</w:t>
      </w:r>
      <w:r w:rsidR="00FB5B71" w:rsidRPr="00B61E11">
        <w:rPr>
          <w:rStyle w:val="wordsofchrist"/>
          <w:rFonts w:cstheme="minorHAnsi"/>
        </w:rPr>
        <w:t xml:space="preserve"> greed and fear</w:t>
      </w:r>
      <w:r w:rsidR="002A4FED" w:rsidRPr="00B61E11">
        <w:rPr>
          <w:rStyle w:val="wordsofchrist"/>
          <w:rFonts w:cstheme="minorHAnsi"/>
        </w:rPr>
        <w:t xml:space="preserve">, </w:t>
      </w:r>
      <w:r w:rsidR="00F4565B" w:rsidRPr="00B61E11">
        <w:rPr>
          <w:rStyle w:val="wordsofchrist"/>
          <w:rFonts w:cstheme="minorHAnsi"/>
        </w:rPr>
        <w:t>our arms are open to give and receive</w:t>
      </w:r>
      <w:r w:rsidR="002251AA" w:rsidRPr="00B61E11">
        <w:rPr>
          <w:rStyle w:val="wordsofchrist"/>
          <w:rFonts w:cstheme="minorHAnsi"/>
        </w:rPr>
        <w:t xml:space="preserve">. </w:t>
      </w:r>
      <w:bookmarkEnd w:id="11"/>
      <w:r w:rsidR="002251AA" w:rsidRPr="00B61E11">
        <w:rPr>
          <w:rStyle w:val="wordsofchrist"/>
          <w:rFonts w:cstheme="minorHAnsi"/>
        </w:rPr>
        <w:t xml:space="preserve">The </w:t>
      </w:r>
      <w:r w:rsidR="00F4565B" w:rsidRPr="00B61E11">
        <w:rPr>
          <w:rStyle w:val="wordsofchrist"/>
          <w:rFonts w:cstheme="minorHAnsi"/>
        </w:rPr>
        <w:t xml:space="preserve">resources of the Creation </w:t>
      </w:r>
      <w:r w:rsidR="002251AA" w:rsidRPr="00B61E11">
        <w:rPr>
          <w:rStyle w:val="wordsofchrist"/>
          <w:rFonts w:cstheme="minorHAnsi"/>
        </w:rPr>
        <w:t xml:space="preserve">are then </w:t>
      </w:r>
      <w:r w:rsidR="00F4565B" w:rsidRPr="00B61E11">
        <w:rPr>
          <w:rStyle w:val="wordsofchrist"/>
          <w:rFonts w:cstheme="minorHAnsi"/>
        </w:rPr>
        <w:t xml:space="preserve">free to flow back and forth in a natural cycle. </w:t>
      </w:r>
      <w:r w:rsidR="00FB5B71" w:rsidRPr="00B61E11">
        <w:rPr>
          <w:rStyle w:val="wordsofchrist"/>
          <w:rFonts w:cstheme="minorHAnsi"/>
        </w:rPr>
        <w:t xml:space="preserve">By allowing the tide to go out, we invite the tide’s return. </w:t>
      </w:r>
      <w:r w:rsidR="00CA59B9" w:rsidRPr="00B61E11">
        <w:rPr>
          <w:rStyle w:val="wordsofchrist"/>
          <w:rFonts w:cstheme="minorHAnsi"/>
        </w:rPr>
        <w:t>As we invest our MATH, we gain even more.</w:t>
      </w:r>
      <w:r w:rsidR="00F4565B" w:rsidRPr="00B61E11">
        <w:rPr>
          <w:rStyle w:val="wordsofchrist"/>
          <w:rFonts w:cstheme="minorHAnsi"/>
        </w:rPr>
        <w:t xml:space="preserve"> </w:t>
      </w:r>
      <w:bookmarkStart w:id="12" w:name="_Hlk507764585"/>
      <w:r w:rsidR="0042222A" w:rsidRPr="00B61E11">
        <w:rPr>
          <w:rStyle w:val="wordsofchrist"/>
          <w:rFonts w:cstheme="minorHAnsi"/>
        </w:rPr>
        <w:t xml:space="preserve">Through </w:t>
      </w:r>
      <w:r w:rsidR="001316D2" w:rsidRPr="00B61E11">
        <w:rPr>
          <w:rStyle w:val="wordsofchrist"/>
          <w:rFonts w:cstheme="minorHAnsi"/>
        </w:rPr>
        <w:t>entering into circulation</w:t>
      </w:r>
      <w:r w:rsidR="00AE4A30" w:rsidRPr="00B61E11">
        <w:rPr>
          <w:rStyle w:val="wordsofchrist"/>
          <w:rFonts w:cstheme="minorHAnsi"/>
        </w:rPr>
        <w:t>,</w:t>
      </w:r>
      <w:r w:rsidR="00FB5B71" w:rsidRPr="00B61E11">
        <w:rPr>
          <w:rStyle w:val="wordsofchrist"/>
          <w:rFonts w:cstheme="minorHAnsi"/>
        </w:rPr>
        <w:t xml:space="preserve"> we </w:t>
      </w:r>
      <w:r w:rsidR="001316D2" w:rsidRPr="00B61E11">
        <w:rPr>
          <w:rStyle w:val="wordsofchrist"/>
          <w:rFonts w:cstheme="minorHAnsi"/>
        </w:rPr>
        <w:t>experience</w:t>
      </w:r>
      <w:r w:rsidR="00FB5B71" w:rsidRPr="00B61E11">
        <w:rPr>
          <w:rStyle w:val="wordsofchrist"/>
          <w:rFonts w:cstheme="minorHAnsi"/>
        </w:rPr>
        <w:t xml:space="preserve"> an eve</w:t>
      </w:r>
      <w:r w:rsidR="0042222A" w:rsidRPr="00B61E11">
        <w:rPr>
          <w:rStyle w:val="wordsofchrist"/>
          <w:rFonts w:cstheme="minorHAnsi"/>
        </w:rPr>
        <w:t xml:space="preserve">r-increasing vitality that </w:t>
      </w:r>
      <w:r w:rsidR="00A13067" w:rsidRPr="00B61E11">
        <w:rPr>
          <w:rStyle w:val="wordsofchrist"/>
          <w:rFonts w:cstheme="minorHAnsi"/>
        </w:rPr>
        <w:t>brings with it</w:t>
      </w:r>
      <w:r w:rsidR="0042222A" w:rsidRPr="00B61E11">
        <w:rPr>
          <w:rStyle w:val="wordsofchrist"/>
          <w:rFonts w:cstheme="minorHAnsi"/>
        </w:rPr>
        <w:t xml:space="preserve"> more and more joy</w:t>
      </w:r>
      <w:r w:rsidR="00AC6A69" w:rsidRPr="00B61E11">
        <w:rPr>
          <w:rStyle w:val="wordsofchrist"/>
          <w:rFonts w:cstheme="minorHAnsi"/>
        </w:rPr>
        <w:t>.</w:t>
      </w:r>
      <w:r w:rsidR="00CA59B9" w:rsidRPr="00B61E11">
        <w:rPr>
          <w:rStyle w:val="wordsofchrist"/>
          <w:rFonts w:cstheme="minorHAnsi"/>
        </w:rPr>
        <w:t xml:space="preserve"> </w:t>
      </w:r>
      <w:bookmarkEnd w:id="12"/>
    </w:p>
    <w:p w14:paraId="06956D43" w14:textId="77777777" w:rsidR="001D2999" w:rsidRPr="00B61E11" w:rsidRDefault="001D2999" w:rsidP="00C601F4">
      <w:pPr>
        <w:spacing w:after="0" w:line="240" w:lineRule="auto"/>
        <w:jc w:val="both"/>
        <w:rPr>
          <w:rStyle w:val="wordsofchrist"/>
          <w:rFonts w:cstheme="minorHAnsi"/>
        </w:rPr>
      </w:pPr>
    </w:p>
    <w:p w14:paraId="2D8D485B" w14:textId="39F1416B" w:rsidR="001D2999" w:rsidRPr="00B61E11" w:rsidRDefault="0042222A" w:rsidP="00C601F4">
      <w:pPr>
        <w:spacing w:after="0" w:line="240" w:lineRule="auto"/>
        <w:jc w:val="both"/>
        <w:rPr>
          <w:rStyle w:val="wordsofchrist"/>
          <w:rFonts w:cstheme="minorHAnsi"/>
        </w:rPr>
      </w:pPr>
      <w:r w:rsidRPr="00B61E11">
        <w:rPr>
          <w:rStyle w:val="wordsofchrist"/>
          <w:rFonts w:cstheme="minorHAnsi"/>
        </w:rPr>
        <w:t>Our p</w:t>
      </w:r>
      <w:r w:rsidR="00AC6A69" w:rsidRPr="00B61E11">
        <w:rPr>
          <w:rStyle w:val="wordsofchrist"/>
          <w:rFonts w:cstheme="minorHAnsi"/>
        </w:rPr>
        <w:t>rayer</w:t>
      </w:r>
      <w:r w:rsidRPr="00B61E11">
        <w:rPr>
          <w:rStyle w:val="wordsofchrist"/>
          <w:rFonts w:cstheme="minorHAnsi"/>
        </w:rPr>
        <w:t xml:space="preserve"> might go something like this</w:t>
      </w:r>
      <w:r w:rsidR="00AC6A69" w:rsidRPr="00B61E11">
        <w:rPr>
          <w:rStyle w:val="wordsofchrist"/>
          <w:rFonts w:cstheme="minorHAnsi"/>
        </w:rPr>
        <w:t xml:space="preserve">: </w:t>
      </w:r>
    </w:p>
    <w:p w14:paraId="201D9A8F" w14:textId="77777777" w:rsidR="001D2999" w:rsidRPr="00B61E11" w:rsidRDefault="001D2999" w:rsidP="00C601F4">
      <w:pPr>
        <w:spacing w:after="0" w:line="240" w:lineRule="auto"/>
        <w:jc w:val="both"/>
        <w:rPr>
          <w:rStyle w:val="wordsofchrist"/>
          <w:rFonts w:cstheme="minorHAnsi"/>
        </w:rPr>
      </w:pPr>
    </w:p>
    <w:p w14:paraId="2ABF2F13" w14:textId="74FFB3D7" w:rsidR="00AC6A69" w:rsidRPr="00B61E11" w:rsidRDefault="0042222A" w:rsidP="00C601F4">
      <w:pPr>
        <w:spacing w:after="0" w:line="240" w:lineRule="auto"/>
        <w:jc w:val="center"/>
        <w:rPr>
          <w:rStyle w:val="wordsofchrist"/>
          <w:rFonts w:cstheme="minorHAnsi"/>
          <w:i/>
        </w:rPr>
      </w:pPr>
      <w:r w:rsidRPr="00B61E11">
        <w:rPr>
          <w:rStyle w:val="wordsofchrist"/>
          <w:rFonts w:cstheme="minorHAnsi"/>
          <w:i/>
        </w:rPr>
        <w:t xml:space="preserve">Father, I am willing </w:t>
      </w:r>
      <w:r w:rsidR="00AC6A69" w:rsidRPr="00B61E11">
        <w:rPr>
          <w:rStyle w:val="wordsofchrist"/>
          <w:rFonts w:cstheme="minorHAnsi"/>
          <w:i/>
        </w:rPr>
        <w:t>to let go and get into the flow.</w:t>
      </w:r>
      <w:r w:rsidR="00AC6A69" w:rsidRPr="00B61E11">
        <w:rPr>
          <w:rStyle w:val="wordsofchrist"/>
          <w:rFonts w:cstheme="minorHAnsi"/>
        </w:rPr>
        <w:t xml:space="preserve"> </w:t>
      </w:r>
      <w:r w:rsidR="00FC5857" w:rsidRPr="00B61E11">
        <w:rPr>
          <w:rStyle w:val="wordsofchrist"/>
          <w:rFonts w:cstheme="minorHAnsi"/>
          <w:i/>
        </w:rPr>
        <w:t>(Repeat)</w:t>
      </w:r>
    </w:p>
    <w:p w14:paraId="037DBE8D" w14:textId="77777777" w:rsidR="00F3723B" w:rsidRPr="00B61E11" w:rsidRDefault="00F3723B" w:rsidP="00C601F4">
      <w:pPr>
        <w:spacing w:after="0" w:line="240" w:lineRule="auto"/>
        <w:jc w:val="both"/>
        <w:rPr>
          <w:rStyle w:val="wordsofchrist"/>
          <w:rFonts w:cstheme="minorHAnsi"/>
        </w:rPr>
      </w:pPr>
    </w:p>
    <w:p w14:paraId="0A03E81D" w14:textId="77777777" w:rsidR="00F3723B" w:rsidRPr="00B61E11" w:rsidRDefault="00F3723B" w:rsidP="00C601F4">
      <w:pPr>
        <w:spacing w:after="0" w:line="240" w:lineRule="auto"/>
        <w:jc w:val="both"/>
        <w:rPr>
          <w:rStyle w:val="wordsofchrist"/>
          <w:rFonts w:cstheme="minorHAnsi"/>
        </w:rPr>
      </w:pPr>
      <w:r w:rsidRPr="00B61E11">
        <w:rPr>
          <w:rStyle w:val="wordsofchrist"/>
          <w:rFonts w:cstheme="minorHAnsi"/>
        </w:rPr>
        <w:t>Take a deep breath.</w:t>
      </w:r>
    </w:p>
    <w:p w14:paraId="15C669D1" w14:textId="164092A8" w:rsidR="00B92260" w:rsidRPr="00B61E11" w:rsidRDefault="00B92260" w:rsidP="00B92260">
      <w:pPr>
        <w:spacing w:after="0" w:line="240" w:lineRule="auto"/>
        <w:jc w:val="both"/>
        <w:rPr>
          <w:rFonts w:cstheme="minorHAnsi"/>
          <w:i/>
        </w:rPr>
      </w:pPr>
      <w:r w:rsidRPr="00B61E11">
        <w:rPr>
          <w:rFonts w:cstheme="minorHAnsi"/>
          <w:i/>
        </w:rPr>
        <w:lastRenderedPageBreak/>
        <w:t>(If time permits, ask, “Does anyone have comments or questions about the Toolbox?”)</w:t>
      </w:r>
    </w:p>
    <w:p w14:paraId="2CD569EA" w14:textId="186D2E8E" w:rsidR="00B92260" w:rsidRPr="00B61E11" w:rsidRDefault="00B92260" w:rsidP="00C601F4">
      <w:pPr>
        <w:spacing w:after="0" w:line="240" w:lineRule="auto"/>
        <w:jc w:val="both"/>
        <w:rPr>
          <w:rFonts w:cstheme="minorHAnsi"/>
          <w:b/>
        </w:rPr>
      </w:pPr>
    </w:p>
    <w:p w14:paraId="7F016D63" w14:textId="0017F7A3" w:rsidR="00285B9A" w:rsidRPr="00B61E11" w:rsidRDefault="001D2999" w:rsidP="00C601F4">
      <w:pPr>
        <w:spacing w:after="0" w:line="240" w:lineRule="auto"/>
        <w:jc w:val="both"/>
        <w:rPr>
          <w:rFonts w:cstheme="minorHAnsi"/>
          <w:b/>
        </w:rPr>
      </w:pPr>
      <w:r w:rsidRPr="00B61E11">
        <w:rPr>
          <w:rFonts w:cstheme="minorHAnsi"/>
          <w:b/>
        </w:rPr>
        <w:t>0:30</w:t>
      </w:r>
      <w:r w:rsidR="00285B9A" w:rsidRPr="00B61E11">
        <w:rPr>
          <w:rFonts w:cstheme="minorHAnsi"/>
          <w:b/>
        </w:rPr>
        <w:tab/>
        <w:t>SHARING</w:t>
      </w:r>
    </w:p>
    <w:p w14:paraId="3283CC2E" w14:textId="77777777" w:rsidR="00B92260" w:rsidRPr="00B61E11" w:rsidRDefault="00B92260" w:rsidP="00C601F4">
      <w:pPr>
        <w:spacing w:after="0" w:line="240" w:lineRule="auto"/>
        <w:jc w:val="both"/>
        <w:rPr>
          <w:rFonts w:cstheme="minorHAnsi"/>
          <w:b/>
        </w:rPr>
      </w:pPr>
    </w:p>
    <w:p w14:paraId="1E975908" w14:textId="70E3D59D" w:rsidR="006E5507" w:rsidRPr="00B61E11" w:rsidRDefault="006E5507" w:rsidP="00C601F4">
      <w:pPr>
        <w:spacing w:after="0" w:line="240" w:lineRule="auto"/>
        <w:jc w:val="both"/>
        <w:rPr>
          <w:rFonts w:cstheme="minorHAnsi"/>
        </w:rPr>
      </w:pPr>
      <w:r w:rsidRPr="00B61E11">
        <w:rPr>
          <w:rFonts w:cstheme="minorHAnsi"/>
        </w:rPr>
        <w:t>Y</w:t>
      </w:r>
      <w:bookmarkStart w:id="13" w:name="_Hlk13155937"/>
      <w:r w:rsidRPr="00B61E11">
        <w:rPr>
          <w:rFonts w:cstheme="minorHAnsi"/>
        </w:rPr>
        <w:t xml:space="preserve">ou might want to share an area of your life that has positively changed during this year of KF training. </w:t>
      </w:r>
      <w:bookmarkEnd w:id="13"/>
    </w:p>
    <w:p w14:paraId="74CE76E2" w14:textId="77777777" w:rsidR="001D2999" w:rsidRPr="00B61E11" w:rsidRDefault="001D2999" w:rsidP="00C601F4">
      <w:pPr>
        <w:spacing w:after="0" w:line="240" w:lineRule="auto"/>
        <w:jc w:val="both"/>
        <w:rPr>
          <w:rFonts w:cstheme="minorHAnsi"/>
        </w:rPr>
      </w:pPr>
    </w:p>
    <w:p w14:paraId="2FB3A920" w14:textId="77777777" w:rsidR="00285B9A" w:rsidRPr="00B61E11" w:rsidRDefault="001D2999" w:rsidP="00C601F4">
      <w:pPr>
        <w:spacing w:after="0" w:line="240" w:lineRule="auto"/>
        <w:jc w:val="both"/>
        <w:rPr>
          <w:rFonts w:cstheme="minorHAnsi"/>
          <w:b/>
        </w:rPr>
      </w:pPr>
      <w:r w:rsidRPr="00B61E11">
        <w:rPr>
          <w:rFonts w:cstheme="minorHAnsi"/>
          <w:b/>
        </w:rPr>
        <w:t>1:00</w:t>
      </w:r>
      <w:r w:rsidR="00285B9A" w:rsidRPr="00B61E11">
        <w:rPr>
          <w:rFonts w:cstheme="minorHAnsi"/>
          <w:b/>
        </w:rPr>
        <w:tab/>
        <w:t>BIBLE TEACHING</w:t>
      </w:r>
    </w:p>
    <w:p w14:paraId="2E0D0F1C" w14:textId="77777777" w:rsidR="001D2999" w:rsidRPr="00B61E11" w:rsidRDefault="001D2999" w:rsidP="00C601F4">
      <w:pPr>
        <w:spacing w:after="0" w:line="240" w:lineRule="auto"/>
        <w:jc w:val="both"/>
        <w:rPr>
          <w:rFonts w:cstheme="minorHAnsi"/>
        </w:rPr>
      </w:pPr>
    </w:p>
    <w:p w14:paraId="0D8BE73B" w14:textId="5002D349" w:rsidR="001D2999" w:rsidRPr="00B61E11" w:rsidRDefault="00AC6A69" w:rsidP="00C601F4">
      <w:pPr>
        <w:spacing w:after="0" w:line="240" w:lineRule="auto"/>
        <w:jc w:val="both"/>
        <w:rPr>
          <w:rStyle w:val="wordsofchrist"/>
          <w:rFonts w:cstheme="minorHAnsi"/>
        </w:rPr>
      </w:pPr>
      <w:bookmarkStart w:id="14" w:name="_Hlk507764851"/>
      <w:r w:rsidRPr="00B61E11">
        <w:rPr>
          <w:rFonts w:cstheme="minorHAnsi"/>
        </w:rPr>
        <w:t>Every bit of guidance</w:t>
      </w:r>
      <w:r w:rsidR="001F45F4" w:rsidRPr="00B61E11">
        <w:rPr>
          <w:rFonts w:cstheme="minorHAnsi"/>
        </w:rPr>
        <w:t xml:space="preserve"> from </w:t>
      </w:r>
      <w:r w:rsidR="00935BFA" w:rsidRPr="00B61E11">
        <w:rPr>
          <w:rFonts w:cstheme="minorHAnsi"/>
        </w:rPr>
        <w:t>the</w:t>
      </w:r>
      <w:r w:rsidR="001F45F4" w:rsidRPr="00B61E11">
        <w:rPr>
          <w:rFonts w:cstheme="minorHAnsi"/>
        </w:rPr>
        <w:t xml:space="preserve"> Bible</w:t>
      </w:r>
      <w:r w:rsidRPr="00B61E11">
        <w:rPr>
          <w:rFonts w:cstheme="minorHAnsi"/>
        </w:rPr>
        <w:t xml:space="preserve">, every call </w:t>
      </w:r>
      <w:r w:rsidR="00DA6D05" w:rsidRPr="00B61E11">
        <w:rPr>
          <w:rFonts w:cstheme="minorHAnsi"/>
        </w:rPr>
        <w:t xml:space="preserve">to </w:t>
      </w:r>
      <w:r w:rsidRPr="00B61E11">
        <w:rPr>
          <w:rFonts w:cstheme="minorHAnsi"/>
        </w:rPr>
        <w:t>love</w:t>
      </w:r>
      <w:r w:rsidR="00DA6D05" w:rsidRPr="00B61E11">
        <w:rPr>
          <w:rFonts w:cstheme="minorHAnsi"/>
        </w:rPr>
        <w:t>, and every declaration of your potential as a child of God is an invitation to respond with oriented</w:t>
      </w:r>
      <w:r w:rsidR="006C6809" w:rsidRPr="00B61E11">
        <w:rPr>
          <w:rFonts w:cstheme="minorHAnsi"/>
        </w:rPr>
        <w:t xml:space="preserve"> action</w:t>
      </w:r>
      <w:r w:rsidR="00F700A1" w:rsidRPr="00B61E11">
        <w:rPr>
          <w:rFonts w:cstheme="minorHAnsi"/>
        </w:rPr>
        <w:t xml:space="preserve"> and trust</w:t>
      </w:r>
      <w:r w:rsidR="00947B69" w:rsidRPr="00B61E11">
        <w:rPr>
          <w:rFonts w:cstheme="minorHAnsi"/>
        </w:rPr>
        <w:t>.</w:t>
      </w:r>
      <w:r w:rsidR="00DA6D05" w:rsidRPr="00B61E11">
        <w:rPr>
          <w:rFonts w:cstheme="minorHAnsi"/>
        </w:rPr>
        <w:t xml:space="preserve"> </w:t>
      </w:r>
      <w:r w:rsidR="00A7206D" w:rsidRPr="00B61E11">
        <w:rPr>
          <w:rFonts w:cstheme="minorHAnsi"/>
        </w:rPr>
        <w:t>Your response</w:t>
      </w:r>
      <w:r w:rsidR="00DA6D05" w:rsidRPr="00B61E11">
        <w:rPr>
          <w:rFonts w:cstheme="minorHAnsi"/>
        </w:rPr>
        <w:t xml:space="preserve"> is called faith</w:t>
      </w:r>
      <w:r w:rsidR="00947B69" w:rsidRPr="00B61E11">
        <w:rPr>
          <w:rFonts w:cstheme="minorHAnsi"/>
        </w:rPr>
        <w:t xml:space="preserve">. Faith is what it takes to fulfill the greatest commandment, which is </w:t>
      </w:r>
      <w:r w:rsidR="000608FE" w:rsidRPr="00B61E11">
        <w:rPr>
          <w:rStyle w:val="wordsofchrist"/>
          <w:rFonts w:cstheme="minorHAnsi"/>
        </w:rPr>
        <w:t xml:space="preserve">to love God with all of </w:t>
      </w:r>
      <w:r w:rsidR="00137DB2" w:rsidRPr="00B61E11">
        <w:rPr>
          <w:rStyle w:val="wordsofchrist"/>
          <w:rFonts w:cstheme="minorHAnsi"/>
        </w:rPr>
        <w:t xml:space="preserve">our </w:t>
      </w:r>
      <w:r w:rsidR="000608FE" w:rsidRPr="00B61E11">
        <w:rPr>
          <w:rStyle w:val="wordsofchrist"/>
          <w:rFonts w:cstheme="minorHAnsi"/>
        </w:rPr>
        <w:t xml:space="preserve">being and to love our neighbor as </w:t>
      </w:r>
      <w:r w:rsidR="00137DB2" w:rsidRPr="00B61E11">
        <w:rPr>
          <w:rStyle w:val="wordsofchrist"/>
          <w:rFonts w:cstheme="minorHAnsi"/>
        </w:rPr>
        <w:t xml:space="preserve">we </w:t>
      </w:r>
      <w:r w:rsidR="001D2999" w:rsidRPr="00B61E11">
        <w:rPr>
          <w:rStyle w:val="wordsofchrist"/>
          <w:rFonts w:cstheme="minorHAnsi"/>
        </w:rPr>
        <w:t xml:space="preserve">would love </w:t>
      </w:r>
      <w:r w:rsidR="00947B69" w:rsidRPr="00B61E11">
        <w:rPr>
          <w:rStyle w:val="wordsofchrist"/>
          <w:rFonts w:cstheme="minorHAnsi"/>
        </w:rPr>
        <w:t>oursel</w:t>
      </w:r>
      <w:r w:rsidR="00137DB2" w:rsidRPr="00B61E11">
        <w:rPr>
          <w:rStyle w:val="wordsofchrist"/>
          <w:rFonts w:cstheme="minorHAnsi"/>
        </w:rPr>
        <w:t>ves</w:t>
      </w:r>
      <w:r w:rsidR="000608FE" w:rsidRPr="00B61E11">
        <w:rPr>
          <w:rStyle w:val="wordsofchrist"/>
          <w:rFonts w:cstheme="minorHAnsi"/>
        </w:rPr>
        <w:t>.</w:t>
      </w:r>
      <w:r w:rsidR="00F04708" w:rsidRPr="00B61E11">
        <w:rPr>
          <w:rStyle w:val="EndnoteReference"/>
          <w:rFonts w:cstheme="minorHAnsi"/>
        </w:rPr>
        <w:endnoteReference w:id="7"/>
      </w:r>
      <w:r w:rsidR="000608FE" w:rsidRPr="00B61E11">
        <w:rPr>
          <w:rStyle w:val="wordsofchrist"/>
          <w:rFonts w:cstheme="minorHAnsi"/>
        </w:rPr>
        <w:t xml:space="preserve"> </w:t>
      </w:r>
    </w:p>
    <w:bookmarkEnd w:id="14"/>
    <w:p w14:paraId="4B3285CB" w14:textId="77777777" w:rsidR="000A2F92" w:rsidRPr="00B61E11" w:rsidRDefault="000A2F92" w:rsidP="00C601F4">
      <w:pPr>
        <w:spacing w:after="0" w:line="240" w:lineRule="auto"/>
        <w:jc w:val="both"/>
        <w:rPr>
          <w:rStyle w:val="wordsofchrist"/>
          <w:rFonts w:cstheme="minorHAnsi"/>
        </w:rPr>
      </w:pPr>
    </w:p>
    <w:p w14:paraId="1084FC37" w14:textId="11624178" w:rsidR="00E654A3" w:rsidRPr="00B61E11" w:rsidRDefault="00E346DB" w:rsidP="00C601F4">
      <w:pPr>
        <w:spacing w:after="0" w:line="240" w:lineRule="auto"/>
        <w:jc w:val="both"/>
        <w:rPr>
          <w:rStyle w:val="wordsofchrist"/>
          <w:rFonts w:cstheme="minorHAnsi"/>
        </w:rPr>
      </w:pPr>
      <w:r w:rsidRPr="00B61E11">
        <w:rPr>
          <w:rStyle w:val="wordsofchrist"/>
          <w:rFonts w:cstheme="minorHAnsi"/>
        </w:rPr>
        <w:t xml:space="preserve">In </w:t>
      </w:r>
      <w:r w:rsidR="00137DB2" w:rsidRPr="00B61E11">
        <w:rPr>
          <w:rStyle w:val="wordsofchrist"/>
          <w:rFonts w:cstheme="minorHAnsi"/>
        </w:rPr>
        <w:t xml:space="preserve">the </w:t>
      </w:r>
      <w:r w:rsidRPr="00B61E11">
        <w:rPr>
          <w:rStyle w:val="wordsofchrist"/>
          <w:rFonts w:cstheme="minorHAnsi"/>
        </w:rPr>
        <w:t>passage</w:t>
      </w:r>
      <w:r w:rsidR="00115DF0" w:rsidRPr="00B61E11">
        <w:rPr>
          <w:rStyle w:val="wordsofchrist"/>
          <w:rFonts w:cstheme="minorHAnsi"/>
        </w:rPr>
        <w:t xml:space="preserve"> for </w:t>
      </w:r>
      <w:r w:rsidR="00947B69" w:rsidRPr="00B61E11">
        <w:rPr>
          <w:rStyle w:val="wordsofchrist"/>
          <w:rFonts w:cstheme="minorHAnsi"/>
        </w:rPr>
        <w:t>this lesson</w:t>
      </w:r>
      <w:r w:rsidRPr="00B61E11">
        <w:rPr>
          <w:rStyle w:val="wordsofchrist"/>
          <w:rFonts w:cstheme="minorHAnsi"/>
        </w:rPr>
        <w:t>, a</w:t>
      </w:r>
      <w:r w:rsidR="0071410F" w:rsidRPr="00B61E11">
        <w:rPr>
          <w:rStyle w:val="wordsofchrist"/>
          <w:rFonts w:cstheme="minorHAnsi"/>
        </w:rPr>
        <w:t xml:space="preserve"> lawyer asks </w:t>
      </w:r>
      <w:r w:rsidR="00E654A3" w:rsidRPr="00B61E11">
        <w:rPr>
          <w:rStyle w:val="wordsofchrist"/>
          <w:rFonts w:cstheme="minorHAnsi"/>
        </w:rPr>
        <w:t xml:space="preserve">Jesus </w:t>
      </w:r>
      <w:r w:rsidR="00571521" w:rsidRPr="00B61E11">
        <w:rPr>
          <w:rStyle w:val="wordsofchrist"/>
          <w:rFonts w:cstheme="minorHAnsi"/>
        </w:rPr>
        <w:t>which commandment is the greatest</w:t>
      </w:r>
      <w:r w:rsidR="0071410F" w:rsidRPr="00B61E11">
        <w:rPr>
          <w:rStyle w:val="wordsofchrist"/>
          <w:rFonts w:cstheme="minorHAnsi"/>
        </w:rPr>
        <w:t>. Jesus responds with an</w:t>
      </w:r>
      <w:r w:rsidR="00AC3BCD" w:rsidRPr="00B61E11">
        <w:rPr>
          <w:rStyle w:val="wordsofchrist"/>
          <w:rFonts w:cstheme="minorHAnsi"/>
        </w:rPr>
        <w:t xml:space="preserve"> answer</w:t>
      </w:r>
      <w:r w:rsidR="00E654A3" w:rsidRPr="00B61E11">
        <w:rPr>
          <w:rStyle w:val="wordsofchrist"/>
          <w:rFonts w:cstheme="minorHAnsi"/>
        </w:rPr>
        <w:t xml:space="preserve"> </w:t>
      </w:r>
      <w:r w:rsidR="0071410F" w:rsidRPr="00B61E11">
        <w:rPr>
          <w:rStyle w:val="wordsofchrist"/>
          <w:rFonts w:cstheme="minorHAnsi"/>
        </w:rPr>
        <w:t>that stirs up the lawyer’s self-</w:t>
      </w:r>
      <w:r w:rsidR="00A4208B" w:rsidRPr="00B61E11">
        <w:rPr>
          <w:rStyle w:val="wordsofchrist"/>
          <w:rFonts w:cstheme="minorHAnsi"/>
        </w:rPr>
        <w:t>hate because</w:t>
      </w:r>
      <w:r w:rsidR="00E654A3" w:rsidRPr="00B61E11">
        <w:rPr>
          <w:rStyle w:val="wordsofchrist"/>
          <w:rFonts w:cstheme="minorHAnsi"/>
        </w:rPr>
        <w:t xml:space="preserve"> Jesus</w:t>
      </w:r>
      <w:r w:rsidR="00467665" w:rsidRPr="00B61E11">
        <w:rPr>
          <w:rStyle w:val="wordsofchrist"/>
          <w:rFonts w:cstheme="minorHAnsi"/>
        </w:rPr>
        <w:t xml:space="preserve"> </w:t>
      </w:r>
      <w:r w:rsidR="00E654A3" w:rsidRPr="00B61E11">
        <w:rPr>
          <w:rStyle w:val="wordsofchrist"/>
          <w:rFonts w:cstheme="minorHAnsi"/>
        </w:rPr>
        <w:t>emphasizes a</w:t>
      </w:r>
      <w:r w:rsidR="00AC3BCD" w:rsidRPr="00B61E11">
        <w:rPr>
          <w:rStyle w:val="wordsofchrist"/>
          <w:rFonts w:cstheme="minorHAnsi"/>
        </w:rPr>
        <w:t>ction, not simply knowledge</w:t>
      </w:r>
      <w:r w:rsidR="00016F14" w:rsidRPr="00B61E11">
        <w:rPr>
          <w:rStyle w:val="wordsofchrist"/>
          <w:rFonts w:cstheme="minorHAnsi"/>
        </w:rPr>
        <w:t xml:space="preserve">. </w:t>
      </w:r>
      <w:bookmarkStart w:id="15" w:name="_Hlk507841002"/>
      <w:r w:rsidR="00CB6D39" w:rsidRPr="00B61E11">
        <w:rPr>
          <w:rStyle w:val="wordsofchrist"/>
          <w:rFonts w:cstheme="minorHAnsi"/>
        </w:rPr>
        <w:t>The lawyer is proud of</w:t>
      </w:r>
      <w:r w:rsidR="00E654A3" w:rsidRPr="00B61E11">
        <w:rPr>
          <w:rStyle w:val="wordsofchrist"/>
          <w:rFonts w:cstheme="minorHAnsi"/>
        </w:rPr>
        <w:t xml:space="preserve"> his </w:t>
      </w:r>
      <w:r w:rsidR="00016F14" w:rsidRPr="00B61E11">
        <w:rPr>
          <w:rStyle w:val="wordsofchrist"/>
          <w:rFonts w:cstheme="minorHAnsi"/>
        </w:rPr>
        <w:t xml:space="preserve">scriptural </w:t>
      </w:r>
      <w:r w:rsidR="00E654A3" w:rsidRPr="00B61E11">
        <w:rPr>
          <w:rStyle w:val="wordsofchrist"/>
          <w:rFonts w:cstheme="minorHAnsi"/>
        </w:rPr>
        <w:t xml:space="preserve">knowledge, but Jesus </w:t>
      </w:r>
      <w:r w:rsidR="00016F14" w:rsidRPr="00B61E11">
        <w:rPr>
          <w:rStyle w:val="wordsofchrist"/>
          <w:rFonts w:cstheme="minorHAnsi"/>
        </w:rPr>
        <w:t xml:space="preserve">challenges him to </w:t>
      </w:r>
      <w:r w:rsidR="00A4208B" w:rsidRPr="00B61E11">
        <w:rPr>
          <w:rStyle w:val="wordsofchrist"/>
          <w:rFonts w:cstheme="minorHAnsi"/>
        </w:rPr>
        <w:t xml:space="preserve">translate </w:t>
      </w:r>
      <w:r w:rsidR="00484A86" w:rsidRPr="00B61E11">
        <w:rPr>
          <w:rStyle w:val="wordsofchrist"/>
          <w:rFonts w:cstheme="minorHAnsi"/>
        </w:rPr>
        <w:t>what he knows</w:t>
      </w:r>
      <w:r w:rsidR="00016F14" w:rsidRPr="00B61E11">
        <w:rPr>
          <w:rStyle w:val="wordsofchrist"/>
          <w:rFonts w:cstheme="minorHAnsi"/>
        </w:rPr>
        <w:t xml:space="preserve"> into action. </w:t>
      </w:r>
      <w:r w:rsidR="00E654A3" w:rsidRPr="00B61E11">
        <w:rPr>
          <w:rStyle w:val="wordsofchrist"/>
          <w:rFonts w:cstheme="minorHAnsi"/>
        </w:rPr>
        <w:t xml:space="preserve">The lawyer then </w:t>
      </w:r>
      <w:r w:rsidR="00935BFA" w:rsidRPr="00B61E11">
        <w:rPr>
          <w:rStyle w:val="wordsofchrist"/>
          <w:rFonts w:cstheme="minorHAnsi"/>
        </w:rPr>
        <w:t>feels anxious</w:t>
      </w:r>
      <w:r w:rsidR="00B8217D" w:rsidRPr="00B61E11">
        <w:rPr>
          <w:rStyle w:val="wordsofchrist"/>
          <w:rFonts w:cstheme="minorHAnsi"/>
        </w:rPr>
        <w:t xml:space="preserve"> </w:t>
      </w:r>
      <w:r w:rsidR="00A4208B" w:rsidRPr="00B61E11">
        <w:rPr>
          <w:rStyle w:val="wordsofchrist"/>
          <w:rFonts w:cstheme="minorHAnsi"/>
        </w:rPr>
        <w:t>and tries to justify</w:t>
      </w:r>
      <w:r w:rsidR="00E654A3" w:rsidRPr="00B61E11">
        <w:rPr>
          <w:rStyle w:val="wordsofchrist"/>
          <w:rFonts w:cstheme="minorHAnsi"/>
        </w:rPr>
        <w:t xml:space="preserve"> </w:t>
      </w:r>
      <w:r w:rsidR="00484A86" w:rsidRPr="00B61E11">
        <w:rPr>
          <w:rStyle w:val="wordsofchrist"/>
          <w:rFonts w:cstheme="minorHAnsi"/>
        </w:rPr>
        <w:t>his inaction</w:t>
      </w:r>
      <w:r w:rsidR="00E654A3" w:rsidRPr="00B61E11">
        <w:rPr>
          <w:rStyle w:val="wordsofchrist"/>
          <w:rFonts w:cstheme="minorHAnsi"/>
        </w:rPr>
        <w:t xml:space="preserve"> by </w:t>
      </w:r>
      <w:r w:rsidR="00A4208B" w:rsidRPr="00B61E11">
        <w:rPr>
          <w:rStyle w:val="wordsofchrist"/>
          <w:rFonts w:cstheme="minorHAnsi"/>
        </w:rPr>
        <w:t xml:space="preserve">asserting </w:t>
      </w:r>
      <w:r w:rsidR="00E654A3" w:rsidRPr="00B61E11">
        <w:rPr>
          <w:rStyle w:val="wordsofchrist"/>
          <w:rFonts w:cstheme="minorHAnsi"/>
        </w:rPr>
        <w:t>that the commandment is t</w:t>
      </w:r>
      <w:r w:rsidR="00935BFA" w:rsidRPr="00B61E11">
        <w:rPr>
          <w:rStyle w:val="wordsofchrist"/>
          <w:rFonts w:cstheme="minorHAnsi"/>
        </w:rPr>
        <w:t>oo vague</w:t>
      </w:r>
      <w:r w:rsidR="00B8217D" w:rsidRPr="00B61E11">
        <w:rPr>
          <w:rStyle w:val="wordsofchrist"/>
          <w:rFonts w:cstheme="minorHAnsi"/>
        </w:rPr>
        <w:t xml:space="preserve"> for anyone</w:t>
      </w:r>
      <w:r w:rsidR="00935BFA" w:rsidRPr="00B61E11">
        <w:rPr>
          <w:rStyle w:val="wordsofchrist"/>
          <w:rFonts w:cstheme="minorHAnsi"/>
        </w:rPr>
        <w:t xml:space="preserve"> t</w:t>
      </w:r>
      <w:r w:rsidR="00B8217D" w:rsidRPr="00B61E11">
        <w:rPr>
          <w:rStyle w:val="wordsofchrist"/>
          <w:rFonts w:cstheme="minorHAnsi"/>
        </w:rPr>
        <w:t xml:space="preserve">o </w:t>
      </w:r>
      <w:r w:rsidR="0041262D" w:rsidRPr="00B61E11">
        <w:rPr>
          <w:rStyle w:val="wordsofchrist"/>
          <w:rFonts w:cstheme="minorHAnsi"/>
        </w:rPr>
        <w:t>follow</w:t>
      </w:r>
      <w:r w:rsidR="00935BFA" w:rsidRPr="00B61E11">
        <w:rPr>
          <w:rStyle w:val="wordsofchrist"/>
          <w:rFonts w:cstheme="minorHAnsi"/>
        </w:rPr>
        <w:t xml:space="preserve">. He </w:t>
      </w:r>
      <w:r w:rsidR="00A4208B" w:rsidRPr="00B61E11">
        <w:rPr>
          <w:rStyle w:val="wordsofchrist"/>
          <w:rFonts w:cstheme="minorHAnsi"/>
        </w:rPr>
        <w:t>takes refuge in semantics</w:t>
      </w:r>
      <w:r w:rsidR="00935BFA" w:rsidRPr="00B61E11">
        <w:rPr>
          <w:rStyle w:val="wordsofchrist"/>
          <w:rFonts w:cstheme="minorHAnsi"/>
        </w:rPr>
        <w:t xml:space="preserve"> </w:t>
      </w:r>
      <w:r w:rsidR="00484A86" w:rsidRPr="00B61E11">
        <w:rPr>
          <w:rStyle w:val="wordsofchrist"/>
          <w:rFonts w:cstheme="minorHAnsi"/>
        </w:rPr>
        <w:t>by asking</w:t>
      </w:r>
      <w:r w:rsidR="00A4208B" w:rsidRPr="00B61E11">
        <w:rPr>
          <w:rStyle w:val="wordsofchrist"/>
          <w:rFonts w:cstheme="minorHAnsi"/>
        </w:rPr>
        <w:t xml:space="preserve"> Jesus</w:t>
      </w:r>
      <w:r w:rsidR="00A777BF" w:rsidRPr="00B61E11">
        <w:rPr>
          <w:rStyle w:val="wordsofchrist"/>
          <w:rFonts w:cstheme="minorHAnsi"/>
        </w:rPr>
        <w:t>,</w:t>
      </w:r>
      <w:r w:rsidR="00467665" w:rsidRPr="00B61E11">
        <w:rPr>
          <w:rStyle w:val="wordsofchrist"/>
          <w:rFonts w:cstheme="minorHAnsi"/>
        </w:rPr>
        <w:t xml:space="preserve"> </w:t>
      </w:r>
      <w:r w:rsidR="00A4208B" w:rsidRPr="00B61E11">
        <w:rPr>
          <w:rStyle w:val="wordsofchrist"/>
          <w:rFonts w:cstheme="minorHAnsi"/>
        </w:rPr>
        <w:t>“</w:t>
      </w:r>
      <w:r w:rsidR="00467665" w:rsidRPr="00B61E11">
        <w:rPr>
          <w:rStyle w:val="wordsofchrist"/>
          <w:rFonts w:cstheme="minorHAnsi"/>
        </w:rPr>
        <w:t>Who</w:t>
      </w:r>
      <w:r w:rsidR="00935BFA" w:rsidRPr="00B61E11">
        <w:rPr>
          <w:rStyle w:val="wordsofchrist"/>
          <w:rFonts w:cstheme="minorHAnsi"/>
        </w:rPr>
        <w:t xml:space="preserve"> is my neighbor?</w:t>
      </w:r>
      <w:r w:rsidR="00A4208B" w:rsidRPr="00B61E11">
        <w:rPr>
          <w:rStyle w:val="wordsofchrist"/>
          <w:rFonts w:cstheme="minorHAnsi"/>
        </w:rPr>
        <w:t>”</w:t>
      </w:r>
      <w:bookmarkEnd w:id="15"/>
    </w:p>
    <w:p w14:paraId="58CC8B18" w14:textId="77777777" w:rsidR="008C73BB" w:rsidRPr="00B61E11" w:rsidRDefault="008C73BB" w:rsidP="00C601F4">
      <w:pPr>
        <w:spacing w:after="0" w:line="240" w:lineRule="auto"/>
        <w:jc w:val="both"/>
        <w:rPr>
          <w:rStyle w:val="wordsofchrist"/>
          <w:rFonts w:cstheme="minorHAnsi"/>
        </w:rPr>
      </w:pPr>
    </w:p>
    <w:p w14:paraId="3A00EBA4" w14:textId="107049E2" w:rsidR="00AC6A69" w:rsidRPr="00B61E11" w:rsidRDefault="007D157E" w:rsidP="00C601F4">
      <w:pPr>
        <w:spacing w:after="0" w:line="240" w:lineRule="auto"/>
        <w:jc w:val="both"/>
        <w:rPr>
          <w:rStyle w:val="wordsofchrist"/>
          <w:rFonts w:cstheme="minorHAnsi"/>
        </w:rPr>
      </w:pPr>
      <w:r w:rsidRPr="00B61E11">
        <w:rPr>
          <w:rStyle w:val="wordsofchrist"/>
          <w:rFonts w:cstheme="minorHAnsi"/>
        </w:rPr>
        <w:t>Nancy wants to point out</w:t>
      </w:r>
      <w:r w:rsidR="0042222A" w:rsidRPr="00B61E11">
        <w:rPr>
          <w:rStyle w:val="wordsofchrist"/>
          <w:rFonts w:cstheme="minorHAnsi"/>
        </w:rPr>
        <w:t xml:space="preserve"> something</w:t>
      </w:r>
      <w:r w:rsidR="008C73BB" w:rsidRPr="00B61E11">
        <w:rPr>
          <w:rStyle w:val="wordsofchrist"/>
          <w:rFonts w:cstheme="minorHAnsi"/>
        </w:rPr>
        <w:t xml:space="preserve"> in this passage that </w:t>
      </w:r>
      <w:r w:rsidR="00102CC4" w:rsidRPr="00B61E11">
        <w:rPr>
          <w:rStyle w:val="wordsofchrist"/>
          <w:rFonts w:cstheme="minorHAnsi"/>
        </w:rPr>
        <w:t>might</w:t>
      </w:r>
      <w:r w:rsidR="008C73BB" w:rsidRPr="00B61E11">
        <w:rPr>
          <w:rStyle w:val="wordsofchrist"/>
          <w:rFonts w:cstheme="minorHAnsi"/>
        </w:rPr>
        <w:t xml:space="preserve"> surprise you.</w:t>
      </w:r>
      <w:r w:rsidR="0042222A" w:rsidRPr="00B61E11">
        <w:rPr>
          <w:rStyle w:val="wordsofchrist"/>
          <w:rFonts w:cstheme="minorHAnsi"/>
        </w:rPr>
        <w:t xml:space="preserve"> </w:t>
      </w:r>
      <w:r w:rsidR="00AC6A69" w:rsidRPr="00B61E11">
        <w:rPr>
          <w:rStyle w:val="wordsofchrist"/>
          <w:rFonts w:cstheme="minorHAnsi"/>
        </w:rPr>
        <w:t xml:space="preserve">We are often taught that </w:t>
      </w:r>
      <w:r w:rsidR="0042222A" w:rsidRPr="00B61E11">
        <w:rPr>
          <w:rStyle w:val="wordsofchrist"/>
          <w:rFonts w:cstheme="minorHAnsi"/>
        </w:rPr>
        <w:t xml:space="preserve">the neighbor is </w:t>
      </w:r>
      <w:r w:rsidR="00137DB2" w:rsidRPr="00B61E11">
        <w:rPr>
          <w:rStyle w:val="wordsofchrist"/>
          <w:rFonts w:cstheme="minorHAnsi"/>
        </w:rPr>
        <w:t xml:space="preserve">the one who was left for dead, </w:t>
      </w:r>
      <w:r w:rsidR="0042222A" w:rsidRPr="00B61E11">
        <w:rPr>
          <w:rStyle w:val="wordsofchrist"/>
          <w:rFonts w:cstheme="minorHAnsi"/>
        </w:rPr>
        <w:t>the needy one. That is not</w:t>
      </w:r>
      <w:r w:rsidR="008C73BB" w:rsidRPr="00B61E11">
        <w:rPr>
          <w:rStyle w:val="wordsofchrist"/>
          <w:rFonts w:cstheme="minorHAnsi"/>
        </w:rPr>
        <w:t xml:space="preserve"> what Jesus says.</w:t>
      </w:r>
      <w:r w:rsidR="0042222A" w:rsidRPr="00B61E11">
        <w:rPr>
          <w:rStyle w:val="wordsofchrist"/>
          <w:rFonts w:cstheme="minorHAnsi"/>
        </w:rPr>
        <w:t xml:space="preserve"> </w:t>
      </w:r>
      <w:r w:rsidR="00B8217D" w:rsidRPr="00B61E11">
        <w:rPr>
          <w:rStyle w:val="wordsofchrist"/>
          <w:rFonts w:cstheme="minorHAnsi"/>
        </w:rPr>
        <w:t>Jesus tells us that t</w:t>
      </w:r>
      <w:r w:rsidR="00AC6A69" w:rsidRPr="00B61E11">
        <w:rPr>
          <w:rStyle w:val="wordsofchrist"/>
          <w:rFonts w:cstheme="minorHAnsi"/>
        </w:rPr>
        <w:t>he neighbor is the</w:t>
      </w:r>
      <w:r w:rsidR="00AC3BCD" w:rsidRPr="00B61E11">
        <w:rPr>
          <w:rStyle w:val="wordsofchrist"/>
          <w:rFonts w:cstheme="minorHAnsi"/>
        </w:rPr>
        <w:t xml:space="preserve"> one who</w:t>
      </w:r>
      <w:r w:rsidR="00403A5A" w:rsidRPr="00B61E11">
        <w:rPr>
          <w:rStyle w:val="wordsofchrist"/>
          <w:rFonts w:cstheme="minorHAnsi"/>
        </w:rPr>
        <w:t xml:space="preserve"> has compassion</w:t>
      </w:r>
      <w:r w:rsidR="00467665" w:rsidRPr="00B61E11">
        <w:rPr>
          <w:rStyle w:val="wordsofchrist"/>
          <w:rFonts w:cstheme="minorHAnsi"/>
        </w:rPr>
        <w:t xml:space="preserve"> </w:t>
      </w:r>
      <w:r w:rsidR="00403A5A" w:rsidRPr="00B61E11">
        <w:rPr>
          <w:rStyle w:val="wordsofchrist"/>
          <w:rFonts w:cstheme="minorHAnsi"/>
        </w:rPr>
        <w:t xml:space="preserve">and </w:t>
      </w:r>
      <w:r w:rsidR="0042222A" w:rsidRPr="00B61E11">
        <w:rPr>
          <w:rStyle w:val="wordsofchrist"/>
          <w:rFonts w:cstheme="minorHAnsi"/>
        </w:rPr>
        <w:t>help</w:t>
      </w:r>
      <w:r w:rsidR="00403A5A" w:rsidRPr="00B61E11">
        <w:rPr>
          <w:rStyle w:val="wordsofchrist"/>
          <w:rFonts w:cstheme="minorHAnsi"/>
        </w:rPr>
        <w:t>s the one who has fallen into the hands of robbers</w:t>
      </w:r>
      <w:r w:rsidR="0042222A" w:rsidRPr="00B61E11">
        <w:rPr>
          <w:rStyle w:val="wordsofchrist"/>
          <w:rFonts w:cstheme="minorHAnsi"/>
        </w:rPr>
        <w:t xml:space="preserve">. </w:t>
      </w:r>
      <w:r w:rsidR="00AC6A69" w:rsidRPr="00B61E11">
        <w:rPr>
          <w:rStyle w:val="wordsofchrist"/>
          <w:rFonts w:cstheme="minorHAnsi"/>
        </w:rPr>
        <w:t>Neighb</w:t>
      </w:r>
      <w:r w:rsidR="0042222A" w:rsidRPr="00B61E11">
        <w:rPr>
          <w:rStyle w:val="wordsofchrist"/>
          <w:rFonts w:cstheme="minorHAnsi"/>
        </w:rPr>
        <w:t xml:space="preserve">ors take action on our behalf. The ones who take action on our behalf </w:t>
      </w:r>
      <w:r w:rsidR="00AC6A69" w:rsidRPr="00B61E11">
        <w:rPr>
          <w:rStyle w:val="wordsofchrist"/>
          <w:rFonts w:cstheme="minorHAnsi"/>
        </w:rPr>
        <w:t xml:space="preserve">are the ones </w:t>
      </w:r>
      <w:r w:rsidR="0042222A" w:rsidRPr="00B61E11">
        <w:rPr>
          <w:rStyle w:val="wordsofchrist"/>
          <w:rFonts w:cstheme="minorHAnsi"/>
        </w:rPr>
        <w:t xml:space="preserve">we are </w:t>
      </w:r>
      <w:r w:rsidR="00253506" w:rsidRPr="00B61E11">
        <w:rPr>
          <w:rStyle w:val="wordsofchrist"/>
          <w:rFonts w:cstheme="minorHAnsi"/>
        </w:rPr>
        <w:t>commanded to</w:t>
      </w:r>
      <w:r w:rsidR="00AB3FBE" w:rsidRPr="00B61E11">
        <w:rPr>
          <w:rStyle w:val="wordsofchrist"/>
          <w:rFonts w:cstheme="minorHAnsi"/>
        </w:rPr>
        <w:t xml:space="preserve"> </w:t>
      </w:r>
      <w:r w:rsidR="0042222A" w:rsidRPr="00B61E11">
        <w:rPr>
          <w:rStyle w:val="wordsofchrist"/>
          <w:rFonts w:cstheme="minorHAnsi"/>
        </w:rPr>
        <w:t xml:space="preserve">love as ourselves. </w:t>
      </w:r>
    </w:p>
    <w:p w14:paraId="505CB6D6" w14:textId="77777777" w:rsidR="008C73BB" w:rsidRPr="00B61E11" w:rsidRDefault="008C73BB" w:rsidP="00C601F4">
      <w:pPr>
        <w:spacing w:after="0" w:line="240" w:lineRule="auto"/>
        <w:jc w:val="both"/>
        <w:rPr>
          <w:rStyle w:val="wordsofchrist"/>
          <w:rFonts w:cstheme="minorHAnsi"/>
        </w:rPr>
      </w:pPr>
    </w:p>
    <w:p w14:paraId="7D39EB5F" w14:textId="107A264E" w:rsidR="008C73BB" w:rsidRPr="00B61E11" w:rsidRDefault="008C73BB" w:rsidP="00C601F4">
      <w:pPr>
        <w:spacing w:after="0" w:line="240" w:lineRule="auto"/>
        <w:jc w:val="both"/>
        <w:rPr>
          <w:rFonts w:cstheme="minorHAnsi"/>
        </w:rPr>
      </w:pPr>
      <w:r w:rsidRPr="00B61E11">
        <w:rPr>
          <w:rStyle w:val="wordsofchrist"/>
          <w:rFonts w:cstheme="minorHAnsi"/>
        </w:rPr>
        <w:t xml:space="preserve">Let’s </w:t>
      </w:r>
      <w:r w:rsidR="00115DF0" w:rsidRPr="00B61E11">
        <w:rPr>
          <w:rStyle w:val="wordsofchrist"/>
          <w:rFonts w:cstheme="minorHAnsi"/>
        </w:rPr>
        <w:t>read</w:t>
      </w:r>
      <w:r w:rsidRPr="00B61E11">
        <w:rPr>
          <w:rStyle w:val="wordsofchrist"/>
          <w:rFonts w:cstheme="minorHAnsi"/>
        </w:rPr>
        <w:t xml:space="preserve"> </w:t>
      </w:r>
      <w:r w:rsidR="00085250" w:rsidRPr="00B61E11">
        <w:rPr>
          <w:rFonts w:cstheme="minorHAnsi"/>
          <w:b/>
        </w:rPr>
        <w:t>Luke 10</w:t>
      </w:r>
      <w:r w:rsidRPr="00B61E11">
        <w:rPr>
          <w:rFonts w:cstheme="minorHAnsi"/>
          <w:b/>
        </w:rPr>
        <w:t>:25</w:t>
      </w:r>
      <w:r w:rsidR="00A777BF" w:rsidRPr="00B61E11">
        <w:rPr>
          <w:rFonts w:cstheme="minorHAnsi"/>
          <w:b/>
        </w:rPr>
        <w:t>–</w:t>
      </w:r>
      <w:r w:rsidRPr="00B61E11">
        <w:rPr>
          <w:rFonts w:cstheme="minorHAnsi"/>
          <w:b/>
        </w:rPr>
        <w:t>37</w:t>
      </w:r>
      <w:r w:rsidR="00DC6FD6" w:rsidRPr="00B61E11">
        <w:rPr>
          <w:rFonts w:cstheme="minorHAnsi"/>
        </w:rPr>
        <w:t xml:space="preserve"> in Nancy</w:t>
      </w:r>
      <w:r w:rsidR="00115DF0" w:rsidRPr="00B61E11">
        <w:rPr>
          <w:rFonts w:cstheme="minorHAnsi"/>
        </w:rPr>
        <w:t>’s</w:t>
      </w:r>
      <w:r w:rsidR="00DC6FD6" w:rsidRPr="00B61E11">
        <w:rPr>
          <w:rFonts w:cstheme="minorHAnsi"/>
        </w:rPr>
        <w:t xml:space="preserve"> </w:t>
      </w:r>
      <w:r w:rsidR="000E2578" w:rsidRPr="00B61E11">
        <w:rPr>
          <w:rFonts w:cstheme="minorHAnsi"/>
        </w:rPr>
        <w:t xml:space="preserve">translation. </w:t>
      </w:r>
      <w:bookmarkStart w:id="16" w:name="_Hlk508455135"/>
      <w:r w:rsidR="002A79EC" w:rsidRPr="00B61E11">
        <w:rPr>
          <w:rFonts w:cstheme="minorHAnsi"/>
        </w:rPr>
        <w:t>To help our understanding</w:t>
      </w:r>
      <w:r w:rsidR="009E6AC5" w:rsidRPr="00B61E11">
        <w:rPr>
          <w:rFonts w:cstheme="minorHAnsi"/>
        </w:rPr>
        <w:t xml:space="preserve">, Nancy has used the phrase </w:t>
      </w:r>
      <w:r w:rsidR="009E6AC5" w:rsidRPr="00B61E11">
        <w:rPr>
          <w:rFonts w:cstheme="minorHAnsi"/>
          <w:i/>
        </w:rPr>
        <w:t>the one near</w:t>
      </w:r>
      <w:r w:rsidR="009E6AC5" w:rsidRPr="00B61E11">
        <w:rPr>
          <w:rFonts w:cstheme="minorHAnsi"/>
        </w:rPr>
        <w:t xml:space="preserve"> instead of the word </w:t>
      </w:r>
      <w:r w:rsidR="009E6AC5" w:rsidRPr="00B61E11">
        <w:rPr>
          <w:rFonts w:cstheme="minorHAnsi"/>
          <w:i/>
        </w:rPr>
        <w:t>neighbor</w:t>
      </w:r>
      <w:r w:rsidR="009E6AC5" w:rsidRPr="00B61E11">
        <w:rPr>
          <w:rFonts w:cstheme="minorHAnsi"/>
        </w:rPr>
        <w:t>.</w:t>
      </w:r>
      <w:bookmarkEnd w:id="16"/>
    </w:p>
    <w:p w14:paraId="7083DDA7" w14:textId="77777777" w:rsidR="00484A86" w:rsidRPr="00B61E11" w:rsidRDefault="00484A86" w:rsidP="00C601F4">
      <w:pPr>
        <w:spacing w:after="0" w:line="240" w:lineRule="auto"/>
        <w:jc w:val="both"/>
        <w:rPr>
          <w:rFonts w:cstheme="minorHAnsi"/>
        </w:rPr>
      </w:pPr>
    </w:p>
    <w:p w14:paraId="68DAB2A8" w14:textId="3B906B7A" w:rsidR="00114BC2" w:rsidRPr="00B61E11" w:rsidRDefault="00957B39" w:rsidP="0026262D">
      <w:pPr>
        <w:pStyle w:val="NormalWeb"/>
        <w:spacing w:before="0" w:beforeAutospacing="0" w:after="0" w:afterAutospacing="0"/>
        <w:ind w:left="720" w:right="720"/>
        <w:jc w:val="both"/>
        <w:rPr>
          <w:rFonts w:asciiTheme="minorHAnsi" w:hAnsiTheme="minorHAnsi" w:cstheme="minorHAnsi"/>
          <w:sz w:val="22"/>
          <w:szCs w:val="22"/>
        </w:rPr>
      </w:pPr>
      <w:bookmarkStart w:id="17" w:name="_Hlk508455202"/>
      <w:r w:rsidRPr="00B61E11">
        <w:rPr>
          <w:rFonts w:asciiTheme="minorHAnsi" w:hAnsiTheme="minorHAnsi" w:cstheme="minorHAnsi"/>
          <w:sz w:val="22"/>
          <w:szCs w:val="22"/>
          <w:vertAlign w:val="superscript"/>
        </w:rPr>
        <w:t>25</w:t>
      </w:r>
      <w:r w:rsidR="003E785C" w:rsidRPr="00B61E11">
        <w:rPr>
          <w:rFonts w:asciiTheme="minorHAnsi" w:hAnsiTheme="minorHAnsi" w:cstheme="minorHAnsi"/>
          <w:sz w:val="22"/>
          <w:szCs w:val="22"/>
        </w:rPr>
        <w:t xml:space="preserve">And look, a certain expert in law stood up testing Jesus. He said, </w:t>
      </w:r>
      <w:r w:rsidR="0026262D" w:rsidRPr="00B61E11">
        <w:rPr>
          <w:rFonts w:asciiTheme="minorHAnsi" w:hAnsiTheme="minorHAnsi" w:cstheme="minorHAnsi"/>
          <w:sz w:val="22"/>
          <w:szCs w:val="22"/>
        </w:rPr>
        <w:t>“</w:t>
      </w:r>
      <w:r w:rsidR="003E785C" w:rsidRPr="00B61E11">
        <w:rPr>
          <w:rFonts w:asciiTheme="minorHAnsi" w:hAnsiTheme="minorHAnsi" w:cstheme="minorHAnsi"/>
          <w:sz w:val="22"/>
          <w:szCs w:val="22"/>
        </w:rPr>
        <w:t>Teacher, what shall I do to inherit eternal life?</w:t>
      </w:r>
      <w:r w:rsidR="0026262D" w:rsidRPr="00B61E11">
        <w:rPr>
          <w:rFonts w:asciiTheme="minorHAnsi" w:hAnsiTheme="minorHAnsi" w:cstheme="minorHAnsi"/>
          <w:sz w:val="22"/>
          <w:szCs w:val="22"/>
        </w:rPr>
        <w:t>”</w:t>
      </w:r>
      <w:r w:rsidR="003E785C" w:rsidRPr="00B61E11">
        <w:rPr>
          <w:rFonts w:asciiTheme="minorHAnsi" w:hAnsiTheme="minorHAnsi" w:cstheme="minorHAnsi"/>
          <w:sz w:val="22"/>
          <w:szCs w:val="22"/>
        </w:rPr>
        <w:t xml:space="preserve"> </w:t>
      </w:r>
      <w:r w:rsidRPr="00B61E11">
        <w:rPr>
          <w:rFonts w:asciiTheme="minorHAnsi" w:hAnsiTheme="minorHAnsi" w:cstheme="minorHAnsi"/>
          <w:sz w:val="22"/>
          <w:szCs w:val="22"/>
          <w:vertAlign w:val="superscript"/>
        </w:rPr>
        <w:t>26</w:t>
      </w:r>
      <w:r w:rsidR="002F10BF" w:rsidRPr="00B61E11">
        <w:rPr>
          <w:rFonts w:asciiTheme="minorHAnsi" w:hAnsiTheme="minorHAnsi" w:cstheme="minorHAnsi"/>
          <w:sz w:val="22"/>
          <w:szCs w:val="22"/>
        </w:rPr>
        <w:t>Jesus said to him, “</w:t>
      </w:r>
      <w:r w:rsidR="003E785C" w:rsidRPr="00B61E11">
        <w:rPr>
          <w:rFonts w:asciiTheme="minorHAnsi" w:hAnsiTheme="minorHAnsi" w:cstheme="minorHAnsi"/>
          <w:sz w:val="22"/>
          <w:szCs w:val="22"/>
        </w:rPr>
        <w:t xml:space="preserve">What is written </w:t>
      </w:r>
      <w:r w:rsidR="002F10BF" w:rsidRPr="00B61E11">
        <w:rPr>
          <w:rFonts w:asciiTheme="minorHAnsi" w:hAnsiTheme="minorHAnsi" w:cstheme="minorHAnsi"/>
          <w:sz w:val="22"/>
          <w:szCs w:val="22"/>
        </w:rPr>
        <w:t>in the law? How do you read it?”</w:t>
      </w:r>
      <w:r w:rsidR="003E785C" w:rsidRPr="00B61E11">
        <w:rPr>
          <w:rFonts w:asciiTheme="minorHAnsi" w:hAnsiTheme="minorHAnsi" w:cstheme="minorHAnsi"/>
          <w:sz w:val="22"/>
          <w:szCs w:val="22"/>
        </w:rPr>
        <w:t xml:space="preserve"> </w:t>
      </w:r>
      <w:r w:rsidRPr="00B61E11">
        <w:rPr>
          <w:rFonts w:asciiTheme="minorHAnsi" w:hAnsiTheme="minorHAnsi" w:cstheme="minorHAnsi"/>
          <w:sz w:val="22"/>
          <w:szCs w:val="22"/>
          <w:vertAlign w:val="superscript"/>
        </w:rPr>
        <w:t>27</w:t>
      </w:r>
      <w:r w:rsidR="002F10BF" w:rsidRPr="00B61E11">
        <w:rPr>
          <w:rFonts w:asciiTheme="minorHAnsi" w:hAnsiTheme="minorHAnsi" w:cstheme="minorHAnsi"/>
          <w:sz w:val="22"/>
          <w:szCs w:val="22"/>
        </w:rPr>
        <w:t>The lawyer replied, “</w:t>
      </w:r>
      <w:r w:rsidR="003E785C" w:rsidRPr="00B61E11">
        <w:rPr>
          <w:rFonts w:asciiTheme="minorHAnsi" w:hAnsiTheme="minorHAnsi" w:cstheme="minorHAnsi"/>
          <w:sz w:val="22"/>
          <w:szCs w:val="22"/>
        </w:rPr>
        <w:t>You shall love the Lord your God out of the source of your desires, and</w:t>
      </w:r>
      <w:r w:rsidR="00F65E12" w:rsidRPr="00B61E11">
        <w:rPr>
          <w:rFonts w:asciiTheme="minorHAnsi" w:hAnsiTheme="minorHAnsi" w:cstheme="minorHAnsi"/>
          <w:sz w:val="22"/>
          <w:szCs w:val="22"/>
        </w:rPr>
        <w:t xml:space="preserve"> from</w:t>
      </w:r>
      <w:r w:rsidR="003E785C" w:rsidRPr="00B61E11">
        <w:rPr>
          <w:rFonts w:asciiTheme="minorHAnsi" w:hAnsiTheme="minorHAnsi" w:cstheme="minorHAnsi"/>
          <w:sz w:val="22"/>
          <w:szCs w:val="22"/>
        </w:rPr>
        <w:t xml:space="preserve"> within your whole conscious self, </w:t>
      </w:r>
      <w:r w:rsidR="00F65E12" w:rsidRPr="00B61E11">
        <w:rPr>
          <w:rFonts w:asciiTheme="minorHAnsi" w:hAnsiTheme="minorHAnsi" w:cstheme="minorHAnsi"/>
          <w:sz w:val="22"/>
          <w:szCs w:val="22"/>
        </w:rPr>
        <w:t>your whole</w:t>
      </w:r>
      <w:r w:rsidR="003E785C" w:rsidRPr="00B61E11">
        <w:rPr>
          <w:rFonts w:asciiTheme="minorHAnsi" w:hAnsiTheme="minorHAnsi" w:cstheme="minorHAnsi"/>
          <w:sz w:val="22"/>
          <w:szCs w:val="22"/>
        </w:rPr>
        <w:t xml:space="preserve"> strength, and all of your intelligence; and </w:t>
      </w:r>
      <w:r w:rsidR="00467665" w:rsidRPr="00B61E11">
        <w:rPr>
          <w:rFonts w:asciiTheme="minorHAnsi" w:hAnsiTheme="minorHAnsi" w:cstheme="minorHAnsi"/>
          <w:sz w:val="22"/>
          <w:szCs w:val="22"/>
        </w:rPr>
        <w:t xml:space="preserve">you shall </w:t>
      </w:r>
      <w:r w:rsidR="003E785C" w:rsidRPr="00B61E11">
        <w:rPr>
          <w:rFonts w:asciiTheme="minorHAnsi" w:hAnsiTheme="minorHAnsi" w:cstheme="minorHAnsi"/>
          <w:sz w:val="22"/>
          <w:szCs w:val="22"/>
        </w:rPr>
        <w:t>love the one near you as you would love yourself.</w:t>
      </w:r>
      <w:r w:rsidR="002F10BF" w:rsidRPr="00B61E11">
        <w:rPr>
          <w:rFonts w:asciiTheme="minorHAnsi" w:hAnsiTheme="minorHAnsi" w:cstheme="minorHAnsi"/>
          <w:sz w:val="22"/>
          <w:szCs w:val="22"/>
        </w:rPr>
        <w:t xml:space="preserve">” </w:t>
      </w:r>
      <w:r w:rsidRPr="00B61E11">
        <w:rPr>
          <w:rFonts w:asciiTheme="minorHAnsi" w:hAnsiTheme="minorHAnsi" w:cstheme="minorHAnsi"/>
          <w:sz w:val="22"/>
          <w:szCs w:val="22"/>
          <w:vertAlign w:val="superscript"/>
        </w:rPr>
        <w:t>28</w:t>
      </w:r>
      <w:r w:rsidR="002F10BF" w:rsidRPr="00B61E11">
        <w:rPr>
          <w:rFonts w:asciiTheme="minorHAnsi" w:hAnsiTheme="minorHAnsi" w:cstheme="minorHAnsi"/>
          <w:sz w:val="22"/>
          <w:szCs w:val="22"/>
        </w:rPr>
        <w:t>Jesus said to him, “</w:t>
      </w:r>
      <w:r w:rsidR="003E785C" w:rsidRPr="00B61E11">
        <w:rPr>
          <w:rFonts w:asciiTheme="minorHAnsi" w:hAnsiTheme="minorHAnsi" w:cstheme="minorHAnsi"/>
          <w:sz w:val="22"/>
          <w:szCs w:val="22"/>
        </w:rPr>
        <w:t>You have answered correctly</w:t>
      </w:r>
      <w:r w:rsidR="00F65E12" w:rsidRPr="00B61E11">
        <w:rPr>
          <w:rFonts w:asciiTheme="minorHAnsi" w:hAnsiTheme="minorHAnsi" w:cstheme="minorHAnsi"/>
          <w:sz w:val="22"/>
          <w:szCs w:val="22"/>
        </w:rPr>
        <w:t>. Do this,</w:t>
      </w:r>
      <w:r w:rsidR="002F10BF" w:rsidRPr="00B61E11">
        <w:rPr>
          <w:rFonts w:asciiTheme="minorHAnsi" w:hAnsiTheme="minorHAnsi" w:cstheme="minorHAnsi"/>
          <w:sz w:val="22"/>
          <w:szCs w:val="22"/>
        </w:rPr>
        <w:t xml:space="preserve"> and you will live.”</w:t>
      </w:r>
      <w:r w:rsidR="003E785C" w:rsidRPr="00B61E11">
        <w:rPr>
          <w:rFonts w:asciiTheme="minorHAnsi" w:hAnsiTheme="minorHAnsi" w:cstheme="minorHAnsi"/>
          <w:sz w:val="22"/>
          <w:szCs w:val="22"/>
        </w:rPr>
        <w:t xml:space="preserve"> </w:t>
      </w:r>
      <w:r w:rsidRPr="00B61E11">
        <w:rPr>
          <w:rFonts w:asciiTheme="minorHAnsi" w:hAnsiTheme="minorHAnsi" w:cstheme="minorHAnsi"/>
          <w:sz w:val="22"/>
          <w:szCs w:val="22"/>
          <w:vertAlign w:val="superscript"/>
        </w:rPr>
        <w:t>29</w:t>
      </w:r>
      <w:r w:rsidR="003E785C" w:rsidRPr="00B61E11">
        <w:rPr>
          <w:rFonts w:asciiTheme="minorHAnsi" w:hAnsiTheme="minorHAnsi" w:cstheme="minorHAnsi"/>
          <w:sz w:val="22"/>
          <w:szCs w:val="22"/>
        </w:rPr>
        <w:t>But the expert</w:t>
      </w:r>
      <w:r w:rsidR="00C06FD3" w:rsidRPr="00B61E11">
        <w:rPr>
          <w:rFonts w:asciiTheme="minorHAnsi" w:hAnsiTheme="minorHAnsi" w:cstheme="minorHAnsi"/>
          <w:sz w:val="22"/>
          <w:szCs w:val="22"/>
        </w:rPr>
        <w:t xml:space="preserve"> </w:t>
      </w:r>
      <w:r w:rsidR="003E785C" w:rsidRPr="00B61E11">
        <w:rPr>
          <w:rFonts w:asciiTheme="minorHAnsi" w:hAnsiTheme="minorHAnsi" w:cstheme="minorHAnsi"/>
          <w:sz w:val="22"/>
          <w:szCs w:val="22"/>
        </w:rPr>
        <w:t>in law</w:t>
      </w:r>
      <w:r w:rsidR="00F43270" w:rsidRPr="00B61E11">
        <w:rPr>
          <w:rFonts w:asciiTheme="minorHAnsi" w:hAnsiTheme="minorHAnsi" w:cstheme="minorHAnsi"/>
          <w:sz w:val="22"/>
          <w:szCs w:val="22"/>
        </w:rPr>
        <w:t>,</w:t>
      </w:r>
      <w:r w:rsidR="003E785C" w:rsidRPr="00B61E11">
        <w:rPr>
          <w:rFonts w:asciiTheme="minorHAnsi" w:hAnsiTheme="minorHAnsi" w:cstheme="minorHAnsi"/>
          <w:sz w:val="22"/>
          <w:szCs w:val="22"/>
        </w:rPr>
        <w:t xml:space="preserve"> wishing to support his pride</w:t>
      </w:r>
      <w:r w:rsidR="00F43270" w:rsidRPr="00B61E11">
        <w:rPr>
          <w:rFonts w:asciiTheme="minorHAnsi" w:hAnsiTheme="minorHAnsi" w:cstheme="minorHAnsi"/>
          <w:sz w:val="22"/>
          <w:szCs w:val="22"/>
        </w:rPr>
        <w:t>,</w:t>
      </w:r>
      <w:r w:rsidR="003E785C" w:rsidRPr="00B61E11">
        <w:rPr>
          <w:rFonts w:asciiTheme="minorHAnsi" w:hAnsiTheme="minorHAnsi" w:cstheme="minorHAnsi"/>
          <w:sz w:val="22"/>
          <w:szCs w:val="22"/>
        </w:rPr>
        <w:t xml:space="preserve"> said to Jesus,</w:t>
      </w:r>
      <w:r w:rsidR="002F10BF" w:rsidRPr="00B61E11">
        <w:rPr>
          <w:rFonts w:asciiTheme="minorHAnsi" w:hAnsiTheme="minorHAnsi" w:cstheme="minorHAnsi"/>
          <w:sz w:val="22"/>
          <w:szCs w:val="22"/>
        </w:rPr>
        <w:t xml:space="preserve"> “And who is the one near me?”</w:t>
      </w:r>
    </w:p>
    <w:p w14:paraId="01170FC1" w14:textId="77777777" w:rsidR="00114BC2" w:rsidRPr="00B61E11" w:rsidRDefault="00114BC2" w:rsidP="0026262D">
      <w:pPr>
        <w:pStyle w:val="NormalWeb"/>
        <w:spacing w:before="0" w:beforeAutospacing="0" w:after="0" w:afterAutospacing="0"/>
        <w:ind w:left="720" w:right="720"/>
        <w:jc w:val="both"/>
        <w:rPr>
          <w:rFonts w:asciiTheme="minorHAnsi" w:hAnsiTheme="minorHAnsi" w:cstheme="minorHAnsi"/>
          <w:sz w:val="22"/>
          <w:szCs w:val="22"/>
        </w:rPr>
      </w:pPr>
    </w:p>
    <w:p w14:paraId="5A8BDE1E" w14:textId="3FA84032" w:rsidR="003E785C" w:rsidRPr="00B61E11" w:rsidRDefault="00957B39" w:rsidP="0026262D">
      <w:pPr>
        <w:pStyle w:val="NormalWeb"/>
        <w:spacing w:before="0" w:beforeAutospacing="0" w:after="0" w:afterAutospacing="0"/>
        <w:ind w:left="720" w:right="720"/>
        <w:jc w:val="both"/>
        <w:rPr>
          <w:rFonts w:asciiTheme="minorHAnsi" w:hAnsiTheme="minorHAnsi" w:cstheme="minorHAnsi"/>
          <w:sz w:val="22"/>
          <w:szCs w:val="22"/>
        </w:rPr>
      </w:pPr>
      <w:bookmarkStart w:id="18" w:name="_Hlk34729827"/>
      <w:r w:rsidRPr="00B61E11">
        <w:rPr>
          <w:rFonts w:asciiTheme="minorHAnsi" w:hAnsiTheme="minorHAnsi" w:cstheme="minorHAnsi"/>
          <w:sz w:val="22"/>
          <w:szCs w:val="22"/>
          <w:vertAlign w:val="superscript"/>
        </w:rPr>
        <w:t>30</w:t>
      </w:r>
      <w:r w:rsidR="003E785C" w:rsidRPr="00B61E11">
        <w:rPr>
          <w:rFonts w:asciiTheme="minorHAnsi" w:hAnsiTheme="minorHAnsi" w:cstheme="minorHAnsi"/>
          <w:sz w:val="22"/>
          <w:szCs w:val="22"/>
        </w:rPr>
        <w:t>Jesus replied</w:t>
      </w:r>
      <w:r w:rsidR="00ED2DBE" w:rsidRPr="00B61E11">
        <w:rPr>
          <w:rFonts w:asciiTheme="minorHAnsi" w:hAnsiTheme="minorHAnsi" w:cstheme="minorHAnsi"/>
          <w:sz w:val="22"/>
          <w:szCs w:val="22"/>
        </w:rPr>
        <w:t>,</w:t>
      </w:r>
      <w:r w:rsidR="003E785C" w:rsidRPr="00B61E11">
        <w:rPr>
          <w:rFonts w:asciiTheme="minorHAnsi" w:hAnsiTheme="minorHAnsi" w:cstheme="minorHAnsi"/>
          <w:sz w:val="22"/>
          <w:szCs w:val="22"/>
        </w:rPr>
        <w:t xml:space="preserve"> </w:t>
      </w:r>
      <w:r w:rsidR="002F10BF" w:rsidRPr="00B61E11">
        <w:rPr>
          <w:rFonts w:asciiTheme="minorHAnsi" w:hAnsiTheme="minorHAnsi" w:cstheme="minorHAnsi"/>
          <w:sz w:val="22"/>
          <w:szCs w:val="22"/>
        </w:rPr>
        <w:t>“</w:t>
      </w:r>
      <w:r w:rsidR="003E785C" w:rsidRPr="00B61E11">
        <w:rPr>
          <w:rFonts w:asciiTheme="minorHAnsi" w:hAnsiTheme="minorHAnsi" w:cstheme="minorHAnsi"/>
          <w:sz w:val="22"/>
          <w:szCs w:val="22"/>
        </w:rPr>
        <w:t>A man was going down from Jerusalem to Jericho and he fell among thieves</w:t>
      </w:r>
      <w:r w:rsidR="00B17C47" w:rsidRPr="00B61E11">
        <w:rPr>
          <w:rFonts w:asciiTheme="minorHAnsi" w:hAnsiTheme="minorHAnsi" w:cstheme="minorHAnsi"/>
          <w:sz w:val="22"/>
          <w:szCs w:val="22"/>
        </w:rPr>
        <w:t>. They</w:t>
      </w:r>
      <w:r w:rsidR="003E785C" w:rsidRPr="00B61E11">
        <w:rPr>
          <w:rFonts w:asciiTheme="minorHAnsi" w:hAnsiTheme="minorHAnsi" w:cstheme="minorHAnsi"/>
          <w:sz w:val="22"/>
          <w:szCs w:val="22"/>
        </w:rPr>
        <w:t xml:space="preserve"> </w:t>
      </w:r>
      <w:r w:rsidR="00F43270" w:rsidRPr="00B61E11">
        <w:rPr>
          <w:rFonts w:asciiTheme="minorHAnsi" w:hAnsiTheme="minorHAnsi" w:cstheme="minorHAnsi"/>
          <w:sz w:val="22"/>
          <w:szCs w:val="22"/>
        </w:rPr>
        <w:t>stripped off</w:t>
      </w:r>
      <w:r w:rsidR="003E785C" w:rsidRPr="00B61E11">
        <w:rPr>
          <w:rFonts w:asciiTheme="minorHAnsi" w:hAnsiTheme="minorHAnsi" w:cstheme="minorHAnsi"/>
          <w:sz w:val="22"/>
          <w:szCs w:val="22"/>
        </w:rPr>
        <w:t xml:space="preserve"> his clothes and beat him, wounding him, and then they disbanded, leaving him half</w:t>
      </w:r>
      <w:r w:rsidR="00316206" w:rsidRPr="00B61E11">
        <w:rPr>
          <w:rFonts w:asciiTheme="minorHAnsi" w:hAnsiTheme="minorHAnsi" w:cstheme="minorHAnsi"/>
          <w:sz w:val="22"/>
          <w:szCs w:val="22"/>
        </w:rPr>
        <w:t>-</w:t>
      </w:r>
      <w:r w:rsidR="003E785C" w:rsidRPr="00B61E11">
        <w:rPr>
          <w:rFonts w:asciiTheme="minorHAnsi" w:hAnsiTheme="minorHAnsi" w:cstheme="minorHAnsi"/>
          <w:sz w:val="22"/>
          <w:szCs w:val="22"/>
        </w:rPr>
        <w:t xml:space="preserve">dead. </w:t>
      </w:r>
      <w:r w:rsidRPr="00B61E11">
        <w:rPr>
          <w:rFonts w:asciiTheme="minorHAnsi" w:hAnsiTheme="minorHAnsi" w:cstheme="minorHAnsi"/>
          <w:sz w:val="22"/>
          <w:szCs w:val="22"/>
          <w:vertAlign w:val="superscript"/>
        </w:rPr>
        <w:t>31</w:t>
      </w:r>
      <w:r w:rsidR="003E785C" w:rsidRPr="00B61E11">
        <w:rPr>
          <w:rFonts w:asciiTheme="minorHAnsi" w:hAnsiTheme="minorHAnsi" w:cstheme="minorHAnsi"/>
          <w:sz w:val="22"/>
          <w:szCs w:val="22"/>
        </w:rPr>
        <w:t>By coincidence, a priest was going down the same road</w:t>
      </w:r>
      <w:r w:rsidR="00594B79" w:rsidRPr="00B61E11">
        <w:rPr>
          <w:rFonts w:asciiTheme="minorHAnsi" w:hAnsiTheme="minorHAnsi" w:cstheme="minorHAnsi"/>
          <w:sz w:val="22"/>
          <w:szCs w:val="22"/>
        </w:rPr>
        <w:t xml:space="preserve"> and</w:t>
      </w:r>
      <w:r w:rsidR="00137DB2" w:rsidRPr="00B61E11">
        <w:rPr>
          <w:rFonts w:asciiTheme="minorHAnsi" w:hAnsiTheme="minorHAnsi" w:cstheme="minorHAnsi"/>
          <w:sz w:val="22"/>
          <w:szCs w:val="22"/>
        </w:rPr>
        <w:t xml:space="preserve"> </w:t>
      </w:r>
      <w:r w:rsidR="00F5479B" w:rsidRPr="00B61E11">
        <w:rPr>
          <w:rFonts w:asciiTheme="minorHAnsi" w:hAnsiTheme="minorHAnsi" w:cstheme="minorHAnsi"/>
          <w:sz w:val="22"/>
          <w:szCs w:val="22"/>
        </w:rPr>
        <w:t xml:space="preserve">saw the </w:t>
      </w:r>
      <w:r w:rsidR="00E31C97" w:rsidRPr="00B61E11">
        <w:rPr>
          <w:rFonts w:asciiTheme="minorHAnsi" w:hAnsiTheme="minorHAnsi" w:cstheme="minorHAnsi"/>
          <w:sz w:val="22"/>
          <w:szCs w:val="22"/>
        </w:rPr>
        <w:t xml:space="preserve">crime </w:t>
      </w:r>
      <w:r w:rsidR="00F5479B" w:rsidRPr="00B61E11">
        <w:rPr>
          <w:rFonts w:asciiTheme="minorHAnsi" w:hAnsiTheme="minorHAnsi" w:cstheme="minorHAnsi"/>
          <w:sz w:val="22"/>
          <w:szCs w:val="22"/>
        </w:rPr>
        <w:t>victim. F</w:t>
      </w:r>
      <w:r w:rsidR="00594B79" w:rsidRPr="00B61E11">
        <w:rPr>
          <w:rFonts w:asciiTheme="minorHAnsi" w:hAnsiTheme="minorHAnsi" w:cstheme="minorHAnsi"/>
          <w:sz w:val="22"/>
          <w:szCs w:val="22"/>
        </w:rPr>
        <w:t xml:space="preserve">ar from going near </w:t>
      </w:r>
      <w:r w:rsidR="00F5479B" w:rsidRPr="00B61E11">
        <w:rPr>
          <w:rFonts w:asciiTheme="minorHAnsi" w:hAnsiTheme="minorHAnsi" w:cstheme="minorHAnsi"/>
          <w:sz w:val="22"/>
          <w:szCs w:val="22"/>
        </w:rPr>
        <w:t>him,</w:t>
      </w:r>
      <w:r w:rsidR="00594B79" w:rsidRPr="00B61E11">
        <w:rPr>
          <w:rFonts w:asciiTheme="minorHAnsi" w:hAnsiTheme="minorHAnsi" w:cstheme="minorHAnsi"/>
          <w:sz w:val="22"/>
          <w:szCs w:val="22"/>
        </w:rPr>
        <w:t xml:space="preserve"> </w:t>
      </w:r>
      <w:r w:rsidR="00137DB2" w:rsidRPr="00B61E11">
        <w:rPr>
          <w:rFonts w:asciiTheme="minorHAnsi" w:hAnsiTheme="minorHAnsi" w:cstheme="minorHAnsi"/>
          <w:sz w:val="22"/>
          <w:szCs w:val="22"/>
        </w:rPr>
        <w:t xml:space="preserve">he </w:t>
      </w:r>
      <w:r w:rsidR="003E785C" w:rsidRPr="00B61E11">
        <w:rPr>
          <w:rFonts w:asciiTheme="minorHAnsi" w:hAnsiTheme="minorHAnsi" w:cstheme="minorHAnsi"/>
          <w:sz w:val="22"/>
          <w:szCs w:val="22"/>
        </w:rPr>
        <w:t xml:space="preserve">went to the opposite side of the road to pass him by. </w:t>
      </w:r>
      <w:r w:rsidR="00137DB2" w:rsidRPr="00B61E11">
        <w:rPr>
          <w:rFonts w:asciiTheme="minorHAnsi" w:hAnsiTheme="minorHAnsi" w:cstheme="minorHAnsi"/>
          <w:sz w:val="22"/>
          <w:szCs w:val="22"/>
          <w:vertAlign w:val="superscript"/>
        </w:rPr>
        <w:t>32</w:t>
      </w:r>
      <w:r w:rsidR="00F5479B" w:rsidRPr="00B61E11">
        <w:rPr>
          <w:rFonts w:asciiTheme="minorHAnsi" w:hAnsiTheme="minorHAnsi" w:cstheme="minorHAnsi"/>
          <w:sz w:val="22"/>
          <w:szCs w:val="22"/>
        </w:rPr>
        <w:t>A</w:t>
      </w:r>
      <w:r w:rsidR="00AE050E" w:rsidRPr="00B61E11">
        <w:rPr>
          <w:rFonts w:asciiTheme="minorHAnsi" w:hAnsiTheme="minorHAnsi" w:cstheme="minorHAnsi"/>
          <w:sz w:val="22"/>
          <w:szCs w:val="22"/>
        </w:rPr>
        <w:t xml:space="preserve"> Levite</w:t>
      </w:r>
      <w:r w:rsidR="005A7161" w:rsidRPr="00B61E11">
        <w:rPr>
          <w:rFonts w:asciiTheme="minorHAnsi" w:hAnsiTheme="minorHAnsi" w:cstheme="minorHAnsi"/>
          <w:sz w:val="22"/>
          <w:szCs w:val="22"/>
        </w:rPr>
        <w:t xml:space="preserve"> </w:t>
      </w:r>
      <w:r w:rsidR="00594B79" w:rsidRPr="00B61E11">
        <w:rPr>
          <w:rFonts w:asciiTheme="minorHAnsi" w:hAnsiTheme="minorHAnsi" w:cstheme="minorHAnsi"/>
          <w:sz w:val="22"/>
          <w:szCs w:val="22"/>
        </w:rPr>
        <w:t xml:space="preserve">who was </w:t>
      </w:r>
      <w:r w:rsidR="005A7161" w:rsidRPr="00B61E11">
        <w:rPr>
          <w:rFonts w:asciiTheme="minorHAnsi" w:hAnsiTheme="minorHAnsi" w:cstheme="minorHAnsi"/>
          <w:sz w:val="22"/>
          <w:szCs w:val="22"/>
        </w:rPr>
        <w:t>coming</w:t>
      </w:r>
      <w:r w:rsidR="00AE050E" w:rsidRPr="00B61E11">
        <w:rPr>
          <w:rFonts w:asciiTheme="minorHAnsi" w:hAnsiTheme="minorHAnsi" w:cstheme="minorHAnsi"/>
          <w:sz w:val="22"/>
          <w:szCs w:val="22"/>
        </w:rPr>
        <w:t xml:space="preserve"> down to that place </w:t>
      </w:r>
      <w:r w:rsidR="00F5479B" w:rsidRPr="00B61E11">
        <w:rPr>
          <w:rFonts w:asciiTheme="minorHAnsi" w:hAnsiTheme="minorHAnsi" w:cstheme="minorHAnsi"/>
          <w:sz w:val="22"/>
          <w:szCs w:val="22"/>
        </w:rPr>
        <w:t>also saw the wounded man and, in just the same way, p</w:t>
      </w:r>
      <w:r w:rsidR="00AE050E" w:rsidRPr="00B61E11">
        <w:rPr>
          <w:rFonts w:asciiTheme="minorHAnsi" w:hAnsiTheme="minorHAnsi" w:cstheme="minorHAnsi"/>
          <w:sz w:val="22"/>
          <w:szCs w:val="22"/>
        </w:rPr>
        <w:t xml:space="preserve">assed </w:t>
      </w:r>
      <w:r w:rsidR="005A7161" w:rsidRPr="00B61E11">
        <w:rPr>
          <w:rFonts w:asciiTheme="minorHAnsi" w:hAnsiTheme="minorHAnsi" w:cstheme="minorHAnsi"/>
          <w:sz w:val="22"/>
          <w:szCs w:val="22"/>
        </w:rPr>
        <w:t xml:space="preserve">by </w:t>
      </w:r>
      <w:r w:rsidR="00AE050E" w:rsidRPr="00B61E11">
        <w:rPr>
          <w:rFonts w:asciiTheme="minorHAnsi" w:hAnsiTheme="minorHAnsi" w:cstheme="minorHAnsi"/>
          <w:sz w:val="22"/>
          <w:szCs w:val="22"/>
        </w:rPr>
        <w:t>on the other side in order to get as far away from him as possible.</w:t>
      </w:r>
      <w:r w:rsidR="003E785C" w:rsidRPr="00B61E11">
        <w:rPr>
          <w:rFonts w:asciiTheme="minorHAnsi" w:hAnsiTheme="minorHAnsi" w:cstheme="minorHAnsi"/>
          <w:sz w:val="22"/>
          <w:szCs w:val="22"/>
        </w:rPr>
        <w:t xml:space="preserve"> </w:t>
      </w:r>
    </w:p>
    <w:bookmarkEnd w:id="18"/>
    <w:p w14:paraId="097F27EE" w14:textId="77777777" w:rsidR="00A9138C" w:rsidRPr="00B61E11" w:rsidRDefault="00A9138C" w:rsidP="0026262D">
      <w:pPr>
        <w:pStyle w:val="NormalWeb"/>
        <w:spacing w:before="0" w:beforeAutospacing="0" w:after="0" w:afterAutospacing="0"/>
        <w:ind w:left="720" w:right="720"/>
        <w:jc w:val="both"/>
        <w:rPr>
          <w:rFonts w:asciiTheme="minorHAnsi" w:hAnsiTheme="minorHAnsi" w:cstheme="minorHAnsi"/>
          <w:sz w:val="22"/>
          <w:szCs w:val="22"/>
        </w:rPr>
      </w:pPr>
    </w:p>
    <w:p w14:paraId="13BC44B6" w14:textId="64762A90" w:rsidR="00594B79" w:rsidRPr="00B61E11" w:rsidRDefault="003E785C" w:rsidP="0026262D">
      <w:pPr>
        <w:pStyle w:val="NormalWeb"/>
        <w:spacing w:before="0" w:beforeAutospacing="0" w:after="0" w:afterAutospacing="0"/>
        <w:ind w:left="720" w:right="720"/>
        <w:jc w:val="both"/>
        <w:rPr>
          <w:rFonts w:asciiTheme="minorHAnsi" w:hAnsiTheme="minorHAnsi" w:cstheme="minorHAnsi"/>
          <w:sz w:val="22"/>
          <w:szCs w:val="22"/>
        </w:rPr>
      </w:pPr>
      <w:r w:rsidRPr="00B61E11">
        <w:rPr>
          <w:rFonts w:asciiTheme="minorHAnsi" w:hAnsiTheme="minorHAnsi" w:cstheme="minorHAnsi"/>
          <w:sz w:val="22"/>
          <w:szCs w:val="22"/>
          <w:vertAlign w:val="superscript"/>
        </w:rPr>
        <w:t>33</w:t>
      </w:r>
      <w:r w:rsidRPr="00B61E11">
        <w:rPr>
          <w:rFonts w:asciiTheme="minorHAnsi" w:hAnsiTheme="minorHAnsi" w:cstheme="minorHAnsi"/>
          <w:sz w:val="22"/>
          <w:szCs w:val="22"/>
        </w:rPr>
        <w:t>A Samaritan</w:t>
      </w:r>
      <w:r w:rsidR="00DC6FD6" w:rsidRPr="00B61E11">
        <w:rPr>
          <w:rFonts w:asciiTheme="minorHAnsi" w:hAnsiTheme="minorHAnsi" w:cstheme="minorHAnsi"/>
          <w:sz w:val="22"/>
          <w:szCs w:val="22"/>
        </w:rPr>
        <w:t xml:space="preserve"> who was</w:t>
      </w:r>
      <w:r w:rsidRPr="00B61E11">
        <w:rPr>
          <w:rFonts w:asciiTheme="minorHAnsi" w:hAnsiTheme="minorHAnsi" w:cstheme="minorHAnsi"/>
          <w:sz w:val="22"/>
          <w:szCs w:val="22"/>
        </w:rPr>
        <w:t xml:space="preserve"> on a journey came upon the victim and</w:t>
      </w:r>
      <w:r w:rsidR="00A9138C" w:rsidRPr="00B61E11">
        <w:rPr>
          <w:rFonts w:asciiTheme="minorHAnsi" w:hAnsiTheme="minorHAnsi" w:cstheme="minorHAnsi"/>
          <w:sz w:val="22"/>
          <w:szCs w:val="22"/>
        </w:rPr>
        <w:t>,</w:t>
      </w:r>
      <w:r w:rsidRPr="00B61E11">
        <w:rPr>
          <w:rFonts w:asciiTheme="minorHAnsi" w:hAnsiTheme="minorHAnsi" w:cstheme="minorHAnsi"/>
          <w:sz w:val="22"/>
          <w:szCs w:val="22"/>
        </w:rPr>
        <w:t xml:space="preserve"> seeing him, felt compassion. </w:t>
      </w:r>
      <w:r w:rsidRPr="00B61E11">
        <w:rPr>
          <w:rFonts w:asciiTheme="minorHAnsi" w:hAnsiTheme="minorHAnsi" w:cstheme="minorHAnsi"/>
          <w:sz w:val="22"/>
          <w:szCs w:val="22"/>
          <w:vertAlign w:val="superscript"/>
        </w:rPr>
        <w:t>34</w:t>
      </w:r>
      <w:r w:rsidRPr="00B61E11">
        <w:rPr>
          <w:rFonts w:asciiTheme="minorHAnsi" w:hAnsiTheme="minorHAnsi" w:cstheme="minorHAnsi"/>
          <w:sz w:val="22"/>
          <w:szCs w:val="22"/>
        </w:rPr>
        <w:t>And he came near to him, bandaged his traumas, pouring upon them soothing oil and healing wine. He lifted the man onto his own beast and</w:t>
      </w:r>
      <w:r w:rsidR="00E143C3" w:rsidRPr="00B61E11">
        <w:rPr>
          <w:rFonts w:asciiTheme="minorHAnsi" w:hAnsiTheme="minorHAnsi" w:cstheme="minorHAnsi"/>
          <w:sz w:val="22"/>
          <w:szCs w:val="22"/>
        </w:rPr>
        <w:t>,</w:t>
      </w:r>
      <w:r w:rsidRPr="00B61E11">
        <w:rPr>
          <w:rFonts w:asciiTheme="minorHAnsi" w:hAnsiTheme="minorHAnsi" w:cstheme="minorHAnsi"/>
          <w:sz w:val="22"/>
          <w:szCs w:val="22"/>
        </w:rPr>
        <w:t xml:space="preserve"> leading him to a </w:t>
      </w:r>
      <w:r w:rsidRPr="00B61E11">
        <w:rPr>
          <w:rFonts w:asciiTheme="minorHAnsi" w:hAnsiTheme="minorHAnsi" w:cstheme="minorHAnsi"/>
          <w:sz w:val="22"/>
          <w:szCs w:val="22"/>
        </w:rPr>
        <w:lastRenderedPageBreak/>
        <w:t xml:space="preserve">place to rest, took an interest in him. </w:t>
      </w:r>
      <w:r w:rsidRPr="00B61E11">
        <w:rPr>
          <w:rFonts w:asciiTheme="minorHAnsi" w:hAnsiTheme="minorHAnsi" w:cstheme="minorHAnsi"/>
          <w:sz w:val="22"/>
          <w:szCs w:val="22"/>
          <w:vertAlign w:val="superscript"/>
        </w:rPr>
        <w:t>35</w:t>
      </w:r>
      <w:r w:rsidRPr="00B61E11">
        <w:rPr>
          <w:rFonts w:asciiTheme="minorHAnsi" w:hAnsiTheme="minorHAnsi" w:cstheme="minorHAnsi"/>
          <w:sz w:val="22"/>
          <w:szCs w:val="22"/>
        </w:rPr>
        <w:t>On the next day he took out two denarii and gave them to the innkeeper (the one who receives everyone)</w:t>
      </w:r>
      <w:r w:rsidR="00CF62A0" w:rsidRPr="00B61E11">
        <w:rPr>
          <w:rFonts w:asciiTheme="minorHAnsi" w:hAnsiTheme="minorHAnsi" w:cstheme="minorHAnsi"/>
          <w:sz w:val="22"/>
          <w:szCs w:val="22"/>
        </w:rPr>
        <w:t>,</w:t>
      </w:r>
      <w:r w:rsidRPr="00B61E11">
        <w:rPr>
          <w:rFonts w:asciiTheme="minorHAnsi" w:hAnsiTheme="minorHAnsi" w:cstheme="minorHAnsi"/>
          <w:sz w:val="22"/>
          <w:szCs w:val="22"/>
        </w:rPr>
        <w:t xml:space="preserve"> and he said, ‘Take an interest in </w:t>
      </w:r>
      <w:r w:rsidR="00594B79" w:rsidRPr="00B61E11">
        <w:rPr>
          <w:rFonts w:asciiTheme="minorHAnsi" w:hAnsiTheme="minorHAnsi" w:cstheme="minorHAnsi"/>
          <w:sz w:val="22"/>
          <w:szCs w:val="22"/>
        </w:rPr>
        <w:t>this man</w:t>
      </w:r>
      <w:r w:rsidRPr="00B61E11">
        <w:rPr>
          <w:rFonts w:asciiTheme="minorHAnsi" w:hAnsiTheme="minorHAnsi" w:cstheme="minorHAnsi"/>
          <w:sz w:val="22"/>
          <w:szCs w:val="22"/>
        </w:rPr>
        <w:t xml:space="preserve">, and </w:t>
      </w:r>
      <w:r w:rsidR="00F700A1" w:rsidRPr="00B61E11">
        <w:rPr>
          <w:rFonts w:asciiTheme="minorHAnsi" w:hAnsiTheme="minorHAnsi" w:cstheme="minorHAnsi"/>
          <w:sz w:val="22"/>
          <w:szCs w:val="22"/>
        </w:rPr>
        <w:t>whatever more you spend, when I return, I myself will repay you.’</w:t>
      </w:r>
    </w:p>
    <w:p w14:paraId="244BC549" w14:textId="77777777" w:rsidR="00F700A1" w:rsidRPr="00B61E11" w:rsidRDefault="00F700A1" w:rsidP="0026262D">
      <w:pPr>
        <w:pStyle w:val="NormalWeb"/>
        <w:spacing w:before="0" w:beforeAutospacing="0" w:after="0" w:afterAutospacing="0"/>
        <w:ind w:left="720" w:right="720"/>
        <w:jc w:val="both"/>
        <w:rPr>
          <w:rFonts w:asciiTheme="minorHAnsi" w:hAnsiTheme="minorHAnsi" w:cstheme="minorHAnsi"/>
          <w:sz w:val="22"/>
          <w:szCs w:val="22"/>
        </w:rPr>
      </w:pPr>
    </w:p>
    <w:p w14:paraId="42D5130B" w14:textId="18F7C952" w:rsidR="003E785C" w:rsidRPr="00B61E11" w:rsidRDefault="003E785C" w:rsidP="0026262D">
      <w:pPr>
        <w:pStyle w:val="NormalWeb"/>
        <w:spacing w:before="0" w:beforeAutospacing="0" w:after="0" w:afterAutospacing="0"/>
        <w:ind w:left="720" w:right="720"/>
        <w:jc w:val="both"/>
        <w:rPr>
          <w:rFonts w:asciiTheme="minorHAnsi" w:hAnsiTheme="minorHAnsi" w:cstheme="minorHAnsi"/>
          <w:sz w:val="22"/>
          <w:szCs w:val="22"/>
        </w:rPr>
      </w:pPr>
      <w:r w:rsidRPr="00B61E11">
        <w:rPr>
          <w:rFonts w:asciiTheme="minorHAnsi" w:hAnsiTheme="minorHAnsi" w:cstheme="minorHAnsi"/>
          <w:sz w:val="22"/>
          <w:szCs w:val="22"/>
          <w:vertAlign w:val="superscript"/>
        </w:rPr>
        <w:t>36</w:t>
      </w:r>
      <w:r w:rsidRPr="00B61E11">
        <w:rPr>
          <w:rFonts w:asciiTheme="minorHAnsi" w:hAnsiTheme="minorHAnsi" w:cstheme="minorHAnsi"/>
          <w:sz w:val="22"/>
          <w:szCs w:val="22"/>
        </w:rPr>
        <w:t xml:space="preserve">Now, in your opinion, which of these three people became </w:t>
      </w:r>
      <w:r w:rsidR="0099791A" w:rsidRPr="00B61E11">
        <w:rPr>
          <w:rFonts w:asciiTheme="minorHAnsi" w:hAnsiTheme="minorHAnsi" w:cstheme="minorHAnsi"/>
          <w:sz w:val="22"/>
          <w:szCs w:val="22"/>
        </w:rPr>
        <w:t>the one</w:t>
      </w:r>
      <w:r w:rsidRPr="00B61E11">
        <w:rPr>
          <w:rFonts w:asciiTheme="minorHAnsi" w:hAnsiTheme="minorHAnsi" w:cstheme="minorHAnsi"/>
          <w:sz w:val="22"/>
          <w:szCs w:val="22"/>
        </w:rPr>
        <w:t xml:space="preserve"> near</w:t>
      </w:r>
      <w:r w:rsidR="00E864E3" w:rsidRPr="00B61E11">
        <w:rPr>
          <w:rFonts w:asciiTheme="minorHAnsi" w:hAnsiTheme="minorHAnsi" w:cstheme="minorHAnsi"/>
          <w:i/>
          <w:sz w:val="22"/>
          <w:szCs w:val="22"/>
        </w:rPr>
        <w:t>—</w:t>
      </w:r>
      <w:r w:rsidR="00DC6FD6" w:rsidRPr="00B61E11">
        <w:rPr>
          <w:rFonts w:asciiTheme="minorHAnsi" w:hAnsiTheme="minorHAnsi" w:cstheme="minorHAnsi"/>
          <w:sz w:val="22"/>
          <w:szCs w:val="22"/>
        </w:rPr>
        <w:t>or the neighbor</w:t>
      </w:r>
      <w:r w:rsidR="00E864E3" w:rsidRPr="00B61E11">
        <w:rPr>
          <w:rFonts w:asciiTheme="minorHAnsi" w:hAnsiTheme="minorHAnsi" w:cstheme="minorHAnsi"/>
          <w:sz w:val="22"/>
          <w:szCs w:val="22"/>
        </w:rPr>
        <w:t>—</w:t>
      </w:r>
      <w:r w:rsidRPr="00B61E11">
        <w:rPr>
          <w:rFonts w:asciiTheme="minorHAnsi" w:hAnsiTheme="minorHAnsi" w:cstheme="minorHAnsi"/>
          <w:sz w:val="22"/>
          <w:szCs w:val="22"/>
        </w:rPr>
        <w:t>to him who was overwhelmed by thieves?</w:t>
      </w:r>
      <w:r w:rsidR="002F10BF" w:rsidRPr="00B61E11">
        <w:rPr>
          <w:rFonts w:asciiTheme="minorHAnsi" w:hAnsiTheme="minorHAnsi" w:cstheme="minorHAnsi"/>
          <w:sz w:val="22"/>
          <w:szCs w:val="22"/>
        </w:rPr>
        <w:t>”</w:t>
      </w:r>
      <w:r w:rsidRPr="00B61E11">
        <w:rPr>
          <w:rFonts w:asciiTheme="minorHAnsi" w:hAnsiTheme="minorHAnsi" w:cstheme="minorHAnsi"/>
          <w:sz w:val="22"/>
          <w:szCs w:val="22"/>
        </w:rPr>
        <w:t xml:space="preserve"> </w:t>
      </w:r>
      <w:r w:rsidRPr="00B61E11">
        <w:rPr>
          <w:rFonts w:asciiTheme="minorHAnsi" w:hAnsiTheme="minorHAnsi" w:cstheme="minorHAnsi"/>
          <w:sz w:val="22"/>
          <w:szCs w:val="22"/>
          <w:vertAlign w:val="superscript"/>
        </w:rPr>
        <w:t>37</w:t>
      </w:r>
      <w:r w:rsidR="002F10BF" w:rsidRPr="00B61E11">
        <w:rPr>
          <w:rFonts w:asciiTheme="minorHAnsi" w:hAnsiTheme="minorHAnsi" w:cstheme="minorHAnsi"/>
          <w:sz w:val="22"/>
          <w:szCs w:val="22"/>
        </w:rPr>
        <w:t>The expert in law said, “</w:t>
      </w:r>
      <w:r w:rsidRPr="00B61E11">
        <w:rPr>
          <w:rFonts w:asciiTheme="minorHAnsi" w:hAnsiTheme="minorHAnsi" w:cstheme="minorHAnsi"/>
          <w:sz w:val="22"/>
          <w:szCs w:val="22"/>
        </w:rPr>
        <w:t>The one who acted mercifully toward him.</w:t>
      </w:r>
      <w:r w:rsidR="0026262D" w:rsidRPr="00B61E11">
        <w:rPr>
          <w:rFonts w:asciiTheme="minorHAnsi" w:hAnsiTheme="minorHAnsi" w:cstheme="minorHAnsi"/>
          <w:sz w:val="22"/>
          <w:szCs w:val="22"/>
        </w:rPr>
        <w:t>”</w:t>
      </w:r>
      <w:r w:rsidRPr="00B61E11">
        <w:rPr>
          <w:rFonts w:asciiTheme="minorHAnsi" w:hAnsiTheme="minorHAnsi" w:cstheme="minorHAnsi"/>
          <w:sz w:val="22"/>
          <w:szCs w:val="22"/>
        </w:rPr>
        <w:t xml:space="preserve"> Jesus said to</w:t>
      </w:r>
      <w:r w:rsidR="00663187" w:rsidRPr="00B61E11">
        <w:rPr>
          <w:rFonts w:asciiTheme="minorHAnsi" w:hAnsiTheme="minorHAnsi" w:cstheme="minorHAnsi"/>
          <w:sz w:val="22"/>
          <w:szCs w:val="22"/>
        </w:rPr>
        <w:t xml:space="preserve"> </w:t>
      </w:r>
      <w:r w:rsidR="00594B79" w:rsidRPr="00B61E11">
        <w:rPr>
          <w:rFonts w:asciiTheme="minorHAnsi" w:hAnsiTheme="minorHAnsi" w:cstheme="minorHAnsi"/>
          <w:sz w:val="22"/>
          <w:szCs w:val="22"/>
        </w:rPr>
        <w:t>the lawyer</w:t>
      </w:r>
      <w:r w:rsidRPr="00B61E11">
        <w:rPr>
          <w:rFonts w:asciiTheme="minorHAnsi" w:hAnsiTheme="minorHAnsi" w:cstheme="minorHAnsi"/>
          <w:sz w:val="22"/>
          <w:szCs w:val="22"/>
        </w:rPr>
        <w:t xml:space="preserve">, </w:t>
      </w:r>
      <w:r w:rsidR="0026262D" w:rsidRPr="00B61E11">
        <w:rPr>
          <w:rFonts w:asciiTheme="minorHAnsi" w:hAnsiTheme="minorHAnsi" w:cstheme="minorHAnsi"/>
          <w:sz w:val="22"/>
          <w:szCs w:val="22"/>
        </w:rPr>
        <w:t>“</w:t>
      </w:r>
      <w:r w:rsidRPr="00B61E11">
        <w:rPr>
          <w:rFonts w:asciiTheme="minorHAnsi" w:hAnsiTheme="minorHAnsi" w:cstheme="minorHAnsi"/>
          <w:sz w:val="22"/>
          <w:szCs w:val="22"/>
        </w:rPr>
        <w:t>Go on your way</w:t>
      </w:r>
      <w:r w:rsidR="0061136F" w:rsidRPr="00B61E11">
        <w:rPr>
          <w:rFonts w:asciiTheme="minorHAnsi" w:hAnsiTheme="minorHAnsi" w:cstheme="minorHAnsi"/>
          <w:sz w:val="22"/>
          <w:szCs w:val="22"/>
        </w:rPr>
        <w:t>,</w:t>
      </w:r>
      <w:r w:rsidRPr="00B61E11">
        <w:rPr>
          <w:rFonts w:asciiTheme="minorHAnsi" w:hAnsiTheme="minorHAnsi" w:cstheme="minorHAnsi"/>
          <w:sz w:val="22"/>
          <w:szCs w:val="22"/>
        </w:rPr>
        <w:t xml:space="preserve"> and you</w:t>
      </w:r>
      <w:r w:rsidR="002F10BF" w:rsidRPr="00B61E11">
        <w:rPr>
          <w:rFonts w:asciiTheme="minorHAnsi" w:hAnsiTheme="minorHAnsi" w:cstheme="minorHAnsi"/>
          <w:sz w:val="22"/>
          <w:szCs w:val="22"/>
        </w:rPr>
        <w:t xml:space="preserve"> yourself do likewise.</w:t>
      </w:r>
      <w:r w:rsidRPr="00B61E11">
        <w:rPr>
          <w:rFonts w:asciiTheme="minorHAnsi" w:hAnsiTheme="minorHAnsi" w:cstheme="minorHAnsi"/>
          <w:sz w:val="22"/>
          <w:szCs w:val="22"/>
        </w:rPr>
        <w:t xml:space="preserve">” </w:t>
      </w:r>
    </w:p>
    <w:p w14:paraId="6843F4C8" w14:textId="79FC4024" w:rsidR="008C73BB" w:rsidRPr="00B61E11" w:rsidRDefault="008C73BB" w:rsidP="008F7ED7">
      <w:pPr>
        <w:spacing w:after="0" w:line="240" w:lineRule="auto"/>
        <w:ind w:right="720"/>
        <w:jc w:val="both"/>
        <w:rPr>
          <w:rFonts w:cstheme="minorHAnsi"/>
        </w:rPr>
      </w:pPr>
    </w:p>
    <w:p w14:paraId="5D35ADD2" w14:textId="09ACC03A" w:rsidR="004A413E" w:rsidRPr="00B61E11" w:rsidRDefault="004A413E" w:rsidP="008F7ED7">
      <w:pPr>
        <w:spacing w:after="0" w:line="240" w:lineRule="auto"/>
        <w:ind w:right="720"/>
        <w:jc w:val="both"/>
        <w:rPr>
          <w:rFonts w:cstheme="minorHAnsi"/>
        </w:rPr>
      </w:pPr>
      <w:r w:rsidRPr="00B61E11">
        <w:rPr>
          <w:rFonts w:cstheme="minorHAnsi"/>
        </w:rPr>
        <w:t>Take a deep breath.</w:t>
      </w:r>
    </w:p>
    <w:p w14:paraId="43573089" w14:textId="77777777" w:rsidR="004A413E" w:rsidRPr="00B61E11" w:rsidRDefault="004A413E" w:rsidP="008F7ED7">
      <w:pPr>
        <w:spacing w:after="0" w:line="240" w:lineRule="auto"/>
        <w:ind w:right="720"/>
        <w:jc w:val="both"/>
        <w:rPr>
          <w:rFonts w:cstheme="minorHAnsi"/>
        </w:rPr>
      </w:pPr>
    </w:p>
    <w:p w14:paraId="57A73FB8" w14:textId="47851530" w:rsidR="004A413E" w:rsidRPr="00B61E11" w:rsidRDefault="005A7161" w:rsidP="00C601F4">
      <w:pPr>
        <w:spacing w:after="0" w:line="240" w:lineRule="auto"/>
        <w:jc w:val="both"/>
        <w:rPr>
          <w:rFonts w:cstheme="minorHAnsi"/>
        </w:rPr>
      </w:pPr>
      <w:bookmarkStart w:id="19" w:name="_Hlk507840131"/>
      <w:bookmarkStart w:id="20" w:name="_Hlk508455529"/>
      <w:bookmarkEnd w:id="17"/>
      <w:r w:rsidRPr="00B61E11">
        <w:rPr>
          <w:rFonts w:cstheme="minorHAnsi"/>
        </w:rPr>
        <w:t xml:space="preserve">Notice that the neighbor is not the religious </w:t>
      </w:r>
      <w:r w:rsidR="00594B79" w:rsidRPr="00B61E11">
        <w:rPr>
          <w:rFonts w:cstheme="minorHAnsi"/>
        </w:rPr>
        <w:t>leader</w:t>
      </w:r>
      <w:r w:rsidRPr="00B61E11">
        <w:rPr>
          <w:rFonts w:cstheme="minorHAnsi"/>
        </w:rPr>
        <w:t xml:space="preserve"> or the person who claims special spiritual authority</w:t>
      </w:r>
      <w:r w:rsidR="00594B79" w:rsidRPr="00B61E11">
        <w:rPr>
          <w:rFonts w:cstheme="minorHAnsi"/>
        </w:rPr>
        <w:t xml:space="preserve"> based on </w:t>
      </w:r>
      <w:r w:rsidR="00F700A1" w:rsidRPr="00B61E11">
        <w:rPr>
          <w:rFonts w:cstheme="minorHAnsi"/>
        </w:rPr>
        <w:t>antecedents</w:t>
      </w:r>
      <w:r w:rsidRPr="00B61E11">
        <w:rPr>
          <w:rFonts w:cstheme="minorHAnsi"/>
        </w:rPr>
        <w:t xml:space="preserve">. </w:t>
      </w:r>
      <w:bookmarkEnd w:id="19"/>
      <w:r w:rsidR="00CE51D9" w:rsidRPr="00B61E11">
        <w:rPr>
          <w:rFonts w:cstheme="minorHAnsi"/>
        </w:rPr>
        <w:t>Jesus teaches us that o</w:t>
      </w:r>
      <w:r w:rsidR="00AC6A69" w:rsidRPr="00B61E11">
        <w:rPr>
          <w:rFonts w:cstheme="minorHAnsi"/>
        </w:rPr>
        <w:t>ur neighbor is the one</w:t>
      </w:r>
      <w:r w:rsidR="003E785C" w:rsidRPr="00B61E11">
        <w:rPr>
          <w:rFonts w:cstheme="minorHAnsi"/>
        </w:rPr>
        <w:t xml:space="preserve"> </w:t>
      </w:r>
      <w:r w:rsidR="00FA27F4" w:rsidRPr="00B61E11">
        <w:rPr>
          <w:rFonts w:cstheme="minorHAnsi"/>
        </w:rPr>
        <w:t xml:space="preserve">who </w:t>
      </w:r>
      <w:r w:rsidR="003E785C" w:rsidRPr="00B61E11">
        <w:rPr>
          <w:rFonts w:cstheme="minorHAnsi"/>
        </w:rPr>
        <w:t>comes near.</w:t>
      </w:r>
      <w:r w:rsidR="00AC6A69" w:rsidRPr="00B61E11">
        <w:rPr>
          <w:rFonts w:cstheme="minorHAnsi"/>
        </w:rPr>
        <w:t xml:space="preserve"> </w:t>
      </w:r>
      <w:r w:rsidRPr="00B61E11">
        <w:rPr>
          <w:rFonts w:cstheme="minorHAnsi"/>
        </w:rPr>
        <w:t>The neighbor</w:t>
      </w:r>
      <w:r w:rsidR="00B11D85" w:rsidRPr="00B61E11">
        <w:rPr>
          <w:rFonts w:cstheme="minorHAnsi"/>
        </w:rPr>
        <w:t xml:space="preserve"> rescues and helps us</w:t>
      </w:r>
      <w:r w:rsidR="00303603" w:rsidRPr="00B61E11">
        <w:rPr>
          <w:rFonts w:cstheme="minorHAnsi"/>
        </w:rPr>
        <w:t xml:space="preserve"> when</w:t>
      </w:r>
      <w:r w:rsidR="00B154D3" w:rsidRPr="00B61E11">
        <w:rPr>
          <w:rFonts w:cstheme="minorHAnsi"/>
        </w:rPr>
        <w:t xml:space="preserve"> we have</w:t>
      </w:r>
      <w:r w:rsidR="00303603" w:rsidRPr="00B61E11">
        <w:rPr>
          <w:rFonts w:cstheme="minorHAnsi"/>
        </w:rPr>
        <w:t xml:space="preserve"> been</w:t>
      </w:r>
      <w:r w:rsidR="00E02845" w:rsidRPr="00B61E11">
        <w:rPr>
          <w:rFonts w:cstheme="minorHAnsi"/>
        </w:rPr>
        <w:t xml:space="preserve"> set upon by robbers</w:t>
      </w:r>
      <w:r w:rsidR="00DC6FD6" w:rsidRPr="00B61E11">
        <w:rPr>
          <w:rFonts w:cstheme="minorHAnsi"/>
        </w:rPr>
        <w:t xml:space="preserve"> who</w:t>
      </w:r>
      <w:r w:rsidR="001B35B8" w:rsidRPr="00B61E11">
        <w:rPr>
          <w:rFonts w:cstheme="minorHAnsi"/>
        </w:rPr>
        <w:t xml:space="preserve"> have</w:t>
      </w:r>
      <w:r w:rsidR="00DC6FD6" w:rsidRPr="00B61E11">
        <w:rPr>
          <w:rFonts w:cstheme="minorHAnsi"/>
        </w:rPr>
        <w:t xml:space="preserve"> </w:t>
      </w:r>
      <w:r w:rsidR="00663187" w:rsidRPr="00B61E11">
        <w:rPr>
          <w:rFonts w:cstheme="minorHAnsi"/>
        </w:rPr>
        <w:t>exploit</w:t>
      </w:r>
      <w:r w:rsidR="001B35B8" w:rsidRPr="00B61E11">
        <w:rPr>
          <w:rFonts w:cstheme="minorHAnsi"/>
        </w:rPr>
        <w:t>ed</w:t>
      </w:r>
      <w:r w:rsidR="00663187" w:rsidRPr="00B61E11">
        <w:rPr>
          <w:rFonts w:cstheme="minorHAnsi"/>
        </w:rPr>
        <w:t xml:space="preserve"> and ab</w:t>
      </w:r>
      <w:r w:rsidR="0026262D" w:rsidRPr="00B61E11">
        <w:rPr>
          <w:rFonts w:cstheme="minorHAnsi"/>
        </w:rPr>
        <w:t>use</w:t>
      </w:r>
      <w:r w:rsidR="001B35B8" w:rsidRPr="00B61E11">
        <w:rPr>
          <w:rFonts w:cstheme="minorHAnsi"/>
        </w:rPr>
        <w:t>d</w:t>
      </w:r>
      <w:r w:rsidR="0026262D" w:rsidRPr="00B61E11">
        <w:rPr>
          <w:rFonts w:cstheme="minorHAnsi"/>
        </w:rPr>
        <w:t xml:space="preserve"> </w:t>
      </w:r>
      <w:r w:rsidR="00DC6FD6" w:rsidRPr="00B61E11">
        <w:rPr>
          <w:rFonts w:cstheme="minorHAnsi"/>
        </w:rPr>
        <w:t xml:space="preserve">us for their own </w:t>
      </w:r>
      <w:r w:rsidR="00663187" w:rsidRPr="00B61E11">
        <w:rPr>
          <w:rFonts w:cstheme="minorHAnsi"/>
        </w:rPr>
        <w:t>gain</w:t>
      </w:r>
      <w:r w:rsidR="00CE51D9" w:rsidRPr="00B61E11">
        <w:rPr>
          <w:rFonts w:cstheme="minorHAnsi"/>
        </w:rPr>
        <w:t xml:space="preserve">. </w:t>
      </w:r>
      <w:r w:rsidR="00AC6A69" w:rsidRPr="00B61E11">
        <w:rPr>
          <w:rFonts w:cstheme="minorHAnsi"/>
        </w:rPr>
        <w:t xml:space="preserve">We might look back on our lives and think to </w:t>
      </w:r>
      <w:r w:rsidR="00372C77" w:rsidRPr="00B61E11">
        <w:rPr>
          <w:rFonts w:cstheme="minorHAnsi"/>
        </w:rPr>
        <w:t xml:space="preserve">ourselves: </w:t>
      </w:r>
      <w:r w:rsidR="00316206" w:rsidRPr="00B61E11">
        <w:rPr>
          <w:rFonts w:cstheme="minorHAnsi"/>
        </w:rPr>
        <w:t>“</w:t>
      </w:r>
      <w:r w:rsidR="00114BC2" w:rsidRPr="00B61E11">
        <w:rPr>
          <w:rFonts w:cstheme="minorHAnsi"/>
          <w:iCs/>
        </w:rPr>
        <w:t>If it wasn’t for that person and their gifts to me, where would I be?</w:t>
      </w:r>
      <w:r w:rsidR="00316206" w:rsidRPr="00B61E11">
        <w:rPr>
          <w:rFonts w:cstheme="minorHAnsi"/>
          <w:iCs/>
        </w:rPr>
        <w:t>”</w:t>
      </w:r>
      <w:r w:rsidR="00114BC2" w:rsidRPr="00B61E11">
        <w:rPr>
          <w:rFonts w:cstheme="minorHAnsi"/>
        </w:rPr>
        <w:t xml:space="preserve"> </w:t>
      </w:r>
      <w:r w:rsidR="00AC6A69" w:rsidRPr="00B61E11">
        <w:rPr>
          <w:rFonts w:cstheme="minorHAnsi"/>
        </w:rPr>
        <w:t>If you shudder at the thought of where you might be</w:t>
      </w:r>
      <w:r w:rsidR="007B6FD5" w:rsidRPr="00B61E11">
        <w:rPr>
          <w:rFonts w:cstheme="minorHAnsi"/>
        </w:rPr>
        <w:t>,</w:t>
      </w:r>
      <w:r w:rsidR="00AC6A69" w:rsidRPr="00B61E11">
        <w:rPr>
          <w:rFonts w:cstheme="minorHAnsi"/>
        </w:rPr>
        <w:t xml:space="preserve"> then</w:t>
      </w:r>
      <w:r w:rsidR="00CE51D9" w:rsidRPr="00B61E11">
        <w:rPr>
          <w:rFonts w:cstheme="minorHAnsi"/>
        </w:rPr>
        <w:t xml:space="preserve"> you have found your neighbor.</w:t>
      </w:r>
      <w:r w:rsidR="00AC6A69" w:rsidRPr="00B61E11">
        <w:rPr>
          <w:rFonts w:cstheme="minorHAnsi"/>
        </w:rPr>
        <w:t xml:space="preserve"> </w:t>
      </w:r>
      <w:r w:rsidRPr="00B61E11">
        <w:rPr>
          <w:rFonts w:cstheme="minorHAnsi"/>
        </w:rPr>
        <w:t xml:space="preserve">Your neighbors are those who </w:t>
      </w:r>
      <w:r w:rsidR="00866FFF" w:rsidRPr="00B61E11">
        <w:rPr>
          <w:rFonts w:cstheme="minorHAnsi"/>
        </w:rPr>
        <w:t>extend themselves</w:t>
      </w:r>
      <w:r w:rsidRPr="00B61E11">
        <w:rPr>
          <w:rFonts w:cstheme="minorHAnsi"/>
        </w:rPr>
        <w:t xml:space="preserve"> and offer</w:t>
      </w:r>
      <w:r w:rsidR="00CE51D9" w:rsidRPr="00B61E11">
        <w:rPr>
          <w:rFonts w:cstheme="minorHAnsi"/>
        </w:rPr>
        <w:t xml:space="preserve"> the</w:t>
      </w:r>
      <w:r w:rsidR="00E02845" w:rsidRPr="00B61E11">
        <w:rPr>
          <w:rFonts w:cstheme="minorHAnsi"/>
        </w:rPr>
        <w:t>ir own</w:t>
      </w:r>
      <w:r w:rsidR="00CE51D9" w:rsidRPr="00B61E11">
        <w:rPr>
          <w:rFonts w:cstheme="minorHAnsi"/>
        </w:rPr>
        <w:t xml:space="preserve"> MATH on your behalf</w:t>
      </w:r>
      <w:r w:rsidR="00B154D3" w:rsidRPr="00B61E11">
        <w:rPr>
          <w:rFonts w:cstheme="minorHAnsi"/>
        </w:rPr>
        <w:t>, not because you deserve it</w:t>
      </w:r>
      <w:r w:rsidR="00403A5A" w:rsidRPr="00B61E11">
        <w:rPr>
          <w:rFonts w:cstheme="minorHAnsi"/>
        </w:rPr>
        <w:t xml:space="preserve"> or</w:t>
      </w:r>
      <w:r w:rsidR="0099791A" w:rsidRPr="00B61E11">
        <w:rPr>
          <w:rFonts w:cstheme="minorHAnsi"/>
        </w:rPr>
        <w:t xml:space="preserve"> because you</w:t>
      </w:r>
      <w:r w:rsidR="00403A5A" w:rsidRPr="00B61E11">
        <w:rPr>
          <w:rFonts w:cstheme="minorHAnsi"/>
        </w:rPr>
        <w:t xml:space="preserve"> </w:t>
      </w:r>
      <w:r w:rsidRPr="00B61E11">
        <w:rPr>
          <w:rFonts w:cstheme="minorHAnsi"/>
        </w:rPr>
        <w:t>ma</w:t>
      </w:r>
      <w:r w:rsidR="0099791A" w:rsidRPr="00B61E11">
        <w:rPr>
          <w:rFonts w:cstheme="minorHAnsi"/>
        </w:rPr>
        <w:t>d</w:t>
      </w:r>
      <w:r w:rsidRPr="00B61E11">
        <w:rPr>
          <w:rFonts w:cstheme="minorHAnsi"/>
        </w:rPr>
        <w:t xml:space="preserve">e </w:t>
      </w:r>
      <w:r w:rsidR="00403A5A" w:rsidRPr="00B61E11">
        <w:rPr>
          <w:rFonts w:cstheme="minorHAnsi"/>
        </w:rPr>
        <w:t>the first gesture</w:t>
      </w:r>
      <w:r w:rsidR="0099791A" w:rsidRPr="00B61E11">
        <w:rPr>
          <w:rFonts w:cstheme="minorHAnsi"/>
        </w:rPr>
        <w:t>, but</w:t>
      </w:r>
      <w:r w:rsidR="00003B9B" w:rsidRPr="00B61E11">
        <w:rPr>
          <w:rFonts w:cstheme="minorHAnsi"/>
        </w:rPr>
        <w:t xml:space="preserve"> because </w:t>
      </w:r>
      <w:r w:rsidR="0099791A" w:rsidRPr="00B61E11">
        <w:rPr>
          <w:rFonts w:cstheme="minorHAnsi"/>
        </w:rPr>
        <w:t>karis neighbor</w:t>
      </w:r>
      <w:r w:rsidR="00003B9B" w:rsidRPr="00B61E11">
        <w:rPr>
          <w:rFonts w:cstheme="minorHAnsi"/>
        </w:rPr>
        <w:t>s</w:t>
      </w:r>
      <w:r w:rsidR="00B154D3" w:rsidRPr="00B61E11">
        <w:rPr>
          <w:rFonts w:cstheme="minorHAnsi"/>
        </w:rPr>
        <w:t xml:space="preserve"> kn</w:t>
      </w:r>
      <w:r w:rsidR="00866FFF" w:rsidRPr="00B61E11">
        <w:rPr>
          <w:rFonts w:cstheme="minorHAnsi"/>
        </w:rPr>
        <w:t>o</w:t>
      </w:r>
      <w:r w:rsidR="00B154D3" w:rsidRPr="00B61E11">
        <w:rPr>
          <w:rFonts w:cstheme="minorHAnsi"/>
        </w:rPr>
        <w:t>w how to love</w:t>
      </w:r>
      <w:r w:rsidR="00CE51D9" w:rsidRPr="00B61E11">
        <w:rPr>
          <w:rFonts w:cstheme="minorHAnsi"/>
        </w:rPr>
        <w:t xml:space="preserve">. </w:t>
      </w:r>
      <w:r w:rsidR="0045711D" w:rsidRPr="00B61E11">
        <w:rPr>
          <w:rFonts w:cstheme="minorHAnsi"/>
        </w:rPr>
        <w:t xml:space="preserve">They are the instrument of God’s love in your life. </w:t>
      </w:r>
      <w:r w:rsidR="00DE7E4D" w:rsidRPr="00B61E11">
        <w:rPr>
          <w:rFonts w:cstheme="minorHAnsi"/>
        </w:rPr>
        <w:t xml:space="preserve">When </w:t>
      </w:r>
      <w:r w:rsidR="009B4066" w:rsidRPr="00B61E11">
        <w:rPr>
          <w:rFonts w:cstheme="minorHAnsi"/>
        </w:rPr>
        <w:t>your neighbor</w:t>
      </w:r>
      <w:r w:rsidR="00DE7E4D" w:rsidRPr="00B61E11">
        <w:rPr>
          <w:rFonts w:cstheme="minorHAnsi"/>
        </w:rPr>
        <w:t xml:space="preserve"> offer</w:t>
      </w:r>
      <w:r w:rsidR="009B4066" w:rsidRPr="00B61E11">
        <w:rPr>
          <w:rFonts w:cstheme="minorHAnsi"/>
        </w:rPr>
        <w:t>s</w:t>
      </w:r>
      <w:r w:rsidR="00DE7E4D" w:rsidRPr="00B61E11">
        <w:rPr>
          <w:rFonts w:cstheme="minorHAnsi"/>
        </w:rPr>
        <w:t xml:space="preserve"> you a</w:t>
      </w:r>
      <w:r w:rsidR="009B4066" w:rsidRPr="00B61E11">
        <w:rPr>
          <w:rFonts w:cstheme="minorHAnsi"/>
        </w:rPr>
        <w:t xml:space="preserve"> karis</w:t>
      </w:r>
      <w:r w:rsidR="00DE7E4D" w:rsidRPr="00B61E11">
        <w:rPr>
          <w:rFonts w:cstheme="minorHAnsi"/>
        </w:rPr>
        <w:t xml:space="preserve"> gift, God uses that gift to invite you into deeper karis relationship with Him</w:t>
      </w:r>
      <w:r w:rsidR="003D7354" w:rsidRPr="00B61E11">
        <w:rPr>
          <w:rFonts w:cstheme="minorHAnsi"/>
        </w:rPr>
        <w:t>.</w:t>
      </w:r>
      <w:r w:rsidR="006B7C20" w:rsidRPr="00B61E11">
        <w:rPr>
          <w:rFonts w:cstheme="minorHAnsi"/>
        </w:rPr>
        <w:t xml:space="preserve"> </w:t>
      </w:r>
      <w:r w:rsidR="00E0612A" w:rsidRPr="00B61E11">
        <w:rPr>
          <w:rFonts w:cstheme="minorHAnsi"/>
        </w:rPr>
        <w:t>Th</w:t>
      </w:r>
      <w:r w:rsidR="003D7354" w:rsidRPr="00B61E11">
        <w:rPr>
          <w:rFonts w:cstheme="minorHAnsi"/>
        </w:rPr>
        <w:t>e</w:t>
      </w:r>
      <w:r w:rsidR="00E0612A" w:rsidRPr="00B61E11">
        <w:rPr>
          <w:rFonts w:cstheme="minorHAnsi"/>
        </w:rPr>
        <w:t>ir gift becomes God’s gift</w:t>
      </w:r>
      <w:r w:rsidR="00317E61" w:rsidRPr="00B61E11">
        <w:rPr>
          <w:rFonts w:cstheme="minorHAnsi"/>
        </w:rPr>
        <w:t>;</w:t>
      </w:r>
      <w:r w:rsidR="00E0612A" w:rsidRPr="00B61E11">
        <w:rPr>
          <w:rFonts w:cstheme="minorHAnsi"/>
        </w:rPr>
        <w:t xml:space="preserve"> He works through them</w:t>
      </w:r>
      <w:r w:rsidR="00D96EFE" w:rsidRPr="00B61E11">
        <w:rPr>
          <w:rFonts w:cstheme="minorHAnsi"/>
        </w:rPr>
        <w:t xml:space="preserve"> </w:t>
      </w:r>
      <w:r w:rsidR="00D30085" w:rsidRPr="00B61E11">
        <w:rPr>
          <w:rFonts w:cstheme="minorHAnsi"/>
        </w:rPr>
        <w:t xml:space="preserve">to </w:t>
      </w:r>
      <w:r w:rsidR="00D96EFE" w:rsidRPr="00B61E11">
        <w:rPr>
          <w:rFonts w:cstheme="minorHAnsi"/>
        </w:rPr>
        <w:t>benefit</w:t>
      </w:r>
      <w:r w:rsidR="00D30085" w:rsidRPr="00B61E11">
        <w:rPr>
          <w:rFonts w:cstheme="minorHAnsi"/>
        </w:rPr>
        <w:t xml:space="preserve"> you</w:t>
      </w:r>
      <w:r w:rsidR="00E0612A" w:rsidRPr="00B61E11">
        <w:rPr>
          <w:rFonts w:cstheme="minorHAnsi"/>
        </w:rPr>
        <w:t>. So</w:t>
      </w:r>
      <w:r w:rsidR="003D7354" w:rsidRPr="00B61E11">
        <w:rPr>
          <w:rFonts w:cstheme="minorHAnsi"/>
        </w:rPr>
        <w:t>,</w:t>
      </w:r>
      <w:r w:rsidR="00E0612A" w:rsidRPr="00B61E11">
        <w:rPr>
          <w:rFonts w:cstheme="minorHAnsi"/>
        </w:rPr>
        <w:t xml:space="preserve"> when you respond to your neighbor with a gift of your </w:t>
      </w:r>
      <w:r w:rsidR="00532ABD" w:rsidRPr="00B61E11">
        <w:rPr>
          <w:rFonts w:cstheme="minorHAnsi"/>
        </w:rPr>
        <w:t>own</w:t>
      </w:r>
      <w:r w:rsidR="00372C77" w:rsidRPr="00B61E11">
        <w:rPr>
          <w:rFonts w:cstheme="minorHAnsi"/>
        </w:rPr>
        <w:t>,</w:t>
      </w:r>
      <w:r w:rsidR="00AC6A69" w:rsidRPr="00B61E11">
        <w:rPr>
          <w:rFonts w:cstheme="minorHAnsi"/>
        </w:rPr>
        <w:t xml:space="preserve"> you</w:t>
      </w:r>
      <w:r w:rsidR="00CE51D9" w:rsidRPr="00B61E11">
        <w:rPr>
          <w:rFonts w:cstheme="minorHAnsi"/>
        </w:rPr>
        <w:t xml:space="preserve"> are responding to God</w:t>
      </w:r>
      <w:r w:rsidR="004A413E" w:rsidRPr="00B61E11">
        <w:rPr>
          <w:rFonts w:cstheme="minorHAnsi"/>
        </w:rPr>
        <w:t>.</w:t>
      </w:r>
    </w:p>
    <w:p w14:paraId="47FC23DD" w14:textId="77777777" w:rsidR="004A413E" w:rsidRPr="00B61E11" w:rsidRDefault="004A413E" w:rsidP="00C601F4">
      <w:pPr>
        <w:spacing w:after="0" w:line="240" w:lineRule="auto"/>
        <w:jc w:val="both"/>
        <w:rPr>
          <w:rFonts w:cstheme="minorHAnsi"/>
        </w:rPr>
      </w:pPr>
    </w:p>
    <w:p w14:paraId="75186529" w14:textId="70410EF1" w:rsidR="00193F78" w:rsidRPr="00B61E11" w:rsidRDefault="00CE51D9" w:rsidP="00C601F4">
      <w:pPr>
        <w:spacing w:after="0" w:line="240" w:lineRule="auto"/>
        <w:jc w:val="both"/>
        <w:rPr>
          <w:rFonts w:cstheme="minorHAnsi"/>
        </w:rPr>
      </w:pPr>
      <w:r w:rsidRPr="00B61E11">
        <w:rPr>
          <w:rFonts w:cstheme="minorHAnsi"/>
        </w:rPr>
        <w:t xml:space="preserve">When </w:t>
      </w:r>
      <w:r w:rsidR="006B47EE" w:rsidRPr="00B61E11">
        <w:rPr>
          <w:rFonts w:cstheme="minorHAnsi"/>
        </w:rPr>
        <w:t xml:space="preserve">out of gratitude </w:t>
      </w:r>
      <w:r w:rsidRPr="00B61E11">
        <w:rPr>
          <w:rFonts w:cstheme="minorHAnsi"/>
        </w:rPr>
        <w:t xml:space="preserve">you offer something costly to </w:t>
      </w:r>
      <w:r w:rsidR="002C08F9" w:rsidRPr="00B61E11">
        <w:rPr>
          <w:rFonts w:cstheme="minorHAnsi"/>
        </w:rPr>
        <w:t>your neighbor</w:t>
      </w:r>
      <w:r w:rsidR="00372C77" w:rsidRPr="00B61E11">
        <w:rPr>
          <w:rFonts w:cstheme="minorHAnsi"/>
        </w:rPr>
        <w:t>,</w:t>
      </w:r>
      <w:r w:rsidRPr="00B61E11">
        <w:rPr>
          <w:rFonts w:cstheme="minorHAnsi"/>
        </w:rPr>
        <w:t xml:space="preserve"> you are </w:t>
      </w:r>
      <w:r w:rsidR="00613103" w:rsidRPr="00B61E11">
        <w:rPr>
          <w:rFonts w:cstheme="minorHAnsi"/>
        </w:rPr>
        <w:t>saying to</w:t>
      </w:r>
      <w:r w:rsidRPr="00B61E11">
        <w:rPr>
          <w:rFonts w:cstheme="minorHAnsi"/>
        </w:rPr>
        <w:t xml:space="preserve"> </w:t>
      </w:r>
      <w:r w:rsidR="002C08F9" w:rsidRPr="00B61E11">
        <w:rPr>
          <w:rFonts w:cstheme="minorHAnsi"/>
        </w:rPr>
        <w:t>God</w:t>
      </w:r>
      <w:r w:rsidR="00372C77" w:rsidRPr="00B61E11">
        <w:rPr>
          <w:rFonts w:cstheme="minorHAnsi"/>
        </w:rPr>
        <w:t xml:space="preserve">: </w:t>
      </w:r>
      <w:r w:rsidR="00316206" w:rsidRPr="00B61E11">
        <w:rPr>
          <w:rFonts w:cstheme="minorHAnsi"/>
        </w:rPr>
        <w:t>“</w:t>
      </w:r>
      <w:r w:rsidR="00114BC2" w:rsidRPr="00B61E11">
        <w:rPr>
          <w:rFonts w:cstheme="minorHAnsi"/>
          <w:iCs/>
        </w:rPr>
        <w:t xml:space="preserve">I am ready to be in a </w:t>
      </w:r>
      <w:r w:rsidR="0053522E">
        <w:rPr>
          <w:rFonts w:cstheme="minorHAnsi"/>
          <w:iCs/>
        </w:rPr>
        <w:t xml:space="preserve">growing </w:t>
      </w:r>
      <w:r w:rsidR="00114BC2" w:rsidRPr="00B61E11">
        <w:rPr>
          <w:rFonts w:cstheme="minorHAnsi"/>
          <w:iCs/>
        </w:rPr>
        <w:t xml:space="preserve">relationship </w:t>
      </w:r>
      <w:r w:rsidR="002D5A39" w:rsidRPr="00B61E11">
        <w:rPr>
          <w:rFonts w:cstheme="minorHAnsi"/>
          <w:iCs/>
        </w:rPr>
        <w:t xml:space="preserve">of trust—a relationship that </w:t>
      </w:r>
      <w:r w:rsidR="00114BC2" w:rsidRPr="00B61E11">
        <w:rPr>
          <w:rFonts w:cstheme="minorHAnsi"/>
          <w:iCs/>
        </w:rPr>
        <w:t>requires courage</w:t>
      </w:r>
      <w:r w:rsidR="002D5A39" w:rsidRPr="00B61E11">
        <w:rPr>
          <w:rFonts w:cstheme="minorHAnsi"/>
          <w:iCs/>
        </w:rPr>
        <w:t xml:space="preserve"> for adventure</w:t>
      </w:r>
      <w:r w:rsidR="00114BC2" w:rsidRPr="00B61E11">
        <w:rPr>
          <w:rFonts w:cstheme="minorHAnsi"/>
          <w:iCs/>
        </w:rPr>
        <w:t xml:space="preserve">, an ever-developing orientation, a commitment to </w:t>
      </w:r>
      <w:r w:rsidR="002D5A39" w:rsidRPr="00B61E11">
        <w:rPr>
          <w:rFonts w:cstheme="minorHAnsi"/>
          <w:iCs/>
        </w:rPr>
        <w:t>reality, and new levels of endurance</w:t>
      </w:r>
      <w:r w:rsidR="00114BC2" w:rsidRPr="00B61E11">
        <w:rPr>
          <w:rFonts w:cstheme="minorHAnsi"/>
          <w:iCs/>
        </w:rPr>
        <w:t>. I want a relationship that will help me step up to my design and purpose</w:t>
      </w:r>
      <w:r w:rsidR="00D90A68" w:rsidRPr="00B61E11">
        <w:rPr>
          <w:rFonts w:cstheme="minorHAnsi"/>
          <w:iCs/>
        </w:rPr>
        <w:t>,</w:t>
      </w:r>
      <w:r w:rsidR="00114BC2" w:rsidRPr="00B61E11">
        <w:rPr>
          <w:rFonts w:cstheme="minorHAnsi"/>
          <w:iCs/>
        </w:rPr>
        <w:t xml:space="preserve"> and will train me to receive my inheritance. I am ready to declare the glory that is mine in Christ Jesus.</w:t>
      </w:r>
      <w:r w:rsidR="00316206" w:rsidRPr="00B61E11">
        <w:rPr>
          <w:rFonts w:cstheme="minorHAnsi"/>
          <w:iCs/>
        </w:rPr>
        <w:t>”</w:t>
      </w:r>
      <w:r w:rsidR="0045711D" w:rsidRPr="00B61E11">
        <w:rPr>
          <w:rFonts w:cstheme="minorHAnsi"/>
          <w:i/>
        </w:rPr>
        <w:t xml:space="preserve"> </w:t>
      </w:r>
      <w:bookmarkEnd w:id="20"/>
      <w:r w:rsidR="00AC6A69" w:rsidRPr="00B61E11">
        <w:rPr>
          <w:rFonts w:cstheme="minorHAnsi"/>
        </w:rPr>
        <w:t>Your neighbors</w:t>
      </w:r>
      <w:r w:rsidRPr="00B61E11">
        <w:rPr>
          <w:rFonts w:cstheme="minorHAnsi"/>
        </w:rPr>
        <w:t xml:space="preserve"> are those people who take</w:t>
      </w:r>
      <w:r w:rsidR="00AC6A69" w:rsidRPr="00B61E11">
        <w:rPr>
          <w:rFonts w:cstheme="minorHAnsi"/>
        </w:rPr>
        <w:t xml:space="preserve"> action to support </w:t>
      </w:r>
      <w:r w:rsidRPr="00B61E11">
        <w:rPr>
          <w:rFonts w:cstheme="minorHAnsi"/>
        </w:rPr>
        <w:t>you in that marvelous process</w:t>
      </w:r>
      <w:r w:rsidR="002C08F9" w:rsidRPr="00B61E11">
        <w:rPr>
          <w:rFonts w:cstheme="minorHAnsi"/>
        </w:rPr>
        <w:t xml:space="preserve"> of becoming God’s trustworthy friend</w:t>
      </w:r>
      <w:r w:rsidRPr="00B61E11">
        <w:rPr>
          <w:rFonts w:cstheme="minorHAnsi"/>
        </w:rPr>
        <w:t xml:space="preserve">. </w:t>
      </w:r>
      <w:r w:rsidR="002C08F9" w:rsidRPr="00B61E11">
        <w:rPr>
          <w:rFonts w:cstheme="minorHAnsi"/>
        </w:rPr>
        <w:t>How you respond</w:t>
      </w:r>
      <w:r w:rsidR="00E02845" w:rsidRPr="00B61E11">
        <w:rPr>
          <w:rFonts w:cstheme="minorHAnsi"/>
        </w:rPr>
        <w:t xml:space="preserve"> </w:t>
      </w:r>
      <w:r w:rsidR="000A2F92" w:rsidRPr="00B61E11">
        <w:rPr>
          <w:rFonts w:cstheme="minorHAnsi"/>
        </w:rPr>
        <w:t xml:space="preserve">to your neighbor </w:t>
      </w:r>
      <w:r w:rsidR="0071410F" w:rsidRPr="00B61E11">
        <w:rPr>
          <w:rFonts w:cstheme="minorHAnsi"/>
        </w:rPr>
        <w:t>declares to heaven your real</w:t>
      </w:r>
      <w:r w:rsidR="00E02845" w:rsidRPr="00B61E11">
        <w:rPr>
          <w:rFonts w:cstheme="minorHAnsi"/>
        </w:rPr>
        <w:t xml:space="preserve"> </w:t>
      </w:r>
      <w:r w:rsidR="0071410F" w:rsidRPr="00B61E11">
        <w:rPr>
          <w:rFonts w:cstheme="minorHAnsi"/>
        </w:rPr>
        <w:t>intentions.</w:t>
      </w:r>
      <w:r w:rsidR="00E02845" w:rsidRPr="00B61E11">
        <w:rPr>
          <w:rFonts w:cstheme="minorHAnsi"/>
        </w:rPr>
        <w:t xml:space="preserve"> </w:t>
      </w:r>
      <w:bookmarkStart w:id="21" w:name="OLE_LINK8"/>
      <w:bookmarkStart w:id="22" w:name="OLE_LINK9"/>
    </w:p>
    <w:p w14:paraId="170485C7" w14:textId="77777777" w:rsidR="00193F78" w:rsidRPr="00B61E11" w:rsidRDefault="00193F78" w:rsidP="00C601F4">
      <w:pPr>
        <w:spacing w:after="0" w:line="240" w:lineRule="auto"/>
        <w:jc w:val="both"/>
        <w:rPr>
          <w:rFonts w:cstheme="minorHAnsi"/>
        </w:rPr>
      </w:pPr>
    </w:p>
    <w:p w14:paraId="7B7F6D53" w14:textId="003045EF" w:rsidR="00AC6A69" w:rsidRPr="00B61E11" w:rsidRDefault="00193F78" w:rsidP="00C601F4">
      <w:pPr>
        <w:spacing w:after="0" w:line="240" w:lineRule="auto"/>
        <w:jc w:val="both"/>
        <w:rPr>
          <w:rFonts w:cstheme="minorHAnsi"/>
        </w:rPr>
      </w:pPr>
      <w:r w:rsidRPr="00B61E11">
        <w:rPr>
          <w:rFonts w:cstheme="minorHAnsi"/>
        </w:rPr>
        <w:t>Offer</w:t>
      </w:r>
      <w:r w:rsidR="00DC6FD6" w:rsidRPr="00B61E11">
        <w:rPr>
          <w:rFonts w:cstheme="minorHAnsi"/>
        </w:rPr>
        <w:t xml:space="preserve"> </w:t>
      </w:r>
      <w:r w:rsidR="00E143C3" w:rsidRPr="00B61E11">
        <w:rPr>
          <w:rFonts w:cstheme="minorHAnsi"/>
        </w:rPr>
        <w:t xml:space="preserve">gifts </w:t>
      </w:r>
      <w:r w:rsidR="00DC6FD6" w:rsidRPr="00B61E11">
        <w:rPr>
          <w:rFonts w:cstheme="minorHAnsi"/>
        </w:rPr>
        <w:t xml:space="preserve">to </w:t>
      </w:r>
      <w:r w:rsidR="006B47EE" w:rsidRPr="00B61E11">
        <w:rPr>
          <w:rFonts w:cstheme="minorHAnsi"/>
        </w:rPr>
        <w:t>those who have rescued and supported you</w:t>
      </w:r>
      <w:r w:rsidR="00F65E12" w:rsidRPr="00B61E11">
        <w:rPr>
          <w:rFonts w:cstheme="minorHAnsi"/>
        </w:rPr>
        <w:t xml:space="preserve">, and </w:t>
      </w:r>
      <w:r w:rsidR="00E143C3" w:rsidRPr="00B61E11">
        <w:rPr>
          <w:rFonts w:cstheme="minorHAnsi"/>
        </w:rPr>
        <w:t xml:space="preserve">then </w:t>
      </w:r>
      <w:bookmarkStart w:id="23" w:name="_Hlk1825968"/>
      <w:r w:rsidR="006F4AA1" w:rsidRPr="00B61E11">
        <w:rPr>
          <w:rFonts w:cstheme="minorHAnsi"/>
        </w:rPr>
        <w:t xml:space="preserve">become a neighbor to others by </w:t>
      </w:r>
      <w:r w:rsidR="00DE7E4D" w:rsidRPr="00B61E11">
        <w:rPr>
          <w:rFonts w:cstheme="minorHAnsi"/>
        </w:rPr>
        <w:t xml:space="preserve">taking the initiative </w:t>
      </w:r>
      <w:r w:rsidR="006F4AA1" w:rsidRPr="00B61E11">
        <w:rPr>
          <w:rFonts w:cstheme="minorHAnsi"/>
        </w:rPr>
        <w:t>to circulate with them</w:t>
      </w:r>
      <w:bookmarkEnd w:id="23"/>
      <w:r w:rsidR="00AC6A69" w:rsidRPr="00B61E11">
        <w:rPr>
          <w:rFonts w:cstheme="minorHAnsi"/>
        </w:rPr>
        <w:t xml:space="preserve">. </w:t>
      </w:r>
      <w:bookmarkEnd w:id="21"/>
      <w:bookmarkEnd w:id="22"/>
      <w:r w:rsidR="00403A5A" w:rsidRPr="00B61E11">
        <w:rPr>
          <w:rFonts w:cstheme="minorHAnsi"/>
        </w:rPr>
        <w:t>F</w:t>
      </w:r>
      <w:r w:rsidR="00E02845" w:rsidRPr="00B61E11">
        <w:rPr>
          <w:rFonts w:cstheme="minorHAnsi"/>
        </w:rPr>
        <w:t xml:space="preserve">ollow the example of the Samaritan. </w:t>
      </w:r>
      <w:r w:rsidR="00CE51D9" w:rsidRPr="00B61E11">
        <w:rPr>
          <w:rFonts w:cstheme="minorHAnsi"/>
        </w:rPr>
        <w:t>Show mercy to someone who has been set upon by</w:t>
      </w:r>
      <w:r w:rsidR="00092934" w:rsidRPr="00B61E11">
        <w:rPr>
          <w:rFonts w:cstheme="minorHAnsi"/>
        </w:rPr>
        <w:t xml:space="preserve"> </w:t>
      </w:r>
      <w:r w:rsidR="00CE51D9" w:rsidRPr="00B61E11">
        <w:rPr>
          <w:rFonts w:cstheme="minorHAnsi"/>
        </w:rPr>
        <w:t>robbers</w:t>
      </w:r>
      <w:r w:rsidR="00092934" w:rsidRPr="00B61E11">
        <w:rPr>
          <w:rFonts w:cstheme="minorHAnsi"/>
        </w:rPr>
        <w:t xml:space="preserve"> </w:t>
      </w:r>
      <w:r w:rsidR="00372C77" w:rsidRPr="00B61E11">
        <w:rPr>
          <w:rFonts w:cstheme="minorHAnsi"/>
        </w:rPr>
        <w:t xml:space="preserve">in </w:t>
      </w:r>
      <w:r w:rsidR="00092934" w:rsidRPr="00B61E11">
        <w:rPr>
          <w:rFonts w:cstheme="minorHAnsi"/>
        </w:rPr>
        <w:t xml:space="preserve">this misoriented </w:t>
      </w:r>
      <w:r w:rsidR="00403A5A" w:rsidRPr="00B61E11">
        <w:rPr>
          <w:rFonts w:cstheme="minorHAnsi"/>
        </w:rPr>
        <w:t xml:space="preserve">and destructive </w:t>
      </w:r>
      <w:r w:rsidR="00092934" w:rsidRPr="00B61E11">
        <w:rPr>
          <w:rFonts w:cstheme="minorHAnsi"/>
        </w:rPr>
        <w:t>culture</w:t>
      </w:r>
      <w:r w:rsidR="004D20C3" w:rsidRPr="00B61E11">
        <w:rPr>
          <w:rFonts w:cstheme="minorHAnsi"/>
        </w:rPr>
        <w:t>. B</w:t>
      </w:r>
      <w:r w:rsidR="00663187" w:rsidRPr="00B61E11">
        <w:rPr>
          <w:rFonts w:cstheme="minorHAnsi"/>
        </w:rPr>
        <w:t>ecome</w:t>
      </w:r>
      <w:r w:rsidR="00594B79" w:rsidRPr="00B61E11">
        <w:rPr>
          <w:rFonts w:cstheme="minorHAnsi"/>
        </w:rPr>
        <w:t xml:space="preserve"> God’s karis gift </w:t>
      </w:r>
      <w:r w:rsidR="00CE51D9" w:rsidRPr="00B61E11">
        <w:rPr>
          <w:rFonts w:cstheme="minorHAnsi"/>
        </w:rPr>
        <w:t>and see what happens.</w:t>
      </w:r>
      <w:r w:rsidR="00403A5A" w:rsidRPr="00B61E11">
        <w:rPr>
          <w:rFonts w:cstheme="minorHAnsi"/>
        </w:rPr>
        <w:t xml:space="preserve"> </w:t>
      </w:r>
    </w:p>
    <w:p w14:paraId="629215F1" w14:textId="433880BF" w:rsidR="00E02845" w:rsidRPr="00B61E11" w:rsidRDefault="00E02845" w:rsidP="00C601F4">
      <w:pPr>
        <w:spacing w:after="0" w:line="240" w:lineRule="auto"/>
        <w:jc w:val="both"/>
        <w:rPr>
          <w:rFonts w:cstheme="minorHAnsi"/>
        </w:rPr>
      </w:pPr>
    </w:p>
    <w:p w14:paraId="1960A415" w14:textId="77777777" w:rsidR="00E02845" w:rsidRPr="00B61E11" w:rsidRDefault="00092934" w:rsidP="00C601F4">
      <w:pPr>
        <w:spacing w:after="0" w:line="240" w:lineRule="auto"/>
        <w:jc w:val="both"/>
        <w:rPr>
          <w:rFonts w:cstheme="minorHAnsi"/>
        </w:rPr>
      </w:pPr>
      <w:r w:rsidRPr="00B61E11">
        <w:rPr>
          <w:rFonts w:cstheme="minorHAnsi"/>
        </w:rPr>
        <w:t xml:space="preserve">Our prayer might go something like this: </w:t>
      </w:r>
    </w:p>
    <w:p w14:paraId="2B8371D4" w14:textId="77777777" w:rsidR="00E02845" w:rsidRPr="00B61E11" w:rsidRDefault="00E02845" w:rsidP="00C601F4">
      <w:pPr>
        <w:spacing w:after="0" w:line="240" w:lineRule="auto"/>
        <w:jc w:val="both"/>
        <w:rPr>
          <w:rFonts w:cstheme="minorHAnsi"/>
        </w:rPr>
      </w:pPr>
    </w:p>
    <w:p w14:paraId="6CB28E55" w14:textId="00A9D96B" w:rsidR="00092934" w:rsidRPr="00B61E11" w:rsidRDefault="00A270DB" w:rsidP="00C601F4">
      <w:pPr>
        <w:spacing w:after="0" w:line="240" w:lineRule="auto"/>
        <w:jc w:val="center"/>
        <w:rPr>
          <w:rFonts w:cstheme="minorHAnsi"/>
          <w:i/>
        </w:rPr>
      </w:pPr>
      <w:r w:rsidRPr="00B61E11">
        <w:rPr>
          <w:rFonts w:cstheme="minorHAnsi"/>
          <w:i/>
        </w:rPr>
        <w:t xml:space="preserve">Lord </w:t>
      </w:r>
      <w:r w:rsidR="00092934" w:rsidRPr="00B61E11">
        <w:rPr>
          <w:rFonts w:cstheme="minorHAnsi"/>
          <w:i/>
        </w:rPr>
        <w:t>Jesus, I</w:t>
      </w:r>
      <w:r w:rsidR="006D648D" w:rsidRPr="00B61E11">
        <w:rPr>
          <w:rFonts w:cstheme="minorHAnsi"/>
          <w:i/>
        </w:rPr>
        <w:t xml:space="preserve"> am</w:t>
      </w:r>
      <w:r w:rsidR="00092934" w:rsidRPr="00B61E11">
        <w:rPr>
          <w:rFonts w:cstheme="minorHAnsi"/>
          <w:i/>
        </w:rPr>
        <w:t xml:space="preserve"> ready to be</w:t>
      </w:r>
      <w:r w:rsidR="00F41167" w:rsidRPr="00B61E11">
        <w:rPr>
          <w:rFonts w:cstheme="minorHAnsi"/>
          <w:i/>
        </w:rPr>
        <w:t>come</w:t>
      </w:r>
      <w:r w:rsidR="00092934" w:rsidRPr="00B61E11">
        <w:rPr>
          <w:rFonts w:cstheme="minorHAnsi"/>
          <w:i/>
        </w:rPr>
        <w:t xml:space="preserve"> a neighbor. </w:t>
      </w:r>
      <w:r w:rsidR="00303603" w:rsidRPr="00B61E11">
        <w:rPr>
          <w:rFonts w:cstheme="minorHAnsi"/>
          <w:i/>
        </w:rPr>
        <w:t>(Repeat)</w:t>
      </w:r>
    </w:p>
    <w:p w14:paraId="190B3530" w14:textId="77777777" w:rsidR="00B154D3" w:rsidRPr="00B61E11" w:rsidRDefault="00B154D3" w:rsidP="00C601F4">
      <w:pPr>
        <w:spacing w:after="0" w:line="240" w:lineRule="auto"/>
        <w:jc w:val="both"/>
        <w:rPr>
          <w:rFonts w:cstheme="minorHAnsi"/>
        </w:rPr>
      </w:pPr>
    </w:p>
    <w:p w14:paraId="5E0431E6" w14:textId="77777777" w:rsidR="00403A5A" w:rsidRPr="00B61E11" w:rsidRDefault="00403A5A" w:rsidP="00C601F4">
      <w:pPr>
        <w:spacing w:after="0" w:line="240" w:lineRule="auto"/>
        <w:jc w:val="both"/>
        <w:rPr>
          <w:rFonts w:cstheme="minorHAnsi"/>
        </w:rPr>
      </w:pPr>
      <w:r w:rsidRPr="00B61E11">
        <w:rPr>
          <w:rFonts w:cstheme="minorHAnsi"/>
        </w:rPr>
        <w:t xml:space="preserve">Take a deep breath. </w:t>
      </w:r>
    </w:p>
    <w:p w14:paraId="053CE1C0" w14:textId="0A71098F" w:rsidR="00B92260" w:rsidRPr="00B61E11" w:rsidRDefault="00B92260" w:rsidP="00B92260">
      <w:pPr>
        <w:spacing w:after="0" w:line="240" w:lineRule="auto"/>
        <w:jc w:val="both"/>
        <w:rPr>
          <w:rFonts w:cstheme="minorHAnsi"/>
          <w:i/>
        </w:rPr>
      </w:pPr>
      <w:r w:rsidRPr="00B61E11">
        <w:rPr>
          <w:rFonts w:cstheme="minorHAnsi"/>
          <w:i/>
        </w:rPr>
        <w:t>(If time permits, ask, “Does anyone have comments or questions about the Bible teaching?”)</w:t>
      </w:r>
    </w:p>
    <w:p w14:paraId="0BAD261F" w14:textId="77777777" w:rsidR="00B92260" w:rsidRPr="00B61E11" w:rsidRDefault="00B92260" w:rsidP="00B92260">
      <w:pPr>
        <w:spacing w:after="0" w:line="240" w:lineRule="auto"/>
        <w:jc w:val="both"/>
        <w:rPr>
          <w:rFonts w:cstheme="minorHAnsi"/>
        </w:rPr>
      </w:pPr>
    </w:p>
    <w:p w14:paraId="3170E99D" w14:textId="77777777" w:rsidR="00285B9A" w:rsidRPr="00B61E11" w:rsidRDefault="00E02845" w:rsidP="00C601F4">
      <w:pPr>
        <w:spacing w:after="0" w:line="240" w:lineRule="auto"/>
        <w:jc w:val="both"/>
        <w:rPr>
          <w:rFonts w:cstheme="minorHAnsi"/>
          <w:b/>
        </w:rPr>
      </w:pPr>
      <w:r w:rsidRPr="00B61E11">
        <w:rPr>
          <w:rFonts w:cstheme="minorHAnsi"/>
          <w:b/>
        </w:rPr>
        <w:t>1:10</w:t>
      </w:r>
      <w:r w:rsidR="00285B9A" w:rsidRPr="00B61E11">
        <w:rPr>
          <w:rFonts w:cstheme="minorHAnsi"/>
          <w:b/>
        </w:rPr>
        <w:t xml:space="preserve"> </w:t>
      </w:r>
      <w:r w:rsidR="00285B9A" w:rsidRPr="00B61E11">
        <w:rPr>
          <w:rFonts w:cstheme="minorHAnsi"/>
          <w:b/>
        </w:rPr>
        <w:tab/>
        <w:t>INTEGRATION</w:t>
      </w:r>
    </w:p>
    <w:p w14:paraId="53BF03C6" w14:textId="77777777" w:rsidR="00E02845" w:rsidRPr="00B61E11" w:rsidRDefault="00E02845" w:rsidP="00C601F4">
      <w:pPr>
        <w:spacing w:after="0" w:line="240" w:lineRule="auto"/>
        <w:jc w:val="both"/>
        <w:rPr>
          <w:rFonts w:cstheme="minorHAnsi"/>
          <w:b/>
        </w:rPr>
      </w:pPr>
    </w:p>
    <w:p w14:paraId="6200B7AB" w14:textId="7BB93705" w:rsidR="004A3777" w:rsidRPr="00B61E11" w:rsidRDefault="00E02845" w:rsidP="00C601F4">
      <w:pPr>
        <w:spacing w:after="0" w:line="240" w:lineRule="auto"/>
        <w:jc w:val="both"/>
        <w:rPr>
          <w:rFonts w:cstheme="minorHAnsi"/>
          <w:i/>
        </w:rPr>
      </w:pPr>
      <w:r w:rsidRPr="00B61E11">
        <w:rPr>
          <w:rFonts w:cstheme="minorHAnsi"/>
        </w:rPr>
        <w:t xml:space="preserve">Sip some </w:t>
      </w:r>
      <w:r w:rsidR="00527D91" w:rsidRPr="00B61E11">
        <w:rPr>
          <w:rFonts w:cstheme="minorHAnsi"/>
        </w:rPr>
        <w:t>purified</w:t>
      </w:r>
      <w:r w:rsidR="00B154D3" w:rsidRPr="00B61E11">
        <w:rPr>
          <w:rFonts w:cstheme="minorHAnsi"/>
        </w:rPr>
        <w:t xml:space="preserve"> </w:t>
      </w:r>
      <w:r w:rsidR="00957B39" w:rsidRPr="00B61E11">
        <w:rPr>
          <w:rFonts w:cstheme="minorHAnsi"/>
        </w:rPr>
        <w:t>water</w:t>
      </w:r>
      <w:r w:rsidRPr="00B61E11">
        <w:rPr>
          <w:rFonts w:cstheme="minorHAnsi"/>
        </w:rPr>
        <w:t xml:space="preserve"> and prepare</w:t>
      </w:r>
      <w:r w:rsidR="004A3777" w:rsidRPr="00B61E11">
        <w:rPr>
          <w:rFonts w:cstheme="minorHAnsi"/>
        </w:rPr>
        <w:t xml:space="preserve"> to take some no</w:t>
      </w:r>
      <w:r w:rsidR="00B154D3" w:rsidRPr="00B61E11">
        <w:rPr>
          <w:rFonts w:cstheme="minorHAnsi"/>
        </w:rPr>
        <w:t>tes. Assume a</w:t>
      </w:r>
      <w:r w:rsidRPr="00B61E11">
        <w:rPr>
          <w:rFonts w:cstheme="minorHAnsi"/>
        </w:rPr>
        <w:t xml:space="preserve"> meditation posture</w:t>
      </w:r>
      <w:r w:rsidR="00E143C3" w:rsidRPr="00B61E11">
        <w:rPr>
          <w:rFonts w:cstheme="minorHAnsi"/>
        </w:rPr>
        <w:t>,</w:t>
      </w:r>
      <w:r w:rsidR="00417200" w:rsidRPr="00B61E11">
        <w:rPr>
          <w:rFonts w:cstheme="minorHAnsi"/>
        </w:rPr>
        <w:t xml:space="preserve"> </w:t>
      </w:r>
      <w:r w:rsidRPr="00B61E11">
        <w:rPr>
          <w:rFonts w:cstheme="minorHAnsi"/>
        </w:rPr>
        <w:t xml:space="preserve">and breathe. </w:t>
      </w:r>
      <w:r w:rsidR="00B154D3" w:rsidRPr="00B61E11">
        <w:rPr>
          <w:rFonts w:cstheme="minorHAnsi"/>
          <w:i/>
        </w:rPr>
        <w:t>(Pause</w:t>
      </w:r>
      <w:r w:rsidR="002F10BF" w:rsidRPr="00B61E11">
        <w:rPr>
          <w:rFonts w:cstheme="minorHAnsi"/>
          <w:i/>
        </w:rPr>
        <w:t xml:space="preserve"> for 1</w:t>
      </w:r>
      <w:r w:rsidRPr="00B61E11">
        <w:rPr>
          <w:rFonts w:cstheme="minorHAnsi"/>
          <w:i/>
        </w:rPr>
        <w:t>0 seconds)</w:t>
      </w:r>
    </w:p>
    <w:p w14:paraId="5092F4CF" w14:textId="77777777" w:rsidR="00E02845" w:rsidRPr="00B61E11" w:rsidRDefault="00E02845" w:rsidP="00C601F4">
      <w:pPr>
        <w:spacing w:after="0" w:line="240" w:lineRule="auto"/>
        <w:jc w:val="both"/>
        <w:rPr>
          <w:rFonts w:cstheme="minorHAnsi"/>
        </w:rPr>
      </w:pPr>
    </w:p>
    <w:p w14:paraId="717B6C94" w14:textId="6748B9F7" w:rsidR="00F700A1" w:rsidRPr="00B61E11" w:rsidRDefault="00F700A1" w:rsidP="00F700A1">
      <w:pPr>
        <w:spacing w:after="0" w:line="240" w:lineRule="auto"/>
        <w:jc w:val="both"/>
        <w:rPr>
          <w:rFonts w:cstheme="minorHAnsi"/>
        </w:rPr>
      </w:pPr>
      <w:r w:rsidRPr="00B61E11">
        <w:rPr>
          <w:rFonts w:cstheme="minorHAnsi"/>
        </w:rPr>
        <w:lastRenderedPageBreak/>
        <w:t xml:space="preserve">Here is our integration focus: </w:t>
      </w:r>
      <w:r w:rsidRPr="00B61E11">
        <w:rPr>
          <w:rFonts w:cstheme="minorHAnsi"/>
          <w:i/>
        </w:rPr>
        <w:t xml:space="preserve">Consider who might be your neighbor. What </w:t>
      </w:r>
      <w:r w:rsidR="00E31C97" w:rsidRPr="00B61E11">
        <w:rPr>
          <w:rFonts w:cstheme="minorHAnsi"/>
          <w:i/>
        </w:rPr>
        <w:t xml:space="preserve">could </w:t>
      </w:r>
      <w:r w:rsidRPr="00B61E11">
        <w:rPr>
          <w:rFonts w:cstheme="minorHAnsi"/>
          <w:i/>
        </w:rPr>
        <w:t>it look like to love your neighbor as yourself? (Repeat) (Pause for 30 seconds)</w:t>
      </w:r>
    </w:p>
    <w:p w14:paraId="1F2D28BD" w14:textId="77777777" w:rsidR="00417200" w:rsidRPr="00B61E11" w:rsidRDefault="00417200" w:rsidP="00C601F4">
      <w:pPr>
        <w:spacing w:after="0" w:line="240" w:lineRule="auto"/>
        <w:jc w:val="both"/>
        <w:rPr>
          <w:rFonts w:cstheme="minorHAnsi"/>
        </w:rPr>
      </w:pPr>
    </w:p>
    <w:p w14:paraId="20959400" w14:textId="0B80C24A" w:rsidR="00626085" w:rsidRPr="00B61E11" w:rsidRDefault="00626085" w:rsidP="00C601F4">
      <w:pPr>
        <w:spacing w:after="0" w:line="240" w:lineRule="auto"/>
        <w:jc w:val="both"/>
        <w:rPr>
          <w:rFonts w:cstheme="minorHAnsi"/>
          <w:b/>
        </w:rPr>
      </w:pPr>
      <w:r w:rsidRPr="00B61E11">
        <w:rPr>
          <w:rFonts w:cstheme="minorHAnsi"/>
          <w:b/>
        </w:rPr>
        <w:t>The FAITH</w:t>
      </w:r>
      <w:r w:rsidR="00B154D3" w:rsidRPr="00B61E11">
        <w:rPr>
          <w:rFonts w:cstheme="minorHAnsi"/>
          <w:b/>
        </w:rPr>
        <w:t xml:space="preserve"> Process</w:t>
      </w:r>
    </w:p>
    <w:p w14:paraId="65AA53F1" w14:textId="77777777" w:rsidR="00317E61" w:rsidRPr="00B61E11" w:rsidRDefault="00317E61" w:rsidP="00C601F4">
      <w:pPr>
        <w:spacing w:after="0" w:line="240" w:lineRule="auto"/>
        <w:jc w:val="both"/>
        <w:rPr>
          <w:rFonts w:cstheme="minorHAnsi"/>
        </w:rPr>
      </w:pPr>
    </w:p>
    <w:p w14:paraId="45B4DEEF" w14:textId="77777777" w:rsidR="00626085" w:rsidRPr="00B61E11" w:rsidRDefault="00626085" w:rsidP="00C601F4">
      <w:pPr>
        <w:spacing w:after="0" w:line="240" w:lineRule="auto"/>
        <w:jc w:val="both"/>
        <w:rPr>
          <w:rFonts w:cstheme="minorHAnsi"/>
          <w:b/>
        </w:rPr>
      </w:pPr>
      <w:r w:rsidRPr="00B61E11">
        <w:rPr>
          <w:rFonts w:cstheme="minorHAnsi"/>
          <w:b/>
        </w:rPr>
        <w:t>Feelings</w:t>
      </w:r>
    </w:p>
    <w:p w14:paraId="46D953F6" w14:textId="5296A4F9" w:rsidR="00626085" w:rsidRPr="00B61E11" w:rsidRDefault="00626085" w:rsidP="00C601F4">
      <w:pPr>
        <w:spacing w:after="0" w:line="240" w:lineRule="auto"/>
        <w:jc w:val="both"/>
        <w:rPr>
          <w:rFonts w:cstheme="minorHAnsi"/>
          <w:i/>
        </w:rPr>
      </w:pPr>
      <w:r w:rsidRPr="00B61E11">
        <w:rPr>
          <w:rFonts w:cstheme="minorHAnsi"/>
        </w:rPr>
        <w:t xml:space="preserve">As you </w:t>
      </w:r>
      <w:r w:rsidRPr="00B61E11">
        <w:rPr>
          <w:rFonts w:cstheme="minorHAnsi"/>
          <w:i/>
        </w:rPr>
        <w:t>consider</w:t>
      </w:r>
      <w:r w:rsidRPr="00B61E11">
        <w:rPr>
          <w:rFonts w:cstheme="minorHAnsi"/>
        </w:rPr>
        <w:t xml:space="preserve"> </w:t>
      </w:r>
      <w:r w:rsidRPr="00B61E11">
        <w:rPr>
          <w:rFonts w:cstheme="minorHAnsi"/>
          <w:i/>
        </w:rPr>
        <w:t xml:space="preserve">what it </w:t>
      </w:r>
      <w:r w:rsidR="00F700A1" w:rsidRPr="00B61E11">
        <w:rPr>
          <w:rFonts w:cstheme="minorHAnsi"/>
          <w:i/>
        </w:rPr>
        <w:t>might look like</w:t>
      </w:r>
      <w:r w:rsidRPr="00B61E11">
        <w:rPr>
          <w:rFonts w:cstheme="minorHAnsi"/>
          <w:i/>
        </w:rPr>
        <w:t xml:space="preserve"> to love your neighbor as yourself</w:t>
      </w:r>
      <w:r w:rsidRPr="00B61E11">
        <w:rPr>
          <w:rFonts w:cstheme="minorHAnsi"/>
        </w:rPr>
        <w:t xml:space="preserve">, how does it feel? </w:t>
      </w:r>
      <w:r w:rsidRPr="00B61E11">
        <w:rPr>
          <w:rFonts w:cstheme="minorHAnsi"/>
          <w:i/>
        </w:rPr>
        <w:t xml:space="preserve">(Pause) </w:t>
      </w:r>
      <w:r w:rsidR="00403A5A" w:rsidRPr="00B61E11">
        <w:rPr>
          <w:rFonts w:cstheme="minorHAnsi"/>
        </w:rPr>
        <w:t>Yo</w:t>
      </w:r>
      <w:r w:rsidRPr="00B61E11">
        <w:rPr>
          <w:rFonts w:cstheme="minorHAnsi"/>
        </w:rPr>
        <w:t xml:space="preserve">ur feelings are </w:t>
      </w:r>
      <w:r w:rsidR="00403A5A" w:rsidRPr="00B61E11">
        <w:rPr>
          <w:rFonts w:cstheme="minorHAnsi"/>
        </w:rPr>
        <w:t>yours to teach you</w:t>
      </w:r>
      <w:r w:rsidRPr="00B61E11">
        <w:rPr>
          <w:rFonts w:cstheme="minorHAnsi"/>
        </w:rPr>
        <w:t xml:space="preserve"> about </w:t>
      </w:r>
      <w:r w:rsidR="00403A5A" w:rsidRPr="00B61E11">
        <w:rPr>
          <w:rFonts w:cstheme="minorHAnsi"/>
        </w:rPr>
        <w:t>yourself, to guide you, and to train you</w:t>
      </w:r>
      <w:r w:rsidRPr="00B61E11">
        <w:rPr>
          <w:rFonts w:cstheme="minorHAnsi"/>
        </w:rPr>
        <w:t>. T</w:t>
      </w:r>
      <w:r w:rsidR="00957B39" w:rsidRPr="00B61E11">
        <w:rPr>
          <w:rFonts w:cstheme="minorHAnsi"/>
        </w:rPr>
        <w:t xml:space="preserve">hey can often be uncomfortable. </w:t>
      </w:r>
      <w:r w:rsidRPr="00B61E11">
        <w:rPr>
          <w:rFonts w:cstheme="minorHAnsi"/>
          <w:i/>
        </w:rPr>
        <w:t xml:space="preserve">(Pause) </w:t>
      </w:r>
      <w:r w:rsidR="003254FA" w:rsidRPr="00B61E11">
        <w:rPr>
          <w:rFonts w:cstheme="minorHAnsi"/>
        </w:rPr>
        <w:t>You</w:t>
      </w:r>
      <w:r w:rsidRPr="00B61E11">
        <w:rPr>
          <w:rFonts w:cstheme="minorHAnsi"/>
        </w:rPr>
        <w:t xml:space="preserve"> can learn to recognize and honor </w:t>
      </w:r>
      <w:r w:rsidR="00417200" w:rsidRPr="00B61E11">
        <w:rPr>
          <w:rFonts w:cstheme="minorHAnsi"/>
        </w:rPr>
        <w:t>y</w:t>
      </w:r>
      <w:r w:rsidRPr="00B61E11">
        <w:rPr>
          <w:rFonts w:cstheme="minorHAnsi"/>
        </w:rPr>
        <w:t>our feelings with</w:t>
      </w:r>
      <w:r w:rsidR="00403A5A" w:rsidRPr="00B61E11">
        <w:rPr>
          <w:rFonts w:cstheme="minorHAnsi"/>
        </w:rPr>
        <w:t>out allowing them to master you</w:t>
      </w:r>
      <w:r w:rsidRPr="00B61E11">
        <w:rPr>
          <w:rFonts w:cstheme="minorHAnsi"/>
        </w:rPr>
        <w:t>.</w:t>
      </w:r>
      <w:r w:rsidR="00B154D3" w:rsidRPr="00B61E11">
        <w:rPr>
          <w:rFonts w:cstheme="minorHAnsi"/>
        </w:rPr>
        <w:t xml:space="preserve"> R</w:t>
      </w:r>
      <w:r w:rsidR="003E2C40" w:rsidRPr="00B61E11">
        <w:rPr>
          <w:rFonts w:cstheme="minorHAnsi"/>
        </w:rPr>
        <w:t xml:space="preserve">ecognize </w:t>
      </w:r>
      <w:r w:rsidRPr="00B61E11">
        <w:rPr>
          <w:rFonts w:cstheme="minorHAnsi"/>
        </w:rPr>
        <w:t>with compassion</w:t>
      </w:r>
      <w:r w:rsidR="00B154D3" w:rsidRPr="00B61E11">
        <w:rPr>
          <w:rFonts w:cstheme="minorHAnsi"/>
        </w:rPr>
        <w:t xml:space="preserve"> whatever you are experiencing</w:t>
      </w:r>
      <w:r w:rsidRPr="00B61E11">
        <w:rPr>
          <w:rFonts w:cstheme="minorHAnsi"/>
        </w:rPr>
        <w:t xml:space="preserve">, and breathe. </w:t>
      </w:r>
      <w:r w:rsidRPr="00B61E11">
        <w:rPr>
          <w:rFonts w:cstheme="minorHAnsi"/>
          <w:i/>
        </w:rPr>
        <w:t xml:space="preserve">(Pause </w:t>
      </w:r>
      <w:r w:rsidR="002F10BF" w:rsidRPr="00B61E11">
        <w:rPr>
          <w:rFonts w:cstheme="minorHAnsi"/>
          <w:i/>
        </w:rPr>
        <w:t xml:space="preserve">for </w:t>
      </w:r>
      <w:r w:rsidRPr="00B61E11">
        <w:rPr>
          <w:rFonts w:cstheme="minorHAnsi"/>
          <w:i/>
        </w:rPr>
        <w:t xml:space="preserve">30 seconds) </w:t>
      </w:r>
    </w:p>
    <w:p w14:paraId="0A49F518" w14:textId="77777777" w:rsidR="00AD03EE" w:rsidRPr="00B61E11" w:rsidRDefault="00AD03EE" w:rsidP="00C601F4">
      <w:pPr>
        <w:spacing w:after="0" w:line="240" w:lineRule="auto"/>
        <w:jc w:val="both"/>
        <w:rPr>
          <w:rFonts w:cstheme="minorHAnsi"/>
        </w:rPr>
      </w:pPr>
    </w:p>
    <w:p w14:paraId="5BF2978A" w14:textId="1A856394" w:rsidR="00626085" w:rsidRPr="00B61E11" w:rsidRDefault="00626085" w:rsidP="0061136F">
      <w:pPr>
        <w:widowControl w:val="0"/>
        <w:spacing w:after="0" w:line="240" w:lineRule="auto"/>
        <w:jc w:val="both"/>
        <w:rPr>
          <w:rFonts w:cstheme="minorHAnsi"/>
          <w:b/>
        </w:rPr>
      </w:pPr>
      <w:r w:rsidRPr="00B61E11">
        <w:rPr>
          <w:rFonts w:cstheme="minorHAnsi"/>
          <w:b/>
        </w:rPr>
        <w:t xml:space="preserve">Awareness </w:t>
      </w:r>
      <w:r w:rsidR="003E2C40" w:rsidRPr="00B61E11">
        <w:rPr>
          <w:rFonts w:cstheme="minorHAnsi"/>
          <w:b/>
        </w:rPr>
        <w:t>without judg</w:t>
      </w:r>
      <w:r w:rsidR="00B154D3" w:rsidRPr="00B61E11">
        <w:rPr>
          <w:rFonts w:cstheme="minorHAnsi"/>
          <w:b/>
        </w:rPr>
        <w:t>ment</w:t>
      </w:r>
    </w:p>
    <w:p w14:paraId="04AC67D9" w14:textId="73A72868" w:rsidR="00626085" w:rsidRPr="00B61E11" w:rsidRDefault="00B154D3" w:rsidP="0061136F">
      <w:pPr>
        <w:widowControl w:val="0"/>
        <w:spacing w:after="0" w:line="240" w:lineRule="auto"/>
        <w:jc w:val="both"/>
        <w:rPr>
          <w:rFonts w:cstheme="minorHAnsi"/>
          <w:i/>
        </w:rPr>
      </w:pPr>
      <w:r w:rsidRPr="00B61E11">
        <w:rPr>
          <w:rFonts w:cstheme="minorHAnsi"/>
        </w:rPr>
        <w:t>Allow</w:t>
      </w:r>
      <w:r w:rsidR="00626085" w:rsidRPr="00B61E11">
        <w:rPr>
          <w:rFonts w:cstheme="minorHAnsi"/>
        </w:rPr>
        <w:t xml:space="preserve"> your experience</w:t>
      </w:r>
      <w:r w:rsidRPr="00B61E11">
        <w:rPr>
          <w:rFonts w:cstheme="minorHAnsi"/>
        </w:rPr>
        <w:t xml:space="preserve"> to rest</w:t>
      </w:r>
      <w:r w:rsidR="00626085" w:rsidRPr="00B61E11">
        <w:rPr>
          <w:rFonts w:cstheme="minorHAnsi"/>
        </w:rPr>
        <w:t xml:space="preserve"> in your awareness. You might notice a compulsion to push thoughts or feelings away, </w:t>
      </w:r>
      <w:r w:rsidR="00417200" w:rsidRPr="00B61E11">
        <w:rPr>
          <w:rFonts w:cstheme="minorHAnsi"/>
        </w:rPr>
        <w:t xml:space="preserve">to </w:t>
      </w:r>
      <w:r w:rsidR="00626085" w:rsidRPr="00B61E11">
        <w:rPr>
          <w:rFonts w:cstheme="minorHAnsi"/>
        </w:rPr>
        <w:t xml:space="preserve">judge them, or </w:t>
      </w:r>
      <w:r w:rsidR="00417200" w:rsidRPr="00B61E11">
        <w:rPr>
          <w:rFonts w:cstheme="minorHAnsi"/>
        </w:rPr>
        <w:t xml:space="preserve">to </w:t>
      </w:r>
      <w:r w:rsidR="00626085" w:rsidRPr="00B61E11">
        <w:rPr>
          <w:rFonts w:cstheme="minorHAnsi"/>
        </w:rPr>
        <w:t>justify them</w:t>
      </w:r>
      <w:r w:rsidR="003254FA" w:rsidRPr="00B61E11">
        <w:rPr>
          <w:rFonts w:cstheme="minorHAnsi"/>
        </w:rPr>
        <w:t xml:space="preserve">. </w:t>
      </w:r>
      <w:r w:rsidR="00417200" w:rsidRPr="00B61E11">
        <w:rPr>
          <w:rFonts w:cstheme="minorHAnsi"/>
        </w:rPr>
        <w:t xml:space="preserve">We </w:t>
      </w:r>
      <w:r w:rsidR="00626085" w:rsidRPr="00B61E11">
        <w:rPr>
          <w:rFonts w:cstheme="minorHAnsi"/>
        </w:rPr>
        <w:t xml:space="preserve">often flush </w:t>
      </w:r>
      <w:r w:rsidR="00E143C3" w:rsidRPr="00B61E11">
        <w:rPr>
          <w:rFonts w:cstheme="minorHAnsi"/>
        </w:rPr>
        <w:t xml:space="preserve">our </w:t>
      </w:r>
      <w:r w:rsidR="00626085" w:rsidRPr="00B61E11">
        <w:rPr>
          <w:rFonts w:cstheme="minorHAnsi"/>
        </w:rPr>
        <w:t xml:space="preserve">feelings </w:t>
      </w:r>
      <w:r w:rsidR="00E143C3" w:rsidRPr="00B61E11">
        <w:rPr>
          <w:rFonts w:cstheme="minorHAnsi"/>
        </w:rPr>
        <w:t xml:space="preserve">and </w:t>
      </w:r>
      <w:r w:rsidR="00626085" w:rsidRPr="00B61E11">
        <w:rPr>
          <w:rFonts w:cstheme="minorHAnsi"/>
        </w:rPr>
        <w:t xml:space="preserve">thoughts from </w:t>
      </w:r>
      <w:r w:rsidR="00417200" w:rsidRPr="00B61E11">
        <w:rPr>
          <w:rFonts w:cstheme="minorHAnsi"/>
        </w:rPr>
        <w:t xml:space="preserve">our </w:t>
      </w:r>
      <w:r w:rsidR="00CD5E8C" w:rsidRPr="00B61E11">
        <w:rPr>
          <w:rFonts w:cstheme="minorHAnsi"/>
        </w:rPr>
        <w:t>awareness</w:t>
      </w:r>
      <w:r w:rsidR="00626085" w:rsidRPr="00B61E11">
        <w:rPr>
          <w:rFonts w:cstheme="minorHAnsi"/>
        </w:rPr>
        <w:t xml:space="preserve"> before they ha</w:t>
      </w:r>
      <w:r w:rsidR="003254FA" w:rsidRPr="00B61E11">
        <w:rPr>
          <w:rFonts w:cstheme="minorHAnsi"/>
        </w:rPr>
        <w:t xml:space="preserve">ve a chance to teach </w:t>
      </w:r>
      <w:r w:rsidR="00417200" w:rsidRPr="00B61E11">
        <w:rPr>
          <w:rFonts w:cstheme="minorHAnsi"/>
        </w:rPr>
        <w:t>us</w:t>
      </w:r>
      <w:r w:rsidR="00626085" w:rsidRPr="00B61E11">
        <w:rPr>
          <w:rFonts w:cstheme="minorHAnsi"/>
        </w:rPr>
        <w:t>. Observe whatever</w:t>
      </w:r>
      <w:r w:rsidRPr="00B61E11">
        <w:rPr>
          <w:rFonts w:cstheme="minorHAnsi"/>
        </w:rPr>
        <w:t xml:space="preserve"> tension</w:t>
      </w:r>
      <w:r w:rsidR="00626085" w:rsidRPr="00B61E11">
        <w:rPr>
          <w:rFonts w:cstheme="minorHAnsi"/>
        </w:rPr>
        <w:t xml:space="preserve"> you may be experiencing as you </w:t>
      </w:r>
      <w:r w:rsidR="00626085" w:rsidRPr="00B61E11">
        <w:rPr>
          <w:rFonts w:cstheme="minorHAnsi"/>
          <w:i/>
        </w:rPr>
        <w:t xml:space="preserve">consider what it </w:t>
      </w:r>
      <w:r w:rsidR="00F700A1" w:rsidRPr="00B61E11">
        <w:rPr>
          <w:rFonts w:cstheme="minorHAnsi"/>
          <w:i/>
        </w:rPr>
        <w:t>might look like</w:t>
      </w:r>
      <w:r w:rsidR="00626085" w:rsidRPr="00B61E11">
        <w:rPr>
          <w:rFonts w:cstheme="minorHAnsi"/>
          <w:i/>
        </w:rPr>
        <w:t xml:space="preserve"> to love your neighbor as yourself</w:t>
      </w:r>
      <w:r w:rsidR="00626085" w:rsidRPr="00B61E11">
        <w:rPr>
          <w:rFonts w:cstheme="minorHAnsi"/>
        </w:rPr>
        <w:t xml:space="preserve">. </w:t>
      </w:r>
      <w:r w:rsidR="00626085" w:rsidRPr="00B61E11">
        <w:rPr>
          <w:rFonts w:cstheme="minorHAnsi"/>
          <w:i/>
        </w:rPr>
        <w:t xml:space="preserve">(Pause) </w:t>
      </w:r>
      <w:r w:rsidR="00626085" w:rsidRPr="00B61E11">
        <w:rPr>
          <w:rFonts w:cstheme="minorHAnsi"/>
        </w:rPr>
        <w:t>Feelings</w:t>
      </w:r>
      <w:r w:rsidRPr="00B61E11">
        <w:rPr>
          <w:rFonts w:cstheme="minorHAnsi"/>
        </w:rPr>
        <w:t xml:space="preserve"> and fleeting thoughts</w:t>
      </w:r>
      <w:r w:rsidR="00626085" w:rsidRPr="00B61E11">
        <w:rPr>
          <w:rFonts w:cstheme="minorHAnsi"/>
        </w:rPr>
        <w:t xml:space="preserve"> are not right or wrong</w:t>
      </w:r>
      <w:r w:rsidR="00114BC2" w:rsidRPr="00B61E11">
        <w:rPr>
          <w:rFonts w:cstheme="minorHAnsi"/>
        </w:rPr>
        <w:t>; they</w:t>
      </w:r>
      <w:r w:rsidR="00626085" w:rsidRPr="00B61E11">
        <w:rPr>
          <w:rFonts w:cstheme="minorHAnsi"/>
        </w:rPr>
        <w:t xml:space="preserve"> just are. Give yours</w:t>
      </w:r>
      <w:r w:rsidRPr="00B61E11">
        <w:rPr>
          <w:rFonts w:cstheme="minorHAnsi"/>
        </w:rPr>
        <w:t>elf permission now to explore</w:t>
      </w:r>
      <w:r w:rsidR="00626085" w:rsidRPr="00B61E11">
        <w:rPr>
          <w:rFonts w:cstheme="minorHAnsi"/>
        </w:rPr>
        <w:t xml:space="preserve"> them without judgment, and breathe. </w:t>
      </w:r>
      <w:r w:rsidR="00626085" w:rsidRPr="00B61E11">
        <w:rPr>
          <w:rFonts w:cstheme="minorHAnsi"/>
          <w:i/>
        </w:rPr>
        <w:t xml:space="preserve">(Pause </w:t>
      </w:r>
      <w:r w:rsidR="002F10BF" w:rsidRPr="00B61E11">
        <w:rPr>
          <w:rFonts w:cstheme="minorHAnsi"/>
          <w:i/>
        </w:rPr>
        <w:t xml:space="preserve">for </w:t>
      </w:r>
      <w:r w:rsidR="00626085" w:rsidRPr="00B61E11">
        <w:rPr>
          <w:rFonts w:cstheme="minorHAnsi"/>
          <w:i/>
        </w:rPr>
        <w:t>30 seconds)</w:t>
      </w:r>
    </w:p>
    <w:p w14:paraId="651893B9" w14:textId="77777777" w:rsidR="00626085" w:rsidRPr="00B61E11" w:rsidRDefault="00626085" w:rsidP="00C601F4">
      <w:pPr>
        <w:spacing w:after="0" w:line="240" w:lineRule="auto"/>
        <w:jc w:val="both"/>
        <w:rPr>
          <w:rFonts w:cstheme="minorHAnsi"/>
        </w:rPr>
      </w:pPr>
    </w:p>
    <w:p w14:paraId="7AE7FA44" w14:textId="0308B4DE" w:rsidR="00626085" w:rsidRPr="00B61E11" w:rsidRDefault="00626085" w:rsidP="00C601F4">
      <w:pPr>
        <w:spacing w:after="0" w:line="240" w:lineRule="auto"/>
        <w:jc w:val="both"/>
        <w:rPr>
          <w:rFonts w:cstheme="minorHAnsi"/>
          <w:b/>
        </w:rPr>
      </w:pPr>
      <w:r w:rsidRPr="00B61E11">
        <w:rPr>
          <w:rFonts w:cstheme="minorHAnsi"/>
          <w:b/>
        </w:rPr>
        <w:t>Inquiry</w:t>
      </w:r>
      <w:r w:rsidR="00417200" w:rsidRPr="00B61E11">
        <w:rPr>
          <w:rFonts w:cstheme="minorHAnsi"/>
          <w:b/>
        </w:rPr>
        <w:t>: W</w:t>
      </w:r>
      <w:r w:rsidR="00B154D3" w:rsidRPr="00B61E11">
        <w:rPr>
          <w:rFonts w:cstheme="minorHAnsi"/>
          <w:b/>
        </w:rPr>
        <w:t>hat is my body saying?</w:t>
      </w:r>
    </w:p>
    <w:p w14:paraId="30790FA5" w14:textId="7740481E" w:rsidR="00626085" w:rsidRPr="00B61E11" w:rsidRDefault="00626085" w:rsidP="00C601F4">
      <w:pPr>
        <w:spacing w:after="0" w:line="240" w:lineRule="auto"/>
        <w:jc w:val="both"/>
        <w:rPr>
          <w:rFonts w:cstheme="minorHAnsi"/>
        </w:rPr>
      </w:pPr>
      <w:r w:rsidRPr="00B61E11">
        <w:rPr>
          <w:rFonts w:cstheme="minorHAnsi"/>
        </w:rPr>
        <w:t>Breathe</w:t>
      </w:r>
      <w:r w:rsidR="00B154D3" w:rsidRPr="00B61E11">
        <w:rPr>
          <w:rFonts w:cstheme="minorHAnsi"/>
        </w:rPr>
        <w:t>,</w:t>
      </w:r>
      <w:r w:rsidRPr="00B61E11">
        <w:rPr>
          <w:rFonts w:cstheme="minorHAnsi"/>
        </w:rPr>
        <w:t xml:space="preserve"> and bring your attention to your body</w:t>
      </w:r>
      <w:r w:rsidR="00B154D3" w:rsidRPr="00B61E11">
        <w:rPr>
          <w:rFonts w:cstheme="minorHAnsi"/>
        </w:rPr>
        <w:t>. Notice what it</w:t>
      </w:r>
      <w:r w:rsidRPr="00B61E11">
        <w:rPr>
          <w:rFonts w:cstheme="minorHAnsi"/>
        </w:rPr>
        <w:t xml:space="preserve"> is doing when you </w:t>
      </w:r>
      <w:r w:rsidRPr="00B61E11">
        <w:rPr>
          <w:rFonts w:cstheme="minorHAnsi"/>
          <w:i/>
        </w:rPr>
        <w:t>consider</w:t>
      </w:r>
      <w:r w:rsidRPr="00B61E11">
        <w:rPr>
          <w:rFonts w:cstheme="minorHAnsi"/>
        </w:rPr>
        <w:t xml:space="preserve"> </w:t>
      </w:r>
      <w:r w:rsidRPr="00B61E11">
        <w:rPr>
          <w:rFonts w:cstheme="minorHAnsi"/>
          <w:i/>
        </w:rPr>
        <w:t xml:space="preserve">what it </w:t>
      </w:r>
      <w:r w:rsidR="00F700A1" w:rsidRPr="00B61E11">
        <w:rPr>
          <w:rFonts w:cstheme="minorHAnsi"/>
          <w:i/>
        </w:rPr>
        <w:t xml:space="preserve">might look like </w:t>
      </w:r>
      <w:r w:rsidRPr="00B61E11">
        <w:rPr>
          <w:rFonts w:cstheme="minorHAnsi"/>
          <w:i/>
        </w:rPr>
        <w:t xml:space="preserve">to love your neighbor as yourself. </w:t>
      </w:r>
      <w:r w:rsidR="00B154D3" w:rsidRPr="00B61E11">
        <w:rPr>
          <w:rFonts w:cstheme="minorHAnsi"/>
        </w:rPr>
        <w:t>What sensations are there</w:t>
      </w:r>
      <w:r w:rsidRPr="00B61E11">
        <w:rPr>
          <w:rFonts w:cstheme="minorHAnsi"/>
        </w:rPr>
        <w:t xml:space="preserve">? </w:t>
      </w:r>
      <w:r w:rsidRPr="00B61E11">
        <w:rPr>
          <w:rFonts w:cstheme="minorHAnsi"/>
          <w:i/>
        </w:rPr>
        <w:t xml:space="preserve">(Pause) </w:t>
      </w:r>
      <w:r w:rsidRPr="00B61E11">
        <w:rPr>
          <w:rFonts w:cstheme="minorHAnsi"/>
        </w:rPr>
        <w:t xml:space="preserve">Your body is always talking to you. You may not understand its language right now, but you can observe. For example, you might recognize what </w:t>
      </w:r>
      <w:r w:rsidR="004C7794" w:rsidRPr="00B61E11">
        <w:rPr>
          <w:rFonts w:cstheme="minorHAnsi"/>
        </w:rPr>
        <w:t>hoarding</w:t>
      </w:r>
      <w:r w:rsidRPr="00B61E11">
        <w:rPr>
          <w:rFonts w:cstheme="minorHAnsi"/>
        </w:rPr>
        <w:t xml:space="preserve"> or </w:t>
      </w:r>
      <w:r w:rsidR="00AF4E28" w:rsidRPr="00B61E11">
        <w:rPr>
          <w:rFonts w:cstheme="minorHAnsi"/>
        </w:rPr>
        <w:t xml:space="preserve">what </w:t>
      </w:r>
      <w:r w:rsidR="00A82236" w:rsidRPr="00B61E11">
        <w:rPr>
          <w:rFonts w:cstheme="minorHAnsi"/>
        </w:rPr>
        <w:t>curiosity</w:t>
      </w:r>
      <w:r w:rsidRPr="00B61E11">
        <w:rPr>
          <w:rFonts w:cstheme="minorHAnsi"/>
        </w:rPr>
        <w:t xml:space="preserve"> feels like in your body. </w:t>
      </w:r>
      <w:r w:rsidR="005D5AFF" w:rsidRPr="00B61E11">
        <w:rPr>
          <w:rFonts w:cstheme="minorHAnsi"/>
        </w:rPr>
        <w:t>Breathe.</w:t>
      </w:r>
      <w:r w:rsidRPr="00B61E11">
        <w:rPr>
          <w:rFonts w:cstheme="minorHAnsi"/>
        </w:rPr>
        <w:t xml:space="preserve"> </w:t>
      </w:r>
      <w:r w:rsidR="00B154D3" w:rsidRPr="00B61E11">
        <w:rPr>
          <w:rFonts w:cstheme="minorHAnsi"/>
          <w:i/>
        </w:rPr>
        <w:t xml:space="preserve">(Pause </w:t>
      </w:r>
      <w:r w:rsidR="002F10BF" w:rsidRPr="00B61E11">
        <w:rPr>
          <w:rFonts w:cstheme="minorHAnsi"/>
          <w:i/>
        </w:rPr>
        <w:t>for</w:t>
      </w:r>
      <w:r w:rsidR="00B90A93" w:rsidRPr="00B61E11">
        <w:rPr>
          <w:rFonts w:cstheme="minorHAnsi"/>
          <w:i/>
        </w:rPr>
        <w:t xml:space="preserve"> </w:t>
      </w:r>
      <w:r w:rsidR="00B154D3" w:rsidRPr="00B61E11">
        <w:rPr>
          <w:rFonts w:cstheme="minorHAnsi"/>
          <w:i/>
        </w:rPr>
        <w:t>3</w:t>
      </w:r>
      <w:r w:rsidRPr="00B61E11">
        <w:rPr>
          <w:rFonts w:cstheme="minorHAnsi"/>
          <w:i/>
        </w:rPr>
        <w:t>0 seconds)</w:t>
      </w:r>
    </w:p>
    <w:p w14:paraId="62337976" w14:textId="14A3EC9D" w:rsidR="00E143C3" w:rsidRPr="00B61E11" w:rsidRDefault="00E143C3" w:rsidP="00C601F4">
      <w:pPr>
        <w:spacing w:after="0" w:line="240" w:lineRule="auto"/>
        <w:jc w:val="both"/>
        <w:rPr>
          <w:rFonts w:cstheme="minorHAnsi"/>
        </w:rPr>
      </w:pPr>
    </w:p>
    <w:p w14:paraId="29DA4E51" w14:textId="77777777" w:rsidR="00626085" w:rsidRPr="00B61E11" w:rsidRDefault="00626085" w:rsidP="00C601F4">
      <w:pPr>
        <w:widowControl w:val="0"/>
        <w:spacing w:after="0" w:line="240" w:lineRule="auto"/>
        <w:jc w:val="both"/>
        <w:rPr>
          <w:rFonts w:cstheme="minorHAnsi"/>
          <w:b/>
        </w:rPr>
      </w:pPr>
      <w:r w:rsidRPr="00B61E11">
        <w:rPr>
          <w:rFonts w:cstheme="minorHAnsi"/>
          <w:b/>
        </w:rPr>
        <w:t>Talk to Jesus</w:t>
      </w:r>
    </w:p>
    <w:p w14:paraId="36FB367E" w14:textId="55D579FD" w:rsidR="00626085" w:rsidRPr="00B61E11" w:rsidRDefault="00626085" w:rsidP="00C601F4">
      <w:pPr>
        <w:widowControl w:val="0"/>
        <w:spacing w:after="0" w:line="240" w:lineRule="auto"/>
        <w:jc w:val="both"/>
        <w:rPr>
          <w:rFonts w:cstheme="minorHAnsi"/>
          <w:i/>
        </w:rPr>
      </w:pPr>
      <w:r w:rsidRPr="00B61E11">
        <w:rPr>
          <w:rFonts w:cstheme="minorHAnsi"/>
        </w:rPr>
        <w:t>You might imagine that you are leaning back in</w:t>
      </w:r>
      <w:r w:rsidR="00593507" w:rsidRPr="00B61E11">
        <w:rPr>
          <w:rFonts w:cstheme="minorHAnsi"/>
        </w:rPr>
        <w:t xml:space="preserve"> the </w:t>
      </w:r>
      <w:r w:rsidR="00417200" w:rsidRPr="00B61E11">
        <w:rPr>
          <w:rFonts w:cstheme="minorHAnsi"/>
        </w:rPr>
        <w:t xml:space="preserve">safe and loving </w:t>
      </w:r>
      <w:r w:rsidR="00593507" w:rsidRPr="00B61E11">
        <w:rPr>
          <w:rFonts w:cstheme="minorHAnsi"/>
        </w:rPr>
        <w:t xml:space="preserve">arms of Jesus </w:t>
      </w:r>
      <w:r w:rsidR="00417200" w:rsidRPr="00B61E11">
        <w:rPr>
          <w:rFonts w:cstheme="minorHAnsi"/>
        </w:rPr>
        <w:t xml:space="preserve">as </w:t>
      </w:r>
      <w:r w:rsidR="00CB6D39" w:rsidRPr="00B61E11">
        <w:rPr>
          <w:rFonts w:cstheme="minorHAnsi"/>
        </w:rPr>
        <w:t xml:space="preserve">together </w:t>
      </w:r>
      <w:r w:rsidR="002F10BF" w:rsidRPr="00B61E11">
        <w:rPr>
          <w:rFonts w:cstheme="minorHAnsi"/>
        </w:rPr>
        <w:t>you</w:t>
      </w:r>
      <w:r w:rsidR="00593507" w:rsidRPr="00B61E11">
        <w:rPr>
          <w:rFonts w:cstheme="minorHAnsi"/>
        </w:rPr>
        <w:t xml:space="preserve"> </w:t>
      </w:r>
      <w:r w:rsidR="002F10BF" w:rsidRPr="00B61E11">
        <w:rPr>
          <w:rFonts w:cstheme="minorHAnsi"/>
          <w:i/>
        </w:rPr>
        <w:t>consider</w:t>
      </w:r>
      <w:r w:rsidR="00593507" w:rsidRPr="00B61E11">
        <w:rPr>
          <w:rFonts w:cstheme="minorHAnsi"/>
        </w:rPr>
        <w:t xml:space="preserve"> </w:t>
      </w:r>
      <w:r w:rsidRPr="00B61E11">
        <w:rPr>
          <w:rFonts w:cstheme="minorHAnsi"/>
          <w:i/>
        </w:rPr>
        <w:t xml:space="preserve">what it </w:t>
      </w:r>
      <w:r w:rsidR="00F700A1" w:rsidRPr="00B61E11">
        <w:rPr>
          <w:rFonts w:cstheme="minorHAnsi"/>
          <w:i/>
        </w:rPr>
        <w:t>might look like</w:t>
      </w:r>
      <w:r w:rsidRPr="00B61E11">
        <w:rPr>
          <w:rFonts w:cstheme="minorHAnsi"/>
          <w:i/>
        </w:rPr>
        <w:t xml:space="preserve"> to love your neighbor as yourself.</w:t>
      </w:r>
      <w:r w:rsidR="00B154D3" w:rsidRPr="00B61E11">
        <w:rPr>
          <w:rFonts w:cstheme="minorHAnsi"/>
        </w:rPr>
        <w:t xml:space="preserve"> Do you</w:t>
      </w:r>
      <w:r w:rsidRPr="00B61E11">
        <w:rPr>
          <w:rFonts w:cstheme="minorHAnsi"/>
        </w:rPr>
        <w:t xml:space="preserve"> feel comf</w:t>
      </w:r>
      <w:r w:rsidR="00B154D3" w:rsidRPr="00B61E11">
        <w:rPr>
          <w:rFonts w:cstheme="minorHAnsi"/>
        </w:rPr>
        <w:t>ortable</w:t>
      </w:r>
      <w:r w:rsidR="00D22AB8" w:rsidRPr="00B61E11">
        <w:rPr>
          <w:rFonts w:cstheme="minorHAnsi"/>
        </w:rPr>
        <w:t>,</w:t>
      </w:r>
      <w:r w:rsidR="00B154D3" w:rsidRPr="00B61E11">
        <w:rPr>
          <w:rFonts w:cstheme="minorHAnsi"/>
        </w:rPr>
        <w:t xml:space="preserve"> uncomfortable, or are you shutting down?</w:t>
      </w:r>
      <w:r w:rsidRPr="00B61E11">
        <w:rPr>
          <w:rFonts w:cstheme="minorHAnsi"/>
        </w:rPr>
        <w:t xml:space="preserve"> Just observe. </w:t>
      </w:r>
      <w:r w:rsidRPr="00B61E11">
        <w:rPr>
          <w:rFonts w:cstheme="minorHAnsi"/>
          <w:i/>
        </w:rPr>
        <w:t>(Pause)</w:t>
      </w:r>
      <w:r w:rsidRPr="00B61E11">
        <w:rPr>
          <w:rFonts w:cstheme="minorHAnsi"/>
        </w:rPr>
        <w:t xml:space="preserve"> Do you judge loving your neighbor as yourself as good or</w:t>
      </w:r>
      <w:r w:rsidR="00E143C3" w:rsidRPr="00B61E11">
        <w:rPr>
          <w:rFonts w:cstheme="minorHAnsi"/>
        </w:rPr>
        <w:t>,</w:t>
      </w:r>
      <w:r w:rsidRPr="00B61E11">
        <w:rPr>
          <w:rFonts w:cstheme="minorHAnsi"/>
        </w:rPr>
        <w:t xml:space="preserve"> </w:t>
      </w:r>
      <w:r w:rsidR="00E143C3" w:rsidRPr="00B61E11">
        <w:rPr>
          <w:rFonts w:cstheme="minorHAnsi"/>
        </w:rPr>
        <w:t xml:space="preserve">perhaps, </w:t>
      </w:r>
      <w:r w:rsidR="006A74EE" w:rsidRPr="00B61E11">
        <w:rPr>
          <w:rFonts w:cstheme="minorHAnsi"/>
        </w:rPr>
        <w:t xml:space="preserve">as </w:t>
      </w:r>
      <w:r w:rsidRPr="00B61E11">
        <w:rPr>
          <w:rFonts w:cstheme="minorHAnsi"/>
        </w:rPr>
        <w:t>evil</w:t>
      </w:r>
      <w:r w:rsidR="00627A4D" w:rsidRPr="00B61E11">
        <w:rPr>
          <w:rFonts w:cstheme="minorHAnsi"/>
        </w:rPr>
        <w:t xml:space="preserve"> </w:t>
      </w:r>
      <w:r w:rsidR="003E2C40" w:rsidRPr="00B61E11">
        <w:rPr>
          <w:rFonts w:cstheme="minorHAnsi"/>
        </w:rPr>
        <w:t xml:space="preserve">because it </w:t>
      </w:r>
      <w:r w:rsidR="006A74EE" w:rsidRPr="00B61E11">
        <w:rPr>
          <w:rFonts w:cstheme="minorHAnsi"/>
        </w:rPr>
        <w:t>scares you</w:t>
      </w:r>
      <w:r w:rsidRPr="00B61E11">
        <w:rPr>
          <w:rFonts w:cstheme="minorHAnsi"/>
        </w:rPr>
        <w:t xml:space="preserve">? </w:t>
      </w:r>
      <w:r w:rsidR="003C6CAF" w:rsidRPr="00B61E11">
        <w:rPr>
          <w:rFonts w:cstheme="minorHAnsi"/>
        </w:rPr>
        <w:t>Like the lawyer, you may feel skeptical</w:t>
      </w:r>
      <w:r w:rsidR="00D22AB8" w:rsidRPr="00B61E11">
        <w:rPr>
          <w:rFonts w:cstheme="minorHAnsi"/>
        </w:rPr>
        <w:t xml:space="preserve"> or</w:t>
      </w:r>
      <w:r w:rsidR="003C6CAF" w:rsidRPr="00B61E11">
        <w:rPr>
          <w:rFonts w:cstheme="minorHAnsi"/>
        </w:rPr>
        <w:t xml:space="preserve"> defensive</w:t>
      </w:r>
      <w:r w:rsidR="007F6686" w:rsidRPr="00B61E11">
        <w:rPr>
          <w:rFonts w:cstheme="minorHAnsi"/>
        </w:rPr>
        <w:t>,</w:t>
      </w:r>
      <w:r w:rsidR="003C6CAF" w:rsidRPr="00B61E11">
        <w:rPr>
          <w:rFonts w:cstheme="minorHAnsi"/>
        </w:rPr>
        <w:t xml:space="preserve"> or </w:t>
      </w:r>
      <w:r w:rsidR="007F6686" w:rsidRPr="00B61E11">
        <w:rPr>
          <w:rFonts w:cstheme="minorHAnsi"/>
        </w:rPr>
        <w:t xml:space="preserve">you may </w:t>
      </w:r>
      <w:r w:rsidR="00D22AB8" w:rsidRPr="00B61E11">
        <w:rPr>
          <w:rFonts w:cstheme="minorHAnsi"/>
        </w:rPr>
        <w:t xml:space="preserve">be </w:t>
      </w:r>
      <w:r w:rsidR="003C6CAF" w:rsidRPr="00B61E11">
        <w:rPr>
          <w:rFonts w:cstheme="minorHAnsi"/>
        </w:rPr>
        <w:t xml:space="preserve">full of excuses. </w:t>
      </w:r>
      <w:r w:rsidR="003C6CAF" w:rsidRPr="00B61E11">
        <w:rPr>
          <w:rFonts w:cstheme="minorHAnsi"/>
          <w:i/>
        </w:rPr>
        <w:t xml:space="preserve">(Pause) </w:t>
      </w:r>
      <w:r w:rsidR="003E2C40" w:rsidRPr="00B61E11">
        <w:rPr>
          <w:rFonts w:cstheme="minorHAnsi"/>
        </w:rPr>
        <w:t>What do you believe</w:t>
      </w:r>
      <w:r w:rsidRPr="00B61E11">
        <w:rPr>
          <w:rFonts w:cstheme="minorHAnsi"/>
        </w:rPr>
        <w:t xml:space="preserve"> </w:t>
      </w:r>
      <w:r w:rsidR="00B154D3" w:rsidRPr="00B61E11">
        <w:rPr>
          <w:rFonts w:cstheme="minorHAnsi"/>
        </w:rPr>
        <w:t>about your</w:t>
      </w:r>
      <w:r w:rsidRPr="00B61E11">
        <w:rPr>
          <w:rFonts w:cstheme="minorHAnsi"/>
        </w:rPr>
        <w:t xml:space="preserve"> neighbor</w:t>
      </w:r>
      <w:r w:rsidR="00B154D3" w:rsidRPr="00B61E11">
        <w:rPr>
          <w:rFonts w:cstheme="minorHAnsi"/>
        </w:rPr>
        <w:t>s, those who have supported and even rescued you</w:t>
      </w:r>
      <w:r w:rsidRPr="00B61E11">
        <w:rPr>
          <w:rFonts w:cstheme="minorHAnsi"/>
        </w:rPr>
        <w:t xml:space="preserve">? Observe your responses as just information, and breathe with </w:t>
      </w:r>
      <w:r w:rsidR="00417200" w:rsidRPr="00B61E11">
        <w:rPr>
          <w:rFonts w:cstheme="minorHAnsi"/>
        </w:rPr>
        <w:t xml:space="preserve">a </w:t>
      </w:r>
      <w:r w:rsidRPr="00B61E11">
        <w:rPr>
          <w:rFonts w:cstheme="minorHAnsi"/>
        </w:rPr>
        <w:t xml:space="preserve">long exhaling breath. </w:t>
      </w:r>
      <w:r w:rsidRPr="00B61E11">
        <w:rPr>
          <w:rFonts w:cstheme="minorHAnsi"/>
          <w:i/>
        </w:rPr>
        <w:t xml:space="preserve">(Pause </w:t>
      </w:r>
      <w:r w:rsidR="00FB3D9F" w:rsidRPr="00B61E11">
        <w:rPr>
          <w:rFonts w:cstheme="minorHAnsi"/>
          <w:i/>
        </w:rPr>
        <w:t xml:space="preserve">for </w:t>
      </w:r>
      <w:r w:rsidRPr="00B61E11">
        <w:rPr>
          <w:rFonts w:cstheme="minorHAnsi"/>
          <w:i/>
        </w:rPr>
        <w:t>30 seconds)</w:t>
      </w:r>
    </w:p>
    <w:p w14:paraId="5E665B09" w14:textId="77777777" w:rsidR="00626085" w:rsidRPr="00B61E11" w:rsidRDefault="00626085" w:rsidP="00C601F4">
      <w:pPr>
        <w:spacing w:after="0" w:line="240" w:lineRule="auto"/>
        <w:jc w:val="both"/>
        <w:rPr>
          <w:rFonts w:cstheme="minorHAnsi"/>
        </w:rPr>
      </w:pPr>
    </w:p>
    <w:p w14:paraId="17BF4B41" w14:textId="77777777" w:rsidR="00626085" w:rsidRPr="00B61E11" w:rsidRDefault="00626085" w:rsidP="00C601F4">
      <w:pPr>
        <w:spacing w:after="0" w:line="240" w:lineRule="auto"/>
        <w:jc w:val="both"/>
        <w:rPr>
          <w:rFonts w:cstheme="minorHAnsi"/>
          <w:b/>
        </w:rPr>
      </w:pPr>
      <w:r w:rsidRPr="00B61E11">
        <w:rPr>
          <w:rFonts w:cstheme="minorHAnsi"/>
          <w:b/>
        </w:rPr>
        <w:t xml:space="preserve">Heal </w:t>
      </w:r>
    </w:p>
    <w:p w14:paraId="20B6AE11" w14:textId="4127449B" w:rsidR="00626085" w:rsidRPr="00B61E11" w:rsidRDefault="00B154D3" w:rsidP="00C601F4">
      <w:pPr>
        <w:spacing w:after="0" w:line="240" w:lineRule="auto"/>
        <w:jc w:val="both"/>
        <w:rPr>
          <w:rFonts w:cstheme="minorHAnsi"/>
          <w:i/>
        </w:rPr>
      </w:pPr>
      <w:r w:rsidRPr="00B61E11">
        <w:rPr>
          <w:rFonts w:cstheme="minorHAnsi"/>
        </w:rPr>
        <w:t xml:space="preserve">God created us to have all of these feelings, and for thousands of years human beings have been feeling like you </w:t>
      </w:r>
      <w:r w:rsidR="00F700A1" w:rsidRPr="00B61E11">
        <w:rPr>
          <w:rFonts w:cstheme="minorHAnsi"/>
        </w:rPr>
        <w:t>feel</w:t>
      </w:r>
      <w:r w:rsidRPr="00B61E11">
        <w:rPr>
          <w:rFonts w:cstheme="minorHAnsi"/>
        </w:rPr>
        <w:t xml:space="preserve"> when they have</w:t>
      </w:r>
      <w:r w:rsidR="00FD16EF" w:rsidRPr="00B61E11">
        <w:rPr>
          <w:rFonts w:cstheme="minorHAnsi"/>
        </w:rPr>
        <w:t xml:space="preserve"> </w:t>
      </w:r>
      <w:r w:rsidR="00FD16EF" w:rsidRPr="00B61E11">
        <w:rPr>
          <w:rFonts w:cstheme="minorHAnsi"/>
          <w:i/>
        </w:rPr>
        <w:t>considered</w:t>
      </w:r>
      <w:r w:rsidRPr="00B61E11">
        <w:rPr>
          <w:rFonts w:cstheme="minorHAnsi"/>
        </w:rPr>
        <w:t xml:space="preserve"> </w:t>
      </w:r>
      <w:r w:rsidR="00FD16EF" w:rsidRPr="00B61E11">
        <w:rPr>
          <w:rFonts w:cstheme="minorHAnsi"/>
          <w:i/>
        </w:rPr>
        <w:t>loving</w:t>
      </w:r>
      <w:r w:rsidRPr="00B61E11">
        <w:rPr>
          <w:rFonts w:cstheme="minorHAnsi"/>
          <w:i/>
        </w:rPr>
        <w:t xml:space="preserve"> the</w:t>
      </w:r>
      <w:r w:rsidR="00FD16EF" w:rsidRPr="00B61E11">
        <w:rPr>
          <w:rFonts w:cstheme="minorHAnsi"/>
          <w:i/>
        </w:rPr>
        <w:t>ir</w:t>
      </w:r>
      <w:r w:rsidRPr="00B61E11">
        <w:rPr>
          <w:rFonts w:cstheme="minorHAnsi"/>
          <w:i/>
        </w:rPr>
        <w:t xml:space="preserve"> neighbor as they love themselves</w:t>
      </w:r>
      <w:r w:rsidRPr="00B61E11">
        <w:rPr>
          <w:rFonts w:cstheme="minorHAnsi"/>
        </w:rPr>
        <w:t>. You are not alone in your feelings. You are a human creature</w:t>
      </w:r>
      <w:r w:rsidR="00FD16EF" w:rsidRPr="00B61E11">
        <w:rPr>
          <w:rFonts w:cstheme="minorHAnsi"/>
        </w:rPr>
        <w:t xml:space="preserve">. </w:t>
      </w:r>
      <w:r w:rsidR="00FD16EF" w:rsidRPr="00B61E11">
        <w:rPr>
          <w:rFonts w:cstheme="minorHAnsi"/>
          <w:i/>
        </w:rPr>
        <w:t xml:space="preserve">(Pause) </w:t>
      </w:r>
      <w:r w:rsidR="00626085" w:rsidRPr="00B61E11">
        <w:rPr>
          <w:rFonts w:cstheme="minorHAnsi"/>
        </w:rPr>
        <w:t xml:space="preserve">Feelings are just chemical reactions in </w:t>
      </w:r>
      <w:r w:rsidR="005D5AFF" w:rsidRPr="00B61E11">
        <w:rPr>
          <w:rFonts w:cstheme="minorHAnsi"/>
        </w:rPr>
        <w:t>y</w:t>
      </w:r>
      <w:r w:rsidR="00626085" w:rsidRPr="00B61E11">
        <w:rPr>
          <w:rFonts w:cstheme="minorHAnsi"/>
        </w:rPr>
        <w:t>our bo</w:t>
      </w:r>
      <w:r w:rsidR="005D5AFF" w:rsidRPr="00B61E11">
        <w:rPr>
          <w:rFonts w:cstheme="minorHAnsi"/>
        </w:rPr>
        <w:t>dy bringing you</w:t>
      </w:r>
      <w:r w:rsidR="00FD16EF" w:rsidRPr="00B61E11">
        <w:rPr>
          <w:rFonts w:cstheme="minorHAnsi"/>
        </w:rPr>
        <w:t xml:space="preserve"> information. With tr</w:t>
      </w:r>
      <w:r w:rsidR="005D5AFF" w:rsidRPr="00B61E11">
        <w:rPr>
          <w:rFonts w:cstheme="minorHAnsi"/>
        </w:rPr>
        <w:t>aining, you</w:t>
      </w:r>
      <w:r w:rsidR="00FD16EF" w:rsidRPr="00B61E11">
        <w:rPr>
          <w:rFonts w:cstheme="minorHAnsi"/>
        </w:rPr>
        <w:t xml:space="preserve"> can</w:t>
      </w:r>
      <w:r w:rsidR="005D5AFF" w:rsidRPr="00B61E11">
        <w:rPr>
          <w:rFonts w:cstheme="minorHAnsi"/>
        </w:rPr>
        <w:t xml:space="preserve"> choose what you</w:t>
      </w:r>
      <w:r w:rsidR="00626085" w:rsidRPr="00B61E11">
        <w:rPr>
          <w:rFonts w:cstheme="minorHAnsi"/>
        </w:rPr>
        <w:t xml:space="preserve"> will do with </w:t>
      </w:r>
      <w:r w:rsidR="00417200" w:rsidRPr="00B61E11">
        <w:rPr>
          <w:rFonts w:cstheme="minorHAnsi"/>
        </w:rPr>
        <w:t>that information</w:t>
      </w:r>
      <w:r w:rsidR="00626085" w:rsidRPr="00B61E11">
        <w:rPr>
          <w:rFonts w:cstheme="minorHAnsi"/>
        </w:rPr>
        <w:t>.</w:t>
      </w:r>
      <w:r w:rsidR="00FD16EF" w:rsidRPr="00B61E11">
        <w:rPr>
          <w:rFonts w:cstheme="minorHAnsi"/>
        </w:rPr>
        <w:t xml:space="preserve"> </w:t>
      </w:r>
      <w:r w:rsidR="00626085" w:rsidRPr="00B61E11">
        <w:rPr>
          <w:rFonts w:cstheme="minorHAnsi"/>
          <w:i/>
        </w:rPr>
        <w:t>(Pause)</w:t>
      </w:r>
      <w:r w:rsidR="00626085" w:rsidRPr="00B61E11">
        <w:rPr>
          <w:rFonts w:cstheme="minorHAnsi"/>
        </w:rPr>
        <w:t xml:space="preserve"> Wh</w:t>
      </w:r>
      <w:r w:rsidR="003254FA" w:rsidRPr="00B61E11">
        <w:rPr>
          <w:rFonts w:cstheme="minorHAnsi"/>
        </w:rPr>
        <w:t>en a fear or judgment signals you</w:t>
      </w:r>
      <w:r w:rsidR="00626085" w:rsidRPr="00B61E11">
        <w:rPr>
          <w:rFonts w:cstheme="minorHAnsi"/>
        </w:rPr>
        <w:t xml:space="preserve"> through th</w:t>
      </w:r>
      <w:r w:rsidR="003254FA" w:rsidRPr="00B61E11">
        <w:rPr>
          <w:rFonts w:cstheme="minorHAnsi"/>
        </w:rPr>
        <w:t>e body</w:t>
      </w:r>
      <w:r w:rsidR="003C6CAF" w:rsidRPr="00B61E11">
        <w:rPr>
          <w:rFonts w:cstheme="minorHAnsi"/>
        </w:rPr>
        <w:t>,</w:t>
      </w:r>
      <w:r w:rsidR="003254FA" w:rsidRPr="00B61E11">
        <w:rPr>
          <w:rFonts w:cstheme="minorHAnsi"/>
        </w:rPr>
        <w:t xml:space="preserve"> you</w:t>
      </w:r>
      <w:r w:rsidR="00626085" w:rsidRPr="00B61E11">
        <w:rPr>
          <w:rFonts w:cstheme="minorHAnsi"/>
        </w:rPr>
        <w:t xml:space="preserve"> can focus on </w:t>
      </w:r>
      <w:r w:rsidR="003254FA" w:rsidRPr="00B61E11">
        <w:rPr>
          <w:rFonts w:cstheme="minorHAnsi"/>
        </w:rPr>
        <w:t>your body</w:t>
      </w:r>
      <w:r w:rsidR="00626085" w:rsidRPr="00B61E11">
        <w:rPr>
          <w:rFonts w:cstheme="minorHAnsi"/>
        </w:rPr>
        <w:t xml:space="preserve"> and </w:t>
      </w:r>
      <w:r w:rsidR="003254FA" w:rsidRPr="00B61E11">
        <w:rPr>
          <w:rFonts w:cstheme="minorHAnsi"/>
        </w:rPr>
        <w:t>y</w:t>
      </w:r>
      <w:r w:rsidR="00626085" w:rsidRPr="00B61E11">
        <w:rPr>
          <w:rFonts w:cstheme="minorHAnsi"/>
        </w:rPr>
        <w:t>our breath rather than getting caught up in a story and reacting. Breathe</w:t>
      </w:r>
      <w:r w:rsidR="00FD16EF" w:rsidRPr="00B61E11">
        <w:rPr>
          <w:rFonts w:cstheme="minorHAnsi"/>
        </w:rPr>
        <w:t>,</w:t>
      </w:r>
      <w:r w:rsidR="00626085" w:rsidRPr="00B61E11">
        <w:rPr>
          <w:rFonts w:cstheme="minorHAnsi"/>
        </w:rPr>
        <w:t xml:space="preserve"> and</w:t>
      </w:r>
      <w:r w:rsidR="00FD16EF" w:rsidRPr="00B61E11">
        <w:rPr>
          <w:rFonts w:cstheme="minorHAnsi"/>
        </w:rPr>
        <w:t xml:space="preserve"> with compassion allow your body to process this experience</w:t>
      </w:r>
      <w:r w:rsidR="00626085" w:rsidRPr="00B61E11">
        <w:rPr>
          <w:rFonts w:cstheme="minorHAnsi"/>
        </w:rPr>
        <w:t xml:space="preserve"> </w:t>
      </w:r>
      <w:r w:rsidR="00830404" w:rsidRPr="00B61E11">
        <w:rPr>
          <w:rFonts w:cstheme="minorHAnsi"/>
        </w:rPr>
        <w:t xml:space="preserve">with </w:t>
      </w:r>
      <w:r w:rsidR="00417200" w:rsidRPr="00B61E11">
        <w:rPr>
          <w:rFonts w:cstheme="minorHAnsi"/>
        </w:rPr>
        <w:t xml:space="preserve">a </w:t>
      </w:r>
      <w:r w:rsidR="00626085" w:rsidRPr="00B61E11">
        <w:rPr>
          <w:rFonts w:cstheme="minorHAnsi"/>
        </w:rPr>
        <w:t xml:space="preserve">long exhaling breath. </w:t>
      </w:r>
      <w:r w:rsidR="00626085" w:rsidRPr="00B61E11">
        <w:rPr>
          <w:rFonts w:cstheme="minorHAnsi"/>
          <w:i/>
        </w:rPr>
        <w:t>(Pause</w:t>
      </w:r>
      <w:r w:rsidR="00FB3D9F" w:rsidRPr="00B61E11">
        <w:rPr>
          <w:rFonts w:cstheme="minorHAnsi"/>
          <w:i/>
        </w:rPr>
        <w:t xml:space="preserve"> for</w:t>
      </w:r>
      <w:r w:rsidR="00626085" w:rsidRPr="00B61E11">
        <w:rPr>
          <w:rFonts w:cstheme="minorHAnsi"/>
          <w:i/>
        </w:rPr>
        <w:t xml:space="preserve"> 30 seconds)</w:t>
      </w:r>
      <w:r w:rsidR="002F10BF" w:rsidRPr="00B61E11">
        <w:rPr>
          <w:rFonts w:cstheme="minorHAnsi"/>
        </w:rPr>
        <w:t xml:space="preserve"> </w:t>
      </w:r>
    </w:p>
    <w:p w14:paraId="1B409786" w14:textId="77777777" w:rsidR="00626085" w:rsidRPr="00B61E11" w:rsidRDefault="00626085" w:rsidP="00C601F4">
      <w:pPr>
        <w:spacing w:after="0" w:line="240" w:lineRule="auto"/>
        <w:jc w:val="both"/>
        <w:rPr>
          <w:rFonts w:cstheme="minorHAnsi"/>
        </w:rPr>
      </w:pPr>
    </w:p>
    <w:p w14:paraId="11392E94" w14:textId="1CB77979" w:rsidR="003254FA" w:rsidRDefault="003254FA" w:rsidP="00C601F4">
      <w:pPr>
        <w:spacing w:after="0" w:line="240" w:lineRule="auto"/>
        <w:jc w:val="both"/>
        <w:rPr>
          <w:rFonts w:cstheme="minorHAnsi"/>
        </w:rPr>
      </w:pPr>
      <w:r w:rsidRPr="00B61E11">
        <w:rPr>
          <w:rFonts w:cstheme="minorHAnsi"/>
          <w:i/>
        </w:rPr>
        <w:t>(</w:t>
      </w:r>
      <w:r w:rsidR="0054180F" w:rsidRPr="00B61E11">
        <w:rPr>
          <w:rFonts w:cstheme="minorHAnsi"/>
          <w:i/>
        </w:rPr>
        <w:t xml:space="preserve">Optional) </w:t>
      </w:r>
      <w:r w:rsidRPr="00B61E11">
        <w:rPr>
          <w:rFonts w:cstheme="minorHAnsi"/>
        </w:rPr>
        <w:t xml:space="preserve">Continue to breathe </w:t>
      </w:r>
      <w:r w:rsidR="002F10BF" w:rsidRPr="00B61E11">
        <w:rPr>
          <w:rFonts w:cstheme="minorHAnsi"/>
        </w:rPr>
        <w:t>while</w:t>
      </w:r>
      <w:r w:rsidR="00626085" w:rsidRPr="00B61E11">
        <w:rPr>
          <w:rFonts w:cstheme="minorHAnsi"/>
        </w:rPr>
        <w:t xml:space="preserve"> I test for further integration</w:t>
      </w:r>
      <w:r w:rsidRPr="00B61E11">
        <w:rPr>
          <w:rFonts w:cstheme="minorHAnsi"/>
        </w:rPr>
        <w:t>.</w:t>
      </w:r>
      <w:r w:rsidR="00626085" w:rsidRPr="00B61E11">
        <w:rPr>
          <w:rFonts w:cstheme="minorHAnsi"/>
        </w:rPr>
        <w:t xml:space="preserve"> </w:t>
      </w:r>
    </w:p>
    <w:p w14:paraId="19207D9B" w14:textId="77777777" w:rsidR="00811B35" w:rsidRPr="00B61E11" w:rsidRDefault="00811B35" w:rsidP="00C601F4">
      <w:pPr>
        <w:spacing w:after="0" w:line="240" w:lineRule="auto"/>
        <w:jc w:val="both"/>
        <w:rPr>
          <w:rFonts w:cstheme="minorHAnsi"/>
        </w:rPr>
      </w:pPr>
    </w:p>
    <w:p w14:paraId="59BC9B83" w14:textId="77777777" w:rsidR="003254FA" w:rsidRPr="00B61E11" w:rsidRDefault="003254FA" w:rsidP="00C601F4">
      <w:pPr>
        <w:spacing w:after="0" w:line="240" w:lineRule="auto"/>
        <w:jc w:val="both"/>
        <w:rPr>
          <w:rFonts w:cstheme="minorHAnsi"/>
        </w:rPr>
      </w:pPr>
      <w:r w:rsidRPr="00B61E11">
        <w:rPr>
          <w:rFonts w:cstheme="minorHAnsi"/>
        </w:rPr>
        <w:t>Take a deep breath.</w:t>
      </w:r>
    </w:p>
    <w:p w14:paraId="2D887569" w14:textId="17E2EF78" w:rsidR="00B92260" w:rsidRPr="00B61E11" w:rsidRDefault="00B92260" w:rsidP="00B92260">
      <w:pPr>
        <w:spacing w:after="0" w:line="240" w:lineRule="auto"/>
        <w:jc w:val="both"/>
        <w:rPr>
          <w:rFonts w:cstheme="minorHAnsi"/>
          <w:i/>
        </w:rPr>
      </w:pPr>
      <w:r w:rsidRPr="00B61E11">
        <w:rPr>
          <w:rFonts w:cstheme="minorHAnsi"/>
          <w:i/>
        </w:rPr>
        <w:t>(If time permits, ask, “Does anyone have comments or questions about the integration?”)</w:t>
      </w:r>
    </w:p>
    <w:p w14:paraId="07687B9F" w14:textId="77777777" w:rsidR="00BB3122" w:rsidRPr="00B61E11" w:rsidRDefault="00BB3122" w:rsidP="00B92260">
      <w:pPr>
        <w:spacing w:after="0" w:line="240" w:lineRule="auto"/>
        <w:jc w:val="both"/>
        <w:rPr>
          <w:rFonts w:cstheme="minorHAnsi"/>
          <w:i/>
        </w:rPr>
      </w:pPr>
    </w:p>
    <w:p w14:paraId="391C7B5F" w14:textId="77777777" w:rsidR="00285B9A" w:rsidRPr="00B61E11" w:rsidRDefault="003254FA" w:rsidP="00C601F4">
      <w:pPr>
        <w:spacing w:after="0" w:line="240" w:lineRule="auto"/>
        <w:jc w:val="both"/>
        <w:rPr>
          <w:rFonts w:cstheme="minorHAnsi"/>
          <w:b/>
        </w:rPr>
      </w:pPr>
      <w:r w:rsidRPr="00B61E11">
        <w:rPr>
          <w:rFonts w:cstheme="minorHAnsi"/>
          <w:b/>
        </w:rPr>
        <w:t>1:28</w:t>
      </w:r>
      <w:r w:rsidR="00285B9A" w:rsidRPr="00B61E11">
        <w:rPr>
          <w:rFonts w:cstheme="minorHAnsi"/>
          <w:b/>
        </w:rPr>
        <w:tab/>
        <w:t>ENDING PRAYER</w:t>
      </w:r>
    </w:p>
    <w:p w14:paraId="14B5AE5A" w14:textId="77777777" w:rsidR="00626085" w:rsidRPr="00B61E11" w:rsidRDefault="00626085" w:rsidP="00C601F4">
      <w:pPr>
        <w:spacing w:after="0" w:line="240" w:lineRule="auto"/>
        <w:jc w:val="both"/>
        <w:rPr>
          <w:rFonts w:cstheme="minorHAnsi"/>
        </w:rPr>
      </w:pPr>
    </w:p>
    <w:p w14:paraId="4885868D" w14:textId="77777777" w:rsidR="00F700A1" w:rsidRPr="00B61E11" w:rsidRDefault="00F700A1" w:rsidP="00F700A1">
      <w:pPr>
        <w:spacing w:after="0" w:line="240" w:lineRule="auto"/>
        <w:jc w:val="both"/>
        <w:rPr>
          <w:rFonts w:cstheme="minorHAnsi"/>
        </w:rPr>
      </w:pPr>
      <w:bookmarkStart w:id="24" w:name="_Hlk508455825"/>
      <w:r w:rsidRPr="00B61E11">
        <w:rPr>
          <w:rFonts w:cstheme="minorHAnsi"/>
        </w:rPr>
        <w:t>Dear Father and Creator,</w:t>
      </w:r>
    </w:p>
    <w:p w14:paraId="4587A218" w14:textId="2F87DE54" w:rsidR="00F700A1" w:rsidRPr="00B61E11" w:rsidRDefault="00F700A1" w:rsidP="00F700A1">
      <w:pPr>
        <w:spacing w:after="0" w:line="240" w:lineRule="auto"/>
        <w:jc w:val="both"/>
        <w:rPr>
          <w:rFonts w:cstheme="minorHAnsi"/>
        </w:rPr>
      </w:pPr>
      <w:r w:rsidRPr="00B61E11">
        <w:rPr>
          <w:rFonts w:cstheme="minorHAnsi"/>
        </w:rPr>
        <w:t xml:space="preserve">We are very grateful for this year of training together. Hold us in the power of this karis understanding and continue to guide us to our glory. As we co-labor with You, reveal the truth of who You created us to be with all of our potential in Christ. Help us </w:t>
      </w:r>
      <w:r w:rsidR="00613103" w:rsidRPr="00B61E11">
        <w:rPr>
          <w:rFonts w:cstheme="minorHAnsi"/>
        </w:rPr>
        <w:t xml:space="preserve">to </w:t>
      </w:r>
      <w:r w:rsidRPr="00B61E11">
        <w:rPr>
          <w:rFonts w:cstheme="minorHAnsi"/>
        </w:rPr>
        <w:t xml:space="preserve">reorient our lives for a more effective flow and </w:t>
      </w:r>
      <w:r w:rsidR="00613103" w:rsidRPr="00B61E11">
        <w:rPr>
          <w:rFonts w:cstheme="minorHAnsi"/>
        </w:rPr>
        <w:t xml:space="preserve">to </w:t>
      </w:r>
      <w:r w:rsidRPr="00B61E11">
        <w:rPr>
          <w:rFonts w:cstheme="minorHAnsi"/>
        </w:rPr>
        <w:t>flourish in our connection with our True Self, with our community</w:t>
      </w:r>
      <w:r w:rsidR="00A36203" w:rsidRPr="00B61E11">
        <w:rPr>
          <w:rFonts w:cstheme="minorHAnsi"/>
        </w:rPr>
        <w:t xml:space="preserve"> and the rest of</w:t>
      </w:r>
      <w:r w:rsidRPr="00B61E11">
        <w:rPr>
          <w:rFonts w:cstheme="minorHAnsi"/>
        </w:rPr>
        <w:t xml:space="preserve"> the Creation, and with You, for the glory and honor of our Lord Jesus. Amen.</w:t>
      </w:r>
    </w:p>
    <w:p w14:paraId="219B01D5" w14:textId="77777777" w:rsidR="006B47EE" w:rsidRPr="00B61E11" w:rsidRDefault="006B47EE" w:rsidP="006F5E6F">
      <w:pPr>
        <w:spacing w:after="0" w:line="240" w:lineRule="auto"/>
        <w:jc w:val="both"/>
        <w:rPr>
          <w:rFonts w:cstheme="minorHAnsi"/>
        </w:rPr>
      </w:pPr>
    </w:p>
    <w:bookmarkEnd w:id="24"/>
    <w:p w14:paraId="007F5CE6" w14:textId="77777777" w:rsidR="00627A4D" w:rsidRPr="00B61E11" w:rsidRDefault="00627A4D" w:rsidP="00C601F4">
      <w:pPr>
        <w:spacing w:after="0" w:line="240" w:lineRule="auto"/>
        <w:jc w:val="both"/>
        <w:rPr>
          <w:rFonts w:cstheme="minorHAnsi"/>
        </w:rPr>
      </w:pPr>
      <w:r w:rsidRPr="00B61E11">
        <w:rPr>
          <w:rFonts w:cstheme="minorHAnsi"/>
        </w:rPr>
        <w:t xml:space="preserve">Take a deep breath. </w:t>
      </w:r>
    </w:p>
    <w:p w14:paraId="7809885C" w14:textId="58E8BE08" w:rsidR="00B92260" w:rsidRPr="00B61E11" w:rsidRDefault="00B92260" w:rsidP="00B92260">
      <w:pPr>
        <w:spacing w:after="0" w:line="240" w:lineRule="auto"/>
        <w:jc w:val="both"/>
        <w:rPr>
          <w:rFonts w:cstheme="minorHAnsi"/>
          <w:i/>
        </w:rPr>
      </w:pPr>
      <w:r w:rsidRPr="00B61E11">
        <w:rPr>
          <w:rFonts w:cstheme="minorHAnsi"/>
          <w:i/>
        </w:rPr>
        <w:t>(If time permits, ask, “Does anyone have comments or questions about this meeting?”)</w:t>
      </w:r>
    </w:p>
    <w:p w14:paraId="20C1335A" w14:textId="77777777" w:rsidR="00B92260" w:rsidRPr="00B61E11" w:rsidRDefault="00B92260" w:rsidP="00B92260">
      <w:pPr>
        <w:spacing w:after="0" w:line="240" w:lineRule="auto"/>
        <w:jc w:val="both"/>
        <w:rPr>
          <w:rFonts w:cstheme="minorHAnsi"/>
        </w:rPr>
      </w:pPr>
    </w:p>
    <w:p w14:paraId="0B79A387" w14:textId="370F56A8" w:rsidR="0053522E" w:rsidRDefault="00626085" w:rsidP="00E577CB">
      <w:pPr>
        <w:widowControl w:val="0"/>
        <w:spacing w:after="0" w:line="240" w:lineRule="auto"/>
        <w:jc w:val="both"/>
        <w:rPr>
          <w:rFonts w:cstheme="minorHAnsi"/>
          <w:b/>
        </w:rPr>
      </w:pPr>
      <w:r w:rsidRPr="00B61E11">
        <w:rPr>
          <w:rFonts w:cstheme="minorHAnsi"/>
          <w:b/>
        </w:rPr>
        <w:t>1:29</w:t>
      </w:r>
      <w:r w:rsidR="00364554" w:rsidRPr="00B61E11">
        <w:rPr>
          <w:rFonts w:cstheme="minorHAnsi"/>
          <w:b/>
        </w:rPr>
        <w:tab/>
        <w:t>ANNOUNCEMENTS</w:t>
      </w:r>
      <w:bookmarkStart w:id="25" w:name="_Hlk195261223"/>
    </w:p>
    <w:p w14:paraId="5968870E" w14:textId="3E3B7EBB" w:rsidR="00E577CB" w:rsidRDefault="00E577CB" w:rsidP="00E577CB">
      <w:pPr>
        <w:widowControl w:val="0"/>
        <w:spacing w:after="0" w:line="240" w:lineRule="auto"/>
        <w:jc w:val="both"/>
        <w:rPr>
          <w:rFonts w:cstheme="minorHAnsi"/>
        </w:rPr>
      </w:pPr>
      <w:r w:rsidRPr="00037156">
        <w:rPr>
          <w:rFonts w:cstheme="minorHAnsi"/>
        </w:rPr>
        <w:t xml:space="preserve">This is the last meeting in the Karis Fellowship training cycle. We hope to hear your voices next week as we welcome new members into our community and begin the cycle again. </w:t>
      </w:r>
      <w:bookmarkStart w:id="26" w:name="_Hlk97718334"/>
      <w:r w:rsidRPr="00037156">
        <w:rPr>
          <w:rFonts w:cstheme="minorHAnsi"/>
        </w:rPr>
        <w:t>All current KF members who wish to join us, please register on the website.</w:t>
      </w:r>
      <w:r>
        <w:rPr>
          <w:rFonts w:cstheme="minorHAnsi"/>
        </w:rPr>
        <w:t xml:space="preserve"> </w:t>
      </w:r>
      <w:bookmarkEnd w:id="26"/>
    </w:p>
    <w:bookmarkEnd w:id="25"/>
    <w:p w14:paraId="01E56BE3" w14:textId="77777777" w:rsidR="00E577CB" w:rsidRPr="00C601F4" w:rsidRDefault="00E577CB" w:rsidP="00856384">
      <w:pPr>
        <w:widowControl w:val="0"/>
        <w:spacing w:after="0" w:line="240" w:lineRule="auto"/>
        <w:jc w:val="both"/>
        <w:rPr>
          <w:rFonts w:cstheme="minorHAnsi"/>
        </w:rPr>
      </w:pPr>
    </w:p>
    <w:sectPr w:rsidR="00E577CB" w:rsidRPr="00C601F4" w:rsidSect="0005416F">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0FF3F" w14:textId="77777777" w:rsidR="001704E1" w:rsidRDefault="001704E1" w:rsidP="00285B9A">
      <w:pPr>
        <w:spacing w:after="0" w:line="240" w:lineRule="auto"/>
      </w:pPr>
      <w:r>
        <w:separator/>
      </w:r>
    </w:p>
  </w:endnote>
  <w:endnote w:type="continuationSeparator" w:id="0">
    <w:p w14:paraId="2A69E41C" w14:textId="77777777" w:rsidR="001704E1" w:rsidRDefault="001704E1" w:rsidP="00285B9A">
      <w:pPr>
        <w:spacing w:after="0" w:line="240" w:lineRule="auto"/>
      </w:pPr>
      <w:r>
        <w:continuationSeparator/>
      </w:r>
    </w:p>
  </w:endnote>
  <w:endnote w:id="1">
    <w:p w14:paraId="70DA28B9" w14:textId="7C916A79" w:rsidR="00175397" w:rsidRDefault="00175397">
      <w:pPr>
        <w:pStyle w:val="EndnoteText"/>
      </w:pPr>
      <w:r>
        <w:rPr>
          <w:rStyle w:val="EndnoteReference"/>
        </w:rPr>
        <w:endnoteRef/>
      </w:r>
      <w:r w:rsidR="005F0AFB">
        <w:t xml:space="preserve"> Psalm 36:8–</w:t>
      </w:r>
      <w:r>
        <w:t>10.</w:t>
      </w:r>
    </w:p>
  </w:endnote>
  <w:endnote w:id="2">
    <w:p w14:paraId="5F839BB4" w14:textId="78F0E2C5" w:rsidR="00810447" w:rsidRPr="00D61B08" w:rsidRDefault="00810447" w:rsidP="00810447">
      <w:pPr>
        <w:pStyle w:val="EndnoteText"/>
        <w:rPr>
          <w:lang w:val="en-GB"/>
        </w:rPr>
      </w:pPr>
      <w:r w:rsidRPr="00EB4F45">
        <w:rPr>
          <w:rStyle w:val="EndnoteReference"/>
        </w:rPr>
        <w:endnoteRef/>
      </w:r>
      <w:r w:rsidRPr="00EB4F45">
        <w:rPr>
          <w:lang w:val="en-GB"/>
        </w:rPr>
        <w:t xml:space="preserve"> </w:t>
      </w:r>
      <w:hyperlink r:id="rId1" w:tgtFrame="_blank" w:history="1">
        <w:r w:rsidR="00B92260">
          <w:rPr>
            <w:rStyle w:val="Hyperlink"/>
          </w:rPr>
          <w:t>www.youtube.com/watch?v=ihJAJA4ibEs</w:t>
        </w:r>
      </w:hyperlink>
      <w:r w:rsidR="00A93682">
        <w:t>.</w:t>
      </w:r>
    </w:p>
  </w:endnote>
  <w:endnote w:id="3">
    <w:p w14:paraId="52A8D6F5" w14:textId="07F850DC" w:rsidR="006A7CC2" w:rsidRDefault="006A7CC2">
      <w:pPr>
        <w:pStyle w:val="EndnoteText"/>
      </w:pPr>
      <w:r>
        <w:rPr>
          <w:rStyle w:val="EndnoteReference"/>
        </w:rPr>
        <w:endnoteRef/>
      </w:r>
      <w:r>
        <w:t xml:space="preserve"> Psalm 36:8.</w:t>
      </w:r>
    </w:p>
  </w:endnote>
  <w:endnote w:id="4">
    <w:p w14:paraId="5CE21866" w14:textId="77777777" w:rsidR="00234B2E" w:rsidRDefault="00234B2E" w:rsidP="00234B2E">
      <w:pPr>
        <w:pStyle w:val="EndnoteText"/>
      </w:pPr>
      <w:r>
        <w:rPr>
          <w:rStyle w:val="EndnoteReference"/>
        </w:rPr>
        <w:endnoteRef/>
      </w:r>
      <w:r>
        <w:t xml:space="preserve"> Luke 10:27.</w:t>
      </w:r>
    </w:p>
  </w:endnote>
  <w:endnote w:id="5">
    <w:p w14:paraId="68CEE36F" w14:textId="77777777" w:rsidR="00234B2E" w:rsidRDefault="00234B2E" w:rsidP="00234B2E">
      <w:pPr>
        <w:pStyle w:val="EndnoteText"/>
      </w:pPr>
      <w:r>
        <w:rPr>
          <w:rStyle w:val="EndnoteReference"/>
        </w:rPr>
        <w:endnoteRef/>
      </w:r>
      <w:r>
        <w:t xml:space="preserve"> Galatians 6:10.</w:t>
      </w:r>
    </w:p>
  </w:endnote>
  <w:endnote w:id="6">
    <w:p w14:paraId="2EF725DD" w14:textId="77777777" w:rsidR="00B27E18" w:rsidRDefault="00B27E18" w:rsidP="00B27E18">
      <w:pPr>
        <w:pStyle w:val="EndnoteText"/>
      </w:pPr>
      <w:r>
        <w:rPr>
          <w:rStyle w:val="EndnoteReference"/>
        </w:rPr>
        <w:endnoteRef/>
      </w:r>
      <w:r>
        <w:t xml:space="preserve"> Luke 9:24.</w:t>
      </w:r>
    </w:p>
  </w:endnote>
  <w:endnote w:id="7">
    <w:p w14:paraId="7092B838" w14:textId="7593684A" w:rsidR="00F04708" w:rsidRPr="00EB4F45" w:rsidRDefault="00F04708">
      <w:pPr>
        <w:pStyle w:val="EndnoteText"/>
        <w:rPr>
          <w:lang w:val="en-GB"/>
        </w:rPr>
      </w:pPr>
      <w:r>
        <w:rPr>
          <w:rStyle w:val="EndnoteReference"/>
        </w:rPr>
        <w:endnoteRef/>
      </w:r>
      <w:r>
        <w:t xml:space="preserve"> </w:t>
      </w:r>
      <w:r w:rsidR="00A04DE5">
        <w:t>Mark 12:28–34.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C3EC" w14:textId="5A39505D" w:rsidR="00085250" w:rsidRDefault="00085250" w:rsidP="009A7E76">
    <w:pPr>
      <w:pStyle w:val="Footer"/>
      <w:tabs>
        <w:tab w:val="left" w:pos="4200"/>
      </w:tabs>
    </w:pPr>
    <w:r w:rsidRPr="00037156">
      <w:t>karisfellowships.com</w:t>
    </w:r>
    <w:r>
      <w:tab/>
    </w:r>
    <w:r w:rsidR="00957B39" w:rsidRPr="00D80A24">
      <w:t>KF</w:t>
    </w:r>
    <w:r w:rsidR="009A7E76" w:rsidRPr="00D80A24">
      <w:t>52</w:t>
    </w:r>
    <w:r w:rsidR="00957B39" w:rsidRPr="00D80A24">
      <w:t>-M</w:t>
    </w:r>
    <w:r w:rsidR="009A7E76">
      <w:tab/>
    </w:r>
    <w:r>
      <w:rPr>
        <w:rFonts w:cstheme="minorHAnsi"/>
      </w:rPr>
      <w:t>©</w:t>
    </w:r>
    <w:r w:rsidRPr="00B22F69">
      <w:t>20</w:t>
    </w:r>
    <w:r w:rsidR="00F700A1">
      <w:t>21</w:t>
    </w:r>
    <w:r w:rsidRPr="00B22F69">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CD53" w14:textId="627B083B" w:rsidR="00D80A24" w:rsidRDefault="00EA5BB7">
    <w:pPr>
      <w:pStyle w:val="Footer"/>
    </w:pPr>
    <w:r>
      <w:t>karisfellowships.com</w:t>
    </w:r>
    <w:r>
      <w:ptab w:relativeTo="margin" w:alignment="center" w:leader="none"/>
    </w:r>
    <w:r>
      <w:t>KF52-M</w:t>
    </w:r>
    <w:r>
      <w:ptab w:relativeTo="margin" w:alignment="right" w:leader="none"/>
    </w:r>
    <w:r>
      <w:t>©20</w:t>
    </w:r>
    <w:r w:rsidR="00F700A1">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5FC42" w14:textId="77777777" w:rsidR="001704E1" w:rsidRDefault="001704E1" w:rsidP="00285B9A">
      <w:pPr>
        <w:spacing w:after="0" w:line="240" w:lineRule="auto"/>
      </w:pPr>
      <w:r>
        <w:separator/>
      </w:r>
    </w:p>
  </w:footnote>
  <w:footnote w:type="continuationSeparator" w:id="0">
    <w:p w14:paraId="4C9437A8" w14:textId="77777777" w:rsidR="001704E1" w:rsidRDefault="001704E1"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4C0B8DC0" w14:textId="4283202F" w:rsidR="00085250" w:rsidRDefault="00085250">
        <w:pPr>
          <w:pStyle w:val="Header"/>
          <w:jc w:val="right"/>
        </w:pPr>
        <w:r>
          <w:fldChar w:fldCharType="begin"/>
        </w:r>
        <w:r>
          <w:instrText xml:space="preserve"> PAGE   \* MERGEFORMAT </w:instrText>
        </w:r>
        <w:r>
          <w:fldChar w:fldCharType="separate"/>
        </w:r>
        <w:r w:rsidR="00003B9B">
          <w:rPr>
            <w:noProof/>
          </w:rPr>
          <w:t>7</w:t>
        </w:r>
        <w:r>
          <w:rPr>
            <w:noProof/>
          </w:rPr>
          <w:fldChar w:fldCharType="end"/>
        </w:r>
      </w:p>
    </w:sdtContent>
  </w:sdt>
  <w:p w14:paraId="7249CE05" w14:textId="77777777" w:rsidR="00085250" w:rsidRDefault="00085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F7C"/>
    <w:multiLevelType w:val="hybridMultilevel"/>
    <w:tmpl w:val="04707F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526419"/>
    <w:multiLevelType w:val="hybridMultilevel"/>
    <w:tmpl w:val="AE1ABE52"/>
    <w:lvl w:ilvl="0" w:tplc="DEDA1398">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E3336D"/>
    <w:multiLevelType w:val="hybridMultilevel"/>
    <w:tmpl w:val="A0B0F22E"/>
    <w:lvl w:ilvl="0" w:tplc="97CCEE60">
      <w:start w:val="1"/>
      <w:numFmt w:val="decimal"/>
      <w:lvlText w:val="%1."/>
      <w:lvlJc w:val="left"/>
      <w:pPr>
        <w:ind w:left="732" w:hanging="372"/>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41215"/>
    <w:multiLevelType w:val="hybridMultilevel"/>
    <w:tmpl w:val="0FBAB0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F9251E"/>
    <w:multiLevelType w:val="hybridMultilevel"/>
    <w:tmpl w:val="5B08B4FA"/>
    <w:lvl w:ilvl="0" w:tplc="4D0C28F0">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2904601"/>
    <w:multiLevelType w:val="hybridMultilevel"/>
    <w:tmpl w:val="04707F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867517C"/>
    <w:multiLevelType w:val="hybridMultilevel"/>
    <w:tmpl w:val="277C06B8"/>
    <w:lvl w:ilvl="0" w:tplc="2C0E9E3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0104B5A"/>
    <w:multiLevelType w:val="hybridMultilevel"/>
    <w:tmpl w:val="04707F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11D1743"/>
    <w:multiLevelType w:val="hybridMultilevel"/>
    <w:tmpl w:val="28468688"/>
    <w:lvl w:ilvl="0" w:tplc="97CCEE60">
      <w:start w:val="1"/>
      <w:numFmt w:val="decimal"/>
      <w:lvlText w:val="%1."/>
      <w:lvlJc w:val="left"/>
      <w:pPr>
        <w:ind w:left="360" w:hanging="360"/>
      </w:pPr>
      <w:rPr>
        <w:rFonts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2066659"/>
    <w:multiLevelType w:val="hybridMultilevel"/>
    <w:tmpl w:val="0BDA1CD8"/>
    <w:lvl w:ilvl="0" w:tplc="CFA6C11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4B268C6"/>
    <w:multiLevelType w:val="hybridMultilevel"/>
    <w:tmpl w:val="70D05E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B157FF6"/>
    <w:multiLevelType w:val="hybridMultilevel"/>
    <w:tmpl w:val="1D12B902"/>
    <w:lvl w:ilvl="0" w:tplc="126E444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08F2771"/>
    <w:multiLevelType w:val="hybridMultilevel"/>
    <w:tmpl w:val="9B56AF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5B75A99"/>
    <w:multiLevelType w:val="hybridMultilevel"/>
    <w:tmpl w:val="04707F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9606271"/>
    <w:multiLevelType w:val="hybridMultilevel"/>
    <w:tmpl w:val="04707F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0105510"/>
    <w:multiLevelType w:val="hybridMultilevel"/>
    <w:tmpl w:val="3A7029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2770684"/>
    <w:multiLevelType w:val="hybridMultilevel"/>
    <w:tmpl w:val="28468688"/>
    <w:lvl w:ilvl="0" w:tplc="97CCEE60">
      <w:start w:val="1"/>
      <w:numFmt w:val="decimal"/>
      <w:lvlText w:val="%1."/>
      <w:lvlJc w:val="left"/>
      <w:pPr>
        <w:ind w:left="360" w:hanging="360"/>
      </w:pPr>
      <w:rPr>
        <w:rFonts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555585B"/>
    <w:multiLevelType w:val="hybridMultilevel"/>
    <w:tmpl w:val="C596959A"/>
    <w:lvl w:ilvl="0" w:tplc="780AA6C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224908"/>
    <w:multiLevelType w:val="hybridMultilevel"/>
    <w:tmpl w:val="0614B0D6"/>
    <w:lvl w:ilvl="0" w:tplc="C84EDF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3025643">
    <w:abstractNumId w:val="10"/>
  </w:num>
  <w:num w:numId="2" w16cid:durableId="1022629363">
    <w:abstractNumId w:val="12"/>
  </w:num>
  <w:num w:numId="3" w16cid:durableId="680938237">
    <w:abstractNumId w:val="3"/>
  </w:num>
  <w:num w:numId="4" w16cid:durableId="43678482">
    <w:abstractNumId w:val="15"/>
  </w:num>
  <w:num w:numId="5" w16cid:durableId="1810441288">
    <w:abstractNumId w:val="11"/>
  </w:num>
  <w:num w:numId="6" w16cid:durableId="1058088079">
    <w:abstractNumId w:val="1"/>
  </w:num>
  <w:num w:numId="7" w16cid:durableId="1789271488">
    <w:abstractNumId w:val="18"/>
  </w:num>
  <w:num w:numId="8" w16cid:durableId="2113670483">
    <w:abstractNumId w:val="17"/>
  </w:num>
  <w:num w:numId="9" w16cid:durableId="1493253657">
    <w:abstractNumId w:val="2"/>
  </w:num>
  <w:num w:numId="10" w16cid:durableId="678121105">
    <w:abstractNumId w:val="16"/>
  </w:num>
  <w:num w:numId="11" w16cid:durableId="1037201614">
    <w:abstractNumId w:val="8"/>
  </w:num>
  <w:num w:numId="12" w16cid:durableId="832187086">
    <w:abstractNumId w:val="4"/>
  </w:num>
  <w:num w:numId="13" w16cid:durableId="204686129">
    <w:abstractNumId w:val="0"/>
  </w:num>
  <w:num w:numId="14" w16cid:durableId="1657880322">
    <w:abstractNumId w:val="9"/>
  </w:num>
  <w:num w:numId="15" w16cid:durableId="1255439832">
    <w:abstractNumId w:val="14"/>
  </w:num>
  <w:num w:numId="16" w16cid:durableId="1145274263">
    <w:abstractNumId w:val="5"/>
  </w:num>
  <w:num w:numId="17" w16cid:durableId="109402621">
    <w:abstractNumId w:val="7"/>
  </w:num>
  <w:num w:numId="18" w16cid:durableId="782067220">
    <w:abstractNumId w:val="13"/>
  </w:num>
  <w:num w:numId="19" w16cid:durableId="1498107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A2"/>
    <w:rsid w:val="00003B9B"/>
    <w:rsid w:val="00010CB6"/>
    <w:rsid w:val="00016184"/>
    <w:rsid w:val="00016D5E"/>
    <w:rsid w:val="00016F14"/>
    <w:rsid w:val="00024255"/>
    <w:rsid w:val="00036853"/>
    <w:rsid w:val="00037156"/>
    <w:rsid w:val="00042DF8"/>
    <w:rsid w:val="00046E18"/>
    <w:rsid w:val="0005416F"/>
    <w:rsid w:val="000608FE"/>
    <w:rsid w:val="00064F56"/>
    <w:rsid w:val="000657C9"/>
    <w:rsid w:val="00072E1B"/>
    <w:rsid w:val="000746D5"/>
    <w:rsid w:val="00076E7F"/>
    <w:rsid w:val="00083630"/>
    <w:rsid w:val="00083777"/>
    <w:rsid w:val="00084E72"/>
    <w:rsid w:val="00085250"/>
    <w:rsid w:val="00087878"/>
    <w:rsid w:val="0009131F"/>
    <w:rsid w:val="00092934"/>
    <w:rsid w:val="000960B8"/>
    <w:rsid w:val="000A045C"/>
    <w:rsid w:val="000A2F92"/>
    <w:rsid w:val="000A3763"/>
    <w:rsid w:val="000D66BE"/>
    <w:rsid w:val="000E2578"/>
    <w:rsid w:val="000E7602"/>
    <w:rsid w:val="000E7DFA"/>
    <w:rsid w:val="000F017A"/>
    <w:rsid w:val="000F0B7B"/>
    <w:rsid w:val="000F605A"/>
    <w:rsid w:val="00102CC4"/>
    <w:rsid w:val="001052B4"/>
    <w:rsid w:val="00114BC2"/>
    <w:rsid w:val="00115DF0"/>
    <w:rsid w:val="001272BF"/>
    <w:rsid w:val="001316D2"/>
    <w:rsid w:val="00132AAB"/>
    <w:rsid w:val="00134AC2"/>
    <w:rsid w:val="00136A9E"/>
    <w:rsid w:val="00137DB2"/>
    <w:rsid w:val="00140A4D"/>
    <w:rsid w:val="00152D48"/>
    <w:rsid w:val="00154928"/>
    <w:rsid w:val="00155E8E"/>
    <w:rsid w:val="001704E1"/>
    <w:rsid w:val="00175397"/>
    <w:rsid w:val="0019077B"/>
    <w:rsid w:val="00193F78"/>
    <w:rsid w:val="001A4E2D"/>
    <w:rsid w:val="001A54B5"/>
    <w:rsid w:val="001B35B8"/>
    <w:rsid w:val="001B613C"/>
    <w:rsid w:val="001B7B63"/>
    <w:rsid w:val="001C3E66"/>
    <w:rsid w:val="001C4D34"/>
    <w:rsid w:val="001D05A4"/>
    <w:rsid w:val="001D2999"/>
    <w:rsid w:val="001D5B3B"/>
    <w:rsid w:val="001F1084"/>
    <w:rsid w:val="001F1A4C"/>
    <w:rsid w:val="001F41ED"/>
    <w:rsid w:val="001F45F4"/>
    <w:rsid w:val="002128DA"/>
    <w:rsid w:val="00213D64"/>
    <w:rsid w:val="00222F52"/>
    <w:rsid w:val="0022379A"/>
    <w:rsid w:val="002251AA"/>
    <w:rsid w:val="00232010"/>
    <w:rsid w:val="00233681"/>
    <w:rsid w:val="002347AA"/>
    <w:rsid w:val="00234B2E"/>
    <w:rsid w:val="0025220F"/>
    <w:rsid w:val="00253506"/>
    <w:rsid w:val="0026262D"/>
    <w:rsid w:val="00263312"/>
    <w:rsid w:val="0026370F"/>
    <w:rsid w:val="0026450F"/>
    <w:rsid w:val="002727D4"/>
    <w:rsid w:val="002743B5"/>
    <w:rsid w:val="00276DAE"/>
    <w:rsid w:val="00276EDA"/>
    <w:rsid w:val="002851AA"/>
    <w:rsid w:val="00285B9A"/>
    <w:rsid w:val="002A002E"/>
    <w:rsid w:val="002A2B66"/>
    <w:rsid w:val="002A38FD"/>
    <w:rsid w:val="002A4FED"/>
    <w:rsid w:val="002A7302"/>
    <w:rsid w:val="002A79EC"/>
    <w:rsid w:val="002B0902"/>
    <w:rsid w:val="002B18F9"/>
    <w:rsid w:val="002B227D"/>
    <w:rsid w:val="002C08F9"/>
    <w:rsid w:val="002C20BD"/>
    <w:rsid w:val="002C2742"/>
    <w:rsid w:val="002D5A39"/>
    <w:rsid w:val="002E78D4"/>
    <w:rsid w:val="002F0970"/>
    <w:rsid w:val="002F10BF"/>
    <w:rsid w:val="002F6287"/>
    <w:rsid w:val="002F7B01"/>
    <w:rsid w:val="00302030"/>
    <w:rsid w:val="00302461"/>
    <w:rsid w:val="00303603"/>
    <w:rsid w:val="003074EA"/>
    <w:rsid w:val="00310C5C"/>
    <w:rsid w:val="00313119"/>
    <w:rsid w:val="00315A4C"/>
    <w:rsid w:val="00316206"/>
    <w:rsid w:val="00317E61"/>
    <w:rsid w:val="00321BDB"/>
    <w:rsid w:val="0032486B"/>
    <w:rsid w:val="00324EDF"/>
    <w:rsid w:val="003254FA"/>
    <w:rsid w:val="00332B74"/>
    <w:rsid w:val="00336233"/>
    <w:rsid w:val="00356175"/>
    <w:rsid w:val="00363B7E"/>
    <w:rsid w:val="00364554"/>
    <w:rsid w:val="00372C77"/>
    <w:rsid w:val="00373033"/>
    <w:rsid w:val="003869F2"/>
    <w:rsid w:val="00391A9F"/>
    <w:rsid w:val="00394B5A"/>
    <w:rsid w:val="003C02ED"/>
    <w:rsid w:val="003C0A2A"/>
    <w:rsid w:val="003C6CAF"/>
    <w:rsid w:val="003D0836"/>
    <w:rsid w:val="003D43D5"/>
    <w:rsid w:val="003D49BD"/>
    <w:rsid w:val="003D53C3"/>
    <w:rsid w:val="003D5E5B"/>
    <w:rsid w:val="003D7354"/>
    <w:rsid w:val="003E0C8C"/>
    <w:rsid w:val="003E2C40"/>
    <w:rsid w:val="003E2EFC"/>
    <w:rsid w:val="003E39C4"/>
    <w:rsid w:val="003E7495"/>
    <w:rsid w:val="003E785C"/>
    <w:rsid w:val="003F3289"/>
    <w:rsid w:val="003F76BE"/>
    <w:rsid w:val="00402164"/>
    <w:rsid w:val="00403A5A"/>
    <w:rsid w:val="00407E36"/>
    <w:rsid w:val="0041262D"/>
    <w:rsid w:val="00415685"/>
    <w:rsid w:val="004164E7"/>
    <w:rsid w:val="00417200"/>
    <w:rsid w:val="0042222A"/>
    <w:rsid w:val="00422E3E"/>
    <w:rsid w:val="0042560A"/>
    <w:rsid w:val="004317C6"/>
    <w:rsid w:val="004347F0"/>
    <w:rsid w:val="004354CE"/>
    <w:rsid w:val="00450802"/>
    <w:rsid w:val="00451932"/>
    <w:rsid w:val="00454932"/>
    <w:rsid w:val="00454FB4"/>
    <w:rsid w:val="0045711D"/>
    <w:rsid w:val="00463D2A"/>
    <w:rsid w:val="00464AB2"/>
    <w:rsid w:val="00467665"/>
    <w:rsid w:val="00471983"/>
    <w:rsid w:val="0048101F"/>
    <w:rsid w:val="00484A86"/>
    <w:rsid w:val="00485102"/>
    <w:rsid w:val="00485D3F"/>
    <w:rsid w:val="00491848"/>
    <w:rsid w:val="00495964"/>
    <w:rsid w:val="004A3777"/>
    <w:rsid w:val="004A413E"/>
    <w:rsid w:val="004A4BD4"/>
    <w:rsid w:val="004B2C71"/>
    <w:rsid w:val="004C3B42"/>
    <w:rsid w:val="004C4ABF"/>
    <w:rsid w:val="004C5491"/>
    <w:rsid w:val="004C5874"/>
    <w:rsid w:val="004C684B"/>
    <w:rsid w:val="004C7794"/>
    <w:rsid w:val="004D20C3"/>
    <w:rsid w:val="00501E81"/>
    <w:rsid w:val="00515F80"/>
    <w:rsid w:val="00516161"/>
    <w:rsid w:val="00520858"/>
    <w:rsid w:val="00527D91"/>
    <w:rsid w:val="00532ABD"/>
    <w:rsid w:val="00534392"/>
    <w:rsid w:val="0053522E"/>
    <w:rsid w:val="0054180F"/>
    <w:rsid w:val="005472EF"/>
    <w:rsid w:val="00552A2B"/>
    <w:rsid w:val="00553C80"/>
    <w:rsid w:val="00556F28"/>
    <w:rsid w:val="0055793D"/>
    <w:rsid w:val="00560E12"/>
    <w:rsid w:val="00565A6C"/>
    <w:rsid w:val="00566B5F"/>
    <w:rsid w:val="00567ED8"/>
    <w:rsid w:val="00571521"/>
    <w:rsid w:val="005925A0"/>
    <w:rsid w:val="00593507"/>
    <w:rsid w:val="00594B79"/>
    <w:rsid w:val="005A2710"/>
    <w:rsid w:val="005A7161"/>
    <w:rsid w:val="005B3D59"/>
    <w:rsid w:val="005B4098"/>
    <w:rsid w:val="005B5894"/>
    <w:rsid w:val="005C4F8C"/>
    <w:rsid w:val="005C7E75"/>
    <w:rsid w:val="005D52D7"/>
    <w:rsid w:val="005D5AFF"/>
    <w:rsid w:val="005E0A10"/>
    <w:rsid w:val="005E4CEC"/>
    <w:rsid w:val="005E5DF4"/>
    <w:rsid w:val="005F0AFB"/>
    <w:rsid w:val="005F286D"/>
    <w:rsid w:val="00601B6B"/>
    <w:rsid w:val="00603AE7"/>
    <w:rsid w:val="0061117B"/>
    <w:rsid w:val="00611292"/>
    <w:rsid w:val="0061136F"/>
    <w:rsid w:val="00613103"/>
    <w:rsid w:val="00614F55"/>
    <w:rsid w:val="006172C5"/>
    <w:rsid w:val="006205BE"/>
    <w:rsid w:val="006218F6"/>
    <w:rsid w:val="00624493"/>
    <w:rsid w:val="00626085"/>
    <w:rsid w:val="00627A4D"/>
    <w:rsid w:val="006301B3"/>
    <w:rsid w:val="00635CC3"/>
    <w:rsid w:val="00641C0E"/>
    <w:rsid w:val="00641F78"/>
    <w:rsid w:val="0064785D"/>
    <w:rsid w:val="00655FF9"/>
    <w:rsid w:val="00663187"/>
    <w:rsid w:val="006657E6"/>
    <w:rsid w:val="00665CB1"/>
    <w:rsid w:val="00672CA8"/>
    <w:rsid w:val="0067467B"/>
    <w:rsid w:val="00691BE9"/>
    <w:rsid w:val="006A74EE"/>
    <w:rsid w:val="006A7CC2"/>
    <w:rsid w:val="006B47EE"/>
    <w:rsid w:val="006B7C20"/>
    <w:rsid w:val="006C5725"/>
    <w:rsid w:val="006C6809"/>
    <w:rsid w:val="006D135A"/>
    <w:rsid w:val="006D43E1"/>
    <w:rsid w:val="006D648D"/>
    <w:rsid w:val="006E08E8"/>
    <w:rsid w:val="006E4C1E"/>
    <w:rsid w:val="006E5507"/>
    <w:rsid w:val="006F01F3"/>
    <w:rsid w:val="006F0337"/>
    <w:rsid w:val="006F4AA1"/>
    <w:rsid w:val="006F5E6F"/>
    <w:rsid w:val="007000CD"/>
    <w:rsid w:val="00704D0C"/>
    <w:rsid w:val="00711094"/>
    <w:rsid w:val="007127DB"/>
    <w:rsid w:val="0071410F"/>
    <w:rsid w:val="00716CB1"/>
    <w:rsid w:val="00725360"/>
    <w:rsid w:val="00732F51"/>
    <w:rsid w:val="00735FEE"/>
    <w:rsid w:val="00736FEB"/>
    <w:rsid w:val="00740CAE"/>
    <w:rsid w:val="00742710"/>
    <w:rsid w:val="0074281A"/>
    <w:rsid w:val="00742B18"/>
    <w:rsid w:val="00742CAD"/>
    <w:rsid w:val="0074347B"/>
    <w:rsid w:val="00747452"/>
    <w:rsid w:val="00750AE1"/>
    <w:rsid w:val="00750C76"/>
    <w:rsid w:val="00751999"/>
    <w:rsid w:val="00756EB8"/>
    <w:rsid w:val="0076424A"/>
    <w:rsid w:val="00766DCB"/>
    <w:rsid w:val="00772E24"/>
    <w:rsid w:val="0078165A"/>
    <w:rsid w:val="00792FC2"/>
    <w:rsid w:val="007A00F9"/>
    <w:rsid w:val="007B05FE"/>
    <w:rsid w:val="007B6FD5"/>
    <w:rsid w:val="007C123D"/>
    <w:rsid w:val="007D157E"/>
    <w:rsid w:val="007D2D2A"/>
    <w:rsid w:val="007D4E0C"/>
    <w:rsid w:val="007F6686"/>
    <w:rsid w:val="007F67CA"/>
    <w:rsid w:val="008078EC"/>
    <w:rsid w:val="00810447"/>
    <w:rsid w:val="00811B35"/>
    <w:rsid w:val="0081565F"/>
    <w:rsid w:val="00824351"/>
    <w:rsid w:val="00830404"/>
    <w:rsid w:val="008422E4"/>
    <w:rsid w:val="00856384"/>
    <w:rsid w:val="00864BD4"/>
    <w:rsid w:val="00865D87"/>
    <w:rsid w:val="00866FFF"/>
    <w:rsid w:val="00875757"/>
    <w:rsid w:val="00881A33"/>
    <w:rsid w:val="00886F1C"/>
    <w:rsid w:val="008904B6"/>
    <w:rsid w:val="008A5EAF"/>
    <w:rsid w:val="008A79FA"/>
    <w:rsid w:val="008A7D1C"/>
    <w:rsid w:val="008B5C7D"/>
    <w:rsid w:val="008B662A"/>
    <w:rsid w:val="008B711B"/>
    <w:rsid w:val="008C73BB"/>
    <w:rsid w:val="008C7451"/>
    <w:rsid w:val="008D1E99"/>
    <w:rsid w:val="008E6DDB"/>
    <w:rsid w:val="008E7111"/>
    <w:rsid w:val="008E7A8D"/>
    <w:rsid w:val="008F0B6E"/>
    <w:rsid w:val="008F76C6"/>
    <w:rsid w:val="008F7ED7"/>
    <w:rsid w:val="00900BD2"/>
    <w:rsid w:val="0090151D"/>
    <w:rsid w:val="009017B3"/>
    <w:rsid w:val="009101F8"/>
    <w:rsid w:val="00912266"/>
    <w:rsid w:val="00912D2F"/>
    <w:rsid w:val="00913808"/>
    <w:rsid w:val="00935BFA"/>
    <w:rsid w:val="00943D35"/>
    <w:rsid w:val="0094743D"/>
    <w:rsid w:val="00947B69"/>
    <w:rsid w:val="0095073C"/>
    <w:rsid w:val="00951770"/>
    <w:rsid w:val="0095285B"/>
    <w:rsid w:val="00952D65"/>
    <w:rsid w:val="00957B39"/>
    <w:rsid w:val="00961038"/>
    <w:rsid w:val="00962DCD"/>
    <w:rsid w:val="00966DCD"/>
    <w:rsid w:val="00970DE6"/>
    <w:rsid w:val="00972D8C"/>
    <w:rsid w:val="009747E2"/>
    <w:rsid w:val="009932A6"/>
    <w:rsid w:val="0099791A"/>
    <w:rsid w:val="009A3F1F"/>
    <w:rsid w:val="009A7E76"/>
    <w:rsid w:val="009B3DE8"/>
    <w:rsid w:val="009B4066"/>
    <w:rsid w:val="009B5DCC"/>
    <w:rsid w:val="009B719A"/>
    <w:rsid w:val="009C1563"/>
    <w:rsid w:val="009C58EF"/>
    <w:rsid w:val="009E6AC5"/>
    <w:rsid w:val="009E7389"/>
    <w:rsid w:val="009F261E"/>
    <w:rsid w:val="009F4A3C"/>
    <w:rsid w:val="009F52DC"/>
    <w:rsid w:val="009F6CFC"/>
    <w:rsid w:val="00A02DA6"/>
    <w:rsid w:val="00A04DE5"/>
    <w:rsid w:val="00A13067"/>
    <w:rsid w:val="00A1649E"/>
    <w:rsid w:val="00A23A71"/>
    <w:rsid w:val="00A23BE5"/>
    <w:rsid w:val="00A270DB"/>
    <w:rsid w:val="00A30D22"/>
    <w:rsid w:val="00A36203"/>
    <w:rsid w:val="00A40855"/>
    <w:rsid w:val="00A4208B"/>
    <w:rsid w:val="00A42DB2"/>
    <w:rsid w:val="00A44F3F"/>
    <w:rsid w:val="00A474BC"/>
    <w:rsid w:val="00A5360B"/>
    <w:rsid w:val="00A53CBB"/>
    <w:rsid w:val="00A5694B"/>
    <w:rsid w:val="00A714B9"/>
    <w:rsid w:val="00A7206D"/>
    <w:rsid w:val="00A7340A"/>
    <w:rsid w:val="00A777BF"/>
    <w:rsid w:val="00A82236"/>
    <w:rsid w:val="00A9138C"/>
    <w:rsid w:val="00A93682"/>
    <w:rsid w:val="00A93D8E"/>
    <w:rsid w:val="00A94543"/>
    <w:rsid w:val="00AA1E26"/>
    <w:rsid w:val="00AA4A63"/>
    <w:rsid w:val="00AB3A7D"/>
    <w:rsid w:val="00AB3FBE"/>
    <w:rsid w:val="00AC3BCD"/>
    <w:rsid w:val="00AC6A69"/>
    <w:rsid w:val="00AD0079"/>
    <w:rsid w:val="00AD03EE"/>
    <w:rsid w:val="00AE050E"/>
    <w:rsid w:val="00AE07F2"/>
    <w:rsid w:val="00AE0CCE"/>
    <w:rsid w:val="00AE2172"/>
    <w:rsid w:val="00AE4A30"/>
    <w:rsid w:val="00AE5D2C"/>
    <w:rsid w:val="00AF1143"/>
    <w:rsid w:val="00AF286C"/>
    <w:rsid w:val="00AF3B2A"/>
    <w:rsid w:val="00AF4E28"/>
    <w:rsid w:val="00AF662D"/>
    <w:rsid w:val="00B007DA"/>
    <w:rsid w:val="00B01211"/>
    <w:rsid w:val="00B01898"/>
    <w:rsid w:val="00B02189"/>
    <w:rsid w:val="00B11D85"/>
    <w:rsid w:val="00B14764"/>
    <w:rsid w:val="00B14EA4"/>
    <w:rsid w:val="00B154D3"/>
    <w:rsid w:val="00B17C47"/>
    <w:rsid w:val="00B21B0C"/>
    <w:rsid w:val="00B22F69"/>
    <w:rsid w:val="00B27E18"/>
    <w:rsid w:val="00B30636"/>
    <w:rsid w:val="00B30AC6"/>
    <w:rsid w:val="00B30E49"/>
    <w:rsid w:val="00B339D9"/>
    <w:rsid w:val="00B374A7"/>
    <w:rsid w:val="00B46491"/>
    <w:rsid w:val="00B61E11"/>
    <w:rsid w:val="00B61F08"/>
    <w:rsid w:val="00B632F1"/>
    <w:rsid w:val="00B646F3"/>
    <w:rsid w:val="00B72F66"/>
    <w:rsid w:val="00B75B9A"/>
    <w:rsid w:val="00B8079A"/>
    <w:rsid w:val="00B811FE"/>
    <w:rsid w:val="00B8217D"/>
    <w:rsid w:val="00B86394"/>
    <w:rsid w:val="00B86E3B"/>
    <w:rsid w:val="00B90A93"/>
    <w:rsid w:val="00B91D59"/>
    <w:rsid w:val="00B92260"/>
    <w:rsid w:val="00B94B39"/>
    <w:rsid w:val="00BA4A4C"/>
    <w:rsid w:val="00BB0147"/>
    <w:rsid w:val="00BB1CD5"/>
    <w:rsid w:val="00BB3122"/>
    <w:rsid w:val="00BC33DD"/>
    <w:rsid w:val="00BC6770"/>
    <w:rsid w:val="00BD76CF"/>
    <w:rsid w:val="00BE0EA6"/>
    <w:rsid w:val="00BE7DE1"/>
    <w:rsid w:val="00BF13D0"/>
    <w:rsid w:val="00BF1F17"/>
    <w:rsid w:val="00BF2F66"/>
    <w:rsid w:val="00BF477E"/>
    <w:rsid w:val="00C042D7"/>
    <w:rsid w:val="00C06FD3"/>
    <w:rsid w:val="00C14099"/>
    <w:rsid w:val="00C27541"/>
    <w:rsid w:val="00C279BC"/>
    <w:rsid w:val="00C355AD"/>
    <w:rsid w:val="00C40358"/>
    <w:rsid w:val="00C40C4B"/>
    <w:rsid w:val="00C601F4"/>
    <w:rsid w:val="00C673F2"/>
    <w:rsid w:val="00C67C2D"/>
    <w:rsid w:val="00C72ECC"/>
    <w:rsid w:val="00C74F4E"/>
    <w:rsid w:val="00C77158"/>
    <w:rsid w:val="00C837E0"/>
    <w:rsid w:val="00C90F3D"/>
    <w:rsid w:val="00CA1DA0"/>
    <w:rsid w:val="00CA4AAB"/>
    <w:rsid w:val="00CA59B9"/>
    <w:rsid w:val="00CB319D"/>
    <w:rsid w:val="00CB363F"/>
    <w:rsid w:val="00CB62B2"/>
    <w:rsid w:val="00CB643B"/>
    <w:rsid w:val="00CB6D39"/>
    <w:rsid w:val="00CB7B5D"/>
    <w:rsid w:val="00CC78BE"/>
    <w:rsid w:val="00CD4EC1"/>
    <w:rsid w:val="00CD5E8C"/>
    <w:rsid w:val="00CE0E6E"/>
    <w:rsid w:val="00CE51D9"/>
    <w:rsid w:val="00CE7D46"/>
    <w:rsid w:val="00CF190D"/>
    <w:rsid w:val="00CF62A0"/>
    <w:rsid w:val="00D0518B"/>
    <w:rsid w:val="00D06311"/>
    <w:rsid w:val="00D11CE1"/>
    <w:rsid w:val="00D13F70"/>
    <w:rsid w:val="00D166C6"/>
    <w:rsid w:val="00D220EE"/>
    <w:rsid w:val="00D22AB8"/>
    <w:rsid w:val="00D30085"/>
    <w:rsid w:val="00D30FCC"/>
    <w:rsid w:val="00D33B0D"/>
    <w:rsid w:val="00D33E60"/>
    <w:rsid w:val="00D458D2"/>
    <w:rsid w:val="00D52398"/>
    <w:rsid w:val="00D561E8"/>
    <w:rsid w:val="00D61B08"/>
    <w:rsid w:val="00D65B28"/>
    <w:rsid w:val="00D67EDF"/>
    <w:rsid w:val="00D80A24"/>
    <w:rsid w:val="00D80C83"/>
    <w:rsid w:val="00D8652D"/>
    <w:rsid w:val="00D86F39"/>
    <w:rsid w:val="00D90A68"/>
    <w:rsid w:val="00D96EFE"/>
    <w:rsid w:val="00DA552A"/>
    <w:rsid w:val="00DA6D05"/>
    <w:rsid w:val="00DB0B3F"/>
    <w:rsid w:val="00DB11F4"/>
    <w:rsid w:val="00DB17D0"/>
    <w:rsid w:val="00DB2A7E"/>
    <w:rsid w:val="00DB49D3"/>
    <w:rsid w:val="00DC0CE4"/>
    <w:rsid w:val="00DC2E77"/>
    <w:rsid w:val="00DC542E"/>
    <w:rsid w:val="00DC6FD6"/>
    <w:rsid w:val="00DD6E15"/>
    <w:rsid w:val="00DE6BA1"/>
    <w:rsid w:val="00DE7E4D"/>
    <w:rsid w:val="00DF08AB"/>
    <w:rsid w:val="00DF234B"/>
    <w:rsid w:val="00DF50BB"/>
    <w:rsid w:val="00E015CE"/>
    <w:rsid w:val="00E02845"/>
    <w:rsid w:val="00E03AB7"/>
    <w:rsid w:val="00E0431E"/>
    <w:rsid w:val="00E0612A"/>
    <w:rsid w:val="00E143C3"/>
    <w:rsid w:val="00E2259F"/>
    <w:rsid w:val="00E23341"/>
    <w:rsid w:val="00E30C9C"/>
    <w:rsid w:val="00E31C97"/>
    <w:rsid w:val="00E346DB"/>
    <w:rsid w:val="00E358D1"/>
    <w:rsid w:val="00E36B60"/>
    <w:rsid w:val="00E431CE"/>
    <w:rsid w:val="00E4326D"/>
    <w:rsid w:val="00E45639"/>
    <w:rsid w:val="00E4592E"/>
    <w:rsid w:val="00E50FF8"/>
    <w:rsid w:val="00E51AEB"/>
    <w:rsid w:val="00E535E8"/>
    <w:rsid w:val="00E577CB"/>
    <w:rsid w:val="00E64D8E"/>
    <w:rsid w:val="00E654A3"/>
    <w:rsid w:val="00E74168"/>
    <w:rsid w:val="00E74918"/>
    <w:rsid w:val="00E768C4"/>
    <w:rsid w:val="00E81945"/>
    <w:rsid w:val="00E861B4"/>
    <w:rsid w:val="00E864E3"/>
    <w:rsid w:val="00EA5BB7"/>
    <w:rsid w:val="00EA6C02"/>
    <w:rsid w:val="00EB1019"/>
    <w:rsid w:val="00EB3C47"/>
    <w:rsid w:val="00EB4F45"/>
    <w:rsid w:val="00EB6133"/>
    <w:rsid w:val="00EB79EA"/>
    <w:rsid w:val="00EB7C31"/>
    <w:rsid w:val="00EC0E97"/>
    <w:rsid w:val="00EC2AA2"/>
    <w:rsid w:val="00EC4A1D"/>
    <w:rsid w:val="00EC5FA9"/>
    <w:rsid w:val="00EC7C84"/>
    <w:rsid w:val="00ED2DBE"/>
    <w:rsid w:val="00ED72FC"/>
    <w:rsid w:val="00EE1D39"/>
    <w:rsid w:val="00EE7A2C"/>
    <w:rsid w:val="00EF33B9"/>
    <w:rsid w:val="00EF57CF"/>
    <w:rsid w:val="00EF5B04"/>
    <w:rsid w:val="00F04708"/>
    <w:rsid w:val="00F3723B"/>
    <w:rsid w:val="00F41167"/>
    <w:rsid w:val="00F43270"/>
    <w:rsid w:val="00F43B86"/>
    <w:rsid w:val="00F4489F"/>
    <w:rsid w:val="00F4565B"/>
    <w:rsid w:val="00F45EB5"/>
    <w:rsid w:val="00F5479B"/>
    <w:rsid w:val="00F54A0B"/>
    <w:rsid w:val="00F60575"/>
    <w:rsid w:val="00F64F5E"/>
    <w:rsid w:val="00F65E12"/>
    <w:rsid w:val="00F67B7B"/>
    <w:rsid w:val="00F700A1"/>
    <w:rsid w:val="00F703D7"/>
    <w:rsid w:val="00F70633"/>
    <w:rsid w:val="00F771AD"/>
    <w:rsid w:val="00F81758"/>
    <w:rsid w:val="00F8225C"/>
    <w:rsid w:val="00F85DD2"/>
    <w:rsid w:val="00F95713"/>
    <w:rsid w:val="00FA27F4"/>
    <w:rsid w:val="00FB22F4"/>
    <w:rsid w:val="00FB3D9F"/>
    <w:rsid w:val="00FB54A7"/>
    <w:rsid w:val="00FB5B71"/>
    <w:rsid w:val="00FB6E2F"/>
    <w:rsid w:val="00FC0C0F"/>
    <w:rsid w:val="00FC3C71"/>
    <w:rsid w:val="00FC5857"/>
    <w:rsid w:val="00FD16EF"/>
    <w:rsid w:val="00FD550B"/>
    <w:rsid w:val="00FE65D0"/>
    <w:rsid w:val="00FE7330"/>
    <w:rsid w:val="00FF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9E0BB"/>
  <w15:docId w15:val="{2BC4608E-C9F9-4FCF-89B5-5662D99D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wordsofchrist">
    <w:name w:val="wordsofchrist"/>
    <w:basedOn w:val="DefaultParagraphFont"/>
    <w:rsid w:val="00AC6A69"/>
  </w:style>
  <w:style w:type="character" w:customStyle="1" w:styleId="versetext">
    <w:name w:val="versetext"/>
    <w:basedOn w:val="DefaultParagraphFont"/>
    <w:rsid w:val="00AC6A69"/>
  </w:style>
  <w:style w:type="character" w:customStyle="1" w:styleId="versenum">
    <w:name w:val="versenum"/>
    <w:basedOn w:val="DefaultParagraphFont"/>
    <w:rsid w:val="00AC6A69"/>
  </w:style>
  <w:style w:type="character" w:customStyle="1" w:styleId="strongs">
    <w:name w:val="strongs"/>
    <w:basedOn w:val="DefaultParagraphFont"/>
    <w:rsid w:val="00AC6A69"/>
  </w:style>
  <w:style w:type="character" w:styleId="CommentReference">
    <w:name w:val="annotation reference"/>
    <w:basedOn w:val="DefaultParagraphFont"/>
    <w:uiPriority w:val="99"/>
    <w:semiHidden/>
    <w:unhideWhenUsed/>
    <w:rsid w:val="00403A5A"/>
    <w:rPr>
      <w:sz w:val="16"/>
      <w:szCs w:val="16"/>
    </w:rPr>
  </w:style>
  <w:style w:type="paragraph" w:styleId="CommentText">
    <w:name w:val="annotation text"/>
    <w:basedOn w:val="Normal"/>
    <w:link w:val="CommentTextChar"/>
    <w:uiPriority w:val="99"/>
    <w:semiHidden/>
    <w:unhideWhenUsed/>
    <w:rsid w:val="00403A5A"/>
    <w:pPr>
      <w:spacing w:line="240" w:lineRule="auto"/>
    </w:pPr>
    <w:rPr>
      <w:sz w:val="20"/>
      <w:szCs w:val="20"/>
    </w:rPr>
  </w:style>
  <w:style w:type="character" w:customStyle="1" w:styleId="CommentTextChar">
    <w:name w:val="Comment Text Char"/>
    <w:basedOn w:val="DefaultParagraphFont"/>
    <w:link w:val="CommentText"/>
    <w:uiPriority w:val="99"/>
    <w:semiHidden/>
    <w:rsid w:val="00403A5A"/>
    <w:rPr>
      <w:sz w:val="20"/>
      <w:szCs w:val="20"/>
    </w:rPr>
  </w:style>
  <w:style w:type="paragraph" w:styleId="CommentSubject">
    <w:name w:val="annotation subject"/>
    <w:basedOn w:val="CommentText"/>
    <w:next w:val="CommentText"/>
    <w:link w:val="CommentSubjectChar"/>
    <w:uiPriority w:val="99"/>
    <w:semiHidden/>
    <w:unhideWhenUsed/>
    <w:rsid w:val="00403A5A"/>
    <w:rPr>
      <w:b/>
      <w:bCs/>
    </w:rPr>
  </w:style>
  <w:style w:type="character" w:customStyle="1" w:styleId="CommentSubjectChar">
    <w:name w:val="Comment Subject Char"/>
    <w:basedOn w:val="CommentTextChar"/>
    <w:link w:val="CommentSubject"/>
    <w:uiPriority w:val="99"/>
    <w:semiHidden/>
    <w:rsid w:val="00403A5A"/>
    <w:rPr>
      <w:b/>
      <w:bCs/>
      <w:sz w:val="20"/>
      <w:szCs w:val="20"/>
    </w:rPr>
  </w:style>
  <w:style w:type="paragraph" w:styleId="BalloonText">
    <w:name w:val="Balloon Text"/>
    <w:basedOn w:val="Normal"/>
    <w:link w:val="BalloonTextChar"/>
    <w:uiPriority w:val="99"/>
    <w:semiHidden/>
    <w:unhideWhenUsed/>
    <w:rsid w:val="00403A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A5A"/>
    <w:rPr>
      <w:rFonts w:ascii="Segoe UI" w:hAnsi="Segoe UI" w:cs="Segoe UI"/>
      <w:sz w:val="18"/>
      <w:szCs w:val="18"/>
    </w:rPr>
  </w:style>
  <w:style w:type="paragraph" w:styleId="NormalWeb">
    <w:name w:val="Normal (Web)"/>
    <w:basedOn w:val="Normal"/>
    <w:uiPriority w:val="99"/>
    <w:unhideWhenUsed/>
    <w:rsid w:val="003E785C"/>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2F09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970"/>
    <w:rPr>
      <w:sz w:val="20"/>
      <w:szCs w:val="20"/>
    </w:rPr>
  </w:style>
  <w:style w:type="character" w:styleId="EndnoteReference">
    <w:name w:val="endnote reference"/>
    <w:basedOn w:val="DefaultParagraphFont"/>
    <w:uiPriority w:val="99"/>
    <w:semiHidden/>
    <w:unhideWhenUsed/>
    <w:rsid w:val="002F0970"/>
    <w:rPr>
      <w:vertAlign w:val="superscript"/>
    </w:rPr>
  </w:style>
  <w:style w:type="paragraph" w:styleId="ListParagraph">
    <w:name w:val="List Paragraph"/>
    <w:basedOn w:val="Normal"/>
    <w:uiPriority w:val="34"/>
    <w:qFormat/>
    <w:rsid w:val="00A94543"/>
    <w:pPr>
      <w:ind w:left="720"/>
      <w:contextualSpacing/>
    </w:pPr>
  </w:style>
  <w:style w:type="character" w:styleId="Hyperlink">
    <w:name w:val="Hyperlink"/>
    <w:basedOn w:val="DefaultParagraphFont"/>
    <w:uiPriority w:val="99"/>
    <w:unhideWhenUsed/>
    <w:rsid w:val="006A74EE"/>
    <w:rPr>
      <w:color w:val="0000FF" w:themeColor="hyperlink"/>
      <w:u w:val="single"/>
    </w:rPr>
  </w:style>
  <w:style w:type="character" w:styleId="FollowedHyperlink">
    <w:name w:val="FollowedHyperlink"/>
    <w:basedOn w:val="DefaultParagraphFont"/>
    <w:uiPriority w:val="99"/>
    <w:semiHidden/>
    <w:unhideWhenUsed/>
    <w:rsid w:val="006A74EE"/>
    <w:rPr>
      <w:color w:val="800080" w:themeColor="followedHyperlink"/>
      <w:u w:val="single"/>
    </w:rPr>
  </w:style>
  <w:style w:type="paragraph" w:styleId="Revision">
    <w:name w:val="Revision"/>
    <w:hidden/>
    <w:uiPriority w:val="99"/>
    <w:semiHidden/>
    <w:rsid w:val="00E432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4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A5441-5953-4C3F-A767-95B909904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v4n.dotx</Template>
  <TotalTime>3206</TotalTime>
  <Pages>7</Pages>
  <Words>2668</Words>
  <Characters>15211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3</cp:revision>
  <cp:lastPrinted>2019-03-08T12:36:00Z</cp:lastPrinted>
  <dcterms:created xsi:type="dcterms:W3CDTF">2025-04-11T16:02:00Z</dcterms:created>
  <dcterms:modified xsi:type="dcterms:W3CDTF">2026-03-18T01:17:00Z</dcterms:modified>
</cp:coreProperties>
</file>