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98DA" w14:textId="77777777" w:rsidR="00285B9A" w:rsidRPr="00592594" w:rsidRDefault="00285B9A" w:rsidP="0056341B">
      <w:pPr>
        <w:pStyle w:val="Title"/>
        <w:tabs>
          <w:tab w:val="left" w:pos="4680"/>
        </w:tabs>
        <w:jc w:val="both"/>
      </w:pPr>
      <w:r w:rsidRPr="00592594">
        <w:t>KF</w:t>
      </w:r>
      <w:r w:rsidR="007C3A73" w:rsidRPr="00592594">
        <w:t>40</w:t>
      </w:r>
      <w:r w:rsidR="00A9338B" w:rsidRPr="00592594">
        <w:t xml:space="preserve"> Meeting</w:t>
      </w:r>
      <w:r w:rsidR="003A7996" w:rsidRPr="00592594">
        <w:t xml:space="preserve"> Ver</w:t>
      </w:r>
      <w:r w:rsidR="008B6764" w:rsidRPr="00592594">
        <w:t>s</w:t>
      </w:r>
      <w:r w:rsidR="003A7996" w:rsidRPr="00592594">
        <w:t>ion of</w:t>
      </w:r>
      <w:r w:rsidRPr="00592594">
        <w:t xml:space="preserve"> Teachings</w:t>
      </w:r>
    </w:p>
    <w:p w14:paraId="351D333D" w14:textId="77777777" w:rsidR="00285B9A" w:rsidRPr="00592594" w:rsidRDefault="00285B9A" w:rsidP="008B6764">
      <w:pPr>
        <w:spacing w:after="0" w:line="240" w:lineRule="auto"/>
        <w:jc w:val="both"/>
        <w:rPr>
          <w:rFonts w:cstheme="minorHAnsi"/>
        </w:rPr>
      </w:pPr>
      <w:r w:rsidRPr="00592594">
        <w:rPr>
          <w:rFonts w:cstheme="minorHAnsi"/>
        </w:rPr>
        <w:t>Karis is an invitation to a relationship based on mutual generosity.</w:t>
      </w:r>
    </w:p>
    <w:p w14:paraId="3C438466" w14:textId="77777777" w:rsidR="00ED6C5B" w:rsidRPr="00592594" w:rsidRDefault="00ED6C5B" w:rsidP="008B6764">
      <w:pPr>
        <w:spacing w:after="0" w:line="240" w:lineRule="auto"/>
        <w:jc w:val="both"/>
        <w:rPr>
          <w:rFonts w:cstheme="minorHAnsi"/>
        </w:rPr>
      </w:pPr>
    </w:p>
    <w:p w14:paraId="053B23B6" w14:textId="77777777" w:rsidR="00ED6C5B" w:rsidRPr="00592594" w:rsidRDefault="00E63F01" w:rsidP="008B6764">
      <w:pPr>
        <w:spacing w:after="0" w:line="240" w:lineRule="auto"/>
        <w:jc w:val="both"/>
        <w:rPr>
          <w:rFonts w:cstheme="minorHAnsi"/>
        </w:rPr>
      </w:pPr>
      <w:r w:rsidRPr="00592594">
        <w:rPr>
          <w:rFonts w:cstheme="minorHAnsi"/>
        </w:rPr>
        <w:t>“Search me, O God, and know my heart. Examine me and know my thoughts. See if there is any way in me that causes pain, and lead me in the ways of eternity.” (Psalm 139:23</w:t>
      </w:r>
      <w:r w:rsidR="008B6764" w:rsidRPr="00592594">
        <w:rPr>
          <w:rFonts w:cstheme="minorHAnsi"/>
        </w:rPr>
        <w:t>–</w:t>
      </w:r>
      <w:r w:rsidRPr="00592594">
        <w:rPr>
          <w:rFonts w:cstheme="minorHAnsi"/>
        </w:rPr>
        <w:t>24)</w:t>
      </w:r>
    </w:p>
    <w:p w14:paraId="48D5AAC0" w14:textId="77777777" w:rsidR="00E63F01" w:rsidRPr="00592594" w:rsidRDefault="00E63F01" w:rsidP="008B6764">
      <w:pPr>
        <w:spacing w:after="0" w:line="240" w:lineRule="auto"/>
        <w:jc w:val="both"/>
        <w:rPr>
          <w:rFonts w:cstheme="minorHAnsi"/>
        </w:rPr>
      </w:pPr>
    </w:p>
    <w:p w14:paraId="480452FA" w14:textId="77777777" w:rsidR="00285B9A" w:rsidRPr="00592594" w:rsidRDefault="00B0177C" w:rsidP="008B6764">
      <w:pPr>
        <w:spacing w:after="0" w:line="240" w:lineRule="auto"/>
        <w:jc w:val="both"/>
        <w:rPr>
          <w:rFonts w:cstheme="minorHAnsi"/>
          <w:b/>
        </w:rPr>
      </w:pPr>
      <w:r w:rsidRPr="00592594">
        <w:rPr>
          <w:rFonts w:cstheme="minorHAnsi"/>
          <w:b/>
        </w:rPr>
        <w:t>0:01</w:t>
      </w:r>
      <w:r w:rsidR="00285B9A" w:rsidRPr="00592594">
        <w:rPr>
          <w:rFonts w:cstheme="minorHAnsi"/>
          <w:b/>
        </w:rPr>
        <w:tab/>
        <w:t>OPENING</w:t>
      </w:r>
    </w:p>
    <w:p w14:paraId="68F028BE" w14:textId="77777777" w:rsidR="00ED6C5B" w:rsidRPr="00592594" w:rsidRDefault="00ED6C5B" w:rsidP="008B6764">
      <w:pPr>
        <w:spacing w:after="0" w:line="240" w:lineRule="auto"/>
        <w:jc w:val="both"/>
        <w:rPr>
          <w:rFonts w:cstheme="minorHAnsi"/>
          <w:b/>
        </w:rPr>
      </w:pPr>
    </w:p>
    <w:p w14:paraId="6057FEC0" w14:textId="77777777" w:rsidR="00285B9A" w:rsidRPr="00592594" w:rsidRDefault="00B0177C" w:rsidP="008B6764">
      <w:pPr>
        <w:spacing w:after="0" w:line="240" w:lineRule="auto"/>
        <w:jc w:val="both"/>
        <w:rPr>
          <w:rFonts w:cstheme="minorHAnsi"/>
          <w:b/>
        </w:rPr>
      </w:pPr>
      <w:r w:rsidRPr="00592594">
        <w:rPr>
          <w:rFonts w:cstheme="minorHAnsi"/>
          <w:b/>
        </w:rPr>
        <w:t>0:02</w:t>
      </w:r>
      <w:r w:rsidR="00285B9A" w:rsidRPr="00592594">
        <w:rPr>
          <w:rFonts w:cstheme="minorHAnsi"/>
          <w:b/>
        </w:rPr>
        <w:tab/>
        <w:t>PRESENTING</w:t>
      </w:r>
    </w:p>
    <w:p w14:paraId="2AD50403" w14:textId="77777777" w:rsidR="00004641" w:rsidRPr="00592594" w:rsidRDefault="00004641" w:rsidP="008B6764">
      <w:pPr>
        <w:spacing w:after="0" w:line="240" w:lineRule="auto"/>
        <w:jc w:val="both"/>
        <w:rPr>
          <w:rFonts w:cstheme="minorHAnsi"/>
          <w:b/>
        </w:rPr>
      </w:pPr>
    </w:p>
    <w:p w14:paraId="4907AF05" w14:textId="77777777" w:rsidR="00285B9A" w:rsidRPr="00592594" w:rsidRDefault="00ED6C5B" w:rsidP="008B6764">
      <w:pPr>
        <w:spacing w:after="0" w:line="240" w:lineRule="auto"/>
        <w:jc w:val="both"/>
        <w:rPr>
          <w:rFonts w:cstheme="minorHAnsi"/>
          <w:b/>
        </w:rPr>
      </w:pPr>
      <w:r w:rsidRPr="00592594">
        <w:rPr>
          <w:rFonts w:cstheme="minorHAnsi"/>
          <w:b/>
        </w:rPr>
        <w:t>0:06</w:t>
      </w:r>
      <w:r w:rsidR="00B0177C" w:rsidRPr="00592594">
        <w:rPr>
          <w:rFonts w:cstheme="minorHAnsi"/>
          <w:b/>
        </w:rPr>
        <w:tab/>
        <w:t>KARIS CIRCULATION</w:t>
      </w:r>
    </w:p>
    <w:p w14:paraId="46D23B0B" w14:textId="77777777" w:rsidR="00004641" w:rsidRPr="00592594" w:rsidRDefault="00004641" w:rsidP="008B6764">
      <w:pPr>
        <w:spacing w:after="0" w:line="240" w:lineRule="auto"/>
        <w:jc w:val="both"/>
        <w:rPr>
          <w:rFonts w:cstheme="minorHAnsi"/>
          <w:b/>
        </w:rPr>
      </w:pPr>
    </w:p>
    <w:p w14:paraId="0A2FE1E0" w14:textId="77777777" w:rsidR="00004641" w:rsidRPr="00592594" w:rsidRDefault="00ED6C5B" w:rsidP="008B6764">
      <w:pPr>
        <w:spacing w:after="0" w:line="240" w:lineRule="auto"/>
        <w:jc w:val="both"/>
        <w:rPr>
          <w:rFonts w:cstheme="minorHAnsi"/>
          <w:b/>
        </w:rPr>
      </w:pPr>
      <w:r w:rsidRPr="00592594">
        <w:rPr>
          <w:rFonts w:cstheme="minorHAnsi"/>
          <w:b/>
        </w:rPr>
        <w:t>0:07</w:t>
      </w:r>
      <w:r w:rsidR="00285B9A" w:rsidRPr="00592594">
        <w:rPr>
          <w:rFonts w:cstheme="minorHAnsi"/>
          <w:b/>
        </w:rPr>
        <w:tab/>
        <w:t>GUIDELINES &amp; LIMITATIONS</w:t>
      </w:r>
    </w:p>
    <w:p w14:paraId="69F90FC9" w14:textId="77777777" w:rsidR="00004641" w:rsidRPr="00592594" w:rsidRDefault="00004641" w:rsidP="008B6764">
      <w:pPr>
        <w:spacing w:after="0" w:line="240" w:lineRule="auto"/>
        <w:jc w:val="both"/>
        <w:rPr>
          <w:rFonts w:cstheme="minorHAnsi"/>
          <w:b/>
        </w:rPr>
      </w:pPr>
    </w:p>
    <w:p w14:paraId="12DF81D1" w14:textId="77777777" w:rsidR="007C3A73" w:rsidRPr="00592594" w:rsidRDefault="00ED6C5B" w:rsidP="008B6764">
      <w:pPr>
        <w:spacing w:after="0" w:line="240" w:lineRule="auto"/>
        <w:jc w:val="both"/>
        <w:rPr>
          <w:rFonts w:cstheme="minorHAnsi"/>
          <w:b/>
        </w:rPr>
      </w:pPr>
      <w:r w:rsidRPr="00592594">
        <w:rPr>
          <w:rFonts w:cstheme="minorHAnsi"/>
          <w:b/>
        </w:rPr>
        <w:t>0:0</w:t>
      </w:r>
      <w:r w:rsidR="00285B9A" w:rsidRPr="00592594">
        <w:rPr>
          <w:rFonts w:cstheme="minorHAnsi"/>
          <w:b/>
        </w:rPr>
        <w:t>8</w:t>
      </w:r>
      <w:r w:rsidR="00285B9A" w:rsidRPr="00592594">
        <w:rPr>
          <w:rFonts w:cstheme="minorHAnsi"/>
          <w:b/>
        </w:rPr>
        <w:tab/>
        <w:t>MINDFULNESS &amp; MEDITATION TRAINING</w:t>
      </w:r>
    </w:p>
    <w:p w14:paraId="2383E2B4" w14:textId="77777777" w:rsidR="00ED6C5B" w:rsidRPr="00592594" w:rsidRDefault="00ED6C5B" w:rsidP="008B6764">
      <w:pPr>
        <w:spacing w:after="0" w:line="240" w:lineRule="auto"/>
        <w:jc w:val="both"/>
        <w:rPr>
          <w:rFonts w:cstheme="minorHAnsi"/>
        </w:rPr>
      </w:pPr>
    </w:p>
    <w:p w14:paraId="159CDA93" w14:textId="72ECE11B" w:rsidR="007C3A73" w:rsidRPr="00592594" w:rsidRDefault="007C3A73" w:rsidP="008B6764">
      <w:pPr>
        <w:spacing w:after="0" w:line="240" w:lineRule="auto"/>
        <w:jc w:val="both"/>
        <w:rPr>
          <w:rFonts w:cstheme="minorHAnsi"/>
        </w:rPr>
      </w:pPr>
      <w:r w:rsidRPr="00592594">
        <w:rPr>
          <w:rFonts w:cstheme="minorHAnsi"/>
        </w:rPr>
        <w:t>Our</w:t>
      </w:r>
      <w:r w:rsidR="003B2100" w:rsidRPr="00592594">
        <w:rPr>
          <w:rFonts w:cstheme="minorHAnsi"/>
        </w:rPr>
        <w:t xml:space="preserve"> physical</w:t>
      </w:r>
      <w:r w:rsidRPr="00592594">
        <w:rPr>
          <w:rFonts w:cstheme="minorHAnsi"/>
        </w:rPr>
        <w:t xml:space="preserve"> goal for th</w:t>
      </w:r>
      <w:r w:rsidR="00EC74E9" w:rsidRPr="00592594">
        <w:rPr>
          <w:rFonts w:cstheme="minorHAnsi"/>
        </w:rPr>
        <w:t xml:space="preserve">e </w:t>
      </w:r>
      <w:r w:rsidR="00EC74E9" w:rsidRPr="00592594">
        <w:rPr>
          <w:rFonts w:cstheme="minorHAnsi"/>
          <w:b/>
        </w:rPr>
        <w:t>Three-Part Breath</w:t>
      </w:r>
      <w:r w:rsidR="00EC74E9" w:rsidRPr="00592594">
        <w:rPr>
          <w:rFonts w:cstheme="minorHAnsi"/>
        </w:rPr>
        <w:t xml:space="preserve"> meditation </w:t>
      </w:r>
      <w:r w:rsidRPr="00592594">
        <w:rPr>
          <w:rFonts w:cstheme="minorHAnsi"/>
        </w:rPr>
        <w:t xml:space="preserve">is </w:t>
      </w:r>
      <w:r w:rsidR="00431C24" w:rsidRPr="00592594">
        <w:rPr>
          <w:rFonts w:cstheme="minorHAnsi"/>
        </w:rPr>
        <w:t>to inhale and exhale for</w:t>
      </w:r>
      <w:r w:rsidR="00DA0E12" w:rsidRPr="00592594">
        <w:rPr>
          <w:rFonts w:cstheme="minorHAnsi"/>
        </w:rPr>
        <w:t xml:space="preserve"> </w:t>
      </w:r>
      <w:r w:rsidR="00431C24" w:rsidRPr="00592594">
        <w:rPr>
          <w:rFonts w:cstheme="minorHAnsi"/>
        </w:rPr>
        <w:t>an equal</w:t>
      </w:r>
      <w:r w:rsidRPr="00592594">
        <w:rPr>
          <w:rFonts w:cstheme="minorHAnsi"/>
        </w:rPr>
        <w:t xml:space="preserve"> amount of time</w:t>
      </w:r>
      <w:r w:rsidR="00CC098E" w:rsidRPr="00592594">
        <w:rPr>
          <w:rFonts w:cstheme="minorHAnsi"/>
        </w:rPr>
        <w:t>, pausing</w:t>
      </w:r>
      <w:r w:rsidR="00E0339F" w:rsidRPr="00592594">
        <w:rPr>
          <w:rFonts w:cstheme="minorHAnsi"/>
        </w:rPr>
        <w:t xml:space="preserve"> a</w:t>
      </w:r>
      <w:r w:rsidR="003B2100" w:rsidRPr="00592594">
        <w:rPr>
          <w:rFonts w:cstheme="minorHAnsi"/>
        </w:rPr>
        <w:t>t the end of each inhale and</w:t>
      </w:r>
      <w:r w:rsidR="00E0339F" w:rsidRPr="00592594">
        <w:rPr>
          <w:rFonts w:cstheme="minorHAnsi"/>
        </w:rPr>
        <w:t xml:space="preserve"> each</w:t>
      </w:r>
      <w:r w:rsidR="003C135A" w:rsidRPr="00592594">
        <w:rPr>
          <w:rFonts w:cstheme="minorHAnsi"/>
        </w:rPr>
        <w:t xml:space="preserve"> exhale. </w:t>
      </w:r>
      <w:r w:rsidR="00906F8E" w:rsidRPr="00592594">
        <w:rPr>
          <w:rFonts w:cstheme="minorHAnsi"/>
        </w:rPr>
        <w:t xml:space="preserve">This </w:t>
      </w:r>
      <w:r w:rsidR="00EC74E9" w:rsidRPr="00592594">
        <w:rPr>
          <w:rFonts w:cstheme="minorHAnsi"/>
        </w:rPr>
        <w:t xml:space="preserve">breathing method </w:t>
      </w:r>
      <w:r w:rsidR="00906F8E" w:rsidRPr="00592594">
        <w:rPr>
          <w:rFonts w:cstheme="minorHAnsi"/>
        </w:rPr>
        <w:t xml:space="preserve">trains </w:t>
      </w:r>
      <w:r w:rsidR="004C3BE5" w:rsidRPr="00592594">
        <w:rPr>
          <w:rFonts w:cstheme="minorHAnsi"/>
        </w:rPr>
        <w:t>y</w:t>
      </w:r>
      <w:r w:rsidR="00906F8E" w:rsidRPr="00592594">
        <w:rPr>
          <w:rFonts w:cstheme="minorHAnsi"/>
        </w:rPr>
        <w:t>our</w:t>
      </w:r>
      <w:r w:rsidRPr="00592594">
        <w:rPr>
          <w:rFonts w:cstheme="minorHAnsi"/>
        </w:rPr>
        <w:t xml:space="preserve"> mind</w:t>
      </w:r>
      <w:r w:rsidR="00906F8E" w:rsidRPr="00592594">
        <w:rPr>
          <w:rFonts w:cstheme="minorHAnsi"/>
        </w:rPr>
        <w:t xml:space="preserve"> to control </w:t>
      </w:r>
      <w:r w:rsidR="004C3BE5" w:rsidRPr="00592594">
        <w:rPr>
          <w:rFonts w:cstheme="minorHAnsi"/>
        </w:rPr>
        <w:t>y</w:t>
      </w:r>
      <w:r w:rsidR="00906F8E" w:rsidRPr="00592594">
        <w:rPr>
          <w:rFonts w:cstheme="minorHAnsi"/>
        </w:rPr>
        <w:t>our</w:t>
      </w:r>
      <w:r w:rsidRPr="00592594">
        <w:rPr>
          <w:rFonts w:cstheme="minorHAnsi"/>
        </w:rPr>
        <w:t xml:space="preserve"> body’s re</w:t>
      </w:r>
      <w:r w:rsidR="00906F8E" w:rsidRPr="00592594">
        <w:rPr>
          <w:rFonts w:cstheme="minorHAnsi"/>
        </w:rPr>
        <w:t xml:space="preserve">actions to fear and discomfort. </w:t>
      </w:r>
      <w:r w:rsidR="00D364F3" w:rsidRPr="00592594">
        <w:rPr>
          <w:rFonts w:cstheme="minorHAnsi"/>
        </w:rPr>
        <w:t>It also gives you an opportunity to practice</w:t>
      </w:r>
      <w:r w:rsidR="00E843BF" w:rsidRPr="00592594">
        <w:rPr>
          <w:rFonts w:cstheme="minorHAnsi"/>
        </w:rPr>
        <w:t xml:space="preserve"> courage, endurance, and living in reality.</w:t>
      </w:r>
      <w:r w:rsidR="00D364F3" w:rsidRPr="00592594">
        <w:rPr>
          <w:rFonts w:cstheme="minorHAnsi"/>
        </w:rPr>
        <w:t xml:space="preserve"> </w:t>
      </w:r>
      <w:r w:rsidR="008F79C8" w:rsidRPr="00592594">
        <w:rPr>
          <w:rFonts w:cstheme="minorHAnsi"/>
        </w:rPr>
        <w:t>During this training w</w:t>
      </w:r>
      <w:r w:rsidR="00906F8E" w:rsidRPr="00592594">
        <w:rPr>
          <w:rFonts w:cstheme="minorHAnsi"/>
        </w:rPr>
        <w:t>e</w:t>
      </w:r>
      <w:r w:rsidR="008F79C8" w:rsidRPr="00592594">
        <w:rPr>
          <w:rFonts w:cstheme="minorHAnsi"/>
        </w:rPr>
        <w:t xml:space="preserve"> will inhale for </w:t>
      </w:r>
      <w:r w:rsidR="002E150D" w:rsidRPr="00592594">
        <w:rPr>
          <w:rFonts w:cstheme="minorHAnsi"/>
        </w:rPr>
        <w:t xml:space="preserve">six </w:t>
      </w:r>
      <w:r w:rsidR="008F79C8" w:rsidRPr="00592594">
        <w:rPr>
          <w:rFonts w:cstheme="minorHAnsi"/>
        </w:rPr>
        <w:t>counts</w:t>
      </w:r>
      <w:r w:rsidR="00AC4360" w:rsidRPr="00592594">
        <w:rPr>
          <w:rFonts w:cstheme="minorHAnsi"/>
        </w:rPr>
        <w:t xml:space="preserve"> of one second each</w:t>
      </w:r>
      <w:r w:rsidR="008F79C8" w:rsidRPr="00592594">
        <w:rPr>
          <w:rFonts w:cstheme="minorHAnsi"/>
        </w:rPr>
        <w:t xml:space="preserve">, pause for </w:t>
      </w:r>
      <w:r w:rsidR="002E150D" w:rsidRPr="00592594">
        <w:rPr>
          <w:rFonts w:cstheme="minorHAnsi"/>
        </w:rPr>
        <w:t xml:space="preserve">three </w:t>
      </w:r>
      <w:r w:rsidR="008F79C8" w:rsidRPr="00592594">
        <w:rPr>
          <w:rFonts w:cstheme="minorHAnsi"/>
        </w:rPr>
        <w:t>counts, e</w:t>
      </w:r>
      <w:r w:rsidRPr="00592594">
        <w:rPr>
          <w:rFonts w:cstheme="minorHAnsi"/>
        </w:rPr>
        <w:t xml:space="preserve">xhale for </w:t>
      </w:r>
      <w:r w:rsidR="002E150D" w:rsidRPr="00592594">
        <w:rPr>
          <w:rFonts w:cstheme="minorHAnsi"/>
        </w:rPr>
        <w:t xml:space="preserve">six </w:t>
      </w:r>
      <w:r w:rsidRPr="00592594">
        <w:rPr>
          <w:rFonts w:cstheme="minorHAnsi"/>
        </w:rPr>
        <w:t>counts</w:t>
      </w:r>
      <w:r w:rsidR="002E150D" w:rsidRPr="00592594">
        <w:rPr>
          <w:rFonts w:cstheme="minorHAnsi"/>
        </w:rPr>
        <w:t>,</w:t>
      </w:r>
      <w:r w:rsidRPr="00592594">
        <w:rPr>
          <w:rFonts w:cstheme="minorHAnsi"/>
        </w:rPr>
        <w:t xml:space="preserve"> and then pause </w:t>
      </w:r>
      <w:r w:rsidR="008B6764" w:rsidRPr="00592594">
        <w:rPr>
          <w:rFonts w:cstheme="minorHAnsi"/>
        </w:rPr>
        <w:t xml:space="preserve">again </w:t>
      </w:r>
      <w:r w:rsidRPr="00592594">
        <w:rPr>
          <w:rFonts w:cstheme="minorHAnsi"/>
        </w:rPr>
        <w:t xml:space="preserve">for </w:t>
      </w:r>
      <w:r w:rsidR="002E150D" w:rsidRPr="00592594">
        <w:rPr>
          <w:rFonts w:cstheme="minorHAnsi"/>
        </w:rPr>
        <w:t xml:space="preserve">three </w:t>
      </w:r>
      <w:r w:rsidRPr="00592594">
        <w:rPr>
          <w:rFonts w:cstheme="minorHAnsi"/>
        </w:rPr>
        <w:t xml:space="preserve">counts. </w:t>
      </w:r>
      <w:r w:rsidR="00F64C40" w:rsidRPr="00592594">
        <w:rPr>
          <w:rFonts w:cstheme="minorHAnsi"/>
        </w:rPr>
        <w:t>If you find that you need extra air during this practice</w:t>
      </w:r>
      <w:r w:rsidR="008F79C8" w:rsidRPr="00592594">
        <w:rPr>
          <w:rFonts w:cstheme="minorHAnsi"/>
        </w:rPr>
        <w:t>,</w:t>
      </w:r>
      <w:r w:rsidR="00F64C40" w:rsidRPr="00592594">
        <w:rPr>
          <w:rFonts w:cstheme="minorHAnsi"/>
        </w:rPr>
        <w:t xml:space="preserve"> go ahead and take a short </w:t>
      </w:r>
      <w:r w:rsidR="002C1751" w:rsidRPr="00592594">
        <w:rPr>
          <w:rFonts w:cstheme="minorHAnsi"/>
        </w:rPr>
        <w:t>inhale</w:t>
      </w:r>
      <w:r w:rsidR="00F64C40" w:rsidRPr="00592594">
        <w:rPr>
          <w:rFonts w:cstheme="minorHAnsi"/>
        </w:rPr>
        <w:t xml:space="preserve">, and then return to the count. </w:t>
      </w:r>
      <w:r w:rsidR="0035456B" w:rsidRPr="00592594">
        <w:rPr>
          <w:rFonts w:cstheme="minorHAnsi"/>
        </w:rPr>
        <w:t>Continue to maintain</w:t>
      </w:r>
      <w:r w:rsidR="008F79C8" w:rsidRPr="00592594">
        <w:rPr>
          <w:rFonts w:cstheme="minorHAnsi"/>
        </w:rPr>
        <w:t xml:space="preserve"> a</w:t>
      </w:r>
      <w:r w:rsidR="00906F8E" w:rsidRPr="00592594">
        <w:rPr>
          <w:rFonts w:cstheme="minorHAnsi"/>
        </w:rPr>
        <w:t xml:space="preserve"> </w:t>
      </w:r>
      <w:r w:rsidRPr="00592594">
        <w:rPr>
          <w:rFonts w:cstheme="minorHAnsi"/>
        </w:rPr>
        <w:t>Mona Lisa smi</w:t>
      </w:r>
      <w:r w:rsidR="00906F8E" w:rsidRPr="00592594">
        <w:rPr>
          <w:rFonts w:cstheme="minorHAnsi"/>
        </w:rPr>
        <w:t>le</w:t>
      </w:r>
      <w:r w:rsidR="00DD3338" w:rsidRPr="00592594">
        <w:rPr>
          <w:rFonts w:cstheme="minorHAnsi"/>
        </w:rPr>
        <w:t xml:space="preserve"> and </w:t>
      </w:r>
      <w:r w:rsidR="0035456B" w:rsidRPr="00592594">
        <w:rPr>
          <w:rFonts w:cstheme="minorHAnsi"/>
        </w:rPr>
        <w:t xml:space="preserve">a relaxed </w:t>
      </w:r>
      <w:r w:rsidR="00DD3338" w:rsidRPr="00592594">
        <w:rPr>
          <w:rFonts w:cstheme="minorHAnsi"/>
        </w:rPr>
        <w:t xml:space="preserve">perineum. </w:t>
      </w:r>
      <w:r w:rsidRPr="00592594">
        <w:rPr>
          <w:rFonts w:cstheme="minorHAnsi"/>
        </w:rPr>
        <w:t>When you find your mind wan</w:t>
      </w:r>
      <w:r w:rsidR="008F79C8" w:rsidRPr="00592594">
        <w:rPr>
          <w:rFonts w:cstheme="minorHAnsi"/>
        </w:rPr>
        <w:t xml:space="preserve">dering, </w:t>
      </w:r>
      <w:r w:rsidR="00AB539F" w:rsidRPr="00592594">
        <w:rPr>
          <w:rFonts w:cstheme="minorHAnsi"/>
        </w:rPr>
        <w:t>gently</w:t>
      </w:r>
      <w:r w:rsidR="008F79C8" w:rsidRPr="00592594">
        <w:rPr>
          <w:rFonts w:cstheme="minorHAnsi"/>
        </w:rPr>
        <w:t xml:space="preserve"> say to yourself</w:t>
      </w:r>
      <w:r w:rsidR="00CA240A" w:rsidRPr="00592594">
        <w:rPr>
          <w:rFonts w:cstheme="minorHAnsi"/>
        </w:rPr>
        <w:t>, “</w:t>
      </w:r>
      <w:r w:rsidR="0056341B" w:rsidRPr="00592594">
        <w:rPr>
          <w:rFonts w:cstheme="minorHAnsi"/>
        </w:rPr>
        <w:t>Release thoughts</w:t>
      </w:r>
      <w:r w:rsidR="00CA240A" w:rsidRPr="00592594">
        <w:rPr>
          <w:rFonts w:cstheme="minorHAnsi"/>
        </w:rPr>
        <w:t xml:space="preserve">,” and then </w:t>
      </w:r>
      <w:r w:rsidR="00AB539F" w:rsidRPr="00592594">
        <w:rPr>
          <w:rFonts w:cstheme="minorHAnsi"/>
        </w:rPr>
        <w:t>mindfully</w:t>
      </w:r>
      <w:r w:rsidR="00CA4431" w:rsidRPr="00592594">
        <w:rPr>
          <w:rFonts w:cstheme="minorHAnsi"/>
        </w:rPr>
        <w:t xml:space="preserve"> </w:t>
      </w:r>
      <w:r w:rsidR="008F79C8" w:rsidRPr="00592594">
        <w:rPr>
          <w:rFonts w:cstheme="minorHAnsi"/>
        </w:rPr>
        <w:t>return to your</w:t>
      </w:r>
      <w:r w:rsidRPr="00592594">
        <w:rPr>
          <w:rFonts w:cstheme="minorHAnsi"/>
        </w:rPr>
        <w:t xml:space="preserve"> breath.</w:t>
      </w:r>
    </w:p>
    <w:p w14:paraId="3D7A024F" w14:textId="77777777" w:rsidR="00ED6C5B" w:rsidRPr="00592594" w:rsidRDefault="00ED6C5B" w:rsidP="008B6764">
      <w:pPr>
        <w:spacing w:after="0" w:line="240" w:lineRule="auto"/>
        <w:jc w:val="both"/>
        <w:rPr>
          <w:rFonts w:cstheme="minorHAnsi"/>
        </w:rPr>
      </w:pPr>
    </w:p>
    <w:p w14:paraId="0CB7606D" w14:textId="2C9BE9DC" w:rsidR="007C3A73" w:rsidRPr="00592594" w:rsidRDefault="001617A1" w:rsidP="008B6764">
      <w:pPr>
        <w:spacing w:after="0" w:line="240" w:lineRule="auto"/>
        <w:jc w:val="both"/>
        <w:rPr>
          <w:rFonts w:cstheme="minorHAnsi"/>
        </w:rPr>
      </w:pPr>
      <w:r w:rsidRPr="00592594">
        <w:rPr>
          <w:rFonts w:cstheme="minorHAnsi"/>
        </w:rPr>
        <w:t xml:space="preserve">To practice </w:t>
      </w:r>
      <w:r w:rsidR="00B0177C" w:rsidRPr="00592594">
        <w:rPr>
          <w:rFonts w:cstheme="minorHAnsi"/>
        </w:rPr>
        <w:t xml:space="preserve">the </w:t>
      </w:r>
      <w:r w:rsidR="006943C1" w:rsidRPr="00592594">
        <w:rPr>
          <w:rFonts w:cstheme="minorHAnsi"/>
          <w:b/>
        </w:rPr>
        <w:t>Three</w:t>
      </w:r>
      <w:r w:rsidR="003C135A" w:rsidRPr="00592594">
        <w:rPr>
          <w:rFonts w:cstheme="minorHAnsi"/>
          <w:b/>
        </w:rPr>
        <w:t>-</w:t>
      </w:r>
      <w:r w:rsidR="00B0177C" w:rsidRPr="00592594">
        <w:rPr>
          <w:rFonts w:cstheme="minorHAnsi"/>
          <w:b/>
        </w:rPr>
        <w:t>Part Breath</w:t>
      </w:r>
      <w:r w:rsidR="001563E4" w:rsidRPr="00592594">
        <w:rPr>
          <w:rFonts w:cstheme="minorHAnsi"/>
        </w:rPr>
        <w:t>, we inhale by first</w:t>
      </w:r>
      <w:r w:rsidR="00E0339F" w:rsidRPr="00592594">
        <w:rPr>
          <w:rFonts w:cstheme="minorHAnsi"/>
        </w:rPr>
        <w:t xml:space="preserve"> expand</w:t>
      </w:r>
      <w:r w:rsidR="001563E4" w:rsidRPr="00592594">
        <w:rPr>
          <w:rFonts w:cstheme="minorHAnsi"/>
        </w:rPr>
        <w:t xml:space="preserve">ing </w:t>
      </w:r>
      <w:r w:rsidR="0035456B" w:rsidRPr="00592594">
        <w:rPr>
          <w:rFonts w:cstheme="minorHAnsi"/>
        </w:rPr>
        <w:t xml:space="preserve">the abdomen, </w:t>
      </w:r>
      <w:r w:rsidR="00E0339F" w:rsidRPr="00592594">
        <w:rPr>
          <w:rFonts w:cstheme="minorHAnsi"/>
        </w:rPr>
        <w:t xml:space="preserve">then </w:t>
      </w:r>
      <w:r w:rsidR="0035456B" w:rsidRPr="00592594">
        <w:rPr>
          <w:rFonts w:cstheme="minorHAnsi"/>
        </w:rPr>
        <w:t xml:space="preserve">the </w:t>
      </w:r>
      <w:r w:rsidR="00CA240A" w:rsidRPr="00592594">
        <w:rPr>
          <w:rFonts w:cstheme="minorHAnsi"/>
        </w:rPr>
        <w:t>lower ribs</w:t>
      </w:r>
      <w:r w:rsidR="0035456B" w:rsidRPr="00592594">
        <w:rPr>
          <w:rFonts w:cstheme="minorHAnsi"/>
        </w:rPr>
        <w:t xml:space="preserve">, and </w:t>
      </w:r>
      <w:r w:rsidR="003C135A" w:rsidRPr="00592594">
        <w:rPr>
          <w:rFonts w:cstheme="minorHAnsi"/>
        </w:rPr>
        <w:t>lastly the</w:t>
      </w:r>
      <w:r w:rsidR="0035456B" w:rsidRPr="00592594">
        <w:rPr>
          <w:rFonts w:cstheme="minorHAnsi"/>
        </w:rPr>
        <w:t xml:space="preserve"> upper chest</w:t>
      </w:r>
      <w:r w:rsidR="003C135A" w:rsidRPr="00592594">
        <w:rPr>
          <w:rFonts w:cstheme="minorHAnsi"/>
        </w:rPr>
        <w:t>,</w:t>
      </w:r>
      <w:r w:rsidR="001563E4" w:rsidRPr="00592594">
        <w:rPr>
          <w:rFonts w:cstheme="minorHAnsi"/>
        </w:rPr>
        <w:t xml:space="preserve"> stopping to pause just short of full capacity</w:t>
      </w:r>
      <w:r w:rsidR="0035456B" w:rsidRPr="00592594">
        <w:rPr>
          <w:rFonts w:cstheme="minorHAnsi"/>
        </w:rPr>
        <w:t>. On the exhale</w:t>
      </w:r>
      <w:r w:rsidR="00E136CD" w:rsidRPr="00592594">
        <w:rPr>
          <w:rFonts w:cstheme="minorHAnsi"/>
        </w:rPr>
        <w:t>,</w:t>
      </w:r>
      <w:r w:rsidR="0035456B" w:rsidRPr="00592594">
        <w:rPr>
          <w:rFonts w:cstheme="minorHAnsi"/>
        </w:rPr>
        <w:t xml:space="preserve"> first release the upper chest, </w:t>
      </w:r>
      <w:r w:rsidR="00AE751C" w:rsidRPr="00592594">
        <w:rPr>
          <w:rFonts w:cstheme="minorHAnsi"/>
        </w:rPr>
        <w:t xml:space="preserve">then </w:t>
      </w:r>
      <w:r w:rsidR="0035456B" w:rsidRPr="00592594">
        <w:rPr>
          <w:rFonts w:cstheme="minorHAnsi"/>
        </w:rPr>
        <w:t xml:space="preserve">the </w:t>
      </w:r>
      <w:r w:rsidR="00CA240A" w:rsidRPr="00592594">
        <w:rPr>
          <w:rFonts w:cstheme="minorHAnsi"/>
        </w:rPr>
        <w:t>lower ribs</w:t>
      </w:r>
      <w:r w:rsidR="0035456B" w:rsidRPr="00592594">
        <w:rPr>
          <w:rFonts w:cstheme="minorHAnsi"/>
        </w:rPr>
        <w:t xml:space="preserve">, and </w:t>
      </w:r>
      <w:r w:rsidR="00E0339F" w:rsidRPr="00592594">
        <w:rPr>
          <w:rFonts w:cstheme="minorHAnsi"/>
        </w:rPr>
        <w:t xml:space="preserve">lastly </w:t>
      </w:r>
      <w:r w:rsidR="00906F8E" w:rsidRPr="00592594">
        <w:rPr>
          <w:rFonts w:cstheme="minorHAnsi"/>
        </w:rPr>
        <w:t>the abdomen. Reserve</w:t>
      </w:r>
      <w:r w:rsidR="0035456B" w:rsidRPr="00592594">
        <w:rPr>
          <w:rFonts w:cstheme="minorHAnsi"/>
        </w:rPr>
        <w:t xml:space="preserve"> a little air at the end</w:t>
      </w:r>
      <w:r w:rsidR="00906F8E" w:rsidRPr="00592594">
        <w:rPr>
          <w:rFonts w:cstheme="minorHAnsi"/>
        </w:rPr>
        <w:t xml:space="preserve"> of the</w:t>
      </w:r>
      <w:r w:rsidR="00907EA3" w:rsidRPr="00592594">
        <w:rPr>
          <w:rFonts w:cstheme="minorHAnsi"/>
        </w:rPr>
        <w:t xml:space="preserve"> exhale</w:t>
      </w:r>
      <w:r w:rsidR="00906F8E" w:rsidRPr="00592594">
        <w:rPr>
          <w:rFonts w:cstheme="minorHAnsi"/>
        </w:rPr>
        <w:t xml:space="preserve"> to bridge the</w:t>
      </w:r>
      <w:r w:rsidR="0035456B" w:rsidRPr="00592594">
        <w:rPr>
          <w:rFonts w:cstheme="minorHAnsi"/>
        </w:rPr>
        <w:t xml:space="preserve"> pause</w:t>
      </w:r>
      <w:r w:rsidR="00E0339F" w:rsidRPr="00592594">
        <w:rPr>
          <w:rFonts w:cstheme="minorHAnsi"/>
        </w:rPr>
        <w:t xml:space="preserve"> before the next inhale</w:t>
      </w:r>
      <w:r w:rsidR="0035456B" w:rsidRPr="00592594">
        <w:rPr>
          <w:rFonts w:cstheme="minorHAnsi"/>
        </w:rPr>
        <w:t xml:space="preserve">. </w:t>
      </w:r>
      <w:r w:rsidR="007C3A73" w:rsidRPr="00592594">
        <w:rPr>
          <w:rFonts w:cstheme="minorHAnsi"/>
        </w:rPr>
        <w:t xml:space="preserve">I will help you </w:t>
      </w:r>
      <w:r w:rsidR="001563E4" w:rsidRPr="00592594">
        <w:rPr>
          <w:rFonts w:cstheme="minorHAnsi"/>
        </w:rPr>
        <w:t>pace your breathing</w:t>
      </w:r>
      <w:r w:rsidR="00AE751C" w:rsidRPr="00592594">
        <w:rPr>
          <w:rFonts w:cstheme="minorHAnsi"/>
        </w:rPr>
        <w:t xml:space="preserve"> </w:t>
      </w:r>
      <w:r w:rsidR="007C3A73" w:rsidRPr="00592594">
        <w:rPr>
          <w:rFonts w:cstheme="minorHAnsi"/>
        </w:rPr>
        <w:t xml:space="preserve">for the first minute and then allow you </w:t>
      </w:r>
      <w:r w:rsidR="00ED6C5B" w:rsidRPr="00592594">
        <w:rPr>
          <w:rFonts w:cstheme="minorHAnsi"/>
        </w:rPr>
        <w:t xml:space="preserve">to </w:t>
      </w:r>
      <w:r w:rsidR="007C3A73" w:rsidRPr="00592594">
        <w:rPr>
          <w:rFonts w:cstheme="minorHAnsi"/>
        </w:rPr>
        <w:t xml:space="preserve">continue on </w:t>
      </w:r>
      <w:r w:rsidR="002940AD" w:rsidRPr="00592594">
        <w:rPr>
          <w:rFonts w:cstheme="minorHAnsi"/>
        </w:rPr>
        <w:t xml:space="preserve">your own for two more minutes. </w:t>
      </w:r>
      <w:r w:rsidR="00E276FE" w:rsidRPr="00592594">
        <w:rPr>
          <w:rFonts w:cstheme="minorHAnsi"/>
        </w:rPr>
        <w:t>Are you ready? Let’s b</w:t>
      </w:r>
      <w:r w:rsidR="00B0177C" w:rsidRPr="00592594">
        <w:rPr>
          <w:rFonts w:cstheme="minorHAnsi"/>
        </w:rPr>
        <w:t xml:space="preserve">egin. </w:t>
      </w:r>
      <w:bookmarkStart w:id="0" w:name="OLE_LINK1"/>
      <w:r w:rsidR="00B0177C" w:rsidRPr="00592594">
        <w:rPr>
          <w:rFonts w:cstheme="minorHAnsi"/>
          <w:i/>
        </w:rPr>
        <w:t>Inhale 2-3-4-5-6, pause 2-3, exhale 2-3-4-5-6, p</w:t>
      </w:r>
      <w:r w:rsidR="00DD3338" w:rsidRPr="00592594">
        <w:rPr>
          <w:rFonts w:cstheme="minorHAnsi"/>
          <w:i/>
        </w:rPr>
        <w:t>ause 2-3.</w:t>
      </w:r>
      <w:bookmarkStart w:id="1" w:name="_Hlk531784510"/>
      <w:bookmarkEnd w:id="0"/>
      <w:r w:rsidR="00DD3338" w:rsidRPr="00592594">
        <w:rPr>
          <w:rFonts w:cstheme="minorHAnsi"/>
        </w:rPr>
        <w:t xml:space="preserve"> </w:t>
      </w:r>
      <w:bookmarkEnd w:id="1"/>
      <w:r w:rsidR="00DD3338" w:rsidRPr="00592594">
        <w:rPr>
          <w:rFonts w:cstheme="minorHAnsi"/>
          <w:i/>
        </w:rPr>
        <w:t>(Repeat</w:t>
      </w:r>
      <w:r w:rsidR="00B0177C" w:rsidRPr="00592594">
        <w:rPr>
          <w:rFonts w:cstheme="minorHAnsi"/>
          <w:i/>
        </w:rPr>
        <w:t xml:space="preserve"> the count </w:t>
      </w:r>
      <w:r w:rsidR="00DD3338" w:rsidRPr="00592594">
        <w:rPr>
          <w:rFonts w:cstheme="minorHAnsi"/>
          <w:i/>
        </w:rPr>
        <w:t>for 1 minute)</w:t>
      </w:r>
      <w:r w:rsidR="00B0177C" w:rsidRPr="00592594">
        <w:rPr>
          <w:rFonts w:cstheme="minorHAnsi"/>
        </w:rPr>
        <w:t xml:space="preserve"> </w:t>
      </w:r>
      <w:r w:rsidR="00DD3338" w:rsidRPr="00592594">
        <w:rPr>
          <w:rFonts w:cstheme="minorHAnsi"/>
        </w:rPr>
        <w:t>And now</w:t>
      </w:r>
      <w:r w:rsidR="00F470B2" w:rsidRPr="00592594">
        <w:rPr>
          <w:rFonts w:cstheme="minorHAnsi"/>
        </w:rPr>
        <w:t>,</w:t>
      </w:r>
      <w:r w:rsidR="00DD3338" w:rsidRPr="00592594">
        <w:rPr>
          <w:rFonts w:cstheme="minorHAnsi"/>
        </w:rPr>
        <w:t xml:space="preserve"> practice</w:t>
      </w:r>
      <w:r w:rsidR="00907EA3" w:rsidRPr="00592594">
        <w:rPr>
          <w:rFonts w:cstheme="minorHAnsi"/>
        </w:rPr>
        <w:t xml:space="preserve"> on your own</w:t>
      </w:r>
      <w:r w:rsidR="004701D1" w:rsidRPr="00592594">
        <w:rPr>
          <w:rFonts w:cstheme="minorHAnsi"/>
        </w:rPr>
        <w:t xml:space="preserve"> for two minutes</w:t>
      </w:r>
      <w:r w:rsidR="00DD3338" w:rsidRPr="00592594">
        <w:rPr>
          <w:rFonts w:cstheme="minorHAnsi"/>
        </w:rPr>
        <w:t>.</w:t>
      </w:r>
      <w:r w:rsidR="007C3A73" w:rsidRPr="00592594">
        <w:rPr>
          <w:rFonts w:cstheme="minorHAnsi"/>
        </w:rPr>
        <w:t xml:space="preserve"> </w:t>
      </w:r>
      <w:r w:rsidR="00DD3338" w:rsidRPr="00592594">
        <w:rPr>
          <w:rFonts w:cstheme="minorHAnsi"/>
          <w:i/>
        </w:rPr>
        <w:t xml:space="preserve">(Pause </w:t>
      </w:r>
      <w:r w:rsidR="008B6764" w:rsidRPr="00592594">
        <w:rPr>
          <w:rFonts w:cstheme="minorHAnsi"/>
          <w:i/>
        </w:rPr>
        <w:t xml:space="preserve">for </w:t>
      </w:r>
      <w:r w:rsidR="00DD3338" w:rsidRPr="00592594">
        <w:rPr>
          <w:rFonts w:cstheme="minorHAnsi"/>
          <w:i/>
        </w:rPr>
        <w:t>2 minutes)</w:t>
      </w:r>
    </w:p>
    <w:p w14:paraId="71FAF343" w14:textId="77777777" w:rsidR="00ED6C5B" w:rsidRPr="00592594" w:rsidRDefault="00ED6C5B" w:rsidP="008B6764">
      <w:pPr>
        <w:spacing w:after="0" w:line="240" w:lineRule="auto"/>
        <w:jc w:val="both"/>
        <w:rPr>
          <w:rFonts w:cstheme="minorHAnsi"/>
        </w:rPr>
      </w:pPr>
    </w:p>
    <w:p w14:paraId="43533DFC" w14:textId="77777777" w:rsidR="00ED6C5B" w:rsidRPr="00592594" w:rsidRDefault="007C3A73" w:rsidP="008B6764">
      <w:pPr>
        <w:spacing w:after="0" w:line="240" w:lineRule="auto"/>
        <w:jc w:val="both"/>
        <w:rPr>
          <w:rFonts w:cstheme="minorHAnsi"/>
        </w:rPr>
      </w:pPr>
      <w:r w:rsidRPr="00592594">
        <w:rPr>
          <w:rFonts w:cstheme="minorHAnsi"/>
        </w:rPr>
        <w:t>Now return to relaxed and quiet breathing as you observe what is going on inside your skin</w:t>
      </w:r>
      <w:r w:rsidR="00DD3338" w:rsidRPr="00592594">
        <w:rPr>
          <w:rFonts w:cstheme="minorHAnsi"/>
        </w:rPr>
        <w:t>.</w:t>
      </w:r>
      <w:r w:rsidRPr="00592594">
        <w:rPr>
          <w:rFonts w:cstheme="minorHAnsi"/>
        </w:rPr>
        <w:t xml:space="preserve"> </w:t>
      </w:r>
      <w:r w:rsidRPr="00592594">
        <w:rPr>
          <w:rFonts w:cstheme="minorHAnsi"/>
          <w:i/>
        </w:rPr>
        <w:t>(</w:t>
      </w:r>
      <w:r w:rsidR="00DD3338" w:rsidRPr="00592594">
        <w:rPr>
          <w:rFonts w:cstheme="minorHAnsi"/>
          <w:i/>
        </w:rPr>
        <w:t xml:space="preserve">Pause </w:t>
      </w:r>
      <w:r w:rsidR="008B6764" w:rsidRPr="00592594">
        <w:rPr>
          <w:rFonts w:cstheme="minorHAnsi"/>
          <w:i/>
        </w:rPr>
        <w:t xml:space="preserve">for </w:t>
      </w:r>
      <w:r w:rsidR="00DD3338" w:rsidRPr="00592594">
        <w:rPr>
          <w:rFonts w:cstheme="minorHAnsi"/>
          <w:i/>
        </w:rPr>
        <w:t>30 seconds)</w:t>
      </w:r>
      <w:r w:rsidR="00DD3338" w:rsidRPr="00592594">
        <w:rPr>
          <w:rFonts w:cstheme="minorHAnsi"/>
        </w:rPr>
        <w:t xml:space="preserve"> </w:t>
      </w:r>
    </w:p>
    <w:p w14:paraId="6B7DD512" w14:textId="77777777" w:rsidR="00ED6C5B" w:rsidRPr="00592594" w:rsidRDefault="00ED6C5B" w:rsidP="008B6764">
      <w:pPr>
        <w:spacing w:after="0" w:line="240" w:lineRule="auto"/>
        <w:jc w:val="both"/>
        <w:rPr>
          <w:rFonts w:cstheme="minorHAnsi"/>
        </w:rPr>
      </w:pPr>
    </w:p>
    <w:p w14:paraId="5563FC4A" w14:textId="4EDD6192" w:rsidR="00ED6C5B" w:rsidRPr="00592594" w:rsidRDefault="00907EA3" w:rsidP="008B6764">
      <w:pPr>
        <w:spacing w:after="0" w:line="240" w:lineRule="auto"/>
        <w:jc w:val="both"/>
        <w:rPr>
          <w:rFonts w:cstheme="minorHAnsi"/>
        </w:rPr>
      </w:pPr>
      <w:bookmarkStart w:id="2" w:name="_Hlk501274443"/>
      <w:r w:rsidRPr="00592594">
        <w:rPr>
          <w:rFonts w:cstheme="minorHAnsi"/>
        </w:rPr>
        <w:t>Open your eyes and</w:t>
      </w:r>
      <w:r w:rsidR="007C3A73" w:rsidRPr="00592594">
        <w:rPr>
          <w:rFonts w:cstheme="minorHAnsi"/>
        </w:rPr>
        <w:t xml:space="preserve"> re-engage with your environment and the meeting. </w:t>
      </w:r>
      <w:r w:rsidR="00AE751C" w:rsidRPr="00592594">
        <w:rPr>
          <w:rFonts w:cstheme="minorHAnsi"/>
          <w:i/>
        </w:rPr>
        <w:t>(Pause)</w:t>
      </w:r>
      <w:r w:rsidR="00AE751C" w:rsidRPr="00592594">
        <w:rPr>
          <w:rFonts w:cstheme="minorHAnsi"/>
        </w:rPr>
        <w:t xml:space="preserve"> </w:t>
      </w:r>
      <w:r w:rsidR="005979F0" w:rsidRPr="00592594">
        <w:rPr>
          <w:rFonts w:cstheme="minorHAnsi"/>
        </w:rPr>
        <w:t xml:space="preserve">The </w:t>
      </w:r>
      <w:r w:rsidR="005979F0" w:rsidRPr="00592594">
        <w:rPr>
          <w:rFonts w:cstheme="minorHAnsi"/>
          <w:b/>
        </w:rPr>
        <w:t>Three-Part Breath</w:t>
      </w:r>
      <w:r w:rsidR="00DD3338" w:rsidRPr="00592594">
        <w:rPr>
          <w:rFonts w:cstheme="minorHAnsi"/>
        </w:rPr>
        <w:t xml:space="preserve"> m</w:t>
      </w:r>
      <w:r w:rsidR="00B0177C" w:rsidRPr="00592594">
        <w:rPr>
          <w:rFonts w:cstheme="minorHAnsi"/>
        </w:rPr>
        <w:t>assages your internal organs</w:t>
      </w:r>
      <w:r w:rsidR="009C1CBA" w:rsidRPr="00592594">
        <w:rPr>
          <w:rFonts w:cstheme="minorHAnsi"/>
        </w:rPr>
        <w:t>, expands</w:t>
      </w:r>
      <w:r w:rsidRPr="00592594">
        <w:rPr>
          <w:rFonts w:cstheme="minorHAnsi"/>
        </w:rPr>
        <w:t xml:space="preserve"> your rib cage</w:t>
      </w:r>
      <w:r w:rsidR="005979F0" w:rsidRPr="00592594">
        <w:rPr>
          <w:rFonts w:cstheme="minorHAnsi"/>
        </w:rPr>
        <w:t xml:space="preserve">, </w:t>
      </w:r>
      <w:r w:rsidR="009C1CBA" w:rsidRPr="00592594">
        <w:rPr>
          <w:rFonts w:cstheme="minorHAnsi"/>
        </w:rPr>
        <w:t xml:space="preserve">and </w:t>
      </w:r>
      <w:r w:rsidR="00ED6C5B" w:rsidRPr="00592594">
        <w:rPr>
          <w:rFonts w:cstheme="minorHAnsi"/>
        </w:rPr>
        <w:t xml:space="preserve">pumps </w:t>
      </w:r>
      <w:r w:rsidR="009C1CBA" w:rsidRPr="00592594">
        <w:rPr>
          <w:rFonts w:cstheme="minorHAnsi"/>
        </w:rPr>
        <w:t xml:space="preserve">your </w:t>
      </w:r>
      <w:r w:rsidR="00ED6C5B" w:rsidRPr="00592594">
        <w:rPr>
          <w:rFonts w:cstheme="minorHAnsi"/>
        </w:rPr>
        <w:t xml:space="preserve">lymphatic system. </w:t>
      </w:r>
      <w:r w:rsidR="008B6764" w:rsidRPr="00592594">
        <w:rPr>
          <w:rFonts w:cstheme="minorHAnsi"/>
        </w:rPr>
        <w:t>By caring</w:t>
      </w:r>
      <w:r w:rsidR="005F1803" w:rsidRPr="00592594">
        <w:rPr>
          <w:rFonts w:cstheme="minorHAnsi"/>
        </w:rPr>
        <w:t xml:space="preserve"> for </w:t>
      </w:r>
      <w:r w:rsidR="00134DFB" w:rsidRPr="00592594">
        <w:rPr>
          <w:rFonts w:cstheme="minorHAnsi"/>
        </w:rPr>
        <w:t>your body</w:t>
      </w:r>
      <w:r w:rsidR="005F1803" w:rsidRPr="00592594">
        <w:rPr>
          <w:rFonts w:cstheme="minorHAnsi"/>
        </w:rPr>
        <w:t xml:space="preserve">, </w:t>
      </w:r>
      <w:r w:rsidR="00134DFB" w:rsidRPr="00592594">
        <w:rPr>
          <w:rFonts w:cstheme="minorHAnsi"/>
        </w:rPr>
        <w:t xml:space="preserve">you </w:t>
      </w:r>
      <w:r w:rsidR="005F1803" w:rsidRPr="00592594">
        <w:rPr>
          <w:rFonts w:cstheme="minorHAnsi"/>
        </w:rPr>
        <w:t xml:space="preserve">teach </w:t>
      </w:r>
      <w:r w:rsidR="00134DFB" w:rsidRPr="00592594">
        <w:rPr>
          <w:rFonts w:cstheme="minorHAnsi"/>
        </w:rPr>
        <w:t>it</w:t>
      </w:r>
      <w:r w:rsidR="005F1803" w:rsidRPr="00592594">
        <w:rPr>
          <w:rFonts w:cstheme="minorHAnsi"/>
        </w:rPr>
        <w:t xml:space="preserve"> to trust </w:t>
      </w:r>
      <w:r w:rsidR="00134DFB" w:rsidRPr="00592594">
        <w:rPr>
          <w:rFonts w:cstheme="minorHAnsi"/>
        </w:rPr>
        <w:t>you</w:t>
      </w:r>
      <w:r w:rsidR="00F62627" w:rsidRPr="00592594">
        <w:rPr>
          <w:rFonts w:cstheme="minorHAnsi"/>
        </w:rPr>
        <w:t>, and when</w:t>
      </w:r>
      <w:r w:rsidR="008B6764" w:rsidRPr="00592594">
        <w:rPr>
          <w:rFonts w:cstheme="minorHAnsi"/>
        </w:rPr>
        <w:t xml:space="preserve"> </w:t>
      </w:r>
      <w:r w:rsidR="00134DFB" w:rsidRPr="00592594">
        <w:rPr>
          <w:rFonts w:cstheme="minorHAnsi"/>
        </w:rPr>
        <w:t>your body</w:t>
      </w:r>
      <w:r w:rsidR="008B6764" w:rsidRPr="00592594">
        <w:rPr>
          <w:rFonts w:cstheme="minorHAnsi"/>
        </w:rPr>
        <w:t xml:space="preserve"> can expect your care, </w:t>
      </w:r>
      <w:r w:rsidR="00134DFB" w:rsidRPr="00592594">
        <w:rPr>
          <w:rFonts w:cstheme="minorHAnsi"/>
        </w:rPr>
        <w:t>it</w:t>
      </w:r>
      <w:r w:rsidR="008B6764" w:rsidRPr="00592594">
        <w:rPr>
          <w:rFonts w:cstheme="minorHAnsi"/>
        </w:rPr>
        <w:t xml:space="preserve"> relaxes and begins </w:t>
      </w:r>
      <w:r w:rsidR="00623520" w:rsidRPr="00592594">
        <w:rPr>
          <w:rFonts w:cstheme="minorHAnsi"/>
        </w:rPr>
        <w:t>to heal</w:t>
      </w:r>
      <w:r w:rsidR="008B6764" w:rsidRPr="00592594">
        <w:rPr>
          <w:rFonts w:cstheme="minorHAnsi"/>
        </w:rPr>
        <w:t>.</w:t>
      </w:r>
      <w:r w:rsidR="00134DFB" w:rsidRPr="00592594">
        <w:rPr>
          <w:rFonts w:cstheme="minorHAnsi"/>
        </w:rPr>
        <w:t xml:space="preserve"> </w:t>
      </w:r>
      <w:r w:rsidR="00A51F95" w:rsidRPr="00592594">
        <w:rPr>
          <w:rFonts w:cstheme="minorHAnsi"/>
        </w:rPr>
        <w:t>As</w:t>
      </w:r>
      <w:r w:rsidR="00134DFB" w:rsidRPr="00592594">
        <w:rPr>
          <w:rFonts w:cstheme="minorHAnsi"/>
        </w:rPr>
        <w:t xml:space="preserve"> you practice</w:t>
      </w:r>
      <w:r w:rsidR="005F1803" w:rsidRPr="00592594">
        <w:rPr>
          <w:rFonts w:cstheme="minorHAnsi"/>
        </w:rPr>
        <w:t xml:space="preserve"> </w:t>
      </w:r>
      <w:r w:rsidR="00C34E2C" w:rsidRPr="00592594">
        <w:rPr>
          <w:rFonts w:cstheme="minorHAnsi"/>
        </w:rPr>
        <w:t xml:space="preserve">the </w:t>
      </w:r>
      <w:r w:rsidR="00C34E2C" w:rsidRPr="00592594">
        <w:rPr>
          <w:rFonts w:cstheme="minorHAnsi"/>
          <w:b/>
        </w:rPr>
        <w:t>Three</w:t>
      </w:r>
      <w:r w:rsidR="00CC098E" w:rsidRPr="00592594">
        <w:rPr>
          <w:rFonts w:cstheme="minorHAnsi"/>
          <w:b/>
        </w:rPr>
        <w:t>-</w:t>
      </w:r>
      <w:r w:rsidR="00C34E2C" w:rsidRPr="00592594">
        <w:rPr>
          <w:rFonts w:cstheme="minorHAnsi"/>
          <w:b/>
        </w:rPr>
        <w:t>Part Breath</w:t>
      </w:r>
      <w:r w:rsidR="00C34E2C" w:rsidRPr="00592594">
        <w:rPr>
          <w:rFonts w:cstheme="minorHAnsi"/>
        </w:rPr>
        <w:t xml:space="preserve">, </w:t>
      </w:r>
      <w:r w:rsidR="002670F8" w:rsidRPr="00592594">
        <w:rPr>
          <w:rFonts w:cstheme="minorHAnsi"/>
        </w:rPr>
        <w:t>you</w:t>
      </w:r>
      <w:r w:rsidR="006C44BA" w:rsidRPr="00592594">
        <w:rPr>
          <w:rFonts w:cstheme="minorHAnsi"/>
        </w:rPr>
        <w:t xml:space="preserve"> </w:t>
      </w:r>
      <w:r w:rsidR="005B078F" w:rsidRPr="00592594">
        <w:rPr>
          <w:rFonts w:cstheme="minorHAnsi"/>
        </w:rPr>
        <w:t xml:space="preserve">strengthen the power of </w:t>
      </w:r>
      <w:r w:rsidR="00D364F3" w:rsidRPr="00592594">
        <w:rPr>
          <w:rFonts w:cstheme="minorHAnsi"/>
        </w:rPr>
        <w:t>y</w:t>
      </w:r>
      <w:r w:rsidR="005B078F" w:rsidRPr="00592594">
        <w:rPr>
          <w:rFonts w:cstheme="minorHAnsi"/>
        </w:rPr>
        <w:t>our will and</w:t>
      </w:r>
      <w:r w:rsidR="00DD3338" w:rsidRPr="00592594">
        <w:rPr>
          <w:rFonts w:cstheme="minorHAnsi"/>
        </w:rPr>
        <w:t xml:space="preserve"> </w:t>
      </w:r>
      <w:r w:rsidR="001563E4" w:rsidRPr="00592594">
        <w:rPr>
          <w:rFonts w:cstheme="minorHAnsi"/>
        </w:rPr>
        <w:t>train</w:t>
      </w:r>
      <w:r w:rsidRPr="00592594">
        <w:rPr>
          <w:rFonts w:cstheme="minorHAnsi"/>
        </w:rPr>
        <w:t xml:space="preserve"> </w:t>
      </w:r>
      <w:r w:rsidR="002670F8" w:rsidRPr="00592594">
        <w:rPr>
          <w:rFonts w:cstheme="minorHAnsi"/>
        </w:rPr>
        <w:t>y</w:t>
      </w:r>
      <w:r w:rsidRPr="00592594">
        <w:rPr>
          <w:rFonts w:cstheme="minorHAnsi"/>
        </w:rPr>
        <w:t>our</w:t>
      </w:r>
      <w:r w:rsidR="00B445D5" w:rsidRPr="00592594">
        <w:rPr>
          <w:rFonts w:cstheme="minorHAnsi"/>
        </w:rPr>
        <w:t xml:space="preserve"> physical body to obey </w:t>
      </w:r>
      <w:r w:rsidR="002670F8" w:rsidRPr="00592594">
        <w:rPr>
          <w:rFonts w:cstheme="minorHAnsi"/>
        </w:rPr>
        <w:t>you</w:t>
      </w:r>
      <w:r w:rsidR="00A51F95" w:rsidRPr="00592594">
        <w:rPr>
          <w:rFonts w:cstheme="minorHAnsi"/>
        </w:rPr>
        <w:t>. Your</w:t>
      </w:r>
      <w:r w:rsidR="002670F8" w:rsidRPr="00592594">
        <w:rPr>
          <w:rFonts w:cstheme="minorHAnsi"/>
        </w:rPr>
        <w:t xml:space="preserve"> mind and body </w:t>
      </w:r>
      <w:r w:rsidR="00A51F95" w:rsidRPr="00592594">
        <w:rPr>
          <w:rFonts w:cstheme="minorHAnsi"/>
        </w:rPr>
        <w:t xml:space="preserve">can then </w:t>
      </w:r>
      <w:r w:rsidR="00C34E2C" w:rsidRPr="00592594">
        <w:rPr>
          <w:rFonts w:cstheme="minorHAnsi"/>
        </w:rPr>
        <w:t>return to God’s natural order</w:t>
      </w:r>
      <w:r w:rsidR="00A51F95" w:rsidRPr="00592594">
        <w:rPr>
          <w:rFonts w:cstheme="minorHAnsi"/>
        </w:rPr>
        <w:t xml:space="preserve"> of authority</w:t>
      </w:r>
      <w:r w:rsidR="00C34E2C" w:rsidRPr="00592594">
        <w:rPr>
          <w:rFonts w:cstheme="minorHAnsi"/>
        </w:rPr>
        <w:t xml:space="preserve"> </w:t>
      </w:r>
      <w:r w:rsidR="00A51F95" w:rsidRPr="00592594">
        <w:rPr>
          <w:rFonts w:cstheme="minorHAnsi"/>
        </w:rPr>
        <w:t>in which we, as God’s creatures, cooperate</w:t>
      </w:r>
      <w:r w:rsidR="00C34E2C" w:rsidRPr="00592594">
        <w:rPr>
          <w:rFonts w:cstheme="minorHAnsi"/>
        </w:rPr>
        <w:t xml:space="preserve"> with the True Self. </w:t>
      </w:r>
    </w:p>
    <w:bookmarkEnd w:id="2"/>
    <w:p w14:paraId="77D27A52" w14:textId="77777777" w:rsidR="00B445D5" w:rsidRPr="00592594" w:rsidRDefault="00B445D5" w:rsidP="008B6764">
      <w:pPr>
        <w:spacing w:after="0" w:line="240" w:lineRule="auto"/>
        <w:jc w:val="both"/>
        <w:rPr>
          <w:rFonts w:cstheme="minorHAnsi"/>
        </w:rPr>
      </w:pPr>
    </w:p>
    <w:p w14:paraId="60AB9B04" w14:textId="402723E2" w:rsidR="002940AD" w:rsidRPr="00592594" w:rsidRDefault="002940AD" w:rsidP="00D449F3">
      <w:pPr>
        <w:widowControl w:val="0"/>
        <w:spacing w:after="0" w:line="240" w:lineRule="auto"/>
        <w:jc w:val="both"/>
        <w:rPr>
          <w:rFonts w:cstheme="minorHAnsi"/>
        </w:rPr>
      </w:pPr>
      <w:r w:rsidRPr="00592594">
        <w:rPr>
          <w:rFonts w:cstheme="minorHAnsi"/>
        </w:rPr>
        <w:t xml:space="preserve">Our hymn for this month is </w:t>
      </w:r>
      <w:r w:rsidRPr="00592594">
        <w:rPr>
          <w:rFonts w:cstheme="minorHAnsi"/>
          <w:i/>
        </w:rPr>
        <w:t>O Love That Will Not Let Me G</w:t>
      </w:r>
      <w:r w:rsidR="00221226" w:rsidRPr="00592594">
        <w:rPr>
          <w:rFonts w:cstheme="minorHAnsi"/>
          <w:i/>
        </w:rPr>
        <w:t>o</w:t>
      </w:r>
      <w:r w:rsidR="002670F8" w:rsidRPr="00592594">
        <w:rPr>
          <w:rFonts w:cstheme="minorHAnsi"/>
        </w:rPr>
        <w:t>.</w:t>
      </w:r>
    </w:p>
    <w:p w14:paraId="4F675B83" w14:textId="77777777" w:rsidR="009C1CBA" w:rsidRPr="00592594" w:rsidRDefault="009C1CBA" w:rsidP="00D449F3">
      <w:pPr>
        <w:widowControl w:val="0"/>
        <w:spacing w:after="0" w:line="240" w:lineRule="auto"/>
        <w:jc w:val="both"/>
        <w:rPr>
          <w:rFonts w:cstheme="minorHAnsi"/>
        </w:rPr>
      </w:pPr>
    </w:p>
    <w:p w14:paraId="3266D2C7" w14:textId="00391D5E" w:rsidR="002F12F6" w:rsidRPr="00592594" w:rsidRDefault="00CF5B26" w:rsidP="00D449F3">
      <w:pPr>
        <w:widowControl w:val="0"/>
        <w:spacing w:after="0" w:line="240" w:lineRule="auto"/>
        <w:jc w:val="center"/>
        <w:rPr>
          <w:rFonts w:cstheme="minorHAnsi"/>
        </w:rPr>
      </w:pPr>
      <w:r w:rsidRPr="00592594">
        <w:rPr>
          <w:rFonts w:cstheme="minorHAnsi"/>
        </w:rPr>
        <w:lastRenderedPageBreak/>
        <w:t>O Joy that seeks me through the pain</w:t>
      </w:r>
      <w:r w:rsidR="00021F8C" w:rsidRPr="00592594">
        <w:rPr>
          <w:rFonts w:cstheme="minorHAnsi"/>
        </w:rPr>
        <w:t>,</w:t>
      </w:r>
    </w:p>
    <w:p w14:paraId="2DB0EC78" w14:textId="77777777" w:rsidR="002F12F6" w:rsidRPr="00592594" w:rsidRDefault="00CF5B26" w:rsidP="00F60D09">
      <w:pPr>
        <w:spacing w:after="0" w:line="240" w:lineRule="auto"/>
        <w:jc w:val="center"/>
        <w:rPr>
          <w:rFonts w:cstheme="minorHAnsi"/>
        </w:rPr>
      </w:pPr>
      <w:r w:rsidRPr="00592594">
        <w:rPr>
          <w:rFonts w:cstheme="minorHAnsi"/>
        </w:rPr>
        <w:t>I cannot close my heart to Thee;</w:t>
      </w:r>
    </w:p>
    <w:p w14:paraId="776C78B4" w14:textId="77777777" w:rsidR="00CF5B26" w:rsidRPr="00592594" w:rsidRDefault="00CF5B26" w:rsidP="00F60D09">
      <w:pPr>
        <w:spacing w:after="0" w:line="240" w:lineRule="auto"/>
        <w:jc w:val="center"/>
        <w:rPr>
          <w:rFonts w:cstheme="minorHAnsi"/>
        </w:rPr>
      </w:pPr>
      <w:r w:rsidRPr="00592594">
        <w:rPr>
          <w:rFonts w:cstheme="minorHAnsi"/>
        </w:rPr>
        <w:t>I trace the rainbow through the rain,</w:t>
      </w:r>
    </w:p>
    <w:p w14:paraId="175F8BAD" w14:textId="77777777" w:rsidR="00221226" w:rsidRPr="00592594" w:rsidRDefault="00CF5B26" w:rsidP="00F60D09">
      <w:pPr>
        <w:spacing w:after="0" w:line="240" w:lineRule="auto"/>
        <w:jc w:val="center"/>
        <w:rPr>
          <w:rFonts w:cstheme="minorHAnsi"/>
        </w:rPr>
      </w:pPr>
      <w:r w:rsidRPr="00592594">
        <w:rPr>
          <w:rFonts w:cstheme="minorHAnsi"/>
        </w:rPr>
        <w:t>And feel the promise is not vain</w:t>
      </w:r>
    </w:p>
    <w:p w14:paraId="477E301B" w14:textId="77777777" w:rsidR="00ED6C5B" w:rsidRPr="00592594" w:rsidRDefault="00221226" w:rsidP="00F60D09">
      <w:pPr>
        <w:spacing w:after="0" w:line="240" w:lineRule="auto"/>
        <w:jc w:val="center"/>
        <w:rPr>
          <w:rFonts w:cstheme="minorHAnsi"/>
        </w:rPr>
      </w:pPr>
      <w:r w:rsidRPr="00592594">
        <w:rPr>
          <w:rFonts w:cstheme="minorHAnsi"/>
        </w:rPr>
        <w:t>T</w:t>
      </w:r>
      <w:r w:rsidR="00CF5B26" w:rsidRPr="00592594">
        <w:rPr>
          <w:rFonts w:cstheme="minorHAnsi"/>
        </w:rPr>
        <w:t>hat morn shall tearless b</w:t>
      </w:r>
      <w:r w:rsidR="00B0177C" w:rsidRPr="00592594">
        <w:rPr>
          <w:rFonts w:cstheme="minorHAnsi"/>
        </w:rPr>
        <w:t>e.</w:t>
      </w:r>
      <w:r w:rsidRPr="00592594">
        <w:rPr>
          <w:rStyle w:val="EndnoteReference"/>
          <w:rFonts w:cstheme="minorHAnsi"/>
        </w:rPr>
        <w:endnoteReference w:id="1"/>
      </w:r>
    </w:p>
    <w:p w14:paraId="4F0867DB" w14:textId="77777777" w:rsidR="000F0F37" w:rsidRPr="00592594" w:rsidRDefault="000F0F37" w:rsidP="008B6764">
      <w:pPr>
        <w:spacing w:after="0" w:line="240" w:lineRule="auto"/>
        <w:jc w:val="both"/>
        <w:rPr>
          <w:rFonts w:cstheme="minorHAnsi"/>
        </w:rPr>
      </w:pPr>
    </w:p>
    <w:p w14:paraId="1085138E" w14:textId="77777777" w:rsidR="00B0177C" w:rsidRPr="00592594" w:rsidRDefault="00B0177C" w:rsidP="008B6764">
      <w:pPr>
        <w:spacing w:after="0" w:line="240" w:lineRule="auto"/>
        <w:jc w:val="both"/>
        <w:rPr>
          <w:rFonts w:cstheme="minorHAnsi"/>
        </w:rPr>
      </w:pPr>
      <w:r w:rsidRPr="00592594">
        <w:rPr>
          <w:rFonts w:cstheme="minorHAnsi"/>
        </w:rPr>
        <w:t xml:space="preserve">Take a deep breath. </w:t>
      </w:r>
    </w:p>
    <w:p w14:paraId="2CE662FB" w14:textId="77777777" w:rsidR="00252BB7" w:rsidRPr="00592594" w:rsidRDefault="00252BB7" w:rsidP="00252BB7">
      <w:pPr>
        <w:spacing w:after="0" w:line="240" w:lineRule="auto"/>
        <w:jc w:val="both"/>
        <w:rPr>
          <w:rFonts w:cstheme="minorHAnsi"/>
          <w:i/>
        </w:rPr>
      </w:pPr>
      <w:r w:rsidRPr="00592594">
        <w:rPr>
          <w:rFonts w:cstheme="minorHAnsi"/>
          <w:i/>
        </w:rPr>
        <w:t>(If time permits, ask, “Does anyone have comments or questions about this training?”)</w:t>
      </w:r>
    </w:p>
    <w:p w14:paraId="6582B91D" w14:textId="77777777" w:rsidR="000F0F37" w:rsidRPr="00592594" w:rsidRDefault="000F0F37" w:rsidP="008B6764">
      <w:pPr>
        <w:spacing w:after="0" w:line="240" w:lineRule="auto"/>
        <w:jc w:val="both"/>
        <w:rPr>
          <w:rFonts w:cstheme="minorHAnsi"/>
        </w:rPr>
      </w:pPr>
    </w:p>
    <w:p w14:paraId="630473E3" w14:textId="77777777" w:rsidR="00285B9A" w:rsidRPr="00592594" w:rsidRDefault="00ED6C5B" w:rsidP="008B6764">
      <w:pPr>
        <w:spacing w:after="0" w:line="240" w:lineRule="auto"/>
        <w:jc w:val="both"/>
        <w:rPr>
          <w:rFonts w:cstheme="minorHAnsi"/>
          <w:b/>
        </w:rPr>
      </w:pPr>
      <w:r w:rsidRPr="00592594">
        <w:rPr>
          <w:rFonts w:cstheme="minorHAnsi"/>
          <w:b/>
        </w:rPr>
        <w:t>0:20</w:t>
      </w:r>
      <w:r w:rsidR="00285B9A" w:rsidRPr="00592594">
        <w:rPr>
          <w:rFonts w:cstheme="minorHAnsi"/>
          <w:b/>
        </w:rPr>
        <w:tab/>
        <w:t>KARIS CONFESSION</w:t>
      </w:r>
    </w:p>
    <w:p w14:paraId="3CDEA9F3" w14:textId="77777777" w:rsidR="00ED6C5B" w:rsidRPr="00592594" w:rsidRDefault="00ED6C5B" w:rsidP="008B6764">
      <w:pPr>
        <w:spacing w:after="0" w:line="240" w:lineRule="auto"/>
        <w:jc w:val="both"/>
        <w:rPr>
          <w:rFonts w:cstheme="minorHAnsi"/>
          <w:b/>
        </w:rPr>
      </w:pPr>
    </w:p>
    <w:p w14:paraId="452AAAFD" w14:textId="77777777" w:rsidR="00285B9A" w:rsidRPr="00592594" w:rsidRDefault="000F0F37" w:rsidP="008B6764">
      <w:pPr>
        <w:spacing w:after="0" w:line="240" w:lineRule="auto"/>
        <w:jc w:val="both"/>
        <w:rPr>
          <w:rFonts w:cstheme="minorHAnsi"/>
          <w:b/>
        </w:rPr>
      </w:pPr>
      <w:r w:rsidRPr="00592594">
        <w:rPr>
          <w:rFonts w:cstheme="minorHAnsi"/>
          <w:b/>
        </w:rPr>
        <w:t>0:21</w:t>
      </w:r>
      <w:r w:rsidR="00285B9A" w:rsidRPr="00592594">
        <w:rPr>
          <w:rFonts w:cstheme="minorHAnsi"/>
          <w:b/>
        </w:rPr>
        <w:tab/>
        <w:t>TOOLBOX</w:t>
      </w:r>
    </w:p>
    <w:p w14:paraId="10EE9257" w14:textId="77777777" w:rsidR="00ED6C5B" w:rsidRPr="00592594" w:rsidRDefault="00ED6C5B" w:rsidP="008B6764">
      <w:pPr>
        <w:spacing w:after="0" w:line="240" w:lineRule="auto"/>
        <w:jc w:val="both"/>
        <w:rPr>
          <w:rFonts w:cstheme="minorHAnsi"/>
        </w:rPr>
      </w:pPr>
    </w:p>
    <w:p w14:paraId="2B70D2B2" w14:textId="65031D99" w:rsidR="00907EA3" w:rsidRPr="00592594" w:rsidRDefault="00907EA3" w:rsidP="008B6764">
      <w:pPr>
        <w:spacing w:after="0" w:line="240" w:lineRule="auto"/>
        <w:jc w:val="both"/>
        <w:rPr>
          <w:rFonts w:cstheme="minorHAnsi"/>
        </w:rPr>
      </w:pPr>
      <w:bookmarkStart w:id="3" w:name="_Hlk501387039"/>
      <w:r w:rsidRPr="00F53A6D">
        <w:rPr>
          <w:rFonts w:cstheme="minorHAnsi"/>
        </w:rPr>
        <w:t xml:space="preserve">Let’s be </w:t>
      </w:r>
      <w:r w:rsidR="004701D1" w:rsidRPr="00F53A6D">
        <w:rPr>
          <w:rFonts w:cstheme="minorHAnsi"/>
          <w:i/>
        </w:rPr>
        <w:t>makrothumos</w:t>
      </w:r>
      <w:bookmarkStart w:id="4" w:name="_Hlk122347081"/>
      <w:r w:rsidR="00854537" w:rsidRPr="00F53A6D">
        <w:rPr>
          <w:rStyle w:val="EndnoteReference"/>
          <w:rFonts w:cstheme="minorHAnsi"/>
          <w:iCs/>
        </w:rPr>
        <w:endnoteReference w:id="2"/>
      </w:r>
      <w:bookmarkEnd w:id="4"/>
      <w:r w:rsidR="004701D1" w:rsidRPr="00592594">
        <w:rPr>
          <w:rFonts w:cstheme="minorHAnsi"/>
        </w:rPr>
        <w:t xml:space="preserve"> </w:t>
      </w:r>
      <w:r w:rsidR="0069374D" w:rsidRPr="00592594">
        <w:rPr>
          <w:rFonts w:cstheme="minorHAnsi"/>
        </w:rPr>
        <w:t>with ourselves as we work on</w:t>
      </w:r>
      <w:r w:rsidRPr="00592594">
        <w:rPr>
          <w:rFonts w:cstheme="minorHAnsi"/>
        </w:rPr>
        <w:t xml:space="preserve"> KF Confession 9:</w:t>
      </w:r>
    </w:p>
    <w:bookmarkEnd w:id="3"/>
    <w:p w14:paraId="224FCE42" w14:textId="77777777" w:rsidR="00907EA3" w:rsidRPr="00592594" w:rsidRDefault="00907EA3" w:rsidP="008B6764">
      <w:pPr>
        <w:spacing w:after="0" w:line="240" w:lineRule="auto"/>
        <w:jc w:val="both"/>
        <w:rPr>
          <w:rFonts w:cstheme="minorHAnsi"/>
        </w:rPr>
      </w:pPr>
    </w:p>
    <w:p w14:paraId="6AA87A6A" w14:textId="77777777" w:rsidR="007C3A73" w:rsidRPr="00592594" w:rsidRDefault="007C3A73" w:rsidP="00F60D09">
      <w:pPr>
        <w:spacing w:after="0" w:line="240" w:lineRule="auto"/>
        <w:jc w:val="center"/>
        <w:rPr>
          <w:rFonts w:cstheme="minorHAnsi"/>
        </w:rPr>
      </w:pPr>
      <w:r w:rsidRPr="00592594">
        <w:rPr>
          <w:rFonts w:cstheme="minorHAnsi"/>
        </w:rPr>
        <w:t>We learn to withdraw from the Idol Self and begin investing in our True Self.</w:t>
      </w:r>
    </w:p>
    <w:p w14:paraId="5C6D1670" w14:textId="77777777" w:rsidR="00ED6C5B" w:rsidRPr="00592594" w:rsidRDefault="00ED6C5B" w:rsidP="008B6764">
      <w:pPr>
        <w:spacing w:after="0" w:line="240" w:lineRule="auto"/>
        <w:jc w:val="both"/>
        <w:rPr>
          <w:rFonts w:cstheme="minorHAnsi"/>
        </w:rPr>
      </w:pPr>
    </w:p>
    <w:p w14:paraId="6002B009" w14:textId="54582EC4" w:rsidR="007C3A73" w:rsidRPr="00592594" w:rsidRDefault="002C1751" w:rsidP="008B6764">
      <w:pPr>
        <w:spacing w:after="0" w:line="240" w:lineRule="auto"/>
        <w:jc w:val="both"/>
        <w:rPr>
          <w:rFonts w:cstheme="minorHAnsi"/>
        </w:rPr>
      </w:pPr>
      <w:bookmarkStart w:id="5" w:name="_Hlk25234315"/>
      <w:r w:rsidRPr="00592594">
        <w:rPr>
          <w:rFonts w:cstheme="minorHAnsi"/>
        </w:rPr>
        <w:t xml:space="preserve">You can learn to pause and ask before reacting to life’s events. </w:t>
      </w:r>
      <w:r w:rsidR="00D05DD6" w:rsidRPr="00592594">
        <w:rPr>
          <w:rFonts w:cstheme="minorHAnsi"/>
        </w:rPr>
        <w:t>Last wee</w:t>
      </w:r>
      <w:r w:rsidR="00ED6C5B" w:rsidRPr="00592594">
        <w:rPr>
          <w:rFonts w:cstheme="minorHAnsi"/>
        </w:rPr>
        <w:t>k</w:t>
      </w:r>
      <w:r w:rsidR="00C34E2C" w:rsidRPr="00592594">
        <w:rPr>
          <w:rFonts w:cstheme="minorHAnsi"/>
        </w:rPr>
        <w:t>,</w:t>
      </w:r>
      <w:r w:rsidR="00ED6C5B" w:rsidRPr="00592594">
        <w:rPr>
          <w:rFonts w:cstheme="minorHAnsi"/>
        </w:rPr>
        <w:t xml:space="preserve"> </w:t>
      </w:r>
      <w:r w:rsidR="00C34E2C" w:rsidRPr="00592594">
        <w:rPr>
          <w:rFonts w:cstheme="minorHAnsi"/>
        </w:rPr>
        <w:t xml:space="preserve">Nancy </w:t>
      </w:r>
      <w:r w:rsidR="00ED6C5B" w:rsidRPr="00592594">
        <w:rPr>
          <w:rFonts w:cstheme="minorHAnsi"/>
        </w:rPr>
        <w:t xml:space="preserve">suggested using your </w:t>
      </w:r>
      <w:r w:rsidR="00ED6C5B" w:rsidRPr="00592594">
        <w:rPr>
          <w:rFonts w:cstheme="minorHAnsi"/>
          <w:b/>
        </w:rPr>
        <w:t>Flow P</w:t>
      </w:r>
      <w:r w:rsidR="00D05DD6" w:rsidRPr="00592594">
        <w:rPr>
          <w:rFonts w:cstheme="minorHAnsi"/>
          <w:b/>
        </w:rPr>
        <w:t>ages</w:t>
      </w:r>
      <w:r w:rsidR="00B317A2" w:rsidRPr="00592594">
        <w:rPr>
          <w:rFonts w:cstheme="minorHAnsi"/>
        </w:rPr>
        <w:t xml:space="preserve"> to ask God about everything</w:t>
      </w:r>
      <w:r w:rsidR="00D05DD6" w:rsidRPr="00592594">
        <w:rPr>
          <w:rFonts w:cstheme="minorHAnsi"/>
        </w:rPr>
        <w:t xml:space="preserve"> and</w:t>
      </w:r>
      <w:r w:rsidR="00C34E2C" w:rsidRPr="00592594">
        <w:rPr>
          <w:rFonts w:cstheme="minorHAnsi"/>
        </w:rPr>
        <w:t>, also,</w:t>
      </w:r>
      <w:r w:rsidR="00D05DD6" w:rsidRPr="00592594">
        <w:rPr>
          <w:rFonts w:cstheme="minorHAnsi"/>
        </w:rPr>
        <w:t xml:space="preserve"> to explore a simpler life. </w:t>
      </w:r>
      <w:r w:rsidR="006943C1" w:rsidRPr="00592594">
        <w:rPr>
          <w:rFonts w:cstheme="minorHAnsi"/>
        </w:rPr>
        <w:t>U</w:t>
      </w:r>
      <w:r w:rsidR="00ED6C5B" w:rsidRPr="00592594">
        <w:rPr>
          <w:rFonts w:cstheme="minorHAnsi"/>
        </w:rPr>
        <w:t xml:space="preserve">se </w:t>
      </w:r>
      <w:r w:rsidR="006943C1" w:rsidRPr="00592594">
        <w:rPr>
          <w:rFonts w:cstheme="minorHAnsi"/>
        </w:rPr>
        <w:t>y</w:t>
      </w:r>
      <w:r w:rsidR="00ED6C5B" w:rsidRPr="00592594">
        <w:rPr>
          <w:rFonts w:cstheme="minorHAnsi"/>
        </w:rPr>
        <w:t xml:space="preserve">our </w:t>
      </w:r>
      <w:r w:rsidR="00ED6C5B" w:rsidRPr="00592594">
        <w:rPr>
          <w:rFonts w:cstheme="minorHAnsi"/>
          <w:b/>
        </w:rPr>
        <w:t>Flow P</w:t>
      </w:r>
      <w:r w:rsidR="005B5F7D" w:rsidRPr="00592594">
        <w:rPr>
          <w:rFonts w:cstheme="minorHAnsi"/>
          <w:b/>
        </w:rPr>
        <w:t>ages</w:t>
      </w:r>
      <w:r w:rsidR="005B5F7D" w:rsidRPr="00592594">
        <w:rPr>
          <w:rFonts w:cstheme="minorHAnsi"/>
        </w:rPr>
        <w:t xml:space="preserve"> to list </w:t>
      </w:r>
      <w:r w:rsidR="00B317A2" w:rsidRPr="00592594">
        <w:rPr>
          <w:rFonts w:cstheme="minorHAnsi"/>
        </w:rPr>
        <w:t>y</w:t>
      </w:r>
      <w:r w:rsidR="005B5F7D" w:rsidRPr="00592594">
        <w:rPr>
          <w:rFonts w:cstheme="minorHAnsi"/>
        </w:rPr>
        <w:t>our questions and</w:t>
      </w:r>
      <w:r w:rsidR="005658E6" w:rsidRPr="00592594">
        <w:rPr>
          <w:rFonts w:cstheme="minorHAnsi"/>
        </w:rPr>
        <w:t xml:space="preserve"> to </w:t>
      </w:r>
      <w:r w:rsidRPr="00592594">
        <w:rPr>
          <w:rFonts w:cstheme="minorHAnsi"/>
        </w:rPr>
        <w:t>tell</w:t>
      </w:r>
      <w:r w:rsidR="004C3BE5" w:rsidRPr="00592594">
        <w:rPr>
          <w:rFonts w:cstheme="minorHAnsi"/>
        </w:rPr>
        <w:t xml:space="preserve"> God</w:t>
      </w:r>
      <w:r w:rsidR="005658E6" w:rsidRPr="00592594">
        <w:rPr>
          <w:rFonts w:cstheme="minorHAnsi"/>
        </w:rPr>
        <w:t xml:space="preserve"> what</w:t>
      </w:r>
      <w:r w:rsidR="007C3A73" w:rsidRPr="00592594">
        <w:rPr>
          <w:rFonts w:cstheme="minorHAnsi"/>
        </w:rPr>
        <w:t xml:space="preserve"> </w:t>
      </w:r>
      <w:r w:rsidR="00B317A2" w:rsidRPr="00592594">
        <w:rPr>
          <w:rFonts w:cstheme="minorHAnsi"/>
        </w:rPr>
        <w:t>y</w:t>
      </w:r>
      <w:r w:rsidR="00D05DD6" w:rsidRPr="00592594">
        <w:rPr>
          <w:rFonts w:cstheme="minorHAnsi"/>
        </w:rPr>
        <w:t>ou</w:t>
      </w:r>
      <w:r w:rsidR="005658E6" w:rsidRPr="00592594">
        <w:rPr>
          <w:rFonts w:cstheme="minorHAnsi"/>
        </w:rPr>
        <w:t xml:space="preserve"> want</w:t>
      </w:r>
      <w:r w:rsidR="00D05DD6" w:rsidRPr="00592594">
        <w:rPr>
          <w:rFonts w:cstheme="minorHAnsi"/>
        </w:rPr>
        <w:t xml:space="preserve">. </w:t>
      </w:r>
      <w:r w:rsidR="00C34E2C" w:rsidRPr="00592594">
        <w:rPr>
          <w:rFonts w:cstheme="minorHAnsi"/>
        </w:rPr>
        <w:t>For years</w:t>
      </w:r>
      <w:r w:rsidR="00BC6854" w:rsidRPr="00592594">
        <w:rPr>
          <w:rFonts w:cstheme="minorHAnsi"/>
        </w:rPr>
        <w:t>,</w:t>
      </w:r>
      <w:r w:rsidR="00C34E2C" w:rsidRPr="00592594">
        <w:rPr>
          <w:rFonts w:cstheme="minorHAnsi"/>
        </w:rPr>
        <w:t xml:space="preserve"> </w:t>
      </w:r>
      <w:r w:rsidR="00D47552" w:rsidRPr="00592594">
        <w:rPr>
          <w:rFonts w:cstheme="minorHAnsi"/>
        </w:rPr>
        <w:t xml:space="preserve">Nancy has </w:t>
      </w:r>
      <w:r w:rsidR="007C3A73" w:rsidRPr="00592594">
        <w:rPr>
          <w:rFonts w:cstheme="minorHAnsi"/>
        </w:rPr>
        <w:t xml:space="preserve">made lists </w:t>
      </w:r>
      <w:r w:rsidR="00D47552" w:rsidRPr="00592594">
        <w:rPr>
          <w:rFonts w:cstheme="minorHAnsi"/>
        </w:rPr>
        <w:t xml:space="preserve">of </w:t>
      </w:r>
      <w:r w:rsidR="00C311F1" w:rsidRPr="00592594">
        <w:rPr>
          <w:rFonts w:cstheme="minorHAnsi"/>
        </w:rPr>
        <w:t xml:space="preserve">wants and </w:t>
      </w:r>
      <w:r w:rsidR="00D47552" w:rsidRPr="00592594">
        <w:rPr>
          <w:rFonts w:cstheme="minorHAnsi"/>
        </w:rPr>
        <w:t xml:space="preserve">questions </w:t>
      </w:r>
      <w:r w:rsidR="002670F8" w:rsidRPr="00592594">
        <w:rPr>
          <w:rFonts w:cstheme="minorHAnsi"/>
        </w:rPr>
        <w:t>to</w:t>
      </w:r>
      <w:r w:rsidR="005B078F" w:rsidRPr="00592594">
        <w:rPr>
          <w:rFonts w:cstheme="minorHAnsi"/>
        </w:rPr>
        <w:t xml:space="preserve"> </w:t>
      </w:r>
      <w:r w:rsidR="00077DAF" w:rsidRPr="00592594">
        <w:rPr>
          <w:rFonts w:cstheme="minorHAnsi"/>
        </w:rPr>
        <w:t>help her explore and define her True Self</w:t>
      </w:r>
      <w:r w:rsidR="00C34E2C" w:rsidRPr="00592594">
        <w:rPr>
          <w:rFonts w:cstheme="minorHAnsi"/>
        </w:rPr>
        <w:t xml:space="preserve">. </w:t>
      </w:r>
      <w:r w:rsidR="00C13995" w:rsidRPr="00592594">
        <w:rPr>
          <w:rFonts w:cstheme="minorHAnsi"/>
        </w:rPr>
        <w:t>Whenever she</w:t>
      </w:r>
      <w:r w:rsidR="00C34E2C" w:rsidRPr="00592594">
        <w:rPr>
          <w:rFonts w:cstheme="minorHAnsi"/>
        </w:rPr>
        <w:t xml:space="preserve"> looks back</w:t>
      </w:r>
      <w:r w:rsidR="002670F8" w:rsidRPr="00592594">
        <w:rPr>
          <w:rFonts w:cstheme="minorHAnsi"/>
        </w:rPr>
        <w:t xml:space="preserve"> over </w:t>
      </w:r>
      <w:r w:rsidR="000E797E" w:rsidRPr="00592594">
        <w:rPr>
          <w:rFonts w:cstheme="minorHAnsi"/>
        </w:rPr>
        <w:t>these lists</w:t>
      </w:r>
      <w:r w:rsidR="00C13995" w:rsidRPr="00592594">
        <w:rPr>
          <w:rFonts w:cstheme="minorHAnsi"/>
        </w:rPr>
        <w:t>,</w:t>
      </w:r>
      <w:r w:rsidR="00C34E2C" w:rsidRPr="00592594">
        <w:rPr>
          <w:rFonts w:cstheme="minorHAnsi"/>
        </w:rPr>
        <w:t xml:space="preserve"> </w:t>
      </w:r>
      <w:r w:rsidR="00C13995" w:rsidRPr="00592594">
        <w:rPr>
          <w:rFonts w:cstheme="minorHAnsi"/>
        </w:rPr>
        <w:t>she</w:t>
      </w:r>
      <w:r w:rsidR="00077DAF" w:rsidRPr="00592594">
        <w:rPr>
          <w:rFonts w:cstheme="minorHAnsi"/>
        </w:rPr>
        <w:t xml:space="preserve"> is </w:t>
      </w:r>
      <w:r w:rsidR="002670F8" w:rsidRPr="00592594">
        <w:rPr>
          <w:rFonts w:cstheme="minorHAnsi"/>
        </w:rPr>
        <w:t xml:space="preserve">astonished </w:t>
      </w:r>
      <w:r w:rsidR="00BC58C6" w:rsidRPr="00592594">
        <w:rPr>
          <w:rFonts w:cstheme="minorHAnsi"/>
        </w:rPr>
        <w:t xml:space="preserve">at </w:t>
      </w:r>
      <w:r w:rsidR="002670F8" w:rsidRPr="00592594">
        <w:rPr>
          <w:rFonts w:cstheme="minorHAnsi"/>
        </w:rPr>
        <w:t>God’s creative</w:t>
      </w:r>
      <w:r w:rsidR="000E797E" w:rsidRPr="00592594">
        <w:rPr>
          <w:rFonts w:cstheme="minorHAnsi"/>
        </w:rPr>
        <w:t xml:space="preserve"> ability to </w:t>
      </w:r>
      <w:r w:rsidR="002670F8" w:rsidRPr="00592594">
        <w:rPr>
          <w:rFonts w:cstheme="minorHAnsi"/>
        </w:rPr>
        <w:t>provide for her</w:t>
      </w:r>
      <w:r w:rsidR="00C13995" w:rsidRPr="00592594">
        <w:rPr>
          <w:rFonts w:cstheme="minorHAnsi"/>
        </w:rPr>
        <w:t>, often in unexpected ways, just because she asked.</w:t>
      </w:r>
      <w:r w:rsidR="007C3A73" w:rsidRPr="00592594">
        <w:rPr>
          <w:rFonts w:cstheme="minorHAnsi"/>
        </w:rPr>
        <w:t xml:space="preserve"> </w:t>
      </w:r>
    </w:p>
    <w:bookmarkEnd w:id="5"/>
    <w:p w14:paraId="622831F1" w14:textId="77777777" w:rsidR="00C13995" w:rsidRPr="00592594" w:rsidRDefault="00C13995" w:rsidP="008B6764">
      <w:pPr>
        <w:spacing w:after="0" w:line="240" w:lineRule="auto"/>
        <w:jc w:val="both"/>
        <w:rPr>
          <w:rFonts w:cstheme="minorHAnsi"/>
        </w:rPr>
      </w:pPr>
    </w:p>
    <w:p w14:paraId="3B10E13D" w14:textId="55AC2DCE" w:rsidR="007C3A73" w:rsidRPr="00592594" w:rsidRDefault="00B317A2" w:rsidP="008B6764">
      <w:pPr>
        <w:spacing w:after="0" w:line="240" w:lineRule="auto"/>
        <w:jc w:val="both"/>
        <w:rPr>
          <w:rFonts w:cstheme="minorHAnsi"/>
        </w:rPr>
      </w:pPr>
      <w:bookmarkStart w:id="6" w:name="_Hlk501380190"/>
      <w:bookmarkStart w:id="7" w:name="_Hlk25234386"/>
      <w:r w:rsidRPr="00592594">
        <w:rPr>
          <w:rFonts w:cstheme="minorHAnsi"/>
        </w:rPr>
        <w:t>When you</w:t>
      </w:r>
      <w:r w:rsidR="007C3A73" w:rsidRPr="00592594">
        <w:rPr>
          <w:rFonts w:cstheme="minorHAnsi"/>
        </w:rPr>
        <w:t xml:space="preserve"> simplif</w:t>
      </w:r>
      <w:r w:rsidR="00ED6C5B" w:rsidRPr="00592594">
        <w:rPr>
          <w:rFonts w:cstheme="minorHAnsi"/>
        </w:rPr>
        <w:t>y</w:t>
      </w:r>
      <w:r w:rsidR="00D47552" w:rsidRPr="00592594">
        <w:rPr>
          <w:rFonts w:cstheme="minorHAnsi"/>
        </w:rPr>
        <w:t xml:space="preserve"> your life,</w:t>
      </w:r>
      <w:r w:rsidRPr="00592594">
        <w:rPr>
          <w:rFonts w:cstheme="minorHAnsi"/>
        </w:rPr>
        <w:t xml:space="preserve"> you</w:t>
      </w:r>
      <w:r w:rsidR="00B755E3" w:rsidRPr="00592594">
        <w:rPr>
          <w:rFonts w:cstheme="minorHAnsi"/>
        </w:rPr>
        <w:t xml:space="preserve"> have more resou</w:t>
      </w:r>
      <w:r w:rsidR="005658E6" w:rsidRPr="00592594">
        <w:rPr>
          <w:rFonts w:cstheme="minorHAnsi"/>
        </w:rPr>
        <w:t>rces available for</w:t>
      </w:r>
      <w:r w:rsidR="00ED6C5B" w:rsidRPr="00592594">
        <w:rPr>
          <w:rFonts w:cstheme="minorHAnsi"/>
        </w:rPr>
        <w:t xml:space="preserve"> re</w:t>
      </w:r>
      <w:r w:rsidR="006943C1" w:rsidRPr="00592594">
        <w:rPr>
          <w:rFonts w:cstheme="minorHAnsi"/>
        </w:rPr>
        <w:t>sist</w:t>
      </w:r>
      <w:r w:rsidR="005658E6" w:rsidRPr="00592594">
        <w:rPr>
          <w:rFonts w:cstheme="minorHAnsi"/>
        </w:rPr>
        <w:t>ing</w:t>
      </w:r>
      <w:r w:rsidR="006943C1" w:rsidRPr="00592594">
        <w:rPr>
          <w:rFonts w:cstheme="minorHAnsi"/>
        </w:rPr>
        <w:t xml:space="preserve"> the Idol’s chronic </w:t>
      </w:r>
      <w:r w:rsidR="00D47552" w:rsidRPr="00592594">
        <w:rPr>
          <w:rFonts w:cstheme="minorHAnsi"/>
        </w:rPr>
        <w:t>shoulds and claims</w:t>
      </w:r>
      <w:r w:rsidR="00D05DD6" w:rsidRPr="00592594">
        <w:rPr>
          <w:rFonts w:cstheme="minorHAnsi"/>
        </w:rPr>
        <w:t xml:space="preserve">. </w:t>
      </w:r>
      <w:r w:rsidR="00AE0BA7" w:rsidRPr="00592594">
        <w:rPr>
          <w:rFonts w:cstheme="minorHAnsi"/>
        </w:rPr>
        <w:t>So</w:t>
      </w:r>
      <w:r w:rsidR="00A51F95" w:rsidRPr="00592594">
        <w:rPr>
          <w:rFonts w:cstheme="minorHAnsi"/>
        </w:rPr>
        <w:t>,</w:t>
      </w:r>
      <w:r w:rsidR="00AE0BA7" w:rsidRPr="00592594">
        <w:rPr>
          <w:rFonts w:cstheme="minorHAnsi"/>
        </w:rPr>
        <w:t xml:space="preserve"> </w:t>
      </w:r>
      <w:r w:rsidR="000E797E" w:rsidRPr="00592594">
        <w:rPr>
          <w:rFonts w:cstheme="minorHAnsi"/>
        </w:rPr>
        <w:t xml:space="preserve">you </w:t>
      </w:r>
      <w:r w:rsidR="007C3A73" w:rsidRPr="00592594">
        <w:rPr>
          <w:rFonts w:cstheme="minorHAnsi"/>
        </w:rPr>
        <w:t>might use your pages to</w:t>
      </w:r>
      <w:r w:rsidR="00D05DD6" w:rsidRPr="00592594">
        <w:rPr>
          <w:rFonts w:cstheme="minorHAnsi"/>
        </w:rPr>
        <w:t xml:space="preserve"> explore what you do in a day</w:t>
      </w:r>
      <w:r w:rsidRPr="00592594">
        <w:rPr>
          <w:rFonts w:cstheme="minorHAnsi"/>
        </w:rPr>
        <w:t xml:space="preserve"> and what might</w:t>
      </w:r>
      <w:r w:rsidR="00E540AF" w:rsidRPr="00592594">
        <w:rPr>
          <w:rFonts w:cstheme="minorHAnsi"/>
        </w:rPr>
        <w:t xml:space="preserve"> be motivating you</w:t>
      </w:r>
      <w:r w:rsidR="00D05DD6" w:rsidRPr="00592594">
        <w:rPr>
          <w:rFonts w:cstheme="minorHAnsi"/>
        </w:rPr>
        <w:t xml:space="preserve">. </w:t>
      </w:r>
      <w:r w:rsidR="007C3A73" w:rsidRPr="00592594">
        <w:rPr>
          <w:rFonts w:cstheme="minorHAnsi"/>
        </w:rPr>
        <w:t>How much of wha</w:t>
      </w:r>
      <w:r w:rsidR="00D05DD6" w:rsidRPr="00592594">
        <w:rPr>
          <w:rFonts w:cstheme="minorHAnsi"/>
        </w:rPr>
        <w:t xml:space="preserve">t you do is driven by a </w:t>
      </w:r>
      <w:r w:rsidR="00D47552" w:rsidRPr="00592594">
        <w:rPr>
          <w:rFonts w:cstheme="minorHAnsi"/>
        </w:rPr>
        <w:t>should or a claim—</w:t>
      </w:r>
      <w:r w:rsidR="0086072D" w:rsidRPr="00592594">
        <w:rPr>
          <w:rFonts w:cstheme="minorHAnsi"/>
        </w:rPr>
        <w:t>by</w:t>
      </w:r>
      <w:r w:rsidR="00B0177C" w:rsidRPr="00592594">
        <w:rPr>
          <w:rFonts w:cstheme="minorHAnsi"/>
        </w:rPr>
        <w:t xml:space="preserve"> your Idol’s law and its fears</w:t>
      </w:r>
      <w:r w:rsidR="007C3A73" w:rsidRPr="00592594">
        <w:rPr>
          <w:rFonts w:cstheme="minorHAnsi"/>
        </w:rPr>
        <w:t xml:space="preserve">? </w:t>
      </w:r>
      <w:r w:rsidRPr="00592594">
        <w:rPr>
          <w:rFonts w:cstheme="minorHAnsi"/>
        </w:rPr>
        <w:t>If you are a m</w:t>
      </w:r>
      <w:r w:rsidR="007C3A73" w:rsidRPr="00592594">
        <w:rPr>
          <w:rFonts w:cstheme="minorHAnsi"/>
        </w:rPr>
        <w:t>astery type</w:t>
      </w:r>
      <w:r w:rsidR="00D47552" w:rsidRPr="00592594">
        <w:rPr>
          <w:rFonts w:cstheme="minorHAnsi"/>
        </w:rPr>
        <w:t>,</w:t>
      </w:r>
      <w:r w:rsidR="007C3A73" w:rsidRPr="00592594">
        <w:rPr>
          <w:rFonts w:cstheme="minorHAnsi"/>
        </w:rPr>
        <w:t xml:space="preserve"> </w:t>
      </w:r>
      <w:r w:rsidR="00BC6854" w:rsidRPr="00592594">
        <w:rPr>
          <w:rFonts w:cstheme="minorHAnsi"/>
        </w:rPr>
        <w:t xml:space="preserve">your primary motivation </w:t>
      </w:r>
      <w:r w:rsidR="00C26D0E" w:rsidRPr="00592594">
        <w:rPr>
          <w:rFonts w:cstheme="minorHAnsi"/>
        </w:rPr>
        <w:t>is</w:t>
      </w:r>
      <w:r w:rsidR="00BC6854" w:rsidRPr="00592594">
        <w:rPr>
          <w:rFonts w:cstheme="minorHAnsi"/>
        </w:rPr>
        <w:t xml:space="preserve"> </w:t>
      </w:r>
      <w:r w:rsidR="00CA4431" w:rsidRPr="00592594">
        <w:rPr>
          <w:rFonts w:cstheme="minorHAnsi"/>
        </w:rPr>
        <w:t xml:space="preserve">to </w:t>
      </w:r>
      <w:r w:rsidR="00BC6854" w:rsidRPr="00592594">
        <w:rPr>
          <w:rFonts w:cstheme="minorHAnsi"/>
        </w:rPr>
        <w:t xml:space="preserve">win and to have everyone and everything </w:t>
      </w:r>
      <w:r w:rsidR="00C655D3" w:rsidRPr="00592594">
        <w:rPr>
          <w:rFonts w:cstheme="minorHAnsi"/>
        </w:rPr>
        <w:t>under your</w:t>
      </w:r>
      <w:r w:rsidR="00D05DD6" w:rsidRPr="00592594">
        <w:rPr>
          <w:rFonts w:cstheme="minorHAnsi"/>
        </w:rPr>
        <w:t xml:space="preserve"> control. </w:t>
      </w:r>
      <w:r w:rsidRPr="00592594">
        <w:rPr>
          <w:rFonts w:cstheme="minorHAnsi"/>
        </w:rPr>
        <w:t>If you are s</w:t>
      </w:r>
      <w:r w:rsidR="007C3A73" w:rsidRPr="00592594">
        <w:rPr>
          <w:rFonts w:cstheme="minorHAnsi"/>
        </w:rPr>
        <w:t>elf-effacing</w:t>
      </w:r>
      <w:r w:rsidR="00D47552" w:rsidRPr="00592594">
        <w:rPr>
          <w:rFonts w:cstheme="minorHAnsi"/>
        </w:rPr>
        <w:t>,</w:t>
      </w:r>
      <w:r w:rsidR="007C3A73" w:rsidRPr="00592594">
        <w:rPr>
          <w:rFonts w:cstheme="minorHAnsi"/>
        </w:rPr>
        <w:t xml:space="preserve"> you </w:t>
      </w:r>
      <w:r w:rsidR="00C26D0E" w:rsidRPr="00592594">
        <w:rPr>
          <w:rFonts w:cstheme="minorHAnsi"/>
        </w:rPr>
        <w:t>are</w:t>
      </w:r>
      <w:r w:rsidR="0086072D" w:rsidRPr="00592594">
        <w:rPr>
          <w:rFonts w:cstheme="minorHAnsi"/>
        </w:rPr>
        <w:t xml:space="preserve"> compelled to</w:t>
      </w:r>
      <w:r w:rsidR="007C3A73" w:rsidRPr="00592594">
        <w:rPr>
          <w:rFonts w:cstheme="minorHAnsi"/>
        </w:rPr>
        <w:t xml:space="preserve"> get caught up </w:t>
      </w:r>
      <w:r w:rsidR="00015E83" w:rsidRPr="00592594">
        <w:rPr>
          <w:rFonts w:cstheme="minorHAnsi"/>
        </w:rPr>
        <w:t>in other people’s business</w:t>
      </w:r>
      <w:r w:rsidR="00BC58C6" w:rsidRPr="00592594">
        <w:rPr>
          <w:rFonts w:cstheme="minorHAnsi"/>
        </w:rPr>
        <w:t xml:space="preserve">; </w:t>
      </w:r>
      <w:r w:rsidR="00C26D0E" w:rsidRPr="00592594">
        <w:rPr>
          <w:rFonts w:cstheme="minorHAnsi"/>
        </w:rPr>
        <w:t>you try to</w:t>
      </w:r>
      <w:r w:rsidR="00015E83" w:rsidRPr="00592594">
        <w:rPr>
          <w:rFonts w:cstheme="minorHAnsi"/>
        </w:rPr>
        <w:t xml:space="preserve"> rescue them,</w:t>
      </w:r>
      <w:r w:rsidR="009871D4" w:rsidRPr="00592594">
        <w:rPr>
          <w:rFonts w:cstheme="minorHAnsi"/>
        </w:rPr>
        <w:t xml:space="preserve"> </w:t>
      </w:r>
      <w:r w:rsidR="00C13995" w:rsidRPr="00592594">
        <w:rPr>
          <w:rFonts w:cstheme="minorHAnsi"/>
        </w:rPr>
        <w:t xml:space="preserve">merge </w:t>
      </w:r>
      <w:r w:rsidR="0086072D" w:rsidRPr="00592594">
        <w:rPr>
          <w:rFonts w:cstheme="minorHAnsi"/>
        </w:rPr>
        <w:t>with them</w:t>
      </w:r>
      <w:r w:rsidR="00C26D0E" w:rsidRPr="00592594">
        <w:rPr>
          <w:rFonts w:cstheme="minorHAnsi"/>
        </w:rPr>
        <w:t>,</w:t>
      </w:r>
      <w:r w:rsidRPr="00592594">
        <w:rPr>
          <w:rFonts w:cstheme="minorHAnsi"/>
        </w:rPr>
        <w:t xml:space="preserve"> or </w:t>
      </w:r>
      <w:r w:rsidR="00C26D0E" w:rsidRPr="00592594">
        <w:rPr>
          <w:rFonts w:cstheme="minorHAnsi"/>
        </w:rPr>
        <w:t>play the</w:t>
      </w:r>
      <w:r w:rsidRPr="00592594">
        <w:rPr>
          <w:rFonts w:cstheme="minorHAnsi"/>
        </w:rPr>
        <w:t xml:space="preserve"> victim</w:t>
      </w:r>
      <w:r w:rsidR="00D05DD6" w:rsidRPr="00592594">
        <w:rPr>
          <w:rFonts w:cstheme="minorHAnsi"/>
        </w:rPr>
        <w:t>.</w:t>
      </w:r>
      <w:r w:rsidR="007C3A73" w:rsidRPr="00592594">
        <w:rPr>
          <w:rFonts w:cstheme="minorHAnsi"/>
        </w:rPr>
        <w:t xml:space="preserve"> If you are </w:t>
      </w:r>
      <w:r w:rsidRPr="00592594">
        <w:rPr>
          <w:rFonts w:cstheme="minorHAnsi"/>
        </w:rPr>
        <w:t>r</w:t>
      </w:r>
      <w:r w:rsidR="007C3A73" w:rsidRPr="00592594">
        <w:rPr>
          <w:rFonts w:cstheme="minorHAnsi"/>
        </w:rPr>
        <w:t>esigned</w:t>
      </w:r>
      <w:r w:rsidR="00D47552" w:rsidRPr="00592594">
        <w:rPr>
          <w:rFonts w:cstheme="minorHAnsi"/>
        </w:rPr>
        <w:t>,</w:t>
      </w:r>
      <w:r w:rsidR="007C3A73" w:rsidRPr="00592594">
        <w:rPr>
          <w:rFonts w:cstheme="minorHAnsi"/>
        </w:rPr>
        <w:t xml:space="preserve"> you might feel driven to resist change</w:t>
      </w:r>
      <w:r w:rsidR="00FA7A5A" w:rsidRPr="00592594">
        <w:rPr>
          <w:rFonts w:cstheme="minorHAnsi"/>
        </w:rPr>
        <w:t xml:space="preserve"> or growth</w:t>
      </w:r>
      <w:r w:rsidR="007C3A73" w:rsidRPr="00592594">
        <w:rPr>
          <w:rFonts w:cstheme="minorHAnsi"/>
        </w:rPr>
        <w:t xml:space="preserve"> by engaging in unproductive and distracting activities. </w:t>
      </w:r>
      <w:r w:rsidR="00D47552" w:rsidRPr="00592594">
        <w:rPr>
          <w:rFonts w:cstheme="minorHAnsi"/>
        </w:rPr>
        <w:t>Whatever your</w:t>
      </w:r>
      <w:r w:rsidR="003F66C0" w:rsidRPr="00592594">
        <w:rPr>
          <w:rFonts w:cstheme="minorHAnsi"/>
        </w:rPr>
        <w:t xml:space="preserve"> neurotic</w:t>
      </w:r>
      <w:r w:rsidR="00D47552" w:rsidRPr="00592594">
        <w:rPr>
          <w:rFonts w:cstheme="minorHAnsi"/>
        </w:rPr>
        <w:t xml:space="preserve"> </w:t>
      </w:r>
      <w:r w:rsidR="00462515" w:rsidRPr="00592594">
        <w:rPr>
          <w:rFonts w:cstheme="minorHAnsi"/>
        </w:rPr>
        <w:t>development</w:t>
      </w:r>
      <w:r w:rsidR="00365C98" w:rsidRPr="00592594">
        <w:rPr>
          <w:rFonts w:cstheme="minorHAnsi"/>
        </w:rPr>
        <w:t xml:space="preserve"> might be</w:t>
      </w:r>
      <w:r w:rsidR="00D47552" w:rsidRPr="00592594">
        <w:rPr>
          <w:rFonts w:cstheme="minorHAnsi"/>
        </w:rPr>
        <w:t xml:space="preserve">, </w:t>
      </w:r>
      <w:r w:rsidR="00BC6854" w:rsidRPr="00592594">
        <w:rPr>
          <w:rFonts w:cstheme="minorHAnsi"/>
        </w:rPr>
        <w:t>y</w:t>
      </w:r>
      <w:r w:rsidR="00406E36" w:rsidRPr="00592594">
        <w:rPr>
          <w:rFonts w:cstheme="minorHAnsi"/>
        </w:rPr>
        <w:t>ou</w:t>
      </w:r>
      <w:r w:rsidR="00AE1B82" w:rsidRPr="00592594" w:rsidDel="00AE1B82">
        <w:rPr>
          <w:rFonts w:cstheme="minorHAnsi"/>
        </w:rPr>
        <w:t xml:space="preserve"> </w:t>
      </w:r>
      <w:r w:rsidR="00BE2928" w:rsidRPr="00592594">
        <w:rPr>
          <w:rFonts w:cstheme="minorHAnsi"/>
        </w:rPr>
        <w:t>can</w:t>
      </w:r>
      <w:r w:rsidR="00D47552" w:rsidRPr="00592594">
        <w:rPr>
          <w:rFonts w:cstheme="minorHAnsi"/>
        </w:rPr>
        <w:t xml:space="preserve"> </w:t>
      </w:r>
      <w:r w:rsidR="00406E36" w:rsidRPr="00592594">
        <w:rPr>
          <w:rFonts w:cstheme="minorHAnsi"/>
        </w:rPr>
        <w:t>explore this question</w:t>
      </w:r>
      <w:r w:rsidR="00D364F3" w:rsidRPr="00592594">
        <w:rPr>
          <w:rFonts w:cstheme="minorHAnsi"/>
        </w:rPr>
        <w:t xml:space="preserve">: </w:t>
      </w:r>
      <w:r w:rsidR="0086072D" w:rsidRPr="00592594">
        <w:rPr>
          <w:rFonts w:cstheme="minorHAnsi"/>
          <w:i/>
        </w:rPr>
        <w:t xml:space="preserve">What am I doing to achieve healthier outcomes in my </w:t>
      </w:r>
      <w:r w:rsidR="00BC6854" w:rsidRPr="00592594">
        <w:rPr>
          <w:rFonts w:cstheme="minorHAnsi"/>
          <w:i/>
        </w:rPr>
        <w:t xml:space="preserve">own </w:t>
      </w:r>
      <w:r w:rsidR="0086072D" w:rsidRPr="00592594">
        <w:rPr>
          <w:rFonts w:cstheme="minorHAnsi"/>
          <w:i/>
        </w:rPr>
        <w:t xml:space="preserve">life and in the lives of others? </w:t>
      </w:r>
      <w:r w:rsidR="00015E83" w:rsidRPr="00592594">
        <w:rPr>
          <w:rFonts w:cstheme="minorHAnsi"/>
          <w:i/>
        </w:rPr>
        <w:t xml:space="preserve">(Repeat) </w:t>
      </w:r>
      <w:r w:rsidR="006943C1" w:rsidRPr="00592594">
        <w:rPr>
          <w:rFonts w:cstheme="minorHAnsi"/>
        </w:rPr>
        <w:t>Hopefully</w:t>
      </w:r>
      <w:r w:rsidR="00F0513B" w:rsidRPr="00592594">
        <w:rPr>
          <w:rFonts w:cstheme="minorHAnsi"/>
        </w:rPr>
        <w:t>,</w:t>
      </w:r>
      <w:r w:rsidR="006943C1" w:rsidRPr="00592594">
        <w:rPr>
          <w:rFonts w:cstheme="minorHAnsi"/>
        </w:rPr>
        <w:t xml:space="preserve"> by</w:t>
      </w:r>
      <w:r w:rsidR="00B0177C" w:rsidRPr="00592594">
        <w:rPr>
          <w:rFonts w:cstheme="minorHAnsi"/>
        </w:rPr>
        <w:t xml:space="preserve"> </w:t>
      </w:r>
      <w:r w:rsidR="00C655D3" w:rsidRPr="00592594">
        <w:rPr>
          <w:rFonts w:cstheme="minorHAnsi"/>
        </w:rPr>
        <w:t>now, no</w:t>
      </w:r>
      <w:r w:rsidR="0086072D" w:rsidRPr="00592594">
        <w:rPr>
          <w:rFonts w:cstheme="minorHAnsi"/>
        </w:rPr>
        <w:t xml:space="preserve"> matter what </w:t>
      </w:r>
      <w:r w:rsidR="00BC6854" w:rsidRPr="00592594">
        <w:rPr>
          <w:rFonts w:cstheme="minorHAnsi"/>
        </w:rPr>
        <w:t>y</w:t>
      </w:r>
      <w:r w:rsidR="0086072D" w:rsidRPr="00592594">
        <w:rPr>
          <w:rFonts w:cstheme="minorHAnsi"/>
        </w:rPr>
        <w:t xml:space="preserve">our </w:t>
      </w:r>
      <w:r w:rsidR="00B755E3" w:rsidRPr="00592594">
        <w:rPr>
          <w:rFonts w:cstheme="minorHAnsi"/>
        </w:rPr>
        <w:t xml:space="preserve">neurotic </w:t>
      </w:r>
      <w:r w:rsidR="0086072D" w:rsidRPr="00592594">
        <w:rPr>
          <w:rFonts w:cstheme="minorHAnsi"/>
        </w:rPr>
        <w:t xml:space="preserve">tendencies </w:t>
      </w:r>
      <w:r w:rsidR="00203FE1" w:rsidRPr="00592594">
        <w:rPr>
          <w:rFonts w:cstheme="minorHAnsi"/>
        </w:rPr>
        <w:t>are</w:t>
      </w:r>
      <w:r w:rsidR="0086072D" w:rsidRPr="00592594">
        <w:rPr>
          <w:rFonts w:cstheme="minorHAnsi"/>
        </w:rPr>
        <w:t>,</w:t>
      </w:r>
      <w:r w:rsidR="005B5F7D" w:rsidRPr="00592594">
        <w:rPr>
          <w:rFonts w:cstheme="minorHAnsi"/>
        </w:rPr>
        <w:t xml:space="preserve"> </w:t>
      </w:r>
      <w:bookmarkStart w:id="8" w:name="_Hlk153174909"/>
      <w:r w:rsidR="00BC6854" w:rsidRPr="00592594">
        <w:rPr>
          <w:rFonts w:cstheme="minorHAnsi"/>
        </w:rPr>
        <w:t xml:space="preserve">you </w:t>
      </w:r>
      <w:r w:rsidR="00ED6C5B" w:rsidRPr="00592594">
        <w:rPr>
          <w:rFonts w:cstheme="minorHAnsi"/>
        </w:rPr>
        <w:t>can imagine a healthier outcome and take steps toward that goal.</w:t>
      </w:r>
      <w:bookmarkEnd w:id="6"/>
      <w:r w:rsidR="00ED6C5B" w:rsidRPr="00592594">
        <w:rPr>
          <w:rFonts w:cstheme="minorHAnsi"/>
        </w:rPr>
        <w:t xml:space="preserve"> </w:t>
      </w:r>
      <w:bookmarkEnd w:id="8"/>
    </w:p>
    <w:p w14:paraId="00FDB56D" w14:textId="77777777" w:rsidR="00F9559E" w:rsidRPr="00592594" w:rsidRDefault="00F9559E" w:rsidP="008B6764">
      <w:pPr>
        <w:spacing w:after="0" w:line="240" w:lineRule="auto"/>
        <w:jc w:val="both"/>
        <w:rPr>
          <w:rFonts w:cstheme="minorHAnsi"/>
        </w:rPr>
      </w:pPr>
    </w:p>
    <w:p w14:paraId="202C56B8" w14:textId="601A7901" w:rsidR="00E76CC8" w:rsidRPr="00592594" w:rsidRDefault="00E76CC8" w:rsidP="00A5255D">
      <w:pPr>
        <w:spacing w:after="0" w:line="240" w:lineRule="auto"/>
        <w:jc w:val="both"/>
      </w:pPr>
      <w:bookmarkStart w:id="9" w:name="_Hlk124762488"/>
      <w:bookmarkEnd w:id="7"/>
      <w:r w:rsidRPr="00592594">
        <w:t xml:space="preserve">Once you have asked God and identified the help that you need to simplify your life, you can begin adventuring. </w:t>
      </w:r>
      <w:bookmarkStart w:id="10" w:name="_Hlk153296231"/>
      <w:r w:rsidRPr="00592594">
        <w:t>Adventuring is an exercise in humility and leads us to new levels of training and discovery</w:t>
      </w:r>
      <w:r w:rsidR="00F948F2" w:rsidRPr="00592594">
        <w:t>, which change</w:t>
      </w:r>
      <w:r w:rsidRPr="00592594">
        <w:t xml:space="preserve"> our self-perception and</w:t>
      </w:r>
      <w:r w:rsidR="00F948F2" w:rsidRPr="00592594">
        <w:t>, consequently,</w:t>
      </w:r>
      <w:r w:rsidRPr="00592594">
        <w:t xml:space="preserve"> our life experience. </w:t>
      </w:r>
      <w:bookmarkEnd w:id="10"/>
      <w:r w:rsidRPr="00592594">
        <w:t xml:space="preserve">We start becoming something new. </w:t>
      </w:r>
      <w:bookmarkStart w:id="11" w:name="_Hlk153174933"/>
      <w:r w:rsidRPr="00592594">
        <w:t xml:space="preserve">Becoming something new involves change, and change always reveals limitations. </w:t>
      </w:r>
      <w:bookmarkEnd w:id="11"/>
      <w:r w:rsidRPr="00592594">
        <w:t xml:space="preserve">Our Idol won’t like that! It will react to your efforts to change and punish you with self-hate. </w:t>
      </w:r>
    </w:p>
    <w:p w14:paraId="60079327" w14:textId="77777777" w:rsidR="00E76CC8" w:rsidRPr="00592594" w:rsidRDefault="00E76CC8" w:rsidP="00A5255D">
      <w:pPr>
        <w:spacing w:after="0" w:line="240" w:lineRule="auto"/>
        <w:jc w:val="both"/>
      </w:pPr>
    </w:p>
    <w:p w14:paraId="1DA535DB" w14:textId="67997410" w:rsidR="00E76CC8" w:rsidRPr="00592594" w:rsidRDefault="00E76CC8" w:rsidP="00592594">
      <w:pPr>
        <w:widowControl w:val="0"/>
        <w:spacing w:after="0" w:line="240" w:lineRule="auto"/>
        <w:jc w:val="both"/>
      </w:pPr>
      <w:r w:rsidRPr="00592594">
        <w:t xml:space="preserve">Change presents new challenges that will exercise both </w:t>
      </w:r>
      <w:r w:rsidR="00995C48" w:rsidRPr="00592594">
        <w:t>y</w:t>
      </w:r>
      <w:r w:rsidRPr="00592594">
        <w:t xml:space="preserve">our humility and </w:t>
      </w:r>
      <w:r w:rsidR="00995C48" w:rsidRPr="00592594">
        <w:t xml:space="preserve">your </w:t>
      </w:r>
      <w:r w:rsidRPr="00592594">
        <w:t xml:space="preserve">courage. If you are committed to your pride system, doing new things and thinking new thoughts will be much more difficult for you. Pride hates to make mistakes or run into the limitations that adventure inevitably brings. That is why your Idol Self will be screaming at you when you start to break new ground. The good news is that God is eagerly waiting to extend to you His karis gifts when you courageously choose the humility of adventure. </w:t>
      </w:r>
    </w:p>
    <w:bookmarkEnd w:id="9"/>
    <w:p w14:paraId="1B1FCF9F" w14:textId="77777777" w:rsidR="00ED6C5B" w:rsidRPr="00592594" w:rsidRDefault="00ED6C5B" w:rsidP="00592594">
      <w:pPr>
        <w:widowControl w:val="0"/>
        <w:spacing w:after="0" w:line="240" w:lineRule="auto"/>
        <w:jc w:val="both"/>
        <w:rPr>
          <w:rFonts w:cstheme="minorHAnsi"/>
        </w:rPr>
      </w:pPr>
    </w:p>
    <w:p w14:paraId="2E6CC567" w14:textId="4360D38E" w:rsidR="00ED6C5B" w:rsidRPr="00592594" w:rsidRDefault="00B0177C" w:rsidP="00592594">
      <w:pPr>
        <w:widowControl w:val="0"/>
        <w:spacing w:after="0" w:line="240" w:lineRule="auto"/>
        <w:jc w:val="both"/>
        <w:rPr>
          <w:rFonts w:cstheme="minorHAnsi"/>
        </w:rPr>
      </w:pPr>
      <w:r w:rsidRPr="00592594">
        <w:rPr>
          <w:rFonts w:cstheme="minorHAnsi"/>
        </w:rPr>
        <w:t>If you</w:t>
      </w:r>
      <w:r w:rsidR="007C3A73" w:rsidRPr="00592594">
        <w:rPr>
          <w:rFonts w:cstheme="minorHAnsi"/>
        </w:rPr>
        <w:t xml:space="preserve"> </w:t>
      </w:r>
      <w:r w:rsidR="00ED6C5B" w:rsidRPr="00592594">
        <w:rPr>
          <w:rFonts w:cstheme="minorHAnsi"/>
        </w:rPr>
        <w:t xml:space="preserve">force </w:t>
      </w:r>
      <w:r w:rsidRPr="00592594">
        <w:rPr>
          <w:rFonts w:cstheme="minorHAnsi"/>
        </w:rPr>
        <w:t>yourself and everyone around you</w:t>
      </w:r>
      <w:r w:rsidR="00ED6C5B" w:rsidRPr="00592594">
        <w:rPr>
          <w:rFonts w:cstheme="minorHAnsi"/>
        </w:rPr>
        <w:t xml:space="preserve"> to </w:t>
      </w:r>
      <w:r w:rsidRPr="00592594">
        <w:rPr>
          <w:rFonts w:cstheme="minorHAnsi"/>
        </w:rPr>
        <w:t>accommodate</w:t>
      </w:r>
      <w:r w:rsidR="007C3A73" w:rsidRPr="00592594">
        <w:rPr>
          <w:rFonts w:cstheme="minorHAnsi"/>
        </w:rPr>
        <w:t xml:space="preserve"> </w:t>
      </w:r>
      <w:r w:rsidRPr="00592594">
        <w:rPr>
          <w:rFonts w:cstheme="minorHAnsi"/>
        </w:rPr>
        <w:t>your comfort zone</w:t>
      </w:r>
      <w:r w:rsidR="002A69B8" w:rsidRPr="00592594">
        <w:rPr>
          <w:rFonts w:cstheme="minorHAnsi"/>
        </w:rPr>
        <w:t>,</w:t>
      </w:r>
      <w:r w:rsidRPr="00592594">
        <w:rPr>
          <w:rFonts w:cstheme="minorHAnsi"/>
        </w:rPr>
        <w:t xml:space="preserve"> you</w:t>
      </w:r>
      <w:r w:rsidR="007C3A73" w:rsidRPr="00592594">
        <w:rPr>
          <w:rFonts w:cstheme="minorHAnsi"/>
        </w:rPr>
        <w:t xml:space="preserve"> a</w:t>
      </w:r>
      <w:r w:rsidR="00FE47DB" w:rsidRPr="00592594">
        <w:rPr>
          <w:rFonts w:cstheme="minorHAnsi"/>
        </w:rPr>
        <w:t xml:space="preserve">re simply </w:t>
      </w:r>
      <w:r w:rsidR="00FE47DB" w:rsidRPr="00592594">
        <w:rPr>
          <w:rFonts w:cstheme="minorHAnsi"/>
        </w:rPr>
        <w:lastRenderedPageBreak/>
        <w:t>avoiding</w:t>
      </w:r>
      <w:r w:rsidR="00ED6C5B" w:rsidRPr="00592594">
        <w:rPr>
          <w:rFonts w:cstheme="minorHAnsi"/>
        </w:rPr>
        <w:t xml:space="preserve"> the</w:t>
      </w:r>
      <w:r w:rsidR="00FE47DB" w:rsidRPr="00592594">
        <w:rPr>
          <w:rFonts w:cstheme="minorHAnsi"/>
        </w:rPr>
        <w:t xml:space="preserve"> fear and self-hate</w:t>
      </w:r>
      <w:r w:rsidR="007C3A73" w:rsidRPr="00592594">
        <w:rPr>
          <w:rFonts w:cstheme="minorHAnsi"/>
        </w:rPr>
        <w:t xml:space="preserve"> that come with exploring</w:t>
      </w:r>
      <w:r w:rsidR="00D05DD6" w:rsidRPr="00592594">
        <w:rPr>
          <w:rFonts w:cstheme="minorHAnsi"/>
        </w:rPr>
        <w:t xml:space="preserve"> new territory. </w:t>
      </w:r>
      <w:r w:rsidRPr="00592594">
        <w:rPr>
          <w:rFonts w:cstheme="minorHAnsi"/>
        </w:rPr>
        <w:t>You will not find yo</w:t>
      </w:r>
      <w:r w:rsidR="007C3A73" w:rsidRPr="00592594">
        <w:rPr>
          <w:rFonts w:cstheme="minorHAnsi"/>
        </w:rPr>
        <w:t xml:space="preserve">ur True Self </w:t>
      </w:r>
      <w:r w:rsidR="00FE47DB" w:rsidRPr="00592594">
        <w:rPr>
          <w:rFonts w:cstheme="minorHAnsi"/>
        </w:rPr>
        <w:t xml:space="preserve">by remaining in </w:t>
      </w:r>
      <w:r w:rsidRPr="00592594">
        <w:rPr>
          <w:rFonts w:cstheme="minorHAnsi"/>
        </w:rPr>
        <w:t>y</w:t>
      </w:r>
      <w:r w:rsidR="00FE47DB" w:rsidRPr="00592594">
        <w:rPr>
          <w:rFonts w:cstheme="minorHAnsi"/>
        </w:rPr>
        <w:t>our cozy cage</w:t>
      </w:r>
      <w:r w:rsidR="00406E36" w:rsidRPr="00592594">
        <w:rPr>
          <w:rFonts w:cstheme="minorHAnsi"/>
        </w:rPr>
        <w:t xml:space="preserve"> </w:t>
      </w:r>
      <w:r w:rsidR="00B20CED" w:rsidRPr="00592594">
        <w:rPr>
          <w:rFonts w:cstheme="minorHAnsi"/>
        </w:rPr>
        <w:t xml:space="preserve">of </w:t>
      </w:r>
      <w:r w:rsidR="001A7AC5" w:rsidRPr="00592594">
        <w:rPr>
          <w:rFonts w:cstheme="minorHAnsi"/>
        </w:rPr>
        <w:t>predictable misery</w:t>
      </w:r>
      <w:r w:rsidR="00FE47DB" w:rsidRPr="00592594">
        <w:rPr>
          <w:rFonts w:cstheme="minorHAnsi"/>
        </w:rPr>
        <w:t xml:space="preserve">. </w:t>
      </w:r>
      <w:r w:rsidR="00406E36" w:rsidRPr="00592594">
        <w:rPr>
          <w:rFonts w:cstheme="minorHAnsi"/>
        </w:rPr>
        <w:t>Adventuring means</w:t>
      </w:r>
      <w:r w:rsidRPr="00592594">
        <w:rPr>
          <w:rFonts w:cstheme="minorHAnsi"/>
        </w:rPr>
        <w:t xml:space="preserve"> taking</w:t>
      </w:r>
      <w:r w:rsidR="00406E36" w:rsidRPr="00592594">
        <w:rPr>
          <w:rFonts w:cstheme="minorHAnsi"/>
        </w:rPr>
        <w:t xml:space="preserve"> on new challenge</w:t>
      </w:r>
      <w:r w:rsidR="00140AE5" w:rsidRPr="00592594">
        <w:rPr>
          <w:rFonts w:cstheme="minorHAnsi"/>
        </w:rPr>
        <w:t>s</w:t>
      </w:r>
      <w:r w:rsidR="0056341B" w:rsidRPr="00592594">
        <w:rPr>
          <w:rFonts w:cstheme="minorHAnsi"/>
        </w:rPr>
        <w:t xml:space="preserve"> and </w:t>
      </w:r>
      <w:r w:rsidR="002A69B8" w:rsidRPr="00592594">
        <w:rPr>
          <w:rFonts w:cstheme="minorHAnsi"/>
        </w:rPr>
        <w:t xml:space="preserve">using </w:t>
      </w:r>
      <w:r w:rsidR="0056341B" w:rsidRPr="00592594">
        <w:rPr>
          <w:rFonts w:cstheme="minorHAnsi"/>
        </w:rPr>
        <w:t xml:space="preserve">new </w:t>
      </w:r>
      <w:r w:rsidR="002A69B8" w:rsidRPr="00592594">
        <w:rPr>
          <w:rFonts w:cstheme="minorHAnsi"/>
        </w:rPr>
        <w:t>skills</w:t>
      </w:r>
      <w:r w:rsidR="00BC6854" w:rsidRPr="00592594" w:rsidDel="00BC6854">
        <w:rPr>
          <w:rFonts w:cstheme="minorHAnsi"/>
        </w:rPr>
        <w:t xml:space="preserve"> </w:t>
      </w:r>
      <w:r w:rsidR="00BC58C6" w:rsidRPr="00592594">
        <w:rPr>
          <w:rFonts w:cstheme="minorHAnsi"/>
        </w:rPr>
        <w:t xml:space="preserve">that you have </w:t>
      </w:r>
      <w:r w:rsidR="00051E0D" w:rsidRPr="00592594">
        <w:rPr>
          <w:rFonts w:cstheme="minorHAnsi"/>
        </w:rPr>
        <w:t xml:space="preserve">acquired </w:t>
      </w:r>
      <w:r w:rsidR="00C655D3" w:rsidRPr="00592594">
        <w:rPr>
          <w:rFonts w:cstheme="minorHAnsi"/>
        </w:rPr>
        <w:t xml:space="preserve">through </w:t>
      </w:r>
      <w:r w:rsidR="001A7AC5" w:rsidRPr="00592594">
        <w:rPr>
          <w:rFonts w:cstheme="minorHAnsi"/>
        </w:rPr>
        <w:t>hard training</w:t>
      </w:r>
      <w:r w:rsidR="00406E36" w:rsidRPr="00592594">
        <w:rPr>
          <w:rFonts w:cstheme="minorHAnsi"/>
        </w:rPr>
        <w:t xml:space="preserve">. </w:t>
      </w:r>
      <w:r w:rsidR="00051E0D" w:rsidRPr="00592594">
        <w:rPr>
          <w:rFonts w:cstheme="minorHAnsi"/>
        </w:rPr>
        <w:t xml:space="preserve">Adventuring </w:t>
      </w:r>
      <w:r w:rsidR="00406E36" w:rsidRPr="00592594">
        <w:rPr>
          <w:rFonts w:cstheme="minorHAnsi"/>
        </w:rPr>
        <w:t xml:space="preserve">might </w:t>
      </w:r>
      <w:r w:rsidR="000E1E58" w:rsidRPr="00592594">
        <w:rPr>
          <w:rFonts w:cstheme="minorHAnsi"/>
        </w:rPr>
        <w:t xml:space="preserve">also </w:t>
      </w:r>
      <w:r w:rsidR="00406E36" w:rsidRPr="00592594">
        <w:rPr>
          <w:rFonts w:cstheme="minorHAnsi"/>
        </w:rPr>
        <w:t>mean</w:t>
      </w:r>
      <w:r w:rsidRPr="00592594">
        <w:rPr>
          <w:rFonts w:cstheme="minorHAnsi"/>
        </w:rPr>
        <w:t xml:space="preserve"> </w:t>
      </w:r>
      <w:r w:rsidR="00EE4291" w:rsidRPr="00592594">
        <w:rPr>
          <w:rFonts w:cstheme="minorHAnsi"/>
        </w:rPr>
        <w:t>revisiting</w:t>
      </w:r>
      <w:r w:rsidR="00BC6854" w:rsidRPr="00592594">
        <w:rPr>
          <w:rFonts w:cstheme="minorHAnsi"/>
        </w:rPr>
        <w:t xml:space="preserve"> </w:t>
      </w:r>
      <w:r w:rsidRPr="00592594">
        <w:rPr>
          <w:rFonts w:cstheme="minorHAnsi"/>
        </w:rPr>
        <w:t xml:space="preserve">something that you have </w:t>
      </w:r>
      <w:r w:rsidR="00BC6854" w:rsidRPr="00592594">
        <w:rPr>
          <w:rFonts w:cstheme="minorHAnsi"/>
        </w:rPr>
        <w:t xml:space="preserve">struggled with </w:t>
      </w:r>
      <w:r w:rsidRPr="00592594">
        <w:rPr>
          <w:rFonts w:cstheme="minorHAnsi"/>
        </w:rPr>
        <w:t>in the past</w:t>
      </w:r>
      <w:r w:rsidR="00406E36" w:rsidRPr="00592594">
        <w:rPr>
          <w:rFonts w:cstheme="minorHAnsi"/>
        </w:rPr>
        <w:t>, perhaps an area of failure</w:t>
      </w:r>
      <w:r w:rsidR="00612320" w:rsidRPr="00592594">
        <w:rPr>
          <w:rFonts w:cstheme="minorHAnsi"/>
        </w:rPr>
        <w:t xml:space="preserve"> or fear</w:t>
      </w:r>
      <w:r w:rsidR="00406E36" w:rsidRPr="00592594">
        <w:rPr>
          <w:rFonts w:cstheme="minorHAnsi"/>
        </w:rPr>
        <w:t>. It might mean reaching toward a goal</w:t>
      </w:r>
      <w:r w:rsidR="001A7AC5" w:rsidRPr="00592594">
        <w:rPr>
          <w:rFonts w:cstheme="minorHAnsi"/>
        </w:rPr>
        <w:t xml:space="preserve"> with</w:t>
      </w:r>
      <w:r w:rsidR="00C46728" w:rsidRPr="00592594">
        <w:rPr>
          <w:rFonts w:cstheme="minorHAnsi"/>
        </w:rPr>
        <w:t>out</w:t>
      </w:r>
      <w:r w:rsidR="001A7AC5" w:rsidRPr="00592594">
        <w:rPr>
          <w:rFonts w:cstheme="minorHAnsi"/>
        </w:rPr>
        <w:t xml:space="preserve"> </w:t>
      </w:r>
      <w:r w:rsidR="00C46728" w:rsidRPr="00592594">
        <w:rPr>
          <w:rFonts w:cstheme="minorHAnsi"/>
        </w:rPr>
        <w:t>tested</w:t>
      </w:r>
      <w:r w:rsidR="00B20CED" w:rsidRPr="00592594">
        <w:rPr>
          <w:rFonts w:cstheme="minorHAnsi"/>
        </w:rPr>
        <w:t xml:space="preserve"> skills</w:t>
      </w:r>
      <w:r w:rsidR="00BC58C6" w:rsidRPr="00592594">
        <w:rPr>
          <w:rFonts w:cstheme="minorHAnsi"/>
        </w:rPr>
        <w:t xml:space="preserve"> </w:t>
      </w:r>
      <w:r w:rsidR="001A7AC5" w:rsidRPr="00592594">
        <w:rPr>
          <w:rFonts w:cstheme="minorHAnsi"/>
        </w:rPr>
        <w:t xml:space="preserve">but </w:t>
      </w:r>
      <w:r w:rsidR="002A69B8" w:rsidRPr="00592594">
        <w:rPr>
          <w:rFonts w:cstheme="minorHAnsi"/>
        </w:rPr>
        <w:t xml:space="preserve">with </w:t>
      </w:r>
      <w:r w:rsidR="00DC2221" w:rsidRPr="00592594">
        <w:rPr>
          <w:rFonts w:cstheme="minorHAnsi"/>
        </w:rPr>
        <w:t xml:space="preserve">real </w:t>
      </w:r>
      <w:r w:rsidR="00406E36" w:rsidRPr="00592594">
        <w:rPr>
          <w:rFonts w:cstheme="minorHAnsi"/>
        </w:rPr>
        <w:t xml:space="preserve">courage </w:t>
      </w:r>
      <w:r w:rsidR="00B20CED" w:rsidRPr="00592594">
        <w:rPr>
          <w:rFonts w:cstheme="minorHAnsi"/>
        </w:rPr>
        <w:t xml:space="preserve">and </w:t>
      </w:r>
      <w:r w:rsidR="00DC2221" w:rsidRPr="00592594">
        <w:rPr>
          <w:rFonts w:cstheme="minorHAnsi"/>
        </w:rPr>
        <w:t xml:space="preserve">growing </w:t>
      </w:r>
      <w:r w:rsidR="00B20CED" w:rsidRPr="00592594">
        <w:rPr>
          <w:rFonts w:cstheme="minorHAnsi"/>
        </w:rPr>
        <w:t>self-confidence</w:t>
      </w:r>
      <w:r w:rsidR="00406E36" w:rsidRPr="00592594">
        <w:rPr>
          <w:rFonts w:cstheme="minorHAnsi"/>
        </w:rPr>
        <w:t>.</w:t>
      </w:r>
      <w:r w:rsidRPr="00592594">
        <w:rPr>
          <w:rFonts w:cstheme="minorHAnsi"/>
        </w:rPr>
        <w:t xml:space="preserve"> </w:t>
      </w:r>
      <w:r w:rsidR="001A7AC5" w:rsidRPr="00592594">
        <w:rPr>
          <w:rFonts w:cstheme="minorHAnsi"/>
        </w:rPr>
        <w:t>It might mean</w:t>
      </w:r>
      <w:r w:rsidR="00B20CED" w:rsidRPr="00592594">
        <w:rPr>
          <w:rFonts w:cstheme="minorHAnsi"/>
        </w:rPr>
        <w:t xml:space="preserve"> doing the</w:t>
      </w:r>
      <w:r w:rsidR="00B317A2" w:rsidRPr="00592594">
        <w:rPr>
          <w:rFonts w:cstheme="minorHAnsi"/>
        </w:rPr>
        <w:t xml:space="preserve"> KF</w:t>
      </w:r>
      <w:r w:rsidR="00B20CED" w:rsidRPr="00592594">
        <w:rPr>
          <w:rFonts w:cstheme="minorHAnsi"/>
        </w:rPr>
        <w:t xml:space="preserve"> program</w:t>
      </w:r>
      <w:r w:rsidR="00B317A2" w:rsidRPr="00592594">
        <w:rPr>
          <w:rFonts w:cstheme="minorHAnsi"/>
        </w:rPr>
        <w:t xml:space="preserve">! </w:t>
      </w:r>
      <w:r w:rsidR="007C3A73" w:rsidRPr="00592594">
        <w:rPr>
          <w:rFonts w:cstheme="minorHAnsi"/>
        </w:rPr>
        <w:t xml:space="preserve">By extending beyond </w:t>
      </w:r>
      <w:r w:rsidRPr="00592594">
        <w:rPr>
          <w:rFonts w:cstheme="minorHAnsi"/>
        </w:rPr>
        <w:t>your comfort zone</w:t>
      </w:r>
      <w:r w:rsidR="002A69B8" w:rsidRPr="00592594">
        <w:rPr>
          <w:rFonts w:cstheme="minorHAnsi"/>
        </w:rPr>
        <w:t>,</w:t>
      </w:r>
      <w:r w:rsidRPr="00592594">
        <w:rPr>
          <w:rFonts w:cstheme="minorHAnsi"/>
        </w:rPr>
        <w:t xml:space="preserve"> you</w:t>
      </w:r>
      <w:r w:rsidR="00B20CED" w:rsidRPr="00592594">
        <w:rPr>
          <w:rFonts w:cstheme="minorHAnsi"/>
        </w:rPr>
        <w:t xml:space="preserve"> discover</w:t>
      </w:r>
      <w:r w:rsidR="00B317A2" w:rsidRPr="00592594">
        <w:rPr>
          <w:rFonts w:cstheme="minorHAnsi"/>
        </w:rPr>
        <w:t xml:space="preserve"> more of</w:t>
      </w:r>
      <w:r w:rsidR="007C3A73" w:rsidRPr="00592594">
        <w:rPr>
          <w:rFonts w:cstheme="minorHAnsi"/>
        </w:rPr>
        <w:t xml:space="preserve"> </w:t>
      </w:r>
      <w:r w:rsidRPr="00592594">
        <w:rPr>
          <w:rFonts w:cstheme="minorHAnsi"/>
        </w:rPr>
        <w:t>yourself</w:t>
      </w:r>
      <w:r w:rsidR="00B20CED" w:rsidRPr="00592594">
        <w:rPr>
          <w:rFonts w:cstheme="minorHAnsi"/>
        </w:rPr>
        <w:t xml:space="preserve"> </w:t>
      </w:r>
      <w:r w:rsidR="0086056E" w:rsidRPr="00592594">
        <w:rPr>
          <w:rFonts w:cstheme="minorHAnsi"/>
        </w:rPr>
        <w:t>and more of God</w:t>
      </w:r>
      <w:r w:rsidR="00F11840" w:rsidRPr="00592594">
        <w:rPr>
          <w:rFonts w:cstheme="minorHAnsi"/>
        </w:rPr>
        <w:t>, and as a result, your</w:t>
      </w:r>
      <w:r w:rsidR="00B20CED" w:rsidRPr="00592594">
        <w:rPr>
          <w:rFonts w:cstheme="minorHAnsi"/>
        </w:rPr>
        <w:t xml:space="preserve"> trust in</w:t>
      </w:r>
      <w:r w:rsidR="007C3A73" w:rsidRPr="00592594">
        <w:rPr>
          <w:rFonts w:cstheme="minorHAnsi"/>
        </w:rPr>
        <w:t xml:space="preserve"> God’s ability</w:t>
      </w:r>
      <w:r w:rsidR="00B20CED" w:rsidRPr="00592594">
        <w:rPr>
          <w:rFonts w:cstheme="minorHAnsi"/>
        </w:rPr>
        <w:t xml:space="preserve"> to care for</w:t>
      </w:r>
      <w:r w:rsidRPr="00592594">
        <w:rPr>
          <w:rFonts w:cstheme="minorHAnsi"/>
        </w:rPr>
        <w:t xml:space="preserve"> you</w:t>
      </w:r>
      <w:r w:rsidR="00B20CED" w:rsidRPr="00592594">
        <w:rPr>
          <w:rFonts w:cstheme="minorHAnsi"/>
        </w:rPr>
        <w:t xml:space="preserve"> grows</w:t>
      </w:r>
      <w:r w:rsidR="00FE47DB" w:rsidRPr="00592594">
        <w:rPr>
          <w:rFonts w:cstheme="minorHAnsi"/>
        </w:rPr>
        <w:t xml:space="preserve">. </w:t>
      </w:r>
      <w:r w:rsidR="002A69B8" w:rsidRPr="00592594">
        <w:rPr>
          <w:rFonts w:cstheme="minorHAnsi"/>
        </w:rPr>
        <w:t xml:space="preserve">This </w:t>
      </w:r>
      <w:r w:rsidR="00B20CED" w:rsidRPr="00592594">
        <w:rPr>
          <w:rFonts w:cstheme="minorHAnsi"/>
        </w:rPr>
        <w:t>process of discovery</w:t>
      </w:r>
      <w:r w:rsidR="00B317A2" w:rsidRPr="00592594">
        <w:rPr>
          <w:rFonts w:cstheme="minorHAnsi"/>
        </w:rPr>
        <w:t xml:space="preserve"> builds</w:t>
      </w:r>
      <w:r w:rsidR="00B20CED" w:rsidRPr="00592594">
        <w:rPr>
          <w:rFonts w:cstheme="minorHAnsi"/>
        </w:rPr>
        <w:t xml:space="preserve"> the</w:t>
      </w:r>
      <w:r w:rsidR="0086056E" w:rsidRPr="00592594">
        <w:rPr>
          <w:rFonts w:cstheme="minorHAnsi"/>
        </w:rPr>
        <w:t xml:space="preserve"> sustaining</w:t>
      </w:r>
      <w:r w:rsidR="00B20CED" w:rsidRPr="00592594">
        <w:rPr>
          <w:rFonts w:cstheme="minorHAnsi"/>
        </w:rPr>
        <w:t xml:space="preserve"> </w:t>
      </w:r>
      <w:r w:rsidR="00B317A2" w:rsidRPr="00592594">
        <w:rPr>
          <w:rFonts w:cstheme="minorHAnsi"/>
        </w:rPr>
        <w:t>courage</w:t>
      </w:r>
      <w:r w:rsidR="00B20CED" w:rsidRPr="00592594">
        <w:rPr>
          <w:rFonts w:cstheme="minorHAnsi"/>
        </w:rPr>
        <w:t xml:space="preserve"> and </w:t>
      </w:r>
      <w:r w:rsidR="0086056E" w:rsidRPr="00592594">
        <w:rPr>
          <w:rFonts w:cstheme="minorHAnsi"/>
        </w:rPr>
        <w:t>self-confidence</w:t>
      </w:r>
      <w:r w:rsidR="00B20CED" w:rsidRPr="00592594">
        <w:rPr>
          <w:rFonts w:cstheme="minorHAnsi"/>
        </w:rPr>
        <w:t xml:space="preserve"> </w:t>
      </w:r>
      <w:r w:rsidR="002A69B8" w:rsidRPr="00592594">
        <w:rPr>
          <w:rFonts w:cstheme="minorHAnsi"/>
        </w:rPr>
        <w:t>that you need</w:t>
      </w:r>
      <w:r w:rsidR="00B20CED" w:rsidRPr="00592594">
        <w:rPr>
          <w:rFonts w:cstheme="minorHAnsi"/>
        </w:rPr>
        <w:t xml:space="preserve"> to fulfill</w:t>
      </w:r>
      <w:r w:rsidR="0086056E" w:rsidRPr="00592594">
        <w:rPr>
          <w:rFonts w:cstheme="minorHAnsi"/>
        </w:rPr>
        <w:t xml:space="preserve"> </w:t>
      </w:r>
      <w:r w:rsidR="00D10AAD" w:rsidRPr="00592594">
        <w:rPr>
          <w:rFonts w:cstheme="minorHAnsi"/>
        </w:rPr>
        <w:t>the potential of your created design.</w:t>
      </w:r>
    </w:p>
    <w:p w14:paraId="1DDDD491" w14:textId="77777777" w:rsidR="00B20CED" w:rsidRPr="00592594" w:rsidRDefault="00B20CED" w:rsidP="008B6764">
      <w:pPr>
        <w:spacing w:after="0" w:line="240" w:lineRule="auto"/>
        <w:jc w:val="both"/>
        <w:rPr>
          <w:rFonts w:cstheme="minorHAnsi"/>
        </w:rPr>
      </w:pPr>
    </w:p>
    <w:p w14:paraId="28B18377" w14:textId="552468F7" w:rsidR="00AE1B82" w:rsidRPr="00592594" w:rsidRDefault="00AE1B82" w:rsidP="00AE1B82">
      <w:pPr>
        <w:spacing w:after="0" w:line="240" w:lineRule="auto"/>
        <w:jc w:val="both"/>
        <w:rPr>
          <w:rFonts w:cstheme="minorHAnsi"/>
        </w:rPr>
      </w:pPr>
      <w:r w:rsidRPr="00592594">
        <w:rPr>
          <w:rFonts w:cstheme="minorHAnsi"/>
        </w:rPr>
        <w:t>Adventuring reveals your weaknesses</w:t>
      </w:r>
      <w:r w:rsidR="008C02C1" w:rsidRPr="00592594">
        <w:rPr>
          <w:rFonts w:cstheme="minorHAnsi"/>
        </w:rPr>
        <w:t xml:space="preserve">, and </w:t>
      </w:r>
      <w:r w:rsidRPr="00592594">
        <w:rPr>
          <w:rFonts w:cstheme="minorHAnsi"/>
        </w:rPr>
        <w:t xml:space="preserve">knowing your weaknesses builds your self-confidence. When you know your weaknesses, you can learn to work around them and get help. In the gym or on the track, you discover your body’s weaknesses through pressing toward the limits of your strength. This process of productive exhaustion strengthens your muscles. Your soul experiences a similar kind of exhaustion through adventuring. You get to explore your real and imagined weaknesses and can then make choices based on that evidence. Your soul’s strength is matured through the process of managing and training those weaknesses. Once you understand this, you and God can work together strategically to develop your soul’s potential. </w:t>
      </w:r>
      <w:r w:rsidRPr="00592594">
        <w:rPr>
          <w:rFonts w:cstheme="minorHAnsi"/>
          <w:iCs/>
        </w:rPr>
        <w:t xml:space="preserve">When you </w:t>
      </w:r>
      <w:r w:rsidR="00DF0B22" w:rsidRPr="00592594">
        <w:rPr>
          <w:rFonts w:cstheme="minorHAnsi"/>
          <w:iCs/>
        </w:rPr>
        <w:t>identify</w:t>
      </w:r>
      <w:r w:rsidRPr="00592594">
        <w:rPr>
          <w:rFonts w:cstheme="minorHAnsi"/>
          <w:iCs/>
        </w:rPr>
        <w:t xml:space="preserve"> a weakness, get all the help you can to strengthen that </w:t>
      </w:r>
      <w:r w:rsidR="00DF0B22" w:rsidRPr="00592594">
        <w:rPr>
          <w:rFonts w:cstheme="minorHAnsi"/>
          <w:iCs/>
        </w:rPr>
        <w:t xml:space="preserve">weak </w:t>
      </w:r>
      <w:r w:rsidRPr="00592594">
        <w:rPr>
          <w:rFonts w:cstheme="minorHAnsi"/>
          <w:iCs/>
        </w:rPr>
        <w:t xml:space="preserve">area. Let me say that again. </w:t>
      </w:r>
      <w:bookmarkStart w:id="12" w:name="_Hlk153082230"/>
      <w:r w:rsidRPr="00592594">
        <w:rPr>
          <w:rFonts w:cstheme="minorHAnsi"/>
          <w:iCs/>
        </w:rPr>
        <w:t>Get all the help you can to strengthen that area</w:t>
      </w:r>
      <w:r w:rsidR="00BC58C6" w:rsidRPr="00592594">
        <w:rPr>
          <w:rFonts w:cstheme="minorHAnsi"/>
          <w:iCs/>
        </w:rPr>
        <w:t xml:space="preserve"> of weakness</w:t>
      </w:r>
      <w:r w:rsidRPr="00592594">
        <w:rPr>
          <w:rFonts w:cstheme="minorHAnsi"/>
          <w:iCs/>
        </w:rPr>
        <w:t>.</w:t>
      </w:r>
      <w:r w:rsidRPr="00592594">
        <w:rPr>
          <w:rFonts w:cstheme="minorHAnsi"/>
        </w:rPr>
        <w:t xml:space="preserve"> </w:t>
      </w:r>
      <w:bookmarkEnd w:id="12"/>
      <w:r w:rsidRPr="00592594">
        <w:rPr>
          <w:rFonts w:cstheme="minorHAnsi"/>
        </w:rPr>
        <w:t>Then, with the peace and security of a stronger soul</w:t>
      </w:r>
      <w:r w:rsidR="008C201D" w:rsidRPr="00592594">
        <w:rPr>
          <w:rFonts w:cstheme="minorHAnsi"/>
        </w:rPr>
        <w:t>,</w:t>
      </w:r>
      <w:r w:rsidRPr="00592594">
        <w:rPr>
          <w:rFonts w:cstheme="minorHAnsi"/>
        </w:rPr>
        <w:t xml:space="preserve"> and with </w:t>
      </w:r>
      <w:r w:rsidR="0008591D">
        <w:rPr>
          <w:rFonts w:cstheme="minorHAnsi"/>
        </w:rPr>
        <w:t>growing</w:t>
      </w:r>
      <w:r w:rsidRPr="00592594">
        <w:rPr>
          <w:rFonts w:cstheme="minorHAnsi"/>
        </w:rPr>
        <w:t xml:space="preserve"> self-confidence, </w:t>
      </w:r>
      <w:bookmarkStart w:id="13" w:name="_Hlk121665143"/>
      <w:r w:rsidRPr="00592594">
        <w:rPr>
          <w:rFonts w:cstheme="minorHAnsi"/>
        </w:rPr>
        <w:t>you can look forward to the next training opportunity</w:t>
      </w:r>
      <w:r w:rsidR="00CF052C" w:rsidRPr="00592594">
        <w:rPr>
          <w:rFonts w:cstheme="minorHAnsi"/>
        </w:rPr>
        <w:t>,</w:t>
      </w:r>
      <w:r w:rsidRPr="00592594">
        <w:rPr>
          <w:rFonts w:cstheme="minorHAnsi"/>
        </w:rPr>
        <w:t xml:space="preserve"> </w:t>
      </w:r>
      <w:r w:rsidR="0008591D">
        <w:rPr>
          <w:rFonts w:cstheme="minorHAnsi"/>
        </w:rPr>
        <w:t xml:space="preserve">and </w:t>
      </w:r>
      <w:r w:rsidR="00CF052C" w:rsidRPr="00592594">
        <w:rPr>
          <w:rFonts w:cstheme="minorHAnsi"/>
        </w:rPr>
        <w:t>cooperat</w:t>
      </w:r>
      <w:r w:rsidR="0008591D">
        <w:rPr>
          <w:rFonts w:cstheme="minorHAnsi"/>
        </w:rPr>
        <w:t>e</w:t>
      </w:r>
      <w:r w:rsidR="00CF052C" w:rsidRPr="00592594">
        <w:rPr>
          <w:rFonts w:cstheme="minorHAnsi"/>
        </w:rPr>
        <w:t xml:space="preserve"> </w:t>
      </w:r>
      <w:r w:rsidRPr="00592594">
        <w:rPr>
          <w:rFonts w:cstheme="minorHAnsi"/>
        </w:rPr>
        <w:t xml:space="preserve">with </w:t>
      </w:r>
      <w:bookmarkStart w:id="14" w:name="_Hlk153082243"/>
      <w:r w:rsidRPr="00592594">
        <w:rPr>
          <w:rFonts w:cstheme="minorHAnsi"/>
        </w:rPr>
        <w:t>God</w:t>
      </w:r>
      <w:r w:rsidR="00484FD0" w:rsidRPr="00592594">
        <w:rPr>
          <w:rFonts w:cstheme="minorHAnsi"/>
        </w:rPr>
        <w:t>, who is</w:t>
      </w:r>
      <w:r w:rsidRPr="00592594">
        <w:rPr>
          <w:rFonts w:cstheme="minorHAnsi"/>
        </w:rPr>
        <w:t xml:space="preserve"> </w:t>
      </w:r>
      <w:r w:rsidRPr="00F53A6D">
        <w:rPr>
          <w:rFonts w:cstheme="minorHAnsi"/>
        </w:rPr>
        <w:t xml:space="preserve">eager to prepare </w:t>
      </w:r>
      <w:r w:rsidR="00B56202" w:rsidRPr="00F53A6D">
        <w:rPr>
          <w:rFonts w:cstheme="minorHAnsi"/>
        </w:rPr>
        <w:t xml:space="preserve">you </w:t>
      </w:r>
      <w:r w:rsidRPr="00F53A6D">
        <w:rPr>
          <w:rFonts w:cstheme="minorHAnsi"/>
        </w:rPr>
        <w:t>for</w:t>
      </w:r>
      <w:r w:rsidRPr="00592594">
        <w:rPr>
          <w:rFonts w:cstheme="minorHAnsi"/>
        </w:rPr>
        <w:t xml:space="preserve"> your next leap forward into real glory.</w:t>
      </w:r>
      <w:bookmarkEnd w:id="13"/>
      <w:bookmarkEnd w:id="14"/>
    </w:p>
    <w:p w14:paraId="777E3500" w14:textId="77777777" w:rsidR="00004641" w:rsidRPr="00592594" w:rsidRDefault="00004641" w:rsidP="008B6764">
      <w:pPr>
        <w:spacing w:after="0" w:line="240" w:lineRule="auto"/>
        <w:jc w:val="both"/>
        <w:rPr>
          <w:rFonts w:cstheme="minorHAnsi"/>
        </w:rPr>
      </w:pPr>
    </w:p>
    <w:p w14:paraId="1E03D706" w14:textId="6914E64E" w:rsidR="00D449F3" w:rsidRPr="00592594" w:rsidRDefault="00D449F3" w:rsidP="00D449F3">
      <w:pPr>
        <w:spacing w:after="0" w:line="240" w:lineRule="auto"/>
        <w:jc w:val="both"/>
        <w:rPr>
          <w:rFonts w:cstheme="minorHAnsi"/>
        </w:rPr>
      </w:pPr>
      <w:bookmarkStart w:id="15" w:name="_Hlk25234507"/>
      <w:r w:rsidRPr="00592594">
        <w:rPr>
          <w:rFonts w:cstheme="minorHAnsi"/>
        </w:rPr>
        <w:t xml:space="preserve">God opposes the proud, but He invites the humble into new depths of relationship with </w:t>
      </w:r>
      <w:bookmarkStart w:id="16" w:name="_Hlk25234481"/>
      <w:r w:rsidRPr="00592594">
        <w:rPr>
          <w:rFonts w:cstheme="minorHAnsi"/>
        </w:rPr>
        <w:t>Himself.</w:t>
      </w:r>
      <w:r w:rsidR="00FA7A5A" w:rsidRPr="00592594">
        <w:rPr>
          <w:rStyle w:val="EndnoteReference"/>
          <w:rFonts w:cstheme="minorHAnsi"/>
        </w:rPr>
        <w:endnoteReference w:id="3"/>
      </w:r>
      <w:r w:rsidRPr="00592594">
        <w:rPr>
          <w:rFonts w:cstheme="minorHAnsi"/>
        </w:rPr>
        <w:t xml:space="preserve"> </w:t>
      </w:r>
      <w:bookmarkEnd w:id="16"/>
      <w:r w:rsidRPr="00592594">
        <w:rPr>
          <w:rFonts w:cstheme="minorHAnsi"/>
        </w:rPr>
        <w:t xml:space="preserve">Rather than scrambling to achieve your Idol’s imagined abilities, why not humble yourself, live within your real abilities, and let God do the glorifying? </w:t>
      </w:r>
      <w:bookmarkStart w:id="17" w:name="_Hlk153174985"/>
      <w:r w:rsidRPr="00592594">
        <w:rPr>
          <w:rFonts w:cstheme="minorHAnsi"/>
        </w:rPr>
        <w:t xml:space="preserve">Admit that you don’t know it all. </w:t>
      </w:r>
      <w:bookmarkStart w:id="18" w:name="_Hlk153175764"/>
      <w:bookmarkEnd w:id="17"/>
      <w:r w:rsidRPr="00592594">
        <w:rPr>
          <w:rFonts w:cstheme="minorHAnsi"/>
        </w:rPr>
        <w:t>Allow yourself to be trained and taught. Get help.</w:t>
      </w:r>
      <w:bookmarkEnd w:id="18"/>
      <w:r w:rsidRPr="00592594">
        <w:rPr>
          <w:rFonts w:cstheme="minorHAnsi"/>
        </w:rPr>
        <w:t xml:space="preserve"> Adventure into new things and honor the struggle that is an unavoidable component of growth. As the Idol’s illusions are exposed, you will feel self-hate, but</w:t>
      </w:r>
      <w:r w:rsidR="00923CFD" w:rsidRPr="00592594">
        <w:rPr>
          <w:rFonts w:cstheme="minorHAnsi"/>
        </w:rPr>
        <w:t xml:space="preserve"> remember that your</w:t>
      </w:r>
      <w:r w:rsidRPr="00592594">
        <w:rPr>
          <w:rFonts w:cstheme="minorHAnsi"/>
        </w:rPr>
        <w:t xml:space="preserve"> struggle</w:t>
      </w:r>
      <w:r w:rsidR="00923CFD" w:rsidRPr="00592594">
        <w:rPr>
          <w:rFonts w:cstheme="minorHAnsi"/>
        </w:rPr>
        <w:t xml:space="preserve"> with self-hate</w:t>
      </w:r>
      <w:r w:rsidRPr="00592594">
        <w:rPr>
          <w:rFonts w:cstheme="minorHAnsi"/>
        </w:rPr>
        <w:t xml:space="preserve"> is </w:t>
      </w:r>
      <w:r w:rsidR="00923CFD" w:rsidRPr="00592594">
        <w:rPr>
          <w:rFonts w:cstheme="minorHAnsi"/>
        </w:rPr>
        <w:t xml:space="preserve">also </w:t>
      </w:r>
      <w:r w:rsidRPr="00592594">
        <w:rPr>
          <w:rFonts w:cstheme="minorHAnsi"/>
        </w:rPr>
        <w:t xml:space="preserve">a natural part of progress. </w:t>
      </w:r>
      <w:bookmarkStart w:id="19" w:name="_Hlk153175003"/>
      <w:r w:rsidRPr="00592594">
        <w:rPr>
          <w:rFonts w:cstheme="minorHAnsi"/>
        </w:rPr>
        <w:t xml:space="preserve">Humble yourself and admit that you are a beginner, </w:t>
      </w:r>
      <w:bookmarkEnd w:id="19"/>
      <w:r w:rsidRPr="00592594">
        <w:rPr>
          <w:rFonts w:cstheme="minorHAnsi"/>
        </w:rPr>
        <w:t xml:space="preserve">just a little child who is preparing to inherit the kingdom of the heavens. </w:t>
      </w:r>
    </w:p>
    <w:bookmarkEnd w:id="15"/>
    <w:p w14:paraId="66C41C89" w14:textId="77777777" w:rsidR="007C3A73" w:rsidRPr="00592594" w:rsidRDefault="007C3A73" w:rsidP="008B6764">
      <w:pPr>
        <w:spacing w:after="0" w:line="240" w:lineRule="auto"/>
        <w:jc w:val="both"/>
        <w:rPr>
          <w:rFonts w:cstheme="minorHAnsi"/>
        </w:rPr>
      </w:pPr>
    </w:p>
    <w:p w14:paraId="0C879F38" w14:textId="77777777" w:rsidR="0033548B" w:rsidRPr="00592594" w:rsidRDefault="00FE47DB" w:rsidP="008B6764">
      <w:pPr>
        <w:spacing w:after="0" w:line="240" w:lineRule="auto"/>
        <w:jc w:val="both"/>
        <w:rPr>
          <w:rFonts w:cstheme="minorHAnsi"/>
        </w:rPr>
      </w:pPr>
      <w:r w:rsidRPr="00592594">
        <w:rPr>
          <w:rFonts w:cstheme="minorHAnsi"/>
        </w:rPr>
        <w:t>Our p</w:t>
      </w:r>
      <w:r w:rsidR="007C3A73" w:rsidRPr="00592594">
        <w:rPr>
          <w:rFonts w:cstheme="minorHAnsi"/>
        </w:rPr>
        <w:t>rayer</w:t>
      </w:r>
      <w:r w:rsidRPr="00592594">
        <w:rPr>
          <w:rFonts w:cstheme="minorHAnsi"/>
        </w:rPr>
        <w:t xml:space="preserve"> might go something like this</w:t>
      </w:r>
      <w:r w:rsidR="007C3A73" w:rsidRPr="00592594">
        <w:rPr>
          <w:rFonts w:cstheme="minorHAnsi"/>
        </w:rPr>
        <w:t xml:space="preserve">: </w:t>
      </w:r>
    </w:p>
    <w:p w14:paraId="49F3ECF4" w14:textId="77777777" w:rsidR="0033548B" w:rsidRPr="00592594" w:rsidRDefault="0033548B" w:rsidP="008B6764">
      <w:pPr>
        <w:spacing w:after="0" w:line="240" w:lineRule="auto"/>
        <w:jc w:val="both"/>
        <w:rPr>
          <w:rFonts w:cstheme="minorHAnsi"/>
        </w:rPr>
      </w:pPr>
    </w:p>
    <w:p w14:paraId="2DD61CAA" w14:textId="77777777" w:rsidR="007C3A73" w:rsidRPr="00592594" w:rsidRDefault="00E8060E" w:rsidP="00F60D09">
      <w:pPr>
        <w:spacing w:after="0" w:line="240" w:lineRule="auto"/>
        <w:jc w:val="center"/>
        <w:rPr>
          <w:rFonts w:cstheme="minorHAnsi"/>
          <w:i/>
        </w:rPr>
      </w:pPr>
      <w:r w:rsidRPr="00592594">
        <w:rPr>
          <w:rFonts w:cstheme="minorHAnsi"/>
          <w:i/>
        </w:rPr>
        <w:t>God of new things</w:t>
      </w:r>
      <w:r w:rsidR="00FE47DB" w:rsidRPr="00592594">
        <w:rPr>
          <w:rFonts w:cstheme="minorHAnsi"/>
          <w:i/>
        </w:rPr>
        <w:t>, s</w:t>
      </w:r>
      <w:r w:rsidR="007C3A73" w:rsidRPr="00592594">
        <w:rPr>
          <w:rFonts w:cstheme="minorHAnsi"/>
          <w:i/>
        </w:rPr>
        <w:t>how me the next adventure.</w:t>
      </w:r>
      <w:r w:rsidR="00FE47DB" w:rsidRPr="00592594">
        <w:rPr>
          <w:rFonts w:cstheme="minorHAnsi"/>
          <w:i/>
        </w:rPr>
        <w:t xml:space="preserve"> (Repeat)</w:t>
      </w:r>
    </w:p>
    <w:p w14:paraId="0A167F4D" w14:textId="77777777" w:rsidR="000F0F37" w:rsidRPr="00592594" w:rsidRDefault="000F0F37" w:rsidP="008B6764">
      <w:pPr>
        <w:spacing w:after="0" w:line="240" w:lineRule="auto"/>
        <w:jc w:val="both"/>
        <w:rPr>
          <w:rFonts w:cstheme="minorHAnsi"/>
        </w:rPr>
      </w:pPr>
    </w:p>
    <w:p w14:paraId="1C1E62C6" w14:textId="77777777" w:rsidR="00E8060E" w:rsidRPr="00592594" w:rsidRDefault="00E8060E" w:rsidP="008B6764">
      <w:pPr>
        <w:spacing w:after="0" w:line="240" w:lineRule="auto"/>
        <w:jc w:val="both"/>
        <w:rPr>
          <w:rFonts w:cstheme="minorHAnsi"/>
        </w:rPr>
      </w:pPr>
      <w:r w:rsidRPr="00592594">
        <w:rPr>
          <w:rFonts w:cstheme="minorHAnsi"/>
        </w:rPr>
        <w:t xml:space="preserve">Take a deep breath. </w:t>
      </w:r>
    </w:p>
    <w:p w14:paraId="447117F6" w14:textId="49C49A5F" w:rsidR="00252BB7" w:rsidRPr="00592594" w:rsidRDefault="00252BB7" w:rsidP="00252BB7">
      <w:pPr>
        <w:spacing w:after="0" w:line="240" w:lineRule="auto"/>
        <w:jc w:val="both"/>
        <w:rPr>
          <w:rFonts w:cstheme="minorHAnsi"/>
          <w:i/>
        </w:rPr>
      </w:pPr>
      <w:r w:rsidRPr="00592594">
        <w:rPr>
          <w:rFonts w:cstheme="minorHAnsi"/>
          <w:i/>
        </w:rPr>
        <w:t>(If time permits, ask, “Does anyone have comments or questions about the Toolbox?”)</w:t>
      </w:r>
    </w:p>
    <w:p w14:paraId="663700C6" w14:textId="77777777" w:rsidR="007C3A73" w:rsidRPr="00592594" w:rsidRDefault="007C3A73" w:rsidP="008B6764">
      <w:pPr>
        <w:spacing w:after="0" w:line="240" w:lineRule="auto"/>
        <w:jc w:val="both"/>
        <w:rPr>
          <w:rFonts w:cstheme="minorHAnsi"/>
        </w:rPr>
      </w:pPr>
    </w:p>
    <w:p w14:paraId="6725AC21" w14:textId="77777777" w:rsidR="00285B9A" w:rsidRPr="00592594" w:rsidRDefault="0033548B" w:rsidP="008B6764">
      <w:pPr>
        <w:spacing w:after="0" w:line="240" w:lineRule="auto"/>
        <w:jc w:val="both"/>
        <w:rPr>
          <w:rFonts w:cstheme="minorHAnsi"/>
          <w:b/>
        </w:rPr>
      </w:pPr>
      <w:r w:rsidRPr="00592594">
        <w:rPr>
          <w:rFonts w:cstheme="minorHAnsi"/>
          <w:b/>
        </w:rPr>
        <w:t>0:30</w:t>
      </w:r>
      <w:r w:rsidR="00285B9A" w:rsidRPr="00592594">
        <w:rPr>
          <w:rFonts w:cstheme="minorHAnsi"/>
          <w:b/>
        </w:rPr>
        <w:tab/>
        <w:t>SHARING</w:t>
      </w:r>
    </w:p>
    <w:p w14:paraId="2B496606" w14:textId="77777777" w:rsidR="0033548B" w:rsidRPr="00592594" w:rsidRDefault="0033548B" w:rsidP="008B6764">
      <w:pPr>
        <w:spacing w:after="0" w:line="240" w:lineRule="auto"/>
        <w:jc w:val="both"/>
        <w:rPr>
          <w:rFonts w:cstheme="minorHAnsi"/>
          <w:b/>
        </w:rPr>
      </w:pPr>
    </w:p>
    <w:p w14:paraId="39DBCD92" w14:textId="355C78A7" w:rsidR="007C3A73" w:rsidRPr="00592594" w:rsidRDefault="0033548B" w:rsidP="008B6764">
      <w:pPr>
        <w:spacing w:after="0" w:line="240" w:lineRule="auto"/>
        <w:jc w:val="both"/>
        <w:rPr>
          <w:rFonts w:cstheme="minorHAnsi"/>
          <w:b/>
        </w:rPr>
      </w:pPr>
      <w:r w:rsidRPr="00592594">
        <w:rPr>
          <w:rFonts w:cstheme="minorHAnsi"/>
          <w:b/>
        </w:rPr>
        <w:t>1:00</w:t>
      </w:r>
      <w:r w:rsidR="00285B9A" w:rsidRPr="00592594">
        <w:rPr>
          <w:rFonts w:cstheme="minorHAnsi"/>
          <w:b/>
        </w:rPr>
        <w:tab/>
        <w:t>BIBLE TEACHING</w:t>
      </w:r>
    </w:p>
    <w:p w14:paraId="406A2844" w14:textId="77777777" w:rsidR="0033548B" w:rsidRPr="00592594" w:rsidRDefault="0033548B" w:rsidP="008B6764">
      <w:pPr>
        <w:spacing w:after="0" w:line="240" w:lineRule="auto"/>
        <w:jc w:val="both"/>
        <w:rPr>
          <w:rFonts w:cstheme="minorHAnsi"/>
        </w:rPr>
      </w:pPr>
    </w:p>
    <w:p w14:paraId="43978475" w14:textId="7C2DC6CA" w:rsidR="007C3A73" w:rsidRPr="00592594" w:rsidRDefault="00F13945" w:rsidP="008B6764">
      <w:pPr>
        <w:spacing w:after="0" w:line="240" w:lineRule="auto"/>
        <w:jc w:val="both"/>
        <w:rPr>
          <w:rFonts w:cstheme="minorHAnsi"/>
        </w:rPr>
      </w:pPr>
      <w:bookmarkStart w:id="20" w:name="_Hlk25234585"/>
      <w:r w:rsidRPr="00592594">
        <w:rPr>
          <w:rFonts w:cstheme="minorHAnsi"/>
        </w:rPr>
        <w:t>In KF 37,</w:t>
      </w:r>
      <w:r w:rsidR="007C3A73" w:rsidRPr="00592594">
        <w:rPr>
          <w:rFonts w:cstheme="minorHAnsi"/>
        </w:rPr>
        <w:t xml:space="preserve"> we looked </w:t>
      </w:r>
      <w:r w:rsidR="000E1E58" w:rsidRPr="00592594">
        <w:rPr>
          <w:rFonts w:cstheme="minorHAnsi"/>
        </w:rPr>
        <w:t xml:space="preserve">in the Gospel of Matthew </w:t>
      </w:r>
      <w:r w:rsidR="007C3A73" w:rsidRPr="00592594">
        <w:rPr>
          <w:rFonts w:cstheme="minorHAnsi"/>
        </w:rPr>
        <w:t xml:space="preserve">at a famous passage </w:t>
      </w:r>
      <w:r w:rsidR="004E2FDA" w:rsidRPr="00592594">
        <w:rPr>
          <w:rFonts w:cstheme="minorHAnsi"/>
        </w:rPr>
        <w:t xml:space="preserve">where Jesus </w:t>
      </w:r>
      <w:r w:rsidR="007C3A73" w:rsidRPr="00592594">
        <w:rPr>
          <w:rFonts w:cstheme="minorHAnsi"/>
        </w:rPr>
        <w:t>tells us to</w:t>
      </w:r>
      <w:r w:rsidR="007B460B" w:rsidRPr="00592594">
        <w:rPr>
          <w:rFonts w:cstheme="minorHAnsi"/>
        </w:rPr>
        <w:t xml:space="preserve"> </w:t>
      </w:r>
      <w:r w:rsidR="007C3A73" w:rsidRPr="00592594">
        <w:rPr>
          <w:rFonts w:cstheme="minorHAnsi"/>
        </w:rPr>
        <w:t>cut off</w:t>
      </w:r>
      <w:r w:rsidR="007B460B" w:rsidRPr="00592594">
        <w:rPr>
          <w:rFonts w:cstheme="minorHAnsi"/>
        </w:rPr>
        <w:t xml:space="preserve"> the</w:t>
      </w:r>
      <w:r w:rsidR="007C3A73" w:rsidRPr="00592594">
        <w:rPr>
          <w:rFonts w:cstheme="minorHAnsi"/>
        </w:rPr>
        <w:t xml:space="preserve"> ways </w:t>
      </w:r>
      <w:r w:rsidR="00F807D2" w:rsidRPr="00592594">
        <w:rPr>
          <w:rFonts w:cstheme="minorHAnsi"/>
        </w:rPr>
        <w:t>of</w:t>
      </w:r>
      <w:r w:rsidR="007C3A73" w:rsidRPr="00592594">
        <w:rPr>
          <w:rFonts w:cstheme="minorHAnsi"/>
        </w:rPr>
        <w:t xml:space="preserve"> seeing, the choices of ac</w:t>
      </w:r>
      <w:r w:rsidR="006A085C" w:rsidRPr="00592594">
        <w:rPr>
          <w:rFonts w:cstheme="minorHAnsi"/>
        </w:rPr>
        <w:t xml:space="preserve">tion, and </w:t>
      </w:r>
      <w:r w:rsidR="00D62686" w:rsidRPr="00592594">
        <w:rPr>
          <w:rFonts w:cstheme="minorHAnsi"/>
        </w:rPr>
        <w:t>the predilection for paths</w:t>
      </w:r>
      <w:r w:rsidR="004E2FDA" w:rsidRPr="00592594">
        <w:rPr>
          <w:rFonts w:cstheme="minorHAnsi"/>
        </w:rPr>
        <w:t xml:space="preserve"> that</w:t>
      </w:r>
      <w:r w:rsidR="00E42DFD" w:rsidRPr="00592594">
        <w:rPr>
          <w:rFonts w:cstheme="minorHAnsi"/>
        </w:rPr>
        <w:t xml:space="preserve"> </w:t>
      </w:r>
      <w:r w:rsidR="00C13F18" w:rsidRPr="00592594">
        <w:rPr>
          <w:rFonts w:cstheme="minorHAnsi"/>
        </w:rPr>
        <w:t>lead to</w:t>
      </w:r>
      <w:r w:rsidR="006A085C" w:rsidRPr="00592594">
        <w:rPr>
          <w:rFonts w:cstheme="minorHAnsi"/>
        </w:rPr>
        <w:t xml:space="preserve"> </w:t>
      </w:r>
      <w:r w:rsidR="007C3A73" w:rsidRPr="00592594">
        <w:rPr>
          <w:rFonts w:cstheme="minorHAnsi"/>
        </w:rPr>
        <w:t>misorient</w:t>
      </w:r>
      <w:r w:rsidR="00ED67EE" w:rsidRPr="00592594">
        <w:rPr>
          <w:rFonts w:cstheme="minorHAnsi"/>
        </w:rPr>
        <w:t>ed</w:t>
      </w:r>
      <w:r w:rsidR="00C25567" w:rsidRPr="00592594">
        <w:rPr>
          <w:rFonts w:cstheme="minorHAnsi"/>
        </w:rPr>
        <w:t xml:space="preserve"> and chaotic</w:t>
      </w:r>
      <w:r w:rsidR="00ED67EE" w:rsidRPr="00592594">
        <w:rPr>
          <w:rFonts w:cstheme="minorHAnsi"/>
        </w:rPr>
        <w:t xml:space="preserve"> outcomes. </w:t>
      </w:r>
      <w:r w:rsidR="007C3A73" w:rsidRPr="00592594">
        <w:rPr>
          <w:rFonts w:cstheme="minorHAnsi"/>
        </w:rPr>
        <w:t>We learned t</w:t>
      </w:r>
      <w:r w:rsidR="007627AE" w:rsidRPr="00592594">
        <w:rPr>
          <w:rFonts w:cstheme="minorHAnsi"/>
        </w:rPr>
        <w:t>hat we must become like</w:t>
      </w:r>
      <w:r w:rsidR="007D05F8" w:rsidRPr="00592594">
        <w:rPr>
          <w:rFonts w:cstheme="minorHAnsi"/>
        </w:rPr>
        <w:t xml:space="preserve"> little</w:t>
      </w:r>
      <w:r w:rsidR="007C3A73" w:rsidRPr="00592594">
        <w:rPr>
          <w:rFonts w:cstheme="minorHAnsi"/>
        </w:rPr>
        <w:t xml:space="preserve"> child</w:t>
      </w:r>
      <w:r w:rsidR="007627AE" w:rsidRPr="00592594">
        <w:rPr>
          <w:rFonts w:cstheme="minorHAnsi"/>
        </w:rPr>
        <w:t>ren</w:t>
      </w:r>
      <w:r w:rsidR="007C3A73" w:rsidRPr="00592594">
        <w:rPr>
          <w:rFonts w:cstheme="minorHAnsi"/>
        </w:rPr>
        <w:t>,</w:t>
      </w:r>
      <w:r w:rsidR="00AB539F" w:rsidRPr="00592594">
        <w:rPr>
          <w:rFonts w:cstheme="minorHAnsi"/>
        </w:rPr>
        <w:t xml:space="preserve"> </w:t>
      </w:r>
      <w:r w:rsidR="007B460B" w:rsidRPr="00592594">
        <w:rPr>
          <w:rFonts w:cstheme="minorHAnsi"/>
        </w:rPr>
        <w:t xml:space="preserve">free from </w:t>
      </w:r>
      <w:r w:rsidR="007D05F8" w:rsidRPr="00592594">
        <w:rPr>
          <w:rFonts w:cstheme="minorHAnsi"/>
        </w:rPr>
        <w:t>prideful illusion</w:t>
      </w:r>
      <w:r w:rsidR="00794B0B" w:rsidRPr="00592594">
        <w:rPr>
          <w:rFonts w:cstheme="minorHAnsi"/>
        </w:rPr>
        <w:t>s</w:t>
      </w:r>
      <w:r w:rsidR="007D05F8" w:rsidRPr="00592594">
        <w:rPr>
          <w:rFonts w:cstheme="minorHAnsi"/>
        </w:rPr>
        <w:t xml:space="preserve"> </w:t>
      </w:r>
      <w:r w:rsidR="004701D1" w:rsidRPr="00592594">
        <w:rPr>
          <w:rFonts w:cstheme="minorHAnsi"/>
        </w:rPr>
        <w:t>an</w:t>
      </w:r>
      <w:r w:rsidR="001421D1" w:rsidRPr="00592594">
        <w:rPr>
          <w:rFonts w:cstheme="minorHAnsi"/>
        </w:rPr>
        <w:t>d</w:t>
      </w:r>
      <w:r w:rsidR="009A12F3" w:rsidRPr="00592594">
        <w:rPr>
          <w:rFonts w:cstheme="minorHAnsi"/>
        </w:rPr>
        <w:t xml:space="preserve"> fiercely</w:t>
      </w:r>
      <w:r w:rsidR="004701D1" w:rsidRPr="00592594">
        <w:rPr>
          <w:rFonts w:cstheme="minorHAnsi"/>
        </w:rPr>
        <w:t xml:space="preserve"> </w:t>
      </w:r>
      <w:r w:rsidR="00484FD0" w:rsidRPr="00592594">
        <w:rPr>
          <w:rFonts w:cstheme="minorHAnsi"/>
        </w:rPr>
        <w:t>single-minded</w:t>
      </w:r>
      <w:r w:rsidR="007C3A73" w:rsidRPr="00592594">
        <w:rPr>
          <w:rFonts w:cstheme="minorHAnsi"/>
        </w:rPr>
        <w:t xml:space="preserve"> in our effort</w:t>
      </w:r>
      <w:r w:rsidR="00E9311F" w:rsidRPr="00592594">
        <w:rPr>
          <w:rFonts w:cstheme="minorHAnsi"/>
        </w:rPr>
        <w:t>s</w:t>
      </w:r>
      <w:r w:rsidR="007C3A73" w:rsidRPr="00592594">
        <w:rPr>
          <w:rFonts w:cstheme="minorHAnsi"/>
        </w:rPr>
        <w:t xml:space="preserve"> to </w:t>
      </w:r>
      <w:r w:rsidR="00CA4431" w:rsidRPr="00592594">
        <w:rPr>
          <w:rFonts w:cstheme="minorHAnsi"/>
        </w:rPr>
        <w:t>grow into</w:t>
      </w:r>
      <w:r w:rsidR="00ED67EE" w:rsidRPr="00592594">
        <w:rPr>
          <w:rFonts w:cstheme="minorHAnsi"/>
        </w:rPr>
        <w:t xml:space="preserve"> </w:t>
      </w:r>
      <w:r w:rsidR="00AB539F" w:rsidRPr="00592594">
        <w:rPr>
          <w:rFonts w:cstheme="minorHAnsi"/>
        </w:rPr>
        <w:t>the people</w:t>
      </w:r>
      <w:r w:rsidR="00ED67EE" w:rsidRPr="00592594">
        <w:rPr>
          <w:rFonts w:cstheme="minorHAnsi"/>
        </w:rPr>
        <w:t xml:space="preserve"> we were created to be. </w:t>
      </w:r>
      <w:r w:rsidR="007C3A73" w:rsidRPr="00592594">
        <w:rPr>
          <w:rFonts w:cstheme="minorHAnsi"/>
        </w:rPr>
        <w:t>Next</w:t>
      </w:r>
      <w:r w:rsidR="00C25567" w:rsidRPr="00592594">
        <w:rPr>
          <w:rFonts w:cstheme="minorHAnsi"/>
        </w:rPr>
        <w:t>,</w:t>
      </w:r>
      <w:r w:rsidR="007C3A73" w:rsidRPr="00592594">
        <w:rPr>
          <w:rFonts w:cstheme="minorHAnsi"/>
        </w:rPr>
        <w:t xml:space="preserve"> we turned to Romans 6</w:t>
      </w:r>
      <w:r w:rsidR="00E6395B" w:rsidRPr="00592594">
        <w:rPr>
          <w:rFonts w:cstheme="minorHAnsi"/>
        </w:rPr>
        <w:t xml:space="preserve"> </w:t>
      </w:r>
      <w:bookmarkStart w:id="21" w:name="_Hlk500926233"/>
      <w:r w:rsidR="00E6395B" w:rsidRPr="00592594">
        <w:rPr>
          <w:rFonts w:cstheme="minorHAnsi"/>
        </w:rPr>
        <w:t xml:space="preserve">where Paul teaches us how to withdraw </w:t>
      </w:r>
      <w:r w:rsidR="00EE4291" w:rsidRPr="00592594">
        <w:rPr>
          <w:rFonts w:cstheme="minorHAnsi"/>
        </w:rPr>
        <w:t xml:space="preserve">from </w:t>
      </w:r>
      <w:r w:rsidR="007D05F8" w:rsidRPr="00592594">
        <w:rPr>
          <w:rFonts w:cstheme="minorHAnsi"/>
        </w:rPr>
        <w:t xml:space="preserve">the Idol and </w:t>
      </w:r>
      <w:r w:rsidR="00E6395B" w:rsidRPr="00592594">
        <w:rPr>
          <w:rFonts w:cstheme="minorHAnsi"/>
        </w:rPr>
        <w:t>invest in</w:t>
      </w:r>
      <w:r w:rsidR="007D05F8" w:rsidRPr="00592594">
        <w:rPr>
          <w:rFonts w:cstheme="minorHAnsi"/>
        </w:rPr>
        <w:t xml:space="preserve"> our</w:t>
      </w:r>
      <w:r w:rsidR="00ED67EE" w:rsidRPr="00592594">
        <w:rPr>
          <w:rFonts w:cstheme="minorHAnsi"/>
        </w:rPr>
        <w:t xml:space="preserve"> True Self. </w:t>
      </w:r>
      <w:r w:rsidR="00811DD4" w:rsidRPr="00592594">
        <w:rPr>
          <w:rFonts w:cstheme="minorHAnsi"/>
        </w:rPr>
        <w:t>Here is a review of what we have already learned</w:t>
      </w:r>
      <w:r w:rsidR="009A12F3" w:rsidRPr="00592594">
        <w:rPr>
          <w:rFonts w:cstheme="minorHAnsi"/>
        </w:rPr>
        <w:t xml:space="preserve"> </w:t>
      </w:r>
      <w:r w:rsidR="009A12F3" w:rsidRPr="00F53A6D">
        <w:rPr>
          <w:rFonts w:cstheme="minorHAnsi"/>
        </w:rPr>
        <w:t xml:space="preserve">in </w:t>
      </w:r>
      <w:r w:rsidR="00B56202" w:rsidRPr="00F53A6D">
        <w:rPr>
          <w:rFonts w:cstheme="minorHAnsi"/>
        </w:rPr>
        <w:t xml:space="preserve">that </w:t>
      </w:r>
      <w:r w:rsidR="009A12F3" w:rsidRPr="00F53A6D">
        <w:rPr>
          <w:rFonts w:cstheme="minorHAnsi"/>
        </w:rPr>
        <w:t>chapter</w:t>
      </w:r>
      <w:r w:rsidR="00ED67EE" w:rsidRPr="00592594">
        <w:rPr>
          <w:rFonts w:cstheme="minorHAnsi"/>
        </w:rPr>
        <w:t>:</w:t>
      </w:r>
      <w:bookmarkEnd w:id="21"/>
    </w:p>
    <w:bookmarkEnd w:id="20"/>
    <w:p w14:paraId="60067790" w14:textId="77777777" w:rsidR="00785094" w:rsidRPr="00592594" w:rsidRDefault="00785094" w:rsidP="00576586">
      <w:pPr>
        <w:pStyle w:val="ListParagraph"/>
        <w:numPr>
          <w:ilvl w:val="0"/>
          <w:numId w:val="8"/>
        </w:numPr>
        <w:spacing w:after="0" w:line="240" w:lineRule="auto"/>
        <w:jc w:val="both"/>
        <w:rPr>
          <w:rFonts w:cstheme="minorHAnsi"/>
        </w:rPr>
      </w:pPr>
      <w:r w:rsidRPr="00592594">
        <w:rPr>
          <w:rFonts w:cstheme="minorHAnsi"/>
        </w:rPr>
        <w:lastRenderedPageBreak/>
        <w:t xml:space="preserve">God will allow you to dawdle in misorientation until you die. The choice is always yours. </w:t>
      </w:r>
    </w:p>
    <w:p w14:paraId="7325CA31" w14:textId="3CA8E1A5" w:rsidR="00785094" w:rsidRPr="00592594" w:rsidRDefault="00590A3E" w:rsidP="00576586">
      <w:pPr>
        <w:pStyle w:val="ListParagraph"/>
        <w:numPr>
          <w:ilvl w:val="0"/>
          <w:numId w:val="8"/>
        </w:numPr>
        <w:spacing w:after="0" w:line="240" w:lineRule="auto"/>
        <w:jc w:val="both"/>
        <w:rPr>
          <w:rFonts w:cstheme="minorHAnsi"/>
        </w:rPr>
      </w:pPr>
      <w:r w:rsidRPr="00592594">
        <w:rPr>
          <w:rFonts w:cstheme="minorHAnsi"/>
        </w:rPr>
        <w:t>You can choose</w:t>
      </w:r>
      <w:r w:rsidR="00785094" w:rsidRPr="00592594">
        <w:rPr>
          <w:rFonts w:cstheme="minorHAnsi"/>
        </w:rPr>
        <w:t xml:space="preserve"> to </w:t>
      </w:r>
      <w:r w:rsidR="00750908" w:rsidRPr="00592594">
        <w:rPr>
          <w:rFonts w:cstheme="minorHAnsi"/>
        </w:rPr>
        <w:t xml:space="preserve">plunge </w:t>
      </w:r>
      <w:r w:rsidR="00785094" w:rsidRPr="00592594">
        <w:rPr>
          <w:rFonts w:cstheme="minorHAnsi"/>
        </w:rPr>
        <w:t xml:space="preserve">into the </w:t>
      </w:r>
      <w:r w:rsidR="00EE4291" w:rsidRPr="00592594">
        <w:rPr>
          <w:rFonts w:cstheme="minorHAnsi"/>
        </w:rPr>
        <w:t xml:space="preserve">ultimate </w:t>
      </w:r>
      <w:r w:rsidR="00785094" w:rsidRPr="00592594">
        <w:rPr>
          <w:rFonts w:cstheme="minorHAnsi"/>
        </w:rPr>
        <w:t>immersion course and learn how to live in a new country with Jesus</w:t>
      </w:r>
      <w:r w:rsidR="00757F34" w:rsidRPr="00592594">
        <w:rPr>
          <w:rFonts w:cstheme="minorHAnsi"/>
        </w:rPr>
        <w:t>.</w:t>
      </w:r>
      <w:r w:rsidR="00785094" w:rsidRPr="00592594">
        <w:rPr>
          <w:rFonts w:cstheme="minorHAnsi"/>
        </w:rPr>
        <w:t xml:space="preserve"> </w:t>
      </w:r>
      <w:r w:rsidRPr="00592594">
        <w:rPr>
          <w:rFonts w:cstheme="minorHAnsi"/>
        </w:rPr>
        <w:t>It’s</w:t>
      </w:r>
      <w:r w:rsidR="00785094" w:rsidRPr="00592594">
        <w:rPr>
          <w:rFonts w:cstheme="minorHAnsi"/>
        </w:rPr>
        <w:t xml:space="preserve"> difficult, but very rewarding.</w:t>
      </w:r>
    </w:p>
    <w:p w14:paraId="0BCAB5D0" w14:textId="6C862BC5" w:rsidR="00785094" w:rsidRPr="00592594" w:rsidRDefault="004D0523" w:rsidP="00576586">
      <w:pPr>
        <w:pStyle w:val="ListParagraph"/>
        <w:numPr>
          <w:ilvl w:val="0"/>
          <w:numId w:val="8"/>
        </w:numPr>
        <w:spacing w:after="0" w:line="240" w:lineRule="auto"/>
        <w:jc w:val="both"/>
        <w:rPr>
          <w:rFonts w:cstheme="minorHAnsi"/>
        </w:rPr>
      </w:pPr>
      <w:r w:rsidRPr="00592594">
        <w:rPr>
          <w:rFonts w:cstheme="minorHAnsi"/>
        </w:rPr>
        <w:t xml:space="preserve">Through </w:t>
      </w:r>
      <w:r w:rsidR="005659F2" w:rsidRPr="00592594">
        <w:rPr>
          <w:rFonts w:cstheme="minorHAnsi"/>
        </w:rPr>
        <w:t xml:space="preserve">the gift of </w:t>
      </w:r>
      <w:r w:rsidR="00785094" w:rsidRPr="00592594">
        <w:rPr>
          <w:rFonts w:cstheme="minorHAnsi"/>
        </w:rPr>
        <w:t>Jesus</w:t>
      </w:r>
      <w:r w:rsidR="005659F2" w:rsidRPr="00592594">
        <w:rPr>
          <w:rFonts w:cstheme="minorHAnsi"/>
        </w:rPr>
        <w:t xml:space="preserve">, </w:t>
      </w:r>
      <w:r w:rsidR="00785094" w:rsidRPr="00592594">
        <w:rPr>
          <w:rFonts w:cstheme="minorHAnsi"/>
        </w:rPr>
        <w:t>your Creator has already invited you to take up your true life</w:t>
      </w:r>
      <w:r w:rsidR="005659F2" w:rsidRPr="00592594">
        <w:rPr>
          <w:rFonts w:cstheme="minorHAnsi"/>
        </w:rPr>
        <w:t xml:space="preserve"> and pursue a relationship with Him</w:t>
      </w:r>
      <w:r w:rsidR="00785094" w:rsidRPr="00592594">
        <w:rPr>
          <w:rFonts w:cstheme="minorHAnsi"/>
        </w:rPr>
        <w:t>. It’s up to you to take the next step.</w:t>
      </w:r>
      <w:r w:rsidR="00757F34" w:rsidRPr="00592594">
        <w:rPr>
          <w:rFonts w:cstheme="minorHAnsi"/>
        </w:rPr>
        <w:t xml:space="preserve"> </w:t>
      </w:r>
    </w:p>
    <w:p w14:paraId="7AAD9159" w14:textId="77777777" w:rsidR="00785094" w:rsidRPr="00592594" w:rsidRDefault="00785094" w:rsidP="00576586">
      <w:pPr>
        <w:pStyle w:val="ListParagraph"/>
        <w:numPr>
          <w:ilvl w:val="0"/>
          <w:numId w:val="8"/>
        </w:numPr>
        <w:spacing w:after="0" w:line="240" w:lineRule="auto"/>
        <w:jc w:val="both"/>
        <w:rPr>
          <w:rFonts w:cstheme="minorHAnsi"/>
        </w:rPr>
      </w:pPr>
      <w:r w:rsidRPr="00592594">
        <w:rPr>
          <w:rFonts w:cstheme="minorHAnsi"/>
        </w:rPr>
        <w:t xml:space="preserve">The fear of death has been overcome by Jesus, who conquered death. You </w:t>
      </w:r>
      <w:r w:rsidR="00F807D2" w:rsidRPr="00592594">
        <w:rPr>
          <w:rFonts w:cstheme="minorHAnsi"/>
        </w:rPr>
        <w:t>are free</w:t>
      </w:r>
      <w:r w:rsidR="00757F34" w:rsidRPr="00592594">
        <w:rPr>
          <w:rFonts w:cstheme="minorHAnsi"/>
        </w:rPr>
        <w:t xml:space="preserve"> to </w:t>
      </w:r>
      <w:r w:rsidRPr="00592594">
        <w:rPr>
          <w:rFonts w:cstheme="minorHAnsi"/>
        </w:rPr>
        <w:t>adventure without fea</w:t>
      </w:r>
      <w:r w:rsidR="001F4BD4" w:rsidRPr="00592594">
        <w:rPr>
          <w:rFonts w:cstheme="minorHAnsi"/>
        </w:rPr>
        <w:t>r when you are connected to Him.</w:t>
      </w:r>
    </w:p>
    <w:p w14:paraId="6FAE0AA6" w14:textId="77777777" w:rsidR="00757F34" w:rsidRPr="00592594" w:rsidRDefault="00785094" w:rsidP="00576586">
      <w:pPr>
        <w:pStyle w:val="ListParagraph"/>
        <w:numPr>
          <w:ilvl w:val="0"/>
          <w:numId w:val="8"/>
        </w:numPr>
        <w:spacing w:after="0" w:line="240" w:lineRule="auto"/>
        <w:jc w:val="both"/>
        <w:rPr>
          <w:rFonts w:cstheme="minorHAnsi"/>
        </w:rPr>
      </w:pPr>
      <w:bookmarkStart w:id="22" w:name="_Hlk153178159"/>
      <w:r w:rsidRPr="00592594">
        <w:rPr>
          <w:rFonts w:cstheme="minorHAnsi"/>
        </w:rPr>
        <w:t xml:space="preserve">You were created to serve. </w:t>
      </w:r>
      <w:bookmarkEnd w:id="22"/>
      <w:r w:rsidRPr="00592594">
        <w:rPr>
          <w:rFonts w:cstheme="minorHAnsi"/>
        </w:rPr>
        <w:t>You either serve God or your Idol Self. You cannot serve both.</w:t>
      </w:r>
      <w:r w:rsidR="00757F34" w:rsidRPr="00592594">
        <w:rPr>
          <w:rFonts w:cstheme="minorHAnsi"/>
        </w:rPr>
        <w:t xml:space="preserve"> Whom will you serve?</w:t>
      </w:r>
    </w:p>
    <w:p w14:paraId="02DB844F" w14:textId="77777777" w:rsidR="00785094" w:rsidRPr="00592594" w:rsidRDefault="00785094" w:rsidP="00576586">
      <w:pPr>
        <w:pStyle w:val="ListParagraph"/>
        <w:numPr>
          <w:ilvl w:val="0"/>
          <w:numId w:val="8"/>
        </w:numPr>
        <w:spacing w:after="0" w:line="240" w:lineRule="auto"/>
        <w:jc w:val="both"/>
        <w:rPr>
          <w:rFonts w:cstheme="minorHAnsi"/>
        </w:rPr>
      </w:pPr>
      <w:r w:rsidRPr="00592594">
        <w:rPr>
          <w:rFonts w:cstheme="minorHAnsi"/>
        </w:rPr>
        <w:t xml:space="preserve">Your physical body is a weapon </w:t>
      </w:r>
      <w:r w:rsidR="00F807D2" w:rsidRPr="00592594">
        <w:rPr>
          <w:rFonts w:cstheme="minorHAnsi"/>
        </w:rPr>
        <w:t>whether you</w:t>
      </w:r>
      <w:r w:rsidRPr="00592594">
        <w:rPr>
          <w:rFonts w:cstheme="minorHAnsi"/>
        </w:rPr>
        <w:t xml:space="preserve"> use </w:t>
      </w:r>
      <w:r w:rsidR="00F807D2" w:rsidRPr="00592594">
        <w:rPr>
          <w:rFonts w:cstheme="minorHAnsi"/>
        </w:rPr>
        <w:t xml:space="preserve">it </w:t>
      </w:r>
      <w:r w:rsidRPr="00592594">
        <w:rPr>
          <w:rFonts w:cstheme="minorHAnsi"/>
        </w:rPr>
        <w:t xml:space="preserve">for God or for </w:t>
      </w:r>
      <w:r w:rsidR="00B05BB6" w:rsidRPr="00592594">
        <w:rPr>
          <w:rFonts w:cstheme="minorHAnsi"/>
        </w:rPr>
        <w:t>your Idol Self</w:t>
      </w:r>
      <w:r w:rsidRPr="00592594">
        <w:rPr>
          <w:rFonts w:cstheme="minorHAnsi"/>
        </w:rPr>
        <w:t xml:space="preserve">. </w:t>
      </w:r>
      <w:r w:rsidR="004C3BE5" w:rsidRPr="00592594">
        <w:rPr>
          <w:rFonts w:cstheme="minorHAnsi"/>
        </w:rPr>
        <w:t>How you use your body is</w:t>
      </w:r>
      <w:r w:rsidRPr="00592594">
        <w:rPr>
          <w:rFonts w:cstheme="minorHAnsi"/>
        </w:rPr>
        <w:t xml:space="preserve"> your choice.</w:t>
      </w:r>
    </w:p>
    <w:p w14:paraId="3A6F83DF" w14:textId="2340D039" w:rsidR="00785094" w:rsidRPr="00592594" w:rsidRDefault="006578AC" w:rsidP="00576586">
      <w:pPr>
        <w:pStyle w:val="ListParagraph"/>
        <w:numPr>
          <w:ilvl w:val="0"/>
          <w:numId w:val="8"/>
        </w:numPr>
        <w:spacing w:after="0" w:line="240" w:lineRule="auto"/>
        <w:jc w:val="both"/>
        <w:rPr>
          <w:rFonts w:cstheme="minorHAnsi"/>
        </w:rPr>
      </w:pPr>
      <w:r w:rsidRPr="00592594">
        <w:rPr>
          <w:rFonts w:cstheme="minorHAnsi"/>
        </w:rPr>
        <w:t>If you are a Christian</w:t>
      </w:r>
      <w:r w:rsidR="00F807D2" w:rsidRPr="00592594">
        <w:rPr>
          <w:rFonts w:cstheme="minorHAnsi"/>
        </w:rPr>
        <w:t>, m</w:t>
      </w:r>
      <w:r w:rsidR="00785094" w:rsidRPr="00592594">
        <w:rPr>
          <w:rFonts w:cstheme="minorHAnsi"/>
        </w:rPr>
        <w:t xml:space="preserve">isorientation </w:t>
      </w:r>
      <w:r w:rsidRPr="00592594">
        <w:rPr>
          <w:rFonts w:cstheme="minorHAnsi"/>
        </w:rPr>
        <w:t>is no longer</w:t>
      </w:r>
      <w:r w:rsidR="00785094" w:rsidRPr="00592594">
        <w:rPr>
          <w:rFonts w:cstheme="minorHAnsi"/>
        </w:rPr>
        <w:t xml:space="preserve"> your master. </w:t>
      </w:r>
      <w:r w:rsidR="00757F34" w:rsidRPr="00592594">
        <w:rPr>
          <w:rFonts w:cstheme="minorHAnsi"/>
        </w:rPr>
        <w:t xml:space="preserve">You </w:t>
      </w:r>
      <w:r w:rsidR="005B59D2" w:rsidRPr="00592594">
        <w:rPr>
          <w:rFonts w:cstheme="minorHAnsi"/>
        </w:rPr>
        <w:t xml:space="preserve">have been set </w:t>
      </w:r>
      <w:r w:rsidR="00B05BB6" w:rsidRPr="00592594">
        <w:rPr>
          <w:rFonts w:cstheme="minorHAnsi"/>
        </w:rPr>
        <w:t>free</w:t>
      </w:r>
      <w:r w:rsidR="00757F34" w:rsidRPr="00592594">
        <w:rPr>
          <w:rFonts w:cstheme="minorHAnsi"/>
        </w:rPr>
        <w:t xml:space="preserve"> to </w:t>
      </w:r>
      <w:r w:rsidR="00F807D2" w:rsidRPr="00592594">
        <w:rPr>
          <w:rFonts w:cstheme="minorHAnsi"/>
        </w:rPr>
        <w:t xml:space="preserve">offer your service to God as a karis gift. </w:t>
      </w:r>
    </w:p>
    <w:p w14:paraId="6322CC31" w14:textId="77777777" w:rsidR="00B3009C" w:rsidRPr="00592594" w:rsidRDefault="00B3009C" w:rsidP="00B3009C">
      <w:pPr>
        <w:spacing w:after="0" w:line="240" w:lineRule="auto"/>
        <w:jc w:val="both"/>
        <w:rPr>
          <w:rFonts w:cstheme="minorHAnsi"/>
        </w:rPr>
      </w:pPr>
    </w:p>
    <w:p w14:paraId="49005DE6" w14:textId="3CA5DF49" w:rsidR="0033548B" w:rsidRPr="00592594" w:rsidRDefault="00E33135" w:rsidP="008B6764">
      <w:pPr>
        <w:spacing w:after="0" w:line="240" w:lineRule="auto"/>
        <w:jc w:val="both"/>
        <w:rPr>
          <w:rFonts w:cstheme="minorHAnsi"/>
        </w:rPr>
      </w:pPr>
      <w:bookmarkStart w:id="23" w:name="_Hlk500926290"/>
      <w:r w:rsidRPr="00592594">
        <w:rPr>
          <w:rFonts w:cstheme="minorHAnsi"/>
        </w:rPr>
        <w:t>Paul is trying to persuade you to</w:t>
      </w:r>
      <w:r w:rsidR="00403F7F" w:rsidRPr="00592594">
        <w:rPr>
          <w:rFonts w:cstheme="minorHAnsi"/>
        </w:rPr>
        <w:t xml:space="preserve"> turn</w:t>
      </w:r>
      <w:r w:rsidR="007C3A73" w:rsidRPr="00592594">
        <w:rPr>
          <w:rFonts w:cstheme="minorHAnsi"/>
        </w:rPr>
        <w:t xml:space="preserve"> away from</w:t>
      </w:r>
      <w:r w:rsidRPr="00592594">
        <w:rPr>
          <w:rFonts w:cstheme="minorHAnsi"/>
        </w:rPr>
        <w:t xml:space="preserve"> serving</w:t>
      </w:r>
      <w:r w:rsidR="007C3A73" w:rsidRPr="00592594">
        <w:rPr>
          <w:rFonts w:cstheme="minorHAnsi"/>
        </w:rPr>
        <w:t xml:space="preserve"> the destru</w:t>
      </w:r>
      <w:r w:rsidRPr="00592594">
        <w:rPr>
          <w:rFonts w:cstheme="minorHAnsi"/>
        </w:rPr>
        <w:t>ctive nature</w:t>
      </w:r>
      <w:r w:rsidR="00ED67EE" w:rsidRPr="00592594">
        <w:rPr>
          <w:rFonts w:cstheme="minorHAnsi"/>
        </w:rPr>
        <w:t xml:space="preserve"> of the Idol Self. </w:t>
      </w:r>
      <w:r w:rsidR="007C3A73" w:rsidRPr="00592594">
        <w:rPr>
          <w:rFonts w:cstheme="minorHAnsi"/>
        </w:rPr>
        <w:t xml:space="preserve">He begins by </w:t>
      </w:r>
      <w:r w:rsidR="007B460B" w:rsidRPr="00592594">
        <w:rPr>
          <w:rFonts w:cstheme="minorHAnsi"/>
        </w:rPr>
        <w:t xml:space="preserve">invalidating </w:t>
      </w:r>
      <w:r w:rsidRPr="00592594">
        <w:rPr>
          <w:rFonts w:cstheme="minorHAnsi"/>
        </w:rPr>
        <w:t>y</w:t>
      </w:r>
      <w:r w:rsidR="0033548B" w:rsidRPr="00592594">
        <w:rPr>
          <w:rFonts w:cstheme="minorHAnsi"/>
        </w:rPr>
        <w:t>our</w:t>
      </w:r>
      <w:r w:rsidRPr="00592594">
        <w:rPr>
          <w:rFonts w:cstheme="minorHAnsi"/>
        </w:rPr>
        <w:t xml:space="preserve"> excuses </w:t>
      </w:r>
      <w:r w:rsidR="00B05BB6" w:rsidRPr="00592594">
        <w:rPr>
          <w:rFonts w:cstheme="minorHAnsi"/>
        </w:rPr>
        <w:t>for choosing to indulge the Idol Self</w:t>
      </w:r>
      <w:r w:rsidR="004E2FDA" w:rsidRPr="00592594">
        <w:rPr>
          <w:rFonts w:cstheme="minorHAnsi"/>
        </w:rPr>
        <w:t xml:space="preserve"> and</w:t>
      </w:r>
      <w:r w:rsidR="00B05BB6" w:rsidRPr="00592594">
        <w:rPr>
          <w:rFonts w:cstheme="minorHAnsi"/>
        </w:rPr>
        <w:t xml:space="preserve"> </w:t>
      </w:r>
      <w:r w:rsidR="00921FBA" w:rsidRPr="00592594">
        <w:rPr>
          <w:rFonts w:cstheme="minorHAnsi"/>
        </w:rPr>
        <w:t>then</w:t>
      </w:r>
      <w:r w:rsidR="004D0523" w:rsidRPr="00592594">
        <w:rPr>
          <w:rFonts w:cstheme="minorHAnsi"/>
        </w:rPr>
        <w:t xml:space="preserve"> </w:t>
      </w:r>
      <w:r w:rsidR="00B05BB6" w:rsidRPr="00592594">
        <w:rPr>
          <w:rFonts w:cstheme="minorHAnsi"/>
        </w:rPr>
        <w:t xml:space="preserve">reminds </w:t>
      </w:r>
      <w:r w:rsidR="004E2FDA" w:rsidRPr="00592594">
        <w:rPr>
          <w:rFonts w:cstheme="minorHAnsi"/>
        </w:rPr>
        <w:t>you that</w:t>
      </w:r>
      <w:r w:rsidR="00C47903" w:rsidRPr="00592594">
        <w:rPr>
          <w:rFonts w:cstheme="minorHAnsi"/>
        </w:rPr>
        <w:t xml:space="preserve"> you</w:t>
      </w:r>
      <w:r w:rsidR="004E2FDA" w:rsidRPr="00592594">
        <w:rPr>
          <w:rFonts w:cstheme="minorHAnsi"/>
        </w:rPr>
        <w:t xml:space="preserve"> </w:t>
      </w:r>
      <w:r w:rsidR="0007540B" w:rsidRPr="00592594">
        <w:rPr>
          <w:rFonts w:cstheme="minorHAnsi"/>
        </w:rPr>
        <w:t>build your</w:t>
      </w:r>
      <w:r w:rsidR="00E67517" w:rsidRPr="00592594">
        <w:rPr>
          <w:rFonts w:cstheme="minorHAnsi"/>
        </w:rPr>
        <w:t xml:space="preserve"> </w:t>
      </w:r>
      <w:r w:rsidR="0007540B" w:rsidRPr="00592594">
        <w:rPr>
          <w:rFonts w:cstheme="minorHAnsi"/>
        </w:rPr>
        <w:t xml:space="preserve">character through your </w:t>
      </w:r>
      <w:r w:rsidR="00576586" w:rsidRPr="00592594">
        <w:rPr>
          <w:rFonts w:cstheme="minorHAnsi"/>
        </w:rPr>
        <w:t xml:space="preserve">own </w:t>
      </w:r>
      <w:r w:rsidR="0007540B" w:rsidRPr="00592594">
        <w:rPr>
          <w:rFonts w:cstheme="minorHAnsi"/>
        </w:rPr>
        <w:t>choices</w:t>
      </w:r>
      <w:r w:rsidR="00F61E97" w:rsidRPr="00592594">
        <w:rPr>
          <w:rFonts w:cstheme="minorHAnsi"/>
        </w:rPr>
        <w:t>. You can choose the</w:t>
      </w:r>
      <w:r w:rsidR="00403F7F" w:rsidRPr="00592594">
        <w:rPr>
          <w:rFonts w:cstheme="minorHAnsi"/>
        </w:rPr>
        <w:t xml:space="preserve"> path</w:t>
      </w:r>
      <w:r w:rsidR="00F61E97" w:rsidRPr="00592594">
        <w:rPr>
          <w:rFonts w:cstheme="minorHAnsi"/>
        </w:rPr>
        <w:t xml:space="preserve"> that</w:t>
      </w:r>
      <w:r w:rsidR="00403F7F" w:rsidRPr="00592594">
        <w:rPr>
          <w:rFonts w:cstheme="minorHAnsi"/>
        </w:rPr>
        <w:t xml:space="preserve"> leads to death</w:t>
      </w:r>
      <w:r w:rsidR="00470AC5" w:rsidRPr="00592594">
        <w:rPr>
          <w:rFonts w:cstheme="minorHAnsi"/>
        </w:rPr>
        <w:t>,</w:t>
      </w:r>
      <w:r w:rsidR="00F61E97" w:rsidRPr="00592594">
        <w:rPr>
          <w:rFonts w:cstheme="minorHAnsi"/>
        </w:rPr>
        <w:t xml:space="preserve"> or</w:t>
      </w:r>
      <w:r w:rsidR="007C3A73" w:rsidRPr="00592594">
        <w:rPr>
          <w:rFonts w:cstheme="minorHAnsi"/>
        </w:rPr>
        <w:t xml:space="preserve"> </w:t>
      </w:r>
      <w:r w:rsidR="00470AC5" w:rsidRPr="00592594">
        <w:rPr>
          <w:rFonts w:cstheme="minorHAnsi"/>
        </w:rPr>
        <w:t xml:space="preserve">you can choose </w:t>
      </w:r>
      <w:r w:rsidR="00757F34" w:rsidRPr="00592594">
        <w:rPr>
          <w:rFonts w:cstheme="minorHAnsi"/>
        </w:rPr>
        <w:t>the</w:t>
      </w:r>
      <w:r w:rsidR="006578AC" w:rsidRPr="00592594">
        <w:rPr>
          <w:rFonts w:cstheme="minorHAnsi"/>
        </w:rPr>
        <w:t xml:space="preserve"> </w:t>
      </w:r>
      <w:r w:rsidR="007C3A73" w:rsidRPr="00592594">
        <w:rPr>
          <w:rFonts w:cstheme="minorHAnsi"/>
        </w:rPr>
        <w:t xml:space="preserve">path that leads to a life of </w:t>
      </w:r>
      <w:r w:rsidR="00B56202" w:rsidRPr="00592594">
        <w:rPr>
          <w:rFonts w:cstheme="minorHAnsi"/>
        </w:rPr>
        <w:t xml:space="preserve">unimaginable </w:t>
      </w:r>
      <w:r w:rsidR="007C3A73" w:rsidRPr="00592594">
        <w:rPr>
          <w:rFonts w:cstheme="minorHAnsi"/>
        </w:rPr>
        <w:t xml:space="preserve">peace, adventure, and </w:t>
      </w:r>
      <w:r w:rsidR="00ED67EE" w:rsidRPr="00592594">
        <w:rPr>
          <w:rFonts w:cstheme="minorHAnsi"/>
        </w:rPr>
        <w:t>blessing. God is f</w:t>
      </w:r>
      <w:r w:rsidR="00F61E97" w:rsidRPr="00592594">
        <w:rPr>
          <w:rFonts w:cstheme="minorHAnsi"/>
        </w:rPr>
        <w:t>or you</w:t>
      </w:r>
      <w:r w:rsidR="000952E5" w:rsidRPr="00592594">
        <w:rPr>
          <w:rFonts w:cstheme="minorHAnsi"/>
        </w:rPr>
        <w:t>—for the</w:t>
      </w:r>
      <w:r w:rsidR="005B59D2" w:rsidRPr="00592594">
        <w:rPr>
          <w:rFonts w:cstheme="minorHAnsi"/>
        </w:rPr>
        <w:t xml:space="preserve"> person He created you to be</w:t>
      </w:r>
      <w:r w:rsidR="00ED67EE" w:rsidRPr="00592594">
        <w:rPr>
          <w:rFonts w:cstheme="minorHAnsi"/>
        </w:rPr>
        <w:t xml:space="preserve">. He is not against </w:t>
      </w:r>
      <w:r w:rsidR="00A109AD" w:rsidRPr="00592594">
        <w:rPr>
          <w:rFonts w:cstheme="minorHAnsi"/>
        </w:rPr>
        <w:t>His design</w:t>
      </w:r>
      <w:r w:rsidR="00ED67EE" w:rsidRPr="00592594">
        <w:rPr>
          <w:rFonts w:cstheme="minorHAnsi"/>
        </w:rPr>
        <w:t>.</w:t>
      </w:r>
      <w:r w:rsidR="007C3A73" w:rsidRPr="00592594">
        <w:rPr>
          <w:rFonts w:cstheme="minorHAnsi"/>
        </w:rPr>
        <w:t xml:space="preserve"> He really is promisi</w:t>
      </w:r>
      <w:r w:rsidRPr="00592594">
        <w:rPr>
          <w:rFonts w:cstheme="minorHAnsi"/>
        </w:rPr>
        <w:t xml:space="preserve">ng </w:t>
      </w:r>
      <w:r w:rsidR="006578AC" w:rsidRPr="00592594">
        <w:rPr>
          <w:rFonts w:cstheme="minorHAnsi"/>
        </w:rPr>
        <w:t>to give y</w:t>
      </w:r>
      <w:r w:rsidRPr="00592594">
        <w:rPr>
          <w:rFonts w:cstheme="minorHAnsi"/>
        </w:rPr>
        <w:t>ou</w:t>
      </w:r>
      <w:r w:rsidR="0033548B" w:rsidRPr="00592594">
        <w:rPr>
          <w:rFonts w:cstheme="minorHAnsi"/>
        </w:rPr>
        <w:t xml:space="preserve"> </w:t>
      </w:r>
      <w:r w:rsidRPr="00592594">
        <w:rPr>
          <w:rFonts w:cstheme="minorHAnsi"/>
        </w:rPr>
        <w:t>y</w:t>
      </w:r>
      <w:r w:rsidR="0033548B" w:rsidRPr="00592594">
        <w:rPr>
          <w:rFonts w:cstheme="minorHAnsi"/>
        </w:rPr>
        <w:t>our t</w:t>
      </w:r>
      <w:r w:rsidR="00F61E97" w:rsidRPr="00592594">
        <w:rPr>
          <w:rFonts w:cstheme="minorHAnsi"/>
        </w:rPr>
        <w:t>rue heart’s desire. He is asking</w:t>
      </w:r>
      <w:r w:rsidRPr="00592594">
        <w:rPr>
          <w:rFonts w:cstheme="minorHAnsi"/>
        </w:rPr>
        <w:t xml:space="preserve"> you</w:t>
      </w:r>
      <w:r w:rsidR="00ED67EE" w:rsidRPr="00592594">
        <w:rPr>
          <w:rFonts w:cstheme="minorHAnsi"/>
        </w:rPr>
        <w:t xml:space="preserve"> to do the hard</w:t>
      </w:r>
      <w:r w:rsidR="00A109AD" w:rsidRPr="00592594">
        <w:rPr>
          <w:rFonts w:cstheme="minorHAnsi"/>
        </w:rPr>
        <w:t xml:space="preserve"> work</w:t>
      </w:r>
      <w:r w:rsidR="00F61E97" w:rsidRPr="00592594">
        <w:rPr>
          <w:rFonts w:cstheme="minorHAnsi"/>
        </w:rPr>
        <w:t xml:space="preserve"> of orientation</w:t>
      </w:r>
      <w:r w:rsidR="00A109AD" w:rsidRPr="00592594">
        <w:rPr>
          <w:rFonts w:cstheme="minorHAnsi"/>
        </w:rPr>
        <w:t xml:space="preserve"> </w:t>
      </w:r>
      <w:r w:rsidR="00ED67EE" w:rsidRPr="00592594">
        <w:rPr>
          <w:rFonts w:cstheme="minorHAnsi"/>
        </w:rPr>
        <w:t xml:space="preserve">for </w:t>
      </w:r>
      <w:r w:rsidRPr="00592594">
        <w:rPr>
          <w:rFonts w:cstheme="minorHAnsi"/>
        </w:rPr>
        <w:t>y</w:t>
      </w:r>
      <w:r w:rsidR="00ED67EE" w:rsidRPr="00592594">
        <w:rPr>
          <w:rFonts w:cstheme="minorHAnsi"/>
        </w:rPr>
        <w:t xml:space="preserve">our </w:t>
      </w:r>
      <w:r w:rsidR="001F2D00" w:rsidRPr="00592594">
        <w:rPr>
          <w:rFonts w:cstheme="minorHAnsi"/>
        </w:rPr>
        <w:t xml:space="preserve">own </w:t>
      </w:r>
      <w:r w:rsidRPr="00592594">
        <w:rPr>
          <w:rFonts w:cstheme="minorHAnsi"/>
        </w:rPr>
        <w:t>sake,</w:t>
      </w:r>
      <w:r w:rsidR="001617A1" w:rsidRPr="00592594">
        <w:rPr>
          <w:rFonts w:cstheme="minorHAnsi"/>
        </w:rPr>
        <w:t xml:space="preserve"> </w:t>
      </w:r>
      <w:r w:rsidR="000952E5" w:rsidRPr="00592594">
        <w:rPr>
          <w:rFonts w:cstheme="minorHAnsi"/>
        </w:rPr>
        <w:t>for His sake, and for</w:t>
      </w:r>
      <w:r w:rsidRPr="00592594">
        <w:rPr>
          <w:rFonts w:cstheme="minorHAnsi"/>
        </w:rPr>
        <w:t xml:space="preserve"> </w:t>
      </w:r>
      <w:r w:rsidR="006578AC" w:rsidRPr="00592594">
        <w:rPr>
          <w:rFonts w:cstheme="minorHAnsi"/>
        </w:rPr>
        <w:t xml:space="preserve">the sake </w:t>
      </w:r>
      <w:r w:rsidR="004C3BE5" w:rsidRPr="00592594">
        <w:rPr>
          <w:rFonts w:cstheme="minorHAnsi"/>
        </w:rPr>
        <w:t xml:space="preserve">of </w:t>
      </w:r>
      <w:r w:rsidRPr="00592594">
        <w:rPr>
          <w:rFonts w:cstheme="minorHAnsi"/>
        </w:rPr>
        <w:t>those you love</w:t>
      </w:r>
      <w:r w:rsidR="00ED67EE" w:rsidRPr="00592594">
        <w:rPr>
          <w:rFonts w:cstheme="minorHAnsi"/>
        </w:rPr>
        <w:t xml:space="preserve">. </w:t>
      </w:r>
      <w:r w:rsidR="00F61E97" w:rsidRPr="00592594">
        <w:rPr>
          <w:rFonts w:cstheme="minorHAnsi"/>
        </w:rPr>
        <w:t>You can trust the process.</w:t>
      </w:r>
    </w:p>
    <w:bookmarkEnd w:id="23"/>
    <w:p w14:paraId="2E1F2230" w14:textId="77777777" w:rsidR="00811DD4" w:rsidRPr="00592594" w:rsidRDefault="00811DD4" w:rsidP="008B6764">
      <w:pPr>
        <w:spacing w:after="0" w:line="240" w:lineRule="auto"/>
        <w:jc w:val="both"/>
        <w:rPr>
          <w:rFonts w:cstheme="minorHAnsi"/>
        </w:rPr>
      </w:pPr>
    </w:p>
    <w:p w14:paraId="7B6F58E9" w14:textId="3E4C7A80" w:rsidR="007C3A73" w:rsidRPr="00592594" w:rsidRDefault="00811DD4" w:rsidP="008B6764">
      <w:pPr>
        <w:spacing w:after="0" w:line="240" w:lineRule="auto"/>
        <w:jc w:val="both"/>
        <w:rPr>
          <w:rFonts w:cstheme="minorHAnsi"/>
        </w:rPr>
      </w:pPr>
      <w:r w:rsidRPr="00592594">
        <w:rPr>
          <w:rFonts w:cstheme="minorHAnsi"/>
        </w:rPr>
        <w:t>Let’s finish our study of this chapter</w:t>
      </w:r>
      <w:r w:rsidR="005828B1" w:rsidRPr="00592594">
        <w:rPr>
          <w:rFonts w:cstheme="minorHAnsi"/>
        </w:rPr>
        <w:t xml:space="preserve"> by reading </w:t>
      </w:r>
      <w:r w:rsidR="007C3A73" w:rsidRPr="00592594">
        <w:rPr>
          <w:rFonts w:cstheme="minorHAnsi"/>
        </w:rPr>
        <w:t>Nancy</w:t>
      </w:r>
      <w:r w:rsidR="00F61E97" w:rsidRPr="00592594">
        <w:rPr>
          <w:rFonts w:cstheme="minorHAnsi"/>
        </w:rPr>
        <w:t>’s</w:t>
      </w:r>
      <w:r w:rsidR="007C3A73" w:rsidRPr="00592594">
        <w:rPr>
          <w:rFonts w:cstheme="minorHAnsi"/>
        </w:rPr>
        <w:t xml:space="preserve"> paraphrase</w:t>
      </w:r>
      <w:r w:rsidR="00ED67EE" w:rsidRPr="00592594">
        <w:rPr>
          <w:rFonts w:cstheme="minorHAnsi"/>
        </w:rPr>
        <w:t xml:space="preserve"> </w:t>
      </w:r>
      <w:r w:rsidR="005828B1" w:rsidRPr="00592594">
        <w:rPr>
          <w:rFonts w:cstheme="minorHAnsi"/>
        </w:rPr>
        <w:t>of</w:t>
      </w:r>
      <w:r w:rsidR="007C3A73" w:rsidRPr="00592594">
        <w:rPr>
          <w:rFonts w:cstheme="minorHAnsi"/>
        </w:rPr>
        <w:t xml:space="preserve"> </w:t>
      </w:r>
      <w:r w:rsidR="00441BBD" w:rsidRPr="00592594">
        <w:rPr>
          <w:rFonts w:cstheme="minorHAnsi"/>
          <w:b/>
        </w:rPr>
        <w:t>Romans 6:</w:t>
      </w:r>
      <w:r w:rsidR="007C3A73" w:rsidRPr="00592594">
        <w:rPr>
          <w:rFonts w:cstheme="minorHAnsi"/>
          <w:b/>
        </w:rPr>
        <w:t>19</w:t>
      </w:r>
      <w:r w:rsidR="004701D1" w:rsidRPr="00592594">
        <w:rPr>
          <w:rFonts w:cstheme="minorHAnsi"/>
          <w:b/>
        </w:rPr>
        <w:t>–</w:t>
      </w:r>
      <w:r w:rsidR="007C3A73" w:rsidRPr="00592594">
        <w:rPr>
          <w:rFonts w:cstheme="minorHAnsi"/>
          <w:b/>
        </w:rPr>
        <w:t>23</w:t>
      </w:r>
      <w:r w:rsidR="005828B1" w:rsidRPr="00592594">
        <w:rPr>
          <w:rFonts w:cstheme="minorHAnsi"/>
        </w:rPr>
        <w:t>.</w:t>
      </w:r>
    </w:p>
    <w:p w14:paraId="79B2DBCD" w14:textId="77777777" w:rsidR="002F12F6" w:rsidRPr="00592594" w:rsidRDefault="002F12F6" w:rsidP="008B6764">
      <w:pPr>
        <w:spacing w:after="0" w:line="240" w:lineRule="auto"/>
        <w:jc w:val="both"/>
        <w:rPr>
          <w:rFonts w:cstheme="minorHAnsi"/>
        </w:rPr>
      </w:pPr>
    </w:p>
    <w:p w14:paraId="5DA73CBC" w14:textId="5C3B1DBC" w:rsidR="00AC460C" w:rsidRPr="00592594" w:rsidRDefault="00AC460C" w:rsidP="00F60D09">
      <w:pPr>
        <w:spacing w:after="0" w:line="240" w:lineRule="auto"/>
        <w:ind w:left="720" w:right="720"/>
        <w:jc w:val="both"/>
        <w:rPr>
          <w:rFonts w:cstheme="minorHAnsi"/>
        </w:rPr>
      </w:pPr>
      <w:bookmarkStart w:id="24" w:name="_Hlk501381207"/>
      <w:r w:rsidRPr="00592594">
        <w:rPr>
          <w:rFonts w:cstheme="minorHAnsi"/>
          <w:vertAlign w:val="superscript"/>
        </w:rPr>
        <w:t>19</w:t>
      </w:r>
      <w:r w:rsidRPr="00592594">
        <w:rPr>
          <w:rFonts w:cstheme="minorHAnsi"/>
        </w:rPr>
        <w:t xml:space="preserve">I speak as one human being to another because of the vulnerability of your Idol Self. You </w:t>
      </w:r>
      <w:r w:rsidR="00D664C5" w:rsidRPr="00592594">
        <w:rPr>
          <w:rFonts w:cstheme="minorHAnsi"/>
        </w:rPr>
        <w:t xml:space="preserve">are </w:t>
      </w:r>
      <w:r w:rsidRPr="00592594">
        <w:rPr>
          <w:rFonts w:cstheme="minorHAnsi"/>
        </w:rPr>
        <w:t>used to stand</w:t>
      </w:r>
      <w:r w:rsidR="00D664C5" w:rsidRPr="00592594">
        <w:rPr>
          <w:rFonts w:cstheme="minorHAnsi"/>
        </w:rPr>
        <w:t>ing</w:t>
      </w:r>
      <w:r w:rsidRPr="00592594">
        <w:rPr>
          <w:rFonts w:cstheme="minorHAnsi"/>
        </w:rPr>
        <w:t xml:space="preserve"> beside the Idol, presenting your body as a slave to its muddy motivations and</w:t>
      </w:r>
      <w:r w:rsidR="00D664C5" w:rsidRPr="00592594">
        <w:rPr>
          <w:rFonts w:cstheme="minorHAnsi"/>
        </w:rPr>
        <w:t xml:space="preserve"> to</w:t>
      </w:r>
      <w:r w:rsidRPr="00592594">
        <w:rPr>
          <w:rFonts w:cstheme="minorHAnsi"/>
        </w:rPr>
        <w:t xml:space="preserve"> the misorientation of </w:t>
      </w:r>
      <w:r w:rsidR="00A41EB1" w:rsidRPr="00592594">
        <w:rPr>
          <w:rFonts w:cstheme="minorHAnsi"/>
        </w:rPr>
        <w:t xml:space="preserve">compelling </w:t>
      </w:r>
      <w:r w:rsidRPr="00592594">
        <w:rPr>
          <w:rFonts w:cstheme="minorHAnsi"/>
        </w:rPr>
        <w:t xml:space="preserve">shoulds and claims, resulting in more misorientation. Now, in the same way, stand beside orientation as if you were its slave, with the result that you become an island of orientation, dedicated to God, surrounded by a sea of confusion. </w:t>
      </w:r>
      <w:r w:rsidRPr="00592594">
        <w:rPr>
          <w:rFonts w:cstheme="minorHAnsi"/>
          <w:vertAlign w:val="superscript"/>
        </w:rPr>
        <w:t>20</w:t>
      </w:r>
      <w:r w:rsidRPr="00592594">
        <w:rPr>
          <w:rFonts w:cstheme="minorHAnsi"/>
        </w:rPr>
        <w:t xml:space="preserve">Look at it this way. When you were slaves of misorientation, you were exempt from the work of orientation. </w:t>
      </w:r>
      <w:r w:rsidRPr="00592594">
        <w:rPr>
          <w:rFonts w:cstheme="minorHAnsi"/>
          <w:vertAlign w:val="superscript"/>
        </w:rPr>
        <w:t>21</w:t>
      </w:r>
      <w:r w:rsidRPr="00592594">
        <w:rPr>
          <w:rFonts w:cstheme="minorHAnsi"/>
        </w:rPr>
        <w:t xml:space="preserve">And now, ask yourself, “What fruit was born from that slavery, doing those things of which I am now ashamed?” And, indeed, you should be ashamed because the outcome of those misoriented things is death. </w:t>
      </w:r>
      <w:r w:rsidRPr="00592594">
        <w:rPr>
          <w:rFonts w:cstheme="minorHAnsi"/>
          <w:vertAlign w:val="superscript"/>
        </w:rPr>
        <w:t>22</w:t>
      </w:r>
      <w:r w:rsidRPr="00592594">
        <w:rPr>
          <w:rFonts w:cstheme="minorHAnsi"/>
        </w:rPr>
        <w:t xml:space="preserve">But now you have been freed from misorientation and are enslaved to God, and this is your fruit: you become an island of orientation in the sea of confusion, having an eternal quality of life, set free from the anxieties of a time-bound world that is passing away. </w:t>
      </w:r>
      <w:r w:rsidRPr="00592594">
        <w:rPr>
          <w:rFonts w:cstheme="minorHAnsi"/>
          <w:vertAlign w:val="superscript"/>
        </w:rPr>
        <w:t>23</w:t>
      </w:r>
      <w:r w:rsidRPr="00592594">
        <w:rPr>
          <w:rFonts w:cstheme="minorHAnsi"/>
        </w:rPr>
        <w:t xml:space="preserve">What you earn as a slave to misorientation is death, but, as a slave to Christ Jesus our Lord, you receive God’s karis gift of eternal life, </w:t>
      </w:r>
      <w:r w:rsidR="00470AC5" w:rsidRPr="00592594">
        <w:rPr>
          <w:rFonts w:cstheme="minorHAnsi"/>
        </w:rPr>
        <w:t>which invites</w:t>
      </w:r>
      <w:r w:rsidRPr="00592594">
        <w:rPr>
          <w:rFonts w:cstheme="minorHAnsi"/>
        </w:rPr>
        <w:t xml:space="preserve"> you into deeper and deeper correspondence with Him.</w:t>
      </w:r>
    </w:p>
    <w:bookmarkEnd w:id="24"/>
    <w:p w14:paraId="73D1DC79" w14:textId="77777777" w:rsidR="004A1C3E" w:rsidRPr="00592594" w:rsidRDefault="004A1C3E" w:rsidP="008B6764">
      <w:pPr>
        <w:spacing w:after="0" w:line="240" w:lineRule="auto"/>
        <w:jc w:val="both"/>
        <w:rPr>
          <w:rFonts w:cstheme="minorHAnsi"/>
        </w:rPr>
      </w:pPr>
    </w:p>
    <w:p w14:paraId="5504088A" w14:textId="77777777" w:rsidR="00061E22" w:rsidRPr="00592594" w:rsidRDefault="00061E22" w:rsidP="008B6764">
      <w:pPr>
        <w:spacing w:after="0" w:line="240" w:lineRule="auto"/>
        <w:jc w:val="both"/>
        <w:rPr>
          <w:rFonts w:cstheme="minorHAnsi"/>
        </w:rPr>
      </w:pPr>
      <w:r w:rsidRPr="00592594">
        <w:rPr>
          <w:rFonts w:cstheme="minorHAnsi"/>
        </w:rPr>
        <w:t xml:space="preserve">Take a deep breath. </w:t>
      </w:r>
    </w:p>
    <w:p w14:paraId="16C87645" w14:textId="77777777" w:rsidR="00061E22" w:rsidRPr="00592594" w:rsidRDefault="00061E22" w:rsidP="008B6764">
      <w:pPr>
        <w:spacing w:after="0" w:line="240" w:lineRule="auto"/>
        <w:jc w:val="both"/>
        <w:rPr>
          <w:rFonts w:cstheme="minorHAnsi"/>
        </w:rPr>
      </w:pPr>
    </w:p>
    <w:p w14:paraId="2560C888" w14:textId="39CEFC99" w:rsidR="00872009" w:rsidRPr="00592594" w:rsidRDefault="00872009" w:rsidP="00872009">
      <w:pPr>
        <w:spacing w:after="0" w:line="240" w:lineRule="auto"/>
        <w:jc w:val="both"/>
        <w:rPr>
          <w:rFonts w:cstheme="minorHAnsi"/>
          <w:lang w:val="en-GB"/>
        </w:rPr>
      </w:pPr>
      <w:bookmarkStart w:id="25" w:name="_Hlk501384559"/>
      <w:r w:rsidRPr="00592594">
        <w:rPr>
          <w:rFonts w:cstheme="minorHAnsi"/>
          <w:lang w:val="en-GB"/>
        </w:rPr>
        <w:t>When we think of slavery, we often think of a system that forces people to use their</w:t>
      </w:r>
      <w:r w:rsidR="009A12F3" w:rsidRPr="00592594">
        <w:rPr>
          <w:rFonts w:cstheme="minorHAnsi"/>
          <w:lang w:val="en-GB"/>
        </w:rPr>
        <w:t xml:space="preserve"> own</w:t>
      </w:r>
      <w:r w:rsidRPr="00592594">
        <w:rPr>
          <w:rFonts w:cstheme="minorHAnsi"/>
          <w:lang w:val="en-GB"/>
        </w:rPr>
        <w:t xml:space="preserve"> resources in the service of another with no benefit to themselves. We think of tyrants or masters who use threats, cruelty, and deprivation to motivate their slaves. In first century Rome, however, many slaves were considered part of the household</w:t>
      </w:r>
      <w:r w:rsidR="005A3B53" w:rsidRPr="00592594">
        <w:rPr>
          <w:rFonts w:cstheme="minorHAnsi"/>
          <w:lang w:val="en-GB"/>
        </w:rPr>
        <w:t>. These</w:t>
      </w:r>
      <w:r w:rsidRPr="00592594">
        <w:rPr>
          <w:rFonts w:cstheme="minorHAnsi"/>
          <w:lang w:val="en-GB"/>
        </w:rPr>
        <w:t xml:space="preserve"> slaves were motivated by reward, loyalty, and trust. </w:t>
      </w:r>
      <w:bookmarkStart w:id="26" w:name="_Hlk90289137"/>
      <w:r w:rsidRPr="00592594">
        <w:rPr>
          <w:rFonts w:cstheme="minorHAnsi"/>
          <w:lang w:val="en-GB"/>
        </w:rPr>
        <w:t>Loyal slaves had a proprietary and often passionate interest in the</w:t>
      </w:r>
      <w:r w:rsidR="0059270E" w:rsidRPr="00592594">
        <w:rPr>
          <w:rFonts w:cstheme="minorHAnsi"/>
          <w:lang w:val="en-GB"/>
        </w:rPr>
        <w:t>ir master’s</w:t>
      </w:r>
      <w:r w:rsidRPr="00592594">
        <w:rPr>
          <w:rFonts w:cstheme="minorHAnsi"/>
          <w:lang w:val="en-GB"/>
        </w:rPr>
        <w:t xml:space="preserve"> honor </w:t>
      </w:r>
      <w:r w:rsidR="0018760A" w:rsidRPr="00592594">
        <w:rPr>
          <w:rFonts w:cstheme="minorHAnsi"/>
          <w:lang w:val="en-GB"/>
        </w:rPr>
        <w:t>because</w:t>
      </w:r>
      <w:r w:rsidR="00FB4A9B" w:rsidRPr="00592594">
        <w:rPr>
          <w:rFonts w:cstheme="minorHAnsi"/>
          <w:lang w:val="en-GB"/>
        </w:rPr>
        <w:t xml:space="preserve"> t</w:t>
      </w:r>
      <w:r w:rsidR="005D53D3" w:rsidRPr="00592594">
        <w:rPr>
          <w:rFonts w:cstheme="minorHAnsi"/>
          <w:lang w:val="en-GB"/>
        </w:rPr>
        <w:t>he master’s</w:t>
      </w:r>
      <w:r w:rsidR="0018760A" w:rsidRPr="00592594">
        <w:rPr>
          <w:rFonts w:cstheme="minorHAnsi"/>
          <w:lang w:val="en-GB"/>
        </w:rPr>
        <w:t xml:space="preserve"> honor was theirs. </w:t>
      </w:r>
    </w:p>
    <w:p w14:paraId="0CF9BFA8" w14:textId="77777777" w:rsidR="00872009" w:rsidRPr="00592594" w:rsidRDefault="00872009" w:rsidP="00872009">
      <w:pPr>
        <w:spacing w:after="0" w:line="240" w:lineRule="auto"/>
        <w:jc w:val="both"/>
        <w:rPr>
          <w:rFonts w:cstheme="minorHAnsi"/>
          <w:lang w:val="en-GB"/>
        </w:rPr>
      </w:pPr>
    </w:p>
    <w:p w14:paraId="643A56FD" w14:textId="3D38795E" w:rsidR="00872009" w:rsidRPr="00592594" w:rsidRDefault="00872009" w:rsidP="00872009">
      <w:pPr>
        <w:spacing w:after="0" w:line="240" w:lineRule="auto"/>
        <w:jc w:val="both"/>
        <w:rPr>
          <w:rFonts w:cstheme="minorHAnsi"/>
          <w:lang w:val="en-GB"/>
        </w:rPr>
      </w:pPr>
      <w:bookmarkStart w:id="27" w:name="_Hlk501437058"/>
      <w:bookmarkEnd w:id="26"/>
      <w:r w:rsidRPr="00592594">
        <w:rPr>
          <w:rFonts w:cstheme="minorHAnsi"/>
          <w:lang w:val="en-GB"/>
        </w:rPr>
        <w:lastRenderedPageBreak/>
        <w:t>As a slave of Jesus, we are safe and free to adventure</w:t>
      </w:r>
      <w:r w:rsidR="005A3B53" w:rsidRPr="00592594">
        <w:rPr>
          <w:rFonts w:cstheme="minorHAnsi"/>
          <w:lang w:val="en-GB"/>
        </w:rPr>
        <w:t>, and if</w:t>
      </w:r>
      <w:r w:rsidR="0003211B" w:rsidRPr="00592594">
        <w:rPr>
          <w:rFonts w:cstheme="minorHAnsi"/>
          <w:lang w:val="en-GB"/>
        </w:rPr>
        <w:t xml:space="preserve"> </w:t>
      </w:r>
      <w:r w:rsidRPr="00592594">
        <w:rPr>
          <w:rFonts w:cstheme="minorHAnsi"/>
          <w:lang w:val="en-GB"/>
        </w:rPr>
        <w:t xml:space="preserve">we </w:t>
      </w:r>
      <w:r w:rsidR="00E2547D" w:rsidRPr="00592594">
        <w:rPr>
          <w:rFonts w:cstheme="minorHAnsi"/>
          <w:lang w:val="en-GB"/>
        </w:rPr>
        <w:t xml:space="preserve">remain </w:t>
      </w:r>
      <w:r w:rsidRPr="00592594">
        <w:rPr>
          <w:rFonts w:cstheme="minorHAnsi"/>
          <w:lang w:val="en-GB"/>
        </w:rPr>
        <w:t xml:space="preserve">connected to </w:t>
      </w:r>
      <w:r w:rsidR="00E2547D" w:rsidRPr="00592594">
        <w:rPr>
          <w:rFonts w:cstheme="minorHAnsi"/>
          <w:lang w:val="en-GB"/>
        </w:rPr>
        <w:t>Jesus</w:t>
      </w:r>
      <w:r w:rsidRPr="00592594">
        <w:rPr>
          <w:rFonts w:cstheme="minorHAnsi"/>
          <w:lang w:val="en-GB"/>
        </w:rPr>
        <w:t xml:space="preserve">, we </w:t>
      </w:r>
      <w:r w:rsidR="00713E07" w:rsidRPr="00592594">
        <w:rPr>
          <w:rFonts w:cstheme="minorHAnsi"/>
          <w:lang w:val="en-GB"/>
        </w:rPr>
        <w:t xml:space="preserve">can adventure with </w:t>
      </w:r>
      <w:r w:rsidR="0003211B" w:rsidRPr="00592594">
        <w:rPr>
          <w:rFonts w:cstheme="minorHAnsi"/>
          <w:lang w:val="en-GB"/>
        </w:rPr>
        <w:t xml:space="preserve">courage </w:t>
      </w:r>
      <w:r w:rsidRPr="00592594">
        <w:rPr>
          <w:rFonts w:cstheme="minorHAnsi"/>
          <w:lang w:val="en-GB"/>
        </w:rPr>
        <w:t xml:space="preserve">and </w:t>
      </w:r>
      <w:r w:rsidR="00713E07" w:rsidRPr="00592594">
        <w:rPr>
          <w:rFonts w:cstheme="minorHAnsi"/>
          <w:lang w:val="en-GB"/>
        </w:rPr>
        <w:t xml:space="preserve">enjoy </w:t>
      </w:r>
      <w:r w:rsidRPr="00592594">
        <w:rPr>
          <w:rFonts w:cstheme="minorHAnsi"/>
          <w:lang w:val="en-GB"/>
        </w:rPr>
        <w:t xml:space="preserve">His support. </w:t>
      </w:r>
      <w:bookmarkStart w:id="28" w:name="_Hlk90289062"/>
      <w:r w:rsidRPr="00592594">
        <w:rPr>
          <w:rFonts w:cstheme="minorHAnsi"/>
          <w:lang w:val="en-GB"/>
        </w:rPr>
        <w:t xml:space="preserve">Paul’s goal is to help us relax and thrive in the household of a new </w:t>
      </w:r>
      <w:r w:rsidR="00ED6931">
        <w:rPr>
          <w:rFonts w:cstheme="minorHAnsi"/>
          <w:lang w:val="en-GB"/>
        </w:rPr>
        <w:t>m</w:t>
      </w:r>
      <w:r w:rsidRPr="00592594">
        <w:rPr>
          <w:rFonts w:cstheme="minorHAnsi"/>
          <w:lang w:val="en-GB"/>
        </w:rPr>
        <w:t>aster</w:t>
      </w:r>
      <w:r w:rsidR="00B81938" w:rsidRPr="00592594">
        <w:rPr>
          <w:rFonts w:cstheme="minorHAnsi"/>
          <w:lang w:val="en-GB"/>
        </w:rPr>
        <w:t>. This new Master i</w:t>
      </w:r>
      <w:r w:rsidR="006C664E" w:rsidRPr="00592594">
        <w:rPr>
          <w:rFonts w:cstheme="minorHAnsi"/>
          <w:lang w:val="en-GB"/>
        </w:rPr>
        <w:t>s training</w:t>
      </w:r>
      <w:r w:rsidRPr="00592594">
        <w:rPr>
          <w:rFonts w:cstheme="minorHAnsi"/>
          <w:lang w:val="en-GB"/>
        </w:rPr>
        <w:t xml:space="preserve"> </w:t>
      </w:r>
      <w:r w:rsidR="006C664E" w:rsidRPr="00592594">
        <w:rPr>
          <w:rFonts w:cstheme="minorHAnsi"/>
          <w:lang w:val="en-GB"/>
        </w:rPr>
        <w:t>us</w:t>
      </w:r>
      <w:r w:rsidR="0003211B" w:rsidRPr="00592594">
        <w:rPr>
          <w:rFonts w:cstheme="minorHAnsi"/>
          <w:lang w:val="en-GB"/>
        </w:rPr>
        <w:t xml:space="preserve"> </w:t>
      </w:r>
      <w:r w:rsidR="006C664E" w:rsidRPr="00592594">
        <w:rPr>
          <w:rFonts w:cstheme="minorHAnsi"/>
          <w:lang w:val="en-GB"/>
        </w:rPr>
        <w:t xml:space="preserve">to </w:t>
      </w:r>
      <w:r w:rsidR="0003211B" w:rsidRPr="00592594">
        <w:rPr>
          <w:rFonts w:cstheme="minorHAnsi"/>
          <w:lang w:val="en-GB"/>
        </w:rPr>
        <w:t xml:space="preserve">have the confidence and skills to </w:t>
      </w:r>
      <w:r w:rsidR="005A3B53" w:rsidRPr="00592594">
        <w:rPr>
          <w:rFonts w:cstheme="minorHAnsi"/>
          <w:lang w:val="en-GB"/>
        </w:rPr>
        <w:t>t</w:t>
      </w:r>
      <w:r w:rsidR="0039633E" w:rsidRPr="00592594">
        <w:rPr>
          <w:rFonts w:cstheme="minorHAnsi"/>
          <w:lang w:val="en-GB"/>
        </w:rPr>
        <w:t>ake up the</w:t>
      </w:r>
      <w:r w:rsidRPr="00592594">
        <w:rPr>
          <w:rFonts w:cstheme="minorHAnsi"/>
          <w:lang w:val="en-GB"/>
        </w:rPr>
        <w:t xml:space="preserve"> authorit</w:t>
      </w:r>
      <w:r w:rsidR="00AC4360" w:rsidRPr="00592594">
        <w:rPr>
          <w:rFonts w:cstheme="minorHAnsi"/>
          <w:lang w:val="en-GB"/>
        </w:rPr>
        <w:t xml:space="preserve">y </w:t>
      </w:r>
      <w:r w:rsidRPr="00592594">
        <w:rPr>
          <w:rFonts w:cstheme="minorHAnsi"/>
          <w:lang w:val="en-GB"/>
        </w:rPr>
        <w:t xml:space="preserve">and responsibility </w:t>
      </w:r>
      <w:r w:rsidR="0039633E" w:rsidRPr="00592594">
        <w:rPr>
          <w:rFonts w:cstheme="minorHAnsi"/>
          <w:lang w:val="en-GB"/>
        </w:rPr>
        <w:t xml:space="preserve">of </w:t>
      </w:r>
      <w:r w:rsidR="00E2547D" w:rsidRPr="00592594">
        <w:rPr>
          <w:rFonts w:cstheme="minorHAnsi"/>
          <w:lang w:val="en-GB"/>
        </w:rPr>
        <w:t xml:space="preserve">administering </w:t>
      </w:r>
      <w:r w:rsidRPr="00592594">
        <w:rPr>
          <w:rFonts w:cstheme="minorHAnsi"/>
          <w:lang w:val="en-GB"/>
        </w:rPr>
        <w:t>His kingdom</w:t>
      </w:r>
      <w:r w:rsidR="00484FD0" w:rsidRPr="00592594">
        <w:rPr>
          <w:rFonts w:cstheme="minorHAnsi"/>
          <w:lang w:val="en-GB"/>
        </w:rPr>
        <w:t xml:space="preserve">, </w:t>
      </w:r>
      <w:r w:rsidR="00443731" w:rsidRPr="00592594">
        <w:rPr>
          <w:rFonts w:cstheme="minorHAnsi"/>
          <w:lang w:val="en-GB"/>
        </w:rPr>
        <w:t>living</w:t>
      </w:r>
      <w:r w:rsidR="004D0523" w:rsidRPr="00592594">
        <w:rPr>
          <w:rFonts w:cstheme="minorHAnsi"/>
          <w:lang w:val="en-GB"/>
        </w:rPr>
        <w:t xml:space="preserve"> lives that declare</w:t>
      </w:r>
      <w:r w:rsidRPr="00592594">
        <w:rPr>
          <w:rFonts w:cstheme="minorHAnsi"/>
          <w:lang w:val="en-GB"/>
        </w:rPr>
        <w:t xml:space="preserve"> </w:t>
      </w:r>
      <w:r w:rsidR="00370566" w:rsidRPr="00592594">
        <w:rPr>
          <w:rFonts w:cstheme="minorHAnsi"/>
          <w:lang w:val="en-GB"/>
        </w:rPr>
        <w:t>H</w:t>
      </w:r>
      <w:r w:rsidR="00953DF0" w:rsidRPr="00592594">
        <w:rPr>
          <w:rFonts w:cstheme="minorHAnsi"/>
          <w:lang w:val="en-GB"/>
        </w:rPr>
        <w:t>i</w:t>
      </w:r>
      <w:r w:rsidR="00370566" w:rsidRPr="00592594">
        <w:rPr>
          <w:rFonts w:cstheme="minorHAnsi"/>
          <w:lang w:val="en-GB"/>
        </w:rPr>
        <w:t xml:space="preserve">s </w:t>
      </w:r>
      <w:r w:rsidR="00FB4A9B" w:rsidRPr="00592594">
        <w:rPr>
          <w:rFonts w:cstheme="minorHAnsi"/>
          <w:lang w:val="en-GB"/>
        </w:rPr>
        <w:t>excellence</w:t>
      </w:r>
      <w:r w:rsidRPr="00592594">
        <w:rPr>
          <w:rFonts w:cstheme="minorHAnsi"/>
          <w:lang w:val="en-GB"/>
        </w:rPr>
        <w:t xml:space="preserve">, reputation, and glory. </w:t>
      </w:r>
      <w:bookmarkEnd w:id="28"/>
    </w:p>
    <w:p w14:paraId="57A3A453" w14:textId="77777777" w:rsidR="00872009" w:rsidRPr="00592594" w:rsidRDefault="00872009" w:rsidP="00872009">
      <w:pPr>
        <w:spacing w:after="0" w:line="240" w:lineRule="auto"/>
        <w:jc w:val="both"/>
        <w:rPr>
          <w:rFonts w:cstheme="minorHAnsi"/>
          <w:lang w:val="en-GB"/>
        </w:rPr>
      </w:pPr>
    </w:p>
    <w:p w14:paraId="6C1D90BA" w14:textId="077A2135" w:rsidR="00872009" w:rsidRPr="00592594" w:rsidRDefault="00872009" w:rsidP="00872009">
      <w:pPr>
        <w:spacing w:after="0" w:line="240" w:lineRule="auto"/>
        <w:jc w:val="both"/>
        <w:rPr>
          <w:rFonts w:cstheme="minorHAnsi"/>
        </w:rPr>
      </w:pPr>
      <w:bookmarkStart w:id="29" w:name="_Hlk122348132"/>
      <w:bookmarkEnd w:id="25"/>
      <w:bookmarkEnd w:id="27"/>
      <w:r w:rsidRPr="00592594">
        <w:rPr>
          <w:rFonts w:cstheme="minorHAnsi"/>
        </w:rPr>
        <w:t>Whose slave will you be? Will you be enslaved to misorientation and produce fear and death</w:t>
      </w:r>
      <w:r w:rsidR="004D0523" w:rsidRPr="00592594">
        <w:rPr>
          <w:rFonts w:cstheme="minorHAnsi"/>
        </w:rPr>
        <w:t>,</w:t>
      </w:r>
      <w:r w:rsidRPr="00592594">
        <w:rPr>
          <w:rFonts w:cstheme="minorHAnsi"/>
        </w:rPr>
        <w:t xml:space="preserve"> or enslaved to orientation and gain </w:t>
      </w:r>
      <w:r w:rsidR="00F53A6D" w:rsidRPr="00F53A6D">
        <w:rPr>
          <w:rFonts w:cstheme="minorHAnsi"/>
        </w:rPr>
        <w:t xml:space="preserve">practical </w:t>
      </w:r>
      <w:r w:rsidR="009A12F3" w:rsidRPr="00F53A6D">
        <w:rPr>
          <w:rFonts w:cstheme="minorHAnsi"/>
        </w:rPr>
        <w:t>skills</w:t>
      </w:r>
      <w:r w:rsidR="00F53A6D" w:rsidRPr="00F53A6D">
        <w:rPr>
          <w:rFonts w:cstheme="minorHAnsi"/>
        </w:rPr>
        <w:t xml:space="preserve"> as well</w:t>
      </w:r>
      <w:r w:rsidR="00F53A6D">
        <w:rPr>
          <w:rFonts w:cstheme="minorHAnsi"/>
        </w:rPr>
        <w:t xml:space="preserve"> as </w:t>
      </w:r>
      <w:r w:rsidR="0059270E" w:rsidRPr="00592594">
        <w:rPr>
          <w:rFonts w:cstheme="minorHAnsi"/>
        </w:rPr>
        <w:t xml:space="preserve">honor, </w:t>
      </w:r>
      <w:r w:rsidRPr="00592594">
        <w:rPr>
          <w:rFonts w:cstheme="minorHAnsi"/>
        </w:rPr>
        <w:t>love</w:t>
      </w:r>
      <w:r w:rsidR="009A12F3" w:rsidRPr="00592594">
        <w:rPr>
          <w:rFonts w:cstheme="minorHAnsi"/>
        </w:rPr>
        <w:t>,</w:t>
      </w:r>
      <w:r w:rsidRPr="00592594">
        <w:rPr>
          <w:rFonts w:cstheme="minorHAnsi"/>
        </w:rPr>
        <w:t xml:space="preserve"> and the karis gift of eternal life? The choice is yours.</w:t>
      </w:r>
    </w:p>
    <w:bookmarkEnd w:id="29"/>
    <w:p w14:paraId="621A6118" w14:textId="77777777" w:rsidR="00872009" w:rsidRPr="00592594" w:rsidRDefault="00872009" w:rsidP="008B6764">
      <w:pPr>
        <w:spacing w:after="0" w:line="240" w:lineRule="auto"/>
        <w:jc w:val="both"/>
        <w:rPr>
          <w:rFonts w:cstheme="minorHAnsi"/>
        </w:rPr>
      </w:pPr>
    </w:p>
    <w:p w14:paraId="6AD7447E" w14:textId="77777777" w:rsidR="0033548B" w:rsidRPr="00592594" w:rsidRDefault="00E76BC1" w:rsidP="008B6764">
      <w:pPr>
        <w:spacing w:after="0" w:line="240" w:lineRule="auto"/>
        <w:jc w:val="both"/>
        <w:rPr>
          <w:rFonts w:cstheme="minorHAnsi"/>
        </w:rPr>
      </w:pPr>
      <w:r w:rsidRPr="00592594">
        <w:rPr>
          <w:rFonts w:cstheme="minorHAnsi"/>
        </w:rPr>
        <w:t xml:space="preserve">Our prayer might go something like this: </w:t>
      </w:r>
    </w:p>
    <w:p w14:paraId="5F6B92FA" w14:textId="77777777" w:rsidR="0033548B" w:rsidRPr="00592594" w:rsidRDefault="0033548B" w:rsidP="008B6764">
      <w:pPr>
        <w:spacing w:after="0" w:line="240" w:lineRule="auto"/>
        <w:jc w:val="both"/>
        <w:rPr>
          <w:rFonts w:cstheme="minorHAnsi"/>
        </w:rPr>
      </w:pPr>
    </w:p>
    <w:p w14:paraId="3CF26EBE" w14:textId="77777777" w:rsidR="007C3A73" w:rsidRPr="00592594" w:rsidRDefault="00E76BC1" w:rsidP="00470AC5">
      <w:pPr>
        <w:spacing w:after="0" w:line="240" w:lineRule="auto"/>
        <w:jc w:val="center"/>
        <w:rPr>
          <w:rFonts w:cstheme="minorHAnsi"/>
          <w:i/>
        </w:rPr>
      </w:pPr>
      <w:r w:rsidRPr="00592594">
        <w:rPr>
          <w:rFonts w:cstheme="minorHAnsi"/>
          <w:i/>
        </w:rPr>
        <w:t>Jes</w:t>
      </w:r>
      <w:r w:rsidR="0033548B" w:rsidRPr="00592594">
        <w:rPr>
          <w:rFonts w:cstheme="minorHAnsi"/>
          <w:i/>
        </w:rPr>
        <w:t>us, my Master, I choose to be Y</w:t>
      </w:r>
      <w:r w:rsidRPr="00592594">
        <w:rPr>
          <w:rFonts w:cstheme="minorHAnsi"/>
          <w:i/>
        </w:rPr>
        <w:t>ou</w:t>
      </w:r>
      <w:r w:rsidR="0033548B" w:rsidRPr="00592594">
        <w:rPr>
          <w:rFonts w:cstheme="minorHAnsi"/>
          <w:i/>
        </w:rPr>
        <w:t>r</w:t>
      </w:r>
      <w:r w:rsidRPr="00592594">
        <w:rPr>
          <w:rFonts w:cstheme="minorHAnsi"/>
          <w:i/>
        </w:rPr>
        <w:t xml:space="preserve"> slave.</w:t>
      </w:r>
      <w:r w:rsidR="0033548B" w:rsidRPr="00592594">
        <w:rPr>
          <w:rFonts w:cstheme="minorHAnsi"/>
          <w:i/>
        </w:rPr>
        <w:t xml:space="preserve"> Show me how.</w:t>
      </w:r>
      <w:r w:rsidR="007C3A73" w:rsidRPr="00592594">
        <w:rPr>
          <w:rFonts w:cstheme="minorHAnsi"/>
          <w:i/>
        </w:rPr>
        <w:t xml:space="preserve"> </w:t>
      </w:r>
      <w:r w:rsidR="001556C6" w:rsidRPr="00592594">
        <w:rPr>
          <w:rFonts w:cstheme="minorHAnsi"/>
          <w:i/>
        </w:rPr>
        <w:t>(Repeat)</w:t>
      </w:r>
    </w:p>
    <w:p w14:paraId="39FF2AE6" w14:textId="77777777" w:rsidR="00B01B35" w:rsidRPr="00592594" w:rsidRDefault="00B01B35" w:rsidP="008B6764">
      <w:pPr>
        <w:spacing w:after="0" w:line="240" w:lineRule="auto"/>
        <w:jc w:val="both"/>
        <w:rPr>
          <w:rFonts w:cstheme="minorHAnsi"/>
        </w:rPr>
      </w:pPr>
    </w:p>
    <w:p w14:paraId="7FDA5B42" w14:textId="6BF53BAC" w:rsidR="00E33135" w:rsidRPr="00592594" w:rsidRDefault="00E33135" w:rsidP="008B6764">
      <w:pPr>
        <w:spacing w:after="0" w:line="240" w:lineRule="auto"/>
        <w:jc w:val="both"/>
        <w:rPr>
          <w:rFonts w:cstheme="minorHAnsi"/>
        </w:rPr>
      </w:pPr>
      <w:r w:rsidRPr="00592594">
        <w:rPr>
          <w:rFonts w:cstheme="minorHAnsi"/>
        </w:rPr>
        <w:t>Take a deep breath.</w:t>
      </w:r>
    </w:p>
    <w:p w14:paraId="267DEBC3" w14:textId="58738283" w:rsidR="00252BB7" w:rsidRPr="00592594" w:rsidRDefault="00252BB7" w:rsidP="00252BB7">
      <w:pPr>
        <w:spacing w:after="0" w:line="240" w:lineRule="auto"/>
        <w:jc w:val="both"/>
        <w:rPr>
          <w:rFonts w:cstheme="minorHAnsi"/>
          <w:i/>
        </w:rPr>
      </w:pPr>
      <w:r w:rsidRPr="00592594">
        <w:rPr>
          <w:rFonts w:cstheme="minorHAnsi"/>
          <w:i/>
        </w:rPr>
        <w:t>(If time permits, ask, “Does anyone have comments or questions about the Bible teaching?”)</w:t>
      </w:r>
    </w:p>
    <w:p w14:paraId="56ABC88F" w14:textId="77777777" w:rsidR="00E62D8F" w:rsidRPr="00592594" w:rsidRDefault="00E62D8F" w:rsidP="008B6764">
      <w:pPr>
        <w:spacing w:after="0" w:line="240" w:lineRule="auto"/>
        <w:jc w:val="both"/>
        <w:rPr>
          <w:rFonts w:cstheme="minorHAnsi"/>
        </w:rPr>
      </w:pPr>
    </w:p>
    <w:p w14:paraId="173A0A77" w14:textId="77777777" w:rsidR="00285B9A" w:rsidRPr="00592594" w:rsidRDefault="000F0F37" w:rsidP="008B6764">
      <w:pPr>
        <w:spacing w:after="0" w:line="240" w:lineRule="auto"/>
        <w:jc w:val="both"/>
        <w:rPr>
          <w:rFonts w:cstheme="minorHAnsi"/>
          <w:b/>
        </w:rPr>
      </w:pPr>
      <w:r w:rsidRPr="00592594">
        <w:rPr>
          <w:rFonts w:cstheme="minorHAnsi"/>
          <w:b/>
        </w:rPr>
        <w:t>1:10</w:t>
      </w:r>
      <w:r w:rsidR="00285B9A" w:rsidRPr="00592594">
        <w:rPr>
          <w:rFonts w:cstheme="minorHAnsi"/>
          <w:b/>
        </w:rPr>
        <w:t xml:space="preserve"> </w:t>
      </w:r>
      <w:r w:rsidR="00285B9A" w:rsidRPr="00592594">
        <w:rPr>
          <w:rFonts w:cstheme="minorHAnsi"/>
          <w:b/>
        </w:rPr>
        <w:tab/>
        <w:t>INTEGRATION</w:t>
      </w:r>
    </w:p>
    <w:p w14:paraId="28B03C04" w14:textId="77777777" w:rsidR="0033548B" w:rsidRPr="00592594" w:rsidRDefault="0033548B" w:rsidP="008B6764">
      <w:pPr>
        <w:spacing w:after="0" w:line="240" w:lineRule="auto"/>
        <w:jc w:val="both"/>
        <w:rPr>
          <w:rFonts w:cstheme="minorHAnsi"/>
        </w:rPr>
      </w:pPr>
    </w:p>
    <w:p w14:paraId="0BFB358E" w14:textId="1C1A92FC" w:rsidR="004162BA" w:rsidRPr="00592594" w:rsidRDefault="00942369" w:rsidP="008B6764">
      <w:pPr>
        <w:spacing w:after="0" w:line="240" w:lineRule="auto"/>
        <w:jc w:val="both"/>
        <w:rPr>
          <w:rFonts w:cstheme="minorHAnsi"/>
        </w:rPr>
      </w:pPr>
      <w:r w:rsidRPr="00592594">
        <w:rPr>
          <w:rFonts w:cstheme="minorHAnsi"/>
        </w:rPr>
        <w:t xml:space="preserve">Sip </w:t>
      </w:r>
      <w:r w:rsidR="00D24139" w:rsidRPr="00592594">
        <w:rPr>
          <w:rFonts w:cstheme="minorHAnsi"/>
        </w:rPr>
        <w:t xml:space="preserve">some </w:t>
      </w:r>
      <w:r w:rsidR="00B01B35" w:rsidRPr="00592594">
        <w:rPr>
          <w:rFonts w:cstheme="minorHAnsi"/>
        </w:rPr>
        <w:t xml:space="preserve">purified </w:t>
      </w:r>
      <w:r w:rsidRPr="00592594">
        <w:rPr>
          <w:rFonts w:cstheme="minorHAnsi"/>
        </w:rPr>
        <w:t>water and prep</w:t>
      </w:r>
      <w:r w:rsidR="007627AE" w:rsidRPr="00592594">
        <w:rPr>
          <w:rFonts w:cstheme="minorHAnsi"/>
        </w:rPr>
        <w:t>are to take some notes. Assume your</w:t>
      </w:r>
      <w:r w:rsidRPr="00592594">
        <w:rPr>
          <w:rFonts w:cstheme="minorHAnsi"/>
        </w:rPr>
        <w:t xml:space="preserve"> meditation posture</w:t>
      </w:r>
      <w:r w:rsidR="00B24D1B" w:rsidRPr="00592594">
        <w:rPr>
          <w:rFonts w:cstheme="minorHAnsi"/>
        </w:rPr>
        <w:t>,</w:t>
      </w:r>
      <w:r w:rsidR="004162BA" w:rsidRPr="00592594">
        <w:rPr>
          <w:rFonts w:cstheme="minorHAnsi"/>
        </w:rPr>
        <w:t xml:space="preserve"> and breathe. </w:t>
      </w:r>
      <w:r w:rsidR="00B24D1B" w:rsidRPr="00592594">
        <w:rPr>
          <w:rFonts w:cstheme="minorHAnsi"/>
          <w:i/>
        </w:rPr>
        <w:t xml:space="preserve">(Pause </w:t>
      </w:r>
      <w:r w:rsidR="00470AC5" w:rsidRPr="00592594">
        <w:rPr>
          <w:rFonts w:cstheme="minorHAnsi"/>
          <w:i/>
        </w:rPr>
        <w:t xml:space="preserve">for </w:t>
      </w:r>
      <w:r w:rsidR="00B24D1B" w:rsidRPr="00592594">
        <w:rPr>
          <w:rFonts w:cstheme="minorHAnsi"/>
          <w:i/>
        </w:rPr>
        <w:t>1</w:t>
      </w:r>
      <w:r w:rsidR="004162BA" w:rsidRPr="00592594">
        <w:rPr>
          <w:rFonts w:cstheme="minorHAnsi"/>
          <w:i/>
        </w:rPr>
        <w:t>0 seconds)</w:t>
      </w:r>
    </w:p>
    <w:p w14:paraId="3F4242BB" w14:textId="77777777" w:rsidR="00D24139" w:rsidRPr="00592594" w:rsidRDefault="00D24139" w:rsidP="008B6764">
      <w:pPr>
        <w:spacing w:after="0" w:line="240" w:lineRule="auto"/>
        <w:jc w:val="both"/>
        <w:rPr>
          <w:rFonts w:cstheme="minorHAnsi"/>
        </w:rPr>
      </w:pPr>
    </w:p>
    <w:p w14:paraId="6C06D7F9" w14:textId="77777777" w:rsidR="007C3A73" w:rsidRPr="00592594" w:rsidRDefault="007627AE" w:rsidP="008B6764">
      <w:pPr>
        <w:spacing w:after="0" w:line="240" w:lineRule="auto"/>
        <w:jc w:val="both"/>
        <w:rPr>
          <w:rFonts w:cstheme="minorHAnsi"/>
          <w:i/>
        </w:rPr>
      </w:pPr>
      <w:r w:rsidRPr="00592594">
        <w:rPr>
          <w:rFonts w:cstheme="minorHAnsi"/>
        </w:rPr>
        <w:t>Here is o</w:t>
      </w:r>
      <w:r w:rsidR="00D24139" w:rsidRPr="00592594">
        <w:rPr>
          <w:rFonts w:cstheme="minorHAnsi"/>
        </w:rPr>
        <w:t>ur</w:t>
      </w:r>
      <w:r w:rsidRPr="00592594">
        <w:rPr>
          <w:rFonts w:cstheme="minorHAnsi"/>
        </w:rPr>
        <w:t xml:space="preserve"> integration focus</w:t>
      </w:r>
      <w:r w:rsidR="00D24139" w:rsidRPr="00592594">
        <w:rPr>
          <w:rFonts w:cstheme="minorHAnsi"/>
        </w:rPr>
        <w:t>:</w:t>
      </w:r>
      <w:r w:rsidR="00E76BC1" w:rsidRPr="00592594">
        <w:rPr>
          <w:rFonts w:cstheme="minorHAnsi"/>
        </w:rPr>
        <w:t xml:space="preserve"> </w:t>
      </w:r>
      <w:r w:rsidR="00A74F57" w:rsidRPr="00592594">
        <w:rPr>
          <w:rFonts w:cstheme="minorHAnsi"/>
          <w:i/>
        </w:rPr>
        <w:t>Consider becoming</w:t>
      </w:r>
      <w:r w:rsidR="00E76BC1" w:rsidRPr="00592594">
        <w:rPr>
          <w:rFonts w:cstheme="minorHAnsi"/>
          <w:i/>
        </w:rPr>
        <w:t xml:space="preserve"> the slave of Jesus.</w:t>
      </w:r>
      <w:r w:rsidR="001556C6" w:rsidRPr="00592594">
        <w:rPr>
          <w:rFonts w:cstheme="minorHAnsi"/>
          <w:i/>
        </w:rPr>
        <w:t xml:space="preserve"> (Repeat)</w:t>
      </w:r>
      <w:r w:rsidR="00A74F57" w:rsidRPr="00592594">
        <w:rPr>
          <w:rFonts w:cstheme="minorHAnsi"/>
          <w:i/>
        </w:rPr>
        <w:t xml:space="preserve"> (Pause</w:t>
      </w:r>
      <w:r w:rsidR="00B24D1B" w:rsidRPr="00592594">
        <w:rPr>
          <w:rFonts w:cstheme="minorHAnsi"/>
          <w:i/>
        </w:rPr>
        <w:t xml:space="preserve"> </w:t>
      </w:r>
      <w:r w:rsidR="00470AC5" w:rsidRPr="00592594">
        <w:rPr>
          <w:rFonts w:cstheme="minorHAnsi"/>
          <w:i/>
        </w:rPr>
        <w:t xml:space="preserve">for </w:t>
      </w:r>
      <w:r w:rsidR="00B24D1B" w:rsidRPr="00592594">
        <w:rPr>
          <w:rFonts w:cstheme="minorHAnsi"/>
          <w:i/>
        </w:rPr>
        <w:t>30 seconds</w:t>
      </w:r>
      <w:r w:rsidR="00A74F57" w:rsidRPr="00592594">
        <w:rPr>
          <w:rFonts w:cstheme="minorHAnsi"/>
          <w:i/>
        </w:rPr>
        <w:t>)</w:t>
      </w:r>
    </w:p>
    <w:p w14:paraId="5D9855B4" w14:textId="77777777" w:rsidR="00B05BB6" w:rsidRPr="00592594" w:rsidRDefault="00B05BB6" w:rsidP="008B6764">
      <w:pPr>
        <w:spacing w:after="0" w:line="240" w:lineRule="auto"/>
        <w:jc w:val="both"/>
        <w:rPr>
          <w:rFonts w:cstheme="minorHAnsi"/>
          <w:b/>
        </w:rPr>
      </w:pPr>
    </w:p>
    <w:p w14:paraId="381CCA1C" w14:textId="54703AD4" w:rsidR="00942369" w:rsidRPr="00592594" w:rsidRDefault="007627AE" w:rsidP="008B6764">
      <w:pPr>
        <w:spacing w:after="0" w:line="240" w:lineRule="auto"/>
        <w:jc w:val="both"/>
        <w:rPr>
          <w:rFonts w:cstheme="minorHAnsi"/>
        </w:rPr>
      </w:pPr>
      <w:r w:rsidRPr="00592594">
        <w:rPr>
          <w:rFonts w:cstheme="minorHAnsi"/>
        </w:rPr>
        <w:t xml:space="preserve">This </w:t>
      </w:r>
      <w:r w:rsidR="00FB4A9B" w:rsidRPr="00592594">
        <w:rPr>
          <w:rFonts w:cstheme="minorHAnsi"/>
        </w:rPr>
        <w:t>may be</w:t>
      </w:r>
      <w:r w:rsidRPr="00592594">
        <w:rPr>
          <w:rFonts w:cstheme="minorHAnsi"/>
        </w:rPr>
        <w:t xml:space="preserve"> a difficult focus</w:t>
      </w:r>
      <w:r w:rsidR="00FB5F8A">
        <w:rPr>
          <w:rFonts w:cstheme="minorHAnsi"/>
        </w:rPr>
        <w:t xml:space="preserve"> for you</w:t>
      </w:r>
      <w:r w:rsidR="00771F81" w:rsidRPr="00592594">
        <w:rPr>
          <w:rFonts w:cstheme="minorHAnsi"/>
        </w:rPr>
        <w:t>. See if you can</w:t>
      </w:r>
      <w:r w:rsidRPr="00592594">
        <w:rPr>
          <w:rFonts w:cstheme="minorHAnsi"/>
        </w:rPr>
        <w:t xml:space="preserve"> try it on for a few minutes</w:t>
      </w:r>
      <w:r w:rsidR="00D449F3" w:rsidRPr="00592594">
        <w:rPr>
          <w:rFonts w:cstheme="minorHAnsi"/>
        </w:rPr>
        <w:t xml:space="preserve"> during </w:t>
      </w:r>
      <w:r w:rsidR="00462515" w:rsidRPr="00592594">
        <w:rPr>
          <w:rFonts w:cstheme="minorHAnsi"/>
        </w:rPr>
        <w:t>the</w:t>
      </w:r>
      <w:r w:rsidR="00D449F3" w:rsidRPr="00592594">
        <w:rPr>
          <w:rFonts w:cstheme="minorHAnsi"/>
        </w:rPr>
        <w:t xml:space="preserve"> integration</w:t>
      </w:r>
      <w:r w:rsidRPr="00592594">
        <w:rPr>
          <w:rFonts w:cstheme="minorHAnsi"/>
        </w:rPr>
        <w:t>.</w:t>
      </w:r>
    </w:p>
    <w:p w14:paraId="43826758" w14:textId="77777777" w:rsidR="007627AE" w:rsidRPr="00592594" w:rsidRDefault="007627AE" w:rsidP="008B6764">
      <w:pPr>
        <w:spacing w:after="0" w:line="240" w:lineRule="auto"/>
        <w:jc w:val="both"/>
        <w:rPr>
          <w:rFonts w:cstheme="minorHAnsi"/>
        </w:rPr>
      </w:pPr>
    </w:p>
    <w:p w14:paraId="7CC36645" w14:textId="77777777" w:rsidR="00942369" w:rsidRPr="00592594" w:rsidRDefault="00942369" w:rsidP="008B6764">
      <w:pPr>
        <w:spacing w:after="0" w:line="240" w:lineRule="auto"/>
        <w:jc w:val="both"/>
        <w:rPr>
          <w:rFonts w:cstheme="minorHAnsi"/>
          <w:b/>
        </w:rPr>
      </w:pPr>
      <w:r w:rsidRPr="00592594">
        <w:rPr>
          <w:rFonts w:cstheme="minorHAnsi"/>
          <w:b/>
        </w:rPr>
        <w:t>The FAITH Process</w:t>
      </w:r>
    </w:p>
    <w:p w14:paraId="6F3753F5" w14:textId="77777777" w:rsidR="00942369" w:rsidRPr="00592594" w:rsidRDefault="00942369" w:rsidP="008B6764">
      <w:pPr>
        <w:spacing w:after="0" w:line="240" w:lineRule="auto"/>
        <w:jc w:val="both"/>
        <w:rPr>
          <w:rFonts w:cstheme="minorHAnsi"/>
        </w:rPr>
      </w:pPr>
    </w:p>
    <w:p w14:paraId="389CD79D" w14:textId="77777777" w:rsidR="00942369" w:rsidRPr="00592594" w:rsidRDefault="00942369" w:rsidP="008B6764">
      <w:pPr>
        <w:spacing w:after="0" w:line="240" w:lineRule="auto"/>
        <w:jc w:val="both"/>
        <w:rPr>
          <w:rFonts w:cstheme="minorHAnsi"/>
          <w:b/>
        </w:rPr>
      </w:pPr>
      <w:r w:rsidRPr="00592594">
        <w:rPr>
          <w:rFonts w:cstheme="minorHAnsi"/>
          <w:b/>
        </w:rPr>
        <w:t>Feelings</w:t>
      </w:r>
    </w:p>
    <w:p w14:paraId="74087461" w14:textId="4B33B95F" w:rsidR="004162BA" w:rsidRPr="00592594" w:rsidRDefault="00A74F57" w:rsidP="008B6764">
      <w:pPr>
        <w:spacing w:after="0" w:line="240" w:lineRule="auto"/>
        <w:jc w:val="both"/>
        <w:rPr>
          <w:rFonts w:cstheme="minorHAnsi"/>
          <w:i/>
        </w:rPr>
      </w:pPr>
      <w:r w:rsidRPr="00592594">
        <w:rPr>
          <w:rFonts w:cstheme="minorHAnsi"/>
        </w:rPr>
        <w:t xml:space="preserve">As you </w:t>
      </w:r>
      <w:r w:rsidRPr="00592594">
        <w:rPr>
          <w:rFonts w:cstheme="minorHAnsi"/>
          <w:i/>
        </w:rPr>
        <w:t>consider becoming the slave of Jesus</w:t>
      </w:r>
      <w:r w:rsidR="004162BA" w:rsidRPr="00592594">
        <w:rPr>
          <w:rFonts w:cstheme="minorHAnsi"/>
        </w:rPr>
        <w:t xml:space="preserve">, how does it feel? </w:t>
      </w:r>
      <w:r w:rsidR="004162BA" w:rsidRPr="00592594">
        <w:rPr>
          <w:rFonts w:cstheme="minorHAnsi"/>
          <w:i/>
        </w:rPr>
        <w:t xml:space="preserve">(Pause) </w:t>
      </w:r>
      <w:r w:rsidR="00E33135" w:rsidRPr="00592594">
        <w:rPr>
          <w:rFonts w:cstheme="minorHAnsi"/>
        </w:rPr>
        <w:t>Yo</w:t>
      </w:r>
      <w:r w:rsidR="004162BA" w:rsidRPr="00592594">
        <w:rPr>
          <w:rFonts w:cstheme="minorHAnsi"/>
        </w:rPr>
        <w:t xml:space="preserve">ur feelings are </w:t>
      </w:r>
      <w:r w:rsidR="00E33135" w:rsidRPr="00592594">
        <w:rPr>
          <w:rFonts w:cstheme="minorHAnsi"/>
        </w:rPr>
        <w:t>y</w:t>
      </w:r>
      <w:r w:rsidR="004162BA" w:rsidRPr="00592594">
        <w:rPr>
          <w:rFonts w:cstheme="minorHAnsi"/>
        </w:rPr>
        <w:t>ours to t</w:t>
      </w:r>
      <w:r w:rsidR="00E33135" w:rsidRPr="00592594">
        <w:rPr>
          <w:rFonts w:cstheme="minorHAnsi"/>
        </w:rPr>
        <w:t>each you</w:t>
      </w:r>
      <w:r w:rsidR="004162BA" w:rsidRPr="00592594">
        <w:rPr>
          <w:rFonts w:cstheme="minorHAnsi"/>
        </w:rPr>
        <w:t xml:space="preserve"> about </w:t>
      </w:r>
      <w:r w:rsidR="00E33135" w:rsidRPr="00592594">
        <w:rPr>
          <w:rFonts w:cstheme="minorHAnsi"/>
        </w:rPr>
        <w:t>yourself, to guide you, and to train you</w:t>
      </w:r>
      <w:r w:rsidR="004162BA" w:rsidRPr="00592594">
        <w:rPr>
          <w:rFonts w:cstheme="minorHAnsi"/>
        </w:rPr>
        <w:t>. The</w:t>
      </w:r>
      <w:r w:rsidR="00E33135" w:rsidRPr="00592594">
        <w:rPr>
          <w:rFonts w:cstheme="minorHAnsi"/>
        </w:rPr>
        <w:t xml:space="preserve">y can often be uncomfortable. </w:t>
      </w:r>
      <w:r w:rsidR="004162BA" w:rsidRPr="00592594">
        <w:rPr>
          <w:rFonts w:cstheme="minorHAnsi"/>
          <w:i/>
        </w:rPr>
        <w:t>(Pause)</w:t>
      </w:r>
      <w:r w:rsidR="004162BA" w:rsidRPr="00592594">
        <w:rPr>
          <w:rFonts w:cstheme="minorHAnsi"/>
        </w:rPr>
        <w:t xml:space="preserve"> </w:t>
      </w:r>
      <w:r w:rsidR="00942369" w:rsidRPr="00592594">
        <w:rPr>
          <w:rFonts w:cstheme="minorHAnsi"/>
        </w:rPr>
        <w:t>Recognize with compassion whatever you may be experiencing</w:t>
      </w:r>
      <w:r w:rsidR="004162BA" w:rsidRPr="00592594">
        <w:rPr>
          <w:rFonts w:cstheme="minorHAnsi"/>
        </w:rPr>
        <w:t xml:space="preserve">, and breathe. </w:t>
      </w:r>
      <w:r w:rsidR="004162BA" w:rsidRPr="00592594">
        <w:rPr>
          <w:rFonts w:cstheme="minorHAnsi"/>
          <w:i/>
        </w:rPr>
        <w:t xml:space="preserve">(Pause </w:t>
      </w:r>
      <w:r w:rsidR="00470AC5" w:rsidRPr="00592594">
        <w:rPr>
          <w:rFonts w:cstheme="minorHAnsi"/>
          <w:i/>
        </w:rPr>
        <w:t xml:space="preserve">for </w:t>
      </w:r>
      <w:r w:rsidR="004162BA" w:rsidRPr="00592594">
        <w:rPr>
          <w:rFonts w:cstheme="minorHAnsi"/>
          <w:i/>
        </w:rPr>
        <w:t xml:space="preserve">30 seconds) </w:t>
      </w:r>
    </w:p>
    <w:p w14:paraId="03659EFC" w14:textId="77777777" w:rsidR="00942369" w:rsidRPr="00592594" w:rsidRDefault="00942369" w:rsidP="008B6764">
      <w:pPr>
        <w:spacing w:after="0" w:line="240" w:lineRule="auto"/>
        <w:jc w:val="both"/>
        <w:rPr>
          <w:rFonts w:cstheme="minorHAnsi"/>
        </w:rPr>
      </w:pPr>
    </w:p>
    <w:p w14:paraId="6C90D2D4" w14:textId="77777777" w:rsidR="00942369" w:rsidRPr="00592594" w:rsidRDefault="00942369" w:rsidP="008B6764">
      <w:pPr>
        <w:spacing w:after="0" w:line="240" w:lineRule="auto"/>
        <w:jc w:val="both"/>
        <w:rPr>
          <w:rFonts w:cstheme="minorHAnsi"/>
          <w:b/>
        </w:rPr>
      </w:pPr>
      <w:r w:rsidRPr="00592594">
        <w:rPr>
          <w:rFonts w:cstheme="minorHAnsi"/>
          <w:b/>
        </w:rPr>
        <w:t>Awareness without judgment</w:t>
      </w:r>
    </w:p>
    <w:p w14:paraId="0AF51272" w14:textId="6EBEC778" w:rsidR="004162BA" w:rsidRPr="00592594" w:rsidRDefault="00D00858" w:rsidP="008B6764">
      <w:pPr>
        <w:spacing w:after="0" w:line="240" w:lineRule="auto"/>
        <w:jc w:val="both"/>
        <w:rPr>
          <w:rFonts w:cstheme="minorHAnsi"/>
          <w:b/>
        </w:rPr>
      </w:pPr>
      <w:bookmarkStart w:id="30" w:name="_Hlk153971628"/>
      <w:r w:rsidRPr="00592594">
        <w:rPr>
          <w:rFonts w:cstheme="minorHAnsi"/>
        </w:rPr>
        <w:t xml:space="preserve">As you </w:t>
      </w:r>
      <w:r w:rsidRPr="00592594">
        <w:rPr>
          <w:rFonts w:cstheme="minorHAnsi"/>
          <w:i/>
          <w:iCs/>
        </w:rPr>
        <w:t>consider becoming a slave of Jesus</w:t>
      </w:r>
      <w:r w:rsidRPr="00592594">
        <w:rPr>
          <w:rFonts w:cstheme="minorHAnsi"/>
        </w:rPr>
        <w:t>, l</w:t>
      </w:r>
      <w:r w:rsidR="00C00A52" w:rsidRPr="00592594">
        <w:rPr>
          <w:rFonts w:cstheme="minorHAnsi"/>
        </w:rPr>
        <w:t xml:space="preserve">ightly </w:t>
      </w:r>
      <w:bookmarkEnd w:id="30"/>
      <w:r w:rsidR="00C00A52" w:rsidRPr="00592594">
        <w:rPr>
          <w:rFonts w:cstheme="minorHAnsi"/>
        </w:rPr>
        <w:t>hold your</w:t>
      </w:r>
      <w:r w:rsidR="004162BA" w:rsidRPr="00592594">
        <w:rPr>
          <w:rFonts w:cstheme="minorHAnsi"/>
        </w:rPr>
        <w:t xml:space="preserve"> experience in your awareness</w:t>
      </w:r>
      <w:r w:rsidR="00183509" w:rsidRPr="00592594">
        <w:rPr>
          <w:rFonts w:cstheme="minorHAnsi"/>
        </w:rPr>
        <w:t xml:space="preserve"> without judging it as either good or bad</w:t>
      </w:r>
      <w:r w:rsidR="004162BA" w:rsidRPr="00592594">
        <w:rPr>
          <w:rFonts w:cstheme="minorHAnsi"/>
        </w:rPr>
        <w:t>. You might notice a compulsion to</w:t>
      </w:r>
      <w:r w:rsidR="00C00A52" w:rsidRPr="00592594">
        <w:rPr>
          <w:rFonts w:cstheme="minorHAnsi"/>
        </w:rPr>
        <w:t xml:space="preserve"> </w:t>
      </w:r>
      <w:r w:rsidR="00183509" w:rsidRPr="00592594">
        <w:rPr>
          <w:rFonts w:cstheme="minorHAnsi"/>
        </w:rPr>
        <w:t>resist</w:t>
      </w:r>
      <w:r w:rsidR="00C00A52" w:rsidRPr="00592594">
        <w:rPr>
          <w:rFonts w:cstheme="minorHAnsi"/>
        </w:rPr>
        <w:t xml:space="preserve">, to withdraw, </w:t>
      </w:r>
      <w:r w:rsidR="00183509" w:rsidRPr="00592594">
        <w:rPr>
          <w:rFonts w:cstheme="minorHAnsi"/>
        </w:rPr>
        <w:t xml:space="preserve">or </w:t>
      </w:r>
      <w:r w:rsidR="00C00A52" w:rsidRPr="00592594">
        <w:rPr>
          <w:rFonts w:cstheme="minorHAnsi"/>
        </w:rPr>
        <w:t>to capitulate.</w:t>
      </w:r>
      <w:r w:rsidR="004162BA" w:rsidRPr="00592594">
        <w:rPr>
          <w:rFonts w:cstheme="minorHAnsi"/>
        </w:rPr>
        <w:t xml:space="preserve"> </w:t>
      </w:r>
      <w:r w:rsidR="00C00A52" w:rsidRPr="00592594">
        <w:rPr>
          <w:rFonts w:cstheme="minorHAnsi"/>
        </w:rPr>
        <w:t>Just observe</w:t>
      </w:r>
      <w:r w:rsidR="004162BA" w:rsidRPr="00592594">
        <w:rPr>
          <w:rFonts w:cstheme="minorHAnsi"/>
        </w:rPr>
        <w:t xml:space="preserve">. </w:t>
      </w:r>
      <w:r w:rsidR="004162BA" w:rsidRPr="00592594">
        <w:rPr>
          <w:rFonts w:cstheme="minorHAnsi"/>
          <w:i/>
        </w:rPr>
        <w:t xml:space="preserve">(Pause) </w:t>
      </w:r>
      <w:r w:rsidR="004162BA" w:rsidRPr="00592594">
        <w:rPr>
          <w:rFonts w:cstheme="minorHAnsi"/>
        </w:rPr>
        <w:t>Feelings</w:t>
      </w:r>
      <w:r w:rsidR="00E33135" w:rsidRPr="00592594">
        <w:rPr>
          <w:rFonts w:cstheme="minorHAnsi"/>
        </w:rPr>
        <w:t xml:space="preserve"> and passing thoughts</w:t>
      </w:r>
      <w:r w:rsidR="004162BA" w:rsidRPr="00592594">
        <w:rPr>
          <w:rFonts w:cstheme="minorHAnsi"/>
        </w:rPr>
        <w:t xml:space="preserve"> are not right or </w:t>
      </w:r>
      <w:r w:rsidR="00B66782" w:rsidRPr="00592594">
        <w:rPr>
          <w:rFonts w:cstheme="minorHAnsi"/>
        </w:rPr>
        <w:t>wrong; they</w:t>
      </w:r>
      <w:r w:rsidR="004162BA" w:rsidRPr="00592594">
        <w:rPr>
          <w:rFonts w:cstheme="minorHAnsi"/>
        </w:rPr>
        <w:t xml:space="preserve"> just are. Give yours</w:t>
      </w:r>
      <w:r w:rsidR="00E33135" w:rsidRPr="00592594">
        <w:rPr>
          <w:rFonts w:cstheme="minorHAnsi"/>
        </w:rPr>
        <w:t>elf permission now to explore</w:t>
      </w:r>
      <w:r w:rsidR="004162BA" w:rsidRPr="00592594">
        <w:rPr>
          <w:rFonts w:cstheme="minorHAnsi"/>
        </w:rPr>
        <w:t xml:space="preserve"> them without judgment, and breathe. </w:t>
      </w:r>
      <w:r w:rsidR="004162BA" w:rsidRPr="00592594">
        <w:rPr>
          <w:rFonts w:cstheme="minorHAnsi"/>
          <w:i/>
        </w:rPr>
        <w:t xml:space="preserve">(Pause </w:t>
      </w:r>
      <w:r w:rsidR="00470AC5" w:rsidRPr="00592594">
        <w:rPr>
          <w:rFonts w:cstheme="minorHAnsi"/>
          <w:i/>
        </w:rPr>
        <w:t xml:space="preserve">for </w:t>
      </w:r>
      <w:r w:rsidR="004162BA" w:rsidRPr="00592594">
        <w:rPr>
          <w:rFonts w:cstheme="minorHAnsi"/>
          <w:i/>
        </w:rPr>
        <w:t>30 seconds)</w:t>
      </w:r>
    </w:p>
    <w:p w14:paraId="76D1439A" w14:textId="77777777" w:rsidR="00942369" w:rsidRPr="00592594" w:rsidRDefault="00942369" w:rsidP="008B6764">
      <w:pPr>
        <w:spacing w:after="0" w:line="240" w:lineRule="auto"/>
        <w:jc w:val="both"/>
        <w:rPr>
          <w:rFonts w:cstheme="minorHAnsi"/>
          <w:b/>
        </w:rPr>
      </w:pPr>
    </w:p>
    <w:p w14:paraId="551B60E2" w14:textId="77777777" w:rsidR="00942369" w:rsidRPr="00592594" w:rsidRDefault="00C00A52" w:rsidP="008B6764">
      <w:pPr>
        <w:spacing w:after="0" w:line="240" w:lineRule="auto"/>
        <w:jc w:val="both"/>
        <w:rPr>
          <w:rFonts w:cstheme="minorHAnsi"/>
          <w:b/>
        </w:rPr>
      </w:pPr>
      <w:r w:rsidRPr="00592594">
        <w:rPr>
          <w:rFonts w:cstheme="minorHAnsi"/>
          <w:b/>
        </w:rPr>
        <w:t>Inquiry: W</w:t>
      </w:r>
      <w:r w:rsidR="00942369" w:rsidRPr="00592594">
        <w:rPr>
          <w:rFonts w:cstheme="minorHAnsi"/>
          <w:b/>
        </w:rPr>
        <w:t>hat is my body saying?</w:t>
      </w:r>
    </w:p>
    <w:p w14:paraId="16609459" w14:textId="188D8F96" w:rsidR="00A74F57" w:rsidRPr="00592594" w:rsidRDefault="004162BA" w:rsidP="008B6764">
      <w:pPr>
        <w:spacing w:after="0" w:line="240" w:lineRule="auto"/>
        <w:jc w:val="both"/>
        <w:rPr>
          <w:rFonts w:cstheme="minorHAnsi"/>
        </w:rPr>
      </w:pPr>
      <w:bookmarkStart w:id="31" w:name="_Hlk500926413"/>
      <w:r w:rsidRPr="00592594">
        <w:rPr>
          <w:rFonts w:cstheme="minorHAnsi"/>
        </w:rPr>
        <w:t>Bring your attention to your body and notice wh</w:t>
      </w:r>
      <w:r w:rsidR="00942369" w:rsidRPr="00592594">
        <w:rPr>
          <w:rFonts w:cstheme="minorHAnsi"/>
        </w:rPr>
        <w:t>at it</w:t>
      </w:r>
      <w:r w:rsidR="00A74F57" w:rsidRPr="00592594">
        <w:rPr>
          <w:rFonts w:cstheme="minorHAnsi"/>
        </w:rPr>
        <w:t xml:space="preserve"> is doing when you</w:t>
      </w:r>
      <w:r w:rsidR="00A74F57" w:rsidRPr="00592594">
        <w:rPr>
          <w:rFonts w:cstheme="minorHAnsi"/>
          <w:i/>
        </w:rPr>
        <w:t xml:space="preserve"> consider becoming the slave of Jesus</w:t>
      </w:r>
      <w:r w:rsidRPr="00592594">
        <w:rPr>
          <w:rFonts w:cstheme="minorHAnsi"/>
          <w:i/>
        </w:rPr>
        <w:t xml:space="preserve">. </w:t>
      </w:r>
      <w:r w:rsidR="00942369" w:rsidRPr="00592594">
        <w:rPr>
          <w:rFonts w:cstheme="minorHAnsi"/>
        </w:rPr>
        <w:t>What sensations are there</w:t>
      </w:r>
      <w:r w:rsidRPr="00592594">
        <w:rPr>
          <w:rFonts w:cstheme="minorHAnsi"/>
        </w:rPr>
        <w:t xml:space="preserve">? </w:t>
      </w:r>
      <w:r w:rsidRPr="00592594">
        <w:rPr>
          <w:rFonts w:cstheme="minorHAnsi"/>
          <w:i/>
        </w:rPr>
        <w:t xml:space="preserve">(Pause) </w:t>
      </w:r>
      <w:r w:rsidRPr="00592594">
        <w:rPr>
          <w:rFonts w:cstheme="minorHAnsi"/>
        </w:rPr>
        <w:t xml:space="preserve">You might say to </w:t>
      </w:r>
      <w:r w:rsidR="00C00A52" w:rsidRPr="00592594">
        <w:rPr>
          <w:rFonts w:cstheme="minorHAnsi"/>
        </w:rPr>
        <w:t>yourself,</w:t>
      </w:r>
      <w:r w:rsidR="00E33135" w:rsidRPr="00592594">
        <w:rPr>
          <w:rFonts w:cstheme="minorHAnsi"/>
        </w:rPr>
        <w:t xml:space="preserve"> </w:t>
      </w:r>
      <w:r w:rsidR="00183509" w:rsidRPr="00592594">
        <w:rPr>
          <w:rFonts w:cstheme="minorHAnsi"/>
        </w:rPr>
        <w:t>“</w:t>
      </w:r>
      <w:r w:rsidR="00C00A52" w:rsidRPr="00592594">
        <w:rPr>
          <w:rFonts w:cstheme="minorHAnsi"/>
        </w:rPr>
        <w:t>Oh, I recognize that feeling of relief</w:t>
      </w:r>
      <w:r w:rsidR="004A4BBE" w:rsidRPr="00592594">
        <w:rPr>
          <w:rFonts w:cstheme="minorHAnsi"/>
          <w:i/>
        </w:rPr>
        <w:t>,</w:t>
      </w:r>
      <w:r w:rsidR="00183509" w:rsidRPr="00592594">
        <w:rPr>
          <w:rFonts w:cstheme="minorHAnsi"/>
        </w:rPr>
        <w:t>”</w:t>
      </w:r>
      <w:r w:rsidR="00C00A52" w:rsidRPr="00592594">
        <w:rPr>
          <w:rFonts w:cstheme="minorHAnsi"/>
        </w:rPr>
        <w:t xml:space="preserve"> </w:t>
      </w:r>
      <w:r w:rsidR="00183509" w:rsidRPr="00592594">
        <w:rPr>
          <w:rFonts w:cstheme="minorHAnsi"/>
        </w:rPr>
        <w:t>o</w:t>
      </w:r>
      <w:r w:rsidR="00C00A52" w:rsidRPr="00592594">
        <w:rPr>
          <w:rFonts w:cstheme="minorHAnsi"/>
        </w:rPr>
        <w:t>r y</w:t>
      </w:r>
      <w:r w:rsidRPr="00592594">
        <w:rPr>
          <w:rFonts w:cstheme="minorHAnsi"/>
        </w:rPr>
        <w:t>ou</w:t>
      </w:r>
      <w:r w:rsidR="00A74F57" w:rsidRPr="00592594">
        <w:rPr>
          <w:rFonts w:cstheme="minorHAnsi"/>
        </w:rPr>
        <w:t xml:space="preserve"> might feel </w:t>
      </w:r>
      <w:r w:rsidR="00771F81" w:rsidRPr="00592594">
        <w:rPr>
          <w:rFonts w:cstheme="minorHAnsi"/>
        </w:rPr>
        <w:t>anxiety</w:t>
      </w:r>
      <w:r w:rsidR="00C00A52" w:rsidRPr="00592594">
        <w:rPr>
          <w:rFonts w:cstheme="minorHAnsi"/>
        </w:rPr>
        <w:t>, irritation,</w:t>
      </w:r>
      <w:r w:rsidR="00A74F57" w:rsidRPr="00592594">
        <w:rPr>
          <w:rFonts w:cstheme="minorHAnsi"/>
        </w:rPr>
        <w:t xml:space="preserve"> or </w:t>
      </w:r>
      <w:r w:rsidR="00E33135" w:rsidRPr="00592594">
        <w:rPr>
          <w:rFonts w:cstheme="minorHAnsi"/>
        </w:rPr>
        <w:t>resistance</w:t>
      </w:r>
      <w:r w:rsidRPr="00592594">
        <w:rPr>
          <w:rFonts w:cstheme="minorHAnsi"/>
        </w:rPr>
        <w:t xml:space="preserve"> in your body. You might feel nothing at all. </w:t>
      </w:r>
      <w:r w:rsidR="00B01B35" w:rsidRPr="00592594">
        <w:rPr>
          <w:rFonts w:cstheme="minorHAnsi"/>
        </w:rPr>
        <w:t>A</w:t>
      </w:r>
      <w:r w:rsidR="000E38A5" w:rsidRPr="00592594">
        <w:rPr>
          <w:rFonts w:cstheme="minorHAnsi"/>
        </w:rPr>
        <w:t>s you consider becoming a slave of Jesus</w:t>
      </w:r>
      <w:r w:rsidR="00B01B35" w:rsidRPr="00592594">
        <w:rPr>
          <w:rFonts w:cstheme="minorHAnsi"/>
        </w:rPr>
        <w:t>, g</w:t>
      </w:r>
      <w:r w:rsidRPr="00592594">
        <w:rPr>
          <w:rFonts w:cstheme="minorHAnsi"/>
        </w:rPr>
        <w:t xml:space="preserve">ently </w:t>
      </w:r>
      <w:r w:rsidR="00183509" w:rsidRPr="00592594">
        <w:rPr>
          <w:rFonts w:cstheme="minorHAnsi"/>
        </w:rPr>
        <w:t xml:space="preserve">focus </w:t>
      </w:r>
      <w:r w:rsidRPr="00592594">
        <w:rPr>
          <w:rFonts w:cstheme="minorHAnsi"/>
        </w:rPr>
        <w:t>your attention on whatever you</w:t>
      </w:r>
      <w:r w:rsidR="00C00A52" w:rsidRPr="00592594">
        <w:rPr>
          <w:rFonts w:cstheme="minorHAnsi"/>
        </w:rPr>
        <w:t>r body is</w:t>
      </w:r>
      <w:r w:rsidRPr="00592594">
        <w:rPr>
          <w:rFonts w:cstheme="minorHAnsi"/>
        </w:rPr>
        <w:t xml:space="preserve"> experiencing.</w:t>
      </w:r>
      <w:r w:rsidR="004A4BBE" w:rsidRPr="00592594">
        <w:rPr>
          <w:rFonts w:cstheme="minorHAnsi"/>
        </w:rPr>
        <w:t xml:space="preserve"> Breathe.</w:t>
      </w:r>
      <w:r w:rsidRPr="00592594">
        <w:rPr>
          <w:rFonts w:cstheme="minorHAnsi"/>
        </w:rPr>
        <w:t xml:space="preserve"> </w:t>
      </w:r>
      <w:r w:rsidRPr="00592594">
        <w:rPr>
          <w:rFonts w:cstheme="minorHAnsi"/>
          <w:i/>
        </w:rPr>
        <w:t>(Pause</w:t>
      </w:r>
      <w:r w:rsidR="00470AC5" w:rsidRPr="00592594">
        <w:rPr>
          <w:rFonts w:cstheme="minorHAnsi"/>
          <w:i/>
        </w:rPr>
        <w:t xml:space="preserve"> for</w:t>
      </w:r>
      <w:r w:rsidR="00942369" w:rsidRPr="00592594">
        <w:rPr>
          <w:rFonts w:cstheme="minorHAnsi"/>
          <w:i/>
        </w:rPr>
        <w:t xml:space="preserve"> 30 seconds</w:t>
      </w:r>
      <w:r w:rsidRPr="00592594">
        <w:rPr>
          <w:rFonts w:cstheme="minorHAnsi"/>
          <w:i/>
        </w:rPr>
        <w:t>)</w:t>
      </w:r>
      <w:r w:rsidRPr="00592594">
        <w:rPr>
          <w:rFonts w:cstheme="minorHAnsi"/>
        </w:rPr>
        <w:t xml:space="preserve"> </w:t>
      </w:r>
    </w:p>
    <w:bookmarkEnd w:id="31"/>
    <w:p w14:paraId="1227D06F" w14:textId="77777777" w:rsidR="004162BA" w:rsidRPr="00592594" w:rsidRDefault="004162BA" w:rsidP="008B6764">
      <w:pPr>
        <w:spacing w:after="0" w:line="240" w:lineRule="auto"/>
        <w:jc w:val="both"/>
        <w:rPr>
          <w:rFonts w:cstheme="minorHAnsi"/>
        </w:rPr>
      </w:pPr>
    </w:p>
    <w:p w14:paraId="1C73EB59" w14:textId="77777777" w:rsidR="004162BA" w:rsidRPr="00592594" w:rsidRDefault="00942369" w:rsidP="008B6764">
      <w:pPr>
        <w:spacing w:after="0" w:line="240" w:lineRule="auto"/>
        <w:jc w:val="both"/>
        <w:rPr>
          <w:rFonts w:cstheme="minorHAnsi"/>
          <w:b/>
        </w:rPr>
      </w:pPr>
      <w:r w:rsidRPr="00592594">
        <w:rPr>
          <w:rFonts w:cstheme="minorHAnsi"/>
          <w:b/>
        </w:rPr>
        <w:t>Talk to Jesus</w:t>
      </w:r>
    </w:p>
    <w:p w14:paraId="26187194" w14:textId="1CEDFE29" w:rsidR="000F0F37" w:rsidRPr="00592594" w:rsidRDefault="00D24139" w:rsidP="008B6764">
      <w:pPr>
        <w:spacing w:after="0" w:line="240" w:lineRule="auto"/>
        <w:jc w:val="both"/>
        <w:rPr>
          <w:rFonts w:cstheme="minorHAnsi"/>
          <w:i/>
        </w:rPr>
      </w:pPr>
      <w:bookmarkStart w:id="32" w:name="_Hlk500926527"/>
      <w:r w:rsidRPr="00592594">
        <w:rPr>
          <w:rFonts w:cstheme="minorHAnsi"/>
        </w:rPr>
        <w:lastRenderedPageBreak/>
        <w:t xml:space="preserve">You might imagine that you are leaning back in the </w:t>
      </w:r>
      <w:r w:rsidR="002F12F6" w:rsidRPr="00592594">
        <w:rPr>
          <w:rFonts w:cstheme="minorHAnsi"/>
        </w:rPr>
        <w:t xml:space="preserve">safe and loving </w:t>
      </w:r>
      <w:r w:rsidRPr="00592594">
        <w:rPr>
          <w:rFonts w:cstheme="minorHAnsi"/>
        </w:rPr>
        <w:t>arms of Jes</w:t>
      </w:r>
      <w:r w:rsidR="00E76BC1" w:rsidRPr="00592594">
        <w:rPr>
          <w:rFonts w:cstheme="minorHAnsi"/>
        </w:rPr>
        <w:t>us</w:t>
      </w:r>
      <w:r w:rsidR="00C00A52" w:rsidRPr="00592594">
        <w:rPr>
          <w:rFonts w:cstheme="minorHAnsi"/>
        </w:rPr>
        <w:t xml:space="preserve"> a</w:t>
      </w:r>
      <w:r w:rsidR="00E33135" w:rsidRPr="00592594">
        <w:rPr>
          <w:rFonts w:cstheme="minorHAnsi"/>
        </w:rPr>
        <w:t xml:space="preserve">s </w:t>
      </w:r>
      <w:r w:rsidR="00C00A52" w:rsidRPr="00592594">
        <w:rPr>
          <w:rFonts w:cstheme="minorHAnsi"/>
        </w:rPr>
        <w:t xml:space="preserve">together you </w:t>
      </w:r>
      <w:r w:rsidR="00C00A52" w:rsidRPr="00592594">
        <w:rPr>
          <w:rFonts w:cstheme="minorHAnsi"/>
          <w:i/>
        </w:rPr>
        <w:t>consider becoming His slave.</w:t>
      </w:r>
      <w:r w:rsidR="00942369" w:rsidRPr="00592594">
        <w:rPr>
          <w:rFonts w:cstheme="minorHAnsi"/>
          <w:i/>
        </w:rPr>
        <w:t xml:space="preserve"> </w:t>
      </w:r>
      <w:r w:rsidR="00C00A52" w:rsidRPr="00592594">
        <w:rPr>
          <w:rFonts w:cstheme="minorHAnsi"/>
        </w:rPr>
        <w:t>Is that</w:t>
      </w:r>
      <w:r w:rsidR="00D13ABA" w:rsidRPr="00592594">
        <w:rPr>
          <w:rFonts w:cstheme="minorHAnsi"/>
        </w:rPr>
        <w:t xml:space="preserve"> prospect</w:t>
      </w:r>
      <w:r w:rsidR="00C00A52" w:rsidRPr="00592594">
        <w:rPr>
          <w:rFonts w:cstheme="minorHAnsi"/>
        </w:rPr>
        <w:t xml:space="preserve"> comfortable or uncomfortable, or have you </w:t>
      </w:r>
      <w:r w:rsidR="00183509" w:rsidRPr="00592594">
        <w:rPr>
          <w:rFonts w:cstheme="minorHAnsi"/>
        </w:rPr>
        <w:t>shut down</w:t>
      </w:r>
      <w:r w:rsidR="00C00A52" w:rsidRPr="00592594">
        <w:rPr>
          <w:rFonts w:cstheme="minorHAnsi"/>
        </w:rPr>
        <w:t xml:space="preserve">? </w:t>
      </w:r>
      <w:r w:rsidRPr="00592594">
        <w:rPr>
          <w:rFonts w:cstheme="minorHAnsi"/>
        </w:rPr>
        <w:t xml:space="preserve">Just observe. </w:t>
      </w:r>
      <w:r w:rsidR="00E33135" w:rsidRPr="00592594">
        <w:rPr>
          <w:rFonts w:cstheme="minorHAnsi"/>
          <w:i/>
        </w:rPr>
        <w:t>(Pause)</w:t>
      </w:r>
      <w:r w:rsidR="00E33135" w:rsidRPr="00592594">
        <w:rPr>
          <w:rFonts w:cstheme="minorHAnsi"/>
        </w:rPr>
        <w:t xml:space="preserve"> </w:t>
      </w:r>
      <w:r w:rsidRPr="00592594">
        <w:rPr>
          <w:rFonts w:cstheme="minorHAnsi"/>
        </w:rPr>
        <w:t>Do you feel c</w:t>
      </w:r>
      <w:r w:rsidR="00E76BC1" w:rsidRPr="00592594">
        <w:rPr>
          <w:rFonts w:cstheme="minorHAnsi"/>
        </w:rPr>
        <w:t xml:space="preserve">ompelled to judge </w:t>
      </w:r>
      <w:r w:rsidR="00F42345" w:rsidRPr="00592594">
        <w:rPr>
          <w:rFonts w:cstheme="minorHAnsi"/>
        </w:rPr>
        <w:t xml:space="preserve">this </w:t>
      </w:r>
      <w:r w:rsidR="00E76BC1" w:rsidRPr="00592594">
        <w:rPr>
          <w:rFonts w:cstheme="minorHAnsi"/>
        </w:rPr>
        <w:t xml:space="preserve">slavery </w:t>
      </w:r>
      <w:r w:rsidRPr="00592594">
        <w:rPr>
          <w:rFonts w:cstheme="minorHAnsi"/>
        </w:rPr>
        <w:t xml:space="preserve">as good or evil, or </w:t>
      </w:r>
      <w:r w:rsidR="00183509" w:rsidRPr="00592594">
        <w:rPr>
          <w:rFonts w:cstheme="minorHAnsi"/>
        </w:rPr>
        <w:t>a mixture of</w:t>
      </w:r>
      <w:r w:rsidRPr="00592594">
        <w:rPr>
          <w:rFonts w:cstheme="minorHAnsi"/>
        </w:rPr>
        <w:t xml:space="preserve"> both?</w:t>
      </w:r>
      <w:r w:rsidR="00C00A52" w:rsidRPr="00592594">
        <w:rPr>
          <w:rFonts w:cstheme="minorHAnsi"/>
        </w:rPr>
        <w:t xml:space="preserve"> What do you imagine </w:t>
      </w:r>
      <w:r w:rsidR="00183509" w:rsidRPr="00592594">
        <w:rPr>
          <w:rFonts w:cstheme="minorHAnsi"/>
        </w:rPr>
        <w:t xml:space="preserve">such a </w:t>
      </w:r>
      <w:r w:rsidR="00C00A52" w:rsidRPr="00592594">
        <w:rPr>
          <w:rFonts w:cstheme="minorHAnsi"/>
        </w:rPr>
        <w:t>life might be like</w:t>
      </w:r>
      <w:r w:rsidRPr="00592594">
        <w:rPr>
          <w:rFonts w:cstheme="minorHAnsi"/>
        </w:rPr>
        <w:t>?</w:t>
      </w:r>
      <w:r w:rsidR="00E76BC1" w:rsidRPr="00592594">
        <w:rPr>
          <w:rFonts w:cstheme="minorHAnsi"/>
        </w:rPr>
        <w:t xml:space="preserve"> </w:t>
      </w:r>
      <w:r w:rsidR="00E76BC1" w:rsidRPr="00592594">
        <w:rPr>
          <w:rFonts w:cstheme="minorHAnsi"/>
          <w:i/>
        </w:rPr>
        <w:t>(Pause)</w:t>
      </w:r>
      <w:r w:rsidRPr="00592594">
        <w:rPr>
          <w:rFonts w:cstheme="minorHAnsi"/>
        </w:rPr>
        <w:t xml:space="preserve"> </w:t>
      </w:r>
      <w:r w:rsidR="00E33135" w:rsidRPr="00592594">
        <w:rPr>
          <w:rFonts w:cstheme="minorHAnsi"/>
        </w:rPr>
        <w:t>Could you be experiencing fear</w:t>
      </w:r>
      <w:r w:rsidR="00C00A52" w:rsidRPr="00592594">
        <w:rPr>
          <w:rFonts w:cstheme="minorHAnsi"/>
        </w:rPr>
        <w:t>—</w:t>
      </w:r>
      <w:r w:rsidR="00E76BC1" w:rsidRPr="00592594">
        <w:rPr>
          <w:rFonts w:cstheme="minorHAnsi"/>
        </w:rPr>
        <w:t>the</w:t>
      </w:r>
      <w:r w:rsidR="00C00A52" w:rsidRPr="00592594">
        <w:rPr>
          <w:rFonts w:cstheme="minorHAnsi"/>
        </w:rPr>
        <w:t xml:space="preserve"> fear of loss</w:t>
      </w:r>
      <w:r w:rsidR="001B2A6C" w:rsidRPr="00592594">
        <w:rPr>
          <w:rFonts w:cstheme="minorHAnsi"/>
        </w:rPr>
        <w:t xml:space="preserve"> or</w:t>
      </w:r>
      <w:r w:rsidR="00C00A52" w:rsidRPr="00592594">
        <w:rPr>
          <w:rFonts w:cstheme="minorHAnsi"/>
        </w:rPr>
        <w:t xml:space="preserve"> missing out, </w:t>
      </w:r>
      <w:r w:rsidR="001B2A6C" w:rsidRPr="00592594">
        <w:rPr>
          <w:rFonts w:cstheme="minorHAnsi"/>
        </w:rPr>
        <w:t xml:space="preserve">or perhaps </w:t>
      </w:r>
      <w:r w:rsidR="00C00A52" w:rsidRPr="00592594">
        <w:rPr>
          <w:rFonts w:cstheme="minorHAnsi"/>
        </w:rPr>
        <w:t>the</w:t>
      </w:r>
      <w:r w:rsidR="00E76BC1" w:rsidRPr="00592594">
        <w:rPr>
          <w:rFonts w:cstheme="minorHAnsi"/>
        </w:rPr>
        <w:t xml:space="preserve"> fear of your</w:t>
      </w:r>
      <w:r w:rsidR="00A74F57" w:rsidRPr="00592594">
        <w:rPr>
          <w:rFonts w:cstheme="minorHAnsi"/>
        </w:rPr>
        <w:t>self</w:t>
      </w:r>
      <w:r w:rsidR="001B2A6C" w:rsidRPr="00592594">
        <w:rPr>
          <w:rFonts w:cstheme="minorHAnsi"/>
        </w:rPr>
        <w:t xml:space="preserve"> or </w:t>
      </w:r>
      <w:r w:rsidR="00A74F57" w:rsidRPr="00592594">
        <w:rPr>
          <w:rFonts w:cstheme="minorHAnsi"/>
        </w:rPr>
        <w:t>others</w:t>
      </w:r>
      <w:r w:rsidR="00E76BC1" w:rsidRPr="00592594">
        <w:rPr>
          <w:rFonts w:cstheme="minorHAnsi"/>
        </w:rPr>
        <w:t xml:space="preserve">? </w:t>
      </w:r>
      <w:r w:rsidR="00E76BC1" w:rsidRPr="00592594">
        <w:rPr>
          <w:rFonts w:cstheme="minorHAnsi"/>
          <w:i/>
        </w:rPr>
        <w:t>(Pause)</w:t>
      </w:r>
      <w:r w:rsidR="00CE128B" w:rsidRPr="00592594">
        <w:rPr>
          <w:rFonts w:cstheme="minorHAnsi"/>
        </w:rPr>
        <w:t xml:space="preserve"> </w:t>
      </w:r>
      <w:r w:rsidRPr="00592594">
        <w:rPr>
          <w:rFonts w:cstheme="minorHAnsi"/>
        </w:rPr>
        <w:t>Observe your experience as just information</w:t>
      </w:r>
      <w:r w:rsidR="00921FBA" w:rsidRPr="00592594">
        <w:rPr>
          <w:rFonts w:cstheme="minorHAnsi"/>
        </w:rPr>
        <w:t>,</w:t>
      </w:r>
      <w:r w:rsidR="00942369" w:rsidRPr="00592594">
        <w:rPr>
          <w:rFonts w:cstheme="minorHAnsi"/>
        </w:rPr>
        <w:t xml:space="preserve"> and breathe with </w:t>
      </w:r>
      <w:r w:rsidR="001B2A6C" w:rsidRPr="00592594">
        <w:rPr>
          <w:rFonts w:cstheme="minorHAnsi"/>
        </w:rPr>
        <w:t xml:space="preserve">a </w:t>
      </w:r>
      <w:r w:rsidR="00942369" w:rsidRPr="00592594">
        <w:rPr>
          <w:rFonts w:cstheme="minorHAnsi"/>
        </w:rPr>
        <w:t>long exhaling breath.</w:t>
      </w:r>
      <w:r w:rsidRPr="00592594">
        <w:rPr>
          <w:rFonts w:cstheme="minorHAnsi"/>
        </w:rPr>
        <w:t xml:space="preserve"> </w:t>
      </w:r>
      <w:r w:rsidRPr="00592594">
        <w:rPr>
          <w:rFonts w:cstheme="minorHAnsi"/>
          <w:i/>
        </w:rPr>
        <w:t xml:space="preserve">(Pause </w:t>
      </w:r>
      <w:r w:rsidR="00470AC5" w:rsidRPr="00592594">
        <w:rPr>
          <w:rFonts w:cstheme="minorHAnsi"/>
          <w:i/>
        </w:rPr>
        <w:t xml:space="preserve">for </w:t>
      </w:r>
      <w:r w:rsidRPr="00592594">
        <w:rPr>
          <w:rFonts w:cstheme="minorHAnsi"/>
          <w:i/>
        </w:rPr>
        <w:t>30 seconds)</w:t>
      </w:r>
    </w:p>
    <w:bookmarkEnd w:id="32"/>
    <w:p w14:paraId="12C9EFBE" w14:textId="77777777" w:rsidR="000F0F37" w:rsidRPr="00592594" w:rsidRDefault="000F0F37" w:rsidP="008B6764">
      <w:pPr>
        <w:spacing w:after="0" w:line="240" w:lineRule="auto"/>
        <w:jc w:val="both"/>
        <w:rPr>
          <w:rFonts w:cstheme="minorHAnsi"/>
        </w:rPr>
      </w:pPr>
    </w:p>
    <w:p w14:paraId="67FF0F9B" w14:textId="77777777" w:rsidR="000F0F37" w:rsidRPr="00592594" w:rsidRDefault="000F0F37" w:rsidP="008B6764">
      <w:pPr>
        <w:spacing w:after="0" w:line="240" w:lineRule="auto"/>
        <w:jc w:val="both"/>
        <w:rPr>
          <w:rFonts w:cstheme="minorHAnsi"/>
          <w:b/>
        </w:rPr>
      </w:pPr>
      <w:bookmarkStart w:id="33" w:name="_Hlk500926627"/>
      <w:r w:rsidRPr="00592594">
        <w:rPr>
          <w:rFonts w:cstheme="minorHAnsi"/>
          <w:b/>
        </w:rPr>
        <w:t>Heal</w:t>
      </w:r>
    </w:p>
    <w:p w14:paraId="3F06A75E" w14:textId="77777777" w:rsidR="00D24139" w:rsidRPr="00592594" w:rsidRDefault="00D24139" w:rsidP="008B6764">
      <w:pPr>
        <w:spacing w:after="0" w:line="240" w:lineRule="auto"/>
        <w:jc w:val="both"/>
        <w:rPr>
          <w:rFonts w:cstheme="minorHAnsi"/>
        </w:rPr>
      </w:pPr>
      <w:r w:rsidRPr="00592594">
        <w:rPr>
          <w:rFonts w:cstheme="minorHAnsi"/>
        </w:rPr>
        <w:t>As you breathe</w:t>
      </w:r>
      <w:r w:rsidR="001617A1" w:rsidRPr="00592594">
        <w:rPr>
          <w:rFonts w:cstheme="minorHAnsi"/>
        </w:rPr>
        <w:t>,</w:t>
      </w:r>
      <w:r w:rsidRPr="00592594">
        <w:rPr>
          <w:rFonts w:cstheme="minorHAnsi"/>
        </w:rPr>
        <w:t xml:space="preserve"> repeat the word </w:t>
      </w:r>
      <w:r w:rsidR="00470AC5" w:rsidRPr="00592594">
        <w:rPr>
          <w:rFonts w:cstheme="minorHAnsi"/>
          <w:i/>
        </w:rPr>
        <w:t>W</w:t>
      </w:r>
      <w:r w:rsidR="00A53DF3" w:rsidRPr="00592594">
        <w:rPr>
          <w:rFonts w:cstheme="minorHAnsi"/>
          <w:i/>
        </w:rPr>
        <w:t>elcome</w:t>
      </w:r>
      <w:r w:rsidR="00A53DF3" w:rsidRPr="00592594">
        <w:rPr>
          <w:rFonts w:cstheme="minorHAnsi"/>
        </w:rPr>
        <w:t>.</w:t>
      </w:r>
      <w:r w:rsidRPr="00592594">
        <w:rPr>
          <w:rFonts w:cstheme="minorHAnsi"/>
        </w:rPr>
        <w:t xml:space="preserve"> </w:t>
      </w:r>
      <w:r w:rsidRPr="00592594">
        <w:rPr>
          <w:rFonts w:cstheme="minorHAnsi"/>
          <w:i/>
        </w:rPr>
        <w:t xml:space="preserve">(Pause </w:t>
      </w:r>
      <w:r w:rsidR="00470AC5" w:rsidRPr="00592594">
        <w:rPr>
          <w:rFonts w:cstheme="minorHAnsi"/>
          <w:i/>
        </w:rPr>
        <w:t xml:space="preserve">for </w:t>
      </w:r>
      <w:r w:rsidRPr="00592594">
        <w:rPr>
          <w:rFonts w:cstheme="minorHAnsi"/>
          <w:i/>
        </w:rPr>
        <w:t>10 seconds)</w:t>
      </w:r>
      <w:r w:rsidRPr="00592594">
        <w:rPr>
          <w:rFonts w:cstheme="minorHAnsi"/>
        </w:rPr>
        <w:t xml:space="preserve"> </w:t>
      </w:r>
    </w:p>
    <w:p w14:paraId="7D4F96DD" w14:textId="77777777" w:rsidR="002F12F6" w:rsidRPr="00592594" w:rsidRDefault="002F12F6" w:rsidP="008B6764">
      <w:pPr>
        <w:spacing w:after="0" w:line="240" w:lineRule="auto"/>
        <w:jc w:val="both"/>
        <w:rPr>
          <w:rFonts w:cstheme="minorHAnsi"/>
        </w:rPr>
      </w:pPr>
    </w:p>
    <w:p w14:paraId="715B94B1" w14:textId="77777777" w:rsidR="004162BA" w:rsidRPr="00592594" w:rsidRDefault="00A74F57" w:rsidP="008B6764">
      <w:pPr>
        <w:spacing w:after="0" w:line="240" w:lineRule="auto"/>
        <w:jc w:val="both"/>
        <w:rPr>
          <w:rFonts w:cstheme="minorHAnsi"/>
        </w:rPr>
      </w:pPr>
      <w:r w:rsidRPr="00592594">
        <w:rPr>
          <w:rFonts w:cstheme="minorHAnsi"/>
          <w:i/>
        </w:rPr>
        <w:t>(Paus</w:t>
      </w:r>
      <w:r w:rsidR="00C00A52" w:rsidRPr="00592594">
        <w:rPr>
          <w:rFonts w:cstheme="minorHAnsi"/>
          <w:i/>
        </w:rPr>
        <w:t xml:space="preserve">e </w:t>
      </w:r>
      <w:r w:rsidR="002F12F6" w:rsidRPr="00592594">
        <w:rPr>
          <w:rFonts w:cstheme="minorHAnsi"/>
          <w:i/>
        </w:rPr>
        <w:t xml:space="preserve">for 8 seconds or one long breath </w:t>
      </w:r>
      <w:r w:rsidR="00C00A52" w:rsidRPr="00592594">
        <w:rPr>
          <w:rFonts w:cstheme="minorHAnsi"/>
          <w:i/>
        </w:rPr>
        <w:t>after each statement</w:t>
      </w:r>
      <w:r w:rsidRPr="00592594">
        <w:rPr>
          <w:rFonts w:cstheme="minorHAnsi"/>
          <w:i/>
        </w:rPr>
        <w:t>)</w:t>
      </w:r>
      <w:r w:rsidRPr="00592594">
        <w:rPr>
          <w:rFonts w:cstheme="minorHAnsi"/>
        </w:rPr>
        <w:t xml:space="preserve"> </w:t>
      </w:r>
    </w:p>
    <w:p w14:paraId="6164469B" w14:textId="77777777" w:rsidR="002F12F6" w:rsidRPr="00592594" w:rsidRDefault="00D24139" w:rsidP="008B6764">
      <w:pPr>
        <w:pStyle w:val="ListParagraph"/>
        <w:numPr>
          <w:ilvl w:val="0"/>
          <w:numId w:val="2"/>
        </w:numPr>
        <w:spacing w:after="0" w:line="240" w:lineRule="auto"/>
        <w:jc w:val="both"/>
        <w:rPr>
          <w:rFonts w:cstheme="minorHAnsi"/>
        </w:rPr>
      </w:pPr>
      <w:r w:rsidRPr="00592594">
        <w:rPr>
          <w:rFonts w:cstheme="minorHAnsi"/>
        </w:rPr>
        <w:t>Welcome this opportunity to explore</w:t>
      </w:r>
      <w:r w:rsidR="000F0F37" w:rsidRPr="00592594">
        <w:rPr>
          <w:rFonts w:cstheme="minorHAnsi"/>
        </w:rPr>
        <w:t xml:space="preserve"> your pride</w:t>
      </w:r>
      <w:r w:rsidRPr="00592594">
        <w:rPr>
          <w:rFonts w:cstheme="minorHAnsi"/>
        </w:rPr>
        <w:t xml:space="preserve">. </w:t>
      </w:r>
    </w:p>
    <w:p w14:paraId="5EF58F55" w14:textId="47DB8F24" w:rsidR="002F12F6" w:rsidRPr="00592594" w:rsidRDefault="00D24139" w:rsidP="008B6764">
      <w:pPr>
        <w:pStyle w:val="ListParagraph"/>
        <w:numPr>
          <w:ilvl w:val="0"/>
          <w:numId w:val="2"/>
        </w:numPr>
        <w:spacing w:after="0" w:line="240" w:lineRule="auto"/>
        <w:jc w:val="both"/>
        <w:rPr>
          <w:rFonts w:cstheme="minorHAnsi"/>
        </w:rPr>
      </w:pPr>
      <w:r w:rsidRPr="00592594">
        <w:rPr>
          <w:rFonts w:cstheme="minorHAnsi"/>
        </w:rPr>
        <w:t>Welcome the H</w:t>
      </w:r>
      <w:r w:rsidR="007C3A73" w:rsidRPr="00592594">
        <w:rPr>
          <w:rFonts w:cstheme="minorHAnsi"/>
        </w:rPr>
        <w:t>oly Spirit of truth</w:t>
      </w:r>
      <w:r w:rsidR="001B2A6C" w:rsidRPr="00592594">
        <w:rPr>
          <w:rFonts w:cstheme="minorHAnsi"/>
        </w:rPr>
        <w:t xml:space="preserve"> and His </w:t>
      </w:r>
      <w:r w:rsidR="00C655D3" w:rsidRPr="00592594">
        <w:rPr>
          <w:rFonts w:cstheme="minorHAnsi"/>
        </w:rPr>
        <w:t>willing</w:t>
      </w:r>
      <w:r w:rsidR="00E67517" w:rsidRPr="00592594">
        <w:rPr>
          <w:rFonts w:cstheme="minorHAnsi"/>
        </w:rPr>
        <w:t>ness to</w:t>
      </w:r>
      <w:r w:rsidR="00C655D3" w:rsidRPr="00592594">
        <w:rPr>
          <w:rFonts w:cstheme="minorHAnsi"/>
        </w:rPr>
        <w:t xml:space="preserve"> </w:t>
      </w:r>
      <w:r w:rsidR="001B344B" w:rsidRPr="00592594">
        <w:rPr>
          <w:rFonts w:cstheme="minorHAnsi"/>
        </w:rPr>
        <w:t>support you</w:t>
      </w:r>
      <w:r w:rsidR="00CE128B" w:rsidRPr="00592594">
        <w:rPr>
          <w:rFonts w:cstheme="minorHAnsi"/>
        </w:rPr>
        <w:t>.</w:t>
      </w:r>
      <w:r w:rsidR="00A74F57" w:rsidRPr="00592594">
        <w:rPr>
          <w:rFonts w:cstheme="minorHAnsi"/>
        </w:rPr>
        <w:t xml:space="preserve"> </w:t>
      </w:r>
    </w:p>
    <w:p w14:paraId="0D88A6B8" w14:textId="77777777" w:rsidR="002F12F6" w:rsidRPr="00592594" w:rsidRDefault="00D24139" w:rsidP="008B6764">
      <w:pPr>
        <w:pStyle w:val="ListParagraph"/>
        <w:numPr>
          <w:ilvl w:val="0"/>
          <w:numId w:val="2"/>
        </w:numPr>
        <w:spacing w:after="0" w:line="240" w:lineRule="auto"/>
        <w:jc w:val="both"/>
        <w:rPr>
          <w:rFonts w:cstheme="minorHAnsi"/>
        </w:rPr>
      </w:pPr>
      <w:r w:rsidRPr="00592594">
        <w:rPr>
          <w:rFonts w:cstheme="minorHAnsi"/>
        </w:rPr>
        <w:t>Welc</w:t>
      </w:r>
      <w:r w:rsidR="000F0F37" w:rsidRPr="00592594">
        <w:rPr>
          <w:rFonts w:cstheme="minorHAnsi"/>
        </w:rPr>
        <w:t>ome your present reality and the progress you have made</w:t>
      </w:r>
      <w:r w:rsidR="00A74F57" w:rsidRPr="00592594">
        <w:rPr>
          <w:rFonts w:cstheme="minorHAnsi"/>
        </w:rPr>
        <w:t xml:space="preserve">. </w:t>
      </w:r>
    </w:p>
    <w:p w14:paraId="4E709777" w14:textId="21A6AF02" w:rsidR="00D24139" w:rsidRPr="00592594" w:rsidRDefault="00D24139" w:rsidP="008B6764">
      <w:pPr>
        <w:pStyle w:val="ListParagraph"/>
        <w:numPr>
          <w:ilvl w:val="0"/>
          <w:numId w:val="2"/>
        </w:numPr>
        <w:spacing w:after="0" w:line="240" w:lineRule="auto"/>
        <w:jc w:val="both"/>
        <w:rPr>
          <w:rFonts w:cstheme="minorHAnsi"/>
        </w:rPr>
      </w:pPr>
      <w:r w:rsidRPr="00592594">
        <w:rPr>
          <w:rFonts w:cstheme="minorHAnsi"/>
        </w:rPr>
        <w:t>Welcome what you are learning ab</w:t>
      </w:r>
      <w:r w:rsidR="00A74F57" w:rsidRPr="00592594">
        <w:rPr>
          <w:rFonts w:cstheme="minorHAnsi"/>
        </w:rPr>
        <w:t xml:space="preserve">out yourself. </w:t>
      </w:r>
      <w:r w:rsidR="00DE4768" w:rsidRPr="00592594">
        <w:rPr>
          <w:rFonts w:cstheme="minorHAnsi"/>
          <w:i/>
        </w:rPr>
        <w:t>(Pause for 10 seconds)</w:t>
      </w:r>
    </w:p>
    <w:p w14:paraId="028386DE" w14:textId="77777777" w:rsidR="001B344B" w:rsidRPr="00592594" w:rsidRDefault="001B344B" w:rsidP="00F60D09">
      <w:pPr>
        <w:spacing w:after="0" w:line="240" w:lineRule="auto"/>
        <w:jc w:val="both"/>
        <w:rPr>
          <w:rFonts w:cstheme="minorHAnsi"/>
        </w:rPr>
      </w:pPr>
      <w:bookmarkStart w:id="34" w:name="OLE_LINK34"/>
      <w:bookmarkStart w:id="35" w:name="OLE_LINK33"/>
      <w:bookmarkStart w:id="36" w:name="_Hlk496221850"/>
    </w:p>
    <w:p w14:paraId="6474EAAA" w14:textId="1AF34AA6" w:rsidR="00470AC5" w:rsidRPr="00592594" w:rsidRDefault="00470AC5" w:rsidP="00F60D09">
      <w:pPr>
        <w:spacing w:after="0" w:line="240" w:lineRule="auto"/>
        <w:jc w:val="both"/>
        <w:rPr>
          <w:rFonts w:cstheme="minorHAnsi"/>
        </w:rPr>
      </w:pPr>
      <w:r w:rsidRPr="00592594">
        <w:rPr>
          <w:rFonts w:cstheme="minorHAnsi"/>
        </w:rPr>
        <w:t>Now, as you breathe, you might use the following statements as a confession to the Lord and turn away from the Idol Self. On the exhale, let go.</w:t>
      </w:r>
      <w:bookmarkStart w:id="37" w:name="_Hlk525227968"/>
      <w:r w:rsidRPr="00592594">
        <w:rPr>
          <w:rStyle w:val="EndnoteReference"/>
          <w:rFonts w:cstheme="minorHAnsi"/>
        </w:rPr>
        <w:endnoteReference w:id="4"/>
      </w:r>
      <w:bookmarkEnd w:id="34"/>
      <w:bookmarkEnd w:id="35"/>
      <w:bookmarkEnd w:id="37"/>
    </w:p>
    <w:p w14:paraId="572B6C4F" w14:textId="77777777" w:rsidR="00DE4768" w:rsidRPr="00592594" w:rsidRDefault="00DE4768" w:rsidP="00F60D09">
      <w:pPr>
        <w:spacing w:after="0" w:line="240" w:lineRule="auto"/>
        <w:jc w:val="both"/>
        <w:rPr>
          <w:rFonts w:cstheme="minorHAnsi"/>
        </w:rPr>
      </w:pPr>
    </w:p>
    <w:bookmarkEnd w:id="36"/>
    <w:p w14:paraId="6F8DB923" w14:textId="77777777" w:rsidR="00A74F57" w:rsidRPr="00592594" w:rsidRDefault="00D40BCA" w:rsidP="008B6764">
      <w:pPr>
        <w:spacing w:after="0" w:line="240" w:lineRule="auto"/>
        <w:jc w:val="both"/>
        <w:rPr>
          <w:rFonts w:cstheme="minorHAnsi"/>
        </w:rPr>
      </w:pPr>
      <w:r w:rsidRPr="00592594">
        <w:rPr>
          <w:rFonts w:cstheme="minorHAnsi"/>
          <w:i/>
        </w:rPr>
        <w:t xml:space="preserve">(Pause </w:t>
      </w:r>
      <w:r w:rsidR="002F12F6" w:rsidRPr="00592594">
        <w:rPr>
          <w:rFonts w:cstheme="minorHAnsi"/>
          <w:i/>
        </w:rPr>
        <w:t xml:space="preserve">for </w:t>
      </w:r>
      <w:r w:rsidRPr="00592594">
        <w:rPr>
          <w:rFonts w:cstheme="minorHAnsi"/>
          <w:i/>
        </w:rPr>
        <w:t>5 seconds after each statement)</w:t>
      </w:r>
    </w:p>
    <w:p w14:paraId="2B047711" w14:textId="77777777" w:rsidR="002F12F6" w:rsidRPr="00592594" w:rsidRDefault="000F0F37" w:rsidP="008B6764">
      <w:pPr>
        <w:pStyle w:val="ListParagraph"/>
        <w:numPr>
          <w:ilvl w:val="0"/>
          <w:numId w:val="1"/>
        </w:numPr>
        <w:spacing w:after="0" w:line="240" w:lineRule="auto"/>
        <w:jc w:val="both"/>
        <w:rPr>
          <w:rFonts w:cstheme="minorHAnsi"/>
        </w:rPr>
      </w:pPr>
      <w:r w:rsidRPr="00592594">
        <w:rPr>
          <w:rFonts w:cstheme="minorHAnsi"/>
        </w:rPr>
        <w:t xml:space="preserve">As I consider becoming a slave, </w:t>
      </w:r>
      <w:r w:rsidR="00A74F57" w:rsidRPr="00592594">
        <w:rPr>
          <w:rFonts w:cstheme="minorHAnsi"/>
        </w:rPr>
        <w:t>I let go of the longing</w:t>
      </w:r>
      <w:r w:rsidR="00E33135" w:rsidRPr="00592594">
        <w:rPr>
          <w:rFonts w:cstheme="minorHAnsi"/>
        </w:rPr>
        <w:t xml:space="preserve"> to have my </w:t>
      </w:r>
      <w:r w:rsidR="00771F81" w:rsidRPr="00592594">
        <w:rPr>
          <w:rFonts w:cstheme="minorHAnsi"/>
        </w:rPr>
        <w:t xml:space="preserve">own </w:t>
      </w:r>
      <w:r w:rsidR="00E33135" w:rsidRPr="00592594">
        <w:rPr>
          <w:rFonts w:cstheme="minorHAnsi"/>
        </w:rPr>
        <w:t>way.</w:t>
      </w:r>
    </w:p>
    <w:p w14:paraId="65588AAF" w14:textId="77777777" w:rsidR="002F12F6" w:rsidRPr="00592594" w:rsidRDefault="000F0F37" w:rsidP="008B6764">
      <w:pPr>
        <w:pStyle w:val="ListParagraph"/>
        <w:numPr>
          <w:ilvl w:val="0"/>
          <w:numId w:val="1"/>
        </w:numPr>
        <w:spacing w:after="0" w:line="240" w:lineRule="auto"/>
        <w:jc w:val="both"/>
        <w:rPr>
          <w:rFonts w:cstheme="minorHAnsi"/>
        </w:rPr>
      </w:pPr>
      <w:r w:rsidRPr="00592594">
        <w:rPr>
          <w:rFonts w:cstheme="minorHAnsi"/>
        </w:rPr>
        <w:t xml:space="preserve">As I consider becoming a slave, </w:t>
      </w:r>
      <w:r w:rsidR="00A74F57" w:rsidRPr="00592594">
        <w:rPr>
          <w:rFonts w:cstheme="minorHAnsi"/>
        </w:rPr>
        <w:t>I let go of the longing</w:t>
      </w:r>
      <w:r w:rsidR="00E33135" w:rsidRPr="00592594">
        <w:rPr>
          <w:rFonts w:cstheme="minorHAnsi"/>
        </w:rPr>
        <w:t xml:space="preserve"> to be admired</w:t>
      </w:r>
      <w:r w:rsidR="00771F81" w:rsidRPr="00592594">
        <w:rPr>
          <w:rFonts w:cstheme="minorHAnsi"/>
        </w:rPr>
        <w:t xml:space="preserve"> and respected</w:t>
      </w:r>
      <w:r w:rsidR="00E33135" w:rsidRPr="00592594">
        <w:rPr>
          <w:rFonts w:cstheme="minorHAnsi"/>
        </w:rPr>
        <w:t>.</w:t>
      </w:r>
    </w:p>
    <w:p w14:paraId="10CD4EAB" w14:textId="77777777" w:rsidR="002F12F6" w:rsidRPr="00592594" w:rsidRDefault="000F0F37" w:rsidP="008B6764">
      <w:pPr>
        <w:pStyle w:val="ListParagraph"/>
        <w:numPr>
          <w:ilvl w:val="0"/>
          <w:numId w:val="1"/>
        </w:numPr>
        <w:spacing w:after="0" w:line="240" w:lineRule="auto"/>
        <w:jc w:val="both"/>
        <w:rPr>
          <w:rFonts w:cstheme="minorHAnsi"/>
        </w:rPr>
      </w:pPr>
      <w:r w:rsidRPr="00592594">
        <w:rPr>
          <w:rFonts w:cstheme="minorHAnsi"/>
        </w:rPr>
        <w:t xml:space="preserve">As I consider becoming a slave, </w:t>
      </w:r>
      <w:r w:rsidR="00A74F57" w:rsidRPr="00592594">
        <w:rPr>
          <w:rFonts w:cstheme="minorHAnsi"/>
        </w:rPr>
        <w:t>I let go of the longing</w:t>
      </w:r>
      <w:r w:rsidR="00E33135" w:rsidRPr="00592594">
        <w:rPr>
          <w:rFonts w:cstheme="minorHAnsi"/>
        </w:rPr>
        <w:t xml:space="preserve"> to be safe and comfortable.</w:t>
      </w:r>
    </w:p>
    <w:p w14:paraId="2F4FA999" w14:textId="77777777" w:rsidR="00D24139" w:rsidRPr="00592594" w:rsidRDefault="000F0F37" w:rsidP="008B6764">
      <w:pPr>
        <w:pStyle w:val="ListParagraph"/>
        <w:numPr>
          <w:ilvl w:val="0"/>
          <w:numId w:val="1"/>
        </w:numPr>
        <w:spacing w:after="0" w:line="240" w:lineRule="auto"/>
        <w:jc w:val="both"/>
        <w:rPr>
          <w:rFonts w:cstheme="minorHAnsi"/>
        </w:rPr>
      </w:pPr>
      <w:r w:rsidRPr="00592594">
        <w:rPr>
          <w:rFonts w:cstheme="minorHAnsi"/>
        </w:rPr>
        <w:t xml:space="preserve">As I consider becoming a slave, </w:t>
      </w:r>
      <w:r w:rsidR="00A74F57" w:rsidRPr="00592594">
        <w:rPr>
          <w:rFonts w:cstheme="minorHAnsi"/>
        </w:rPr>
        <w:t>I let go of the longing</w:t>
      </w:r>
      <w:r w:rsidR="00C00A52" w:rsidRPr="00592594">
        <w:rPr>
          <w:rFonts w:cstheme="minorHAnsi"/>
        </w:rPr>
        <w:t xml:space="preserve"> to fulfill my dreams</w:t>
      </w:r>
      <w:r w:rsidR="00E33135" w:rsidRPr="00592594">
        <w:rPr>
          <w:rFonts w:cstheme="minorHAnsi"/>
        </w:rPr>
        <w:t>.</w:t>
      </w:r>
      <w:r w:rsidR="00D24139" w:rsidRPr="00592594">
        <w:rPr>
          <w:rFonts w:cstheme="minorHAnsi"/>
        </w:rPr>
        <w:t xml:space="preserve"> </w:t>
      </w:r>
      <w:r w:rsidR="00E33135" w:rsidRPr="00592594">
        <w:rPr>
          <w:rFonts w:cstheme="minorHAnsi"/>
          <w:i/>
        </w:rPr>
        <w:t>(Pause for 3</w:t>
      </w:r>
      <w:r w:rsidR="00D24139" w:rsidRPr="00592594">
        <w:rPr>
          <w:rFonts w:cstheme="minorHAnsi"/>
          <w:i/>
        </w:rPr>
        <w:t>0 seconds)</w:t>
      </w:r>
      <w:r w:rsidR="00D24139" w:rsidRPr="00592594">
        <w:rPr>
          <w:rFonts w:cstheme="minorHAnsi"/>
        </w:rPr>
        <w:t xml:space="preserve"> </w:t>
      </w:r>
    </w:p>
    <w:bookmarkEnd w:id="33"/>
    <w:p w14:paraId="1E2A2442" w14:textId="77777777" w:rsidR="00A74F57" w:rsidRPr="00592594" w:rsidRDefault="00A74F57" w:rsidP="008B6764">
      <w:pPr>
        <w:spacing w:after="0" w:line="240" w:lineRule="auto"/>
        <w:jc w:val="both"/>
        <w:rPr>
          <w:rFonts w:cstheme="minorHAnsi"/>
        </w:rPr>
      </w:pPr>
    </w:p>
    <w:p w14:paraId="51BDAB01" w14:textId="77777777" w:rsidR="00D24139" w:rsidRPr="00592594" w:rsidRDefault="002F12F6" w:rsidP="008B6764">
      <w:pPr>
        <w:spacing w:after="0" w:line="240" w:lineRule="auto"/>
        <w:jc w:val="both"/>
        <w:rPr>
          <w:rFonts w:cstheme="minorHAnsi"/>
          <w:i/>
        </w:rPr>
      </w:pPr>
      <w:r w:rsidRPr="00592594">
        <w:rPr>
          <w:rFonts w:cstheme="minorHAnsi"/>
          <w:i/>
        </w:rPr>
        <w:t xml:space="preserve">(Optional) </w:t>
      </w:r>
      <w:r w:rsidR="00D24139" w:rsidRPr="00592594">
        <w:rPr>
          <w:rFonts w:cstheme="minorHAnsi"/>
        </w:rPr>
        <w:t>Contin</w:t>
      </w:r>
      <w:r w:rsidR="00E33135" w:rsidRPr="00592594">
        <w:rPr>
          <w:rFonts w:cstheme="minorHAnsi"/>
        </w:rPr>
        <w:t xml:space="preserve">ue to breathe </w:t>
      </w:r>
      <w:r w:rsidR="00AC7645" w:rsidRPr="00592594">
        <w:rPr>
          <w:rFonts w:cstheme="minorHAnsi"/>
        </w:rPr>
        <w:t>while</w:t>
      </w:r>
      <w:r w:rsidR="00CE128B" w:rsidRPr="00592594">
        <w:rPr>
          <w:rFonts w:cstheme="minorHAnsi"/>
        </w:rPr>
        <w:t xml:space="preserve"> I test for further integration</w:t>
      </w:r>
      <w:r w:rsidR="00E33135" w:rsidRPr="00592594">
        <w:rPr>
          <w:rFonts w:cstheme="minorHAnsi"/>
        </w:rPr>
        <w:t>.</w:t>
      </w:r>
    </w:p>
    <w:p w14:paraId="74561396" w14:textId="77777777" w:rsidR="00E33135" w:rsidRPr="00592594" w:rsidRDefault="00E33135" w:rsidP="008B6764">
      <w:pPr>
        <w:spacing w:after="0" w:line="240" w:lineRule="auto"/>
        <w:jc w:val="both"/>
        <w:rPr>
          <w:rFonts w:cstheme="minorHAnsi"/>
        </w:rPr>
      </w:pPr>
    </w:p>
    <w:p w14:paraId="253A539C" w14:textId="77777777" w:rsidR="00E33135" w:rsidRPr="00592594" w:rsidRDefault="00E33135" w:rsidP="008B6764">
      <w:pPr>
        <w:spacing w:after="0" w:line="240" w:lineRule="auto"/>
        <w:jc w:val="both"/>
        <w:rPr>
          <w:rFonts w:cstheme="minorHAnsi"/>
        </w:rPr>
      </w:pPr>
      <w:r w:rsidRPr="00592594">
        <w:rPr>
          <w:rFonts w:cstheme="minorHAnsi"/>
        </w:rPr>
        <w:t>Take a deep breath.</w:t>
      </w:r>
    </w:p>
    <w:p w14:paraId="47499D15" w14:textId="20C00AD1" w:rsidR="00252BB7" w:rsidRPr="00592594" w:rsidRDefault="00252BB7" w:rsidP="00252BB7">
      <w:pPr>
        <w:spacing w:after="0" w:line="240" w:lineRule="auto"/>
        <w:jc w:val="both"/>
        <w:rPr>
          <w:rFonts w:cstheme="minorHAnsi"/>
          <w:i/>
        </w:rPr>
      </w:pPr>
      <w:r w:rsidRPr="00592594">
        <w:rPr>
          <w:rFonts w:cstheme="minorHAnsi"/>
          <w:i/>
        </w:rPr>
        <w:t>(If time permits, ask, “Does anyone have comments or questions about the integration?”)</w:t>
      </w:r>
    </w:p>
    <w:p w14:paraId="0CE6C810" w14:textId="77777777" w:rsidR="00A74F57" w:rsidRPr="00592594" w:rsidRDefault="00A74F57" w:rsidP="008B6764">
      <w:pPr>
        <w:spacing w:after="0" w:line="240" w:lineRule="auto"/>
        <w:jc w:val="both"/>
        <w:rPr>
          <w:rFonts w:cstheme="minorHAnsi"/>
          <w:b/>
        </w:rPr>
      </w:pPr>
    </w:p>
    <w:p w14:paraId="0C95B7DA" w14:textId="77777777" w:rsidR="00285B9A" w:rsidRPr="00592594" w:rsidRDefault="000F0F37" w:rsidP="008B6764">
      <w:pPr>
        <w:spacing w:after="0" w:line="240" w:lineRule="auto"/>
        <w:jc w:val="both"/>
        <w:rPr>
          <w:rFonts w:cstheme="minorHAnsi"/>
          <w:b/>
        </w:rPr>
      </w:pPr>
      <w:r w:rsidRPr="00592594">
        <w:rPr>
          <w:rFonts w:cstheme="minorHAnsi"/>
          <w:b/>
        </w:rPr>
        <w:t>1:2</w:t>
      </w:r>
      <w:r w:rsidR="002F40CA" w:rsidRPr="00592594">
        <w:rPr>
          <w:rFonts w:cstheme="minorHAnsi"/>
          <w:b/>
        </w:rPr>
        <w:t>8</w:t>
      </w:r>
      <w:r w:rsidR="00285B9A" w:rsidRPr="00592594">
        <w:rPr>
          <w:rFonts w:cstheme="minorHAnsi"/>
          <w:b/>
        </w:rPr>
        <w:tab/>
        <w:t>ENDING PRAYER</w:t>
      </w:r>
    </w:p>
    <w:p w14:paraId="66BAD5D9" w14:textId="77777777" w:rsidR="000B3346" w:rsidRPr="00592594" w:rsidRDefault="000B3346" w:rsidP="008B6764">
      <w:pPr>
        <w:spacing w:after="0" w:line="240" w:lineRule="auto"/>
        <w:jc w:val="both"/>
        <w:rPr>
          <w:rFonts w:cstheme="minorHAnsi"/>
          <w:color w:val="000000"/>
        </w:rPr>
      </w:pPr>
    </w:p>
    <w:p w14:paraId="28AAD3C1" w14:textId="77777777" w:rsidR="000B3346" w:rsidRPr="00592594" w:rsidRDefault="00285B9A" w:rsidP="008B6764">
      <w:pPr>
        <w:spacing w:after="0" w:line="240" w:lineRule="auto"/>
        <w:jc w:val="both"/>
        <w:rPr>
          <w:rFonts w:cstheme="minorHAnsi"/>
        </w:rPr>
      </w:pPr>
      <w:r w:rsidRPr="00592594">
        <w:rPr>
          <w:rFonts w:cstheme="minorHAnsi"/>
        </w:rPr>
        <w:t>Dear Father and Creator,</w:t>
      </w:r>
    </w:p>
    <w:p w14:paraId="3C8A587F" w14:textId="15C33248" w:rsidR="00285B9A" w:rsidRPr="00592594" w:rsidRDefault="00E33135" w:rsidP="008B6764">
      <w:pPr>
        <w:spacing w:after="0" w:line="240" w:lineRule="auto"/>
        <w:jc w:val="both"/>
        <w:rPr>
          <w:rFonts w:cstheme="minorHAnsi"/>
        </w:rPr>
      </w:pPr>
      <w:r w:rsidRPr="00592594">
        <w:rPr>
          <w:rFonts w:cstheme="minorHAnsi"/>
        </w:rPr>
        <w:t>Thank you for drawing us together for training and healing. Sanctify us</w:t>
      </w:r>
      <w:r w:rsidR="000B3346" w:rsidRPr="00592594">
        <w:rPr>
          <w:rFonts w:cstheme="minorHAnsi"/>
        </w:rPr>
        <w:t xml:space="preserve"> in the power</w:t>
      </w:r>
      <w:r w:rsidR="00356175" w:rsidRPr="00592594">
        <w:rPr>
          <w:rFonts w:cstheme="minorHAnsi"/>
        </w:rPr>
        <w:t xml:space="preserve"> of this new understanding as You g</w:t>
      </w:r>
      <w:r w:rsidR="00285B9A" w:rsidRPr="00592594">
        <w:rPr>
          <w:rFonts w:cstheme="minorHAnsi"/>
        </w:rPr>
        <w:t xml:space="preserve">uide us to our </w:t>
      </w:r>
      <w:r w:rsidR="00771F81" w:rsidRPr="00592594">
        <w:rPr>
          <w:rFonts w:cstheme="minorHAnsi"/>
        </w:rPr>
        <w:t xml:space="preserve">real </w:t>
      </w:r>
      <w:r w:rsidR="00285B9A" w:rsidRPr="00592594">
        <w:rPr>
          <w:rFonts w:cstheme="minorHAnsi"/>
        </w:rPr>
        <w:t>glory and</w:t>
      </w:r>
      <w:r w:rsidRPr="00592594">
        <w:rPr>
          <w:rFonts w:cstheme="minorHAnsi"/>
        </w:rPr>
        <w:t xml:space="preserve"> to the</w:t>
      </w:r>
      <w:r w:rsidR="00285B9A" w:rsidRPr="00592594">
        <w:rPr>
          <w:rFonts w:cstheme="minorHAnsi"/>
        </w:rPr>
        <w:t xml:space="preserve"> truth</w:t>
      </w:r>
      <w:r w:rsidR="00771F81" w:rsidRPr="00592594">
        <w:rPr>
          <w:rFonts w:cstheme="minorHAnsi"/>
        </w:rPr>
        <w:t xml:space="preserve"> of who You created us to be</w:t>
      </w:r>
      <w:r w:rsidR="00285B9A" w:rsidRPr="00592594">
        <w:rPr>
          <w:rFonts w:cstheme="minorHAnsi"/>
        </w:rPr>
        <w:t xml:space="preserve">. Lead us </w:t>
      </w:r>
      <w:r w:rsidRPr="00592594">
        <w:rPr>
          <w:rFonts w:cstheme="minorHAnsi"/>
        </w:rPr>
        <w:t xml:space="preserve">into </w:t>
      </w:r>
      <w:r w:rsidR="00B01B35" w:rsidRPr="00592594">
        <w:rPr>
          <w:rFonts w:cstheme="minorHAnsi"/>
        </w:rPr>
        <w:t>the</w:t>
      </w:r>
      <w:r w:rsidR="004D49E1" w:rsidRPr="00592594">
        <w:rPr>
          <w:rFonts w:cstheme="minorHAnsi"/>
        </w:rPr>
        <w:t xml:space="preserve"> next adven</w:t>
      </w:r>
      <w:r w:rsidR="000E38A5" w:rsidRPr="00592594">
        <w:rPr>
          <w:rFonts w:cstheme="minorHAnsi"/>
        </w:rPr>
        <w:t>ture</w:t>
      </w:r>
      <w:r w:rsidR="000F0F37" w:rsidRPr="00592594">
        <w:rPr>
          <w:rFonts w:cstheme="minorHAnsi"/>
        </w:rPr>
        <w:t xml:space="preserve"> </w:t>
      </w:r>
      <w:r w:rsidR="00B01B35" w:rsidRPr="00592594">
        <w:rPr>
          <w:rFonts w:cstheme="minorHAnsi"/>
        </w:rPr>
        <w:t xml:space="preserve">this week </w:t>
      </w:r>
      <w:r w:rsidR="000F0F37" w:rsidRPr="00592594">
        <w:rPr>
          <w:rFonts w:cstheme="minorHAnsi"/>
        </w:rPr>
        <w:t>as we</w:t>
      </w:r>
      <w:r w:rsidRPr="00592594">
        <w:rPr>
          <w:rFonts w:cstheme="minorHAnsi"/>
        </w:rPr>
        <w:t xml:space="preserve"> co-labor with You to</w:t>
      </w:r>
      <w:r w:rsidR="00356175" w:rsidRPr="00592594">
        <w:rPr>
          <w:rFonts w:cstheme="minorHAnsi"/>
        </w:rPr>
        <w:t xml:space="preserve"> </w:t>
      </w:r>
      <w:r w:rsidR="00B01B35" w:rsidRPr="00592594">
        <w:rPr>
          <w:rFonts w:cstheme="minorHAnsi"/>
        </w:rPr>
        <w:t>heal and to fulfill</w:t>
      </w:r>
      <w:r w:rsidR="005815FC" w:rsidRPr="00592594">
        <w:rPr>
          <w:rFonts w:cstheme="minorHAnsi"/>
        </w:rPr>
        <w:t xml:space="preserve"> our design and mission</w:t>
      </w:r>
      <w:r w:rsidR="000F0F37" w:rsidRPr="00592594">
        <w:rPr>
          <w:rFonts w:cstheme="minorHAnsi"/>
        </w:rPr>
        <w:t xml:space="preserve"> for the glory and honor of our Lord Jesus. Amen.</w:t>
      </w:r>
    </w:p>
    <w:p w14:paraId="2271E19F" w14:textId="77777777" w:rsidR="00E33135" w:rsidRPr="00592594" w:rsidRDefault="00E33135" w:rsidP="008B6764">
      <w:pPr>
        <w:spacing w:after="0" w:line="240" w:lineRule="auto"/>
        <w:jc w:val="both"/>
        <w:rPr>
          <w:rFonts w:cstheme="minorHAnsi"/>
        </w:rPr>
      </w:pPr>
    </w:p>
    <w:p w14:paraId="05E9504E" w14:textId="77777777" w:rsidR="00E33135" w:rsidRPr="00592594" w:rsidRDefault="00E33135" w:rsidP="008B6764">
      <w:pPr>
        <w:spacing w:after="0" w:line="240" w:lineRule="auto"/>
        <w:jc w:val="both"/>
        <w:rPr>
          <w:rFonts w:cstheme="minorHAnsi"/>
        </w:rPr>
      </w:pPr>
      <w:r w:rsidRPr="00592594">
        <w:rPr>
          <w:rFonts w:cstheme="minorHAnsi"/>
        </w:rPr>
        <w:t xml:space="preserve">Take a deep breath. </w:t>
      </w:r>
    </w:p>
    <w:p w14:paraId="5104614A" w14:textId="41DE1166" w:rsidR="00252BB7" w:rsidRPr="00592594" w:rsidRDefault="00252BB7" w:rsidP="00252BB7">
      <w:pPr>
        <w:spacing w:after="0" w:line="240" w:lineRule="auto"/>
        <w:jc w:val="both"/>
        <w:rPr>
          <w:rFonts w:cstheme="minorHAnsi"/>
          <w:i/>
        </w:rPr>
      </w:pPr>
      <w:r w:rsidRPr="00592594">
        <w:rPr>
          <w:rFonts w:cstheme="minorHAnsi"/>
          <w:i/>
        </w:rPr>
        <w:t>(If time permits, ask, “Does anyone have comments or questions about this meeting?”)</w:t>
      </w:r>
    </w:p>
    <w:p w14:paraId="2627C22B" w14:textId="77777777" w:rsidR="000B3346" w:rsidRPr="00592594" w:rsidRDefault="000B3346" w:rsidP="008B6764">
      <w:pPr>
        <w:spacing w:after="0" w:line="240" w:lineRule="auto"/>
        <w:jc w:val="both"/>
        <w:rPr>
          <w:rFonts w:cstheme="minorHAnsi"/>
        </w:rPr>
      </w:pPr>
    </w:p>
    <w:p w14:paraId="5E50A96F" w14:textId="77777777" w:rsidR="00364554" w:rsidRPr="00592594" w:rsidRDefault="000F0F37" w:rsidP="008B6764">
      <w:pPr>
        <w:spacing w:after="0" w:line="240" w:lineRule="auto"/>
        <w:jc w:val="both"/>
        <w:rPr>
          <w:rFonts w:cstheme="minorHAnsi"/>
          <w:b/>
        </w:rPr>
      </w:pPr>
      <w:r w:rsidRPr="00592594">
        <w:rPr>
          <w:rFonts w:cstheme="minorHAnsi"/>
          <w:b/>
        </w:rPr>
        <w:t>1:29</w:t>
      </w:r>
      <w:r w:rsidR="00364554" w:rsidRPr="00592594">
        <w:rPr>
          <w:rFonts w:cstheme="minorHAnsi"/>
          <w:b/>
        </w:rPr>
        <w:tab/>
        <w:t>ANNOUNCEMENTS</w:t>
      </w:r>
    </w:p>
    <w:p w14:paraId="620E91C4" w14:textId="77777777" w:rsidR="00A5255D" w:rsidRPr="00592594" w:rsidRDefault="00A5255D" w:rsidP="00A5255D">
      <w:pPr>
        <w:spacing w:after="0" w:line="240" w:lineRule="auto"/>
        <w:jc w:val="both"/>
        <w:rPr>
          <w:rFonts w:cstheme="minorHAnsi"/>
          <w:b/>
        </w:rPr>
      </w:pPr>
    </w:p>
    <w:p w14:paraId="63FB05BD" w14:textId="496DA8A5" w:rsidR="00A5255D" w:rsidRPr="00592594" w:rsidRDefault="00EF6706" w:rsidP="00A5255D">
      <w:pPr>
        <w:spacing w:after="0" w:line="240" w:lineRule="auto"/>
        <w:jc w:val="both"/>
        <w:rPr>
          <w:rFonts w:cstheme="minorHAnsi"/>
        </w:rPr>
      </w:pPr>
      <w:bookmarkStart w:id="38" w:name="_Hlk500926668"/>
      <w:r>
        <w:rPr>
          <w:rFonts w:cstheme="minorHAnsi"/>
        </w:rPr>
        <w:t>*</w:t>
      </w:r>
      <w:r w:rsidR="00A5255D" w:rsidRPr="00592594">
        <w:rPr>
          <w:rFonts w:cstheme="minorHAnsi"/>
        </w:rPr>
        <w:t xml:space="preserve">New students are now registering for the NHG book study, and KF members are invited to sign up to help with facilitating at </w:t>
      </w:r>
      <w:hyperlink r:id="rId8" w:history="1">
        <w:r w:rsidR="00A5255D" w:rsidRPr="00592594">
          <w:rPr>
            <w:rStyle w:val="Hyperlink"/>
          </w:rPr>
          <w:t>NHG Facilitator Info</w:t>
        </w:r>
      </w:hyperlink>
      <w:r w:rsidR="00A5255D" w:rsidRPr="00592594">
        <w:rPr>
          <w:rFonts w:cstheme="minorHAnsi"/>
        </w:rPr>
        <w:t xml:space="preserve">. </w:t>
      </w:r>
    </w:p>
    <w:p w14:paraId="301805F8" w14:textId="77777777" w:rsidR="00A5255D" w:rsidRDefault="00A5255D" w:rsidP="00A5255D">
      <w:pPr>
        <w:spacing w:after="0" w:line="240" w:lineRule="auto"/>
        <w:jc w:val="both"/>
        <w:rPr>
          <w:rFonts w:cstheme="minorHAnsi"/>
        </w:rPr>
      </w:pPr>
    </w:p>
    <w:p w14:paraId="04E48F90" w14:textId="77777777" w:rsidR="00EF6706" w:rsidRDefault="00EF6706" w:rsidP="00EF6706">
      <w:pPr>
        <w:spacing w:after="0" w:line="240" w:lineRule="auto"/>
        <w:jc w:val="both"/>
        <w:rPr>
          <w:rFonts w:cstheme="minorHAnsi"/>
          <w:i/>
          <w:iCs/>
        </w:rPr>
      </w:pPr>
      <w:r w:rsidRPr="005B42A5">
        <w:rPr>
          <w:rFonts w:cstheme="minorHAnsi"/>
          <w:i/>
          <w:iCs/>
        </w:rPr>
        <w:t>(*Except when preparing for the Jubilee Year)</w:t>
      </w:r>
    </w:p>
    <w:p w14:paraId="24A9BA8F" w14:textId="65B9DE52" w:rsidR="00A5255D" w:rsidRDefault="00A5255D" w:rsidP="00A5255D">
      <w:pPr>
        <w:spacing w:after="0" w:line="240" w:lineRule="auto"/>
        <w:jc w:val="both"/>
        <w:rPr>
          <w:rFonts w:cstheme="minorHAnsi"/>
        </w:rPr>
      </w:pPr>
      <w:r w:rsidRPr="00592594">
        <w:rPr>
          <w:rFonts w:cstheme="minorHAnsi"/>
        </w:rPr>
        <w:lastRenderedPageBreak/>
        <w:t xml:space="preserve">During the two-week period of Christmas and the New Year, the regular Karis Fellowships meetings will combine into one weekly mega-meeting. </w:t>
      </w:r>
      <w:r w:rsidR="00203FE1" w:rsidRPr="00592594">
        <w:rPr>
          <w:rFonts w:cstheme="minorHAnsi"/>
        </w:rPr>
        <w:t>Check out</w:t>
      </w:r>
      <w:r w:rsidRPr="00592594">
        <w:rPr>
          <w:rFonts w:cstheme="minorHAnsi"/>
        </w:rPr>
        <w:t xml:space="preserve"> the KF </w:t>
      </w:r>
      <w:hyperlink r:id="rId9" w:history="1">
        <w:r w:rsidRPr="00592594">
          <w:rPr>
            <w:rStyle w:val="Hyperlink"/>
          </w:rPr>
          <w:t xml:space="preserve">Calendar </w:t>
        </w:r>
      </w:hyperlink>
      <w:r w:rsidRPr="00592594">
        <w:rPr>
          <w:rFonts w:cstheme="minorHAnsi"/>
        </w:rPr>
        <w:t>for the dates and times of these two meetings.</w:t>
      </w:r>
      <w:r w:rsidRPr="008B6764">
        <w:rPr>
          <w:rFonts w:cstheme="minorHAnsi"/>
        </w:rPr>
        <w:t xml:space="preserve"> </w:t>
      </w:r>
      <w:bookmarkEnd w:id="38"/>
    </w:p>
    <w:p w14:paraId="3703E967" w14:textId="77777777" w:rsidR="00F53A6D" w:rsidRPr="008B6764" w:rsidRDefault="00F53A6D" w:rsidP="00A5255D">
      <w:pPr>
        <w:spacing w:after="0" w:line="240" w:lineRule="auto"/>
        <w:jc w:val="both"/>
        <w:rPr>
          <w:rFonts w:cstheme="minorHAnsi"/>
        </w:rPr>
      </w:pPr>
    </w:p>
    <w:sectPr w:rsidR="00F53A6D" w:rsidRPr="008B6764" w:rsidSect="002F12F6">
      <w:headerReference w:type="default" r:id="rId10"/>
      <w:footerReference w:type="default" r:id="rId11"/>
      <w:footerReference w:type="first" r:id="rId12"/>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1B590" w14:textId="77777777" w:rsidR="00746876" w:rsidRDefault="00746876" w:rsidP="00285B9A">
      <w:pPr>
        <w:spacing w:after="0" w:line="240" w:lineRule="auto"/>
      </w:pPr>
      <w:r>
        <w:separator/>
      </w:r>
    </w:p>
  </w:endnote>
  <w:endnote w:type="continuationSeparator" w:id="0">
    <w:p w14:paraId="61B7035C" w14:textId="77777777" w:rsidR="00746876" w:rsidRDefault="00746876" w:rsidP="00285B9A">
      <w:pPr>
        <w:spacing w:after="0" w:line="240" w:lineRule="auto"/>
      </w:pPr>
      <w:r>
        <w:continuationSeparator/>
      </w:r>
    </w:p>
  </w:endnote>
  <w:endnote w:id="1">
    <w:p w14:paraId="2CD89AA9" w14:textId="55014FDE" w:rsidR="002C1751" w:rsidRPr="00A5255D" w:rsidRDefault="00811DD4" w:rsidP="00221226">
      <w:pPr>
        <w:pStyle w:val="EndnoteText"/>
      </w:pPr>
      <w:r w:rsidRPr="00A5255D">
        <w:rPr>
          <w:rStyle w:val="EndnoteReference"/>
        </w:rPr>
        <w:endnoteRef/>
      </w:r>
      <w:r w:rsidRPr="00A5255D">
        <w:t xml:space="preserve"> </w:t>
      </w:r>
      <w:r w:rsidRPr="00A5255D">
        <w:rPr>
          <w:i/>
        </w:rPr>
        <w:t>O Love that Will not Let Me Go</w:t>
      </w:r>
      <w:r w:rsidRPr="00A5255D">
        <w:t xml:space="preserve"> by George Matheson (1842</w:t>
      </w:r>
      <w:r w:rsidR="003121D7" w:rsidRPr="00A5255D">
        <w:t>–</w:t>
      </w:r>
      <w:r w:rsidRPr="00A5255D">
        <w:t>1906),</w:t>
      </w:r>
      <w:r w:rsidR="00F11840" w:rsidRPr="00A5255D">
        <w:t xml:space="preserve"> </w:t>
      </w:r>
      <w:hyperlink r:id="rId1" w:history="1">
        <w:r w:rsidR="001A6E26" w:rsidRPr="00A5255D">
          <w:rPr>
            <w:rStyle w:val="Hyperlink"/>
          </w:rPr>
          <w:t>www.youtube.com/watch?v=sxcnEBn1nA0</w:t>
        </w:r>
      </w:hyperlink>
      <w:r w:rsidR="003D5235" w:rsidRPr="00A5255D">
        <w:rPr>
          <w:rStyle w:val="Hyperlink"/>
          <w:color w:val="auto"/>
          <w:u w:val="none"/>
        </w:rPr>
        <w:t>,</w:t>
      </w:r>
      <w:r w:rsidR="00F11840" w:rsidRPr="00A5255D">
        <w:rPr>
          <w:rStyle w:val="Hyperlink"/>
        </w:rPr>
        <w:t xml:space="preserve"> </w:t>
      </w:r>
      <w:hyperlink r:id="rId2" w:history="1">
        <w:r w:rsidR="00F11840" w:rsidRPr="00A5255D">
          <w:rPr>
            <w:rStyle w:val="Hyperlink"/>
            <w:shd w:val="clear" w:color="auto" w:fill="FFFFFF"/>
          </w:rPr>
          <w:t>www.youtube.com/watch?v=cejtIUBokdo&amp;list=RDcejtIUBokdo&amp;start_radio=1</w:t>
        </w:r>
      </w:hyperlink>
      <w:r w:rsidR="003D5235" w:rsidRPr="00A5255D">
        <w:rPr>
          <w:shd w:val="clear" w:color="auto" w:fill="FFFFFF"/>
        </w:rPr>
        <w:t>.</w:t>
      </w:r>
    </w:p>
  </w:endnote>
  <w:endnote w:id="2">
    <w:p w14:paraId="11D4A1B2" w14:textId="695201C5" w:rsidR="00854537" w:rsidRPr="00A5255D" w:rsidRDefault="00854537">
      <w:pPr>
        <w:pStyle w:val="EndnoteText"/>
      </w:pPr>
      <w:r w:rsidRPr="00A5255D">
        <w:rPr>
          <w:rStyle w:val="EndnoteReference"/>
        </w:rPr>
        <w:endnoteRef/>
      </w:r>
      <w:r w:rsidRPr="00A5255D">
        <w:t xml:space="preserve"> </w:t>
      </w:r>
      <w:r w:rsidR="00BC58C6" w:rsidRPr="00A5255D">
        <w:t xml:space="preserve">See </w:t>
      </w:r>
      <w:r w:rsidRPr="00A5255D">
        <w:t>KF6</w:t>
      </w:r>
      <w:r w:rsidR="00166119" w:rsidRPr="00A5255D">
        <w:t>.</w:t>
      </w:r>
    </w:p>
  </w:endnote>
  <w:endnote w:id="3">
    <w:p w14:paraId="55971F4E" w14:textId="47FE4BF2" w:rsidR="00FA7A5A" w:rsidRPr="00A5255D" w:rsidRDefault="00FA7A5A">
      <w:pPr>
        <w:pStyle w:val="EndnoteText"/>
      </w:pPr>
      <w:r w:rsidRPr="00A5255D">
        <w:rPr>
          <w:rStyle w:val="EndnoteReference"/>
        </w:rPr>
        <w:endnoteRef/>
      </w:r>
      <w:r w:rsidRPr="00A5255D">
        <w:t xml:space="preserve"> </w:t>
      </w:r>
      <w:r w:rsidR="00D664C5" w:rsidRPr="00A5255D">
        <w:t>James 4:6.</w:t>
      </w:r>
    </w:p>
  </w:endnote>
  <w:endnote w:id="4">
    <w:p w14:paraId="70FC2CA1" w14:textId="2F2975E4" w:rsidR="00470AC5" w:rsidRDefault="00470AC5" w:rsidP="00470AC5">
      <w:pPr>
        <w:pStyle w:val="EndnoteText"/>
        <w:jc w:val="both"/>
        <w:rPr>
          <w:lang w:val="en-GB"/>
        </w:rPr>
      </w:pPr>
      <w:r w:rsidRPr="00A5255D">
        <w:rPr>
          <w:rStyle w:val="EndnoteReference"/>
        </w:rPr>
        <w:endnoteRef/>
      </w:r>
      <w:r w:rsidRPr="00A5255D">
        <w:rPr>
          <w:lang w:val="en-GB"/>
        </w:rPr>
        <w:t xml:space="preserve"> </w:t>
      </w:r>
      <w:hyperlink r:id="rId3" w:history="1">
        <w:r w:rsidR="001A6E26" w:rsidRPr="00A5255D">
          <w:rPr>
            <w:rStyle w:val="Hyperlink"/>
            <w:lang w:val="en-GB"/>
          </w:rPr>
          <w:t>www.camillecaldwell.com/WelcomePrayer.html</w:t>
        </w:r>
      </w:hyperlink>
      <w:r w:rsidRPr="00A5255D">
        <w:rPr>
          <w:rStyle w:val="Hyperlink"/>
          <w:color w:val="auto"/>
          <w:u w:val="none"/>
          <w:lang w:val="en-GB"/>
        </w:rPr>
        <w:t xml:space="preserve">. </w:t>
      </w:r>
      <w:r w:rsidRPr="00A5255D">
        <w:rPr>
          <w:rStyle w:val="Hyperlink"/>
          <w:color w:val="auto"/>
          <w:u w:val="none"/>
        </w:rPr>
        <w:t>A</w:t>
      </w:r>
      <w:r w:rsidRPr="00A5255D">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AE48" w14:textId="030BD735" w:rsidR="00811DD4" w:rsidRDefault="00811DD4" w:rsidP="00ED6C5B">
    <w:pPr>
      <w:pStyle w:val="Footer"/>
      <w:tabs>
        <w:tab w:val="left" w:pos="4637"/>
      </w:tabs>
    </w:pPr>
    <w:r w:rsidRPr="00A5255D">
      <w:t>karisfellowships.com</w:t>
    </w:r>
    <w:r w:rsidRPr="00A5255D">
      <w:tab/>
      <w:t>KF40-M</w:t>
    </w:r>
    <w:r w:rsidRPr="00A5255D">
      <w:tab/>
    </w:r>
    <w:r w:rsidRPr="00A5255D">
      <w:rPr>
        <w:rFonts w:cstheme="minorHAnsi"/>
      </w:rPr>
      <w:t>©</w:t>
    </w:r>
    <w:r w:rsidRPr="00A5255D">
      <w:t>20</w:t>
    </w:r>
    <w:r w:rsidR="0056341B" w:rsidRPr="00A5255D">
      <w:t>21</w:t>
    </w:r>
    <w:r w:rsidRPr="00A5255D">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EAA6" w14:textId="66738E7B" w:rsidR="00811DD4" w:rsidRDefault="00811DD4">
    <w:pPr>
      <w:pStyle w:val="Footer"/>
    </w:pPr>
    <w:r>
      <w:t>karisfellowships.com</w:t>
    </w:r>
    <w:r>
      <w:tab/>
    </w:r>
    <w:r w:rsidRPr="002F12F6">
      <w:t>KF40</w:t>
    </w:r>
    <w:r w:rsidR="009C1CBA">
      <w:t>-</w:t>
    </w:r>
    <w:r w:rsidRPr="002F12F6">
      <w:t>M</w:t>
    </w:r>
    <w:r>
      <w:tab/>
      <w:t>©20</w:t>
    </w:r>
    <w:r w:rsidR="0056341B">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516E0" w14:textId="77777777" w:rsidR="00746876" w:rsidRDefault="00746876" w:rsidP="00285B9A">
      <w:pPr>
        <w:spacing w:after="0" w:line="240" w:lineRule="auto"/>
      </w:pPr>
      <w:r>
        <w:separator/>
      </w:r>
    </w:p>
  </w:footnote>
  <w:footnote w:type="continuationSeparator" w:id="0">
    <w:p w14:paraId="373CFDC3" w14:textId="77777777" w:rsidR="00746876" w:rsidRDefault="0074687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76271CE" w14:textId="77777777" w:rsidR="00811DD4" w:rsidRDefault="00811DD4">
        <w:pPr>
          <w:pStyle w:val="Header"/>
          <w:jc w:val="right"/>
        </w:pPr>
        <w:r>
          <w:fldChar w:fldCharType="begin"/>
        </w:r>
        <w:r>
          <w:instrText xml:space="preserve"> PAGE   \* MERGEFORMAT </w:instrText>
        </w:r>
        <w:r>
          <w:fldChar w:fldCharType="separate"/>
        </w:r>
        <w:r w:rsidR="00021F8C">
          <w:rPr>
            <w:noProof/>
          </w:rPr>
          <w:t>6</w:t>
        </w:r>
        <w:r>
          <w:rPr>
            <w:noProof/>
          </w:rPr>
          <w:fldChar w:fldCharType="end"/>
        </w:r>
      </w:p>
    </w:sdtContent>
  </w:sdt>
  <w:p w14:paraId="16B4DE8E" w14:textId="77777777" w:rsidR="00811DD4" w:rsidRDefault="00811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2280"/>
    <w:multiLevelType w:val="hybridMultilevel"/>
    <w:tmpl w:val="6836539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887058B"/>
    <w:multiLevelType w:val="hybridMultilevel"/>
    <w:tmpl w:val="9C74A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F21A29"/>
    <w:multiLevelType w:val="hybridMultilevel"/>
    <w:tmpl w:val="9718E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25122A"/>
    <w:multiLevelType w:val="hybridMultilevel"/>
    <w:tmpl w:val="27BCD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C0149F"/>
    <w:multiLevelType w:val="hybridMultilevel"/>
    <w:tmpl w:val="A09CE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C152DC"/>
    <w:multiLevelType w:val="hybridMultilevel"/>
    <w:tmpl w:val="BAFCDA5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CF1901"/>
    <w:multiLevelType w:val="hybridMultilevel"/>
    <w:tmpl w:val="9A286D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C755DA7"/>
    <w:multiLevelType w:val="hybridMultilevel"/>
    <w:tmpl w:val="9A286D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49343149">
    <w:abstractNumId w:val="1"/>
  </w:num>
  <w:num w:numId="2" w16cid:durableId="1467627345">
    <w:abstractNumId w:val="2"/>
  </w:num>
  <w:num w:numId="3" w16cid:durableId="1487892407">
    <w:abstractNumId w:val="0"/>
  </w:num>
  <w:num w:numId="4" w16cid:durableId="1553805029">
    <w:abstractNumId w:val="6"/>
  </w:num>
  <w:num w:numId="5" w16cid:durableId="1500269914">
    <w:abstractNumId w:val="3"/>
  </w:num>
  <w:num w:numId="6" w16cid:durableId="941644135">
    <w:abstractNumId w:val="4"/>
  </w:num>
  <w:num w:numId="7" w16cid:durableId="938834057">
    <w:abstractNumId w:val="7"/>
  </w:num>
  <w:num w:numId="8" w16cid:durableId="67962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E0C"/>
    <w:rsid w:val="00000AB3"/>
    <w:rsid w:val="00004641"/>
    <w:rsid w:val="00015E83"/>
    <w:rsid w:val="00021F8C"/>
    <w:rsid w:val="0002752D"/>
    <w:rsid w:val="000301C6"/>
    <w:rsid w:val="0003211B"/>
    <w:rsid w:val="00033F73"/>
    <w:rsid w:val="00051E0D"/>
    <w:rsid w:val="00061E22"/>
    <w:rsid w:val="00065D79"/>
    <w:rsid w:val="00065DFD"/>
    <w:rsid w:val="0007540B"/>
    <w:rsid w:val="00077DAF"/>
    <w:rsid w:val="0008591D"/>
    <w:rsid w:val="000952E5"/>
    <w:rsid w:val="00096BE5"/>
    <w:rsid w:val="000B100B"/>
    <w:rsid w:val="000B3346"/>
    <w:rsid w:val="000C07B8"/>
    <w:rsid w:val="000D3FAB"/>
    <w:rsid w:val="000D58C5"/>
    <w:rsid w:val="000E1E58"/>
    <w:rsid w:val="000E38A5"/>
    <w:rsid w:val="000E797E"/>
    <w:rsid w:val="000F0F37"/>
    <w:rsid w:val="000F309B"/>
    <w:rsid w:val="000F5643"/>
    <w:rsid w:val="001114CB"/>
    <w:rsid w:val="001117D6"/>
    <w:rsid w:val="00132AAB"/>
    <w:rsid w:val="00134DFB"/>
    <w:rsid w:val="00135C2F"/>
    <w:rsid w:val="00140AE5"/>
    <w:rsid w:val="001421D1"/>
    <w:rsid w:val="00154928"/>
    <w:rsid w:val="00155447"/>
    <w:rsid w:val="001556C6"/>
    <w:rsid w:val="001563E4"/>
    <w:rsid w:val="001617A1"/>
    <w:rsid w:val="00166119"/>
    <w:rsid w:val="001767A9"/>
    <w:rsid w:val="00181F70"/>
    <w:rsid w:val="00183509"/>
    <w:rsid w:val="00184D30"/>
    <w:rsid w:val="0018760A"/>
    <w:rsid w:val="001A6E26"/>
    <w:rsid w:val="001A7711"/>
    <w:rsid w:val="001A7AC5"/>
    <w:rsid w:val="001B15B1"/>
    <w:rsid w:val="001B1F19"/>
    <w:rsid w:val="001B2A6C"/>
    <w:rsid w:val="001B344B"/>
    <w:rsid w:val="001D09FF"/>
    <w:rsid w:val="001E0977"/>
    <w:rsid w:val="001F2D00"/>
    <w:rsid w:val="001F3C69"/>
    <w:rsid w:val="001F4BD4"/>
    <w:rsid w:val="00203FE1"/>
    <w:rsid w:val="002059DC"/>
    <w:rsid w:val="00206F9E"/>
    <w:rsid w:val="00210CD8"/>
    <w:rsid w:val="00213D64"/>
    <w:rsid w:val="00216B35"/>
    <w:rsid w:val="00221226"/>
    <w:rsid w:val="00222F52"/>
    <w:rsid w:val="002251B0"/>
    <w:rsid w:val="00247863"/>
    <w:rsid w:val="00250F9C"/>
    <w:rsid w:val="00252BB7"/>
    <w:rsid w:val="002556FB"/>
    <w:rsid w:val="00263F9C"/>
    <w:rsid w:val="002670F8"/>
    <w:rsid w:val="0027258B"/>
    <w:rsid w:val="002743B5"/>
    <w:rsid w:val="00276DAE"/>
    <w:rsid w:val="00285B9A"/>
    <w:rsid w:val="0029002E"/>
    <w:rsid w:val="002940AD"/>
    <w:rsid w:val="002A079E"/>
    <w:rsid w:val="002A341C"/>
    <w:rsid w:val="002A38FD"/>
    <w:rsid w:val="002A648D"/>
    <w:rsid w:val="002A69B8"/>
    <w:rsid w:val="002C1751"/>
    <w:rsid w:val="002C2742"/>
    <w:rsid w:val="002C4A3E"/>
    <w:rsid w:val="002C5885"/>
    <w:rsid w:val="002C5F19"/>
    <w:rsid w:val="002D17DD"/>
    <w:rsid w:val="002E150D"/>
    <w:rsid w:val="002E4E1C"/>
    <w:rsid w:val="002F12F6"/>
    <w:rsid w:val="002F15B2"/>
    <w:rsid w:val="002F40CA"/>
    <w:rsid w:val="00302030"/>
    <w:rsid w:val="003047D1"/>
    <w:rsid w:val="003121D7"/>
    <w:rsid w:val="00313119"/>
    <w:rsid w:val="00321BDB"/>
    <w:rsid w:val="00323A4C"/>
    <w:rsid w:val="00332E95"/>
    <w:rsid w:val="0033548B"/>
    <w:rsid w:val="0035456B"/>
    <w:rsid w:val="00355CB5"/>
    <w:rsid w:val="00356175"/>
    <w:rsid w:val="00363402"/>
    <w:rsid w:val="00364554"/>
    <w:rsid w:val="003659C0"/>
    <w:rsid w:val="00365C98"/>
    <w:rsid w:val="00370566"/>
    <w:rsid w:val="00373DAA"/>
    <w:rsid w:val="00381495"/>
    <w:rsid w:val="00391E0C"/>
    <w:rsid w:val="0039633E"/>
    <w:rsid w:val="003A7996"/>
    <w:rsid w:val="003B2100"/>
    <w:rsid w:val="003B37AF"/>
    <w:rsid w:val="003B5676"/>
    <w:rsid w:val="003C135A"/>
    <w:rsid w:val="003C31E8"/>
    <w:rsid w:val="003C3A6F"/>
    <w:rsid w:val="003D4B11"/>
    <w:rsid w:val="003D5235"/>
    <w:rsid w:val="003E0144"/>
    <w:rsid w:val="003E2116"/>
    <w:rsid w:val="003F66C0"/>
    <w:rsid w:val="0040267E"/>
    <w:rsid w:val="00403F7F"/>
    <w:rsid w:val="00406E36"/>
    <w:rsid w:val="004162BA"/>
    <w:rsid w:val="00431C24"/>
    <w:rsid w:val="00432972"/>
    <w:rsid w:val="00441BBD"/>
    <w:rsid w:val="00443731"/>
    <w:rsid w:val="00450802"/>
    <w:rsid w:val="0045687D"/>
    <w:rsid w:val="00462515"/>
    <w:rsid w:val="004701D1"/>
    <w:rsid w:val="00470AC5"/>
    <w:rsid w:val="00484FD0"/>
    <w:rsid w:val="00485D3F"/>
    <w:rsid w:val="00491848"/>
    <w:rsid w:val="0049341A"/>
    <w:rsid w:val="004A1C3E"/>
    <w:rsid w:val="004A3777"/>
    <w:rsid w:val="004A3E61"/>
    <w:rsid w:val="004A4BBE"/>
    <w:rsid w:val="004A5A0D"/>
    <w:rsid w:val="004B7663"/>
    <w:rsid w:val="004C3BE5"/>
    <w:rsid w:val="004C73E7"/>
    <w:rsid w:val="004D0523"/>
    <w:rsid w:val="004D1990"/>
    <w:rsid w:val="004D49E1"/>
    <w:rsid w:val="004E2FDA"/>
    <w:rsid w:val="004E4026"/>
    <w:rsid w:val="004F3162"/>
    <w:rsid w:val="004F7E02"/>
    <w:rsid w:val="005063BE"/>
    <w:rsid w:val="0050671E"/>
    <w:rsid w:val="00512EB5"/>
    <w:rsid w:val="00517F38"/>
    <w:rsid w:val="00530FA1"/>
    <w:rsid w:val="00530FBB"/>
    <w:rsid w:val="00540D39"/>
    <w:rsid w:val="00543E50"/>
    <w:rsid w:val="005476E3"/>
    <w:rsid w:val="00556034"/>
    <w:rsid w:val="0056341B"/>
    <w:rsid w:val="005658E6"/>
    <w:rsid w:val="005659F2"/>
    <w:rsid w:val="00567D5B"/>
    <w:rsid w:val="00570955"/>
    <w:rsid w:val="0057454F"/>
    <w:rsid w:val="00574CC4"/>
    <w:rsid w:val="00576586"/>
    <w:rsid w:val="005802A3"/>
    <w:rsid w:val="005815FC"/>
    <w:rsid w:val="005828B1"/>
    <w:rsid w:val="005865A0"/>
    <w:rsid w:val="00590A3E"/>
    <w:rsid w:val="00592594"/>
    <w:rsid w:val="0059270E"/>
    <w:rsid w:val="005979F0"/>
    <w:rsid w:val="005A3B53"/>
    <w:rsid w:val="005A409D"/>
    <w:rsid w:val="005A737B"/>
    <w:rsid w:val="005B078F"/>
    <w:rsid w:val="005B1200"/>
    <w:rsid w:val="005B59D2"/>
    <w:rsid w:val="005B5F7D"/>
    <w:rsid w:val="005C22F4"/>
    <w:rsid w:val="005C3CCC"/>
    <w:rsid w:val="005D53D3"/>
    <w:rsid w:val="005D7917"/>
    <w:rsid w:val="005E1DE1"/>
    <w:rsid w:val="005E709F"/>
    <w:rsid w:val="005F1803"/>
    <w:rsid w:val="005F286D"/>
    <w:rsid w:val="0061117B"/>
    <w:rsid w:val="00612320"/>
    <w:rsid w:val="00623520"/>
    <w:rsid w:val="00624493"/>
    <w:rsid w:val="0064785D"/>
    <w:rsid w:val="006533BC"/>
    <w:rsid w:val="006578AC"/>
    <w:rsid w:val="00657919"/>
    <w:rsid w:val="00663613"/>
    <w:rsid w:val="00664716"/>
    <w:rsid w:val="00665CB1"/>
    <w:rsid w:val="00666A7B"/>
    <w:rsid w:val="00673507"/>
    <w:rsid w:val="006922DF"/>
    <w:rsid w:val="0069374D"/>
    <w:rsid w:val="006943C1"/>
    <w:rsid w:val="006953C0"/>
    <w:rsid w:val="00697268"/>
    <w:rsid w:val="006A085C"/>
    <w:rsid w:val="006A2AD7"/>
    <w:rsid w:val="006A2BF9"/>
    <w:rsid w:val="006A57CC"/>
    <w:rsid w:val="006A6519"/>
    <w:rsid w:val="006C44BA"/>
    <w:rsid w:val="006C664E"/>
    <w:rsid w:val="006E1FC1"/>
    <w:rsid w:val="00713E07"/>
    <w:rsid w:val="00735FEE"/>
    <w:rsid w:val="007363E3"/>
    <w:rsid w:val="00742710"/>
    <w:rsid w:val="00743AF0"/>
    <w:rsid w:val="00746876"/>
    <w:rsid w:val="00750908"/>
    <w:rsid w:val="00757F34"/>
    <w:rsid w:val="007627AE"/>
    <w:rsid w:val="00771F81"/>
    <w:rsid w:val="00780F59"/>
    <w:rsid w:val="00784AD1"/>
    <w:rsid w:val="00785094"/>
    <w:rsid w:val="00794B0B"/>
    <w:rsid w:val="007967A4"/>
    <w:rsid w:val="007A4591"/>
    <w:rsid w:val="007B460B"/>
    <w:rsid w:val="007B5D20"/>
    <w:rsid w:val="007B66DD"/>
    <w:rsid w:val="007C3A73"/>
    <w:rsid w:val="007C4247"/>
    <w:rsid w:val="007D05F8"/>
    <w:rsid w:val="007D12B5"/>
    <w:rsid w:val="007E649E"/>
    <w:rsid w:val="007F16D8"/>
    <w:rsid w:val="007F67CA"/>
    <w:rsid w:val="0081005E"/>
    <w:rsid w:val="00811DD4"/>
    <w:rsid w:val="00812042"/>
    <w:rsid w:val="0082519F"/>
    <w:rsid w:val="008256FE"/>
    <w:rsid w:val="008401CD"/>
    <w:rsid w:val="00841D12"/>
    <w:rsid w:val="00854537"/>
    <w:rsid w:val="0086056E"/>
    <w:rsid w:val="0086072D"/>
    <w:rsid w:val="0086298F"/>
    <w:rsid w:val="00872009"/>
    <w:rsid w:val="0089372E"/>
    <w:rsid w:val="008A338B"/>
    <w:rsid w:val="008B6764"/>
    <w:rsid w:val="008C02C1"/>
    <w:rsid w:val="008C201D"/>
    <w:rsid w:val="008D4C36"/>
    <w:rsid w:val="008F79C8"/>
    <w:rsid w:val="0090151D"/>
    <w:rsid w:val="00906F8E"/>
    <w:rsid w:val="00907EA3"/>
    <w:rsid w:val="009130B3"/>
    <w:rsid w:val="00914F9D"/>
    <w:rsid w:val="00921FBA"/>
    <w:rsid w:val="00923CFD"/>
    <w:rsid w:val="00942369"/>
    <w:rsid w:val="00950CE8"/>
    <w:rsid w:val="009515B2"/>
    <w:rsid w:val="00951F46"/>
    <w:rsid w:val="00953DF0"/>
    <w:rsid w:val="00960F14"/>
    <w:rsid w:val="00964658"/>
    <w:rsid w:val="0097073B"/>
    <w:rsid w:val="009871D4"/>
    <w:rsid w:val="009932A6"/>
    <w:rsid w:val="00995C48"/>
    <w:rsid w:val="009A12F3"/>
    <w:rsid w:val="009A3F1F"/>
    <w:rsid w:val="009A4B88"/>
    <w:rsid w:val="009B27B7"/>
    <w:rsid w:val="009C1CBA"/>
    <w:rsid w:val="009E1594"/>
    <w:rsid w:val="009E4000"/>
    <w:rsid w:val="009E52CE"/>
    <w:rsid w:val="009E67E1"/>
    <w:rsid w:val="00A109AD"/>
    <w:rsid w:val="00A23785"/>
    <w:rsid w:val="00A3209A"/>
    <w:rsid w:val="00A32CDB"/>
    <w:rsid w:val="00A41EB1"/>
    <w:rsid w:val="00A42DB2"/>
    <w:rsid w:val="00A44F3F"/>
    <w:rsid w:val="00A51F95"/>
    <w:rsid w:val="00A5255D"/>
    <w:rsid w:val="00A53DF3"/>
    <w:rsid w:val="00A53F9E"/>
    <w:rsid w:val="00A74907"/>
    <w:rsid w:val="00A74F57"/>
    <w:rsid w:val="00A801C8"/>
    <w:rsid w:val="00A8172F"/>
    <w:rsid w:val="00A827D6"/>
    <w:rsid w:val="00A914FA"/>
    <w:rsid w:val="00A9338B"/>
    <w:rsid w:val="00AA41B7"/>
    <w:rsid w:val="00AA7C7F"/>
    <w:rsid w:val="00AB3A7D"/>
    <w:rsid w:val="00AB539F"/>
    <w:rsid w:val="00AC4360"/>
    <w:rsid w:val="00AC460C"/>
    <w:rsid w:val="00AC5DB7"/>
    <w:rsid w:val="00AC7645"/>
    <w:rsid w:val="00AE0BA7"/>
    <w:rsid w:val="00AE1B82"/>
    <w:rsid w:val="00AE751C"/>
    <w:rsid w:val="00AF0015"/>
    <w:rsid w:val="00AF286C"/>
    <w:rsid w:val="00B0177C"/>
    <w:rsid w:val="00B01B35"/>
    <w:rsid w:val="00B03613"/>
    <w:rsid w:val="00B05BB6"/>
    <w:rsid w:val="00B06957"/>
    <w:rsid w:val="00B130AD"/>
    <w:rsid w:val="00B20CED"/>
    <w:rsid w:val="00B22350"/>
    <w:rsid w:val="00B24D1B"/>
    <w:rsid w:val="00B3009C"/>
    <w:rsid w:val="00B31152"/>
    <w:rsid w:val="00B317A2"/>
    <w:rsid w:val="00B445D5"/>
    <w:rsid w:val="00B50DBD"/>
    <w:rsid w:val="00B51D19"/>
    <w:rsid w:val="00B56202"/>
    <w:rsid w:val="00B66782"/>
    <w:rsid w:val="00B755E3"/>
    <w:rsid w:val="00B77EB7"/>
    <w:rsid w:val="00B8116E"/>
    <w:rsid w:val="00B81938"/>
    <w:rsid w:val="00BB1CD5"/>
    <w:rsid w:val="00BB69DD"/>
    <w:rsid w:val="00BC1947"/>
    <w:rsid w:val="00BC58C6"/>
    <w:rsid w:val="00BC6854"/>
    <w:rsid w:val="00BE2928"/>
    <w:rsid w:val="00BE29A5"/>
    <w:rsid w:val="00BE60A1"/>
    <w:rsid w:val="00BE6FDF"/>
    <w:rsid w:val="00BE7DE1"/>
    <w:rsid w:val="00BF3315"/>
    <w:rsid w:val="00BF477E"/>
    <w:rsid w:val="00C00A52"/>
    <w:rsid w:val="00C10895"/>
    <w:rsid w:val="00C13995"/>
    <w:rsid w:val="00C13F18"/>
    <w:rsid w:val="00C2168F"/>
    <w:rsid w:val="00C23590"/>
    <w:rsid w:val="00C25567"/>
    <w:rsid w:val="00C26D0E"/>
    <w:rsid w:val="00C311F1"/>
    <w:rsid w:val="00C34E2C"/>
    <w:rsid w:val="00C46728"/>
    <w:rsid w:val="00C47903"/>
    <w:rsid w:val="00C5015F"/>
    <w:rsid w:val="00C544C8"/>
    <w:rsid w:val="00C655D3"/>
    <w:rsid w:val="00C705AC"/>
    <w:rsid w:val="00C73549"/>
    <w:rsid w:val="00C74E38"/>
    <w:rsid w:val="00C76FE2"/>
    <w:rsid w:val="00C82AE1"/>
    <w:rsid w:val="00C85DF2"/>
    <w:rsid w:val="00C86BEC"/>
    <w:rsid w:val="00CA240A"/>
    <w:rsid w:val="00CA4431"/>
    <w:rsid w:val="00CB1891"/>
    <w:rsid w:val="00CB3159"/>
    <w:rsid w:val="00CC098E"/>
    <w:rsid w:val="00CC0DE6"/>
    <w:rsid w:val="00CD2D27"/>
    <w:rsid w:val="00CE128B"/>
    <w:rsid w:val="00CE6034"/>
    <w:rsid w:val="00CF052C"/>
    <w:rsid w:val="00CF5B26"/>
    <w:rsid w:val="00D00858"/>
    <w:rsid w:val="00D0441F"/>
    <w:rsid w:val="00D05DD6"/>
    <w:rsid w:val="00D10AAD"/>
    <w:rsid w:val="00D13ABA"/>
    <w:rsid w:val="00D13F70"/>
    <w:rsid w:val="00D24139"/>
    <w:rsid w:val="00D364F3"/>
    <w:rsid w:val="00D37F1D"/>
    <w:rsid w:val="00D4080F"/>
    <w:rsid w:val="00D40BCA"/>
    <w:rsid w:val="00D449F3"/>
    <w:rsid w:val="00D458D2"/>
    <w:rsid w:val="00D47552"/>
    <w:rsid w:val="00D62686"/>
    <w:rsid w:val="00D62800"/>
    <w:rsid w:val="00D664C5"/>
    <w:rsid w:val="00D83A8B"/>
    <w:rsid w:val="00D91080"/>
    <w:rsid w:val="00D95885"/>
    <w:rsid w:val="00DA0E12"/>
    <w:rsid w:val="00DB7015"/>
    <w:rsid w:val="00DC2221"/>
    <w:rsid w:val="00DD3338"/>
    <w:rsid w:val="00DD6360"/>
    <w:rsid w:val="00DD7709"/>
    <w:rsid w:val="00DE4768"/>
    <w:rsid w:val="00DF0B22"/>
    <w:rsid w:val="00E0339F"/>
    <w:rsid w:val="00E136CD"/>
    <w:rsid w:val="00E17DC1"/>
    <w:rsid w:val="00E2422B"/>
    <w:rsid w:val="00E245F1"/>
    <w:rsid w:val="00E2547D"/>
    <w:rsid w:val="00E276FE"/>
    <w:rsid w:val="00E33135"/>
    <w:rsid w:val="00E34EC3"/>
    <w:rsid w:val="00E42DFD"/>
    <w:rsid w:val="00E540AF"/>
    <w:rsid w:val="00E54F1F"/>
    <w:rsid w:val="00E62D8F"/>
    <w:rsid w:val="00E6395B"/>
    <w:rsid w:val="00E63F01"/>
    <w:rsid w:val="00E67517"/>
    <w:rsid w:val="00E73222"/>
    <w:rsid w:val="00E73ABA"/>
    <w:rsid w:val="00E74902"/>
    <w:rsid w:val="00E76BC1"/>
    <w:rsid w:val="00E76CC8"/>
    <w:rsid w:val="00E8060E"/>
    <w:rsid w:val="00E843BF"/>
    <w:rsid w:val="00E9311F"/>
    <w:rsid w:val="00E938FF"/>
    <w:rsid w:val="00E97AE4"/>
    <w:rsid w:val="00EA1BCD"/>
    <w:rsid w:val="00EA51C7"/>
    <w:rsid w:val="00EA6006"/>
    <w:rsid w:val="00EC236F"/>
    <w:rsid w:val="00EC74E9"/>
    <w:rsid w:val="00ED2250"/>
    <w:rsid w:val="00ED67EE"/>
    <w:rsid w:val="00ED6931"/>
    <w:rsid w:val="00ED6C5B"/>
    <w:rsid w:val="00EE4291"/>
    <w:rsid w:val="00EE65A4"/>
    <w:rsid w:val="00EF6706"/>
    <w:rsid w:val="00F00EEC"/>
    <w:rsid w:val="00F0513B"/>
    <w:rsid w:val="00F11283"/>
    <w:rsid w:val="00F11723"/>
    <w:rsid w:val="00F11840"/>
    <w:rsid w:val="00F13945"/>
    <w:rsid w:val="00F16742"/>
    <w:rsid w:val="00F20087"/>
    <w:rsid w:val="00F25EB0"/>
    <w:rsid w:val="00F2684C"/>
    <w:rsid w:val="00F31F0D"/>
    <w:rsid w:val="00F42345"/>
    <w:rsid w:val="00F445C4"/>
    <w:rsid w:val="00F470B2"/>
    <w:rsid w:val="00F53A6D"/>
    <w:rsid w:val="00F60D09"/>
    <w:rsid w:val="00F61E97"/>
    <w:rsid w:val="00F62627"/>
    <w:rsid w:val="00F64C40"/>
    <w:rsid w:val="00F7435D"/>
    <w:rsid w:val="00F7723E"/>
    <w:rsid w:val="00F807D2"/>
    <w:rsid w:val="00F911E1"/>
    <w:rsid w:val="00F948F2"/>
    <w:rsid w:val="00F9559E"/>
    <w:rsid w:val="00FA7A5A"/>
    <w:rsid w:val="00FB3626"/>
    <w:rsid w:val="00FB4A9B"/>
    <w:rsid w:val="00FB52F3"/>
    <w:rsid w:val="00FB54A7"/>
    <w:rsid w:val="00FB5F8A"/>
    <w:rsid w:val="00FE47DB"/>
    <w:rsid w:val="00FE69B7"/>
    <w:rsid w:val="00FF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C6814"/>
  <w15:docId w15:val="{5E24CA8F-996B-4122-96C9-BF8EB599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EndnoteText">
    <w:name w:val="endnote text"/>
    <w:basedOn w:val="Normal"/>
    <w:link w:val="EndnoteTextChar"/>
    <w:uiPriority w:val="99"/>
    <w:unhideWhenUsed/>
    <w:rsid w:val="002F12F6"/>
    <w:pPr>
      <w:spacing w:after="0" w:line="240" w:lineRule="auto"/>
    </w:pPr>
    <w:rPr>
      <w:sz w:val="20"/>
      <w:szCs w:val="20"/>
    </w:rPr>
  </w:style>
  <w:style w:type="character" w:customStyle="1" w:styleId="EndnoteTextChar">
    <w:name w:val="Endnote Text Char"/>
    <w:basedOn w:val="DefaultParagraphFont"/>
    <w:link w:val="EndnoteText"/>
    <w:uiPriority w:val="99"/>
    <w:rsid w:val="002F12F6"/>
    <w:rPr>
      <w:sz w:val="20"/>
      <w:szCs w:val="20"/>
    </w:rPr>
  </w:style>
  <w:style w:type="character" w:styleId="EndnoteReference">
    <w:name w:val="endnote reference"/>
    <w:basedOn w:val="DefaultParagraphFont"/>
    <w:uiPriority w:val="99"/>
    <w:semiHidden/>
    <w:unhideWhenUsed/>
    <w:rsid w:val="002F12F6"/>
    <w:rPr>
      <w:vertAlign w:val="superscript"/>
    </w:rPr>
  </w:style>
  <w:style w:type="character" w:styleId="Hyperlink">
    <w:name w:val="Hyperlink"/>
    <w:basedOn w:val="DefaultParagraphFont"/>
    <w:uiPriority w:val="99"/>
    <w:unhideWhenUsed/>
    <w:rsid w:val="002F12F6"/>
    <w:rPr>
      <w:color w:val="0000FF" w:themeColor="hyperlink"/>
      <w:u w:val="single"/>
    </w:rPr>
  </w:style>
  <w:style w:type="paragraph" w:styleId="ListParagraph">
    <w:name w:val="List Paragraph"/>
    <w:basedOn w:val="Normal"/>
    <w:uiPriority w:val="34"/>
    <w:qFormat/>
    <w:rsid w:val="002F12F6"/>
    <w:pPr>
      <w:ind w:left="720"/>
      <w:contextualSpacing/>
    </w:pPr>
  </w:style>
  <w:style w:type="paragraph" w:styleId="BalloonText">
    <w:name w:val="Balloon Text"/>
    <w:basedOn w:val="Normal"/>
    <w:link w:val="BalloonTextChar"/>
    <w:uiPriority w:val="99"/>
    <w:semiHidden/>
    <w:unhideWhenUsed/>
    <w:rsid w:val="00540D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0D39"/>
    <w:rPr>
      <w:rFonts w:ascii="Segoe UI" w:hAnsi="Segoe UI" w:cs="Segoe UI"/>
      <w:sz w:val="18"/>
      <w:szCs w:val="18"/>
    </w:rPr>
  </w:style>
  <w:style w:type="character" w:styleId="CommentReference">
    <w:name w:val="annotation reference"/>
    <w:basedOn w:val="DefaultParagraphFont"/>
    <w:uiPriority w:val="99"/>
    <w:semiHidden/>
    <w:unhideWhenUsed/>
    <w:rsid w:val="00F60D09"/>
    <w:rPr>
      <w:sz w:val="16"/>
      <w:szCs w:val="16"/>
    </w:rPr>
  </w:style>
  <w:style w:type="paragraph" w:styleId="CommentText">
    <w:name w:val="annotation text"/>
    <w:basedOn w:val="Normal"/>
    <w:link w:val="CommentTextChar"/>
    <w:uiPriority w:val="99"/>
    <w:semiHidden/>
    <w:unhideWhenUsed/>
    <w:rsid w:val="00F60D09"/>
    <w:pPr>
      <w:spacing w:line="240" w:lineRule="auto"/>
    </w:pPr>
    <w:rPr>
      <w:sz w:val="20"/>
      <w:szCs w:val="20"/>
    </w:rPr>
  </w:style>
  <w:style w:type="character" w:customStyle="1" w:styleId="CommentTextChar">
    <w:name w:val="Comment Text Char"/>
    <w:basedOn w:val="DefaultParagraphFont"/>
    <w:link w:val="CommentText"/>
    <w:uiPriority w:val="99"/>
    <w:semiHidden/>
    <w:rsid w:val="00F60D09"/>
    <w:rPr>
      <w:sz w:val="20"/>
      <w:szCs w:val="20"/>
    </w:rPr>
  </w:style>
  <w:style w:type="paragraph" w:styleId="CommentSubject">
    <w:name w:val="annotation subject"/>
    <w:basedOn w:val="CommentText"/>
    <w:next w:val="CommentText"/>
    <w:link w:val="CommentSubjectChar"/>
    <w:uiPriority w:val="99"/>
    <w:semiHidden/>
    <w:unhideWhenUsed/>
    <w:rsid w:val="00F60D09"/>
    <w:rPr>
      <w:b/>
      <w:bCs/>
    </w:rPr>
  </w:style>
  <w:style w:type="character" w:customStyle="1" w:styleId="CommentSubjectChar">
    <w:name w:val="Comment Subject Char"/>
    <w:basedOn w:val="CommentTextChar"/>
    <w:link w:val="CommentSubject"/>
    <w:uiPriority w:val="99"/>
    <w:semiHidden/>
    <w:rsid w:val="00F60D09"/>
    <w:rPr>
      <w:b/>
      <w:bCs/>
      <w:sz w:val="20"/>
      <w:szCs w:val="20"/>
    </w:rPr>
  </w:style>
  <w:style w:type="character" w:styleId="FollowedHyperlink">
    <w:name w:val="FollowedHyperlink"/>
    <w:basedOn w:val="DefaultParagraphFont"/>
    <w:uiPriority w:val="99"/>
    <w:semiHidden/>
    <w:unhideWhenUsed/>
    <w:rsid w:val="001A6E26"/>
    <w:rPr>
      <w:color w:val="800080" w:themeColor="followedHyperlink"/>
      <w:u w:val="single"/>
    </w:rPr>
  </w:style>
  <w:style w:type="character" w:styleId="UnresolvedMention">
    <w:name w:val="Unresolved Mention"/>
    <w:basedOn w:val="DefaultParagraphFont"/>
    <w:uiPriority w:val="99"/>
    <w:semiHidden/>
    <w:unhideWhenUsed/>
    <w:rsid w:val="00F11840"/>
    <w:rPr>
      <w:color w:val="605E5C"/>
      <w:shd w:val="clear" w:color="auto" w:fill="E1DFDD"/>
    </w:rPr>
  </w:style>
  <w:style w:type="paragraph" w:styleId="Revision">
    <w:name w:val="Revision"/>
    <w:hidden/>
    <w:uiPriority w:val="99"/>
    <w:semiHidden/>
    <w:rsid w:val="00A41E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6729">
      <w:bodyDiv w:val="1"/>
      <w:marLeft w:val="0"/>
      <w:marRight w:val="0"/>
      <w:marTop w:val="0"/>
      <w:marBottom w:val="0"/>
      <w:divBdr>
        <w:top w:val="none" w:sz="0" w:space="0" w:color="auto"/>
        <w:left w:val="none" w:sz="0" w:space="0" w:color="auto"/>
        <w:bottom w:val="none" w:sz="0" w:space="0" w:color="auto"/>
        <w:right w:val="none" w:sz="0" w:space="0" w:color="auto"/>
      </w:divBdr>
    </w:div>
    <w:div w:id="460197388">
      <w:bodyDiv w:val="1"/>
      <w:marLeft w:val="0"/>
      <w:marRight w:val="0"/>
      <w:marTop w:val="0"/>
      <w:marBottom w:val="0"/>
      <w:divBdr>
        <w:top w:val="none" w:sz="0" w:space="0" w:color="auto"/>
        <w:left w:val="none" w:sz="0" w:space="0" w:color="auto"/>
        <w:bottom w:val="none" w:sz="0" w:space="0" w:color="auto"/>
        <w:right w:val="none" w:sz="0" w:space="0" w:color="auto"/>
      </w:divBdr>
    </w:div>
    <w:div w:id="982002747">
      <w:bodyDiv w:val="1"/>
      <w:marLeft w:val="0"/>
      <w:marRight w:val="0"/>
      <w:marTop w:val="0"/>
      <w:marBottom w:val="0"/>
      <w:divBdr>
        <w:top w:val="none" w:sz="0" w:space="0" w:color="auto"/>
        <w:left w:val="none" w:sz="0" w:space="0" w:color="auto"/>
        <w:bottom w:val="none" w:sz="0" w:space="0" w:color="auto"/>
        <w:right w:val="none" w:sz="0" w:space="0" w:color="auto"/>
      </w:divBdr>
    </w:div>
    <w:div w:id="996349488">
      <w:bodyDiv w:val="1"/>
      <w:marLeft w:val="0"/>
      <w:marRight w:val="0"/>
      <w:marTop w:val="0"/>
      <w:marBottom w:val="0"/>
      <w:divBdr>
        <w:top w:val="none" w:sz="0" w:space="0" w:color="auto"/>
        <w:left w:val="none" w:sz="0" w:space="0" w:color="auto"/>
        <w:bottom w:val="none" w:sz="0" w:space="0" w:color="auto"/>
        <w:right w:val="none" w:sz="0" w:space="0" w:color="auto"/>
      </w:divBdr>
    </w:div>
    <w:div w:id="1709790812">
      <w:bodyDiv w:val="1"/>
      <w:marLeft w:val="0"/>
      <w:marRight w:val="0"/>
      <w:marTop w:val="0"/>
      <w:marBottom w:val="0"/>
      <w:divBdr>
        <w:top w:val="none" w:sz="0" w:space="0" w:color="auto"/>
        <w:left w:val="none" w:sz="0" w:space="0" w:color="auto"/>
        <w:bottom w:val="none" w:sz="0" w:space="0" w:color="auto"/>
        <w:right w:val="none" w:sz="0" w:space="0" w:color="auto"/>
      </w:divBdr>
    </w:div>
    <w:div w:id="1721517909">
      <w:bodyDiv w:val="1"/>
      <w:marLeft w:val="0"/>
      <w:marRight w:val="0"/>
      <w:marTop w:val="0"/>
      <w:marBottom w:val="0"/>
      <w:divBdr>
        <w:top w:val="none" w:sz="0" w:space="0" w:color="auto"/>
        <w:left w:val="none" w:sz="0" w:space="0" w:color="auto"/>
        <w:bottom w:val="none" w:sz="0" w:space="0" w:color="auto"/>
        <w:right w:val="none" w:sz="0" w:space="0" w:color="auto"/>
      </w:divBdr>
    </w:div>
    <w:div w:id="201301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arisfellowships.com/nhg-book-study/nhg-facilitator-inf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risfellowships.com/calendar/" TargetMode="Externa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www.youtube.com/watch?v=cejtIUBokdo&amp;list=RDcejtIUBokdo&amp;start_radio=1" TargetMode="External"/><Relationship Id="rId1" Type="http://schemas.openxmlformats.org/officeDocument/2006/relationships/hyperlink" Target="https://www.youtube.com/watch?v=sxcnEBn1nA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5n%20(WElcome%20med.%20et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E94FE-60AA-4DD1-BF0E-23368BA54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v5n (WElcome med. etc.).dotx</Template>
  <TotalTime>51</TotalTime>
  <Pages>7</Pages>
  <Words>2673</Words>
  <Characters>15239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4</cp:revision>
  <cp:lastPrinted>2025-01-08T14:21:00Z</cp:lastPrinted>
  <dcterms:created xsi:type="dcterms:W3CDTF">2025-01-08T17:20:00Z</dcterms:created>
  <dcterms:modified xsi:type="dcterms:W3CDTF">2025-12-21T15:32:00Z</dcterms:modified>
</cp:coreProperties>
</file>