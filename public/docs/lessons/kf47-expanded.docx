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F0BE" w14:textId="77777777" w:rsidR="00285B9A" w:rsidRPr="00AB210D" w:rsidRDefault="00285B9A" w:rsidP="00556E6A">
      <w:pPr>
        <w:pStyle w:val="Title"/>
        <w:jc w:val="both"/>
      </w:pPr>
      <w:r w:rsidRPr="00AB210D">
        <w:t>KF</w:t>
      </w:r>
      <w:r w:rsidR="00D30636" w:rsidRPr="00AB210D">
        <w:t>47</w:t>
      </w:r>
      <w:r w:rsidR="00D13F70" w:rsidRPr="00AB210D">
        <w:t xml:space="preserve"> </w:t>
      </w:r>
      <w:r w:rsidR="00876AA7" w:rsidRPr="00AB210D">
        <w:t>Expanded</w:t>
      </w:r>
      <w:r w:rsidR="002E0309" w:rsidRPr="00AB210D">
        <w:t xml:space="preserve"> Version of Teachings</w:t>
      </w:r>
    </w:p>
    <w:p w14:paraId="753034CB" w14:textId="46C28013" w:rsidR="002F45EC" w:rsidRPr="00AB210D" w:rsidRDefault="002F45EC" w:rsidP="000548EB">
      <w:pPr>
        <w:spacing w:after="0" w:line="240" w:lineRule="auto"/>
        <w:jc w:val="both"/>
        <w:rPr>
          <w:rFonts w:cstheme="minorHAnsi"/>
        </w:rPr>
      </w:pPr>
      <w:r w:rsidRPr="00AB210D">
        <w:rPr>
          <w:rFonts w:cstheme="minorHAnsi"/>
        </w:rPr>
        <w:t>Karis is an invitation to a relationship based on mutual generosity.</w:t>
      </w:r>
    </w:p>
    <w:p w14:paraId="55663426" w14:textId="77777777" w:rsidR="002F45EC" w:rsidRPr="00AB210D" w:rsidRDefault="002F45EC" w:rsidP="000548EB">
      <w:pPr>
        <w:spacing w:after="0" w:line="240" w:lineRule="auto"/>
        <w:jc w:val="both"/>
        <w:rPr>
          <w:rFonts w:cstheme="minorHAnsi"/>
        </w:rPr>
      </w:pPr>
    </w:p>
    <w:p w14:paraId="4CEB7EEE" w14:textId="48677C65" w:rsidR="002F45EC" w:rsidRPr="00AB210D" w:rsidRDefault="002F45EC" w:rsidP="000548EB">
      <w:pPr>
        <w:spacing w:after="0" w:line="240" w:lineRule="auto"/>
        <w:jc w:val="both"/>
        <w:rPr>
          <w:rFonts w:cstheme="minorHAnsi"/>
        </w:rPr>
      </w:pPr>
      <w:r w:rsidRPr="00AB210D">
        <w:rPr>
          <w:rFonts w:cstheme="minorHAnsi"/>
        </w:rPr>
        <w:t>“Search me, O God, and know my heart. Examine me and know my thoughts. See if there is any way in me that causes pain, and lead me in the ways of eternity.” (Psalm 139:23</w:t>
      </w:r>
      <w:r w:rsidR="00E135B7" w:rsidRPr="00AB210D">
        <w:rPr>
          <w:rFonts w:cstheme="minorHAnsi"/>
        </w:rPr>
        <w:t>–</w:t>
      </w:r>
      <w:r w:rsidRPr="00AB210D">
        <w:rPr>
          <w:rFonts w:cstheme="minorHAnsi"/>
        </w:rPr>
        <w:t>24)</w:t>
      </w:r>
    </w:p>
    <w:p w14:paraId="0171443C" w14:textId="77777777" w:rsidR="002F45EC" w:rsidRPr="00AB210D" w:rsidRDefault="002F45EC" w:rsidP="000548EB">
      <w:pPr>
        <w:spacing w:after="0" w:line="240" w:lineRule="auto"/>
        <w:jc w:val="both"/>
        <w:rPr>
          <w:rFonts w:cstheme="minorHAnsi"/>
        </w:rPr>
      </w:pPr>
    </w:p>
    <w:p w14:paraId="7153681E" w14:textId="6176C799" w:rsidR="002F45EC" w:rsidRPr="00AB210D" w:rsidRDefault="002F45EC" w:rsidP="000548EB">
      <w:pPr>
        <w:spacing w:after="0" w:line="240" w:lineRule="auto"/>
        <w:jc w:val="both"/>
        <w:rPr>
          <w:rFonts w:cstheme="minorHAnsi"/>
          <w:b/>
        </w:rPr>
      </w:pPr>
      <w:r w:rsidRPr="00AB210D">
        <w:rPr>
          <w:rFonts w:cstheme="minorHAnsi"/>
          <w:b/>
        </w:rPr>
        <w:t>0:01</w:t>
      </w:r>
      <w:r w:rsidRPr="00AB210D">
        <w:rPr>
          <w:rFonts w:cstheme="minorHAnsi"/>
          <w:b/>
        </w:rPr>
        <w:tab/>
        <w:t>OPENING</w:t>
      </w:r>
    </w:p>
    <w:p w14:paraId="27CE3B31" w14:textId="77777777" w:rsidR="002F45EC" w:rsidRPr="00AB210D" w:rsidRDefault="002F45EC" w:rsidP="000548EB">
      <w:pPr>
        <w:spacing w:after="0" w:line="240" w:lineRule="auto"/>
        <w:jc w:val="both"/>
        <w:rPr>
          <w:rFonts w:cstheme="minorHAnsi"/>
          <w:b/>
        </w:rPr>
      </w:pPr>
    </w:p>
    <w:p w14:paraId="2DC18238" w14:textId="14F00160" w:rsidR="002F45EC" w:rsidRPr="00AB210D" w:rsidRDefault="002F45EC" w:rsidP="000548EB">
      <w:pPr>
        <w:spacing w:after="0" w:line="240" w:lineRule="auto"/>
        <w:jc w:val="both"/>
        <w:rPr>
          <w:rFonts w:cstheme="minorHAnsi"/>
          <w:b/>
        </w:rPr>
      </w:pPr>
      <w:r w:rsidRPr="00AB210D">
        <w:rPr>
          <w:rFonts w:cstheme="minorHAnsi"/>
          <w:b/>
        </w:rPr>
        <w:t>0:02</w:t>
      </w:r>
      <w:r w:rsidRPr="00AB210D">
        <w:rPr>
          <w:rFonts w:cstheme="minorHAnsi"/>
          <w:b/>
        </w:rPr>
        <w:tab/>
        <w:t>PRESENTING</w:t>
      </w:r>
    </w:p>
    <w:p w14:paraId="73AD79C1" w14:textId="77777777" w:rsidR="002F45EC" w:rsidRPr="00AB210D" w:rsidRDefault="002F45EC" w:rsidP="000548EB">
      <w:pPr>
        <w:spacing w:after="0" w:line="240" w:lineRule="auto"/>
        <w:jc w:val="both"/>
        <w:rPr>
          <w:rFonts w:cstheme="minorHAnsi"/>
          <w:b/>
        </w:rPr>
      </w:pPr>
    </w:p>
    <w:p w14:paraId="6124D207" w14:textId="77777777" w:rsidR="002F45EC" w:rsidRPr="00AB210D" w:rsidRDefault="002F45EC" w:rsidP="000548EB">
      <w:pPr>
        <w:spacing w:after="0" w:line="240" w:lineRule="auto"/>
        <w:jc w:val="both"/>
        <w:rPr>
          <w:rFonts w:cstheme="minorHAnsi"/>
          <w:b/>
        </w:rPr>
      </w:pPr>
      <w:r w:rsidRPr="00AB210D">
        <w:rPr>
          <w:rFonts w:cstheme="minorHAnsi"/>
          <w:b/>
        </w:rPr>
        <w:t>0:06</w:t>
      </w:r>
      <w:r w:rsidRPr="00AB210D">
        <w:rPr>
          <w:rFonts w:cstheme="minorHAnsi"/>
          <w:b/>
        </w:rPr>
        <w:tab/>
        <w:t>KARIS CIRCULATION</w:t>
      </w:r>
    </w:p>
    <w:p w14:paraId="5C9A4C8E" w14:textId="77777777" w:rsidR="002F45EC" w:rsidRPr="00AB210D" w:rsidRDefault="002F45EC" w:rsidP="000548EB">
      <w:pPr>
        <w:spacing w:after="0" w:line="240" w:lineRule="auto"/>
        <w:jc w:val="both"/>
        <w:rPr>
          <w:rFonts w:cstheme="minorHAnsi"/>
          <w:b/>
        </w:rPr>
      </w:pPr>
    </w:p>
    <w:p w14:paraId="2677C0A6" w14:textId="77777777" w:rsidR="002F45EC" w:rsidRPr="00AB210D" w:rsidRDefault="002F45EC" w:rsidP="000548EB">
      <w:pPr>
        <w:spacing w:after="0" w:line="240" w:lineRule="auto"/>
        <w:jc w:val="both"/>
        <w:rPr>
          <w:rFonts w:cstheme="minorHAnsi"/>
          <w:b/>
        </w:rPr>
      </w:pPr>
      <w:r w:rsidRPr="00AB210D">
        <w:rPr>
          <w:rFonts w:cstheme="minorHAnsi"/>
          <w:b/>
        </w:rPr>
        <w:t>0:07</w:t>
      </w:r>
      <w:r w:rsidRPr="00AB210D">
        <w:rPr>
          <w:rFonts w:cstheme="minorHAnsi"/>
          <w:b/>
        </w:rPr>
        <w:tab/>
        <w:t>GUIDELINES &amp; LIMITATIONS</w:t>
      </w:r>
    </w:p>
    <w:p w14:paraId="5B266AB5" w14:textId="77777777" w:rsidR="002F45EC" w:rsidRPr="00AB210D" w:rsidRDefault="002F45EC" w:rsidP="000548EB">
      <w:pPr>
        <w:spacing w:after="0" w:line="240" w:lineRule="auto"/>
        <w:jc w:val="both"/>
        <w:rPr>
          <w:rFonts w:cstheme="minorHAnsi"/>
          <w:b/>
        </w:rPr>
      </w:pPr>
    </w:p>
    <w:p w14:paraId="6BD889C1" w14:textId="0843CFF8" w:rsidR="002F45EC" w:rsidRPr="00AB210D" w:rsidRDefault="002F45EC" w:rsidP="000548EB">
      <w:pPr>
        <w:spacing w:after="0" w:line="240" w:lineRule="auto"/>
        <w:jc w:val="both"/>
        <w:rPr>
          <w:rFonts w:cstheme="minorHAnsi"/>
          <w:b/>
        </w:rPr>
      </w:pPr>
      <w:r w:rsidRPr="00AB210D">
        <w:rPr>
          <w:rFonts w:cstheme="minorHAnsi"/>
          <w:b/>
        </w:rPr>
        <w:t>0:08</w:t>
      </w:r>
      <w:r w:rsidRPr="00AB210D">
        <w:rPr>
          <w:rFonts w:cstheme="minorHAnsi"/>
          <w:b/>
        </w:rPr>
        <w:tab/>
        <w:t>MINDFULNESS &amp; MEDITATION TRAINING</w:t>
      </w:r>
    </w:p>
    <w:p w14:paraId="6D298F72" w14:textId="77777777" w:rsidR="002F45EC" w:rsidRPr="00AB210D" w:rsidRDefault="002F45EC" w:rsidP="000548EB">
      <w:pPr>
        <w:spacing w:after="0" w:line="240" w:lineRule="auto"/>
        <w:jc w:val="both"/>
        <w:rPr>
          <w:rFonts w:cstheme="minorHAnsi"/>
          <w:b/>
        </w:rPr>
      </w:pPr>
    </w:p>
    <w:p w14:paraId="659CCB78" w14:textId="77777777" w:rsidR="00CA0266" w:rsidRPr="00AB210D" w:rsidRDefault="00CA0266" w:rsidP="000548EB">
      <w:pPr>
        <w:spacing w:after="0" w:line="240" w:lineRule="auto"/>
        <w:jc w:val="both"/>
        <w:rPr>
          <w:rFonts w:cstheme="minorHAnsi"/>
        </w:rPr>
      </w:pPr>
      <w:r w:rsidRPr="00AB210D">
        <w:rPr>
          <w:rFonts w:cstheme="minorHAnsi"/>
        </w:rPr>
        <w:t>We are exploring KF Confession 11:</w:t>
      </w:r>
    </w:p>
    <w:p w14:paraId="4B36B986" w14:textId="77777777" w:rsidR="00CA0266" w:rsidRPr="00AB210D" w:rsidRDefault="00CA0266" w:rsidP="000548EB">
      <w:pPr>
        <w:spacing w:after="0" w:line="240" w:lineRule="auto"/>
        <w:jc w:val="both"/>
        <w:rPr>
          <w:rFonts w:cstheme="minorHAnsi"/>
        </w:rPr>
      </w:pPr>
    </w:p>
    <w:p w14:paraId="0D7817FC" w14:textId="77777777" w:rsidR="00CA0266" w:rsidRPr="00AB210D" w:rsidRDefault="00CA0266" w:rsidP="000548EB">
      <w:pPr>
        <w:spacing w:after="0" w:line="240" w:lineRule="auto"/>
        <w:jc w:val="center"/>
        <w:rPr>
          <w:rFonts w:cstheme="minorHAnsi"/>
        </w:rPr>
      </w:pPr>
      <w:r w:rsidRPr="00AB210D">
        <w:rPr>
          <w:rFonts w:cstheme="minorHAnsi"/>
        </w:rPr>
        <w:t>We take responsibility for any damage that we have done.</w:t>
      </w:r>
    </w:p>
    <w:p w14:paraId="533CCAE7" w14:textId="77777777" w:rsidR="00CA0266" w:rsidRPr="00AB210D" w:rsidRDefault="00CA0266" w:rsidP="000548EB">
      <w:pPr>
        <w:spacing w:after="0" w:line="240" w:lineRule="auto"/>
        <w:jc w:val="both"/>
        <w:rPr>
          <w:rFonts w:cstheme="minorHAnsi"/>
        </w:rPr>
      </w:pPr>
    </w:p>
    <w:p w14:paraId="3C64684E" w14:textId="77777777" w:rsidR="0027241A" w:rsidRPr="00AB210D" w:rsidRDefault="0027241A" w:rsidP="0027241A">
      <w:pPr>
        <w:spacing w:after="0" w:line="240" w:lineRule="auto"/>
        <w:jc w:val="both"/>
        <w:rPr>
          <w:rFonts w:cstheme="minorHAnsi"/>
        </w:rPr>
      </w:pPr>
      <w:bookmarkStart w:id="0" w:name="_Hlk505198189"/>
      <w:r w:rsidRPr="00AB210D">
        <w:rPr>
          <w:rFonts w:cstheme="minorHAnsi"/>
        </w:rPr>
        <w:t xml:space="preserve">KF Confession 11 is perhaps the most difficult confession to put into practice. Nancy hopes that the meditation techniques that you are learning will strengthen you for this task. All of us have inherited debts of misorientation, and we ourselves have generated debt. We have damaged the material world, our communities, and our own lives. We need to be reminded of these facts so that we can take responsibility for our present outcomes and get on with the glorious work of redeeming our debts. In this lesson, we will be reviewing some of our KF meditations while lifting our eyes and imagining that the sun is shining on our face. </w:t>
      </w:r>
    </w:p>
    <w:bookmarkEnd w:id="0"/>
    <w:p w14:paraId="7BFC95F8" w14:textId="77777777" w:rsidR="00CA0266" w:rsidRPr="00AB210D" w:rsidRDefault="00CA0266" w:rsidP="000548EB">
      <w:pPr>
        <w:spacing w:after="0" w:line="240" w:lineRule="auto"/>
        <w:jc w:val="both"/>
        <w:rPr>
          <w:rFonts w:cstheme="minorHAnsi"/>
        </w:rPr>
      </w:pPr>
    </w:p>
    <w:p w14:paraId="3DA8FB2C" w14:textId="77777777" w:rsidR="00C8795D" w:rsidRPr="00AB210D" w:rsidRDefault="00C8795D" w:rsidP="00C8795D">
      <w:pPr>
        <w:spacing w:after="0" w:line="240" w:lineRule="auto"/>
        <w:jc w:val="both"/>
        <w:rPr>
          <w:rFonts w:cstheme="minorHAnsi"/>
          <w:b/>
        </w:rPr>
      </w:pPr>
      <w:r w:rsidRPr="00AB210D">
        <w:rPr>
          <w:rFonts w:cstheme="minorHAnsi"/>
          <w:b/>
        </w:rPr>
        <w:t>The Sunlight Meditation</w:t>
      </w:r>
    </w:p>
    <w:p w14:paraId="16B899EF" w14:textId="77777777" w:rsidR="00C8795D" w:rsidRPr="00AB210D" w:rsidRDefault="00C8795D" w:rsidP="00C8795D">
      <w:pPr>
        <w:spacing w:after="0" w:line="240" w:lineRule="auto"/>
        <w:jc w:val="both"/>
        <w:rPr>
          <w:rFonts w:cstheme="minorHAnsi"/>
        </w:rPr>
      </w:pPr>
    </w:p>
    <w:p w14:paraId="42F61C39" w14:textId="3020F9A5" w:rsidR="00C8795D" w:rsidRPr="00AB210D" w:rsidRDefault="00C8795D" w:rsidP="00C8795D">
      <w:pPr>
        <w:spacing w:after="0" w:line="240" w:lineRule="auto"/>
        <w:jc w:val="both"/>
        <w:rPr>
          <w:rFonts w:cstheme="minorHAnsi"/>
        </w:rPr>
      </w:pPr>
      <w:r w:rsidRPr="00AB210D">
        <w:rPr>
          <w:rFonts w:cstheme="minorHAnsi"/>
        </w:rPr>
        <w:t xml:space="preserve">Take a meditation posture. Gently close your eyes and begin </w:t>
      </w:r>
      <w:r w:rsidRPr="00AB210D">
        <w:rPr>
          <w:rFonts w:cstheme="minorHAnsi"/>
          <w:b/>
        </w:rPr>
        <w:t>Alternate Nostril Breathing.</w:t>
      </w:r>
      <w:r w:rsidRPr="00AB210D">
        <w:rPr>
          <w:rFonts w:cstheme="minorHAnsi"/>
        </w:rPr>
        <w:t xml:space="preserve"> </w:t>
      </w:r>
      <w:r w:rsidR="0027241A" w:rsidRPr="00AB210D">
        <w:rPr>
          <w:rFonts w:cstheme="minorHAnsi"/>
        </w:rPr>
        <w:t>Practice</w:t>
      </w:r>
      <w:r w:rsidRPr="00AB210D">
        <w:rPr>
          <w:rFonts w:cstheme="minorHAnsi"/>
        </w:rPr>
        <w:t xml:space="preserve"> for one minute. </w:t>
      </w:r>
      <w:r w:rsidRPr="00AB210D">
        <w:rPr>
          <w:rFonts w:cstheme="minorHAnsi"/>
          <w:i/>
        </w:rPr>
        <w:t>(Pause for 1 minute)</w:t>
      </w:r>
    </w:p>
    <w:p w14:paraId="76A58B99" w14:textId="77777777" w:rsidR="00C8795D" w:rsidRPr="00AB210D" w:rsidRDefault="00C8795D" w:rsidP="00C8795D">
      <w:pPr>
        <w:spacing w:after="0" w:line="240" w:lineRule="auto"/>
        <w:jc w:val="both"/>
        <w:rPr>
          <w:rFonts w:cstheme="minorHAnsi"/>
        </w:rPr>
      </w:pPr>
    </w:p>
    <w:p w14:paraId="47E96511" w14:textId="77777777" w:rsidR="00C8795D" w:rsidRPr="00AB210D" w:rsidRDefault="00C8795D" w:rsidP="00C8795D">
      <w:pPr>
        <w:spacing w:after="0" w:line="240" w:lineRule="auto"/>
        <w:jc w:val="both"/>
        <w:rPr>
          <w:rFonts w:cstheme="minorHAnsi"/>
        </w:rPr>
      </w:pPr>
      <w:r w:rsidRPr="00AB210D">
        <w:rPr>
          <w:rFonts w:cstheme="minorHAnsi"/>
        </w:rPr>
        <w:t xml:space="preserve">Pause. Keep your eyes closed and return to normal, relaxed breathing. </w:t>
      </w:r>
    </w:p>
    <w:p w14:paraId="5FD71A03" w14:textId="77777777" w:rsidR="00C8795D" w:rsidRPr="00AB210D" w:rsidRDefault="00C8795D" w:rsidP="00C8795D">
      <w:pPr>
        <w:spacing w:after="0" w:line="240" w:lineRule="auto"/>
        <w:jc w:val="both"/>
        <w:rPr>
          <w:rFonts w:cstheme="minorHAnsi"/>
        </w:rPr>
      </w:pPr>
    </w:p>
    <w:p w14:paraId="5A0DC0F3" w14:textId="0A9B3721" w:rsidR="00C8795D" w:rsidRPr="00AB210D" w:rsidRDefault="00C8795D" w:rsidP="00C8795D">
      <w:pPr>
        <w:spacing w:after="0" w:line="240" w:lineRule="auto"/>
        <w:jc w:val="both"/>
        <w:rPr>
          <w:rFonts w:cstheme="minorHAnsi"/>
        </w:rPr>
      </w:pPr>
      <w:r w:rsidRPr="00AB210D">
        <w:rPr>
          <w:rFonts w:cstheme="minorHAnsi"/>
        </w:rPr>
        <w:t xml:space="preserve">Through your KF training, you have learned that the events in your life are not the problem. </w:t>
      </w:r>
      <w:r w:rsidR="00215B65" w:rsidRPr="00AB210D">
        <w:rPr>
          <w:rFonts w:cstheme="minorHAnsi"/>
        </w:rPr>
        <w:t>Misorientation is the problem, and misorientation is caused by your reactions to those events.</w:t>
      </w:r>
      <w:r w:rsidRPr="00AB210D">
        <w:rPr>
          <w:rFonts w:cstheme="minorHAnsi"/>
        </w:rPr>
        <w:t xml:space="preserve"> Now let’s return to the </w:t>
      </w:r>
      <w:r w:rsidRPr="00AB210D">
        <w:rPr>
          <w:rFonts w:cstheme="minorHAnsi"/>
          <w:b/>
        </w:rPr>
        <w:t>Lectio Divina</w:t>
      </w:r>
      <w:r w:rsidRPr="00AB210D">
        <w:rPr>
          <w:rFonts w:cstheme="minorHAnsi"/>
        </w:rPr>
        <w:t xml:space="preserve"> meditation using a passage from the Gospel of Mark. Our text is a little longer than usual, and I will read it </w:t>
      </w:r>
      <w:r w:rsidR="00AF78DF" w:rsidRPr="00AB210D">
        <w:rPr>
          <w:rFonts w:cstheme="minorHAnsi"/>
        </w:rPr>
        <w:t>twice</w:t>
      </w:r>
      <w:r w:rsidRPr="00AB210D">
        <w:rPr>
          <w:rFonts w:cstheme="minorHAnsi"/>
        </w:rPr>
        <w:t xml:space="preserve"> during the next minute. Allow the meaning to soak into your soul. Let’s begin.</w:t>
      </w:r>
    </w:p>
    <w:p w14:paraId="5CB01EA4" w14:textId="77777777" w:rsidR="00C8795D" w:rsidRPr="00AB210D" w:rsidRDefault="00C8795D" w:rsidP="00C8795D">
      <w:pPr>
        <w:spacing w:after="0" w:line="240" w:lineRule="auto"/>
        <w:ind w:right="357"/>
        <w:jc w:val="both"/>
        <w:rPr>
          <w:rFonts w:cstheme="minorHAnsi"/>
        </w:rPr>
      </w:pPr>
    </w:p>
    <w:p w14:paraId="6B9456C9" w14:textId="77777777" w:rsidR="00C8795D" w:rsidRPr="00AB210D" w:rsidRDefault="00C8795D" w:rsidP="00C8795D">
      <w:pPr>
        <w:spacing w:after="0" w:line="240" w:lineRule="auto"/>
        <w:jc w:val="center"/>
        <w:rPr>
          <w:rFonts w:cstheme="minorHAnsi"/>
          <w:i/>
        </w:rPr>
      </w:pPr>
      <w:bookmarkStart w:id="1" w:name="OLE_LINK1"/>
      <w:r w:rsidRPr="00AB210D">
        <w:rPr>
          <w:rFonts w:cstheme="minorHAnsi"/>
          <w:i/>
        </w:rPr>
        <w:t>Do you not see that what goes into a person from the outside cannot defile that person?</w:t>
      </w:r>
    </w:p>
    <w:p w14:paraId="34D25BB9" w14:textId="15196743" w:rsidR="00C8795D" w:rsidRPr="00AB210D" w:rsidRDefault="00C8795D" w:rsidP="00C8795D">
      <w:pPr>
        <w:spacing w:after="0" w:line="240" w:lineRule="auto"/>
        <w:jc w:val="center"/>
        <w:rPr>
          <w:rFonts w:cstheme="minorHAnsi"/>
          <w:i/>
        </w:rPr>
      </w:pPr>
      <w:r w:rsidRPr="00AB210D">
        <w:rPr>
          <w:rFonts w:cstheme="minorHAnsi"/>
          <w:i/>
        </w:rPr>
        <w:t>What defiles you is what comes out of you.</w:t>
      </w:r>
      <w:r w:rsidRPr="00AB210D">
        <w:rPr>
          <w:rStyle w:val="EndnoteReference"/>
          <w:rFonts w:cstheme="minorHAnsi"/>
          <w:i/>
        </w:rPr>
        <w:endnoteReference w:id="1"/>
      </w:r>
    </w:p>
    <w:p w14:paraId="0515A80B" w14:textId="0A6C765B" w:rsidR="00C8795D" w:rsidRPr="00AB210D" w:rsidRDefault="00C8795D" w:rsidP="00C8795D">
      <w:pPr>
        <w:widowControl w:val="0"/>
        <w:spacing w:after="0" w:line="240" w:lineRule="auto"/>
        <w:jc w:val="center"/>
        <w:rPr>
          <w:rFonts w:cstheme="minorHAnsi"/>
          <w:i/>
        </w:rPr>
      </w:pPr>
      <w:r w:rsidRPr="00AB210D">
        <w:rPr>
          <w:rFonts w:cstheme="minorHAnsi"/>
          <w:i/>
        </w:rPr>
        <w:t xml:space="preserve">(Pause for 1 minute, repeating the passage </w:t>
      </w:r>
      <w:r w:rsidR="00F95FC0" w:rsidRPr="00AB210D">
        <w:rPr>
          <w:rFonts w:cstheme="minorHAnsi"/>
          <w:i/>
        </w:rPr>
        <w:t xml:space="preserve">after </w:t>
      </w:r>
      <w:r w:rsidRPr="00AB210D">
        <w:rPr>
          <w:rFonts w:cstheme="minorHAnsi"/>
          <w:i/>
        </w:rPr>
        <w:t>30 seconds)</w:t>
      </w:r>
    </w:p>
    <w:bookmarkEnd w:id="1"/>
    <w:p w14:paraId="2ADC6DB0" w14:textId="77777777" w:rsidR="00C8795D" w:rsidRPr="00AB210D" w:rsidRDefault="00C8795D" w:rsidP="00C8795D">
      <w:pPr>
        <w:widowControl w:val="0"/>
        <w:spacing w:after="0" w:line="240" w:lineRule="auto"/>
        <w:ind w:right="357"/>
        <w:jc w:val="both"/>
        <w:rPr>
          <w:rFonts w:cstheme="minorHAnsi"/>
        </w:rPr>
      </w:pPr>
    </w:p>
    <w:p w14:paraId="6568BB8C" w14:textId="35FDBC3B" w:rsidR="00C8795D" w:rsidRPr="00AB210D" w:rsidRDefault="00C8795D" w:rsidP="00C8795D">
      <w:pPr>
        <w:widowControl w:val="0"/>
        <w:spacing w:after="0" w:line="240" w:lineRule="auto"/>
        <w:jc w:val="both"/>
        <w:rPr>
          <w:rFonts w:cstheme="minorHAnsi"/>
          <w:color w:val="002060"/>
        </w:rPr>
      </w:pPr>
      <w:r w:rsidRPr="00AB210D">
        <w:rPr>
          <w:rFonts w:cstheme="minorHAnsi"/>
        </w:rPr>
        <w:t xml:space="preserve">Hold this Scripture in your mind while you gently lift your eyes. You might feel a tiny stretch. Imagine what </w:t>
      </w:r>
      <w:r w:rsidRPr="00AB210D">
        <w:rPr>
          <w:rFonts w:cstheme="minorHAnsi"/>
        </w:rPr>
        <w:lastRenderedPageBreak/>
        <w:t xml:space="preserve">light and heat from the sun might feel like on your face. </w:t>
      </w:r>
      <w:bookmarkStart w:id="2" w:name="_Hlk536616383"/>
      <w:r w:rsidRPr="00AB210D">
        <w:rPr>
          <w:rFonts w:cstheme="minorHAnsi"/>
        </w:rPr>
        <w:t xml:space="preserve">For two minutes, try to maintain that sensation </w:t>
      </w:r>
      <w:r w:rsidR="00FC3D42" w:rsidRPr="00AB210D">
        <w:rPr>
          <w:rFonts w:cstheme="minorHAnsi"/>
        </w:rPr>
        <w:t>as</w:t>
      </w:r>
      <w:r w:rsidR="001A7454" w:rsidRPr="00AB210D">
        <w:rPr>
          <w:rFonts w:cstheme="minorHAnsi"/>
        </w:rPr>
        <w:t xml:space="preserve"> </w:t>
      </w:r>
      <w:r w:rsidR="00AF78DF" w:rsidRPr="00AB210D">
        <w:rPr>
          <w:rFonts w:cstheme="minorHAnsi"/>
        </w:rPr>
        <w:t>you continue</w:t>
      </w:r>
      <w:r w:rsidRPr="00AB210D">
        <w:rPr>
          <w:rFonts w:cstheme="minorHAnsi"/>
        </w:rPr>
        <w:t xml:space="preserve"> to meditate on our text. </w:t>
      </w:r>
    </w:p>
    <w:p w14:paraId="7DEFD60D" w14:textId="77777777" w:rsidR="00C8795D" w:rsidRPr="00AB210D" w:rsidRDefault="00C8795D" w:rsidP="0056366C">
      <w:pPr>
        <w:spacing w:after="0" w:line="240" w:lineRule="auto"/>
        <w:ind w:right="720"/>
        <w:jc w:val="both"/>
        <w:rPr>
          <w:rFonts w:cstheme="minorHAnsi"/>
          <w:color w:val="002060"/>
        </w:rPr>
      </w:pPr>
    </w:p>
    <w:p w14:paraId="74F3BC03" w14:textId="77777777" w:rsidR="00C8795D" w:rsidRPr="00AB210D" w:rsidRDefault="00C8795D" w:rsidP="00C8795D">
      <w:pPr>
        <w:spacing w:after="0" w:line="240" w:lineRule="auto"/>
        <w:jc w:val="center"/>
        <w:rPr>
          <w:rFonts w:cstheme="minorHAnsi"/>
          <w:i/>
        </w:rPr>
      </w:pPr>
      <w:r w:rsidRPr="00AB210D">
        <w:rPr>
          <w:rFonts w:cstheme="minorHAnsi"/>
          <w:i/>
        </w:rPr>
        <w:t>Do you not see that what goes into a person from the outside cannot defile that person?</w:t>
      </w:r>
    </w:p>
    <w:p w14:paraId="4580B2B4" w14:textId="554A0E74" w:rsidR="00C8795D" w:rsidRPr="00AB210D" w:rsidRDefault="00C8795D" w:rsidP="00C8795D">
      <w:pPr>
        <w:spacing w:after="0" w:line="240" w:lineRule="auto"/>
        <w:jc w:val="center"/>
        <w:rPr>
          <w:rFonts w:cstheme="minorHAnsi"/>
          <w:i/>
        </w:rPr>
      </w:pPr>
      <w:r w:rsidRPr="00AB210D">
        <w:rPr>
          <w:rFonts w:cstheme="minorHAnsi"/>
          <w:i/>
        </w:rPr>
        <w:t>What defiles you is what comes out of you.</w:t>
      </w:r>
    </w:p>
    <w:p w14:paraId="755487B7" w14:textId="77777777" w:rsidR="00C8795D" w:rsidRPr="00AB210D" w:rsidRDefault="00C8795D" w:rsidP="00C8795D">
      <w:pPr>
        <w:widowControl w:val="0"/>
        <w:spacing w:after="0" w:line="240" w:lineRule="auto"/>
        <w:jc w:val="center"/>
        <w:rPr>
          <w:rFonts w:cstheme="minorHAnsi"/>
          <w:i/>
        </w:rPr>
      </w:pPr>
      <w:r w:rsidRPr="00AB210D">
        <w:rPr>
          <w:rFonts w:cstheme="minorHAnsi"/>
          <w:i/>
        </w:rPr>
        <w:t>(Pause for 2 minutes, repeating the passage after 1 minute)</w:t>
      </w:r>
    </w:p>
    <w:bookmarkEnd w:id="2"/>
    <w:p w14:paraId="46E78000" w14:textId="77777777" w:rsidR="00C8795D" w:rsidRPr="00AB210D" w:rsidRDefault="00C8795D" w:rsidP="00C8795D">
      <w:pPr>
        <w:spacing w:after="0" w:line="240" w:lineRule="auto"/>
        <w:jc w:val="both"/>
        <w:rPr>
          <w:rFonts w:cstheme="minorHAnsi"/>
        </w:rPr>
      </w:pPr>
    </w:p>
    <w:p w14:paraId="3A26580B" w14:textId="77777777" w:rsidR="00C8795D" w:rsidRPr="00AB210D" w:rsidRDefault="00C8795D" w:rsidP="00C8795D">
      <w:pPr>
        <w:spacing w:after="0" w:line="240" w:lineRule="auto"/>
        <w:jc w:val="both"/>
        <w:rPr>
          <w:rFonts w:cstheme="minorHAnsi"/>
          <w:i/>
        </w:rPr>
      </w:pPr>
      <w:r w:rsidRPr="00AB210D">
        <w:rPr>
          <w:rFonts w:cstheme="minorHAnsi"/>
        </w:rPr>
        <w:t xml:space="preserve">Pause. Take a deep breath, and you might like to stretch your whole body. Gently open your eyes and re-engage with the meeting. During the next thirty seconds, jot down anything you learned or felt during this meditation. </w:t>
      </w:r>
      <w:r w:rsidRPr="00AB210D">
        <w:rPr>
          <w:rFonts w:cstheme="minorHAnsi"/>
          <w:i/>
        </w:rPr>
        <w:t>(Pause for 30 seconds)</w:t>
      </w:r>
    </w:p>
    <w:p w14:paraId="6C0C61E1" w14:textId="77777777" w:rsidR="00C8795D" w:rsidRPr="00AB210D" w:rsidRDefault="00C8795D" w:rsidP="00C8795D">
      <w:pPr>
        <w:spacing w:after="0" w:line="240" w:lineRule="auto"/>
        <w:jc w:val="both"/>
        <w:rPr>
          <w:rFonts w:cstheme="minorHAnsi"/>
        </w:rPr>
      </w:pPr>
    </w:p>
    <w:p w14:paraId="3213E44F" w14:textId="23952A5B" w:rsidR="00C8795D" w:rsidRPr="00AB210D" w:rsidRDefault="00C8795D" w:rsidP="00C8795D">
      <w:pPr>
        <w:spacing w:after="0" w:line="240" w:lineRule="auto"/>
        <w:jc w:val="both"/>
        <w:rPr>
          <w:rFonts w:cstheme="minorHAnsi"/>
        </w:rPr>
      </w:pPr>
      <w:r w:rsidRPr="00AB210D">
        <w:rPr>
          <w:rFonts w:cstheme="minorHAnsi"/>
        </w:rPr>
        <w:t xml:space="preserve">Our hymn, </w:t>
      </w:r>
      <w:r w:rsidRPr="00AB210D">
        <w:rPr>
          <w:rFonts w:cstheme="minorHAnsi"/>
          <w:i/>
        </w:rPr>
        <w:t xml:space="preserve">Great Is Thy Faithfulness, </w:t>
      </w:r>
      <w:r w:rsidRPr="00AB210D">
        <w:rPr>
          <w:rFonts w:cstheme="minorHAnsi"/>
        </w:rPr>
        <w:t>describes the trustworthy flow of created cycles</w:t>
      </w:r>
      <w:r w:rsidR="00EE1662" w:rsidRPr="00AB210D">
        <w:rPr>
          <w:rFonts w:cstheme="minorHAnsi"/>
        </w:rPr>
        <w:t>:</w:t>
      </w:r>
      <w:r w:rsidRPr="00AB210D">
        <w:rPr>
          <w:rFonts w:cstheme="minorHAnsi"/>
        </w:rPr>
        <w:t xml:space="preserve"> </w:t>
      </w:r>
    </w:p>
    <w:p w14:paraId="402A7002" w14:textId="77777777" w:rsidR="00C8795D" w:rsidRPr="00AB210D" w:rsidRDefault="00C8795D" w:rsidP="00C8795D">
      <w:pPr>
        <w:spacing w:after="0" w:line="240" w:lineRule="auto"/>
        <w:jc w:val="center"/>
        <w:rPr>
          <w:rFonts w:cstheme="minorHAnsi"/>
        </w:rPr>
      </w:pPr>
    </w:p>
    <w:p w14:paraId="3717D73E" w14:textId="77777777" w:rsidR="00C8795D" w:rsidRPr="00AB210D" w:rsidRDefault="00C8795D" w:rsidP="00C8795D">
      <w:pPr>
        <w:spacing w:after="0" w:line="240" w:lineRule="auto"/>
        <w:jc w:val="center"/>
        <w:rPr>
          <w:rFonts w:cstheme="minorHAnsi"/>
        </w:rPr>
      </w:pPr>
      <w:r w:rsidRPr="00AB210D">
        <w:rPr>
          <w:rFonts w:cstheme="minorHAnsi"/>
        </w:rPr>
        <w:t>Summer and winter, and springtime and harvest,</w:t>
      </w:r>
    </w:p>
    <w:p w14:paraId="28A9292F" w14:textId="77777777" w:rsidR="00C8795D" w:rsidRPr="00AB210D" w:rsidRDefault="00C8795D" w:rsidP="00C8795D">
      <w:pPr>
        <w:spacing w:after="0" w:line="240" w:lineRule="auto"/>
        <w:jc w:val="center"/>
        <w:rPr>
          <w:rFonts w:cstheme="minorHAnsi"/>
        </w:rPr>
      </w:pPr>
      <w:r w:rsidRPr="00AB210D">
        <w:rPr>
          <w:rFonts w:cstheme="minorHAnsi"/>
        </w:rPr>
        <w:t>Sun, moon and stars in their courses above,</w:t>
      </w:r>
    </w:p>
    <w:p w14:paraId="7C9DCABC" w14:textId="77777777" w:rsidR="00C8795D" w:rsidRPr="00AB210D" w:rsidRDefault="00C8795D" w:rsidP="00C8795D">
      <w:pPr>
        <w:spacing w:after="0" w:line="240" w:lineRule="auto"/>
        <w:jc w:val="center"/>
        <w:rPr>
          <w:rFonts w:cstheme="minorHAnsi"/>
        </w:rPr>
      </w:pPr>
      <w:r w:rsidRPr="00AB210D">
        <w:rPr>
          <w:rFonts w:cstheme="minorHAnsi"/>
        </w:rPr>
        <w:t>Join with all nature in manifold witness</w:t>
      </w:r>
    </w:p>
    <w:p w14:paraId="4C778642" w14:textId="77777777" w:rsidR="00C8795D" w:rsidRPr="00AB210D" w:rsidRDefault="00C8795D" w:rsidP="00C8795D">
      <w:pPr>
        <w:spacing w:after="0" w:line="240" w:lineRule="auto"/>
        <w:jc w:val="center"/>
        <w:rPr>
          <w:rFonts w:cstheme="minorHAnsi"/>
        </w:rPr>
      </w:pPr>
      <w:r w:rsidRPr="00AB210D">
        <w:rPr>
          <w:rFonts w:cstheme="minorHAnsi"/>
        </w:rPr>
        <w:t>To Thy great faithfulness, mercy and love.</w:t>
      </w:r>
      <w:r w:rsidRPr="00AB210D">
        <w:rPr>
          <w:rStyle w:val="EndnoteReference"/>
          <w:rFonts w:cstheme="minorHAnsi"/>
        </w:rPr>
        <w:endnoteReference w:id="2"/>
      </w:r>
    </w:p>
    <w:p w14:paraId="2066647A" w14:textId="77777777" w:rsidR="00C8795D" w:rsidRPr="00AB210D" w:rsidRDefault="00C8795D" w:rsidP="00C8795D">
      <w:pPr>
        <w:spacing w:after="0" w:line="240" w:lineRule="auto"/>
        <w:jc w:val="both"/>
        <w:rPr>
          <w:rFonts w:cstheme="minorHAnsi"/>
        </w:rPr>
      </w:pPr>
    </w:p>
    <w:p w14:paraId="13294F46" w14:textId="77777777" w:rsidR="00C8795D" w:rsidRPr="00AB210D" w:rsidRDefault="00C8795D" w:rsidP="00C8795D">
      <w:pPr>
        <w:spacing w:after="0" w:line="240" w:lineRule="auto"/>
        <w:jc w:val="both"/>
        <w:rPr>
          <w:rFonts w:cstheme="minorHAnsi"/>
        </w:rPr>
      </w:pPr>
      <w:r w:rsidRPr="00AB210D">
        <w:rPr>
          <w:rFonts w:cstheme="minorHAnsi"/>
        </w:rPr>
        <w:t>Take a deep breath.</w:t>
      </w:r>
    </w:p>
    <w:p w14:paraId="32D2F7B0" w14:textId="26591236" w:rsidR="00C8795D" w:rsidRPr="00AB210D" w:rsidRDefault="00C8795D" w:rsidP="00C8795D">
      <w:pPr>
        <w:spacing w:after="0" w:line="240" w:lineRule="auto"/>
        <w:jc w:val="both"/>
        <w:rPr>
          <w:rFonts w:cstheme="minorHAnsi"/>
          <w:i/>
        </w:rPr>
      </w:pPr>
      <w:r w:rsidRPr="00AB210D">
        <w:rPr>
          <w:rFonts w:cstheme="minorHAnsi"/>
          <w:i/>
        </w:rPr>
        <w:t>(</w:t>
      </w:r>
      <w:r w:rsidR="0079475F" w:rsidRPr="00AB210D">
        <w:rPr>
          <w:rFonts w:cstheme="minorHAnsi"/>
          <w:i/>
        </w:rPr>
        <w:t xml:space="preserve">If time permits, </w:t>
      </w:r>
      <w:r w:rsidR="005823FB" w:rsidRPr="00AB210D">
        <w:rPr>
          <w:rFonts w:cstheme="minorHAnsi"/>
          <w:i/>
        </w:rPr>
        <w:t>ask, “Does anyone have comments or questions about this training?”</w:t>
      </w:r>
      <w:r w:rsidR="0079475F" w:rsidRPr="00AB210D">
        <w:rPr>
          <w:rFonts w:cstheme="minorHAnsi"/>
          <w:i/>
        </w:rPr>
        <w:t>)</w:t>
      </w:r>
    </w:p>
    <w:p w14:paraId="105DE48A" w14:textId="77777777" w:rsidR="002F45EC" w:rsidRPr="00AB210D" w:rsidRDefault="002F45EC" w:rsidP="000548EB">
      <w:pPr>
        <w:spacing w:after="0" w:line="240" w:lineRule="auto"/>
        <w:jc w:val="both"/>
        <w:rPr>
          <w:rFonts w:cstheme="minorHAnsi"/>
        </w:rPr>
      </w:pPr>
    </w:p>
    <w:p w14:paraId="68C5C02C" w14:textId="77777777" w:rsidR="00285B9A" w:rsidRPr="00AB210D" w:rsidRDefault="00CF50D8" w:rsidP="000548EB">
      <w:pPr>
        <w:spacing w:after="0" w:line="240" w:lineRule="auto"/>
        <w:jc w:val="both"/>
        <w:rPr>
          <w:rFonts w:cstheme="minorHAnsi"/>
          <w:b/>
        </w:rPr>
      </w:pPr>
      <w:r w:rsidRPr="00AB210D">
        <w:rPr>
          <w:rFonts w:cstheme="minorHAnsi"/>
          <w:b/>
        </w:rPr>
        <w:t>0:20</w:t>
      </w:r>
      <w:r w:rsidR="00285B9A" w:rsidRPr="00AB210D">
        <w:rPr>
          <w:rFonts w:cstheme="minorHAnsi"/>
          <w:b/>
        </w:rPr>
        <w:tab/>
        <w:t>KARIS CONFESSION</w:t>
      </w:r>
    </w:p>
    <w:p w14:paraId="056A4E00" w14:textId="77777777" w:rsidR="00F54849" w:rsidRPr="00AB210D" w:rsidRDefault="00F54849" w:rsidP="000548EB">
      <w:pPr>
        <w:spacing w:after="0" w:line="240" w:lineRule="auto"/>
        <w:jc w:val="both"/>
        <w:rPr>
          <w:rFonts w:cstheme="minorHAnsi"/>
          <w:b/>
        </w:rPr>
      </w:pPr>
    </w:p>
    <w:p w14:paraId="5A3F0CB2" w14:textId="77777777" w:rsidR="004B64D9" w:rsidRPr="00AB210D" w:rsidRDefault="00F54849" w:rsidP="000548EB">
      <w:pPr>
        <w:spacing w:after="0" w:line="240" w:lineRule="auto"/>
        <w:jc w:val="both"/>
        <w:rPr>
          <w:rFonts w:cstheme="minorHAnsi"/>
          <w:b/>
        </w:rPr>
      </w:pPr>
      <w:r w:rsidRPr="00AB210D">
        <w:rPr>
          <w:rFonts w:cstheme="minorHAnsi"/>
          <w:b/>
        </w:rPr>
        <w:t>0:21</w:t>
      </w:r>
      <w:r w:rsidR="00285B9A" w:rsidRPr="00AB210D">
        <w:rPr>
          <w:rFonts w:cstheme="minorHAnsi"/>
          <w:b/>
        </w:rPr>
        <w:tab/>
        <w:t>TOOLBOX</w:t>
      </w:r>
    </w:p>
    <w:p w14:paraId="3FD6F96E" w14:textId="13D7C26A" w:rsidR="004B64D9" w:rsidRPr="00AB210D" w:rsidRDefault="004B64D9" w:rsidP="000548EB">
      <w:pPr>
        <w:spacing w:after="0" w:line="240" w:lineRule="auto"/>
        <w:jc w:val="both"/>
        <w:rPr>
          <w:rFonts w:cstheme="minorHAnsi"/>
        </w:rPr>
      </w:pPr>
    </w:p>
    <w:p w14:paraId="352BD8F6" w14:textId="65BA9056" w:rsidR="00F54849" w:rsidRPr="00AB210D" w:rsidRDefault="00F95EDE" w:rsidP="000548EB">
      <w:pPr>
        <w:spacing w:after="0" w:line="240" w:lineRule="auto"/>
        <w:jc w:val="both"/>
        <w:rPr>
          <w:rFonts w:cstheme="minorHAnsi"/>
        </w:rPr>
      </w:pPr>
      <w:r w:rsidRPr="00AB210D">
        <w:rPr>
          <w:rFonts w:cstheme="minorHAnsi"/>
        </w:rPr>
        <w:t xml:space="preserve">Misorientation is revealed through the </w:t>
      </w:r>
      <w:r w:rsidR="00CA0266" w:rsidRPr="00AB210D">
        <w:rPr>
          <w:rFonts w:cstheme="minorHAnsi"/>
        </w:rPr>
        <w:t xml:space="preserve">poor </w:t>
      </w:r>
      <w:r w:rsidRPr="00AB210D">
        <w:rPr>
          <w:rFonts w:cstheme="minorHAnsi"/>
        </w:rPr>
        <w:t>quality of our relationships</w:t>
      </w:r>
      <w:r w:rsidR="00C4317B" w:rsidRPr="00AB210D">
        <w:rPr>
          <w:rFonts w:cstheme="minorHAnsi"/>
        </w:rPr>
        <w:t xml:space="preserve">. </w:t>
      </w:r>
      <w:r w:rsidR="00AF78DF" w:rsidRPr="00AB210D">
        <w:rPr>
          <w:rFonts w:cstheme="minorHAnsi"/>
        </w:rPr>
        <w:t>When we live</w:t>
      </w:r>
      <w:r w:rsidR="004B64D9" w:rsidRPr="00AB210D">
        <w:rPr>
          <w:rFonts w:cstheme="minorHAnsi"/>
        </w:rPr>
        <w:t xml:space="preserve"> in misorientation</w:t>
      </w:r>
      <w:r w:rsidRPr="00AB210D">
        <w:rPr>
          <w:rFonts w:cstheme="minorHAnsi"/>
        </w:rPr>
        <w:t>,</w:t>
      </w:r>
      <w:r w:rsidR="004B64D9" w:rsidRPr="00AB210D">
        <w:rPr>
          <w:rFonts w:cstheme="minorHAnsi"/>
        </w:rPr>
        <w:t xml:space="preserve"> we first damage ourselves</w:t>
      </w:r>
      <w:r w:rsidR="00F86753" w:rsidRPr="00AB210D">
        <w:rPr>
          <w:rFonts w:cstheme="minorHAnsi"/>
        </w:rPr>
        <w:t xml:space="preserve">. </w:t>
      </w:r>
      <w:r w:rsidRPr="00AB210D">
        <w:rPr>
          <w:rFonts w:cstheme="minorHAnsi"/>
        </w:rPr>
        <w:t>O</w:t>
      </w:r>
      <w:r w:rsidR="00107442" w:rsidRPr="00AB210D">
        <w:rPr>
          <w:rFonts w:cstheme="minorHAnsi"/>
        </w:rPr>
        <w:t xml:space="preserve">thers </w:t>
      </w:r>
      <w:r w:rsidRPr="00AB210D">
        <w:rPr>
          <w:rFonts w:cstheme="minorHAnsi"/>
        </w:rPr>
        <w:t xml:space="preserve">who are </w:t>
      </w:r>
      <w:r w:rsidR="00107442" w:rsidRPr="00AB210D">
        <w:rPr>
          <w:rFonts w:cstheme="minorHAnsi"/>
        </w:rPr>
        <w:t xml:space="preserve">in relationship </w:t>
      </w:r>
      <w:r w:rsidR="001A7454" w:rsidRPr="00AB210D">
        <w:rPr>
          <w:rFonts w:cstheme="minorHAnsi"/>
        </w:rPr>
        <w:t>with</w:t>
      </w:r>
      <w:r w:rsidR="00107442" w:rsidRPr="00AB210D">
        <w:rPr>
          <w:rFonts w:cstheme="minorHAnsi"/>
        </w:rPr>
        <w:t xml:space="preserve"> us</w:t>
      </w:r>
      <w:r w:rsidR="00C4082B" w:rsidRPr="00AB210D">
        <w:rPr>
          <w:rFonts w:cstheme="minorHAnsi"/>
        </w:rPr>
        <w:t xml:space="preserve"> </w:t>
      </w:r>
      <w:r w:rsidR="00541953" w:rsidRPr="00AB210D">
        <w:rPr>
          <w:rFonts w:cstheme="minorHAnsi"/>
        </w:rPr>
        <w:t xml:space="preserve">are </w:t>
      </w:r>
      <w:r w:rsidRPr="00AB210D">
        <w:rPr>
          <w:rFonts w:cstheme="minorHAnsi"/>
        </w:rPr>
        <w:t xml:space="preserve">then </w:t>
      </w:r>
      <w:r w:rsidR="00541953" w:rsidRPr="00AB210D">
        <w:rPr>
          <w:rFonts w:cstheme="minorHAnsi"/>
        </w:rPr>
        <w:t xml:space="preserve">forced to accommodate </w:t>
      </w:r>
      <w:r w:rsidR="004B1E01" w:rsidRPr="00AB210D">
        <w:rPr>
          <w:rFonts w:cstheme="minorHAnsi"/>
        </w:rPr>
        <w:t xml:space="preserve">that damage, which </w:t>
      </w:r>
      <w:r w:rsidR="000A0497" w:rsidRPr="00AB210D">
        <w:rPr>
          <w:rFonts w:cstheme="minorHAnsi"/>
        </w:rPr>
        <w:t xml:space="preserve">in turn </w:t>
      </w:r>
      <w:r w:rsidR="004B1E01" w:rsidRPr="0053730A">
        <w:rPr>
          <w:rFonts w:cstheme="minorHAnsi"/>
        </w:rPr>
        <w:t>damages them</w:t>
      </w:r>
      <w:r w:rsidR="0053730A" w:rsidRPr="0053730A">
        <w:rPr>
          <w:rFonts w:cstheme="minorHAnsi"/>
        </w:rPr>
        <w:t xml:space="preserve">. As a result, </w:t>
      </w:r>
      <w:r w:rsidR="00032F4E" w:rsidRPr="0053730A">
        <w:rPr>
          <w:rFonts w:cstheme="minorHAnsi"/>
        </w:rPr>
        <w:t>energy</w:t>
      </w:r>
      <w:r w:rsidR="00C8795D" w:rsidRPr="0053730A">
        <w:rPr>
          <w:rFonts w:cstheme="minorHAnsi"/>
        </w:rPr>
        <w:t xml:space="preserve"> that could</w:t>
      </w:r>
      <w:r w:rsidR="00C8795D" w:rsidRPr="00AB210D">
        <w:rPr>
          <w:rFonts w:cstheme="minorHAnsi"/>
        </w:rPr>
        <w:t xml:space="preserve"> be used for the development of their True Self is </w:t>
      </w:r>
      <w:r w:rsidR="00DE6162" w:rsidRPr="00AB210D">
        <w:rPr>
          <w:rFonts w:cstheme="minorHAnsi"/>
        </w:rPr>
        <w:t>hijacked</w:t>
      </w:r>
      <w:r w:rsidR="00C8795D" w:rsidRPr="00AB210D">
        <w:rPr>
          <w:rFonts w:cstheme="minorHAnsi"/>
        </w:rPr>
        <w:t xml:space="preserve"> into accommodating our misorientation. </w:t>
      </w:r>
      <w:r w:rsidR="00D95B51" w:rsidRPr="00AB210D">
        <w:rPr>
          <w:rFonts w:cstheme="minorHAnsi"/>
        </w:rPr>
        <w:t xml:space="preserve">One of the most important goals of Karis Fellowships is to help you </w:t>
      </w:r>
      <w:r w:rsidR="004211B4" w:rsidRPr="00AB210D">
        <w:rPr>
          <w:rFonts w:cstheme="minorHAnsi"/>
        </w:rPr>
        <w:t>rebuild the relationships</w:t>
      </w:r>
      <w:r w:rsidR="00D95B51" w:rsidRPr="00AB210D">
        <w:rPr>
          <w:rFonts w:cstheme="minorHAnsi"/>
        </w:rPr>
        <w:t xml:space="preserve"> in your community. </w:t>
      </w:r>
      <w:r w:rsidR="004211B4" w:rsidRPr="00AB210D">
        <w:rPr>
          <w:rFonts w:cstheme="minorHAnsi"/>
        </w:rPr>
        <w:t xml:space="preserve">You can only do that if you are restoring and developing your True Self. </w:t>
      </w:r>
      <w:r w:rsidR="004B64D9" w:rsidRPr="00AB210D">
        <w:rPr>
          <w:rFonts w:cstheme="minorHAnsi"/>
        </w:rPr>
        <w:t xml:space="preserve">Think </w:t>
      </w:r>
      <w:r w:rsidRPr="00AB210D">
        <w:rPr>
          <w:rFonts w:cstheme="minorHAnsi"/>
        </w:rPr>
        <w:t xml:space="preserve">about </w:t>
      </w:r>
      <w:r w:rsidR="00541953" w:rsidRPr="00AB210D">
        <w:rPr>
          <w:rFonts w:cstheme="minorHAnsi"/>
        </w:rPr>
        <w:t>your</w:t>
      </w:r>
      <w:r w:rsidR="00F86753" w:rsidRPr="00AB210D">
        <w:rPr>
          <w:rFonts w:cstheme="minorHAnsi"/>
        </w:rPr>
        <w:t xml:space="preserve"> own </w:t>
      </w:r>
      <w:r w:rsidR="00541953" w:rsidRPr="00AB210D">
        <w:rPr>
          <w:rFonts w:cstheme="minorHAnsi"/>
        </w:rPr>
        <w:t xml:space="preserve">relationship problems. </w:t>
      </w:r>
      <w:r w:rsidR="004B64D9" w:rsidRPr="00AB210D">
        <w:rPr>
          <w:rFonts w:cstheme="minorHAnsi"/>
        </w:rPr>
        <w:t xml:space="preserve">How often are </w:t>
      </w:r>
      <w:r w:rsidRPr="00AB210D">
        <w:rPr>
          <w:rFonts w:cstheme="minorHAnsi"/>
        </w:rPr>
        <w:t xml:space="preserve">your relationships </w:t>
      </w:r>
      <w:r w:rsidR="004B64D9" w:rsidRPr="00AB210D">
        <w:rPr>
          <w:rFonts w:cstheme="minorHAnsi"/>
        </w:rPr>
        <w:t xml:space="preserve">damaged </w:t>
      </w:r>
      <w:r w:rsidR="00CA0266" w:rsidRPr="00AB210D">
        <w:rPr>
          <w:rFonts w:cstheme="minorHAnsi"/>
        </w:rPr>
        <w:t>because</w:t>
      </w:r>
      <w:r w:rsidR="004B64D9" w:rsidRPr="00AB210D">
        <w:rPr>
          <w:rFonts w:cstheme="minorHAnsi"/>
        </w:rPr>
        <w:t xml:space="preserve"> </w:t>
      </w:r>
      <w:r w:rsidR="00CA0266" w:rsidRPr="00AB210D">
        <w:rPr>
          <w:rFonts w:cstheme="minorHAnsi"/>
        </w:rPr>
        <w:t xml:space="preserve">of your </w:t>
      </w:r>
      <w:r w:rsidR="004D6C63" w:rsidRPr="00AB210D">
        <w:rPr>
          <w:rFonts w:cstheme="minorHAnsi"/>
        </w:rPr>
        <w:t xml:space="preserve">insecurities, your </w:t>
      </w:r>
      <w:r w:rsidR="00C83AA4" w:rsidRPr="00AB210D">
        <w:rPr>
          <w:rFonts w:cstheme="minorHAnsi"/>
        </w:rPr>
        <w:t>pride and self-hate</w:t>
      </w:r>
      <w:r w:rsidR="00AF78DF" w:rsidRPr="00AB210D">
        <w:rPr>
          <w:rFonts w:cstheme="minorHAnsi"/>
        </w:rPr>
        <w:t>,</w:t>
      </w:r>
      <w:r w:rsidR="0007092B" w:rsidRPr="00AB210D">
        <w:rPr>
          <w:rFonts w:cstheme="minorHAnsi"/>
        </w:rPr>
        <w:t xml:space="preserve"> </w:t>
      </w:r>
      <w:r w:rsidR="004D6C63" w:rsidRPr="00AB210D">
        <w:rPr>
          <w:rFonts w:cstheme="minorHAnsi"/>
        </w:rPr>
        <w:t xml:space="preserve">and </w:t>
      </w:r>
      <w:r w:rsidR="00CA0266" w:rsidRPr="00AB210D">
        <w:rPr>
          <w:rFonts w:cstheme="minorHAnsi"/>
        </w:rPr>
        <w:t>your egocentric needs and greed</w:t>
      </w:r>
      <w:r w:rsidR="00C8795D" w:rsidRPr="00AB210D">
        <w:rPr>
          <w:rFonts w:cstheme="minorHAnsi"/>
        </w:rPr>
        <w:t>?</w:t>
      </w:r>
      <w:r w:rsidR="00CA0266" w:rsidRPr="00AB210D">
        <w:rPr>
          <w:rFonts w:cstheme="minorHAnsi"/>
        </w:rPr>
        <w:t xml:space="preserve"> </w:t>
      </w:r>
      <w:r w:rsidR="000A0497" w:rsidRPr="00AB210D">
        <w:rPr>
          <w:rFonts w:cstheme="minorHAnsi"/>
        </w:rPr>
        <w:t>You can</w:t>
      </w:r>
      <w:r w:rsidR="004B64D9" w:rsidRPr="00AB210D">
        <w:rPr>
          <w:rFonts w:cstheme="minorHAnsi"/>
        </w:rPr>
        <w:t xml:space="preserve"> use </w:t>
      </w:r>
      <w:r w:rsidR="000A0497" w:rsidRPr="00AB210D">
        <w:rPr>
          <w:rFonts w:cstheme="minorHAnsi"/>
        </w:rPr>
        <w:t>y</w:t>
      </w:r>
      <w:r w:rsidR="004B64D9" w:rsidRPr="00AB210D">
        <w:rPr>
          <w:rFonts w:cstheme="minorHAnsi"/>
        </w:rPr>
        <w:t>ou</w:t>
      </w:r>
      <w:r w:rsidR="00541953" w:rsidRPr="00AB210D">
        <w:rPr>
          <w:rFonts w:cstheme="minorHAnsi"/>
        </w:rPr>
        <w:t>r KF tools</w:t>
      </w:r>
      <w:r w:rsidR="00001364" w:rsidRPr="00AB210D">
        <w:rPr>
          <w:rFonts w:cstheme="minorHAnsi"/>
        </w:rPr>
        <w:t>—</w:t>
      </w:r>
      <w:r w:rsidR="00541953" w:rsidRPr="00AB210D">
        <w:rPr>
          <w:rFonts w:cstheme="minorHAnsi"/>
        </w:rPr>
        <w:t xml:space="preserve">the </w:t>
      </w:r>
      <w:r w:rsidR="004B1E01" w:rsidRPr="00AB210D">
        <w:rPr>
          <w:rFonts w:cstheme="minorHAnsi"/>
          <w:b/>
        </w:rPr>
        <w:t>Two Paths Flowc</w:t>
      </w:r>
      <w:r w:rsidR="00541953" w:rsidRPr="00AB210D">
        <w:rPr>
          <w:rFonts w:cstheme="minorHAnsi"/>
          <w:b/>
        </w:rPr>
        <w:t>hart</w:t>
      </w:r>
      <w:r w:rsidR="004B64D9" w:rsidRPr="00AB210D">
        <w:rPr>
          <w:rFonts w:cstheme="minorHAnsi"/>
        </w:rPr>
        <w:t>, the worksheets, and mindfulness techniques</w:t>
      </w:r>
      <w:r w:rsidR="00001364" w:rsidRPr="00AB210D">
        <w:rPr>
          <w:rFonts w:cstheme="minorHAnsi"/>
        </w:rPr>
        <w:t>—</w:t>
      </w:r>
      <w:r w:rsidR="004B64D9" w:rsidRPr="00AB210D">
        <w:rPr>
          <w:rFonts w:cstheme="minorHAnsi"/>
        </w:rPr>
        <w:t>to</w:t>
      </w:r>
      <w:r w:rsidR="000A0497" w:rsidRPr="00AB210D">
        <w:rPr>
          <w:rFonts w:cstheme="minorHAnsi"/>
        </w:rPr>
        <w:t xml:space="preserve"> help you</w:t>
      </w:r>
      <w:r w:rsidR="00F54849" w:rsidRPr="00AB210D">
        <w:rPr>
          <w:rFonts w:cstheme="minorHAnsi"/>
        </w:rPr>
        <w:t xml:space="preserve"> pause and take responsibility for how </w:t>
      </w:r>
      <w:r w:rsidR="000A0497" w:rsidRPr="00AB210D">
        <w:rPr>
          <w:rFonts w:cstheme="minorHAnsi"/>
        </w:rPr>
        <w:t>you</w:t>
      </w:r>
      <w:r w:rsidR="00F54849" w:rsidRPr="00AB210D">
        <w:rPr>
          <w:rFonts w:cstheme="minorHAnsi"/>
        </w:rPr>
        <w:t xml:space="preserve"> think </w:t>
      </w:r>
      <w:r w:rsidR="00F54849" w:rsidRPr="0053730A">
        <w:rPr>
          <w:rFonts w:cstheme="minorHAnsi"/>
        </w:rPr>
        <w:t>and feel</w:t>
      </w:r>
      <w:r w:rsidR="00793BF5" w:rsidRPr="0053730A">
        <w:rPr>
          <w:rFonts w:cstheme="minorHAnsi"/>
        </w:rPr>
        <w:t xml:space="preserve">, </w:t>
      </w:r>
      <w:r w:rsidR="00793BF5" w:rsidRPr="0053730A">
        <w:rPr>
          <w:rFonts w:cstheme="minorHAnsi"/>
          <w:i/>
        </w:rPr>
        <w:t>before</w:t>
      </w:r>
      <w:r w:rsidR="00793BF5" w:rsidRPr="00AB210D">
        <w:rPr>
          <w:rFonts w:cstheme="minorHAnsi"/>
        </w:rPr>
        <w:t xml:space="preserve"> you </w:t>
      </w:r>
      <w:proofErr w:type="gramStart"/>
      <w:r w:rsidR="00793BF5" w:rsidRPr="00AB210D">
        <w:rPr>
          <w:rFonts w:cstheme="minorHAnsi"/>
        </w:rPr>
        <w:t>take action</w:t>
      </w:r>
      <w:proofErr w:type="gramEnd"/>
      <w:r w:rsidR="00793BF5" w:rsidRPr="00AB210D">
        <w:rPr>
          <w:rFonts w:cstheme="minorHAnsi"/>
        </w:rPr>
        <w:t xml:space="preserve">. </w:t>
      </w:r>
      <w:r w:rsidR="000A0497" w:rsidRPr="00AB210D">
        <w:rPr>
          <w:rFonts w:cstheme="minorHAnsi"/>
        </w:rPr>
        <w:t>You</w:t>
      </w:r>
      <w:r w:rsidR="00AA14C8" w:rsidRPr="00AB210D">
        <w:rPr>
          <w:rFonts w:cstheme="minorHAnsi"/>
        </w:rPr>
        <w:t xml:space="preserve"> are learning</w:t>
      </w:r>
      <w:r w:rsidR="004B64D9" w:rsidRPr="00AB210D">
        <w:rPr>
          <w:rFonts w:cstheme="minorHAnsi"/>
        </w:rPr>
        <w:t xml:space="preserve"> to choose </w:t>
      </w:r>
      <w:r w:rsidR="000A0497" w:rsidRPr="00AB210D">
        <w:rPr>
          <w:rFonts w:cstheme="minorHAnsi"/>
        </w:rPr>
        <w:t>y</w:t>
      </w:r>
      <w:r w:rsidR="00107289" w:rsidRPr="00AB210D">
        <w:rPr>
          <w:rFonts w:cstheme="minorHAnsi"/>
        </w:rPr>
        <w:t xml:space="preserve">our </w:t>
      </w:r>
      <w:r w:rsidR="00644BCE" w:rsidRPr="00AB210D">
        <w:rPr>
          <w:rFonts w:cstheme="minorHAnsi"/>
        </w:rPr>
        <w:t>responses</w:t>
      </w:r>
      <w:r w:rsidR="004B64D9" w:rsidRPr="00AB210D">
        <w:rPr>
          <w:rFonts w:cstheme="minorHAnsi"/>
        </w:rPr>
        <w:t xml:space="preserve"> based on</w:t>
      </w:r>
      <w:r w:rsidR="00107289" w:rsidRPr="00AB210D">
        <w:rPr>
          <w:rFonts w:cstheme="minorHAnsi"/>
        </w:rPr>
        <w:t xml:space="preserve"> what </w:t>
      </w:r>
      <w:r w:rsidR="000A0497" w:rsidRPr="00AB210D">
        <w:rPr>
          <w:rFonts w:cstheme="minorHAnsi"/>
        </w:rPr>
        <w:t>you</w:t>
      </w:r>
      <w:r w:rsidR="00107289" w:rsidRPr="00AB210D">
        <w:rPr>
          <w:rFonts w:cstheme="minorHAnsi"/>
        </w:rPr>
        <w:t xml:space="preserve"> know about</w:t>
      </w:r>
      <w:r w:rsidR="004B64D9" w:rsidRPr="00AB210D">
        <w:rPr>
          <w:rFonts w:cstheme="minorHAnsi"/>
        </w:rPr>
        <w:t xml:space="preserve"> love.</w:t>
      </w:r>
      <w:r w:rsidR="00107289" w:rsidRPr="00AB210D">
        <w:rPr>
          <w:rFonts w:cstheme="minorHAnsi"/>
        </w:rPr>
        <w:t xml:space="preserve"> </w:t>
      </w:r>
      <w:r w:rsidR="004B64D9" w:rsidRPr="00AB210D">
        <w:rPr>
          <w:rFonts w:cstheme="minorHAnsi"/>
        </w:rPr>
        <w:t xml:space="preserve">As </w:t>
      </w:r>
      <w:r w:rsidR="000A0497" w:rsidRPr="00AB210D">
        <w:rPr>
          <w:rFonts w:cstheme="minorHAnsi"/>
        </w:rPr>
        <w:t>y</w:t>
      </w:r>
      <w:r w:rsidR="00F54849" w:rsidRPr="00AB210D">
        <w:rPr>
          <w:rFonts w:cstheme="minorHAnsi"/>
        </w:rPr>
        <w:t>our</w:t>
      </w:r>
      <w:r w:rsidR="000A0497" w:rsidRPr="00AB210D">
        <w:rPr>
          <w:rFonts w:cstheme="minorHAnsi"/>
        </w:rPr>
        <w:t xml:space="preserve"> True Self develops</w:t>
      </w:r>
      <w:r w:rsidRPr="00AB210D">
        <w:rPr>
          <w:rFonts w:cstheme="minorHAnsi"/>
        </w:rPr>
        <w:t>,</w:t>
      </w:r>
      <w:r w:rsidR="000A0497" w:rsidRPr="00AB210D">
        <w:rPr>
          <w:rFonts w:cstheme="minorHAnsi"/>
        </w:rPr>
        <w:t xml:space="preserve"> you </w:t>
      </w:r>
      <w:r w:rsidRPr="00AB210D">
        <w:rPr>
          <w:rFonts w:cstheme="minorHAnsi"/>
        </w:rPr>
        <w:t xml:space="preserve">will </w:t>
      </w:r>
      <w:r w:rsidR="00F54849" w:rsidRPr="00AB210D">
        <w:rPr>
          <w:rFonts w:cstheme="minorHAnsi"/>
        </w:rPr>
        <w:t xml:space="preserve">have more and more capacity </w:t>
      </w:r>
      <w:r w:rsidR="00107289" w:rsidRPr="00AB210D">
        <w:rPr>
          <w:rFonts w:cstheme="minorHAnsi"/>
        </w:rPr>
        <w:t xml:space="preserve">to </w:t>
      </w:r>
      <w:r w:rsidR="00F86753" w:rsidRPr="00AB210D">
        <w:rPr>
          <w:rFonts w:cstheme="minorHAnsi"/>
        </w:rPr>
        <w:t>extend</w:t>
      </w:r>
      <w:r w:rsidR="004B64D9" w:rsidRPr="00AB210D">
        <w:rPr>
          <w:rFonts w:cstheme="minorHAnsi"/>
        </w:rPr>
        <w:t xml:space="preserve"> </w:t>
      </w:r>
      <w:r w:rsidR="00793BF5" w:rsidRPr="00AB210D">
        <w:rPr>
          <w:rFonts w:cstheme="minorHAnsi"/>
        </w:rPr>
        <w:t xml:space="preserve">yourself and pursue </w:t>
      </w:r>
      <w:r w:rsidR="004B64D9" w:rsidRPr="00AB210D">
        <w:rPr>
          <w:rFonts w:cstheme="minorHAnsi"/>
        </w:rPr>
        <w:t>the a</w:t>
      </w:r>
      <w:r w:rsidR="00E57B8D" w:rsidRPr="00AB210D">
        <w:rPr>
          <w:rFonts w:cstheme="minorHAnsi"/>
        </w:rPr>
        <w:t xml:space="preserve">dventure of fostering </w:t>
      </w:r>
      <w:r w:rsidR="000A0497" w:rsidRPr="00AB210D">
        <w:rPr>
          <w:rFonts w:cstheme="minorHAnsi"/>
        </w:rPr>
        <w:t>y</w:t>
      </w:r>
      <w:r w:rsidR="00E57B8D" w:rsidRPr="00AB210D">
        <w:rPr>
          <w:rFonts w:cstheme="minorHAnsi"/>
        </w:rPr>
        <w:t>our own and another’s development</w:t>
      </w:r>
      <w:r w:rsidR="00107289" w:rsidRPr="00AB210D">
        <w:rPr>
          <w:rFonts w:cstheme="minorHAnsi"/>
        </w:rPr>
        <w:t xml:space="preserve">. </w:t>
      </w:r>
    </w:p>
    <w:p w14:paraId="6E2F33B3" w14:textId="078CFC82" w:rsidR="004B64D9" w:rsidRPr="00AB210D" w:rsidRDefault="004B64D9" w:rsidP="000548EB">
      <w:pPr>
        <w:spacing w:after="0" w:line="240" w:lineRule="auto"/>
        <w:jc w:val="both"/>
        <w:rPr>
          <w:rFonts w:cstheme="minorHAnsi"/>
        </w:rPr>
      </w:pPr>
    </w:p>
    <w:p w14:paraId="0641E718" w14:textId="77777777" w:rsidR="0027241A" w:rsidRPr="00AB210D" w:rsidRDefault="004B64D9" w:rsidP="000548EB">
      <w:pPr>
        <w:spacing w:after="0" w:line="240" w:lineRule="auto"/>
        <w:jc w:val="both"/>
        <w:rPr>
          <w:rFonts w:cstheme="minorHAnsi"/>
        </w:rPr>
      </w:pPr>
      <w:r w:rsidRPr="00AB210D">
        <w:rPr>
          <w:rFonts w:cstheme="minorHAnsi"/>
        </w:rPr>
        <w:t>Taking responsibility for the damage that you h</w:t>
      </w:r>
      <w:r w:rsidR="00107289" w:rsidRPr="00AB210D">
        <w:rPr>
          <w:rFonts w:cstheme="minorHAnsi"/>
        </w:rPr>
        <w:t xml:space="preserve">ave done begins with </w:t>
      </w:r>
      <w:r w:rsidR="00CA0266" w:rsidRPr="00AB210D">
        <w:rPr>
          <w:rFonts w:cstheme="minorHAnsi"/>
        </w:rPr>
        <w:t>taking responsibility for your own orientation</w:t>
      </w:r>
      <w:r w:rsidR="00107289" w:rsidRPr="00AB210D">
        <w:rPr>
          <w:rFonts w:cstheme="minorHAnsi"/>
        </w:rPr>
        <w:t xml:space="preserve">. </w:t>
      </w:r>
      <w:r w:rsidRPr="00AB210D">
        <w:rPr>
          <w:rFonts w:cstheme="minorHAnsi"/>
        </w:rPr>
        <w:t xml:space="preserve">You cannot rebuild damaged relationships if you continue in your own </w:t>
      </w:r>
      <w:r w:rsidR="00107289" w:rsidRPr="00AB210D">
        <w:rPr>
          <w:rFonts w:cstheme="minorHAnsi"/>
        </w:rPr>
        <w:t xml:space="preserve">misorientation. </w:t>
      </w:r>
      <w:r w:rsidRPr="00AB210D">
        <w:rPr>
          <w:rFonts w:cstheme="minorHAnsi"/>
        </w:rPr>
        <w:t>So, at this point, you might s</w:t>
      </w:r>
      <w:r w:rsidR="00F54849" w:rsidRPr="00AB210D">
        <w:rPr>
          <w:rFonts w:cstheme="minorHAnsi"/>
        </w:rPr>
        <w:t>till need to focus on training</w:t>
      </w:r>
      <w:r w:rsidRPr="00AB210D">
        <w:rPr>
          <w:rFonts w:cstheme="minorHAnsi"/>
        </w:rPr>
        <w:t xml:space="preserve"> your True Self rather than looking for ways to rebuild a relationship.</w:t>
      </w:r>
      <w:r w:rsidR="00E46544" w:rsidRPr="00AB210D">
        <w:rPr>
          <w:rFonts w:cstheme="minorHAnsi"/>
        </w:rPr>
        <w:t xml:space="preserve"> </w:t>
      </w:r>
      <w:r w:rsidR="00CA0266" w:rsidRPr="00AB210D">
        <w:rPr>
          <w:rFonts w:cstheme="minorHAnsi"/>
        </w:rPr>
        <w:t>Once you have begun to reorient your</w:t>
      </w:r>
      <w:r w:rsidR="00E46544" w:rsidRPr="00AB210D">
        <w:rPr>
          <w:rFonts w:cstheme="minorHAnsi"/>
        </w:rPr>
        <w:t xml:space="preserve"> life, what practical steps might you take to restore damaged relationships? </w:t>
      </w:r>
    </w:p>
    <w:p w14:paraId="430D67CE" w14:textId="77777777" w:rsidR="0027241A" w:rsidRPr="00AB210D" w:rsidRDefault="0027241A" w:rsidP="000548EB">
      <w:pPr>
        <w:spacing w:after="0" w:line="240" w:lineRule="auto"/>
        <w:jc w:val="both"/>
        <w:rPr>
          <w:rFonts w:cstheme="minorHAnsi"/>
        </w:rPr>
      </w:pPr>
    </w:p>
    <w:p w14:paraId="0F4BE3DE" w14:textId="294B266A" w:rsidR="004B64D9" w:rsidRPr="00AB210D" w:rsidRDefault="004B64D9" w:rsidP="000548EB">
      <w:pPr>
        <w:spacing w:after="0" w:line="240" w:lineRule="auto"/>
        <w:jc w:val="both"/>
        <w:rPr>
          <w:rFonts w:cstheme="minorHAnsi"/>
        </w:rPr>
      </w:pPr>
      <w:r w:rsidRPr="00AB210D">
        <w:rPr>
          <w:rFonts w:cstheme="minorHAnsi"/>
        </w:rPr>
        <w:t>Each person is really like an is</w:t>
      </w:r>
      <w:r w:rsidR="00107289" w:rsidRPr="00AB210D">
        <w:rPr>
          <w:rFonts w:cstheme="minorHAnsi"/>
        </w:rPr>
        <w:t>land, a universe of their own</w:t>
      </w:r>
      <w:r w:rsidR="00E46544" w:rsidRPr="00AB210D">
        <w:rPr>
          <w:rFonts w:cstheme="minorHAnsi"/>
        </w:rPr>
        <w:t xml:space="preserve">, and each person speaks a kind of subconscious language. So, if you want to understand another person, you need to learn their language. In order to do that, you </w:t>
      </w:r>
      <w:r w:rsidR="00C8795D" w:rsidRPr="00AB210D">
        <w:rPr>
          <w:rFonts w:cstheme="minorHAnsi"/>
        </w:rPr>
        <w:t xml:space="preserve">may </w:t>
      </w:r>
      <w:r w:rsidR="00E46544" w:rsidRPr="00AB210D">
        <w:rPr>
          <w:rFonts w:cstheme="minorHAnsi"/>
        </w:rPr>
        <w:t>need help</w:t>
      </w:r>
      <w:r w:rsidR="00B74E7B" w:rsidRPr="00AB210D">
        <w:rPr>
          <w:rFonts w:cstheme="minorHAnsi"/>
        </w:rPr>
        <w:t>. If</w:t>
      </w:r>
      <w:r w:rsidR="00E46544" w:rsidRPr="00AB210D">
        <w:rPr>
          <w:rFonts w:cstheme="minorHAnsi"/>
        </w:rPr>
        <w:t xml:space="preserve"> you have the resources, take the opportunity to see a skillful</w:t>
      </w:r>
      <w:r w:rsidR="00C8795D" w:rsidRPr="00AB210D">
        <w:rPr>
          <w:rFonts w:cstheme="minorHAnsi"/>
        </w:rPr>
        <w:t xml:space="preserve"> and reputable</w:t>
      </w:r>
      <w:r w:rsidR="00E46544" w:rsidRPr="00AB210D">
        <w:rPr>
          <w:rFonts w:cstheme="minorHAnsi"/>
        </w:rPr>
        <w:t xml:space="preserve"> counselor</w:t>
      </w:r>
      <w:r w:rsidR="00C8795D" w:rsidRPr="00AB210D">
        <w:rPr>
          <w:rFonts w:cstheme="minorHAnsi"/>
        </w:rPr>
        <w:t xml:space="preserve">. </w:t>
      </w:r>
      <w:r w:rsidR="00C843B0" w:rsidRPr="00AB210D">
        <w:rPr>
          <w:rFonts w:cstheme="minorHAnsi"/>
        </w:rPr>
        <w:t xml:space="preserve">Talk therapy can be very helpful. </w:t>
      </w:r>
      <w:r w:rsidR="00C8795D" w:rsidRPr="00AB210D">
        <w:rPr>
          <w:rFonts w:cstheme="minorHAnsi"/>
        </w:rPr>
        <w:t xml:space="preserve">Even if you feel that nothing is wrong in your relationships, </w:t>
      </w:r>
      <w:r w:rsidR="00C8795D" w:rsidRPr="00AB210D">
        <w:rPr>
          <w:rFonts w:cstheme="minorHAnsi"/>
        </w:rPr>
        <w:lastRenderedPageBreak/>
        <w:t xml:space="preserve">relationships can always use a tune-up. </w:t>
      </w:r>
      <w:r w:rsidR="00CD405A" w:rsidRPr="00AB210D">
        <w:rPr>
          <w:rFonts w:cstheme="minorHAnsi"/>
        </w:rPr>
        <w:t xml:space="preserve">Through </w:t>
      </w:r>
      <w:r w:rsidR="00FC3D42" w:rsidRPr="00AB210D">
        <w:rPr>
          <w:rFonts w:cstheme="minorHAnsi"/>
        </w:rPr>
        <w:t xml:space="preserve">psychological </w:t>
      </w:r>
      <w:r w:rsidR="00CD405A" w:rsidRPr="00AB210D">
        <w:rPr>
          <w:rFonts w:cstheme="minorHAnsi"/>
        </w:rPr>
        <w:t xml:space="preserve">testing and </w:t>
      </w:r>
      <w:r w:rsidR="00FC3D42" w:rsidRPr="00AB210D">
        <w:rPr>
          <w:rFonts w:cstheme="minorHAnsi"/>
        </w:rPr>
        <w:t>reflective feedback</w:t>
      </w:r>
      <w:r w:rsidR="00186528" w:rsidRPr="00AB210D">
        <w:rPr>
          <w:rFonts w:cstheme="minorHAnsi"/>
        </w:rPr>
        <w:t>,</w:t>
      </w:r>
      <w:r w:rsidR="00CD405A" w:rsidRPr="00AB210D">
        <w:rPr>
          <w:rFonts w:cstheme="minorHAnsi"/>
        </w:rPr>
        <w:t xml:space="preserve"> a</w:t>
      </w:r>
      <w:r w:rsidR="008D1606" w:rsidRPr="00AB210D">
        <w:rPr>
          <w:rFonts w:cstheme="minorHAnsi"/>
        </w:rPr>
        <w:t>n experienced therapist</w:t>
      </w:r>
      <w:r w:rsidR="00644BCE" w:rsidRPr="00AB210D">
        <w:rPr>
          <w:rFonts w:cstheme="minorHAnsi"/>
        </w:rPr>
        <w:t xml:space="preserve"> can help you observe the reality of your relationship</w:t>
      </w:r>
      <w:r w:rsidR="001F6145" w:rsidRPr="00AB210D">
        <w:rPr>
          <w:rFonts w:cstheme="minorHAnsi"/>
        </w:rPr>
        <w:t>s</w:t>
      </w:r>
      <w:r w:rsidR="00FC3D42" w:rsidRPr="00AB210D">
        <w:rPr>
          <w:rFonts w:cstheme="minorHAnsi"/>
        </w:rPr>
        <w:t xml:space="preserve">. </w:t>
      </w:r>
      <w:r w:rsidR="00AF78DF" w:rsidRPr="00AB210D">
        <w:rPr>
          <w:rFonts w:cstheme="minorHAnsi"/>
        </w:rPr>
        <w:t>You can also look for</w:t>
      </w:r>
      <w:r w:rsidR="00107289" w:rsidRPr="00AB210D">
        <w:rPr>
          <w:rFonts w:cstheme="minorHAnsi"/>
        </w:rPr>
        <w:t xml:space="preserve"> gifted people in the community who are willing to listen and help </w:t>
      </w:r>
      <w:r w:rsidR="00AF78DF" w:rsidRPr="00AB210D">
        <w:rPr>
          <w:rFonts w:cstheme="minorHAnsi"/>
        </w:rPr>
        <w:t>you</w:t>
      </w:r>
      <w:r w:rsidR="00107289" w:rsidRPr="00AB210D">
        <w:rPr>
          <w:rFonts w:cstheme="minorHAnsi"/>
        </w:rPr>
        <w:t xml:space="preserve"> understand </w:t>
      </w:r>
      <w:r w:rsidR="00AF78DF" w:rsidRPr="00AB210D">
        <w:rPr>
          <w:rFonts w:cstheme="minorHAnsi"/>
        </w:rPr>
        <w:t>yourself</w:t>
      </w:r>
      <w:r w:rsidR="00107289" w:rsidRPr="00AB210D">
        <w:rPr>
          <w:rFonts w:cstheme="minorHAnsi"/>
        </w:rPr>
        <w:t xml:space="preserve">. The book </w:t>
      </w:r>
      <w:r w:rsidR="00107289" w:rsidRPr="00AB210D">
        <w:rPr>
          <w:rFonts w:cstheme="minorHAnsi"/>
          <w:i/>
        </w:rPr>
        <w:t>Getting the Love You Want</w:t>
      </w:r>
      <w:r w:rsidR="00CE4F58" w:rsidRPr="00AB210D">
        <w:rPr>
          <w:rFonts w:cstheme="minorHAnsi"/>
        </w:rPr>
        <w:t xml:space="preserve"> </w:t>
      </w:r>
      <w:r w:rsidR="00186528" w:rsidRPr="00AB210D">
        <w:rPr>
          <w:rFonts w:cstheme="minorHAnsi"/>
        </w:rPr>
        <w:t xml:space="preserve">offers insights and exercises designed to </w:t>
      </w:r>
      <w:r w:rsidR="00EA3EB5" w:rsidRPr="00AB210D">
        <w:rPr>
          <w:rFonts w:cstheme="minorHAnsi"/>
        </w:rPr>
        <w:t>help repair</w:t>
      </w:r>
      <w:r w:rsidR="00644BCE" w:rsidRPr="00AB210D">
        <w:rPr>
          <w:rFonts w:cstheme="minorHAnsi"/>
        </w:rPr>
        <w:t xml:space="preserve"> a damaged relationship.</w:t>
      </w:r>
      <w:r w:rsidR="00CE4F58" w:rsidRPr="00AB210D">
        <w:rPr>
          <w:rStyle w:val="EndnoteReference"/>
          <w:rFonts w:cstheme="minorHAnsi"/>
        </w:rPr>
        <w:endnoteReference w:id="3"/>
      </w:r>
      <w:r w:rsidR="00644BCE" w:rsidRPr="00AB210D">
        <w:rPr>
          <w:rFonts w:cstheme="minorHAnsi"/>
        </w:rPr>
        <w:t xml:space="preserve"> </w:t>
      </w:r>
    </w:p>
    <w:p w14:paraId="6D716C6D" w14:textId="77777777" w:rsidR="00F54849" w:rsidRPr="00AB210D" w:rsidRDefault="00F54849" w:rsidP="000548EB">
      <w:pPr>
        <w:spacing w:after="0" w:line="240" w:lineRule="auto"/>
        <w:jc w:val="both"/>
        <w:rPr>
          <w:rFonts w:cstheme="minorHAnsi"/>
        </w:rPr>
      </w:pPr>
    </w:p>
    <w:p w14:paraId="335974F4" w14:textId="250D0FE9" w:rsidR="004B64D9" w:rsidRPr="00AB210D" w:rsidRDefault="00E46544" w:rsidP="000548EB">
      <w:pPr>
        <w:spacing w:after="0" w:line="240" w:lineRule="auto"/>
        <w:jc w:val="both"/>
        <w:rPr>
          <w:rFonts w:cstheme="minorHAnsi"/>
        </w:rPr>
      </w:pPr>
      <w:bookmarkStart w:id="3" w:name="_Hlk504917373"/>
      <w:r w:rsidRPr="00AB210D">
        <w:rPr>
          <w:rFonts w:cstheme="minorHAnsi"/>
        </w:rPr>
        <w:t xml:space="preserve">Pia </w:t>
      </w:r>
      <w:r w:rsidR="00C8795D" w:rsidRPr="00AB210D">
        <w:rPr>
          <w:rFonts w:cstheme="minorHAnsi"/>
        </w:rPr>
        <w:t>Mellody, a therapist and author who specializes in the treatment of codependency, suggests that we ask ourselves this question:</w:t>
      </w:r>
      <w:r w:rsidRPr="00AB210D">
        <w:rPr>
          <w:rFonts w:cstheme="minorHAnsi"/>
        </w:rPr>
        <w:t xml:space="preserve"> </w:t>
      </w:r>
      <w:r w:rsidRPr="00AB210D">
        <w:rPr>
          <w:rFonts w:cstheme="minorHAnsi"/>
          <w:i/>
        </w:rPr>
        <w:t>Would I talk to or treat a person that I am just getting to know in the way that I am treating this person who is close to me?</w:t>
      </w:r>
      <w:r w:rsidRPr="00AB210D">
        <w:rPr>
          <w:rStyle w:val="EndnoteReference"/>
          <w:rFonts w:cstheme="minorHAnsi"/>
          <w:i/>
        </w:rPr>
        <w:endnoteReference w:id="4"/>
      </w:r>
      <w:r w:rsidRPr="00AB210D">
        <w:rPr>
          <w:rFonts w:cstheme="minorHAnsi"/>
          <w:i/>
        </w:rPr>
        <w:t xml:space="preserve"> (Repeat)</w:t>
      </w:r>
      <w:r w:rsidRPr="00AB210D">
        <w:rPr>
          <w:rFonts w:cstheme="minorHAnsi"/>
        </w:rPr>
        <w:t xml:space="preserve"> </w:t>
      </w:r>
      <w:r w:rsidR="00C8795D" w:rsidRPr="00AB210D">
        <w:rPr>
          <w:rFonts w:cstheme="minorHAnsi"/>
        </w:rPr>
        <w:t>You</w:t>
      </w:r>
      <w:r w:rsidRPr="00AB210D">
        <w:rPr>
          <w:rFonts w:cstheme="minorHAnsi"/>
        </w:rPr>
        <w:t xml:space="preserve"> might ask yourself, “Would I shout at</w:t>
      </w:r>
      <w:r w:rsidR="00C8795D" w:rsidRPr="00AB210D">
        <w:rPr>
          <w:rFonts w:cstheme="minorHAnsi"/>
        </w:rPr>
        <w:t>, make demands on, or be rude and</w:t>
      </w:r>
      <w:r w:rsidRPr="00AB210D">
        <w:rPr>
          <w:rFonts w:cstheme="minorHAnsi"/>
        </w:rPr>
        <w:t xml:space="preserve"> sulky with a person I have just met? Would I </w:t>
      </w:r>
      <w:r w:rsidR="00074341" w:rsidRPr="00AB210D">
        <w:rPr>
          <w:rFonts w:cstheme="minorHAnsi"/>
        </w:rPr>
        <w:t xml:space="preserve">ignore them, </w:t>
      </w:r>
      <w:r w:rsidRPr="00AB210D">
        <w:rPr>
          <w:rFonts w:cstheme="minorHAnsi"/>
        </w:rPr>
        <w:t>shame them</w:t>
      </w:r>
      <w:r w:rsidR="00074341" w:rsidRPr="00AB210D">
        <w:rPr>
          <w:rFonts w:cstheme="minorHAnsi"/>
        </w:rPr>
        <w:t>,</w:t>
      </w:r>
      <w:r w:rsidRPr="00AB210D">
        <w:rPr>
          <w:rFonts w:cstheme="minorHAnsi"/>
        </w:rPr>
        <w:t xml:space="preserve"> or impose my opinions on them?” Most probably the answer is no. When you ask yourself these questions, you show your willingness to humbly consider </w:t>
      </w:r>
      <w:r w:rsidR="00C8795D" w:rsidRPr="00AB210D">
        <w:rPr>
          <w:rFonts w:cstheme="minorHAnsi"/>
        </w:rPr>
        <w:t xml:space="preserve">the possibility </w:t>
      </w:r>
      <w:r w:rsidRPr="00AB210D">
        <w:rPr>
          <w:rFonts w:cstheme="minorHAnsi"/>
        </w:rPr>
        <w:t xml:space="preserve">that you </w:t>
      </w:r>
      <w:r w:rsidR="00C8795D" w:rsidRPr="00AB210D">
        <w:rPr>
          <w:rFonts w:cstheme="minorHAnsi"/>
        </w:rPr>
        <w:t>are</w:t>
      </w:r>
      <w:r w:rsidRPr="00AB210D">
        <w:rPr>
          <w:rFonts w:cstheme="minorHAnsi"/>
        </w:rPr>
        <w:t xml:space="preserve"> abusing someone close to you. </w:t>
      </w:r>
      <w:bookmarkEnd w:id="3"/>
      <w:r w:rsidR="005601FB" w:rsidRPr="00AB210D">
        <w:rPr>
          <w:rFonts w:cstheme="minorHAnsi"/>
        </w:rPr>
        <w:t xml:space="preserve">You can also rephrase </w:t>
      </w:r>
      <w:r w:rsidR="00CD2E78" w:rsidRPr="00AB210D">
        <w:rPr>
          <w:rFonts w:cstheme="minorHAnsi"/>
        </w:rPr>
        <w:t xml:space="preserve">these </w:t>
      </w:r>
      <w:r w:rsidR="005601FB" w:rsidRPr="00AB210D">
        <w:rPr>
          <w:rFonts w:cstheme="minorHAnsi"/>
        </w:rPr>
        <w:t>question</w:t>
      </w:r>
      <w:r w:rsidR="00CD2E78" w:rsidRPr="00AB210D">
        <w:rPr>
          <w:rFonts w:cstheme="minorHAnsi"/>
        </w:rPr>
        <w:t>s</w:t>
      </w:r>
      <w:r w:rsidR="005601FB" w:rsidRPr="00AB210D">
        <w:rPr>
          <w:rFonts w:cstheme="minorHAnsi"/>
        </w:rPr>
        <w:t xml:space="preserve"> to</w:t>
      </w:r>
      <w:r w:rsidR="00A256B3" w:rsidRPr="00AB210D">
        <w:rPr>
          <w:rFonts w:cstheme="minorHAnsi"/>
        </w:rPr>
        <w:t xml:space="preserve"> </w:t>
      </w:r>
      <w:r w:rsidR="001177E2" w:rsidRPr="00AB210D">
        <w:rPr>
          <w:rFonts w:cstheme="minorHAnsi"/>
        </w:rPr>
        <w:t xml:space="preserve">help you </w:t>
      </w:r>
      <w:r w:rsidR="005601FB" w:rsidRPr="00AB210D">
        <w:rPr>
          <w:rFonts w:cstheme="minorHAnsi"/>
        </w:rPr>
        <w:t xml:space="preserve">evaluate </w:t>
      </w:r>
      <w:r w:rsidR="00A21A34" w:rsidRPr="00AB210D">
        <w:rPr>
          <w:rFonts w:cstheme="minorHAnsi"/>
        </w:rPr>
        <w:t>whether</w:t>
      </w:r>
      <w:r w:rsidR="00C653AD" w:rsidRPr="00AB210D">
        <w:rPr>
          <w:rFonts w:cstheme="minorHAnsi"/>
        </w:rPr>
        <w:t xml:space="preserve"> you</w:t>
      </w:r>
      <w:r w:rsidR="00A21A34" w:rsidRPr="00AB210D">
        <w:rPr>
          <w:rFonts w:cstheme="minorHAnsi"/>
        </w:rPr>
        <w:t xml:space="preserve"> </w:t>
      </w:r>
      <w:r w:rsidR="00C653AD" w:rsidRPr="00AB210D">
        <w:rPr>
          <w:rFonts w:cstheme="minorHAnsi"/>
        </w:rPr>
        <w:t>are being abused</w:t>
      </w:r>
      <w:r w:rsidR="00CD2E78" w:rsidRPr="00AB210D">
        <w:rPr>
          <w:rFonts w:cstheme="minorHAnsi"/>
        </w:rPr>
        <w:t xml:space="preserve"> by someone else. Ask </w:t>
      </w:r>
      <w:r w:rsidR="00BC3D4D" w:rsidRPr="00AB210D">
        <w:rPr>
          <w:rFonts w:cstheme="minorHAnsi"/>
        </w:rPr>
        <w:t xml:space="preserve">yourself: “Would this person shout at </w:t>
      </w:r>
      <w:r w:rsidR="005023BC" w:rsidRPr="00AB210D">
        <w:rPr>
          <w:rFonts w:cstheme="minorHAnsi"/>
        </w:rPr>
        <w:t xml:space="preserve">others </w:t>
      </w:r>
      <w:r w:rsidR="001177E2" w:rsidRPr="00AB210D">
        <w:rPr>
          <w:rFonts w:cstheme="minorHAnsi"/>
        </w:rPr>
        <w:t>like they shout at me</w:t>
      </w:r>
      <w:r w:rsidR="00CD2E78" w:rsidRPr="00AB210D">
        <w:rPr>
          <w:rFonts w:cstheme="minorHAnsi"/>
        </w:rPr>
        <w:t>?</w:t>
      </w:r>
      <w:r w:rsidR="001177E2" w:rsidRPr="00AB210D">
        <w:rPr>
          <w:rFonts w:cstheme="minorHAnsi"/>
        </w:rPr>
        <w:t xml:space="preserve"> Would the</w:t>
      </w:r>
      <w:r w:rsidR="00B839A3" w:rsidRPr="00AB210D">
        <w:rPr>
          <w:rFonts w:cstheme="minorHAnsi"/>
        </w:rPr>
        <w:t>y</w:t>
      </w:r>
      <w:r w:rsidR="001177E2" w:rsidRPr="00AB210D">
        <w:rPr>
          <w:rFonts w:cstheme="minorHAnsi"/>
        </w:rPr>
        <w:t xml:space="preserve"> be </w:t>
      </w:r>
      <w:r w:rsidR="00CD2E78" w:rsidRPr="00AB210D">
        <w:rPr>
          <w:rFonts w:cstheme="minorHAnsi"/>
        </w:rPr>
        <w:t xml:space="preserve">rude and </w:t>
      </w:r>
      <w:r w:rsidR="001177E2" w:rsidRPr="00AB210D">
        <w:rPr>
          <w:rFonts w:cstheme="minorHAnsi"/>
        </w:rPr>
        <w:t>sulky with others like they are with me?</w:t>
      </w:r>
      <w:r w:rsidR="00BC3D4D" w:rsidRPr="00AB210D">
        <w:rPr>
          <w:rFonts w:cstheme="minorHAnsi"/>
        </w:rPr>
        <w:t xml:space="preserve">” Consider whether </w:t>
      </w:r>
      <w:r w:rsidR="001F70FF" w:rsidRPr="00AB210D">
        <w:rPr>
          <w:rFonts w:cstheme="minorHAnsi"/>
        </w:rPr>
        <w:t>someone close to you</w:t>
      </w:r>
      <w:r w:rsidR="00BC3D4D" w:rsidRPr="00AB210D">
        <w:rPr>
          <w:rFonts w:cstheme="minorHAnsi"/>
        </w:rPr>
        <w:t xml:space="preserve"> is</w:t>
      </w:r>
      <w:r w:rsidR="005601FB" w:rsidRPr="00AB210D">
        <w:rPr>
          <w:rFonts w:cstheme="minorHAnsi"/>
        </w:rPr>
        <w:t xml:space="preserve"> </w:t>
      </w:r>
      <w:r w:rsidR="00C653AD" w:rsidRPr="00AB210D">
        <w:rPr>
          <w:rFonts w:cstheme="minorHAnsi"/>
        </w:rPr>
        <w:t>treating you</w:t>
      </w:r>
      <w:r w:rsidR="00E57B8D" w:rsidRPr="00AB210D">
        <w:rPr>
          <w:rFonts w:cstheme="minorHAnsi"/>
        </w:rPr>
        <w:t xml:space="preserve"> with aggression</w:t>
      </w:r>
      <w:r w:rsidR="005601FB" w:rsidRPr="00AB210D">
        <w:rPr>
          <w:rFonts w:cstheme="minorHAnsi"/>
        </w:rPr>
        <w:t xml:space="preserve"> or</w:t>
      </w:r>
      <w:r w:rsidR="00E57B8D" w:rsidRPr="00AB210D">
        <w:rPr>
          <w:rFonts w:cstheme="minorHAnsi"/>
        </w:rPr>
        <w:t>,</w:t>
      </w:r>
      <w:r w:rsidR="00A21A34" w:rsidRPr="00AB210D">
        <w:rPr>
          <w:rFonts w:cstheme="minorHAnsi"/>
        </w:rPr>
        <w:t xml:space="preserve"> perhaps, </w:t>
      </w:r>
      <w:r w:rsidR="00E57B8D" w:rsidRPr="00AB210D">
        <w:rPr>
          <w:rFonts w:cstheme="minorHAnsi"/>
        </w:rPr>
        <w:t>indifference</w:t>
      </w:r>
      <w:r w:rsidR="00BC3D4D" w:rsidRPr="00AB210D">
        <w:rPr>
          <w:rFonts w:cstheme="minorHAnsi"/>
        </w:rPr>
        <w:t>.</w:t>
      </w:r>
      <w:r w:rsidR="00A21A34" w:rsidRPr="00AB210D">
        <w:rPr>
          <w:rFonts w:cstheme="minorHAnsi"/>
        </w:rPr>
        <w:t xml:space="preserve"> Are</w:t>
      </w:r>
      <w:r w:rsidR="005601FB" w:rsidRPr="00AB210D">
        <w:rPr>
          <w:rFonts w:cstheme="minorHAnsi"/>
        </w:rPr>
        <w:t xml:space="preserve"> they </w:t>
      </w:r>
      <w:r w:rsidR="00E57B8D" w:rsidRPr="00AB210D">
        <w:rPr>
          <w:rFonts w:cstheme="minorHAnsi"/>
        </w:rPr>
        <w:t xml:space="preserve">imposing </w:t>
      </w:r>
      <w:r w:rsidR="005601FB" w:rsidRPr="00AB210D">
        <w:rPr>
          <w:rFonts w:cstheme="minorHAnsi"/>
        </w:rPr>
        <w:t xml:space="preserve">on you </w:t>
      </w:r>
      <w:r w:rsidR="00E57B8D" w:rsidRPr="00AB210D">
        <w:rPr>
          <w:rFonts w:cstheme="minorHAnsi"/>
        </w:rPr>
        <w:t xml:space="preserve">information </w:t>
      </w:r>
      <w:r w:rsidR="00A21A34" w:rsidRPr="00AB210D">
        <w:rPr>
          <w:rFonts w:cstheme="minorHAnsi"/>
        </w:rPr>
        <w:t>that is inappropriate</w:t>
      </w:r>
      <w:r w:rsidR="00DF1EE2" w:rsidRPr="00AB210D">
        <w:rPr>
          <w:rFonts w:cstheme="minorHAnsi"/>
        </w:rPr>
        <w:t xml:space="preserve"> </w:t>
      </w:r>
      <w:r w:rsidR="005F69DE" w:rsidRPr="00AB210D">
        <w:rPr>
          <w:rFonts w:cstheme="minorHAnsi"/>
        </w:rPr>
        <w:t>or distasteful</w:t>
      </w:r>
      <w:r w:rsidR="00D15394" w:rsidRPr="00AB210D">
        <w:rPr>
          <w:rFonts w:cstheme="minorHAnsi"/>
        </w:rPr>
        <w:t xml:space="preserve">? </w:t>
      </w:r>
      <w:r w:rsidR="00C653AD" w:rsidRPr="00AB210D">
        <w:rPr>
          <w:rFonts w:cstheme="minorHAnsi"/>
        </w:rPr>
        <w:t xml:space="preserve">If so, </w:t>
      </w:r>
      <w:r w:rsidR="00D15394" w:rsidRPr="00AB210D">
        <w:rPr>
          <w:rFonts w:cstheme="minorHAnsi"/>
        </w:rPr>
        <w:t>they may be abusing you</w:t>
      </w:r>
      <w:r w:rsidR="001177E2" w:rsidRPr="00AB210D">
        <w:rPr>
          <w:rFonts w:cstheme="minorHAnsi"/>
        </w:rPr>
        <w:t>, and if that</w:t>
      </w:r>
      <w:r w:rsidR="00C653AD" w:rsidRPr="00AB210D">
        <w:rPr>
          <w:rFonts w:cstheme="minorHAnsi"/>
        </w:rPr>
        <w:t xml:space="preserve"> is the case, you will need to set some boundaries and get some help. As you find ways to </w:t>
      </w:r>
      <w:r w:rsidR="00E57B8D" w:rsidRPr="00AB210D">
        <w:rPr>
          <w:rFonts w:cstheme="minorHAnsi"/>
        </w:rPr>
        <w:t>stop participating in the abuse</w:t>
      </w:r>
      <w:r w:rsidR="00A256B3" w:rsidRPr="00AB210D">
        <w:rPr>
          <w:rFonts w:cstheme="minorHAnsi"/>
        </w:rPr>
        <w:t>,</w:t>
      </w:r>
      <w:r w:rsidR="00E57B8D" w:rsidRPr="00AB210D">
        <w:rPr>
          <w:rFonts w:cstheme="minorHAnsi"/>
        </w:rPr>
        <w:t xml:space="preserve"> you might also</w:t>
      </w:r>
      <w:r w:rsidR="00C653AD" w:rsidRPr="00AB210D">
        <w:rPr>
          <w:rFonts w:cstheme="minorHAnsi"/>
        </w:rPr>
        <w:t xml:space="preserve"> remember</w:t>
      </w:r>
      <w:r w:rsidR="00BF7D93" w:rsidRPr="00AB210D">
        <w:rPr>
          <w:rFonts w:cstheme="minorHAnsi"/>
        </w:rPr>
        <w:t xml:space="preserve"> </w:t>
      </w:r>
      <w:r w:rsidR="001177E2" w:rsidRPr="00AB210D">
        <w:rPr>
          <w:rFonts w:cstheme="minorHAnsi"/>
        </w:rPr>
        <w:t>that the abusive person is probably tortured by self-hate</w:t>
      </w:r>
      <w:r w:rsidR="00E57B8D" w:rsidRPr="00AB210D">
        <w:rPr>
          <w:rFonts w:cstheme="minorHAnsi"/>
        </w:rPr>
        <w:t>.</w:t>
      </w:r>
      <w:r w:rsidR="00F86753" w:rsidRPr="00AB210D">
        <w:rPr>
          <w:rFonts w:cstheme="minorHAnsi"/>
        </w:rPr>
        <w:t xml:space="preserve"> </w:t>
      </w:r>
      <w:r w:rsidR="00F96D17" w:rsidRPr="00AB210D">
        <w:rPr>
          <w:rFonts w:cstheme="minorHAnsi"/>
        </w:rPr>
        <w:t>Learn how to protect yourself as you compassionately stick to your own business</w:t>
      </w:r>
      <w:r w:rsidR="00E57B8D" w:rsidRPr="00AB210D">
        <w:rPr>
          <w:rFonts w:cstheme="minorHAnsi"/>
        </w:rPr>
        <w:t xml:space="preserve">. </w:t>
      </w:r>
    </w:p>
    <w:p w14:paraId="4F68C99D" w14:textId="77777777" w:rsidR="00CF7AAF" w:rsidRPr="00AB210D" w:rsidRDefault="00CF7AAF" w:rsidP="000548EB">
      <w:pPr>
        <w:spacing w:after="0" w:line="240" w:lineRule="auto"/>
        <w:jc w:val="both"/>
        <w:rPr>
          <w:rFonts w:cstheme="minorHAnsi"/>
        </w:rPr>
      </w:pPr>
    </w:p>
    <w:p w14:paraId="786B4C61" w14:textId="0C26FE83" w:rsidR="00E46544" w:rsidRPr="00AB210D" w:rsidRDefault="00E46544" w:rsidP="000548EB">
      <w:pPr>
        <w:spacing w:after="0" w:line="240" w:lineRule="auto"/>
        <w:jc w:val="both"/>
        <w:rPr>
          <w:rFonts w:cstheme="minorHAnsi"/>
        </w:rPr>
      </w:pPr>
      <w:r w:rsidRPr="00AB210D">
        <w:rPr>
          <w:rFonts w:cstheme="minorHAnsi"/>
        </w:rPr>
        <w:t xml:space="preserve">You can invest in your relationships by developing </w:t>
      </w:r>
      <w:r w:rsidR="00274C7B" w:rsidRPr="00AB210D">
        <w:rPr>
          <w:rFonts w:cstheme="minorHAnsi"/>
        </w:rPr>
        <w:t>habits</w:t>
      </w:r>
      <w:r w:rsidRPr="00AB210D">
        <w:rPr>
          <w:rFonts w:cstheme="minorHAnsi"/>
        </w:rPr>
        <w:t xml:space="preserve"> of positive interaction, such as demonstrating good manners no matter how you feel, speaking words of appreciation and gratitude no matter how you feel, and offering small services no matter how you feel.</w:t>
      </w:r>
      <w:r w:rsidR="00C8795D" w:rsidRPr="00AB210D">
        <w:rPr>
          <w:rFonts w:cstheme="minorHAnsi"/>
        </w:rPr>
        <w:t xml:space="preserve"> Here is another tool: </w:t>
      </w:r>
      <w:r w:rsidR="00AB210D" w:rsidRPr="00AB210D">
        <w:rPr>
          <w:rFonts w:cstheme="minorHAnsi"/>
        </w:rPr>
        <w:t>w</w:t>
      </w:r>
      <w:r w:rsidR="00C8795D" w:rsidRPr="00AB210D">
        <w:rPr>
          <w:rFonts w:cstheme="minorHAnsi"/>
        </w:rPr>
        <w:t xml:space="preserve">hen you have indulged in a misoriented interaction with another person, you might need to withdraw </w:t>
      </w:r>
      <w:r w:rsidR="004211B4" w:rsidRPr="00AB210D">
        <w:rPr>
          <w:rFonts w:cstheme="minorHAnsi"/>
        </w:rPr>
        <w:t>and reorient to your True Self and to God by doing a worksheet o</w:t>
      </w:r>
      <w:r w:rsidR="00607A60" w:rsidRPr="00AB210D">
        <w:rPr>
          <w:rFonts w:cstheme="minorHAnsi"/>
        </w:rPr>
        <w:t>r</w:t>
      </w:r>
      <w:r w:rsidR="00C8795D" w:rsidRPr="00AB210D">
        <w:rPr>
          <w:rFonts w:cstheme="minorHAnsi"/>
        </w:rPr>
        <w:t xml:space="preserve"> intervention</w:t>
      </w:r>
      <w:r w:rsidR="004211B4" w:rsidRPr="00AB210D">
        <w:rPr>
          <w:rFonts w:cstheme="minorHAnsi"/>
        </w:rPr>
        <w:t>.</w:t>
      </w:r>
      <w:r w:rsidR="00C8795D" w:rsidRPr="00AB210D">
        <w:rPr>
          <w:rFonts w:cstheme="minorHAnsi"/>
        </w:rPr>
        <w:t xml:space="preserve"> </w:t>
      </w:r>
      <w:r w:rsidR="004211B4" w:rsidRPr="00AB210D">
        <w:rPr>
          <w:rFonts w:cstheme="minorHAnsi"/>
        </w:rPr>
        <w:t xml:space="preserve">After you have examined the pride and fear that drove you </w:t>
      </w:r>
      <w:r w:rsidR="00CD2E78" w:rsidRPr="00AB210D">
        <w:rPr>
          <w:rFonts w:cstheme="minorHAnsi"/>
        </w:rPr>
        <w:t xml:space="preserve">to participate in </w:t>
      </w:r>
      <w:r w:rsidR="004211B4" w:rsidRPr="00AB210D">
        <w:rPr>
          <w:rFonts w:cstheme="minorHAnsi"/>
        </w:rPr>
        <w:t xml:space="preserve">the interaction, you might return to the person involved and </w:t>
      </w:r>
      <w:r w:rsidR="00C8795D" w:rsidRPr="00AB210D">
        <w:rPr>
          <w:rFonts w:cstheme="minorHAnsi"/>
        </w:rPr>
        <w:t xml:space="preserve">ask if they would be willing to consider with you how the conversation could have been more oriented and productive. </w:t>
      </w:r>
      <w:r w:rsidRPr="00AB210D">
        <w:rPr>
          <w:rFonts w:cstheme="minorHAnsi"/>
        </w:rPr>
        <w:t>Although you may be very resistant to learning habits that build trustworthy relationships,</w:t>
      </w:r>
      <w:r w:rsidR="004211B4" w:rsidRPr="00AB210D">
        <w:rPr>
          <w:rFonts w:cstheme="minorHAnsi"/>
        </w:rPr>
        <w:t xml:space="preserve"> </w:t>
      </w:r>
      <w:r w:rsidR="00607A60" w:rsidRPr="00AB210D">
        <w:rPr>
          <w:rFonts w:cstheme="minorHAnsi"/>
        </w:rPr>
        <w:t>your choice to humbly enter into this training demonstrates trustworthiness and</w:t>
      </w:r>
      <w:r w:rsidR="004211B4" w:rsidRPr="00AB210D">
        <w:rPr>
          <w:rFonts w:cstheme="minorHAnsi"/>
        </w:rPr>
        <w:t xml:space="preserve"> helps everyone involved make more oriented choices in future interactions. Consider how these habits of p</w:t>
      </w:r>
      <w:r w:rsidRPr="00AB210D">
        <w:rPr>
          <w:rFonts w:cstheme="minorHAnsi"/>
        </w:rPr>
        <w:t xml:space="preserve">ositive interactions </w:t>
      </w:r>
      <w:r w:rsidR="004211B4" w:rsidRPr="00AB210D">
        <w:rPr>
          <w:rFonts w:cstheme="minorHAnsi"/>
        </w:rPr>
        <w:t>benefit both you and your community</w:t>
      </w:r>
      <w:r w:rsidRPr="00AB210D">
        <w:rPr>
          <w:rFonts w:cstheme="minorHAnsi"/>
        </w:rPr>
        <w:t xml:space="preserve">. </w:t>
      </w:r>
      <w:r w:rsidR="004211B4" w:rsidRPr="00AB210D">
        <w:rPr>
          <w:rFonts w:cstheme="minorHAnsi"/>
        </w:rPr>
        <w:t>Children</w:t>
      </w:r>
      <w:r w:rsidRPr="00AB210D">
        <w:rPr>
          <w:rFonts w:cstheme="minorHAnsi"/>
        </w:rPr>
        <w:t xml:space="preserve"> who listen to polite parents learn to be polite—and parents will appreciate that training when the</w:t>
      </w:r>
      <w:r w:rsidR="00B839A3" w:rsidRPr="00AB210D">
        <w:rPr>
          <w:rFonts w:cstheme="minorHAnsi"/>
        </w:rPr>
        <w:t>ir</w:t>
      </w:r>
      <w:r w:rsidRPr="00AB210D">
        <w:rPr>
          <w:rFonts w:cstheme="minorHAnsi"/>
        </w:rPr>
        <w:t xml:space="preserve"> children become teenagers. So, for everyone’s well-being, it is imperative that parents create a culture of positive interaction in the family. </w:t>
      </w:r>
    </w:p>
    <w:p w14:paraId="7F947251" w14:textId="77777777" w:rsidR="0052653B" w:rsidRPr="00AB210D" w:rsidRDefault="0052653B" w:rsidP="000548EB">
      <w:pPr>
        <w:spacing w:after="0" w:line="240" w:lineRule="auto"/>
        <w:jc w:val="both"/>
        <w:rPr>
          <w:rFonts w:cstheme="minorHAnsi"/>
        </w:rPr>
      </w:pPr>
    </w:p>
    <w:p w14:paraId="04A4D4A5" w14:textId="7CB97CB7" w:rsidR="00E46544" w:rsidRPr="00AB210D" w:rsidRDefault="00E46544" w:rsidP="000548EB">
      <w:pPr>
        <w:spacing w:after="0" w:line="240" w:lineRule="auto"/>
        <w:jc w:val="both"/>
        <w:rPr>
          <w:rFonts w:cstheme="minorHAnsi"/>
        </w:rPr>
      </w:pPr>
      <w:r w:rsidRPr="00AB210D">
        <w:rPr>
          <w:rFonts w:cstheme="minorHAnsi"/>
        </w:rPr>
        <w:t xml:space="preserve">Another tool for building positive interaction is called </w:t>
      </w:r>
      <w:r w:rsidR="00DE6162" w:rsidRPr="00AB210D">
        <w:rPr>
          <w:rFonts w:cstheme="minorHAnsi"/>
        </w:rPr>
        <w:t>SET—</w:t>
      </w:r>
      <w:r w:rsidRPr="00AB210D">
        <w:rPr>
          <w:rFonts w:cstheme="minorHAnsi"/>
        </w:rPr>
        <w:t>S-E-T</w:t>
      </w:r>
      <w:r w:rsidR="00DE6162" w:rsidRPr="00AB210D">
        <w:rPr>
          <w:rFonts w:cstheme="minorHAnsi"/>
        </w:rPr>
        <w:t>—</w:t>
      </w:r>
      <w:r w:rsidRPr="00AB210D">
        <w:rPr>
          <w:rFonts w:cstheme="minorHAnsi"/>
        </w:rPr>
        <w:t>which stands for Support, Empathy, and Truth.</w:t>
      </w:r>
      <w:r w:rsidRPr="00AB210D">
        <w:rPr>
          <w:rStyle w:val="EndnoteReference"/>
          <w:rFonts w:cstheme="minorHAnsi"/>
        </w:rPr>
        <w:endnoteReference w:id="5"/>
      </w:r>
      <w:r w:rsidRPr="00AB210D">
        <w:rPr>
          <w:rFonts w:cstheme="minorHAnsi"/>
        </w:rPr>
        <w:t xml:space="preserve"> In all your communication with others, you can generate a more positive flow by showing support and empathy before sharing your truth. </w:t>
      </w:r>
      <w:r w:rsidR="00330F60" w:rsidRPr="00AB210D">
        <w:rPr>
          <w:rFonts w:cstheme="minorHAnsi"/>
        </w:rPr>
        <w:t>Learning to do this is not easy</w:t>
      </w:r>
      <w:r w:rsidR="00FC3D42" w:rsidRPr="00AB210D">
        <w:rPr>
          <w:rFonts w:cstheme="minorHAnsi"/>
        </w:rPr>
        <w:t xml:space="preserve"> </w:t>
      </w:r>
      <w:r w:rsidRPr="00AB210D">
        <w:rPr>
          <w:rFonts w:cstheme="minorHAnsi"/>
        </w:rPr>
        <w:t xml:space="preserve">without mindfulness </w:t>
      </w:r>
      <w:r w:rsidR="00FC3D42" w:rsidRPr="00AB210D">
        <w:rPr>
          <w:rFonts w:cstheme="minorHAnsi"/>
        </w:rPr>
        <w:t xml:space="preserve">training. </w:t>
      </w:r>
      <w:r w:rsidRPr="00AB210D">
        <w:rPr>
          <w:rFonts w:cstheme="minorHAnsi"/>
        </w:rPr>
        <w:t xml:space="preserve">Using </w:t>
      </w:r>
      <w:r w:rsidR="00B839A3" w:rsidRPr="00AB210D">
        <w:rPr>
          <w:rFonts w:cstheme="minorHAnsi"/>
        </w:rPr>
        <w:t>S-E-T</w:t>
      </w:r>
      <w:r w:rsidRPr="00AB210D">
        <w:rPr>
          <w:rFonts w:cstheme="minorHAnsi"/>
        </w:rPr>
        <w:t xml:space="preserve"> might feel awkward and inefficient at first, but with practice you will be able to go through the steps quickly and with growing confidence. The positive energy that you bring to the encounter is more effective than a perfect technique. </w:t>
      </w:r>
    </w:p>
    <w:p w14:paraId="01BAB947" w14:textId="26D525A8" w:rsidR="0076108A" w:rsidRPr="00AB210D" w:rsidRDefault="0076108A" w:rsidP="000548EB">
      <w:pPr>
        <w:spacing w:after="0" w:line="240" w:lineRule="auto"/>
        <w:jc w:val="both"/>
        <w:rPr>
          <w:rFonts w:cstheme="minorHAnsi"/>
        </w:rPr>
      </w:pPr>
    </w:p>
    <w:p w14:paraId="08215FB1" w14:textId="259D4354" w:rsidR="007D708C" w:rsidRPr="00AB210D" w:rsidRDefault="004B64D9" w:rsidP="000548EB">
      <w:pPr>
        <w:spacing w:after="0" w:line="240" w:lineRule="auto"/>
        <w:jc w:val="both"/>
        <w:rPr>
          <w:rFonts w:cstheme="minorHAnsi"/>
        </w:rPr>
      </w:pPr>
      <w:r w:rsidRPr="00AB210D">
        <w:rPr>
          <w:rFonts w:cstheme="minorHAnsi"/>
          <w:b/>
        </w:rPr>
        <w:t>S</w:t>
      </w:r>
      <w:r w:rsidR="00DE6162" w:rsidRPr="00AB210D">
        <w:rPr>
          <w:rFonts w:cstheme="minorHAnsi"/>
          <w:b/>
        </w:rPr>
        <w:t xml:space="preserve"> stands for S</w:t>
      </w:r>
      <w:r w:rsidRPr="00AB210D">
        <w:rPr>
          <w:rFonts w:cstheme="minorHAnsi"/>
          <w:b/>
        </w:rPr>
        <w:t>upport</w:t>
      </w:r>
      <w:r w:rsidRPr="00AB210D">
        <w:rPr>
          <w:rFonts w:cstheme="minorHAnsi"/>
        </w:rPr>
        <w:t xml:space="preserve"> </w:t>
      </w:r>
    </w:p>
    <w:p w14:paraId="411923D9" w14:textId="2A3EF61D" w:rsidR="006953F4" w:rsidRPr="00AB210D" w:rsidRDefault="006953F4" w:rsidP="000548EB">
      <w:pPr>
        <w:spacing w:after="0" w:line="240" w:lineRule="auto"/>
        <w:jc w:val="both"/>
        <w:rPr>
          <w:rFonts w:cstheme="minorHAnsi"/>
        </w:rPr>
      </w:pPr>
      <w:r w:rsidRPr="00AB210D">
        <w:rPr>
          <w:rFonts w:cstheme="minorHAnsi"/>
        </w:rPr>
        <w:t xml:space="preserve">Encourage the person by acknowledging their value in your eyes. Sometimes people are just looking for the reassurance that you don’t hate them as much as they hate themselves. </w:t>
      </w:r>
      <w:r w:rsidR="005F69DE" w:rsidRPr="00AB210D">
        <w:rPr>
          <w:rFonts w:cstheme="minorHAnsi"/>
        </w:rPr>
        <w:t xml:space="preserve">Now that </w:t>
      </w:r>
      <w:r w:rsidR="001A7454" w:rsidRPr="00AB210D">
        <w:rPr>
          <w:rFonts w:cstheme="minorHAnsi"/>
        </w:rPr>
        <w:t>you</w:t>
      </w:r>
      <w:r w:rsidR="005F69DE" w:rsidRPr="00AB210D">
        <w:rPr>
          <w:rFonts w:cstheme="minorHAnsi"/>
        </w:rPr>
        <w:t xml:space="preserve"> know how to believe rather than judge, </w:t>
      </w:r>
      <w:r w:rsidR="00FC3D42" w:rsidRPr="00AB210D">
        <w:rPr>
          <w:rFonts w:cstheme="minorHAnsi"/>
        </w:rPr>
        <w:t xml:space="preserve">you </w:t>
      </w:r>
      <w:r w:rsidR="005F69DE" w:rsidRPr="00AB210D">
        <w:rPr>
          <w:rFonts w:cstheme="minorHAnsi"/>
        </w:rPr>
        <w:t xml:space="preserve">can listen for a short time without being under strain. </w:t>
      </w:r>
      <w:r w:rsidRPr="00AB210D">
        <w:rPr>
          <w:rFonts w:cstheme="minorHAnsi"/>
        </w:rPr>
        <w:t>You don’t always need to say something.</w:t>
      </w:r>
      <w:r w:rsidR="000548EB" w:rsidRPr="00AB210D">
        <w:rPr>
          <w:rFonts w:cstheme="minorHAnsi"/>
        </w:rPr>
        <w:t xml:space="preserve"> </w:t>
      </w:r>
      <w:r w:rsidRPr="00AB210D">
        <w:rPr>
          <w:rFonts w:cstheme="minorHAnsi"/>
        </w:rPr>
        <w:t>Sometimes support can be expressed by taking a few moments to simply listen while another person expresses their reality.</w:t>
      </w:r>
      <w:r w:rsidR="000548EB" w:rsidRPr="00AB210D">
        <w:rPr>
          <w:rFonts w:cstheme="minorHAnsi"/>
        </w:rPr>
        <w:t xml:space="preserve"> </w:t>
      </w:r>
      <w:r w:rsidR="004211B4" w:rsidRPr="00AB210D">
        <w:rPr>
          <w:rFonts w:cstheme="minorHAnsi"/>
        </w:rPr>
        <w:t xml:space="preserve">When </w:t>
      </w:r>
      <w:r w:rsidR="00FC3D42" w:rsidRPr="00AB210D">
        <w:rPr>
          <w:rFonts w:cstheme="minorHAnsi"/>
        </w:rPr>
        <w:t>you</w:t>
      </w:r>
      <w:r w:rsidR="004211B4" w:rsidRPr="00AB210D">
        <w:rPr>
          <w:rFonts w:cstheme="minorHAnsi"/>
        </w:rPr>
        <w:t xml:space="preserve"> support others in their distress, </w:t>
      </w:r>
      <w:r w:rsidR="00FC3D42" w:rsidRPr="00AB210D">
        <w:rPr>
          <w:rFonts w:cstheme="minorHAnsi"/>
        </w:rPr>
        <w:t>you</w:t>
      </w:r>
      <w:r w:rsidR="004211B4" w:rsidRPr="00AB210D">
        <w:rPr>
          <w:rFonts w:cstheme="minorHAnsi"/>
        </w:rPr>
        <w:t xml:space="preserve"> let them know that </w:t>
      </w:r>
      <w:r w:rsidR="00FC3D42" w:rsidRPr="00AB210D">
        <w:rPr>
          <w:rFonts w:cstheme="minorHAnsi"/>
        </w:rPr>
        <w:t>you</w:t>
      </w:r>
      <w:r w:rsidR="004211B4" w:rsidRPr="00AB210D">
        <w:rPr>
          <w:rFonts w:cstheme="minorHAnsi"/>
        </w:rPr>
        <w:t xml:space="preserve"> value them and will try to understand, rather than judge, what they are experiencing.</w:t>
      </w:r>
    </w:p>
    <w:p w14:paraId="38E03489" w14:textId="48182608" w:rsidR="00A54798" w:rsidRPr="00AB210D" w:rsidRDefault="00A54798" w:rsidP="00710DF2">
      <w:pPr>
        <w:tabs>
          <w:tab w:val="left" w:pos="3600"/>
        </w:tabs>
        <w:spacing w:after="0" w:line="240" w:lineRule="auto"/>
        <w:jc w:val="both"/>
        <w:rPr>
          <w:rFonts w:cstheme="minorHAnsi"/>
          <w:b/>
          <w:bCs/>
        </w:rPr>
      </w:pPr>
      <w:proofErr w:type="spellStart"/>
      <w:r w:rsidRPr="00AB210D">
        <w:rPr>
          <w:rFonts w:cstheme="minorHAnsi"/>
          <w:b/>
          <w:bCs/>
        </w:rPr>
        <w:lastRenderedPageBreak/>
        <w:t>E</w:t>
      </w:r>
      <w:proofErr w:type="spellEnd"/>
      <w:r w:rsidR="00DE6162" w:rsidRPr="00AB210D">
        <w:rPr>
          <w:rFonts w:cstheme="minorHAnsi"/>
          <w:b/>
          <w:bCs/>
        </w:rPr>
        <w:t xml:space="preserve"> stands for E</w:t>
      </w:r>
      <w:r w:rsidRPr="00AB210D">
        <w:rPr>
          <w:rFonts w:cstheme="minorHAnsi"/>
          <w:b/>
          <w:bCs/>
        </w:rPr>
        <w:t>mpathy</w:t>
      </w:r>
    </w:p>
    <w:p w14:paraId="0FA3E1A8" w14:textId="72DC3814" w:rsidR="004B64D9" w:rsidRPr="00AB210D" w:rsidRDefault="00AB210D" w:rsidP="00710DF2">
      <w:pPr>
        <w:tabs>
          <w:tab w:val="left" w:pos="3600"/>
        </w:tabs>
        <w:spacing w:after="0" w:line="240" w:lineRule="auto"/>
        <w:jc w:val="both"/>
        <w:rPr>
          <w:rFonts w:cstheme="minorHAnsi"/>
        </w:rPr>
      </w:pPr>
      <w:r w:rsidRPr="00AB210D">
        <w:rPr>
          <w:rFonts w:cstheme="minorHAnsi"/>
        </w:rPr>
        <w:t xml:space="preserve">All the steps of S-E-T are important. </w:t>
      </w:r>
      <w:r w:rsidR="00DB4EA0" w:rsidRPr="00AB210D">
        <w:rPr>
          <w:rFonts w:cstheme="minorHAnsi"/>
        </w:rPr>
        <w:t xml:space="preserve">Just </w:t>
      </w:r>
      <w:r w:rsidR="004B64D9" w:rsidRPr="00AB210D">
        <w:rPr>
          <w:rFonts w:cstheme="minorHAnsi"/>
        </w:rPr>
        <w:t xml:space="preserve">listening or making supportive </w:t>
      </w:r>
      <w:r w:rsidR="00D15394" w:rsidRPr="00AB210D">
        <w:rPr>
          <w:rFonts w:cstheme="minorHAnsi"/>
        </w:rPr>
        <w:t xml:space="preserve">noises is not enough to move </w:t>
      </w:r>
      <w:r w:rsidR="00587127" w:rsidRPr="00AB210D">
        <w:rPr>
          <w:rFonts w:cstheme="minorHAnsi"/>
        </w:rPr>
        <w:t xml:space="preserve">a relationship </w:t>
      </w:r>
      <w:r w:rsidR="00D15394" w:rsidRPr="00AB210D">
        <w:rPr>
          <w:rFonts w:cstheme="minorHAnsi"/>
        </w:rPr>
        <w:t>forward</w:t>
      </w:r>
      <w:r w:rsidR="00A256B3" w:rsidRPr="00AB210D">
        <w:rPr>
          <w:rFonts w:cstheme="minorHAnsi"/>
        </w:rPr>
        <w:t xml:space="preserve">. </w:t>
      </w:r>
      <w:r w:rsidR="005F69DE" w:rsidRPr="00AB210D">
        <w:rPr>
          <w:rFonts w:cstheme="minorHAnsi"/>
        </w:rPr>
        <w:t>In fact</w:t>
      </w:r>
      <w:r w:rsidR="005023BC" w:rsidRPr="00AB210D">
        <w:rPr>
          <w:rFonts w:cstheme="minorHAnsi"/>
        </w:rPr>
        <w:t>,</w:t>
      </w:r>
      <w:r w:rsidR="005F69DE" w:rsidRPr="00AB210D">
        <w:rPr>
          <w:rFonts w:cstheme="minorHAnsi"/>
        </w:rPr>
        <w:t xml:space="preserve"> it</w:t>
      </w:r>
      <w:r w:rsidR="004B64D9" w:rsidRPr="00AB210D">
        <w:rPr>
          <w:rFonts w:cstheme="minorHAnsi"/>
        </w:rPr>
        <w:t xml:space="preserve"> can create a relationship where you are the sounding board for someone else’s chronic </w:t>
      </w:r>
      <w:r w:rsidR="00203F50" w:rsidRPr="00AB210D">
        <w:rPr>
          <w:rFonts w:cstheme="minorHAnsi"/>
        </w:rPr>
        <w:t xml:space="preserve">self-hate. </w:t>
      </w:r>
      <w:r w:rsidR="00FC3D42" w:rsidRPr="00AB210D">
        <w:rPr>
          <w:rFonts w:cstheme="minorHAnsi"/>
        </w:rPr>
        <w:t>That’s</w:t>
      </w:r>
      <w:r w:rsidR="007D708C" w:rsidRPr="00AB210D">
        <w:rPr>
          <w:rFonts w:cstheme="minorHAnsi"/>
        </w:rPr>
        <w:t xml:space="preserve"> not</w:t>
      </w:r>
      <w:r w:rsidR="00203F50" w:rsidRPr="00AB210D">
        <w:rPr>
          <w:rFonts w:cstheme="minorHAnsi"/>
        </w:rPr>
        <w:t xml:space="preserve"> healthy for either party. </w:t>
      </w:r>
      <w:r w:rsidR="00FC3F01" w:rsidRPr="00AB210D">
        <w:rPr>
          <w:rFonts w:cstheme="minorHAnsi"/>
        </w:rPr>
        <w:t>You</w:t>
      </w:r>
      <w:r w:rsidR="0009726B" w:rsidRPr="00AB210D">
        <w:rPr>
          <w:rFonts w:cstheme="minorHAnsi"/>
        </w:rPr>
        <w:t xml:space="preserve"> can express compassion without allowing </w:t>
      </w:r>
      <w:r w:rsidR="005F69DE" w:rsidRPr="00AB210D">
        <w:rPr>
          <w:rFonts w:cstheme="minorHAnsi"/>
        </w:rPr>
        <w:t xml:space="preserve">yourself </w:t>
      </w:r>
      <w:r w:rsidR="0009726B" w:rsidRPr="00AB210D">
        <w:rPr>
          <w:rFonts w:cstheme="minorHAnsi"/>
        </w:rPr>
        <w:t xml:space="preserve">to be used. In </w:t>
      </w:r>
      <w:r w:rsidR="004B64D9" w:rsidRPr="00AB210D">
        <w:rPr>
          <w:rFonts w:cstheme="minorHAnsi"/>
        </w:rPr>
        <w:t xml:space="preserve">the </w:t>
      </w:r>
      <w:r w:rsidR="0052653B" w:rsidRPr="00AB210D">
        <w:rPr>
          <w:rFonts w:cstheme="minorHAnsi"/>
        </w:rPr>
        <w:t>FAITH process</w:t>
      </w:r>
      <w:r w:rsidR="00CC0F70" w:rsidRPr="00AB210D">
        <w:rPr>
          <w:rFonts w:cstheme="minorHAnsi"/>
        </w:rPr>
        <w:t>,</w:t>
      </w:r>
      <w:r w:rsidR="00FC3F01" w:rsidRPr="00AB210D">
        <w:rPr>
          <w:rFonts w:cstheme="minorHAnsi"/>
        </w:rPr>
        <w:t xml:space="preserve"> </w:t>
      </w:r>
      <w:r w:rsidR="00106258" w:rsidRPr="00AB210D">
        <w:rPr>
          <w:rFonts w:cstheme="minorHAnsi"/>
        </w:rPr>
        <w:t>we are reminded</w:t>
      </w:r>
      <w:r w:rsidR="00CC0F70" w:rsidRPr="00AB210D">
        <w:rPr>
          <w:rFonts w:cstheme="minorHAnsi"/>
        </w:rPr>
        <w:t xml:space="preserve"> </w:t>
      </w:r>
      <w:r w:rsidR="009B3825" w:rsidRPr="00AB210D">
        <w:rPr>
          <w:rFonts w:cstheme="minorHAnsi"/>
        </w:rPr>
        <w:t xml:space="preserve">that </w:t>
      </w:r>
      <w:r w:rsidR="00A256B3" w:rsidRPr="00AB210D">
        <w:rPr>
          <w:rFonts w:cstheme="minorHAnsi"/>
        </w:rPr>
        <w:t xml:space="preserve">our feelings are common to all human beings—and you know how distressing those feelings can be. </w:t>
      </w:r>
      <w:r w:rsidR="00F86753" w:rsidRPr="00AB210D">
        <w:rPr>
          <w:rFonts w:cstheme="minorHAnsi"/>
        </w:rPr>
        <w:t xml:space="preserve">If someone is distressed, </w:t>
      </w:r>
      <w:r w:rsidR="009B3825" w:rsidRPr="00AB210D">
        <w:rPr>
          <w:rFonts w:cstheme="minorHAnsi"/>
        </w:rPr>
        <w:t>you can show them</w:t>
      </w:r>
      <w:r w:rsidR="00FC3F01" w:rsidRPr="00AB210D">
        <w:rPr>
          <w:rFonts w:cstheme="minorHAnsi"/>
        </w:rPr>
        <w:t xml:space="preserve"> that you </w:t>
      </w:r>
      <w:r w:rsidR="003652D9" w:rsidRPr="00AB210D">
        <w:rPr>
          <w:rFonts w:cstheme="minorHAnsi"/>
        </w:rPr>
        <w:t xml:space="preserve">are aware of </w:t>
      </w:r>
      <w:r w:rsidR="004211B4" w:rsidRPr="00AB210D">
        <w:rPr>
          <w:rFonts w:cstheme="minorHAnsi"/>
        </w:rPr>
        <w:t>their feelings</w:t>
      </w:r>
      <w:r w:rsidR="006A56DE" w:rsidRPr="00AB210D">
        <w:rPr>
          <w:rFonts w:cstheme="minorHAnsi"/>
        </w:rPr>
        <w:t xml:space="preserve">. </w:t>
      </w:r>
      <w:r w:rsidR="000C12F7" w:rsidRPr="00AB210D">
        <w:rPr>
          <w:rFonts w:cstheme="minorHAnsi"/>
        </w:rPr>
        <w:t>You might try to restate what they have said</w:t>
      </w:r>
      <w:r w:rsidR="004211B4" w:rsidRPr="00AB210D">
        <w:rPr>
          <w:rFonts w:cstheme="minorHAnsi"/>
        </w:rPr>
        <w:t>, perhaps using their own vocabulary,</w:t>
      </w:r>
      <w:r w:rsidR="000C12F7" w:rsidRPr="00AB210D">
        <w:rPr>
          <w:rFonts w:cstheme="minorHAnsi"/>
        </w:rPr>
        <w:t xml:space="preserve"> to assure them that you are trying to understand. </w:t>
      </w:r>
      <w:r w:rsidR="00847107" w:rsidRPr="00AB210D">
        <w:rPr>
          <w:rFonts w:cstheme="minorHAnsi"/>
        </w:rPr>
        <w:t xml:space="preserve">If you are helping a small child, you might </w:t>
      </w:r>
      <w:r w:rsidR="00847107" w:rsidRPr="004533F6">
        <w:rPr>
          <w:rFonts w:cstheme="minorHAnsi"/>
        </w:rPr>
        <w:t xml:space="preserve">try drawing a picture to help them talk about their feelings. </w:t>
      </w:r>
      <w:r w:rsidR="004211B4" w:rsidRPr="004533F6">
        <w:rPr>
          <w:rFonts w:cstheme="minorHAnsi"/>
        </w:rPr>
        <w:t>Sometimes</w:t>
      </w:r>
      <w:r w:rsidR="0053730A" w:rsidRPr="004533F6">
        <w:rPr>
          <w:rFonts w:cstheme="minorHAnsi"/>
        </w:rPr>
        <w:t xml:space="preserve">, </w:t>
      </w:r>
      <w:r w:rsidR="004211B4" w:rsidRPr="004533F6">
        <w:rPr>
          <w:rFonts w:cstheme="minorHAnsi"/>
        </w:rPr>
        <w:t xml:space="preserve">people, and especially children, just need to hear words that describe what they are experiencing. </w:t>
      </w:r>
      <w:r w:rsidR="0061624F" w:rsidRPr="004533F6">
        <w:rPr>
          <w:rFonts w:cstheme="minorHAnsi"/>
        </w:rPr>
        <w:t>By offering these</w:t>
      </w:r>
      <w:r w:rsidR="004211B4" w:rsidRPr="004533F6">
        <w:rPr>
          <w:rFonts w:cstheme="minorHAnsi"/>
        </w:rPr>
        <w:t xml:space="preserve"> words</w:t>
      </w:r>
      <w:r w:rsidR="00EE1662" w:rsidRPr="004533F6">
        <w:rPr>
          <w:rFonts w:cstheme="minorHAnsi"/>
        </w:rPr>
        <w:t>,</w:t>
      </w:r>
      <w:r w:rsidR="004211B4" w:rsidRPr="004533F6">
        <w:rPr>
          <w:rFonts w:cstheme="minorHAnsi"/>
        </w:rPr>
        <w:t xml:space="preserve"> </w:t>
      </w:r>
      <w:r w:rsidR="0061624F" w:rsidRPr="004533F6">
        <w:rPr>
          <w:rFonts w:cstheme="minorHAnsi"/>
        </w:rPr>
        <w:t>you</w:t>
      </w:r>
      <w:r w:rsidR="0061624F" w:rsidRPr="00AB210D">
        <w:rPr>
          <w:rFonts w:cstheme="minorHAnsi"/>
        </w:rPr>
        <w:t xml:space="preserve"> let</w:t>
      </w:r>
      <w:r w:rsidR="004211B4" w:rsidRPr="00AB210D">
        <w:rPr>
          <w:rFonts w:cstheme="minorHAnsi"/>
        </w:rPr>
        <w:t xml:space="preserve"> them know that they are not alone in their feelings. </w:t>
      </w:r>
      <w:r w:rsidR="004B64D9" w:rsidRPr="00AB210D">
        <w:rPr>
          <w:rFonts w:cstheme="minorHAnsi"/>
        </w:rPr>
        <w:t xml:space="preserve">Even </w:t>
      </w:r>
      <w:r w:rsidR="00CC0F70" w:rsidRPr="00AB210D">
        <w:rPr>
          <w:rFonts w:cstheme="minorHAnsi"/>
        </w:rPr>
        <w:t xml:space="preserve">if you can’t find the exact words, </w:t>
      </w:r>
      <w:r w:rsidR="004B64D9" w:rsidRPr="00AB210D">
        <w:rPr>
          <w:rFonts w:cstheme="minorHAnsi"/>
        </w:rPr>
        <w:t>you can tell someo</w:t>
      </w:r>
      <w:r w:rsidR="007D708C" w:rsidRPr="00AB210D">
        <w:rPr>
          <w:rFonts w:cstheme="minorHAnsi"/>
        </w:rPr>
        <w:t>ne what you feel in your body as you are listening</w:t>
      </w:r>
      <w:r w:rsidR="00CC0F70" w:rsidRPr="00AB210D">
        <w:rPr>
          <w:rFonts w:cstheme="minorHAnsi"/>
        </w:rPr>
        <w:t xml:space="preserve">. </w:t>
      </w:r>
      <w:r w:rsidR="00106258" w:rsidRPr="00AB210D">
        <w:rPr>
          <w:rFonts w:cstheme="minorHAnsi"/>
        </w:rPr>
        <w:t xml:space="preserve">You might then encourage them to observe their own body and share what they are experiencing. </w:t>
      </w:r>
    </w:p>
    <w:p w14:paraId="1D14AFCB" w14:textId="77777777" w:rsidR="007D708C" w:rsidRPr="00AB210D" w:rsidRDefault="007D708C" w:rsidP="000548EB">
      <w:pPr>
        <w:spacing w:after="0" w:line="240" w:lineRule="auto"/>
        <w:jc w:val="both"/>
        <w:rPr>
          <w:rFonts w:cstheme="minorHAnsi"/>
        </w:rPr>
      </w:pPr>
    </w:p>
    <w:p w14:paraId="3DA8B658" w14:textId="2252ACB4" w:rsidR="007D708C" w:rsidRPr="00AB210D" w:rsidRDefault="00DE6162" w:rsidP="000548EB">
      <w:pPr>
        <w:spacing w:after="0" w:line="240" w:lineRule="auto"/>
        <w:jc w:val="both"/>
        <w:rPr>
          <w:rFonts w:cstheme="minorHAnsi"/>
          <w:b/>
        </w:rPr>
      </w:pPr>
      <w:r w:rsidRPr="00AB210D">
        <w:rPr>
          <w:rFonts w:cstheme="minorHAnsi"/>
          <w:b/>
        </w:rPr>
        <w:t xml:space="preserve">T stands for </w:t>
      </w:r>
      <w:r w:rsidR="007D708C" w:rsidRPr="00AB210D">
        <w:rPr>
          <w:rFonts w:cstheme="minorHAnsi"/>
          <w:b/>
        </w:rPr>
        <w:t>Truth</w:t>
      </w:r>
    </w:p>
    <w:p w14:paraId="0C681F45" w14:textId="147E561B" w:rsidR="004B64D9" w:rsidRDefault="005C1994" w:rsidP="000351C4">
      <w:pPr>
        <w:spacing w:after="0" w:line="240" w:lineRule="auto"/>
        <w:jc w:val="both"/>
        <w:rPr>
          <w:rFonts w:cstheme="minorHAnsi"/>
        </w:rPr>
      </w:pPr>
      <w:r w:rsidRPr="00AB210D">
        <w:rPr>
          <w:rFonts w:cstheme="minorHAnsi"/>
        </w:rPr>
        <w:t>Wh</w:t>
      </w:r>
      <w:r w:rsidR="00FF11D9" w:rsidRPr="00AB210D">
        <w:rPr>
          <w:rFonts w:cstheme="minorHAnsi"/>
        </w:rPr>
        <w:t>e</w:t>
      </w:r>
      <w:r w:rsidRPr="00AB210D">
        <w:rPr>
          <w:rFonts w:cstheme="minorHAnsi"/>
        </w:rPr>
        <w:t>n</w:t>
      </w:r>
      <w:r w:rsidR="004B64D9" w:rsidRPr="00AB210D">
        <w:rPr>
          <w:rFonts w:cstheme="minorHAnsi"/>
        </w:rPr>
        <w:t xml:space="preserve"> you have shown </w:t>
      </w:r>
      <w:r w:rsidR="00935567" w:rsidRPr="00AB210D">
        <w:rPr>
          <w:rFonts w:cstheme="minorHAnsi"/>
        </w:rPr>
        <w:t>others</w:t>
      </w:r>
      <w:r w:rsidR="00F86753" w:rsidRPr="00AB210D">
        <w:rPr>
          <w:rFonts w:cstheme="minorHAnsi"/>
        </w:rPr>
        <w:t xml:space="preserve"> support and empathy</w:t>
      </w:r>
      <w:r w:rsidR="00203F50" w:rsidRPr="00AB210D">
        <w:rPr>
          <w:rFonts w:cstheme="minorHAnsi"/>
        </w:rPr>
        <w:t xml:space="preserve">, </w:t>
      </w:r>
      <w:r w:rsidR="00587127" w:rsidRPr="00AB210D">
        <w:rPr>
          <w:rFonts w:cstheme="minorHAnsi"/>
        </w:rPr>
        <w:t>they might be less defensive when you sp</w:t>
      </w:r>
      <w:r w:rsidR="00203F50" w:rsidRPr="00AB210D">
        <w:rPr>
          <w:rFonts w:cstheme="minorHAnsi"/>
        </w:rPr>
        <w:t>eak</w:t>
      </w:r>
      <w:r w:rsidR="00D15394" w:rsidRPr="00AB210D">
        <w:rPr>
          <w:rFonts w:cstheme="minorHAnsi"/>
        </w:rPr>
        <w:t xml:space="preserve"> your truth moderately. </w:t>
      </w:r>
      <w:r w:rsidR="00260EA7" w:rsidRPr="00AB210D">
        <w:rPr>
          <w:rFonts w:cstheme="minorHAnsi"/>
        </w:rPr>
        <w:t xml:space="preserve">You may need to begin with a worksheet to help you let go of judgment and speak </w:t>
      </w:r>
      <w:r w:rsidR="0027241A" w:rsidRPr="00AB210D">
        <w:rPr>
          <w:rFonts w:cstheme="minorHAnsi"/>
        </w:rPr>
        <w:t>in a moderate way</w:t>
      </w:r>
      <w:r w:rsidR="00260EA7" w:rsidRPr="00AB210D">
        <w:rPr>
          <w:rFonts w:cstheme="minorHAnsi"/>
        </w:rPr>
        <w:t xml:space="preserve">. </w:t>
      </w:r>
      <w:r w:rsidR="009B3825" w:rsidRPr="00AB210D">
        <w:rPr>
          <w:rFonts w:cstheme="minorHAnsi"/>
        </w:rPr>
        <w:t xml:space="preserve">Moderate means that your expression is based on your reality, perception, and experience without the force of judgment. </w:t>
      </w:r>
      <w:r w:rsidR="00847107" w:rsidRPr="00AB210D">
        <w:rPr>
          <w:rFonts w:cstheme="minorHAnsi"/>
        </w:rPr>
        <w:t xml:space="preserve">It is important to learn to stop blaming others and telling them who you think they are or what you think they are doing. </w:t>
      </w:r>
      <w:r w:rsidR="00363BE3" w:rsidRPr="00AB210D">
        <w:rPr>
          <w:rFonts w:cstheme="minorHAnsi"/>
        </w:rPr>
        <w:t>You</w:t>
      </w:r>
      <w:r w:rsidR="005E224D" w:rsidRPr="00AB210D">
        <w:rPr>
          <w:rFonts w:cstheme="minorHAnsi"/>
        </w:rPr>
        <w:t xml:space="preserve"> </w:t>
      </w:r>
      <w:r w:rsidR="003652D9" w:rsidRPr="00AB210D">
        <w:rPr>
          <w:rFonts w:cstheme="minorHAnsi"/>
        </w:rPr>
        <w:t xml:space="preserve">now </w:t>
      </w:r>
      <w:r w:rsidR="005E224D" w:rsidRPr="00AB210D">
        <w:rPr>
          <w:rFonts w:cstheme="minorHAnsi"/>
        </w:rPr>
        <w:t xml:space="preserve">know that you are not qualified to judge what is going on in someone </w:t>
      </w:r>
      <w:proofErr w:type="gramStart"/>
      <w:r w:rsidR="005E224D" w:rsidRPr="00AB210D">
        <w:rPr>
          <w:rFonts w:cstheme="minorHAnsi"/>
        </w:rPr>
        <w:t>else</w:t>
      </w:r>
      <w:proofErr w:type="gramEnd"/>
      <w:r w:rsidR="00363BE3" w:rsidRPr="00AB210D">
        <w:rPr>
          <w:rFonts w:cstheme="minorHAnsi"/>
        </w:rPr>
        <w:t xml:space="preserve">, </w:t>
      </w:r>
      <w:bookmarkStart w:id="4" w:name="_Hlk190331317"/>
      <w:r w:rsidR="00363BE3" w:rsidRPr="00AB210D">
        <w:rPr>
          <w:rFonts w:cstheme="minorHAnsi"/>
        </w:rPr>
        <w:t xml:space="preserve">so </w:t>
      </w:r>
      <w:r w:rsidR="00847107">
        <w:rPr>
          <w:rFonts w:cstheme="minorHAnsi"/>
        </w:rPr>
        <w:t xml:space="preserve">the truth that you speak </w:t>
      </w:r>
      <w:r w:rsidR="00D408E8">
        <w:rPr>
          <w:rFonts w:cstheme="minorHAnsi"/>
        </w:rPr>
        <w:t>will</w:t>
      </w:r>
      <w:r w:rsidR="00847107">
        <w:rPr>
          <w:rFonts w:cstheme="minorHAnsi"/>
        </w:rPr>
        <w:t xml:space="preserve"> be about you </w:t>
      </w:r>
      <w:r w:rsidR="00D408E8">
        <w:rPr>
          <w:rFonts w:cstheme="minorHAnsi"/>
        </w:rPr>
        <w:t xml:space="preserve">and </w:t>
      </w:r>
      <w:r w:rsidR="00847107">
        <w:rPr>
          <w:rFonts w:cstheme="minorHAnsi"/>
        </w:rPr>
        <w:t xml:space="preserve">not </w:t>
      </w:r>
      <w:r w:rsidR="00D408E8">
        <w:rPr>
          <w:rFonts w:cstheme="minorHAnsi"/>
        </w:rPr>
        <w:t xml:space="preserve">about </w:t>
      </w:r>
      <w:r w:rsidR="00847107">
        <w:rPr>
          <w:rFonts w:cstheme="minorHAnsi"/>
        </w:rPr>
        <w:t>them</w:t>
      </w:r>
      <w:bookmarkEnd w:id="4"/>
      <w:r w:rsidR="00847107">
        <w:rPr>
          <w:rFonts w:cstheme="minorHAnsi"/>
        </w:rPr>
        <w:t>.</w:t>
      </w:r>
      <w:r w:rsidR="00203F50" w:rsidRPr="00AB210D">
        <w:rPr>
          <w:rFonts w:cstheme="minorHAnsi"/>
        </w:rPr>
        <w:t xml:space="preserve"> </w:t>
      </w:r>
      <w:r w:rsidR="009B3825" w:rsidRPr="00AB210D">
        <w:rPr>
          <w:rFonts w:cstheme="minorHAnsi"/>
        </w:rPr>
        <w:t>You are the expert on</w:t>
      </w:r>
      <w:r w:rsidR="00203F50" w:rsidRPr="00AB210D">
        <w:rPr>
          <w:rFonts w:cstheme="minorHAnsi"/>
        </w:rPr>
        <w:t xml:space="preserve"> yourself</w:t>
      </w:r>
      <w:r w:rsidR="00646BC5">
        <w:rPr>
          <w:rFonts w:cstheme="minorHAnsi"/>
        </w:rPr>
        <w:t>, and just as you are not qualified to judge another person’s reality, no one</w:t>
      </w:r>
      <w:r w:rsidR="00605C6D" w:rsidRPr="00AB210D">
        <w:rPr>
          <w:rFonts w:cstheme="minorHAnsi"/>
        </w:rPr>
        <w:t xml:space="preserve"> </w:t>
      </w:r>
      <w:r w:rsidR="009B3825" w:rsidRPr="00AB210D">
        <w:rPr>
          <w:rFonts w:cstheme="minorHAnsi"/>
        </w:rPr>
        <w:t>can authentically judge or evaluate your reality.</w:t>
      </w:r>
      <w:r w:rsidR="000672FD" w:rsidRPr="00AB210D">
        <w:rPr>
          <w:rFonts w:cstheme="minorHAnsi"/>
        </w:rPr>
        <w:t xml:space="preserve"> You need to let others know</w:t>
      </w:r>
      <w:r w:rsidR="00363BE3" w:rsidRPr="00AB210D">
        <w:rPr>
          <w:rFonts w:cstheme="minorHAnsi"/>
        </w:rPr>
        <w:t>,</w:t>
      </w:r>
      <w:r w:rsidR="000672FD" w:rsidRPr="00AB210D">
        <w:rPr>
          <w:rFonts w:cstheme="minorHAnsi"/>
        </w:rPr>
        <w:t xml:space="preserve"> </w:t>
      </w:r>
      <w:r w:rsidR="00363BE3" w:rsidRPr="00AB210D">
        <w:rPr>
          <w:rFonts w:cstheme="minorHAnsi"/>
        </w:rPr>
        <w:t xml:space="preserve">in a moderate way, </w:t>
      </w:r>
      <w:r w:rsidR="000672FD" w:rsidRPr="00AB210D">
        <w:rPr>
          <w:rFonts w:cstheme="minorHAnsi"/>
        </w:rPr>
        <w:t>what is going on in</w:t>
      </w:r>
      <w:r w:rsidR="00556E6A" w:rsidRPr="00AB210D">
        <w:rPr>
          <w:rFonts w:cstheme="minorHAnsi"/>
        </w:rPr>
        <w:t>side</w:t>
      </w:r>
      <w:r w:rsidR="000672FD" w:rsidRPr="00AB210D">
        <w:rPr>
          <w:rFonts w:cstheme="minorHAnsi"/>
        </w:rPr>
        <w:t xml:space="preserve"> you</w:t>
      </w:r>
      <w:r w:rsidR="003652D9" w:rsidRPr="00AB210D">
        <w:rPr>
          <w:rFonts w:cstheme="minorHAnsi"/>
        </w:rPr>
        <w:t xml:space="preserve">, and if they </w:t>
      </w:r>
      <w:r w:rsidR="00D408E8">
        <w:rPr>
          <w:rFonts w:cstheme="minorHAnsi"/>
        </w:rPr>
        <w:t xml:space="preserve">are </w:t>
      </w:r>
      <w:r w:rsidR="00556E6A" w:rsidRPr="00AB210D">
        <w:rPr>
          <w:rFonts w:cstheme="minorHAnsi"/>
        </w:rPr>
        <w:t>willing to listen</w:t>
      </w:r>
      <w:r w:rsidR="003652D9" w:rsidRPr="00AB210D">
        <w:rPr>
          <w:rFonts w:cstheme="minorHAnsi"/>
        </w:rPr>
        <w:t>, you may even be able to explain your choices</w:t>
      </w:r>
      <w:r w:rsidR="000672FD" w:rsidRPr="00AB210D">
        <w:rPr>
          <w:rFonts w:cstheme="minorHAnsi"/>
        </w:rPr>
        <w:t xml:space="preserve">. </w:t>
      </w:r>
      <w:r w:rsidR="00F96D17" w:rsidRPr="00AB210D">
        <w:rPr>
          <w:rFonts w:cstheme="minorHAnsi"/>
        </w:rPr>
        <w:t xml:space="preserve">Here is one formula you </w:t>
      </w:r>
      <w:r w:rsidR="00F101E3">
        <w:rPr>
          <w:rFonts w:cstheme="minorHAnsi"/>
        </w:rPr>
        <w:t>might</w:t>
      </w:r>
      <w:r w:rsidR="00F96D17" w:rsidRPr="00AB210D">
        <w:rPr>
          <w:rFonts w:cstheme="minorHAnsi"/>
        </w:rPr>
        <w:t xml:space="preserve"> try: </w:t>
      </w:r>
      <w:r w:rsidR="00260EA7" w:rsidRPr="00AB210D">
        <w:rPr>
          <w:rFonts w:cstheme="minorHAnsi"/>
          <w:i/>
        </w:rPr>
        <w:t>When you say (or do) [. . .], I feel [. . .] because I believe that [. . .]</w:t>
      </w:r>
      <w:r w:rsidR="00260EA7" w:rsidRPr="00AB210D">
        <w:rPr>
          <w:rFonts w:cstheme="minorHAnsi"/>
        </w:rPr>
        <w:t xml:space="preserve">. </w:t>
      </w:r>
      <w:r w:rsidR="00260EA7" w:rsidRPr="00AB210D">
        <w:rPr>
          <w:rFonts w:cstheme="minorHAnsi"/>
          <w:i/>
        </w:rPr>
        <w:t>(Repeat)</w:t>
      </w:r>
      <w:r w:rsidR="00260EA7" w:rsidRPr="00AB210D">
        <w:rPr>
          <w:rFonts w:cstheme="minorHAnsi"/>
        </w:rPr>
        <w:t xml:space="preserve"> For your own statement, fill in the blanks</w:t>
      </w:r>
      <w:r w:rsidR="004462E1" w:rsidRPr="00AB210D">
        <w:rPr>
          <w:rFonts w:cstheme="minorHAnsi"/>
        </w:rPr>
        <w:t>.</w:t>
      </w:r>
      <w:r w:rsidR="003652D9" w:rsidRPr="00AB210D">
        <w:rPr>
          <w:rFonts w:cstheme="minorHAnsi"/>
        </w:rPr>
        <w:t xml:space="preserve"> Communicating your feelings in this way </w:t>
      </w:r>
      <w:r w:rsidR="004B64D9" w:rsidRPr="00AB210D">
        <w:rPr>
          <w:rFonts w:cstheme="minorHAnsi"/>
        </w:rPr>
        <w:t>helps you take responsibility for your own reality and may hel</w:t>
      </w:r>
      <w:r w:rsidR="00203F50" w:rsidRPr="00AB210D">
        <w:rPr>
          <w:rFonts w:cstheme="minorHAnsi"/>
        </w:rPr>
        <w:t>p someone else understand you</w:t>
      </w:r>
      <w:r w:rsidR="00363BE3" w:rsidRPr="00AB210D">
        <w:rPr>
          <w:rFonts w:cstheme="minorHAnsi"/>
        </w:rPr>
        <w:t xml:space="preserve"> better</w:t>
      </w:r>
      <w:r w:rsidR="00203F50" w:rsidRPr="00AB210D">
        <w:rPr>
          <w:rFonts w:cstheme="minorHAnsi"/>
        </w:rPr>
        <w:t xml:space="preserve">. </w:t>
      </w:r>
      <w:r w:rsidR="004B64D9" w:rsidRPr="00AB210D">
        <w:rPr>
          <w:rFonts w:cstheme="minorHAnsi"/>
        </w:rPr>
        <w:t xml:space="preserve">Notice that the phrase leaves out the idea that </w:t>
      </w:r>
      <w:r w:rsidR="00CB149B" w:rsidRPr="00AB210D">
        <w:rPr>
          <w:rFonts w:cstheme="minorHAnsi"/>
        </w:rPr>
        <w:t xml:space="preserve">someone else is </w:t>
      </w:r>
      <w:r w:rsidR="00203F50" w:rsidRPr="00AB210D">
        <w:rPr>
          <w:rFonts w:cstheme="minorHAnsi"/>
          <w:i/>
        </w:rPr>
        <w:t>making</w:t>
      </w:r>
      <w:r w:rsidR="00203F50" w:rsidRPr="00AB210D">
        <w:rPr>
          <w:rFonts w:cstheme="minorHAnsi"/>
        </w:rPr>
        <w:t xml:space="preserve"> you feel a certain way. </w:t>
      </w:r>
      <w:r w:rsidR="004B64D9" w:rsidRPr="00AB210D">
        <w:rPr>
          <w:rFonts w:cstheme="minorHAnsi"/>
        </w:rPr>
        <w:t xml:space="preserve">What </w:t>
      </w:r>
      <w:r w:rsidR="001C541A" w:rsidRPr="00AB210D">
        <w:rPr>
          <w:rFonts w:cstheme="minorHAnsi"/>
        </w:rPr>
        <w:t>you</w:t>
      </w:r>
      <w:r w:rsidR="004B64D9" w:rsidRPr="00AB210D">
        <w:rPr>
          <w:rFonts w:cstheme="minorHAnsi"/>
        </w:rPr>
        <w:t xml:space="preserve"> feel is usually based on </w:t>
      </w:r>
      <w:r w:rsidR="001C541A" w:rsidRPr="00AB210D">
        <w:rPr>
          <w:rFonts w:cstheme="minorHAnsi"/>
        </w:rPr>
        <w:t>y</w:t>
      </w:r>
      <w:r w:rsidR="004B64D9" w:rsidRPr="00AB210D">
        <w:rPr>
          <w:rFonts w:cstheme="minorHAnsi"/>
        </w:rPr>
        <w:t>our own</w:t>
      </w:r>
      <w:r w:rsidR="00203F50" w:rsidRPr="00AB210D">
        <w:rPr>
          <w:rFonts w:cstheme="minorHAnsi"/>
        </w:rPr>
        <w:t xml:space="preserve"> story. </w:t>
      </w:r>
      <w:r w:rsidR="00EB52B2" w:rsidRPr="00AB210D">
        <w:rPr>
          <w:rFonts w:cstheme="minorHAnsi"/>
        </w:rPr>
        <w:t xml:space="preserve">Although another person </w:t>
      </w:r>
      <w:r w:rsidR="004B64D9" w:rsidRPr="00AB210D">
        <w:rPr>
          <w:rFonts w:cstheme="minorHAnsi"/>
        </w:rPr>
        <w:t xml:space="preserve">is rarely </w:t>
      </w:r>
      <w:r w:rsidR="001F570A" w:rsidRPr="00AB210D">
        <w:rPr>
          <w:rFonts w:cstheme="minorHAnsi"/>
        </w:rPr>
        <w:t>causing you to</w:t>
      </w:r>
      <w:r w:rsidR="004B64D9" w:rsidRPr="00AB210D">
        <w:rPr>
          <w:rFonts w:cstheme="minorHAnsi"/>
        </w:rPr>
        <w:t xml:space="preserve"> feel a certain way, they may be triggering some of your </w:t>
      </w:r>
      <w:r w:rsidR="00EB52B2" w:rsidRPr="00AB210D">
        <w:rPr>
          <w:rFonts w:cstheme="minorHAnsi"/>
        </w:rPr>
        <w:t xml:space="preserve">existing </w:t>
      </w:r>
      <w:r w:rsidR="004B64D9" w:rsidRPr="00AB210D">
        <w:rPr>
          <w:rFonts w:cstheme="minorHAnsi"/>
        </w:rPr>
        <w:t>judgments, stories,</w:t>
      </w:r>
      <w:r w:rsidR="00203F50" w:rsidRPr="00AB210D">
        <w:rPr>
          <w:rFonts w:cstheme="minorHAnsi"/>
        </w:rPr>
        <w:t xml:space="preserve"> </w:t>
      </w:r>
      <w:r w:rsidR="00E17DD7" w:rsidRPr="00AB210D">
        <w:rPr>
          <w:rFonts w:cstheme="minorHAnsi"/>
        </w:rPr>
        <w:t xml:space="preserve">fears, </w:t>
      </w:r>
      <w:r w:rsidR="00203F50" w:rsidRPr="00AB210D">
        <w:rPr>
          <w:rFonts w:cstheme="minorHAnsi"/>
        </w:rPr>
        <w:t xml:space="preserve">and feelings. </w:t>
      </w:r>
      <w:r w:rsidR="004B64D9" w:rsidRPr="00AB210D">
        <w:rPr>
          <w:rFonts w:cstheme="minorHAnsi"/>
        </w:rPr>
        <w:t xml:space="preserve">You have been </w:t>
      </w:r>
      <w:r w:rsidR="00CB149B" w:rsidRPr="00AB210D">
        <w:rPr>
          <w:rFonts w:cstheme="minorHAnsi"/>
        </w:rPr>
        <w:t>practicing the skill of observing</w:t>
      </w:r>
      <w:r w:rsidR="00203F50" w:rsidRPr="00AB210D">
        <w:rPr>
          <w:rFonts w:cstheme="minorHAnsi"/>
        </w:rPr>
        <w:t xml:space="preserve"> </w:t>
      </w:r>
      <w:r w:rsidR="00CB149B" w:rsidRPr="00AB210D">
        <w:rPr>
          <w:rFonts w:cstheme="minorHAnsi"/>
        </w:rPr>
        <w:t xml:space="preserve">your feelings without judgment, and you are learning to </w:t>
      </w:r>
      <w:r w:rsidR="004B64D9" w:rsidRPr="00AB210D">
        <w:rPr>
          <w:rFonts w:cstheme="minorHAnsi"/>
        </w:rPr>
        <w:t>des</w:t>
      </w:r>
      <w:r w:rsidR="00203F50" w:rsidRPr="00AB210D">
        <w:rPr>
          <w:rFonts w:cstheme="minorHAnsi"/>
        </w:rPr>
        <w:t xml:space="preserve">cribe and name those feelings. </w:t>
      </w:r>
      <w:r w:rsidR="004B64D9" w:rsidRPr="00AB210D">
        <w:rPr>
          <w:rFonts w:cstheme="minorHAnsi"/>
        </w:rPr>
        <w:t xml:space="preserve">You can </w:t>
      </w:r>
      <w:r w:rsidR="001F570A" w:rsidRPr="00AB210D">
        <w:rPr>
          <w:rFonts w:cstheme="minorHAnsi"/>
        </w:rPr>
        <w:t xml:space="preserve">now </w:t>
      </w:r>
      <w:r w:rsidR="004B64D9" w:rsidRPr="00AB210D">
        <w:rPr>
          <w:rFonts w:cstheme="minorHAnsi"/>
        </w:rPr>
        <w:t>share them without accusing or attacking.</w:t>
      </w:r>
      <w:r w:rsidR="00846E82" w:rsidRPr="00AB210D">
        <w:rPr>
          <w:rFonts w:cstheme="minorHAnsi"/>
        </w:rPr>
        <w:t xml:space="preserve"> </w:t>
      </w:r>
    </w:p>
    <w:p w14:paraId="1860E809" w14:textId="77777777" w:rsidR="006D73CF" w:rsidRDefault="006D73CF" w:rsidP="000351C4">
      <w:pPr>
        <w:spacing w:after="0" w:line="240" w:lineRule="auto"/>
        <w:jc w:val="both"/>
        <w:rPr>
          <w:rFonts w:cstheme="minorHAnsi"/>
        </w:rPr>
      </w:pPr>
    </w:p>
    <w:p w14:paraId="19A64C16" w14:textId="77777777" w:rsidR="006D73CF" w:rsidRPr="006D73CF" w:rsidRDefault="006D73CF" w:rsidP="000351C4">
      <w:pPr>
        <w:spacing w:after="0" w:line="240" w:lineRule="auto"/>
        <w:jc w:val="both"/>
        <w:rPr>
          <w:rFonts w:cstheme="minorHAnsi"/>
        </w:rPr>
      </w:pPr>
      <w:r w:rsidRPr="006D73CF">
        <w:rPr>
          <w:rFonts w:cstheme="minorHAnsi"/>
        </w:rPr>
        <w:t>Here are some examples:</w:t>
      </w:r>
    </w:p>
    <w:p w14:paraId="6C8786FF" w14:textId="0EA943BA" w:rsidR="006D73CF" w:rsidRDefault="006D73CF" w:rsidP="000351C4">
      <w:pPr>
        <w:spacing w:after="0" w:line="240" w:lineRule="auto"/>
        <w:jc w:val="both"/>
        <w:rPr>
          <w:rFonts w:cstheme="minorHAnsi"/>
        </w:rPr>
      </w:pPr>
      <w:r w:rsidRPr="006D73CF">
        <w:rPr>
          <w:rFonts w:cstheme="minorHAnsi"/>
        </w:rPr>
        <w:t>“When you don’t tell me the truth, I feel irritable and anxious because I believe that you are hiding important information that I need.</w:t>
      </w:r>
      <w:r w:rsidRPr="006D73CF">
        <w:rPr>
          <w:rFonts w:cstheme="minorHAnsi"/>
        </w:rPr>
        <w:t>”</w:t>
      </w:r>
    </w:p>
    <w:p w14:paraId="1184509E" w14:textId="6054615D" w:rsidR="007D708C" w:rsidRDefault="006D73CF" w:rsidP="000351C4">
      <w:pPr>
        <w:spacing w:after="0" w:line="240" w:lineRule="auto"/>
        <w:jc w:val="both"/>
        <w:rPr>
          <w:rFonts w:cstheme="minorHAnsi"/>
        </w:rPr>
      </w:pPr>
      <w:r w:rsidRPr="006D73CF">
        <w:rPr>
          <w:rFonts w:cstheme="minorHAnsi"/>
        </w:rPr>
        <w:t xml:space="preserve">“When you can only see the negative side of this </w:t>
      </w:r>
      <w:r w:rsidR="00FF4F19">
        <w:rPr>
          <w:rFonts w:cstheme="minorHAnsi"/>
        </w:rPr>
        <w:t>outcome</w:t>
      </w:r>
      <w:r w:rsidRPr="006D73CF">
        <w:rPr>
          <w:rFonts w:cstheme="minorHAnsi"/>
        </w:rPr>
        <w:t>, I feel discouraged because I believe that you don’t value my efforts.”</w:t>
      </w:r>
    </w:p>
    <w:p w14:paraId="069AEA20" w14:textId="77777777" w:rsidR="000351C4" w:rsidRPr="00AB210D" w:rsidRDefault="000351C4" w:rsidP="000351C4">
      <w:pPr>
        <w:spacing w:after="0" w:line="240" w:lineRule="auto"/>
        <w:jc w:val="both"/>
        <w:rPr>
          <w:rFonts w:cstheme="minorHAnsi"/>
        </w:rPr>
      </w:pPr>
    </w:p>
    <w:p w14:paraId="357FB080" w14:textId="42BE0CE5" w:rsidR="00CE5120" w:rsidRPr="00AB210D" w:rsidRDefault="00CE5120" w:rsidP="00CE5120">
      <w:pPr>
        <w:spacing w:after="0" w:line="240" w:lineRule="auto"/>
        <w:jc w:val="both"/>
        <w:rPr>
          <w:rFonts w:cstheme="minorHAnsi"/>
        </w:rPr>
      </w:pPr>
      <w:r w:rsidRPr="00AB210D">
        <w:rPr>
          <w:rFonts w:cstheme="minorHAnsi"/>
        </w:rPr>
        <w:t>If others can’t listen to you without having strong reactions, you might try writing them an email, following the steps of S</w:t>
      </w:r>
      <w:r w:rsidR="00274C7B" w:rsidRPr="00AB210D">
        <w:rPr>
          <w:rFonts w:cstheme="minorHAnsi"/>
        </w:rPr>
        <w:t>-</w:t>
      </w:r>
      <w:r w:rsidRPr="00AB210D">
        <w:rPr>
          <w:rFonts w:cstheme="minorHAnsi"/>
        </w:rPr>
        <w:t>E</w:t>
      </w:r>
      <w:r w:rsidR="00274C7B" w:rsidRPr="00AB210D">
        <w:rPr>
          <w:rFonts w:cstheme="minorHAnsi"/>
        </w:rPr>
        <w:t>-</w:t>
      </w:r>
      <w:r w:rsidRPr="00AB210D">
        <w:rPr>
          <w:rFonts w:cstheme="minorHAnsi"/>
        </w:rPr>
        <w:t>T: Support, Empathy, Truth</w:t>
      </w:r>
      <w:r w:rsidR="00215B65" w:rsidRPr="00AB210D">
        <w:rPr>
          <w:rFonts w:cstheme="minorHAnsi"/>
        </w:rPr>
        <w:t>.</w:t>
      </w:r>
      <w:r w:rsidRPr="00AB210D">
        <w:rPr>
          <w:rFonts w:cstheme="minorHAnsi"/>
        </w:rPr>
        <w:t xml:space="preserve"> An email provides a natural boundary that protects you from the recipient’s chaotic feelings and </w:t>
      </w:r>
      <w:r w:rsidR="00274C7B" w:rsidRPr="00AB210D">
        <w:rPr>
          <w:rFonts w:cstheme="minorHAnsi"/>
        </w:rPr>
        <w:t>self-defensive reactions</w:t>
      </w:r>
      <w:r w:rsidRPr="00AB210D">
        <w:rPr>
          <w:rFonts w:cstheme="minorHAnsi"/>
        </w:rPr>
        <w:t>.</w:t>
      </w:r>
      <w:r w:rsidR="00686BB4" w:rsidRPr="00AB210D">
        <w:rPr>
          <w:rFonts w:cstheme="minorHAnsi"/>
        </w:rPr>
        <w:t xml:space="preserve"> </w:t>
      </w:r>
      <w:r w:rsidRPr="00AB210D">
        <w:rPr>
          <w:rFonts w:cstheme="minorHAnsi"/>
        </w:rPr>
        <w:t xml:space="preserve">Writing gives you a chance to state your reality clearly and gently, and it gives the other person as much time as they need to calm down and </w:t>
      </w:r>
      <w:r w:rsidRPr="005C2DE6">
        <w:rPr>
          <w:rFonts w:cstheme="minorHAnsi"/>
        </w:rPr>
        <w:t>review your thoughts before</w:t>
      </w:r>
      <w:r w:rsidRPr="00AB210D">
        <w:rPr>
          <w:rFonts w:cstheme="minorHAnsi"/>
        </w:rPr>
        <w:t xml:space="preserve"> they respond.</w:t>
      </w:r>
      <w:r w:rsidR="00686BB4" w:rsidRPr="00AB210D">
        <w:rPr>
          <w:rFonts w:cstheme="minorHAnsi"/>
        </w:rPr>
        <w:t xml:space="preserve"> </w:t>
      </w:r>
      <w:r w:rsidRPr="00AB210D">
        <w:rPr>
          <w:rFonts w:cstheme="minorHAnsi"/>
        </w:rPr>
        <w:t>By sending an email, you at least give them the opportunity to consider the option of</w:t>
      </w:r>
      <w:r w:rsidR="00260EA7" w:rsidRPr="00AB210D">
        <w:rPr>
          <w:rFonts w:cstheme="minorHAnsi"/>
        </w:rPr>
        <w:t xml:space="preserve"> </w:t>
      </w:r>
      <w:r w:rsidR="001A7454" w:rsidRPr="00AB210D">
        <w:rPr>
          <w:rFonts w:cstheme="minorHAnsi"/>
        </w:rPr>
        <w:t xml:space="preserve">offering </w:t>
      </w:r>
      <w:r w:rsidRPr="00AB210D">
        <w:rPr>
          <w:rFonts w:cstheme="minorHAnsi"/>
        </w:rPr>
        <w:t>a</w:t>
      </w:r>
      <w:r w:rsidR="005C2DE6">
        <w:rPr>
          <w:rFonts w:cstheme="minorHAnsi"/>
        </w:rPr>
        <w:t xml:space="preserve">n honest </w:t>
      </w:r>
      <w:r w:rsidRPr="00AB210D">
        <w:rPr>
          <w:rFonts w:cstheme="minorHAnsi"/>
        </w:rPr>
        <w:t>and respectful response.</w:t>
      </w:r>
      <w:r w:rsidR="00686BB4" w:rsidRPr="00AB210D">
        <w:rPr>
          <w:rFonts w:cstheme="minorHAnsi"/>
        </w:rPr>
        <w:t xml:space="preserve"> </w:t>
      </w:r>
      <w:r w:rsidRPr="00AB210D">
        <w:rPr>
          <w:rFonts w:cstheme="minorHAnsi"/>
        </w:rPr>
        <w:t>Before you send that email,</w:t>
      </w:r>
      <w:r w:rsidR="00197C6D" w:rsidRPr="00AB210D">
        <w:rPr>
          <w:rFonts w:cstheme="minorHAnsi"/>
        </w:rPr>
        <w:t xml:space="preserve"> you might</w:t>
      </w:r>
      <w:r w:rsidRPr="00AB210D">
        <w:rPr>
          <w:rFonts w:cstheme="minorHAnsi"/>
        </w:rPr>
        <w:t xml:space="preserve"> invite someone you trust to read it and help you think through what you want to say. Keep your email short and to the point. Avoid any dramatic or judgmental language. </w:t>
      </w:r>
      <w:r w:rsidR="0027241A" w:rsidRPr="00AB210D">
        <w:rPr>
          <w:rFonts w:cstheme="minorHAnsi"/>
        </w:rPr>
        <w:t xml:space="preserve">You may be able to use each </w:t>
      </w:r>
      <w:r w:rsidR="0027241A" w:rsidRPr="00AB210D">
        <w:rPr>
          <w:rFonts w:cstheme="minorHAnsi"/>
        </w:rPr>
        <w:lastRenderedPageBreak/>
        <w:t>step of SET</w:t>
      </w:r>
      <w:r w:rsidR="00F96D17" w:rsidRPr="00AB210D">
        <w:rPr>
          <w:rFonts w:cstheme="minorHAnsi"/>
        </w:rPr>
        <w:t xml:space="preserve"> in one conversation</w:t>
      </w:r>
      <w:r w:rsidR="00C843B0" w:rsidRPr="00AB210D">
        <w:rPr>
          <w:rFonts w:cstheme="minorHAnsi"/>
        </w:rPr>
        <w:t>,</w:t>
      </w:r>
      <w:r w:rsidR="00F96D17" w:rsidRPr="00AB210D">
        <w:rPr>
          <w:rFonts w:cstheme="minorHAnsi"/>
        </w:rPr>
        <w:t xml:space="preserve"> or you may need to spend days or even weeks </w:t>
      </w:r>
      <w:r w:rsidR="0027241A" w:rsidRPr="00AB210D">
        <w:rPr>
          <w:rFonts w:cstheme="minorHAnsi"/>
        </w:rPr>
        <w:t>on</w:t>
      </w:r>
      <w:r w:rsidR="00F96D17" w:rsidRPr="00AB210D">
        <w:rPr>
          <w:rFonts w:cstheme="minorHAnsi"/>
        </w:rPr>
        <w:t xml:space="preserve"> S and E before the other person can hear your T. </w:t>
      </w:r>
    </w:p>
    <w:p w14:paraId="0A0BA0B2" w14:textId="77777777" w:rsidR="00CE5120" w:rsidRPr="00AB210D" w:rsidRDefault="00CE5120" w:rsidP="000548EB">
      <w:pPr>
        <w:spacing w:after="0" w:line="240" w:lineRule="auto"/>
        <w:jc w:val="both"/>
        <w:rPr>
          <w:rFonts w:cstheme="minorHAnsi"/>
        </w:rPr>
      </w:pPr>
    </w:p>
    <w:p w14:paraId="55A769CC" w14:textId="3632416F" w:rsidR="004B64D9" w:rsidRPr="00AB210D" w:rsidRDefault="00C549FE" w:rsidP="000548EB">
      <w:pPr>
        <w:spacing w:after="0" w:line="240" w:lineRule="auto"/>
        <w:jc w:val="both"/>
        <w:rPr>
          <w:rFonts w:cstheme="minorHAnsi"/>
        </w:rPr>
      </w:pPr>
      <w:r w:rsidRPr="00AB210D">
        <w:rPr>
          <w:rFonts w:cstheme="minorHAnsi"/>
        </w:rPr>
        <w:t xml:space="preserve">Now that </w:t>
      </w:r>
      <w:r w:rsidR="0023049F" w:rsidRPr="00AB210D">
        <w:rPr>
          <w:rFonts w:cstheme="minorHAnsi"/>
        </w:rPr>
        <w:t xml:space="preserve">you </w:t>
      </w:r>
      <w:r w:rsidR="00CE5120" w:rsidRPr="00AB210D">
        <w:rPr>
          <w:rFonts w:cstheme="minorHAnsi"/>
        </w:rPr>
        <w:t>have tools</w:t>
      </w:r>
      <w:r w:rsidRPr="00AB210D">
        <w:rPr>
          <w:rFonts w:cstheme="minorHAnsi"/>
        </w:rPr>
        <w:t xml:space="preserve"> </w:t>
      </w:r>
      <w:r w:rsidR="006D0AF3" w:rsidRPr="00AB210D">
        <w:rPr>
          <w:rFonts w:cstheme="minorHAnsi"/>
        </w:rPr>
        <w:t xml:space="preserve">to help you make </w:t>
      </w:r>
      <w:r w:rsidRPr="00AB210D">
        <w:rPr>
          <w:rFonts w:cstheme="minorHAnsi"/>
        </w:rPr>
        <w:t xml:space="preserve">choices </w:t>
      </w:r>
      <w:r w:rsidR="00CE5120" w:rsidRPr="00AB210D">
        <w:rPr>
          <w:rFonts w:cstheme="minorHAnsi"/>
        </w:rPr>
        <w:t>out of</w:t>
      </w:r>
      <w:r w:rsidRPr="00AB210D">
        <w:rPr>
          <w:rFonts w:cstheme="minorHAnsi"/>
        </w:rPr>
        <w:t xml:space="preserve"> your True Self, give your relationships a chance to heal. However, </w:t>
      </w:r>
      <w:r w:rsidR="00A93D87" w:rsidRPr="00AB210D">
        <w:rPr>
          <w:rFonts w:cstheme="minorHAnsi"/>
        </w:rPr>
        <w:t>not all</w:t>
      </w:r>
      <w:r w:rsidR="004B64D9" w:rsidRPr="00AB210D">
        <w:rPr>
          <w:rFonts w:cstheme="minorHAnsi"/>
        </w:rPr>
        <w:t xml:space="preserve"> of </w:t>
      </w:r>
      <w:r w:rsidR="00F96D17" w:rsidRPr="00AB210D">
        <w:rPr>
          <w:rFonts w:cstheme="minorHAnsi"/>
        </w:rPr>
        <w:t>y</w:t>
      </w:r>
      <w:r w:rsidR="004B64D9" w:rsidRPr="00AB210D">
        <w:rPr>
          <w:rFonts w:cstheme="minorHAnsi"/>
        </w:rPr>
        <w:t>our relationships can</w:t>
      </w:r>
      <w:r w:rsidR="00203F50" w:rsidRPr="00AB210D">
        <w:rPr>
          <w:rFonts w:cstheme="minorHAnsi"/>
        </w:rPr>
        <w:t xml:space="preserve"> </w:t>
      </w:r>
      <w:r w:rsidR="0027480C" w:rsidRPr="00AB210D">
        <w:rPr>
          <w:rFonts w:cstheme="minorHAnsi"/>
        </w:rPr>
        <w:t xml:space="preserve">be </w:t>
      </w:r>
      <w:r w:rsidR="00203F50" w:rsidRPr="00AB210D">
        <w:rPr>
          <w:rFonts w:cstheme="minorHAnsi"/>
        </w:rPr>
        <w:t xml:space="preserve">saved </w:t>
      </w:r>
      <w:r w:rsidR="006478C8" w:rsidRPr="00AB210D">
        <w:rPr>
          <w:rFonts w:cstheme="minorHAnsi"/>
        </w:rPr>
        <w:t>immediately</w:t>
      </w:r>
      <w:r w:rsidR="00635FBA" w:rsidRPr="00AB210D">
        <w:rPr>
          <w:rFonts w:cstheme="minorHAnsi"/>
        </w:rPr>
        <w:t>—</w:t>
      </w:r>
      <w:r w:rsidR="001F570A" w:rsidRPr="00AB210D">
        <w:rPr>
          <w:rFonts w:cstheme="minorHAnsi"/>
        </w:rPr>
        <w:t>or even saved</w:t>
      </w:r>
      <w:r w:rsidR="00CB149B" w:rsidRPr="00AB210D">
        <w:rPr>
          <w:rFonts w:cstheme="minorHAnsi"/>
        </w:rPr>
        <w:t xml:space="preserve"> at all</w:t>
      </w:r>
      <w:r w:rsidR="00203F50" w:rsidRPr="00AB210D">
        <w:rPr>
          <w:rFonts w:cstheme="minorHAnsi"/>
        </w:rPr>
        <w:t xml:space="preserve">. </w:t>
      </w:r>
      <w:r w:rsidR="004B64D9" w:rsidRPr="00AB210D">
        <w:rPr>
          <w:rFonts w:cstheme="minorHAnsi"/>
        </w:rPr>
        <w:t>Sometimes it is healthiest for both parties</w:t>
      </w:r>
      <w:r w:rsidR="00605C6D" w:rsidRPr="00AB210D">
        <w:rPr>
          <w:rFonts w:cstheme="minorHAnsi"/>
        </w:rPr>
        <w:t xml:space="preserve"> if</w:t>
      </w:r>
      <w:r w:rsidR="008D1606" w:rsidRPr="00AB210D">
        <w:rPr>
          <w:rFonts w:cstheme="minorHAnsi"/>
        </w:rPr>
        <w:t>,</w:t>
      </w:r>
      <w:r w:rsidR="00605C6D" w:rsidRPr="00AB210D">
        <w:rPr>
          <w:rFonts w:cstheme="minorHAnsi"/>
        </w:rPr>
        <w:t xml:space="preserve"> </w:t>
      </w:r>
      <w:r w:rsidR="00E17DD7" w:rsidRPr="00AB210D">
        <w:rPr>
          <w:rFonts w:cstheme="minorHAnsi"/>
        </w:rPr>
        <w:t>for a time</w:t>
      </w:r>
      <w:r w:rsidR="007D708C" w:rsidRPr="00AB210D">
        <w:rPr>
          <w:rFonts w:cstheme="minorHAnsi"/>
        </w:rPr>
        <w:t>,</w:t>
      </w:r>
      <w:r w:rsidR="00E17DD7" w:rsidRPr="00AB210D">
        <w:rPr>
          <w:rFonts w:cstheme="minorHAnsi"/>
        </w:rPr>
        <w:t xml:space="preserve"> </w:t>
      </w:r>
      <w:r w:rsidR="00F96D17" w:rsidRPr="00AB210D">
        <w:rPr>
          <w:rFonts w:cstheme="minorHAnsi"/>
        </w:rPr>
        <w:t>you</w:t>
      </w:r>
      <w:r w:rsidR="004B64D9" w:rsidRPr="00AB210D">
        <w:rPr>
          <w:rFonts w:cstheme="minorHAnsi"/>
        </w:rPr>
        <w:t xml:space="preserve"> stop trying to fix a relationship </w:t>
      </w:r>
      <w:r w:rsidR="005E6B68" w:rsidRPr="00AB210D">
        <w:rPr>
          <w:rFonts w:cstheme="minorHAnsi"/>
        </w:rPr>
        <w:t xml:space="preserve">and just work on </w:t>
      </w:r>
      <w:r w:rsidR="00F96D17" w:rsidRPr="00AB210D">
        <w:rPr>
          <w:rFonts w:cstheme="minorHAnsi"/>
        </w:rPr>
        <w:t>y</w:t>
      </w:r>
      <w:r w:rsidR="005E6B68" w:rsidRPr="00AB210D">
        <w:rPr>
          <w:rFonts w:cstheme="minorHAnsi"/>
        </w:rPr>
        <w:t>our</w:t>
      </w:r>
      <w:r w:rsidR="00203F50" w:rsidRPr="00AB210D">
        <w:rPr>
          <w:rFonts w:cstheme="minorHAnsi"/>
        </w:rPr>
        <w:t>sel</w:t>
      </w:r>
      <w:r w:rsidR="00F96D17" w:rsidRPr="00AB210D">
        <w:rPr>
          <w:rFonts w:cstheme="minorHAnsi"/>
        </w:rPr>
        <w:t>f</w:t>
      </w:r>
      <w:r w:rsidR="00203F50" w:rsidRPr="00AB210D">
        <w:rPr>
          <w:rFonts w:cstheme="minorHAnsi"/>
        </w:rPr>
        <w:t xml:space="preserve">. </w:t>
      </w:r>
      <w:r w:rsidR="00F96D17" w:rsidRPr="00AB210D">
        <w:rPr>
          <w:rFonts w:cstheme="minorHAnsi"/>
        </w:rPr>
        <w:t>You</w:t>
      </w:r>
      <w:r w:rsidR="004B64D9" w:rsidRPr="00AB210D">
        <w:rPr>
          <w:rFonts w:cstheme="minorHAnsi"/>
        </w:rPr>
        <w:t xml:space="preserve"> may need some space to </w:t>
      </w:r>
      <w:r w:rsidR="001F570A" w:rsidRPr="00AB210D">
        <w:rPr>
          <w:rFonts w:cstheme="minorHAnsi"/>
        </w:rPr>
        <w:t xml:space="preserve">orient </w:t>
      </w:r>
      <w:r w:rsidR="00F96D17" w:rsidRPr="00AB210D">
        <w:rPr>
          <w:rFonts w:cstheme="minorHAnsi"/>
        </w:rPr>
        <w:t>y</w:t>
      </w:r>
      <w:r w:rsidR="001F570A" w:rsidRPr="00AB210D">
        <w:rPr>
          <w:rFonts w:cstheme="minorHAnsi"/>
        </w:rPr>
        <w:t>oursel</w:t>
      </w:r>
      <w:r w:rsidR="00F96D17" w:rsidRPr="00AB210D">
        <w:rPr>
          <w:rFonts w:cstheme="minorHAnsi"/>
        </w:rPr>
        <w:t>f</w:t>
      </w:r>
      <w:r w:rsidR="001F570A" w:rsidRPr="00AB210D">
        <w:rPr>
          <w:rFonts w:cstheme="minorHAnsi"/>
        </w:rPr>
        <w:t xml:space="preserve"> and </w:t>
      </w:r>
      <w:r w:rsidR="004B64D9" w:rsidRPr="00AB210D">
        <w:rPr>
          <w:rFonts w:cstheme="minorHAnsi"/>
        </w:rPr>
        <w:t xml:space="preserve">grow before </w:t>
      </w:r>
      <w:r w:rsidR="00F96D17" w:rsidRPr="00AB210D">
        <w:rPr>
          <w:rFonts w:cstheme="minorHAnsi"/>
        </w:rPr>
        <w:t>you</w:t>
      </w:r>
      <w:r w:rsidR="00A76FED" w:rsidRPr="00AB210D">
        <w:rPr>
          <w:rFonts w:cstheme="minorHAnsi"/>
        </w:rPr>
        <w:t xml:space="preserve"> attempt to reestablish </w:t>
      </w:r>
      <w:r w:rsidR="00203F50" w:rsidRPr="00AB210D">
        <w:rPr>
          <w:rFonts w:cstheme="minorHAnsi"/>
        </w:rPr>
        <w:t xml:space="preserve">the relationship. </w:t>
      </w:r>
      <w:r w:rsidR="004B64D9" w:rsidRPr="00AB210D">
        <w:rPr>
          <w:rFonts w:cstheme="minorHAnsi"/>
        </w:rPr>
        <w:t xml:space="preserve">As you work on </w:t>
      </w:r>
      <w:r w:rsidR="001F570A" w:rsidRPr="00AB210D">
        <w:rPr>
          <w:rFonts w:cstheme="minorHAnsi"/>
        </w:rPr>
        <w:t>developing your real potential and expressing your real glory,</w:t>
      </w:r>
      <w:r w:rsidR="004B64D9" w:rsidRPr="00AB210D">
        <w:rPr>
          <w:rFonts w:cstheme="minorHAnsi"/>
        </w:rPr>
        <w:t xml:space="preserve"> your relations</w:t>
      </w:r>
      <w:r w:rsidR="00203F50" w:rsidRPr="00AB210D">
        <w:rPr>
          <w:rFonts w:cstheme="minorHAnsi"/>
        </w:rPr>
        <w:t xml:space="preserve">hips </w:t>
      </w:r>
      <w:r w:rsidR="007968DE" w:rsidRPr="00AB210D">
        <w:rPr>
          <w:rFonts w:cstheme="minorHAnsi"/>
        </w:rPr>
        <w:t xml:space="preserve">start to </w:t>
      </w:r>
      <w:r w:rsidR="00203F50" w:rsidRPr="00AB210D">
        <w:rPr>
          <w:rFonts w:cstheme="minorHAnsi"/>
        </w:rPr>
        <w:t xml:space="preserve">reflect that change. </w:t>
      </w:r>
      <w:r w:rsidR="001F570A" w:rsidRPr="00AB210D">
        <w:rPr>
          <w:rFonts w:cstheme="minorHAnsi"/>
        </w:rPr>
        <w:t xml:space="preserve">You </w:t>
      </w:r>
      <w:r w:rsidR="00605C6D" w:rsidRPr="00AB210D">
        <w:rPr>
          <w:rFonts w:cstheme="minorHAnsi"/>
        </w:rPr>
        <w:t xml:space="preserve">move into new territory </w:t>
      </w:r>
      <w:r w:rsidR="000302B1" w:rsidRPr="00AB210D">
        <w:rPr>
          <w:rFonts w:cstheme="minorHAnsi"/>
        </w:rPr>
        <w:t>and</w:t>
      </w:r>
      <w:r w:rsidR="004B64D9" w:rsidRPr="00AB210D">
        <w:rPr>
          <w:rFonts w:cstheme="minorHAnsi"/>
        </w:rPr>
        <w:t xml:space="preserve"> learn to let go of old things,</w:t>
      </w:r>
      <w:r w:rsidR="00203F50" w:rsidRPr="00AB210D">
        <w:rPr>
          <w:rFonts w:cstheme="minorHAnsi"/>
        </w:rPr>
        <w:t xml:space="preserve"> including some </w:t>
      </w:r>
      <w:r w:rsidR="001F570A" w:rsidRPr="00AB210D">
        <w:rPr>
          <w:rFonts w:cstheme="minorHAnsi"/>
        </w:rPr>
        <w:t xml:space="preserve">of your </w:t>
      </w:r>
      <w:r w:rsidR="00203F50" w:rsidRPr="00AB210D">
        <w:rPr>
          <w:rFonts w:cstheme="minorHAnsi"/>
        </w:rPr>
        <w:t xml:space="preserve">relationships. </w:t>
      </w:r>
      <w:r w:rsidR="001F570A" w:rsidRPr="00AB210D">
        <w:rPr>
          <w:rFonts w:cstheme="minorHAnsi"/>
        </w:rPr>
        <w:t xml:space="preserve">You </w:t>
      </w:r>
      <w:r w:rsidR="004B64D9" w:rsidRPr="00AB210D">
        <w:rPr>
          <w:rFonts w:cstheme="minorHAnsi"/>
        </w:rPr>
        <w:t xml:space="preserve">can also let go of </w:t>
      </w:r>
      <w:r w:rsidR="007968DE" w:rsidRPr="00AB210D">
        <w:rPr>
          <w:rFonts w:cstheme="minorHAnsi"/>
        </w:rPr>
        <w:t xml:space="preserve">old </w:t>
      </w:r>
      <w:r w:rsidR="001F570A" w:rsidRPr="00AB210D">
        <w:rPr>
          <w:rFonts w:cstheme="minorHAnsi"/>
        </w:rPr>
        <w:t>misoriented</w:t>
      </w:r>
      <w:r w:rsidR="004B64D9" w:rsidRPr="00AB210D">
        <w:rPr>
          <w:rFonts w:cstheme="minorHAnsi"/>
        </w:rPr>
        <w:t xml:space="preserve"> patterns</w:t>
      </w:r>
      <w:r w:rsidR="005E6B68" w:rsidRPr="00AB210D">
        <w:rPr>
          <w:rFonts w:cstheme="minorHAnsi"/>
        </w:rPr>
        <w:t xml:space="preserve"> </w:t>
      </w:r>
      <w:r w:rsidR="001F570A" w:rsidRPr="00AB210D">
        <w:rPr>
          <w:rFonts w:cstheme="minorHAnsi"/>
        </w:rPr>
        <w:t xml:space="preserve">of </w:t>
      </w:r>
      <w:r w:rsidR="007968DE" w:rsidRPr="00AB210D">
        <w:rPr>
          <w:rFonts w:cstheme="minorHAnsi"/>
        </w:rPr>
        <w:t xml:space="preserve">relating to those close to you, and you can </w:t>
      </w:r>
      <w:r w:rsidR="006A56DE" w:rsidRPr="00AB210D">
        <w:rPr>
          <w:rFonts w:cstheme="minorHAnsi"/>
        </w:rPr>
        <w:t>renew those</w:t>
      </w:r>
      <w:r w:rsidR="001F570A" w:rsidRPr="00AB210D">
        <w:rPr>
          <w:rFonts w:cstheme="minorHAnsi"/>
        </w:rPr>
        <w:t xml:space="preserve"> </w:t>
      </w:r>
      <w:r w:rsidR="005E6B68" w:rsidRPr="00AB210D">
        <w:rPr>
          <w:rFonts w:cstheme="minorHAnsi"/>
        </w:rPr>
        <w:t xml:space="preserve">permanent relationships </w:t>
      </w:r>
      <w:r w:rsidR="004B64D9" w:rsidRPr="00AB210D">
        <w:rPr>
          <w:rFonts w:cstheme="minorHAnsi"/>
        </w:rPr>
        <w:t xml:space="preserve">by </w:t>
      </w:r>
      <w:r w:rsidR="00605C6D" w:rsidRPr="00AB210D">
        <w:rPr>
          <w:rFonts w:cstheme="minorHAnsi"/>
        </w:rPr>
        <w:t xml:space="preserve">offering </w:t>
      </w:r>
      <w:r w:rsidR="007968DE" w:rsidRPr="00AB210D">
        <w:rPr>
          <w:rFonts w:cstheme="minorHAnsi"/>
        </w:rPr>
        <w:t xml:space="preserve">to them </w:t>
      </w:r>
      <w:r w:rsidR="004B5260" w:rsidRPr="00AB210D">
        <w:rPr>
          <w:rFonts w:cstheme="minorHAnsi"/>
        </w:rPr>
        <w:t>y</w:t>
      </w:r>
      <w:r w:rsidR="00605C6D" w:rsidRPr="00AB210D">
        <w:rPr>
          <w:rFonts w:cstheme="minorHAnsi"/>
        </w:rPr>
        <w:t xml:space="preserve">our True Self. </w:t>
      </w:r>
      <w:r w:rsidRPr="00AB210D">
        <w:rPr>
          <w:rFonts w:cstheme="minorHAnsi"/>
        </w:rPr>
        <w:t xml:space="preserve">When you were living in misorientation, </w:t>
      </w:r>
      <w:r w:rsidR="00344860" w:rsidRPr="00AB210D">
        <w:rPr>
          <w:rFonts w:cstheme="minorHAnsi"/>
        </w:rPr>
        <w:t xml:space="preserve">you weren’t </w:t>
      </w:r>
      <w:r w:rsidR="0027241A" w:rsidRPr="00AB210D">
        <w:rPr>
          <w:rFonts w:cstheme="minorHAnsi"/>
        </w:rPr>
        <w:t>trustworthy</w:t>
      </w:r>
      <w:r w:rsidR="00344860" w:rsidRPr="00AB210D">
        <w:rPr>
          <w:rFonts w:cstheme="minorHAnsi"/>
        </w:rPr>
        <w:t xml:space="preserve"> in your relationships because </w:t>
      </w:r>
      <w:r w:rsidRPr="00AB210D">
        <w:rPr>
          <w:rFonts w:cstheme="minorHAnsi"/>
        </w:rPr>
        <w:t xml:space="preserve">you were </w:t>
      </w:r>
      <w:r w:rsidR="00B37946" w:rsidRPr="00AB210D">
        <w:rPr>
          <w:rFonts w:cstheme="minorHAnsi"/>
        </w:rPr>
        <w:t>not offering an authentic</w:t>
      </w:r>
      <w:r w:rsidRPr="00AB210D">
        <w:rPr>
          <w:rFonts w:cstheme="minorHAnsi"/>
        </w:rPr>
        <w:t xml:space="preserve"> expression of yourself</w:t>
      </w:r>
      <w:r w:rsidR="004F5915" w:rsidRPr="00AB210D">
        <w:rPr>
          <w:rFonts w:cstheme="minorHAnsi"/>
        </w:rPr>
        <w:t>.</w:t>
      </w:r>
      <w:r w:rsidR="00846E82" w:rsidRPr="00AB210D">
        <w:rPr>
          <w:rFonts w:cstheme="minorHAnsi"/>
        </w:rPr>
        <w:t xml:space="preserve"> </w:t>
      </w:r>
      <w:r w:rsidR="005E6B68" w:rsidRPr="00AB210D">
        <w:rPr>
          <w:rFonts w:cstheme="minorHAnsi"/>
        </w:rPr>
        <w:t>Wh</w:t>
      </w:r>
      <w:r w:rsidR="000672FD" w:rsidRPr="00AB210D">
        <w:rPr>
          <w:rFonts w:cstheme="minorHAnsi"/>
        </w:rPr>
        <w:t xml:space="preserve">en </w:t>
      </w:r>
      <w:r w:rsidR="004F5915" w:rsidRPr="00AB210D">
        <w:rPr>
          <w:rFonts w:cstheme="minorHAnsi"/>
        </w:rPr>
        <w:t>you</w:t>
      </w:r>
      <w:r w:rsidR="000672FD" w:rsidRPr="00AB210D">
        <w:rPr>
          <w:rFonts w:cstheme="minorHAnsi"/>
        </w:rPr>
        <w:t xml:space="preserve"> </w:t>
      </w:r>
      <w:r w:rsidR="0023049F" w:rsidRPr="00AB210D">
        <w:rPr>
          <w:rFonts w:cstheme="minorHAnsi"/>
        </w:rPr>
        <w:t>live out of</w:t>
      </w:r>
      <w:r w:rsidR="000672FD" w:rsidRPr="00AB210D">
        <w:rPr>
          <w:rFonts w:cstheme="minorHAnsi"/>
        </w:rPr>
        <w:t xml:space="preserve"> </w:t>
      </w:r>
      <w:r w:rsidR="004F5915" w:rsidRPr="00AB210D">
        <w:rPr>
          <w:rFonts w:cstheme="minorHAnsi"/>
        </w:rPr>
        <w:t>y</w:t>
      </w:r>
      <w:r w:rsidR="000672FD" w:rsidRPr="00AB210D">
        <w:rPr>
          <w:rFonts w:cstheme="minorHAnsi"/>
        </w:rPr>
        <w:t>our True Self</w:t>
      </w:r>
      <w:r w:rsidR="004F5915" w:rsidRPr="00AB210D">
        <w:rPr>
          <w:rFonts w:cstheme="minorHAnsi"/>
        </w:rPr>
        <w:t>,</w:t>
      </w:r>
      <w:r w:rsidR="000672FD" w:rsidRPr="00AB210D">
        <w:rPr>
          <w:rFonts w:cstheme="minorHAnsi"/>
        </w:rPr>
        <w:t xml:space="preserve"> </w:t>
      </w:r>
      <w:r w:rsidR="004F5915" w:rsidRPr="00AB210D">
        <w:rPr>
          <w:rFonts w:cstheme="minorHAnsi"/>
        </w:rPr>
        <w:t>you</w:t>
      </w:r>
      <w:r w:rsidR="005E6B68" w:rsidRPr="00AB210D">
        <w:rPr>
          <w:rFonts w:cstheme="minorHAnsi"/>
        </w:rPr>
        <w:t xml:space="preserve"> </w:t>
      </w:r>
      <w:r w:rsidR="004F5915" w:rsidRPr="00AB210D">
        <w:rPr>
          <w:rFonts w:cstheme="minorHAnsi"/>
        </w:rPr>
        <w:t xml:space="preserve">are </w:t>
      </w:r>
      <w:r w:rsidR="005E6B68" w:rsidRPr="00AB210D">
        <w:rPr>
          <w:rFonts w:cstheme="minorHAnsi"/>
        </w:rPr>
        <w:t>finally</w:t>
      </w:r>
      <w:r w:rsidR="000672FD" w:rsidRPr="00AB210D">
        <w:rPr>
          <w:rFonts w:cstheme="minorHAnsi"/>
        </w:rPr>
        <w:t xml:space="preserve"> </w:t>
      </w:r>
      <w:r w:rsidR="005E6B68" w:rsidRPr="00AB210D">
        <w:rPr>
          <w:rFonts w:cstheme="minorHAnsi"/>
        </w:rPr>
        <w:t>honest</w:t>
      </w:r>
      <w:r w:rsidR="000672FD" w:rsidRPr="00AB210D">
        <w:rPr>
          <w:rFonts w:cstheme="minorHAnsi"/>
        </w:rPr>
        <w:t xml:space="preserve"> and fair</w:t>
      </w:r>
      <w:r w:rsidR="005E6B68" w:rsidRPr="00AB210D">
        <w:rPr>
          <w:rFonts w:cstheme="minorHAnsi"/>
        </w:rPr>
        <w:t xml:space="preserve">. </w:t>
      </w:r>
      <w:r w:rsidR="004F5915" w:rsidRPr="00AB210D">
        <w:rPr>
          <w:rFonts w:cstheme="minorHAnsi"/>
        </w:rPr>
        <w:t xml:space="preserve">You are on firm ground. </w:t>
      </w:r>
      <w:r w:rsidR="00344860" w:rsidRPr="00AB210D">
        <w:rPr>
          <w:rFonts w:cstheme="minorHAnsi"/>
        </w:rPr>
        <w:t xml:space="preserve">You become a person that others can trust. </w:t>
      </w:r>
      <w:r w:rsidR="00EC1AF0" w:rsidRPr="00AB210D">
        <w:rPr>
          <w:rFonts w:cstheme="minorHAnsi"/>
        </w:rPr>
        <w:t xml:space="preserve">By offering your </w:t>
      </w:r>
      <w:r w:rsidR="0023049F" w:rsidRPr="00AB210D">
        <w:rPr>
          <w:rFonts w:cstheme="minorHAnsi"/>
        </w:rPr>
        <w:t>reality</w:t>
      </w:r>
      <w:r w:rsidR="00EC1AF0" w:rsidRPr="00AB210D">
        <w:rPr>
          <w:rFonts w:cstheme="minorHAnsi"/>
        </w:rPr>
        <w:t xml:space="preserve">, you </w:t>
      </w:r>
      <w:r w:rsidRPr="00AB210D">
        <w:rPr>
          <w:rFonts w:cstheme="minorHAnsi"/>
        </w:rPr>
        <w:t xml:space="preserve">adventure into real relationships that have within them the power to </w:t>
      </w:r>
      <w:r w:rsidR="00CE5120" w:rsidRPr="00AB210D">
        <w:rPr>
          <w:rFonts w:cstheme="minorHAnsi"/>
        </w:rPr>
        <w:t xml:space="preserve">release potential and </w:t>
      </w:r>
      <w:r w:rsidRPr="00AB210D">
        <w:rPr>
          <w:rFonts w:cstheme="minorHAnsi"/>
        </w:rPr>
        <w:t>change lives</w:t>
      </w:r>
      <w:r w:rsidR="00CE5120" w:rsidRPr="00AB210D">
        <w:rPr>
          <w:rFonts w:cstheme="minorHAnsi"/>
        </w:rPr>
        <w:t>.</w:t>
      </w:r>
      <w:r w:rsidRPr="00AB210D">
        <w:rPr>
          <w:rFonts w:cstheme="minorHAnsi"/>
        </w:rPr>
        <w:t xml:space="preserve"> </w:t>
      </w:r>
    </w:p>
    <w:p w14:paraId="12929AEB" w14:textId="77777777" w:rsidR="00437E26" w:rsidRPr="00AB210D" w:rsidRDefault="00437E26" w:rsidP="000548EB">
      <w:pPr>
        <w:spacing w:after="0" w:line="240" w:lineRule="auto"/>
        <w:jc w:val="both"/>
        <w:rPr>
          <w:rFonts w:cstheme="minorHAnsi"/>
        </w:rPr>
      </w:pPr>
    </w:p>
    <w:p w14:paraId="1D4DDAC0" w14:textId="77777777" w:rsidR="00437E26" w:rsidRPr="00AB210D" w:rsidRDefault="00203F50" w:rsidP="000548EB">
      <w:pPr>
        <w:spacing w:after="0" w:line="240" w:lineRule="auto"/>
        <w:jc w:val="both"/>
        <w:rPr>
          <w:rFonts w:cstheme="minorHAnsi"/>
        </w:rPr>
      </w:pPr>
      <w:r w:rsidRPr="00AB210D">
        <w:rPr>
          <w:rFonts w:cstheme="minorHAnsi"/>
        </w:rPr>
        <w:t xml:space="preserve">Our prayer might go something like </w:t>
      </w:r>
      <w:r w:rsidR="00F37663" w:rsidRPr="00AB210D">
        <w:rPr>
          <w:rFonts w:cstheme="minorHAnsi"/>
        </w:rPr>
        <w:t xml:space="preserve">this: </w:t>
      </w:r>
    </w:p>
    <w:p w14:paraId="4ECDC620" w14:textId="77777777" w:rsidR="00437E26" w:rsidRPr="00AB210D" w:rsidRDefault="00437E26" w:rsidP="000548EB">
      <w:pPr>
        <w:spacing w:after="0" w:line="240" w:lineRule="auto"/>
        <w:jc w:val="both"/>
        <w:rPr>
          <w:rFonts w:cstheme="minorHAnsi"/>
        </w:rPr>
      </w:pPr>
    </w:p>
    <w:p w14:paraId="7EA16025" w14:textId="77F2D791" w:rsidR="00CE5120" w:rsidRPr="00AB210D" w:rsidRDefault="00CE5120" w:rsidP="00CE5120">
      <w:pPr>
        <w:spacing w:after="0" w:line="240" w:lineRule="auto"/>
        <w:jc w:val="center"/>
        <w:rPr>
          <w:rFonts w:cstheme="minorHAnsi"/>
          <w:i/>
        </w:rPr>
      </w:pPr>
      <w:r w:rsidRPr="00AB210D">
        <w:rPr>
          <w:rFonts w:cstheme="minorHAnsi"/>
          <w:i/>
        </w:rPr>
        <w:t xml:space="preserve">Lord Jesus, help me heal damaged relationships by offering </w:t>
      </w:r>
      <w:r w:rsidR="00215B65" w:rsidRPr="00AB210D">
        <w:rPr>
          <w:rFonts w:cstheme="minorHAnsi"/>
          <w:i/>
        </w:rPr>
        <w:t>my</w:t>
      </w:r>
      <w:r w:rsidRPr="00AB210D">
        <w:rPr>
          <w:rFonts w:cstheme="minorHAnsi"/>
          <w:i/>
        </w:rPr>
        <w:t xml:space="preserve"> True Self. (Repeat)</w:t>
      </w:r>
    </w:p>
    <w:p w14:paraId="13BE4E2A" w14:textId="77777777" w:rsidR="004462E1" w:rsidRPr="00AB210D" w:rsidRDefault="004462E1" w:rsidP="000548EB">
      <w:pPr>
        <w:spacing w:after="0" w:line="240" w:lineRule="auto"/>
        <w:jc w:val="both"/>
        <w:rPr>
          <w:rFonts w:cstheme="minorHAnsi"/>
        </w:rPr>
      </w:pPr>
    </w:p>
    <w:p w14:paraId="06C95C88" w14:textId="77777777" w:rsidR="00876AA7" w:rsidRPr="00AB210D" w:rsidRDefault="00876AA7" w:rsidP="000548EB">
      <w:pPr>
        <w:spacing w:after="0" w:line="240" w:lineRule="auto"/>
        <w:jc w:val="both"/>
        <w:rPr>
          <w:rFonts w:cstheme="minorHAnsi"/>
        </w:rPr>
      </w:pPr>
      <w:r w:rsidRPr="00AB210D">
        <w:rPr>
          <w:rFonts w:cstheme="minorHAnsi"/>
        </w:rPr>
        <w:t>Take a deep breath.</w:t>
      </w:r>
    </w:p>
    <w:p w14:paraId="3F1C22A9" w14:textId="5351E28D" w:rsidR="005823FB" w:rsidRPr="00AB210D" w:rsidRDefault="005823FB" w:rsidP="005823FB">
      <w:pPr>
        <w:spacing w:after="0" w:line="240" w:lineRule="auto"/>
        <w:jc w:val="both"/>
        <w:rPr>
          <w:rFonts w:cstheme="minorHAnsi"/>
          <w:i/>
        </w:rPr>
      </w:pPr>
      <w:r w:rsidRPr="00AB210D">
        <w:rPr>
          <w:rFonts w:cstheme="minorHAnsi"/>
          <w:i/>
        </w:rPr>
        <w:t>(If time permits, ask, “Does anyone have comments or questions about the Toolbox?”)</w:t>
      </w:r>
    </w:p>
    <w:p w14:paraId="7E55E51C" w14:textId="77777777" w:rsidR="00437E26" w:rsidRPr="00AB210D" w:rsidRDefault="00437E26" w:rsidP="000548EB">
      <w:pPr>
        <w:spacing w:after="0" w:line="240" w:lineRule="auto"/>
        <w:jc w:val="both"/>
        <w:rPr>
          <w:rFonts w:cstheme="minorHAnsi"/>
        </w:rPr>
      </w:pPr>
    </w:p>
    <w:p w14:paraId="4043586F" w14:textId="77777777" w:rsidR="00285B9A" w:rsidRPr="00AB210D" w:rsidRDefault="00437E26" w:rsidP="000548EB">
      <w:pPr>
        <w:spacing w:after="0" w:line="240" w:lineRule="auto"/>
        <w:jc w:val="both"/>
        <w:rPr>
          <w:rFonts w:cstheme="minorHAnsi"/>
          <w:b/>
        </w:rPr>
      </w:pPr>
      <w:r w:rsidRPr="00AB210D">
        <w:rPr>
          <w:rFonts w:cstheme="minorHAnsi"/>
          <w:b/>
        </w:rPr>
        <w:t>0:30</w:t>
      </w:r>
      <w:r w:rsidR="00285B9A" w:rsidRPr="00AB210D">
        <w:rPr>
          <w:rFonts w:cstheme="minorHAnsi"/>
          <w:b/>
        </w:rPr>
        <w:tab/>
        <w:t>SHARING</w:t>
      </w:r>
    </w:p>
    <w:p w14:paraId="72A47E80" w14:textId="77777777" w:rsidR="00437E26" w:rsidRPr="00AB210D" w:rsidRDefault="00437E26" w:rsidP="000548EB">
      <w:pPr>
        <w:spacing w:after="0" w:line="240" w:lineRule="auto"/>
        <w:jc w:val="both"/>
        <w:rPr>
          <w:rFonts w:cstheme="minorHAnsi"/>
          <w:b/>
        </w:rPr>
      </w:pPr>
    </w:p>
    <w:p w14:paraId="2B95EF16" w14:textId="77777777" w:rsidR="00285B9A" w:rsidRPr="00AB210D" w:rsidRDefault="00437E26" w:rsidP="000548EB">
      <w:pPr>
        <w:spacing w:after="0" w:line="240" w:lineRule="auto"/>
        <w:jc w:val="both"/>
        <w:rPr>
          <w:rFonts w:cstheme="minorHAnsi"/>
          <w:b/>
        </w:rPr>
      </w:pPr>
      <w:r w:rsidRPr="00AB210D">
        <w:rPr>
          <w:rFonts w:cstheme="minorHAnsi"/>
          <w:b/>
        </w:rPr>
        <w:t>1:00</w:t>
      </w:r>
      <w:r w:rsidR="00285B9A" w:rsidRPr="00AB210D">
        <w:rPr>
          <w:rFonts w:cstheme="minorHAnsi"/>
          <w:b/>
        </w:rPr>
        <w:tab/>
        <w:t>BIBLE TEACHING</w:t>
      </w:r>
    </w:p>
    <w:p w14:paraId="3201D8C3" w14:textId="77777777" w:rsidR="00437E26" w:rsidRPr="00AB210D" w:rsidRDefault="00437E26" w:rsidP="000548EB">
      <w:pPr>
        <w:spacing w:after="0" w:line="240" w:lineRule="auto"/>
        <w:jc w:val="both"/>
        <w:rPr>
          <w:rFonts w:cstheme="minorHAnsi"/>
          <w:b/>
        </w:rPr>
      </w:pPr>
    </w:p>
    <w:p w14:paraId="0BE58C68" w14:textId="10CD28C3" w:rsidR="004B64D9" w:rsidRPr="00AB210D" w:rsidRDefault="004B64D9" w:rsidP="000548EB">
      <w:pPr>
        <w:spacing w:after="0" w:line="240" w:lineRule="auto"/>
        <w:jc w:val="center"/>
        <w:rPr>
          <w:rFonts w:cstheme="minorHAnsi"/>
        </w:rPr>
      </w:pPr>
      <w:r w:rsidRPr="00AB210D">
        <w:rPr>
          <w:rFonts w:cstheme="minorHAnsi"/>
        </w:rPr>
        <w:t>We take responsibility for any damage that we have done.</w:t>
      </w:r>
    </w:p>
    <w:p w14:paraId="004823EA" w14:textId="77777777" w:rsidR="00437E26" w:rsidRPr="00AB210D" w:rsidRDefault="00437E26" w:rsidP="000548EB">
      <w:pPr>
        <w:spacing w:after="0" w:line="240" w:lineRule="auto"/>
        <w:jc w:val="both"/>
        <w:rPr>
          <w:rFonts w:cstheme="minorHAnsi"/>
        </w:rPr>
      </w:pPr>
    </w:p>
    <w:p w14:paraId="04DF0E2B" w14:textId="77777777" w:rsidR="00CE5120" w:rsidRPr="00AB210D" w:rsidRDefault="00CE5120" w:rsidP="00CE5120">
      <w:pPr>
        <w:spacing w:after="0" w:line="240" w:lineRule="auto"/>
        <w:jc w:val="both"/>
        <w:rPr>
          <w:rFonts w:cstheme="minorHAnsi"/>
        </w:rPr>
      </w:pPr>
      <w:r w:rsidRPr="00AB210D">
        <w:rPr>
          <w:rFonts w:cstheme="minorHAnsi"/>
        </w:rPr>
        <w:t xml:space="preserve">Last week, we learned about the woman with the hemorrhage who took responsibility for her health and made it a priority by directing her resources of money, abilities, and time toward solving her problem. Through her long years of struggle, she developed active courage and endurance. When the time was ripe, her mature courage, orientation, and endurance allowed her to seize her opportunity with Jesus. </w:t>
      </w:r>
    </w:p>
    <w:p w14:paraId="274615AA" w14:textId="77777777" w:rsidR="008F61DC" w:rsidRPr="00AB210D" w:rsidRDefault="008F61DC" w:rsidP="000548EB">
      <w:pPr>
        <w:spacing w:after="0" w:line="240" w:lineRule="auto"/>
        <w:jc w:val="both"/>
        <w:rPr>
          <w:rFonts w:cstheme="minorHAnsi"/>
        </w:rPr>
      </w:pPr>
    </w:p>
    <w:p w14:paraId="46B9F0A0" w14:textId="614522A5" w:rsidR="004B64D9" w:rsidRPr="00AB210D" w:rsidRDefault="004B64D9" w:rsidP="000548EB">
      <w:pPr>
        <w:spacing w:after="0" w:line="240" w:lineRule="auto"/>
        <w:jc w:val="both"/>
        <w:rPr>
          <w:rFonts w:cstheme="minorHAnsi"/>
        </w:rPr>
      </w:pPr>
      <w:r w:rsidRPr="00AB210D">
        <w:rPr>
          <w:rFonts w:cstheme="minorHAnsi"/>
        </w:rPr>
        <w:t>Now we w</w:t>
      </w:r>
      <w:r w:rsidR="00DA5528" w:rsidRPr="00AB210D">
        <w:rPr>
          <w:rFonts w:cstheme="minorHAnsi"/>
        </w:rPr>
        <w:t xml:space="preserve">ill look at </w:t>
      </w:r>
      <w:r w:rsidR="00E168CD" w:rsidRPr="00AB210D">
        <w:rPr>
          <w:rFonts w:cstheme="minorHAnsi"/>
          <w:b/>
        </w:rPr>
        <w:t>Ephesians 4:28-32</w:t>
      </w:r>
      <w:r w:rsidR="00A20635" w:rsidRPr="00AB210D">
        <w:rPr>
          <w:rFonts w:cstheme="minorHAnsi"/>
        </w:rPr>
        <w:t xml:space="preserve">. This is </w:t>
      </w:r>
      <w:r w:rsidR="00F96D17" w:rsidRPr="00AB210D">
        <w:rPr>
          <w:rFonts w:cstheme="minorHAnsi"/>
        </w:rPr>
        <w:t>my</w:t>
      </w:r>
      <w:r w:rsidRPr="00AB210D">
        <w:rPr>
          <w:rFonts w:cstheme="minorHAnsi"/>
        </w:rPr>
        <w:t xml:space="preserve"> translation with </w:t>
      </w:r>
      <w:r w:rsidR="00074341" w:rsidRPr="00AB210D">
        <w:rPr>
          <w:rFonts w:cstheme="minorHAnsi"/>
        </w:rPr>
        <w:t xml:space="preserve">a little </w:t>
      </w:r>
      <w:r w:rsidRPr="00AB210D">
        <w:rPr>
          <w:rFonts w:cstheme="minorHAnsi"/>
        </w:rPr>
        <w:t>paraphrase.</w:t>
      </w:r>
    </w:p>
    <w:p w14:paraId="5D6A1947" w14:textId="77777777" w:rsidR="00C549FE" w:rsidRPr="00AB210D" w:rsidRDefault="00C549FE" w:rsidP="000548EB">
      <w:pPr>
        <w:spacing w:after="0" w:line="240" w:lineRule="auto"/>
        <w:jc w:val="both"/>
        <w:rPr>
          <w:rFonts w:cstheme="minorHAnsi"/>
        </w:rPr>
      </w:pPr>
    </w:p>
    <w:p w14:paraId="73D4246D" w14:textId="0D9381B8" w:rsidR="00CE5120" w:rsidRPr="00AB210D" w:rsidRDefault="00CE5120" w:rsidP="00CE5120">
      <w:pPr>
        <w:pStyle w:val="NormalWeb"/>
        <w:spacing w:before="0" w:beforeAutospacing="0" w:after="0" w:afterAutospacing="0"/>
        <w:ind w:left="720" w:right="720"/>
        <w:jc w:val="both"/>
        <w:rPr>
          <w:rFonts w:asciiTheme="minorHAnsi" w:hAnsiTheme="minorHAnsi" w:cstheme="minorHAnsi"/>
          <w:sz w:val="22"/>
          <w:szCs w:val="22"/>
        </w:rPr>
      </w:pPr>
      <w:bookmarkStart w:id="5" w:name="_Hlk505435257"/>
      <w:r w:rsidRPr="00AB210D">
        <w:rPr>
          <w:rFonts w:asciiTheme="minorHAnsi" w:hAnsiTheme="minorHAnsi" w:cstheme="minorHAnsi"/>
          <w:sz w:val="22"/>
          <w:szCs w:val="22"/>
          <w:vertAlign w:val="superscript"/>
        </w:rPr>
        <w:t>28</w:t>
      </w:r>
      <w:r w:rsidRPr="00AB210D">
        <w:rPr>
          <w:rFonts w:asciiTheme="minorHAnsi" w:hAnsiTheme="minorHAnsi" w:cstheme="minorHAnsi"/>
          <w:sz w:val="22"/>
          <w:szCs w:val="22"/>
        </w:rPr>
        <w:t xml:space="preserve">I say to the one who has been stealing—stop stealing. Instead, labor to the point of fatigue for the practical good things so that you may have something to share with others who are in need. </w:t>
      </w:r>
      <w:r w:rsidRPr="00AB210D">
        <w:rPr>
          <w:rFonts w:asciiTheme="minorHAnsi" w:hAnsiTheme="minorHAnsi" w:cstheme="minorHAnsi"/>
          <w:sz w:val="22"/>
          <w:szCs w:val="22"/>
          <w:vertAlign w:val="superscript"/>
        </w:rPr>
        <w:t>29</w:t>
      </w:r>
      <w:r w:rsidRPr="00AB210D">
        <w:rPr>
          <w:rFonts w:asciiTheme="minorHAnsi" w:hAnsiTheme="minorHAnsi" w:cstheme="minorHAnsi"/>
          <w:sz w:val="22"/>
          <w:szCs w:val="22"/>
        </w:rPr>
        <w:t xml:space="preserve">Let no </w:t>
      </w:r>
      <w:r w:rsidR="005C2DE6">
        <w:rPr>
          <w:rFonts w:asciiTheme="minorHAnsi" w:hAnsiTheme="minorHAnsi" w:cstheme="minorHAnsi"/>
          <w:sz w:val="22"/>
          <w:szCs w:val="22"/>
        </w:rPr>
        <w:t xml:space="preserve">rotten </w:t>
      </w:r>
      <w:r w:rsidR="0044699C">
        <w:rPr>
          <w:rFonts w:asciiTheme="minorHAnsi" w:hAnsiTheme="minorHAnsi" w:cstheme="minorHAnsi"/>
          <w:sz w:val="22"/>
          <w:szCs w:val="22"/>
        </w:rPr>
        <w:t>and worthless</w:t>
      </w:r>
      <w:r w:rsidRPr="00AB210D">
        <w:rPr>
          <w:rFonts w:asciiTheme="minorHAnsi" w:hAnsiTheme="minorHAnsi" w:cstheme="minorHAnsi"/>
          <w:sz w:val="22"/>
          <w:szCs w:val="22"/>
        </w:rPr>
        <w:t xml:space="preserve"> reasoning proceed out of your mouth</w:t>
      </w:r>
      <w:r w:rsidR="00C04F51" w:rsidRPr="00AB210D">
        <w:rPr>
          <w:rFonts w:asciiTheme="minorHAnsi" w:hAnsiTheme="minorHAnsi" w:cstheme="minorHAnsi"/>
          <w:sz w:val="22"/>
          <w:szCs w:val="22"/>
        </w:rPr>
        <w:t>;</w:t>
      </w:r>
      <w:r w:rsidRPr="00AB210D">
        <w:rPr>
          <w:rFonts w:asciiTheme="minorHAnsi" w:hAnsiTheme="minorHAnsi" w:cstheme="minorHAnsi"/>
          <w:sz w:val="22"/>
          <w:szCs w:val="22"/>
        </w:rPr>
        <w:t xml:space="preserve"> </w:t>
      </w:r>
      <w:r w:rsidR="0079475F" w:rsidRPr="00AB210D">
        <w:rPr>
          <w:rFonts w:asciiTheme="minorHAnsi" w:hAnsiTheme="minorHAnsi" w:cstheme="minorHAnsi"/>
          <w:sz w:val="22"/>
          <w:szCs w:val="22"/>
        </w:rPr>
        <w:t>rather</w:t>
      </w:r>
      <w:r w:rsidRPr="00AB210D">
        <w:rPr>
          <w:rFonts w:asciiTheme="minorHAnsi" w:hAnsiTheme="minorHAnsi" w:cstheme="minorHAnsi"/>
          <w:sz w:val="22"/>
          <w:szCs w:val="22"/>
        </w:rPr>
        <w:t xml:space="preserve">, when there is a need, build </w:t>
      </w:r>
      <w:r w:rsidR="0079475F" w:rsidRPr="00AB210D">
        <w:rPr>
          <w:rFonts w:asciiTheme="minorHAnsi" w:hAnsiTheme="minorHAnsi" w:cstheme="minorHAnsi"/>
          <w:sz w:val="22"/>
          <w:szCs w:val="22"/>
        </w:rPr>
        <w:t xml:space="preserve">up </w:t>
      </w:r>
      <w:r w:rsidRPr="00AB210D">
        <w:rPr>
          <w:rFonts w:asciiTheme="minorHAnsi" w:hAnsiTheme="minorHAnsi" w:cstheme="minorHAnsi"/>
          <w:sz w:val="22"/>
          <w:szCs w:val="22"/>
        </w:rPr>
        <w:t xml:space="preserve">the community by saying the good that you know so that you give a karis gift to those who are listening. </w:t>
      </w:r>
      <w:r w:rsidRPr="00AB210D">
        <w:rPr>
          <w:rFonts w:asciiTheme="minorHAnsi" w:hAnsiTheme="minorHAnsi" w:cstheme="minorHAnsi"/>
          <w:sz w:val="22"/>
          <w:szCs w:val="22"/>
          <w:vertAlign w:val="superscript"/>
        </w:rPr>
        <w:t>30</w:t>
      </w:r>
      <w:r w:rsidRPr="00AB210D">
        <w:rPr>
          <w:rFonts w:asciiTheme="minorHAnsi" w:hAnsiTheme="minorHAnsi" w:cstheme="minorHAnsi"/>
          <w:sz w:val="22"/>
          <w:szCs w:val="22"/>
        </w:rPr>
        <w:t>And do not cause pain to the Holy Spirit of God, in whom you were enclosed and sealed to</w:t>
      </w:r>
      <w:r w:rsidR="00215B65" w:rsidRPr="00AB210D">
        <w:rPr>
          <w:rFonts w:asciiTheme="minorHAnsi" w:hAnsiTheme="minorHAnsi" w:cstheme="minorHAnsi"/>
          <w:sz w:val="22"/>
          <w:szCs w:val="22"/>
        </w:rPr>
        <w:t xml:space="preserve"> be, one day, </w:t>
      </w:r>
      <w:r w:rsidR="00B37946" w:rsidRPr="00AB210D">
        <w:rPr>
          <w:rFonts w:asciiTheme="minorHAnsi" w:hAnsiTheme="minorHAnsi" w:cstheme="minorHAnsi"/>
          <w:sz w:val="22"/>
          <w:szCs w:val="22"/>
        </w:rPr>
        <w:t>ransomed in</w:t>
      </w:r>
      <w:r w:rsidRPr="00AB210D">
        <w:rPr>
          <w:rFonts w:asciiTheme="minorHAnsi" w:hAnsiTheme="minorHAnsi" w:cstheme="minorHAnsi"/>
          <w:sz w:val="22"/>
          <w:szCs w:val="22"/>
        </w:rPr>
        <w:t xml:space="preserve"> full. </w:t>
      </w:r>
      <w:r w:rsidRPr="00AB210D">
        <w:rPr>
          <w:rFonts w:asciiTheme="minorHAnsi" w:hAnsiTheme="minorHAnsi" w:cstheme="minorHAnsi"/>
          <w:sz w:val="22"/>
          <w:szCs w:val="22"/>
          <w:vertAlign w:val="superscript"/>
        </w:rPr>
        <w:t>31</w:t>
      </w:r>
      <w:r w:rsidRPr="00AB210D">
        <w:rPr>
          <w:rFonts w:asciiTheme="minorHAnsi" w:hAnsiTheme="minorHAnsi" w:cstheme="minorHAnsi"/>
          <w:sz w:val="22"/>
          <w:szCs w:val="22"/>
        </w:rPr>
        <w:t xml:space="preserve">Let all bitterness of temper, passion, wrath, outcry, and railings against others be lifted off you, together with all damaging misorientation. </w:t>
      </w:r>
      <w:r w:rsidRPr="00AB210D">
        <w:rPr>
          <w:rFonts w:asciiTheme="minorHAnsi" w:hAnsiTheme="minorHAnsi" w:cstheme="minorHAnsi"/>
          <w:sz w:val="22"/>
          <w:szCs w:val="22"/>
          <w:vertAlign w:val="superscript"/>
        </w:rPr>
        <w:t>32</w:t>
      </w:r>
      <w:r w:rsidRPr="00AB210D">
        <w:rPr>
          <w:rFonts w:asciiTheme="minorHAnsi" w:hAnsiTheme="minorHAnsi" w:cstheme="minorHAnsi"/>
          <w:sz w:val="22"/>
          <w:szCs w:val="22"/>
        </w:rPr>
        <w:t>Become kind</w:t>
      </w:r>
      <w:r w:rsidR="0023049F" w:rsidRPr="00AB210D">
        <w:rPr>
          <w:rFonts w:asciiTheme="minorHAnsi" w:hAnsiTheme="minorHAnsi" w:cstheme="minorHAnsi"/>
          <w:sz w:val="22"/>
          <w:szCs w:val="22"/>
        </w:rPr>
        <w:t>—</w:t>
      </w:r>
      <w:r w:rsidRPr="00AB210D">
        <w:rPr>
          <w:rFonts w:asciiTheme="minorHAnsi" w:hAnsiTheme="minorHAnsi" w:cstheme="minorHAnsi"/>
          <w:sz w:val="22"/>
          <w:szCs w:val="22"/>
        </w:rPr>
        <w:t xml:space="preserve">doing useful things </w:t>
      </w:r>
      <w:r w:rsidR="00AC2446" w:rsidRPr="00AB210D">
        <w:rPr>
          <w:rFonts w:asciiTheme="minorHAnsi" w:hAnsiTheme="minorHAnsi" w:cstheme="minorHAnsi"/>
          <w:sz w:val="22"/>
          <w:szCs w:val="22"/>
        </w:rPr>
        <w:t>to</w:t>
      </w:r>
      <w:r w:rsidR="0025320B" w:rsidRPr="00AB210D">
        <w:rPr>
          <w:rFonts w:asciiTheme="minorHAnsi" w:hAnsiTheme="minorHAnsi" w:cstheme="minorHAnsi"/>
          <w:sz w:val="22"/>
          <w:szCs w:val="22"/>
        </w:rPr>
        <w:t xml:space="preserve"> benefit </w:t>
      </w:r>
      <w:r w:rsidRPr="00AB210D">
        <w:rPr>
          <w:rFonts w:asciiTheme="minorHAnsi" w:hAnsiTheme="minorHAnsi" w:cstheme="minorHAnsi"/>
          <w:sz w:val="22"/>
          <w:szCs w:val="22"/>
        </w:rPr>
        <w:t>each other</w:t>
      </w:r>
      <w:r w:rsidR="0023049F" w:rsidRPr="00AB210D">
        <w:rPr>
          <w:rFonts w:asciiTheme="minorHAnsi" w:hAnsiTheme="minorHAnsi" w:cstheme="minorHAnsi"/>
          <w:sz w:val="22"/>
          <w:szCs w:val="22"/>
        </w:rPr>
        <w:t>—</w:t>
      </w:r>
      <w:r w:rsidRPr="00AB210D">
        <w:rPr>
          <w:rFonts w:asciiTheme="minorHAnsi" w:hAnsiTheme="minorHAnsi" w:cstheme="minorHAnsi"/>
          <w:sz w:val="22"/>
          <w:szCs w:val="22"/>
        </w:rPr>
        <w:t>full of compassion</w:t>
      </w:r>
      <w:r w:rsidR="00AB210D" w:rsidRPr="00AB210D">
        <w:rPr>
          <w:rFonts w:asciiTheme="minorHAnsi" w:hAnsiTheme="minorHAnsi" w:cstheme="minorHAnsi"/>
          <w:sz w:val="22"/>
          <w:szCs w:val="22"/>
        </w:rPr>
        <w:t xml:space="preserve"> and </w:t>
      </w:r>
      <w:r w:rsidRPr="005C2DE6">
        <w:rPr>
          <w:rFonts w:asciiTheme="minorHAnsi" w:hAnsiTheme="minorHAnsi" w:cstheme="minorHAnsi"/>
          <w:sz w:val="22"/>
          <w:szCs w:val="22"/>
        </w:rPr>
        <w:t>karis invitation</w:t>
      </w:r>
      <w:r w:rsidR="005C2DE6" w:rsidRPr="005C2DE6">
        <w:rPr>
          <w:rFonts w:asciiTheme="minorHAnsi" w:hAnsiTheme="minorHAnsi" w:cstheme="minorHAnsi"/>
          <w:sz w:val="22"/>
          <w:szCs w:val="22"/>
        </w:rPr>
        <w:t>s</w:t>
      </w:r>
      <w:r w:rsidRPr="005C2DE6">
        <w:rPr>
          <w:rFonts w:asciiTheme="minorHAnsi" w:hAnsiTheme="minorHAnsi" w:cstheme="minorHAnsi"/>
          <w:sz w:val="22"/>
          <w:szCs w:val="22"/>
        </w:rPr>
        <w:t xml:space="preserve"> to</w:t>
      </w:r>
      <w:r w:rsidRPr="00AB210D">
        <w:rPr>
          <w:rFonts w:asciiTheme="minorHAnsi" w:hAnsiTheme="minorHAnsi" w:cstheme="minorHAnsi"/>
          <w:sz w:val="22"/>
          <w:szCs w:val="22"/>
        </w:rPr>
        <w:t xml:space="preserve"> others, even as God, through the gift of Christ, </w:t>
      </w:r>
      <w:proofErr w:type="spellStart"/>
      <w:r w:rsidR="00F96D17" w:rsidRPr="00AB210D">
        <w:rPr>
          <w:rFonts w:asciiTheme="minorHAnsi" w:hAnsiTheme="minorHAnsi" w:cstheme="minorHAnsi"/>
          <w:sz w:val="22"/>
          <w:szCs w:val="22"/>
        </w:rPr>
        <w:t>karissed</w:t>
      </w:r>
      <w:proofErr w:type="spellEnd"/>
      <w:r w:rsidRPr="00AB210D">
        <w:rPr>
          <w:rFonts w:asciiTheme="minorHAnsi" w:hAnsiTheme="minorHAnsi" w:cstheme="minorHAnsi"/>
          <w:sz w:val="22"/>
          <w:szCs w:val="22"/>
        </w:rPr>
        <w:t xml:space="preserve"> you.</w:t>
      </w:r>
    </w:p>
    <w:bookmarkEnd w:id="5"/>
    <w:p w14:paraId="7C5392DB" w14:textId="77777777" w:rsidR="00A20635" w:rsidRPr="00AB210D" w:rsidRDefault="00A20635" w:rsidP="000548EB">
      <w:pPr>
        <w:pStyle w:val="NormalWeb"/>
        <w:spacing w:before="0" w:beforeAutospacing="0" w:after="0" w:afterAutospacing="0"/>
        <w:jc w:val="both"/>
        <w:rPr>
          <w:rFonts w:asciiTheme="minorHAnsi" w:hAnsiTheme="minorHAnsi" w:cstheme="minorHAnsi"/>
          <w:sz w:val="22"/>
          <w:szCs w:val="22"/>
        </w:rPr>
      </w:pPr>
    </w:p>
    <w:p w14:paraId="2D35D3AC" w14:textId="77777777" w:rsidR="00A20635" w:rsidRPr="00AB210D" w:rsidRDefault="00A20635" w:rsidP="000548EB">
      <w:pPr>
        <w:pStyle w:val="NormalWeb"/>
        <w:spacing w:before="0" w:beforeAutospacing="0" w:after="0" w:afterAutospacing="0"/>
        <w:jc w:val="both"/>
        <w:rPr>
          <w:rFonts w:asciiTheme="minorHAnsi" w:hAnsiTheme="minorHAnsi" w:cstheme="minorHAnsi"/>
          <w:sz w:val="22"/>
          <w:szCs w:val="22"/>
        </w:rPr>
      </w:pPr>
      <w:r w:rsidRPr="00AB210D">
        <w:rPr>
          <w:rFonts w:asciiTheme="minorHAnsi" w:hAnsiTheme="minorHAnsi" w:cstheme="minorHAnsi"/>
          <w:sz w:val="22"/>
          <w:szCs w:val="22"/>
        </w:rPr>
        <w:t>Take a deep breath.</w:t>
      </w:r>
    </w:p>
    <w:p w14:paraId="02F5E89D" w14:textId="77777777" w:rsidR="00E168CD" w:rsidRPr="00AB210D" w:rsidRDefault="00E168CD" w:rsidP="000548EB">
      <w:pPr>
        <w:pStyle w:val="NormalWeb"/>
        <w:spacing w:before="0" w:beforeAutospacing="0" w:after="0" w:afterAutospacing="0"/>
        <w:jc w:val="both"/>
        <w:rPr>
          <w:rFonts w:asciiTheme="minorHAnsi" w:hAnsiTheme="minorHAnsi" w:cstheme="minorHAnsi"/>
          <w:sz w:val="22"/>
          <w:szCs w:val="22"/>
        </w:rPr>
      </w:pPr>
    </w:p>
    <w:p w14:paraId="510C4D40" w14:textId="67BC9D70" w:rsidR="000422EA" w:rsidRDefault="000422EA" w:rsidP="000422EA">
      <w:pPr>
        <w:spacing w:after="0" w:line="240" w:lineRule="auto"/>
        <w:jc w:val="both"/>
        <w:rPr>
          <w:rFonts w:cstheme="minorHAnsi"/>
        </w:rPr>
      </w:pPr>
      <w:r w:rsidRPr="00AB210D">
        <w:rPr>
          <w:rFonts w:cstheme="minorHAnsi"/>
        </w:rPr>
        <w:t xml:space="preserve">When you were living in misorientation, you were stealing from your community and from God in order to support your Idol Self. Now, your days of worthless reasoning that caused so much turmoil are over, and you are laboring, often to the point of fatigue, to develop your True Self so that you might serve your community according to your design. Out of this growing potential, you will be able to offer kindness and practical help to others. </w:t>
      </w:r>
      <w:r w:rsidR="00DE6162" w:rsidRPr="00AB210D">
        <w:rPr>
          <w:rFonts w:cstheme="minorHAnsi"/>
        </w:rPr>
        <w:t xml:space="preserve">That offering is a karis gift to the community, and it shows God that you are trustworthy. Ultimately your karis gift is to God, and your trustworthiness invites Him into more relationship </w:t>
      </w:r>
      <w:r w:rsidR="00DE6162" w:rsidRPr="005C2DE6">
        <w:rPr>
          <w:rFonts w:cstheme="minorHAnsi"/>
        </w:rPr>
        <w:t>with you.</w:t>
      </w:r>
    </w:p>
    <w:p w14:paraId="5712FA44" w14:textId="77777777" w:rsidR="005C2DE6" w:rsidRPr="00AB210D" w:rsidRDefault="005C2DE6" w:rsidP="000422EA">
      <w:pPr>
        <w:spacing w:after="0" w:line="240" w:lineRule="auto"/>
        <w:jc w:val="both"/>
        <w:rPr>
          <w:rFonts w:cstheme="minorHAnsi"/>
        </w:rPr>
      </w:pPr>
    </w:p>
    <w:p w14:paraId="3D69BE7C" w14:textId="24A644AD" w:rsidR="004B64D9" w:rsidRPr="00AB210D" w:rsidRDefault="006D0AF3" w:rsidP="000548EB">
      <w:pPr>
        <w:tabs>
          <w:tab w:val="left" w:pos="3992"/>
        </w:tabs>
        <w:spacing w:after="0" w:line="240" w:lineRule="auto"/>
        <w:jc w:val="both"/>
        <w:rPr>
          <w:rFonts w:cstheme="minorHAnsi"/>
        </w:rPr>
      </w:pPr>
      <w:r w:rsidRPr="00AB210D">
        <w:rPr>
          <w:rFonts w:cstheme="minorHAnsi"/>
        </w:rPr>
        <w:t xml:space="preserve">In the </w:t>
      </w:r>
      <w:r w:rsidRPr="00AB210D">
        <w:rPr>
          <w:rFonts w:cstheme="minorHAnsi"/>
          <w:b/>
          <w:bCs/>
        </w:rPr>
        <w:t>TAT</w:t>
      </w:r>
      <w:r w:rsidRPr="00AB210D">
        <w:rPr>
          <w:rFonts w:cstheme="minorHAnsi"/>
        </w:rPr>
        <w:t xml:space="preserve"> </w:t>
      </w:r>
      <w:r w:rsidR="00DE6162" w:rsidRPr="00AB210D">
        <w:rPr>
          <w:rFonts w:cstheme="minorHAnsi"/>
        </w:rPr>
        <w:t>intervention,</w:t>
      </w:r>
      <w:r w:rsidR="00DE6162" w:rsidRPr="00AB210D">
        <w:rPr>
          <w:rStyle w:val="EndnoteReference"/>
          <w:rFonts w:cstheme="minorHAnsi"/>
        </w:rPr>
        <w:endnoteReference w:id="6"/>
      </w:r>
      <w:r w:rsidRPr="00AB210D">
        <w:rPr>
          <w:rFonts w:cstheme="minorHAnsi"/>
        </w:rPr>
        <w:t xml:space="preserve"> you are guided to ask forgiveness for the damage that you have caused by your “rotten </w:t>
      </w:r>
      <w:r w:rsidR="0044699C">
        <w:rPr>
          <w:rFonts w:cstheme="minorHAnsi"/>
        </w:rPr>
        <w:t xml:space="preserve">and worthless </w:t>
      </w:r>
      <w:r w:rsidRPr="00AB210D">
        <w:rPr>
          <w:rFonts w:cstheme="minorHAnsi"/>
        </w:rPr>
        <w:t>reasoning”</w:t>
      </w:r>
      <w:r w:rsidR="0023049F" w:rsidRPr="00AB210D">
        <w:rPr>
          <w:rFonts w:cstheme="minorHAnsi"/>
        </w:rPr>
        <w:t>.</w:t>
      </w:r>
      <w:r w:rsidR="004044E5" w:rsidRPr="00AB210D">
        <w:rPr>
          <w:rStyle w:val="EndnoteReference"/>
          <w:rFonts w:cstheme="minorHAnsi"/>
        </w:rPr>
        <w:endnoteReference w:id="7"/>
      </w:r>
      <w:r w:rsidRPr="00AB210D">
        <w:rPr>
          <w:rFonts w:cstheme="minorHAnsi"/>
        </w:rPr>
        <w:t xml:space="preserve"> Your disharmony has damaged God’s purposes, and it has </w:t>
      </w:r>
      <w:r w:rsidR="00215B65" w:rsidRPr="00AB210D">
        <w:rPr>
          <w:rFonts w:cstheme="minorHAnsi"/>
        </w:rPr>
        <w:t>ha</w:t>
      </w:r>
      <w:r w:rsidR="00EE1662" w:rsidRPr="00AB210D">
        <w:rPr>
          <w:rFonts w:cstheme="minorHAnsi"/>
        </w:rPr>
        <w:t>rmed the community</w:t>
      </w:r>
      <w:r w:rsidRPr="00AB210D">
        <w:rPr>
          <w:rFonts w:cstheme="minorHAnsi"/>
        </w:rPr>
        <w:t xml:space="preserve">. Self-hate often expresses itself through bitterness, wrath, and blaming others. </w:t>
      </w:r>
      <w:r w:rsidR="0079475F" w:rsidRPr="00AB210D">
        <w:rPr>
          <w:rFonts w:cstheme="minorHAnsi"/>
        </w:rPr>
        <w:t>These</w:t>
      </w:r>
      <w:r w:rsidRPr="00AB210D">
        <w:rPr>
          <w:rFonts w:cstheme="minorHAnsi"/>
        </w:rPr>
        <w:t xml:space="preserve"> feelings and choices let you know that you are misoriented. </w:t>
      </w:r>
      <w:r w:rsidR="00197C6D" w:rsidRPr="00AB210D">
        <w:rPr>
          <w:rFonts w:cstheme="minorHAnsi"/>
        </w:rPr>
        <w:t>In spite</w:t>
      </w:r>
      <w:r w:rsidR="003B4674" w:rsidRPr="00AB210D">
        <w:rPr>
          <w:rFonts w:cstheme="minorHAnsi"/>
        </w:rPr>
        <w:t xml:space="preserve"> of </w:t>
      </w:r>
      <w:r w:rsidR="0079475F" w:rsidRPr="00AB210D">
        <w:rPr>
          <w:rFonts w:cstheme="minorHAnsi"/>
        </w:rPr>
        <w:t>such</w:t>
      </w:r>
      <w:r w:rsidR="003B4674" w:rsidRPr="00AB210D">
        <w:rPr>
          <w:rFonts w:cstheme="minorHAnsi"/>
        </w:rPr>
        <w:t xml:space="preserve"> feelings, you can engage your will and choose to be kind by doing useful and helpful things with compassionate understanding. </w:t>
      </w:r>
      <w:r w:rsidR="00074341" w:rsidRPr="00AB210D">
        <w:rPr>
          <w:rFonts w:cstheme="minorHAnsi"/>
        </w:rPr>
        <w:t>This is one way that we can lose the life of our Idol for Christ’s sake, and in losing it you offer to the community the karis</w:t>
      </w:r>
      <w:r w:rsidR="00074341" w:rsidRPr="00AB210D">
        <w:rPr>
          <w:rFonts w:cstheme="minorHAnsi"/>
          <w:i/>
        </w:rPr>
        <w:t xml:space="preserve"> </w:t>
      </w:r>
      <w:r w:rsidR="00074341" w:rsidRPr="00AB210D">
        <w:rPr>
          <w:rFonts w:cstheme="minorHAnsi"/>
        </w:rPr>
        <w:t xml:space="preserve">gift of your True Self—the self that is cooperating with God. </w:t>
      </w:r>
      <w:r w:rsidRPr="00AB210D">
        <w:rPr>
          <w:rFonts w:cstheme="minorHAnsi"/>
        </w:rPr>
        <w:t xml:space="preserve">Through you, God extends a karis invitation to your community. When you give the gift of your True Self, you are demonstrating that you are a child of God; you are following the example of your heavenly Father, who gave the gift of His True Self to </w:t>
      </w:r>
      <w:r w:rsidRPr="004533F6">
        <w:rPr>
          <w:rFonts w:cstheme="minorHAnsi"/>
        </w:rPr>
        <w:t xml:space="preserve">redeem </w:t>
      </w:r>
      <w:r w:rsidR="0044699C" w:rsidRPr="004533F6">
        <w:rPr>
          <w:rFonts w:cstheme="minorHAnsi"/>
        </w:rPr>
        <w:t xml:space="preserve">this messed-up </w:t>
      </w:r>
      <w:r w:rsidRPr="004533F6">
        <w:rPr>
          <w:rFonts w:cstheme="minorHAnsi"/>
        </w:rPr>
        <w:t>world. He</w:t>
      </w:r>
      <w:r w:rsidRPr="00AB210D">
        <w:rPr>
          <w:rFonts w:cstheme="minorHAnsi"/>
        </w:rPr>
        <w:t xml:space="preserve"> put aside His very just wrath and offered us Jesus as a karis gift.</w:t>
      </w:r>
    </w:p>
    <w:p w14:paraId="395DC054" w14:textId="77777777" w:rsidR="006D0AF3" w:rsidRPr="00AB210D" w:rsidRDefault="006D0AF3" w:rsidP="000548EB">
      <w:pPr>
        <w:tabs>
          <w:tab w:val="left" w:pos="3992"/>
        </w:tabs>
        <w:spacing w:after="0" w:line="240" w:lineRule="auto"/>
        <w:jc w:val="both"/>
        <w:rPr>
          <w:rFonts w:cstheme="minorHAnsi"/>
        </w:rPr>
      </w:pPr>
    </w:p>
    <w:p w14:paraId="1CBD67B3" w14:textId="77777777" w:rsidR="00437E26" w:rsidRPr="00AB210D" w:rsidRDefault="009B5B2A" w:rsidP="000548EB">
      <w:pPr>
        <w:spacing w:after="0" w:line="240" w:lineRule="auto"/>
        <w:jc w:val="both"/>
        <w:rPr>
          <w:rFonts w:cstheme="minorHAnsi"/>
        </w:rPr>
      </w:pPr>
      <w:r w:rsidRPr="00AB210D">
        <w:rPr>
          <w:rFonts w:cstheme="minorHAnsi"/>
        </w:rPr>
        <w:t xml:space="preserve">Our prayer might go something like this: </w:t>
      </w:r>
    </w:p>
    <w:p w14:paraId="294010E6" w14:textId="77777777" w:rsidR="00437E26" w:rsidRPr="00AB210D" w:rsidRDefault="00437E26" w:rsidP="000548EB">
      <w:pPr>
        <w:spacing w:after="0" w:line="240" w:lineRule="auto"/>
        <w:jc w:val="both"/>
        <w:rPr>
          <w:rFonts w:cstheme="minorHAnsi"/>
        </w:rPr>
      </w:pPr>
    </w:p>
    <w:p w14:paraId="19D51D5A" w14:textId="77777777" w:rsidR="009B5B2A" w:rsidRPr="00AB210D" w:rsidRDefault="009B5B2A" w:rsidP="000548EB">
      <w:pPr>
        <w:spacing w:after="0" w:line="240" w:lineRule="auto"/>
        <w:jc w:val="center"/>
        <w:rPr>
          <w:rFonts w:cstheme="minorHAnsi"/>
          <w:i/>
        </w:rPr>
      </w:pPr>
      <w:r w:rsidRPr="00AB210D">
        <w:rPr>
          <w:rFonts w:cstheme="minorHAnsi"/>
          <w:i/>
        </w:rPr>
        <w:t>Father, I want to offer Your karis to others. (Repeat)</w:t>
      </w:r>
    </w:p>
    <w:p w14:paraId="3E0316AC" w14:textId="77777777" w:rsidR="00846E82" w:rsidRPr="00AB210D" w:rsidRDefault="00846E82" w:rsidP="000548EB">
      <w:pPr>
        <w:spacing w:after="0" w:line="240" w:lineRule="auto"/>
        <w:jc w:val="both"/>
        <w:rPr>
          <w:rFonts w:cstheme="minorHAnsi"/>
        </w:rPr>
      </w:pPr>
    </w:p>
    <w:p w14:paraId="18540015" w14:textId="739F36B8" w:rsidR="00876AA7" w:rsidRPr="00AB210D" w:rsidRDefault="00876AA7" w:rsidP="000548EB">
      <w:pPr>
        <w:spacing w:after="0" w:line="240" w:lineRule="auto"/>
        <w:jc w:val="both"/>
        <w:rPr>
          <w:rFonts w:cstheme="minorHAnsi"/>
        </w:rPr>
      </w:pPr>
      <w:r w:rsidRPr="00AB210D">
        <w:rPr>
          <w:rFonts w:cstheme="minorHAnsi"/>
        </w:rPr>
        <w:t>Take a deep breath.</w:t>
      </w:r>
    </w:p>
    <w:p w14:paraId="076D14EA" w14:textId="642B7388" w:rsidR="005823FB" w:rsidRPr="00AB210D" w:rsidRDefault="005823FB" w:rsidP="005823FB">
      <w:pPr>
        <w:spacing w:after="0" w:line="240" w:lineRule="auto"/>
        <w:jc w:val="both"/>
        <w:rPr>
          <w:rFonts w:cstheme="minorHAnsi"/>
          <w:i/>
        </w:rPr>
      </w:pPr>
      <w:r w:rsidRPr="00AB210D">
        <w:rPr>
          <w:rFonts w:cstheme="minorHAnsi"/>
          <w:i/>
        </w:rPr>
        <w:t>(If time permits, ask, “Does anyone have comments or questions about the Bible teaching?”)</w:t>
      </w:r>
    </w:p>
    <w:p w14:paraId="68F6C73A" w14:textId="77777777" w:rsidR="004B64D9" w:rsidRPr="00AB210D" w:rsidRDefault="004B64D9" w:rsidP="000548EB">
      <w:pPr>
        <w:spacing w:after="0" w:line="240" w:lineRule="auto"/>
        <w:jc w:val="both"/>
        <w:rPr>
          <w:rFonts w:cstheme="minorHAnsi"/>
        </w:rPr>
      </w:pPr>
    </w:p>
    <w:p w14:paraId="5E45EE8F" w14:textId="77777777" w:rsidR="00285B9A" w:rsidRPr="00AB210D" w:rsidRDefault="00437E26" w:rsidP="000548EB">
      <w:pPr>
        <w:spacing w:after="0" w:line="240" w:lineRule="auto"/>
        <w:jc w:val="both"/>
        <w:rPr>
          <w:rFonts w:cstheme="minorHAnsi"/>
          <w:b/>
        </w:rPr>
      </w:pPr>
      <w:r w:rsidRPr="00AB210D">
        <w:rPr>
          <w:rFonts w:cstheme="minorHAnsi"/>
          <w:b/>
        </w:rPr>
        <w:t>1:10</w:t>
      </w:r>
      <w:r w:rsidR="00285B9A" w:rsidRPr="00AB210D">
        <w:rPr>
          <w:rFonts w:cstheme="minorHAnsi"/>
          <w:b/>
        </w:rPr>
        <w:t xml:space="preserve"> </w:t>
      </w:r>
      <w:r w:rsidR="00285B9A" w:rsidRPr="00AB210D">
        <w:rPr>
          <w:rFonts w:cstheme="minorHAnsi"/>
          <w:b/>
        </w:rPr>
        <w:tab/>
        <w:t>INTEGRATION</w:t>
      </w:r>
    </w:p>
    <w:p w14:paraId="3BDDD2C5" w14:textId="77777777" w:rsidR="00E168CD" w:rsidRPr="00AB210D" w:rsidRDefault="00E168CD" w:rsidP="000548EB">
      <w:pPr>
        <w:spacing w:after="0" w:line="240" w:lineRule="auto"/>
        <w:jc w:val="both"/>
        <w:rPr>
          <w:rFonts w:cstheme="minorHAnsi"/>
          <w:b/>
        </w:rPr>
      </w:pPr>
    </w:p>
    <w:p w14:paraId="0D8C768D" w14:textId="0EF20C51" w:rsidR="00CE7A5C" w:rsidRPr="00AB210D" w:rsidRDefault="00CE7A5C" w:rsidP="000548EB">
      <w:pPr>
        <w:spacing w:after="0" w:line="240" w:lineRule="auto"/>
        <w:jc w:val="both"/>
        <w:rPr>
          <w:rFonts w:cstheme="minorHAnsi"/>
        </w:rPr>
      </w:pPr>
      <w:r w:rsidRPr="00AB210D">
        <w:rPr>
          <w:rFonts w:cstheme="minorHAnsi"/>
        </w:rPr>
        <w:t xml:space="preserve">Sip some </w:t>
      </w:r>
      <w:r w:rsidR="00846E82" w:rsidRPr="00AB210D">
        <w:rPr>
          <w:rFonts w:cstheme="minorHAnsi"/>
        </w:rPr>
        <w:t>purified</w:t>
      </w:r>
      <w:r w:rsidRPr="00AB210D">
        <w:rPr>
          <w:rFonts w:cstheme="minorHAnsi"/>
        </w:rPr>
        <w:t xml:space="preserve"> water, and you might prepare to take some notes.</w:t>
      </w:r>
      <w:r w:rsidR="00846E82" w:rsidRPr="00AB210D">
        <w:rPr>
          <w:rFonts w:cstheme="minorHAnsi"/>
        </w:rPr>
        <w:t xml:space="preserve"> </w:t>
      </w:r>
      <w:r w:rsidRPr="00AB210D">
        <w:rPr>
          <w:rFonts w:cstheme="minorHAnsi"/>
        </w:rPr>
        <w:t xml:space="preserve">Assume your meditation posture, and breathe. </w:t>
      </w:r>
      <w:r w:rsidR="00846E82" w:rsidRPr="00AB210D">
        <w:rPr>
          <w:rFonts w:cstheme="minorHAnsi"/>
          <w:i/>
        </w:rPr>
        <w:t xml:space="preserve">(Pause </w:t>
      </w:r>
      <w:r w:rsidR="00465EE2" w:rsidRPr="00AB210D">
        <w:rPr>
          <w:rFonts w:cstheme="minorHAnsi"/>
          <w:i/>
        </w:rPr>
        <w:t xml:space="preserve">for </w:t>
      </w:r>
      <w:r w:rsidR="00846E82" w:rsidRPr="00AB210D">
        <w:rPr>
          <w:rFonts w:cstheme="minorHAnsi"/>
          <w:i/>
        </w:rPr>
        <w:t>1</w:t>
      </w:r>
      <w:r w:rsidRPr="00AB210D">
        <w:rPr>
          <w:rFonts w:cstheme="minorHAnsi"/>
          <w:i/>
        </w:rPr>
        <w:t>0 seconds)</w:t>
      </w:r>
    </w:p>
    <w:p w14:paraId="117842C3" w14:textId="2FDAB091" w:rsidR="001E7AE6" w:rsidRPr="00AB210D" w:rsidRDefault="001E7AE6" w:rsidP="000548EB">
      <w:pPr>
        <w:spacing w:after="0" w:line="240" w:lineRule="auto"/>
        <w:jc w:val="both"/>
        <w:rPr>
          <w:rFonts w:cstheme="minorHAnsi"/>
        </w:rPr>
      </w:pPr>
    </w:p>
    <w:p w14:paraId="5DAC1F0D" w14:textId="74E18B55" w:rsidR="00CE7A5C" w:rsidRPr="00AB210D" w:rsidRDefault="00CE7A5C" w:rsidP="000548EB">
      <w:pPr>
        <w:spacing w:after="0" w:line="240" w:lineRule="auto"/>
        <w:jc w:val="both"/>
        <w:rPr>
          <w:rFonts w:cstheme="minorHAnsi"/>
          <w:i/>
        </w:rPr>
      </w:pPr>
      <w:r w:rsidRPr="00AB210D">
        <w:rPr>
          <w:rFonts w:cstheme="minorHAnsi"/>
        </w:rPr>
        <w:t xml:space="preserve">Here is our integration focus: </w:t>
      </w:r>
      <w:r w:rsidRPr="00AB210D">
        <w:rPr>
          <w:rFonts w:cstheme="minorHAnsi"/>
          <w:i/>
        </w:rPr>
        <w:t>Consider a relationship in your life that has been damaged. (Repeat) (Pause</w:t>
      </w:r>
      <w:r w:rsidR="00846E82" w:rsidRPr="00AB210D">
        <w:rPr>
          <w:rFonts w:cstheme="minorHAnsi"/>
          <w:i/>
        </w:rPr>
        <w:t xml:space="preserve"> </w:t>
      </w:r>
      <w:r w:rsidR="000548EB" w:rsidRPr="00AB210D">
        <w:rPr>
          <w:rFonts w:cstheme="minorHAnsi"/>
          <w:i/>
        </w:rPr>
        <w:t xml:space="preserve">for </w:t>
      </w:r>
      <w:r w:rsidR="00846E82" w:rsidRPr="00AB210D">
        <w:rPr>
          <w:rFonts w:cstheme="minorHAnsi"/>
          <w:i/>
        </w:rPr>
        <w:t>30 seconds</w:t>
      </w:r>
      <w:r w:rsidRPr="00AB210D">
        <w:rPr>
          <w:rFonts w:cstheme="minorHAnsi"/>
          <w:i/>
        </w:rPr>
        <w:t>)</w:t>
      </w:r>
    </w:p>
    <w:p w14:paraId="2F300F30" w14:textId="77777777" w:rsidR="00CE7A5C" w:rsidRPr="00AB210D" w:rsidRDefault="00CE7A5C" w:rsidP="000548EB">
      <w:pPr>
        <w:spacing w:after="0" w:line="240" w:lineRule="auto"/>
        <w:jc w:val="both"/>
        <w:rPr>
          <w:rFonts w:cstheme="minorHAnsi"/>
        </w:rPr>
      </w:pPr>
    </w:p>
    <w:p w14:paraId="61C379A1" w14:textId="77777777" w:rsidR="00CE7A5C" w:rsidRPr="00AB210D" w:rsidRDefault="00CE7A5C" w:rsidP="000548EB">
      <w:pPr>
        <w:spacing w:after="0" w:line="240" w:lineRule="auto"/>
        <w:jc w:val="both"/>
        <w:rPr>
          <w:rFonts w:cstheme="minorHAnsi"/>
          <w:b/>
        </w:rPr>
      </w:pPr>
      <w:r w:rsidRPr="00AB210D">
        <w:rPr>
          <w:rFonts w:cstheme="minorHAnsi"/>
          <w:b/>
        </w:rPr>
        <w:t>The FAITH Process</w:t>
      </w:r>
    </w:p>
    <w:p w14:paraId="231E037C" w14:textId="6C690D0E" w:rsidR="00CE7A5C" w:rsidRPr="00AB210D" w:rsidRDefault="001E7AE6" w:rsidP="000548EB">
      <w:pPr>
        <w:spacing w:after="0" w:line="240" w:lineRule="auto"/>
        <w:jc w:val="both"/>
        <w:rPr>
          <w:rFonts w:cstheme="minorHAnsi"/>
          <w:i/>
        </w:rPr>
      </w:pPr>
      <w:r w:rsidRPr="00AB210D">
        <w:rPr>
          <w:rFonts w:cstheme="minorHAnsi"/>
          <w:i/>
        </w:rPr>
        <w:t>(Choose from each section a few sentences that are meaningful to you)</w:t>
      </w:r>
    </w:p>
    <w:p w14:paraId="1526B8AA" w14:textId="77777777" w:rsidR="001E7AE6" w:rsidRPr="00AB210D" w:rsidRDefault="001E7AE6" w:rsidP="000548EB">
      <w:pPr>
        <w:spacing w:after="0" w:line="240" w:lineRule="auto"/>
        <w:jc w:val="both"/>
        <w:rPr>
          <w:rFonts w:cstheme="minorHAnsi"/>
        </w:rPr>
      </w:pPr>
    </w:p>
    <w:p w14:paraId="51787866" w14:textId="77777777" w:rsidR="00CE7A5C" w:rsidRPr="00AB210D" w:rsidRDefault="00CE7A5C" w:rsidP="000548EB">
      <w:pPr>
        <w:spacing w:after="0" w:line="240" w:lineRule="auto"/>
        <w:jc w:val="both"/>
        <w:rPr>
          <w:rFonts w:cstheme="minorHAnsi"/>
          <w:b/>
        </w:rPr>
      </w:pPr>
      <w:r w:rsidRPr="00AB210D">
        <w:rPr>
          <w:rFonts w:cstheme="minorHAnsi"/>
          <w:b/>
        </w:rPr>
        <w:t>Feelings</w:t>
      </w:r>
    </w:p>
    <w:p w14:paraId="15AFBE6B" w14:textId="418BF634" w:rsidR="00CE7A5C" w:rsidRPr="00AB210D" w:rsidRDefault="00CE7A5C" w:rsidP="000548EB">
      <w:pPr>
        <w:spacing w:after="0" w:line="240" w:lineRule="auto"/>
        <w:jc w:val="both"/>
        <w:rPr>
          <w:rFonts w:cstheme="minorHAnsi"/>
          <w:i/>
        </w:rPr>
      </w:pPr>
      <w:r w:rsidRPr="00AB210D">
        <w:rPr>
          <w:rFonts w:cstheme="minorHAnsi"/>
        </w:rPr>
        <w:t xml:space="preserve">As you </w:t>
      </w:r>
      <w:r w:rsidRPr="00AB210D">
        <w:rPr>
          <w:rFonts w:cstheme="minorHAnsi"/>
          <w:i/>
        </w:rPr>
        <w:t>consider a relationship in your life that has been damaged</w:t>
      </w:r>
      <w:r w:rsidRPr="00AB210D">
        <w:rPr>
          <w:rFonts w:cstheme="minorHAnsi"/>
        </w:rPr>
        <w:t xml:space="preserve">, how does it feel? </w:t>
      </w:r>
      <w:r w:rsidRPr="00AB210D">
        <w:rPr>
          <w:rFonts w:cstheme="minorHAnsi"/>
          <w:i/>
        </w:rPr>
        <w:t xml:space="preserve">(Pause) </w:t>
      </w:r>
      <w:r w:rsidRPr="00AB210D">
        <w:rPr>
          <w:rFonts w:cstheme="minorHAnsi"/>
        </w:rPr>
        <w:t xml:space="preserve">You can learn to recognize and honor your feelings without allowing them to master you. </w:t>
      </w:r>
      <w:r w:rsidRPr="00AB210D">
        <w:rPr>
          <w:rFonts w:cstheme="minorHAnsi"/>
          <w:i/>
        </w:rPr>
        <w:t>(Pause)</w:t>
      </w:r>
      <w:r w:rsidRPr="00AB210D">
        <w:rPr>
          <w:rFonts w:cstheme="minorHAnsi"/>
        </w:rPr>
        <w:t xml:space="preserve"> Recognize with compassion whatever you may be experiencing, and breathe. </w:t>
      </w:r>
      <w:r w:rsidRPr="00AB210D">
        <w:rPr>
          <w:rFonts w:cstheme="minorHAnsi"/>
          <w:i/>
        </w:rPr>
        <w:t xml:space="preserve">(Pause </w:t>
      </w:r>
      <w:r w:rsidR="000548EB" w:rsidRPr="00AB210D">
        <w:rPr>
          <w:rFonts w:cstheme="minorHAnsi"/>
          <w:i/>
        </w:rPr>
        <w:t xml:space="preserve">for </w:t>
      </w:r>
      <w:r w:rsidRPr="00AB210D">
        <w:rPr>
          <w:rFonts w:cstheme="minorHAnsi"/>
          <w:i/>
        </w:rPr>
        <w:t xml:space="preserve">30 seconds) </w:t>
      </w:r>
    </w:p>
    <w:p w14:paraId="1228CECA" w14:textId="77777777" w:rsidR="00CE7A5C" w:rsidRPr="00AB210D" w:rsidRDefault="00CE7A5C" w:rsidP="000548EB">
      <w:pPr>
        <w:spacing w:after="0" w:line="240" w:lineRule="auto"/>
        <w:jc w:val="both"/>
        <w:rPr>
          <w:rFonts w:cstheme="minorHAnsi"/>
        </w:rPr>
      </w:pPr>
    </w:p>
    <w:p w14:paraId="4291CC89" w14:textId="77777777" w:rsidR="00CE7A5C" w:rsidRPr="00AB210D" w:rsidRDefault="00CE7A5C" w:rsidP="000548EB">
      <w:pPr>
        <w:spacing w:after="0" w:line="240" w:lineRule="auto"/>
        <w:jc w:val="both"/>
        <w:rPr>
          <w:rFonts w:cstheme="minorHAnsi"/>
          <w:b/>
        </w:rPr>
      </w:pPr>
      <w:r w:rsidRPr="00AB210D">
        <w:rPr>
          <w:rFonts w:cstheme="minorHAnsi"/>
          <w:b/>
        </w:rPr>
        <w:t>Awareness without judgment</w:t>
      </w:r>
    </w:p>
    <w:p w14:paraId="6E60839A" w14:textId="03949BCA" w:rsidR="00CE7A5C" w:rsidRPr="00AB210D" w:rsidRDefault="00CE7A5C" w:rsidP="000548EB">
      <w:pPr>
        <w:spacing w:after="0" w:line="240" w:lineRule="auto"/>
        <w:jc w:val="both"/>
        <w:rPr>
          <w:rFonts w:cstheme="minorHAnsi"/>
          <w:i/>
        </w:rPr>
      </w:pPr>
      <w:r w:rsidRPr="00AB210D">
        <w:rPr>
          <w:rFonts w:cstheme="minorHAnsi"/>
        </w:rPr>
        <w:t xml:space="preserve">Allow your experience to rest in your awareness as you </w:t>
      </w:r>
      <w:r w:rsidRPr="00AB210D">
        <w:rPr>
          <w:rFonts w:cstheme="minorHAnsi"/>
          <w:i/>
        </w:rPr>
        <w:t>consider this damaged relationship</w:t>
      </w:r>
      <w:r w:rsidRPr="00AB210D">
        <w:rPr>
          <w:rFonts w:cstheme="minorHAnsi"/>
        </w:rPr>
        <w:t xml:space="preserve">. You might notice a compulsion to </w:t>
      </w:r>
      <w:r w:rsidR="001E7AE6" w:rsidRPr="00AB210D">
        <w:rPr>
          <w:rFonts w:cstheme="minorHAnsi"/>
        </w:rPr>
        <w:t xml:space="preserve">justify your position or to </w:t>
      </w:r>
      <w:r w:rsidRPr="00AB210D">
        <w:rPr>
          <w:rFonts w:cstheme="minorHAnsi"/>
        </w:rPr>
        <w:t xml:space="preserve">push </w:t>
      </w:r>
      <w:r w:rsidR="001E7AE6" w:rsidRPr="00AB210D">
        <w:rPr>
          <w:rFonts w:cstheme="minorHAnsi"/>
        </w:rPr>
        <w:t xml:space="preserve">away </w:t>
      </w:r>
      <w:r w:rsidR="00465EE2" w:rsidRPr="00AB210D">
        <w:rPr>
          <w:rFonts w:cstheme="minorHAnsi"/>
        </w:rPr>
        <w:t>oriented reasoning.</w:t>
      </w:r>
      <w:r w:rsidR="00465EE2" w:rsidRPr="00AB210D">
        <w:rPr>
          <w:rFonts w:cstheme="minorHAnsi"/>
          <w:i/>
        </w:rPr>
        <w:t xml:space="preserve"> (Pause</w:t>
      </w:r>
      <w:r w:rsidRPr="00AB210D">
        <w:rPr>
          <w:rFonts w:cstheme="minorHAnsi"/>
          <w:i/>
        </w:rPr>
        <w:t xml:space="preserve">) </w:t>
      </w:r>
      <w:r w:rsidRPr="00AB210D">
        <w:rPr>
          <w:rFonts w:cstheme="minorHAnsi"/>
        </w:rPr>
        <w:t xml:space="preserve">Feelings and passing thoughts are not right or </w:t>
      </w:r>
      <w:r w:rsidR="001E7AE6" w:rsidRPr="00AB210D">
        <w:rPr>
          <w:rFonts w:cstheme="minorHAnsi"/>
        </w:rPr>
        <w:t>wrong; they</w:t>
      </w:r>
      <w:r w:rsidRPr="00AB210D">
        <w:rPr>
          <w:rFonts w:cstheme="minorHAnsi"/>
        </w:rPr>
        <w:t xml:space="preserve"> just are. Give yourself permission now to explore them without judgment, and breathe. </w:t>
      </w:r>
      <w:r w:rsidRPr="00AB210D">
        <w:rPr>
          <w:rFonts w:cstheme="minorHAnsi"/>
          <w:i/>
        </w:rPr>
        <w:t xml:space="preserve">(Pause </w:t>
      </w:r>
      <w:r w:rsidR="000548EB" w:rsidRPr="00AB210D">
        <w:rPr>
          <w:rFonts w:cstheme="minorHAnsi"/>
          <w:i/>
        </w:rPr>
        <w:t xml:space="preserve">for </w:t>
      </w:r>
      <w:r w:rsidRPr="00AB210D">
        <w:rPr>
          <w:rFonts w:cstheme="minorHAnsi"/>
          <w:i/>
        </w:rPr>
        <w:t>30 seconds)</w:t>
      </w:r>
    </w:p>
    <w:p w14:paraId="07A59100" w14:textId="77777777" w:rsidR="00CE7A5C" w:rsidRPr="00AB210D" w:rsidRDefault="00CE7A5C" w:rsidP="000548EB">
      <w:pPr>
        <w:spacing w:after="0" w:line="240" w:lineRule="auto"/>
        <w:jc w:val="both"/>
        <w:rPr>
          <w:rFonts w:cstheme="minorHAnsi"/>
        </w:rPr>
      </w:pPr>
    </w:p>
    <w:p w14:paraId="75B86FC2" w14:textId="77777777" w:rsidR="00CE7A5C" w:rsidRPr="00AB210D" w:rsidRDefault="00CE7A5C" w:rsidP="000548EB">
      <w:pPr>
        <w:spacing w:after="0" w:line="240" w:lineRule="auto"/>
        <w:jc w:val="both"/>
        <w:rPr>
          <w:rFonts w:cstheme="minorHAnsi"/>
          <w:b/>
        </w:rPr>
      </w:pPr>
      <w:r w:rsidRPr="00AB210D">
        <w:rPr>
          <w:rFonts w:cstheme="minorHAnsi"/>
          <w:b/>
        </w:rPr>
        <w:t>Inquiry: What is my body saying?</w:t>
      </w:r>
    </w:p>
    <w:p w14:paraId="3FA45F9C" w14:textId="467D43BC" w:rsidR="00CE7A5C" w:rsidRPr="00AB210D" w:rsidRDefault="00CE7A5C" w:rsidP="000548EB">
      <w:pPr>
        <w:spacing w:after="0" w:line="240" w:lineRule="auto"/>
        <w:jc w:val="both"/>
        <w:rPr>
          <w:rFonts w:cstheme="minorHAnsi"/>
          <w:i/>
        </w:rPr>
      </w:pPr>
      <w:r w:rsidRPr="00AB210D">
        <w:rPr>
          <w:rFonts w:cstheme="minorHAnsi"/>
        </w:rPr>
        <w:t xml:space="preserve">Bring your attention to your body and notice what it is doing when you </w:t>
      </w:r>
      <w:r w:rsidRPr="00AB210D">
        <w:rPr>
          <w:rFonts w:cstheme="minorHAnsi"/>
          <w:i/>
        </w:rPr>
        <w:t xml:space="preserve">consider a relationship in your life that has been damaged. </w:t>
      </w:r>
      <w:r w:rsidRPr="00AB210D">
        <w:rPr>
          <w:rFonts w:cstheme="minorHAnsi"/>
        </w:rPr>
        <w:t xml:space="preserve">What sensations are there? </w:t>
      </w:r>
      <w:r w:rsidRPr="00AB210D">
        <w:rPr>
          <w:rFonts w:cstheme="minorHAnsi"/>
          <w:i/>
        </w:rPr>
        <w:t xml:space="preserve">(Pause) </w:t>
      </w:r>
      <w:r w:rsidRPr="00AB210D">
        <w:rPr>
          <w:rFonts w:cstheme="minorHAnsi"/>
        </w:rPr>
        <w:t xml:space="preserve">Your body is always talking to you. For example, you might recognize </w:t>
      </w:r>
      <w:r w:rsidR="00465EE2" w:rsidRPr="00AB210D">
        <w:rPr>
          <w:rFonts w:cstheme="minorHAnsi"/>
        </w:rPr>
        <w:t>what anger, shame, guilt, or hurt</w:t>
      </w:r>
      <w:r w:rsidR="001E7AE6" w:rsidRPr="00AB210D">
        <w:rPr>
          <w:rFonts w:cstheme="minorHAnsi"/>
        </w:rPr>
        <w:t xml:space="preserve"> </w:t>
      </w:r>
      <w:r w:rsidRPr="00AB210D">
        <w:rPr>
          <w:rFonts w:cstheme="minorHAnsi"/>
        </w:rPr>
        <w:t xml:space="preserve">feels like in your body. </w:t>
      </w:r>
      <w:r w:rsidRPr="00AB210D">
        <w:rPr>
          <w:rFonts w:cstheme="minorHAnsi"/>
          <w:i/>
        </w:rPr>
        <w:t>(Pause)</w:t>
      </w:r>
      <w:r w:rsidRPr="00AB210D">
        <w:rPr>
          <w:rFonts w:cstheme="minorHAnsi"/>
        </w:rPr>
        <w:t xml:space="preserve"> </w:t>
      </w:r>
      <w:r w:rsidR="001E7AE6" w:rsidRPr="00AB210D">
        <w:rPr>
          <w:rFonts w:cstheme="minorHAnsi"/>
        </w:rPr>
        <w:t>If your sensations are uncomfortable, you can move your attention to an area of your body that is not reacting</w:t>
      </w:r>
      <w:r w:rsidR="00074341" w:rsidRPr="00AB210D">
        <w:rPr>
          <w:rFonts w:cstheme="minorHAnsi"/>
        </w:rPr>
        <w:t>,</w:t>
      </w:r>
      <w:r w:rsidR="001E7AE6" w:rsidRPr="00AB210D">
        <w:rPr>
          <w:rFonts w:cstheme="minorHAnsi"/>
        </w:rPr>
        <w:t xml:space="preserve"> and rest. When you are ready, return to observe the uncomfortable sensations, and breathe. </w:t>
      </w:r>
      <w:r w:rsidR="001E7AE6" w:rsidRPr="00AB210D">
        <w:rPr>
          <w:rFonts w:cstheme="minorHAnsi"/>
          <w:i/>
        </w:rPr>
        <w:t xml:space="preserve">(Pause </w:t>
      </w:r>
      <w:r w:rsidR="00465EE2" w:rsidRPr="00AB210D">
        <w:rPr>
          <w:rFonts w:cstheme="minorHAnsi"/>
          <w:i/>
        </w:rPr>
        <w:t xml:space="preserve">for </w:t>
      </w:r>
      <w:r w:rsidR="001E7AE6" w:rsidRPr="00AB210D">
        <w:rPr>
          <w:rFonts w:cstheme="minorHAnsi"/>
          <w:i/>
        </w:rPr>
        <w:t>30 seconds)</w:t>
      </w:r>
      <w:r w:rsidR="000548EB" w:rsidRPr="00AB210D">
        <w:rPr>
          <w:rFonts w:cstheme="minorHAnsi"/>
          <w:i/>
        </w:rPr>
        <w:t xml:space="preserve"> </w:t>
      </w:r>
    </w:p>
    <w:p w14:paraId="1FF4C083" w14:textId="77777777" w:rsidR="00CE7A5C" w:rsidRPr="00AB210D" w:rsidRDefault="00CE7A5C" w:rsidP="0056366C">
      <w:pPr>
        <w:widowControl w:val="0"/>
        <w:spacing w:after="0" w:line="240" w:lineRule="auto"/>
        <w:jc w:val="both"/>
        <w:rPr>
          <w:rFonts w:cstheme="minorHAnsi"/>
        </w:rPr>
      </w:pPr>
    </w:p>
    <w:p w14:paraId="0B8A1718" w14:textId="77777777" w:rsidR="00CE7A5C" w:rsidRPr="00AB210D" w:rsidRDefault="00CE7A5C" w:rsidP="0056366C">
      <w:pPr>
        <w:widowControl w:val="0"/>
        <w:spacing w:after="0" w:line="240" w:lineRule="auto"/>
        <w:jc w:val="both"/>
        <w:rPr>
          <w:rFonts w:cstheme="minorHAnsi"/>
          <w:b/>
        </w:rPr>
      </w:pPr>
      <w:r w:rsidRPr="00AB210D">
        <w:rPr>
          <w:rFonts w:cstheme="minorHAnsi"/>
          <w:b/>
        </w:rPr>
        <w:t>Talk to Jesus</w:t>
      </w:r>
    </w:p>
    <w:p w14:paraId="4BA49B5B" w14:textId="09453A1D" w:rsidR="00CE7A5C" w:rsidRPr="00AB210D" w:rsidRDefault="00CE7A5C" w:rsidP="0056366C">
      <w:pPr>
        <w:widowControl w:val="0"/>
        <w:spacing w:after="0" w:line="240" w:lineRule="auto"/>
        <w:jc w:val="both"/>
        <w:rPr>
          <w:rFonts w:cstheme="minorHAnsi"/>
          <w:i/>
        </w:rPr>
      </w:pPr>
      <w:r w:rsidRPr="00AB210D">
        <w:rPr>
          <w:rFonts w:cstheme="minorHAnsi"/>
        </w:rPr>
        <w:t xml:space="preserve">You might imagine that you are leaning back in the safe and loving arms of Jesus as together you </w:t>
      </w:r>
      <w:r w:rsidRPr="00AB210D">
        <w:rPr>
          <w:rFonts w:cstheme="minorHAnsi"/>
          <w:i/>
        </w:rPr>
        <w:t>consider this damaged relationship</w:t>
      </w:r>
      <w:r w:rsidRPr="00AB210D">
        <w:rPr>
          <w:rFonts w:cstheme="minorHAnsi"/>
        </w:rPr>
        <w:t xml:space="preserve">. Jesus might ask if you feel comfortable, uncomfortable, or numb? Just observe. </w:t>
      </w:r>
      <w:r w:rsidRPr="00AB210D">
        <w:rPr>
          <w:rFonts w:cstheme="minorHAnsi"/>
          <w:i/>
        </w:rPr>
        <w:t>(Pause)</w:t>
      </w:r>
      <w:r w:rsidRPr="00AB210D">
        <w:rPr>
          <w:rFonts w:cstheme="minorHAnsi"/>
        </w:rPr>
        <w:t xml:space="preserve"> Do you judge this damage as good or evil? </w:t>
      </w:r>
      <w:r w:rsidR="0079475F" w:rsidRPr="00AB210D">
        <w:rPr>
          <w:rFonts w:cstheme="minorHAnsi"/>
          <w:i/>
        </w:rPr>
        <w:t xml:space="preserve">(Pause) </w:t>
      </w:r>
      <w:r w:rsidRPr="00AB210D">
        <w:rPr>
          <w:rFonts w:cstheme="minorHAnsi"/>
        </w:rPr>
        <w:t xml:space="preserve">Have you </w:t>
      </w:r>
      <w:r w:rsidR="00EE1662" w:rsidRPr="00AB210D">
        <w:rPr>
          <w:rFonts w:cstheme="minorHAnsi"/>
        </w:rPr>
        <w:t xml:space="preserve">often found yourself in a damaged </w:t>
      </w:r>
      <w:r w:rsidRPr="00AB210D">
        <w:rPr>
          <w:rFonts w:cstheme="minorHAnsi"/>
        </w:rPr>
        <w:t xml:space="preserve">relationship? </w:t>
      </w:r>
      <w:r w:rsidRPr="00AB210D">
        <w:rPr>
          <w:rFonts w:cstheme="minorHAnsi"/>
          <w:i/>
        </w:rPr>
        <w:t>(Pause)</w:t>
      </w:r>
      <w:r w:rsidRPr="00AB210D">
        <w:rPr>
          <w:rFonts w:cstheme="minorHAnsi"/>
        </w:rPr>
        <w:t xml:space="preserve"> Are you experiencing hurt pride or fear? </w:t>
      </w:r>
      <w:r w:rsidR="0079475F" w:rsidRPr="00AB210D">
        <w:rPr>
          <w:rFonts w:cstheme="minorHAnsi"/>
          <w:i/>
        </w:rPr>
        <w:t xml:space="preserve">(Pause) </w:t>
      </w:r>
      <w:r w:rsidRPr="00AB210D">
        <w:rPr>
          <w:rFonts w:cstheme="minorHAnsi"/>
        </w:rPr>
        <w:t xml:space="preserve">Observe your responses as just information, and breathe with a long exhaling breath. </w:t>
      </w:r>
      <w:r w:rsidRPr="00AB210D">
        <w:rPr>
          <w:rFonts w:cstheme="minorHAnsi"/>
          <w:i/>
        </w:rPr>
        <w:t xml:space="preserve">(Pause </w:t>
      </w:r>
      <w:r w:rsidR="00465EE2" w:rsidRPr="00AB210D">
        <w:rPr>
          <w:rFonts w:cstheme="minorHAnsi"/>
          <w:i/>
        </w:rPr>
        <w:t xml:space="preserve">for </w:t>
      </w:r>
      <w:r w:rsidRPr="00AB210D">
        <w:rPr>
          <w:rFonts w:cstheme="minorHAnsi"/>
          <w:i/>
        </w:rPr>
        <w:t>30 seconds)</w:t>
      </w:r>
    </w:p>
    <w:p w14:paraId="04E8CF46" w14:textId="77777777" w:rsidR="00CE7A5C" w:rsidRPr="00AB210D" w:rsidRDefault="00CE7A5C" w:rsidP="000548EB">
      <w:pPr>
        <w:spacing w:after="0" w:line="240" w:lineRule="auto"/>
        <w:jc w:val="both"/>
        <w:rPr>
          <w:rFonts w:cstheme="minorHAnsi"/>
        </w:rPr>
      </w:pPr>
    </w:p>
    <w:p w14:paraId="72646267" w14:textId="77777777" w:rsidR="00CE7A5C" w:rsidRPr="00AB210D" w:rsidRDefault="00CE7A5C" w:rsidP="000548EB">
      <w:pPr>
        <w:spacing w:after="0" w:line="240" w:lineRule="auto"/>
        <w:jc w:val="both"/>
        <w:rPr>
          <w:rFonts w:cstheme="minorHAnsi"/>
          <w:b/>
        </w:rPr>
      </w:pPr>
      <w:r w:rsidRPr="00AB210D">
        <w:rPr>
          <w:rFonts w:cstheme="minorHAnsi"/>
          <w:b/>
        </w:rPr>
        <w:t xml:space="preserve">Heal </w:t>
      </w:r>
    </w:p>
    <w:p w14:paraId="10200F8B" w14:textId="303C33A3" w:rsidR="00CE7A5C" w:rsidRPr="00AB210D" w:rsidRDefault="00CE7A5C" w:rsidP="000548EB">
      <w:pPr>
        <w:spacing w:after="0" w:line="240" w:lineRule="auto"/>
        <w:jc w:val="both"/>
        <w:rPr>
          <w:rFonts w:cstheme="minorHAnsi"/>
          <w:i/>
        </w:rPr>
      </w:pPr>
      <w:r w:rsidRPr="00AB210D">
        <w:rPr>
          <w:rFonts w:cstheme="minorHAnsi"/>
        </w:rPr>
        <w:t xml:space="preserve">God created us to have all of these feelings, and for thousands of years human beings have felt just like you </w:t>
      </w:r>
      <w:r w:rsidR="00F96D17" w:rsidRPr="00AB210D">
        <w:rPr>
          <w:rFonts w:cstheme="minorHAnsi"/>
        </w:rPr>
        <w:t>feel</w:t>
      </w:r>
      <w:r w:rsidRPr="00AB210D">
        <w:rPr>
          <w:rFonts w:cstheme="minorHAnsi"/>
        </w:rPr>
        <w:t xml:space="preserve"> when they have damaged their relationships. You are a human creature. </w:t>
      </w:r>
      <w:r w:rsidRPr="00AB210D">
        <w:rPr>
          <w:rFonts w:cstheme="minorHAnsi"/>
          <w:i/>
        </w:rPr>
        <w:t>(Pause)</w:t>
      </w:r>
      <w:r w:rsidRPr="00AB210D">
        <w:rPr>
          <w:rFonts w:cstheme="minorHAnsi"/>
        </w:rPr>
        <w:t xml:space="preserve"> Feelings are just chemical reactions in your body bringing you information. With training, you can choose what you will do with </w:t>
      </w:r>
      <w:r w:rsidR="001E7AE6" w:rsidRPr="00AB210D">
        <w:rPr>
          <w:rFonts w:cstheme="minorHAnsi"/>
        </w:rPr>
        <w:t>that information</w:t>
      </w:r>
      <w:r w:rsidRPr="00AB210D">
        <w:rPr>
          <w:rFonts w:cstheme="minorHAnsi"/>
        </w:rPr>
        <w:t xml:space="preserve">. </w:t>
      </w:r>
      <w:r w:rsidRPr="00AB210D">
        <w:rPr>
          <w:rFonts w:cstheme="minorHAnsi"/>
          <w:i/>
        </w:rPr>
        <w:t>(Pause)</w:t>
      </w:r>
      <w:r w:rsidRPr="00AB210D">
        <w:rPr>
          <w:rFonts w:cstheme="minorHAnsi"/>
        </w:rPr>
        <w:t xml:space="preserve"> Rather than getting caught up in a story and reacting, you can breathe with compassion for everyone living with damaged relationships. Help your body process through a long exhaling breath. </w:t>
      </w:r>
      <w:r w:rsidRPr="00AB210D">
        <w:rPr>
          <w:rFonts w:cstheme="minorHAnsi"/>
          <w:i/>
        </w:rPr>
        <w:t xml:space="preserve">(Pause </w:t>
      </w:r>
      <w:r w:rsidR="00465EE2" w:rsidRPr="00AB210D">
        <w:rPr>
          <w:rFonts w:cstheme="minorHAnsi"/>
          <w:i/>
        </w:rPr>
        <w:t xml:space="preserve">for </w:t>
      </w:r>
      <w:r w:rsidRPr="00AB210D">
        <w:rPr>
          <w:rFonts w:cstheme="minorHAnsi"/>
          <w:i/>
        </w:rPr>
        <w:t>30 seconds)</w:t>
      </w:r>
    </w:p>
    <w:p w14:paraId="3901005E" w14:textId="77777777" w:rsidR="00CE7A5C" w:rsidRPr="00AB210D" w:rsidRDefault="00CE7A5C" w:rsidP="000548EB">
      <w:pPr>
        <w:spacing w:after="0" w:line="240" w:lineRule="auto"/>
        <w:jc w:val="both"/>
        <w:rPr>
          <w:rFonts w:cstheme="minorHAnsi"/>
        </w:rPr>
      </w:pPr>
    </w:p>
    <w:p w14:paraId="2BF63924" w14:textId="77777777" w:rsidR="00CE7A5C" w:rsidRPr="00AB210D" w:rsidRDefault="00CE7A5C" w:rsidP="000548EB">
      <w:pPr>
        <w:spacing w:after="0" w:line="240" w:lineRule="auto"/>
        <w:jc w:val="both"/>
        <w:rPr>
          <w:rFonts w:cstheme="minorHAnsi"/>
        </w:rPr>
      </w:pPr>
      <w:r w:rsidRPr="00AB210D">
        <w:rPr>
          <w:rFonts w:cstheme="minorHAnsi"/>
        </w:rPr>
        <w:t xml:space="preserve">Take a deep breath. </w:t>
      </w:r>
    </w:p>
    <w:p w14:paraId="71FC1008" w14:textId="23AAD0BE" w:rsidR="005823FB" w:rsidRPr="00AB210D" w:rsidRDefault="005823FB" w:rsidP="005823FB">
      <w:pPr>
        <w:spacing w:after="0" w:line="240" w:lineRule="auto"/>
        <w:jc w:val="both"/>
        <w:rPr>
          <w:rFonts w:cstheme="minorHAnsi"/>
          <w:i/>
        </w:rPr>
      </w:pPr>
      <w:r w:rsidRPr="00AB210D">
        <w:rPr>
          <w:rFonts w:cstheme="minorHAnsi"/>
          <w:i/>
        </w:rPr>
        <w:t>(If time permits, ask, “Does anyone have comments or questions about the integration?”)</w:t>
      </w:r>
    </w:p>
    <w:p w14:paraId="74DD448C" w14:textId="77777777" w:rsidR="00CE7A5C" w:rsidRPr="00AB210D" w:rsidRDefault="00CE7A5C" w:rsidP="000548EB">
      <w:pPr>
        <w:spacing w:after="0" w:line="240" w:lineRule="auto"/>
        <w:jc w:val="both"/>
        <w:rPr>
          <w:rFonts w:cstheme="minorHAnsi"/>
        </w:rPr>
      </w:pPr>
    </w:p>
    <w:p w14:paraId="679B9FC6" w14:textId="77777777" w:rsidR="00CE7A5C" w:rsidRPr="00AB210D" w:rsidRDefault="00CE7A5C" w:rsidP="000548EB">
      <w:pPr>
        <w:spacing w:after="0" w:line="240" w:lineRule="auto"/>
        <w:jc w:val="both"/>
        <w:rPr>
          <w:rFonts w:cstheme="minorHAnsi"/>
          <w:b/>
        </w:rPr>
      </w:pPr>
      <w:r w:rsidRPr="00AB210D">
        <w:rPr>
          <w:rFonts w:cstheme="minorHAnsi"/>
          <w:b/>
        </w:rPr>
        <w:t>1:28</w:t>
      </w:r>
      <w:r w:rsidRPr="00AB210D">
        <w:rPr>
          <w:rFonts w:cstheme="minorHAnsi"/>
          <w:b/>
        </w:rPr>
        <w:tab/>
        <w:t>ENDING PRAYER</w:t>
      </w:r>
    </w:p>
    <w:p w14:paraId="584D64F1" w14:textId="77777777" w:rsidR="00CE7A5C" w:rsidRPr="00AB210D" w:rsidRDefault="00CE7A5C" w:rsidP="000548EB">
      <w:pPr>
        <w:spacing w:after="0" w:line="240" w:lineRule="auto"/>
        <w:jc w:val="both"/>
        <w:rPr>
          <w:rFonts w:cstheme="minorHAnsi"/>
          <w:b/>
        </w:rPr>
      </w:pPr>
    </w:p>
    <w:p w14:paraId="10243B71" w14:textId="77777777" w:rsidR="0004313D" w:rsidRPr="00AB210D" w:rsidRDefault="0004313D" w:rsidP="000548EB">
      <w:pPr>
        <w:spacing w:after="0" w:line="240" w:lineRule="auto"/>
        <w:jc w:val="both"/>
        <w:rPr>
          <w:rFonts w:cstheme="minorHAnsi"/>
        </w:rPr>
      </w:pPr>
      <w:r w:rsidRPr="00AB210D">
        <w:rPr>
          <w:rFonts w:cstheme="minorHAnsi"/>
        </w:rPr>
        <w:t>Dear Father and Creator,</w:t>
      </w:r>
    </w:p>
    <w:p w14:paraId="59091532" w14:textId="77777777" w:rsidR="0004313D" w:rsidRPr="00AB210D" w:rsidRDefault="0004313D" w:rsidP="000548EB">
      <w:pPr>
        <w:spacing w:after="0" w:line="240" w:lineRule="auto"/>
        <w:jc w:val="both"/>
        <w:rPr>
          <w:rFonts w:cstheme="minorHAnsi"/>
        </w:rPr>
      </w:pPr>
      <w:r w:rsidRPr="00AB210D">
        <w:rPr>
          <w:rFonts w:cstheme="minorHAnsi"/>
        </w:rPr>
        <w:t>Thank You for bringing us together for healing and training. Hold us in the power of this new understanding as You guide us to the truth about our relationships. Lead us to the next step in our healing this week as we co-labor with You to reorient our lives for a more effective flow and to further our connection with our True Self and design, with our community, and with You, for the glory and honor of our Lord Jesus. Amen.</w:t>
      </w:r>
    </w:p>
    <w:p w14:paraId="7EFE5BAF" w14:textId="77777777" w:rsidR="00CE7A5C" w:rsidRPr="00AB210D" w:rsidRDefault="00CE7A5C" w:rsidP="000548EB">
      <w:pPr>
        <w:spacing w:after="0" w:line="240" w:lineRule="auto"/>
        <w:jc w:val="both"/>
        <w:rPr>
          <w:rFonts w:cstheme="minorHAnsi"/>
        </w:rPr>
      </w:pPr>
    </w:p>
    <w:p w14:paraId="7F104D45" w14:textId="77777777" w:rsidR="00CE7A5C" w:rsidRPr="00AB210D" w:rsidRDefault="00CE7A5C" w:rsidP="000548EB">
      <w:pPr>
        <w:spacing w:after="0" w:line="240" w:lineRule="auto"/>
        <w:jc w:val="both"/>
        <w:rPr>
          <w:rFonts w:cstheme="minorHAnsi"/>
        </w:rPr>
      </w:pPr>
      <w:r w:rsidRPr="00AB210D">
        <w:rPr>
          <w:rFonts w:cstheme="minorHAnsi"/>
        </w:rPr>
        <w:t>Take a deep breath.</w:t>
      </w:r>
    </w:p>
    <w:p w14:paraId="6B16DB5E" w14:textId="2A8EA5F1" w:rsidR="005823FB" w:rsidRPr="00AB210D" w:rsidRDefault="005823FB" w:rsidP="005823FB">
      <w:pPr>
        <w:spacing w:after="0" w:line="240" w:lineRule="auto"/>
        <w:jc w:val="both"/>
        <w:rPr>
          <w:rFonts w:cstheme="minorHAnsi"/>
          <w:i/>
        </w:rPr>
      </w:pPr>
      <w:r w:rsidRPr="00AB210D">
        <w:rPr>
          <w:rFonts w:cstheme="minorHAnsi"/>
          <w:i/>
        </w:rPr>
        <w:t>(If time permits, ask, “Does anyone have comments or questions about this meeting?”)</w:t>
      </w:r>
    </w:p>
    <w:p w14:paraId="11412577" w14:textId="77777777" w:rsidR="005823FB" w:rsidRPr="00AB210D" w:rsidRDefault="005823FB" w:rsidP="000548EB">
      <w:pPr>
        <w:spacing w:after="0" w:line="240" w:lineRule="auto"/>
        <w:jc w:val="both"/>
        <w:rPr>
          <w:rFonts w:cstheme="minorHAnsi"/>
          <w:b/>
        </w:rPr>
      </w:pPr>
    </w:p>
    <w:p w14:paraId="0E8B356B" w14:textId="3D80CCE4" w:rsidR="00CE7A5C" w:rsidRPr="00AB210D" w:rsidRDefault="00CE7A5C" w:rsidP="000548EB">
      <w:pPr>
        <w:spacing w:after="0" w:line="240" w:lineRule="auto"/>
        <w:jc w:val="both"/>
        <w:rPr>
          <w:rFonts w:cstheme="minorHAnsi"/>
          <w:b/>
        </w:rPr>
      </w:pPr>
      <w:r w:rsidRPr="00AB210D">
        <w:rPr>
          <w:rFonts w:cstheme="minorHAnsi"/>
          <w:b/>
        </w:rPr>
        <w:t>1:29</w:t>
      </w:r>
      <w:r w:rsidRPr="00AB210D">
        <w:rPr>
          <w:rFonts w:cstheme="minorHAnsi"/>
          <w:b/>
        </w:rPr>
        <w:tab/>
        <w:t>ANNOUNCEMENTS</w:t>
      </w:r>
    </w:p>
    <w:p w14:paraId="0D8CFE66" w14:textId="4694AAAE" w:rsidR="00CE7A5C" w:rsidRPr="00AB210D" w:rsidRDefault="00CE7A5C" w:rsidP="000548EB">
      <w:pPr>
        <w:spacing w:after="0" w:line="240" w:lineRule="auto"/>
        <w:jc w:val="both"/>
        <w:rPr>
          <w:rFonts w:cstheme="minorHAnsi"/>
        </w:rPr>
      </w:pPr>
    </w:p>
    <w:p w14:paraId="41519AC2" w14:textId="45A3A153" w:rsidR="0023049F" w:rsidRDefault="00A25471" w:rsidP="0023049F">
      <w:pPr>
        <w:spacing w:after="0" w:line="240" w:lineRule="auto"/>
        <w:jc w:val="both"/>
        <w:rPr>
          <w:rFonts w:cstheme="minorHAnsi"/>
        </w:rPr>
      </w:pPr>
      <w:r>
        <w:rPr>
          <w:rFonts w:cstheme="minorHAnsi"/>
        </w:rPr>
        <w:t>*</w:t>
      </w:r>
      <w:r w:rsidR="0023049F" w:rsidRPr="00AB210D">
        <w:rPr>
          <w:rFonts w:cstheme="minorHAnsi"/>
        </w:rPr>
        <w:t xml:space="preserve">If you have invited someone to the NHG study, be sure to </w:t>
      </w:r>
      <w:r w:rsidR="00197C6D" w:rsidRPr="00AB210D">
        <w:rPr>
          <w:rFonts w:cstheme="minorHAnsi"/>
        </w:rPr>
        <w:t>ask them</w:t>
      </w:r>
      <w:r w:rsidR="0023049F" w:rsidRPr="00AB210D">
        <w:rPr>
          <w:rFonts w:cstheme="minorHAnsi"/>
        </w:rPr>
        <w:t xml:space="preserve"> how the study is going for them.</w:t>
      </w:r>
      <w:r w:rsidR="0023049F">
        <w:rPr>
          <w:rFonts w:cstheme="minorHAnsi"/>
        </w:rPr>
        <w:t xml:space="preserve"> </w:t>
      </w:r>
    </w:p>
    <w:p w14:paraId="50971889" w14:textId="77777777" w:rsidR="00A25471" w:rsidRDefault="00A25471" w:rsidP="0023049F">
      <w:pPr>
        <w:spacing w:after="0" w:line="240" w:lineRule="auto"/>
        <w:jc w:val="both"/>
        <w:rPr>
          <w:rFonts w:cstheme="minorHAnsi"/>
        </w:rPr>
      </w:pPr>
    </w:p>
    <w:p w14:paraId="29264343" w14:textId="5648A8CB" w:rsidR="00A25471" w:rsidRPr="00A25471" w:rsidRDefault="00A25471" w:rsidP="0023049F">
      <w:pPr>
        <w:spacing w:after="0" w:line="240" w:lineRule="auto"/>
        <w:jc w:val="both"/>
        <w:rPr>
          <w:rFonts w:cstheme="minorHAnsi"/>
          <w:i/>
          <w:iCs/>
        </w:rPr>
      </w:pPr>
      <w:r>
        <w:rPr>
          <w:rFonts w:cstheme="minorHAnsi"/>
          <w:i/>
          <w:iCs/>
        </w:rPr>
        <w:t>(*Except in Jubilee Year)</w:t>
      </w:r>
    </w:p>
    <w:p w14:paraId="5064AD1A" w14:textId="77777777" w:rsidR="0023049F" w:rsidRPr="000548EB" w:rsidRDefault="0023049F" w:rsidP="000548EB">
      <w:pPr>
        <w:spacing w:after="0" w:line="240" w:lineRule="auto"/>
        <w:jc w:val="both"/>
        <w:rPr>
          <w:rFonts w:cstheme="minorHAnsi"/>
        </w:rPr>
      </w:pPr>
    </w:p>
    <w:sectPr w:rsidR="0023049F" w:rsidRPr="000548EB" w:rsidSect="00E939FF">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EC67B" w14:textId="77777777" w:rsidR="00972774" w:rsidRDefault="00972774" w:rsidP="00285B9A">
      <w:pPr>
        <w:spacing w:after="0" w:line="240" w:lineRule="auto"/>
      </w:pPr>
      <w:r>
        <w:separator/>
      </w:r>
    </w:p>
  </w:endnote>
  <w:endnote w:type="continuationSeparator" w:id="0">
    <w:p w14:paraId="077D20CF" w14:textId="77777777" w:rsidR="00972774" w:rsidRDefault="00972774" w:rsidP="00285B9A">
      <w:pPr>
        <w:spacing w:after="0" w:line="240" w:lineRule="auto"/>
      </w:pPr>
      <w:r>
        <w:continuationSeparator/>
      </w:r>
    </w:p>
  </w:endnote>
  <w:endnote w:id="1">
    <w:p w14:paraId="6274EACF" w14:textId="77777777" w:rsidR="00C8795D" w:rsidRPr="00BD1F77" w:rsidRDefault="00C8795D" w:rsidP="00C8795D">
      <w:pPr>
        <w:pStyle w:val="EndnoteText"/>
        <w:rPr>
          <w:lang w:val="en-GB"/>
        </w:rPr>
      </w:pPr>
      <w:r>
        <w:rPr>
          <w:rStyle w:val="EndnoteReference"/>
        </w:rPr>
        <w:endnoteRef/>
      </w:r>
      <w:r>
        <w:t xml:space="preserve"> Mark 7:18.</w:t>
      </w:r>
    </w:p>
  </w:endnote>
  <w:endnote w:id="2">
    <w:p w14:paraId="3A60F92A" w14:textId="31BA425E" w:rsidR="00C8795D" w:rsidRPr="0066672C" w:rsidRDefault="00C8795D" w:rsidP="00C8795D">
      <w:pPr>
        <w:pStyle w:val="EndnoteText"/>
      </w:pPr>
      <w:r>
        <w:rPr>
          <w:rStyle w:val="EndnoteReference"/>
        </w:rPr>
        <w:endnoteRef/>
      </w:r>
      <w:r>
        <w:t xml:space="preserve"> </w:t>
      </w:r>
      <w:r w:rsidRPr="004B04CB">
        <w:rPr>
          <w:i/>
        </w:rPr>
        <w:t>Great is Thy Faithfulness</w:t>
      </w:r>
      <w:r>
        <w:t xml:space="preserve"> by </w:t>
      </w:r>
      <w:r w:rsidRPr="004A73E7">
        <w:t>Thomas Chisholm (1866–1960)</w:t>
      </w:r>
      <w:r>
        <w:t>,</w:t>
      </w:r>
      <w:r w:rsidRPr="004A73E7">
        <w:t xml:space="preserve"> </w:t>
      </w:r>
      <w:hyperlink r:id="rId1" w:history="1">
        <w:r w:rsidR="005823FB">
          <w:rPr>
            <w:rStyle w:val="Hyperlink"/>
          </w:rPr>
          <w:t>www.youtube.com/watch?v=dTKIqmdfHSk</w:t>
        </w:r>
      </w:hyperlink>
      <w:r>
        <w:t>.</w:t>
      </w:r>
    </w:p>
  </w:endnote>
  <w:endnote w:id="3">
    <w:p w14:paraId="3D60FCED" w14:textId="70EAE0B0" w:rsidR="00CE4F58" w:rsidRDefault="00CE4F58">
      <w:pPr>
        <w:pStyle w:val="EndnoteText"/>
      </w:pPr>
      <w:r>
        <w:rPr>
          <w:rStyle w:val="EndnoteReference"/>
        </w:rPr>
        <w:endnoteRef/>
      </w:r>
      <w:r>
        <w:t xml:space="preserve"> </w:t>
      </w:r>
      <w:hyperlink r:id="rId2" w:history="1">
        <w:r w:rsidR="005823FB">
          <w:rPr>
            <w:rStyle w:val="Hyperlink"/>
          </w:rPr>
          <w:t>en.wikipedia.org/wiki/</w:t>
        </w:r>
        <w:r w:rsidR="005823FB">
          <w:rPr>
            <w:rStyle w:val="Hyperlink"/>
          </w:rPr>
          <w:t>Harville_Hendrix</w:t>
        </w:r>
      </w:hyperlink>
      <w:r>
        <w:t>.</w:t>
      </w:r>
    </w:p>
  </w:endnote>
  <w:endnote w:id="4">
    <w:p w14:paraId="4D16384D" w14:textId="218FA220" w:rsidR="007968DE" w:rsidRPr="00601BD3" w:rsidRDefault="007968DE" w:rsidP="00E46544">
      <w:pPr>
        <w:pStyle w:val="EndnoteText"/>
        <w:rPr>
          <w:lang w:val="en-GB"/>
        </w:rPr>
      </w:pPr>
      <w:r>
        <w:rPr>
          <w:rStyle w:val="EndnoteReference"/>
        </w:rPr>
        <w:endnoteRef/>
      </w:r>
      <w:r>
        <w:t xml:space="preserve"> </w:t>
      </w:r>
      <w:hyperlink r:id="rId3" w:history="1">
        <w:r w:rsidR="005823FB">
          <w:rPr>
            <w:rStyle w:val="Hyperlink"/>
          </w:rPr>
          <w:t>www.google.com/search?q=Facing+Codependence</w:t>
        </w:r>
      </w:hyperlink>
      <w:r>
        <w:t>.</w:t>
      </w:r>
    </w:p>
  </w:endnote>
  <w:endnote w:id="5">
    <w:p w14:paraId="71C2FAB0" w14:textId="28F27A08" w:rsidR="007968DE" w:rsidRPr="00FD1B44" w:rsidRDefault="007968DE" w:rsidP="00E46544">
      <w:pPr>
        <w:pStyle w:val="EndnoteText"/>
      </w:pPr>
      <w:r>
        <w:rPr>
          <w:rStyle w:val="EndnoteReference"/>
        </w:rPr>
        <w:endnoteRef/>
      </w:r>
      <w:r>
        <w:t xml:space="preserve"> </w:t>
      </w:r>
      <w:hyperlink r:id="rId4" w:history="1">
        <w:r w:rsidR="005823FB">
          <w:rPr>
            <w:rStyle w:val="Hyperlink"/>
          </w:rPr>
          <w:t>www.chrisakins.com/communicating-effectively-in-difficult-situations/</w:t>
        </w:r>
      </w:hyperlink>
      <w:r w:rsidRPr="00EF342C">
        <w:t>.</w:t>
      </w:r>
    </w:p>
  </w:endnote>
  <w:endnote w:id="6">
    <w:p w14:paraId="0E6A9A16" w14:textId="77777777" w:rsidR="00DE6162" w:rsidRDefault="00DE6162" w:rsidP="00DE6162">
      <w:pPr>
        <w:pStyle w:val="EndnoteText"/>
      </w:pPr>
      <w:r>
        <w:rPr>
          <w:rStyle w:val="EndnoteReference"/>
        </w:rPr>
        <w:endnoteRef/>
      </w:r>
      <w:r>
        <w:t xml:space="preserve"> See KF25.</w:t>
      </w:r>
    </w:p>
  </w:endnote>
  <w:endnote w:id="7">
    <w:p w14:paraId="0783D154" w14:textId="3C7E40B9" w:rsidR="004044E5" w:rsidRDefault="004044E5">
      <w:pPr>
        <w:pStyle w:val="EndnoteText"/>
      </w:pPr>
      <w:r>
        <w:rPr>
          <w:rStyle w:val="EndnoteReference"/>
        </w:rPr>
        <w:endnoteRef/>
      </w:r>
      <w:r>
        <w:t xml:space="preserve"> Eph. </w:t>
      </w:r>
      <w:r w:rsidRPr="00274C7B">
        <w:t>4:</w:t>
      </w:r>
      <w:r w:rsidRPr="0056366C">
        <w:t>29</w:t>
      </w:r>
      <w:r w:rsidR="003B4674" w:rsidRPr="00274C7B">
        <w:t xml:space="preserve"> in</w:t>
      </w:r>
      <w:r w:rsidR="003B4674">
        <w:t xml:space="preserve"> Nancy’s translation</w:t>
      </w:r>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5D66" w14:textId="3576E884" w:rsidR="007968DE" w:rsidRDefault="007968DE">
    <w:pPr>
      <w:pStyle w:val="Footer"/>
    </w:pPr>
    <w:r>
      <w:t>karisfellowships.com</w:t>
    </w:r>
    <w:r>
      <w:tab/>
    </w:r>
    <w:r w:rsidRPr="00846E82">
      <w:t>KF47-E</w:t>
    </w:r>
    <w:r>
      <w:tab/>
    </w:r>
    <w:r>
      <w:rPr>
        <w:rFonts w:cstheme="minorHAnsi"/>
      </w:rPr>
      <w:t>©</w:t>
    </w:r>
    <w:r>
      <w:t>20</w:t>
    </w:r>
    <w:r w:rsidR="00556E6A">
      <w:t>2</w:t>
    </w:r>
    <w:r w:rsidR="003431B7">
      <w:t>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B3B5F" w14:textId="2A6E8B42" w:rsidR="007968DE" w:rsidRDefault="007968DE" w:rsidP="00846E82">
    <w:pPr>
      <w:pStyle w:val="Footer"/>
    </w:pPr>
    <w:r>
      <w:t>karisfellowships.com</w:t>
    </w:r>
    <w:r>
      <w:tab/>
    </w:r>
    <w:r w:rsidRPr="00846E82">
      <w:t>KF47-E</w:t>
    </w:r>
    <w:r>
      <w:tab/>
    </w:r>
    <w:r>
      <w:rPr>
        <w:rFonts w:cstheme="minorHAnsi"/>
      </w:rPr>
      <w:t>©</w:t>
    </w:r>
    <w:r>
      <w:t>20</w:t>
    </w:r>
    <w:r w:rsidR="00F96D17">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CF992" w14:textId="77777777" w:rsidR="00972774" w:rsidRDefault="00972774" w:rsidP="00285B9A">
      <w:pPr>
        <w:spacing w:after="0" w:line="240" w:lineRule="auto"/>
      </w:pPr>
      <w:r>
        <w:separator/>
      </w:r>
    </w:p>
  </w:footnote>
  <w:footnote w:type="continuationSeparator" w:id="0">
    <w:p w14:paraId="51B3A5C7" w14:textId="77777777" w:rsidR="00972774" w:rsidRDefault="00972774"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26BD4E1D" w14:textId="24945A44" w:rsidR="007968DE" w:rsidRDefault="007968DE">
        <w:pPr>
          <w:pStyle w:val="Header"/>
          <w:jc w:val="right"/>
        </w:pPr>
        <w:r>
          <w:fldChar w:fldCharType="begin"/>
        </w:r>
        <w:r>
          <w:instrText xml:space="preserve"> PAGE   \* MERGEFORMAT </w:instrText>
        </w:r>
        <w:r>
          <w:fldChar w:fldCharType="separate"/>
        </w:r>
        <w:r w:rsidR="003F6ECC">
          <w:rPr>
            <w:noProof/>
          </w:rPr>
          <w:t>6</w:t>
        </w:r>
        <w:r>
          <w:rPr>
            <w:noProof/>
          </w:rPr>
          <w:fldChar w:fldCharType="end"/>
        </w:r>
      </w:p>
    </w:sdtContent>
  </w:sdt>
  <w:p w14:paraId="476A7724" w14:textId="77777777" w:rsidR="007968DE" w:rsidRDefault="00796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F61CF"/>
    <w:multiLevelType w:val="hybridMultilevel"/>
    <w:tmpl w:val="0B028A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2090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636"/>
    <w:rsid w:val="00001364"/>
    <w:rsid w:val="00026B4C"/>
    <w:rsid w:val="000302B1"/>
    <w:rsid w:val="00032F4E"/>
    <w:rsid w:val="000351C4"/>
    <w:rsid w:val="000422EA"/>
    <w:rsid w:val="0004313D"/>
    <w:rsid w:val="00045F4A"/>
    <w:rsid w:val="00047841"/>
    <w:rsid w:val="000507D7"/>
    <w:rsid w:val="0005235C"/>
    <w:rsid w:val="000548EB"/>
    <w:rsid w:val="000628EF"/>
    <w:rsid w:val="000666EF"/>
    <w:rsid w:val="000672FD"/>
    <w:rsid w:val="0007092B"/>
    <w:rsid w:val="000731C0"/>
    <w:rsid w:val="00074341"/>
    <w:rsid w:val="00077A60"/>
    <w:rsid w:val="00096BE5"/>
    <w:rsid w:val="0009726B"/>
    <w:rsid w:val="000A0497"/>
    <w:rsid w:val="000A4665"/>
    <w:rsid w:val="000B2207"/>
    <w:rsid w:val="000C12F7"/>
    <w:rsid w:val="000D3FAB"/>
    <w:rsid w:val="000D46BD"/>
    <w:rsid w:val="000F4130"/>
    <w:rsid w:val="00106258"/>
    <w:rsid w:val="00107289"/>
    <w:rsid w:val="00107442"/>
    <w:rsid w:val="001177E2"/>
    <w:rsid w:val="001230BE"/>
    <w:rsid w:val="00130AC6"/>
    <w:rsid w:val="00132AAB"/>
    <w:rsid w:val="00140ACE"/>
    <w:rsid w:val="0014608F"/>
    <w:rsid w:val="00153599"/>
    <w:rsid w:val="00154342"/>
    <w:rsid w:val="00154928"/>
    <w:rsid w:val="00167459"/>
    <w:rsid w:val="001837F9"/>
    <w:rsid w:val="00186528"/>
    <w:rsid w:val="00193E2C"/>
    <w:rsid w:val="00197C6D"/>
    <w:rsid w:val="001A7454"/>
    <w:rsid w:val="001A7711"/>
    <w:rsid w:val="001B7453"/>
    <w:rsid w:val="001C541A"/>
    <w:rsid w:val="001D0911"/>
    <w:rsid w:val="001E64E8"/>
    <w:rsid w:val="001E7AE6"/>
    <w:rsid w:val="001F02C0"/>
    <w:rsid w:val="001F570A"/>
    <w:rsid w:val="001F6145"/>
    <w:rsid w:val="001F70FF"/>
    <w:rsid w:val="00203F50"/>
    <w:rsid w:val="002053E9"/>
    <w:rsid w:val="00210CD8"/>
    <w:rsid w:val="00213D64"/>
    <w:rsid w:val="00215B65"/>
    <w:rsid w:val="00216B35"/>
    <w:rsid w:val="00222F52"/>
    <w:rsid w:val="00223D7B"/>
    <w:rsid w:val="0023049F"/>
    <w:rsid w:val="0025320B"/>
    <w:rsid w:val="00260EA7"/>
    <w:rsid w:val="0027241A"/>
    <w:rsid w:val="002743B5"/>
    <w:rsid w:val="0027480C"/>
    <w:rsid w:val="00274C7B"/>
    <w:rsid w:val="00276DAE"/>
    <w:rsid w:val="00285B9A"/>
    <w:rsid w:val="00294A58"/>
    <w:rsid w:val="002A20D6"/>
    <w:rsid w:val="002A38FD"/>
    <w:rsid w:val="002C2742"/>
    <w:rsid w:val="002E0309"/>
    <w:rsid w:val="002E19A5"/>
    <w:rsid w:val="002F45EC"/>
    <w:rsid w:val="00301089"/>
    <w:rsid w:val="00302030"/>
    <w:rsid w:val="00305BD3"/>
    <w:rsid w:val="00313119"/>
    <w:rsid w:val="00314B67"/>
    <w:rsid w:val="00321BDB"/>
    <w:rsid w:val="00330F60"/>
    <w:rsid w:val="003431B7"/>
    <w:rsid w:val="00344860"/>
    <w:rsid w:val="00355C5F"/>
    <w:rsid w:val="00356175"/>
    <w:rsid w:val="00363BE3"/>
    <w:rsid w:val="00364554"/>
    <w:rsid w:val="003652D9"/>
    <w:rsid w:val="0036612C"/>
    <w:rsid w:val="00367C3A"/>
    <w:rsid w:val="003757A5"/>
    <w:rsid w:val="00382FD5"/>
    <w:rsid w:val="003841AB"/>
    <w:rsid w:val="00384D60"/>
    <w:rsid w:val="00386FDE"/>
    <w:rsid w:val="00391B00"/>
    <w:rsid w:val="003A1A34"/>
    <w:rsid w:val="003A22E8"/>
    <w:rsid w:val="003B4674"/>
    <w:rsid w:val="003F0213"/>
    <w:rsid w:val="003F6ECC"/>
    <w:rsid w:val="004044E5"/>
    <w:rsid w:val="004211B4"/>
    <w:rsid w:val="004322B8"/>
    <w:rsid w:val="00437E26"/>
    <w:rsid w:val="00444827"/>
    <w:rsid w:val="004462E1"/>
    <w:rsid w:val="0044699C"/>
    <w:rsid w:val="00450802"/>
    <w:rsid w:val="00453228"/>
    <w:rsid w:val="004533F6"/>
    <w:rsid w:val="00465EE2"/>
    <w:rsid w:val="00467B90"/>
    <w:rsid w:val="00485D3F"/>
    <w:rsid w:val="00491848"/>
    <w:rsid w:val="004A059E"/>
    <w:rsid w:val="004A3777"/>
    <w:rsid w:val="004B1E01"/>
    <w:rsid w:val="004B5260"/>
    <w:rsid w:val="004B64D9"/>
    <w:rsid w:val="004B6AFF"/>
    <w:rsid w:val="004C6B8C"/>
    <w:rsid w:val="004D63AB"/>
    <w:rsid w:val="004D6C63"/>
    <w:rsid w:val="004F5915"/>
    <w:rsid w:val="005023BC"/>
    <w:rsid w:val="0052536A"/>
    <w:rsid w:val="0052653B"/>
    <w:rsid w:val="0053730A"/>
    <w:rsid w:val="00541953"/>
    <w:rsid w:val="00556E6A"/>
    <w:rsid w:val="005601FB"/>
    <w:rsid w:val="0056366C"/>
    <w:rsid w:val="005802A3"/>
    <w:rsid w:val="00580DE2"/>
    <w:rsid w:val="005823FB"/>
    <w:rsid w:val="00587127"/>
    <w:rsid w:val="005A0658"/>
    <w:rsid w:val="005A0883"/>
    <w:rsid w:val="005B101F"/>
    <w:rsid w:val="005B28A6"/>
    <w:rsid w:val="005B2FE4"/>
    <w:rsid w:val="005B499E"/>
    <w:rsid w:val="005C1994"/>
    <w:rsid w:val="005C2DE6"/>
    <w:rsid w:val="005E224D"/>
    <w:rsid w:val="005E3B7E"/>
    <w:rsid w:val="005E6B68"/>
    <w:rsid w:val="005F286D"/>
    <w:rsid w:val="005F69DE"/>
    <w:rsid w:val="00605C6D"/>
    <w:rsid w:val="00607A60"/>
    <w:rsid w:val="0061117B"/>
    <w:rsid w:val="0061624F"/>
    <w:rsid w:val="00624493"/>
    <w:rsid w:val="00633A80"/>
    <w:rsid w:val="00635FBA"/>
    <w:rsid w:val="00644BCE"/>
    <w:rsid w:val="0064622E"/>
    <w:rsid w:val="00646BC5"/>
    <w:rsid w:val="0064785D"/>
    <w:rsid w:val="006478C8"/>
    <w:rsid w:val="00650B3A"/>
    <w:rsid w:val="00661678"/>
    <w:rsid w:val="00665CB1"/>
    <w:rsid w:val="00686BB4"/>
    <w:rsid w:val="006953F4"/>
    <w:rsid w:val="006A56DE"/>
    <w:rsid w:val="006C2CCC"/>
    <w:rsid w:val="006C77B5"/>
    <w:rsid w:val="006C7AEF"/>
    <w:rsid w:val="006D0AF3"/>
    <w:rsid w:val="006D73CF"/>
    <w:rsid w:val="006E4F24"/>
    <w:rsid w:val="006F4270"/>
    <w:rsid w:val="00704144"/>
    <w:rsid w:val="00706F5D"/>
    <w:rsid w:val="00710DF2"/>
    <w:rsid w:val="00735FEE"/>
    <w:rsid w:val="007363E3"/>
    <w:rsid w:val="00742710"/>
    <w:rsid w:val="00752860"/>
    <w:rsid w:val="0076108A"/>
    <w:rsid w:val="007745A2"/>
    <w:rsid w:val="007812F0"/>
    <w:rsid w:val="00790325"/>
    <w:rsid w:val="00793BF5"/>
    <w:rsid w:val="0079475F"/>
    <w:rsid w:val="007967A4"/>
    <w:rsid w:val="007968DE"/>
    <w:rsid w:val="00797969"/>
    <w:rsid w:val="007A7BEB"/>
    <w:rsid w:val="007C0D99"/>
    <w:rsid w:val="007D61D8"/>
    <w:rsid w:val="007D708C"/>
    <w:rsid w:val="007F67CA"/>
    <w:rsid w:val="00804AAA"/>
    <w:rsid w:val="00814CCA"/>
    <w:rsid w:val="00824397"/>
    <w:rsid w:val="008450E1"/>
    <w:rsid w:val="00846E82"/>
    <w:rsid w:val="00847107"/>
    <w:rsid w:val="00860B1E"/>
    <w:rsid w:val="0087122C"/>
    <w:rsid w:val="00876AA7"/>
    <w:rsid w:val="00884A25"/>
    <w:rsid w:val="008A40EF"/>
    <w:rsid w:val="008C23B3"/>
    <w:rsid w:val="008D1606"/>
    <w:rsid w:val="008E3B03"/>
    <w:rsid w:val="008E5AF2"/>
    <w:rsid w:val="008F4D1E"/>
    <w:rsid w:val="008F61DC"/>
    <w:rsid w:val="008F7303"/>
    <w:rsid w:val="0090151D"/>
    <w:rsid w:val="0091003C"/>
    <w:rsid w:val="00922EC2"/>
    <w:rsid w:val="00935567"/>
    <w:rsid w:val="009409D2"/>
    <w:rsid w:val="00942C96"/>
    <w:rsid w:val="00971ACD"/>
    <w:rsid w:val="00972774"/>
    <w:rsid w:val="0098492E"/>
    <w:rsid w:val="009858C6"/>
    <w:rsid w:val="00985C3A"/>
    <w:rsid w:val="009932A6"/>
    <w:rsid w:val="009A3F1F"/>
    <w:rsid w:val="009A7547"/>
    <w:rsid w:val="009B16A0"/>
    <w:rsid w:val="009B3825"/>
    <w:rsid w:val="009B5B2A"/>
    <w:rsid w:val="009B67F2"/>
    <w:rsid w:val="009C432C"/>
    <w:rsid w:val="00A0679F"/>
    <w:rsid w:val="00A07ED9"/>
    <w:rsid w:val="00A135DF"/>
    <w:rsid w:val="00A20635"/>
    <w:rsid w:val="00A21A34"/>
    <w:rsid w:val="00A25471"/>
    <w:rsid w:val="00A256B3"/>
    <w:rsid w:val="00A3547A"/>
    <w:rsid w:val="00A42DB2"/>
    <w:rsid w:val="00A44F3F"/>
    <w:rsid w:val="00A54798"/>
    <w:rsid w:val="00A60EFE"/>
    <w:rsid w:val="00A76FED"/>
    <w:rsid w:val="00A844E4"/>
    <w:rsid w:val="00A90152"/>
    <w:rsid w:val="00A93D87"/>
    <w:rsid w:val="00AA06E4"/>
    <w:rsid w:val="00AA14C8"/>
    <w:rsid w:val="00AB210D"/>
    <w:rsid w:val="00AB3A7D"/>
    <w:rsid w:val="00AC2446"/>
    <w:rsid w:val="00AC4C61"/>
    <w:rsid w:val="00AC54C3"/>
    <w:rsid w:val="00AF286C"/>
    <w:rsid w:val="00AF677F"/>
    <w:rsid w:val="00AF78DF"/>
    <w:rsid w:val="00B05F7A"/>
    <w:rsid w:val="00B10E79"/>
    <w:rsid w:val="00B236AE"/>
    <w:rsid w:val="00B37946"/>
    <w:rsid w:val="00B64B81"/>
    <w:rsid w:val="00B74E7B"/>
    <w:rsid w:val="00B839A3"/>
    <w:rsid w:val="00B907C8"/>
    <w:rsid w:val="00BB1CD5"/>
    <w:rsid w:val="00BB73A4"/>
    <w:rsid w:val="00BC3D4D"/>
    <w:rsid w:val="00BD2A6C"/>
    <w:rsid w:val="00BE7DE1"/>
    <w:rsid w:val="00BF477E"/>
    <w:rsid w:val="00BF75AB"/>
    <w:rsid w:val="00BF7D93"/>
    <w:rsid w:val="00C04F51"/>
    <w:rsid w:val="00C11D84"/>
    <w:rsid w:val="00C335E6"/>
    <w:rsid w:val="00C4082B"/>
    <w:rsid w:val="00C42058"/>
    <w:rsid w:val="00C4317B"/>
    <w:rsid w:val="00C505C6"/>
    <w:rsid w:val="00C549FE"/>
    <w:rsid w:val="00C653AD"/>
    <w:rsid w:val="00C7123B"/>
    <w:rsid w:val="00C838B5"/>
    <w:rsid w:val="00C83AA4"/>
    <w:rsid w:val="00C84291"/>
    <w:rsid w:val="00C843B0"/>
    <w:rsid w:val="00C86BC2"/>
    <w:rsid w:val="00C8795D"/>
    <w:rsid w:val="00C96D7C"/>
    <w:rsid w:val="00CA0266"/>
    <w:rsid w:val="00CA4749"/>
    <w:rsid w:val="00CB149B"/>
    <w:rsid w:val="00CB4DC7"/>
    <w:rsid w:val="00CC0339"/>
    <w:rsid w:val="00CC0F70"/>
    <w:rsid w:val="00CD2E78"/>
    <w:rsid w:val="00CD405A"/>
    <w:rsid w:val="00CD53A4"/>
    <w:rsid w:val="00CD7D57"/>
    <w:rsid w:val="00CE4F58"/>
    <w:rsid w:val="00CE5120"/>
    <w:rsid w:val="00CE7A5C"/>
    <w:rsid w:val="00CF50D8"/>
    <w:rsid w:val="00CF7877"/>
    <w:rsid w:val="00CF7AAF"/>
    <w:rsid w:val="00D13CE6"/>
    <w:rsid w:val="00D13F70"/>
    <w:rsid w:val="00D15394"/>
    <w:rsid w:val="00D24139"/>
    <w:rsid w:val="00D27C37"/>
    <w:rsid w:val="00D30636"/>
    <w:rsid w:val="00D37F1D"/>
    <w:rsid w:val="00D408E8"/>
    <w:rsid w:val="00D41C08"/>
    <w:rsid w:val="00D43C12"/>
    <w:rsid w:val="00D452A1"/>
    <w:rsid w:val="00D458D2"/>
    <w:rsid w:val="00D5189E"/>
    <w:rsid w:val="00D63F8E"/>
    <w:rsid w:val="00D95B51"/>
    <w:rsid w:val="00DA5528"/>
    <w:rsid w:val="00DA5FA1"/>
    <w:rsid w:val="00DB4EA0"/>
    <w:rsid w:val="00DC7F14"/>
    <w:rsid w:val="00DD02D7"/>
    <w:rsid w:val="00DD7C19"/>
    <w:rsid w:val="00DE6162"/>
    <w:rsid w:val="00DF1EE2"/>
    <w:rsid w:val="00DF79D7"/>
    <w:rsid w:val="00E0378F"/>
    <w:rsid w:val="00E11383"/>
    <w:rsid w:val="00E135B7"/>
    <w:rsid w:val="00E168CD"/>
    <w:rsid w:val="00E17DD7"/>
    <w:rsid w:val="00E26A1A"/>
    <w:rsid w:val="00E3325D"/>
    <w:rsid w:val="00E42636"/>
    <w:rsid w:val="00E46544"/>
    <w:rsid w:val="00E47344"/>
    <w:rsid w:val="00E508FE"/>
    <w:rsid w:val="00E57B8D"/>
    <w:rsid w:val="00E6590C"/>
    <w:rsid w:val="00E66E9B"/>
    <w:rsid w:val="00E67D53"/>
    <w:rsid w:val="00E73222"/>
    <w:rsid w:val="00E8033D"/>
    <w:rsid w:val="00E80726"/>
    <w:rsid w:val="00E939FF"/>
    <w:rsid w:val="00E96F17"/>
    <w:rsid w:val="00EA3EB5"/>
    <w:rsid w:val="00EA4CFD"/>
    <w:rsid w:val="00EB52B2"/>
    <w:rsid w:val="00EC1AF0"/>
    <w:rsid w:val="00EC30F6"/>
    <w:rsid w:val="00ED7537"/>
    <w:rsid w:val="00EE0512"/>
    <w:rsid w:val="00EE10FB"/>
    <w:rsid w:val="00EE1662"/>
    <w:rsid w:val="00F063CE"/>
    <w:rsid w:val="00F07A0A"/>
    <w:rsid w:val="00F101E3"/>
    <w:rsid w:val="00F24746"/>
    <w:rsid w:val="00F343EE"/>
    <w:rsid w:val="00F37663"/>
    <w:rsid w:val="00F46712"/>
    <w:rsid w:val="00F509F3"/>
    <w:rsid w:val="00F54849"/>
    <w:rsid w:val="00F66FCB"/>
    <w:rsid w:val="00F80A5A"/>
    <w:rsid w:val="00F86753"/>
    <w:rsid w:val="00F92160"/>
    <w:rsid w:val="00F95EDE"/>
    <w:rsid w:val="00F95FC0"/>
    <w:rsid w:val="00F96D17"/>
    <w:rsid w:val="00FB54A7"/>
    <w:rsid w:val="00FC0BBD"/>
    <w:rsid w:val="00FC3D42"/>
    <w:rsid w:val="00FC3F01"/>
    <w:rsid w:val="00FD01EC"/>
    <w:rsid w:val="00FE13AF"/>
    <w:rsid w:val="00FF11D9"/>
    <w:rsid w:val="00FF4F19"/>
    <w:rsid w:val="00FF6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3B61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43C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4B64D9"/>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unhideWhenUsed/>
    <w:rsid w:val="00846E82"/>
    <w:pPr>
      <w:spacing w:after="0" w:line="240" w:lineRule="auto"/>
    </w:pPr>
    <w:rPr>
      <w:sz w:val="20"/>
      <w:szCs w:val="20"/>
    </w:rPr>
  </w:style>
  <w:style w:type="character" w:customStyle="1" w:styleId="EndnoteTextChar">
    <w:name w:val="Endnote Text Char"/>
    <w:basedOn w:val="DefaultParagraphFont"/>
    <w:link w:val="EndnoteText"/>
    <w:uiPriority w:val="99"/>
    <w:rsid w:val="00846E82"/>
    <w:rPr>
      <w:sz w:val="20"/>
      <w:szCs w:val="20"/>
    </w:rPr>
  </w:style>
  <w:style w:type="character" w:styleId="EndnoteReference">
    <w:name w:val="endnote reference"/>
    <w:basedOn w:val="DefaultParagraphFont"/>
    <w:uiPriority w:val="99"/>
    <w:semiHidden/>
    <w:unhideWhenUsed/>
    <w:rsid w:val="00846E82"/>
    <w:rPr>
      <w:vertAlign w:val="superscript"/>
    </w:rPr>
  </w:style>
  <w:style w:type="paragraph" w:styleId="BalloonText">
    <w:name w:val="Balloon Text"/>
    <w:basedOn w:val="Normal"/>
    <w:link w:val="BalloonTextChar"/>
    <w:uiPriority w:val="99"/>
    <w:semiHidden/>
    <w:unhideWhenUsed/>
    <w:rsid w:val="00F95E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EDE"/>
    <w:rPr>
      <w:rFonts w:ascii="Segoe UI" w:hAnsi="Segoe UI" w:cs="Segoe UI"/>
      <w:sz w:val="18"/>
      <w:szCs w:val="18"/>
    </w:rPr>
  </w:style>
  <w:style w:type="character" w:styleId="Hyperlink">
    <w:name w:val="Hyperlink"/>
    <w:basedOn w:val="DefaultParagraphFont"/>
    <w:uiPriority w:val="99"/>
    <w:unhideWhenUsed/>
    <w:rsid w:val="001E7AE6"/>
    <w:rPr>
      <w:color w:val="0000FF" w:themeColor="hyperlink"/>
      <w:u w:val="single"/>
    </w:rPr>
  </w:style>
  <w:style w:type="character" w:styleId="UnresolvedMention">
    <w:name w:val="Unresolved Mention"/>
    <w:basedOn w:val="DefaultParagraphFont"/>
    <w:uiPriority w:val="99"/>
    <w:rsid w:val="00FD01EC"/>
    <w:rPr>
      <w:color w:val="808080"/>
      <w:shd w:val="clear" w:color="auto" w:fill="E6E6E6"/>
    </w:rPr>
  </w:style>
  <w:style w:type="character" w:styleId="FollowedHyperlink">
    <w:name w:val="FollowedHyperlink"/>
    <w:basedOn w:val="DefaultParagraphFont"/>
    <w:uiPriority w:val="99"/>
    <w:semiHidden/>
    <w:unhideWhenUsed/>
    <w:rsid w:val="00FD01EC"/>
    <w:rPr>
      <w:color w:val="800080" w:themeColor="followedHyperlink"/>
      <w:u w:val="single"/>
    </w:rPr>
  </w:style>
  <w:style w:type="character" w:styleId="CommentReference">
    <w:name w:val="annotation reference"/>
    <w:basedOn w:val="DefaultParagraphFont"/>
    <w:uiPriority w:val="99"/>
    <w:semiHidden/>
    <w:unhideWhenUsed/>
    <w:rsid w:val="00260EA7"/>
    <w:rPr>
      <w:sz w:val="16"/>
      <w:szCs w:val="16"/>
    </w:rPr>
  </w:style>
  <w:style w:type="paragraph" w:styleId="CommentText">
    <w:name w:val="annotation text"/>
    <w:basedOn w:val="Normal"/>
    <w:link w:val="CommentTextChar"/>
    <w:uiPriority w:val="99"/>
    <w:semiHidden/>
    <w:unhideWhenUsed/>
    <w:rsid w:val="00260EA7"/>
    <w:pPr>
      <w:spacing w:line="240" w:lineRule="auto"/>
    </w:pPr>
    <w:rPr>
      <w:sz w:val="20"/>
      <w:szCs w:val="20"/>
    </w:rPr>
  </w:style>
  <w:style w:type="character" w:customStyle="1" w:styleId="CommentTextChar">
    <w:name w:val="Comment Text Char"/>
    <w:basedOn w:val="DefaultParagraphFont"/>
    <w:link w:val="CommentText"/>
    <w:uiPriority w:val="99"/>
    <w:semiHidden/>
    <w:rsid w:val="00260EA7"/>
    <w:rPr>
      <w:sz w:val="20"/>
      <w:szCs w:val="20"/>
    </w:rPr>
  </w:style>
  <w:style w:type="paragraph" w:styleId="Revision">
    <w:name w:val="Revision"/>
    <w:hidden/>
    <w:uiPriority w:val="99"/>
    <w:semiHidden/>
    <w:rsid w:val="00C04F51"/>
    <w:pPr>
      <w:spacing w:after="0" w:line="240" w:lineRule="auto"/>
    </w:pPr>
  </w:style>
  <w:style w:type="paragraph" w:styleId="ListParagraph">
    <w:name w:val="List Paragraph"/>
    <w:basedOn w:val="Normal"/>
    <w:uiPriority w:val="34"/>
    <w:qFormat/>
    <w:rsid w:val="006D73CF"/>
    <w:pPr>
      <w:spacing w:after="0" w:line="240" w:lineRule="auto"/>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www.google.com/search?q=Facing+Codependence&amp;stick=H4sIAAAAAAAAAONgFuLSz9U3MKnMy8pIVkKws7WkspOt9JPy87P1E0tLMvKLrEDsYoX8vJzKR4yh3AIvf9wTlvKZtObkNUY3LjyKhTS42FzzSjJLKoXkuPikkKzTYJDi4ULi8wAAtC2yyI4AAAA&amp;npsic=0&amp;sa=X&amp;ved=0ahUKEwjO4tqT6YfZAhVI4YMKHfLHDMQQ-BYINQ&amp;tbs=kac:1,kac_so:1" TargetMode="External"/><Relationship Id="rId2" Type="http://schemas.openxmlformats.org/officeDocument/2006/relationships/hyperlink" Target="https://en.wikipedia.org/wiki/Harville_Hendrix" TargetMode="External"/><Relationship Id="rId1" Type="http://schemas.openxmlformats.org/officeDocument/2006/relationships/hyperlink" Target="https://www.youtube.com/watch?v=dTKIqmdfHSk" TargetMode="External"/><Relationship Id="rId4" Type="http://schemas.openxmlformats.org/officeDocument/2006/relationships/hyperlink" Target="http://www.chrisakins.com/communicating-effectively-in-difficult-situ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730C4-3C67-48AC-8420-B05659D2C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10</TotalTime>
  <Pages>8</Pages>
  <Words>3278</Words>
  <Characters>18685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nancydiven</dc:creator>
  <cp:lastModifiedBy>Nancy Diven</cp:lastModifiedBy>
  <cp:revision>7</cp:revision>
  <cp:lastPrinted>2026-02-11T01:20:00Z</cp:lastPrinted>
  <dcterms:created xsi:type="dcterms:W3CDTF">2025-02-13T17:47:00Z</dcterms:created>
  <dcterms:modified xsi:type="dcterms:W3CDTF">2026-02-11T01:24:00Z</dcterms:modified>
</cp:coreProperties>
</file>