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E2447" w14:textId="77777777" w:rsidR="00AB3A7D" w:rsidRPr="00AF7FEB" w:rsidRDefault="00285B9A" w:rsidP="000016DD">
      <w:pPr>
        <w:pStyle w:val="Title"/>
        <w:jc w:val="both"/>
      </w:pPr>
      <w:r w:rsidRPr="00AF7FEB">
        <w:t>KF</w:t>
      </w:r>
      <w:r w:rsidR="00A11480" w:rsidRPr="00AF7FEB">
        <w:t>13</w:t>
      </w:r>
      <w:r w:rsidR="00D13F70" w:rsidRPr="00AF7FEB">
        <w:t xml:space="preserve"> </w:t>
      </w:r>
      <w:r w:rsidR="006619E4" w:rsidRPr="00AF7FEB">
        <w:t>Meeting</w:t>
      </w:r>
      <w:r w:rsidR="006409A8" w:rsidRPr="00AF7FEB">
        <w:t xml:space="preserve"> Version of</w:t>
      </w:r>
      <w:r w:rsidRPr="00AF7FEB">
        <w:t xml:space="preserve"> Teachings</w:t>
      </w:r>
    </w:p>
    <w:p w14:paraId="190420BE" w14:textId="77777777" w:rsidR="00DB11F4" w:rsidRPr="00AF7FEB" w:rsidRDefault="00285B9A" w:rsidP="00133A61">
      <w:pPr>
        <w:spacing w:after="0" w:line="240" w:lineRule="auto"/>
        <w:jc w:val="both"/>
      </w:pPr>
      <w:r w:rsidRPr="00AF7FEB">
        <w:t>Karis is an invitation to a relationship based on mutual generosity.</w:t>
      </w:r>
    </w:p>
    <w:p w14:paraId="4E68CD06" w14:textId="77777777" w:rsidR="00902B39" w:rsidRPr="00AF7FEB" w:rsidRDefault="00902B39" w:rsidP="00133A61">
      <w:pPr>
        <w:spacing w:after="0" w:line="240" w:lineRule="auto"/>
        <w:jc w:val="both"/>
      </w:pPr>
    </w:p>
    <w:p w14:paraId="258E3B45" w14:textId="77777777" w:rsidR="00B54314" w:rsidRPr="00AF7FEB" w:rsidRDefault="00B54314" w:rsidP="00133A61">
      <w:pPr>
        <w:spacing w:after="0" w:line="240" w:lineRule="auto"/>
        <w:jc w:val="both"/>
      </w:pPr>
      <w:r w:rsidRPr="00AF7FEB">
        <w:t>“Search me, O God, and know my heart. Examine me and know my thoughts. See if there is any way in me that causes pain, and lea</w:t>
      </w:r>
      <w:r w:rsidR="0052649A" w:rsidRPr="00AF7FEB">
        <w:t xml:space="preserve">d me in the ways of eternity.” </w:t>
      </w:r>
      <w:r w:rsidRPr="00AF7FEB">
        <w:t>(Psalm 139:23</w:t>
      </w:r>
      <w:r w:rsidR="00556091" w:rsidRPr="00AF7FEB">
        <w:t>–</w:t>
      </w:r>
      <w:r w:rsidRPr="00AF7FEB">
        <w:t>24)</w:t>
      </w:r>
    </w:p>
    <w:p w14:paraId="5C84829B" w14:textId="77777777" w:rsidR="00B54314" w:rsidRPr="00AF7FEB" w:rsidRDefault="00B54314" w:rsidP="00133A61">
      <w:pPr>
        <w:spacing w:after="0" w:line="240" w:lineRule="auto"/>
        <w:jc w:val="both"/>
      </w:pPr>
    </w:p>
    <w:p w14:paraId="62936B85" w14:textId="77777777" w:rsidR="00285B9A" w:rsidRPr="00AF7FEB" w:rsidRDefault="00D072A8" w:rsidP="00133A61">
      <w:pPr>
        <w:spacing w:after="0" w:line="240" w:lineRule="auto"/>
        <w:jc w:val="both"/>
        <w:rPr>
          <w:b/>
        </w:rPr>
      </w:pPr>
      <w:r w:rsidRPr="00AF7FEB">
        <w:rPr>
          <w:b/>
        </w:rPr>
        <w:t>0:01</w:t>
      </w:r>
      <w:r w:rsidR="00285B9A" w:rsidRPr="00AF7FEB">
        <w:rPr>
          <w:b/>
        </w:rPr>
        <w:tab/>
        <w:t>OPENING</w:t>
      </w:r>
    </w:p>
    <w:p w14:paraId="4C90A6C8" w14:textId="77777777" w:rsidR="00902B39" w:rsidRPr="00AF7FEB" w:rsidRDefault="00902B39" w:rsidP="00133A61">
      <w:pPr>
        <w:spacing w:after="0" w:line="240" w:lineRule="auto"/>
        <w:jc w:val="both"/>
        <w:rPr>
          <w:b/>
        </w:rPr>
      </w:pPr>
    </w:p>
    <w:p w14:paraId="645B1BD9" w14:textId="77777777" w:rsidR="00285B9A" w:rsidRPr="00AF7FEB" w:rsidRDefault="00285B9A" w:rsidP="00133A61">
      <w:pPr>
        <w:spacing w:after="0" w:line="240" w:lineRule="auto"/>
        <w:jc w:val="both"/>
        <w:rPr>
          <w:b/>
        </w:rPr>
      </w:pPr>
      <w:r w:rsidRPr="00AF7FEB">
        <w:rPr>
          <w:b/>
        </w:rPr>
        <w:t>0:0</w:t>
      </w:r>
      <w:r w:rsidR="00D072A8" w:rsidRPr="00AF7FEB">
        <w:rPr>
          <w:b/>
        </w:rPr>
        <w:t>2</w:t>
      </w:r>
      <w:r w:rsidRPr="00AF7FEB">
        <w:rPr>
          <w:b/>
        </w:rPr>
        <w:tab/>
        <w:t>PRESENTING</w:t>
      </w:r>
    </w:p>
    <w:p w14:paraId="164841D4" w14:textId="77777777" w:rsidR="00902B39" w:rsidRPr="00AF7FEB" w:rsidRDefault="00902B39" w:rsidP="00133A61">
      <w:pPr>
        <w:spacing w:after="0" w:line="240" w:lineRule="auto"/>
        <w:jc w:val="both"/>
        <w:rPr>
          <w:b/>
        </w:rPr>
      </w:pPr>
    </w:p>
    <w:p w14:paraId="6D122E5D" w14:textId="77777777" w:rsidR="00285B9A" w:rsidRPr="00AF7FEB" w:rsidRDefault="00C76D15" w:rsidP="00133A61">
      <w:pPr>
        <w:spacing w:after="0" w:line="240" w:lineRule="auto"/>
        <w:jc w:val="both"/>
        <w:rPr>
          <w:b/>
        </w:rPr>
      </w:pPr>
      <w:r w:rsidRPr="00AF7FEB">
        <w:rPr>
          <w:b/>
        </w:rPr>
        <w:t>0:0</w:t>
      </w:r>
      <w:r w:rsidR="000A501E" w:rsidRPr="00AF7FEB">
        <w:rPr>
          <w:b/>
        </w:rPr>
        <w:t>6</w:t>
      </w:r>
      <w:r w:rsidR="00486752" w:rsidRPr="00AF7FEB">
        <w:rPr>
          <w:b/>
        </w:rPr>
        <w:tab/>
        <w:t>KARIS CIRCULATION</w:t>
      </w:r>
    </w:p>
    <w:p w14:paraId="6D89A982" w14:textId="77777777" w:rsidR="00902B39" w:rsidRPr="00AF7FEB" w:rsidRDefault="00902B39" w:rsidP="00133A61">
      <w:pPr>
        <w:spacing w:after="0" w:line="240" w:lineRule="auto"/>
        <w:jc w:val="both"/>
        <w:rPr>
          <w:b/>
        </w:rPr>
      </w:pPr>
    </w:p>
    <w:p w14:paraId="5538C6A7" w14:textId="77777777" w:rsidR="00285B9A" w:rsidRPr="00AF7FEB" w:rsidRDefault="00C76D15" w:rsidP="00133A61">
      <w:pPr>
        <w:spacing w:after="0" w:line="240" w:lineRule="auto"/>
        <w:jc w:val="both"/>
        <w:rPr>
          <w:b/>
        </w:rPr>
      </w:pPr>
      <w:r w:rsidRPr="00AF7FEB">
        <w:rPr>
          <w:b/>
        </w:rPr>
        <w:t>0:0</w:t>
      </w:r>
      <w:r w:rsidR="000A501E" w:rsidRPr="00AF7FEB">
        <w:rPr>
          <w:b/>
        </w:rPr>
        <w:t>7</w:t>
      </w:r>
      <w:r w:rsidR="00285B9A" w:rsidRPr="00AF7FEB">
        <w:rPr>
          <w:b/>
        </w:rPr>
        <w:tab/>
        <w:t>GUIDELINES &amp; LIMITATIONS</w:t>
      </w:r>
    </w:p>
    <w:p w14:paraId="7E29DA31" w14:textId="77777777" w:rsidR="00902B39" w:rsidRPr="00AF7FEB" w:rsidRDefault="00902B39" w:rsidP="00133A61">
      <w:pPr>
        <w:spacing w:after="0" w:line="240" w:lineRule="auto"/>
        <w:jc w:val="both"/>
        <w:rPr>
          <w:b/>
        </w:rPr>
      </w:pPr>
    </w:p>
    <w:p w14:paraId="26A48EBA" w14:textId="77777777" w:rsidR="00285B9A" w:rsidRPr="00AF7FEB" w:rsidRDefault="00C76D15" w:rsidP="00133A61">
      <w:pPr>
        <w:spacing w:after="0" w:line="240" w:lineRule="auto"/>
        <w:jc w:val="both"/>
        <w:rPr>
          <w:b/>
        </w:rPr>
      </w:pPr>
      <w:r w:rsidRPr="00AF7FEB">
        <w:rPr>
          <w:b/>
        </w:rPr>
        <w:t>0:0</w:t>
      </w:r>
      <w:r w:rsidR="000A501E" w:rsidRPr="00AF7FEB">
        <w:rPr>
          <w:b/>
        </w:rPr>
        <w:t>8</w:t>
      </w:r>
      <w:r w:rsidR="00285B9A" w:rsidRPr="00AF7FEB">
        <w:rPr>
          <w:b/>
        </w:rPr>
        <w:tab/>
        <w:t>MINDFULNESS &amp; MEDITATION TRAINING</w:t>
      </w:r>
    </w:p>
    <w:p w14:paraId="1204320A" w14:textId="77777777" w:rsidR="00902B39" w:rsidRPr="00AF7FEB" w:rsidRDefault="00902B39" w:rsidP="00133A61">
      <w:pPr>
        <w:spacing w:after="0" w:line="240" w:lineRule="auto"/>
        <w:jc w:val="both"/>
      </w:pPr>
    </w:p>
    <w:p w14:paraId="46007383" w14:textId="77777777" w:rsidR="00902B39" w:rsidRPr="00AF7FEB" w:rsidRDefault="0052649A" w:rsidP="00133A61">
      <w:pPr>
        <w:spacing w:after="0" w:line="240" w:lineRule="auto"/>
        <w:jc w:val="both"/>
      </w:pPr>
      <w:r w:rsidRPr="00AF7FEB">
        <w:t xml:space="preserve">This month we are looking at </w:t>
      </w:r>
      <w:r w:rsidR="00DC5716" w:rsidRPr="00AF7FEB">
        <w:t xml:space="preserve">KF </w:t>
      </w:r>
      <w:r w:rsidRPr="00AF7FEB">
        <w:t>Confession 3:</w:t>
      </w:r>
      <w:r w:rsidR="00902B39" w:rsidRPr="00AF7FEB">
        <w:t xml:space="preserve"> </w:t>
      </w:r>
    </w:p>
    <w:p w14:paraId="1A5C462E" w14:textId="77777777" w:rsidR="008804BC" w:rsidRPr="00AF7FEB" w:rsidRDefault="008804BC" w:rsidP="00133A61">
      <w:pPr>
        <w:spacing w:after="0" w:line="240" w:lineRule="auto"/>
        <w:jc w:val="both"/>
        <w:rPr>
          <w:u w:val="single"/>
        </w:rPr>
      </w:pPr>
    </w:p>
    <w:p w14:paraId="60FD012A" w14:textId="77777777" w:rsidR="00902B39" w:rsidRPr="00AF7FEB" w:rsidRDefault="00A11480" w:rsidP="00133A61">
      <w:pPr>
        <w:spacing w:after="0" w:line="240" w:lineRule="auto"/>
        <w:jc w:val="center"/>
      </w:pPr>
      <w:r w:rsidRPr="00AF7FEB">
        <w:t>We constructed</w:t>
      </w:r>
      <w:r w:rsidRPr="00AF7FEB">
        <w:rPr>
          <w:b/>
        </w:rPr>
        <w:t xml:space="preserve"> </w:t>
      </w:r>
      <w:r w:rsidRPr="00AF7FEB">
        <w:t xml:space="preserve">legal systems based on our </w:t>
      </w:r>
      <w:r w:rsidR="00C95DAC" w:rsidRPr="00AF7FEB">
        <w:t xml:space="preserve">own </w:t>
      </w:r>
      <w:r w:rsidRPr="00AF7FEB">
        <w:t>assessment of good and evil.</w:t>
      </w:r>
    </w:p>
    <w:p w14:paraId="652299C6" w14:textId="77777777" w:rsidR="00A11480" w:rsidRPr="00AF7FEB" w:rsidRDefault="00A11480" w:rsidP="00133A61">
      <w:pPr>
        <w:spacing w:after="0" w:line="240" w:lineRule="auto"/>
        <w:ind w:hanging="11"/>
        <w:jc w:val="both"/>
      </w:pPr>
    </w:p>
    <w:p w14:paraId="7B7221E2" w14:textId="11B71E3B" w:rsidR="00A11480" w:rsidRPr="00AF7FEB" w:rsidRDefault="00F05A1C" w:rsidP="00133A61">
      <w:pPr>
        <w:spacing w:after="0" w:line="240" w:lineRule="auto"/>
        <w:jc w:val="both"/>
      </w:pPr>
      <w:bookmarkStart w:id="0" w:name="_Hlk515956135"/>
      <w:r w:rsidRPr="00AF7FEB">
        <w:t>In recent lessons we have been</w:t>
      </w:r>
      <w:r w:rsidR="00A11480" w:rsidRPr="00AF7FEB">
        <w:t xml:space="preserve"> </w:t>
      </w:r>
      <w:r w:rsidR="008E455B" w:rsidRPr="00AF7FEB">
        <w:t>using mindful</w:t>
      </w:r>
      <w:r w:rsidR="00031B9C" w:rsidRPr="00AF7FEB">
        <w:t>ness</w:t>
      </w:r>
      <w:r w:rsidR="008E455B" w:rsidRPr="00AF7FEB">
        <w:t xml:space="preserve"> training to explore our legal systems</w:t>
      </w:r>
      <w:r w:rsidR="00A11480" w:rsidRPr="00AF7FEB">
        <w:t xml:space="preserve">. </w:t>
      </w:r>
      <w:r w:rsidR="00486752" w:rsidRPr="00AF7FEB">
        <w:t xml:space="preserve">We create legal systems because we are afraid of something. </w:t>
      </w:r>
      <w:r w:rsidR="00B54314" w:rsidRPr="00AF7FEB">
        <w:t>We think that</w:t>
      </w:r>
      <w:r w:rsidR="00582A7A" w:rsidRPr="00AF7FEB">
        <w:t xml:space="preserve"> these</w:t>
      </w:r>
      <w:r w:rsidR="00B54314" w:rsidRPr="00AF7FEB">
        <w:t xml:space="preserve"> laws will help us feel safe in a chaotic world. </w:t>
      </w:r>
      <w:r w:rsidR="004F5CED" w:rsidRPr="00AF7FEB">
        <w:t>Through</w:t>
      </w:r>
      <w:r w:rsidR="00B54314" w:rsidRPr="00AF7FEB">
        <w:t xml:space="preserve"> the </w:t>
      </w:r>
      <w:r w:rsidR="001378DF" w:rsidRPr="00AF7FEB">
        <w:rPr>
          <w:b/>
        </w:rPr>
        <w:t>SALT Process</w:t>
      </w:r>
      <w:r w:rsidR="00682370" w:rsidRPr="00AF7FEB">
        <w:t>,</w:t>
      </w:r>
      <w:r w:rsidR="00B54314" w:rsidRPr="00AF7FEB">
        <w:t xml:space="preserve"> you are learning to</w:t>
      </w:r>
      <w:r w:rsidR="00E37DE1" w:rsidRPr="00AF7FEB">
        <w:t xml:space="preserve"> </w:t>
      </w:r>
      <w:r w:rsidR="008E455B" w:rsidRPr="00AF7FEB">
        <w:t xml:space="preserve">examine </w:t>
      </w:r>
      <w:r w:rsidR="00E37DE1" w:rsidRPr="00AF7FEB">
        <w:t>your legal systems by</w:t>
      </w:r>
      <w:r w:rsidR="00B54314" w:rsidRPr="00AF7FEB">
        <w:t xml:space="preserve"> i</w:t>
      </w:r>
      <w:r w:rsidR="00E37DE1" w:rsidRPr="00AF7FEB">
        <w:t>dentifying</w:t>
      </w:r>
      <w:r w:rsidR="00A11480" w:rsidRPr="00AF7FEB">
        <w:t xml:space="preserve"> an area of </w:t>
      </w:r>
      <w:r w:rsidR="00486752" w:rsidRPr="00AF7FEB">
        <w:t>your life that you</w:t>
      </w:r>
      <w:r w:rsidR="00A11480" w:rsidRPr="00AF7FEB">
        <w:t xml:space="preserve"> have </w:t>
      </w:r>
      <w:r w:rsidR="001378DF" w:rsidRPr="00AF7FEB">
        <w:t>judged</w:t>
      </w:r>
      <w:r w:rsidR="00A11480" w:rsidRPr="00AF7FEB">
        <w:t xml:space="preserve"> as evil</w:t>
      </w:r>
      <w:r w:rsidR="00E37DE1" w:rsidRPr="00AF7FEB">
        <w:t>. You are</w:t>
      </w:r>
      <w:r w:rsidR="00A11480" w:rsidRPr="00AF7FEB">
        <w:t xml:space="preserve"> </w:t>
      </w:r>
      <w:r w:rsidR="00933BB6" w:rsidRPr="00AF7FEB">
        <w:t>also</w:t>
      </w:r>
      <w:r w:rsidR="00E37DE1" w:rsidRPr="00AF7FEB">
        <w:t xml:space="preserve"> learning</w:t>
      </w:r>
      <w:r w:rsidR="00933BB6" w:rsidRPr="00AF7FEB">
        <w:t xml:space="preserve"> to </w:t>
      </w:r>
      <w:r w:rsidR="00E37DE1" w:rsidRPr="00AF7FEB">
        <w:t>look at</w:t>
      </w:r>
      <w:r w:rsidR="0052649A" w:rsidRPr="00AF7FEB">
        <w:t xml:space="preserve"> </w:t>
      </w:r>
      <w:r w:rsidR="00955369" w:rsidRPr="00AF7FEB">
        <w:t>the fear</w:t>
      </w:r>
      <w:r w:rsidR="00B54314" w:rsidRPr="00AF7FEB">
        <w:t xml:space="preserve"> behind your </w:t>
      </w:r>
      <w:r w:rsidR="00AD7402" w:rsidRPr="00AF7FEB">
        <w:t>judgment</w:t>
      </w:r>
      <w:r w:rsidR="00A11480" w:rsidRPr="00AF7FEB">
        <w:t xml:space="preserve">. </w:t>
      </w:r>
    </w:p>
    <w:bookmarkEnd w:id="0"/>
    <w:p w14:paraId="648ADCF3" w14:textId="77777777" w:rsidR="00E14561" w:rsidRPr="00AF7FEB" w:rsidRDefault="00E14561" w:rsidP="00133A61">
      <w:pPr>
        <w:spacing w:after="0" w:line="240" w:lineRule="auto"/>
        <w:jc w:val="both"/>
        <w:rPr>
          <w:u w:val="single"/>
        </w:rPr>
      </w:pPr>
    </w:p>
    <w:p w14:paraId="3E4B4E3D" w14:textId="4F551389" w:rsidR="00526FEF" w:rsidRPr="00AF7FEB" w:rsidRDefault="00526FEF" w:rsidP="00526FEF">
      <w:pPr>
        <w:spacing w:after="0" w:line="240" w:lineRule="auto"/>
        <w:jc w:val="both"/>
      </w:pPr>
      <w:bookmarkStart w:id="1" w:name="_Hlk105402656"/>
      <w:bookmarkStart w:id="2" w:name="_Hlk515956637"/>
      <w:bookmarkStart w:id="3" w:name="OLE_LINK9"/>
      <w:bookmarkStart w:id="4" w:name="OLE_LINK10"/>
      <w:bookmarkStart w:id="5" w:name="OLE_LINK18"/>
      <w:bookmarkStart w:id="6" w:name="OLE_LINK19"/>
      <w:bookmarkStart w:id="7" w:name="OLE_LINK20"/>
      <w:bookmarkStart w:id="8" w:name="OLE_LINK33"/>
      <w:bookmarkStart w:id="9" w:name="OLE_LINK50"/>
      <w:bookmarkStart w:id="10" w:name="OLE_LINK51"/>
      <w:r w:rsidRPr="00AF7FEB">
        <w:t xml:space="preserve">Training is always somewhat difficult because you have to </w:t>
      </w:r>
      <w:r w:rsidR="00A8566A" w:rsidRPr="00AF7FEB">
        <w:t>tear down</w:t>
      </w:r>
      <w:r w:rsidRPr="00AF7FEB">
        <w:t xml:space="preserve"> what you have previously built so that you can build something new. </w:t>
      </w:r>
      <w:bookmarkEnd w:id="1"/>
      <w:r w:rsidRPr="00AF7FEB">
        <w:t>If you struggle with the mindfulness training, observe</w:t>
      </w:r>
      <w:r w:rsidR="009D09F4" w:rsidRPr="00AF7FEB">
        <w:t xml:space="preserve"> </w:t>
      </w:r>
      <w:r w:rsidR="00F616BC" w:rsidRPr="00AF7FEB">
        <w:t xml:space="preserve">the struggle </w:t>
      </w:r>
      <w:r w:rsidR="009D09F4" w:rsidRPr="00AF7FEB">
        <w:t>without judgment</w:t>
      </w:r>
      <w:r w:rsidRPr="00AF7FEB">
        <w:t xml:space="preserve"> and </w:t>
      </w:r>
      <w:r w:rsidR="00F616BC" w:rsidRPr="00AF7FEB">
        <w:t xml:space="preserve">simply </w:t>
      </w:r>
      <w:r w:rsidRPr="00AF7FEB">
        <w:t xml:space="preserve">allow </w:t>
      </w:r>
      <w:r w:rsidR="00F616BC" w:rsidRPr="00AF7FEB">
        <w:t>it</w:t>
      </w:r>
      <w:r w:rsidRPr="00AF7FEB">
        <w:t xml:space="preserve"> to be. You are building new brain path</w:t>
      </w:r>
      <w:r w:rsidR="00B27327" w:rsidRPr="00AF7FEB">
        <w:t>way</w:t>
      </w:r>
      <w:r w:rsidRPr="00AF7FEB">
        <w:t xml:space="preserve">s, </w:t>
      </w:r>
      <w:r w:rsidR="003E0C52" w:rsidRPr="00AF7FEB">
        <w:t xml:space="preserve">and that </w:t>
      </w:r>
      <w:r w:rsidRPr="00AF7FEB">
        <w:t xml:space="preserve">is hard work. </w:t>
      </w:r>
      <w:r w:rsidR="00AF6268" w:rsidRPr="00AF7FEB">
        <w:t>Your e</w:t>
      </w:r>
      <w:r w:rsidRPr="00AF7FEB">
        <w:t>ndurance gives those new brain paths time to grow. It takes a great deal of effort to forge a new path through the jungle of your mind</w:t>
      </w:r>
      <w:r w:rsidR="00056B8C" w:rsidRPr="00AF7FEB">
        <w:t>, so think</w:t>
      </w:r>
      <w:r w:rsidRPr="00AF7FEB">
        <w:t xml:space="preserve"> of yourself as an explorer carving out a new path toward mindfulness. Later in your training, you might increase your meditation time to twenty minutes</w:t>
      </w:r>
      <w:r w:rsidR="00823C48" w:rsidRPr="00AF7FEB">
        <w:t>,</w:t>
      </w:r>
      <w:r w:rsidRPr="00AF7FEB">
        <w:t xml:space="preserve"> twice each day. You are creating a new habitat where you will be able to remain peaceful, observe without judgment, know what is </w:t>
      </w:r>
      <w:r w:rsidRPr="00AF7FEB">
        <w:rPr>
          <w:i/>
        </w:rPr>
        <w:t>your business</w:t>
      </w:r>
      <w:r w:rsidRPr="00AF7FEB">
        <w:t xml:space="preserve">, and have a real choice as to how you will speak and act. </w:t>
      </w:r>
    </w:p>
    <w:bookmarkEnd w:id="2"/>
    <w:bookmarkEnd w:id="3"/>
    <w:bookmarkEnd w:id="4"/>
    <w:bookmarkEnd w:id="5"/>
    <w:bookmarkEnd w:id="6"/>
    <w:bookmarkEnd w:id="7"/>
    <w:bookmarkEnd w:id="8"/>
    <w:bookmarkEnd w:id="9"/>
    <w:bookmarkEnd w:id="10"/>
    <w:p w14:paraId="6A054C94" w14:textId="77777777" w:rsidR="00742CC2" w:rsidRPr="00AF7FEB" w:rsidRDefault="00742CC2" w:rsidP="009B6A6A">
      <w:pPr>
        <w:spacing w:after="0" w:line="240" w:lineRule="auto"/>
        <w:jc w:val="both"/>
        <w:rPr>
          <w:b/>
        </w:rPr>
      </w:pPr>
    </w:p>
    <w:p w14:paraId="6857C279" w14:textId="77777777" w:rsidR="009028A4" w:rsidRPr="00AF7FEB" w:rsidRDefault="009B6A6A" w:rsidP="009B6A6A">
      <w:pPr>
        <w:spacing w:after="0" w:line="240" w:lineRule="auto"/>
        <w:jc w:val="both"/>
      </w:pPr>
      <w:bookmarkStart w:id="11" w:name="_Hlk515817047"/>
      <w:r w:rsidRPr="00AF7FEB">
        <w:t xml:space="preserve">Let’s continue </w:t>
      </w:r>
      <w:r w:rsidR="00DC4928" w:rsidRPr="00AF7FEB">
        <w:t>practicing</w:t>
      </w:r>
      <w:r w:rsidRPr="00AF7FEB">
        <w:t xml:space="preserve"> the </w:t>
      </w:r>
      <w:r w:rsidRPr="00AF7FEB">
        <w:rPr>
          <w:b/>
        </w:rPr>
        <w:t>SALT Process</w:t>
      </w:r>
      <w:r w:rsidRPr="00AF7FEB">
        <w:t>.</w:t>
      </w:r>
    </w:p>
    <w:bookmarkEnd w:id="11"/>
    <w:p w14:paraId="09CC8DB4" w14:textId="77777777" w:rsidR="00902B39" w:rsidRPr="00AF7FEB" w:rsidRDefault="00902B39" w:rsidP="00133A61">
      <w:pPr>
        <w:spacing w:after="0" w:line="240" w:lineRule="auto"/>
        <w:jc w:val="both"/>
      </w:pPr>
    </w:p>
    <w:p w14:paraId="0764DB88" w14:textId="77777777" w:rsidR="00F7257C" w:rsidRPr="00AF7FEB" w:rsidRDefault="00BF5FA1" w:rsidP="00133A61">
      <w:pPr>
        <w:pStyle w:val="ListParagraph"/>
        <w:numPr>
          <w:ilvl w:val="0"/>
          <w:numId w:val="1"/>
        </w:numPr>
        <w:spacing w:after="0" w:line="240" w:lineRule="auto"/>
        <w:jc w:val="both"/>
      </w:pPr>
      <w:r w:rsidRPr="00AF7FEB">
        <w:rPr>
          <w:b/>
        </w:rPr>
        <w:t>S</w:t>
      </w:r>
      <w:r w:rsidRPr="00AF7FEB">
        <w:t xml:space="preserve"> is for </w:t>
      </w:r>
      <w:r w:rsidRPr="00AF7FEB">
        <w:rPr>
          <w:b/>
        </w:rPr>
        <w:t>Skin</w:t>
      </w:r>
      <w:r w:rsidRPr="00AF7FEB">
        <w:t xml:space="preserve"> </w:t>
      </w:r>
    </w:p>
    <w:p w14:paraId="4346992B" w14:textId="77777777" w:rsidR="00A11480" w:rsidRPr="00AF7FEB" w:rsidRDefault="00486752" w:rsidP="00133A61">
      <w:pPr>
        <w:spacing w:after="0" w:line="240" w:lineRule="auto"/>
        <w:ind w:left="360"/>
        <w:jc w:val="both"/>
        <w:rPr>
          <w:i/>
        </w:rPr>
      </w:pPr>
      <w:r w:rsidRPr="00AF7FEB">
        <w:t>Assume a</w:t>
      </w:r>
      <w:r w:rsidR="00D072A8" w:rsidRPr="00AF7FEB">
        <w:t xml:space="preserve"> mindfulness</w:t>
      </w:r>
      <w:r w:rsidR="00A96296" w:rsidRPr="00AF7FEB">
        <w:t xml:space="preserve"> posture</w:t>
      </w:r>
      <w:r w:rsidR="00A8685F" w:rsidRPr="00AF7FEB">
        <w:t>.</w:t>
      </w:r>
      <w:r w:rsidR="00A11480" w:rsidRPr="00AF7FEB">
        <w:t xml:space="preserve"> </w:t>
      </w:r>
      <w:r w:rsidR="00A11480" w:rsidRPr="00AF7FEB">
        <w:rPr>
          <w:i/>
        </w:rPr>
        <w:t>(</w:t>
      </w:r>
      <w:r w:rsidR="00A8685F" w:rsidRPr="00AF7FEB">
        <w:rPr>
          <w:i/>
        </w:rPr>
        <w:t>P</w:t>
      </w:r>
      <w:r w:rsidR="00A74FC0" w:rsidRPr="00AF7FEB">
        <w:rPr>
          <w:i/>
        </w:rPr>
        <w:t>ause)</w:t>
      </w:r>
      <w:r w:rsidR="00A11480" w:rsidRPr="00AF7FEB">
        <w:rPr>
          <w:i/>
        </w:rPr>
        <w:t xml:space="preserve"> </w:t>
      </w:r>
      <w:r w:rsidR="00C95DAC" w:rsidRPr="00AF7FEB">
        <w:t>Focus your mind on your body</w:t>
      </w:r>
      <w:r w:rsidR="00133A61" w:rsidRPr="00AF7FEB">
        <w:t>,</w:t>
      </w:r>
      <w:r w:rsidR="00A96296" w:rsidRPr="00AF7FEB">
        <w:t xml:space="preserve"> and breathe</w:t>
      </w:r>
      <w:r w:rsidR="00C95DAC" w:rsidRPr="00AF7FEB">
        <w:t xml:space="preserve">. </w:t>
      </w:r>
      <w:r w:rsidR="00A11480" w:rsidRPr="00AF7FEB">
        <w:t xml:space="preserve">Feel the air move in and out. </w:t>
      </w:r>
      <w:r w:rsidR="00A8685F" w:rsidRPr="00AF7FEB">
        <w:rPr>
          <w:i/>
        </w:rPr>
        <w:t>(Pause)</w:t>
      </w:r>
      <w:r w:rsidR="00A11480" w:rsidRPr="00AF7FEB">
        <w:t xml:space="preserve"> Notice where your skin is</w:t>
      </w:r>
      <w:r w:rsidR="00B101FA" w:rsidRPr="00AF7FEB">
        <w:t>. P</w:t>
      </w:r>
      <w:r w:rsidR="00517616" w:rsidRPr="00AF7FEB">
        <w:t>erhaps you can feel</w:t>
      </w:r>
      <w:r w:rsidR="0033396D" w:rsidRPr="00AF7FEB">
        <w:t xml:space="preserve"> the air</w:t>
      </w:r>
      <w:r w:rsidR="00AA336F" w:rsidRPr="00AF7FEB">
        <w:t xml:space="preserve"> </w:t>
      </w:r>
      <w:r w:rsidR="00D072A8" w:rsidRPr="00AF7FEB">
        <w:t xml:space="preserve">or clothing </w:t>
      </w:r>
      <w:r w:rsidR="00AA336F" w:rsidRPr="00AF7FEB">
        <w:t>on your skin</w:t>
      </w:r>
      <w:r w:rsidR="0033396D" w:rsidRPr="00AF7FEB">
        <w:t>.</w:t>
      </w:r>
      <w:r w:rsidR="00A8685F" w:rsidRPr="00AF7FEB">
        <w:t xml:space="preserve"> </w:t>
      </w:r>
      <w:r w:rsidR="00842D48" w:rsidRPr="00AF7FEB">
        <w:t>Notice</w:t>
      </w:r>
      <w:r w:rsidR="00B101FA" w:rsidRPr="00AF7FEB">
        <w:t xml:space="preserve"> how your</w:t>
      </w:r>
      <w:r w:rsidR="0033396D" w:rsidRPr="00AF7FEB">
        <w:t xml:space="preserve"> skin </w:t>
      </w:r>
      <w:r w:rsidR="009A0B48" w:rsidRPr="00AF7FEB">
        <w:t>provides</w:t>
      </w:r>
      <w:r w:rsidR="008E455B" w:rsidRPr="00AF7FEB">
        <w:t xml:space="preserve"> a delineation between </w:t>
      </w:r>
      <w:r w:rsidR="00842D48" w:rsidRPr="00AF7FEB">
        <w:t xml:space="preserve">what is outside </w:t>
      </w:r>
      <w:r w:rsidR="008E455B" w:rsidRPr="00AF7FEB">
        <w:t xml:space="preserve">and </w:t>
      </w:r>
      <w:r w:rsidR="00842D48" w:rsidRPr="00AF7FEB">
        <w:t>what is</w:t>
      </w:r>
      <w:r w:rsidR="0033396D" w:rsidRPr="00AF7FEB">
        <w:t xml:space="preserve"> inside</w:t>
      </w:r>
      <w:r w:rsidR="00BF5FA1" w:rsidRPr="00AF7FEB">
        <w:t xml:space="preserve">. </w:t>
      </w:r>
      <w:r w:rsidRPr="00AF7FEB" w:rsidDel="00133A61">
        <w:t>Your skin</w:t>
      </w:r>
      <w:r w:rsidR="0033396D" w:rsidRPr="00AF7FEB" w:rsidDel="00133A61">
        <w:t xml:space="preserve"> is a physical boundary. </w:t>
      </w:r>
      <w:r w:rsidR="00A8685F" w:rsidRPr="00AF7FEB">
        <w:rPr>
          <w:i/>
        </w:rPr>
        <w:t>(Pause)</w:t>
      </w:r>
      <w:r w:rsidR="00A11480" w:rsidRPr="00AF7FEB">
        <w:t xml:space="preserve"> Now, guide your attention to observe </w:t>
      </w:r>
      <w:r w:rsidR="00544F08" w:rsidRPr="00AF7FEB">
        <w:t>only what is within your skin, a</w:t>
      </w:r>
      <w:r w:rsidR="00A11480" w:rsidRPr="00AF7FEB">
        <w:t>nd breathe.</w:t>
      </w:r>
      <w:r w:rsidR="003B73F4" w:rsidRPr="00AF7FEB">
        <w:t xml:space="preserve"> </w:t>
      </w:r>
      <w:r w:rsidR="003B73F4" w:rsidRPr="00AF7FEB">
        <w:rPr>
          <w:i/>
        </w:rPr>
        <w:t xml:space="preserve">(Pause </w:t>
      </w:r>
      <w:r w:rsidR="00133A61" w:rsidRPr="00AF7FEB">
        <w:rPr>
          <w:i/>
        </w:rPr>
        <w:t xml:space="preserve">for </w:t>
      </w:r>
      <w:r w:rsidR="003B73F4" w:rsidRPr="00AF7FEB">
        <w:rPr>
          <w:i/>
        </w:rPr>
        <w:t>30 seconds)</w:t>
      </w:r>
    </w:p>
    <w:p w14:paraId="066ED945" w14:textId="77777777" w:rsidR="00111EF1" w:rsidRPr="00AF7FEB" w:rsidRDefault="00111EF1" w:rsidP="00133A61">
      <w:pPr>
        <w:spacing w:after="0" w:line="240" w:lineRule="auto"/>
        <w:jc w:val="both"/>
      </w:pPr>
    </w:p>
    <w:p w14:paraId="6591ECF4" w14:textId="77777777" w:rsidR="00DC7588" w:rsidRPr="00AF7FEB" w:rsidRDefault="00BF5FA1" w:rsidP="00F616BC">
      <w:pPr>
        <w:pStyle w:val="ListParagraph"/>
        <w:widowControl w:val="0"/>
        <w:numPr>
          <w:ilvl w:val="0"/>
          <w:numId w:val="1"/>
        </w:numPr>
        <w:spacing w:after="0" w:line="240" w:lineRule="auto"/>
        <w:jc w:val="both"/>
      </w:pPr>
      <w:r w:rsidRPr="00AF7FEB">
        <w:rPr>
          <w:b/>
        </w:rPr>
        <w:t>A</w:t>
      </w:r>
      <w:r w:rsidRPr="00AF7FEB">
        <w:t xml:space="preserve"> is for </w:t>
      </w:r>
      <w:r w:rsidR="00544F08" w:rsidRPr="00AF7FEB">
        <w:rPr>
          <w:b/>
        </w:rPr>
        <w:t>Assess</w:t>
      </w:r>
      <w:r w:rsidR="003B73F4" w:rsidRPr="00AF7FEB">
        <w:t xml:space="preserve"> </w:t>
      </w:r>
    </w:p>
    <w:p w14:paraId="2A3C3205" w14:textId="77777777" w:rsidR="00A11480" w:rsidRPr="00AF7FEB" w:rsidRDefault="00A11480" w:rsidP="00F616BC">
      <w:pPr>
        <w:widowControl w:val="0"/>
        <w:spacing w:after="0" w:line="240" w:lineRule="auto"/>
        <w:ind w:left="360"/>
        <w:jc w:val="both"/>
        <w:rPr>
          <w:i/>
        </w:rPr>
      </w:pPr>
      <w:bookmarkStart w:id="12" w:name="_Hlk515956876"/>
      <w:r w:rsidRPr="00AF7FEB">
        <w:t>Allow an event</w:t>
      </w:r>
      <w:r w:rsidR="00C95DAC" w:rsidRPr="00AF7FEB">
        <w:t xml:space="preserve"> or situation</w:t>
      </w:r>
      <w:r w:rsidRPr="00AF7FEB">
        <w:t xml:space="preserve"> to come to mind, one that you </w:t>
      </w:r>
      <w:r w:rsidR="008F43EE" w:rsidRPr="00AF7FEB">
        <w:t>have judged</w:t>
      </w:r>
      <w:r w:rsidRPr="00AF7FEB">
        <w:t xml:space="preserve"> as evil.</w:t>
      </w:r>
      <w:r w:rsidR="00544F08" w:rsidRPr="00AF7FEB">
        <w:t xml:space="preserve"> </w:t>
      </w:r>
      <w:r w:rsidRPr="00AF7FEB">
        <w:t xml:space="preserve">Observe how your body </w:t>
      </w:r>
      <w:r w:rsidRPr="00AF7FEB">
        <w:lastRenderedPageBreak/>
        <w:t>feels when you think of that event or situation.</w:t>
      </w:r>
      <w:r w:rsidR="003B73F4" w:rsidRPr="00AF7FEB">
        <w:t xml:space="preserve"> </w:t>
      </w:r>
      <w:r w:rsidR="003B73F4" w:rsidRPr="00AF7FEB">
        <w:rPr>
          <w:i/>
        </w:rPr>
        <w:t>(Pause)</w:t>
      </w:r>
      <w:r w:rsidRPr="00AF7FEB">
        <w:t xml:space="preserve"> Is there tens</w:t>
      </w:r>
      <w:r w:rsidR="008C77B5" w:rsidRPr="00AF7FEB">
        <w:t>ion</w:t>
      </w:r>
      <w:r w:rsidR="00842D48" w:rsidRPr="00AF7FEB">
        <w:t>, fatigue</w:t>
      </w:r>
      <w:r w:rsidR="00C95DAC" w:rsidRPr="00AF7FEB">
        <w:t>,</w:t>
      </w:r>
      <w:r w:rsidR="00A74FC0" w:rsidRPr="00AF7FEB">
        <w:t xml:space="preserve"> restlessness, or something you cannot describe</w:t>
      </w:r>
      <w:r w:rsidRPr="00AF7FEB">
        <w:t>? Where in y</w:t>
      </w:r>
      <w:r w:rsidR="00C76D15" w:rsidRPr="00AF7FEB">
        <w:t xml:space="preserve">our body do you </w:t>
      </w:r>
      <w:r w:rsidR="00C95DAC" w:rsidRPr="00AF7FEB">
        <w:t xml:space="preserve">feel </w:t>
      </w:r>
      <w:r w:rsidR="00DC4928" w:rsidRPr="00AF7FEB">
        <w:t>those sensations</w:t>
      </w:r>
      <w:r w:rsidR="00C95DAC" w:rsidRPr="00AF7FEB">
        <w:t>?</w:t>
      </w:r>
      <w:r w:rsidR="003B73F4" w:rsidRPr="00AF7FEB">
        <w:t xml:space="preserve"> </w:t>
      </w:r>
      <w:r w:rsidR="003B73F4" w:rsidRPr="00AF7FEB">
        <w:rPr>
          <w:i/>
        </w:rPr>
        <w:t>(P</w:t>
      </w:r>
      <w:r w:rsidR="00C76D15" w:rsidRPr="00AF7FEB">
        <w:rPr>
          <w:i/>
        </w:rPr>
        <w:t>ause)</w:t>
      </w:r>
      <w:r w:rsidR="00FA5643" w:rsidRPr="00AF7FEB">
        <w:rPr>
          <w:i/>
        </w:rPr>
        <w:t xml:space="preserve"> </w:t>
      </w:r>
      <w:r w:rsidR="003013EC" w:rsidRPr="00AF7FEB">
        <w:t>On a scale of one to ten, a</w:t>
      </w:r>
      <w:r w:rsidR="00FA5643" w:rsidRPr="00AF7FEB">
        <w:t xml:space="preserve">ssess the intensity of </w:t>
      </w:r>
      <w:r w:rsidR="00133A61" w:rsidRPr="00AF7FEB">
        <w:t>what you are feeling</w:t>
      </w:r>
      <w:r w:rsidR="00FA5643" w:rsidRPr="00AF7FEB">
        <w:t xml:space="preserve">. </w:t>
      </w:r>
      <w:r w:rsidR="00FA5643" w:rsidRPr="00AF7FEB">
        <w:rPr>
          <w:i/>
        </w:rPr>
        <w:t>(Pause)</w:t>
      </w:r>
      <w:r w:rsidR="00A74FC0" w:rsidRPr="00AF7FEB">
        <w:rPr>
          <w:i/>
        </w:rPr>
        <w:t xml:space="preserve"> </w:t>
      </w:r>
      <w:r w:rsidR="00A74FC0" w:rsidRPr="00AF7FEB">
        <w:t xml:space="preserve">If you feel discomfort that </w:t>
      </w:r>
      <w:r w:rsidRPr="00AF7FEB">
        <w:t>is too distracting</w:t>
      </w:r>
      <w:r w:rsidR="00A8685F" w:rsidRPr="00AF7FEB">
        <w:t xml:space="preserve"> for you</w:t>
      </w:r>
      <w:r w:rsidRPr="00AF7FEB">
        <w:t>,</w:t>
      </w:r>
      <w:r w:rsidR="00B35E8D" w:rsidRPr="00AF7FEB">
        <w:t xml:space="preserve"> use the Dragon Breath to dissipate the tension, breathing loudly and powerfully from your diaphragm</w:t>
      </w:r>
      <w:r w:rsidRPr="00AF7FEB">
        <w:t>.</w:t>
      </w:r>
      <w:r w:rsidR="00C95DAC" w:rsidRPr="00AF7FEB">
        <w:t xml:space="preserve"> Breathe.</w:t>
      </w:r>
      <w:r w:rsidRPr="00AF7FEB">
        <w:t xml:space="preserve"> </w:t>
      </w:r>
      <w:r w:rsidR="003B73F4" w:rsidRPr="00AF7FEB">
        <w:rPr>
          <w:i/>
        </w:rPr>
        <w:t xml:space="preserve">(Pause </w:t>
      </w:r>
      <w:r w:rsidR="00133A61" w:rsidRPr="00AF7FEB">
        <w:rPr>
          <w:i/>
        </w:rPr>
        <w:t xml:space="preserve">for </w:t>
      </w:r>
      <w:r w:rsidR="003B73F4" w:rsidRPr="00AF7FEB">
        <w:rPr>
          <w:i/>
        </w:rPr>
        <w:t>30 seconds)</w:t>
      </w:r>
    </w:p>
    <w:bookmarkEnd w:id="12"/>
    <w:p w14:paraId="6257BA70" w14:textId="77777777" w:rsidR="00E14561" w:rsidRPr="00AF7FEB" w:rsidRDefault="00E14561" w:rsidP="00133A61">
      <w:pPr>
        <w:spacing w:after="0" w:line="240" w:lineRule="auto"/>
        <w:jc w:val="both"/>
      </w:pPr>
    </w:p>
    <w:p w14:paraId="5A98459C" w14:textId="77777777" w:rsidR="00DC7588" w:rsidRPr="00AF7FEB" w:rsidRDefault="00BF5FA1" w:rsidP="00133A61">
      <w:pPr>
        <w:pStyle w:val="ListParagraph"/>
        <w:numPr>
          <w:ilvl w:val="0"/>
          <w:numId w:val="1"/>
        </w:numPr>
        <w:spacing w:after="0" w:line="240" w:lineRule="auto"/>
        <w:jc w:val="both"/>
      </w:pPr>
      <w:r w:rsidRPr="00AF7FEB">
        <w:rPr>
          <w:b/>
        </w:rPr>
        <w:t>L</w:t>
      </w:r>
      <w:r w:rsidRPr="00AF7FEB">
        <w:t xml:space="preserve"> is for </w:t>
      </w:r>
      <w:r w:rsidRPr="00AF7FEB">
        <w:rPr>
          <w:b/>
        </w:rPr>
        <w:t>Look</w:t>
      </w:r>
    </w:p>
    <w:p w14:paraId="1EB3533B" w14:textId="113E3835" w:rsidR="00A11480" w:rsidRPr="00AF7FEB" w:rsidRDefault="00544F08" w:rsidP="00133A61">
      <w:pPr>
        <w:spacing w:after="0" w:line="240" w:lineRule="auto"/>
        <w:ind w:left="360"/>
        <w:jc w:val="both"/>
        <w:rPr>
          <w:i/>
        </w:rPr>
      </w:pPr>
      <w:r w:rsidRPr="00AF7FEB">
        <w:t>Look for</w:t>
      </w:r>
      <w:r w:rsidR="003B73F4" w:rsidRPr="00AF7FEB">
        <w:t xml:space="preserve"> the fear. </w:t>
      </w:r>
      <w:r w:rsidR="00D072A8" w:rsidRPr="00AF7FEB">
        <w:t xml:space="preserve">Ask </w:t>
      </w:r>
      <w:r w:rsidR="00E5559E" w:rsidRPr="00AF7FEB">
        <w:t>yourself</w:t>
      </w:r>
      <w:r w:rsidR="00B5604B" w:rsidRPr="00AF7FEB">
        <w:t xml:space="preserve"> and ask God</w:t>
      </w:r>
      <w:r w:rsidR="00E5559E" w:rsidRPr="00AF7FEB">
        <w:t xml:space="preserve">: </w:t>
      </w:r>
      <w:r w:rsidR="00E5559E" w:rsidRPr="00AF7FEB">
        <w:rPr>
          <w:i/>
        </w:rPr>
        <w:t>What</w:t>
      </w:r>
      <w:r w:rsidR="00A74FC0" w:rsidRPr="00AF7FEB">
        <w:rPr>
          <w:i/>
        </w:rPr>
        <w:t xml:space="preserve"> frightens my Idol Self </w:t>
      </w:r>
      <w:r w:rsidR="00A11480" w:rsidRPr="00AF7FEB">
        <w:rPr>
          <w:i/>
        </w:rPr>
        <w:t>about this event</w:t>
      </w:r>
      <w:r w:rsidR="00C95DAC" w:rsidRPr="00AF7FEB">
        <w:rPr>
          <w:i/>
        </w:rPr>
        <w:t xml:space="preserve"> or situation</w:t>
      </w:r>
      <w:r w:rsidR="00F6556C" w:rsidRPr="00AF7FEB">
        <w:rPr>
          <w:i/>
        </w:rPr>
        <w:t xml:space="preserve">? What </w:t>
      </w:r>
      <w:r w:rsidR="003C1CA8" w:rsidRPr="00AF7FEB">
        <w:rPr>
          <w:i/>
        </w:rPr>
        <w:t xml:space="preserve">seems to </w:t>
      </w:r>
      <w:r w:rsidR="00F6556C" w:rsidRPr="00AF7FEB">
        <w:rPr>
          <w:i/>
        </w:rPr>
        <w:t>undermine my search for glory</w:t>
      </w:r>
      <w:r w:rsidR="00A11480" w:rsidRPr="00AF7FEB">
        <w:rPr>
          <w:i/>
        </w:rPr>
        <w:t xml:space="preserve">? </w:t>
      </w:r>
      <w:r w:rsidR="003B73F4" w:rsidRPr="00AF7FEB">
        <w:rPr>
          <w:i/>
        </w:rPr>
        <w:t xml:space="preserve">(Pause) </w:t>
      </w:r>
      <w:r w:rsidR="00A11480" w:rsidRPr="00AF7FEB">
        <w:t xml:space="preserve">Step back from judging the event </w:t>
      </w:r>
      <w:r w:rsidR="00A74FC0" w:rsidRPr="00AF7FEB">
        <w:t>and</w:t>
      </w:r>
      <w:r w:rsidR="00C95DAC" w:rsidRPr="00AF7FEB">
        <w:t xml:space="preserve"> </w:t>
      </w:r>
      <w:r w:rsidR="00BE75AF" w:rsidRPr="00AF7FEB">
        <w:t>simply</w:t>
      </w:r>
      <w:r w:rsidR="00A74FC0" w:rsidRPr="00AF7FEB">
        <w:t xml:space="preserve"> look at the fear behind the</w:t>
      </w:r>
      <w:r w:rsidR="00A11480" w:rsidRPr="00AF7FEB">
        <w:t xml:space="preserve"> judgment. </w:t>
      </w:r>
      <w:r w:rsidR="00F016F6" w:rsidRPr="00AF7FEB">
        <w:t xml:space="preserve">Observing the fear brings you valuable information about yourself and is part of your healing process. </w:t>
      </w:r>
      <w:r w:rsidR="003B73F4" w:rsidRPr="00AF7FEB">
        <w:rPr>
          <w:i/>
        </w:rPr>
        <w:t>(P</w:t>
      </w:r>
      <w:r w:rsidR="00A74FC0" w:rsidRPr="00AF7FEB">
        <w:rPr>
          <w:i/>
        </w:rPr>
        <w:t>ause)</w:t>
      </w:r>
      <w:r w:rsidR="00A11480" w:rsidRPr="00AF7FEB">
        <w:rPr>
          <w:i/>
        </w:rPr>
        <w:t xml:space="preserve"> </w:t>
      </w:r>
      <w:bookmarkStart w:id="13" w:name="_Hlk105309685"/>
      <w:r w:rsidR="00A11480" w:rsidRPr="00AF7FEB">
        <w:t xml:space="preserve">You might try welcoming the fear and thanking it for what it is telling you about </w:t>
      </w:r>
      <w:r w:rsidR="003B73F4" w:rsidRPr="00AF7FEB">
        <w:t xml:space="preserve">the quality of </w:t>
      </w:r>
      <w:r w:rsidR="00A11480" w:rsidRPr="00AF7FEB">
        <w:t>your faith, or</w:t>
      </w:r>
      <w:r w:rsidR="00196FDF" w:rsidRPr="00AF7FEB">
        <w:t xml:space="preserve"> your</w:t>
      </w:r>
      <w:r w:rsidR="00A11480" w:rsidRPr="00AF7FEB">
        <w:t xml:space="preserve"> trust</w:t>
      </w:r>
      <w:r w:rsidR="00196FDF" w:rsidRPr="00AF7FEB">
        <w:t xml:space="preserve"> in God</w:t>
      </w:r>
      <w:r w:rsidR="00A11480" w:rsidRPr="00AF7FEB">
        <w:t>. Thank the fear for its part in motivating you</w:t>
      </w:r>
      <w:r w:rsidR="00537687" w:rsidRPr="00AF7FEB">
        <w:t xml:space="preserve"> to grow.</w:t>
      </w:r>
      <w:bookmarkEnd w:id="13"/>
      <w:r w:rsidR="00537687" w:rsidRPr="00AF7FEB">
        <w:t xml:space="preserve"> As you thank the fear</w:t>
      </w:r>
      <w:r w:rsidRPr="00AF7FEB">
        <w:t>,</w:t>
      </w:r>
      <w:r w:rsidR="00A11480" w:rsidRPr="00AF7FEB">
        <w:t xml:space="preserve"> use </w:t>
      </w:r>
      <w:r w:rsidR="00933BB6" w:rsidRPr="00AF7FEB">
        <w:t>a</w:t>
      </w:r>
      <w:r w:rsidR="00A11480" w:rsidRPr="00AF7FEB">
        <w:t xml:space="preserve"> long exhaling breath</w:t>
      </w:r>
      <w:r w:rsidR="003B73F4" w:rsidRPr="00AF7FEB">
        <w:t xml:space="preserve">, like a sigh. </w:t>
      </w:r>
      <w:r w:rsidR="003B73F4" w:rsidRPr="00AF7FEB">
        <w:rPr>
          <w:i/>
        </w:rPr>
        <w:t xml:space="preserve">(Pause </w:t>
      </w:r>
      <w:r w:rsidR="00133A61" w:rsidRPr="00AF7FEB">
        <w:rPr>
          <w:i/>
        </w:rPr>
        <w:t xml:space="preserve">for </w:t>
      </w:r>
      <w:r w:rsidR="003B73F4" w:rsidRPr="00AF7FEB">
        <w:rPr>
          <w:i/>
        </w:rPr>
        <w:t>30 seconds)</w:t>
      </w:r>
    </w:p>
    <w:p w14:paraId="608CC4F1" w14:textId="77777777" w:rsidR="00E14561" w:rsidRPr="00AF7FEB" w:rsidRDefault="00E14561" w:rsidP="00133A61">
      <w:pPr>
        <w:spacing w:after="0" w:line="240" w:lineRule="auto"/>
        <w:jc w:val="both"/>
      </w:pPr>
    </w:p>
    <w:p w14:paraId="136C2878" w14:textId="77777777" w:rsidR="00DC7588" w:rsidRPr="00AF7FEB" w:rsidRDefault="00544F08" w:rsidP="00133A61">
      <w:pPr>
        <w:pStyle w:val="ListParagraph"/>
        <w:numPr>
          <w:ilvl w:val="0"/>
          <w:numId w:val="1"/>
        </w:numPr>
        <w:spacing w:after="0" w:line="240" w:lineRule="auto"/>
        <w:jc w:val="both"/>
      </w:pPr>
      <w:r w:rsidRPr="00AF7FEB">
        <w:rPr>
          <w:b/>
        </w:rPr>
        <w:t>T</w:t>
      </w:r>
      <w:r w:rsidRPr="00AF7FEB">
        <w:t xml:space="preserve"> is for </w:t>
      </w:r>
      <w:r w:rsidR="00A11480" w:rsidRPr="00AF7FEB">
        <w:rPr>
          <w:b/>
        </w:rPr>
        <w:t>Tell</w:t>
      </w:r>
      <w:r w:rsidRPr="00AF7FEB">
        <w:t xml:space="preserve"> </w:t>
      </w:r>
    </w:p>
    <w:p w14:paraId="3759520B" w14:textId="0392A186" w:rsidR="003B73F4" w:rsidRPr="00AF7FEB" w:rsidRDefault="00BE75AF" w:rsidP="00133A61">
      <w:pPr>
        <w:spacing w:after="0" w:line="240" w:lineRule="auto"/>
        <w:ind w:left="360"/>
        <w:jc w:val="both"/>
      </w:pPr>
      <w:bookmarkStart w:id="14" w:name="_Hlk137193075"/>
      <w:bookmarkStart w:id="15" w:name="OLE_LINK21"/>
      <w:bookmarkStart w:id="16" w:name="OLE_LINK22"/>
      <w:bookmarkStart w:id="17" w:name="OLE_LINK23"/>
      <w:r w:rsidRPr="00AF7FEB">
        <w:t>Tell</w:t>
      </w:r>
      <w:r w:rsidR="00A11480" w:rsidRPr="00AF7FEB">
        <w:t xml:space="preserve"> God about the fear. </w:t>
      </w:r>
      <w:r w:rsidRPr="00AF7FEB">
        <w:t>Talk to</w:t>
      </w:r>
      <w:r w:rsidR="00537687" w:rsidRPr="00AF7FEB">
        <w:t xml:space="preserve"> Him</w:t>
      </w:r>
      <w:r w:rsidRPr="00AF7FEB">
        <w:t xml:space="preserve"> about</w:t>
      </w:r>
      <w:r w:rsidR="00537687" w:rsidRPr="00AF7FEB">
        <w:t xml:space="preserve"> what frightens you and</w:t>
      </w:r>
      <w:r w:rsidRPr="00AF7FEB">
        <w:t xml:space="preserve"> about </w:t>
      </w:r>
      <w:r w:rsidR="00A11480" w:rsidRPr="00AF7FEB">
        <w:t>the stories that you</w:t>
      </w:r>
      <w:r w:rsidR="00E37DE1" w:rsidRPr="00AF7FEB">
        <w:t xml:space="preserve"> use to</w:t>
      </w:r>
      <w:r w:rsidR="00450252" w:rsidRPr="00AF7FEB">
        <w:t xml:space="preserve"> justify your fear.</w:t>
      </w:r>
      <w:r w:rsidR="00693392" w:rsidRPr="00AF7FEB">
        <w:t xml:space="preserve"> </w:t>
      </w:r>
      <w:r w:rsidR="00693392" w:rsidRPr="00AF7FEB">
        <w:rPr>
          <w:i/>
        </w:rPr>
        <w:t>(Pause)</w:t>
      </w:r>
      <w:r w:rsidR="00537687" w:rsidRPr="00AF7FEB">
        <w:rPr>
          <w:i/>
        </w:rPr>
        <w:t xml:space="preserve"> </w:t>
      </w:r>
      <w:r w:rsidR="00537687" w:rsidRPr="00AF7FEB">
        <w:t>Are your stories</w:t>
      </w:r>
      <w:r w:rsidR="003B73F4" w:rsidRPr="00AF7FEB">
        <w:t xml:space="preserve"> about the past or the future</w:t>
      </w:r>
      <w:r w:rsidR="008F43EE" w:rsidRPr="00AF7FEB">
        <w:t>, about others</w:t>
      </w:r>
      <w:r w:rsidR="00A12501" w:rsidRPr="00AF7FEB">
        <w:t>,</w:t>
      </w:r>
      <w:r w:rsidR="00AA336F" w:rsidRPr="00AF7FEB">
        <w:t xml:space="preserve"> or </w:t>
      </w:r>
      <w:r w:rsidR="00933BB6" w:rsidRPr="00AF7FEB">
        <w:t>about</w:t>
      </w:r>
      <w:r w:rsidR="00AA336F" w:rsidRPr="00AF7FEB">
        <w:t xml:space="preserve"> yourself? </w:t>
      </w:r>
      <w:r w:rsidR="003B73F4" w:rsidRPr="00AF7FEB">
        <w:rPr>
          <w:i/>
        </w:rPr>
        <w:t>(Pause)</w:t>
      </w:r>
      <w:r w:rsidR="00A11480" w:rsidRPr="00AF7FEB">
        <w:rPr>
          <w:i/>
        </w:rPr>
        <w:t xml:space="preserve"> </w:t>
      </w:r>
      <w:r w:rsidR="00D32285" w:rsidRPr="00AF7FEB">
        <w:t>Ask God</w:t>
      </w:r>
      <w:r w:rsidR="00A11480" w:rsidRPr="00AF7FEB">
        <w:t xml:space="preserve"> to</w:t>
      </w:r>
      <w:r w:rsidR="00B5604B" w:rsidRPr="00AF7FEB">
        <w:t xml:space="preserve"> tell you the truth</w:t>
      </w:r>
      <w:r w:rsidR="00196FDF" w:rsidRPr="00AF7FEB">
        <w:t xml:space="preserve"> about</w:t>
      </w:r>
      <w:r w:rsidR="006B36DE" w:rsidRPr="00AF7FEB">
        <w:t xml:space="preserve"> this situation that frightens you </w:t>
      </w:r>
      <w:r w:rsidR="00B5604B" w:rsidRPr="00AF7FEB">
        <w:t>and to</w:t>
      </w:r>
      <w:r w:rsidR="00A64E7D" w:rsidRPr="00AF7FEB">
        <w:t xml:space="preserve"> replace the fear</w:t>
      </w:r>
      <w:r w:rsidR="00A11480" w:rsidRPr="00AF7FEB">
        <w:t xml:space="preserve"> with the positive motivation</w:t>
      </w:r>
      <w:r w:rsidR="00FA5643" w:rsidRPr="00AF7FEB">
        <w:t>s</w:t>
      </w:r>
      <w:r w:rsidR="00A11480" w:rsidRPr="00AF7FEB">
        <w:t xml:space="preserve"> of</w:t>
      </w:r>
      <w:r w:rsidR="00450252" w:rsidRPr="00AF7FEB">
        <w:t xml:space="preserve"> hope, trust,</w:t>
      </w:r>
      <w:r w:rsidR="00AA336F" w:rsidRPr="00AF7FEB">
        <w:t xml:space="preserve"> and </w:t>
      </w:r>
      <w:r w:rsidR="00450252" w:rsidRPr="00AF7FEB">
        <w:t>love</w:t>
      </w:r>
      <w:r w:rsidR="00D32285" w:rsidRPr="00AF7FEB">
        <w:t>.</w:t>
      </w:r>
      <w:r w:rsidR="00B5604B" w:rsidRPr="00AF7FEB">
        <w:t xml:space="preserve"> Offer Him gratitude</w:t>
      </w:r>
      <w:r w:rsidR="00BF5FA1" w:rsidRPr="00AF7FEB">
        <w:t xml:space="preserve">. </w:t>
      </w:r>
      <w:r w:rsidR="00544F08" w:rsidRPr="00AF7FEB">
        <w:t>B</w:t>
      </w:r>
      <w:r w:rsidR="003B73F4" w:rsidRPr="00AF7FEB">
        <w:t>reath</w:t>
      </w:r>
      <w:r w:rsidR="00544F08" w:rsidRPr="00AF7FEB">
        <w:t>e</w:t>
      </w:r>
      <w:r w:rsidR="003B73F4" w:rsidRPr="00AF7FEB">
        <w:t xml:space="preserve">. </w:t>
      </w:r>
      <w:r w:rsidR="003B73F4" w:rsidRPr="00AF7FEB">
        <w:rPr>
          <w:i/>
        </w:rPr>
        <w:t xml:space="preserve">(Pause </w:t>
      </w:r>
      <w:r w:rsidR="00133A61" w:rsidRPr="00AF7FEB">
        <w:rPr>
          <w:i/>
        </w:rPr>
        <w:t xml:space="preserve">for </w:t>
      </w:r>
      <w:r w:rsidR="003B73F4" w:rsidRPr="00AF7FEB">
        <w:rPr>
          <w:i/>
        </w:rPr>
        <w:t>30 seconds)</w:t>
      </w:r>
      <w:r w:rsidR="003B73F4" w:rsidRPr="00AF7FEB">
        <w:t xml:space="preserve"> </w:t>
      </w:r>
    </w:p>
    <w:bookmarkEnd w:id="14"/>
    <w:p w14:paraId="78AD50A7" w14:textId="77777777" w:rsidR="00E14561" w:rsidRPr="00AF7FEB" w:rsidRDefault="00E14561" w:rsidP="00133A61">
      <w:pPr>
        <w:spacing w:after="0" w:line="240" w:lineRule="auto"/>
        <w:jc w:val="both"/>
      </w:pPr>
    </w:p>
    <w:p w14:paraId="2BFBFCA6" w14:textId="33DB32EC" w:rsidR="00A11480" w:rsidRPr="00AF7FEB" w:rsidRDefault="004E2C18" w:rsidP="00133A61">
      <w:pPr>
        <w:spacing w:after="0" w:line="240" w:lineRule="auto"/>
        <w:jc w:val="both"/>
        <w:rPr>
          <w:i/>
        </w:rPr>
      </w:pPr>
      <w:bookmarkStart w:id="18" w:name="_Hlk137193140"/>
      <w:bookmarkEnd w:id="15"/>
      <w:bookmarkEnd w:id="16"/>
      <w:bookmarkEnd w:id="17"/>
      <w:r w:rsidRPr="00AF7FEB">
        <w:t>Pause</w:t>
      </w:r>
      <w:r w:rsidR="009A516A" w:rsidRPr="00AF7FEB">
        <w:t>,</w:t>
      </w:r>
      <w:r w:rsidRPr="00AF7FEB">
        <w:t xml:space="preserve"> and t</w:t>
      </w:r>
      <w:r w:rsidR="00450252" w:rsidRPr="00AF7FEB">
        <w:t>ake a few relaxing</w:t>
      </w:r>
      <w:r w:rsidR="00A11480" w:rsidRPr="00AF7FEB">
        <w:t xml:space="preserve"> breaths</w:t>
      </w:r>
      <w:r w:rsidRPr="00AF7FEB">
        <w:t xml:space="preserve">. </w:t>
      </w:r>
      <w:r w:rsidR="00B5604B" w:rsidRPr="00AF7FEB">
        <w:t>You may wish to take a sip of water and jot down a few notes about what you have learned</w:t>
      </w:r>
      <w:r w:rsidR="00AB3827" w:rsidRPr="00AF7FEB">
        <w:t>,</w:t>
      </w:r>
      <w:r w:rsidR="00B5604B" w:rsidRPr="00AF7FEB">
        <w:t xml:space="preserve"> or y</w:t>
      </w:r>
      <w:r w:rsidRPr="00AF7FEB">
        <w:t>ou might</w:t>
      </w:r>
      <w:r w:rsidR="00B5604B" w:rsidRPr="00AF7FEB">
        <w:t xml:space="preserve"> simply</w:t>
      </w:r>
      <w:r w:rsidRPr="00AF7FEB">
        <w:t xml:space="preserve"> r</w:t>
      </w:r>
      <w:r w:rsidR="00A11480" w:rsidRPr="00AF7FEB">
        <w:t xml:space="preserve">est in </w:t>
      </w:r>
      <w:r w:rsidR="00537687" w:rsidRPr="00AF7FEB">
        <w:t xml:space="preserve">the </w:t>
      </w:r>
      <w:r w:rsidR="00A11480" w:rsidRPr="00AF7FEB">
        <w:t xml:space="preserve">stillness for </w:t>
      </w:r>
      <w:r w:rsidR="00933BB6" w:rsidRPr="00AF7FEB">
        <w:t>one</w:t>
      </w:r>
      <w:r w:rsidR="00A11480" w:rsidRPr="00AF7FEB">
        <w:t xml:space="preserve"> minute. </w:t>
      </w:r>
      <w:r w:rsidR="00537687" w:rsidRPr="00AF7FEB">
        <w:rPr>
          <w:i/>
        </w:rPr>
        <w:t xml:space="preserve">(Pause </w:t>
      </w:r>
      <w:r w:rsidR="00133A61" w:rsidRPr="00AF7FEB">
        <w:rPr>
          <w:i/>
        </w:rPr>
        <w:t xml:space="preserve">for </w:t>
      </w:r>
      <w:r w:rsidR="00537687" w:rsidRPr="00AF7FEB">
        <w:rPr>
          <w:i/>
        </w:rPr>
        <w:t>1 minute</w:t>
      </w:r>
      <w:r w:rsidR="00693392" w:rsidRPr="00AF7FEB">
        <w:rPr>
          <w:i/>
        </w:rPr>
        <w:t>)</w:t>
      </w:r>
    </w:p>
    <w:bookmarkEnd w:id="18"/>
    <w:p w14:paraId="7D182805" w14:textId="77777777" w:rsidR="00E14561" w:rsidRPr="00AF7FEB" w:rsidRDefault="00E14561" w:rsidP="00133A61">
      <w:pPr>
        <w:spacing w:after="0" w:line="240" w:lineRule="auto"/>
        <w:jc w:val="both"/>
      </w:pPr>
    </w:p>
    <w:p w14:paraId="22C43F1B" w14:textId="77777777" w:rsidR="00E14561" w:rsidRPr="00AF7FEB" w:rsidRDefault="009B6A6A" w:rsidP="00133A61">
      <w:pPr>
        <w:spacing w:after="0" w:line="240" w:lineRule="auto"/>
        <w:jc w:val="both"/>
        <w:rPr>
          <w:rFonts w:eastAsia="Times New Roman" w:cs="Times New Roman"/>
          <w:i/>
          <w:color w:val="000000"/>
        </w:rPr>
      </w:pPr>
      <w:r w:rsidRPr="00AF7FEB">
        <w:t>As</w:t>
      </w:r>
      <w:r w:rsidR="00693392" w:rsidRPr="00AF7FEB">
        <w:t xml:space="preserve"> you rest, </w:t>
      </w:r>
      <w:r w:rsidR="00450252" w:rsidRPr="00AF7FEB">
        <w:t xml:space="preserve">listen to </w:t>
      </w:r>
      <w:r w:rsidR="00693392" w:rsidRPr="00AF7FEB">
        <w:t>o</w:t>
      </w:r>
      <w:r w:rsidR="003B73F4" w:rsidRPr="00AF7FEB">
        <w:t>ur</w:t>
      </w:r>
      <w:r w:rsidR="00173F0A" w:rsidRPr="00AF7FEB">
        <w:t xml:space="preserve"> hymn for this confession</w:t>
      </w:r>
      <w:r w:rsidR="00B33D13" w:rsidRPr="00AF7FEB">
        <w:t>,</w:t>
      </w:r>
      <w:r w:rsidR="003B73F4" w:rsidRPr="00AF7FEB">
        <w:t xml:space="preserve"> </w:t>
      </w:r>
      <w:r w:rsidR="00E37DE1" w:rsidRPr="00AF7FEB">
        <w:rPr>
          <w:rFonts w:eastAsia="Times New Roman" w:cs="Times New Roman"/>
          <w:i/>
          <w:color w:val="000000"/>
        </w:rPr>
        <w:t>All the Way my Savior Leads Me</w:t>
      </w:r>
      <w:r w:rsidR="00E37DE1" w:rsidRPr="00AF7FEB">
        <w:rPr>
          <w:rFonts w:eastAsia="Times New Roman" w:cs="Times New Roman"/>
          <w:color w:val="000000"/>
        </w:rPr>
        <w:t>.</w:t>
      </w:r>
    </w:p>
    <w:p w14:paraId="5DB5A8E0" w14:textId="77777777" w:rsidR="00B50F0E" w:rsidRPr="00AF7FEB" w:rsidRDefault="00B50F0E" w:rsidP="00133A61">
      <w:pPr>
        <w:spacing w:after="0" w:line="240" w:lineRule="auto"/>
        <w:jc w:val="both"/>
        <w:rPr>
          <w:rFonts w:eastAsia="Times New Roman" w:cs="Times New Roman"/>
          <w:color w:val="000000"/>
        </w:rPr>
      </w:pPr>
    </w:p>
    <w:p w14:paraId="1D1C90D0" w14:textId="77777777" w:rsidR="00504FA5" w:rsidRPr="00AF7FEB" w:rsidRDefault="00504FA5" w:rsidP="00133A61">
      <w:pPr>
        <w:spacing w:after="0" w:line="240" w:lineRule="auto"/>
        <w:jc w:val="center"/>
        <w:rPr>
          <w:rFonts w:eastAsia="Times New Roman" w:cs="Times New Roman"/>
          <w:color w:val="000000"/>
        </w:rPr>
      </w:pPr>
      <w:r w:rsidRPr="00AF7FEB">
        <w:rPr>
          <w:rFonts w:eastAsia="Times New Roman" w:cs="Times New Roman"/>
          <w:color w:val="000000"/>
        </w:rPr>
        <w:t>All the way my Savior leads me,</w:t>
      </w:r>
      <w:r w:rsidR="00FA60BF" w:rsidRPr="00AF7FEB">
        <w:rPr>
          <w:rFonts w:eastAsia="Times New Roman" w:cs="Times New Roman"/>
          <w:color w:val="000000"/>
        </w:rPr>
        <w:t xml:space="preserve"> c</w:t>
      </w:r>
      <w:r w:rsidRPr="00AF7FEB">
        <w:rPr>
          <w:rFonts w:eastAsia="Times New Roman" w:cs="Times New Roman"/>
          <w:color w:val="000000"/>
        </w:rPr>
        <w:t>heers each winding path I tread,</w:t>
      </w:r>
    </w:p>
    <w:p w14:paraId="6BEC4391" w14:textId="77777777" w:rsidR="00504FA5" w:rsidRPr="00AF7FEB" w:rsidRDefault="00504FA5" w:rsidP="00133A61">
      <w:pPr>
        <w:spacing w:after="0" w:line="240" w:lineRule="auto"/>
        <w:jc w:val="center"/>
        <w:rPr>
          <w:rFonts w:eastAsia="Times New Roman" w:cs="Times New Roman"/>
          <w:color w:val="000000"/>
        </w:rPr>
      </w:pPr>
      <w:r w:rsidRPr="00AF7FEB">
        <w:rPr>
          <w:rFonts w:eastAsia="Times New Roman" w:cs="Times New Roman"/>
          <w:color w:val="000000"/>
        </w:rPr>
        <w:t>Gives me grace for every trial,</w:t>
      </w:r>
      <w:r w:rsidR="00FA60BF" w:rsidRPr="00AF7FEB">
        <w:rPr>
          <w:rFonts w:eastAsia="Times New Roman" w:cs="Times New Roman"/>
          <w:color w:val="000000"/>
        </w:rPr>
        <w:t xml:space="preserve"> f</w:t>
      </w:r>
      <w:r w:rsidRPr="00AF7FEB">
        <w:rPr>
          <w:rFonts w:eastAsia="Times New Roman" w:cs="Times New Roman"/>
          <w:color w:val="000000"/>
        </w:rPr>
        <w:t>eeds me with the living Bread.</w:t>
      </w:r>
    </w:p>
    <w:p w14:paraId="61E900DE" w14:textId="77777777" w:rsidR="00504FA5" w:rsidRPr="00AF7FEB" w:rsidRDefault="00504FA5" w:rsidP="00133A61">
      <w:pPr>
        <w:spacing w:after="0" w:line="240" w:lineRule="auto"/>
        <w:jc w:val="center"/>
        <w:rPr>
          <w:rFonts w:eastAsia="Times New Roman" w:cs="Times New Roman"/>
          <w:color w:val="000000"/>
        </w:rPr>
      </w:pPr>
      <w:r w:rsidRPr="00AF7FEB">
        <w:rPr>
          <w:rFonts w:eastAsia="Times New Roman" w:cs="Times New Roman"/>
          <w:color w:val="000000"/>
        </w:rPr>
        <w:t>Though my weary steps may falter,</w:t>
      </w:r>
      <w:r w:rsidR="00FA60BF" w:rsidRPr="00AF7FEB">
        <w:rPr>
          <w:rFonts w:eastAsia="Times New Roman" w:cs="Times New Roman"/>
          <w:color w:val="000000"/>
        </w:rPr>
        <w:t xml:space="preserve"> a</w:t>
      </w:r>
      <w:r w:rsidRPr="00AF7FEB">
        <w:rPr>
          <w:rFonts w:eastAsia="Times New Roman" w:cs="Times New Roman"/>
          <w:color w:val="000000"/>
        </w:rPr>
        <w:t>nd my soul athirst may be,</w:t>
      </w:r>
    </w:p>
    <w:p w14:paraId="42D333C4" w14:textId="6A2BBB52" w:rsidR="00F2702C" w:rsidRPr="00AF7FEB" w:rsidRDefault="00F2702C" w:rsidP="00133A61">
      <w:pPr>
        <w:spacing w:after="0" w:line="240" w:lineRule="auto"/>
        <w:jc w:val="center"/>
        <w:rPr>
          <w:rFonts w:eastAsia="Times New Roman" w:cs="Times New Roman"/>
          <w:color w:val="000000"/>
        </w:rPr>
      </w:pPr>
      <w:r w:rsidRPr="00AF7FEB">
        <w:rPr>
          <w:rFonts w:eastAsia="Times New Roman" w:cs="Times New Roman"/>
          <w:color w:val="000000"/>
        </w:rPr>
        <w:t>Gushing from the Rock before me</w:t>
      </w:r>
      <w:r w:rsidR="00283E99" w:rsidRPr="00AF7FEB">
        <w:rPr>
          <w:rFonts w:eastAsia="Times New Roman" w:cs="Times New Roman"/>
          <w:color w:val="000000"/>
        </w:rPr>
        <w:t>—Lo! A spring</w:t>
      </w:r>
      <w:r w:rsidRPr="00AF7FEB">
        <w:rPr>
          <w:rFonts w:eastAsia="Times New Roman" w:cs="Times New Roman"/>
          <w:color w:val="000000"/>
        </w:rPr>
        <w:t xml:space="preserve"> of joy I see</w:t>
      </w:r>
      <w:r w:rsidR="005374AB" w:rsidRPr="00AF7FEB">
        <w:rPr>
          <w:rFonts w:eastAsia="Times New Roman" w:cs="Times New Roman"/>
          <w:color w:val="000000"/>
        </w:rPr>
        <w:t>;</w:t>
      </w:r>
    </w:p>
    <w:p w14:paraId="3B75CE5B" w14:textId="77777777" w:rsidR="00504FA5" w:rsidRPr="00AF7FEB" w:rsidRDefault="00FA60BF" w:rsidP="00133A61">
      <w:pPr>
        <w:spacing w:after="0" w:line="240" w:lineRule="auto"/>
        <w:jc w:val="center"/>
        <w:rPr>
          <w:rFonts w:eastAsia="Times New Roman" w:cs="Times New Roman"/>
          <w:color w:val="000000"/>
        </w:rPr>
      </w:pPr>
      <w:r w:rsidRPr="00AF7FEB">
        <w:rPr>
          <w:rFonts w:eastAsia="Times New Roman" w:cs="Times New Roman"/>
          <w:color w:val="000000"/>
        </w:rPr>
        <w:t>Gushing from the Rock before me—</w:t>
      </w:r>
      <w:r w:rsidR="00504FA5" w:rsidRPr="00AF7FEB">
        <w:rPr>
          <w:rFonts w:eastAsia="Times New Roman" w:cs="Times New Roman"/>
          <w:color w:val="000000"/>
        </w:rPr>
        <w:t xml:space="preserve">Lo! </w:t>
      </w:r>
      <w:r w:rsidR="00F2702C" w:rsidRPr="00AF7FEB">
        <w:rPr>
          <w:rFonts w:eastAsia="Times New Roman" w:cs="Times New Roman"/>
          <w:color w:val="000000"/>
        </w:rPr>
        <w:t>A</w:t>
      </w:r>
      <w:r w:rsidR="00504FA5" w:rsidRPr="00AF7FEB">
        <w:rPr>
          <w:rFonts w:eastAsia="Times New Roman" w:cs="Times New Roman"/>
          <w:color w:val="000000"/>
        </w:rPr>
        <w:t xml:space="preserve"> spring of joy I see.</w:t>
      </w:r>
      <w:r w:rsidR="002D4C67" w:rsidRPr="00AF7FEB">
        <w:rPr>
          <w:rStyle w:val="EndnoteReference"/>
          <w:rFonts w:eastAsia="Times New Roman" w:cs="Times New Roman"/>
          <w:color w:val="000000"/>
        </w:rPr>
        <w:endnoteReference w:id="1"/>
      </w:r>
    </w:p>
    <w:p w14:paraId="317A3EF8" w14:textId="77777777" w:rsidR="00736BCC" w:rsidRPr="00AF7FEB" w:rsidRDefault="00736BCC" w:rsidP="00133A61">
      <w:pPr>
        <w:spacing w:after="0" w:line="240" w:lineRule="auto"/>
        <w:jc w:val="both"/>
        <w:rPr>
          <w:rFonts w:eastAsia="Times New Roman" w:cs="Times New Roman"/>
          <w:color w:val="000000"/>
        </w:rPr>
      </w:pPr>
    </w:p>
    <w:p w14:paraId="39CE75A1" w14:textId="77777777" w:rsidR="00B11033" w:rsidRPr="00AF7FEB" w:rsidRDefault="00B11033" w:rsidP="00133A61">
      <w:pPr>
        <w:spacing w:after="0" w:line="240" w:lineRule="auto"/>
        <w:jc w:val="both"/>
        <w:rPr>
          <w:rFonts w:eastAsia="Times New Roman" w:cs="Times New Roman"/>
          <w:color w:val="000000"/>
        </w:rPr>
      </w:pPr>
      <w:r w:rsidRPr="00AF7FEB">
        <w:rPr>
          <w:rFonts w:eastAsia="Times New Roman" w:cs="Times New Roman"/>
          <w:color w:val="000000"/>
        </w:rPr>
        <w:t>Take a deep breath.</w:t>
      </w:r>
    </w:p>
    <w:p w14:paraId="40836A8B" w14:textId="77777777" w:rsidR="00997E30" w:rsidRPr="00AF7FEB" w:rsidRDefault="00997E30" w:rsidP="00997E30">
      <w:pPr>
        <w:spacing w:after="0" w:line="240" w:lineRule="auto"/>
        <w:jc w:val="both"/>
        <w:rPr>
          <w:i/>
        </w:rPr>
      </w:pPr>
      <w:r w:rsidRPr="00AF7FEB">
        <w:rPr>
          <w:i/>
        </w:rPr>
        <w:t>(If time permits, ask, “Does anyone have comments or questions about this training</w:t>
      </w:r>
      <w:r w:rsidR="0099243C" w:rsidRPr="00AF7FEB">
        <w:rPr>
          <w:i/>
        </w:rPr>
        <w:t>?”</w:t>
      </w:r>
      <w:r w:rsidRPr="00AF7FEB">
        <w:rPr>
          <w:i/>
        </w:rPr>
        <w:t xml:space="preserve">) </w:t>
      </w:r>
    </w:p>
    <w:p w14:paraId="0C9B3429" w14:textId="77777777" w:rsidR="007E4B3B" w:rsidRPr="00AF7FEB" w:rsidRDefault="007E4B3B" w:rsidP="00133A61">
      <w:pPr>
        <w:spacing w:after="0" w:line="240" w:lineRule="auto"/>
        <w:jc w:val="both"/>
        <w:rPr>
          <w:rFonts w:eastAsia="Times New Roman" w:cs="Times New Roman"/>
          <w:color w:val="000000"/>
        </w:rPr>
      </w:pPr>
    </w:p>
    <w:p w14:paraId="392CBE52" w14:textId="77777777" w:rsidR="00285B9A" w:rsidRPr="00AF7FEB" w:rsidRDefault="00537687" w:rsidP="00133A61">
      <w:pPr>
        <w:spacing w:after="0" w:line="240" w:lineRule="auto"/>
        <w:jc w:val="both"/>
        <w:rPr>
          <w:b/>
        </w:rPr>
      </w:pPr>
      <w:r w:rsidRPr="00AF7FEB">
        <w:rPr>
          <w:b/>
        </w:rPr>
        <w:t>0:20</w:t>
      </w:r>
      <w:r w:rsidR="00285B9A" w:rsidRPr="00AF7FEB">
        <w:rPr>
          <w:b/>
        </w:rPr>
        <w:tab/>
        <w:t>KARIS CONFESSION</w:t>
      </w:r>
    </w:p>
    <w:p w14:paraId="048E16D3" w14:textId="77777777" w:rsidR="00E14561" w:rsidRPr="00AF7FEB" w:rsidRDefault="00E14561" w:rsidP="00133A61">
      <w:pPr>
        <w:spacing w:after="0" w:line="240" w:lineRule="auto"/>
        <w:jc w:val="both"/>
        <w:rPr>
          <w:b/>
        </w:rPr>
      </w:pPr>
    </w:p>
    <w:p w14:paraId="5A0E579F" w14:textId="77777777" w:rsidR="002737BA" w:rsidRPr="00AF7FEB" w:rsidRDefault="00537687" w:rsidP="00133A61">
      <w:pPr>
        <w:tabs>
          <w:tab w:val="left" w:pos="720"/>
          <w:tab w:val="left" w:pos="1440"/>
          <w:tab w:val="left" w:pos="3030"/>
        </w:tabs>
        <w:spacing w:after="0" w:line="240" w:lineRule="auto"/>
        <w:jc w:val="both"/>
        <w:rPr>
          <w:b/>
        </w:rPr>
      </w:pPr>
      <w:r w:rsidRPr="00AF7FEB">
        <w:rPr>
          <w:b/>
        </w:rPr>
        <w:t>0:2</w:t>
      </w:r>
      <w:r w:rsidR="000A501E" w:rsidRPr="00AF7FEB">
        <w:rPr>
          <w:b/>
        </w:rPr>
        <w:t>1</w:t>
      </w:r>
      <w:r w:rsidR="00285B9A" w:rsidRPr="00AF7FEB">
        <w:rPr>
          <w:b/>
        </w:rPr>
        <w:tab/>
        <w:t>TO</w:t>
      </w:r>
      <w:r w:rsidR="002737BA" w:rsidRPr="00AF7FEB">
        <w:rPr>
          <w:b/>
        </w:rPr>
        <w:t>OLBOX</w:t>
      </w:r>
    </w:p>
    <w:p w14:paraId="734446BA" w14:textId="77777777" w:rsidR="00BE75AF" w:rsidRPr="00AF7FEB" w:rsidRDefault="00BE75AF" w:rsidP="00133A61">
      <w:pPr>
        <w:tabs>
          <w:tab w:val="left" w:pos="720"/>
          <w:tab w:val="left" w:pos="1440"/>
          <w:tab w:val="left" w:pos="3030"/>
        </w:tabs>
        <w:spacing w:after="0" w:line="240" w:lineRule="auto"/>
        <w:jc w:val="both"/>
        <w:rPr>
          <w:b/>
        </w:rPr>
      </w:pPr>
    </w:p>
    <w:p w14:paraId="1D5A30DA" w14:textId="77777777" w:rsidR="00BE75AF" w:rsidRPr="00AF7FEB" w:rsidRDefault="00BE75AF" w:rsidP="00133A61">
      <w:pPr>
        <w:shd w:val="clear" w:color="auto" w:fill="FFFFFF"/>
        <w:spacing w:after="0" w:line="240" w:lineRule="auto"/>
        <w:jc w:val="both"/>
        <w:rPr>
          <w:rFonts w:eastAsia="Times New Roman" w:cs="Arial"/>
          <w:bCs/>
        </w:rPr>
      </w:pPr>
      <w:r w:rsidRPr="00AF7FEB">
        <w:rPr>
          <w:rFonts w:eastAsia="Times New Roman" w:cs="Arial"/>
          <w:bCs/>
        </w:rPr>
        <w:t>This month we are exploring KF Confession 3:</w:t>
      </w:r>
    </w:p>
    <w:p w14:paraId="2810E899" w14:textId="77777777" w:rsidR="00BE75AF" w:rsidRPr="00AF7FEB" w:rsidRDefault="00BE75AF" w:rsidP="00133A61">
      <w:pPr>
        <w:shd w:val="clear" w:color="auto" w:fill="FFFFFF"/>
        <w:spacing w:after="0" w:line="240" w:lineRule="auto"/>
        <w:jc w:val="both"/>
        <w:rPr>
          <w:rFonts w:eastAsia="Times New Roman" w:cs="Arial"/>
          <w:bCs/>
        </w:rPr>
      </w:pPr>
    </w:p>
    <w:p w14:paraId="2BB80169" w14:textId="77777777" w:rsidR="00BE75AF" w:rsidRPr="00AF7FEB" w:rsidRDefault="00BE75AF" w:rsidP="00133A61">
      <w:pPr>
        <w:shd w:val="clear" w:color="auto" w:fill="FFFFFF"/>
        <w:spacing w:after="0" w:line="240" w:lineRule="auto"/>
        <w:jc w:val="center"/>
        <w:rPr>
          <w:rFonts w:eastAsia="Times New Roman" w:cs="Arial"/>
        </w:rPr>
      </w:pPr>
      <w:r w:rsidRPr="00AF7FEB">
        <w:rPr>
          <w:rFonts w:eastAsia="Times New Roman" w:cs="Arial"/>
          <w:bCs/>
        </w:rPr>
        <w:t>We constructed</w:t>
      </w:r>
      <w:r w:rsidRPr="00AF7FEB">
        <w:rPr>
          <w:rFonts w:eastAsia="Times New Roman" w:cs="Arial"/>
          <w:b/>
          <w:bCs/>
        </w:rPr>
        <w:t xml:space="preserve"> </w:t>
      </w:r>
      <w:r w:rsidRPr="00AF7FEB">
        <w:rPr>
          <w:rFonts w:eastAsia="Times New Roman" w:cs="Arial"/>
        </w:rPr>
        <w:t>legal systems based on our own assessment of good and evil.</w:t>
      </w:r>
    </w:p>
    <w:p w14:paraId="4D1AEC17" w14:textId="77777777" w:rsidR="002737BA" w:rsidRPr="00AF7FEB" w:rsidRDefault="002737BA" w:rsidP="00133A61">
      <w:pPr>
        <w:shd w:val="clear" w:color="auto" w:fill="FFFFFF"/>
        <w:spacing w:after="0" w:line="240" w:lineRule="auto"/>
        <w:jc w:val="both"/>
        <w:rPr>
          <w:rFonts w:eastAsia="Times New Roman" w:cs="Arial"/>
          <w:b/>
          <w:bCs/>
          <w:color w:val="500050"/>
        </w:rPr>
      </w:pPr>
    </w:p>
    <w:p w14:paraId="1CE00B1F" w14:textId="5EFBC8A6" w:rsidR="002737BA" w:rsidRPr="00AF7FEB" w:rsidRDefault="002737BA" w:rsidP="004E482E">
      <w:pPr>
        <w:widowControl w:val="0"/>
        <w:shd w:val="clear" w:color="auto" w:fill="FFFFFF"/>
        <w:spacing w:after="0" w:line="240" w:lineRule="auto"/>
        <w:jc w:val="both"/>
        <w:rPr>
          <w:rFonts w:eastAsia="Times New Roman" w:cs="Arial"/>
          <w:color w:val="222222"/>
        </w:rPr>
      </w:pPr>
      <w:r w:rsidRPr="00AF7FEB">
        <w:rPr>
          <w:rFonts w:eastAsia="Times New Roman" w:cs="Arial"/>
          <w:color w:val="222222"/>
        </w:rPr>
        <w:t>The</w:t>
      </w:r>
      <w:r w:rsidR="00FA51D6" w:rsidRPr="00AF7FEB">
        <w:rPr>
          <w:rFonts w:eastAsia="Times New Roman" w:cs="Arial"/>
          <w:color w:val="222222"/>
        </w:rPr>
        <w:t xml:space="preserve"> </w:t>
      </w:r>
      <w:r w:rsidR="00B11033" w:rsidRPr="00AF7FEB">
        <w:rPr>
          <w:rFonts w:eastAsia="Times New Roman" w:cs="Arial"/>
          <w:b/>
          <w:bCs/>
          <w:color w:val="222222"/>
        </w:rPr>
        <w:t>Two Paths Flowc</w:t>
      </w:r>
      <w:r w:rsidRPr="00AF7FEB">
        <w:rPr>
          <w:rFonts w:eastAsia="Times New Roman" w:cs="Arial"/>
          <w:b/>
          <w:bCs/>
          <w:color w:val="222222"/>
        </w:rPr>
        <w:t>hart</w:t>
      </w:r>
      <w:r w:rsidR="00240FFE" w:rsidRPr="00AF7FEB">
        <w:rPr>
          <w:rFonts w:eastAsia="Times New Roman" w:cs="Arial"/>
          <w:color w:val="222222"/>
        </w:rPr>
        <w:t xml:space="preserve"> </w:t>
      </w:r>
      <w:r w:rsidRPr="00AF7FEB">
        <w:rPr>
          <w:rFonts w:eastAsia="Times New Roman" w:cs="Arial"/>
          <w:color w:val="222222"/>
        </w:rPr>
        <w:t xml:space="preserve">begins with an event. Right now we are concerned with events that trigger a fear reaction. </w:t>
      </w:r>
      <w:bookmarkStart w:id="19" w:name="_Hlk515817236"/>
      <w:r w:rsidR="00961A40" w:rsidRPr="00AF7FEB">
        <w:rPr>
          <w:rFonts w:eastAsia="Times New Roman" w:cs="Arial"/>
          <w:color w:val="222222"/>
        </w:rPr>
        <w:t xml:space="preserve">If we perceive the event as a danger or </w:t>
      </w:r>
      <w:r w:rsidR="00182148" w:rsidRPr="00AF7FEB">
        <w:rPr>
          <w:rFonts w:eastAsia="Times New Roman" w:cs="Arial"/>
          <w:color w:val="222222"/>
        </w:rPr>
        <w:t xml:space="preserve">a </w:t>
      </w:r>
      <w:r w:rsidR="00961A40" w:rsidRPr="00AF7FEB">
        <w:rPr>
          <w:rFonts w:eastAsia="Times New Roman" w:cs="Arial"/>
          <w:color w:val="222222"/>
        </w:rPr>
        <w:t xml:space="preserve">threat to </w:t>
      </w:r>
      <w:r w:rsidR="003013EC" w:rsidRPr="00AF7FEB">
        <w:rPr>
          <w:rFonts w:eastAsia="Times New Roman" w:cs="Arial"/>
          <w:color w:val="222222"/>
        </w:rPr>
        <w:t xml:space="preserve">our </w:t>
      </w:r>
      <w:r w:rsidR="00961A40" w:rsidRPr="00AF7FEB">
        <w:rPr>
          <w:rFonts w:eastAsia="Times New Roman" w:cs="Arial"/>
          <w:color w:val="222222"/>
        </w:rPr>
        <w:t>Idol Self</w:t>
      </w:r>
      <w:bookmarkEnd w:id="19"/>
      <w:r w:rsidRPr="00AF7FEB">
        <w:rPr>
          <w:rFonts w:eastAsia="Times New Roman" w:cs="Arial"/>
          <w:color w:val="222222"/>
        </w:rPr>
        <w:t xml:space="preserve">, we judge it as evil. If the event </w:t>
      </w:r>
      <w:r w:rsidR="00240FFE" w:rsidRPr="00AF7FEB">
        <w:rPr>
          <w:rFonts w:eastAsia="Times New Roman" w:cs="Arial"/>
          <w:color w:val="222222"/>
        </w:rPr>
        <w:t>seems to deliver us from</w:t>
      </w:r>
      <w:r w:rsidRPr="00AF7FEB">
        <w:rPr>
          <w:rFonts w:eastAsia="Times New Roman" w:cs="Arial"/>
          <w:color w:val="222222"/>
        </w:rPr>
        <w:t xml:space="preserve"> danger, we judge it as good. </w:t>
      </w:r>
      <w:bookmarkStart w:id="20" w:name="_Hlk105309855"/>
      <w:r w:rsidRPr="00AF7FEB">
        <w:rPr>
          <w:rFonts w:eastAsia="Times New Roman" w:cs="Arial"/>
          <w:i/>
          <w:iCs/>
          <w:color w:val="222222"/>
        </w:rPr>
        <w:t xml:space="preserve">The judgment, </w:t>
      </w:r>
      <w:r w:rsidR="00F05A1C" w:rsidRPr="00AF7FEB">
        <w:rPr>
          <w:rFonts w:eastAsia="Times New Roman" w:cs="Arial"/>
          <w:i/>
          <w:iCs/>
          <w:color w:val="222222"/>
        </w:rPr>
        <w:t xml:space="preserve">however, </w:t>
      </w:r>
      <w:r w:rsidRPr="00AF7FEB">
        <w:rPr>
          <w:rFonts w:eastAsia="Times New Roman" w:cs="Arial"/>
          <w:i/>
          <w:iCs/>
          <w:color w:val="222222"/>
        </w:rPr>
        <w:t xml:space="preserve">more than </w:t>
      </w:r>
      <w:r w:rsidR="00504FA5" w:rsidRPr="00AF7FEB">
        <w:rPr>
          <w:rFonts w:eastAsia="Times New Roman" w:cs="Arial"/>
          <w:i/>
          <w:iCs/>
          <w:color w:val="222222"/>
        </w:rPr>
        <w:t xml:space="preserve">the event, </w:t>
      </w:r>
      <w:r w:rsidR="005C65F6" w:rsidRPr="00AF7FEB">
        <w:rPr>
          <w:rFonts w:eastAsia="Times New Roman" w:cs="Arial"/>
          <w:i/>
          <w:iCs/>
          <w:color w:val="222222"/>
        </w:rPr>
        <w:t xml:space="preserve">is </w:t>
      </w:r>
      <w:r w:rsidR="00240FFE" w:rsidRPr="00AF7FEB">
        <w:rPr>
          <w:rFonts w:eastAsia="Times New Roman" w:cs="Arial"/>
          <w:i/>
          <w:iCs/>
          <w:color w:val="222222"/>
        </w:rPr>
        <w:t>what hurts us.</w:t>
      </w:r>
      <w:r w:rsidR="00E255AA" w:rsidRPr="00AF7FEB">
        <w:rPr>
          <w:rFonts w:eastAsia="Times New Roman" w:cs="Arial"/>
          <w:i/>
          <w:iCs/>
          <w:color w:val="222222"/>
        </w:rPr>
        <w:t xml:space="preserve"> (Repeat)</w:t>
      </w:r>
    </w:p>
    <w:p w14:paraId="4BD007DE" w14:textId="45B545E3" w:rsidR="00842D48" w:rsidRPr="00AF7FEB" w:rsidRDefault="002737BA" w:rsidP="00376700">
      <w:pPr>
        <w:widowControl w:val="0"/>
        <w:shd w:val="clear" w:color="auto" w:fill="FFFFFF"/>
        <w:spacing w:after="0" w:line="240" w:lineRule="auto"/>
        <w:jc w:val="both"/>
        <w:rPr>
          <w:rFonts w:eastAsia="Times New Roman" w:cs="Arial"/>
          <w:color w:val="222222"/>
        </w:rPr>
      </w:pPr>
      <w:bookmarkStart w:id="21" w:name="OLE_LINK11"/>
      <w:bookmarkStart w:id="22" w:name="OLE_LINK12"/>
      <w:bookmarkStart w:id="23" w:name="OLE_LINK13"/>
      <w:bookmarkEnd w:id="20"/>
      <w:r w:rsidRPr="00AF7FEB">
        <w:rPr>
          <w:rFonts w:eastAsia="Times New Roman" w:cs="Arial"/>
          <w:color w:val="222222"/>
        </w:rPr>
        <w:lastRenderedPageBreak/>
        <w:t>We are so afraid of messing up, of others messing up, or</w:t>
      </w:r>
      <w:r w:rsidR="00517616" w:rsidRPr="00AF7FEB">
        <w:rPr>
          <w:rFonts w:eastAsia="Times New Roman" w:cs="Arial"/>
          <w:color w:val="222222"/>
        </w:rPr>
        <w:t xml:space="preserve"> of</w:t>
      </w:r>
      <w:r w:rsidRPr="00AF7FEB">
        <w:rPr>
          <w:rFonts w:eastAsia="Times New Roman" w:cs="Arial"/>
          <w:color w:val="222222"/>
        </w:rPr>
        <w:t xml:space="preserve"> life messing up according to our ideas of good or evil</w:t>
      </w:r>
      <w:r w:rsidR="007F5DE7" w:rsidRPr="00AF7FEB">
        <w:rPr>
          <w:rFonts w:eastAsia="Times New Roman" w:cs="Arial"/>
          <w:color w:val="222222"/>
        </w:rPr>
        <w:t xml:space="preserve">, </w:t>
      </w:r>
      <w:r w:rsidR="00CC34B5" w:rsidRPr="00AF7FEB">
        <w:rPr>
          <w:rFonts w:eastAsia="Times New Roman" w:cs="Arial"/>
          <w:color w:val="222222"/>
        </w:rPr>
        <w:t xml:space="preserve">and </w:t>
      </w:r>
      <w:r w:rsidR="007F5DE7" w:rsidRPr="00AF7FEB">
        <w:rPr>
          <w:rFonts w:eastAsia="Times New Roman" w:cs="Arial"/>
          <w:color w:val="222222"/>
        </w:rPr>
        <w:t>yet these</w:t>
      </w:r>
      <w:r w:rsidR="005D5F83" w:rsidRPr="00AF7FEB">
        <w:rPr>
          <w:rFonts w:eastAsia="Times New Roman" w:cs="Arial"/>
          <w:color w:val="222222"/>
        </w:rPr>
        <w:t xml:space="preserve"> </w:t>
      </w:r>
      <w:r w:rsidR="00211D23" w:rsidRPr="00AF7FEB">
        <w:rPr>
          <w:rFonts w:eastAsia="Times New Roman" w:cs="Arial"/>
          <w:color w:val="222222"/>
        </w:rPr>
        <w:t>feelings of</w:t>
      </w:r>
      <w:r w:rsidRPr="00AF7FEB">
        <w:rPr>
          <w:rFonts w:eastAsia="Times New Roman" w:cs="Arial"/>
          <w:color w:val="222222"/>
        </w:rPr>
        <w:t xml:space="preserve"> fear are not evil in themselves</w:t>
      </w:r>
      <w:r w:rsidR="006F5065" w:rsidRPr="00AF7FEB">
        <w:rPr>
          <w:rFonts w:eastAsia="Times New Roman" w:cs="Arial"/>
          <w:color w:val="222222"/>
        </w:rPr>
        <w:t>—t</w:t>
      </w:r>
      <w:r w:rsidR="00DB51B7" w:rsidRPr="00AF7FEB">
        <w:rPr>
          <w:rFonts w:eastAsia="Times New Roman" w:cs="Arial"/>
          <w:color w:val="222222"/>
        </w:rPr>
        <w:t xml:space="preserve">he fear of lost opportunity and potential </w:t>
      </w:r>
      <w:r w:rsidR="003E0C52" w:rsidRPr="00AF7FEB">
        <w:rPr>
          <w:rFonts w:eastAsia="Times New Roman" w:cs="Arial"/>
          <w:color w:val="222222"/>
        </w:rPr>
        <w:t xml:space="preserve">may </w:t>
      </w:r>
      <w:r w:rsidR="004501CB" w:rsidRPr="00AF7FEB">
        <w:rPr>
          <w:rFonts w:eastAsia="Times New Roman" w:cs="Arial"/>
          <w:color w:val="222222"/>
        </w:rPr>
        <w:t xml:space="preserve">actually </w:t>
      </w:r>
      <w:r w:rsidR="00DB51B7" w:rsidRPr="00AF7FEB">
        <w:rPr>
          <w:rFonts w:eastAsia="Times New Roman" w:cs="Arial"/>
          <w:color w:val="222222"/>
        </w:rPr>
        <w:t xml:space="preserve">motivate us to do the work of recovery. </w:t>
      </w:r>
      <w:r w:rsidR="0006185C" w:rsidRPr="00AF7FEB">
        <w:rPr>
          <w:rFonts w:eastAsia="Times New Roman" w:cs="Arial"/>
          <w:color w:val="222222"/>
        </w:rPr>
        <w:t>You</w:t>
      </w:r>
      <w:r w:rsidR="00842D48" w:rsidRPr="00AF7FEB">
        <w:rPr>
          <w:rFonts w:eastAsia="Times New Roman" w:cs="Arial"/>
          <w:color w:val="222222"/>
        </w:rPr>
        <w:t xml:space="preserve"> can</w:t>
      </w:r>
      <w:r w:rsidRPr="00AF7FEB">
        <w:rPr>
          <w:rFonts w:eastAsia="Times New Roman" w:cs="Arial"/>
          <w:color w:val="222222"/>
        </w:rPr>
        <w:t xml:space="preserve"> learn to recogn</w:t>
      </w:r>
      <w:r w:rsidR="0006185C" w:rsidRPr="00AF7FEB">
        <w:rPr>
          <w:rFonts w:eastAsia="Times New Roman" w:cs="Arial"/>
          <w:color w:val="222222"/>
        </w:rPr>
        <w:t xml:space="preserve">ize fear </w:t>
      </w:r>
      <w:r w:rsidR="00DB51B7" w:rsidRPr="00AF7FEB">
        <w:rPr>
          <w:rFonts w:eastAsia="Times New Roman" w:cs="Arial"/>
          <w:color w:val="222222"/>
        </w:rPr>
        <w:t xml:space="preserve">in your body </w:t>
      </w:r>
      <w:r w:rsidR="0006185C" w:rsidRPr="00AF7FEB">
        <w:rPr>
          <w:rFonts w:eastAsia="Times New Roman" w:cs="Arial"/>
          <w:color w:val="222222"/>
        </w:rPr>
        <w:t>when</w:t>
      </w:r>
      <w:r w:rsidR="00182148" w:rsidRPr="00AF7FEB">
        <w:rPr>
          <w:rFonts w:eastAsia="Times New Roman" w:cs="Arial"/>
          <w:color w:val="222222"/>
        </w:rPr>
        <w:t>ever</w:t>
      </w:r>
      <w:r w:rsidR="0006185C" w:rsidRPr="00AF7FEB">
        <w:rPr>
          <w:rFonts w:eastAsia="Times New Roman" w:cs="Arial"/>
          <w:color w:val="222222"/>
        </w:rPr>
        <w:t xml:space="preserve"> you</w:t>
      </w:r>
      <w:r w:rsidRPr="00AF7FEB">
        <w:rPr>
          <w:rFonts w:eastAsia="Times New Roman" w:cs="Arial"/>
          <w:color w:val="222222"/>
        </w:rPr>
        <w:t xml:space="preserve"> feel strain, the need to force </w:t>
      </w:r>
      <w:r w:rsidR="0006185C" w:rsidRPr="00AF7FEB">
        <w:rPr>
          <w:rFonts w:eastAsia="Times New Roman" w:cs="Arial"/>
          <w:color w:val="222222"/>
        </w:rPr>
        <w:t>y</w:t>
      </w:r>
      <w:r w:rsidRPr="00AF7FEB">
        <w:rPr>
          <w:rFonts w:eastAsia="Times New Roman" w:cs="Arial"/>
          <w:color w:val="222222"/>
        </w:rPr>
        <w:t>our reality, the craving to run away, the urge to appease</w:t>
      </w:r>
      <w:r w:rsidR="003125FF" w:rsidRPr="00AF7FEB">
        <w:rPr>
          <w:rFonts w:eastAsia="Times New Roman" w:cs="Arial"/>
          <w:color w:val="222222"/>
        </w:rPr>
        <w:t xml:space="preserve">, or </w:t>
      </w:r>
      <w:r w:rsidR="00842D48" w:rsidRPr="00AF7FEB">
        <w:rPr>
          <w:rFonts w:eastAsia="Times New Roman" w:cs="Arial"/>
          <w:color w:val="222222"/>
        </w:rPr>
        <w:t>the need to control</w:t>
      </w:r>
      <w:r w:rsidR="003125FF" w:rsidRPr="00AF7FEB">
        <w:rPr>
          <w:rFonts w:eastAsia="Times New Roman" w:cs="Arial"/>
          <w:color w:val="222222"/>
        </w:rPr>
        <w:t xml:space="preserve">, </w:t>
      </w:r>
      <w:r w:rsidR="00B9658E" w:rsidRPr="00AF7FEB">
        <w:rPr>
          <w:rFonts w:eastAsia="Times New Roman" w:cs="Arial"/>
          <w:color w:val="222222"/>
        </w:rPr>
        <w:t>undermine</w:t>
      </w:r>
      <w:r w:rsidR="0006185C" w:rsidRPr="00AF7FEB">
        <w:rPr>
          <w:rFonts w:eastAsia="Times New Roman" w:cs="Arial"/>
          <w:color w:val="222222"/>
        </w:rPr>
        <w:t>, attack</w:t>
      </w:r>
      <w:r w:rsidR="003125FF" w:rsidRPr="00AF7FEB">
        <w:rPr>
          <w:rFonts w:eastAsia="Times New Roman" w:cs="Arial"/>
          <w:color w:val="222222"/>
        </w:rPr>
        <w:t>, or play the victim</w:t>
      </w:r>
      <w:r w:rsidR="0006185C" w:rsidRPr="00AF7FEB">
        <w:rPr>
          <w:rFonts w:eastAsia="Times New Roman" w:cs="Arial"/>
          <w:color w:val="222222"/>
        </w:rPr>
        <w:t xml:space="preserve">. </w:t>
      </w:r>
      <w:r w:rsidR="00EB469B" w:rsidRPr="00AF7FEB">
        <w:rPr>
          <w:rFonts w:eastAsia="Times New Roman" w:cs="Arial"/>
          <w:color w:val="222222"/>
        </w:rPr>
        <w:t xml:space="preserve">Even if you </w:t>
      </w:r>
      <w:r w:rsidR="002E616B" w:rsidRPr="00AF7FEB">
        <w:rPr>
          <w:rFonts w:eastAsia="Times New Roman" w:cs="Arial"/>
          <w:color w:val="222222"/>
        </w:rPr>
        <w:t xml:space="preserve">can’t </w:t>
      </w:r>
      <w:r w:rsidR="00EB469B" w:rsidRPr="00AF7FEB">
        <w:rPr>
          <w:rFonts w:eastAsia="Times New Roman" w:cs="Arial"/>
          <w:color w:val="222222"/>
        </w:rPr>
        <w:t xml:space="preserve">name your fear, </w:t>
      </w:r>
      <w:r w:rsidR="0006185C" w:rsidRPr="00AF7FEB">
        <w:rPr>
          <w:rFonts w:eastAsia="Times New Roman" w:cs="Arial"/>
          <w:color w:val="222222"/>
        </w:rPr>
        <w:t>you</w:t>
      </w:r>
      <w:r w:rsidRPr="00AF7FEB">
        <w:rPr>
          <w:rFonts w:eastAsia="Times New Roman" w:cs="Arial"/>
          <w:color w:val="222222"/>
        </w:rPr>
        <w:t xml:space="preserve"> can </w:t>
      </w:r>
      <w:r w:rsidR="00B46359" w:rsidRPr="00AF7FEB">
        <w:rPr>
          <w:rFonts w:eastAsia="Times New Roman" w:cs="Arial"/>
          <w:color w:val="222222"/>
        </w:rPr>
        <w:t>take</w:t>
      </w:r>
      <w:r w:rsidR="002E616B" w:rsidRPr="00AF7FEB">
        <w:rPr>
          <w:rFonts w:eastAsia="Times New Roman" w:cs="Arial"/>
          <w:color w:val="222222"/>
        </w:rPr>
        <w:t xml:space="preserve"> </w:t>
      </w:r>
      <w:r w:rsidR="0006185C" w:rsidRPr="00AF7FEB">
        <w:rPr>
          <w:rFonts w:eastAsia="Times New Roman" w:cs="Arial"/>
          <w:color w:val="222222"/>
        </w:rPr>
        <w:t>the</w:t>
      </w:r>
      <w:r w:rsidRPr="00AF7FEB">
        <w:rPr>
          <w:rFonts w:eastAsia="Times New Roman" w:cs="Arial"/>
          <w:color w:val="222222"/>
        </w:rPr>
        <w:t xml:space="preserve"> </w:t>
      </w:r>
      <w:r w:rsidR="008A07C5" w:rsidRPr="00AF7FEB">
        <w:rPr>
          <w:rFonts w:eastAsia="Times New Roman" w:cs="Arial"/>
          <w:color w:val="222222"/>
        </w:rPr>
        <w:t>Believe It Path</w:t>
      </w:r>
      <w:r w:rsidRPr="00AF7FEB">
        <w:rPr>
          <w:rFonts w:eastAsia="Times New Roman" w:cs="Arial"/>
          <w:color w:val="222222"/>
        </w:rPr>
        <w:t xml:space="preserve"> </w:t>
      </w:r>
      <w:r w:rsidR="004501CB" w:rsidRPr="00AF7FEB">
        <w:rPr>
          <w:rFonts w:eastAsia="Times New Roman" w:cs="Arial"/>
          <w:color w:val="222222"/>
        </w:rPr>
        <w:t>instead of</w:t>
      </w:r>
      <w:r w:rsidRPr="00AF7FEB">
        <w:rPr>
          <w:rFonts w:eastAsia="Times New Roman" w:cs="Arial"/>
          <w:color w:val="222222"/>
        </w:rPr>
        <w:t xml:space="preserve"> reacting on </w:t>
      </w:r>
      <w:r w:rsidR="00EC2D8D" w:rsidRPr="00AF7FEB">
        <w:rPr>
          <w:rFonts w:eastAsia="Times New Roman" w:cs="Arial"/>
          <w:color w:val="222222"/>
        </w:rPr>
        <w:t>autopilot</w:t>
      </w:r>
      <w:r w:rsidRPr="00AF7FEB">
        <w:rPr>
          <w:rFonts w:eastAsia="Times New Roman" w:cs="Arial"/>
          <w:color w:val="222222"/>
        </w:rPr>
        <w:t xml:space="preserve"> like </w:t>
      </w:r>
      <w:r w:rsidR="001B707B" w:rsidRPr="00AF7FEB">
        <w:rPr>
          <w:rFonts w:eastAsia="Times New Roman" w:cs="Arial"/>
          <w:color w:val="222222"/>
        </w:rPr>
        <w:t>a silly rabbit that runs</w:t>
      </w:r>
      <w:r w:rsidR="003125FF" w:rsidRPr="00AF7FEB">
        <w:rPr>
          <w:rFonts w:eastAsia="Times New Roman" w:cs="Arial"/>
          <w:color w:val="222222"/>
        </w:rPr>
        <w:t xml:space="preserve"> </w:t>
      </w:r>
      <w:r w:rsidR="0006185C" w:rsidRPr="00AF7FEB">
        <w:rPr>
          <w:rFonts w:eastAsia="Times New Roman" w:cs="Arial"/>
          <w:color w:val="222222"/>
        </w:rPr>
        <w:t>into the hunter’s snare. As you</w:t>
      </w:r>
      <w:r w:rsidRPr="00AF7FEB">
        <w:rPr>
          <w:rFonts w:eastAsia="Times New Roman" w:cs="Arial"/>
          <w:color w:val="222222"/>
        </w:rPr>
        <w:t xml:space="preserve"> </w:t>
      </w:r>
      <w:r w:rsidR="00526FEF" w:rsidRPr="00AF7FEB">
        <w:rPr>
          <w:rFonts w:eastAsia="Times New Roman" w:cs="Arial"/>
          <w:color w:val="222222"/>
        </w:rPr>
        <w:t>work</w:t>
      </w:r>
      <w:r w:rsidR="004D6581" w:rsidRPr="00AF7FEB">
        <w:rPr>
          <w:rFonts w:eastAsia="Times New Roman" w:cs="Arial"/>
          <w:color w:val="222222"/>
        </w:rPr>
        <w:t xml:space="preserve"> through the </w:t>
      </w:r>
      <w:r w:rsidR="00682370" w:rsidRPr="00AF7FEB">
        <w:rPr>
          <w:rFonts w:eastAsia="Times New Roman" w:cs="Arial"/>
          <w:b/>
          <w:color w:val="222222"/>
        </w:rPr>
        <w:t>Two Paths Worksheet</w:t>
      </w:r>
      <w:r w:rsidR="0006185C" w:rsidRPr="00AF7FEB">
        <w:rPr>
          <w:rFonts w:eastAsia="Times New Roman" w:cs="Arial"/>
          <w:color w:val="222222"/>
        </w:rPr>
        <w:t>, you</w:t>
      </w:r>
      <w:r w:rsidRPr="00AF7FEB">
        <w:rPr>
          <w:rFonts w:eastAsia="Times New Roman" w:cs="Arial"/>
          <w:color w:val="222222"/>
        </w:rPr>
        <w:t xml:space="preserve"> </w:t>
      </w:r>
      <w:r w:rsidR="00D072A8" w:rsidRPr="00AF7FEB">
        <w:rPr>
          <w:rFonts w:eastAsia="Times New Roman" w:cs="Arial"/>
          <w:color w:val="222222"/>
        </w:rPr>
        <w:t xml:space="preserve">are training </w:t>
      </w:r>
      <w:r w:rsidR="0006185C" w:rsidRPr="00AF7FEB">
        <w:rPr>
          <w:rFonts w:eastAsia="Times New Roman" w:cs="Arial"/>
          <w:color w:val="222222"/>
        </w:rPr>
        <w:t>yourself</w:t>
      </w:r>
      <w:r w:rsidR="00D072A8" w:rsidRPr="00AF7FEB">
        <w:rPr>
          <w:rFonts w:eastAsia="Times New Roman" w:cs="Arial"/>
          <w:color w:val="222222"/>
        </w:rPr>
        <w:t xml:space="preserve"> to </w:t>
      </w:r>
      <w:r w:rsidR="00E86BA8" w:rsidRPr="00AF7FEB">
        <w:rPr>
          <w:rFonts w:eastAsia="Times New Roman" w:cs="Arial"/>
          <w:color w:val="222222"/>
        </w:rPr>
        <w:t xml:space="preserve">ask: </w:t>
      </w:r>
      <w:r w:rsidR="00E86BA8" w:rsidRPr="00AF7FEB">
        <w:rPr>
          <w:rFonts w:eastAsia="Times New Roman" w:cs="Arial"/>
          <w:i/>
          <w:color w:val="222222"/>
        </w:rPr>
        <w:t>Do</w:t>
      </w:r>
      <w:r w:rsidRPr="00AF7FEB">
        <w:rPr>
          <w:rFonts w:eastAsia="Times New Roman" w:cs="Arial"/>
          <w:i/>
          <w:iCs/>
          <w:color w:val="222222"/>
        </w:rPr>
        <w:t xml:space="preserve"> I want to take the Judgmen</w:t>
      </w:r>
      <w:r w:rsidR="00D76C1C" w:rsidRPr="00AF7FEB">
        <w:rPr>
          <w:rFonts w:eastAsia="Times New Roman" w:cs="Arial"/>
          <w:i/>
          <w:iCs/>
          <w:color w:val="222222"/>
        </w:rPr>
        <w:t>t Path</w:t>
      </w:r>
      <w:r w:rsidR="00517616" w:rsidRPr="00AF7FEB">
        <w:rPr>
          <w:rFonts w:eastAsia="Times New Roman" w:cs="Arial"/>
          <w:i/>
          <w:iCs/>
          <w:color w:val="222222"/>
        </w:rPr>
        <w:t xml:space="preserve"> or the Believe It Path?</w:t>
      </w:r>
      <w:r w:rsidR="00211D23" w:rsidRPr="00AF7FEB">
        <w:rPr>
          <w:rFonts w:eastAsia="Times New Roman" w:cs="Arial"/>
          <w:i/>
          <w:iCs/>
          <w:color w:val="222222"/>
        </w:rPr>
        <w:t xml:space="preserve"> </w:t>
      </w:r>
      <w:bookmarkStart w:id="24" w:name="_Hlk515817299"/>
      <w:bookmarkStart w:id="25" w:name="_Hlk16678796"/>
      <w:r w:rsidR="00F05A1C" w:rsidRPr="00AF7FEB">
        <w:rPr>
          <w:rFonts w:eastAsia="Times New Roman" w:cs="Arial"/>
          <w:color w:val="222222"/>
        </w:rPr>
        <w:t xml:space="preserve">Just by asking yourself that question, you choose to disengage from </w:t>
      </w:r>
      <w:r w:rsidR="00EC2D8D" w:rsidRPr="00AF7FEB">
        <w:rPr>
          <w:rFonts w:eastAsia="Times New Roman" w:cs="Arial"/>
          <w:color w:val="222222"/>
        </w:rPr>
        <w:t>autopilot</w:t>
      </w:r>
      <w:r w:rsidR="00F05A1C" w:rsidRPr="00AF7FEB">
        <w:rPr>
          <w:rFonts w:eastAsia="Times New Roman" w:cs="Arial"/>
          <w:color w:val="222222"/>
        </w:rPr>
        <w:t xml:space="preserve"> and refuse to be unwittingly driven into slavery by your fear; you pause and consciously choose </w:t>
      </w:r>
      <w:bookmarkEnd w:id="24"/>
      <w:r w:rsidRPr="00AF7FEB">
        <w:rPr>
          <w:rFonts w:eastAsia="Times New Roman" w:cs="Arial"/>
          <w:color w:val="222222"/>
        </w:rPr>
        <w:t>to en</w:t>
      </w:r>
      <w:r w:rsidR="00DC7588" w:rsidRPr="00AF7FEB">
        <w:rPr>
          <w:rFonts w:eastAsia="Times New Roman" w:cs="Arial"/>
          <w:color w:val="222222"/>
        </w:rPr>
        <w:t xml:space="preserve">dure the tension of saying </w:t>
      </w:r>
      <w:r w:rsidRPr="00AF7FEB">
        <w:rPr>
          <w:rFonts w:eastAsia="Times New Roman" w:cs="Arial"/>
          <w:iCs/>
          <w:color w:val="222222"/>
        </w:rPr>
        <w:t>no</w:t>
      </w:r>
      <w:r w:rsidR="00001A13" w:rsidRPr="00AF7FEB">
        <w:rPr>
          <w:rFonts w:eastAsia="Times New Roman" w:cs="Arial"/>
          <w:i/>
          <w:color w:val="222222"/>
        </w:rPr>
        <w:t xml:space="preserve"> </w:t>
      </w:r>
      <w:r w:rsidR="0006185C" w:rsidRPr="00AF7FEB">
        <w:rPr>
          <w:rFonts w:eastAsia="Times New Roman" w:cs="Arial"/>
          <w:color w:val="222222"/>
        </w:rPr>
        <w:t>to fear while you train to achieve a healthier outcome.</w:t>
      </w:r>
      <w:bookmarkEnd w:id="25"/>
    </w:p>
    <w:bookmarkEnd w:id="21"/>
    <w:bookmarkEnd w:id="22"/>
    <w:bookmarkEnd w:id="23"/>
    <w:p w14:paraId="06CAAC7D" w14:textId="77777777" w:rsidR="00B27C2E" w:rsidRPr="00AF7FEB" w:rsidRDefault="00B27C2E" w:rsidP="00133A61">
      <w:pPr>
        <w:shd w:val="clear" w:color="auto" w:fill="FFFFFF"/>
        <w:spacing w:after="0" w:line="240" w:lineRule="auto"/>
        <w:jc w:val="both"/>
        <w:rPr>
          <w:rFonts w:eastAsia="Times New Roman" w:cs="Arial"/>
          <w:color w:val="222222"/>
        </w:rPr>
      </w:pPr>
    </w:p>
    <w:p w14:paraId="2847ECE9" w14:textId="5873261D" w:rsidR="002737BA" w:rsidRPr="00AF7FEB" w:rsidRDefault="002737BA" w:rsidP="00133A61">
      <w:pPr>
        <w:shd w:val="clear" w:color="auto" w:fill="FFFFFF"/>
        <w:spacing w:after="0" w:line="240" w:lineRule="auto"/>
        <w:jc w:val="both"/>
        <w:rPr>
          <w:rFonts w:eastAsia="Times New Roman" w:cs="Arial"/>
          <w:color w:val="222222"/>
        </w:rPr>
      </w:pPr>
      <w:bookmarkStart w:id="26" w:name="_Hlk11076293"/>
      <w:bookmarkStart w:id="27" w:name="_Hlk136752717"/>
      <w:bookmarkStart w:id="28" w:name="OLE_LINK4"/>
      <w:bookmarkStart w:id="29" w:name="OLE_LINK5"/>
      <w:bookmarkStart w:id="30" w:name="OLE_LINK14"/>
      <w:r w:rsidRPr="00AF7FEB">
        <w:rPr>
          <w:rFonts w:eastAsia="Times New Roman" w:cs="Arial"/>
          <w:color w:val="222222"/>
        </w:rPr>
        <w:t xml:space="preserve">Unexamined fear tricks </w:t>
      </w:r>
      <w:r w:rsidR="00703321" w:rsidRPr="00AF7FEB">
        <w:rPr>
          <w:rFonts w:eastAsia="Times New Roman" w:cs="Arial"/>
          <w:color w:val="222222"/>
        </w:rPr>
        <w:t>you</w:t>
      </w:r>
      <w:r w:rsidRPr="00AF7FEB">
        <w:rPr>
          <w:rFonts w:eastAsia="Times New Roman" w:cs="Arial"/>
          <w:color w:val="222222"/>
        </w:rPr>
        <w:t xml:space="preserve"> into taking the Judgment Path over and over again</w:t>
      </w:r>
      <w:bookmarkEnd w:id="26"/>
      <w:r w:rsidRPr="00AF7FEB">
        <w:rPr>
          <w:rFonts w:eastAsia="Times New Roman" w:cs="Arial"/>
          <w:color w:val="222222"/>
        </w:rPr>
        <w:t xml:space="preserve">. </w:t>
      </w:r>
      <w:bookmarkStart w:id="31" w:name="_Hlk105309959"/>
      <w:bookmarkStart w:id="32" w:name="_Hlk11076312"/>
      <w:r w:rsidRPr="00AF7FEB">
        <w:rPr>
          <w:rFonts w:eastAsia="Times New Roman" w:cs="Arial"/>
          <w:color w:val="222222"/>
        </w:rPr>
        <w:t>In KF</w:t>
      </w:r>
      <w:r w:rsidR="00182148" w:rsidRPr="00AF7FEB">
        <w:rPr>
          <w:rFonts w:eastAsia="Times New Roman" w:cs="Arial"/>
          <w:color w:val="222222"/>
        </w:rPr>
        <w:t>,</w:t>
      </w:r>
      <w:r w:rsidRPr="00AF7FEB">
        <w:rPr>
          <w:rFonts w:eastAsia="Times New Roman" w:cs="Arial"/>
          <w:color w:val="222222"/>
        </w:rPr>
        <w:t xml:space="preserve"> </w:t>
      </w:r>
      <w:r w:rsidR="00703321" w:rsidRPr="00AF7FEB">
        <w:rPr>
          <w:rFonts w:eastAsia="Times New Roman" w:cs="Arial"/>
          <w:color w:val="222222"/>
        </w:rPr>
        <w:t>you</w:t>
      </w:r>
      <w:r w:rsidRPr="00AF7FEB">
        <w:rPr>
          <w:rFonts w:eastAsia="Times New Roman" w:cs="Arial"/>
          <w:color w:val="222222"/>
        </w:rPr>
        <w:t xml:space="preserve"> </w:t>
      </w:r>
      <w:r w:rsidR="003125FF" w:rsidRPr="00AF7FEB">
        <w:rPr>
          <w:rFonts w:eastAsia="Times New Roman" w:cs="Arial"/>
          <w:color w:val="222222"/>
        </w:rPr>
        <w:t xml:space="preserve">are </w:t>
      </w:r>
      <w:r w:rsidRPr="00AF7FEB">
        <w:rPr>
          <w:rFonts w:eastAsia="Times New Roman" w:cs="Arial"/>
          <w:color w:val="222222"/>
        </w:rPr>
        <w:t>learn</w:t>
      </w:r>
      <w:r w:rsidR="003125FF" w:rsidRPr="00AF7FEB">
        <w:rPr>
          <w:rFonts w:eastAsia="Times New Roman" w:cs="Arial"/>
          <w:color w:val="222222"/>
        </w:rPr>
        <w:t>ing</w:t>
      </w:r>
      <w:r w:rsidRPr="00AF7FEB">
        <w:rPr>
          <w:rFonts w:eastAsia="Times New Roman" w:cs="Arial"/>
          <w:color w:val="222222"/>
        </w:rPr>
        <w:t xml:space="preserve"> to </w:t>
      </w:r>
      <w:r w:rsidR="00F55F81" w:rsidRPr="00AF7FEB">
        <w:rPr>
          <w:rFonts w:eastAsia="Times New Roman" w:cs="Arial"/>
          <w:color w:val="222222"/>
        </w:rPr>
        <w:t xml:space="preserve">recognize </w:t>
      </w:r>
      <w:r w:rsidR="00517616" w:rsidRPr="00AF7FEB">
        <w:rPr>
          <w:rFonts w:eastAsia="Times New Roman" w:cs="Arial"/>
          <w:color w:val="222222"/>
        </w:rPr>
        <w:t xml:space="preserve">misoriented </w:t>
      </w:r>
      <w:r w:rsidRPr="00AF7FEB">
        <w:rPr>
          <w:rFonts w:eastAsia="Times New Roman" w:cs="Arial"/>
          <w:color w:val="222222"/>
        </w:rPr>
        <w:t xml:space="preserve">fear for what it </w:t>
      </w:r>
      <w:r w:rsidR="00034212" w:rsidRPr="00AF7FEB">
        <w:rPr>
          <w:rFonts w:eastAsia="Times New Roman" w:cs="Arial"/>
          <w:color w:val="222222"/>
        </w:rPr>
        <w:t>is</w:t>
      </w:r>
      <w:r w:rsidR="00207961" w:rsidRPr="00AF7FEB">
        <w:rPr>
          <w:rFonts w:eastAsia="Times New Roman" w:cs="Arial"/>
          <w:color w:val="222222"/>
        </w:rPr>
        <w:t>—simply</w:t>
      </w:r>
      <w:r w:rsidRPr="00AF7FEB">
        <w:rPr>
          <w:rFonts w:eastAsia="Times New Roman" w:cs="Arial"/>
          <w:color w:val="222222"/>
        </w:rPr>
        <w:t xml:space="preserve"> a </w:t>
      </w:r>
      <w:r w:rsidR="00174548" w:rsidRPr="00AF7FEB">
        <w:rPr>
          <w:rFonts w:eastAsia="Times New Roman" w:cs="Arial"/>
          <w:color w:val="222222"/>
        </w:rPr>
        <w:t xml:space="preserve">habitual </w:t>
      </w:r>
      <w:r w:rsidRPr="00AF7FEB">
        <w:rPr>
          <w:rFonts w:eastAsia="Times New Roman" w:cs="Arial"/>
          <w:color w:val="222222"/>
        </w:rPr>
        <w:t>physical reaction</w:t>
      </w:r>
      <w:r w:rsidR="00B9658E" w:rsidRPr="00AF7FEB">
        <w:rPr>
          <w:rFonts w:eastAsia="Times New Roman" w:cs="Arial"/>
          <w:color w:val="222222"/>
        </w:rPr>
        <w:t xml:space="preserve"> </w:t>
      </w:r>
      <w:r w:rsidR="003E0C52" w:rsidRPr="00AF7FEB">
        <w:rPr>
          <w:rFonts w:eastAsia="Times New Roman" w:cs="Arial"/>
          <w:color w:val="222222"/>
        </w:rPr>
        <w:t>triggered by</w:t>
      </w:r>
      <w:r w:rsidR="001D5AC8" w:rsidRPr="00AF7FEB">
        <w:rPr>
          <w:rFonts w:eastAsia="Times New Roman" w:cs="Arial"/>
          <w:color w:val="222222"/>
        </w:rPr>
        <w:t xml:space="preserve"> unprocessed tra</w:t>
      </w:r>
      <w:r w:rsidR="00616A55" w:rsidRPr="00AF7FEB">
        <w:rPr>
          <w:rFonts w:eastAsia="Times New Roman" w:cs="Arial"/>
          <w:color w:val="222222"/>
        </w:rPr>
        <w:t>u</w:t>
      </w:r>
      <w:r w:rsidR="001D5AC8" w:rsidRPr="00AF7FEB">
        <w:rPr>
          <w:rFonts w:eastAsia="Times New Roman" w:cs="Arial"/>
          <w:color w:val="222222"/>
        </w:rPr>
        <w:t>ma</w:t>
      </w:r>
      <w:r w:rsidR="00174548" w:rsidRPr="00AF7FEB">
        <w:rPr>
          <w:rFonts w:eastAsia="Times New Roman" w:cs="Arial"/>
          <w:color w:val="222222"/>
        </w:rPr>
        <w:t xml:space="preserve">. </w:t>
      </w:r>
      <w:bookmarkEnd w:id="27"/>
      <w:r w:rsidR="00573947" w:rsidRPr="00AF7FEB">
        <w:rPr>
          <w:rFonts w:eastAsia="Times New Roman" w:cs="Arial"/>
          <w:color w:val="222222"/>
        </w:rPr>
        <w:t xml:space="preserve">Exchange your fear for wonder. </w:t>
      </w:r>
      <w:bookmarkEnd w:id="31"/>
      <w:r w:rsidR="007B436A" w:rsidRPr="00AF7FEB">
        <w:rPr>
          <w:rFonts w:eastAsia="Times New Roman" w:cs="Arial"/>
          <w:color w:val="222222"/>
        </w:rPr>
        <w:t>P</w:t>
      </w:r>
      <w:r w:rsidR="003125FF" w:rsidRPr="00AF7FEB">
        <w:rPr>
          <w:rFonts w:eastAsia="Times New Roman" w:cs="Arial"/>
          <w:color w:val="222222"/>
        </w:rPr>
        <w:t>ractice using</w:t>
      </w:r>
      <w:r w:rsidRPr="00AF7FEB">
        <w:rPr>
          <w:rFonts w:eastAsia="Times New Roman" w:cs="Arial"/>
          <w:color w:val="222222"/>
        </w:rPr>
        <w:t xml:space="preserve"> the energy </w:t>
      </w:r>
      <w:r w:rsidR="007B436A" w:rsidRPr="00AF7FEB">
        <w:rPr>
          <w:rFonts w:eastAsia="Times New Roman" w:cs="Arial"/>
          <w:color w:val="222222"/>
        </w:rPr>
        <w:t>devoted to</w:t>
      </w:r>
      <w:r w:rsidRPr="00AF7FEB">
        <w:rPr>
          <w:rFonts w:eastAsia="Times New Roman" w:cs="Arial"/>
          <w:color w:val="222222"/>
        </w:rPr>
        <w:t xml:space="preserve"> </w:t>
      </w:r>
      <w:r w:rsidR="00D072A8" w:rsidRPr="00AF7FEB">
        <w:rPr>
          <w:rFonts w:eastAsia="Times New Roman" w:cs="Arial"/>
          <w:color w:val="222222"/>
        </w:rPr>
        <w:t>y</w:t>
      </w:r>
      <w:r w:rsidRPr="00AF7FEB">
        <w:rPr>
          <w:rFonts w:eastAsia="Times New Roman" w:cs="Arial"/>
          <w:color w:val="222222"/>
        </w:rPr>
        <w:t xml:space="preserve">our fear to develop </w:t>
      </w:r>
      <w:r w:rsidR="00D072A8" w:rsidRPr="00AF7FEB">
        <w:rPr>
          <w:rFonts w:eastAsia="Times New Roman" w:cs="Arial"/>
          <w:color w:val="222222"/>
        </w:rPr>
        <w:t>y</w:t>
      </w:r>
      <w:r w:rsidRPr="00AF7FEB">
        <w:rPr>
          <w:rFonts w:eastAsia="Times New Roman" w:cs="Arial"/>
          <w:color w:val="222222"/>
        </w:rPr>
        <w:t>our faith</w:t>
      </w:r>
      <w:r w:rsidR="00BD0328" w:rsidRPr="00AF7FEB">
        <w:rPr>
          <w:rFonts w:eastAsia="Times New Roman" w:cs="Arial"/>
          <w:color w:val="222222"/>
        </w:rPr>
        <w:t>,</w:t>
      </w:r>
      <w:r w:rsidR="001007A5" w:rsidRPr="00AF7FEB">
        <w:rPr>
          <w:rFonts w:eastAsia="Times New Roman" w:cs="Arial"/>
          <w:color w:val="222222"/>
        </w:rPr>
        <w:t xml:space="preserve"> </w:t>
      </w:r>
      <w:r w:rsidRPr="00AF7FEB">
        <w:rPr>
          <w:rFonts w:eastAsia="Times New Roman" w:cs="Arial"/>
          <w:color w:val="222222"/>
        </w:rPr>
        <w:t>or</w:t>
      </w:r>
      <w:r w:rsidR="00E07C53" w:rsidRPr="00AF7FEB">
        <w:rPr>
          <w:rFonts w:eastAsia="Times New Roman" w:cs="Arial"/>
          <w:color w:val="222222"/>
        </w:rPr>
        <w:t xml:space="preserve"> your</w:t>
      </w:r>
      <w:r w:rsidRPr="00AF7FEB">
        <w:rPr>
          <w:rFonts w:eastAsia="Times New Roman" w:cs="Arial"/>
          <w:color w:val="222222"/>
        </w:rPr>
        <w:t xml:space="preserve"> trust</w:t>
      </w:r>
      <w:r w:rsidR="00BD0328" w:rsidRPr="00AF7FEB">
        <w:rPr>
          <w:rFonts w:eastAsia="Times New Roman" w:cs="Arial"/>
          <w:color w:val="222222"/>
        </w:rPr>
        <w:t>,</w:t>
      </w:r>
      <w:r w:rsidRPr="00AF7FEB">
        <w:rPr>
          <w:rFonts w:eastAsia="Times New Roman" w:cs="Arial"/>
          <w:color w:val="222222"/>
        </w:rPr>
        <w:t xml:space="preserve"> in God and</w:t>
      </w:r>
      <w:r w:rsidR="00E07C53" w:rsidRPr="00AF7FEB">
        <w:rPr>
          <w:rFonts w:eastAsia="Times New Roman" w:cs="Arial"/>
          <w:color w:val="222222"/>
        </w:rPr>
        <w:t xml:space="preserve"> in</w:t>
      </w:r>
      <w:r w:rsidR="00361F66" w:rsidRPr="00AF7FEB">
        <w:rPr>
          <w:rFonts w:eastAsia="Times New Roman" w:cs="Arial"/>
          <w:color w:val="222222"/>
        </w:rPr>
        <w:t xml:space="preserve"> </w:t>
      </w:r>
      <w:r w:rsidRPr="00AF7FEB">
        <w:rPr>
          <w:rFonts w:eastAsia="Times New Roman" w:cs="Arial"/>
          <w:color w:val="222222"/>
        </w:rPr>
        <w:t>His design. As you develop your trust</w:t>
      </w:r>
      <w:r w:rsidR="00034212" w:rsidRPr="00AF7FEB">
        <w:rPr>
          <w:rFonts w:eastAsia="Times New Roman" w:cs="Arial"/>
          <w:color w:val="222222"/>
        </w:rPr>
        <w:t>,</w:t>
      </w:r>
      <w:r w:rsidRPr="00AF7FEB">
        <w:rPr>
          <w:rFonts w:eastAsia="Times New Roman" w:cs="Arial"/>
          <w:color w:val="222222"/>
        </w:rPr>
        <w:t xml:space="preserve"> you wi</w:t>
      </w:r>
      <w:r w:rsidR="00842D48" w:rsidRPr="00AF7FEB">
        <w:rPr>
          <w:rFonts w:eastAsia="Times New Roman" w:cs="Arial"/>
          <w:color w:val="222222"/>
        </w:rPr>
        <w:t>ll become less and less fearful</w:t>
      </w:r>
      <w:r w:rsidRPr="00AF7FEB">
        <w:rPr>
          <w:rFonts w:eastAsia="Times New Roman" w:cs="Arial"/>
          <w:color w:val="222222"/>
        </w:rPr>
        <w:t xml:space="preserve"> and</w:t>
      </w:r>
      <w:r w:rsidR="009A0B48" w:rsidRPr="00AF7FEB">
        <w:rPr>
          <w:rFonts w:eastAsia="Times New Roman" w:cs="Arial"/>
          <w:color w:val="222222"/>
        </w:rPr>
        <w:t xml:space="preserve"> </w:t>
      </w:r>
      <w:r w:rsidRPr="00AF7FEB">
        <w:rPr>
          <w:rFonts w:eastAsia="Times New Roman" w:cs="Arial"/>
          <w:color w:val="222222"/>
        </w:rPr>
        <w:t xml:space="preserve">spend less of your life on </w:t>
      </w:r>
      <w:r w:rsidR="00EC2D8D" w:rsidRPr="00AF7FEB">
        <w:rPr>
          <w:rFonts w:eastAsia="Times New Roman" w:cs="Arial"/>
          <w:color w:val="222222"/>
        </w:rPr>
        <w:t>autopilot</w:t>
      </w:r>
      <w:r w:rsidRPr="00AF7FEB">
        <w:rPr>
          <w:rFonts w:eastAsia="Times New Roman" w:cs="Arial"/>
          <w:color w:val="222222"/>
        </w:rPr>
        <w:t>.</w:t>
      </w:r>
    </w:p>
    <w:bookmarkEnd w:id="28"/>
    <w:bookmarkEnd w:id="29"/>
    <w:bookmarkEnd w:id="30"/>
    <w:bookmarkEnd w:id="32"/>
    <w:p w14:paraId="6A5874A5" w14:textId="77777777" w:rsidR="002737BA" w:rsidRPr="00AF7FEB" w:rsidRDefault="002737BA" w:rsidP="00133A61">
      <w:pPr>
        <w:shd w:val="clear" w:color="auto" w:fill="FFFFFF"/>
        <w:spacing w:after="0" w:line="240" w:lineRule="auto"/>
        <w:jc w:val="both"/>
        <w:rPr>
          <w:rFonts w:eastAsia="Times New Roman" w:cs="Arial"/>
          <w:color w:val="222222"/>
        </w:rPr>
      </w:pPr>
    </w:p>
    <w:p w14:paraId="5E7FBB27" w14:textId="0523839C" w:rsidR="002737BA" w:rsidRPr="00AF7FEB" w:rsidRDefault="00207961" w:rsidP="00133A61">
      <w:pPr>
        <w:shd w:val="clear" w:color="auto" w:fill="FFFFFF"/>
        <w:spacing w:after="0" w:line="240" w:lineRule="auto"/>
        <w:jc w:val="both"/>
        <w:rPr>
          <w:rFonts w:eastAsia="Times New Roman" w:cs="Arial"/>
          <w:color w:val="222222"/>
        </w:rPr>
      </w:pPr>
      <w:r w:rsidRPr="00AF7FEB">
        <w:rPr>
          <w:rFonts w:eastAsia="Times New Roman" w:cs="Arial"/>
          <w:color w:val="222222"/>
        </w:rPr>
        <w:t>Your</w:t>
      </w:r>
      <w:r w:rsidR="002737BA" w:rsidRPr="00AF7FEB">
        <w:rPr>
          <w:rFonts w:eastAsia="Times New Roman" w:cs="Arial"/>
          <w:color w:val="222222"/>
        </w:rPr>
        <w:t xml:space="preserve"> faith or</w:t>
      </w:r>
      <w:r w:rsidR="007E4B3B" w:rsidRPr="00AF7FEB">
        <w:rPr>
          <w:rFonts w:eastAsia="Times New Roman" w:cs="Arial"/>
          <w:color w:val="222222"/>
        </w:rPr>
        <w:t xml:space="preserve"> </w:t>
      </w:r>
      <w:r w:rsidR="002737BA" w:rsidRPr="00AF7FEB">
        <w:rPr>
          <w:rFonts w:eastAsia="Times New Roman" w:cs="Arial"/>
          <w:color w:val="222222"/>
        </w:rPr>
        <w:t xml:space="preserve">trust is </w:t>
      </w:r>
      <w:r w:rsidR="00B9658E" w:rsidRPr="00AF7FEB">
        <w:rPr>
          <w:rFonts w:eastAsia="Times New Roman" w:cs="Arial"/>
          <w:color w:val="222222"/>
        </w:rPr>
        <w:t>y</w:t>
      </w:r>
      <w:r w:rsidR="002737BA" w:rsidRPr="00AF7FEB">
        <w:rPr>
          <w:rFonts w:eastAsia="Times New Roman" w:cs="Arial"/>
          <w:color w:val="222222"/>
        </w:rPr>
        <w:t>our business</w:t>
      </w:r>
      <w:r w:rsidRPr="00AF7FEB">
        <w:rPr>
          <w:rFonts w:eastAsia="Times New Roman" w:cs="Arial"/>
          <w:color w:val="222222"/>
        </w:rPr>
        <w:t>, and learning</w:t>
      </w:r>
      <w:r w:rsidR="005D5168" w:rsidRPr="00AF7FEB">
        <w:rPr>
          <w:rFonts w:eastAsia="Times New Roman" w:cs="Arial"/>
          <w:color w:val="222222"/>
        </w:rPr>
        <w:t xml:space="preserve"> to trust is your</w:t>
      </w:r>
      <w:r w:rsidR="00682370" w:rsidRPr="00AF7FEB">
        <w:rPr>
          <w:rFonts w:eastAsia="Times New Roman" w:cs="Arial"/>
          <w:color w:val="222222"/>
        </w:rPr>
        <w:t xml:space="preserve"> respon</w:t>
      </w:r>
      <w:r w:rsidR="005D5168" w:rsidRPr="00AF7FEB">
        <w:rPr>
          <w:rFonts w:eastAsia="Times New Roman" w:cs="Arial"/>
          <w:color w:val="222222"/>
        </w:rPr>
        <w:t>sibility</w:t>
      </w:r>
      <w:r w:rsidR="00682370" w:rsidRPr="00AF7FEB">
        <w:rPr>
          <w:rFonts w:eastAsia="Times New Roman" w:cs="Arial"/>
          <w:color w:val="222222"/>
        </w:rPr>
        <w:t xml:space="preserve">. </w:t>
      </w:r>
      <w:r w:rsidR="005D5168" w:rsidRPr="00AF7FEB">
        <w:rPr>
          <w:rFonts w:eastAsia="Times New Roman" w:cs="Arial"/>
          <w:color w:val="222222"/>
        </w:rPr>
        <w:t xml:space="preserve">You cannot depend on anyone else to </w:t>
      </w:r>
      <w:r w:rsidRPr="00AF7FEB">
        <w:rPr>
          <w:rFonts w:eastAsia="Times New Roman" w:cs="Arial"/>
          <w:color w:val="222222"/>
        </w:rPr>
        <w:t xml:space="preserve">learn and exercise faith </w:t>
      </w:r>
      <w:r w:rsidR="005D5168" w:rsidRPr="00AF7FEB">
        <w:rPr>
          <w:rFonts w:eastAsia="Times New Roman" w:cs="Arial"/>
          <w:color w:val="222222"/>
        </w:rPr>
        <w:t xml:space="preserve">for you. </w:t>
      </w:r>
      <w:r w:rsidR="00DE46FF" w:rsidRPr="00AF7FEB">
        <w:rPr>
          <w:rFonts w:eastAsia="Times New Roman" w:cs="Arial"/>
          <w:color w:val="222222"/>
        </w:rPr>
        <w:t>However, y</w:t>
      </w:r>
      <w:r w:rsidR="002737BA" w:rsidRPr="00AF7FEB">
        <w:rPr>
          <w:rFonts w:eastAsia="Times New Roman" w:cs="Arial"/>
          <w:color w:val="222222"/>
        </w:rPr>
        <w:t xml:space="preserve">ou </w:t>
      </w:r>
      <w:r w:rsidR="005D5168" w:rsidRPr="00AF7FEB">
        <w:rPr>
          <w:rFonts w:eastAsia="Times New Roman" w:cs="Arial"/>
          <w:color w:val="222222"/>
        </w:rPr>
        <w:t xml:space="preserve">will </w:t>
      </w:r>
      <w:r w:rsidR="002737BA" w:rsidRPr="00AF7FEB">
        <w:rPr>
          <w:rFonts w:eastAsia="Times New Roman" w:cs="Arial"/>
          <w:color w:val="222222"/>
        </w:rPr>
        <w:t>nee</w:t>
      </w:r>
      <w:r w:rsidR="005D5168" w:rsidRPr="00AF7FEB">
        <w:rPr>
          <w:rFonts w:eastAsia="Times New Roman" w:cs="Arial"/>
          <w:color w:val="222222"/>
        </w:rPr>
        <w:t>d training. Training means that you</w:t>
      </w:r>
      <w:r w:rsidR="002737BA" w:rsidRPr="00AF7FEB">
        <w:rPr>
          <w:rFonts w:eastAsia="Times New Roman" w:cs="Arial"/>
          <w:color w:val="222222"/>
        </w:rPr>
        <w:t xml:space="preserve"> submit </w:t>
      </w:r>
      <w:r w:rsidR="005D5168" w:rsidRPr="00AF7FEB">
        <w:rPr>
          <w:rFonts w:eastAsia="Times New Roman" w:cs="Arial"/>
          <w:color w:val="222222"/>
        </w:rPr>
        <w:t>to a program for a time until you</w:t>
      </w:r>
      <w:r w:rsidR="002737BA" w:rsidRPr="00AF7FEB">
        <w:rPr>
          <w:rFonts w:eastAsia="Times New Roman" w:cs="Arial"/>
          <w:color w:val="222222"/>
        </w:rPr>
        <w:t xml:space="preserve"> can learn to </w:t>
      </w:r>
      <w:r w:rsidR="00397426" w:rsidRPr="00AF7FEB">
        <w:rPr>
          <w:rFonts w:eastAsia="Times New Roman" w:cs="Arial"/>
          <w:color w:val="222222"/>
        </w:rPr>
        <w:t>productively direct</w:t>
      </w:r>
      <w:r w:rsidR="002737BA" w:rsidRPr="00AF7FEB">
        <w:rPr>
          <w:rFonts w:eastAsia="Times New Roman" w:cs="Arial"/>
          <w:color w:val="222222"/>
        </w:rPr>
        <w:t xml:space="preserve"> </w:t>
      </w:r>
      <w:r w:rsidR="005D5168" w:rsidRPr="00AF7FEB">
        <w:rPr>
          <w:rFonts w:eastAsia="Times New Roman" w:cs="Arial"/>
          <w:color w:val="222222"/>
        </w:rPr>
        <w:t>yourself</w:t>
      </w:r>
      <w:r w:rsidR="002737BA" w:rsidRPr="00AF7FEB">
        <w:rPr>
          <w:rFonts w:eastAsia="Times New Roman" w:cs="Arial"/>
          <w:color w:val="222222"/>
        </w:rPr>
        <w:t>.</w:t>
      </w:r>
      <w:r w:rsidR="005D5168" w:rsidRPr="00AF7FEB">
        <w:rPr>
          <w:rFonts w:eastAsia="Times New Roman" w:cs="Arial"/>
          <w:color w:val="222222"/>
        </w:rPr>
        <w:t xml:space="preserve"> </w:t>
      </w:r>
      <w:bookmarkStart w:id="33" w:name="_Hlk136846500"/>
      <w:r w:rsidR="005D5168" w:rsidRPr="00AF7FEB">
        <w:rPr>
          <w:rFonts w:eastAsia="Times New Roman" w:cs="Arial"/>
          <w:color w:val="222222"/>
        </w:rPr>
        <w:t>Training gives you</w:t>
      </w:r>
      <w:r w:rsidR="002737BA" w:rsidRPr="00AF7FEB">
        <w:rPr>
          <w:rFonts w:eastAsia="Times New Roman" w:cs="Arial"/>
          <w:color w:val="222222"/>
        </w:rPr>
        <w:t xml:space="preserve"> vision for what is possible</w:t>
      </w:r>
      <w:r w:rsidR="00840DEE" w:rsidRPr="00AF7FEB">
        <w:rPr>
          <w:rFonts w:eastAsia="Times New Roman" w:cs="Arial"/>
          <w:color w:val="222222"/>
        </w:rPr>
        <w:t>,</w:t>
      </w:r>
      <w:r w:rsidR="00B9658E" w:rsidRPr="00AF7FEB">
        <w:rPr>
          <w:rFonts w:eastAsia="Times New Roman" w:cs="Arial"/>
          <w:color w:val="222222"/>
        </w:rPr>
        <w:t xml:space="preserve"> and </w:t>
      </w:r>
      <w:r w:rsidR="00840DEE" w:rsidRPr="00AF7FEB">
        <w:rPr>
          <w:rFonts w:eastAsia="Times New Roman" w:cs="Arial"/>
          <w:color w:val="222222"/>
        </w:rPr>
        <w:t xml:space="preserve">it </w:t>
      </w:r>
      <w:r w:rsidR="005D5168" w:rsidRPr="00AF7FEB">
        <w:rPr>
          <w:rFonts w:eastAsia="Times New Roman" w:cs="Arial"/>
          <w:color w:val="222222"/>
        </w:rPr>
        <w:t>helps you</w:t>
      </w:r>
      <w:r w:rsidR="002737BA" w:rsidRPr="00AF7FEB">
        <w:rPr>
          <w:rFonts w:eastAsia="Times New Roman" w:cs="Arial"/>
          <w:color w:val="222222"/>
        </w:rPr>
        <w:t xml:space="preserve"> develop the skills and resources </w:t>
      </w:r>
      <w:r w:rsidR="0069299B" w:rsidRPr="00AF7FEB">
        <w:rPr>
          <w:rFonts w:eastAsia="Times New Roman" w:cs="Arial"/>
          <w:color w:val="222222"/>
        </w:rPr>
        <w:t>re</w:t>
      </w:r>
      <w:r w:rsidR="00B9658E" w:rsidRPr="00AF7FEB">
        <w:rPr>
          <w:rFonts w:eastAsia="Times New Roman" w:cs="Arial"/>
          <w:color w:val="222222"/>
        </w:rPr>
        <w:t xml:space="preserve">quired </w:t>
      </w:r>
      <w:r w:rsidR="00840DEE" w:rsidRPr="00AF7FEB">
        <w:rPr>
          <w:rFonts w:eastAsia="Times New Roman" w:cs="Arial"/>
          <w:color w:val="222222"/>
        </w:rPr>
        <w:t>to achieve that vision</w:t>
      </w:r>
      <w:r w:rsidR="009C466D" w:rsidRPr="00AF7FEB">
        <w:rPr>
          <w:rFonts w:eastAsia="Times New Roman" w:cs="Arial"/>
          <w:color w:val="222222"/>
        </w:rPr>
        <w:t>.</w:t>
      </w:r>
      <w:bookmarkEnd w:id="33"/>
    </w:p>
    <w:p w14:paraId="653B9F82" w14:textId="77777777" w:rsidR="002737BA" w:rsidRPr="00AF7FEB" w:rsidRDefault="002737BA" w:rsidP="00133A61">
      <w:pPr>
        <w:shd w:val="clear" w:color="auto" w:fill="FFFFFF"/>
        <w:spacing w:after="0" w:line="240" w:lineRule="auto"/>
        <w:jc w:val="both"/>
        <w:rPr>
          <w:rFonts w:eastAsia="Times New Roman" w:cs="Arial"/>
          <w:color w:val="222222"/>
        </w:rPr>
      </w:pPr>
    </w:p>
    <w:p w14:paraId="3B631DFC" w14:textId="77777777" w:rsidR="002737BA" w:rsidRPr="00AF7FEB" w:rsidRDefault="007E4B3B" w:rsidP="00133A61">
      <w:pPr>
        <w:shd w:val="clear" w:color="auto" w:fill="FFFFFF"/>
        <w:spacing w:after="0" w:line="240" w:lineRule="auto"/>
        <w:jc w:val="both"/>
        <w:rPr>
          <w:rFonts w:eastAsia="Times New Roman" w:cs="Arial"/>
          <w:color w:val="222222"/>
        </w:rPr>
      </w:pPr>
      <w:bookmarkStart w:id="34" w:name="OLE_LINK15"/>
      <w:bookmarkStart w:id="35" w:name="OLE_LINK16"/>
      <w:bookmarkStart w:id="36" w:name="OLE_LINK17"/>
      <w:r w:rsidRPr="00AF7FEB">
        <w:rPr>
          <w:rFonts w:eastAsia="Times New Roman" w:cs="Arial"/>
          <w:color w:val="222222"/>
        </w:rPr>
        <w:t>The Idol S</w:t>
      </w:r>
      <w:r w:rsidR="005D5168" w:rsidRPr="00AF7FEB">
        <w:rPr>
          <w:rFonts w:eastAsia="Times New Roman" w:cs="Arial"/>
          <w:color w:val="222222"/>
        </w:rPr>
        <w:t xml:space="preserve">elf would have you believe </w:t>
      </w:r>
      <w:r w:rsidR="003125FF" w:rsidRPr="00AF7FEB">
        <w:rPr>
          <w:rFonts w:eastAsia="Times New Roman" w:cs="Arial"/>
          <w:color w:val="222222"/>
        </w:rPr>
        <w:t>that you</w:t>
      </w:r>
      <w:r w:rsidR="002737BA" w:rsidRPr="00AF7FEB">
        <w:rPr>
          <w:rFonts w:eastAsia="Times New Roman" w:cs="Arial"/>
          <w:color w:val="222222"/>
        </w:rPr>
        <w:t xml:space="preserve"> can tackle all kinds of situations, relationships, or work</w:t>
      </w:r>
      <w:r w:rsidR="00182148" w:rsidRPr="00AF7FEB">
        <w:rPr>
          <w:rFonts w:eastAsia="Times New Roman" w:cs="Arial"/>
          <w:color w:val="222222"/>
        </w:rPr>
        <w:t>, without any training or effort</w:t>
      </w:r>
      <w:r w:rsidR="005D5168" w:rsidRPr="00AF7FEB">
        <w:rPr>
          <w:rFonts w:eastAsia="Times New Roman" w:cs="Arial"/>
          <w:color w:val="222222"/>
        </w:rPr>
        <w:t>. It even tells you</w:t>
      </w:r>
      <w:r w:rsidR="002737BA" w:rsidRPr="00AF7FEB">
        <w:rPr>
          <w:rFonts w:eastAsia="Times New Roman" w:cs="Arial"/>
          <w:color w:val="222222"/>
        </w:rPr>
        <w:t xml:space="preserve"> that God m</w:t>
      </w:r>
      <w:r w:rsidR="005D5168" w:rsidRPr="00AF7FEB">
        <w:rPr>
          <w:rFonts w:eastAsia="Times New Roman" w:cs="Arial"/>
          <w:color w:val="222222"/>
        </w:rPr>
        <w:t>akes things happen for you</w:t>
      </w:r>
      <w:r w:rsidR="002737BA" w:rsidRPr="00AF7FEB">
        <w:rPr>
          <w:rFonts w:eastAsia="Times New Roman" w:cs="Arial"/>
          <w:color w:val="222222"/>
        </w:rPr>
        <w:t xml:space="preserve"> without </w:t>
      </w:r>
      <w:r w:rsidR="005D5168" w:rsidRPr="00AF7FEB">
        <w:rPr>
          <w:rFonts w:eastAsia="Times New Roman" w:cs="Arial"/>
          <w:color w:val="222222"/>
        </w:rPr>
        <w:t>y</w:t>
      </w:r>
      <w:r w:rsidR="002737BA" w:rsidRPr="00AF7FEB">
        <w:rPr>
          <w:rFonts w:eastAsia="Times New Roman" w:cs="Arial"/>
          <w:color w:val="222222"/>
        </w:rPr>
        <w:t>our participa</w:t>
      </w:r>
      <w:r w:rsidR="005D5168" w:rsidRPr="00AF7FEB">
        <w:rPr>
          <w:rFonts w:eastAsia="Times New Roman" w:cs="Arial"/>
          <w:color w:val="222222"/>
        </w:rPr>
        <w:t>tion. Like magic</w:t>
      </w:r>
      <w:r w:rsidR="00CB060B" w:rsidRPr="00AF7FEB">
        <w:rPr>
          <w:rFonts w:eastAsia="Times New Roman" w:cs="Arial"/>
          <w:color w:val="222222"/>
        </w:rPr>
        <w:t xml:space="preserve">, </w:t>
      </w:r>
      <w:r w:rsidR="005D5168" w:rsidRPr="00AF7FEB">
        <w:rPr>
          <w:rFonts w:eastAsia="Times New Roman" w:cs="Arial"/>
          <w:color w:val="222222"/>
        </w:rPr>
        <w:t>you</w:t>
      </w:r>
      <w:r w:rsidR="00517616" w:rsidRPr="00AF7FEB">
        <w:rPr>
          <w:rFonts w:eastAsia="Times New Roman" w:cs="Arial"/>
          <w:color w:val="222222"/>
        </w:rPr>
        <w:t xml:space="preserve"> should be able to manage every situation heroically</w:t>
      </w:r>
      <w:r w:rsidR="00F57C19" w:rsidRPr="00AF7FEB">
        <w:rPr>
          <w:rFonts w:eastAsia="Times New Roman" w:cs="Arial"/>
          <w:color w:val="222222"/>
        </w:rPr>
        <w:t>. It’s crazy!</w:t>
      </w:r>
      <w:r w:rsidR="002737BA" w:rsidRPr="00AF7FEB">
        <w:rPr>
          <w:rFonts w:eastAsia="Times New Roman" w:cs="Arial"/>
          <w:color w:val="222222"/>
        </w:rPr>
        <w:t xml:space="preserve"> The Idol cannot tolerate being a mere mortal</w:t>
      </w:r>
      <w:r w:rsidR="00771A6C" w:rsidRPr="00AF7FEB">
        <w:rPr>
          <w:rFonts w:eastAsia="Times New Roman" w:cs="Arial"/>
          <w:color w:val="222222"/>
        </w:rPr>
        <w:t xml:space="preserve"> </w:t>
      </w:r>
      <w:r w:rsidR="00320EEC" w:rsidRPr="00AF7FEB">
        <w:rPr>
          <w:rFonts w:eastAsia="Times New Roman" w:cs="Arial"/>
          <w:color w:val="222222"/>
        </w:rPr>
        <w:t>in need of training</w:t>
      </w:r>
      <w:r w:rsidR="002737BA" w:rsidRPr="00AF7FEB">
        <w:rPr>
          <w:rFonts w:eastAsia="Times New Roman" w:cs="Arial"/>
          <w:color w:val="222222"/>
        </w:rPr>
        <w:t>. Everyone needs training in everything, and Karis Fellowships is one of the ma</w:t>
      </w:r>
      <w:r w:rsidR="005D5168" w:rsidRPr="00AF7FEB">
        <w:rPr>
          <w:rFonts w:eastAsia="Times New Roman" w:cs="Arial"/>
          <w:color w:val="222222"/>
        </w:rPr>
        <w:t>ny programs available to help you</w:t>
      </w:r>
      <w:r w:rsidR="002737BA" w:rsidRPr="00AF7FEB">
        <w:rPr>
          <w:rFonts w:eastAsia="Times New Roman" w:cs="Arial"/>
          <w:color w:val="222222"/>
        </w:rPr>
        <w:t xml:space="preserve"> train.</w:t>
      </w:r>
    </w:p>
    <w:bookmarkEnd w:id="34"/>
    <w:bookmarkEnd w:id="35"/>
    <w:bookmarkEnd w:id="36"/>
    <w:p w14:paraId="64822BA1" w14:textId="77777777" w:rsidR="002737BA" w:rsidRPr="00AF7FEB" w:rsidRDefault="002737BA" w:rsidP="00133A61">
      <w:pPr>
        <w:shd w:val="clear" w:color="auto" w:fill="FFFFFF"/>
        <w:spacing w:after="0" w:line="240" w:lineRule="auto"/>
        <w:jc w:val="both"/>
        <w:rPr>
          <w:rFonts w:eastAsia="Times New Roman" w:cs="Arial"/>
          <w:color w:val="222222"/>
        </w:rPr>
      </w:pPr>
    </w:p>
    <w:p w14:paraId="70D0AC95" w14:textId="62E57BF6" w:rsidR="002737BA" w:rsidRPr="00AF7FEB" w:rsidRDefault="005D5168" w:rsidP="00133A61">
      <w:pPr>
        <w:shd w:val="clear" w:color="auto" w:fill="FFFFFF"/>
        <w:spacing w:after="0" w:line="240" w:lineRule="auto"/>
        <w:jc w:val="both"/>
        <w:rPr>
          <w:rFonts w:eastAsia="Times New Roman" w:cs="Arial"/>
        </w:rPr>
      </w:pPr>
      <w:r w:rsidRPr="00AF7FEB">
        <w:rPr>
          <w:rFonts w:eastAsia="Times New Roman" w:cs="Arial"/>
        </w:rPr>
        <w:t>Yo</w:t>
      </w:r>
      <w:r w:rsidR="002737BA" w:rsidRPr="00AF7FEB">
        <w:rPr>
          <w:rFonts w:eastAsia="Times New Roman" w:cs="Arial"/>
        </w:rPr>
        <w:t xml:space="preserve">ur business is to get training, but the Idol Self is against </w:t>
      </w:r>
      <w:r w:rsidRPr="00AF7FEB">
        <w:rPr>
          <w:rFonts w:eastAsia="Times New Roman" w:cs="Arial"/>
        </w:rPr>
        <w:t>you</w:t>
      </w:r>
      <w:r w:rsidR="009533DC" w:rsidRPr="00AF7FEB">
        <w:rPr>
          <w:rFonts w:eastAsia="Times New Roman" w:cs="Arial"/>
        </w:rPr>
        <w:t xml:space="preserve"> </w:t>
      </w:r>
      <w:r w:rsidR="002737BA" w:rsidRPr="00AF7FEB">
        <w:rPr>
          <w:rFonts w:eastAsia="Times New Roman" w:cs="Arial"/>
        </w:rPr>
        <w:t xml:space="preserve">doing </w:t>
      </w:r>
      <w:r w:rsidRPr="00AF7FEB">
        <w:rPr>
          <w:rFonts w:eastAsia="Times New Roman" w:cs="Arial"/>
        </w:rPr>
        <w:t>y</w:t>
      </w:r>
      <w:r w:rsidR="002737BA" w:rsidRPr="00AF7FEB">
        <w:rPr>
          <w:rFonts w:eastAsia="Times New Roman" w:cs="Arial"/>
        </w:rPr>
        <w:t xml:space="preserve">our </w:t>
      </w:r>
      <w:r w:rsidR="00504FA5" w:rsidRPr="00AF7FEB">
        <w:rPr>
          <w:rFonts w:eastAsia="Times New Roman" w:cs="Arial"/>
        </w:rPr>
        <w:t>business, so</w:t>
      </w:r>
      <w:r w:rsidR="002737BA" w:rsidRPr="00AF7FEB">
        <w:rPr>
          <w:rFonts w:eastAsia="Times New Roman" w:cs="Arial"/>
        </w:rPr>
        <w:t xml:space="preserve"> </w:t>
      </w:r>
      <w:r w:rsidRPr="00AF7FEB">
        <w:rPr>
          <w:rFonts w:eastAsia="Times New Roman" w:cs="Arial"/>
        </w:rPr>
        <w:t>you</w:t>
      </w:r>
      <w:r w:rsidR="002737BA" w:rsidRPr="00AF7FEB">
        <w:rPr>
          <w:rFonts w:eastAsia="Times New Roman" w:cs="Arial"/>
        </w:rPr>
        <w:t xml:space="preserve"> may actively distract </w:t>
      </w:r>
      <w:r w:rsidRPr="00AF7FEB">
        <w:rPr>
          <w:rFonts w:eastAsia="Times New Roman" w:cs="Arial"/>
        </w:rPr>
        <w:t>yourself</w:t>
      </w:r>
      <w:r w:rsidR="002737BA" w:rsidRPr="00AF7FEB">
        <w:rPr>
          <w:rFonts w:eastAsia="Times New Roman" w:cs="Arial"/>
        </w:rPr>
        <w:t xml:space="preserve"> from </w:t>
      </w:r>
      <w:r w:rsidR="00A9405C" w:rsidRPr="00AF7FEB">
        <w:rPr>
          <w:rFonts w:eastAsia="Times New Roman" w:cs="Arial"/>
        </w:rPr>
        <w:t>that pursuit</w:t>
      </w:r>
      <w:r w:rsidRPr="00AF7FEB">
        <w:rPr>
          <w:rFonts w:eastAsia="Times New Roman" w:cs="Arial"/>
        </w:rPr>
        <w:t xml:space="preserve">. </w:t>
      </w:r>
      <w:bookmarkStart w:id="37" w:name="_Hlk201075515"/>
      <w:bookmarkStart w:id="38" w:name="OLE_LINK27"/>
      <w:bookmarkStart w:id="39" w:name="OLE_LINK28"/>
      <w:bookmarkStart w:id="40" w:name="OLE_LINK29"/>
      <w:r w:rsidR="002737BA" w:rsidRPr="00AF7FEB">
        <w:rPr>
          <w:rFonts w:eastAsia="Times New Roman" w:cs="Arial"/>
        </w:rPr>
        <w:t xml:space="preserve">Working on your business may feel loathsome for a little while, and </w:t>
      </w:r>
      <w:r w:rsidR="002F49B2" w:rsidRPr="00AF7FEB">
        <w:rPr>
          <w:rFonts w:eastAsia="Times New Roman" w:cs="Arial"/>
        </w:rPr>
        <w:t>that’s</w:t>
      </w:r>
      <w:r w:rsidR="002737BA" w:rsidRPr="00AF7FEB">
        <w:rPr>
          <w:rFonts w:eastAsia="Times New Roman" w:cs="Arial"/>
        </w:rPr>
        <w:t xml:space="preserve"> why </w:t>
      </w:r>
      <w:r w:rsidR="00771A6C" w:rsidRPr="00AF7FEB">
        <w:rPr>
          <w:rFonts w:eastAsia="Times New Roman" w:cs="Arial"/>
        </w:rPr>
        <w:t>the effort you make</w:t>
      </w:r>
      <w:r w:rsidR="005F55A8" w:rsidRPr="00AF7FEB">
        <w:rPr>
          <w:rFonts w:eastAsia="Times New Roman" w:cs="Arial"/>
        </w:rPr>
        <w:t xml:space="preserve"> to </w:t>
      </w:r>
      <w:r w:rsidR="00CA51AD" w:rsidRPr="00AF7FEB">
        <w:rPr>
          <w:rFonts w:eastAsia="Times New Roman" w:cs="Arial"/>
        </w:rPr>
        <w:t xml:space="preserve">deal with </w:t>
      </w:r>
      <w:r w:rsidR="005F55A8" w:rsidRPr="00AF7FEB">
        <w:rPr>
          <w:rFonts w:eastAsia="Times New Roman" w:cs="Arial"/>
        </w:rPr>
        <w:t>your business</w:t>
      </w:r>
      <w:r w:rsidR="00771A6C" w:rsidRPr="00AF7FEB">
        <w:rPr>
          <w:rFonts w:eastAsia="Times New Roman" w:cs="Arial"/>
        </w:rPr>
        <w:t xml:space="preserve"> is </w:t>
      </w:r>
      <w:r w:rsidR="002737BA" w:rsidRPr="00AF7FEB">
        <w:rPr>
          <w:rFonts w:eastAsia="Times New Roman" w:cs="Arial"/>
        </w:rPr>
        <w:t xml:space="preserve">another way of losing </w:t>
      </w:r>
      <w:r w:rsidR="00492096" w:rsidRPr="00AF7FEB">
        <w:rPr>
          <w:rFonts w:eastAsia="Times New Roman" w:cs="Arial"/>
        </w:rPr>
        <w:t>y</w:t>
      </w:r>
      <w:r w:rsidR="00757A79" w:rsidRPr="00AF7FEB">
        <w:rPr>
          <w:rFonts w:eastAsia="Times New Roman" w:cs="Arial"/>
        </w:rPr>
        <w:t>our life for Christ’s sake.</w:t>
      </w:r>
      <w:r w:rsidR="005C65F6" w:rsidRPr="00AF7FEB">
        <w:rPr>
          <w:rStyle w:val="EndnoteReference"/>
          <w:rFonts w:eastAsia="Times New Roman" w:cs="Arial"/>
        </w:rPr>
        <w:endnoteReference w:id="2"/>
      </w:r>
      <w:r w:rsidR="00757A79" w:rsidRPr="00AF7FEB">
        <w:rPr>
          <w:rFonts w:eastAsia="Times New Roman" w:cs="Arial"/>
        </w:rPr>
        <w:t xml:space="preserve"> </w:t>
      </w:r>
      <w:bookmarkEnd w:id="37"/>
      <w:r w:rsidR="00757A79" w:rsidRPr="00AF7FEB">
        <w:rPr>
          <w:rFonts w:eastAsia="Times New Roman" w:cs="Arial"/>
        </w:rPr>
        <w:t xml:space="preserve">You can learn to </w:t>
      </w:r>
      <w:r w:rsidR="002737BA" w:rsidRPr="00AF7FEB">
        <w:rPr>
          <w:rFonts w:eastAsia="Times New Roman" w:cs="Arial"/>
        </w:rPr>
        <w:t xml:space="preserve">submit to the limitation that </w:t>
      </w:r>
      <w:r w:rsidR="00757A79" w:rsidRPr="00AF7FEB">
        <w:rPr>
          <w:rFonts w:eastAsia="Times New Roman" w:cs="Arial"/>
        </w:rPr>
        <w:t>y</w:t>
      </w:r>
      <w:r w:rsidR="002737BA" w:rsidRPr="00AF7FEB">
        <w:rPr>
          <w:rFonts w:eastAsia="Times New Roman" w:cs="Arial"/>
        </w:rPr>
        <w:t xml:space="preserve">our business has to be done in this world and </w:t>
      </w:r>
      <w:r w:rsidR="00757A79" w:rsidRPr="00AF7FEB">
        <w:rPr>
          <w:rFonts w:eastAsia="Times New Roman" w:cs="Arial"/>
        </w:rPr>
        <w:t>can only be done by you</w:t>
      </w:r>
      <w:r w:rsidR="002737BA" w:rsidRPr="00AF7FEB">
        <w:rPr>
          <w:rFonts w:eastAsia="Times New Roman" w:cs="Arial"/>
        </w:rPr>
        <w:t>. That</w:t>
      </w:r>
      <w:r w:rsidR="00757A79" w:rsidRPr="00AF7FEB">
        <w:rPr>
          <w:rFonts w:eastAsia="Times New Roman" w:cs="Arial"/>
        </w:rPr>
        <w:t xml:space="preserve"> worthwhile and rewarding process</w:t>
      </w:r>
      <w:r w:rsidR="002737BA" w:rsidRPr="00AF7FEB">
        <w:rPr>
          <w:rFonts w:eastAsia="Times New Roman" w:cs="Arial"/>
        </w:rPr>
        <w:t xml:space="preserve"> requires endurance and</w:t>
      </w:r>
      <w:r w:rsidR="00757A79" w:rsidRPr="00AF7FEB">
        <w:rPr>
          <w:rFonts w:eastAsia="Times New Roman" w:cs="Arial"/>
        </w:rPr>
        <w:t xml:space="preserve"> cooperation with God’s</w:t>
      </w:r>
      <w:r w:rsidR="002737BA" w:rsidRPr="00AF7FEB">
        <w:rPr>
          <w:rFonts w:eastAsia="Times New Roman" w:cs="Arial"/>
        </w:rPr>
        <w:t xml:space="preserve"> training</w:t>
      </w:r>
      <w:r w:rsidR="00757A79" w:rsidRPr="00AF7FEB">
        <w:rPr>
          <w:rFonts w:eastAsia="Times New Roman" w:cs="Arial"/>
        </w:rPr>
        <w:t xml:space="preserve"> as </w:t>
      </w:r>
      <w:r w:rsidR="0065364A" w:rsidRPr="00AF7FEB">
        <w:rPr>
          <w:rFonts w:eastAsia="Times New Roman" w:cs="Arial"/>
        </w:rPr>
        <w:t>He works to bring you</w:t>
      </w:r>
      <w:r w:rsidR="00757A79" w:rsidRPr="00AF7FEB">
        <w:rPr>
          <w:rFonts w:eastAsia="Times New Roman" w:cs="Arial"/>
        </w:rPr>
        <w:t xml:space="preserve"> into</w:t>
      </w:r>
      <w:r w:rsidR="005F55A8" w:rsidRPr="00AF7FEB">
        <w:rPr>
          <w:rFonts w:eastAsia="Times New Roman" w:cs="Arial"/>
        </w:rPr>
        <w:t xml:space="preserve"> your</w:t>
      </w:r>
      <w:r w:rsidR="00F57C19" w:rsidRPr="00AF7FEB">
        <w:rPr>
          <w:rFonts w:eastAsia="Times New Roman" w:cs="Arial"/>
        </w:rPr>
        <w:t xml:space="preserve"> real</w:t>
      </w:r>
      <w:r w:rsidR="00757A79" w:rsidRPr="00AF7FEB">
        <w:rPr>
          <w:rFonts w:eastAsia="Times New Roman" w:cs="Arial"/>
        </w:rPr>
        <w:t xml:space="preserve"> glory</w:t>
      </w:r>
      <w:r w:rsidR="005F55A8" w:rsidRPr="00AF7FEB">
        <w:rPr>
          <w:rFonts w:eastAsia="Times New Roman" w:cs="Arial"/>
        </w:rPr>
        <w:t xml:space="preserve"> and potential</w:t>
      </w:r>
      <w:r w:rsidR="002737BA" w:rsidRPr="00AF7FEB">
        <w:rPr>
          <w:rFonts w:eastAsia="Times New Roman" w:cs="Arial"/>
        </w:rPr>
        <w:t>.</w:t>
      </w:r>
    </w:p>
    <w:bookmarkEnd w:id="38"/>
    <w:bookmarkEnd w:id="39"/>
    <w:bookmarkEnd w:id="40"/>
    <w:p w14:paraId="1079BBF4" w14:textId="77777777" w:rsidR="002737BA" w:rsidRPr="00AF7FEB" w:rsidRDefault="002737BA" w:rsidP="00133A61">
      <w:pPr>
        <w:shd w:val="clear" w:color="auto" w:fill="FFFFFF"/>
        <w:spacing w:after="0" w:line="240" w:lineRule="auto"/>
        <w:jc w:val="both"/>
        <w:rPr>
          <w:rFonts w:eastAsia="Times New Roman" w:cs="Arial"/>
        </w:rPr>
      </w:pPr>
    </w:p>
    <w:p w14:paraId="4A402382" w14:textId="44E36427" w:rsidR="00397426" w:rsidRPr="00AF7FEB" w:rsidRDefault="008A33F7" w:rsidP="00ED43F3">
      <w:pPr>
        <w:shd w:val="clear" w:color="auto" w:fill="FFFFFF"/>
        <w:spacing w:after="0" w:line="240" w:lineRule="auto"/>
        <w:jc w:val="both"/>
        <w:rPr>
          <w:rFonts w:eastAsia="Times New Roman" w:cs="Arial"/>
        </w:rPr>
      </w:pPr>
      <w:bookmarkStart w:id="41" w:name="OLE_LINK24"/>
      <w:bookmarkStart w:id="42" w:name="OLE_LINK26"/>
      <w:bookmarkStart w:id="43" w:name="OLE_LINK34"/>
      <w:bookmarkStart w:id="44" w:name="OLE_LINK35"/>
      <w:r w:rsidRPr="00AF7FEB">
        <w:rPr>
          <w:rFonts w:eastAsia="Times New Roman" w:cs="Arial"/>
        </w:rPr>
        <w:t xml:space="preserve">The </w:t>
      </w:r>
      <w:r w:rsidRPr="00AF7FEB">
        <w:rPr>
          <w:rFonts w:eastAsia="Times New Roman" w:cs="Arial"/>
          <w:b/>
        </w:rPr>
        <w:t xml:space="preserve">Two Paths Worksheet </w:t>
      </w:r>
      <w:r w:rsidRPr="00AF7FEB">
        <w:rPr>
          <w:rFonts w:eastAsia="Times New Roman" w:cs="Arial"/>
        </w:rPr>
        <w:t xml:space="preserve">trains you to take the path of love, which leads to oriented outcomes. It teaches you how to untangle the jumble of judgments, thoughts, and feelings that are often triggered by </w:t>
      </w:r>
      <w:r w:rsidR="004C534F" w:rsidRPr="00AF7FEB">
        <w:rPr>
          <w:rFonts w:eastAsia="Times New Roman" w:cs="Arial"/>
        </w:rPr>
        <w:t>life’s events</w:t>
      </w:r>
      <w:r w:rsidR="000A6302" w:rsidRPr="00AF7FEB">
        <w:rPr>
          <w:rFonts w:eastAsia="Times New Roman" w:cs="Arial"/>
        </w:rPr>
        <w:t xml:space="preserve"> and people’s choices</w:t>
      </w:r>
      <w:r w:rsidR="00AB28A0" w:rsidRPr="00AF7FEB">
        <w:rPr>
          <w:rFonts w:eastAsia="Times New Roman" w:cs="Arial"/>
        </w:rPr>
        <w:t>.</w:t>
      </w:r>
      <w:r w:rsidRPr="00AF7FEB">
        <w:rPr>
          <w:rFonts w:eastAsia="Times New Roman" w:cs="Arial"/>
        </w:rPr>
        <w:t xml:space="preserve"> </w:t>
      </w:r>
      <w:r w:rsidR="00AB28A0" w:rsidRPr="00AF7FEB">
        <w:rPr>
          <w:rFonts w:eastAsia="Times New Roman" w:cs="Arial"/>
        </w:rPr>
        <w:t xml:space="preserve">When you practice the Believe it Path, you learn not only to recognize your business but to manage your business and </w:t>
      </w:r>
      <w:r w:rsidRPr="00AF7FEB">
        <w:rPr>
          <w:rFonts w:eastAsia="Times New Roman" w:cs="Arial"/>
        </w:rPr>
        <w:t xml:space="preserve">to stop wasting your energy on unproductive judging. </w:t>
      </w:r>
    </w:p>
    <w:p w14:paraId="23FBE3C6" w14:textId="77777777" w:rsidR="00397426" w:rsidRPr="00AF7FEB" w:rsidRDefault="00397426" w:rsidP="00ED43F3">
      <w:pPr>
        <w:shd w:val="clear" w:color="auto" w:fill="FFFFFF"/>
        <w:spacing w:after="0" w:line="240" w:lineRule="auto"/>
        <w:jc w:val="both"/>
        <w:rPr>
          <w:rFonts w:eastAsia="Times New Roman" w:cs="Arial"/>
        </w:rPr>
      </w:pPr>
    </w:p>
    <w:p w14:paraId="292C41CE" w14:textId="35BCB86C" w:rsidR="00ED43F3" w:rsidRPr="00AF7FEB" w:rsidRDefault="00ED43F3" w:rsidP="00ED43F3">
      <w:pPr>
        <w:shd w:val="clear" w:color="auto" w:fill="FFFFFF"/>
        <w:spacing w:after="0" w:line="240" w:lineRule="auto"/>
        <w:jc w:val="both"/>
        <w:rPr>
          <w:rFonts w:eastAsia="Times New Roman" w:cs="Arial"/>
        </w:rPr>
      </w:pPr>
      <w:r w:rsidRPr="00AF7FEB">
        <w:rPr>
          <w:rFonts w:eastAsia="Times New Roman" w:cs="Arial"/>
        </w:rPr>
        <w:t>Next week</w:t>
      </w:r>
      <w:r w:rsidR="00293F66" w:rsidRPr="00AF7FEB">
        <w:rPr>
          <w:rFonts w:eastAsia="Times New Roman" w:cs="Arial"/>
        </w:rPr>
        <w:t>,</w:t>
      </w:r>
      <w:r w:rsidRPr="00AF7FEB">
        <w:rPr>
          <w:rFonts w:eastAsia="Times New Roman" w:cs="Arial"/>
        </w:rPr>
        <w:t xml:space="preserve"> we will look at the </w:t>
      </w:r>
      <w:r w:rsidRPr="00AF7FEB">
        <w:rPr>
          <w:rFonts w:eastAsia="Times New Roman" w:cs="Arial"/>
          <w:b/>
          <w:bCs/>
        </w:rPr>
        <w:t>Shoulds Worksheet</w:t>
      </w:r>
      <w:r w:rsidRPr="00AF7FEB">
        <w:rPr>
          <w:rFonts w:eastAsia="Times New Roman" w:cs="Arial"/>
          <w:i/>
          <w:iCs/>
        </w:rPr>
        <w:t xml:space="preserve">. </w:t>
      </w:r>
      <w:r w:rsidRPr="00AF7FEB">
        <w:rPr>
          <w:rFonts w:eastAsia="Times New Roman" w:cs="Arial"/>
        </w:rPr>
        <w:t>Print out a copy for your KF ring binder and explore it this week, perhaps with your Karis Link.</w:t>
      </w:r>
    </w:p>
    <w:bookmarkEnd w:id="41"/>
    <w:bookmarkEnd w:id="42"/>
    <w:bookmarkEnd w:id="43"/>
    <w:bookmarkEnd w:id="44"/>
    <w:p w14:paraId="21E53E39" w14:textId="77777777" w:rsidR="00582AB8" w:rsidRPr="00AF7FEB" w:rsidRDefault="00582AB8" w:rsidP="00133A61">
      <w:pPr>
        <w:shd w:val="clear" w:color="auto" w:fill="FFFFFF"/>
        <w:spacing w:after="0" w:line="240" w:lineRule="auto"/>
        <w:jc w:val="both"/>
        <w:rPr>
          <w:rFonts w:eastAsia="Times New Roman" w:cs="Arial"/>
        </w:rPr>
      </w:pPr>
    </w:p>
    <w:p w14:paraId="7290E7FF" w14:textId="77777777" w:rsidR="00350739" w:rsidRPr="00AF7FEB" w:rsidRDefault="00A11480" w:rsidP="00133A61">
      <w:pPr>
        <w:spacing w:after="0" w:line="240" w:lineRule="auto"/>
        <w:jc w:val="both"/>
        <w:rPr>
          <w:rFonts w:cstheme="minorHAnsi"/>
          <w:color w:val="000000"/>
        </w:rPr>
      </w:pPr>
      <w:r w:rsidRPr="00AF7FEB">
        <w:rPr>
          <w:rFonts w:cstheme="minorHAnsi"/>
          <w:color w:val="000000"/>
        </w:rPr>
        <w:t xml:space="preserve">Our prayer might go something like this: </w:t>
      </w:r>
    </w:p>
    <w:p w14:paraId="3C2112EE" w14:textId="77777777" w:rsidR="00350739" w:rsidRPr="00AF7FEB" w:rsidRDefault="00350739" w:rsidP="00133A61">
      <w:pPr>
        <w:spacing w:after="0" w:line="240" w:lineRule="auto"/>
        <w:jc w:val="both"/>
        <w:rPr>
          <w:rFonts w:cstheme="minorHAnsi"/>
          <w:color w:val="000000"/>
        </w:rPr>
      </w:pPr>
    </w:p>
    <w:p w14:paraId="5BE00083" w14:textId="77777777" w:rsidR="00A11480" w:rsidRPr="00AF7FEB" w:rsidRDefault="00A11480" w:rsidP="00C74B02">
      <w:pPr>
        <w:spacing w:after="0" w:line="240" w:lineRule="auto"/>
        <w:jc w:val="center"/>
        <w:rPr>
          <w:rFonts w:cstheme="minorHAnsi"/>
          <w:i/>
          <w:color w:val="000000"/>
        </w:rPr>
      </w:pPr>
      <w:r w:rsidRPr="00AF7FEB">
        <w:rPr>
          <w:rFonts w:cstheme="minorHAnsi"/>
          <w:i/>
          <w:color w:val="000000"/>
        </w:rPr>
        <w:t xml:space="preserve">Lord, help me take up the work of my business. </w:t>
      </w:r>
      <w:r w:rsidR="00667453" w:rsidRPr="00AF7FEB">
        <w:rPr>
          <w:rFonts w:cstheme="minorHAnsi"/>
          <w:i/>
          <w:color w:val="000000"/>
        </w:rPr>
        <w:t>(Repeat)</w:t>
      </w:r>
    </w:p>
    <w:p w14:paraId="3B808971" w14:textId="77777777" w:rsidR="00B11033" w:rsidRPr="00AF7FEB" w:rsidRDefault="00B11033" w:rsidP="00133A61">
      <w:pPr>
        <w:spacing w:after="0" w:line="240" w:lineRule="auto"/>
        <w:jc w:val="both"/>
        <w:rPr>
          <w:rFonts w:cstheme="minorHAnsi"/>
          <w:color w:val="000000"/>
        </w:rPr>
      </w:pPr>
    </w:p>
    <w:p w14:paraId="4D258473" w14:textId="77777777" w:rsidR="00824658" w:rsidRPr="00AF7FEB" w:rsidRDefault="00B11033" w:rsidP="00133A61">
      <w:pPr>
        <w:spacing w:after="0" w:line="240" w:lineRule="auto"/>
        <w:jc w:val="both"/>
        <w:rPr>
          <w:rFonts w:cstheme="minorHAnsi"/>
          <w:color w:val="000000"/>
        </w:rPr>
      </w:pPr>
      <w:r w:rsidRPr="00AF7FEB">
        <w:rPr>
          <w:rFonts w:cstheme="minorHAnsi"/>
          <w:color w:val="000000"/>
        </w:rPr>
        <w:t>Take a deep breath.</w:t>
      </w:r>
    </w:p>
    <w:p w14:paraId="335705CC" w14:textId="0F5E3D21" w:rsidR="00997E30" w:rsidRPr="00AF7FEB" w:rsidRDefault="00997E30" w:rsidP="00133A61">
      <w:pPr>
        <w:spacing w:after="0" w:line="240" w:lineRule="auto"/>
        <w:jc w:val="both"/>
        <w:rPr>
          <w:i/>
        </w:rPr>
      </w:pPr>
      <w:r w:rsidRPr="00AF7FEB">
        <w:rPr>
          <w:i/>
        </w:rPr>
        <w:lastRenderedPageBreak/>
        <w:t xml:space="preserve">(If time permits, ask, “Does anyone have comments or questions about </w:t>
      </w:r>
      <w:r w:rsidR="00703BC9" w:rsidRPr="00AF7FEB">
        <w:rPr>
          <w:i/>
        </w:rPr>
        <w:t>the</w:t>
      </w:r>
      <w:r w:rsidRPr="00AF7FEB">
        <w:rPr>
          <w:i/>
        </w:rPr>
        <w:t xml:space="preserve"> </w:t>
      </w:r>
      <w:r w:rsidR="008955C8" w:rsidRPr="00AF7FEB">
        <w:rPr>
          <w:i/>
        </w:rPr>
        <w:t>Toolbox</w:t>
      </w:r>
      <w:r w:rsidR="0099243C" w:rsidRPr="00AF7FEB">
        <w:rPr>
          <w:i/>
        </w:rPr>
        <w:t>?”</w:t>
      </w:r>
      <w:r w:rsidRPr="00AF7FEB">
        <w:rPr>
          <w:i/>
        </w:rPr>
        <w:t xml:space="preserve">) </w:t>
      </w:r>
    </w:p>
    <w:p w14:paraId="72261E99" w14:textId="77777777" w:rsidR="00CF3C0F" w:rsidRPr="00AF7FEB" w:rsidRDefault="00CF3C0F" w:rsidP="00133A61">
      <w:pPr>
        <w:spacing w:after="0" w:line="240" w:lineRule="auto"/>
        <w:jc w:val="both"/>
        <w:rPr>
          <w:iCs/>
        </w:rPr>
      </w:pPr>
    </w:p>
    <w:p w14:paraId="2C862AAB" w14:textId="091A27A3" w:rsidR="001C3EB9" w:rsidRPr="00AF7FEB" w:rsidRDefault="00350739" w:rsidP="00133A61">
      <w:pPr>
        <w:spacing w:after="0" w:line="240" w:lineRule="auto"/>
        <w:jc w:val="both"/>
        <w:rPr>
          <w:b/>
        </w:rPr>
      </w:pPr>
      <w:r w:rsidRPr="00AF7FEB">
        <w:rPr>
          <w:b/>
        </w:rPr>
        <w:t>0:30</w:t>
      </w:r>
      <w:r w:rsidR="00285B9A" w:rsidRPr="00AF7FEB">
        <w:rPr>
          <w:b/>
        </w:rPr>
        <w:tab/>
        <w:t>SHARING</w:t>
      </w:r>
    </w:p>
    <w:p w14:paraId="321FA782" w14:textId="77777777" w:rsidR="00350739" w:rsidRPr="00AF7FEB" w:rsidRDefault="00350739" w:rsidP="00133A61">
      <w:pPr>
        <w:spacing w:after="0" w:line="240" w:lineRule="auto"/>
        <w:jc w:val="both"/>
        <w:rPr>
          <w:b/>
        </w:rPr>
      </w:pPr>
    </w:p>
    <w:p w14:paraId="0369E159" w14:textId="77777777" w:rsidR="007E4B3B" w:rsidRPr="00AF7FEB" w:rsidRDefault="00BB33F1" w:rsidP="00133A61">
      <w:pPr>
        <w:spacing w:after="0" w:line="240" w:lineRule="auto"/>
        <w:jc w:val="both"/>
        <w:rPr>
          <w:b/>
        </w:rPr>
      </w:pPr>
      <w:r w:rsidRPr="00AF7FEB">
        <w:rPr>
          <w:b/>
        </w:rPr>
        <w:t>1:00</w:t>
      </w:r>
      <w:r w:rsidR="00285B9A" w:rsidRPr="00AF7FEB">
        <w:rPr>
          <w:b/>
        </w:rPr>
        <w:tab/>
        <w:t>BIBLE TEACHING</w:t>
      </w:r>
    </w:p>
    <w:p w14:paraId="0FF6D2E0" w14:textId="77777777" w:rsidR="001C3EB9" w:rsidRPr="00AF7FEB" w:rsidRDefault="001C3EB9" w:rsidP="00133A61">
      <w:pPr>
        <w:spacing w:after="0" w:line="240" w:lineRule="auto"/>
        <w:jc w:val="both"/>
        <w:rPr>
          <w:b/>
        </w:rPr>
      </w:pPr>
    </w:p>
    <w:p w14:paraId="0B04900E" w14:textId="528F9A1A" w:rsidR="00A11480" w:rsidRPr="00AF7FEB" w:rsidRDefault="00907F4C" w:rsidP="00133A61">
      <w:pPr>
        <w:spacing w:after="0" w:line="240" w:lineRule="auto"/>
        <w:jc w:val="both"/>
        <w:rPr>
          <w:b/>
        </w:rPr>
      </w:pPr>
      <w:r w:rsidRPr="00AF7FEB">
        <w:t xml:space="preserve">Let’s look </w:t>
      </w:r>
      <w:r w:rsidR="00F05A1C" w:rsidRPr="00AF7FEB">
        <w:t xml:space="preserve">again </w:t>
      </w:r>
      <w:r w:rsidRPr="00AF7FEB">
        <w:t xml:space="preserve">at </w:t>
      </w:r>
      <w:r w:rsidR="005E1389" w:rsidRPr="00AF7FEB">
        <w:t>the first chapter of James</w:t>
      </w:r>
      <w:r w:rsidR="00A11480" w:rsidRPr="00AF7FEB">
        <w:t>.</w:t>
      </w:r>
    </w:p>
    <w:p w14:paraId="06202DAB" w14:textId="77777777" w:rsidR="00D108D0" w:rsidRPr="00AF7FEB" w:rsidRDefault="00D108D0" w:rsidP="003E3F27">
      <w:pPr>
        <w:spacing w:after="0" w:line="240" w:lineRule="auto"/>
        <w:jc w:val="both"/>
      </w:pPr>
      <w:bookmarkStart w:id="45" w:name="OLE_LINK30"/>
      <w:bookmarkStart w:id="46" w:name="OLE_LINK31"/>
      <w:bookmarkStart w:id="47" w:name="OLE_LINK32"/>
      <w:bookmarkStart w:id="48" w:name="OLE_LINK8"/>
    </w:p>
    <w:p w14:paraId="1FB09A54" w14:textId="5D750903" w:rsidR="00A24BAE" w:rsidRPr="00AF7FEB" w:rsidRDefault="00D108D0" w:rsidP="003E3F27">
      <w:pPr>
        <w:spacing w:after="0" w:line="240" w:lineRule="auto"/>
        <w:jc w:val="both"/>
      </w:pPr>
      <w:r w:rsidRPr="00AF7FEB">
        <w:t xml:space="preserve">In our last lesson, we learned from </w:t>
      </w:r>
      <w:r w:rsidR="003E3F27" w:rsidRPr="00AF7FEB">
        <w:t>James that the deceitful gifts of the hunter harm us, while God’s gifts rebirth us into our design and potential. If we are to courageously reject the hunter’s gifts, we must have vision for what God’s gifts can do. Hopefully, through KF, you are catching a glimpse of that vision.</w:t>
      </w:r>
    </w:p>
    <w:p w14:paraId="1EBC6928" w14:textId="77777777" w:rsidR="00A24BAE" w:rsidRPr="00AF7FEB" w:rsidRDefault="00A24BAE" w:rsidP="003E3F27">
      <w:pPr>
        <w:spacing w:after="0" w:line="240" w:lineRule="auto"/>
        <w:jc w:val="both"/>
      </w:pPr>
    </w:p>
    <w:p w14:paraId="14EC464B" w14:textId="09F53344" w:rsidR="003E3F27" w:rsidRPr="00AF7FEB" w:rsidRDefault="003E3F27" w:rsidP="003E3F27">
      <w:pPr>
        <w:spacing w:after="0" w:line="240" w:lineRule="auto"/>
        <w:jc w:val="both"/>
      </w:pPr>
      <w:r w:rsidRPr="00AF7FEB">
        <w:t xml:space="preserve"> Let’s read </w:t>
      </w:r>
      <w:r w:rsidR="00B56831" w:rsidRPr="00AF7FEB">
        <w:t>Nancy’s</w:t>
      </w:r>
      <w:r w:rsidRPr="00AF7FEB">
        <w:t xml:space="preserve"> translation of </w:t>
      </w:r>
      <w:r w:rsidR="00D108D0" w:rsidRPr="00AF7FEB">
        <w:t>James 1:</w:t>
      </w:r>
      <w:r w:rsidRPr="00AF7FEB">
        <w:t>18.</w:t>
      </w:r>
    </w:p>
    <w:p w14:paraId="6C345C43" w14:textId="158EB9E5" w:rsidR="005C65F6" w:rsidRPr="00AF7FEB" w:rsidRDefault="005C65F6" w:rsidP="00B27327">
      <w:pPr>
        <w:spacing w:after="0" w:line="240" w:lineRule="auto"/>
        <w:ind w:right="720"/>
        <w:jc w:val="both"/>
      </w:pPr>
      <w:bookmarkStart w:id="49" w:name="_Hlk484696514"/>
      <w:bookmarkEnd w:id="45"/>
      <w:bookmarkEnd w:id="46"/>
      <w:bookmarkEnd w:id="47"/>
      <w:bookmarkEnd w:id="48"/>
    </w:p>
    <w:p w14:paraId="1F7E462F" w14:textId="4B205172" w:rsidR="005C65F6" w:rsidRPr="00AF7FEB" w:rsidRDefault="00D108D0" w:rsidP="00C74B02">
      <w:pPr>
        <w:spacing w:after="0" w:line="240" w:lineRule="auto"/>
        <w:ind w:left="720" w:right="720"/>
        <w:jc w:val="both"/>
      </w:pPr>
      <w:bookmarkStart w:id="50" w:name="_Hlk42682417"/>
      <w:r w:rsidRPr="00AF7FEB">
        <w:rPr>
          <w:vertAlign w:val="superscript"/>
        </w:rPr>
        <w:t>18</w:t>
      </w:r>
      <w:r w:rsidR="005D3E6D" w:rsidRPr="00AF7FEB">
        <w:t>God</w:t>
      </w:r>
      <w:r w:rsidR="005C65F6" w:rsidRPr="00AF7FEB">
        <w:t xml:space="preserve"> never intended death to be the harvest of these times of trial; rather, it </w:t>
      </w:r>
      <w:r w:rsidR="005D3E6D" w:rsidRPr="00AF7FEB">
        <w:t>is</w:t>
      </w:r>
      <w:r w:rsidR="005C65F6" w:rsidRPr="00AF7FEB">
        <w:t xml:space="preserve"> His intention to produce our True Selves by the creative process and the first principle of truth so that we would be a kind of </w:t>
      </w:r>
      <w:proofErr w:type="spellStart"/>
      <w:r w:rsidR="005C65F6" w:rsidRPr="00AF7FEB">
        <w:t>firstfruits</w:t>
      </w:r>
      <w:proofErr w:type="spellEnd"/>
      <w:r w:rsidR="005C65F6" w:rsidRPr="00AF7FEB">
        <w:t xml:space="preserve"> among His creatures. </w:t>
      </w:r>
    </w:p>
    <w:bookmarkEnd w:id="49"/>
    <w:bookmarkEnd w:id="50"/>
    <w:p w14:paraId="620C7B54" w14:textId="77777777" w:rsidR="00504FA5" w:rsidRPr="00AF7FEB" w:rsidRDefault="00504FA5" w:rsidP="00133A61">
      <w:pPr>
        <w:spacing w:after="0" w:line="240" w:lineRule="auto"/>
        <w:jc w:val="both"/>
      </w:pPr>
    </w:p>
    <w:p w14:paraId="13E41E02" w14:textId="30D0366E" w:rsidR="00B33D13" w:rsidRPr="00AF7FEB" w:rsidRDefault="00D21563" w:rsidP="00133A61">
      <w:pPr>
        <w:spacing w:after="0" w:line="240" w:lineRule="auto"/>
        <w:jc w:val="both"/>
      </w:pPr>
      <w:r w:rsidRPr="00AF7FEB">
        <w:t xml:space="preserve">What does it mean to be </w:t>
      </w:r>
      <w:proofErr w:type="spellStart"/>
      <w:r w:rsidRPr="00AF7FEB">
        <w:t>firstfruits</w:t>
      </w:r>
      <w:proofErr w:type="spellEnd"/>
      <w:r w:rsidRPr="00AF7FEB">
        <w:t>? It means that we</w:t>
      </w:r>
      <w:r w:rsidR="003D033B" w:rsidRPr="00AF7FEB">
        <w:t>,</w:t>
      </w:r>
      <w:r w:rsidRPr="00AF7FEB">
        <w:t xml:space="preserve"> in Christ</w:t>
      </w:r>
      <w:r w:rsidR="003D033B" w:rsidRPr="00AF7FEB">
        <w:t>,</w:t>
      </w:r>
      <w:r w:rsidRPr="00AF7FEB">
        <w:t xml:space="preserve"> have become something completely new. We are a new family expressing the Person and character of God</w:t>
      </w:r>
      <w:r w:rsidR="00D108D0" w:rsidRPr="00AF7FEB">
        <w:t>,</w:t>
      </w:r>
      <w:r w:rsidR="00B81103" w:rsidRPr="00AF7FEB">
        <w:t xml:space="preserve"> our Father,</w:t>
      </w:r>
      <w:r w:rsidRPr="00AF7FEB">
        <w:t xml:space="preserve"> in a way that the world has not yet experienced.</w:t>
      </w:r>
      <w:r w:rsidRPr="00AF7FEB">
        <w:rPr>
          <w:rStyle w:val="EndnoteReference"/>
        </w:rPr>
        <w:endnoteReference w:id="3"/>
      </w:r>
      <w:r w:rsidRPr="00AF7FEB">
        <w:t xml:space="preserve"> </w:t>
      </w:r>
      <w:bookmarkStart w:id="51" w:name="37"/>
      <w:bookmarkEnd w:id="51"/>
      <w:r w:rsidR="003D033B" w:rsidRPr="00AF7FEB">
        <w:t>L</w:t>
      </w:r>
      <w:r w:rsidR="00B33D13" w:rsidRPr="00AF7FEB">
        <w:t>ater in th</w:t>
      </w:r>
      <w:r w:rsidR="003D033B" w:rsidRPr="00AF7FEB">
        <w:t>is</w:t>
      </w:r>
      <w:r w:rsidR="00B33D13" w:rsidRPr="00AF7FEB">
        <w:t xml:space="preserve"> chapter, James teaches us that in order to become those </w:t>
      </w:r>
      <w:proofErr w:type="spellStart"/>
      <w:r w:rsidR="00B33D13" w:rsidRPr="00AF7FEB">
        <w:t>firstfruits</w:t>
      </w:r>
      <w:proofErr w:type="spellEnd"/>
      <w:r w:rsidR="00B33D13" w:rsidRPr="00AF7FEB">
        <w:t>, we have to take responsibility for our business.</w:t>
      </w:r>
      <w:r w:rsidRPr="00AF7FEB">
        <w:t xml:space="preserve"> </w:t>
      </w:r>
      <w:bookmarkStart w:id="52" w:name="_Hlk484866544"/>
      <w:r w:rsidRPr="00AF7FEB">
        <w:t xml:space="preserve">Let’s </w:t>
      </w:r>
      <w:r w:rsidR="0023049D" w:rsidRPr="00AF7FEB">
        <w:t xml:space="preserve">take a minute to </w:t>
      </w:r>
      <w:r w:rsidRPr="00AF7FEB">
        <w:t xml:space="preserve">expand our understanding of the Greek word </w:t>
      </w:r>
      <w:r w:rsidRPr="00AF7FEB">
        <w:rPr>
          <w:i/>
        </w:rPr>
        <w:t>logos</w:t>
      </w:r>
      <w:r w:rsidR="00EE5E5E" w:rsidRPr="00AF7FEB">
        <w:t>, which</w:t>
      </w:r>
      <w:r w:rsidRPr="00AF7FEB">
        <w:t xml:space="preserve"> we touched </w:t>
      </w:r>
      <w:r w:rsidR="00B27327" w:rsidRPr="00AF7FEB">
        <w:t>on</w:t>
      </w:r>
      <w:r w:rsidRPr="00AF7FEB">
        <w:t xml:space="preserve"> in the </w:t>
      </w:r>
      <w:r w:rsidRPr="00AF7FEB">
        <w:rPr>
          <w:b/>
        </w:rPr>
        <w:t xml:space="preserve">KF </w:t>
      </w:r>
      <w:r w:rsidR="00B3192A" w:rsidRPr="00AF7FEB">
        <w:rPr>
          <w:b/>
        </w:rPr>
        <w:t>Introductory</w:t>
      </w:r>
      <w:r w:rsidRPr="00AF7FEB">
        <w:rPr>
          <w:b/>
        </w:rPr>
        <w:t xml:space="preserve"> Meeting</w:t>
      </w:r>
      <w:r w:rsidRPr="00AF7FEB">
        <w:t>.</w:t>
      </w:r>
      <w:bookmarkEnd w:id="52"/>
      <w:r w:rsidR="003D033B" w:rsidRPr="00AF7FEB">
        <w:t xml:space="preserve"> L</w:t>
      </w:r>
      <w:r w:rsidR="006866FC" w:rsidRPr="00AF7FEB">
        <w:t xml:space="preserve">ogos </w:t>
      </w:r>
      <w:r w:rsidR="00B33D13" w:rsidRPr="00AF7FEB">
        <w:t xml:space="preserve">can be translated as </w:t>
      </w:r>
      <w:r w:rsidR="00B33D13" w:rsidRPr="00AF7FEB">
        <w:rPr>
          <w:i/>
        </w:rPr>
        <w:t>word</w:t>
      </w:r>
      <w:r w:rsidR="00B33D13" w:rsidRPr="00AF7FEB">
        <w:t xml:space="preserve">, </w:t>
      </w:r>
      <w:r w:rsidR="00CF72C2" w:rsidRPr="00AF7FEB">
        <w:t xml:space="preserve">but it can also be accurately </w:t>
      </w:r>
      <w:r w:rsidRPr="00AF7FEB">
        <w:t>understood</w:t>
      </w:r>
      <w:r w:rsidR="00CF72C2" w:rsidRPr="00AF7FEB">
        <w:t xml:space="preserve"> </w:t>
      </w:r>
      <w:r w:rsidR="00B33D13" w:rsidRPr="00AF7FEB">
        <w:t xml:space="preserve">as </w:t>
      </w:r>
      <w:r w:rsidR="00B33D13" w:rsidRPr="00AF7FEB">
        <w:rPr>
          <w:i/>
        </w:rPr>
        <w:t>God’s way of doing things</w:t>
      </w:r>
      <w:r w:rsidR="00B33D13" w:rsidRPr="00AF7FEB">
        <w:t>. Jesus was the Logos</w:t>
      </w:r>
      <w:r w:rsidR="00397426" w:rsidRPr="00AF7FEB">
        <w:rPr>
          <w:iCs/>
        </w:rPr>
        <w:t xml:space="preserve">; </w:t>
      </w:r>
      <w:r w:rsidR="00B33D13" w:rsidRPr="00AF7FEB">
        <w:t xml:space="preserve">He showed us how to do things God’s way. </w:t>
      </w:r>
      <w:bookmarkStart w:id="53" w:name="_Hlk484866601"/>
      <w:r w:rsidR="00B33D13" w:rsidRPr="00AF7FEB">
        <w:t xml:space="preserve">It is our business to get rid of </w:t>
      </w:r>
      <w:r w:rsidRPr="00AF7FEB">
        <w:t xml:space="preserve">all those things that interfere with our ability </w:t>
      </w:r>
      <w:r w:rsidR="00B25031" w:rsidRPr="00AF7FEB">
        <w:t xml:space="preserve">both </w:t>
      </w:r>
      <w:r w:rsidR="008863B9" w:rsidRPr="00AF7FEB">
        <w:t xml:space="preserve">to </w:t>
      </w:r>
      <w:r w:rsidRPr="00AF7FEB">
        <w:t>receive and</w:t>
      </w:r>
      <w:r w:rsidR="00B25031" w:rsidRPr="00AF7FEB">
        <w:t xml:space="preserve"> </w:t>
      </w:r>
      <w:r w:rsidR="008863B9" w:rsidRPr="00AF7FEB">
        <w:t xml:space="preserve">to </w:t>
      </w:r>
      <w:r w:rsidRPr="00AF7FEB">
        <w:t xml:space="preserve">bind </w:t>
      </w:r>
      <w:r w:rsidR="00B33D13" w:rsidRPr="00AF7FEB">
        <w:t>ourselves to the logos.</w:t>
      </w:r>
      <w:bookmarkEnd w:id="53"/>
      <w:r w:rsidR="007F3BE5" w:rsidRPr="00AF7FEB">
        <w:t xml:space="preserve"> </w:t>
      </w:r>
    </w:p>
    <w:p w14:paraId="315FFA0F" w14:textId="77777777" w:rsidR="00350739" w:rsidRPr="00AF7FEB" w:rsidRDefault="00350739" w:rsidP="00133A61">
      <w:pPr>
        <w:spacing w:after="0" w:line="240" w:lineRule="auto"/>
        <w:jc w:val="both"/>
      </w:pPr>
    </w:p>
    <w:p w14:paraId="4A08E84A" w14:textId="77777777" w:rsidR="00A11480" w:rsidRPr="00AF7FEB" w:rsidRDefault="003E3F27" w:rsidP="00133A61">
      <w:pPr>
        <w:spacing w:after="0" w:line="240" w:lineRule="auto"/>
        <w:jc w:val="both"/>
      </w:pPr>
      <w:r w:rsidRPr="00AF7FEB">
        <w:t>Here is</w:t>
      </w:r>
      <w:r w:rsidR="00757A79" w:rsidRPr="00AF7FEB">
        <w:t xml:space="preserve"> </w:t>
      </w:r>
      <w:r w:rsidR="00316187" w:rsidRPr="00AF7FEB">
        <w:t>Nancy</w:t>
      </w:r>
      <w:r w:rsidR="00757A79" w:rsidRPr="00AF7FEB">
        <w:t>’s</w:t>
      </w:r>
      <w:r w:rsidR="00316187" w:rsidRPr="00AF7FEB">
        <w:t xml:space="preserve"> paraphrase of </w:t>
      </w:r>
      <w:r w:rsidR="00350739" w:rsidRPr="00AF7FEB">
        <w:rPr>
          <w:b/>
        </w:rPr>
        <w:t>James 1:21</w:t>
      </w:r>
      <w:r w:rsidR="00CF72C2" w:rsidRPr="00AF7FEB">
        <w:rPr>
          <w:b/>
        </w:rPr>
        <w:t>–</w:t>
      </w:r>
      <w:r w:rsidR="00316187" w:rsidRPr="00AF7FEB">
        <w:rPr>
          <w:b/>
        </w:rPr>
        <w:t>25</w:t>
      </w:r>
      <w:r w:rsidR="00316187" w:rsidRPr="00AF7FEB">
        <w:t>.</w:t>
      </w:r>
    </w:p>
    <w:p w14:paraId="52C44CBA" w14:textId="77777777" w:rsidR="00745635" w:rsidRPr="00AF7FEB" w:rsidRDefault="00745635" w:rsidP="00133A61">
      <w:pPr>
        <w:spacing w:after="0" w:line="240" w:lineRule="auto"/>
        <w:jc w:val="both"/>
      </w:pPr>
    </w:p>
    <w:p w14:paraId="4FC06059" w14:textId="6B20B8F6" w:rsidR="00323252" w:rsidRPr="00AF7FEB" w:rsidRDefault="00323252" w:rsidP="00BD0FF2">
      <w:pPr>
        <w:spacing w:after="0" w:line="240" w:lineRule="auto"/>
        <w:ind w:left="720" w:right="720"/>
        <w:jc w:val="both"/>
      </w:pPr>
      <w:bookmarkStart w:id="54" w:name="_Hlk136755596"/>
      <w:bookmarkStart w:id="55" w:name="_Hlk16678904"/>
      <w:r w:rsidRPr="00AF7FEB">
        <w:rPr>
          <w:bCs/>
          <w:vertAlign w:val="superscript"/>
        </w:rPr>
        <w:t>21</w:t>
      </w:r>
      <w:r w:rsidRPr="00AF7FEB">
        <w:t>Therefore, wiping away all filthiness and all that remains of cowardice, in humility receive the logos</w:t>
      </w:r>
      <w:r w:rsidR="00222619" w:rsidRPr="00AF7FEB">
        <w:t xml:space="preserve"> implanted</w:t>
      </w:r>
      <w:r w:rsidRPr="00AF7FEB">
        <w:t xml:space="preserve">, which is able to </w:t>
      </w:r>
      <w:r w:rsidR="00716ABE" w:rsidRPr="00AF7FEB">
        <w:t>rescue</w:t>
      </w:r>
      <w:r w:rsidRPr="00AF7FEB">
        <w:t xml:space="preserve"> your True Self. </w:t>
      </w:r>
      <w:bookmarkEnd w:id="54"/>
      <w:r w:rsidRPr="00AF7FEB">
        <w:rPr>
          <w:vertAlign w:val="superscript"/>
        </w:rPr>
        <w:t>22</w:t>
      </w:r>
      <w:r w:rsidRPr="00AF7FEB">
        <w:t xml:space="preserve">Become </w:t>
      </w:r>
      <w:r w:rsidR="004C6907" w:rsidRPr="00AF7FEB">
        <w:t xml:space="preserve">doers </w:t>
      </w:r>
      <w:r w:rsidRPr="00AF7FEB">
        <w:t xml:space="preserve">of the logos and not just </w:t>
      </w:r>
      <w:r w:rsidR="004C6907" w:rsidRPr="00AF7FEB">
        <w:t xml:space="preserve">hearers </w:t>
      </w:r>
      <w:r w:rsidRPr="00AF7FEB">
        <w:t xml:space="preserve">who will not evaluate themselves accurately; </w:t>
      </w:r>
      <w:r w:rsidRPr="00AF7FEB">
        <w:rPr>
          <w:vertAlign w:val="superscript"/>
        </w:rPr>
        <w:t>23</w:t>
      </w:r>
      <w:r w:rsidRPr="00AF7FEB">
        <w:t>because if anyone is a hearer of the logos and not a doer, that person is only an image, an illusion</w:t>
      </w:r>
      <w:r w:rsidR="007707B2" w:rsidRPr="00AF7FEB">
        <w:t>, and is revealed to be the kind of person who only</w:t>
      </w:r>
      <w:r w:rsidRPr="00AF7FEB">
        <w:t xml:space="preserve"> </w:t>
      </w:r>
      <w:r w:rsidR="007707B2" w:rsidRPr="00AF7FEB">
        <w:t>glances at</w:t>
      </w:r>
      <w:r w:rsidRPr="00AF7FEB">
        <w:t xml:space="preserve"> the logos </w:t>
      </w:r>
      <w:r w:rsidR="007707B2" w:rsidRPr="00AF7FEB">
        <w:t>as they would glance</w:t>
      </w:r>
      <w:r w:rsidRPr="00AF7FEB">
        <w:t xml:space="preserve"> into a mirror </w:t>
      </w:r>
      <w:r w:rsidR="007707B2" w:rsidRPr="00AF7FEB">
        <w:t>simply</w:t>
      </w:r>
      <w:r w:rsidR="00596747" w:rsidRPr="00AF7FEB">
        <w:t xml:space="preserve"> </w:t>
      </w:r>
      <w:r w:rsidRPr="00AF7FEB">
        <w:t xml:space="preserve">to see their natural face. </w:t>
      </w:r>
      <w:r w:rsidRPr="00AF7FEB">
        <w:rPr>
          <w:bCs/>
          <w:vertAlign w:val="superscript"/>
        </w:rPr>
        <w:t>24</w:t>
      </w:r>
      <w:r w:rsidRPr="00AF7FEB">
        <w:t xml:space="preserve">How do we know that? Because once that </w:t>
      </w:r>
      <w:r w:rsidR="001C4796" w:rsidRPr="00AF7FEB">
        <w:t>illusion-</w:t>
      </w:r>
      <w:r w:rsidRPr="00AF7FEB">
        <w:t xml:space="preserve">person has compared themselves to the logos and gone away, they immediately forget what kind of person they actually are. </w:t>
      </w:r>
      <w:bookmarkStart w:id="56" w:name="_Hlk105312335"/>
      <w:r w:rsidRPr="00AF7FEB">
        <w:rPr>
          <w:bCs/>
          <w:vertAlign w:val="superscript"/>
        </w:rPr>
        <w:t>25</w:t>
      </w:r>
      <w:r w:rsidRPr="00AF7FEB">
        <w:t xml:space="preserve">But the one who makes an effort to lean on the logos, which is the fulfilling law of real freedom, </w:t>
      </w:r>
      <w:bookmarkEnd w:id="56"/>
      <w:r w:rsidRPr="00AF7FEB">
        <w:t>and works to remain near it</w:t>
      </w:r>
      <w:r w:rsidR="00CF72C2" w:rsidRPr="00AF7FEB">
        <w:t>—</w:t>
      </w:r>
      <w:r w:rsidRPr="00AF7FEB">
        <w:t>not having become a forgetful hearer, but an effortful doer</w:t>
      </w:r>
      <w:r w:rsidR="00CF72C2" w:rsidRPr="00AF7FEB">
        <w:t>—</w:t>
      </w:r>
      <w:r w:rsidR="00F42172" w:rsidRPr="00AF7FEB">
        <w:t xml:space="preserve">that </w:t>
      </w:r>
      <w:r w:rsidRPr="00AF7FEB">
        <w:t>person will be happy and favored in</w:t>
      </w:r>
      <w:r w:rsidR="00716ABE" w:rsidRPr="00AF7FEB">
        <w:t xml:space="preserve"> all of</w:t>
      </w:r>
      <w:r w:rsidR="00CF72C2" w:rsidRPr="00AF7FEB">
        <w:t xml:space="preserve"> their doing.</w:t>
      </w:r>
    </w:p>
    <w:bookmarkEnd w:id="55"/>
    <w:p w14:paraId="223D1BF0" w14:textId="77777777" w:rsidR="00323252" w:rsidRPr="00AF7FEB" w:rsidRDefault="00323252" w:rsidP="009A6C51">
      <w:pPr>
        <w:spacing w:after="0" w:line="240" w:lineRule="auto"/>
        <w:ind w:right="720"/>
        <w:jc w:val="both"/>
      </w:pPr>
    </w:p>
    <w:p w14:paraId="1D65855B" w14:textId="77777777" w:rsidR="008D2019" w:rsidRPr="00AF7FEB" w:rsidRDefault="008D2019" w:rsidP="00133A61">
      <w:pPr>
        <w:spacing w:after="0" w:line="240" w:lineRule="auto"/>
        <w:jc w:val="both"/>
      </w:pPr>
      <w:bookmarkStart w:id="57" w:name="46"/>
      <w:bookmarkStart w:id="58" w:name="y"/>
      <w:bookmarkStart w:id="59" w:name="50"/>
      <w:bookmarkStart w:id="60" w:name="z"/>
      <w:bookmarkStart w:id="61" w:name="51"/>
      <w:bookmarkStart w:id="62" w:name="aa"/>
      <w:bookmarkEnd w:id="57"/>
      <w:bookmarkEnd w:id="58"/>
      <w:bookmarkEnd w:id="59"/>
      <w:bookmarkEnd w:id="60"/>
      <w:bookmarkEnd w:id="61"/>
      <w:bookmarkEnd w:id="62"/>
      <w:r w:rsidRPr="00AF7FEB">
        <w:t>Take a deep breath.</w:t>
      </w:r>
    </w:p>
    <w:p w14:paraId="5AB9AC41" w14:textId="77777777" w:rsidR="008D2019" w:rsidRPr="00AF7FEB" w:rsidRDefault="008D2019" w:rsidP="00133A61">
      <w:pPr>
        <w:spacing w:after="0" w:line="240" w:lineRule="auto"/>
        <w:jc w:val="both"/>
      </w:pPr>
    </w:p>
    <w:p w14:paraId="20121C4C" w14:textId="69984D76" w:rsidR="00314599" w:rsidRPr="00AF7FEB" w:rsidRDefault="00FB0FB8" w:rsidP="00133A61">
      <w:pPr>
        <w:spacing w:after="0" w:line="240" w:lineRule="auto"/>
        <w:jc w:val="both"/>
      </w:pPr>
      <w:r w:rsidRPr="00AF7FEB">
        <w:t xml:space="preserve">Earlier in this chapter, </w:t>
      </w:r>
      <w:r w:rsidR="006409A8" w:rsidRPr="00AF7FEB">
        <w:t xml:space="preserve">James </w:t>
      </w:r>
      <w:r w:rsidR="00E0588E" w:rsidRPr="00AF7FEB">
        <w:t>taught us that</w:t>
      </w:r>
      <w:r w:rsidR="00F42172" w:rsidRPr="00AF7FEB">
        <w:t xml:space="preserve"> we are </w:t>
      </w:r>
      <w:r w:rsidR="006409A8" w:rsidRPr="00AF7FEB">
        <w:t xml:space="preserve">lured by the hunter, or </w:t>
      </w:r>
      <w:r w:rsidR="00F42172" w:rsidRPr="00AF7FEB">
        <w:t xml:space="preserve">get </w:t>
      </w:r>
      <w:r w:rsidR="006409A8" w:rsidRPr="00AF7FEB">
        <w:t>into the wrong pasture</w:t>
      </w:r>
      <w:r w:rsidR="00F42172" w:rsidRPr="00AF7FEB">
        <w:t>, because of our cravings</w:t>
      </w:r>
      <w:r w:rsidR="006464E4" w:rsidRPr="00AF7FEB">
        <w:t xml:space="preserve"> and greed</w:t>
      </w:r>
      <w:r w:rsidR="006409A8" w:rsidRPr="00AF7FEB">
        <w:t xml:space="preserve">. We learned that the outcome of those cravings is death. James </w:t>
      </w:r>
      <w:r w:rsidR="00F42172" w:rsidRPr="00AF7FEB">
        <w:t>contrasts</w:t>
      </w:r>
      <w:r w:rsidR="006409A8" w:rsidRPr="00AF7FEB">
        <w:t xml:space="preserve"> the outcome of death with the creative principle of God’s way of doing things</w:t>
      </w:r>
      <w:r w:rsidR="00B27327" w:rsidRPr="00AF7FEB">
        <w:t>—</w:t>
      </w:r>
      <w:r w:rsidR="006409A8" w:rsidRPr="00AF7FEB">
        <w:t>the logos</w:t>
      </w:r>
      <w:r w:rsidR="00B27327" w:rsidRPr="00AF7FEB">
        <w:t>—</w:t>
      </w:r>
      <w:r w:rsidR="006409A8" w:rsidRPr="00AF7FEB">
        <w:t xml:space="preserve">which leads to life. </w:t>
      </w:r>
      <w:r w:rsidR="00504FA5" w:rsidRPr="00AF7FEB">
        <w:t>O</w:t>
      </w:r>
      <w:r w:rsidR="00310CC4" w:rsidRPr="00AF7FEB">
        <w:t xml:space="preserve">ne of the </w:t>
      </w:r>
      <w:r w:rsidR="00892140" w:rsidRPr="00AF7FEB">
        <w:t xml:space="preserve">many </w:t>
      </w:r>
      <w:r w:rsidR="00310CC4" w:rsidRPr="00AF7FEB">
        <w:t xml:space="preserve">things </w:t>
      </w:r>
      <w:r w:rsidR="00C771A9" w:rsidRPr="00AF7FEB">
        <w:t>we can see</w:t>
      </w:r>
      <w:r w:rsidR="00310CC4" w:rsidRPr="00AF7FEB">
        <w:t xml:space="preserve"> </w:t>
      </w:r>
      <w:r w:rsidR="005E1389" w:rsidRPr="00AF7FEB">
        <w:t xml:space="preserve">in </w:t>
      </w:r>
      <w:r w:rsidR="00B81103" w:rsidRPr="00AF7FEB">
        <w:t xml:space="preserve">this passage </w:t>
      </w:r>
      <w:r w:rsidR="00C771A9" w:rsidRPr="00AF7FEB">
        <w:t>is the need to get rid</w:t>
      </w:r>
      <w:r w:rsidR="00A11480" w:rsidRPr="00AF7FEB">
        <w:t xml:space="preserve"> of all the stuff that is clouding, muddying, and interfering wi</w:t>
      </w:r>
      <w:r w:rsidR="00AF3A0E" w:rsidRPr="00AF7FEB">
        <w:t>th an honest</w:t>
      </w:r>
      <w:r w:rsidR="006312A9" w:rsidRPr="00AF7FEB">
        <w:t xml:space="preserve"> self-evaluation</w:t>
      </w:r>
      <w:r w:rsidR="00350739" w:rsidRPr="00AF7FEB">
        <w:t xml:space="preserve">. </w:t>
      </w:r>
      <w:r w:rsidR="00716ABE" w:rsidRPr="00AF7FEB">
        <w:t>We</w:t>
      </w:r>
      <w:r w:rsidR="002337ED" w:rsidRPr="00AF7FEB">
        <w:t xml:space="preserve"> need to</w:t>
      </w:r>
      <w:r w:rsidR="00716ABE" w:rsidRPr="00AF7FEB">
        <w:t xml:space="preserve"> clean the mirror. </w:t>
      </w:r>
      <w:r w:rsidR="00350739" w:rsidRPr="00AF7FEB">
        <w:lastRenderedPageBreak/>
        <w:t>By doing so, w</w:t>
      </w:r>
      <w:r w:rsidR="00A11480" w:rsidRPr="00AF7FEB">
        <w:t>e get into the right pasture and</w:t>
      </w:r>
      <w:r w:rsidR="006409A8" w:rsidRPr="00AF7FEB">
        <w:t xml:space="preserve"> </w:t>
      </w:r>
      <w:r w:rsidR="00B3192A" w:rsidRPr="00AF7FEB">
        <w:t>are then able to</w:t>
      </w:r>
      <w:r w:rsidR="00A11480" w:rsidRPr="00AF7FEB">
        <w:t xml:space="preserve"> humbly </w:t>
      </w:r>
      <w:r w:rsidR="00366612" w:rsidRPr="00AF7FEB">
        <w:t>accept the logos, God’s way of doing thi</w:t>
      </w:r>
      <w:r w:rsidR="00B50F0E" w:rsidRPr="00AF7FEB">
        <w:t>n</w:t>
      </w:r>
      <w:r w:rsidR="00366612" w:rsidRPr="00AF7FEB">
        <w:t>gs</w:t>
      </w:r>
      <w:r w:rsidR="004B5D1C" w:rsidRPr="00AF7FEB">
        <w:t xml:space="preserve">. </w:t>
      </w:r>
      <w:r w:rsidR="004A60D1" w:rsidRPr="00AF7FEB">
        <w:t xml:space="preserve">When we embrace God’s way, our True Self is </w:t>
      </w:r>
      <w:r w:rsidR="009A6C51" w:rsidRPr="00AF7FEB">
        <w:t>rescued,</w:t>
      </w:r>
      <w:r w:rsidR="004A60D1" w:rsidRPr="00AF7FEB">
        <w:t xml:space="preserve"> and we are</w:t>
      </w:r>
      <w:r w:rsidR="009E5CE6" w:rsidRPr="00AF7FEB">
        <w:t xml:space="preserve"> granted </w:t>
      </w:r>
      <w:r w:rsidR="004A60D1" w:rsidRPr="00AF7FEB">
        <w:t xml:space="preserve">a place of favor in our karis relationship with Him. </w:t>
      </w:r>
    </w:p>
    <w:p w14:paraId="64544756" w14:textId="77777777" w:rsidR="00B15C0E" w:rsidRPr="00AF7FEB" w:rsidRDefault="00B15C0E" w:rsidP="00133A61">
      <w:pPr>
        <w:spacing w:after="0" w:line="240" w:lineRule="auto"/>
        <w:jc w:val="both"/>
      </w:pPr>
    </w:p>
    <w:p w14:paraId="71D44B8D" w14:textId="77777777" w:rsidR="00A11480" w:rsidRPr="00AF7FEB" w:rsidRDefault="00C02F5A" w:rsidP="00133A61">
      <w:pPr>
        <w:spacing w:after="0" w:line="240" w:lineRule="auto"/>
        <w:jc w:val="both"/>
      </w:pPr>
      <w:r w:rsidRPr="00AF7FEB">
        <w:t>Our business is to practice what we learn and become doers of the logos, but, like all learners, we will make mistakes and be inconsistent.</w:t>
      </w:r>
      <w:r w:rsidR="008955C8" w:rsidRPr="00AF7FEB">
        <w:t xml:space="preserve"> </w:t>
      </w:r>
      <w:r w:rsidRPr="00AF7FEB">
        <w:t xml:space="preserve">We can’t do it all, all of the time, and right now. </w:t>
      </w:r>
      <w:r w:rsidR="00F66199" w:rsidRPr="00AF7FEB">
        <w:t>So</w:t>
      </w:r>
      <w:r w:rsidR="00B3192A" w:rsidRPr="00AF7FEB">
        <w:t>,</w:t>
      </w:r>
      <w:r w:rsidR="00C771A9" w:rsidRPr="00AF7FEB">
        <w:t xml:space="preserve"> </w:t>
      </w:r>
      <w:r w:rsidR="00F66199" w:rsidRPr="00AF7FEB">
        <w:t xml:space="preserve">as you explore </w:t>
      </w:r>
      <w:r w:rsidR="003070F5" w:rsidRPr="00AF7FEB">
        <w:t xml:space="preserve">your </w:t>
      </w:r>
      <w:r w:rsidR="00F66199" w:rsidRPr="00AF7FEB">
        <w:t>KF tools,</w:t>
      </w:r>
      <w:r w:rsidR="00C04878" w:rsidRPr="00AF7FEB">
        <w:t xml:space="preserve"> </w:t>
      </w:r>
      <w:r w:rsidR="001A336E" w:rsidRPr="00AF7FEB">
        <w:t xml:space="preserve">find the ones that work for you. </w:t>
      </w:r>
      <w:r w:rsidR="00C65313" w:rsidRPr="00AF7FEB">
        <w:t xml:space="preserve">You are </w:t>
      </w:r>
      <w:r w:rsidR="00B3192A" w:rsidRPr="00AF7FEB">
        <w:t xml:space="preserve">presently </w:t>
      </w:r>
      <w:r w:rsidR="00C65313" w:rsidRPr="00AF7FEB">
        <w:t xml:space="preserve">collecting tools and exploring how helpful they might be. </w:t>
      </w:r>
      <w:r w:rsidR="007F3BE5" w:rsidRPr="00AF7FEB">
        <w:t xml:space="preserve">Choose a tool and </w:t>
      </w:r>
      <w:r w:rsidR="00B15918" w:rsidRPr="00AF7FEB">
        <w:t>use</w:t>
      </w:r>
      <w:r w:rsidR="007F3BE5" w:rsidRPr="00AF7FEB">
        <w:t xml:space="preserve"> it for a few weeks, and then set it aside while you practice another one. Return to the tools that work for you.</w:t>
      </w:r>
    </w:p>
    <w:p w14:paraId="7863460C" w14:textId="77777777" w:rsidR="006619E4" w:rsidRPr="00AF7FEB" w:rsidRDefault="006619E4" w:rsidP="00133A61">
      <w:pPr>
        <w:spacing w:after="0" w:line="240" w:lineRule="auto"/>
        <w:jc w:val="both"/>
      </w:pPr>
    </w:p>
    <w:p w14:paraId="138334DF" w14:textId="77777777" w:rsidR="00DD6E92" w:rsidRPr="00AF7FEB" w:rsidRDefault="001C3EB9" w:rsidP="00133A61">
      <w:pPr>
        <w:spacing w:after="0" w:line="240" w:lineRule="auto"/>
        <w:jc w:val="both"/>
      </w:pPr>
      <w:r w:rsidRPr="00AF7FEB">
        <w:t>What is this law of freedom? How does James describe it</w:t>
      </w:r>
      <w:r w:rsidR="00A11480" w:rsidRPr="00AF7FEB">
        <w:t>? The law of freedom is</w:t>
      </w:r>
      <w:r w:rsidRPr="00AF7FEB">
        <w:t xml:space="preserve"> the logos, and the logos is</w:t>
      </w:r>
      <w:r w:rsidR="00A11480" w:rsidRPr="00AF7FEB">
        <w:t xml:space="preserve"> </w:t>
      </w:r>
      <w:r w:rsidR="00B3192A" w:rsidRPr="00AF7FEB">
        <w:t>described as</w:t>
      </w:r>
      <w:r w:rsidR="00596747" w:rsidRPr="00AF7FEB">
        <w:t xml:space="preserve"> </w:t>
      </w:r>
      <w:r w:rsidR="00596747" w:rsidRPr="00AF7FEB">
        <w:rPr>
          <w:i/>
        </w:rPr>
        <w:t>telos</w:t>
      </w:r>
      <w:r w:rsidR="00974734" w:rsidRPr="00AF7FEB">
        <w:t xml:space="preserve">, </w:t>
      </w:r>
      <w:r w:rsidR="00B33D13" w:rsidRPr="00AF7FEB">
        <w:t xml:space="preserve">which is </w:t>
      </w:r>
      <w:r w:rsidR="00974734" w:rsidRPr="00AF7FEB">
        <w:t xml:space="preserve">often translated as </w:t>
      </w:r>
      <w:r w:rsidR="00A11480" w:rsidRPr="00AF7FEB">
        <w:rPr>
          <w:i/>
        </w:rPr>
        <w:t>perfect</w:t>
      </w:r>
      <w:r w:rsidR="00974734" w:rsidRPr="00AF7FEB">
        <w:t>.</w:t>
      </w:r>
      <w:r w:rsidR="001A30D9" w:rsidRPr="00AF7FEB">
        <w:t xml:space="preserve"> </w:t>
      </w:r>
      <w:bookmarkStart w:id="63" w:name="_Hlk105312452"/>
      <w:r w:rsidR="00596747" w:rsidRPr="00AF7FEB">
        <w:t>Telos</w:t>
      </w:r>
      <w:r w:rsidR="00596747" w:rsidRPr="00AF7FEB">
        <w:rPr>
          <w:i/>
        </w:rPr>
        <w:t xml:space="preserve"> </w:t>
      </w:r>
      <w:r w:rsidR="00512A2B" w:rsidRPr="00AF7FEB">
        <w:t>is the fulfillment of a</w:t>
      </w:r>
      <w:r w:rsidR="00A11480" w:rsidRPr="00AF7FEB">
        <w:t xml:space="preserve"> designed purpose.</w:t>
      </w:r>
      <w:r w:rsidR="00512A2B" w:rsidRPr="00AF7FEB">
        <w:t xml:space="preserve"> </w:t>
      </w:r>
      <w:bookmarkStart w:id="64" w:name="_Hlk136754840"/>
      <w:r w:rsidR="00512A2B" w:rsidRPr="00AF7FEB">
        <w:t>Your designed purpose is to grow</w:t>
      </w:r>
      <w:r w:rsidR="00C65313" w:rsidRPr="00AF7FEB">
        <w:t xml:space="preserve"> in the logos</w:t>
      </w:r>
      <w:r w:rsidR="00512A2B" w:rsidRPr="00AF7FEB">
        <w:t xml:space="preserve"> and</w:t>
      </w:r>
      <w:r w:rsidR="00FC2DE9" w:rsidRPr="00AF7FEB">
        <w:t xml:space="preserve"> </w:t>
      </w:r>
      <w:r w:rsidR="00512A2B" w:rsidRPr="00AF7FEB">
        <w:t>learn to live in t</w:t>
      </w:r>
      <w:r w:rsidR="001A30D9" w:rsidRPr="00AF7FEB">
        <w:t>his</w:t>
      </w:r>
      <w:r w:rsidR="00A11480" w:rsidRPr="00AF7FEB">
        <w:t xml:space="preserve"> law of</w:t>
      </w:r>
      <w:r w:rsidR="00316187" w:rsidRPr="00AF7FEB">
        <w:t xml:space="preserve"> real</w:t>
      </w:r>
      <w:r w:rsidR="00A11480" w:rsidRPr="00AF7FEB">
        <w:t xml:space="preserve"> freedom</w:t>
      </w:r>
      <w:r w:rsidR="00512A2B" w:rsidRPr="00AF7FEB">
        <w:t xml:space="preserve">. </w:t>
      </w:r>
      <w:bookmarkEnd w:id="63"/>
      <w:bookmarkEnd w:id="64"/>
      <w:r w:rsidR="00295872" w:rsidRPr="00AF7FEB">
        <w:t>If you are in that process, you are fulfilling the logos and are, therefore, perfect</w:t>
      </w:r>
      <w:r w:rsidR="00B87625" w:rsidRPr="00AF7FEB">
        <w:t xml:space="preserve"> </w:t>
      </w:r>
      <w:r w:rsidR="00295872" w:rsidRPr="00AF7FEB">
        <w:t xml:space="preserve">or </w:t>
      </w:r>
      <w:r w:rsidR="00596747" w:rsidRPr="00AF7FEB">
        <w:t>telos</w:t>
      </w:r>
      <w:r w:rsidR="00295872" w:rsidRPr="00AF7FEB">
        <w:t xml:space="preserve">. </w:t>
      </w:r>
      <w:r w:rsidR="00F62766" w:rsidRPr="00AF7FEB">
        <w:t>Thomas Sterner in his book</w:t>
      </w:r>
      <w:r w:rsidR="00B3192A" w:rsidRPr="00AF7FEB">
        <w:t xml:space="preserve"> </w:t>
      </w:r>
      <w:r w:rsidR="00F62766" w:rsidRPr="00AF7FEB">
        <w:rPr>
          <w:i/>
        </w:rPr>
        <w:t xml:space="preserve">The Practicing Mind </w:t>
      </w:r>
      <w:r w:rsidR="00240882" w:rsidRPr="00AF7FEB">
        <w:t>offers a metaphor that</w:t>
      </w:r>
      <w:r w:rsidR="006619E4" w:rsidRPr="00AF7FEB">
        <w:t xml:space="preserve"> </w:t>
      </w:r>
      <w:r w:rsidR="00F62766" w:rsidRPr="00AF7FEB">
        <w:t xml:space="preserve">describes </w:t>
      </w:r>
      <w:r w:rsidR="003979B8" w:rsidRPr="00AF7FEB">
        <w:t xml:space="preserve">the </w:t>
      </w:r>
      <w:r w:rsidR="00F62766" w:rsidRPr="00AF7FEB">
        <w:t>perfection</w:t>
      </w:r>
      <w:r w:rsidR="008D2019" w:rsidRPr="00AF7FEB">
        <w:t xml:space="preserve"> of a growing thing</w:t>
      </w:r>
      <w:r w:rsidR="00997E30" w:rsidRPr="00AF7FEB">
        <w:t xml:space="preserve"> that</w:t>
      </w:r>
      <w:r w:rsidR="00FC2A54" w:rsidRPr="00AF7FEB">
        <w:t xml:space="preserve"> </w:t>
      </w:r>
      <w:r w:rsidR="008D2019" w:rsidRPr="00AF7FEB">
        <w:t xml:space="preserve">fulfills </w:t>
      </w:r>
      <w:r w:rsidR="003979B8" w:rsidRPr="00AF7FEB">
        <w:t xml:space="preserve">its </w:t>
      </w:r>
      <w:r w:rsidR="006619E4" w:rsidRPr="00AF7FEB">
        <w:t xml:space="preserve">created design </w:t>
      </w:r>
      <w:r w:rsidR="00C04878" w:rsidRPr="00AF7FEB">
        <w:t xml:space="preserve">at </w:t>
      </w:r>
      <w:r w:rsidR="00FC2A54" w:rsidRPr="00AF7FEB">
        <w:t>every stage of its development</w:t>
      </w:r>
      <w:r w:rsidR="00F56F98" w:rsidRPr="00AF7FEB">
        <w:t xml:space="preserve">. </w:t>
      </w:r>
      <w:r w:rsidR="00356388" w:rsidRPr="00AF7FEB">
        <w:t>He writes</w:t>
      </w:r>
      <w:r w:rsidR="00F56F98" w:rsidRPr="00AF7FEB">
        <w:t>:</w:t>
      </w:r>
    </w:p>
    <w:p w14:paraId="2B9001E4" w14:textId="77777777" w:rsidR="005F4714" w:rsidRPr="00AF7FEB" w:rsidRDefault="005F4714" w:rsidP="00133A61">
      <w:pPr>
        <w:spacing w:after="0" w:line="240" w:lineRule="auto"/>
        <w:jc w:val="both"/>
        <w:rPr>
          <w:rFonts w:cs="Arial"/>
          <w:color w:val="222222"/>
          <w:shd w:val="clear" w:color="auto" w:fill="FFFFFF"/>
        </w:rPr>
      </w:pPr>
    </w:p>
    <w:p w14:paraId="4EA5481E" w14:textId="47BD1335" w:rsidR="00C04878" w:rsidRPr="00AF7FEB" w:rsidRDefault="0049456D" w:rsidP="008A5676">
      <w:pPr>
        <w:spacing w:after="0" w:line="240" w:lineRule="auto"/>
        <w:ind w:left="720" w:right="720"/>
        <w:jc w:val="both"/>
        <w:rPr>
          <w:rFonts w:cs="Arial"/>
          <w:i/>
          <w:color w:val="222222"/>
          <w:shd w:val="clear" w:color="auto" w:fill="FFFFFF"/>
        </w:rPr>
      </w:pPr>
      <w:bookmarkStart w:id="65" w:name="_Hlk484697331"/>
      <w:r w:rsidRPr="00AF7FEB">
        <w:rPr>
          <w:rFonts w:cs="Arial"/>
          <w:color w:val="222222"/>
          <w:shd w:val="clear" w:color="auto" w:fill="FFFFFF"/>
        </w:rPr>
        <w:t>As we attempt to understand ourselves and our struggles with life's endeavors, we may find</w:t>
      </w:r>
      <w:r w:rsidR="00F56F98" w:rsidRPr="00AF7FEB">
        <w:rPr>
          <w:rFonts w:cs="Arial"/>
          <w:color w:val="222222"/>
          <w:shd w:val="clear" w:color="auto" w:fill="FFFFFF"/>
        </w:rPr>
        <w:t xml:space="preserve"> </w:t>
      </w:r>
      <w:r w:rsidRPr="00AF7FEB">
        <w:rPr>
          <w:rFonts w:cs="Arial"/>
          <w:color w:val="222222"/>
          <w:shd w:val="clear" w:color="auto" w:fill="FFFFFF"/>
        </w:rPr>
        <w:t xml:space="preserve">peace in the observation of a flower. Ask yourself: </w:t>
      </w:r>
      <w:r w:rsidRPr="00AF7FEB">
        <w:rPr>
          <w:rFonts w:cs="Arial"/>
          <w:i/>
          <w:color w:val="222222"/>
          <w:shd w:val="clear" w:color="auto" w:fill="FFFFFF"/>
        </w:rPr>
        <w:t>At what point in a flower's life, from seed to full bloom, does it reach perfection?</w:t>
      </w:r>
      <w:r w:rsidR="004012F1" w:rsidRPr="00AF7FEB">
        <w:rPr>
          <w:rStyle w:val="EndnoteReference"/>
          <w:rFonts w:cs="Arial"/>
          <w:color w:val="222222"/>
          <w:shd w:val="clear" w:color="auto" w:fill="FFFFFF"/>
        </w:rPr>
        <w:endnoteReference w:id="4"/>
      </w:r>
      <w:r w:rsidR="00240882" w:rsidRPr="00AF7FEB">
        <w:rPr>
          <w:rFonts w:cs="Arial"/>
          <w:color w:val="222222"/>
          <w:shd w:val="clear" w:color="auto" w:fill="FFFFFF"/>
        </w:rPr>
        <w:t xml:space="preserve"> </w:t>
      </w:r>
      <w:r w:rsidR="001C3EB9" w:rsidRPr="00AF7FEB">
        <w:rPr>
          <w:rFonts w:cs="Arial"/>
          <w:i/>
          <w:color w:val="222222"/>
          <w:shd w:val="clear" w:color="auto" w:fill="FFFFFF"/>
        </w:rPr>
        <w:t>(Repeat</w:t>
      </w:r>
      <w:r w:rsidR="00F56F98" w:rsidRPr="00AF7FEB">
        <w:rPr>
          <w:rFonts w:cs="Arial"/>
          <w:i/>
          <w:color w:val="222222"/>
          <w:shd w:val="clear" w:color="auto" w:fill="FFFFFF"/>
        </w:rPr>
        <w:t>)</w:t>
      </w:r>
      <w:r w:rsidR="0044627C" w:rsidRPr="00AF7FEB">
        <w:rPr>
          <w:rFonts w:cs="Arial"/>
          <w:i/>
          <w:color w:val="222222"/>
          <w:shd w:val="clear" w:color="auto" w:fill="FFFFFF"/>
        </w:rPr>
        <w:t xml:space="preserve"> (Pause)</w:t>
      </w:r>
    </w:p>
    <w:bookmarkEnd w:id="65"/>
    <w:p w14:paraId="35CC7AE5" w14:textId="77777777" w:rsidR="00295872" w:rsidRPr="00AF7FEB" w:rsidRDefault="00295872" w:rsidP="00133A61">
      <w:pPr>
        <w:spacing w:after="0" w:line="240" w:lineRule="auto"/>
        <w:jc w:val="both"/>
        <w:rPr>
          <w:rFonts w:cs="Arial"/>
          <w:color w:val="222222"/>
          <w:shd w:val="clear" w:color="auto" w:fill="FFFFFF"/>
        </w:rPr>
      </w:pPr>
    </w:p>
    <w:p w14:paraId="775585EE" w14:textId="7BCB96B0" w:rsidR="001B707B" w:rsidRPr="00AF7FEB" w:rsidRDefault="00A11480" w:rsidP="00133A61">
      <w:pPr>
        <w:spacing w:after="0" w:line="240" w:lineRule="auto"/>
        <w:jc w:val="both"/>
      </w:pPr>
      <w:r w:rsidRPr="00AF7FEB">
        <w:t>Our prayer</w:t>
      </w:r>
      <w:r w:rsidR="001C355C" w:rsidRPr="00AF7FEB">
        <w:t xml:space="preserve"> might go something like this</w:t>
      </w:r>
      <w:r w:rsidR="009A0DB4" w:rsidRPr="00AF7FEB">
        <w:t xml:space="preserve">: </w:t>
      </w:r>
    </w:p>
    <w:p w14:paraId="32FFE6CC" w14:textId="77777777" w:rsidR="008A5676" w:rsidRPr="00AF7FEB" w:rsidRDefault="008A5676" w:rsidP="00133A61">
      <w:pPr>
        <w:spacing w:after="0" w:line="240" w:lineRule="auto"/>
        <w:jc w:val="both"/>
      </w:pPr>
    </w:p>
    <w:p w14:paraId="1E45F77B" w14:textId="77777777" w:rsidR="00A11480" w:rsidRPr="00AF7FEB" w:rsidRDefault="00F62766" w:rsidP="008A5676">
      <w:pPr>
        <w:spacing w:after="0" w:line="240" w:lineRule="auto"/>
        <w:jc w:val="center"/>
        <w:rPr>
          <w:i/>
        </w:rPr>
      </w:pPr>
      <w:bookmarkStart w:id="66" w:name="_Hlk105312708"/>
      <w:r w:rsidRPr="00AF7FEB">
        <w:rPr>
          <w:i/>
        </w:rPr>
        <w:t>Lord</w:t>
      </w:r>
      <w:r w:rsidR="00AD5162" w:rsidRPr="00AF7FEB">
        <w:rPr>
          <w:i/>
        </w:rPr>
        <w:t xml:space="preserve"> of the law of freedom</w:t>
      </w:r>
      <w:r w:rsidRPr="00AF7FEB">
        <w:rPr>
          <w:i/>
        </w:rPr>
        <w:t>, help</w:t>
      </w:r>
      <w:r w:rsidR="009A0DB4" w:rsidRPr="00AF7FEB">
        <w:rPr>
          <w:i/>
        </w:rPr>
        <w:t xml:space="preserve"> me</w:t>
      </w:r>
      <w:r w:rsidRPr="00AF7FEB">
        <w:rPr>
          <w:i/>
        </w:rPr>
        <w:t xml:space="preserve"> be</w:t>
      </w:r>
      <w:r w:rsidR="009A0DB4" w:rsidRPr="00AF7FEB">
        <w:rPr>
          <w:i/>
        </w:rPr>
        <w:t xml:space="preserve"> a </w:t>
      </w:r>
      <w:r w:rsidR="00C06F0D" w:rsidRPr="00AF7FEB">
        <w:rPr>
          <w:i/>
        </w:rPr>
        <w:t xml:space="preserve">perfect </w:t>
      </w:r>
      <w:r w:rsidR="009A0DB4" w:rsidRPr="00AF7FEB">
        <w:rPr>
          <w:i/>
        </w:rPr>
        <w:t>doer</w:t>
      </w:r>
      <w:r w:rsidR="00A11480" w:rsidRPr="00AF7FEB">
        <w:rPr>
          <w:i/>
        </w:rPr>
        <w:t xml:space="preserve"> of the logos</w:t>
      </w:r>
      <w:r w:rsidR="003B1592" w:rsidRPr="00AF7FEB">
        <w:rPr>
          <w:i/>
        </w:rPr>
        <w:t xml:space="preserve"> </w:t>
      </w:r>
      <w:r w:rsidR="001C30DB" w:rsidRPr="00AF7FEB">
        <w:rPr>
          <w:i/>
        </w:rPr>
        <w:t>at</w:t>
      </w:r>
      <w:r w:rsidR="006773E4" w:rsidRPr="00AF7FEB">
        <w:rPr>
          <w:i/>
        </w:rPr>
        <w:t xml:space="preserve"> </w:t>
      </w:r>
      <w:r w:rsidR="003B1592" w:rsidRPr="00AF7FEB">
        <w:rPr>
          <w:i/>
        </w:rPr>
        <w:t>whatever stage I am</w:t>
      </w:r>
      <w:r w:rsidR="00A11480" w:rsidRPr="00AF7FEB">
        <w:rPr>
          <w:i/>
        </w:rPr>
        <w:t xml:space="preserve">. </w:t>
      </w:r>
      <w:r w:rsidR="001C355C" w:rsidRPr="00AF7FEB">
        <w:rPr>
          <w:i/>
        </w:rPr>
        <w:t>(Repeat)</w:t>
      </w:r>
    </w:p>
    <w:bookmarkEnd w:id="66"/>
    <w:p w14:paraId="7D33E0B7" w14:textId="77777777" w:rsidR="00FC2DE9" w:rsidRPr="00AF7FEB" w:rsidRDefault="00FC2DE9" w:rsidP="00133A61">
      <w:pPr>
        <w:spacing w:after="0" w:line="240" w:lineRule="auto"/>
        <w:jc w:val="both"/>
      </w:pPr>
    </w:p>
    <w:p w14:paraId="4A40C96C" w14:textId="77777777" w:rsidR="00B11033" w:rsidRPr="00AF7FEB" w:rsidRDefault="00B11033" w:rsidP="00133A61">
      <w:pPr>
        <w:spacing w:after="0" w:line="240" w:lineRule="auto"/>
        <w:jc w:val="both"/>
      </w:pPr>
      <w:r w:rsidRPr="00AF7FEB">
        <w:t>Take a deep breath.</w:t>
      </w:r>
    </w:p>
    <w:p w14:paraId="327C1CE9" w14:textId="6BABFF2F" w:rsidR="00997E30" w:rsidRPr="00AF7FEB" w:rsidRDefault="00997E30" w:rsidP="00997E30">
      <w:pPr>
        <w:spacing w:after="0" w:line="240" w:lineRule="auto"/>
        <w:jc w:val="both"/>
        <w:rPr>
          <w:i/>
        </w:rPr>
      </w:pPr>
      <w:r w:rsidRPr="00AF7FEB">
        <w:rPr>
          <w:i/>
        </w:rPr>
        <w:t xml:space="preserve">(If time permits, ask, “Does anyone have comments or questions about </w:t>
      </w:r>
      <w:r w:rsidR="00703BC9" w:rsidRPr="00AF7FEB">
        <w:rPr>
          <w:i/>
        </w:rPr>
        <w:t>the</w:t>
      </w:r>
      <w:r w:rsidRPr="00AF7FEB">
        <w:rPr>
          <w:i/>
        </w:rPr>
        <w:t xml:space="preserve"> Bible teaching</w:t>
      </w:r>
      <w:r w:rsidR="0099243C" w:rsidRPr="00AF7FEB">
        <w:rPr>
          <w:i/>
        </w:rPr>
        <w:t>?”</w:t>
      </w:r>
      <w:r w:rsidRPr="00AF7FEB">
        <w:rPr>
          <w:i/>
        </w:rPr>
        <w:t xml:space="preserve">) </w:t>
      </w:r>
    </w:p>
    <w:p w14:paraId="5E6DE6F7" w14:textId="77777777" w:rsidR="00A11480" w:rsidRPr="00AF7FEB" w:rsidRDefault="00A11480" w:rsidP="00133A61">
      <w:pPr>
        <w:spacing w:after="0" w:line="240" w:lineRule="auto"/>
        <w:jc w:val="both"/>
      </w:pPr>
    </w:p>
    <w:p w14:paraId="39428725" w14:textId="77777777" w:rsidR="00285B9A" w:rsidRPr="00AF7FEB" w:rsidRDefault="00C06F0D" w:rsidP="00133A61">
      <w:pPr>
        <w:spacing w:after="0" w:line="240" w:lineRule="auto"/>
        <w:jc w:val="both"/>
        <w:rPr>
          <w:b/>
        </w:rPr>
      </w:pPr>
      <w:r w:rsidRPr="00AF7FEB">
        <w:rPr>
          <w:b/>
        </w:rPr>
        <w:t>1:1</w:t>
      </w:r>
      <w:r w:rsidR="000A501E" w:rsidRPr="00AF7FEB">
        <w:rPr>
          <w:b/>
        </w:rPr>
        <w:t>0</w:t>
      </w:r>
      <w:r w:rsidR="00285B9A" w:rsidRPr="00AF7FEB">
        <w:rPr>
          <w:b/>
        </w:rPr>
        <w:t xml:space="preserve"> </w:t>
      </w:r>
      <w:r w:rsidR="00285B9A" w:rsidRPr="00AF7FEB">
        <w:rPr>
          <w:b/>
        </w:rPr>
        <w:tab/>
        <w:t>INTEGRATION</w:t>
      </w:r>
    </w:p>
    <w:p w14:paraId="4847621E" w14:textId="77777777" w:rsidR="00350739" w:rsidRPr="00AF7FEB" w:rsidRDefault="00350739" w:rsidP="00133A61">
      <w:pPr>
        <w:spacing w:after="0" w:line="240" w:lineRule="auto"/>
        <w:jc w:val="both"/>
      </w:pPr>
    </w:p>
    <w:p w14:paraId="758C0445" w14:textId="77777777" w:rsidR="00316187" w:rsidRPr="00AF7FEB" w:rsidRDefault="001C3EB9" w:rsidP="00133A61">
      <w:pPr>
        <w:spacing w:after="0" w:line="240" w:lineRule="auto"/>
        <w:jc w:val="both"/>
      </w:pPr>
      <w:r w:rsidRPr="00AF7FEB">
        <w:t xml:space="preserve">Sip </w:t>
      </w:r>
      <w:r w:rsidR="004A3777" w:rsidRPr="00AF7FEB">
        <w:t xml:space="preserve">some </w:t>
      </w:r>
      <w:r w:rsidR="002A2538" w:rsidRPr="00AF7FEB">
        <w:t>purified</w:t>
      </w:r>
      <w:r w:rsidR="00EB1706" w:rsidRPr="00AF7FEB">
        <w:t xml:space="preserve"> </w:t>
      </w:r>
      <w:r w:rsidR="004A3777" w:rsidRPr="00AF7FEB">
        <w:t>wat</w:t>
      </w:r>
      <w:r w:rsidR="00EB1706" w:rsidRPr="00AF7FEB">
        <w:t>er</w:t>
      </w:r>
      <w:r w:rsidRPr="00AF7FEB">
        <w:t xml:space="preserve"> and prepare</w:t>
      </w:r>
      <w:r w:rsidR="004A3777" w:rsidRPr="00AF7FEB">
        <w:t xml:space="preserve"> to t</w:t>
      </w:r>
      <w:r w:rsidRPr="00AF7FEB">
        <w:t>ake some notes. Assume a</w:t>
      </w:r>
      <w:r w:rsidR="00316187" w:rsidRPr="00AF7FEB">
        <w:t xml:space="preserve"> meditation posture</w:t>
      </w:r>
      <w:r w:rsidR="002A2538" w:rsidRPr="00AF7FEB">
        <w:t>,</w:t>
      </w:r>
      <w:r w:rsidR="00316187" w:rsidRPr="00AF7FEB">
        <w:t xml:space="preserve"> and breathe.</w:t>
      </w:r>
      <w:r w:rsidR="00FC2DE9" w:rsidRPr="00AF7FEB">
        <w:t xml:space="preserve"> </w:t>
      </w:r>
      <w:r w:rsidR="00C27BB0" w:rsidRPr="00AF7FEB">
        <w:rPr>
          <w:i/>
        </w:rPr>
        <w:t>(Pause</w:t>
      </w:r>
      <w:r w:rsidR="009E5CE6" w:rsidRPr="00AF7FEB">
        <w:rPr>
          <w:i/>
        </w:rPr>
        <w:t xml:space="preserve"> </w:t>
      </w:r>
      <w:r w:rsidR="00965DDA" w:rsidRPr="00AF7FEB">
        <w:rPr>
          <w:i/>
        </w:rPr>
        <w:t xml:space="preserve">for </w:t>
      </w:r>
      <w:r w:rsidR="009E5CE6" w:rsidRPr="00AF7FEB">
        <w:rPr>
          <w:i/>
        </w:rPr>
        <w:t>1</w:t>
      </w:r>
      <w:r w:rsidRPr="00AF7FEB">
        <w:rPr>
          <w:i/>
        </w:rPr>
        <w:t>0 seconds</w:t>
      </w:r>
      <w:r w:rsidR="00C27BB0" w:rsidRPr="00AF7FEB">
        <w:rPr>
          <w:i/>
        </w:rPr>
        <w:t>)</w:t>
      </w:r>
    </w:p>
    <w:p w14:paraId="178CB013" w14:textId="77777777" w:rsidR="00FA51D6" w:rsidRPr="00AF7FEB" w:rsidRDefault="00FA51D6" w:rsidP="00133A61">
      <w:pPr>
        <w:spacing w:after="0" w:line="240" w:lineRule="auto"/>
        <w:jc w:val="both"/>
      </w:pPr>
    </w:p>
    <w:p w14:paraId="0B4B76B0" w14:textId="77777777" w:rsidR="000833B3" w:rsidRPr="00AF7FEB" w:rsidRDefault="001C2325" w:rsidP="00133A61">
      <w:pPr>
        <w:spacing w:after="0" w:line="240" w:lineRule="auto"/>
        <w:jc w:val="both"/>
        <w:rPr>
          <w:i/>
        </w:rPr>
      </w:pPr>
      <w:r w:rsidRPr="00AF7FEB">
        <w:t>Here is our integration focus</w:t>
      </w:r>
      <w:r w:rsidR="00D13F70" w:rsidRPr="00AF7FEB">
        <w:t>:</w:t>
      </w:r>
      <w:r w:rsidR="00A11480" w:rsidRPr="00AF7FEB">
        <w:t xml:space="preserve"> </w:t>
      </w:r>
      <w:r w:rsidR="00EB1706" w:rsidRPr="00AF7FEB">
        <w:rPr>
          <w:i/>
        </w:rPr>
        <w:t xml:space="preserve">Consider </w:t>
      </w:r>
      <w:r w:rsidR="004B5D1C" w:rsidRPr="00AF7FEB">
        <w:rPr>
          <w:i/>
        </w:rPr>
        <w:t xml:space="preserve">an </w:t>
      </w:r>
      <w:r w:rsidR="00C06F0D" w:rsidRPr="00AF7FEB">
        <w:rPr>
          <w:i/>
        </w:rPr>
        <w:t xml:space="preserve">area of </w:t>
      </w:r>
      <w:r w:rsidR="00A11480" w:rsidRPr="00AF7FEB">
        <w:rPr>
          <w:i/>
        </w:rPr>
        <w:t xml:space="preserve">your life </w:t>
      </w:r>
      <w:r w:rsidR="006773E4" w:rsidRPr="00AF7FEB">
        <w:rPr>
          <w:i/>
        </w:rPr>
        <w:t xml:space="preserve">where </w:t>
      </w:r>
      <w:r w:rsidR="00A11480" w:rsidRPr="00AF7FEB">
        <w:rPr>
          <w:i/>
        </w:rPr>
        <w:t xml:space="preserve">you might </w:t>
      </w:r>
      <w:r w:rsidR="00111EF1" w:rsidRPr="00AF7FEB">
        <w:rPr>
          <w:i/>
        </w:rPr>
        <w:t>choose</w:t>
      </w:r>
      <w:r w:rsidR="006773E4" w:rsidRPr="00AF7FEB">
        <w:rPr>
          <w:i/>
        </w:rPr>
        <w:t xml:space="preserve"> </w:t>
      </w:r>
      <w:r w:rsidR="00B44A38" w:rsidRPr="00AF7FEB">
        <w:rPr>
          <w:i/>
        </w:rPr>
        <w:t xml:space="preserve">to do things </w:t>
      </w:r>
      <w:r w:rsidR="00955516" w:rsidRPr="00AF7FEB">
        <w:rPr>
          <w:i/>
        </w:rPr>
        <w:t>God’s way</w:t>
      </w:r>
      <w:r w:rsidR="00A11480" w:rsidRPr="00AF7FEB">
        <w:rPr>
          <w:i/>
        </w:rPr>
        <w:t>.</w:t>
      </w:r>
      <w:r w:rsidR="00FC2DE9" w:rsidRPr="00AF7FEB">
        <w:rPr>
          <w:i/>
        </w:rPr>
        <w:t xml:space="preserve"> </w:t>
      </w:r>
      <w:r w:rsidR="001C355C" w:rsidRPr="00AF7FEB">
        <w:rPr>
          <w:i/>
        </w:rPr>
        <w:t>(Repeat)</w:t>
      </w:r>
      <w:r w:rsidR="00FC2DE9" w:rsidRPr="00AF7FEB">
        <w:rPr>
          <w:i/>
        </w:rPr>
        <w:t xml:space="preserve"> (Pause</w:t>
      </w:r>
      <w:r w:rsidR="00CE29CC" w:rsidRPr="00AF7FEB">
        <w:rPr>
          <w:i/>
        </w:rPr>
        <w:t xml:space="preserve"> </w:t>
      </w:r>
      <w:r w:rsidR="00965DDA" w:rsidRPr="00AF7FEB">
        <w:rPr>
          <w:i/>
        </w:rPr>
        <w:t xml:space="preserve">for </w:t>
      </w:r>
      <w:r w:rsidR="00CE29CC" w:rsidRPr="00AF7FEB">
        <w:rPr>
          <w:i/>
        </w:rPr>
        <w:t>30 seconds</w:t>
      </w:r>
      <w:r w:rsidR="00FC2DE9" w:rsidRPr="00AF7FEB">
        <w:rPr>
          <w:i/>
        </w:rPr>
        <w:t>)</w:t>
      </w:r>
    </w:p>
    <w:p w14:paraId="6914F0BD" w14:textId="77777777" w:rsidR="000833B3" w:rsidRPr="00AF7FEB" w:rsidRDefault="000833B3" w:rsidP="00133A61">
      <w:pPr>
        <w:spacing w:after="0" w:line="240" w:lineRule="auto"/>
        <w:jc w:val="both"/>
        <w:rPr>
          <w:b/>
        </w:rPr>
      </w:pPr>
    </w:p>
    <w:p w14:paraId="63646257" w14:textId="77777777" w:rsidR="001C3EB9" w:rsidRPr="00AF7FEB" w:rsidRDefault="00DD6E92" w:rsidP="00133A61">
      <w:pPr>
        <w:spacing w:after="0" w:line="240" w:lineRule="auto"/>
        <w:jc w:val="both"/>
        <w:rPr>
          <w:b/>
        </w:rPr>
      </w:pPr>
      <w:r w:rsidRPr="00AF7FEB">
        <w:rPr>
          <w:b/>
        </w:rPr>
        <w:t>The</w:t>
      </w:r>
      <w:r w:rsidRPr="00AF7FEB">
        <w:t xml:space="preserve"> </w:t>
      </w:r>
      <w:r w:rsidRPr="00AF7FEB">
        <w:rPr>
          <w:b/>
        </w:rPr>
        <w:t>FAITH</w:t>
      </w:r>
      <w:r w:rsidRPr="00AF7FEB">
        <w:t xml:space="preserve"> </w:t>
      </w:r>
      <w:r w:rsidRPr="00AF7FEB">
        <w:rPr>
          <w:b/>
        </w:rPr>
        <w:t>Process</w:t>
      </w:r>
    </w:p>
    <w:p w14:paraId="1D1DA216" w14:textId="77777777" w:rsidR="000833B3" w:rsidRPr="00AF7FEB" w:rsidRDefault="000833B3" w:rsidP="00133A61">
      <w:pPr>
        <w:spacing w:after="0" w:line="240" w:lineRule="auto"/>
        <w:jc w:val="both"/>
        <w:rPr>
          <w:b/>
        </w:rPr>
      </w:pPr>
    </w:p>
    <w:p w14:paraId="14DFF0D9" w14:textId="77777777" w:rsidR="00DD6E92" w:rsidRPr="00AF7FEB" w:rsidRDefault="00DD6E92" w:rsidP="00133A61">
      <w:pPr>
        <w:spacing w:after="0" w:line="240" w:lineRule="auto"/>
        <w:jc w:val="both"/>
        <w:rPr>
          <w:b/>
        </w:rPr>
      </w:pPr>
      <w:r w:rsidRPr="00AF7FEB">
        <w:rPr>
          <w:b/>
        </w:rPr>
        <w:t>Feelings</w:t>
      </w:r>
    </w:p>
    <w:p w14:paraId="6E2779EA" w14:textId="77777777" w:rsidR="00DD6E92" w:rsidRPr="00AF7FEB" w:rsidRDefault="00DD6E92" w:rsidP="00133A61">
      <w:pPr>
        <w:spacing w:after="0" w:line="240" w:lineRule="auto"/>
        <w:jc w:val="both"/>
      </w:pPr>
      <w:r w:rsidRPr="00AF7FEB">
        <w:t xml:space="preserve">As you </w:t>
      </w:r>
      <w:r w:rsidRPr="00AF7FEB">
        <w:rPr>
          <w:i/>
        </w:rPr>
        <w:t>consider</w:t>
      </w:r>
      <w:r w:rsidR="0058441D" w:rsidRPr="00AF7FEB">
        <w:rPr>
          <w:i/>
        </w:rPr>
        <w:t xml:space="preserve"> </w:t>
      </w:r>
      <w:r w:rsidR="004B5D1C" w:rsidRPr="00AF7FEB">
        <w:rPr>
          <w:i/>
        </w:rPr>
        <w:t xml:space="preserve">an </w:t>
      </w:r>
      <w:r w:rsidRPr="00AF7FEB">
        <w:rPr>
          <w:i/>
        </w:rPr>
        <w:t xml:space="preserve">area of your life </w:t>
      </w:r>
      <w:r w:rsidR="006773E4" w:rsidRPr="00AF7FEB">
        <w:rPr>
          <w:i/>
        </w:rPr>
        <w:t xml:space="preserve">where </w:t>
      </w:r>
      <w:r w:rsidR="00955516" w:rsidRPr="00AF7FEB">
        <w:rPr>
          <w:i/>
        </w:rPr>
        <w:t xml:space="preserve">you might </w:t>
      </w:r>
      <w:r w:rsidR="00111EF1" w:rsidRPr="00AF7FEB">
        <w:rPr>
          <w:i/>
        </w:rPr>
        <w:t>choose</w:t>
      </w:r>
      <w:r w:rsidR="00FC2A54" w:rsidRPr="00AF7FEB">
        <w:rPr>
          <w:i/>
        </w:rPr>
        <w:t xml:space="preserve"> to do things</w:t>
      </w:r>
      <w:r w:rsidR="006773E4" w:rsidRPr="00AF7FEB">
        <w:rPr>
          <w:i/>
        </w:rPr>
        <w:t xml:space="preserve"> </w:t>
      </w:r>
      <w:r w:rsidR="00955516" w:rsidRPr="00AF7FEB">
        <w:rPr>
          <w:i/>
        </w:rPr>
        <w:t>God’s way</w:t>
      </w:r>
      <w:r w:rsidRPr="00AF7FEB">
        <w:t xml:space="preserve">, how does it feel? </w:t>
      </w:r>
      <w:r w:rsidRPr="00AF7FEB">
        <w:rPr>
          <w:i/>
        </w:rPr>
        <w:t xml:space="preserve">(Pause) </w:t>
      </w:r>
      <w:r w:rsidR="003B1592" w:rsidRPr="00AF7FEB">
        <w:t>Yo</w:t>
      </w:r>
      <w:r w:rsidRPr="00AF7FEB">
        <w:t xml:space="preserve">ur feelings are </w:t>
      </w:r>
      <w:r w:rsidR="003B1592" w:rsidRPr="00AF7FEB">
        <w:t xml:space="preserve">yours to teach you about </w:t>
      </w:r>
      <w:r w:rsidR="002A6366" w:rsidRPr="00AF7FEB">
        <w:t>yourself</w:t>
      </w:r>
      <w:r w:rsidR="003B1592" w:rsidRPr="00AF7FEB">
        <w:t>, to guide you, and to train you</w:t>
      </w:r>
      <w:r w:rsidRPr="00AF7FEB">
        <w:t xml:space="preserve">. They can often be uncomfortable. </w:t>
      </w:r>
      <w:r w:rsidRPr="00AF7FEB">
        <w:rPr>
          <w:i/>
        </w:rPr>
        <w:t xml:space="preserve">(Pause) </w:t>
      </w:r>
      <w:r w:rsidRPr="00AF7FEB">
        <w:t>Recognize with compassion whatever you may be experiencing</w:t>
      </w:r>
      <w:r w:rsidR="006464E4" w:rsidRPr="00AF7FEB">
        <w:t>,</w:t>
      </w:r>
      <w:r w:rsidRPr="00AF7FEB">
        <w:t xml:space="preserve"> and breathe. </w:t>
      </w:r>
      <w:r w:rsidRPr="00AF7FEB">
        <w:rPr>
          <w:i/>
        </w:rPr>
        <w:t xml:space="preserve">(Pause </w:t>
      </w:r>
      <w:r w:rsidR="00965DDA" w:rsidRPr="00AF7FEB">
        <w:rPr>
          <w:i/>
        </w:rPr>
        <w:t xml:space="preserve">for </w:t>
      </w:r>
      <w:r w:rsidRPr="00AF7FEB">
        <w:rPr>
          <w:i/>
        </w:rPr>
        <w:t xml:space="preserve">30 seconds) </w:t>
      </w:r>
    </w:p>
    <w:p w14:paraId="7B7CF1FA" w14:textId="77777777" w:rsidR="00DD6E92" w:rsidRPr="00AF7FEB" w:rsidRDefault="00DD6E92" w:rsidP="00133A61">
      <w:pPr>
        <w:spacing w:after="0" w:line="240" w:lineRule="auto"/>
        <w:jc w:val="both"/>
      </w:pPr>
    </w:p>
    <w:p w14:paraId="035BFA49" w14:textId="77777777" w:rsidR="00DD6E92" w:rsidRPr="00AF7FEB" w:rsidRDefault="00DD6E92" w:rsidP="00133A61">
      <w:pPr>
        <w:spacing w:after="0" w:line="240" w:lineRule="auto"/>
        <w:jc w:val="both"/>
        <w:rPr>
          <w:b/>
        </w:rPr>
      </w:pPr>
      <w:r w:rsidRPr="00AF7FEB">
        <w:rPr>
          <w:b/>
        </w:rPr>
        <w:t>Awareness without judgment</w:t>
      </w:r>
    </w:p>
    <w:p w14:paraId="7A9D7CBC" w14:textId="77777777" w:rsidR="00DD6E92" w:rsidRPr="00AF7FEB" w:rsidRDefault="00DD6E92" w:rsidP="00133A61">
      <w:pPr>
        <w:spacing w:after="0" w:line="240" w:lineRule="auto"/>
        <w:jc w:val="both"/>
        <w:rPr>
          <w:i/>
        </w:rPr>
      </w:pPr>
      <w:r w:rsidRPr="00AF7FEB">
        <w:t>Allow whateve</w:t>
      </w:r>
      <w:r w:rsidR="002A6366" w:rsidRPr="00AF7FEB">
        <w:t>r you are experiencing to rest</w:t>
      </w:r>
      <w:r w:rsidRPr="00AF7FEB">
        <w:t xml:space="preserve"> in your awareness. You might notice a compulsion to push thoughts or feelings away, </w:t>
      </w:r>
      <w:r w:rsidR="004B5D1C" w:rsidRPr="00AF7FEB">
        <w:t xml:space="preserve">to </w:t>
      </w:r>
      <w:r w:rsidRPr="00AF7FEB">
        <w:t>judge</w:t>
      </w:r>
      <w:r w:rsidR="003B1592" w:rsidRPr="00AF7FEB">
        <w:t xml:space="preserve"> them, or </w:t>
      </w:r>
      <w:r w:rsidR="004B5D1C" w:rsidRPr="00AF7FEB">
        <w:t xml:space="preserve">to </w:t>
      </w:r>
      <w:r w:rsidR="00EE701B" w:rsidRPr="00AF7FEB">
        <w:t>justify them</w:t>
      </w:r>
      <w:r w:rsidR="008D2019" w:rsidRPr="00AF7FEB">
        <w:t>. Breathe</w:t>
      </w:r>
      <w:r w:rsidR="00EE5E5E" w:rsidRPr="00AF7FEB">
        <w:t>,</w:t>
      </w:r>
      <w:r w:rsidR="008D2019" w:rsidRPr="00AF7FEB">
        <w:t xml:space="preserve"> and hold </w:t>
      </w:r>
      <w:r w:rsidRPr="00AF7FEB">
        <w:t xml:space="preserve">your experience up to the light as you </w:t>
      </w:r>
      <w:r w:rsidRPr="00AF7FEB">
        <w:rPr>
          <w:i/>
        </w:rPr>
        <w:t>c</w:t>
      </w:r>
      <w:r w:rsidRPr="00AF7FEB">
        <w:rPr>
          <w:rFonts w:cstheme="minorHAnsi"/>
          <w:i/>
        </w:rPr>
        <w:t xml:space="preserve">onsider </w:t>
      </w:r>
      <w:r w:rsidRPr="00AF7FEB">
        <w:rPr>
          <w:i/>
        </w:rPr>
        <w:t xml:space="preserve">an area of your life </w:t>
      </w:r>
      <w:r w:rsidR="006773E4" w:rsidRPr="00AF7FEB">
        <w:rPr>
          <w:i/>
        </w:rPr>
        <w:t xml:space="preserve">where </w:t>
      </w:r>
      <w:r w:rsidR="00111EF1" w:rsidRPr="00AF7FEB">
        <w:rPr>
          <w:i/>
        </w:rPr>
        <w:t xml:space="preserve">you might choose </w:t>
      </w:r>
      <w:r w:rsidR="00FC2A54" w:rsidRPr="00AF7FEB">
        <w:rPr>
          <w:i/>
        </w:rPr>
        <w:t xml:space="preserve">to do things </w:t>
      </w:r>
      <w:r w:rsidRPr="00AF7FEB">
        <w:rPr>
          <w:i/>
        </w:rPr>
        <w:t>God’</w:t>
      </w:r>
      <w:r w:rsidR="00FC2DE9" w:rsidRPr="00AF7FEB">
        <w:rPr>
          <w:i/>
        </w:rPr>
        <w:t>s way</w:t>
      </w:r>
      <w:r w:rsidRPr="00AF7FEB">
        <w:t xml:space="preserve">. </w:t>
      </w:r>
      <w:r w:rsidRPr="00AF7FEB">
        <w:rPr>
          <w:i/>
        </w:rPr>
        <w:t xml:space="preserve">(Pause) </w:t>
      </w:r>
      <w:r w:rsidRPr="00AF7FEB">
        <w:t>Feelings</w:t>
      </w:r>
      <w:r w:rsidR="003B1592" w:rsidRPr="00AF7FEB">
        <w:t xml:space="preserve"> </w:t>
      </w:r>
      <w:r w:rsidR="003B1592" w:rsidRPr="00AF7FEB">
        <w:lastRenderedPageBreak/>
        <w:t>and passing thoughts</w:t>
      </w:r>
      <w:r w:rsidRPr="00AF7FEB">
        <w:t xml:space="preserve"> are not right or wrong</w:t>
      </w:r>
      <w:r w:rsidR="00965DDA" w:rsidRPr="00AF7FEB">
        <w:t>; they</w:t>
      </w:r>
      <w:r w:rsidRPr="00AF7FEB">
        <w:t xml:space="preserve"> just are. Give yours</w:t>
      </w:r>
      <w:r w:rsidR="003B1592" w:rsidRPr="00AF7FEB">
        <w:t>elf permission now to explore</w:t>
      </w:r>
      <w:r w:rsidRPr="00AF7FEB">
        <w:t xml:space="preserve"> them without judgment, and breathe. </w:t>
      </w:r>
      <w:r w:rsidRPr="00AF7FEB">
        <w:rPr>
          <w:i/>
        </w:rPr>
        <w:t xml:space="preserve">(Pause </w:t>
      </w:r>
      <w:r w:rsidR="00965DDA" w:rsidRPr="00AF7FEB">
        <w:rPr>
          <w:i/>
        </w:rPr>
        <w:t xml:space="preserve">for </w:t>
      </w:r>
      <w:r w:rsidRPr="00AF7FEB">
        <w:rPr>
          <w:i/>
        </w:rPr>
        <w:t>30 seconds)</w:t>
      </w:r>
    </w:p>
    <w:p w14:paraId="06C73DAC" w14:textId="77777777" w:rsidR="006464E4" w:rsidRPr="00AF7FEB" w:rsidRDefault="006464E4" w:rsidP="00133A61">
      <w:pPr>
        <w:spacing w:after="0" w:line="240" w:lineRule="auto"/>
        <w:jc w:val="both"/>
      </w:pPr>
    </w:p>
    <w:p w14:paraId="1D70F3D5" w14:textId="77777777" w:rsidR="00DD6E92" w:rsidRPr="00AF7FEB" w:rsidRDefault="00DD6E92" w:rsidP="004E482E">
      <w:pPr>
        <w:widowControl w:val="0"/>
        <w:spacing w:after="0" w:line="240" w:lineRule="auto"/>
        <w:jc w:val="both"/>
        <w:rPr>
          <w:b/>
        </w:rPr>
      </w:pPr>
      <w:r w:rsidRPr="00AF7FEB">
        <w:rPr>
          <w:b/>
        </w:rPr>
        <w:t>Inquiry</w:t>
      </w:r>
      <w:r w:rsidR="006773E4" w:rsidRPr="00AF7FEB">
        <w:rPr>
          <w:b/>
        </w:rPr>
        <w:t>: W</w:t>
      </w:r>
      <w:r w:rsidRPr="00AF7FEB">
        <w:rPr>
          <w:b/>
        </w:rPr>
        <w:t>hat is my body saying?</w:t>
      </w:r>
    </w:p>
    <w:p w14:paraId="1146F418" w14:textId="77777777" w:rsidR="00DD6E92" w:rsidRPr="00AF7FEB" w:rsidRDefault="00DD6E92" w:rsidP="004E482E">
      <w:pPr>
        <w:widowControl w:val="0"/>
        <w:spacing w:after="0" w:line="240" w:lineRule="auto"/>
        <w:jc w:val="both"/>
        <w:rPr>
          <w:i/>
        </w:rPr>
      </w:pPr>
      <w:r w:rsidRPr="00AF7FEB">
        <w:t>Breathe</w:t>
      </w:r>
      <w:r w:rsidR="00965DDA" w:rsidRPr="00AF7FEB">
        <w:t>,</w:t>
      </w:r>
      <w:r w:rsidRPr="00AF7FEB">
        <w:t xml:space="preserve"> and bring your attention to </w:t>
      </w:r>
      <w:r w:rsidR="0058441D" w:rsidRPr="00AF7FEB">
        <w:t>your body. Notice what it is doing as</w:t>
      </w:r>
      <w:r w:rsidRPr="00AF7FEB">
        <w:t xml:space="preserve"> you </w:t>
      </w:r>
      <w:r w:rsidRPr="00AF7FEB">
        <w:rPr>
          <w:rFonts w:cstheme="minorHAnsi"/>
          <w:i/>
        </w:rPr>
        <w:t xml:space="preserve">consider </w:t>
      </w:r>
      <w:r w:rsidR="00D70D2D" w:rsidRPr="00AF7FEB">
        <w:rPr>
          <w:i/>
        </w:rPr>
        <w:t>this</w:t>
      </w:r>
      <w:r w:rsidRPr="00AF7FEB">
        <w:rPr>
          <w:i/>
        </w:rPr>
        <w:t xml:space="preserve"> area of your life </w:t>
      </w:r>
      <w:r w:rsidR="006773E4" w:rsidRPr="00AF7FEB">
        <w:rPr>
          <w:i/>
        </w:rPr>
        <w:t xml:space="preserve">where </w:t>
      </w:r>
      <w:r w:rsidRPr="00AF7FEB">
        <w:rPr>
          <w:i/>
        </w:rPr>
        <w:t xml:space="preserve">you might </w:t>
      </w:r>
      <w:r w:rsidR="00111EF1" w:rsidRPr="00AF7FEB">
        <w:rPr>
          <w:i/>
        </w:rPr>
        <w:t>choose</w:t>
      </w:r>
      <w:r w:rsidR="006773E4" w:rsidRPr="00AF7FEB">
        <w:rPr>
          <w:i/>
        </w:rPr>
        <w:t xml:space="preserve"> </w:t>
      </w:r>
      <w:r w:rsidR="00FC2A54" w:rsidRPr="00AF7FEB">
        <w:rPr>
          <w:i/>
        </w:rPr>
        <w:t xml:space="preserve">to do things </w:t>
      </w:r>
      <w:r w:rsidRPr="00AF7FEB">
        <w:rPr>
          <w:i/>
        </w:rPr>
        <w:t>God’s way</w:t>
      </w:r>
      <w:r w:rsidRPr="00AF7FEB">
        <w:rPr>
          <w:rFonts w:cstheme="minorHAnsi"/>
          <w:i/>
        </w:rPr>
        <w:t>.</w:t>
      </w:r>
      <w:r w:rsidRPr="00AF7FEB">
        <w:rPr>
          <w:i/>
        </w:rPr>
        <w:t xml:space="preserve"> </w:t>
      </w:r>
      <w:r w:rsidR="00B656CE" w:rsidRPr="00AF7FEB">
        <w:t>What sensations are there</w:t>
      </w:r>
      <w:r w:rsidRPr="00AF7FEB">
        <w:t xml:space="preserve">? </w:t>
      </w:r>
      <w:r w:rsidRPr="00AF7FEB">
        <w:rPr>
          <w:i/>
        </w:rPr>
        <w:t xml:space="preserve">(Pause) </w:t>
      </w:r>
      <w:r w:rsidRPr="00AF7FEB">
        <w:t xml:space="preserve">For example, you might recognize what </w:t>
      </w:r>
      <w:r w:rsidR="000A501E" w:rsidRPr="00AF7FEB">
        <w:t>resistance</w:t>
      </w:r>
      <w:r w:rsidRPr="00AF7FEB">
        <w:t xml:space="preserve"> or </w:t>
      </w:r>
      <w:r w:rsidR="00D70D2D" w:rsidRPr="00AF7FEB">
        <w:t>the fear of losing</w:t>
      </w:r>
      <w:r w:rsidR="003B1592" w:rsidRPr="00AF7FEB">
        <w:t xml:space="preserve"> control</w:t>
      </w:r>
      <w:r w:rsidRPr="00AF7FEB">
        <w:t xml:space="preserve"> feels like</w:t>
      </w:r>
      <w:r w:rsidR="00CE29CC" w:rsidRPr="00AF7FEB">
        <w:t xml:space="preserve"> in your body</w:t>
      </w:r>
      <w:r w:rsidRPr="00AF7FEB">
        <w:t xml:space="preserve">, </w:t>
      </w:r>
      <w:r w:rsidR="000A501E" w:rsidRPr="00AF7FEB">
        <w:t xml:space="preserve">or </w:t>
      </w:r>
      <w:r w:rsidRPr="00AF7FEB">
        <w:t xml:space="preserve">perhaps what </w:t>
      </w:r>
      <w:r w:rsidR="00EE701B" w:rsidRPr="00AF7FEB">
        <w:t xml:space="preserve">courage </w:t>
      </w:r>
      <w:r w:rsidR="00B33D13" w:rsidRPr="00AF7FEB">
        <w:t>or</w:t>
      </w:r>
      <w:r w:rsidR="00EE701B" w:rsidRPr="00AF7FEB">
        <w:t xml:space="preserve"> trustworthiness</w:t>
      </w:r>
      <w:r w:rsidRPr="00AF7FEB">
        <w:t xml:space="preserve"> feels</w:t>
      </w:r>
      <w:r w:rsidR="00FC2A54" w:rsidRPr="00AF7FEB">
        <w:t xml:space="preserve"> like</w:t>
      </w:r>
      <w:r w:rsidRPr="00AF7FEB">
        <w:t xml:space="preserve">. </w:t>
      </w:r>
      <w:r w:rsidR="00310CC4" w:rsidRPr="00AF7FEB">
        <w:t>Breathe.</w:t>
      </w:r>
      <w:r w:rsidR="00310CC4" w:rsidRPr="00AF7FEB">
        <w:rPr>
          <w:i/>
        </w:rPr>
        <w:t xml:space="preserve"> (Pause </w:t>
      </w:r>
      <w:r w:rsidR="00965DDA" w:rsidRPr="00AF7FEB">
        <w:rPr>
          <w:i/>
        </w:rPr>
        <w:t xml:space="preserve">for </w:t>
      </w:r>
      <w:r w:rsidR="00310CC4" w:rsidRPr="00AF7FEB">
        <w:rPr>
          <w:i/>
        </w:rPr>
        <w:t>30 seconds)</w:t>
      </w:r>
    </w:p>
    <w:p w14:paraId="6A0EFBA8" w14:textId="77777777" w:rsidR="00DD6E92" w:rsidRPr="00AF7FEB" w:rsidRDefault="00DD6E92" w:rsidP="00133A61">
      <w:pPr>
        <w:spacing w:after="0" w:line="240" w:lineRule="auto"/>
        <w:jc w:val="both"/>
      </w:pPr>
    </w:p>
    <w:p w14:paraId="5BD94C0C" w14:textId="77777777" w:rsidR="00DD6E92" w:rsidRPr="00AF7FEB" w:rsidRDefault="00DD6E92" w:rsidP="00133A61">
      <w:pPr>
        <w:spacing w:after="0" w:line="240" w:lineRule="auto"/>
        <w:jc w:val="both"/>
        <w:rPr>
          <w:b/>
        </w:rPr>
      </w:pPr>
      <w:r w:rsidRPr="00AF7FEB">
        <w:rPr>
          <w:b/>
        </w:rPr>
        <w:t>Talk to Jesus</w:t>
      </w:r>
    </w:p>
    <w:p w14:paraId="3A475767" w14:textId="6720CA4E" w:rsidR="00DD6E92" w:rsidRPr="00AF7FEB" w:rsidRDefault="00DD6E92" w:rsidP="00133A61">
      <w:pPr>
        <w:spacing w:after="0" w:line="240" w:lineRule="auto"/>
        <w:jc w:val="both"/>
        <w:rPr>
          <w:i/>
        </w:rPr>
      </w:pPr>
      <w:r w:rsidRPr="00AF7FEB">
        <w:t>You might imagine that you are leani</w:t>
      </w:r>
      <w:r w:rsidR="00955516" w:rsidRPr="00AF7FEB">
        <w:t xml:space="preserve">ng back in the </w:t>
      </w:r>
      <w:r w:rsidR="00C44505" w:rsidRPr="00AF7FEB">
        <w:t xml:space="preserve">safe and loving </w:t>
      </w:r>
      <w:r w:rsidR="00955516" w:rsidRPr="00AF7FEB">
        <w:t>arms of Jesus as together you</w:t>
      </w:r>
      <w:r w:rsidRPr="00AF7FEB">
        <w:t xml:space="preserve"> </w:t>
      </w:r>
      <w:r w:rsidR="00955516" w:rsidRPr="00AF7FEB">
        <w:rPr>
          <w:i/>
        </w:rPr>
        <w:t>consider</w:t>
      </w:r>
      <w:r w:rsidRPr="00AF7FEB">
        <w:rPr>
          <w:rFonts w:cstheme="minorHAnsi"/>
          <w:i/>
        </w:rPr>
        <w:t xml:space="preserve"> </w:t>
      </w:r>
      <w:r w:rsidR="00B01207" w:rsidRPr="00AF7FEB">
        <w:rPr>
          <w:i/>
        </w:rPr>
        <w:t>this</w:t>
      </w:r>
      <w:r w:rsidRPr="00AF7FEB">
        <w:rPr>
          <w:i/>
        </w:rPr>
        <w:t xml:space="preserve"> area of your life </w:t>
      </w:r>
      <w:r w:rsidR="00533C01" w:rsidRPr="00AF7FEB">
        <w:rPr>
          <w:i/>
        </w:rPr>
        <w:t xml:space="preserve">where </w:t>
      </w:r>
      <w:r w:rsidRPr="00AF7FEB">
        <w:rPr>
          <w:i/>
        </w:rPr>
        <w:t xml:space="preserve">you might </w:t>
      </w:r>
      <w:r w:rsidR="00111EF1" w:rsidRPr="00AF7FEB">
        <w:rPr>
          <w:i/>
        </w:rPr>
        <w:t>choose</w:t>
      </w:r>
      <w:r w:rsidR="00533C01" w:rsidRPr="00AF7FEB">
        <w:rPr>
          <w:i/>
        </w:rPr>
        <w:t xml:space="preserve"> </w:t>
      </w:r>
      <w:r w:rsidR="00FC2A54" w:rsidRPr="00AF7FEB">
        <w:rPr>
          <w:i/>
        </w:rPr>
        <w:t xml:space="preserve">to do things </w:t>
      </w:r>
      <w:r w:rsidRPr="00AF7FEB">
        <w:rPr>
          <w:i/>
        </w:rPr>
        <w:t>God’</w:t>
      </w:r>
      <w:r w:rsidR="0058441D" w:rsidRPr="00AF7FEB">
        <w:rPr>
          <w:i/>
        </w:rPr>
        <w:t>s way</w:t>
      </w:r>
      <w:r w:rsidR="00B939E8" w:rsidRPr="00AF7FEB">
        <w:t>. Are you</w:t>
      </w:r>
      <w:r w:rsidRPr="00AF7FEB">
        <w:t xml:space="preserve"> comfortable, uncomfortable, or are you shutting down? Just observe. </w:t>
      </w:r>
      <w:r w:rsidRPr="00AF7FEB">
        <w:rPr>
          <w:i/>
        </w:rPr>
        <w:t>(Pause)</w:t>
      </w:r>
      <w:r w:rsidR="00EE701B" w:rsidRPr="00AF7FEB">
        <w:t xml:space="preserve"> </w:t>
      </w:r>
      <w:bookmarkStart w:id="67" w:name="_Hlk136755347"/>
      <w:r w:rsidR="00EE701B" w:rsidRPr="00AF7FEB">
        <w:t>Do you judge God’s way</w:t>
      </w:r>
      <w:r w:rsidR="004958C1" w:rsidRPr="00AF7FEB">
        <w:t xml:space="preserve"> as good or scary</w:t>
      </w:r>
      <w:r w:rsidRPr="00AF7FEB">
        <w:t>?</w:t>
      </w:r>
      <w:r w:rsidRPr="00AF7FEB">
        <w:rPr>
          <w:i/>
        </w:rPr>
        <w:t xml:space="preserve"> </w:t>
      </w:r>
      <w:r w:rsidRPr="00AF7FEB">
        <w:t xml:space="preserve">What are your reasons? What story do you want to tell? </w:t>
      </w:r>
      <w:bookmarkEnd w:id="67"/>
      <w:r w:rsidRPr="00AF7FEB">
        <w:rPr>
          <w:i/>
        </w:rPr>
        <w:t>(Pause)</w:t>
      </w:r>
      <w:r w:rsidRPr="00AF7FEB">
        <w:t xml:space="preserve"> </w:t>
      </w:r>
      <w:r w:rsidRPr="00AF7FEB">
        <w:rPr>
          <w:rFonts w:cstheme="minorHAnsi"/>
        </w:rPr>
        <w:t xml:space="preserve">Is this experience a regular pattern in your life? </w:t>
      </w:r>
      <w:r w:rsidR="002A2538" w:rsidRPr="00AF7FEB">
        <w:t>Are you afraid of something—</w:t>
      </w:r>
      <w:r w:rsidRPr="00AF7FEB">
        <w:t>of loss, of</w:t>
      </w:r>
      <w:r w:rsidR="00B939E8" w:rsidRPr="00AF7FEB">
        <w:t xml:space="preserve"> others</w:t>
      </w:r>
      <w:r w:rsidRPr="00AF7FEB">
        <w:t>, of dep</w:t>
      </w:r>
      <w:r w:rsidR="0058441D" w:rsidRPr="00AF7FEB">
        <w:t>rivation</w:t>
      </w:r>
      <w:r w:rsidR="00BC1B2D" w:rsidRPr="00AF7FEB">
        <w:t>—</w:t>
      </w:r>
      <w:r w:rsidR="0058441D" w:rsidRPr="00AF7FEB">
        <w:t>or perhaps</w:t>
      </w:r>
      <w:r w:rsidR="002A6366" w:rsidRPr="00AF7FEB">
        <w:t xml:space="preserve"> </w:t>
      </w:r>
      <w:r w:rsidR="0073514A" w:rsidRPr="00AF7FEB">
        <w:t xml:space="preserve">you are afraid </w:t>
      </w:r>
      <w:r w:rsidR="002A6366" w:rsidRPr="00AF7FEB">
        <w:t>of your true</w:t>
      </w:r>
      <w:r w:rsidR="002A4047" w:rsidRPr="00AF7FEB">
        <w:t xml:space="preserve"> glory</w:t>
      </w:r>
      <w:r w:rsidRPr="00AF7FEB">
        <w:t xml:space="preserve">? </w:t>
      </w:r>
      <w:r w:rsidR="006F23B7" w:rsidRPr="00AF7FEB">
        <w:rPr>
          <w:i/>
        </w:rPr>
        <w:t>(Pause)</w:t>
      </w:r>
      <w:r w:rsidR="006F23B7" w:rsidRPr="00AF7FEB">
        <w:t xml:space="preserve"> </w:t>
      </w:r>
      <w:r w:rsidRPr="00AF7FEB">
        <w:t xml:space="preserve">Observe your responses as just information, and breathe with </w:t>
      </w:r>
      <w:r w:rsidR="00895CE8" w:rsidRPr="00AF7FEB">
        <w:t xml:space="preserve">a </w:t>
      </w:r>
      <w:r w:rsidRPr="00AF7FEB">
        <w:t xml:space="preserve">long exhaling breath. </w:t>
      </w:r>
      <w:r w:rsidRPr="00AF7FEB">
        <w:rPr>
          <w:i/>
        </w:rPr>
        <w:t xml:space="preserve">(Pause </w:t>
      </w:r>
      <w:r w:rsidR="00965DDA" w:rsidRPr="00AF7FEB">
        <w:rPr>
          <w:i/>
        </w:rPr>
        <w:t xml:space="preserve">for </w:t>
      </w:r>
      <w:r w:rsidRPr="00AF7FEB">
        <w:rPr>
          <w:i/>
        </w:rPr>
        <w:t>30 seconds)</w:t>
      </w:r>
    </w:p>
    <w:p w14:paraId="5DF0EB99" w14:textId="77777777" w:rsidR="00DD6E92" w:rsidRPr="00AF7FEB" w:rsidRDefault="00DD6E92" w:rsidP="00133A61">
      <w:pPr>
        <w:spacing w:after="0" w:line="240" w:lineRule="auto"/>
        <w:jc w:val="both"/>
      </w:pPr>
    </w:p>
    <w:p w14:paraId="7E8B3CF9" w14:textId="77777777" w:rsidR="00DD6E92" w:rsidRPr="00AF7FEB" w:rsidRDefault="00DD6E92" w:rsidP="00133A61">
      <w:pPr>
        <w:spacing w:after="0" w:line="240" w:lineRule="auto"/>
        <w:jc w:val="both"/>
        <w:rPr>
          <w:b/>
        </w:rPr>
      </w:pPr>
      <w:r w:rsidRPr="00AF7FEB">
        <w:rPr>
          <w:b/>
        </w:rPr>
        <w:t xml:space="preserve">Heal </w:t>
      </w:r>
    </w:p>
    <w:p w14:paraId="3EAF07FB" w14:textId="2B26DCCD" w:rsidR="003B1592" w:rsidRPr="00AF7FEB" w:rsidRDefault="00DD6E92" w:rsidP="00133A61">
      <w:pPr>
        <w:spacing w:after="0" w:line="240" w:lineRule="auto"/>
        <w:jc w:val="both"/>
        <w:rPr>
          <w:i/>
        </w:rPr>
      </w:pPr>
      <w:r w:rsidRPr="00AF7FEB">
        <w:t xml:space="preserve">God created </w:t>
      </w:r>
      <w:r w:rsidR="00533C01" w:rsidRPr="00AF7FEB">
        <w:t xml:space="preserve">you </w:t>
      </w:r>
      <w:r w:rsidRPr="00AF7FEB">
        <w:t xml:space="preserve">to have all of these feelings, and for thousands of years human beings have been feeling like you do when they have </w:t>
      </w:r>
      <w:r w:rsidRPr="00AF7FEB">
        <w:rPr>
          <w:i/>
        </w:rPr>
        <w:t>considered</w:t>
      </w:r>
      <w:r w:rsidRPr="00AF7FEB">
        <w:t xml:space="preserve"> </w:t>
      </w:r>
      <w:r w:rsidR="00FC2A54" w:rsidRPr="00AF7FEB">
        <w:rPr>
          <w:i/>
        </w:rPr>
        <w:t>choosing to do</w:t>
      </w:r>
      <w:r w:rsidR="00111EF1" w:rsidRPr="00AF7FEB">
        <w:rPr>
          <w:i/>
        </w:rPr>
        <w:t xml:space="preserve"> </w:t>
      </w:r>
      <w:r w:rsidRPr="00AF7FEB">
        <w:rPr>
          <w:i/>
        </w:rPr>
        <w:t>things God’s way</w:t>
      </w:r>
      <w:bookmarkStart w:id="68" w:name="_Hlk106812244"/>
      <w:r w:rsidRPr="00AF7FEB">
        <w:rPr>
          <w:rFonts w:cstheme="minorHAnsi"/>
          <w:i/>
        </w:rPr>
        <w:t>.</w:t>
      </w:r>
      <w:r w:rsidRPr="00AF7FEB">
        <w:t xml:space="preserve"> </w:t>
      </w:r>
      <w:r w:rsidR="00CD5CA6" w:rsidRPr="00AF7FEB">
        <w:t>You are a human creature and are not</w:t>
      </w:r>
      <w:r w:rsidRPr="00AF7FEB">
        <w:t xml:space="preserve"> alone in your feelings.</w:t>
      </w:r>
      <w:bookmarkEnd w:id="68"/>
      <w:r w:rsidRPr="00AF7FEB">
        <w:t xml:space="preserve"> </w:t>
      </w:r>
      <w:r w:rsidRPr="00AF7FEB">
        <w:rPr>
          <w:i/>
        </w:rPr>
        <w:t xml:space="preserve">(Pause) </w:t>
      </w:r>
      <w:r w:rsidRPr="00AF7FEB">
        <w:t>Wh</w:t>
      </w:r>
      <w:r w:rsidR="003B1592" w:rsidRPr="00AF7FEB">
        <w:t>en a fear or judgment signals you through the body</w:t>
      </w:r>
      <w:r w:rsidR="00533C01" w:rsidRPr="00AF7FEB">
        <w:t>,</w:t>
      </w:r>
      <w:r w:rsidR="003B1592" w:rsidRPr="00AF7FEB">
        <w:t xml:space="preserve"> you</w:t>
      </w:r>
      <w:r w:rsidRPr="00AF7FEB">
        <w:t xml:space="preserve"> can focus on </w:t>
      </w:r>
      <w:r w:rsidR="003B1592" w:rsidRPr="00AF7FEB">
        <w:t>your body</w:t>
      </w:r>
      <w:r w:rsidRPr="00AF7FEB">
        <w:t xml:space="preserve"> and </w:t>
      </w:r>
      <w:r w:rsidR="003B1592" w:rsidRPr="00AF7FEB">
        <w:t>y</w:t>
      </w:r>
      <w:r w:rsidRPr="00AF7FEB">
        <w:t>our breath rather than getting caught up in a</w:t>
      </w:r>
      <w:r w:rsidR="003B1592" w:rsidRPr="00AF7FEB">
        <w:t xml:space="preserve"> story and reacting. Breathe</w:t>
      </w:r>
      <w:r w:rsidR="00B939E8" w:rsidRPr="00AF7FEB">
        <w:t xml:space="preserve"> with compassion</w:t>
      </w:r>
      <w:r w:rsidR="0058441D" w:rsidRPr="00AF7FEB">
        <w:t xml:space="preserve"> for yourself and</w:t>
      </w:r>
      <w:r w:rsidR="00955516" w:rsidRPr="00AF7FEB">
        <w:t xml:space="preserve"> for everyone who is making the</w:t>
      </w:r>
      <w:r w:rsidR="003B1592" w:rsidRPr="00AF7FEB">
        <w:t xml:space="preserve"> effort</w:t>
      </w:r>
      <w:r w:rsidR="00955516" w:rsidRPr="00AF7FEB">
        <w:t xml:space="preserve"> to live by the logos</w:t>
      </w:r>
      <w:r w:rsidR="003B1592" w:rsidRPr="00AF7FEB">
        <w:t>. H</w:t>
      </w:r>
      <w:r w:rsidR="0096609C" w:rsidRPr="00AF7FEB">
        <w:t>elp</w:t>
      </w:r>
      <w:r w:rsidR="0058441D" w:rsidRPr="00AF7FEB">
        <w:t xml:space="preserve"> </w:t>
      </w:r>
      <w:r w:rsidR="0096609C" w:rsidRPr="00AF7FEB">
        <w:t>your body process</w:t>
      </w:r>
      <w:r w:rsidR="003B1592" w:rsidRPr="00AF7FEB">
        <w:t xml:space="preserve"> </w:t>
      </w:r>
      <w:r w:rsidR="00965DDA" w:rsidRPr="00AF7FEB">
        <w:t xml:space="preserve">with </w:t>
      </w:r>
      <w:r w:rsidR="00895CE8" w:rsidRPr="00AF7FEB">
        <w:t xml:space="preserve">a </w:t>
      </w:r>
      <w:r w:rsidR="003B1592" w:rsidRPr="00AF7FEB">
        <w:t xml:space="preserve">long exhaling </w:t>
      </w:r>
      <w:r w:rsidRPr="00AF7FEB">
        <w:t xml:space="preserve">breath. </w:t>
      </w:r>
      <w:r w:rsidRPr="00AF7FEB">
        <w:rPr>
          <w:i/>
        </w:rPr>
        <w:t xml:space="preserve">(Pause </w:t>
      </w:r>
      <w:r w:rsidR="00965DDA" w:rsidRPr="00AF7FEB">
        <w:rPr>
          <w:i/>
        </w:rPr>
        <w:t xml:space="preserve">for </w:t>
      </w:r>
      <w:r w:rsidRPr="00AF7FEB">
        <w:rPr>
          <w:i/>
        </w:rPr>
        <w:t>30 seconds)</w:t>
      </w:r>
    </w:p>
    <w:p w14:paraId="5BD1F4D5" w14:textId="77777777" w:rsidR="005F4714" w:rsidRPr="00AF7FEB" w:rsidRDefault="005F4714" w:rsidP="00133A61">
      <w:pPr>
        <w:spacing w:after="0" w:line="240" w:lineRule="auto"/>
        <w:jc w:val="both"/>
      </w:pPr>
    </w:p>
    <w:p w14:paraId="20AA889D" w14:textId="77777777" w:rsidR="00B11033" w:rsidRPr="00AF7FEB" w:rsidRDefault="00492096" w:rsidP="00133A61">
      <w:pPr>
        <w:spacing w:after="0" w:line="240" w:lineRule="auto"/>
        <w:jc w:val="both"/>
      </w:pPr>
      <w:r w:rsidRPr="00AF7FEB">
        <w:rPr>
          <w:i/>
        </w:rPr>
        <w:t>(</w:t>
      </w:r>
      <w:r w:rsidR="00817C68" w:rsidRPr="00AF7FEB">
        <w:rPr>
          <w:i/>
        </w:rPr>
        <w:t xml:space="preserve">Optional) </w:t>
      </w:r>
      <w:r w:rsidR="00817C68" w:rsidRPr="00AF7FEB">
        <w:t xml:space="preserve">Continue </w:t>
      </w:r>
      <w:r w:rsidR="00300832" w:rsidRPr="00AF7FEB">
        <w:t>to breathe</w:t>
      </w:r>
      <w:r w:rsidRPr="00AF7FEB">
        <w:t xml:space="preserve"> </w:t>
      </w:r>
      <w:r w:rsidR="00EE5E5E" w:rsidRPr="00AF7FEB">
        <w:t xml:space="preserve">while </w:t>
      </w:r>
      <w:r w:rsidR="00B939E8" w:rsidRPr="00AF7FEB">
        <w:t>I</w:t>
      </w:r>
      <w:r w:rsidR="007044E6" w:rsidRPr="00AF7FEB">
        <w:t xml:space="preserve"> test for further integration</w:t>
      </w:r>
      <w:r w:rsidR="00817C68" w:rsidRPr="00AF7FEB">
        <w:t>.</w:t>
      </w:r>
    </w:p>
    <w:p w14:paraId="4947C4D4" w14:textId="77777777" w:rsidR="00B11033" w:rsidRPr="00AF7FEB" w:rsidRDefault="00B11033" w:rsidP="00133A61">
      <w:pPr>
        <w:spacing w:after="0" w:line="240" w:lineRule="auto"/>
        <w:jc w:val="both"/>
      </w:pPr>
    </w:p>
    <w:p w14:paraId="6156D207" w14:textId="77777777" w:rsidR="00B11033" w:rsidRPr="00AF7FEB" w:rsidRDefault="00B11033" w:rsidP="00133A61">
      <w:pPr>
        <w:spacing w:after="0" w:line="240" w:lineRule="auto"/>
        <w:jc w:val="both"/>
      </w:pPr>
      <w:r w:rsidRPr="00AF7FEB">
        <w:t>Take a deep breath.</w:t>
      </w:r>
    </w:p>
    <w:p w14:paraId="5AC44EA7" w14:textId="690CD5A4" w:rsidR="00997E30" w:rsidRPr="00AF7FEB" w:rsidRDefault="00997E30" w:rsidP="00997E30">
      <w:pPr>
        <w:spacing w:after="0" w:line="240" w:lineRule="auto"/>
        <w:jc w:val="both"/>
        <w:rPr>
          <w:i/>
        </w:rPr>
      </w:pPr>
      <w:r w:rsidRPr="00AF7FEB">
        <w:rPr>
          <w:i/>
        </w:rPr>
        <w:t xml:space="preserve">(If time permits, ask, “Does anyone have comments or questions about </w:t>
      </w:r>
      <w:r w:rsidR="00703BC9" w:rsidRPr="00AF7FEB">
        <w:rPr>
          <w:i/>
        </w:rPr>
        <w:t>the</w:t>
      </w:r>
      <w:r w:rsidRPr="00AF7FEB">
        <w:rPr>
          <w:i/>
        </w:rPr>
        <w:t xml:space="preserve"> </w:t>
      </w:r>
      <w:r w:rsidR="0099243C" w:rsidRPr="00AF7FEB">
        <w:rPr>
          <w:i/>
        </w:rPr>
        <w:t>integration?”</w:t>
      </w:r>
      <w:r w:rsidRPr="00AF7FEB">
        <w:rPr>
          <w:i/>
        </w:rPr>
        <w:t xml:space="preserve">) </w:t>
      </w:r>
    </w:p>
    <w:p w14:paraId="380A3D07" w14:textId="77777777" w:rsidR="005F4714" w:rsidRPr="00AF7FEB" w:rsidRDefault="005F4714" w:rsidP="00133A61">
      <w:pPr>
        <w:spacing w:after="0" w:line="240" w:lineRule="auto"/>
        <w:jc w:val="both"/>
        <w:rPr>
          <w:rFonts w:cs="Arial"/>
          <w:color w:val="000000"/>
        </w:rPr>
      </w:pPr>
    </w:p>
    <w:p w14:paraId="7BD3FFA5" w14:textId="77777777" w:rsidR="00285B9A" w:rsidRPr="00AF7FEB" w:rsidRDefault="009E5F7E" w:rsidP="00133A61">
      <w:pPr>
        <w:spacing w:after="0" w:line="240" w:lineRule="auto"/>
        <w:jc w:val="both"/>
        <w:rPr>
          <w:b/>
        </w:rPr>
      </w:pPr>
      <w:r w:rsidRPr="00AF7FEB">
        <w:rPr>
          <w:b/>
        </w:rPr>
        <w:t>1:2</w:t>
      </w:r>
      <w:r w:rsidR="008D2019" w:rsidRPr="00AF7FEB">
        <w:rPr>
          <w:b/>
        </w:rPr>
        <w:t>8</w:t>
      </w:r>
      <w:r w:rsidR="00285B9A" w:rsidRPr="00AF7FEB">
        <w:rPr>
          <w:b/>
        </w:rPr>
        <w:tab/>
        <w:t>ENDING PRAYER</w:t>
      </w:r>
    </w:p>
    <w:p w14:paraId="0F034F6F" w14:textId="77777777" w:rsidR="00C6345F" w:rsidRPr="00AF7FEB" w:rsidRDefault="00C6345F" w:rsidP="00133A61">
      <w:pPr>
        <w:spacing w:after="0" w:line="240" w:lineRule="auto"/>
        <w:jc w:val="both"/>
      </w:pPr>
    </w:p>
    <w:p w14:paraId="0D0B1DC9" w14:textId="77777777" w:rsidR="00C44505" w:rsidRPr="00AF7FEB" w:rsidRDefault="000A501E" w:rsidP="00133A61">
      <w:pPr>
        <w:spacing w:after="0" w:line="240" w:lineRule="auto"/>
        <w:jc w:val="both"/>
      </w:pPr>
      <w:r w:rsidRPr="00AF7FEB">
        <w:t>Dear Father and Creator,</w:t>
      </w:r>
    </w:p>
    <w:p w14:paraId="7E824DEE" w14:textId="77777777" w:rsidR="00C44505" w:rsidRPr="00AF7FEB" w:rsidRDefault="00C44505" w:rsidP="00133A61">
      <w:pPr>
        <w:spacing w:after="0" w:line="240" w:lineRule="auto"/>
        <w:jc w:val="both"/>
      </w:pPr>
      <w:r w:rsidRPr="00AF7FEB">
        <w:t>We are so grateful for this time</w:t>
      </w:r>
      <w:r w:rsidR="007A70E3" w:rsidRPr="00AF7FEB">
        <w:t xml:space="preserve"> together</w:t>
      </w:r>
      <w:r w:rsidR="00EE701B" w:rsidRPr="00AF7FEB">
        <w:t xml:space="preserve"> to heal and train</w:t>
      </w:r>
      <w:r w:rsidRPr="00AF7FEB">
        <w:t>. Hold us in the power of this new understanding as You guide us to</w:t>
      </w:r>
      <w:r w:rsidR="007A70E3" w:rsidRPr="00AF7FEB">
        <w:t xml:space="preserve"> the truth about</w:t>
      </w:r>
      <w:r w:rsidRPr="00AF7FEB">
        <w:t xml:space="preserve"> our </w:t>
      </w:r>
      <w:r w:rsidR="007A70E3" w:rsidRPr="00AF7FEB">
        <w:t>glory and</w:t>
      </w:r>
      <w:r w:rsidR="00EE701B" w:rsidRPr="00AF7FEB">
        <w:t xml:space="preserve"> about ourselves</w:t>
      </w:r>
      <w:r w:rsidRPr="00AF7FEB">
        <w:t xml:space="preserve">. Lead us to the next step in our healing this week as we co-labor with You to reorient our lives </w:t>
      </w:r>
      <w:r w:rsidR="00965DDA" w:rsidRPr="00AF7FEB">
        <w:t xml:space="preserve">for </w:t>
      </w:r>
      <w:r w:rsidRPr="00AF7FEB">
        <w:t>a more effective flow and to flourish in our connection with our True Self, with the Creation, and with You, for the glory and honor of our Lord Jesus. Amen</w:t>
      </w:r>
      <w:r w:rsidR="004B5D1C" w:rsidRPr="00AF7FEB">
        <w:t>.</w:t>
      </w:r>
    </w:p>
    <w:p w14:paraId="67F4A037" w14:textId="77777777" w:rsidR="000833B3" w:rsidRPr="00AF7FEB" w:rsidRDefault="000833B3" w:rsidP="00133A61">
      <w:pPr>
        <w:spacing w:after="0" w:line="240" w:lineRule="auto"/>
        <w:jc w:val="both"/>
      </w:pPr>
    </w:p>
    <w:p w14:paraId="2EB34874" w14:textId="77777777" w:rsidR="00B11033" w:rsidRPr="00AF7FEB" w:rsidRDefault="007A70E3" w:rsidP="00133A61">
      <w:pPr>
        <w:tabs>
          <w:tab w:val="left" w:pos="465"/>
          <w:tab w:val="left" w:pos="705"/>
          <w:tab w:val="left" w:pos="1305"/>
          <w:tab w:val="left" w:pos="2591"/>
        </w:tabs>
        <w:spacing w:after="0" w:line="240" w:lineRule="auto"/>
        <w:jc w:val="both"/>
      </w:pPr>
      <w:r w:rsidRPr="00AF7FEB">
        <w:t>Take a deep breath</w:t>
      </w:r>
      <w:r w:rsidR="00B11033" w:rsidRPr="00AF7FEB">
        <w:t>.</w:t>
      </w:r>
    </w:p>
    <w:p w14:paraId="2EEF6840" w14:textId="77777777" w:rsidR="00997E30" w:rsidRPr="00AF7FEB" w:rsidRDefault="00997E30" w:rsidP="00997E30">
      <w:pPr>
        <w:spacing w:after="0" w:line="240" w:lineRule="auto"/>
        <w:jc w:val="both"/>
        <w:rPr>
          <w:i/>
        </w:rPr>
      </w:pPr>
      <w:r w:rsidRPr="00AF7FEB">
        <w:rPr>
          <w:i/>
        </w:rPr>
        <w:t>(If time permits, ask, “Does anyone have comments or questions about this meeting</w:t>
      </w:r>
      <w:r w:rsidR="0099243C" w:rsidRPr="00AF7FEB">
        <w:rPr>
          <w:i/>
        </w:rPr>
        <w:t>?”</w:t>
      </w:r>
      <w:r w:rsidRPr="00AF7FEB">
        <w:rPr>
          <w:i/>
        </w:rPr>
        <w:t xml:space="preserve">) </w:t>
      </w:r>
    </w:p>
    <w:p w14:paraId="317F3E7C" w14:textId="77777777" w:rsidR="005F4714" w:rsidRPr="00AF7FEB" w:rsidRDefault="005F4714" w:rsidP="00133A61">
      <w:pPr>
        <w:spacing w:after="0" w:line="240" w:lineRule="auto"/>
        <w:jc w:val="both"/>
      </w:pPr>
    </w:p>
    <w:p w14:paraId="2ED52310" w14:textId="5740E979" w:rsidR="005C165B" w:rsidRDefault="00364554" w:rsidP="00133A61">
      <w:pPr>
        <w:spacing w:after="0" w:line="240" w:lineRule="auto"/>
        <w:jc w:val="both"/>
        <w:rPr>
          <w:b/>
        </w:rPr>
      </w:pPr>
      <w:r w:rsidRPr="00AF7FEB">
        <w:rPr>
          <w:b/>
        </w:rPr>
        <w:t>1:2</w:t>
      </w:r>
      <w:r w:rsidR="000A501E" w:rsidRPr="00AF7FEB">
        <w:rPr>
          <w:b/>
        </w:rPr>
        <w:t>9</w:t>
      </w:r>
      <w:r w:rsidRPr="00AF7FEB">
        <w:rPr>
          <w:b/>
        </w:rPr>
        <w:tab/>
        <w:t>ANNOUNCEMENTS</w:t>
      </w:r>
    </w:p>
    <w:p w14:paraId="7049B792" w14:textId="77777777" w:rsidR="007707B2" w:rsidRPr="00DD6E92" w:rsidRDefault="007707B2" w:rsidP="00133A61">
      <w:pPr>
        <w:spacing w:after="0" w:line="240" w:lineRule="auto"/>
        <w:jc w:val="both"/>
      </w:pPr>
    </w:p>
    <w:sectPr w:rsidR="007707B2" w:rsidRPr="00DD6E92" w:rsidSect="00A1642B">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16AA6" w14:textId="77777777" w:rsidR="001C0DA4" w:rsidRDefault="001C0DA4" w:rsidP="00285B9A">
      <w:pPr>
        <w:spacing w:after="0" w:line="240" w:lineRule="auto"/>
      </w:pPr>
      <w:r>
        <w:separator/>
      </w:r>
    </w:p>
  </w:endnote>
  <w:endnote w:type="continuationSeparator" w:id="0">
    <w:p w14:paraId="0A6CC575" w14:textId="77777777" w:rsidR="001C0DA4" w:rsidRDefault="001C0DA4" w:rsidP="00285B9A">
      <w:pPr>
        <w:spacing w:after="0" w:line="240" w:lineRule="auto"/>
      </w:pPr>
      <w:r>
        <w:continuationSeparator/>
      </w:r>
    </w:p>
  </w:endnote>
  <w:endnote w:id="1">
    <w:p w14:paraId="70BA5907" w14:textId="73466E6C" w:rsidR="002D4C67" w:rsidRPr="004E6D69" w:rsidRDefault="002D4C67" w:rsidP="002D4C67">
      <w:pPr>
        <w:pStyle w:val="EndnoteText"/>
        <w:rPr>
          <w:lang w:val="en-GB"/>
        </w:rPr>
      </w:pPr>
      <w:r>
        <w:rPr>
          <w:rStyle w:val="EndnoteReference"/>
        </w:rPr>
        <w:endnoteRef/>
      </w:r>
      <w:r>
        <w:t xml:space="preserve"> </w:t>
      </w:r>
      <w:r w:rsidR="00CA0BAC">
        <w:rPr>
          <w:i/>
        </w:rPr>
        <w:t>All the Way My Savior Leads Me</w:t>
      </w:r>
      <w:r w:rsidR="00CA0BAC">
        <w:t xml:space="preserve"> by Fanny J. Crosby (1820–1915), </w:t>
      </w:r>
      <w:hyperlink r:id="rId1" w:history="1">
        <w:r w:rsidR="00CA0BAC">
          <w:rPr>
            <w:rStyle w:val="Hyperlink"/>
          </w:rPr>
          <w:t>www.youtube.com/watch?v=ekUELQCnQlM</w:t>
        </w:r>
      </w:hyperlink>
      <w:r w:rsidR="00CA0BAC">
        <w:t>.</w:t>
      </w:r>
    </w:p>
  </w:endnote>
  <w:endnote w:id="2">
    <w:p w14:paraId="18D17DE3" w14:textId="6E2E9F56" w:rsidR="005C65F6" w:rsidRDefault="005C65F6" w:rsidP="00B27327">
      <w:pPr>
        <w:pStyle w:val="EndnoteText"/>
        <w:tabs>
          <w:tab w:val="left" w:pos="270"/>
        </w:tabs>
      </w:pPr>
      <w:r>
        <w:rPr>
          <w:rStyle w:val="EndnoteReference"/>
        </w:rPr>
        <w:endnoteRef/>
      </w:r>
      <w:r>
        <w:t xml:space="preserve"> </w:t>
      </w:r>
      <w:r w:rsidR="000016DD">
        <w:t>Matt. 16:25.</w:t>
      </w:r>
    </w:p>
  </w:endnote>
  <w:endnote w:id="3">
    <w:p w14:paraId="37F646FF" w14:textId="77777777" w:rsidR="00D21563" w:rsidRPr="009405E7" w:rsidRDefault="00D21563" w:rsidP="00D21563">
      <w:pPr>
        <w:pStyle w:val="EndnoteText"/>
      </w:pPr>
      <w:r>
        <w:rPr>
          <w:rStyle w:val="EndnoteReference"/>
        </w:rPr>
        <w:endnoteRef/>
      </w:r>
      <w:r w:rsidR="009E251A">
        <w:t xml:space="preserve"> 1 Pet</w:t>
      </w:r>
      <w:r w:rsidR="009E251A" w:rsidRPr="00B40B81">
        <w:t>.</w:t>
      </w:r>
      <w:r w:rsidRPr="00B40B81">
        <w:t xml:space="preserve"> 2:9</w:t>
      </w:r>
      <w:r w:rsidR="003B707D" w:rsidRPr="00B40B81">
        <w:t>.</w:t>
      </w:r>
    </w:p>
  </w:endnote>
  <w:endnote w:id="4">
    <w:p w14:paraId="7E0E7C60" w14:textId="77777777" w:rsidR="004012F1" w:rsidRPr="004E6D69" w:rsidRDefault="004012F1">
      <w:pPr>
        <w:pStyle w:val="EndnoteText"/>
        <w:rPr>
          <w:lang w:val="en-GB"/>
        </w:rPr>
      </w:pPr>
      <w:r>
        <w:rPr>
          <w:rStyle w:val="EndnoteReference"/>
        </w:rPr>
        <w:endnoteRef/>
      </w:r>
      <w:r>
        <w:t xml:space="preserve"> </w:t>
      </w:r>
      <w:r w:rsidR="00111EF1" w:rsidRPr="00111EF1">
        <w:t xml:space="preserve">Thomas Sterner, </w:t>
      </w:r>
      <w:r w:rsidR="00111EF1" w:rsidRPr="00111EF1">
        <w:rPr>
          <w:i/>
        </w:rPr>
        <w:t>The Practicing Mind: Developing Focu</w:t>
      </w:r>
      <w:r w:rsidR="00661E7F">
        <w:rPr>
          <w:i/>
        </w:rPr>
        <w:t>s and Discipline in Your Life—</w:t>
      </w:r>
      <w:r w:rsidR="00111EF1" w:rsidRPr="00111EF1">
        <w:rPr>
          <w:i/>
        </w:rPr>
        <w:t>Master Any Skill or Challenge by Learning to Love the Process</w:t>
      </w:r>
      <w:r w:rsidR="00111EF1" w:rsidRPr="00111EF1">
        <w:t xml:space="preserve"> (Novato: New World Library, 2012), 42.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2183" w14:textId="5120B51B" w:rsidR="00173F0A" w:rsidRDefault="0006185C">
    <w:pPr>
      <w:pStyle w:val="Footer"/>
    </w:pPr>
    <w:r>
      <w:t>karisfellowships.com</w:t>
    </w:r>
    <w:r>
      <w:tab/>
    </w:r>
    <w:r w:rsidRPr="00817C68">
      <w:t>KF</w:t>
    </w:r>
    <w:r w:rsidR="00173F0A" w:rsidRPr="00817C68">
      <w:t>13</w:t>
    </w:r>
    <w:r w:rsidRPr="00817C68">
      <w:t>-M</w:t>
    </w:r>
    <w:r w:rsidR="00173F0A" w:rsidRPr="003F4284">
      <w:tab/>
    </w:r>
    <w:r w:rsidR="00173F0A" w:rsidRPr="003F4284">
      <w:rPr>
        <w:rFonts w:cstheme="minorHAnsi"/>
      </w:rPr>
      <w:t>©</w:t>
    </w:r>
    <w:r w:rsidR="005C65F6">
      <w:t>2021</w:t>
    </w:r>
    <w:r w:rsidR="005C65F6" w:rsidRPr="003F4284">
      <w:t xml:space="preserve"> </w:t>
    </w:r>
    <w:r w:rsidR="00173F0A" w:rsidRPr="003F4284">
      <w:t>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313A1" w14:textId="204C057D" w:rsidR="009533DC" w:rsidRDefault="009533DC">
    <w:pPr>
      <w:pStyle w:val="Footer"/>
    </w:pPr>
    <w:r>
      <w:t>karisfellowships.com</w:t>
    </w:r>
    <w:r>
      <w:tab/>
    </w:r>
    <w:r w:rsidRPr="00B35E8D">
      <w:t>KF13-M</w:t>
    </w:r>
    <w:r w:rsidRPr="003F4284">
      <w:tab/>
    </w:r>
    <w:r w:rsidRPr="003F4284">
      <w:rPr>
        <w:rFonts w:cstheme="minorHAnsi"/>
      </w:rPr>
      <w:t>©</w:t>
    </w:r>
    <w:r w:rsidR="005C65F6">
      <w:t>2021</w:t>
    </w:r>
    <w:r w:rsidR="005C65F6" w:rsidRPr="003F4284">
      <w:t xml:space="preserve"> </w:t>
    </w:r>
    <w:r w:rsidRPr="003F4284">
      <w:t>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74F20" w14:textId="77777777" w:rsidR="001C0DA4" w:rsidRDefault="001C0DA4" w:rsidP="00285B9A">
      <w:pPr>
        <w:spacing w:after="0" w:line="240" w:lineRule="auto"/>
      </w:pPr>
      <w:r>
        <w:separator/>
      </w:r>
    </w:p>
  </w:footnote>
  <w:footnote w:type="continuationSeparator" w:id="0">
    <w:p w14:paraId="4A117568" w14:textId="77777777" w:rsidR="001C0DA4" w:rsidRDefault="001C0DA4"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624148"/>
      <w:docPartObj>
        <w:docPartGallery w:val="Page Numbers (Top of Page)"/>
        <w:docPartUnique/>
      </w:docPartObj>
    </w:sdtPr>
    <w:sdtContent>
      <w:p w14:paraId="063400A2" w14:textId="77777777" w:rsidR="00173F0A" w:rsidRDefault="00001B4C">
        <w:pPr>
          <w:pStyle w:val="Header"/>
          <w:jc w:val="right"/>
        </w:pPr>
        <w:r>
          <w:fldChar w:fldCharType="begin"/>
        </w:r>
        <w:r w:rsidR="00173F0A">
          <w:instrText xml:space="preserve"> PAGE   \* MERGEFORMAT </w:instrText>
        </w:r>
        <w:r>
          <w:fldChar w:fldCharType="separate"/>
        </w:r>
        <w:r w:rsidR="00661E7F">
          <w:rPr>
            <w:noProof/>
          </w:rPr>
          <w:t>6</w:t>
        </w:r>
        <w:r>
          <w:rPr>
            <w:noProof/>
          </w:rPr>
          <w:fldChar w:fldCharType="end"/>
        </w:r>
      </w:p>
    </w:sdtContent>
  </w:sdt>
  <w:p w14:paraId="1408F1A3" w14:textId="77777777" w:rsidR="00173F0A" w:rsidRDefault="00173F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E43B89"/>
    <w:multiLevelType w:val="hybridMultilevel"/>
    <w:tmpl w:val="E2D0E8E8"/>
    <w:lvl w:ilvl="0" w:tplc="459242A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90201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480"/>
    <w:rsid w:val="000016DD"/>
    <w:rsid w:val="00001A13"/>
    <w:rsid w:val="00001B4C"/>
    <w:rsid w:val="00031B9C"/>
    <w:rsid w:val="00031F48"/>
    <w:rsid w:val="00034212"/>
    <w:rsid w:val="00036598"/>
    <w:rsid w:val="00037035"/>
    <w:rsid w:val="00042043"/>
    <w:rsid w:val="00042F55"/>
    <w:rsid w:val="00056B8C"/>
    <w:rsid w:val="0006185C"/>
    <w:rsid w:val="00065EF6"/>
    <w:rsid w:val="00071097"/>
    <w:rsid w:val="00071F96"/>
    <w:rsid w:val="00074E9B"/>
    <w:rsid w:val="000833B3"/>
    <w:rsid w:val="00091EF0"/>
    <w:rsid w:val="00092D91"/>
    <w:rsid w:val="000A07F2"/>
    <w:rsid w:val="000A3895"/>
    <w:rsid w:val="000A501E"/>
    <w:rsid w:val="000A6302"/>
    <w:rsid w:val="000B2CDA"/>
    <w:rsid w:val="000D1D6E"/>
    <w:rsid w:val="000D3EF6"/>
    <w:rsid w:val="000E1483"/>
    <w:rsid w:val="000E3E29"/>
    <w:rsid w:val="000E59BF"/>
    <w:rsid w:val="000F1E75"/>
    <w:rsid w:val="000F3B91"/>
    <w:rsid w:val="001007A5"/>
    <w:rsid w:val="001048F7"/>
    <w:rsid w:val="00111EF1"/>
    <w:rsid w:val="00112AA1"/>
    <w:rsid w:val="001148B9"/>
    <w:rsid w:val="001200D7"/>
    <w:rsid w:val="00125FDB"/>
    <w:rsid w:val="001302F7"/>
    <w:rsid w:val="00132AAB"/>
    <w:rsid w:val="00133A61"/>
    <w:rsid w:val="001378DF"/>
    <w:rsid w:val="00152F30"/>
    <w:rsid w:val="001537A4"/>
    <w:rsid w:val="00154928"/>
    <w:rsid w:val="00156F70"/>
    <w:rsid w:val="0016292E"/>
    <w:rsid w:val="0016450D"/>
    <w:rsid w:val="0016614C"/>
    <w:rsid w:val="0016652C"/>
    <w:rsid w:val="001679B1"/>
    <w:rsid w:val="00173F0A"/>
    <w:rsid w:val="00174548"/>
    <w:rsid w:val="001761E7"/>
    <w:rsid w:val="00182148"/>
    <w:rsid w:val="00182D38"/>
    <w:rsid w:val="001869F7"/>
    <w:rsid w:val="00196FDF"/>
    <w:rsid w:val="001971D7"/>
    <w:rsid w:val="001A30D9"/>
    <w:rsid w:val="001A336E"/>
    <w:rsid w:val="001B0C92"/>
    <w:rsid w:val="001B3DAB"/>
    <w:rsid w:val="001B707B"/>
    <w:rsid w:val="001C0DA4"/>
    <w:rsid w:val="001C2325"/>
    <w:rsid w:val="001C30DB"/>
    <w:rsid w:val="001C355C"/>
    <w:rsid w:val="001C3EB9"/>
    <w:rsid w:val="001C4796"/>
    <w:rsid w:val="001C5A44"/>
    <w:rsid w:val="001C6FCF"/>
    <w:rsid w:val="001D3D15"/>
    <w:rsid w:val="001D5AC8"/>
    <w:rsid w:val="001D77F7"/>
    <w:rsid w:val="001E5A58"/>
    <w:rsid w:val="001F3AA9"/>
    <w:rsid w:val="001F5211"/>
    <w:rsid w:val="001F5524"/>
    <w:rsid w:val="001F72CD"/>
    <w:rsid w:val="00207961"/>
    <w:rsid w:val="002109C2"/>
    <w:rsid w:val="00211D23"/>
    <w:rsid w:val="0021276C"/>
    <w:rsid w:val="00213D64"/>
    <w:rsid w:val="00214A20"/>
    <w:rsid w:val="00222619"/>
    <w:rsid w:val="00222F52"/>
    <w:rsid w:val="00223195"/>
    <w:rsid w:val="0023049D"/>
    <w:rsid w:val="00232966"/>
    <w:rsid w:val="002337A5"/>
    <w:rsid w:val="002337ED"/>
    <w:rsid w:val="00235A61"/>
    <w:rsid w:val="00240882"/>
    <w:rsid w:val="00240FFE"/>
    <w:rsid w:val="002527D2"/>
    <w:rsid w:val="002737BA"/>
    <w:rsid w:val="002743B5"/>
    <w:rsid w:val="00276DAE"/>
    <w:rsid w:val="00276DC3"/>
    <w:rsid w:val="00283E99"/>
    <w:rsid w:val="00285B9A"/>
    <w:rsid w:val="002862AF"/>
    <w:rsid w:val="00293F66"/>
    <w:rsid w:val="00295872"/>
    <w:rsid w:val="002A2538"/>
    <w:rsid w:val="002A38FD"/>
    <w:rsid w:val="002A4047"/>
    <w:rsid w:val="002A6366"/>
    <w:rsid w:val="002C1023"/>
    <w:rsid w:val="002C1426"/>
    <w:rsid w:val="002C2742"/>
    <w:rsid w:val="002D4C67"/>
    <w:rsid w:val="002D6761"/>
    <w:rsid w:val="002D7072"/>
    <w:rsid w:val="002D7D03"/>
    <w:rsid w:val="002E3A96"/>
    <w:rsid w:val="002E6000"/>
    <w:rsid w:val="002E616B"/>
    <w:rsid w:val="002E63BE"/>
    <w:rsid w:val="002F49B2"/>
    <w:rsid w:val="00300832"/>
    <w:rsid w:val="003013EC"/>
    <w:rsid w:val="00302030"/>
    <w:rsid w:val="003060B4"/>
    <w:rsid w:val="003070F5"/>
    <w:rsid w:val="00310CC4"/>
    <w:rsid w:val="003125FF"/>
    <w:rsid w:val="00313119"/>
    <w:rsid w:val="00314599"/>
    <w:rsid w:val="00316187"/>
    <w:rsid w:val="00320EEC"/>
    <w:rsid w:val="00321BDB"/>
    <w:rsid w:val="00323252"/>
    <w:rsid w:val="00325FEE"/>
    <w:rsid w:val="00327643"/>
    <w:rsid w:val="0033396D"/>
    <w:rsid w:val="00335B36"/>
    <w:rsid w:val="00343269"/>
    <w:rsid w:val="00350739"/>
    <w:rsid w:val="00356175"/>
    <w:rsid w:val="00356388"/>
    <w:rsid w:val="00361F66"/>
    <w:rsid w:val="00364554"/>
    <w:rsid w:val="00366612"/>
    <w:rsid w:val="00372C77"/>
    <w:rsid w:val="00376700"/>
    <w:rsid w:val="003931C0"/>
    <w:rsid w:val="00397426"/>
    <w:rsid w:val="003979B8"/>
    <w:rsid w:val="003B0862"/>
    <w:rsid w:val="003B1592"/>
    <w:rsid w:val="003B707D"/>
    <w:rsid w:val="003B73F4"/>
    <w:rsid w:val="003C0781"/>
    <w:rsid w:val="003C1CA8"/>
    <w:rsid w:val="003C5968"/>
    <w:rsid w:val="003D033B"/>
    <w:rsid w:val="003D0852"/>
    <w:rsid w:val="003E0C52"/>
    <w:rsid w:val="003E2036"/>
    <w:rsid w:val="003E3551"/>
    <w:rsid w:val="003E3F27"/>
    <w:rsid w:val="003F4284"/>
    <w:rsid w:val="004012F1"/>
    <w:rsid w:val="00411F02"/>
    <w:rsid w:val="00412A3E"/>
    <w:rsid w:val="004146FC"/>
    <w:rsid w:val="00415EA5"/>
    <w:rsid w:val="00417820"/>
    <w:rsid w:val="004240CB"/>
    <w:rsid w:val="00427090"/>
    <w:rsid w:val="00430FE6"/>
    <w:rsid w:val="00436875"/>
    <w:rsid w:val="004376E2"/>
    <w:rsid w:val="00437C33"/>
    <w:rsid w:val="00441DD9"/>
    <w:rsid w:val="00442597"/>
    <w:rsid w:val="00444007"/>
    <w:rsid w:val="0044627C"/>
    <w:rsid w:val="004501CB"/>
    <w:rsid w:val="00450252"/>
    <w:rsid w:val="00450802"/>
    <w:rsid w:val="004548C1"/>
    <w:rsid w:val="00456679"/>
    <w:rsid w:val="00461780"/>
    <w:rsid w:val="004705FB"/>
    <w:rsid w:val="00470B5E"/>
    <w:rsid w:val="004729FC"/>
    <w:rsid w:val="00472BCF"/>
    <w:rsid w:val="004843A3"/>
    <w:rsid w:val="00484F46"/>
    <w:rsid w:val="00485984"/>
    <w:rsid w:val="00485D3F"/>
    <w:rsid w:val="00486752"/>
    <w:rsid w:val="0049057A"/>
    <w:rsid w:val="00491848"/>
    <w:rsid w:val="00492096"/>
    <w:rsid w:val="00492C33"/>
    <w:rsid w:val="00494403"/>
    <w:rsid w:val="0049456D"/>
    <w:rsid w:val="004958C1"/>
    <w:rsid w:val="00496412"/>
    <w:rsid w:val="00497BC0"/>
    <w:rsid w:val="004A2FB1"/>
    <w:rsid w:val="004A3306"/>
    <w:rsid w:val="004A3777"/>
    <w:rsid w:val="004A60D1"/>
    <w:rsid w:val="004B5D1C"/>
    <w:rsid w:val="004C534F"/>
    <w:rsid w:val="004C6907"/>
    <w:rsid w:val="004C752C"/>
    <w:rsid w:val="004D253E"/>
    <w:rsid w:val="004D6581"/>
    <w:rsid w:val="004E2C18"/>
    <w:rsid w:val="004E4444"/>
    <w:rsid w:val="004E482E"/>
    <w:rsid w:val="004E6D69"/>
    <w:rsid w:val="004F0295"/>
    <w:rsid w:val="004F5738"/>
    <w:rsid w:val="004F5CED"/>
    <w:rsid w:val="004F5E17"/>
    <w:rsid w:val="0050288D"/>
    <w:rsid w:val="00503DEB"/>
    <w:rsid w:val="00503F63"/>
    <w:rsid w:val="00504FA5"/>
    <w:rsid w:val="00512A2B"/>
    <w:rsid w:val="00513E26"/>
    <w:rsid w:val="00517616"/>
    <w:rsid w:val="00522B76"/>
    <w:rsid w:val="0052649A"/>
    <w:rsid w:val="00526FEF"/>
    <w:rsid w:val="00527E0D"/>
    <w:rsid w:val="00531822"/>
    <w:rsid w:val="005325B1"/>
    <w:rsid w:val="00533C01"/>
    <w:rsid w:val="005374AB"/>
    <w:rsid w:val="00537687"/>
    <w:rsid w:val="00537FF5"/>
    <w:rsid w:val="0054104A"/>
    <w:rsid w:val="00544F08"/>
    <w:rsid w:val="00551A00"/>
    <w:rsid w:val="00551DE4"/>
    <w:rsid w:val="005525A2"/>
    <w:rsid w:val="00556091"/>
    <w:rsid w:val="00573310"/>
    <w:rsid w:val="00573947"/>
    <w:rsid w:val="005820E6"/>
    <w:rsid w:val="00582A7A"/>
    <w:rsid w:val="00582AB8"/>
    <w:rsid w:val="0058441D"/>
    <w:rsid w:val="00592305"/>
    <w:rsid w:val="00595337"/>
    <w:rsid w:val="00596747"/>
    <w:rsid w:val="005A3284"/>
    <w:rsid w:val="005C165B"/>
    <w:rsid w:val="005C5013"/>
    <w:rsid w:val="005C65F6"/>
    <w:rsid w:val="005D3B8B"/>
    <w:rsid w:val="005D3E6D"/>
    <w:rsid w:val="005D4EEB"/>
    <w:rsid w:val="005D5168"/>
    <w:rsid w:val="005D55E7"/>
    <w:rsid w:val="005D56B1"/>
    <w:rsid w:val="005D5F83"/>
    <w:rsid w:val="005E1389"/>
    <w:rsid w:val="005E3E8A"/>
    <w:rsid w:val="005F286D"/>
    <w:rsid w:val="005F4714"/>
    <w:rsid w:val="005F55A8"/>
    <w:rsid w:val="0060271B"/>
    <w:rsid w:val="00603CA1"/>
    <w:rsid w:val="0061117B"/>
    <w:rsid w:val="00616A55"/>
    <w:rsid w:val="00624493"/>
    <w:rsid w:val="006312A9"/>
    <w:rsid w:val="006325E4"/>
    <w:rsid w:val="00632698"/>
    <w:rsid w:val="00636F92"/>
    <w:rsid w:val="006409A8"/>
    <w:rsid w:val="006464E4"/>
    <w:rsid w:val="0064785D"/>
    <w:rsid w:val="00647D77"/>
    <w:rsid w:val="0065364A"/>
    <w:rsid w:val="006543C3"/>
    <w:rsid w:val="00655079"/>
    <w:rsid w:val="00656961"/>
    <w:rsid w:val="006576E3"/>
    <w:rsid w:val="006619E4"/>
    <w:rsid w:val="00661B8D"/>
    <w:rsid w:val="00661E7F"/>
    <w:rsid w:val="00665CB1"/>
    <w:rsid w:val="00666FFB"/>
    <w:rsid w:val="00667453"/>
    <w:rsid w:val="00667824"/>
    <w:rsid w:val="006773E4"/>
    <w:rsid w:val="006814A0"/>
    <w:rsid w:val="00682370"/>
    <w:rsid w:val="006866FC"/>
    <w:rsid w:val="0069299B"/>
    <w:rsid w:val="00693392"/>
    <w:rsid w:val="006A7DBC"/>
    <w:rsid w:val="006B0CE1"/>
    <w:rsid w:val="006B36DE"/>
    <w:rsid w:val="006B4E78"/>
    <w:rsid w:val="006C06A4"/>
    <w:rsid w:val="006C17AF"/>
    <w:rsid w:val="006C2A2B"/>
    <w:rsid w:val="006E4E31"/>
    <w:rsid w:val="006E5229"/>
    <w:rsid w:val="006F23B7"/>
    <w:rsid w:val="006F3D4D"/>
    <w:rsid w:val="006F5065"/>
    <w:rsid w:val="006F74BB"/>
    <w:rsid w:val="00703321"/>
    <w:rsid w:val="00703B40"/>
    <w:rsid w:val="00703BC9"/>
    <w:rsid w:val="007044E6"/>
    <w:rsid w:val="00706667"/>
    <w:rsid w:val="00713D11"/>
    <w:rsid w:val="00714A4E"/>
    <w:rsid w:val="00716ABE"/>
    <w:rsid w:val="0073514A"/>
    <w:rsid w:val="00735FEE"/>
    <w:rsid w:val="00736BCC"/>
    <w:rsid w:val="0074101A"/>
    <w:rsid w:val="00742710"/>
    <w:rsid w:val="00742B18"/>
    <w:rsid w:val="00742CC2"/>
    <w:rsid w:val="007454A7"/>
    <w:rsid w:val="00745635"/>
    <w:rsid w:val="007467C9"/>
    <w:rsid w:val="0075220F"/>
    <w:rsid w:val="00757A79"/>
    <w:rsid w:val="007633BF"/>
    <w:rsid w:val="00763C68"/>
    <w:rsid w:val="00764664"/>
    <w:rsid w:val="007707B2"/>
    <w:rsid w:val="00771A6C"/>
    <w:rsid w:val="0077647D"/>
    <w:rsid w:val="00782E2B"/>
    <w:rsid w:val="0078519E"/>
    <w:rsid w:val="00785832"/>
    <w:rsid w:val="007871B2"/>
    <w:rsid w:val="00791829"/>
    <w:rsid w:val="007A70E3"/>
    <w:rsid w:val="007B0A2B"/>
    <w:rsid w:val="007B14DD"/>
    <w:rsid w:val="007B1E5F"/>
    <w:rsid w:val="007B436A"/>
    <w:rsid w:val="007B5781"/>
    <w:rsid w:val="007C0846"/>
    <w:rsid w:val="007C56CD"/>
    <w:rsid w:val="007D1BB0"/>
    <w:rsid w:val="007D3D1D"/>
    <w:rsid w:val="007D4458"/>
    <w:rsid w:val="007E093C"/>
    <w:rsid w:val="007E4B3B"/>
    <w:rsid w:val="007E646F"/>
    <w:rsid w:val="007F0BB6"/>
    <w:rsid w:val="007F2E4B"/>
    <w:rsid w:val="007F3BE5"/>
    <w:rsid w:val="007F4BF3"/>
    <w:rsid w:val="007F5DE7"/>
    <w:rsid w:val="007F67CA"/>
    <w:rsid w:val="007F7B11"/>
    <w:rsid w:val="008054E5"/>
    <w:rsid w:val="00817C68"/>
    <w:rsid w:val="008208D3"/>
    <w:rsid w:val="0082108E"/>
    <w:rsid w:val="00823C48"/>
    <w:rsid w:val="00824658"/>
    <w:rsid w:val="00824CFD"/>
    <w:rsid w:val="00840DEE"/>
    <w:rsid w:val="0084226F"/>
    <w:rsid w:val="00842D48"/>
    <w:rsid w:val="00846805"/>
    <w:rsid w:val="008534BF"/>
    <w:rsid w:val="00855E48"/>
    <w:rsid w:val="00865890"/>
    <w:rsid w:val="00876C74"/>
    <w:rsid w:val="008804BC"/>
    <w:rsid w:val="0088100C"/>
    <w:rsid w:val="008863B9"/>
    <w:rsid w:val="00890E9D"/>
    <w:rsid w:val="00892140"/>
    <w:rsid w:val="008955C8"/>
    <w:rsid w:val="00895CE8"/>
    <w:rsid w:val="008A07C5"/>
    <w:rsid w:val="008A33F7"/>
    <w:rsid w:val="008A5676"/>
    <w:rsid w:val="008B2B7E"/>
    <w:rsid w:val="008C4043"/>
    <w:rsid w:val="008C77B5"/>
    <w:rsid w:val="008D0442"/>
    <w:rsid w:val="008D2019"/>
    <w:rsid w:val="008D6B19"/>
    <w:rsid w:val="008E1185"/>
    <w:rsid w:val="008E24DD"/>
    <w:rsid w:val="008E25F8"/>
    <w:rsid w:val="008E455B"/>
    <w:rsid w:val="008E72F1"/>
    <w:rsid w:val="008F2835"/>
    <w:rsid w:val="008F43EE"/>
    <w:rsid w:val="0090151D"/>
    <w:rsid w:val="009028A4"/>
    <w:rsid w:val="00902B39"/>
    <w:rsid w:val="00907F4C"/>
    <w:rsid w:val="00910B5F"/>
    <w:rsid w:val="0091391D"/>
    <w:rsid w:val="0093048A"/>
    <w:rsid w:val="0093100E"/>
    <w:rsid w:val="00933BB6"/>
    <w:rsid w:val="009358FD"/>
    <w:rsid w:val="00943517"/>
    <w:rsid w:val="009452F9"/>
    <w:rsid w:val="009533DC"/>
    <w:rsid w:val="0095386B"/>
    <w:rsid w:val="00955369"/>
    <w:rsid w:val="00955516"/>
    <w:rsid w:val="00961A40"/>
    <w:rsid w:val="00965DDA"/>
    <w:rsid w:val="0096609C"/>
    <w:rsid w:val="00966880"/>
    <w:rsid w:val="0096702A"/>
    <w:rsid w:val="00973119"/>
    <w:rsid w:val="00974734"/>
    <w:rsid w:val="009851BA"/>
    <w:rsid w:val="00985BC8"/>
    <w:rsid w:val="0099243C"/>
    <w:rsid w:val="009932A6"/>
    <w:rsid w:val="0099392E"/>
    <w:rsid w:val="00997E30"/>
    <w:rsid w:val="009A0B48"/>
    <w:rsid w:val="009A0DB4"/>
    <w:rsid w:val="009A3F1F"/>
    <w:rsid w:val="009A516A"/>
    <w:rsid w:val="009A6C51"/>
    <w:rsid w:val="009B6A6A"/>
    <w:rsid w:val="009C466D"/>
    <w:rsid w:val="009C6F87"/>
    <w:rsid w:val="009D09F4"/>
    <w:rsid w:val="009D0E24"/>
    <w:rsid w:val="009D37DC"/>
    <w:rsid w:val="009E251A"/>
    <w:rsid w:val="009E5569"/>
    <w:rsid w:val="009E5CE6"/>
    <w:rsid w:val="009E5F7E"/>
    <w:rsid w:val="00A0602B"/>
    <w:rsid w:val="00A10A5C"/>
    <w:rsid w:val="00A11480"/>
    <w:rsid w:val="00A12501"/>
    <w:rsid w:val="00A1642B"/>
    <w:rsid w:val="00A178EB"/>
    <w:rsid w:val="00A223B0"/>
    <w:rsid w:val="00A2245E"/>
    <w:rsid w:val="00A24BAE"/>
    <w:rsid w:val="00A3289F"/>
    <w:rsid w:val="00A36200"/>
    <w:rsid w:val="00A42DB2"/>
    <w:rsid w:val="00A4303C"/>
    <w:rsid w:val="00A44F3F"/>
    <w:rsid w:val="00A62910"/>
    <w:rsid w:val="00A64E7D"/>
    <w:rsid w:val="00A74FC0"/>
    <w:rsid w:val="00A75B0D"/>
    <w:rsid w:val="00A84EE8"/>
    <w:rsid w:val="00A8566A"/>
    <w:rsid w:val="00A8685F"/>
    <w:rsid w:val="00A9405C"/>
    <w:rsid w:val="00A96296"/>
    <w:rsid w:val="00AA28DA"/>
    <w:rsid w:val="00AA336F"/>
    <w:rsid w:val="00AB28A0"/>
    <w:rsid w:val="00AB3827"/>
    <w:rsid w:val="00AB3A7D"/>
    <w:rsid w:val="00AC1267"/>
    <w:rsid w:val="00AC5219"/>
    <w:rsid w:val="00AD0B42"/>
    <w:rsid w:val="00AD17CC"/>
    <w:rsid w:val="00AD5162"/>
    <w:rsid w:val="00AD6C1F"/>
    <w:rsid w:val="00AD7402"/>
    <w:rsid w:val="00AE79A5"/>
    <w:rsid w:val="00AF286C"/>
    <w:rsid w:val="00AF3A0E"/>
    <w:rsid w:val="00AF6268"/>
    <w:rsid w:val="00AF7FEB"/>
    <w:rsid w:val="00B010A8"/>
    <w:rsid w:val="00B01207"/>
    <w:rsid w:val="00B07267"/>
    <w:rsid w:val="00B101FA"/>
    <w:rsid w:val="00B11033"/>
    <w:rsid w:val="00B15918"/>
    <w:rsid w:val="00B15C0E"/>
    <w:rsid w:val="00B16A40"/>
    <w:rsid w:val="00B23287"/>
    <w:rsid w:val="00B25031"/>
    <w:rsid w:val="00B27327"/>
    <w:rsid w:val="00B27C2E"/>
    <w:rsid w:val="00B31876"/>
    <w:rsid w:val="00B3192A"/>
    <w:rsid w:val="00B33D13"/>
    <w:rsid w:val="00B35C26"/>
    <w:rsid w:val="00B35E8D"/>
    <w:rsid w:val="00B40B81"/>
    <w:rsid w:val="00B44A38"/>
    <w:rsid w:val="00B456C6"/>
    <w:rsid w:val="00B46359"/>
    <w:rsid w:val="00B46A12"/>
    <w:rsid w:val="00B50600"/>
    <w:rsid w:val="00B50F0E"/>
    <w:rsid w:val="00B54314"/>
    <w:rsid w:val="00B5438C"/>
    <w:rsid w:val="00B5604B"/>
    <w:rsid w:val="00B56831"/>
    <w:rsid w:val="00B63E5E"/>
    <w:rsid w:val="00B656CE"/>
    <w:rsid w:val="00B66C63"/>
    <w:rsid w:val="00B75E35"/>
    <w:rsid w:val="00B778B1"/>
    <w:rsid w:val="00B802B5"/>
    <w:rsid w:val="00B81103"/>
    <w:rsid w:val="00B8304F"/>
    <w:rsid w:val="00B87625"/>
    <w:rsid w:val="00B87AB7"/>
    <w:rsid w:val="00B939E8"/>
    <w:rsid w:val="00B9658E"/>
    <w:rsid w:val="00BB1CD5"/>
    <w:rsid w:val="00BB33F1"/>
    <w:rsid w:val="00BC1B2D"/>
    <w:rsid w:val="00BC1F03"/>
    <w:rsid w:val="00BC323F"/>
    <w:rsid w:val="00BD0328"/>
    <w:rsid w:val="00BD0FF2"/>
    <w:rsid w:val="00BD49DA"/>
    <w:rsid w:val="00BD5374"/>
    <w:rsid w:val="00BD7A78"/>
    <w:rsid w:val="00BE75AF"/>
    <w:rsid w:val="00BE7DE1"/>
    <w:rsid w:val="00BF477E"/>
    <w:rsid w:val="00BF5696"/>
    <w:rsid w:val="00BF5FA1"/>
    <w:rsid w:val="00C02F5A"/>
    <w:rsid w:val="00C03192"/>
    <w:rsid w:val="00C031CA"/>
    <w:rsid w:val="00C04878"/>
    <w:rsid w:val="00C06F0D"/>
    <w:rsid w:val="00C074E2"/>
    <w:rsid w:val="00C1478D"/>
    <w:rsid w:val="00C1578A"/>
    <w:rsid w:val="00C2180A"/>
    <w:rsid w:val="00C2657F"/>
    <w:rsid w:val="00C27BB0"/>
    <w:rsid w:val="00C311E1"/>
    <w:rsid w:val="00C44505"/>
    <w:rsid w:val="00C5173F"/>
    <w:rsid w:val="00C55AD3"/>
    <w:rsid w:val="00C6178F"/>
    <w:rsid w:val="00C6345F"/>
    <w:rsid w:val="00C65313"/>
    <w:rsid w:val="00C704D5"/>
    <w:rsid w:val="00C73050"/>
    <w:rsid w:val="00C74B02"/>
    <w:rsid w:val="00C76D15"/>
    <w:rsid w:val="00C76FE6"/>
    <w:rsid w:val="00C771A9"/>
    <w:rsid w:val="00C81D68"/>
    <w:rsid w:val="00C95DAC"/>
    <w:rsid w:val="00CA0BAC"/>
    <w:rsid w:val="00CA51AD"/>
    <w:rsid w:val="00CA7EF8"/>
    <w:rsid w:val="00CB060B"/>
    <w:rsid w:val="00CB215C"/>
    <w:rsid w:val="00CB53D3"/>
    <w:rsid w:val="00CC2DDF"/>
    <w:rsid w:val="00CC34B5"/>
    <w:rsid w:val="00CD01F4"/>
    <w:rsid w:val="00CD0E25"/>
    <w:rsid w:val="00CD5CA6"/>
    <w:rsid w:val="00CE29CC"/>
    <w:rsid w:val="00CE2F86"/>
    <w:rsid w:val="00CE6268"/>
    <w:rsid w:val="00CE6956"/>
    <w:rsid w:val="00CE7C72"/>
    <w:rsid w:val="00CF1754"/>
    <w:rsid w:val="00CF3C0F"/>
    <w:rsid w:val="00CF72C2"/>
    <w:rsid w:val="00D031B7"/>
    <w:rsid w:val="00D072A8"/>
    <w:rsid w:val="00D108D0"/>
    <w:rsid w:val="00D13F70"/>
    <w:rsid w:val="00D14AD2"/>
    <w:rsid w:val="00D162B6"/>
    <w:rsid w:val="00D16987"/>
    <w:rsid w:val="00D21563"/>
    <w:rsid w:val="00D25298"/>
    <w:rsid w:val="00D32285"/>
    <w:rsid w:val="00D35D60"/>
    <w:rsid w:val="00D458D2"/>
    <w:rsid w:val="00D645B4"/>
    <w:rsid w:val="00D70D2D"/>
    <w:rsid w:val="00D74342"/>
    <w:rsid w:val="00D76C1C"/>
    <w:rsid w:val="00D77C85"/>
    <w:rsid w:val="00D80F7E"/>
    <w:rsid w:val="00D82E35"/>
    <w:rsid w:val="00D93A0F"/>
    <w:rsid w:val="00D95017"/>
    <w:rsid w:val="00D95EC8"/>
    <w:rsid w:val="00D96C2C"/>
    <w:rsid w:val="00DA1CC8"/>
    <w:rsid w:val="00DA64FD"/>
    <w:rsid w:val="00DB10F1"/>
    <w:rsid w:val="00DB11F4"/>
    <w:rsid w:val="00DB38E2"/>
    <w:rsid w:val="00DB51B7"/>
    <w:rsid w:val="00DC4928"/>
    <w:rsid w:val="00DC5716"/>
    <w:rsid w:val="00DC5F1A"/>
    <w:rsid w:val="00DC7588"/>
    <w:rsid w:val="00DD1B22"/>
    <w:rsid w:val="00DD6E92"/>
    <w:rsid w:val="00DE01C1"/>
    <w:rsid w:val="00DE09B5"/>
    <w:rsid w:val="00DE46FF"/>
    <w:rsid w:val="00E03F54"/>
    <w:rsid w:val="00E0588E"/>
    <w:rsid w:val="00E05E95"/>
    <w:rsid w:val="00E07C53"/>
    <w:rsid w:val="00E14561"/>
    <w:rsid w:val="00E178DC"/>
    <w:rsid w:val="00E23D27"/>
    <w:rsid w:val="00E24ADC"/>
    <w:rsid w:val="00E255AA"/>
    <w:rsid w:val="00E31604"/>
    <w:rsid w:val="00E37DE1"/>
    <w:rsid w:val="00E448E5"/>
    <w:rsid w:val="00E4753B"/>
    <w:rsid w:val="00E522E6"/>
    <w:rsid w:val="00E5559E"/>
    <w:rsid w:val="00E5684E"/>
    <w:rsid w:val="00E6053C"/>
    <w:rsid w:val="00E645F1"/>
    <w:rsid w:val="00E66033"/>
    <w:rsid w:val="00E73EDC"/>
    <w:rsid w:val="00E8391A"/>
    <w:rsid w:val="00E83DF0"/>
    <w:rsid w:val="00E85CCD"/>
    <w:rsid w:val="00E85E5F"/>
    <w:rsid w:val="00E86ABC"/>
    <w:rsid w:val="00E86BA8"/>
    <w:rsid w:val="00E92330"/>
    <w:rsid w:val="00E95D29"/>
    <w:rsid w:val="00EA22F3"/>
    <w:rsid w:val="00EA58FC"/>
    <w:rsid w:val="00EA7448"/>
    <w:rsid w:val="00EB12E5"/>
    <w:rsid w:val="00EB1706"/>
    <w:rsid w:val="00EB469B"/>
    <w:rsid w:val="00EB62A2"/>
    <w:rsid w:val="00EB68DE"/>
    <w:rsid w:val="00EC2799"/>
    <w:rsid w:val="00EC2D8D"/>
    <w:rsid w:val="00ED2712"/>
    <w:rsid w:val="00ED43F3"/>
    <w:rsid w:val="00ED6358"/>
    <w:rsid w:val="00ED6D5F"/>
    <w:rsid w:val="00EE505B"/>
    <w:rsid w:val="00EE5E5E"/>
    <w:rsid w:val="00EE701B"/>
    <w:rsid w:val="00EE7A2C"/>
    <w:rsid w:val="00EF6FFB"/>
    <w:rsid w:val="00F00608"/>
    <w:rsid w:val="00F016F6"/>
    <w:rsid w:val="00F05A1C"/>
    <w:rsid w:val="00F23F2C"/>
    <w:rsid w:val="00F2702C"/>
    <w:rsid w:val="00F30101"/>
    <w:rsid w:val="00F360CA"/>
    <w:rsid w:val="00F36B99"/>
    <w:rsid w:val="00F40843"/>
    <w:rsid w:val="00F42172"/>
    <w:rsid w:val="00F428D1"/>
    <w:rsid w:val="00F4309F"/>
    <w:rsid w:val="00F546E8"/>
    <w:rsid w:val="00F55F81"/>
    <w:rsid w:val="00F56E20"/>
    <w:rsid w:val="00F56F98"/>
    <w:rsid w:val="00F57C19"/>
    <w:rsid w:val="00F616BC"/>
    <w:rsid w:val="00F62766"/>
    <w:rsid w:val="00F6556C"/>
    <w:rsid w:val="00F66199"/>
    <w:rsid w:val="00F7257C"/>
    <w:rsid w:val="00F84D09"/>
    <w:rsid w:val="00F9551F"/>
    <w:rsid w:val="00FA3C4B"/>
    <w:rsid w:val="00FA51D6"/>
    <w:rsid w:val="00FA5241"/>
    <w:rsid w:val="00FA5643"/>
    <w:rsid w:val="00FA60BF"/>
    <w:rsid w:val="00FB0FB8"/>
    <w:rsid w:val="00FB1D13"/>
    <w:rsid w:val="00FB37AB"/>
    <w:rsid w:val="00FB54A7"/>
    <w:rsid w:val="00FB7E51"/>
    <w:rsid w:val="00FC2A54"/>
    <w:rsid w:val="00FC2DE9"/>
    <w:rsid w:val="00FC443F"/>
    <w:rsid w:val="00FC6F88"/>
    <w:rsid w:val="00FD57A4"/>
    <w:rsid w:val="00FD6F55"/>
    <w:rsid w:val="00FE2A1F"/>
    <w:rsid w:val="00FF040E"/>
    <w:rsid w:val="00FF4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FFE0C"/>
  <w15:docId w15:val="{51C42805-DF54-4DAA-9711-B9E81C7B7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B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CB53D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B53D3"/>
    <w:rPr>
      <w:rFonts w:ascii="Lucida Grande" w:hAnsi="Lucida Grande" w:cs="Lucida Grande"/>
      <w:sz w:val="18"/>
      <w:szCs w:val="18"/>
    </w:rPr>
  </w:style>
  <w:style w:type="character" w:styleId="CommentReference">
    <w:name w:val="annotation reference"/>
    <w:basedOn w:val="DefaultParagraphFont"/>
    <w:uiPriority w:val="99"/>
    <w:semiHidden/>
    <w:unhideWhenUsed/>
    <w:rsid w:val="003060B4"/>
    <w:rPr>
      <w:sz w:val="18"/>
      <w:szCs w:val="18"/>
    </w:rPr>
  </w:style>
  <w:style w:type="paragraph" w:styleId="CommentText">
    <w:name w:val="annotation text"/>
    <w:basedOn w:val="Normal"/>
    <w:link w:val="CommentTextChar"/>
    <w:uiPriority w:val="99"/>
    <w:semiHidden/>
    <w:unhideWhenUsed/>
    <w:rsid w:val="003060B4"/>
    <w:pPr>
      <w:spacing w:line="240" w:lineRule="auto"/>
    </w:pPr>
    <w:rPr>
      <w:sz w:val="24"/>
      <w:szCs w:val="24"/>
    </w:rPr>
  </w:style>
  <w:style w:type="character" w:customStyle="1" w:styleId="CommentTextChar">
    <w:name w:val="Comment Text Char"/>
    <w:basedOn w:val="DefaultParagraphFont"/>
    <w:link w:val="CommentText"/>
    <w:uiPriority w:val="99"/>
    <w:semiHidden/>
    <w:rsid w:val="003060B4"/>
    <w:rPr>
      <w:sz w:val="24"/>
      <w:szCs w:val="24"/>
    </w:rPr>
  </w:style>
  <w:style w:type="paragraph" w:styleId="CommentSubject">
    <w:name w:val="annotation subject"/>
    <w:basedOn w:val="CommentText"/>
    <w:next w:val="CommentText"/>
    <w:link w:val="CommentSubjectChar"/>
    <w:uiPriority w:val="99"/>
    <w:semiHidden/>
    <w:unhideWhenUsed/>
    <w:rsid w:val="003060B4"/>
    <w:rPr>
      <w:b/>
      <w:bCs/>
      <w:sz w:val="20"/>
      <w:szCs w:val="20"/>
    </w:rPr>
  </w:style>
  <w:style w:type="character" w:customStyle="1" w:styleId="CommentSubjectChar">
    <w:name w:val="Comment Subject Char"/>
    <w:basedOn w:val="CommentTextChar"/>
    <w:link w:val="CommentSubject"/>
    <w:uiPriority w:val="99"/>
    <w:semiHidden/>
    <w:rsid w:val="003060B4"/>
    <w:rPr>
      <w:b/>
      <w:bCs/>
      <w:sz w:val="20"/>
      <w:szCs w:val="20"/>
    </w:rPr>
  </w:style>
  <w:style w:type="paragraph" w:styleId="NormalWeb">
    <w:name w:val="Normal (Web)"/>
    <w:basedOn w:val="Normal"/>
    <w:uiPriority w:val="99"/>
    <w:semiHidden/>
    <w:unhideWhenUsed/>
    <w:rsid w:val="00CD0E2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D0E25"/>
  </w:style>
  <w:style w:type="character" w:customStyle="1" w:styleId="azo">
    <w:name w:val="azo"/>
    <w:basedOn w:val="DefaultParagraphFont"/>
    <w:rsid w:val="00CD0E25"/>
  </w:style>
  <w:style w:type="character" w:styleId="Hyperlink">
    <w:name w:val="Hyperlink"/>
    <w:basedOn w:val="DefaultParagraphFont"/>
    <w:uiPriority w:val="99"/>
    <w:semiHidden/>
    <w:unhideWhenUsed/>
    <w:rsid w:val="00CD0E25"/>
    <w:rPr>
      <w:color w:val="0000FF"/>
      <w:u w:val="single"/>
    </w:rPr>
  </w:style>
  <w:style w:type="character" w:customStyle="1" w:styleId="av3">
    <w:name w:val="av3"/>
    <w:basedOn w:val="DefaultParagraphFont"/>
    <w:rsid w:val="00CD0E25"/>
  </w:style>
  <w:style w:type="paragraph" w:styleId="EndnoteText">
    <w:name w:val="endnote text"/>
    <w:basedOn w:val="Normal"/>
    <w:link w:val="EndnoteTextChar"/>
    <w:uiPriority w:val="99"/>
    <w:unhideWhenUsed/>
    <w:rsid w:val="00E5559E"/>
    <w:pPr>
      <w:spacing w:after="0" w:line="240" w:lineRule="auto"/>
    </w:pPr>
    <w:rPr>
      <w:sz w:val="20"/>
      <w:szCs w:val="20"/>
    </w:rPr>
  </w:style>
  <w:style w:type="character" w:customStyle="1" w:styleId="EndnoteTextChar">
    <w:name w:val="Endnote Text Char"/>
    <w:basedOn w:val="DefaultParagraphFont"/>
    <w:link w:val="EndnoteText"/>
    <w:uiPriority w:val="99"/>
    <w:rsid w:val="00E5559E"/>
    <w:rPr>
      <w:sz w:val="20"/>
      <w:szCs w:val="20"/>
    </w:rPr>
  </w:style>
  <w:style w:type="character" w:styleId="EndnoteReference">
    <w:name w:val="endnote reference"/>
    <w:basedOn w:val="DefaultParagraphFont"/>
    <w:uiPriority w:val="99"/>
    <w:semiHidden/>
    <w:unhideWhenUsed/>
    <w:rsid w:val="00E5559E"/>
    <w:rPr>
      <w:vertAlign w:val="superscript"/>
    </w:rPr>
  </w:style>
  <w:style w:type="paragraph" w:styleId="Revision">
    <w:name w:val="Revision"/>
    <w:hidden/>
    <w:uiPriority w:val="99"/>
    <w:semiHidden/>
    <w:rsid w:val="004E6D69"/>
    <w:pPr>
      <w:spacing w:after="0" w:line="240" w:lineRule="auto"/>
    </w:pPr>
  </w:style>
  <w:style w:type="paragraph" w:styleId="ListParagraph">
    <w:name w:val="List Paragraph"/>
    <w:basedOn w:val="Normal"/>
    <w:uiPriority w:val="34"/>
    <w:qFormat/>
    <w:rsid w:val="00F725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4319287">
      <w:bodyDiv w:val="1"/>
      <w:marLeft w:val="0"/>
      <w:marRight w:val="0"/>
      <w:marTop w:val="0"/>
      <w:marBottom w:val="0"/>
      <w:divBdr>
        <w:top w:val="none" w:sz="0" w:space="0" w:color="auto"/>
        <w:left w:val="none" w:sz="0" w:space="0" w:color="auto"/>
        <w:bottom w:val="none" w:sz="0" w:space="0" w:color="auto"/>
        <w:right w:val="none" w:sz="0" w:space="0" w:color="auto"/>
      </w:divBdr>
      <w:divsChild>
        <w:div w:id="816531702">
          <w:marLeft w:val="0"/>
          <w:marRight w:val="0"/>
          <w:marTop w:val="0"/>
          <w:marBottom w:val="0"/>
          <w:divBdr>
            <w:top w:val="none" w:sz="0" w:space="0" w:color="auto"/>
            <w:left w:val="single" w:sz="6" w:space="3" w:color="auto"/>
            <w:bottom w:val="none" w:sz="0" w:space="0" w:color="auto"/>
            <w:right w:val="none" w:sz="0" w:space="0" w:color="auto"/>
          </w:divBdr>
          <w:divsChild>
            <w:div w:id="1693651674">
              <w:marLeft w:val="450"/>
              <w:marRight w:val="0"/>
              <w:marTop w:val="0"/>
              <w:marBottom w:val="0"/>
              <w:divBdr>
                <w:top w:val="none" w:sz="0" w:space="0" w:color="auto"/>
                <w:left w:val="none" w:sz="0" w:space="0" w:color="auto"/>
                <w:bottom w:val="none" w:sz="0" w:space="0" w:color="auto"/>
                <w:right w:val="none" w:sz="0" w:space="0" w:color="auto"/>
              </w:divBdr>
              <w:divsChild>
                <w:div w:id="1422332198">
                  <w:marLeft w:val="0"/>
                  <w:marRight w:val="0"/>
                  <w:marTop w:val="225"/>
                  <w:marBottom w:val="225"/>
                  <w:divBdr>
                    <w:top w:val="none" w:sz="0" w:space="0" w:color="auto"/>
                    <w:left w:val="none" w:sz="0" w:space="0" w:color="auto"/>
                    <w:bottom w:val="none" w:sz="0" w:space="0" w:color="auto"/>
                    <w:right w:val="none" w:sz="0" w:space="0" w:color="auto"/>
                  </w:divBdr>
                  <w:divsChild>
                    <w:div w:id="927691596">
                      <w:marLeft w:val="-240"/>
                      <w:marRight w:val="0"/>
                      <w:marTop w:val="0"/>
                      <w:marBottom w:val="0"/>
                      <w:divBdr>
                        <w:top w:val="none" w:sz="0" w:space="0" w:color="auto"/>
                        <w:left w:val="none" w:sz="0" w:space="0" w:color="auto"/>
                        <w:bottom w:val="none" w:sz="0" w:space="0" w:color="auto"/>
                        <w:right w:val="none" w:sz="0" w:space="0" w:color="auto"/>
                      </w:divBdr>
                      <w:divsChild>
                        <w:div w:id="1729843898">
                          <w:marLeft w:val="0"/>
                          <w:marRight w:val="0"/>
                          <w:marTop w:val="0"/>
                          <w:marBottom w:val="0"/>
                          <w:divBdr>
                            <w:top w:val="none" w:sz="0" w:space="0" w:color="auto"/>
                            <w:left w:val="none" w:sz="0" w:space="0" w:color="auto"/>
                            <w:bottom w:val="none" w:sz="0" w:space="0" w:color="auto"/>
                            <w:right w:val="none" w:sz="0" w:space="0" w:color="auto"/>
                          </w:divBdr>
                          <w:divsChild>
                            <w:div w:id="296953014">
                              <w:marLeft w:val="0"/>
                              <w:marRight w:val="0"/>
                              <w:marTop w:val="0"/>
                              <w:marBottom w:val="0"/>
                              <w:divBdr>
                                <w:top w:val="single" w:sz="6" w:space="0" w:color="E5E5E5"/>
                                <w:left w:val="none" w:sz="0" w:space="0" w:color="auto"/>
                                <w:bottom w:val="none" w:sz="0" w:space="0" w:color="auto"/>
                                <w:right w:val="none" w:sz="0" w:space="0" w:color="auto"/>
                              </w:divBdr>
                              <w:divsChild>
                                <w:div w:id="1225604868">
                                  <w:marLeft w:val="0"/>
                                  <w:marRight w:val="0"/>
                                  <w:marTop w:val="0"/>
                                  <w:marBottom w:val="0"/>
                                  <w:divBdr>
                                    <w:top w:val="none" w:sz="0" w:space="0" w:color="auto"/>
                                    <w:left w:val="none" w:sz="0" w:space="0" w:color="auto"/>
                                    <w:bottom w:val="none" w:sz="0" w:space="0" w:color="auto"/>
                                    <w:right w:val="none" w:sz="0" w:space="0" w:color="auto"/>
                                  </w:divBdr>
                                  <w:divsChild>
                                    <w:div w:id="1461219094">
                                      <w:marLeft w:val="0"/>
                                      <w:marRight w:val="0"/>
                                      <w:marTop w:val="0"/>
                                      <w:marBottom w:val="0"/>
                                      <w:divBdr>
                                        <w:top w:val="none" w:sz="0" w:space="0" w:color="auto"/>
                                        <w:left w:val="none" w:sz="0" w:space="0" w:color="auto"/>
                                        <w:bottom w:val="none" w:sz="0" w:space="0" w:color="auto"/>
                                        <w:right w:val="none" w:sz="0" w:space="0" w:color="auto"/>
                                      </w:divBdr>
                                      <w:divsChild>
                                        <w:div w:id="854995490">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566437">
                      <w:marLeft w:val="0"/>
                      <w:marRight w:val="0"/>
                      <w:marTop w:val="0"/>
                      <w:marBottom w:val="0"/>
                      <w:divBdr>
                        <w:top w:val="none" w:sz="0" w:space="0" w:color="auto"/>
                        <w:left w:val="none" w:sz="0" w:space="0" w:color="auto"/>
                        <w:bottom w:val="none" w:sz="0" w:space="0" w:color="auto"/>
                        <w:right w:val="none" w:sz="0" w:space="0" w:color="auto"/>
                      </w:divBdr>
                    </w:div>
                  </w:divsChild>
                </w:div>
                <w:div w:id="1881436703">
                  <w:marLeft w:val="0"/>
                  <w:marRight w:val="225"/>
                  <w:marTop w:val="75"/>
                  <w:marBottom w:val="0"/>
                  <w:divBdr>
                    <w:top w:val="none" w:sz="0" w:space="0" w:color="auto"/>
                    <w:left w:val="none" w:sz="0" w:space="0" w:color="auto"/>
                    <w:bottom w:val="none" w:sz="0" w:space="0" w:color="auto"/>
                    <w:right w:val="none" w:sz="0" w:space="0" w:color="auto"/>
                  </w:divBdr>
                  <w:divsChild>
                    <w:div w:id="71855388">
                      <w:marLeft w:val="0"/>
                      <w:marRight w:val="0"/>
                      <w:marTop w:val="0"/>
                      <w:marBottom w:val="0"/>
                      <w:divBdr>
                        <w:top w:val="none" w:sz="0" w:space="0" w:color="auto"/>
                        <w:left w:val="none" w:sz="0" w:space="0" w:color="auto"/>
                        <w:bottom w:val="none" w:sz="0" w:space="0" w:color="auto"/>
                        <w:right w:val="none" w:sz="0" w:space="0" w:color="auto"/>
                      </w:divBdr>
                      <w:divsChild>
                        <w:div w:id="1228762707">
                          <w:marLeft w:val="0"/>
                          <w:marRight w:val="0"/>
                          <w:marTop w:val="0"/>
                          <w:marBottom w:val="0"/>
                          <w:divBdr>
                            <w:top w:val="none" w:sz="0" w:space="0" w:color="auto"/>
                            <w:left w:val="none" w:sz="0" w:space="0" w:color="auto"/>
                            <w:bottom w:val="none" w:sz="0" w:space="0" w:color="auto"/>
                            <w:right w:val="none" w:sz="0" w:space="0" w:color="auto"/>
                          </w:divBdr>
                          <w:divsChild>
                            <w:div w:id="771584453">
                              <w:marLeft w:val="0"/>
                              <w:marRight w:val="0"/>
                              <w:marTop w:val="0"/>
                              <w:marBottom w:val="0"/>
                              <w:divBdr>
                                <w:top w:val="none" w:sz="0" w:space="0" w:color="auto"/>
                                <w:left w:val="none" w:sz="0" w:space="0" w:color="auto"/>
                                <w:bottom w:val="none" w:sz="0" w:space="0" w:color="auto"/>
                                <w:right w:val="none" w:sz="0" w:space="0" w:color="auto"/>
                              </w:divBdr>
                              <w:divsChild>
                                <w:div w:id="49807476">
                                  <w:marLeft w:val="0"/>
                                  <w:marRight w:val="0"/>
                                  <w:marTop w:val="0"/>
                                  <w:marBottom w:val="0"/>
                                  <w:divBdr>
                                    <w:top w:val="none" w:sz="0" w:space="0" w:color="auto"/>
                                    <w:left w:val="none" w:sz="0" w:space="0" w:color="auto"/>
                                    <w:bottom w:val="none" w:sz="0" w:space="0" w:color="auto"/>
                                    <w:right w:val="none" w:sz="0" w:space="0" w:color="auto"/>
                                  </w:divBdr>
                                </w:div>
                                <w:div w:id="713850590">
                                  <w:marLeft w:val="0"/>
                                  <w:marRight w:val="0"/>
                                  <w:marTop w:val="0"/>
                                  <w:marBottom w:val="0"/>
                                  <w:divBdr>
                                    <w:top w:val="none" w:sz="0" w:space="0" w:color="auto"/>
                                    <w:left w:val="none" w:sz="0" w:space="0" w:color="auto"/>
                                    <w:bottom w:val="none" w:sz="0" w:space="0" w:color="auto"/>
                                    <w:right w:val="none" w:sz="0" w:space="0" w:color="auto"/>
                                  </w:divBdr>
                                </w:div>
                                <w:div w:id="1025865980">
                                  <w:marLeft w:val="0"/>
                                  <w:marRight w:val="0"/>
                                  <w:marTop w:val="0"/>
                                  <w:marBottom w:val="0"/>
                                  <w:divBdr>
                                    <w:top w:val="none" w:sz="0" w:space="0" w:color="auto"/>
                                    <w:left w:val="none" w:sz="0" w:space="0" w:color="auto"/>
                                    <w:bottom w:val="none" w:sz="0" w:space="0" w:color="auto"/>
                                    <w:right w:val="none" w:sz="0" w:space="0" w:color="auto"/>
                                  </w:divBdr>
                                </w:div>
                                <w:div w:id="1380398625">
                                  <w:marLeft w:val="0"/>
                                  <w:marRight w:val="0"/>
                                  <w:marTop w:val="0"/>
                                  <w:marBottom w:val="0"/>
                                  <w:divBdr>
                                    <w:top w:val="none" w:sz="0" w:space="0" w:color="auto"/>
                                    <w:left w:val="none" w:sz="0" w:space="0" w:color="auto"/>
                                    <w:bottom w:val="none" w:sz="0" w:space="0" w:color="auto"/>
                                    <w:right w:val="none" w:sz="0" w:space="0" w:color="auto"/>
                                  </w:divBdr>
                                  <w:divsChild>
                                    <w:div w:id="1747919333">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www.youtube.com/watch?v=ekUELQCnQl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5%20Template%20v7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F8AD2-5FAE-4C45-BD33-230FA6638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KF5 Template v7n</Template>
  <TotalTime>1</TotalTime>
  <Pages>7</Pages>
  <Words>2581</Words>
  <Characters>14716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2</cp:revision>
  <cp:lastPrinted>2018-06-02T13:46:00Z</cp:lastPrinted>
  <dcterms:created xsi:type="dcterms:W3CDTF">2025-06-26T16:08:00Z</dcterms:created>
  <dcterms:modified xsi:type="dcterms:W3CDTF">2025-06-26T16:08:00Z</dcterms:modified>
</cp:coreProperties>
</file>