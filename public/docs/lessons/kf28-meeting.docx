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69A4" w14:textId="77777777" w:rsidR="00285B9A" w:rsidRPr="00D06BE5" w:rsidRDefault="00285B9A" w:rsidP="00AB3900">
      <w:pPr>
        <w:pStyle w:val="Title"/>
        <w:jc w:val="both"/>
      </w:pPr>
      <w:r w:rsidRPr="00D06BE5">
        <w:t>KF</w:t>
      </w:r>
      <w:r w:rsidR="00D24139" w:rsidRPr="00D06BE5">
        <w:t>28</w:t>
      </w:r>
      <w:r w:rsidR="00D13F70" w:rsidRPr="00D06BE5">
        <w:t xml:space="preserve"> </w:t>
      </w:r>
      <w:r w:rsidR="008B0ABD" w:rsidRPr="00D06BE5">
        <w:t>Meeting</w:t>
      </w:r>
      <w:r w:rsidR="008D71DD" w:rsidRPr="00D06BE5">
        <w:t xml:space="preserve"> Version of</w:t>
      </w:r>
      <w:r w:rsidRPr="00D06BE5">
        <w:t xml:space="preserve"> Teachings</w:t>
      </w:r>
      <w:r w:rsidR="00D13F70" w:rsidRPr="00D06BE5">
        <w:t xml:space="preserve"> </w:t>
      </w:r>
    </w:p>
    <w:p w14:paraId="5A351846" w14:textId="77777777" w:rsidR="00285B9A" w:rsidRPr="00D06BE5" w:rsidRDefault="00285B9A" w:rsidP="008E588E">
      <w:pPr>
        <w:spacing w:after="0" w:line="240" w:lineRule="auto"/>
        <w:jc w:val="both"/>
        <w:rPr>
          <w:rFonts w:cstheme="minorHAnsi"/>
        </w:rPr>
      </w:pPr>
      <w:r w:rsidRPr="00D06BE5">
        <w:rPr>
          <w:rFonts w:cstheme="minorHAnsi"/>
        </w:rPr>
        <w:t>Karis is an invitation to a relationship based on mutual generosity.</w:t>
      </w:r>
    </w:p>
    <w:p w14:paraId="41F10DC5" w14:textId="77777777" w:rsidR="009E3C25" w:rsidRPr="00D06BE5" w:rsidRDefault="009E3C25" w:rsidP="008E588E">
      <w:pPr>
        <w:spacing w:after="0" w:line="240" w:lineRule="auto"/>
        <w:jc w:val="both"/>
        <w:rPr>
          <w:rFonts w:cstheme="minorHAnsi"/>
        </w:rPr>
      </w:pPr>
    </w:p>
    <w:p w14:paraId="57AA1E53" w14:textId="77777777" w:rsidR="009E3C25" w:rsidRPr="00D06BE5" w:rsidRDefault="00F31B82" w:rsidP="008E588E">
      <w:pPr>
        <w:spacing w:after="0" w:line="240" w:lineRule="auto"/>
        <w:jc w:val="both"/>
        <w:rPr>
          <w:rFonts w:cstheme="minorHAnsi"/>
        </w:rPr>
      </w:pPr>
      <w:r w:rsidRPr="00D06BE5">
        <w:rPr>
          <w:rFonts w:cstheme="minorHAnsi"/>
        </w:rPr>
        <w:t>“Search me, O God, and know my heart. Examine me and know my thoughts. See if there is any way in me that causes pain, and lead me in the ways of eternity.” (Psalm 139:23</w:t>
      </w:r>
      <w:r w:rsidR="00226D91" w:rsidRPr="00D06BE5">
        <w:rPr>
          <w:rFonts w:cstheme="minorHAnsi"/>
        </w:rPr>
        <w:t>–</w:t>
      </w:r>
      <w:r w:rsidRPr="00D06BE5">
        <w:rPr>
          <w:rFonts w:cstheme="minorHAnsi"/>
        </w:rPr>
        <w:t>24)</w:t>
      </w:r>
    </w:p>
    <w:p w14:paraId="345A353D" w14:textId="77777777" w:rsidR="00424A38" w:rsidRPr="00D06BE5" w:rsidRDefault="00424A38" w:rsidP="008E588E">
      <w:pPr>
        <w:spacing w:after="0" w:line="240" w:lineRule="auto"/>
        <w:jc w:val="both"/>
        <w:rPr>
          <w:rFonts w:cstheme="minorHAnsi"/>
        </w:rPr>
      </w:pPr>
    </w:p>
    <w:p w14:paraId="03B92BE5" w14:textId="77777777" w:rsidR="00285B9A" w:rsidRPr="00D06BE5" w:rsidRDefault="004F5484" w:rsidP="008E588E">
      <w:pPr>
        <w:spacing w:after="0" w:line="240" w:lineRule="auto"/>
        <w:jc w:val="both"/>
        <w:rPr>
          <w:rFonts w:cstheme="minorHAnsi"/>
          <w:b/>
        </w:rPr>
      </w:pPr>
      <w:r w:rsidRPr="00D06BE5">
        <w:rPr>
          <w:rFonts w:cstheme="minorHAnsi"/>
          <w:b/>
        </w:rPr>
        <w:t>0:01</w:t>
      </w:r>
      <w:r w:rsidR="00285B9A" w:rsidRPr="00D06BE5">
        <w:rPr>
          <w:rFonts w:cstheme="minorHAnsi"/>
          <w:b/>
        </w:rPr>
        <w:tab/>
        <w:t>OPENING</w:t>
      </w:r>
    </w:p>
    <w:p w14:paraId="71D5B5A6" w14:textId="77777777" w:rsidR="009632C1" w:rsidRPr="00D06BE5" w:rsidRDefault="009632C1" w:rsidP="008E588E">
      <w:pPr>
        <w:spacing w:after="0" w:line="240" w:lineRule="auto"/>
        <w:jc w:val="both"/>
        <w:rPr>
          <w:rFonts w:cstheme="minorHAnsi"/>
          <w:b/>
        </w:rPr>
      </w:pPr>
    </w:p>
    <w:p w14:paraId="2EA689C2" w14:textId="77777777" w:rsidR="00285B9A" w:rsidRPr="00D06BE5" w:rsidRDefault="004F5484" w:rsidP="008E588E">
      <w:pPr>
        <w:spacing w:after="0" w:line="240" w:lineRule="auto"/>
        <w:jc w:val="both"/>
        <w:rPr>
          <w:rFonts w:cstheme="minorHAnsi"/>
          <w:b/>
        </w:rPr>
      </w:pPr>
      <w:r w:rsidRPr="00D06BE5">
        <w:rPr>
          <w:rFonts w:cstheme="minorHAnsi"/>
          <w:b/>
        </w:rPr>
        <w:t>0:02</w:t>
      </w:r>
      <w:r w:rsidR="00285B9A" w:rsidRPr="00D06BE5">
        <w:rPr>
          <w:rFonts w:cstheme="minorHAnsi"/>
          <w:b/>
        </w:rPr>
        <w:tab/>
        <w:t>PRESENTING</w:t>
      </w:r>
    </w:p>
    <w:p w14:paraId="45FF930B" w14:textId="77777777" w:rsidR="009632C1" w:rsidRPr="00D06BE5" w:rsidRDefault="009632C1" w:rsidP="008E588E">
      <w:pPr>
        <w:spacing w:after="0" w:line="240" w:lineRule="auto"/>
        <w:jc w:val="both"/>
        <w:rPr>
          <w:rFonts w:cstheme="minorHAnsi"/>
          <w:b/>
        </w:rPr>
      </w:pPr>
    </w:p>
    <w:p w14:paraId="78B8F658" w14:textId="77777777" w:rsidR="00285B9A" w:rsidRPr="00D06BE5" w:rsidRDefault="00667842" w:rsidP="008E588E">
      <w:pPr>
        <w:spacing w:after="0" w:line="240" w:lineRule="auto"/>
        <w:jc w:val="both"/>
        <w:rPr>
          <w:rFonts w:cstheme="minorHAnsi"/>
          <w:b/>
        </w:rPr>
      </w:pPr>
      <w:r w:rsidRPr="00D06BE5">
        <w:rPr>
          <w:rFonts w:cstheme="minorHAnsi"/>
          <w:b/>
        </w:rPr>
        <w:t>0:0</w:t>
      </w:r>
      <w:r w:rsidR="005B495C" w:rsidRPr="00D06BE5">
        <w:rPr>
          <w:rFonts w:cstheme="minorHAnsi"/>
          <w:b/>
        </w:rPr>
        <w:t>6</w:t>
      </w:r>
      <w:r w:rsidR="0032480A" w:rsidRPr="00D06BE5">
        <w:rPr>
          <w:rFonts w:cstheme="minorHAnsi"/>
          <w:b/>
        </w:rPr>
        <w:tab/>
        <w:t>KARIS CIRCULATION</w:t>
      </w:r>
    </w:p>
    <w:p w14:paraId="6ACF76A4" w14:textId="77777777" w:rsidR="009632C1" w:rsidRPr="00D06BE5" w:rsidRDefault="009632C1" w:rsidP="008E588E">
      <w:pPr>
        <w:spacing w:after="0" w:line="240" w:lineRule="auto"/>
        <w:jc w:val="both"/>
        <w:rPr>
          <w:rFonts w:cstheme="minorHAnsi"/>
          <w:b/>
        </w:rPr>
      </w:pPr>
    </w:p>
    <w:p w14:paraId="34076857" w14:textId="77777777" w:rsidR="00285B9A" w:rsidRPr="00D06BE5" w:rsidRDefault="00667842" w:rsidP="008E588E">
      <w:pPr>
        <w:spacing w:after="0" w:line="240" w:lineRule="auto"/>
        <w:jc w:val="both"/>
        <w:rPr>
          <w:rFonts w:cstheme="minorHAnsi"/>
          <w:b/>
        </w:rPr>
      </w:pPr>
      <w:r w:rsidRPr="00D06BE5">
        <w:rPr>
          <w:rFonts w:cstheme="minorHAnsi"/>
          <w:b/>
        </w:rPr>
        <w:t>0:0</w:t>
      </w:r>
      <w:r w:rsidR="005B495C" w:rsidRPr="00D06BE5">
        <w:rPr>
          <w:rFonts w:cstheme="minorHAnsi"/>
          <w:b/>
        </w:rPr>
        <w:t>7</w:t>
      </w:r>
      <w:r w:rsidR="00285B9A" w:rsidRPr="00D06BE5">
        <w:rPr>
          <w:rFonts w:cstheme="minorHAnsi"/>
          <w:b/>
        </w:rPr>
        <w:tab/>
        <w:t>GUIDELINES &amp; LIMITATIONS</w:t>
      </w:r>
    </w:p>
    <w:p w14:paraId="1B3AA7B3" w14:textId="77777777" w:rsidR="009632C1" w:rsidRPr="00D06BE5" w:rsidRDefault="009632C1" w:rsidP="008E588E">
      <w:pPr>
        <w:spacing w:after="0" w:line="240" w:lineRule="auto"/>
        <w:jc w:val="both"/>
        <w:rPr>
          <w:rFonts w:cstheme="minorHAnsi"/>
          <w:b/>
        </w:rPr>
      </w:pPr>
    </w:p>
    <w:p w14:paraId="34404C8E" w14:textId="77777777" w:rsidR="00285B9A" w:rsidRPr="00D06BE5" w:rsidRDefault="00667842" w:rsidP="008E588E">
      <w:pPr>
        <w:spacing w:after="0" w:line="240" w:lineRule="auto"/>
        <w:jc w:val="both"/>
        <w:rPr>
          <w:rFonts w:cstheme="minorHAnsi"/>
          <w:b/>
        </w:rPr>
      </w:pPr>
      <w:r w:rsidRPr="00D06BE5">
        <w:rPr>
          <w:rFonts w:cstheme="minorHAnsi"/>
          <w:b/>
        </w:rPr>
        <w:t>0:08</w:t>
      </w:r>
      <w:r w:rsidR="00285B9A" w:rsidRPr="00D06BE5">
        <w:rPr>
          <w:rFonts w:cstheme="minorHAnsi"/>
          <w:b/>
        </w:rPr>
        <w:tab/>
        <w:t>MINDFULNESS &amp; MEDITATION TRAINING</w:t>
      </w:r>
    </w:p>
    <w:p w14:paraId="21C5A4DA" w14:textId="77777777" w:rsidR="009632C1" w:rsidRPr="00D06BE5" w:rsidRDefault="009632C1" w:rsidP="008E588E">
      <w:pPr>
        <w:spacing w:after="0" w:line="240" w:lineRule="auto"/>
        <w:jc w:val="both"/>
        <w:rPr>
          <w:rFonts w:cstheme="minorHAnsi"/>
          <w:b/>
        </w:rPr>
      </w:pPr>
    </w:p>
    <w:p w14:paraId="3651FAB0" w14:textId="0B5A8DDB" w:rsidR="009632C1" w:rsidRPr="00D06BE5" w:rsidRDefault="00667842" w:rsidP="008E588E">
      <w:pPr>
        <w:spacing w:after="0" w:line="240" w:lineRule="auto"/>
        <w:jc w:val="both"/>
        <w:rPr>
          <w:rFonts w:cstheme="minorHAnsi"/>
        </w:rPr>
      </w:pPr>
      <w:r w:rsidRPr="00D06BE5">
        <w:rPr>
          <w:rFonts w:cstheme="minorHAnsi"/>
        </w:rPr>
        <w:t>This month we will begin to</w:t>
      </w:r>
      <w:r w:rsidR="00C16B25" w:rsidRPr="00D06BE5">
        <w:rPr>
          <w:rFonts w:cstheme="minorHAnsi"/>
        </w:rPr>
        <w:t xml:space="preserve"> practice a technique</w:t>
      </w:r>
      <w:r w:rsidR="00891031" w:rsidRPr="00D06BE5">
        <w:rPr>
          <w:rFonts w:cstheme="minorHAnsi"/>
        </w:rPr>
        <w:t xml:space="preserve"> </w:t>
      </w:r>
      <w:r w:rsidR="00C76B11" w:rsidRPr="00D06BE5">
        <w:rPr>
          <w:rFonts w:cstheme="minorHAnsi"/>
        </w:rPr>
        <w:t>that</w:t>
      </w:r>
      <w:r w:rsidR="00E858DE" w:rsidRPr="00D06BE5">
        <w:rPr>
          <w:rFonts w:cstheme="minorHAnsi"/>
        </w:rPr>
        <w:t xml:space="preserve"> Nancy </w:t>
      </w:r>
      <w:proofErr w:type="gramStart"/>
      <w:r w:rsidR="00E858DE" w:rsidRPr="00D06BE5">
        <w:rPr>
          <w:rFonts w:cstheme="minorHAnsi"/>
        </w:rPr>
        <w:t xml:space="preserve">calls </w:t>
      </w:r>
      <w:proofErr w:type="gramEnd"/>
      <w:r w:rsidR="00C16B25" w:rsidRPr="00D06BE5">
        <w:rPr>
          <w:rFonts w:cstheme="minorHAnsi"/>
          <w:b/>
        </w:rPr>
        <w:t xml:space="preserve">Calming </w:t>
      </w:r>
      <w:proofErr w:type="gramStart"/>
      <w:r w:rsidR="00C16B25" w:rsidRPr="00D06BE5">
        <w:rPr>
          <w:rFonts w:cstheme="minorHAnsi"/>
          <w:b/>
        </w:rPr>
        <w:t>Breath</w:t>
      </w:r>
      <w:proofErr w:type="gramEnd"/>
      <w:r w:rsidR="00C16B25" w:rsidRPr="00D06BE5">
        <w:rPr>
          <w:rFonts w:cstheme="minorHAnsi"/>
        </w:rPr>
        <w:t>.</w:t>
      </w:r>
      <w:r w:rsidR="00E52CF7" w:rsidRPr="00D06BE5">
        <w:rPr>
          <w:rFonts w:cstheme="minorHAnsi"/>
        </w:rPr>
        <w:t xml:space="preserve"> </w:t>
      </w:r>
      <w:r w:rsidR="005550D7" w:rsidRPr="00D06BE5">
        <w:rPr>
          <w:rFonts w:cstheme="minorHAnsi"/>
        </w:rPr>
        <w:t>You might like to use this method when you are lying down</w:t>
      </w:r>
      <w:r w:rsidR="00C76B11" w:rsidRPr="00D06BE5">
        <w:rPr>
          <w:rFonts w:cstheme="minorHAnsi"/>
        </w:rPr>
        <w:t>, perhaps</w:t>
      </w:r>
      <w:r w:rsidR="005550D7" w:rsidRPr="00D06BE5">
        <w:rPr>
          <w:rFonts w:cstheme="minorHAnsi"/>
        </w:rPr>
        <w:t xml:space="preserve"> before going to sleep. As you breathe, you </w:t>
      </w:r>
      <w:r w:rsidR="00C76B11" w:rsidRPr="00D06BE5">
        <w:rPr>
          <w:rFonts w:cstheme="minorHAnsi"/>
        </w:rPr>
        <w:t xml:space="preserve">will </w:t>
      </w:r>
      <w:r w:rsidR="005550D7" w:rsidRPr="00D06BE5">
        <w:rPr>
          <w:rFonts w:cstheme="minorHAnsi"/>
        </w:rPr>
        <w:t>explore the tension in your mind and body</w:t>
      </w:r>
      <w:r w:rsidR="00CB6CAE" w:rsidRPr="00D06BE5">
        <w:rPr>
          <w:rFonts w:cstheme="minorHAnsi"/>
        </w:rPr>
        <w:t xml:space="preserve"> and then</w:t>
      </w:r>
      <w:r w:rsidR="00EC4817" w:rsidRPr="00D06BE5">
        <w:rPr>
          <w:rFonts w:cstheme="minorHAnsi"/>
        </w:rPr>
        <w:t xml:space="preserve"> make a sound to </w:t>
      </w:r>
      <w:r w:rsidR="00C76B11" w:rsidRPr="00D06BE5">
        <w:rPr>
          <w:rFonts w:cstheme="minorHAnsi"/>
        </w:rPr>
        <w:t>signal your body to relax. So, please make</w:t>
      </w:r>
      <w:r w:rsidR="00EC4817" w:rsidRPr="00D06BE5">
        <w:rPr>
          <w:rFonts w:cstheme="minorHAnsi"/>
        </w:rPr>
        <w:t xml:space="preserve"> </w:t>
      </w:r>
      <w:r w:rsidR="00C76B11" w:rsidRPr="00D06BE5">
        <w:rPr>
          <w:rFonts w:cstheme="minorHAnsi"/>
        </w:rPr>
        <w:t xml:space="preserve">sure that you are on mute while </w:t>
      </w:r>
      <w:r w:rsidR="002C0152" w:rsidRPr="00D06BE5">
        <w:rPr>
          <w:rFonts w:cstheme="minorHAnsi"/>
        </w:rPr>
        <w:t xml:space="preserve">we practice </w:t>
      </w:r>
      <w:r w:rsidR="00C76B11" w:rsidRPr="00D06BE5">
        <w:rPr>
          <w:rFonts w:cstheme="minorHAnsi"/>
        </w:rPr>
        <w:t xml:space="preserve">together. </w:t>
      </w:r>
    </w:p>
    <w:p w14:paraId="020B1453" w14:textId="77777777" w:rsidR="00C76B11" w:rsidRPr="00D06BE5" w:rsidRDefault="00C76B11" w:rsidP="008E588E">
      <w:pPr>
        <w:spacing w:after="0" w:line="240" w:lineRule="auto"/>
        <w:jc w:val="both"/>
        <w:rPr>
          <w:rFonts w:cstheme="minorHAnsi"/>
        </w:rPr>
      </w:pPr>
    </w:p>
    <w:p w14:paraId="7E175438" w14:textId="2DBFA729" w:rsidR="00A9702E" w:rsidRPr="00D06BE5" w:rsidRDefault="00A9702E" w:rsidP="008E588E">
      <w:pPr>
        <w:spacing w:after="0" w:line="240" w:lineRule="auto"/>
        <w:jc w:val="both"/>
        <w:rPr>
          <w:rFonts w:cstheme="minorHAnsi"/>
          <w:b/>
        </w:rPr>
      </w:pPr>
      <w:r w:rsidRPr="00D06BE5">
        <w:rPr>
          <w:rFonts w:cstheme="minorHAnsi"/>
          <w:b/>
        </w:rPr>
        <w:t>Calming Breath</w:t>
      </w:r>
    </w:p>
    <w:p w14:paraId="6006DEA8" w14:textId="77777777" w:rsidR="009632C1" w:rsidRPr="00D06BE5" w:rsidRDefault="009632C1" w:rsidP="008E588E">
      <w:pPr>
        <w:spacing w:after="0" w:line="240" w:lineRule="auto"/>
        <w:jc w:val="both"/>
        <w:rPr>
          <w:rFonts w:cstheme="minorHAnsi"/>
          <w:b/>
        </w:rPr>
      </w:pPr>
    </w:p>
    <w:p w14:paraId="0298BC9C" w14:textId="77777777" w:rsidR="00D01769" w:rsidRPr="00D06BE5" w:rsidRDefault="00B7328F" w:rsidP="008E588E">
      <w:pPr>
        <w:pStyle w:val="ListParagraph"/>
        <w:numPr>
          <w:ilvl w:val="0"/>
          <w:numId w:val="1"/>
        </w:numPr>
        <w:spacing w:after="0" w:line="240" w:lineRule="auto"/>
        <w:jc w:val="both"/>
        <w:rPr>
          <w:rFonts w:cstheme="minorHAnsi"/>
          <w:b/>
        </w:rPr>
      </w:pPr>
      <w:bookmarkStart w:id="0" w:name="_Hlk493258039"/>
      <w:r w:rsidRPr="00D06BE5">
        <w:rPr>
          <w:rFonts w:cstheme="minorHAnsi"/>
          <w:b/>
        </w:rPr>
        <w:t>Prepare</w:t>
      </w:r>
    </w:p>
    <w:p w14:paraId="38885D87" w14:textId="77777777" w:rsidR="00D01769" w:rsidRPr="00D06BE5" w:rsidRDefault="009A253B" w:rsidP="008E588E">
      <w:pPr>
        <w:spacing w:after="0" w:line="240" w:lineRule="auto"/>
        <w:ind w:left="360"/>
        <w:jc w:val="both"/>
        <w:rPr>
          <w:rFonts w:cstheme="minorHAnsi"/>
        </w:rPr>
      </w:pPr>
      <w:bookmarkStart w:id="1" w:name="_Hlk524718108"/>
      <w:r w:rsidRPr="00D06BE5">
        <w:rPr>
          <w:rFonts w:cstheme="minorHAnsi"/>
        </w:rPr>
        <w:t>Assume a meditation</w:t>
      </w:r>
      <w:r w:rsidR="00921732" w:rsidRPr="00D06BE5">
        <w:rPr>
          <w:rFonts w:cstheme="minorHAnsi"/>
        </w:rPr>
        <w:t xml:space="preserve"> posture</w:t>
      </w:r>
      <w:r w:rsidRPr="00D06BE5">
        <w:rPr>
          <w:rFonts w:cstheme="minorHAnsi"/>
        </w:rPr>
        <w:t>, or you might wish to lie down</w:t>
      </w:r>
      <w:r w:rsidR="00D01769" w:rsidRPr="00D06BE5">
        <w:rPr>
          <w:rFonts w:cstheme="minorHAnsi"/>
        </w:rPr>
        <w:t xml:space="preserve">. </w:t>
      </w:r>
      <w:r w:rsidR="00D01769" w:rsidRPr="00D06BE5">
        <w:rPr>
          <w:rFonts w:cstheme="minorHAnsi"/>
          <w:i/>
        </w:rPr>
        <w:t>(Pause)</w:t>
      </w:r>
      <w:r w:rsidR="00D01769" w:rsidRPr="00D06BE5">
        <w:rPr>
          <w:rFonts w:cstheme="minorHAnsi"/>
        </w:rPr>
        <w:t xml:space="preserve"> Settle into the experience, or the experiment. You might begin with a silent prayer for peace within yourself and in your life. </w:t>
      </w:r>
      <w:r w:rsidR="00D01769" w:rsidRPr="00D06BE5">
        <w:rPr>
          <w:rFonts w:cstheme="minorHAnsi"/>
          <w:i/>
        </w:rPr>
        <w:t xml:space="preserve">(Pause </w:t>
      </w:r>
      <w:r w:rsidRPr="00D06BE5">
        <w:rPr>
          <w:rFonts w:cstheme="minorHAnsi"/>
          <w:i/>
        </w:rPr>
        <w:t xml:space="preserve">for </w:t>
      </w:r>
      <w:r w:rsidR="00D01769" w:rsidRPr="00D06BE5">
        <w:rPr>
          <w:rFonts w:cstheme="minorHAnsi"/>
          <w:i/>
        </w:rPr>
        <w:t>30 seconds)</w:t>
      </w:r>
      <w:r w:rsidR="00D01769" w:rsidRPr="00D06BE5">
        <w:rPr>
          <w:rFonts w:cstheme="minorHAnsi"/>
        </w:rPr>
        <w:t xml:space="preserve"> </w:t>
      </w:r>
    </w:p>
    <w:bookmarkEnd w:id="0"/>
    <w:bookmarkEnd w:id="1"/>
    <w:p w14:paraId="6278C801" w14:textId="77777777" w:rsidR="00D01769" w:rsidRPr="00D06BE5" w:rsidRDefault="00D01769" w:rsidP="008E588E">
      <w:pPr>
        <w:spacing w:after="0" w:line="240" w:lineRule="auto"/>
        <w:jc w:val="both"/>
        <w:rPr>
          <w:rFonts w:cstheme="minorHAnsi"/>
        </w:rPr>
      </w:pPr>
    </w:p>
    <w:p w14:paraId="4E9DB58A" w14:textId="77777777" w:rsidR="009632C1" w:rsidRPr="00D06BE5" w:rsidRDefault="00D36DC0" w:rsidP="008E588E">
      <w:pPr>
        <w:pStyle w:val="ListParagraph"/>
        <w:numPr>
          <w:ilvl w:val="0"/>
          <w:numId w:val="1"/>
        </w:numPr>
        <w:spacing w:after="0" w:line="240" w:lineRule="auto"/>
        <w:jc w:val="both"/>
        <w:rPr>
          <w:rFonts w:cstheme="minorHAnsi"/>
          <w:b/>
        </w:rPr>
      </w:pPr>
      <w:r w:rsidRPr="00D06BE5">
        <w:rPr>
          <w:rFonts w:cstheme="minorHAnsi"/>
          <w:b/>
        </w:rPr>
        <w:t>Scan for tension</w:t>
      </w:r>
      <w:r w:rsidR="00A9702E" w:rsidRPr="00D06BE5">
        <w:rPr>
          <w:rFonts w:cstheme="minorHAnsi"/>
          <w:b/>
        </w:rPr>
        <w:t xml:space="preserve"> </w:t>
      </w:r>
    </w:p>
    <w:p w14:paraId="134A4D8C" w14:textId="2F97D502" w:rsidR="00C16B25" w:rsidRPr="00D06BE5" w:rsidRDefault="008B652A" w:rsidP="008E588E">
      <w:pPr>
        <w:spacing w:after="0" w:line="240" w:lineRule="auto"/>
        <w:ind w:left="360"/>
        <w:jc w:val="both"/>
        <w:rPr>
          <w:rFonts w:cstheme="minorHAnsi"/>
          <w:i/>
        </w:rPr>
      </w:pPr>
      <w:bookmarkStart w:id="2" w:name="_Hlk493410770"/>
      <w:r w:rsidRPr="00D06BE5">
        <w:rPr>
          <w:rFonts w:cstheme="minorHAnsi"/>
        </w:rPr>
        <w:t>As you breathe</w:t>
      </w:r>
      <w:r w:rsidR="00D01769" w:rsidRPr="00D06BE5">
        <w:rPr>
          <w:rFonts w:cstheme="minorHAnsi"/>
        </w:rPr>
        <w:t>,</w:t>
      </w:r>
      <w:r w:rsidR="00C16B25" w:rsidRPr="00D06BE5">
        <w:rPr>
          <w:rFonts w:cstheme="minorHAnsi"/>
        </w:rPr>
        <w:t xml:space="preserve"> </w:t>
      </w:r>
      <w:r w:rsidR="0096307F" w:rsidRPr="00D06BE5">
        <w:rPr>
          <w:rFonts w:cstheme="minorHAnsi"/>
        </w:rPr>
        <w:t xml:space="preserve">use your mind to scan </w:t>
      </w:r>
      <w:r w:rsidR="00E8786C" w:rsidRPr="00D06BE5">
        <w:rPr>
          <w:rFonts w:cstheme="minorHAnsi"/>
        </w:rPr>
        <w:t xml:space="preserve">the </w:t>
      </w:r>
      <w:r w:rsidR="009A253B" w:rsidRPr="00D06BE5">
        <w:rPr>
          <w:rFonts w:cstheme="minorHAnsi"/>
        </w:rPr>
        <w:t xml:space="preserve">different parts of </w:t>
      </w:r>
      <w:r w:rsidR="0096307F" w:rsidRPr="00D06BE5">
        <w:rPr>
          <w:rFonts w:cstheme="minorHAnsi"/>
        </w:rPr>
        <w:t>your body and observe</w:t>
      </w:r>
      <w:r w:rsidR="00C16B25" w:rsidRPr="00D06BE5">
        <w:rPr>
          <w:rFonts w:cstheme="minorHAnsi"/>
        </w:rPr>
        <w:t xml:space="preserve"> any tension</w:t>
      </w:r>
      <w:r w:rsidR="0096307F" w:rsidRPr="00D06BE5">
        <w:rPr>
          <w:rFonts w:cstheme="minorHAnsi"/>
        </w:rPr>
        <w:t xml:space="preserve"> that you find</w:t>
      </w:r>
      <w:r w:rsidR="00C16B25" w:rsidRPr="00D06BE5">
        <w:rPr>
          <w:rFonts w:cstheme="minorHAnsi"/>
        </w:rPr>
        <w:t xml:space="preserve">. </w:t>
      </w:r>
      <w:r w:rsidR="00A772DD" w:rsidRPr="00D06BE5">
        <w:rPr>
          <w:rFonts w:cstheme="minorHAnsi"/>
        </w:rPr>
        <w:t>You might</w:t>
      </w:r>
      <w:r w:rsidR="00F535BC" w:rsidRPr="00D06BE5">
        <w:rPr>
          <w:rFonts w:cstheme="minorHAnsi"/>
        </w:rPr>
        <w:t xml:space="preserve"> </w:t>
      </w:r>
      <w:r w:rsidR="009A253B" w:rsidRPr="00D06BE5">
        <w:rPr>
          <w:rFonts w:cstheme="minorHAnsi"/>
        </w:rPr>
        <w:t>start with scanning your feet or ankles for one or two breaths</w:t>
      </w:r>
      <w:r w:rsidR="00424A38" w:rsidRPr="00D06BE5">
        <w:rPr>
          <w:rFonts w:cstheme="minorHAnsi"/>
        </w:rPr>
        <w:t>,</w:t>
      </w:r>
      <w:r w:rsidR="00921732" w:rsidRPr="00D06BE5">
        <w:rPr>
          <w:rFonts w:cstheme="minorHAnsi"/>
        </w:rPr>
        <w:t xml:space="preserve"> and then </w:t>
      </w:r>
      <w:r w:rsidR="00C908C6" w:rsidRPr="00D06BE5">
        <w:rPr>
          <w:rFonts w:cstheme="minorHAnsi"/>
        </w:rPr>
        <w:t>move to</w:t>
      </w:r>
      <w:r w:rsidR="00921732" w:rsidRPr="00D06BE5">
        <w:rPr>
          <w:rFonts w:cstheme="minorHAnsi"/>
        </w:rPr>
        <w:t xml:space="preserve"> other areas of your body, including your face and jaw</w:t>
      </w:r>
      <w:r w:rsidR="00A772DD" w:rsidRPr="00D06BE5">
        <w:rPr>
          <w:rFonts w:cstheme="minorHAnsi"/>
        </w:rPr>
        <w:t>.</w:t>
      </w:r>
      <w:r w:rsidR="00F535BC" w:rsidRPr="00D06BE5">
        <w:rPr>
          <w:rFonts w:cstheme="minorHAnsi"/>
        </w:rPr>
        <w:t xml:space="preserve"> </w:t>
      </w:r>
      <w:r w:rsidR="006424FC" w:rsidRPr="00D06BE5">
        <w:rPr>
          <w:rFonts w:cstheme="minorHAnsi"/>
        </w:rPr>
        <w:t>A</w:t>
      </w:r>
      <w:r w:rsidR="00E70974" w:rsidRPr="00D06BE5">
        <w:rPr>
          <w:rFonts w:cstheme="minorHAnsi"/>
        </w:rPr>
        <w:t>s you exhale</w:t>
      </w:r>
      <w:r w:rsidR="006424FC" w:rsidRPr="00D06BE5">
        <w:rPr>
          <w:rFonts w:cstheme="minorHAnsi"/>
        </w:rPr>
        <w:t>, try</w:t>
      </w:r>
      <w:r w:rsidR="00F535BC" w:rsidRPr="00D06BE5">
        <w:rPr>
          <w:rFonts w:cstheme="minorHAnsi"/>
        </w:rPr>
        <w:t xml:space="preserve"> to let go of tension.</w:t>
      </w:r>
      <w:r w:rsidR="00A772DD" w:rsidRPr="00D06BE5">
        <w:rPr>
          <w:rFonts w:cstheme="minorHAnsi"/>
        </w:rPr>
        <w:t xml:space="preserve"> </w:t>
      </w:r>
      <w:r w:rsidR="00C84330" w:rsidRPr="00D06BE5">
        <w:rPr>
          <w:rFonts w:cstheme="minorHAnsi"/>
        </w:rPr>
        <w:t>Let the</w:t>
      </w:r>
      <w:r w:rsidR="00C16B25" w:rsidRPr="00D06BE5">
        <w:rPr>
          <w:rFonts w:cstheme="minorHAnsi"/>
        </w:rPr>
        <w:t xml:space="preserve"> muscles</w:t>
      </w:r>
      <w:r w:rsidR="00C84330" w:rsidRPr="00D06BE5">
        <w:rPr>
          <w:rFonts w:cstheme="minorHAnsi"/>
        </w:rPr>
        <w:t xml:space="preserve"> in </w:t>
      </w:r>
      <w:r w:rsidR="00921732" w:rsidRPr="00D06BE5">
        <w:rPr>
          <w:rFonts w:cstheme="minorHAnsi"/>
        </w:rPr>
        <w:t xml:space="preserve">each </w:t>
      </w:r>
      <w:r w:rsidR="00C84330" w:rsidRPr="00D06BE5">
        <w:rPr>
          <w:rFonts w:cstheme="minorHAnsi"/>
        </w:rPr>
        <w:t>area</w:t>
      </w:r>
      <w:r w:rsidRPr="00D06BE5">
        <w:rPr>
          <w:rFonts w:cstheme="minorHAnsi"/>
        </w:rPr>
        <w:t xml:space="preserve"> of your body</w:t>
      </w:r>
      <w:r w:rsidR="00C16B25" w:rsidRPr="00D06BE5">
        <w:rPr>
          <w:rFonts w:cstheme="minorHAnsi"/>
        </w:rPr>
        <w:t xml:space="preserve"> drop or relax. </w:t>
      </w:r>
      <w:r w:rsidR="00A94807" w:rsidRPr="00D06BE5">
        <w:rPr>
          <w:rFonts w:cstheme="minorHAnsi"/>
          <w:i/>
          <w:iCs/>
        </w:rPr>
        <w:t xml:space="preserve">(Pause) </w:t>
      </w:r>
      <w:r w:rsidR="00C16B25" w:rsidRPr="00D06BE5">
        <w:rPr>
          <w:rFonts w:cstheme="minorHAnsi"/>
        </w:rPr>
        <w:t>If you cannot relax a</w:t>
      </w:r>
      <w:r w:rsidR="00E11DBF" w:rsidRPr="00D06BE5">
        <w:rPr>
          <w:rFonts w:cstheme="minorHAnsi"/>
        </w:rPr>
        <w:t>n</w:t>
      </w:r>
      <w:r w:rsidR="00C16B25" w:rsidRPr="00D06BE5">
        <w:rPr>
          <w:rFonts w:cstheme="minorHAnsi"/>
        </w:rPr>
        <w:t xml:space="preserve"> area</w:t>
      </w:r>
      <w:r w:rsidR="005B495C" w:rsidRPr="00D06BE5">
        <w:rPr>
          <w:rFonts w:cstheme="minorHAnsi"/>
        </w:rPr>
        <w:t>,</w:t>
      </w:r>
      <w:r w:rsidR="00C16B25" w:rsidRPr="00D06BE5">
        <w:rPr>
          <w:rFonts w:cstheme="minorHAnsi"/>
        </w:rPr>
        <w:t xml:space="preserve"> </w:t>
      </w:r>
      <w:r w:rsidR="00A73E69" w:rsidRPr="00D06BE5">
        <w:rPr>
          <w:rFonts w:cstheme="minorHAnsi"/>
        </w:rPr>
        <w:t>just observe it for now</w:t>
      </w:r>
      <w:r w:rsidR="00C16B25" w:rsidRPr="00D06BE5">
        <w:rPr>
          <w:rFonts w:cstheme="minorHAnsi"/>
        </w:rPr>
        <w:t>.</w:t>
      </w:r>
      <w:r w:rsidR="00C76B11" w:rsidRPr="00D06BE5">
        <w:rPr>
          <w:rFonts w:cstheme="minorHAnsi"/>
        </w:rPr>
        <w:t xml:space="preserve"> This</w:t>
      </w:r>
      <w:r w:rsidR="00C16B25" w:rsidRPr="00D06BE5">
        <w:rPr>
          <w:rFonts w:cstheme="minorHAnsi"/>
        </w:rPr>
        <w:t xml:space="preserve"> may be something that ne</w:t>
      </w:r>
      <w:r w:rsidR="00E52CF7" w:rsidRPr="00D06BE5">
        <w:rPr>
          <w:rFonts w:cstheme="minorHAnsi"/>
        </w:rPr>
        <w:t>eds</w:t>
      </w:r>
      <w:r w:rsidR="00EC4817" w:rsidRPr="00D06BE5">
        <w:rPr>
          <w:rFonts w:cstheme="minorHAnsi"/>
        </w:rPr>
        <w:t xml:space="preserve"> the help of</w:t>
      </w:r>
      <w:r w:rsidR="00C84330" w:rsidRPr="00D06BE5">
        <w:rPr>
          <w:rFonts w:cstheme="minorHAnsi"/>
        </w:rPr>
        <w:t xml:space="preserve"> a healing professional</w:t>
      </w:r>
      <w:r w:rsidR="005E2964" w:rsidRPr="00D06BE5">
        <w:rPr>
          <w:rFonts w:cstheme="minorHAnsi"/>
        </w:rPr>
        <w:t>.</w:t>
      </w:r>
      <w:r w:rsidR="00A94807" w:rsidRPr="00D06BE5">
        <w:rPr>
          <w:rFonts w:cstheme="minorHAnsi"/>
        </w:rPr>
        <w:t xml:space="preserve"> </w:t>
      </w:r>
      <w:r w:rsidR="00E52CF7" w:rsidRPr="00D06BE5">
        <w:rPr>
          <w:rFonts w:cstheme="minorHAnsi"/>
        </w:rPr>
        <w:t>Relax and</w:t>
      </w:r>
      <w:r w:rsidR="00667842" w:rsidRPr="00D06BE5">
        <w:rPr>
          <w:rFonts w:cstheme="minorHAnsi"/>
        </w:rPr>
        <w:t xml:space="preserve"> breathe. </w:t>
      </w:r>
      <w:r w:rsidR="00667842" w:rsidRPr="00D06BE5">
        <w:rPr>
          <w:rFonts w:cstheme="minorHAnsi"/>
          <w:i/>
        </w:rPr>
        <w:t>(Pause for 30 seconds</w:t>
      </w:r>
      <w:r w:rsidR="00E52CF7" w:rsidRPr="00D06BE5">
        <w:rPr>
          <w:rFonts w:cstheme="minorHAnsi"/>
          <w:i/>
        </w:rPr>
        <w:t>)</w:t>
      </w:r>
    </w:p>
    <w:bookmarkEnd w:id="2"/>
    <w:p w14:paraId="248DA23E" w14:textId="77777777" w:rsidR="009632C1" w:rsidRPr="00D06BE5" w:rsidRDefault="009632C1" w:rsidP="008E588E">
      <w:pPr>
        <w:spacing w:after="0" w:line="240" w:lineRule="auto"/>
        <w:jc w:val="both"/>
        <w:rPr>
          <w:rFonts w:cstheme="minorHAnsi"/>
        </w:rPr>
      </w:pPr>
    </w:p>
    <w:p w14:paraId="6895E8B5" w14:textId="77777777" w:rsidR="009632C1" w:rsidRPr="00D06BE5" w:rsidRDefault="00D36DC0" w:rsidP="008E588E">
      <w:pPr>
        <w:pStyle w:val="ListParagraph"/>
        <w:numPr>
          <w:ilvl w:val="0"/>
          <w:numId w:val="1"/>
        </w:numPr>
        <w:spacing w:after="0" w:line="240" w:lineRule="auto"/>
        <w:jc w:val="both"/>
        <w:rPr>
          <w:rFonts w:cstheme="minorHAnsi"/>
          <w:b/>
        </w:rPr>
      </w:pPr>
      <w:r w:rsidRPr="00D06BE5">
        <w:rPr>
          <w:rFonts w:cstheme="minorHAnsi"/>
          <w:b/>
        </w:rPr>
        <w:t>Use sound to release the tension</w:t>
      </w:r>
      <w:r w:rsidR="00A9702E" w:rsidRPr="00D06BE5">
        <w:rPr>
          <w:rFonts w:cstheme="minorHAnsi"/>
          <w:b/>
        </w:rPr>
        <w:t xml:space="preserve"> </w:t>
      </w:r>
    </w:p>
    <w:p w14:paraId="5A0D4CD5" w14:textId="54BD611A" w:rsidR="00E52CF7" w:rsidRPr="00D06BE5" w:rsidRDefault="005E2964" w:rsidP="008E588E">
      <w:pPr>
        <w:spacing w:after="0" w:line="240" w:lineRule="auto"/>
        <w:ind w:left="360"/>
        <w:jc w:val="both"/>
        <w:rPr>
          <w:rFonts w:cstheme="minorHAnsi"/>
        </w:rPr>
      </w:pPr>
      <w:bookmarkStart w:id="3" w:name="_Hlk524718256"/>
      <w:r w:rsidRPr="00D06BE5">
        <w:rPr>
          <w:rFonts w:cstheme="minorHAnsi"/>
        </w:rPr>
        <w:t>W</w:t>
      </w:r>
      <w:r w:rsidR="00C16B25" w:rsidRPr="00D06BE5">
        <w:rPr>
          <w:rFonts w:cstheme="minorHAnsi"/>
        </w:rPr>
        <w:t>e will</w:t>
      </w:r>
      <w:r w:rsidRPr="00D06BE5">
        <w:rPr>
          <w:rFonts w:cstheme="minorHAnsi"/>
        </w:rPr>
        <w:t xml:space="preserve"> now practice using</w:t>
      </w:r>
      <w:r w:rsidR="00C16B25" w:rsidRPr="00D06BE5">
        <w:rPr>
          <w:rFonts w:cstheme="minorHAnsi"/>
        </w:rPr>
        <w:t xml:space="preserve"> the word </w:t>
      </w:r>
      <w:r w:rsidR="0096307F" w:rsidRPr="00D06BE5">
        <w:rPr>
          <w:rFonts w:cstheme="minorHAnsi"/>
          <w:i/>
        </w:rPr>
        <w:t>CALM</w:t>
      </w:r>
      <w:r w:rsidR="00C16B25" w:rsidRPr="00D06BE5">
        <w:rPr>
          <w:rFonts w:cstheme="minorHAnsi"/>
        </w:rPr>
        <w:t xml:space="preserve"> as a centeri</w:t>
      </w:r>
      <w:r w:rsidR="00222BFE" w:rsidRPr="00D06BE5">
        <w:rPr>
          <w:rFonts w:cstheme="minorHAnsi"/>
        </w:rPr>
        <w:t>ng word. Say</w:t>
      </w:r>
      <w:r w:rsidR="00870F61" w:rsidRPr="00D06BE5">
        <w:rPr>
          <w:rFonts w:cstheme="minorHAnsi"/>
        </w:rPr>
        <w:t xml:space="preserve"> the word </w:t>
      </w:r>
      <w:r w:rsidR="0096307F" w:rsidRPr="00D06BE5">
        <w:rPr>
          <w:rFonts w:cstheme="minorHAnsi"/>
          <w:i/>
        </w:rPr>
        <w:t>CALM</w:t>
      </w:r>
      <w:r w:rsidR="00C16B25" w:rsidRPr="00D06BE5">
        <w:rPr>
          <w:rFonts w:cstheme="minorHAnsi"/>
        </w:rPr>
        <w:t xml:space="preserve"> as you exhale and release tension</w:t>
      </w:r>
      <w:r w:rsidR="00C84330" w:rsidRPr="00D06BE5">
        <w:rPr>
          <w:rFonts w:cstheme="minorHAnsi"/>
        </w:rPr>
        <w:t xml:space="preserve"> in your body</w:t>
      </w:r>
      <w:r w:rsidR="00C16B25" w:rsidRPr="00D06BE5">
        <w:rPr>
          <w:rFonts w:cstheme="minorHAnsi"/>
        </w:rPr>
        <w:t xml:space="preserve">. Prolong the </w:t>
      </w:r>
      <w:r w:rsidR="00921732" w:rsidRPr="00D06BE5">
        <w:rPr>
          <w:rFonts w:cstheme="minorHAnsi"/>
        </w:rPr>
        <w:t xml:space="preserve">“ahm” </w:t>
      </w:r>
      <w:r w:rsidR="00C16B25" w:rsidRPr="00D06BE5">
        <w:rPr>
          <w:rFonts w:cstheme="minorHAnsi"/>
        </w:rPr>
        <w:t xml:space="preserve">sound </w:t>
      </w:r>
      <w:r w:rsidR="005B495C" w:rsidRPr="00D06BE5">
        <w:rPr>
          <w:rFonts w:cstheme="minorHAnsi"/>
        </w:rPr>
        <w:t xml:space="preserve">as if you are </w:t>
      </w:r>
      <w:r w:rsidR="00C16B25" w:rsidRPr="00D06BE5">
        <w:rPr>
          <w:rFonts w:cstheme="minorHAnsi"/>
        </w:rPr>
        <w:t xml:space="preserve">releasing a sigh. </w:t>
      </w:r>
      <w:r w:rsidR="009B190D" w:rsidRPr="00D06BE5">
        <w:rPr>
          <w:rFonts w:cstheme="minorHAnsi"/>
        </w:rPr>
        <w:t>I will give you an example</w:t>
      </w:r>
      <w:r w:rsidR="001F7D33" w:rsidRPr="00D06BE5">
        <w:rPr>
          <w:rFonts w:cstheme="minorHAnsi"/>
        </w:rPr>
        <w:t xml:space="preserve">. </w:t>
      </w:r>
      <w:r w:rsidR="0096307F" w:rsidRPr="00D06BE5">
        <w:rPr>
          <w:rFonts w:cstheme="minorHAnsi"/>
          <w:i/>
        </w:rPr>
        <w:t>(Offer</w:t>
      </w:r>
      <w:r w:rsidR="007B5713" w:rsidRPr="00D06BE5">
        <w:rPr>
          <w:rFonts w:cstheme="minorHAnsi"/>
          <w:i/>
        </w:rPr>
        <w:t xml:space="preserve"> two exhales as examples</w:t>
      </w:r>
      <w:r w:rsidR="00251269" w:rsidRPr="00D06BE5">
        <w:rPr>
          <w:rFonts w:cstheme="minorHAnsi"/>
          <w:i/>
        </w:rPr>
        <w:t>)</w:t>
      </w:r>
      <w:r w:rsidR="00251269" w:rsidRPr="00D06BE5">
        <w:rPr>
          <w:rFonts w:cstheme="minorHAnsi"/>
        </w:rPr>
        <w:t xml:space="preserve"> Continue at your own pace</w:t>
      </w:r>
      <w:r w:rsidR="00D36DC0" w:rsidRPr="00D06BE5">
        <w:rPr>
          <w:rFonts w:cstheme="minorHAnsi"/>
        </w:rPr>
        <w:t xml:space="preserve"> for one minute</w:t>
      </w:r>
      <w:r w:rsidR="00251269" w:rsidRPr="00D06BE5">
        <w:rPr>
          <w:rFonts w:cstheme="minorHAnsi"/>
        </w:rPr>
        <w:t xml:space="preserve">. </w:t>
      </w:r>
      <w:r w:rsidR="00870F61" w:rsidRPr="00D06BE5">
        <w:rPr>
          <w:rFonts w:cstheme="minorHAnsi"/>
          <w:i/>
        </w:rPr>
        <w:t xml:space="preserve">(Pause </w:t>
      </w:r>
      <w:r w:rsidR="00771AEC" w:rsidRPr="00D06BE5">
        <w:rPr>
          <w:rFonts w:cstheme="minorHAnsi"/>
          <w:i/>
        </w:rPr>
        <w:t xml:space="preserve">for </w:t>
      </w:r>
      <w:r w:rsidR="00870F61" w:rsidRPr="00D06BE5">
        <w:rPr>
          <w:rFonts w:cstheme="minorHAnsi"/>
          <w:i/>
        </w:rPr>
        <w:t>1 minute)</w:t>
      </w:r>
      <w:r w:rsidR="00251269" w:rsidRPr="00D06BE5">
        <w:rPr>
          <w:rFonts w:cstheme="minorHAnsi"/>
        </w:rPr>
        <w:t xml:space="preserve"> </w:t>
      </w:r>
    </w:p>
    <w:bookmarkEnd w:id="3"/>
    <w:p w14:paraId="4B49627E" w14:textId="77777777" w:rsidR="009632C1" w:rsidRPr="00D06BE5" w:rsidRDefault="009632C1" w:rsidP="008E588E">
      <w:pPr>
        <w:spacing w:after="0" w:line="240" w:lineRule="auto"/>
        <w:ind w:left="360"/>
        <w:jc w:val="both"/>
        <w:rPr>
          <w:rFonts w:cstheme="minorHAnsi"/>
        </w:rPr>
      </w:pPr>
    </w:p>
    <w:p w14:paraId="595450D1" w14:textId="77777777" w:rsidR="00E52CF7" w:rsidRPr="00D06BE5" w:rsidRDefault="00E52CF7" w:rsidP="008E588E">
      <w:pPr>
        <w:spacing w:after="0" w:line="240" w:lineRule="auto"/>
        <w:ind w:left="360"/>
        <w:jc w:val="both"/>
        <w:rPr>
          <w:rFonts w:cstheme="minorHAnsi"/>
          <w:i/>
        </w:rPr>
      </w:pPr>
      <w:r w:rsidRPr="00D06BE5">
        <w:rPr>
          <w:rFonts w:cstheme="minorHAnsi"/>
        </w:rPr>
        <w:t xml:space="preserve">When you feel ready, </w:t>
      </w:r>
      <w:r w:rsidR="005E2964" w:rsidRPr="00D06BE5">
        <w:rPr>
          <w:rFonts w:cstheme="minorHAnsi"/>
        </w:rPr>
        <w:t>let go of saying</w:t>
      </w:r>
      <w:r w:rsidR="00DE1A05" w:rsidRPr="00D06BE5">
        <w:rPr>
          <w:rFonts w:cstheme="minorHAnsi"/>
        </w:rPr>
        <w:t xml:space="preserve"> the word</w:t>
      </w:r>
      <w:r w:rsidR="00060247" w:rsidRPr="00D06BE5">
        <w:rPr>
          <w:rFonts w:cstheme="minorHAnsi"/>
        </w:rPr>
        <w:t>. Whisper it or</w:t>
      </w:r>
      <w:r w:rsidR="00DE1A05" w:rsidRPr="00D06BE5">
        <w:rPr>
          <w:rFonts w:cstheme="minorHAnsi"/>
        </w:rPr>
        <w:t xml:space="preserve"> allow it to flow in</w:t>
      </w:r>
      <w:r w:rsidRPr="00D06BE5">
        <w:rPr>
          <w:rFonts w:cstheme="minorHAnsi"/>
        </w:rPr>
        <w:t xml:space="preserve"> your mind</w:t>
      </w:r>
      <w:r w:rsidR="005614B8" w:rsidRPr="00D06BE5">
        <w:rPr>
          <w:rFonts w:cstheme="minorHAnsi"/>
        </w:rPr>
        <w:t xml:space="preserve"> with the</w:t>
      </w:r>
      <w:r w:rsidR="00DE1A05" w:rsidRPr="00D06BE5">
        <w:rPr>
          <w:rFonts w:cstheme="minorHAnsi"/>
        </w:rPr>
        <w:t xml:space="preserve"> breath</w:t>
      </w:r>
      <w:r w:rsidRPr="00D06BE5">
        <w:rPr>
          <w:rFonts w:cstheme="minorHAnsi"/>
        </w:rPr>
        <w:t xml:space="preserve">. </w:t>
      </w:r>
      <w:r w:rsidR="00C84330" w:rsidRPr="00D06BE5">
        <w:rPr>
          <w:rFonts w:cstheme="minorHAnsi"/>
        </w:rPr>
        <w:t xml:space="preserve">Continue scanning and releasing body tension. </w:t>
      </w:r>
      <w:r w:rsidR="00870F61" w:rsidRPr="00D06BE5">
        <w:rPr>
          <w:rFonts w:cstheme="minorHAnsi"/>
          <w:i/>
        </w:rPr>
        <w:t>(Pause</w:t>
      </w:r>
      <w:r w:rsidRPr="00D06BE5">
        <w:rPr>
          <w:rFonts w:cstheme="minorHAnsi"/>
          <w:i/>
        </w:rPr>
        <w:t xml:space="preserve"> </w:t>
      </w:r>
      <w:r w:rsidR="00771AEC" w:rsidRPr="00D06BE5">
        <w:rPr>
          <w:rFonts w:cstheme="minorHAnsi"/>
          <w:i/>
        </w:rPr>
        <w:t xml:space="preserve">for </w:t>
      </w:r>
      <w:r w:rsidR="00C84330" w:rsidRPr="00D06BE5">
        <w:rPr>
          <w:rFonts w:cstheme="minorHAnsi"/>
          <w:i/>
        </w:rPr>
        <w:t>1</w:t>
      </w:r>
      <w:r w:rsidR="00870F61" w:rsidRPr="00D06BE5">
        <w:rPr>
          <w:rFonts w:cstheme="minorHAnsi"/>
          <w:i/>
        </w:rPr>
        <w:t xml:space="preserve"> minute</w:t>
      </w:r>
      <w:r w:rsidRPr="00D06BE5">
        <w:rPr>
          <w:rFonts w:cstheme="minorHAnsi"/>
          <w:i/>
        </w:rPr>
        <w:t>)</w:t>
      </w:r>
    </w:p>
    <w:p w14:paraId="12AD41FD" w14:textId="77777777" w:rsidR="009632C1" w:rsidRPr="00D06BE5" w:rsidRDefault="009632C1" w:rsidP="008E588E">
      <w:pPr>
        <w:spacing w:after="0" w:line="240" w:lineRule="auto"/>
        <w:ind w:left="360"/>
        <w:jc w:val="both"/>
        <w:rPr>
          <w:rFonts w:cstheme="minorHAnsi"/>
        </w:rPr>
      </w:pPr>
    </w:p>
    <w:p w14:paraId="1BC93525" w14:textId="77777777" w:rsidR="00E52CF7" w:rsidRPr="00D06BE5" w:rsidRDefault="00891031" w:rsidP="008E588E">
      <w:pPr>
        <w:spacing w:after="0" w:line="240" w:lineRule="auto"/>
        <w:ind w:left="360"/>
        <w:jc w:val="both"/>
        <w:rPr>
          <w:rFonts w:cstheme="minorHAnsi"/>
          <w:i/>
        </w:rPr>
      </w:pPr>
      <w:r w:rsidRPr="00D06BE5">
        <w:rPr>
          <w:rFonts w:cstheme="minorHAnsi"/>
        </w:rPr>
        <w:lastRenderedPageBreak/>
        <w:t>And now, if you wish</w:t>
      </w:r>
      <w:r w:rsidR="008B652A" w:rsidRPr="00D06BE5">
        <w:rPr>
          <w:rFonts w:cstheme="minorHAnsi"/>
        </w:rPr>
        <w:t>, allow the word to float away</w:t>
      </w:r>
      <w:r w:rsidR="00E52CF7" w:rsidRPr="00D06BE5">
        <w:rPr>
          <w:rFonts w:cstheme="minorHAnsi"/>
        </w:rPr>
        <w:t xml:space="preserve"> and</w:t>
      </w:r>
      <w:r w:rsidR="00C84330" w:rsidRPr="00D06BE5">
        <w:rPr>
          <w:rFonts w:cstheme="minorHAnsi"/>
        </w:rPr>
        <w:t xml:space="preserve"> </w:t>
      </w:r>
      <w:r w:rsidR="00E52CF7" w:rsidRPr="00D06BE5">
        <w:rPr>
          <w:rFonts w:cstheme="minorHAnsi"/>
        </w:rPr>
        <w:t xml:space="preserve">use </w:t>
      </w:r>
      <w:r w:rsidR="008B3400" w:rsidRPr="00D06BE5">
        <w:rPr>
          <w:rFonts w:cstheme="minorHAnsi"/>
        </w:rPr>
        <w:t xml:space="preserve">a </w:t>
      </w:r>
      <w:r w:rsidR="00E204CB" w:rsidRPr="00D06BE5">
        <w:rPr>
          <w:rFonts w:cstheme="minorHAnsi"/>
        </w:rPr>
        <w:t>long exhaling</w:t>
      </w:r>
      <w:r w:rsidR="00E52CF7" w:rsidRPr="00D06BE5">
        <w:rPr>
          <w:rFonts w:cstheme="minorHAnsi"/>
        </w:rPr>
        <w:t xml:space="preserve"> breath to release any tension in yo</w:t>
      </w:r>
      <w:r w:rsidR="00870F61" w:rsidRPr="00D06BE5">
        <w:rPr>
          <w:rFonts w:cstheme="minorHAnsi"/>
        </w:rPr>
        <w:t xml:space="preserve">ur body and mind. </w:t>
      </w:r>
      <w:r w:rsidR="00870F61" w:rsidRPr="00D06BE5">
        <w:rPr>
          <w:rFonts w:cstheme="minorHAnsi"/>
          <w:i/>
        </w:rPr>
        <w:t>(Pause</w:t>
      </w:r>
      <w:r w:rsidR="00E204CB" w:rsidRPr="00D06BE5">
        <w:rPr>
          <w:rFonts w:cstheme="minorHAnsi"/>
          <w:i/>
        </w:rPr>
        <w:t xml:space="preserve"> </w:t>
      </w:r>
      <w:r w:rsidR="00771AEC" w:rsidRPr="00D06BE5">
        <w:rPr>
          <w:rFonts w:cstheme="minorHAnsi"/>
          <w:i/>
        </w:rPr>
        <w:t xml:space="preserve">for </w:t>
      </w:r>
      <w:r w:rsidR="00E204CB" w:rsidRPr="00D06BE5">
        <w:rPr>
          <w:rFonts w:cstheme="minorHAnsi"/>
          <w:i/>
        </w:rPr>
        <w:t>1</w:t>
      </w:r>
      <w:r w:rsidR="00870F61" w:rsidRPr="00D06BE5">
        <w:rPr>
          <w:rFonts w:cstheme="minorHAnsi"/>
          <w:i/>
        </w:rPr>
        <w:t xml:space="preserve"> minute</w:t>
      </w:r>
      <w:r w:rsidR="00E52CF7" w:rsidRPr="00D06BE5">
        <w:rPr>
          <w:rFonts w:cstheme="minorHAnsi"/>
          <w:i/>
        </w:rPr>
        <w:t>)</w:t>
      </w:r>
    </w:p>
    <w:p w14:paraId="110882B1" w14:textId="77777777" w:rsidR="004700C1" w:rsidRPr="00D06BE5" w:rsidRDefault="004700C1" w:rsidP="008E588E">
      <w:pPr>
        <w:spacing w:after="0" w:line="240" w:lineRule="auto"/>
        <w:jc w:val="both"/>
        <w:rPr>
          <w:rFonts w:cstheme="minorHAnsi"/>
        </w:rPr>
      </w:pPr>
    </w:p>
    <w:p w14:paraId="0E8A8743" w14:textId="77777777" w:rsidR="009632C1" w:rsidRPr="00D06BE5" w:rsidRDefault="00D36DC0" w:rsidP="008E588E">
      <w:pPr>
        <w:pStyle w:val="ListParagraph"/>
        <w:numPr>
          <w:ilvl w:val="0"/>
          <w:numId w:val="1"/>
        </w:numPr>
        <w:spacing w:after="0" w:line="240" w:lineRule="auto"/>
        <w:jc w:val="both"/>
        <w:rPr>
          <w:rFonts w:cstheme="minorHAnsi"/>
          <w:b/>
        </w:rPr>
      </w:pPr>
      <w:r w:rsidRPr="00D06BE5">
        <w:rPr>
          <w:rFonts w:cstheme="minorHAnsi"/>
          <w:b/>
        </w:rPr>
        <w:t>Rest</w:t>
      </w:r>
      <w:r w:rsidR="00A9702E" w:rsidRPr="00D06BE5">
        <w:rPr>
          <w:rFonts w:cstheme="minorHAnsi"/>
          <w:b/>
        </w:rPr>
        <w:t xml:space="preserve"> </w:t>
      </w:r>
    </w:p>
    <w:p w14:paraId="7373C956" w14:textId="520B2988" w:rsidR="00C16B25" w:rsidRPr="00D06BE5" w:rsidRDefault="00E52CF7" w:rsidP="008E588E">
      <w:pPr>
        <w:spacing w:after="0" w:line="240" w:lineRule="auto"/>
        <w:ind w:left="360"/>
        <w:jc w:val="both"/>
        <w:rPr>
          <w:rFonts w:cstheme="minorHAnsi"/>
          <w:i/>
        </w:rPr>
      </w:pPr>
      <w:r w:rsidRPr="00D06BE5">
        <w:rPr>
          <w:rFonts w:cstheme="minorHAnsi"/>
        </w:rPr>
        <w:t>Now, t</w:t>
      </w:r>
      <w:r w:rsidR="00C16B25" w:rsidRPr="00D06BE5">
        <w:rPr>
          <w:rFonts w:cstheme="minorHAnsi"/>
        </w:rPr>
        <w:t>ake one minute to rest</w:t>
      </w:r>
      <w:r w:rsidR="00DE1A05" w:rsidRPr="00D06BE5">
        <w:rPr>
          <w:rFonts w:cstheme="minorHAnsi"/>
        </w:rPr>
        <w:t xml:space="preserve"> with a still</w:t>
      </w:r>
      <w:r w:rsidR="00EF7F68" w:rsidRPr="00D06BE5">
        <w:rPr>
          <w:rFonts w:cstheme="minorHAnsi"/>
        </w:rPr>
        <w:t>, quiet</w:t>
      </w:r>
      <w:r w:rsidR="00C84330" w:rsidRPr="00D06BE5">
        <w:rPr>
          <w:rFonts w:cstheme="minorHAnsi"/>
        </w:rPr>
        <w:t xml:space="preserve"> mind</w:t>
      </w:r>
      <w:r w:rsidR="00C16B25" w:rsidRPr="00D06BE5">
        <w:rPr>
          <w:rFonts w:cstheme="minorHAnsi"/>
        </w:rPr>
        <w:t>.</w:t>
      </w:r>
      <w:r w:rsidR="00E204CB" w:rsidRPr="00D06BE5">
        <w:rPr>
          <w:rFonts w:cstheme="minorHAnsi"/>
        </w:rPr>
        <w:t xml:space="preserve"> If you find your mind wandering, </w:t>
      </w:r>
      <w:r w:rsidR="008B652A" w:rsidRPr="00D06BE5">
        <w:rPr>
          <w:rFonts w:cstheme="minorHAnsi"/>
        </w:rPr>
        <w:t>observe the breath</w:t>
      </w:r>
      <w:r w:rsidR="00AD313E" w:rsidRPr="00D06BE5">
        <w:rPr>
          <w:rFonts w:cstheme="minorHAnsi"/>
        </w:rPr>
        <w:t xml:space="preserve">, scan </w:t>
      </w:r>
      <w:r w:rsidR="00BA2343" w:rsidRPr="00D06BE5">
        <w:rPr>
          <w:rFonts w:cstheme="minorHAnsi"/>
        </w:rPr>
        <w:t>y</w:t>
      </w:r>
      <w:r w:rsidR="00312404" w:rsidRPr="00D06BE5">
        <w:rPr>
          <w:rFonts w:cstheme="minorHAnsi"/>
        </w:rPr>
        <w:t>our</w:t>
      </w:r>
      <w:r w:rsidR="00AD313E" w:rsidRPr="00D06BE5">
        <w:rPr>
          <w:rFonts w:cstheme="minorHAnsi"/>
        </w:rPr>
        <w:t xml:space="preserve"> body,</w:t>
      </w:r>
      <w:r w:rsidR="00891031" w:rsidRPr="00D06BE5">
        <w:rPr>
          <w:rFonts w:cstheme="minorHAnsi"/>
        </w:rPr>
        <w:t xml:space="preserve"> or</w:t>
      </w:r>
      <w:r w:rsidR="008B652A" w:rsidRPr="00D06BE5">
        <w:rPr>
          <w:rFonts w:cstheme="minorHAnsi"/>
        </w:rPr>
        <w:t xml:space="preserve"> </w:t>
      </w:r>
      <w:r w:rsidR="00E204CB" w:rsidRPr="00D06BE5">
        <w:rPr>
          <w:rFonts w:cstheme="minorHAnsi"/>
        </w:rPr>
        <w:t xml:space="preserve">use the word </w:t>
      </w:r>
      <w:r w:rsidR="0096307F" w:rsidRPr="00D06BE5">
        <w:rPr>
          <w:rFonts w:cstheme="minorHAnsi"/>
          <w:i/>
        </w:rPr>
        <w:t>CALM</w:t>
      </w:r>
      <w:r w:rsidR="004700C1" w:rsidRPr="00D06BE5">
        <w:rPr>
          <w:rFonts w:cstheme="minorHAnsi"/>
          <w:i/>
        </w:rPr>
        <w:t xml:space="preserve"> </w:t>
      </w:r>
      <w:r w:rsidR="008B652A" w:rsidRPr="00D06BE5">
        <w:rPr>
          <w:rFonts w:cstheme="minorHAnsi"/>
        </w:rPr>
        <w:t>to draw your mind</w:t>
      </w:r>
      <w:r w:rsidR="00E204CB" w:rsidRPr="00D06BE5">
        <w:rPr>
          <w:rFonts w:cstheme="minorHAnsi"/>
        </w:rPr>
        <w:t xml:space="preserve"> back to stillness. </w:t>
      </w:r>
      <w:r w:rsidR="00D36DC0" w:rsidRPr="00D06BE5">
        <w:rPr>
          <w:rFonts w:cstheme="minorHAnsi"/>
        </w:rPr>
        <w:t xml:space="preserve">Breathe and rest. </w:t>
      </w:r>
      <w:r w:rsidR="00251269" w:rsidRPr="00D06BE5">
        <w:rPr>
          <w:rFonts w:cstheme="minorHAnsi"/>
          <w:i/>
        </w:rPr>
        <w:t xml:space="preserve">(Pause </w:t>
      </w:r>
      <w:r w:rsidR="00771AEC" w:rsidRPr="00D06BE5">
        <w:rPr>
          <w:rFonts w:cstheme="minorHAnsi"/>
          <w:i/>
        </w:rPr>
        <w:t xml:space="preserve">for </w:t>
      </w:r>
      <w:r w:rsidR="00251269" w:rsidRPr="00D06BE5">
        <w:rPr>
          <w:rFonts w:cstheme="minorHAnsi"/>
          <w:i/>
        </w:rPr>
        <w:t>1 minute)</w:t>
      </w:r>
    </w:p>
    <w:p w14:paraId="3BFFEAB1" w14:textId="77777777" w:rsidR="009632C1" w:rsidRPr="00D06BE5" w:rsidRDefault="009632C1" w:rsidP="008E588E">
      <w:pPr>
        <w:spacing w:after="0" w:line="240" w:lineRule="auto"/>
        <w:jc w:val="both"/>
        <w:rPr>
          <w:rFonts w:cstheme="minorHAnsi"/>
        </w:rPr>
      </w:pPr>
    </w:p>
    <w:p w14:paraId="63DB6B47" w14:textId="3E0F8A69" w:rsidR="00C16B25" w:rsidRPr="00D06BE5" w:rsidRDefault="00870F61" w:rsidP="008E588E">
      <w:pPr>
        <w:spacing w:after="0" w:line="240" w:lineRule="auto"/>
        <w:jc w:val="both"/>
        <w:rPr>
          <w:rFonts w:cstheme="minorHAnsi"/>
        </w:rPr>
      </w:pPr>
      <w:bookmarkStart w:id="4" w:name="_Hlk493411080"/>
      <w:r w:rsidRPr="00D06BE5">
        <w:rPr>
          <w:rFonts w:cstheme="minorHAnsi"/>
        </w:rPr>
        <w:t xml:space="preserve">Pause. </w:t>
      </w:r>
      <w:r w:rsidR="00C16B25" w:rsidRPr="00D06BE5">
        <w:rPr>
          <w:rFonts w:cstheme="minorHAnsi"/>
        </w:rPr>
        <w:t>Gently stretch, open your eyes, and re-engage with the meeting.</w:t>
      </w:r>
      <w:r w:rsidR="005C35BD">
        <w:rPr>
          <w:rFonts w:cstheme="minorHAnsi"/>
        </w:rPr>
        <w:t xml:space="preserve"> </w:t>
      </w:r>
      <w:r w:rsidR="00A73E69" w:rsidRPr="00D06BE5">
        <w:rPr>
          <w:rFonts w:cstheme="minorHAnsi"/>
          <w:b/>
        </w:rPr>
        <w:t>Calming Breath</w:t>
      </w:r>
      <w:r w:rsidR="008B652A" w:rsidRPr="00D06BE5">
        <w:rPr>
          <w:rFonts w:cstheme="minorHAnsi"/>
        </w:rPr>
        <w:t xml:space="preserve"> </w:t>
      </w:r>
      <w:r w:rsidR="00A73E69" w:rsidRPr="00D06BE5">
        <w:rPr>
          <w:rFonts w:cstheme="minorHAnsi"/>
        </w:rPr>
        <w:t>trains</w:t>
      </w:r>
      <w:r w:rsidR="008B652A" w:rsidRPr="00D06BE5">
        <w:rPr>
          <w:rFonts w:cstheme="minorHAnsi"/>
        </w:rPr>
        <w:t xml:space="preserve"> our b</w:t>
      </w:r>
      <w:r w:rsidR="009632C1" w:rsidRPr="00D06BE5">
        <w:rPr>
          <w:rFonts w:cstheme="minorHAnsi"/>
        </w:rPr>
        <w:t xml:space="preserve">odies to calm down on command. </w:t>
      </w:r>
      <w:r w:rsidR="00C16B25" w:rsidRPr="00D06BE5">
        <w:rPr>
          <w:rFonts w:cstheme="minorHAnsi"/>
        </w:rPr>
        <w:t xml:space="preserve">It is out of the calm that we find our path to orientation. Take time throughout the day to calm yourself and give God </w:t>
      </w:r>
      <w:r w:rsidR="008B652A" w:rsidRPr="00D06BE5">
        <w:rPr>
          <w:rFonts w:cstheme="minorHAnsi"/>
        </w:rPr>
        <w:t>a chance to guide you</w:t>
      </w:r>
      <w:r w:rsidR="00C16B25" w:rsidRPr="00D06BE5">
        <w:rPr>
          <w:rFonts w:cstheme="minorHAnsi"/>
        </w:rPr>
        <w:t>.</w:t>
      </w:r>
    </w:p>
    <w:bookmarkEnd w:id="4"/>
    <w:p w14:paraId="73AF80F8" w14:textId="77777777" w:rsidR="009632C1" w:rsidRPr="00D06BE5" w:rsidRDefault="009632C1" w:rsidP="008E588E">
      <w:pPr>
        <w:spacing w:after="0" w:line="240" w:lineRule="auto"/>
        <w:jc w:val="both"/>
        <w:rPr>
          <w:rFonts w:cstheme="minorHAnsi"/>
        </w:rPr>
      </w:pPr>
    </w:p>
    <w:p w14:paraId="2EF3A5CD" w14:textId="60A2BC08" w:rsidR="00E204CB" w:rsidRPr="00D06BE5" w:rsidRDefault="00E204CB" w:rsidP="008E588E">
      <w:pPr>
        <w:spacing w:after="0" w:line="240" w:lineRule="auto"/>
        <w:jc w:val="both"/>
        <w:rPr>
          <w:rFonts w:cstheme="minorHAnsi"/>
        </w:rPr>
      </w:pPr>
      <w:r w:rsidRPr="00D06BE5">
        <w:rPr>
          <w:rFonts w:cstheme="minorHAnsi"/>
        </w:rPr>
        <w:t>Our hymn for this meditation</w:t>
      </w:r>
      <w:r w:rsidR="00870F61" w:rsidRPr="00D06BE5">
        <w:rPr>
          <w:rFonts w:cstheme="minorHAnsi"/>
        </w:rPr>
        <w:t xml:space="preserve"> is </w:t>
      </w:r>
      <w:r w:rsidR="00870F61" w:rsidRPr="00D06BE5">
        <w:rPr>
          <w:rFonts w:cstheme="minorHAnsi"/>
          <w:i/>
        </w:rPr>
        <w:t>It Is Well with My Soul</w:t>
      </w:r>
      <w:r w:rsidR="001963EB" w:rsidRPr="00D06BE5">
        <w:rPr>
          <w:rFonts w:cstheme="minorHAnsi"/>
          <w:i/>
          <w:color w:val="FF0000"/>
        </w:rPr>
        <w:t xml:space="preserve"> </w:t>
      </w:r>
      <w:r w:rsidR="001963EB" w:rsidRPr="00D06BE5">
        <w:rPr>
          <w:rFonts w:cstheme="minorHAnsi"/>
        </w:rPr>
        <w:t>by</w:t>
      </w:r>
      <w:r w:rsidR="001D52E3" w:rsidRPr="00D06BE5">
        <w:rPr>
          <w:rFonts w:cstheme="minorHAnsi"/>
        </w:rPr>
        <w:t xml:space="preserve"> Horatio Spafford. You</w:t>
      </w:r>
      <w:r w:rsidR="005658BF" w:rsidRPr="00D06BE5">
        <w:rPr>
          <w:rFonts w:cstheme="minorHAnsi"/>
        </w:rPr>
        <w:t xml:space="preserve"> might read how this hymn was </w:t>
      </w:r>
      <w:r w:rsidR="009E5DB3" w:rsidRPr="00D06BE5">
        <w:rPr>
          <w:rFonts w:cstheme="minorHAnsi"/>
        </w:rPr>
        <w:t xml:space="preserve">birthed </w:t>
      </w:r>
      <w:r w:rsidR="00A94807" w:rsidRPr="00D06BE5">
        <w:rPr>
          <w:rFonts w:cstheme="minorHAnsi"/>
        </w:rPr>
        <w:t>out of</w:t>
      </w:r>
      <w:r w:rsidR="005658BF" w:rsidRPr="00D06BE5">
        <w:rPr>
          <w:rFonts w:cstheme="minorHAnsi"/>
        </w:rPr>
        <w:t xml:space="preserve"> intense personal grief. The </w:t>
      </w:r>
      <w:proofErr w:type="spellStart"/>
      <w:r w:rsidR="005658BF" w:rsidRPr="00D06BE5">
        <w:rPr>
          <w:rFonts w:cstheme="minorHAnsi"/>
        </w:rPr>
        <w:t>Spaffords</w:t>
      </w:r>
      <w:proofErr w:type="spellEnd"/>
      <w:r w:rsidR="005658BF" w:rsidRPr="00D06BE5">
        <w:rPr>
          <w:rFonts w:cstheme="minorHAnsi"/>
        </w:rPr>
        <w:t xml:space="preserve"> went on to create </w:t>
      </w:r>
      <w:r w:rsidR="00264DB9" w:rsidRPr="00D06BE5">
        <w:rPr>
          <w:rFonts w:cstheme="minorHAnsi"/>
        </w:rPr>
        <w:t>“</w:t>
      </w:r>
      <w:r w:rsidR="005658BF" w:rsidRPr="00D06BE5">
        <w:rPr>
          <w:rFonts w:cstheme="minorHAnsi"/>
        </w:rPr>
        <w:t>The American Colony</w:t>
      </w:r>
      <w:r w:rsidR="00264DB9" w:rsidRPr="00D06BE5">
        <w:rPr>
          <w:rFonts w:cstheme="minorHAnsi"/>
        </w:rPr>
        <w:t>”</w:t>
      </w:r>
      <w:r w:rsidR="005658BF" w:rsidRPr="00D06BE5">
        <w:rPr>
          <w:rFonts w:cstheme="minorHAnsi"/>
        </w:rPr>
        <w:t xml:space="preserve"> in Jerusalem. </w:t>
      </w:r>
    </w:p>
    <w:p w14:paraId="542C7F1D" w14:textId="77777777" w:rsidR="009632C1" w:rsidRPr="00D06BE5" w:rsidRDefault="009632C1" w:rsidP="008E588E">
      <w:pPr>
        <w:spacing w:after="0" w:line="240" w:lineRule="auto"/>
        <w:jc w:val="both"/>
        <w:rPr>
          <w:rFonts w:cstheme="minorHAnsi"/>
        </w:rPr>
      </w:pPr>
    </w:p>
    <w:p w14:paraId="26207CF7" w14:textId="193DBA08" w:rsidR="008E588E" w:rsidRPr="00D06BE5" w:rsidRDefault="00C16B25" w:rsidP="008E588E">
      <w:pPr>
        <w:spacing w:after="0" w:line="240" w:lineRule="auto"/>
        <w:jc w:val="center"/>
        <w:rPr>
          <w:rFonts w:cstheme="minorHAnsi"/>
        </w:rPr>
      </w:pPr>
      <w:r w:rsidRPr="00D06BE5">
        <w:rPr>
          <w:rFonts w:cstheme="minorHAnsi"/>
        </w:rPr>
        <w:t xml:space="preserve">When peace like a river </w:t>
      </w:r>
      <w:proofErr w:type="spellStart"/>
      <w:r w:rsidRPr="00D06BE5">
        <w:rPr>
          <w:rFonts w:cstheme="minorHAnsi"/>
        </w:rPr>
        <w:t>attendeth</w:t>
      </w:r>
      <w:proofErr w:type="spellEnd"/>
      <w:r w:rsidRPr="00D06BE5">
        <w:rPr>
          <w:rFonts w:cstheme="minorHAnsi"/>
        </w:rPr>
        <w:t xml:space="preserve"> my way</w:t>
      </w:r>
      <w:r w:rsidR="00264DB9" w:rsidRPr="00D06BE5">
        <w:rPr>
          <w:rFonts w:cstheme="minorHAnsi"/>
        </w:rPr>
        <w:t>,</w:t>
      </w:r>
    </w:p>
    <w:p w14:paraId="0C881A07" w14:textId="77777777" w:rsidR="008E588E" w:rsidRPr="00D06BE5" w:rsidRDefault="00C16B25" w:rsidP="008E588E">
      <w:pPr>
        <w:spacing w:after="0" w:line="240" w:lineRule="auto"/>
        <w:jc w:val="center"/>
        <w:rPr>
          <w:rFonts w:cstheme="minorHAnsi"/>
        </w:rPr>
      </w:pPr>
      <w:r w:rsidRPr="00D06BE5">
        <w:rPr>
          <w:rFonts w:cstheme="minorHAnsi"/>
        </w:rPr>
        <w:t>When sorrows like sea billow</w:t>
      </w:r>
      <w:r w:rsidR="00E204CB" w:rsidRPr="00D06BE5">
        <w:rPr>
          <w:rFonts w:cstheme="minorHAnsi"/>
        </w:rPr>
        <w:t>s</w:t>
      </w:r>
      <w:r w:rsidRPr="00D06BE5">
        <w:rPr>
          <w:rFonts w:cstheme="minorHAnsi"/>
        </w:rPr>
        <w:t xml:space="preserve"> roll</w:t>
      </w:r>
      <w:r w:rsidR="00264DB9" w:rsidRPr="00D06BE5">
        <w:rPr>
          <w:rFonts w:cstheme="minorHAnsi"/>
        </w:rPr>
        <w:t>;</w:t>
      </w:r>
    </w:p>
    <w:p w14:paraId="4F696468" w14:textId="77777777" w:rsidR="008E588E" w:rsidRPr="00D06BE5" w:rsidRDefault="00C16B25" w:rsidP="008E588E">
      <w:pPr>
        <w:spacing w:after="0" w:line="240" w:lineRule="auto"/>
        <w:jc w:val="center"/>
        <w:rPr>
          <w:rFonts w:cstheme="minorHAnsi"/>
        </w:rPr>
      </w:pPr>
      <w:r w:rsidRPr="00D06BE5">
        <w:rPr>
          <w:rFonts w:cstheme="minorHAnsi"/>
        </w:rPr>
        <w:t xml:space="preserve">Whatever my lot, </w:t>
      </w:r>
      <w:proofErr w:type="gramStart"/>
      <w:r w:rsidRPr="00D06BE5">
        <w:rPr>
          <w:rFonts w:cstheme="minorHAnsi"/>
        </w:rPr>
        <w:t>Thou</w:t>
      </w:r>
      <w:proofErr w:type="gramEnd"/>
      <w:r w:rsidRPr="00D06BE5">
        <w:rPr>
          <w:rFonts w:cstheme="minorHAnsi"/>
        </w:rPr>
        <w:t xml:space="preserve"> hast taught me to say,</w:t>
      </w:r>
    </w:p>
    <w:p w14:paraId="4A156CFA" w14:textId="3083E809" w:rsidR="00C16B25" w:rsidRPr="00D06BE5" w:rsidRDefault="00264DB9" w:rsidP="008E588E">
      <w:pPr>
        <w:spacing w:after="0" w:line="240" w:lineRule="auto"/>
        <w:jc w:val="center"/>
        <w:rPr>
          <w:rFonts w:cstheme="minorHAnsi"/>
          <w:i/>
        </w:rPr>
      </w:pPr>
      <w:r w:rsidRPr="00D06BE5">
        <w:rPr>
          <w:rFonts w:cstheme="minorHAnsi"/>
        </w:rPr>
        <w:t>“</w:t>
      </w:r>
      <w:r w:rsidR="00C16B25" w:rsidRPr="00D06BE5">
        <w:rPr>
          <w:rFonts w:cstheme="minorHAnsi"/>
        </w:rPr>
        <w:t>It is well, it is well, with my soul.</w:t>
      </w:r>
      <w:r w:rsidRPr="00D06BE5">
        <w:rPr>
          <w:rFonts w:cstheme="minorHAnsi"/>
        </w:rPr>
        <w:t>”</w:t>
      </w:r>
      <w:r w:rsidR="00A73E69" w:rsidRPr="00D06BE5">
        <w:rPr>
          <w:rStyle w:val="EndnoteReference"/>
          <w:rFonts w:cstheme="minorHAnsi"/>
        </w:rPr>
        <w:t xml:space="preserve"> </w:t>
      </w:r>
      <w:bookmarkStart w:id="5" w:name="_Hlk493411166"/>
      <w:r w:rsidR="00A73E69" w:rsidRPr="00D06BE5">
        <w:rPr>
          <w:rStyle w:val="EndnoteReference"/>
          <w:rFonts w:cstheme="minorHAnsi"/>
        </w:rPr>
        <w:endnoteReference w:id="1"/>
      </w:r>
      <w:bookmarkEnd w:id="5"/>
    </w:p>
    <w:p w14:paraId="33028CCF" w14:textId="77777777" w:rsidR="00060247" w:rsidRPr="00D06BE5" w:rsidRDefault="00060247" w:rsidP="008E588E">
      <w:pPr>
        <w:spacing w:after="0" w:line="240" w:lineRule="auto"/>
        <w:jc w:val="both"/>
        <w:rPr>
          <w:rFonts w:cstheme="minorHAnsi"/>
        </w:rPr>
      </w:pPr>
    </w:p>
    <w:p w14:paraId="03E0C0D0" w14:textId="77777777" w:rsidR="00EF7F68" w:rsidRPr="00D06BE5" w:rsidRDefault="00EF7F68" w:rsidP="008E588E">
      <w:pPr>
        <w:spacing w:after="0" w:line="240" w:lineRule="auto"/>
        <w:jc w:val="both"/>
        <w:rPr>
          <w:rFonts w:cstheme="minorHAnsi"/>
        </w:rPr>
      </w:pPr>
      <w:r w:rsidRPr="00D06BE5">
        <w:rPr>
          <w:rFonts w:cstheme="minorHAnsi"/>
        </w:rPr>
        <w:t>Take a deep breath.</w:t>
      </w:r>
    </w:p>
    <w:p w14:paraId="60519658" w14:textId="7A46B762" w:rsidR="00060247" w:rsidRPr="00D06BE5" w:rsidRDefault="00060247" w:rsidP="008E588E">
      <w:pPr>
        <w:spacing w:after="0" w:line="240" w:lineRule="auto"/>
        <w:jc w:val="both"/>
        <w:rPr>
          <w:rFonts w:cstheme="minorHAnsi"/>
          <w:i/>
        </w:rPr>
      </w:pPr>
      <w:r w:rsidRPr="00D06BE5">
        <w:rPr>
          <w:rFonts w:cstheme="minorHAnsi"/>
          <w:i/>
        </w:rPr>
        <w:t xml:space="preserve">(If time permits, </w:t>
      </w:r>
      <w:r w:rsidR="00C8227F" w:rsidRPr="00D06BE5">
        <w:rPr>
          <w:rFonts w:cstheme="minorHAnsi"/>
          <w:i/>
        </w:rPr>
        <w:t>ask, “Does anyone have comments or questions about this training?”</w:t>
      </w:r>
      <w:r w:rsidRPr="00D06BE5">
        <w:rPr>
          <w:rFonts w:cstheme="minorHAnsi"/>
          <w:i/>
        </w:rPr>
        <w:t>)</w:t>
      </w:r>
    </w:p>
    <w:p w14:paraId="3501A34F" w14:textId="77777777" w:rsidR="00060247" w:rsidRPr="00D06BE5" w:rsidRDefault="00060247" w:rsidP="008E588E">
      <w:pPr>
        <w:spacing w:after="0" w:line="240" w:lineRule="auto"/>
        <w:jc w:val="both"/>
        <w:rPr>
          <w:rFonts w:cstheme="minorHAnsi"/>
        </w:rPr>
      </w:pPr>
    </w:p>
    <w:p w14:paraId="1AE2D269" w14:textId="5A7953E5" w:rsidR="00285B9A" w:rsidRPr="00D06BE5" w:rsidRDefault="00870F61" w:rsidP="008E588E">
      <w:pPr>
        <w:spacing w:after="0" w:line="240" w:lineRule="auto"/>
        <w:jc w:val="both"/>
        <w:rPr>
          <w:rFonts w:cstheme="minorHAnsi"/>
          <w:b/>
        </w:rPr>
      </w:pPr>
      <w:r w:rsidRPr="00D06BE5">
        <w:rPr>
          <w:rFonts w:cstheme="minorHAnsi"/>
          <w:b/>
        </w:rPr>
        <w:t>0:20</w:t>
      </w:r>
      <w:r w:rsidR="00285B9A" w:rsidRPr="00D06BE5">
        <w:rPr>
          <w:rFonts w:cstheme="minorHAnsi"/>
          <w:b/>
        </w:rPr>
        <w:tab/>
        <w:t>KARIS CONFESSION</w:t>
      </w:r>
    </w:p>
    <w:p w14:paraId="0AAECF47" w14:textId="77777777" w:rsidR="009632C1" w:rsidRPr="00D06BE5" w:rsidRDefault="009632C1" w:rsidP="008E588E">
      <w:pPr>
        <w:spacing w:after="0" w:line="240" w:lineRule="auto"/>
        <w:jc w:val="both"/>
        <w:rPr>
          <w:rFonts w:cstheme="minorHAnsi"/>
          <w:b/>
        </w:rPr>
      </w:pPr>
    </w:p>
    <w:p w14:paraId="6F52950E" w14:textId="77777777" w:rsidR="00285B9A" w:rsidRPr="00D06BE5" w:rsidRDefault="00870F61" w:rsidP="008E588E">
      <w:pPr>
        <w:spacing w:after="0" w:line="240" w:lineRule="auto"/>
        <w:jc w:val="both"/>
        <w:rPr>
          <w:rFonts w:cstheme="minorHAnsi"/>
          <w:b/>
        </w:rPr>
      </w:pPr>
      <w:r w:rsidRPr="00D06BE5">
        <w:rPr>
          <w:rFonts w:cstheme="minorHAnsi"/>
          <w:b/>
        </w:rPr>
        <w:t>0:21</w:t>
      </w:r>
      <w:r w:rsidR="00285B9A" w:rsidRPr="00D06BE5">
        <w:rPr>
          <w:rFonts w:cstheme="minorHAnsi"/>
          <w:b/>
        </w:rPr>
        <w:tab/>
        <w:t>TOOLBOX</w:t>
      </w:r>
    </w:p>
    <w:p w14:paraId="4E2D381D" w14:textId="77777777" w:rsidR="009632C1" w:rsidRPr="00D06BE5" w:rsidRDefault="009632C1" w:rsidP="008E588E">
      <w:pPr>
        <w:spacing w:after="0" w:line="240" w:lineRule="auto"/>
        <w:jc w:val="both"/>
        <w:rPr>
          <w:rFonts w:cstheme="minorHAnsi"/>
          <w:b/>
        </w:rPr>
      </w:pPr>
    </w:p>
    <w:p w14:paraId="37CE9E75" w14:textId="1F5280D8" w:rsidR="00667842" w:rsidRPr="00D06BE5" w:rsidRDefault="00667842" w:rsidP="008E588E">
      <w:pPr>
        <w:spacing w:after="0" w:line="240" w:lineRule="auto"/>
        <w:jc w:val="both"/>
        <w:rPr>
          <w:rFonts w:cstheme="minorHAnsi"/>
        </w:rPr>
      </w:pPr>
      <w:r w:rsidRPr="00D06BE5">
        <w:rPr>
          <w:rFonts w:cstheme="minorHAnsi"/>
        </w:rPr>
        <w:t xml:space="preserve">In this </w:t>
      </w:r>
      <w:r w:rsidR="005658BF" w:rsidRPr="00D06BE5">
        <w:rPr>
          <w:rFonts w:cstheme="minorHAnsi"/>
        </w:rPr>
        <w:t>lesson we will begin exploring</w:t>
      </w:r>
      <w:r w:rsidR="00C278FC" w:rsidRPr="00D06BE5">
        <w:rPr>
          <w:rFonts w:cstheme="minorHAnsi"/>
        </w:rPr>
        <w:t xml:space="preserve"> KF</w:t>
      </w:r>
      <w:r w:rsidR="005658BF" w:rsidRPr="00D06BE5">
        <w:rPr>
          <w:rFonts w:cstheme="minorHAnsi"/>
        </w:rPr>
        <w:t xml:space="preserve"> C</w:t>
      </w:r>
      <w:r w:rsidRPr="00D06BE5">
        <w:rPr>
          <w:rFonts w:cstheme="minorHAnsi"/>
        </w:rPr>
        <w:t xml:space="preserve">onfession </w:t>
      </w:r>
      <w:r w:rsidR="00264DB9" w:rsidRPr="00D06BE5">
        <w:rPr>
          <w:rFonts w:cstheme="minorHAnsi"/>
        </w:rPr>
        <w:t>7</w:t>
      </w:r>
      <w:r w:rsidRPr="00D06BE5">
        <w:rPr>
          <w:rFonts w:cstheme="minorHAnsi"/>
        </w:rPr>
        <w:t xml:space="preserve">: </w:t>
      </w:r>
    </w:p>
    <w:p w14:paraId="0CA1B3E4" w14:textId="77777777" w:rsidR="009632C1" w:rsidRPr="00D06BE5" w:rsidRDefault="009632C1" w:rsidP="008E588E">
      <w:pPr>
        <w:spacing w:after="0" w:line="240" w:lineRule="auto"/>
        <w:jc w:val="both"/>
        <w:rPr>
          <w:rFonts w:cstheme="minorHAnsi"/>
        </w:rPr>
      </w:pPr>
    </w:p>
    <w:p w14:paraId="327EECF3" w14:textId="77777777" w:rsidR="008B64A7" w:rsidRPr="00D06BE5" w:rsidRDefault="00667842" w:rsidP="008E588E">
      <w:pPr>
        <w:spacing w:after="0" w:line="240" w:lineRule="auto"/>
        <w:jc w:val="center"/>
        <w:rPr>
          <w:rFonts w:cstheme="minorHAnsi"/>
        </w:rPr>
      </w:pPr>
      <w:r w:rsidRPr="00D06BE5">
        <w:rPr>
          <w:rFonts w:cstheme="minorHAnsi"/>
        </w:rPr>
        <w:t>We commit now to live in reality, choosing to believe rather than judge.</w:t>
      </w:r>
    </w:p>
    <w:p w14:paraId="4A54E5D1" w14:textId="77777777" w:rsidR="009632C1" w:rsidRPr="00D06BE5" w:rsidRDefault="009632C1" w:rsidP="008E588E">
      <w:pPr>
        <w:spacing w:after="0" w:line="240" w:lineRule="auto"/>
        <w:jc w:val="both"/>
        <w:rPr>
          <w:rFonts w:cstheme="minorHAnsi"/>
        </w:rPr>
      </w:pPr>
    </w:p>
    <w:p w14:paraId="36015DF7" w14:textId="6276488B" w:rsidR="008B64A7" w:rsidRPr="00D06BE5" w:rsidRDefault="00424A38" w:rsidP="008E588E">
      <w:pPr>
        <w:spacing w:after="0" w:line="240" w:lineRule="auto"/>
        <w:jc w:val="both"/>
        <w:rPr>
          <w:rFonts w:cstheme="minorHAnsi"/>
        </w:rPr>
      </w:pPr>
      <w:bookmarkStart w:id="6" w:name="OLE_LINK15"/>
      <w:bookmarkStart w:id="7" w:name="OLE_LINK16"/>
      <w:r w:rsidRPr="00D06BE5">
        <w:rPr>
          <w:rFonts w:cstheme="minorHAnsi"/>
        </w:rPr>
        <w:t>Perhaps sometime</w:t>
      </w:r>
      <w:r w:rsidR="00112F52" w:rsidRPr="00D06BE5">
        <w:rPr>
          <w:rFonts w:cstheme="minorHAnsi"/>
        </w:rPr>
        <w:t xml:space="preserve"> this week you will talk with</w:t>
      </w:r>
      <w:r w:rsidR="00870F61" w:rsidRPr="00D06BE5">
        <w:rPr>
          <w:rFonts w:cstheme="minorHAnsi"/>
        </w:rPr>
        <w:t xml:space="preserve"> God about</w:t>
      </w:r>
      <w:r w:rsidR="008B64A7" w:rsidRPr="00D06BE5">
        <w:rPr>
          <w:rFonts w:cstheme="minorHAnsi"/>
        </w:rPr>
        <w:t xml:space="preserve"> your commitment to live in reality. You might not </w:t>
      </w:r>
      <w:r w:rsidR="006424FC" w:rsidRPr="00D06BE5">
        <w:rPr>
          <w:rFonts w:cstheme="minorHAnsi"/>
        </w:rPr>
        <w:t xml:space="preserve">yet be </w:t>
      </w:r>
      <w:r w:rsidR="008B64A7" w:rsidRPr="00D06BE5">
        <w:rPr>
          <w:rFonts w:cstheme="minorHAnsi"/>
        </w:rPr>
        <w:t xml:space="preserve">ready </w:t>
      </w:r>
      <w:r w:rsidR="0043387E" w:rsidRPr="00D06BE5">
        <w:rPr>
          <w:rFonts w:cstheme="minorHAnsi"/>
        </w:rPr>
        <w:t>to live in reality</w:t>
      </w:r>
      <w:r w:rsidR="008B64A7" w:rsidRPr="00D06BE5">
        <w:rPr>
          <w:rFonts w:cstheme="minorHAnsi"/>
        </w:rPr>
        <w:t>, bu</w:t>
      </w:r>
      <w:r w:rsidR="00EF7F68" w:rsidRPr="00D06BE5">
        <w:rPr>
          <w:rFonts w:cstheme="minorHAnsi"/>
        </w:rPr>
        <w:t xml:space="preserve">t you can tell Him that, too. </w:t>
      </w:r>
      <w:r w:rsidR="005A199D" w:rsidRPr="00D06BE5">
        <w:rPr>
          <w:rFonts w:cstheme="minorHAnsi"/>
        </w:rPr>
        <w:t>Just</w:t>
      </w:r>
      <w:r w:rsidR="00EF7F68" w:rsidRPr="00D06BE5">
        <w:rPr>
          <w:rFonts w:cstheme="minorHAnsi"/>
        </w:rPr>
        <w:t xml:space="preserve"> ask Him to help you</w:t>
      </w:r>
      <w:r w:rsidR="008B64A7" w:rsidRPr="00D06BE5">
        <w:rPr>
          <w:rFonts w:cstheme="minorHAnsi"/>
        </w:rPr>
        <w:t xml:space="preserve">. </w:t>
      </w:r>
    </w:p>
    <w:p w14:paraId="6D7E9ACE" w14:textId="77777777" w:rsidR="00157497" w:rsidRPr="00D06BE5" w:rsidRDefault="00157497" w:rsidP="008E588E">
      <w:pPr>
        <w:spacing w:after="0" w:line="240" w:lineRule="auto"/>
        <w:jc w:val="both"/>
        <w:rPr>
          <w:rFonts w:cstheme="minorHAnsi"/>
        </w:rPr>
      </w:pPr>
      <w:bookmarkStart w:id="8" w:name="OLE_LINK17"/>
      <w:bookmarkStart w:id="9" w:name="OLE_LINK18"/>
      <w:bookmarkEnd w:id="6"/>
      <w:bookmarkEnd w:id="7"/>
    </w:p>
    <w:p w14:paraId="2D05B504" w14:textId="4709DEF1" w:rsidR="008B64A7" w:rsidRPr="00D06BE5" w:rsidRDefault="00975536" w:rsidP="008E588E">
      <w:pPr>
        <w:spacing w:after="0" w:line="240" w:lineRule="auto"/>
        <w:jc w:val="both"/>
        <w:rPr>
          <w:rFonts w:cstheme="minorHAnsi"/>
        </w:rPr>
      </w:pPr>
      <w:r w:rsidRPr="00D06BE5">
        <w:rPr>
          <w:rFonts w:cstheme="minorHAnsi"/>
        </w:rPr>
        <w:t>Comfort is meant to be</w:t>
      </w:r>
      <w:r w:rsidR="0067190A" w:rsidRPr="00D06BE5">
        <w:rPr>
          <w:rFonts w:cstheme="minorHAnsi"/>
        </w:rPr>
        <w:t xml:space="preserve"> a</w:t>
      </w:r>
      <w:r w:rsidRPr="00D06BE5">
        <w:rPr>
          <w:rFonts w:cstheme="minorHAnsi"/>
        </w:rPr>
        <w:t xml:space="preserve"> temporary</w:t>
      </w:r>
      <w:r w:rsidR="0067190A" w:rsidRPr="00D06BE5">
        <w:rPr>
          <w:rFonts w:cstheme="minorHAnsi"/>
        </w:rPr>
        <w:t xml:space="preserve"> place of rest</w:t>
      </w:r>
      <w:r w:rsidR="005B495C" w:rsidRPr="00D06BE5">
        <w:rPr>
          <w:rFonts w:cstheme="minorHAnsi"/>
        </w:rPr>
        <w:t xml:space="preserve"> </w:t>
      </w:r>
      <w:r w:rsidR="0067190A" w:rsidRPr="00D06BE5">
        <w:rPr>
          <w:rFonts w:cstheme="minorHAnsi"/>
        </w:rPr>
        <w:t>that is healing</w:t>
      </w:r>
      <w:r w:rsidR="00357235" w:rsidRPr="00D06BE5">
        <w:rPr>
          <w:rFonts w:cstheme="minorHAnsi"/>
        </w:rPr>
        <w:t xml:space="preserve"> and restorative</w:t>
      </w:r>
      <w:r w:rsidR="0067190A" w:rsidRPr="00D06BE5">
        <w:rPr>
          <w:rFonts w:cstheme="minorHAnsi"/>
        </w:rPr>
        <w:t>, but if you stay there</w:t>
      </w:r>
      <w:r w:rsidR="005B495C" w:rsidRPr="00D06BE5">
        <w:rPr>
          <w:rFonts w:cstheme="minorHAnsi"/>
        </w:rPr>
        <w:t>,</w:t>
      </w:r>
      <w:r w:rsidR="0067190A" w:rsidRPr="00D06BE5">
        <w:rPr>
          <w:rFonts w:cstheme="minorHAnsi"/>
        </w:rPr>
        <w:t xml:space="preserve"> y</w:t>
      </w:r>
      <w:r w:rsidR="008B64A7" w:rsidRPr="00D06BE5">
        <w:rPr>
          <w:rFonts w:cstheme="minorHAnsi"/>
        </w:rPr>
        <w:t>o</w:t>
      </w:r>
      <w:r w:rsidR="0067190A" w:rsidRPr="00D06BE5">
        <w:rPr>
          <w:rFonts w:cstheme="minorHAnsi"/>
        </w:rPr>
        <w:t xml:space="preserve">u will not </w:t>
      </w:r>
      <w:r w:rsidR="00DF3FCA" w:rsidRPr="00D06BE5">
        <w:rPr>
          <w:rFonts w:cstheme="minorHAnsi"/>
        </w:rPr>
        <w:t>discover</w:t>
      </w:r>
      <w:r w:rsidR="0067190A" w:rsidRPr="00D06BE5">
        <w:rPr>
          <w:rFonts w:cstheme="minorHAnsi"/>
        </w:rPr>
        <w:t xml:space="preserve"> your </w:t>
      </w:r>
      <w:r w:rsidR="00C4143E" w:rsidRPr="00D06BE5">
        <w:rPr>
          <w:rFonts w:cstheme="minorHAnsi"/>
        </w:rPr>
        <w:t xml:space="preserve">true </w:t>
      </w:r>
      <w:r w:rsidR="0067190A" w:rsidRPr="00D06BE5">
        <w:rPr>
          <w:rFonts w:cstheme="minorHAnsi"/>
        </w:rPr>
        <w:t xml:space="preserve">glory. </w:t>
      </w:r>
      <w:r w:rsidR="00F94F5C" w:rsidRPr="00D06BE5">
        <w:rPr>
          <w:rFonts w:cstheme="minorHAnsi"/>
        </w:rPr>
        <w:t xml:space="preserve">Continual comfort atrophies our ability to recognize and productively struggle with misorientation. </w:t>
      </w:r>
      <w:r w:rsidR="00E672A0" w:rsidRPr="00D06BE5">
        <w:rPr>
          <w:rFonts w:cstheme="minorHAnsi"/>
        </w:rPr>
        <w:t xml:space="preserve">In </w:t>
      </w:r>
      <w:r w:rsidR="009B190D" w:rsidRPr="00D06BE5">
        <w:rPr>
          <w:rFonts w:cstheme="minorHAnsi"/>
        </w:rPr>
        <w:t xml:space="preserve">a state of </w:t>
      </w:r>
      <w:r w:rsidR="00E672A0" w:rsidRPr="00D06BE5">
        <w:rPr>
          <w:rFonts w:cstheme="minorHAnsi"/>
        </w:rPr>
        <w:t>continual comfort</w:t>
      </w:r>
      <w:r w:rsidR="00264DB9" w:rsidRPr="00D06BE5">
        <w:rPr>
          <w:rFonts w:cstheme="minorHAnsi"/>
        </w:rPr>
        <w:t>,</w:t>
      </w:r>
      <w:r w:rsidR="00EC4817" w:rsidRPr="00D06BE5">
        <w:rPr>
          <w:rFonts w:cstheme="minorHAnsi"/>
        </w:rPr>
        <w:t xml:space="preserve"> we are like</w:t>
      </w:r>
      <w:r w:rsidR="008B64A7" w:rsidRPr="00D06BE5">
        <w:rPr>
          <w:rFonts w:cstheme="minorHAnsi"/>
        </w:rPr>
        <w:t xml:space="preserve"> womb</w:t>
      </w:r>
      <w:r w:rsidR="004F5484" w:rsidRPr="00D06BE5">
        <w:rPr>
          <w:rFonts w:cstheme="minorHAnsi"/>
        </w:rPr>
        <w:t>-</w:t>
      </w:r>
      <w:r w:rsidR="008B64A7" w:rsidRPr="00D06BE5">
        <w:rPr>
          <w:rFonts w:cstheme="minorHAnsi"/>
        </w:rPr>
        <w:t>child</w:t>
      </w:r>
      <w:r w:rsidR="00EC4817" w:rsidRPr="00D06BE5">
        <w:rPr>
          <w:rFonts w:cstheme="minorHAnsi"/>
        </w:rPr>
        <w:t>ren</w:t>
      </w:r>
      <w:r w:rsidR="004F5484" w:rsidRPr="00D06BE5">
        <w:rPr>
          <w:rFonts w:cstheme="minorHAnsi"/>
        </w:rPr>
        <w:t>,</w:t>
      </w:r>
      <w:r w:rsidR="008B64A7" w:rsidRPr="00D06BE5">
        <w:rPr>
          <w:rFonts w:cstheme="minorHAnsi"/>
        </w:rPr>
        <w:t xml:space="preserve"> supported </w:t>
      </w:r>
      <w:r w:rsidR="00771AEC" w:rsidRPr="00D06BE5">
        <w:rPr>
          <w:rFonts w:cstheme="minorHAnsi"/>
        </w:rPr>
        <w:t>without any effort on our part</w:t>
      </w:r>
      <w:r w:rsidR="008B64A7" w:rsidRPr="00D06BE5">
        <w:rPr>
          <w:rFonts w:cstheme="minorHAnsi"/>
        </w:rPr>
        <w:t xml:space="preserve">, living in darkness </w:t>
      </w:r>
      <w:r w:rsidR="00E672A0" w:rsidRPr="00D06BE5">
        <w:rPr>
          <w:rFonts w:cstheme="minorHAnsi"/>
        </w:rPr>
        <w:t>away from the light, lazy</w:t>
      </w:r>
      <w:r w:rsidR="008B64A7" w:rsidRPr="00D06BE5">
        <w:rPr>
          <w:rFonts w:cstheme="minorHAnsi"/>
        </w:rPr>
        <w:t xml:space="preserve"> and warm</w:t>
      </w:r>
      <w:r w:rsidR="00E8786C" w:rsidRPr="00D06BE5">
        <w:rPr>
          <w:rFonts w:cstheme="minorHAnsi"/>
        </w:rPr>
        <w:t xml:space="preserve">, </w:t>
      </w:r>
      <w:r w:rsidR="00FF368F" w:rsidRPr="00D06BE5">
        <w:rPr>
          <w:rFonts w:cstheme="minorHAnsi"/>
        </w:rPr>
        <w:t xml:space="preserve">stunted, </w:t>
      </w:r>
      <w:r w:rsidR="00E8786C" w:rsidRPr="00D06BE5">
        <w:rPr>
          <w:rFonts w:cstheme="minorHAnsi"/>
        </w:rPr>
        <w:t>without</w:t>
      </w:r>
      <w:r w:rsidR="008B64A7" w:rsidRPr="00D06BE5">
        <w:rPr>
          <w:rFonts w:cstheme="minorHAnsi"/>
        </w:rPr>
        <w:t xml:space="preserve"> responsibility, </w:t>
      </w:r>
      <w:r w:rsidR="00536649" w:rsidRPr="00D06BE5">
        <w:rPr>
          <w:rFonts w:cstheme="minorHAnsi"/>
        </w:rPr>
        <w:t>completely lacking in</w:t>
      </w:r>
      <w:r w:rsidR="008B64A7" w:rsidRPr="00D06BE5">
        <w:rPr>
          <w:rFonts w:cstheme="minorHAnsi"/>
        </w:rPr>
        <w:t xml:space="preserve"> strength </w:t>
      </w:r>
      <w:r w:rsidR="009E5DB3" w:rsidRPr="00D06BE5">
        <w:rPr>
          <w:rFonts w:cstheme="minorHAnsi"/>
        </w:rPr>
        <w:t>and</w:t>
      </w:r>
      <w:r w:rsidR="00AA4985" w:rsidRPr="00D06BE5">
        <w:rPr>
          <w:rFonts w:cstheme="minorHAnsi"/>
        </w:rPr>
        <w:t xml:space="preserve"> </w:t>
      </w:r>
      <w:r w:rsidRPr="00D06BE5">
        <w:rPr>
          <w:rFonts w:cstheme="minorHAnsi"/>
        </w:rPr>
        <w:t>skills</w:t>
      </w:r>
      <w:r w:rsidR="008B64A7" w:rsidRPr="00D06BE5">
        <w:rPr>
          <w:rFonts w:cstheme="minorHAnsi"/>
        </w:rPr>
        <w:t>.</w:t>
      </w:r>
      <w:r w:rsidR="0067190A" w:rsidRPr="00D06BE5">
        <w:rPr>
          <w:rFonts w:cstheme="minorHAnsi"/>
        </w:rPr>
        <w:t xml:space="preserve"> </w:t>
      </w:r>
      <w:r w:rsidR="009A0646" w:rsidRPr="00D06BE5">
        <w:rPr>
          <w:rFonts w:cstheme="minorHAnsi"/>
        </w:rPr>
        <w:t>Warm,</w:t>
      </w:r>
      <w:r w:rsidR="0087527A" w:rsidRPr="00D06BE5">
        <w:rPr>
          <w:rFonts w:cstheme="minorHAnsi"/>
        </w:rPr>
        <w:t xml:space="preserve"> comfortable,</w:t>
      </w:r>
      <w:r w:rsidR="009A0646" w:rsidRPr="00D06BE5">
        <w:rPr>
          <w:rFonts w:cstheme="minorHAnsi"/>
        </w:rPr>
        <w:t xml:space="preserve"> and</w:t>
      </w:r>
      <w:r w:rsidR="0087527A" w:rsidRPr="00D06BE5">
        <w:rPr>
          <w:rFonts w:cstheme="minorHAnsi"/>
        </w:rPr>
        <w:t xml:space="preserve"> effortless living</w:t>
      </w:r>
      <w:r w:rsidR="0067190A" w:rsidRPr="00D06BE5">
        <w:rPr>
          <w:rFonts w:cstheme="minorHAnsi"/>
        </w:rPr>
        <w:t xml:space="preserve"> </w:t>
      </w:r>
      <w:r w:rsidR="00C278FC" w:rsidRPr="00D06BE5">
        <w:rPr>
          <w:rFonts w:cstheme="minorHAnsi"/>
        </w:rPr>
        <w:t>may sound</w:t>
      </w:r>
      <w:r w:rsidR="0067190A" w:rsidRPr="00D06BE5">
        <w:rPr>
          <w:rFonts w:cstheme="minorHAnsi"/>
        </w:rPr>
        <w:t xml:space="preserve"> delightful</w:t>
      </w:r>
      <w:r w:rsidR="00560580" w:rsidRPr="00D06BE5">
        <w:rPr>
          <w:rFonts w:cstheme="minorHAnsi"/>
        </w:rPr>
        <w:t xml:space="preserve"> at first</w:t>
      </w:r>
      <w:r w:rsidR="0067190A" w:rsidRPr="00D06BE5">
        <w:rPr>
          <w:rFonts w:cstheme="minorHAnsi"/>
        </w:rPr>
        <w:t>, but it becomes</w:t>
      </w:r>
      <w:r w:rsidR="008B64A7" w:rsidRPr="00D06BE5">
        <w:rPr>
          <w:rFonts w:cstheme="minorHAnsi"/>
        </w:rPr>
        <w:t xml:space="preserve"> a walking death. </w:t>
      </w:r>
      <w:r w:rsidR="0067190A" w:rsidRPr="00D06BE5">
        <w:rPr>
          <w:rFonts w:cstheme="minorHAnsi"/>
        </w:rPr>
        <w:t>No growing creatu</w:t>
      </w:r>
      <w:r w:rsidR="007A01DF" w:rsidRPr="00D06BE5">
        <w:rPr>
          <w:rFonts w:cstheme="minorHAnsi"/>
        </w:rPr>
        <w:t>re is</w:t>
      </w:r>
      <w:r w:rsidR="00D73DBA" w:rsidRPr="00D06BE5">
        <w:rPr>
          <w:rFonts w:cstheme="minorHAnsi"/>
        </w:rPr>
        <w:t xml:space="preserve"> designed to remain in the womb-</w:t>
      </w:r>
      <w:r w:rsidR="00560580" w:rsidRPr="00D06BE5">
        <w:rPr>
          <w:rFonts w:cstheme="minorHAnsi"/>
        </w:rPr>
        <w:t>child condition</w:t>
      </w:r>
      <w:r w:rsidR="007A01DF" w:rsidRPr="00D06BE5">
        <w:rPr>
          <w:rFonts w:cstheme="minorHAnsi"/>
        </w:rPr>
        <w:t>.</w:t>
      </w:r>
      <w:r w:rsidR="00A9277F" w:rsidRPr="00D06BE5">
        <w:rPr>
          <w:rFonts w:cstheme="minorHAnsi"/>
        </w:rPr>
        <w:t xml:space="preserve"> </w:t>
      </w:r>
    </w:p>
    <w:bookmarkEnd w:id="8"/>
    <w:bookmarkEnd w:id="9"/>
    <w:p w14:paraId="4EFE2EBF" w14:textId="77777777" w:rsidR="006C009D" w:rsidRPr="00D06BE5" w:rsidRDefault="006C009D" w:rsidP="008E588E">
      <w:pPr>
        <w:spacing w:after="0" w:line="240" w:lineRule="auto"/>
        <w:jc w:val="both"/>
        <w:rPr>
          <w:rFonts w:cstheme="minorHAnsi"/>
        </w:rPr>
      </w:pPr>
    </w:p>
    <w:p w14:paraId="7D8389E2" w14:textId="77777777" w:rsidR="0009334D" w:rsidRDefault="00975536" w:rsidP="008E588E">
      <w:pPr>
        <w:spacing w:after="0" w:line="240" w:lineRule="auto"/>
        <w:jc w:val="both"/>
        <w:rPr>
          <w:rFonts w:cstheme="minorHAnsi"/>
        </w:rPr>
      </w:pPr>
      <w:r w:rsidRPr="00D06BE5">
        <w:rPr>
          <w:rFonts w:cstheme="minorHAnsi"/>
        </w:rPr>
        <w:t>Our culture</w:t>
      </w:r>
      <w:r w:rsidR="00AC4C88" w:rsidRPr="00D06BE5">
        <w:rPr>
          <w:rFonts w:cstheme="minorHAnsi"/>
        </w:rPr>
        <w:t xml:space="preserve"> </w:t>
      </w:r>
      <w:r w:rsidRPr="00D06BE5">
        <w:rPr>
          <w:rFonts w:cstheme="minorHAnsi"/>
        </w:rPr>
        <w:t xml:space="preserve">teaches </w:t>
      </w:r>
      <w:r w:rsidR="009E5DB3" w:rsidRPr="00D06BE5">
        <w:rPr>
          <w:rFonts w:cstheme="minorHAnsi"/>
        </w:rPr>
        <w:t xml:space="preserve">that </w:t>
      </w:r>
      <w:r w:rsidR="00264DB9" w:rsidRPr="00D06BE5">
        <w:rPr>
          <w:rFonts w:cstheme="minorHAnsi"/>
        </w:rPr>
        <w:t xml:space="preserve">living as womb-children </w:t>
      </w:r>
      <w:r w:rsidR="009E5DB3" w:rsidRPr="00D06BE5">
        <w:rPr>
          <w:rFonts w:cstheme="minorHAnsi"/>
        </w:rPr>
        <w:t>is</w:t>
      </w:r>
      <w:r w:rsidR="00264DB9" w:rsidRPr="00D06BE5">
        <w:rPr>
          <w:rFonts w:cstheme="minorHAnsi"/>
        </w:rPr>
        <w:t xml:space="preserve"> ideal</w:t>
      </w:r>
      <w:r w:rsidRPr="00D06BE5">
        <w:rPr>
          <w:rFonts w:cstheme="minorHAnsi"/>
        </w:rPr>
        <w:t xml:space="preserve">. </w:t>
      </w:r>
      <w:r w:rsidR="008B64A7" w:rsidRPr="00D06BE5">
        <w:rPr>
          <w:rFonts w:cstheme="minorHAnsi"/>
        </w:rPr>
        <w:t>We</w:t>
      </w:r>
      <w:r w:rsidR="00EF7F68" w:rsidRPr="00D06BE5">
        <w:rPr>
          <w:rFonts w:cstheme="minorHAnsi"/>
        </w:rPr>
        <w:t xml:space="preserve"> are taught to</w:t>
      </w:r>
      <w:r w:rsidR="008B64A7" w:rsidRPr="00D06BE5">
        <w:rPr>
          <w:rFonts w:cstheme="minorHAnsi"/>
        </w:rPr>
        <w:t xml:space="preserve"> judge disc</w:t>
      </w:r>
      <w:r w:rsidR="00870F61" w:rsidRPr="00D06BE5">
        <w:rPr>
          <w:rFonts w:cstheme="minorHAnsi"/>
        </w:rPr>
        <w:t>omfort,</w:t>
      </w:r>
      <w:r w:rsidRPr="00D06BE5">
        <w:rPr>
          <w:rFonts w:cstheme="minorHAnsi"/>
        </w:rPr>
        <w:t xml:space="preserve"> suffering</w:t>
      </w:r>
      <w:r w:rsidR="00870F61" w:rsidRPr="00D06BE5">
        <w:rPr>
          <w:rFonts w:cstheme="minorHAnsi"/>
        </w:rPr>
        <w:t>, or adverse events</w:t>
      </w:r>
      <w:r w:rsidRPr="00D06BE5">
        <w:rPr>
          <w:rFonts w:cstheme="minorHAnsi"/>
        </w:rPr>
        <w:t xml:space="preserve"> </w:t>
      </w:r>
      <w:r w:rsidR="00BB69BF" w:rsidRPr="00D06BE5">
        <w:rPr>
          <w:rFonts w:cstheme="minorHAnsi"/>
        </w:rPr>
        <w:t>as</w:t>
      </w:r>
      <w:r w:rsidRPr="00D06BE5">
        <w:rPr>
          <w:rFonts w:cstheme="minorHAnsi"/>
        </w:rPr>
        <w:t xml:space="preserve"> bad. </w:t>
      </w:r>
      <w:r w:rsidR="009E5DB3" w:rsidRPr="00D06BE5">
        <w:rPr>
          <w:rFonts w:cstheme="minorHAnsi"/>
        </w:rPr>
        <w:t xml:space="preserve">Through </w:t>
      </w:r>
      <w:r w:rsidR="00655C04" w:rsidRPr="00D06BE5">
        <w:rPr>
          <w:rFonts w:cstheme="minorHAnsi"/>
        </w:rPr>
        <w:t xml:space="preserve">our </w:t>
      </w:r>
      <w:r w:rsidR="009E5DB3" w:rsidRPr="00D06BE5">
        <w:rPr>
          <w:rFonts w:cstheme="minorHAnsi"/>
        </w:rPr>
        <w:t>KF training</w:t>
      </w:r>
      <w:r w:rsidR="00655C04" w:rsidRPr="00D06BE5">
        <w:rPr>
          <w:rFonts w:cstheme="minorHAnsi"/>
        </w:rPr>
        <w:t>,</w:t>
      </w:r>
      <w:r w:rsidR="009E5DB3" w:rsidRPr="00D06BE5">
        <w:rPr>
          <w:rFonts w:cstheme="minorHAnsi"/>
        </w:rPr>
        <w:t xml:space="preserve"> we</w:t>
      </w:r>
      <w:r w:rsidR="00015DEA" w:rsidRPr="00D06BE5">
        <w:rPr>
          <w:rFonts w:cstheme="minorHAnsi"/>
        </w:rPr>
        <w:t xml:space="preserve"> now</w:t>
      </w:r>
      <w:r w:rsidR="007A01DF" w:rsidRPr="00D06BE5">
        <w:rPr>
          <w:rFonts w:cstheme="minorHAnsi"/>
        </w:rPr>
        <w:t xml:space="preserve"> know how</w:t>
      </w:r>
      <w:r w:rsidR="008B64A7" w:rsidRPr="00D06BE5">
        <w:rPr>
          <w:rFonts w:cstheme="minorHAnsi"/>
        </w:rPr>
        <w:t xml:space="preserve"> craz</w:t>
      </w:r>
      <w:r w:rsidR="00FF2A48" w:rsidRPr="00D06BE5">
        <w:rPr>
          <w:rFonts w:cstheme="minorHAnsi"/>
        </w:rPr>
        <w:t>y</w:t>
      </w:r>
      <w:r w:rsidR="007A01DF" w:rsidRPr="00D06BE5">
        <w:rPr>
          <w:rFonts w:cstheme="minorHAnsi"/>
        </w:rPr>
        <w:t xml:space="preserve"> this is</w:t>
      </w:r>
      <w:r w:rsidR="00FF2A48" w:rsidRPr="00D06BE5">
        <w:rPr>
          <w:rFonts w:cstheme="minorHAnsi"/>
        </w:rPr>
        <w:t>, but</w:t>
      </w:r>
      <w:r w:rsidR="00015DEA" w:rsidRPr="00D06BE5">
        <w:rPr>
          <w:rFonts w:cstheme="minorHAnsi"/>
        </w:rPr>
        <w:t xml:space="preserve"> we </w:t>
      </w:r>
      <w:r w:rsidR="009E5DB3" w:rsidRPr="00D06BE5">
        <w:rPr>
          <w:rFonts w:cstheme="minorHAnsi"/>
        </w:rPr>
        <w:t>also recognize</w:t>
      </w:r>
      <w:r w:rsidR="007A01DF" w:rsidRPr="00D06BE5">
        <w:rPr>
          <w:rFonts w:cstheme="minorHAnsi"/>
        </w:rPr>
        <w:t xml:space="preserve"> that</w:t>
      </w:r>
      <w:r w:rsidR="00FF2A48" w:rsidRPr="00D06BE5">
        <w:rPr>
          <w:rFonts w:cstheme="minorHAnsi"/>
        </w:rPr>
        <w:t xml:space="preserve"> </w:t>
      </w:r>
      <w:r w:rsidR="0088299B" w:rsidRPr="00D06BE5">
        <w:rPr>
          <w:rFonts w:cstheme="minorHAnsi"/>
        </w:rPr>
        <w:t>the market economy and our institutions</w:t>
      </w:r>
      <w:r w:rsidR="00FF2A48" w:rsidRPr="00D06BE5">
        <w:rPr>
          <w:rFonts w:cstheme="minorHAnsi"/>
        </w:rPr>
        <w:t xml:space="preserve"> are not stupid</w:t>
      </w:r>
      <w:r w:rsidR="005530BA" w:rsidRPr="00D06BE5">
        <w:rPr>
          <w:rFonts w:cstheme="minorHAnsi"/>
        </w:rPr>
        <w:t xml:space="preserve">. </w:t>
      </w:r>
      <w:bookmarkStart w:id="10" w:name="_Hlk83724836"/>
      <w:r w:rsidR="00E71868" w:rsidRPr="00D06BE5">
        <w:rPr>
          <w:rFonts w:cstheme="minorHAnsi"/>
        </w:rPr>
        <w:t>They teach us that comfort is our right</w:t>
      </w:r>
      <w:r w:rsidR="005030B3" w:rsidRPr="00D06BE5">
        <w:rPr>
          <w:rFonts w:cstheme="minorHAnsi"/>
        </w:rPr>
        <w:t>,</w:t>
      </w:r>
      <w:r w:rsidR="00E71868" w:rsidRPr="00D06BE5">
        <w:rPr>
          <w:rFonts w:cstheme="minorHAnsi"/>
        </w:rPr>
        <w:t xml:space="preserve"> </w:t>
      </w:r>
      <w:r w:rsidR="00087319" w:rsidRPr="00D06BE5">
        <w:rPr>
          <w:rFonts w:cstheme="minorHAnsi"/>
        </w:rPr>
        <w:t>and they are ready to offer us the comfort we covet if we are willing spend</w:t>
      </w:r>
      <w:r w:rsidR="00E71868" w:rsidRPr="00D06BE5">
        <w:rPr>
          <w:rFonts w:cstheme="minorHAnsi"/>
        </w:rPr>
        <w:t xml:space="preserve"> our resources</w:t>
      </w:r>
      <w:r w:rsidR="00087319" w:rsidRPr="00D06BE5">
        <w:rPr>
          <w:rFonts w:cstheme="minorHAnsi"/>
        </w:rPr>
        <w:t>. If the people driving the market economy and institutions are uncomfortable</w:t>
      </w:r>
      <w:r w:rsidR="006424FC" w:rsidRPr="00D06BE5">
        <w:rPr>
          <w:rFonts w:cstheme="minorHAnsi"/>
        </w:rPr>
        <w:t>,</w:t>
      </w:r>
      <w:r w:rsidR="002B79D2" w:rsidRPr="00D06BE5">
        <w:rPr>
          <w:rFonts w:cstheme="minorHAnsi"/>
        </w:rPr>
        <w:t xml:space="preserve"> </w:t>
      </w:r>
      <w:r w:rsidR="00187A8A" w:rsidRPr="00D06BE5">
        <w:rPr>
          <w:rFonts w:cstheme="minorHAnsi"/>
        </w:rPr>
        <w:t xml:space="preserve">they feel </w:t>
      </w:r>
      <w:r w:rsidR="002B79D2" w:rsidRPr="00D06BE5">
        <w:rPr>
          <w:rFonts w:cstheme="minorHAnsi"/>
        </w:rPr>
        <w:t xml:space="preserve">it is their right to </w:t>
      </w:r>
      <w:r w:rsidR="00087319" w:rsidRPr="00D06BE5">
        <w:rPr>
          <w:rFonts w:cstheme="minorHAnsi"/>
        </w:rPr>
        <w:t xml:space="preserve">conscript our </w:t>
      </w:r>
      <w:r w:rsidR="00087319" w:rsidRPr="00D06BE5">
        <w:rPr>
          <w:rFonts w:cstheme="minorHAnsi"/>
        </w:rPr>
        <w:lastRenderedPageBreak/>
        <w:t>resources to regain their comfort</w:t>
      </w:r>
      <w:r w:rsidR="00FF2A48" w:rsidRPr="00D06BE5">
        <w:rPr>
          <w:rFonts w:cstheme="minorHAnsi"/>
        </w:rPr>
        <w:t>.</w:t>
      </w:r>
      <w:bookmarkEnd w:id="10"/>
      <w:r w:rsidR="00FF2A48" w:rsidRPr="00D06BE5">
        <w:rPr>
          <w:rFonts w:cstheme="minorHAnsi"/>
        </w:rPr>
        <w:t xml:space="preserve"> When we are not comfortable</w:t>
      </w:r>
      <w:r w:rsidR="00EF7F68" w:rsidRPr="00D06BE5">
        <w:rPr>
          <w:rFonts w:cstheme="minorHAnsi"/>
        </w:rPr>
        <w:t xml:space="preserve"> o</w:t>
      </w:r>
      <w:r w:rsidR="009D1E2D" w:rsidRPr="00D06BE5">
        <w:rPr>
          <w:rFonts w:cstheme="minorHAnsi"/>
        </w:rPr>
        <w:t xml:space="preserve">r </w:t>
      </w:r>
      <w:r w:rsidR="00264DB9" w:rsidRPr="00D06BE5">
        <w:rPr>
          <w:rFonts w:cstheme="minorHAnsi"/>
        </w:rPr>
        <w:t xml:space="preserve">do not </w:t>
      </w:r>
      <w:r w:rsidR="009D1E2D" w:rsidRPr="00D06BE5">
        <w:rPr>
          <w:rFonts w:cstheme="minorHAnsi"/>
        </w:rPr>
        <w:t xml:space="preserve">get the </w:t>
      </w:r>
      <w:proofErr w:type="gramStart"/>
      <w:r w:rsidR="009D1E2D" w:rsidRPr="00D06BE5">
        <w:rPr>
          <w:rFonts w:cstheme="minorHAnsi"/>
        </w:rPr>
        <w:t>support</w:t>
      </w:r>
      <w:proofErr w:type="gramEnd"/>
      <w:r w:rsidR="009D1E2D" w:rsidRPr="00D06BE5">
        <w:rPr>
          <w:rFonts w:cstheme="minorHAnsi"/>
        </w:rPr>
        <w:t xml:space="preserve"> we imagine</w:t>
      </w:r>
      <w:r w:rsidR="00EF7F68" w:rsidRPr="00D06BE5">
        <w:rPr>
          <w:rFonts w:cstheme="minorHAnsi"/>
        </w:rPr>
        <w:t xml:space="preserve"> we deserve</w:t>
      </w:r>
      <w:r w:rsidR="00112F52" w:rsidRPr="00D06BE5">
        <w:rPr>
          <w:rFonts w:cstheme="minorHAnsi"/>
        </w:rPr>
        <w:t>,</w:t>
      </w:r>
      <w:r w:rsidR="00FF2A48" w:rsidRPr="00D06BE5">
        <w:rPr>
          <w:rFonts w:cstheme="minorHAnsi"/>
        </w:rPr>
        <w:t xml:space="preserve"> we</w:t>
      </w:r>
      <w:r w:rsidR="008B64A7" w:rsidRPr="00D06BE5">
        <w:rPr>
          <w:rFonts w:cstheme="minorHAnsi"/>
        </w:rPr>
        <w:t xml:space="preserve"> feel n</w:t>
      </w:r>
      <w:r w:rsidR="00FF2A48" w:rsidRPr="00D06BE5">
        <w:rPr>
          <w:rFonts w:cstheme="minorHAnsi"/>
        </w:rPr>
        <w:t>eglected</w:t>
      </w:r>
      <w:r w:rsidRPr="00D06BE5">
        <w:rPr>
          <w:rFonts w:cstheme="minorHAnsi"/>
        </w:rPr>
        <w:t xml:space="preserve"> or depressed</w:t>
      </w:r>
      <w:r w:rsidR="00FF368F" w:rsidRPr="00D06BE5">
        <w:rPr>
          <w:rFonts w:cstheme="minorHAnsi"/>
        </w:rPr>
        <w:t xml:space="preserve"> and </w:t>
      </w:r>
      <w:r w:rsidR="00C93C5C" w:rsidRPr="00D06BE5">
        <w:rPr>
          <w:rFonts w:cstheme="minorHAnsi"/>
        </w:rPr>
        <w:t xml:space="preserve">are </w:t>
      </w:r>
      <w:r w:rsidR="00FF368F" w:rsidRPr="00D06BE5">
        <w:rPr>
          <w:rFonts w:cstheme="minorHAnsi"/>
        </w:rPr>
        <w:t>compelled</w:t>
      </w:r>
      <w:r w:rsidR="008B64A7" w:rsidRPr="00D06BE5">
        <w:rPr>
          <w:rFonts w:cstheme="minorHAnsi"/>
        </w:rPr>
        <w:t xml:space="preserve"> to spend</w:t>
      </w:r>
      <w:r w:rsidR="002B79D2" w:rsidRPr="00D06BE5">
        <w:rPr>
          <w:rFonts w:cstheme="minorHAnsi"/>
        </w:rPr>
        <w:t xml:space="preserve"> and push</w:t>
      </w:r>
      <w:r w:rsidR="00235BBC" w:rsidRPr="00D06BE5">
        <w:rPr>
          <w:rFonts w:cstheme="minorHAnsi"/>
        </w:rPr>
        <w:t>.</w:t>
      </w:r>
      <w:r w:rsidR="00C278FC" w:rsidRPr="00D06BE5">
        <w:rPr>
          <w:rFonts w:cstheme="minorHAnsi"/>
        </w:rPr>
        <w:t xml:space="preserve"> We</w:t>
      </w:r>
      <w:r w:rsidR="00FF2A48" w:rsidRPr="00D06BE5">
        <w:rPr>
          <w:rFonts w:cstheme="minorHAnsi"/>
        </w:rPr>
        <w:t xml:space="preserve"> </w:t>
      </w:r>
      <w:proofErr w:type="spellStart"/>
      <w:r w:rsidR="00FF2A48" w:rsidRPr="00D06BE5">
        <w:rPr>
          <w:rFonts w:cstheme="minorHAnsi"/>
        </w:rPr>
        <w:t>relieve</w:t>
      </w:r>
      <w:proofErr w:type="spellEnd"/>
      <w:r w:rsidR="0088299B" w:rsidRPr="00D06BE5">
        <w:rPr>
          <w:rFonts w:cstheme="minorHAnsi"/>
        </w:rPr>
        <w:t xml:space="preserve"> </w:t>
      </w:r>
      <w:r w:rsidR="001B7EB7" w:rsidRPr="00D06BE5">
        <w:rPr>
          <w:rFonts w:cstheme="minorHAnsi"/>
        </w:rPr>
        <w:t>our discomfort</w:t>
      </w:r>
      <w:r w:rsidR="007A01DF" w:rsidRPr="00D06BE5">
        <w:rPr>
          <w:rFonts w:cstheme="minorHAnsi"/>
        </w:rPr>
        <w:t xml:space="preserve"> by</w:t>
      </w:r>
      <w:r w:rsidR="00D36E74" w:rsidRPr="00D06BE5">
        <w:rPr>
          <w:rFonts w:cstheme="minorHAnsi"/>
        </w:rPr>
        <w:t xml:space="preserve"> </w:t>
      </w:r>
      <w:r w:rsidR="00AC6F97" w:rsidRPr="00D06BE5">
        <w:rPr>
          <w:rFonts w:cstheme="minorHAnsi"/>
        </w:rPr>
        <w:t xml:space="preserve">engaging in </w:t>
      </w:r>
      <w:r w:rsidR="00D36E74" w:rsidRPr="00D06BE5">
        <w:rPr>
          <w:rFonts w:cstheme="minorHAnsi"/>
        </w:rPr>
        <w:t>a kind of false circulation,</w:t>
      </w:r>
      <w:r w:rsidR="00EF7F68" w:rsidRPr="00D06BE5">
        <w:rPr>
          <w:rFonts w:cstheme="minorHAnsi"/>
        </w:rPr>
        <w:t xml:space="preserve"> </w:t>
      </w:r>
      <w:r w:rsidR="007A01DF" w:rsidRPr="00D06BE5">
        <w:rPr>
          <w:rFonts w:cstheme="minorHAnsi"/>
        </w:rPr>
        <w:t>spending resources</w:t>
      </w:r>
      <w:r w:rsidR="00C4143E" w:rsidRPr="00D06BE5">
        <w:rPr>
          <w:rFonts w:cstheme="minorHAnsi"/>
        </w:rPr>
        <w:t xml:space="preserve"> and energy</w:t>
      </w:r>
      <w:r w:rsidR="00112F52" w:rsidRPr="00D06BE5">
        <w:rPr>
          <w:rFonts w:cstheme="minorHAnsi"/>
        </w:rPr>
        <w:t xml:space="preserve"> in ways that</w:t>
      </w:r>
      <w:r w:rsidR="00EF7F68" w:rsidRPr="00D06BE5">
        <w:rPr>
          <w:rFonts w:cstheme="minorHAnsi"/>
        </w:rPr>
        <w:t xml:space="preserve"> feed our illusions about </w:t>
      </w:r>
      <w:r w:rsidR="001A2A95" w:rsidRPr="00D06BE5">
        <w:rPr>
          <w:rFonts w:cstheme="minorHAnsi"/>
        </w:rPr>
        <w:t xml:space="preserve">who we are </w:t>
      </w:r>
      <w:r w:rsidR="00E71868" w:rsidRPr="00D06BE5">
        <w:rPr>
          <w:rFonts w:cstheme="minorHAnsi"/>
        </w:rPr>
        <w:t>and what we deserve</w:t>
      </w:r>
      <w:r w:rsidR="00D36E74" w:rsidRPr="00D06BE5">
        <w:rPr>
          <w:rFonts w:cstheme="minorHAnsi"/>
        </w:rPr>
        <w:t>.</w:t>
      </w:r>
    </w:p>
    <w:p w14:paraId="754A4A5D" w14:textId="77777777" w:rsidR="0009334D" w:rsidRDefault="0009334D" w:rsidP="008E588E">
      <w:pPr>
        <w:spacing w:after="0" w:line="240" w:lineRule="auto"/>
        <w:jc w:val="both"/>
        <w:rPr>
          <w:rFonts w:cstheme="minorHAnsi"/>
        </w:rPr>
      </w:pPr>
    </w:p>
    <w:p w14:paraId="23C0AA10" w14:textId="69A4E0A0" w:rsidR="005530BA" w:rsidRPr="00D06BE5" w:rsidRDefault="00575D13" w:rsidP="008E588E">
      <w:pPr>
        <w:spacing w:after="0" w:line="240" w:lineRule="auto"/>
        <w:jc w:val="both"/>
        <w:rPr>
          <w:rFonts w:cstheme="minorHAnsi"/>
        </w:rPr>
      </w:pPr>
      <w:r w:rsidRPr="00D06BE5">
        <w:rPr>
          <w:rFonts w:cstheme="minorHAnsi"/>
        </w:rPr>
        <w:t xml:space="preserve">There will always be suffering in the world and in our lives. When we </w:t>
      </w:r>
      <w:proofErr w:type="gramStart"/>
      <w:r w:rsidRPr="00D06BE5">
        <w:rPr>
          <w:rFonts w:cstheme="minorHAnsi"/>
        </w:rPr>
        <w:t>live in reality, we</w:t>
      </w:r>
      <w:proofErr w:type="gramEnd"/>
      <w:r w:rsidRPr="00D06BE5">
        <w:rPr>
          <w:rFonts w:cstheme="minorHAnsi"/>
        </w:rPr>
        <w:t xml:space="preserve"> embrace </w:t>
      </w:r>
      <w:r w:rsidRPr="0009334D">
        <w:rPr>
          <w:rFonts w:cstheme="minorHAnsi"/>
        </w:rPr>
        <w:t>that fact—</w:t>
      </w:r>
      <w:r w:rsidRPr="00D06BE5">
        <w:rPr>
          <w:rFonts w:cstheme="minorHAnsi"/>
        </w:rPr>
        <w:t xml:space="preserve">in other words, we believe it. </w:t>
      </w:r>
      <w:r w:rsidR="008B64A7" w:rsidRPr="00D06BE5">
        <w:rPr>
          <w:rFonts w:cstheme="minorHAnsi"/>
        </w:rPr>
        <w:t xml:space="preserve">Suffering and discomfort are part of </w:t>
      </w:r>
      <w:r w:rsidR="00AC6F97" w:rsidRPr="00D06BE5">
        <w:rPr>
          <w:rFonts w:cstheme="minorHAnsi"/>
        </w:rPr>
        <w:t xml:space="preserve">our </w:t>
      </w:r>
      <w:r w:rsidR="00212AF6" w:rsidRPr="00D06BE5">
        <w:rPr>
          <w:rFonts w:cstheme="minorHAnsi"/>
        </w:rPr>
        <w:t xml:space="preserve">birthing process and </w:t>
      </w:r>
      <w:r w:rsidR="00264DB9" w:rsidRPr="00D06BE5">
        <w:rPr>
          <w:rFonts w:cstheme="minorHAnsi"/>
        </w:rPr>
        <w:t>will continue</w:t>
      </w:r>
      <w:r w:rsidR="008B64A7" w:rsidRPr="00D06BE5">
        <w:rPr>
          <w:rFonts w:cstheme="minorHAnsi"/>
        </w:rPr>
        <w:t xml:space="preserve"> throughout our entire experience as material creatures. </w:t>
      </w:r>
      <w:r w:rsidR="0088299B" w:rsidRPr="00D06BE5">
        <w:rPr>
          <w:rFonts w:cstheme="minorHAnsi"/>
        </w:rPr>
        <w:t>However, we</w:t>
      </w:r>
      <w:r w:rsidR="008B64A7" w:rsidRPr="00D06BE5">
        <w:rPr>
          <w:rFonts w:cstheme="minorHAnsi"/>
        </w:rPr>
        <w:t xml:space="preserve"> can run aw</w:t>
      </w:r>
      <w:r w:rsidR="005530BA" w:rsidRPr="00D06BE5">
        <w:rPr>
          <w:rFonts w:cstheme="minorHAnsi"/>
        </w:rPr>
        <w:t xml:space="preserve">ay from our birthing </w:t>
      </w:r>
      <w:r w:rsidR="00211746" w:rsidRPr="00D06BE5">
        <w:rPr>
          <w:rFonts w:cstheme="minorHAnsi"/>
        </w:rPr>
        <w:t xml:space="preserve">process. </w:t>
      </w:r>
      <w:bookmarkStart w:id="11" w:name="OLE_LINK19"/>
      <w:bookmarkStart w:id="12" w:name="OLE_LINK20"/>
      <w:r w:rsidR="004A6CD0" w:rsidRPr="00D06BE5">
        <w:rPr>
          <w:rFonts w:cstheme="minorHAnsi"/>
        </w:rPr>
        <w:t>For example, w</w:t>
      </w:r>
      <w:r w:rsidR="00211746" w:rsidRPr="00D06BE5">
        <w:rPr>
          <w:rFonts w:cstheme="minorHAnsi"/>
        </w:rPr>
        <w:t>e</w:t>
      </w:r>
      <w:r w:rsidR="00E52CF7" w:rsidRPr="00D06BE5">
        <w:rPr>
          <w:rFonts w:cstheme="minorHAnsi"/>
        </w:rPr>
        <w:t xml:space="preserve"> can ignore</w:t>
      </w:r>
      <w:r w:rsidR="0040278F" w:rsidRPr="00D06BE5">
        <w:rPr>
          <w:rFonts w:cstheme="minorHAnsi"/>
        </w:rPr>
        <w:t xml:space="preserve"> conscious tension</w:t>
      </w:r>
      <w:r w:rsidR="00525356" w:rsidRPr="00D06BE5">
        <w:rPr>
          <w:rFonts w:cstheme="minorHAnsi"/>
        </w:rPr>
        <w:t xml:space="preserve">, </w:t>
      </w:r>
      <w:r w:rsidR="00AC4C88" w:rsidRPr="00D06BE5">
        <w:rPr>
          <w:rFonts w:cstheme="minorHAnsi"/>
        </w:rPr>
        <w:t>or we can</w:t>
      </w:r>
      <w:r w:rsidR="005A0FE6" w:rsidRPr="00D06BE5">
        <w:rPr>
          <w:rFonts w:cstheme="minorHAnsi"/>
        </w:rPr>
        <w:t xml:space="preserve"> </w:t>
      </w:r>
      <w:r w:rsidR="00E97129" w:rsidRPr="00D06BE5">
        <w:rPr>
          <w:rFonts w:cstheme="minorHAnsi"/>
        </w:rPr>
        <w:t xml:space="preserve">distract </w:t>
      </w:r>
      <w:r w:rsidR="005A0FE6" w:rsidRPr="00D06BE5">
        <w:rPr>
          <w:rFonts w:cstheme="minorHAnsi"/>
        </w:rPr>
        <w:t xml:space="preserve">and </w:t>
      </w:r>
      <w:r w:rsidR="00E97129" w:rsidRPr="00D06BE5">
        <w:rPr>
          <w:rFonts w:cstheme="minorHAnsi"/>
        </w:rPr>
        <w:t>medicate</w:t>
      </w:r>
      <w:r w:rsidR="00E52CF7" w:rsidRPr="00D06BE5">
        <w:rPr>
          <w:rFonts w:cstheme="minorHAnsi"/>
        </w:rPr>
        <w:t xml:space="preserve"> ourselves</w:t>
      </w:r>
      <w:r w:rsidR="00E65F02" w:rsidRPr="00D06BE5">
        <w:rPr>
          <w:rFonts w:cstheme="minorHAnsi"/>
        </w:rPr>
        <w:t xml:space="preserve"> </w:t>
      </w:r>
      <w:r w:rsidR="00C93C5C" w:rsidRPr="00D06BE5">
        <w:rPr>
          <w:rFonts w:cstheme="minorHAnsi"/>
        </w:rPr>
        <w:t>with</w:t>
      </w:r>
      <w:r w:rsidR="00EF7F68" w:rsidRPr="00D06BE5">
        <w:rPr>
          <w:rFonts w:cstheme="minorHAnsi"/>
        </w:rPr>
        <w:t xml:space="preserve"> </w:t>
      </w:r>
      <w:r w:rsidR="00E5281D" w:rsidRPr="00D06BE5">
        <w:rPr>
          <w:rFonts w:cstheme="minorHAnsi"/>
        </w:rPr>
        <w:t>addictive behaviors</w:t>
      </w:r>
      <w:r w:rsidR="00C93C5C" w:rsidRPr="00D06BE5">
        <w:rPr>
          <w:rFonts w:cstheme="minorHAnsi"/>
        </w:rPr>
        <w:t xml:space="preserve"> and chemicals</w:t>
      </w:r>
      <w:r w:rsidR="008B64A7" w:rsidRPr="00D06BE5">
        <w:rPr>
          <w:rFonts w:cstheme="minorHAnsi"/>
        </w:rPr>
        <w:t>.</w:t>
      </w:r>
      <w:r w:rsidR="00015DEA" w:rsidRPr="00D06BE5">
        <w:rPr>
          <w:rFonts w:cstheme="minorHAnsi"/>
        </w:rPr>
        <w:t xml:space="preserve"> </w:t>
      </w:r>
      <w:bookmarkEnd w:id="11"/>
      <w:bookmarkEnd w:id="12"/>
      <w:r w:rsidR="00A9277F" w:rsidRPr="00D06BE5">
        <w:rPr>
          <w:rFonts w:cstheme="minorHAnsi"/>
        </w:rPr>
        <w:t>When you are suffering</w:t>
      </w:r>
      <w:r w:rsidR="0071517A" w:rsidRPr="00D06BE5">
        <w:rPr>
          <w:rFonts w:cstheme="minorHAnsi"/>
        </w:rPr>
        <w:t>,</w:t>
      </w:r>
      <w:r w:rsidR="00A9277F" w:rsidRPr="00D06BE5">
        <w:rPr>
          <w:rFonts w:cstheme="minorHAnsi"/>
        </w:rPr>
        <w:t xml:space="preserve"> </w:t>
      </w:r>
      <w:r w:rsidR="0071517A" w:rsidRPr="00D06BE5">
        <w:rPr>
          <w:rFonts w:cstheme="minorHAnsi"/>
        </w:rPr>
        <w:t>y</w:t>
      </w:r>
      <w:r w:rsidR="00E97129" w:rsidRPr="00D06BE5">
        <w:rPr>
          <w:rFonts w:cstheme="minorHAnsi"/>
        </w:rPr>
        <w:t>ou might</w:t>
      </w:r>
      <w:r w:rsidR="00A9277F" w:rsidRPr="00D06BE5">
        <w:rPr>
          <w:rFonts w:cstheme="minorHAnsi"/>
        </w:rPr>
        <w:t xml:space="preserve"> </w:t>
      </w:r>
      <w:r w:rsidR="005021A1" w:rsidRPr="00D06BE5">
        <w:rPr>
          <w:rFonts w:cstheme="minorHAnsi"/>
        </w:rPr>
        <w:t xml:space="preserve">remind yourself of </w:t>
      </w:r>
      <w:r w:rsidR="00A9277F" w:rsidRPr="00D06BE5">
        <w:rPr>
          <w:rFonts w:cstheme="minorHAnsi"/>
        </w:rPr>
        <w:t>this</w:t>
      </w:r>
      <w:r w:rsidR="00015DEA" w:rsidRPr="00D06BE5">
        <w:rPr>
          <w:rFonts w:cstheme="minorHAnsi"/>
          <w:i/>
        </w:rPr>
        <w:t>:</w:t>
      </w:r>
      <w:r w:rsidR="0031054B" w:rsidRPr="00D06BE5">
        <w:rPr>
          <w:rFonts w:cstheme="minorHAnsi"/>
          <w:i/>
        </w:rPr>
        <w:t xml:space="preserve"> </w:t>
      </w:r>
      <w:r w:rsidR="008B64A7" w:rsidRPr="00D06BE5">
        <w:rPr>
          <w:rFonts w:cstheme="minorHAnsi"/>
          <w:i/>
        </w:rPr>
        <w:t>If I refuse</w:t>
      </w:r>
      <w:r w:rsidR="00212AF6" w:rsidRPr="00D06BE5">
        <w:rPr>
          <w:rFonts w:cstheme="minorHAnsi"/>
          <w:i/>
        </w:rPr>
        <w:t xml:space="preserve"> to suffer, I refuse training. </w:t>
      </w:r>
      <w:r w:rsidR="008B64A7" w:rsidRPr="00D06BE5">
        <w:rPr>
          <w:rFonts w:cstheme="minorHAnsi"/>
          <w:i/>
        </w:rPr>
        <w:t>And if I refuse training,</w:t>
      </w:r>
      <w:r w:rsidR="00212AF6" w:rsidRPr="00D06BE5">
        <w:rPr>
          <w:rFonts w:cstheme="minorHAnsi"/>
          <w:i/>
        </w:rPr>
        <w:t xml:space="preserve"> I am not skilled. </w:t>
      </w:r>
      <w:r w:rsidR="008B64A7" w:rsidRPr="00D06BE5">
        <w:rPr>
          <w:rFonts w:cstheme="minorHAnsi"/>
          <w:i/>
        </w:rPr>
        <w:t>An</w:t>
      </w:r>
      <w:r w:rsidR="0031054B" w:rsidRPr="00D06BE5">
        <w:rPr>
          <w:rFonts w:cstheme="minorHAnsi"/>
          <w:i/>
        </w:rPr>
        <w:t>d if I have no skills</w:t>
      </w:r>
      <w:r w:rsidR="00A703CA" w:rsidRPr="00D06BE5">
        <w:rPr>
          <w:rFonts w:cstheme="minorHAnsi"/>
          <w:i/>
        </w:rPr>
        <w:t>,</w:t>
      </w:r>
      <w:r w:rsidR="005530BA" w:rsidRPr="00D06BE5">
        <w:rPr>
          <w:rFonts w:cstheme="minorHAnsi"/>
          <w:i/>
        </w:rPr>
        <w:t xml:space="preserve"> I lack self-confidence. If I lack self-confidence</w:t>
      </w:r>
      <w:r w:rsidR="00A703CA" w:rsidRPr="00D06BE5">
        <w:rPr>
          <w:rFonts w:cstheme="minorHAnsi"/>
          <w:i/>
        </w:rPr>
        <w:t>,</w:t>
      </w:r>
      <w:r w:rsidR="0031054B" w:rsidRPr="00D06BE5">
        <w:rPr>
          <w:rFonts w:cstheme="minorHAnsi"/>
          <w:i/>
        </w:rPr>
        <w:t xml:space="preserve"> I make </w:t>
      </w:r>
      <w:r w:rsidR="008B64A7" w:rsidRPr="00D06BE5">
        <w:rPr>
          <w:rFonts w:cstheme="minorHAnsi"/>
          <w:i/>
        </w:rPr>
        <w:t>c</w:t>
      </w:r>
      <w:r w:rsidR="0031054B" w:rsidRPr="00D06BE5">
        <w:rPr>
          <w:rFonts w:cstheme="minorHAnsi"/>
          <w:i/>
        </w:rPr>
        <w:t>hoices out of fear</w:t>
      </w:r>
      <w:r w:rsidR="00015DEA" w:rsidRPr="00D06BE5">
        <w:rPr>
          <w:rFonts w:cstheme="minorHAnsi"/>
          <w:i/>
        </w:rPr>
        <w:t>. If I am afraid</w:t>
      </w:r>
      <w:r w:rsidR="00EF7F68" w:rsidRPr="00D06BE5">
        <w:rPr>
          <w:rFonts w:cstheme="minorHAnsi"/>
          <w:i/>
        </w:rPr>
        <w:t>,</w:t>
      </w:r>
      <w:r w:rsidR="00E672A0" w:rsidRPr="00D06BE5">
        <w:rPr>
          <w:rFonts w:cstheme="minorHAnsi"/>
          <w:i/>
        </w:rPr>
        <w:t xml:space="preserve"> I will</w:t>
      </w:r>
      <w:r w:rsidR="00015DEA" w:rsidRPr="00D06BE5">
        <w:rPr>
          <w:rFonts w:cstheme="minorHAnsi"/>
          <w:i/>
        </w:rPr>
        <w:t xml:space="preserve"> live my</w:t>
      </w:r>
      <w:r w:rsidR="00EF7F68" w:rsidRPr="00D06BE5">
        <w:rPr>
          <w:rFonts w:cstheme="minorHAnsi"/>
          <w:i/>
        </w:rPr>
        <w:t xml:space="preserve"> life </w:t>
      </w:r>
      <w:r w:rsidR="008B64A7" w:rsidRPr="00D06BE5">
        <w:rPr>
          <w:rFonts w:cstheme="minorHAnsi"/>
          <w:i/>
        </w:rPr>
        <w:t>motivated by</w:t>
      </w:r>
      <w:r w:rsidR="00EF7F68" w:rsidRPr="00D06BE5">
        <w:rPr>
          <w:rFonts w:cstheme="minorHAnsi"/>
          <w:i/>
        </w:rPr>
        <w:t xml:space="preserve"> chronic</w:t>
      </w:r>
      <w:r w:rsidR="0031054B" w:rsidRPr="00D06BE5">
        <w:rPr>
          <w:rFonts w:cstheme="minorHAnsi"/>
          <w:i/>
        </w:rPr>
        <w:t xml:space="preserve"> anxiety. </w:t>
      </w:r>
      <w:r w:rsidR="005140E2" w:rsidRPr="00D06BE5">
        <w:rPr>
          <w:rFonts w:cstheme="minorHAnsi"/>
          <w:i/>
        </w:rPr>
        <w:t>A</w:t>
      </w:r>
      <w:r w:rsidR="00E4158A" w:rsidRPr="00D06BE5">
        <w:rPr>
          <w:rFonts w:cstheme="minorHAnsi"/>
          <w:i/>
        </w:rPr>
        <w:t>nxiety makes me short-tempered, greedy, egocentric, chaoti</w:t>
      </w:r>
      <w:r w:rsidR="005140E2" w:rsidRPr="00D06BE5">
        <w:rPr>
          <w:rFonts w:cstheme="minorHAnsi"/>
          <w:i/>
        </w:rPr>
        <w:t>c, and negligent</w:t>
      </w:r>
      <w:r w:rsidR="006348FF" w:rsidRPr="00D06BE5">
        <w:rPr>
          <w:rFonts w:cstheme="minorHAnsi"/>
          <w:i/>
        </w:rPr>
        <w:t xml:space="preserve">. </w:t>
      </w:r>
      <w:r w:rsidR="00EF7F68" w:rsidRPr="00D06BE5">
        <w:rPr>
          <w:rFonts w:cstheme="minorHAnsi"/>
          <w:i/>
        </w:rPr>
        <w:t>Anxiety</w:t>
      </w:r>
      <w:r w:rsidR="009D1E2D" w:rsidRPr="00D06BE5">
        <w:rPr>
          <w:rFonts w:cstheme="minorHAnsi"/>
          <w:i/>
        </w:rPr>
        <w:t xml:space="preserve"> drives me into misorientation and</w:t>
      </w:r>
      <w:r w:rsidR="00235BBC" w:rsidRPr="00D06BE5">
        <w:rPr>
          <w:rFonts w:cstheme="minorHAnsi"/>
          <w:i/>
        </w:rPr>
        <w:t xml:space="preserve"> limits all of my opt</w:t>
      </w:r>
      <w:r w:rsidR="00EF7F68" w:rsidRPr="00D06BE5">
        <w:rPr>
          <w:rFonts w:cstheme="minorHAnsi"/>
          <w:i/>
        </w:rPr>
        <w:t>ions.</w:t>
      </w:r>
    </w:p>
    <w:p w14:paraId="3148EBA0" w14:textId="77777777" w:rsidR="006C009D" w:rsidRPr="00D06BE5" w:rsidRDefault="006C009D" w:rsidP="008E588E">
      <w:pPr>
        <w:spacing w:after="0" w:line="240" w:lineRule="auto"/>
        <w:jc w:val="both"/>
        <w:rPr>
          <w:rFonts w:cstheme="minorHAnsi"/>
        </w:rPr>
      </w:pPr>
    </w:p>
    <w:p w14:paraId="447476E5" w14:textId="591AE65F" w:rsidR="00A6518E" w:rsidRPr="00D06BE5" w:rsidRDefault="00A6518E" w:rsidP="00A6518E">
      <w:pPr>
        <w:widowControl w:val="0"/>
        <w:spacing w:after="0" w:line="240" w:lineRule="auto"/>
        <w:jc w:val="both"/>
        <w:rPr>
          <w:rFonts w:cstheme="minorHAnsi"/>
        </w:rPr>
      </w:pPr>
      <w:bookmarkStart w:id="13" w:name="OLE_LINK22"/>
      <w:bookmarkStart w:id="14" w:name="OLE_LINK23"/>
      <w:bookmarkStart w:id="15" w:name="OLE_LINK24"/>
      <w:bookmarkStart w:id="16" w:name="_Hlk524718827"/>
      <w:r w:rsidRPr="00D06BE5">
        <w:rPr>
          <w:rFonts w:cstheme="minorHAnsi"/>
        </w:rPr>
        <w:t xml:space="preserve">Our goal in Karis Fellowships is not to avoid suffering; our goal is to learn how to manage the ravages of </w:t>
      </w:r>
      <w:bookmarkEnd w:id="13"/>
      <w:bookmarkEnd w:id="14"/>
      <w:bookmarkEnd w:id="15"/>
      <w:r w:rsidRPr="00D06BE5">
        <w:rPr>
          <w:rFonts w:cstheme="minorHAnsi"/>
        </w:rPr>
        <w:t>our self-hate and suffer productively. When we mindfully explore who we are, especially in our suffering, we discover our real strengths and weaknesses. We can then go into training to develop our soul muscles so that when experiments of life happen, we actually suffer less. We can learn to not be afraid</w:t>
      </w:r>
      <w:bookmarkStart w:id="17" w:name="_Hlk83724946"/>
      <w:r w:rsidRPr="00D06BE5">
        <w:rPr>
          <w:rFonts w:cstheme="minorHAnsi"/>
        </w:rPr>
        <w:t xml:space="preserve">. </w:t>
      </w:r>
    </w:p>
    <w:bookmarkEnd w:id="16"/>
    <w:bookmarkEnd w:id="17"/>
    <w:p w14:paraId="481A8824" w14:textId="77777777" w:rsidR="005D330A" w:rsidRPr="00D06BE5" w:rsidRDefault="005D330A" w:rsidP="008E588E">
      <w:pPr>
        <w:spacing w:after="0" w:line="240" w:lineRule="auto"/>
        <w:jc w:val="both"/>
        <w:rPr>
          <w:rFonts w:cstheme="minorHAnsi"/>
        </w:rPr>
      </w:pPr>
    </w:p>
    <w:p w14:paraId="3CE5A040" w14:textId="52C0ADA6" w:rsidR="008B64A7" w:rsidRPr="00D06BE5" w:rsidRDefault="008B64A7" w:rsidP="008E588E">
      <w:pPr>
        <w:spacing w:after="0" w:line="240" w:lineRule="auto"/>
        <w:jc w:val="both"/>
        <w:rPr>
          <w:rFonts w:cstheme="minorHAnsi"/>
        </w:rPr>
      </w:pPr>
      <w:bookmarkStart w:id="18" w:name="_Hlk20220750"/>
      <w:r w:rsidRPr="00D06BE5">
        <w:rPr>
          <w:rFonts w:cstheme="minorHAnsi"/>
        </w:rPr>
        <w:t>Last week</w:t>
      </w:r>
      <w:r w:rsidR="00111438" w:rsidRPr="00D06BE5">
        <w:rPr>
          <w:rFonts w:cstheme="minorHAnsi"/>
        </w:rPr>
        <w:t>,</w:t>
      </w:r>
      <w:r w:rsidRPr="00D06BE5">
        <w:rPr>
          <w:rFonts w:cstheme="minorHAnsi"/>
        </w:rPr>
        <w:t xml:space="preserve"> we </w:t>
      </w:r>
      <w:r w:rsidR="00713A7C" w:rsidRPr="00D06BE5">
        <w:rPr>
          <w:rFonts w:cstheme="minorHAnsi"/>
        </w:rPr>
        <w:t>used the Tapas Acupressure Technique</w:t>
      </w:r>
      <w:r w:rsidR="007C44EE" w:rsidRPr="00D06BE5">
        <w:rPr>
          <w:rFonts w:cstheme="minorHAnsi"/>
        </w:rPr>
        <w:t>,</w:t>
      </w:r>
      <w:r w:rsidR="00713A7C" w:rsidRPr="00D06BE5">
        <w:rPr>
          <w:rFonts w:cstheme="minorHAnsi"/>
        </w:rPr>
        <w:t xml:space="preserve"> or </w:t>
      </w:r>
      <w:r w:rsidR="00713A7C" w:rsidRPr="00D06BE5">
        <w:rPr>
          <w:rFonts w:cstheme="minorHAnsi"/>
          <w:b/>
        </w:rPr>
        <w:t>T</w:t>
      </w:r>
      <w:r w:rsidR="001F73B2" w:rsidRPr="00D06BE5">
        <w:rPr>
          <w:rFonts w:cstheme="minorHAnsi"/>
          <w:b/>
        </w:rPr>
        <w:t>-</w:t>
      </w:r>
      <w:r w:rsidR="00713A7C" w:rsidRPr="00D06BE5">
        <w:rPr>
          <w:rFonts w:cstheme="minorHAnsi"/>
          <w:b/>
        </w:rPr>
        <w:t>A</w:t>
      </w:r>
      <w:r w:rsidR="001F73B2" w:rsidRPr="00D06BE5">
        <w:rPr>
          <w:rFonts w:cstheme="minorHAnsi"/>
          <w:b/>
        </w:rPr>
        <w:t>-</w:t>
      </w:r>
      <w:r w:rsidR="00713A7C" w:rsidRPr="00D06BE5">
        <w:rPr>
          <w:rFonts w:cstheme="minorHAnsi"/>
          <w:b/>
        </w:rPr>
        <w:t>T</w:t>
      </w:r>
      <w:r w:rsidR="007C44EE" w:rsidRPr="00D06BE5">
        <w:rPr>
          <w:rFonts w:cstheme="minorHAnsi"/>
          <w:b/>
        </w:rPr>
        <w:t>,</w:t>
      </w:r>
      <w:r w:rsidR="00713A7C" w:rsidRPr="00D06BE5">
        <w:rPr>
          <w:rFonts w:cstheme="minorHAnsi"/>
        </w:rPr>
        <w:t xml:space="preserve"> to </w:t>
      </w:r>
      <w:r w:rsidR="005A0FE6" w:rsidRPr="00D06BE5">
        <w:rPr>
          <w:rFonts w:cstheme="minorHAnsi"/>
        </w:rPr>
        <w:t>work</w:t>
      </w:r>
      <w:r w:rsidRPr="00D06BE5">
        <w:rPr>
          <w:rFonts w:cstheme="minorHAnsi"/>
        </w:rPr>
        <w:t xml:space="preserve"> on imagin</w:t>
      </w:r>
      <w:r w:rsidR="00D5593A" w:rsidRPr="00D06BE5">
        <w:rPr>
          <w:rFonts w:cstheme="minorHAnsi"/>
        </w:rPr>
        <w:t>ed</w:t>
      </w:r>
      <w:r w:rsidRPr="00D06BE5">
        <w:rPr>
          <w:rFonts w:cstheme="minorHAnsi"/>
        </w:rPr>
        <w:t xml:space="preserve"> limitations and</w:t>
      </w:r>
      <w:r w:rsidR="0031054B" w:rsidRPr="00D06BE5">
        <w:rPr>
          <w:rFonts w:cstheme="minorHAnsi"/>
        </w:rPr>
        <w:t xml:space="preserve"> imagin</w:t>
      </w:r>
      <w:r w:rsidR="00D5593A" w:rsidRPr="00D06BE5">
        <w:rPr>
          <w:rFonts w:cstheme="minorHAnsi"/>
        </w:rPr>
        <w:t>ed</w:t>
      </w:r>
      <w:r w:rsidR="0031054B" w:rsidRPr="00D06BE5">
        <w:rPr>
          <w:rFonts w:cstheme="minorHAnsi"/>
        </w:rPr>
        <w:t xml:space="preserve"> perfection.</w:t>
      </w:r>
      <w:r w:rsidR="00713A7C" w:rsidRPr="00D06BE5">
        <w:rPr>
          <w:rStyle w:val="EndnoteReference"/>
          <w:rFonts w:cstheme="minorHAnsi"/>
        </w:rPr>
        <w:endnoteReference w:id="2"/>
      </w:r>
      <w:r w:rsidR="0031054B" w:rsidRPr="00D06BE5">
        <w:rPr>
          <w:rFonts w:cstheme="minorHAnsi"/>
        </w:rPr>
        <w:t xml:space="preserve"> </w:t>
      </w:r>
      <w:r w:rsidR="00A760B5" w:rsidRPr="00D06BE5">
        <w:rPr>
          <w:rFonts w:cstheme="minorHAnsi"/>
        </w:rPr>
        <w:t>Try</w:t>
      </w:r>
      <w:r w:rsidRPr="00D06BE5">
        <w:rPr>
          <w:rFonts w:cstheme="minorHAnsi"/>
        </w:rPr>
        <w:t xml:space="preserve"> </w:t>
      </w:r>
      <w:r w:rsidR="005A0FE6" w:rsidRPr="00D06BE5">
        <w:rPr>
          <w:rFonts w:cstheme="minorHAnsi"/>
        </w:rPr>
        <w:t xml:space="preserve">using </w:t>
      </w:r>
      <w:r w:rsidRPr="00D06BE5">
        <w:rPr>
          <w:rFonts w:cstheme="minorHAnsi"/>
        </w:rPr>
        <w:t xml:space="preserve">the </w:t>
      </w:r>
      <w:r w:rsidR="00A94807" w:rsidRPr="00D06BE5">
        <w:rPr>
          <w:rFonts w:cstheme="minorHAnsi"/>
        </w:rPr>
        <w:t xml:space="preserve">two-minute series of the </w:t>
      </w:r>
      <w:r w:rsidR="001554E3" w:rsidRPr="00D06BE5">
        <w:rPr>
          <w:rFonts w:cstheme="minorHAnsi"/>
          <w:b/>
        </w:rPr>
        <w:t>T</w:t>
      </w:r>
      <w:r w:rsidR="001F73B2" w:rsidRPr="00D06BE5">
        <w:rPr>
          <w:rFonts w:cstheme="minorHAnsi"/>
          <w:b/>
        </w:rPr>
        <w:t>-</w:t>
      </w:r>
      <w:r w:rsidR="001554E3" w:rsidRPr="00D06BE5">
        <w:rPr>
          <w:rFonts w:cstheme="minorHAnsi"/>
          <w:b/>
        </w:rPr>
        <w:t>A</w:t>
      </w:r>
      <w:r w:rsidR="001F73B2" w:rsidRPr="00D06BE5">
        <w:rPr>
          <w:rFonts w:cstheme="minorHAnsi"/>
          <w:b/>
        </w:rPr>
        <w:t>-</w:t>
      </w:r>
      <w:r w:rsidR="001554E3" w:rsidRPr="00D06BE5">
        <w:rPr>
          <w:rFonts w:cstheme="minorHAnsi"/>
          <w:b/>
        </w:rPr>
        <w:t>T</w:t>
      </w:r>
      <w:r w:rsidR="00E97129" w:rsidRPr="00D06BE5">
        <w:rPr>
          <w:rFonts w:cstheme="minorHAnsi"/>
        </w:rPr>
        <w:t xml:space="preserve"> </w:t>
      </w:r>
      <w:r w:rsidR="00E8786C" w:rsidRPr="00D06BE5">
        <w:rPr>
          <w:rFonts w:cstheme="minorHAnsi"/>
        </w:rPr>
        <w:t xml:space="preserve">on your own </w:t>
      </w:r>
      <w:r w:rsidR="00E97129" w:rsidRPr="00D06BE5">
        <w:rPr>
          <w:rFonts w:cstheme="minorHAnsi"/>
        </w:rPr>
        <w:t>this week</w:t>
      </w:r>
      <w:r w:rsidRPr="00D06BE5">
        <w:rPr>
          <w:rFonts w:cstheme="minorHAnsi"/>
        </w:rPr>
        <w:t xml:space="preserve"> </w:t>
      </w:r>
      <w:r w:rsidR="00A760B5" w:rsidRPr="00D06BE5">
        <w:rPr>
          <w:rFonts w:cstheme="minorHAnsi"/>
        </w:rPr>
        <w:t xml:space="preserve">to </w:t>
      </w:r>
      <w:r w:rsidR="00A94807" w:rsidRPr="00D06BE5">
        <w:rPr>
          <w:rFonts w:cstheme="minorHAnsi"/>
        </w:rPr>
        <w:t>process an</w:t>
      </w:r>
      <w:r w:rsidRPr="00D06BE5">
        <w:rPr>
          <w:rFonts w:cstheme="minorHAnsi"/>
        </w:rPr>
        <w:t xml:space="preserve"> area</w:t>
      </w:r>
      <w:r w:rsidR="0031054B" w:rsidRPr="00D06BE5">
        <w:rPr>
          <w:rFonts w:cstheme="minorHAnsi"/>
        </w:rPr>
        <w:t xml:space="preserve"> of suffering</w:t>
      </w:r>
      <w:r w:rsidR="00E5281D" w:rsidRPr="00D06BE5">
        <w:rPr>
          <w:rFonts w:cstheme="minorHAnsi"/>
        </w:rPr>
        <w:t xml:space="preserve"> that drives you into </w:t>
      </w:r>
      <w:r w:rsidR="006348FF" w:rsidRPr="00D06BE5">
        <w:rPr>
          <w:rFonts w:cstheme="minorHAnsi"/>
        </w:rPr>
        <w:t>compulsive, distracting, or addictive behavior</w:t>
      </w:r>
      <w:r w:rsidRPr="00D06BE5">
        <w:rPr>
          <w:rFonts w:cstheme="minorHAnsi"/>
        </w:rPr>
        <w:t>.</w:t>
      </w:r>
      <w:r w:rsidR="00235BBC" w:rsidRPr="00D06BE5">
        <w:rPr>
          <w:rFonts w:cstheme="minorHAnsi"/>
        </w:rPr>
        <w:t xml:space="preserve"> </w:t>
      </w:r>
      <w:r w:rsidR="00D5593A" w:rsidRPr="00D06BE5">
        <w:rPr>
          <w:rFonts w:cstheme="minorHAnsi"/>
        </w:rPr>
        <w:t xml:space="preserve">You might find that your suffering exists only in your mind. </w:t>
      </w:r>
      <w:r w:rsidR="006C009D" w:rsidRPr="00D06BE5">
        <w:rPr>
          <w:rFonts w:cstheme="minorHAnsi"/>
        </w:rPr>
        <w:t>Next week</w:t>
      </w:r>
      <w:r w:rsidR="00AF1695" w:rsidRPr="00D06BE5">
        <w:rPr>
          <w:rFonts w:cstheme="minorHAnsi"/>
        </w:rPr>
        <w:t xml:space="preserve"> </w:t>
      </w:r>
      <w:r w:rsidR="00A815EB" w:rsidRPr="00D06BE5">
        <w:rPr>
          <w:rFonts w:cstheme="minorHAnsi"/>
        </w:rPr>
        <w:t>we will explore</w:t>
      </w:r>
      <w:r w:rsidR="00235BBC" w:rsidRPr="00D06BE5">
        <w:rPr>
          <w:rFonts w:cstheme="minorHAnsi"/>
        </w:rPr>
        <w:t xml:space="preserve"> the </w:t>
      </w:r>
      <w:r w:rsidR="00235BBC" w:rsidRPr="00D06BE5">
        <w:rPr>
          <w:rFonts w:cstheme="minorHAnsi"/>
          <w:b/>
        </w:rPr>
        <w:t>Suffering Worksheet</w:t>
      </w:r>
      <w:r w:rsidR="00A703CA" w:rsidRPr="00D06BE5">
        <w:rPr>
          <w:rFonts w:cstheme="minorHAnsi"/>
        </w:rPr>
        <w:t xml:space="preserve">, which </w:t>
      </w:r>
      <w:r w:rsidR="00A815EB" w:rsidRPr="00D06BE5">
        <w:rPr>
          <w:rFonts w:cstheme="minorHAnsi"/>
        </w:rPr>
        <w:t>Nancy</w:t>
      </w:r>
      <w:r w:rsidR="00AF1695" w:rsidRPr="00D06BE5">
        <w:rPr>
          <w:rFonts w:cstheme="minorHAnsi"/>
        </w:rPr>
        <w:t xml:space="preserve"> </w:t>
      </w:r>
      <w:r w:rsidR="00235BBC" w:rsidRPr="00D06BE5">
        <w:rPr>
          <w:rFonts w:cstheme="minorHAnsi"/>
        </w:rPr>
        <w:t xml:space="preserve">designed to </w:t>
      </w:r>
      <w:r w:rsidR="005530BA" w:rsidRPr="00D06BE5">
        <w:rPr>
          <w:rFonts w:cstheme="minorHAnsi"/>
        </w:rPr>
        <w:t>help you defuse</w:t>
      </w:r>
      <w:r w:rsidR="00212AF6" w:rsidRPr="00D06BE5">
        <w:rPr>
          <w:rFonts w:cstheme="minorHAnsi"/>
        </w:rPr>
        <w:t>, or</w:t>
      </w:r>
      <w:r w:rsidR="00357235" w:rsidRPr="00D06BE5">
        <w:rPr>
          <w:rFonts w:cstheme="minorHAnsi"/>
        </w:rPr>
        <w:t xml:space="preserve"> </w:t>
      </w:r>
      <w:r w:rsidR="0087527A" w:rsidRPr="00D06BE5">
        <w:rPr>
          <w:rFonts w:cstheme="minorHAnsi"/>
        </w:rPr>
        <w:t xml:space="preserve">to </w:t>
      </w:r>
      <w:r w:rsidR="00357235" w:rsidRPr="00D06BE5">
        <w:rPr>
          <w:rFonts w:cstheme="minorHAnsi"/>
        </w:rPr>
        <w:t>at least</w:t>
      </w:r>
      <w:r w:rsidR="00212AF6" w:rsidRPr="00D06BE5">
        <w:rPr>
          <w:rFonts w:cstheme="minorHAnsi"/>
        </w:rPr>
        <w:t xml:space="preserve"> understand,</w:t>
      </w:r>
      <w:r w:rsidR="005530BA" w:rsidRPr="00D06BE5">
        <w:rPr>
          <w:rFonts w:cstheme="minorHAnsi"/>
        </w:rPr>
        <w:t xml:space="preserve"> some of your suffering. </w:t>
      </w:r>
    </w:p>
    <w:bookmarkEnd w:id="18"/>
    <w:p w14:paraId="5041828D" w14:textId="77777777" w:rsidR="00E5281D" w:rsidRPr="00D06BE5" w:rsidRDefault="00E5281D" w:rsidP="008E588E">
      <w:pPr>
        <w:spacing w:after="0" w:line="240" w:lineRule="auto"/>
        <w:jc w:val="both"/>
        <w:rPr>
          <w:rFonts w:cstheme="minorHAnsi"/>
        </w:rPr>
      </w:pPr>
    </w:p>
    <w:p w14:paraId="7C3A4A1D" w14:textId="7D3364AC" w:rsidR="006C009D" w:rsidRPr="00D06BE5" w:rsidRDefault="00AE28E7" w:rsidP="008E588E">
      <w:pPr>
        <w:spacing w:after="0" w:line="240" w:lineRule="auto"/>
        <w:jc w:val="both"/>
        <w:rPr>
          <w:rFonts w:cstheme="minorHAnsi"/>
        </w:rPr>
      </w:pPr>
      <w:bookmarkStart w:id="19" w:name="_Hlk524718881"/>
      <w:r w:rsidRPr="00D06BE5">
        <w:rPr>
          <w:rFonts w:cstheme="minorHAnsi"/>
        </w:rPr>
        <w:t>W</w:t>
      </w:r>
      <w:r w:rsidR="00E5281D" w:rsidRPr="00D06BE5">
        <w:rPr>
          <w:rFonts w:cstheme="minorHAnsi"/>
        </w:rPr>
        <w:t>e</w:t>
      </w:r>
      <w:r w:rsidR="006348FF" w:rsidRPr="00D06BE5">
        <w:rPr>
          <w:rFonts w:cstheme="minorHAnsi"/>
        </w:rPr>
        <w:t xml:space="preserve"> have</w:t>
      </w:r>
      <w:r w:rsidR="00E5281D" w:rsidRPr="00D06BE5">
        <w:rPr>
          <w:rFonts w:cstheme="minorHAnsi"/>
        </w:rPr>
        <w:t xml:space="preserve"> taught ourselves to react compulsively and addictively</w:t>
      </w:r>
      <w:r w:rsidRPr="00D06BE5">
        <w:rPr>
          <w:rFonts w:cstheme="minorHAnsi"/>
        </w:rPr>
        <w:t xml:space="preserve"> through repeated action, learning, and memory. </w:t>
      </w:r>
      <w:r w:rsidR="00AB5F9D" w:rsidRPr="00D06BE5">
        <w:rPr>
          <w:rFonts w:cstheme="minorHAnsi"/>
        </w:rPr>
        <w:t>In just the same way</w:t>
      </w:r>
      <w:r w:rsidR="003D57B5" w:rsidRPr="00D06BE5">
        <w:rPr>
          <w:rFonts w:cstheme="minorHAnsi"/>
        </w:rPr>
        <w:t>,</w:t>
      </w:r>
      <w:r w:rsidR="005D330A" w:rsidRPr="00D06BE5">
        <w:rPr>
          <w:rFonts w:cstheme="minorHAnsi"/>
        </w:rPr>
        <w:t xml:space="preserve"> we can</w:t>
      </w:r>
      <w:r w:rsidR="005A199D" w:rsidRPr="00D06BE5">
        <w:rPr>
          <w:rFonts w:cstheme="minorHAnsi"/>
        </w:rPr>
        <w:t xml:space="preserve"> teach ourselves to</w:t>
      </w:r>
      <w:r w:rsidR="005D330A" w:rsidRPr="00D06BE5">
        <w:rPr>
          <w:rFonts w:cstheme="minorHAnsi"/>
        </w:rPr>
        <w:t xml:space="preserve"> respond </w:t>
      </w:r>
      <w:r w:rsidR="00890D76" w:rsidRPr="00D06BE5">
        <w:rPr>
          <w:rFonts w:cstheme="minorHAnsi"/>
        </w:rPr>
        <w:t xml:space="preserve">joyfully </w:t>
      </w:r>
      <w:r w:rsidR="005D330A" w:rsidRPr="00D06BE5">
        <w:rPr>
          <w:rFonts w:cstheme="minorHAnsi"/>
        </w:rPr>
        <w:t>to life</w:t>
      </w:r>
      <w:r w:rsidR="00A703CA" w:rsidRPr="00D06BE5">
        <w:rPr>
          <w:rFonts w:cstheme="minorHAnsi"/>
        </w:rPr>
        <w:t>’s</w:t>
      </w:r>
      <w:r w:rsidR="005D330A" w:rsidRPr="00D06BE5">
        <w:rPr>
          <w:rFonts w:cstheme="minorHAnsi"/>
        </w:rPr>
        <w:t xml:space="preserve"> events</w:t>
      </w:r>
      <w:r w:rsidRPr="00D06BE5">
        <w:rPr>
          <w:rFonts w:cstheme="minorHAnsi"/>
        </w:rPr>
        <w:t xml:space="preserve"> </w:t>
      </w:r>
      <w:r w:rsidR="00AB5F9D" w:rsidRPr="00D06BE5">
        <w:rPr>
          <w:rFonts w:cstheme="minorHAnsi"/>
        </w:rPr>
        <w:t xml:space="preserve">and welcome </w:t>
      </w:r>
      <w:r w:rsidR="00890D76" w:rsidRPr="00D06BE5">
        <w:rPr>
          <w:rFonts w:cstheme="minorHAnsi"/>
        </w:rPr>
        <w:t>them</w:t>
      </w:r>
      <w:r w:rsidR="005D330A" w:rsidRPr="00D06BE5">
        <w:rPr>
          <w:rFonts w:cstheme="minorHAnsi"/>
        </w:rPr>
        <w:t xml:space="preserve"> as an opportunity for training. </w:t>
      </w:r>
    </w:p>
    <w:bookmarkEnd w:id="19"/>
    <w:p w14:paraId="633A3424" w14:textId="77777777" w:rsidR="005D330A" w:rsidRPr="00D06BE5" w:rsidRDefault="005D330A" w:rsidP="008E588E">
      <w:pPr>
        <w:spacing w:after="0" w:line="240" w:lineRule="auto"/>
        <w:jc w:val="both"/>
        <w:rPr>
          <w:rFonts w:cstheme="minorHAnsi"/>
        </w:rPr>
      </w:pPr>
    </w:p>
    <w:p w14:paraId="4AEF41CA" w14:textId="77777777" w:rsidR="00213FF0" w:rsidRPr="00D06BE5" w:rsidRDefault="00890D76" w:rsidP="008E588E">
      <w:pPr>
        <w:spacing w:after="0" w:line="240" w:lineRule="auto"/>
        <w:jc w:val="both"/>
        <w:rPr>
          <w:rFonts w:cstheme="minorHAnsi"/>
        </w:rPr>
      </w:pPr>
      <w:bookmarkStart w:id="20" w:name="_Hlk493259599"/>
      <w:r w:rsidRPr="00D06BE5">
        <w:rPr>
          <w:rFonts w:cstheme="minorHAnsi"/>
        </w:rPr>
        <w:t>This</w:t>
      </w:r>
      <w:r w:rsidR="00AF1695" w:rsidRPr="00D06BE5">
        <w:rPr>
          <w:rFonts w:cstheme="minorHAnsi"/>
        </w:rPr>
        <w:t xml:space="preserve"> is a</w:t>
      </w:r>
      <w:r w:rsidR="00213FF0" w:rsidRPr="00D06BE5">
        <w:rPr>
          <w:rFonts w:cstheme="minorHAnsi"/>
        </w:rPr>
        <w:t xml:space="preserve"> quote from an article on cognitive psychology</w:t>
      </w:r>
      <w:r w:rsidR="00560580" w:rsidRPr="00D06BE5">
        <w:rPr>
          <w:rFonts w:cstheme="minorHAnsi"/>
        </w:rPr>
        <w:t xml:space="preserve">: </w:t>
      </w:r>
    </w:p>
    <w:p w14:paraId="57BBADC2" w14:textId="77777777" w:rsidR="00A703CA" w:rsidRPr="00D06BE5" w:rsidRDefault="00A703CA" w:rsidP="008E588E">
      <w:pPr>
        <w:spacing w:after="0" w:line="240" w:lineRule="auto"/>
        <w:jc w:val="both"/>
        <w:rPr>
          <w:rFonts w:cstheme="minorHAnsi"/>
        </w:rPr>
      </w:pPr>
    </w:p>
    <w:p w14:paraId="5605E156" w14:textId="77777777" w:rsidR="00C854C3" w:rsidRPr="00D06BE5" w:rsidRDefault="008B64A7" w:rsidP="008E588E">
      <w:pPr>
        <w:spacing w:after="0" w:line="240" w:lineRule="auto"/>
        <w:ind w:left="720" w:right="720"/>
        <w:jc w:val="both"/>
        <w:rPr>
          <w:rFonts w:cstheme="minorHAnsi"/>
        </w:rPr>
      </w:pPr>
      <w:r w:rsidRPr="00D06BE5">
        <w:rPr>
          <w:rFonts w:cstheme="minorHAnsi"/>
        </w:rPr>
        <w:t>Research has shown that repeated action, learning, and memory can actually change the nervous system physically, altering both synaptic strength and connections. Such changes may be brought about by cultivated change in emotion and action; they will, in turn, change su</w:t>
      </w:r>
      <w:r w:rsidR="001D52E3" w:rsidRPr="00D06BE5">
        <w:rPr>
          <w:rFonts w:cstheme="minorHAnsi"/>
        </w:rPr>
        <w:t>bsequent experience.</w:t>
      </w:r>
      <w:r w:rsidR="00A703CA" w:rsidRPr="00D06BE5">
        <w:rPr>
          <w:rStyle w:val="EndnoteReference"/>
          <w:rFonts w:cstheme="minorHAnsi"/>
        </w:rPr>
        <w:endnoteReference w:id="3"/>
      </w:r>
      <w:r w:rsidR="00213FF0" w:rsidRPr="00D06BE5">
        <w:rPr>
          <w:rFonts w:cstheme="minorHAnsi"/>
        </w:rPr>
        <w:t xml:space="preserve"> </w:t>
      </w:r>
    </w:p>
    <w:p w14:paraId="3AA295BB" w14:textId="77777777" w:rsidR="008B64A7" w:rsidRPr="00D06BE5" w:rsidRDefault="008B64A7" w:rsidP="008E588E">
      <w:pPr>
        <w:spacing w:after="0" w:line="240" w:lineRule="auto"/>
        <w:ind w:right="357"/>
        <w:jc w:val="both"/>
        <w:rPr>
          <w:rFonts w:cstheme="minorHAnsi"/>
        </w:rPr>
      </w:pPr>
    </w:p>
    <w:p w14:paraId="0A56F995" w14:textId="77777777" w:rsidR="00E97129" w:rsidRPr="00D06BE5" w:rsidRDefault="003F7CE4" w:rsidP="008E588E">
      <w:pPr>
        <w:spacing w:after="0" w:line="240" w:lineRule="auto"/>
        <w:jc w:val="both"/>
        <w:rPr>
          <w:rFonts w:cstheme="minorHAnsi"/>
        </w:rPr>
      </w:pPr>
      <w:bookmarkStart w:id="21" w:name="_Hlk524891248"/>
      <w:bookmarkStart w:id="22" w:name="OLE_LINK1"/>
      <w:bookmarkStart w:id="23" w:name="OLE_LINK2"/>
      <w:bookmarkEnd w:id="20"/>
      <w:r w:rsidRPr="00D06BE5">
        <w:rPr>
          <w:rFonts w:cstheme="minorHAnsi"/>
        </w:rPr>
        <w:t>In our KF meetings</w:t>
      </w:r>
      <w:r w:rsidR="00623F8E" w:rsidRPr="00D06BE5">
        <w:rPr>
          <w:rFonts w:cstheme="minorHAnsi"/>
        </w:rPr>
        <w:t>,</w:t>
      </w:r>
      <w:r w:rsidRPr="00D06BE5">
        <w:rPr>
          <w:rFonts w:cstheme="minorHAnsi"/>
        </w:rPr>
        <w:t xml:space="preserve"> w</w:t>
      </w:r>
      <w:r w:rsidR="000A52E9" w:rsidRPr="00D06BE5">
        <w:rPr>
          <w:rFonts w:cstheme="minorHAnsi"/>
        </w:rPr>
        <w:t xml:space="preserve">e learn to </w:t>
      </w:r>
      <w:r w:rsidR="00623F8E" w:rsidRPr="00D06BE5">
        <w:rPr>
          <w:rFonts w:cstheme="minorHAnsi"/>
        </w:rPr>
        <w:t xml:space="preserve">do just that: we </w:t>
      </w:r>
      <w:r w:rsidR="000A52E9" w:rsidRPr="00D06BE5">
        <w:rPr>
          <w:rFonts w:cstheme="minorHAnsi"/>
        </w:rPr>
        <w:t>cultivate change</w:t>
      </w:r>
      <w:r w:rsidR="00E97129" w:rsidRPr="00D06BE5">
        <w:rPr>
          <w:rFonts w:cstheme="minorHAnsi"/>
        </w:rPr>
        <w:t xml:space="preserve"> in </w:t>
      </w:r>
      <w:r w:rsidR="00A1642F" w:rsidRPr="00D06BE5">
        <w:rPr>
          <w:rFonts w:cstheme="minorHAnsi"/>
        </w:rPr>
        <w:t xml:space="preserve">our </w:t>
      </w:r>
      <w:r w:rsidR="00E97129" w:rsidRPr="00D06BE5">
        <w:rPr>
          <w:rFonts w:cstheme="minorHAnsi"/>
        </w:rPr>
        <w:t>emotion</w:t>
      </w:r>
      <w:r w:rsidR="00623F8E" w:rsidRPr="00D06BE5">
        <w:rPr>
          <w:rFonts w:cstheme="minorHAnsi"/>
        </w:rPr>
        <w:t>s</w:t>
      </w:r>
      <w:r w:rsidR="00E97129" w:rsidRPr="00D06BE5">
        <w:rPr>
          <w:rFonts w:cstheme="minorHAnsi"/>
        </w:rPr>
        <w:t xml:space="preserve"> and action</w:t>
      </w:r>
      <w:r w:rsidR="00A1642F" w:rsidRPr="00D06BE5">
        <w:rPr>
          <w:rFonts w:cstheme="minorHAnsi"/>
        </w:rPr>
        <w:t>s</w:t>
      </w:r>
      <w:r w:rsidR="00A815EB" w:rsidRPr="00D06BE5">
        <w:rPr>
          <w:rFonts w:cstheme="minorHAnsi"/>
        </w:rPr>
        <w:t>,</w:t>
      </w:r>
      <w:r w:rsidR="000A52E9" w:rsidRPr="00D06BE5">
        <w:rPr>
          <w:rFonts w:cstheme="minorHAnsi"/>
        </w:rPr>
        <w:t xml:space="preserve"> </w:t>
      </w:r>
      <w:r w:rsidR="00E97129" w:rsidRPr="00D06BE5">
        <w:rPr>
          <w:rFonts w:cstheme="minorHAnsi"/>
        </w:rPr>
        <w:t>which in turn</w:t>
      </w:r>
      <w:r w:rsidR="0079229E" w:rsidRPr="00D06BE5">
        <w:rPr>
          <w:rFonts w:cstheme="minorHAnsi"/>
        </w:rPr>
        <w:t xml:space="preserve"> change</w:t>
      </w:r>
      <w:r w:rsidR="00E97129" w:rsidRPr="00D06BE5">
        <w:rPr>
          <w:rFonts w:cstheme="minorHAnsi"/>
        </w:rPr>
        <w:t>s</w:t>
      </w:r>
      <w:r w:rsidR="0079229E" w:rsidRPr="00D06BE5">
        <w:rPr>
          <w:rFonts w:cstheme="minorHAnsi"/>
        </w:rPr>
        <w:t xml:space="preserve"> our subsequent experience</w:t>
      </w:r>
      <w:r w:rsidR="00E97129" w:rsidRPr="00D06BE5">
        <w:rPr>
          <w:rFonts w:cstheme="minorHAnsi"/>
        </w:rPr>
        <w:t>.</w:t>
      </w:r>
    </w:p>
    <w:bookmarkEnd w:id="21"/>
    <w:bookmarkEnd w:id="22"/>
    <w:bookmarkEnd w:id="23"/>
    <w:p w14:paraId="45B18A04" w14:textId="77777777" w:rsidR="00A1642F" w:rsidRPr="00D06BE5" w:rsidRDefault="00A1642F" w:rsidP="008E588E">
      <w:pPr>
        <w:spacing w:after="0" w:line="240" w:lineRule="auto"/>
        <w:jc w:val="both"/>
        <w:rPr>
          <w:rFonts w:cstheme="minorHAnsi"/>
        </w:rPr>
      </w:pPr>
    </w:p>
    <w:p w14:paraId="4708A0D5" w14:textId="77777777" w:rsidR="00AF1695" w:rsidRPr="00D06BE5" w:rsidRDefault="0031054B" w:rsidP="008E588E">
      <w:pPr>
        <w:spacing w:after="0" w:line="240" w:lineRule="auto"/>
        <w:jc w:val="both"/>
        <w:rPr>
          <w:rFonts w:cstheme="minorHAnsi"/>
        </w:rPr>
      </w:pPr>
      <w:r w:rsidRPr="00D06BE5">
        <w:rPr>
          <w:rFonts w:cstheme="minorHAnsi"/>
        </w:rPr>
        <w:t>Our prayer mig</w:t>
      </w:r>
      <w:r w:rsidR="000E2F63" w:rsidRPr="00D06BE5">
        <w:rPr>
          <w:rFonts w:cstheme="minorHAnsi"/>
        </w:rPr>
        <w:t>ht go something l</w:t>
      </w:r>
      <w:r w:rsidR="00975536" w:rsidRPr="00D06BE5">
        <w:rPr>
          <w:rFonts w:cstheme="minorHAnsi"/>
        </w:rPr>
        <w:t xml:space="preserve">ike this: </w:t>
      </w:r>
    </w:p>
    <w:p w14:paraId="310EDC01" w14:textId="77777777" w:rsidR="006C009D" w:rsidRPr="00D06BE5" w:rsidRDefault="006C009D" w:rsidP="008E588E">
      <w:pPr>
        <w:spacing w:after="0" w:line="240" w:lineRule="auto"/>
        <w:jc w:val="both"/>
        <w:rPr>
          <w:rFonts w:cstheme="minorHAnsi"/>
        </w:rPr>
      </w:pPr>
    </w:p>
    <w:p w14:paraId="221AD6ED" w14:textId="53053850" w:rsidR="00E5281D" w:rsidRPr="00D06BE5" w:rsidRDefault="00975536" w:rsidP="00A9277F">
      <w:pPr>
        <w:spacing w:after="0" w:line="240" w:lineRule="auto"/>
        <w:jc w:val="center"/>
        <w:rPr>
          <w:rFonts w:cstheme="minorHAnsi"/>
          <w:i/>
        </w:rPr>
      </w:pPr>
      <w:r w:rsidRPr="00870493">
        <w:rPr>
          <w:rFonts w:cstheme="minorHAnsi"/>
          <w:i/>
        </w:rPr>
        <w:t>Jesus, Man of Sorrows, show me the power of Your resurrection in my suffering</w:t>
      </w:r>
      <w:r w:rsidR="00E97129" w:rsidRPr="00870493">
        <w:rPr>
          <w:rFonts w:cstheme="minorHAnsi"/>
          <w:i/>
        </w:rPr>
        <w:t>.</w:t>
      </w:r>
      <w:r w:rsidR="00F2191B" w:rsidRPr="00870493">
        <w:rPr>
          <w:rStyle w:val="EndnoteReference"/>
          <w:rFonts w:cstheme="minorHAnsi"/>
        </w:rPr>
        <w:endnoteReference w:id="4"/>
      </w:r>
      <w:r w:rsidR="00E4158A" w:rsidRPr="00870493">
        <w:rPr>
          <w:rFonts w:cstheme="minorHAnsi"/>
          <w:i/>
        </w:rPr>
        <w:t xml:space="preserve"> (Repeat)</w:t>
      </w:r>
    </w:p>
    <w:p w14:paraId="7AB3FD4A" w14:textId="77777777" w:rsidR="00E5281D" w:rsidRPr="00D06BE5" w:rsidRDefault="00E5281D" w:rsidP="008E588E">
      <w:pPr>
        <w:spacing w:after="0" w:line="240" w:lineRule="auto"/>
        <w:jc w:val="both"/>
        <w:rPr>
          <w:rFonts w:cstheme="minorHAnsi"/>
        </w:rPr>
      </w:pPr>
    </w:p>
    <w:p w14:paraId="6608ECC0" w14:textId="77777777" w:rsidR="000A52E9" w:rsidRPr="00D06BE5" w:rsidRDefault="000A52E9" w:rsidP="008E588E">
      <w:pPr>
        <w:spacing w:after="0" w:line="240" w:lineRule="auto"/>
        <w:jc w:val="both"/>
        <w:rPr>
          <w:rFonts w:cstheme="minorHAnsi"/>
        </w:rPr>
      </w:pPr>
      <w:r w:rsidRPr="00D06BE5">
        <w:rPr>
          <w:rFonts w:cstheme="minorHAnsi"/>
        </w:rPr>
        <w:t xml:space="preserve">Take a deep breath. </w:t>
      </w:r>
    </w:p>
    <w:p w14:paraId="0BEDD022" w14:textId="5E97BE27" w:rsidR="00C8227F" w:rsidRPr="00D06BE5" w:rsidRDefault="00C8227F" w:rsidP="00C8227F">
      <w:pPr>
        <w:spacing w:after="0" w:line="240" w:lineRule="auto"/>
        <w:jc w:val="both"/>
        <w:rPr>
          <w:rFonts w:cstheme="minorHAnsi"/>
          <w:i/>
        </w:rPr>
      </w:pPr>
      <w:r w:rsidRPr="00D06BE5">
        <w:rPr>
          <w:rFonts w:cstheme="minorHAnsi"/>
          <w:i/>
        </w:rPr>
        <w:t xml:space="preserve">(If time permits, ask, “Does anyone have comments or questions about </w:t>
      </w:r>
      <w:r w:rsidR="00E47451" w:rsidRPr="00D06BE5">
        <w:rPr>
          <w:rFonts w:cstheme="minorHAnsi"/>
          <w:i/>
        </w:rPr>
        <w:t>the</w:t>
      </w:r>
      <w:r w:rsidRPr="00D06BE5">
        <w:rPr>
          <w:rFonts w:cstheme="minorHAnsi"/>
          <w:i/>
        </w:rPr>
        <w:t xml:space="preserve"> Toolbox?”)</w:t>
      </w:r>
    </w:p>
    <w:p w14:paraId="736C0439" w14:textId="77777777" w:rsidR="00AF1695" w:rsidRPr="00D06BE5" w:rsidRDefault="00AF1695" w:rsidP="008E588E">
      <w:pPr>
        <w:spacing w:after="0" w:line="240" w:lineRule="auto"/>
        <w:jc w:val="both"/>
        <w:rPr>
          <w:rFonts w:cstheme="minorHAnsi"/>
        </w:rPr>
      </w:pPr>
    </w:p>
    <w:p w14:paraId="11EB019C" w14:textId="77777777" w:rsidR="00285B9A" w:rsidRDefault="00AF1695" w:rsidP="008E588E">
      <w:pPr>
        <w:spacing w:after="0" w:line="240" w:lineRule="auto"/>
        <w:jc w:val="both"/>
        <w:rPr>
          <w:rFonts w:cstheme="minorHAnsi"/>
          <w:b/>
        </w:rPr>
      </w:pPr>
      <w:r w:rsidRPr="00D06BE5">
        <w:rPr>
          <w:rFonts w:cstheme="minorHAnsi"/>
          <w:b/>
        </w:rPr>
        <w:t>0:30</w:t>
      </w:r>
      <w:r w:rsidR="00285B9A" w:rsidRPr="00D06BE5">
        <w:rPr>
          <w:rFonts w:cstheme="minorHAnsi"/>
          <w:b/>
        </w:rPr>
        <w:tab/>
        <w:t>SHARIN</w:t>
      </w:r>
      <w:r w:rsidR="00285B9A" w:rsidRPr="007C2FEB">
        <w:rPr>
          <w:rFonts w:cstheme="minorHAnsi"/>
          <w:b/>
        </w:rPr>
        <w:t>G</w:t>
      </w:r>
    </w:p>
    <w:p w14:paraId="24497AC0" w14:textId="3BBFED1B" w:rsidR="00285B9A" w:rsidRPr="00D06BE5" w:rsidRDefault="00AF1695" w:rsidP="008E588E">
      <w:pPr>
        <w:spacing w:after="0" w:line="240" w:lineRule="auto"/>
        <w:jc w:val="both"/>
        <w:rPr>
          <w:rFonts w:cstheme="minorHAnsi"/>
          <w:b/>
        </w:rPr>
      </w:pPr>
      <w:r w:rsidRPr="00D06BE5">
        <w:rPr>
          <w:rFonts w:cstheme="minorHAnsi"/>
          <w:b/>
        </w:rPr>
        <w:lastRenderedPageBreak/>
        <w:t>1:00</w:t>
      </w:r>
      <w:r w:rsidR="00285B9A" w:rsidRPr="00D06BE5">
        <w:rPr>
          <w:rFonts w:cstheme="minorHAnsi"/>
          <w:b/>
        </w:rPr>
        <w:tab/>
        <w:t>BIBLE TEACHING</w:t>
      </w:r>
    </w:p>
    <w:p w14:paraId="4CF7EF10" w14:textId="77777777" w:rsidR="00A9277F" w:rsidRPr="00D06BE5" w:rsidRDefault="00A9277F" w:rsidP="008E588E">
      <w:pPr>
        <w:spacing w:after="0" w:line="240" w:lineRule="auto"/>
        <w:jc w:val="both"/>
        <w:rPr>
          <w:rFonts w:cstheme="minorHAnsi"/>
          <w:b/>
        </w:rPr>
      </w:pPr>
    </w:p>
    <w:p w14:paraId="694E8325" w14:textId="77777777" w:rsidR="00213FF0" w:rsidRPr="00D06BE5" w:rsidRDefault="00213FF0" w:rsidP="008E588E">
      <w:pPr>
        <w:spacing w:after="0" w:line="240" w:lineRule="auto"/>
        <w:jc w:val="both"/>
        <w:rPr>
          <w:rFonts w:cstheme="minorHAnsi"/>
        </w:rPr>
      </w:pPr>
      <w:r w:rsidRPr="00D06BE5">
        <w:rPr>
          <w:rFonts w:cstheme="minorHAnsi"/>
        </w:rPr>
        <w:t>Our healing begins with</w:t>
      </w:r>
      <w:r w:rsidR="00721FDB" w:rsidRPr="00D06BE5">
        <w:rPr>
          <w:rFonts w:cstheme="minorHAnsi"/>
        </w:rPr>
        <w:t xml:space="preserve"> KF</w:t>
      </w:r>
      <w:r w:rsidRPr="00D06BE5">
        <w:rPr>
          <w:rFonts w:cstheme="minorHAnsi"/>
        </w:rPr>
        <w:t xml:space="preserve"> Confession 7:</w:t>
      </w:r>
    </w:p>
    <w:p w14:paraId="040A227F" w14:textId="77777777" w:rsidR="00213FF0" w:rsidRPr="00D06BE5" w:rsidRDefault="00213FF0" w:rsidP="008E588E">
      <w:pPr>
        <w:spacing w:after="0" w:line="240" w:lineRule="auto"/>
        <w:jc w:val="both"/>
        <w:rPr>
          <w:rFonts w:cstheme="minorHAnsi"/>
        </w:rPr>
      </w:pPr>
    </w:p>
    <w:p w14:paraId="13DA25E0" w14:textId="77777777" w:rsidR="000E2F63" w:rsidRPr="00D06BE5" w:rsidRDefault="000E2F63" w:rsidP="008E588E">
      <w:pPr>
        <w:spacing w:after="0" w:line="240" w:lineRule="auto"/>
        <w:ind w:hanging="11"/>
        <w:jc w:val="center"/>
        <w:rPr>
          <w:rFonts w:cstheme="minorHAnsi"/>
        </w:rPr>
      </w:pPr>
      <w:r w:rsidRPr="00D06BE5">
        <w:rPr>
          <w:rFonts w:cstheme="minorHAnsi"/>
        </w:rPr>
        <w:t>We commit now to live in reality, choosing to believe rather than judge.</w:t>
      </w:r>
    </w:p>
    <w:p w14:paraId="32EBBDA5" w14:textId="77777777" w:rsidR="006C009D" w:rsidRPr="00D06BE5" w:rsidRDefault="006C009D" w:rsidP="008E588E">
      <w:pPr>
        <w:spacing w:after="0" w:line="240" w:lineRule="auto"/>
        <w:jc w:val="both"/>
        <w:rPr>
          <w:rFonts w:cstheme="minorHAnsi"/>
        </w:rPr>
      </w:pPr>
    </w:p>
    <w:p w14:paraId="18D7306C" w14:textId="77777777" w:rsidR="000E2F63" w:rsidRPr="00D06BE5" w:rsidRDefault="00213FF0" w:rsidP="008E588E">
      <w:pPr>
        <w:spacing w:after="0" w:line="240" w:lineRule="auto"/>
        <w:jc w:val="both"/>
        <w:rPr>
          <w:rFonts w:cstheme="minorHAnsi"/>
        </w:rPr>
      </w:pPr>
      <w:r w:rsidRPr="00D06BE5">
        <w:rPr>
          <w:rFonts w:cstheme="minorHAnsi"/>
        </w:rPr>
        <w:t>D</w:t>
      </w:r>
      <w:r w:rsidR="000E2F63" w:rsidRPr="00D06BE5">
        <w:rPr>
          <w:rFonts w:cstheme="minorHAnsi"/>
        </w:rPr>
        <w:t xml:space="preserve">ig around in </w:t>
      </w:r>
      <w:r w:rsidRPr="00D06BE5">
        <w:rPr>
          <w:rFonts w:cstheme="minorHAnsi"/>
        </w:rPr>
        <w:t>y</w:t>
      </w:r>
      <w:r w:rsidR="000E2F63" w:rsidRPr="00D06BE5">
        <w:rPr>
          <w:rFonts w:cstheme="minorHAnsi"/>
        </w:rPr>
        <w:t>our t</w:t>
      </w:r>
      <w:r w:rsidR="00D8006B" w:rsidRPr="00D06BE5">
        <w:rPr>
          <w:rFonts w:cstheme="minorHAnsi"/>
        </w:rPr>
        <w:t xml:space="preserve">oolbox and pull out </w:t>
      </w:r>
      <w:r w:rsidRPr="00D06BE5">
        <w:rPr>
          <w:rFonts w:cstheme="minorHAnsi"/>
        </w:rPr>
        <w:t>y</w:t>
      </w:r>
      <w:r w:rsidR="00D8006B" w:rsidRPr="00D06BE5">
        <w:rPr>
          <w:rFonts w:cstheme="minorHAnsi"/>
        </w:rPr>
        <w:t xml:space="preserve">our Bibles. </w:t>
      </w:r>
      <w:r w:rsidR="000E2F63" w:rsidRPr="00D06BE5">
        <w:rPr>
          <w:rFonts w:cstheme="minorHAnsi"/>
        </w:rPr>
        <w:t>This is yo</w:t>
      </w:r>
      <w:r w:rsidRPr="00D06BE5">
        <w:rPr>
          <w:rFonts w:cstheme="minorHAnsi"/>
        </w:rPr>
        <w:t xml:space="preserve">ur most powerful tool for life. </w:t>
      </w:r>
      <w:r w:rsidR="000D468C" w:rsidRPr="00D06BE5">
        <w:rPr>
          <w:rFonts w:cstheme="minorHAnsi"/>
        </w:rPr>
        <w:t>If you have your Bible with you now, turn</w:t>
      </w:r>
      <w:r w:rsidRPr="00D06BE5">
        <w:rPr>
          <w:rFonts w:cstheme="minorHAnsi"/>
        </w:rPr>
        <w:t xml:space="preserve"> to </w:t>
      </w:r>
      <w:r w:rsidR="00DE05C5" w:rsidRPr="00D06BE5">
        <w:rPr>
          <w:rFonts w:cstheme="minorHAnsi"/>
        </w:rPr>
        <w:t xml:space="preserve">the </w:t>
      </w:r>
      <w:r w:rsidR="00A703CA" w:rsidRPr="00D06BE5">
        <w:rPr>
          <w:rFonts w:cstheme="minorHAnsi"/>
        </w:rPr>
        <w:t xml:space="preserve">third </w:t>
      </w:r>
      <w:r w:rsidR="00DE05C5" w:rsidRPr="00D06BE5">
        <w:rPr>
          <w:rFonts w:cstheme="minorHAnsi"/>
        </w:rPr>
        <w:t>chapter of James</w:t>
      </w:r>
      <w:r w:rsidR="000E2F63" w:rsidRPr="00D06BE5">
        <w:rPr>
          <w:rFonts w:cstheme="minorHAnsi"/>
        </w:rPr>
        <w:t>.</w:t>
      </w:r>
    </w:p>
    <w:p w14:paraId="12694BAC" w14:textId="77777777" w:rsidR="006C009D" w:rsidRPr="00D06BE5" w:rsidRDefault="006C009D" w:rsidP="008E588E">
      <w:pPr>
        <w:spacing w:after="0" w:line="240" w:lineRule="auto"/>
        <w:jc w:val="both"/>
        <w:rPr>
          <w:rFonts w:cstheme="minorHAnsi"/>
        </w:rPr>
      </w:pPr>
    </w:p>
    <w:p w14:paraId="6C88ADF1" w14:textId="77777777" w:rsidR="006C009D" w:rsidRPr="00D06BE5" w:rsidRDefault="00E93EB7" w:rsidP="008E588E">
      <w:pPr>
        <w:spacing w:after="0" w:line="240" w:lineRule="auto"/>
        <w:jc w:val="both"/>
        <w:rPr>
          <w:rFonts w:cstheme="minorHAnsi"/>
        </w:rPr>
      </w:pPr>
      <w:bookmarkStart w:id="24" w:name="_Hlk493412904"/>
      <w:r w:rsidRPr="00D06BE5">
        <w:rPr>
          <w:rFonts w:cstheme="minorHAnsi"/>
        </w:rPr>
        <w:t>James begins this</w:t>
      </w:r>
      <w:r w:rsidR="000E2F63" w:rsidRPr="00D06BE5">
        <w:rPr>
          <w:rFonts w:cstheme="minorHAnsi"/>
        </w:rPr>
        <w:t xml:space="preserve"> chapter with a long discourse on how muc</w:t>
      </w:r>
      <w:r w:rsidR="00213FF0" w:rsidRPr="00D06BE5">
        <w:rPr>
          <w:rFonts w:cstheme="minorHAnsi"/>
        </w:rPr>
        <w:t>h trouble you</w:t>
      </w:r>
      <w:r w:rsidR="00DE05C5" w:rsidRPr="00D06BE5">
        <w:rPr>
          <w:rFonts w:cstheme="minorHAnsi"/>
        </w:rPr>
        <w:t xml:space="preserve"> can</w:t>
      </w:r>
      <w:r w:rsidR="000E2F63" w:rsidRPr="00D06BE5">
        <w:rPr>
          <w:rFonts w:cstheme="minorHAnsi"/>
        </w:rPr>
        <w:t xml:space="preserve"> cause </w:t>
      </w:r>
      <w:r w:rsidR="003D57B5" w:rsidRPr="00D06BE5">
        <w:rPr>
          <w:rFonts w:cstheme="minorHAnsi"/>
        </w:rPr>
        <w:t>with your tongue</w:t>
      </w:r>
      <w:r w:rsidR="000E2F63" w:rsidRPr="00D06BE5">
        <w:rPr>
          <w:rFonts w:cstheme="minorHAnsi"/>
        </w:rPr>
        <w:t xml:space="preserve">. </w:t>
      </w:r>
      <w:bookmarkStart w:id="25" w:name="_Hlk493412926"/>
      <w:r w:rsidR="00A815EB" w:rsidRPr="00D06BE5">
        <w:rPr>
          <w:rFonts w:cstheme="minorHAnsi"/>
        </w:rPr>
        <w:t>It is an inescapable truth that y</w:t>
      </w:r>
      <w:r w:rsidR="00F2191B" w:rsidRPr="00D06BE5">
        <w:rPr>
          <w:rFonts w:cstheme="minorHAnsi"/>
        </w:rPr>
        <w:t xml:space="preserve">our words </w:t>
      </w:r>
      <w:r w:rsidR="00F6221A" w:rsidRPr="00D06BE5">
        <w:rPr>
          <w:rFonts w:cstheme="minorHAnsi"/>
        </w:rPr>
        <w:t xml:space="preserve">reflect </w:t>
      </w:r>
      <w:r w:rsidR="005140E2" w:rsidRPr="00D06BE5">
        <w:rPr>
          <w:rFonts w:cstheme="minorHAnsi"/>
        </w:rPr>
        <w:t>the</w:t>
      </w:r>
      <w:r w:rsidR="001F1471" w:rsidRPr="00D06BE5">
        <w:rPr>
          <w:rFonts w:cstheme="minorHAnsi"/>
        </w:rPr>
        <w:t xml:space="preserve"> real</w:t>
      </w:r>
      <w:r w:rsidR="005140E2" w:rsidRPr="00D06BE5">
        <w:rPr>
          <w:rFonts w:cstheme="minorHAnsi"/>
        </w:rPr>
        <w:t xml:space="preserve"> condition of your soul</w:t>
      </w:r>
      <w:r w:rsidR="001F1471" w:rsidRPr="00D06BE5">
        <w:rPr>
          <w:rFonts w:cstheme="minorHAnsi"/>
        </w:rPr>
        <w:t>.</w:t>
      </w:r>
      <w:r w:rsidR="006C009D" w:rsidRPr="00D06BE5">
        <w:rPr>
          <w:rFonts w:cstheme="minorHAnsi"/>
        </w:rPr>
        <w:t xml:space="preserve"> </w:t>
      </w:r>
    </w:p>
    <w:bookmarkEnd w:id="24"/>
    <w:bookmarkEnd w:id="25"/>
    <w:p w14:paraId="5285FA0D" w14:textId="77777777" w:rsidR="006C009D" w:rsidRPr="00D06BE5" w:rsidRDefault="006C009D" w:rsidP="008E588E">
      <w:pPr>
        <w:spacing w:after="0" w:line="240" w:lineRule="auto"/>
        <w:jc w:val="both"/>
        <w:rPr>
          <w:rFonts w:cstheme="minorHAnsi"/>
        </w:rPr>
      </w:pPr>
    </w:p>
    <w:p w14:paraId="78D6962B" w14:textId="1F605DE5" w:rsidR="000A6C95" w:rsidRPr="00D06BE5" w:rsidRDefault="00572EDD" w:rsidP="008E588E">
      <w:pPr>
        <w:spacing w:after="0" w:line="240" w:lineRule="auto"/>
        <w:jc w:val="both"/>
        <w:rPr>
          <w:rFonts w:cstheme="minorHAnsi"/>
        </w:rPr>
      </w:pPr>
      <w:r w:rsidRPr="00D06BE5">
        <w:rPr>
          <w:rFonts w:cstheme="minorHAnsi"/>
        </w:rPr>
        <w:t>Nancy has paraphrased the text for this lesson using KF language</w:t>
      </w:r>
      <w:r w:rsidR="00033A1E" w:rsidRPr="00D06BE5">
        <w:rPr>
          <w:rFonts w:cstheme="minorHAnsi"/>
        </w:rPr>
        <w:t xml:space="preserve"> and her own translation</w:t>
      </w:r>
      <w:r w:rsidRPr="00D06BE5">
        <w:rPr>
          <w:rFonts w:cstheme="minorHAnsi"/>
        </w:rPr>
        <w:t xml:space="preserve">. </w:t>
      </w:r>
      <w:r w:rsidR="00191EC3" w:rsidRPr="00D06BE5">
        <w:rPr>
          <w:rFonts w:cstheme="minorHAnsi"/>
        </w:rPr>
        <w:t xml:space="preserve">She has </w:t>
      </w:r>
      <w:r w:rsidR="00A1642F" w:rsidRPr="00D06BE5">
        <w:rPr>
          <w:rFonts w:cstheme="minorHAnsi"/>
        </w:rPr>
        <w:t>translated the Greek word for wisdom</w:t>
      </w:r>
      <w:r w:rsidR="00FE689D" w:rsidRPr="00D06BE5">
        <w:rPr>
          <w:rFonts w:cstheme="minorHAnsi"/>
        </w:rPr>
        <w:t xml:space="preserve"> </w:t>
      </w:r>
      <w:r w:rsidR="00DE05C5" w:rsidRPr="00D06BE5">
        <w:rPr>
          <w:rFonts w:cstheme="minorHAnsi"/>
        </w:rPr>
        <w:t>as</w:t>
      </w:r>
      <w:r w:rsidR="00AF1695" w:rsidRPr="00D06BE5">
        <w:rPr>
          <w:rFonts w:cstheme="minorHAnsi"/>
        </w:rPr>
        <w:t xml:space="preserve"> </w:t>
      </w:r>
      <w:r w:rsidR="00473623" w:rsidRPr="00D06BE5">
        <w:rPr>
          <w:rFonts w:cstheme="minorHAnsi"/>
          <w:i/>
        </w:rPr>
        <w:t>cleverness</w:t>
      </w:r>
      <w:r w:rsidR="00473623" w:rsidRPr="00D06BE5">
        <w:rPr>
          <w:rFonts w:cstheme="minorHAnsi"/>
        </w:rPr>
        <w:t xml:space="preserve"> </w:t>
      </w:r>
      <w:r w:rsidR="000E2F63" w:rsidRPr="00D06BE5">
        <w:rPr>
          <w:rFonts w:cstheme="minorHAnsi"/>
        </w:rPr>
        <w:t>because</w:t>
      </w:r>
      <w:r w:rsidR="00CA6221" w:rsidRPr="00D06BE5">
        <w:rPr>
          <w:rFonts w:cstheme="minorHAnsi"/>
        </w:rPr>
        <w:t xml:space="preserve"> the word</w:t>
      </w:r>
      <w:r w:rsidR="006C009D" w:rsidRPr="00D06BE5">
        <w:rPr>
          <w:rFonts w:cstheme="minorHAnsi"/>
        </w:rPr>
        <w:t xml:space="preserve"> </w:t>
      </w:r>
      <w:r w:rsidR="006C009D" w:rsidRPr="00D06BE5">
        <w:rPr>
          <w:rFonts w:cstheme="minorHAnsi"/>
          <w:i/>
        </w:rPr>
        <w:t>wisdom</w:t>
      </w:r>
      <w:r w:rsidR="006C009D" w:rsidRPr="00D06BE5">
        <w:rPr>
          <w:rFonts w:cstheme="minorHAnsi"/>
        </w:rPr>
        <w:t xml:space="preserve"> </w:t>
      </w:r>
      <w:r w:rsidR="00CA6221" w:rsidRPr="00D06BE5">
        <w:rPr>
          <w:rFonts w:cstheme="minorHAnsi"/>
        </w:rPr>
        <w:t>can be a little confusing</w:t>
      </w:r>
      <w:r w:rsidR="00B0551A" w:rsidRPr="00D06BE5">
        <w:rPr>
          <w:rFonts w:cstheme="minorHAnsi"/>
        </w:rPr>
        <w:t>.</w:t>
      </w:r>
      <w:r w:rsidR="00CA6221" w:rsidRPr="00D06BE5">
        <w:rPr>
          <w:rFonts w:cstheme="minorHAnsi"/>
        </w:rPr>
        <w:t xml:space="preserve"> </w:t>
      </w:r>
      <w:r w:rsidR="000E2F63" w:rsidRPr="00D06BE5">
        <w:rPr>
          <w:rFonts w:cstheme="minorHAnsi"/>
        </w:rPr>
        <w:t>Cleverness</w:t>
      </w:r>
      <w:r w:rsidR="00CA6221" w:rsidRPr="00D06BE5">
        <w:rPr>
          <w:rFonts w:cstheme="minorHAnsi"/>
        </w:rPr>
        <w:t xml:space="preserve"> in </w:t>
      </w:r>
      <w:r w:rsidR="009A57AD" w:rsidRPr="00D06BE5">
        <w:rPr>
          <w:rFonts w:cstheme="minorHAnsi"/>
        </w:rPr>
        <w:t xml:space="preserve">the context of </w:t>
      </w:r>
      <w:r w:rsidR="00CA6221" w:rsidRPr="00D06BE5">
        <w:rPr>
          <w:rFonts w:cstheme="minorHAnsi"/>
        </w:rPr>
        <w:t xml:space="preserve">this passage </w:t>
      </w:r>
      <w:r w:rsidR="009A57AD" w:rsidRPr="00D06BE5">
        <w:rPr>
          <w:rFonts w:cstheme="minorHAnsi"/>
        </w:rPr>
        <w:t>can be understood as</w:t>
      </w:r>
      <w:r w:rsidR="00CA6221" w:rsidRPr="00D06BE5">
        <w:rPr>
          <w:rFonts w:cstheme="minorHAnsi"/>
        </w:rPr>
        <w:t xml:space="preserve"> </w:t>
      </w:r>
      <w:r w:rsidR="00D00B0B" w:rsidRPr="00D06BE5">
        <w:rPr>
          <w:rFonts w:cstheme="minorHAnsi"/>
        </w:rPr>
        <w:t xml:space="preserve">the ability to be </w:t>
      </w:r>
      <w:r w:rsidR="000E2F63" w:rsidRPr="00D06BE5">
        <w:rPr>
          <w:rFonts w:cstheme="minorHAnsi"/>
        </w:rPr>
        <w:t>creative and skilled in practi</w:t>
      </w:r>
      <w:r w:rsidR="00F2191B" w:rsidRPr="00D06BE5">
        <w:rPr>
          <w:rFonts w:cstheme="minorHAnsi"/>
        </w:rPr>
        <w:t>cal matters</w:t>
      </w:r>
      <w:r w:rsidR="00A1642F" w:rsidRPr="00D06BE5">
        <w:rPr>
          <w:rFonts w:cstheme="minorHAnsi"/>
        </w:rPr>
        <w:t>—</w:t>
      </w:r>
      <w:r w:rsidR="006C009D" w:rsidRPr="00D06BE5">
        <w:rPr>
          <w:rFonts w:cstheme="minorHAnsi"/>
        </w:rPr>
        <w:t xml:space="preserve">with a dash of real </w:t>
      </w:r>
      <w:r w:rsidR="00593E09" w:rsidRPr="00D06BE5">
        <w:rPr>
          <w:rFonts w:cstheme="minorHAnsi"/>
        </w:rPr>
        <w:t>self-confidence</w:t>
      </w:r>
      <w:r w:rsidR="000D468C" w:rsidRPr="00D06BE5">
        <w:rPr>
          <w:rFonts w:cstheme="minorHAnsi"/>
        </w:rPr>
        <w:t>. This kind of cleverness</w:t>
      </w:r>
      <w:r w:rsidR="00AA7EEF" w:rsidRPr="00D06BE5">
        <w:rPr>
          <w:rFonts w:cstheme="minorHAnsi"/>
        </w:rPr>
        <w:t xml:space="preserve"> comes only through experience and training</w:t>
      </w:r>
      <w:r w:rsidR="000E2F63" w:rsidRPr="00D06BE5">
        <w:rPr>
          <w:rFonts w:cstheme="minorHAnsi"/>
        </w:rPr>
        <w:t>.</w:t>
      </w:r>
      <w:r w:rsidR="00A703CA" w:rsidRPr="00D06BE5">
        <w:rPr>
          <w:rFonts w:cstheme="minorHAnsi"/>
        </w:rPr>
        <w:t xml:space="preserve"> </w:t>
      </w:r>
      <w:bookmarkStart w:id="26" w:name="_Hlk493263205"/>
      <w:r w:rsidR="00A703CA" w:rsidRPr="00D06BE5">
        <w:rPr>
          <w:rFonts w:cstheme="minorHAnsi"/>
        </w:rPr>
        <w:t xml:space="preserve">Let’s </w:t>
      </w:r>
      <w:r w:rsidR="00981DA8" w:rsidRPr="00D06BE5">
        <w:rPr>
          <w:rFonts w:cstheme="minorHAnsi"/>
        </w:rPr>
        <w:t xml:space="preserve">go ahead and read </w:t>
      </w:r>
      <w:r w:rsidR="00981DA8" w:rsidRPr="00D06BE5">
        <w:rPr>
          <w:rFonts w:cstheme="minorHAnsi"/>
          <w:b/>
        </w:rPr>
        <w:t>James 3:13–18</w:t>
      </w:r>
      <w:r w:rsidR="000D468C" w:rsidRPr="00D06BE5">
        <w:rPr>
          <w:rFonts w:cstheme="minorHAnsi"/>
        </w:rPr>
        <w:t>.</w:t>
      </w:r>
    </w:p>
    <w:p w14:paraId="5B4BDA78" w14:textId="77777777" w:rsidR="00E34B51" w:rsidRPr="00D06BE5" w:rsidRDefault="00E34B51" w:rsidP="008E588E">
      <w:pPr>
        <w:spacing w:after="0" w:line="240" w:lineRule="auto"/>
        <w:jc w:val="both"/>
        <w:rPr>
          <w:rFonts w:cstheme="minorHAnsi"/>
        </w:rPr>
      </w:pPr>
    </w:p>
    <w:p w14:paraId="08090856" w14:textId="1B1553AA" w:rsidR="003B3FD9" w:rsidRPr="00D06BE5" w:rsidRDefault="0033615E" w:rsidP="008E588E">
      <w:pPr>
        <w:spacing w:after="0" w:line="240" w:lineRule="auto"/>
        <w:ind w:left="720" w:right="720"/>
        <w:jc w:val="both"/>
        <w:rPr>
          <w:rFonts w:cstheme="minorHAnsi"/>
        </w:rPr>
      </w:pPr>
      <w:bookmarkStart w:id="27" w:name="_Hlk493263246"/>
      <w:bookmarkStart w:id="28" w:name="OLE_LINK10"/>
      <w:bookmarkStart w:id="29" w:name="OLE_LINK3"/>
      <w:bookmarkStart w:id="30" w:name="OLE_LINK4"/>
      <w:bookmarkStart w:id="31" w:name="OLE_LINK5"/>
      <w:bookmarkEnd w:id="26"/>
      <w:r w:rsidRPr="00D06BE5">
        <w:rPr>
          <w:rFonts w:cstheme="minorHAnsi"/>
          <w:b/>
          <w:vertAlign w:val="superscript"/>
        </w:rPr>
        <w:t>13</w:t>
      </w:r>
      <w:r w:rsidR="000E2F63" w:rsidRPr="00D06BE5">
        <w:rPr>
          <w:rFonts w:cstheme="minorHAnsi"/>
        </w:rPr>
        <w:t>Which</w:t>
      </w:r>
      <w:r w:rsidR="00721FDB" w:rsidRPr="00D06BE5">
        <w:rPr>
          <w:rFonts w:cstheme="minorHAnsi"/>
        </w:rPr>
        <w:t xml:space="preserve"> one</w:t>
      </w:r>
      <w:r w:rsidR="00E93EB7" w:rsidRPr="00D06BE5">
        <w:rPr>
          <w:rFonts w:cstheme="minorHAnsi"/>
        </w:rPr>
        <w:t xml:space="preserve"> </w:t>
      </w:r>
      <w:r w:rsidR="00F2191B" w:rsidRPr="00D06BE5">
        <w:rPr>
          <w:rFonts w:cstheme="minorHAnsi"/>
        </w:rPr>
        <w:t>of you has trained</w:t>
      </w:r>
      <w:r w:rsidR="000E2F63" w:rsidRPr="00D06BE5">
        <w:rPr>
          <w:rFonts w:cstheme="minorHAnsi"/>
        </w:rPr>
        <w:t xml:space="preserve"> to be clever in</w:t>
      </w:r>
      <w:r w:rsidR="00AF1695" w:rsidRPr="00D06BE5">
        <w:rPr>
          <w:rFonts w:cstheme="minorHAnsi"/>
        </w:rPr>
        <w:t xml:space="preserve"> practical matters and skills</w:t>
      </w:r>
      <w:r w:rsidR="00FA40F0" w:rsidRPr="00D06BE5">
        <w:rPr>
          <w:rFonts w:cstheme="minorHAnsi"/>
        </w:rPr>
        <w:t>?</w:t>
      </w:r>
      <w:r w:rsidR="000E2F63" w:rsidRPr="00D06BE5">
        <w:rPr>
          <w:rFonts w:cstheme="minorHAnsi"/>
        </w:rPr>
        <w:t xml:space="preserve"> Let that one</w:t>
      </w:r>
      <w:r w:rsidR="00B0551A" w:rsidRPr="00D06BE5">
        <w:rPr>
          <w:rFonts w:cstheme="minorHAnsi"/>
        </w:rPr>
        <w:t xml:space="preserve"> </w:t>
      </w:r>
      <w:proofErr w:type="gramStart"/>
      <w:r w:rsidR="000E2F63" w:rsidRPr="00D06BE5">
        <w:rPr>
          <w:rFonts w:cstheme="minorHAnsi"/>
        </w:rPr>
        <w:t>bring</w:t>
      </w:r>
      <w:proofErr w:type="gramEnd"/>
      <w:r w:rsidR="000E2F63" w:rsidRPr="00D06BE5">
        <w:rPr>
          <w:rFonts w:cstheme="minorHAnsi"/>
        </w:rPr>
        <w:t xml:space="preserve"> </w:t>
      </w:r>
      <w:r w:rsidR="00F176AD" w:rsidRPr="00D06BE5">
        <w:rPr>
          <w:rFonts w:cstheme="minorHAnsi"/>
        </w:rPr>
        <w:t>their cleverness</w:t>
      </w:r>
      <w:r w:rsidR="000E2F63" w:rsidRPr="00D06BE5">
        <w:rPr>
          <w:rFonts w:cstheme="minorHAnsi"/>
        </w:rPr>
        <w:t xml:space="preserve"> to l</w:t>
      </w:r>
      <w:r w:rsidRPr="00D06BE5">
        <w:rPr>
          <w:rFonts w:cstheme="minorHAnsi"/>
        </w:rPr>
        <w:t>ight through excellent behavior</w:t>
      </w:r>
      <w:r w:rsidR="000E2F63" w:rsidRPr="00D06BE5">
        <w:rPr>
          <w:rFonts w:cstheme="minorHAnsi"/>
        </w:rPr>
        <w:t xml:space="preserve"> and by using their tools gently, as if they were taming </w:t>
      </w:r>
      <w:r w:rsidR="00593E09" w:rsidRPr="00D06BE5">
        <w:rPr>
          <w:rFonts w:cstheme="minorHAnsi"/>
        </w:rPr>
        <w:t>a</w:t>
      </w:r>
      <w:r w:rsidR="000E2F63" w:rsidRPr="00D06BE5">
        <w:rPr>
          <w:rFonts w:cstheme="minorHAnsi"/>
        </w:rPr>
        <w:t xml:space="preserve"> </w:t>
      </w:r>
      <w:r w:rsidR="00593E09" w:rsidRPr="00D06BE5">
        <w:rPr>
          <w:rFonts w:cstheme="minorHAnsi"/>
        </w:rPr>
        <w:t xml:space="preserve">wild </w:t>
      </w:r>
      <w:r w:rsidR="000E2F63" w:rsidRPr="00D06BE5">
        <w:rPr>
          <w:rFonts w:cstheme="minorHAnsi"/>
        </w:rPr>
        <w:t>animal</w:t>
      </w:r>
      <w:r w:rsidR="000D468C" w:rsidRPr="00D06BE5">
        <w:rPr>
          <w:rFonts w:cstheme="minorHAnsi"/>
        </w:rPr>
        <w:t xml:space="preserve"> and</w:t>
      </w:r>
      <w:r w:rsidR="000E2F63" w:rsidRPr="00D06BE5">
        <w:rPr>
          <w:rFonts w:cstheme="minorHAnsi"/>
        </w:rPr>
        <w:t xml:space="preserve"> turning upside-down the direction of</w:t>
      </w:r>
      <w:r w:rsidR="00593E09" w:rsidRPr="00D06BE5">
        <w:rPr>
          <w:rFonts w:cstheme="minorHAnsi"/>
        </w:rPr>
        <w:t xml:space="preserve"> </w:t>
      </w:r>
      <w:r w:rsidR="00AC6677" w:rsidRPr="00D06BE5">
        <w:rPr>
          <w:rFonts w:cstheme="minorHAnsi"/>
        </w:rPr>
        <w:t xml:space="preserve">the </w:t>
      </w:r>
      <w:r w:rsidR="00F61406" w:rsidRPr="00D06BE5">
        <w:rPr>
          <w:rFonts w:cstheme="minorHAnsi"/>
        </w:rPr>
        <w:t>animal’s</w:t>
      </w:r>
      <w:r w:rsidR="000E2F63" w:rsidRPr="00D06BE5">
        <w:rPr>
          <w:rFonts w:cstheme="minorHAnsi"/>
        </w:rPr>
        <w:t xml:space="preserve"> outcomes. </w:t>
      </w:r>
    </w:p>
    <w:p w14:paraId="5D917D71" w14:textId="77777777" w:rsidR="00CD6C59" w:rsidRPr="00D06BE5" w:rsidRDefault="00CD6C59" w:rsidP="008E588E">
      <w:pPr>
        <w:spacing w:after="0" w:line="240" w:lineRule="auto"/>
        <w:ind w:left="720" w:right="720"/>
        <w:jc w:val="both"/>
        <w:rPr>
          <w:rFonts w:cstheme="minorHAnsi"/>
        </w:rPr>
      </w:pPr>
    </w:p>
    <w:p w14:paraId="31864CB7" w14:textId="0EB0EADD" w:rsidR="00670270" w:rsidRPr="00D06BE5" w:rsidRDefault="0033615E" w:rsidP="008E588E">
      <w:pPr>
        <w:spacing w:after="0" w:line="240" w:lineRule="auto"/>
        <w:ind w:left="720" w:right="720"/>
        <w:jc w:val="both"/>
        <w:rPr>
          <w:rFonts w:cstheme="minorHAnsi"/>
        </w:rPr>
      </w:pPr>
      <w:bookmarkStart w:id="32" w:name="_Hlk524719380"/>
      <w:r w:rsidRPr="00D06BE5">
        <w:rPr>
          <w:rFonts w:cstheme="minorHAnsi"/>
          <w:vertAlign w:val="superscript"/>
        </w:rPr>
        <w:t>14</w:t>
      </w:r>
      <w:r w:rsidR="000E2F63" w:rsidRPr="00D06BE5">
        <w:rPr>
          <w:rFonts w:cstheme="minorHAnsi"/>
        </w:rPr>
        <w:t xml:space="preserve">If you have pointed or sharp rivalry within </w:t>
      </w:r>
      <w:r w:rsidR="000D468C" w:rsidRPr="00D06BE5">
        <w:rPr>
          <w:rFonts w:cstheme="minorHAnsi"/>
        </w:rPr>
        <w:t>you</w:t>
      </w:r>
      <w:r w:rsidR="00F176AD" w:rsidRPr="00D06BE5">
        <w:rPr>
          <w:rFonts w:cstheme="minorHAnsi"/>
        </w:rPr>
        <w:t>rself—</w:t>
      </w:r>
      <w:r w:rsidR="000E2F63" w:rsidRPr="00D06BE5">
        <w:rPr>
          <w:rFonts w:cstheme="minorHAnsi"/>
        </w:rPr>
        <w:t xml:space="preserve">inner conflicts </w:t>
      </w:r>
      <w:r w:rsidR="00F176AD" w:rsidRPr="00D06BE5">
        <w:rPr>
          <w:rFonts w:cstheme="minorHAnsi"/>
        </w:rPr>
        <w:t>competing</w:t>
      </w:r>
      <w:r w:rsidR="000E2F63" w:rsidRPr="00D06BE5">
        <w:rPr>
          <w:rFonts w:cstheme="minorHAnsi"/>
        </w:rPr>
        <w:t xml:space="preserve"> for your time, energy, and effort</w:t>
      </w:r>
      <w:r w:rsidR="00F176AD" w:rsidRPr="00D06BE5">
        <w:rPr>
          <w:rFonts w:cstheme="minorHAnsi"/>
        </w:rPr>
        <w:t>—</w:t>
      </w:r>
      <w:r w:rsidR="000E2F63" w:rsidRPr="00D06BE5">
        <w:rPr>
          <w:rFonts w:cstheme="minorHAnsi"/>
        </w:rPr>
        <w:t xml:space="preserve">and </w:t>
      </w:r>
      <w:r w:rsidR="00C854C3" w:rsidRPr="00D06BE5">
        <w:rPr>
          <w:rFonts w:cstheme="minorHAnsi"/>
        </w:rPr>
        <w:t xml:space="preserve">if </w:t>
      </w:r>
      <w:r w:rsidR="000E2F63" w:rsidRPr="00D06BE5">
        <w:rPr>
          <w:rFonts w:cstheme="minorHAnsi"/>
        </w:rPr>
        <w:t xml:space="preserve">in your heart you </w:t>
      </w:r>
      <w:r w:rsidR="00FA53E7" w:rsidRPr="00D06BE5">
        <w:rPr>
          <w:rFonts w:cstheme="minorHAnsi"/>
        </w:rPr>
        <w:t>feel</w:t>
      </w:r>
      <w:r w:rsidR="000E2F63" w:rsidRPr="00D06BE5">
        <w:rPr>
          <w:rFonts w:cstheme="minorHAnsi"/>
        </w:rPr>
        <w:t xml:space="preserve"> compelled by selfish ambition to </w:t>
      </w:r>
      <w:r w:rsidR="00F176AD" w:rsidRPr="00D06BE5">
        <w:rPr>
          <w:rFonts w:cstheme="minorHAnsi"/>
        </w:rPr>
        <w:t>satisfy the</w:t>
      </w:r>
      <w:r w:rsidR="000E2F63" w:rsidRPr="00D06BE5">
        <w:rPr>
          <w:rFonts w:cstheme="minorHAnsi"/>
        </w:rPr>
        <w:t xml:space="preserve"> needs </w:t>
      </w:r>
      <w:r w:rsidR="00F176AD" w:rsidRPr="00D06BE5">
        <w:rPr>
          <w:rFonts w:cstheme="minorHAnsi"/>
        </w:rPr>
        <w:t>of your Idol</w:t>
      </w:r>
      <w:r w:rsidR="000E2F63" w:rsidRPr="00D06BE5">
        <w:rPr>
          <w:rFonts w:cstheme="minorHAnsi"/>
        </w:rPr>
        <w:t xml:space="preserve">, do not suppress your True Self </w:t>
      </w:r>
      <w:r w:rsidR="00445AE8" w:rsidRPr="00D06BE5">
        <w:rPr>
          <w:rFonts w:cstheme="minorHAnsi"/>
        </w:rPr>
        <w:t xml:space="preserve">or </w:t>
      </w:r>
      <w:r w:rsidR="000E2F63" w:rsidRPr="00D06BE5">
        <w:rPr>
          <w:rFonts w:cstheme="minorHAnsi"/>
        </w:rPr>
        <w:t xml:space="preserve">others with your </w:t>
      </w:r>
      <w:r w:rsidR="00445AE8" w:rsidRPr="00D06BE5">
        <w:rPr>
          <w:rFonts w:cstheme="minorHAnsi"/>
        </w:rPr>
        <w:t xml:space="preserve">egocentric </w:t>
      </w:r>
      <w:r w:rsidR="000E2F63" w:rsidRPr="00D06BE5">
        <w:rPr>
          <w:rFonts w:cstheme="minorHAnsi"/>
        </w:rPr>
        <w:t>self-promotion</w:t>
      </w:r>
      <w:r w:rsidR="00F176AD" w:rsidRPr="00D06BE5">
        <w:rPr>
          <w:rFonts w:cstheme="minorHAnsi"/>
        </w:rPr>
        <w:t xml:space="preserve">; in other words, do not </w:t>
      </w:r>
      <w:r w:rsidR="000E2F63" w:rsidRPr="00D06BE5">
        <w:rPr>
          <w:rFonts w:cstheme="minorHAnsi"/>
        </w:rPr>
        <w:t xml:space="preserve">cheat </w:t>
      </w:r>
      <w:r w:rsidR="00F176AD" w:rsidRPr="00D06BE5">
        <w:rPr>
          <w:rFonts w:cstheme="minorHAnsi"/>
        </w:rPr>
        <w:t xml:space="preserve">others </w:t>
      </w:r>
      <w:r w:rsidR="003B3FD9" w:rsidRPr="00D06BE5">
        <w:rPr>
          <w:rFonts w:cstheme="minorHAnsi"/>
        </w:rPr>
        <w:t xml:space="preserve">with deceitful lies </w:t>
      </w:r>
      <w:r w:rsidR="00AF04D3" w:rsidRPr="00D06BE5">
        <w:rPr>
          <w:rFonts w:cstheme="minorHAnsi"/>
        </w:rPr>
        <w:t xml:space="preserve">that </w:t>
      </w:r>
      <w:r w:rsidR="005B1AE1" w:rsidRPr="00D06BE5">
        <w:rPr>
          <w:rFonts w:cstheme="minorHAnsi"/>
        </w:rPr>
        <w:t>oppose</w:t>
      </w:r>
      <w:r w:rsidR="002B4E0F" w:rsidRPr="00D06BE5">
        <w:rPr>
          <w:rFonts w:cstheme="minorHAnsi"/>
        </w:rPr>
        <w:t xml:space="preserve"> </w:t>
      </w:r>
      <w:r w:rsidR="000E2F63" w:rsidRPr="00D06BE5">
        <w:rPr>
          <w:rFonts w:cstheme="minorHAnsi"/>
        </w:rPr>
        <w:t xml:space="preserve">the reality of who you are and how the </w:t>
      </w:r>
      <w:r w:rsidR="00593E09" w:rsidRPr="00D06BE5">
        <w:rPr>
          <w:rFonts w:cstheme="minorHAnsi"/>
        </w:rPr>
        <w:t xml:space="preserve">world really is. </w:t>
      </w:r>
      <w:r w:rsidR="00AA7EEF" w:rsidRPr="00D06BE5">
        <w:rPr>
          <w:rFonts w:cstheme="minorHAnsi"/>
        </w:rPr>
        <w:t xml:space="preserve">When you suppress reality, </w:t>
      </w:r>
      <w:r w:rsidR="000E2F63" w:rsidRPr="00870493">
        <w:rPr>
          <w:rFonts w:cstheme="minorHAnsi"/>
        </w:rPr>
        <w:t xml:space="preserve">you </w:t>
      </w:r>
      <w:r w:rsidR="00DE05C5" w:rsidRPr="00870493">
        <w:rPr>
          <w:rFonts w:cstheme="minorHAnsi"/>
        </w:rPr>
        <w:t xml:space="preserve">take easy and </w:t>
      </w:r>
      <w:r w:rsidR="0061021D" w:rsidRPr="00870493">
        <w:rPr>
          <w:rFonts w:cstheme="minorHAnsi"/>
        </w:rPr>
        <w:t>habitual</w:t>
      </w:r>
      <w:r w:rsidR="0061021D" w:rsidRPr="00D06BE5">
        <w:rPr>
          <w:rFonts w:cstheme="minorHAnsi"/>
        </w:rPr>
        <w:t xml:space="preserve"> shortcuts—shortcuts that satisfy </w:t>
      </w:r>
      <w:r w:rsidR="007D6E59" w:rsidRPr="00D06BE5">
        <w:rPr>
          <w:rFonts w:cstheme="minorHAnsi"/>
        </w:rPr>
        <w:t>your compelling needs and relieve your basic anxiety</w:t>
      </w:r>
      <w:r w:rsidR="00FA53E7" w:rsidRPr="00D06BE5">
        <w:rPr>
          <w:rFonts w:ascii="Calibri" w:hAnsi="Calibri" w:cs="Calibri"/>
        </w:rPr>
        <w:t xml:space="preserve">—and you </w:t>
      </w:r>
      <w:r w:rsidR="00DE05C5" w:rsidRPr="00D06BE5">
        <w:rPr>
          <w:rFonts w:cstheme="minorHAnsi"/>
        </w:rPr>
        <w:t xml:space="preserve">end up </w:t>
      </w:r>
      <w:r w:rsidR="000E2F63" w:rsidRPr="00D06BE5">
        <w:rPr>
          <w:rFonts w:cstheme="minorHAnsi"/>
        </w:rPr>
        <w:t>suppress</w:t>
      </w:r>
      <w:r w:rsidR="00DE05C5" w:rsidRPr="00D06BE5">
        <w:rPr>
          <w:rFonts w:cstheme="minorHAnsi"/>
        </w:rPr>
        <w:t>ing</w:t>
      </w:r>
      <w:r w:rsidR="000E2F63" w:rsidRPr="00D06BE5">
        <w:rPr>
          <w:rFonts w:cstheme="minorHAnsi"/>
        </w:rPr>
        <w:t xml:space="preserve"> your True </w:t>
      </w:r>
      <w:r w:rsidR="008E7156" w:rsidRPr="00D06BE5">
        <w:rPr>
          <w:rFonts w:cstheme="minorHAnsi"/>
        </w:rPr>
        <w:t>S</w:t>
      </w:r>
      <w:r w:rsidR="009E1EC2" w:rsidRPr="00D06BE5">
        <w:rPr>
          <w:rFonts w:cstheme="minorHAnsi"/>
        </w:rPr>
        <w:t>elf and the</w:t>
      </w:r>
      <w:r w:rsidR="00DE05C5" w:rsidRPr="00D06BE5">
        <w:rPr>
          <w:rFonts w:cstheme="minorHAnsi"/>
        </w:rPr>
        <w:t xml:space="preserve"> true</w:t>
      </w:r>
      <w:r w:rsidR="009E1EC2" w:rsidRPr="00D06BE5">
        <w:rPr>
          <w:rFonts w:cstheme="minorHAnsi"/>
        </w:rPr>
        <w:t xml:space="preserve"> potential of those</w:t>
      </w:r>
      <w:r w:rsidR="00DE05C5" w:rsidRPr="00D06BE5">
        <w:rPr>
          <w:rFonts w:cstheme="minorHAnsi"/>
        </w:rPr>
        <w:t xml:space="preserve"> around you.</w:t>
      </w:r>
      <w:r w:rsidR="000E2F63" w:rsidRPr="00D06BE5">
        <w:rPr>
          <w:rFonts w:cstheme="minorHAnsi"/>
        </w:rPr>
        <w:t xml:space="preserve"> </w:t>
      </w:r>
      <w:bookmarkEnd w:id="32"/>
      <w:r w:rsidRPr="00D06BE5">
        <w:rPr>
          <w:rFonts w:cstheme="minorHAnsi"/>
          <w:b/>
          <w:vertAlign w:val="superscript"/>
        </w:rPr>
        <w:t>15</w:t>
      </w:r>
      <w:r w:rsidR="000E2F63" w:rsidRPr="00D06BE5">
        <w:rPr>
          <w:rFonts w:cstheme="minorHAnsi"/>
        </w:rPr>
        <w:t xml:space="preserve">The cleverness of habitual </w:t>
      </w:r>
      <w:r w:rsidR="003613A4" w:rsidRPr="00D06BE5">
        <w:rPr>
          <w:rFonts w:cstheme="minorHAnsi"/>
        </w:rPr>
        <w:t>shortcuts</w:t>
      </w:r>
      <w:r w:rsidR="000E2F63" w:rsidRPr="00D06BE5">
        <w:rPr>
          <w:rFonts w:cstheme="minorHAnsi"/>
        </w:rPr>
        <w:t xml:space="preserve"> is not something that comes down from above</w:t>
      </w:r>
      <w:r w:rsidR="00F2072D" w:rsidRPr="00D06BE5">
        <w:rPr>
          <w:rFonts w:cstheme="minorHAnsi"/>
        </w:rPr>
        <w:t xml:space="preserve">; </w:t>
      </w:r>
      <w:bookmarkStart w:id="33" w:name="OLE_LINK8"/>
      <w:bookmarkStart w:id="34" w:name="OLE_LINK9"/>
      <w:r w:rsidR="00F2072D" w:rsidRPr="00D06BE5">
        <w:rPr>
          <w:rFonts w:cstheme="minorHAnsi"/>
        </w:rPr>
        <w:t>it comes from</w:t>
      </w:r>
      <w:r w:rsidR="000E2F63" w:rsidRPr="00D06BE5">
        <w:rPr>
          <w:rFonts w:cstheme="minorHAnsi"/>
        </w:rPr>
        <w:t xml:space="preserve"> creeping along below on the earth</w:t>
      </w:r>
      <w:r w:rsidR="00FA53E7" w:rsidRPr="00D06BE5">
        <w:rPr>
          <w:rFonts w:cstheme="minorHAnsi"/>
        </w:rPr>
        <w:t xml:space="preserve"> </w:t>
      </w:r>
      <w:r w:rsidR="000E2F63" w:rsidRPr="00D06BE5">
        <w:rPr>
          <w:rFonts w:cstheme="minorHAnsi"/>
        </w:rPr>
        <w:t xml:space="preserve">having lost connection </w:t>
      </w:r>
      <w:r w:rsidR="00593E09" w:rsidRPr="00D06BE5">
        <w:rPr>
          <w:rFonts w:cstheme="minorHAnsi"/>
        </w:rPr>
        <w:t>with heaven</w:t>
      </w:r>
      <w:r w:rsidR="00C60623" w:rsidRPr="00D06BE5">
        <w:rPr>
          <w:rFonts w:cstheme="minorHAnsi"/>
        </w:rPr>
        <w:t xml:space="preserve">. Cleverness from below is </w:t>
      </w:r>
      <w:r w:rsidR="00981DA8" w:rsidRPr="00D06BE5">
        <w:rPr>
          <w:rFonts w:cstheme="minorHAnsi"/>
        </w:rPr>
        <w:t>egocentric</w:t>
      </w:r>
      <w:r w:rsidR="00593E09" w:rsidRPr="00D06BE5">
        <w:rPr>
          <w:rFonts w:cstheme="minorHAnsi"/>
        </w:rPr>
        <w:t xml:space="preserve"> like a wild</w:t>
      </w:r>
      <w:r w:rsidR="000E2F63" w:rsidRPr="00D06BE5">
        <w:rPr>
          <w:rFonts w:cstheme="minorHAnsi"/>
        </w:rPr>
        <w:t xml:space="preserve"> animal</w:t>
      </w:r>
      <w:r w:rsidR="00981DA8" w:rsidRPr="00D06BE5">
        <w:rPr>
          <w:rFonts w:cstheme="minorHAnsi"/>
        </w:rPr>
        <w:t>—</w:t>
      </w:r>
      <w:r w:rsidR="000E2F63" w:rsidRPr="00D06BE5">
        <w:rPr>
          <w:rFonts w:cstheme="minorHAnsi"/>
        </w:rPr>
        <w:t xml:space="preserve">inviting, supporting, and motivated by demonic entities. </w:t>
      </w:r>
      <w:bookmarkEnd w:id="33"/>
      <w:bookmarkEnd w:id="34"/>
      <w:r w:rsidRPr="00D06BE5">
        <w:rPr>
          <w:rFonts w:cstheme="minorHAnsi"/>
          <w:b/>
          <w:vertAlign w:val="superscript"/>
        </w:rPr>
        <w:t>16</w:t>
      </w:r>
      <w:r w:rsidR="000E2F63" w:rsidRPr="00D06BE5">
        <w:rPr>
          <w:rFonts w:cstheme="minorHAnsi"/>
        </w:rPr>
        <w:t>You can look at it this way</w:t>
      </w:r>
      <w:r w:rsidR="00DE05C5" w:rsidRPr="00D06BE5">
        <w:rPr>
          <w:rFonts w:cstheme="minorHAnsi"/>
        </w:rPr>
        <w:t>:</w:t>
      </w:r>
      <w:r w:rsidR="000E2F63" w:rsidRPr="00D06BE5">
        <w:rPr>
          <w:rFonts w:cstheme="minorHAnsi"/>
        </w:rPr>
        <w:t xml:space="preserve"> </w:t>
      </w:r>
      <w:r w:rsidR="00DE0155" w:rsidRPr="00D06BE5">
        <w:rPr>
          <w:rFonts w:cstheme="minorHAnsi"/>
        </w:rPr>
        <w:t>w</w:t>
      </w:r>
      <w:r w:rsidR="000E2F63" w:rsidRPr="00D06BE5">
        <w:rPr>
          <w:rFonts w:cstheme="minorHAnsi"/>
        </w:rPr>
        <w:t>here</w:t>
      </w:r>
      <w:r w:rsidR="007D6E59" w:rsidRPr="00D06BE5">
        <w:rPr>
          <w:rFonts w:cstheme="minorHAnsi"/>
        </w:rPr>
        <w:t>ver</w:t>
      </w:r>
      <w:r w:rsidR="000E2F63" w:rsidRPr="00D06BE5">
        <w:rPr>
          <w:rFonts w:cstheme="minorHAnsi"/>
        </w:rPr>
        <w:t xml:space="preserve"> competin</w:t>
      </w:r>
      <w:r w:rsidR="000A52E9" w:rsidRPr="00D06BE5">
        <w:rPr>
          <w:rFonts w:cstheme="minorHAnsi"/>
        </w:rPr>
        <w:t>g riv</w:t>
      </w:r>
      <w:r w:rsidR="00276F78" w:rsidRPr="00D06BE5">
        <w:rPr>
          <w:rFonts w:cstheme="minorHAnsi"/>
        </w:rPr>
        <w:t>alry and selfish ambition exist</w:t>
      </w:r>
      <w:r w:rsidR="00BD52AF" w:rsidRPr="00D06BE5">
        <w:rPr>
          <w:rFonts w:cstheme="minorHAnsi"/>
        </w:rPr>
        <w:t>,</w:t>
      </w:r>
      <w:r w:rsidR="000E2F63" w:rsidRPr="00D06BE5">
        <w:rPr>
          <w:rFonts w:cstheme="minorHAnsi"/>
        </w:rPr>
        <w:t xml:space="preserve"> there is disorder, </w:t>
      </w:r>
      <w:r w:rsidR="00593E09" w:rsidRPr="00D06BE5">
        <w:rPr>
          <w:rFonts w:cstheme="minorHAnsi"/>
        </w:rPr>
        <w:t xml:space="preserve">anarchy, and cheap, habitual, thoughtless </w:t>
      </w:r>
      <w:r w:rsidR="000E2F63" w:rsidRPr="00D06BE5">
        <w:rPr>
          <w:rFonts w:cstheme="minorHAnsi"/>
        </w:rPr>
        <w:t xml:space="preserve">behavior. </w:t>
      </w:r>
    </w:p>
    <w:p w14:paraId="0839DB34" w14:textId="77777777" w:rsidR="00670270" w:rsidRPr="00D06BE5" w:rsidRDefault="00670270" w:rsidP="008E588E">
      <w:pPr>
        <w:spacing w:after="0" w:line="240" w:lineRule="auto"/>
        <w:ind w:left="720" w:right="720"/>
        <w:jc w:val="both"/>
        <w:rPr>
          <w:rFonts w:cstheme="minorHAnsi"/>
          <w:b/>
          <w:vertAlign w:val="superscript"/>
        </w:rPr>
      </w:pPr>
    </w:p>
    <w:p w14:paraId="2E9B21C0" w14:textId="2F916810" w:rsidR="0033615E" w:rsidRPr="00D06BE5" w:rsidRDefault="0033615E" w:rsidP="008E588E">
      <w:pPr>
        <w:spacing w:after="0" w:line="240" w:lineRule="auto"/>
        <w:ind w:left="720" w:right="720"/>
        <w:jc w:val="both"/>
        <w:rPr>
          <w:rFonts w:cstheme="minorHAnsi"/>
        </w:rPr>
      </w:pPr>
      <w:r w:rsidRPr="00D06BE5">
        <w:rPr>
          <w:rFonts w:cstheme="minorHAnsi"/>
          <w:vertAlign w:val="superscript"/>
        </w:rPr>
        <w:t>17</w:t>
      </w:r>
      <w:r w:rsidR="000E2F63" w:rsidRPr="00D06BE5">
        <w:rPr>
          <w:rFonts w:cstheme="minorHAnsi"/>
        </w:rPr>
        <w:t xml:space="preserve">But the cleverness from above is emphatically first </w:t>
      </w:r>
      <w:r w:rsidR="004C6EB0" w:rsidRPr="00D06BE5">
        <w:rPr>
          <w:rFonts w:cstheme="minorHAnsi"/>
        </w:rPr>
        <w:t xml:space="preserve">of all </w:t>
      </w:r>
      <w:r w:rsidR="000E2F63" w:rsidRPr="00D06BE5">
        <w:rPr>
          <w:rFonts w:cstheme="minorHAnsi"/>
        </w:rPr>
        <w:t xml:space="preserve">holy, and it results in </w:t>
      </w:r>
      <w:r w:rsidR="008E7156" w:rsidRPr="00D06BE5">
        <w:rPr>
          <w:rFonts w:cstheme="minorHAnsi"/>
        </w:rPr>
        <w:t xml:space="preserve">creating </w:t>
      </w:r>
      <w:r w:rsidR="003D1157" w:rsidRPr="00D06BE5">
        <w:rPr>
          <w:rFonts w:cstheme="minorHAnsi"/>
        </w:rPr>
        <w:t xml:space="preserve">peace. </w:t>
      </w:r>
      <w:r w:rsidR="000E2F63" w:rsidRPr="00D06BE5">
        <w:rPr>
          <w:rFonts w:cstheme="minorHAnsi"/>
        </w:rPr>
        <w:t>It is fitting and appropriate, full of mercy and comp</w:t>
      </w:r>
      <w:r w:rsidR="00E93EB7" w:rsidRPr="00D06BE5">
        <w:rPr>
          <w:rFonts w:cstheme="minorHAnsi"/>
        </w:rPr>
        <w:t xml:space="preserve">assion, and </w:t>
      </w:r>
      <w:r w:rsidR="004C6EB0" w:rsidRPr="00D06BE5">
        <w:rPr>
          <w:rFonts w:cstheme="minorHAnsi"/>
        </w:rPr>
        <w:t xml:space="preserve">it </w:t>
      </w:r>
      <w:r w:rsidR="003613A4" w:rsidRPr="00D06BE5">
        <w:rPr>
          <w:rFonts w:cstheme="minorHAnsi"/>
        </w:rPr>
        <w:t xml:space="preserve">produces </w:t>
      </w:r>
      <w:r w:rsidR="00E93EB7" w:rsidRPr="00D06BE5">
        <w:rPr>
          <w:rFonts w:cstheme="minorHAnsi"/>
        </w:rPr>
        <w:t>beneficial</w:t>
      </w:r>
      <w:r w:rsidR="000E2F63" w:rsidRPr="00D06BE5">
        <w:rPr>
          <w:rFonts w:cstheme="minorHAnsi"/>
        </w:rPr>
        <w:t xml:space="preserve"> outcomes. </w:t>
      </w:r>
      <w:r w:rsidR="00D71E01" w:rsidRPr="00D06BE5">
        <w:rPr>
          <w:rFonts w:cstheme="minorHAnsi"/>
        </w:rPr>
        <w:t xml:space="preserve">This cleverness </w:t>
      </w:r>
      <w:r w:rsidR="000E2F63" w:rsidRPr="00D06BE5">
        <w:rPr>
          <w:rFonts w:cstheme="minorHAnsi"/>
        </w:rPr>
        <w:t>does not discriminate as to who</w:t>
      </w:r>
      <w:r w:rsidR="00593E09" w:rsidRPr="00D06BE5">
        <w:rPr>
          <w:rFonts w:cstheme="minorHAnsi"/>
        </w:rPr>
        <w:t xml:space="preserve"> </w:t>
      </w:r>
      <w:r w:rsidR="009E1EC2" w:rsidRPr="00D06BE5">
        <w:rPr>
          <w:rFonts w:cstheme="minorHAnsi"/>
        </w:rPr>
        <w:t xml:space="preserve">benefits from </w:t>
      </w:r>
      <w:r w:rsidR="000F3030" w:rsidRPr="00D06BE5">
        <w:rPr>
          <w:rFonts w:cstheme="minorHAnsi"/>
        </w:rPr>
        <w:t>its skill</w:t>
      </w:r>
      <w:r w:rsidR="00D71E01" w:rsidRPr="00D06BE5">
        <w:rPr>
          <w:rFonts w:cstheme="minorHAnsi"/>
        </w:rPr>
        <w:t>s</w:t>
      </w:r>
      <w:r w:rsidR="000A6C95" w:rsidRPr="00D06BE5">
        <w:rPr>
          <w:rFonts w:cstheme="minorHAnsi"/>
        </w:rPr>
        <w:t>,</w:t>
      </w:r>
      <w:r w:rsidR="00593E09" w:rsidRPr="00D06BE5">
        <w:rPr>
          <w:rFonts w:cstheme="minorHAnsi"/>
        </w:rPr>
        <w:t xml:space="preserve"> and </w:t>
      </w:r>
      <w:r w:rsidR="00D71E01" w:rsidRPr="00D06BE5">
        <w:rPr>
          <w:rFonts w:cstheme="minorHAnsi"/>
        </w:rPr>
        <w:t xml:space="preserve">these skills are offered </w:t>
      </w:r>
      <w:r w:rsidR="000E2F63" w:rsidRPr="00D06BE5">
        <w:rPr>
          <w:rFonts w:cstheme="minorHAnsi"/>
        </w:rPr>
        <w:t xml:space="preserve">without pretense or acting out a role. </w:t>
      </w:r>
      <w:r w:rsidRPr="00D06BE5">
        <w:rPr>
          <w:rFonts w:cstheme="minorHAnsi"/>
          <w:vertAlign w:val="superscript"/>
        </w:rPr>
        <w:t>18</w:t>
      </w:r>
      <w:r w:rsidRPr="00D06BE5">
        <w:rPr>
          <w:rFonts w:cstheme="minorHAnsi"/>
        </w:rPr>
        <w:t xml:space="preserve">How is </w:t>
      </w:r>
      <w:r w:rsidR="00D71E01" w:rsidRPr="00D06BE5">
        <w:rPr>
          <w:rFonts w:cstheme="minorHAnsi"/>
        </w:rPr>
        <w:t xml:space="preserve">all of </w:t>
      </w:r>
      <w:r w:rsidRPr="00D06BE5">
        <w:rPr>
          <w:rFonts w:cstheme="minorHAnsi"/>
        </w:rPr>
        <w:t xml:space="preserve">this possible? </w:t>
      </w:r>
      <w:r w:rsidR="00DE05C5" w:rsidRPr="00D06BE5">
        <w:rPr>
          <w:rFonts w:cstheme="minorHAnsi"/>
        </w:rPr>
        <w:t>It is possible through the</w:t>
      </w:r>
      <w:r w:rsidR="00A753E1" w:rsidRPr="00D06BE5">
        <w:rPr>
          <w:rFonts w:cstheme="minorHAnsi"/>
        </w:rPr>
        <w:t xml:space="preserve"> harvest</w:t>
      </w:r>
      <w:r w:rsidR="000E2F63" w:rsidRPr="00D06BE5">
        <w:rPr>
          <w:rFonts w:cstheme="minorHAnsi"/>
        </w:rPr>
        <w:t xml:space="preserve"> of orientation</w:t>
      </w:r>
      <w:r w:rsidRPr="00D06BE5">
        <w:rPr>
          <w:rFonts w:cstheme="minorHAnsi"/>
        </w:rPr>
        <w:t xml:space="preserve"> that</w:t>
      </w:r>
      <w:r w:rsidR="000E2F63" w:rsidRPr="00D06BE5">
        <w:rPr>
          <w:rFonts w:cstheme="minorHAnsi"/>
        </w:rPr>
        <w:t xml:space="preserve"> </w:t>
      </w:r>
      <w:r w:rsidR="0078303A" w:rsidRPr="00D06BE5">
        <w:rPr>
          <w:rFonts w:cstheme="minorHAnsi"/>
        </w:rPr>
        <w:t>has been</w:t>
      </w:r>
      <w:r w:rsidR="008424A3" w:rsidRPr="00D06BE5">
        <w:rPr>
          <w:rFonts w:cstheme="minorHAnsi"/>
        </w:rPr>
        <w:t xml:space="preserve"> reaped from seeds planted in peace by those who make peace. </w:t>
      </w:r>
      <w:bookmarkEnd w:id="27"/>
      <w:bookmarkEnd w:id="28"/>
    </w:p>
    <w:bookmarkEnd w:id="29"/>
    <w:bookmarkEnd w:id="30"/>
    <w:bookmarkEnd w:id="31"/>
    <w:p w14:paraId="106A7DA6" w14:textId="77777777" w:rsidR="008424A3" w:rsidRPr="00D06BE5" w:rsidRDefault="008424A3" w:rsidP="008E588E">
      <w:pPr>
        <w:spacing w:after="0" w:line="240" w:lineRule="auto"/>
        <w:jc w:val="both"/>
        <w:rPr>
          <w:rFonts w:cstheme="minorHAnsi"/>
        </w:rPr>
      </w:pPr>
    </w:p>
    <w:p w14:paraId="6062F3F0" w14:textId="77777777" w:rsidR="0033615E" w:rsidRPr="00D06BE5" w:rsidRDefault="0033615E" w:rsidP="008E588E">
      <w:pPr>
        <w:spacing w:after="0" w:line="240" w:lineRule="auto"/>
        <w:jc w:val="both"/>
        <w:rPr>
          <w:rFonts w:cstheme="minorHAnsi"/>
        </w:rPr>
      </w:pPr>
      <w:r w:rsidRPr="00D06BE5">
        <w:rPr>
          <w:rFonts w:cstheme="minorHAnsi"/>
        </w:rPr>
        <w:t xml:space="preserve">Take a deep breath. </w:t>
      </w:r>
    </w:p>
    <w:p w14:paraId="4F352597" w14:textId="77777777" w:rsidR="000E2F63" w:rsidRPr="00D06BE5" w:rsidRDefault="000E2F63" w:rsidP="008E588E">
      <w:pPr>
        <w:spacing w:after="0" w:line="240" w:lineRule="auto"/>
        <w:jc w:val="both"/>
        <w:rPr>
          <w:rFonts w:cstheme="minorHAnsi"/>
        </w:rPr>
      </w:pPr>
    </w:p>
    <w:p w14:paraId="44EFDECF" w14:textId="066104AB" w:rsidR="0093149E" w:rsidRDefault="0093149E" w:rsidP="008E588E">
      <w:pPr>
        <w:widowControl w:val="0"/>
        <w:spacing w:after="0" w:line="240" w:lineRule="auto"/>
        <w:jc w:val="both"/>
        <w:rPr>
          <w:rFonts w:cstheme="minorHAnsi"/>
        </w:rPr>
      </w:pPr>
      <w:bookmarkStart w:id="35" w:name="OLE_LINK6"/>
      <w:bookmarkStart w:id="36" w:name="OLE_LINK7"/>
      <w:r w:rsidRPr="00D06BE5">
        <w:rPr>
          <w:rFonts w:cstheme="minorHAnsi"/>
        </w:rPr>
        <w:t xml:space="preserve">We learn in this passage that orientation is the fruit of the cleverness, or wisdom, from above. Wisdom is the ability to humbly apply knowledge in practical ways that benefit oneself and the community. James </w:t>
      </w:r>
      <w:r w:rsidRPr="00D06BE5">
        <w:rPr>
          <w:rFonts w:cstheme="minorHAnsi"/>
        </w:rPr>
        <w:lastRenderedPageBreak/>
        <w:t xml:space="preserve">tells us that we can only apply this knowledge </w:t>
      </w:r>
      <w:r w:rsidR="00C60623" w:rsidRPr="00D06BE5">
        <w:rPr>
          <w:rFonts w:cstheme="minorHAnsi"/>
        </w:rPr>
        <w:t xml:space="preserve">in our lives </w:t>
      </w:r>
      <w:r w:rsidRPr="00D06BE5">
        <w:rPr>
          <w:rFonts w:cstheme="minorHAnsi"/>
        </w:rPr>
        <w:t>and produce oriented outcomes if we learn the practical skills of cultivating peace</w:t>
      </w:r>
      <w:bookmarkStart w:id="37" w:name="_Hlk83725127"/>
      <w:r w:rsidRPr="00D06BE5">
        <w:rPr>
          <w:rFonts w:cstheme="minorHAnsi"/>
        </w:rPr>
        <w:t>, first in our own souls and then in the community. We begin by resolving our own misoriented internal conflicts</w:t>
      </w:r>
      <w:r w:rsidR="00387724" w:rsidRPr="00D06BE5">
        <w:rPr>
          <w:rFonts w:cstheme="minorHAnsi"/>
        </w:rPr>
        <w:t>. Then,</w:t>
      </w:r>
      <w:r w:rsidR="00B0551A" w:rsidRPr="00D06BE5">
        <w:rPr>
          <w:rFonts w:cstheme="minorHAnsi"/>
        </w:rPr>
        <w:t xml:space="preserve"> into</w:t>
      </w:r>
      <w:r w:rsidR="00387724" w:rsidRPr="00D06BE5">
        <w:rPr>
          <w:rFonts w:cstheme="minorHAnsi"/>
        </w:rPr>
        <w:t xml:space="preserve"> </w:t>
      </w:r>
      <w:r w:rsidR="00226F04" w:rsidRPr="00D06BE5">
        <w:rPr>
          <w:rFonts w:cstheme="minorHAnsi"/>
        </w:rPr>
        <w:t>that soil of inner calm</w:t>
      </w:r>
      <w:r w:rsidR="00B0551A" w:rsidRPr="00D06BE5">
        <w:rPr>
          <w:rFonts w:cstheme="minorHAnsi"/>
        </w:rPr>
        <w:t>, we can p</w:t>
      </w:r>
      <w:r w:rsidR="00226F04" w:rsidRPr="00D06BE5">
        <w:rPr>
          <w:rFonts w:cstheme="minorHAnsi"/>
        </w:rPr>
        <w:t>lant seeds</w:t>
      </w:r>
      <w:r w:rsidR="00B0551A" w:rsidRPr="00D06BE5">
        <w:rPr>
          <w:rFonts w:cstheme="minorHAnsi"/>
        </w:rPr>
        <w:t xml:space="preserve"> of oriented choices and actions</w:t>
      </w:r>
      <w:r w:rsidR="00C60623" w:rsidRPr="00D06BE5">
        <w:rPr>
          <w:rFonts w:cstheme="minorHAnsi"/>
        </w:rPr>
        <w:t xml:space="preserve"> </w:t>
      </w:r>
      <w:r w:rsidR="008E4D86" w:rsidRPr="00D06BE5">
        <w:rPr>
          <w:rFonts w:cstheme="minorHAnsi"/>
        </w:rPr>
        <w:t xml:space="preserve">which </w:t>
      </w:r>
      <w:r w:rsidR="00B0551A" w:rsidRPr="00D06BE5">
        <w:rPr>
          <w:rFonts w:cstheme="minorHAnsi"/>
        </w:rPr>
        <w:t xml:space="preserve">produce the </w:t>
      </w:r>
      <w:r w:rsidRPr="00D06BE5">
        <w:rPr>
          <w:rFonts w:cstheme="minorHAnsi"/>
        </w:rPr>
        <w:t>fruit of oriented outcomes</w:t>
      </w:r>
      <w:r w:rsidR="00E8786C" w:rsidRPr="00D06BE5">
        <w:rPr>
          <w:rFonts w:cstheme="minorHAnsi"/>
        </w:rPr>
        <w:t>—outcomes</w:t>
      </w:r>
      <w:r w:rsidRPr="00D06BE5">
        <w:rPr>
          <w:rFonts w:cstheme="minorHAnsi"/>
        </w:rPr>
        <w:t xml:space="preserve"> that promote harmonious and peaceful living and help restore the balance of the Creation</w:t>
      </w:r>
      <w:bookmarkEnd w:id="37"/>
      <w:r w:rsidRPr="00D06BE5">
        <w:rPr>
          <w:rFonts w:cstheme="minorHAnsi"/>
        </w:rPr>
        <w:t xml:space="preserve">. We know that this calmness in our soul is healthy for our physical, mental, and spiritual well-being. Our inner calm is also healthy for those around us, and it is certainly healthy for the purposes of God. </w:t>
      </w:r>
    </w:p>
    <w:p w14:paraId="437A858F" w14:textId="77777777" w:rsidR="001D65E5" w:rsidRPr="00D06BE5" w:rsidRDefault="001D65E5" w:rsidP="008E588E">
      <w:pPr>
        <w:spacing w:after="0" w:line="240" w:lineRule="auto"/>
        <w:jc w:val="both"/>
        <w:rPr>
          <w:rFonts w:cstheme="minorHAnsi"/>
        </w:rPr>
      </w:pPr>
    </w:p>
    <w:p w14:paraId="03700334" w14:textId="303A90D4" w:rsidR="009E1EC2" w:rsidRPr="00D06BE5" w:rsidRDefault="00166536" w:rsidP="008E588E">
      <w:pPr>
        <w:spacing w:after="0" w:line="240" w:lineRule="auto"/>
        <w:jc w:val="both"/>
        <w:rPr>
          <w:rFonts w:cstheme="minorHAnsi"/>
        </w:rPr>
      </w:pPr>
      <w:r w:rsidRPr="00D06BE5">
        <w:rPr>
          <w:rFonts w:cstheme="minorHAnsi"/>
        </w:rPr>
        <w:t xml:space="preserve">In our last lesson, we learned how Paul found this place of peace despite the discomfort of his imagined limitations. God did not remove the limitations that Paul thought </w:t>
      </w:r>
      <w:proofErr w:type="gramStart"/>
      <w:r w:rsidRPr="00D06BE5">
        <w:rPr>
          <w:rFonts w:cstheme="minorHAnsi"/>
        </w:rPr>
        <w:t>were</w:t>
      </w:r>
      <w:proofErr w:type="gramEnd"/>
      <w:r w:rsidRPr="00D06BE5">
        <w:rPr>
          <w:rFonts w:cstheme="minorHAnsi"/>
        </w:rPr>
        <w:t xml:space="preserve"> hindering </w:t>
      </w:r>
      <w:r w:rsidR="0020643F" w:rsidRPr="00D06BE5">
        <w:rPr>
          <w:rFonts w:cstheme="minorHAnsi"/>
        </w:rPr>
        <w:t>him; instead</w:t>
      </w:r>
      <w:r w:rsidR="00C60623" w:rsidRPr="00D06BE5">
        <w:rPr>
          <w:rFonts w:cstheme="minorHAnsi"/>
        </w:rPr>
        <w:t>,</w:t>
      </w:r>
      <w:r w:rsidRPr="00D06BE5">
        <w:rPr>
          <w:rFonts w:cstheme="minorHAnsi"/>
        </w:rPr>
        <w:t xml:space="preserve"> God reminded Paul that it is through wrestling with these limitations and weaknesses that we develop strength </w:t>
      </w:r>
      <w:r w:rsidRPr="009B489F">
        <w:rPr>
          <w:rFonts w:cstheme="minorHAnsi"/>
        </w:rPr>
        <w:t>and trus</w:t>
      </w:r>
      <w:r w:rsidRPr="00221F00">
        <w:rPr>
          <w:rFonts w:cstheme="minorHAnsi"/>
        </w:rPr>
        <w:t>t</w:t>
      </w:r>
      <w:r w:rsidR="00417552" w:rsidRPr="00221F00">
        <w:rPr>
          <w:rFonts w:cstheme="minorHAnsi"/>
        </w:rPr>
        <w:t>,</w:t>
      </w:r>
      <w:r w:rsidRPr="009B489F">
        <w:rPr>
          <w:rFonts w:cstheme="minorHAnsi"/>
        </w:rPr>
        <w:t xml:space="preserve"> and grow our relationship with</w:t>
      </w:r>
      <w:r w:rsidR="00C60623" w:rsidRPr="009B489F">
        <w:rPr>
          <w:rFonts w:cstheme="minorHAnsi"/>
        </w:rPr>
        <w:t xml:space="preserve"> </w:t>
      </w:r>
      <w:r w:rsidR="008E4D86" w:rsidRPr="009B489F">
        <w:rPr>
          <w:rFonts w:cstheme="minorHAnsi"/>
        </w:rPr>
        <w:t>Him</w:t>
      </w:r>
      <w:r w:rsidRPr="009B489F">
        <w:rPr>
          <w:rFonts w:cstheme="minorHAnsi"/>
        </w:rPr>
        <w:t>. Paul, therefore, willingly—and even eagerly—</w:t>
      </w:r>
      <w:r w:rsidR="008E4D86" w:rsidRPr="009B489F">
        <w:rPr>
          <w:rFonts w:cstheme="minorHAnsi"/>
        </w:rPr>
        <w:t>accepted</w:t>
      </w:r>
      <w:r w:rsidRPr="009B489F">
        <w:rPr>
          <w:rFonts w:cstheme="minorHAnsi"/>
        </w:rPr>
        <w:t xml:space="preserve"> the training of his weaknesses, confident in Christ’s ability to produce </w:t>
      </w:r>
      <w:r w:rsidR="002163DF" w:rsidRPr="009B489F">
        <w:rPr>
          <w:rFonts w:cstheme="minorHAnsi"/>
        </w:rPr>
        <w:t xml:space="preserve">in him </w:t>
      </w:r>
      <w:r w:rsidRPr="00221F00">
        <w:rPr>
          <w:rFonts w:cstheme="minorHAnsi"/>
        </w:rPr>
        <w:t>soul</w:t>
      </w:r>
      <w:r w:rsidR="00417552" w:rsidRPr="00221F00">
        <w:rPr>
          <w:rFonts w:cstheme="minorHAnsi"/>
        </w:rPr>
        <w:t>-</w:t>
      </w:r>
      <w:r w:rsidRPr="00221F00">
        <w:rPr>
          <w:rFonts w:cstheme="minorHAnsi"/>
        </w:rPr>
        <w:t>strength through</w:t>
      </w:r>
      <w:r w:rsidRPr="009B489F">
        <w:rPr>
          <w:rFonts w:cstheme="minorHAnsi"/>
        </w:rPr>
        <w:t xml:space="preserve"> his struggle with</w:t>
      </w:r>
      <w:r w:rsidRPr="00D06BE5">
        <w:rPr>
          <w:rFonts w:cstheme="minorHAnsi"/>
        </w:rPr>
        <w:t xml:space="preserve"> those weaknesses. In the midst of various trials, he </w:t>
      </w:r>
      <w:r w:rsidR="008E4D86" w:rsidRPr="00D06BE5">
        <w:rPr>
          <w:rFonts w:cstheme="minorHAnsi"/>
        </w:rPr>
        <w:t>was</w:t>
      </w:r>
      <w:r w:rsidRPr="00D06BE5">
        <w:rPr>
          <w:rFonts w:cstheme="minorHAnsi"/>
        </w:rPr>
        <w:t xml:space="preserve"> willing to submit to the difficult process of becoming all that God created him to be. Paul’s karis gift to God </w:t>
      </w:r>
      <w:r w:rsidR="008E4D86" w:rsidRPr="00D06BE5">
        <w:rPr>
          <w:rFonts w:cstheme="minorHAnsi"/>
        </w:rPr>
        <w:t>was</w:t>
      </w:r>
      <w:r w:rsidRPr="00D06BE5">
        <w:rPr>
          <w:rFonts w:cstheme="minorHAnsi"/>
        </w:rPr>
        <w:t xml:space="preserve"> his laborious effort to develop and mature his strength—and that is a great gift, worthy of the karis invitation that God extended to him.</w:t>
      </w:r>
    </w:p>
    <w:p w14:paraId="1CC046A4" w14:textId="77777777" w:rsidR="00166536" w:rsidRPr="00D06BE5" w:rsidRDefault="00166536" w:rsidP="008E588E">
      <w:pPr>
        <w:spacing w:after="0" w:line="240" w:lineRule="auto"/>
        <w:jc w:val="both"/>
        <w:rPr>
          <w:rFonts w:cstheme="minorHAnsi"/>
        </w:rPr>
      </w:pPr>
    </w:p>
    <w:p w14:paraId="7B37A58C" w14:textId="44166808" w:rsidR="00873E90" w:rsidRPr="00D06BE5" w:rsidRDefault="00873E90" w:rsidP="008E588E">
      <w:pPr>
        <w:widowControl w:val="0"/>
        <w:spacing w:after="0" w:line="240" w:lineRule="auto"/>
        <w:jc w:val="both"/>
        <w:rPr>
          <w:rFonts w:cstheme="minorHAnsi"/>
        </w:rPr>
      </w:pPr>
      <w:r w:rsidRPr="00D06BE5">
        <w:rPr>
          <w:rFonts w:cstheme="minorHAnsi"/>
        </w:rPr>
        <w:t>James warns us against falling back into old habits of the cleverness from below and encourages us to access the cleverness from above, which produces orientation and promotes peace. We can then use this cleverness to create peace within ourselves, and into that soil of peace we can plant the seeds</w:t>
      </w:r>
      <w:r w:rsidR="000B65C7" w:rsidRPr="00D06BE5">
        <w:rPr>
          <w:rFonts w:cstheme="minorHAnsi"/>
        </w:rPr>
        <w:t xml:space="preserve"> of thought and action</w:t>
      </w:r>
      <w:r w:rsidRPr="00D06BE5">
        <w:rPr>
          <w:rFonts w:cstheme="minorHAnsi"/>
        </w:rPr>
        <w:t xml:space="preserve"> that will produce a harvest of oriented outcomes. </w:t>
      </w:r>
    </w:p>
    <w:bookmarkEnd w:id="35"/>
    <w:bookmarkEnd w:id="36"/>
    <w:p w14:paraId="20D6ECE3" w14:textId="77777777" w:rsidR="00CD6C59" w:rsidRPr="00D06BE5" w:rsidRDefault="00CD6C59" w:rsidP="008E588E">
      <w:pPr>
        <w:spacing w:after="0" w:line="240" w:lineRule="auto"/>
        <w:jc w:val="both"/>
        <w:rPr>
          <w:rFonts w:cstheme="minorHAnsi"/>
        </w:rPr>
      </w:pPr>
    </w:p>
    <w:p w14:paraId="704A9236" w14:textId="77777777" w:rsidR="0067190A" w:rsidRPr="00D06BE5" w:rsidRDefault="0067190A" w:rsidP="008E588E">
      <w:pPr>
        <w:spacing w:after="0" w:line="240" w:lineRule="auto"/>
        <w:jc w:val="both"/>
        <w:rPr>
          <w:rFonts w:cstheme="minorHAnsi"/>
        </w:rPr>
      </w:pPr>
      <w:r w:rsidRPr="00D06BE5">
        <w:rPr>
          <w:rFonts w:cstheme="minorHAnsi"/>
        </w:rPr>
        <w:t xml:space="preserve">Our prayer might go something like this: </w:t>
      </w:r>
    </w:p>
    <w:p w14:paraId="77D801F9" w14:textId="77777777" w:rsidR="009E1EC2" w:rsidRPr="00D06BE5" w:rsidRDefault="009E1EC2" w:rsidP="008E588E">
      <w:pPr>
        <w:spacing w:after="0" w:line="240" w:lineRule="auto"/>
        <w:jc w:val="both"/>
        <w:rPr>
          <w:rFonts w:cstheme="minorHAnsi"/>
        </w:rPr>
      </w:pPr>
    </w:p>
    <w:p w14:paraId="34D09E13" w14:textId="77777777" w:rsidR="008E7156" w:rsidRPr="00D06BE5" w:rsidRDefault="00ED03CE" w:rsidP="008E588E">
      <w:pPr>
        <w:spacing w:after="0" w:line="240" w:lineRule="auto"/>
        <w:jc w:val="center"/>
        <w:rPr>
          <w:rFonts w:cstheme="minorHAnsi"/>
          <w:i/>
        </w:rPr>
      </w:pPr>
      <w:r w:rsidRPr="00D06BE5">
        <w:rPr>
          <w:rFonts w:cstheme="minorHAnsi"/>
          <w:i/>
        </w:rPr>
        <w:t>Prince of P</w:t>
      </w:r>
      <w:r w:rsidR="008E7156" w:rsidRPr="00D06BE5">
        <w:rPr>
          <w:rFonts w:cstheme="minorHAnsi"/>
          <w:i/>
        </w:rPr>
        <w:t>eace, show me how to cultivate peace. (Repeat)</w:t>
      </w:r>
    </w:p>
    <w:p w14:paraId="424D190B" w14:textId="77777777" w:rsidR="00ED03CE" w:rsidRPr="00D06BE5" w:rsidRDefault="00ED03CE" w:rsidP="008E588E">
      <w:pPr>
        <w:spacing w:after="0" w:line="240" w:lineRule="auto"/>
        <w:jc w:val="both"/>
        <w:rPr>
          <w:rFonts w:cstheme="minorHAnsi"/>
        </w:rPr>
      </w:pPr>
    </w:p>
    <w:p w14:paraId="22C6822E" w14:textId="77777777" w:rsidR="00B55484" w:rsidRPr="00D06BE5" w:rsidRDefault="00B55484" w:rsidP="008E588E">
      <w:pPr>
        <w:spacing w:after="0" w:line="240" w:lineRule="auto"/>
        <w:jc w:val="both"/>
        <w:rPr>
          <w:rFonts w:cstheme="minorHAnsi"/>
        </w:rPr>
      </w:pPr>
      <w:r w:rsidRPr="00D06BE5">
        <w:rPr>
          <w:rFonts w:cstheme="minorHAnsi"/>
        </w:rPr>
        <w:t xml:space="preserve">Take a deep breath. </w:t>
      </w:r>
    </w:p>
    <w:p w14:paraId="326DF754" w14:textId="48FDC33C" w:rsidR="00C8227F" w:rsidRPr="00D06BE5" w:rsidRDefault="00C8227F" w:rsidP="00C8227F">
      <w:pPr>
        <w:spacing w:after="0" w:line="240" w:lineRule="auto"/>
        <w:jc w:val="both"/>
        <w:rPr>
          <w:rFonts w:cstheme="minorHAnsi"/>
          <w:i/>
        </w:rPr>
      </w:pPr>
      <w:r w:rsidRPr="00D06BE5">
        <w:rPr>
          <w:rFonts w:cstheme="minorHAnsi"/>
          <w:i/>
        </w:rPr>
        <w:t xml:space="preserve">(If time permits, ask, “Does anyone have comments or questions about </w:t>
      </w:r>
      <w:r w:rsidR="00E47451" w:rsidRPr="00D06BE5">
        <w:rPr>
          <w:rFonts w:cstheme="minorHAnsi"/>
          <w:i/>
        </w:rPr>
        <w:t>the</w:t>
      </w:r>
      <w:r w:rsidRPr="00D06BE5">
        <w:rPr>
          <w:rFonts w:cstheme="minorHAnsi"/>
          <w:i/>
        </w:rPr>
        <w:t xml:space="preserve"> Bible teaching?”)</w:t>
      </w:r>
    </w:p>
    <w:p w14:paraId="36CE681F" w14:textId="77777777" w:rsidR="008E7156" w:rsidRPr="00D06BE5" w:rsidRDefault="008E7156" w:rsidP="008E588E">
      <w:pPr>
        <w:spacing w:after="0" w:line="240" w:lineRule="auto"/>
        <w:jc w:val="both"/>
        <w:rPr>
          <w:rFonts w:cstheme="minorHAnsi"/>
        </w:rPr>
      </w:pPr>
    </w:p>
    <w:p w14:paraId="277D514B" w14:textId="77777777" w:rsidR="00285B9A" w:rsidRPr="00D06BE5" w:rsidRDefault="00285B9A" w:rsidP="008E588E">
      <w:pPr>
        <w:spacing w:after="0" w:line="240" w:lineRule="auto"/>
        <w:jc w:val="both"/>
        <w:rPr>
          <w:rFonts w:cstheme="minorHAnsi"/>
          <w:b/>
        </w:rPr>
      </w:pPr>
      <w:r w:rsidRPr="00D06BE5">
        <w:rPr>
          <w:rFonts w:cstheme="minorHAnsi"/>
          <w:b/>
        </w:rPr>
        <w:t>1:1</w:t>
      </w:r>
      <w:r w:rsidR="000611EC" w:rsidRPr="00D06BE5">
        <w:rPr>
          <w:rFonts w:cstheme="minorHAnsi"/>
          <w:b/>
        </w:rPr>
        <w:t>0</w:t>
      </w:r>
      <w:r w:rsidRPr="00D06BE5">
        <w:rPr>
          <w:rFonts w:cstheme="minorHAnsi"/>
          <w:b/>
        </w:rPr>
        <w:t xml:space="preserve"> </w:t>
      </w:r>
      <w:r w:rsidRPr="00D06BE5">
        <w:rPr>
          <w:rFonts w:cstheme="minorHAnsi"/>
          <w:b/>
        </w:rPr>
        <w:tab/>
        <w:t>INTEGRATION</w:t>
      </w:r>
    </w:p>
    <w:p w14:paraId="0DA47088" w14:textId="77777777" w:rsidR="009E1EC2" w:rsidRPr="00D06BE5" w:rsidRDefault="009E1EC2" w:rsidP="008E588E">
      <w:pPr>
        <w:spacing w:after="0" w:line="240" w:lineRule="auto"/>
        <w:jc w:val="both"/>
        <w:rPr>
          <w:rFonts w:cstheme="minorHAnsi"/>
          <w:b/>
        </w:rPr>
      </w:pPr>
    </w:p>
    <w:p w14:paraId="787DD36A" w14:textId="0DFF4818" w:rsidR="00E04567" w:rsidRPr="00D06BE5" w:rsidRDefault="00ED03CE" w:rsidP="008E588E">
      <w:pPr>
        <w:spacing w:after="0" w:line="240" w:lineRule="auto"/>
        <w:jc w:val="both"/>
        <w:rPr>
          <w:rFonts w:cstheme="minorHAnsi"/>
          <w:i/>
        </w:rPr>
      </w:pPr>
      <w:r w:rsidRPr="00D06BE5">
        <w:rPr>
          <w:rFonts w:cstheme="minorHAnsi"/>
        </w:rPr>
        <w:t xml:space="preserve">Sip some </w:t>
      </w:r>
      <w:r w:rsidR="00B40680" w:rsidRPr="00D06BE5">
        <w:rPr>
          <w:rFonts w:cstheme="minorHAnsi"/>
        </w:rPr>
        <w:t xml:space="preserve">purified </w:t>
      </w:r>
      <w:r w:rsidR="00844278" w:rsidRPr="00D06BE5">
        <w:rPr>
          <w:rFonts w:cstheme="minorHAnsi"/>
        </w:rPr>
        <w:t>water</w:t>
      </w:r>
      <w:r w:rsidR="00D24139" w:rsidRPr="00D06BE5">
        <w:rPr>
          <w:rFonts w:cstheme="minorHAnsi"/>
        </w:rPr>
        <w:t xml:space="preserve">, and you might </w:t>
      </w:r>
      <w:r w:rsidRPr="00D06BE5">
        <w:rPr>
          <w:rFonts w:cstheme="minorHAnsi"/>
        </w:rPr>
        <w:t xml:space="preserve">prepare to take some notes. </w:t>
      </w:r>
      <w:r w:rsidR="00B55484" w:rsidRPr="00D06BE5">
        <w:rPr>
          <w:rFonts w:cstheme="minorHAnsi"/>
        </w:rPr>
        <w:t>Assume a</w:t>
      </w:r>
      <w:r w:rsidR="00E04567" w:rsidRPr="00D06BE5">
        <w:rPr>
          <w:rFonts w:cstheme="minorHAnsi"/>
        </w:rPr>
        <w:t xml:space="preserve"> meditation posture, and breathe. </w:t>
      </w:r>
      <w:r w:rsidR="00E04567" w:rsidRPr="00D06BE5">
        <w:rPr>
          <w:rFonts w:cstheme="minorHAnsi"/>
          <w:i/>
        </w:rPr>
        <w:t xml:space="preserve">(Pause </w:t>
      </w:r>
      <w:r w:rsidR="003A6700" w:rsidRPr="00D06BE5">
        <w:rPr>
          <w:rFonts w:cstheme="minorHAnsi"/>
          <w:i/>
        </w:rPr>
        <w:t xml:space="preserve">for </w:t>
      </w:r>
      <w:r w:rsidR="00C17157" w:rsidRPr="00D06BE5">
        <w:rPr>
          <w:rFonts w:cstheme="minorHAnsi"/>
          <w:i/>
        </w:rPr>
        <w:t>1</w:t>
      </w:r>
      <w:r w:rsidR="00E04567" w:rsidRPr="00D06BE5">
        <w:rPr>
          <w:rFonts w:cstheme="minorHAnsi"/>
          <w:i/>
        </w:rPr>
        <w:t>0 seconds)</w:t>
      </w:r>
    </w:p>
    <w:p w14:paraId="0E248AB0" w14:textId="77777777" w:rsidR="009E1EC2" w:rsidRPr="00D06BE5" w:rsidRDefault="009E1EC2" w:rsidP="008E588E">
      <w:pPr>
        <w:spacing w:after="0" w:line="240" w:lineRule="auto"/>
        <w:jc w:val="both"/>
        <w:rPr>
          <w:rFonts w:cstheme="minorHAnsi"/>
        </w:rPr>
      </w:pPr>
    </w:p>
    <w:p w14:paraId="2AE93B1C" w14:textId="3F1AE873" w:rsidR="00E05135" w:rsidRPr="00D06BE5" w:rsidRDefault="005A6361" w:rsidP="008E588E">
      <w:pPr>
        <w:spacing w:after="0" w:line="240" w:lineRule="auto"/>
        <w:jc w:val="both"/>
        <w:rPr>
          <w:rFonts w:cstheme="minorHAnsi"/>
          <w:i/>
        </w:rPr>
      </w:pPr>
      <w:r w:rsidRPr="00D06BE5">
        <w:rPr>
          <w:rFonts w:cstheme="minorHAnsi"/>
        </w:rPr>
        <w:t>Here is our integration</w:t>
      </w:r>
      <w:r w:rsidR="00D24139" w:rsidRPr="00D06BE5">
        <w:rPr>
          <w:rFonts w:cstheme="minorHAnsi"/>
        </w:rPr>
        <w:t xml:space="preserve"> focus</w:t>
      </w:r>
      <w:r w:rsidRPr="00D06BE5">
        <w:rPr>
          <w:rFonts w:cstheme="minorHAnsi"/>
        </w:rPr>
        <w:t xml:space="preserve">: </w:t>
      </w:r>
      <w:r w:rsidR="00D24139" w:rsidRPr="00D06BE5">
        <w:rPr>
          <w:rFonts w:cstheme="minorHAnsi"/>
          <w:i/>
        </w:rPr>
        <w:t xml:space="preserve">Consider </w:t>
      </w:r>
      <w:r w:rsidR="009E1EC2" w:rsidRPr="00D06BE5">
        <w:rPr>
          <w:rFonts w:cstheme="minorHAnsi"/>
          <w:i/>
        </w:rPr>
        <w:t>an area</w:t>
      </w:r>
      <w:r w:rsidR="00CF3A2C" w:rsidRPr="00D06BE5">
        <w:rPr>
          <w:rFonts w:cstheme="minorHAnsi"/>
          <w:i/>
        </w:rPr>
        <w:t xml:space="preserve"> of your</w:t>
      </w:r>
      <w:r w:rsidR="009E1EC2" w:rsidRPr="00D06BE5">
        <w:rPr>
          <w:rFonts w:cstheme="minorHAnsi"/>
          <w:i/>
        </w:rPr>
        <w:t xml:space="preserve"> l</w:t>
      </w:r>
      <w:r w:rsidR="00CF3A2C" w:rsidRPr="00D06BE5">
        <w:rPr>
          <w:rFonts w:cstheme="minorHAnsi"/>
          <w:i/>
        </w:rPr>
        <w:t>ife that needs</w:t>
      </w:r>
      <w:r w:rsidR="009E1EC2" w:rsidRPr="00D06BE5">
        <w:rPr>
          <w:rFonts w:cstheme="minorHAnsi"/>
          <w:i/>
        </w:rPr>
        <w:t xml:space="preserve"> training in practical skills.</w:t>
      </w:r>
      <w:r w:rsidR="00E05135" w:rsidRPr="00D06BE5">
        <w:rPr>
          <w:rFonts w:cstheme="minorHAnsi"/>
          <w:i/>
        </w:rPr>
        <w:t xml:space="preserve"> </w:t>
      </w:r>
      <w:r w:rsidR="008E7156" w:rsidRPr="00D06BE5">
        <w:rPr>
          <w:rFonts w:cstheme="minorHAnsi"/>
          <w:i/>
        </w:rPr>
        <w:t>(Repeat)</w:t>
      </w:r>
      <w:r w:rsidR="00DD15F5" w:rsidRPr="00D06BE5">
        <w:rPr>
          <w:rFonts w:cstheme="minorHAnsi"/>
          <w:i/>
        </w:rPr>
        <w:t xml:space="preserve"> (Pause</w:t>
      </w:r>
      <w:r w:rsidR="00C17157" w:rsidRPr="00D06BE5">
        <w:rPr>
          <w:rFonts w:cstheme="minorHAnsi"/>
          <w:i/>
        </w:rPr>
        <w:t xml:space="preserve"> </w:t>
      </w:r>
      <w:r w:rsidR="003A6700" w:rsidRPr="00D06BE5">
        <w:rPr>
          <w:rFonts w:cstheme="minorHAnsi"/>
          <w:i/>
        </w:rPr>
        <w:t xml:space="preserve">for </w:t>
      </w:r>
      <w:r w:rsidR="00C17157" w:rsidRPr="00D06BE5">
        <w:rPr>
          <w:rFonts w:cstheme="minorHAnsi"/>
          <w:i/>
        </w:rPr>
        <w:t>30 seconds</w:t>
      </w:r>
      <w:r w:rsidR="00DD15F5" w:rsidRPr="00D06BE5">
        <w:rPr>
          <w:rFonts w:cstheme="minorHAnsi"/>
          <w:i/>
        </w:rPr>
        <w:t>)</w:t>
      </w:r>
    </w:p>
    <w:p w14:paraId="508D6B5A" w14:textId="77777777" w:rsidR="009E1EC2" w:rsidRPr="00D06BE5" w:rsidRDefault="009E1EC2" w:rsidP="008E588E">
      <w:pPr>
        <w:spacing w:after="0" w:line="240" w:lineRule="auto"/>
        <w:jc w:val="both"/>
        <w:rPr>
          <w:rFonts w:cstheme="minorHAnsi"/>
        </w:rPr>
      </w:pPr>
    </w:p>
    <w:p w14:paraId="5C5C2ECA" w14:textId="77777777" w:rsidR="000611EC" w:rsidRPr="00D06BE5" w:rsidRDefault="000611EC" w:rsidP="008E588E">
      <w:pPr>
        <w:spacing w:after="0" w:line="240" w:lineRule="auto"/>
        <w:jc w:val="both"/>
        <w:rPr>
          <w:rFonts w:cstheme="minorHAnsi"/>
          <w:b/>
        </w:rPr>
      </w:pPr>
      <w:r w:rsidRPr="00D06BE5">
        <w:rPr>
          <w:rFonts w:cstheme="minorHAnsi"/>
          <w:b/>
        </w:rPr>
        <w:t>The FAITH Process</w:t>
      </w:r>
    </w:p>
    <w:p w14:paraId="577BE614" w14:textId="77777777" w:rsidR="000611EC" w:rsidRPr="00D06BE5" w:rsidRDefault="000611EC" w:rsidP="008E588E">
      <w:pPr>
        <w:spacing w:after="0" w:line="240" w:lineRule="auto"/>
        <w:jc w:val="both"/>
        <w:rPr>
          <w:rFonts w:cstheme="minorHAnsi"/>
        </w:rPr>
      </w:pPr>
    </w:p>
    <w:p w14:paraId="47368048" w14:textId="77777777" w:rsidR="000611EC" w:rsidRPr="00D06BE5" w:rsidRDefault="000611EC" w:rsidP="008E588E">
      <w:pPr>
        <w:spacing w:after="0" w:line="240" w:lineRule="auto"/>
        <w:jc w:val="both"/>
        <w:rPr>
          <w:rFonts w:cstheme="minorHAnsi"/>
          <w:b/>
        </w:rPr>
      </w:pPr>
      <w:r w:rsidRPr="00D06BE5">
        <w:rPr>
          <w:rFonts w:cstheme="minorHAnsi"/>
          <w:b/>
        </w:rPr>
        <w:t>Feelings</w:t>
      </w:r>
    </w:p>
    <w:p w14:paraId="10E41D08" w14:textId="77777777" w:rsidR="007F6E65" w:rsidRPr="00D06BE5" w:rsidRDefault="007F6E65" w:rsidP="008E588E">
      <w:pPr>
        <w:spacing w:after="0" w:line="240" w:lineRule="auto"/>
        <w:jc w:val="both"/>
        <w:rPr>
          <w:rFonts w:cstheme="minorHAnsi"/>
          <w:i/>
        </w:rPr>
      </w:pPr>
      <w:r w:rsidRPr="00D06BE5">
        <w:rPr>
          <w:rFonts w:cstheme="minorHAnsi"/>
        </w:rPr>
        <w:t xml:space="preserve">As you </w:t>
      </w:r>
      <w:r w:rsidRPr="00D06BE5">
        <w:rPr>
          <w:rFonts w:cstheme="minorHAnsi"/>
          <w:i/>
        </w:rPr>
        <w:t>consider</w:t>
      </w:r>
      <w:r w:rsidRPr="00D06BE5">
        <w:rPr>
          <w:rFonts w:cstheme="minorHAnsi"/>
        </w:rPr>
        <w:t xml:space="preserve"> </w:t>
      </w:r>
      <w:r w:rsidR="009E1EC2" w:rsidRPr="00D06BE5">
        <w:rPr>
          <w:rFonts w:cstheme="minorHAnsi"/>
          <w:i/>
        </w:rPr>
        <w:t>an area</w:t>
      </w:r>
      <w:r w:rsidR="00CF3A2C" w:rsidRPr="00D06BE5">
        <w:rPr>
          <w:rFonts w:cstheme="minorHAnsi"/>
          <w:i/>
        </w:rPr>
        <w:t xml:space="preserve"> of your </w:t>
      </w:r>
      <w:r w:rsidR="009E1EC2" w:rsidRPr="00D06BE5">
        <w:rPr>
          <w:rFonts w:cstheme="minorHAnsi"/>
          <w:i/>
        </w:rPr>
        <w:t>l</w:t>
      </w:r>
      <w:r w:rsidR="00CF3A2C" w:rsidRPr="00D06BE5">
        <w:rPr>
          <w:rFonts w:cstheme="minorHAnsi"/>
          <w:i/>
        </w:rPr>
        <w:t>ife that needs training in practical skills</w:t>
      </w:r>
      <w:r w:rsidRPr="00D06BE5">
        <w:rPr>
          <w:rFonts w:cstheme="minorHAnsi"/>
        </w:rPr>
        <w:t>, breathe and</w:t>
      </w:r>
      <w:r w:rsidR="006E420F" w:rsidRPr="00D06BE5">
        <w:rPr>
          <w:rFonts w:cstheme="minorHAnsi"/>
        </w:rPr>
        <w:t xml:space="preserve"> notice what</w:t>
      </w:r>
      <w:r w:rsidR="00504FC8" w:rsidRPr="00D06BE5">
        <w:rPr>
          <w:rFonts w:cstheme="minorHAnsi"/>
        </w:rPr>
        <w:t>ever</w:t>
      </w:r>
      <w:r w:rsidR="006E420F" w:rsidRPr="00D06BE5">
        <w:rPr>
          <w:rFonts w:cstheme="minorHAnsi"/>
        </w:rPr>
        <w:t xml:space="preserve"> you may be feeling. </w:t>
      </w:r>
      <w:r w:rsidRPr="00D06BE5">
        <w:rPr>
          <w:rFonts w:cstheme="minorHAnsi"/>
          <w:i/>
        </w:rPr>
        <w:t xml:space="preserve">(Pause) </w:t>
      </w:r>
      <w:r w:rsidR="00B55484" w:rsidRPr="00D06BE5">
        <w:rPr>
          <w:rFonts w:cstheme="minorHAnsi"/>
        </w:rPr>
        <w:t>Yo</w:t>
      </w:r>
      <w:r w:rsidRPr="00D06BE5">
        <w:rPr>
          <w:rFonts w:cstheme="minorHAnsi"/>
        </w:rPr>
        <w:t>ur feelings are</w:t>
      </w:r>
      <w:r w:rsidR="003D1157" w:rsidRPr="00D06BE5">
        <w:rPr>
          <w:rFonts w:cstheme="minorHAnsi"/>
        </w:rPr>
        <w:t xml:space="preserve"> important</w:t>
      </w:r>
      <w:r w:rsidR="0085731B" w:rsidRPr="00D06BE5">
        <w:rPr>
          <w:rFonts w:cstheme="minorHAnsi"/>
        </w:rPr>
        <w:t xml:space="preserve"> and deserve your</w:t>
      </w:r>
      <w:r w:rsidR="00504FC8" w:rsidRPr="00D06BE5">
        <w:rPr>
          <w:rFonts w:cstheme="minorHAnsi"/>
        </w:rPr>
        <w:t xml:space="preserve"> attention and</w:t>
      </w:r>
      <w:r w:rsidR="0085731B" w:rsidRPr="00D06BE5">
        <w:rPr>
          <w:rFonts w:cstheme="minorHAnsi"/>
        </w:rPr>
        <w:t xml:space="preserve"> care</w:t>
      </w:r>
      <w:r w:rsidR="003D1157" w:rsidRPr="00D06BE5">
        <w:rPr>
          <w:rFonts w:cstheme="minorHAnsi"/>
        </w:rPr>
        <w:t>.</w:t>
      </w:r>
      <w:r w:rsidR="005A6361" w:rsidRPr="00D06BE5">
        <w:rPr>
          <w:rFonts w:cstheme="minorHAnsi"/>
        </w:rPr>
        <w:t xml:space="preserve"> Recognize with compassion whatever </w:t>
      </w:r>
      <w:r w:rsidR="00ED03CE" w:rsidRPr="00D06BE5">
        <w:rPr>
          <w:rFonts w:cstheme="minorHAnsi"/>
        </w:rPr>
        <w:t>you are experiencing</w:t>
      </w:r>
      <w:r w:rsidRPr="00D06BE5">
        <w:rPr>
          <w:rFonts w:cstheme="minorHAnsi"/>
        </w:rPr>
        <w:t xml:space="preserve">, and breathe. </w:t>
      </w:r>
      <w:r w:rsidRPr="00D06BE5">
        <w:rPr>
          <w:rFonts w:cstheme="minorHAnsi"/>
          <w:i/>
        </w:rPr>
        <w:t xml:space="preserve">(Pause </w:t>
      </w:r>
      <w:r w:rsidR="00504FC8" w:rsidRPr="00D06BE5">
        <w:rPr>
          <w:rFonts w:cstheme="minorHAnsi"/>
          <w:i/>
        </w:rPr>
        <w:t xml:space="preserve">for </w:t>
      </w:r>
      <w:r w:rsidRPr="00D06BE5">
        <w:rPr>
          <w:rFonts w:cstheme="minorHAnsi"/>
          <w:i/>
        </w:rPr>
        <w:t>30 seconds)</w:t>
      </w:r>
    </w:p>
    <w:p w14:paraId="1A3A6B57" w14:textId="77777777" w:rsidR="000611EC" w:rsidRPr="00D06BE5" w:rsidRDefault="000611EC" w:rsidP="008E588E">
      <w:pPr>
        <w:spacing w:after="0" w:line="240" w:lineRule="auto"/>
        <w:jc w:val="both"/>
        <w:rPr>
          <w:rFonts w:cstheme="minorHAnsi"/>
        </w:rPr>
      </w:pPr>
    </w:p>
    <w:p w14:paraId="4E349B42" w14:textId="77777777" w:rsidR="00C63A94" w:rsidRPr="00D06BE5" w:rsidRDefault="000611EC" w:rsidP="008E588E">
      <w:pPr>
        <w:spacing w:after="0" w:line="240" w:lineRule="auto"/>
        <w:jc w:val="both"/>
        <w:rPr>
          <w:rFonts w:cstheme="minorHAnsi"/>
          <w:b/>
        </w:rPr>
      </w:pPr>
      <w:r w:rsidRPr="00D06BE5">
        <w:rPr>
          <w:rFonts w:cstheme="minorHAnsi"/>
          <w:b/>
        </w:rPr>
        <w:t>Awareness without judgment</w:t>
      </w:r>
    </w:p>
    <w:p w14:paraId="111BE1E7" w14:textId="3B6F327E" w:rsidR="009B5A79" w:rsidRPr="00D06BE5" w:rsidRDefault="00AE5812" w:rsidP="008E588E">
      <w:pPr>
        <w:spacing w:after="0" w:line="240" w:lineRule="auto"/>
        <w:jc w:val="both"/>
        <w:rPr>
          <w:rFonts w:cstheme="minorHAnsi"/>
          <w:i/>
        </w:rPr>
      </w:pPr>
      <w:r w:rsidRPr="00D06BE5">
        <w:rPr>
          <w:rFonts w:cstheme="minorHAnsi"/>
        </w:rPr>
        <w:t>Allow whatever you are e</w:t>
      </w:r>
      <w:r w:rsidR="00B55484" w:rsidRPr="00D06BE5">
        <w:rPr>
          <w:rFonts w:cstheme="minorHAnsi"/>
        </w:rPr>
        <w:t>xperiencing to rest in</w:t>
      </w:r>
      <w:r w:rsidRPr="00D06BE5">
        <w:rPr>
          <w:rFonts w:cstheme="minorHAnsi"/>
        </w:rPr>
        <w:t xml:space="preserve"> your awareness as you </w:t>
      </w:r>
      <w:r w:rsidRPr="00D06BE5">
        <w:rPr>
          <w:rFonts w:cstheme="minorHAnsi"/>
          <w:i/>
        </w:rPr>
        <w:t>consider</w:t>
      </w:r>
      <w:r w:rsidR="007F6E65" w:rsidRPr="00D06BE5">
        <w:rPr>
          <w:rFonts w:cstheme="minorHAnsi"/>
        </w:rPr>
        <w:t xml:space="preserve"> </w:t>
      </w:r>
      <w:r w:rsidR="00F31990" w:rsidRPr="00D06BE5">
        <w:rPr>
          <w:rFonts w:cstheme="minorHAnsi"/>
          <w:i/>
        </w:rPr>
        <w:t>this</w:t>
      </w:r>
      <w:r w:rsidR="009E1EC2" w:rsidRPr="00D06BE5">
        <w:rPr>
          <w:rFonts w:cstheme="minorHAnsi"/>
          <w:i/>
        </w:rPr>
        <w:t xml:space="preserve"> area</w:t>
      </w:r>
      <w:r w:rsidR="007F324F" w:rsidRPr="00D06BE5">
        <w:rPr>
          <w:rFonts w:cstheme="minorHAnsi"/>
          <w:i/>
        </w:rPr>
        <w:t xml:space="preserve"> of your </w:t>
      </w:r>
      <w:r w:rsidR="009E1EC2" w:rsidRPr="00D06BE5">
        <w:rPr>
          <w:rFonts w:cstheme="minorHAnsi"/>
          <w:i/>
        </w:rPr>
        <w:t>l</w:t>
      </w:r>
      <w:r w:rsidR="007F324F" w:rsidRPr="00D06BE5">
        <w:rPr>
          <w:rFonts w:cstheme="minorHAnsi"/>
          <w:i/>
        </w:rPr>
        <w:t>ife that ne</w:t>
      </w:r>
      <w:r w:rsidR="00042F67" w:rsidRPr="00D06BE5">
        <w:rPr>
          <w:rFonts w:cstheme="minorHAnsi"/>
          <w:i/>
        </w:rPr>
        <w:t>eds training</w:t>
      </w:r>
      <w:r w:rsidR="005A6361" w:rsidRPr="00D06BE5">
        <w:rPr>
          <w:rFonts w:cstheme="minorHAnsi"/>
        </w:rPr>
        <w:t xml:space="preserve">. </w:t>
      </w:r>
      <w:r w:rsidR="003D1157" w:rsidRPr="00D06BE5">
        <w:rPr>
          <w:rFonts w:cstheme="minorHAnsi"/>
        </w:rPr>
        <w:t>Gently h</w:t>
      </w:r>
      <w:r w:rsidR="005A6361" w:rsidRPr="00D06BE5">
        <w:rPr>
          <w:rFonts w:cstheme="minorHAnsi"/>
        </w:rPr>
        <w:t xml:space="preserve">old and observe </w:t>
      </w:r>
      <w:r w:rsidR="001A65D1" w:rsidRPr="00D06BE5">
        <w:rPr>
          <w:rFonts w:cstheme="minorHAnsi"/>
        </w:rPr>
        <w:t>your experience without judgment</w:t>
      </w:r>
      <w:r w:rsidR="00B55484" w:rsidRPr="00D06BE5">
        <w:rPr>
          <w:rFonts w:cstheme="minorHAnsi"/>
        </w:rPr>
        <w:t xml:space="preserve">. </w:t>
      </w:r>
      <w:r w:rsidR="00B55484" w:rsidRPr="00D06BE5">
        <w:rPr>
          <w:rFonts w:cstheme="minorHAnsi"/>
          <w:i/>
        </w:rPr>
        <w:t>(Pause)</w:t>
      </w:r>
      <w:r w:rsidR="007F6E65" w:rsidRPr="00D06BE5">
        <w:rPr>
          <w:rFonts w:cstheme="minorHAnsi"/>
        </w:rPr>
        <w:t xml:space="preserve"> Feelings</w:t>
      </w:r>
      <w:r w:rsidR="00B55484" w:rsidRPr="00D06BE5">
        <w:rPr>
          <w:rFonts w:cstheme="minorHAnsi"/>
        </w:rPr>
        <w:t xml:space="preserve"> and passing </w:t>
      </w:r>
      <w:r w:rsidR="00B55484" w:rsidRPr="00D06BE5">
        <w:rPr>
          <w:rFonts w:cstheme="minorHAnsi"/>
        </w:rPr>
        <w:lastRenderedPageBreak/>
        <w:t>thoughts</w:t>
      </w:r>
      <w:r w:rsidR="007F6E65" w:rsidRPr="00D06BE5">
        <w:rPr>
          <w:rFonts w:cstheme="minorHAnsi"/>
        </w:rPr>
        <w:t xml:space="preserve"> are not right or wrong</w:t>
      </w:r>
      <w:r w:rsidR="00504FC8" w:rsidRPr="00D06BE5">
        <w:rPr>
          <w:rFonts w:cstheme="minorHAnsi"/>
        </w:rPr>
        <w:t xml:space="preserve">; </w:t>
      </w:r>
      <w:r w:rsidR="007F6E65" w:rsidRPr="00D06BE5">
        <w:rPr>
          <w:rFonts w:cstheme="minorHAnsi"/>
        </w:rPr>
        <w:t xml:space="preserve">they just are. </w:t>
      </w:r>
      <w:bookmarkStart w:id="38" w:name="_Hlk83725182"/>
      <w:r w:rsidR="006A2EE6" w:rsidRPr="00D06BE5">
        <w:rPr>
          <w:rFonts w:cstheme="minorHAnsi"/>
        </w:rPr>
        <w:t xml:space="preserve">You might </w:t>
      </w:r>
      <w:r w:rsidR="00093510" w:rsidRPr="00D06BE5">
        <w:rPr>
          <w:rFonts w:cstheme="minorHAnsi"/>
        </w:rPr>
        <w:t xml:space="preserve">simply observe and </w:t>
      </w:r>
      <w:r w:rsidR="006A2EE6" w:rsidRPr="00D06BE5">
        <w:rPr>
          <w:rFonts w:cstheme="minorHAnsi"/>
        </w:rPr>
        <w:t>b</w:t>
      </w:r>
      <w:r w:rsidR="00042F67" w:rsidRPr="00D06BE5">
        <w:rPr>
          <w:rFonts w:cstheme="minorHAnsi"/>
        </w:rPr>
        <w:t>reathe</w:t>
      </w:r>
      <w:r w:rsidR="006A2EE6" w:rsidRPr="00D06BE5">
        <w:rPr>
          <w:rFonts w:cstheme="minorHAnsi"/>
        </w:rPr>
        <w:t xml:space="preserve"> with a long exhaling breath</w:t>
      </w:r>
      <w:bookmarkEnd w:id="38"/>
      <w:r w:rsidR="00042F67" w:rsidRPr="00D06BE5">
        <w:rPr>
          <w:rFonts w:cstheme="minorHAnsi"/>
        </w:rPr>
        <w:t>.</w:t>
      </w:r>
      <w:r w:rsidR="007F6E65" w:rsidRPr="00D06BE5">
        <w:rPr>
          <w:rFonts w:cstheme="minorHAnsi"/>
        </w:rPr>
        <w:t xml:space="preserve"> </w:t>
      </w:r>
      <w:r w:rsidR="007F6E65" w:rsidRPr="00D06BE5">
        <w:rPr>
          <w:rFonts w:cstheme="minorHAnsi"/>
          <w:i/>
        </w:rPr>
        <w:t xml:space="preserve">(Pause </w:t>
      </w:r>
      <w:r w:rsidR="00504FC8" w:rsidRPr="00D06BE5">
        <w:rPr>
          <w:rFonts w:cstheme="minorHAnsi"/>
          <w:i/>
        </w:rPr>
        <w:t xml:space="preserve">for </w:t>
      </w:r>
      <w:r w:rsidR="007F6E65" w:rsidRPr="00D06BE5">
        <w:rPr>
          <w:rFonts w:cstheme="minorHAnsi"/>
          <w:i/>
        </w:rPr>
        <w:t>30 seconds)</w:t>
      </w:r>
    </w:p>
    <w:p w14:paraId="3E2F22BB" w14:textId="77777777" w:rsidR="00093510" w:rsidRPr="00D06BE5" w:rsidRDefault="00093510" w:rsidP="008E588E">
      <w:pPr>
        <w:spacing w:after="0" w:line="240" w:lineRule="auto"/>
        <w:jc w:val="both"/>
        <w:rPr>
          <w:rFonts w:cstheme="minorHAnsi"/>
          <w:iCs/>
        </w:rPr>
      </w:pPr>
    </w:p>
    <w:p w14:paraId="742C3DC7" w14:textId="77777777" w:rsidR="000611EC" w:rsidRPr="00D06BE5" w:rsidRDefault="000611EC" w:rsidP="008E588E">
      <w:pPr>
        <w:spacing w:after="0" w:line="240" w:lineRule="auto"/>
        <w:jc w:val="both"/>
        <w:rPr>
          <w:rFonts w:cstheme="minorHAnsi"/>
          <w:b/>
        </w:rPr>
      </w:pPr>
      <w:r w:rsidRPr="00D06BE5">
        <w:rPr>
          <w:rFonts w:cstheme="minorHAnsi"/>
          <w:b/>
        </w:rPr>
        <w:t>Inquiry</w:t>
      </w:r>
      <w:r w:rsidR="00B40680" w:rsidRPr="00D06BE5">
        <w:rPr>
          <w:rFonts w:cstheme="minorHAnsi"/>
          <w:b/>
        </w:rPr>
        <w:t>: W</w:t>
      </w:r>
      <w:r w:rsidRPr="00D06BE5">
        <w:rPr>
          <w:rFonts w:cstheme="minorHAnsi"/>
          <w:b/>
        </w:rPr>
        <w:t>hat is my body saying?</w:t>
      </w:r>
    </w:p>
    <w:p w14:paraId="604AEDC8" w14:textId="59186A78" w:rsidR="00D24139" w:rsidRPr="00D06BE5" w:rsidRDefault="00D24139" w:rsidP="008E588E">
      <w:pPr>
        <w:spacing w:after="0" w:line="240" w:lineRule="auto"/>
        <w:jc w:val="both"/>
        <w:rPr>
          <w:rFonts w:cstheme="minorHAnsi"/>
          <w:i/>
        </w:rPr>
      </w:pPr>
      <w:r w:rsidRPr="00D06BE5">
        <w:rPr>
          <w:rFonts w:cstheme="minorHAnsi"/>
        </w:rPr>
        <w:t>Bring your attention to you</w:t>
      </w:r>
      <w:r w:rsidR="00B55484" w:rsidRPr="00D06BE5">
        <w:rPr>
          <w:rFonts w:cstheme="minorHAnsi"/>
        </w:rPr>
        <w:t xml:space="preserve">r body and notice </w:t>
      </w:r>
      <w:r w:rsidR="00B55484" w:rsidRPr="00870493">
        <w:rPr>
          <w:rFonts w:cstheme="minorHAnsi"/>
        </w:rPr>
        <w:t>what it</w:t>
      </w:r>
      <w:r w:rsidRPr="00870493">
        <w:rPr>
          <w:rFonts w:cstheme="minorHAnsi"/>
        </w:rPr>
        <w:t xml:space="preserve"> is doing when you </w:t>
      </w:r>
      <w:r w:rsidRPr="00870493">
        <w:rPr>
          <w:rFonts w:cstheme="minorHAnsi"/>
          <w:i/>
        </w:rPr>
        <w:t>consider</w:t>
      </w:r>
      <w:r w:rsidRPr="00870493">
        <w:rPr>
          <w:rFonts w:cstheme="minorHAnsi"/>
        </w:rPr>
        <w:t xml:space="preserve"> </w:t>
      </w:r>
      <w:r w:rsidR="00F31990" w:rsidRPr="00870493">
        <w:rPr>
          <w:rFonts w:cstheme="minorHAnsi"/>
          <w:i/>
        </w:rPr>
        <w:t>this</w:t>
      </w:r>
      <w:r w:rsidR="009E1EC2" w:rsidRPr="00870493">
        <w:rPr>
          <w:rFonts w:cstheme="minorHAnsi"/>
          <w:i/>
        </w:rPr>
        <w:t xml:space="preserve"> area of your l</w:t>
      </w:r>
      <w:r w:rsidR="007F324F" w:rsidRPr="00870493">
        <w:rPr>
          <w:rFonts w:cstheme="minorHAnsi"/>
          <w:i/>
        </w:rPr>
        <w:t>ife that</w:t>
      </w:r>
      <w:r w:rsidR="006A2EE6" w:rsidRPr="00870493">
        <w:rPr>
          <w:rFonts w:cstheme="minorHAnsi"/>
          <w:i/>
        </w:rPr>
        <w:t xml:space="preserve"> is unskilled</w:t>
      </w:r>
      <w:r w:rsidR="00B55484" w:rsidRPr="00870493">
        <w:rPr>
          <w:rFonts w:cstheme="minorHAnsi"/>
          <w:i/>
        </w:rPr>
        <w:t xml:space="preserve"> and</w:t>
      </w:r>
      <w:r w:rsidR="007F324F" w:rsidRPr="00870493">
        <w:rPr>
          <w:rFonts w:cstheme="minorHAnsi"/>
          <w:i/>
        </w:rPr>
        <w:t xml:space="preserve"> n</w:t>
      </w:r>
      <w:r w:rsidR="00B55484" w:rsidRPr="00870493">
        <w:rPr>
          <w:rFonts w:cstheme="minorHAnsi"/>
          <w:i/>
        </w:rPr>
        <w:t>eeds training</w:t>
      </w:r>
      <w:r w:rsidR="00AC1D5D" w:rsidRPr="00870493">
        <w:rPr>
          <w:rFonts w:cstheme="minorHAnsi"/>
        </w:rPr>
        <w:t>.</w:t>
      </w:r>
      <w:r w:rsidR="007F6E65" w:rsidRPr="00870493">
        <w:rPr>
          <w:rFonts w:cstheme="minorHAnsi"/>
        </w:rPr>
        <w:t xml:space="preserve"> </w:t>
      </w:r>
      <w:r w:rsidR="001C4626" w:rsidRPr="00870493">
        <w:rPr>
          <w:rFonts w:cstheme="minorHAnsi"/>
          <w:i/>
          <w:iCs/>
        </w:rPr>
        <w:t>(Pause)</w:t>
      </w:r>
      <w:r w:rsidR="001C4626" w:rsidRPr="00870493">
        <w:rPr>
          <w:rFonts w:cstheme="minorHAnsi"/>
        </w:rPr>
        <w:t xml:space="preserve"> </w:t>
      </w:r>
      <w:r w:rsidR="000E4AE7" w:rsidRPr="00870493">
        <w:rPr>
          <w:rFonts w:cstheme="minorHAnsi"/>
        </w:rPr>
        <w:t>You might acknowledge right now what sensations are in your body</w:t>
      </w:r>
      <w:r w:rsidR="00AE5812" w:rsidRPr="00870493">
        <w:rPr>
          <w:rFonts w:cstheme="minorHAnsi"/>
        </w:rPr>
        <w:t>.</w:t>
      </w:r>
      <w:r w:rsidR="00AE5812" w:rsidRPr="00870493" w:rsidDel="00AE5812">
        <w:rPr>
          <w:rFonts w:cstheme="minorHAnsi"/>
        </w:rPr>
        <w:t xml:space="preserve"> </w:t>
      </w:r>
      <w:r w:rsidR="005A6361" w:rsidRPr="00870493">
        <w:rPr>
          <w:rFonts w:cstheme="minorHAnsi"/>
        </w:rPr>
        <w:t xml:space="preserve">What </w:t>
      </w:r>
      <w:r w:rsidR="00504FC8" w:rsidRPr="00870493">
        <w:rPr>
          <w:rFonts w:cstheme="minorHAnsi"/>
        </w:rPr>
        <w:t xml:space="preserve">might </w:t>
      </w:r>
      <w:r w:rsidR="005A6361" w:rsidRPr="00870493">
        <w:rPr>
          <w:rFonts w:cstheme="minorHAnsi"/>
        </w:rPr>
        <w:t xml:space="preserve">they be telling you? </w:t>
      </w:r>
      <w:r w:rsidR="00AE5812" w:rsidRPr="00870493">
        <w:rPr>
          <w:rFonts w:cstheme="minorHAnsi"/>
        </w:rPr>
        <w:t>Observe those</w:t>
      </w:r>
      <w:r w:rsidR="00AE5812" w:rsidRPr="00D06BE5">
        <w:rPr>
          <w:rFonts w:cstheme="minorHAnsi"/>
        </w:rPr>
        <w:t xml:space="preserve"> sensations</w:t>
      </w:r>
      <w:r w:rsidR="0041648C" w:rsidRPr="00D06BE5">
        <w:rPr>
          <w:rFonts w:cstheme="minorHAnsi"/>
        </w:rPr>
        <w:t>,</w:t>
      </w:r>
      <w:r w:rsidR="00AE5812" w:rsidRPr="00D06BE5">
        <w:rPr>
          <w:rFonts w:cstheme="minorHAnsi"/>
        </w:rPr>
        <w:t xml:space="preserve"> and breathe. </w:t>
      </w:r>
      <w:r w:rsidR="00ED03CE" w:rsidRPr="00D06BE5">
        <w:rPr>
          <w:rFonts w:cstheme="minorHAnsi"/>
          <w:i/>
        </w:rPr>
        <w:t xml:space="preserve">(Pause </w:t>
      </w:r>
      <w:r w:rsidR="00504FC8" w:rsidRPr="00D06BE5">
        <w:rPr>
          <w:rFonts w:cstheme="minorHAnsi"/>
          <w:i/>
        </w:rPr>
        <w:t xml:space="preserve">for </w:t>
      </w:r>
      <w:r w:rsidR="00ED03CE" w:rsidRPr="00D06BE5">
        <w:rPr>
          <w:rFonts w:cstheme="minorHAnsi"/>
          <w:i/>
        </w:rPr>
        <w:t>3</w:t>
      </w:r>
      <w:r w:rsidRPr="00D06BE5">
        <w:rPr>
          <w:rFonts w:cstheme="minorHAnsi"/>
          <w:i/>
        </w:rPr>
        <w:t>0 seconds)</w:t>
      </w:r>
    </w:p>
    <w:p w14:paraId="3591007A" w14:textId="77777777" w:rsidR="009E1EC2" w:rsidRPr="00D06BE5" w:rsidRDefault="009E1EC2" w:rsidP="008E588E">
      <w:pPr>
        <w:spacing w:after="0" w:line="240" w:lineRule="auto"/>
        <w:jc w:val="both"/>
        <w:rPr>
          <w:rFonts w:cstheme="minorHAnsi"/>
        </w:rPr>
      </w:pPr>
    </w:p>
    <w:p w14:paraId="16CC149A" w14:textId="77777777" w:rsidR="000611EC" w:rsidRPr="00D06BE5" w:rsidRDefault="000611EC" w:rsidP="008E588E">
      <w:pPr>
        <w:spacing w:after="0" w:line="240" w:lineRule="auto"/>
        <w:jc w:val="both"/>
        <w:rPr>
          <w:rFonts w:cstheme="minorHAnsi"/>
          <w:b/>
        </w:rPr>
      </w:pPr>
      <w:r w:rsidRPr="00D06BE5">
        <w:rPr>
          <w:rFonts w:cstheme="minorHAnsi"/>
          <w:b/>
        </w:rPr>
        <w:t>Talk to Jesus</w:t>
      </w:r>
    </w:p>
    <w:p w14:paraId="2E3F07FA" w14:textId="509BDB36" w:rsidR="00D24139" w:rsidRPr="00D06BE5" w:rsidRDefault="00D24139" w:rsidP="008E588E">
      <w:pPr>
        <w:spacing w:after="0" w:line="240" w:lineRule="auto"/>
        <w:jc w:val="both"/>
        <w:rPr>
          <w:rFonts w:cstheme="minorHAnsi"/>
          <w:i/>
        </w:rPr>
      </w:pPr>
      <w:r w:rsidRPr="00D06BE5">
        <w:rPr>
          <w:rFonts w:cstheme="minorHAnsi"/>
        </w:rPr>
        <w:t>You might imagine that you are leaning back in the</w:t>
      </w:r>
      <w:r w:rsidR="005A6361" w:rsidRPr="00D06BE5">
        <w:rPr>
          <w:rFonts w:cstheme="minorHAnsi"/>
        </w:rPr>
        <w:t xml:space="preserve"> safe and loving arms of Jesus as together you </w:t>
      </w:r>
      <w:r w:rsidR="005A6361" w:rsidRPr="00D06BE5">
        <w:rPr>
          <w:rFonts w:cstheme="minorHAnsi"/>
          <w:i/>
        </w:rPr>
        <w:t>consider</w:t>
      </w:r>
      <w:r w:rsidRPr="00D06BE5">
        <w:rPr>
          <w:rFonts w:cstheme="minorHAnsi"/>
        </w:rPr>
        <w:t xml:space="preserve"> </w:t>
      </w:r>
      <w:r w:rsidR="00F31990" w:rsidRPr="00D06BE5">
        <w:rPr>
          <w:rFonts w:cstheme="minorHAnsi"/>
          <w:i/>
        </w:rPr>
        <w:t>this</w:t>
      </w:r>
      <w:r w:rsidR="009E1EC2" w:rsidRPr="00D06BE5">
        <w:rPr>
          <w:rFonts w:cstheme="minorHAnsi"/>
          <w:i/>
        </w:rPr>
        <w:t xml:space="preserve"> area</w:t>
      </w:r>
      <w:r w:rsidR="007F324F" w:rsidRPr="00D06BE5">
        <w:rPr>
          <w:rFonts w:cstheme="minorHAnsi"/>
          <w:i/>
        </w:rPr>
        <w:t xml:space="preserve"> of your </w:t>
      </w:r>
      <w:r w:rsidR="009E1EC2" w:rsidRPr="00D06BE5">
        <w:rPr>
          <w:rFonts w:cstheme="minorHAnsi"/>
          <w:i/>
        </w:rPr>
        <w:t>l</w:t>
      </w:r>
      <w:r w:rsidR="007F324F" w:rsidRPr="00D06BE5">
        <w:rPr>
          <w:rFonts w:cstheme="minorHAnsi"/>
          <w:i/>
        </w:rPr>
        <w:t>ife that</w:t>
      </w:r>
      <w:r w:rsidR="006A2EE6" w:rsidRPr="00D06BE5">
        <w:rPr>
          <w:rFonts w:cstheme="minorHAnsi"/>
          <w:i/>
        </w:rPr>
        <w:t xml:space="preserve"> is unskilled</w:t>
      </w:r>
      <w:r w:rsidR="00B55484" w:rsidRPr="00D06BE5">
        <w:rPr>
          <w:rFonts w:cstheme="minorHAnsi"/>
          <w:i/>
        </w:rPr>
        <w:t xml:space="preserve"> and</w:t>
      </w:r>
      <w:r w:rsidR="007F324F" w:rsidRPr="00D06BE5">
        <w:rPr>
          <w:rFonts w:cstheme="minorHAnsi"/>
          <w:i/>
        </w:rPr>
        <w:t xml:space="preserve"> ne</w:t>
      </w:r>
      <w:r w:rsidR="00B55484" w:rsidRPr="00D06BE5">
        <w:rPr>
          <w:rFonts w:cstheme="minorHAnsi"/>
          <w:i/>
        </w:rPr>
        <w:t>eds training</w:t>
      </w:r>
      <w:r w:rsidR="00B55484" w:rsidRPr="00D06BE5">
        <w:rPr>
          <w:rFonts w:cstheme="minorHAnsi"/>
        </w:rPr>
        <w:t xml:space="preserve">. </w:t>
      </w:r>
      <w:r w:rsidR="00AE2527" w:rsidRPr="00D06BE5">
        <w:rPr>
          <w:rFonts w:cstheme="minorHAnsi"/>
          <w:i/>
        </w:rPr>
        <w:t>(Pause)</w:t>
      </w:r>
      <w:r w:rsidR="00AE2527" w:rsidRPr="00D06BE5">
        <w:rPr>
          <w:rFonts w:cstheme="minorHAnsi"/>
        </w:rPr>
        <w:t xml:space="preserve"> </w:t>
      </w:r>
      <w:r w:rsidRPr="00D06BE5">
        <w:rPr>
          <w:rFonts w:cstheme="minorHAnsi"/>
        </w:rPr>
        <w:t xml:space="preserve">Do you feel compelled to </w:t>
      </w:r>
      <w:r w:rsidR="00AE2527" w:rsidRPr="00D06BE5">
        <w:rPr>
          <w:rFonts w:cstheme="minorHAnsi"/>
        </w:rPr>
        <w:t>judge</w:t>
      </w:r>
      <w:r w:rsidR="009B5A79" w:rsidRPr="00D06BE5">
        <w:rPr>
          <w:rFonts w:cstheme="minorHAnsi"/>
        </w:rPr>
        <w:t xml:space="preserve"> your</w:t>
      </w:r>
      <w:r w:rsidR="006A2EE6" w:rsidRPr="00D06BE5">
        <w:rPr>
          <w:rFonts w:cstheme="minorHAnsi"/>
        </w:rPr>
        <w:t xml:space="preserve"> lack of skill</w:t>
      </w:r>
      <w:r w:rsidRPr="00D06BE5">
        <w:rPr>
          <w:rFonts w:cstheme="minorHAnsi"/>
        </w:rPr>
        <w:t xml:space="preserve"> as good or evil?</w:t>
      </w:r>
      <w:r w:rsidR="00AE2527" w:rsidRPr="00D06BE5">
        <w:rPr>
          <w:rFonts w:cstheme="minorHAnsi"/>
        </w:rPr>
        <w:t xml:space="preserve"> </w:t>
      </w:r>
      <w:r w:rsidR="00AE2527" w:rsidRPr="00D06BE5">
        <w:rPr>
          <w:rFonts w:cstheme="minorHAnsi"/>
          <w:i/>
        </w:rPr>
        <w:t xml:space="preserve">(Pause) </w:t>
      </w:r>
      <w:r w:rsidRPr="00D06BE5">
        <w:rPr>
          <w:rFonts w:cstheme="minorHAnsi"/>
        </w:rPr>
        <w:t>What do you believe</w:t>
      </w:r>
      <w:r w:rsidR="00ED03CE" w:rsidRPr="00D06BE5">
        <w:rPr>
          <w:rFonts w:cstheme="minorHAnsi"/>
        </w:rPr>
        <w:t xml:space="preserve"> about yourself</w:t>
      </w:r>
      <w:r w:rsidR="00E45B6E" w:rsidRPr="00D06BE5">
        <w:rPr>
          <w:rFonts w:cstheme="minorHAnsi"/>
        </w:rPr>
        <w:t xml:space="preserve"> when you recognize</w:t>
      </w:r>
      <w:r w:rsidRPr="00D06BE5">
        <w:rPr>
          <w:rFonts w:cstheme="minorHAnsi"/>
        </w:rPr>
        <w:t xml:space="preserve"> </w:t>
      </w:r>
      <w:r w:rsidR="005A6361" w:rsidRPr="00D06BE5">
        <w:rPr>
          <w:rFonts w:cstheme="minorHAnsi"/>
        </w:rPr>
        <w:t xml:space="preserve">that </w:t>
      </w:r>
      <w:r w:rsidR="00033A1E" w:rsidRPr="00D06BE5">
        <w:rPr>
          <w:rFonts w:cstheme="minorHAnsi"/>
        </w:rPr>
        <w:t>you need</w:t>
      </w:r>
      <w:r w:rsidR="005A6361" w:rsidRPr="00D06BE5">
        <w:rPr>
          <w:rFonts w:cstheme="minorHAnsi"/>
        </w:rPr>
        <w:t xml:space="preserve"> training</w:t>
      </w:r>
      <w:r w:rsidRPr="00D06BE5">
        <w:rPr>
          <w:rFonts w:cstheme="minorHAnsi"/>
        </w:rPr>
        <w:t xml:space="preserve">? </w:t>
      </w:r>
      <w:r w:rsidR="00033A1E" w:rsidRPr="00D06BE5">
        <w:rPr>
          <w:rFonts w:cstheme="minorHAnsi"/>
        </w:rPr>
        <w:t xml:space="preserve">What story do you want to tell? </w:t>
      </w:r>
      <w:r w:rsidR="00033A1E" w:rsidRPr="00D06BE5">
        <w:rPr>
          <w:rFonts w:cstheme="minorHAnsi"/>
          <w:i/>
        </w:rPr>
        <w:t>(Pause)</w:t>
      </w:r>
      <w:r w:rsidR="00033A1E" w:rsidRPr="00D06BE5">
        <w:rPr>
          <w:rFonts w:cstheme="minorHAnsi"/>
        </w:rPr>
        <w:t xml:space="preserve"> </w:t>
      </w:r>
      <w:r w:rsidR="00565C4A" w:rsidRPr="00D06BE5">
        <w:rPr>
          <w:rFonts w:cstheme="minorHAnsi"/>
        </w:rPr>
        <w:t xml:space="preserve">Could you </w:t>
      </w:r>
      <w:r w:rsidR="00565C4A" w:rsidRPr="001C4626">
        <w:rPr>
          <w:rFonts w:cstheme="minorHAnsi"/>
        </w:rPr>
        <w:t xml:space="preserve">be </w:t>
      </w:r>
      <w:r w:rsidR="00565C4A" w:rsidRPr="00870493">
        <w:rPr>
          <w:rFonts w:cstheme="minorHAnsi"/>
        </w:rPr>
        <w:t>feeling hurt pride because</w:t>
      </w:r>
      <w:r w:rsidR="00565C4A" w:rsidRPr="001C4626">
        <w:rPr>
          <w:rFonts w:cstheme="minorHAnsi"/>
        </w:rPr>
        <w:t xml:space="preserve"> you</w:t>
      </w:r>
      <w:r w:rsidR="00565C4A" w:rsidRPr="00D06BE5">
        <w:rPr>
          <w:rFonts w:cstheme="minorHAnsi"/>
        </w:rPr>
        <w:t xml:space="preserve"> need training? </w:t>
      </w:r>
      <w:r w:rsidR="00BD5257" w:rsidRPr="00D06BE5">
        <w:rPr>
          <w:rFonts w:cstheme="minorHAnsi"/>
          <w:i/>
        </w:rPr>
        <w:t>(Pause)</w:t>
      </w:r>
      <w:r w:rsidRPr="00D06BE5">
        <w:rPr>
          <w:rFonts w:cstheme="minorHAnsi"/>
        </w:rPr>
        <w:t xml:space="preserve"> Observe your experience as just information. You might process with </w:t>
      </w:r>
      <w:r w:rsidR="00B40680" w:rsidRPr="00D06BE5">
        <w:rPr>
          <w:rFonts w:cstheme="minorHAnsi"/>
        </w:rPr>
        <w:t xml:space="preserve">a </w:t>
      </w:r>
      <w:r w:rsidRPr="00D06BE5">
        <w:rPr>
          <w:rFonts w:cstheme="minorHAnsi"/>
        </w:rPr>
        <w:t>long exhal</w:t>
      </w:r>
      <w:r w:rsidR="00F02AAF" w:rsidRPr="00D06BE5">
        <w:rPr>
          <w:rFonts w:cstheme="minorHAnsi"/>
        </w:rPr>
        <w:t>ing breath</w:t>
      </w:r>
      <w:r w:rsidR="00C03D1F" w:rsidRPr="00D06BE5">
        <w:rPr>
          <w:rFonts w:cstheme="minorHAnsi"/>
        </w:rPr>
        <w:t xml:space="preserve"> or</w:t>
      </w:r>
      <w:r w:rsidR="00B66A03" w:rsidRPr="00D06BE5">
        <w:rPr>
          <w:rFonts w:cstheme="minorHAnsi"/>
        </w:rPr>
        <w:t xml:space="preserve"> with</w:t>
      </w:r>
      <w:r w:rsidR="00C03D1F" w:rsidRPr="00D06BE5">
        <w:rPr>
          <w:rFonts w:cstheme="minorHAnsi"/>
        </w:rPr>
        <w:t xml:space="preserve"> the </w:t>
      </w:r>
      <w:r w:rsidR="00B40680" w:rsidRPr="00D06BE5">
        <w:rPr>
          <w:rFonts w:cstheme="minorHAnsi"/>
        </w:rPr>
        <w:t>D</w:t>
      </w:r>
      <w:r w:rsidR="00C03D1F" w:rsidRPr="00D06BE5">
        <w:rPr>
          <w:rFonts w:cstheme="minorHAnsi"/>
        </w:rPr>
        <w:t xml:space="preserve">ragon </w:t>
      </w:r>
      <w:r w:rsidR="00B40680" w:rsidRPr="00D06BE5">
        <w:rPr>
          <w:rFonts w:cstheme="minorHAnsi"/>
        </w:rPr>
        <w:t>B</w:t>
      </w:r>
      <w:r w:rsidR="00C03D1F" w:rsidRPr="00D06BE5">
        <w:rPr>
          <w:rFonts w:cstheme="minorHAnsi"/>
        </w:rPr>
        <w:t>reath</w:t>
      </w:r>
      <w:r w:rsidRPr="00D06BE5">
        <w:rPr>
          <w:rFonts w:cstheme="minorHAnsi"/>
        </w:rPr>
        <w:t>.</w:t>
      </w:r>
      <w:r w:rsidR="0021028B" w:rsidRPr="00D06BE5">
        <w:rPr>
          <w:rStyle w:val="EndnoteReference"/>
          <w:rFonts w:cstheme="minorHAnsi"/>
        </w:rPr>
        <w:endnoteReference w:id="5"/>
      </w:r>
      <w:r w:rsidRPr="00D06BE5">
        <w:rPr>
          <w:rFonts w:cstheme="minorHAnsi"/>
        </w:rPr>
        <w:t xml:space="preserve"> </w:t>
      </w:r>
      <w:r w:rsidR="00ED03CE" w:rsidRPr="00D06BE5">
        <w:rPr>
          <w:rFonts w:cstheme="minorHAnsi"/>
          <w:i/>
        </w:rPr>
        <w:t xml:space="preserve">(Pause </w:t>
      </w:r>
      <w:r w:rsidR="00504FC8" w:rsidRPr="00D06BE5">
        <w:rPr>
          <w:rFonts w:cstheme="minorHAnsi"/>
          <w:i/>
        </w:rPr>
        <w:t xml:space="preserve">for </w:t>
      </w:r>
      <w:r w:rsidRPr="00D06BE5">
        <w:rPr>
          <w:rFonts w:cstheme="minorHAnsi"/>
          <w:i/>
        </w:rPr>
        <w:t>30 seconds)</w:t>
      </w:r>
    </w:p>
    <w:p w14:paraId="4321C5DB" w14:textId="77777777" w:rsidR="009E1EC2" w:rsidRPr="00D06BE5" w:rsidRDefault="009E1EC2" w:rsidP="008E588E">
      <w:pPr>
        <w:spacing w:after="0" w:line="240" w:lineRule="auto"/>
        <w:jc w:val="both"/>
        <w:rPr>
          <w:rFonts w:cstheme="minorHAnsi"/>
        </w:rPr>
      </w:pPr>
    </w:p>
    <w:p w14:paraId="01B039B4" w14:textId="77777777" w:rsidR="000611EC" w:rsidRPr="00D06BE5" w:rsidRDefault="000611EC" w:rsidP="008E588E">
      <w:pPr>
        <w:spacing w:after="0" w:line="240" w:lineRule="auto"/>
        <w:jc w:val="both"/>
        <w:rPr>
          <w:rFonts w:cstheme="minorHAnsi"/>
        </w:rPr>
      </w:pPr>
      <w:bookmarkStart w:id="39" w:name="_Hlk493263996"/>
      <w:r w:rsidRPr="00D06BE5">
        <w:rPr>
          <w:rFonts w:cstheme="minorHAnsi"/>
          <w:b/>
        </w:rPr>
        <w:t>Heal</w:t>
      </w:r>
    </w:p>
    <w:p w14:paraId="60A26B61" w14:textId="77777777" w:rsidR="00B40680" w:rsidRPr="00D06BE5" w:rsidRDefault="00D24139" w:rsidP="008E588E">
      <w:pPr>
        <w:spacing w:after="0" w:line="240" w:lineRule="auto"/>
        <w:jc w:val="both"/>
        <w:rPr>
          <w:rFonts w:cstheme="minorHAnsi"/>
        </w:rPr>
      </w:pPr>
      <w:r w:rsidRPr="00D06BE5">
        <w:rPr>
          <w:rFonts w:cstheme="minorHAnsi"/>
        </w:rPr>
        <w:t>As you breathe</w:t>
      </w:r>
      <w:r w:rsidR="00E8786C" w:rsidRPr="00D06BE5">
        <w:rPr>
          <w:rFonts w:cstheme="minorHAnsi"/>
        </w:rPr>
        <w:t>,</w:t>
      </w:r>
      <w:r w:rsidRPr="00D06BE5">
        <w:rPr>
          <w:rFonts w:cstheme="minorHAnsi"/>
        </w:rPr>
        <w:t xml:space="preserve"> repeat the word </w:t>
      </w:r>
      <w:r w:rsidRPr="00D06BE5">
        <w:rPr>
          <w:rFonts w:cstheme="minorHAnsi"/>
          <w:i/>
        </w:rPr>
        <w:t>Welcome</w:t>
      </w:r>
      <w:r w:rsidRPr="00D06BE5">
        <w:rPr>
          <w:rFonts w:cstheme="minorHAnsi"/>
        </w:rPr>
        <w:t xml:space="preserve">. </w:t>
      </w:r>
      <w:r w:rsidRPr="00D06BE5">
        <w:rPr>
          <w:rFonts w:cstheme="minorHAnsi"/>
          <w:i/>
        </w:rPr>
        <w:t xml:space="preserve">(Pause </w:t>
      </w:r>
      <w:r w:rsidR="00504FC8" w:rsidRPr="00D06BE5">
        <w:rPr>
          <w:rFonts w:cstheme="minorHAnsi"/>
          <w:i/>
        </w:rPr>
        <w:t xml:space="preserve">for </w:t>
      </w:r>
      <w:r w:rsidRPr="00D06BE5">
        <w:rPr>
          <w:rFonts w:cstheme="minorHAnsi"/>
          <w:i/>
        </w:rPr>
        <w:t>10 seconds)</w:t>
      </w:r>
      <w:r w:rsidRPr="00D06BE5">
        <w:rPr>
          <w:rFonts w:cstheme="minorHAnsi"/>
        </w:rPr>
        <w:t xml:space="preserve"> </w:t>
      </w:r>
    </w:p>
    <w:p w14:paraId="51FE62E6" w14:textId="77777777" w:rsidR="00B40680" w:rsidRPr="00D06BE5" w:rsidRDefault="00B40680" w:rsidP="008E588E">
      <w:pPr>
        <w:spacing w:after="0" w:line="240" w:lineRule="auto"/>
        <w:jc w:val="both"/>
        <w:rPr>
          <w:rFonts w:cstheme="minorHAnsi"/>
        </w:rPr>
      </w:pPr>
    </w:p>
    <w:p w14:paraId="2724E94C" w14:textId="256FE2AE" w:rsidR="00C63A94" w:rsidRPr="00D06BE5" w:rsidRDefault="00C63A94" w:rsidP="008E588E">
      <w:pPr>
        <w:spacing w:after="0" w:line="240" w:lineRule="auto"/>
        <w:jc w:val="both"/>
        <w:rPr>
          <w:rFonts w:cstheme="minorHAnsi"/>
          <w:i/>
        </w:rPr>
      </w:pPr>
      <w:r w:rsidRPr="00D06BE5">
        <w:rPr>
          <w:rFonts w:cstheme="minorHAnsi"/>
          <w:i/>
        </w:rPr>
        <w:t>(</w:t>
      </w:r>
      <w:r w:rsidR="00C03D1F" w:rsidRPr="00D06BE5">
        <w:rPr>
          <w:rFonts w:cstheme="minorHAnsi"/>
          <w:i/>
        </w:rPr>
        <w:t xml:space="preserve">Pause </w:t>
      </w:r>
      <w:r w:rsidR="00B40680" w:rsidRPr="00D06BE5">
        <w:rPr>
          <w:rFonts w:cstheme="minorHAnsi"/>
          <w:i/>
        </w:rPr>
        <w:t xml:space="preserve">for </w:t>
      </w:r>
      <w:r w:rsidR="00C03D1F" w:rsidRPr="00D06BE5">
        <w:rPr>
          <w:rFonts w:cstheme="minorHAnsi"/>
          <w:i/>
        </w:rPr>
        <w:t xml:space="preserve">8 seconds or one long breath after each </w:t>
      </w:r>
      <w:r w:rsidR="003A6700" w:rsidRPr="00D06BE5">
        <w:rPr>
          <w:rFonts w:cstheme="minorHAnsi"/>
          <w:i/>
        </w:rPr>
        <w:t>statement</w:t>
      </w:r>
      <w:r w:rsidRPr="00D06BE5">
        <w:rPr>
          <w:rFonts w:cstheme="minorHAnsi"/>
          <w:i/>
        </w:rPr>
        <w:t>)</w:t>
      </w:r>
    </w:p>
    <w:p w14:paraId="4E16D6FC" w14:textId="77777777" w:rsidR="00B40680" w:rsidRPr="00D06BE5" w:rsidRDefault="00D24139" w:rsidP="008E588E">
      <w:pPr>
        <w:pStyle w:val="ListParagraph"/>
        <w:numPr>
          <w:ilvl w:val="0"/>
          <w:numId w:val="2"/>
        </w:numPr>
        <w:spacing w:after="0" w:line="240" w:lineRule="auto"/>
        <w:jc w:val="both"/>
        <w:rPr>
          <w:rFonts w:cstheme="minorHAnsi"/>
        </w:rPr>
      </w:pPr>
      <w:r w:rsidRPr="00D06BE5">
        <w:rPr>
          <w:rFonts w:cstheme="minorHAnsi"/>
        </w:rPr>
        <w:t>Welcome this oppor</w:t>
      </w:r>
      <w:r w:rsidR="00C63A94" w:rsidRPr="00D06BE5">
        <w:rPr>
          <w:rFonts w:cstheme="minorHAnsi"/>
        </w:rPr>
        <w:t xml:space="preserve">tunity </w:t>
      </w:r>
      <w:r w:rsidR="00E45B6E" w:rsidRPr="00D06BE5">
        <w:rPr>
          <w:rFonts w:cstheme="minorHAnsi"/>
        </w:rPr>
        <w:t xml:space="preserve">to </w:t>
      </w:r>
      <w:r w:rsidR="00042F67" w:rsidRPr="00D06BE5">
        <w:rPr>
          <w:rFonts w:cstheme="minorHAnsi"/>
        </w:rPr>
        <w:t>train</w:t>
      </w:r>
      <w:r w:rsidR="00E45B6E" w:rsidRPr="00D06BE5">
        <w:rPr>
          <w:rFonts w:cstheme="minorHAnsi"/>
        </w:rPr>
        <w:t xml:space="preserve"> and grow</w:t>
      </w:r>
      <w:r w:rsidR="007F324F" w:rsidRPr="00D06BE5">
        <w:rPr>
          <w:rFonts w:cstheme="minorHAnsi"/>
        </w:rPr>
        <w:t xml:space="preserve">. </w:t>
      </w:r>
    </w:p>
    <w:p w14:paraId="5D425B3C" w14:textId="2AC3FB67" w:rsidR="00B40680" w:rsidRPr="00D06BE5" w:rsidRDefault="00D24139" w:rsidP="008E588E">
      <w:pPr>
        <w:pStyle w:val="ListParagraph"/>
        <w:numPr>
          <w:ilvl w:val="0"/>
          <w:numId w:val="2"/>
        </w:numPr>
        <w:spacing w:after="0" w:line="240" w:lineRule="auto"/>
        <w:jc w:val="both"/>
        <w:rPr>
          <w:rFonts w:cstheme="minorHAnsi"/>
        </w:rPr>
      </w:pPr>
      <w:r w:rsidRPr="00D06BE5">
        <w:rPr>
          <w:rFonts w:cstheme="minorHAnsi"/>
        </w:rPr>
        <w:t xml:space="preserve">Welcome the </w:t>
      </w:r>
      <w:r w:rsidR="00E05135" w:rsidRPr="00D06BE5">
        <w:rPr>
          <w:rFonts w:cstheme="minorHAnsi"/>
        </w:rPr>
        <w:t xml:space="preserve">Holy </w:t>
      </w:r>
      <w:r w:rsidR="00E05135" w:rsidRPr="00870493">
        <w:rPr>
          <w:rFonts w:cstheme="minorHAnsi"/>
        </w:rPr>
        <w:t>Spirit of truth</w:t>
      </w:r>
      <w:r w:rsidR="001A2A95" w:rsidRPr="00870493">
        <w:rPr>
          <w:rFonts w:cstheme="minorHAnsi"/>
        </w:rPr>
        <w:t>,</w:t>
      </w:r>
      <w:r w:rsidR="00F02AAF" w:rsidRPr="00870493">
        <w:rPr>
          <w:rFonts w:cstheme="minorHAnsi"/>
        </w:rPr>
        <w:t xml:space="preserve"> who </w:t>
      </w:r>
      <w:r w:rsidR="001C4626" w:rsidRPr="00870493">
        <w:rPr>
          <w:rFonts w:cstheme="minorHAnsi"/>
        </w:rPr>
        <w:t xml:space="preserve">wants to </w:t>
      </w:r>
      <w:r w:rsidR="00F02AAF" w:rsidRPr="00870493">
        <w:rPr>
          <w:rFonts w:cstheme="minorHAnsi"/>
        </w:rPr>
        <w:t xml:space="preserve">explore </w:t>
      </w:r>
      <w:r w:rsidR="00B55484" w:rsidRPr="00870493">
        <w:rPr>
          <w:rFonts w:cstheme="minorHAnsi"/>
        </w:rPr>
        <w:t>y</w:t>
      </w:r>
      <w:r w:rsidR="00F02AAF" w:rsidRPr="00870493">
        <w:rPr>
          <w:rFonts w:cstheme="minorHAnsi"/>
        </w:rPr>
        <w:t>our</w:t>
      </w:r>
      <w:r w:rsidR="00F02AAF" w:rsidRPr="00D06BE5">
        <w:rPr>
          <w:rFonts w:cstheme="minorHAnsi"/>
        </w:rPr>
        <w:t xml:space="preserve"> </w:t>
      </w:r>
      <w:r w:rsidR="007F324F" w:rsidRPr="00D06BE5">
        <w:rPr>
          <w:rFonts w:cstheme="minorHAnsi"/>
        </w:rPr>
        <w:t>real abilities</w:t>
      </w:r>
      <w:r w:rsidR="00C63A94" w:rsidRPr="00D06BE5">
        <w:rPr>
          <w:rFonts w:cstheme="minorHAnsi"/>
        </w:rPr>
        <w:t>.</w:t>
      </w:r>
    </w:p>
    <w:p w14:paraId="55B2F6E5" w14:textId="77777777" w:rsidR="00B40680" w:rsidRPr="00D06BE5" w:rsidRDefault="00D24139" w:rsidP="008E588E">
      <w:pPr>
        <w:pStyle w:val="ListParagraph"/>
        <w:numPr>
          <w:ilvl w:val="0"/>
          <w:numId w:val="2"/>
        </w:numPr>
        <w:spacing w:after="0" w:line="240" w:lineRule="auto"/>
        <w:jc w:val="both"/>
        <w:rPr>
          <w:rFonts w:cstheme="minorHAnsi"/>
        </w:rPr>
      </w:pPr>
      <w:r w:rsidRPr="00D06BE5">
        <w:rPr>
          <w:rFonts w:cstheme="minorHAnsi"/>
        </w:rPr>
        <w:t xml:space="preserve">Welcome where </w:t>
      </w:r>
      <w:r w:rsidR="00C63A94" w:rsidRPr="00D06BE5">
        <w:rPr>
          <w:rFonts w:cstheme="minorHAnsi"/>
        </w:rPr>
        <w:t>you are today</w:t>
      </w:r>
      <w:r w:rsidR="00C03D1F" w:rsidRPr="00D06BE5">
        <w:rPr>
          <w:rFonts w:cstheme="minorHAnsi"/>
        </w:rPr>
        <w:t xml:space="preserve"> and the progress you have made</w:t>
      </w:r>
      <w:r w:rsidR="00C63A94" w:rsidRPr="00D06BE5">
        <w:rPr>
          <w:rFonts w:cstheme="minorHAnsi"/>
        </w:rPr>
        <w:t>.</w:t>
      </w:r>
    </w:p>
    <w:p w14:paraId="4DB690D3" w14:textId="77777777" w:rsidR="00D24139" w:rsidRPr="00D06BE5" w:rsidRDefault="00D24139" w:rsidP="008E588E">
      <w:pPr>
        <w:pStyle w:val="ListParagraph"/>
        <w:numPr>
          <w:ilvl w:val="0"/>
          <w:numId w:val="2"/>
        </w:numPr>
        <w:spacing w:after="0" w:line="240" w:lineRule="auto"/>
        <w:jc w:val="both"/>
        <w:rPr>
          <w:rFonts w:cstheme="minorHAnsi"/>
          <w:i/>
        </w:rPr>
      </w:pPr>
      <w:r w:rsidRPr="00D06BE5">
        <w:rPr>
          <w:rFonts w:cstheme="minorHAnsi"/>
        </w:rPr>
        <w:t>Welcome what you are learning ab</w:t>
      </w:r>
      <w:r w:rsidR="00C63A94" w:rsidRPr="00D06BE5">
        <w:rPr>
          <w:rFonts w:cstheme="minorHAnsi"/>
        </w:rPr>
        <w:t xml:space="preserve">out yourself. </w:t>
      </w:r>
      <w:r w:rsidR="00AA3B61" w:rsidRPr="00D06BE5">
        <w:rPr>
          <w:rFonts w:cstheme="minorHAnsi"/>
          <w:i/>
        </w:rPr>
        <w:t xml:space="preserve">(Pause </w:t>
      </w:r>
      <w:r w:rsidR="00504FC8" w:rsidRPr="00D06BE5">
        <w:rPr>
          <w:rFonts w:cstheme="minorHAnsi"/>
          <w:i/>
        </w:rPr>
        <w:t xml:space="preserve">for </w:t>
      </w:r>
      <w:r w:rsidR="00AA3B61" w:rsidRPr="00D06BE5">
        <w:rPr>
          <w:rFonts w:cstheme="minorHAnsi"/>
          <w:i/>
        </w:rPr>
        <w:t>10 seconds)</w:t>
      </w:r>
    </w:p>
    <w:bookmarkEnd w:id="39"/>
    <w:p w14:paraId="6FDEBC20" w14:textId="77777777" w:rsidR="009E1EC2" w:rsidRPr="00D06BE5" w:rsidRDefault="009E1EC2" w:rsidP="008E588E">
      <w:pPr>
        <w:spacing w:after="0" w:line="240" w:lineRule="auto"/>
        <w:jc w:val="both"/>
        <w:rPr>
          <w:rFonts w:cstheme="minorHAnsi"/>
        </w:rPr>
      </w:pPr>
    </w:p>
    <w:p w14:paraId="4EE410C9" w14:textId="77777777" w:rsidR="00E34B51" w:rsidRPr="00D06BE5" w:rsidRDefault="00E34B51" w:rsidP="008E588E">
      <w:pPr>
        <w:spacing w:after="0" w:line="240" w:lineRule="auto"/>
        <w:jc w:val="both"/>
        <w:rPr>
          <w:rFonts w:cstheme="minorHAnsi"/>
        </w:rPr>
      </w:pPr>
      <w:bookmarkStart w:id="40" w:name="OLE_LINK34"/>
      <w:bookmarkStart w:id="41" w:name="OLE_LINK33"/>
      <w:bookmarkStart w:id="42" w:name="_Hlk493264036"/>
      <w:r w:rsidRPr="00D06BE5">
        <w:rPr>
          <w:rFonts w:cstheme="minorHAnsi"/>
        </w:rPr>
        <w:t>Now, as you breathe, you might use the following statements as a confession to the Lord and turn away from the Idol Self. On the exhale, let go.</w:t>
      </w:r>
      <w:r w:rsidRPr="00D06BE5">
        <w:rPr>
          <w:rStyle w:val="EndnoteReference"/>
          <w:rFonts w:cstheme="minorHAnsi"/>
        </w:rPr>
        <w:endnoteReference w:id="6"/>
      </w:r>
      <w:r w:rsidRPr="00D06BE5">
        <w:rPr>
          <w:rFonts w:cstheme="minorHAnsi"/>
        </w:rPr>
        <w:t xml:space="preserve"> </w:t>
      </w:r>
      <w:bookmarkEnd w:id="40"/>
      <w:bookmarkEnd w:id="41"/>
    </w:p>
    <w:p w14:paraId="1E64BDEC" w14:textId="77777777" w:rsidR="00B40680" w:rsidRPr="00D06BE5" w:rsidRDefault="00B40680" w:rsidP="008E588E">
      <w:pPr>
        <w:spacing w:after="0" w:line="240" w:lineRule="auto"/>
        <w:jc w:val="both"/>
        <w:rPr>
          <w:rFonts w:cstheme="minorHAnsi"/>
        </w:rPr>
      </w:pPr>
    </w:p>
    <w:p w14:paraId="19D6C47A" w14:textId="77777777" w:rsidR="00B40680" w:rsidRPr="00D06BE5" w:rsidRDefault="006A2EE6" w:rsidP="008E588E">
      <w:pPr>
        <w:spacing w:after="0" w:line="240" w:lineRule="auto"/>
        <w:jc w:val="both"/>
        <w:rPr>
          <w:rFonts w:cstheme="minorHAnsi"/>
          <w:i/>
        </w:rPr>
      </w:pPr>
      <w:r w:rsidRPr="00D06BE5">
        <w:rPr>
          <w:rFonts w:cstheme="minorHAnsi"/>
          <w:i/>
        </w:rPr>
        <w:t>(Pause</w:t>
      </w:r>
      <w:r w:rsidR="008676D1" w:rsidRPr="00D06BE5">
        <w:rPr>
          <w:rFonts w:cstheme="minorHAnsi"/>
          <w:i/>
        </w:rPr>
        <w:t xml:space="preserve"> for </w:t>
      </w:r>
      <w:r w:rsidRPr="00D06BE5">
        <w:rPr>
          <w:rFonts w:cstheme="minorHAnsi"/>
          <w:i/>
        </w:rPr>
        <w:t>5</w:t>
      </w:r>
      <w:r w:rsidR="00EF0EEE" w:rsidRPr="00D06BE5">
        <w:rPr>
          <w:rFonts w:cstheme="minorHAnsi"/>
          <w:i/>
        </w:rPr>
        <w:t xml:space="preserve"> seconds after each statement)</w:t>
      </w:r>
    </w:p>
    <w:p w14:paraId="5F3C4992" w14:textId="502DF3C1" w:rsidR="00B40680" w:rsidRPr="00D06BE5" w:rsidRDefault="00B40680" w:rsidP="008E588E">
      <w:pPr>
        <w:pStyle w:val="ListParagraph"/>
        <w:numPr>
          <w:ilvl w:val="0"/>
          <w:numId w:val="3"/>
        </w:numPr>
        <w:spacing w:after="0" w:line="240" w:lineRule="auto"/>
        <w:jc w:val="both"/>
        <w:rPr>
          <w:rFonts w:cstheme="minorHAnsi"/>
        </w:rPr>
      </w:pPr>
      <w:r w:rsidRPr="00D06BE5">
        <w:rPr>
          <w:rFonts w:cstheme="minorHAnsi"/>
        </w:rPr>
        <w:t>W</w:t>
      </w:r>
      <w:r w:rsidR="007F324F" w:rsidRPr="00D06BE5">
        <w:rPr>
          <w:rFonts w:cstheme="minorHAnsi"/>
        </w:rPr>
        <w:t>hile I recognize t</w:t>
      </w:r>
      <w:r w:rsidR="009E1EC2" w:rsidRPr="00D06BE5">
        <w:rPr>
          <w:rFonts w:cstheme="minorHAnsi"/>
        </w:rPr>
        <w:t>his opportunity</w:t>
      </w:r>
      <w:r w:rsidR="00776FB5" w:rsidRPr="00D06BE5">
        <w:rPr>
          <w:rFonts w:cstheme="minorHAnsi"/>
        </w:rPr>
        <w:t xml:space="preserve"> to train</w:t>
      </w:r>
      <w:r w:rsidR="009E1EC2" w:rsidRPr="00D06BE5">
        <w:rPr>
          <w:rFonts w:cstheme="minorHAnsi"/>
        </w:rPr>
        <w:t>,</w:t>
      </w:r>
      <w:r w:rsidR="00C03D1F" w:rsidRPr="00D06BE5">
        <w:rPr>
          <w:rFonts w:cstheme="minorHAnsi"/>
        </w:rPr>
        <w:t xml:space="preserve"> </w:t>
      </w:r>
      <w:r w:rsidR="00C63A94" w:rsidRPr="00D06BE5">
        <w:rPr>
          <w:rFonts w:cstheme="minorHAnsi"/>
        </w:rPr>
        <w:t>I let go of the craving</w:t>
      </w:r>
      <w:r w:rsidR="00085FF7" w:rsidRPr="00D06BE5">
        <w:rPr>
          <w:rFonts w:cstheme="minorHAnsi"/>
        </w:rPr>
        <w:t xml:space="preserve"> to have my own way</w:t>
      </w:r>
      <w:r w:rsidR="00565C4A" w:rsidRPr="00D06BE5">
        <w:rPr>
          <w:rFonts w:cstheme="minorHAnsi"/>
        </w:rPr>
        <w:t xml:space="preserve"> and impose my opinions.</w:t>
      </w:r>
    </w:p>
    <w:p w14:paraId="26DF4A4C" w14:textId="2E7D8A89" w:rsidR="00B40680" w:rsidRPr="00D06BE5" w:rsidRDefault="007F324F" w:rsidP="008E588E">
      <w:pPr>
        <w:pStyle w:val="ListParagraph"/>
        <w:numPr>
          <w:ilvl w:val="0"/>
          <w:numId w:val="3"/>
        </w:numPr>
        <w:spacing w:after="0" w:line="240" w:lineRule="auto"/>
        <w:jc w:val="both"/>
        <w:rPr>
          <w:rFonts w:cstheme="minorHAnsi"/>
        </w:rPr>
      </w:pPr>
      <w:r w:rsidRPr="00D06BE5">
        <w:rPr>
          <w:rFonts w:cstheme="minorHAnsi"/>
        </w:rPr>
        <w:t>While I recognize this opportunity</w:t>
      </w:r>
      <w:r w:rsidR="00776FB5" w:rsidRPr="00D06BE5">
        <w:rPr>
          <w:rFonts w:cstheme="minorHAnsi"/>
        </w:rPr>
        <w:t xml:space="preserve"> to train</w:t>
      </w:r>
      <w:r w:rsidR="00C03D1F" w:rsidRPr="00D06BE5">
        <w:rPr>
          <w:rFonts w:cstheme="minorHAnsi"/>
        </w:rPr>
        <w:t xml:space="preserve">, </w:t>
      </w:r>
      <w:r w:rsidR="00C63A94" w:rsidRPr="00D06BE5">
        <w:rPr>
          <w:rFonts w:cstheme="minorHAnsi"/>
        </w:rPr>
        <w:t>I let go of the craving</w:t>
      </w:r>
      <w:r w:rsidR="001D52E3" w:rsidRPr="00D06BE5">
        <w:rPr>
          <w:rFonts w:cstheme="minorHAnsi"/>
        </w:rPr>
        <w:t xml:space="preserve"> for </w:t>
      </w:r>
      <w:r w:rsidR="008422C3" w:rsidRPr="00D06BE5">
        <w:rPr>
          <w:rFonts w:cstheme="minorHAnsi"/>
        </w:rPr>
        <w:t>respect</w:t>
      </w:r>
      <w:r w:rsidR="00D24139" w:rsidRPr="00D06BE5">
        <w:rPr>
          <w:rFonts w:cstheme="minorHAnsi"/>
        </w:rPr>
        <w:t xml:space="preserve"> and a</w:t>
      </w:r>
      <w:r w:rsidR="001D52E3" w:rsidRPr="00D06BE5">
        <w:rPr>
          <w:rFonts w:cstheme="minorHAnsi"/>
        </w:rPr>
        <w:t>ffection.</w:t>
      </w:r>
    </w:p>
    <w:p w14:paraId="5F31FA6F" w14:textId="7AF336F2" w:rsidR="00B40680" w:rsidRPr="00D06BE5" w:rsidRDefault="007F324F" w:rsidP="008E588E">
      <w:pPr>
        <w:pStyle w:val="ListParagraph"/>
        <w:numPr>
          <w:ilvl w:val="0"/>
          <w:numId w:val="3"/>
        </w:numPr>
        <w:spacing w:after="0" w:line="240" w:lineRule="auto"/>
        <w:jc w:val="both"/>
        <w:rPr>
          <w:rFonts w:cstheme="minorHAnsi"/>
        </w:rPr>
      </w:pPr>
      <w:r w:rsidRPr="00D06BE5">
        <w:rPr>
          <w:rFonts w:cstheme="minorHAnsi"/>
        </w:rPr>
        <w:t>While I recognize this opportunity</w:t>
      </w:r>
      <w:r w:rsidR="00776FB5" w:rsidRPr="00D06BE5">
        <w:rPr>
          <w:rFonts w:cstheme="minorHAnsi"/>
        </w:rPr>
        <w:t xml:space="preserve"> to train</w:t>
      </w:r>
      <w:r w:rsidR="00C03D1F" w:rsidRPr="00D06BE5">
        <w:rPr>
          <w:rFonts w:cstheme="minorHAnsi"/>
        </w:rPr>
        <w:t xml:space="preserve">, </w:t>
      </w:r>
      <w:r w:rsidR="00C63A94" w:rsidRPr="00D06BE5">
        <w:rPr>
          <w:rFonts w:cstheme="minorHAnsi"/>
        </w:rPr>
        <w:t>I let go of the craving</w:t>
      </w:r>
      <w:r w:rsidR="00607AAA" w:rsidRPr="00D06BE5">
        <w:rPr>
          <w:rFonts w:cstheme="minorHAnsi"/>
        </w:rPr>
        <w:t xml:space="preserve"> for security and comfort</w:t>
      </w:r>
      <w:r w:rsidR="001D52E3" w:rsidRPr="00D06BE5">
        <w:rPr>
          <w:rFonts w:cstheme="minorHAnsi"/>
        </w:rPr>
        <w:t>.</w:t>
      </w:r>
    </w:p>
    <w:p w14:paraId="1B615057" w14:textId="2A853165" w:rsidR="00D24139" w:rsidRPr="00D06BE5" w:rsidRDefault="007F324F" w:rsidP="008E588E">
      <w:pPr>
        <w:pStyle w:val="ListParagraph"/>
        <w:numPr>
          <w:ilvl w:val="0"/>
          <w:numId w:val="3"/>
        </w:numPr>
        <w:spacing w:after="0" w:line="240" w:lineRule="auto"/>
        <w:jc w:val="both"/>
        <w:rPr>
          <w:rFonts w:cstheme="minorHAnsi"/>
        </w:rPr>
      </w:pPr>
      <w:r w:rsidRPr="00D06BE5">
        <w:rPr>
          <w:rFonts w:cstheme="minorHAnsi"/>
        </w:rPr>
        <w:t>While I recognize this opportunity</w:t>
      </w:r>
      <w:r w:rsidR="00776FB5" w:rsidRPr="00D06BE5">
        <w:rPr>
          <w:rFonts w:cstheme="minorHAnsi"/>
        </w:rPr>
        <w:t xml:space="preserve"> to train</w:t>
      </w:r>
      <w:r w:rsidR="00C03D1F" w:rsidRPr="00D06BE5">
        <w:rPr>
          <w:rFonts w:cstheme="minorHAnsi"/>
        </w:rPr>
        <w:t xml:space="preserve">, </w:t>
      </w:r>
      <w:r w:rsidR="00C63A94" w:rsidRPr="00D06BE5">
        <w:rPr>
          <w:rFonts w:cstheme="minorHAnsi"/>
        </w:rPr>
        <w:t>I let go of the craving</w:t>
      </w:r>
      <w:r w:rsidRPr="00D06BE5">
        <w:rPr>
          <w:rFonts w:cstheme="minorHAnsi"/>
        </w:rPr>
        <w:t xml:space="preserve"> for</w:t>
      </w:r>
      <w:r w:rsidR="00D24139" w:rsidRPr="00D06BE5">
        <w:rPr>
          <w:rFonts w:cstheme="minorHAnsi"/>
        </w:rPr>
        <w:t xml:space="preserve"> </w:t>
      </w:r>
      <w:r w:rsidR="009E1EC2" w:rsidRPr="00D06BE5">
        <w:rPr>
          <w:rFonts w:cstheme="minorHAnsi"/>
        </w:rPr>
        <w:t>perfection.</w:t>
      </w:r>
      <w:r w:rsidR="001D52E3" w:rsidRPr="00D06BE5">
        <w:rPr>
          <w:rFonts w:cstheme="minorHAnsi"/>
        </w:rPr>
        <w:t xml:space="preserve"> </w:t>
      </w:r>
      <w:r w:rsidR="00607AAA" w:rsidRPr="00D06BE5">
        <w:rPr>
          <w:rFonts w:cstheme="minorHAnsi"/>
          <w:i/>
        </w:rPr>
        <w:t>(Pause for 3</w:t>
      </w:r>
      <w:r w:rsidR="00D24139" w:rsidRPr="00D06BE5">
        <w:rPr>
          <w:rFonts w:cstheme="minorHAnsi"/>
          <w:i/>
        </w:rPr>
        <w:t>0 seconds)</w:t>
      </w:r>
      <w:r w:rsidR="00D24139" w:rsidRPr="00D06BE5">
        <w:rPr>
          <w:rFonts w:cstheme="minorHAnsi"/>
        </w:rPr>
        <w:t xml:space="preserve"> </w:t>
      </w:r>
    </w:p>
    <w:bookmarkEnd w:id="42"/>
    <w:p w14:paraId="7F53CF2D" w14:textId="77777777" w:rsidR="009E1EC2" w:rsidRPr="00D06BE5" w:rsidRDefault="009E1EC2" w:rsidP="008E588E">
      <w:pPr>
        <w:spacing w:after="0" w:line="240" w:lineRule="auto"/>
        <w:jc w:val="both"/>
        <w:rPr>
          <w:rFonts w:cstheme="minorHAnsi"/>
        </w:rPr>
      </w:pPr>
    </w:p>
    <w:p w14:paraId="4D3FECAE" w14:textId="77777777" w:rsidR="00D24139" w:rsidRPr="00D06BE5" w:rsidRDefault="00C0371A" w:rsidP="008E588E">
      <w:pPr>
        <w:spacing w:after="0" w:line="240" w:lineRule="auto"/>
        <w:jc w:val="both"/>
        <w:rPr>
          <w:rFonts w:cstheme="minorHAnsi"/>
        </w:rPr>
      </w:pPr>
      <w:r w:rsidRPr="00D06BE5">
        <w:rPr>
          <w:rFonts w:cstheme="minorHAnsi"/>
          <w:i/>
        </w:rPr>
        <w:t>(</w:t>
      </w:r>
      <w:r w:rsidR="00E45B6E" w:rsidRPr="00D06BE5">
        <w:rPr>
          <w:rFonts w:cstheme="minorHAnsi"/>
          <w:i/>
        </w:rPr>
        <w:t>Optional</w:t>
      </w:r>
      <w:r w:rsidRPr="00D06BE5">
        <w:rPr>
          <w:rFonts w:cstheme="minorHAnsi"/>
          <w:i/>
        </w:rPr>
        <w:t>)</w:t>
      </w:r>
      <w:r w:rsidR="00E45B6E" w:rsidRPr="00D06BE5">
        <w:rPr>
          <w:rFonts w:cstheme="minorHAnsi"/>
          <w:i/>
        </w:rPr>
        <w:t xml:space="preserve"> </w:t>
      </w:r>
      <w:r w:rsidR="00B55484" w:rsidRPr="00D06BE5">
        <w:rPr>
          <w:rFonts w:cstheme="minorHAnsi"/>
        </w:rPr>
        <w:t>Continue to breathe</w:t>
      </w:r>
      <w:r w:rsidR="009F3F6E" w:rsidRPr="00D06BE5">
        <w:rPr>
          <w:rFonts w:cstheme="minorHAnsi"/>
        </w:rPr>
        <w:t xml:space="preserve"> </w:t>
      </w:r>
      <w:r w:rsidR="00E8786C" w:rsidRPr="00D06BE5">
        <w:rPr>
          <w:rFonts w:cstheme="minorHAnsi"/>
        </w:rPr>
        <w:t xml:space="preserve">while </w:t>
      </w:r>
      <w:r w:rsidR="00C63A94" w:rsidRPr="00D06BE5">
        <w:rPr>
          <w:rFonts w:cstheme="minorHAnsi"/>
        </w:rPr>
        <w:t>I test for further integration</w:t>
      </w:r>
      <w:r w:rsidR="00E45B6E" w:rsidRPr="00D06BE5">
        <w:rPr>
          <w:rFonts w:cstheme="minorHAnsi"/>
        </w:rPr>
        <w:t>.</w:t>
      </w:r>
    </w:p>
    <w:p w14:paraId="2867A874" w14:textId="77777777" w:rsidR="00B55484" w:rsidRPr="00D06BE5" w:rsidRDefault="00B55484" w:rsidP="008E588E">
      <w:pPr>
        <w:spacing w:after="0" w:line="240" w:lineRule="auto"/>
        <w:jc w:val="both"/>
        <w:rPr>
          <w:rFonts w:cstheme="minorHAnsi"/>
        </w:rPr>
      </w:pPr>
    </w:p>
    <w:p w14:paraId="2BB62A6E" w14:textId="77777777" w:rsidR="00B55484" w:rsidRPr="00D06BE5" w:rsidRDefault="00B55484" w:rsidP="008E588E">
      <w:pPr>
        <w:spacing w:after="0" w:line="240" w:lineRule="auto"/>
        <w:jc w:val="both"/>
        <w:rPr>
          <w:rFonts w:cstheme="minorHAnsi"/>
        </w:rPr>
      </w:pPr>
      <w:r w:rsidRPr="00D06BE5">
        <w:rPr>
          <w:rFonts w:cstheme="minorHAnsi"/>
        </w:rPr>
        <w:t>Take a deep breath.</w:t>
      </w:r>
    </w:p>
    <w:p w14:paraId="2F416D8D" w14:textId="280689BA" w:rsidR="00C8227F" w:rsidRPr="00D06BE5" w:rsidRDefault="00C8227F" w:rsidP="00C8227F">
      <w:pPr>
        <w:spacing w:after="0" w:line="240" w:lineRule="auto"/>
        <w:jc w:val="both"/>
        <w:rPr>
          <w:rFonts w:cstheme="minorHAnsi"/>
          <w:i/>
        </w:rPr>
      </w:pPr>
      <w:r w:rsidRPr="00D06BE5">
        <w:rPr>
          <w:rFonts w:cstheme="minorHAnsi"/>
          <w:i/>
        </w:rPr>
        <w:t xml:space="preserve">(If time permits, ask, “Does anyone have comments or questions about </w:t>
      </w:r>
      <w:r w:rsidR="00E47451" w:rsidRPr="00D06BE5">
        <w:rPr>
          <w:rFonts w:cstheme="minorHAnsi"/>
          <w:i/>
        </w:rPr>
        <w:t>the</w:t>
      </w:r>
      <w:r w:rsidRPr="00D06BE5">
        <w:rPr>
          <w:rFonts w:cstheme="minorHAnsi"/>
          <w:i/>
        </w:rPr>
        <w:t xml:space="preserve"> integration?”)</w:t>
      </w:r>
    </w:p>
    <w:p w14:paraId="739A2F3B" w14:textId="77777777" w:rsidR="001A7711" w:rsidRPr="00D06BE5" w:rsidRDefault="001A7711" w:rsidP="008E588E">
      <w:pPr>
        <w:spacing w:after="0" w:line="240" w:lineRule="auto"/>
        <w:jc w:val="both"/>
        <w:rPr>
          <w:rFonts w:cstheme="minorHAnsi"/>
        </w:rPr>
      </w:pPr>
    </w:p>
    <w:p w14:paraId="7D12D25B" w14:textId="77777777" w:rsidR="00285B9A" w:rsidRPr="00D06BE5" w:rsidRDefault="00285B9A" w:rsidP="008E588E">
      <w:pPr>
        <w:spacing w:after="0" w:line="240" w:lineRule="auto"/>
        <w:jc w:val="both"/>
        <w:rPr>
          <w:rFonts w:cstheme="minorHAnsi"/>
          <w:b/>
        </w:rPr>
      </w:pPr>
      <w:r w:rsidRPr="00D06BE5">
        <w:rPr>
          <w:rFonts w:cstheme="minorHAnsi"/>
          <w:b/>
        </w:rPr>
        <w:t>1:2</w:t>
      </w:r>
      <w:r w:rsidR="001D52E3" w:rsidRPr="00D06BE5">
        <w:rPr>
          <w:rFonts w:cstheme="minorHAnsi"/>
          <w:b/>
        </w:rPr>
        <w:t>8</w:t>
      </w:r>
      <w:r w:rsidRPr="00D06BE5">
        <w:rPr>
          <w:rFonts w:cstheme="minorHAnsi"/>
          <w:b/>
        </w:rPr>
        <w:tab/>
        <w:t>ENDING PRAYER</w:t>
      </w:r>
    </w:p>
    <w:p w14:paraId="561CEADD" w14:textId="77777777" w:rsidR="006753A3" w:rsidRPr="00D06BE5" w:rsidRDefault="006753A3" w:rsidP="008E588E">
      <w:pPr>
        <w:spacing w:after="0" w:line="240" w:lineRule="auto"/>
        <w:jc w:val="both"/>
        <w:rPr>
          <w:rFonts w:cstheme="minorHAnsi"/>
          <w:b/>
          <w:color w:val="000000"/>
        </w:rPr>
      </w:pPr>
    </w:p>
    <w:p w14:paraId="2E6AF93A" w14:textId="77777777" w:rsidR="00C03D1F" w:rsidRPr="00D06BE5" w:rsidRDefault="00C03D1F" w:rsidP="008E588E">
      <w:pPr>
        <w:spacing w:after="0" w:line="240" w:lineRule="auto"/>
        <w:jc w:val="both"/>
        <w:rPr>
          <w:rFonts w:cstheme="minorHAnsi"/>
        </w:rPr>
      </w:pPr>
      <w:r w:rsidRPr="00D06BE5">
        <w:rPr>
          <w:rFonts w:cstheme="minorHAnsi"/>
        </w:rPr>
        <w:t>Dear Father and Creator,</w:t>
      </w:r>
    </w:p>
    <w:p w14:paraId="58E7F0D9" w14:textId="77777777" w:rsidR="00B55484" w:rsidRPr="00D06BE5" w:rsidRDefault="008208BF" w:rsidP="00BF58A6">
      <w:pPr>
        <w:spacing w:after="0" w:line="240" w:lineRule="auto"/>
        <w:jc w:val="both"/>
        <w:rPr>
          <w:rFonts w:cstheme="minorHAnsi"/>
        </w:rPr>
      </w:pPr>
      <w:r w:rsidRPr="00D06BE5">
        <w:rPr>
          <w:rFonts w:cstheme="minorHAnsi"/>
        </w:rPr>
        <w:t>Thank You</w:t>
      </w:r>
      <w:r w:rsidR="00C03D1F" w:rsidRPr="00D06BE5">
        <w:rPr>
          <w:rFonts w:cstheme="minorHAnsi"/>
        </w:rPr>
        <w:t xml:space="preserve"> for this time</w:t>
      </w:r>
      <w:r w:rsidR="00B55484" w:rsidRPr="00D06BE5">
        <w:rPr>
          <w:rFonts w:cstheme="minorHAnsi"/>
        </w:rPr>
        <w:t xml:space="preserve"> to heal</w:t>
      </w:r>
      <w:r w:rsidR="00E45B6E" w:rsidRPr="00D06BE5">
        <w:rPr>
          <w:rFonts w:cstheme="minorHAnsi"/>
        </w:rPr>
        <w:t xml:space="preserve"> and train</w:t>
      </w:r>
      <w:r w:rsidR="00C03D1F" w:rsidRPr="00D06BE5">
        <w:rPr>
          <w:rFonts w:cstheme="minorHAnsi"/>
        </w:rPr>
        <w:t xml:space="preserve"> together. Hold us in the</w:t>
      </w:r>
      <w:r w:rsidR="00FA1B16" w:rsidRPr="00D06BE5">
        <w:rPr>
          <w:rFonts w:cstheme="minorHAnsi"/>
        </w:rPr>
        <w:t xml:space="preserve"> power of this new direction</w:t>
      </w:r>
      <w:r w:rsidR="00C03D1F" w:rsidRPr="00D06BE5">
        <w:rPr>
          <w:rFonts w:cstheme="minorHAnsi"/>
        </w:rPr>
        <w:t xml:space="preserve"> as You guide us to</w:t>
      </w:r>
      <w:r w:rsidR="00BA4530" w:rsidRPr="00D06BE5">
        <w:rPr>
          <w:rFonts w:cstheme="minorHAnsi"/>
        </w:rPr>
        <w:t xml:space="preserve"> </w:t>
      </w:r>
      <w:r w:rsidR="00C03D1F" w:rsidRPr="00D06BE5">
        <w:rPr>
          <w:rFonts w:cstheme="minorHAnsi"/>
        </w:rPr>
        <w:t>our</w:t>
      </w:r>
      <w:r w:rsidR="00BA4530" w:rsidRPr="00D06BE5">
        <w:rPr>
          <w:rFonts w:cstheme="minorHAnsi"/>
        </w:rPr>
        <w:t xml:space="preserve"> real</w:t>
      </w:r>
      <w:r w:rsidR="00C03D1F" w:rsidRPr="00D06BE5">
        <w:rPr>
          <w:rFonts w:cstheme="minorHAnsi"/>
        </w:rPr>
        <w:t xml:space="preserve"> glory</w:t>
      </w:r>
      <w:r w:rsidR="00BA4530" w:rsidRPr="00D06BE5">
        <w:rPr>
          <w:rFonts w:cstheme="minorHAnsi"/>
        </w:rPr>
        <w:t>.</w:t>
      </w:r>
      <w:r w:rsidR="00C33228" w:rsidRPr="00D06BE5">
        <w:rPr>
          <w:rFonts w:cstheme="minorHAnsi"/>
        </w:rPr>
        <w:t xml:space="preserve"> </w:t>
      </w:r>
      <w:r w:rsidR="00E401B3" w:rsidRPr="00D06BE5">
        <w:rPr>
          <w:rFonts w:cstheme="minorHAnsi"/>
        </w:rPr>
        <w:t xml:space="preserve">Encourage us in our </w:t>
      </w:r>
      <w:r w:rsidR="00BA4530" w:rsidRPr="00D06BE5">
        <w:rPr>
          <w:rFonts w:cstheme="minorHAnsi"/>
        </w:rPr>
        <w:t>next training opportunity</w:t>
      </w:r>
      <w:r w:rsidR="00BB141A" w:rsidRPr="00D06BE5">
        <w:rPr>
          <w:rFonts w:cstheme="minorHAnsi"/>
        </w:rPr>
        <w:t xml:space="preserve"> as we co-labor with You to reorient our </w:t>
      </w:r>
      <w:r w:rsidR="00BB141A" w:rsidRPr="00D06BE5">
        <w:rPr>
          <w:rFonts w:cstheme="minorHAnsi"/>
        </w:rPr>
        <w:lastRenderedPageBreak/>
        <w:t xml:space="preserve">lives </w:t>
      </w:r>
      <w:r w:rsidR="00504FC8" w:rsidRPr="00D06BE5">
        <w:rPr>
          <w:rFonts w:cstheme="minorHAnsi"/>
        </w:rPr>
        <w:t xml:space="preserve">for </w:t>
      </w:r>
      <w:r w:rsidR="00BB141A" w:rsidRPr="00D06BE5">
        <w:rPr>
          <w:rFonts w:cstheme="minorHAnsi"/>
        </w:rPr>
        <w:t xml:space="preserve">a more </w:t>
      </w:r>
      <w:r w:rsidR="00B40680" w:rsidRPr="00D06BE5">
        <w:rPr>
          <w:rFonts w:cstheme="minorHAnsi"/>
        </w:rPr>
        <w:t xml:space="preserve">effective flow and to flourish in </w:t>
      </w:r>
      <w:r w:rsidR="00BB141A" w:rsidRPr="00D06BE5">
        <w:rPr>
          <w:rFonts w:cstheme="minorHAnsi"/>
        </w:rPr>
        <w:t>our connection with our True Self, with the Creation, and with You, for the glor</w:t>
      </w:r>
      <w:r w:rsidR="008676D1" w:rsidRPr="00D06BE5">
        <w:rPr>
          <w:rFonts w:cstheme="minorHAnsi"/>
        </w:rPr>
        <w:t xml:space="preserve">y and honor of our Lord Jesus. </w:t>
      </w:r>
      <w:r w:rsidR="00BB141A" w:rsidRPr="00D06BE5">
        <w:rPr>
          <w:rFonts w:cstheme="minorHAnsi"/>
        </w:rPr>
        <w:t>Amen.</w:t>
      </w:r>
    </w:p>
    <w:p w14:paraId="550F994F" w14:textId="77777777" w:rsidR="00CD6C59" w:rsidRPr="00D06BE5" w:rsidRDefault="00CD6C59" w:rsidP="008E588E">
      <w:pPr>
        <w:widowControl w:val="0"/>
        <w:spacing w:after="0" w:line="240" w:lineRule="auto"/>
        <w:jc w:val="both"/>
        <w:rPr>
          <w:rFonts w:cstheme="minorHAnsi"/>
        </w:rPr>
      </w:pPr>
    </w:p>
    <w:p w14:paraId="52795BCB" w14:textId="77777777" w:rsidR="00B55484" w:rsidRPr="00D06BE5" w:rsidRDefault="00B55484" w:rsidP="008E588E">
      <w:pPr>
        <w:widowControl w:val="0"/>
        <w:spacing w:after="0" w:line="240" w:lineRule="auto"/>
        <w:jc w:val="both"/>
        <w:rPr>
          <w:rFonts w:cstheme="minorHAnsi"/>
        </w:rPr>
      </w:pPr>
      <w:r w:rsidRPr="00D06BE5">
        <w:rPr>
          <w:rFonts w:cstheme="minorHAnsi"/>
        </w:rPr>
        <w:t>Take a deep breath.</w:t>
      </w:r>
    </w:p>
    <w:p w14:paraId="1270EDD9" w14:textId="51AFB0D3" w:rsidR="00C8227F" w:rsidRPr="00D06BE5" w:rsidRDefault="00C8227F" w:rsidP="00C8227F">
      <w:pPr>
        <w:spacing w:after="0" w:line="240" w:lineRule="auto"/>
        <w:jc w:val="both"/>
        <w:rPr>
          <w:rFonts w:cstheme="minorHAnsi"/>
          <w:i/>
        </w:rPr>
      </w:pPr>
      <w:r w:rsidRPr="00D06BE5">
        <w:rPr>
          <w:rFonts w:cstheme="minorHAnsi"/>
          <w:i/>
        </w:rPr>
        <w:t>(If time permits, ask, “Does anyone have comments or questions about this meeting?”)</w:t>
      </w:r>
    </w:p>
    <w:p w14:paraId="2309E1C1" w14:textId="77777777" w:rsidR="00C03D1F" w:rsidRPr="00D06BE5" w:rsidRDefault="00C03D1F" w:rsidP="008E588E">
      <w:pPr>
        <w:spacing w:after="0" w:line="240" w:lineRule="auto"/>
        <w:jc w:val="both"/>
        <w:rPr>
          <w:rFonts w:cstheme="minorHAnsi"/>
        </w:rPr>
      </w:pPr>
    </w:p>
    <w:p w14:paraId="05788DD6" w14:textId="4561DD2A" w:rsidR="00285B9A" w:rsidRDefault="00364554" w:rsidP="008E588E">
      <w:pPr>
        <w:spacing w:after="0" w:line="240" w:lineRule="auto"/>
        <w:jc w:val="both"/>
        <w:rPr>
          <w:rFonts w:cstheme="minorHAnsi"/>
          <w:b/>
        </w:rPr>
      </w:pPr>
      <w:r w:rsidRPr="00D06BE5">
        <w:rPr>
          <w:rFonts w:cstheme="minorHAnsi"/>
          <w:b/>
        </w:rPr>
        <w:t>1:2</w:t>
      </w:r>
      <w:r w:rsidR="000611EC" w:rsidRPr="00D06BE5">
        <w:rPr>
          <w:rFonts w:cstheme="minorHAnsi"/>
          <w:b/>
        </w:rPr>
        <w:t>9</w:t>
      </w:r>
      <w:r w:rsidRPr="00D06BE5">
        <w:rPr>
          <w:rFonts w:cstheme="minorHAnsi"/>
          <w:b/>
        </w:rPr>
        <w:tab/>
        <w:t>ANNOUNCEMENTS</w:t>
      </w:r>
    </w:p>
    <w:p w14:paraId="3063008A" w14:textId="77777777" w:rsidR="00CC6699" w:rsidRDefault="00CC6699" w:rsidP="008E588E">
      <w:pPr>
        <w:spacing w:after="0" w:line="240" w:lineRule="auto"/>
        <w:jc w:val="both"/>
        <w:rPr>
          <w:rFonts w:cstheme="minorHAnsi"/>
          <w:b/>
        </w:rPr>
      </w:pPr>
    </w:p>
    <w:p w14:paraId="01094926" w14:textId="2AC2829B" w:rsidR="00261159" w:rsidRDefault="00261159" w:rsidP="00261159">
      <w:pPr>
        <w:widowControl w:val="0"/>
        <w:spacing w:after="0" w:line="240" w:lineRule="auto"/>
        <w:jc w:val="both"/>
      </w:pPr>
      <w:r w:rsidRPr="00A767AA">
        <w:t xml:space="preserve">*This is the time in our KF training cycle to consider whether we, as KF members, want to offer </w:t>
      </w:r>
      <w:r w:rsidRPr="00261159">
        <w:t>the</w:t>
      </w:r>
      <w:r>
        <w:t xml:space="preserve"> </w:t>
      </w:r>
      <w:r w:rsidRPr="00261159">
        <w:t>next NHG</w:t>
      </w:r>
      <w:r w:rsidRPr="00A767AA">
        <w:t xml:space="preserve"> book study to our wider community. All current members are invited to participate in offering this gift by signing up on the spreadsheet sent with the recent email from admin.</w:t>
      </w:r>
    </w:p>
    <w:p w14:paraId="7C1FDABB" w14:textId="77777777" w:rsidR="00693EEE" w:rsidRDefault="00693EEE" w:rsidP="00261159">
      <w:pPr>
        <w:widowControl w:val="0"/>
        <w:spacing w:after="0" w:line="240" w:lineRule="auto"/>
        <w:jc w:val="both"/>
      </w:pPr>
    </w:p>
    <w:p w14:paraId="17626D01" w14:textId="77777777" w:rsidR="00693EEE" w:rsidRDefault="00693EEE" w:rsidP="00693EEE">
      <w:pPr>
        <w:spacing w:after="0" w:line="240" w:lineRule="auto"/>
        <w:jc w:val="both"/>
      </w:pPr>
      <w:bookmarkStart w:id="43" w:name="_Hlk211863093"/>
      <w:r w:rsidRPr="00221F00">
        <w:t>The Romans study begins in mid-October. If you are interested in participating, please register on the website.</w:t>
      </w:r>
    </w:p>
    <w:bookmarkEnd w:id="43"/>
    <w:p w14:paraId="5C47E03D" w14:textId="77777777" w:rsidR="00261159" w:rsidRDefault="00261159" w:rsidP="00693EEE">
      <w:pPr>
        <w:widowControl w:val="0"/>
        <w:spacing w:after="0" w:line="240" w:lineRule="auto"/>
        <w:jc w:val="center"/>
      </w:pPr>
    </w:p>
    <w:p w14:paraId="4C726F29" w14:textId="77777777" w:rsidR="00261159" w:rsidRPr="000B7324" w:rsidRDefault="00261159" w:rsidP="00261159">
      <w:pPr>
        <w:widowControl w:val="0"/>
        <w:spacing w:after="0" w:line="240" w:lineRule="auto"/>
        <w:jc w:val="both"/>
        <w:rPr>
          <w:i/>
          <w:iCs/>
        </w:rPr>
      </w:pPr>
      <w:r w:rsidRPr="000B7324">
        <w:rPr>
          <w:i/>
          <w:iCs/>
        </w:rPr>
        <w:t>(*Except when preparing for the Jubilee year)</w:t>
      </w:r>
    </w:p>
    <w:p w14:paraId="7CE5FE37" w14:textId="77777777" w:rsidR="003D0D0D" w:rsidRDefault="003D0D0D" w:rsidP="008E588E">
      <w:pPr>
        <w:spacing w:after="0" w:line="240" w:lineRule="auto"/>
        <w:jc w:val="both"/>
      </w:pPr>
    </w:p>
    <w:sectPr w:rsidR="003D0D0D" w:rsidSect="007A161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C264A" w14:textId="77777777" w:rsidR="0057011D" w:rsidRDefault="0057011D" w:rsidP="00285B9A">
      <w:pPr>
        <w:spacing w:after="0" w:line="240" w:lineRule="auto"/>
      </w:pPr>
      <w:r>
        <w:separator/>
      </w:r>
    </w:p>
  </w:endnote>
  <w:endnote w:type="continuationSeparator" w:id="0">
    <w:p w14:paraId="3745306F" w14:textId="77777777" w:rsidR="0057011D" w:rsidRDefault="0057011D" w:rsidP="00285B9A">
      <w:pPr>
        <w:spacing w:after="0" w:line="240" w:lineRule="auto"/>
      </w:pPr>
      <w:r>
        <w:continuationSeparator/>
      </w:r>
    </w:p>
  </w:endnote>
  <w:endnote w:id="1">
    <w:p w14:paraId="1B183BB5" w14:textId="59E3A1D6" w:rsidR="00191EC3" w:rsidRPr="00D01769" w:rsidRDefault="00191EC3" w:rsidP="00A73E69">
      <w:pPr>
        <w:pStyle w:val="EndnoteText"/>
        <w:rPr>
          <w:lang w:val="en-GB"/>
        </w:rPr>
      </w:pPr>
      <w:r>
        <w:rPr>
          <w:rStyle w:val="EndnoteReference"/>
        </w:rPr>
        <w:endnoteRef/>
      </w:r>
      <w:r>
        <w:t xml:space="preserve"> </w:t>
      </w:r>
      <w:r w:rsidR="009875AC" w:rsidRPr="007A1614">
        <w:rPr>
          <w:i/>
        </w:rPr>
        <w:t xml:space="preserve">It </w:t>
      </w:r>
      <w:r w:rsidR="007A1614" w:rsidRPr="007A1614">
        <w:rPr>
          <w:i/>
        </w:rPr>
        <w:t>Is Well with</w:t>
      </w:r>
      <w:r w:rsidR="009875AC" w:rsidRPr="007A1614">
        <w:rPr>
          <w:i/>
        </w:rPr>
        <w:t xml:space="preserve"> My Soul</w:t>
      </w:r>
      <w:r w:rsidR="009875AC">
        <w:t xml:space="preserve"> by Horatio </w:t>
      </w:r>
      <w:r w:rsidR="007A1614">
        <w:t xml:space="preserve">Spafford (1828–1888); </w:t>
      </w:r>
      <w:hyperlink r:id="rId1" w:history="1">
        <w:r w:rsidR="003A6700">
          <w:rPr>
            <w:rStyle w:val="Hyperlink"/>
          </w:rPr>
          <w:t>www.youtube.com/watch?v=6C0tiEVRIvs</w:t>
        </w:r>
      </w:hyperlink>
      <w:r w:rsidR="007A1614">
        <w:t>.</w:t>
      </w:r>
    </w:p>
  </w:endnote>
  <w:endnote w:id="2">
    <w:p w14:paraId="0BB7605B" w14:textId="0D140DA4" w:rsidR="00713A7C" w:rsidRPr="00F57A65" w:rsidRDefault="00713A7C" w:rsidP="00713A7C">
      <w:pPr>
        <w:pStyle w:val="EndnoteText"/>
        <w:rPr>
          <w:lang w:val="en-GB"/>
        </w:rPr>
      </w:pPr>
      <w:r>
        <w:rPr>
          <w:rStyle w:val="EndnoteReference"/>
        </w:rPr>
        <w:endnoteRef/>
      </w:r>
      <w:r>
        <w:t xml:space="preserve"> </w:t>
      </w:r>
      <w:hyperlink r:id="rId2" w:history="1">
        <w:hyperlink r:id="rId3" w:history="1">
          <w:r w:rsidR="003A6700">
            <w:rPr>
              <w:rStyle w:val="Hyperlink"/>
            </w:rPr>
            <w:t>en.wikipedia.org/wiki/Tapas_Acupressure_Technique</w:t>
          </w:r>
        </w:hyperlink>
      </w:hyperlink>
      <w:r w:rsidRPr="00ED30B3">
        <w:rPr>
          <w:rStyle w:val="Hyperlink"/>
          <w:color w:val="auto"/>
          <w:u w:val="none"/>
        </w:rPr>
        <w:t>.</w:t>
      </w:r>
      <w:r>
        <w:rPr>
          <w:rStyle w:val="Hyperlink"/>
        </w:rPr>
        <w:t xml:space="preserve"> </w:t>
      </w:r>
    </w:p>
  </w:endnote>
  <w:endnote w:id="3">
    <w:p w14:paraId="14F82F1F" w14:textId="77777777" w:rsidR="00191EC3" w:rsidRPr="009C2930" w:rsidRDefault="00191EC3">
      <w:pPr>
        <w:pStyle w:val="EndnoteText"/>
      </w:pPr>
      <w:r>
        <w:rPr>
          <w:rStyle w:val="EndnoteReference"/>
        </w:rPr>
        <w:endnoteRef/>
      </w:r>
      <w:r>
        <w:t xml:space="preserve"> </w:t>
      </w:r>
      <w:r w:rsidR="007A1614" w:rsidRPr="007A1614">
        <w:t xml:space="preserve">Maggie Macnab, </w:t>
      </w:r>
      <w:r w:rsidR="007A1614" w:rsidRPr="007A1614">
        <w:rPr>
          <w:i/>
        </w:rPr>
        <w:t>Decoding Design: Understanding and Using Symbols in Visual Communication</w:t>
      </w:r>
      <w:r w:rsidR="007A1614" w:rsidRPr="007A1614">
        <w:t xml:space="preserve"> (How Books, </w:t>
      </w:r>
      <w:r w:rsidR="007A1614" w:rsidRPr="009C2930">
        <w:t>2008), 174.</w:t>
      </w:r>
    </w:p>
  </w:endnote>
  <w:endnote w:id="4">
    <w:p w14:paraId="1034643F" w14:textId="77777777" w:rsidR="00F2191B" w:rsidRDefault="00F2191B" w:rsidP="00F2191B">
      <w:pPr>
        <w:pStyle w:val="EndnoteText"/>
      </w:pPr>
      <w:r w:rsidRPr="009C2930">
        <w:rPr>
          <w:rStyle w:val="EndnoteReference"/>
        </w:rPr>
        <w:endnoteRef/>
      </w:r>
      <w:r w:rsidRPr="009C2930">
        <w:t xml:space="preserve"> Phil</w:t>
      </w:r>
      <w:r w:rsidR="00DC5BA5" w:rsidRPr="009C2930">
        <w:t>.</w:t>
      </w:r>
      <w:r w:rsidRPr="009C2930">
        <w:t xml:space="preserve"> 3:10</w:t>
      </w:r>
      <w:r>
        <w:t>.</w:t>
      </w:r>
    </w:p>
  </w:endnote>
  <w:endnote w:id="5">
    <w:p w14:paraId="44F69044" w14:textId="77777777" w:rsidR="0021028B" w:rsidRDefault="0021028B">
      <w:pPr>
        <w:pStyle w:val="EndnoteText"/>
      </w:pPr>
      <w:r>
        <w:rPr>
          <w:rStyle w:val="EndnoteReference"/>
        </w:rPr>
        <w:endnoteRef/>
      </w:r>
      <w:r>
        <w:t xml:space="preserve"> See KF12.</w:t>
      </w:r>
    </w:p>
  </w:endnote>
  <w:endnote w:id="6">
    <w:p w14:paraId="42095034" w14:textId="28C52C9B" w:rsidR="00E34B51" w:rsidRDefault="00E34B51" w:rsidP="00E34B51">
      <w:pPr>
        <w:pStyle w:val="EndnoteText"/>
        <w:rPr>
          <w:lang w:val="en-GB"/>
        </w:rPr>
      </w:pPr>
      <w:r>
        <w:rPr>
          <w:rStyle w:val="EndnoteReference"/>
        </w:rPr>
        <w:endnoteRef/>
      </w:r>
      <w:r w:rsidRPr="00DC5BA5">
        <w:t xml:space="preserve"> </w:t>
      </w:r>
      <w:hyperlink r:id="rId4" w:history="1">
        <w:r w:rsidR="003A6700">
          <w:rPr>
            <w:rStyle w:val="Hyperlink"/>
          </w:rPr>
          <w:t>www.camillecaldwell.com/WelcomePrayer.html</w:t>
        </w:r>
      </w:hyperlink>
      <w:r w:rsidRPr="00DC5BA5">
        <w:rPr>
          <w:rStyle w:val="Hyperlink"/>
          <w:color w:val="auto"/>
          <w:u w:val="none"/>
        </w:rPr>
        <w:t xml:space="preserve">. </w:t>
      </w:r>
      <w:r w:rsidRPr="005233A4">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5164" w14:textId="5A09B8D0" w:rsidR="00191EC3" w:rsidRDefault="00191EC3">
    <w:pPr>
      <w:pStyle w:val="Footer"/>
    </w:pPr>
    <w:r w:rsidRPr="008E0F72">
      <w:t>karisfellowships.com</w:t>
    </w:r>
    <w:r w:rsidRPr="008E0F72">
      <w:tab/>
      <w:t>KF28</w:t>
    </w:r>
    <w:r>
      <w:t>-M</w:t>
    </w:r>
    <w:r w:rsidRPr="008E0F72">
      <w:tab/>
    </w:r>
    <w:r w:rsidRPr="008E0F72">
      <w:rPr>
        <w:rFonts w:cstheme="minorHAnsi"/>
      </w:rPr>
      <w:t>©</w:t>
    </w:r>
    <w:r>
      <w:t>20</w:t>
    </w:r>
    <w:r w:rsidR="00AB3900">
      <w:t>21</w:t>
    </w:r>
    <w:r w:rsidRPr="008E0F72">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11F28" w14:textId="45752B33" w:rsidR="007A1614" w:rsidRDefault="007A1614">
    <w:pPr>
      <w:pStyle w:val="Footer"/>
    </w:pPr>
    <w:r w:rsidRPr="008E0F72">
      <w:t>karisfellowships.com</w:t>
    </w:r>
    <w:r>
      <w:ptab w:relativeTo="margin" w:alignment="center" w:leader="none"/>
    </w:r>
    <w:r w:rsidRPr="008E0F72">
      <w:t>KF28</w:t>
    </w:r>
    <w:r>
      <w:t>-M</w:t>
    </w:r>
    <w:r>
      <w:ptab w:relativeTo="margin" w:alignment="right" w:leader="none"/>
    </w:r>
    <w:r w:rsidRPr="008E0F72">
      <w:rPr>
        <w:rFonts w:cstheme="minorHAnsi"/>
      </w:rPr>
      <w:t>©</w:t>
    </w:r>
    <w:r>
      <w:t>20</w:t>
    </w:r>
    <w:r w:rsidR="00AB3900">
      <w:t>21</w:t>
    </w:r>
    <w:r w:rsidRPr="008E0F72">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D2A37" w14:textId="77777777" w:rsidR="0057011D" w:rsidRDefault="0057011D" w:rsidP="00285B9A">
      <w:pPr>
        <w:spacing w:after="0" w:line="240" w:lineRule="auto"/>
      </w:pPr>
      <w:r>
        <w:separator/>
      </w:r>
    </w:p>
  </w:footnote>
  <w:footnote w:type="continuationSeparator" w:id="0">
    <w:p w14:paraId="20CD0CFF" w14:textId="77777777" w:rsidR="0057011D" w:rsidRDefault="0057011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8505BA0" w14:textId="77777777" w:rsidR="00191EC3" w:rsidRDefault="00191EC3">
        <w:pPr>
          <w:pStyle w:val="Header"/>
          <w:jc w:val="right"/>
        </w:pPr>
        <w:r>
          <w:fldChar w:fldCharType="begin"/>
        </w:r>
        <w:r>
          <w:instrText xml:space="preserve"> PAGE   \* MERGEFORMAT </w:instrText>
        </w:r>
        <w:r>
          <w:fldChar w:fldCharType="separate"/>
        </w:r>
        <w:r w:rsidR="005F56A3">
          <w:rPr>
            <w:noProof/>
          </w:rPr>
          <w:t>7</w:t>
        </w:r>
        <w:r>
          <w:rPr>
            <w:noProof/>
          </w:rPr>
          <w:fldChar w:fldCharType="end"/>
        </w:r>
      </w:p>
    </w:sdtContent>
  </w:sdt>
  <w:p w14:paraId="0DD7D16F" w14:textId="77777777" w:rsidR="00191EC3" w:rsidRDefault="00191E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873D3"/>
    <w:multiLevelType w:val="hybridMultilevel"/>
    <w:tmpl w:val="73EED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FD3B62"/>
    <w:multiLevelType w:val="hybridMultilevel"/>
    <w:tmpl w:val="C66CAC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8C66A7F"/>
    <w:multiLevelType w:val="hybridMultilevel"/>
    <w:tmpl w:val="94840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0904631">
    <w:abstractNumId w:val="1"/>
  </w:num>
  <w:num w:numId="2" w16cid:durableId="83503253">
    <w:abstractNumId w:val="0"/>
  </w:num>
  <w:num w:numId="3" w16cid:durableId="967205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499C"/>
    <w:rsid w:val="00010198"/>
    <w:rsid w:val="00012C8D"/>
    <w:rsid w:val="00015DEA"/>
    <w:rsid w:val="00022794"/>
    <w:rsid w:val="00033A1E"/>
    <w:rsid w:val="00036CEF"/>
    <w:rsid w:val="00042F67"/>
    <w:rsid w:val="0004690F"/>
    <w:rsid w:val="000470A3"/>
    <w:rsid w:val="0005021C"/>
    <w:rsid w:val="000534D6"/>
    <w:rsid w:val="00060247"/>
    <w:rsid w:val="000611EC"/>
    <w:rsid w:val="000702B4"/>
    <w:rsid w:val="000713AB"/>
    <w:rsid w:val="00074F1F"/>
    <w:rsid w:val="00077A13"/>
    <w:rsid w:val="00084608"/>
    <w:rsid w:val="00085FF7"/>
    <w:rsid w:val="00087319"/>
    <w:rsid w:val="00092946"/>
    <w:rsid w:val="0009334D"/>
    <w:rsid w:val="00093510"/>
    <w:rsid w:val="00096BE5"/>
    <w:rsid w:val="000A52E9"/>
    <w:rsid w:val="000A6C95"/>
    <w:rsid w:val="000B19A6"/>
    <w:rsid w:val="000B65C7"/>
    <w:rsid w:val="000B7016"/>
    <w:rsid w:val="000B7324"/>
    <w:rsid w:val="000C0DEB"/>
    <w:rsid w:val="000C302C"/>
    <w:rsid w:val="000C4BD5"/>
    <w:rsid w:val="000C57A8"/>
    <w:rsid w:val="000D129F"/>
    <w:rsid w:val="000D36E7"/>
    <w:rsid w:val="000D468C"/>
    <w:rsid w:val="000E2F63"/>
    <w:rsid w:val="000E4AE7"/>
    <w:rsid w:val="000E57A0"/>
    <w:rsid w:val="000E60B9"/>
    <w:rsid w:val="000E7772"/>
    <w:rsid w:val="000F3030"/>
    <w:rsid w:val="00111438"/>
    <w:rsid w:val="0011174B"/>
    <w:rsid w:val="00112F52"/>
    <w:rsid w:val="001146E6"/>
    <w:rsid w:val="00121EA6"/>
    <w:rsid w:val="0012286E"/>
    <w:rsid w:val="00126FEA"/>
    <w:rsid w:val="00132AAB"/>
    <w:rsid w:val="001376B6"/>
    <w:rsid w:val="00146116"/>
    <w:rsid w:val="0015382A"/>
    <w:rsid w:val="001546A0"/>
    <w:rsid w:val="00154928"/>
    <w:rsid w:val="001554E3"/>
    <w:rsid w:val="00157497"/>
    <w:rsid w:val="001577BB"/>
    <w:rsid w:val="00165B6A"/>
    <w:rsid w:val="00166536"/>
    <w:rsid w:val="00187A8A"/>
    <w:rsid w:val="00191EC3"/>
    <w:rsid w:val="001963EB"/>
    <w:rsid w:val="00197A6E"/>
    <w:rsid w:val="001A2A95"/>
    <w:rsid w:val="001A65D1"/>
    <w:rsid w:val="001A7711"/>
    <w:rsid w:val="001B0953"/>
    <w:rsid w:val="001B2A29"/>
    <w:rsid w:val="001B4977"/>
    <w:rsid w:val="001B7EB7"/>
    <w:rsid w:val="001C3DB1"/>
    <w:rsid w:val="001C4626"/>
    <w:rsid w:val="001D2ECB"/>
    <w:rsid w:val="001D3997"/>
    <w:rsid w:val="001D4613"/>
    <w:rsid w:val="001D52E3"/>
    <w:rsid w:val="001D65E5"/>
    <w:rsid w:val="001E016C"/>
    <w:rsid w:val="001E5B29"/>
    <w:rsid w:val="001F1471"/>
    <w:rsid w:val="001F3E3E"/>
    <w:rsid w:val="001F73B2"/>
    <w:rsid w:val="001F7D33"/>
    <w:rsid w:val="0020643F"/>
    <w:rsid w:val="0021028B"/>
    <w:rsid w:val="00211746"/>
    <w:rsid w:val="00212AF6"/>
    <w:rsid w:val="00213D64"/>
    <w:rsid w:val="00213FF0"/>
    <w:rsid w:val="002163DF"/>
    <w:rsid w:val="00221F00"/>
    <w:rsid w:val="00222B6F"/>
    <w:rsid w:val="00222BFE"/>
    <w:rsid w:val="00222F52"/>
    <w:rsid w:val="00223DA9"/>
    <w:rsid w:val="00226D91"/>
    <w:rsid w:val="00226F04"/>
    <w:rsid w:val="0023034F"/>
    <w:rsid w:val="00235BBC"/>
    <w:rsid w:val="002471E6"/>
    <w:rsid w:val="002511EE"/>
    <w:rsid w:val="00251269"/>
    <w:rsid w:val="00261159"/>
    <w:rsid w:val="00264DB9"/>
    <w:rsid w:val="0026522C"/>
    <w:rsid w:val="0026643C"/>
    <w:rsid w:val="002722F4"/>
    <w:rsid w:val="002743B5"/>
    <w:rsid w:val="00276DAE"/>
    <w:rsid w:val="00276F78"/>
    <w:rsid w:val="002770C3"/>
    <w:rsid w:val="002810E7"/>
    <w:rsid w:val="00282AD8"/>
    <w:rsid w:val="00285B9A"/>
    <w:rsid w:val="0029609B"/>
    <w:rsid w:val="002A38FD"/>
    <w:rsid w:val="002B4E0F"/>
    <w:rsid w:val="002B79D2"/>
    <w:rsid w:val="002B7ACF"/>
    <w:rsid w:val="002C0152"/>
    <w:rsid w:val="002C2742"/>
    <w:rsid w:val="002C4E7B"/>
    <w:rsid w:val="002D2A84"/>
    <w:rsid w:val="002D391A"/>
    <w:rsid w:val="002D68B2"/>
    <w:rsid w:val="002D73F6"/>
    <w:rsid w:val="002F7E0E"/>
    <w:rsid w:val="00302030"/>
    <w:rsid w:val="0031054B"/>
    <w:rsid w:val="00312404"/>
    <w:rsid w:val="00313119"/>
    <w:rsid w:val="00314E3B"/>
    <w:rsid w:val="0031526D"/>
    <w:rsid w:val="00320D9B"/>
    <w:rsid w:val="00321BDB"/>
    <w:rsid w:val="0032480A"/>
    <w:rsid w:val="00332BB6"/>
    <w:rsid w:val="0033615E"/>
    <w:rsid w:val="00356175"/>
    <w:rsid w:val="00357235"/>
    <w:rsid w:val="003613A4"/>
    <w:rsid w:val="00361C1E"/>
    <w:rsid w:val="00364554"/>
    <w:rsid w:val="00387724"/>
    <w:rsid w:val="00390D2E"/>
    <w:rsid w:val="00390FCF"/>
    <w:rsid w:val="003A6700"/>
    <w:rsid w:val="003B161C"/>
    <w:rsid w:val="003B3FD9"/>
    <w:rsid w:val="003B5933"/>
    <w:rsid w:val="003C545A"/>
    <w:rsid w:val="003D0D0D"/>
    <w:rsid w:val="003D1157"/>
    <w:rsid w:val="003D4E0E"/>
    <w:rsid w:val="003D57B5"/>
    <w:rsid w:val="003D5F19"/>
    <w:rsid w:val="003D717F"/>
    <w:rsid w:val="003F785C"/>
    <w:rsid w:val="003F7CE4"/>
    <w:rsid w:val="0040278F"/>
    <w:rsid w:val="0040460D"/>
    <w:rsid w:val="0041648C"/>
    <w:rsid w:val="00417552"/>
    <w:rsid w:val="00424A38"/>
    <w:rsid w:val="0042585D"/>
    <w:rsid w:val="0043387E"/>
    <w:rsid w:val="00435CFE"/>
    <w:rsid w:val="00445AE8"/>
    <w:rsid w:val="00450606"/>
    <w:rsid w:val="00450802"/>
    <w:rsid w:val="004526DD"/>
    <w:rsid w:val="00465944"/>
    <w:rsid w:val="004700C1"/>
    <w:rsid w:val="00471F08"/>
    <w:rsid w:val="00473623"/>
    <w:rsid w:val="00473F72"/>
    <w:rsid w:val="00485D3F"/>
    <w:rsid w:val="004917D4"/>
    <w:rsid w:val="00491848"/>
    <w:rsid w:val="00492040"/>
    <w:rsid w:val="004A2CA5"/>
    <w:rsid w:val="004A2CA6"/>
    <w:rsid w:val="004A3777"/>
    <w:rsid w:val="004A6CD0"/>
    <w:rsid w:val="004B672F"/>
    <w:rsid w:val="004C55DE"/>
    <w:rsid w:val="004C6EB0"/>
    <w:rsid w:val="004D1E20"/>
    <w:rsid w:val="004D376A"/>
    <w:rsid w:val="004D7AE2"/>
    <w:rsid w:val="004E1435"/>
    <w:rsid w:val="004F1F80"/>
    <w:rsid w:val="004F5484"/>
    <w:rsid w:val="004F59CF"/>
    <w:rsid w:val="005009C1"/>
    <w:rsid w:val="005021A1"/>
    <w:rsid w:val="005030B3"/>
    <w:rsid w:val="00504FC8"/>
    <w:rsid w:val="00510D6E"/>
    <w:rsid w:val="005140E2"/>
    <w:rsid w:val="00514A56"/>
    <w:rsid w:val="00525356"/>
    <w:rsid w:val="00536649"/>
    <w:rsid w:val="005451F1"/>
    <w:rsid w:val="005460DC"/>
    <w:rsid w:val="00550295"/>
    <w:rsid w:val="005530BA"/>
    <w:rsid w:val="005550D7"/>
    <w:rsid w:val="00560580"/>
    <w:rsid w:val="005614B8"/>
    <w:rsid w:val="005658BF"/>
    <w:rsid w:val="00565C4A"/>
    <w:rsid w:val="0057011D"/>
    <w:rsid w:val="00570DCB"/>
    <w:rsid w:val="00572EDD"/>
    <w:rsid w:val="00575D13"/>
    <w:rsid w:val="00583920"/>
    <w:rsid w:val="0058444C"/>
    <w:rsid w:val="005917E0"/>
    <w:rsid w:val="005923FD"/>
    <w:rsid w:val="00593E09"/>
    <w:rsid w:val="005A0FE6"/>
    <w:rsid w:val="005A199D"/>
    <w:rsid w:val="005A4573"/>
    <w:rsid w:val="005A6361"/>
    <w:rsid w:val="005B004D"/>
    <w:rsid w:val="005B1AE1"/>
    <w:rsid w:val="005B495C"/>
    <w:rsid w:val="005C35BD"/>
    <w:rsid w:val="005C54EE"/>
    <w:rsid w:val="005C65D4"/>
    <w:rsid w:val="005D330A"/>
    <w:rsid w:val="005D647F"/>
    <w:rsid w:val="005E2964"/>
    <w:rsid w:val="005F1A92"/>
    <w:rsid w:val="005F286D"/>
    <w:rsid w:val="005F56A3"/>
    <w:rsid w:val="005F7630"/>
    <w:rsid w:val="0060017E"/>
    <w:rsid w:val="00600928"/>
    <w:rsid w:val="00600A25"/>
    <w:rsid w:val="00607452"/>
    <w:rsid w:val="00607653"/>
    <w:rsid w:val="00607AAA"/>
    <w:rsid w:val="0061021D"/>
    <w:rsid w:val="0061117B"/>
    <w:rsid w:val="00623F8E"/>
    <w:rsid w:val="00624493"/>
    <w:rsid w:val="00627DBB"/>
    <w:rsid w:val="006322A0"/>
    <w:rsid w:val="006348FF"/>
    <w:rsid w:val="006422FC"/>
    <w:rsid w:val="006424FC"/>
    <w:rsid w:val="0064785D"/>
    <w:rsid w:val="00655C04"/>
    <w:rsid w:val="00660FD6"/>
    <w:rsid w:val="0066226B"/>
    <w:rsid w:val="006622AF"/>
    <w:rsid w:val="00663F4B"/>
    <w:rsid w:val="00665CB1"/>
    <w:rsid w:val="00666A8B"/>
    <w:rsid w:val="00667842"/>
    <w:rsid w:val="00670270"/>
    <w:rsid w:val="0067190A"/>
    <w:rsid w:val="006753A3"/>
    <w:rsid w:val="00680C43"/>
    <w:rsid w:val="006838D8"/>
    <w:rsid w:val="0068392B"/>
    <w:rsid w:val="006925C4"/>
    <w:rsid w:val="00693EEE"/>
    <w:rsid w:val="0069441E"/>
    <w:rsid w:val="006A0FEE"/>
    <w:rsid w:val="006A2EE6"/>
    <w:rsid w:val="006C009D"/>
    <w:rsid w:val="006C093D"/>
    <w:rsid w:val="006D6655"/>
    <w:rsid w:val="006D7E7C"/>
    <w:rsid w:val="006E420F"/>
    <w:rsid w:val="006F27EB"/>
    <w:rsid w:val="006F38CC"/>
    <w:rsid w:val="00713A7C"/>
    <w:rsid w:val="0071517A"/>
    <w:rsid w:val="0071519A"/>
    <w:rsid w:val="00721FDB"/>
    <w:rsid w:val="00735FEE"/>
    <w:rsid w:val="00742710"/>
    <w:rsid w:val="00771AEC"/>
    <w:rsid w:val="00772549"/>
    <w:rsid w:val="007725B6"/>
    <w:rsid w:val="00776FB5"/>
    <w:rsid w:val="0078253C"/>
    <w:rsid w:val="0078303A"/>
    <w:rsid w:val="00791540"/>
    <w:rsid w:val="0079229E"/>
    <w:rsid w:val="007955E6"/>
    <w:rsid w:val="00795CAD"/>
    <w:rsid w:val="007967A4"/>
    <w:rsid w:val="007A01DF"/>
    <w:rsid w:val="007A0B43"/>
    <w:rsid w:val="007A1614"/>
    <w:rsid w:val="007B30F5"/>
    <w:rsid w:val="007B5713"/>
    <w:rsid w:val="007C2673"/>
    <w:rsid w:val="007C2FEB"/>
    <w:rsid w:val="007C44EE"/>
    <w:rsid w:val="007D30E7"/>
    <w:rsid w:val="007D514E"/>
    <w:rsid w:val="007D6E59"/>
    <w:rsid w:val="007F324F"/>
    <w:rsid w:val="007F3627"/>
    <w:rsid w:val="007F472B"/>
    <w:rsid w:val="007F4911"/>
    <w:rsid w:val="007F67CA"/>
    <w:rsid w:val="007F6E65"/>
    <w:rsid w:val="00801EED"/>
    <w:rsid w:val="0080257B"/>
    <w:rsid w:val="0080512E"/>
    <w:rsid w:val="00805772"/>
    <w:rsid w:val="00807013"/>
    <w:rsid w:val="008120EC"/>
    <w:rsid w:val="00813F94"/>
    <w:rsid w:val="008207FE"/>
    <w:rsid w:val="008208BF"/>
    <w:rsid w:val="008215BC"/>
    <w:rsid w:val="008422C3"/>
    <w:rsid w:val="008424A3"/>
    <w:rsid w:val="00844278"/>
    <w:rsid w:val="00847117"/>
    <w:rsid w:val="008478F4"/>
    <w:rsid w:val="008506A8"/>
    <w:rsid w:val="0085731B"/>
    <w:rsid w:val="008577E4"/>
    <w:rsid w:val="008676D1"/>
    <w:rsid w:val="00870493"/>
    <w:rsid w:val="00870F61"/>
    <w:rsid w:val="0087188C"/>
    <w:rsid w:val="00873E90"/>
    <w:rsid w:val="0087527A"/>
    <w:rsid w:val="0088299B"/>
    <w:rsid w:val="00883396"/>
    <w:rsid w:val="00886F28"/>
    <w:rsid w:val="008874D5"/>
    <w:rsid w:val="00890D76"/>
    <w:rsid w:val="00891031"/>
    <w:rsid w:val="00895CC1"/>
    <w:rsid w:val="008A0C12"/>
    <w:rsid w:val="008A1EE7"/>
    <w:rsid w:val="008B0ABD"/>
    <w:rsid w:val="008B2598"/>
    <w:rsid w:val="008B3400"/>
    <w:rsid w:val="008B3D3E"/>
    <w:rsid w:val="008B64A7"/>
    <w:rsid w:val="008B652A"/>
    <w:rsid w:val="008D71DD"/>
    <w:rsid w:val="008E0147"/>
    <w:rsid w:val="008E0F72"/>
    <w:rsid w:val="008E4D86"/>
    <w:rsid w:val="008E588E"/>
    <w:rsid w:val="008E7156"/>
    <w:rsid w:val="0090151D"/>
    <w:rsid w:val="00921732"/>
    <w:rsid w:val="00930845"/>
    <w:rsid w:val="0093149E"/>
    <w:rsid w:val="009379D0"/>
    <w:rsid w:val="0096307F"/>
    <w:rsid w:val="009632C1"/>
    <w:rsid w:val="00973489"/>
    <w:rsid w:val="00975536"/>
    <w:rsid w:val="00981DA8"/>
    <w:rsid w:val="009875AC"/>
    <w:rsid w:val="009921E3"/>
    <w:rsid w:val="009932A6"/>
    <w:rsid w:val="009A0646"/>
    <w:rsid w:val="009A253B"/>
    <w:rsid w:val="009A3F1F"/>
    <w:rsid w:val="009A57AD"/>
    <w:rsid w:val="009A709D"/>
    <w:rsid w:val="009B190D"/>
    <w:rsid w:val="009B489F"/>
    <w:rsid w:val="009B5A79"/>
    <w:rsid w:val="009C22C2"/>
    <w:rsid w:val="009C2930"/>
    <w:rsid w:val="009D1E2D"/>
    <w:rsid w:val="009D3072"/>
    <w:rsid w:val="009D628C"/>
    <w:rsid w:val="009E1265"/>
    <w:rsid w:val="009E1EC2"/>
    <w:rsid w:val="009E3C25"/>
    <w:rsid w:val="009E5DB3"/>
    <w:rsid w:val="009F3F6E"/>
    <w:rsid w:val="00A1642F"/>
    <w:rsid w:val="00A24920"/>
    <w:rsid w:val="00A24C31"/>
    <w:rsid w:val="00A42DB2"/>
    <w:rsid w:val="00A44596"/>
    <w:rsid w:val="00A44F3F"/>
    <w:rsid w:val="00A5095F"/>
    <w:rsid w:val="00A512BD"/>
    <w:rsid w:val="00A51DB8"/>
    <w:rsid w:val="00A527B6"/>
    <w:rsid w:val="00A6518E"/>
    <w:rsid w:val="00A703CA"/>
    <w:rsid w:val="00A73E69"/>
    <w:rsid w:val="00A753E1"/>
    <w:rsid w:val="00A760B5"/>
    <w:rsid w:val="00A772DD"/>
    <w:rsid w:val="00A80E27"/>
    <w:rsid w:val="00A815EB"/>
    <w:rsid w:val="00A81BC3"/>
    <w:rsid w:val="00A841E7"/>
    <w:rsid w:val="00A9277F"/>
    <w:rsid w:val="00A94807"/>
    <w:rsid w:val="00A96C51"/>
    <w:rsid w:val="00A9702E"/>
    <w:rsid w:val="00AA2213"/>
    <w:rsid w:val="00AA3B61"/>
    <w:rsid w:val="00AA4985"/>
    <w:rsid w:val="00AA7EEF"/>
    <w:rsid w:val="00AB3900"/>
    <w:rsid w:val="00AB3A7D"/>
    <w:rsid w:val="00AB5F9D"/>
    <w:rsid w:val="00AC1D5D"/>
    <w:rsid w:val="00AC264C"/>
    <w:rsid w:val="00AC4C88"/>
    <w:rsid w:val="00AC6677"/>
    <w:rsid w:val="00AC6F97"/>
    <w:rsid w:val="00AD039F"/>
    <w:rsid w:val="00AD313E"/>
    <w:rsid w:val="00AE1983"/>
    <w:rsid w:val="00AE2527"/>
    <w:rsid w:val="00AE28E7"/>
    <w:rsid w:val="00AE5812"/>
    <w:rsid w:val="00AF04D3"/>
    <w:rsid w:val="00AF1695"/>
    <w:rsid w:val="00AF286C"/>
    <w:rsid w:val="00AF2CBD"/>
    <w:rsid w:val="00AF4E6A"/>
    <w:rsid w:val="00B049C0"/>
    <w:rsid w:val="00B0551A"/>
    <w:rsid w:val="00B06E88"/>
    <w:rsid w:val="00B1379D"/>
    <w:rsid w:val="00B147FF"/>
    <w:rsid w:val="00B40680"/>
    <w:rsid w:val="00B53AB6"/>
    <w:rsid w:val="00B55484"/>
    <w:rsid w:val="00B61EB2"/>
    <w:rsid w:val="00B66A03"/>
    <w:rsid w:val="00B7328F"/>
    <w:rsid w:val="00B9511F"/>
    <w:rsid w:val="00BA1D71"/>
    <w:rsid w:val="00BA2343"/>
    <w:rsid w:val="00BA4530"/>
    <w:rsid w:val="00BA4919"/>
    <w:rsid w:val="00BB141A"/>
    <w:rsid w:val="00BB1CD5"/>
    <w:rsid w:val="00BB55E4"/>
    <w:rsid w:val="00BB69BF"/>
    <w:rsid w:val="00BC593E"/>
    <w:rsid w:val="00BD5257"/>
    <w:rsid w:val="00BD52AF"/>
    <w:rsid w:val="00BD7FD9"/>
    <w:rsid w:val="00BE7DE1"/>
    <w:rsid w:val="00BF2C3E"/>
    <w:rsid w:val="00BF477E"/>
    <w:rsid w:val="00BF58A6"/>
    <w:rsid w:val="00C000D8"/>
    <w:rsid w:val="00C0371A"/>
    <w:rsid w:val="00C03D1F"/>
    <w:rsid w:val="00C1053A"/>
    <w:rsid w:val="00C145C3"/>
    <w:rsid w:val="00C16B25"/>
    <w:rsid w:val="00C17157"/>
    <w:rsid w:val="00C26E5A"/>
    <w:rsid w:val="00C278FC"/>
    <w:rsid w:val="00C33228"/>
    <w:rsid w:val="00C34F4A"/>
    <w:rsid w:val="00C3646A"/>
    <w:rsid w:val="00C37511"/>
    <w:rsid w:val="00C413F7"/>
    <w:rsid w:val="00C4143E"/>
    <w:rsid w:val="00C42646"/>
    <w:rsid w:val="00C47F92"/>
    <w:rsid w:val="00C559CB"/>
    <w:rsid w:val="00C56B1F"/>
    <w:rsid w:val="00C60623"/>
    <w:rsid w:val="00C62849"/>
    <w:rsid w:val="00C63A94"/>
    <w:rsid w:val="00C6498D"/>
    <w:rsid w:val="00C673C7"/>
    <w:rsid w:val="00C76B11"/>
    <w:rsid w:val="00C773E9"/>
    <w:rsid w:val="00C8227F"/>
    <w:rsid w:val="00C84330"/>
    <w:rsid w:val="00C854C3"/>
    <w:rsid w:val="00C908C6"/>
    <w:rsid w:val="00C90FEC"/>
    <w:rsid w:val="00C93C5C"/>
    <w:rsid w:val="00CA5DB9"/>
    <w:rsid w:val="00CA6221"/>
    <w:rsid w:val="00CB292C"/>
    <w:rsid w:val="00CB47A6"/>
    <w:rsid w:val="00CB6CAE"/>
    <w:rsid w:val="00CB73A9"/>
    <w:rsid w:val="00CC0212"/>
    <w:rsid w:val="00CC6699"/>
    <w:rsid w:val="00CD17A3"/>
    <w:rsid w:val="00CD6C59"/>
    <w:rsid w:val="00CF138D"/>
    <w:rsid w:val="00CF26AF"/>
    <w:rsid w:val="00CF3A2C"/>
    <w:rsid w:val="00CF53B1"/>
    <w:rsid w:val="00CF7396"/>
    <w:rsid w:val="00D00B0B"/>
    <w:rsid w:val="00D01769"/>
    <w:rsid w:val="00D06BE5"/>
    <w:rsid w:val="00D13F70"/>
    <w:rsid w:val="00D146E2"/>
    <w:rsid w:val="00D22B45"/>
    <w:rsid w:val="00D24139"/>
    <w:rsid w:val="00D36DC0"/>
    <w:rsid w:val="00D36E74"/>
    <w:rsid w:val="00D37F1D"/>
    <w:rsid w:val="00D44575"/>
    <w:rsid w:val="00D458D2"/>
    <w:rsid w:val="00D45E15"/>
    <w:rsid w:val="00D5593A"/>
    <w:rsid w:val="00D6581E"/>
    <w:rsid w:val="00D71E01"/>
    <w:rsid w:val="00D73DBA"/>
    <w:rsid w:val="00D8006B"/>
    <w:rsid w:val="00D827DB"/>
    <w:rsid w:val="00D84177"/>
    <w:rsid w:val="00DA63FE"/>
    <w:rsid w:val="00DB33F4"/>
    <w:rsid w:val="00DC09E9"/>
    <w:rsid w:val="00DC5BA5"/>
    <w:rsid w:val="00DD15F5"/>
    <w:rsid w:val="00DD3242"/>
    <w:rsid w:val="00DD4633"/>
    <w:rsid w:val="00DE0155"/>
    <w:rsid w:val="00DE05C5"/>
    <w:rsid w:val="00DE1A05"/>
    <w:rsid w:val="00DE7333"/>
    <w:rsid w:val="00DF0DAF"/>
    <w:rsid w:val="00DF3FCA"/>
    <w:rsid w:val="00E04567"/>
    <w:rsid w:val="00E05135"/>
    <w:rsid w:val="00E10B94"/>
    <w:rsid w:val="00E11DBF"/>
    <w:rsid w:val="00E204CB"/>
    <w:rsid w:val="00E25E2D"/>
    <w:rsid w:val="00E273C3"/>
    <w:rsid w:val="00E30E93"/>
    <w:rsid w:val="00E34B51"/>
    <w:rsid w:val="00E401B3"/>
    <w:rsid w:val="00E4158A"/>
    <w:rsid w:val="00E42B23"/>
    <w:rsid w:val="00E43B84"/>
    <w:rsid w:val="00E45B6E"/>
    <w:rsid w:val="00E47451"/>
    <w:rsid w:val="00E5281D"/>
    <w:rsid w:val="00E52CF7"/>
    <w:rsid w:val="00E6024A"/>
    <w:rsid w:val="00E61409"/>
    <w:rsid w:val="00E65F02"/>
    <w:rsid w:val="00E663FD"/>
    <w:rsid w:val="00E672A0"/>
    <w:rsid w:val="00E70974"/>
    <w:rsid w:val="00E71868"/>
    <w:rsid w:val="00E8205F"/>
    <w:rsid w:val="00E84F2F"/>
    <w:rsid w:val="00E858DE"/>
    <w:rsid w:val="00E8786C"/>
    <w:rsid w:val="00E93EB7"/>
    <w:rsid w:val="00E97129"/>
    <w:rsid w:val="00EA0F33"/>
    <w:rsid w:val="00EA0F9A"/>
    <w:rsid w:val="00EA69F6"/>
    <w:rsid w:val="00EC4817"/>
    <w:rsid w:val="00ED03CE"/>
    <w:rsid w:val="00ED2273"/>
    <w:rsid w:val="00ED30B3"/>
    <w:rsid w:val="00ED5C63"/>
    <w:rsid w:val="00EF0EEE"/>
    <w:rsid w:val="00EF1E81"/>
    <w:rsid w:val="00EF7F68"/>
    <w:rsid w:val="00F02AAF"/>
    <w:rsid w:val="00F03D8C"/>
    <w:rsid w:val="00F176AD"/>
    <w:rsid w:val="00F2072D"/>
    <w:rsid w:val="00F2191B"/>
    <w:rsid w:val="00F31990"/>
    <w:rsid w:val="00F31B82"/>
    <w:rsid w:val="00F413C5"/>
    <w:rsid w:val="00F446A5"/>
    <w:rsid w:val="00F45073"/>
    <w:rsid w:val="00F535BC"/>
    <w:rsid w:val="00F57836"/>
    <w:rsid w:val="00F57A65"/>
    <w:rsid w:val="00F61406"/>
    <w:rsid w:val="00F6221A"/>
    <w:rsid w:val="00F679B9"/>
    <w:rsid w:val="00F876BA"/>
    <w:rsid w:val="00F94F5C"/>
    <w:rsid w:val="00F97127"/>
    <w:rsid w:val="00FA1B16"/>
    <w:rsid w:val="00FA40F0"/>
    <w:rsid w:val="00FA53E7"/>
    <w:rsid w:val="00FA5CC0"/>
    <w:rsid w:val="00FB26DB"/>
    <w:rsid w:val="00FB54A7"/>
    <w:rsid w:val="00FC27CC"/>
    <w:rsid w:val="00FE3CCC"/>
    <w:rsid w:val="00FE5C0F"/>
    <w:rsid w:val="00FE689D"/>
    <w:rsid w:val="00FF1D27"/>
    <w:rsid w:val="00FF2A48"/>
    <w:rsid w:val="00FF3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C52E19"/>
  <w15:docId w15:val="{261769A7-7D8C-43F4-B3E7-985E658A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5B495C"/>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5B495C"/>
    <w:rPr>
      <w:rFonts w:ascii="Lucida Grande" w:hAnsi="Lucida Grande"/>
      <w:sz w:val="18"/>
      <w:szCs w:val="18"/>
    </w:rPr>
  </w:style>
  <w:style w:type="paragraph" w:styleId="EndnoteText">
    <w:name w:val="endnote text"/>
    <w:basedOn w:val="Normal"/>
    <w:link w:val="EndnoteTextChar"/>
    <w:uiPriority w:val="99"/>
    <w:semiHidden/>
    <w:unhideWhenUsed/>
    <w:rsid w:val="00565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658BF"/>
    <w:rPr>
      <w:sz w:val="20"/>
      <w:szCs w:val="20"/>
    </w:rPr>
  </w:style>
  <w:style w:type="character" w:styleId="EndnoteReference">
    <w:name w:val="endnote reference"/>
    <w:basedOn w:val="DefaultParagraphFont"/>
    <w:uiPriority w:val="99"/>
    <w:semiHidden/>
    <w:unhideWhenUsed/>
    <w:rsid w:val="005658BF"/>
    <w:rPr>
      <w:vertAlign w:val="superscript"/>
    </w:rPr>
  </w:style>
  <w:style w:type="paragraph" w:styleId="ListParagraph">
    <w:name w:val="List Paragraph"/>
    <w:basedOn w:val="Normal"/>
    <w:uiPriority w:val="34"/>
    <w:qFormat/>
    <w:rsid w:val="00D01769"/>
    <w:pPr>
      <w:ind w:left="720"/>
      <w:contextualSpacing/>
    </w:pPr>
  </w:style>
  <w:style w:type="character" w:styleId="Hyperlink">
    <w:name w:val="Hyperlink"/>
    <w:basedOn w:val="DefaultParagraphFont"/>
    <w:uiPriority w:val="99"/>
    <w:unhideWhenUsed/>
    <w:rsid w:val="007A1614"/>
    <w:rPr>
      <w:color w:val="0000FF" w:themeColor="hyperlink"/>
      <w:u w:val="single"/>
    </w:rPr>
  </w:style>
  <w:style w:type="character" w:styleId="UnresolvedMention">
    <w:name w:val="Unresolved Mention"/>
    <w:basedOn w:val="DefaultParagraphFont"/>
    <w:uiPriority w:val="99"/>
    <w:semiHidden/>
    <w:unhideWhenUsed/>
    <w:rsid w:val="007A1614"/>
    <w:rPr>
      <w:color w:val="808080"/>
      <w:shd w:val="clear" w:color="auto" w:fill="E6E6E6"/>
    </w:rPr>
  </w:style>
  <w:style w:type="character" w:styleId="FollowedHyperlink">
    <w:name w:val="FollowedHyperlink"/>
    <w:basedOn w:val="DefaultParagraphFont"/>
    <w:uiPriority w:val="99"/>
    <w:semiHidden/>
    <w:unhideWhenUsed/>
    <w:rsid w:val="007A1614"/>
    <w:rPr>
      <w:color w:val="800080" w:themeColor="followedHyperlink"/>
      <w:u w:val="single"/>
    </w:rPr>
  </w:style>
  <w:style w:type="paragraph" w:styleId="Revision">
    <w:name w:val="Revision"/>
    <w:hidden/>
    <w:uiPriority w:val="99"/>
    <w:semiHidden/>
    <w:rsid w:val="003124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s://en.wikipedia.org/wiki/Tapas_Acupressure_Technique" TargetMode="External"/><Relationship Id="rId1" Type="http://schemas.openxmlformats.org/officeDocument/2006/relationships/hyperlink" Target="https://www.youtube.com/watch?v=6C0tiEVRIvs"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05CDF-8166-43FB-9CA1-18429FC26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25</TotalTime>
  <Pages>7</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11</cp:revision>
  <cp:lastPrinted>2025-10-29T16:41:00Z</cp:lastPrinted>
  <dcterms:created xsi:type="dcterms:W3CDTF">2024-10-09T15:52:00Z</dcterms:created>
  <dcterms:modified xsi:type="dcterms:W3CDTF">2025-10-29T16:41:00Z</dcterms:modified>
</cp:coreProperties>
</file>