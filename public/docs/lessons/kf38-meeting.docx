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AEA64" w14:textId="6841D930" w:rsidR="00285B9A" w:rsidRPr="003E3518" w:rsidRDefault="00285B9A" w:rsidP="00457ED2">
      <w:pPr>
        <w:pStyle w:val="Title"/>
        <w:jc w:val="both"/>
      </w:pPr>
      <w:r w:rsidRPr="003E3518">
        <w:t>KF</w:t>
      </w:r>
      <w:r w:rsidR="005677F2" w:rsidRPr="003E3518">
        <w:t>38</w:t>
      </w:r>
      <w:r w:rsidR="00554D12" w:rsidRPr="003E3518">
        <w:t xml:space="preserve"> Meeting</w:t>
      </w:r>
      <w:r w:rsidR="00441FE4" w:rsidRPr="003E3518">
        <w:t xml:space="preserve"> Version of</w:t>
      </w:r>
      <w:r w:rsidRPr="003E3518">
        <w:t xml:space="preserve"> Teachings</w:t>
      </w:r>
    </w:p>
    <w:p w14:paraId="5CC92C2D" w14:textId="77777777" w:rsidR="00DB11F4" w:rsidRPr="003E3518" w:rsidRDefault="00285B9A" w:rsidP="00EA423C">
      <w:pPr>
        <w:spacing w:after="0" w:line="240" w:lineRule="auto"/>
        <w:jc w:val="both"/>
      </w:pPr>
      <w:r w:rsidRPr="003E3518">
        <w:t>Karis is an invitation to a relationship based on mutual generosity.</w:t>
      </w:r>
    </w:p>
    <w:p w14:paraId="2CB0AAF7" w14:textId="77777777" w:rsidR="00C06F5F" w:rsidRPr="003E3518" w:rsidRDefault="00C06F5F" w:rsidP="00EA423C">
      <w:pPr>
        <w:spacing w:after="0" w:line="240" w:lineRule="auto"/>
        <w:jc w:val="both"/>
      </w:pPr>
    </w:p>
    <w:p w14:paraId="3D4E1553" w14:textId="156AB2E1" w:rsidR="00344F1E" w:rsidRPr="003E3518" w:rsidRDefault="00CD5B53" w:rsidP="00EA423C">
      <w:pPr>
        <w:spacing w:after="0" w:line="240" w:lineRule="auto"/>
        <w:jc w:val="both"/>
      </w:pPr>
      <w:r w:rsidRPr="003E3518">
        <w:t>Let’</w:t>
      </w:r>
      <w:r w:rsidR="00521DF9" w:rsidRPr="003E3518">
        <w:t>s look at our prayer again in Nancy’s</w:t>
      </w:r>
      <w:r w:rsidRPr="003E3518">
        <w:t xml:space="preserve"> alternative translation</w:t>
      </w:r>
      <w:r w:rsidR="006D0F53" w:rsidRPr="003E3518">
        <w:t>:</w:t>
      </w:r>
    </w:p>
    <w:p w14:paraId="395D2A6B" w14:textId="77777777" w:rsidR="006D0F53" w:rsidRPr="003E3518" w:rsidRDefault="006D0F53" w:rsidP="00EA423C">
      <w:pPr>
        <w:spacing w:after="0" w:line="240" w:lineRule="auto"/>
        <w:jc w:val="both"/>
      </w:pPr>
    </w:p>
    <w:p w14:paraId="7794DE2D" w14:textId="2EEF86D4" w:rsidR="00E34628" w:rsidRPr="003E3518" w:rsidRDefault="00CD5B53" w:rsidP="00EA423C">
      <w:pPr>
        <w:spacing w:after="0" w:line="240" w:lineRule="auto"/>
        <w:jc w:val="both"/>
        <w:rPr>
          <w:rFonts w:cstheme="minorHAnsi"/>
        </w:rPr>
      </w:pPr>
      <w:r w:rsidRPr="003E3518">
        <w:rPr>
          <w:rFonts w:cstheme="minorHAnsi"/>
        </w:rPr>
        <w:t>“Examine me, O God, and reveal my motivations. Ru</w:t>
      </w:r>
      <w:r w:rsidR="003C71E3" w:rsidRPr="003E3518">
        <w:rPr>
          <w:rFonts w:cstheme="minorHAnsi"/>
        </w:rPr>
        <w:t>n experiments on me and expose</w:t>
      </w:r>
      <w:r w:rsidRPr="003E3518">
        <w:rPr>
          <w:rFonts w:cstheme="minorHAnsi"/>
        </w:rPr>
        <w:t xml:space="preserve"> </w:t>
      </w:r>
      <w:r w:rsidR="00726AE8" w:rsidRPr="003E3518">
        <w:rPr>
          <w:rFonts w:cstheme="minorHAnsi"/>
        </w:rPr>
        <w:t xml:space="preserve">my </w:t>
      </w:r>
      <w:r w:rsidR="003C71E3" w:rsidRPr="003E3518">
        <w:rPr>
          <w:rFonts w:cstheme="minorHAnsi"/>
        </w:rPr>
        <w:t>misoriented thinking</w:t>
      </w:r>
      <w:r w:rsidRPr="003E3518">
        <w:rPr>
          <w:rFonts w:cstheme="minorHAnsi"/>
        </w:rPr>
        <w:t>. See if there is any hurtful or idolatrous way in me</w:t>
      </w:r>
      <w:r w:rsidR="00E84623" w:rsidRPr="003E3518">
        <w:rPr>
          <w:rFonts w:cstheme="minorHAnsi"/>
        </w:rPr>
        <w:t>,</w:t>
      </w:r>
      <w:r w:rsidRPr="003E3518">
        <w:rPr>
          <w:rFonts w:cstheme="minorHAnsi"/>
        </w:rPr>
        <w:t xml:space="preserve"> and</w:t>
      </w:r>
      <w:r w:rsidR="003C71E3" w:rsidRPr="003E3518">
        <w:rPr>
          <w:rFonts w:cstheme="minorHAnsi"/>
        </w:rPr>
        <w:t xml:space="preserve"> lead me in </w:t>
      </w:r>
      <w:r w:rsidR="00E34628" w:rsidRPr="003E3518">
        <w:rPr>
          <w:rFonts w:cstheme="minorHAnsi"/>
        </w:rPr>
        <w:t xml:space="preserve">eternal </w:t>
      </w:r>
      <w:r w:rsidR="003C71E3" w:rsidRPr="003E3518">
        <w:rPr>
          <w:rFonts w:cstheme="minorHAnsi"/>
        </w:rPr>
        <w:t>ways</w:t>
      </w:r>
      <w:r w:rsidR="00E34628" w:rsidRPr="003E3518">
        <w:rPr>
          <w:rFonts w:cstheme="minorHAnsi"/>
        </w:rPr>
        <w:t>.”</w:t>
      </w:r>
      <w:r w:rsidR="003C71E3" w:rsidRPr="003E3518">
        <w:rPr>
          <w:rFonts w:cstheme="minorHAnsi"/>
        </w:rPr>
        <w:t xml:space="preserve"> </w:t>
      </w:r>
      <w:bookmarkStart w:id="0" w:name="_Hlk7029747"/>
      <w:r w:rsidR="00650C48" w:rsidRPr="003E3518">
        <w:rPr>
          <w:rFonts w:cstheme="minorHAnsi"/>
        </w:rPr>
        <w:t>(Psalm 139:23</w:t>
      </w:r>
      <w:r w:rsidR="00320F0F" w:rsidRPr="003E3518">
        <w:rPr>
          <w:rFonts w:cstheme="minorHAnsi"/>
        </w:rPr>
        <w:t>–</w:t>
      </w:r>
      <w:r w:rsidR="00650C48" w:rsidRPr="003E3518">
        <w:rPr>
          <w:rFonts w:cstheme="minorHAnsi"/>
        </w:rPr>
        <w:t>24)</w:t>
      </w:r>
    </w:p>
    <w:bookmarkEnd w:id="0"/>
    <w:p w14:paraId="251C5A10" w14:textId="77777777" w:rsidR="00C06F5F" w:rsidRPr="003E3518" w:rsidRDefault="00C06F5F" w:rsidP="00EA423C">
      <w:pPr>
        <w:spacing w:after="0" w:line="240" w:lineRule="auto"/>
        <w:jc w:val="both"/>
      </w:pPr>
    </w:p>
    <w:p w14:paraId="4BB7D913" w14:textId="77777777" w:rsidR="00CD5B53" w:rsidRPr="003E3518" w:rsidRDefault="00CD5B53" w:rsidP="00EA423C">
      <w:pPr>
        <w:spacing w:after="0" w:line="240" w:lineRule="auto"/>
        <w:jc w:val="both"/>
        <w:rPr>
          <w:b/>
        </w:rPr>
      </w:pPr>
      <w:r w:rsidRPr="003E3518">
        <w:rPr>
          <w:b/>
        </w:rPr>
        <w:t>0:01</w:t>
      </w:r>
      <w:r w:rsidR="00285B9A" w:rsidRPr="003E3518">
        <w:rPr>
          <w:b/>
        </w:rPr>
        <w:tab/>
        <w:t>OPENING</w:t>
      </w:r>
    </w:p>
    <w:p w14:paraId="670F8FC2" w14:textId="77777777" w:rsidR="00C06F5F" w:rsidRPr="003E3518" w:rsidRDefault="00C06F5F" w:rsidP="00EA423C">
      <w:pPr>
        <w:spacing w:after="0" w:line="240" w:lineRule="auto"/>
        <w:jc w:val="both"/>
        <w:rPr>
          <w:b/>
        </w:rPr>
      </w:pPr>
    </w:p>
    <w:p w14:paraId="5B0AE7DB" w14:textId="77777777" w:rsidR="00285B9A" w:rsidRPr="003E3518" w:rsidRDefault="00CD5B53" w:rsidP="00EA423C">
      <w:pPr>
        <w:spacing w:after="0" w:line="240" w:lineRule="auto"/>
        <w:jc w:val="both"/>
        <w:rPr>
          <w:b/>
        </w:rPr>
      </w:pPr>
      <w:r w:rsidRPr="003E3518">
        <w:rPr>
          <w:b/>
        </w:rPr>
        <w:t>0:02</w:t>
      </w:r>
      <w:r w:rsidR="00285B9A" w:rsidRPr="003E3518">
        <w:rPr>
          <w:b/>
        </w:rPr>
        <w:tab/>
        <w:t>PRESENTING</w:t>
      </w:r>
    </w:p>
    <w:p w14:paraId="4C6DA95B" w14:textId="77777777" w:rsidR="00C06F5F" w:rsidRPr="003E3518" w:rsidRDefault="00C06F5F" w:rsidP="00EA423C">
      <w:pPr>
        <w:spacing w:after="0" w:line="240" w:lineRule="auto"/>
        <w:jc w:val="both"/>
        <w:rPr>
          <w:b/>
        </w:rPr>
      </w:pPr>
    </w:p>
    <w:p w14:paraId="2606D802" w14:textId="77777777" w:rsidR="00285B9A" w:rsidRPr="003E3518" w:rsidRDefault="00C06F5F" w:rsidP="00EA423C">
      <w:pPr>
        <w:spacing w:after="0" w:line="240" w:lineRule="auto"/>
        <w:jc w:val="both"/>
        <w:rPr>
          <w:b/>
        </w:rPr>
      </w:pPr>
      <w:r w:rsidRPr="003E3518">
        <w:rPr>
          <w:b/>
        </w:rPr>
        <w:t>0:06</w:t>
      </w:r>
      <w:r w:rsidR="00CD5B53" w:rsidRPr="003E3518">
        <w:rPr>
          <w:b/>
        </w:rPr>
        <w:tab/>
        <w:t>KARIS CIRCULATION</w:t>
      </w:r>
    </w:p>
    <w:p w14:paraId="6F99974C" w14:textId="77777777" w:rsidR="00C06F5F" w:rsidRPr="003E3518" w:rsidRDefault="00C06F5F" w:rsidP="00EA423C">
      <w:pPr>
        <w:spacing w:after="0" w:line="240" w:lineRule="auto"/>
        <w:jc w:val="both"/>
        <w:rPr>
          <w:b/>
        </w:rPr>
      </w:pPr>
    </w:p>
    <w:p w14:paraId="724E1EE4" w14:textId="77777777" w:rsidR="00285B9A" w:rsidRPr="003E3518" w:rsidRDefault="00C06F5F" w:rsidP="00EA423C">
      <w:pPr>
        <w:spacing w:after="0" w:line="240" w:lineRule="auto"/>
        <w:jc w:val="both"/>
        <w:rPr>
          <w:b/>
        </w:rPr>
      </w:pPr>
      <w:r w:rsidRPr="003E3518">
        <w:rPr>
          <w:b/>
        </w:rPr>
        <w:t>0:07</w:t>
      </w:r>
      <w:r w:rsidR="00285B9A" w:rsidRPr="003E3518">
        <w:rPr>
          <w:b/>
        </w:rPr>
        <w:tab/>
        <w:t>GUIDELINES &amp; LIMITATIONS</w:t>
      </w:r>
    </w:p>
    <w:p w14:paraId="3A03FA67" w14:textId="77777777" w:rsidR="00C06F5F" w:rsidRPr="003E3518" w:rsidRDefault="00C06F5F" w:rsidP="00EA423C">
      <w:pPr>
        <w:spacing w:after="0" w:line="240" w:lineRule="auto"/>
        <w:jc w:val="both"/>
        <w:rPr>
          <w:b/>
        </w:rPr>
      </w:pPr>
    </w:p>
    <w:p w14:paraId="45AA18B6" w14:textId="77777777" w:rsidR="00285B9A" w:rsidRPr="003E3518" w:rsidRDefault="00C06F5F" w:rsidP="00EA423C">
      <w:pPr>
        <w:spacing w:after="0" w:line="240" w:lineRule="auto"/>
        <w:jc w:val="both"/>
        <w:rPr>
          <w:b/>
        </w:rPr>
      </w:pPr>
      <w:r w:rsidRPr="003E3518">
        <w:rPr>
          <w:b/>
        </w:rPr>
        <w:t>0:08</w:t>
      </w:r>
      <w:r w:rsidR="00285B9A" w:rsidRPr="003E3518">
        <w:rPr>
          <w:b/>
        </w:rPr>
        <w:tab/>
        <w:t>MINDFULNESS &amp; MEDITATION TRAINING</w:t>
      </w:r>
    </w:p>
    <w:p w14:paraId="2982C90C" w14:textId="77777777" w:rsidR="00C154A7" w:rsidRPr="003E3518" w:rsidRDefault="00C154A7" w:rsidP="00EA423C">
      <w:pPr>
        <w:spacing w:after="0" w:line="240" w:lineRule="auto"/>
        <w:jc w:val="both"/>
        <w:rPr>
          <w:b/>
        </w:rPr>
      </w:pPr>
    </w:p>
    <w:p w14:paraId="19679D6A" w14:textId="4E4B9850" w:rsidR="00E34CF6" w:rsidRPr="003E3518" w:rsidRDefault="00320F0F" w:rsidP="00EA423C">
      <w:pPr>
        <w:spacing w:after="0" w:line="240" w:lineRule="auto"/>
        <w:jc w:val="both"/>
      </w:pPr>
      <w:r w:rsidRPr="003E3518">
        <w:t xml:space="preserve">In this lesson we will focus on </w:t>
      </w:r>
      <w:r w:rsidR="00FE4EBD" w:rsidRPr="003E3518">
        <w:t>practicing</w:t>
      </w:r>
      <w:r w:rsidRPr="003E3518">
        <w:t xml:space="preserve"> the </w:t>
      </w:r>
      <w:r w:rsidRPr="003E3518">
        <w:rPr>
          <w:b/>
        </w:rPr>
        <w:t>Three-Part Breath</w:t>
      </w:r>
      <w:r w:rsidR="00E34CF6" w:rsidRPr="003E3518">
        <w:t xml:space="preserve"> while relaxing the perineum and the face muscles. I will</w:t>
      </w:r>
      <w:r w:rsidR="00EE2B19" w:rsidRPr="003E3518">
        <w:t xml:space="preserve"> read instructions</w:t>
      </w:r>
      <w:r w:rsidR="00E34CF6" w:rsidRPr="003E3518">
        <w:t xml:space="preserve"> during most of the exercise.</w:t>
      </w:r>
      <w:r w:rsidR="00217497" w:rsidRPr="003E3518">
        <w:t xml:space="preserve"> By </w:t>
      </w:r>
      <w:r w:rsidR="00AA7248" w:rsidRPr="003E3518">
        <w:t>using our</w:t>
      </w:r>
      <w:r w:rsidR="00217497" w:rsidRPr="003E3518">
        <w:t xml:space="preserve"> </w:t>
      </w:r>
      <w:r w:rsidR="00C154A7" w:rsidRPr="003E3518">
        <w:t>breath</w:t>
      </w:r>
      <w:r w:rsidR="00AA7248" w:rsidRPr="003E3518">
        <w:t xml:space="preserve"> to engage </w:t>
      </w:r>
      <w:r w:rsidR="00217497" w:rsidRPr="003E3518">
        <w:t>the body</w:t>
      </w:r>
      <w:r w:rsidR="00EF60E7" w:rsidRPr="003E3518">
        <w:t>,</w:t>
      </w:r>
      <w:r w:rsidR="00217497" w:rsidRPr="003E3518">
        <w:t xml:space="preserve"> we </w:t>
      </w:r>
      <w:r w:rsidR="00AA7248" w:rsidRPr="003E3518">
        <w:t xml:space="preserve">practice </w:t>
      </w:r>
      <w:r w:rsidR="00C154A7" w:rsidRPr="003E3518">
        <w:t xml:space="preserve">pure </w:t>
      </w:r>
      <w:r w:rsidR="00AA7248" w:rsidRPr="003E3518">
        <w:rPr>
          <w:i/>
        </w:rPr>
        <w:t>being</w:t>
      </w:r>
      <w:r w:rsidR="002C4D94" w:rsidRPr="003E3518">
        <w:t xml:space="preserve">—a state in which we no longer need </w:t>
      </w:r>
      <w:r w:rsidR="00E34CF6" w:rsidRPr="003E3518">
        <w:t xml:space="preserve">words, thoughts, images, or </w:t>
      </w:r>
      <w:r w:rsidR="00217497" w:rsidRPr="003E3518">
        <w:t>feelings</w:t>
      </w:r>
      <w:r w:rsidR="00BF27B3" w:rsidRPr="003E3518">
        <w:t xml:space="preserve"> </w:t>
      </w:r>
      <w:r w:rsidR="00923C83" w:rsidRPr="003E3518">
        <w:t xml:space="preserve">to </w:t>
      </w:r>
      <w:r w:rsidR="002C4D94" w:rsidRPr="003E3518">
        <w:t>calm our anxiety</w:t>
      </w:r>
      <w:r w:rsidR="00EF60E7" w:rsidRPr="003E3518">
        <w:t>.</w:t>
      </w:r>
      <w:r w:rsidR="00AA7248" w:rsidRPr="003E3518">
        <w:t xml:space="preserve"> We allow our minds to</w:t>
      </w:r>
      <w:r w:rsidR="00E34CF6" w:rsidRPr="003E3518">
        <w:t xml:space="preserve"> </w:t>
      </w:r>
      <w:r w:rsidR="00AA7248" w:rsidRPr="003E3518">
        <w:t>cleanse</w:t>
      </w:r>
      <w:r w:rsidR="00E34CF6" w:rsidRPr="003E3518">
        <w:t xml:space="preserve"> </w:t>
      </w:r>
      <w:r w:rsidR="00AA7248" w:rsidRPr="003E3518">
        <w:t xml:space="preserve">and completely rest. </w:t>
      </w:r>
    </w:p>
    <w:p w14:paraId="370EACFF" w14:textId="77777777" w:rsidR="00694F99" w:rsidRPr="003E3518" w:rsidRDefault="00694F99" w:rsidP="00EA423C">
      <w:pPr>
        <w:spacing w:after="0" w:line="240" w:lineRule="auto"/>
        <w:jc w:val="both"/>
      </w:pPr>
    </w:p>
    <w:p w14:paraId="490F8309" w14:textId="77777777" w:rsidR="00C06F5F" w:rsidRPr="003E3518" w:rsidRDefault="00694F99" w:rsidP="00EA423C">
      <w:pPr>
        <w:spacing w:after="0" w:line="240" w:lineRule="auto"/>
        <w:jc w:val="both"/>
        <w:rPr>
          <w:b/>
        </w:rPr>
      </w:pPr>
      <w:r w:rsidRPr="003E3518">
        <w:rPr>
          <w:b/>
        </w:rPr>
        <w:t xml:space="preserve">The Three-Part Breath </w:t>
      </w:r>
    </w:p>
    <w:p w14:paraId="7322C649" w14:textId="77777777" w:rsidR="00694F99" w:rsidRPr="003E3518" w:rsidRDefault="00694F99" w:rsidP="00EA423C">
      <w:pPr>
        <w:spacing w:after="0" w:line="240" w:lineRule="auto"/>
        <w:jc w:val="both"/>
      </w:pPr>
    </w:p>
    <w:p w14:paraId="181DCC71" w14:textId="5B5A54A3" w:rsidR="00AE7A37" w:rsidRPr="003E3518" w:rsidRDefault="00650C48" w:rsidP="00EA423C">
      <w:pPr>
        <w:spacing w:after="0" w:line="240" w:lineRule="auto"/>
        <w:jc w:val="both"/>
      </w:pPr>
      <w:r w:rsidRPr="003E3518">
        <w:t>Assume</w:t>
      </w:r>
      <w:r w:rsidR="00E34CF6" w:rsidRPr="003E3518">
        <w:t xml:space="preserve"> </w:t>
      </w:r>
      <w:r w:rsidRPr="003E3518">
        <w:t>a</w:t>
      </w:r>
      <w:r w:rsidR="00E34CF6" w:rsidRPr="003E3518">
        <w:t xml:space="preserve"> meditation posture and settle into your breath</w:t>
      </w:r>
      <w:r w:rsidR="00FC37B2" w:rsidRPr="003E3518">
        <w:t>ing</w:t>
      </w:r>
      <w:r w:rsidR="00E34CF6" w:rsidRPr="003E3518">
        <w:t>. Observe how your body moves</w:t>
      </w:r>
      <w:r w:rsidR="009F65B2" w:rsidRPr="003E3518">
        <w:t xml:space="preserve"> while it breathes.</w:t>
      </w:r>
      <w:r w:rsidR="00E34CF6" w:rsidRPr="003E3518">
        <w:t xml:space="preserve"> </w:t>
      </w:r>
      <w:r w:rsidR="00E34CF6" w:rsidRPr="003E3518">
        <w:rPr>
          <w:i/>
        </w:rPr>
        <w:t xml:space="preserve">(Pause </w:t>
      </w:r>
      <w:r w:rsidR="0006653E" w:rsidRPr="003E3518">
        <w:rPr>
          <w:i/>
        </w:rPr>
        <w:t xml:space="preserve">for </w:t>
      </w:r>
      <w:r w:rsidR="00E34CF6" w:rsidRPr="003E3518">
        <w:rPr>
          <w:i/>
        </w:rPr>
        <w:t>30 seconds)</w:t>
      </w:r>
      <w:r w:rsidR="00E34CF6" w:rsidRPr="003E3518">
        <w:t xml:space="preserve"> </w:t>
      </w:r>
    </w:p>
    <w:p w14:paraId="4A38D082" w14:textId="77777777" w:rsidR="00AE7A37" w:rsidRPr="003E3518" w:rsidRDefault="00AE7A37" w:rsidP="00EA423C">
      <w:pPr>
        <w:spacing w:after="0" w:line="240" w:lineRule="auto"/>
        <w:jc w:val="both"/>
      </w:pPr>
    </w:p>
    <w:p w14:paraId="00A3F3AE" w14:textId="7D9B9963" w:rsidR="00C06F5F" w:rsidRPr="003E3518" w:rsidRDefault="00E34CF6" w:rsidP="00EA423C">
      <w:pPr>
        <w:spacing w:after="0" w:line="240" w:lineRule="auto"/>
        <w:jc w:val="both"/>
        <w:rPr>
          <w:i/>
        </w:rPr>
      </w:pPr>
      <w:r w:rsidRPr="003E3518">
        <w:t xml:space="preserve">The three parts </w:t>
      </w:r>
      <w:r w:rsidR="00EF60E7" w:rsidRPr="003E3518">
        <w:t xml:space="preserve">of the body </w:t>
      </w:r>
      <w:r w:rsidR="00037BF5" w:rsidRPr="003E3518">
        <w:t xml:space="preserve">that we use </w:t>
      </w:r>
      <w:r w:rsidR="00EF60E7" w:rsidRPr="003E3518">
        <w:t xml:space="preserve">in this meditation </w:t>
      </w:r>
      <w:r w:rsidRPr="003E3518">
        <w:t xml:space="preserve">are the abdomen, the </w:t>
      </w:r>
      <w:r w:rsidR="00926A95" w:rsidRPr="003E3518">
        <w:t>lower ribs</w:t>
      </w:r>
      <w:r w:rsidRPr="003E3518">
        <w:t>, and the upper chest. As you i</w:t>
      </w:r>
      <w:r w:rsidR="009F65B2" w:rsidRPr="003E3518">
        <w:t>nhale</w:t>
      </w:r>
      <w:r w:rsidR="00EF60E7" w:rsidRPr="003E3518">
        <w:t>,</w:t>
      </w:r>
      <w:r w:rsidR="009F65B2" w:rsidRPr="003E3518">
        <w:t xml:space="preserve"> </w:t>
      </w:r>
      <w:r w:rsidR="00EF60E7" w:rsidRPr="003E3518">
        <w:t xml:space="preserve">first </w:t>
      </w:r>
      <w:r w:rsidR="009F65B2" w:rsidRPr="003E3518">
        <w:t>allow the abdomen to</w:t>
      </w:r>
      <w:r w:rsidRPr="003E3518">
        <w:t xml:space="preserve"> expand, then</w:t>
      </w:r>
      <w:r w:rsidR="002D5FC9" w:rsidRPr="003E3518">
        <w:t xml:space="preserve"> expand</w:t>
      </w:r>
      <w:r w:rsidRPr="003E3518">
        <w:t xml:space="preserve"> th</w:t>
      </w:r>
      <w:r w:rsidR="00646C76" w:rsidRPr="003E3518">
        <w:t xml:space="preserve">e lower ribs all the way </w:t>
      </w:r>
      <w:r w:rsidR="00EF60E7" w:rsidRPr="003E3518">
        <w:t>round</w:t>
      </w:r>
      <w:r w:rsidR="00646C76" w:rsidRPr="003E3518">
        <w:t xml:space="preserve"> to your back</w:t>
      </w:r>
      <w:r w:rsidR="00C154A7" w:rsidRPr="003E3518">
        <w:t xml:space="preserve">, and lastly </w:t>
      </w:r>
      <w:r w:rsidR="00EF60E7" w:rsidRPr="003E3518">
        <w:t xml:space="preserve">expand </w:t>
      </w:r>
      <w:r w:rsidR="00C154A7" w:rsidRPr="003E3518">
        <w:t>the</w:t>
      </w:r>
      <w:r w:rsidRPr="003E3518">
        <w:t xml:space="preserve"> upper </w:t>
      </w:r>
      <w:r w:rsidR="00DE681F" w:rsidRPr="003E3518">
        <w:t>chest</w:t>
      </w:r>
      <w:r w:rsidR="00926A95" w:rsidRPr="003E3518">
        <w:t xml:space="preserve"> under the collar bone</w:t>
      </w:r>
      <w:r w:rsidRPr="003E3518">
        <w:t xml:space="preserve">. </w:t>
      </w:r>
      <w:r w:rsidR="008D7B4B" w:rsidRPr="003E3518">
        <w:t>Take</w:t>
      </w:r>
      <w:r w:rsidR="00AE7A37" w:rsidRPr="003E3518">
        <w:t xml:space="preserve"> in</w:t>
      </w:r>
      <w:r w:rsidR="00521DF9" w:rsidRPr="003E3518">
        <w:t xml:space="preserve"> a consistent</w:t>
      </w:r>
      <w:r w:rsidR="00AE7A37" w:rsidRPr="003E3518">
        <w:t xml:space="preserve"> amount of air until you are </w:t>
      </w:r>
      <w:r w:rsidR="00217497" w:rsidRPr="003E3518">
        <w:t>fill</w:t>
      </w:r>
      <w:r w:rsidR="00AE7A37" w:rsidRPr="003E3518">
        <w:t xml:space="preserve">ed to just below </w:t>
      </w:r>
      <w:r w:rsidR="00950D34" w:rsidRPr="003E3518">
        <w:t>capacity</w:t>
      </w:r>
      <w:r w:rsidR="001039D5" w:rsidRPr="003E3518">
        <w:t>. Stop and pause for two seconds</w:t>
      </w:r>
      <w:r w:rsidR="00BF27B3" w:rsidRPr="003E3518">
        <w:t>,</w:t>
      </w:r>
      <w:r w:rsidR="00EF60E7" w:rsidRPr="003E3518">
        <w:t xml:space="preserve"> and</w:t>
      </w:r>
      <w:r w:rsidR="00BF27B3" w:rsidRPr="003E3518">
        <w:t xml:space="preserve"> then exhale</w:t>
      </w:r>
      <w:r w:rsidRPr="003E3518">
        <w:t>.</w:t>
      </w:r>
      <w:r w:rsidR="007E261A" w:rsidRPr="003E3518">
        <w:t xml:space="preserve"> </w:t>
      </w:r>
      <w:r w:rsidR="009F65B2" w:rsidRPr="003E3518">
        <w:t xml:space="preserve">Practice inhaling in this way for </w:t>
      </w:r>
      <w:r w:rsidR="00301A65" w:rsidRPr="003E3518">
        <w:t xml:space="preserve">thirty </w:t>
      </w:r>
      <w:r w:rsidR="009F65B2" w:rsidRPr="003E3518">
        <w:t xml:space="preserve">seconds. </w:t>
      </w:r>
      <w:r w:rsidRPr="003E3518">
        <w:rPr>
          <w:i/>
        </w:rPr>
        <w:t xml:space="preserve">(Pause </w:t>
      </w:r>
      <w:r w:rsidR="0006653E" w:rsidRPr="003E3518">
        <w:rPr>
          <w:i/>
        </w:rPr>
        <w:t xml:space="preserve">for </w:t>
      </w:r>
      <w:r w:rsidRPr="003E3518">
        <w:rPr>
          <w:i/>
        </w:rPr>
        <w:t>30 seconds)</w:t>
      </w:r>
    </w:p>
    <w:p w14:paraId="2CC815A1" w14:textId="77777777" w:rsidR="00C06F5F" w:rsidRPr="003E3518" w:rsidRDefault="00C06F5F" w:rsidP="00EA423C">
      <w:pPr>
        <w:spacing w:after="0" w:line="240" w:lineRule="auto"/>
        <w:jc w:val="both"/>
      </w:pPr>
    </w:p>
    <w:p w14:paraId="12F29CE8" w14:textId="7CDACB75" w:rsidR="00E34CF6" w:rsidRPr="007808A6" w:rsidRDefault="00245865" w:rsidP="00EA423C">
      <w:pPr>
        <w:spacing w:after="0" w:line="240" w:lineRule="auto"/>
        <w:jc w:val="both"/>
        <w:rPr>
          <w:i/>
        </w:rPr>
      </w:pPr>
      <w:bookmarkStart w:id="1" w:name="_Hlk184980318"/>
      <w:r w:rsidRPr="007808A6">
        <w:t>Now</w:t>
      </w:r>
      <w:r w:rsidR="002A17D1" w:rsidRPr="007808A6">
        <w:t xml:space="preserve"> when</w:t>
      </w:r>
      <w:r w:rsidRPr="007808A6">
        <w:t xml:space="preserve"> y</w:t>
      </w:r>
      <w:r w:rsidR="00E34CF6" w:rsidRPr="007808A6">
        <w:t>ou exhale</w:t>
      </w:r>
      <w:r w:rsidR="00AE7A37" w:rsidRPr="007808A6">
        <w:t>,</w:t>
      </w:r>
      <w:r w:rsidR="00E34CF6" w:rsidRPr="007808A6">
        <w:t xml:space="preserve"> </w:t>
      </w:r>
      <w:r w:rsidR="00A807D2" w:rsidRPr="007808A6">
        <w:t xml:space="preserve">first </w:t>
      </w:r>
      <w:r w:rsidR="00E34CF6" w:rsidRPr="007808A6">
        <w:t xml:space="preserve">collapse </w:t>
      </w:r>
      <w:r w:rsidR="00B83135" w:rsidRPr="007808A6">
        <w:t xml:space="preserve">the </w:t>
      </w:r>
      <w:r w:rsidR="00A807D2" w:rsidRPr="007808A6">
        <w:t xml:space="preserve">upper </w:t>
      </w:r>
      <w:r w:rsidR="00DE681F" w:rsidRPr="007808A6">
        <w:t>chest</w:t>
      </w:r>
      <w:r w:rsidR="00A807D2" w:rsidRPr="007808A6">
        <w:t xml:space="preserve"> under the </w:t>
      </w:r>
      <w:r w:rsidR="00E34CF6" w:rsidRPr="007808A6">
        <w:t xml:space="preserve">collarbone, then the lower rib cage, </w:t>
      </w:r>
      <w:r w:rsidR="00E15908" w:rsidRPr="007808A6">
        <w:t>and lastly the</w:t>
      </w:r>
      <w:r w:rsidR="00E34CF6" w:rsidRPr="007808A6">
        <w:t xml:space="preserve"> abdomen. Keep </w:t>
      </w:r>
      <w:r w:rsidR="00A807D2" w:rsidRPr="007808A6">
        <w:t xml:space="preserve">your </w:t>
      </w:r>
      <w:r w:rsidR="00E34CF6" w:rsidRPr="007808A6">
        <w:t>neck and face relaxed. It might help to maintain a little Mona Lisa smile through</w:t>
      </w:r>
      <w:r w:rsidR="00A807D2" w:rsidRPr="007808A6">
        <w:t>out</w:t>
      </w:r>
      <w:r w:rsidR="00E34CF6" w:rsidRPr="007808A6">
        <w:t xml:space="preserve"> the </w:t>
      </w:r>
      <w:r w:rsidR="00C4614F" w:rsidRPr="007808A6">
        <w:t>exercise</w:t>
      </w:r>
      <w:r w:rsidR="00E34CF6" w:rsidRPr="007808A6">
        <w:t xml:space="preserve">. </w:t>
      </w:r>
      <w:r w:rsidR="00C32F97" w:rsidRPr="007808A6">
        <w:t xml:space="preserve">Open the space between your eyebrows by relaxing the muscles on the sides of your face. Release </w:t>
      </w:r>
      <w:r w:rsidR="00E34CF6" w:rsidRPr="007808A6">
        <w:t>any tension between the eyebrows</w:t>
      </w:r>
      <w:r w:rsidR="00521DF9" w:rsidRPr="007808A6">
        <w:t xml:space="preserve"> or in the jaw</w:t>
      </w:r>
      <w:r w:rsidR="00E34CF6" w:rsidRPr="007808A6">
        <w:t>.</w:t>
      </w:r>
      <w:r w:rsidR="009F65B2" w:rsidRPr="007808A6">
        <w:t xml:space="preserve"> </w:t>
      </w:r>
      <w:r w:rsidR="009F65B2" w:rsidRPr="007808A6">
        <w:rPr>
          <w:i/>
        </w:rPr>
        <w:t>(Pause</w:t>
      </w:r>
      <w:r w:rsidR="00AA7248" w:rsidRPr="007808A6">
        <w:rPr>
          <w:i/>
        </w:rPr>
        <w:t xml:space="preserve"> </w:t>
      </w:r>
      <w:r w:rsidR="00FE4EBD" w:rsidRPr="007808A6">
        <w:rPr>
          <w:i/>
        </w:rPr>
        <w:t xml:space="preserve">for </w:t>
      </w:r>
      <w:r w:rsidR="00AA7248" w:rsidRPr="007808A6">
        <w:rPr>
          <w:i/>
        </w:rPr>
        <w:t>30 seconds</w:t>
      </w:r>
      <w:r w:rsidR="009F65B2" w:rsidRPr="007808A6">
        <w:rPr>
          <w:i/>
        </w:rPr>
        <w:t>)</w:t>
      </w:r>
    </w:p>
    <w:bookmarkEnd w:id="1"/>
    <w:p w14:paraId="4A16A893" w14:textId="77777777" w:rsidR="002C7D68" w:rsidRPr="007808A6" w:rsidRDefault="002C7D68" w:rsidP="00EA423C">
      <w:pPr>
        <w:spacing w:after="0" w:line="240" w:lineRule="auto"/>
        <w:jc w:val="both"/>
      </w:pPr>
    </w:p>
    <w:p w14:paraId="682971AD" w14:textId="1A241557" w:rsidR="00AE7A37" w:rsidRPr="003E3518" w:rsidRDefault="00245865" w:rsidP="00EA423C">
      <w:pPr>
        <w:spacing w:after="0" w:line="240" w:lineRule="auto"/>
        <w:jc w:val="both"/>
      </w:pPr>
      <w:bookmarkStart w:id="2" w:name="_Hlk498106907"/>
      <w:r w:rsidRPr="007808A6">
        <w:t xml:space="preserve">During your </w:t>
      </w:r>
      <w:r w:rsidR="00E34CF6" w:rsidRPr="007808A6">
        <w:t>exhal</w:t>
      </w:r>
      <w:r w:rsidR="00E41293" w:rsidRPr="007808A6">
        <w:t>e</w:t>
      </w:r>
      <w:r w:rsidR="00F3417D" w:rsidRPr="007808A6">
        <w:t>,</w:t>
      </w:r>
      <w:r w:rsidR="00C154A7" w:rsidRPr="007808A6">
        <w:t xml:space="preserve"> </w:t>
      </w:r>
      <w:r w:rsidR="00A807D2" w:rsidRPr="007808A6">
        <w:t xml:space="preserve">try </w:t>
      </w:r>
      <w:r w:rsidR="00790671" w:rsidRPr="007808A6">
        <w:t xml:space="preserve">to keep </w:t>
      </w:r>
      <w:r w:rsidR="00C154A7" w:rsidRPr="007808A6">
        <w:t xml:space="preserve">the </w:t>
      </w:r>
      <w:r w:rsidR="008639DE" w:rsidRPr="007808A6">
        <w:t>lower rib</w:t>
      </w:r>
      <w:r w:rsidR="00E15908" w:rsidRPr="007808A6">
        <w:t xml:space="preserve"> </w:t>
      </w:r>
      <w:r w:rsidR="008639DE" w:rsidRPr="007808A6">
        <w:t>cage</w:t>
      </w:r>
      <w:r w:rsidR="00E34CF6" w:rsidRPr="007808A6">
        <w:t xml:space="preserve"> and abdomen</w:t>
      </w:r>
      <w:r w:rsidR="00C154A7" w:rsidRPr="007808A6">
        <w:t xml:space="preserve"> expanded</w:t>
      </w:r>
      <w:r w:rsidR="00E34CF6" w:rsidRPr="007808A6">
        <w:t xml:space="preserve"> </w:t>
      </w:r>
      <w:r w:rsidR="008639DE" w:rsidRPr="007808A6">
        <w:t xml:space="preserve">while the </w:t>
      </w:r>
      <w:r w:rsidR="00DE681F" w:rsidRPr="007808A6">
        <w:t>upper chest relaxes</w:t>
      </w:r>
      <w:r w:rsidR="008639DE" w:rsidRPr="007808A6">
        <w:t xml:space="preserve">. </w:t>
      </w:r>
      <w:r w:rsidR="00646C76" w:rsidRPr="007808A6">
        <w:t>Then</w:t>
      </w:r>
      <w:r w:rsidR="0006653E" w:rsidRPr="007808A6">
        <w:t>,</w:t>
      </w:r>
      <w:r w:rsidR="00324AFE" w:rsidRPr="007808A6">
        <w:t xml:space="preserve"> </w:t>
      </w:r>
      <w:r w:rsidR="00A807D2" w:rsidRPr="007808A6">
        <w:t>allow your</w:t>
      </w:r>
      <w:r w:rsidR="00646C76" w:rsidRPr="007808A6">
        <w:t xml:space="preserve"> lower</w:t>
      </w:r>
      <w:r w:rsidR="00646C76" w:rsidRPr="003E3518">
        <w:t xml:space="preserve"> ribs</w:t>
      </w:r>
      <w:r w:rsidR="00923C83" w:rsidRPr="003E3518">
        <w:t xml:space="preserve"> to</w:t>
      </w:r>
      <w:r w:rsidR="00646C76" w:rsidRPr="003E3518">
        <w:t xml:space="preserve"> deflate</w:t>
      </w:r>
      <w:r w:rsidR="00E34CF6" w:rsidRPr="003E3518">
        <w:t xml:space="preserve"> just </w:t>
      </w:r>
      <w:r w:rsidR="00B83135" w:rsidRPr="003E3518">
        <w:t xml:space="preserve">before collapsing </w:t>
      </w:r>
      <w:r w:rsidR="00E34CF6" w:rsidRPr="003E3518">
        <w:t>the abdomen</w:t>
      </w:r>
      <w:r w:rsidR="00B83135" w:rsidRPr="003E3518">
        <w:t>.</w:t>
      </w:r>
      <w:r w:rsidR="008639DE" w:rsidRPr="003E3518">
        <w:t xml:space="preserve"> </w:t>
      </w:r>
      <w:r w:rsidR="00E34CF6" w:rsidRPr="003E3518">
        <w:t xml:space="preserve">As you </w:t>
      </w:r>
      <w:r w:rsidR="008639DE" w:rsidRPr="003E3518">
        <w:t xml:space="preserve">gently </w:t>
      </w:r>
      <w:r w:rsidR="00E34CF6" w:rsidRPr="003E3518">
        <w:t>pull your abdomen toward your spine on the exha</w:t>
      </w:r>
      <w:r w:rsidR="00AE7A37" w:rsidRPr="003E3518">
        <w:t>le, keep your</w:t>
      </w:r>
      <w:r w:rsidR="008639DE" w:rsidRPr="003E3518">
        <w:t xml:space="preserve"> perineum relaxed. </w:t>
      </w:r>
      <w:r w:rsidR="001B6F36" w:rsidRPr="003E3518">
        <w:t>Do not use your perineum muscles</w:t>
      </w:r>
      <w:r w:rsidR="008639DE" w:rsidRPr="003E3518">
        <w:t xml:space="preserve"> to help squeeze air out</w:t>
      </w:r>
      <w:r w:rsidR="0006653E" w:rsidRPr="003E3518">
        <w:t>; use</w:t>
      </w:r>
      <w:r w:rsidR="00E34CF6" w:rsidRPr="003E3518">
        <w:t xml:space="preserve"> only your abdomen</w:t>
      </w:r>
      <w:r w:rsidR="008639DE" w:rsidRPr="003E3518">
        <w:t xml:space="preserve"> at the end of the exhale.</w:t>
      </w:r>
      <w:r w:rsidR="00AE7A37" w:rsidRPr="003E3518">
        <w:t xml:space="preserve"> </w:t>
      </w:r>
      <w:r w:rsidR="00AE7A37" w:rsidRPr="003E3518">
        <w:rPr>
          <w:i/>
        </w:rPr>
        <w:t>(Pause)</w:t>
      </w:r>
      <w:r w:rsidR="008639DE" w:rsidRPr="003E3518">
        <w:t xml:space="preserve"> B</w:t>
      </w:r>
      <w:r w:rsidR="00E34CF6" w:rsidRPr="003E3518">
        <w:t>efore</w:t>
      </w:r>
      <w:r w:rsidR="008639DE" w:rsidRPr="003E3518">
        <w:t xml:space="preserve"> you reach</w:t>
      </w:r>
      <w:r w:rsidR="00E34CF6" w:rsidRPr="003E3518">
        <w:t xml:space="preserve"> the end of your breath</w:t>
      </w:r>
      <w:r w:rsidR="00D57767" w:rsidRPr="003E3518">
        <w:t xml:space="preserve">, stop exhaling </w:t>
      </w:r>
      <w:r w:rsidR="00E34CF6" w:rsidRPr="003E3518">
        <w:t>and pause for two seco</w:t>
      </w:r>
      <w:r w:rsidR="008639DE" w:rsidRPr="003E3518">
        <w:t xml:space="preserve">nds, then slowly </w:t>
      </w:r>
      <w:r w:rsidR="001039D5" w:rsidRPr="003E3518">
        <w:t xml:space="preserve">inhale again. Explore </w:t>
      </w:r>
      <w:r w:rsidR="001039D5" w:rsidRPr="003E3518">
        <w:lastRenderedPageBreak/>
        <w:t xml:space="preserve">for one minute, stopping short of full or empty and pausing for two seconds at the end of each inhale and each exhale. </w:t>
      </w:r>
      <w:r w:rsidR="001039D5" w:rsidRPr="003E3518">
        <w:rPr>
          <w:i/>
        </w:rPr>
        <w:t xml:space="preserve">(Pause </w:t>
      </w:r>
      <w:r w:rsidR="00FE4EBD" w:rsidRPr="003E3518">
        <w:rPr>
          <w:i/>
        </w:rPr>
        <w:t xml:space="preserve">for </w:t>
      </w:r>
      <w:r w:rsidR="001039D5" w:rsidRPr="003E3518">
        <w:rPr>
          <w:i/>
        </w:rPr>
        <w:t>1 minute)</w:t>
      </w:r>
    </w:p>
    <w:bookmarkEnd w:id="2"/>
    <w:p w14:paraId="18FAF6B8" w14:textId="77777777" w:rsidR="00AE7A37" w:rsidRPr="003E3518" w:rsidRDefault="00AE7A37" w:rsidP="00EA423C">
      <w:pPr>
        <w:spacing w:after="0" w:line="240" w:lineRule="auto"/>
        <w:jc w:val="both"/>
      </w:pPr>
    </w:p>
    <w:p w14:paraId="6ED7B7A6" w14:textId="3E26CBB6" w:rsidR="00AE7A37" w:rsidRPr="003E3518" w:rsidRDefault="008639DE" w:rsidP="00EA423C">
      <w:pPr>
        <w:spacing w:after="0" w:line="240" w:lineRule="auto"/>
        <w:jc w:val="both"/>
      </w:pPr>
      <w:r w:rsidRPr="003E3518">
        <w:t xml:space="preserve">Notice </w:t>
      </w:r>
      <w:r w:rsidR="008822AF" w:rsidRPr="003E3518">
        <w:t xml:space="preserve">how you feel </w:t>
      </w:r>
      <w:r w:rsidRPr="003E3518">
        <w:t>during the</w:t>
      </w:r>
      <w:r w:rsidR="00923C83" w:rsidRPr="003E3518">
        <w:t xml:space="preserve"> </w:t>
      </w:r>
      <w:r w:rsidRPr="003E3518">
        <w:t>pause</w:t>
      </w:r>
      <w:r w:rsidR="008822AF" w:rsidRPr="003E3518">
        <w:t>s</w:t>
      </w:r>
      <w:r w:rsidRPr="003E3518">
        <w:t>. What is happening i</w:t>
      </w:r>
      <w:r w:rsidR="00BF27B3" w:rsidRPr="003E3518">
        <w:t xml:space="preserve">nside your skin? </w:t>
      </w:r>
      <w:r w:rsidR="00301A65" w:rsidRPr="003E3518">
        <w:t>Do</w:t>
      </w:r>
      <w:r w:rsidR="00A807D2" w:rsidRPr="003E3518">
        <w:t xml:space="preserve"> you feel</w:t>
      </w:r>
      <w:r w:rsidRPr="003E3518">
        <w:t xml:space="preserve"> anxiety</w:t>
      </w:r>
      <w:r w:rsidR="00D57767" w:rsidRPr="003E3518">
        <w:t xml:space="preserve"> or frustration</w:t>
      </w:r>
      <w:r w:rsidR="0041261E" w:rsidRPr="003E3518">
        <w:t>?</w:t>
      </w:r>
      <w:r w:rsidR="00301A65" w:rsidRPr="003E3518">
        <w:t xml:space="preserve"> </w:t>
      </w:r>
      <w:r w:rsidR="008822AF" w:rsidRPr="003E3518">
        <w:rPr>
          <w:i/>
        </w:rPr>
        <w:t>(Pause)</w:t>
      </w:r>
      <w:r w:rsidR="00E34CF6" w:rsidRPr="003E3518">
        <w:t xml:space="preserve"> Is th</w:t>
      </w:r>
      <w:r w:rsidRPr="003E3518">
        <w:t>ere an unwillingness to endure?</w:t>
      </w:r>
      <w:r w:rsidR="00E34CF6" w:rsidRPr="003E3518">
        <w:t xml:space="preserve"> </w:t>
      </w:r>
      <w:r w:rsidR="008822AF" w:rsidRPr="003E3518">
        <w:rPr>
          <w:i/>
        </w:rPr>
        <w:t xml:space="preserve">(Pause) </w:t>
      </w:r>
      <w:r w:rsidR="00301A65" w:rsidRPr="003E3518">
        <w:t xml:space="preserve">Do you need to adjust </w:t>
      </w:r>
      <w:r w:rsidR="00C154A7" w:rsidRPr="003E3518">
        <w:t>your breathing</w:t>
      </w:r>
      <w:r w:rsidR="00301A65" w:rsidRPr="003E3518">
        <w:t xml:space="preserve"> to honor your limitations</w:t>
      </w:r>
      <w:r w:rsidR="00C154A7" w:rsidRPr="003E3518">
        <w:t xml:space="preserve">? </w:t>
      </w:r>
      <w:r w:rsidR="00E34CF6" w:rsidRPr="003E3518">
        <w:t>Just breath</w:t>
      </w:r>
      <w:r w:rsidRPr="003E3518">
        <w:t xml:space="preserve">e and observe. </w:t>
      </w:r>
      <w:r w:rsidR="00E34CF6" w:rsidRPr="003E3518">
        <w:t>You may wish to enjoy the pause as a cessation from all effort and a chance to dwell i</w:t>
      </w:r>
      <w:r w:rsidRPr="003E3518">
        <w:t xml:space="preserve">n the stillness of just being. </w:t>
      </w:r>
      <w:r w:rsidR="00AE7A37" w:rsidRPr="003E3518">
        <w:rPr>
          <w:i/>
        </w:rPr>
        <w:t>(Pause</w:t>
      </w:r>
      <w:r w:rsidR="00AA7248" w:rsidRPr="003E3518">
        <w:rPr>
          <w:i/>
        </w:rPr>
        <w:t xml:space="preserve"> </w:t>
      </w:r>
      <w:r w:rsidR="00FE4EBD" w:rsidRPr="003E3518">
        <w:rPr>
          <w:i/>
        </w:rPr>
        <w:t xml:space="preserve">for </w:t>
      </w:r>
      <w:r w:rsidR="00AA7248" w:rsidRPr="003E3518">
        <w:rPr>
          <w:i/>
        </w:rPr>
        <w:t>30 seconds</w:t>
      </w:r>
      <w:r w:rsidR="00AE7A37" w:rsidRPr="003E3518">
        <w:rPr>
          <w:i/>
        </w:rPr>
        <w:t>)</w:t>
      </w:r>
    </w:p>
    <w:p w14:paraId="64AD4E18" w14:textId="77777777" w:rsidR="00AE7A37" w:rsidRPr="003E3518" w:rsidRDefault="00AE7A37" w:rsidP="00EA423C">
      <w:pPr>
        <w:spacing w:after="0" w:line="240" w:lineRule="auto"/>
        <w:jc w:val="both"/>
      </w:pPr>
    </w:p>
    <w:p w14:paraId="6799D30C" w14:textId="7242921E" w:rsidR="00C06F5F" w:rsidRPr="003E3518" w:rsidRDefault="00BF27B3" w:rsidP="00EA423C">
      <w:pPr>
        <w:spacing w:after="0" w:line="240" w:lineRule="auto"/>
        <w:jc w:val="both"/>
        <w:rPr>
          <w:i/>
        </w:rPr>
      </w:pPr>
      <w:r w:rsidRPr="003E3518">
        <w:t xml:space="preserve">Take a </w:t>
      </w:r>
      <w:r w:rsidRPr="002A17D1">
        <w:t>deep breath</w:t>
      </w:r>
      <w:r w:rsidR="007274BF" w:rsidRPr="002A17D1">
        <w:t xml:space="preserve"> </w:t>
      </w:r>
      <w:r w:rsidR="002A17D1" w:rsidRPr="002A17D1">
        <w:t>and return</w:t>
      </w:r>
      <w:r w:rsidR="00E34CF6" w:rsidRPr="002A17D1">
        <w:t xml:space="preserve"> to </w:t>
      </w:r>
      <w:r w:rsidR="002A17D1" w:rsidRPr="002A17D1">
        <w:t>relaxed, quiet</w:t>
      </w:r>
      <w:r w:rsidR="00E34CF6" w:rsidRPr="002A17D1">
        <w:t xml:space="preserve"> breathing</w:t>
      </w:r>
      <w:r w:rsidR="007274BF" w:rsidRPr="002A17D1">
        <w:t>. O</w:t>
      </w:r>
      <w:r w:rsidR="00E34CF6" w:rsidRPr="002A17D1">
        <w:t>bserve what is going on inside your skin</w:t>
      </w:r>
      <w:r w:rsidR="00C06F5F" w:rsidRPr="002A17D1">
        <w:t>.</w:t>
      </w:r>
      <w:r w:rsidR="00E34CF6" w:rsidRPr="002A17D1">
        <w:t xml:space="preserve"> </w:t>
      </w:r>
      <w:r w:rsidR="00E34CF6" w:rsidRPr="002A17D1">
        <w:rPr>
          <w:i/>
        </w:rPr>
        <w:t>(</w:t>
      </w:r>
      <w:r w:rsidR="00C06F5F" w:rsidRPr="002A17D1">
        <w:rPr>
          <w:i/>
        </w:rPr>
        <w:t xml:space="preserve">Pause </w:t>
      </w:r>
      <w:r w:rsidR="00FE4EBD" w:rsidRPr="002A17D1">
        <w:rPr>
          <w:i/>
        </w:rPr>
        <w:t xml:space="preserve">for </w:t>
      </w:r>
      <w:r w:rsidR="00C06F5F" w:rsidRPr="002A17D1">
        <w:rPr>
          <w:i/>
        </w:rPr>
        <w:t>30 seconds)</w:t>
      </w:r>
      <w:r w:rsidR="008639DE" w:rsidRPr="003E3518">
        <w:rPr>
          <w:i/>
        </w:rPr>
        <w:t xml:space="preserve"> </w:t>
      </w:r>
    </w:p>
    <w:p w14:paraId="13425585" w14:textId="77777777" w:rsidR="00C06F5F" w:rsidRPr="003E3518" w:rsidRDefault="00C06F5F" w:rsidP="00EA423C">
      <w:pPr>
        <w:spacing w:after="0" w:line="240" w:lineRule="auto"/>
        <w:jc w:val="both"/>
      </w:pPr>
    </w:p>
    <w:p w14:paraId="29CCE9EC" w14:textId="0FCBDE5B" w:rsidR="002C7D68" w:rsidRPr="003E3518" w:rsidRDefault="008639DE" w:rsidP="00EA423C">
      <w:pPr>
        <w:spacing w:after="0" w:line="240" w:lineRule="auto"/>
        <w:jc w:val="both"/>
        <w:rPr>
          <w:i/>
        </w:rPr>
      </w:pPr>
      <w:r w:rsidRPr="003E3518">
        <w:t>Open your eyes. R</w:t>
      </w:r>
      <w:r w:rsidR="00E34CF6" w:rsidRPr="003E3518">
        <w:t xml:space="preserve">e-engage with your environment and the meeting. </w:t>
      </w:r>
      <w:r w:rsidR="00A807D2" w:rsidRPr="003E3518">
        <w:rPr>
          <w:i/>
        </w:rPr>
        <w:t xml:space="preserve">(Pause) </w:t>
      </w:r>
    </w:p>
    <w:p w14:paraId="12CA5B52" w14:textId="77777777" w:rsidR="002C7D68" w:rsidRPr="003E3518" w:rsidRDefault="002C7D68" w:rsidP="00EA423C">
      <w:pPr>
        <w:spacing w:after="0" w:line="240" w:lineRule="auto"/>
        <w:jc w:val="both"/>
        <w:rPr>
          <w:iCs/>
        </w:rPr>
      </w:pPr>
    </w:p>
    <w:p w14:paraId="72D780D7" w14:textId="5C589427" w:rsidR="00E34CF6" w:rsidRPr="003E3518" w:rsidRDefault="00C02FCC" w:rsidP="00EA423C">
      <w:pPr>
        <w:spacing w:after="0" w:line="240" w:lineRule="auto"/>
        <w:jc w:val="both"/>
      </w:pPr>
      <w:bookmarkStart w:id="3" w:name="_Hlk11747908"/>
      <w:bookmarkStart w:id="4" w:name="_Hlk7029927"/>
      <w:r w:rsidRPr="003E3518">
        <w:t xml:space="preserve">The </w:t>
      </w:r>
      <w:r w:rsidRPr="003E3518">
        <w:rPr>
          <w:b/>
        </w:rPr>
        <w:t>Three-Part Breath</w:t>
      </w:r>
      <w:r w:rsidRPr="003E3518">
        <w:t xml:space="preserve"> </w:t>
      </w:r>
      <w:bookmarkStart w:id="5" w:name="_Hlk152831110"/>
      <w:r w:rsidRPr="003E3518">
        <w:t>massages your internal organs</w:t>
      </w:r>
      <w:r w:rsidR="009A2176" w:rsidRPr="003E3518">
        <w:t>,</w:t>
      </w:r>
      <w:r w:rsidR="00957240" w:rsidRPr="003E3518">
        <w:t xml:space="preserve"> </w:t>
      </w:r>
      <w:r w:rsidRPr="003E3518">
        <w:t>pumps your lymph system</w:t>
      </w:r>
      <w:r w:rsidR="009A2176" w:rsidRPr="003E3518">
        <w:t>, and mobilizes your cranial bones</w:t>
      </w:r>
      <w:r w:rsidRPr="003E3518">
        <w:t xml:space="preserve">. Notice how breathing </w:t>
      </w:r>
      <w:bookmarkEnd w:id="5"/>
      <w:r w:rsidRPr="003E3518">
        <w:t>this way also stretches your thoracic spine and rib cage</w:t>
      </w:r>
      <w:bookmarkEnd w:id="3"/>
      <w:r w:rsidR="002C7D68" w:rsidRPr="003E3518">
        <w:t xml:space="preserve">. </w:t>
      </w:r>
      <w:bookmarkStart w:id="6" w:name="_Hlk498107169"/>
      <w:bookmarkEnd w:id="4"/>
      <w:r w:rsidR="00412A68" w:rsidRPr="003E3518">
        <w:t xml:space="preserve">Under the guidance of your will, you can train yourself to </w:t>
      </w:r>
      <w:r w:rsidR="00D57767" w:rsidRPr="003E3518">
        <w:t xml:space="preserve">consciously </w:t>
      </w:r>
      <w:r w:rsidR="00412A68" w:rsidRPr="003E3518">
        <w:t xml:space="preserve">breathe </w:t>
      </w:r>
      <w:r w:rsidR="00D57767" w:rsidRPr="003E3518">
        <w:t>using more of your lung capacity</w:t>
      </w:r>
      <w:r w:rsidR="00412A68" w:rsidRPr="003E3518">
        <w:t xml:space="preserve">, which allows your body to circulate more oxygen. </w:t>
      </w:r>
      <w:bookmarkEnd w:id="6"/>
      <w:r w:rsidR="004F3BD1" w:rsidRPr="003E3518">
        <w:t xml:space="preserve">Practice this breathing method for a few minutes during your regular meditation. </w:t>
      </w:r>
      <w:r w:rsidR="002C7D68" w:rsidRPr="003E3518">
        <w:t>As you become more proficient, you might</w:t>
      </w:r>
      <w:r w:rsidR="00AC1204" w:rsidRPr="003E3518">
        <w:t xml:space="preserve"> extend your</w:t>
      </w:r>
      <w:r w:rsidR="002C7D68" w:rsidRPr="003E3518">
        <w:t xml:space="preserve"> practice.</w:t>
      </w:r>
    </w:p>
    <w:p w14:paraId="5076BAC8" w14:textId="77777777" w:rsidR="00C06F5F" w:rsidRPr="003E3518" w:rsidRDefault="00C06F5F" w:rsidP="00EA423C">
      <w:pPr>
        <w:spacing w:after="0" w:line="240" w:lineRule="auto"/>
        <w:jc w:val="both"/>
      </w:pPr>
    </w:p>
    <w:p w14:paraId="75E85C1A" w14:textId="77777777" w:rsidR="00C06F5F" w:rsidRPr="003E3518" w:rsidRDefault="00C06F5F" w:rsidP="00EA423C">
      <w:pPr>
        <w:spacing w:after="0" w:line="240" w:lineRule="auto"/>
        <w:jc w:val="both"/>
        <w:rPr>
          <w:rFonts w:cstheme="minorHAnsi"/>
        </w:rPr>
      </w:pPr>
      <w:r w:rsidRPr="003E3518">
        <w:rPr>
          <w:rFonts w:cstheme="minorHAnsi"/>
        </w:rPr>
        <w:t>Our hymn</w:t>
      </w:r>
      <w:r w:rsidR="007E6E4A" w:rsidRPr="003E3518">
        <w:rPr>
          <w:rFonts w:cstheme="minorHAnsi"/>
        </w:rPr>
        <w:t xml:space="preserve"> for this confession</w:t>
      </w:r>
      <w:r w:rsidRPr="003E3518">
        <w:rPr>
          <w:rFonts w:cstheme="minorHAnsi"/>
        </w:rPr>
        <w:t xml:space="preserve"> is </w:t>
      </w:r>
      <w:r w:rsidRPr="003E3518">
        <w:rPr>
          <w:rFonts w:cstheme="minorHAnsi"/>
          <w:i/>
        </w:rPr>
        <w:t>O Love That Will Not Let Me G</w:t>
      </w:r>
      <w:r w:rsidR="00A807D2" w:rsidRPr="003E3518">
        <w:rPr>
          <w:rFonts w:cstheme="minorHAnsi"/>
          <w:i/>
        </w:rPr>
        <w:t>o</w:t>
      </w:r>
      <w:r w:rsidR="00A807D2" w:rsidRPr="003E3518">
        <w:rPr>
          <w:rFonts w:cstheme="minorHAnsi"/>
        </w:rPr>
        <w:t>.</w:t>
      </w:r>
    </w:p>
    <w:p w14:paraId="6E223C4A" w14:textId="77777777" w:rsidR="004770D9" w:rsidRPr="003E3518" w:rsidRDefault="004770D9" w:rsidP="00EA423C">
      <w:pPr>
        <w:spacing w:after="0" w:line="240" w:lineRule="auto"/>
        <w:jc w:val="both"/>
        <w:rPr>
          <w:rFonts w:cstheme="minorHAnsi"/>
        </w:rPr>
      </w:pPr>
    </w:p>
    <w:p w14:paraId="326FE3FC" w14:textId="47FA3831" w:rsidR="00F80814" w:rsidRPr="003E3518" w:rsidRDefault="00F80814" w:rsidP="00FE4EBD">
      <w:pPr>
        <w:spacing w:after="0" w:line="240" w:lineRule="auto"/>
        <w:jc w:val="center"/>
        <w:rPr>
          <w:rFonts w:cstheme="minorHAnsi"/>
        </w:rPr>
      </w:pPr>
      <w:r w:rsidRPr="003E3518">
        <w:rPr>
          <w:rFonts w:cstheme="minorHAnsi"/>
        </w:rPr>
        <w:t>O Light that follows all my way</w:t>
      </w:r>
      <w:r w:rsidR="00950D34" w:rsidRPr="003E3518">
        <w:rPr>
          <w:rFonts w:cstheme="minorHAnsi"/>
        </w:rPr>
        <w:t>,</w:t>
      </w:r>
    </w:p>
    <w:p w14:paraId="098A1331" w14:textId="77777777" w:rsidR="00F80814" w:rsidRPr="003E3518" w:rsidRDefault="00F80814" w:rsidP="00FE4EBD">
      <w:pPr>
        <w:spacing w:after="0" w:line="240" w:lineRule="auto"/>
        <w:jc w:val="center"/>
        <w:rPr>
          <w:rFonts w:cstheme="minorHAnsi"/>
        </w:rPr>
      </w:pPr>
      <w:r w:rsidRPr="003E3518">
        <w:rPr>
          <w:rFonts w:cstheme="minorHAnsi"/>
        </w:rPr>
        <w:t>I yield my flickering torch to Thee;</w:t>
      </w:r>
    </w:p>
    <w:p w14:paraId="110EEDB6" w14:textId="77777777" w:rsidR="00F80814" w:rsidRPr="003E3518" w:rsidRDefault="00F80814" w:rsidP="00FE4EBD">
      <w:pPr>
        <w:spacing w:after="0" w:line="240" w:lineRule="auto"/>
        <w:jc w:val="center"/>
        <w:rPr>
          <w:rFonts w:cstheme="minorHAnsi"/>
        </w:rPr>
      </w:pPr>
      <w:r w:rsidRPr="003E3518">
        <w:rPr>
          <w:rFonts w:cstheme="minorHAnsi"/>
        </w:rPr>
        <w:t xml:space="preserve">My </w:t>
      </w:r>
      <w:r w:rsidR="00950D34" w:rsidRPr="003E3518">
        <w:rPr>
          <w:rFonts w:cstheme="minorHAnsi"/>
        </w:rPr>
        <w:t>heart restores its borrowed ray</w:t>
      </w:r>
    </w:p>
    <w:p w14:paraId="04C2075C" w14:textId="77777777" w:rsidR="00A807D2" w:rsidRPr="003E3518" w:rsidRDefault="00F80814" w:rsidP="00FE4EBD">
      <w:pPr>
        <w:spacing w:after="0" w:line="240" w:lineRule="auto"/>
        <w:jc w:val="center"/>
        <w:rPr>
          <w:rFonts w:cstheme="minorHAnsi"/>
        </w:rPr>
      </w:pPr>
      <w:r w:rsidRPr="003E3518">
        <w:rPr>
          <w:rFonts w:cstheme="minorHAnsi"/>
        </w:rPr>
        <w:t>That in Thy sunshine’s blaze</w:t>
      </w:r>
    </w:p>
    <w:p w14:paraId="22A0F64B" w14:textId="77777777" w:rsidR="00F80814" w:rsidRPr="003E3518" w:rsidRDefault="00A807D2" w:rsidP="00FE4EBD">
      <w:pPr>
        <w:spacing w:after="0" w:line="240" w:lineRule="auto"/>
        <w:jc w:val="center"/>
        <w:rPr>
          <w:rFonts w:cstheme="minorHAnsi"/>
        </w:rPr>
      </w:pPr>
      <w:r w:rsidRPr="003E3518">
        <w:rPr>
          <w:rFonts w:cstheme="minorHAnsi"/>
        </w:rPr>
        <w:t>I</w:t>
      </w:r>
      <w:r w:rsidR="00F80814" w:rsidRPr="003E3518">
        <w:rPr>
          <w:rFonts w:cstheme="minorHAnsi"/>
        </w:rPr>
        <w:t>ts day may brighter, fairer be.</w:t>
      </w:r>
      <w:r w:rsidR="00EA5B9E" w:rsidRPr="003E3518">
        <w:rPr>
          <w:rStyle w:val="EndnoteReference"/>
          <w:rFonts w:cstheme="minorHAnsi"/>
        </w:rPr>
        <w:endnoteReference w:id="1"/>
      </w:r>
    </w:p>
    <w:p w14:paraId="1415529F" w14:textId="77777777" w:rsidR="005F045D" w:rsidRPr="003E3518" w:rsidRDefault="005F045D" w:rsidP="00EA423C">
      <w:pPr>
        <w:spacing w:after="0" w:line="240" w:lineRule="auto"/>
        <w:jc w:val="both"/>
        <w:rPr>
          <w:rFonts w:cstheme="minorHAnsi"/>
        </w:rPr>
      </w:pPr>
    </w:p>
    <w:p w14:paraId="110F5A28" w14:textId="77777777" w:rsidR="00A807D2" w:rsidRPr="003E3518" w:rsidRDefault="001F2615" w:rsidP="00EA423C">
      <w:pPr>
        <w:spacing w:after="0" w:line="240" w:lineRule="auto"/>
        <w:jc w:val="both"/>
        <w:rPr>
          <w:rFonts w:cstheme="minorHAnsi"/>
        </w:rPr>
      </w:pPr>
      <w:r w:rsidRPr="003E3518">
        <w:rPr>
          <w:rFonts w:cstheme="minorHAnsi"/>
        </w:rPr>
        <w:t xml:space="preserve">Take a deep breath. </w:t>
      </w:r>
    </w:p>
    <w:p w14:paraId="0C2CEC3C" w14:textId="77777777" w:rsidR="00F8706E" w:rsidRPr="003E3518" w:rsidRDefault="00F8706E" w:rsidP="00F8706E">
      <w:pPr>
        <w:spacing w:after="0" w:line="240" w:lineRule="auto"/>
        <w:jc w:val="both"/>
        <w:rPr>
          <w:rFonts w:cstheme="minorHAnsi"/>
          <w:i/>
        </w:rPr>
      </w:pPr>
      <w:r w:rsidRPr="003E3518">
        <w:rPr>
          <w:rFonts w:cstheme="minorHAnsi"/>
          <w:i/>
        </w:rPr>
        <w:t>(If time permits, ask, “Does anyone have comments or questions about this training?”)</w:t>
      </w:r>
    </w:p>
    <w:p w14:paraId="1A1397C3" w14:textId="77777777" w:rsidR="00E34CF6" w:rsidRPr="003E3518" w:rsidRDefault="00E34CF6" w:rsidP="00EA423C">
      <w:pPr>
        <w:spacing w:after="0" w:line="240" w:lineRule="auto"/>
        <w:jc w:val="both"/>
      </w:pPr>
    </w:p>
    <w:p w14:paraId="7CB1C1EB" w14:textId="77777777" w:rsidR="00285B9A" w:rsidRPr="003E3518" w:rsidRDefault="00C06F5F" w:rsidP="00EA423C">
      <w:pPr>
        <w:spacing w:after="0" w:line="240" w:lineRule="auto"/>
        <w:jc w:val="both"/>
        <w:rPr>
          <w:b/>
        </w:rPr>
      </w:pPr>
      <w:r w:rsidRPr="003E3518">
        <w:rPr>
          <w:b/>
        </w:rPr>
        <w:t>0:20</w:t>
      </w:r>
      <w:r w:rsidR="00285B9A" w:rsidRPr="003E3518">
        <w:rPr>
          <w:b/>
        </w:rPr>
        <w:tab/>
        <w:t>KARIS CONFESSION</w:t>
      </w:r>
    </w:p>
    <w:p w14:paraId="4A694969" w14:textId="77777777" w:rsidR="00C06F5F" w:rsidRPr="003E3518" w:rsidRDefault="00C06F5F" w:rsidP="00EA423C">
      <w:pPr>
        <w:spacing w:after="0" w:line="240" w:lineRule="auto"/>
        <w:jc w:val="both"/>
        <w:rPr>
          <w:b/>
        </w:rPr>
      </w:pPr>
    </w:p>
    <w:p w14:paraId="4432107E" w14:textId="77777777" w:rsidR="00285B9A" w:rsidRPr="003E3518" w:rsidRDefault="00C06F5F" w:rsidP="00EA423C">
      <w:pPr>
        <w:spacing w:after="0" w:line="240" w:lineRule="auto"/>
        <w:jc w:val="both"/>
        <w:rPr>
          <w:b/>
        </w:rPr>
      </w:pPr>
      <w:r w:rsidRPr="003E3518">
        <w:rPr>
          <w:b/>
        </w:rPr>
        <w:t>0:21</w:t>
      </w:r>
      <w:r w:rsidR="00285B9A" w:rsidRPr="003E3518">
        <w:rPr>
          <w:b/>
        </w:rPr>
        <w:tab/>
        <w:t>TOOLBOX</w:t>
      </w:r>
    </w:p>
    <w:p w14:paraId="4FAF9953" w14:textId="77777777" w:rsidR="00C06F5F" w:rsidRPr="003E3518" w:rsidRDefault="00C06F5F" w:rsidP="00EA423C">
      <w:pPr>
        <w:spacing w:after="0" w:line="240" w:lineRule="auto"/>
        <w:jc w:val="both"/>
      </w:pPr>
    </w:p>
    <w:p w14:paraId="1E99E00B" w14:textId="77777777" w:rsidR="007E6E4A" w:rsidRPr="003E3518" w:rsidRDefault="003619A2" w:rsidP="00EA423C">
      <w:pPr>
        <w:spacing w:after="0" w:line="240" w:lineRule="auto"/>
        <w:jc w:val="both"/>
      </w:pPr>
      <w:r w:rsidRPr="003E3518">
        <w:t>God’s purposes gain ground through</w:t>
      </w:r>
      <w:r w:rsidR="007E6E4A" w:rsidRPr="003E3518">
        <w:t xml:space="preserve"> KF Confession 9:</w:t>
      </w:r>
      <w:r w:rsidR="00F05BCE" w:rsidRPr="003E3518">
        <w:t xml:space="preserve"> </w:t>
      </w:r>
    </w:p>
    <w:p w14:paraId="1034C623" w14:textId="77777777" w:rsidR="007E6E4A" w:rsidRPr="003E3518" w:rsidRDefault="007E6E4A" w:rsidP="00EA423C">
      <w:pPr>
        <w:spacing w:after="0" w:line="240" w:lineRule="auto"/>
        <w:jc w:val="both"/>
      </w:pPr>
    </w:p>
    <w:p w14:paraId="53A1F2C6" w14:textId="77777777" w:rsidR="00E34CF6" w:rsidRPr="003E3518" w:rsidRDefault="00E34CF6" w:rsidP="00FE4EBD">
      <w:pPr>
        <w:spacing w:after="0" w:line="240" w:lineRule="auto"/>
        <w:jc w:val="center"/>
      </w:pPr>
      <w:r w:rsidRPr="003E3518">
        <w:t>We learn to withdraw from the Idol Self and begin investing in our True Self.</w:t>
      </w:r>
    </w:p>
    <w:p w14:paraId="06EB6967" w14:textId="77777777" w:rsidR="008A21B0" w:rsidRPr="003E3518" w:rsidRDefault="008A21B0" w:rsidP="00EA423C">
      <w:pPr>
        <w:spacing w:after="0" w:line="240" w:lineRule="auto"/>
        <w:jc w:val="both"/>
      </w:pPr>
    </w:p>
    <w:p w14:paraId="1037553C" w14:textId="3CDB931C" w:rsidR="00B118DA" w:rsidRPr="003E3518" w:rsidRDefault="00B118DA" w:rsidP="00EA423C">
      <w:pPr>
        <w:spacing w:after="0" w:line="240" w:lineRule="auto"/>
        <w:jc w:val="both"/>
      </w:pPr>
      <w:bookmarkStart w:id="7" w:name="_Hlk498123415"/>
      <w:r w:rsidRPr="003E3518">
        <w:t>In Karis Fellowships</w:t>
      </w:r>
      <w:r w:rsidR="00E41293" w:rsidRPr="003E3518">
        <w:t>,</w:t>
      </w:r>
      <w:r w:rsidRPr="003E3518">
        <w:t xml:space="preserve"> we </w:t>
      </w:r>
      <w:r w:rsidR="00CB245D" w:rsidRPr="003E3518">
        <w:t xml:space="preserve">learn </w:t>
      </w:r>
      <w:r w:rsidRPr="003E3518">
        <w:t xml:space="preserve">a variety of mindfulness and meditation practices and </w:t>
      </w:r>
      <w:r w:rsidR="00F8706E" w:rsidRPr="003E3518">
        <w:t>are</w:t>
      </w:r>
      <w:r w:rsidRPr="003E3518">
        <w:t xml:space="preserve"> </w:t>
      </w:r>
      <w:r w:rsidR="00CB245D" w:rsidRPr="003E3518">
        <w:t xml:space="preserve">introduced to tools </w:t>
      </w:r>
      <w:r w:rsidRPr="003E3518">
        <w:t xml:space="preserve">that help us apply KF principles to our lives. </w:t>
      </w:r>
      <w:r w:rsidR="00642CFE" w:rsidRPr="003E3518">
        <w:t xml:space="preserve">The weekly teachings provide a Biblical basis </w:t>
      </w:r>
      <w:r w:rsidR="00454EB9" w:rsidRPr="003E3518">
        <w:t xml:space="preserve">for understanding </w:t>
      </w:r>
      <w:r w:rsidR="00642CFE" w:rsidRPr="003E3518">
        <w:t xml:space="preserve">the KF </w:t>
      </w:r>
      <w:r w:rsidR="002A17D1" w:rsidRPr="003E3518">
        <w:t>Confessions, KF</w:t>
      </w:r>
      <w:r w:rsidR="00D0575B" w:rsidRPr="003E3518">
        <w:t xml:space="preserve"> </w:t>
      </w:r>
      <w:r w:rsidR="00642CFE" w:rsidRPr="003E3518">
        <w:t xml:space="preserve">concepts and culture. </w:t>
      </w:r>
      <w:r w:rsidRPr="003E3518">
        <w:t xml:space="preserve">Our meetings </w:t>
      </w:r>
      <w:r w:rsidR="00457ED2" w:rsidRPr="003E3518">
        <w:t xml:space="preserve">connect us to the KF community and </w:t>
      </w:r>
      <w:r w:rsidRPr="003E3518">
        <w:t>also provide an opportunity for healing</w:t>
      </w:r>
      <w:r w:rsidR="00925FC4" w:rsidRPr="003E3518">
        <w:t>. He</w:t>
      </w:r>
      <w:r w:rsidR="00642CFE" w:rsidRPr="003E3518">
        <w:t>aling</w:t>
      </w:r>
      <w:r w:rsidR="00B83135" w:rsidRPr="003E3518">
        <w:t xml:space="preserve"> </w:t>
      </w:r>
      <w:r w:rsidRPr="003E3518">
        <w:t xml:space="preserve">is essential if we want to change our lives. Our choices and behaviors are often the result of hurt and damage, so </w:t>
      </w:r>
      <w:r w:rsidR="00642CFE" w:rsidRPr="003E3518">
        <w:t xml:space="preserve">if we want to live the glorious lives that God intends for us, </w:t>
      </w:r>
      <w:r w:rsidRPr="003E3518">
        <w:t xml:space="preserve">we need to be healed. </w:t>
      </w:r>
    </w:p>
    <w:bookmarkEnd w:id="7"/>
    <w:p w14:paraId="35CD96D8" w14:textId="77777777" w:rsidR="008A21B0" w:rsidRPr="003E3518" w:rsidRDefault="008A21B0" w:rsidP="00EA423C">
      <w:pPr>
        <w:widowControl w:val="0"/>
        <w:spacing w:after="0" w:line="240" w:lineRule="auto"/>
        <w:jc w:val="both"/>
      </w:pPr>
    </w:p>
    <w:p w14:paraId="2B20B137" w14:textId="2BA57BF9" w:rsidR="00E34CF6" w:rsidRPr="003E3518" w:rsidRDefault="005F045D" w:rsidP="00EA423C">
      <w:pPr>
        <w:spacing w:after="0" w:line="240" w:lineRule="auto"/>
        <w:jc w:val="both"/>
      </w:pPr>
      <w:bookmarkStart w:id="8" w:name="_Hlk498029518"/>
      <w:r w:rsidRPr="003E3518">
        <w:t>For nearly nine months</w:t>
      </w:r>
      <w:r w:rsidR="001D2D17" w:rsidRPr="003E3518">
        <w:t>,</w:t>
      </w:r>
      <w:r w:rsidRPr="003E3518">
        <w:t xml:space="preserve"> y</w:t>
      </w:r>
      <w:r w:rsidR="00E34CF6" w:rsidRPr="003E3518">
        <w:t xml:space="preserve">ou have been </w:t>
      </w:r>
      <w:r w:rsidR="001F2615" w:rsidRPr="003E3518">
        <w:t xml:space="preserve">investing in your True Self by </w:t>
      </w:r>
      <w:r w:rsidR="00E15908" w:rsidRPr="003E3518">
        <w:t xml:space="preserve">learning </w:t>
      </w:r>
      <w:r w:rsidR="00586479" w:rsidRPr="003E3518">
        <w:t>to use</w:t>
      </w:r>
      <w:r w:rsidR="003A1809" w:rsidRPr="003E3518">
        <w:t xml:space="preserve"> </w:t>
      </w:r>
      <w:r w:rsidRPr="003E3518">
        <w:t>KF</w:t>
      </w:r>
      <w:r w:rsidR="001F2615" w:rsidRPr="003E3518">
        <w:t xml:space="preserve"> tools</w:t>
      </w:r>
      <w:r w:rsidRPr="003E3518">
        <w:t>.</w:t>
      </w:r>
      <w:r w:rsidR="00F05BCE" w:rsidRPr="003E3518">
        <w:t xml:space="preserve"> </w:t>
      </w:r>
      <w:r w:rsidR="00B83135" w:rsidRPr="003E3518">
        <w:t>You have been given</w:t>
      </w:r>
      <w:r w:rsidR="00E34CF6" w:rsidRPr="003E3518">
        <w:t xml:space="preserve"> </w:t>
      </w:r>
      <w:r w:rsidR="00D60A4F" w:rsidRPr="003E3518">
        <w:t xml:space="preserve">a lot </w:t>
      </w:r>
      <w:r w:rsidR="00E34CF6" w:rsidRPr="003E3518">
        <w:t>of information</w:t>
      </w:r>
      <w:r w:rsidR="00E15908" w:rsidRPr="003E3518">
        <w:t>,</w:t>
      </w:r>
      <w:r w:rsidR="00E34CF6" w:rsidRPr="003E3518">
        <w:t xml:space="preserve"> </w:t>
      </w:r>
      <w:r w:rsidR="00D0575B" w:rsidRPr="003E3518">
        <w:t>and your toolbox is probably spilling over with tools that you don’t use, don’t know how to use, or don’t work for you right now</w:t>
      </w:r>
      <w:r w:rsidR="00F05BCE" w:rsidRPr="003E3518">
        <w:t xml:space="preserve">. </w:t>
      </w:r>
      <w:r w:rsidR="00F65C24" w:rsidRPr="003E3518">
        <w:t>We</w:t>
      </w:r>
      <w:r w:rsidR="001B6F36" w:rsidRPr="003E3518">
        <w:t xml:space="preserve"> hope that by</w:t>
      </w:r>
      <w:r w:rsidR="008504C7" w:rsidRPr="003E3518">
        <w:t xml:space="preserve"> regularly</w:t>
      </w:r>
      <w:r w:rsidR="001B6F36" w:rsidRPr="003E3518">
        <w:t xml:space="preserve"> </w:t>
      </w:r>
      <w:r w:rsidR="00714976" w:rsidRPr="003E3518">
        <w:t>writing</w:t>
      </w:r>
      <w:r w:rsidR="00CD7640" w:rsidRPr="003E3518">
        <w:t xml:space="preserve"> </w:t>
      </w:r>
      <w:r w:rsidR="001B6F36" w:rsidRPr="003E3518">
        <w:rPr>
          <w:b/>
        </w:rPr>
        <w:t>Flow P</w:t>
      </w:r>
      <w:r w:rsidR="00E34CF6" w:rsidRPr="003E3518">
        <w:rPr>
          <w:b/>
        </w:rPr>
        <w:t>ages</w:t>
      </w:r>
      <w:r w:rsidR="00E34CF6" w:rsidRPr="003E3518">
        <w:t xml:space="preserve"> </w:t>
      </w:r>
      <w:r w:rsidR="00E34CF6" w:rsidRPr="003E3518">
        <w:lastRenderedPageBreak/>
        <w:t xml:space="preserve">you will clarify for yourself </w:t>
      </w:r>
      <w:r w:rsidR="00D25A3C" w:rsidRPr="003E3518">
        <w:t xml:space="preserve">what is </w:t>
      </w:r>
      <w:r w:rsidR="00E34CF6" w:rsidRPr="003E3518">
        <w:t>working for you</w:t>
      </w:r>
      <w:r w:rsidR="00D25A3C" w:rsidRPr="003E3518">
        <w:t xml:space="preserve"> </w:t>
      </w:r>
      <w:r w:rsidR="00C94E51" w:rsidRPr="003E3518">
        <w:t xml:space="preserve">in Karis Fellowships </w:t>
      </w:r>
      <w:r w:rsidR="00D25A3C" w:rsidRPr="003E3518">
        <w:t>and</w:t>
      </w:r>
      <w:r w:rsidR="002A1B72" w:rsidRPr="003E3518">
        <w:t xml:space="preserve"> </w:t>
      </w:r>
      <w:r w:rsidR="00F05BCE" w:rsidRPr="003E3518">
        <w:t>what is not</w:t>
      </w:r>
      <w:r w:rsidR="00914968" w:rsidRPr="003E3518">
        <w:t xml:space="preserve"> working</w:t>
      </w:r>
      <w:r w:rsidR="00D25A3C" w:rsidRPr="003E3518">
        <w:t>—</w:t>
      </w:r>
      <w:r w:rsidR="00F05BCE" w:rsidRPr="003E3518">
        <w:t xml:space="preserve">and maybe even why. </w:t>
      </w:r>
      <w:r w:rsidR="00E34CF6" w:rsidRPr="003E3518">
        <w:t xml:space="preserve">None of us can </w:t>
      </w:r>
      <w:r w:rsidR="00D25A3C" w:rsidRPr="003E3518">
        <w:t xml:space="preserve">use all </w:t>
      </w:r>
      <w:r w:rsidR="00ED514D" w:rsidRPr="003E3518">
        <w:t xml:space="preserve">of </w:t>
      </w:r>
      <w:r w:rsidR="00D25A3C" w:rsidRPr="003E3518">
        <w:t xml:space="preserve">the tools </w:t>
      </w:r>
      <w:r w:rsidR="00ED514D" w:rsidRPr="003E3518">
        <w:t xml:space="preserve">all </w:t>
      </w:r>
      <w:r w:rsidR="002774C5" w:rsidRPr="003E3518">
        <w:t xml:space="preserve">of </w:t>
      </w:r>
      <w:r w:rsidR="00ED514D" w:rsidRPr="003E3518">
        <w:t>the time</w:t>
      </w:r>
      <w:r w:rsidR="00F05BCE" w:rsidRPr="003E3518">
        <w:t xml:space="preserve">. </w:t>
      </w:r>
      <w:r w:rsidR="00E34CF6" w:rsidRPr="003E3518">
        <w:t xml:space="preserve">Perhaps a tool will work for you next year that </w:t>
      </w:r>
      <w:r w:rsidR="00F078D3" w:rsidRPr="003E3518">
        <w:t>isn’t working</w:t>
      </w:r>
      <w:r w:rsidR="00C954C1" w:rsidRPr="003E3518">
        <w:t xml:space="preserve"> for you this year</w:t>
      </w:r>
      <w:r w:rsidR="00607C8D" w:rsidRPr="003E3518">
        <w:t>,</w:t>
      </w:r>
      <w:r w:rsidR="00AD5499" w:rsidRPr="003E3518">
        <w:t xml:space="preserve"> or perhaps </w:t>
      </w:r>
      <w:r w:rsidR="00E34CF6" w:rsidRPr="003E3518">
        <w:t xml:space="preserve">a </w:t>
      </w:r>
      <w:r w:rsidR="00533F0E" w:rsidRPr="003E3518">
        <w:t xml:space="preserve">particular </w:t>
      </w:r>
      <w:r w:rsidR="00E34CF6" w:rsidRPr="003E3518">
        <w:t xml:space="preserve">tool </w:t>
      </w:r>
      <w:r w:rsidR="00D0575B" w:rsidRPr="003E3518">
        <w:t>work</w:t>
      </w:r>
      <w:r w:rsidR="00F078D3" w:rsidRPr="003E3518">
        <w:t>s</w:t>
      </w:r>
      <w:r w:rsidR="00D0575B" w:rsidRPr="003E3518">
        <w:t xml:space="preserve"> </w:t>
      </w:r>
      <w:r w:rsidR="00E34CF6" w:rsidRPr="003E3518">
        <w:t xml:space="preserve">for you in one situation </w:t>
      </w:r>
      <w:r w:rsidR="00F078D3" w:rsidRPr="003E3518">
        <w:t>but doesn’t</w:t>
      </w:r>
      <w:r w:rsidR="00F05BCE" w:rsidRPr="003E3518">
        <w:t xml:space="preserve"> meet </w:t>
      </w:r>
      <w:r w:rsidR="002A1B72" w:rsidRPr="003E3518">
        <w:t xml:space="preserve">your </w:t>
      </w:r>
      <w:r w:rsidR="00F05BCE" w:rsidRPr="003E3518">
        <w:t xml:space="preserve">need in another. </w:t>
      </w:r>
      <w:r w:rsidR="00D0575B" w:rsidRPr="003E3518">
        <w:t xml:space="preserve">You may </w:t>
      </w:r>
      <w:r w:rsidR="00E34CF6" w:rsidRPr="003E3518">
        <w:t xml:space="preserve">use some tools </w:t>
      </w:r>
      <w:r w:rsidR="002A1B72" w:rsidRPr="003E3518">
        <w:t>only occasionally,</w:t>
      </w:r>
      <w:r w:rsidR="00E34CF6" w:rsidRPr="003E3518">
        <w:t xml:space="preserve"> </w:t>
      </w:r>
      <w:r w:rsidR="00D0575B" w:rsidRPr="003E3518">
        <w:t>while</w:t>
      </w:r>
      <w:r w:rsidR="00E34CF6" w:rsidRPr="003E3518">
        <w:t xml:space="preserve"> other</w:t>
      </w:r>
      <w:r w:rsidRPr="003E3518">
        <w:t xml:space="preserve"> tools</w:t>
      </w:r>
      <w:r w:rsidR="00E34CF6" w:rsidRPr="003E3518">
        <w:t xml:space="preserve"> will become </w:t>
      </w:r>
      <w:r w:rsidRPr="003E3518">
        <w:t>your</w:t>
      </w:r>
      <w:r w:rsidR="00E34CF6" w:rsidRPr="003E3518">
        <w:t xml:space="preserve"> default choice</w:t>
      </w:r>
      <w:r w:rsidR="00F05BCE" w:rsidRPr="003E3518">
        <w:t xml:space="preserve">. </w:t>
      </w:r>
      <w:r w:rsidR="008E40C2" w:rsidRPr="003E3518">
        <w:t>When you use your tools to retrain and orient your soul</w:t>
      </w:r>
      <w:r w:rsidR="00600595" w:rsidRPr="003E3518">
        <w:t>,</w:t>
      </w:r>
      <w:r w:rsidR="008E40C2" w:rsidRPr="003E3518">
        <w:t xml:space="preserve"> you</w:t>
      </w:r>
      <w:r w:rsidR="001F2615" w:rsidRPr="003E3518">
        <w:t xml:space="preserve"> invite</w:t>
      </w:r>
      <w:r w:rsidR="000A7970" w:rsidRPr="003E3518">
        <w:t xml:space="preserve"> the Creation </w:t>
      </w:r>
      <w:r w:rsidR="00E34CF6" w:rsidRPr="003E3518">
        <w:t xml:space="preserve">to </w:t>
      </w:r>
      <w:r w:rsidR="00ED514D" w:rsidRPr="003E3518">
        <w:t xml:space="preserve">welcome </w:t>
      </w:r>
      <w:r w:rsidR="000A7970" w:rsidRPr="003E3518">
        <w:t xml:space="preserve">you as </w:t>
      </w:r>
      <w:r w:rsidR="00ED514D" w:rsidRPr="003E3518">
        <w:t>one of God’s creatures</w:t>
      </w:r>
      <w:r w:rsidR="000A7970" w:rsidRPr="003E3518">
        <w:t xml:space="preserve"> and </w:t>
      </w:r>
      <w:r w:rsidR="00454EB9" w:rsidRPr="003E3518">
        <w:t xml:space="preserve">to </w:t>
      </w:r>
      <w:r w:rsidR="000A7970" w:rsidRPr="003E3518">
        <w:t>support you</w:t>
      </w:r>
      <w:r w:rsidR="008E40C2" w:rsidRPr="003E3518">
        <w:t xml:space="preserve"> in your efforts</w:t>
      </w:r>
      <w:r w:rsidR="00600595" w:rsidRPr="003E3518">
        <w:t xml:space="preserve"> to fulfill your potential.</w:t>
      </w:r>
      <w:r w:rsidR="00E34CF6" w:rsidRPr="003E3518">
        <w:t xml:space="preserve"> </w:t>
      </w:r>
      <w:r w:rsidR="003A1809" w:rsidRPr="003E3518">
        <w:t>Together</w:t>
      </w:r>
      <w:r w:rsidR="00457ED2" w:rsidRPr="003E3518">
        <w:t>,</w:t>
      </w:r>
      <w:r w:rsidR="003A1809" w:rsidRPr="003E3518">
        <w:t xml:space="preserve"> y</w:t>
      </w:r>
      <w:r w:rsidR="00F05BCE" w:rsidRPr="003E3518">
        <w:t>ou</w:t>
      </w:r>
      <w:r w:rsidR="001F2615" w:rsidRPr="003E3518">
        <w:t xml:space="preserve"> </w:t>
      </w:r>
      <w:r w:rsidR="00F05BCE" w:rsidRPr="003E3518">
        <w:t>find out what</w:t>
      </w:r>
      <w:r w:rsidR="00600595" w:rsidRPr="003E3518">
        <w:t xml:space="preserve"> will</w:t>
      </w:r>
      <w:r w:rsidR="00F05BCE" w:rsidRPr="003E3518">
        <w:t xml:space="preserve"> work</w:t>
      </w:r>
      <w:r w:rsidRPr="003E3518">
        <w:t xml:space="preserve"> for you</w:t>
      </w:r>
      <w:r w:rsidR="00EB6F8A" w:rsidRPr="003E3518">
        <w:t xml:space="preserve"> today</w:t>
      </w:r>
      <w:r w:rsidR="00F05BCE" w:rsidRPr="003E3518">
        <w:t>.</w:t>
      </w:r>
    </w:p>
    <w:bookmarkEnd w:id="8"/>
    <w:p w14:paraId="203B4F2B" w14:textId="77777777" w:rsidR="00C06F5F" w:rsidRPr="003E3518" w:rsidRDefault="00C06F5F" w:rsidP="00EA423C">
      <w:pPr>
        <w:widowControl w:val="0"/>
        <w:spacing w:after="0" w:line="240" w:lineRule="auto"/>
        <w:jc w:val="both"/>
      </w:pPr>
    </w:p>
    <w:p w14:paraId="1E58E357" w14:textId="703E9A23" w:rsidR="00E34CF6" w:rsidRPr="003E3518" w:rsidRDefault="00AD5499" w:rsidP="00EA423C">
      <w:pPr>
        <w:widowControl w:val="0"/>
        <w:spacing w:after="0" w:line="240" w:lineRule="auto"/>
        <w:jc w:val="both"/>
      </w:pPr>
      <w:bookmarkStart w:id="9" w:name="_Hlk498047786"/>
      <w:r w:rsidRPr="003E3518">
        <w:t>The tools of meditation and prayer are essential</w:t>
      </w:r>
      <w:r w:rsidR="006D3B0B" w:rsidRPr="003E3518">
        <w:t xml:space="preserve"> for maintaining orientation and connection</w:t>
      </w:r>
      <w:r w:rsidR="00F05BCE" w:rsidRPr="003E3518">
        <w:t xml:space="preserve">. </w:t>
      </w:r>
      <w:r w:rsidR="00E34CF6" w:rsidRPr="003E3518">
        <w:t xml:space="preserve">Choose </w:t>
      </w:r>
      <w:r w:rsidR="006D3B0B" w:rsidRPr="003E3518">
        <w:t xml:space="preserve">a </w:t>
      </w:r>
      <w:r w:rsidR="00E34CF6" w:rsidRPr="003E3518">
        <w:t>meditatio</w:t>
      </w:r>
      <w:r w:rsidR="00F05BCE" w:rsidRPr="003E3518">
        <w:t>n practice that works for you</w:t>
      </w:r>
      <w:r w:rsidR="006D3B0B" w:rsidRPr="003E3518">
        <w:t xml:space="preserve"> and practice it every</w:t>
      </w:r>
      <w:r w:rsidR="00D02B3F" w:rsidRPr="003E3518">
        <w:t xml:space="preserve"> day</w:t>
      </w:r>
      <w:r w:rsidR="00F05BCE" w:rsidRPr="003E3518">
        <w:t xml:space="preserve"> for a month or for a year. </w:t>
      </w:r>
      <w:r w:rsidR="006D3B0B" w:rsidRPr="003E3518">
        <w:t xml:space="preserve">You can use </w:t>
      </w:r>
      <w:r w:rsidR="00E34CF6" w:rsidRPr="003E3518">
        <w:t>different practices in different situ</w:t>
      </w:r>
      <w:r w:rsidR="005754B3" w:rsidRPr="003E3518">
        <w:t>ations</w:t>
      </w:r>
      <w:r w:rsidR="0006653E" w:rsidRPr="003E3518">
        <w:t>,</w:t>
      </w:r>
      <w:r w:rsidR="005754B3" w:rsidRPr="003E3518">
        <w:t xml:space="preserve"> or </w:t>
      </w:r>
      <w:r w:rsidR="006D3B0B" w:rsidRPr="003E3518">
        <w:t xml:space="preserve">you can </w:t>
      </w:r>
      <w:r w:rsidR="005754B3" w:rsidRPr="003E3518">
        <w:t>c</w:t>
      </w:r>
      <w:r w:rsidR="00F05BCE" w:rsidRPr="003E3518">
        <w:t xml:space="preserve">ombine practices. </w:t>
      </w:r>
      <w:bookmarkEnd w:id="9"/>
      <w:r w:rsidR="00D02B3F" w:rsidRPr="003E3518">
        <w:t xml:space="preserve">Nancy </w:t>
      </w:r>
      <w:r w:rsidR="00E34CF6" w:rsidRPr="003E3518">
        <w:t>use</w:t>
      </w:r>
      <w:r w:rsidR="006D3B0B" w:rsidRPr="003E3518">
        <w:t>s</w:t>
      </w:r>
      <w:r w:rsidR="00E34CF6" w:rsidRPr="003E3518">
        <w:t xml:space="preserve"> the </w:t>
      </w:r>
      <w:r w:rsidR="00E34CF6" w:rsidRPr="003E3518">
        <w:rPr>
          <w:b/>
        </w:rPr>
        <w:t>Lectio</w:t>
      </w:r>
      <w:r w:rsidR="00E34CF6" w:rsidRPr="003E3518">
        <w:t xml:space="preserve"> </w:t>
      </w:r>
      <w:r w:rsidR="00EB6F8A" w:rsidRPr="003E3518">
        <w:rPr>
          <w:b/>
        </w:rPr>
        <w:t>Divina</w:t>
      </w:r>
      <w:r w:rsidR="00EB6F8A" w:rsidRPr="003E3518">
        <w:t xml:space="preserve"> </w:t>
      </w:r>
      <w:r w:rsidR="00E34CF6" w:rsidRPr="003E3518">
        <w:t>when a Bible passage stri</w:t>
      </w:r>
      <w:r w:rsidR="003619A2" w:rsidRPr="003E3518">
        <w:t xml:space="preserve">kes </w:t>
      </w:r>
      <w:r w:rsidR="00D02B3F" w:rsidRPr="003E3518">
        <w:t xml:space="preserve">her </w:t>
      </w:r>
      <w:r w:rsidR="003619A2" w:rsidRPr="003E3518">
        <w:t>in a meaningful</w:t>
      </w:r>
      <w:r w:rsidR="00F05BCE" w:rsidRPr="003E3518">
        <w:t xml:space="preserve"> way. </w:t>
      </w:r>
      <w:r w:rsidR="00D02B3F" w:rsidRPr="003E3518">
        <w:t xml:space="preserve">She </w:t>
      </w:r>
      <w:r w:rsidR="00C06F5F" w:rsidRPr="003E3518">
        <w:t>use</w:t>
      </w:r>
      <w:r w:rsidR="00D02B3F" w:rsidRPr="003E3518">
        <w:t>s</w:t>
      </w:r>
      <w:r w:rsidR="00C06F5F" w:rsidRPr="003E3518">
        <w:t xml:space="preserve"> the </w:t>
      </w:r>
      <w:r w:rsidR="00C06F5F" w:rsidRPr="003E3518">
        <w:rPr>
          <w:b/>
        </w:rPr>
        <w:t>Maranatha</w:t>
      </w:r>
      <w:r w:rsidR="00E34CF6" w:rsidRPr="003E3518">
        <w:t xml:space="preserve"> </w:t>
      </w:r>
      <w:r w:rsidR="006D3B0B" w:rsidRPr="003E3518">
        <w:rPr>
          <w:b/>
        </w:rPr>
        <w:t>M</w:t>
      </w:r>
      <w:r w:rsidR="00F05BCE" w:rsidRPr="003E3518">
        <w:rPr>
          <w:b/>
        </w:rPr>
        <w:t>editation</w:t>
      </w:r>
      <w:r w:rsidR="00F05BCE" w:rsidRPr="003E3518">
        <w:t xml:space="preserve"> when </w:t>
      </w:r>
      <w:r w:rsidR="00D02B3F" w:rsidRPr="003E3518">
        <w:t>she needs</w:t>
      </w:r>
      <w:r w:rsidR="00F05BCE" w:rsidRPr="003E3518">
        <w:t xml:space="preserve"> to rest</w:t>
      </w:r>
      <w:r w:rsidR="00926A95" w:rsidRPr="003E3518">
        <w:t xml:space="preserve"> or focus</w:t>
      </w:r>
      <w:r w:rsidR="00333305" w:rsidRPr="003E3518">
        <w:t xml:space="preserve">, and </w:t>
      </w:r>
      <w:r w:rsidR="008D7B4B" w:rsidRPr="003E3518">
        <w:t xml:space="preserve">if </w:t>
      </w:r>
      <w:r w:rsidR="00E34CF6" w:rsidRPr="003E3518">
        <w:t>situations come up</w:t>
      </w:r>
      <w:r w:rsidR="00F05BCE" w:rsidRPr="003E3518">
        <w:t xml:space="preserve"> that shock or trouble </w:t>
      </w:r>
      <w:r w:rsidR="00D02B3F" w:rsidRPr="003E3518">
        <w:t>her, she uses</w:t>
      </w:r>
      <w:r w:rsidR="00C06F5F" w:rsidRPr="003E3518">
        <w:t xml:space="preserve"> the </w:t>
      </w:r>
      <w:r w:rsidR="003A1809" w:rsidRPr="003E3518">
        <w:rPr>
          <w:b/>
        </w:rPr>
        <w:t>SAL</w:t>
      </w:r>
      <w:r w:rsidR="007F32C0" w:rsidRPr="003E3518">
        <w:rPr>
          <w:b/>
        </w:rPr>
        <w:t>T</w:t>
      </w:r>
      <w:r w:rsidR="00C06F5F" w:rsidRPr="003E3518">
        <w:rPr>
          <w:i/>
        </w:rPr>
        <w:t xml:space="preserve"> </w:t>
      </w:r>
      <w:r w:rsidR="006D3B0B" w:rsidRPr="003E3518">
        <w:rPr>
          <w:b/>
        </w:rPr>
        <w:t xml:space="preserve">Process </w:t>
      </w:r>
      <w:r w:rsidR="00C06F5F" w:rsidRPr="003E3518">
        <w:t>or</w:t>
      </w:r>
      <w:r w:rsidR="00EB6F8A" w:rsidRPr="003E3518">
        <w:rPr>
          <w:i/>
        </w:rPr>
        <w:t xml:space="preserve"> </w:t>
      </w:r>
      <w:r w:rsidR="00EB6F8A" w:rsidRPr="003E3518">
        <w:t xml:space="preserve">the </w:t>
      </w:r>
      <w:r w:rsidR="00EB6F8A" w:rsidRPr="003E3518">
        <w:rPr>
          <w:b/>
        </w:rPr>
        <w:t xml:space="preserve">3-Minute </w:t>
      </w:r>
      <w:r w:rsidR="00C06F5F" w:rsidRPr="003E3518">
        <w:rPr>
          <w:b/>
        </w:rPr>
        <w:t>Breathing Space</w:t>
      </w:r>
      <w:r w:rsidR="004F6786" w:rsidRPr="003E3518">
        <w:t>. W</w:t>
      </w:r>
      <w:r w:rsidR="00C06F5F" w:rsidRPr="003E3518">
        <w:t xml:space="preserve">hen </w:t>
      </w:r>
      <w:r w:rsidR="00D02B3F" w:rsidRPr="003E3518">
        <w:t>she experiences</w:t>
      </w:r>
      <w:r w:rsidR="00C06F5F" w:rsidRPr="003E3518">
        <w:t xml:space="preserve"> self-hate, the </w:t>
      </w:r>
      <w:r w:rsidR="00C06F5F" w:rsidRPr="003E3518">
        <w:rPr>
          <w:b/>
        </w:rPr>
        <w:t>Mercy</w:t>
      </w:r>
      <w:r w:rsidR="00C06F5F" w:rsidRPr="003E3518">
        <w:rPr>
          <w:i/>
        </w:rPr>
        <w:t xml:space="preserve"> </w:t>
      </w:r>
      <w:r w:rsidR="00C06F5F" w:rsidRPr="003E3518">
        <w:rPr>
          <w:b/>
        </w:rPr>
        <w:t>M</w:t>
      </w:r>
      <w:r w:rsidR="00E34CF6" w:rsidRPr="003E3518">
        <w:rPr>
          <w:b/>
        </w:rPr>
        <w:t>editation</w:t>
      </w:r>
      <w:r w:rsidR="00D02B3F" w:rsidRPr="003E3518">
        <w:rPr>
          <w:b/>
        </w:rPr>
        <w:t xml:space="preserve"> </w:t>
      </w:r>
      <w:r w:rsidR="00D02B3F" w:rsidRPr="003E3518">
        <w:t>is her first choice</w:t>
      </w:r>
      <w:r w:rsidR="00C06F5F" w:rsidRPr="003E3518">
        <w:t>.</w:t>
      </w:r>
      <w:r w:rsidR="00F05BCE" w:rsidRPr="003E3518">
        <w:t xml:space="preserve"> </w:t>
      </w:r>
      <w:r w:rsidR="00D02B3F" w:rsidRPr="003E3518">
        <w:t>Sometimes she</w:t>
      </w:r>
      <w:r w:rsidR="00A824DF" w:rsidRPr="003E3518">
        <w:t xml:space="preserve"> </w:t>
      </w:r>
      <w:r w:rsidR="000C228F" w:rsidRPr="003E3518">
        <w:t xml:space="preserve">uses </w:t>
      </w:r>
      <w:r w:rsidR="00A824DF" w:rsidRPr="003E3518">
        <w:t xml:space="preserve">the </w:t>
      </w:r>
      <w:r w:rsidR="00A824DF" w:rsidRPr="003E3518">
        <w:rPr>
          <w:b/>
        </w:rPr>
        <w:t>FAITH Process</w:t>
      </w:r>
      <w:r w:rsidR="008D145F" w:rsidRPr="003E3518">
        <w:t xml:space="preserve"> </w:t>
      </w:r>
      <w:r w:rsidR="00F11B16" w:rsidRPr="003E3518">
        <w:t xml:space="preserve">to explore </w:t>
      </w:r>
      <w:r w:rsidR="00457ED2" w:rsidRPr="003E3518">
        <w:t xml:space="preserve">and process </w:t>
      </w:r>
      <w:r w:rsidR="00F11B16" w:rsidRPr="003E3518">
        <w:t xml:space="preserve">an issue throughout the </w:t>
      </w:r>
      <w:r w:rsidR="00C94E51" w:rsidRPr="003E3518">
        <w:t>week. To</w:t>
      </w:r>
      <w:r w:rsidR="00F11B16" w:rsidRPr="003E3518">
        <w:t xml:space="preserve"> feed</w:t>
      </w:r>
      <w:r w:rsidR="008D145F" w:rsidRPr="003E3518">
        <w:t xml:space="preserve"> </w:t>
      </w:r>
      <w:r w:rsidR="00F11B16" w:rsidRPr="003E3518">
        <w:t xml:space="preserve">her </w:t>
      </w:r>
      <w:r w:rsidR="008D145F" w:rsidRPr="003E3518">
        <w:t>True Self from the S</w:t>
      </w:r>
      <w:r w:rsidR="005F045D" w:rsidRPr="003E3518">
        <w:t>pirit of God</w:t>
      </w:r>
      <w:r w:rsidR="00F11B16" w:rsidRPr="003E3518">
        <w:t>,</w:t>
      </w:r>
      <w:r w:rsidR="005F045D" w:rsidRPr="003E3518">
        <w:t xml:space="preserve"> </w:t>
      </w:r>
      <w:r w:rsidR="00F11B16" w:rsidRPr="003E3518">
        <w:t xml:space="preserve">she </w:t>
      </w:r>
      <w:r w:rsidR="005F045D" w:rsidRPr="003E3518">
        <w:t>use</w:t>
      </w:r>
      <w:r w:rsidR="00C94E51" w:rsidRPr="003E3518">
        <w:t>s</w:t>
      </w:r>
      <w:r w:rsidR="005F045D" w:rsidRPr="003E3518">
        <w:t xml:space="preserve"> breathing and mental stillness. </w:t>
      </w:r>
      <w:r w:rsidR="00EF45FA" w:rsidRPr="003E3518">
        <w:t>Nancy</w:t>
      </w:r>
      <w:r w:rsidR="00F11B16" w:rsidRPr="003E3518">
        <w:t xml:space="preserve"> keeps her</w:t>
      </w:r>
      <w:r w:rsidR="00E34CF6" w:rsidRPr="003E3518">
        <w:t xml:space="preserve"> m</w:t>
      </w:r>
      <w:r w:rsidR="00F05BCE" w:rsidRPr="003E3518">
        <w:t xml:space="preserve">editation toolbox open. </w:t>
      </w:r>
      <w:r w:rsidR="00EF45FA" w:rsidRPr="003E3518">
        <w:t>She</w:t>
      </w:r>
      <w:r w:rsidR="00F11B16" w:rsidRPr="003E3518">
        <w:t xml:space="preserve"> can </w:t>
      </w:r>
      <w:r w:rsidR="00E34CF6" w:rsidRPr="003E3518">
        <w:t xml:space="preserve">always find something </w:t>
      </w:r>
      <w:r w:rsidR="00EF45FA" w:rsidRPr="003E3518">
        <w:t xml:space="preserve">there </w:t>
      </w:r>
      <w:r w:rsidR="00F05BCE" w:rsidRPr="003E3518">
        <w:t xml:space="preserve">that meets </w:t>
      </w:r>
      <w:r w:rsidR="00F11B16" w:rsidRPr="003E3518">
        <w:t xml:space="preserve">her present </w:t>
      </w:r>
      <w:r w:rsidR="00F05BCE" w:rsidRPr="003E3518">
        <w:t xml:space="preserve">need. </w:t>
      </w:r>
    </w:p>
    <w:p w14:paraId="5316355B" w14:textId="77777777" w:rsidR="00C06F5F" w:rsidRPr="003E3518" w:rsidRDefault="00C06F5F" w:rsidP="00EA423C">
      <w:pPr>
        <w:spacing w:after="0" w:line="240" w:lineRule="auto"/>
        <w:jc w:val="both"/>
      </w:pPr>
    </w:p>
    <w:p w14:paraId="1609B91B" w14:textId="41CD88AF" w:rsidR="00C06F5F" w:rsidRPr="003E3518" w:rsidRDefault="00914968" w:rsidP="00EA423C">
      <w:pPr>
        <w:spacing w:after="0" w:line="240" w:lineRule="auto"/>
        <w:jc w:val="both"/>
      </w:pPr>
      <w:r w:rsidRPr="003E3518">
        <w:t xml:space="preserve">When Nancy is in a cycle of </w:t>
      </w:r>
      <w:r w:rsidRPr="003E3518">
        <w:rPr>
          <w:b/>
        </w:rPr>
        <w:t>Flow Pages</w:t>
      </w:r>
      <w:r w:rsidRPr="003E3518">
        <w:t xml:space="preserve">, she carries her notebook with her. </w:t>
      </w:r>
      <w:r w:rsidR="00C06F5F" w:rsidRPr="003E3518">
        <w:rPr>
          <w:b/>
        </w:rPr>
        <w:t>Flow Pages</w:t>
      </w:r>
      <w:r w:rsidR="001F2615" w:rsidRPr="003E3518">
        <w:t xml:space="preserve"> </w:t>
      </w:r>
      <w:r w:rsidRPr="003E3518">
        <w:t>act</w:t>
      </w:r>
      <w:r w:rsidR="001F2615" w:rsidRPr="003E3518">
        <w:t xml:space="preserve"> like </w:t>
      </w:r>
      <w:r w:rsidRPr="003E3518">
        <w:t xml:space="preserve">a </w:t>
      </w:r>
      <w:r w:rsidR="009B213B" w:rsidRPr="003E3518">
        <w:t>me</w:t>
      </w:r>
      <w:r w:rsidR="001F2615" w:rsidRPr="003E3518">
        <w:t xml:space="preserve">ntal drainage system. </w:t>
      </w:r>
      <w:r w:rsidR="008D145F" w:rsidRPr="003E3518">
        <w:t>Through writing</w:t>
      </w:r>
      <w:r w:rsidR="0080463F" w:rsidRPr="003E3518">
        <w:t>,</w:t>
      </w:r>
      <w:r w:rsidR="008D145F" w:rsidRPr="003E3518">
        <w:t xml:space="preserve"> </w:t>
      </w:r>
      <w:r w:rsidRPr="003E3518">
        <w:t xml:space="preserve">you </w:t>
      </w:r>
      <w:r w:rsidR="00F11B16" w:rsidRPr="003E3518">
        <w:t>get “stuff”</w:t>
      </w:r>
      <w:r w:rsidR="009B213B" w:rsidRPr="003E3518">
        <w:t xml:space="preserve"> </w:t>
      </w:r>
      <w:r w:rsidR="00F11B16" w:rsidRPr="003E3518">
        <w:t xml:space="preserve">out </w:t>
      </w:r>
      <w:r w:rsidR="009B213B" w:rsidRPr="003E3518">
        <w:t>of</w:t>
      </w:r>
      <w:r w:rsidR="001B6F36" w:rsidRPr="003E3518">
        <w:t xml:space="preserve"> </w:t>
      </w:r>
      <w:r w:rsidRPr="003E3518">
        <w:t xml:space="preserve">your </w:t>
      </w:r>
      <w:r w:rsidR="001F2615" w:rsidRPr="003E3518">
        <w:t>mind</w:t>
      </w:r>
      <w:r w:rsidR="001B6F36" w:rsidRPr="003E3518">
        <w:t xml:space="preserve"> and </w:t>
      </w:r>
      <w:r w:rsidR="00C55087" w:rsidRPr="003E3518">
        <w:t xml:space="preserve">drain </w:t>
      </w:r>
      <w:r w:rsidR="001B6F36" w:rsidRPr="003E3518">
        <w:t>it onto the</w:t>
      </w:r>
      <w:r w:rsidR="009B213B" w:rsidRPr="003E3518">
        <w:t xml:space="preserve"> paper. Getting th</w:t>
      </w:r>
      <w:r w:rsidR="00B638A9" w:rsidRPr="003E3518">
        <w:t>at stuff</w:t>
      </w:r>
      <w:r w:rsidR="009B213B" w:rsidRPr="003E3518">
        <w:t xml:space="preserve"> out</w:t>
      </w:r>
      <w:r w:rsidR="00F27743" w:rsidRPr="003E3518">
        <w:t xml:space="preserve"> helps stagnant energy </w:t>
      </w:r>
      <w:r w:rsidR="00380B6B" w:rsidRPr="003E3518">
        <w:t>start</w:t>
      </w:r>
      <w:r w:rsidR="00F27743" w:rsidRPr="003E3518">
        <w:t xml:space="preserve"> circulating again.</w:t>
      </w:r>
      <w:r w:rsidR="00833347" w:rsidRPr="003E3518">
        <w:t xml:space="preserve"> </w:t>
      </w:r>
      <w:bookmarkStart w:id="10" w:name="_Hlk89353900"/>
      <w:r w:rsidR="00A873C8" w:rsidRPr="003E3518">
        <w:t xml:space="preserve">You might find it tedious </w:t>
      </w:r>
      <w:r w:rsidR="00957240" w:rsidRPr="003E3518">
        <w:t xml:space="preserve">to use </w:t>
      </w:r>
      <w:r w:rsidR="00957240" w:rsidRPr="003E3518">
        <w:rPr>
          <w:b/>
          <w:bCs/>
        </w:rPr>
        <w:t>Flow Pages</w:t>
      </w:r>
      <w:r w:rsidR="00957240" w:rsidRPr="003E3518">
        <w:t xml:space="preserve"> to </w:t>
      </w:r>
      <w:r w:rsidR="00A873C8" w:rsidRPr="003E3518">
        <w:t>explore what you really want, feel, and think. Writing takes effort</w:t>
      </w:r>
      <w:r w:rsidR="00833347" w:rsidRPr="003E3518">
        <w:t xml:space="preserve"> and time; you h</w:t>
      </w:r>
      <w:r w:rsidR="00A873C8" w:rsidRPr="003E3518">
        <w:t>ave to slow down, and you may experience some self-hate. Your endurance in this</w:t>
      </w:r>
      <w:r w:rsidR="00A873C8" w:rsidRPr="003E3518" w:rsidDel="00F11B16">
        <w:t xml:space="preserve"> </w:t>
      </w:r>
      <w:r w:rsidR="00A873C8" w:rsidRPr="003E3518">
        <w:t xml:space="preserve">process </w:t>
      </w:r>
      <w:r w:rsidR="00A873C8" w:rsidRPr="003E3518" w:rsidDel="00F11B16">
        <w:t>becomes a karis</w:t>
      </w:r>
      <w:r w:rsidR="00A873C8" w:rsidRPr="003E3518" w:rsidDel="00F11B16">
        <w:rPr>
          <w:i/>
        </w:rPr>
        <w:t xml:space="preserve"> </w:t>
      </w:r>
      <w:r w:rsidR="00A873C8" w:rsidRPr="003E3518" w:rsidDel="00F11B16">
        <w:t>gift to God.</w:t>
      </w:r>
      <w:bookmarkEnd w:id="10"/>
    </w:p>
    <w:p w14:paraId="0E0EFA82" w14:textId="77777777" w:rsidR="00E34CF6" w:rsidRPr="003E3518" w:rsidRDefault="00E34CF6" w:rsidP="00EA423C">
      <w:pPr>
        <w:spacing w:after="0" w:line="240" w:lineRule="auto"/>
        <w:jc w:val="both"/>
      </w:pPr>
    </w:p>
    <w:p w14:paraId="6FACFB74" w14:textId="7C9C2C59" w:rsidR="004F6F42" w:rsidRPr="003E3518" w:rsidRDefault="00B01F9D" w:rsidP="00EA423C">
      <w:pPr>
        <w:spacing w:after="0" w:line="240" w:lineRule="auto"/>
        <w:jc w:val="both"/>
      </w:pPr>
      <w:bookmarkStart w:id="11" w:name="_Hlk498048424"/>
      <w:r w:rsidRPr="003E3518">
        <w:t xml:space="preserve">How would you respond to someone who shoots questions, opinions, and demands at you all day long but never stops to listen, think, or even breathe? </w:t>
      </w:r>
      <w:r w:rsidR="004F6F42" w:rsidRPr="003E3518" w:rsidDel="00A873C8">
        <w:t xml:space="preserve">Rather than </w:t>
      </w:r>
      <w:r w:rsidR="00B46771" w:rsidRPr="003E3518" w:rsidDel="00A873C8">
        <w:t>reducing prayer to</w:t>
      </w:r>
      <w:r w:rsidR="004F6F42" w:rsidRPr="003E3518" w:rsidDel="00A873C8">
        <w:t xml:space="preserve"> the </w:t>
      </w:r>
      <w:r w:rsidR="0080463F" w:rsidRPr="003E3518" w:rsidDel="00A873C8">
        <w:t xml:space="preserve">mindless and </w:t>
      </w:r>
      <w:r w:rsidR="004F6F42" w:rsidRPr="003E3518" w:rsidDel="00A873C8">
        <w:t>effortless</w:t>
      </w:r>
      <w:r w:rsidR="00C06F5F" w:rsidRPr="003E3518" w:rsidDel="00A873C8">
        <w:t xml:space="preserve"> comments </w:t>
      </w:r>
      <w:r w:rsidR="00A53440" w:rsidRPr="003E3518" w:rsidDel="00A873C8">
        <w:t xml:space="preserve">that </w:t>
      </w:r>
      <w:r w:rsidR="00B46771" w:rsidRPr="003E3518" w:rsidDel="00A873C8">
        <w:t>are often</w:t>
      </w:r>
      <w:r w:rsidR="00C06F5F" w:rsidRPr="003E3518" w:rsidDel="00A873C8">
        <w:t xml:space="preserve"> thrust</w:t>
      </w:r>
      <w:r w:rsidR="00F27743" w:rsidRPr="003E3518" w:rsidDel="00A873C8">
        <w:t xml:space="preserve"> at</w:t>
      </w:r>
      <w:r w:rsidR="001B6F36" w:rsidRPr="003E3518" w:rsidDel="00A873C8">
        <w:t xml:space="preserve"> God</w:t>
      </w:r>
      <w:r w:rsidR="004F6F42" w:rsidRPr="003E3518" w:rsidDel="00A873C8">
        <w:t xml:space="preserve"> throughout </w:t>
      </w:r>
      <w:r w:rsidR="00B46771" w:rsidRPr="003E3518" w:rsidDel="00A873C8">
        <w:t xml:space="preserve">the </w:t>
      </w:r>
      <w:r w:rsidR="004F6F42" w:rsidRPr="003E3518" w:rsidDel="00A873C8">
        <w:t xml:space="preserve">day, </w:t>
      </w:r>
      <w:r w:rsidR="00B638A9" w:rsidRPr="003E3518" w:rsidDel="00A873C8">
        <w:t>you might</w:t>
      </w:r>
      <w:r w:rsidR="004F6F42" w:rsidRPr="003E3518" w:rsidDel="00A873C8">
        <w:t xml:space="preserve"> </w:t>
      </w:r>
      <w:r w:rsidR="00B46771" w:rsidRPr="003E3518" w:rsidDel="00A873C8">
        <w:t xml:space="preserve">make a conscious effort to record what </w:t>
      </w:r>
      <w:r w:rsidR="00B638A9" w:rsidRPr="003E3518" w:rsidDel="00A873C8">
        <w:t>you</w:t>
      </w:r>
      <w:r w:rsidR="00B46771" w:rsidRPr="003E3518" w:rsidDel="00A873C8">
        <w:t xml:space="preserve"> are really thinking.</w:t>
      </w:r>
      <w:r w:rsidR="004F6F42" w:rsidRPr="003E3518" w:rsidDel="00A873C8">
        <w:t xml:space="preserve"> </w:t>
      </w:r>
      <w:r w:rsidR="00454EB9" w:rsidRPr="003E3518">
        <w:t>The process of w</w:t>
      </w:r>
      <w:r w:rsidR="001F2615" w:rsidRPr="003E3518">
        <w:t>riting trains you</w:t>
      </w:r>
      <w:r w:rsidR="004F6F42" w:rsidRPr="003E3518">
        <w:t xml:space="preserve"> to focus,</w:t>
      </w:r>
      <w:r w:rsidR="00521613" w:rsidRPr="003E3518">
        <w:t xml:space="preserve"> to</w:t>
      </w:r>
      <w:r w:rsidR="004F6F42" w:rsidRPr="003E3518">
        <w:t xml:space="preserve"> endure, and </w:t>
      </w:r>
      <w:r w:rsidR="00521613" w:rsidRPr="003E3518">
        <w:t xml:space="preserve">to </w:t>
      </w:r>
      <w:r w:rsidR="004F6F42" w:rsidRPr="003E3518">
        <w:t xml:space="preserve">think </w:t>
      </w:r>
      <w:r w:rsidR="001F2615" w:rsidRPr="003E3518">
        <w:t>about what you really</w:t>
      </w:r>
      <w:r w:rsidR="004F6F42" w:rsidRPr="003E3518">
        <w:t xml:space="preserve"> want. Before making a decision</w:t>
      </w:r>
      <w:r w:rsidR="00F11B16" w:rsidRPr="003E3518">
        <w:t>,</w:t>
      </w:r>
      <w:r w:rsidR="004F6F42" w:rsidRPr="003E3518">
        <w:t xml:space="preserve"> </w:t>
      </w:r>
      <w:r w:rsidR="00C94E51" w:rsidRPr="003E3518">
        <w:t>it’s a great idea</w:t>
      </w:r>
      <w:r w:rsidR="004F6F42" w:rsidRPr="003E3518">
        <w:t xml:space="preserve"> to stop and pray, but you might also</w:t>
      </w:r>
      <w:r w:rsidR="000A7970" w:rsidRPr="003E3518">
        <w:t xml:space="preserve"> want to</w:t>
      </w:r>
      <w:r w:rsidR="00F27743" w:rsidRPr="003E3518">
        <w:t xml:space="preserve"> stop and</w:t>
      </w:r>
      <w:r w:rsidR="004F6F42" w:rsidRPr="003E3518">
        <w:t xml:space="preserve"> write.</w:t>
      </w:r>
    </w:p>
    <w:bookmarkEnd w:id="11"/>
    <w:p w14:paraId="5A37941D" w14:textId="77777777" w:rsidR="00C06F5F" w:rsidRPr="003E3518" w:rsidRDefault="00C06F5F" w:rsidP="00EA423C">
      <w:pPr>
        <w:spacing w:after="0" w:line="240" w:lineRule="auto"/>
        <w:jc w:val="both"/>
      </w:pPr>
    </w:p>
    <w:p w14:paraId="213A09DC" w14:textId="627E01A3" w:rsidR="00F27743" w:rsidRPr="003E3518" w:rsidRDefault="00333305" w:rsidP="00EA423C">
      <w:pPr>
        <w:spacing w:after="0" w:line="240" w:lineRule="auto"/>
        <w:jc w:val="both"/>
      </w:pPr>
      <w:bookmarkStart w:id="12" w:name="_Hlk89354001"/>
      <w:bookmarkStart w:id="13" w:name="_Hlk498048455"/>
      <w:r w:rsidRPr="003E3518">
        <w:t xml:space="preserve">You can use your </w:t>
      </w:r>
      <w:r w:rsidRPr="003E3518">
        <w:rPr>
          <w:b/>
        </w:rPr>
        <w:t>Flow Pages</w:t>
      </w:r>
      <w:r w:rsidRPr="003E3518">
        <w:t xml:space="preserve"> as a way of talking to God. </w:t>
      </w:r>
      <w:bookmarkEnd w:id="12"/>
      <w:r w:rsidR="00F27743" w:rsidRPr="003E3518">
        <w:t xml:space="preserve">You can ask God a question or tell Him what is </w:t>
      </w:r>
      <w:r w:rsidR="00914968" w:rsidRPr="003E3518">
        <w:t>on</w:t>
      </w:r>
      <w:r w:rsidR="00F27743" w:rsidRPr="003E3518">
        <w:t xml:space="preserve"> your heart. Then you can</w:t>
      </w:r>
      <w:r w:rsidR="002F000E" w:rsidRPr="003E3518">
        <w:t xml:space="preserve"> mindfully</w:t>
      </w:r>
      <w:r w:rsidR="00F27743" w:rsidRPr="003E3518">
        <w:t xml:space="preserve"> write down what you think He might like to say to you. That would tell you a lot about who you think God is, wouldn’t it? You might also write down what you think someone you trust might say to you. This isn’t inspired Scriptur</w:t>
      </w:r>
      <w:r w:rsidR="000A7970" w:rsidRPr="003E3518">
        <w:t xml:space="preserve">e. </w:t>
      </w:r>
      <w:r w:rsidR="00E41293" w:rsidRPr="003E3518">
        <w:t>It’s</w:t>
      </w:r>
      <w:r w:rsidR="000A7970" w:rsidRPr="003E3518">
        <w:t xml:space="preserve"> just a way of accessing</w:t>
      </w:r>
      <w:r w:rsidR="00F27743" w:rsidRPr="003E3518">
        <w:t xml:space="preserve"> latent wisdom that you may not know you have.</w:t>
      </w:r>
    </w:p>
    <w:bookmarkEnd w:id="13"/>
    <w:p w14:paraId="4A98F0EC" w14:textId="77777777" w:rsidR="00C06F5F" w:rsidRPr="003E3518" w:rsidRDefault="00C06F5F" w:rsidP="00EA423C">
      <w:pPr>
        <w:spacing w:after="0" w:line="240" w:lineRule="auto"/>
        <w:jc w:val="both"/>
      </w:pPr>
    </w:p>
    <w:p w14:paraId="685F69D2" w14:textId="4A88C3C9" w:rsidR="002105A1" w:rsidRPr="003E3518" w:rsidRDefault="00E34CF6" w:rsidP="00EA423C">
      <w:pPr>
        <w:spacing w:after="0" w:line="240" w:lineRule="auto"/>
        <w:jc w:val="both"/>
      </w:pPr>
      <w:bookmarkStart w:id="14" w:name="_Hlk498048476"/>
      <w:r w:rsidRPr="003E3518">
        <w:t>This week</w:t>
      </w:r>
      <w:r w:rsidR="003910A2" w:rsidRPr="003E3518">
        <w:t>,</w:t>
      </w:r>
      <w:r w:rsidRPr="003E3518">
        <w:t xml:space="preserve"> use your </w:t>
      </w:r>
      <w:r w:rsidR="00C06F5F" w:rsidRPr="003E3518">
        <w:rPr>
          <w:b/>
        </w:rPr>
        <w:t>Flow Pages</w:t>
      </w:r>
      <w:r w:rsidRPr="003E3518">
        <w:t xml:space="preserve"> to ask. Do you remember the lesson on</w:t>
      </w:r>
      <w:r w:rsidR="0080463F" w:rsidRPr="003E3518">
        <w:t xml:space="preserve"> </w:t>
      </w:r>
      <w:r w:rsidR="003910A2" w:rsidRPr="003E3518">
        <w:t>A-S-K or</w:t>
      </w:r>
      <w:r w:rsidR="002105A1" w:rsidRPr="003E3518">
        <w:t xml:space="preserve"> Ask, Seek, Knock</w:t>
      </w:r>
      <w:r w:rsidR="005F045D" w:rsidRPr="003E3518">
        <w:t>?</w:t>
      </w:r>
      <w:r w:rsidR="002105A1" w:rsidRPr="003E3518">
        <w:t xml:space="preserve"> </w:t>
      </w:r>
      <w:r w:rsidR="005F045D" w:rsidRPr="003E3518">
        <w:t>I</w:t>
      </w:r>
      <w:r w:rsidR="002105A1" w:rsidRPr="003E3518">
        <w:t>n KF</w:t>
      </w:r>
      <w:r w:rsidR="00914968" w:rsidRPr="003E3518">
        <w:t>,</w:t>
      </w:r>
      <w:r w:rsidR="002105A1" w:rsidRPr="003E3518">
        <w:t xml:space="preserve"> we </w:t>
      </w:r>
      <w:r w:rsidR="003910A2" w:rsidRPr="003E3518">
        <w:t xml:space="preserve">also </w:t>
      </w:r>
      <w:r w:rsidR="00D54423" w:rsidRPr="003E3518">
        <w:t xml:space="preserve">learn </w:t>
      </w:r>
      <w:r w:rsidR="00EB6F8A" w:rsidRPr="003E3518">
        <w:t>to think</w:t>
      </w:r>
      <w:r w:rsidR="002105A1" w:rsidRPr="003E3518">
        <w:t xml:space="preserve"> </w:t>
      </w:r>
      <w:proofErr w:type="gramStart"/>
      <w:r w:rsidR="002105A1" w:rsidRPr="003E3518">
        <w:t>WAA</w:t>
      </w:r>
      <w:r w:rsidR="003910A2" w:rsidRPr="003E3518">
        <w:t>!—</w:t>
      </w:r>
      <w:proofErr w:type="gramEnd"/>
      <w:r w:rsidR="009B213B" w:rsidRPr="003E3518">
        <w:t>Words, Attitude, Action</w:t>
      </w:r>
      <w:r w:rsidR="005F045D" w:rsidRPr="003E3518">
        <w:t>.</w:t>
      </w:r>
      <w:r w:rsidR="009B213B" w:rsidRPr="003E3518">
        <w:t xml:space="preserve"> </w:t>
      </w:r>
      <w:r w:rsidR="001F2615" w:rsidRPr="003E3518">
        <w:t>Use writing to s</w:t>
      </w:r>
      <w:r w:rsidR="009B213B" w:rsidRPr="003E3518">
        <w:t xml:space="preserve">peak your reality to </w:t>
      </w:r>
      <w:r w:rsidR="003910A2" w:rsidRPr="003E3518">
        <w:t>God</w:t>
      </w:r>
      <w:r w:rsidR="009B213B" w:rsidRPr="003E3518">
        <w:t xml:space="preserve">. </w:t>
      </w:r>
      <w:r w:rsidRPr="003E3518">
        <w:t xml:space="preserve">Tell Him how you feel and what you think. </w:t>
      </w:r>
      <w:r w:rsidR="00FD5FD1" w:rsidRPr="003E3518">
        <w:t xml:space="preserve">Ask </w:t>
      </w:r>
      <w:r w:rsidR="009B213B" w:rsidRPr="003E3518">
        <w:t>God to simplify</w:t>
      </w:r>
      <w:r w:rsidR="001B6F36" w:rsidRPr="003E3518">
        <w:t xml:space="preserve"> and focus</w:t>
      </w:r>
      <w:r w:rsidR="009B213B" w:rsidRPr="003E3518">
        <w:t xml:space="preserve"> your life. Co-labor with Him by refusing to </w:t>
      </w:r>
      <w:r w:rsidR="00450979" w:rsidRPr="003E3518">
        <w:t>overcomplicate your life or get</w:t>
      </w:r>
      <w:r w:rsidR="009B213B" w:rsidRPr="003E3518">
        <w:t xml:space="preserve"> caught up in </w:t>
      </w:r>
      <w:r w:rsidR="001B6F36" w:rsidRPr="003E3518">
        <w:t>old habits</w:t>
      </w:r>
      <w:r w:rsidR="009B213B" w:rsidRPr="003E3518">
        <w:t xml:space="preserve">. </w:t>
      </w:r>
      <w:bookmarkStart w:id="15" w:name="_Hlk151872560"/>
      <w:r w:rsidR="009B213B" w:rsidRPr="003E3518">
        <w:t xml:space="preserve">Start purging your mind, </w:t>
      </w:r>
      <w:r w:rsidR="002774C5" w:rsidRPr="003E3518">
        <w:t xml:space="preserve">your </w:t>
      </w:r>
      <w:r w:rsidR="009B213B" w:rsidRPr="003E3518">
        <w:t xml:space="preserve">body, </w:t>
      </w:r>
      <w:r w:rsidR="002774C5" w:rsidRPr="003E3518">
        <w:t xml:space="preserve">your </w:t>
      </w:r>
      <w:r w:rsidR="009B213B" w:rsidRPr="003E3518">
        <w:t xml:space="preserve">relationships, </w:t>
      </w:r>
      <w:r w:rsidR="002774C5" w:rsidRPr="003E3518">
        <w:t xml:space="preserve">your </w:t>
      </w:r>
      <w:r w:rsidR="008D145F" w:rsidRPr="003E3518">
        <w:t xml:space="preserve">activities, </w:t>
      </w:r>
      <w:r w:rsidR="009B213B" w:rsidRPr="003E3518">
        <w:t xml:space="preserve">and </w:t>
      </w:r>
      <w:r w:rsidR="002774C5" w:rsidRPr="003E3518">
        <w:t xml:space="preserve">your </w:t>
      </w:r>
      <w:r w:rsidR="009B213B" w:rsidRPr="003E3518">
        <w:t xml:space="preserve">environment. </w:t>
      </w:r>
      <w:r w:rsidR="009663D9" w:rsidRPr="003E3518">
        <w:t xml:space="preserve">Try to identify anything that is left over from </w:t>
      </w:r>
      <w:r w:rsidR="00F27743" w:rsidRPr="003E3518">
        <w:t xml:space="preserve">the days of </w:t>
      </w:r>
      <w:r w:rsidR="009663D9" w:rsidRPr="003E3518">
        <w:t xml:space="preserve">your </w:t>
      </w:r>
      <w:r w:rsidR="00F27743" w:rsidRPr="003E3518">
        <w:t>Idol</w:t>
      </w:r>
      <w:r w:rsidR="001B6F36" w:rsidRPr="003E3518">
        <w:t xml:space="preserve"> Self</w:t>
      </w:r>
      <w:r w:rsidR="00E82E7A" w:rsidRPr="003E3518">
        <w:t>.</w:t>
      </w:r>
      <w:r w:rsidR="00F27743" w:rsidRPr="003E3518">
        <w:t xml:space="preserve"> </w:t>
      </w:r>
      <w:r w:rsidR="009B213B" w:rsidRPr="003E3518">
        <w:t xml:space="preserve">Use </w:t>
      </w:r>
      <w:r w:rsidR="00324AFE" w:rsidRPr="003E3518">
        <w:rPr>
          <w:b/>
        </w:rPr>
        <w:t>Flow P</w:t>
      </w:r>
      <w:r w:rsidR="00F27743" w:rsidRPr="003E3518">
        <w:rPr>
          <w:b/>
        </w:rPr>
        <w:t>ages</w:t>
      </w:r>
      <w:r w:rsidR="00F27743" w:rsidRPr="003E3518">
        <w:t xml:space="preserve"> to help you figure</w:t>
      </w:r>
      <w:r w:rsidR="009B213B" w:rsidRPr="003E3518">
        <w:t xml:space="preserve"> out</w:t>
      </w:r>
      <w:r w:rsidR="001F2615" w:rsidRPr="003E3518">
        <w:t xml:space="preserve"> what</w:t>
      </w:r>
      <w:r w:rsidR="00F27743" w:rsidRPr="003E3518">
        <w:t xml:space="preserve"> to let</w:t>
      </w:r>
      <w:r w:rsidR="001B6F36" w:rsidRPr="003E3518">
        <w:t xml:space="preserve"> </w:t>
      </w:r>
      <w:r w:rsidR="00F27743" w:rsidRPr="003E3518">
        <w:t>go</w:t>
      </w:r>
      <w:r w:rsidR="009B213B" w:rsidRPr="003E3518">
        <w:t xml:space="preserve">. </w:t>
      </w:r>
    </w:p>
    <w:bookmarkEnd w:id="14"/>
    <w:bookmarkEnd w:id="15"/>
    <w:p w14:paraId="2F6B8032" w14:textId="77777777" w:rsidR="00E34CF6" w:rsidRPr="003E3518" w:rsidRDefault="00E34CF6" w:rsidP="00EA423C">
      <w:pPr>
        <w:spacing w:after="0" w:line="240" w:lineRule="auto"/>
        <w:jc w:val="both"/>
      </w:pPr>
    </w:p>
    <w:p w14:paraId="4A21CF03" w14:textId="77777777" w:rsidR="002105A1" w:rsidRPr="003E3518" w:rsidRDefault="00F27743" w:rsidP="00EA423C">
      <w:pPr>
        <w:spacing w:after="0" w:line="240" w:lineRule="auto"/>
        <w:jc w:val="both"/>
      </w:pPr>
      <w:r w:rsidRPr="003E3518">
        <w:t xml:space="preserve">Our prayer might go something like this: </w:t>
      </w:r>
    </w:p>
    <w:p w14:paraId="0E0F7F8F" w14:textId="77777777" w:rsidR="002105A1" w:rsidRPr="003E3518" w:rsidRDefault="002105A1" w:rsidP="00EA423C">
      <w:pPr>
        <w:spacing w:after="0" w:line="240" w:lineRule="auto"/>
        <w:jc w:val="both"/>
      </w:pPr>
    </w:p>
    <w:p w14:paraId="039D3FC9" w14:textId="77777777" w:rsidR="00F27743" w:rsidRPr="003E3518" w:rsidRDefault="00F27743" w:rsidP="009C062E">
      <w:pPr>
        <w:spacing w:after="0" w:line="240" w:lineRule="auto"/>
        <w:jc w:val="center"/>
        <w:rPr>
          <w:i/>
        </w:rPr>
      </w:pPr>
      <w:r w:rsidRPr="003E3518">
        <w:rPr>
          <w:i/>
        </w:rPr>
        <w:t>Father, I am ready to clean out my life.</w:t>
      </w:r>
      <w:r w:rsidR="002105A1" w:rsidRPr="003E3518">
        <w:rPr>
          <w:i/>
        </w:rPr>
        <w:t xml:space="preserve"> (Repeat)</w:t>
      </w:r>
    </w:p>
    <w:p w14:paraId="4F969A86" w14:textId="77777777" w:rsidR="006E34C5" w:rsidRPr="003E3518" w:rsidRDefault="006E34C5" w:rsidP="00EA423C">
      <w:pPr>
        <w:spacing w:after="0" w:line="240" w:lineRule="auto"/>
        <w:jc w:val="both"/>
      </w:pPr>
    </w:p>
    <w:p w14:paraId="41191A3C" w14:textId="15D2B5D6" w:rsidR="005F045D" w:rsidRPr="003E3518" w:rsidRDefault="001F2615" w:rsidP="00EA423C">
      <w:pPr>
        <w:spacing w:after="0" w:line="240" w:lineRule="auto"/>
        <w:jc w:val="both"/>
      </w:pPr>
      <w:r w:rsidRPr="003E3518">
        <w:lastRenderedPageBreak/>
        <w:t>Take a deep breath.</w:t>
      </w:r>
    </w:p>
    <w:p w14:paraId="38A55D25" w14:textId="563F6D97" w:rsidR="00146CEE" w:rsidRPr="003E3518" w:rsidRDefault="00146CEE" w:rsidP="00146CEE">
      <w:pPr>
        <w:spacing w:after="0" w:line="240" w:lineRule="auto"/>
        <w:jc w:val="both"/>
        <w:rPr>
          <w:rFonts w:cstheme="minorHAnsi"/>
          <w:i/>
        </w:rPr>
      </w:pPr>
      <w:r w:rsidRPr="003E3518">
        <w:rPr>
          <w:rFonts w:cstheme="minorHAnsi"/>
          <w:i/>
        </w:rPr>
        <w:t>(If time permits, ask, “Does anyone have comments or questions about</w:t>
      </w:r>
      <w:r w:rsidR="002D36B6" w:rsidRPr="003E3518">
        <w:rPr>
          <w:rFonts w:cstheme="minorHAnsi"/>
          <w:i/>
        </w:rPr>
        <w:t xml:space="preserve"> the</w:t>
      </w:r>
      <w:r w:rsidRPr="003E3518">
        <w:rPr>
          <w:rFonts w:cstheme="minorHAnsi"/>
          <w:i/>
        </w:rPr>
        <w:t xml:space="preserve"> </w:t>
      </w:r>
      <w:r w:rsidR="00380B6B" w:rsidRPr="003E3518">
        <w:rPr>
          <w:rFonts w:cstheme="minorHAnsi"/>
          <w:i/>
        </w:rPr>
        <w:t>Toolbox</w:t>
      </w:r>
      <w:r w:rsidRPr="003E3518">
        <w:rPr>
          <w:rFonts w:cstheme="minorHAnsi"/>
          <w:i/>
        </w:rPr>
        <w:t>?”)</w:t>
      </w:r>
      <w:bookmarkStart w:id="16" w:name="_Hlk7030907"/>
    </w:p>
    <w:bookmarkEnd w:id="16"/>
    <w:p w14:paraId="270BD66B" w14:textId="77777777" w:rsidR="002F000E" w:rsidRPr="003E3518" w:rsidRDefault="002F000E" w:rsidP="00EA423C">
      <w:pPr>
        <w:spacing w:after="0" w:line="240" w:lineRule="auto"/>
        <w:jc w:val="both"/>
      </w:pPr>
    </w:p>
    <w:p w14:paraId="3B6CDDCF" w14:textId="77777777" w:rsidR="00285B9A" w:rsidRPr="003E3518" w:rsidRDefault="002105A1" w:rsidP="00EA423C">
      <w:pPr>
        <w:spacing w:after="0" w:line="240" w:lineRule="auto"/>
        <w:jc w:val="both"/>
        <w:rPr>
          <w:b/>
        </w:rPr>
      </w:pPr>
      <w:r w:rsidRPr="003E3518">
        <w:rPr>
          <w:b/>
        </w:rPr>
        <w:t>0:30</w:t>
      </w:r>
      <w:r w:rsidR="00285B9A" w:rsidRPr="003E3518">
        <w:rPr>
          <w:b/>
        </w:rPr>
        <w:tab/>
        <w:t>SHARING</w:t>
      </w:r>
    </w:p>
    <w:p w14:paraId="5A8625CA" w14:textId="77777777" w:rsidR="002105A1" w:rsidRPr="003E3518" w:rsidRDefault="002105A1" w:rsidP="00EA423C">
      <w:pPr>
        <w:spacing w:after="0" w:line="240" w:lineRule="auto"/>
        <w:jc w:val="both"/>
      </w:pPr>
    </w:p>
    <w:p w14:paraId="67649D2F" w14:textId="77777777" w:rsidR="00285B9A" w:rsidRPr="003E3518" w:rsidRDefault="002105A1" w:rsidP="00EA423C">
      <w:pPr>
        <w:spacing w:after="0" w:line="240" w:lineRule="auto"/>
        <w:jc w:val="both"/>
        <w:rPr>
          <w:b/>
        </w:rPr>
      </w:pPr>
      <w:r w:rsidRPr="003E3518">
        <w:rPr>
          <w:b/>
        </w:rPr>
        <w:t>1:00</w:t>
      </w:r>
      <w:r w:rsidR="00285B9A" w:rsidRPr="003E3518">
        <w:rPr>
          <w:b/>
        </w:rPr>
        <w:tab/>
        <w:t>BIBLE TEACHING</w:t>
      </w:r>
    </w:p>
    <w:p w14:paraId="19EEF602" w14:textId="77777777" w:rsidR="002105A1" w:rsidRPr="003E3518" w:rsidRDefault="002105A1" w:rsidP="00EA423C">
      <w:pPr>
        <w:spacing w:after="0" w:line="240" w:lineRule="auto"/>
        <w:jc w:val="both"/>
      </w:pPr>
    </w:p>
    <w:p w14:paraId="75C68724" w14:textId="734AAD81" w:rsidR="00F27743" w:rsidRPr="003E3518" w:rsidRDefault="00F343E1" w:rsidP="00EA423C">
      <w:pPr>
        <w:spacing w:after="0" w:line="240" w:lineRule="auto"/>
        <w:jc w:val="both"/>
      </w:pPr>
      <w:r w:rsidRPr="003E3518">
        <w:t>When people sign up for an immersion course</w:t>
      </w:r>
      <w:r w:rsidR="003910A2" w:rsidRPr="003E3518">
        <w:t xml:space="preserve">, </w:t>
      </w:r>
      <w:r w:rsidRPr="003E3518">
        <w:t>they immerse themselves in a</w:t>
      </w:r>
      <w:r w:rsidR="00F27743" w:rsidRPr="003E3518">
        <w:t xml:space="preserve"> langu</w:t>
      </w:r>
      <w:r w:rsidR="00095295" w:rsidRPr="003E3518">
        <w:t xml:space="preserve">age, </w:t>
      </w:r>
      <w:r w:rsidRPr="003E3518">
        <w:t xml:space="preserve">a </w:t>
      </w:r>
      <w:r w:rsidR="00095295" w:rsidRPr="003E3518">
        <w:t xml:space="preserve">culture, and </w:t>
      </w:r>
      <w:r w:rsidRPr="003E3518">
        <w:t xml:space="preserve">a </w:t>
      </w:r>
      <w:r w:rsidR="00095295" w:rsidRPr="003E3518">
        <w:t xml:space="preserve">way of life. </w:t>
      </w:r>
      <w:bookmarkStart w:id="17" w:name="_Hlk498048710"/>
      <w:r w:rsidR="006A070D" w:rsidRPr="003E3518">
        <w:t xml:space="preserve">Their </w:t>
      </w:r>
      <w:r w:rsidR="00FA2342" w:rsidRPr="003E3518">
        <w:t>primary goal</w:t>
      </w:r>
      <w:r w:rsidR="006A070D" w:rsidRPr="003E3518">
        <w:t xml:space="preserve"> is</w:t>
      </w:r>
      <w:r w:rsidR="00F27743" w:rsidRPr="003E3518">
        <w:t xml:space="preserve"> to b</w:t>
      </w:r>
      <w:r w:rsidRPr="003E3518">
        <w:t>ecome comfortable</w:t>
      </w:r>
      <w:r w:rsidR="003910A2" w:rsidRPr="003E3518">
        <w:t xml:space="preserve"> in a new way of living</w:t>
      </w:r>
      <w:r w:rsidR="0006653E" w:rsidRPr="003E3518">
        <w:t>,</w:t>
      </w:r>
      <w:r w:rsidR="00F27743" w:rsidRPr="003E3518">
        <w:t xml:space="preserve"> as quickly as </w:t>
      </w:r>
      <w:r w:rsidR="00450979" w:rsidRPr="003E3518">
        <w:t>possible.</w:t>
      </w:r>
      <w:r w:rsidR="00095295" w:rsidRPr="003E3518">
        <w:t xml:space="preserve"> </w:t>
      </w:r>
      <w:bookmarkEnd w:id="17"/>
      <w:r w:rsidR="001F2615" w:rsidRPr="003E3518">
        <w:t>In KF</w:t>
      </w:r>
      <w:r w:rsidR="00450979" w:rsidRPr="003E3518">
        <w:t>,</w:t>
      </w:r>
      <w:r w:rsidR="001F2615" w:rsidRPr="003E3518">
        <w:t xml:space="preserve"> we </w:t>
      </w:r>
      <w:r w:rsidR="008A21B0" w:rsidRPr="003E3518">
        <w:t>are</w:t>
      </w:r>
      <w:r w:rsidR="00D10837" w:rsidRPr="003E3518">
        <w:t xml:space="preserve"> immersing </w:t>
      </w:r>
      <w:r w:rsidR="008A21B0" w:rsidRPr="003E3518">
        <w:t xml:space="preserve">ourselves </w:t>
      </w:r>
      <w:r w:rsidR="00D10837" w:rsidRPr="003E3518">
        <w:t>in the</w:t>
      </w:r>
      <w:r w:rsidR="001F2615" w:rsidRPr="003E3518">
        <w:t xml:space="preserve"> better country</w:t>
      </w:r>
      <w:r w:rsidR="00D10837" w:rsidRPr="003E3518">
        <w:t xml:space="preserve"> of karis</w:t>
      </w:r>
      <w:r w:rsidR="00311F63" w:rsidRPr="003E3518">
        <w:t xml:space="preserve">. </w:t>
      </w:r>
      <w:r w:rsidR="00364430" w:rsidRPr="003E3518">
        <w:t>Like immigrants, w</w:t>
      </w:r>
      <w:r w:rsidR="00311F63" w:rsidRPr="003E3518">
        <w:t xml:space="preserve">e </w:t>
      </w:r>
      <w:r w:rsidR="008A21B0" w:rsidRPr="003E3518">
        <w:t xml:space="preserve">are </w:t>
      </w:r>
      <w:r w:rsidR="00311F63" w:rsidRPr="003E3518">
        <w:t xml:space="preserve">learning a new </w:t>
      </w:r>
      <w:r w:rsidR="008A21B0" w:rsidRPr="003E3518">
        <w:t>vocabulary</w:t>
      </w:r>
      <w:r w:rsidR="00311F63" w:rsidRPr="003E3518">
        <w:t>, a new culture</w:t>
      </w:r>
      <w:r w:rsidR="008A21B0" w:rsidRPr="003E3518">
        <w:t>,</w:t>
      </w:r>
      <w:r w:rsidR="00311F63" w:rsidRPr="003E3518">
        <w:t xml:space="preserve"> and a new way of life</w:t>
      </w:r>
      <w:r w:rsidR="00095295" w:rsidRPr="003E3518">
        <w:t xml:space="preserve">. </w:t>
      </w:r>
      <w:r w:rsidR="00311F63" w:rsidRPr="003E3518">
        <w:t xml:space="preserve">Learning new ways to live always involves suffering, but </w:t>
      </w:r>
      <w:r w:rsidRPr="003E3518">
        <w:t>it is productive</w:t>
      </w:r>
      <w:r w:rsidR="00A5011B" w:rsidRPr="003E3518">
        <w:t xml:space="preserve"> suffering</w:t>
      </w:r>
      <w:r w:rsidR="004B0C04" w:rsidRPr="003E3518">
        <w:t xml:space="preserve">. </w:t>
      </w:r>
      <w:r w:rsidR="00D54423" w:rsidRPr="003E3518">
        <w:t>When</w:t>
      </w:r>
      <w:r w:rsidR="008A21B0" w:rsidRPr="003E3518">
        <w:t>, however,</w:t>
      </w:r>
      <w:r w:rsidR="004B0C04" w:rsidRPr="003E3518">
        <w:t xml:space="preserve"> we</w:t>
      </w:r>
      <w:r w:rsidR="001F2615" w:rsidRPr="003E3518">
        <w:t xml:space="preserve"> dawdle and resist</w:t>
      </w:r>
      <w:r w:rsidR="004B0C04" w:rsidRPr="003E3518">
        <w:t xml:space="preserve"> our training</w:t>
      </w:r>
      <w:r w:rsidR="003910A2" w:rsidRPr="003E3518">
        <w:t>,</w:t>
      </w:r>
      <w:r w:rsidR="004B0C04" w:rsidRPr="003E3518">
        <w:t xml:space="preserve"> </w:t>
      </w:r>
      <w:r w:rsidR="00364430" w:rsidRPr="003E3518">
        <w:t>our suffering is</w:t>
      </w:r>
      <w:r w:rsidR="00F27743" w:rsidRPr="003E3518">
        <w:t xml:space="preserve"> </w:t>
      </w:r>
      <w:r w:rsidR="00364430" w:rsidRPr="003E3518">
        <w:t xml:space="preserve">lengthy and </w:t>
      </w:r>
      <w:r w:rsidR="008A21B0" w:rsidRPr="003E3518">
        <w:t>fatiguing</w:t>
      </w:r>
      <w:r w:rsidRPr="003E3518">
        <w:t>. We</w:t>
      </w:r>
      <w:r w:rsidR="001F2615" w:rsidRPr="003E3518">
        <w:t xml:space="preserve"> </w:t>
      </w:r>
      <w:r w:rsidR="006F1B65" w:rsidRPr="003E3518">
        <w:t>find ourselves in</w:t>
      </w:r>
      <w:r w:rsidR="001F2615" w:rsidRPr="003E3518">
        <w:t xml:space="preserve"> chronic</w:t>
      </w:r>
      <w:r w:rsidRPr="003E3518">
        <w:t xml:space="preserve"> </w:t>
      </w:r>
      <w:r w:rsidR="00F27743" w:rsidRPr="003E3518">
        <w:t>self-hate</w:t>
      </w:r>
      <w:r w:rsidR="001F2615" w:rsidRPr="003E3518">
        <w:t xml:space="preserve"> but without the skills</w:t>
      </w:r>
      <w:r w:rsidR="006F1B65" w:rsidRPr="003E3518">
        <w:t xml:space="preserve"> to deal with it</w:t>
      </w:r>
      <w:r w:rsidR="00D01D23" w:rsidRPr="003E3518">
        <w:t>, and we are torn by</w:t>
      </w:r>
      <w:r w:rsidR="00095295" w:rsidRPr="003E3518">
        <w:t xml:space="preserve"> </w:t>
      </w:r>
      <w:r w:rsidR="006A070D" w:rsidRPr="003E3518">
        <w:t>conflicting intentions</w:t>
      </w:r>
      <w:r w:rsidR="00914968" w:rsidRPr="003E3518">
        <w:t xml:space="preserve"> that create</w:t>
      </w:r>
      <w:r w:rsidR="00F27743" w:rsidRPr="003E3518">
        <w:t xml:space="preserve"> a double</w:t>
      </w:r>
      <w:r w:rsidR="009663D9" w:rsidRPr="003E3518">
        <w:t xml:space="preserve"> </w:t>
      </w:r>
      <w:r w:rsidR="00F27743" w:rsidRPr="003E3518">
        <w:t>mind</w:t>
      </w:r>
      <w:r w:rsidR="006A070D" w:rsidRPr="003E3518">
        <w:t>. Perhaps</w:t>
      </w:r>
      <w:r w:rsidR="006F1B65" w:rsidRPr="003E3518">
        <w:t xml:space="preserve"> worst of all, we build neuropathways of habitual </w:t>
      </w:r>
      <w:r w:rsidR="00F27743" w:rsidRPr="003E3518">
        <w:t>re</w:t>
      </w:r>
      <w:r w:rsidR="00095295" w:rsidRPr="003E3518">
        <w:t xml:space="preserve">sistance to </w:t>
      </w:r>
      <w:r w:rsidR="006F1B65" w:rsidRPr="003E3518">
        <w:t>further change or</w:t>
      </w:r>
      <w:r w:rsidR="008807C1" w:rsidRPr="003E3518">
        <w:t xml:space="preserve"> </w:t>
      </w:r>
      <w:r w:rsidR="00095295" w:rsidRPr="003E3518">
        <w:t xml:space="preserve">growth. </w:t>
      </w:r>
      <w:r w:rsidR="00F27743" w:rsidRPr="003E3518">
        <w:t>Our pride system calcifies</w:t>
      </w:r>
      <w:r w:rsidR="00A67259" w:rsidRPr="003E3518">
        <w:t>,</w:t>
      </w:r>
      <w:r w:rsidR="00F27743" w:rsidRPr="003E3518">
        <w:t xml:space="preserve"> and we find ourselves opposed by God and a</w:t>
      </w:r>
      <w:r w:rsidR="00095295" w:rsidRPr="003E3518">
        <w:t>t odds with our created design.</w:t>
      </w:r>
      <w:r w:rsidR="00F27743" w:rsidRPr="003E3518">
        <w:t xml:space="preserve"> Th</w:t>
      </w:r>
      <w:r w:rsidR="00D25378" w:rsidRPr="003E3518">
        <w:t>e C</w:t>
      </w:r>
      <w:r w:rsidRPr="003E3518">
        <w:t>reation cannot support us because</w:t>
      </w:r>
      <w:r w:rsidR="00F27743" w:rsidRPr="003E3518">
        <w:t xml:space="preserve"> we have stepped out of the flow.</w:t>
      </w:r>
    </w:p>
    <w:p w14:paraId="5C3B6C75" w14:textId="77777777" w:rsidR="00F343E1" w:rsidRPr="003E3518" w:rsidRDefault="00F343E1" w:rsidP="00EA423C">
      <w:pPr>
        <w:spacing w:after="0" w:line="240" w:lineRule="auto"/>
        <w:jc w:val="both"/>
      </w:pPr>
    </w:p>
    <w:p w14:paraId="6EBCB26C" w14:textId="77777777" w:rsidR="00F343E1" w:rsidRPr="003E3518" w:rsidRDefault="000E1BD7" w:rsidP="00EA423C">
      <w:pPr>
        <w:spacing w:after="0" w:line="240" w:lineRule="auto"/>
        <w:jc w:val="both"/>
      </w:pPr>
      <w:bookmarkStart w:id="18" w:name="_Hlk498049347"/>
      <w:r w:rsidRPr="003E3518">
        <w:t xml:space="preserve">This is </w:t>
      </w:r>
      <w:r w:rsidR="00F27743" w:rsidRPr="003E3518">
        <w:t>Nancy</w:t>
      </w:r>
      <w:r w:rsidRPr="003E3518">
        <w:t>’s</w:t>
      </w:r>
      <w:r w:rsidR="00F27743" w:rsidRPr="003E3518">
        <w:t xml:space="preserve"> translation </w:t>
      </w:r>
      <w:r w:rsidR="003910A2" w:rsidRPr="003E3518">
        <w:t xml:space="preserve">of </w:t>
      </w:r>
      <w:r w:rsidR="003910A2" w:rsidRPr="003E3518">
        <w:rPr>
          <w:b/>
        </w:rPr>
        <w:t>Romans 6:1–11</w:t>
      </w:r>
      <w:r w:rsidR="003910A2" w:rsidRPr="003E3518">
        <w:t xml:space="preserve">, </w:t>
      </w:r>
      <w:r w:rsidR="00F27743" w:rsidRPr="003E3518">
        <w:t>with a little paraphrase for clarity.</w:t>
      </w:r>
    </w:p>
    <w:bookmarkEnd w:id="18"/>
    <w:p w14:paraId="5815C4FB" w14:textId="77777777" w:rsidR="00E34CF6" w:rsidRPr="003E3518" w:rsidRDefault="00E34CF6" w:rsidP="00EA423C">
      <w:pPr>
        <w:spacing w:after="0" w:line="240" w:lineRule="auto"/>
        <w:jc w:val="both"/>
      </w:pPr>
    </w:p>
    <w:p w14:paraId="5632B2D0" w14:textId="0C08E1ED" w:rsidR="00E34CF6" w:rsidRPr="003E3518" w:rsidRDefault="000E1BD7" w:rsidP="009C062E">
      <w:pPr>
        <w:spacing w:after="0" w:line="240" w:lineRule="auto"/>
        <w:ind w:left="720" w:right="720"/>
        <w:jc w:val="both"/>
      </w:pPr>
      <w:bookmarkStart w:id="19" w:name="_Hlk498120547"/>
      <w:r w:rsidRPr="003E3518">
        <w:rPr>
          <w:vertAlign w:val="superscript"/>
        </w:rPr>
        <w:t>1</w:t>
      </w:r>
      <w:r w:rsidR="00E34CF6" w:rsidRPr="003E3518">
        <w:t xml:space="preserve">Are we to dawdle in </w:t>
      </w:r>
      <w:r w:rsidR="00095295" w:rsidRPr="003E3518">
        <w:t>misorientation</w:t>
      </w:r>
      <w:r w:rsidR="003910A2" w:rsidRPr="003E3518">
        <w:t>,</w:t>
      </w:r>
      <w:r w:rsidR="00095295" w:rsidRPr="003E3518">
        <w:t xml:space="preserve"> hoping to</w:t>
      </w:r>
      <w:r w:rsidR="00E34CF6" w:rsidRPr="003E3518">
        <w:t xml:space="preserve"> force God </w:t>
      </w:r>
      <w:r w:rsidR="00095295" w:rsidRPr="003E3518">
        <w:t>into giving us more</w:t>
      </w:r>
      <w:r w:rsidR="00F343E1" w:rsidRPr="003E3518">
        <w:t xml:space="preserve"> karis</w:t>
      </w:r>
      <w:r w:rsidR="00095295" w:rsidRPr="003E3518">
        <w:t xml:space="preserve"> gif</w:t>
      </w:r>
      <w:r w:rsidR="008807C1" w:rsidRPr="003E3518">
        <w:t>ts</w:t>
      </w:r>
      <w:r w:rsidR="00095295" w:rsidRPr="003E3518">
        <w:t xml:space="preserve">? </w:t>
      </w:r>
      <w:r w:rsidRPr="003E3518">
        <w:rPr>
          <w:vertAlign w:val="superscript"/>
        </w:rPr>
        <w:t>2</w:t>
      </w:r>
      <w:r w:rsidR="00095295" w:rsidRPr="003E3518">
        <w:t xml:space="preserve">Absolutely not! </w:t>
      </w:r>
      <w:r w:rsidR="00E34CF6" w:rsidRPr="003E3518">
        <w:t>How shall we, the same people who are dead to misorientation, find lif</w:t>
      </w:r>
      <w:r w:rsidR="00095295" w:rsidRPr="003E3518">
        <w:t xml:space="preserve">e in misorientation? </w:t>
      </w:r>
      <w:r w:rsidRPr="003E3518">
        <w:rPr>
          <w:vertAlign w:val="superscript"/>
        </w:rPr>
        <w:t>3</w:t>
      </w:r>
      <w:r w:rsidR="00095295" w:rsidRPr="003E3518">
        <w:t xml:space="preserve">Don’t you </w:t>
      </w:r>
      <w:r w:rsidR="00E34CF6" w:rsidRPr="003E3518">
        <w:t>realize tha</w:t>
      </w:r>
      <w:r w:rsidR="00095295" w:rsidRPr="003E3518">
        <w:t>t anyone who has</w:t>
      </w:r>
      <w:r w:rsidR="00E34CF6" w:rsidRPr="003E3518">
        <w:t xml:space="preserve"> been immersed into Christ Jesus ha</w:t>
      </w:r>
      <w:r w:rsidR="008F77A2" w:rsidRPr="003E3518">
        <w:t>s</w:t>
      </w:r>
      <w:r w:rsidR="00095295" w:rsidRPr="003E3518">
        <w:t xml:space="preserve"> been immersed into His death?</w:t>
      </w:r>
      <w:r w:rsidR="00F343E1" w:rsidRPr="003E3518">
        <w:t xml:space="preserve"> </w:t>
      </w:r>
      <w:r w:rsidRPr="003E3518">
        <w:rPr>
          <w:vertAlign w:val="superscript"/>
        </w:rPr>
        <w:t>4</w:t>
      </w:r>
      <w:r w:rsidR="00E34CF6" w:rsidRPr="003E3518">
        <w:t>Therefore, we have been buried with Him through immersion into death so that</w:t>
      </w:r>
      <w:r w:rsidR="00A6461A" w:rsidRPr="003E3518">
        <w:t xml:space="preserve"> we also might walk around </w:t>
      </w:r>
      <w:r w:rsidR="007274BF">
        <w:t xml:space="preserve">with Him </w:t>
      </w:r>
      <w:r w:rsidR="00A6461A" w:rsidRPr="003E3518">
        <w:t xml:space="preserve">in newness of </w:t>
      </w:r>
      <w:r w:rsidR="00A6461A" w:rsidRPr="007274BF">
        <w:t>life</w:t>
      </w:r>
      <w:r w:rsidR="002A75F6" w:rsidRPr="007274BF">
        <w:t>,</w:t>
      </w:r>
      <w:r w:rsidR="00E34CF6" w:rsidRPr="007274BF">
        <w:t xml:space="preserve"> just</w:t>
      </w:r>
      <w:r w:rsidR="00E34CF6" w:rsidRPr="003E3518">
        <w:t xml:space="preserve"> </w:t>
      </w:r>
      <w:r w:rsidR="002A75F6" w:rsidRPr="003E3518">
        <w:t xml:space="preserve">as </w:t>
      </w:r>
      <w:r w:rsidR="009663D9" w:rsidRPr="003E3518">
        <w:t>through the splendid revelation of the Father’s ability</w:t>
      </w:r>
      <w:r w:rsidR="001379DF" w:rsidRPr="003E3518">
        <w:t>,</w:t>
      </w:r>
      <w:r w:rsidR="009663D9" w:rsidRPr="003E3518">
        <w:t xml:space="preserve"> </w:t>
      </w:r>
      <w:r w:rsidR="00E34CF6" w:rsidRPr="003E3518">
        <w:t>Christ was raised</w:t>
      </w:r>
      <w:r w:rsidR="00311A30" w:rsidRPr="003E3518">
        <w:t xml:space="preserve"> up</w:t>
      </w:r>
      <w:r w:rsidR="00E34CF6" w:rsidRPr="003E3518">
        <w:t xml:space="preserve"> from</w:t>
      </w:r>
      <w:r w:rsidR="00095295" w:rsidRPr="003E3518">
        <w:t xml:space="preserve"> those that </w:t>
      </w:r>
      <w:r w:rsidR="00D25378" w:rsidRPr="003E3518">
        <w:t>are dead</w:t>
      </w:r>
      <w:r w:rsidR="00095295" w:rsidRPr="003E3518">
        <w:t xml:space="preserve">. </w:t>
      </w:r>
      <w:r w:rsidRPr="003E3518">
        <w:rPr>
          <w:vertAlign w:val="superscript"/>
        </w:rPr>
        <w:t>5</w:t>
      </w:r>
      <w:r w:rsidR="00095295" w:rsidRPr="003E3518">
        <w:t xml:space="preserve">Let me explain. </w:t>
      </w:r>
      <w:r w:rsidR="002A75F6" w:rsidRPr="003E3518">
        <w:t>If</w:t>
      </w:r>
      <w:r w:rsidR="0006653E" w:rsidRPr="003E3518">
        <w:t>, like seeds in the ground,</w:t>
      </w:r>
      <w:r w:rsidR="002A75F6" w:rsidRPr="003E3518">
        <w:t xml:space="preserve"> we </w:t>
      </w:r>
      <w:r w:rsidR="00860DF3" w:rsidRPr="003E3518">
        <w:t xml:space="preserve">have </w:t>
      </w:r>
      <w:r w:rsidR="002A75F6" w:rsidRPr="003E3518">
        <w:t xml:space="preserve">been </w:t>
      </w:r>
      <w:r w:rsidR="00E34CF6" w:rsidRPr="003E3518">
        <w:t>planted together with Christ</w:t>
      </w:r>
      <w:r w:rsidR="00095295" w:rsidRPr="003E3518">
        <w:t xml:space="preserve"> </w:t>
      </w:r>
      <w:r w:rsidR="00E34CF6" w:rsidRPr="003E3518">
        <w:t>in the likeness of His death</w:t>
      </w:r>
      <w:r w:rsidR="00B24206" w:rsidRPr="003E3518">
        <w:t xml:space="preserve">, it follows that </w:t>
      </w:r>
      <w:r w:rsidR="00833347" w:rsidRPr="003E3518">
        <w:t xml:space="preserve">like Him </w:t>
      </w:r>
      <w:r w:rsidR="00B24206" w:rsidRPr="003E3518">
        <w:t xml:space="preserve">we </w:t>
      </w:r>
      <w:r w:rsidR="00AA1968" w:rsidRPr="003E3518">
        <w:t xml:space="preserve">will be </w:t>
      </w:r>
      <w:r w:rsidR="00E34CF6" w:rsidRPr="003E3518">
        <w:t xml:space="preserve">raised in resurrection. </w:t>
      </w:r>
      <w:r w:rsidRPr="003E3518">
        <w:rPr>
          <w:vertAlign w:val="superscript"/>
        </w:rPr>
        <w:t>6</w:t>
      </w:r>
      <w:r w:rsidR="00E34CF6" w:rsidRPr="003E3518">
        <w:t>Knowing this</w:t>
      </w:r>
      <w:r w:rsidR="007808A6">
        <w:t xml:space="preserve">, </w:t>
      </w:r>
      <w:r w:rsidR="00E34CF6" w:rsidRPr="003E3518">
        <w:t>that our old identity was crucified with Him so that the Idol Self</w:t>
      </w:r>
      <w:r w:rsidR="0006653E" w:rsidRPr="003E3518">
        <w:t>—</w:t>
      </w:r>
      <w:r w:rsidR="00143028" w:rsidRPr="003E3518">
        <w:t xml:space="preserve">the whole body of misorientation—might be rendered entirely idle and without influence, and </w:t>
      </w:r>
      <w:r w:rsidR="00957240" w:rsidRPr="003E3518">
        <w:t xml:space="preserve">that </w:t>
      </w:r>
      <w:r w:rsidR="00143028" w:rsidRPr="003E3518">
        <w:t xml:space="preserve">we, </w:t>
      </w:r>
      <w:r w:rsidR="00957240" w:rsidRPr="003E3518">
        <w:t xml:space="preserve">having been </w:t>
      </w:r>
      <w:r w:rsidR="00143028" w:rsidRPr="003E3518">
        <w:t xml:space="preserve">liberated by that death, might no longer be forced to be the Idol’s slaves living misoriented lives. </w:t>
      </w:r>
      <w:r w:rsidRPr="003E3518">
        <w:rPr>
          <w:vertAlign w:val="superscript"/>
        </w:rPr>
        <w:t>7</w:t>
      </w:r>
      <w:r w:rsidRPr="003E3518">
        <w:t>Th</w:t>
      </w:r>
      <w:r w:rsidR="00095295" w:rsidRPr="003E3518">
        <w:t>ink of it this way. T</w:t>
      </w:r>
      <w:r w:rsidR="00E34CF6" w:rsidRPr="003E3518">
        <w:t>he one who has died has been set right</w:t>
      </w:r>
      <w:r w:rsidR="00D60A4F" w:rsidRPr="003E3518">
        <w:t>—</w:t>
      </w:r>
      <w:r w:rsidR="00E34CF6" w:rsidRPr="003E3518">
        <w:t xml:space="preserve">or </w:t>
      </w:r>
      <w:r w:rsidR="003860D2" w:rsidRPr="003E3518">
        <w:t xml:space="preserve">freed </w:t>
      </w:r>
      <w:r w:rsidR="00E34CF6" w:rsidRPr="003E3518">
        <w:t xml:space="preserve">from </w:t>
      </w:r>
      <w:r w:rsidRPr="003E3518">
        <w:t xml:space="preserve">slavery to misorientation. </w:t>
      </w:r>
      <w:r w:rsidRPr="003E3518">
        <w:rPr>
          <w:vertAlign w:val="superscript"/>
        </w:rPr>
        <w:t>8</w:t>
      </w:r>
      <w:r w:rsidR="00A56934" w:rsidRPr="003E3518">
        <w:t xml:space="preserve">If we have died with </w:t>
      </w:r>
      <w:proofErr w:type="gramStart"/>
      <w:r w:rsidR="00A56934" w:rsidRPr="003E3518">
        <w:t>Christ</w:t>
      </w:r>
      <w:r w:rsidR="00154D8C" w:rsidRPr="003E3518">
        <w:t>,</w:t>
      </w:r>
      <w:proofErr w:type="gramEnd"/>
      <w:r w:rsidR="00E34CF6" w:rsidRPr="003E3518">
        <w:t xml:space="preserve"> we can confidently trust that we also will live with Him. </w:t>
      </w:r>
      <w:r w:rsidRPr="003E3518">
        <w:rPr>
          <w:vertAlign w:val="superscript"/>
        </w:rPr>
        <w:t>9</w:t>
      </w:r>
      <w:r w:rsidR="00E34CF6" w:rsidRPr="003E3518">
        <w:t>Christ, havin</w:t>
      </w:r>
      <w:r w:rsidR="00095295" w:rsidRPr="003E3518">
        <w:t>g been raised from those that are dead</w:t>
      </w:r>
      <w:r w:rsidR="00154D8C" w:rsidRPr="003E3518">
        <w:t>,</w:t>
      </w:r>
      <w:r w:rsidR="00311A30" w:rsidRPr="003E3518">
        <w:t xml:space="preserve"> never dies again. W</w:t>
      </w:r>
      <w:r w:rsidR="00E34CF6" w:rsidRPr="003E3518">
        <w:t xml:space="preserve">e now understand that death is </w:t>
      </w:r>
      <w:r w:rsidR="0006653E" w:rsidRPr="003E3518">
        <w:t xml:space="preserve">no longer </w:t>
      </w:r>
      <w:r w:rsidR="00E34CF6" w:rsidRPr="003E3518">
        <w:t xml:space="preserve">master over Him, </w:t>
      </w:r>
      <w:r w:rsidR="00A56934" w:rsidRPr="003E3518">
        <w:t>so</w:t>
      </w:r>
      <w:r w:rsidR="00E34CF6" w:rsidRPr="003E3518">
        <w:t xml:space="preserve"> </w:t>
      </w:r>
      <w:r w:rsidR="00A56934" w:rsidRPr="003E3518">
        <w:t>we need</w:t>
      </w:r>
      <w:r w:rsidR="00E34CF6" w:rsidRPr="003E3518">
        <w:t xml:space="preserve"> no longer</w:t>
      </w:r>
      <w:r w:rsidR="00A56934" w:rsidRPr="003E3518">
        <w:t xml:space="preserve"> be</w:t>
      </w:r>
      <w:r w:rsidR="00E34CF6" w:rsidRPr="003E3518">
        <w:t xml:space="preserve"> enslaved by the </w:t>
      </w:r>
      <w:r w:rsidR="00095295" w:rsidRPr="003E3518">
        <w:t xml:space="preserve">fear of death. </w:t>
      </w:r>
      <w:r w:rsidRPr="003E3518">
        <w:rPr>
          <w:vertAlign w:val="superscript"/>
        </w:rPr>
        <w:t>10</w:t>
      </w:r>
      <w:r w:rsidR="00095295" w:rsidRPr="003E3518">
        <w:t xml:space="preserve">And not only this, </w:t>
      </w:r>
      <w:r w:rsidR="00E34CF6" w:rsidRPr="003E3518">
        <w:t>the deat</w:t>
      </w:r>
      <w:r w:rsidR="00311A30" w:rsidRPr="003E3518">
        <w:t>h that He died, He died once for</w:t>
      </w:r>
      <w:r w:rsidR="00A56934" w:rsidRPr="003E3518">
        <w:t xml:space="preserve"> misorientation</w:t>
      </w:r>
      <w:r w:rsidR="00D5292D" w:rsidRPr="003E3518">
        <w:t>,</w:t>
      </w:r>
      <w:r w:rsidR="00E34CF6" w:rsidRPr="003E3518">
        <w:t xml:space="preserve"> but the life that He lives, He lives</w:t>
      </w:r>
      <w:r w:rsidR="00A5011B" w:rsidRPr="003E3518">
        <w:t xml:space="preserve"> continually</w:t>
      </w:r>
      <w:r w:rsidR="00E34CF6" w:rsidRPr="003E3518">
        <w:t xml:space="preserve"> for God. </w:t>
      </w:r>
      <w:r w:rsidRPr="003E3518">
        <w:rPr>
          <w:vertAlign w:val="superscript"/>
        </w:rPr>
        <w:t>11</w:t>
      </w:r>
      <w:r w:rsidR="00E34CF6" w:rsidRPr="003E3518">
        <w:t xml:space="preserve">In the same way, take into account that in the register of life you are </w:t>
      </w:r>
      <w:r w:rsidR="00D25378" w:rsidRPr="003E3518">
        <w:t>entered as</w:t>
      </w:r>
      <w:r w:rsidR="00E34CF6" w:rsidRPr="003E3518">
        <w:t xml:space="preserve"> truly dead </w:t>
      </w:r>
      <w:r w:rsidR="008807C1" w:rsidRPr="003E3518">
        <w:t>to</w:t>
      </w:r>
      <w:r w:rsidR="00E34CF6" w:rsidRPr="003E3518">
        <w:t xml:space="preserve"> misorientation and</w:t>
      </w:r>
      <w:r w:rsidR="00A56934" w:rsidRPr="003E3518">
        <w:t xml:space="preserve">, </w:t>
      </w:r>
      <w:r w:rsidR="00A6461A" w:rsidRPr="003E3518">
        <w:t xml:space="preserve">in Christ Jesus, </w:t>
      </w:r>
      <w:r w:rsidR="00A56934" w:rsidRPr="003E3518">
        <w:t>as continu</w:t>
      </w:r>
      <w:r w:rsidR="00D25378" w:rsidRPr="003E3518">
        <w:t>ally</w:t>
      </w:r>
      <w:r w:rsidR="009E64BD" w:rsidRPr="003E3518">
        <w:t xml:space="preserve"> alive </w:t>
      </w:r>
      <w:r w:rsidR="008807C1" w:rsidRPr="003E3518">
        <w:t>to</w:t>
      </w:r>
      <w:r w:rsidR="009E64BD" w:rsidRPr="003E3518">
        <w:t xml:space="preserve"> God</w:t>
      </w:r>
      <w:r w:rsidR="00E34CF6" w:rsidRPr="003E3518">
        <w:t>.</w:t>
      </w:r>
    </w:p>
    <w:bookmarkEnd w:id="19"/>
    <w:p w14:paraId="7202C966" w14:textId="77777777" w:rsidR="00D02EAC" w:rsidRPr="003E3518" w:rsidRDefault="00D02EAC" w:rsidP="00EA423C">
      <w:pPr>
        <w:spacing w:after="0" w:line="240" w:lineRule="auto"/>
        <w:jc w:val="both"/>
      </w:pPr>
    </w:p>
    <w:p w14:paraId="6FF54736" w14:textId="47938EC7" w:rsidR="00D02EAC" w:rsidRPr="003E3518" w:rsidRDefault="00D02EAC" w:rsidP="00EA423C">
      <w:pPr>
        <w:spacing w:after="0" w:line="240" w:lineRule="auto"/>
        <w:jc w:val="both"/>
      </w:pPr>
      <w:r w:rsidRPr="003E3518">
        <w:t>Take</w:t>
      </w:r>
      <w:r w:rsidR="00143028" w:rsidRPr="003E3518">
        <w:t xml:space="preserve"> a</w:t>
      </w:r>
      <w:r w:rsidRPr="003E3518">
        <w:t xml:space="preserve"> deep breath.</w:t>
      </w:r>
    </w:p>
    <w:p w14:paraId="2FB9D7E2" w14:textId="77777777" w:rsidR="00F343E1" w:rsidRPr="003E3518" w:rsidRDefault="00F343E1" w:rsidP="00EA423C">
      <w:pPr>
        <w:widowControl w:val="0"/>
        <w:spacing w:after="0" w:line="240" w:lineRule="auto"/>
        <w:jc w:val="both"/>
      </w:pPr>
    </w:p>
    <w:p w14:paraId="079BB6EC" w14:textId="1CB8B168" w:rsidR="00311A30" w:rsidRPr="003E3518" w:rsidRDefault="00942143" w:rsidP="00EA423C">
      <w:pPr>
        <w:widowControl w:val="0"/>
        <w:spacing w:after="0" w:line="240" w:lineRule="auto"/>
        <w:jc w:val="both"/>
      </w:pPr>
      <w:bookmarkStart w:id="20" w:name="_Hlk498049475"/>
      <w:r w:rsidRPr="003E3518">
        <w:t xml:space="preserve">In Romans 6, Paul </w:t>
      </w:r>
      <w:r w:rsidR="006313FC" w:rsidRPr="003E3518">
        <w:t>invalidates</w:t>
      </w:r>
      <w:r w:rsidR="00A6461A" w:rsidRPr="003E3518">
        <w:t xml:space="preserve"> </w:t>
      </w:r>
      <w:r w:rsidRPr="003E3518">
        <w:t>all of our excuses for not living in newness of life. If we continue to dawdle in misorientation, enslaved by</w:t>
      </w:r>
      <w:r w:rsidR="00903BE3" w:rsidRPr="003E3518">
        <w:t xml:space="preserve"> our pride and</w:t>
      </w:r>
      <w:r w:rsidR="00A6461A" w:rsidRPr="003E3518">
        <w:t xml:space="preserve"> the</w:t>
      </w:r>
      <w:r w:rsidRPr="003E3518">
        <w:t xml:space="preserve"> fear of death, it is our own fault </w:t>
      </w:r>
      <w:r w:rsidR="0006653E" w:rsidRPr="003E3518">
        <w:t>if</w:t>
      </w:r>
      <w:r w:rsidRPr="003E3518">
        <w:t xml:space="preserve"> we suffer misoriented outcomes</w:t>
      </w:r>
      <w:r w:rsidR="00DB05D8" w:rsidRPr="003E3518">
        <w:t>. And the</w:t>
      </w:r>
      <w:r w:rsidRPr="003E3518">
        <w:t xml:space="preserve"> scary thing is this: we can dawdle until we die. God will let us do that.</w:t>
      </w:r>
    </w:p>
    <w:p w14:paraId="7BC52996" w14:textId="77777777" w:rsidR="00942143" w:rsidRPr="003E3518" w:rsidRDefault="00942143" w:rsidP="00EA423C">
      <w:pPr>
        <w:spacing w:after="0" w:line="240" w:lineRule="auto"/>
        <w:jc w:val="both"/>
      </w:pPr>
    </w:p>
    <w:p w14:paraId="460D718A" w14:textId="0D97CA5B" w:rsidR="009E1FAC" w:rsidRPr="003E3518" w:rsidRDefault="00A56934" w:rsidP="009E1FAC">
      <w:pPr>
        <w:spacing w:after="0" w:line="240" w:lineRule="auto"/>
        <w:jc w:val="both"/>
        <w:rPr>
          <w:rFonts w:cstheme="minorHAnsi"/>
        </w:rPr>
      </w:pPr>
      <w:r w:rsidRPr="003E3518">
        <w:lastRenderedPageBreak/>
        <w:t>But there is an exciting possibility here</w:t>
      </w:r>
      <w:r w:rsidR="009E64BD" w:rsidRPr="003E3518">
        <w:t xml:space="preserve">. </w:t>
      </w:r>
      <w:r w:rsidR="00D25378" w:rsidRPr="003E3518">
        <w:t>I</w:t>
      </w:r>
      <w:r w:rsidR="00E34CF6" w:rsidRPr="003E3518">
        <w:t xml:space="preserve">f you are in Christ, </w:t>
      </w:r>
      <w:r w:rsidR="009E64BD" w:rsidRPr="003E3518">
        <w:t>no matter how</w:t>
      </w:r>
      <w:r w:rsidR="00CE4794" w:rsidRPr="003E3518">
        <w:t xml:space="preserve"> young or old</w:t>
      </w:r>
      <w:r w:rsidR="00D453F1" w:rsidRPr="003E3518">
        <w:t xml:space="preserve">, tall or short, rich or poor, </w:t>
      </w:r>
      <w:r w:rsidR="008D7B4B" w:rsidRPr="003E3518">
        <w:t xml:space="preserve">or </w:t>
      </w:r>
      <w:r w:rsidR="00D453F1" w:rsidRPr="003E3518">
        <w:t>good or bad you are in this material world, and no matter what you</w:t>
      </w:r>
      <w:r w:rsidR="00DE555C" w:rsidRPr="003E3518">
        <w:t>r</w:t>
      </w:r>
      <w:r w:rsidR="00D453F1" w:rsidRPr="003E3518">
        <w:t xml:space="preserve"> background may be, </w:t>
      </w:r>
      <w:r w:rsidR="00E34CF6" w:rsidRPr="003E3518">
        <w:t>you h</w:t>
      </w:r>
      <w:r w:rsidR="009E64BD" w:rsidRPr="003E3518">
        <w:t>ave the amazing po</w:t>
      </w:r>
      <w:r w:rsidR="00311A30" w:rsidRPr="003E3518">
        <w:t xml:space="preserve">tential of </w:t>
      </w:r>
      <w:r w:rsidR="00163F3D" w:rsidRPr="003E3518">
        <w:t>His</w:t>
      </w:r>
      <w:r w:rsidR="00311A30" w:rsidRPr="003E3518">
        <w:t xml:space="preserve"> </w:t>
      </w:r>
      <w:r w:rsidR="009E1FAC" w:rsidRPr="003E3518">
        <w:t>resurrection</w:t>
      </w:r>
      <w:r w:rsidR="00311A30" w:rsidRPr="003E3518">
        <w:t xml:space="preserve"> </w:t>
      </w:r>
      <w:r w:rsidR="00154D8C" w:rsidRPr="003E3518">
        <w:t>life—</w:t>
      </w:r>
      <w:bookmarkEnd w:id="20"/>
      <w:r w:rsidR="009E1FAC" w:rsidRPr="003E3518">
        <w:rPr>
          <w:rFonts w:cstheme="minorHAnsi"/>
        </w:rPr>
        <w:t xml:space="preserve"> and you are in the process of learning how His life can work through you. </w:t>
      </w:r>
    </w:p>
    <w:p w14:paraId="0CC99E0B" w14:textId="77777777" w:rsidR="009E1FAC" w:rsidRPr="003E3518" w:rsidRDefault="009E1FAC" w:rsidP="009E1FAC">
      <w:pPr>
        <w:spacing w:after="0" w:line="240" w:lineRule="auto"/>
        <w:jc w:val="both"/>
        <w:rPr>
          <w:rFonts w:cstheme="minorHAnsi"/>
        </w:rPr>
      </w:pPr>
    </w:p>
    <w:p w14:paraId="4812B851" w14:textId="2173955A" w:rsidR="009E64BD" w:rsidRPr="003E3518" w:rsidRDefault="00154D8C" w:rsidP="00EA423C">
      <w:pPr>
        <w:spacing w:after="0" w:line="240" w:lineRule="auto"/>
        <w:jc w:val="both"/>
      </w:pPr>
      <w:r w:rsidRPr="003E3518">
        <w:t>Nancy’s translation of</w:t>
      </w:r>
      <w:r w:rsidR="00A56934" w:rsidRPr="003E3518">
        <w:t xml:space="preserve"> </w:t>
      </w:r>
      <w:r w:rsidRPr="003E3518">
        <w:t xml:space="preserve">Second </w:t>
      </w:r>
      <w:r w:rsidR="00A56934" w:rsidRPr="003E3518">
        <w:t>Corinthians 5:</w:t>
      </w:r>
      <w:r w:rsidR="00207D35" w:rsidRPr="003E3518">
        <w:t>17</w:t>
      </w:r>
      <w:r w:rsidR="008E743B" w:rsidRPr="003E3518">
        <w:t xml:space="preserve"> goes like this</w:t>
      </w:r>
      <w:r w:rsidR="00207D35" w:rsidRPr="003E3518">
        <w:t xml:space="preserve">: </w:t>
      </w:r>
      <w:bookmarkStart w:id="21" w:name="_Hlk7031659"/>
      <w:bookmarkStart w:id="22" w:name="_Hlk120873078"/>
      <w:r w:rsidR="00E34CF6" w:rsidRPr="003E3518">
        <w:rPr>
          <w:i/>
        </w:rPr>
        <w:t>“If anyone is in C</w:t>
      </w:r>
      <w:r w:rsidR="009E64BD" w:rsidRPr="003E3518">
        <w:rPr>
          <w:i/>
        </w:rPr>
        <w:t>hrist</w:t>
      </w:r>
      <w:r w:rsidRPr="003E3518">
        <w:rPr>
          <w:i/>
        </w:rPr>
        <w:t>,</w:t>
      </w:r>
      <w:r w:rsidR="009E64BD" w:rsidRPr="003E3518">
        <w:rPr>
          <w:i/>
        </w:rPr>
        <w:t xml:space="preserve"> </w:t>
      </w:r>
      <w:r w:rsidR="00457ED2" w:rsidRPr="003E3518">
        <w:rPr>
          <w:i/>
        </w:rPr>
        <w:t>that person is</w:t>
      </w:r>
      <w:r w:rsidR="009E64BD" w:rsidRPr="003E3518">
        <w:rPr>
          <w:i/>
        </w:rPr>
        <w:t xml:space="preserve"> a new creation. </w:t>
      </w:r>
      <w:r w:rsidR="00207D35" w:rsidRPr="003E3518">
        <w:rPr>
          <w:i/>
        </w:rPr>
        <w:t>All that has</w:t>
      </w:r>
      <w:r w:rsidR="00A56934" w:rsidRPr="003E3518">
        <w:rPr>
          <w:i/>
        </w:rPr>
        <w:t xml:space="preserve"> happened before has passed on</w:t>
      </w:r>
      <w:r w:rsidR="00E54330" w:rsidRPr="003E3518">
        <w:rPr>
          <w:i/>
        </w:rPr>
        <w:t>, and</w:t>
      </w:r>
      <w:r w:rsidR="00DB408F" w:rsidRPr="003E3518">
        <w:rPr>
          <w:i/>
        </w:rPr>
        <w:t>—</w:t>
      </w:r>
      <w:proofErr w:type="gramStart"/>
      <w:r w:rsidR="00163F3D" w:rsidRPr="003E3518">
        <w:rPr>
          <w:i/>
        </w:rPr>
        <w:t>look!—</w:t>
      </w:r>
      <w:proofErr w:type="gramEnd"/>
      <w:r w:rsidR="00163F3D" w:rsidRPr="003E3518">
        <w:rPr>
          <w:i/>
        </w:rPr>
        <w:t xml:space="preserve">everything </w:t>
      </w:r>
      <w:r w:rsidR="00E34CF6" w:rsidRPr="003E3518">
        <w:rPr>
          <w:i/>
        </w:rPr>
        <w:t>is new!”</w:t>
      </w:r>
      <w:r w:rsidR="005478D6" w:rsidRPr="003E3518">
        <w:rPr>
          <w:i/>
        </w:rPr>
        <w:t xml:space="preserve"> (Repeat)</w:t>
      </w:r>
      <w:bookmarkEnd w:id="21"/>
      <w:r w:rsidR="00AA7C6D" w:rsidRPr="003E3518">
        <w:rPr>
          <w:i/>
        </w:rPr>
        <w:t xml:space="preserve"> </w:t>
      </w:r>
      <w:bookmarkEnd w:id="22"/>
    </w:p>
    <w:p w14:paraId="1135E501" w14:textId="77777777" w:rsidR="00311A30" w:rsidRPr="003E3518" w:rsidRDefault="00311A30" w:rsidP="00EA423C">
      <w:pPr>
        <w:spacing w:after="0" w:line="240" w:lineRule="auto"/>
        <w:jc w:val="both"/>
      </w:pPr>
    </w:p>
    <w:p w14:paraId="5B9F0837" w14:textId="77777777" w:rsidR="00311A30" w:rsidRPr="003E3518" w:rsidRDefault="0005709F" w:rsidP="00EA423C">
      <w:pPr>
        <w:spacing w:after="0" w:line="240" w:lineRule="auto"/>
        <w:jc w:val="both"/>
      </w:pPr>
      <w:bookmarkStart w:id="23" w:name="_Hlk498049564"/>
      <w:r w:rsidRPr="003E3518">
        <w:t>God</w:t>
      </w:r>
      <w:r w:rsidR="009E64BD" w:rsidRPr="003E3518">
        <w:t xml:space="preserve"> invit</w:t>
      </w:r>
      <w:r w:rsidR="00A5011B" w:rsidRPr="003E3518">
        <w:t>es</w:t>
      </w:r>
      <w:r w:rsidR="00D25378" w:rsidRPr="003E3518">
        <w:t xml:space="preserve"> </w:t>
      </w:r>
      <w:r w:rsidR="000A54E0" w:rsidRPr="003E3518">
        <w:t xml:space="preserve">you </w:t>
      </w:r>
      <w:r w:rsidR="009E64BD" w:rsidRPr="003E3518">
        <w:t xml:space="preserve">to </w:t>
      </w:r>
      <w:r w:rsidR="008E743B" w:rsidRPr="003E3518">
        <w:t>experience</w:t>
      </w:r>
      <w:r w:rsidR="009C3172" w:rsidRPr="003E3518">
        <w:t xml:space="preserve"> </w:t>
      </w:r>
      <w:r w:rsidR="009E64BD" w:rsidRPr="003E3518">
        <w:t xml:space="preserve">the real glory of living in and </w:t>
      </w:r>
      <w:r w:rsidR="00E34CF6" w:rsidRPr="003E3518">
        <w:t>explorin</w:t>
      </w:r>
      <w:r w:rsidR="009E64BD" w:rsidRPr="003E3518">
        <w:t>g a whole new world of challenges</w:t>
      </w:r>
      <w:r w:rsidR="00E34CF6" w:rsidRPr="003E3518">
        <w:t xml:space="preserve"> and </w:t>
      </w:r>
      <w:r w:rsidR="009E64BD" w:rsidRPr="003E3518">
        <w:t xml:space="preserve">delights. </w:t>
      </w:r>
      <w:r w:rsidR="000A54E0" w:rsidRPr="003E3518">
        <w:t xml:space="preserve">With training, you can patiently cooperate with the Creator’s desire to resurrect your True Self into newness of life. </w:t>
      </w:r>
    </w:p>
    <w:bookmarkEnd w:id="23"/>
    <w:p w14:paraId="7F0B104D" w14:textId="77777777" w:rsidR="008E743B" w:rsidRPr="003E3518" w:rsidRDefault="008E743B" w:rsidP="00EA423C">
      <w:pPr>
        <w:spacing w:after="0" w:line="240" w:lineRule="auto"/>
        <w:jc w:val="both"/>
      </w:pPr>
    </w:p>
    <w:p w14:paraId="667D5082" w14:textId="77777777" w:rsidR="00311A30" w:rsidRPr="003E3518" w:rsidRDefault="00207D35" w:rsidP="00EA423C">
      <w:pPr>
        <w:spacing w:after="0" w:line="240" w:lineRule="auto"/>
        <w:jc w:val="both"/>
      </w:pPr>
      <w:r w:rsidRPr="003E3518">
        <w:t xml:space="preserve">Our prayer might go something like this: </w:t>
      </w:r>
    </w:p>
    <w:p w14:paraId="708672DA" w14:textId="77777777" w:rsidR="00311A30" w:rsidRPr="003E3518" w:rsidRDefault="00311A30" w:rsidP="00EA423C">
      <w:pPr>
        <w:spacing w:after="0" w:line="240" w:lineRule="auto"/>
        <w:jc w:val="both"/>
      </w:pPr>
    </w:p>
    <w:p w14:paraId="70F0F70D" w14:textId="10D1A07E" w:rsidR="00207D35" w:rsidRPr="003E3518" w:rsidRDefault="00207D35" w:rsidP="009C062E">
      <w:pPr>
        <w:spacing w:after="0" w:line="240" w:lineRule="auto"/>
        <w:jc w:val="center"/>
        <w:rPr>
          <w:i/>
        </w:rPr>
      </w:pPr>
      <w:r w:rsidRPr="003E3518">
        <w:rPr>
          <w:i/>
        </w:rPr>
        <w:t>Creator and God, lead me</w:t>
      </w:r>
      <w:r w:rsidR="009D4A77" w:rsidRPr="003E3518">
        <w:rPr>
          <w:i/>
        </w:rPr>
        <w:t xml:space="preserve"> in</w:t>
      </w:r>
      <w:r w:rsidRPr="003E3518">
        <w:rPr>
          <w:i/>
        </w:rPr>
        <w:t xml:space="preserve">to my resurrection. </w:t>
      </w:r>
      <w:r w:rsidR="000F65B9" w:rsidRPr="003E3518">
        <w:rPr>
          <w:i/>
        </w:rPr>
        <w:t>(Repeat)</w:t>
      </w:r>
    </w:p>
    <w:p w14:paraId="67429040" w14:textId="77777777" w:rsidR="001F2615" w:rsidRPr="003E3518" w:rsidRDefault="001F2615" w:rsidP="00EA423C">
      <w:pPr>
        <w:spacing w:after="0" w:line="240" w:lineRule="auto"/>
        <w:jc w:val="both"/>
      </w:pPr>
    </w:p>
    <w:p w14:paraId="7FA4E20E" w14:textId="77777777" w:rsidR="001F2615" w:rsidRPr="003E3518" w:rsidRDefault="001F2615" w:rsidP="00EA423C">
      <w:pPr>
        <w:spacing w:after="0" w:line="240" w:lineRule="auto"/>
        <w:jc w:val="both"/>
      </w:pPr>
      <w:r w:rsidRPr="003E3518">
        <w:t>Take a deep breath.</w:t>
      </w:r>
    </w:p>
    <w:p w14:paraId="3A964A39" w14:textId="24B3FF59" w:rsidR="00265A1F" w:rsidRPr="003E3518" w:rsidRDefault="00265A1F" w:rsidP="00265A1F">
      <w:pPr>
        <w:spacing w:after="0" w:line="240" w:lineRule="auto"/>
        <w:jc w:val="both"/>
        <w:rPr>
          <w:rFonts w:cstheme="minorHAnsi"/>
          <w:i/>
        </w:rPr>
      </w:pPr>
      <w:r w:rsidRPr="003E3518">
        <w:rPr>
          <w:rFonts w:cstheme="minorHAnsi"/>
          <w:i/>
        </w:rPr>
        <w:t>(If time permits, ask, “Does anyone have comments or questions about</w:t>
      </w:r>
      <w:r w:rsidR="002D36B6" w:rsidRPr="003E3518">
        <w:rPr>
          <w:rFonts w:cstheme="minorHAnsi"/>
          <w:i/>
        </w:rPr>
        <w:t xml:space="preserve"> the</w:t>
      </w:r>
      <w:r w:rsidRPr="003E3518">
        <w:rPr>
          <w:rFonts w:cstheme="minorHAnsi"/>
          <w:i/>
        </w:rPr>
        <w:t xml:space="preserve"> Bible teaching?”)</w:t>
      </w:r>
    </w:p>
    <w:p w14:paraId="3CED22F9" w14:textId="77777777" w:rsidR="00311A30" w:rsidRPr="003E3518" w:rsidRDefault="00311A30" w:rsidP="00EA423C">
      <w:pPr>
        <w:spacing w:after="0" w:line="240" w:lineRule="auto"/>
        <w:jc w:val="both"/>
      </w:pPr>
    </w:p>
    <w:p w14:paraId="70639215" w14:textId="77777777" w:rsidR="00285B9A" w:rsidRPr="003E3518" w:rsidRDefault="005A00C0" w:rsidP="00EA423C">
      <w:pPr>
        <w:spacing w:after="0" w:line="240" w:lineRule="auto"/>
        <w:jc w:val="both"/>
        <w:rPr>
          <w:b/>
        </w:rPr>
      </w:pPr>
      <w:r w:rsidRPr="003E3518">
        <w:rPr>
          <w:b/>
        </w:rPr>
        <w:t>1:10</w:t>
      </w:r>
      <w:r w:rsidR="00285B9A" w:rsidRPr="003E3518">
        <w:rPr>
          <w:b/>
        </w:rPr>
        <w:t xml:space="preserve"> </w:t>
      </w:r>
      <w:r w:rsidR="00285B9A" w:rsidRPr="003E3518">
        <w:rPr>
          <w:b/>
        </w:rPr>
        <w:tab/>
        <w:t>INTEGRATION</w:t>
      </w:r>
    </w:p>
    <w:p w14:paraId="36E8117C" w14:textId="77777777" w:rsidR="00311A30" w:rsidRPr="003E3518" w:rsidRDefault="00311A30" w:rsidP="00EA423C">
      <w:pPr>
        <w:spacing w:after="0" w:line="240" w:lineRule="auto"/>
        <w:jc w:val="both"/>
      </w:pPr>
    </w:p>
    <w:p w14:paraId="7FF3A493" w14:textId="6F775965" w:rsidR="00311A30" w:rsidRPr="003E3518" w:rsidRDefault="00A5011B" w:rsidP="00EA423C">
      <w:pPr>
        <w:spacing w:after="0" w:line="240" w:lineRule="auto"/>
        <w:jc w:val="both"/>
      </w:pPr>
      <w:r w:rsidRPr="003E3518">
        <w:t>Sip</w:t>
      </w:r>
      <w:r w:rsidR="003D5C6D" w:rsidRPr="003E3518">
        <w:t xml:space="preserve"> </w:t>
      </w:r>
      <w:r w:rsidR="004A3777" w:rsidRPr="003E3518">
        <w:t xml:space="preserve">some </w:t>
      </w:r>
      <w:r w:rsidR="009C3172" w:rsidRPr="003E3518">
        <w:t>purified</w:t>
      </w:r>
      <w:r w:rsidR="001F2615" w:rsidRPr="003E3518">
        <w:t xml:space="preserve"> </w:t>
      </w:r>
      <w:r w:rsidR="004A3777" w:rsidRPr="003E3518">
        <w:t xml:space="preserve">water and </w:t>
      </w:r>
      <w:r w:rsidRPr="003E3518">
        <w:t>prepare</w:t>
      </w:r>
      <w:r w:rsidR="00104E32" w:rsidRPr="003E3518">
        <w:t xml:space="preserve"> to take some notes. </w:t>
      </w:r>
      <w:r w:rsidR="00771865" w:rsidRPr="003E3518">
        <w:t>Assume</w:t>
      </w:r>
      <w:r w:rsidR="00311A30" w:rsidRPr="003E3518">
        <w:t xml:space="preserve"> your meditation posture</w:t>
      </w:r>
      <w:r w:rsidR="009C3172" w:rsidRPr="003E3518">
        <w:t>,</w:t>
      </w:r>
      <w:r w:rsidR="00311A30" w:rsidRPr="003E3518">
        <w:t xml:space="preserve"> and breathe. </w:t>
      </w:r>
      <w:r w:rsidR="009C3172" w:rsidRPr="003E3518">
        <w:rPr>
          <w:i/>
        </w:rPr>
        <w:t>(Pause</w:t>
      </w:r>
      <w:r w:rsidR="00163F3D" w:rsidRPr="003E3518">
        <w:rPr>
          <w:i/>
        </w:rPr>
        <w:t xml:space="preserve"> for</w:t>
      </w:r>
      <w:r w:rsidR="009C3172" w:rsidRPr="003E3518">
        <w:rPr>
          <w:i/>
        </w:rPr>
        <w:t xml:space="preserve"> 1</w:t>
      </w:r>
      <w:r w:rsidR="00311A30" w:rsidRPr="003E3518">
        <w:rPr>
          <w:i/>
        </w:rPr>
        <w:t>0 seconds)</w:t>
      </w:r>
    </w:p>
    <w:p w14:paraId="40FD9623" w14:textId="77777777" w:rsidR="004A3777" w:rsidRPr="003E3518" w:rsidRDefault="004A3777" w:rsidP="00EA423C">
      <w:pPr>
        <w:spacing w:after="0" w:line="240" w:lineRule="auto"/>
        <w:jc w:val="both"/>
      </w:pPr>
    </w:p>
    <w:p w14:paraId="5B758492" w14:textId="6A274317" w:rsidR="00D13F70" w:rsidRPr="003E3518" w:rsidRDefault="00CC5D66" w:rsidP="00EA423C">
      <w:pPr>
        <w:spacing w:after="0" w:line="240" w:lineRule="auto"/>
        <w:jc w:val="both"/>
        <w:rPr>
          <w:i/>
        </w:rPr>
      </w:pPr>
      <w:r w:rsidRPr="003E3518">
        <w:t>Here is o</w:t>
      </w:r>
      <w:r w:rsidR="00D13F70" w:rsidRPr="003E3518">
        <w:t>ur</w:t>
      </w:r>
      <w:r w:rsidRPr="003E3518">
        <w:t xml:space="preserve"> integration focus</w:t>
      </w:r>
      <w:r w:rsidR="00D13F70" w:rsidRPr="003E3518">
        <w:t>:</w:t>
      </w:r>
      <w:r w:rsidR="00207D35" w:rsidRPr="003E3518">
        <w:t xml:space="preserve"> </w:t>
      </w:r>
      <w:r w:rsidR="00207D35" w:rsidRPr="003E3518">
        <w:rPr>
          <w:i/>
        </w:rPr>
        <w:t>Consider walking</w:t>
      </w:r>
      <w:r w:rsidR="000C3EAC" w:rsidRPr="003E3518">
        <w:rPr>
          <w:i/>
        </w:rPr>
        <w:t xml:space="preserve"> around</w:t>
      </w:r>
      <w:r w:rsidR="00207D35" w:rsidRPr="003E3518">
        <w:rPr>
          <w:i/>
        </w:rPr>
        <w:t xml:space="preserve"> in newness of life.</w:t>
      </w:r>
      <w:r w:rsidR="00207D35" w:rsidRPr="003E3518">
        <w:t xml:space="preserve"> </w:t>
      </w:r>
      <w:r w:rsidR="000F65B9" w:rsidRPr="003E3518">
        <w:rPr>
          <w:i/>
        </w:rPr>
        <w:t>(Repeat)</w:t>
      </w:r>
      <w:r w:rsidR="00311A30" w:rsidRPr="003E3518">
        <w:rPr>
          <w:i/>
        </w:rPr>
        <w:t xml:space="preserve"> (Pause</w:t>
      </w:r>
      <w:r w:rsidR="009C3172" w:rsidRPr="003E3518">
        <w:rPr>
          <w:i/>
        </w:rPr>
        <w:t xml:space="preserve"> </w:t>
      </w:r>
      <w:r w:rsidR="00163F3D" w:rsidRPr="003E3518">
        <w:rPr>
          <w:i/>
        </w:rPr>
        <w:t xml:space="preserve">for </w:t>
      </w:r>
      <w:r w:rsidR="009C3172" w:rsidRPr="003E3518">
        <w:rPr>
          <w:i/>
        </w:rPr>
        <w:t>30 seconds</w:t>
      </w:r>
      <w:r w:rsidR="00311A30" w:rsidRPr="003E3518">
        <w:rPr>
          <w:i/>
        </w:rPr>
        <w:t>)</w:t>
      </w:r>
    </w:p>
    <w:p w14:paraId="466BB64C" w14:textId="77777777" w:rsidR="00104E32" w:rsidRPr="003E3518" w:rsidRDefault="00104E32" w:rsidP="00EA423C">
      <w:pPr>
        <w:spacing w:after="0" w:line="240" w:lineRule="auto"/>
        <w:jc w:val="both"/>
      </w:pPr>
    </w:p>
    <w:p w14:paraId="2D3D529C" w14:textId="77777777" w:rsidR="00104E32" w:rsidRPr="003E3518" w:rsidRDefault="00104E32" w:rsidP="00EA423C">
      <w:pPr>
        <w:spacing w:after="0" w:line="240" w:lineRule="auto"/>
        <w:jc w:val="both"/>
        <w:rPr>
          <w:b/>
        </w:rPr>
      </w:pPr>
      <w:r w:rsidRPr="003E3518">
        <w:rPr>
          <w:b/>
        </w:rPr>
        <w:t>The FAITH Process</w:t>
      </w:r>
    </w:p>
    <w:p w14:paraId="2496EBB6" w14:textId="77777777" w:rsidR="00771865" w:rsidRPr="003E3518" w:rsidRDefault="00771865" w:rsidP="00EA423C">
      <w:pPr>
        <w:spacing w:after="0" w:line="240" w:lineRule="auto"/>
        <w:jc w:val="both"/>
      </w:pPr>
    </w:p>
    <w:p w14:paraId="4CDD7211" w14:textId="77777777" w:rsidR="00311A30" w:rsidRPr="003E3518" w:rsidRDefault="00A5011B" w:rsidP="00EA423C">
      <w:pPr>
        <w:spacing w:after="0" w:line="240" w:lineRule="auto"/>
        <w:jc w:val="both"/>
        <w:rPr>
          <w:b/>
        </w:rPr>
      </w:pPr>
      <w:r w:rsidRPr="003E3518">
        <w:rPr>
          <w:b/>
        </w:rPr>
        <w:t>Feelings</w:t>
      </w:r>
    </w:p>
    <w:p w14:paraId="666DE4EB" w14:textId="08F0C25D" w:rsidR="00311A30" w:rsidRPr="003E3518" w:rsidRDefault="00311A30" w:rsidP="00EA423C">
      <w:pPr>
        <w:spacing w:after="0" w:line="240" w:lineRule="auto"/>
        <w:jc w:val="both"/>
        <w:rPr>
          <w:i/>
        </w:rPr>
      </w:pPr>
      <w:r w:rsidRPr="003E3518">
        <w:t xml:space="preserve">As you </w:t>
      </w:r>
      <w:r w:rsidRPr="003E3518">
        <w:rPr>
          <w:i/>
        </w:rPr>
        <w:t>consider walking</w:t>
      </w:r>
      <w:r w:rsidR="000C3EAC" w:rsidRPr="003E3518">
        <w:rPr>
          <w:i/>
        </w:rPr>
        <w:t xml:space="preserve"> around</w:t>
      </w:r>
      <w:r w:rsidRPr="003E3518">
        <w:rPr>
          <w:i/>
        </w:rPr>
        <w:t xml:space="preserve"> in newness of life</w:t>
      </w:r>
      <w:r w:rsidRPr="003E3518">
        <w:softHyphen/>
        <w:t xml:space="preserve">, how does it feel? </w:t>
      </w:r>
      <w:r w:rsidRPr="003E3518">
        <w:rPr>
          <w:i/>
        </w:rPr>
        <w:t xml:space="preserve">(Pause) </w:t>
      </w:r>
      <w:r w:rsidR="000C3EAC" w:rsidRPr="003E3518">
        <w:t>Recognize</w:t>
      </w:r>
      <w:r w:rsidR="00A25A17" w:rsidRPr="003E3518">
        <w:t xml:space="preserve"> with compassion</w:t>
      </w:r>
      <w:r w:rsidR="001F2615" w:rsidRPr="003E3518">
        <w:t xml:space="preserve"> whatever you are experiencing</w:t>
      </w:r>
      <w:r w:rsidR="009C3172" w:rsidRPr="003E3518">
        <w:t>,</w:t>
      </w:r>
      <w:r w:rsidR="000C3EAC" w:rsidRPr="003E3518">
        <w:t xml:space="preserve"> </w:t>
      </w:r>
      <w:r w:rsidRPr="003E3518">
        <w:t xml:space="preserve">and breathe. </w:t>
      </w:r>
      <w:r w:rsidRPr="003E3518">
        <w:rPr>
          <w:i/>
        </w:rPr>
        <w:t xml:space="preserve">(Pause </w:t>
      </w:r>
      <w:r w:rsidR="00163F3D" w:rsidRPr="003E3518">
        <w:rPr>
          <w:i/>
        </w:rPr>
        <w:t xml:space="preserve">for </w:t>
      </w:r>
      <w:r w:rsidRPr="003E3518">
        <w:rPr>
          <w:i/>
        </w:rPr>
        <w:t xml:space="preserve">30 seconds) </w:t>
      </w:r>
    </w:p>
    <w:p w14:paraId="20F3F70C" w14:textId="77777777" w:rsidR="00311A30" w:rsidRPr="003E3518" w:rsidRDefault="00311A30" w:rsidP="00EA423C">
      <w:pPr>
        <w:spacing w:after="0" w:line="240" w:lineRule="auto"/>
        <w:jc w:val="both"/>
      </w:pPr>
    </w:p>
    <w:p w14:paraId="4A593B82" w14:textId="77777777" w:rsidR="00311A30" w:rsidRPr="003E3518" w:rsidRDefault="00A5011B" w:rsidP="00EA423C">
      <w:pPr>
        <w:spacing w:after="0" w:line="240" w:lineRule="auto"/>
        <w:jc w:val="both"/>
        <w:rPr>
          <w:b/>
        </w:rPr>
      </w:pPr>
      <w:r w:rsidRPr="003E3518">
        <w:rPr>
          <w:b/>
        </w:rPr>
        <w:t>Awareness without judgment</w:t>
      </w:r>
    </w:p>
    <w:p w14:paraId="5C4CD440" w14:textId="4D5495CD" w:rsidR="00311A30" w:rsidRPr="003E3518" w:rsidRDefault="001F2615" w:rsidP="00EA423C">
      <w:pPr>
        <w:spacing w:after="0" w:line="240" w:lineRule="auto"/>
        <w:jc w:val="both"/>
        <w:rPr>
          <w:i/>
        </w:rPr>
      </w:pPr>
      <w:bookmarkStart w:id="24" w:name="_Hlk498049603"/>
      <w:r w:rsidRPr="003E3518">
        <w:t>Allow</w:t>
      </w:r>
      <w:r w:rsidR="007F05B8" w:rsidRPr="003E3518">
        <w:t xml:space="preserve"> your experience</w:t>
      </w:r>
      <w:r w:rsidRPr="003E3518">
        <w:t xml:space="preserve"> to rest</w:t>
      </w:r>
      <w:r w:rsidR="00311A30" w:rsidRPr="003E3518">
        <w:t xml:space="preserve"> in your awareness</w:t>
      </w:r>
      <w:r w:rsidR="00104E32" w:rsidRPr="003E3518">
        <w:t xml:space="preserve"> as you </w:t>
      </w:r>
      <w:r w:rsidR="00104E32" w:rsidRPr="003E3518">
        <w:rPr>
          <w:i/>
        </w:rPr>
        <w:t>consider walking</w:t>
      </w:r>
      <w:r w:rsidR="000C3EAC" w:rsidRPr="003E3518">
        <w:rPr>
          <w:i/>
        </w:rPr>
        <w:t xml:space="preserve"> around</w:t>
      </w:r>
      <w:r w:rsidR="00104E32" w:rsidRPr="003E3518">
        <w:rPr>
          <w:i/>
        </w:rPr>
        <w:t xml:space="preserve"> in newness of life</w:t>
      </w:r>
      <w:r w:rsidR="00104E32" w:rsidRPr="003E3518">
        <w:t xml:space="preserve">. Observe whatever tension you may be feeling. </w:t>
      </w:r>
      <w:r w:rsidR="00104E32" w:rsidRPr="003E3518">
        <w:rPr>
          <w:i/>
        </w:rPr>
        <w:t>(Pause)</w:t>
      </w:r>
      <w:r w:rsidR="00311A30" w:rsidRPr="003E3518">
        <w:t xml:space="preserve"> You might notice a compulsion to</w:t>
      </w:r>
      <w:r w:rsidR="00771865" w:rsidRPr="003E3518">
        <w:t xml:space="preserve"> judge yourself, to</w:t>
      </w:r>
      <w:r w:rsidR="00311A30" w:rsidRPr="003E3518">
        <w:t xml:space="preserve"> pu</w:t>
      </w:r>
      <w:r w:rsidR="005A00C0" w:rsidRPr="003E3518">
        <w:t xml:space="preserve">sh </w:t>
      </w:r>
      <w:r w:rsidR="009C3172" w:rsidRPr="003E3518">
        <w:t>away or ex</w:t>
      </w:r>
      <w:r w:rsidR="000220F9" w:rsidRPr="003E3518">
        <w:t>c</w:t>
      </w:r>
      <w:r w:rsidR="009C3172" w:rsidRPr="003E3518">
        <w:t xml:space="preserve">use thoughts or feelings, or to make up a virtue story. </w:t>
      </w:r>
      <w:r w:rsidR="00311A30" w:rsidRPr="003E3518">
        <w:t>Give yours</w:t>
      </w:r>
      <w:r w:rsidRPr="003E3518">
        <w:t>elf permission now to explore</w:t>
      </w:r>
      <w:r w:rsidR="00311A30" w:rsidRPr="003E3518">
        <w:t xml:space="preserve"> without judgment, and breathe. </w:t>
      </w:r>
      <w:r w:rsidR="00311A30" w:rsidRPr="003E3518">
        <w:rPr>
          <w:i/>
        </w:rPr>
        <w:t xml:space="preserve">(Pause </w:t>
      </w:r>
      <w:r w:rsidR="00163F3D" w:rsidRPr="003E3518">
        <w:rPr>
          <w:i/>
        </w:rPr>
        <w:t xml:space="preserve">for </w:t>
      </w:r>
      <w:r w:rsidR="00311A30" w:rsidRPr="003E3518">
        <w:rPr>
          <w:i/>
        </w:rPr>
        <w:t>30 seconds)</w:t>
      </w:r>
    </w:p>
    <w:bookmarkEnd w:id="24"/>
    <w:p w14:paraId="0A7775EB" w14:textId="77777777" w:rsidR="00311A30" w:rsidRPr="003E3518" w:rsidRDefault="00311A30" w:rsidP="00EA423C">
      <w:pPr>
        <w:spacing w:after="0" w:line="240" w:lineRule="auto"/>
        <w:jc w:val="both"/>
      </w:pPr>
    </w:p>
    <w:p w14:paraId="23F3639B" w14:textId="77777777" w:rsidR="00311A30" w:rsidRPr="003E3518" w:rsidRDefault="00CC5D66" w:rsidP="00EA423C">
      <w:pPr>
        <w:spacing w:after="0" w:line="240" w:lineRule="auto"/>
        <w:jc w:val="both"/>
        <w:rPr>
          <w:b/>
        </w:rPr>
      </w:pPr>
      <w:r w:rsidRPr="003E3518">
        <w:rPr>
          <w:b/>
        </w:rPr>
        <w:t>Inquiry: W</w:t>
      </w:r>
      <w:r w:rsidR="00A5011B" w:rsidRPr="003E3518">
        <w:rPr>
          <w:b/>
        </w:rPr>
        <w:t>hat is my body saying?</w:t>
      </w:r>
    </w:p>
    <w:p w14:paraId="4B4103BB" w14:textId="5AEDDCBD" w:rsidR="00311A30" w:rsidRPr="003E3518" w:rsidRDefault="00311A30" w:rsidP="00EA423C">
      <w:pPr>
        <w:spacing w:after="0" w:line="240" w:lineRule="auto"/>
        <w:jc w:val="both"/>
        <w:rPr>
          <w:i/>
        </w:rPr>
      </w:pPr>
      <w:bookmarkStart w:id="25" w:name="_Hlk498049628"/>
      <w:r w:rsidRPr="003E3518">
        <w:t>Bring your attention to your body and notice what</w:t>
      </w:r>
      <w:r w:rsidR="007F05B8" w:rsidRPr="003E3518">
        <w:t xml:space="preserve"> </w:t>
      </w:r>
      <w:r w:rsidR="00A5011B" w:rsidRPr="003E3518">
        <w:t>it</w:t>
      </w:r>
      <w:r w:rsidR="007F05B8" w:rsidRPr="003E3518">
        <w:t xml:space="preserve"> is doing when you </w:t>
      </w:r>
      <w:r w:rsidR="007F05B8" w:rsidRPr="003E3518">
        <w:rPr>
          <w:i/>
        </w:rPr>
        <w:t>consider walking</w:t>
      </w:r>
      <w:r w:rsidR="000C3EAC" w:rsidRPr="003E3518">
        <w:rPr>
          <w:i/>
        </w:rPr>
        <w:t xml:space="preserve"> around</w:t>
      </w:r>
      <w:r w:rsidR="007F05B8" w:rsidRPr="003E3518">
        <w:rPr>
          <w:i/>
        </w:rPr>
        <w:t xml:space="preserve"> in newness of life</w:t>
      </w:r>
      <w:r w:rsidRPr="003E3518">
        <w:rPr>
          <w:i/>
        </w:rPr>
        <w:t xml:space="preserve">. </w:t>
      </w:r>
      <w:r w:rsidRPr="003E3518">
        <w:t xml:space="preserve">What sensations are </w:t>
      </w:r>
      <w:r w:rsidR="00A5011B" w:rsidRPr="003E3518">
        <w:t>there</w:t>
      </w:r>
      <w:r w:rsidRPr="003E3518">
        <w:t xml:space="preserve">? </w:t>
      </w:r>
      <w:r w:rsidRPr="003E3518">
        <w:rPr>
          <w:i/>
        </w:rPr>
        <w:t xml:space="preserve">(Pause) </w:t>
      </w:r>
      <w:r w:rsidR="00644F8D" w:rsidRPr="003E3518">
        <w:t xml:space="preserve">You might </w:t>
      </w:r>
      <w:r w:rsidR="00163F3D" w:rsidRPr="003E3518">
        <w:t>notice</w:t>
      </w:r>
      <w:r w:rsidRPr="003E3518">
        <w:t xml:space="preserve"> w</w:t>
      </w:r>
      <w:r w:rsidR="00104E32" w:rsidRPr="003E3518">
        <w:t>hat hope</w:t>
      </w:r>
      <w:r w:rsidR="000C3EAC" w:rsidRPr="003E3518">
        <w:t xml:space="preserve"> or lightness</w:t>
      </w:r>
      <w:r w:rsidR="00104E32" w:rsidRPr="003E3518">
        <w:t xml:space="preserve"> feels like in </w:t>
      </w:r>
      <w:r w:rsidR="00163F3D" w:rsidRPr="003E3518">
        <w:t xml:space="preserve">your </w:t>
      </w:r>
      <w:r w:rsidR="00104E32" w:rsidRPr="003E3518">
        <w:t>body.</w:t>
      </w:r>
      <w:r w:rsidRPr="003E3518">
        <w:t xml:space="preserve"> You might feel p</w:t>
      </w:r>
      <w:r w:rsidR="00104E32" w:rsidRPr="003E3518">
        <w:t xml:space="preserve">essimistic or </w:t>
      </w:r>
      <w:r w:rsidR="009C3172" w:rsidRPr="003E3518">
        <w:t>ashamed</w:t>
      </w:r>
      <w:r w:rsidRPr="003E3518">
        <w:t xml:space="preserve">. You might feel nothing at all. Gently </w:t>
      </w:r>
      <w:r w:rsidR="000220F9" w:rsidRPr="003E3518">
        <w:t xml:space="preserve">maintain </w:t>
      </w:r>
      <w:r w:rsidR="009C3172" w:rsidRPr="003E3518">
        <w:t xml:space="preserve">awareness of </w:t>
      </w:r>
      <w:r w:rsidR="00560EA2" w:rsidRPr="003E3518">
        <w:t>whatever your body is</w:t>
      </w:r>
      <w:r w:rsidRPr="003E3518">
        <w:t xml:space="preserve"> experiencing</w:t>
      </w:r>
      <w:r w:rsidR="00AA1968" w:rsidRPr="003E3518">
        <w:t>,</w:t>
      </w:r>
      <w:r w:rsidR="00DB05D8" w:rsidRPr="003E3518">
        <w:t xml:space="preserve"> and breathe</w:t>
      </w:r>
      <w:r w:rsidRPr="003E3518">
        <w:t xml:space="preserve">. </w:t>
      </w:r>
      <w:r w:rsidRPr="003E3518">
        <w:rPr>
          <w:i/>
        </w:rPr>
        <w:t xml:space="preserve">(Pause </w:t>
      </w:r>
      <w:r w:rsidR="00163F3D" w:rsidRPr="003E3518">
        <w:rPr>
          <w:i/>
        </w:rPr>
        <w:t xml:space="preserve">for </w:t>
      </w:r>
      <w:r w:rsidR="00A5011B" w:rsidRPr="003E3518">
        <w:rPr>
          <w:i/>
        </w:rPr>
        <w:t>3</w:t>
      </w:r>
      <w:r w:rsidRPr="003E3518">
        <w:rPr>
          <w:i/>
        </w:rPr>
        <w:t>0 seconds)</w:t>
      </w:r>
    </w:p>
    <w:bookmarkEnd w:id="25"/>
    <w:p w14:paraId="1838EF48" w14:textId="77777777" w:rsidR="00311A30" w:rsidRPr="003E3518" w:rsidRDefault="00311A30" w:rsidP="00EA423C">
      <w:pPr>
        <w:spacing w:after="0" w:line="240" w:lineRule="auto"/>
        <w:jc w:val="both"/>
      </w:pPr>
    </w:p>
    <w:p w14:paraId="5B406888" w14:textId="77777777" w:rsidR="00311A30" w:rsidRPr="003E3518" w:rsidRDefault="00A5011B" w:rsidP="00EA423C">
      <w:pPr>
        <w:spacing w:after="0" w:line="240" w:lineRule="auto"/>
        <w:jc w:val="both"/>
        <w:rPr>
          <w:b/>
        </w:rPr>
      </w:pPr>
      <w:r w:rsidRPr="003E3518">
        <w:rPr>
          <w:b/>
        </w:rPr>
        <w:t>Talk to Jesus</w:t>
      </w:r>
    </w:p>
    <w:p w14:paraId="50F71F45" w14:textId="72B0B588" w:rsidR="00104E32" w:rsidRPr="003E3518" w:rsidRDefault="00311A30" w:rsidP="00EA423C">
      <w:pPr>
        <w:spacing w:after="0" w:line="240" w:lineRule="auto"/>
        <w:jc w:val="both"/>
        <w:rPr>
          <w:i/>
        </w:rPr>
      </w:pPr>
      <w:r w:rsidRPr="003E3518">
        <w:t>You might imagine that you are leaning back in the</w:t>
      </w:r>
      <w:r w:rsidR="00CC5D66" w:rsidRPr="003E3518">
        <w:t xml:space="preserve"> safe and loving arms of Jesus as together you</w:t>
      </w:r>
      <w:r w:rsidR="00104E32" w:rsidRPr="003E3518">
        <w:t xml:space="preserve"> </w:t>
      </w:r>
      <w:r w:rsidR="00CC5D66" w:rsidRPr="003E3518">
        <w:rPr>
          <w:i/>
        </w:rPr>
        <w:t>consider</w:t>
      </w:r>
      <w:r w:rsidR="007F05B8" w:rsidRPr="003E3518">
        <w:rPr>
          <w:i/>
        </w:rPr>
        <w:t xml:space="preserve"> the possibility</w:t>
      </w:r>
      <w:r w:rsidR="007F05B8" w:rsidRPr="003E3518">
        <w:t xml:space="preserve"> </w:t>
      </w:r>
      <w:r w:rsidR="007F05B8" w:rsidRPr="003E3518">
        <w:rPr>
          <w:i/>
          <w:iCs/>
        </w:rPr>
        <w:t>of</w:t>
      </w:r>
      <w:r w:rsidR="007F05B8" w:rsidRPr="003E3518">
        <w:t xml:space="preserve"> </w:t>
      </w:r>
      <w:r w:rsidR="007F05B8" w:rsidRPr="003E3518">
        <w:rPr>
          <w:i/>
        </w:rPr>
        <w:t>walking</w:t>
      </w:r>
      <w:r w:rsidR="000C3EAC" w:rsidRPr="003E3518">
        <w:rPr>
          <w:i/>
        </w:rPr>
        <w:t xml:space="preserve"> around</w:t>
      </w:r>
      <w:r w:rsidR="007F05B8" w:rsidRPr="003E3518">
        <w:rPr>
          <w:i/>
        </w:rPr>
        <w:t xml:space="preserve"> in newness of life</w:t>
      </w:r>
      <w:r w:rsidRPr="003E3518">
        <w:t xml:space="preserve">. Is your experience right now </w:t>
      </w:r>
      <w:r w:rsidR="00A5011B" w:rsidRPr="003E3518">
        <w:t>pleasant</w:t>
      </w:r>
      <w:r w:rsidRPr="003E3518">
        <w:t xml:space="preserve">, </w:t>
      </w:r>
      <w:r w:rsidR="00A5011B" w:rsidRPr="003E3518">
        <w:t>unpleasant</w:t>
      </w:r>
      <w:r w:rsidRPr="003E3518">
        <w:t xml:space="preserve">, or </w:t>
      </w:r>
      <w:r w:rsidR="00A5011B" w:rsidRPr="003E3518">
        <w:t>vague and slippery</w:t>
      </w:r>
      <w:r w:rsidRPr="003E3518">
        <w:t xml:space="preserve">? Just observe. </w:t>
      </w:r>
      <w:r w:rsidRPr="003E3518">
        <w:rPr>
          <w:i/>
        </w:rPr>
        <w:t>(Pause)</w:t>
      </w:r>
      <w:r w:rsidR="007F05B8" w:rsidRPr="003E3518">
        <w:t xml:space="preserve"> What do you believe when you consider walking</w:t>
      </w:r>
      <w:r w:rsidR="000C3EAC" w:rsidRPr="003E3518">
        <w:t xml:space="preserve"> around</w:t>
      </w:r>
      <w:r w:rsidR="007F05B8" w:rsidRPr="003E3518">
        <w:t xml:space="preserve"> in </w:t>
      </w:r>
      <w:r w:rsidR="007F05B8" w:rsidRPr="003E3518">
        <w:lastRenderedPageBreak/>
        <w:t>newness of life</w:t>
      </w:r>
      <w:r w:rsidRPr="003E3518">
        <w:t>? What story do you want to tell</w:t>
      </w:r>
      <w:r w:rsidR="00644F8D" w:rsidRPr="003E3518">
        <w:t xml:space="preserve"> about that</w:t>
      </w:r>
      <w:r w:rsidRPr="003E3518">
        <w:t xml:space="preserve">? </w:t>
      </w:r>
      <w:r w:rsidRPr="003E3518">
        <w:rPr>
          <w:i/>
        </w:rPr>
        <w:t>(Pause)</w:t>
      </w:r>
      <w:r w:rsidRPr="003E3518">
        <w:t xml:space="preserve"> Are you afraid of something</w:t>
      </w:r>
      <w:r w:rsidR="009C3172" w:rsidRPr="003E3518">
        <w:t>—</w:t>
      </w:r>
      <w:r w:rsidRPr="003E3518">
        <w:t xml:space="preserve">of yourself, </w:t>
      </w:r>
      <w:r w:rsidR="005A00C0" w:rsidRPr="003E3518">
        <w:t xml:space="preserve">of </w:t>
      </w:r>
      <w:r w:rsidRPr="003E3518">
        <w:t xml:space="preserve">loss, or </w:t>
      </w:r>
      <w:r w:rsidR="005A00C0" w:rsidRPr="003E3518">
        <w:t xml:space="preserve">of </w:t>
      </w:r>
      <w:r w:rsidRPr="003E3518">
        <w:t xml:space="preserve">others? Observe your experience as just information, and breathe. </w:t>
      </w:r>
      <w:r w:rsidRPr="003E3518">
        <w:rPr>
          <w:i/>
        </w:rPr>
        <w:t xml:space="preserve">(Pause </w:t>
      </w:r>
      <w:r w:rsidR="00163F3D" w:rsidRPr="003E3518">
        <w:rPr>
          <w:i/>
        </w:rPr>
        <w:t xml:space="preserve">for </w:t>
      </w:r>
      <w:r w:rsidRPr="003E3518">
        <w:rPr>
          <w:i/>
        </w:rPr>
        <w:t>30 second</w:t>
      </w:r>
      <w:r w:rsidR="00104E32" w:rsidRPr="003E3518">
        <w:rPr>
          <w:i/>
        </w:rPr>
        <w:t>s)</w:t>
      </w:r>
    </w:p>
    <w:p w14:paraId="070B4F73" w14:textId="77777777" w:rsidR="009A1DFD" w:rsidRPr="003E3518" w:rsidRDefault="009A1DFD" w:rsidP="00EA423C">
      <w:pPr>
        <w:spacing w:after="0" w:line="240" w:lineRule="auto"/>
        <w:jc w:val="both"/>
      </w:pPr>
    </w:p>
    <w:p w14:paraId="57F3AFAA" w14:textId="77777777" w:rsidR="00104E32" w:rsidRPr="003E3518" w:rsidRDefault="00A13571" w:rsidP="00EA423C">
      <w:pPr>
        <w:spacing w:after="0" w:line="240" w:lineRule="auto"/>
        <w:jc w:val="both"/>
        <w:rPr>
          <w:b/>
        </w:rPr>
      </w:pPr>
      <w:r w:rsidRPr="003E3518">
        <w:rPr>
          <w:b/>
        </w:rPr>
        <w:t>Heal</w:t>
      </w:r>
    </w:p>
    <w:p w14:paraId="3AA6F223" w14:textId="3575626C" w:rsidR="00311A30" w:rsidRPr="003E3518" w:rsidRDefault="00A13571" w:rsidP="00EA423C">
      <w:pPr>
        <w:spacing w:after="0" w:line="240" w:lineRule="auto"/>
        <w:jc w:val="both"/>
        <w:rPr>
          <w:i/>
        </w:rPr>
      </w:pPr>
      <w:r w:rsidRPr="003E3518">
        <w:t>For thousands of years</w:t>
      </w:r>
      <w:r w:rsidR="009C3172" w:rsidRPr="003E3518">
        <w:t>,</w:t>
      </w:r>
      <w:r w:rsidRPr="003E3518">
        <w:t xml:space="preserve"> human beings have been feeling like you </w:t>
      </w:r>
      <w:r w:rsidR="00457ED2" w:rsidRPr="003E3518">
        <w:t>feel</w:t>
      </w:r>
      <w:r w:rsidRPr="003E3518">
        <w:t xml:space="preserve"> when they have considered </w:t>
      </w:r>
      <w:r w:rsidRPr="003E3518">
        <w:rPr>
          <w:i/>
        </w:rPr>
        <w:t>walking</w:t>
      </w:r>
      <w:r w:rsidR="000C3EAC" w:rsidRPr="003E3518">
        <w:rPr>
          <w:i/>
        </w:rPr>
        <w:t xml:space="preserve"> around</w:t>
      </w:r>
      <w:r w:rsidRPr="003E3518">
        <w:rPr>
          <w:i/>
        </w:rPr>
        <w:t xml:space="preserve"> in newness of life. </w:t>
      </w:r>
      <w:r w:rsidRPr="003E3518">
        <w:t>You are not alone in your feelings.</w:t>
      </w:r>
      <w:r w:rsidR="00564332" w:rsidRPr="003E3518">
        <w:t xml:space="preserve"> </w:t>
      </w:r>
      <w:r w:rsidR="00CC5D66" w:rsidRPr="003E3518">
        <w:t xml:space="preserve">You are a human creature. </w:t>
      </w:r>
      <w:r w:rsidR="00027A6C" w:rsidRPr="003E3518">
        <w:rPr>
          <w:i/>
        </w:rPr>
        <w:t>(Pause)</w:t>
      </w:r>
      <w:r w:rsidR="00027A6C" w:rsidRPr="003E3518">
        <w:t xml:space="preserve"> </w:t>
      </w:r>
      <w:r w:rsidR="007F05B8" w:rsidRPr="003E3518">
        <w:t>You can step back</w:t>
      </w:r>
      <w:r w:rsidR="00311A30" w:rsidRPr="003E3518">
        <w:t xml:space="preserve"> and learn</w:t>
      </w:r>
      <w:r w:rsidR="00A25A17" w:rsidRPr="003E3518">
        <w:t xml:space="preserve"> from what you experience.</w:t>
      </w:r>
      <w:r w:rsidR="00311A30" w:rsidRPr="003E3518">
        <w:t xml:space="preserve"> </w:t>
      </w:r>
      <w:r w:rsidR="005A00C0" w:rsidRPr="003E3518">
        <w:rPr>
          <w:i/>
        </w:rPr>
        <w:t>(Pause)</w:t>
      </w:r>
      <w:r w:rsidR="005A00C0" w:rsidRPr="003E3518">
        <w:t xml:space="preserve"> </w:t>
      </w:r>
      <w:r w:rsidR="00104E32" w:rsidRPr="003E3518">
        <w:t>Breathe with</w:t>
      </w:r>
      <w:r w:rsidR="001F2615" w:rsidRPr="003E3518">
        <w:t xml:space="preserve"> compassion for </w:t>
      </w:r>
      <w:r w:rsidR="00E9255D" w:rsidRPr="003E3518">
        <w:t xml:space="preserve">all </w:t>
      </w:r>
      <w:r w:rsidR="001F2615" w:rsidRPr="003E3518">
        <w:t xml:space="preserve">who </w:t>
      </w:r>
      <w:r w:rsidR="000220F9" w:rsidRPr="003E3518">
        <w:t>are facing</w:t>
      </w:r>
      <w:r w:rsidR="00A25A17" w:rsidRPr="003E3518">
        <w:t xml:space="preserve"> the</w:t>
      </w:r>
      <w:r w:rsidRPr="003E3518">
        <w:t xml:space="preserve"> challenge</w:t>
      </w:r>
      <w:r w:rsidR="00A25A17" w:rsidRPr="003E3518">
        <w:t xml:space="preserve"> of a new life</w:t>
      </w:r>
      <w:r w:rsidRPr="003E3518">
        <w:t>.</w:t>
      </w:r>
      <w:r w:rsidR="00311A30" w:rsidRPr="003E3518">
        <w:t xml:space="preserve"> </w:t>
      </w:r>
      <w:r w:rsidRPr="003E3518">
        <w:t xml:space="preserve">Help your body </w:t>
      </w:r>
      <w:r w:rsidR="00311A30" w:rsidRPr="003E3518">
        <w:t xml:space="preserve">process </w:t>
      </w:r>
      <w:r w:rsidR="00163F3D" w:rsidRPr="003E3518">
        <w:t xml:space="preserve">with </w:t>
      </w:r>
      <w:r w:rsidR="009C3172" w:rsidRPr="003E3518">
        <w:t>a</w:t>
      </w:r>
      <w:r w:rsidR="00311A30" w:rsidRPr="003E3518">
        <w:t xml:space="preserve"> long exhaling breath. </w:t>
      </w:r>
      <w:r w:rsidR="00311A30" w:rsidRPr="003E3518">
        <w:rPr>
          <w:i/>
        </w:rPr>
        <w:t xml:space="preserve">(Pause </w:t>
      </w:r>
      <w:r w:rsidR="00163F3D" w:rsidRPr="003E3518">
        <w:rPr>
          <w:i/>
        </w:rPr>
        <w:t xml:space="preserve">for </w:t>
      </w:r>
      <w:r w:rsidR="00311A30" w:rsidRPr="003E3518">
        <w:rPr>
          <w:i/>
        </w:rPr>
        <w:t>30 seconds)</w:t>
      </w:r>
    </w:p>
    <w:p w14:paraId="31A3F957" w14:textId="77777777" w:rsidR="00311A30" w:rsidRPr="003E3518" w:rsidRDefault="00311A30" w:rsidP="00EA423C">
      <w:pPr>
        <w:spacing w:after="0" w:line="240" w:lineRule="auto"/>
        <w:jc w:val="both"/>
      </w:pPr>
    </w:p>
    <w:p w14:paraId="7AA14329" w14:textId="77777777" w:rsidR="004241D7" w:rsidRPr="003E3518" w:rsidRDefault="00355B24" w:rsidP="00EA423C">
      <w:pPr>
        <w:spacing w:after="0" w:line="240" w:lineRule="auto"/>
        <w:jc w:val="both"/>
        <w:rPr>
          <w:i/>
        </w:rPr>
      </w:pPr>
      <w:r w:rsidRPr="003E3518">
        <w:rPr>
          <w:i/>
        </w:rPr>
        <w:t>(</w:t>
      </w:r>
      <w:r w:rsidR="00CC5D66" w:rsidRPr="003E3518">
        <w:rPr>
          <w:i/>
        </w:rPr>
        <w:t>Optional</w:t>
      </w:r>
      <w:r w:rsidRPr="003E3518">
        <w:rPr>
          <w:i/>
        </w:rPr>
        <w:t>)</w:t>
      </w:r>
      <w:r w:rsidR="00CC5D66" w:rsidRPr="003E3518">
        <w:rPr>
          <w:i/>
        </w:rPr>
        <w:t xml:space="preserve"> </w:t>
      </w:r>
      <w:r w:rsidR="001F2615" w:rsidRPr="003E3518">
        <w:t xml:space="preserve">Continue to breathe </w:t>
      </w:r>
      <w:r w:rsidR="00E9255D" w:rsidRPr="003E3518">
        <w:t xml:space="preserve">while </w:t>
      </w:r>
      <w:r w:rsidR="007F05B8" w:rsidRPr="003E3518">
        <w:t xml:space="preserve">I </w:t>
      </w:r>
      <w:r w:rsidR="00135A88" w:rsidRPr="003E3518">
        <w:t>test for further integration</w:t>
      </w:r>
      <w:r w:rsidR="00CC5D66" w:rsidRPr="003E3518">
        <w:rPr>
          <w:i/>
        </w:rPr>
        <w:t>.</w:t>
      </w:r>
      <w:r w:rsidR="00135A88" w:rsidRPr="003E3518">
        <w:rPr>
          <w:i/>
        </w:rPr>
        <w:t xml:space="preserve"> </w:t>
      </w:r>
    </w:p>
    <w:p w14:paraId="179A83D1" w14:textId="77777777" w:rsidR="004241D7" w:rsidRPr="003E3518" w:rsidRDefault="004241D7" w:rsidP="00EA423C">
      <w:pPr>
        <w:spacing w:after="0" w:line="240" w:lineRule="auto"/>
        <w:jc w:val="both"/>
      </w:pPr>
    </w:p>
    <w:p w14:paraId="1DBFAF96" w14:textId="77777777" w:rsidR="001F2615" w:rsidRPr="003E3518" w:rsidRDefault="001F2615" w:rsidP="00EA423C">
      <w:pPr>
        <w:spacing w:after="0" w:line="240" w:lineRule="auto"/>
        <w:jc w:val="both"/>
      </w:pPr>
      <w:r w:rsidRPr="003E3518">
        <w:t>Take a deep breath.</w:t>
      </w:r>
    </w:p>
    <w:p w14:paraId="6FD46585" w14:textId="2857BECB" w:rsidR="00265A1F" w:rsidRPr="003E3518" w:rsidRDefault="00265A1F" w:rsidP="00265A1F">
      <w:pPr>
        <w:spacing w:after="0" w:line="240" w:lineRule="auto"/>
        <w:jc w:val="both"/>
        <w:rPr>
          <w:rFonts w:cstheme="minorHAnsi"/>
          <w:i/>
        </w:rPr>
      </w:pPr>
      <w:r w:rsidRPr="003E3518">
        <w:rPr>
          <w:rFonts w:cstheme="minorHAnsi"/>
          <w:i/>
        </w:rPr>
        <w:t>(If time permits, ask, “Does anyone have comments or questions about</w:t>
      </w:r>
      <w:r w:rsidR="00BE7210" w:rsidRPr="003E3518">
        <w:rPr>
          <w:rFonts w:cstheme="minorHAnsi"/>
          <w:i/>
        </w:rPr>
        <w:t xml:space="preserve"> the</w:t>
      </w:r>
      <w:r w:rsidRPr="003E3518">
        <w:rPr>
          <w:rFonts w:cstheme="minorHAnsi"/>
          <w:i/>
        </w:rPr>
        <w:t xml:space="preserve"> integration?”)</w:t>
      </w:r>
    </w:p>
    <w:p w14:paraId="220148C2" w14:textId="77777777" w:rsidR="00EA5B9E" w:rsidRPr="003E3518" w:rsidRDefault="00EA5B9E" w:rsidP="00EA423C">
      <w:pPr>
        <w:spacing w:after="0" w:line="240" w:lineRule="auto"/>
        <w:jc w:val="both"/>
        <w:rPr>
          <w:rFonts w:ascii="Arial" w:hAnsi="Arial" w:cs="Arial"/>
          <w:color w:val="000000"/>
        </w:rPr>
      </w:pPr>
    </w:p>
    <w:p w14:paraId="2650F586" w14:textId="77777777" w:rsidR="00285B9A" w:rsidRPr="003E3518" w:rsidRDefault="00285B9A" w:rsidP="00EA423C">
      <w:pPr>
        <w:spacing w:after="0" w:line="240" w:lineRule="auto"/>
        <w:jc w:val="both"/>
        <w:rPr>
          <w:b/>
        </w:rPr>
      </w:pPr>
      <w:r w:rsidRPr="003E3518">
        <w:rPr>
          <w:b/>
        </w:rPr>
        <w:t>1:2</w:t>
      </w:r>
      <w:r w:rsidR="001F2615" w:rsidRPr="003E3518">
        <w:rPr>
          <w:b/>
        </w:rPr>
        <w:t>8</w:t>
      </w:r>
      <w:r w:rsidRPr="003E3518">
        <w:rPr>
          <w:b/>
        </w:rPr>
        <w:tab/>
        <w:t>ENDING PRAYER</w:t>
      </w:r>
    </w:p>
    <w:p w14:paraId="0AE7CE41" w14:textId="77777777" w:rsidR="007F05B8" w:rsidRPr="003E3518" w:rsidRDefault="007F05B8" w:rsidP="00EA423C">
      <w:pPr>
        <w:spacing w:after="0" w:line="240" w:lineRule="auto"/>
        <w:jc w:val="both"/>
      </w:pPr>
    </w:p>
    <w:p w14:paraId="79E04C68" w14:textId="77777777" w:rsidR="007F05B8" w:rsidRPr="003E3518" w:rsidRDefault="00285B9A" w:rsidP="00EA423C">
      <w:pPr>
        <w:spacing w:after="0" w:line="240" w:lineRule="auto"/>
        <w:jc w:val="both"/>
      </w:pPr>
      <w:bookmarkStart w:id="26" w:name="_Hlk89354134"/>
      <w:r w:rsidRPr="003E3518">
        <w:t>Dear Father and Creator,</w:t>
      </w:r>
    </w:p>
    <w:p w14:paraId="2CE025D9" w14:textId="47D993ED" w:rsidR="00285B9A" w:rsidRPr="003E3518" w:rsidRDefault="00CF3E4F" w:rsidP="00EA423C">
      <w:pPr>
        <w:spacing w:after="0" w:line="240" w:lineRule="auto"/>
        <w:jc w:val="both"/>
      </w:pPr>
      <w:bookmarkStart w:id="27" w:name="_Hlk498049756"/>
      <w:r w:rsidRPr="003E3518">
        <w:t>Thank You for drawing us</w:t>
      </w:r>
      <w:r w:rsidR="00285B9A" w:rsidRPr="003E3518">
        <w:t xml:space="preserve"> together</w:t>
      </w:r>
      <w:r w:rsidRPr="003E3518">
        <w:t xml:space="preserve"> for healing</w:t>
      </w:r>
      <w:r w:rsidR="00285B9A" w:rsidRPr="003E3518">
        <w:t>. Hold us in the p</w:t>
      </w:r>
      <w:r w:rsidR="00A53024" w:rsidRPr="003E3518">
        <w:t>ower</w:t>
      </w:r>
      <w:r w:rsidRPr="003E3518">
        <w:t xml:space="preserve"> of this new direction</w:t>
      </w:r>
      <w:r w:rsidR="001F2615" w:rsidRPr="003E3518">
        <w:t xml:space="preserve"> </w:t>
      </w:r>
      <w:r w:rsidR="00356175" w:rsidRPr="003E3518">
        <w:t>as You g</w:t>
      </w:r>
      <w:r w:rsidR="00285B9A" w:rsidRPr="003E3518">
        <w:t xml:space="preserve">uide us to our glory and </w:t>
      </w:r>
      <w:r w:rsidR="000220F9" w:rsidRPr="003E3518">
        <w:t>to newness of life</w:t>
      </w:r>
      <w:r w:rsidR="00285B9A" w:rsidRPr="003E3518">
        <w:t>. Lead</w:t>
      </w:r>
      <w:r w:rsidR="001F2615" w:rsidRPr="003E3518">
        <w:t xml:space="preserve"> us to the ne</w:t>
      </w:r>
      <w:r w:rsidRPr="003E3518">
        <w:t xml:space="preserve">xt step </w:t>
      </w:r>
      <w:r w:rsidR="000220F9" w:rsidRPr="003E3518">
        <w:t xml:space="preserve">in </w:t>
      </w:r>
      <w:r w:rsidRPr="003E3518">
        <w:t xml:space="preserve">letting go of our old </w:t>
      </w:r>
      <w:r w:rsidR="00E41293" w:rsidRPr="003E3518">
        <w:t>ways of living</w:t>
      </w:r>
      <w:r w:rsidRPr="003E3518">
        <w:t xml:space="preserve"> </w:t>
      </w:r>
      <w:r w:rsidR="000220F9" w:rsidRPr="003E3518">
        <w:t xml:space="preserve">as we cooperate with </w:t>
      </w:r>
      <w:r w:rsidR="00D5292D" w:rsidRPr="003E3518">
        <w:t>Y</w:t>
      </w:r>
      <w:r w:rsidR="000220F9" w:rsidRPr="003E3518">
        <w:t xml:space="preserve">ou to reorient toward </w:t>
      </w:r>
      <w:r w:rsidR="00D5292D" w:rsidRPr="003E3518">
        <w:t xml:space="preserve">Your design for </w:t>
      </w:r>
      <w:r w:rsidR="000220F9" w:rsidRPr="003E3518">
        <w:t>our True Self</w:t>
      </w:r>
      <w:r w:rsidR="00833E0C" w:rsidRPr="003E3518">
        <w:t xml:space="preserve"> and to declare </w:t>
      </w:r>
      <w:r w:rsidR="00A13571" w:rsidRPr="003E3518">
        <w:t>the glory an</w:t>
      </w:r>
      <w:r w:rsidR="006D0D61" w:rsidRPr="003E3518">
        <w:t>d honor of our Lord Jesus. Amen</w:t>
      </w:r>
      <w:r w:rsidR="00CC5D66" w:rsidRPr="003E3518">
        <w:t>.</w:t>
      </w:r>
    </w:p>
    <w:bookmarkEnd w:id="26"/>
    <w:bookmarkEnd w:id="27"/>
    <w:p w14:paraId="2E18B73F" w14:textId="77777777" w:rsidR="005F2473" w:rsidRPr="003E3518" w:rsidRDefault="005F2473" w:rsidP="00EA423C">
      <w:pPr>
        <w:spacing w:after="0" w:line="240" w:lineRule="auto"/>
        <w:jc w:val="both"/>
      </w:pPr>
    </w:p>
    <w:p w14:paraId="053AB552" w14:textId="77777777" w:rsidR="005F2473" w:rsidRPr="003E3518" w:rsidRDefault="005F2473" w:rsidP="00EA423C">
      <w:pPr>
        <w:spacing w:after="0" w:line="240" w:lineRule="auto"/>
        <w:jc w:val="both"/>
      </w:pPr>
      <w:r w:rsidRPr="003E3518">
        <w:t xml:space="preserve">Take a deep breath. </w:t>
      </w:r>
    </w:p>
    <w:p w14:paraId="100E780D" w14:textId="086AD981" w:rsidR="00265A1F" w:rsidRPr="003E3518" w:rsidRDefault="00265A1F" w:rsidP="00265A1F">
      <w:pPr>
        <w:spacing w:after="0" w:line="240" w:lineRule="auto"/>
        <w:jc w:val="both"/>
        <w:rPr>
          <w:rFonts w:cstheme="minorHAnsi"/>
          <w:i/>
        </w:rPr>
      </w:pPr>
      <w:r w:rsidRPr="003E3518">
        <w:rPr>
          <w:rFonts w:cstheme="minorHAnsi"/>
          <w:i/>
        </w:rPr>
        <w:t>(If time permits, ask, “Does anyone have comments or questions about this meeting?”)</w:t>
      </w:r>
    </w:p>
    <w:p w14:paraId="267D87DC" w14:textId="77777777" w:rsidR="007F05B8" w:rsidRPr="003E3518" w:rsidRDefault="007F05B8" w:rsidP="00EA423C">
      <w:pPr>
        <w:spacing w:after="0" w:line="240" w:lineRule="auto"/>
        <w:jc w:val="both"/>
      </w:pPr>
    </w:p>
    <w:p w14:paraId="38D1CBD4" w14:textId="77777777" w:rsidR="00364554" w:rsidRPr="003E3518" w:rsidRDefault="00364554" w:rsidP="00EA423C">
      <w:pPr>
        <w:spacing w:after="0" w:line="240" w:lineRule="auto"/>
        <w:jc w:val="both"/>
        <w:rPr>
          <w:b/>
        </w:rPr>
      </w:pPr>
      <w:r w:rsidRPr="003E3518">
        <w:rPr>
          <w:b/>
        </w:rPr>
        <w:t>1:2</w:t>
      </w:r>
      <w:r w:rsidR="005C0AF9" w:rsidRPr="003E3518">
        <w:rPr>
          <w:b/>
        </w:rPr>
        <w:t>9</w:t>
      </w:r>
      <w:r w:rsidRPr="003E3518">
        <w:rPr>
          <w:b/>
        </w:rPr>
        <w:tab/>
        <w:t>ANNOUNCEMENTS</w:t>
      </w:r>
    </w:p>
    <w:p w14:paraId="638553BD" w14:textId="77777777" w:rsidR="007F05B8" w:rsidRPr="003E3518" w:rsidRDefault="007F05B8" w:rsidP="00EA423C">
      <w:pPr>
        <w:spacing w:after="0" w:line="240" w:lineRule="auto"/>
        <w:jc w:val="both"/>
      </w:pPr>
    </w:p>
    <w:p w14:paraId="73501FB6" w14:textId="77777777" w:rsidR="003F3286" w:rsidRPr="003E3518" w:rsidRDefault="003F3286" w:rsidP="003F3286">
      <w:pPr>
        <w:spacing w:after="0" w:line="240" w:lineRule="auto"/>
        <w:jc w:val="both"/>
        <w:rPr>
          <w:rFonts w:cstheme="minorHAnsi"/>
        </w:rPr>
      </w:pPr>
      <w:bookmarkStart w:id="28" w:name="_Hlk24977501"/>
      <w:bookmarkStart w:id="29" w:name="_Hlk498049774"/>
      <w:r w:rsidRPr="003E3518">
        <w:rPr>
          <w:rFonts w:cstheme="minorHAnsi"/>
        </w:rPr>
        <w:t xml:space="preserve">For the Christmas and New Year holidays, we will consolidate the regular Karis Fellowships meetings into two mega-meetings. This is a fun and interesting time when all the karis lifeboats link up and we hear voices from other groups. As always, every active KF member is welcome to attend. </w:t>
      </w:r>
    </w:p>
    <w:bookmarkEnd w:id="28"/>
    <w:p w14:paraId="7C7C1FA2" w14:textId="77777777" w:rsidR="00DB408F" w:rsidRPr="003E3518" w:rsidRDefault="00DB408F" w:rsidP="00EA423C">
      <w:pPr>
        <w:spacing w:after="0" w:line="240" w:lineRule="auto"/>
        <w:jc w:val="both"/>
      </w:pPr>
    </w:p>
    <w:p w14:paraId="16191596" w14:textId="2B040E05" w:rsidR="00A6461A" w:rsidRDefault="00070ED8" w:rsidP="00EA423C">
      <w:pPr>
        <w:spacing w:after="0" w:line="240" w:lineRule="auto"/>
        <w:jc w:val="both"/>
      </w:pPr>
      <w:r>
        <w:t>*</w:t>
      </w:r>
      <w:r w:rsidR="00A6461A" w:rsidRPr="003E3518">
        <w:t xml:space="preserve">Registration for the spring NHG study is open. </w:t>
      </w:r>
      <w:r w:rsidR="00174C16" w:rsidRPr="003E3518">
        <w:t>You and</w:t>
      </w:r>
      <w:r w:rsidR="00DB408F" w:rsidRPr="003E3518">
        <w:t xml:space="preserve"> </w:t>
      </w:r>
      <w:r w:rsidR="00AA7C6D" w:rsidRPr="003E3518">
        <w:t xml:space="preserve">anyone </w:t>
      </w:r>
      <w:r w:rsidR="00813236">
        <w:t xml:space="preserve">whom </w:t>
      </w:r>
      <w:r w:rsidR="00AA7C6D" w:rsidRPr="003E3518">
        <w:t>you</w:t>
      </w:r>
      <w:r w:rsidR="00DB408F" w:rsidRPr="003E3518">
        <w:t xml:space="preserve"> </w:t>
      </w:r>
      <w:r w:rsidR="00174C16" w:rsidRPr="003E3518">
        <w:t xml:space="preserve">invite can register </w:t>
      </w:r>
      <w:r w:rsidR="00DB408F" w:rsidRPr="003E3518">
        <w:t xml:space="preserve">on the KF website or </w:t>
      </w:r>
      <w:r w:rsidR="00174C16" w:rsidRPr="003E3518">
        <w:t xml:space="preserve">through the </w:t>
      </w:r>
      <w:r w:rsidR="00DB408F" w:rsidRPr="003E3518">
        <w:t xml:space="preserve">link on the </w:t>
      </w:r>
      <w:r w:rsidR="00174C16" w:rsidRPr="003E3518">
        <w:t xml:space="preserve">invitation </w:t>
      </w:r>
      <w:r w:rsidR="00DB408F" w:rsidRPr="003E3518">
        <w:t xml:space="preserve">email </w:t>
      </w:r>
      <w:r w:rsidR="00174C16" w:rsidRPr="003E3518">
        <w:t>sent out by KF admin.</w:t>
      </w:r>
      <w:r w:rsidR="00174C16">
        <w:t xml:space="preserve"> </w:t>
      </w:r>
    </w:p>
    <w:p w14:paraId="34574C7D" w14:textId="77777777" w:rsidR="00070ED8" w:rsidRDefault="00070ED8" w:rsidP="00EA423C">
      <w:pPr>
        <w:spacing w:after="0" w:line="240" w:lineRule="auto"/>
        <w:jc w:val="both"/>
      </w:pPr>
    </w:p>
    <w:p w14:paraId="572D9B49" w14:textId="5D312ACC" w:rsidR="00070ED8" w:rsidRDefault="00070ED8" w:rsidP="00070ED8">
      <w:pPr>
        <w:spacing w:after="0" w:line="240" w:lineRule="auto"/>
        <w:jc w:val="both"/>
        <w:rPr>
          <w:rFonts w:cstheme="minorHAnsi"/>
          <w:i/>
          <w:iCs/>
        </w:rPr>
      </w:pPr>
      <w:bookmarkStart w:id="30" w:name="_Hlk181973052"/>
      <w:r w:rsidRPr="005B42A5">
        <w:rPr>
          <w:rFonts w:cstheme="minorHAnsi"/>
          <w:i/>
          <w:iCs/>
        </w:rPr>
        <w:t xml:space="preserve">(*Except </w:t>
      </w:r>
      <w:r>
        <w:rPr>
          <w:rFonts w:cstheme="minorHAnsi"/>
          <w:i/>
          <w:iCs/>
        </w:rPr>
        <w:t>when preparing for</w:t>
      </w:r>
      <w:r w:rsidR="00983CF3">
        <w:rPr>
          <w:rFonts w:cstheme="minorHAnsi"/>
          <w:i/>
          <w:iCs/>
        </w:rPr>
        <w:t xml:space="preserve"> the</w:t>
      </w:r>
      <w:r w:rsidRPr="005B42A5">
        <w:rPr>
          <w:rFonts w:cstheme="minorHAnsi"/>
          <w:i/>
          <w:iCs/>
        </w:rPr>
        <w:t xml:space="preserve"> Jubilee Year</w:t>
      </w:r>
      <w:bookmarkEnd w:id="30"/>
      <w:r w:rsidRPr="005B42A5">
        <w:rPr>
          <w:rFonts w:cstheme="minorHAnsi"/>
          <w:i/>
          <w:iCs/>
        </w:rPr>
        <w:t>)</w:t>
      </w:r>
    </w:p>
    <w:p w14:paraId="48F8C3AA" w14:textId="77777777" w:rsidR="00070ED8" w:rsidRDefault="00070ED8" w:rsidP="00EA423C">
      <w:pPr>
        <w:spacing w:after="0" w:line="240" w:lineRule="auto"/>
        <w:jc w:val="both"/>
      </w:pPr>
    </w:p>
    <w:bookmarkEnd w:id="29"/>
    <w:p w14:paraId="5B5DDD81" w14:textId="77777777" w:rsidR="00285B9A" w:rsidRDefault="00285B9A" w:rsidP="00EA423C">
      <w:pPr>
        <w:spacing w:after="0" w:line="240" w:lineRule="auto"/>
        <w:jc w:val="both"/>
      </w:pPr>
    </w:p>
    <w:sectPr w:rsidR="00285B9A" w:rsidSect="002B3D0C">
      <w:headerReference w:type="default" r:id="rId7"/>
      <w:footerReference w:type="default" r:id="rId8"/>
      <w:footerReference w:type="first" r:id="rId9"/>
      <w:endnotePr>
        <w:numFmt w:val="decimal"/>
      </w:end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EB9C4" w14:textId="77777777" w:rsidR="001E3C0E" w:rsidRDefault="001E3C0E" w:rsidP="00285B9A">
      <w:pPr>
        <w:spacing w:after="0" w:line="240" w:lineRule="auto"/>
      </w:pPr>
      <w:r>
        <w:separator/>
      </w:r>
    </w:p>
  </w:endnote>
  <w:endnote w:type="continuationSeparator" w:id="0">
    <w:p w14:paraId="5B7B803C" w14:textId="77777777" w:rsidR="001E3C0E" w:rsidRDefault="001E3C0E" w:rsidP="00285B9A">
      <w:pPr>
        <w:spacing w:after="0" w:line="240" w:lineRule="auto"/>
      </w:pPr>
      <w:r>
        <w:continuationSeparator/>
      </w:r>
    </w:p>
  </w:endnote>
  <w:endnote w:id="1">
    <w:p w14:paraId="2F13F8E4" w14:textId="1F5DA291" w:rsidR="002A3CDA" w:rsidRDefault="00C604AA" w:rsidP="002A3CDA">
      <w:pPr>
        <w:pStyle w:val="EndnoteText"/>
        <w:rPr>
          <w:lang w:val="en-GB"/>
        </w:rPr>
      </w:pPr>
      <w:r>
        <w:rPr>
          <w:rStyle w:val="EndnoteReference"/>
        </w:rPr>
        <w:endnoteRef/>
      </w:r>
      <w:r>
        <w:t xml:space="preserve"> </w:t>
      </w:r>
      <w:r w:rsidR="002A3CDA">
        <w:rPr>
          <w:i/>
        </w:rPr>
        <w:t>O Love that Will not Let Me Go</w:t>
      </w:r>
      <w:r w:rsidR="002A3CDA">
        <w:t xml:space="preserve"> by George Matheson (1842–1906), </w:t>
      </w:r>
      <w:hyperlink r:id="rId1" w:history="1">
        <w:r w:rsidR="002A3CDA">
          <w:rPr>
            <w:rStyle w:val="Hyperlink"/>
          </w:rPr>
          <w:t>www.youtube.com/watch?v=sxcnEBn1nA0</w:t>
        </w:r>
      </w:hyperlink>
      <w:r w:rsidR="002A3CDA">
        <w:t xml:space="preserve">, </w:t>
      </w:r>
      <w:hyperlink r:id="rId2" w:history="1">
        <w:r w:rsidR="006E34C5" w:rsidRPr="000C566B">
          <w:rPr>
            <w:rStyle w:val="Hyperlink"/>
            <w:shd w:val="clear" w:color="auto" w:fill="FFFFFF"/>
          </w:rPr>
          <w:t>www.youtube.com/watch?v=cejtIUBokdo&amp;list=RDcejtIUBokdo&amp;start_radio=1</w:t>
        </w:r>
      </w:hyperlink>
      <w:r w:rsidR="002A3CDA">
        <w:t>.</w:t>
      </w:r>
    </w:p>
    <w:p w14:paraId="2CD21BE8" w14:textId="2C40127A" w:rsidR="00C604AA" w:rsidRPr="00EA5B9E" w:rsidRDefault="00C604AA" w:rsidP="00641B17">
      <w:pPr>
        <w:pStyle w:val="EndnoteText"/>
        <w:rPr>
          <w:lang w:val="en-GB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6CDA5" w14:textId="278330E9" w:rsidR="00C604AA" w:rsidRDefault="00C604AA">
    <w:pPr>
      <w:pStyle w:val="Footer"/>
    </w:pPr>
    <w:r>
      <w:t>karisfellowships.com</w:t>
    </w:r>
    <w:r>
      <w:tab/>
      <w:t>KF38-M</w:t>
    </w:r>
    <w:r>
      <w:tab/>
    </w:r>
    <w:r>
      <w:rPr>
        <w:rFonts w:cstheme="minorHAnsi"/>
      </w:rPr>
      <w:t>©</w:t>
    </w:r>
    <w:r>
      <w:t>20</w:t>
    </w:r>
    <w:r w:rsidR="00457ED2">
      <w:t>21</w:t>
    </w:r>
    <w:r>
      <w:t xml:space="preserve"> Nancy Diven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21D05" w14:textId="3C6922BB" w:rsidR="00C604AA" w:rsidRDefault="00C604AA" w:rsidP="00E15908">
    <w:pPr>
      <w:pStyle w:val="Footer"/>
    </w:pPr>
    <w:r>
      <w:t>karisfellowships.com</w:t>
    </w:r>
    <w:r>
      <w:tab/>
      <w:t>KF38-M</w:t>
    </w:r>
    <w:r>
      <w:tab/>
    </w:r>
    <w:r>
      <w:rPr>
        <w:rFonts w:cstheme="minorHAnsi"/>
      </w:rPr>
      <w:t>©</w:t>
    </w:r>
    <w:r>
      <w:t>20</w:t>
    </w:r>
    <w:r w:rsidR="00457ED2">
      <w:t>21</w:t>
    </w:r>
    <w:r>
      <w:t xml:space="preserve">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B68B4" w14:textId="77777777" w:rsidR="001E3C0E" w:rsidRDefault="001E3C0E" w:rsidP="00285B9A">
      <w:pPr>
        <w:spacing w:after="0" w:line="240" w:lineRule="auto"/>
      </w:pPr>
      <w:r>
        <w:separator/>
      </w:r>
    </w:p>
  </w:footnote>
  <w:footnote w:type="continuationSeparator" w:id="0">
    <w:p w14:paraId="7DF90DD4" w14:textId="77777777" w:rsidR="001E3C0E" w:rsidRDefault="001E3C0E" w:rsidP="00285B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2719036"/>
      <w:docPartObj>
        <w:docPartGallery w:val="Page Numbers (Top of Page)"/>
        <w:docPartUnique/>
      </w:docPartObj>
    </w:sdtPr>
    <w:sdtContent>
      <w:p w14:paraId="65CEC4BE" w14:textId="3430F8DB" w:rsidR="00C604AA" w:rsidRDefault="00C604A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681F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85EA8F4" w14:textId="77777777" w:rsidR="00C604AA" w:rsidRDefault="00C604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F2"/>
    <w:rsid w:val="000220F9"/>
    <w:rsid w:val="0002222F"/>
    <w:rsid w:val="00023F0E"/>
    <w:rsid w:val="00027A6C"/>
    <w:rsid w:val="000337CE"/>
    <w:rsid w:val="00034BC3"/>
    <w:rsid w:val="00037BF5"/>
    <w:rsid w:val="00044DEF"/>
    <w:rsid w:val="00047EDB"/>
    <w:rsid w:val="0005709F"/>
    <w:rsid w:val="00062AE8"/>
    <w:rsid w:val="0006653E"/>
    <w:rsid w:val="00070ED8"/>
    <w:rsid w:val="0007521C"/>
    <w:rsid w:val="000859D4"/>
    <w:rsid w:val="00095295"/>
    <w:rsid w:val="000A109E"/>
    <w:rsid w:val="000A54E0"/>
    <w:rsid w:val="000A7970"/>
    <w:rsid w:val="000C228F"/>
    <w:rsid w:val="000C3EAC"/>
    <w:rsid w:val="000C497E"/>
    <w:rsid w:val="000C6041"/>
    <w:rsid w:val="000D4396"/>
    <w:rsid w:val="000E1BD7"/>
    <w:rsid w:val="000F3C1E"/>
    <w:rsid w:val="000F65B9"/>
    <w:rsid w:val="001014E8"/>
    <w:rsid w:val="001039D5"/>
    <w:rsid w:val="00104E32"/>
    <w:rsid w:val="00115043"/>
    <w:rsid w:val="00132AAB"/>
    <w:rsid w:val="00135A88"/>
    <w:rsid w:val="001379DF"/>
    <w:rsid w:val="00141FA5"/>
    <w:rsid w:val="00143028"/>
    <w:rsid w:val="00146CEE"/>
    <w:rsid w:val="00151E7B"/>
    <w:rsid w:val="001530D8"/>
    <w:rsid w:val="00154928"/>
    <w:rsid w:val="00154D8C"/>
    <w:rsid w:val="00163F3D"/>
    <w:rsid w:val="00167385"/>
    <w:rsid w:val="00174C16"/>
    <w:rsid w:val="00175377"/>
    <w:rsid w:val="001A2F6D"/>
    <w:rsid w:val="001B10A6"/>
    <w:rsid w:val="001B3CB2"/>
    <w:rsid w:val="001B6F36"/>
    <w:rsid w:val="001C216E"/>
    <w:rsid w:val="001C5790"/>
    <w:rsid w:val="001D2D17"/>
    <w:rsid w:val="001E02CB"/>
    <w:rsid w:val="001E3C0E"/>
    <w:rsid w:val="001F2615"/>
    <w:rsid w:val="00207D35"/>
    <w:rsid w:val="002105A1"/>
    <w:rsid w:val="00213D64"/>
    <w:rsid w:val="00217497"/>
    <w:rsid w:val="00222F52"/>
    <w:rsid w:val="00242997"/>
    <w:rsid w:val="00245865"/>
    <w:rsid w:val="00263EA0"/>
    <w:rsid w:val="00265A1F"/>
    <w:rsid w:val="002743B5"/>
    <w:rsid w:val="00276DAE"/>
    <w:rsid w:val="002774C5"/>
    <w:rsid w:val="00285B9A"/>
    <w:rsid w:val="00297E0D"/>
    <w:rsid w:val="002A17D1"/>
    <w:rsid w:val="002A1B72"/>
    <w:rsid w:val="002A1E5F"/>
    <w:rsid w:val="002A1FCE"/>
    <w:rsid w:val="002A38FD"/>
    <w:rsid w:val="002A3CDA"/>
    <w:rsid w:val="002A75F6"/>
    <w:rsid w:val="002B3D0C"/>
    <w:rsid w:val="002B46D6"/>
    <w:rsid w:val="002C2742"/>
    <w:rsid w:val="002C4D94"/>
    <w:rsid w:val="002C7D68"/>
    <w:rsid w:val="002D36B6"/>
    <w:rsid w:val="002D5FC9"/>
    <w:rsid w:val="002E5449"/>
    <w:rsid w:val="002F000E"/>
    <w:rsid w:val="00301A65"/>
    <w:rsid w:val="00302030"/>
    <w:rsid w:val="00302AB0"/>
    <w:rsid w:val="00303826"/>
    <w:rsid w:val="00311A30"/>
    <w:rsid w:val="00311F63"/>
    <w:rsid w:val="00312230"/>
    <w:rsid w:val="00313119"/>
    <w:rsid w:val="00314150"/>
    <w:rsid w:val="00320F0F"/>
    <w:rsid w:val="00321BDB"/>
    <w:rsid w:val="00324AFE"/>
    <w:rsid w:val="00333305"/>
    <w:rsid w:val="00344B63"/>
    <w:rsid w:val="00344F1E"/>
    <w:rsid w:val="00355B24"/>
    <w:rsid w:val="00356175"/>
    <w:rsid w:val="003619A2"/>
    <w:rsid w:val="00364430"/>
    <w:rsid w:val="00364554"/>
    <w:rsid w:val="0037414F"/>
    <w:rsid w:val="00380B6B"/>
    <w:rsid w:val="003860D2"/>
    <w:rsid w:val="003910A2"/>
    <w:rsid w:val="00393D2C"/>
    <w:rsid w:val="00396788"/>
    <w:rsid w:val="003A1809"/>
    <w:rsid w:val="003A2C69"/>
    <w:rsid w:val="003A49FA"/>
    <w:rsid w:val="003B1BBD"/>
    <w:rsid w:val="003B71B3"/>
    <w:rsid w:val="003C27D3"/>
    <w:rsid w:val="003C71E3"/>
    <w:rsid w:val="003D5C6D"/>
    <w:rsid w:val="003E166F"/>
    <w:rsid w:val="003E3518"/>
    <w:rsid w:val="003E589B"/>
    <w:rsid w:val="003F31AA"/>
    <w:rsid w:val="003F3286"/>
    <w:rsid w:val="003F505A"/>
    <w:rsid w:val="003F6ABC"/>
    <w:rsid w:val="003F705D"/>
    <w:rsid w:val="00404A5B"/>
    <w:rsid w:val="0041261E"/>
    <w:rsid w:val="00412A68"/>
    <w:rsid w:val="004241D7"/>
    <w:rsid w:val="00425EFE"/>
    <w:rsid w:val="00441FE4"/>
    <w:rsid w:val="00444F88"/>
    <w:rsid w:val="00450802"/>
    <w:rsid w:val="00450979"/>
    <w:rsid w:val="00451C89"/>
    <w:rsid w:val="00454EB9"/>
    <w:rsid w:val="00454FE8"/>
    <w:rsid w:val="00457ED2"/>
    <w:rsid w:val="00463C2B"/>
    <w:rsid w:val="004770D9"/>
    <w:rsid w:val="00480503"/>
    <w:rsid w:val="00485D3F"/>
    <w:rsid w:val="00491848"/>
    <w:rsid w:val="004A3777"/>
    <w:rsid w:val="004B0C04"/>
    <w:rsid w:val="004B4A73"/>
    <w:rsid w:val="004C10D4"/>
    <w:rsid w:val="004F3BD1"/>
    <w:rsid w:val="004F6786"/>
    <w:rsid w:val="004F6F42"/>
    <w:rsid w:val="00515E44"/>
    <w:rsid w:val="0052076D"/>
    <w:rsid w:val="00521613"/>
    <w:rsid w:val="00521DF9"/>
    <w:rsid w:val="00533F0E"/>
    <w:rsid w:val="00536657"/>
    <w:rsid w:val="005370FC"/>
    <w:rsid w:val="005435D9"/>
    <w:rsid w:val="0054683F"/>
    <w:rsid w:val="005478D6"/>
    <w:rsid w:val="00554D12"/>
    <w:rsid w:val="00560EA2"/>
    <w:rsid w:val="00563369"/>
    <w:rsid w:val="00564332"/>
    <w:rsid w:val="00565FAC"/>
    <w:rsid w:val="005677F2"/>
    <w:rsid w:val="005716EB"/>
    <w:rsid w:val="005742AE"/>
    <w:rsid w:val="005754B3"/>
    <w:rsid w:val="0058254B"/>
    <w:rsid w:val="00586479"/>
    <w:rsid w:val="005939B4"/>
    <w:rsid w:val="0059798D"/>
    <w:rsid w:val="005A00C0"/>
    <w:rsid w:val="005B32C0"/>
    <w:rsid w:val="005B7722"/>
    <w:rsid w:val="005C0AF9"/>
    <w:rsid w:val="005F045D"/>
    <w:rsid w:val="005F2473"/>
    <w:rsid w:val="005F286D"/>
    <w:rsid w:val="00600595"/>
    <w:rsid w:val="00607C8D"/>
    <w:rsid w:val="0061117B"/>
    <w:rsid w:val="006160ED"/>
    <w:rsid w:val="00624493"/>
    <w:rsid w:val="00626F83"/>
    <w:rsid w:val="006313FC"/>
    <w:rsid w:val="00631EC3"/>
    <w:rsid w:val="00632CCE"/>
    <w:rsid w:val="00641B17"/>
    <w:rsid w:val="00642CFE"/>
    <w:rsid w:val="00644F8D"/>
    <w:rsid w:val="00646C76"/>
    <w:rsid w:val="0064785D"/>
    <w:rsid w:val="00650C48"/>
    <w:rsid w:val="00665CB1"/>
    <w:rsid w:val="0066691F"/>
    <w:rsid w:val="00670A99"/>
    <w:rsid w:val="00681DC6"/>
    <w:rsid w:val="00685C4B"/>
    <w:rsid w:val="00694F99"/>
    <w:rsid w:val="00696D89"/>
    <w:rsid w:val="006A070D"/>
    <w:rsid w:val="006B3268"/>
    <w:rsid w:val="006D0D61"/>
    <w:rsid w:val="006D0F53"/>
    <w:rsid w:val="006D3B0B"/>
    <w:rsid w:val="006E34C5"/>
    <w:rsid w:val="006F1B65"/>
    <w:rsid w:val="006F34C8"/>
    <w:rsid w:val="007034A0"/>
    <w:rsid w:val="007057D1"/>
    <w:rsid w:val="007059EE"/>
    <w:rsid w:val="00714976"/>
    <w:rsid w:val="00726AE8"/>
    <w:rsid w:val="007274BF"/>
    <w:rsid w:val="007303E6"/>
    <w:rsid w:val="00735FEE"/>
    <w:rsid w:val="00736578"/>
    <w:rsid w:val="007365CA"/>
    <w:rsid w:val="00742710"/>
    <w:rsid w:val="00742B18"/>
    <w:rsid w:val="007523B8"/>
    <w:rsid w:val="00771865"/>
    <w:rsid w:val="007808A6"/>
    <w:rsid w:val="00790671"/>
    <w:rsid w:val="007B478E"/>
    <w:rsid w:val="007B5009"/>
    <w:rsid w:val="007C04C3"/>
    <w:rsid w:val="007C19CF"/>
    <w:rsid w:val="007D57CA"/>
    <w:rsid w:val="007E261A"/>
    <w:rsid w:val="007E2BC6"/>
    <w:rsid w:val="007E2E51"/>
    <w:rsid w:val="007E6E4A"/>
    <w:rsid w:val="007F05B8"/>
    <w:rsid w:val="007F14DA"/>
    <w:rsid w:val="007F32C0"/>
    <w:rsid w:val="007F5A9A"/>
    <w:rsid w:val="007F67CA"/>
    <w:rsid w:val="0080081F"/>
    <w:rsid w:val="0080463F"/>
    <w:rsid w:val="00805EC3"/>
    <w:rsid w:val="00810FF7"/>
    <w:rsid w:val="008110D1"/>
    <w:rsid w:val="00813236"/>
    <w:rsid w:val="00823615"/>
    <w:rsid w:val="008279FE"/>
    <w:rsid w:val="00833347"/>
    <w:rsid w:val="00833E0C"/>
    <w:rsid w:val="00834BE9"/>
    <w:rsid w:val="008462E0"/>
    <w:rsid w:val="008504C7"/>
    <w:rsid w:val="00851E04"/>
    <w:rsid w:val="00860DF3"/>
    <w:rsid w:val="00861010"/>
    <w:rsid w:val="008639DE"/>
    <w:rsid w:val="008807C1"/>
    <w:rsid w:val="00880A42"/>
    <w:rsid w:val="008822AF"/>
    <w:rsid w:val="00895516"/>
    <w:rsid w:val="008A0E82"/>
    <w:rsid w:val="008A21B0"/>
    <w:rsid w:val="008D08D1"/>
    <w:rsid w:val="008D145F"/>
    <w:rsid w:val="008D7B4B"/>
    <w:rsid w:val="008E2978"/>
    <w:rsid w:val="008E40C2"/>
    <w:rsid w:val="008E743B"/>
    <w:rsid w:val="008F396D"/>
    <w:rsid w:val="008F3A3B"/>
    <w:rsid w:val="008F628A"/>
    <w:rsid w:val="008F653D"/>
    <w:rsid w:val="008F77A2"/>
    <w:rsid w:val="0090151D"/>
    <w:rsid w:val="00903BE3"/>
    <w:rsid w:val="00914968"/>
    <w:rsid w:val="00923C83"/>
    <w:rsid w:val="00925FC4"/>
    <w:rsid w:val="00926A95"/>
    <w:rsid w:val="00930752"/>
    <w:rsid w:val="00932455"/>
    <w:rsid w:val="00937900"/>
    <w:rsid w:val="00942143"/>
    <w:rsid w:val="00942A84"/>
    <w:rsid w:val="00950D34"/>
    <w:rsid w:val="00957240"/>
    <w:rsid w:val="009663D9"/>
    <w:rsid w:val="00976833"/>
    <w:rsid w:val="00983CF3"/>
    <w:rsid w:val="00987744"/>
    <w:rsid w:val="009932A6"/>
    <w:rsid w:val="009A1DFD"/>
    <w:rsid w:val="009A2176"/>
    <w:rsid w:val="009A3F1F"/>
    <w:rsid w:val="009A4D7F"/>
    <w:rsid w:val="009B092C"/>
    <w:rsid w:val="009B213B"/>
    <w:rsid w:val="009B5DCC"/>
    <w:rsid w:val="009C062E"/>
    <w:rsid w:val="009C3172"/>
    <w:rsid w:val="009D4A77"/>
    <w:rsid w:val="009E1FAC"/>
    <w:rsid w:val="009E64BD"/>
    <w:rsid w:val="009F65B2"/>
    <w:rsid w:val="009F7310"/>
    <w:rsid w:val="00A06AAC"/>
    <w:rsid w:val="00A07F42"/>
    <w:rsid w:val="00A13571"/>
    <w:rsid w:val="00A1776D"/>
    <w:rsid w:val="00A25A17"/>
    <w:rsid w:val="00A32CE8"/>
    <w:rsid w:val="00A42DB2"/>
    <w:rsid w:val="00A4412D"/>
    <w:rsid w:val="00A44F3F"/>
    <w:rsid w:val="00A5011B"/>
    <w:rsid w:val="00A50554"/>
    <w:rsid w:val="00A51E09"/>
    <w:rsid w:val="00A5210E"/>
    <w:rsid w:val="00A53024"/>
    <w:rsid w:val="00A53440"/>
    <w:rsid w:val="00A54C86"/>
    <w:rsid w:val="00A56934"/>
    <w:rsid w:val="00A6461A"/>
    <w:rsid w:val="00A65CFC"/>
    <w:rsid w:val="00A67259"/>
    <w:rsid w:val="00A807D2"/>
    <w:rsid w:val="00A824DF"/>
    <w:rsid w:val="00A873C8"/>
    <w:rsid w:val="00AA1968"/>
    <w:rsid w:val="00AA7248"/>
    <w:rsid w:val="00AA7C6D"/>
    <w:rsid w:val="00AB0536"/>
    <w:rsid w:val="00AB3A7D"/>
    <w:rsid w:val="00AC1204"/>
    <w:rsid w:val="00AC4E47"/>
    <w:rsid w:val="00AD5039"/>
    <w:rsid w:val="00AD5499"/>
    <w:rsid w:val="00AE7A37"/>
    <w:rsid w:val="00AF0108"/>
    <w:rsid w:val="00AF286C"/>
    <w:rsid w:val="00AF73B2"/>
    <w:rsid w:val="00B00E70"/>
    <w:rsid w:val="00B01F9D"/>
    <w:rsid w:val="00B07515"/>
    <w:rsid w:val="00B118DA"/>
    <w:rsid w:val="00B24206"/>
    <w:rsid w:val="00B421A5"/>
    <w:rsid w:val="00B46771"/>
    <w:rsid w:val="00B5221B"/>
    <w:rsid w:val="00B638A9"/>
    <w:rsid w:val="00B774C5"/>
    <w:rsid w:val="00B83135"/>
    <w:rsid w:val="00B8497F"/>
    <w:rsid w:val="00B93B3E"/>
    <w:rsid w:val="00BB1CD5"/>
    <w:rsid w:val="00BB1D2A"/>
    <w:rsid w:val="00BB3B38"/>
    <w:rsid w:val="00BD4194"/>
    <w:rsid w:val="00BE0F2B"/>
    <w:rsid w:val="00BE27AC"/>
    <w:rsid w:val="00BE7210"/>
    <w:rsid w:val="00BE7DE1"/>
    <w:rsid w:val="00BF27B3"/>
    <w:rsid w:val="00BF477E"/>
    <w:rsid w:val="00C0103C"/>
    <w:rsid w:val="00C02FCC"/>
    <w:rsid w:val="00C0518F"/>
    <w:rsid w:val="00C05389"/>
    <w:rsid w:val="00C06F5F"/>
    <w:rsid w:val="00C12149"/>
    <w:rsid w:val="00C154A7"/>
    <w:rsid w:val="00C2669D"/>
    <w:rsid w:val="00C32F97"/>
    <w:rsid w:val="00C4614F"/>
    <w:rsid w:val="00C51077"/>
    <w:rsid w:val="00C55087"/>
    <w:rsid w:val="00C604AA"/>
    <w:rsid w:val="00C74E08"/>
    <w:rsid w:val="00C93FED"/>
    <w:rsid w:val="00C94E51"/>
    <w:rsid w:val="00C954C1"/>
    <w:rsid w:val="00CA49A3"/>
    <w:rsid w:val="00CB1365"/>
    <w:rsid w:val="00CB245D"/>
    <w:rsid w:val="00CB50CE"/>
    <w:rsid w:val="00CC2750"/>
    <w:rsid w:val="00CC5D66"/>
    <w:rsid w:val="00CD5B53"/>
    <w:rsid w:val="00CD5DA8"/>
    <w:rsid w:val="00CD7640"/>
    <w:rsid w:val="00CE4794"/>
    <w:rsid w:val="00CF14E5"/>
    <w:rsid w:val="00CF1F3A"/>
    <w:rsid w:val="00CF3E4F"/>
    <w:rsid w:val="00CF475A"/>
    <w:rsid w:val="00D01D23"/>
    <w:rsid w:val="00D02B3F"/>
    <w:rsid w:val="00D02EAC"/>
    <w:rsid w:val="00D0575B"/>
    <w:rsid w:val="00D10837"/>
    <w:rsid w:val="00D12A80"/>
    <w:rsid w:val="00D13F70"/>
    <w:rsid w:val="00D17BFB"/>
    <w:rsid w:val="00D22FFC"/>
    <w:rsid w:val="00D25378"/>
    <w:rsid w:val="00D25A3C"/>
    <w:rsid w:val="00D32047"/>
    <w:rsid w:val="00D32714"/>
    <w:rsid w:val="00D453F1"/>
    <w:rsid w:val="00D458D2"/>
    <w:rsid w:val="00D50E1F"/>
    <w:rsid w:val="00D5292D"/>
    <w:rsid w:val="00D54423"/>
    <w:rsid w:val="00D54AD6"/>
    <w:rsid w:val="00D57767"/>
    <w:rsid w:val="00D60A4F"/>
    <w:rsid w:val="00D61093"/>
    <w:rsid w:val="00D670F1"/>
    <w:rsid w:val="00D8652D"/>
    <w:rsid w:val="00D874BA"/>
    <w:rsid w:val="00D90138"/>
    <w:rsid w:val="00D91785"/>
    <w:rsid w:val="00D95992"/>
    <w:rsid w:val="00DB05D8"/>
    <w:rsid w:val="00DB11F4"/>
    <w:rsid w:val="00DB408F"/>
    <w:rsid w:val="00DC60B0"/>
    <w:rsid w:val="00DD671D"/>
    <w:rsid w:val="00DD7539"/>
    <w:rsid w:val="00DE555C"/>
    <w:rsid w:val="00DE681F"/>
    <w:rsid w:val="00E12524"/>
    <w:rsid w:val="00E15908"/>
    <w:rsid w:val="00E24BD5"/>
    <w:rsid w:val="00E34628"/>
    <w:rsid w:val="00E34CF6"/>
    <w:rsid w:val="00E36BFA"/>
    <w:rsid w:val="00E41293"/>
    <w:rsid w:val="00E4227A"/>
    <w:rsid w:val="00E47364"/>
    <w:rsid w:val="00E54330"/>
    <w:rsid w:val="00E658F8"/>
    <w:rsid w:val="00E82E7A"/>
    <w:rsid w:val="00E84623"/>
    <w:rsid w:val="00E9255D"/>
    <w:rsid w:val="00E966B3"/>
    <w:rsid w:val="00E96895"/>
    <w:rsid w:val="00EA423C"/>
    <w:rsid w:val="00EA5B9E"/>
    <w:rsid w:val="00EB6F8A"/>
    <w:rsid w:val="00EB77FC"/>
    <w:rsid w:val="00ED514D"/>
    <w:rsid w:val="00EE2B19"/>
    <w:rsid w:val="00EE7A2C"/>
    <w:rsid w:val="00EF45FA"/>
    <w:rsid w:val="00EF60E7"/>
    <w:rsid w:val="00F028A7"/>
    <w:rsid w:val="00F05BCE"/>
    <w:rsid w:val="00F078D3"/>
    <w:rsid w:val="00F11B16"/>
    <w:rsid w:val="00F23523"/>
    <w:rsid w:val="00F27743"/>
    <w:rsid w:val="00F3417D"/>
    <w:rsid w:val="00F343E1"/>
    <w:rsid w:val="00F57E56"/>
    <w:rsid w:val="00F65C24"/>
    <w:rsid w:val="00F74DF2"/>
    <w:rsid w:val="00F80814"/>
    <w:rsid w:val="00F8706E"/>
    <w:rsid w:val="00F87938"/>
    <w:rsid w:val="00FA2342"/>
    <w:rsid w:val="00FB54A7"/>
    <w:rsid w:val="00FC1013"/>
    <w:rsid w:val="00FC37B2"/>
    <w:rsid w:val="00FD37E0"/>
    <w:rsid w:val="00FD4D6F"/>
    <w:rsid w:val="00FD5FD1"/>
    <w:rsid w:val="00FE29CE"/>
    <w:rsid w:val="00FE326C"/>
    <w:rsid w:val="00FE4EBD"/>
    <w:rsid w:val="00FF3AF4"/>
    <w:rsid w:val="00FF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60029"/>
  <w15:docId w15:val="{01FB3835-44E8-4B35-B524-89FD4BAF2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5B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5B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285B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9A"/>
  </w:style>
  <w:style w:type="paragraph" w:styleId="Footer">
    <w:name w:val="footer"/>
    <w:basedOn w:val="Normal"/>
    <w:link w:val="FooterChar"/>
    <w:uiPriority w:val="99"/>
    <w:unhideWhenUsed/>
    <w:rsid w:val="00285B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9A"/>
  </w:style>
  <w:style w:type="paragraph" w:styleId="BalloonText">
    <w:name w:val="Balloon Text"/>
    <w:basedOn w:val="Normal"/>
    <w:link w:val="BalloonTextChar"/>
    <w:uiPriority w:val="99"/>
    <w:semiHidden/>
    <w:unhideWhenUsed/>
    <w:rsid w:val="001B3CB2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CB2"/>
    <w:rPr>
      <w:rFonts w:ascii="Lucida Grande" w:hAnsi="Lucida Grande" w:cs="Lucida Grande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unhideWhenUsed/>
    <w:rsid w:val="00EA5B9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EA5B9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A5B9E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41B1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F3C1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879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79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79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79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7938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50554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01F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6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5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endnotes.xml.rels><?xml version="1.0" encoding="UTF-8" standalone="yes"?>
<Relationships xmlns="http://schemas.openxmlformats.org/package/2006/relationships"><Relationship Id="rId2" Type="http://schemas.openxmlformats.org/officeDocument/2006/relationships/hyperlink" Target="http://www.youtube.com/watch?v=cejtIUBokdo&amp;list=RDcejtIUBokdo&amp;start_radio=1" TargetMode="External"/><Relationship Id="rId1" Type="http://schemas.openxmlformats.org/officeDocument/2006/relationships/hyperlink" Target="https://www.youtube.com/watch?v=sxcnEBn1nA0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Work\Karis%20Fellowships\KF%20Meetings\Meeting%20Teachings\Nancy's%20templates\KF4%20Template%20v4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93157-915A-45E4-976F-BB6D0628F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KF4 Template v4n</Template>
  <TotalTime>13</TotalTime>
  <Pages>6</Pages>
  <Words>2460</Words>
  <Characters>14028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Nancy</dc:creator>
  <cp:lastModifiedBy>Nancy Diven</cp:lastModifiedBy>
  <cp:revision>6</cp:revision>
  <cp:lastPrinted>2024-12-13T17:09:00Z</cp:lastPrinted>
  <dcterms:created xsi:type="dcterms:W3CDTF">2024-12-13T17:08:00Z</dcterms:created>
  <dcterms:modified xsi:type="dcterms:W3CDTF">2026-01-19T16:24:00Z</dcterms:modified>
</cp:coreProperties>
</file>