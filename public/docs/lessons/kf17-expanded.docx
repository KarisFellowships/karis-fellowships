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4C599" w14:textId="77777777" w:rsidR="00AB3A7D" w:rsidRPr="00D36830" w:rsidRDefault="00285B9A" w:rsidP="00353B7F">
      <w:pPr>
        <w:pStyle w:val="Title"/>
      </w:pPr>
      <w:r w:rsidRPr="00D36830">
        <w:t>KF</w:t>
      </w:r>
      <w:r w:rsidR="00E44B6A" w:rsidRPr="00D36830">
        <w:t>17</w:t>
      </w:r>
      <w:r w:rsidR="00D13F70" w:rsidRPr="00D36830">
        <w:t xml:space="preserve"> </w:t>
      </w:r>
      <w:r w:rsidR="00EE466A" w:rsidRPr="00D36830">
        <w:t>Expanded</w:t>
      </w:r>
      <w:r w:rsidR="00765BD4" w:rsidRPr="00D36830">
        <w:t xml:space="preserve"> Version of</w:t>
      </w:r>
      <w:r w:rsidRPr="00D36830">
        <w:t xml:space="preserve"> Teachings</w:t>
      </w:r>
    </w:p>
    <w:p w14:paraId="7CB56DDF" w14:textId="77777777" w:rsidR="00285B9A" w:rsidRPr="00D36830" w:rsidRDefault="00285B9A" w:rsidP="00670842">
      <w:pPr>
        <w:spacing w:after="0" w:line="240" w:lineRule="auto"/>
        <w:jc w:val="both"/>
        <w:rPr>
          <w:rFonts w:cstheme="minorHAnsi"/>
        </w:rPr>
      </w:pPr>
      <w:r w:rsidRPr="00D36830">
        <w:rPr>
          <w:rFonts w:cstheme="minorHAnsi"/>
        </w:rPr>
        <w:t>Karis is an invitation to a relationship based on mutual generosity.</w:t>
      </w:r>
    </w:p>
    <w:p w14:paraId="5744F381" w14:textId="77777777" w:rsidR="00765BD4" w:rsidRPr="00D36830" w:rsidRDefault="00765BD4" w:rsidP="00670842">
      <w:pPr>
        <w:spacing w:after="0" w:line="240" w:lineRule="auto"/>
        <w:jc w:val="both"/>
        <w:rPr>
          <w:rFonts w:cstheme="minorHAnsi"/>
        </w:rPr>
      </w:pPr>
    </w:p>
    <w:p w14:paraId="0B3E807F" w14:textId="77777777" w:rsidR="00A24A84" w:rsidRPr="00D36830" w:rsidRDefault="00A24A84" w:rsidP="00670842">
      <w:pPr>
        <w:spacing w:after="0" w:line="240" w:lineRule="auto"/>
        <w:jc w:val="both"/>
        <w:rPr>
          <w:rFonts w:cstheme="minorHAnsi"/>
          <w:i/>
        </w:rPr>
      </w:pPr>
      <w:r w:rsidRPr="00D36830">
        <w:rPr>
          <w:rFonts w:cstheme="minorHAnsi"/>
        </w:rPr>
        <w:t>“Search me, O God, and know my heart. Examine me and know my thoughts. See if there is any way in me that causes pain, and lead me in the ways of eternity.” (Psalm 139:23</w:t>
      </w:r>
      <w:r w:rsidR="00E5722F" w:rsidRPr="00D36830">
        <w:rPr>
          <w:rFonts w:cstheme="minorHAnsi"/>
        </w:rPr>
        <w:t>–</w:t>
      </w:r>
      <w:r w:rsidRPr="00D36830">
        <w:rPr>
          <w:rFonts w:cstheme="minorHAnsi"/>
        </w:rPr>
        <w:t>24)</w:t>
      </w:r>
    </w:p>
    <w:p w14:paraId="77D43970" w14:textId="77777777" w:rsidR="00A24A84" w:rsidRPr="00D36830" w:rsidRDefault="00A24A84" w:rsidP="00670842">
      <w:pPr>
        <w:spacing w:after="0" w:line="240" w:lineRule="auto"/>
        <w:jc w:val="both"/>
        <w:rPr>
          <w:rFonts w:cstheme="minorHAnsi"/>
        </w:rPr>
      </w:pPr>
    </w:p>
    <w:p w14:paraId="23AC6B76" w14:textId="77777777" w:rsidR="00285B9A" w:rsidRPr="00D36830" w:rsidRDefault="00285B9A" w:rsidP="00670842">
      <w:pPr>
        <w:spacing w:after="0" w:line="240" w:lineRule="auto"/>
        <w:jc w:val="both"/>
        <w:rPr>
          <w:rFonts w:cstheme="minorHAnsi"/>
          <w:b/>
        </w:rPr>
      </w:pPr>
      <w:r w:rsidRPr="00D36830">
        <w:rPr>
          <w:rFonts w:cstheme="minorHAnsi"/>
          <w:b/>
        </w:rPr>
        <w:t>0:0</w:t>
      </w:r>
      <w:r w:rsidR="00B93AA0" w:rsidRPr="00D36830">
        <w:rPr>
          <w:rFonts w:cstheme="minorHAnsi"/>
          <w:b/>
        </w:rPr>
        <w:t>1</w:t>
      </w:r>
      <w:r w:rsidRPr="00D36830">
        <w:rPr>
          <w:rFonts w:cstheme="minorHAnsi"/>
          <w:b/>
        </w:rPr>
        <w:tab/>
        <w:t>OPENING</w:t>
      </w:r>
    </w:p>
    <w:p w14:paraId="28A34564" w14:textId="77777777" w:rsidR="00765BD4" w:rsidRPr="00D36830" w:rsidRDefault="00765BD4" w:rsidP="00670842">
      <w:pPr>
        <w:spacing w:after="0" w:line="240" w:lineRule="auto"/>
        <w:jc w:val="both"/>
        <w:rPr>
          <w:rFonts w:cstheme="minorHAnsi"/>
          <w:b/>
        </w:rPr>
      </w:pPr>
    </w:p>
    <w:p w14:paraId="1AA9D7A9" w14:textId="77777777" w:rsidR="00285B9A" w:rsidRPr="00D36830" w:rsidRDefault="009925B4" w:rsidP="00670842">
      <w:pPr>
        <w:spacing w:after="0" w:line="240" w:lineRule="auto"/>
        <w:jc w:val="both"/>
        <w:rPr>
          <w:rFonts w:cstheme="minorHAnsi"/>
          <w:b/>
        </w:rPr>
      </w:pPr>
      <w:r w:rsidRPr="00D36830">
        <w:rPr>
          <w:rFonts w:cstheme="minorHAnsi"/>
          <w:b/>
        </w:rPr>
        <w:t>0:0</w:t>
      </w:r>
      <w:r w:rsidR="00B93AA0" w:rsidRPr="00D36830">
        <w:rPr>
          <w:rFonts w:cstheme="minorHAnsi"/>
          <w:b/>
        </w:rPr>
        <w:t>2</w:t>
      </w:r>
      <w:r w:rsidR="00285B9A" w:rsidRPr="00D36830">
        <w:rPr>
          <w:rFonts w:cstheme="minorHAnsi"/>
          <w:b/>
        </w:rPr>
        <w:tab/>
        <w:t>PRESENTING</w:t>
      </w:r>
    </w:p>
    <w:p w14:paraId="00C32911" w14:textId="77777777" w:rsidR="00765BD4" w:rsidRPr="00D36830" w:rsidRDefault="00765BD4" w:rsidP="00670842">
      <w:pPr>
        <w:spacing w:after="0" w:line="240" w:lineRule="auto"/>
        <w:jc w:val="both"/>
        <w:rPr>
          <w:rFonts w:cstheme="minorHAnsi"/>
          <w:b/>
        </w:rPr>
      </w:pPr>
    </w:p>
    <w:p w14:paraId="5A0B2D44" w14:textId="77777777" w:rsidR="00765BD4" w:rsidRPr="00D36830" w:rsidRDefault="009925B4" w:rsidP="00670842">
      <w:pPr>
        <w:spacing w:after="0" w:line="240" w:lineRule="auto"/>
        <w:jc w:val="both"/>
        <w:rPr>
          <w:rFonts w:cstheme="minorHAnsi"/>
          <w:b/>
        </w:rPr>
      </w:pPr>
      <w:r w:rsidRPr="00D36830">
        <w:rPr>
          <w:rFonts w:cstheme="minorHAnsi"/>
          <w:b/>
        </w:rPr>
        <w:t>0:0</w:t>
      </w:r>
      <w:r w:rsidR="007D701D" w:rsidRPr="00D36830">
        <w:rPr>
          <w:rFonts w:cstheme="minorHAnsi"/>
          <w:b/>
        </w:rPr>
        <w:t>6</w:t>
      </w:r>
      <w:r w:rsidR="00765BD4" w:rsidRPr="00D36830">
        <w:rPr>
          <w:rFonts w:cstheme="minorHAnsi"/>
          <w:b/>
        </w:rPr>
        <w:tab/>
      </w:r>
      <w:r w:rsidR="00EE466A" w:rsidRPr="00D36830">
        <w:rPr>
          <w:rFonts w:cstheme="minorHAnsi"/>
          <w:b/>
        </w:rPr>
        <w:t>KARIS CIRCULATION</w:t>
      </w:r>
    </w:p>
    <w:p w14:paraId="79D47D77" w14:textId="77777777" w:rsidR="00753B8B" w:rsidRPr="00D36830" w:rsidRDefault="00753B8B" w:rsidP="00670842">
      <w:pPr>
        <w:spacing w:after="0" w:line="240" w:lineRule="auto"/>
        <w:jc w:val="both"/>
        <w:rPr>
          <w:rFonts w:cstheme="minorHAnsi"/>
          <w:b/>
        </w:rPr>
      </w:pPr>
    </w:p>
    <w:p w14:paraId="67DE3BE2" w14:textId="1C2B4413" w:rsidR="00E016DC" w:rsidRPr="00D36830" w:rsidRDefault="00E016DC" w:rsidP="00E016DC">
      <w:pPr>
        <w:spacing w:after="0" w:line="240" w:lineRule="auto"/>
        <w:jc w:val="both"/>
        <w:rPr>
          <w:rFonts w:cstheme="minorHAnsi"/>
        </w:rPr>
      </w:pPr>
      <w:r w:rsidRPr="00D36830">
        <w:rPr>
          <w:rFonts w:cstheme="minorHAnsi"/>
        </w:rPr>
        <w:t xml:space="preserve">Let’s briefly look at our definition of karis: karis is an invitation to a relationship based on mutual generosity. What does that mean? The word </w:t>
      </w:r>
      <w:r w:rsidRPr="00D36830">
        <w:rPr>
          <w:rFonts w:cstheme="minorHAnsi"/>
          <w:i/>
        </w:rPr>
        <w:t>karis</w:t>
      </w:r>
      <w:r w:rsidRPr="00D36830">
        <w:rPr>
          <w:rFonts w:cstheme="minorHAnsi"/>
        </w:rPr>
        <w:t xml:space="preserve"> is used in Greek to say </w:t>
      </w:r>
      <w:r w:rsidRPr="00D36830">
        <w:rPr>
          <w:rFonts w:cstheme="minorHAnsi"/>
          <w:i/>
        </w:rPr>
        <w:t>thank you</w:t>
      </w:r>
      <w:r w:rsidRPr="00D36830">
        <w:rPr>
          <w:rFonts w:cstheme="minorHAnsi"/>
        </w:rPr>
        <w:t xml:space="preserve">. When a person gives you a gift, you must decide whether you want to return a gift to show your gratitude. If you do not offer a gift in return—not even the </w:t>
      </w:r>
      <w:r w:rsidR="00017731" w:rsidRPr="00D36830">
        <w:rPr>
          <w:rFonts w:cstheme="minorHAnsi"/>
        </w:rPr>
        <w:t xml:space="preserve">simple </w:t>
      </w:r>
      <w:r w:rsidRPr="00D36830">
        <w:rPr>
          <w:rFonts w:cstheme="minorHAnsi"/>
        </w:rPr>
        <w:t xml:space="preserve">gift of saying thank you—you are letting others know that you are not interested in their gift nor in the benefits of </w:t>
      </w:r>
      <w:r w:rsidR="00017731" w:rsidRPr="00D36830">
        <w:rPr>
          <w:rFonts w:cstheme="minorHAnsi"/>
        </w:rPr>
        <w:t>a</w:t>
      </w:r>
      <w:r w:rsidRPr="00D36830">
        <w:rPr>
          <w:rFonts w:cstheme="minorHAnsi"/>
        </w:rPr>
        <w:t xml:space="preserve"> relationship</w:t>
      </w:r>
      <w:r w:rsidR="00017731" w:rsidRPr="00D36830">
        <w:rPr>
          <w:rFonts w:cstheme="minorHAnsi"/>
        </w:rPr>
        <w:t xml:space="preserve"> with them</w:t>
      </w:r>
      <w:r w:rsidRPr="00D36830">
        <w:rPr>
          <w:rFonts w:cstheme="minorHAnsi"/>
        </w:rPr>
        <w:t>. When Jesus came into our lives, He came as a karis gift from God. Are you returning any gifts to God as evidence of your gratitude and your desire for more relationship?</w:t>
      </w:r>
    </w:p>
    <w:p w14:paraId="53AC3E78" w14:textId="77777777" w:rsidR="00765BD4" w:rsidRPr="00D36830" w:rsidRDefault="00765BD4" w:rsidP="00670842">
      <w:pPr>
        <w:spacing w:after="0" w:line="240" w:lineRule="auto"/>
        <w:jc w:val="both"/>
        <w:rPr>
          <w:rFonts w:cstheme="minorHAnsi"/>
          <w:b/>
        </w:rPr>
      </w:pPr>
    </w:p>
    <w:p w14:paraId="11E5549E" w14:textId="77777777" w:rsidR="00285B9A" w:rsidRPr="00D36830" w:rsidRDefault="009925B4" w:rsidP="00670842">
      <w:pPr>
        <w:spacing w:after="0" w:line="240" w:lineRule="auto"/>
        <w:jc w:val="both"/>
        <w:rPr>
          <w:rFonts w:cstheme="minorHAnsi"/>
          <w:b/>
        </w:rPr>
      </w:pPr>
      <w:r w:rsidRPr="00D36830">
        <w:rPr>
          <w:rFonts w:cstheme="minorHAnsi"/>
          <w:b/>
        </w:rPr>
        <w:t>0:0</w:t>
      </w:r>
      <w:r w:rsidR="007D701D" w:rsidRPr="00D36830">
        <w:rPr>
          <w:rFonts w:cstheme="minorHAnsi"/>
          <w:b/>
        </w:rPr>
        <w:t>7</w:t>
      </w:r>
      <w:r w:rsidR="00285B9A" w:rsidRPr="00D36830">
        <w:rPr>
          <w:rFonts w:cstheme="minorHAnsi"/>
          <w:b/>
        </w:rPr>
        <w:tab/>
        <w:t>GUIDELINES &amp; LIMITATIONS</w:t>
      </w:r>
    </w:p>
    <w:p w14:paraId="25EBEEC4" w14:textId="77777777" w:rsidR="00765BD4" w:rsidRPr="00D36830" w:rsidRDefault="00765BD4" w:rsidP="00670842">
      <w:pPr>
        <w:spacing w:after="0" w:line="240" w:lineRule="auto"/>
        <w:jc w:val="both"/>
        <w:rPr>
          <w:rFonts w:cstheme="minorHAnsi"/>
          <w:b/>
        </w:rPr>
      </w:pPr>
    </w:p>
    <w:p w14:paraId="6733A5F9" w14:textId="77777777" w:rsidR="00285B9A" w:rsidRPr="00D36830" w:rsidRDefault="009925B4" w:rsidP="00670842">
      <w:pPr>
        <w:spacing w:after="0" w:line="240" w:lineRule="auto"/>
        <w:jc w:val="both"/>
        <w:rPr>
          <w:rFonts w:cstheme="minorHAnsi"/>
          <w:b/>
        </w:rPr>
      </w:pPr>
      <w:r w:rsidRPr="00D36830">
        <w:rPr>
          <w:rFonts w:cstheme="minorHAnsi"/>
          <w:b/>
        </w:rPr>
        <w:t>0:08</w:t>
      </w:r>
      <w:r w:rsidR="00285B9A" w:rsidRPr="00D36830">
        <w:rPr>
          <w:rFonts w:cstheme="minorHAnsi"/>
          <w:b/>
        </w:rPr>
        <w:tab/>
        <w:t>MINDFULNESS &amp; MEDITATION TRAINING</w:t>
      </w:r>
    </w:p>
    <w:p w14:paraId="43733A51" w14:textId="77777777" w:rsidR="00A24A84" w:rsidRPr="00D36830" w:rsidRDefault="00A24A84" w:rsidP="00670842">
      <w:pPr>
        <w:spacing w:after="0" w:line="240" w:lineRule="auto"/>
        <w:jc w:val="both"/>
        <w:rPr>
          <w:rFonts w:cstheme="minorHAnsi"/>
          <w:b/>
        </w:rPr>
      </w:pPr>
    </w:p>
    <w:p w14:paraId="36910EBE" w14:textId="29B7FD35" w:rsidR="00877170" w:rsidRPr="00D36830" w:rsidRDefault="00877170" w:rsidP="00877170">
      <w:pPr>
        <w:spacing w:after="0" w:line="240" w:lineRule="auto"/>
        <w:jc w:val="both"/>
        <w:rPr>
          <w:rFonts w:cstheme="minorHAnsi"/>
        </w:rPr>
      </w:pPr>
      <w:bookmarkStart w:id="0" w:name="_Hlk518733140"/>
      <w:r w:rsidRPr="00D36830">
        <w:rPr>
          <w:rFonts w:cstheme="minorHAnsi"/>
        </w:rPr>
        <w:t>A productive goal is to spend twenty to thirty minutes, twice a day, in prayer and meditation. The benefits of meditation practice are “dose dependent</w:t>
      </w:r>
      <w:r w:rsidR="006F4757" w:rsidRPr="00D36830">
        <w:rPr>
          <w:rFonts w:cstheme="minorHAnsi"/>
        </w:rPr>
        <w:t>”. That means you</w:t>
      </w:r>
      <w:r w:rsidRPr="00D36830">
        <w:rPr>
          <w:rFonts w:cstheme="minorHAnsi"/>
        </w:rPr>
        <w:t xml:space="preserve"> will benefit in proportion to the amount of effort you invest. However, any effort to meditate and practice mindfulness is success. </w:t>
      </w:r>
    </w:p>
    <w:bookmarkEnd w:id="0"/>
    <w:p w14:paraId="75EF5647" w14:textId="77777777" w:rsidR="00A24A84" w:rsidRPr="00D36830" w:rsidRDefault="00A24A84" w:rsidP="00670842">
      <w:pPr>
        <w:spacing w:after="0" w:line="240" w:lineRule="auto"/>
        <w:jc w:val="both"/>
        <w:rPr>
          <w:rFonts w:cstheme="minorHAnsi"/>
        </w:rPr>
      </w:pPr>
    </w:p>
    <w:p w14:paraId="79CDD807" w14:textId="033B7E94" w:rsidR="00E016DC" w:rsidRPr="00D36830" w:rsidRDefault="00E016DC" w:rsidP="00E016DC">
      <w:pPr>
        <w:spacing w:after="0" w:line="240" w:lineRule="auto"/>
        <w:jc w:val="both"/>
        <w:rPr>
          <w:rFonts w:cstheme="minorHAnsi"/>
        </w:rPr>
      </w:pPr>
      <w:r w:rsidRPr="00D36830">
        <w:rPr>
          <w:rFonts w:cstheme="minorHAnsi"/>
        </w:rPr>
        <w:t xml:space="preserve">Have you had a chance </w:t>
      </w:r>
      <w:r w:rsidR="00797B5B" w:rsidRPr="00D36830">
        <w:rPr>
          <w:rFonts w:cstheme="minorHAnsi"/>
        </w:rPr>
        <w:t xml:space="preserve">or felt a need </w:t>
      </w:r>
      <w:r w:rsidRPr="00D36830">
        <w:rPr>
          <w:rFonts w:cstheme="minorHAnsi"/>
        </w:rPr>
        <w:t xml:space="preserve">to practice the </w:t>
      </w:r>
      <w:r w:rsidRPr="00D36830">
        <w:rPr>
          <w:rFonts w:cstheme="minorHAnsi"/>
          <w:b/>
        </w:rPr>
        <w:t>Mercy Meditation</w:t>
      </w:r>
      <w:r w:rsidRPr="00D36830">
        <w:rPr>
          <w:rFonts w:cstheme="minorHAnsi"/>
        </w:rPr>
        <w:t xml:space="preserve"> this week?</w:t>
      </w:r>
      <w:r w:rsidRPr="00D36830">
        <w:rPr>
          <w:rStyle w:val="EndnoteReference"/>
          <w:rFonts w:cstheme="minorHAnsi"/>
        </w:rPr>
        <w:endnoteReference w:id="1"/>
      </w:r>
      <w:r w:rsidRPr="00D36830">
        <w:rPr>
          <w:rFonts w:cstheme="minorHAnsi"/>
        </w:rPr>
        <w:t xml:space="preserve"> Whenever you </w:t>
      </w:r>
      <w:r w:rsidR="00022B29">
        <w:rPr>
          <w:rFonts w:cstheme="minorHAnsi"/>
        </w:rPr>
        <w:t>rebel</w:t>
      </w:r>
      <w:r w:rsidRPr="00D36830">
        <w:rPr>
          <w:rFonts w:cstheme="minorHAnsi"/>
        </w:rPr>
        <w:t xml:space="preserve"> against your shoulds and taboos, the Idol Self will have no mercy on you and will punish you with self-hate. When that happens, you will need to show mercy to yourself. Self-promotion or increased self-care will throw self-effacing types into self-hate. For a mastery type, letting something slide or extending mercy invites self-hate and is often followed by aggression or self-sabotage. Resigned people might feel vaguely uncomfortable after a moment of self-revelation or strong emotion. They might then be irritable or seek numbness again. The </w:t>
      </w:r>
      <w:r w:rsidRPr="00D36830">
        <w:rPr>
          <w:rFonts w:cstheme="minorHAnsi"/>
          <w:b/>
        </w:rPr>
        <w:t>Mercy Meditation</w:t>
      </w:r>
      <w:r w:rsidRPr="00D36830">
        <w:rPr>
          <w:rFonts w:cstheme="minorHAnsi"/>
        </w:rPr>
        <w:t xml:space="preserve"> helps us show mercy to ourselves despite our shoulds and </w:t>
      </w:r>
      <w:r w:rsidR="00B117DE" w:rsidRPr="00D36830">
        <w:rPr>
          <w:rFonts w:cstheme="minorHAnsi"/>
        </w:rPr>
        <w:t xml:space="preserve">the </w:t>
      </w:r>
      <w:r w:rsidRPr="00D36830">
        <w:rPr>
          <w:rFonts w:cstheme="minorHAnsi"/>
        </w:rPr>
        <w:t xml:space="preserve">judgments </w:t>
      </w:r>
      <w:r w:rsidR="00B117DE" w:rsidRPr="00D36830">
        <w:rPr>
          <w:rFonts w:cstheme="minorHAnsi"/>
        </w:rPr>
        <w:t xml:space="preserve">we make </w:t>
      </w:r>
      <w:r w:rsidRPr="00D36830">
        <w:rPr>
          <w:rFonts w:cstheme="minorHAnsi"/>
        </w:rPr>
        <w:t xml:space="preserve">about our behaviors and feelings. When our judgmental attitude has calmed down, we can see our value and appreciate the efforts we are making today toward wholeness; and once we know our own value, we can extend value to others as a gift. </w:t>
      </w:r>
    </w:p>
    <w:p w14:paraId="68E576A8" w14:textId="77777777" w:rsidR="00A24A84" w:rsidRPr="00D36830" w:rsidRDefault="00A24A84" w:rsidP="00670842">
      <w:pPr>
        <w:spacing w:after="0" w:line="240" w:lineRule="auto"/>
        <w:jc w:val="both"/>
        <w:rPr>
          <w:rFonts w:cstheme="minorHAnsi"/>
        </w:rPr>
      </w:pPr>
    </w:p>
    <w:p w14:paraId="4605FD72" w14:textId="77777777" w:rsidR="00A24A84" w:rsidRPr="00D36830" w:rsidRDefault="00A24A84" w:rsidP="00670842">
      <w:pPr>
        <w:spacing w:after="0" w:line="240" w:lineRule="auto"/>
        <w:jc w:val="both"/>
        <w:rPr>
          <w:rFonts w:cstheme="minorHAnsi"/>
          <w:b/>
          <w:color w:val="000000"/>
        </w:rPr>
      </w:pPr>
      <w:r w:rsidRPr="00D36830">
        <w:rPr>
          <w:rFonts w:cstheme="minorHAnsi"/>
          <w:b/>
          <w:color w:val="000000"/>
        </w:rPr>
        <w:t xml:space="preserve">The Mercy Meditation </w:t>
      </w:r>
    </w:p>
    <w:p w14:paraId="6ED8E643" w14:textId="77777777" w:rsidR="00D60D2D" w:rsidRPr="00D36830" w:rsidRDefault="00D60D2D" w:rsidP="00670842">
      <w:pPr>
        <w:spacing w:after="0" w:line="240" w:lineRule="auto"/>
        <w:jc w:val="both"/>
        <w:rPr>
          <w:rFonts w:cstheme="minorHAnsi"/>
          <w:b/>
          <w:color w:val="000000"/>
        </w:rPr>
      </w:pPr>
    </w:p>
    <w:p w14:paraId="12068F1B" w14:textId="68C40B1D" w:rsidR="00A24A84" w:rsidRPr="00D36830" w:rsidRDefault="00A24A84" w:rsidP="00670842">
      <w:pPr>
        <w:spacing w:after="0" w:line="240" w:lineRule="auto"/>
        <w:jc w:val="both"/>
        <w:rPr>
          <w:rFonts w:cstheme="minorHAnsi"/>
          <w:color w:val="000000"/>
        </w:rPr>
      </w:pPr>
      <w:r w:rsidRPr="00D36830">
        <w:rPr>
          <w:rFonts w:cstheme="minorHAnsi"/>
          <w:color w:val="000000"/>
        </w:rPr>
        <w:t xml:space="preserve">Sit quietly for a few moments. </w:t>
      </w:r>
      <w:r w:rsidR="00857812" w:rsidRPr="00D36830">
        <w:rPr>
          <w:rFonts w:cstheme="minorHAnsi"/>
          <w:color w:val="000000"/>
        </w:rPr>
        <w:t xml:space="preserve">Notice </w:t>
      </w:r>
      <w:r w:rsidRPr="00D36830">
        <w:rPr>
          <w:rFonts w:cstheme="minorHAnsi"/>
          <w:color w:val="000000"/>
        </w:rPr>
        <w:t xml:space="preserve">your breath and settle into your environment. </w:t>
      </w:r>
      <w:r w:rsidRPr="00D36830">
        <w:rPr>
          <w:rFonts w:cstheme="minorHAnsi"/>
          <w:i/>
          <w:color w:val="000000"/>
        </w:rPr>
        <w:t>(Pause)</w:t>
      </w:r>
      <w:r w:rsidRPr="00D36830">
        <w:rPr>
          <w:rFonts w:cstheme="minorHAnsi"/>
          <w:color w:val="000000"/>
        </w:rPr>
        <w:t xml:space="preserve"> As you breathe, sense the air moving in and out. </w:t>
      </w:r>
      <w:r w:rsidRPr="00D36830">
        <w:rPr>
          <w:rFonts w:cstheme="minorHAnsi"/>
          <w:i/>
          <w:color w:val="000000"/>
        </w:rPr>
        <w:t xml:space="preserve">(Pause </w:t>
      </w:r>
      <w:r w:rsidR="00670842" w:rsidRPr="00D36830">
        <w:rPr>
          <w:rFonts w:cstheme="minorHAnsi"/>
          <w:i/>
          <w:color w:val="000000"/>
        </w:rPr>
        <w:t xml:space="preserve">for </w:t>
      </w:r>
      <w:r w:rsidRPr="00D36830">
        <w:rPr>
          <w:rFonts w:cstheme="minorHAnsi"/>
          <w:i/>
          <w:color w:val="000000"/>
        </w:rPr>
        <w:t>10 seconds)</w:t>
      </w:r>
      <w:r w:rsidRPr="00D36830">
        <w:rPr>
          <w:rFonts w:cstheme="minorHAnsi"/>
          <w:color w:val="000000"/>
        </w:rPr>
        <w:t xml:space="preserve"> Scan your body for tension. On the exhale, </w:t>
      </w:r>
      <w:r w:rsidR="00022B29">
        <w:rPr>
          <w:rFonts w:cstheme="minorHAnsi"/>
          <w:color w:val="000000"/>
        </w:rPr>
        <w:t>allow</w:t>
      </w:r>
      <w:r w:rsidRPr="00D36830">
        <w:rPr>
          <w:rFonts w:cstheme="minorHAnsi"/>
          <w:color w:val="000000"/>
        </w:rPr>
        <w:t xml:space="preserve"> your body </w:t>
      </w:r>
      <w:r w:rsidR="00022B29">
        <w:rPr>
          <w:rFonts w:cstheme="minorHAnsi"/>
          <w:color w:val="000000"/>
        </w:rPr>
        <w:t xml:space="preserve">to </w:t>
      </w:r>
      <w:r w:rsidRPr="00D36830">
        <w:rPr>
          <w:rFonts w:cstheme="minorHAnsi"/>
          <w:color w:val="000000"/>
        </w:rPr>
        <w:t xml:space="preserve">soften. </w:t>
      </w:r>
      <w:r w:rsidRPr="00D36830">
        <w:rPr>
          <w:rFonts w:cstheme="minorHAnsi"/>
          <w:i/>
          <w:color w:val="000000"/>
        </w:rPr>
        <w:t>(Pause)</w:t>
      </w:r>
      <w:r w:rsidRPr="00D36830">
        <w:rPr>
          <w:rFonts w:cstheme="minorHAnsi"/>
          <w:color w:val="000000"/>
        </w:rPr>
        <w:t xml:space="preserve"> Give any tense areas permission to relax, and breathe. </w:t>
      </w:r>
      <w:r w:rsidRPr="00D36830">
        <w:rPr>
          <w:rFonts w:cstheme="minorHAnsi"/>
          <w:i/>
          <w:color w:val="000000"/>
        </w:rPr>
        <w:t xml:space="preserve">(Pause </w:t>
      </w:r>
      <w:r w:rsidR="00670842" w:rsidRPr="00D36830">
        <w:rPr>
          <w:rFonts w:cstheme="minorHAnsi"/>
          <w:i/>
          <w:color w:val="000000"/>
        </w:rPr>
        <w:t xml:space="preserve">for </w:t>
      </w:r>
      <w:r w:rsidRPr="00D36830">
        <w:rPr>
          <w:rFonts w:cstheme="minorHAnsi"/>
          <w:i/>
          <w:color w:val="000000"/>
        </w:rPr>
        <w:t>30 seconds)</w:t>
      </w:r>
      <w:r w:rsidRPr="00D36830">
        <w:rPr>
          <w:rFonts w:cstheme="minorHAnsi"/>
          <w:color w:val="000000"/>
        </w:rPr>
        <w:t xml:space="preserve"> </w:t>
      </w:r>
    </w:p>
    <w:p w14:paraId="20ACAE8A" w14:textId="77777777" w:rsidR="00A24A84" w:rsidRPr="00D36830" w:rsidRDefault="00A24A84" w:rsidP="00670842">
      <w:pPr>
        <w:spacing w:after="0" w:line="240" w:lineRule="auto"/>
        <w:jc w:val="both"/>
        <w:rPr>
          <w:rFonts w:cstheme="minorHAnsi"/>
          <w:color w:val="000000"/>
        </w:rPr>
      </w:pPr>
      <w:r w:rsidRPr="00D36830">
        <w:rPr>
          <w:rFonts w:cstheme="minorHAnsi"/>
          <w:color w:val="000000"/>
        </w:rPr>
        <w:lastRenderedPageBreak/>
        <w:t xml:space="preserve">Draw your mind away from the events of the day, from the past or the future, </w:t>
      </w:r>
      <w:r w:rsidR="009902B7" w:rsidRPr="00D36830">
        <w:rPr>
          <w:rFonts w:cstheme="minorHAnsi"/>
          <w:color w:val="000000"/>
        </w:rPr>
        <w:t xml:space="preserve">and </w:t>
      </w:r>
      <w:r w:rsidRPr="00D36830">
        <w:rPr>
          <w:rFonts w:cstheme="minorHAnsi"/>
          <w:color w:val="000000"/>
        </w:rPr>
        <w:t>from others</w:t>
      </w:r>
      <w:r w:rsidR="00857812" w:rsidRPr="00D36830">
        <w:rPr>
          <w:rFonts w:cstheme="minorHAnsi"/>
          <w:color w:val="000000"/>
        </w:rPr>
        <w:t>. Foc</w:t>
      </w:r>
      <w:r w:rsidRPr="00D36830">
        <w:rPr>
          <w:rFonts w:cstheme="minorHAnsi"/>
          <w:color w:val="000000"/>
        </w:rPr>
        <w:t xml:space="preserve">us on what is happening inside your skin, right now. </w:t>
      </w:r>
      <w:r w:rsidRPr="00D36830">
        <w:rPr>
          <w:rFonts w:cstheme="minorHAnsi"/>
          <w:i/>
          <w:color w:val="000000"/>
        </w:rPr>
        <w:t xml:space="preserve">(Pause </w:t>
      </w:r>
      <w:r w:rsidR="00670842" w:rsidRPr="00D36830">
        <w:rPr>
          <w:rFonts w:cstheme="minorHAnsi"/>
          <w:i/>
          <w:color w:val="000000"/>
        </w:rPr>
        <w:t xml:space="preserve">for </w:t>
      </w:r>
      <w:r w:rsidRPr="00D36830">
        <w:rPr>
          <w:rFonts w:cstheme="minorHAnsi"/>
          <w:i/>
          <w:color w:val="000000"/>
        </w:rPr>
        <w:t>30 seconds)</w:t>
      </w:r>
    </w:p>
    <w:p w14:paraId="1BB0B2A9" w14:textId="77777777" w:rsidR="009902B7" w:rsidRPr="00D36830" w:rsidRDefault="009902B7" w:rsidP="00670842">
      <w:pPr>
        <w:spacing w:after="0" w:line="240" w:lineRule="auto"/>
        <w:jc w:val="both"/>
        <w:rPr>
          <w:rFonts w:cstheme="minorHAnsi"/>
          <w:color w:val="000000"/>
        </w:rPr>
      </w:pPr>
    </w:p>
    <w:p w14:paraId="64C2BEA8" w14:textId="77777777" w:rsidR="00A24A84" w:rsidRPr="00D36830" w:rsidRDefault="00A24A84" w:rsidP="00670842">
      <w:pPr>
        <w:spacing w:after="0" w:line="240" w:lineRule="auto"/>
        <w:jc w:val="both"/>
        <w:rPr>
          <w:rFonts w:cstheme="minorHAnsi"/>
          <w:color w:val="000000"/>
        </w:rPr>
      </w:pPr>
      <w:r w:rsidRPr="00D36830">
        <w:rPr>
          <w:rFonts w:cstheme="minorHAnsi"/>
          <w:color w:val="000000"/>
        </w:rPr>
        <w:t xml:space="preserve">And now, reflect for </w:t>
      </w:r>
      <w:r w:rsidR="000B1A4B" w:rsidRPr="00D36830">
        <w:rPr>
          <w:rFonts w:cstheme="minorHAnsi"/>
          <w:color w:val="000000"/>
        </w:rPr>
        <w:t xml:space="preserve">thirty </w:t>
      </w:r>
      <w:r w:rsidRPr="00D36830">
        <w:rPr>
          <w:rFonts w:cstheme="minorHAnsi"/>
          <w:color w:val="000000"/>
        </w:rPr>
        <w:t xml:space="preserve">seconds on each of </w:t>
      </w:r>
      <w:r w:rsidR="009F09F1" w:rsidRPr="00D36830">
        <w:rPr>
          <w:rFonts w:cstheme="minorHAnsi"/>
          <w:color w:val="000000"/>
        </w:rPr>
        <w:t xml:space="preserve">the following </w:t>
      </w:r>
      <w:r w:rsidR="00670842" w:rsidRPr="00D36830">
        <w:rPr>
          <w:rFonts w:cstheme="minorHAnsi"/>
          <w:color w:val="000000"/>
        </w:rPr>
        <w:t xml:space="preserve">three </w:t>
      </w:r>
      <w:r w:rsidRPr="00D36830">
        <w:rPr>
          <w:rFonts w:cstheme="minorHAnsi"/>
          <w:color w:val="000000"/>
        </w:rPr>
        <w:t xml:space="preserve">questions. Feel free to jot down </w:t>
      </w:r>
      <w:r w:rsidR="00797B5B" w:rsidRPr="00D36830">
        <w:rPr>
          <w:rFonts w:cstheme="minorHAnsi"/>
          <w:color w:val="000000"/>
        </w:rPr>
        <w:t xml:space="preserve">your </w:t>
      </w:r>
      <w:r w:rsidRPr="00D36830">
        <w:rPr>
          <w:rFonts w:cstheme="minorHAnsi"/>
          <w:color w:val="000000"/>
        </w:rPr>
        <w:t xml:space="preserve">thoughts as they knock on the door of your mind. Observe your feelings and any physical sensations. </w:t>
      </w:r>
    </w:p>
    <w:p w14:paraId="1E1914E4" w14:textId="77777777" w:rsidR="00A24A84" w:rsidRPr="00D36830" w:rsidRDefault="00A24A84" w:rsidP="00670842">
      <w:pPr>
        <w:spacing w:after="0" w:line="240" w:lineRule="auto"/>
        <w:jc w:val="both"/>
        <w:rPr>
          <w:rFonts w:cstheme="minorHAnsi"/>
          <w:color w:val="000000"/>
        </w:rPr>
      </w:pPr>
    </w:p>
    <w:p w14:paraId="43432AD9" w14:textId="77777777" w:rsidR="00857812" w:rsidRPr="00D36830" w:rsidRDefault="00857812" w:rsidP="00670842">
      <w:pPr>
        <w:pStyle w:val="ListParagraph"/>
        <w:numPr>
          <w:ilvl w:val="0"/>
          <w:numId w:val="2"/>
        </w:numPr>
        <w:spacing w:after="0" w:line="240" w:lineRule="auto"/>
        <w:jc w:val="both"/>
        <w:rPr>
          <w:rFonts w:cstheme="minorHAnsi"/>
          <w:b/>
          <w:color w:val="000000"/>
        </w:rPr>
      </w:pPr>
      <w:r w:rsidRPr="00D36830">
        <w:rPr>
          <w:rFonts w:cstheme="minorHAnsi"/>
          <w:b/>
          <w:color w:val="000000"/>
        </w:rPr>
        <w:t xml:space="preserve">In what areas am I most critical of myself? </w:t>
      </w:r>
      <w:r w:rsidRPr="00D36830">
        <w:rPr>
          <w:rFonts w:cstheme="minorHAnsi"/>
          <w:b/>
          <w:i/>
          <w:color w:val="000000"/>
        </w:rPr>
        <w:t xml:space="preserve">(Repeat) (Pause </w:t>
      </w:r>
      <w:r w:rsidR="00670842" w:rsidRPr="00D36830">
        <w:rPr>
          <w:rFonts w:cstheme="minorHAnsi"/>
          <w:b/>
          <w:i/>
          <w:color w:val="000000"/>
        </w:rPr>
        <w:t xml:space="preserve">for </w:t>
      </w:r>
      <w:r w:rsidRPr="00D36830">
        <w:rPr>
          <w:rFonts w:cstheme="minorHAnsi"/>
          <w:b/>
          <w:i/>
          <w:color w:val="000000"/>
        </w:rPr>
        <w:t>30 seconds)</w:t>
      </w:r>
    </w:p>
    <w:p w14:paraId="02CF8D45" w14:textId="77777777" w:rsidR="00857812" w:rsidRPr="00D36830" w:rsidRDefault="00857812" w:rsidP="00670842">
      <w:pPr>
        <w:spacing w:after="0" w:line="240" w:lineRule="auto"/>
        <w:ind w:left="360"/>
        <w:jc w:val="both"/>
        <w:rPr>
          <w:rFonts w:cstheme="minorHAnsi"/>
          <w:color w:val="000000"/>
        </w:rPr>
      </w:pPr>
      <w:r w:rsidRPr="00D36830">
        <w:rPr>
          <w:rFonts w:cstheme="minorHAnsi"/>
          <w:color w:val="000000"/>
        </w:rPr>
        <w:t xml:space="preserve">Pause. If you haven’t done so already, take thirty seconds to jot down what came </w:t>
      </w:r>
      <w:r w:rsidR="00B21AAA" w:rsidRPr="00D36830">
        <w:rPr>
          <w:rFonts w:cstheme="minorHAnsi"/>
          <w:color w:val="000000"/>
        </w:rPr>
        <w:t>to</w:t>
      </w:r>
      <w:r w:rsidRPr="00D36830">
        <w:rPr>
          <w:rFonts w:cstheme="minorHAnsi"/>
          <w:color w:val="000000"/>
        </w:rPr>
        <w:t xml:space="preserve"> mind. </w:t>
      </w:r>
      <w:r w:rsidRPr="00D36830">
        <w:rPr>
          <w:rFonts w:cstheme="minorHAnsi"/>
          <w:i/>
          <w:color w:val="000000"/>
        </w:rPr>
        <w:t xml:space="preserve">(Pause </w:t>
      </w:r>
      <w:r w:rsidR="00670842" w:rsidRPr="00D36830">
        <w:rPr>
          <w:rFonts w:cstheme="minorHAnsi"/>
          <w:i/>
          <w:color w:val="000000"/>
        </w:rPr>
        <w:t xml:space="preserve">for </w:t>
      </w:r>
      <w:r w:rsidRPr="00D36830">
        <w:rPr>
          <w:rFonts w:cstheme="minorHAnsi"/>
          <w:i/>
          <w:color w:val="000000"/>
        </w:rPr>
        <w:t>30 seconds)</w:t>
      </w:r>
      <w:r w:rsidRPr="00D36830">
        <w:rPr>
          <w:rFonts w:cstheme="minorHAnsi"/>
          <w:color w:val="000000"/>
        </w:rPr>
        <w:t xml:space="preserve"> </w:t>
      </w:r>
    </w:p>
    <w:p w14:paraId="6F6B39A6" w14:textId="77777777" w:rsidR="00857812" w:rsidRPr="00D36830" w:rsidRDefault="00857812" w:rsidP="00670842">
      <w:pPr>
        <w:spacing w:after="0" w:line="240" w:lineRule="auto"/>
        <w:jc w:val="both"/>
        <w:rPr>
          <w:rFonts w:cstheme="minorHAnsi"/>
          <w:b/>
          <w:color w:val="000000"/>
        </w:rPr>
      </w:pPr>
    </w:p>
    <w:p w14:paraId="7F8F8E3D" w14:textId="77777777" w:rsidR="00857812" w:rsidRPr="00D36830" w:rsidRDefault="00857812" w:rsidP="00670842">
      <w:pPr>
        <w:pStyle w:val="ListParagraph"/>
        <w:numPr>
          <w:ilvl w:val="0"/>
          <w:numId w:val="2"/>
        </w:numPr>
        <w:spacing w:after="0" w:line="240" w:lineRule="auto"/>
        <w:jc w:val="both"/>
        <w:rPr>
          <w:rFonts w:cstheme="minorHAnsi"/>
          <w:b/>
          <w:color w:val="000000"/>
        </w:rPr>
      </w:pPr>
      <w:r w:rsidRPr="00D36830">
        <w:rPr>
          <w:rFonts w:cstheme="minorHAnsi"/>
          <w:b/>
          <w:color w:val="000000"/>
        </w:rPr>
        <w:t xml:space="preserve">For what do I need to forgive myself? </w:t>
      </w:r>
      <w:r w:rsidRPr="00D36830">
        <w:rPr>
          <w:rFonts w:cstheme="minorHAnsi"/>
          <w:b/>
          <w:i/>
          <w:color w:val="000000"/>
        </w:rPr>
        <w:t xml:space="preserve">(Repeat) (Pause </w:t>
      </w:r>
      <w:r w:rsidR="00670842" w:rsidRPr="00D36830">
        <w:rPr>
          <w:rFonts w:cstheme="minorHAnsi"/>
          <w:b/>
          <w:i/>
          <w:color w:val="000000"/>
        </w:rPr>
        <w:t xml:space="preserve">for </w:t>
      </w:r>
      <w:r w:rsidRPr="00D36830">
        <w:rPr>
          <w:rFonts w:cstheme="minorHAnsi"/>
          <w:b/>
          <w:i/>
          <w:color w:val="000000"/>
        </w:rPr>
        <w:t>30 seconds)</w:t>
      </w:r>
    </w:p>
    <w:p w14:paraId="4150B185" w14:textId="77777777" w:rsidR="00857812" w:rsidRPr="00D36830" w:rsidRDefault="00857812" w:rsidP="00670842">
      <w:pPr>
        <w:spacing w:after="0" w:line="240" w:lineRule="auto"/>
        <w:ind w:left="360"/>
        <w:jc w:val="both"/>
        <w:rPr>
          <w:rFonts w:cstheme="minorHAnsi"/>
          <w:i/>
          <w:color w:val="000000"/>
        </w:rPr>
      </w:pPr>
      <w:r w:rsidRPr="00D36830">
        <w:rPr>
          <w:rFonts w:cstheme="minorHAnsi"/>
          <w:color w:val="000000"/>
        </w:rPr>
        <w:t>Pause</w:t>
      </w:r>
      <w:r w:rsidR="00B21AAA" w:rsidRPr="00D36830">
        <w:rPr>
          <w:rFonts w:cstheme="minorHAnsi"/>
          <w:color w:val="000000"/>
        </w:rPr>
        <w:t>,</w:t>
      </w:r>
      <w:r w:rsidRPr="00D36830">
        <w:rPr>
          <w:rFonts w:cstheme="minorHAnsi"/>
          <w:color w:val="000000"/>
        </w:rPr>
        <w:t xml:space="preserve"> and if you wish, jot down your thoughts. </w:t>
      </w:r>
      <w:r w:rsidRPr="00D36830">
        <w:rPr>
          <w:rFonts w:cstheme="minorHAnsi"/>
          <w:i/>
          <w:color w:val="000000"/>
        </w:rPr>
        <w:t xml:space="preserve">(Pause </w:t>
      </w:r>
      <w:r w:rsidR="00670842" w:rsidRPr="00D36830">
        <w:rPr>
          <w:rFonts w:cstheme="minorHAnsi"/>
          <w:i/>
          <w:color w:val="000000"/>
        </w:rPr>
        <w:t xml:space="preserve">for </w:t>
      </w:r>
      <w:r w:rsidRPr="00D36830">
        <w:rPr>
          <w:rFonts w:cstheme="minorHAnsi"/>
          <w:i/>
          <w:color w:val="000000"/>
        </w:rPr>
        <w:t>30 seconds)</w:t>
      </w:r>
    </w:p>
    <w:p w14:paraId="4FB722CB" w14:textId="77777777" w:rsidR="00857812" w:rsidRPr="00D36830" w:rsidRDefault="00857812" w:rsidP="00670842">
      <w:pPr>
        <w:spacing w:after="0" w:line="240" w:lineRule="auto"/>
        <w:jc w:val="both"/>
        <w:rPr>
          <w:rFonts w:cstheme="minorHAnsi"/>
          <w:b/>
          <w:color w:val="000000"/>
        </w:rPr>
      </w:pPr>
    </w:p>
    <w:p w14:paraId="3FBE99AB" w14:textId="77777777" w:rsidR="00857812" w:rsidRPr="00D36830" w:rsidRDefault="00857812" w:rsidP="00670842">
      <w:pPr>
        <w:pStyle w:val="ListParagraph"/>
        <w:numPr>
          <w:ilvl w:val="0"/>
          <w:numId w:val="2"/>
        </w:numPr>
        <w:spacing w:after="0" w:line="240" w:lineRule="auto"/>
        <w:jc w:val="both"/>
        <w:rPr>
          <w:rFonts w:cstheme="minorHAnsi"/>
          <w:b/>
          <w:color w:val="000000"/>
        </w:rPr>
      </w:pPr>
      <w:r w:rsidRPr="00D36830">
        <w:rPr>
          <w:rFonts w:cstheme="minorHAnsi"/>
          <w:b/>
          <w:color w:val="000000"/>
        </w:rPr>
        <w:t xml:space="preserve">How do I treat myself when I make a mistake? </w:t>
      </w:r>
      <w:r w:rsidRPr="00D36830">
        <w:rPr>
          <w:rFonts w:cstheme="minorHAnsi"/>
          <w:b/>
          <w:i/>
          <w:color w:val="000000"/>
        </w:rPr>
        <w:t xml:space="preserve">(Repeat) (Pause </w:t>
      </w:r>
      <w:r w:rsidR="00670842" w:rsidRPr="00D36830">
        <w:rPr>
          <w:rFonts w:cstheme="minorHAnsi"/>
          <w:b/>
          <w:i/>
          <w:color w:val="000000"/>
        </w:rPr>
        <w:t xml:space="preserve">for </w:t>
      </w:r>
      <w:r w:rsidRPr="00D36830">
        <w:rPr>
          <w:rFonts w:cstheme="minorHAnsi"/>
          <w:b/>
          <w:i/>
          <w:color w:val="000000"/>
        </w:rPr>
        <w:t xml:space="preserve">30 seconds) </w:t>
      </w:r>
    </w:p>
    <w:p w14:paraId="0E19F962" w14:textId="77777777" w:rsidR="00857812" w:rsidRPr="00D36830" w:rsidRDefault="00857812" w:rsidP="00670842">
      <w:pPr>
        <w:spacing w:after="0" w:line="240" w:lineRule="auto"/>
        <w:ind w:left="360"/>
        <w:jc w:val="both"/>
        <w:rPr>
          <w:rFonts w:cstheme="minorHAnsi"/>
          <w:i/>
          <w:color w:val="000000"/>
        </w:rPr>
      </w:pPr>
      <w:r w:rsidRPr="00D36830">
        <w:rPr>
          <w:rFonts w:cstheme="minorHAnsi"/>
          <w:color w:val="000000"/>
        </w:rPr>
        <w:t>Pause</w:t>
      </w:r>
      <w:r w:rsidR="00B21AAA" w:rsidRPr="00D36830">
        <w:rPr>
          <w:rFonts w:cstheme="minorHAnsi"/>
          <w:color w:val="000000"/>
        </w:rPr>
        <w:t>,</w:t>
      </w:r>
      <w:r w:rsidRPr="00D36830">
        <w:rPr>
          <w:rFonts w:cstheme="minorHAnsi"/>
          <w:color w:val="000000"/>
        </w:rPr>
        <w:t xml:space="preserve"> and write for thirty seconds. </w:t>
      </w:r>
      <w:r w:rsidRPr="00D36830">
        <w:rPr>
          <w:rFonts w:cstheme="minorHAnsi"/>
          <w:i/>
          <w:color w:val="000000"/>
        </w:rPr>
        <w:t>(Pause</w:t>
      </w:r>
      <w:r w:rsidR="00670842" w:rsidRPr="00D36830">
        <w:rPr>
          <w:rFonts w:cstheme="minorHAnsi"/>
          <w:i/>
          <w:color w:val="000000"/>
        </w:rPr>
        <w:t xml:space="preserve"> for</w:t>
      </w:r>
      <w:r w:rsidRPr="00D36830">
        <w:rPr>
          <w:rFonts w:cstheme="minorHAnsi"/>
          <w:i/>
          <w:color w:val="000000"/>
        </w:rPr>
        <w:t xml:space="preserve"> 30 seconds)</w:t>
      </w:r>
    </w:p>
    <w:p w14:paraId="4BEE71C4" w14:textId="77777777" w:rsidR="00022B29" w:rsidRPr="005F0698" w:rsidRDefault="00022B29" w:rsidP="00022B29">
      <w:pPr>
        <w:spacing w:after="0" w:line="240" w:lineRule="auto"/>
        <w:jc w:val="both"/>
        <w:rPr>
          <w:rFonts w:cstheme="minorHAnsi"/>
          <w:color w:val="000000"/>
        </w:rPr>
      </w:pPr>
    </w:p>
    <w:p w14:paraId="158F5269" w14:textId="77777777" w:rsidR="00022B29" w:rsidRPr="005F0698" w:rsidRDefault="00022B29" w:rsidP="00022B29">
      <w:pPr>
        <w:spacing w:after="0" w:line="240" w:lineRule="auto"/>
        <w:jc w:val="both"/>
        <w:rPr>
          <w:rFonts w:cstheme="minorHAnsi"/>
          <w:i/>
          <w:color w:val="000000"/>
        </w:rPr>
      </w:pPr>
      <w:r w:rsidRPr="005F0698">
        <w:rPr>
          <w:rFonts w:cstheme="minorHAnsi"/>
          <w:color w:val="000000"/>
        </w:rPr>
        <w:t>Now experiment with bringing compassion to yourself in some way. For example, call to mind someone who loves you just as you are</w:t>
      </w:r>
      <w:bookmarkStart w:id="1" w:name="_Hlk108611194"/>
      <w:r w:rsidRPr="005F0698">
        <w:rPr>
          <w:rFonts w:cstheme="minorHAnsi"/>
          <w:color w:val="000000"/>
        </w:rPr>
        <w:t xml:space="preserve">. </w:t>
      </w:r>
      <w:bookmarkStart w:id="2" w:name="_Hlk172434969"/>
      <w:r w:rsidRPr="005F0698">
        <w:rPr>
          <w:rFonts w:cstheme="minorHAnsi"/>
          <w:color w:val="000000"/>
        </w:rPr>
        <w:t>This might be someone divine, like God or Jesus, or perhaps someone</w:t>
      </w:r>
      <w:r>
        <w:rPr>
          <w:rFonts w:cstheme="minorHAnsi"/>
          <w:color w:val="000000"/>
        </w:rPr>
        <w:t xml:space="preserve"> mortal and</w:t>
      </w:r>
      <w:r w:rsidRPr="005F0698">
        <w:rPr>
          <w:rFonts w:cstheme="minorHAnsi"/>
          <w:color w:val="000000"/>
        </w:rPr>
        <w:t xml:space="preserve"> human. </w:t>
      </w:r>
      <w:r>
        <w:rPr>
          <w:rFonts w:cstheme="minorHAnsi"/>
          <w:color w:val="000000"/>
        </w:rPr>
        <w:t>You</w:t>
      </w:r>
      <w:r w:rsidRPr="005F0698">
        <w:rPr>
          <w:rFonts w:cstheme="minorHAnsi"/>
          <w:color w:val="000000"/>
        </w:rPr>
        <w:t xml:space="preserve"> might </w:t>
      </w:r>
      <w:r>
        <w:rPr>
          <w:rFonts w:cstheme="minorHAnsi"/>
          <w:color w:val="000000"/>
        </w:rPr>
        <w:t xml:space="preserve">call to mind </w:t>
      </w:r>
      <w:r w:rsidRPr="005F0698">
        <w:rPr>
          <w:rFonts w:cstheme="minorHAnsi"/>
          <w:color w:val="000000"/>
        </w:rPr>
        <w:t>one of God’s other creatures.</w:t>
      </w:r>
      <w:bookmarkEnd w:id="1"/>
      <w:r w:rsidRPr="005F0698">
        <w:rPr>
          <w:rFonts w:cstheme="minorHAnsi"/>
          <w:color w:val="000000"/>
        </w:rPr>
        <w:t xml:space="preserve"> </w:t>
      </w:r>
      <w:bookmarkEnd w:id="2"/>
      <w:r w:rsidRPr="005F0698">
        <w:rPr>
          <w:rFonts w:cstheme="minorHAnsi"/>
          <w:i/>
          <w:color w:val="000000"/>
        </w:rPr>
        <w:t xml:space="preserve">(Pause) </w:t>
      </w:r>
      <w:r w:rsidRPr="005F0698">
        <w:rPr>
          <w:rFonts w:cstheme="minorHAnsi"/>
          <w:color w:val="000000"/>
        </w:rPr>
        <w:t xml:space="preserve">Imagine seeing yourself through their eyes. You might give yourself an appreciative hug. </w:t>
      </w:r>
      <w:r w:rsidRPr="005F0698">
        <w:rPr>
          <w:rFonts w:cstheme="minorHAnsi"/>
          <w:i/>
          <w:color w:val="000000"/>
        </w:rPr>
        <w:t>(Pause)</w:t>
      </w:r>
      <w:r w:rsidRPr="005F0698">
        <w:rPr>
          <w:rFonts w:cstheme="minorHAnsi"/>
          <w:color w:val="000000"/>
        </w:rPr>
        <w:t xml:space="preserve"> However you choose to bring compassion to yourself, just observe and rest for one minute</w:t>
      </w:r>
      <w:r>
        <w:rPr>
          <w:rFonts w:cstheme="minorHAnsi"/>
          <w:color w:val="000000"/>
        </w:rPr>
        <w:t>.</w:t>
      </w:r>
      <w:r w:rsidRPr="005F0698">
        <w:rPr>
          <w:rFonts w:cstheme="minorHAnsi"/>
          <w:color w:val="000000"/>
        </w:rPr>
        <w:t xml:space="preserve"> </w:t>
      </w:r>
      <w:r>
        <w:rPr>
          <w:rFonts w:cstheme="minorHAnsi"/>
          <w:color w:val="000000"/>
        </w:rPr>
        <w:t>P</w:t>
      </w:r>
      <w:r w:rsidRPr="005F0698">
        <w:rPr>
          <w:rFonts w:cstheme="minorHAnsi"/>
          <w:color w:val="000000"/>
        </w:rPr>
        <w:t>ractice letting go of judgment</w:t>
      </w:r>
      <w:r>
        <w:rPr>
          <w:rFonts w:cstheme="minorHAnsi"/>
          <w:color w:val="000000"/>
        </w:rPr>
        <w:t xml:space="preserve"> and b</w:t>
      </w:r>
      <w:r w:rsidRPr="005F0698">
        <w:rPr>
          <w:rFonts w:cstheme="minorHAnsi"/>
          <w:color w:val="000000"/>
        </w:rPr>
        <w:t xml:space="preserve">reathe. </w:t>
      </w:r>
      <w:r w:rsidRPr="005F0698">
        <w:rPr>
          <w:rFonts w:cstheme="minorHAnsi"/>
          <w:i/>
          <w:color w:val="000000"/>
        </w:rPr>
        <w:t>(Pause for 1 minute)</w:t>
      </w:r>
    </w:p>
    <w:p w14:paraId="1F477C03" w14:textId="77777777" w:rsidR="00A24A84" w:rsidRPr="00D36830" w:rsidRDefault="00A24A84" w:rsidP="00670842">
      <w:pPr>
        <w:spacing w:after="0" w:line="240" w:lineRule="auto"/>
        <w:jc w:val="both"/>
        <w:rPr>
          <w:rFonts w:cstheme="minorHAnsi"/>
          <w:color w:val="000000"/>
        </w:rPr>
      </w:pPr>
    </w:p>
    <w:p w14:paraId="51AEC8F7" w14:textId="77777777" w:rsidR="00017731" w:rsidRPr="00D36830" w:rsidRDefault="00017731" w:rsidP="00017731">
      <w:pPr>
        <w:spacing w:after="0" w:line="240" w:lineRule="auto"/>
        <w:jc w:val="both"/>
        <w:rPr>
          <w:rFonts w:cstheme="minorHAnsi"/>
          <w:color w:val="000000"/>
        </w:rPr>
      </w:pPr>
      <w:r w:rsidRPr="00D36830">
        <w:rPr>
          <w:rFonts w:cstheme="minorHAnsi"/>
          <w:color w:val="000000"/>
        </w:rPr>
        <w:t>And pause. Sometime this week, try reflecting for one minute on each of those questions and then practice bringing compassion to yourself.</w:t>
      </w:r>
    </w:p>
    <w:p w14:paraId="3CA131B1" w14:textId="77777777" w:rsidR="00A24A84" w:rsidRPr="00D36830" w:rsidRDefault="00A24A84" w:rsidP="00670842">
      <w:pPr>
        <w:spacing w:after="0" w:line="240" w:lineRule="auto"/>
        <w:jc w:val="both"/>
        <w:rPr>
          <w:rFonts w:cstheme="minorHAnsi"/>
          <w:color w:val="000000"/>
        </w:rPr>
      </w:pPr>
    </w:p>
    <w:p w14:paraId="0EFC31CA" w14:textId="77777777" w:rsidR="00A24A84" w:rsidRPr="00D36830" w:rsidRDefault="003A5874" w:rsidP="00670842">
      <w:pPr>
        <w:spacing w:after="0" w:line="240" w:lineRule="auto"/>
        <w:jc w:val="both"/>
        <w:rPr>
          <w:rFonts w:cstheme="minorHAnsi"/>
          <w:i/>
        </w:rPr>
      </w:pPr>
      <w:r w:rsidRPr="00D36830">
        <w:rPr>
          <w:rFonts w:cstheme="minorHAnsi"/>
          <w:color w:val="000000"/>
        </w:rPr>
        <w:t>Our hymn for this confession is</w:t>
      </w:r>
      <w:r w:rsidR="00A24A84" w:rsidRPr="00D36830">
        <w:rPr>
          <w:rFonts w:cstheme="minorHAnsi"/>
          <w:color w:val="000000"/>
        </w:rPr>
        <w:t xml:space="preserve"> </w:t>
      </w:r>
      <w:r w:rsidR="00A24A84" w:rsidRPr="00D36830">
        <w:rPr>
          <w:rFonts w:cstheme="minorHAnsi"/>
          <w:i/>
          <w:color w:val="000000"/>
        </w:rPr>
        <w:t>When I Survey the Wondrous Cross</w:t>
      </w:r>
      <w:r w:rsidR="00670842" w:rsidRPr="00D36830">
        <w:rPr>
          <w:rFonts w:cstheme="minorHAnsi"/>
          <w:color w:val="000000"/>
        </w:rPr>
        <w:t>.</w:t>
      </w:r>
      <w:r w:rsidR="00A24A84" w:rsidRPr="00D36830">
        <w:rPr>
          <w:rFonts w:cstheme="minorHAnsi"/>
          <w:color w:val="000000"/>
        </w:rPr>
        <w:t xml:space="preserve"> </w:t>
      </w:r>
    </w:p>
    <w:p w14:paraId="7C0EC7BA" w14:textId="77777777" w:rsidR="00A24A84" w:rsidRPr="00D36830" w:rsidRDefault="00A24A84" w:rsidP="00670842">
      <w:pPr>
        <w:spacing w:after="0" w:line="240" w:lineRule="auto"/>
        <w:jc w:val="both"/>
        <w:rPr>
          <w:rFonts w:cstheme="minorHAnsi"/>
          <w:color w:val="000000"/>
        </w:rPr>
      </w:pPr>
    </w:p>
    <w:p w14:paraId="5E11375C" w14:textId="77777777" w:rsidR="00670842" w:rsidRPr="00D36830" w:rsidRDefault="00670842" w:rsidP="00670842">
      <w:pPr>
        <w:spacing w:after="0" w:line="240" w:lineRule="auto"/>
        <w:jc w:val="center"/>
        <w:rPr>
          <w:rFonts w:cstheme="minorHAnsi"/>
          <w:color w:val="000000"/>
        </w:rPr>
      </w:pPr>
      <w:r w:rsidRPr="00D36830">
        <w:rPr>
          <w:rFonts w:cstheme="minorHAnsi"/>
          <w:color w:val="000000"/>
        </w:rPr>
        <w:t>See, from His head, His hands, His feet,</w:t>
      </w:r>
    </w:p>
    <w:p w14:paraId="5585A9F3" w14:textId="77777777" w:rsidR="00670842" w:rsidRPr="00D36830" w:rsidRDefault="00670842" w:rsidP="00670842">
      <w:pPr>
        <w:spacing w:after="0" w:line="240" w:lineRule="auto"/>
        <w:jc w:val="center"/>
        <w:rPr>
          <w:rFonts w:cstheme="minorHAnsi"/>
          <w:color w:val="000000"/>
        </w:rPr>
      </w:pPr>
      <w:r w:rsidRPr="00D36830">
        <w:rPr>
          <w:rFonts w:cstheme="minorHAnsi"/>
          <w:color w:val="000000"/>
        </w:rPr>
        <w:t>Sorrow and love flow mingled down.</w:t>
      </w:r>
    </w:p>
    <w:p w14:paraId="03D5ADD7" w14:textId="77777777" w:rsidR="00670842" w:rsidRPr="00D36830" w:rsidRDefault="00670842" w:rsidP="00670842">
      <w:pPr>
        <w:spacing w:after="0" w:line="240" w:lineRule="auto"/>
        <w:jc w:val="center"/>
        <w:rPr>
          <w:rFonts w:cstheme="minorHAnsi"/>
          <w:color w:val="000000"/>
        </w:rPr>
      </w:pPr>
      <w:r w:rsidRPr="00D36830">
        <w:rPr>
          <w:rFonts w:cstheme="minorHAnsi"/>
          <w:color w:val="000000"/>
        </w:rPr>
        <w:t>Did ever such love and sorrow meet,</w:t>
      </w:r>
    </w:p>
    <w:p w14:paraId="377ACD6C" w14:textId="77777777" w:rsidR="00670842" w:rsidRPr="00D36830" w:rsidRDefault="00670842" w:rsidP="00670842">
      <w:pPr>
        <w:spacing w:after="0" w:line="240" w:lineRule="auto"/>
        <w:jc w:val="center"/>
        <w:rPr>
          <w:rFonts w:cstheme="minorHAnsi"/>
          <w:i/>
          <w:color w:val="000000"/>
        </w:rPr>
      </w:pPr>
      <w:r w:rsidRPr="00D36830">
        <w:rPr>
          <w:rFonts w:cstheme="minorHAnsi"/>
          <w:color w:val="000000"/>
        </w:rPr>
        <w:t>Or thorns compose so rich a crown?</w:t>
      </w:r>
      <w:r w:rsidRPr="00D36830">
        <w:rPr>
          <w:rStyle w:val="EndnoteReference"/>
          <w:rFonts w:cstheme="minorHAnsi"/>
          <w:color w:val="000000"/>
        </w:rPr>
        <w:endnoteReference w:id="2"/>
      </w:r>
    </w:p>
    <w:p w14:paraId="7D278A89" w14:textId="77777777" w:rsidR="00A24A84" w:rsidRPr="00D36830" w:rsidRDefault="00A24A84" w:rsidP="00670842">
      <w:pPr>
        <w:spacing w:after="0" w:line="240" w:lineRule="auto"/>
        <w:jc w:val="both"/>
        <w:rPr>
          <w:rFonts w:cstheme="minorHAnsi"/>
          <w:color w:val="000000"/>
        </w:rPr>
      </w:pPr>
    </w:p>
    <w:p w14:paraId="70FAB5F5" w14:textId="77777777" w:rsidR="00A24A84" w:rsidRPr="00D36830" w:rsidRDefault="00A24A84" w:rsidP="00670842">
      <w:pPr>
        <w:spacing w:after="0" w:line="240" w:lineRule="auto"/>
        <w:jc w:val="both"/>
        <w:rPr>
          <w:rFonts w:cstheme="minorHAnsi"/>
        </w:rPr>
      </w:pPr>
      <w:r w:rsidRPr="00D36830">
        <w:rPr>
          <w:rFonts w:cstheme="minorHAnsi"/>
        </w:rPr>
        <w:t xml:space="preserve">Take a deep breath. </w:t>
      </w:r>
    </w:p>
    <w:p w14:paraId="5D237283" w14:textId="77777777" w:rsidR="00857812" w:rsidRPr="00D36830" w:rsidRDefault="00857812" w:rsidP="00670842">
      <w:pPr>
        <w:spacing w:after="0" w:line="240" w:lineRule="auto"/>
        <w:jc w:val="both"/>
        <w:rPr>
          <w:rFonts w:cstheme="minorHAnsi"/>
        </w:rPr>
      </w:pPr>
    </w:p>
    <w:p w14:paraId="33ECE4D5" w14:textId="77777777" w:rsidR="00A24A84" w:rsidRPr="00D36830" w:rsidRDefault="00A24A84" w:rsidP="00670842">
      <w:pPr>
        <w:spacing w:after="0" w:line="240" w:lineRule="auto"/>
        <w:jc w:val="both"/>
        <w:rPr>
          <w:rFonts w:cstheme="minorHAnsi"/>
        </w:rPr>
      </w:pPr>
      <w:r w:rsidRPr="00D36830">
        <w:rPr>
          <w:rFonts w:cstheme="minorHAnsi"/>
        </w:rPr>
        <w:t>Next week</w:t>
      </w:r>
      <w:r w:rsidR="00670842" w:rsidRPr="00D36830">
        <w:rPr>
          <w:rFonts w:cstheme="minorHAnsi"/>
        </w:rPr>
        <w:t xml:space="preserve"> </w:t>
      </w:r>
      <w:r w:rsidRPr="00D36830">
        <w:rPr>
          <w:rFonts w:cstheme="minorHAnsi"/>
        </w:rPr>
        <w:t xml:space="preserve">we will practice the </w:t>
      </w:r>
      <w:r w:rsidRPr="00D36830">
        <w:rPr>
          <w:rFonts w:cstheme="minorHAnsi"/>
          <w:b/>
        </w:rPr>
        <w:t>Mercy Meditation</w:t>
      </w:r>
      <w:r w:rsidRPr="00D36830">
        <w:rPr>
          <w:rFonts w:cstheme="minorHAnsi"/>
        </w:rPr>
        <w:t xml:space="preserve"> </w:t>
      </w:r>
      <w:r w:rsidR="00EA46F9" w:rsidRPr="00D36830">
        <w:rPr>
          <w:rFonts w:cstheme="minorHAnsi"/>
        </w:rPr>
        <w:t>and apply it to</w:t>
      </w:r>
      <w:r w:rsidRPr="00D36830">
        <w:rPr>
          <w:rFonts w:cstheme="minorHAnsi"/>
        </w:rPr>
        <w:t xml:space="preserve"> others. </w:t>
      </w:r>
    </w:p>
    <w:p w14:paraId="6115971D" w14:textId="77777777" w:rsidR="00A24A84" w:rsidRPr="00D36830" w:rsidRDefault="00A24A84" w:rsidP="00670842">
      <w:pPr>
        <w:spacing w:after="0" w:line="240" w:lineRule="auto"/>
        <w:jc w:val="both"/>
        <w:rPr>
          <w:rFonts w:cstheme="minorHAnsi"/>
          <w:i/>
        </w:rPr>
      </w:pPr>
      <w:r w:rsidRPr="00D36830">
        <w:rPr>
          <w:rFonts w:cstheme="minorHAnsi"/>
          <w:i/>
        </w:rPr>
        <w:t xml:space="preserve">(If time permits, </w:t>
      </w:r>
      <w:r w:rsidR="001C765A" w:rsidRPr="00D36830">
        <w:rPr>
          <w:rFonts w:cstheme="minorHAnsi"/>
          <w:i/>
        </w:rPr>
        <w:t>ask, “Does anyone have comments or questions about</w:t>
      </w:r>
      <w:r w:rsidRPr="00D36830">
        <w:rPr>
          <w:rFonts w:cstheme="minorHAnsi"/>
          <w:i/>
        </w:rPr>
        <w:t xml:space="preserve"> this training</w:t>
      </w:r>
      <w:r w:rsidR="001C765A" w:rsidRPr="00D36830">
        <w:rPr>
          <w:rFonts w:cstheme="minorHAnsi"/>
          <w:i/>
        </w:rPr>
        <w:t>?”</w:t>
      </w:r>
      <w:r w:rsidRPr="00D36830">
        <w:rPr>
          <w:rFonts w:cstheme="minorHAnsi"/>
          <w:i/>
        </w:rPr>
        <w:t>)</w:t>
      </w:r>
    </w:p>
    <w:p w14:paraId="14532521" w14:textId="77777777" w:rsidR="00A24A84" w:rsidRPr="00D36830" w:rsidRDefault="00A24A84" w:rsidP="00670842">
      <w:pPr>
        <w:spacing w:after="0" w:line="240" w:lineRule="auto"/>
        <w:jc w:val="both"/>
        <w:rPr>
          <w:rFonts w:cstheme="minorHAnsi"/>
        </w:rPr>
      </w:pPr>
    </w:p>
    <w:p w14:paraId="54C4248D" w14:textId="77777777" w:rsidR="00285B9A" w:rsidRPr="00D36830" w:rsidRDefault="009925B4" w:rsidP="00670842">
      <w:pPr>
        <w:spacing w:after="0" w:line="240" w:lineRule="auto"/>
        <w:jc w:val="both"/>
        <w:rPr>
          <w:rFonts w:cstheme="minorHAnsi"/>
          <w:b/>
        </w:rPr>
      </w:pPr>
      <w:r w:rsidRPr="00D36830">
        <w:rPr>
          <w:rFonts w:cstheme="minorHAnsi"/>
          <w:b/>
        </w:rPr>
        <w:t>0:20</w:t>
      </w:r>
      <w:r w:rsidR="00285B9A" w:rsidRPr="00D36830">
        <w:rPr>
          <w:rFonts w:cstheme="minorHAnsi"/>
          <w:b/>
        </w:rPr>
        <w:tab/>
        <w:t>KARIS CONFESSION</w:t>
      </w:r>
    </w:p>
    <w:p w14:paraId="03BB0C98" w14:textId="77777777" w:rsidR="00625694" w:rsidRPr="00D36830" w:rsidRDefault="00625694" w:rsidP="00670842">
      <w:pPr>
        <w:spacing w:after="0" w:line="240" w:lineRule="auto"/>
        <w:jc w:val="both"/>
        <w:rPr>
          <w:rFonts w:cstheme="minorHAnsi"/>
          <w:b/>
        </w:rPr>
      </w:pPr>
    </w:p>
    <w:p w14:paraId="39DECEC1" w14:textId="77777777" w:rsidR="00285B9A" w:rsidRPr="00D36830" w:rsidRDefault="009925B4" w:rsidP="00670842">
      <w:pPr>
        <w:spacing w:after="0" w:line="240" w:lineRule="auto"/>
        <w:jc w:val="both"/>
        <w:rPr>
          <w:rFonts w:cstheme="minorHAnsi"/>
          <w:b/>
        </w:rPr>
      </w:pPr>
      <w:r w:rsidRPr="00D36830">
        <w:rPr>
          <w:rFonts w:cstheme="minorHAnsi"/>
          <w:b/>
        </w:rPr>
        <w:t>0:21</w:t>
      </w:r>
      <w:r w:rsidR="00285B9A" w:rsidRPr="00D36830">
        <w:rPr>
          <w:rFonts w:cstheme="minorHAnsi"/>
          <w:b/>
        </w:rPr>
        <w:tab/>
        <w:t>TOOLBOX</w:t>
      </w:r>
    </w:p>
    <w:p w14:paraId="33AE8A0C" w14:textId="77777777" w:rsidR="00625694" w:rsidRPr="00D36830" w:rsidRDefault="00625694" w:rsidP="00670842">
      <w:pPr>
        <w:spacing w:after="0" w:line="240" w:lineRule="auto"/>
        <w:jc w:val="both"/>
        <w:rPr>
          <w:rFonts w:cstheme="minorHAnsi"/>
          <w:b/>
        </w:rPr>
      </w:pPr>
    </w:p>
    <w:p w14:paraId="49F2B039" w14:textId="77777777" w:rsidR="00A24A84" w:rsidRPr="00D36830" w:rsidRDefault="00A24A84" w:rsidP="00670842">
      <w:pPr>
        <w:spacing w:after="0" w:line="240" w:lineRule="auto"/>
        <w:jc w:val="both"/>
        <w:rPr>
          <w:rFonts w:cstheme="minorHAnsi"/>
        </w:rPr>
      </w:pPr>
      <w:r w:rsidRPr="00D36830">
        <w:rPr>
          <w:rFonts w:cstheme="minorHAnsi"/>
        </w:rPr>
        <w:t xml:space="preserve">This month we are exploring </w:t>
      </w:r>
      <w:r w:rsidR="009902B7" w:rsidRPr="00D36830">
        <w:rPr>
          <w:rFonts w:cstheme="minorHAnsi"/>
        </w:rPr>
        <w:t xml:space="preserve">KF </w:t>
      </w:r>
      <w:r w:rsidRPr="00D36830">
        <w:rPr>
          <w:rFonts w:cstheme="minorHAnsi"/>
        </w:rPr>
        <w:t xml:space="preserve">Confession </w:t>
      </w:r>
      <w:r w:rsidR="00127E1C" w:rsidRPr="00D36830">
        <w:rPr>
          <w:rFonts w:cstheme="minorHAnsi"/>
        </w:rPr>
        <w:t>4</w:t>
      </w:r>
      <w:r w:rsidRPr="00D36830">
        <w:rPr>
          <w:rFonts w:cstheme="minorHAnsi"/>
        </w:rPr>
        <w:t>:</w:t>
      </w:r>
    </w:p>
    <w:p w14:paraId="7E5F4794" w14:textId="77777777" w:rsidR="00A24A84" w:rsidRPr="00D36830" w:rsidRDefault="00A24A84" w:rsidP="00670842">
      <w:pPr>
        <w:spacing w:after="0" w:line="240" w:lineRule="auto"/>
        <w:jc w:val="both"/>
        <w:rPr>
          <w:rFonts w:cstheme="minorHAnsi"/>
          <w:b/>
        </w:rPr>
      </w:pPr>
    </w:p>
    <w:p w14:paraId="284A06E8" w14:textId="77777777" w:rsidR="00700F64" w:rsidRPr="00D36830" w:rsidRDefault="00700F64" w:rsidP="00921E25">
      <w:pPr>
        <w:spacing w:after="0" w:line="240" w:lineRule="auto"/>
        <w:jc w:val="center"/>
        <w:rPr>
          <w:rFonts w:cstheme="minorHAnsi"/>
        </w:rPr>
      </w:pPr>
      <w:r w:rsidRPr="00D36830">
        <w:rPr>
          <w:rFonts w:cstheme="minorHAnsi"/>
        </w:rPr>
        <w:t>We judged ourselves and others with contempt a</w:t>
      </w:r>
      <w:r w:rsidR="00A24A84" w:rsidRPr="00D36830">
        <w:rPr>
          <w:rFonts w:cstheme="minorHAnsi"/>
        </w:rPr>
        <w:t>nd felt justified in our wrath</w:t>
      </w:r>
      <w:r w:rsidR="00B21AAA" w:rsidRPr="00D36830">
        <w:rPr>
          <w:rFonts w:cstheme="minorHAnsi"/>
        </w:rPr>
        <w:t>.</w:t>
      </w:r>
    </w:p>
    <w:p w14:paraId="3AF7BBC9" w14:textId="77777777" w:rsidR="00625694" w:rsidRPr="00D36830" w:rsidRDefault="00625694" w:rsidP="00670842">
      <w:pPr>
        <w:spacing w:after="0" w:line="240" w:lineRule="auto"/>
        <w:jc w:val="both"/>
        <w:rPr>
          <w:rFonts w:cstheme="minorHAnsi"/>
        </w:rPr>
      </w:pPr>
    </w:p>
    <w:p w14:paraId="4CEBEF20" w14:textId="2A769745" w:rsidR="00700F64" w:rsidRPr="00D36830" w:rsidRDefault="00017731" w:rsidP="00670842">
      <w:pPr>
        <w:spacing w:after="0" w:line="240" w:lineRule="auto"/>
        <w:jc w:val="both"/>
        <w:rPr>
          <w:rFonts w:cstheme="minorHAnsi"/>
        </w:rPr>
      </w:pPr>
      <w:r w:rsidRPr="00D36830">
        <w:rPr>
          <w:rFonts w:cstheme="minorHAnsi"/>
        </w:rPr>
        <w:t>During the</w:t>
      </w:r>
      <w:r w:rsidRPr="00D36830" w:rsidDel="00AD0C6A">
        <w:rPr>
          <w:rFonts w:cstheme="minorHAnsi"/>
        </w:rPr>
        <w:t xml:space="preserve"> </w:t>
      </w:r>
      <w:r w:rsidRPr="00D36830">
        <w:rPr>
          <w:rFonts w:cstheme="minorHAnsi"/>
        </w:rPr>
        <w:t xml:space="preserve">past three lessons, </w:t>
      </w:r>
      <w:r w:rsidR="00700F64" w:rsidRPr="00D36830">
        <w:rPr>
          <w:rFonts w:cstheme="minorHAnsi"/>
        </w:rPr>
        <w:t xml:space="preserve">we have been looking at the </w:t>
      </w:r>
      <w:r w:rsidR="00700F64" w:rsidRPr="00D36830">
        <w:rPr>
          <w:rFonts w:cstheme="minorHAnsi"/>
          <w:b/>
        </w:rPr>
        <w:t>Shoulds Worksheet</w:t>
      </w:r>
      <w:r w:rsidR="00700F64" w:rsidRPr="00D36830">
        <w:rPr>
          <w:rFonts w:cstheme="minorHAnsi"/>
        </w:rPr>
        <w:t xml:space="preserve">. We </w:t>
      </w:r>
      <w:r w:rsidR="00857812" w:rsidRPr="00D36830">
        <w:rPr>
          <w:rFonts w:cstheme="minorHAnsi"/>
        </w:rPr>
        <w:t>are learning</w:t>
      </w:r>
      <w:r w:rsidR="00700F64" w:rsidRPr="00D36830">
        <w:rPr>
          <w:rFonts w:cstheme="minorHAnsi"/>
        </w:rPr>
        <w:t xml:space="preserve"> to untangle </w:t>
      </w:r>
      <w:r w:rsidR="00857812" w:rsidRPr="00D36830">
        <w:rPr>
          <w:rFonts w:cstheme="minorHAnsi"/>
        </w:rPr>
        <w:t>the</w:t>
      </w:r>
      <w:r w:rsidR="00700F64" w:rsidRPr="00D36830">
        <w:rPr>
          <w:rFonts w:cstheme="minorHAnsi"/>
        </w:rPr>
        <w:t xml:space="preserve"> stories </w:t>
      </w:r>
      <w:r w:rsidR="00637281" w:rsidRPr="00D36830">
        <w:rPr>
          <w:rFonts w:cstheme="minorHAnsi"/>
        </w:rPr>
        <w:t xml:space="preserve">that </w:t>
      </w:r>
      <w:r w:rsidR="00857812" w:rsidRPr="00D36830">
        <w:rPr>
          <w:rFonts w:cstheme="minorHAnsi"/>
        </w:rPr>
        <w:t xml:space="preserve">we fabricate </w:t>
      </w:r>
      <w:r w:rsidR="00700F64" w:rsidRPr="00D36830">
        <w:rPr>
          <w:rFonts w:cstheme="minorHAnsi"/>
        </w:rPr>
        <w:t xml:space="preserve">about </w:t>
      </w:r>
      <w:r w:rsidR="00E27589" w:rsidRPr="00D36830">
        <w:rPr>
          <w:rFonts w:cstheme="minorHAnsi"/>
        </w:rPr>
        <w:t>our disappoint</w:t>
      </w:r>
      <w:r w:rsidR="00514522" w:rsidRPr="00D36830">
        <w:rPr>
          <w:rFonts w:cstheme="minorHAnsi"/>
        </w:rPr>
        <w:t>ment</w:t>
      </w:r>
      <w:r w:rsidR="00E27589" w:rsidRPr="00D36830">
        <w:rPr>
          <w:rFonts w:cstheme="minorHAnsi"/>
        </w:rPr>
        <w:t xml:space="preserve">s, fears, and judgments. </w:t>
      </w:r>
      <w:r w:rsidR="003B3CA6" w:rsidRPr="00D36830">
        <w:rPr>
          <w:rFonts w:cstheme="minorHAnsi"/>
        </w:rPr>
        <w:t xml:space="preserve">Perhaps we can </w:t>
      </w:r>
      <w:r w:rsidR="003B3CA6" w:rsidRPr="00D36830">
        <w:rPr>
          <w:rFonts w:cstheme="minorHAnsi"/>
        </w:rPr>
        <w:lastRenderedPageBreak/>
        <w:t xml:space="preserve">see how we punish ourselves for not being perfect. </w:t>
      </w:r>
      <w:r w:rsidR="00700F64" w:rsidRPr="00D36830">
        <w:rPr>
          <w:rFonts w:cstheme="minorHAnsi"/>
        </w:rPr>
        <w:t xml:space="preserve">We </w:t>
      </w:r>
      <w:r w:rsidR="00857812" w:rsidRPr="00D36830">
        <w:rPr>
          <w:rFonts w:cstheme="minorHAnsi"/>
        </w:rPr>
        <w:t>also looked</w:t>
      </w:r>
      <w:r w:rsidR="00700F64" w:rsidRPr="00D36830">
        <w:rPr>
          <w:rFonts w:cstheme="minorHAnsi"/>
        </w:rPr>
        <w:t xml:space="preserve"> at </w:t>
      </w:r>
      <w:r w:rsidR="00102B0A" w:rsidRPr="00D36830">
        <w:rPr>
          <w:rFonts w:cstheme="minorHAnsi"/>
        </w:rPr>
        <w:t xml:space="preserve">what </w:t>
      </w:r>
      <w:r w:rsidR="00700F64" w:rsidRPr="00D36830">
        <w:rPr>
          <w:rFonts w:cstheme="minorHAnsi"/>
        </w:rPr>
        <w:t xml:space="preserve">we expect </w:t>
      </w:r>
      <w:r w:rsidR="00102B0A" w:rsidRPr="00D36830">
        <w:rPr>
          <w:rFonts w:cstheme="minorHAnsi"/>
        </w:rPr>
        <w:t xml:space="preserve">from </w:t>
      </w:r>
      <w:r w:rsidR="00700F64" w:rsidRPr="00D36830">
        <w:rPr>
          <w:rFonts w:cstheme="minorHAnsi"/>
        </w:rPr>
        <w:t xml:space="preserve">others </w:t>
      </w:r>
      <w:r w:rsidR="00E70D44" w:rsidRPr="00D36830">
        <w:rPr>
          <w:rFonts w:cstheme="minorHAnsi"/>
        </w:rPr>
        <w:t xml:space="preserve">and </w:t>
      </w:r>
      <w:r w:rsidR="00102B0A" w:rsidRPr="00D36830">
        <w:rPr>
          <w:rFonts w:cstheme="minorHAnsi"/>
        </w:rPr>
        <w:t xml:space="preserve">what we imagine others </w:t>
      </w:r>
      <w:r w:rsidR="00617E66" w:rsidRPr="00D36830">
        <w:rPr>
          <w:rFonts w:cstheme="minorHAnsi"/>
        </w:rPr>
        <w:t>expect</w:t>
      </w:r>
      <w:r w:rsidR="00B27724" w:rsidRPr="00D36830">
        <w:rPr>
          <w:rFonts w:cstheme="minorHAnsi"/>
        </w:rPr>
        <w:t xml:space="preserve"> </w:t>
      </w:r>
      <w:r w:rsidR="00400101" w:rsidRPr="00D36830">
        <w:rPr>
          <w:rFonts w:cstheme="minorHAnsi"/>
        </w:rPr>
        <w:t>from</w:t>
      </w:r>
      <w:r w:rsidR="00102B0A" w:rsidRPr="00D36830">
        <w:rPr>
          <w:rFonts w:cstheme="minorHAnsi"/>
        </w:rPr>
        <w:t xml:space="preserve"> us. These are externalized </w:t>
      </w:r>
      <w:r w:rsidR="00514522" w:rsidRPr="00D36830">
        <w:rPr>
          <w:rFonts w:cstheme="minorHAnsi"/>
        </w:rPr>
        <w:t>s</w:t>
      </w:r>
      <w:r w:rsidR="00102B0A" w:rsidRPr="00D36830">
        <w:rPr>
          <w:rFonts w:cstheme="minorHAnsi"/>
        </w:rPr>
        <w:t>houlds</w:t>
      </w:r>
      <w:r w:rsidR="00700F64" w:rsidRPr="00D36830">
        <w:rPr>
          <w:rFonts w:cstheme="minorHAnsi"/>
        </w:rPr>
        <w:t xml:space="preserve">. When we </w:t>
      </w:r>
      <w:r w:rsidR="000B1A4B" w:rsidRPr="00D36830">
        <w:rPr>
          <w:rFonts w:cstheme="minorHAnsi"/>
        </w:rPr>
        <w:t>are unable</w:t>
      </w:r>
      <w:r w:rsidR="00700F64" w:rsidRPr="00D36830">
        <w:rPr>
          <w:rFonts w:cstheme="minorHAnsi"/>
        </w:rPr>
        <w:t xml:space="preserve"> to actualize </w:t>
      </w:r>
      <w:r w:rsidR="0010068F" w:rsidRPr="00D36830">
        <w:rPr>
          <w:rFonts w:cstheme="minorHAnsi"/>
        </w:rPr>
        <w:t xml:space="preserve">our </w:t>
      </w:r>
      <w:r w:rsidR="00B27724" w:rsidRPr="00D36830">
        <w:rPr>
          <w:rFonts w:cstheme="minorHAnsi"/>
        </w:rPr>
        <w:t>idealized</w:t>
      </w:r>
      <w:r w:rsidR="00700F64" w:rsidRPr="00D36830">
        <w:rPr>
          <w:rFonts w:cstheme="minorHAnsi"/>
        </w:rPr>
        <w:t xml:space="preserve"> glory</w:t>
      </w:r>
      <w:r w:rsidR="00B27724" w:rsidRPr="00D36830">
        <w:rPr>
          <w:rFonts w:cstheme="minorHAnsi"/>
        </w:rPr>
        <w:t xml:space="preserve">, </w:t>
      </w:r>
      <w:r w:rsidR="00700F64" w:rsidRPr="00D36830">
        <w:rPr>
          <w:rFonts w:cstheme="minorHAnsi"/>
        </w:rPr>
        <w:t xml:space="preserve">we try to make others do </w:t>
      </w:r>
      <w:r w:rsidR="00E5722F" w:rsidRPr="00D36830">
        <w:rPr>
          <w:rFonts w:cstheme="minorHAnsi"/>
        </w:rPr>
        <w:t>it</w:t>
      </w:r>
      <w:r w:rsidR="00617E66" w:rsidRPr="00D36830">
        <w:rPr>
          <w:rFonts w:cstheme="minorHAnsi"/>
        </w:rPr>
        <w:t xml:space="preserve"> </w:t>
      </w:r>
      <w:r w:rsidR="00700F64" w:rsidRPr="00D36830">
        <w:rPr>
          <w:rFonts w:cstheme="minorHAnsi"/>
        </w:rPr>
        <w:t>for us. If I do not handle money well</w:t>
      </w:r>
      <w:r w:rsidR="00514522" w:rsidRPr="00D36830">
        <w:rPr>
          <w:rFonts w:cstheme="minorHAnsi"/>
        </w:rPr>
        <w:t>,</w:t>
      </w:r>
      <w:r w:rsidR="00700F64" w:rsidRPr="00D36830">
        <w:rPr>
          <w:rFonts w:cstheme="minorHAnsi"/>
        </w:rPr>
        <w:t xml:space="preserve"> I may </w:t>
      </w:r>
      <w:r w:rsidR="00EA46F9" w:rsidRPr="00D36830">
        <w:rPr>
          <w:rFonts w:cstheme="minorHAnsi"/>
        </w:rPr>
        <w:t xml:space="preserve">think </w:t>
      </w:r>
      <w:r w:rsidR="00700F64" w:rsidRPr="00D36830">
        <w:rPr>
          <w:rFonts w:cstheme="minorHAnsi"/>
        </w:rPr>
        <w:t>that my husband should. If I cannot live up to my standards of glory</w:t>
      </w:r>
      <w:r w:rsidR="00514522" w:rsidRPr="00D36830">
        <w:rPr>
          <w:rFonts w:cstheme="minorHAnsi"/>
        </w:rPr>
        <w:t>,</w:t>
      </w:r>
      <w:r w:rsidR="00700F64" w:rsidRPr="00D36830">
        <w:rPr>
          <w:rFonts w:cstheme="minorHAnsi"/>
        </w:rPr>
        <w:t xml:space="preserve"> I might try to make my own child live up to those standards. In this way</w:t>
      </w:r>
      <w:r w:rsidR="00514522" w:rsidRPr="00D36830">
        <w:rPr>
          <w:rFonts w:cstheme="minorHAnsi"/>
        </w:rPr>
        <w:t>,</w:t>
      </w:r>
      <w:r w:rsidR="00700F64" w:rsidRPr="00D36830">
        <w:rPr>
          <w:rFonts w:cstheme="minorHAnsi"/>
        </w:rPr>
        <w:t xml:space="preserve"> I can avoid making a real effort toward my own development. I can also avoid my own self-hate and blame others for my frustrations. The sad thing is that </w:t>
      </w:r>
      <w:r w:rsidR="007B6C4A" w:rsidRPr="00D36830">
        <w:rPr>
          <w:rFonts w:cstheme="minorHAnsi"/>
        </w:rPr>
        <w:t>when others do not achieve our standards</w:t>
      </w:r>
      <w:r w:rsidR="000256C9" w:rsidRPr="00D36830">
        <w:rPr>
          <w:rFonts w:cstheme="minorHAnsi"/>
        </w:rPr>
        <w:t>,</w:t>
      </w:r>
      <w:r w:rsidR="007B6C4A" w:rsidRPr="00D36830" w:rsidDel="007B6C4A">
        <w:rPr>
          <w:rFonts w:cstheme="minorHAnsi"/>
        </w:rPr>
        <w:t xml:space="preserve"> </w:t>
      </w:r>
      <w:r w:rsidR="007B6C4A" w:rsidRPr="00D36830">
        <w:rPr>
          <w:rFonts w:cstheme="minorHAnsi"/>
        </w:rPr>
        <w:t xml:space="preserve">we punish them with the same fierce aggression that we use against ourselves. </w:t>
      </w:r>
    </w:p>
    <w:p w14:paraId="1241880D" w14:textId="77777777" w:rsidR="00625694" w:rsidRPr="00D36830" w:rsidRDefault="00625694" w:rsidP="00670842">
      <w:pPr>
        <w:spacing w:after="0" w:line="240" w:lineRule="auto"/>
        <w:jc w:val="both"/>
        <w:rPr>
          <w:rFonts w:cstheme="minorHAnsi"/>
        </w:rPr>
      </w:pPr>
    </w:p>
    <w:p w14:paraId="770D2400" w14:textId="2D472071" w:rsidR="00550020" w:rsidRPr="00D36830" w:rsidRDefault="00D66513" w:rsidP="00670842">
      <w:pPr>
        <w:spacing w:after="0" w:line="240" w:lineRule="auto"/>
        <w:jc w:val="both"/>
        <w:rPr>
          <w:rFonts w:cstheme="minorHAnsi"/>
        </w:rPr>
      </w:pPr>
      <w:r w:rsidRPr="00D36830">
        <w:rPr>
          <w:rFonts w:cstheme="minorHAnsi"/>
        </w:rPr>
        <w:t>Let’s turn our attention now to another component of the Idol’s legal syste</w:t>
      </w:r>
      <w:r w:rsidR="007D1DFF" w:rsidRPr="00D36830">
        <w:rPr>
          <w:rFonts w:cstheme="minorHAnsi"/>
        </w:rPr>
        <w:t>m</w:t>
      </w:r>
      <w:r w:rsidRPr="00D36830">
        <w:rPr>
          <w:rFonts w:cstheme="minorHAnsi"/>
        </w:rPr>
        <w:t>: the claim. According to Dr. Horney, a claim is applied in two ways.</w:t>
      </w:r>
      <w:r w:rsidR="007E43DD">
        <w:rPr>
          <w:rStyle w:val="EndnoteReference"/>
          <w:rFonts w:cstheme="minorHAnsi"/>
        </w:rPr>
        <w:endnoteReference w:id="3"/>
      </w:r>
      <w:r w:rsidRPr="00D36830">
        <w:rPr>
          <w:rFonts w:cstheme="minorHAnsi"/>
        </w:rPr>
        <w:t xml:space="preserve"> First, we make the claim that we are entitled to privileges and </w:t>
      </w:r>
      <w:r w:rsidR="00FA6406">
        <w:rPr>
          <w:rFonts w:cstheme="minorHAnsi"/>
        </w:rPr>
        <w:t xml:space="preserve">are </w:t>
      </w:r>
      <w:r w:rsidRPr="00D36830">
        <w:rPr>
          <w:rFonts w:cstheme="minorHAnsi"/>
        </w:rPr>
        <w:t>exempt from common limitations, suffering, and struggle</w:t>
      </w:r>
      <w:r w:rsidR="0010068F" w:rsidRPr="00D36830">
        <w:rPr>
          <w:rFonts w:cstheme="minorHAnsi"/>
        </w:rPr>
        <w:t>s</w:t>
      </w:r>
      <w:r w:rsidRPr="00D36830">
        <w:rPr>
          <w:rFonts w:cstheme="minorHAnsi"/>
        </w:rPr>
        <w:t xml:space="preserve">. We believe that we should receive special care, consideration, and deference. We think </w:t>
      </w:r>
      <w:r w:rsidR="00670842" w:rsidRPr="00D36830">
        <w:rPr>
          <w:rFonts w:cstheme="minorHAnsi"/>
        </w:rPr>
        <w:t xml:space="preserve">that </w:t>
      </w:r>
      <w:r w:rsidRPr="00D36830">
        <w:rPr>
          <w:rFonts w:cstheme="minorHAnsi"/>
        </w:rPr>
        <w:t xml:space="preserve">we have a right to get away with our misoriented choices. </w:t>
      </w:r>
      <w:r w:rsidR="00E5722F" w:rsidRPr="00D36830">
        <w:rPr>
          <w:rFonts w:cstheme="minorHAnsi"/>
        </w:rPr>
        <w:t>The more misoriented we are, the stronger our opinions will be about what is right and fair</w:t>
      </w:r>
      <w:r w:rsidR="00744804" w:rsidRPr="00D36830">
        <w:rPr>
          <w:rFonts w:cstheme="minorHAnsi"/>
        </w:rPr>
        <w:t>,</w:t>
      </w:r>
      <w:r w:rsidR="00E5722F" w:rsidRPr="00D36830">
        <w:rPr>
          <w:rFonts w:cstheme="minorHAnsi"/>
        </w:rPr>
        <w:t xml:space="preserve"> and the more claims we will impose on others and on life. </w:t>
      </w:r>
      <w:r w:rsidRPr="00D36830">
        <w:rPr>
          <w:rFonts w:cstheme="minorHAnsi"/>
        </w:rPr>
        <w:t xml:space="preserve">Perhaps the most prevalent claim of this type is that we do not need to struggle and endure to become mature and complete, lacking in nothing; </w:t>
      </w:r>
      <w:r w:rsidR="00670842" w:rsidRPr="00D36830">
        <w:rPr>
          <w:rFonts w:cstheme="minorHAnsi"/>
        </w:rPr>
        <w:t xml:space="preserve">for us, </w:t>
      </w:r>
      <w:r w:rsidRPr="00D36830">
        <w:rPr>
          <w:rFonts w:cstheme="minorHAnsi"/>
        </w:rPr>
        <w:t>growth and healing should happen quickly</w:t>
      </w:r>
      <w:r w:rsidR="005F26D3" w:rsidRPr="00D36830">
        <w:rPr>
          <w:rFonts w:cstheme="minorHAnsi"/>
        </w:rPr>
        <w:t xml:space="preserve"> and effortlessly</w:t>
      </w:r>
      <w:r w:rsidRPr="00D36830">
        <w:rPr>
          <w:rFonts w:cstheme="minorHAnsi"/>
        </w:rPr>
        <w:t>.</w:t>
      </w:r>
      <w:r w:rsidR="006F4757" w:rsidRPr="00D36830">
        <w:rPr>
          <w:rStyle w:val="EndnoteReference"/>
          <w:rFonts w:cstheme="minorHAnsi"/>
        </w:rPr>
        <w:endnoteReference w:id="4"/>
      </w:r>
      <w:r w:rsidRPr="00D36830">
        <w:rPr>
          <w:rFonts w:cstheme="minorHAnsi"/>
        </w:rPr>
        <w:t xml:space="preserve"> </w:t>
      </w:r>
      <w:r w:rsidR="00744804" w:rsidRPr="00D36830">
        <w:rPr>
          <w:rFonts w:cstheme="minorHAnsi"/>
        </w:rPr>
        <w:t>We might claim that we can be well after attending a few KF meetings</w:t>
      </w:r>
      <w:r w:rsidR="00022B29">
        <w:rPr>
          <w:rFonts w:cstheme="minorHAnsi"/>
        </w:rPr>
        <w:t xml:space="preserve"> </w:t>
      </w:r>
      <w:r w:rsidR="00744804" w:rsidRPr="00D36830">
        <w:rPr>
          <w:rFonts w:cstheme="minorHAnsi"/>
        </w:rPr>
        <w:t xml:space="preserve">because we are just smarter than other </w:t>
      </w:r>
      <w:r w:rsidR="00017731" w:rsidRPr="00D36830">
        <w:rPr>
          <w:rFonts w:cstheme="minorHAnsi"/>
        </w:rPr>
        <w:t>people</w:t>
      </w:r>
      <w:r w:rsidR="00744804" w:rsidRPr="00D36830">
        <w:rPr>
          <w:rFonts w:cstheme="minorHAnsi"/>
        </w:rPr>
        <w:t xml:space="preserve">. </w:t>
      </w:r>
    </w:p>
    <w:p w14:paraId="4E2B0691" w14:textId="77777777" w:rsidR="00550020" w:rsidRPr="00D36830" w:rsidRDefault="00550020" w:rsidP="00670842">
      <w:pPr>
        <w:spacing w:after="0" w:line="240" w:lineRule="auto"/>
        <w:jc w:val="both"/>
        <w:rPr>
          <w:rFonts w:cstheme="minorHAnsi"/>
        </w:rPr>
      </w:pPr>
    </w:p>
    <w:p w14:paraId="63A7B82C" w14:textId="584B342F" w:rsidR="00D66513" w:rsidRPr="00D36830" w:rsidRDefault="00550020" w:rsidP="00670842">
      <w:pPr>
        <w:spacing w:after="0" w:line="240" w:lineRule="auto"/>
        <w:jc w:val="both"/>
        <w:rPr>
          <w:rFonts w:cstheme="minorHAnsi"/>
        </w:rPr>
      </w:pPr>
      <w:r w:rsidRPr="00D36830">
        <w:rPr>
          <w:rFonts w:cstheme="minorHAnsi"/>
        </w:rPr>
        <w:t>In our pride, we believe</w:t>
      </w:r>
      <w:r w:rsidR="00D66513" w:rsidRPr="00D36830">
        <w:rPr>
          <w:rFonts w:cstheme="minorHAnsi"/>
        </w:rPr>
        <w:t xml:space="preserve"> that we are so special that we should be able to ignore common rules of engagement. For example, we might claim that we are exempt from maintaining the speed limit or from showing up on time. Intense feelings then result from a traffic ticket or from </w:t>
      </w:r>
      <w:r w:rsidR="00017731" w:rsidRPr="00D36830">
        <w:rPr>
          <w:rFonts w:cstheme="minorHAnsi"/>
        </w:rPr>
        <w:t xml:space="preserve">a missed </w:t>
      </w:r>
      <w:r w:rsidR="00D66513" w:rsidRPr="00D36830">
        <w:rPr>
          <w:rFonts w:cstheme="minorHAnsi"/>
        </w:rPr>
        <w:t xml:space="preserve">flight. We might feel extreme frustration when others do things differently or do not go out of their way to make us feel comfortable. We might even claim the right to live in a God-fearing country! Perhaps we </w:t>
      </w:r>
      <w:r w:rsidR="00C83C37" w:rsidRPr="00D36830">
        <w:rPr>
          <w:rFonts w:cstheme="minorHAnsi"/>
        </w:rPr>
        <w:t>are disrespectful</w:t>
      </w:r>
      <w:r w:rsidR="00D66513" w:rsidRPr="00D36830">
        <w:rPr>
          <w:rFonts w:cstheme="minorHAnsi"/>
        </w:rPr>
        <w:t xml:space="preserve"> to others but require that others treat us with respect. </w:t>
      </w:r>
      <w:r w:rsidR="001D2C4E" w:rsidRPr="00D36830">
        <w:rPr>
          <w:rFonts w:cstheme="minorHAnsi"/>
        </w:rPr>
        <w:t>One</w:t>
      </w:r>
      <w:r w:rsidR="00BC193B" w:rsidRPr="00D36830">
        <w:rPr>
          <w:rFonts w:cstheme="minorHAnsi"/>
        </w:rPr>
        <w:t xml:space="preserve"> of our most damaging claims</w:t>
      </w:r>
      <w:r w:rsidR="001D2C4E" w:rsidRPr="00D36830">
        <w:rPr>
          <w:rFonts w:cstheme="minorHAnsi"/>
        </w:rPr>
        <w:t>, however,</w:t>
      </w:r>
      <w:r w:rsidR="00BC193B" w:rsidRPr="00D36830">
        <w:rPr>
          <w:rFonts w:cstheme="minorHAnsi"/>
        </w:rPr>
        <w:t xml:space="preserve"> is the story that</w:t>
      </w:r>
      <w:r w:rsidR="00C51192" w:rsidRPr="00D36830">
        <w:rPr>
          <w:rFonts w:cstheme="minorHAnsi"/>
        </w:rPr>
        <w:t>,</w:t>
      </w:r>
      <w:r w:rsidR="00BC193B" w:rsidRPr="00D36830">
        <w:rPr>
          <w:rFonts w:cstheme="minorHAnsi"/>
        </w:rPr>
        <w:t xml:space="preserve"> even though we call ourselves Christians, we are exempt from following Jesus, doing what He says, and living as He lived in this world. We excuse ourselves from going through what He went through</w:t>
      </w:r>
      <w:r w:rsidR="00353B7F" w:rsidRPr="00D36830">
        <w:rPr>
          <w:rFonts w:cstheme="minorHAnsi"/>
        </w:rPr>
        <w:t>; w</w:t>
      </w:r>
      <w:r w:rsidR="00BC193B" w:rsidRPr="00D36830">
        <w:rPr>
          <w:rFonts w:cstheme="minorHAnsi"/>
        </w:rPr>
        <w:t>e imagine that we are above our Master.</w:t>
      </w:r>
      <w:r w:rsidR="00BC193B" w:rsidRPr="00D36830">
        <w:rPr>
          <w:rStyle w:val="EndnoteReference"/>
          <w:rFonts w:cstheme="minorHAnsi"/>
        </w:rPr>
        <w:endnoteReference w:id="5"/>
      </w:r>
      <w:r w:rsidR="00BC193B" w:rsidRPr="00D36830">
        <w:rPr>
          <w:rFonts w:cstheme="minorHAnsi"/>
        </w:rPr>
        <w:t xml:space="preserve"> </w:t>
      </w:r>
      <w:r w:rsidR="00D66513" w:rsidRPr="00D36830">
        <w:rPr>
          <w:rFonts w:cstheme="minorHAnsi"/>
        </w:rPr>
        <w:t>These are just a few examples of the entitlements and exemptions that we claim to be our right.</w:t>
      </w:r>
    </w:p>
    <w:p w14:paraId="34516579" w14:textId="77777777" w:rsidR="00216A4E" w:rsidRPr="00D36830" w:rsidRDefault="00216A4E" w:rsidP="00670842">
      <w:pPr>
        <w:spacing w:after="0" w:line="240" w:lineRule="auto"/>
        <w:jc w:val="both"/>
        <w:rPr>
          <w:rFonts w:cstheme="minorHAnsi"/>
        </w:rPr>
      </w:pPr>
    </w:p>
    <w:p w14:paraId="31AEA59B" w14:textId="198D1CE3" w:rsidR="00D66513" w:rsidRPr="00D36830" w:rsidRDefault="00D66513" w:rsidP="00670842">
      <w:pPr>
        <w:spacing w:after="0" w:line="240" w:lineRule="auto"/>
        <w:jc w:val="both"/>
        <w:rPr>
          <w:rFonts w:cstheme="minorHAnsi"/>
        </w:rPr>
      </w:pPr>
      <w:r w:rsidRPr="00D36830">
        <w:rPr>
          <w:rFonts w:cstheme="minorHAnsi"/>
        </w:rPr>
        <w:t xml:space="preserve">Second, we make a claim when we believe something about ourselves that is not supported by evidence. </w:t>
      </w:r>
      <w:r w:rsidR="00E5722F" w:rsidRPr="00D36830">
        <w:rPr>
          <w:rFonts w:cstheme="minorHAnsi"/>
        </w:rPr>
        <w:t xml:space="preserve">Without </w:t>
      </w:r>
      <w:r w:rsidR="0055578D" w:rsidRPr="00D36830">
        <w:rPr>
          <w:rFonts w:cstheme="minorHAnsi"/>
        </w:rPr>
        <w:t xml:space="preserve">that </w:t>
      </w:r>
      <w:r w:rsidR="00E5722F" w:rsidRPr="00D36830">
        <w:rPr>
          <w:rFonts w:cstheme="minorHAnsi"/>
        </w:rPr>
        <w:t xml:space="preserve">evidence, we will need to lie to ourselves about our assets, such as our intelligence, our abilities, or our spiritual maturity. These lies </w:t>
      </w:r>
      <w:r w:rsidR="00877170" w:rsidRPr="00D36830">
        <w:rPr>
          <w:rFonts w:cstheme="minorHAnsi"/>
        </w:rPr>
        <w:t xml:space="preserve">help us weave the fabric of </w:t>
      </w:r>
      <w:r w:rsidR="00E5722F" w:rsidRPr="00D36830">
        <w:rPr>
          <w:rFonts w:cstheme="minorHAnsi"/>
        </w:rPr>
        <w:t xml:space="preserve">our virtue stories, those pride-supporting narratives about who we are and why we do what we do. </w:t>
      </w:r>
      <w:r w:rsidRPr="00D36830">
        <w:rPr>
          <w:rFonts w:cstheme="minorHAnsi"/>
        </w:rPr>
        <w:t xml:space="preserve">When I was a younger Christian, I attributed to myself the qualities of peace and love because my Idol Self required </w:t>
      </w:r>
      <w:r w:rsidR="00077139" w:rsidRPr="00D36830">
        <w:rPr>
          <w:rFonts w:cstheme="minorHAnsi"/>
        </w:rPr>
        <w:t xml:space="preserve">me to </w:t>
      </w:r>
      <w:r w:rsidR="00E5722F" w:rsidRPr="00D36830">
        <w:rPr>
          <w:rFonts w:cstheme="minorHAnsi"/>
        </w:rPr>
        <w:t>appear</w:t>
      </w:r>
      <w:r w:rsidR="00017731" w:rsidRPr="00D36830">
        <w:rPr>
          <w:rFonts w:cstheme="minorHAnsi"/>
        </w:rPr>
        <w:t xml:space="preserve"> </w:t>
      </w:r>
      <w:r w:rsidR="007D1DFF" w:rsidRPr="00D36830">
        <w:rPr>
          <w:rFonts w:cstheme="minorHAnsi"/>
        </w:rPr>
        <w:t xml:space="preserve">peaceful and loving, both </w:t>
      </w:r>
      <w:r w:rsidR="00017731" w:rsidRPr="00D36830">
        <w:rPr>
          <w:rFonts w:cstheme="minorHAnsi"/>
        </w:rPr>
        <w:t>to myself and to others</w:t>
      </w:r>
      <w:r w:rsidRPr="00D36830">
        <w:rPr>
          <w:rFonts w:cstheme="minorHAnsi"/>
        </w:rPr>
        <w:t xml:space="preserve">. </w:t>
      </w:r>
      <w:r w:rsidR="00DC3F38" w:rsidRPr="00D36830">
        <w:rPr>
          <w:rFonts w:cstheme="minorHAnsi"/>
        </w:rPr>
        <w:t>However, the evidence of my life</w:t>
      </w:r>
      <w:r w:rsidRPr="00D36830">
        <w:rPr>
          <w:rFonts w:cstheme="minorHAnsi"/>
        </w:rPr>
        <w:t xml:space="preserve"> revealed a person </w:t>
      </w:r>
      <w:r w:rsidR="00077139" w:rsidRPr="00D36830">
        <w:rPr>
          <w:rFonts w:cstheme="minorHAnsi"/>
        </w:rPr>
        <w:t xml:space="preserve">who </w:t>
      </w:r>
      <w:r w:rsidRPr="00D36830">
        <w:rPr>
          <w:rFonts w:cstheme="minorHAnsi"/>
        </w:rPr>
        <w:t xml:space="preserve">was easily frustrated, extremely anxious, and constantly compelled to control others. I did not want to look at the evidence of my </w:t>
      </w:r>
      <w:r w:rsidR="00353DE6" w:rsidRPr="00D36830">
        <w:rPr>
          <w:rFonts w:cstheme="minorHAnsi"/>
        </w:rPr>
        <w:t>actual</w:t>
      </w:r>
      <w:r w:rsidRPr="00D36830">
        <w:rPr>
          <w:rFonts w:cstheme="minorHAnsi"/>
        </w:rPr>
        <w:t xml:space="preserve"> life because I had no means of dealing with the self-hate that would follow the exposure of my illusions. I could not rejoice in the truth. Truth was terrifying</w:t>
      </w:r>
      <w:r w:rsidR="00077139" w:rsidRPr="00D36830">
        <w:rPr>
          <w:rFonts w:cstheme="minorHAnsi"/>
        </w:rPr>
        <w:t xml:space="preserve"> to me</w:t>
      </w:r>
      <w:r w:rsidR="007D1DFF" w:rsidRPr="00D36830">
        <w:rPr>
          <w:rFonts w:cstheme="minorHAnsi"/>
        </w:rPr>
        <w:t xml:space="preserve">, and to </w:t>
      </w:r>
      <w:r w:rsidRPr="00D36830">
        <w:rPr>
          <w:rFonts w:cstheme="minorHAnsi"/>
        </w:rPr>
        <w:t>psychically survive, I had to claim to have certain attributes that I did not actually possess.</w:t>
      </w:r>
    </w:p>
    <w:p w14:paraId="1413EC33" w14:textId="77777777" w:rsidR="00D66513" w:rsidRPr="00D36830" w:rsidRDefault="00D66513" w:rsidP="00670842">
      <w:pPr>
        <w:spacing w:after="0" w:line="240" w:lineRule="auto"/>
        <w:jc w:val="both"/>
        <w:rPr>
          <w:rFonts w:cstheme="minorHAnsi"/>
        </w:rPr>
      </w:pPr>
    </w:p>
    <w:p w14:paraId="5B591F8A" w14:textId="62E96A86" w:rsidR="00700F64" w:rsidRPr="00D36830" w:rsidRDefault="00FE6D06" w:rsidP="00670842">
      <w:pPr>
        <w:spacing w:after="0" w:line="240" w:lineRule="auto"/>
        <w:jc w:val="both"/>
        <w:rPr>
          <w:rFonts w:cstheme="minorHAnsi"/>
        </w:rPr>
      </w:pPr>
      <w:r w:rsidRPr="00D36830">
        <w:rPr>
          <w:rFonts w:cstheme="minorHAnsi"/>
        </w:rPr>
        <w:t>Underlying our c</w:t>
      </w:r>
      <w:r w:rsidR="00C81C64" w:rsidRPr="00D36830">
        <w:rPr>
          <w:rFonts w:cstheme="minorHAnsi"/>
        </w:rPr>
        <w:t xml:space="preserve">laims and driving our egocentric efforts to save our pride system is the deep fear that we are not good enough. </w:t>
      </w:r>
      <w:r w:rsidR="0034044C" w:rsidRPr="00D36830">
        <w:rPr>
          <w:rFonts w:cstheme="minorHAnsi"/>
        </w:rPr>
        <w:t>Unmet</w:t>
      </w:r>
      <w:r w:rsidR="00700F64" w:rsidRPr="00D36830">
        <w:rPr>
          <w:rFonts w:cstheme="minorHAnsi"/>
        </w:rPr>
        <w:t xml:space="preserve"> </w:t>
      </w:r>
      <w:r w:rsidRPr="00D36830">
        <w:rPr>
          <w:rFonts w:cstheme="minorHAnsi"/>
        </w:rPr>
        <w:t>c</w:t>
      </w:r>
      <w:r w:rsidR="00700F64" w:rsidRPr="00D36830">
        <w:rPr>
          <w:rFonts w:cstheme="minorHAnsi"/>
        </w:rPr>
        <w:t>laims</w:t>
      </w:r>
      <w:r w:rsidR="0034044C" w:rsidRPr="00D36830">
        <w:rPr>
          <w:rFonts w:cstheme="minorHAnsi"/>
        </w:rPr>
        <w:t xml:space="preserve"> threaten to </w:t>
      </w:r>
      <w:r w:rsidR="00110A3C" w:rsidRPr="00D36830">
        <w:rPr>
          <w:rFonts w:cstheme="minorHAnsi"/>
        </w:rPr>
        <w:t>shatter our illusions about ourselves by revealing</w:t>
      </w:r>
      <w:r w:rsidR="0034044C" w:rsidRPr="00D36830">
        <w:rPr>
          <w:rFonts w:cstheme="minorHAnsi"/>
        </w:rPr>
        <w:t xml:space="preserve"> that we are mere creatures</w:t>
      </w:r>
      <w:r w:rsidR="0055578D" w:rsidRPr="00D36830">
        <w:rPr>
          <w:rFonts w:cstheme="minorHAnsi"/>
        </w:rPr>
        <w:t xml:space="preserve">, creatures </w:t>
      </w:r>
      <w:r w:rsidR="00743FEB" w:rsidRPr="00D36830">
        <w:rPr>
          <w:rFonts w:cstheme="minorHAnsi"/>
        </w:rPr>
        <w:t xml:space="preserve">who have </w:t>
      </w:r>
      <w:r w:rsidR="00110A3C" w:rsidRPr="00D36830">
        <w:rPr>
          <w:rFonts w:cstheme="minorHAnsi"/>
        </w:rPr>
        <w:t xml:space="preserve">limitations </w:t>
      </w:r>
      <w:r w:rsidR="00743FEB" w:rsidRPr="00D36830">
        <w:rPr>
          <w:rFonts w:cstheme="minorHAnsi"/>
        </w:rPr>
        <w:t xml:space="preserve">and </w:t>
      </w:r>
      <w:r w:rsidRPr="00D36830">
        <w:rPr>
          <w:rFonts w:cstheme="minorHAnsi"/>
        </w:rPr>
        <w:t xml:space="preserve">are </w:t>
      </w:r>
      <w:r w:rsidR="0055578D" w:rsidRPr="00D36830">
        <w:rPr>
          <w:rFonts w:cstheme="minorHAnsi"/>
        </w:rPr>
        <w:t xml:space="preserve">just </w:t>
      </w:r>
      <w:r w:rsidR="0034044C" w:rsidRPr="00D36830">
        <w:rPr>
          <w:rFonts w:cstheme="minorHAnsi"/>
        </w:rPr>
        <w:t>trying to figure</w:t>
      </w:r>
      <w:r w:rsidR="00E57E9D" w:rsidRPr="00D36830">
        <w:rPr>
          <w:rFonts w:cstheme="minorHAnsi"/>
        </w:rPr>
        <w:t xml:space="preserve"> it </w:t>
      </w:r>
      <w:r w:rsidR="00C81C64" w:rsidRPr="00D36830">
        <w:rPr>
          <w:rFonts w:cstheme="minorHAnsi"/>
        </w:rPr>
        <w:t xml:space="preserve">all </w:t>
      </w:r>
      <w:r w:rsidR="00E57E9D" w:rsidRPr="00D36830">
        <w:rPr>
          <w:rFonts w:cstheme="minorHAnsi"/>
        </w:rPr>
        <w:t>out. When we are confused about</w:t>
      </w:r>
      <w:r w:rsidR="0034044C" w:rsidRPr="00D36830">
        <w:rPr>
          <w:rFonts w:cstheme="minorHAnsi"/>
        </w:rPr>
        <w:t xml:space="preserve"> what is real and what is illusion</w:t>
      </w:r>
      <w:r w:rsidR="00C81C64" w:rsidRPr="00D36830">
        <w:rPr>
          <w:rFonts w:cstheme="minorHAnsi"/>
        </w:rPr>
        <w:t>,</w:t>
      </w:r>
      <w:r w:rsidR="00700F64" w:rsidRPr="00D36830">
        <w:rPr>
          <w:rFonts w:cstheme="minorHAnsi"/>
        </w:rPr>
        <w:t xml:space="preserve"> we cannot </w:t>
      </w:r>
      <w:r w:rsidR="00861A12" w:rsidRPr="00D36830">
        <w:rPr>
          <w:rFonts w:cstheme="minorHAnsi"/>
        </w:rPr>
        <w:t xml:space="preserve">express the Fruit of the Spirit in our lives, nor can we </w:t>
      </w:r>
      <w:r w:rsidR="00700F64" w:rsidRPr="00D36830">
        <w:rPr>
          <w:rFonts w:cstheme="minorHAnsi"/>
        </w:rPr>
        <w:t>support another person in the</w:t>
      </w:r>
      <w:r w:rsidR="00E57E9D" w:rsidRPr="00D36830">
        <w:rPr>
          <w:rFonts w:cstheme="minorHAnsi"/>
        </w:rPr>
        <w:t>ir development</w:t>
      </w:r>
      <w:r w:rsidR="00D741C5" w:rsidRPr="00D36830">
        <w:rPr>
          <w:rFonts w:cstheme="minorHAnsi"/>
        </w:rPr>
        <w:t>—w</w:t>
      </w:r>
      <w:r w:rsidR="00700F64" w:rsidRPr="00D36830">
        <w:rPr>
          <w:rFonts w:cstheme="minorHAnsi"/>
        </w:rPr>
        <w:t>e are literally too frightened to do so.</w:t>
      </w:r>
      <w:r w:rsidR="0034044C" w:rsidRPr="00D36830">
        <w:rPr>
          <w:rFonts w:cstheme="minorHAnsi"/>
        </w:rPr>
        <w:t xml:space="preserve"> </w:t>
      </w:r>
      <w:r w:rsidR="007A5C20" w:rsidRPr="00D36830">
        <w:rPr>
          <w:rFonts w:cstheme="minorHAnsi"/>
        </w:rPr>
        <w:t>If</w:t>
      </w:r>
      <w:r w:rsidR="00700F64" w:rsidRPr="00D36830">
        <w:rPr>
          <w:rFonts w:cstheme="minorHAnsi"/>
        </w:rPr>
        <w:t xml:space="preserve"> </w:t>
      </w:r>
      <w:r w:rsidR="00110A3C" w:rsidRPr="00D36830">
        <w:rPr>
          <w:rFonts w:cstheme="minorHAnsi"/>
        </w:rPr>
        <w:t>our delusions</w:t>
      </w:r>
      <w:r w:rsidR="0034044C" w:rsidRPr="00D36830">
        <w:rPr>
          <w:rFonts w:cstheme="minorHAnsi"/>
        </w:rPr>
        <w:t xml:space="preserve"> are exposed</w:t>
      </w:r>
      <w:r w:rsidR="00C81C64" w:rsidRPr="00D36830">
        <w:rPr>
          <w:rFonts w:cstheme="minorHAnsi"/>
        </w:rPr>
        <w:t>,</w:t>
      </w:r>
      <w:r w:rsidR="00E57E9D" w:rsidRPr="00D36830">
        <w:rPr>
          <w:rFonts w:cstheme="minorHAnsi"/>
        </w:rPr>
        <w:t xml:space="preserve"> we </w:t>
      </w:r>
      <w:r w:rsidR="00440693" w:rsidRPr="00D36830">
        <w:rPr>
          <w:rFonts w:cstheme="minorHAnsi"/>
        </w:rPr>
        <w:t>have</w:t>
      </w:r>
      <w:r w:rsidR="00700F64" w:rsidRPr="00D36830">
        <w:rPr>
          <w:rFonts w:cstheme="minorHAnsi"/>
        </w:rPr>
        <w:t xml:space="preserve"> very strong reactions of self-</w:t>
      </w:r>
      <w:r w:rsidR="0034044C" w:rsidRPr="00D36830">
        <w:rPr>
          <w:rFonts w:cstheme="minorHAnsi"/>
        </w:rPr>
        <w:t>hate</w:t>
      </w:r>
      <w:r w:rsidR="00C51192" w:rsidRPr="00D36830">
        <w:rPr>
          <w:rFonts w:cstheme="minorHAnsi"/>
        </w:rPr>
        <w:t xml:space="preserve">, and in order to protect ourselves from the horror of that self-hate and the pain of self-examination, we </w:t>
      </w:r>
      <w:r w:rsidR="00110A3C" w:rsidRPr="00D36830">
        <w:rPr>
          <w:rFonts w:cstheme="minorHAnsi"/>
        </w:rPr>
        <w:t>tell a story that</w:t>
      </w:r>
      <w:r w:rsidR="00C51192" w:rsidRPr="00D36830">
        <w:rPr>
          <w:rFonts w:cstheme="minorHAnsi"/>
        </w:rPr>
        <w:t xml:space="preserve"> blames our circumstances or makes</w:t>
      </w:r>
      <w:r w:rsidR="00110A3C" w:rsidRPr="00D36830">
        <w:rPr>
          <w:rFonts w:cstheme="minorHAnsi"/>
        </w:rPr>
        <w:t xml:space="preserve"> </w:t>
      </w:r>
      <w:r w:rsidR="009B1F6D" w:rsidRPr="00D36830">
        <w:rPr>
          <w:rFonts w:cstheme="minorHAnsi"/>
        </w:rPr>
        <w:t xml:space="preserve">others responsible for our </w:t>
      </w:r>
      <w:r w:rsidR="002578A8" w:rsidRPr="00D36830">
        <w:rPr>
          <w:rFonts w:cstheme="minorHAnsi"/>
        </w:rPr>
        <w:t>distress</w:t>
      </w:r>
      <w:r w:rsidR="009B1F6D" w:rsidRPr="00D36830">
        <w:rPr>
          <w:rFonts w:cstheme="minorHAnsi"/>
        </w:rPr>
        <w:t>.</w:t>
      </w:r>
      <w:r w:rsidR="0050620A" w:rsidRPr="00D36830">
        <w:rPr>
          <w:rFonts w:cstheme="minorHAnsi"/>
        </w:rPr>
        <w:t xml:space="preserve"> </w:t>
      </w:r>
      <w:r w:rsidR="002578A8" w:rsidRPr="00D36830">
        <w:rPr>
          <w:rFonts w:cstheme="minorHAnsi"/>
        </w:rPr>
        <w:t>Our story may be</w:t>
      </w:r>
      <w:r w:rsidR="006578ED" w:rsidRPr="00D36830">
        <w:rPr>
          <w:rFonts w:cstheme="minorHAnsi"/>
        </w:rPr>
        <w:t xml:space="preserve"> that we feel hurt because we are </w:t>
      </w:r>
      <w:r w:rsidR="006578ED" w:rsidRPr="00D36830">
        <w:rPr>
          <w:rFonts w:cstheme="minorHAnsi"/>
        </w:rPr>
        <w:lastRenderedPageBreak/>
        <w:t>particularly sensitive</w:t>
      </w:r>
      <w:r w:rsidR="002578A8" w:rsidRPr="00D36830">
        <w:rPr>
          <w:rFonts w:cstheme="minorHAnsi"/>
        </w:rPr>
        <w:t xml:space="preserve"> or because others are intentionally trying to hurt us</w:t>
      </w:r>
      <w:r w:rsidR="006578ED" w:rsidRPr="00D36830">
        <w:rPr>
          <w:rFonts w:cstheme="minorHAnsi"/>
        </w:rPr>
        <w:t xml:space="preserve">. If we are impatient, we </w:t>
      </w:r>
      <w:r w:rsidR="00385362" w:rsidRPr="00D36830">
        <w:rPr>
          <w:rFonts w:cstheme="minorHAnsi"/>
        </w:rPr>
        <w:t xml:space="preserve">might </w:t>
      </w:r>
      <w:r w:rsidR="006578ED" w:rsidRPr="00D36830">
        <w:rPr>
          <w:rFonts w:cstheme="minorHAnsi"/>
        </w:rPr>
        <w:t xml:space="preserve">excuse our impatience with </w:t>
      </w:r>
      <w:r w:rsidR="002578A8" w:rsidRPr="00D36830">
        <w:rPr>
          <w:rFonts w:cstheme="minorHAnsi"/>
        </w:rPr>
        <w:t xml:space="preserve">the </w:t>
      </w:r>
      <w:r w:rsidR="006578ED" w:rsidRPr="00D36830">
        <w:rPr>
          <w:rFonts w:cstheme="minorHAnsi"/>
        </w:rPr>
        <w:t>story that others</w:t>
      </w:r>
      <w:r w:rsidR="00385362" w:rsidRPr="00D36830">
        <w:rPr>
          <w:rFonts w:cstheme="minorHAnsi"/>
        </w:rPr>
        <w:t xml:space="preserve"> </w:t>
      </w:r>
      <w:r w:rsidR="006578ED" w:rsidRPr="00D36830">
        <w:rPr>
          <w:rFonts w:cstheme="minorHAnsi"/>
        </w:rPr>
        <w:t xml:space="preserve">are stupid or too slow. </w:t>
      </w:r>
      <w:r w:rsidR="002578A8" w:rsidRPr="00D36830">
        <w:rPr>
          <w:rFonts w:cstheme="minorHAnsi"/>
        </w:rPr>
        <w:t>If</w:t>
      </w:r>
      <w:r w:rsidR="00385362" w:rsidRPr="00D36830">
        <w:rPr>
          <w:rFonts w:cstheme="minorHAnsi"/>
        </w:rPr>
        <w:t xml:space="preserve"> we feel angry or cheated, we might imagine that others are slighting or abusing us. </w:t>
      </w:r>
      <w:r w:rsidR="00700F64" w:rsidRPr="00D36830">
        <w:rPr>
          <w:rFonts w:cstheme="minorHAnsi"/>
        </w:rPr>
        <w:t>The more egocentri</w:t>
      </w:r>
      <w:r w:rsidR="00216A4E" w:rsidRPr="00D36830">
        <w:rPr>
          <w:rFonts w:cstheme="minorHAnsi"/>
        </w:rPr>
        <w:t>c</w:t>
      </w:r>
      <w:r w:rsidR="0055578D" w:rsidRPr="00D36830">
        <w:rPr>
          <w:rFonts w:cstheme="minorHAnsi"/>
        </w:rPr>
        <w:t xml:space="preserve"> we are</w:t>
      </w:r>
      <w:r w:rsidR="00C81C64" w:rsidRPr="00D36830">
        <w:rPr>
          <w:rFonts w:cstheme="minorHAnsi"/>
        </w:rPr>
        <w:t>,</w:t>
      </w:r>
      <w:r w:rsidR="00700F64" w:rsidRPr="00D36830">
        <w:rPr>
          <w:rFonts w:cstheme="minorHAnsi"/>
        </w:rPr>
        <w:t xml:space="preserve"> the more frustration we feel when we don’t get our </w:t>
      </w:r>
      <w:r w:rsidR="001A0B26" w:rsidRPr="00D36830">
        <w:rPr>
          <w:rFonts w:cstheme="minorHAnsi"/>
        </w:rPr>
        <w:t xml:space="preserve">own </w:t>
      </w:r>
      <w:r w:rsidR="00700F64" w:rsidRPr="00D36830">
        <w:rPr>
          <w:rFonts w:cstheme="minorHAnsi"/>
        </w:rPr>
        <w:t>way</w:t>
      </w:r>
      <w:r w:rsidR="0055578D" w:rsidRPr="00D36830">
        <w:rPr>
          <w:rFonts w:cstheme="minorHAnsi"/>
        </w:rPr>
        <w:t xml:space="preserve"> or are not treated </w:t>
      </w:r>
      <w:r w:rsidR="00056348" w:rsidRPr="00D36830">
        <w:rPr>
          <w:rFonts w:cstheme="minorHAnsi"/>
        </w:rPr>
        <w:t xml:space="preserve">the way </w:t>
      </w:r>
      <w:r w:rsidR="0055578D" w:rsidRPr="00D36830">
        <w:rPr>
          <w:rFonts w:cstheme="minorHAnsi"/>
        </w:rPr>
        <w:t>we think we deserve</w:t>
      </w:r>
      <w:r w:rsidR="00700F64" w:rsidRPr="00D36830">
        <w:rPr>
          <w:rFonts w:cstheme="minorHAnsi"/>
        </w:rPr>
        <w:t>. That frustration becomes the justification</w:t>
      </w:r>
      <w:r w:rsidR="00216A4E" w:rsidRPr="00D36830">
        <w:rPr>
          <w:rFonts w:cstheme="minorHAnsi"/>
        </w:rPr>
        <w:t xml:space="preserve"> for a critical attitude or </w:t>
      </w:r>
      <w:r w:rsidRPr="00D36830">
        <w:rPr>
          <w:rFonts w:cstheme="minorHAnsi"/>
        </w:rPr>
        <w:t xml:space="preserve">for </w:t>
      </w:r>
      <w:r w:rsidR="00216A4E" w:rsidRPr="00D36830">
        <w:rPr>
          <w:rFonts w:cstheme="minorHAnsi"/>
        </w:rPr>
        <w:t>mowing people down with a</w:t>
      </w:r>
      <w:r w:rsidR="00700F64" w:rsidRPr="00D36830">
        <w:rPr>
          <w:rFonts w:cstheme="minorHAnsi"/>
        </w:rPr>
        <w:t xml:space="preserve"> machine gun of s</w:t>
      </w:r>
      <w:r w:rsidR="00216A4E" w:rsidRPr="00D36830">
        <w:rPr>
          <w:rFonts w:cstheme="minorHAnsi"/>
        </w:rPr>
        <w:t>trong feelings and shaming</w:t>
      </w:r>
      <w:r w:rsidR="00700F64" w:rsidRPr="00D36830">
        <w:rPr>
          <w:rFonts w:cstheme="minorHAnsi"/>
        </w:rPr>
        <w:t xml:space="preserve"> words. </w:t>
      </w:r>
    </w:p>
    <w:p w14:paraId="051BE81F" w14:textId="77777777" w:rsidR="00216A4E" w:rsidRPr="00D36830" w:rsidRDefault="00216A4E" w:rsidP="00670842">
      <w:pPr>
        <w:spacing w:after="0" w:line="240" w:lineRule="auto"/>
        <w:jc w:val="both"/>
        <w:rPr>
          <w:rFonts w:cstheme="minorHAnsi"/>
        </w:rPr>
      </w:pPr>
    </w:p>
    <w:p w14:paraId="1AA4B1D3" w14:textId="7668C2F3" w:rsidR="00700F64" w:rsidRPr="00D36830" w:rsidRDefault="00700F64" w:rsidP="00670842">
      <w:pPr>
        <w:spacing w:after="0" w:line="240" w:lineRule="auto"/>
        <w:jc w:val="both"/>
        <w:rPr>
          <w:rFonts w:cstheme="minorHAnsi"/>
        </w:rPr>
      </w:pPr>
      <w:r w:rsidRPr="00D36830">
        <w:rPr>
          <w:rFonts w:cstheme="minorHAnsi"/>
        </w:rPr>
        <w:t>Our beautiful imagination</w:t>
      </w:r>
      <w:r w:rsidR="00FE6D06" w:rsidRPr="00D36830">
        <w:rPr>
          <w:rFonts w:cstheme="minorHAnsi"/>
        </w:rPr>
        <w:t xml:space="preserve"> is</w:t>
      </w:r>
      <w:r w:rsidRPr="00D36830">
        <w:rPr>
          <w:rFonts w:cstheme="minorHAnsi"/>
        </w:rPr>
        <w:t xml:space="preserve"> one of God’s </w:t>
      </w:r>
      <w:r w:rsidR="006C6D70" w:rsidRPr="00D36830">
        <w:rPr>
          <w:rFonts w:cstheme="minorHAnsi"/>
        </w:rPr>
        <w:t>great gifts</w:t>
      </w:r>
      <w:r w:rsidR="00FE6D06" w:rsidRPr="00D36830">
        <w:rPr>
          <w:rFonts w:cstheme="minorHAnsi"/>
        </w:rPr>
        <w:t>. It</w:t>
      </w:r>
      <w:r w:rsidR="006C6D70" w:rsidRPr="00D36830">
        <w:rPr>
          <w:rFonts w:cstheme="minorHAnsi"/>
        </w:rPr>
        <w:t xml:space="preserve"> helps</w:t>
      </w:r>
      <w:r w:rsidRPr="00D36830">
        <w:rPr>
          <w:rFonts w:cstheme="minorHAnsi"/>
        </w:rPr>
        <w:t xml:space="preserve"> us </w:t>
      </w:r>
      <w:r w:rsidR="006C6D70" w:rsidRPr="00D36830">
        <w:rPr>
          <w:rFonts w:cstheme="minorHAnsi"/>
        </w:rPr>
        <w:t>envision</w:t>
      </w:r>
      <w:r w:rsidRPr="00D36830">
        <w:rPr>
          <w:rFonts w:cstheme="minorHAnsi"/>
        </w:rPr>
        <w:t xml:space="preserve"> our true glory</w:t>
      </w:r>
      <w:r w:rsidR="006C6D70" w:rsidRPr="00D36830">
        <w:rPr>
          <w:rFonts w:cstheme="minorHAnsi"/>
        </w:rPr>
        <w:t xml:space="preserve"> in Christ</w:t>
      </w:r>
      <w:r w:rsidR="007D6B89" w:rsidRPr="00D36830">
        <w:rPr>
          <w:rFonts w:cstheme="minorHAnsi"/>
        </w:rPr>
        <w:t xml:space="preserve"> and</w:t>
      </w:r>
      <w:r w:rsidRPr="00D36830">
        <w:rPr>
          <w:rFonts w:cstheme="minorHAnsi"/>
        </w:rPr>
        <w:t xml:space="preserve"> tell stories</w:t>
      </w:r>
      <w:r w:rsidR="006C6D70" w:rsidRPr="00D36830">
        <w:rPr>
          <w:rFonts w:cstheme="minorHAnsi"/>
        </w:rPr>
        <w:t xml:space="preserve"> that teach and inspire</w:t>
      </w:r>
      <w:r w:rsidRPr="00D36830">
        <w:rPr>
          <w:rFonts w:cstheme="minorHAnsi"/>
        </w:rPr>
        <w:t xml:space="preserve">. But the Idol can </w:t>
      </w:r>
      <w:r w:rsidR="004333AC" w:rsidRPr="00D36830">
        <w:rPr>
          <w:rFonts w:cstheme="minorHAnsi"/>
        </w:rPr>
        <w:t xml:space="preserve">also </w:t>
      </w:r>
      <w:r w:rsidRPr="00D36830">
        <w:rPr>
          <w:rFonts w:cstheme="minorHAnsi"/>
        </w:rPr>
        <w:t xml:space="preserve">use that imagination. </w:t>
      </w:r>
      <w:r w:rsidR="002E6AA9" w:rsidRPr="00D36830">
        <w:rPr>
          <w:rFonts w:cstheme="minorHAnsi"/>
        </w:rPr>
        <w:t>Through the power of imagination</w:t>
      </w:r>
      <w:r w:rsidR="001A0B26" w:rsidRPr="00D36830">
        <w:rPr>
          <w:rFonts w:cstheme="minorHAnsi"/>
        </w:rPr>
        <w:t xml:space="preserve">, </w:t>
      </w:r>
      <w:r w:rsidR="00F86349" w:rsidRPr="00D36830">
        <w:rPr>
          <w:rFonts w:cstheme="minorHAnsi"/>
        </w:rPr>
        <w:t>we</w:t>
      </w:r>
      <w:r w:rsidRPr="00D36830">
        <w:rPr>
          <w:rFonts w:cstheme="minorHAnsi"/>
        </w:rPr>
        <w:t xml:space="preserve"> can become the star of </w:t>
      </w:r>
      <w:r w:rsidR="00F86349" w:rsidRPr="00D36830">
        <w:rPr>
          <w:rFonts w:cstheme="minorHAnsi"/>
        </w:rPr>
        <w:t>our</w:t>
      </w:r>
      <w:r w:rsidRPr="00D36830">
        <w:rPr>
          <w:rFonts w:cstheme="minorHAnsi"/>
        </w:rPr>
        <w:t xml:space="preserve"> own little soap opera and write </w:t>
      </w:r>
      <w:r w:rsidR="00F86349" w:rsidRPr="00D36830">
        <w:rPr>
          <w:rFonts w:cstheme="minorHAnsi"/>
        </w:rPr>
        <w:t>our</w:t>
      </w:r>
      <w:r w:rsidRPr="00D36830">
        <w:rPr>
          <w:rFonts w:cstheme="minorHAnsi"/>
        </w:rPr>
        <w:t xml:space="preserve"> own script. </w:t>
      </w:r>
      <w:r w:rsidR="00861A12" w:rsidRPr="00D36830">
        <w:rPr>
          <w:rFonts w:cstheme="minorHAnsi"/>
        </w:rPr>
        <w:t>In fact, o</w:t>
      </w:r>
      <w:r w:rsidR="00E57E9D" w:rsidRPr="00D36830">
        <w:rPr>
          <w:rFonts w:cstheme="minorHAnsi"/>
        </w:rPr>
        <w:t>ur</w:t>
      </w:r>
      <w:r w:rsidR="00BD0EA4" w:rsidRPr="00D36830">
        <w:rPr>
          <w:rFonts w:cstheme="minorHAnsi"/>
        </w:rPr>
        <w:t xml:space="preserve"> </w:t>
      </w:r>
      <w:r w:rsidR="00E57E9D" w:rsidRPr="00D36830">
        <w:rPr>
          <w:rFonts w:cstheme="minorHAnsi"/>
        </w:rPr>
        <w:t>neurotic culture</w:t>
      </w:r>
      <w:r w:rsidR="00C32522" w:rsidRPr="00D36830">
        <w:rPr>
          <w:rFonts w:cstheme="minorHAnsi"/>
        </w:rPr>
        <w:t xml:space="preserve"> </w:t>
      </w:r>
      <w:r w:rsidR="0034044C" w:rsidRPr="00D36830">
        <w:rPr>
          <w:rFonts w:cstheme="minorHAnsi"/>
        </w:rPr>
        <w:t>encourages us to escape into fantasies about life</w:t>
      </w:r>
      <w:r w:rsidR="00C32522" w:rsidRPr="00D36830">
        <w:rPr>
          <w:rFonts w:cstheme="minorHAnsi"/>
        </w:rPr>
        <w:t xml:space="preserve">. </w:t>
      </w:r>
      <w:r w:rsidR="00F710D1" w:rsidRPr="00D36830">
        <w:rPr>
          <w:rFonts w:cstheme="minorHAnsi"/>
        </w:rPr>
        <w:t>News</w:t>
      </w:r>
      <w:r w:rsidR="00275C8A" w:rsidRPr="00D36830">
        <w:rPr>
          <w:rFonts w:cstheme="minorHAnsi"/>
        </w:rPr>
        <w:t xml:space="preserve"> media</w:t>
      </w:r>
      <w:r w:rsidR="00F710D1" w:rsidRPr="00D36830">
        <w:rPr>
          <w:rFonts w:cstheme="minorHAnsi"/>
        </w:rPr>
        <w:t xml:space="preserve"> and documentaries</w:t>
      </w:r>
      <w:r w:rsidR="006C6D70" w:rsidRPr="00D36830">
        <w:rPr>
          <w:rFonts w:cstheme="minorHAnsi"/>
        </w:rPr>
        <w:t xml:space="preserve"> </w:t>
      </w:r>
      <w:r w:rsidR="002578A8" w:rsidRPr="00D36830">
        <w:rPr>
          <w:rFonts w:cstheme="minorHAnsi"/>
        </w:rPr>
        <w:t xml:space="preserve">actively try to </w:t>
      </w:r>
      <w:r w:rsidR="006C6D70" w:rsidRPr="00D36830">
        <w:rPr>
          <w:rFonts w:cstheme="minorHAnsi"/>
        </w:rPr>
        <w:t>generate</w:t>
      </w:r>
      <w:r w:rsidRPr="00D36830">
        <w:rPr>
          <w:rFonts w:cstheme="minorHAnsi"/>
        </w:rPr>
        <w:t xml:space="preserve"> </w:t>
      </w:r>
      <w:r w:rsidR="00D7531C" w:rsidRPr="00D36830">
        <w:rPr>
          <w:rFonts w:cstheme="minorHAnsi"/>
        </w:rPr>
        <w:t xml:space="preserve">within us </w:t>
      </w:r>
      <w:r w:rsidR="006C6D70" w:rsidRPr="00D36830">
        <w:rPr>
          <w:rFonts w:cstheme="minorHAnsi"/>
        </w:rPr>
        <w:t>strong feeling</w:t>
      </w:r>
      <w:r w:rsidR="00676B14" w:rsidRPr="00D36830">
        <w:rPr>
          <w:rFonts w:cstheme="minorHAnsi"/>
        </w:rPr>
        <w:t>s</w:t>
      </w:r>
      <w:r w:rsidR="00D7531C" w:rsidRPr="00D36830">
        <w:rPr>
          <w:rFonts w:cstheme="minorHAnsi"/>
        </w:rPr>
        <w:t xml:space="preserve"> that will</w:t>
      </w:r>
      <w:r w:rsidR="00BC6A64" w:rsidRPr="00D36830">
        <w:rPr>
          <w:rFonts w:cstheme="minorHAnsi"/>
        </w:rPr>
        <w:t xml:space="preserve"> </w:t>
      </w:r>
      <w:r w:rsidR="006E394D" w:rsidRPr="00D36830">
        <w:rPr>
          <w:rFonts w:cstheme="minorHAnsi"/>
        </w:rPr>
        <w:t>lead us into judgment</w:t>
      </w:r>
      <w:r w:rsidR="00BC6A64" w:rsidRPr="00D36830">
        <w:rPr>
          <w:rFonts w:cstheme="minorHAnsi"/>
        </w:rPr>
        <w:t xml:space="preserve">. We then </w:t>
      </w:r>
      <w:r w:rsidR="006E394D" w:rsidRPr="00D36830">
        <w:rPr>
          <w:rFonts w:cstheme="minorHAnsi"/>
        </w:rPr>
        <w:t>attach to</w:t>
      </w:r>
      <w:r w:rsidR="00275C8A" w:rsidRPr="00D36830">
        <w:rPr>
          <w:rFonts w:cstheme="minorHAnsi"/>
        </w:rPr>
        <w:t xml:space="preserve"> </w:t>
      </w:r>
      <w:r w:rsidR="00BC6A64" w:rsidRPr="00D36830">
        <w:rPr>
          <w:rFonts w:cstheme="minorHAnsi"/>
        </w:rPr>
        <w:t xml:space="preserve">these </w:t>
      </w:r>
      <w:r w:rsidR="00275C8A" w:rsidRPr="00D36830">
        <w:rPr>
          <w:rFonts w:cstheme="minorHAnsi"/>
        </w:rPr>
        <w:t>carefully sifted</w:t>
      </w:r>
      <w:r w:rsidR="002E3D20" w:rsidRPr="00D36830">
        <w:rPr>
          <w:rFonts w:cstheme="minorHAnsi"/>
        </w:rPr>
        <w:t xml:space="preserve"> and fear</w:t>
      </w:r>
      <w:r w:rsidR="00C81C64" w:rsidRPr="00D36830">
        <w:rPr>
          <w:rFonts w:cstheme="minorHAnsi"/>
        </w:rPr>
        <w:t>-</w:t>
      </w:r>
      <w:r w:rsidR="002E3D20" w:rsidRPr="00D36830">
        <w:rPr>
          <w:rFonts w:cstheme="minorHAnsi"/>
        </w:rPr>
        <w:t>based</w:t>
      </w:r>
      <w:r w:rsidRPr="00D36830">
        <w:rPr>
          <w:rFonts w:cstheme="minorHAnsi"/>
        </w:rPr>
        <w:t xml:space="preserve"> stories </w:t>
      </w:r>
      <w:r w:rsidR="00BC6A64" w:rsidRPr="00D36830">
        <w:rPr>
          <w:rFonts w:cstheme="minorHAnsi"/>
        </w:rPr>
        <w:t xml:space="preserve">and make them </w:t>
      </w:r>
      <w:r w:rsidRPr="00D36830">
        <w:rPr>
          <w:rFonts w:cstheme="minorHAnsi"/>
        </w:rPr>
        <w:t>our business</w:t>
      </w:r>
      <w:r w:rsidR="00BC6A64" w:rsidRPr="00D36830">
        <w:rPr>
          <w:rFonts w:cstheme="minorHAnsi"/>
        </w:rPr>
        <w:t xml:space="preserve">. Our energies are wasted in pursuing </w:t>
      </w:r>
      <w:r w:rsidR="006C6D70" w:rsidRPr="00D36830">
        <w:rPr>
          <w:rFonts w:cstheme="minorHAnsi"/>
        </w:rPr>
        <w:t>illusions, solving</w:t>
      </w:r>
      <w:r w:rsidRPr="00D36830">
        <w:rPr>
          <w:rFonts w:cstheme="minorHAnsi"/>
        </w:rPr>
        <w:t xml:space="preserve"> </w:t>
      </w:r>
      <w:r w:rsidR="00552386" w:rsidRPr="00D36830">
        <w:rPr>
          <w:rFonts w:cstheme="minorHAnsi"/>
        </w:rPr>
        <w:t xml:space="preserve">imaginary </w:t>
      </w:r>
      <w:r w:rsidRPr="00D36830">
        <w:rPr>
          <w:rFonts w:cstheme="minorHAnsi"/>
        </w:rPr>
        <w:t>problem</w:t>
      </w:r>
      <w:r w:rsidR="006C6D70" w:rsidRPr="00D36830">
        <w:rPr>
          <w:rFonts w:cstheme="minorHAnsi"/>
        </w:rPr>
        <w:t>s</w:t>
      </w:r>
      <w:r w:rsidR="0050620A" w:rsidRPr="00D36830">
        <w:rPr>
          <w:rFonts w:cstheme="minorHAnsi"/>
        </w:rPr>
        <w:t>,</w:t>
      </w:r>
      <w:r w:rsidR="006C6D70" w:rsidRPr="00D36830">
        <w:rPr>
          <w:rFonts w:cstheme="minorHAnsi"/>
        </w:rPr>
        <w:t xml:space="preserve"> or defending ourselves against</w:t>
      </w:r>
      <w:r w:rsidR="0034044C" w:rsidRPr="00D36830">
        <w:rPr>
          <w:rFonts w:cstheme="minorHAnsi"/>
        </w:rPr>
        <w:t xml:space="preserve"> a threat that may</w:t>
      </w:r>
      <w:r w:rsidRPr="00D36830">
        <w:rPr>
          <w:rFonts w:cstheme="minorHAnsi"/>
        </w:rPr>
        <w:t xml:space="preserve"> not actually exist. </w:t>
      </w:r>
    </w:p>
    <w:p w14:paraId="3B46A6D9" w14:textId="77777777" w:rsidR="008B1252" w:rsidRPr="00D36830" w:rsidRDefault="008B1252" w:rsidP="00670842">
      <w:pPr>
        <w:spacing w:after="0" w:line="240" w:lineRule="auto"/>
        <w:jc w:val="both"/>
        <w:rPr>
          <w:rFonts w:cstheme="minorHAnsi"/>
        </w:rPr>
      </w:pPr>
    </w:p>
    <w:p w14:paraId="207B9958" w14:textId="46050AAB" w:rsidR="00E016DC" w:rsidRPr="00D36830" w:rsidRDefault="009D33E7" w:rsidP="00E016DC">
      <w:pPr>
        <w:spacing w:after="0" w:line="240" w:lineRule="auto"/>
        <w:jc w:val="both"/>
        <w:rPr>
          <w:rFonts w:cstheme="minorHAnsi"/>
        </w:rPr>
      </w:pPr>
      <w:bookmarkStart w:id="3" w:name="OLE_LINK24"/>
      <w:bookmarkStart w:id="4" w:name="OLE_LINK25"/>
      <w:bookmarkStart w:id="5" w:name="OLE_LINK26"/>
      <w:bookmarkStart w:id="6" w:name="OLE_LINK15"/>
      <w:bookmarkStart w:id="7" w:name="OLE_LINK16"/>
      <w:r w:rsidRPr="00D36830">
        <w:rPr>
          <w:rFonts w:cstheme="minorHAnsi"/>
        </w:rPr>
        <w:t xml:space="preserve">Sometimes our reactions to life’s events help us catch a glimpse of our claims. </w:t>
      </w:r>
      <w:r w:rsidR="00E016DC" w:rsidRPr="00D36830" w:rsidDel="00992105">
        <w:rPr>
          <w:rFonts w:cstheme="minorHAnsi"/>
        </w:rPr>
        <w:t xml:space="preserve">In KF, however, we </w:t>
      </w:r>
      <w:r w:rsidR="00E016DC" w:rsidRPr="00D36830">
        <w:rPr>
          <w:rFonts w:cstheme="minorHAnsi"/>
        </w:rPr>
        <w:t>learn to do more than just catch a glimpse. We acknowledge and identify</w:t>
      </w:r>
      <w:r w:rsidR="00E016DC" w:rsidRPr="00D36830" w:rsidDel="00992105">
        <w:rPr>
          <w:rFonts w:cstheme="minorHAnsi"/>
        </w:rPr>
        <w:t xml:space="preserve"> our claims and use our tools to deal with them. </w:t>
      </w:r>
      <w:r w:rsidR="00E016DC" w:rsidRPr="00D36830">
        <w:rPr>
          <w:rFonts w:cstheme="minorHAnsi"/>
        </w:rPr>
        <w:t xml:space="preserve">The </w:t>
      </w:r>
      <w:r w:rsidR="00E016DC" w:rsidRPr="00D36830">
        <w:rPr>
          <w:rFonts w:cstheme="minorHAnsi"/>
          <w:b/>
        </w:rPr>
        <w:t>Claim and Blame Worksheet</w:t>
      </w:r>
      <w:r w:rsidR="00E016DC" w:rsidRPr="00D36830">
        <w:rPr>
          <w:rFonts w:cstheme="minorHAnsi"/>
        </w:rPr>
        <w:t xml:space="preserve"> helps us untangle our neurotic stories so that we can see what is really going on. It helps us deal with ourselves before we deal with our situation. If we can let go of our judgments, we will have the courage and freedom to seek with an open attitude and to mindfully observe what </w:t>
      </w:r>
      <w:r w:rsidR="00E016DC" w:rsidRPr="00D36830">
        <w:rPr>
          <w:rFonts w:cstheme="minorHAnsi"/>
          <w:i/>
        </w:rPr>
        <w:t>is</w:t>
      </w:r>
      <w:r w:rsidR="00017731" w:rsidRPr="00D36830">
        <w:rPr>
          <w:rFonts w:cstheme="minorHAnsi"/>
          <w:iCs/>
        </w:rPr>
        <w:t>—</w:t>
      </w:r>
      <w:r w:rsidR="00E016DC" w:rsidRPr="00D36830">
        <w:rPr>
          <w:rFonts w:cstheme="minorHAnsi"/>
        </w:rPr>
        <w:t xml:space="preserve">what is real, what is </w:t>
      </w:r>
      <w:r w:rsidR="007D1DFF" w:rsidRPr="00D36830">
        <w:rPr>
          <w:rFonts w:cstheme="minorHAnsi"/>
        </w:rPr>
        <w:t>actual</w:t>
      </w:r>
      <w:r w:rsidR="00E016DC" w:rsidRPr="00D36830">
        <w:rPr>
          <w:rFonts w:cstheme="minorHAnsi"/>
        </w:rPr>
        <w:t xml:space="preserve"> evidence. With mindful courage, we are able to be creative and follow the Holy Spirit. You might begin this week to explore</w:t>
      </w:r>
      <w:r w:rsidR="00E016DC" w:rsidRPr="00D36830">
        <w:rPr>
          <w:rFonts w:cstheme="minorHAnsi"/>
          <w:i/>
        </w:rPr>
        <w:t xml:space="preserve"> </w:t>
      </w:r>
      <w:r w:rsidR="00E016DC" w:rsidRPr="00D36830">
        <w:rPr>
          <w:rFonts w:cstheme="minorHAnsi"/>
        </w:rPr>
        <w:t>the</w:t>
      </w:r>
      <w:r w:rsidR="00E016DC" w:rsidRPr="00D36830">
        <w:rPr>
          <w:rFonts w:cstheme="minorHAnsi"/>
          <w:b/>
        </w:rPr>
        <w:t xml:space="preserve"> Claim and Blame Worksheet</w:t>
      </w:r>
      <w:r w:rsidR="00E016DC" w:rsidRPr="00D36830">
        <w:rPr>
          <w:rFonts w:cstheme="minorHAnsi"/>
          <w:i/>
        </w:rPr>
        <w:t xml:space="preserve">. </w:t>
      </w:r>
      <w:r w:rsidR="00E016DC" w:rsidRPr="00D36830">
        <w:rPr>
          <w:rFonts w:cstheme="minorHAnsi"/>
        </w:rPr>
        <w:t xml:space="preserve">You can find it on the </w:t>
      </w:r>
      <w:r w:rsidR="00743FEB" w:rsidRPr="00D36830">
        <w:rPr>
          <w:rFonts w:cstheme="minorHAnsi"/>
        </w:rPr>
        <w:t xml:space="preserve">KF </w:t>
      </w:r>
      <w:r w:rsidR="00E016DC" w:rsidRPr="00D36830">
        <w:rPr>
          <w:rFonts w:cstheme="minorHAnsi"/>
        </w:rPr>
        <w:t xml:space="preserve">website, under </w:t>
      </w:r>
      <w:r w:rsidR="00E016DC" w:rsidRPr="00D36830">
        <w:rPr>
          <w:rFonts w:cstheme="minorHAnsi"/>
          <w:b/>
        </w:rPr>
        <w:t>Toolbox</w:t>
      </w:r>
      <w:r w:rsidR="00E016DC" w:rsidRPr="00D36830">
        <w:rPr>
          <w:rFonts w:cstheme="minorHAnsi"/>
        </w:rPr>
        <w:t xml:space="preserve"> and </w:t>
      </w:r>
      <w:r w:rsidR="00E016DC" w:rsidRPr="00D36830">
        <w:rPr>
          <w:rFonts w:cstheme="minorHAnsi"/>
          <w:b/>
        </w:rPr>
        <w:t>Worksheets</w:t>
      </w:r>
      <w:r w:rsidR="00E016DC" w:rsidRPr="00D36830">
        <w:rPr>
          <w:rFonts w:cstheme="minorHAnsi"/>
        </w:rPr>
        <w:t>.</w:t>
      </w:r>
    </w:p>
    <w:bookmarkEnd w:id="3"/>
    <w:bookmarkEnd w:id="4"/>
    <w:bookmarkEnd w:id="5"/>
    <w:bookmarkEnd w:id="6"/>
    <w:bookmarkEnd w:id="7"/>
    <w:p w14:paraId="40B67586" w14:textId="77777777" w:rsidR="00C317E8" w:rsidRPr="00D36830" w:rsidRDefault="00C317E8" w:rsidP="00670842">
      <w:pPr>
        <w:spacing w:after="0" w:line="240" w:lineRule="auto"/>
        <w:jc w:val="both"/>
        <w:rPr>
          <w:rFonts w:cstheme="minorHAnsi"/>
        </w:rPr>
      </w:pPr>
    </w:p>
    <w:p w14:paraId="32C76421" w14:textId="77777777" w:rsidR="001660EA" w:rsidRPr="00D36830" w:rsidRDefault="001660EA" w:rsidP="00670842">
      <w:pPr>
        <w:spacing w:after="0" w:line="240" w:lineRule="auto"/>
        <w:jc w:val="both"/>
        <w:rPr>
          <w:rFonts w:cstheme="minorHAnsi"/>
        </w:rPr>
      </w:pPr>
      <w:r w:rsidRPr="00D36830">
        <w:rPr>
          <w:rFonts w:cstheme="minorHAnsi"/>
        </w:rPr>
        <w:t xml:space="preserve">Our prayer might go something like this: </w:t>
      </w:r>
    </w:p>
    <w:p w14:paraId="265926A6" w14:textId="77777777" w:rsidR="00C65FE5" w:rsidRPr="00D36830" w:rsidRDefault="00C65FE5" w:rsidP="00670842">
      <w:pPr>
        <w:spacing w:after="0" w:line="240" w:lineRule="auto"/>
        <w:jc w:val="both"/>
        <w:rPr>
          <w:rFonts w:cstheme="minorHAnsi"/>
        </w:rPr>
      </w:pPr>
    </w:p>
    <w:p w14:paraId="452C6DEB" w14:textId="77777777" w:rsidR="00700F64" w:rsidRPr="00D36830" w:rsidRDefault="00700F64" w:rsidP="00921E25">
      <w:pPr>
        <w:spacing w:after="0" w:line="240" w:lineRule="auto"/>
        <w:jc w:val="center"/>
        <w:rPr>
          <w:rFonts w:cstheme="minorHAnsi"/>
          <w:i/>
        </w:rPr>
      </w:pPr>
      <w:r w:rsidRPr="00D36830">
        <w:rPr>
          <w:rFonts w:cstheme="minorHAnsi"/>
          <w:i/>
        </w:rPr>
        <w:t xml:space="preserve">Lord, I am now ready to work on my </w:t>
      </w:r>
      <w:r w:rsidR="00965CE2" w:rsidRPr="00D36830">
        <w:rPr>
          <w:rFonts w:cstheme="minorHAnsi"/>
          <w:i/>
        </w:rPr>
        <w:t>c</w:t>
      </w:r>
      <w:r w:rsidRPr="00D36830">
        <w:rPr>
          <w:rFonts w:cstheme="minorHAnsi"/>
          <w:i/>
        </w:rPr>
        <w:t>laims. (Repeat)</w:t>
      </w:r>
    </w:p>
    <w:p w14:paraId="5481B260" w14:textId="77777777" w:rsidR="00C65FE5" w:rsidRPr="00D36830" w:rsidRDefault="00C65FE5" w:rsidP="00921E25">
      <w:pPr>
        <w:spacing w:after="0" w:line="240" w:lineRule="auto"/>
        <w:jc w:val="both"/>
        <w:rPr>
          <w:rFonts w:cstheme="minorHAnsi"/>
        </w:rPr>
      </w:pPr>
    </w:p>
    <w:p w14:paraId="0EA4FD32" w14:textId="77777777" w:rsidR="00B27037" w:rsidRPr="00D36830" w:rsidRDefault="00B27037" w:rsidP="00670842">
      <w:pPr>
        <w:spacing w:after="0" w:line="240" w:lineRule="auto"/>
        <w:jc w:val="both"/>
        <w:rPr>
          <w:rFonts w:cstheme="minorHAnsi"/>
        </w:rPr>
      </w:pPr>
      <w:r w:rsidRPr="00D36830">
        <w:rPr>
          <w:rFonts w:cstheme="minorHAnsi"/>
        </w:rPr>
        <w:t>Take a deep breath.</w:t>
      </w:r>
    </w:p>
    <w:p w14:paraId="6A92255A" w14:textId="2DFA5D7D" w:rsidR="00265E84" w:rsidRPr="00D36830" w:rsidRDefault="00265E84" w:rsidP="00265E84">
      <w:pPr>
        <w:spacing w:after="0" w:line="240" w:lineRule="auto"/>
        <w:jc w:val="both"/>
        <w:rPr>
          <w:i/>
        </w:rPr>
      </w:pPr>
      <w:r w:rsidRPr="00D36830">
        <w:rPr>
          <w:i/>
        </w:rPr>
        <w:t xml:space="preserve">(If time permits, ask, “Does anyone have comments or questions about </w:t>
      </w:r>
      <w:r w:rsidR="00E755C4" w:rsidRPr="00D36830">
        <w:rPr>
          <w:i/>
        </w:rPr>
        <w:t>the</w:t>
      </w:r>
      <w:r w:rsidRPr="00D36830">
        <w:rPr>
          <w:i/>
        </w:rPr>
        <w:t xml:space="preserve"> </w:t>
      </w:r>
      <w:r w:rsidR="00EC2549" w:rsidRPr="00D36830">
        <w:rPr>
          <w:i/>
        </w:rPr>
        <w:t>Toolbox</w:t>
      </w:r>
      <w:r w:rsidRPr="00D36830">
        <w:rPr>
          <w:i/>
        </w:rPr>
        <w:t>?”)</w:t>
      </w:r>
    </w:p>
    <w:p w14:paraId="03AFE4C3" w14:textId="77777777" w:rsidR="00550812" w:rsidRPr="00D36830" w:rsidRDefault="00550812" w:rsidP="00670842">
      <w:pPr>
        <w:spacing w:after="0" w:line="240" w:lineRule="auto"/>
        <w:jc w:val="both"/>
        <w:rPr>
          <w:rFonts w:cstheme="minorHAnsi"/>
          <w:b/>
        </w:rPr>
      </w:pPr>
    </w:p>
    <w:p w14:paraId="0DE7B202" w14:textId="77777777" w:rsidR="00285B9A" w:rsidRPr="00D36830" w:rsidRDefault="00164F54" w:rsidP="00670842">
      <w:pPr>
        <w:spacing w:after="0" w:line="240" w:lineRule="auto"/>
        <w:jc w:val="both"/>
        <w:rPr>
          <w:rFonts w:cstheme="minorHAnsi"/>
          <w:b/>
        </w:rPr>
      </w:pPr>
      <w:r w:rsidRPr="00D36830">
        <w:rPr>
          <w:rFonts w:cstheme="minorHAnsi"/>
          <w:b/>
        </w:rPr>
        <w:t>0:30</w:t>
      </w:r>
      <w:r w:rsidR="00285B9A" w:rsidRPr="00D36830">
        <w:rPr>
          <w:rFonts w:cstheme="minorHAnsi"/>
          <w:b/>
        </w:rPr>
        <w:tab/>
        <w:t>SHARING</w:t>
      </w:r>
    </w:p>
    <w:p w14:paraId="0CA4ADCD" w14:textId="77777777" w:rsidR="00C65FE5" w:rsidRPr="00D36830" w:rsidRDefault="00C65FE5" w:rsidP="00670842">
      <w:pPr>
        <w:spacing w:after="0" w:line="240" w:lineRule="auto"/>
        <w:jc w:val="both"/>
        <w:rPr>
          <w:rFonts w:cstheme="minorHAnsi"/>
          <w:b/>
        </w:rPr>
      </w:pPr>
    </w:p>
    <w:p w14:paraId="24AC585B" w14:textId="77777777" w:rsidR="00285B9A" w:rsidRPr="00D36830" w:rsidRDefault="00164F54" w:rsidP="00670842">
      <w:pPr>
        <w:spacing w:after="0" w:line="240" w:lineRule="auto"/>
        <w:jc w:val="both"/>
        <w:rPr>
          <w:rFonts w:cstheme="minorHAnsi"/>
          <w:b/>
        </w:rPr>
      </w:pPr>
      <w:r w:rsidRPr="00D36830">
        <w:rPr>
          <w:rFonts w:cstheme="minorHAnsi"/>
          <w:b/>
        </w:rPr>
        <w:t>1:00</w:t>
      </w:r>
      <w:r w:rsidR="00285B9A" w:rsidRPr="00D36830">
        <w:rPr>
          <w:rFonts w:cstheme="minorHAnsi"/>
          <w:b/>
        </w:rPr>
        <w:tab/>
        <w:t>BIBLE TEACHING</w:t>
      </w:r>
    </w:p>
    <w:p w14:paraId="02C66E75" w14:textId="77777777" w:rsidR="00203E42" w:rsidRPr="00D36830" w:rsidRDefault="00203E42" w:rsidP="009B3122">
      <w:pPr>
        <w:spacing w:after="0" w:line="240" w:lineRule="auto"/>
        <w:jc w:val="both"/>
        <w:rPr>
          <w:rFonts w:cstheme="minorHAnsi"/>
        </w:rPr>
      </w:pPr>
    </w:p>
    <w:p w14:paraId="1188385A" w14:textId="09395F2D" w:rsidR="00203E42" w:rsidRPr="00D36830" w:rsidRDefault="00203E42" w:rsidP="00203E42">
      <w:pPr>
        <w:spacing w:after="0" w:line="240" w:lineRule="auto"/>
        <w:jc w:val="both"/>
        <w:rPr>
          <w:rFonts w:cstheme="minorHAnsi"/>
        </w:rPr>
      </w:pPr>
      <w:r w:rsidRPr="00D36830">
        <w:rPr>
          <w:rFonts w:cstheme="minorHAnsi"/>
        </w:rPr>
        <w:t xml:space="preserve">Prayer is courageously and consistently asking, seeking, and knocking. Here is another way to think about prayer: </w:t>
      </w:r>
      <w:r w:rsidR="00743FEB" w:rsidRPr="00D36830">
        <w:rPr>
          <w:rFonts w:cstheme="minorHAnsi"/>
        </w:rPr>
        <w:t xml:space="preserve">when </w:t>
      </w:r>
      <w:r w:rsidRPr="00D36830">
        <w:rPr>
          <w:rFonts w:cstheme="minorHAnsi"/>
        </w:rPr>
        <w:t xml:space="preserve">we ask God for something, we are also inviting Him to reveal the pride </w:t>
      </w:r>
      <w:r w:rsidR="006F4757" w:rsidRPr="00D36830">
        <w:rPr>
          <w:rFonts w:cstheme="minorHAnsi"/>
        </w:rPr>
        <w:t xml:space="preserve">tangled up in </w:t>
      </w:r>
      <w:r w:rsidRPr="00D36830">
        <w:rPr>
          <w:rFonts w:cstheme="minorHAnsi"/>
        </w:rPr>
        <w:t xml:space="preserve">our request. Honest prayer gives God permission to reveal our pride so that He can safely provide for us. If He provided for us without first dealing with our pride, He would be jeopardizing our personal development and the potential of our relationship with Him. As we continue to humbly knock on doors seeking His provision, we can be confident that God is dealing with any hidden pride </w:t>
      </w:r>
      <w:r w:rsidR="006F4757" w:rsidRPr="00D36830">
        <w:rPr>
          <w:rFonts w:cstheme="minorHAnsi"/>
        </w:rPr>
        <w:t xml:space="preserve">as He </w:t>
      </w:r>
      <w:r w:rsidR="00F86349" w:rsidRPr="00D36830">
        <w:rPr>
          <w:rFonts w:cstheme="minorHAnsi"/>
        </w:rPr>
        <w:t>skillfully</w:t>
      </w:r>
      <w:r w:rsidR="006F4757" w:rsidRPr="00D36830">
        <w:rPr>
          <w:rFonts w:cstheme="minorHAnsi"/>
        </w:rPr>
        <w:t xml:space="preserve"> guides</w:t>
      </w:r>
      <w:r w:rsidRPr="00D36830">
        <w:rPr>
          <w:rFonts w:cstheme="minorHAnsi"/>
        </w:rPr>
        <w:t xml:space="preserve"> us.</w:t>
      </w:r>
    </w:p>
    <w:p w14:paraId="31E690DE" w14:textId="77777777" w:rsidR="00E016DC" w:rsidRPr="00D36830" w:rsidRDefault="00E016DC" w:rsidP="009B3122">
      <w:pPr>
        <w:spacing w:after="0" w:line="240" w:lineRule="auto"/>
        <w:jc w:val="both"/>
        <w:rPr>
          <w:rFonts w:cstheme="minorHAnsi"/>
        </w:rPr>
      </w:pPr>
    </w:p>
    <w:p w14:paraId="755059A8" w14:textId="77777777" w:rsidR="001660EA" w:rsidRPr="00D36830" w:rsidRDefault="0024706D" w:rsidP="00670842">
      <w:pPr>
        <w:spacing w:after="0" w:line="240" w:lineRule="auto"/>
        <w:jc w:val="both"/>
        <w:rPr>
          <w:rFonts w:cstheme="minorHAnsi"/>
        </w:rPr>
      </w:pPr>
      <w:r w:rsidRPr="00D36830">
        <w:rPr>
          <w:rFonts w:cstheme="minorHAnsi"/>
        </w:rPr>
        <w:t>B</w:t>
      </w:r>
      <w:r w:rsidR="000837C3" w:rsidRPr="00D36830">
        <w:rPr>
          <w:rFonts w:cstheme="minorHAnsi"/>
        </w:rPr>
        <w:t>y asking, seeking, and knocking you are making discoveries about yourself, about God, about your problems, and about your pride system. Try to rejoice in the truth of those discoveries</w:t>
      </w:r>
      <w:r w:rsidR="009127F0" w:rsidRPr="00D36830">
        <w:rPr>
          <w:rFonts w:cstheme="minorHAnsi"/>
        </w:rPr>
        <w:t>.</w:t>
      </w:r>
      <w:r w:rsidR="000837C3" w:rsidRPr="00D36830">
        <w:rPr>
          <w:rFonts w:cstheme="minorHAnsi"/>
        </w:rPr>
        <w:t xml:space="preserve"> </w:t>
      </w:r>
      <w:r w:rsidR="00221E7E" w:rsidRPr="00D36830">
        <w:rPr>
          <w:rFonts w:cstheme="minorHAnsi"/>
        </w:rPr>
        <w:t>Trust the process as you make efforts toward your healing. You might remind yourself that the degree of pain that you experience when dealing with personal problems is most likely related to the ferocity of your pride. So</w:t>
      </w:r>
      <w:r w:rsidR="005548B7" w:rsidRPr="00D36830">
        <w:rPr>
          <w:rFonts w:cstheme="minorHAnsi"/>
        </w:rPr>
        <w:t>,</w:t>
      </w:r>
      <w:r w:rsidR="00221E7E" w:rsidRPr="00D36830">
        <w:rPr>
          <w:rFonts w:cstheme="minorHAnsi"/>
        </w:rPr>
        <w:t xml:space="preserve"> deal with your pride and make your problems less painful. You will eventually find yourself at the banquet of real provision. God has promised you that.</w:t>
      </w:r>
      <w:r w:rsidR="001660EA" w:rsidRPr="00D36830">
        <w:rPr>
          <w:rFonts w:cstheme="minorHAnsi"/>
        </w:rPr>
        <w:t xml:space="preserve"> </w:t>
      </w:r>
    </w:p>
    <w:p w14:paraId="73599869" w14:textId="4613F5C3" w:rsidR="00931CE3" w:rsidRPr="00D36830" w:rsidRDefault="00931CE3" w:rsidP="00931CE3">
      <w:pPr>
        <w:spacing w:after="0" w:line="240" w:lineRule="auto"/>
        <w:jc w:val="both"/>
        <w:rPr>
          <w:rFonts w:cstheme="minorHAnsi"/>
        </w:rPr>
      </w:pPr>
      <w:r w:rsidRPr="00D36830">
        <w:rPr>
          <w:rFonts w:cstheme="minorHAnsi"/>
        </w:rPr>
        <w:lastRenderedPageBreak/>
        <w:t xml:space="preserve">Tackling our problems can feel like death, especially when our pride is threatened. </w:t>
      </w:r>
      <w:r w:rsidR="006F4757" w:rsidRPr="00D36830">
        <w:rPr>
          <w:rFonts w:cstheme="minorHAnsi"/>
        </w:rPr>
        <w:t>It’s</w:t>
      </w:r>
      <w:r w:rsidRPr="00D36830">
        <w:rPr>
          <w:rFonts w:cstheme="minorHAnsi"/>
        </w:rPr>
        <w:t xml:space="preserve"> so painful! But by going through the valley of the shadow of death with God</w:t>
      </w:r>
      <w:r w:rsidR="00017731" w:rsidRPr="00D36830">
        <w:rPr>
          <w:rFonts w:cstheme="minorHAnsi"/>
        </w:rPr>
        <w:t>,</w:t>
      </w:r>
      <w:r w:rsidRPr="00D36830">
        <w:rPr>
          <w:rFonts w:cstheme="minorHAnsi"/>
        </w:rPr>
        <w:t xml:space="preserve"> we learn to trust Him</w:t>
      </w:r>
      <w:r w:rsidR="006F4757" w:rsidRPr="00D36830">
        <w:rPr>
          <w:rFonts w:cstheme="minorHAnsi"/>
        </w:rPr>
        <w:t>,</w:t>
      </w:r>
      <w:r w:rsidRPr="00D36830">
        <w:rPr>
          <w:rFonts w:cstheme="minorHAnsi"/>
        </w:rPr>
        <w:t xml:space="preserve"> and </w:t>
      </w:r>
      <w:r w:rsidR="006F4757" w:rsidRPr="00D36830">
        <w:rPr>
          <w:rFonts w:cstheme="minorHAnsi"/>
        </w:rPr>
        <w:t xml:space="preserve">we </w:t>
      </w:r>
      <w:r w:rsidRPr="00D36830">
        <w:rPr>
          <w:rFonts w:cstheme="minorHAnsi"/>
        </w:rPr>
        <w:t>discover through experience how trustworthy He is. Without your pride, the valley will be much more manageable and productive. Helen Keller, a woman with great limitations who lost both her sight and her hearing as a</w:t>
      </w:r>
      <w:r w:rsidR="00022B29">
        <w:rPr>
          <w:rFonts w:cstheme="minorHAnsi"/>
        </w:rPr>
        <w:t>n</w:t>
      </w:r>
      <w:r w:rsidRPr="00D36830">
        <w:rPr>
          <w:rFonts w:cstheme="minorHAnsi"/>
        </w:rPr>
        <w:t xml:space="preserve"> </w:t>
      </w:r>
      <w:r w:rsidR="00022B29">
        <w:rPr>
          <w:rFonts w:cstheme="minorHAnsi"/>
        </w:rPr>
        <w:t>infant</w:t>
      </w:r>
      <w:r w:rsidRPr="00D36830">
        <w:rPr>
          <w:rFonts w:cstheme="minorHAnsi"/>
        </w:rPr>
        <w:t xml:space="preserve">, said this: </w:t>
      </w:r>
      <w:r w:rsidRPr="00D36830">
        <w:rPr>
          <w:rFonts w:cstheme="minorHAnsi"/>
          <w:i/>
        </w:rPr>
        <w:t>The best way out is always through</w:t>
      </w:r>
      <w:r w:rsidRPr="00D36830">
        <w:rPr>
          <w:rFonts w:cstheme="minorHAnsi"/>
        </w:rPr>
        <w:t>.</w:t>
      </w:r>
      <w:r w:rsidRPr="00D36830">
        <w:rPr>
          <w:rStyle w:val="EndnoteReference"/>
          <w:rFonts w:cstheme="minorHAnsi"/>
        </w:rPr>
        <w:endnoteReference w:id="6"/>
      </w:r>
      <w:r w:rsidRPr="00D36830">
        <w:rPr>
          <w:rFonts w:cstheme="minorHAnsi"/>
        </w:rPr>
        <w:t xml:space="preserve"> </w:t>
      </w:r>
      <w:r w:rsidRPr="00D36830">
        <w:rPr>
          <w:rFonts w:cstheme="minorHAnsi"/>
          <w:i/>
        </w:rPr>
        <w:t>(Repeat</w:t>
      </w:r>
      <w:bookmarkStart w:id="8" w:name="_Hlk486089298"/>
      <w:r w:rsidRPr="00D36830">
        <w:rPr>
          <w:rFonts w:cstheme="minorHAnsi"/>
          <w:i/>
        </w:rPr>
        <w:t xml:space="preserve">) </w:t>
      </w:r>
      <w:r w:rsidRPr="00D36830">
        <w:rPr>
          <w:rFonts w:cstheme="minorHAnsi"/>
        </w:rPr>
        <w:t xml:space="preserve">She may have been quoting the American poet Robert Frost, who said: </w:t>
      </w:r>
      <w:r w:rsidRPr="00D36830">
        <w:rPr>
          <w:rFonts w:cstheme="minorHAnsi"/>
          <w:i/>
        </w:rPr>
        <w:t>The only way out is through</w:t>
      </w:r>
      <w:r w:rsidRPr="00D36830">
        <w:rPr>
          <w:rFonts w:cstheme="minorHAnsi"/>
        </w:rPr>
        <w:t>.</w:t>
      </w:r>
      <w:r w:rsidRPr="00D36830">
        <w:rPr>
          <w:rStyle w:val="EndnoteReference"/>
          <w:rFonts w:cstheme="minorHAnsi"/>
        </w:rPr>
        <w:endnoteReference w:id="7"/>
      </w:r>
      <w:r w:rsidRPr="00D36830">
        <w:rPr>
          <w:rFonts w:cstheme="minorHAnsi"/>
          <w:i/>
        </w:rPr>
        <w:t xml:space="preserve"> </w:t>
      </w:r>
      <w:bookmarkEnd w:id="8"/>
      <w:r w:rsidRPr="00D36830">
        <w:rPr>
          <w:rFonts w:cstheme="minorHAnsi"/>
        </w:rPr>
        <w:t>The only way out of your problem is to go through it. The only way to the banquet is through the valley of the shadow of death.</w:t>
      </w:r>
      <w:r w:rsidR="006F4757" w:rsidRPr="00D36830">
        <w:rPr>
          <w:rStyle w:val="EndnoteReference"/>
          <w:rFonts w:cstheme="minorHAnsi"/>
        </w:rPr>
        <w:endnoteReference w:id="8"/>
      </w:r>
      <w:r w:rsidRPr="00D36830">
        <w:rPr>
          <w:rFonts w:cstheme="minorHAnsi"/>
        </w:rPr>
        <w:t xml:space="preserve"> You can learn to rejoice in your valley because it is there that you are trained and cleansed for your provision and </w:t>
      </w:r>
      <w:r w:rsidR="00017731" w:rsidRPr="00D36830">
        <w:rPr>
          <w:rFonts w:cstheme="minorHAnsi"/>
        </w:rPr>
        <w:t xml:space="preserve">for </w:t>
      </w:r>
      <w:r w:rsidRPr="00D36830">
        <w:rPr>
          <w:rFonts w:cstheme="minorHAnsi"/>
        </w:rPr>
        <w:t xml:space="preserve">your mission. </w:t>
      </w:r>
    </w:p>
    <w:p w14:paraId="4F38F3AC" w14:textId="77777777" w:rsidR="00C65FE5" w:rsidRPr="00D36830" w:rsidRDefault="00C65FE5" w:rsidP="00670842">
      <w:pPr>
        <w:spacing w:after="0" w:line="240" w:lineRule="auto"/>
        <w:jc w:val="both"/>
        <w:rPr>
          <w:rFonts w:cstheme="minorHAnsi"/>
        </w:rPr>
      </w:pPr>
    </w:p>
    <w:p w14:paraId="56E8ED51" w14:textId="49677191" w:rsidR="006F660C" w:rsidRPr="00D36830" w:rsidRDefault="006F660C" w:rsidP="006F660C">
      <w:pPr>
        <w:spacing w:after="0" w:line="240" w:lineRule="auto"/>
        <w:jc w:val="both"/>
        <w:rPr>
          <w:rFonts w:cstheme="minorHAnsi"/>
        </w:rPr>
      </w:pPr>
      <w:r w:rsidRPr="00D36830">
        <w:rPr>
          <w:rFonts w:cstheme="minorHAnsi"/>
        </w:rPr>
        <w:t>Our text for this lesson is found in the letter from James, chapter 4. My paraphrase of this passage incorporates our KF understanding of the Idol and the True Self</w:t>
      </w:r>
      <w:r w:rsidR="00203E42" w:rsidRPr="00D36830">
        <w:rPr>
          <w:rFonts w:cstheme="minorHAnsi"/>
        </w:rPr>
        <w:t xml:space="preserve">. </w:t>
      </w:r>
      <w:r w:rsidR="00440693" w:rsidRPr="00D36830">
        <w:rPr>
          <w:rFonts w:cstheme="minorHAnsi"/>
        </w:rPr>
        <w:t xml:space="preserve">If you have your Bible with you, </w:t>
      </w:r>
      <w:r w:rsidRPr="00D36830">
        <w:rPr>
          <w:rFonts w:cstheme="minorHAnsi"/>
        </w:rPr>
        <w:t xml:space="preserve">I recommend that you follow along in your translation to see how the two versions compare, or you can get the teaching notes from the website and make comparisons later. As you practice comparing traditional versions with KF paraphrases, you will learn how to interpret what you read in the Bible with your new KF understanding. Remember that translations are not right or wrong. I believe that most translators are really trying to help us understand </w:t>
      </w:r>
      <w:r w:rsidR="00056348" w:rsidRPr="00D36830">
        <w:rPr>
          <w:rFonts w:cstheme="minorHAnsi"/>
        </w:rPr>
        <w:t xml:space="preserve">in our own language </w:t>
      </w:r>
      <w:r w:rsidRPr="00D36830">
        <w:rPr>
          <w:rFonts w:cstheme="minorHAnsi"/>
        </w:rPr>
        <w:t xml:space="preserve">what the Bible says, but </w:t>
      </w:r>
      <w:r w:rsidR="00056348" w:rsidRPr="00D36830">
        <w:rPr>
          <w:rFonts w:cstheme="minorHAnsi"/>
        </w:rPr>
        <w:t xml:space="preserve">inevitably </w:t>
      </w:r>
      <w:r w:rsidRPr="00D36830">
        <w:rPr>
          <w:rFonts w:cstheme="minorHAnsi"/>
        </w:rPr>
        <w:t xml:space="preserve">each translator brings his or her </w:t>
      </w:r>
      <w:proofErr w:type="gramStart"/>
      <w:r w:rsidRPr="00D36830">
        <w:rPr>
          <w:rFonts w:cstheme="minorHAnsi"/>
        </w:rPr>
        <w:t>particular perspective</w:t>
      </w:r>
      <w:proofErr w:type="gramEnd"/>
      <w:r w:rsidRPr="00D36830">
        <w:rPr>
          <w:rFonts w:cstheme="minorHAnsi"/>
        </w:rPr>
        <w:t xml:space="preserve"> to the </w:t>
      </w:r>
      <w:r w:rsidR="00D7531C" w:rsidRPr="00D36830">
        <w:rPr>
          <w:rFonts w:cstheme="minorHAnsi"/>
        </w:rPr>
        <w:t>text</w:t>
      </w:r>
      <w:r w:rsidRPr="00D36830">
        <w:rPr>
          <w:rFonts w:cstheme="minorHAnsi"/>
        </w:rPr>
        <w:t xml:space="preserve">. In KF, we just are learning another perspective. </w:t>
      </w:r>
    </w:p>
    <w:p w14:paraId="40E5227A" w14:textId="77777777" w:rsidR="00440693" w:rsidRPr="00D36830" w:rsidRDefault="00440693" w:rsidP="006F660C">
      <w:pPr>
        <w:spacing w:after="0" w:line="240" w:lineRule="auto"/>
        <w:jc w:val="both"/>
        <w:rPr>
          <w:rFonts w:cstheme="minorHAnsi"/>
        </w:rPr>
      </w:pPr>
    </w:p>
    <w:p w14:paraId="31688B4C" w14:textId="77777777" w:rsidR="00C65FE5" w:rsidRPr="00D36830" w:rsidRDefault="000256C9" w:rsidP="00670842">
      <w:pPr>
        <w:spacing w:after="0" w:line="240" w:lineRule="auto"/>
        <w:jc w:val="both"/>
        <w:rPr>
          <w:rFonts w:cstheme="minorHAnsi"/>
        </w:rPr>
      </w:pPr>
      <w:r w:rsidRPr="00D36830">
        <w:rPr>
          <w:rFonts w:cstheme="minorHAnsi"/>
        </w:rPr>
        <w:t>Let’s read my paraphrase of</w:t>
      </w:r>
      <w:r w:rsidR="001660EA" w:rsidRPr="00D36830">
        <w:rPr>
          <w:rFonts w:cstheme="minorHAnsi"/>
        </w:rPr>
        <w:t xml:space="preserve"> </w:t>
      </w:r>
      <w:r w:rsidR="001660EA" w:rsidRPr="00D36830">
        <w:rPr>
          <w:rFonts w:cstheme="minorHAnsi"/>
          <w:b/>
        </w:rPr>
        <w:t>James 4</w:t>
      </w:r>
      <w:r w:rsidR="00397B8A" w:rsidRPr="00D36830">
        <w:rPr>
          <w:rFonts w:cstheme="minorHAnsi"/>
          <w:b/>
        </w:rPr>
        <w:t>:</w:t>
      </w:r>
      <w:r w:rsidR="00EE7742" w:rsidRPr="00D36830">
        <w:rPr>
          <w:rFonts w:cstheme="minorHAnsi"/>
          <w:b/>
        </w:rPr>
        <w:t>1</w:t>
      </w:r>
      <w:r w:rsidR="00C86163" w:rsidRPr="00D36830">
        <w:rPr>
          <w:rFonts w:cstheme="minorHAnsi"/>
          <w:b/>
        </w:rPr>
        <w:t>–</w:t>
      </w:r>
      <w:r w:rsidR="00397B8A" w:rsidRPr="00D36830">
        <w:rPr>
          <w:rFonts w:cstheme="minorHAnsi"/>
          <w:b/>
        </w:rPr>
        <w:t>10</w:t>
      </w:r>
      <w:r w:rsidR="0008482F" w:rsidRPr="00D36830">
        <w:rPr>
          <w:rFonts w:cstheme="minorHAnsi"/>
        </w:rPr>
        <w:t>.</w:t>
      </w:r>
    </w:p>
    <w:p w14:paraId="12B4A872" w14:textId="77777777" w:rsidR="00397B8A" w:rsidRPr="00D36830" w:rsidRDefault="00397B8A" w:rsidP="00670842">
      <w:pPr>
        <w:spacing w:after="0" w:line="240" w:lineRule="auto"/>
        <w:jc w:val="both"/>
        <w:rPr>
          <w:rFonts w:cstheme="minorHAnsi"/>
        </w:rPr>
      </w:pPr>
    </w:p>
    <w:p w14:paraId="37AEDBFB" w14:textId="77777777" w:rsidR="00C3554E" w:rsidRPr="00D36830" w:rsidRDefault="005E3F26" w:rsidP="00921E25">
      <w:pPr>
        <w:spacing w:after="0" w:line="240" w:lineRule="auto"/>
        <w:ind w:left="720" w:right="720"/>
        <w:jc w:val="both"/>
        <w:rPr>
          <w:rFonts w:cstheme="minorHAnsi"/>
        </w:rPr>
      </w:pPr>
      <w:r w:rsidRPr="00D36830">
        <w:rPr>
          <w:rFonts w:cstheme="minorHAnsi"/>
          <w:b/>
          <w:vertAlign w:val="superscript"/>
        </w:rPr>
        <w:t>1</w:t>
      </w:r>
      <w:r w:rsidR="00C3554E" w:rsidRPr="00D36830">
        <w:rPr>
          <w:rFonts w:cstheme="minorHAnsi"/>
        </w:rPr>
        <w:t>What is the cause of warfare and fighting among you and within you? Don’t these causes come out of your malicious desires that advance like an army against your True Self and God</w:t>
      </w:r>
      <w:r w:rsidR="00557EAA" w:rsidRPr="00D36830">
        <w:rPr>
          <w:rFonts w:cstheme="minorHAnsi"/>
        </w:rPr>
        <w:t>,</w:t>
      </w:r>
      <w:r w:rsidR="00C3554E" w:rsidRPr="00D36830">
        <w:rPr>
          <w:rFonts w:cstheme="minorHAnsi"/>
        </w:rPr>
        <w:t xml:space="preserve"> </w:t>
      </w:r>
      <w:r w:rsidR="000C3B1B" w:rsidRPr="00D36830">
        <w:rPr>
          <w:rFonts w:cstheme="minorHAnsi"/>
        </w:rPr>
        <w:t>stirring</w:t>
      </w:r>
      <w:r w:rsidR="00C3554E" w:rsidRPr="00D36830">
        <w:rPr>
          <w:rFonts w:cstheme="minorHAnsi"/>
        </w:rPr>
        <w:t xml:space="preserve"> up conflict within your own physical body and with other people? </w:t>
      </w:r>
      <w:r w:rsidR="00C3554E" w:rsidRPr="00D36830">
        <w:rPr>
          <w:rFonts w:cstheme="minorHAnsi"/>
          <w:vertAlign w:val="superscript"/>
        </w:rPr>
        <w:t>2</w:t>
      </w:r>
      <w:r w:rsidR="00C3554E" w:rsidRPr="00D36830">
        <w:rPr>
          <w:rFonts w:cstheme="minorHAnsi"/>
        </w:rPr>
        <w:t xml:space="preserve">You set your heart upon some outcome and then it doesn’t happen. So, you feel murderous and envious because you do not have the power to get your own way. You fight others and are at war within yourself, but </w:t>
      </w:r>
      <w:r w:rsidR="00557EAA" w:rsidRPr="00D36830">
        <w:rPr>
          <w:rFonts w:cstheme="minorHAnsi"/>
        </w:rPr>
        <w:t xml:space="preserve">you </w:t>
      </w:r>
      <w:r w:rsidR="00C3554E" w:rsidRPr="00D36830">
        <w:rPr>
          <w:rFonts w:cstheme="minorHAnsi"/>
        </w:rPr>
        <w:t xml:space="preserve">cannot have what you </w:t>
      </w:r>
      <w:r w:rsidR="00C86163" w:rsidRPr="00D36830">
        <w:rPr>
          <w:rFonts w:cstheme="minorHAnsi"/>
        </w:rPr>
        <w:t xml:space="preserve">want, </w:t>
      </w:r>
      <w:r w:rsidR="00C3554E" w:rsidRPr="00D36830">
        <w:rPr>
          <w:rFonts w:cstheme="minorHAnsi"/>
        </w:rPr>
        <w:t>because you do not speak your reality moderately and ask for what you want.</w:t>
      </w:r>
    </w:p>
    <w:p w14:paraId="4A39F95C" w14:textId="77777777" w:rsidR="00C3554E" w:rsidRPr="00D36830" w:rsidRDefault="00C3554E" w:rsidP="00921E25">
      <w:pPr>
        <w:spacing w:after="0" w:line="240" w:lineRule="auto"/>
        <w:ind w:left="720" w:right="720"/>
        <w:jc w:val="both"/>
        <w:rPr>
          <w:rFonts w:cstheme="minorHAnsi"/>
        </w:rPr>
      </w:pPr>
    </w:p>
    <w:p w14:paraId="2D201BB6" w14:textId="77777777" w:rsidR="00C3554E" w:rsidRPr="00D36830" w:rsidRDefault="00C3554E" w:rsidP="00921E25">
      <w:pPr>
        <w:spacing w:after="0" w:line="240" w:lineRule="auto"/>
        <w:ind w:left="720" w:right="720"/>
        <w:jc w:val="both"/>
        <w:rPr>
          <w:rFonts w:cstheme="minorHAnsi"/>
        </w:rPr>
      </w:pPr>
      <w:r w:rsidRPr="00D36830">
        <w:rPr>
          <w:rFonts w:cstheme="minorHAnsi"/>
          <w:vertAlign w:val="superscript"/>
        </w:rPr>
        <w:t>3</w:t>
      </w:r>
      <w:r w:rsidRPr="00D36830">
        <w:rPr>
          <w:rFonts w:cstheme="minorHAnsi"/>
        </w:rPr>
        <w:t xml:space="preserve">When you do ask for what you want, you cannot attain it because you ask for things that support the Idol Self in order to expend your real gifts on your malicious desires. </w:t>
      </w:r>
      <w:r w:rsidRPr="00D36830">
        <w:rPr>
          <w:rFonts w:cstheme="minorHAnsi"/>
          <w:vertAlign w:val="superscript"/>
        </w:rPr>
        <w:t>4</w:t>
      </w:r>
      <w:r w:rsidRPr="00D36830">
        <w:rPr>
          <w:rFonts w:cstheme="minorHAnsi"/>
        </w:rPr>
        <w:t xml:space="preserve">Adulterers, do you not see that cozying up with the Idol’s system of values and strategies makes you an enemy of God? Therefore, whoever is willing to be on the side of the Idol takes the position of enmity toward God. </w:t>
      </w:r>
      <w:r w:rsidRPr="00D36830">
        <w:rPr>
          <w:rFonts w:cstheme="minorHAnsi"/>
          <w:vertAlign w:val="superscript"/>
        </w:rPr>
        <w:t>5</w:t>
      </w:r>
      <w:r w:rsidRPr="00D36830">
        <w:rPr>
          <w:rFonts w:cstheme="minorHAnsi"/>
        </w:rPr>
        <w:t xml:space="preserve">Do you suppose that the Scripture does not mean it when it says that the spirit that dwells in us wastes away through cravings? </w:t>
      </w:r>
    </w:p>
    <w:p w14:paraId="43D3CE10" w14:textId="77777777" w:rsidR="00C3554E" w:rsidRPr="00D36830" w:rsidRDefault="00C3554E" w:rsidP="00921E25">
      <w:pPr>
        <w:spacing w:after="0" w:line="240" w:lineRule="auto"/>
        <w:ind w:left="720" w:right="720"/>
        <w:jc w:val="both"/>
        <w:rPr>
          <w:rFonts w:cstheme="minorHAnsi"/>
        </w:rPr>
      </w:pPr>
    </w:p>
    <w:p w14:paraId="2F951773" w14:textId="77777777" w:rsidR="001660EA" w:rsidRPr="00D36830" w:rsidRDefault="00C3554E" w:rsidP="00921E25">
      <w:pPr>
        <w:spacing w:after="0" w:line="240" w:lineRule="auto"/>
        <w:ind w:left="720" w:right="720"/>
        <w:jc w:val="both"/>
        <w:rPr>
          <w:rFonts w:cstheme="minorHAnsi"/>
        </w:rPr>
      </w:pPr>
      <w:r w:rsidRPr="00D36830">
        <w:rPr>
          <w:rFonts w:cstheme="minorHAnsi"/>
          <w:vertAlign w:val="superscript"/>
        </w:rPr>
        <w:t>6</w:t>
      </w:r>
      <w:r w:rsidRPr="00D36830">
        <w:rPr>
          <w:rFonts w:cstheme="minorHAnsi"/>
        </w:rPr>
        <w:t xml:space="preserve">Scripture offers us a great gift when it shows us that God marshals Himself like an army against those </w:t>
      </w:r>
      <w:r w:rsidR="00F31877" w:rsidRPr="00D36830">
        <w:rPr>
          <w:rFonts w:cstheme="minorHAnsi"/>
        </w:rPr>
        <w:t xml:space="preserve">who </w:t>
      </w:r>
      <w:r w:rsidRPr="00D36830">
        <w:rPr>
          <w:rFonts w:cstheme="minorHAnsi"/>
        </w:rPr>
        <w:t>believe that they and their desires are superior to His purposes. Scripture also encourages us that God offers gifts of relationship to those who actively choose to take a low place, ready to please Him and to learn.</w:t>
      </w:r>
      <w:r w:rsidR="001660EA" w:rsidRPr="00D36830">
        <w:rPr>
          <w:rFonts w:cstheme="minorHAnsi"/>
          <w:i/>
        </w:rPr>
        <w:t xml:space="preserve"> </w:t>
      </w:r>
      <w:r w:rsidR="001660EA" w:rsidRPr="00D36830">
        <w:rPr>
          <w:rFonts w:cstheme="minorHAnsi"/>
          <w:vertAlign w:val="superscript"/>
        </w:rPr>
        <w:t>7</w:t>
      </w:r>
      <w:r w:rsidR="001660EA" w:rsidRPr="00D36830">
        <w:rPr>
          <w:rFonts w:cstheme="minorHAnsi"/>
        </w:rPr>
        <w:t xml:space="preserve">Rather than taking a battle stance against God, submit to His leadership and get on His side. Rather than </w:t>
      </w:r>
      <w:r w:rsidR="00203605" w:rsidRPr="00D36830">
        <w:rPr>
          <w:rFonts w:cstheme="minorHAnsi"/>
        </w:rPr>
        <w:t xml:space="preserve">opposing </w:t>
      </w:r>
      <w:r w:rsidR="001660EA" w:rsidRPr="00D36830">
        <w:rPr>
          <w:rFonts w:cstheme="minorHAnsi"/>
        </w:rPr>
        <w:t xml:space="preserve">God, oppose the </w:t>
      </w:r>
      <w:r w:rsidR="006A0381" w:rsidRPr="00D36830">
        <w:rPr>
          <w:rFonts w:cstheme="minorHAnsi"/>
        </w:rPr>
        <w:t xml:space="preserve">accuser </w:t>
      </w:r>
      <w:r w:rsidR="001660EA" w:rsidRPr="00D36830">
        <w:rPr>
          <w:rFonts w:cstheme="minorHAnsi"/>
        </w:rPr>
        <w:t xml:space="preserve">and he will abandon his threats against you. </w:t>
      </w:r>
    </w:p>
    <w:p w14:paraId="05B1763D" w14:textId="77777777" w:rsidR="00EB60D2" w:rsidRPr="00D36830" w:rsidRDefault="00EB60D2" w:rsidP="00921E25">
      <w:pPr>
        <w:spacing w:after="0" w:line="240" w:lineRule="auto"/>
        <w:ind w:left="720" w:right="720"/>
        <w:jc w:val="both"/>
        <w:rPr>
          <w:rFonts w:cstheme="minorHAnsi"/>
        </w:rPr>
      </w:pPr>
    </w:p>
    <w:p w14:paraId="0411C560" w14:textId="77777777" w:rsidR="001660EA" w:rsidRPr="00D36830" w:rsidRDefault="001660EA" w:rsidP="00921E25">
      <w:pPr>
        <w:spacing w:after="0" w:line="240" w:lineRule="auto"/>
        <w:ind w:left="720" w:right="720"/>
        <w:jc w:val="both"/>
        <w:rPr>
          <w:rFonts w:cstheme="minorHAnsi"/>
        </w:rPr>
      </w:pPr>
      <w:r w:rsidRPr="00D36830">
        <w:rPr>
          <w:rFonts w:cstheme="minorHAnsi"/>
          <w:vertAlign w:val="superscript"/>
        </w:rPr>
        <w:t>8</w:t>
      </w:r>
      <w:r w:rsidRPr="00D36830">
        <w:rPr>
          <w:rFonts w:cstheme="minorHAnsi"/>
        </w:rPr>
        <w:t xml:space="preserve">Approach God on His terms as an ally and He will approach you as an ally. Clean up your act and become </w:t>
      </w:r>
      <w:r w:rsidR="00203E42" w:rsidRPr="00D36830">
        <w:rPr>
          <w:rFonts w:cstheme="minorHAnsi"/>
        </w:rPr>
        <w:t>of one mind with</w:t>
      </w:r>
      <w:r w:rsidR="001D2C4E" w:rsidRPr="00D36830">
        <w:rPr>
          <w:rFonts w:cstheme="minorHAnsi"/>
        </w:rPr>
        <w:t xml:space="preserve"> </w:t>
      </w:r>
      <w:r w:rsidRPr="00D36830">
        <w:rPr>
          <w:rFonts w:cstheme="minorHAnsi"/>
        </w:rPr>
        <w:t xml:space="preserve">God. Recognize your misorientation. </w:t>
      </w:r>
      <w:r w:rsidR="00B43C70" w:rsidRPr="00D36830">
        <w:rPr>
          <w:rFonts w:cstheme="minorHAnsi"/>
        </w:rPr>
        <w:t>Choose to think and behave</w:t>
      </w:r>
      <w:r w:rsidR="00FA187C" w:rsidRPr="00D36830">
        <w:rPr>
          <w:rFonts w:cstheme="minorHAnsi"/>
        </w:rPr>
        <w:t xml:space="preserve"> in new ways</w:t>
      </w:r>
      <w:r w:rsidRPr="00D36830">
        <w:rPr>
          <w:rFonts w:cstheme="minorHAnsi"/>
        </w:rPr>
        <w:t xml:space="preserve">. </w:t>
      </w:r>
      <w:r w:rsidRPr="00D36830">
        <w:rPr>
          <w:rFonts w:cstheme="minorHAnsi"/>
          <w:vertAlign w:val="superscript"/>
        </w:rPr>
        <w:t>9</w:t>
      </w:r>
      <w:r w:rsidRPr="00D36830">
        <w:rPr>
          <w:rFonts w:cstheme="minorHAnsi"/>
        </w:rPr>
        <w:t xml:space="preserve">Allow yourself to feel wretched, grieved, and sad about your misorientation. Don’t be afraid to let your laughter be turned into sorrow for a time and </w:t>
      </w:r>
      <w:r w:rsidRPr="00D36830">
        <w:rPr>
          <w:rFonts w:cstheme="minorHAnsi"/>
        </w:rPr>
        <w:lastRenderedPageBreak/>
        <w:t xml:space="preserve">your joy to heaviness. </w:t>
      </w:r>
      <w:r w:rsidRPr="00D36830">
        <w:rPr>
          <w:rFonts w:cstheme="minorHAnsi"/>
          <w:vertAlign w:val="superscript"/>
        </w:rPr>
        <w:t>10</w:t>
      </w:r>
      <w:r w:rsidRPr="00D36830">
        <w:rPr>
          <w:rFonts w:cstheme="minorHAnsi"/>
        </w:rPr>
        <w:t>Choose to give up the search for glory in the presence of the real Lord of your life, an</w:t>
      </w:r>
      <w:r w:rsidR="00B21AAA" w:rsidRPr="00D36830">
        <w:rPr>
          <w:rFonts w:cstheme="minorHAnsi"/>
        </w:rPr>
        <w:t>d let Him do the glorifying.</w:t>
      </w:r>
      <w:r w:rsidRPr="00D36830">
        <w:rPr>
          <w:rFonts w:cstheme="minorHAnsi"/>
        </w:rPr>
        <w:t xml:space="preserve"> </w:t>
      </w:r>
    </w:p>
    <w:p w14:paraId="060E3A9B" w14:textId="77777777" w:rsidR="00D32CF5" w:rsidRPr="00D36830" w:rsidRDefault="00D32CF5" w:rsidP="00670842">
      <w:pPr>
        <w:spacing w:after="0" w:line="240" w:lineRule="auto"/>
        <w:jc w:val="both"/>
        <w:rPr>
          <w:rFonts w:cstheme="minorHAnsi"/>
        </w:rPr>
      </w:pPr>
    </w:p>
    <w:p w14:paraId="44355DE5" w14:textId="70DA6980" w:rsidR="00CE7A41" w:rsidRPr="00D36830" w:rsidRDefault="00CE7A41" w:rsidP="00670842">
      <w:pPr>
        <w:spacing w:after="0" w:line="240" w:lineRule="auto"/>
        <w:jc w:val="both"/>
        <w:rPr>
          <w:rFonts w:cstheme="minorHAnsi"/>
        </w:rPr>
      </w:pPr>
      <w:r w:rsidRPr="00D36830">
        <w:rPr>
          <w:rFonts w:cstheme="minorHAnsi"/>
        </w:rPr>
        <w:t>Take a deep breath.</w:t>
      </w:r>
    </w:p>
    <w:p w14:paraId="4E5FEA5D" w14:textId="77777777" w:rsidR="00265E84" w:rsidRPr="00D36830" w:rsidRDefault="00265E84" w:rsidP="00670842">
      <w:pPr>
        <w:spacing w:after="0" w:line="240" w:lineRule="auto"/>
        <w:jc w:val="both"/>
        <w:rPr>
          <w:rFonts w:cstheme="minorHAnsi"/>
        </w:rPr>
      </w:pPr>
    </w:p>
    <w:p w14:paraId="50AED943" w14:textId="11CE497E" w:rsidR="009B3122" w:rsidRPr="00D36830" w:rsidRDefault="009B3122" w:rsidP="009B3122">
      <w:pPr>
        <w:spacing w:after="0" w:line="240" w:lineRule="auto"/>
        <w:jc w:val="both"/>
        <w:rPr>
          <w:rFonts w:cstheme="minorHAnsi"/>
          <w:i/>
        </w:rPr>
      </w:pPr>
      <w:bookmarkStart w:id="9" w:name="_Hlk518555401"/>
      <w:r w:rsidRPr="00D36830">
        <w:rPr>
          <w:rFonts w:cstheme="minorHAnsi"/>
        </w:rPr>
        <w:t xml:space="preserve">In its unrelenting search for an imagined glory, our Idol Self makes unreasonable demands. Our covetous desires support the claim that we are special and entitled and, therefore, deserve to have everything go </w:t>
      </w:r>
      <w:r w:rsidR="00353B7F" w:rsidRPr="00D36830">
        <w:rPr>
          <w:rFonts w:cstheme="minorHAnsi"/>
        </w:rPr>
        <w:t>our way</w:t>
      </w:r>
      <w:r w:rsidRPr="00D36830">
        <w:rPr>
          <w:rFonts w:cstheme="minorHAnsi"/>
        </w:rPr>
        <w:t xml:space="preserve">. We claim to always be right because being right strokes our pride. We believe that we should always be able to do, or not do, whatever we want, without any adverse consequences. No wonder there is so much strife and discontent! We are all imposing our craving desires on others and fighting to have things go our </w:t>
      </w:r>
      <w:r w:rsidR="00F86349" w:rsidRPr="00D36830">
        <w:rPr>
          <w:rFonts w:cstheme="minorHAnsi"/>
        </w:rPr>
        <w:t xml:space="preserve">own </w:t>
      </w:r>
      <w:r w:rsidRPr="00D36830">
        <w:rPr>
          <w:rFonts w:cstheme="minorHAnsi"/>
        </w:rPr>
        <w:t>way</w:t>
      </w:r>
      <w:r w:rsidR="00845E3B" w:rsidRPr="00D36830">
        <w:rPr>
          <w:rFonts w:cstheme="minorHAnsi"/>
        </w:rPr>
        <w:t xml:space="preserve">. </w:t>
      </w:r>
      <w:r w:rsidRPr="00D36830">
        <w:rPr>
          <w:rFonts w:cstheme="minorHAnsi"/>
        </w:rPr>
        <w:t>We obsess about what we don’t have. We obsess about forcing our “right” judgments on life</w:t>
      </w:r>
      <w:r w:rsidR="00017731" w:rsidRPr="00D36830">
        <w:rPr>
          <w:rFonts w:cstheme="minorHAnsi"/>
        </w:rPr>
        <w:t>—</w:t>
      </w:r>
      <w:r w:rsidRPr="00D36830">
        <w:rPr>
          <w:rFonts w:cstheme="minorHAnsi"/>
        </w:rPr>
        <w:t xml:space="preserve">the rabid froth of our compulsive needs and </w:t>
      </w:r>
      <w:r w:rsidR="00056348" w:rsidRPr="00D36830">
        <w:rPr>
          <w:rFonts w:cstheme="minorHAnsi"/>
        </w:rPr>
        <w:t xml:space="preserve">our </w:t>
      </w:r>
      <w:r w:rsidRPr="00D36830">
        <w:rPr>
          <w:rFonts w:cstheme="minorHAnsi"/>
        </w:rPr>
        <w:t xml:space="preserve">pride system. And when our pride is threatened, our self-hate is so terrifying that we have to lie to ourselves in order to survive; we must make ourselves believe that we are other than we are—and we must force others to support that belief. We imagine that if we </w:t>
      </w:r>
      <w:r w:rsidR="00353B7F" w:rsidRPr="00D36830">
        <w:rPr>
          <w:rFonts w:cstheme="minorHAnsi"/>
        </w:rPr>
        <w:t>could</w:t>
      </w:r>
      <w:r w:rsidRPr="00D36830">
        <w:rPr>
          <w:rFonts w:cstheme="minorHAnsi"/>
        </w:rPr>
        <w:t xml:space="preserve"> make the world and others be what we want them to be, we </w:t>
      </w:r>
      <w:r w:rsidR="00353B7F" w:rsidRPr="00D36830">
        <w:rPr>
          <w:rFonts w:cstheme="minorHAnsi"/>
        </w:rPr>
        <w:t>would</w:t>
      </w:r>
      <w:r w:rsidRPr="00D36830">
        <w:rPr>
          <w:rFonts w:cstheme="minorHAnsi"/>
        </w:rPr>
        <w:t xml:space="preserve"> be able to rest for a moment.</w:t>
      </w:r>
      <w:r w:rsidR="005F26D3" w:rsidRPr="00D36830">
        <w:rPr>
          <w:rFonts w:cstheme="minorHAnsi"/>
        </w:rPr>
        <w:t xml:space="preserve"> Count Leo</w:t>
      </w:r>
      <w:r w:rsidRPr="00D36830">
        <w:rPr>
          <w:rFonts w:cstheme="minorHAnsi"/>
        </w:rPr>
        <w:t xml:space="preserve"> Tolstoy, the </w:t>
      </w:r>
      <w:r w:rsidR="00877170" w:rsidRPr="00D36830">
        <w:rPr>
          <w:rFonts w:cstheme="minorHAnsi"/>
        </w:rPr>
        <w:t xml:space="preserve">acclaimed </w:t>
      </w:r>
      <w:r w:rsidRPr="00D36830">
        <w:rPr>
          <w:rFonts w:cstheme="minorHAnsi"/>
        </w:rPr>
        <w:t xml:space="preserve">Russian novelist, put it this way: </w:t>
      </w:r>
      <w:r w:rsidRPr="00D36830">
        <w:rPr>
          <w:rStyle w:val="Emphasis"/>
          <w:rFonts w:cstheme="minorHAnsi"/>
          <w:shd w:val="clear" w:color="auto" w:fill="FFFFFF"/>
        </w:rPr>
        <w:t>In our world everybody thinks of changing humanity, and nobody thinks of changing himself.</w:t>
      </w:r>
      <w:r w:rsidRPr="00D36830">
        <w:rPr>
          <w:rStyle w:val="EndnoteReference"/>
          <w:rFonts w:cstheme="minorHAnsi"/>
        </w:rPr>
        <w:endnoteReference w:id="9"/>
      </w:r>
      <w:r w:rsidRPr="00D36830">
        <w:rPr>
          <w:rFonts w:cstheme="minorHAnsi"/>
          <w:i/>
        </w:rPr>
        <w:t xml:space="preserve"> (Repeat)</w:t>
      </w:r>
    </w:p>
    <w:bookmarkEnd w:id="9"/>
    <w:p w14:paraId="5ED1B342" w14:textId="77777777" w:rsidR="00C65FE5" w:rsidRPr="00D36830" w:rsidRDefault="00C65FE5" w:rsidP="00670842">
      <w:pPr>
        <w:spacing w:after="0" w:line="240" w:lineRule="auto"/>
        <w:jc w:val="both"/>
        <w:rPr>
          <w:rFonts w:cstheme="minorHAnsi"/>
        </w:rPr>
      </w:pPr>
    </w:p>
    <w:p w14:paraId="2DD6D59A" w14:textId="77777777" w:rsidR="001660EA" w:rsidRPr="00D36830" w:rsidRDefault="00E84EEC" w:rsidP="00670842">
      <w:pPr>
        <w:spacing w:after="0" w:line="240" w:lineRule="auto"/>
        <w:jc w:val="both"/>
        <w:rPr>
          <w:rFonts w:cstheme="minorHAnsi"/>
        </w:rPr>
      </w:pPr>
      <w:bookmarkStart w:id="10" w:name="OLE_LINK8"/>
      <w:r w:rsidRPr="00D36830">
        <w:rPr>
          <w:rFonts w:cstheme="minorHAnsi"/>
        </w:rPr>
        <w:t>You might extend some compassion to yourself if you feel a gnawing hunger to rise above what you actually are</w:t>
      </w:r>
      <w:bookmarkEnd w:id="10"/>
      <w:r w:rsidR="00203605" w:rsidRPr="00D36830">
        <w:rPr>
          <w:rFonts w:cstheme="minorHAnsi"/>
        </w:rPr>
        <w:t>—</w:t>
      </w:r>
      <w:r w:rsidR="009B5541" w:rsidRPr="00D36830">
        <w:rPr>
          <w:rFonts w:cstheme="minorHAnsi"/>
        </w:rPr>
        <w:t>a common creature, designed for a purpo</w:t>
      </w:r>
      <w:r w:rsidR="00203605" w:rsidRPr="00D36830">
        <w:rPr>
          <w:rFonts w:cstheme="minorHAnsi"/>
        </w:rPr>
        <w:t>se, living in a material world</w:t>
      </w:r>
      <w:r w:rsidR="008E6C1F" w:rsidRPr="00D36830">
        <w:rPr>
          <w:rFonts w:cstheme="minorHAnsi"/>
        </w:rPr>
        <w:t xml:space="preserve"> that is</w:t>
      </w:r>
      <w:r w:rsidR="003E1BB2" w:rsidRPr="00D36830">
        <w:rPr>
          <w:rFonts w:cstheme="minorHAnsi"/>
        </w:rPr>
        <w:t xml:space="preserve"> </w:t>
      </w:r>
      <w:r w:rsidR="009B5541" w:rsidRPr="00D36830">
        <w:rPr>
          <w:rFonts w:cstheme="minorHAnsi"/>
        </w:rPr>
        <w:t>full of limitations</w:t>
      </w:r>
      <w:r w:rsidR="006A0381" w:rsidRPr="00D36830">
        <w:rPr>
          <w:rFonts w:cstheme="minorHAnsi"/>
        </w:rPr>
        <w:t xml:space="preserve">. </w:t>
      </w:r>
      <w:r w:rsidR="001660EA" w:rsidRPr="00D36830">
        <w:rPr>
          <w:rFonts w:cstheme="minorHAnsi"/>
        </w:rPr>
        <w:t xml:space="preserve">You might be able to see how your need to </w:t>
      </w:r>
      <w:r w:rsidRPr="00D36830">
        <w:rPr>
          <w:rFonts w:cstheme="minorHAnsi"/>
        </w:rPr>
        <w:t>change</w:t>
      </w:r>
      <w:r w:rsidR="001660EA" w:rsidRPr="00D36830">
        <w:rPr>
          <w:rFonts w:cstheme="minorHAnsi"/>
        </w:rPr>
        <w:t xml:space="preserve"> others reflects your own inability to love yourself as you are today. </w:t>
      </w:r>
    </w:p>
    <w:p w14:paraId="25CD3AA1" w14:textId="77777777" w:rsidR="00C65FE5" w:rsidRPr="00D36830" w:rsidRDefault="00C65FE5" w:rsidP="00670842">
      <w:pPr>
        <w:spacing w:after="0" w:line="240" w:lineRule="auto"/>
        <w:jc w:val="both"/>
        <w:rPr>
          <w:rFonts w:cstheme="minorHAnsi"/>
        </w:rPr>
      </w:pPr>
    </w:p>
    <w:p w14:paraId="4D4F097B" w14:textId="0755F7E2" w:rsidR="00E016DC" w:rsidRPr="00D36830" w:rsidRDefault="00E016DC" w:rsidP="00E016DC">
      <w:pPr>
        <w:spacing w:after="0" w:line="240" w:lineRule="auto"/>
        <w:jc w:val="both"/>
        <w:rPr>
          <w:rFonts w:cstheme="minorHAnsi"/>
        </w:rPr>
      </w:pPr>
      <w:r w:rsidRPr="00D36830">
        <w:rPr>
          <w:rFonts w:cstheme="minorHAnsi"/>
        </w:rPr>
        <w:t xml:space="preserve">The antidote to claims is this: choose to stop setting yourself up as the righteous judge of all the earth, full of extraordinary knowledge and </w:t>
      </w:r>
      <w:r w:rsidR="00353B7F" w:rsidRPr="00D36830">
        <w:rPr>
          <w:rFonts w:cstheme="minorHAnsi"/>
        </w:rPr>
        <w:t>wisdom</w:t>
      </w:r>
      <w:r w:rsidRPr="00D36830">
        <w:rPr>
          <w:rFonts w:cstheme="minorHAnsi"/>
        </w:rPr>
        <w:t xml:space="preserve">. God is ready to offer you the gifts of karis relationship if you choose to take the low place, seeking to please Him and learning how to do things His way. The </w:t>
      </w:r>
      <w:r w:rsidRPr="00D36830">
        <w:rPr>
          <w:rFonts w:cstheme="minorHAnsi"/>
          <w:b/>
        </w:rPr>
        <w:t>Claim and Blame Worksheet</w:t>
      </w:r>
      <w:r w:rsidRPr="00D36830">
        <w:rPr>
          <w:rFonts w:cstheme="minorHAnsi"/>
        </w:rPr>
        <w:t xml:space="preserve"> helps you recognize your misorientation and observe what is going on around you from a more empowering perspective. It helps you see how your pride is creating more pain. Joy doesn’t come from having your compulsive needs met by others or by God. Joy is the Fruit of the Spirit, produced by a True Self that is deeply connected to its Creator. </w:t>
      </w:r>
    </w:p>
    <w:p w14:paraId="6C2B8919" w14:textId="77777777" w:rsidR="00C65FE5" w:rsidRPr="00D36830" w:rsidRDefault="00C65FE5" w:rsidP="00670842">
      <w:pPr>
        <w:spacing w:after="0" w:line="240" w:lineRule="auto"/>
        <w:jc w:val="both"/>
        <w:rPr>
          <w:rFonts w:cstheme="minorHAnsi"/>
        </w:rPr>
      </w:pPr>
    </w:p>
    <w:p w14:paraId="5D3786FB" w14:textId="77777777" w:rsidR="001660EA" w:rsidRPr="00D36830" w:rsidRDefault="001660EA" w:rsidP="00670842">
      <w:pPr>
        <w:spacing w:after="0" w:line="240" w:lineRule="auto"/>
        <w:jc w:val="both"/>
        <w:rPr>
          <w:rFonts w:cstheme="minorHAnsi"/>
        </w:rPr>
      </w:pPr>
      <w:r w:rsidRPr="00D36830">
        <w:rPr>
          <w:rFonts w:cstheme="minorHAnsi"/>
        </w:rPr>
        <w:t xml:space="preserve">Our prayer might go something like this: </w:t>
      </w:r>
    </w:p>
    <w:p w14:paraId="3642319D" w14:textId="77777777" w:rsidR="00C65FE5" w:rsidRPr="00D36830" w:rsidRDefault="00C65FE5" w:rsidP="00670842">
      <w:pPr>
        <w:spacing w:after="0" w:line="240" w:lineRule="auto"/>
        <w:jc w:val="both"/>
        <w:rPr>
          <w:rFonts w:cstheme="minorHAnsi"/>
        </w:rPr>
      </w:pPr>
    </w:p>
    <w:p w14:paraId="24761320" w14:textId="77777777" w:rsidR="001660EA" w:rsidRPr="00D36830" w:rsidRDefault="00E5781F" w:rsidP="00921E25">
      <w:pPr>
        <w:spacing w:after="0" w:line="240" w:lineRule="auto"/>
        <w:jc w:val="center"/>
        <w:rPr>
          <w:rFonts w:cstheme="minorHAnsi"/>
        </w:rPr>
      </w:pPr>
      <w:r w:rsidRPr="00D36830">
        <w:rPr>
          <w:rFonts w:cstheme="minorHAnsi"/>
          <w:i/>
        </w:rPr>
        <w:t xml:space="preserve">Be </w:t>
      </w:r>
      <w:r w:rsidR="001660EA" w:rsidRPr="00D36830">
        <w:rPr>
          <w:rFonts w:cstheme="minorHAnsi"/>
          <w:i/>
        </w:rPr>
        <w:t>the source of true pleasure in my soul, O God. (Repeat</w:t>
      </w:r>
      <w:r w:rsidR="001660EA" w:rsidRPr="00D36830">
        <w:rPr>
          <w:rFonts w:cstheme="minorHAnsi"/>
        </w:rPr>
        <w:t>)</w:t>
      </w:r>
    </w:p>
    <w:p w14:paraId="60C88A37" w14:textId="77777777" w:rsidR="00C65FE5" w:rsidRPr="00D36830" w:rsidRDefault="00C65FE5" w:rsidP="00670842">
      <w:pPr>
        <w:spacing w:after="0" w:line="240" w:lineRule="auto"/>
        <w:jc w:val="both"/>
        <w:rPr>
          <w:rFonts w:cstheme="minorHAnsi"/>
        </w:rPr>
      </w:pPr>
    </w:p>
    <w:p w14:paraId="086B46C9" w14:textId="77777777" w:rsidR="0084533B" w:rsidRPr="00D36830" w:rsidRDefault="0084533B" w:rsidP="00670842">
      <w:pPr>
        <w:spacing w:after="0" w:line="240" w:lineRule="auto"/>
        <w:jc w:val="both"/>
        <w:rPr>
          <w:rFonts w:cstheme="minorHAnsi"/>
        </w:rPr>
      </w:pPr>
      <w:r w:rsidRPr="00D36830">
        <w:rPr>
          <w:rFonts w:cstheme="minorHAnsi"/>
        </w:rPr>
        <w:t>Take a deep breath.</w:t>
      </w:r>
    </w:p>
    <w:p w14:paraId="16874897" w14:textId="358F6EC3" w:rsidR="00265E84" w:rsidRPr="00D36830" w:rsidRDefault="00265E84" w:rsidP="00265E84">
      <w:pPr>
        <w:spacing w:after="0" w:line="240" w:lineRule="auto"/>
        <w:jc w:val="both"/>
        <w:rPr>
          <w:i/>
        </w:rPr>
      </w:pPr>
      <w:r w:rsidRPr="00D36830">
        <w:rPr>
          <w:i/>
        </w:rPr>
        <w:t xml:space="preserve">(If time permits, ask, “Does anyone have comments or questions about </w:t>
      </w:r>
      <w:r w:rsidR="00E755C4" w:rsidRPr="00D36830">
        <w:rPr>
          <w:i/>
        </w:rPr>
        <w:t>the</w:t>
      </w:r>
      <w:r w:rsidRPr="00D36830">
        <w:rPr>
          <w:i/>
        </w:rPr>
        <w:t xml:space="preserve"> Bible teaching”)</w:t>
      </w:r>
    </w:p>
    <w:p w14:paraId="5EF88BD7" w14:textId="77777777" w:rsidR="00550812" w:rsidRPr="00D36830" w:rsidRDefault="00550812" w:rsidP="00670842">
      <w:pPr>
        <w:spacing w:after="0" w:line="240" w:lineRule="auto"/>
        <w:jc w:val="both"/>
        <w:rPr>
          <w:rFonts w:cstheme="minorHAnsi"/>
        </w:rPr>
      </w:pPr>
    </w:p>
    <w:p w14:paraId="00199FC9" w14:textId="77777777" w:rsidR="00285B9A" w:rsidRPr="00D36830" w:rsidRDefault="00285B9A" w:rsidP="00670842">
      <w:pPr>
        <w:spacing w:after="0" w:line="240" w:lineRule="auto"/>
        <w:jc w:val="both"/>
        <w:rPr>
          <w:rFonts w:cstheme="minorHAnsi"/>
          <w:b/>
        </w:rPr>
      </w:pPr>
      <w:r w:rsidRPr="00D36830">
        <w:rPr>
          <w:rFonts w:cstheme="minorHAnsi"/>
          <w:b/>
        </w:rPr>
        <w:t>1:1</w:t>
      </w:r>
      <w:r w:rsidR="007D701D" w:rsidRPr="00D36830">
        <w:rPr>
          <w:rFonts w:cstheme="minorHAnsi"/>
          <w:b/>
        </w:rPr>
        <w:t>0</w:t>
      </w:r>
      <w:r w:rsidRPr="00D36830">
        <w:rPr>
          <w:rFonts w:cstheme="minorHAnsi"/>
          <w:b/>
        </w:rPr>
        <w:t xml:space="preserve"> </w:t>
      </w:r>
      <w:r w:rsidRPr="00D36830">
        <w:rPr>
          <w:rFonts w:cstheme="minorHAnsi"/>
          <w:b/>
        </w:rPr>
        <w:tab/>
        <w:t>INTEGRATION</w:t>
      </w:r>
    </w:p>
    <w:p w14:paraId="72138BFA" w14:textId="77777777" w:rsidR="00E33DE3" w:rsidRPr="00D36830" w:rsidRDefault="00E33DE3" w:rsidP="00670842">
      <w:pPr>
        <w:spacing w:after="0" w:line="240" w:lineRule="auto"/>
        <w:jc w:val="both"/>
        <w:rPr>
          <w:rFonts w:cstheme="minorHAnsi"/>
          <w:b/>
        </w:rPr>
      </w:pPr>
    </w:p>
    <w:p w14:paraId="72EDEB3B" w14:textId="77777777" w:rsidR="00CE7A41" w:rsidRPr="00D36830" w:rsidRDefault="00CE7A41" w:rsidP="00670842">
      <w:pPr>
        <w:spacing w:after="0" w:line="240" w:lineRule="auto"/>
        <w:jc w:val="both"/>
        <w:rPr>
          <w:rFonts w:cstheme="minorHAnsi"/>
          <w:i/>
        </w:rPr>
      </w:pPr>
      <w:r w:rsidRPr="00D36830">
        <w:rPr>
          <w:rFonts w:cstheme="minorHAnsi"/>
        </w:rPr>
        <w:t xml:space="preserve">Sip some </w:t>
      </w:r>
      <w:r w:rsidR="003B47D4" w:rsidRPr="00D36830">
        <w:rPr>
          <w:rFonts w:cstheme="minorHAnsi"/>
        </w:rPr>
        <w:t xml:space="preserve">purified </w:t>
      </w:r>
      <w:r w:rsidRPr="00D36830">
        <w:rPr>
          <w:rFonts w:cstheme="minorHAnsi"/>
        </w:rPr>
        <w:t>water and prepare to take some notes. Assume a mindfulness posture</w:t>
      </w:r>
      <w:r w:rsidR="00203605" w:rsidRPr="00D36830">
        <w:rPr>
          <w:rFonts w:cstheme="minorHAnsi"/>
        </w:rPr>
        <w:t>,</w:t>
      </w:r>
      <w:r w:rsidRPr="00D36830">
        <w:rPr>
          <w:rFonts w:cstheme="minorHAnsi"/>
        </w:rPr>
        <w:t xml:space="preserve"> and breathe. </w:t>
      </w:r>
      <w:r w:rsidRPr="00D36830">
        <w:rPr>
          <w:rFonts w:cstheme="minorHAnsi"/>
          <w:i/>
        </w:rPr>
        <w:t xml:space="preserve">(Pause </w:t>
      </w:r>
      <w:r w:rsidR="00205EBA" w:rsidRPr="00D36830">
        <w:rPr>
          <w:rFonts w:cstheme="minorHAnsi"/>
          <w:i/>
        </w:rPr>
        <w:t xml:space="preserve">for </w:t>
      </w:r>
      <w:r w:rsidR="00203605" w:rsidRPr="00D36830">
        <w:rPr>
          <w:rFonts w:cstheme="minorHAnsi"/>
          <w:i/>
        </w:rPr>
        <w:t xml:space="preserve">10 </w:t>
      </w:r>
      <w:r w:rsidRPr="00D36830">
        <w:rPr>
          <w:rFonts w:cstheme="minorHAnsi"/>
          <w:i/>
        </w:rPr>
        <w:t>seconds)</w:t>
      </w:r>
    </w:p>
    <w:p w14:paraId="2C663630" w14:textId="77777777" w:rsidR="00CE7A41" w:rsidRPr="00D36830" w:rsidRDefault="00CE7A41" w:rsidP="00670842">
      <w:pPr>
        <w:spacing w:after="0" w:line="240" w:lineRule="auto"/>
        <w:jc w:val="both"/>
        <w:rPr>
          <w:rFonts w:cstheme="minorHAnsi"/>
        </w:rPr>
      </w:pPr>
    </w:p>
    <w:p w14:paraId="68399DBC" w14:textId="77777777" w:rsidR="00CE7A41" w:rsidRPr="00D36830" w:rsidRDefault="00E5781F" w:rsidP="00670842">
      <w:pPr>
        <w:spacing w:after="0" w:line="240" w:lineRule="auto"/>
        <w:jc w:val="both"/>
        <w:rPr>
          <w:rFonts w:cstheme="minorHAnsi"/>
          <w:i/>
        </w:rPr>
      </w:pPr>
      <w:r w:rsidRPr="00D36830">
        <w:rPr>
          <w:rFonts w:cstheme="minorHAnsi"/>
        </w:rPr>
        <w:t xml:space="preserve">Here is our integration focus: </w:t>
      </w:r>
      <w:r w:rsidR="00B27724" w:rsidRPr="00D36830">
        <w:rPr>
          <w:rFonts w:cstheme="minorHAnsi"/>
          <w:i/>
        </w:rPr>
        <w:t>Consider how your beliefs about a particular situation prevent or shut down an open, courageous attitude.</w:t>
      </w:r>
      <w:r w:rsidRPr="00D36830">
        <w:rPr>
          <w:rFonts w:cstheme="minorHAnsi"/>
        </w:rPr>
        <w:t xml:space="preserve"> </w:t>
      </w:r>
      <w:r w:rsidRPr="00D36830">
        <w:rPr>
          <w:rFonts w:cstheme="minorHAnsi"/>
          <w:i/>
        </w:rPr>
        <w:t>(Repeat) (Pause</w:t>
      </w:r>
      <w:r w:rsidR="00205EBA" w:rsidRPr="00D36830">
        <w:rPr>
          <w:rFonts w:cstheme="minorHAnsi"/>
          <w:i/>
        </w:rPr>
        <w:t xml:space="preserve"> for</w:t>
      </w:r>
      <w:r w:rsidR="00203605" w:rsidRPr="00D36830">
        <w:rPr>
          <w:rFonts w:cstheme="minorHAnsi"/>
          <w:i/>
        </w:rPr>
        <w:t xml:space="preserve"> 30 seconds</w:t>
      </w:r>
      <w:r w:rsidRPr="00D36830">
        <w:rPr>
          <w:rFonts w:cstheme="minorHAnsi"/>
          <w:i/>
        </w:rPr>
        <w:t>)</w:t>
      </w:r>
    </w:p>
    <w:p w14:paraId="05652E63" w14:textId="77777777" w:rsidR="00D75919" w:rsidRPr="00D36830" w:rsidRDefault="00D75919" w:rsidP="00670842">
      <w:pPr>
        <w:spacing w:after="0" w:line="240" w:lineRule="auto"/>
        <w:jc w:val="both"/>
        <w:rPr>
          <w:rFonts w:cstheme="minorHAnsi"/>
        </w:rPr>
      </w:pPr>
    </w:p>
    <w:p w14:paraId="15B12D76" w14:textId="77777777" w:rsidR="00CE7A41" w:rsidRPr="00D36830" w:rsidRDefault="00CE7A41" w:rsidP="00670842">
      <w:pPr>
        <w:spacing w:after="0" w:line="240" w:lineRule="auto"/>
        <w:jc w:val="both"/>
        <w:rPr>
          <w:rFonts w:cstheme="minorHAnsi"/>
          <w:b/>
        </w:rPr>
      </w:pPr>
      <w:r w:rsidRPr="00D36830">
        <w:rPr>
          <w:rFonts w:cstheme="minorHAnsi"/>
          <w:b/>
        </w:rPr>
        <w:t>The FAITH Process</w:t>
      </w:r>
    </w:p>
    <w:p w14:paraId="4929C2C3" w14:textId="77777777" w:rsidR="00CE7A41" w:rsidRPr="00D36830" w:rsidRDefault="00CE7A41" w:rsidP="00670842">
      <w:pPr>
        <w:spacing w:after="0" w:line="240" w:lineRule="auto"/>
        <w:jc w:val="both"/>
        <w:rPr>
          <w:rFonts w:cstheme="minorHAnsi"/>
          <w:i/>
        </w:rPr>
      </w:pPr>
      <w:r w:rsidRPr="00D36830">
        <w:rPr>
          <w:rFonts w:cstheme="minorHAnsi"/>
          <w:i/>
        </w:rPr>
        <w:t xml:space="preserve">(Choose </w:t>
      </w:r>
      <w:r w:rsidR="00A424A2" w:rsidRPr="00D36830">
        <w:rPr>
          <w:rFonts w:cstheme="minorHAnsi"/>
          <w:i/>
        </w:rPr>
        <w:t xml:space="preserve">from each section </w:t>
      </w:r>
      <w:r w:rsidRPr="00D36830">
        <w:rPr>
          <w:rFonts w:cstheme="minorHAnsi"/>
          <w:i/>
        </w:rPr>
        <w:t xml:space="preserve">a few phrases </w:t>
      </w:r>
      <w:r w:rsidR="00A424A2" w:rsidRPr="00D36830">
        <w:rPr>
          <w:rFonts w:cstheme="minorHAnsi"/>
          <w:i/>
        </w:rPr>
        <w:t>that are meaningful to you</w:t>
      </w:r>
      <w:r w:rsidRPr="00D36830">
        <w:rPr>
          <w:rFonts w:cstheme="minorHAnsi"/>
          <w:i/>
        </w:rPr>
        <w:t>)</w:t>
      </w:r>
    </w:p>
    <w:p w14:paraId="622183D6" w14:textId="359AB167" w:rsidR="00CE7A41" w:rsidRPr="00D36830" w:rsidRDefault="00CE7A41" w:rsidP="00670842">
      <w:pPr>
        <w:widowControl w:val="0"/>
        <w:spacing w:after="0" w:line="240" w:lineRule="auto"/>
        <w:jc w:val="both"/>
        <w:rPr>
          <w:rFonts w:cstheme="minorHAnsi"/>
        </w:rPr>
      </w:pPr>
      <w:r w:rsidRPr="00D36830">
        <w:rPr>
          <w:rFonts w:cstheme="minorHAnsi"/>
          <w:b/>
        </w:rPr>
        <w:lastRenderedPageBreak/>
        <w:t>Feelings</w:t>
      </w:r>
    </w:p>
    <w:p w14:paraId="3ACB9025" w14:textId="77777777" w:rsidR="00CE7A41" w:rsidRPr="00D36830" w:rsidRDefault="00CE7A41" w:rsidP="00670842">
      <w:pPr>
        <w:widowControl w:val="0"/>
        <w:spacing w:after="0" w:line="240" w:lineRule="auto"/>
        <w:jc w:val="both"/>
        <w:rPr>
          <w:rFonts w:cstheme="minorHAnsi"/>
          <w:i/>
        </w:rPr>
      </w:pPr>
      <w:r w:rsidRPr="00D36830">
        <w:rPr>
          <w:rFonts w:cstheme="minorHAnsi"/>
        </w:rPr>
        <w:t>As y</w:t>
      </w:r>
      <w:r w:rsidR="00931CE3" w:rsidRPr="00D36830">
        <w:rPr>
          <w:rFonts w:cstheme="minorHAnsi"/>
        </w:rPr>
        <w:t xml:space="preserve">ou </w:t>
      </w:r>
      <w:r w:rsidR="00931CE3" w:rsidRPr="00D36830">
        <w:rPr>
          <w:rFonts w:cstheme="minorHAnsi"/>
          <w:i/>
        </w:rPr>
        <w:t>consider</w:t>
      </w:r>
      <w:r w:rsidRPr="00D36830">
        <w:rPr>
          <w:rFonts w:cstheme="minorHAnsi"/>
        </w:rPr>
        <w:t xml:space="preserve"> </w:t>
      </w:r>
      <w:r w:rsidR="00F235C4" w:rsidRPr="00D36830">
        <w:rPr>
          <w:rFonts w:cstheme="minorHAnsi"/>
          <w:i/>
        </w:rPr>
        <w:t>how your belief</w:t>
      </w:r>
      <w:r w:rsidR="00D75919" w:rsidRPr="00D36830">
        <w:rPr>
          <w:rFonts w:cstheme="minorHAnsi"/>
          <w:i/>
        </w:rPr>
        <w:t>s about a situation prevent or shut</w:t>
      </w:r>
      <w:r w:rsidR="00F235C4" w:rsidRPr="00D36830">
        <w:rPr>
          <w:rFonts w:cstheme="minorHAnsi"/>
          <w:i/>
        </w:rPr>
        <w:t xml:space="preserve"> down an open, courageous attitude</w:t>
      </w:r>
      <w:r w:rsidRPr="00D36830">
        <w:rPr>
          <w:rFonts w:cstheme="minorHAnsi"/>
        </w:rPr>
        <w:t xml:space="preserve">, how does it feel? </w:t>
      </w:r>
      <w:r w:rsidRPr="00D36830">
        <w:rPr>
          <w:rFonts w:cstheme="minorHAnsi"/>
          <w:i/>
        </w:rPr>
        <w:t xml:space="preserve">(Pause) </w:t>
      </w:r>
      <w:r w:rsidRPr="00D36830">
        <w:rPr>
          <w:rFonts w:cstheme="minorHAnsi"/>
        </w:rPr>
        <w:t xml:space="preserve">Your feelings are yours to teach you about yourself, to guide you, and to train you. They can often be uncomfortable. You can learn to recognize and honor your feelings without allowing them to master you. </w:t>
      </w:r>
      <w:r w:rsidRPr="00D36830">
        <w:rPr>
          <w:rFonts w:cstheme="minorHAnsi"/>
          <w:i/>
        </w:rPr>
        <w:t>(Pause)</w:t>
      </w:r>
      <w:r w:rsidRPr="00D36830">
        <w:rPr>
          <w:rFonts w:cstheme="minorHAnsi"/>
        </w:rPr>
        <w:t xml:space="preserve"> Recognize with compassion whatever you are experiencing, and breathe. </w:t>
      </w:r>
      <w:r w:rsidRPr="00D36830">
        <w:rPr>
          <w:rFonts w:cstheme="minorHAnsi"/>
          <w:i/>
        </w:rPr>
        <w:t xml:space="preserve">(Pause </w:t>
      </w:r>
      <w:r w:rsidR="00205EBA" w:rsidRPr="00D36830">
        <w:rPr>
          <w:rFonts w:cstheme="minorHAnsi"/>
          <w:i/>
        </w:rPr>
        <w:t xml:space="preserve">for </w:t>
      </w:r>
      <w:r w:rsidRPr="00D36830">
        <w:rPr>
          <w:rFonts w:cstheme="minorHAnsi"/>
          <w:i/>
        </w:rPr>
        <w:t xml:space="preserve">30 seconds) </w:t>
      </w:r>
    </w:p>
    <w:p w14:paraId="2E65A865" w14:textId="77777777" w:rsidR="005E3F26" w:rsidRPr="00D36830" w:rsidRDefault="005E3F26" w:rsidP="00670842">
      <w:pPr>
        <w:spacing w:after="0" w:line="240" w:lineRule="auto"/>
        <w:jc w:val="both"/>
        <w:rPr>
          <w:rFonts w:cstheme="minorHAnsi"/>
          <w:b/>
        </w:rPr>
      </w:pPr>
    </w:p>
    <w:p w14:paraId="0CF9F313" w14:textId="77777777" w:rsidR="00CE7A41" w:rsidRPr="00D36830" w:rsidRDefault="005E3F26" w:rsidP="00670842">
      <w:pPr>
        <w:spacing w:after="0" w:line="240" w:lineRule="auto"/>
        <w:jc w:val="both"/>
        <w:rPr>
          <w:rFonts w:cstheme="minorHAnsi"/>
        </w:rPr>
      </w:pPr>
      <w:r w:rsidRPr="00D36830">
        <w:rPr>
          <w:rFonts w:cstheme="minorHAnsi"/>
          <w:b/>
        </w:rPr>
        <w:t xml:space="preserve">Awareness without judgment </w:t>
      </w:r>
    </w:p>
    <w:p w14:paraId="6BEEE535" w14:textId="77777777" w:rsidR="00CE7A41" w:rsidRPr="00D36830" w:rsidRDefault="00CE7A41" w:rsidP="00670842">
      <w:pPr>
        <w:spacing w:after="0" w:line="240" w:lineRule="auto"/>
        <w:jc w:val="both"/>
        <w:rPr>
          <w:rFonts w:cstheme="minorHAnsi"/>
          <w:i/>
        </w:rPr>
      </w:pPr>
      <w:r w:rsidRPr="00D36830">
        <w:rPr>
          <w:rFonts w:cstheme="minorHAnsi"/>
        </w:rPr>
        <w:t xml:space="preserve">Allow your experience to rest in your awareness. You might notice a compulsion to push </w:t>
      </w:r>
      <w:r w:rsidR="00780378" w:rsidRPr="00D36830">
        <w:rPr>
          <w:rFonts w:cstheme="minorHAnsi"/>
        </w:rPr>
        <w:t xml:space="preserve">away or judge your </w:t>
      </w:r>
      <w:r w:rsidRPr="00D36830">
        <w:rPr>
          <w:rFonts w:cstheme="minorHAnsi"/>
        </w:rPr>
        <w:t xml:space="preserve">thoughts </w:t>
      </w:r>
      <w:r w:rsidR="000C3B1B" w:rsidRPr="00D36830">
        <w:rPr>
          <w:rFonts w:cstheme="minorHAnsi"/>
        </w:rPr>
        <w:t xml:space="preserve">and </w:t>
      </w:r>
      <w:r w:rsidRPr="00D36830">
        <w:rPr>
          <w:rFonts w:cstheme="minorHAnsi"/>
        </w:rPr>
        <w:t xml:space="preserve">feelings, or </w:t>
      </w:r>
      <w:r w:rsidR="00636560" w:rsidRPr="00D36830">
        <w:rPr>
          <w:rFonts w:cstheme="minorHAnsi"/>
        </w:rPr>
        <w:t xml:space="preserve">to </w:t>
      </w:r>
      <w:r w:rsidRPr="00D36830">
        <w:rPr>
          <w:rFonts w:cstheme="minorHAnsi"/>
        </w:rPr>
        <w:t xml:space="preserve">make up a </w:t>
      </w:r>
      <w:r w:rsidR="000C3B1B" w:rsidRPr="00D36830">
        <w:rPr>
          <w:rFonts w:cstheme="minorHAnsi"/>
        </w:rPr>
        <w:t xml:space="preserve">virtue </w:t>
      </w:r>
      <w:r w:rsidRPr="00D36830">
        <w:rPr>
          <w:rFonts w:cstheme="minorHAnsi"/>
        </w:rPr>
        <w:t xml:space="preserve">story. </w:t>
      </w:r>
      <w:r w:rsidR="00945634" w:rsidRPr="00D36830">
        <w:rPr>
          <w:rFonts w:cstheme="minorHAnsi"/>
        </w:rPr>
        <w:t xml:space="preserve">We often </w:t>
      </w:r>
      <w:r w:rsidRPr="00D36830">
        <w:rPr>
          <w:rFonts w:cstheme="minorHAnsi"/>
        </w:rPr>
        <w:t xml:space="preserve">flush </w:t>
      </w:r>
      <w:r w:rsidR="00945634" w:rsidRPr="00D36830">
        <w:rPr>
          <w:rFonts w:cstheme="minorHAnsi"/>
        </w:rPr>
        <w:t xml:space="preserve">thoughts or feelings </w:t>
      </w:r>
      <w:r w:rsidR="000C3B1B" w:rsidRPr="00D36830">
        <w:rPr>
          <w:rFonts w:cstheme="minorHAnsi"/>
        </w:rPr>
        <w:t xml:space="preserve">from our awareness </w:t>
      </w:r>
      <w:r w:rsidRPr="00D36830">
        <w:rPr>
          <w:rFonts w:cstheme="minorHAnsi"/>
        </w:rPr>
        <w:t xml:space="preserve">before they have a chance to teach </w:t>
      </w:r>
      <w:r w:rsidR="00945634" w:rsidRPr="00D36830">
        <w:rPr>
          <w:rFonts w:cstheme="minorHAnsi"/>
        </w:rPr>
        <w:t>us</w:t>
      </w:r>
      <w:r w:rsidRPr="00D36830">
        <w:rPr>
          <w:rFonts w:cstheme="minorHAnsi"/>
        </w:rPr>
        <w:t xml:space="preserve">. Observe whatever tension you may be feeling as you </w:t>
      </w:r>
      <w:r w:rsidRPr="00D36830">
        <w:rPr>
          <w:rFonts w:cstheme="minorHAnsi"/>
          <w:i/>
        </w:rPr>
        <w:t xml:space="preserve">consider </w:t>
      </w:r>
      <w:r w:rsidR="00B27724" w:rsidRPr="00D36830">
        <w:rPr>
          <w:rFonts w:cstheme="minorHAnsi"/>
          <w:i/>
        </w:rPr>
        <w:t xml:space="preserve">how </w:t>
      </w:r>
      <w:r w:rsidR="00F235C4" w:rsidRPr="00D36830">
        <w:rPr>
          <w:rFonts w:cstheme="minorHAnsi"/>
          <w:i/>
        </w:rPr>
        <w:t>your belief</w:t>
      </w:r>
      <w:r w:rsidR="00D75919" w:rsidRPr="00D36830">
        <w:rPr>
          <w:rFonts w:cstheme="minorHAnsi"/>
          <w:i/>
        </w:rPr>
        <w:t>s</w:t>
      </w:r>
      <w:r w:rsidR="00F235C4" w:rsidRPr="00D36830">
        <w:rPr>
          <w:rFonts w:cstheme="minorHAnsi"/>
          <w:i/>
        </w:rPr>
        <w:t xml:space="preserve"> about a situation </w:t>
      </w:r>
      <w:r w:rsidR="00D75919" w:rsidRPr="00D36830">
        <w:rPr>
          <w:rFonts w:cstheme="minorHAnsi"/>
          <w:i/>
        </w:rPr>
        <w:t>prevent or shut</w:t>
      </w:r>
      <w:r w:rsidRPr="00D36830">
        <w:rPr>
          <w:rFonts w:cstheme="minorHAnsi"/>
          <w:i/>
        </w:rPr>
        <w:t xml:space="preserve"> down an open, courageous attitude</w:t>
      </w:r>
      <w:r w:rsidRPr="00D36830">
        <w:rPr>
          <w:rFonts w:cstheme="minorHAnsi"/>
        </w:rPr>
        <w:t xml:space="preserve">. </w:t>
      </w:r>
      <w:r w:rsidRPr="00D36830">
        <w:rPr>
          <w:rFonts w:cstheme="minorHAnsi"/>
          <w:i/>
        </w:rPr>
        <w:t xml:space="preserve">(Pause) </w:t>
      </w:r>
      <w:r w:rsidRPr="00D36830">
        <w:rPr>
          <w:rFonts w:cstheme="minorHAnsi"/>
        </w:rPr>
        <w:t>Feelings and passing thoughts are not right or wrong</w:t>
      </w:r>
      <w:r w:rsidR="00780378" w:rsidRPr="00D36830">
        <w:rPr>
          <w:rFonts w:cstheme="minorHAnsi"/>
        </w:rPr>
        <w:t>; they</w:t>
      </w:r>
      <w:r w:rsidRPr="00D36830">
        <w:rPr>
          <w:rFonts w:cstheme="minorHAnsi"/>
        </w:rPr>
        <w:t xml:space="preserve"> just are. Give yourself permission now to explore them without judgment, and breathe. </w:t>
      </w:r>
      <w:r w:rsidRPr="00D36830">
        <w:rPr>
          <w:rFonts w:cstheme="minorHAnsi"/>
          <w:i/>
        </w:rPr>
        <w:t xml:space="preserve">(Pause </w:t>
      </w:r>
      <w:r w:rsidR="00205EBA" w:rsidRPr="00D36830">
        <w:rPr>
          <w:rFonts w:cstheme="minorHAnsi"/>
          <w:i/>
        </w:rPr>
        <w:t xml:space="preserve">for </w:t>
      </w:r>
      <w:r w:rsidRPr="00D36830">
        <w:rPr>
          <w:rFonts w:cstheme="minorHAnsi"/>
          <w:i/>
        </w:rPr>
        <w:t>30 seconds)</w:t>
      </w:r>
    </w:p>
    <w:p w14:paraId="46DC2321" w14:textId="77777777" w:rsidR="00CE7A41" w:rsidRPr="00D36830" w:rsidRDefault="00CE7A41" w:rsidP="00670842">
      <w:pPr>
        <w:spacing w:after="0" w:line="240" w:lineRule="auto"/>
        <w:jc w:val="both"/>
        <w:rPr>
          <w:rFonts w:cstheme="minorHAnsi"/>
        </w:rPr>
      </w:pPr>
    </w:p>
    <w:p w14:paraId="063C9304" w14:textId="77777777" w:rsidR="00CE7A41" w:rsidRPr="00D36830" w:rsidRDefault="00CE7A41" w:rsidP="00670842">
      <w:pPr>
        <w:spacing w:after="0" w:line="240" w:lineRule="auto"/>
        <w:jc w:val="both"/>
        <w:rPr>
          <w:rFonts w:cstheme="minorHAnsi"/>
          <w:b/>
        </w:rPr>
      </w:pPr>
      <w:r w:rsidRPr="00D36830">
        <w:rPr>
          <w:rFonts w:cstheme="minorHAnsi"/>
          <w:b/>
        </w:rPr>
        <w:t>Inquiry</w:t>
      </w:r>
      <w:r w:rsidR="00F42090" w:rsidRPr="00D36830">
        <w:rPr>
          <w:rFonts w:cstheme="minorHAnsi"/>
          <w:b/>
        </w:rPr>
        <w:t>: What</w:t>
      </w:r>
      <w:r w:rsidRPr="00D36830">
        <w:rPr>
          <w:rFonts w:cstheme="minorHAnsi"/>
          <w:b/>
        </w:rPr>
        <w:t xml:space="preserve"> is my body saying?</w:t>
      </w:r>
    </w:p>
    <w:p w14:paraId="5CE0B4C0" w14:textId="5DD0A9C8" w:rsidR="00CE7A41" w:rsidRPr="00D36830" w:rsidRDefault="00CE7A41" w:rsidP="00670842">
      <w:pPr>
        <w:spacing w:after="0" w:line="240" w:lineRule="auto"/>
        <w:jc w:val="both"/>
        <w:rPr>
          <w:rFonts w:cstheme="minorHAnsi"/>
          <w:i/>
        </w:rPr>
      </w:pPr>
      <w:r w:rsidRPr="00D36830">
        <w:rPr>
          <w:rFonts w:cstheme="minorHAnsi"/>
        </w:rPr>
        <w:t xml:space="preserve">Bring your attention to your body and notice what it is doing when you consider </w:t>
      </w:r>
      <w:r w:rsidR="00D75919" w:rsidRPr="00D36830">
        <w:rPr>
          <w:rFonts w:cstheme="minorHAnsi"/>
          <w:i/>
        </w:rPr>
        <w:t xml:space="preserve">how your beliefs about </w:t>
      </w:r>
      <w:r w:rsidR="006D32C0" w:rsidRPr="00D36830">
        <w:rPr>
          <w:rFonts w:cstheme="minorHAnsi"/>
          <w:i/>
        </w:rPr>
        <w:t>a</w:t>
      </w:r>
      <w:r w:rsidRPr="00D36830">
        <w:rPr>
          <w:rFonts w:cstheme="minorHAnsi"/>
          <w:i/>
        </w:rPr>
        <w:t xml:space="preserve"> situation </w:t>
      </w:r>
      <w:r w:rsidR="00D75919" w:rsidRPr="00D36830">
        <w:rPr>
          <w:rFonts w:cstheme="minorHAnsi"/>
          <w:i/>
        </w:rPr>
        <w:t>prevent or shut</w:t>
      </w:r>
      <w:r w:rsidRPr="00D36830">
        <w:rPr>
          <w:rFonts w:cstheme="minorHAnsi"/>
          <w:i/>
        </w:rPr>
        <w:t xml:space="preserve"> down an open, courageous attitude. </w:t>
      </w:r>
      <w:r w:rsidRPr="00D36830">
        <w:rPr>
          <w:rFonts w:cstheme="minorHAnsi"/>
        </w:rPr>
        <w:t xml:space="preserve">What sensations are there? </w:t>
      </w:r>
      <w:r w:rsidRPr="00D36830">
        <w:rPr>
          <w:rFonts w:cstheme="minorHAnsi"/>
          <w:i/>
        </w:rPr>
        <w:t xml:space="preserve">(Pause) </w:t>
      </w:r>
      <w:r w:rsidRPr="00D36830">
        <w:rPr>
          <w:rFonts w:cstheme="minorHAnsi"/>
        </w:rPr>
        <w:t xml:space="preserve">Your body is always talking to you. You may not understand its language right now, but you can observe. For example, you might recognize what resistance or the fear of losing your Idol’s life feels like in your body. You might recognize the fear of </w:t>
      </w:r>
      <w:r w:rsidR="006F4757" w:rsidRPr="00D36830">
        <w:rPr>
          <w:rFonts w:cstheme="minorHAnsi"/>
        </w:rPr>
        <w:t xml:space="preserve">others or the fear of </w:t>
      </w:r>
      <w:r w:rsidRPr="00D36830">
        <w:rPr>
          <w:rFonts w:cstheme="minorHAnsi"/>
        </w:rPr>
        <w:t xml:space="preserve">hurt pride. </w:t>
      </w:r>
      <w:r w:rsidRPr="00D36830">
        <w:rPr>
          <w:rFonts w:cstheme="minorHAnsi"/>
          <w:i/>
        </w:rPr>
        <w:t>(Pause)</w:t>
      </w:r>
      <w:r w:rsidRPr="00D36830">
        <w:rPr>
          <w:rFonts w:cstheme="minorHAnsi"/>
        </w:rPr>
        <w:t xml:space="preserve"> </w:t>
      </w:r>
      <w:r w:rsidR="00A424A2" w:rsidRPr="00D36830">
        <w:rPr>
          <w:rFonts w:cstheme="minorHAnsi"/>
        </w:rPr>
        <w:t xml:space="preserve">If your sensations are uncomfortable, you can move your attention to </w:t>
      </w:r>
      <w:r w:rsidR="00780378" w:rsidRPr="00D36830">
        <w:rPr>
          <w:rFonts w:cstheme="minorHAnsi"/>
        </w:rPr>
        <w:t>an area of your</w:t>
      </w:r>
      <w:r w:rsidR="00A424A2" w:rsidRPr="00D36830">
        <w:rPr>
          <w:rFonts w:cstheme="minorHAnsi"/>
        </w:rPr>
        <w:t xml:space="preserve"> body that is not reacting, and rest. </w:t>
      </w:r>
      <w:r w:rsidR="00A424A2" w:rsidRPr="00D36830">
        <w:rPr>
          <w:rFonts w:cstheme="minorHAnsi"/>
          <w:iCs/>
        </w:rPr>
        <w:t>When you are ready</w:t>
      </w:r>
      <w:r w:rsidR="00A424A2" w:rsidRPr="00D36830">
        <w:rPr>
          <w:rFonts w:cstheme="minorHAnsi"/>
        </w:rPr>
        <w:t>, return to observe those uncomfortable sensations. Breathe.</w:t>
      </w:r>
      <w:r w:rsidR="00F014B0" w:rsidRPr="00D36830">
        <w:rPr>
          <w:rFonts w:cstheme="minorHAnsi"/>
        </w:rPr>
        <w:t xml:space="preserve"> </w:t>
      </w:r>
      <w:r w:rsidR="00A424A2" w:rsidRPr="00D36830">
        <w:rPr>
          <w:rFonts w:cstheme="minorHAnsi"/>
          <w:i/>
          <w:iCs/>
        </w:rPr>
        <w:t xml:space="preserve">(Pause </w:t>
      </w:r>
      <w:r w:rsidR="00205EBA" w:rsidRPr="00D36830">
        <w:rPr>
          <w:rFonts w:cstheme="minorHAnsi"/>
          <w:i/>
          <w:iCs/>
        </w:rPr>
        <w:t xml:space="preserve">for </w:t>
      </w:r>
      <w:r w:rsidR="00A424A2" w:rsidRPr="00D36830">
        <w:rPr>
          <w:rFonts w:cstheme="minorHAnsi"/>
          <w:i/>
          <w:iCs/>
        </w:rPr>
        <w:t>30 seconds)</w:t>
      </w:r>
    </w:p>
    <w:p w14:paraId="338321B6" w14:textId="77777777" w:rsidR="00CE7A41" w:rsidRPr="00D36830" w:rsidRDefault="00CE7A41" w:rsidP="00670842">
      <w:pPr>
        <w:spacing w:after="0" w:line="240" w:lineRule="auto"/>
        <w:jc w:val="both"/>
        <w:rPr>
          <w:rFonts w:cstheme="minorHAnsi"/>
        </w:rPr>
      </w:pPr>
    </w:p>
    <w:p w14:paraId="48B1158A" w14:textId="77777777" w:rsidR="00CE7A41" w:rsidRPr="00D36830" w:rsidRDefault="00CE7A41" w:rsidP="00670842">
      <w:pPr>
        <w:spacing w:after="0" w:line="240" w:lineRule="auto"/>
        <w:jc w:val="both"/>
        <w:rPr>
          <w:rFonts w:cstheme="minorHAnsi"/>
          <w:b/>
        </w:rPr>
      </w:pPr>
      <w:r w:rsidRPr="00D36830">
        <w:rPr>
          <w:rFonts w:cstheme="minorHAnsi"/>
          <w:b/>
        </w:rPr>
        <w:t>Talk to Jesus</w:t>
      </w:r>
    </w:p>
    <w:p w14:paraId="4C94217B" w14:textId="4EF9A9DB" w:rsidR="00CE7A41" w:rsidRPr="00D36830" w:rsidRDefault="00CE7A41" w:rsidP="00670842">
      <w:pPr>
        <w:spacing w:after="0" w:line="240" w:lineRule="auto"/>
        <w:jc w:val="both"/>
        <w:rPr>
          <w:rFonts w:cstheme="minorHAnsi"/>
        </w:rPr>
      </w:pPr>
      <w:r w:rsidRPr="00D36830">
        <w:rPr>
          <w:rFonts w:cstheme="minorHAnsi"/>
        </w:rPr>
        <w:t xml:space="preserve">You might imagine that you are leaning back in the </w:t>
      </w:r>
      <w:r w:rsidR="00BF042E" w:rsidRPr="00D36830">
        <w:rPr>
          <w:rFonts w:cstheme="minorHAnsi"/>
        </w:rPr>
        <w:t xml:space="preserve">safe and loving </w:t>
      </w:r>
      <w:r w:rsidRPr="00D36830">
        <w:rPr>
          <w:rFonts w:cstheme="minorHAnsi"/>
        </w:rPr>
        <w:t xml:space="preserve">arms of Jesus </w:t>
      </w:r>
      <w:r w:rsidR="000256C9" w:rsidRPr="00D36830">
        <w:rPr>
          <w:rFonts w:cstheme="minorHAnsi"/>
        </w:rPr>
        <w:t xml:space="preserve">as </w:t>
      </w:r>
      <w:r w:rsidRPr="00D36830">
        <w:rPr>
          <w:rFonts w:cstheme="minorHAnsi"/>
        </w:rPr>
        <w:t xml:space="preserve">together you </w:t>
      </w:r>
      <w:r w:rsidR="00A424A2" w:rsidRPr="00D36830">
        <w:rPr>
          <w:rFonts w:cstheme="minorHAnsi"/>
          <w:i/>
        </w:rPr>
        <w:t>consider</w:t>
      </w:r>
      <w:r w:rsidRPr="00D36830">
        <w:rPr>
          <w:rFonts w:cstheme="minorHAnsi"/>
          <w:i/>
        </w:rPr>
        <w:t xml:space="preserve"> </w:t>
      </w:r>
      <w:r w:rsidR="00D75919" w:rsidRPr="00D36830">
        <w:rPr>
          <w:rFonts w:cstheme="minorHAnsi"/>
          <w:i/>
        </w:rPr>
        <w:t>how your beliefs about</w:t>
      </w:r>
      <w:r w:rsidR="006D32C0" w:rsidRPr="00D36830">
        <w:rPr>
          <w:rFonts w:cstheme="minorHAnsi"/>
          <w:i/>
        </w:rPr>
        <w:t xml:space="preserve"> a</w:t>
      </w:r>
      <w:r w:rsidRPr="00D36830">
        <w:rPr>
          <w:rFonts w:cstheme="minorHAnsi"/>
          <w:i/>
        </w:rPr>
        <w:t xml:space="preserve"> situation </w:t>
      </w:r>
      <w:r w:rsidR="000256C9" w:rsidRPr="00D36830">
        <w:rPr>
          <w:rFonts w:cstheme="minorHAnsi"/>
          <w:i/>
        </w:rPr>
        <w:t xml:space="preserve">prevent or </w:t>
      </w:r>
      <w:r w:rsidRPr="00D36830">
        <w:rPr>
          <w:rFonts w:cstheme="minorHAnsi"/>
          <w:i/>
        </w:rPr>
        <w:t>shut down an open, courageous</w:t>
      </w:r>
      <w:r w:rsidRPr="00D36830">
        <w:rPr>
          <w:rFonts w:cstheme="minorHAnsi"/>
        </w:rPr>
        <w:t xml:space="preserve"> </w:t>
      </w:r>
      <w:r w:rsidRPr="00D36830">
        <w:rPr>
          <w:rFonts w:cstheme="minorHAnsi"/>
          <w:i/>
        </w:rPr>
        <w:t>attitude</w:t>
      </w:r>
      <w:r w:rsidRPr="00D36830">
        <w:rPr>
          <w:rFonts w:cstheme="minorHAnsi"/>
        </w:rPr>
        <w:t xml:space="preserve">. </w:t>
      </w:r>
      <w:r w:rsidRPr="00D36830">
        <w:rPr>
          <w:rFonts w:cstheme="minorHAnsi"/>
          <w:i/>
        </w:rPr>
        <w:t>(Pause)</w:t>
      </w:r>
      <w:r w:rsidRPr="00D36830">
        <w:rPr>
          <w:rFonts w:cstheme="minorHAnsi"/>
        </w:rPr>
        <w:t xml:space="preserve"> According to your Idol’s standards, do you feel compelled to judge your belief</w:t>
      </w:r>
      <w:r w:rsidR="00C83C37" w:rsidRPr="00D36830">
        <w:rPr>
          <w:rFonts w:cstheme="minorHAnsi"/>
        </w:rPr>
        <w:t>s</w:t>
      </w:r>
      <w:r w:rsidRPr="00D36830">
        <w:rPr>
          <w:rFonts w:cstheme="minorHAnsi"/>
        </w:rPr>
        <w:t xml:space="preserve"> or </w:t>
      </w:r>
      <w:r w:rsidR="00C83C37" w:rsidRPr="00D36830">
        <w:rPr>
          <w:rFonts w:cstheme="minorHAnsi"/>
        </w:rPr>
        <w:t xml:space="preserve">the </w:t>
      </w:r>
      <w:r w:rsidRPr="00D36830">
        <w:rPr>
          <w:rFonts w:cstheme="minorHAnsi"/>
        </w:rPr>
        <w:t xml:space="preserve">situation as good or evil? </w:t>
      </w:r>
      <w:r w:rsidRPr="00D36830">
        <w:rPr>
          <w:rFonts w:cstheme="minorHAnsi"/>
          <w:i/>
        </w:rPr>
        <w:t>(Pause)</w:t>
      </w:r>
      <w:r w:rsidRPr="00D36830">
        <w:rPr>
          <w:rFonts w:cstheme="minorHAnsi"/>
        </w:rPr>
        <w:t xml:space="preserve"> Is there a story that you might explore, perhaps from your past? </w:t>
      </w:r>
      <w:r w:rsidRPr="00D36830">
        <w:rPr>
          <w:rFonts w:cstheme="minorHAnsi"/>
          <w:i/>
        </w:rPr>
        <w:t xml:space="preserve">(Pause) </w:t>
      </w:r>
      <w:r w:rsidRPr="00D36830">
        <w:rPr>
          <w:rFonts w:cstheme="minorHAnsi"/>
        </w:rPr>
        <w:t xml:space="preserve">How might your Idol’s pride be hurt if you were to </w:t>
      </w:r>
      <w:r w:rsidR="00F86349" w:rsidRPr="00D36830">
        <w:rPr>
          <w:rFonts w:cstheme="minorHAnsi"/>
        </w:rPr>
        <w:t>examine</w:t>
      </w:r>
      <w:r w:rsidR="00A424A2" w:rsidRPr="00D36830">
        <w:rPr>
          <w:rFonts w:cstheme="minorHAnsi"/>
        </w:rPr>
        <w:t xml:space="preserve"> the evidence</w:t>
      </w:r>
      <w:r w:rsidR="00F86349" w:rsidRPr="00D36830">
        <w:rPr>
          <w:rFonts w:cstheme="minorHAnsi"/>
        </w:rPr>
        <w:t xml:space="preserve"> behind your story</w:t>
      </w:r>
      <w:r w:rsidRPr="00D36830">
        <w:rPr>
          <w:rFonts w:cstheme="minorHAnsi"/>
        </w:rPr>
        <w:t xml:space="preserve">? What do you fear? </w:t>
      </w:r>
      <w:r w:rsidR="00353B7F" w:rsidRPr="00D36830">
        <w:rPr>
          <w:rFonts w:cstheme="minorHAnsi"/>
          <w:i/>
        </w:rPr>
        <w:t>(Pause)</w:t>
      </w:r>
      <w:r w:rsidR="00353B7F" w:rsidRPr="00D36830">
        <w:rPr>
          <w:rFonts w:cstheme="minorHAnsi"/>
        </w:rPr>
        <w:t xml:space="preserve"> </w:t>
      </w:r>
      <w:r w:rsidRPr="00D36830">
        <w:rPr>
          <w:rFonts w:cstheme="minorHAnsi"/>
        </w:rPr>
        <w:t xml:space="preserve">Observe your responses as just information, and breathe with </w:t>
      </w:r>
      <w:r w:rsidR="004B706D" w:rsidRPr="00D36830">
        <w:rPr>
          <w:rFonts w:cstheme="minorHAnsi"/>
        </w:rPr>
        <w:t xml:space="preserve">a </w:t>
      </w:r>
      <w:r w:rsidRPr="00D36830">
        <w:rPr>
          <w:rFonts w:cstheme="minorHAnsi"/>
        </w:rPr>
        <w:t xml:space="preserve">long exhaling breath. </w:t>
      </w:r>
      <w:r w:rsidRPr="00D36830">
        <w:rPr>
          <w:rFonts w:cstheme="minorHAnsi"/>
          <w:i/>
        </w:rPr>
        <w:t xml:space="preserve">(Pause </w:t>
      </w:r>
      <w:r w:rsidR="00205EBA" w:rsidRPr="00D36830">
        <w:rPr>
          <w:rFonts w:cstheme="minorHAnsi"/>
          <w:i/>
        </w:rPr>
        <w:t xml:space="preserve">for </w:t>
      </w:r>
      <w:r w:rsidRPr="00D36830">
        <w:rPr>
          <w:rFonts w:cstheme="minorHAnsi"/>
          <w:i/>
        </w:rPr>
        <w:t>30 seconds)</w:t>
      </w:r>
    </w:p>
    <w:p w14:paraId="69D5370F" w14:textId="77777777" w:rsidR="00CE7A41" w:rsidRPr="00D36830" w:rsidRDefault="00CE7A41" w:rsidP="00670842">
      <w:pPr>
        <w:spacing w:after="0" w:line="240" w:lineRule="auto"/>
        <w:jc w:val="both"/>
        <w:rPr>
          <w:rFonts w:cstheme="minorHAnsi"/>
        </w:rPr>
      </w:pPr>
    </w:p>
    <w:p w14:paraId="33AE3050" w14:textId="77777777" w:rsidR="00CE7A41" w:rsidRPr="00D36830" w:rsidRDefault="00CE7A41" w:rsidP="00670842">
      <w:pPr>
        <w:spacing w:after="0" w:line="240" w:lineRule="auto"/>
        <w:jc w:val="both"/>
        <w:rPr>
          <w:rFonts w:cstheme="minorHAnsi"/>
          <w:b/>
        </w:rPr>
      </w:pPr>
      <w:r w:rsidRPr="00D36830">
        <w:rPr>
          <w:rFonts w:cstheme="minorHAnsi"/>
          <w:b/>
        </w:rPr>
        <w:t>Heal</w:t>
      </w:r>
    </w:p>
    <w:p w14:paraId="3C803C30" w14:textId="77777777" w:rsidR="00CE7A41" w:rsidRPr="00D36830" w:rsidRDefault="00CE7A41" w:rsidP="00670842">
      <w:pPr>
        <w:spacing w:after="0" w:line="240" w:lineRule="auto"/>
        <w:jc w:val="both"/>
        <w:rPr>
          <w:rFonts w:cstheme="minorHAnsi"/>
          <w:i/>
        </w:rPr>
      </w:pPr>
      <w:r w:rsidRPr="00D36830">
        <w:rPr>
          <w:rFonts w:cstheme="minorHAnsi"/>
        </w:rPr>
        <w:t>We will continue to use the idea of welcome. You might imagine a door of opportunity opening before you. As you breathe</w:t>
      </w:r>
      <w:r w:rsidR="00212DF0" w:rsidRPr="00D36830">
        <w:rPr>
          <w:rFonts w:cstheme="minorHAnsi"/>
        </w:rPr>
        <w:t>,</w:t>
      </w:r>
      <w:r w:rsidRPr="00D36830">
        <w:rPr>
          <w:rFonts w:cstheme="minorHAnsi"/>
        </w:rPr>
        <w:t xml:space="preserve"> repeat the word </w:t>
      </w:r>
      <w:r w:rsidR="00E0153E" w:rsidRPr="00D36830">
        <w:rPr>
          <w:rFonts w:cstheme="minorHAnsi"/>
          <w:i/>
        </w:rPr>
        <w:t>W</w:t>
      </w:r>
      <w:r w:rsidRPr="00D36830">
        <w:rPr>
          <w:rFonts w:cstheme="minorHAnsi"/>
          <w:i/>
        </w:rPr>
        <w:t>elcome</w:t>
      </w:r>
      <w:r w:rsidRPr="00D36830">
        <w:rPr>
          <w:rFonts w:cstheme="minorHAnsi"/>
        </w:rPr>
        <w:t xml:space="preserve">. </w:t>
      </w:r>
      <w:r w:rsidRPr="00D36830">
        <w:rPr>
          <w:rFonts w:cstheme="minorHAnsi"/>
          <w:i/>
        </w:rPr>
        <w:t xml:space="preserve">(Pause </w:t>
      </w:r>
      <w:r w:rsidR="00205EBA" w:rsidRPr="00D36830">
        <w:rPr>
          <w:rFonts w:cstheme="minorHAnsi"/>
          <w:i/>
        </w:rPr>
        <w:t xml:space="preserve">for </w:t>
      </w:r>
      <w:r w:rsidRPr="00D36830">
        <w:rPr>
          <w:rFonts w:cstheme="minorHAnsi"/>
          <w:i/>
        </w:rPr>
        <w:t>10 seconds)</w:t>
      </w:r>
    </w:p>
    <w:p w14:paraId="1E91D016" w14:textId="77777777" w:rsidR="00212DF0" w:rsidRPr="00D36830" w:rsidRDefault="00212DF0" w:rsidP="00670842">
      <w:pPr>
        <w:spacing w:after="0" w:line="240" w:lineRule="auto"/>
        <w:jc w:val="both"/>
        <w:rPr>
          <w:rFonts w:cstheme="minorHAnsi"/>
        </w:rPr>
      </w:pPr>
    </w:p>
    <w:p w14:paraId="5AE89CE1" w14:textId="77777777" w:rsidR="00CE7A41" w:rsidRPr="00D36830" w:rsidRDefault="00CE7A41" w:rsidP="00670842">
      <w:pPr>
        <w:spacing w:after="0" w:line="240" w:lineRule="auto"/>
        <w:jc w:val="both"/>
        <w:rPr>
          <w:rFonts w:cstheme="minorHAnsi"/>
          <w:i/>
        </w:rPr>
      </w:pPr>
      <w:r w:rsidRPr="00D36830">
        <w:rPr>
          <w:rFonts w:cstheme="minorHAnsi"/>
          <w:i/>
        </w:rPr>
        <w:t xml:space="preserve">(Pause </w:t>
      </w:r>
      <w:r w:rsidR="006D32C0" w:rsidRPr="00D36830">
        <w:rPr>
          <w:rFonts w:cstheme="minorHAnsi"/>
          <w:i/>
        </w:rPr>
        <w:t xml:space="preserve">for </w:t>
      </w:r>
      <w:r w:rsidRPr="00D36830">
        <w:rPr>
          <w:rFonts w:cstheme="minorHAnsi"/>
          <w:i/>
        </w:rPr>
        <w:t xml:space="preserve">8 seconds or one long breath after each statement) </w:t>
      </w:r>
    </w:p>
    <w:p w14:paraId="28D7491E" w14:textId="77777777" w:rsidR="00CE7A41" w:rsidRPr="00D36830" w:rsidRDefault="00CE7A41" w:rsidP="00205EBA">
      <w:pPr>
        <w:pStyle w:val="ListParagraph"/>
        <w:numPr>
          <w:ilvl w:val="0"/>
          <w:numId w:val="3"/>
        </w:numPr>
        <w:spacing w:after="0" w:line="240" w:lineRule="auto"/>
        <w:jc w:val="both"/>
        <w:rPr>
          <w:rFonts w:cstheme="minorHAnsi"/>
        </w:rPr>
      </w:pPr>
      <w:r w:rsidRPr="00D36830">
        <w:rPr>
          <w:rFonts w:cstheme="minorHAnsi"/>
        </w:rPr>
        <w:t>Welcome this opportunity to expl</w:t>
      </w:r>
      <w:r w:rsidR="005E3F26" w:rsidRPr="00D36830">
        <w:rPr>
          <w:rFonts w:cstheme="minorHAnsi"/>
        </w:rPr>
        <w:t>ore an area of humble learning.</w:t>
      </w:r>
    </w:p>
    <w:p w14:paraId="661CD485" w14:textId="77777777" w:rsidR="00CE7A41" w:rsidRPr="00D36830" w:rsidRDefault="00CE7A41" w:rsidP="00205EBA">
      <w:pPr>
        <w:pStyle w:val="ListParagraph"/>
        <w:numPr>
          <w:ilvl w:val="0"/>
          <w:numId w:val="3"/>
        </w:numPr>
        <w:spacing w:after="0" w:line="240" w:lineRule="auto"/>
        <w:jc w:val="both"/>
        <w:rPr>
          <w:rFonts w:cstheme="minorHAnsi"/>
        </w:rPr>
      </w:pPr>
      <w:r w:rsidRPr="00D36830">
        <w:rPr>
          <w:rFonts w:cstheme="minorHAnsi"/>
        </w:rPr>
        <w:t xml:space="preserve">Welcome the Holy Spirit, who is </w:t>
      </w:r>
      <w:r w:rsidR="005E3F26" w:rsidRPr="00D36830">
        <w:rPr>
          <w:rFonts w:cstheme="minorHAnsi"/>
        </w:rPr>
        <w:t>eager to teach you new things.</w:t>
      </w:r>
    </w:p>
    <w:p w14:paraId="7B11DD3C" w14:textId="77777777" w:rsidR="00CE7A41" w:rsidRPr="00D36830" w:rsidRDefault="00CE7A41" w:rsidP="00205EBA">
      <w:pPr>
        <w:pStyle w:val="ListParagraph"/>
        <w:numPr>
          <w:ilvl w:val="0"/>
          <w:numId w:val="3"/>
        </w:numPr>
        <w:spacing w:after="0" w:line="240" w:lineRule="auto"/>
        <w:jc w:val="both"/>
        <w:rPr>
          <w:rFonts w:cstheme="minorHAnsi"/>
        </w:rPr>
      </w:pPr>
      <w:r w:rsidRPr="00D36830">
        <w:rPr>
          <w:rFonts w:cstheme="minorHAnsi"/>
        </w:rPr>
        <w:t>Welcome your present reality and the progress you have made.</w:t>
      </w:r>
    </w:p>
    <w:p w14:paraId="77614EB7" w14:textId="77777777" w:rsidR="00CE7A41" w:rsidRPr="00D36830" w:rsidRDefault="00CE7A41" w:rsidP="00205EBA">
      <w:pPr>
        <w:pStyle w:val="ListParagraph"/>
        <w:numPr>
          <w:ilvl w:val="0"/>
          <w:numId w:val="3"/>
        </w:numPr>
        <w:spacing w:after="0" w:line="240" w:lineRule="auto"/>
        <w:jc w:val="both"/>
        <w:rPr>
          <w:rFonts w:cstheme="minorHAnsi"/>
        </w:rPr>
      </w:pPr>
      <w:r w:rsidRPr="00D36830">
        <w:rPr>
          <w:rFonts w:cstheme="minorHAnsi"/>
        </w:rPr>
        <w:t>Welcome what you are learning about yourself.</w:t>
      </w:r>
      <w:r w:rsidR="00265E84" w:rsidRPr="00D36830">
        <w:rPr>
          <w:rFonts w:cstheme="minorHAnsi"/>
        </w:rPr>
        <w:t xml:space="preserve"> </w:t>
      </w:r>
      <w:r w:rsidR="00265E84" w:rsidRPr="00D36830">
        <w:rPr>
          <w:rFonts w:cstheme="minorHAnsi"/>
          <w:i/>
        </w:rPr>
        <w:t>(Pause for 10 seconds)</w:t>
      </w:r>
    </w:p>
    <w:p w14:paraId="6B15AF80" w14:textId="77777777" w:rsidR="00CE7A41" w:rsidRPr="00D36830" w:rsidRDefault="00CE7A41" w:rsidP="00670842">
      <w:pPr>
        <w:spacing w:after="0" w:line="240" w:lineRule="auto"/>
        <w:jc w:val="both"/>
        <w:rPr>
          <w:rFonts w:cstheme="minorHAnsi"/>
        </w:rPr>
      </w:pPr>
    </w:p>
    <w:p w14:paraId="39FAA66E" w14:textId="77777777" w:rsidR="006200F8" w:rsidRPr="00D36830" w:rsidRDefault="006200F8" w:rsidP="006200F8">
      <w:pPr>
        <w:spacing w:after="0" w:line="240" w:lineRule="auto"/>
        <w:jc w:val="both"/>
      </w:pPr>
      <w:bookmarkStart w:id="11" w:name="OLE_LINK5"/>
      <w:bookmarkStart w:id="12" w:name="OLE_LINK6"/>
      <w:bookmarkStart w:id="13" w:name="OLE_LINK7"/>
      <w:r w:rsidRPr="00D36830">
        <w:t>Now, as you breathe, you might use the following statements as a confession to the Lord and turn away from the Idol Self. On the exhale, let go.</w:t>
      </w:r>
      <w:r w:rsidRPr="00D36830">
        <w:rPr>
          <w:rStyle w:val="EndnoteReference"/>
        </w:rPr>
        <w:endnoteReference w:id="10"/>
      </w:r>
      <w:r w:rsidRPr="00D36830">
        <w:t xml:space="preserve"> </w:t>
      </w:r>
    </w:p>
    <w:bookmarkEnd w:id="11"/>
    <w:bookmarkEnd w:id="12"/>
    <w:bookmarkEnd w:id="13"/>
    <w:p w14:paraId="5FCF9736" w14:textId="77777777" w:rsidR="008E6C1F" w:rsidRPr="00D36830" w:rsidRDefault="008E6C1F" w:rsidP="00670842">
      <w:pPr>
        <w:spacing w:after="0" w:line="240" w:lineRule="auto"/>
        <w:jc w:val="both"/>
        <w:rPr>
          <w:rFonts w:cstheme="minorHAnsi"/>
        </w:rPr>
      </w:pPr>
    </w:p>
    <w:p w14:paraId="39E8D6DF" w14:textId="77777777" w:rsidR="00CE7A41" w:rsidRPr="00D36830" w:rsidRDefault="00CE7A41" w:rsidP="00670842">
      <w:pPr>
        <w:spacing w:after="0" w:line="240" w:lineRule="auto"/>
        <w:jc w:val="both"/>
        <w:rPr>
          <w:rFonts w:cstheme="minorHAnsi"/>
          <w:i/>
        </w:rPr>
      </w:pPr>
      <w:r w:rsidRPr="00D36830">
        <w:rPr>
          <w:rFonts w:cstheme="minorHAnsi"/>
          <w:i/>
        </w:rPr>
        <w:t xml:space="preserve">(Pause </w:t>
      </w:r>
      <w:r w:rsidR="006D32C0" w:rsidRPr="00D36830">
        <w:rPr>
          <w:rFonts w:cstheme="minorHAnsi"/>
          <w:i/>
        </w:rPr>
        <w:t xml:space="preserve">for </w:t>
      </w:r>
      <w:r w:rsidRPr="00D36830">
        <w:rPr>
          <w:rFonts w:cstheme="minorHAnsi"/>
          <w:i/>
        </w:rPr>
        <w:t>5 seconds after each statement)</w:t>
      </w:r>
    </w:p>
    <w:p w14:paraId="34880433" w14:textId="77777777" w:rsidR="00CE7A41" w:rsidRPr="00D36830" w:rsidRDefault="00CE7A41" w:rsidP="00205EBA">
      <w:pPr>
        <w:pStyle w:val="ListParagraph"/>
        <w:numPr>
          <w:ilvl w:val="0"/>
          <w:numId w:val="4"/>
        </w:numPr>
        <w:spacing w:after="0" w:line="240" w:lineRule="auto"/>
        <w:jc w:val="both"/>
        <w:rPr>
          <w:rFonts w:cstheme="minorHAnsi"/>
        </w:rPr>
      </w:pPr>
      <w:r w:rsidRPr="00D36830">
        <w:rPr>
          <w:rFonts w:cstheme="minorHAnsi"/>
        </w:rPr>
        <w:t>As I go forward with courage, I let go of the longing</w:t>
      </w:r>
      <w:r w:rsidR="00D75919" w:rsidRPr="00D36830">
        <w:rPr>
          <w:rFonts w:cstheme="minorHAnsi"/>
        </w:rPr>
        <w:t xml:space="preserve"> for</w:t>
      </w:r>
      <w:r w:rsidRPr="00D36830">
        <w:rPr>
          <w:rFonts w:cstheme="minorHAnsi"/>
        </w:rPr>
        <w:t>, or the fear</w:t>
      </w:r>
      <w:r w:rsidR="00F014B0" w:rsidRPr="00D36830">
        <w:rPr>
          <w:rFonts w:cstheme="minorHAnsi"/>
        </w:rPr>
        <w:t xml:space="preserve"> of,</w:t>
      </w:r>
      <w:r w:rsidRPr="00D36830">
        <w:rPr>
          <w:rFonts w:cstheme="minorHAnsi"/>
        </w:rPr>
        <w:t xml:space="preserve"> power and control.</w:t>
      </w:r>
    </w:p>
    <w:p w14:paraId="6115F48A" w14:textId="77777777" w:rsidR="00CE7A41" w:rsidRPr="00D36830" w:rsidRDefault="00CE7A41" w:rsidP="00205EBA">
      <w:pPr>
        <w:pStyle w:val="ListParagraph"/>
        <w:numPr>
          <w:ilvl w:val="0"/>
          <w:numId w:val="4"/>
        </w:numPr>
        <w:spacing w:after="0" w:line="240" w:lineRule="auto"/>
        <w:jc w:val="both"/>
        <w:rPr>
          <w:rFonts w:cstheme="minorHAnsi"/>
        </w:rPr>
      </w:pPr>
      <w:r w:rsidRPr="00D36830">
        <w:rPr>
          <w:rFonts w:cstheme="minorHAnsi"/>
        </w:rPr>
        <w:lastRenderedPageBreak/>
        <w:t>As I go forward with courage, I let go of the longing</w:t>
      </w:r>
      <w:r w:rsidR="00F235C4" w:rsidRPr="00D36830">
        <w:rPr>
          <w:rFonts w:cstheme="minorHAnsi"/>
        </w:rPr>
        <w:t xml:space="preserve"> for</w:t>
      </w:r>
      <w:r w:rsidR="00D75919" w:rsidRPr="00D36830">
        <w:rPr>
          <w:rFonts w:cstheme="minorHAnsi"/>
        </w:rPr>
        <w:t>,</w:t>
      </w:r>
      <w:r w:rsidRPr="00D36830">
        <w:rPr>
          <w:rFonts w:cstheme="minorHAnsi"/>
        </w:rPr>
        <w:t xml:space="preserve"> or the fear of</w:t>
      </w:r>
      <w:r w:rsidR="00D75919" w:rsidRPr="00D36830">
        <w:rPr>
          <w:rFonts w:cstheme="minorHAnsi"/>
        </w:rPr>
        <w:t>,</w:t>
      </w:r>
      <w:r w:rsidRPr="00D36830">
        <w:rPr>
          <w:rFonts w:cstheme="minorHAnsi"/>
        </w:rPr>
        <w:t xml:space="preserve"> esteem and affection.</w:t>
      </w:r>
    </w:p>
    <w:p w14:paraId="22532E12" w14:textId="77777777" w:rsidR="00CE7A41" w:rsidRPr="00D36830" w:rsidRDefault="00CE7A41" w:rsidP="00205EBA">
      <w:pPr>
        <w:pStyle w:val="ListParagraph"/>
        <w:numPr>
          <w:ilvl w:val="0"/>
          <w:numId w:val="4"/>
        </w:numPr>
        <w:spacing w:after="0" w:line="240" w:lineRule="auto"/>
        <w:jc w:val="both"/>
        <w:rPr>
          <w:rFonts w:cstheme="minorHAnsi"/>
        </w:rPr>
      </w:pPr>
      <w:r w:rsidRPr="00D36830">
        <w:rPr>
          <w:rFonts w:cstheme="minorHAnsi"/>
        </w:rPr>
        <w:t>As I go forward with courage, I let go of the longing</w:t>
      </w:r>
      <w:r w:rsidR="00F235C4" w:rsidRPr="00D36830">
        <w:rPr>
          <w:rFonts w:cstheme="minorHAnsi"/>
        </w:rPr>
        <w:t xml:space="preserve"> for</w:t>
      </w:r>
      <w:r w:rsidR="00D75919" w:rsidRPr="00D36830">
        <w:rPr>
          <w:rFonts w:cstheme="minorHAnsi"/>
        </w:rPr>
        <w:t>,</w:t>
      </w:r>
      <w:r w:rsidRPr="00D36830">
        <w:rPr>
          <w:rFonts w:cstheme="minorHAnsi"/>
        </w:rPr>
        <w:t xml:space="preserve"> or the fear of</w:t>
      </w:r>
      <w:r w:rsidR="00D75919" w:rsidRPr="00D36830">
        <w:rPr>
          <w:rFonts w:cstheme="minorHAnsi"/>
        </w:rPr>
        <w:t>,</w:t>
      </w:r>
      <w:r w:rsidRPr="00D36830">
        <w:rPr>
          <w:rFonts w:cstheme="minorHAnsi"/>
        </w:rPr>
        <w:t xml:space="preserve"> comfort and peace.</w:t>
      </w:r>
    </w:p>
    <w:p w14:paraId="6C1B3D81" w14:textId="77777777" w:rsidR="00CE7A41" w:rsidRPr="00D36830" w:rsidRDefault="00CE7A41" w:rsidP="00205EBA">
      <w:pPr>
        <w:pStyle w:val="ListParagraph"/>
        <w:numPr>
          <w:ilvl w:val="0"/>
          <w:numId w:val="4"/>
        </w:numPr>
        <w:spacing w:after="0" w:line="240" w:lineRule="auto"/>
        <w:jc w:val="both"/>
        <w:rPr>
          <w:rFonts w:cstheme="minorHAnsi"/>
          <w:i/>
        </w:rPr>
      </w:pPr>
      <w:r w:rsidRPr="00D36830">
        <w:rPr>
          <w:rFonts w:cstheme="minorHAnsi"/>
        </w:rPr>
        <w:t>As I go forward with courage, I let go of the longing</w:t>
      </w:r>
      <w:r w:rsidR="00F014B0" w:rsidRPr="00D36830">
        <w:rPr>
          <w:rFonts w:cstheme="minorHAnsi"/>
        </w:rPr>
        <w:t xml:space="preserve"> for, or the fear of, change in my</w:t>
      </w:r>
      <w:r w:rsidRPr="00D36830">
        <w:rPr>
          <w:rFonts w:cstheme="minorHAnsi"/>
        </w:rPr>
        <w:t xml:space="preserve"> situation.</w:t>
      </w:r>
      <w:r w:rsidR="006D32C0" w:rsidRPr="00D36830">
        <w:rPr>
          <w:rFonts w:cstheme="minorHAnsi"/>
        </w:rPr>
        <w:t xml:space="preserve"> </w:t>
      </w:r>
      <w:r w:rsidRPr="00D36830">
        <w:rPr>
          <w:rFonts w:cstheme="minorHAnsi"/>
          <w:i/>
        </w:rPr>
        <w:t xml:space="preserve">(Pause </w:t>
      </w:r>
      <w:r w:rsidR="00205EBA" w:rsidRPr="00D36830">
        <w:rPr>
          <w:rFonts w:cstheme="minorHAnsi"/>
          <w:i/>
        </w:rPr>
        <w:t xml:space="preserve">for </w:t>
      </w:r>
      <w:r w:rsidRPr="00D36830">
        <w:rPr>
          <w:rFonts w:cstheme="minorHAnsi"/>
          <w:i/>
        </w:rPr>
        <w:t>30 seconds)</w:t>
      </w:r>
    </w:p>
    <w:p w14:paraId="6C137D50" w14:textId="77777777" w:rsidR="00265E84" w:rsidRPr="00D36830" w:rsidRDefault="00265E84" w:rsidP="00670842">
      <w:pPr>
        <w:spacing w:after="0" w:line="240" w:lineRule="auto"/>
        <w:jc w:val="both"/>
        <w:rPr>
          <w:rFonts w:cstheme="minorHAnsi"/>
        </w:rPr>
      </w:pPr>
    </w:p>
    <w:p w14:paraId="42BB6537" w14:textId="77777777" w:rsidR="00CE7A41" w:rsidRPr="00D36830" w:rsidRDefault="00CE7A41" w:rsidP="00670842">
      <w:pPr>
        <w:spacing w:after="0" w:line="240" w:lineRule="auto"/>
        <w:jc w:val="both"/>
        <w:rPr>
          <w:rFonts w:cstheme="minorHAnsi"/>
        </w:rPr>
      </w:pPr>
      <w:r w:rsidRPr="00D36830">
        <w:rPr>
          <w:rFonts w:cstheme="minorHAnsi"/>
        </w:rPr>
        <w:t>Take a deep breath.</w:t>
      </w:r>
    </w:p>
    <w:p w14:paraId="2A26D243" w14:textId="4C269D65" w:rsidR="00265E84" w:rsidRPr="00D36830" w:rsidRDefault="00265E84" w:rsidP="00265E84">
      <w:pPr>
        <w:spacing w:after="0" w:line="240" w:lineRule="auto"/>
        <w:jc w:val="both"/>
        <w:rPr>
          <w:i/>
        </w:rPr>
      </w:pPr>
      <w:r w:rsidRPr="00D36830">
        <w:rPr>
          <w:i/>
        </w:rPr>
        <w:t xml:space="preserve">(If time permits, ask, “Does anyone have comments or questions about </w:t>
      </w:r>
      <w:r w:rsidR="00E755C4" w:rsidRPr="00D36830">
        <w:rPr>
          <w:i/>
        </w:rPr>
        <w:t>the</w:t>
      </w:r>
      <w:r w:rsidRPr="00D36830">
        <w:rPr>
          <w:i/>
        </w:rPr>
        <w:t xml:space="preserve"> integration?”)</w:t>
      </w:r>
    </w:p>
    <w:p w14:paraId="2E5D21AB" w14:textId="77777777" w:rsidR="00CE7A41" w:rsidRPr="00D36830" w:rsidRDefault="00CE7A41" w:rsidP="00670842">
      <w:pPr>
        <w:spacing w:after="0" w:line="240" w:lineRule="auto"/>
        <w:jc w:val="both"/>
        <w:rPr>
          <w:rFonts w:cstheme="minorHAnsi"/>
        </w:rPr>
      </w:pPr>
    </w:p>
    <w:p w14:paraId="45E161FB" w14:textId="77777777" w:rsidR="00CE7A41" w:rsidRPr="00D36830" w:rsidRDefault="00CE7A41" w:rsidP="00670842">
      <w:pPr>
        <w:spacing w:after="0" w:line="240" w:lineRule="auto"/>
        <w:jc w:val="both"/>
        <w:rPr>
          <w:rFonts w:cstheme="minorHAnsi"/>
          <w:b/>
        </w:rPr>
      </w:pPr>
      <w:r w:rsidRPr="00D36830">
        <w:rPr>
          <w:rFonts w:cstheme="minorHAnsi"/>
          <w:b/>
        </w:rPr>
        <w:t>1:28</w:t>
      </w:r>
      <w:r w:rsidRPr="00D36830">
        <w:rPr>
          <w:rFonts w:cstheme="minorHAnsi"/>
          <w:b/>
        </w:rPr>
        <w:tab/>
        <w:t>ENDING PRAYER</w:t>
      </w:r>
    </w:p>
    <w:p w14:paraId="7278B13F" w14:textId="77777777" w:rsidR="00CE7A41" w:rsidRPr="00D36830" w:rsidRDefault="00CE7A41" w:rsidP="00670842">
      <w:pPr>
        <w:spacing w:after="0" w:line="240" w:lineRule="auto"/>
        <w:jc w:val="both"/>
        <w:rPr>
          <w:rFonts w:cstheme="minorHAnsi"/>
          <w:b/>
        </w:rPr>
      </w:pPr>
    </w:p>
    <w:p w14:paraId="1B34C0A4" w14:textId="77777777" w:rsidR="00212DF0" w:rsidRPr="00D36830" w:rsidRDefault="00212DF0" w:rsidP="00670842">
      <w:pPr>
        <w:spacing w:after="0" w:line="240" w:lineRule="auto"/>
        <w:jc w:val="both"/>
        <w:rPr>
          <w:rFonts w:cstheme="minorHAnsi"/>
        </w:rPr>
      </w:pPr>
      <w:r w:rsidRPr="00D36830">
        <w:rPr>
          <w:rFonts w:cstheme="minorHAnsi"/>
        </w:rPr>
        <w:t>Dear Father and Creator,</w:t>
      </w:r>
    </w:p>
    <w:p w14:paraId="51CF05B4" w14:textId="77777777" w:rsidR="00212DF0" w:rsidRPr="00D36830" w:rsidRDefault="00212DF0" w:rsidP="00670842">
      <w:pPr>
        <w:spacing w:after="0" w:line="240" w:lineRule="auto"/>
        <w:jc w:val="both"/>
        <w:rPr>
          <w:rFonts w:cstheme="minorHAnsi"/>
        </w:rPr>
      </w:pPr>
      <w:r w:rsidRPr="00D36830">
        <w:rPr>
          <w:rFonts w:cstheme="minorHAnsi"/>
        </w:rPr>
        <w:t xml:space="preserve">Thank You for this time together of healing and training. Hold us in the power of this new direction as You guide us to our </w:t>
      </w:r>
      <w:r w:rsidR="00C83C37" w:rsidRPr="00D36830">
        <w:rPr>
          <w:rFonts w:cstheme="minorHAnsi"/>
        </w:rPr>
        <w:t xml:space="preserve">real </w:t>
      </w:r>
      <w:r w:rsidRPr="00D36830">
        <w:rPr>
          <w:rFonts w:cstheme="minorHAnsi"/>
        </w:rPr>
        <w:t xml:space="preserve">glory and to truth. Reveal the real evidence </w:t>
      </w:r>
      <w:r w:rsidR="00C83C37" w:rsidRPr="00D36830">
        <w:rPr>
          <w:rFonts w:cstheme="minorHAnsi"/>
        </w:rPr>
        <w:t xml:space="preserve">of who we are </w:t>
      </w:r>
      <w:r w:rsidRPr="00D36830">
        <w:rPr>
          <w:rFonts w:cstheme="minorHAnsi"/>
        </w:rPr>
        <w:t xml:space="preserve">as You lead us to the next step in our healing this week. Encourage us to co-labor with You to reorient our own lives </w:t>
      </w:r>
      <w:r w:rsidR="00205EBA" w:rsidRPr="00D36830">
        <w:rPr>
          <w:rFonts w:cstheme="minorHAnsi"/>
        </w:rPr>
        <w:t xml:space="preserve">for </w:t>
      </w:r>
      <w:r w:rsidRPr="00D36830">
        <w:rPr>
          <w:rFonts w:cstheme="minorHAnsi"/>
        </w:rPr>
        <w:t>a more effective flow and to flourish in our connection with our True Self and design, with our community and the rest of Creation, and with You, for the glory and honor of our Lord Jesus. Amen.</w:t>
      </w:r>
    </w:p>
    <w:p w14:paraId="0E1AB817" w14:textId="77777777" w:rsidR="00CE7A41" w:rsidRPr="00D36830" w:rsidRDefault="00CE7A41" w:rsidP="00670842">
      <w:pPr>
        <w:spacing w:after="0" w:line="240" w:lineRule="auto"/>
        <w:jc w:val="both"/>
        <w:rPr>
          <w:rFonts w:cstheme="minorHAnsi"/>
        </w:rPr>
      </w:pPr>
    </w:p>
    <w:p w14:paraId="3214FAD6" w14:textId="77777777" w:rsidR="00CE7A41" w:rsidRPr="00D36830" w:rsidRDefault="00CE7A41" w:rsidP="00670842">
      <w:pPr>
        <w:spacing w:after="0" w:line="240" w:lineRule="auto"/>
        <w:jc w:val="both"/>
        <w:rPr>
          <w:rFonts w:cstheme="minorHAnsi"/>
        </w:rPr>
      </w:pPr>
      <w:r w:rsidRPr="00D36830">
        <w:rPr>
          <w:rFonts w:cstheme="minorHAnsi"/>
        </w:rPr>
        <w:t>Take a deep breath.</w:t>
      </w:r>
    </w:p>
    <w:p w14:paraId="69E7AB39" w14:textId="77777777" w:rsidR="00265E84" w:rsidRPr="00D36830" w:rsidRDefault="00265E84" w:rsidP="00265E84">
      <w:pPr>
        <w:spacing w:after="0" w:line="240" w:lineRule="auto"/>
        <w:jc w:val="both"/>
        <w:rPr>
          <w:i/>
        </w:rPr>
      </w:pPr>
      <w:r w:rsidRPr="00D36830">
        <w:rPr>
          <w:i/>
        </w:rPr>
        <w:t>(If time permits, ask, “Does anyone have comments or questions about this meeting?”)</w:t>
      </w:r>
    </w:p>
    <w:p w14:paraId="77A08E7C" w14:textId="77777777" w:rsidR="00CE7A41" w:rsidRPr="00D36830" w:rsidRDefault="00CE7A41" w:rsidP="00670842">
      <w:pPr>
        <w:spacing w:after="0" w:line="240" w:lineRule="auto"/>
        <w:jc w:val="both"/>
        <w:rPr>
          <w:rFonts w:cstheme="minorHAnsi"/>
        </w:rPr>
      </w:pPr>
    </w:p>
    <w:p w14:paraId="658710A6" w14:textId="77777777" w:rsidR="00364554" w:rsidRPr="00670842" w:rsidRDefault="00364554" w:rsidP="00670842">
      <w:pPr>
        <w:spacing w:after="0" w:line="240" w:lineRule="auto"/>
        <w:jc w:val="both"/>
        <w:rPr>
          <w:rFonts w:cstheme="minorHAnsi"/>
          <w:b/>
        </w:rPr>
      </w:pPr>
      <w:r w:rsidRPr="00D36830">
        <w:rPr>
          <w:rFonts w:cstheme="minorHAnsi"/>
          <w:b/>
        </w:rPr>
        <w:t>1:2</w:t>
      </w:r>
      <w:r w:rsidR="005035AD" w:rsidRPr="00D36830">
        <w:rPr>
          <w:rFonts w:cstheme="minorHAnsi"/>
          <w:b/>
        </w:rPr>
        <w:t>9</w:t>
      </w:r>
      <w:r w:rsidRPr="00D36830">
        <w:rPr>
          <w:rFonts w:cstheme="minorHAnsi"/>
          <w:b/>
        </w:rPr>
        <w:tab/>
        <w:t>ANNOUNCEMENTS</w:t>
      </w:r>
    </w:p>
    <w:p w14:paraId="099695D6" w14:textId="77777777" w:rsidR="00285B9A" w:rsidRPr="00670842" w:rsidRDefault="00285B9A" w:rsidP="00670842">
      <w:pPr>
        <w:spacing w:after="0" w:line="240" w:lineRule="auto"/>
        <w:jc w:val="both"/>
        <w:rPr>
          <w:rFonts w:cstheme="minorHAnsi"/>
        </w:rPr>
      </w:pPr>
    </w:p>
    <w:sectPr w:rsidR="00285B9A" w:rsidRPr="00670842" w:rsidSect="004611E0">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5415F" w14:textId="77777777" w:rsidR="0054166F" w:rsidRDefault="0054166F" w:rsidP="00285B9A">
      <w:pPr>
        <w:spacing w:after="0" w:line="240" w:lineRule="auto"/>
      </w:pPr>
      <w:r>
        <w:separator/>
      </w:r>
    </w:p>
  </w:endnote>
  <w:endnote w:type="continuationSeparator" w:id="0">
    <w:p w14:paraId="76D5DD20" w14:textId="77777777" w:rsidR="0054166F" w:rsidRDefault="0054166F" w:rsidP="00285B9A">
      <w:pPr>
        <w:spacing w:after="0" w:line="240" w:lineRule="auto"/>
      </w:pPr>
      <w:r>
        <w:continuationSeparator/>
      </w:r>
    </w:p>
  </w:endnote>
  <w:endnote w:id="1">
    <w:p w14:paraId="238D4480" w14:textId="77777777" w:rsidR="00E016DC" w:rsidRPr="001E0EC1" w:rsidRDefault="00E016DC" w:rsidP="00E84EEC">
      <w:pPr>
        <w:pStyle w:val="EndnoteText"/>
      </w:pPr>
      <w:r w:rsidRPr="00472A33">
        <w:rPr>
          <w:rStyle w:val="EndnoteReference"/>
        </w:rPr>
        <w:endnoteRef/>
      </w:r>
      <w:hyperlink r:id="rId1" w:history="1">
        <w:r w:rsidR="003B4B4E">
          <w:rPr>
            <w:rStyle w:val="Hyperlink"/>
          </w:rPr>
          <w:t>www.livingmindfully.org</w:t>
        </w:r>
      </w:hyperlink>
      <w:r w:rsidRPr="009269BC">
        <w:t xml:space="preserve">. </w:t>
      </w:r>
      <w:r>
        <w:t>A</w:t>
      </w:r>
      <w:r w:rsidRPr="009269BC">
        <w:t>dapted for Karis Fellowships by Nancy Diven.</w:t>
      </w:r>
    </w:p>
  </w:endnote>
  <w:endnote w:id="2">
    <w:p w14:paraId="7D89B8BD" w14:textId="3E9DD3E7" w:rsidR="00670842" w:rsidRPr="00F16164" w:rsidRDefault="00670842" w:rsidP="00E84EEC">
      <w:pPr>
        <w:pStyle w:val="EndnoteText"/>
        <w:rPr>
          <w:rStyle w:val="Hyperlink"/>
        </w:rPr>
      </w:pPr>
      <w:r>
        <w:rPr>
          <w:rStyle w:val="EndnoteReference"/>
        </w:rPr>
        <w:endnoteRef/>
      </w:r>
      <w:r>
        <w:t xml:space="preserve"> </w:t>
      </w:r>
      <w:r w:rsidRPr="006F4757">
        <w:rPr>
          <w:i/>
        </w:rPr>
        <w:t>When I Survey the Wondrous Cross</w:t>
      </w:r>
      <w:r w:rsidRPr="006F4757">
        <w:t xml:space="preserve"> by Is</w:t>
      </w:r>
      <w:r w:rsidRPr="00D36830">
        <w:t>aac Watts (1674</w:t>
      </w:r>
      <w:r w:rsidR="003B4B4E" w:rsidRPr="00D36830">
        <w:t>–</w:t>
      </w:r>
      <w:r w:rsidRPr="00D36830">
        <w:t xml:space="preserve">1748), </w:t>
      </w:r>
      <w:hyperlink r:id="rId2" w:history="1">
        <w:r w:rsidR="00056348" w:rsidRPr="00D36830">
          <w:rPr>
            <w:rStyle w:val="Hyperlink"/>
          </w:rPr>
          <w:t>www.youtube.com/watch?v=U-hz6L6LAug</w:t>
        </w:r>
      </w:hyperlink>
      <w:r w:rsidR="00D36830" w:rsidRPr="007E43DD">
        <w:rPr>
          <w:rStyle w:val="Hyperlink"/>
          <w:color w:val="auto"/>
          <w:u w:val="none"/>
        </w:rPr>
        <w:t>.</w:t>
      </w:r>
    </w:p>
  </w:endnote>
  <w:endnote w:id="3">
    <w:p w14:paraId="42B5C97F" w14:textId="69806B3C" w:rsidR="007E43DD" w:rsidRDefault="007E43DD">
      <w:pPr>
        <w:pStyle w:val="EndnoteText"/>
      </w:pPr>
      <w:r>
        <w:rPr>
          <w:rStyle w:val="EndnoteReference"/>
        </w:rPr>
        <w:endnoteRef/>
      </w:r>
      <w:r>
        <w:t xml:space="preserve"> </w:t>
      </w:r>
      <w:r w:rsidRPr="00E87140">
        <w:t xml:space="preserve">Karen Horney, </w:t>
      </w:r>
      <w:r w:rsidRPr="00E87140">
        <w:rPr>
          <w:i/>
        </w:rPr>
        <w:t>Neurosis and Human Growth</w:t>
      </w:r>
      <w:r w:rsidRPr="00E87140">
        <w:t xml:space="preserve"> (W. W. Norton &amp; Company, 1991), chapter 3</w:t>
      </w:r>
      <w:r>
        <w:t>.</w:t>
      </w:r>
    </w:p>
  </w:endnote>
  <w:endnote w:id="4">
    <w:p w14:paraId="572B9F6D" w14:textId="77777777" w:rsidR="006F4757" w:rsidRPr="006F4757" w:rsidRDefault="006F4757" w:rsidP="006F4757">
      <w:pPr>
        <w:pStyle w:val="EndnoteText"/>
      </w:pPr>
      <w:r w:rsidRPr="006F4757">
        <w:rPr>
          <w:rStyle w:val="EndnoteReference"/>
        </w:rPr>
        <w:endnoteRef/>
      </w:r>
      <w:r w:rsidRPr="006F4757">
        <w:t xml:space="preserve"> James 1:4.</w:t>
      </w:r>
    </w:p>
  </w:endnote>
  <w:endnote w:id="5">
    <w:p w14:paraId="21BACD95" w14:textId="77777777" w:rsidR="00BC193B" w:rsidRPr="006F4757" w:rsidRDefault="00BC193B" w:rsidP="00E84EEC">
      <w:pPr>
        <w:pStyle w:val="EndnoteText"/>
        <w:rPr>
          <w:lang w:val="en-GB"/>
        </w:rPr>
      </w:pPr>
      <w:r w:rsidRPr="006F4757">
        <w:rPr>
          <w:rStyle w:val="EndnoteReference"/>
        </w:rPr>
        <w:endnoteRef/>
      </w:r>
      <w:r w:rsidRPr="006F4757">
        <w:t xml:space="preserve"> </w:t>
      </w:r>
      <w:r w:rsidRPr="006F4757">
        <w:rPr>
          <w:lang w:val="en-GB"/>
        </w:rPr>
        <w:t>Luke 6:40.</w:t>
      </w:r>
    </w:p>
  </w:endnote>
  <w:endnote w:id="6">
    <w:p w14:paraId="166D9750" w14:textId="77777777" w:rsidR="00931CE3" w:rsidRPr="006F4757" w:rsidRDefault="00931CE3" w:rsidP="00931CE3">
      <w:pPr>
        <w:pStyle w:val="EndnoteText"/>
        <w:rPr>
          <w:lang w:val="en-GB"/>
        </w:rPr>
      </w:pPr>
      <w:r w:rsidRPr="006F4757">
        <w:rPr>
          <w:rStyle w:val="EndnoteReference"/>
        </w:rPr>
        <w:endnoteRef/>
      </w:r>
      <w:r w:rsidRPr="006F4757">
        <w:t xml:space="preserve"> </w:t>
      </w:r>
      <w:hyperlink r:id="rId3" w:history="1">
        <w:r w:rsidRPr="006F4757">
          <w:rPr>
            <w:rStyle w:val="Hyperlink"/>
          </w:rPr>
          <w:t>www.quotesigma.com/45-famous-quotes-helen-keller</w:t>
        </w:r>
      </w:hyperlink>
      <w:r w:rsidRPr="006F4757">
        <w:rPr>
          <w:rStyle w:val="Hyperlink"/>
          <w:color w:val="auto"/>
          <w:u w:val="none"/>
        </w:rPr>
        <w:t>.</w:t>
      </w:r>
    </w:p>
  </w:endnote>
  <w:endnote w:id="7">
    <w:p w14:paraId="055284CC" w14:textId="77777777" w:rsidR="00931CE3" w:rsidRPr="006F4757" w:rsidRDefault="00931CE3" w:rsidP="00931CE3">
      <w:pPr>
        <w:pStyle w:val="EndnoteText"/>
        <w:rPr>
          <w:lang w:val="en-GB"/>
        </w:rPr>
      </w:pPr>
      <w:r w:rsidRPr="006F4757">
        <w:rPr>
          <w:rStyle w:val="EndnoteReference"/>
        </w:rPr>
        <w:endnoteRef/>
      </w:r>
      <w:r w:rsidRPr="006F4757">
        <w:t xml:space="preserve"> Frost, Robert. North of Boston: </w:t>
      </w:r>
      <w:r w:rsidRPr="006F4757">
        <w:rPr>
          <w:i/>
        </w:rPr>
        <w:t>A Servant to Servants</w:t>
      </w:r>
      <w:r w:rsidRPr="006F4757">
        <w:t xml:space="preserve">. (New York: Henry Holt and Company, 1915), lines 56 and 58. Available online at </w:t>
      </w:r>
      <w:hyperlink r:id="rId4" w:history="1">
        <w:r w:rsidRPr="006F4757">
          <w:rPr>
            <w:rStyle w:val="Hyperlink"/>
          </w:rPr>
          <w:t>www.bartleby.com/118/9.html</w:t>
        </w:r>
      </w:hyperlink>
      <w:r w:rsidRPr="006F4757">
        <w:t>.</w:t>
      </w:r>
    </w:p>
  </w:endnote>
  <w:endnote w:id="8">
    <w:p w14:paraId="7EB51396" w14:textId="1E54C873" w:rsidR="006F4757" w:rsidRPr="006F4757" w:rsidRDefault="006F4757" w:rsidP="006F4757">
      <w:pPr>
        <w:pStyle w:val="EndnoteText"/>
      </w:pPr>
      <w:r w:rsidRPr="006F4757">
        <w:rPr>
          <w:rStyle w:val="EndnoteReference"/>
        </w:rPr>
        <w:endnoteRef/>
      </w:r>
      <w:r w:rsidRPr="006F4757">
        <w:t xml:space="preserve"> </w:t>
      </w:r>
      <w:r w:rsidR="00022B29" w:rsidRPr="00E87140">
        <w:t>Psalm 23:4</w:t>
      </w:r>
      <w:r w:rsidR="00022B29">
        <w:t>–</w:t>
      </w:r>
      <w:r w:rsidR="00022B29" w:rsidRPr="00E87140">
        <w:t>5</w:t>
      </w:r>
      <w:r w:rsidRPr="006F4757">
        <w:t>.</w:t>
      </w:r>
    </w:p>
  </w:endnote>
  <w:endnote w:id="9">
    <w:p w14:paraId="49BD4A72" w14:textId="77777777" w:rsidR="009B3122" w:rsidRPr="0059476F" w:rsidRDefault="009B3122" w:rsidP="00E84EEC">
      <w:pPr>
        <w:pStyle w:val="EndnoteText"/>
      </w:pPr>
      <w:r w:rsidRPr="006F4757">
        <w:rPr>
          <w:rStyle w:val="EndnoteReference"/>
        </w:rPr>
        <w:endnoteRef/>
      </w:r>
      <w:r w:rsidRPr="006F4757">
        <w:t xml:space="preserve"> Tolstoy, Leo. </w:t>
      </w:r>
      <w:r w:rsidRPr="006F4757">
        <w:rPr>
          <w:i/>
        </w:rPr>
        <w:t>Letters</w:t>
      </w:r>
      <w:r w:rsidRPr="00374D4C">
        <w:rPr>
          <w:i/>
        </w:rPr>
        <w:t xml:space="preserve"> to Friends on the Personal Christian Life</w:t>
      </w:r>
      <w:r w:rsidRPr="00374D4C">
        <w:t xml:space="preserve">. (Christchurch, Hants: The Free Age Press, 1900), 71, </w:t>
      </w:r>
      <w:hyperlink r:id="rId5" w:history="1">
        <w:r w:rsidR="003B4B4E">
          <w:rPr>
            <w:rStyle w:val="Hyperlink"/>
          </w:rPr>
          <w:t>www.azquotes.com/author/14706-Leo_Tolstoy</w:t>
        </w:r>
      </w:hyperlink>
      <w:r w:rsidRPr="00374D4C">
        <w:t>.</w:t>
      </w:r>
    </w:p>
  </w:endnote>
  <w:endnote w:id="10">
    <w:p w14:paraId="7DDDC410" w14:textId="77777777" w:rsidR="006200F8" w:rsidRPr="00756169" w:rsidRDefault="006200F8" w:rsidP="00E84EEC">
      <w:pPr>
        <w:pStyle w:val="EndnoteText"/>
        <w:rPr>
          <w:lang w:val="en-GB"/>
        </w:rPr>
      </w:pPr>
      <w:r>
        <w:rPr>
          <w:rStyle w:val="EndnoteReference"/>
        </w:rPr>
        <w:endnoteRef/>
      </w:r>
      <w:r w:rsidRPr="00A11F50">
        <w:t xml:space="preserve"> </w:t>
      </w:r>
      <w:hyperlink r:id="rId6" w:history="1">
        <w:r w:rsidR="003B4B4E">
          <w:rPr>
            <w:rStyle w:val="Hyperlink"/>
          </w:rPr>
          <w:t>www.camillecaldwell.com/WelcomePrayer.html</w:t>
        </w:r>
      </w:hyperlink>
      <w:r w:rsidRPr="00BA56E9">
        <w:rPr>
          <w:rStyle w:val="Hyperlink"/>
          <w:color w:val="auto"/>
          <w:u w:val="none"/>
        </w:rPr>
        <w:t>. A</w:t>
      </w:r>
      <w:r w:rsidRPr="00BA56E9">
        <w:t>dapted</w:t>
      </w:r>
      <w:r>
        <w:t xml:space="preserve">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36B5" w14:textId="38AD2A3B" w:rsidR="00D75919" w:rsidRDefault="00D75919">
    <w:pPr>
      <w:pStyle w:val="Footer"/>
    </w:pPr>
    <w:r>
      <w:t>karisfellowships.com</w:t>
    </w:r>
    <w:r>
      <w:tab/>
      <w:t>KF17-E</w:t>
    </w:r>
    <w:r>
      <w:tab/>
    </w:r>
    <w:r>
      <w:rPr>
        <w:rFonts w:cstheme="minorHAnsi"/>
      </w:rPr>
      <w:t>©</w:t>
    </w:r>
    <w:r>
      <w:t>20</w:t>
    </w:r>
    <w:r w:rsidR="00353B7F">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33FE" w14:textId="58968640" w:rsidR="00D75919" w:rsidRDefault="00D75919">
    <w:pPr>
      <w:pStyle w:val="Footer"/>
    </w:pPr>
    <w:r>
      <w:t>karisfellowships.com</w:t>
    </w:r>
    <w:r>
      <w:tab/>
      <w:t>KF17-E</w:t>
    </w:r>
    <w:r>
      <w:tab/>
    </w:r>
    <w:r>
      <w:rPr>
        <w:rFonts w:cstheme="minorHAnsi"/>
      </w:rPr>
      <w:t>©</w:t>
    </w:r>
    <w:r>
      <w:t>20</w:t>
    </w:r>
    <w:r w:rsidR="00353B7F">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9AC95" w14:textId="77777777" w:rsidR="0054166F" w:rsidRDefault="0054166F" w:rsidP="00285B9A">
      <w:pPr>
        <w:spacing w:after="0" w:line="240" w:lineRule="auto"/>
      </w:pPr>
      <w:r>
        <w:separator/>
      </w:r>
    </w:p>
  </w:footnote>
  <w:footnote w:type="continuationSeparator" w:id="0">
    <w:p w14:paraId="0D0E5572" w14:textId="77777777" w:rsidR="0054166F" w:rsidRDefault="0054166F"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24685DF8" w14:textId="77777777" w:rsidR="00D75919" w:rsidRDefault="00D75919">
        <w:pPr>
          <w:pStyle w:val="Header"/>
          <w:jc w:val="right"/>
        </w:pPr>
        <w:r>
          <w:fldChar w:fldCharType="begin"/>
        </w:r>
        <w:r>
          <w:instrText xml:space="preserve"> PAGE   \* MERGEFORMAT </w:instrText>
        </w:r>
        <w:r>
          <w:fldChar w:fldCharType="separate"/>
        </w:r>
        <w:r w:rsidR="003E1BB2">
          <w:rPr>
            <w:noProof/>
          </w:rPr>
          <w:t>8</w:t>
        </w:r>
        <w:r>
          <w:rPr>
            <w:noProof/>
          </w:rPr>
          <w:fldChar w:fldCharType="end"/>
        </w:r>
      </w:p>
    </w:sdtContent>
  </w:sdt>
  <w:p w14:paraId="52E9BD0C" w14:textId="77777777" w:rsidR="00D75919" w:rsidRDefault="00D759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A0F00"/>
    <w:multiLevelType w:val="hybridMultilevel"/>
    <w:tmpl w:val="2F4E1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C06B68"/>
    <w:multiLevelType w:val="hybridMultilevel"/>
    <w:tmpl w:val="7A64CCBC"/>
    <w:lvl w:ilvl="0" w:tplc="E87C5A9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EFD6541"/>
    <w:multiLevelType w:val="hybridMultilevel"/>
    <w:tmpl w:val="633ECCF6"/>
    <w:lvl w:ilvl="0" w:tplc="12CC5922">
      <w:start w:val="1"/>
      <w:numFmt w:val="decimal"/>
      <w:lvlText w:val="%1."/>
      <w:lvlJc w:val="left"/>
      <w:pPr>
        <w:ind w:left="360" w:hanging="360"/>
      </w:pPr>
      <w:rPr>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70C63D65"/>
    <w:multiLevelType w:val="hybridMultilevel"/>
    <w:tmpl w:val="274E3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7673005">
    <w:abstractNumId w:val="2"/>
  </w:num>
  <w:num w:numId="2" w16cid:durableId="130027323">
    <w:abstractNumId w:val="1"/>
  </w:num>
  <w:num w:numId="3" w16cid:durableId="1696611810">
    <w:abstractNumId w:val="3"/>
  </w:num>
  <w:num w:numId="4" w16cid:durableId="462970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15ACB"/>
    <w:rsid w:val="00017731"/>
    <w:rsid w:val="00020114"/>
    <w:rsid w:val="000208DF"/>
    <w:rsid w:val="0002105D"/>
    <w:rsid w:val="00022B29"/>
    <w:rsid w:val="000256C9"/>
    <w:rsid w:val="00050B32"/>
    <w:rsid w:val="00053AB8"/>
    <w:rsid w:val="00056348"/>
    <w:rsid w:val="00062DCB"/>
    <w:rsid w:val="0006451D"/>
    <w:rsid w:val="000700A9"/>
    <w:rsid w:val="00073770"/>
    <w:rsid w:val="00075FED"/>
    <w:rsid w:val="00077139"/>
    <w:rsid w:val="00077C23"/>
    <w:rsid w:val="00077F26"/>
    <w:rsid w:val="000837C3"/>
    <w:rsid w:val="0008482F"/>
    <w:rsid w:val="000952EB"/>
    <w:rsid w:val="0009611F"/>
    <w:rsid w:val="000B01B6"/>
    <w:rsid w:val="000B1A4B"/>
    <w:rsid w:val="000B4A8B"/>
    <w:rsid w:val="000C3B1B"/>
    <w:rsid w:val="000C45A3"/>
    <w:rsid w:val="000C7853"/>
    <w:rsid w:val="000E48F6"/>
    <w:rsid w:val="000F3405"/>
    <w:rsid w:val="0010068F"/>
    <w:rsid w:val="00102B0A"/>
    <w:rsid w:val="001050D4"/>
    <w:rsid w:val="00106787"/>
    <w:rsid w:val="00110A3C"/>
    <w:rsid w:val="0012050C"/>
    <w:rsid w:val="001217D7"/>
    <w:rsid w:val="00127E1C"/>
    <w:rsid w:val="001317ED"/>
    <w:rsid w:val="00132AAB"/>
    <w:rsid w:val="00143671"/>
    <w:rsid w:val="00147D61"/>
    <w:rsid w:val="00154928"/>
    <w:rsid w:val="00155EC9"/>
    <w:rsid w:val="0015612B"/>
    <w:rsid w:val="00164F54"/>
    <w:rsid w:val="001660EA"/>
    <w:rsid w:val="001761DE"/>
    <w:rsid w:val="00186A51"/>
    <w:rsid w:val="001A0B26"/>
    <w:rsid w:val="001A264A"/>
    <w:rsid w:val="001A4B48"/>
    <w:rsid w:val="001B0FDA"/>
    <w:rsid w:val="001B2721"/>
    <w:rsid w:val="001B39D8"/>
    <w:rsid w:val="001B41F8"/>
    <w:rsid w:val="001C2AE7"/>
    <w:rsid w:val="001C765A"/>
    <w:rsid w:val="001D1DB5"/>
    <w:rsid w:val="001D2C4E"/>
    <w:rsid w:val="001D56A8"/>
    <w:rsid w:val="001E42BF"/>
    <w:rsid w:val="001E4B33"/>
    <w:rsid w:val="001E5500"/>
    <w:rsid w:val="001F5B12"/>
    <w:rsid w:val="00201655"/>
    <w:rsid w:val="00203605"/>
    <w:rsid w:val="00203E42"/>
    <w:rsid w:val="00205EBA"/>
    <w:rsid w:val="00207FB4"/>
    <w:rsid w:val="00212DF0"/>
    <w:rsid w:val="00213D64"/>
    <w:rsid w:val="00216A4E"/>
    <w:rsid w:val="00221E7E"/>
    <w:rsid w:val="00222F52"/>
    <w:rsid w:val="002328CE"/>
    <w:rsid w:val="0023340B"/>
    <w:rsid w:val="0024706D"/>
    <w:rsid w:val="00253679"/>
    <w:rsid w:val="002578A8"/>
    <w:rsid w:val="002601FD"/>
    <w:rsid w:val="00265E84"/>
    <w:rsid w:val="002743B5"/>
    <w:rsid w:val="00275C8A"/>
    <w:rsid w:val="00276DAE"/>
    <w:rsid w:val="002774E6"/>
    <w:rsid w:val="002816E2"/>
    <w:rsid w:val="00285B9A"/>
    <w:rsid w:val="00287EB0"/>
    <w:rsid w:val="002913BD"/>
    <w:rsid w:val="002A0A47"/>
    <w:rsid w:val="002A38FD"/>
    <w:rsid w:val="002A4A30"/>
    <w:rsid w:val="002A7421"/>
    <w:rsid w:val="002A7912"/>
    <w:rsid w:val="002C2742"/>
    <w:rsid w:val="002D38F5"/>
    <w:rsid w:val="002D3DD1"/>
    <w:rsid w:val="002D7E29"/>
    <w:rsid w:val="002E0160"/>
    <w:rsid w:val="002E3D20"/>
    <w:rsid w:val="002E6AA9"/>
    <w:rsid w:val="00302030"/>
    <w:rsid w:val="003026DE"/>
    <w:rsid w:val="003034C1"/>
    <w:rsid w:val="00313119"/>
    <w:rsid w:val="00317E27"/>
    <w:rsid w:val="003219DB"/>
    <w:rsid w:val="00321BDB"/>
    <w:rsid w:val="003315D3"/>
    <w:rsid w:val="0034044C"/>
    <w:rsid w:val="00353B7F"/>
    <w:rsid w:val="00353DE6"/>
    <w:rsid w:val="00356175"/>
    <w:rsid w:val="003629AC"/>
    <w:rsid w:val="00364554"/>
    <w:rsid w:val="00364E0E"/>
    <w:rsid w:val="00367574"/>
    <w:rsid w:val="00385362"/>
    <w:rsid w:val="00397AD5"/>
    <w:rsid w:val="00397B8A"/>
    <w:rsid w:val="003A39F6"/>
    <w:rsid w:val="003A3E9C"/>
    <w:rsid w:val="003A5874"/>
    <w:rsid w:val="003A625B"/>
    <w:rsid w:val="003B3CA6"/>
    <w:rsid w:val="003B47D4"/>
    <w:rsid w:val="003B4B4E"/>
    <w:rsid w:val="003B6A34"/>
    <w:rsid w:val="003D6281"/>
    <w:rsid w:val="003E1BB2"/>
    <w:rsid w:val="003E274D"/>
    <w:rsid w:val="003E5FDE"/>
    <w:rsid w:val="003F677E"/>
    <w:rsid w:val="00400101"/>
    <w:rsid w:val="00401A3D"/>
    <w:rsid w:val="00423022"/>
    <w:rsid w:val="004333AC"/>
    <w:rsid w:val="00440693"/>
    <w:rsid w:val="0044353A"/>
    <w:rsid w:val="00450802"/>
    <w:rsid w:val="00453844"/>
    <w:rsid w:val="004611E0"/>
    <w:rsid w:val="00463BAA"/>
    <w:rsid w:val="00471EF0"/>
    <w:rsid w:val="00475CF1"/>
    <w:rsid w:val="00476AD2"/>
    <w:rsid w:val="004807C5"/>
    <w:rsid w:val="00480A98"/>
    <w:rsid w:val="004813B0"/>
    <w:rsid w:val="00484C54"/>
    <w:rsid w:val="00485D3F"/>
    <w:rsid w:val="00491848"/>
    <w:rsid w:val="0049603F"/>
    <w:rsid w:val="004A02C3"/>
    <w:rsid w:val="004A3777"/>
    <w:rsid w:val="004A797F"/>
    <w:rsid w:val="004B29C7"/>
    <w:rsid w:val="004B706D"/>
    <w:rsid w:val="004C7366"/>
    <w:rsid w:val="004D0BED"/>
    <w:rsid w:val="004D3007"/>
    <w:rsid w:val="004D494E"/>
    <w:rsid w:val="004D5712"/>
    <w:rsid w:val="004F67D6"/>
    <w:rsid w:val="004F67FD"/>
    <w:rsid w:val="005035AD"/>
    <w:rsid w:val="0050620A"/>
    <w:rsid w:val="00506433"/>
    <w:rsid w:val="00514522"/>
    <w:rsid w:val="00516226"/>
    <w:rsid w:val="0052267B"/>
    <w:rsid w:val="00527705"/>
    <w:rsid w:val="00530153"/>
    <w:rsid w:val="00537364"/>
    <w:rsid w:val="0054166F"/>
    <w:rsid w:val="00550020"/>
    <w:rsid w:val="00550812"/>
    <w:rsid w:val="005515FC"/>
    <w:rsid w:val="00552386"/>
    <w:rsid w:val="00553C1C"/>
    <w:rsid w:val="005548B7"/>
    <w:rsid w:val="0055578D"/>
    <w:rsid w:val="00555D4F"/>
    <w:rsid w:val="00555E5C"/>
    <w:rsid w:val="00557EAA"/>
    <w:rsid w:val="005668FF"/>
    <w:rsid w:val="00592206"/>
    <w:rsid w:val="005A4B38"/>
    <w:rsid w:val="005B0D0F"/>
    <w:rsid w:val="005B1A7B"/>
    <w:rsid w:val="005B44AB"/>
    <w:rsid w:val="005C79FB"/>
    <w:rsid w:val="005D1F52"/>
    <w:rsid w:val="005D4149"/>
    <w:rsid w:val="005E3F26"/>
    <w:rsid w:val="005E651D"/>
    <w:rsid w:val="005F26D3"/>
    <w:rsid w:val="005F286D"/>
    <w:rsid w:val="005F2C3A"/>
    <w:rsid w:val="00603C8F"/>
    <w:rsid w:val="0061117B"/>
    <w:rsid w:val="00616094"/>
    <w:rsid w:val="00617E66"/>
    <w:rsid w:val="006200F8"/>
    <w:rsid w:val="0062073F"/>
    <w:rsid w:val="00620752"/>
    <w:rsid w:val="00620F93"/>
    <w:rsid w:val="00624493"/>
    <w:rsid w:val="00624BF5"/>
    <w:rsid w:val="00625694"/>
    <w:rsid w:val="00636560"/>
    <w:rsid w:val="00637281"/>
    <w:rsid w:val="0064524C"/>
    <w:rsid w:val="0064785D"/>
    <w:rsid w:val="006558F9"/>
    <w:rsid w:val="00656853"/>
    <w:rsid w:val="006578ED"/>
    <w:rsid w:val="006628C0"/>
    <w:rsid w:val="00665CB1"/>
    <w:rsid w:val="00670842"/>
    <w:rsid w:val="00676B14"/>
    <w:rsid w:val="00677A8D"/>
    <w:rsid w:val="00680E68"/>
    <w:rsid w:val="00693280"/>
    <w:rsid w:val="006A0175"/>
    <w:rsid w:val="006A0381"/>
    <w:rsid w:val="006A1CB9"/>
    <w:rsid w:val="006A4605"/>
    <w:rsid w:val="006B3A43"/>
    <w:rsid w:val="006C1896"/>
    <w:rsid w:val="006C55F5"/>
    <w:rsid w:val="006C6493"/>
    <w:rsid w:val="006C6D70"/>
    <w:rsid w:val="006D32C0"/>
    <w:rsid w:val="006D4861"/>
    <w:rsid w:val="006D70A9"/>
    <w:rsid w:val="006E394D"/>
    <w:rsid w:val="006F13D7"/>
    <w:rsid w:val="006F3017"/>
    <w:rsid w:val="006F4757"/>
    <w:rsid w:val="006F660C"/>
    <w:rsid w:val="00700F64"/>
    <w:rsid w:val="007045D2"/>
    <w:rsid w:val="00716A00"/>
    <w:rsid w:val="00723625"/>
    <w:rsid w:val="007346F8"/>
    <w:rsid w:val="00735D1F"/>
    <w:rsid w:val="00735FEE"/>
    <w:rsid w:val="00742710"/>
    <w:rsid w:val="007427FF"/>
    <w:rsid w:val="00743FEB"/>
    <w:rsid w:val="00744804"/>
    <w:rsid w:val="00753B8B"/>
    <w:rsid w:val="00765BD4"/>
    <w:rsid w:val="00767E0B"/>
    <w:rsid w:val="00775478"/>
    <w:rsid w:val="00777B9C"/>
    <w:rsid w:val="00780378"/>
    <w:rsid w:val="0078108D"/>
    <w:rsid w:val="00784CAF"/>
    <w:rsid w:val="007859B4"/>
    <w:rsid w:val="007945A9"/>
    <w:rsid w:val="00797B5B"/>
    <w:rsid w:val="007A5C20"/>
    <w:rsid w:val="007B0E07"/>
    <w:rsid w:val="007B3FB7"/>
    <w:rsid w:val="007B401D"/>
    <w:rsid w:val="007B6130"/>
    <w:rsid w:val="007B6C4A"/>
    <w:rsid w:val="007D1DFF"/>
    <w:rsid w:val="007D6B89"/>
    <w:rsid w:val="007D701D"/>
    <w:rsid w:val="007E1FD7"/>
    <w:rsid w:val="007E43DD"/>
    <w:rsid w:val="007F67CA"/>
    <w:rsid w:val="00801B03"/>
    <w:rsid w:val="0080776C"/>
    <w:rsid w:val="00807E56"/>
    <w:rsid w:val="008114F6"/>
    <w:rsid w:val="0081641D"/>
    <w:rsid w:val="008265F4"/>
    <w:rsid w:val="00830672"/>
    <w:rsid w:val="00832952"/>
    <w:rsid w:val="008343B8"/>
    <w:rsid w:val="00844F9C"/>
    <w:rsid w:val="0084533B"/>
    <w:rsid w:val="00845E3B"/>
    <w:rsid w:val="00854BD2"/>
    <w:rsid w:val="00855BC7"/>
    <w:rsid w:val="00857812"/>
    <w:rsid w:val="00861A12"/>
    <w:rsid w:val="00872D59"/>
    <w:rsid w:val="00875ACC"/>
    <w:rsid w:val="00877170"/>
    <w:rsid w:val="00882538"/>
    <w:rsid w:val="00887AD1"/>
    <w:rsid w:val="00893EB5"/>
    <w:rsid w:val="008A365A"/>
    <w:rsid w:val="008A4CC8"/>
    <w:rsid w:val="008A7784"/>
    <w:rsid w:val="008B1252"/>
    <w:rsid w:val="008C71D9"/>
    <w:rsid w:val="008E3431"/>
    <w:rsid w:val="008E6C1F"/>
    <w:rsid w:val="008F50A4"/>
    <w:rsid w:val="008F6053"/>
    <w:rsid w:val="008F7189"/>
    <w:rsid w:val="0090151D"/>
    <w:rsid w:val="009127F0"/>
    <w:rsid w:val="00921E25"/>
    <w:rsid w:val="009300B2"/>
    <w:rsid w:val="00931CE3"/>
    <w:rsid w:val="00945634"/>
    <w:rsid w:val="00965CE2"/>
    <w:rsid w:val="00967194"/>
    <w:rsid w:val="009748BC"/>
    <w:rsid w:val="00980077"/>
    <w:rsid w:val="009902B7"/>
    <w:rsid w:val="009925B4"/>
    <w:rsid w:val="00992F0D"/>
    <w:rsid w:val="009932A6"/>
    <w:rsid w:val="009A3F1F"/>
    <w:rsid w:val="009A5BF2"/>
    <w:rsid w:val="009B1F6D"/>
    <w:rsid w:val="009B3122"/>
    <w:rsid w:val="009B5541"/>
    <w:rsid w:val="009C6371"/>
    <w:rsid w:val="009D2A66"/>
    <w:rsid w:val="009D33E7"/>
    <w:rsid w:val="009E2CF3"/>
    <w:rsid w:val="009E5CC5"/>
    <w:rsid w:val="009F09F1"/>
    <w:rsid w:val="009F34BB"/>
    <w:rsid w:val="009F5972"/>
    <w:rsid w:val="00A0275A"/>
    <w:rsid w:val="00A11C45"/>
    <w:rsid w:val="00A24A84"/>
    <w:rsid w:val="00A2630F"/>
    <w:rsid w:val="00A3044C"/>
    <w:rsid w:val="00A30992"/>
    <w:rsid w:val="00A3489C"/>
    <w:rsid w:val="00A424A2"/>
    <w:rsid w:val="00A42DB2"/>
    <w:rsid w:val="00A44F3F"/>
    <w:rsid w:val="00A45312"/>
    <w:rsid w:val="00A50387"/>
    <w:rsid w:val="00A5111B"/>
    <w:rsid w:val="00A56214"/>
    <w:rsid w:val="00A711A6"/>
    <w:rsid w:val="00A822E9"/>
    <w:rsid w:val="00A90968"/>
    <w:rsid w:val="00A93DFE"/>
    <w:rsid w:val="00AA61EC"/>
    <w:rsid w:val="00AB3A7D"/>
    <w:rsid w:val="00AC589A"/>
    <w:rsid w:val="00AC6F3D"/>
    <w:rsid w:val="00AE5C3F"/>
    <w:rsid w:val="00AE6AE4"/>
    <w:rsid w:val="00AF286C"/>
    <w:rsid w:val="00B011DA"/>
    <w:rsid w:val="00B117DE"/>
    <w:rsid w:val="00B202D3"/>
    <w:rsid w:val="00B21AAA"/>
    <w:rsid w:val="00B27037"/>
    <w:rsid w:val="00B27724"/>
    <w:rsid w:val="00B43C70"/>
    <w:rsid w:val="00B454AE"/>
    <w:rsid w:val="00B65C91"/>
    <w:rsid w:val="00B75221"/>
    <w:rsid w:val="00B93AA0"/>
    <w:rsid w:val="00B93E5F"/>
    <w:rsid w:val="00BA56E9"/>
    <w:rsid w:val="00BB1CD5"/>
    <w:rsid w:val="00BB6A0D"/>
    <w:rsid w:val="00BC193B"/>
    <w:rsid w:val="00BC4A0B"/>
    <w:rsid w:val="00BC6A64"/>
    <w:rsid w:val="00BD0EA4"/>
    <w:rsid w:val="00BD2C23"/>
    <w:rsid w:val="00BE531B"/>
    <w:rsid w:val="00BE7DE1"/>
    <w:rsid w:val="00BF042E"/>
    <w:rsid w:val="00BF0B02"/>
    <w:rsid w:val="00BF477E"/>
    <w:rsid w:val="00BF5BC3"/>
    <w:rsid w:val="00C20610"/>
    <w:rsid w:val="00C317E8"/>
    <w:rsid w:val="00C32522"/>
    <w:rsid w:val="00C3554E"/>
    <w:rsid w:val="00C51192"/>
    <w:rsid w:val="00C56685"/>
    <w:rsid w:val="00C65FE5"/>
    <w:rsid w:val="00C70430"/>
    <w:rsid w:val="00C71526"/>
    <w:rsid w:val="00C81C64"/>
    <w:rsid w:val="00C83C37"/>
    <w:rsid w:val="00C86163"/>
    <w:rsid w:val="00C868AF"/>
    <w:rsid w:val="00CB3903"/>
    <w:rsid w:val="00CB4E7F"/>
    <w:rsid w:val="00CC3EA1"/>
    <w:rsid w:val="00CC660E"/>
    <w:rsid w:val="00CD3C67"/>
    <w:rsid w:val="00CE6F0A"/>
    <w:rsid w:val="00CE7A41"/>
    <w:rsid w:val="00CF0C14"/>
    <w:rsid w:val="00CF76B0"/>
    <w:rsid w:val="00D035FD"/>
    <w:rsid w:val="00D13F70"/>
    <w:rsid w:val="00D24EAB"/>
    <w:rsid w:val="00D27FEF"/>
    <w:rsid w:val="00D32CF5"/>
    <w:rsid w:val="00D3311F"/>
    <w:rsid w:val="00D36830"/>
    <w:rsid w:val="00D369FA"/>
    <w:rsid w:val="00D40610"/>
    <w:rsid w:val="00D458D2"/>
    <w:rsid w:val="00D60D2D"/>
    <w:rsid w:val="00D60EF1"/>
    <w:rsid w:val="00D65B33"/>
    <w:rsid w:val="00D66513"/>
    <w:rsid w:val="00D70EE9"/>
    <w:rsid w:val="00D741C5"/>
    <w:rsid w:val="00D7531C"/>
    <w:rsid w:val="00D75919"/>
    <w:rsid w:val="00D93928"/>
    <w:rsid w:val="00D94FFB"/>
    <w:rsid w:val="00D96BB2"/>
    <w:rsid w:val="00D97060"/>
    <w:rsid w:val="00DA5DA3"/>
    <w:rsid w:val="00DA71B1"/>
    <w:rsid w:val="00DB0147"/>
    <w:rsid w:val="00DB27EF"/>
    <w:rsid w:val="00DB70AB"/>
    <w:rsid w:val="00DC3F38"/>
    <w:rsid w:val="00DD1487"/>
    <w:rsid w:val="00DD6707"/>
    <w:rsid w:val="00DD681F"/>
    <w:rsid w:val="00DD73BA"/>
    <w:rsid w:val="00DF178A"/>
    <w:rsid w:val="00E0153E"/>
    <w:rsid w:val="00E016DC"/>
    <w:rsid w:val="00E020B6"/>
    <w:rsid w:val="00E20A59"/>
    <w:rsid w:val="00E2185C"/>
    <w:rsid w:val="00E2259B"/>
    <w:rsid w:val="00E27589"/>
    <w:rsid w:val="00E31E83"/>
    <w:rsid w:val="00E33DE3"/>
    <w:rsid w:val="00E413B1"/>
    <w:rsid w:val="00E41EC5"/>
    <w:rsid w:val="00E44B6A"/>
    <w:rsid w:val="00E505C9"/>
    <w:rsid w:val="00E5176F"/>
    <w:rsid w:val="00E534FB"/>
    <w:rsid w:val="00E56433"/>
    <w:rsid w:val="00E5722F"/>
    <w:rsid w:val="00E5781F"/>
    <w:rsid w:val="00E57E9D"/>
    <w:rsid w:val="00E70D44"/>
    <w:rsid w:val="00E755C4"/>
    <w:rsid w:val="00E75D5B"/>
    <w:rsid w:val="00E84EEC"/>
    <w:rsid w:val="00EA46F9"/>
    <w:rsid w:val="00EA5141"/>
    <w:rsid w:val="00EB60D2"/>
    <w:rsid w:val="00EC2549"/>
    <w:rsid w:val="00EC765D"/>
    <w:rsid w:val="00ED4A05"/>
    <w:rsid w:val="00EE03E3"/>
    <w:rsid w:val="00EE1C46"/>
    <w:rsid w:val="00EE466A"/>
    <w:rsid w:val="00EE7742"/>
    <w:rsid w:val="00EF33F2"/>
    <w:rsid w:val="00EF58FB"/>
    <w:rsid w:val="00EF5C7A"/>
    <w:rsid w:val="00F014B0"/>
    <w:rsid w:val="00F02164"/>
    <w:rsid w:val="00F035B5"/>
    <w:rsid w:val="00F05107"/>
    <w:rsid w:val="00F14C3C"/>
    <w:rsid w:val="00F16164"/>
    <w:rsid w:val="00F235C4"/>
    <w:rsid w:val="00F23D07"/>
    <w:rsid w:val="00F31877"/>
    <w:rsid w:val="00F3414F"/>
    <w:rsid w:val="00F34EBD"/>
    <w:rsid w:val="00F35147"/>
    <w:rsid w:val="00F36214"/>
    <w:rsid w:val="00F374B3"/>
    <w:rsid w:val="00F42090"/>
    <w:rsid w:val="00F4358A"/>
    <w:rsid w:val="00F52481"/>
    <w:rsid w:val="00F63612"/>
    <w:rsid w:val="00F67735"/>
    <w:rsid w:val="00F710D1"/>
    <w:rsid w:val="00F86349"/>
    <w:rsid w:val="00FA187C"/>
    <w:rsid w:val="00FA29D8"/>
    <w:rsid w:val="00FA2F12"/>
    <w:rsid w:val="00FA6406"/>
    <w:rsid w:val="00FB1808"/>
    <w:rsid w:val="00FB2843"/>
    <w:rsid w:val="00FB54A7"/>
    <w:rsid w:val="00FD26A7"/>
    <w:rsid w:val="00FD4372"/>
    <w:rsid w:val="00FD5E35"/>
    <w:rsid w:val="00FE1491"/>
    <w:rsid w:val="00FE1A85"/>
    <w:rsid w:val="00FE6D06"/>
    <w:rsid w:val="00FE7E41"/>
    <w:rsid w:val="00FF0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1EB5EC"/>
  <w15:docId w15:val="{4AE81EBC-2034-4622-A834-BEFF01ACF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625"/>
  </w:style>
  <w:style w:type="paragraph" w:styleId="Heading4">
    <w:name w:val="heading 4"/>
    <w:basedOn w:val="Normal"/>
    <w:next w:val="Normal"/>
    <w:link w:val="Heading4Char"/>
    <w:uiPriority w:val="9"/>
    <w:semiHidden/>
    <w:unhideWhenUsed/>
    <w:qFormat/>
    <w:rsid w:val="00062DCB"/>
    <w:pPr>
      <w:keepNext/>
      <w:keepLines/>
      <w:spacing w:before="200" w:after="0" w:line="24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9"/>
    <w:qFormat/>
    <w:rsid w:val="00062DC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customStyle="1" w:styleId="Heading4Char">
    <w:name w:val="Heading 4 Char"/>
    <w:basedOn w:val="DefaultParagraphFont"/>
    <w:link w:val="Heading4"/>
    <w:uiPriority w:val="9"/>
    <w:semiHidden/>
    <w:rsid w:val="00062DCB"/>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62DCB"/>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C2061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0610"/>
    <w:rPr>
      <w:rFonts w:ascii="Lucida Grande" w:hAnsi="Lucida Grande" w:cs="Lucida Grande"/>
      <w:sz w:val="18"/>
      <w:szCs w:val="18"/>
    </w:rPr>
  </w:style>
  <w:style w:type="character" w:styleId="CommentReference">
    <w:name w:val="annotation reference"/>
    <w:basedOn w:val="DefaultParagraphFont"/>
    <w:uiPriority w:val="99"/>
    <w:semiHidden/>
    <w:unhideWhenUsed/>
    <w:rsid w:val="00CC3EA1"/>
    <w:rPr>
      <w:sz w:val="18"/>
      <w:szCs w:val="18"/>
    </w:rPr>
  </w:style>
  <w:style w:type="paragraph" w:styleId="CommentText">
    <w:name w:val="annotation text"/>
    <w:basedOn w:val="Normal"/>
    <w:link w:val="CommentTextChar"/>
    <w:uiPriority w:val="99"/>
    <w:semiHidden/>
    <w:unhideWhenUsed/>
    <w:rsid w:val="00CC3EA1"/>
    <w:pPr>
      <w:spacing w:line="240" w:lineRule="auto"/>
    </w:pPr>
    <w:rPr>
      <w:sz w:val="24"/>
      <w:szCs w:val="24"/>
    </w:rPr>
  </w:style>
  <w:style w:type="character" w:customStyle="1" w:styleId="CommentTextChar">
    <w:name w:val="Comment Text Char"/>
    <w:basedOn w:val="DefaultParagraphFont"/>
    <w:link w:val="CommentText"/>
    <w:uiPriority w:val="99"/>
    <w:semiHidden/>
    <w:rsid w:val="00CC3EA1"/>
    <w:rPr>
      <w:sz w:val="24"/>
      <w:szCs w:val="24"/>
    </w:rPr>
  </w:style>
  <w:style w:type="paragraph" w:styleId="CommentSubject">
    <w:name w:val="annotation subject"/>
    <w:basedOn w:val="CommentText"/>
    <w:next w:val="CommentText"/>
    <w:link w:val="CommentSubjectChar"/>
    <w:uiPriority w:val="99"/>
    <w:semiHidden/>
    <w:unhideWhenUsed/>
    <w:rsid w:val="00CC3EA1"/>
    <w:rPr>
      <w:b/>
      <w:bCs/>
      <w:sz w:val="20"/>
      <w:szCs w:val="20"/>
    </w:rPr>
  </w:style>
  <w:style w:type="character" w:customStyle="1" w:styleId="CommentSubjectChar">
    <w:name w:val="Comment Subject Char"/>
    <w:basedOn w:val="CommentTextChar"/>
    <w:link w:val="CommentSubject"/>
    <w:uiPriority w:val="99"/>
    <w:semiHidden/>
    <w:rsid w:val="00CC3EA1"/>
    <w:rPr>
      <w:b/>
      <w:bCs/>
      <w:sz w:val="20"/>
      <w:szCs w:val="20"/>
    </w:rPr>
  </w:style>
  <w:style w:type="paragraph" w:styleId="EndnoteText">
    <w:name w:val="endnote text"/>
    <w:basedOn w:val="Normal"/>
    <w:link w:val="EndnoteTextChar"/>
    <w:uiPriority w:val="99"/>
    <w:unhideWhenUsed/>
    <w:rsid w:val="0044353A"/>
    <w:pPr>
      <w:spacing w:after="0" w:line="240" w:lineRule="auto"/>
    </w:pPr>
    <w:rPr>
      <w:sz w:val="20"/>
      <w:szCs w:val="20"/>
    </w:rPr>
  </w:style>
  <w:style w:type="character" w:customStyle="1" w:styleId="EndnoteTextChar">
    <w:name w:val="Endnote Text Char"/>
    <w:basedOn w:val="DefaultParagraphFont"/>
    <w:link w:val="EndnoteText"/>
    <w:uiPriority w:val="99"/>
    <w:rsid w:val="0044353A"/>
    <w:rPr>
      <w:sz w:val="20"/>
      <w:szCs w:val="20"/>
    </w:rPr>
  </w:style>
  <w:style w:type="character" w:styleId="EndnoteReference">
    <w:name w:val="endnote reference"/>
    <w:basedOn w:val="DefaultParagraphFont"/>
    <w:uiPriority w:val="99"/>
    <w:semiHidden/>
    <w:unhideWhenUsed/>
    <w:rsid w:val="0044353A"/>
    <w:rPr>
      <w:vertAlign w:val="superscript"/>
    </w:rPr>
  </w:style>
  <w:style w:type="character" w:styleId="Emphasis">
    <w:name w:val="Emphasis"/>
    <w:basedOn w:val="DefaultParagraphFont"/>
    <w:uiPriority w:val="20"/>
    <w:qFormat/>
    <w:rsid w:val="00FA2F12"/>
    <w:rPr>
      <w:i/>
      <w:iCs/>
    </w:rPr>
  </w:style>
  <w:style w:type="paragraph" w:styleId="ListParagraph">
    <w:name w:val="List Paragraph"/>
    <w:basedOn w:val="Normal"/>
    <w:uiPriority w:val="34"/>
    <w:qFormat/>
    <w:rsid w:val="009902B7"/>
    <w:pPr>
      <w:ind w:left="720"/>
      <w:contextualSpacing/>
    </w:pPr>
  </w:style>
  <w:style w:type="character" w:styleId="Hyperlink">
    <w:name w:val="Hyperlink"/>
    <w:basedOn w:val="DefaultParagraphFont"/>
    <w:uiPriority w:val="99"/>
    <w:unhideWhenUsed/>
    <w:rsid w:val="00CF0C14"/>
    <w:rPr>
      <w:color w:val="0000FF" w:themeColor="hyperlink"/>
      <w:u w:val="single"/>
    </w:rPr>
  </w:style>
  <w:style w:type="character" w:styleId="FollowedHyperlink">
    <w:name w:val="FollowedHyperlink"/>
    <w:basedOn w:val="DefaultParagraphFont"/>
    <w:uiPriority w:val="99"/>
    <w:semiHidden/>
    <w:unhideWhenUsed/>
    <w:rsid w:val="00D27FEF"/>
    <w:rPr>
      <w:color w:val="800080" w:themeColor="followedHyperlink"/>
      <w:u w:val="single"/>
    </w:rPr>
  </w:style>
  <w:style w:type="character" w:styleId="UnresolvedMention">
    <w:name w:val="Unresolved Mention"/>
    <w:basedOn w:val="DefaultParagraphFont"/>
    <w:uiPriority w:val="99"/>
    <w:semiHidden/>
    <w:unhideWhenUsed/>
    <w:rsid w:val="005D4149"/>
    <w:rPr>
      <w:color w:val="808080"/>
      <w:shd w:val="clear" w:color="auto" w:fill="E6E6E6"/>
    </w:rPr>
  </w:style>
  <w:style w:type="paragraph" w:styleId="Revision">
    <w:name w:val="Revision"/>
    <w:hidden/>
    <w:uiPriority w:val="99"/>
    <w:semiHidden/>
    <w:rsid w:val="00676B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156271">
      <w:bodyDiv w:val="1"/>
      <w:marLeft w:val="0"/>
      <w:marRight w:val="0"/>
      <w:marTop w:val="0"/>
      <w:marBottom w:val="0"/>
      <w:divBdr>
        <w:top w:val="none" w:sz="0" w:space="0" w:color="auto"/>
        <w:left w:val="none" w:sz="0" w:space="0" w:color="auto"/>
        <w:bottom w:val="none" w:sz="0" w:space="0" w:color="auto"/>
        <w:right w:val="none" w:sz="0" w:space="0" w:color="auto"/>
      </w:divBdr>
    </w:div>
    <w:div w:id="990720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quotesigma.com/45-famous-quotes-helen-keller/" TargetMode="External"/><Relationship Id="rId2" Type="http://schemas.openxmlformats.org/officeDocument/2006/relationships/hyperlink" Target="https://www.youtube.com/watch?v=U-hz6L6LAug" TargetMode="External"/><Relationship Id="rId1" Type="http://schemas.openxmlformats.org/officeDocument/2006/relationships/hyperlink" Target="https://www.livingmindfully.org/" TargetMode="External"/><Relationship Id="rId6" Type="http://schemas.openxmlformats.org/officeDocument/2006/relationships/hyperlink" Target="http://www.camillecaldwell.com/WelcomePrayer.html" TargetMode="External"/><Relationship Id="rId5" Type="http://schemas.openxmlformats.org/officeDocument/2006/relationships/hyperlink" Target="http://www.azquotes.com/author/14706-Leo_Tolstoy" TargetMode="External"/><Relationship Id="rId4" Type="http://schemas.openxmlformats.org/officeDocument/2006/relationships/hyperlink" Target="http://www.bartleby.com/118/9.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50311-0FBB-456B-A748-2C3958DC5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10</TotalTime>
  <Pages>8</Pages>
  <Words>3571</Words>
  <Characters>20355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5</cp:revision>
  <cp:lastPrinted>2025-07-16T01:32:00Z</cp:lastPrinted>
  <dcterms:created xsi:type="dcterms:W3CDTF">2024-07-31T15:20:00Z</dcterms:created>
  <dcterms:modified xsi:type="dcterms:W3CDTF">2025-07-16T01:33:00Z</dcterms:modified>
</cp:coreProperties>
</file>