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E47611" w14:textId="77777777" w:rsidR="00AB3A7D" w:rsidRPr="004F36E4" w:rsidRDefault="00285B9A" w:rsidP="004A15B3">
      <w:pPr>
        <w:pStyle w:val="Title"/>
        <w:jc w:val="both"/>
      </w:pPr>
      <w:r w:rsidRPr="004F36E4">
        <w:t>KF</w:t>
      </w:r>
      <w:r w:rsidR="00691DDD" w:rsidRPr="004F36E4">
        <w:t>22</w:t>
      </w:r>
      <w:r w:rsidR="00D13F70" w:rsidRPr="004F36E4">
        <w:t xml:space="preserve"> </w:t>
      </w:r>
      <w:r w:rsidR="00D1413B" w:rsidRPr="004F36E4">
        <w:t>Expanded</w:t>
      </w:r>
      <w:r w:rsidR="005516ED" w:rsidRPr="004F36E4">
        <w:t xml:space="preserve"> </w:t>
      </w:r>
      <w:r w:rsidR="00B10558" w:rsidRPr="004F36E4">
        <w:t>Version of</w:t>
      </w:r>
      <w:r w:rsidRPr="004F36E4">
        <w:t xml:space="preserve"> Teachings</w:t>
      </w:r>
    </w:p>
    <w:p w14:paraId="60B7609B" w14:textId="77777777" w:rsidR="00285B9A" w:rsidRPr="004F36E4" w:rsidRDefault="00285B9A" w:rsidP="00D1413B">
      <w:pPr>
        <w:spacing w:after="0" w:line="240" w:lineRule="auto"/>
        <w:jc w:val="both"/>
      </w:pPr>
      <w:r w:rsidRPr="004F36E4">
        <w:t>Karis is an invitation to a relationship based on mutual generosity.</w:t>
      </w:r>
    </w:p>
    <w:p w14:paraId="7601FAF7" w14:textId="77777777" w:rsidR="0018075A" w:rsidRPr="004F36E4" w:rsidRDefault="0018075A" w:rsidP="00D1413B">
      <w:pPr>
        <w:spacing w:after="0" w:line="240" w:lineRule="auto"/>
        <w:jc w:val="both"/>
      </w:pPr>
    </w:p>
    <w:p w14:paraId="4505BBB5" w14:textId="315DC79B" w:rsidR="000459AC" w:rsidRPr="004F36E4" w:rsidRDefault="000459AC" w:rsidP="000459AC">
      <w:pPr>
        <w:spacing w:after="0" w:line="240" w:lineRule="auto"/>
        <w:jc w:val="both"/>
      </w:pPr>
      <w:r w:rsidRPr="004F36E4">
        <w:t>“Search me, O God, and know my heart. Examine me and know my thoughts. See if there is any way in me that causes pain, and lead me in the ways o</w:t>
      </w:r>
      <w:r w:rsidR="00A0204D" w:rsidRPr="004F36E4">
        <w:t>f eternity.” (Psalm 139:23</w:t>
      </w:r>
      <w:r w:rsidR="00196DFB" w:rsidRPr="004F36E4">
        <w:t>–</w:t>
      </w:r>
      <w:r w:rsidR="00A0204D" w:rsidRPr="004F36E4">
        <w:t xml:space="preserve">24) </w:t>
      </w:r>
    </w:p>
    <w:p w14:paraId="07FEF0D7" w14:textId="77777777" w:rsidR="0018075A" w:rsidRPr="004F36E4" w:rsidRDefault="0018075A" w:rsidP="00D1413B">
      <w:pPr>
        <w:spacing w:after="0" w:line="240" w:lineRule="auto"/>
        <w:jc w:val="both"/>
      </w:pPr>
    </w:p>
    <w:p w14:paraId="5A6A12AA" w14:textId="75BF5F12" w:rsidR="00285B9A" w:rsidRPr="004F36E4" w:rsidRDefault="00127C39" w:rsidP="00D1413B">
      <w:pPr>
        <w:spacing w:after="0" w:line="240" w:lineRule="auto"/>
        <w:jc w:val="both"/>
        <w:rPr>
          <w:b/>
        </w:rPr>
      </w:pPr>
      <w:r w:rsidRPr="004F36E4">
        <w:rPr>
          <w:b/>
        </w:rPr>
        <w:t>0:01</w:t>
      </w:r>
      <w:r w:rsidR="00285B9A" w:rsidRPr="004F36E4">
        <w:rPr>
          <w:b/>
        </w:rPr>
        <w:tab/>
        <w:t>OPENING</w:t>
      </w:r>
    </w:p>
    <w:p w14:paraId="325AE431" w14:textId="77777777" w:rsidR="00EC6938" w:rsidRPr="004F36E4" w:rsidRDefault="00EC6938" w:rsidP="00D1413B">
      <w:pPr>
        <w:spacing w:after="0" w:line="240" w:lineRule="auto"/>
        <w:jc w:val="both"/>
        <w:rPr>
          <w:b/>
        </w:rPr>
      </w:pPr>
    </w:p>
    <w:p w14:paraId="63F0FCDF" w14:textId="49AF269B" w:rsidR="00285B9A" w:rsidRPr="004F36E4" w:rsidRDefault="00127C39" w:rsidP="00D1413B">
      <w:pPr>
        <w:spacing w:after="0" w:line="240" w:lineRule="auto"/>
        <w:jc w:val="both"/>
        <w:rPr>
          <w:b/>
        </w:rPr>
      </w:pPr>
      <w:r w:rsidRPr="004F36E4">
        <w:rPr>
          <w:b/>
        </w:rPr>
        <w:t>0:02</w:t>
      </w:r>
      <w:r w:rsidR="00285B9A" w:rsidRPr="004F36E4">
        <w:rPr>
          <w:b/>
        </w:rPr>
        <w:tab/>
        <w:t>PRESENTING</w:t>
      </w:r>
    </w:p>
    <w:p w14:paraId="2F21E562" w14:textId="77777777" w:rsidR="00EC6938" w:rsidRPr="004F36E4" w:rsidRDefault="00EC6938" w:rsidP="00D1413B">
      <w:pPr>
        <w:spacing w:after="0" w:line="240" w:lineRule="auto"/>
        <w:jc w:val="both"/>
        <w:rPr>
          <w:b/>
        </w:rPr>
      </w:pPr>
    </w:p>
    <w:p w14:paraId="4269A96F" w14:textId="77777777" w:rsidR="00285B9A" w:rsidRPr="004F36E4" w:rsidRDefault="005E0BEB" w:rsidP="00D1413B">
      <w:pPr>
        <w:spacing w:after="0" w:line="240" w:lineRule="auto"/>
        <w:jc w:val="both"/>
        <w:rPr>
          <w:b/>
        </w:rPr>
      </w:pPr>
      <w:r w:rsidRPr="004F36E4">
        <w:rPr>
          <w:b/>
        </w:rPr>
        <w:t>0:06</w:t>
      </w:r>
      <w:r w:rsidR="00285B9A" w:rsidRPr="004F36E4">
        <w:rPr>
          <w:b/>
        </w:rPr>
        <w:tab/>
      </w:r>
      <w:r w:rsidR="00D1413B" w:rsidRPr="004F36E4">
        <w:rPr>
          <w:b/>
        </w:rPr>
        <w:t>KARIS CIRCULATION</w:t>
      </w:r>
    </w:p>
    <w:p w14:paraId="6A95D014" w14:textId="77777777" w:rsidR="00EC6938" w:rsidRPr="004F36E4" w:rsidRDefault="00EC6938" w:rsidP="00D1413B">
      <w:pPr>
        <w:spacing w:after="0" w:line="240" w:lineRule="auto"/>
        <w:jc w:val="both"/>
        <w:rPr>
          <w:b/>
        </w:rPr>
      </w:pPr>
    </w:p>
    <w:p w14:paraId="105C776B" w14:textId="77777777" w:rsidR="00285B9A" w:rsidRPr="004F36E4" w:rsidRDefault="005E0BEB" w:rsidP="00D1413B">
      <w:pPr>
        <w:spacing w:after="0" w:line="240" w:lineRule="auto"/>
        <w:jc w:val="both"/>
        <w:rPr>
          <w:b/>
        </w:rPr>
      </w:pPr>
      <w:r w:rsidRPr="004F36E4">
        <w:rPr>
          <w:b/>
        </w:rPr>
        <w:t>0:07</w:t>
      </w:r>
      <w:r w:rsidR="00285B9A" w:rsidRPr="004F36E4">
        <w:rPr>
          <w:b/>
        </w:rPr>
        <w:tab/>
        <w:t>GUIDELINES &amp; LIMITATIONS</w:t>
      </w:r>
    </w:p>
    <w:p w14:paraId="465E09C7" w14:textId="77777777" w:rsidR="00EC6938" w:rsidRPr="004F36E4" w:rsidRDefault="00EC6938" w:rsidP="00D1413B">
      <w:pPr>
        <w:spacing w:after="0" w:line="240" w:lineRule="auto"/>
        <w:jc w:val="both"/>
        <w:rPr>
          <w:b/>
        </w:rPr>
      </w:pPr>
    </w:p>
    <w:p w14:paraId="20AA0331" w14:textId="5F68E5E4" w:rsidR="0018075A" w:rsidRPr="004F36E4" w:rsidRDefault="005E0BEB" w:rsidP="00D1413B">
      <w:pPr>
        <w:spacing w:after="0" w:line="240" w:lineRule="auto"/>
        <w:jc w:val="both"/>
        <w:rPr>
          <w:b/>
        </w:rPr>
      </w:pPr>
      <w:r w:rsidRPr="004F36E4">
        <w:rPr>
          <w:b/>
        </w:rPr>
        <w:t>0:08</w:t>
      </w:r>
      <w:r w:rsidR="00285B9A" w:rsidRPr="004F36E4">
        <w:rPr>
          <w:b/>
        </w:rPr>
        <w:tab/>
        <w:t>MINDFULNESS &amp; MEDITATION TRAINING</w:t>
      </w:r>
    </w:p>
    <w:p w14:paraId="354937DB" w14:textId="77777777" w:rsidR="000459AC" w:rsidRPr="004F36E4" w:rsidRDefault="000459AC" w:rsidP="000459AC">
      <w:pPr>
        <w:spacing w:after="0" w:line="240" w:lineRule="auto"/>
        <w:jc w:val="both"/>
        <w:rPr>
          <w:b/>
        </w:rPr>
      </w:pPr>
    </w:p>
    <w:p w14:paraId="54F0AA38" w14:textId="182DE6BF" w:rsidR="000459AC" w:rsidRPr="004F36E4" w:rsidRDefault="000459AC" w:rsidP="000459AC">
      <w:pPr>
        <w:spacing w:after="0" w:line="240" w:lineRule="auto"/>
        <w:jc w:val="both"/>
      </w:pPr>
      <w:r w:rsidRPr="004F36E4">
        <w:t xml:space="preserve">Many of us are just now realizing the truth of </w:t>
      </w:r>
      <w:r w:rsidR="00C769EF" w:rsidRPr="004F36E4">
        <w:t xml:space="preserve">KF </w:t>
      </w:r>
      <w:r w:rsidRPr="004F36E4">
        <w:t>Confession 5:</w:t>
      </w:r>
    </w:p>
    <w:p w14:paraId="2FBF0222" w14:textId="77777777" w:rsidR="000459AC" w:rsidRPr="004F36E4" w:rsidRDefault="000459AC" w:rsidP="00145CF5">
      <w:pPr>
        <w:spacing w:after="0" w:line="240" w:lineRule="auto"/>
        <w:jc w:val="both"/>
      </w:pPr>
    </w:p>
    <w:p w14:paraId="4DC19962" w14:textId="5E83C037" w:rsidR="000459AC" w:rsidRPr="004F36E4" w:rsidRDefault="000459AC" w:rsidP="0000276C">
      <w:pPr>
        <w:spacing w:after="0" w:line="240" w:lineRule="auto"/>
        <w:jc w:val="center"/>
      </w:pPr>
      <w:r w:rsidRPr="004F36E4">
        <w:t xml:space="preserve">We attacked and cruelly suppressed our True Self and lost our </w:t>
      </w:r>
      <w:r w:rsidR="00655A2C" w:rsidRPr="004F36E4">
        <w:t>t</w:t>
      </w:r>
      <w:r w:rsidRPr="004F36E4">
        <w:t xml:space="preserve">rue </w:t>
      </w:r>
      <w:r w:rsidR="00655A2C" w:rsidRPr="004F36E4">
        <w:t>l</w:t>
      </w:r>
      <w:r w:rsidRPr="004F36E4">
        <w:t>ife.</w:t>
      </w:r>
    </w:p>
    <w:p w14:paraId="172625F0" w14:textId="77777777" w:rsidR="000459AC" w:rsidRPr="004F36E4" w:rsidRDefault="000459AC" w:rsidP="00145CF5">
      <w:pPr>
        <w:spacing w:after="0" w:line="240" w:lineRule="auto"/>
        <w:ind w:hanging="11"/>
        <w:jc w:val="both"/>
      </w:pPr>
    </w:p>
    <w:p w14:paraId="19F58F57" w14:textId="1DB09B3E" w:rsidR="00713876" w:rsidRPr="004F36E4" w:rsidRDefault="00713876" w:rsidP="00713876">
      <w:pPr>
        <w:spacing w:after="0" w:line="240" w:lineRule="auto"/>
        <w:jc w:val="both"/>
      </w:pPr>
      <w:bookmarkStart w:id="0" w:name="_Hlk521770261"/>
      <w:r w:rsidRPr="004F36E4">
        <w:t xml:space="preserve">When we notice that we are attacking and suppressing ourselves, or attacking and suppressing others, we can exercise our mindfulness muscles to help us recognize and disengage from the feelings, motivations, and behaviors of our self-hate. We can then use our KF tools to explore and reorient what we are experiencing. Both mindfulness training and KF tools help us reconnect with our True Self. </w:t>
      </w:r>
    </w:p>
    <w:p w14:paraId="55186C3B" w14:textId="1638DF01" w:rsidR="005A7AD6" w:rsidRPr="004F36E4" w:rsidRDefault="005A7AD6" w:rsidP="00490F79">
      <w:pPr>
        <w:spacing w:after="0" w:line="240" w:lineRule="auto"/>
        <w:jc w:val="both"/>
      </w:pPr>
    </w:p>
    <w:p w14:paraId="1ECFD9D8" w14:textId="09B142FA" w:rsidR="005A7AD6" w:rsidRPr="004F36E4" w:rsidRDefault="005A7AD6" w:rsidP="00490F79">
      <w:pPr>
        <w:spacing w:after="0" w:line="240" w:lineRule="auto"/>
        <w:jc w:val="both"/>
      </w:pPr>
      <w:r w:rsidRPr="004F36E4">
        <w:t xml:space="preserve">A KF member told this story about </w:t>
      </w:r>
      <w:r w:rsidR="000A3321" w:rsidRPr="004F36E4">
        <w:t>her lesson in</w:t>
      </w:r>
      <w:r w:rsidRPr="004F36E4">
        <w:t xml:space="preserve"> mindfulness:</w:t>
      </w:r>
    </w:p>
    <w:p w14:paraId="085347E6" w14:textId="77777777" w:rsidR="00ED2454" w:rsidRPr="004F36E4" w:rsidRDefault="00ED2454" w:rsidP="00490F79">
      <w:pPr>
        <w:spacing w:after="0" w:line="240" w:lineRule="auto"/>
        <w:jc w:val="both"/>
      </w:pPr>
    </w:p>
    <w:p w14:paraId="12C252BE" w14:textId="1B9A87ED" w:rsidR="005A7AD6" w:rsidRPr="004F36E4" w:rsidRDefault="005A7AD6" w:rsidP="004E2F2B">
      <w:pPr>
        <w:spacing w:after="0" w:line="240" w:lineRule="auto"/>
        <w:ind w:left="720" w:right="720"/>
        <w:jc w:val="both"/>
      </w:pPr>
      <w:r w:rsidRPr="004F36E4">
        <w:t xml:space="preserve">I offered to take a </w:t>
      </w:r>
      <w:r w:rsidR="00ED2454" w:rsidRPr="004F36E4">
        <w:t>toddler</w:t>
      </w:r>
      <w:r w:rsidRPr="004F36E4">
        <w:t xml:space="preserve"> for a walk, hoping</w:t>
      </w:r>
      <w:r w:rsidR="0061124C" w:rsidRPr="004F36E4">
        <w:t xml:space="preserve"> that</w:t>
      </w:r>
      <w:r w:rsidRPr="004F36E4">
        <w:t xml:space="preserve"> the mother would join </w:t>
      </w:r>
      <w:r w:rsidR="0061124C" w:rsidRPr="004F36E4">
        <w:t>me, but she</w:t>
      </w:r>
      <w:r w:rsidRPr="004F36E4">
        <w:t xml:space="preserve"> just thanked me effusively and handed over </w:t>
      </w:r>
      <w:r w:rsidR="0061124C" w:rsidRPr="004F36E4">
        <w:t>the</w:t>
      </w:r>
      <w:r w:rsidRPr="004F36E4">
        <w:t xml:space="preserve"> </w:t>
      </w:r>
      <w:r w:rsidR="00ED2454" w:rsidRPr="004F36E4">
        <w:t>child</w:t>
      </w:r>
      <w:r w:rsidRPr="004F36E4">
        <w:t>. She was</w:t>
      </w:r>
      <w:r w:rsidR="0061124C" w:rsidRPr="004F36E4">
        <w:t xml:space="preserve"> obviously very</w:t>
      </w:r>
      <w:r w:rsidRPr="004F36E4">
        <w:t xml:space="preserve"> </w:t>
      </w:r>
      <w:r w:rsidR="0051464E" w:rsidRPr="004F36E4">
        <w:t xml:space="preserve">grateful </w:t>
      </w:r>
      <w:r w:rsidRPr="004F36E4">
        <w:t xml:space="preserve">for the break, but my </w:t>
      </w:r>
      <w:r w:rsidR="00ED2454" w:rsidRPr="004F36E4">
        <w:t xml:space="preserve">plans </w:t>
      </w:r>
      <w:r w:rsidR="00430EB0" w:rsidRPr="004F36E4">
        <w:t>had been</w:t>
      </w:r>
      <w:r w:rsidR="00ED2454" w:rsidRPr="004F36E4">
        <w:t xml:space="preserve"> </w:t>
      </w:r>
      <w:r w:rsidR="000A3321" w:rsidRPr="004F36E4">
        <w:t>scuppered</w:t>
      </w:r>
      <w:r w:rsidR="004E2F2B" w:rsidRPr="004F36E4">
        <w:t>,</w:t>
      </w:r>
      <w:r w:rsidR="00ED2454" w:rsidRPr="004F36E4">
        <w:t xml:space="preserve"> and </w:t>
      </w:r>
      <w:r w:rsidR="000A3321" w:rsidRPr="004F36E4">
        <w:t>my</w:t>
      </w:r>
      <w:r w:rsidR="00ED2454" w:rsidRPr="004F36E4">
        <w:t xml:space="preserve"> </w:t>
      </w:r>
      <w:r w:rsidRPr="004F36E4">
        <w:t xml:space="preserve">pride was hurt. I </w:t>
      </w:r>
      <w:r w:rsidR="0061124C" w:rsidRPr="004F36E4">
        <w:t xml:space="preserve">began to indulge my self-hate and </w:t>
      </w:r>
      <w:r w:rsidRPr="004F36E4">
        <w:t>wanted to cry. As I pushed the stroller</w:t>
      </w:r>
      <w:r w:rsidR="0061124C" w:rsidRPr="004F36E4">
        <w:t>,</w:t>
      </w:r>
      <w:r w:rsidRPr="004F36E4">
        <w:t xml:space="preserve"> I tried to use my mindfulness training to </w:t>
      </w:r>
      <w:r w:rsidR="00430EB0" w:rsidRPr="004F36E4">
        <w:t>recover</w:t>
      </w:r>
      <w:r w:rsidRPr="004F36E4">
        <w:t xml:space="preserve"> from my disappointment</w:t>
      </w:r>
      <w:r w:rsidR="0061124C" w:rsidRPr="004F36E4">
        <w:t xml:space="preserve"> </w:t>
      </w:r>
      <w:r w:rsidRPr="004F36E4">
        <w:t>but was not able to disengage from my feelings. Then I heard a little voice say, “Tree</w:t>
      </w:r>
      <w:r w:rsidR="000A3321" w:rsidRPr="004F36E4">
        <w:t>,</w:t>
      </w:r>
      <w:r w:rsidRPr="004F36E4">
        <w:t xml:space="preserve">” and </w:t>
      </w:r>
      <w:r w:rsidR="0061124C" w:rsidRPr="004F36E4">
        <w:t>a little</w:t>
      </w:r>
      <w:r w:rsidRPr="004F36E4">
        <w:t xml:space="preserve"> later</w:t>
      </w:r>
      <w:r w:rsidR="0061124C" w:rsidRPr="004F36E4">
        <w:t>,</w:t>
      </w:r>
      <w:r w:rsidRPr="004F36E4">
        <w:t xml:space="preserve"> “Bird</w:t>
      </w:r>
      <w:r w:rsidR="000A3321" w:rsidRPr="004F36E4">
        <w:t>.</w:t>
      </w:r>
      <w:r w:rsidRPr="004F36E4">
        <w:t xml:space="preserve">” </w:t>
      </w:r>
      <w:r w:rsidR="00430EB0" w:rsidRPr="004F36E4">
        <w:t>At one point, she simply sai</w:t>
      </w:r>
      <w:r w:rsidRPr="004F36E4">
        <w:t xml:space="preserve">d, “Shoe fall off.” </w:t>
      </w:r>
      <w:r w:rsidR="002A1C17" w:rsidRPr="004F36E4">
        <w:t xml:space="preserve">I realized that what I had been trying so hard to do, this </w:t>
      </w:r>
      <w:r w:rsidR="008A02E7" w:rsidRPr="004F36E4">
        <w:t>two-year old child</w:t>
      </w:r>
      <w:r w:rsidR="002A1C17" w:rsidRPr="004F36E4">
        <w:t xml:space="preserve"> </w:t>
      </w:r>
      <w:r w:rsidR="008A02E7" w:rsidRPr="004F36E4">
        <w:t>was</w:t>
      </w:r>
      <w:r w:rsidR="002A1C17" w:rsidRPr="004F36E4">
        <w:t xml:space="preserve"> doing quite naturally. She</w:t>
      </w:r>
      <w:r w:rsidRPr="004F36E4">
        <w:t xml:space="preserve"> was completely in touch with </w:t>
      </w:r>
      <w:r w:rsidR="002A1C17" w:rsidRPr="004F36E4">
        <w:t xml:space="preserve">her own experience </w:t>
      </w:r>
      <w:r w:rsidR="0061124C" w:rsidRPr="004F36E4">
        <w:t xml:space="preserve">and </w:t>
      </w:r>
      <w:r w:rsidR="002A1C17" w:rsidRPr="004F36E4">
        <w:t>was able to</w:t>
      </w:r>
      <w:r w:rsidR="00430EB0" w:rsidRPr="004F36E4">
        <w:t xml:space="preserve"> </w:t>
      </w:r>
      <w:r w:rsidRPr="004F36E4">
        <w:t>mindfully observ</w:t>
      </w:r>
      <w:r w:rsidR="0061124C" w:rsidRPr="004F36E4">
        <w:t>e</w:t>
      </w:r>
      <w:r w:rsidRPr="004F36E4">
        <w:t xml:space="preserve"> the beauty around her</w:t>
      </w:r>
      <w:r w:rsidR="002A1C17" w:rsidRPr="004F36E4">
        <w:t>.</w:t>
      </w:r>
    </w:p>
    <w:p w14:paraId="62CC8CAE" w14:textId="77777777" w:rsidR="00490F79" w:rsidRPr="004F36E4" w:rsidRDefault="00490F79" w:rsidP="00490F79">
      <w:pPr>
        <w:spacing w:after="0" w:line="240" w:lineRule="auto"/>
        <w:jc w:val="both"/>
      </w:pPr>
      <w:bookmarkStart w:id="1" w:name="_Hlk521770644"/>
      <w:bookmarkEnd w:id="0"/>
    </w:p>
    <w:p w14:paraId="5C3DE778" w14:textId="1B699E69" w:rsidR="00490F79" w:rsidRPr="004F36E4" w:rsidRDefault="009E0BA3" w:rsidP="00490F79">
      <w:pPr>
        <w:spacing w:after="0" w:line="240" w:lineRule="auto"/>
        <w:jc w:val="both"/>
      </w:pPr>
      <w:r w:rsidRPr="004F36E4">
        <w:rPr>
          <w:b/>
        </w:rPr>
        <w:t>The</w:t>
      </w:r>
      <w:r w:rsidR="00490F79" w:rsidRPr="004F36E4">
        <w:t xml:space="preserve"> </w:t>
      </w:r>
      <w:r w:rsidR="00490F79" w:rsidRPr="004F36E4">
        <w:rPr>
          <w:b/>
        </w:rPr>
        <w:t>Self-Hate Massage</w:t>
      </w:r>
    </w:p>
    <w:bookmarkEnd w:id="1"/>
    <w:p w14:paraId="1226C0DB" w14:textId="77777777" w:rsidR="000459AC" w:rsidRPr="004F36E4" w:rsidRDefault="000459AC" w:rsidP="000459AC">
      <w:pPr>
        <w:spacing w:after="0" w:line="240" w:lineRule="auto"/>
      </w:pPr>
    </w:p>
    <w:p w14:paraId="13F7DBC4" w14:textId="328ED604" w:rsidR="00721360" w:rsidRPr="004F36E4" w:rsidRDefault="00721360" w:rsidP="000459AC">
      <w:pPr>
        <w:spacing w:after="0" w:line="240" w:lineRule="auto"/>
        <w:jc w:val="both"/>
      </w:pPr>
      <w:r w:rsidRPr="004F36E4">
        <w:t xml:space="preserve">Assume a mindfulness posture, and breathe. </w:t>
      </w:r>
      <w:r w:rsidRPr="004F36E4">
        <w:rPr>
          <w:i/>
        </w:rPr>
        <w:t xml:space="preserve">(Pause </w:t>
      </w:r>
      <w:r w:rsidR="00196DFB" w:rsidRPr="004F36E4">
        <w:rPr>
          <w:i/>
        </w:rPr>
        <w:t xml:space="preserve">for </w:t>
      </w:r>
      <w:r w:rsidRPr="004F36E4">
        <w:rPr>
          <w:i/>
        </w:rPr>
        <w:t xml:space="preserve">10 seconds) </w:t>
      </w:r>
      <w:r w:rsidRPr="004F36E4">
        <w:t xml:space="preserve">Bring to mind an area of your life that </w:t>
      </w:r>
      <w:r w:rsidR="008C2B6A" w:rsidRPr="004F36E4">
        <w:t>consistently</w:t>
      </w:r>
      <w:r w:rsidRPr="004F36E4">
        <w:t xml:space="preserve"> stirs up self-hate for you. Perhaps you have made some mistakes, or perhaps your limitations have prevented you from achieving something. You might dislike your physical body, or you might wish that you were someone else. Let’s connect that hurt to our breathing and get acquainted with it using our new tools</w:t>
      </w:r>
      <w:r w:rsidRPr="004F36E4">
        <w:rPr>
          <w:i/>
        </w:rPr>
        <w:t xml:space="preserve">. (Pause </w:t>
      </w:r>
      <w:r w:rsidR="00196DFB" w:rsidRPr="004F36E4">
        <w:rPr>
          <w:i/>
        </w:rPr>
        <w:t xml:space="preserve">for </w:t>
      </w:r>
      <w:r w:rsidRPr="004F36E4">
        <w:rPr>
          <w:i/>
        </w:rPr>
        <w:t xml:space="preserve">10 seconds) </w:t>
      </w:r>
    </w:p>
    <w:p w14:paraId="5AE064F0" w14:textId="77777777" w:rsidR="00441FD7" w:rsidRPr="004F36E4" w:rsidRDefault="00441FD7" w:rsidP="000459AC">
      <w:pPr>
        <w:spacing w:after="0" w:line="240" w:lineRule="auto"/>
        <w:jc w:val="both"/>
        <w:rPr>
          <w:b/>
        </w:rPr>
      </w:pPr>
    </w:p>
    <w:p w14:paraId="27151810" w14:textId="37769289" w:rsidR="000459AC" w:rsidRPr="004F36E4" w:rsidRDefault="000459AC" w:rsidP="000459AC">
      <w:pPr>
        <w:spacing w:after="0" w:line="240" w:lineRule="auto"/>
        <w:jc w:val="both"/>
        <w:rPr>
          <w:b/>
        </w:rPr>
      </w:pPr>
      <w:r w:rsidRPr="004F36E4">
        <w:rPr>
          <w:b/>
        </w:rPr>
        <w:lastRenderedPageBreak/>
        <w:t>CONSIDER</w:t>
      </w:r>
    </w:p>
    <w:p w14:paraId="6F48E524" w14:textId="6406BAE8" w:rsidR="000459AC" w:rsidRPr="004F36E4" w:rsidRDefault="000459AC" w:rsidP="000459AC">
      <w:pPr>
        <w:spacing w:after="0" w:line="240" w:lineRule="auto"/>
        <w:jc w:val="both"/>
        <w:rPr>
          <w:i/>
        </w:rPr>
      </w:pPr>
      <w:r w:rsidRPr="004F36E4">
        <w:t xml:space="preserve">Take a moment to collect yourself </w:t>
      </w:r>
      <w:r w:rsidR="003535E8" w:rsidRPr="004F36E4">
        <w:t xml:space="preserve">within </w:t>
      </w:r>
      <w:r w:rsidRPr="004F36E4">
        <w:t xml:space="preserve">your present space. Sense the air or </w:t>
      </w:r>
      <w:r w:rsidR="0000276C" w:rsidRPr="004F36E4">
        <w:t xml:space="preserve">the </w:t>
      </w:r>
      <w:r w:rsidRPr="004F36E4">
        <w:t xml:space="preserve">clothing on your skin. Notice any noises. </w:t>
      </w:r>
      <w:r w:rsidRPr="004F36E4">
        <w:rPr>
          <w:i/>
        </w:rPr>
        <w:t xml:space="preserve">(Pause </w:t>
      </w:r>
      <w:r w:rsidR="00196DFB" w:rsidRPr="004F36E4">
        <w:rPr>
          <w:i/>
        </w:rPr>
        <w:t xml:space="preserve">for </w:t>
      </w:r>
      <w:r w:rsidR="003535E8" w:rsidRPr="004F36E4">
        <w:rPr>
          <w:i/>
        </w:rPr>
        <w:t xml:space="preserve">30 </w:t>
      </w:r>
      <w:r w:rsidRPr="004F36E4">
        <w:rPr>
          <w:i/>
        </w:rPr>
        <w:t>seconds)</w:t>
      </w:r>
      <w:r w:rsidRPr="004F36E4">
        <w:t xml:space="preserve"> Now consider this area of self-hate. Notice the discomfort you feel when you think of it. Even though you hate this thing, allow it to rest inside your skin for one minute, without judgment, and breathe. </w:t>
      </w:r>
      <w:r w:rsidRPr="004F36E4">
        <w:rPr>
          <w:i/>
        </w:rPr>
        <w:t xml:space="preserve">(Pause </w:t>
      </w:r>
      <w:r w:rsidR="00196DFB" w:rsidRPr="004F36E4">
        <w:rPr>
          <w:i/>
        </w:rPr>
        <w:t xml:space="preserve">for </w:t>
      </w:r>
      <w:r w:rsidRPr="004F36E4">
        <w:rPr>
          <w:i/>
        </w:rPr>
        <w:t xml:space="preserve">1 minute) </w:t>
      </w:r>
    </w:p>
    <w:p w14:paraId="27E6A648" w14:textId="77777777" w:rsidR="003535E8" w:rsidRPr="004F36E4" w:rsidRDefault="003535E8" w:rsidP="000459AC">
      <w:pPr>
        <w:spacing w:after="0" w:line="240" w:lineRule="auto"/>
        <w:jc w:val="both"/>
        <w:rPr>
          <w:b/>
        </w:rPr>
      </w:pPr>
    </w:p>
    <w:p w14:paraId="2729228F" w14:textId="77777777" w:rsidR="003535E8" w:rsidRPr="004F36E4" w:rsidRDefault="000459AC" w:rsidP="000459AC">
      <w:pPr>
        <w:spacing w:after="0" w:line="240" w:lineRule="auto"/>
        <w:jc w:val="both"/>
        <w:rPr>
          <w:b/>
        </w:rPr>
      </w:pPr>
      <w:r w:rsidRPr="004F36E4">
        <w:rPr>
          <w:b/>
        </w:rPr>
        <w:t>COMPASSION</w:t>
      </w:r>
    </w:p>
    <w:p w14:paraId="2F669F02" w14:textId="77777777" w:rsidR="00B95EFF" w:rsidRPr="004F36E4" w:rsidRDefault="00B95EFF" w:rsidP="00B95EFF">
      <w:pPr>
        <w:tabs>
          <w:tab w:val="left" w:pos="1418"/>
        </w:tabs>
        <w:spacing w:after="0" w:line="240" w:lineRule="auto"/>
        <w:jc w:val="both"/>
        <w:rPr>
          <w:rFonts w:cstheme="minorHAnsi"/>
          <w:i/>
        </w:rPr>
      </w:pPr>
      <w:r w:rsidRPr="004F36E4">
        <w:rPr>
          <w:rFonts w:cstheme="minorHAnsi"/>
        </w:rPr>
        <w:t xml:space="preserve">As you breathe, experience yourself as a creature with limitations breathing in a material world. </w:t>
      </w:r>
      <w:r w:rsidRPr="004F36E4">
        <w:rPr>
          <w:rFonts w:cstheme="minorHAnsi"/>
          <w:i/>
        </w:rPr>
        <w:t>(Pause)</w:t>
      </w:r>
      <w:r w:rsidRPr="004F36E4">
        <w:rPr>
          <w:rFonts w:cstheme="minorHAnsi"/>
        </w:rPr>
        <w:t xml:space="preserve"> You are not a god. </w:t>
      </w:r>
      <w:r w:rsidRPr="004F36E4">
        <w:rPr>
          <w:rFonts w:cstheme="minorHAnsi"/>
          <w:i/>
        </w:rPr>
        <w:t xml:space="preserve">(Pause) </w:t>
      </w:r>
      <w:r w:rsidRPr="004F36E4">
        <w:t xml:space="preserve">As you breathe in and out, imagine your area of self-hate moving in and out with the breath, massaging this place in your soul that is stuck or cramped. </w:t>
      </w:r>
      <w:r w:rsidRPr="004F36E4">
        <w:rPr>
          <w:rFonts w:cstheme="minorHAnsi"/>
        </w:rPr>
        <w:t xml:space="preserve">For one minute, give it and receive it with compassion. </w:t>
      </w:r>
      <w:r w:rsidRPr="004F36E4">
        <w:rPr>
          <w:rFonts w:cstheme="minorHAnsi"/>
          <w:i/>
        </w:rPr>
        <w:t xml:space="preserve">(Pause for 1 minute) </w:t>
      </w:r>
    </w:p>
    <w:p w14:paraId="7CE62352" w14:textId="77777777" w:rsidR="007D122F" w:rsidRPr="004F36E4" w:rsidRDefault="007D122F" w:rsidP="000459AC">
      <w:pPr>
        <w:spacing w:after="0" w:line="240" w:lineRule="auto"/>
        <w:jc w:val="both"/>
        <w:rPr>
          <w:b/>
        </w:rPr>
      </w:pPr>
    </w:p>
    <w:p w14:paraId="50014CC9" w14:textId="521B5058" w:rsidR="000459AC" w:rsidRPr="004F36E4" w:rsidRDefault="000459AC" w:rsidP="000459AC">
      <w:pPr>
        <w:spacing w:after="0" w:line="240" w:lineRule="auto"/>
        <w:jc w:val="both"/>
        <w:rPr>
          <w:b/>
        </w:rPr>
      </w:pPr>
      <w:r w:rsidRPr="004F36E4">
        <w:rPr>
          <w:b/>
        </w:rPr>
        <w:t>CLEANSE</w:t>
      </w:r>
    </w:p>
    <w:p w14:paraId="5CEBA0EC" w14:textId="03A6F926" w:rsidR="000459AC" w:rsidRPr="004F36E4" w:rsidRDefault="000459AC" w:rsidP="000459AC">
      <w:pPr>
        <w:spacing w:after="0" w:line="240" w:lineRule="auto"/>
        <w:jc w:val="both"/>
      </w:pPr>
      <w:r w:rsidRPr="004F36E4">
        <w:t xml:space="preserve">Notice your entire body as it breathes. </w:t>
      </w:r>
      <w:r w:rsidRPr="004F36E4">
        <w:rPr>
          <w:i/>
        </w:rPr>
        <w:t>(Pause)</w:t>
      </w:r>
      <w:r w:rsidRPr="004F36E4">
        <w:t xml:space="preserve"> Breathe with your mind, body, and soul</w:t>
      </w:r>
      <w:r w:rsidR="006244AE" w:rsidRPr="004F36E4">
        <w:t xml:space="preserve"> as you open</w:t>
      </w:r>
      <w:r w:rsidRPr="004F36E4">
        <w:t xml:space="preserve"> the doors </w:t>
      </w:r>
      <w:r w:rsidR="0071257A" w:rsidRPr="004F36E4">
        <w:t xml:space="preserve">of </w:t>
      </w:r>
      <w:r w:rsidRPr="004F36E4">
        <w:t>the prison cells</w:t>
      </w:r>
      <w:bookmarkStart w:id="2" w:name="_Hlk488680877"/>
      <w:r w:rsidRPr="004F36E4">
        <w:t xml:space="preserve"> </w:t>
      </w:r>
      <w:bookmarkEnd w:id="2"/>
      <w:r w:rsidRPr="004F36E4">
        <w:t xml:space="preserve">of your shame, </w:t>
      </w:r>
      <w:r w:rsidR="00452890" w:rsidRPr="004F36E4">
        <w:t>rage, regrets, and guilt</w:t>
      </w:r>
      <w:r w:rsidRPr="004F36E4">
        <w:t xml:space="preserve">. </w:t>
      </w:r>
      <w:r w:rsidRPr="004F36E4">
        <w:rPr>
          <w:i/>
        </w:rPr>
        <w:t xml:space="preserve">(Pause) </w:t>
      </w:r>
      <w:r w:rsidRPr="004F36E4">
        <w:t xml:space="preserve">Allow the clean air to sweep through those dark, stagnant places for one minute. </w:t>
      </w:r>
      <w:r w:rsidRPr="004F36E4">
        <w:rPr>
          <w:i/>
        </w:rPr>
        <w:t xml:space="preserve">(Pause </w:t>
      </w:r>
      <w:r w:rsidR="0071257A" w:rsidRPr="004F36E4">
        <w:rPr>
          <w:i/>
        </w:rPr>
        <w:t xml:space="preserve">for </w:t>
      </w:r>
      <w:r w:rsidRPr="004F36E4">
        <w:rPr>
          <w:i/>
        </w:rPr>
        <w:t>1 minute)</w:t>
      </w:r>
    </w:p>
    <w:p w14:paraId="568958C5" w14:textId="77777777" w:rsidR="000459AC" w:rsidRPr="004F36E4" w:rsidRDefault="000459AC" w:rsidP="000459AC">
      <w:pPr>
        <w:spacing w:after="0" w:line="240" w:lineRule="auto"/>
      </w:pPr>
    </w:p>
    <w:p w14:paraId="6E1F7201" w14:textId="77777777" w:rsidR="000459AC" w:rsidRPr="004F36E4" w:rsidRDefault="000459AC" w:rsidP="000459AC">
      <w:pPr>
        <w:spacing w:after="0" w:line="240" w:lineRule="auto"/>
      </w:pPr>
      <w:r w:rsidRPr="004F36E4">
        <w:t xml:space="preserve">And pause. </w:t>
      </w:r>
    </w:p>
    <w:p w14:paraId="4765748B" w14:textId="77777777" w:rsidR="000459AC" w:rsidRPr="004F36E4" w:rsidRDefault="000459AC" w:rsidP="000459AC">
      <w:pPr>
        <w:spacing w:after="0" w:line="240" w:lineRule="auto"/>
        <w:jc w:val="both"/>
      </w:pPr>
    </w:p>
    <w:p w14:paraId="1A34CCCB" w14:textId="4B28B4B2" w:rsidR="000459AC" w:rsidRPr="004F36E4" w:rsidRDefault="000459AC" w:rsidP="000459AC">
      <w:pPr>
        <w:spacing w:after="0" w:line="240" w:lineRule="auto"/>
        <w:jc w:val="both"/>
      </w:pPr>
      <w:r w:rsidRPr="004F36E4">
        <w:t xml:space="preserve">Our prayer is </w:t>
      </w:r>
      <w:r w:rsidR="005821CC" w:rsidRPr="004F36E4">
        <w:t>based on</w:t>
      </w:r>
      <w:r w:rsidRPr="004F36E4">
        <w:t xml:space="preserve"> </w:t>
      </w:r>
      <w:r w:rsidR="0026344D" w:rsidRPr="004F36E4">
        <w:t>Revelation 3:20.</w:t>
      </w:r>
    </w:p>
    <w:p w14:paraId="76A1487B" w14:textId="77777777" w:rsidR="000459AC" w:rsidRPr="004F36E4" w:rsidRDefault="000459AC" w:rsidP="000459AC">
      <w:pPr>
        <w:spacing w:after="0" w:line="240" w:lineRule="auto"/>
        <w:jc w:val="both"/>
      </w:pPr>
    </w:p>
    <w:p w14:paraId="2466947D" w14:textId="1CD020D6" w:rsidR="000459AC" w:rsidRPr="004F36E4" w:rsidRDefault="000459AC" w:rsidP="000459AC">
      <w:pPr>
        <w:spacing w:after="0" w:line="240" w:lineRule="auto"/>
        <w:jc w:val="center"/>
        <w:rPr>
          <w:i/>
        </w:rPr>
      </w:pPr>
      <w:r w:rsidRPr="004F36E4">
        <w:rPr>
          <w:i/>
        </w:rPr>
        <w:t xml:space="preserve">Lord Jesus, You stand at the door of my life and knock. I am learning to hear Your voice and open </w:t>
      </w:r>
      <w:r w:rsidR="006F2AF1" w:rsidRPr="004F36E4">
        <w:rPr>
          <w:i/>
        </w:rPr>
        <w:t xml:space="preserve">the </w:t>
      </w:r>
      <w:r w:rsidRPr="004F36E4">
        <w:rPr>
          <w:i/>
        </w:rPr>
        <w:t>door. Come, Lord Jesus! (Repeat)</w:t>
      </w:r>
    </w:p>
    <w:p w14:paraId="0E5B585A" w14:textId="77777777" w:rsidR="000459AC" w:rsidRPr="004F36E4" w:rsidRDefault="000459AC" w:rsidP="000459AC">
      <w:pPr>
        <w:spacing w:after="0" w:line="240" w:lineRule="auto"/>
      </w:pPr>
    </w:p>
    <w:p w14:paraId="61593F79" w14:textId="77777777" w:rsidR="000459AC" w:rsidRPr="004F36E4" w:rsidRDefault="000459AC" w:rsidP="000459AC">
      <w:pPr>
        <w:spacing w:after="0" w:line="240" w:lineRule="auto"/>
      </w:pPr>
      <w:r w:rsidRPr="004F36E4">
        <w:t xml:space="preserve">Take a deep breath. </w:t>
      </w:r>
    </w:p>
    <w:p w14:paraId="6171D70C" w14:textId="77777777" w:rsidR="00126F63" w:rsidRPr="004F36E4" w:rsidRDefault="00126F63" w:rsidP="00126F63">
      <w:pPr>
        <w:spacing w:after="0" w:line="240" w:lineRule="auto"/>
        <w:jc w:val="both"/>
        <w:rPr>
          <w:rFonts w:cstheme="minorHAnsi"/>
          <w:i/>
          <w:color w:val="000000"/>
        </w:rPr>
      </w:pPr>
      <w:r w:rsidRPr="004F36E4">
        <w:rPr>
          <w:rFonts w:cstheme="minorHAnsi"/>
          <w:i/>
          <w:color w:val="000000"/>
        </w:rPr>
        <w:t>(If time permits, ask, “Does anyone have comments or questions about this training?”)</w:t>
      </w:r>
    </w:p>
    <w:p w14:paraId="63DC376A" w14:textId="77777777" w:rsidR="000459AC" w:rsidRPr="004F36E4" w:rsidRDefault="000459AC" w:rsidP="000459AC">
      <w:pPr>
        <w:spacing w:after="0" w:line="240" w:lineRule="auto"/>
        <w:jc w:val="both"/>
      </w:pPr>
    </w:p>
    <w:p w14:paraId="1246D386" w14:textId="77777777" w:rsidR="00285B9A" w:rsidRPr="004F36E4" w:rsidRDefault="000225FB" w:rsidP="00D1413B">
      <w:pPr>
        <w:spacing w:after="0" w:line="240" w:lineRule="auto"/>
        <w:jc w:val="both"/>
        <w:rPr>
          <w:b/>
        </w:rPr>
      </w:pPr>
      <w:r w:rsidRPr="004F36E4">
        <w:rPr>
          <w:b/>
        </w:rPr>
        <w:t>0:</w:t>
      </w:r>
      <w:r w:rsidR="00EE17E5" w:rsidRPr="004F36E4">
        <w:rPr>
          <w:b/>
        </w:rPr>
        <w:t>20</w:t>
      </w:r>
      <w:r w:rsidR="00285B9A" w:rsidRPr="004F36E4">
        <w:rPr>
          <w:b/>
        </w:rPr>
        <w:tab/>
        <w:t>KARIS CONFESSION</w:t>
      </w:r>
    </w:p>
    <w:p w14:paraId="422D7261" w14:textId="77777777" w:rsidR="00EC6938" w:rsidRPr="004F36E4" w:rsidRDefault="00EC6938" w:rsidP="00D1413B">
      <w:pPr>
        <w:spacing w:after="0" w:line="240" w:lineRule="auto"/>
        <w:jc w:val="both"/>
        <w:rPr>
          <w:b/>
        </w:rPr>
      </w:pPr>
    </w:p>
    <w:p w14:paraId="6489BDA4" w14:textId="7D2C8D79" w:rsidR="008A5F13" w:rsidRPr="004F36E4" w:rsidRDefault="000225FB" w:rsidP="00D1413B">
      <w:pPr>
        <w:spacing w:after="0" w:line="240" w:lineRule="auto"/>
        <w:jc w:val="both"/>
        <w:rPr>
          <w:b/>
        </w:rPr>
      </w:pPr>
      <w:r w:rsidRPr="004F36E4">
        <w:rPr>
          <w:b/>
        </w:rPr>
        <w:t>0:2</w:t>
      </w:r>
      <w:r w:rsidR="00EE17E5" w:rsidRPr="004F36E4">
        <w:rPr>
          <w:b/>
        </w:rPr>
        <w:t>1</w:t>
      </w:r>
      <w:r w:rsidR="00285B9A" w:rsidRPr="004F36E4">
        <w:rPr>
          <w:b/>
        </w:rPr>
        <w:tab/>
        <w:t>TOOLBOX</w:t>
      </w:r>
    </w:p>
    <w:p w14:paraId="133D2495" w14:textId="77777777" w:rsidR="00EC6938" w:rsidRPr="004F36E4" w:rsidRDefault="00EC6938" w:rsidP="00500DF4">
      <w:pPr>
        <w:spacing w:after="0" w:line="240" w:lineRule="auto"/>
        <w:jc w:val="both"/>
      </w:pPr>
    </w:p>
    <w:p w14:paraId="6FEBB9A5" w14:textId="77DA471D" w:rsidR="00490F79" w:rsidRPr="004F36E4" w:rsidRDefault="00490F79" w:rsidP="00490F79">
      <w:pPr>
        <w:spacing w:after="0" w:line="240" w:lineRule="auto"/>
        <w:jc w:val="both"/>
      </w:pPr>
      <w:bookmarkStart w:id="3" w:name="OLE_LINK5"/>
      <w:r w:rsidRPr="004F36E4">
        <w:t xml:space="preserve">Our misoriented development often determines </w:t>
      </w:r>
      <w:r w:rsidR="006244AE" w:rsidRPr="004F36E4">
        <w:t>how</w:t>
      </w:r>
      <w:r w:rsidRPr="004F36E4">
        <w:t xml:space="preserve"> we attack and suppress our True Self. If you are living with other misoriented people, you might </w:t>
      </w:r>
      <w:r w:rsidR="00452890" w:rsidRPr="004F36E4">
        <w:t>try to identify</w:t>
      </w:r>
      <w:r w:rsidRPr="004F36E4">
        <w:t xml:space="preserve"> their self-hate hotspots so that you can quickly recognize when they are in self-hate and </w:t>
      </w:r>
      <w:r w:rsidR="00000962" w:rsidRPr="004F36E4">
        <w:t xml:space="preserve">gain </w:t>
      </w:r>
      <w:r w:rsidRPr="004F36E4">
        <w:t xml:space="preserve">a better understanding of why they do what they do, think what they think, and feel what they feel. Understanding helps you lovingly </w:t>
      </w:r>
      <w:r w:rsidRPr="004F36E4">
        <w:rPr>
          <w:i/>
        </w:rPr>
        <w:t>stand</w:t>
      </w:r>
      <w:r w:rsidRPr="004F36E4">
        <w:t xml:space="preserve"> rather than react when the behaviors or choices of others feel so personal. Whenever you or another</w:t>
      </w:r>
      <w:r w:rsidR="00F447F9" w:rsidRPr="004F36E4">
        <w:t xml:space="preserve"> person</w:t>
      </w:r>
      <w:r w:rsidRPr="004F36E4">
        <w:t xml:space="preserve"> turns away from the Idol’s compulsive need to react, self-hate will inevitably follow. In order to maintain an oriented direction, you must be able to step back from the invitation to engage with that self-hate—whether your own </w:t>
      </w:r>
      <w:r w:rsidR="00931355" w:rsidRPr="004F36E4">
        <w:t xml:space="preserve">self-hate </w:t>
      </w:r>
      <w:r w:rsidRPr="004F36E4">
        <w:t>or another’s—and then endure the tension of refusing to repeat old patterns of behavior. That’s why</w:t>
      </w:r>
      <w:r w:rsidR="008A02E7" w:rsidRPr="004F36E4">
        <w:t>,</w:t>
      </w:r>
      <w:r w:rsidRPr="004F36E4">
        <w:t xml:space="preserve"> in our KF training</w:t>
      </w:r>
      <w:r w:rsidR="008A02E7" w:rsidRPr="004F36E4">
        <w:t>,</w:t>
      </w:r>
      <w:r w:rsidRPr="004F36E4">
        <w:t xml:space="preserve"> we learn to endure before we learn to deal with self-hate. </w:t>
      </w:r>
      <w:bookmarkStart w:id="4" w:name="_Hlk521051838"/>
      <w:r w:rsidRPr="004F36E4">
        <w:t>Self-hate will accompany every training opportunity in your process of redemption</w:t>
      </w:r>
      <w:bookmarkEnd w:id="4"/>
      <w:r w:rsidRPr="004F36E4">
        <w:t xml:space="preserve">, so if you do not have the strength to endure the discomforts of self-hate, </w:t>
      </w:r>
      <w:r w:rsidR="00F447F9" w:rsidRPr="004F36E4">
        <w:t xml:space="preserve">you will not be able to grow out of the pride system that drives your self-hate and determines your choices. </w:t>
      </w:r>
    </w:p>
    <w:bookmarkEnd w:id="3"/>
    <w:p w14:paraId="1F6C51BF" w14:textId="77777777" w:rsidR="008D0760" w:rsidRPr="004F36E4" w:rsidRDefault="008D0760" w:rsidP="00490F79">
      <w:pPr>
        <w:spacing w:after="0" w:line="240" w:lineRule="auto"/>
        <w:jc w:val="both"/>
      </w:pPr>
    </w:p>
    <w:p w14:paraId="38D2CE46" w14:textId="77777777" w:rsidR="00713876" w:rsidRPr="004F36E4" w:rsidRDefault="00713876" w:rsidP="00713876">
      <w:pPr>
        <w:spacing w:after="0" w:line="240" w:lineRule="auto"/>
        <w:jc w:val="both"/>
      </w:pPr>
      <w:bookmarkStart w:id="5" w:name="_Hlk521593647"/>
      <w:r w:rsidRPr="004F36E4">
        <w:t xml:space="preserve">Every neurotic is vulnerable to self-hate. Self-effacing types are </w:t>
      </w:r>
      <w:bookmarkEnd w:id="5"/>
      <w:r w:rsidRPr="004F36E4">
        <w:t xml:space="preserve">thrown into turmoil when they lose someone’s support or take the biggest cookie. Mastery types hate themselves when they feel manipulated or helpless, when things don’t go their way, or when they feel confused. Resigned types feel </w:t>
      </w:r>
      <w:r w:rsidRPr="004F36E4">
        <w:lastRenderedPageBreak/>
        <w:t xml:space="preserve">acute anxiety and withdraw support from others when they begin to feel their feelings, take charge of their own development, or sense that the community requires something from them. </w:t>
      </w:r>
    </w:p>
    <w:p w14:paraId="56C6B7F3" w14:textId="77777777" w:rsidR="00490F79" w:rsidRPr="004F36E4" w:rsidRDefault="00490F79" w:rsidP="006B0792">
      <w:pPr>
        <w:spacing w:after="0" w:line="240" w:lineRule="auto"/>
        <w:jc w:val="both"/>
      </w:pPr>
    </w:p>
    <w:p w14:paraId="5070282E" w14:textId="3196C920" w:rsidR="00C70674" w:rsidRPr="004F36E4" w:rsidRDefault="00490F79" w:rsidP="00C70674">
      <w:pPr>
        <w:spacing w:after="0" w:line="240" w:lineRule="auto"/>
        <w:jc w:val="both"/>
      </w:pPr>
      <w:bookmarkStart w:id="6" w:name="OLE_LINK6"/>
      <w:r w:rsidRPr="004F36E4">
        <w:t xml:space="preserve">All of us are vulnerable to feelings of self-hate when we compare our present condition to our expectations of what we </w:t>
      </w:r>
      <w:r w:rsidRPr="004F36E4">
        <w:rPr>
          <w:i/>
        </w:rPr>
        <w:t>should be</w:t>
      </w:r>
      <w:r w:rsidRPr="004F36E4">
        <w:t xml:space="preserve"> by now. Whenever we measure our present condition against </w:t>
      </w:r>
      <w:r w:rsidR="008C2B6A" w:rsidRPr="004F36E4">
        <w:t xml:space="preserve">these </w:t>
      </w:r>
      <w:r w:rsidRPr="004F36E4">
        <w:t>expectations</w:t>
      </w:r>
      <w:r w:rsidR="002B07F3" w:rsidRPr="004F36E4">
        <w:t>,</w:t>
      </w:r>
      <w:r w:rsidR="00E97B0E" w:rsidRPr="004F36E4">
        <w:t xml:space="preserve"> </w:t>
      </w:r>
      <w:r w:rsidRPr="004F36E4">
        <w:t xml:space="preserve">our real progress is </w:t>
      </w:r>
      <w:r w:rsidR="00661811" w:rsidRPr="004F36E4">
        <w:t xml:space="preserve">judged as </w:t>
      </w:r>
      <w:r w:rsidR="00CA547D" w:rsidRPr="004F36E4">
        <w:t>paltry</w:t>
      </w:r>
      <w:r w:rsidR="00661811" w:rsidRPr="004F36E4">
        <w:t xml:space="preserve"> or meaningless and therefore </w:t>
      </w:r>
      <w:r w:rsidRPr="004F36E4">
        <w:t>ignored</w:t>
      </w:r>
      <w:r w:rsidR="008A02E7" w:rsidRPr="004F36E4">
        <w:t>,</w:t>
      </w:r>
      <w:r w:rsidRPr="004F36E4">
        <w:t xml:space="preserve"> </w:t>
      </w:r>
      <w:r w:rsidR="008A02E7" w:rsidRPr="004F36E4">
        <w:t>or</w:t>
      </w:r>
      <w:r w:rsidRPr="004F36E4">
        <w:t xml:space="preserve"> even abhorred</w:t>
      </w:r>
      <w:r w:rsidR="008C2B6A" w:rsidRPr="004F36E4">
        <w:t>.</w:t>
      </w:r>
      <w:r w:rsidRPr="004F36E4">
        <w:t xml:space="preserve"> </w:t>
      </w:r>
      <w:r w:rsidR="008C2B6A" w:rsidRPr="004F36E4">
        <w:t xml:space="preserve">Learn to recognize and hold </w:t>
      </w:r>
      <w:r w:rsidRPr="004F36E4">
        <w:t xml:space="preserve">in </w:t>
      </w:r>
      <w:r w:rsidR="00452890" w:rsidRPr="004F36E4">
        <w:t xml:space="preserve">your </w:t>
      </w:r>
      <w:r w:rsidRPr="004F36E4">
        <w:t xml:space="preserve">mind </w:t>
      </w:r>
      <w:r w:rsidR="00D3619E" w:rsidRPr="004F36E4">
        <w:t xml:space="preserve">the </w:t>
      </w:r>
      <w:r w:rsidRPr="004F36E4">
        <w:t>real progress</w:t>
      </w:r>
      <w:r w:rsidR="00D3619E" w:rsidRPr="004F36E4">
        <w:t xml:space="preserve"> you have made</w:t>
      </w:r>
      <w:r w:rsidRPr="004F36E4">
        <w:t xml:space="preserve">. The record of your </w:t>
      </w:r>
      <w:r w:rsidR="00713876" w:rsidRPr="004F36E4">
        <w:rPr>
          <w:b/>
        </w:rPr>
        <w:t xml:space="preserve">Meeting Preparation Guides </w:t>
      </w:r>
      <w:r w:rsidR="00713876" w:rsidRPr="004F36E4">
        <w:t>and spontaneous positive observations offered by trustworthy people are clear evidence of that progress.</w:t>
      </w:r>
    </w:p>
    <w:bookmarkEnd w:id="6"/>
    <w:p w14:paraId="58D7A9CB" w14:textId="77777777" w:rsidR="00360960" w:rsidRPr="004F36E4" w:rsidRDefault="00360960" w:rsidP="00D1413B">
      <w:pPr>
        <w:spacing w:after="0" w:line="240" w:lineRule="auto"/>
        <w:jc w:val="both"/>
      </w:pPr>
    </w:p>
    <w:p w14:paraId="6499AF61" w14:textId="38A72971" w:rsidR="00360960" w:rsidRPr="004F36E4" w:rsidRDefault="00E825B5" w:rsidP="00360960">
      <w:pPr>
        <w:spacing w:after="0" w:line="240" w:lineRule="auto"/>
        <w:jc w:val="both"/>
      </w:pPr>
      <w:r w:rsidRPr="004F36E4">
        <w:t>We will now</w:t>
      </w:r>
      <w:r w:rsidR="00360960" w:rsidRPr="004F36E4">
        <w:t xml:space="preserve"> explore the cycle of self-hate and </w:t>
      </w:r>
      <w:r w:rsidR="008C2B6A" w:rsidRPr="004F36E4">
        <w:t>see</w:t>
      </w:r>
      <w:r w:rsidR="000C5E94" w:rsidRPr="004F36E4">
        <w:t xml:space="preserve"> </w:t>
      </w:r>
      <w:r w:rsidR="00360960" w:rsidRPr="004F36E4">
        <w:t xml:space="preserve">how it creates havoc in our lives. I </w:t>
      </w:r>
      <w:r w:rsidRPr="004F36E4">
        <w:t>will also</w:t>
      </w:r>
      <w:r w:rsidR="00360960" w:rsidRPr="004F36E4">
        <w:t xml:space="preserve"> introduce two </w:t>
      </w:r>
      <w:r w:rsidR="00E97B0E" w:rsidRPr="004F36E4">
        <w:t>important allies,</w:t>
      </w:r>
      <w:r w:rsidR="00360960" w:rsidRPr="004F36E4">
        <w:t xml:space="preserve"> our internal parents, who </w:t>
      </w:r>
      <w:r w:rsidR="008D0760" w:rsidRPr="004F36E4">
        <w:t>are there</w:t>
      </w:r>
      <w:r w:rsidR="002B07F3" w:rsidRPr="004F36E4">
        <w:t xml:space="preserve"> </w:t>
      </w:r>
      <w:r w:rsidR="008D0760" w:rsidRPr="004F36E4">
        <w:t xml:space="preserve">to assist </w:t>
      </w:r>
      <w:r w:rsidR="006B0792" w:rsidRPr="004F36E4">
        <w:t>us when</w:t>
      </w:r>
      <w:r w:rsidR="00360960" w:rsidRPr="004F36E4">
        <w:t xml:space="preserve"> self-hate seems to have us by the throat. </w:t>
      </w:r>
    </w:p>
    <w:p w14:paraId="7FEDB4C8" w14:textId="77777777" w:rsidR="00CC435A" w:rsidRPr="004F36E4" w:rsidRDefault="00CC435A" w:rsidP="00360960">
      <w:pPr>
        <w:spacing w:after="0" w:line="240" w:lineRule="auto"/>
        <w:jc w:val="both"/>
      </w:pPr>
    </w:p>
    <w:p w14:paraId="0AF0B3A7" w14:textId="0BD77A5E" w:rsidR="00360960" w:rsidRPr="004F36E4" w:rsidRDefault="00360960" w:rsidP="00DD4786">
      <w:pPr>
        <w:widowControl w:val="0"/>
        <w:spacing w:after="0" w:line="240" w:lineRule="auto"/>
        <w:jc w:val="both"/>
        <w:rPr>
          <w:b/>
        </w:rPr>
      </w:pPr>
      <w:r w:rsidRPr="004F36E4">
        <w:rPr>
          <w:b/>
        </w:rPr>
        <w:t>The Idol’s Engine of Self-Hate</w:t>
      </w:r>
    </w:p>
    <w:p w14:paraId="24632243" w14:textId="12C9021C" w:rsidR="006B0792" w:rsidRPr="004F36E4" w:rsidRDefault="006B0792" w:rsidP="006B0792">
      <w:pPr>
        <w:spacing w:after="0" w:line="240" w:lineRule="auto"/>
        <w:jc w:val="both"/>
      </w:pPr>
      <w:bookmarkStart w:id="7" w:name="_Hlk520921661"/>
      <w:r w:rsidRPr="004F36E4">
        <w:t>When we are living in an artificial legal system</w:t>
      </w:r>
      <w:r w:rsidR="002B07F3" w:rsidRPr="004F36E4">
        <w:t>,</w:t>
      </w:r>
      <w:r w:rsidR="007549B7" w:rsidRPr="004F36E4">
        <w:t xml:space="preserve"> </w:t>
      </w:r>
      <w:r w:rsidRPr="004F36E4">
        <w:t>we cannot fulfill our natural design and real function; we are so intent on fulfilling our legal systems that we disregard actual conditions and realities and waste</w:t>
      </w:r>
      <w:r w:rsidR="00661811" w:rsidRPr="004F36E4">
        <w:t xml:space="preserve"> the potential</w:t>
      </w:r>
      <w:r w:rsidRPr="004F36E4">
        <w:t xml:space="preserve"> </w:t>
      </w:r>
      <w:r w:rsidR="00B61319" w:rsidRPr="004F36E4">
        <w:t xml:space="preserve">of </w:t>
      </w:r>
      <w:r w:rsidRPr="004F36E4">
        <w:t>our productive energy</w:t>
      </w:r>
      <w:r w:rsidR="002B07F3" w:rsidRPr="004F36E4">
        <w:t>.</w:t>
      </w:r>
      <w:r w:rsidRPr="004F36E4">
        <w:t xml:space="preserve"> </w:t>
      </w:r>
      <w:r w:rsidR="007549B7" w:rsidRPr="004F36E4">
        <w:t>We</w:t>
      </w:r>
      <w:r w:rsidRPr="004F36E4">
        <w:t xml:space="preserve"> abandon the natural flow of our design</w:t>
      </w:r>
      <w:r w:rsidR="00661811" w:rsidRPr="004F36E4">
        <w:t>,</w:t>
      </w:r>
      <w:r w:rsidRPr="004F36E4">
        <w:t xml:space="preserve"> and </w:t>
      </w:r>
      <w:r w:rsidR="00661811" w:rsidRPr="004F36E4">
        <w:t xml:space="preserve">we </w:t>
      </w:r>
      <w:r w:rsidR="00000962" w:rsidRPr="004F36E4">
        <w:t>manufacture</w:t>
      </w:r>
      <w:r w:rsidRPr="004F36E4">
        <w:t xml:space="preserve"> </w:t>
      </w:r>
      <w:r w:rsidR="007549B7" w:rsidRPr="004F36E4">
        <w:t xml:space="preserve">a </w:t>
      </w:r>
      <w:r w:rsidRPr="004F36E4">
        <w:t>system of motivation</w:t>
      </w:r>
      <w:r w:rsidR="00E1449E" w:rsidRPr="004F36E4">
        <w:t xml:space="preserve"> </w:t>
      </w:r>
      <w:r w:rsidRPr="004F36E4">
        <w:t xml:space="preserve">that compels us to ignore possible consequences, rush our limitations, and constantly </w:t>
      </w:r>
      <w:r w:rsidR="0011308D" w:rsidRPr="004F36E4">
        <w:t>evaluate</w:t>
      </w:r>
      <w:r w:rsidRPr="004F36E4">
        <w:t xml:space="preserve"> our performance</w:t>
      </w:r>
      <w:r w:rsidR="004F11FD" w:rsidRPr="004F36E4">
        <w:t xml:space="preserve">, imagining ourselves to be </w:t>
      </w:r>
      <w:r w:rsidRPr="004F36E4">
        <w:t>sprinting home to an idealized glory. We hope that the sheer force of our effort will break down the barriers that confine us as limited and material creatures.</w:t>
      </w:r>
    </w:p>
    <w:p w14:paraId="5E15C9E7" w14:textId="77777777" w:rsidR="00E2724D" w:rsidRPr="004F36E4" w:rsidRDefault="00E2724D" w:rsidP="006B0792">
      <w:pPr>
        <w:spacing w:after="0" w:line="240" w:lineRule="auto"/>
        <w:jc w:val="both"/>
      </w:pPr>
    </w:p>
    <w:p w14:paraId="1522C070" w14:textId="6443380B" w:rsidR="006B0792" w:rsidRPr="004F36E4" w:rsidRDefault="00E2724D" w:rsidP="006B0792">
      <w:pPr>
        <w:spacing w:after="0" w:line="240" w:lineRule="auto"/>
        <w:jc w:val="both"/>
      </w:pPr>
      <w:r w:rsidRPr="004F36E4">
        <w:t xml:space="preserve">Fear is the strongest motivator that most of us know. </w:t>
      </w:r>
      <w:r w:rsidR="007F00AF" w:rsidRPr="004F36E4">
        <w:t xml:space="preserve">It </w:t>
      </w:r>
      <w:r w:rsidRPr="004F36E4">
        <w:t xml:space="preserve">can push us to go beyond our imagined limitations and achieve things that without the power of fear we would never achieve. </w:t>
      </w:r>
      <w:r w:rsidR="00716101" w:rsidRPr="004F36E4">
        <w:t>Fear</w:t>
      </w:r>
      <w:r w:rsidR="007F00AF" w:rsidRPr="004F36E4">
        <w:t xml:space="preserve"> helps us power through obstacles and override consequences.</w:t>
      </w:r>
      <w:r w:rsidR="000771B2" w:rsidRPr="004F36E4">
        <w:t xml:space="preserve"> </w:t>
      </w:r>
      <w:r w:rsidRPr="004F36E4">
        <w:t>When we live in misorientation, this valuable emotion is pressed into the service of the Idol Self.</w:t>
      </w:r>
      <w:r w:rsidR="006B0792" w:rsidRPr="004F36E4">
        <w:t xml:space="preserve"> Like any taskmaster who uses abusive methods to motivate and control another creature, the Idol generates fear by punishing poor performance with self-hate. Its victims are like slaves who have lost any sense of self-determination and are no longer free to make their own choices</w:t>
      </w:r>
      <w:r w:rsidR="00B27FF9" w:rsidRPr="004F36E4">
        <w:t xml:space="preserve">; their only aim is to avoid pain. </w:t>
      </w:r>
    </w:p>
    <w:p w14:paraId="713D4587" w14:textId="77777777" w:rsidR="006B0792" w:rsidRPr="004F36E4" w:rsidRDefault="006B0792" w:rsidP="006B0792">
      <w:pPr>
        <w:spacing w:after="0" w:line="240" w:lineRule="auto"/>
        <w:jc w:val="both"/>
      </w:pPr>
    </w:p>
    <w:p w14:paraId="56A138C3" w14:textId="2203DDFE" w:rsidR="006B0792" w:rsidRPr="004F36E4" w:rsidRDefault="006B0792" w:rsidP="006B0792">
      <w:pPr>
        <w:spacing w:after="0" w:line="240" w:lineRule="auto"/>
        <w:jc w:val="both"/>
      </w:pPr>
      <w:r w:rsidRPr="004F36E4">
        <w:t>Our desperate desire to avoid the pain of self-hate drives our frantic efforts to perform to our Idol’s exacting standards. The avoidance of self-hate becomes our chief method of</w:t>
      </w:r>
      <w:r w:rsidR="00823791" w:rsidRPr="004F36E4">
        <w:t xml:space="preserve"> </w:t>
      </w:r>
      <w:r w:rsidR="002B07F3" w:rsidRPr="004F36E4">
        <w:t>self-</w:t>
      </w:r>
      <w:r w:rsidR="00823791" w:rsidRPr="004F36E4">
        <w:t>motivation.</w:t>
      </w:r>
      <w:r w:rsidRPr="004F36E4">
        <w:t xml:space="preserve"> But although we </w:t>
      </w:r>
      <w:r w:rsidR="009E3CC5" w:rsidRPr="004F36E4">
        <w:t xml:space="preserve">try </w:t>
      </w:r>
      <w:r w:rsidRPr="004F36E4">
        <w:t>desperately to avoid self-hate, we actually need self-hate to drive the engine of our Idol’s search for glory. This is how it works. The stress of needing to perform</w:t>
      </w:r>
      <w:r w:rsidR="009E3CC5" w:rsidRPr="004F36E4">
        <w:t>,</w:t>
      </w:r>
      <w:r w:rsidRPr="004F36E4">
        <w:t xml:space="preserve"> combined with little failures to fulfill the shoulds and claims of our legal system</w:t>
      </w:r>
      <w:r w:rsidR="009E3CC5" w:rsidRPr="004F36E4">
        <w:t>,</w:t>
      </w:r>
      <w:r w:rsidRPr="004F36E4">
        <w:t xml:space="preserve"> causes the pressure of self-hate to build up in the cylinders of our soul. When that growing pressure becomes intolerable, any little event can ignite the pressurized self-hat</w:t>
      </w:r>
      <w:r w:rsidR="00823791" w:rsidRPr="004F36E4">
        <w:t>e</w:t>
      </w:r>
      <w:r w:rsidRPr="004F36E4">
        <w:t>. This flare up of self-hate</w:t>
      </w:r>
      <w:r w:rsidR="00F6722C">
        <w:t xml:space="preserve"> </w:t>
      </w:r>
      <w:r w:rsidR="00331E66">
        <w:t>results in</w:t>
      </w:r>
      <w:r w:rsidR="00823791" w:rsidRPr="004F36E4">
        <w:t xml:space="preserve"> </w:t>
      </w:r>
      <w:r w:rsidR="00823791" w:rsidRPr="00F6722C">
        <w:t>thoughts, feelings</w:t>
      </w:r>
      <w:r w:rsidR="00F6722C" w:rsidRPr="00F6722C">
        <w:t>,</w:t>
      </w:r>
      <w:r w:rsidR="00823791" w:rsidRPr="00F6722C">
        <w:t xml:space="preserve"> and</w:t>
      </w:r>
      <w:r w:rsidR="00823791" w:rsidRPr="004F36E4">
        <w:t xml:space="preserve"> choices</w:t>
      </w:r>
      <w:r w:rsidR="00B61319" w:rsidRPr="004F36E4">
        <w:t xml:space="preserve"> that</w:t>
      </w:r>
      <w:r w:rsidR="00823791" w:rsidRPr="004F36E4">
        <w:t xml:space="preserve"> temporarily</w:t>
      </w:r>
      <w:r w:rsidRPr="004F36E4">
        <w:t xml:space="preserve"> </w:t>
      </w:r>
      <w:r w:rsidR="00823791" w:rsidRPr="004F36E4">
        <w:t>relieve</w:t>
      </w:r>
      <w:r w:rsidR="00BA4848" w:rsidRPr="004F36E4">
        <w:t xml:space="preserve"> the </w:t>
      </w:r>
      <w:r w:rsidRPr="004F36E4">
        <w:t>tension</w:t>
      </w:r>
      <w:r w:rsidR="00BA4848" w:rsidRPr="004F36E4">
        <w:t xml:space="preserve"> of those piled-up failures.</w:t>
      </w:r>
      <w:r w:rsidR="009E3CC5" w:rsidRPr="004F36E4">
        <w:t xml:space="preserve"> </w:t>
      </w:r>
      <w:r w:rsidR="00204D5E" w:rsidRPr="004F36E4">
        <w:t>Th</w:t>
      </w:r>
      <w:r w:rsidR="00F6722C">
        <w:t>is</w:t>
      </w:r>
      <w:r w:rsidR="00204D5E" w:rsidRPr="004F36E4">
        <w:t xml:space="preserve"> </w:t>
      </w:r>
      <w:r w:rsidR="00F6722C">
        <w:t>s</w:t>
      </w:r>
      <w:r w:rsidR="00331E66">
        <w:t>ense</w:t>
      </w:r>
      <w:r w:rsidR="00204D5E" w:rsidRPr="004F36E4">
        <w:t xml:space="preserve"> of relief </w:t>
      </w:r>
      <w:r w:rsidR="00F6722C">
        <w:t xml:space="preserve">is </w:t>
      </w:r>
      <w:proofErr w:type="gramStart"/>
      <w:r w:rsidR="00F6722C">
        <w:t>similar to</w:t>
      </w:r>
      <w:proofErr w:type="gramEnd"/>
      <w:r w:rsidR="00F6722C">
        <w:t xml:space="preserve"> what </w:t>
      </w:r>
      <w:r w:rsidR="00204D5E" w:rsidRPr="004F36E4">
        <w:t xml:space="preserve">an addict </w:t>
      </w:r>
      <w:r w:rsidR="00F6722C">
        <w:t>experiences when he gives in to his</w:t>
      </w:r>
      <w:r w:rsidR="00204D5E" w:rsidRPr="004F36E4">
        <w:t xml:space="preserve"> addiction.</w:t>
      </w:r>
      <w:r w:rsidR="009213BA" w:rsidRPr="004F36E4">
        <w:t xml:space="preserve"> </w:t>
      </w:r>
      <w:r w:rsidRPr="004F36E4">
        <w:t>There is even a kind of comfort and a sense of superiority in such a releas</w:t>
      </w:r>
      <w:r w:rsidR="00204D5E" w:rsidRPr="004F36E4">
        <w:t>e</w:t>
      </w:r>
      <w:r w:rsidR="00823791" w:rsidRPr="004F36E4">
        <w:t>,</w:t>
      </w:r>
      <w:r w:rsidR="00BA4848" w:rsidRPr="004F36E4">
        <w:t xml:space="preserve"> and</w:t>
      </w:r>
      <w:r w:rsidR="00B27FF9" w:rsidRPr="004F36E4">
        <w:t xml:space="preserve"> we momentarily forget </w:t>
      </w:r>
      <w:r w:rsidR="00BA4848" w:rsidRPr="004F36E4">
        <w:t xml:space="preserve">that </w:t>
      </w:r>
      <w:r w:rsidRPr="004F36E4">
        <w:t>destructive consequences will follow our choices</w:t>
      </w:r>
      <w:r w:rsidR="00204D5E" w:rsidRPr="004F36E4">
        <w:t>.</w:t>
      </w:r>
      <w:r w:rsidR="00352C00" w:rsidRPr="004F36E4">
        <w:t xml:space="preserve"> </w:t>
      </w:r>
      <w:r w:rsidRPr="004F36E4">
        <w:t xml:space="preserve">For a </w:t>
      </w:r>
      <w:r w:rsidR="00B27FF9" w:rsidRPr="004F36E4">
        <w:t xml:space="preserve">brief </w:t>
      </w:r>
      <w:proofErr w:type="gramStart"/>
      <w:r w:rsidR="00B27FF9" w:rsidRPr="004F36E4">
        <w:t>time</w:t>
      </w:r>
      <w:proofErr w:type="gramEnd"/>
      <w:r w:rsidRPr="004F36E4">
        <w:t xml:space="preserve"> we feel </w:t>
      </w:r>
      <w:proofErr w:type="gramStart"/>
      <w:r w:rsidRPr="004F36E4">
        <w:t>above</w:t>
      </w:r>
      <w:proofErr w:type="gramEnd"/>
      <w:r w:rsidRPr="004F36E4">
        <w:t xml:space="preserve"> consequences</w:t>
      </w:r>
      <w:r w:rsidR="00331E66">
        <w:t>; we</w:t>
      </w:r>
      <w:r w:rsidRPr="004F36E4">
        <w:t xml:space="preserve"> have surmounted </w:t>
      </w:r>
      <w:r w:rsidR="00B27FF9" w:rsidRPr="004F36E4">
        <w:t xml:space="preserve">all </w:t>
      </w:r>
      <w:r w:rsidRPr="004F36E4">
        <w:t xml:space="preserve">our limitations. </w:t>
      </w:r>
    </w:p>
    <w:p w14:paraId="020B8043" w14:textId="77777777" w:rsidR="006B0792" w:rsidRPr="004F36E4" w:rsidRDefault="006B0792" w:rsidP="006B0792">
      <w:pPr>
        <w:spacing w:after="0" w:line="240" w:lineRule="auto"/>
        <w:jc w:val="both"/>
      </w:pPr>
    </w:p>
    <w:p w14:paraId="0E4441A4" w14:textId="1C37C0A2" w:rsidR="006B0792" w:rsidRPr="004F36E4" w:rsidRDefault="00B27FF9" w:rsidP="006B0792">
      <w:pPr>
        <w:spacing w:after="0" w:line="240" w:lineRule="auto"/>
        <w:jc w:val="both"/>
      </w:pPr>
      <w:r w:rsidRPr="004F36E4">
        <w:t xml:space="preserve">We use the pressure, tension, and flare up of self-hate to motivate us to make choices that comply with the standards of our Idol Self. </w:t>
      </w:r>
      <w:r w:rsidR="006B0792" w:rsidRPr="004F36E4">
        <w:t xml:space="preserve">Let’s look at </w:t>
      </w:r>
      <w:r w:rsidR="00331E66">
        <w:t>a</w:t>
      </w:r>
      <w:r w:rsidR="00F6722C">
        <w:t>n</w:t>
      </w:r>
      <w:r w:rsidR="00331E66" w:rsidRPr="004F36E4">
        <w:t xml:space="preserve"> </w:t>
      </w:r>
      <w:r w:rsidR="006B0792" w:rsidRPr="004F36E4">
        <w:t xml:space="preserve">example. </w:t>
      </w:r>
      <w:r w:rsidR="00202687">
        <w:t>A woman regularly fails to fulfill her shoulds and claims which increases the buildup of self-hate in her soul. T</w:t>
      </w:r>
      <w:r w:rsidR="006B0792" w:rsidRPr="004F36E4">
        <w:t xml:space="preserve">he tension of that self-hate is compounded by an </w:t>
      </w:r>
      <w:r w:rsidR="009E3CC5" w:rsidRPr="004F36E4">
        <w:t>unrelenting</w:t>
      </w:r>
      <w:r w:rsidR="006B0792" w:rsidRPr="004F36E4">
        <w:t xml:space="preserve"> pressure to perform</w:t>
      </w:r>
      <w:r w:rsidR="00BA4848" w:rsidRPr="004F36E4">
        <w:t>.</w:t>
      </w:r>
      <w:r w:rsidR="006B0792" w:rsidRPr="004F36E4">
        <w:t xml:space="preserve"> Finally, </w:t>
      </w:r>
      <w:r w:rsidR="00BA4848" w:rsidRPr="004F36E4">
        <w:t xml:space="preserve">although she </w:t>
      </w:r>
      <w:r w:rsidR="00204D5E" w:rsidRPr="004F36E4">
        <w:t xml:space="preserve">is numb and </w:t>
      </w:r>
      <w:r w:rsidR="00BA4848" w:rsidRPr="004F36E4">
        <w:t xml:space="preserve">cannot feel it, </w:t>
      </w:r>
      <w:r w:rsidR="006B0792" w:rsidRPr="004F36E4">
        <w:t>the tension becomes intolerable</w:t>
      </w:r>
      <w:r w:rsidR="00204D5E" w:rsidRPr="004F36E4">
        <w:t>.</w:t>
      </w:r>
      <w:r w:rsidR="006B0792" w:rsidRPr="004F36E4">
        <w:t xml:space="preserve"> A fairly insignificant event ignites the self-hate fuel that has been building up. She </w:t>
      </w:r>
      <w:r w:rsidR="006B0792" w:rsidRPr="004F36E4">
        <w:lastRenderedPageBreak/>
        <w:t xml:space="preserve">may not be able to identify what event ignited the self-hate, but her behavior lets her know that she is in its grip. Suddenly she finds herself eating excessive amounts of foods that she knows will </w:t>
      </w:r>
      <w:r w:rsidR="009E3CC5" w:rsidRPr="004F36E4">
        <w:t>produce</w:t>
      </w:r>
      <w:r w:rsidR="006B0792" w:rsidRPr="004F36E4">
        <w:t xml:space="preserve"> disastrous results, but while she is eating</w:t>
      </w:r>
      <w:r w:rsidR="00381F42" w:rsidRPr="004F36E4">
        <w:t>,</w:t>
      </w:r>
      <w:r w:rsidR="006B0792" w:rsidRPr="004F36E4">
        <w:t xml:space="preserve"> she feels comforted and relieved of the tension. For a moment</w:t>
      </w:r>
      <w:r w:rsidR="009E3CC5" w:rsidRPr="004F36E4">
        <w:t>,</w:t>
      </w:r>
      <w:r w:rsidR="006B0792" w:rsidRPr="004F36E4">
        <w:t xml:space="preserve"> she consciously feels that she is above the petty limitations of food and consequences and enjoys the euphoria of reckless choice. According to her Idol, she should be able to eat whatever she wants without any adverse consequences</w:t>
      </w:r>
      <w:r w:rsidR="009E3CC5" w:rsidRPr="004F36E4">
        <w:t>,</w:t>
      </w:r>
      <w:r w:rsidR="006B0792" w:rsidRPr="004F36E4">
        <w:t xml:space="preserve"> and she acts as if the illusion were real. For a moment</w:t>
      </w:r>
      <w:r w:rsidR="00476EDF" w:rsidRPr="004F36E4">
        <w:t>,</w:t>
      </w:r>
      <w:r w:rsidR="006B0792" w:rsidRPr="004F36E4">
        <w:t xml:space="preserve"> she has fulfilled her Idol’s search for glory. </w:t>
      </w:r>
    </w:p>
    <w:p w14:paraId="6B96E601" w14:textId="77777777" w:rsidR="006B0792" w:rsidRPr="004F36E4" w:rsidRDefault="006B0792" w:rsidP="006B0792">
      <w:pPr>
        <w:spacing w:after="0" w:line="240" w:lineRule="auto"/>
        <w:jc w:val="both"/>
      </w:pPr>
    </w:p>
    <w:p w14:paraId="59595FFC" w14:textId="6F93E47B" w:rsidR="00446D6C" w:rsidRPr="004F36E4" w:rsidRDefault="006B0792" w:rsidP="006B0792">
      <w:pPr>
        <w:spacing w:after="0" w:line="240" w:lineRule="auto"/>
        <w:jc w:val="both"/>
      </w:pPr>
      <w:r w:rsidRPr="004F36E4">
        <w:t xml:space="preserve">Here </w:t>
      </w:r>
      <w:r w:rsidR="00446D6C" w:rsidRPr="004F36E4">
        <w:t>are</w:t>
      </w:r>
      <w:r w:rsidRPr="004F36E4">
        <w:t xml:space="preserve"> </w:t>
      </w:r>
      <w:r w:rsidR="00446D6C" w:rsidRPr="004F36E4">
        <w:t>some other</w:t>
      </w:r>
      <w:r w:rsidR="00A91A27" w:rsidRPr="004F36E4">
        <w:t xml:space="preserve"> </w:t>
      </w:r>
      <w:r w:rsidRPr="004F36E4">
        <w:t>example</w:t>
      </w:r>
      <w:r w:rsidR="00446D6C" w:rsidRPr="004F36E4">
        <w:t>s</w:t>
      </w:r>
      <w:r w:rsidR="00A91A27" w:rsidRPr="004F36E4">
        <w:t xml:space="preserve"> of </w:t>
      </w:r>
      <w:r w:rsidR="00220C7E" w:rsidRPr="004F36E4">
        <w:t>how self-hate is used in the search for glory.</w:t>
      </w:r>
      <w:r w:rsidRPr="004F36E4">
        <w:t xml:space="preserve"> </w:t>
      </w:r>
    </w:p>
    <w:p w14:paraId="3500F41D" w14:textId="77777777" w:rsidR="00446D6C" w:rsidRPr="004F36E4" w:rsidRDefault="00446D6C" w:rsidP="006B0792">
      <w:pPr>
        <w:spacing w:after="0" w:line="240" w:lineRule="auto"/>
        <w:jc w:val="both"/>
      </w:pPr>
    </w:p>
    <w:p w14:paraId="17029267" w14:textId="2E9F9D14" w:rsidR="006B0792" w:rsidRPr="004F36E4" w:rsidRDefault="006B0792" w:rsidP="006B0792">
      <w:pPr>
        <w:spacing w:after="0" w:line="240" w:lineRule="auto"/>
        <w:jc w:val="both"/>
      </w:pPr>
      <w:r w:rsidRPr="004F36E4">
        <w:t>Certain events and small failures</w:t>
      </w:r>
      <w:r w:rsidR="00BA4848" w:rsidRPr="004F36E4">
        <w:t xml:space="preserve"> </w:t>
      </w:r>
      <w:r w:rsidR="004B4A54" w:rsidRPr="004F36E4">
        <w:t>wound</w:t>
      </w:r>
      <w:r w:rsidR="00446D6C" w:rsidRPr="004F36E4">
        <w:t xml:space="preserve"> </w:t>
      </w:r>
      <w:r w:rsidR="00220C7E" w:rsidRPr="004F36E4">
        <w:t xml:space="preserve">a mastery man’s </w:t>
      </w:r>
      <w:r w:rsidRPr="004F36E4">
        <w:t xml:space="preserve">pride. He is </w:t>
      </w:r>
      <w:r w:rsidR="00381F42" w:rsidRPr="004F36E4">
        <w:t xml:space="preserve">so intent on maintaining his standards of performance that </w:t>
      </w:r>
      <w:r w:rsidRPr="004F36E4">
        <w:t xml:space="preserve">he </w:t>
      </w:r>
      <w:r w:rsidR="001E586D" w:rsidRPr="004F36E4">
        <w:t xml:space="preserve">is </w:t>
      </w:r>
      <w:r w:rsidRPr="004F36E4">
        <w:t>not aware of the pressure building up in the cylinders of his self-hate engine. Suddenly</w:t>
      </w:r>
      <w:r w:rsidR="009E3CC5" w:rsidRPr="004F36E4">
        <w:t>,</w:t>
      </w:r>
      <w:r w:rsidRPr="004F36E4">
        <w:t xml:space="preserve"> a seemingly small event ignite</w:t>
      </w:r>
      <w:r w:rsidR="004B4A54" w:rsidRPr="004F36E4">
        <w:t>s</w:t>
      </w:r>
      <w:r w:rsidRPr="004F36E4">
        <w:t xml:space="preserve"> the self-hate that ha</w:t>
      </w:r>
      <w:r w:rsidR="001E586D" w:rsidRPr="004F36E4">
        <w:t>s</w:t>
      </w:r>
      <w:r w:rsidRPr="004F36E4">
        <w:t xml:space="preserve"> been </w:t>
      </w:r>
      <w:r w:rsidR="00476EDF" w:rsidRPr="004F36E4">
        <w:t>growing</w:t>
      </w:r>
      <w:r w:rsidR="008031A0" w:rsidRPr="004F36E4">
        <w:t xml:space="preserve">, </w:t>
      </w:r>
      <w:r w:rsidR="0061281E" w:rsidRPr="004F36E4">
        <w:t>triggering</w:t>
      </w:r>
      <w:r w:rsidRPr="004F36E4">
        <w:t xml:space="preserve"> an explosion of feelings. He is overwhelmed by a sense of injustice and</w:t>
      </w:r>
      <w:r w:rsidR="00716101" w:rsidRPr="004F36E4">
        <w:t xml:space="preserve"> </w:t>
      </w:r>
      <w:r w:rsidR="00331E66">
        <w:t>(</w:t>
      </w:r>
      <w:r w:rsidR="00476EDF" w:rsidRPr="004F36E4">
        <w:t xml:space="preserve">although he doesn’t recognize </w:t>
      </w:r>
      <w:r w:rsidRPr="004F36E4">
        <w:t>it</w:t>
      </w:r>
      <w:r w:rsidR="00331E66">
        <w:t>)</w:t>
      </w:r>
      <w:r w:rsidR="00716101" w:rsidRPr="004F36E4">
        <w:t xml:space="preserve"> </w:t>
      </w:r>
      <w:r w:rsidRPr="004F36E4">
        <w:t>fear. He instantly defaul</w:t>
      </w:r>
      <w:r w:rsidR="004B4A54" w:rsidRPr="004F36E4">
        <w:t>ts</w:t>
      </w:r>
      <w:r w:rsidRPr="004F36E4">
        <w:t xml:space="preserve"> to</w:t>
      </w:r>
      <w:r w:rsidR="004B4A54" w:rsidRPr="004F36E4">
        <w:t xml:space="preserve"> </w:t>
      </w:r>
      <w:r w:rsidR="002A6E8F" w:rsidRPr="004F36E4">
        <w:t xml:space="preserve">the </w:t>
      </w:r>
      <w:r w:rsidRPr="004F36E4">
        <w:t>habitual story that others</w:t>
      </w:r>
      <w:r w:rsidR="009E3CC5" w:rsidRPr="004F36E4">
        <w:t>—mostly his wife—</w:t>
      </w:r>
      <w:r w:rsidRPr="004F36E4">
        <w:t xml:space="preserve">are obstructing his path. He </w:t>
      </w:r>
      <w:r w:rsidR="0061281E" w:rsidRPr="004F36E4">
        <w:t xml:space="preserve">then </w:t>
      </w:r>
      <w:r w:rsidRPr="004F36E4">
        <w:t>use</w:t>
      </w:r>
      <w:r w:rsidR="004B4A54" w:rsidRPr="004F36E4">
        <w:t>s</w:t>
      </w:r>
      <w:r w:rsidRPr="004F36E4">
        <w:t xml:space="preserve"> the energy of the self-hate explosion to attack and control </w:t>
      </w:r>
      <w:r w:rsidR="00043EB9" w:rsidRPr="004F36E4">
        <w:t>those around him</w:t>
      </w:r>
      <w:r w:rsidRPr="004F36E4">
        <w:t xml:space="preserve">. This release of tension </w:t>
      </w:r>
      <w:r w:rsidR="00FC13B2" w:rsidRPr="004F36E4">
        <w:t>feels</w:t>
      </w:r>
      <w:r w:rsidRPr="004F36E4">
        <w:t xml:space="preserve"> good in the moment, and he recklessly prolongs the attack because it </w:t>
      </w:r>
      <w:r w:rsidR="004B4A54" w:rsidRPr="004F36E4">
        <w:t xml:space="preserve">helps </w:t>
      </w:r>
      <w:r w:rsidRPr="00202687">
        <w:t xml:space="preserve">diffuse the excoriating judgment that he </w:t>
      </w:r>
      <w:r w:rsidR="00FC13B2" w:rsidRPr="00202687">
        <w:t>has</w:t>
      </w:r>
      <w:r w:rsidRPr="00202687">
        <w:t xml:space="preserve"> been </w:t>
      </w:r>
      <w:r w:rsidR="009E3CC5" w:rsidRPr="00202687">
        <w:t>storing</w:t>
      </w:r>
      <w:r w:rsidRPr="00202687">
        <w:t xml:space="preserve"> up against himself. </w:t>
      </w:r>
      <w:r w:rsidR="002A6E8F" w:rsidRPr="00202687">
        <w:t xml:space="preserve">This man’s </w:t>
      </w:r>
      <w:r w:rsidRPr="00202687">
        <w:t xml:space="preserve">Idol demands that he control </w:t>
      </w:r>
      <w:r w:rsidR="00BA4848" w:rsidRPr="00202687">
        <w:t>everything</w:t>
      </w:r>
      <w:r w:rsidRPr="00202687">
        <w:t xml:space="preserve">, </w:t>
      </w:r>
      <w:r w:rsidR="00BA4848" w:rsidRPr="00202687">
        <w:t>so</w:t>
      </w:r>
      <w:r w:rsidRPr="00202687">
        <w:t xml:space="preserve"> his self-hate engine drives him </w:t>
      </w:r>
      <w:r w:rsidR="009E3CC5" w:rsidRPr="00202687">
        <w:t xml:space="preserve">to </w:t>
      </w:r>
      <w:r w:rsidR="00BA4848" w:rsidRPr="00202687">
        <w:t xml:space="preserve">grab control </w:t>
      </w:r>
      <w:r w:rsidR="0061281E" w:rsidRPr="00202687">
        <w:t>and behave</w:t>
      </w:r>
      <w:r w:rsidRPr="00202687">
        <w:t xml:space="preserve"> in ways that would not be</w:t>
      </w:r>
      <w:r w:rsidRPr="004F36E4">
        <w:t xml:space="preserve"> acceptable in any healthy relationship. His </w:t>
      </w:r>
      <w:r w:rsidR="009E3CC5" w:rsidRPr="004F36E4">
        <w:t xml:space="preserve">misoriented </w:t>
      </w:r>
      <w:r w:rsidRPr="004F36E4">
        <w:t>behavior, however, gives him a sense of</w:t>
      </w:r>
      <w:r w:rsidR="00A91A27" w:rsidRPr="004F36E4">
        <w:t xml:space="preserve"> temporary</w:t>
      </w:r>
      <w:r w:rsidRPr="004F36E4">
        <w:t xml:space="preserve"> satisfaction: he feels that he is fulfilling his search for an idealized glory that includes abusing others without consequences.</w:t>
      </w:r>
      <w:r w:rsidR="009A1ED9" w:rsidRPr="004F36E4">
        <w:t xml:space="preserve"> </w:t>
      </w:r>
    </w:p>
    <w:p w14:paraId="58B72B65" w14:textId="77777777" w:rsidR="006B0792" w:rsidRPr="004F36E4" w:rsidRDefault="006B0792" w:rsidP="006B0792">
      <w:pPr>
        <w:spacing w:after="0" w:line="240" w:lineRule="auto"/>
        <w:jc w:val="both"/>
      </w:pPr>
    </w:p>
    <w:p w14:paraId="0608A174" w14:textId="78058402" w:rsidR="006B0792" w:rsidRPr="004F36E4" w:rsidRDefault="006B0792" w:rsidP="006B0792">
      <w:pPr>
        <w:spacing w:after="0" w:line="240" w:lineRule="auto"/>
        <w:jc w:val="both"/>
      </w:pPr>
      <w:r w:rsidRPr="004F36E4">
        <w:t xml:space="preserve">A self-effacing manager drags himself through the conflicting perils of his career. He wants to please everyone, but he must also correct, evaluate, and even fire people. His bosses expect him to perform to certain standards that </w:t>
      </w:r>
      <w:r w:rsidR="00446D6C" w:rsidRPr="004F36E4">
        <w:t>don’t</w:t>
      </w:r>
      <w:r w:rsidRPr="004F36E4">
        <w:t xml:space="preserve"> allow him to be the </w:t>
      </w:r>
      <w:r w:rsidR="00446D6C" w:rsidRPr="004F36E4">
        <w:t>affable</w:t>
      </w:r>
      <w:r w:rsidRPr="004F36E4">
        <w:t xml:space="preserve"> manager </w:t>
      </w:r>
      <w:r w:rsidR="00446D6C" w:rsidRPr="004F36E4">
        <w:t xml:space="preserve">that </w:t>
      </w:r>
      <w:r w:rsidRPr="004F36E4">
        <w:t xml:space="preserve">his Idol Self </w:t>
      </w:r>
      <w:r w:rsidR="002D3BAF" w:rsidRPr="004F36E4">
        <w:t>demand</w:t>
      </w:r>
      <w:r w:rsidR="00446D6C" w:rsidRPr="004F36E4">
        <w:t>s</w:t>
      </w:r>
      <w:r w:rsidR="002D3BAF" w:rsidRPr="004F36E4">
        <w:t>.</w:t>
      </w:r>
      <w:r w:rsidR="006038E9" w:rsidRPr="004F36E4">
        <w:t xml:space="preserve"> H</w:t>
      </w:r>
      <w:r w:rsidR="0061281E" w:rsidRPr="004F36E4">
        <w:t>e</w:t>
      </w:r>
      <w:r w:rsidR="006038E9" w:rsidRPr="004F36E4">
        <w:t xml:space="preserve"> compulsively needs to </w:t>
      </w:r>
      <w:r w:rsidR="00E97281" w:rsidRPr="004F36E4">
        <w:t>feel like</w:t>
      </w:r>
      <w:r w:rsidR="006038E9" w:rsidRPr="004F36E4">
        <w:t xml:space="preserve"> the victim of </w:t>
      </w:r>
      <w:r w:rsidR="00E97281" w:rsidRPr="004F36E4">
        <w:t xml:space="preserve">circumstances and </w:t>
      </w:r>
      <w:r w:rsidR="001554F2" w:rsidRPr="004F36E4">
        <w:t>the choices of others</w:t>
      </w:r>
      <w:r w:rsidR="002E2735" w:rsidRPr="004F36E4">
        <w:t>, so e</w:t>
      </w:r>
      <w:r w:rsidR="00E97281" w:rsidRPr="004F36E4">
        <w:t>ach t</w:t>
      </w:r>
      <w:r w:rsidR="00F86693" w:rsidRPr="004F36E4">
        <w:t xml:space="preserve">ime he makes </w:t>
      </w:r>
      <w:r w:rsidR="009B7DBE" w:rsidRPr="004F36E4">
        <w:t xml:space="preserve">a </w:t>
      </w:r>
      <w:r w:rsidR="00F86693" w:rsidRPr="004F36E4">
        <w:t>leadership decision in his job</w:t>
      </w:r>
      <w:r w:rsidR="0061281E" w:rsidRPr="004F36E4">
        <w:t>, he must defy his Idol</w:t>
      </w:r>
      <w:r w:rsidR="006038E9" w:rsidRPr="004F36E4">
        <w:t xml:space="preserve">. </w:t>
      </w:r>
      <w:r w:rsidRPr="004F36E4">
        <w:t xml:space="preserve">Little failures to </w:t>
      </w:r>
      <w:r w:rsidR="002E2735" w:rsidRPr="004F36E4">
        <w:t>please</w:t>
      </w:r>
      <w:r w:rsidRPr="004F36E4">
        <w:t xml:space="preserve"> everyone and </w:t>
      </w:r>
      <w:r w:rsidR="00F50CD6" w:rsidRPr="004F36E4">
        <w:t>creat</w:t>
      </w:r>
      <w:r w:rsidR="002E2735" w:rsidRPr="004F36E4">
        <w:t>e</w:t>
      </w:r>
      <w:r w:rsidRPr="004F36E4">
        <w:t xml:space="preserve"> the most nurturing work environment for his team build up pressure in his self-hate engine. He also has a multitude of externalized </w:t>
      </w:r>
      <w:r w:rsidR="00F50CD6" w:rsidRPr="004F36E4">
        <w:t>shoul</w:t>
      </w:r>
      <w:r w:rsidR="009B7DBE" w:rsidRPr="004F36E4">
        <w:t>ds</w:t>
      </w:r>
      <w:r w:rsidR="00F50CD6" w:rsidRPr="004F36E4">
        <w:t xml:space="preserve">. In his mind, </w:t>
      </w:r>
      <w:r w:rsidRPr="004F36E4">
        <w:t>everyone should treat him kindly and fairly and</w:t>
      </w:r>
      <w:r w:rsidR="00A91A27" w:rsidRPr="004F36E4">
        <w:t xml:space="preserve"> the workplace should be a fair and equitable experience for </w:t>
      </w:r>
      <w:r w:rsidR="009B7DBE" w:rsidRPr="004F36E4">
        <w:t>all</w:t>
      </w:r>
      <w:r w:rsidR="00A91A27" w:rsidRPr="004F36E4">
        <w:t xml:space="preserve">. He claims that he is an exceptional manager and believes that </w:t>
      </w:r>
      <w:r w:rsidR="009C5849" w:rsidRPr="004F36E4">
        <w:t xml:space="preserve">if </w:t>
      </w:r>
      <w:r w:rsidR="001554F2" w:rsidRPr="004F36E4">
        <w:t xml:space="preserve">everyone </w:t>
      </w:r>
      <w:r w:rsidR="002E2735" w:rsidRPr="004F36E4">
        <w:t>did</w:t>
      </w:r>
      <w:r w:rsidR="009C5849" w:rsidRPr="004F36E4">
        <w:t xml:space="preserve"> things his way</w:t>
      </w:r>
      <w:r w:rsidR="00A91A27" w:rsidRPr="004F36E4">
        <w:t>, he would be able achieve</w:t>
      </w:r>
      <w:r w:rsidR="009B7DBE" w:rsidRPr="004F36E4">
        <w:t xml:space="preserve"> a</w:t>
      </w:r>
      <w:r w:rsidR="00A91A27" w:rsidRPr="004F36E4">
        <w:t xml:space="preserve"> friendly environment for his workers.</w:t>
      </w:r>
      <w:r w:rsidR="009213BA" w:rsidRPr="004F36E4">
        <w:t xml:space="preserve"> </w:t>
      </w:r>
      <w:r w:rsidRPr="004F36E4">
        <w:t xml:space="preserve">Day after day, life does not support his illusions about himself and his world view, </w:t>
      </w:r>
      <w:r w:rsidR="00B10E29" w:rsidRPr="004F36E4">
        <w:t>so</w:t>
      </w:r>
      <w:r w:rsidRPr="004F36E4">
        <w:t xml:space="preserve"> his legal system of shoulds and claims </w:t>
      </w:r>
      <w:r w:rsidR="009E3CC5" w:rsidRPr="004F36E4">
        <w:t xml:space="preserve">is </w:t>
      </w:r>
      <w:r w:rsidRPr="004F36E4">
        <w:t xml:space="preserve">continually violated. He begins to feel exhausted and discouraged. </w:t>
      </w:r>
      <w:r w:rsidR="009E3CC5" w:rsidRPr="004F36E4">
        <w:t xml:space="preserve">Of course, </w:t>
      </w:r>
      <w:r w:rsidR="00A91A27" w:rsidRPr="004F36E4">
        <w:t xml:space="preserve">according to his Idol, </w:t>
      </w:r>
      <w:r w:rsidR="009E3CC5" w:rsidRPr="004F36E4">
        <w:t>he</w:t>
      </w:r>
      <w:r w:rsidRPr="004F36E4">
        <w:t xml:space="preserve"> should not feel exhausted and discouraged, and </w:t>
      </w:r>
      <w:r w:rsidR="009C5849" w:rsidRPr="004F36E4">
        <w:t xml:space="preserve">his </w:t>
      </w:r>
      <w:r w:rsidRPr="004F36E4">
        <w:t xml:space="preserve">failure to fulfill that should </w:t>
      </w:r>
      <w:proofErr w:type="spellStart"/>
      <w:r w:rsidRPr="004F36E4">
        <w:t>adds</w:t>
      </w:r>
      <w:proofErr w:type="spellEnd"/>
      <w:r w:rsidRPr="004F36E4">
        <w:t xml:space="preserve"> fuel to his self-hate engine. He sees himself as a victim of everyone else’s refusal to comply with his beliefs and hates himself for not being able to make </w:t>
      </w:r>
      <w:r w:rsidR="009C5849" w:rsidRPr="004F36E4">
        <w:t xml:space="preserve">people </w:t>
      </w:r>
      <w:r w:rsidRPr="004F36E4">
        <w:t>love and appreciate him. An insignificant event</w:t>
      </w:r>
      <w:r w:rsidR="009C5849" w:rsidRPr="004F36E4">
        <w:t xml:space="preserve"> in the form of</w:t>
      </w:r>
      <w:r w:rsidR="00A91A27" w:rsidRPr="004F36E4">
        <w:t xml:space="preserve"> another manager’s choice</w:t>
      </w:r>
      <w:r w:rsidRPr="004F36E4">
        <w:t xml:space="preserve"> is </w:t>
      </w:r>
      <w:r w:rsidR="002B51D3" w:rsidRPr="004F36E4">
        <w:t>“</w:t>
      </w:r>
      <w:r w:rsidRPr="004F36E4">
        <w:t>the straw that breaks the camel’s back”</w:t>
      </w:r>
      <w:r w:rsidR="00E51783" w:rsidRPr="004F36E4">
        <w:t>.</w:t>
      </w:r>
      <w:r w:rsidRPr="004F36E4">
        <w:t xml:space="preserve"> </w:t>
      </w:r>
      <w:r w:rsidR="00B61319" w:rsidRPr="004F36E4">
        <w:t xml:space="preserve">The </w:t>
      </w:r>
      <w:r w:rsidR="009C5849" w:rsidRPr="004F36E4">
        <w:t>event</w:t>
      </w:r>
      <w:r w:rsidRPr="004F36E4">
        <w:t xml:space="preserve"> ignites his self-hate engine</w:t>
      </w:r>
      <w:r w:rsidR="009B7DBE" w:rsidRPr="004F36E4">
        <w:t>,</w:t>
      </w:r>
      <w:r w:rsidRPr="004F36E4">
        <w:t xml:space="preserve"> and he </w:t>
      </w:r>
      <w:r w:rsidR="00847264" w:rsidRPr="004F36E4">
        <w:t>falls</w:t>
      </w:r>
      <w:r w:rsidRPr="004F36E4">
        <w:t xml:space="preserve"> to pieces</w:t>
      </w:r>
      <w:r w:rsidR="009C5849" w:rsidRPr="004F36E4">
        <w:t xml:space="preserve">. This breakdown </w:t>
      </w:r>
      <w:r w:rsidR="0032383C" w:rsidRPr="004F36E4">
        <w:t xml:space="preserve">relieves him of the responsibility </w:t>
      </w:r>
      <w:r w:rsidR="005407C0" w:rsidRPr="004F36E4">
        <w:t>to explore his potential</w:t>
      </w:r>
      <w:r w:rsidRPr="004F36E4">
        <w:t xml:space="preserve">. </w:t>
      </w:r>
      <w:r w:rsidR="006038E9" w:rsidRPr="004F36E4">
        <w:t xml:space="preserve">He was never really interested in developing self-determination or personal power, and now he can </w:t>
      </w:r>
      <w:r w:rsidR="000E1E88" w:rsidRPr="004F36E4">
        <w:t xml:space="preserve">justify </w:t>
      </w:r>
      <w:r w:rsidR="00D34ADE" w:rsidRPr="004F36E4">
        <w:t>avoiding</w:t>
      </w:r>
      <w:r w:rsidR="006038E9" w:rsidRPr="004F36E4">
        <w:t xml:space="preserve"> </w:t>
      </w:r>
      <w:r w:rsidR="005407C0" w:rsidRPr="004F36E4">
        <w:t xml:space="preserve">that </w:t>
      </w:r>
      <w:r w:rsidR="006038E9" w:rsidRPr="004F36E4">
        <w:t xml:space="preserve">terrifying </w:t>
      </w:r>
      <w:r w:rsidR="005407C0" w:rsidRPr="004F36E4">
        <w:t>prospect</w:t>
      </w:r>
      <w:r w:rsidR="006038E9" w:rsidRPr="004F36E4">
        <w:t xml:space="preserve">. </w:t>
      </w:r>
      <w:r w:rsidRPr="004F36E4">
        <w:t xml:space="preserve">He becomes chronically ill and refuses help. He makes choices that undermine his relationships and </w:t>
      </w:r>
      <w:r w:rsidR="009C5849" w:rsidRPr="004F36E4">
        <w:t xml:space="preserve">his </w:t>
      </w:r>
      <w:r w:rsidRPr="004F36E4">
        <w:t xml:space="preserve">career, and he demands that others feel sorry for him and take care of him. </w:t>
      </w:r>
      <w:r w:rsidR="009C5849" w:rsidRPr="004F36E4">
        <w:t>H</w:t>
      </w:r>
      <w:r w:rsidRPr="004F36E4">
        <w:t xml:space="preserve">e has achieved the full victim status of the self-effacing Idol Self. He now can self-righteously blame the world for what it did to him. </w:t>
      </w:r>
    </w:p>
    <w:p w14:paraId="142697DD" w14:textId="570DC052" w:rsidR="006B0792" w:rsidRPr="004F36E4" w:rsidRDefault="006B0792" w:rsidP="006B0792">
      <w:pPr>
        <w:spacing w:after="0" w:line="240" w:lineRule="auto"/>
        <w:jc w:val="both"/>
      </w:pPr>
    </w:p>
    <w:p w14:paraId="279CC005" w14:textId="04E5FBC6" w:rsidR="006B0792" w:rsidRPr="004F36E4" w:rsidRDefault="006B0792" w:rsidP="006B0792">
      <w:pPr>
        <w:spacing w:after="0" w:line="240" w:lineRule="auto"/>
        <w:jc w:val="both"/>
      </w:pPr>
      <w:r w:rsidRPr="004F36E4">
        <w:t xml:space="preserve">Inevitably, there are consequences when we </w:t>
      </w:r>
      <w:r w:rsidR="005717BD" w:rsidRPr="004F36E4">
        <w:t>relieve the</w:t>
      </w:r>
      <w:r w:rsidRPr="004F36E4">
        <w:t xml:space="preserve"> tension of </w:t>
      </w:r>
      <w:r w:rsidR="006038E9" w:rsidRPr="004F36E4">
        <w:t xml:space="preserve">pressurized </w:t>
      </w:r>
      <w:r w:rsidRPr="004F36E4">
        <w:t>self-hate through engaging in misoriented behavior. We doubt our own value and hopelessly deplore our weakness. We lose connection with our Creator</w:t>
      </w:r>
      <w:r w:rsidR="0069776C" w:rsidRPr="004F36E4">
        <w:t>,</w:t>
      </w:r>
      <w:r w:rsidRPr="004F36E4">
        <w:t xml:space="preserve"> and we feel abandoned or alone. </w:t>
      </w:r>
      <w:bookmarkStart w:id="8" w:name="_Hlk111032175"/>
      <w:r w:rsidR="003D2DEF" w:rsidRPr="004F36E4">
        <w:t>Deep down, we know that</w:t>
      </w:r>
      <w:r w:rsidR="005A1702" w:rsidRPr="004F36E4">
        <w:t xml:space="preserve"> </w:t>
      </w:r>
      <w:r w:rsidR="00EF67CF" w:rsidRPr="004F36E4">
        <w:t>if</w:t>
      </w:r>
      <w:r w:rsidRPr="004F36E4">
        <w:t xml:space="preserve"> we come to </w:t>
      </w:r>
      <w:r w:rsidRPr="004F36E4">
        <w:lastRenderedPageBreak/>
        <w:t xml:space="preserve">our senses and </w:t>
      </w:r>
      <w:r w:rsidR="007D03BE" w:rsidRPr="004F36E4">
        <w:t xml:space="preserve">courageously </w:t>
      </w:r>
      <w:r w:rsidRPr="004F36E4">
        <w:t xml:space="preserve">consider what we have done, we </w:t>
      </w:r>
      <w:r w:rsidR="003D2DEF" w:rsidRPr="004F36E4">
        <w:t>will</w:t>
      </w:r>
      <w:r w:rsidRPr="004F36E4">
        <w:t xml:space="preserve"> feel </w:t>
      </w:r>
      <w:r w:rsidR="007D03BE" w:rsidRPr="004F36E4">
        <w:t>shame</w:t>
      </w:r>
      <w:r w:rsidR="00090E93" w:rsidRPr="004F36E4">
        <w:t xml:space="preserve"> and </w:t>
      </w:r>
      <w:r w:rsidR="00EF67CF" w:rsidRPr="004F36E4">
        <w:t xml:space="preserve">hurt pride, </w:t>
      </w:r>
      <w:r w:rsidR="007735B0" w:rsidRPr="004F36E4">
        <w:t>and it’s the</w:t>
      </w:r>
      <w:r w:rsidRPr="004F36E4">
        <w:t xml:space="preserve"> fear of feeling shame and hurt pride </w:t>
      </w:r>
      <w:r w:rsidR="007735B0" w:rsidRPr="004F36E4">
        <w:t xml:space="preserve">that </w:t>
      </w:r>
      <w:r w:rsidR="0069776C" w:rsidRPr="004F36E4">
        <w:t xml:space="preserve">often </w:t>
      </w:r>
      <w:r w:rsidR="007D03BE" w:rsidRPr="004F36E4">
        <w:t>prevent</w:t>
      </w:r>
      <w:r w:rsidR="00090E93" w:rsidRPr="004F36E4">
        <w:t>s</w:t>
      </w:r>
      <w:r w:rsidR="007D03BE" w:rsidRPr="004F36E4">
        <w:t xml:space="preserve"> us from </w:t>
      </w:r>
      <w:r w:rsidR="00EF67CF" w:rsidRPr="004F36E4">
        <w:t>choosing the path of humility and healing</w:t>
      </w:r>
      <w:r w:rsidR="007D03BE" w:rsidRPr="004F36E4">
        <w:t>.</w:t>
      </w:r>
      <w:r w:rsidR="00090E93" w:rsidRPr="004F36E4">
        <w:t xml:space="preserve"> </w:t>
      </w:r>
    </w:p>
    <w:bookmarkEnd w:id="8"/>
    <w:p w14:paraId="437F4546" w14:textId="77777777" w:rsidR="006B0792" w:rsidRPr="004F36E4" w:rsidRDefault="006B0792" w:rsidP="006B0792">
      <w:pPr>
        <w:spacing w:after="0" w:line="240" w:lineRule="auto"/>
        <w:jc w:val="both"/>
      </w:pPr>
    </w:p>
    <w:p w14:paraId="049176E2" w14:textId="451B3F29" w:rsidR="006B0792" w:rsidRPr="004F36E4" w:rsidRDefault="006B0792" w:rsidP="006B0792">
      <w:pPr>
        <w:spacing w:after="0" w:line="240" w:lineRule="auto"/>
        <w:jc w:val="both"/>
      </w:pPr>
      <w:r w:rsidRPr="004F36E4">
        <w:t>Our self-judgment and self-condemnation are painful and sometimes debilitating</w:t>
      </w:r>
      <w:r w:rsidR="008E109E" w:rsidRPr="004F36E4">
        <w:t xml:space="preserve"> and shake ou</w:t>
      </w:r>
      <w:r w:rsidR="009E3CC5" w:rsidRPr="004F36E4">
        <w:t>r self-esteem</w:t>
      </w:r>
      <w:r w:rsidR="008E109E" w:rsidRPr="004F36E4">
        <w:t>. We are then</w:t>
      </w:r>
      <w:r w:rsidR="009E3CC5" w:rsidRPr="004F36E4">
        <w:t xml:space="preserve"> left feeling empty and full of fear</w:t>
      </w:r>
      <w:r w:rsidRPr="004F36E4">
        <w:t xml:space="preserve">. </w:t>
      </w:r>
      <w:r w:rsidR="005717BD" w:rsidRPr="004F36E4">
        <w:t>Although we</w:t>
      </w:r>
      <w:r w:rsidRPr="004F36E4">
        <w:t xml:space="preserve"> may not be aware of these emotions, we are </w:t>
      </w:r>
      <w:r w:rsidR="008E109E" w:rsidRPr="004F36E4">
        <w:t xml:space="preserve">at least </w:t>
      </w:r>
      <w:r w:rsidRPr="004F36E4">
        <w:t xml:space="preserve">aware that we </w:t>
      </w:r>
      <w:r w:rsidR="005717BD" w:rsidRPr="004F36E4">
        <w:t>cannot</w:t>
      </w:r>
      <w:r w:rsidRPr="004F36E4">
        <w:t xml:space="preserve"> function in certain areas of our lives. How do we keep going? We consciously or unconsciously vow to work harder to fulfill all the shoulds and claims that caused the build-up </w:t>
      </w:r>
      <w:r w:rsidR="008031A0" w:rsidRPr="004F36E4">
        <w:t xml:space="preserve">of self-hate </w:t>
      </w:r>
      <w:r w:rsidRPr="004F36E4">
        <w:t xml:space="preserve">in the </w:t>
      </w:r>
      <w:r w:rsidR="008E109E" w:rsidRPr="004F36E4">
        <w:t>first place, and we</w:t>
      </w:r>
      <w:r w:rsidRPr="004F36E4">
        <w:t xml:space="preserve"> demand that others comply with our efforts. </w:t>
      </w:r>
      <w:r w:rsidR="00C4654A" w:rsidRPr="004F36E4">
        <w:t>However, we</w:t>
      </w:r>
      <w:r w:rsidRPr="004F36E4">
        <w:t xml:space="preserve"> can never fulfill our Idol’s standards of perfection, </w:t>
      </w:r>
      <w:r w:rsidR="008E109E" w:rsidRPr="004F36E4">
        <w:t xml:space="preserve">so </w:t>
      </w:r>
      <w:r w:rsidRPr="004F36E4">
        <w:t xml:space="preserve">we will inevitably fail again. The cylinders of our self-hate engine will fill up with more fuel, and the tension will </w:t>
      </w:r>
      <w:r w:rsidR="005717BD" w:rsidRPr="004F36E4">
        <w:t>once more</w:t>
      </w:r>
      <w:r w:rsidRPr="004F36E4">
        <w:t xml:space="preserve"> become intolerable until it is ignited by an event</w:t>
      </w:r>
      <w:r w:rsidR="00E51783" w:rsidRPr="004F36E4">
        <w:t>— often one that is</w:t>
      </w:r>
      <w:r w:rsidR="008E109E" w:rsidRPr="004F36E4">
        <w:t xml:space="preserve"> insignificant and </w:t>
      </w:r>
      <w:r w:rsidR="00E51783" w:rsidRPr="004F36E4">
        <w:t xml:space="preserve">that </w:t>
      </w:r>
      <w:r w:rsidR="008E109E" w:rsidRPr="004F36E4">
        <w:t xml:space="preserve">we do not even register. </w:t>
      </w:r>
      <w:r w:rsidRPr="004F36E4">
        <w:t xml:space="preserve">We grab </w:t>
      </w:r>
      <w:r w:rsidR="00C4654A" w:rsidRPr="004F36E4">
        <w:t xml:space="preserve">at </w:t>
      </w:r>
      <w:r w:rsidRPr="004F36E4">
        <w:t xml:space="preserve">the immediate relief from the tension and use the energy of exploded fuel to drive us toward our imagined glory. We cannot possibly choose an oriented path in the moment when the self-hate engine fires. </w:t>
      </w:r>
      <w:r w:rsidR="009E3CC5" w:rsidRPr="004F36E4">
        <w:t>Instead, we</w:t>
      </w:r>
      <w:r w:rsidRPr="004F36E4">
        <w:t xml:space="preserve"> are driven by an explosion of energy, relief, and the euphoria of having surmounted limitations. Our choices will no longer be the result of rational consideration but</w:t>
      </w:r>
      <w:r w:rsidR="009E3CC5" w:rsidRPr="004F36E4">
        <w:t xml:space="preserve">, like a physical reaction to pain, </w:t>
      </w:r>
      <w:r w:rsidRPr="004F36E4">
        <w:t xml:space="preserve">will be compulsive and </w:t>
      </w:r>
      <w:r w:rsidR="001554F2" w:rsidRPr="004F36E4">
        <w:t>pre-</w:t>
      </w:r>
      <w:r w:rsidRPr="004F36E4">
        <w:t>programmed.</w:t>
      </w:r>
    </w:p>
    <w:p w14:paraId="5B8A7785" w14:textId="681E8035" w:rsidR="006B0792" w:rsidRPr="004F36E4" w:rsidRDefault="006B0792" w:rsidP="00E51783">
      <w:pPr>
        <w:tabs>
          <w:tab w:val="left" w:pos="3104"/>
        </w:tabs>
        <w:spacing w:after="0" w:line="240" w:lineRule="auto"/>
        <w:jc w:val="both"/>
      </w:pPr>
    </w:p>
    <w:p w14:paraId="6A1804BA" w14:textId="784B5C1C" w:rsidR="006B0792" w:rsidRPr="004F36E4" w:rsidRDefault="009E3CC5" w:rsidP="006B0792">
      <w:pPr>
        <w:spacing w:after="0" w:line="240" w:lineRule="auto"/>
        <w:jc w:val="both"/>
      </w:pPr>
      <w:bookmarkStart w:id="9" w:name="_Hlk175153757"/>
      <w:r w:rsidRPr="00202687">
        <w:t>We</w:t>
      </w:r>
      <w:r w:rsidR="006B0792" w:rsidRPr="00202687">
        <w:t xml:space="preserve"> cannot</w:t>
      </w:r>
      <w:r w:rsidR="006B0792" w:rsidRPr="004F36E4">
        <w:t xml:space="preserve"> hope to maintain our legal system and our pride </w:t>
      </w:r>
      <w:r w:rsidR="00000962" w:rsidRPr="004F36E4">
        <w:t>and, at the same time, avoid</w:t>
      </w:r>
      <w:r w:rsidR="006B0792" w:rsidRPr="004F36E4">
        <w:t xml:space="preserve"> the self-hate cycle</w:t>
      </w:r>
      <w:bookmarkEnd w:id="9"/>
      <w:r w:rsidR="006B0792" w:rsidRPr="004F36E4">
        <w:t xml:space="preserve">. Self-hate is essential for driving the engine of our search for glory. In quick succession, we </w:t>
      </w:r>
      <w:r w:rsidR="00D34ADE" w:rsidRPr="004F36E4">
        <w:t>compulsively</w:t>
      </w:r>
      <w:r w:rsidR="006B0792" w:rsidRPr="004F36E4">
        <w:t xml:space="preserve"> </w:t>
      </w:r>
      <w:r w:rsidR="00D1563B" w:rsidRPr="004F36E4">
        <w:t>build up pressure with the fuel</w:t>
      </w:r>
      <w:r w:rsidR="00E51783" w:rsidRPr="004F36E4">
        <w:t xml:space="preserve"> of our judgments,</w:t>
      </w:r>
      <w:r w:rsidR="006B0792" w:rsidRPr="004F36E4">
        <w:t xml:space="preserve"> ignite </w:t>
      </w:r>
      <w:r w:rsidR="00D1563B" w:rsidRPr="004F36E4">
        <w:t xml:space="preserve">that </w:t>
      </w:r>
      <w:r w:rsidR="006B0792" w:rsidRPr="004F36E4">
        <w:t>fuel</w:t>
      </w:r>
      <w:r w:rsidR="00D34ADE" w:rsidRPr="004F36E4">
        <w:t xml:space="preserve"> </w:t>
      </w:r>
      <w:r w:rsidR="00D1563B" w:rsidRPr="004F36E4">
        <w:t xml:space="preserve">which </w:t>
      </w:r>
      <w:r w:rsidR="00D34ADE" w:rsidRPr="004F36E4">
        <w:t>propels us on</w:t>
      </w:r>
      <w:r w:rsidR="006B0792" w:rsidRPr="004F36E4">
        <w:t xml:space="preserve"> our search for glory, suffer the consequences, vow to do better, and then start the process again.</w:t>
      </w:r>
      <w:r w:rsidR="00B10E29" w:rsidRPr="004F36E4">
        <w:t xml:space="preserve"> </w:t>
      </w:r>
    </w:p>
    <w:p w14:paraId="367A447D" w14:textId="77777777" w:rsidR="006B0792" w:rsidRPr="004F36E4" w:rsidRDefault="006B0792" w:rsidP="006B0792">
      <w:pPr>
        <w:spacing w:after="0" w:line="240" w:lineRule="auto"/>
        <w:jc w:val="both"/>
      </w:pPr>
    </w:p>
    <w:p w14:paraId="4F23BA0A" w14:textId="67E72B66" w:rsidR="00360960" w:rsidRPr="004F36E4" w:rsidRDefault="00C65767" w:rsidP="006B0792">
      <w:pPr>
        <w:spacing w:after="0" w:line="240" w:lineRule="auto"/>
        <w:jc w:val="both"/>
      </w:pPr>
      <w:r w:rsidRPr="004F36E4">
        <w:t xml:space="preserve">The alternative to self-hate is self-care. </w:t>
      </w:r>
      <w:r w:rsidR="006B0792" w:rsidRPr="004F36E4">
        <w:t>In orientation</w:t>
      </w:r>
      <w:r w:rsidR="00D34ADE" w:rsidRPr="004F36E4">
        <w:t>,</w:t>
      </w:r>
      <w:r w:rsidR="006B0792" w:rsidRPr="004F36E4">
        <w:t xml:space="preserve"> we </w:t>
      </w:r>
      <w:r w:rsidR="009E3CC5" w:rsidRPr="004F36E4">
        <w:t>choose</w:t>
      </w:r>
      <w:r w:rsidR="006B0792" w:rsidRPr="004F36E4">
        <w:t xml:space="preserve"> to abandon the pride system. When events reveal areas of pride, </w:t>
      </w:r>
      <w:r w:rsidR="00D1563B" w:rsidRPr="004F36E4">
        <w:t xml:space="preserve">instead of mindlessly allowing fuel to build up in the self-hate engine, </w:t>
      </w:r>
      <w:r w:rsidR="006B0792" w:rsidRPr="004F36E4">
        <w:t xml:space="preserve">we confess our need for training and healing. We come to our </w:t>
      </w:r>
      <w:proofErr w:type="gramStart"/>
      <w:r w:rsidR="006B0792" w:rsidRPr="004F36E4">
        <w:t>Father</w:t>
      </w:r>
      <w:proofErr w:type="gramEnd"/>
      <w:r w:rsidR="00D34ADE" w:rsidRPr="004F36E4">
        <w:t>,</w:t>
      </w:r>
      <w:r w:rsidR="006B0792" w:rsidRPr="004F36E4">
        <w:t xml:space="preserve"> who is </w:t>
      </w:r>
      <w:r w:rsidR="00D34ADE" w:rsidRPr="004F36E4">
        <w:t xml:space="preserve">always </w:t>
      </w:r>
      <w:r w:rsidR="006B0792" w:rsidRPr="004F36E4">
        <w:t xml:space="preserve">ready to help us. We then show that we mean business by Asking, Seeking, and Knocking for solutions. We train and use our KF tools </w:t>
      </w:r>
      <w:r w:rsidR="00C4654A" w:rsidRPr="004F36E4">
        <w:t>to regularly</w:t>
      </w:r>
      <w:r w:rsidR="00555740" w:rsidRPr="004F36E4">
        <w:t xml:space="preserve"> </w:t>
      </w:r>
      <w:r w:rsidR="00C4654A" w:rsidRPr="004F36E4">
        <w:t>drain</w:t>
      </w:r>
      <w:r w:rsidR="006B0792" w:rsidRPr="004F36E4">
        <w:t xml:space="preserve"> any fuel that might be building up in our souls.</w:t>
      </w:r>
      <w:r w:rsidR="009213BA" w:rsidRPr="004F36E4">
        <w:t xml:space="preserve"> </w:t>
      </w:r>
      <w:r w:rsidR="00452962" w:rsidRPr="004F36E4">
        <w:t>If there is no fuel to ignite in the self-hate engine</w:t>
      </w:r>
      <w:r w:rsidR="006B0792" w:rsidRPr="004F36E4">
        <w:t xml:space="preserve">, we can fight easy </w:t>
      </w:r>
      <w:r w:rsidR="00452962" w:rsidRPr="004F36E4">
        <w:t xml:space="preserve">and make </w:t>
      </w:r>
      <w:r w:rsidRPr="004F36E4">
        <w:t xml:space="preserve">oriented </w:t>
      </w:r>
      <w:r w:rsidR="00452962" w:rsidRPr="004F36E4">
        <w:t>choices when events or people create sparks</w:t>
      </w:r>
      <w:r w:rsidR="006B0792" w:rsidRPr="004F36E4">
        <w:t>.</w:t>
      </w:r>
      <w:r w:rsidR="00452962" w:rsidRPr="004F36E4">
        <w:t xml:space="preserve"> Without the intolerable pressure of self-hate, we can use our real free will </w:t>
      </w:r>
      <w:r w:rsidR="006B0792" w:rsidRPr="004F36E4">
        <w:t xml:space="preserve">to </w:t>
      </w:r>
      <w:r w:rsidR="00452962" w:rsidRPr="004F36E4">
        <w:t xml:space="preserve">demonstrate our trustworthiness to God. </w:t>
      </w:r>
    </w:p>
    <w:bookmarkEnd w:id="7"/>
    <w:p w14:paraId="5A5B1A13" w14:textId="77777777" w:rsidR="006B0792" w:rsidRPr="004F36E4" w:rsidRDefault="006B0792" w:rsidP="00D1413B">
      <w:pPr>
        <w:spacing w:after="0" w:line="240" w:lineRule="auto"/>
        <w:jc w:val="both"/>
        <w:rPr>
          <w:b/>
        </w:rPr>
      </w:pPr>
    </w:p>
    <w:p w14:paraId="28A4F2D1" w14:textId="1B2AF73A" w:rsidR="00627AF7" w:rsidRPr="004F36E4" w:rsidRDefault="00627AF7" w:rsidP="00D1413B">
      <w:pPr>
        <w:spacing w:after="0" w:line="240" w:lineRule="auto"/>
        <w:jc w:val="both"/>
        <w:rPr>
          <w:b/>
        </w:rPr>
      </w:pPr>
      <w:r w:rsidRPr="004F36E4">
        <w:rPr>
          <w:b/>
        </w:rPr>
        <w:t>The Internal Parents</w:t>
      </w:r>
    </w:p>
    <w:p w14:paraId="462F6492" w14:textId="77777777" w:rsidR="00F254A7" w:rsidRPr="004F36E4" w:rsidRDefault="00F254A7" w:rsidP="00F254A7">
      <w:pPr>
        <w:spacing w:after="0" w:line="240" w:lineRule="auto"/>
        <w:jc w:val="both"/>
      </w:pPr>
      <w:bookmarkStart w:id="10" w:name="_Hlk142470721"/>
      <w:r w:rsidRPr="004F36E4">
        <w:t xml:space="preserve">When you are in self-hate, your internal parents, father and mother, are your two greatest allies. These two archetypes can teach you self-discipline and self-nurture. </w:t>
      </w:r>
    </w:p>
    <w:p w14:paraId="2DD7E170" w14:textId="77777777" w:rsidR="00655A2C" w:rsidRPr="004F36E4" w:rsidRDefault="00655A2C" w:rsidP="00D1413B">
      <w:pPr>
        <w:spacing w:after="0" w:line="240" w:lineRule="auto"/>
        <w:jc w:val="both"/>
      </w:pPr>
    </w:p>
    <w:p w14:paraId="2DAC5190" w14:textId="77777777" w:rsidR="001D4AAE" w:rsidRPr="004F36E4" w:rsidRDefault="001D4AAE" w:rsidP="001D4AAE">
      <w:pPr>
        <w:spacing w:after="0" w:line="240" w:lineRule="auto"/>
        <w:jc w:val="both"/>
      </w:pPr>
      <w:bookmarkStart w:id="11" w:name="_Hlk521593783"/>
      <w:r w:rsidRPr="004F36E4">
        <w:t xml:space="preserve">The father archetype stands up to protect and defend the True Self. He knows that training in self-management feels just as uncomfortable as any other kind of training, so he helps us endure our feelings while he directs our intellect toward training hard and taking action. He defends our minds and bodies from chaotic emotions, and when we are faced with the challenge of learning self-management, he encourages us to endure the inevitable sense of self-deprivation. </w:t>
      </w:r>
    </w:p>
    <w:bookmarkEnd w:id="11"/>
    <w:p w14:paraId="44654D2A" w14:textId="77777777" w:rsidR="00FD42E2" w:rsidRPr="004F36E4" w:rsidRDefault="00FD42E2" w:rsidP="00D1413B">
      <w:pPr>
        <w:spacing w:after="0" w:line="240" w:lineRule="auto"/>
        <w:jc w:val="both"/>
      </w:pPr>
    </w:p>
    <w:bookmarkEnd w:id="10"/>
    <w:p w14:paraId="486A1EEE" w14:textId="5BD1807F" w:rsidR="00E03D48" w:rsidRPr="004F36E4" w:rsidRDefault="008C46FB" w:rsidP="00FD6C3A">
      <w:pPr>
        <w:spacing w:after="0" w:line="240" w:lineRule="auto"/>
        <w:jc w:val="both"/>
        <w:rPr>
          <w:i/>
        </w:rPr>
      </w:pPr>
      <w:r w:rsidRPr="004F36E4">
        <w:t>Building up the True Self is similar to building up our physical bodies</w:t>
      </w:r>
      <w:r w:rsidR="00CD2641" w:rsidRPr="004F36E4">
        <w:t xml:space="preserve">, </w:t>
      </w:r>
      <w:r w:rsidR="008573DF" w:rsidRPr="004F36E4">
        <w:t>so d</w:t>
      </w:r>
      <w:r w:rsidRPr="004F36E4">
        <w:t xml:space="preserve">oing a shoulds or claims worksheet </w:t>
      </w:r>
      <w:r w:rsidR="008573DF" w:rsidRPr="004F36E4">
        <w:t>could be compared to a workout</w:t>
      </w:r>
      <w:r w:rsidRPr="004F36E4">
        <w:t xml:space="preserve"> at the gym or </w:t>
      </w:r>
      <w:r w:rsidR="001554F2" w:rsidRPr="004F36E4">
        <w:t xml:space="preserve">on </w:t>
      </w:r>
      <w:r w:rsidRPr="004F36E4">
        <w:t xml:space="preserve">the track. </w:t>
      </w:r>
      <w:bookmarkStart w:id="12" w:name="_Hlk142470756"/>
      <w:r w:rsidR="00BB68C1" w:rsidRPr="004F36E4">
        <w:t>In our misoriented condition</w:t>
      </w:r>
      <w:r w:rsidR="003A6E81" w:rsidRPr="004F36E4">
        <w:t>,</w:t>
      </w:r>
      <w:r w:rsidR="00BB68C1" w:rsidRPr="004F36E4">
        <w:t xml:space="preserve"> w</w:t>
      </w:r>
      <w:r w:rsidR="000C1558" w:rsidRPr="004F36E4">
        <w:t xml:space="preserve">e </w:t>
      </w:r>
      <w:r w:rsidR="00DD3DA4" w:rsidRPr="004F36E4">
        <w:t xml:space="preserve">have allowed </w:t>
      </w:r>
      <w:r w:rsidR="000C1558" w:rsidRPr="004F36E4">
        <w:t xml:space="preserve">the </w:t>
      </w:r>
      <w:r w:rsidR="00DD3DA4" w:rsidRPr="004F36E4">
        <w:t>muscles</w:t>
      </w:r>
      <w:r w:rsidR="000C1558" w:rsidRPr="004F36E4">
        <w:t xml:space="preserve"> of maturity</w:t>
      </w:r>
      <w:r w:rsidR="00DD3DA4" w:rsidRPr="004F36E4">
        <w:t xml:space="preserve"> to atrophy</w:t>
      </w:r>
      <w:r w:rsidR="00EA5B54" w:rsidRPr="004F36E4">
        <w:t>,</w:t>
      </w:r>
      <w:r w:rsidR="000C1558" w:rsidRPr="004F36E4">
        <w:t xml:space="preserve"> and now they</w:t>
      </w:r>
      <w:r w:rsidR="00FD42E2" w:rsidRPr="004F36E4">
        <w:t xml:space="preserve"> are sluggish</w:t>
      </w:r>
      <w:r w:rsidR="000C1558" w:rsidRPr="004F36E4">
        <w:t xml:space="preserve"> and w</w:t>
      </w:r>
      <w:r w:rsidR="00BB68C1" w:rsidRPr="004F36E4">
        <w:t>hin</w:t>
      </w:r>
      <w:r w:rsidR="000C1558" w:rsidRPr="004F36E4">
        <w:t>y when we ask them to perform.</w:t>
      </w:r>
      <w:r w:rsidR="00BB68C1" w:rsidRPr="004F36E4">
        <w:t xml:space="preserve"> </w:t>
      </w:r>
      <w:r w:rsidR="00FD6C3A" w:rsidRPr="004F36E4">
        <w:t>When</w:t>
      </w:r>
      <w:r w:rsidR="0001667E" w:rsidRPr="004F36E4">
        <w:t xml:space="preserve"> </w:t>
      </w:r>
      <w:r w:rsidR="001B0A7F" w:rsidRPr="004F36E4">
        <w:t>we refuse to engage in compulsive or addictive behaviors</w:t>
      </w:r>
      <w:r w:rsidR="0001667E" w:rsidRPr="004F36E4">
        <w:t>, it</w:t>
      </w:r>
      <w:r w:rsidR="008573DF" w:rsidRPr="004F36E4">
        <w:t xml:space="preserve"> can feel like paddling hard to avoid drifting into a whirlpool</w:t>
      </w:r>
      <w:r w:rsidR="001B0A7F" w:rsidRPr="004F36E4">
        <w:t xml:space="preserve">. </w:t>
      </w:r>
      <w:r w:rsidR="00FD6C3A" w:rsidRPr="004F36E4">
        <w:t>In fact, y</w:t>
      </w:r>
      <w:r w:rsidR="0001667E" w:rsidRPr="004F36E4">
        <w:t>ou will feel uncomfortable and may even suffer when</w:t>
      </w:r>
      <w:r w:rsidR="00BB68C1" w:rsidRPr="004F36E4">
        <w:t xml:space="preserve"> you begin working on any kind of development</w:t>
      </w:r>
      <w:r w:rsidR="008A5F13" w:rsidRPr="004F36E4">
        <w:t>, b</w:t>
      </w:r>
      <w:r w:rsidR="009C071C" w:rsidRPr="004F36E4">
        <w:t>ut</w:t>
      </w:r>
      <w:r w:rsidR="00DD3DA4" w:rsidRPr="004F36E4">
        <w:t xml:space="preserve"> after the workout you </w:t>
      </w:r>
      <w:r w:rsidR="00FD6C3A" w:rsidRPr="004F36E4">
        <w:t xml:space="preserve">will </w:t>
      </w:r>
      <w:r w:rsidR="001D4AAE" w:rsidRPr="004F36E4">
        <w:t>have the satisfaction</w:t>
      </w:r>
      <w:r w:rsidR="00DD3DA4" w:rsidRPr="004F36E4">
        <w:t xml:space="preserve"> of having </w:t>
      </w:r>
      <w:r w:rsidR="00816E4F" w:rsidRPr="004F36E4">
        <w:t>m</w:t>
      </w:r>
      <w:r w:rsidR="00FD42E2" w:rsidRPr="004F36E4">
        <w:t xml:space="preserve">ade an effort toward your goal. </w:t>
      </w:r>
      <w:bookmarkStart w:id="13" w:name="_Hlk490310036"/>
      <w:r w:rsidR="00C70674" w:rsidRPr="004F36E4">
        <w:t xml:space="preserve">If you are suffering or stuck, rather than looking for immediate release from </w:t>
      </w:r>
      <w:r w:rsidR="00C70674" w:rsidRPr="004F36E4">
        <w:lastRenderedPageBreak/>
        <w:t>the tension of your discomfort</w:t>
      </w:r>
      <w:r w:rsidR="00670AEC" w:rsidRPr="004F36E4">
        <w:t>,</w:t>
      </w:r>
      <w:r w:rsidR="00C70674" w:rsidRPr="004F36E4">
        <w:t xml:space="preserve"> take some time to observe your condition as you endure. </w:t>
      </w:r>
      <w:bookmarkStart w:id="14" w:name="_Hlk521771649"/>
      <w:r w:rsidR="00C70674" w:rsidRPr="004F36E4">
        <w:t xml:space="preserve">Then, you might ask yourself, or you might even ask a </w:t>
      </w:r>
      <w:bookmarkEnd w:id="13"/>
      <w:r w:rsidR="00C70674" w:rsidRPr="004F36E4">
        <w:t xml:space="preserve">father that you admire, </w:t>
      </w:r>
      <w:r w:rsidR="00C70674" w:rsidRPr="004F36E4">
        <w:rPr>
          <w:i/>
        </w:rPr>
        <w:t>“How would an excellent coach or father direct me now?”</w:t>
      </w:r>
      <w:bookmarkEnd w:id="14"/>
      <w:r w:rsidR="00C70674" w:rsidRPr="004F36E4">
        <w:rPr>
          <w:i/>
        </w:rPr>
        <w:t xml:space="preserve"> (Repeat)</w:t>
      </w:r>
    </w:p>
    <w:p w14:paraId="6B95A904" w14:textId="23A6DAB0" w:rsidR="008C46FB" w:rsidRPr="004F36E4" w:rsidRDefault="008C46FB" w:rsidP="008C46FB">
      <w:pPr>
        <w:spacing w:after="0" w:line="240" w:lineRule="auto"/>
        <w:jc w:val="both"/>
      </w:pPr>
    </w:p>
    <w:p w14:paraId="402E8C9D" w14:textId="6D25F004" w:rsidR="00490F79" w:rsidRPr="004F36E4" w:rsidRDefault="00490F79" w:rsidP="00490F79">
      <w:pPr>
        <w:spacing w:after="0" w:line="240" w:lineRule="auto"/>
        <w:jc w:val="both"/>
      </w:pPr>
      <w:bookmarkStart w:id="15" w:name="_Hlk111980121"/>
      <w:r w:rsidRPr="004F36E4">
        <w:t>Self-nurture is the internal mother. While the father keeps us on track in the midst of our suffering, the mother is caring for our needs. She tucks us into bed early. She gives us nourishing and even delightful food. She takes us for a walk and encourages us to breathe fresh air</w:t>
      </w:r>
      <w:r w:rsidR="00FD6C3A" w:rsidRPr="004F36E4">
        <w:t>, and, l</w:t>
      </w:r>
      <w:r w:rsidRPr="004F36E4">
        <w:t xml:space="preserve">ike a gentle mother, </w:t>
      </w:r>
      <w:r w:rsidR="00FD6C3A" w:rsidRPr="004F36E4">
        <w:t>she</w:t>
      </w:r>
      <w:r w:rsidRPr="004F36E4">
        <w:t xml:space="preserve"> </w:t>
      </w:r>
      <w:r w:rsidR="009B187B" w:rsidRPr="004F36E4">
        <w:t>lets us</w:t>
      </w:r>
      <w:r w:rsidR="000771B2" w:rsidRPr="004F36E4">
        <w:t xml:space="preserve"> </w:t>
      </w:r>
      <w:r w:rsidRPr="004F36E4">
        <w:t>cry our hearts out</w:t>
      </w:r>
      <w:r w:rsidR="009B187B" w:rsidRPr="004F36E4">
        <w:t xml:space="preserve"> for a time or</w:t>
      </w:r>
      <w:r w:rsidRPr="004F36E4">
        <w:t xml:space="preserve"> mope and fuss like an infant. Our </w:t>
      </w:r>
      <w:r w:rsidR="00FE3F55" w:rsidRPr="004F36E4">
        <w:t xml:space="preserve">internal </w:t>
      </w:r>
      <w:r w:rsidRPr="004F36E4">
        <w:t xml:space="preserve">mother allows us to have our feelings, but she does not allow us to abuse ourselves or others with those feelings. Our feelings are our feelings, and they are our responsibility. </w:t>
      </w:r>
    </w:p>
    <w:bookmarkEnd w:id="15"/>
    <w:p w14:paraId="0311C613" w14:textId="77777777" w:rsidR="00E430D5" w:rsidRPr="004F36E4" w:rsidRDefault="00E430D5" w:rsidP="00D1413B">
      <w:pPr>
        <w:spacing w:after="0" w:line="240" w:lineRule="auto"/>
        <w:jc w:val="both"/>
      </w:pPr>
    </w:p>
    <w:bookmarkEnd w:id="12"/>
    <w:p w14:paraId="5BE871AF" w14:textId="18E0F934" w:rsidR="008A5F13" w:rsidRPr="004F36E4" w:rsidRDefault="008A5F13" w:rsidP="00D1413B">
      <w:pPr>
        <w:spacing w:after="0" w:line="240" w:lineRule="auto"/>
        <w:jc w:val="both"/>
      </w:pPr>
      <w:r w:rsidRPr="004F36E4">
        <w:t>This week ex</w:t>
      </w:r>
      <w:r w:rsidR="007A4E8B" w:rsidRPr="004F36E4">
        <w:t xml:space="preserve">plore your internal parenting. </w:t>
      </w:r>
      <w:r w:rsidR="00C955B7" w:rsidRPr="004F36E4">
        <w:t>Observe</w:t>
      </w:r>
      <w:r w:rsidR="008F7B51" w:rsidRPr="004F36E4">
        <w:t xml:space="preserve"> your interactions </w:t>
      </w:r>
      <w:r w:rsidR="0091191A" w:rsidRPr="004F36E4">
        <w:t xml:space="preserve">with yourself </w:t>
      </w:r>
      <w:r w:rsidR="008F7B51" w:rsidRPr="004F36E4">
        <w:t>within your own mind</w:t>
      </w:r>
      <w:r w:rsidR="001D4AAE" w:rsidRPr="004F36E4">
        <w:t xml:space="preserve"> and observe</w:t>
      </w:r>
      <w:r w:rsidR="0091191A" w:rsidRPr="004F36E4">
        <w:t xml:space="preserve"> your interactions </w:t>
      </w:r>
      <w:r w:rsidR="008F7B51" w:rsidRPr="004F36E4">
        <w:t xml:space="preserve">with others. </w:t>
      </w:r>
      <w:r w:rsidR="0026344D" w:rsidRPr="004F36E4">
        <w:t>Consider</w:t>
      </w:r>
      <w:r w:rsidRPr="004F36E4">
        <w:t xml:space="preserve"> how you were parented</w:t>
      </w:r>
      <w:r w:rsidR="0026344D" w:rsidRPr="004F36E4">
        <w:t xml:space="preserve">. That might give you </w:t>
      </w:r>
      <w:r w:rsidRPr="004F36E4">
        <w:t>some clues as to why you treat yourself</w:t>
      </w:r>
      <w:r w:rsidR="0091191A" w:rsidRPr="004F36E4">
        <w:t xml:space="preserve"> and</w:t>
      </w:r>
      <w:r w:rsidR="00B43493" w:rsidRPr="004F36E4">
        <w:t xml:space="preserve"> </w:t>
      </w:r>
      <w:r w:rsidR="007A4E8B" w:rsidRPr="004F36E4">
        <w:t>others</w:t>
      </w:r>
      <w:r w:rsidRPr="004F36E4">
        <w:t xml:space="preserve"> the way that yo</w:t>
      </w:r>
      <w:r w:rsidR="007A4E8B" w:rsidRPr="004F36E4">
        <w:t xml:space="preserve">u do. </w:t>
      </w:r>
      <w:r w:rsidRPr="004F36E4">
        <w:t>When you are in self-hate</w:t>
      </w:r>
      <w:r w:rsidR="003A6E81" w:rsidRPr="004F36E4">
        <w:t>,</w:t>
      </w:r>
      <w:r w:rsidRPr="004F36E4">
        <w:t xml:space="preserve"> you might imagine </w:t>
      </w:r>
      <w:r w:rsidR="00F254A7" w:rsidRPr="004F36E4">
        <w:t>what advice and encouragement an excellent father or mother would offer.</w:t>
      </w:r>
    </w:p>
    <w:p w14:paraId="32F40869" w14:textId="77777777" w:rsidR="002821C9" w:rsidRPr="004F36E4" w:rsidRDefault="002821C9" w:rsidP="00D1413B">
      <w:pPr>
        <w:spacing w:after="0" w:line="240" w:lineRule="auto"/>
        <w:jc w:val="both"/>
      </w:pPr>
    </w:p>
    <w:p w14:paraId="5D2D5BB8" w14:textId="77777777" w:rsidR="006A312F" w:rsidRPr="004F36E4" w:rsidRDefault="007A4E8B" w:rsidP="00D1413B">
      <w:pPr>
        <w:spacing w:after="0" w:line="240" w:lineRule="auto"/>
        <w:jc w:val="both"/>
      </w:pPr>
      <w:r w:rsidRPr="004F36E4">
        <w:t xml:space="preserve">Our prayer might go something like this: </w:t>
      </w:r>
    </w:p>
    <w:p w14:paraId="30248846" w14:textId="77777777" w:rsidR="006A312F" w:rsidRPr="004F36E4" w:rsidRDefault="006A312F" w:rsidP="00D1413B">
      <w:pPr>
        <w:spacing w:after="0" w:line="240" w:lineRule="auto"/>
        <w:jc w:val="both"/>
      </w:pPr>
    </w:p>
    <w:p w14:paraId="048CA486" w14:textId="74BB4D3D" w:rsidR="007A4E8B" w:rsidRPr="004F36E4" w:rsidRDefault="00490F79" w:rsidP="00D1413B">
      <w:pPr>
        <w:spacing w:after="0" w:line="240" w:lineRule="auto"/>
        <w:jc w:val="center"/>
        <w:rPr>
          <w:i/>
        </w:rPr>
      </w:pPr>
      <w:r w:rsidRPr="004F36E4">
        <w:rPr>
          <w:i/>
        </w:rPr>
        <w:t xml:space="preserve">Loving </w:t>
      </w:r>
      <w:r w:rsidR="00C85A0E" w:rsidRPr="004F36E4">
        <w:rPr>
          <w:i/>
        </w:rPr>
        <w:t>Shepherd</w:t>
      </w:r>
      <w:r w:rsidR="007A4E8B" w:rsidRPr="004F36E4">
        <w:rPr>
          <w:i/>
        </w:rPr>
        <w:t>, be for me the voice of excellent parents.</w:t>
      </w:r>
      <w:r w:rsidR="007A4E8B" w:rsidRPr="004F36E4">
        <w:t xml:space="preserve"> </w:t>
      </w:r>
      <w:r w:rsidR="004D1934" w:rsidRPr="004F36E4">
        <w:rPr>
          <w:i/>
        </w:rPr>
        <w:t>(Repeat)</w:t>
      </w:r>
    </w:p>
    <w:p w14:paraId="229059E9" w14:textId="77777777" w:rsidR="000D3D91" w:rsidRPr="004F36E4" w:rsidRDefault="000D3D91" w:rsidP="00D1413B">
      <w:pPr>
        <w:spacing w:after="0" w:line="240" w:lineRule="auto"/>
      </w:pPr>
    </w:p>
    <w:p w14:paraId="16D60016" w14:textId="77777777" w:rsidR="00D1413B" w:rsidRPr="004F36E4" w:rsidRDefault="00D1413B" w:rsidP="00D1413B">
      <w:pPr>
        <w:spacing w:after="0" w:line="240" w:lineRule="auto"/>
      </w:pPr>
      <w:r w:rsidRPr="004F36E4">
        <w:t>Take a deep breath.</w:t>
      </w:r>
    </w:p>
    <w:p w14:paraId="724CE616" w14:textId="2E393AA7" w:rsidR="00126F63" w:rsidRPr="004F36E4" w:rsidRDefault="00126F63" w:rsidP="00126F63">
      <w:pPr>
        <w:spacing w:after="0" w:line="240" w:lineRule="auto"/>
        <w:jc w:val="both"/>
        <w:rPr>
          <w:rFonts w:cstheme="minorHAnsi"/>
          <w:i/>
          <w:color w:val="000000"/>
        </w:rPr>
      </w:pPr>
      <w:r w:rsidRPr="004F36E4">
        <w:rPr>
          <w:rFonts w:cstheme="minorHAnsi"/>
          <w:i/>
          <w:color w:val="000000"/>
        </w:rPr>
        <w:t xml:space="preserve">(If time permits, ask, “Does anyone have comments or questions about </w:t>
      </w:r>
      <w:r w:rsidR="00DD44DF" w:rsidRPr="004F36E4">
        <w:rPr>
          <w:rFonts w:cstheme="minorHAnsi"/>
          <w:i/>
          <w:color w:val="000000"/>
        </w:rPr>
        <w:t xml:space="preserve">the </w:t>
      </w:r>
      <w:r w:rsidR="00B61319" w:rsidRPr="004F36E4">
        <w:rPr>
          <w:rFonts w:cstheme="minorHAnsi"/>
          <w:i/>
          <w:color w:val="000000"/>
        </w:rPr>
        <w:t>Toolbox</w:t>
      </w:r>
      <w:r w:rsidRPr="004F36E4">
        <w:rPr>
          <w:rFonts w:cstheme="minorHAnsi"/>
          <w:i/>
          <w:color w:val="000000"/>
        </w:rPr>
        <w:t>?”)</w:t>
      </w:r>
    </w:p>
    <w:p w14:paraId="3D04E24D" w14:textId="77777777" w:rsidR="008A5F13" w:rsidRPr="004F36E4" w:rsidRDefault="008A5F13" w:rsidP="00D1413B">
      <w:pPr>
        <w:spacing w:after="0" w:line="240" w:lineRule="auto"/>
        <w:jc w:val="both"/>
      </w:pPr>
    </w:p>
    <w:p w14:paraId="7F6A6648" w14:textId="77777777" w:rsidR="00285B9A" w:rsidRPr="004F36E4" w:rsidRDefault="00453946" w:rsidP="00D1413B">
      <w:pPr>
        <w:spacing w:after="0" w:line="240" w:lineRule="auto"/>
        <w:jc w:val="both"/>
        <w:rPr>
          <w:b/>
        </w:rPr>
      </w:pPr>
      <w:r w:rsidRPr="004F36E4">
        <w:rPr>
          <w:b/>
        </w:rPr>
        <w:t>0:30</w:t>
      </w:r>
      <w:r w:rsidR="00285B9A" w:rsidRPr="004F36E4">
        <w:rPr>
          <w:b/>
        </w:rPr>
        <w:tab/>
        <w:t>SHARING</w:t>
      </w:r>
    </w:p>
    <w:p w14:paraId="2FE2CED8" w14:textId="77777777" w:rsidR="00EC6938" w:rsidRPr="004F36E4" w:rsidRDefault="00EC6938" w:rsidP="00D1413B">
      <w:pPr>
        <w:spacing w:after="0" w:line="240" w:lineRule="auto"/>
        <w:jc w:val="both"/>
        <w:rPr>
          <w:b/>
        </w:rPr>
      </w:pPr>
    </w:p>
    <w:p w14:paraId="2B260385" w14:textId="77777777" w:rsidR="00285B9A" w:rsidRPr="004F36E4" w:rsidRDefault="00D72752" w:rsidP="00D1413B">
      <w:pPr>
        <w:spacing w:after="0" w:line="240" w:lineRule="auto"/>
        <w:jc w:val="both"/>
        <w:rPr>
          <w:b/>
        </w:rPr>
      </w:pPr>
      <w:r w:rsidRPr="004F36E4">
        <w:rPr>
          <w:b/>
        </w:rPr>
        <w:t>1:00</w:t>
      </w:r>
      <w:r w:rsidR="00285B9A" w:rsidRPr="004F36E4">
        <w:rPr>
          <w:b/>
        </w:rPr>
        <w:tab/>
        <w:t>BIBLE TEACHING</w:t>
      </w:r>
    </w:p>
    <w:p w14:paraId="6C61D0FE" w14:textId="77777777" w:rsidR="00EC6938" w:rsidRPr="004F36E4" w:rsidRDefault="00EC6938" w:rsidP="00D1413B">
      <w:pPr>
        <w:spacing w:after="0" w:line="240" w:lineRule="auto"/>
        <w:jc w:val="both"/>
        <w:rPr>
          <w:b/>
        </w:rPr>
      </w:pPr>
    </w:p>
    <w:p w14:paraId="3F4BC16A" w14:textId="77777777" w:rsidR="001D4AAE" w:rsidRPr="004F36E4" w:rsidRDefault="001D4AAE" w:rsidP="001D4AAE">
      <w:pPr>
        <w:spacing w:after="0" w:line="240" w:lineRule="auto"/>
        <w:jc w:val="both"/>
      </w:pPr>
      <w:bookmarkStart w:id="16" w:name="_Hlk521593964"/>
      <w:r w:rsidRPr="004F36E4">
        <w:t xml:space="preserve">KF Confession 5 reminds us that when we attack and cruelly suppress our True Self, we create destructive consequences; we end up losing our true life. What would our lives be like if we accepted and cared for ourselves as God accepts and cares for us? </w:t>
      </w:r>
    </w:p>
    <w:bookmarkEnd w:id="16"/>
    <w:p w14:paraId="50F0D303" w14:textId="77777777" w:rsidR="0026344D" w:rsidRPr="004F36E4" w:rsidRDefault="0026344D" w:rsidP="0026344D">
      <w:pPr>
        <w:spacing w:after="0" w:line="240" w:lineRule="auto"/>
        <w:jc w:val="both"/>
      </w:pPr>
    </w:p>
    <w:p w14:paraId="41DC08FC" w14:textId="22745ABE" w:rsidR="0026344D" w:rsidRPr="004F36E4" w:rsidRDefault="00F254A7" w:rsidP="0026344D">
      <w:pPr>
        <w:spacing w:after="0" w:line="240" w:lineRule="auto"/>
        <w:jc w:val="both"/>
        <w:rPr>
          <w:bCs/>
        </w:rPr>
      </w:pPr>
      <w:bookmarkStart w:id="17" w:name="_Hlk111980144"/>
      <w:bookmarkStart w:id="18" w:name="_Hlk490215656"/>
      <w:r w:rsidRPr="004F36E4">
        <w:t xml:space="preserve">Let’s look at </w:t>
      </w:r>
      <w:r w:rsidR="009B187B" w:rsidRPr="004F36E4">
        <w:rPr>
          <w:b/>
        </w:rPr>
        <w:t>Psalm 103</w:t>
      </w:r>
      <w:r w:rsidR="009B187B" w:rsidRPr="004F36E4">
        <w:rPr>
          <w:bCs/>
        </w:rPr>
        <w:t>, which describes</w:t>
      </w:r>
      <w:r w:rsidR="009B187B" w:rsidRPr="004F36E4">
        <w:rPr>
          <w:b/>
        </w:rPr>
        <w:t xml:space="preserve"> </w:t>
      </w:r>
      <w:r w:rsidRPr="004F36E4">
        <w:t>God as a loving father</w:t>
      </w:r>
      <w:bookmarkEnd w:id="17"/>
      <w:r w:rsidRPr="004F36E4">
        <w:t xml:space="preserve">. </w:t>
      </w:r>
      <w:r w:rsidR="0026344D" w:rsidRPr="004F36E4">
        <w:t xml:space="preserve">I have expanded the meaning of this psalm by contrasting the demands and unmerciful retribution of the Idol Self with the kind intention and mercy of God. This psalm is a little long, so relax and </w:t>
      </w:r>
      <w:r w:rsidR="008031A0" w:rsidRPr="004F36E4">
        <w:t xml:space="preserve">consider </w:t>
      </w:r>
      <w:r w:rsidR="0026344D" w:rsidRPr="004F36E4">
        <w:t>just one or two ideas that resonate with you.</w:t>
      </w:r>
    </w:p>
    <w:bookmarkEnd w:id="18"/>
    <w:p w14:paraId="31517ECB" w14:textId="77777777" w:rsidR="0026344D" w:rsidRPr="004F36E4" w:rsidRDefault="0026344D" w:rsidP="0026344D">
      <w:pPr>
        <w:spacing w:after="0" w:line="240" w:lineRule="auto"/>
        <w:jc w:val="both"/>
        <w:rPr>
          <w:bCs/>
        </w:rPr>
      </w:pPr>
    </w:p>
    <w:p w14:paraId="3C47E795" w14:textId="77777777" w:rsidR="008C0FF9" w:rsidRPr="004F36E4" w:rsidRDefault="008C0FF9" w:rsidP="008C0FF9">
      <w:pPr>
        <w:spacing w:after="0" w:line="240" w:lineRule="auto"/>
        <w:ind w:right="357"/>
        <w:jc w:val="both"/>
        <w:rPr>
          <w:bCs/>
        </w:rPr>
      </w:pPr>
      <w:bookmarkStart w:id="19" w:name="_Hlk490310386"/>
      <w:bookmarkStart w:id="20" w:name="_Hlk521771838"/>
      <w:r w:rsidRPr="004F36E4">
        <w:rPr>
          <w:bCs/>
        </w:rPr>
        <w:t>A psalm of David in praise of the Lord’s mercies:</w:t>
      </w:r>
    </w:p>
    <w:p w14:paraId="2D8C0C4E" w14:textId="77777777" w:rsidR="008C0FF9" w:rsidRPr="004F36E4" w:rsidRDefault="008C0FF9" w:rsidP="009213BA">
      <w:pPr>
        <w:spacing w:after="0" w:line="240" w:lineRule="auto"/>
        <w:ind w:right="357"/>
        <w:jc w:val="both"/>
      </w:pPr>
    </w:p>
    <w:p w14:paraId="2643B793" w14:textId="77777777" w:rsidR="00490F79" w:rsidRPr="004F36E4" w:rsidRDefault="00490F79" w:rsidP="00490F79">
      <w:pPr>
        <w:spacing w:after="0" w:line="240" w:lineRule="auto"/>
        <w:ind w:left="720" w:right="720"/>
        <w:jc w:val="both"/>
      </w:pPr>
      <w:r w:rsidRPr="004F36E4">
        <w:rPr>
          <w:vertAlign w:val="superscript"/>
        </w:rPr>
        <w:t>1</w:t>
      </w:r>
      <w:r w:rsidRPr="004F36E4">
        <w:t xml:space="preserve">Tell of the goodness of the Lord, my True Self, </w:t>
      </w:r>
    </w:p>
    <w:p w14:paraId="0EE656A0" w14:textId="54D6636B" w:rsidR="00490F79" w:rsidRPr="004F36E4" w:rsidRDefault="00490F79" w:rsidP="00490F79">
      <w:pPr>
        <w:spacing w:after="0" w:line="240" w:lineRule="auto"/>
        <w:ind w:left="720" w:right="720"/>
        <w:jc w:val="both"/>
      </w:pPr>
      <w:r w:rsidRPr="004F36E4">
        <w:t>And all that is within me</w:t>
      </w:r>
      <w:r w:rsidR="00202687">
        <w:t xml:space="preserve"> </w:t>
      </w:r>
      <w:r w:rsidRPr="004F36E4">
        <w:t xml:space="preserve">reveal His exceptional character. </w:t>
      </w:r>
    </w:p>
    <w:p w14:paraId="3595F1E5" w14:textId="77777777" w:rsidR="00490F79" w:rsidRPr="004F36E4" w:rsidRDefault="00490F79" w:rsidP="00490F79">
      <w:pPr>
        <w:spacing w:after="0" w:line="240" w:lineRule="auto"/>
        <w:ind w:left="720" w:right="720"/>
        <w:jc w:val="both"/>
      </w:pPr>
      <w:r w:rsidRPr="004F36E4">
        <w:rPr>
          <w:vertAlign w:val="superscript"/>
        </w:rPr>
        <w:t>2</w:t>
      </w:r>
      <w:r w:rsidRPr="004F36E4">
        <w:t xml:space="preserve">Tell of the goodness of the Lord, my True Self, </w:t>
      </w:r>
    </w:p>
    <w:p w14:paraId="546DB9C1" w14:textId="004AE06A" w:rsidR="00490F79" w:rsidRPr="004F36E4" w:rsidRDefault="00490F79" w:rsidP="00490F79">
      <w:pPr>
        <w:spacing w:after="0" w:line="240" w:lineRule="auto"/>
        <w:ind w:left="720" w:right="720"/>
        <w:jc w:val="both"/>
      </w:pPr>
      <w:r w:rsidRPr="004F36E4">
        <w:t xml:space="preserve">And forget none of His benefits (especially when I am </w:t>
      </w:r>
      <w:r w:rsidR="00F254A7" w:rsidRPr="004F36E4">
        <w:t xml:space="preserve">in </w:t>
      </w:r>
      <w:r w:rsidRPr="004F36E4">
        <w:t xml:space="preserve">self-hate); </w:t>
      </w:r>
    </w:p>
    <w:p w14:paraId="107BF99B" w14:textId="77777777" w:rsidR="00490F79" w:rsidRPr="004F36E4" w:rsidRDefault="00490F79" w:rsidP="00490F79">
      <w:pPr>
        <w:spacing w:after="0" w:line="240" w:lineRule="auto"/>
        <w:ind w:left="720" w:right="720"/>
        <w:jc w:val="both"/>
      </w:pPr>
      <w:r w:rsidRPr="004F36E4">
        <w:rPr>
          <w:vertAlign w:val="superscript"/>
        </w:rPr>
        <w:t>3</w:t>
      </w:r>
      <w:r w:rsidRPr="004F36E4">
        <w:t xml:space="preserve">The Lord, who pardons all of my iniquities (even when I can’t forgive myself), </w:t>
      </w:r>
    </w:p>
    <w:p w14:paraId="7F2376A3" w14:textId="77777777" w:rsidR="00490F79" w:rsidRPr="004F36E4" w:rsidRDefault="00490F79" w:rsidP="00490F79">
      <w:pPr>
        <w:spacing w:after="0" w:line="240" w:lineRule="auto"/>
        <w:ind w:left="720" w:right="720"/>
        <w:jc w:val="both"/>
      </w:pPr>
      <w:r w:rsidRPr="004F36E4">
        <w:t>The Lord, who heals all of my diseases (even when I can’t figure out how to stop being neurotic),</w:t>
      </w:r>
    </w:p>
    <w:p w14:paraId="0E8B486C" w14:textId="77777777" w:rsidR="00490F79" w:rsidRPr="004F36E4" w:rsidRDefault="00490F79" w:rsidP="00490F79">
      <w:pPr>
        <w:spacing w:after="0" w:line="240" w:lineRule="auto"/>
        <w:ind w:left="720" w:right="720"/>
        <w:jc w:val="both"/>
      </w:pPr>
      <w:r w:rsidRPr="004F36E4">
        <w:rPr>
          <w:vertAlign w:val="superscript"/>
        </w:rPr>
        <w:t>4</w:t>
      </w:r>
      <w:r w:rsidRPr="004F36E4">
        <w:t xml:space="preserve">The Lord, who redeems my life from the pit (even when I’ve dug that pit for myself), </w:t>
      </w:r>
    </w:p>
    <w:p w14:paraId="10661ECB" w14:textId="77777777" w:rsidR="00490F79" w:rsidRPr="004F36E4" w:rsidRDefault="00490F79" w:rsidP="00490F79">
      <w:pPr>
        <w:spacing w:after="0" w:line="240" w:lineRule="auto"/>
        <w:ind w:left="720" w:right="720"/>
        <w:jc w:val="both"/>
      </w:pPr>
      <w:r w:rsidRPr="004F36E4">
        <w:t>The Lord, who endows me with lovingkindness and compassion (even when I can’t experience it),</w:t>
      </w:r>
    </w:p>
    <w:p w14:paraId="38B81721" w14:textId="77777777" w:rsidR="00490F79" w:rsidRPr="004F36E4" w:rsidRDefault="00490F79" w:rsidP="00490F79">
      <w:pPr>
        <w:spacing w:after="0" w:line="240" w:lineRule="auto"/>
        <w:ind w:left="720" w:right="720"/>
        <w:jc w:val="both"/>
      </w:pPr>
      <w:r w:rsidRPr="004F36E4">
        <w:rPr>
          <w:vertAlign w:val="superscript"/>
        </w:rPr>
        <w:t>5</w:t>
      </w:r>
      <w:r w:rsidRPr="004F36E4">
        <w:t xml:space="preserve">Who satisfies my desires with good things (even when I can’t recognize what is good). </w:t>
      </w:r>
    </w:p>
    <w:p w14:paraId="095C2E79" w14:textId="77777777" w:rsidR="00490F79" w:rsidRPr="004F36E4" w:rsidRDefault="00490F79" w:rsidP="00490F79">
      <w:pPr>
        <w:spacing w:after="0" w:line="240" w:lineRule="auto"/>
        <w:ind w:left="720" w:right="720"/>
        <w:jc w:val="both"/>
      </w:pPr>
      <w:r w:rsidRPr="004F36E4">
        <w:rPr>
          <w:iCs/>
        </w:rPr>
        <w:lastRenderedPageBreak/>
        <w:t xml:space="preserve">His goal is to renew </w:t>
      </w:r>
      <w:r w:rsidRPr="004F36E4">
        <w:t xml:space="preserve">my original, created design so that I can soar like an eagle rising on its wings. </w:t>
      </w:r>
    </w:p>
    <w:p w14:paraId="306F977F" w14:textId="77777777" w:rsidR="00490F79" w:rsidRPr="004F36E4" w:rsidRDefault="00490F79" w:rsidP="00490F79">
      <w:pPr>
        <w:spacing w:after="0" w:line="240" w:lineRule="auto"/>
        <w:ind w:left="720" w:right="720"/>
        <w:jc w:val="both"/>
      </w:pPr>
      <w:r w:rsidRPr="004F36E4">
        <w:rPr>
          <w:vertAlign w:val="superscript"/>
        </w:rPr>
        <w:t>6</w:t>
      </w:r>
      <w:r w:rsidRPr="004F36E4">
        <w:t>The Lord performs oriented deeds (and hopes that I will do the same),</w:t>
      </w:r>
    </w:p>
    <w:p w14:paraId="4413BE2D" w14:textId="0D1F83F1" w:rsidR="00490F79" w:rsidRPr="004F36E4" w:rsidRDefault="00490F79" w:rsidP="00490F79">
      <w:pPr>
        <w:spacing w:after="0" w:line="240" w:lineRule="auto"/>
        <w:ind w:left="720" w:right="720"/>
        <w:jc w:val="both"/>
      </w:pPr>
      <w:r w:rsidRPr="004F36E4">
        <w:t>And He gives justice to all who are oppressed (</w:t>
      </w:r>
      <w:r w:rsidR="00E573BA" w:rsidRPr="004F36E4">
        <w:t>crushed</w:t>
      </w:r>
      <w:r w:rsidR="00670AEC" w:rsidRPr="004F36E4">
        <w:t xml:space="preserve"> </w:t>
      </w:r>
      <w:r w:rsidRPr="004F36E4">
        <w:t xml:space="preserve">by the Idol’s legal systems, pride, and self-hate). </w:t>
      </w:r>
    </w:p>
    <w:p w14:paraId="4473926C" w14:textId="77777777" w:rsidR="00490F79" w:rsidRPr="004F36E4" w:rsidRDefault="00490F79" w:rsidP="00490F79">
      <w:pPr>
        <w:spacing w:after="0" w:line="240" w:lineRule="auto"/>
        <w:ind w:left="720" w:right="720"/>
        <w:jc w:val="both"/>
      </w:pPr>
      <w:r w:rsidRPr="004F36E4">
        <w:rPr>
          <w:vertAlign w:val="superscript"/>
        </w:rPr>
        <w:t>7</w:t>
      </w:r>
      <w:r w:rsidRPr="004F36E4">
        <w:t xml:space="preserve">He revealed His good and beneficial support to Moses, His ability to guide and to help the sons of Israel. </w:t>
      </w:r>
    </w:p>
    <w:p w14:paraId="20C51D6A" w14:textId="77777777" w:rsidR="00490F79" w:rsidRPr="004F36E4" w:rsidRDefault="00490F79" w:rsidP="00490F79">
      <w:pPr>
        <w:spacing w:after="0" w:line="240" w:lineRule="auto"/>
        <w:ind w:left="720" w:right="720"/>
        <w:jc w:val="both"/>
      </w:pPr>
      <w:r w:rsidRPr="004F36E4">
        <w:rPr>
          <w:vertAlign w:val="superscript"/>
        </w:rPr>
        <w:t>8</w:t>
      </w:r>
      <w:r w:rsidRPr="004F36E4">
        <w:t xml:space="preserve">The Lord is compassionate and gracious (unlike the Idol, which is vindictive and demanding). </w:t>
      </w:r>
    </w:p>
    <w:p w14:paraId="6F486354" w14:textId="77777777" w:rsidR="00670AEC" w:rsidRPr="004F36E4" w:rsidRDefault="00670AEC" w:rsidP="00670AEC">
      <w:pPr>
        <w:spacing w:after="0" w:line="240" w:lineRule="auto"/>
        <w:ind w:left="720" w:right="720"/>
        <w:jc w:val="both"/>
      </w:pPr>
      <w:r w:rsidRPr="004F36E4">
        <w:t>The Lord is slow to anger and abounding in lovingkindness (unlike the Idol Self, which is quick to wrath and abounds in compulsive egocentric reactions).</w:t>
      </w:r>
    </w:p>
    <w:p w14:paraId="1BC7A2B5" w14:textId="77777777" w:rsidR="00490F79" w:rsidRPr="004F36E4" w:rsidRDefault="00490F79" w:rsidP="00490F79">
      <w:pPr>
        <w:spacing w:after="0" w:line="240" w:lineRule="auto"/>
        <w:ind w:left="720" w:right="720"/>
        <w:jc w:val="both"/>
        <w:rPr>
          <w:iCs/>
        </w:rPr>
      </w:pPr>
      <w:r w:rsidRPr="004F36E4">
        <w:rPr>
          <w:vertAlign w:val="superscript"/>
        </w:rPr>
        <w:t>9</w:t>
      </w:r>
      <w:r w:rsidRPr="004F36E4">
        <w:t xml:space="preserve">The Lord will not always strive </w:t>
      </w:r>
      <w:r w:rsidRPr="004F36E4">
        <w:rPr>
          <w:iCs/>
        </w:rPr>
        <w:t>with our Idol Self,</w:t>
      </w:r>
    </w:p>
    <w:p w14:paraId="54B9AEF4" w14:textId="77777777" w:rsidR="00490F79" w:rsidRPr="004F36E4" w:rsidRDefault="00490F79" w:rsidP="00490F79">
      <w:pPr>
        <w:spacing w:after="0" w:line="240" w:lineRule="auto"/>
        <w:ind w:left="720" w:right="720"/>
        <w:jc w:val="both"/>
      </w:pPr>
      <w:r w:rsidRPr="004F36E4">
        <w:t xml:space="preserve">Nor will He keep </w:t>
      </w:r>
      <w:r w:rsidRPr="004F36E4">
        <w:rPr>
          <w:iCs/>
        </w:rPr>
        <w:t>His anger</w:t>
      </w:r>
      <w:r w:rsidRPr="004F36E4">
        <w:t xml:space="preserve"> forever (unlike the Idol, which must reserve a store of wrath and keep accounts of wrongs suffered). </w:t>
      </w:r>
    </w:p>
    <w:p w14:paraId="72799F21" w14:textId="77777777" w:rsidR="00490F79" w:rsidRPr="004F36E4" w:rsidRDefault="00490F79" w:rsidP="00490F79">
      <w:pPr>
        <w:spacing w:after="0" w:line="240" w:lineRule="auto"/>
        <w:ind w:left="720" w:right="720"/>
        <w:jc w:val="both"/>
        <w:rPr>
          <w:u w:val="single"/>
        </w:rPr>
      </w:pPr>
      <w:r w:rsidRPr="004F36E4">
        <w:rPr>
          <w:vertAlign w:val="superscript"/>
        </w:rPr>
        <w:t>10</w:t>
      </w:r>
      <w:r w:rsidRPr="004F36E4">
        <w:t xml:space="preserve">The Lord has not dealt with us according to our misorientation (unlike the Idol, which deals with us severely when we don’t perform to its standards). </w:t>
      </w:r>
    </w:p>
    <w:p w14:paraId="3EDAA2AF" w14:textId="77777777" w:rsidR="00490F79" w:rsidRPr="004F36E4" w:rsidRDefault="00490F79" w:rsidP="00490F79">
      <w:pPr>
        <w:spacing w:after="0" w:line="240" w:lineRule="auto"/>
        <w:ind w:left="720" w:right="720"/>
        <w:jc w:val="both"/>
      </w:pPr>
      <w:r w:rsidRPr="004F36E4">
        <w:t xml:space="preserve">Nor has the Lord rewarded us according to our iniquities (unlike the Idol, which rewards us with self-hate when we fail to live up to its pride system). </w:t>
      </w:r>
    </w:p>
    <w:p w14:paraId="649FEA6A" w14:textId="77777777" w:rsidR="00490F79" w:rsidRPr="004F36E4" w:rsidRDefault="00490F79" w:rsidP="00490F79">
      <w:pPr>
        <w:spacing w:after="0" w:line="240" w:lineRule="auto"/>
        <w:ind w:left="720" w:right="720"/>
        <w:jc w:val="both"/>
      </w:pPr>
      <w:r w:rsidRPr="004F36E4">
        <w:rPr>
          <w:vertAlign w:val="superscript"/>
        </w:rPr>
        <w:t>11</w:t>
      </w:r>
      <w:r w:rsidRPr="004F36E4">
        <w:t xml:space="preserve">For as high as the heavens are above the earth, </w:t>
      </w:r>
    </w:p>
    <w:p w14:paraId="65F0D25A" w14:textId="77777777" w:rsidR="00490F79" w:rsidRPr="004F36E4" w:rsidRDefault="00490F79" w:rsidP="00490F79">
      <w:pPr>
        <w:spacing w:after="0" w:line="240" w:lineRule="auto"/>
        <w:ind w:left="720" w:right="720"/>
        <w:jc w:val="both"/>
      </w:pPr>
      <w:bookmarkStart w:id="21" w:name="_Hlk142486063"/>
      <w:r w:rsidRPr="004F36E4">
        <w:t xml:space="preserve">So great is the Lord’s lovingkindness toward </w:t>
      </w:r>
      <w:bookmarkStart w:id="22" w:name="_Hlk175153810"/>
      <w:r w:rsidRPr="004F36E4">
        <w:t xml:space="preserve">those who fear Him (who are more responsive to Him than to their Idol Self). </w:t>
      </w:r>
    </w:p>
    <w:bookmarkEnd w:id="21"/>
    <w:bookmarkEnd w:id="22"/>
    <w:p w14:paraId="62C2AB79" w14:textId="77777777" w:rsidR="00490F79" w:rsidRPr="004F36E4" w:rsidRDefault="00490F79" w:rsidP="00490F79">
      <w:pPr>
        <w:spacing w:after="0" w:line="240" w:lineRule="auto"/>
        <w:ind w:left="720" w:right="720"/>
        <w:jc w:val="both"/>
      </w:pPr>
      <w:r w:rsidRPr="004F36E4">
        <w:rPr>
          <w:vertAlign w:val="superscript"/>
        </w:rPr>
        <w:t>12</w:t>
      </w:r>
      <w:r w:rsidRPr="004F36E4">
        <w:t xml:space="preserve">As far as the east is from the west, </w:t>
      </w:r>
    </w:p>
    <w:p w14:paraId="6139268F" w14:textId="77777777" w:rsidR="00490F79" w:rsidRPr="004F36E4" w:rsidRDefault="00490F79" w:rsidP="00490F79">
      <w:pPr>
        <w:spacing w:after="0" w:line="240" w:lineRule="auto"/>
        <w:ind w:left="720" w:right="720"/>
        <w:jc w:val="both"/>
        <w:rPr>
          <w:iCs/>
        </w:rPr>
      </w:pPr>
      <w:r w:rsidRPr="004F36E4">
        <w:t xml:space="preserve">So far has the Lord removed our transgressions from us (unlike the Idol, which keeps those past failures ever-present and full of shame). </w:t>
      </w:r>
    </w:p>
    <w:p w14:paraId="6889217A" w14:textId="77777777" w:rsidR="00490F79" w:rsidRPr="004F36E4" w:rsidRDefault="00490F79" w:rsidP="00490F79">
      <w:pPr>
        <w:spacing w:after="0" w:line="240" w:lineRule="auto"/>
        <w:ind w:left="720" w:right="720"/>
        <w:jc w:val="both"/>
      </w:pPr>
      <w:r w:rsidRPr="004F36E4">
        <w:rPr>
          <w:vertAlign w:val="superscript"/>
        </w:rPr>
        <w:t>13</w:t>
      </w:r>
      <w:r w:rsidRPr="004F36E4">
        <w:t xml:space="preserve">Just as a father has compassion on </w:t>
      </w:r>
      <w:r w:rsidRPr="004F36E4">
        <w:rPr>
          <w:iCs/>
        </w:rPr>
        <w:t>his</w:t>
      </w:r>
      <w:r w:rsidRPr="004F36E4">
        <w:t xml:space="preserve"> children,</w:t>
      </w:r>
    </w:p>
    <w:p w14:paraId="6FD623E1" w14:textId="57A7665A" w:rsidR="00490F79" w:rsidRPr="004F36E4" w:rsidRDefault="00490F79" w:rsidP="00490F79">
      <w:pPr>
        <w:spacing w:after="0" w:line="240" w:lineRule="auto"/>
        <w:ind w:left="720" w:right="720"/>
        <w:jc w:val="both"/>
      </w:pPr>
      <w:bookmarkStart w:id="23" w:name="_Hlk142486078"/>
      <w:proofErr w:type="gramStart"/>
      <w:r w:rsidRPr="004F36E4">
        <w:t>So</w:t>
      </w:r>
      <w:proofErr w:type="gramEnd"/>
      <w:r w:rsidRPr="004F36E4">
        <w:t xml:space="preserve"> </w:t>
      </w:r>
      <w:bookmarkStart w:id="24" w:name="_Hlk175153855"/>
      <w:r w:rsidRPr="004F36E4">
        <w:t xml:space="preserve">the Lord has compassion </w:t>
      </w:r>
      <w:proofErr w:type="gramStart"/>
      <w:r w:rsidRPr="004F36E4">
        <w:t>on</w:t>
      </w:r>
      <w:proofErr w:type="gramEnd"/>
      <w:r w:rsidRPr="004F36E4">
        <w:t xml:space="preserve"> those who fear Him (</w:t>
      </w:r>
      <w:r w:rsidR="00F254A7" w:rsidRPr="004F36E4">
        <w:t xml:space="preserve">on </w:t>
      </w:r>
      <w:r w:rsidRPr="004F36E4">
        <w:t xml:space="preserve">those who want to do things His way). </w:t>
      </w:r>
      <w:bookmarkEnd w:id="24"/>
    </w:p>
    <w:bookmarkEnd w:id="23"/>
    <w:p w14:paraId="052B516C" w14:textId="77777777" w:rsidR="00490F79" w:rsidRPr="004F36E4" w:rsidRDefault="00490F79" w:rsidP="00490F79">
      <w:pPr>
        <w:spacing w:after="0" w:line="240" w:lineRule="auto"/>
        <w:ind w:left="720" w:right="720"/>
        <w:jc w:val="both"/>
      </w:pPr>
      <w:r w:rsidRPr="004F36E4">
        <w:rPr>
          <w:vertAlign w:val="superscript"/>
        </w:rPr>
        <w:t>14</w:t>
      </w:r>
      <w:r w:rsidRPr="004F36E4">
        <w:t xml:space="preserve">For He Himself knows our frame and its limitations; </w:t>
      </w:r>
    </w:p>
    <w:p w14:paraId="69DF5840" w14:textId="77777777" w:rsidR="00490F79" w:rsidRPr="004F36E4" w:rsidRDefault="00490F79" w:rsidP="00490F79">
      <w:pPr>
        <w:spacing w:after="0" w:line="240" w:lineRule="auto"/>
        <w:ind w:left="720" w:right="720"/>
        <w:jc w:val="both"/>
      </w:pPr>
      <w:r w:rsidRPr="004F36E4">
        <w:t xml:space="preserve">He is mindful that we are only dust (whereas our Idol is only mindful that we should be God). </w:t>
      </w:r>
    </w:p>
    <w:p w14:paraId="38497C0C" w14:textId="77777777" w:rsidR="00490F79" w:rsidRPr="004F36E4" w:rsidRDefault="00490F79" w:rsidP="00490F79">
      <w:pPr>
        <w:spacing w:after="0" w:line="240" w:lineRule="auto"/>
        <w:ind w:left="720" w:right="720"/>
        <w:jc w:val="both"/>
      </w:pPr>
      <w:r w:rsidRPr="004F36E4">
        <w:rPr>
          <w:vertAlign w:val="superscript"/>
        </w:rPr>
        <w:t>15</w:t>
      </w:r>
      <w:r w:rsidRPr="004F36E4">
        <w:t xml:space="preserve"> As with all creatures, our days are like grass; </w:t>
      </w:r>
    </w:p>
    <w:p w14:paraId="7628A84E" w14:textId="77777777" w:rsidR="00490F79" w:rsidRPr="004F36E4" w:rsidRDefault="00490F79" w:rsidP="00490F79">
      <w:pPr>
        <w:spacing w:after="0" w:line="240" w:lineRule="auto"/>
        <w:ind w:left="720" w:right="720"/>
        <w:jc w:val="both"/>
      </w:pPr>
      <w:r w:rsidRPr="004F36E4">
        <w:t xml:space="preserve">As a flower of the field, so we flourish, </w:t>
      </w:r>
    </w:p>
    <w:p w14:paraId="10CDB146" w14:textId="77777777" w:rsidR="00490F79" w:rsidRPr="004F36E4" w:rsidRDefault="00490F79" w:rsidP="00490F79">
      <w:pPr>
        <w:spacing w:after="0" w:line="240" w:lineRule="auto"/>
        <w:ind w:left="720" w:right="720"/>
        <w:jc w:val="both"/>
      </w:pPr>
      <w:r w:rsidRPr="004F36E4">
        <w:rPr>
          <w:vertAlign w:val="superscript"/>
        </w:rPr>
        <w:t>16</w:t>
      </w:r>
      <w:r w:rsidRPr="004F36E4">
        <w:t xml:space="preserve">But when the wind has passed over it, it is no more, </w:t>
      </w:r>
    </w:p>
    <w:p w14:paraId="3E168480" w14:textId="51706B9D" w:rsidR="00490F79" w:rsidRPr="004F36E4" w:rsidRDefault="00490F79" w:rsidP="00490F79">
      <w:pPr>
        <w:spacing w:after="0" w:line="240" w:lineRule="auto"/>
        <w:ind w:left="720" w:right="720"/>
        <w:jc w:val="both"/>
      </w:pPr>
      <w:r w:rsidRPr="004F36E4">
        <w:t xml:space="preserve">And its place acknowledges it no longer (but the Idol is screaming, “Wait! What about the </w:t>
      </w:r>
      <w:r w:rsidRPr="004F36E4">
        <w:rPr>
          <w:i/>
        </w:rPr>
        <w:t>Glory of Me</w:t>
      </w:r>
      <w:r w:rsidR="00645871" w:rsidRPr="004F36E4">
        <w:rPr>
          <w:i/>
        </w:rPr>
        <w:t>!</w:t>
      </w:r>
      <w:r w:rsidRPr="004F36E4">
        <w:t>? I am forever!”)</w:t>
      </w:r>
      <w:r w:rsidR="003919E7" w:rsidRPr="004F36E4">
        <w:t>.</w:t>
      </w:r>
      <w:r w:rsidRPr="004F36E4">
        <w:t xml:space="preserve"> </w:t>
      </w:r>
    </w:p>
    <w:p w14:paraId="00E5F394" w14:textId="77777777" w:rsidR="00490F79" w:rsidRPr="004F36E4" w:rsidRDefault="00490F79" w:rsidP="00490F79">
      <w:pPr>
        <w:spacing w:after="0" w:line="240" w:lineRule="auto"/>
        <w:ind w:left="720" w:right="720"/>
        <w:jc w:val="both"/>
      </w:pPr>
      <w:r w:rsidRPr="004F36E4">
        <w:rPr>
          <w:vertAlign w:val="superscript"/>
        </w:rPr>
        <w:t>17</w:t>
      </w:r>
      <w:r w:rsidRPr="004F36E4">
        <w:t xml:space="preserve">Though we are just dust, the lovingkindness of the Lord is from everlasting to everlasting toward those who fear Him, </w:t>
      </w:r>
    </w:p>
    <w:p w14:paraId="10BE1669" w14:textId="296BC8EA" w:rsidR="00490F79" w:rsidRPr="004F36E4" w:rsidRDefault="00490F79" w:rsidP="00490F79">
      <w:pPr>
        <w:spacing w:after="0" w:line="240" w:lineRule="auto"/>
        <w:ind w:left="720" w:right="720"/>
        <w:jc w:val="both"/>
      </w:pPr>
      <w:r w:rsidRPr="004F36E4">
        <w:t xml:space="preserve">And His orientation is passed from His children to their children, </w:t>
      </w:r>
    </w:p>
    <w:p w14:paraId="676E82F9" w14:textId="77777777" w:rsidR="00490F79" w:rsidRPr="004F36E4" w:rsidRDefault="00490F79" w:rsidP="00490F79">
      <w:pPr>
        <w:spacing w:after="0" w:line="240" w:lineRule="auto"/>
        <w:ind w:left="720" w:right="720"/>
        <w:jc w:val="both"/>
      </w:pPr>
      <w:bookmarkStart w:id="25" w:name="_Hlk142486110"/>
      <w:r w:rsidRPr="004F36E4">
        <w:rPr>
          <w:vertAlign w:val="superscript"/>
        </w:rPr>
        <w:t>18</w:t>
      </w:r>
      <w:r w:rsidRPr="004F36E4">
        <w:t>To those who are trustworthy and keep His covenant,</w:t>
      </w:r>
    </w:p>
    <w:p w14:paraId="15A38515" w14:textId="77777777" w:rsidR="00490F79" w:rsidRPr="004F36E4" w:rsidRDefault="00490F79" w:rsidP="00490F79">
      <w:pPr>
        <w:spacing w:after="0" w:line="240" w:lineRule="auto"/>
        <w:ind w:left="720" w:right="720"/>
        <w:jc w:val="both"/>
      </w:pPr>
      <w:r w:rsidRPr="004F36E4">
        <w:t xml:space="preserve">Who remember His do’s and don’ts and are guided by them. </w:t>
      </w:r>
    </w:p>
    <w:bookmarkEnd w:id="19"/>
    <w:bookmarkEnd w:id="20"/>
    <w:bookmarkEnd w:id="25"/>
    <w:p w14:paraId="5C545BCA" w14:textId="49CFB67A" w:rsidR="00835C72" w:rsidRPr="004F36E4" w:rsidRDefault="00835C72" w:rsidP="00A217A6">
      <w:pPr>
        <w:spacing w:after="0" w:line="240" w:lineRule="auto"/>
        <w:ind w:left="720" w:right="720"/>
        <w:jc w:val="both"/>
      </w:pPr>
    </w:p>
    <w:p w14:paraId="2B5247D9" w14:textId="77777777" w:rsidR="00606ED4" w:rsidRPr="004F36E4" w:rsidRDefault="00606ED4" w:rsidP="00D1413B">
      <w:pPr>
        <w:spacing w:after="0" w:line="240" w:lineRule="auto"/>
        <w:jc w:val="both"/>
      </w:pPr>
      <w:r w:rsidRPr="004F36E4">
        <w:t>Take a deep breath.</w:t>
      </w:r>
    </w:p>
    <w:p w14:paraId="0E9B2627" w14:textId="77777777" w:rsidR="00606ED4" w:rsidRPr="004F36E4" w:rsidRDefault="00606ED4" w:rsidP="00D1413B">
      <w:pPr>
        <w:spacing w:after="0" w:line="240" w:lineRule="auto"/>
        <w:jc w:val="both"/>
      </w:pPr>
    </w:p>
    <w:p w14:paraId="726419E5" w14:textId="066358F1" w:rsidR="0026344D" w:rsidRPr="004F36E4" w:rsidRDefault="004E4924" w:rsidP="0026344D">
      <w:pPr>
        <w:spacing w:after="0" w:line="240" w:lineRule="auto"/>
        <w:jc w:val="both"/>
      </w:pPr>
      <w:r w:rsidRPr="004F36E4">
        <w:t xml:space="preserve">The last part of this psalm reminds us </w:t>
      </w:r>
      <w:r w:rsidR="0026344D" w:rsidRPr="004F36E4">
        <w:t>of our creatureliness and vulnerability</w:t>
      </w:r>
      <w:r w:rsidRPr="004F36E4">
        <w:t xml:space="preserve"> and</w:t>
      </w:r>
      <w:r w:rsidR="0026344D" w:rsidRPr="004F36E4">
        <w:t xml:space="preserve">, also, of the lovingkindness of the Lord, which never changes toward those who fear Him. </w:t>
      </w:r>
      <w:bookmarkStart w:id="26" w:name="_Hlk110871923"/>
      <w:bookmarkStart w:id="27" w:name="_Hlk142486125"/>
      <w:r w:rsidR="0026344D" w:rsidRPr="004F36E4">
        <w:t xml:space="preserve">What does fearing the Lord mean? It simply means that we are more committed to doing things God’s way than we are committed to doing things our own way. </w:t>
      </w:r>
      <w:bookmarkEnd w:id="26"/>
      <w:r w:rsidR="0026344D" w:rsidRPr="004F36E4">
        <w:t xml:space="preserve">We fear the Lord more than we fear </w:t>
      </w:r>
      <w:bookmarkEnd w:id="27"/>
      <w:r w:rsidR="0026344D" w:rsidRPr="004F36E4">
        <w:t>the death</w:t>
      </w:r>
      <w:r w:rsidR="007F443C" w:rsidRPr="004F36E4">
        <w:t xml:space="preserve"> o</w:t>
      </w:r>
      <w:r w:rsidR="00670AEC" w:rsidRPr="004F36E4">
        <w:t>f our Idol Self.</w:t>
      </w:r>
    </w:p>
    <w:p w14:paraId="10B3EE5D" w14:textId="61CC0D58" w:rsidR="00B74520" w:rsidRPr="004F36E4" w:rsidRDefault="00B74520" w:rsidP="007D122F">
      <w:pPr>
        <w:widowControl w:val="0"/>
        <w:spacing w:after="0" w:line="240" w:lineRule="auto"/>
        <w:jc w:val="both"/>
      </w:pPr>
    </w:p>
    <w:p w14:paraId="6C28E592" w14:textId="7F78A343" w:rsidR="00B74520" w:rsidRPr="004F36E4" w:rsidRDefault="00B74520" w:rsidP="007D122F">
      <w:pPr>
        <w:widowControl w:val="0"/>
        <w:spacing w:after="0" w:line="240" w:lineRule="auto"/>
        <w:jc w:val="both"/>
      </w:pPr>
      <w:bookmarkStart w:id="28" w:name="_Hlk175153947"/>
      <w:r w:rsidRPr="004F36E4">
        <w:lastRenderedPageBreak/>
        <w:t>Our own orientation is the best gift we can give to our children</w:t>
      </w:r>
      <w:r w:rsidR="0065068E" w:rsidRPr="004F36E4">
        <w:t>,</w:t>
      </w:r>
      <w:r w:rsidR="002C05B6" w:rsidRPr="004F36E4">
        <w:t xml:space="preserve"> no matter what age they might be. </w:t>
      </w:r>
      <w:bookmarkEnd w:id="28"/>
      <w:r w:rsidR="002C05B6" w:rsidRPr="004F36E4">
        <w:t xml:space="preserve">Sometimes we may not want to work on </w:t>
      </w:r>
      <w:r w:rsidR="00E825B5" w:rsidRPr="004F36E4">
        <w:t>our orientation for our own sake</w:t>
      </w:r>
      <w:r w:rsidR="00286521" w:rsidRPr="004F36E4">
        <w:t>, but</w:t>
      </w:r>
      <w:r w:rsidR="002C05B6" w:rsidRPr="004F36E4">
        <w:t xml:space="preserve"> we may be willing to work on our orientation for </w:t>
      </w:r>
      <w:r w:rsidR="00B61319" w:rsidRPr="004F36E4">
        <w:t>the sake of our children</w:t>
      </w:r>
      <w:r w:rsidR="00E825B5" w:rsidRPr="004F36E4">
        <w:t>.</w:t>
      </w:r>
      <w:r w:rsidR="002C05B6" w:rsidRPr="004F36E4">
        <w:t xml:space="preserve"> </w:t>
      </w:r>
    </w:p>
    <w:p w14:paraId="0FD2D010" w14:textId="77777777" w:rsidR="00835C72" w:rsidRPr="004F36E4" w:rsidRDefault="00835C72" w:rsidP="00D1413B">
      <w:pPr>
        <w:spacing w:after="0" w:line="240" w:lineRule="auto"/>
        <w:jc w:val="both"/>
      </w:pPr>
    </w:p>
    <w:p w14:paraId="0A8E1EA1" w14:textId="2FEDB006" w:rsidR="0026344D" w:rsidRPr="004F36E4" w:rsidRDefault="0088380E" w:rsidP="0026344D">
      <w:pPr>
        <w:spacing w:after="0" w:line="240" w:lineRule="auto"/>
        <w:jc w:val="both"/>
      </w:pPr>
      <w:r w:rsidRPr="004F36E4">
        <w:t>Our goal is to be</w:t>
      </w:r>
      <w:r w:rsidR="0026344D" w:rsidRPr="004F36E4">
        <w:t xml:space="preserve"> like the Lord who created us</w:t>
      </w:r>
      <w:r w:rsidR="00B94C0D" w:rsidRPr="004F36E4">
        <w:t>. He is mindful of our limitations as human beings, and He se</w:t>
      </w:r>
      <w:r w:rsidR="004F36E4" w:rsidRPr="004F36E4">
        <w:t>es us as we are—c</w:t>
      </w:r>
      <w:r w:rsidR="0026344D" w:rsidRPr="004F36E4">
        <w:t>reatures made of dust. The Lord wants to be on our side</w:t>
      </w:r>
      <w:r w:rsidR="00B94C0D" w:rsidRPr="004F36E4">
        <w:t xml:space="preserve"> and </w:t>
      </w:r>
      <w:r w:rsidR="0026344D" w:rsidRPr="004F36E4">
        <w:t xml:space="preserve">support us in our true development, but as long as we are </w:t>
      </w:r>
      <w:r w:rsidR="00AD557A" w:rsidRPr="004F36E4">
        <w:t>serving the interests of</w:t>
      </w:r>
      <w:r w:rsidR="0026344D" w:rsidRPr="004F36E4">
        <w:t xml:space="preserve"> the Idol, He is forced to compassionately oppose us and wait. </w:t>
      </w:r>
    </w:p>
    <w:p w14:paraId="6DA490CE" w14:textId="77777777" w:rsidR="006B0792" w:rsidRPr="004F36E4" w:rsidRDefault="006B0792" w:rsidP="0026344D">
      <w:pPr>
        <w:spacing w:after="0" w:line="240" w:lineRule="auto"/>
        <w:jc w:val="both"/>
      </w:pPr>
    </w:p>
    <w:p w14:paraId="4A137F93" w14:textId="052196D1" w:rsidR="008D0760" w:rsidRPr="004F36E4" w:rsidRDefault="008D0760" w:rsidP="008D0760">
      <w:pPr>
        <w:spacing w:after="0" w:line="240" w:lineRule="auto"/>
        <w:jc w:val="both"/>
      </w:pPr>
      <w:r w:rsidRPr="004F36E4">
        <w:t>Our bodies are like the flower</w:t>
      </w:r>
      <w:r w:rsidR="000C78C8" w:rsidRPr="004F36E4">
        <w:t>s</w:t>
      </w:r>
      <w:r w:rsidR="008031A0" w:rsidRPr="004F36E4">
        <w:t xml:space="preserve"> of the field</w:t>
      </w:r>
      <w:r w:rsidRPr="004F36E4">
        <w:t xml:space="preserve">, which </w:t>
      </w:r>
      <w:r w:rsidR="008A3BDA" w:rsidRPr="004F36E4">
        <w:t xml:space="preserve">quickly fade, and we </w:t>
      </w:r>
      <w:r w:rsidRPr="004F36E4">
        <w:t xml:space="preserve">feel that we have to fight for each </w:t>
      </w:r>
      <w:r w:rsidR="00645871" w:rsidRPr="004F36E4">
        <w:t>moment</w:t>
      </w:r>
      <w:r w:rsidR="008A3BDA" w:rsidRPr="004F36E4">
        <w:t xml:space="preserve">. The </w:t>
      </w:r>
      <w:r w:rsidRPr="004F36E4">
        <w:t>Father</w:t>
      </w:r>
      <w:r w:rsidR="008A3BDA" w:rsidRPr="004F36E4">
        <w:t>, however,</w:t>
      </w:r>
      <w:r w:rsidRPr="004F36E4">
        <w:t xml:space="preserve"> </w:t>
      </w:r>
      <w:r w:rsidR="008A3BDA" w:rsidRPr="004F36E4">
        <w:t>waits</w:t>
      </w:r>
      <w:r w:rsidRPr="004F36E4">
        <w:t xml:space="preserve"> </w:t>
      </w:r>
      <w:r w:rsidR="008A3BDA" w:rsidRPr="004F36E4">
        <w:t xml:space="preserve">patiently and </w:t>
      </w:r>
      <w:r w:rsidRPr="004F36E4">
        <w:t xml:space="preserve">with great lovingkindness—forever. </w:t>
      </w:r>
      <w:bookmarkStart w:id="29" w:name="_Hlk142486189"/>
      <w:r w:rsidRPr="004F36E4">
        <w:t xml:space="preserve">He knows that we are </w:t>
      </w:r>
      <w:r w:rsidR="000C78C8" w:rsidRPr="004F36E4">
        <w:t xml:space="preserve">by design </w:t>
      </w:r>
      <w:r w:rsidRPr="004F36E4">
        <w:t xml:space="preserve">eternal creatures and that our natural habitat is in eternity. </w:t>
      </w:r>
      <w:r w:rsidR="00645871" w:rsidRPr="004F36E4">
        <w:t>In this material world</w:t>
      </w:r>
      <w:r w:rsidR="003919E7" w:rsidRPr="004F36E4">
        <w:t xml:space="preserve"> </w:t>
      </w:r>
      <w:r w:rsidRPr="004F36E4">
        <w:t xml:space="preserve">that is passing away, it is so easy to forget that we are by birth eternal beings, the children of a heavenly Father. We were created for happiness, and we can experience happiness at any moment in time, as well as in eternity. </w:t>
      </w:r>
    </w:p>
    <w:bookmarkEnd w:id="29"/>
    <w:p w14:paraId="4EFB3343" w14:textId="77777777" w:rsidR="00FB6C87" w:rsidRPr="004F36E4" w:rsidRDefault="00FB6C87" w:rsidP="00D1413B">
      <w:pPr>
        <w:spacing w:after="0" w:line="240" w:lineRule="auto"/>
        <w:jc w:val="both"/>
      </w:pPr>
    </w:p>
    <w:p w14:paraId="15EA7BBE" w14:textId="77777777" w:rsidR="00734A38" w:rsidRPr="004F36E4" w:rsidRDefault="007B27CE" w:rsidP="00D1413B">
      <w:pPr>
        <w:spacing w:after="0" w:line="240" w:lineRule="auto"/>
        <w:jc w:val="both"/>
      </w:pPr>
      <w:r w:rsidRPr="004F36E4">
        <w:t xml:space="preserve">Our prayer might go something like this: </w:t>
      </w:r>
    </w:p>
    <w:p w14:paraId="5F99D8CD" w14:textId="77777777" w:rsidR="00734A38" w:rsidRPr="004F36E4" w:rsidRDefault="00734A38" w:rsidP="00D1413B">
      <w:pPr>
        <w:spacing w:after="0" w:line="240" w:lineRule="auto"/>
        <w:jc w:val="both"/>
      </w:pPr>
    </w:p>
    <w:p w14:paraId="2C1F13D4" w14:textId="08FF327C" w:rsidR="00BB69D0" w:rsidRPr="004F36E4" w:rsidRDefault="00835C72" w:rsidP="00D1413B">
      <w:pPr>
        <w:spacing w:after="0" w:line="240" w:lineRule="auto"/>
        <w:jc w:val="center"/>
        <w:rPr>
          <w:i/>
        </w:rPr>
      </w:pPr>
      <w:r w:rsidRPr="004F36E4">
        <w:rPr>
          <w:i/>
        </w:rPr>
        <w:t>H</w:t>
      </w:r>
      <w:r w:rsidR="00BB69D0" w:rsidRPr="004F36E4">
        <w:rPr>
          <w:i/>
        </w:rPr>
        <w:t>elp me see things like You do</w:t>
      </w:r>
      <w:r w:rsidRPr="004F36E4">
        <w:rPr>
          <w:i/>
        </w:rPr>
        <w:t>, Father</w:t>
      </w:r>
      <w:r w:rsidR="00BB69D0" w:rsidRPr="004F36E4">
        <w:rPr>
          <w:i/>
        </w:rPr>
        <w:t>.</w:t>
      </w:r>
      <w:r w:rsidRPr="004F36E4">
        <w:rPr>
          <w:i/>
        </w:rPr>
        <w:t xml:space="preserve"> Help me</w:t>
      </w:r>
      <w:r w:rsidR="001623CE" w:rsidRPr="004F36E4">
        <w:rPr>
          <w:i/>
        </w:rPr>
        <w:t xml:space="preserve"> see</w:t>
      </w:r>
      <w:r w:rsidRPr="004F36E4">
        <w:rPr>
          <w:i/>
        </w:rPr>
        <w:t xml:space="preserve"> myself like You do.</w:t>
      </w:r>
      <w:r w:rsidR="00BB69D0" w:rsidRPr="004F36E4">
        <w:t xml:space="preserve"> </w:t>
      </w:r>
      <w:r w:rsidR="00E47208" w:rsidRPr="004F36E4">
        <w:rPr>
          <w:i/>
        </w:rPr>
        <w:t>(Repeat)</w:t>
      </w:r>
    </w:p>
    <w:p w14:paraId="3F48804F" w14:textId="77777777" w:rsidR="008F4344" w:rsidRPr="004F36E4" w:rsidRDefault="008F4344" w:rsidP="00D1413B">
      <w:pPr>
        <w:spacing w:after="0" w:line="240" w:lineRule="auto"/>
      </w:pPr>
    </w:p>
    <w:p w14:paraId="5B6F3DCD" w14:textId="77777777" w:rsidR="009A41EC" w:rsidRPr="004F36E4" w:rsidRDefault="009A41EC" w:rsidP="00D1413B">
      <w:pPr>
        <w:spacing w:after="0" w:line="240" w:lineRule="auto"/>
      </w:pPr>
      <w:r w:rsidRPr="004F36E4">
        <w:t>Take a deep breath.</w:t>
      </w:r>
    </w:p>
    <w:p w14:paraId="17DE90CE" w14:textId="4D156F9A" w:rsidR="00126F63" w:rsidRPr="004F36E4" w:rsidRDefault="00126F63" w:rsidP="00126F63">
      <w:pPr>
        <w:spacing w:after="0" w:line="240" w:lineRule="auto"/>
        <w:jc w:val="both"/>
        <w:rPr>
          <w:rFonts w:cstheme="minorHAnsi"/>
          <w:i/>
          <w:color w:val="000000"/>
        </w:rPr>
      </w:pPr>
      <w:r w:rsidRPr="004F36E4">
        <w:rPr>
          <w:rFonts w:cstheme="minorHAnsi"/>
          <w:i/>
          <w:color w:val="000000"/>
        </w:rPr>
        <w:t xml:space="preserve">(If time permits, ask, “Does anyone have comments or questions about </w:t>
      </w:r>
      <w:r w:rsidR="00DD44DF" w:rsidRPr="004F36E4">
        <w:rPr>
          <w:rFonts w:cstheme="minorHAnsi"/>
          <w:i/>
          <w:color w:val="000000"/>
        </w:rPr>
        <w:t xml:space="preserve">the </w:t>
      </w:r>
      <w:r w:rsidRPr="004F36E4">
        <w:rPr>
          <w:rFonts w:cstheme="minorHAnsi"/>
          <w:i/>
          <w:color w:val="000000"/>
        </w:rPr>
        <w:t>Bible teaching?”)</w:t>
      </w:r>
    </w:p>
    <w:p w14:paraId="5E9CC1DF" w14:textId="77777777" w:rsidR="00FB6C87" w:rsidRPr="004F36E4" w:rsidRDefault="00FB6C87" w:rsidP="00D1413B">
      <w:pPr>
        <w:spacing w:after="0" w:line="240" w:lineRule="auto"/>
        <w:jc w:val="both"/>
      </w:pPr>
    </w:p>
    <w:p w14:paraId="3EC6722F" w14:textId="77777777" w:rsidR="00285B9A" w:rsidRPr="004F36E4" w:rsidRDefault="00285B9A" w:rsidP="00D1413B">
      <w:pPr>
        <w:spacing w:after="0" w:line="240" w:lineRule="auto"/>
        <w:jc w:val="both"/>
        <w:rPr>
          <w:b/>
        </w:rPr>
      </w:pPr>
      <w:r w:rsidRPr="004F36E4">
        <w:rPr>
          <w:b/>
        </w:rPr>
        <w:t>1:1</w:t>
      </w:r>
      <w:r w:rsidR="004A5625" w:rsidRPr="004F36E4">
        <w:rPr>
          <w:b/>
        </w:rPr>
        <w:t>0</w:t>
      </w:r>
      <w:r w:rsidRPr="004F36E4">
        <w:rPr>
          <w:b/>
        </w:rPr>
        <w:t xml:space="preserve"> </w:t>
      </w:r>
      <w:r w:rsidRPr="004F36E4">
        <w:rPr>
          <w:b/>
        </w:rPr>
        <w:tab/>
        <w:t>INTEGRATION</w:t>
      </w:r>
    </w:p>
    <w:p w14:paraId="5E175DAC" w14:textId="77777777" w:rsidR="003A2A79" w:rsidRPr="004F36E4" w:rsidRDefault="003A2A79" w:rsidP="003A2A79">
      <w:pPr>
        <w:spacing w:after="0" w:line="240" w:lineRule="auto"/>
        <w:jc w:val="both"/>
        <w:rPr>
          <w:b/>
        </w:rPr>
      </w:pPr>
    </w:p>
    <w:p w14:paraId="41717F34" w14:textId="13DD9558" w:rsidR="003A2A79" w:rsidRPr="004F36E4" w:rsidRDefault="003A2A79" w:rsidP="003A2A79">
      <w:pPr>
        <w:spacing w:after="0" w:line="240" w:lineRule="auto"/>
        <w:jc w:val="both"/>
        <w:rPr>
          <w:i/>
        </w:rPr>
      </w:pPr>
      <w:r w:rsidRPr="004F36E4">
        <w:t xml:space="preserve">Sip some clean water and prepare to take some notes. Assume a meditation posture, and </w:t>
      </w:r>
      <w:r w:rsidRPr="00BD57CE">
        <w:t>breathe</w:t>
      </w:r>
      <w:r w:rsidRPr="00BD57CE">
        <w:t xml:space="preserve">. </w:t>
      </w:r>
      <w:r w:rsidR="00F15C92" w:rsidRPr="00BD57CE">
        <w:rPr>
          <w:i/>
          <w:iCs/>
        </w:rPr>
        <w:t>(</w:t>
      </w:r>
      <w:r w:rsidRPr="00BD57CE">
        <w:rPr>
          <w:i/>
        </w:rPr>
        <w:t>Pause</w:t>
      </w:r>
      <w:r w:rsidRPr="004F36E4">
        <w:rPr>
          <w:i/>
        </w:rPr>
        <w:t xml:space="preserve"> </w:t>
      </w:r>
      <w:r w:rsidR="00AD557A" w:rsidRPr="004F36E4">
        <w:rPr>
          <w:i/>
        </w:rPr>
        <w:t xml:space="preserve">for </w:t>
      </w:r>
      <w:r w:rsidR="00977D52" w:rsidRPr="004F36E4">
        <w:rPr>
          <w:i/>
        </w:rPr>
        <w:t>1</w:t>
      </w:r>
      <w:r w:rsidRPr="004F36E4">
        <w:rPr>
          <w:i/>
        </w:rPr>
        <w:t>0 seconds)</w:t>
      </w:r>
    </w:p>
    <w:p w14:paraId="3A29C110" w14:textId="77777777" w:rsidR="003A2A79" w:rsidRPr="004F36E4" w:rsidRDefault="003A2A79" w:rsidP="003A2A79">
      <w:pPr>
        <w:spacing w:after="0" w:line="240" w:lineRule="auto"/>
        <w:jc w:val="both"/>
      </w:pPr>
    </w:p>
    <w:p w14:paraId="6EE04E1D" w14:textId="0317CDF8" w:rsidR="003A2A79" w:rsidRPr="004F36E4" w:rsidRDefault="00806535" w:rsidP="003A2A79">
      <w:pPr>
        <w:spacing w:after="0" w:line="240" w:lineRule="auto"/>
        <w:jc w:val="both"/>
      </w:pPr>
      <w:r w:rsidRPr="004F36E4">
        <w:t>Here is our integration focus</w:t>
      </w:r>
      <w:r w:rsidR="003A2A79" w:rsidRPr="004F36E4">
        <w:t xml:space="preserve">: </w:t>
      </w:r>
      <w:r w:rsidR="003A2A79" w:rsidRPr="004F36E4">
        <w:rPr>
          <w:i/>
        </w:rPr>
        <w:t>Consider what it means to be an eternal being, the child of an eternal Father.</w:t>
      </w:r>
      <w:r w:rsidR="003A2A79" w:rsidRPr="004F36E4">
        <w:t xml:space="preserve"> </w:t>
      </w:r>
      <w:r w:rsidR="003A2A79" w:rsidRPr="004F36E4">
        <w:rPr>
          <w:i/>
        </w:rPr>
        <w:t>(Repeat) (Pause</w:t>
      </w:r>
      <w:r w:rsidR="00977D52" w:rsidRPr="004F36E4">
        <w:rPr>
          <w:i/>
        </w:rPr>
        <w:t xml:space="preserve"> </w:t>
      </w:r>
      <w:r w:rsidR="00AD557A" w:rsidRPr="004F36E4">
        <w:rPr>
          <w:i/>
        </w:rPr>
        <w:t xml:space="preserve">for </w:t>
      </w:r>
      <w:r w:rsidR="00977D52" w:rsidRPr="004F36E4">
        <w:rPr>
          <w:i/>
        </w:rPr>
        <w:t>30 seconds</w:t>
      </w:r>
      <w:r w:rsidR="003A2A79" w:rsidRPr="004F36E4">
        <w:rPr>
          <w:i/>
        </w:rPr>
        <w:t>)</w:t>
      </w:r>
    </w:p>
    <w:p w14:paraId="2E219D6E" w14:textId="77777777" w:rsidR="003A2A79" w:rsidRPr="004F36E4" w:rsidRDefault="003A2A79" w:rsidP="003A2A79">
      <w:pPr>
        <w:spacing w:after="0" w:line="240" w:lineRule="auto"/>
        <w:jc w:val="both"/>
      </w:pPr>
    </w:p>
    <w:p w14:paraId="5AA15834" w14:textId="77777777" w:rsidR="003A2A79" w:rsidRPr="004F36E4" w:rsidRDefault="003A2A79" w:rsidP="003A2A79">
      <w:pPr>
        <w:spacing w:after="0" w:line="240" w:lineRule="auto"/>
        <w:jc w:val="both"/>
        <w:rPr>
          <w:b/>
        </w:rPr>
      </w:pPr>
      <w:r w:rsidRPr="004F36E4">
        <w:rPr>
          <w:b/>
        </w:rPr>
        <w:t>The FAITH Process</w:t>
      </w:r>
    </w:p>
    <w:p w14:paraId="7AC1BB86" w14:textId="5059BBB2" w:rsidR="00806535" w:rsidRPr="004F36E4" w:rsidRDefault="00F15C92" w:rsidP="003A2A79">
      <w:pPr>
        <w:spacing w:after="0" w:line="240" w:lineRule="auto"/>
        <w:jc w:val="both"/>
        <w:rPr>
          <w:i/>
        </w:rPr>
      </w:pPr>
      <w:r w:rsidRPr="00BD57CE">
        <w:rPr>
          <w:i/>
        </w:rPr>
        <w:t>(</w:t>
      </w:r>
      <w:r w:rsidR="00806535" w:rsidRPr="00BD57CE">
        <w:rPr>
          <w:i/>
        </w:rPr>
        <w:t>C</w:t>
      </w:r>
      <w:r w:rsidR="00806535" w:rsidRPr="004F36E4">
        <w:rPr>
          <w:i/>
        </w:rPr>
        <w:t xml:space="preserve">hoose </w:t>
      </w:r>
      <w:r w:rsidR="00806535" w:rsidRPr="004F36E4">
        <w:rPr>
          <w:i/>
        </w:rPr>
        <w:t>from each section a few sentences that are meaningful to you)</w:t>
      </w:r>
    </w:p>
    <w:p w14:paraId="7543EE73" w14:textId="77777777" w:rsidR="003A2A79" w:rsidRPr="004F36E4" w:rsidRDefault="003A2A79" w:rsidP="003A2A79">
      <w:pPr>
        <w:spacing w:after="0" w:line="240" w:lineRule="auto"/>
        <w:jc w:val="both"/>
      </w:pPr>
    </w:p>
    <w:p w14:paraId="4A1FABD6" w14:textId="77777777" w:rsidR="003A2A79" w:rsidRPr="004F36E4" w:rsidRDefault="003A2A79" w:rsidP="003A2A79">
      <w:pPr>
        <w:spacing w:after="0" w:line="240" w:lineRule="auto"/>
        <w:jc w:val="both"/>
        <w:rPr>
          <w:b/>
        </w:rPr>
      </w:pPr>
      <w:r w:rsidRPr="004F36E4">
        <w:rPr>
          <w:b/>
        </w:rPr>
        <w:t>Feelings</w:t>
      </w:r>
    </w:p>
    <w:p w14:paraId="3C100689" w14:textId="30C6A700" w:rsidR="003A2A79" w:rsidRPr="004F36E4" w:rsidRDefault="003A2A79" w:rsidP="003A2A79">
      <w:pPr>
        <w:spacing w:after="0" w:line="240" w:lineRule="auto"/>
        <w:jc w:val="both"/>
        <w:rPr>
          <w:i/>
        </w:rPr>
      </w:pPr>
      <w:r w:rsidRPr="004F36E4">
        <w:t xml:space="preserve">As you consider </w:t>
      </w:r>
      <w:r w:rsidRPr="004F36E4">
        <w:rPr>
          <w:i/>
        </w:rPr>
        <w:t>what it means to be an eternal being</w:t>
      </w:r>
      <w:r w:rsidRPr="004F36E4">
        <w:t xml:space="preserve">, </w:t>
      </w:r>
      <w:r w:rsidRPr="004F36E4">
        <w:rPr>
          <w:i/>
        </w:rPr>
        <w:t xml:space="preserve">the child of an eternal Father, </w:t>
      </w:r>
      <w:r w:rsidRPr="004F36E4">
        <w:t xml:space="preserve">how does it feel? </w:t>
      </w:r>
      <w:r w:rsidRPr="004F36E4">
        <w:rPr>
          <w:i/>
        </w:rPr>
        <w:t xml:space="preserve">(Pause) </w:t>
      </w:r>
      <w:r w:rsidRPr="004F36E4">
        <w:t xml:space="preserve">Your feelings are yours to teach you about yourself, to guide you, and to train you. They can often be uncomfortable. </w:t>
      </w:r>
      <w:r w:rsidRPr="004F36E4">
        <w:rPr>
          <w:i/>
        </w:rPr>
        <w:t>(Pause)</w:t>
      </w:r>
      <w:r w:rsidRPr="004F36E4">
        <w:t xml:space="preserve"> Recognize with compassion whatever you are experiencing</w:t>
      </w:r>
      <w:r w:rsidR="00145CF5" w:rsidRPr="004F36E4">
        <w:t>,</w:t>
      </w:r>
      <w:r w:rsidRPr="004F36E4">
        <w:t xml:space="preserve"> and breathe. </w:t>
      </w:r>
      <w:r w:rsidRPr="004F36E4">
        <w:rPr>
          <w:i/>
        </w:rPr>
        <w:t xml:space="preserve">(Pause </w:t>
      </w:r>
      <w:r w:rsidR="00AD557A" w:rsidRPr="004F36E4">
        <w:rPr>
          <w:i/>
        </w:rPr>
        <w:t xml:space="preserve">for </w:t>
      </w:r>
      <w:r w:rsidRPr="004F36E4">
        <w:rPr>
          <w:i/>
        </w:rPr>
        <w:t>30 seconds)</w:t>
      </w:r>
    </w:p>
    <w:p w14:paraId="6B0B50ED" w14:textId="77777777" w:rsidR="00145CF5" w:rsidRPr="004F36E4" w:rsidRDefault="00145CF5" w:rsidP="003A2A79">
      <w:pPr>
        <w:spacing w:after="0" w:line="240" w:lineRule="auto"/>
        <w:jc w:val="both"/>
        <w:rPr>
          <w:b/>
        </w:rPr>
      </w:pPr>
    </w:p>
    <w:p w14:paraId="618D86C4" w14:textId="17EFF15E" w:rsidR="003A2A79" w:rsidRPr="004F36E4" w:rsidRDefault="003A2A79" w:rsidP="003A2A79">
      <w:pPr>
        <w:spacing w:after="0" w:line="240" w:lineRule="auto"/>
        <w:jc w:val="both"/>
        <w:rPr>
          <w:b/>
        </w:rPr>
      </w:pPr>
      <w:r w:rsidRPr="004F36E4">
        <w:rPr>
          <w:b/>
        </w:rPr>
        <w:t xml:space="preserve">Awareness without judgment </w:t>
      </w:r>
    </w:p>
    <w:p w14:paraId="0D77ED90" w14:textId="300A1AB1" w:rsidR="003A2A79" w:rsidRPr="004F36E4" w:rsidRDefault="003A2A79" w:rsidP="003A2A79">
      <w:pPr>
        <w:spacing w:after="0" w:line="240" w:lineRule="auto"/>
        <w:jc w:val="both"/>
        <w:rPr>
          <w:i/>
        </w:rPr>
      </w:pPr>
      <w:r w:rsidRPr="004F36E4">
        <w:t xml:space="preserve">Gently hold your experience in your awareness as you </w:t>
      </w:r>
      <w:r w:rsidRPr="004F36E4">
        <w:rPr>
          <w:i/>
        </w:rPr>
        <w:t>consider</w:t>
      </w:r>
      <w:r w:rsidRPr="004F36E4">
        <w:t xml:space="preserve"> </w:t>
      </w:r>
      <w:r w:rsidRPr="004F36E4">
        <w:rPr>
          <w:i/>
        </w:rPr>
        <w:t>what it means to be an eternal being</w:t>
      </w:r>
      <w:r w:rsidRPr="004F36E4">
        <w:t xml:space="preserve">. You might notice a compulsion to push thoughts or feelings away, </w:t>
      </w:r>
      <w:r w:rsidR="00145CF5" w:rsidRPr="004F36E4">
        <w:t xml:space="preserve">to </w:t>
      </w:r>
      <w:r w:rsidRPr="004F36E4">
        <w:t>judge them, or</w:t>
      </w:r>
      <w:r w:rsidR="00145CF5" w:rsidRPr="004F36E4">
        <w:t xml:space="preserve"> to</w:t>
      </w:r>
      <w:r w:rsidRPr="004F36E4">
        <w:t xml:space="preserve"> justify them. Sometimes </w:t>
      </w:r>
      <w:r w:rsidR="00AD557A" w:rsidRPr="004F36E4">
        <w:t xml:space="preserve">we </w:t>
      </w:r>
      <w:r w:rsidRPr="004F36E4">
        <w:t xml:space="preserve">flush feelings and thoughts from </w:t>
      </w:r>
      <w:r w:rsidR="00AD557A" w:rsidRPr="004F36E4">
        <w:t xml:space="preserve">our </w:t>
      </w:r>
      <w:r w:rsidRPr="004F36E4">
        <w:t xml:space="preserve">consciousness before they have a chance to teach </w:t>
      </w:r>
      <w:r w:rsidR="00AD557A" w:rsidRPr="004F36E4">
        <w:t>us</w:t>
      </w:r>
      <w:r w:rsidRPr="004F36E4">
        <w:t xml:space="preserve">. </w:t>
      </w:r>
      <w:r w:rsidRPr="004F36E4">
        <w:rPr>
          <w:i/>
        </w:rPr>
        <w:t>(Pause)</w:t>
      </w:r>
      <w:r w:rsidRPr="004F36E4">
        <w:t xml:space="preserve"> Give yourself permission now to explore your thoughts and feelings without judgment, and breathe. </w:t>
      </w:r>
      <w:r w:rsidRPr="004F36E4">
        <w:rPr>
          <w:i/>
        </w:rPr>
        <w:t xml:space="preserve">(Pause </w:t>
      </w:r>
      <w:r w:rsidR="00AD557A" w:rsidRPr="004F36E4">
        <w:rPr>
          <w:i/>
        </w:rPr>
        <w:t xml:space="preserve">for </w:t>
      </w:r>
      <w:r w:rsidRPr="004F36E4">
        <w:rPr>
          <w:i/>
        </w:rPr>
        <w:t>30 seconds)</w:t>
      </w:r>
    </w:p>
    <w:p w14:paraId="4CE1776B" w14:textId="77777777" w:rsidR="003A2A79" w:rsidRPr="004F36E4" w:rsidRDefault="003A2A79" w:rsidP="003A2A79">
      <w:pPr>
        <w:spacing w:after="0" w:line="240" w:lineRule="auto"/>
        <w:jc w:val="both"/>
      </w:pPr>
    </w:p>
    <w:p w14:paraId="1012257F" w14:textId="77777777" w:rsidR="004F36E4" w:rsidRPr="004F36E4" w:rsidRDefault="004F36E4" w:rsidP="003A2A79">
      <w:pPr>
        <w:spacing w:after="0" w:line="240" w:lineRule="auto"/>
        <w:jc w:val="both"/>
      </w:pPr>
    </w:p>
    <w:p w14:paraId="00AF1001" w14:textId="77777777" w:rsidR="003A2A79" w:rsidRPr="004F36E4" w:rsidRDefault="003A2A79" w:rsidP="003A2A79">
      <w:pPr>
        <w:spacing w:after="0" w:line="240" w:lineRule="auto"/>
        <w:jc w:val="both"/>
        <w:rPr>
          <w:b/>
        </w:rPr>
      </w:pPr>
      <w:r w:rsidRPr="004F36E4">
        <w:rPr>
          <w:b/>
        </w:rPr>
        <w:lastRenderedPageBreak/>
        <w:t>Inquiry</w:t>
      </w:r>
      <w:r w:rsidR="00806535" w:rsidRPr="004F36E4">
        <w:rPr>
          <w:b/>
        </w:rPr>
        <w:t>: What</w:t>
      </w:r>
      <w:r w:rsidRPr="004F36E4">
        <w:rPr>
          <w:b/>
        </w:rPr>
        <w:t xml:space="preserve"> is my body saying?</w:t>
      </w:r>
    </w:p>
    <w:p w14:paraId="57059874" w14:textId="0FF3CE86" w:rsidR="003A2A79" w:rsidRPr="004F36E4" w:rsidRDefault="003A2A79" w:rsidP="003A2A79">
      <w:pPr>
        <w:spacing w:after="0" w:line="240" w:lineRule="auto"/>
        <w:jc w:val="both"/>
        <w:rPr>
          <w:i/>
        </w:rPr>
      </w:pPr>
      <w:r w:rsidRPr="004F36E4">
        <w:t xml:space="preserve">Breathe and bring your attention to your body. Notice what it is doing when you </w:t>
      </w:r>
      <w:r w:rsidRPr="004F36E4">
        <w:rPr>
          <w:i/>
        </w:rPr>
        <w:t xml:space="preserve">consider what it means to be eternal. </w:t>
      </w:r>
      <w:r w:rsidRPr="004F36E4">
        <w:t xml:space="preserve">What sensations are there? </w:t>
      </w:r>
      <w:r w:rsidRPr="004F36E4">
        <w:rPr>
          <w:i/>
        </w:rPr>
        <w:t xml:space="preserve">(Pause) </w:t>
      </w:r>
      <w:r w:rsidRPr="004F36E4">
        <w:t xml:space="preserve">For example, you might recognize what liberty or anxiety feels like in your body. </w:t>
      </w:r>
      <w:r w:rsidRPr="004F36E4">
        <w:rPr>
          <w:i/>
        </w:rPr>
        <w:t>(Pause)</w:t>
      </w:r>
      <w:r w:rsidRPr="004F36E4">
        <w:t xml:space="preserve"> If your sensations are uncomfortable, move your attention to </w:t>
      </w:r>
      <w:r w:rsidR="00AD557A" w:rsidRPr="004F36E4">
        <w:t xml:space="preserve">an </w:t>
      </w:r>
      <w:r w:rsidRPr="004F36E4">
        <w:t xml:space="preserve">area of </w:t>
      </w:r>
      <w:r w:rsidR="00AD557A" w:rsidRPr="004F36E4">
        <w:t xml:space="preserve">your </w:t>
      </w:r>
      <w:r w:rsidRPr="004F36E4">
        <w:t>body</w:t>
      </w:r>
      <w:r w:rsidR="00145CF5" w:rsidRPr="004F36E4">
        <w:t xml:space="preserve"> that is not reacting</w:t>
      </w:r>
      <w:r w:rsidR="00AD557A" w:rsidRPr="004F36E4">
        <w:t>,</w:t>
      </w:r>
      <w:r w:rsidR="00145CF5" w:rsidRPr="004F36E4">
        <w:t xml:space="preserve"> and rest</w:t>
      </w:r>
      <w:r w:rsidRPr="004F36E4">
        <w:t xml:space="preserve">. </w:t>
      </w:r>
      <w:r w:rsidR="00145CF5" w:rsidRPr="004F36E4">
        <w:t xml:space="preserve">When you are ready, </w:t>
      </w:r>
      <w:r w:rsidRPr="004F36E4">
        <w:t xml:space="preserve">return to </w:t>
      </w:r>
      <w:r w:rsidR="00145CF5" w:rsidRPr="004F36E4">
        <w:t xml:space="preserve">respectfully </w:t>
      </w:r>
      <w:r w:rsidRPr="004F36E4">
        <w:t xml:space="preserve">observe those uncomfortable sensations. Breathe. </w:t>
      </w:r>
      <w:r w:rsidRPr="004F36E4">
        <w:rPr>
          <w:i/>
        </w:rPr>
        <w:t xml:space="preserve">(Pause </w:t>
      </w:r>
      <w:r w:rsidR="00AD557A" w:rsidRPr="004F36E4">
        <w:rPr>
          <w:i/>
        </w:rPr>
        <w:t xml:space="preserve">for </w:t>
      </w:r>
      <w:r w:rsidRPr="004F36E4">
        <w:rPr>
          <w:i/>
        </w:rPr>
        <w:t>30 seconds)</w:t>
      </w:r>
    </w:p>
    <w:p w14:paraId="0CB68CC9" w14:textId="77777777" w:rsidR="003A2A79" w:rsidRPr="004F36E4" w:rsidRDefault="003A2A79" w:rsidP="003A2A79">
      <w:pPr>
        <w:spacing w:after="0" w:line="240" w:lineRule="auto"/>
        <w:jc w:val="both"/>
      </w:pPr>
    </w:p>
    <w:p w14:paraId="5243B683" w14:textId="77777777" w:rsidR="003A2A79" w:rsidRPr="004F36E4" w:rsidRDefault="003A2A79" w:rsidP="003A2A79">
      <w:pPr>
        <w:spacing w:after="0" w:line="240" w:lineRule="auto"/>
        <w:jc w:val="both"/>
        <w:rPr>
          <w:b/>
        </w:rPr>
      </w:pPr>
      <w:r w:rsidRPr="004F36E4">
        <w:rPr>
          <w:b/>
        </w:rPr>
        <w:t>Talk to Jesus</w:t>
      </w:r>
    </w:p>
    <w:p w14:paraId="0ABDA1F9" w14:textId="6DD19F90" w:rsidR="003A2A79" w:rsidRPr="004F36E4" w:rsidRDefault="003A2A79" w:rsidP="003A2A79">
      <w:pPr>
        <w:spacing w:after="0" w:line="240" w:lineRule="auto"/>
        <w:jc w:val="both"/>
        <w:rPr>
          <w:i/>
        </w:rPr>
      </w:pPr>
      <w:r w:rsidRPr="004F36E4">
        <w:t xml:space="preserve">You might imagine that you are leaning back in the </w:t>
      </w:r>
      <w:r w:rsidR="00E37F0B" w:rsidRPr="004F36E4">
        <w:t xml:space="preserve">safe and loving </w:t>
      </w:r>
      <w:r w:rsidRPr="004F36E4">
        <w:t xml:space="preserve">arms of Jesus as together you </w:t>
      </w:r>
      <w:r w:rsidRPr="004F36E4">
        <w:rPr>
          <w:i/>
        </w:rPr>
        <w:t>consider what</w:t>
      </w:r>
      <w:r w:rsidRPr="004F36E4">
        <w:t xml:space="preserve"> </w:t>
      </w:r>
      <w:r w:rsidRPr="004F36E4">
        <w:rPr>
          <w:i/>
        </w:rPr>
        <w:t>it means to be an eternal being</w:t>
      </w:r>
      <w:r w:rsidRPr="004F36E4">
        <w:t xml:space="preserve">. </w:t>
      </w:r>
      <w:r w:rsidRPr="004F36E4">
        <w:rPr>
          <w:i/>
        </w:rPr>
        <w:t>(Pause)</w:t>
      </w:r>
      <w:r w:rsidRPr="004F36E4">
        <w:t xml:space="preserve"> Do you judge eternity as good or </w:t>
      </w:r>
      <w:r w:rsidRPr="00BD57CE">
        <w:t>evil</w:t>
      </w:r>
      <w:r w:rsidRPr="00BD57CE">
        <w:t xml:space="preserve">? </w:t>
      </w:r>
      <w:r w:rsidR="00F15C92" w:rsidRPr="00BD57CE">
        <w:rPr>
          <w:i/>
          <w:iCs/>
        </w:rPr>
        <w:t>(</w:t>
      </w:r>
      <w:r w:rsidRPr="00BD57CE">
        <w:rPr>
          <w:i/>
        </w:rPr>
        <w:t>Pause</w:t>
      </w:r>
      <w:r w:rsidRPr="004F36E4">
        <w:rPr>
          <w:i/>
        </w:rPr>
        <w:t xml:space="preserve">) </w:t>
      </w:r>
      <w:r w:rsidRPr="004F36E4">
        <w:t xml:space="preserve">What do you believe when you consider eternity? What story do you want to tell? </w:t>
      </w:r>
      <w:r w:rsidRPr="004F36E4">
        <w:rPr>
          <w:i/>
        </w:rPr>
        <w:t>(Pause)</w:t>
      </w:r>
      <w:r w:rsidRPr="004F36E4">
        <w:t xml:space="preserve"> Are you afraid of something</w:t>
      </w:r>
      <w:r w:rsidR="005D2C1C" w:rsidRPr="004F36E4">
        <w:t>,</w:t>
      </w:r>
      <w:r w:rsidRPr="004F36E4">
        <w:t xml:space="preserve"> or do you hope for something? </w:t>
      </w:r>
      <w:r w:rsidRPr="004F36E4">
        <w:rPr>
          <w:i/>
        </w:rPr>
        <w:t xml:space="preserve">(Pause) </w:t>
      </w:r>
      <w:r w:rsidRPr="004F36E4">
        <w:t xml:space="preserve">Observe your responses as just information, and breathe with </w:t>
      </w:r>
      <w:r w:rsidR="00145CF5" w:rsidRPr="004F36E4">
        <w:t xml:space="preserve">a </w:t>
      </w:r>
      <w:r w:rsidRPr="004F36E4">
        <w:t xml:space="preserve">long exhaling breath. </w:t>
      </w:r>
      <w:r w:rsidRPr="004F36E4">
        <w:rPr>
          <w:i/>
        </w:rPr>
        <w:t xml:space="preserve">(Pause </w:t>
      </w:r>
      <w:r w:rsidR="00AD557A" w:rsidRPr="004F36E4">
        <w:rPr>
          <w:i/>
        </w:rPr>
        <w:t xml:space="preserve">for </w:t>
      </w:r>
      <w:r w:rsidRPr="004F36E4">
        <w:rPr>
          <w:i/>
        </w:rPr>
        <w:t>30 seconds)</w:t>
      </w:r>
    </w:p>
    <w:p w14:paraId="27FB93E4" w14:textId="77777777" w:rsidR="003A2A79" w:rsidRPr="004F36E4" w:rsidRDefault="003A2A79" w:rsidP="003A2A79">
      <w:pPr>
        <w:spacing w:after="0" w:line="240" w:lineRule="auto"/>
        <w:jc w:val="both"/>
      </w:pPr>
    </w:p>
    <w:p w14:paraId="796561C6" w14:textId="77777777" w:rsidR="003A2A79" w:rsidRPr="004F36E4" w:rsidRDefault="003A2A79" w:rsidP="003A2A79">
      <w:pPr>
        <w:spacing w:after="0" w:line="240" w:lineRule="auto"/>
        <w:jc w:val="both"/>
        <w:rPr>
          <w:b/>
        </w:rPr>
      </w:pPr>
      <w:r w:rsidRPr="004F36E4">
        <w:rPr>
          <w:b/>
        </w:rPr>
        <w:t>Heal</w:t>
      </w:r>
    </w:p>
    <w:p w14:paraId="4164E1DD" w14:textId="621474B3" w:rsidR="003A2A79" w:rsidRPr="004F36E4" w:rsidRDefault="003A2A79" w:rsidP="003A2A79">
      <w:pPr>
        <w:spacing w:after="0" w:line="240" w:lineRule="auto"/>
        <w:jc w:val="both"/>
      </w:pPr>
      <w:r w:rsidRPr="004F36E4">
        <w:t xml:space="preserve">God created us to have all of these feelings, and for thousands of years human beings have had very strong feelings about eternity. We know </w:t>
      </w:r>
      <w:r w:rsidR="00FC5FB4" w:rsidRPr="004F36E4">
        <w:t>this</w:t>
      </w:r>
      <w:r w:rsidR="0026344D" w:rsidRPr="004F36E4">
        <w:t xml:space="preserve"> </w:t>
      </w:r>
      <w:r w:rsidRPr="004F36E4">
        <w:t>through arch</w:t>
      </w:r>
      <w:r w:rsidR="0026344D" w:rsidRPr="004F36E4">
        <w:t>a</w:t>
      </w:r>
      <w:r w:rsidRPr="004F36E4">
        <w:t>eology and ancient texts. You are also a human creature and are not alone in your feeling</w:t>
      </w:r>
      <w:r w:rsidR="00145CF5" w:rsidRPr="004F36E4">
        <w:t>s</w:t>
      </w:r>
      <w:r w:rsidRPr="004F36E4">
        <w:t xml:space="preserve">. </w:t>
      </w:r>
      <w:r w:rsidRPr="004F36E4">
        <w:rPr>
          <w:i/>
        </w:rPr>
        <w:t>(Pause)</w:t>
      </w:r>
      <w:r w:rsidRPr="004F36E4">
        <w:t xml:space="preserve"> When your feelings bring you information</w:t>
      </w:r>
      <w:r w:rsidR="0055063E" w:rsidRPr="004F36E4">
        <w:t>,</w:t>
      </w:r>
      <w:r w:rsidRPr="004F36E4">
        <w:t xml:space="preserve"> you can choose what you will do with </w:t>
      </w:r>
      <w:r w:rsidR="00145CF5" w:rsidRPr="004F36E4">
        <w:t>that information</w:t>
      </w:r>
      <w:r w:rsidRPr="004F36E4">
        <w:t xml:space="preserve">. </w:t>
      </w:r>
      <w:r w:rsidRPr="004F36E4">
        <w:rPr>
          <w:i/>
        </w:rPr>
        <w:t xml:space="preserve">(Pause) </w:t>
      </w:r>
      <w:r w:rsidRPr="004F36E4">
        <w:t>Breathe and allow some compassion to flow for yourself and for others</w:t>
      </w:r>
      <w:r w:rsidR="00C70674" w:rsidRPr="004F36E4">
        <w:t xml:space="preserve"> who</w:t>
      </w:r>
      <w:r w:rsidR="002821C9" w:rsidRPr="004F36E4">
        <w:t>,</w:t>
      </w:r>
      <w:r w:rsidR="00C70674" w:rsidRPr="004F36E4">
        <w:t xml:space="preserve"> as eternal creatures</w:t>
      </w:r>
      <w:r w:rsidR="002821C9" w:rsidRPr="004F36E4">
        <w:t>,</w:t>
      </w:r>
      <w:r w:rsidR="00C70674" w:rsidRPr="004F36E4">
        <w:t xml:space="preserve"> are learning to manage this material experience</w:t>
      </w:r>
      <w:r w:rsidRPr="004F36E4">
        <w:t xml:space="preserve">. Help your body process </w:t>
      </w:r>
      <w:r w:rsidR="00145CF5" w:rsidRPr="004F36E4">
        <w:t>with a</w:t>
      </w:r>
      <w:r w:rsidRPr="004F36E4">
        <w:t xml:space="preserve"> long exhaling breath. </w:t>
      </w:r>
      <w:r w:rsidRPr="004F36E4">
        <w:rPr>
          <w:i/>
        </w:rPr>
        <w:t>(Pause</w:t>
      </w:r>
      <w:r w:rsidR="00AD557A" w:rsidRPr="004F36E4">
        <w:rPr>
          <w:i/>
        </w:rPr>
        <w:t xml:space="preserve"> for</w:t>
      </w:r>
      <w:r w:rsidRPr="004F36E4">
        <w:rPr>
          <w:i/>
        </w:rPr>
        <w:t xml:space="preserve"> 30 seconds)</w:t>
      </w:r>
    </w:p>
    <w:p w14:paraId="4EF0C960" w14:textId="77777777" w:rsidR="003A2A79" w:rsidRPr="004F36E4" w:rsidRDefault="003A2A79" w:rsidP="003A2A79">
      <w:pPr>
        <w:spacing w:after="0" w:line="240" w:lineRule="auto"/>
      </w:pPr>
    </w:p>
    <w:p w14:paraId="066A5726" w14:textId="77777777" w:rsidR="003A2A79" w:rsidRPr="004F36E4" w:rsidRDefault="003A2A79" w:rsidP="003A2A79">
      <w:pPr>
        <w:spacing w:after="0" w:line="240" w:lineRule="auto"/>
      </w:pPr>
      <w:r w:rsidRPr="004F36E4">
        <w:t xml:space="preserve">Take a deep breath. </w:t>
      </w:r>
    </w:p>
    <w:p w14:paraId="492103C1" w14:textId="4A674415" w:rsidR="00126F63" w:rsidRPr="004F36E4" w:rsidRDefault="00126F63" w:rsidP="00126F63">
      <w:pPr>
        <w:spacing w:after="0" w:line="240" w:lineRule="auto"/>
        <w:jc w:val="both"/>
        <w:rPr>
          <w:rFonts w:cstheme="minorHAnsi"/>
          <w:i/>
          <w:color w:val="000000"/>
        </w:rPr>
      </w:pPr>
      <w:r w:rsidRPr="004F36E4">
        <w:rPr>
          <w:rFonts w:cstheme="minorHAnsi"/>
          <w:i/>
          <w:color w:val="000000"/>
        </w:rPr>
        <w:t xml:space="preserve">(If time permits, ask, “Does anyone have comments or questions about </w:t>
      </w:r>
      <w:r w:rsidR="00DD44DF" w:rsidRPr="004F36E4">
        <w:rPr>
          <w:rFonts w:cstheme="minorHAnsi"/>
          <w:i/>
          <w:color w:val="000000"/>
        </w:rPr>
        <w:t xml:space="preserve">the </w:t>
      </w:r>
      <w:r w:rsidRPr="004F36E4">
        <w:rPr>
          <w:rFonts w:cstheme="minorHAnsi"/>
          <w:i/>
          <w:color w:val="000000"/>
        </w:rPr>
        <w:t>integration?”)</w:t>
      </w:r>
    </w:p>
    <w:p w14:paraId="1EF98D4A" w14:textId="77777777" w:rsidR="003A2A79" w:rsidRPr="004F36E4" w:rsidRDefault="003A2A79" w:rsidP="003A2A79">
      <w:pPr>
        <w:spacing w:after="0" w:line="240" w:lineRule="auto"/>
        <w:jc w:val="both"/>
      </w:pPr>
    </w:p>
    <w:p w14:paraId="66AE162A" w14:textId="77777777" w:rsidR="003A2A79" w:rsidRPr="004F36E4" w:rsidRDefault="003A2A79" w:rsidP="003A2A79">
      <w:pPr>
        <w:spacing w:after="0" w:line="240" w:lineRule="auto"/>
        <w:jc w:val="both"/>
        <w:rPr>
          <w:iCs/>
        </w:rPr>
      </w:pPr>
      <w:r w:rsidRPr="004F36E4">
        <w:rPr>
          <w:b/>
        </w:rPr>
        <w:t>1:28</w:t>
      </w:r>
      <w:r w:rsidRPr="004F36E4">
        <w:rPr>
          <w:b/>
        </w:rPr>
        <w:tab/>
        <w:t>ENDING PRAYER</w:t>
      </w:r>
    </w:p>
    <w:p w14:paraId="3F9531A2" w14:textId="77777777" w:rsidR="003A2A79" w:rsidRPr="004F36E4" w:rsidRDefault="003A2A79" w:rsidP="003A2A79">
      <w:pPr>
        <w:spacing w:after="0" w:line="240" w:lineRule="auto"/>
        <w:jc w:val="both"/>
        <w:rPr>
          <w:b/>
        </w:rPr>
      </w:pPr>
    </w:p>
    <w:p w14:paraId="7FBF3FC8" w14:textId="77777777" w:rsidR="006E15B1" w:rsidRPr="004F36E4" w:rsidRDefault="006E15B1" w:rsidP="006E15B1">
      <w:pPr>
        <w:spacing w:after="0" w:line="240" w:lineRule="auto"/>
        <w:jc w:val="both"/>
      </w:pPr>
      <w:bookmarkStart w:id="30" w:name="_Hlk490495669"/>
      <w:r w:rsidRPr="004F36E4">
        <w:t>Dear Father and Creator,</w:t>
      </w:r>
    </w:p>
    <w:p w14:paraId="66FEDB1B" w14:textId="153CA9F0" w:rsidR="006E15B1" w:rsidRPr="004F36E4" w:rsidRDefault="006E15B1" w:rsidP="006E15B1">
      <w:pPr>
        <w:spacing w:after="0" w:line="240" w:lineRule="auto"/>
        <w:jc w:val="both"/>
      </w:pPr>
      <w:r w:rsidRPr="004F36E4">
        <w:t xml:space="preserve">We are so grateful for this time of healing and training together. Help us explore our eternal nature as You guide us to our glory and to the truth about who we are. Lead us to the next step in our healing this week as we co-labor with You to reorient our own lives for a more effective flow and to flourish in our connection with our True Self </w:t>
      </w:r>
      <w:r w:rsidR="004E4924" w:rsidRPr="004F36E4">
        <w:t>an</w:t>
      </w:r>
      <w:r w:rsidR="0097772A" w:rsidRPr="004F36E4">
        <w:t xml:space="preserve">d </w:t>
      </w:r>
      <w:r w:rsidR="00CA547D" w:rsidRPr="004F36E4">
        <w:t>all</w:t>
      </w:r>
      <w:r w:rsidR="007F4008" w:rsidRPr="004F36E4">
        <w:t xml:space="preserve"> </w:t>
      </w:r>
      <w:r w:rsidRPr="004F36E4">
        <w:t xml:space="preserve">its limitations, with the rest of Creation, and with You, for the glory and honor of our Lord Jesus. Amen. </w:t>
      </w:r>
    </w:p>
    <w:bookmarkEnd w:id="30"/>
    <w:p w14:paraId="30F23A6D" w14:textId="77777777" w:rsidR="003A2A79" w:rsidRPr="004F36E4" w:rsidRDefault="003A2A79" w:rsidP="003A2A79">
      <w:pPr>
        <w:spacing w:after="0" w:line="240" w:lineRule="auto"/>
        <w:jc w:val="both"/>
      </w:pPr>
    </w:p>
    <w:p w14:paraId="57B83AB1" w14:textId="77777777" w:rsidR="003A2A79" w:rsidRPr="004F36E4" w:rsidRDefault="003A2A79" w:rsidP="003A2A79">
      <w:pPr>
        <w:spacing w:after="0" w:line="240" w:lineRule="auto"/>
      </w:pPr>
      <w:r w:rsidRPr="004F36E4">
        <w:t xml:space="preserve">Take a deep breath. </w:t>
      </w:r>
    </w:p>
    <w:p w14:paraId="3DBDC8CA" w14:textId="51FBEF88" w:rsidR="00126F63" w:rsidRPr="004F36E4" w:rsidRDefault="00126F63" w:rsidP="00126F63">
      <w:pPr>
        <w:spacing w:after="0" w:line="240" w:lineRule="auto"/>
        <w:jc w:val="both"/>
        <w:rPr>
          <w:rFonts w:cstheme="minorHAnsi"/>
          <w:i/>
          <w:color w:val="000000"/>
        </w:rPr>
      </w:pPr>
      <w:r w:rsidRPr="004F36E4">
        <w:rPr>
          <w:rFonts w:cstheme="minorHAnsi"/>
          <w:i/>
          <w:color w:val="000000"/>
        </w:rPr>
        <w:t>(If time permits, ask, “Does anyone have comments or questions about this meeting?”)</w:t>
      </w:r>
    </w:p>
    <w:p w14:paraId="7B9E63A6" w14:textId="77777777" w:rsidR="003A2A79" w:rsidRPr="004F36E4" w:rsidRDefault="003A2A79" w:rsidP="003A2A79">
      <w:pPr>
        <w:spacing w:after="0" w:line="240" w:lineRule="auto"/>
        <w:jc w:val="both"/>
      </w:pPr>
    </w:p>
    <w:p w14:paraId="718A1413" w14:textId="71D7B837" w:rsidR="00285B9A" w:rsidRPr="004F36E4" w:rsidRDefault="00364554" w:rsidP="00D1413B">
      <w:pPr>
        <w:spacing w:after="0" w:line="240" w:lineRule="auto"/>
        <w:jc w:val="both"/>
        <w:rPr>
          <w:b/>
        </w:rPr>
      </w:pPr>
      <w:r w:rsidRPr="004F36E4">
        <w:rPr>
          <w:b/>
        </w:rPr>
        <w:t>1:2</w:t>
      </w:r>
      <w:r w:rsidR="00564821" w:rsidRPr="004F36E4">
        <w:rPr>
          <w:b/>
        </w:rPr>
        <w:t>9</w:t>
      </w:r>
      <w:r w:rsidRPr="004F36E4">
        <w:rPr>
          <w:b/>
        </w:rPr>
        <w:tab/>
        <w:t>ANNOUNCEMENTS</w:t>
      </w:r>
    </w:p>
    <w:p w14:paraId="7BC30B64" w14:textId="0498ED73" w:rsidR="005812E0" w:rsidRPr="004F36E4" w:rsidRDefault="005812E0" w:rsidP="00D1413B">
      <w:pPr>
        <w:spacing w:after="0" w:line="240" w:lineRule="auto"/>
        <w:jc w:val="both"/>
        <w:rPr>
          <w:b/>
        </w:rPr>
      </w:pPr>
    </w:p>
    <w:p w14:paraId="3A6A8F15" w14:textId="79C0603D" w:rsidR="005812E0" w:rsidRPr="00EC6938" w:rsidRDefault="005812E0" w:rsidP="005812E0">
      <w:pPr>
        <w:spacing w:after="0" w:line="240" w:lineRule="auto"/>
        <w:jc w:val="both"/>
      </w:pPr>
      <w:r w:rsidRPr="004F36E4">
        <w:t xml:space="preserve">If you would like more support for your </w:t>
      </w:r>
      <w:r w:rsidR="00CA547D" w:rsidRPr="004F36E4">
        <w:t xml:space="preserve">KF </w:t>
      </w:r>
      <w:r w:rsidRPr="004F36E4">
        <w:t>training, you might consider mini-meetings. Ask your Karis Link about this tool or write to admin for information.</w:t>
      </w:r>
      <w:r>
        <w:t xml:space="preserve"> </w:t>
      </w:r>
    </w:p>
    <w:p w14:paraId="79D9FA77" w14:textId="77777777" w:rsidR="005812E0" w:rsidRPr="006B0792" w:rsidRDefault="005812E0" w:rsidP="00D1413B">
      <w:pPr>
        <w:spacing w:after="0" w:line="240" w:lineRule="auto"/>
        <w:jc w:val="both"/>
        <w:rPr>
          <w:b/>
        </w:rPr>
      </w:pPr>
    </w:p>
    <w:sectPr w:rsidR="005812E0" w:rsidRPr="006B0792" w:rsidSect="00946433">
      <w:headerReference w:type="default" r:id="rId8"/>
      <w:footerReference w:type="defaul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0BFBC1" w14:textId="77777777" w:rsidR="002E2958" w:rsidRDefault="002E2958" w:rsidP="00285B9A">
      <w:pPr>
        <w:spacing w:after="0" w:line="240" w:lineRule="auto"/>
      </w:pPr>
      <w:r>
        <w:separator/>
      </w:r>
    </w:p>
  </w:endnote>
  <w:endnote w:type="continuationSeparator" w:id="0">
    <w:p w14:paraId="6E72FBE8" w14:textId="77777777" w:rsidR="002E2958" w:rsidRDefault="002E2958" w:rsidP="00285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E3D7AC" w14:textId="0F3EC273" w:rsidR="0026344D" w:rsidRDefault="0026344D">
    <w:pPr>
      <w:pStyle w:val="Footer"/>
    </w:pPr>
    <w:r>
      <w:t>karisfellowships.com</w:t>
    </w:r>
    <w:r>
      <w:tab/>
    </w:r>
    <w:r w:rsidRPr="003A6E81">
      <w:t>KF22</w:t>
    </w:r>
    <w:r>
      <w:t>-</w:t>
    </w:r>
    <w:r w:rsidRPr="003A6E81">
      <w:t>E</w:t>
    </w:r>
    <w:r w:rsidRPr="003A6E81">
      <w:tab/>
    </w:r>
    <w:r w:rsidRPr="003A6E81">
      <w:rPr>
        <w:rFonts w:cstheme="minorHAnsi"/>
      </w:rPr>
      <w:t>©</w:t>
    </w:r>
    <w:r w:rsidRPr="003A6E81">
      <w:t>20</w:t>
    </w:r>
    <w:r w:rsidR="004E2F2B">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727435" w14:textId="296BD46D" w:rsidR="001B0917" w:rsidRDefault="005B5CBA">
    <w:pPr>
      <w:pStyle w:val="Footer"/>
    </w:pPr>
    <w:r>
      <w:t>k</w:t>
    </w:r>
    <w:r w:rsidR="001B0917">
      <w:t>arisfellowships.com</w:t>
    </w:r>
    <w:r w:rsidR="001B0917">
      <w:ptab w:relativeTo="margin" w:alignment="center" w:leader="none"/>
    </w:r>
    <w:r w:rsidR="001B0917">
      <w:t>KF22-E</w:t>
    </w:r>
    <w:r w:rsidR="001B0917">
      <w:ptab w:relativeTo="margin" w:alignment="right" w:leader="none"/>
    </w:r>
    <w:r w:rsidR="001B0917">
      <w:rPr>
        <w:rFonts w:cstheme="minorHAnsi"/>
      </w:rPr>
      <w:t>©</w:t>
    </w:r>
    <w:r w:rsidR="001B0917">
      <w:t>20</w:t>
    </w:r>
    <w:r w:rsidR="004E2F2B">
      <w:t>21</w:t>
    </w:r>
    <w:r w:rsidR="001B0917">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1CAB88" w14:textId="77777777" w:rsidR="002E2958" w:rsidRDefault="002E2958" w:rsidP="00285B9A">
      <w:pPr>
        <w:spacing w:after="0" w:line="240" w:lineRule="auto"/>
      </w:pPr>
      <w:r>
        <w:separator/>
      </w:r>
    </w:p>
  </w:footnote>
  <w:footnote w:type="continuationSeparator" w:id="0">
    <w:p w14:paraId="209A32CF" w14:textId="77777777" w:rsidR="002E2958" w:rsidRDefault="002E2958"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0575596"/>
      <w:docPartObj>
        <w:docPartGallery w:val="Page Numbers (Top of Page)"/>
        <w:docPartUnique/>
      </w:docPartObj>
    </w:sdtPr>
    <w:sdtEndPr>
      <w:rPr>
        <w:noProof/>
      </w:rPr>
    </w:sdtEndPr>
    <w:sdtContent>
      <w:p w14:paraId="4861102C" w14:textId="4750DCE8" w:rsidR="0026344D" w:rsidRDefault="0026344D">
        <w:pPr>
          <w:pStyle w:val="Header"/>
          <w:jc w:val="right"/>
        </w:pPr>
        <w:r w:rsidRPr="00FE0DF8">
          <w:fldChar w:fldCharType="begin"/>
        </w:r>
        <w:r w:rsidRPr="00FE0DF8">
          <w:instrText xml:space="preserve"> PAGE   \* MERGEFORMAT </w:instrText>
        </w:r>
        <w:r w:rsidRPr="00FE0DF8">
          <w:fldChar w:fldCharType="separate"/>
        </w:r>
        <w:r w:rsidR="00FB39A2">
          <w:rPr>
            <w:noProof/>
          </w:rPr>
          <w:t>8</w:t>
        </w:r>
        <w:r w:rsidRPr="00FE0DF8">
          <w:rPr>
            <w:noProof/>
          </w:rPr>
          <w:fldChar w:fldCharType="end"/>
        </w:r>
      </w:p>
    </w:sdtContent>
  </w:sdt>
  <w:p w14:paraId="6B815593" w14:textId="77777777" w:rsidR="0026344D" w:rsidRDefault="002634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7E7777"/>
    <w:multiLevelType w:val="multilevel"/>
    <w:tmpl w:val="C3B0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141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0849"/>
    <w:rsid w:val="00000962"/>
    <w:rsid w:val="00001D56"/>
    <w:rsid w:val="0000276C"/>
    <w:rsid w:val="00012037"/>
    <w:rsid w:val="0001538F"/>
    <w:rsid w:val="0001667E"/>
    <w:rsid w:val="0001763A"/>
    <w:rsid w:val="000220F4"/>
    <w:rsid w:val="000224E5"/>
    <w:rsid w:val="000225FB"/>
    <w:rsid w:val="00043EB9"/>
    <w:rsid w:val="000459AC"/>
    <w:rsid w:val="00045E60"/>
    <w:rsid w:val="00051205"/>
    <w:rsid w:val="00055261"/>
    <w:rsid w:val="00061760"/>
    <w:rsid w:val="000771B2"/>
    <w:rsid w:val="000812E2"/>
    <w:rsid w:val="00084108"/>
    <w:rsid w:val="00090E93"/>
    <w:rsid w:val="00092D50"/>
    <w:rsid w:val="000932BA"/>
    <w:rsid w:val="000A3321"/>
    <w:rsid w:val="000A3B62"/>
    <w:rsid w:val="000A3C46"/>
    <w:rsid w:val="000A5AFD"/>
    <w:rsid w:val="000B491F"/>
    <w:rsid w:val="000B4AA0"/>
    <w:rsid w:val="000C1558"/>
    <w:rsid w:val="000C5E94"/>
    <w:rsid w:val="000C78C8"/>
    <w:rsid w:val="000D3D91"/>
    <w:rsid w:val="000E1E88"/>
    <w:rsid w:val="000F357E"/>
    <w:rsid w:val="00101010"/>
    <w:rsid w:val="001062DE"/>
    <w:rsid w:val="0011308D"/>
    <w:rsid w:val="00125947"/>
    <w:rsid w:val="00126F63"/>
    <w:rsid w:val="00127C39"/>
    <w:rsid w:val="001307EA"/>
    <w:rsid w:val="00131A8F"/>
    <w:rsid w:val="001329C2"/>
    <w:rsid w:val="00132AAB"/>
    <w:rsid w:val="00145CF5"/>
    <w:rsid w:val="00154928"/>
    <w:rsid w:val="001554F2"/>
    <w:rsid w:val="001623CE"/>
    <w:rsid w:val="00170DA3"/>
    <w:rsid w:val="0017697B"/>
    <w:rsid w:val="0018075A"/>
    <w:rsid w:val="001847A3"/>
    <w:rsid w:val="001864BA"/>
    <w:rsid w:val="00191F1A"/>
    <w:rsid w:val="0019458C"/>
    <w:rsid w:val="0019619E"/>
    <w:rsid w:val="001961F6"/>
    <w:rsid w:val="00196DFB"/>
    <w:rsid w:val="001A3824"/>
    <w:rsid w:val="001B0917"/>
    <w:rsid w:val="001B0A7F"/>
    <w:rsid w:val="001B4601"/>
    <w:rsid w:val="001B624C"/>
    <w:rsid w:val="001C2814"/>
    <w:rsid w:val="001D4AAE"/>
    <w:rsid w:val="001D6C40"/>
    <w:rsid w:val="001E586D"/>
    <w:rsid w:val="001F6FEC"/>
    <w:rsid w:val="001F7112"/>
    <w:rsid w:val="00202687"/>
    <w:rsid w:val="00204D5E"/>
    <w:rsid w:val="00204DA0"/>
    <w:rsid w:val="00213D64"/>
    <w:rsid w:val="00220C7E"/>
    <w:rsid w:val="00222F52"/>
    <w:rsid w:val="0023092B"/>
    <w:rsid w:val="00231CFB"/>
    <w:rsid w:val="002376D0"/>
    <w:rsid w:val="00252A9B"/>
    <w:rsid w:val="002568FF"/>
    <w:rsid w:val="0026344D"/>
    <w:rsid w:val="00265EBF"/>
    <w:rsid w:val="00270D03"/>
    <w:rsid w:val="0027176C"/>
    <w:rsid w:val="00273306"/>
    <w:rsid w:val="002743B5"/>
    <w:rsid w:val="00276DAE"/>
    <w:rsid w:val="002821C9"/>
    <w:rsid w:val="002853B4"/>
    <w:rsid w:val="00285B9A"/>
    <w:rsid w:val="00286521"/>
    <w:rsid w:val="00286730"/>
    <w:rsid w:val="002925ED"/>
    <w:rsid w:val="00292E4F"/>
    <w:rsid w:val="002A1C17"/>
    <w:rsid w:val="002A38FD"/>
    <w:rsid w:val="002A6E8F"/>
    <w:rsid w:val="002B07F3"/>
    <w:rsid w:val="002B4D0D"/>
    <w:rsid w:val="002B51D3"/>
    <w:rsid w:val="002B73A6"/>
    <w:rsid w:val="002B73D8"/>
    <w:rsid w:val="002C05B6"/>
    <w:rsid w:val="002C2742"/>
    <w:rsid w:val="002D3587"/>
    <w:rsid w:val="002D3BAF"/>
    <w:rsid w:val="002E0110"/>
    <w:rsid w:val="002E2735"/>
    <w:rsid w:val="002E2958"/>
    <w:rsid w:val="002E2CC4"/>
    <w:rsid w:val="002E55A0"/>
    <w:rsid w:val="002F1436"/>
    <w:rsid w:val="002F2371"/>
    <w:rsid w:val="002F7AA1"/>
    <w:rsid w:val="00301F98"/>
    <w:rsid w:val="00302030"/>
    <w:rsid w:val="003039DC"/>
    <w:rsid w:val="00311DC8"/>
    <w:rsid w:val="00313119"/>
    <w:rsid w:val="003166F9"/>
    <w:rsid w:val="00321BDB"/>
    <w:rsid w:val="0032383C"/>
    <w:rsid w:val="00331E66"/>
    <w:rsid w:val="00331F2E"/>
    <w:rsid w:val="0033569B"/>
    <w:rsid w:val="00335899"/>
    <w:rsid w:val="00352C00"/>
    <w:rsid w:val="003535E8"/>
    <w:rsid w:val="00354A2B"/>
    <w:rsid w:val="00356175"/>
    <w:rsid w:val="00360960"/>
    <w:rsid w:val="00364554"/>
    <w:rsid w:val="00370C9A"/>
    <w:rsid w:val="00381F42"/>
    <w:rsid w:val="003919E7"/>
    <w:rsid w:val="00391A47"/>
    <w:rsid w:val="003A2A79"/>
    <w:rsid w:val="003A6E81"/>
    <w:rsid w:val="003C5AD1"/>
    <w:rsid w:val="003C7A4A"/>
    <w:rsid w:val="003D2DEF"/>
    <w:rsid w:val="004005F0"/>
    <w:rsid w:val="004024CF"/>
    <w:rsid w:val="004103AE"/>
    <w:rsid w:val="004114BA"/>
    <w:rsid w:val="0041344D"/>
    <w:rsid w:val="00423D89"/>
    <w:rsid w:val="00427B9C"/>
    <w:rsid w:val="00427D99"/>
    <w:rsid w:val="00430EB0"/>
    <w:rsid w:val="00432EB0"/>
    <w:rsid w:val="00441FD7"/>
    <w:rsid w:val="00443CFA"/>
    <w:rsid w:val="00446D6C"/>
    <w:rsid w:val="00450802"/>
    <w:rsid w:val="004511F4"/>
    <w:rsid w:val="00452890"/>
    <w:rsid w:val="00452962"/>
    <w:rsid w:val="00453946"/>
    <w:rsid w:val="00455DA0"/>
    <w:rsid w:val="0045609B"/>
    <w:rsid w:val="00473C48"/>
    <w:rsid w:val="00476EDF"/>
    <w:rsid w:val="00480E4D"/>
    <w:rsid w:val="00485D3F"/>
    <w:rsid w:val="00490F79"/>
    <w:rsid w:val="00491848"/>
    <w:rsid w:val="004A15B3"/>
    <w:rsid w:val="004A1C96"/>
    <w:rsid w:val="004A3777"/>
    <w:rsid w:val="004A5625"/>
    <w:rsid w:val="004A72CB"/>
    <w:rsid w:val="004B42A6"/>
    <w:rsid w:val="004B4A54"/>
    <w:rsid w:val="004D1934"/>
    <w:rsid w:val="004D19E9"/>
    <w:rsid w:val="004D2EC1"/>
    <w:rsid w:val="004D7598"/>
    <w:rsid w:val="004E2F2B"/>
    <w:rsid w:val="004E4924"/>
    <w:rsid w:val="004F11FD"/>
    <w:rsid w:val="004F36E4"/>
    <w:rsid w:val="004F7AB0"/>
    <w:rsid w:val="00500DF4"/>
    <w:rsid w:val="005134AC"/>
    <w:rsid w:val="0051464E"/>
    <w:rsid w:val="0053380D"/>
    <w:rsid w:val="00534B6E"/>
    <w:rsid w:val="005407C0"/>
    <w:rsid w:val="005429C5"/>
    <w:rsid w:val="00547D81"/>
    <w:rsid w:val="0055063E"/>
    <w:rsid w:val="0055076C"/>
    <w:rsid w:val="005516ED"/>
    <w:rsid w:val="00555740"/>
    <w:rsid w:val="00557B8E"/>
    <w:rsid w:val="00561531"/>
    <w:rsid w:val="00564821"/>
    <w:rsid w:val="005654A9"/>
    <w:rsid w:val="005717BD"/>
    <w:rsid w:val="00571956"/>
    <w:rsid w:val="00574BF7"/>
    <w:rsid w:val="005812E0"/>
    <w:rsid w:val="005821CC"/>
    <w:rsid w:val="00585E77"/>
    <w:rsid w:val="005A1702"/>
    <w:rsid w:val="005A2F2E"/>
    <w:rsid w:val="005A5881"/>
    <w:rsid w:val="005A6F30"/>
    <w:rsid w:val="005A7AD6"/>
    <w:rsid w:val="005B5CBA"/>
    <w:rsid w:val="005B5CF0"/>
    <w:rsid w:val="005B7013"/>
    <w:rsid w:val="005C2CB9"/>
    <w:rsid w:val="005C4437"/>
    <w:rsid w:val="005D2C1C"/>
    <w:rsid w:val="005D4B50"/>
    <w:rsid w:val="005E0BEB"/>
    <w:rsid w:val="005E2EC8"/>
    <w:rsid w:val="005F286D"/>
    <w:rsid w:val="006038E9"/>
    <w:rsid w:val="00606ED4"/>
    <w:rsid w:val="00606F33"/>
    <w:rsid w:val="00607579"/>
    <w:rsid w:val="006108A0"/>
    <w:rsid w:val="0061117B"/>
    <w:rsid w:val="0061124C"/>
    <w:rsid w:val="0061281E"/>
    <w:rsid w:val="0061660E"/>
    <w:rsid w:val="00624493"/>
    <w:rsid w:val="006244AE"/>
    <w:rsid w:val="00627AF7"/>
    <w:rsid w:val="00645871"/>
    <w:rsid w:val="0064785D"/>
    <w:rsid w:val="0065068E"/>
    <w:rsid w:val="00650AC3"/>
    <w:rsid w:val="00655A2C"/>
    <w:rsid w:val="00661811"/>
    <w:rsid w:val="00661CC3"/>
    <w:rsid w:val="00664B6C"/>
    <w:rsid w:val="00665CB1"/>
    <w:rsid w:val="00665E8D"/>
    <w:rsid w:val="006703B9"/>
    <w:rsid w:val="00670AEC"/>
    <w:rsid w:val="0067302F"/>
    <w:rsid w:val="00677805"/>
    <w:rsid w:val="006802CB"/>
    <w:rsid w:val="006806E2"/>
    <w:rsid w:val="0068329D"/>
    <w:rsid w:val="006842F3"/>
    <w:rsid w:val="00685397"/>
    <w:rsid w:val="006864EE"/>
    <w:rsid w:val="0069177C"/>
    <w:rsid w:val="00691DDD"/>
    <w:rsid w:val="00695828"/>
    <w:rsid w:val="0069776C"/>
    <w:rsid w:val="006A312F"/>
    <w:rsid w:val="006B0792"/>
    <w:rsid w:val="006C112C"/>
    <w:rsid w:val="006D399D"/>
    <w:rsid w:val="006D4B1C"/>
    <w:rsid w:val="006E15B1"/>
    <w:rsid w:val="006E2D53"/>
    <w:rsid w:val="006E658C"/>
    <w:rsid w:val="006F2AF1"/>
    <w:rsid w:val="006F5B37"/>
    <w:rsid w:val="00704870"/>
    <w:rsid w:val="0071257A"/>
    <w:rsid w:val="00713876"/>
    <w:rsid w:val="00716101"/>
    <w:rsid w:val="007177D1"/>
    <w:rsid w:val="00721360"/>
    <w:rsid w:val="00721603"/>
    <w:rsid w:val="0072363F"/>
    <w:rsid w:val="0072794D"/>
    <w:rsid w:val="00734A38"/>
    <w:rsid w:val="00735FEE"/>
    <w:rsid w:val="00742710"/>
    <w:rsid w:val="00744C30"/>
    <w:rsid w:val="007514C9"/>
    <w:rsid w:val="007549B7"/>
    <w:rsid w:val="00763353"/>
    <w:rsid w:val="007735B0"/>
    <w:rsid w:val="00776D4D"/>
    <w:rsid w:val="0078064F"/>
    <w:rsid w:val="00783DD1"/>
    <w:rsid w:val="00792E9C"/>
    <w:rsid w:val="00795745"/>
    <w:rsid w:val="00796781"/>
    <w:rsid w:val="007A3319"/>
    <w:rsid w:val="007A4B3F"/>
    <w:rsid w:val="007A4E8B"/>
    <w:rsid w:val="007B27CE"/>
    <w:rsid w:val="007B3845"/>
    <w:rsid w:val="007B45E9"/>
    <w:rsid w:val="007B7322"/>
    <w:rsid w:val="007C085C"/>
    <w:rsid w:val="007C244E"/>
    <w:rsid w:val="007C3C5F"/>
    <w:rsid w:val="007D03BE"/>
    <w:rsid w:val="007D122F"/>
    <w:rsid w:val="007F00AF"/>
    <w:rsid w:val="007F4008"/>
    <w:rsid w:val="007F443C"/>
    <w:rsid w:val="007F67CA"/>
    <w:rsid w:val="00803024"/>
    <w:rsid w:val="008031A0"/>
    <w:rsid w:val="00806535"/>
    <w:rsid w:val="008132D2"/>
    <w:rsid w:val="00813E63"/>
    <w:rsid w:val="00816E4F"/>
    <w:rsid w:val="00822E7D"/>
    <w:rsid w:val="00823791"/>
    <w:rsid w:val="00835C72"/>
    <w:rsid w:val="00843E5A"/>
    <w:rsid w:val="00845A23"/>
    <w:rsid w:val="00846BFA"/>
    <w:rsid w:val="00846E0E"/>
    <w:rsid w:val="00847264"/>
    <w:rsid w:val="008554AE"/>
    <w:rsid w:val="008573DF"/>
    <w:rsid w:val="00860B99"/>
    <w:rsid w:val="00865E11"/>
    <w:rsid w:val="008675FD"/>
    <w:rsid w:val="00871F2F"/>
    <w:rsid w:val="0087479A"/>
    <w:rsid w:val="00883156"/>
    <w:rsid w:val="0088380E"/>
    <w:rsid w:val="008853AA"/>
    <w:rsid w:val="00896350"/>
    <w:rsid w:val="008A02E7"/>
    <w:rsid w:val="008A3315"/>
    <w:rsid w:val="008A3A56"/>
    <w:rsid w:val="008A3BDA"/>
    <w:rsid w:val="008A5F13"/>
    <w:rsid w:val="008B70A9"/>
    <w:rsid w:val="008C0560"/>
    <w:rsid w:val="008C0564"/>
    <w:rsid w:val="008C0FF9"/>
    <w:rsid w:val="008C2689"/>
    <w:rsid w:val="008C2B6A"/>
    <w:rsid w:val="008C46FB"/>
    <w:rsid w:val="008C573E"/>
    <w:rsid w:val="008C76CA"/>
    <w:rsid w:val="008D0760"/>
    <w:rsid w:val="008D4B97"/>
    <w:rsid w:val="008E109E"/>
    <w:rsid w:val="008E3F9C"/>
    <w:rsid w:val="008F4344"/>
    <w:rsid w:val="008F7B51"/>
    <w:rsid w:val="0090151D"/>
    <w:rsid w:val="00910135"/>
    <w:rsid w:val="0091191A"/>
    <w:rsid w:val="00911E11"/>
    <w:rsid w:val="0091578E"/>
    <w:rsid w:val="009166BA"/>
    <w:rsid w:val="009213BA"/>
    <w:rsid w:val="00922DE3"/>
    <w:rsid w:val="00923080"/>
    <w:rsid w:val="00924803"/>
    <w:rsid w:val="00931355"/>
    <w:rsid w:val="00931A46"/>
    <w:rsid w:val="009443A4"/>
    <w:rsid w:val="009463A0"/>
    <w:rsid w:val="00946433"/>
    <w:rsid w:val="0095549B"/>
    <w:rsid w:val="00956906"/>
    <w:rsid w:val="00974C71"/>
    <w:rsid w:val="0097772A"/>
    <w:rsid w:val="00977D52"/>
    <w:rsid w:val="00982E21"/>
    <w:rsid w:val="009932A6"/>
    <w:rsid w:val="009A1ED9"/>
    <w:rsid w:val="009A3F1F"/>
    <w:rsid w:val="009A41EC"/>
    <w:rsid w:val="009B06B6"/>
    <w:rsid w:val="009B187B"/>
    <w:rsid w:val="009B7DBE"/>
    <w:rsid w:val="009C071C"/>
    <w:rsid w:val="009C5849"/>
    <w:rsid w:val="009E0BA3"/>
    <w:rsid w:val="009E349D"/>
    <w:rsid w:val="009E3CC5"/>
    <w:rsid w:val="009F4EEA"/>
    <w:rsid w:val="009F54DC"/>
    <w:rsid w:val="009F5849"/>
    <w:rsid w:val="00A0204D"/>
    <w:rsid w:val="00A13C27"/>
    <w:rsid w:val="00A217A6"/>
    <w:rsid w:val="00A260F2"/>
    <w:rsid w:val="00A27D4B"/>
    <w:rsid w:val="00A42DB2"/>
    <w:rsid w:val="00A44F3F"/>
    <w:rsid w:val="00A467D7"/>
    <w:rsid w:val="00A46CCF"/>
    <w:rsid w:val="00A5037E"/>
    <w:rsid w:val="00A51A4D"/>
    <w:rsid w:val="00A91A27"/>
    <w:rsid w:val="00A92621"/>
    <w:rsid w:val="00AA4F3A"/>
    <w:rsid w:val="00AB064D"/>
    <w:rsid w:val="00AB22A9"/>
    <w:rsid w:val="00AB3A7D"/>
    <w:rsid w:val="00AC3B2C"/>
    <w:rsid w:val="00AD2175"/>
    <w:rsid w:val="00AD4016"/>
    <w:rsid w:val="00AD557A"/>
    <w:rsid w:val="00AE41E8"/>
    <w:rsid w:val="00AF286C"/>
    <w:rsid w:val="00B070BC"/>
    <w:rsid w:val="00B10558"/>
    <w:rsid w:val="00B10E29"/>
    <w:rsid w:val="00B16164"/>
    <w:rsid w:val="00B255C0"/>
    <w:rsid w:val="00B27659"/>
    <w:rsid w:val="00B27FF9"/>
    <w:rsid w:val="00B354CC"/>
    <w:rsid w:val="00B4203C"/>
    <w:rsid w:val="00B43493"/>
    <w:rsid w:val="00B47EF7"/>
    <w:rsid w:val="00B53EAE"/>
    <w:rsid w:val="00B61319"/>
    <w:rsid w:val="00B74520"/>
    <w:rsid w:val="00B94C0D"/>
    <w:rsid w:val="00B95EFF"/>
    <w:rsid w:val="00BA0FDF"/>
    <w:rsid w:val="00BA1C11"/>
    <w:rsid w:val="00BA210A"/>
    <w:rsid w:val="00BA227C"/>
    <w:rsid w:val="00BA4848"/>
    <w:rsid w:val="00BB1CD5"/>
    <w:rsid w:val="00BB68C1"/>
    <w:rsid w:val="00BB69D0"/>
    <w:rsid w:val="00BC677C"/>
    <w:rsid w:val="00BD390B"/>
    <w:rsid w:val="00BD57CE"/>
    <w:rsid w:val="00BD5E01"/>
    <w:rsid w:val="00BE0853"/>
    <w:rsid w:val="00BE0AAC"/>
    <w:rsid w:val="00BE5AAA"/>
    <w:rsid w:val="00BE7DE1"/>
    <w:rsid w:val="00BF477E"/>
    <w:rsid w:val="00BF719A"/>
    <w:rsid w:val="00C010CA"/>
    <w:rsid w:val="00C13560"/>
    <w:rsid w:val="00C17CFC"/>
    <w:rsid w:val="00C23058"/>
    <w:rsid w:val="00C35992"/>
    <w:rsid w:val="00C3771C"/>
    <w:rsid w:val="00C41B73"/>
    <w:rsid w:val="00C4654A"/>
    <w:rsid w:val="00C47BE2"/>
    <w:rsid w:val="00C52917"/>
    <w:rsid w:val="00C62459"/>
    <w:rsid w:val="00C6389B"/>
    <w:rsid w:val="00C65767"/>
    <w:rsid w:val="00C70674"/>
    <w:rsid w:val="00C72653"/>
    <w:rsid w:val="00C738AB"/>
    <w:rsid w:val="00C769EF"/>
    <w:rsid w:val="00C81B96"/>
    <w:rsid w:val="00C83365"/>
    <w:rsid w:val="00C85A0E"/>
    <w:rsid w:val="00C86454"/>
    <w:rsid w:val="00C915A4"/>
    <w:rsid w:val="00C922C7"/>
    <w:rsid w:val="00C937DF"/>
    <w:rsid w:val="00C955B7"/>
    <w:rsid w:val="00C962FB"/>
    <w:rsid w:val="00C96A7C"/>
    <w:rsid w:val="00C97CA8"/>
    <w:rsid w:val="00CA547D"/>
    <w:rsid w:val="00CC435A"/>
    <w:rsid w:val="00CC6ACD"/>
    <w:rsid w:val="00CD0082"/>
    <w:rsid w:val="00CD1D57"/>
    <w:rsid w:val="00CD2641"/>
    <w:rsid w:val="00CD701B"/>
    <w:rsid w:val="00CE2395"/>
    <w:rsid w:val="00CF0E99"/>
    <w:rsid w:val="00CF20D9"/>
    <w:rsid w:val="00D13F70"/>
    <w:rsid w:val="00D1413B"/>
    <w:rsid w:val="00D1563B"/>
    <w:rsid w:val="00D2365B"/>
    <w:rsid w:val="00D275CE"/>
    <w:rsid w:val="00D30243"/>
    <w:rsid w:val="00D34ADE"/>
    <w:rsid w:val="00D34CE2"/>
    <w:rsid w:val="00D3619E"/>
    <w:rsid w:val="00D41598"/>
    <w:rsid w:val="00D458D2"/>
    <w:rsid w:val="00D47AA9"/>
    <w:rsid w:val="00D534FE"/>
    <w:rsid w:val="00D5532E"/>
    <w:rsid w:val="00D608D6"/>
    <w:rsid w:val="00D61863"/>
    <w:rsid w:val="00D70ECD"/>
    <w:rsid w:val="00D72752"/>
    <w:rsid w:val="00D730DD"/>
    <w:rsid w:val="00D75E8F"/>
    <w:rsid w:val="00D800DC"/>
    <w:rsid w:val="00D8309E"/>
    <w:rsid w:val="00D83D2B"/>
    <w:rsid w:val="00D86E2C"/>
    <w:rsid w:val="00D977BA"/>
    <w:rsid w:val="00DA73B1"/>
    <w:rsid w:val="00DC08BB"/>
    <w:rsid w:val="00DD3DA4"/>
    <w:rsid w:val="00DD44DF"/>
    <w:rsid w:val="00DD4786"/>
    <w:rsid w:val="00DD5296"/>
    <w:rsid w:val="00DD6163"/>
    <w:rsid w:val="00DE22E6"/>
    <w:rsid w:val="00DE3A88"/>
    <w:rsid w:val="00DF0C1B"/>
    <w:rsid w:val="00DF1B64"/>
    <w:rsid w:val="00DF26D7"/>
    <w:rsid w:val="00E03D48"/>
    <w:rsid w:val="00E1449E"/>
    <w:rsid w:val="00E202E8"/>
    <w:rsid w:val="00E21A83"/>
    <w:rsid w:val="00E22BBD"/>
    <w:rsid w:val="00E2496E"/>
    <w:rsid w:val="00E2540E"/>
    <w:rsid w:val="00E2716C"/>
    <w:rsid w:val="00E2724D"/>
    <w:rsid w:val="00E37F0B"/>
    <w:rsid w:val="00E40723"/>
    <w:rsid w:val="00E430D5"/>
    <w:rsid w:val="00E47208"/>
    <w:rsid w:val="00E51783"/>
    <w:rsid w:val="00E54DC7"/>
    <w:rsid w:val="00E552DF"/>
    <w:rsid w:val="00E573BA"/>
    <w:rsid w:val="00E74E38"/>
    <w:rsid w:val="00E77FB9"/>
    <w:rsid w:val="00E825B5"/>
    <w:rsid w:val="00E97281"/>
    <w:rsid w:val="00E97B0E"/>
    <w:rsid w:val="00EA5B54"/>
    <w:rsid w:val="00EB251D"/>
    <w:rsid w:val="00EB3FC6"/>
    <w:rsid w:val="00EC0332"/>
    <w:rsid w:val="00EC2313"/>
    <w:rsid w:val="00EC271E"/>
    <w:rsid w:val="00EC6938"/>
    <w:rsid w:val="00ED2454"/>
    <w:rsid w:val="00EE17E5"/>
    <w:rsid w:val="00EF67CF"/>
    <w:rsid w:val="00F10FF9"/>
    <w:rsid w:val="00F15C92"/>
    <w:rsid w:val="00F254A7"/>
    <w:rsid w:val="00F42AB4"/>
    <w:rsid w:val="00F447F9"/>
    <w:rsid w:val="00F4543B"/>
    <w:rsid w:val="00F47D4E"/>
    <w:rsid w:val="00F50CD6"/>
    <w:rsid w:val="00F60323"/>
    <w:rsid w:val="00F62E0A"/>
    <w:rsid w:val="00F64DC0"/>
    <w:rsid w:val="00F6722C"/>
    <w:rsid w:val="00F706DA"/>
    <w:rsid w:val="00F758B3"/>
    <w:rsid w:val="00F75BFA"/>
    <w:rsid w:val="00F771B0"/>
    <w:rsid w:val="00F85135"/>
    <w:rsid w:val="00F86693"/>
    <w:rsid w:val="00F92633"/>
    <w:rsid w:val="00FB28A6"/>
    <w:rsid w:val="00FB39A2"/>
    <w:rsid w:val="00FB54A7"/>
    <w:rsid w:val="00FB5C10"/>
    <w:rsid w:val="00FB6C87"/>
    <w:rsid w:val="00FC13B2"/>
    <w:rsid w:val="00FC5FB4"/>
    <w:rsid w:val="00FD0355"/>
    <w:rsid w:val="00FD42E2"/>
    <w:rsid w:val="00FD6C3A"/>
    <w:rsid w:val="00FE0DF8"/>
    <w:rsid w:val="00FE3F55"/>
    <w:rsid w:val="00FF54A4"/>
    <w:rsid w:val="00FF6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848E5E"/>
  <w15:docId w15:val="{4C2DCAE1-F01A-4D2A-9E10-244D4771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D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01538F"/>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1538F"/>
    <w:rPr>
      <w:rFonts w:ascii="Lucida Grande" w:hAnsi="Lucida Grande" w:cs="Lucida Grande"/>
      <w:sz w:val="18"/>
      <w:szCs w:val="18"/>
    </w:rPr>
  </w:style>
  <w:style w:type="character" w:styleId="CommentReference">
    <w:name w:val="annotation reference"/>
    <w:basedOn w:val="DefaultParagraphFont"/>
    <w:uiPriority w:val="99"/>
    <w:semiHidden/>
    <w:unhideWhenUsed/>
    <w:rsid w:val="00A467D7"/>
    <w:rPr>
      <w:sz w:val="18"/>
      <w:szCs w:val="18"/>
    </w:rPr>
  </w:style>
  <w:style w:type="paragraph" w:styleId="CommentText">
    <w:name w:val="annotation text"/>
    <w:basedOn w:val="Normal"/>
    <w:link w:val="CommentTextChar"/>
    <w:uiPriority w:val="99"/>
    <w:semiHidden/>
    <w:unhideWhenUsed/>
    <w:rsid w:val="00A467D7"/>
    <w:pPr>
      <w:spacing w:line="240" w:lineRule="auto"/>
    </w:pPr>
    <w:rPr>
      <w:sz w:val="24"/>
      <w:szCs w:val="24"/>
    </w:rPr>
  </w:style>
  <w:style w:type="character" w:customStyle="1" w:styleId="CommentTextChar">
    <w:name w:val="Comment Text Char"/>
    <w:basedOn w:val="DefaultParagraphFont"/>
    <w:link w:val="CommentText"/>
    <w:uiPriority w:val="99"/>
    <w:semiHidden/>
    <w:rsid w:val="00A467D7"/>
    <w:rPr>
      <w:sz w:val="24"/>
      <w:szCs w:val="24"/>
    </w:rPr>
  </w:style>
  <w:style w:type="paragraph" w:styleId="CommentSubject">
    <w:name w:val="annotation subject"/>
    <w:basedOn w:val="CommentText"/>
    <w:next w:val="CommentText"/>
    <w:link w:val="CommentSubjectChar"/>
    <w:uiPriority w:val="99"/>
    <w:semiHidden/>
    <w:unhideWhenUsed/>
    <w:rsid w:val="00A467D7"/>
    <w:rPr>
      <w:b/>
      <w:bCs/>
      <w:sz w:val="20"/>
      <w:szCs w:val="20"/>
    </w:rPr>
  </w:style>
  <w:style w:type="character" w:customStyle="1" w:styleId="CommentSubjectChar">
    <w:name w:val="Comment Subject Char"/>
    <w:basedOn w:val="CommentTextChar"/>
    <w:link w:val="CommentSubject"/>
    <w:uiPriority w:val="99"/>
    <w:semiHidden/>
    <w:rsid w:val="00A467D7"/>
    <w:rPr>
      <w:b/>
      <w:bCs/>
      <w:sz w:val="20"/>
      <w:szCs w:val="20"/>
    </w:rPr>
  </w:style>
  <w:style w:type="character" w:styleId="Emphasis">
    <w:name w:val="Emphasis"/>
    <w:basedOn w:val="DefaultParagraphFont"/>
    <w:uiPriority w:val="20"/>
    <w:qFormat/>
    <w:rsid w:val="007177D1"/>
    <w:rPr>
      <w:i/>
      <w:iCs/>
    </w:rPr>
  </w:style>
  <w:style w:type="paragraph" w:styleId="Revision">
    <w:name w:val="Revision"/>
    <w:hidden/>
    <w:uiPriority w:val="99"/>
    <w:semiHidden/>
    <w:rsid w:val="005146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567172">
      <w:bodyDiv w:val="1"/>
      <w:marLeft w:val="0"/>
      <w:marRight w:val="0"/>
      <w:marTop w:val="0"/>
      <w:marBottom w:val="0"/>
      <w:divBdr>
        <w:top w:val="none" w:sz="0" w:space="0" w:color="auto"/>
        <w:left w:val="none" w:sz="0" w:space="0" w:color="auto"/>
        <w:bottom w:val="none" w:sz="0" w:space="0" w:color="auto"/>
        <w:right w:val="none" w:sz="0" w:space="0" w:color="auto"/>
      </w:divBdr>
      <w:divsChild>
        <w:div w:id="891695228">
          <w:marLeft w:val="0"/>
          <w:marRight w:val="0"/>
          <w:marTop w:val="150"/>
          <w:marBottom w:val="150"/>
          <w:divBdr>
            <w:top w:val="single" w:sz="6" w:space="0" w:color="949DA2"/>
            <w:left w:val="single" w:sz="6" w:space="0" w:color="949DA2"/>
            <w:bottom w:val="single" w:sz="6" w:space="0" w:color="949DA2"/>
            <w:right w:val="single" w:sz="6" w:space="0" w:color="949DA2"/>
          </w:divBdr>
          <w:divsChild>
            <w:div w:id="1323268870">
              <w:marLeft w:val="0"/>
              <w:marRight w:val="0"/>
              <w:marTop w:val="0"/>
              <w:marBottom w:val="0"/>
              <w:divBdr>
                <w:top w:val="none" w:sz="0" w:space="0" w:color="auto"/>
                <w:left w:val="none" w:sz="0" w:space="0" w:color="auto"/>
                <w:bottom w:val="none" w:sz="0" w:space="0" w:color="auto"/>
                <w:right w:val="none" w:sz="0" w:space="0" w:color="auto"/>
              </w:divBdr>
              <w:divsChild>
                <w:div w:id="617109677">
                  <w:marLeft w:val="0"/>
                  <w:marRight w:val="0"/>
                  <w:marTop w:val="0"/>
                  <w:marBottom w:val="0"/>
                  <w:divBdr>
                    <w:top w:val="none" w:sz="0" w:space="0" w:color="auto"/>
                    <w:left w:val="none" w:sz="0" w:space="0" w:color="auto"/>
                    <w:bottom w:val="none" w:sz="0" w:space="0" w:color="auto"/>
                    <w:right w:val="none" w:sz="0" w:space="0" w:color="auto"/>
                  </w:divBdr>
                  <w:divsChild>
                    <w:div w:id="835344051">
                      <w:marLeft w:val="0"/>
                      <w:marRight w:val="0"/>
                      <w:marTop w:val="0"/>
                      <w:marBottom w:val="0"/>
                      <w:divBdr>
                        <w:top w:val="none" w:sz="0" w:space="0" w:color="auto"/>
                        <w:left w:val="none" w:sz="0" w:space="0" w:color="auto"/>
                        <w:bottom w:val="none" w:sz="0" w:space="0" w:color="auto"/>
                        <w:right w:val="none" w:sz="0" w:space="0" w:color="auto"/>
                      </w:divBdr>
                      <w:divsChild>
                        <w:div w:id="165945510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ADDBC-359D-48C8-9FF6-AB20F07E4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25</TotalTime>
  <Pages>9</Pages>
  <Words>4175</Words>
  <Characters>23804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3</cp:revision>
  <cp:lastPrinted>2022-08-07T15:05:00Z</cp:lastPrinted>
  <dcterms:created xsi:type="dcterms:W3CDTF">2024-08-22T15:22:00Z</dcterms:created>
  <dcterms:modified xsi:type="dcterms:W3CDTF">2024-08-22T15:47:00Z</dcterms:modified>
</cp:coreProperties>
</file>