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90EA" w14:textId="25DDEB60" w:rsidR="00285053" w:rsidRPr="001D24E9" w:rsidRDefault="00285B9A" w:rsidP="00567619">
      <w:pPr>
        <w:pStyle w:val="Title"/>
      </w:pPr>
      <w:r w:rsidRPr="001D24E9">
        <w:t>KF</w:t>
      </w:r>
      <w:r w:rsidR="00384D70" w:rsidRPr="001D24E9">
        <w:t>20</w:t>
      </w:r>
      <w:r w:rsidRPr="001D24E9">
        <w:t xml:space="preserve"> </w:t>
      </w:r>
      <w:r w:rsidR="00E32ACB" w:rsidRPr="001D24E9">
        <w:t>Meeting</w:t>
      </w:r>
      <w:r w:rsidR="000447F3" w:rsidRPr="001D24E9">
        <w:t xml:space="preserve"> Version of</w:t>
      </w:r>
      <w:r w:rsidRPr="001D24E9">
        <w:t xml:space="preserve"> Teachings</w:t>
      </w:r>
    </w:p>
    <w:p w14:paraId="21DB7D54" w14:textId="77777777" w:rsidR="00285B9A" w:rsidRPr="001D24E9" w:rsidRDefault="00285B9A" w:rsidP="007C3641">
      <w:pPr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>Karis is an invitation to a relationship based on mutual generosity.</w:t>
      </w:r>
    </w:p>
    <w:p w14:paraId="23E7383F" w14:textId="77777777" w:rsidR="00AD2846" w:rsidRPr="001D24E9" w:rsidRDefault="00AD2846" w:rsidP="007C3641">
      <w:pPr>
        <w:spacing w:after="0" w:line="240" w:lineRule="auto"/>
        <w:jc w:val="both"/>
        <w:rPr>
          <w:rFonts w:cstheme="minorHAnsi"/>
        </w:rPr>
      </w:pPr>
    </w:p>
    <w:p w14:paraId="14CAB4CE" w14:textId="603AF27E" w:rsidR="00285053" w:rsidRPr="001D24E9" w:rsidRDefault="001D13E7" w:rsidP="007C3641">
      <w:pPr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>“Search me, O God, and know my heart. Examine me and know my thoughts. See if there is any way in me that causes pain, and lead me in the ways of etern</w:t>
      </w:r>
      <w:r w:rsidR="00AD2846" w:rsidRPr="001D24E9">
        <w:rPr>
          <w:rFonts w:cstheme="minorHAnsi"/>
        </w:rPr>
        <w:t>ity.” (Psalm 139:23</w:t>
      </w:r>
      <w:r w:rsidR="003354E5" w:rsidRPr="001D24E9">
        <w:rPr>
          <w:rFonts w:cstheme="minorHAnsi"/>
        </w:rPr>
        <w:t>–</w:t>
      </w:r>
      <w:r w:rsidR="00AD2846" w:rsidRPr="001D24E9">
        <w:rPr>
          <w:rFonts w:cstheme="minorHAnsi"/>
        </w:rPr>
        <w:t>2)</w:t>
      </w:r>
      <w:r w:rsidR="00861669" w:rsidRPr="001D24E9">
        <w:rPr>
          <w:rFonts w:cstheme="minorHAnsi"/>
        </w:rPr>
        <w:t xml:space="preserve"> </w:t>
      </w:r>
    </w:p>
    <w:p w14:paraId="2E4EB344" w14:textId="77777777" w:rsidR="001D13E7" w:rsidRPr="001D24E9" w:rsidRDefault="001D13E7" w:rsidP="007C3641">
      <w:pPr>
        <w:spacing w:after="0" w:line="240" w:lineRule="auto"/>
        <w:jc w:val="both"/>
        <w:rPr>
          <w:rFonts w:cstheme="minorHAnsi"/>
        </w:rPr>
      </w:pPr>
    </w:p>
    <w:p w14:paraId="3F8704C6" w14:textId="54798C45" w:rsidR="00285B9A" w:rsidRPr="001D24E9" w:rsidRDefault="00285B9A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0:0</w:t>
      </w:r>
      <w:r w:rsidR="00555410" w:rsidRPr="001D24E9">
        <w:rPr>
          <w:rFonts w:cstheme="minorHAnsi"/>
          <w:b/>
        </w:rPr>
        <w:t>1</w:t>
      </w:r>
      <w:r w:rsidRPr="001D24E9">
        <w:rPr>
          <w:rFonts w:cstheme="minorHAnsi"/>
          <w:b/>
        </w:rPr>
        <w:tab/>
        <w:t>OPENING</w:t>
      </w:r>
    </w:p>
    <w:p w14:paraId="39CEF3C6" w14:textId="77777777" w:rsidR="00EC3673" w:rsidRPr="001D24E9" w:rsidRDefault="00EC3673" w:rsidP="007C3641">
      <w:pPr>
        <w:spacing w:after="0" w:line="240" w:lineRule="auto"/>
        <w:jc w:val="both"/>
        <w:rPr>
          <w:rFonts w:cstheme="minorHAnsi"/>
          <w:b/>
        </w:rPr>
      </w:pPr>
    </w:p>
    <w:p w14:paraId="536AD695" w14:textId="56070C3B" w:rsidR="00285B9A" w:rsidRPr="001D24E9" w:rsidRDefault="00555410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0:02</w:t>
      </w:r>
      <w:r w:rsidR="00285B9A" w:rsidRPr="001D24E9">
        <w:rPr>
          <w:rFonts w:cstheme="minorHAnsi"/>
          <w:b/>
        </w:rPr>
        <w:tab/>
        <w:t>PRESENTING</w:t>
      </w:r>
    </w:p>
    <w:p w14:paraId="44B7024C" w14:textId="77777777" w:rsidR="00EC3673" w:rsidRPr="001D24E9" w:rsidRDefault="00EC3673" w:rsidP="007C3641">
      <w:pPr>
        <w:spacing w:after="0" w:line="240" w:lineRule="auto"/>
        <w:jc w:val="both"/>
        <w:rPr>
          <w:rFonts w:cstheme="minorHAnsi"/>
          <w:b/>
        </w:rPr>
      </w:pPr>
    </w:p>
    <w:p w14:paraId="3BDFF43A" w14:textId="37E73CDF" w:rsidR="00285B9A" w:rsidRPr="001D24E9" w:rsidRDefault="000447F3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0:06</w:t>
      </w:r>
      <w:r w:rsidR="005F6AC2" w:rsidRPr="001D24E9">
        <w:rPr>
          <w:rFonts w:cstheme="minorHAnsi"/>
          <w:b/>
        </w:rPr>
        <w:tab/>
        <w:t>KARIS CIRCULATION</w:t>
      </w:r>
    </w:p>
    <w:p w14:paraId="19A92E03" w14:textId="77777777" w:rsidR="00EC3673" w:rsidRPr="001D24E9" w:rsidRDefault="00EC3673" w:rsidP="007C3641">
      <w:pPr>
        <w:spacing w:after="0" w:line="240" w:lineRule="auto"/>
        <w:jc w:val="both"/>
        <w:rPr>
          <w:rFonts w:cstheme="minorHAnsi"/>
          <w:b/>
        </w:rPr>
      </w:pPr>
    </w:p>
    <w:p w14:paraId="71A34927" w14:textId="2AA6EED4" w:rsidR="00A629E6" w:rsidRPr="001D24E9" w:rsidRDefault="00E16290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0:0</w:t>
      </w:r>
      <w:r w:rsidR="00446517" w:rsidRPr="001D24E9">
        <w:rPr>
          <w:rFonts w:cstheme="minorHAnsi"/>
          <w:b/>
        </w:rPr>
        <w:t>7</w:t>
      </w:r>
      <w:r w:rsidR="00285B9A" w:rsidRPr="001D24E9">
        <w:rPr>
          <w:rFonts w:cstheme="minorHAnsi"/>
          <w:b/>
        </w:rPr>
        <w:tab/>
        <w:t>GUIDELINES &amp; LIMITAT</w:t>
      </w:r>
      <w:r w:rsidR="00FB2065" w:rsidRPr="001D24E9">
        <w:rPr>
          <w:rFonts w:cstheme="minorHAnsi"/>
          <w:b/>
        </w:rPr>
        <w:t>IONS</w:t>
      </w:r>
      <w:r w:rsidR="00285B9A" w:rsidRPr="001D24E9">
        <w:rPr>
          <w:rFonts w:cstheme="minorHAnsi"/>
          <w:b/>
        </w:rPr>
        <w:t xml:space="preserve"> </w:t>
      </w:r>
    </w:p>
    <w:p w14:paraId="7790548A" w14:textId="77777777" w:rsidR="00A629E6" w:rsidRPr="001D24E9" w:rsidRDefault="00A629E6" w:rsidP="007C3641">
      <w:pPr>
        <w:spacing w:after="0" w:line="240" w:lineRule="auto"/>
        <w:jc w:val="both"/>
        <w:rPr>
          <w:rFonts w:cstheme="minorHAnsi"/>
          <w:b/>
        </w:rPr>
      </w:pPr>
    </w:p>
    <w:p w14:paraId="71986BB7" w14:textId="77081A48" w:rsidR="00285053" w:rsidRPr="001D24E9" w:rsidRDefault="00A629E6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0:08</w:t>
      </w:r>
      <w:r w:rsidRPr="001D24E9">
        <w:rPr>
          <w:rFonts w:cstheme="minorHAnsi"/>
          <w:b/>
        </w:rPr>
        <w:tab/>
      </w:r>
      <w:r w:rsidR="00285B9A" w:rsidRPr="001D24E9">
        <w:rPr>
          <w:rFonts w:cstheme="minorHAnsi"/>
          <w:b/>
        </w:rPr>
        <w:t>MINDFULNESS &amp; MEDITATION TRAINING</w:t>
      </w:r>
    </w:p>
    <w:p w14:paraId="088AEDD6" w14:textId="77777777" w:rsidR="007C33E2" w:rsidRPr="001D24E9" w:rsidRDefault="007C33E2" w:rsidP="007C3641">
      <w:pPr>
        <w:spacing w:after="0" w:line="240" w:lineRule="auto"/>
        <w:jc w:val="both"/>
        <w:rPr>
          <w:rFonts w:cstheme="minorHAnsi"/>
        </w:rPr>
      </w:pPr>
      <w:bookmarkStart w:id="0" w:name="_Hlk488822773"/>
    </w:p>
    <w:p w14:paraId="139FA1B4" w14:textId="7A19FE15" w:rsidR="00BC7FB8" w:rsidRPr="001D24E9" w:rsidRDefault="007C33E2" w:rsidP="007C3641">
      <w:pPr>
        <w:spacing w:after="0" w:line="240" w:lineRule="auto"/>
        <w:jc w:val="both"/>
        <w:rPr>
          <w:rFonts w:cstheme="minorHAnsi"/>
        </w:rPr>
      </w:pPr>
      <w:bookmarkStart w:id="1" w:name="_Hlk489017175"/>
      <w:r w:rsidRPr="001D24E9">
        <w:rPr>
          <w:rFonts w:cstheme="minorHAnsi"/>
        </w:rPr>
        <w:t>This month we will be learning about the self-hate experience</w:t>
      </w:r>
      <w:r w:rsidR="00495E2E" w:rsidRPr="001D24E9">
        <w:rPr>
          <w:rFonts w:cstheme="minorHAnsi"/>
        </w:rPr>
        <w:t>.</w:t>
      </w:r>
      <w:r w:rsidRPr="001D24E9">
        <w:rPr>
          <w:rFonts w:cstheme="minorHAnsi"/>
        </w:rPr>
        <w:t xml:space="preserve"> You might think that your enemy is self-hate, but that is not true. Your real enemy is the Idol Self. Self-hate is simply the result of living in the Idol’s system. </w:t>
      </w:r>
      <w:r w:rsidR="00495E2E" w:rsidRPr="001D24E9">
        <w:rPr>
          <w:rFonts w:cstheme="minorHAnsi"/>
        </w:rPr>
        <w:t>When you fail to meet your idealized standards, t</w:t>
      </w:r>
      <w:r w:rsidRPr="001D24E9">
        <w:rPr>
          <w:rFonts w:cstheme="minorHAnsi"/>
        </w:rPr>
        <w:t>he Idol uses self-hate to drive you into compulsive choices</w:t>
      </w:r>
      <w:r w:rsidR="00BC7FB8" w:rsidRPr="001D24E9">
        <w:rPr>
          <w:rFonts w:cstheme="minorHAnsi"/>
        </w:rPr>
        <w:t xml:space="preserve"> and then</w:t>
      </w:r>
      <w:r w:rsidR="00495E2E" w:rsidRPr="001D24E9">
        <w:rPr>
          <w:rFonts w:cstheme="minorHAnsi"/>
        </w:rPr>
        <w:t xml:space="preserve"> punishes</w:t>
      </w:r>
      <w:r w:rsidR="00BC7FB8" w:rsidRPr="001D24E9">
        <w:rPr>
          <w:rFonts w:cstheme="minorHAnsi"/>
        </w:rPr>
        <w:t xml:space="preserve"> </w:t>
      </w:r>
      <w:r w:rsidR="00495E2E" w:rsidRPr="001D24E9">
        <w:rPr>
          <w:rFonts w:cstheme="minorHAnsi"/>
        </w:rPr>
        <w:t xml:space="preserve">you </w:t>
      </w:r>
      <w:r w:rsidR="00BC7FB8" w:rsidRPr="001D24E9">
        <w:rPr>
          <w:rFonts w:cstheme="minorHAnsi"/>
        </w:rPr>
        <w:t xml:space="preserve">with more self-hate </w:t>
      </w:r>
      <w:r w:rsidR="00495E2E" w:rsidRPr="001D24E9">
        <w:rPr>
          <w:rFonts w:cstheme="minorHAnsi"/>
        </w:rPr>
        <w:t>for having made those choices</w:t>
      </w:r>
      <w:r w:rsidRPr="001D24E9">
        <w:rPr>
          <w:rFonts w:cstheme="minorHAnsi"/>
        </w:rPr>
        <w:t xml:space="preserve">. Over the </w:t>
      </w:r>
      <w:r w:rsidR="005E7461" w:rsidRPr="001D24E9">
        <w:rPr>
          <w:rFonts w:cstheme="minorHAnsi"/>
        </w:rPr>
        <w:t xml:space="preserve">last </w:t>
      </w:r>
      <w:r w:rsidRPr="001D24E9">
        <w:rPr>
          <w:rFonts w:cstheme="minorHAnsi"/>
        </w:rPr>
        <w:t xml:space="preserve">few weeks, we </w:t>
      </w:r>
      <w:r w:rsidR="005E7461" w:rsidRPr="001D24E9">
        <w:rPr>
          <w:rFonts w:cstheme="minorHAnsi"/>
        </w:rPr>
        <w:t>have been</w:t>
      </w:r>
      <w:r w:rsidR="00EB188C" w:rsidRPr="001D24E9">
        <w:rPr>
          <w:rFonts w:cstheme="minorHAnsi"/>
        </w:rPr>
        <w:t xml:space="preserve"> </w:t>
      </w:r>
      <w:r w:rsidR="005E7461" w:rsidRPr="001D24E9">
        <w:rPr>
          <w:rFonts w:cstheme="minorHAnsi"/>
        </w:rPr>
        <w:t>re</w:t>
      </w:r>
      <w:r w:rsidR="00D202BC" w:rsidRPr="001D24E9">
        <w:rPr>
          <w:rFonts w:cstheme="minorHAnsi"/>
        </w:rPr>
        <w:t>training our minds</w:t>
      </w:r>
      <w:r w:rsidR="005E7461" w:rsidRPr="001D24E9">
        <w:rPr>
          <w:rFonts w:cstheme="minorHAnsi"/>
        </w:rPr>
        <w:t xml:space="preserve"> and learning to value</w:t>
      </w:r>
      <w:r w:rsidR="00227E80" w:rsidRPr="001D24E9">
        <w:rPr>
          <w:rFonts w:cstheme="minorHAnsi"/>
        </w:rPr>
        <w:t xml:space="preserve"> </w:t>
      </w:r>
      <w:r w:rsidR="00BF1915" w:rsidRPr="001D24E9">
        <w:rPr>
          <w:rFonts w:cstheme="minorHAnsi"/>
        </w:rPr>
        <w:t xml:space="preserve">our </w:t>
      </w:r>
      <w:r w:rsidR="00227E80" w:rsidRPr="001D24E9">
        <w:rPr>
          <w:rFonts w:cstheme="minorHAnsi"/>
        </w:rPr>
        <w:t xml:space="preserve">real or imagined </w:t>
      </w:r>
      <w:r w:rsidR="00BF1915" w:rsidRPr="001D24E9">
        <w:rPr>
          <w:rFonts w:cstheme="minorHAnsi"/>
        </w:rPr>
        <w:t>failures</w:t>
      </w:r>
      <w:r w:rsidR="00227E80" w:rsidRPr="001D24E9">
        <w:rPr>
          <w:rFonts w:cstheme="minorHAnsi"/>
        </w:rPr>
        <w:t xml:space="preserve"> as opportunities</w:t>
      </w:r>
      <w:r w:rsidR="005E7461" w:rsidRPr="001D24E9">
        <w:rPr>
          <w:rFonts w:cstheme="minorHAnsi"/>
        </w:rPr>
        <w:t xml:space="preserve"> for growth</w:t>
      </w:r>
      <w:r w:rsidR="00B82F7F" w:rsidRPr="001D24E9">
        <w:rPr>
          <w:rFonts w:cstheme="minorHAnsi"/>
        </w:rPr>
        <w:t>. We</w:t>
      </w:r>
      <w:r w:rsidR="005E7461" w:rsidRPr="001D24E9">
        <w:rPr>
          <w:rFonts w:cstheme="minorHAnsi"/>
        </w:rPr>
        <w:t xml:space="preserve"> </w:t>
      </w:r>
      <w:r w:rsidR="00B82F7F" w:rsidRPr="001D24E9">
        <w:rPr>
          <w:rFonts w:cstheme="minorHAnsi"/>
        </w:rPr>
        <w:t>have also been exploring</w:t>
      </w:r>
      <w:r w:rsidR="005E7461" w:rsidRPr="001D24E9">
        <w:rPr>
          <w:rFonts w:cstheme="minorHAnsi"/>
        </w:rPr>
        <w:t xml:space="preserve"> tools that help us </w:t>
      </w:r>
      <w:r w:rsidR="00C75869" w:rsidRPr="001D24E9">
        <w:rPr>
          <w:rFonts w:cstheme="minorHAnsi"/>
        </w:rPr>
        <w:t xml:space="preserve">deal with </w:t>
      </w:r>
      <w:r w:rsidR="00BF1915" w:rsidRPr="001D24E9">
        <w:rPr>
          <w:rFonts w:cstheme="minorHAnsi"/>
        </w:rPr>
        <w:t xml:space="preserve">the </w:t>
      </w:r>
      <w:r w:rsidR="00C42CE4" w:rsidRPr="001D24E9">
        <w:rPr>
          <w:rFonts w:cstheme="minorHAnsi"/>
        </w:rPr>
        <w:t>associated</w:t>
      </w:r>
      <w:r w:rsidR="00D47A15" w:rsidRPr="001D24E9">
        <w:rPr>
          <w:rFonts w:cstheme="minorHAnsi"/>
        </w:rPr>
        <w:t xml:space="preserve"> </w:t>
      </w:r>
      <w:r w:rsidR="00BF1915" w:rsidRPr="001D24E9">
        <w:rPr>
          <w:rFonts w:cstheme="minorHAnsi"/>
        </w:rPr>
        <w:t>feelings, motivations</w:t>
      </w:r>
      <w:r w:rsidR="00BC7FB8" w:rsidRPr="001D24E9">
        <w:rPr>
          <w:rFonts w:cstheme="minorHAnsi"/>
        </w:rPr>
        <w:t>,</w:t>
      </w:r>
      <w:r w:rsidR="00BF1915" w:rsidRPr="001D24E9">
        <w:rPr>
          <w:rFonts w:cstheme="minorHAnsi"/>
        </w:rPr>
        <w:t xml:space="preserve"> and behaviors of self-hate</w:t>
      </w:r>
      <w:r w:rsidR="005E7461" w:rsidRPr="001D24E9">
        <w:rPr>
          <w:rFonts w:cstheme="minorHAnsi"/>
        </w:rPr>
        <w:t>.</w:t>
      </w:r>
      <w:r w:rsidR="00FF6585" w:rsidRPr="001D24E9">
        <w:rPr>
          <w:rFonts w:cstheme="minorHAnsi"/>
        </w:rPr>
        <w:t xml:space="preserve"> </w:t>
      </w:r>
      <w:r w:rsidR="00EB188C" w:rsidRPr="001D24E9">
        <w:rPr>
          <w:rFonts w:cstheme="minorHAnsi"/>
        </w:rPr>
        <w:t xml:space="preserve">The training isn’t easy, but we are training hard </w:t>
      </w:r>
      <w:r w:rsidR="00BC7FB8" w:rsidRPr="001D24E9">
        <w:rPr>
          <w:rFonts w:cstheme="minorHAnsi"/>
        </w:rPr>
        <w:t xml:space="preserve">so that we can </w:t>
      </w:r>
      <w:r w:rsidR="00FF6585" w:rsidRPr="001D24E9">
        <w:rPr>
          <w:rFonts w:cstheme="minorHAnsi"/>
        </w:rPr>
        <w:t xml:space="preserve">fight easy </w:t>
      </w:r>
      <w:r w:rsidR="004741D3" w:rsidRPr="001D24E9">
        <w:rPr>
          <w:rFonts w:cstheme="minorHAnsi"/>
        </w:rPr>
        <w:t>for the life of</w:t>
      </w:r>
      <w:r w:rsidR="00FF6585" w:rsidRPr="001D24E9">
        <w:rPr>
          <w:rFonts w:cstheme="minorHAnsi"/>
        </w:rPr>
        <w:t xml:space="preserve"> </w:t>
      </w:r>
      <w:r w:rsidR="00EB188C" w:rsidRPr="001D24E9">
        <w:rPr>
          <w:rFonts w:cstheme="minorHAnsi"/>
        </w:rPr>
        <w:t>our True Self</w:t>
      </w:r>
      <w:r w:rsidR="00BF1915" w:rsidRPr="001D24E9">
        <w:rPr>
          <w:rFonts w:cstheme="minorHAnsi"/>
        </w:rPr>
        <w:t xml:space="preserve">. </w:t>
      </w:r>
      <w:r w:rsidR="00BC7FB8" w:rsidRPr="001D24E9">
        <w:rPr>
          <w:rFonts w:cstheme="minorHAnsi"/>
        </w:rPr>
        <w:t xml:space="preserve">Even </w:t>
      </w:r>
      <w:r w:rsidR="00CA62BD" w:rsidRPr="001D24E9">
        <w:rPr>
          <w:rFonts w:cstheme="minorHAnsi"/>
        </w:rPr>
        <w:t xml:space="preserve">in the </w:t>
      </w:r>
      <w:r w:rsidR="001E7AAA" w:rsidRPr="001D24E9">
        <w:rPr>
          <w:rFonts w:cstheme="minorHAnsi"/>
        </w:rPr>
        <w:t>midst</w:t>
      </w:r>
      <w:r w:rsidR="00CA62BD" w:rsidRPr="001D24E9">
        <w:rPr>
          <w:rFonts w:cstheme="minorHAnsi"/>
        </w:rPr>
        <w:t xml:space="preserve"> of</w:t>
      </w:r>
      <w:r w:rsidR="00BC7FB8" w:rsidRPr="001D24E9">
        <w:rPr>
          <w:rFonts w:cstheme="minorHAnsi"/>
        </w:rPr>
        <w:t xml:space="preserve"> self-hate we can connect to God and make oriented choices. </w:t>
      </w:r>
    </w:p>
    <w:bookmarkEnd w:id="1"/>
    <w:p w14:paraId="6BC0E1E9" w14:textId="77777777" w:rsidR="00BC7FB8" w:rsidRPr="001D24E9" w:rsidRDefault="00BC7FB8" w:rsidP="007C3641">
      <w:pPr>
        <w:spacing w:after="0" w:line="240" w:lineRule="auto"/>
        <w:jc w:val="both"/>
        <w:rPr>
          <w:rFonts w:cstheme="minorHAnsi"/>
        </w:rPr>
      </w:pPr>
    </w:p>
    <w:bookmarkEnd w:id="0"/>
    <w:p w14:paraId="2BF7AEFE" w14:textId="1B34CF12" w:rsidR="00F03AE5" w:rsidRPr="001D24E9" w:rsidRDefault="001D13E7" w:rsidP="007C3641">
      <w:pPr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>Research has prove</w:t>
      </w:r>
      <w:r w:rsidR="003312A0" w:rsidRPr="001D24E9">
        <w:rPr>
          <w:rFonts w:cstheme="minorHAnsi"/>
        </w:rPr>
        <w:t>n</w:t>
      </w:r>
      <w:r w:rsidRPr="001D24E9">
        <w:rPr>
          <w:rFonts w:cstheme="minorHAnsi"/>
        </w:rPr>
        <w:t xml:space="preserve"> the</w:t>
      </w:r>
      <w:r w:rsidR="00F03AE5" w:rsidRPr="001D24E9">
        <w:rPr>
          <w:rFonts w:cstheme="minorHAnsi"/>
        </w:rPr>
        <w:t xml:space="preserve"> </w:t>
      </w:r>
      <w:r w:rsidR="004741D3" w:rsidRPr="001D24E9">
        <w:rPr>
          <w:rFonts w:cstheme="minorHAnsi"/>
        </w:rPr>
        <w:t xml:space="preserve">many </w:t>
      </w:r>
      <w:r w:rsidR="00F03AE5" w:rsidRPr="001D24E9">
        <w:rPr>
          <w:rFonts w:cstheme="minorHAnsi"/>
        </w:rPr>
        <w:t>positive benefits of meditation and mindfulness practice.</w:t>
      </w:r>
      <w:r w:rsidR="007D4F3A" w:rsidRPr="001D24E9">
        <w:rPr>
          <w:rStyle w:val="EndnoteReference"/>
          <w:rFonts w:cstheme="minorHAnsi"/>
        </w:rPr>
        <w:endnoteReference w:id="1"/>
      </w:r>
      <w:r w:rsidR="00F03AE5" w:rsidRPr="001D24E9">
        <w:rPr>
          <w:rFonts w:cstheme="minorHAnsi"/>
        </w:rPr>
        <w:t xml:space="preserve"> </w:t>
      </w:r>
      <w:r w:rsidR="00E065A6" w:rsidRPr="001D24E9">
        <w:rPr>
          <w:rFonts w:cstheme="minorHAnsi"/>
        </w:rPr>
        <w:t xml:space="preserve">One of those </w:t>
      </w:r>
      <w:r w:rsidR="00B030F1" w:rsidRPr="001D24E9">
        <w:rPr>
          <w:rFonts w:cstheme="minorHAnsi"/>
        </w:rPr>
        <w:t>benef</w:t>
      </w:r>
      <w:r w:rsidR="00E1753D" w:rsidRPr="001D24E9">
        <w:rPr>
          <w:rFonts w:cstheme="minorHAnsi"/>
        </w:rPr>
        <w:t>its is the ability to recognize sel</w:t>
      </w:r>
      <w:r w:rsidR="001E2988" w:rsidRPr="001D24E9">
        <w:rPr>
          <w:rFonts w:cstheme="minorHAnsi"/>
        </w:rPr>
        <w:t xml:space="preserve">f-hate. Mindfulness </w:t>
      </w:r>
      <w:r w:rsidR="00E1753D" w:rsidRPr="001D24E9">
        <w:rPr>
          <w:rFonts w:cstheme="minorHAnsi"/>
        </w:rPr>
        <w:t xml:space="preserve">training </w:t>
      </w:r>
      <w:r w:rsidR="00F03AE5" w:rsidRPr="001D24E9">
        <w:rPr>
          <w:rFonts w:cstheme="minorHAnsi"/>
        </w:rPr>
        <w:t xml:space="preserve">helps us </w:t>
      </w:r>
      <w:r w:rsidR="00971390" w:rsidRPr="001D24E9">
        <w:rPr>
          <w:rFonts w:cstheme="minorHAnsi"/>
        </w:rPr>
        <w:t xml:space="preserve">pause, </w:t>
      </w:r>
      <w:r w:rsidR="00F03AE5" w:rsidRPr="001D24E9">
        <w:rPr>
          <w:rFonts w:cstheme="minorHAnsi"/>
        </w:rPr>
        <w:t>step back</w:t>
      </w:r>
      <w:r w:rsidR="001E7AAA" w:rsidRPr="001D24E9">
        <w:rPr>
          <w:rFonts w:cstheme="minorHAnsi"/>
        </w:rPr>
        <w:t>,</w:t>
      </w:r>
      <w:r w:rsidR="00F03AE5" w:rsidRPr="001D24E9">
        <w:rPr>
          <w:rFonts w:cstheme="minorHAnsi"/>
        </w:rPr>
        <w:t xml:space="preserve"> and observe</w:t>
      </w:r>
      <w:r w:rsidRPr="001D24E9">
        <w:rPr>
          <w:rFonts w:cstheme="minorHAnsi"/>
        </w:rPr>
        <w:t xml:space="preserve"> rather than react. </w:t>
      </w:r>
      <w:r w:rsidR="004741D3" w:rsidRPr="001D24E9">
        <w:rPr>
          <w:rFonts w:cstheme="minorHAnsi"/>
        </w:rPr>
        <w:t>The</w:t>
      </w:r>
      <w:r w:rsidR="00587F06" w:rsidRPr="001D24E9">
        <w:rPr>
          <w:rFonts w:cstheme="minorHAnsi"/>
        </w:rPr>
        <w:t xml:space="preserve"> ability</w:t>
      </w:r>
      <w:r w:rsidRPr="001D24E9">
        <w:rPr>
          <w:rFonts w:cstheme="minorHAnsi"/>
        </w:rPr>
        <w:t xml:space="preserve"> to step back</w:t>
      </w:r>
      <w:r w:rsidR="00587F06" w:rsidRPr="001D24E9">
        <w:rPr>
          <w:rFonts w:cstheme="minorHAnsi"/>
        </w:rPr>
        <w:t xml:space="preserve"> </w:t>
      </w:r>
      <w:r w:rsidR="00E065A6" w:rsidRPr="001D24E9">
        <w:rPr>
          <w:rFonts w:cstheme="minorHAnsi"/>
        </w:rPr>
        <w:t>gives us the breathing space</w:t>
      </w:r>
      <w:r w:rsidR="00F225C0" w:rsidRPr="001D24E9">
        <w:rPr>
          <w:rFonts w:cstheme="minorHAnsi"/>
        </w:rPr>
        <w:t xml:space="preserve"> that</w:t>
      </w:r>
      <w:r w:rsidR="00E065A6" w:rsidRPr="001D24E9">
        <w:rPr>
          <w:rFonts w:cstheme="minorHAnsi"/>
        </w:rPr>
        <w:t xml:space="preserve"> we </w:t>
      </w:r>
      <w:r w:rsidR="00EB188C" w:rsidRPr="001D24E9">
        <w:rPr>
          <w:rFonts w:cstheme="minorHAnsi"/>
        </w:rPr>
        <w:t>often</w:t>
      </w:r>
      <w:r w:rsidR="000B4A12" w:rsidRPr="001D24E9">
        <w:rPr>
          <w:rFonts w:cstheme="minorHAnsi"/>
        </w:rPr>
        <w:t xml:space="preserve"> </w:t>
      </w:r>
      <w:r w:rsidR="00EB188C" w:rsidRPr="001D24E9">
        <w:rPr>
          <w:rFonts w:cstheme="minorHAnsi"/>
        </w:rPr>
        <w:t>need</w:t>
      </w:r>
      <w:r w:rsidR="00E065A6" w:rsidRPr="001D24E9">
        <w:rPr>
          <w:rFonts w:cstheme="minorHAnsi"/>
        </w:rPr>
        <w:t xml:space="preserve"> </w:t>
      </w:r>
      <w:r w:rsidR="00D42CE5" w:rsidRPr="001D24E9">
        <w:rPr>
          <w:rFonts w:cstheme="minorHAnsi"/>
        </w:rPr>
        <w:t>to</w:t>
      </w:r>
      <w:r w:rsidR="00E065A6" w:rsidRPr="001D24E9">
        <w:rPr>
          <w:rFonts w:cstheme="minorHAnsi"/>
        </w:rPr>
        <w:t xml:space="preserve"> </w:t>
      </w:r>
      <w:r w:rsidR="00E1753D" w:rsidRPr="001D24E9">
        <w:rPr>
          <w:rFonts w:cstheme="minorHAnsi"/>
        </w:rPr>
        <w:t>make</w:t>
      </w:r>
      <w:r w:rsidR="0096076C" w:rsidRPr="001D24E9">
        <w:rPr>
          <w:rFonts w:cstheme="minorHAnsi"/>
        </w:rPr>
        <w:t xml:space="preserve"> a</w:t>
      </w:r>
      <w:r w:rsidR="00E1753D" w:rsidRPr="001D24E9">
        <w:rPr>
          <w:rFonts w:cstheme="minorHAnsi"/>
        </w:rPr>
        <w:t xml:space="preserve"> healthier</w:t>
      </w:r>
      <w:r w:rsidR="0096076C" w:rsidRPr="001D24E9">
        <w:rPr>
          <w:rFonts w:cstheme="minorHAnsi"/>
        </w:rPr>
        <w:t xml:space="preserve"> choice</w:t>
      </w:r>
      <w:r w:rsidR="00E1753D" w:rsidRPr="001D24E9">
        <w:rPr>
          <w:rFonts w:cstheme="minorHAnsi"/>
        </w:rPr>
        <w:t xml:space="preserve">. </w:t>
      </w:r>
    </w:p>
    <w:p w14:paraId="2634E693" w14:textId="77777777" w:rsidR="007761A4" w:rsidRPr="001D24E9" w:rsidRDefault="007761A4" w:rsidP="007C3641">
      <w:pPr>
        <w:spacing w:after="0" w:line="240" w:lineRule="auto"/>
        <w:jc w:val="both"/>
        <w:rPr>
          <w:rFonts w:cstheme="minorHAnsi"/>
        </w:rPr>
      </w:pPr>
    </w:p>
    <w:p w14:paraId="3E265C84" w14:textId="7F102C20" w:rsidR="007761A4" w:rsidRPr="001D24E9" w:rsidRDefault="007761A4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 xml:space="preserve">The </w:t>
      </w:r>
      <w:r w:rsidR="00BB2144" w:rsidRPr="001D24E9">
        <w:rPr>
          <w:rFonts w:cstheme="minorHAnsi"/>
          <w:b/>
        </w:rPr>
        <w:t>Self-</w:t>
      </w:r>
      <w:r w:rsidR="00437994" w:rsidRPr="001D24E9">
        <w:rPr>
          <w:rFonts w:cstheme="minorHAnsi"/>
          <w:b/>
        </w:rPr>
        <w:t>H</w:t>
      </w:r>
      <w:r w:rsidR="00BB2144" w:rsidRPr="001D24E9">
        <w:rPr>
          <w:rFonts w:cstheme="minorHAnsi"/>
          <w:b/>
        </w:rPr>
        <w:t xml:space="preserve">ate </w:t>
      </w:r>
      <w:r w:rsidRPr="001D24E9">
        <w:rPr>
          <w:rFonts w:cstheme="minorHAnsi"/>
          <w:b/>
        </w:rPr>
        <w:t>Massage</w:t>
      </w:r>
    </w:p>
    <w:p w14:paraId="5D85A809" w14:textId="77777777" w:rsidR="001D64AC" w:rsidRPr="001D24E9" w:rsidRDefault="001D64AC" w:rsidP="007C3641">
      <w:pPr>
        <w:spacing w:after="0" w:line="240" w:lineRule="auto"/>
        <w:jc w:val="both"/>
        <w:rPr>
          <w:rFonts w:cstheme="minorHAnsi"/>
        </w:rPr>
      </w:pPr>
    </w:p>
    <w:p w14:paraId="75EB6379" w14:textId="21E18F3A" w:rsidR="00F94F05" w:rsidRPr="001D24E9" w:rsidRDefault="006B7BA5" w:rsidP="007C3641">
      <w:pPr>
        <w:spacing w:after="0" w:line="240" w:lineRule="auto"/>
        <w:jc w:val="both"/>
        <w:rPr>
          <w:rFonts w:cstheme="minorHAnsi"/>
        </w:rPr>
      </w:pPr>
      <w:bookmarkStart w:id="2" w:name="_Hlk489017875"/>
      <w:r w:rsidRPr="001D24E9">
        <w:rPr>
          <w:rFonts w:cstheme="minorHAnsi"/>
        </w:rPr>
        <w:t>Assume</w:t>
      </w:r>
      <w:r w:rsidR="00F94F05" w:rsidRPr="001D24E9">
        <w:rPr>
          <w:rFonts w:cstheme="minorHAnsi"/>
        </w:rPr>
        <w:t xml:space="preserve"> </w:t>
      </w:r>
      <w:r w:rsidRPr="001D24E9">
        <w:rPr>
          <w:rFonts w:cstheme="minorHAnsi"/>
        </w:rPr>
        <w:t>a</w:t>
      </w:r>
      <w:r w:rsidR="00F94F05" w:rsidRPr="001D24E9">
        <w:rPr>
          <w:rFonts w:cstheme="minorHAnsi"/>
        </w:rPr>
        <w:t xml:space="preserve"> mindfulness posture</w:t>
      </w:r>
      <w:r w:rsidR="00FF6585" w:rsidRPr="001D24E9">
        <w:rPr>
          <w:rFonts w:cstheme="minorHAnsi"/>
        </w:rPr>
        <w:t xml:space="preserve">, </w:t>
      </w:r>
      <w:r w:rsidR="00F94F05" w:rsidRPr="001D24E9">
        <w:rPr>
          <w:rFonts w:cstheme="minorHAnsi"/>
        </w:rPr>
        <w:t xml:space="preserve">and breathe. </w:t>
      </w:r>
      <w:r w:rsidR="00F94F05" w:rsidRPr="001D24E9">
        <w:rPr>
          <w:rFonts w:cstheme="minorHAnsi"/>
          <w:i/>
        </w:rPr>
        <w:t xml:space="preserve">(Pause </w:t>
      </w:r>
      <w:r w:rsidR="00971390" w:rsidRPr="001D24E9">
        <w:rPr>
          <w:rFonts w:cstheme="minorHAnsi"/>
          <w:i/>
        </w:rPr>
        <w:t xml:space="preserve">for </w:t>
      </w:r>
      <w:r w:rsidR="00F94F05" w:rsidRPr="001D24E9">
        <w:rPr>
          <w:rFonts w:cstheme="minorHAnsi"/>
          <w:i/>
        </w:rPr>
        <w:t xml:space="preserve">10 seconds) </w:t>
      </w:r>
      <w:r w:rsidR="00F94F05" w:rsidRPr="001D24E9">
        <w:rPr>
          <w:rFonts w:cstheme="minorHAnsi"/>
        </w:rPr>
        <w:t>Bring to mind an area of your life that chronically stirs up self-hate for you. Perh</w:t>
      </w:r>
      <w:r w:rsidR="001D13E7" w:rsidRPr="001D24E9">
        <w:rPr>
          <w:rFonts w:cstheme="minorHAnsi"/>
        </w:rPr>
        <w:t>aps you have made some mistakes</w:t>
      </w:r>
      <w:r w:rsidR="007D1BF4" w:rsidRPr="001D24E9">
        <w:rPr>
          <w:rFonts w:cstheme="minorHAnsi"/>
        </w:rPr>
        <w:t>,</w:t>
      </w:r>
      <w:r w:rsidR="00F94F05" w:rsidRPr="001D24E9">
        <w:rPr>
          <w:rFonts w:cstheme="minorHAnsi"/>
        </w:rPr>
        <w:t xml:space="preserve"> or </w:t>
      </w:r>
      <w:r w:rsidR="00E065A6" w:rsidRPr="001D24E9">
        <w:rPr>
          <w:rFonts w:cstheme="minorHAnsi"/>
        </w:rPr>
        <w:t xml:space="preserve">perhaps </w:t>
      </w:r>
      <w:r w:rsidR="00F94F05" w:rsidRPr="001D24E9">
        <w:rPr>
          <w:rFonts w:cstheme="minorHAnsi"/>
        </w:rPr>
        <w:t xml:space="preserve">your limitations </w:t>
      </w:r>
      <w:r w:rsidR="00B600E6" w:rsidRPr="001D24E9">
        <w:rPr>
          <w:rFonts w:cstheme="minorHAnsi"/>
        </w:rPr>
        <w:t>have prevented</w:t>
      </w:r>
      <w:r w:rsidR="00F94F05" w:rsidRPr="001D24E9">
        <w:rPr>
          <w:rFonts w:cstheme="minorHAnsi"/>
        </w:rPr>
        <w:t xml:space="preserve"> you from achieving something. You m</w:t>
      </w:r>
      <w:r w:rsidR="001D13E7" w:rsidRPr="001D24E9">
        <w:rPr>
          <w:rFonts w:cstheme="minorHAnsi"/>
        </w:rPr>
        <w:t>ight dislike your physical body</w:t>
      </w:r>
      <w:r w:rsidR="007D1BF4" w:rsidRPr="001D24E9">
        <w:rPr>
          <w:rFonts w:cstheme="minorHAnsi"/>
        </w:rPr>
        <w:t>,</w:t>
      </w:r>
      <w:r w:rsidR="00F94F05" w:rsidRPr="001D24E9">
        <w:rPr>
          <w:rFonts w:cstheme="minorHAnsi"/>
        </w:rPr>
        <w:t xml:space="preserve"> or you might wish that you were someone else. Let’s</w:t>
      </w:r>
      <w:r w:rsidR="0002122B" w:rsidRPr="001D24E9">
        <w:rPr>
          <w:rFonts w:cstheme="minorHAnsi"/>
        </w:rPr>
        <w:t xml:space="preserve"> connect</w:t>
      </w:r>
      <w:r w:rsidR="00F94F05" w:rsidRPr="001D24E9">
        <w:rPr>
          <w:rFonts w:cstheme="minorHAnsi"/>
        </w:rPr>
        <w:t xml:space="preserve"> that hurt to our breathing and get acquainted with it using our new tools.</w:t>
      </w:r>
      <w:r w:rsidR="00F94F05" w:rsidRPr="001D24E9">
        <w:rPr>
          <w:rFonts w:cstheme="minorHAnsi"/>
          <w:i/>
        </w:rPr>
        <w:t xml:space="preserve"> </w:t>
      </w:r>
    </w:p>
    <w:bookmarkEnd w:id="2"/>
    <w:p w14:paraId="15892D20" w14:textId="2150F08B" w:rsidR="00F94F05" w:rsidRPr="001D24E9" w:rsidRDefault="00F94F05" w:rsidP="007C3641">
      <w:pPr>
        <w:spacing w:after="0" w:line="240" w:lineRule="auto"/>
        <w:jc w:val="both"/>
        <w:rPr>
          <w:rFonts w:cstheme="minorHAnsi"/>
          <w:b/>
        </w:rPr>
      </w:pPr>
    </w:p>
    <w:p w14:paraId="4A94E73C" w14:textId="77777777" w:rsidR="00F94F05" w:rsidRPr="001D24E9" w:rsidRDefault="00F94F05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CONSIDER</w:t>
      </w:r>
    </w:p>
    <w:p w14:paraId="0BB9BA23" w14:textId="69A4E394" w:rsidR="009C10FB" w:rsidRPr="001D24E9" w:rsidRDefault="00F94F05" w:rsidP="00DD17DA">
      <w:pPr>
        <w:widowControl w:val="0"/>
        <w:spacing w:after="0" w:line="240" w:lineRule="auto"/>
        <w:jc w:val="both"/>
        <w:rPr>
          <w:rFonts w:cstheme="minorHAnsi"/>
          <w:i/>
        </w:rPr>
      </w:pPr>
      <w:r w:rsidRPr="001D24E9">
        <w:rPr>
          <w:rFonts w:cstheme="minorHAnsi"/>
        </w:rPr>
        <w:t xml:space="preserve">Take a moment to collect yourself </w:t>
      </w:r>
      <w:r w:rsidR="00EB188C" w:rsidRPr="001D24E9">
        <w:rPr>
          <w:rFonts w:cstheme="minorHAnsi"/>
        </w:rPr>
        <w:t xml:space="preserve">within </w:t>
      </w:r>
      <w:r w:rsidRPr="001D24E9">
        <w:rPr>
          <w:rFonts w:cstheme="minorHAnsi"/>
        </w:rPr>
        <w:t xml:space="preserve">your present space. Feel the air or </w:t>
      </w:r>
      <w:r w:rsidR="00F248BB" w:rsidRPr="001D24E9">
        <w:rPr>
          <w:rFonts w:cstheme="minorHAnsi"/>
        </w:rPr>
        <w:t>the</w:t>
      </w:r>
      <w:r w:rsidRPr="001D24E9">
        <w:rPr>
          <w:rFonts w:cstheme="minorHAnsi"/>
        </w:rPr>
        <w:t xml:space="preserve"> clothing</w:t>
      </w:r>
      <w:r w:rsidR="001D13E7" w:rsidRPr="001D24E9">
        <w:rPr>
          <w:rFonts w:cstheme="minorHAnsi"/>
        </w:rPr>
        <w:t xml:space="preserve"> on your skin</w:t>
      </w:r>
      <w:r w:rsidRPr="001D24E9">
        <w:rPr>
          <w:rFonts w:cstheme="minorHAnsi"/>
        </w:rPr>
        <w:t xml:space="preserve">. Notice any noises. </w:t>
      </w:r>
      <w:r w:rsidR="0071117A" w:rsidRPr="001D24E9">
        <w:rPr>
          <w:rFonts w:cstheme="minorHAnsi"/>
          <w:i/>
        </w:rPr>
        <w:t xml:space="preserve">(Pause </w:t>
      </w:r>
      <w:r w:rsidR="00971390" w:rsidRPr="001D24E9">
        <w:rPr>
          <w:rFonts w:cstheme="minorHAnsi"/>
          <w:i/>
        </w:rPr>
        <w:t xml:space="preserve">for </w:t>
      </w:r>
      <w:r w:rsidR="0071117A" w:rsidRPr="001D24E9">
        <w:rPr>
          <w:rFonts w:cstheme="minorHAnsi"/>
          <w:i/>
        </w:rPr>
        <w:t>3</w:t>
      </w:r>
      <w:r w:rsidRPr="001D24E9">
        <w:rPr>
          <w:rFonts w:cstheme="minorHAnsi"/>
          <w:i/>
        </w:rPr>
        <w:t>0</w:t>
      </w:r>
      <w:r w:rsidR="00FF6585" w:rsidRPr="001D24E9">
        <w:rPr>
          <w:rFonts w:cstheme="minorHAnsi"/>
          <w:i/>
        </w:rPr>
        <w:t xml:space="preserve"> </w:t>
      </w:r>
      <w:r w:rsidRPr="001D24E9">
        <w:rPr>
          <w:rFonts w:cstheme="minorHAnsi"/>
          <w:i/>
        </w:rPr>
        <w:t>seconds)</w:t>
      </w:r>
      <w:r w:rsidRPr="001D24E9">
        <w:rPr>
          <w:rFonts w:cstheme="minorHAnsi"/>
        </w:rPr>
        <w:t xml:space="preserve"> Now consider this area of self-hate. </w:t>
      </w:r>
      <w:r w:rsidR="009C10FB" w:rsidRPr="001D24E9">
        <w:rPr>
          <w:rFonts w:cstheme="minorHAnsi"/>
        </w:rPr>
        <w:t xml:space="preserve">Notice the discomfort you feel when you think of it. Even though you hate this thing, </w:t>
      </w:r>
      <w:r w:rsidR="00DD59B7" w:rsidRPr="001D24E9">
        <w:rPr>
          <w:rFonts w:cstheme="minorHAnsi"/>
        </w:rPr>
        <w:t xml:space="preserve">gently and without judgment </w:t>
      </w:r>
      <w:r w:rsidR="009C10FB" w:rsidRPr="001D24E9">
        <w:rPr>
          <w:rFonts w:cstheme="minorHAnsi"/>
        </w:rPr>
        <w:t xml:space="preserve">allow it to rest inside your skin for one minute. Breathe. </w:t>
      </w:r>
      <w:r w:rsidR="009C10FB" w:rsidRPr="001D24E9">
        <w:rPr>
          <w:rFonts w:cstheme="minorHAnsi"/>
          <w:i/>
        </w:rPr>
        <w:t xml:space="preserve">(Pause for 1 minute) </w:t>
      </w:r>
    </w:p>
    <w:p w14:paraId="75BB9D19" w14:textId="77777777" w:rsidR="00DD59B7" w:rsidRPr="001D24E9" w:rsidRDefault="00DD59B7" w:rsidP="00DD17DA">
      <w:pPr>
        <w:widowControl w:val="0"/>
        <w:spacing w:after="0" w:line="240" w:lineRule="auto"/>
        <w:jc w:val="both"/>
        <w:rPr>
          <w:rFonts w:cstheme="minorHAnsi"/>
          <w:iCs/>
        </w:rPr>
      </w:pPr>
    </w:p>
    <w:p w14:paraId="48B708A2" w14:textId="1840DF0D" w:rsidR="00071A1B" w:rsidRPr="001D24E9" w:rsidRDefault="005C4A78" w:rsidP="00DD17DA">
      <w:pPr>
        <w:widowControl w:val="0"/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C</w:t>
      </w:r>
      <w:r w:rsidR="00F94F05" w:rsidRPr="001D24E9">
        <w:rPr>
          <w:rFonts w:cstheme="minorHAnsi"/>
          <w:b/>
        </w:rPr>
        <w:t>OMPASSION</w:t>
      </w:r>
    </w:p>
    <w:p w14:paraId="5FC27FA7" w14:textId="77777777" w:rsidR="00545B8F" w:rsidRPr="001D24E9" w:rsidRDefault="00545B8F" w:rsidP="00545B8F">
      <w:pPr>
        <w:tabs>
          <w:tab w:val="left" w:pos="1418"/>
        </w:tabs>
        <w:spacing w:after="0" w:line="240" w:lineRule="auto"/>
        <w:jc w:val="both"/>
        <w:rPr>
          <w:rFonts w:cstheme="minorHAnsi"/>
          <w:i/>
        </w:rPr>
      </w:pPr>
      <w:r w:rsidRPr="001D24E9">
        <w:rPr>
          <w:rFonts w:cstheme="minorHAnsi"/>
        </w:rPr>
        <w:t xml:space="preserve">As you breathe, experience yourself as a creature with limitations breathing in a material world. </w:t>
      </w:r>
      <w:r w:rsidRPr="001D24E9">
        <w:rPr>
          <w:rFonts w:cstheme="minorHAnsi"/>
          <w:i/>
        </w:rPr>
        <w:t>(Pause)</w:t>
      </w:r>
      <w:r w:rsidRPr="001D24E9">
        <w:rPr>
          <w:rFonts w:cstheme="minorHAnsi"/>
        </w:rPr>
        <w:t xml:space="preserve"> You are not a god. </w:t>
      </w:r>
      <w:r w:rsidRPr="001D24E9">
        <w:rPr>
          <w:rFonts w:cstheme="minorHAnsi"/>
          <w:i/>
        </w:rPr>
        <w:t xml:space="preserve">(Pause) </w:t>
      </w:r>
      <w:r w:rsidRPr="001D24E9">
        <w:t xml:space="preserve">As you breathe in and out, imagine your area of self-hate moving in and out with the breath, massaging this place in your soul that is stuck or cramped. </w:t>
      </w:r>
      <w:r w:rsidRPr="001D24E9">
        <w:rPr>
          <w:rFonts w:cstheme="minorHAnsi"/>
        </w:rPr>
        <w:t xml:space="preserve">For one minute, help that area of self-hate circulate in and out with the breath. Give it and receive it with compassion. </w:t>
      </w:r>
      <w:r w:rsidRPr="001D24E9">
        <w:rPr>
          <w:rFonts w:cstheme="minorHAnsi"/>
          <w:i/>
        </w:rPr>
        <w:t xml:space="preserve">(Pause for 1 minute) </w:t>
      </w:r>
    </w:p>
    <w:p w14:paraId="21F52277" w14:textId="77777777" w:rsidR="00F94F05" w:rsidRPr="001D24E9" w:rsidRDefault="00F94F05" w:rsidP="007C3641">
      <w:pPr>
        <w:spacing w:after="0" w:line="240" w:lineRule="auto"/>
        <w:jc w:val="both"/>
        <w:rPr>
          <w:rFonts w:cstheme="minorHAnsi"/>
        </w:rPr>
      </w:pPr>
    </w:p>
    <w:p w14:paraId="5437E82D" w14:textId="77777777" w:rsidR="00F94F05" w:rsidRPr="001D24E9" w:rsidRDefault="00F94F05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CLEANSE</w:t>
      </w:r>
    </w:p>
    <w:p w14:paraId="7FD2E1FB" w14:textId="5927A706" w:rsidR="00F94F05" w:rsidRPr="001D24E9" w:rsidRDefault="00F94F05" w:rsidP="007C3641">
      <w:pPr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 xml:space="preserve">Notice your entire body as it breathes. </w:t>
      </w:r>
      <w:r w:rsidRPr="001D24E9">
        <w:rPr>
          <w:rFonts w:cstheme="minorHAnsi"/>
          <w:i/>
        </w:rPr>
        <w:t>(Pause)</w:t>
      </w:r>
      <w:r w:rsidRPr="001D24E9">
        <w:rPr>
          <w:rFonts w:cstheme="minorHAnsi"/>
        </w:rPr>
        <w:t xml:space="preserve"> Breathe with your mind, body,</w:t>
      </w:r>
      <w:r w:rsidR="00616923">
        <w:rPr>
          <w:rFonts w:cstheme="minorHAnsi"/>
        </w:rPr>
        <w:t xml:space="preserve"> and soul</w:t>
      </w:r>
      <w:r w:rsidRPr="001D24E9">
        <w:rPr>
          <w:rFonts w:cstheme="minorHAnsi"/>
        </w:rPr>
        <w:t xml:space="preserve"> </w:t>
      </w:r>
      <w:r w:rsidR="00616923">
        <w:rPr>
          <w:rFonts w:cstheme="minorHAnsi"/>
        </w:rPr>
        <w:t>as you open</w:t>
      </w:r>
      <w:r w:rsidR="00616923" w:rsidRPr="009D7A9C">
        <w:rPr>
          <w:rFonts w:cstheme="minorHAnsi"/>
        </w:rPr>
        <w:t xml:space="preserve"> the doors of </w:t>
      </w:r>
      <w:r w:rsidR="00C7543D" w:rsidRPr="001D24E9">
        <w:rPr>
          <w:rFonts w:cstheme="minorHAnsi"/>
        </w:rPr>
        <w:t xml:space="preserve">doors </w:t>
      </w:r>
      <w:r w:rsidR="007D078E" w:rsidRPr="001D24E9">
        <w:rPr>
          <w:rFonts w:cstheme="minorHAnsi"/>
        </w:rPr>
        <w:t>of</w:t>
      </w:r>
      <w:r w:rsidR="004E4865" w:rsidRPr="001D24E9">
        <w:rPr>
          <w:rFonts w:cstheme="minorHAnsi"/>
        </w:rPr>
        <w:t xml:space="preserve"> </w:t>
      </w:r>
      <w:r w:rsidR="00C7543D" w:rsidRPr="001D24E9">
        <w:rPr>
          <w:rFonts w:cstheme="minorHAnsi"/>
        </w:rPr>
        <w:t>the</w:t>
      </w:r>
      <w:r w:rsidR="00D9172A" w:rsidRPr="001D24E9">
        <w:rPr>
          <w:rFonts w:cstheme="minorHAnsi"/>
        </w:rPr>
        <w:t xml:space="preserve"> prison</w:t>
      </w:r>
      <w:r w:rsidR="00C7543D" w:rsidRPr="001D24E9">
        <w:rPr>
          <w:rFonts w:cstheme="minorHAnsi"/>
        </w:rPr>
        <w:t xml:space="preserve"> cells</w:t>
      </w:r>
      <w:r w:rsidRPr="001D24E9">
        <w:rPr>
          <w:rFonts w:cstheme="minorHAnsi"/>
        </w:rPr>
        <w:t xml:space="preserve"> </w:t>
      </w:r>
      <w:r w:rsidR="007F3F8E" w:rsidRPr="001D24E9">
        <w:rPr>
          <w:rFonts w:cstheme="minorHAnsi"/>
        </w:rPr>
        <w:t xml:space="preserve">of </w:t>
      </w:r>
      <w:r w:rsidRPr="001D24E9">
        <w:rPr>
          <w:rFonts w:cstheme="minorHAnsi"/>
        </w:rPr>
        <w:t xml:space="preserve">your shame, </w:t>
      </w:r>
      <w:r w:rsidR="001C41E3" w:rsidRPr="001D24E9">
        <w:rPr>
          <w:rFonts w:cstheme="minorHAnsi"/>
        </w:rPr>
        <w:t>regrets</w:t>
      </w:r>
      <w:r w:rsidRPr="001D24E9">
        <w:rPr>
          <w:rFonts w:cstheme="minorHAnsi"/>
        </w:rPr>
        <w:t xml:space="preserve">, pain, and guilt. </w:t>
      </w:r>
      <w:r w:rsidRPr="001D24E9">
        <w:rPr>
          <w:rFonts w:cstheme="minorHAnsi"/>
          <w:i/>
        </w:rPr>
        <w:t xml:space="preserve">(Pause) </w:t>
      </w:r>
      <w:r w:rsidRPr="001D24E9">
        <w:rPr>
          <w:rFonts w:cstheme="minorHAnsi"/>
        </w:rPr>
        <w:t xml:space="preserve">Allow the clean air to sweep through those </w:t>
      </w:r>
      <w:r w:rsidRPr="007071EB">
        <w:rPr>
          <w:rFonts w:cstheme="minorHAnsi"/>
        </w:rPr>
        <w:t>dark, s</w:t>
      </w:r>
      <w:r w:rsidR="006979A3" w:rsidRPr="007071EB">
        <w:rPr>
          <w:rFonts w:cstheme="minorHAnsi"/>
        </w:rPr>
        <w:t>tagnant</w:t>
      </w:r>
      <w:r w:rsidR="006979A3" w:rsidRPr="001D24E9">
        <w:rPr>
          <w:rFonts w:cstheme="minorHAnsi"/>
        </w:rPr>
        <w:t xml:space="preserve"> places for one minute. </w:t>
      </w:r>
      <w:r w:rsidRPr="001D24E9">
        <w:rPr>
          <w:rFonts w:cstheme="minorHAnsi"/>
          <w:i/>
        </w:rPr>
        <w:t xml:space="preserve">(Pause </w:t>
      </w:r>
      <w:r w:rsidR="00DD17DA" w:rsidRPr="001D24E9">
        <w:rPr>
          <w:rFonts w:cstheme="minorHAnsi"/>
          <w:i/>
        </w:rPr>
        <w:t xml:space="preserve">for </w:t>
      </w:r>
      <w:r w:rsidRPr="001D24E9">
        <w:rPr>
          <w:rFonts w:cstheme="minorHAnsi"/>
          <w:i/>
        </w:rPr>
        <w:t>1 minute)</w:t>
      </w:r>
      <w:r w:rsidR="00AD2846" w:rsidRPr="001D24E9">
        <w:rPr>
          <w:rFonts w:cstheme="minorHAnsi"/>
        </w:rPr>
        <w:t xml:space="preserve"> </w:t>
      </w:r>
    </w:p>
    <w:p w14:paraId="7DB70723" w14:textId="77777777" w:rsidR="00B030F1" w:rsidRPr="001D24E9" w:rsidRDefault="00B030F1" w:rsidP="007C3641">
      <w:pPr>
        <w:spacing w:after="0" w:line="240" w:lineRule="auto"/>
        <w:rPr>
          <w:rFonts w:cstheme="minorHAnsi"/>
        </w:rPr>
      </w:pPr>
    </w:p>
    <w:p w14:paraId="4E45E6FE" w14:textId="550B5F91" w:rsidR="00404488" w:rsidRPr="001D24E9" w:rsidRDefault="00404488" w:rsidP="007C3641">
      <w:pPr>
        <w:spacing w:after="0" w:line="240" w:lineRule="auto"/>
        <w:rPr>
          <w:rFonts w:cstheme="minorHAnsi"/>
        </w:rPr>
      </w:pPr>
      <w:r w:rsidRPr="001D24E9">
        <w:rPr>
          <w:rFonts w:cstheme="minorHAnsi"/>
        </w:rPr>
        <w:t xml:space="preserve">And pause. </w:t>
      </w:r>
    </w:p>
    <w:p w14:paraId="305E2800" w14:textId="0EB07C96" w:rsidR="006D57D3" w:rsidRPr="001D24E9" w:rsidRDefault="006D57D3" w:rsidP="007C3641">
      <w:pPr>
        <w:spacing w:after="0" w:line="240" w:lineRule="auto"/>
        <w:rPr>
          <w:rFonts w:cstheme="minorHAnsi"/>
        </w:rPr>
      </w:pPr>
    </w:p>
    <w:p w14:paraId="32E71B05" w14:textId="64516B7E" w:rsidR="00E20BD6" w:rsidRPr="001D24E9" w:rsidRDefault="00E20BD6" w:rsidP="007C3641">
      <w:pPr>
        <w:spacing w:after="0" w:line="240" w:lineRule="auto"/>
        <w:rPr>
          <w:rFonts w:cstheme="minorHAnsi"/>
        </w:rPr>
      </w:pPr>
      <w:r w:rsidRPr="001D24E9">
        <w:rPr>
          <w:rFonts w:cstheme="minorHAnsi"/>
        </w:rPr>
        <w:t xml:space="preserve">Our hymn for this confession is </w:t>
      </w:r>
      <w:r w:rsidRPr="001D24E9">
        <w:rPr>
          <w:rFonts w:cstheme="minorHAnsi"/>
          <w:i/>
        </w:rPr>
        <w:t xml:space="preserve">My Faith Looks Up </w:t>
      </w:r>
      <w:r w:rsidR="006742D1" w:rsidRPr="001D24E9">
        <w:rPr>
          <w:rFonts w:cstheme="minorHAnsi"/>
          <w:i/>
        </w:rPr>
        <w:t>to</w:t>
      </w:r>
      <w:r w:rsidRPr="001D24E9">
        <w:rPr>
          <w:rFonts w:cstheme="minorHAnsi"/>
          <w:i/>
        </w:rPr>
        <w:t xml:space="preserve"> Thee</w:t>
      </w:r>
      <w:r w:rsidR="007D1BF4" w:rsidRPr="001D24E9">
        <w:rPr>
          <w:rFonts w:cstheme="minorHAnsi"/>
        </w:rPr>
        <w:t>.</w:t>
      </w:r>
    </w:p>
    <w:p w14:paraId="67045279" w14:textId="77777777" w:rsidR="00285053" w:rsidRPr="001D24E9" w:rsidRDefault="00285053" w:rsidP="007C3641">
      <w:pPr>
        <w:spacing w:after="0" w:line="240" w:lineRule="auto"/>
        <w:jc w:val="both"/>
        <w:rPr>
          <w:rFonts w:cstheme="minorHAnsi"/>
        </w:rPr>
      </w:pPr>
    </w:p>
    <w:p w14:paraId="6F6C8306" w14:textId="77777777" w:rsidR="009E4C9A" w:rsidRPr="001D24E9" w:rsidRDefault="009E4C9A" w:rsidP="007C3641">
      <w:pPr>
        <w:spacing w:after="0" w:line="240" w:lineRule="auto"/>
        <w:jc w:val="center"/>
        <w:rPr>
          <w:rFonts w:cstheme="minorHAnsi"/>
          <w:lang w:val="en-GB"/>
        </w:rPr>
      </w:pPr>
      <w:r w:rsidRPr="001D24E9">
        <w:rPr>
          <w:rFonts w:cstheme="minorHAnsi"/>
          <w:lang w:val="en-GB"/>
        </w:rPr>
        <w:t>May Thy rich grace impart</w:t>
      </w:r>
    </w:p>
    <w:p w14:paraId="30EB60D6" w14:textId="77777777" w:rsidR="009E4C9A" w:rsidRPr="001D24E9" w:rsidRDefault="009E4C9A" w:rsidP="007C3641">
      <w:pPr>
        <w:spacing w:after="0" w:line="240" w:lineRule="auto"/>
        <w:jc w:val="center"/>
        <w:rPr>
          <w:rFonts w:cstheme="minorHAnsi"/>
          <w:lang w:val="en-GB"/>
        </w:rPr>
      </w:pPr>
      <w:r w:rsidRPr="001D24E9">
        <w:rPr>
          <w:rFonts w:cstheme="minorHAnsi"/>
          <w:lang w:val="en-GB"/>
        </w:rPr>
        <w:t>Strength to my fainting heart,</w:t>
      </w:r>
    </w:p>
    <w:p w14:paraId="50EEBBB2" w14:textId="77777777" w:rsidR="009E4C9A" w:rsidRPr="001D24E9" w:rsidRDefault="009E4C9A" w:rsidP="007C3641">
      <w:pPr>
        <w:spacing w:after="0" w:line="240" w:lineRule="auto"/>
        <w:jc w:val="center"/>
        <w:rPr>
          <w:rFonts w:cstheme="minorHAnsi"/>
          <w:lang w:val="en-GB"/>
        </w:rPr>
      </w:pPr>
      <w:r w:rsidRPr="001D24E9">
        <w:rPr>
          <w:rFonts w:cstheme="minorHAnsi"/>
          <w:lang w:val="en-GB"/>
        </w:rPr>
        <w:t xml:space="preserve">My zeal </w:t>
      </w:r>
      <w:proofErr w:type="gramStart"/>
      <w:r w:rsidRPr="001D24E9">
        <w:rPr>
          <w:rFonts w:cstheme="minorHAnsi"/>
          <w:lang w:val="en-GB"/>
        </w:rPr>
        <w:t>inspire;</w:t>
      </w:r>
      <w:proofErr w:type="gramEnd"/>
    </w:p>
    <w:p w14:paraId="71A38037" w14:textId="77777777" w:rsidR="009E4C9A" w:rsidRPr="001D24E9" w:rsidRDefault="009E4C9A" w:rsidP="007C3641">
      <w:pPr>
        <w:spacing w:after="0" w:line="240" w:lineRule="auto"/>
        <w:jc w:val="center"/>
        <w:rPr>
          <w:rFonts w:cstheme="minorHAnsi"/>
          <w:lang w:val="en-GB"/>
        </w:rPr>
      </w:pPr>
      <w:r w:rsidRPr="001D24E9">
        <w:rPr>
          <w:rFonts w:cstheme="minorHAnsi"/>
          <w:lang w:val="en-GB"/>
        </w:rPr>
        <w:t>As Thou hast died for me,</w:t>
      </w:r>
    </w:p>
    <w:p w14:paraId="287AB50B" w14:textId="77777777" w:rsidR="009E4C9A" w:rsidRPr="001D24E9" w:rsidRDefault="009E4C9A" w:rsidP="007C3641">
      <w:pPr>
        <w:spacing w:after="0" w:line="240" w:lineRule="auto"/>
        <w:jc w:val="center"/>
        <w:rPr>
          <w:rFonts w:cstheme="minorHAnsi"/>
          <w:lang w:val="en-GB"/>
        </w:rPr>
      </w:pPr>
      <w:r w:rsidRPr="001D24E9">
        <w:rPr>
          <w:rFonts w:cstheme="minorHAnsi"/>
          <w:lang w:val="en-GB"/>
        </w:rPr>
        <w:t>Oh, may my love to Thee</w:t>
      </w:r>
    </w:p>
    <w:p w14:paraId="0680329A" w14:textId="77777777" w:rsidR="009E4C9A" w:rsidRPr="001D24E9" w:rsidRDefault="009E4C9A" w:rsidP="007C3641">
      <w:pPr>
        <w:spacing w:after="0" w:line="240" w:lineRule="auto"/>
        <w:jc w:val="center"/>
        <w:rPr>
          <w:rFonts w:cstheme="minorHAnsi"/>
          <w:lang w:val="en-GB"/>
        </w:rPr>
      </w:pPr>
      <w:r w:rsidRPr="001D24E9">
        <w:rPr>
          <w:rFonts w:cstheme="minorHAnsi"/>
          <w:lang w:val="en-GB"/>
        </w:rPr>
        <w:t>Pure, warm, and changeless be,</w:t>
      </w:r>
    </w:p>
    <w:p w14:paraId="7F21FBFB" w14:textId="77777777" w:rsidR="009E4C9A" w:rsidRPr="001D24E9" w:rsidRDefault="009E4C9A" w:rsidP="007C3641">
      <w:pPr>
        <w:spacing w:after="0" w:line="240" w:lineRule="auto"/>
        <w:jc w:val="center"/>
        <w:rPr>
          <w:rFonts w:cstheme="minorHAnsi"/>
          <w:lang w:val="en-GB"/>
        </w:rPr>
      </w:pPr>
      <w:r w:rsidRPr="001D24E9">
        <w:rPr>
          <w:rFonts w:cstheme="minorHAnsi"/>
          <w:lang w:val="en-GB"/>
        </w:rPr>
        <w:t>A living fire.</w:t>
      </w:r>
      <w:r w:rsidRPr="001D24E9">
        <w:rPr>
          <w:rStyle w:val="EndnoteReference"/>
          <w:rFonts w:cstheme="minorHAnsi"/>
        </w:rPr>
        <w:endnoteReference w:id="2"/>
      </w:r>
    </w:p>
    <w:p w14:paraId="001052A3" w14:textId="77777777" w:rsidR="00285053" w:rsidRPr="001D24E9" w:rsidRDefault="00285053" w:rsidP="007C3641">
      <w:pPr>
        <w:spacing w:after="0" w:line="240" w:lineRule="auto"/>
        <w:jc w:val="both"/>
        <w:rPr>
          <w:rFonts w:cstheme="minorHAnsi"/>
        </w:rPr>
      </w:pPr>
    </w:p>
    <w:p w14:paraId="7E009E7A" w14:textId="70A21BCD" w:rsidR="005F6AC2" w:rsidRPr="001D24E9" w:rsidRDefault="005F6AC2" w:rsidP="007C3641">
      <w:pPr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>Take a deep breath.</w:t>
      </w:r>
    </w:p>
    <w:p w14:paraId="010A0CE5" w14:textId="2B3DE172" w:rsidR="00071E8A" w:rsidRPr="001D24E9" w:rsidRDefault="00071E8A" w:rsidP="00071E8A">
      <w:pPr>
        <w:spacing w:after="0" w:line="240" w:lineRule="auto"/>
        <w:jc w:val="both"/>
        <w:rPr>
          <w:rFonts w:cstheme="minorHAnsi"/>
          <w:i/>
          <w:color w:val="000000"/>
        </w:rPr>
      </w:pPr>
      <w:r w:rsidRPr="001D24E9">
        <w:rPr>
          <w:rFonts w:cstheme="minorHAnsi"/>
          <w:i/>
          <w:color w:val="000000"/>
        </w:rPr>
        <w:t xml:space="preserve">(If time permits, ask, “Does anyone have comments or questions about </w:t>
      </w:r>
      <w:r w:rsidR="009D5FB9" w:rsidRPr="001D24E9">
        <w:rPr>
          <w:rFonts w:cstheme="minorHAnsi"/>
          <w:i/>
          <w:color w:val="000000"/>
        </w:rPr>
        <w:t>this</w:t>
      </w:r>
      <w:r w:rsidRPr="001D24E9">
        <w:rPr>
          <w:rFonts w:cstheme="minorHAnsi"/>
          <w:i/>
          <w:color w:val="000000"/>
        </w:rPr>
        <w:t xml:space="preserve"> training?”)</w:t>
      </w:r>
    </w:p>
    <w:p w14:paraId="56E95AF6" w14:textId="77777777" w:rsidR="009A2359" w:rsidRPr="001D24E9" w:rsidRDefault="009A2359" w:rsidP="007C3641">
      <w:pPr>
        <w:spacing w:after="0" w:line="240" w:lineRule="auto"/>
        <w:jc w:val="both"/>
        <w:rPr>
          <w:rFonts w:cstheme="minorHAnsi"/>
        </w:rPr>
      </w:pPr>
    </w:p>
    <w:p w14:paraId="0D3EDC3C" w14:textId="2F0DF733" w:rsidR="00285B9A" w:rsidRPr="001D24E9" w:rsidRDefault="00E90B12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0:2</w:t>
      </w:r>
      <w:r w:rsidR="00446517" w:rsidRPr="001D24E9">
        <w:rPr>
          <w:rFonts w:cstheme="minorHAnsi"/>
          <w:b/>
        </w:rPr>
        <w:t>0</w:t>
      </w:r>
      <w:r w:rsidR="00285B9A" w:rsidRPr="001D24E9">
        <w:rPr>
          <w:rFonts w:cstheme="minorHAnsi"/>
          <w:b/>
        </w:rPr>
        <w:tab/>
        <w:t>KARIS CONFESSION</w:t>
      </w:r>
    </w:p>
    <w:p w14:paraId="3F9392EF" w14:textId="77777777" w:rsidR="00EC3673" w:rsidRPr="001D24E9" w:rsidRDefault="00EC3673" w:rsidP="007C3641">
      <w:pPr>
        <w:spacing w:after="0" w:line="240" w:lineRule="auto"/>
        <w:jc w:val="both"/>
        <w:rPr>
          <w:rFonts w:cstheme="minorHAnsi"/>
          <w:b/>
        </w:rPr>
      </w:pPr>
    </w:p>
    <w:p w14:paraId="1B78B79B" w14:textId="45D12CDA" w:rsidR="00285B9A" w:rsidRPr="001D24E9" w:rsidRDefault="00E90B12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0:2</w:t>
      </w:r>
      <w:r w:rsidR="00446517" w:rsidRPr="001D24E9">
        <w:rPr>
          <w:rFonts w:cstheme="minorHAnsi"/>
          <w:b/>
        </w:rPr>
        <w:t>1</w:t>
      </w:r>
      <w:r w:rsidR="00285B9A" w:rsidRPr="001D24E9">
        <w:rPr>
          <w:rFonts w:cstheme="minorHAnsi"/>
          <w:b/>
        </w:rPr>
        <w:tab/>
        <w:t>TOOLBOX</w:t>
      </w:r>
    </w:p>
    <w:p w14:paraId="01288257" w14:textId="77777777" w:rsidR="00DA0CC2" w:rsidRPr="001D24E9" w:rsidRDefault="00DA0CC2" w:rsidP="007C3641">
      <w:pPr>
        <w:spacing w:after="0" w:line="240" w:lineRule="auto"/>
        <w:jc w:val="both"/>
        <w:rPr>
          <w:rFonts w:cstheme="minorHAnsi"/>
        </w:rPr>
      </w:pPr>
    </w:p>
    <w:p w14:paraId="0A1CEC98" w14:textId="6123207C" w:rsidR="00E90B12" w:rsidRPr="001D24E9" w:rsidRDefault="006742D1" w:rsidP="007C3641">
      <w:pPr>
        <w:tabs>
          <w:tab w:val="left" w:pos="3540"/>
        </w:tabs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 xml:space="preserve">This month we are exploring </w:t>
      </w:r>
      <w:r w:rsidR="000B4A12" w:rsidRPr="001D24E9">
        <w:rPr>
          <w:rFonts w:cstheme="minorHAnsi"/>
        </w:rPr>
        <w:t xml:space="preserve">KF </w:t>
      </w:r>
      <w:r w:rsidRPr="001D24E9">
        <w:rPr>
          <w:rFonts w:cstheme="minorHAnsi"/>
        </w:rPr>
        <w:t>Confession 5:</w:t>
      </w:r>
      <w:r w:rsidR="00E90B12" w:rsidRPr="001D24E9">
        <w:rPr>
          <w:rFonts w:cstheme="minorHAnsi"/>
        </w:rPr>
        <w:t xml:space="preserve"> </w:t>
      </w:r>
    </w:p>
    <w:p w14:paraId="12AD4469" w14:textId="77777777" w:rsidR="00EC3673" w:rsidRPr="001D24E9" w:rsidRDefault="00EC3673" w:rsidP="007C3641">
      <w:pPr>
        <w:tabs>
          <w:tab w:val="left" w:pos="3540"/>
        </w:tabs>
        <w:spacing w:after="0" w:line="240" w:lineRule="auto"/>
        <w:jc w:val="both"/>
        <w:rPr>
          <w:rFonts w:cstheme="minorHAnsi"/>
        </w:rPr>
      </w:pPr>
    </w:p>
    <w:p w14:paraId="1C26302C" w14:textId="61639085" w:rsidR="00DE6EF4" w:rsidRPr="001D24E9" w:rsidRDefault="00DE6EF4" w:rsidP="007C3641">
      <w:pPr>
        <w:spacing w:after="0" w:line="240" w:lineRule="auto"/>
        <w:jc w:val="center"/>
        <w:rPr>
          <w:rFonts w:cstheme="minorHAnsi"/>
        </w:rPr>
      </w:pPr>
      <w:r w:rsidRPr="001D24E9">
        <w:rPr>
          <w:rFonts w:cstheme="minorHAnsi"/>
        </w:rPr>
        <w:t>We attacked</w:t>
      </w:r>
      <w:r w:rsidR="00044B1C" w:rsidRPr="001D24E9">
        <w:rPr>
          <w:rFonts w:cstheme="minorHAnsi"/>
        </w:rPr>
        <w:t xml:space="preserve"> and cruelly suppressed</w:t>
      </w:r>
      <w:r w:rsidRPr="001D24E9">
        <w:rPr>
          <w:rFonts w:cstheme="minorHAnsi"/>
        </w:rPr>
        <w:t xml:space="preserve"> our True Self and lost our </w:t>
      </w:r>
      <w:r w:rsidR="00942945" w:rsidRPr="001D24E9">
        <w:rPr>
          <w:rFonts w:cstheme="minorHAnsi"/>
        </w:rPr>
        <w:t>true life</w:t>
      </w:r>
      <w:r w:rsidRPr="001D24E9">
        <w:rPr>
          <w:rFonts w:cstheme="minorHAnsi"/>
        </w:rPr>
        <w:t>.</w:t>
      </w:r>
    </w:p>
    <w:p w14:paraId="673B9FAB" w14:textId="34AFF1D5" w:rsidR="002F7A0F" w:rsidRPr="001D24E9" w:rsidRDefault="002F7A0F" w:rsidP="007C3641">
      <w:pPr>
        <w:spacing w:after="0" w:line="240" w:lineRule="auto"/>
        <w:jc w:val="both"/>
        <w:rPr>
          <w:rFonts w:cstheme="minorHAnsi"/>
        </w:rPr>
      </w:pPr>
    </w:p>
    <w:p w14:paraId="3CF8C5B6" w14:textId="36F8B8C0" w:rsidR="00A40008" w:rsidRPr="001D24E9" w:rsidRDefault="00A40008" w:rsidP="00A40008">
      <w:pPr>
        <w:widowControl w:val="0"/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 xml:space="preserve">Let’s consider these five points about self-hate: </w:t>
      </w:r>
    </w:p>
    <w:p w14:paraId="5CDD3AD7" w14:textId="77777777" w:rsidR="00A40008" w:rsidRPr="001D24E9" w:rsidRDefault="00A40008" w:rsidP="007C3641">
      <w:pPr>
        <w:spacing w:after="0" w:line="240" w:lineRule="auto"/>
        <w:jc w:val="both"/>
        <w:rPr>
          <w:rFonts w:cstheme="minorHAnsi"/>
        </w:rPr>
      </w:pPr>
    </w:p>
    <w:p w14:paraId="7569547C" w14:textId="062DECAC" w:rsidR="002F7A0F" w:rsidRPr="001D24E9" w:rsidRDefault="002F7A0F" w:rsidP="007C3641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 xml:space="preserve">Our job is to grow out </w:t>
      </w:r>
      <w:r w:rsidR="00345828" w:rsidRPr="001D24E9">
        <w:rPr>
          <w:rFonts w:cstheme="minorHAnsi"/>
          <w:b/>
        </w:rPr>
        <w:t xml:space="preserve">of our </w:t>
      </w:r>
      <w:r w:rsidR="00260844" w:rsidRPr="001D24E9">
        <w:rPr>
          <w:rFonts w:cstheme="minorHAnsi"/>
          <w:b/>
        </w:rPr>
        <w:t>self-hate</w:t>
      </w:r>
      <w:r w:rsidRPr="001D24E9">
        <w:rPr>
          <w:rFonts w:cstheme="minorHAnsi"/>
          <w:b/>
        </w:rPr>
        <w:t xml:space="preserve"> </w:t>
      </w:r>
    </w:p>
    <w:p w14:paraId="435EE9B1" w14:textId="5E31A25E" w:rsidR="00DE6EF4" w:rsidRPr="001D24E9" w:rsidRDefault="00DE6EF4" w:rsidP="007C3641">
      <w:pPr>
        <w:spacing w:after="0" w:line="240" w:lineRule="auto"/>
        <w:ind w:left="360"/>
        <w:jc w:val="both"/>
        <w:rPr>
          <w:rFonts w:cstheme="minorHAnsi"/>
        </w:rPr>
      </w:pPr>
      <w:r w:rsidRPr="001D24E9">
        <w:rPr>
          <w:rFonts w:cstheme="minorHAnsi"/>
        </w:rPr>
        <w:t xml:space="preserve">This month we will begin </w:t>
      </w:r>
      <w:r w:rsidR="006D57D3" w:rsidRPr="001D24E9">
        <w:rPr>
          <w:rFonts w:cstheme="minorHAnsi"/>
        </w:rPr>
        <w:t xml:space="preserve">looking at </w:t>
      </w:r>
      <w:r w:rsidRPr="001D24E9">
        <w:rPr>
          <w:rFonts w:cstheme="minorHAnsi"/>
        </w:rPr>
        <w:t xml:space="preserve">how </w:t>
      </w:r>
      <w:r w:rsidR="007F3F8E" w:rsidRPr="001D24E9">
        <w:rPr>
          <w:rFonts w:cstheme="minorHAnsi"/>
        </w:rPr>
        <w:t>self-hate</w:t>
      </w:r>
      <w:r w:rsidR="0071555D" w:rsidRPr="001D24E9">
        <w:rPr>
          <w:rFonts w:cstheme="minorHAnsi"/>
        </w:rPr>
        <w:t xml:space="preserve"> </w:t>
      </w:r>
      <w:r w:rsidR="00B869CB" w:rsidRPr="001D24E9">
        <w:rPr>
          <w:rFonts w:cstheme="minorHAnsi"/>
        </w:rPr>
        <w:t xml:space="preserve">operates </w:t>
      </w:r>
      <w:r w:rsidR="00D57EA4" w:rsidRPr="001D24E9">
        <w:rPr>
          <w:rFonts w:cstheme="minorHAnsi"/>
        </w:rPr>
        <w:t>in our lives</w:t>
      </w:r>
      <w:r w:rsidR="00C101F7" w:rsidRPr="001D24E9">
        <w:rPr>
          <w:rFonts w:cstheme="minorHAnsi"/>
        </w:rPr>
        <w:t xml:space="preserve">. </w:t>
      </w:r>
      <w:r w:rsidR="002F7A0F" w:rsidRPr="001D24E9">
        <w:rPr>
          <w:rFonts w:cstheme="minorHAnsi"/>
        </w:rPr>
        <w:t xml:space="preserve">We have two choices </w:t>
      </w:r>
      <w:r w:rsidR="007E50CF" w:rsidRPr="001D24E9">
        <w:rPr>
          <w:rFonts w:cstheme="minorHAnsi"/>
        </w:rPr>
        <w:t xml:space="preserve">when </w:t>
      </w:r>
      <w:r w:rsidR="002F7A0F" w:rsidRPr="001D24E9">
        <w:rPr>
          <w:rFonts w:cstheme="minorHAnsi"/>
        </w:rPr>
        <w:t>deali</w:t>
      </w:r>
      <w:r w:rsidR="005F6AC2" w:rsidRPr="001D24E9">
        <w:rPr>
          <w:rFonts w:cstheme="minorHAnsi"/>
        </w:rPr>
        <w:t xml:space="preserve">ng with </w:t>
      </w:r>
      <w:r w:rsidR="009E4C9A" w:rsidRPr="001D24E9">
        <w:rPr>
          <w:rFonts w:cstheme="minorHAnsi"/>
        </w:rPr>
        <w:t>self-hate: we</w:t>
      </w:r>
      <w:r w:rsidR="005F6AC2" w:rsidRPr="001D24E9">
        <w:rPr>
          <w:rFonts w:cstheme="minorHAnsi"/>
        </w:rPr>
        <w:t xml:space="preserve"> can </w:t>
      </w:r>
      <w:r w:rsidR="007E50CF" w:rsidRPr="001D24E9">
        <w:rPr>
          <w:rFonts w:cstheme="minorHAnsi"/>
        </w:rPr>
        <w:t xml:space="preserve">either </w:t>
      </w:r>
      <w:r w:rsidR="00701681" w:rsidRPr="001D24E9">
        <w:rPr>
          <w:rFonts w:cstheme="minorHAnsi"/>
        </w:rPr>
        <w:t>appease it</w:t>
      </w:r>
      <w:r w:rsidR="002F7A0F" w:rsidRPr="001D24E9">
        <w:rPr>
          <w:rFonts w:cstheme="minorHAnsi"/>
        </w:rPr>
        <w:t xml:space="preserve"> by sacrificing our True Self and submitting to the demands of the Idol</w:t>
      </w:r>
      <w:r w:rsidR="00D97E68" w:rsidRPr="001D24E9">
        <w:rPr>
          <w:rFonts w:cstheme="minorHAnsi"/>
        </w:rPr>
        <w:t>,</w:t>
      </w:r>
      <w:r w:rsidR="00D57EA4" w:rsidRPr="001D24E9">
        <w:rPr>
          <w:rFonts w:cstheme="minorHAnsi"/>
        </w:rPr>
        <w:t xml:space="preserve"> or</w:t>
      </w:r>
      <w:r w:rsidR="002F7A0F" w:rsidRPr="001D24E9">
        <w:rPr>
          <w:rFonts w:cstheme="minorHAnsi"/>
        </w:rPr>
        <w:t xml:space="preserve"> we can</w:t>
      </w:r>
      <w:r w:rsidR="00D57EA4" w:rsidRPr="001D24E9">
        <w:rPr>
          <w:rFonts w:cstheme="minorHAnsi"/>
        </w:rPr>
        <w:t xml:space="preserve"> grow out of it. </w:t>
      </w:r>
    </w:p>
    <w:p w14:paraId="2B37FC13" w14:textId="77777777" w:rsidR="002F7A0F" w:rsidRPr="001D24E9" w:rsidRDefault="002F7A0F" w:rsidP="007C3641">
      <w:pPr>
        <w:spacing w:after="0" w:line="240" w:lineRule="auto"/>
        <w:jc w:val="both"/>
        <w:rPr>
          <w:rFonts w:cstheme="minorHAnsi"/>
        </w:rPr>
      </w:pPr>
    </w:p>
    <w:p w14:paraId="1DCE3767" w14:textId="410AC9AA" w:rsidR="00DE6EF4" w:rsidRPr="001D24E9" w:rsidRDefault="00C75869" w:rsidP="007C3641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b/>
        </w:rPr>
      </w:pPr>
      <w:bookmarkStart w:id="5" w:name="OLE_LINK1"/>
      <w:r w:rsidRPr="001D24E9">
        <w:rPr>
          <w:rFonts w:cstheme="minorHAnsi"/>
          <w:b/>
        </w:rPr>
        <w:t>Train hard</w:t>
      </w:r>
      <w:r w:rsidR="00A96CA4" w:rsidRPr="001D24E9">
        <w:rPr>
          <w:rFonts w:cstheme="minorHAnsi"/>
          <w:b/>
        </w:rPr>
        <w:t>–</w:t>
      </w:r>
      <w:r w:rsidR="001D24E9">
        <w:rPr>
          <w:rFonts w:cstheme="minorHAnsi"/>
          <w:b/>
        </w:rPr>
        <w:t>fight</w:t>
      </w:r>
      <w:r w:rsidRPr="001D24E9">
        <w:rPr>
          <w:rFonts w:cstheme="minorHAnsi"/>
          <w:b/>
        </w:rPr>
        <w:t xml:space="preserve"> easy</w:t>
      </w:r>
      <w:r w:rsidR="00DE6EF4" w:rsidRPr="001D24E9">
        <w:rPr>
          <w:rFonts w:cstheme="minorHAnsi"/>
          <w:b/>
        </w:rPr>
        <w:t xml:space="preserve"> </w:t>
      </w:r>
    </w:p>
    <w:bookmarkEnd w:id="5"/>
    <w:p w14:paraId="4FE38CC5" w14:textId="0928EA99" w:rsidR="00DE6EF4" w:rsidRPr="001D24E9" w:rsidRDefault="00D57EA4" w:rsidP="007C3641">
      <w:pPr>
        <w:spacing w:after="0" w:line="240" w:lineRule="auto"/>
        <w:ind w:left="360"/>
        <w:jc w:val="both"/>
        <w:rPr>
          <w:rFonts w:cstheme="minorHAnsi"/>
        </w:rPr>
      </w:pPr>
      <w:r w:rsidRPr="001D24E9">
        <w:rPr>
          <w:rFonts w:cstheme="minorHAnsi"/>
        </w:rPr>
        <w:t>When we experience</w:t>
      </w:r>
      <w:r w:rsidR="00DE6EF4" w:rsidRPr="001D24E9">
        <w:rPr>
          <w:rFonts w:cstheme="minorHAnsi"/>
        </w:rPr>
        <w:t xml:space="preserve"> </w:t>
      </w:r>
      <w:r w:rsidR="00260844" w:rsidRPr="001D24E9">
        <w:rPr>
          <w:rFonts w:cstheme="minorHAnsi"/>
        </w:rPr>
        <w:t>self-hate</w:t>
      </w:r>
      <w:r w:rsidR="0061213B" w:rsidRPr="001D24E9">
        <w:rPr>
          <w:rFonts w:cstheme="minorHAnsi"/>
        </w:rPr>
        <w:t>,</w:t>
      </w:r>
      <w:r w:rsidR="00260844" w:rsidRPr="001D24E9">
        <w:rPr>
          <w:rFonts w:cstheme="minorHAnsi"/>
        </w:rPr>
        <w:t xml:space="preserve"> we often </w:t>
      </w:r>
      <w:r w:rsidR="00704F74" w:rsidRPr="001D24E9">
        <w:rPr>
          <w:rFonts w:cstheme="minorHAnsi"/>
        </w:rPr>
        <w:t>don’t</w:t>
      </w:r>
      <w:r w:rsidRPr="001D24E9">
        <w:rPr>
          <w:rFonts w:cstheme="minorHAnsi"/>
        </w:rPr>
        <w:t xml:space="preserve"> know what we are experiencing. </w:t>
      </w:r>
      <w:r w:rsidR="00D07F86" w:rsidRPr="001D24E9">
        <w:rPr>
          <w:rFonts w:cstheme="minorHAnsi"/>
        </w:rPr>
        <w:t>We just suddenly feel the</w:t>
      </w:r>
      <w:r w:rsidR="00DE6EF4" w:rsidRPr="001D24E9">
        <w:rPr>
          <w:rFonts w:cstheme="minorHAnsi"/>
        </w:rPr>
        <w:t xml:space="preserve"> need to run back to old</w:t>
      </w:r>
      <w:r w:rsidR="003312A0" w:rsidRPr="001D24E9">
        <w:rPr>
          <w:rFonts w:cstheme="minorHAnsi"/>
        </w:rPr>
        <w:t xml:space="preserve"> feelings, stories, and</w:t>
      </w:r>
      <w:r w:rsidR="00DE6EF4" w:rsidRPr="001D24E9">
        <w:rPr>
          <w:rFonts w:cstheme="minorHAnsi"/>
        </w:rPr>
        <w:t xml:space="preserve"> behavior</w:t>
      </w:r>
      <w:r w:rsidR="00D07F86" w:rsidRPr="001D24E9">
        <w:rPr>
          <w:rFonts w:cstheme="minorHAnsi"/>
        </w:rPr>
        <w:t>s that have made</w:t>
      </w:r>
      <w:r w:rsidRPr="001D24E9">
        <w:rPr>
          <w:rFonts w:cstheme="minorHAnsi"/>
        </w:rPr>
        <w:t xml:space="preserve"> us feel safe</w:t>
      </w:r>
      <w:r w:rsidR="00B1190D" w:rsidRPr="001D24E9">
        <w:rPr>
          <w:rFonts w:cstheme="minorHAnsi"/>
        </w:rPr>
        <w:t xml:space="preserve"> or </w:t>
      </w:r>
      <w:r w:rsidR="002F7A0F" w:rsidRPr="001D24E9">
        <w:rPr>
          <w:rFonts w:cstheme="minorHAnsi"/>
        </w:rPr>
        <w:t>comfortable</w:t>
      </w:r>
      <w:r w:rsidR="00D07F86" w:rsidRPr="001D24E9">
        <w:rPr>
          <w:rFonts w:cstheme="minorHAnsi"/>
        </w:rPr>
        <w:t xml:space="preserve"> in the past</w:t>
      </w:r>
      <w:r w:rsidR="00001180" w:rsidRPr="001D24E9">
        <w:rPr>
          <w:rFonts w:cstheme="minorHAnsi"/>
        </w:rPr>
        <w:t xml:space="preserve">. </w:t>
      </w:r>
      <w:r w:rsidR="00027457" w:rsidRPr="001D24E9">
        <w:rPr>
          <w:rFonts w:cstheme="minorHAnsi"/>
        </w:rPr>
        <w:t xml:space="preserve">We </w:t>
      </w:r>
      <w:r w:rsidR="002C4FAC" w:rsidRPr="001D24E9">
        <w:rPr>
          <w:rFonts w:cstheme="minorHAnsi"/>
        </w:rPr>
        <w:t xml:space="preserve">can’t </w:t>
      </w:r>
      <w:r w:rsidR="00027457" w:rsidRPr="001D24E9">
        <w:rPr>
          <w:rFonts w:cstheme="minorHAnsi"/>
        </w:rPr>
        <w:t xml:space="preserve">deal with self-hate without training. </w:t>
      </w:r>
      <w:r w:rsidR="00704F74" w:rsidRPr="001D24E9">
        <w:rPr>
          <w:rFonts w:cstheme="minorHAnsi"/>
        </w:rPr>
        <w:t>This</w:t>
      </w:r>
      <w:r w:rsidR="00DE6EF4" w:rsidRPr="001D24E9">
        <w:rPr>
          <w:rFonts w:cstheme="minorHAnsi"/>
        </w:rPr>
        <w:t xml:space="preserve"> is why i</w:t>
      </w:r>
      <w:r w:rsidR="00027457" w:rsidRPr="001D24E9">
        <w:rPr>
          <w:rFonts w:cstheme="minorHAnsi"/>
        </w:rPr>
        <w:t>t is imperative that we</w:t>
      </w:r>
      <w:r w:rsidR="007D5CAD" w:rsidRPr="001D24E9">
        <w:rPr>
          <w:rFonts w:cstheme="minorHAnsi"/>
        </w:rPr>
        <w:t xml:space="preserve"> train har</w:t>
      </w:r>
      <w:r w:rsidR="002F7A0F" w:rsidRPr="001D24E9">
        <w:rPr>
          <w:rFonts w:cstheme="minorHAnsi"/>
        </w:rPr>
        <w:t>d.</w:t>
      </w:r>
      <w:r w:rsidR="007D5CAD" w:rsidRPr="001D24E9">
        <w:rPr>
          <w:rFonts w:cstheme="minorHAnsi"/>
        </w:rPr>
        <w:t xml:space="preserve"> </w:t>
      </w:r>
      <w:r w:rsidR="00704F74" w:rsidRPr="001D24E9">
        <w:rPr>
          <w:rFonts w:cstheme="minorHAnsi"/>
        </w:rPr>
        <w:t>It’s</w:t>
      </w:r>
      <w:r w:rsidR="00CC135E" w:rsidRPr="001D24E9">
        <w:rPr>
          <w:rFonts w:cstheme="minorHAnsi"/>
        </w:rPr>
        <w:t xml:space="preserve"> not our goal as God’s people to repeatedly cause harm and create chaos</w:t>
      </w:r>
      <w:r w:rsidR="00D97E68" w:rsidRPr="001D24E9">
        <w:rPr>
          <w:rFonts w:cstheme="minorHAnsi"/>
        </w:rPr>
        <w:t xml:space="preserve">. </w:t>
      </w:r>
      <w:r w:rsidR="00DE6EF4" w:rsidRPr="001D24E9">
        <w:rPr>
          <w:rFonts w:cstheme="minorHAnsi"/>
        </w:rPr>
        <w:t>Our goal is</w:t>
      </w:r>
      <w:r w:rsidR="00260844" w:rsidRPr="001D24E9">
        <w:rPr>
          <w:rFonts w:cstheme="minorHAnsi"/>
        </w:rPr>
        <w:t xml:space="preserve"> to produce the</w:t>
      </w:r>
      <w:r w:rsidR="00C6190D" w:rsidRPr="001D24E9">
        <w:rPr>
          <w:rFonts w:cstheme="minorHAnsi"/>
        </w:rPr>
        <w:t xml:space="preserve"> </w:t>
      </w:r>
      <w:r w:rsidR="00696104" w:rsidRPr="001D24E9">
        <w:rPr>
          <w:rFonts w:cstheme="minorHAnsi"/>
        </w:rPr>
        <w:t>F</w:t>
      </w:r>
      <w:r w:rsidR="00C6190D" w:rsidRPr="001D24E9">
        <w:rPr>
          <w:rFonts w:cstheme="minorHAnsi"/>
        </w:rPr>
        <w:t xml:space="preserve">ruit of the </w:t>
      </w:r>
      <w:r w:rsidR="00696104" w:rsidRPr="001D24E9">
        <w:rPr>
          <w:rFonts w:cstheme="minorHAnsi"/>
        </w:rPr>
        <w:t>S</w:t>
      </w:r>
      <w:r w:rsidR="00C6190D" w:rsidRPr="001D24E9">
        <w:rPr>
          <w:rFonts w:cstheme="minorHAnsi"/>
        </w:rPr>
        <w:t>pirit</w:t>
      </w:r>
      <w:r w:rsidR="00260844" w:rsidRPr="001D24E9">
        <w:rPr>
          <w:rFonts w:cstheme="minorHAnsi"/>
        </w:rPr>
        <w:t xml:space="preserve"> </w:t>
      </w:r>
      <w:r w:rsidR="00C6190D" w:rsidRPr="001D24E9">
        <w:rPr>
          <w:rFonts w:cstheme="minorHAnsi"/>
        </w:rPr>
        <w:t>in every situation.</w:t>
      </w:r>
      <w:r w:rsidR="006D57D3" w:rsidRPr="001D24E9">
        <w:rPr>
          <w:rStyle w:val="EndnoteReference"/>
          <w:rFonts w:cstheme="minorHAnsi"/>
        </w:rPr>
        <w:endnoteReference w:id="3"/>
      </w:r>
      <w:r w:rsidR="00C6190D" w:rsidRPr="001D24E9">
        <w:rPr>
          <w:rFonts w:cstheme="minorHAnsi"/>
        </w:rPr>
        <w:t xml:space="preserve"> To do that</w:t>
      </w:r>
      <w:r w:rsidR="0098571A" w:rsidRPr="001D24E9">
        <w:rPr>
          <w:rFonts w:cstheme="minorHAnsi"/>
        </w:rPr>
        <w:t>,</w:t>
      </w:r>
      <w:r w:rsidR="00C6190D" w:rsidRPr="001D24E9">
        <w:rPr>
          <w:rFonts w:cstheme="minorHAnsi"/>
        </w:rPr>
        <w:t xml:space="preserve"> we need</w:t>
      </w:r>
      <w:r w:rsidR="00DE6EF4" w:rsidRPr="001D24E9">
        <w:rPr>
          <w:rFonts w:cstheme="minorHAnsi"/>
        </w:rPr>
        <w:t xml:space="preserve"> to train hard</w:t>
      </w:r>
      <w:r w:rsidR="00696104" w:rsidRPr="001D24E9">
        <w:rPr>
          <w:rFonts w:cstheme="minorHAnsi"/>
        </w:rPr>
        <w:t xml:space="preserve"> so that we can</w:t>
      </w:r>
      <w:r w:rsidR="008E37DD" w:rsidRPr="001D24E9">
        <w:rPr>
          <w:rFonts w:cstheme="minorHAnsi"/>
        </w:rPr>
        <w:t xml:space="preserve"> fight</w:t>
      </w:r>
      <w:r w:rsidR="00027457" w:rsidRPr="001D24E9">
        <w:rPr>
          <w:rFonts w:cstheme="minorHAnsi"/>
        </w:rPr>
        <w:t xml:space="preserve"> self-hate</w:t>
      </w:r>
      <w:r w:rsidR="008E37DD" w:rsidRPr="001D24E9">
        <w:rPr>
          <w:rFonts w:cstheme="minorHAnsi"/>
        </w:rPr>
        <w:t xml:space="preserve"> easy. </w:t>
      </w:r>
    </w:p>
    <w:p w14:paraId="679C3170" w14:textId="06E92F1A" w:rsidR="00C6190D" w:rsidRPr="001D24E9" w:rsidRDefault="00C6190D" w:rsidP="007C3641">
      <w:pPr>
        <w:spacing w:after="0" w:line="240" w:lineRule="auto"/>
        <w:jc w:val="both"/>
        <w:rPr>
          <w:rFonts w:cstheme="minorHAnsi"/>
        </w:rPr>
      </w:pPr>
    </w:p>
    <w:p w14:paraId="6E2187A7" w14:textId="1C90D0E6" w:rsidR="00DE6EF4" w:rsidRPr="001D24E9" w:rsidRDefault="00DE6EF4" w:rsidP="00DD17DA">
      <w:pPr>
        <w:pStyle w:val="ListParagraph"/>
        <w:widowControl w:val="0"/>
        <w:numPr>
          <w:ilvl w:val="0"/>
          <w:numId w:val="1"/>
        </w:numPr>
        <w:spacing w:after="0"/>
        <w:ind w:left="357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Calm the fe</w:t>
      </w:r>
      <w:r w:rsidR="00260844" w:rsidRPr="001D24E9">
        <w:rPr>
          <w:rFonts w:cstheme="minorHAnsi"/>
          <w:b/>
        </w:rPr>
        <w:t>ar through mindfulness training</w:t>
      </w:r>
    </w:p>
    <w:p w14:paraId="4F2505FF" w14:textId="391B0428" w:rsidR="000607A1" w:rsidRPr="001D24E9" w:rsidRDefault="000607A1" w:rsidP="007C3641">
      <w:pPr>
        <w:spacing w:after="0" w:line="240" w:lineRule="auto"/>
        <w:ind w:left="360"/>
        <w:jc w:val="both"/>
        <w:rPr>
          <w:rFonts w:cstheme="minorHAnsi"/>
        </w:rPr>
      </w:pPr>
      <w:bookmarkStart w:id="6" w:name="OLE_LINK44"/>
      <w:bookmarkStart w:id="7" w:name="OLE_LINK45"/>
      <w:bookmarkStart w:id="8" w:name="OLE_LINK46"/>
      <w:r w:rsidRPr="001D24E9">
        <w:rPr>
          <w:rFonts w:cstheme="minorHAnsi"/>
        </w:rPr>
        <w:t xml:space="preserve">Over the years we have learned to fear self-hate and the ravaging chaos it creates. </w:t>
      </w:r>
      <w:r w:rsidR="000117FE" w:rsidRPr="001D24E9">
        <w:rPr>
          <w:rFonts w:cstheme="minorHAnsi"/>
        </w:rPr>
        <w:t xml:space="preserve">What’s more, we </w:t>
      </w:r>
      <w:r w:rsidRPr="001D24E9">
        <w:rPr>
          <w:rFonts w:cstheme="minorHAnsi"/>
        </w:rPr>
        <w:t xml:space="preserve">have developed automatic and habitual patterns of thought and behavior that we hope will enable us to avoid our self-hate. </w:t>
      </w:r>
      <w:bookmarkStart w:id="9" w:name="_Hlk46840013"/>
      <w:r w:rsidRPr="001D24E9">
        <w:rPr>
          <w:rFonts w:cstheme="minorHAnsi"/>
        </w:rPr>
        <w:t xml:space="preserve">Rather than reverting to these habitual patterns, we </w:t>
      </w:r>
      <w:r w:rsidR="000117FE" w:rsidRPr="001D24E9">
        <w:rPr>
          <w:rFonts w:cstheme="minorHAnsi"/>
        </w:rPr>
        <w:t>can</w:t>
      </w:r>
      <w:r w:rsidRPr="001D24E9">
        <w:rPr>
          <w:rFonts w:cstheme="minorHAnsi"/>
        </w:rPr>
        <w:t xml:space="preserve"> use mindfulness to calm our minds and bodies</w:t>
      </w:r>
      <w:r w:rsidR="00746212" w:rsidRPr="001D24E9">
        <w:rPr>
          <w:rFonts w:cstheme="minorHAnsi"/>
        </w:rPr>
        <w:t>. We are then</w:t>
      </w:r>
      <w:r w:rsidRPr="001D24E9">
        <w:rPr>
          <w:rFonts w:cstheme="minorHAnsi"/>
        </w:rPr>
        <w:t xml:space="preserve"> free to choose healthy patterns of thought and behavior </w:t>
      </w:r>
      <w:r w:rsidR="00746212" w:rsidRPr="001D24E9">
        <w:rPr>
          <w:rFonts w:cstheme="minorHAnsi"/>
        </w:rPr>
        <w:t xml:space="preserve">that </w:t>
      </w:r>
      <w:r w:rsidRPr="001D24E9">
        <w:rPr>
          <w:rFonts w:cstheme="minorHAnsi"/>
        </w:rPr>
        <w:t xml:space="preserve">help us grow out of our self-hate. </w:t>
      </w:r>
      <w:bookmarkEnd w:id="9"/>
    </w:p>
    <w:bookmarkEnd w:id="6"/>
    <w:bookmarkEnd w:id="7"/>
    <w:bookmarkEnd w:id="8"/>
    <w:p w14:paraId="51A847C0" w14:textId="5A63F7A7" w:rsidR="000A5036" w:rsidRPr="001D24E9" w:rsidRDefault="000A5036" w:rsidP="007C3641">
      <w:pPr>
        <w:spacing w:after="0" w:line="240" w:lineRule="auto"/>
        <w:ind w:left="360"/>
        <w:jc w:val="both"/>
        <w:rPr>
          <w:rFonts w:cstheme="minorHAnsi"/>
        </w:rPr>
      </w:pPr>
    </w:p>
    <w:p w14:paraId="689CE558" w14:textId="02E7A916" w:rsidR="000607A1" w:rsidRPr="001D24E9" w:rsidRDefault="000E3073" w:rsidP="000607A1">
      <w:pPr>
        <w:widowControl w:val="0"/>
        <w:spacing w:after="0" w:line="240" w:lineRule="auto"/>
        <w:ind w:left="360"/>
        <w:jc w:val="both"/>
        <w:rPr>
          <w:rFonts w:cstheme="minorHAnsi"/>
        </w:rPr>
      </w:pPr>
      <w:bookmarkStart w:id="10" w:name="_Hlk141860735"/>
      <w:r w:rsidRPr="001D24E9">
        <w:rPr>
          <w:rFonts w:cstheme="minorHAnsi"/>
        </w:rPr>
        <w:t>Just as m</w:t>
      </w:r>
      <w:r w:rsidR="006247B4" w:rsidRPr="001D24E9">
        <w:rPr>
          <w:rFonts w:cstheme="minorHAnsi"/>
        </w:rPr>
        <w:t>indfulness training helps us</w:t>
      </w:r>
      <w:r w:rsidR="00742B91" w:rsidRPr="001D24E9">
        <w:rPr>
          <w:rFonts w:cstheme="minorHAnsi"/>
        </w:rPr>
        <w:t xml:space="preserve"> refocus our wandering minds during meditation,</w:t>
      </w:r>
      <w:r w:rsidR="006247B4" w:rsidRPr="001D24E9">
        <w:rPr>
          <w:rFonts w:cstheme="minorHAnsi"/>
        </w:rPr>
        <w:t xml:space="preserve"> </w:t>
      </w:r>
      <w:r w:rsidR="00742B91" w:rsidRPr="001D24E9">
        <w:rPr>
          <w:rFonts w:cstheme="minorHAnsi"/>
        </w:rPr>
        <w:t>it</w:t>
      </w:r>
      <w:r w:rsidR="006247B4" w:rsidRPr="001D24E9">
        <w:rPr>
          <w:rFonts w:cstheme="minorHAnsi"/>
        </w:rPr>
        <w:t xml:space="preserve"> empowers </w:t>
      </w:r>
      <w:r w:rsidR="00742B91" w:rsidRPr="001D24E9">
        <w:rPr>
          <w:rFonts w:cstheme="minorHAnsi"/>
        </w:rPr>
        <w:t xml:space="preserve">us </w:t>
      </w:r>
      <w:r w:rsidR="006247B4" w:rsidRPr="001D24E9">
        <w:rPr>
          <w:rFonts w:cstheme="minorHAnsi"/>
        </w:rPr>
        <w:t xml:space="preserve">to </w:t>
      </w:r>
      <w:r w:rsidR="00742B91" w:rsidRPr="001D24E9">
        <w:rPr>
          <w:rFonts w:cstheme="minorHAnsi"/>
        </w:rPr>
        <w:t>redirect our thinking when the Idol</w:t>
      </w:r>
      <w:r w:rsidR="006247B4" w:rsidRPr="001D24E9">
        <w:rPr>
          <w:rFonts w:cstheme="minorHAnsi"/>
        </w:rPr>
        <w:t xml:space="preserve"> has us by the throat and is lashing</w:t>
      </w:r>
      <w:r w:rsidR="00742B91" w:rsidRPr="001D24E9">
        <w:rPr>
          <w:rFonts w:cstheme="minorHAnsi"/>
        </w:rPr>
        <w:t xml:space="preserve"> us with self-hate. </w:t>
      </w:r>
      <w:r w:rsidRPr="001D24E9">
        <w:rPr>
          <w:rFonts w:cstheme="minorHAnsi"/>
        </w:rPr>
        <w:t>When we recognize</w:t>
      </w:r>
      <w:r w:rsidR="000607A1" w:rsidRPr="001D24E9">
        <w:rPr>
          <w:rFonts w:cstheme="minorHAnsi"/>
        </w:rPr>
        <w:t xml:space="preserve"> the symptoms of self-hate, we can choose to simply wait and mindfully endure our chaotic feelings until we are able to figure out </w:t>
      </w:r>
      <w:r w:rsidR="00746212" w:rsidRPr="001D24E9">
        <w:rPr>
          <w:rFonts w:cstheme="minorHAnsi"/>
        </w:rPr>
        <w:t>what’s</w:t>
      </w:r>
      <w:r w:rsidR="000607A1" w:rsidRPr="001D24E9">
        <w:rPr>
          <w:rFonts w:cstheme="minorHAnsi"/>
        </w:rPr>
        <w:t xml:space="preserve"> going on. We learn that we do not have to react. Instead, we can compassionately observe, listen, and learn. </w:t>
      </w:r>
    </w:p>
    <w:bookmarkEnd w:id="10"/>
    <w:p w14:paraId="0237C288" w14:textId="1D1DFFD8" w:rsidR="00C6190D" w:rsidRPr="001D24E9" w:rsidRDefault="00C6190D" w:rsidP="00742B91">
      <w:pPr>
        <w:spacing w:after="0" w:line="240" w:lineRule="auto"/>
        <w:ind w:left="360"/>
        <w:jc w:val="both"/>
        <w:rPr>
          <w:rFonts w:cstheme="minorHAnsi"/>
        </w:rPr>
      </w:pPr>
    </w:p>
    <w:p w14:paraId="07D4D27E" w14:textId="072317FC" w:rsidR="0002122B" w:rsidRPr="001D24E9" w:rsidRDefault="0002122B" w:rsidP="007C3641">
      <w:pPr>
        <w:spacing w:after="0" w:line="240" w:lineRule="auto"/>
        <w:ind w:left="360"/>
        <w:jc w:val="both"/>
        <w:rPr>
          <w:rFonts w:cstheme="minorHAnsi"/>
        </w:rPr>
      </w:pPr>
      <w:bookmarkStart w:id="11" w:name="_Hlk489021100"/>
      <w:bookmarkStart w:id="12" w:name="_Hlk488823910"/>
      <w:r w:rsidRPr="001D24E9">
        <w:rPr>
          <w:rFonts w:cstheme="minorHAnsi"/>
        </w:rPr>
        <w:t>Writing the lessons for this confession was very difficult for Nancy</w:t>
      </w:r>
      <w:r w:rsidR="005B3743" w:rsidRPr="001D24E9">
        <w:rPr>
          <w:rFonts w:cstheme="minorHAnsi"/>
        </w:rPr>
        <w:t xml:space="preserve"> because </w:t>
      </w:r>
      <w:r w:rsidR="00693117" w:rsidRPr="001D24E9">
        <w:rPr>
          <w:rFonts w:cstheme="minorHAnsi"/>
        </w:rPr>
        <w:t xml:space="preserve">for most of </w:t>
      </w:r>
      <w:r w:rsidR="00FB4311" w:rsidRPr="001D24E9">
        <w:rPr>
          <w:rFonts w:cstheme="minorHAnsi"/>
        </w:rPr>
        <w:t xml:space="preserve">her life </w:t>
      </w:r>
      <w:r w:rsidR="002023C2" w:rsidRPr="001D24E9">
        <w:rPr>
          <w:rFonts w:cstheme="minorHAnsi"/>
        </w:rPr>
        <w:t>she had been paralyzed by self-hate</w:t>
      </w:r>
      <w:r w:rsidR="00FB4311" w:rsidRPr="001D24E9">
        <w:rPr>
          <w:rFonts w:cstheme="minorHAnsi"/>
        </w:rPr>
        <w:t>. She felt terrified and</w:t>
      </w:r>
      <w:r w:rsidRPr="001D24E9">
        <w:rPr>
          <w:rFonts w:cstheme="minorHAnsi"/>
        </w:rPr>
        <w:t xml:space="preserve"> wanted to go into paralysis and procrastination to affirm her compulsive need to feel inadequate and a disappointment </w:t>
      </w:r>
      <w:r w:rsidR="002A1029" w:rsidRPr="001D24E9">
        <w:rPr>
          <w:rFonts w:cstheme="minorHAnsi"/>
        </w:rPr>
        <w:t xml:space="preserve">both </w:t>
      </w:r>
      <w:r w:rsidR="00C714DF" w:rsidRPr="001D24E9">
        <w:rPr>
          <w:rFonts w:cstheme="minorHAnsi"/>
        </w:rPr>
        <w:t xml:space="preserve">to </w:t>
      </w:r>
      <w:r w:rsidRPr="001D24E9">
        <w:rPr>
          <w:rFonts w:cstheme="minorHAnsi"/>
        </w:rPr>
        <w:t xml:space="preserve">herself and </w:t>
      </w:r>
      <w:r w:rsidR="000E3073" w:rsidRPr="001D24E9">
        <w:rPr>
          <w:rFonts w:cstheme="minorHAnsi"/>
        </w:rPr>
        <w:t xml:space="preserve">to </w:t>
      </w:r>
      <w:r w:rsidRPr="001D24E9">
        <w:rPr>
          <w:rFonts w:cstheme="minorHAnsi"/>
        </w:rPr>
        <w:t>others</w:t>
      </w:r>
      <w:r w:rsidR="004F3A5C" w:rsidRPr="001D24E9">
        <w:rPr>
          <w:rFonts w:cstheme="minorHAnsi"/>
        </w:rPr>
        <w:t xml:space="preserve">. </w:t>
      </w:r>
      <w:r w:rsidRPr="001D24E9">
        <w:rPr>
          <w:rFonts w:cstheme="minorHAnsi"/>
        </w:rPr>
        <w:t xml:space="preserve">She wrote for a whole week and was </w:t>
      </w:r>
      <w:r w:rsidR="008C7E54" w:rsidRPr="001D24E9">
        <w:rPr>
          <w:rFonts w:cstheme="minorHAnsi"/>
        </w:rPr>
        <w:t>unable</w:t>
      </w:r>
      <w:r w:rsidRPr="001D24E9">
        <w:rPr>
          <w:rFonts w:cstheme="minorHAnsi"/>
        </w:rPr>
        <w:t xml:space="preserve"> to find her path.</w:t>
      </w:r>
    </w:p>
    <w:bookmarkEnd w:id="11"/>
    <w:bookmarkEnd w:id="12"/>
    <w:p w14:paraId="059980DE" w14:textId="77777777" w:rsidR="00C6190D" w:rsidRPr="001D24E9" w:rsidRDefault="00C6190D" w:rsidP="007C3641">
      <w:pPr>
        <w:spacing w:after="0" w:line="240" w:lineRule="auto"/>
        <w:jc w:val="both"/>
        <w:rPr>
          <w:rFonts w:cstheme="minorHAnsi"/>
        </w:rPr>
      </w:pPr>
    </w:p>
    <w:p w14:paraId="6CF1652A" w14:textId="472500AE" w:rsidR="00DE6EF4" w:rsidRPr="001D24E9" w:rsidRDefault="00EF731B" w:rsidP="007C3641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 xml:space="preserve">Self-hate </w:t>
      </w:r>
      <w:r w:rsidR="00B011BE" w:rsidRPr="001D24E9">
        <w:rPr>
          <w:rFonts w:cstheme="minorHAnsi"/>
          <w:b/>
        </w:rPr>
        <w:t>can actually</w:t>
      </w:r>
      <w:r w:rsidR="00677654" w:rsidRPr="001D24E9">
        <w:rPr>
          <w:rFonts w:cstheme="minorHAnsi"/>
          <w:b/>
        </w:rPr>
        <w:t xml:space="preserve"> strengthen our endurance</w:t>
      </w:r>
    </w:p>
    <w:p w14:paraId="6964D7BC" w14:textId="658DB23D" w:rsidR="00DE6EF4" w:rsidRPr="001D24E9" w:rsidRDefault="002A1029" w:rsidP="007C3641">
      <w:pPr>
        <w:spacing w:after="0" w:line="240" w:lineRule="auto"/>
        <w:ind w:left="360"/>
        <w:jc w:val="both"/>
        <w:rPr>
          <w:rFonts w:cstheme="minorHAnsi"/>
        </w:rPr>
      </w:pPr>
      <w:r w:rsidRPr="001D24E9">
        <w:rPr>
          <w:rFonts w:cstheme="minorHAnsi"/>
        </w:rPr>
        <w:t xml:space="preserve">Self-hate has the power to stop </w:t>
      </w:r>
      <w:r w:rsidR="0042476D" w:rsidRPr="001D24E9">
        <w:rPr>
          <w:rFonts w:cstheme="minorHAnsi"/>
        </w:rPr>
        <w:t xml:space="preserve">us </w:t>
      </w:r>
      <w:r w:rsidRPr="001D24E9">
        <w:rPr>
          <w:rFonts w:cstheme="minorHAnsi"/>
        </w:rPr>
        <w:t xml:space="preserve">in </w:t>
      </w:r>
      <w:r w:rsidR="00664A41" w:rsidRPr="001D24E9">
        <w:rPr>
          <w:rFonts w:cstheme="minorHAnsi"/>
        </w:rPr>
        <w:t xml:space="preserve">our </w:t>
      </w:r>
      <w:r w:rsidRPr="001D24E9">
        <w:rPr>
          <w:rFonts w:cstheme="minorHAnsi"/>
        </w:rPr>
        <w:t>tracks, so how was Nancy able to write this lesson</w:t>
      </w:r>
      <w:r w:rsidR="00073430" w:rsidRPr="001D24E9">
        <w:rPr>
          <w:rFonts w:cstheme="minorHAnsi"/>
        </w:rPr>
        <w:t>?</w:t>
      </w:r>
      <w:r w:rsidR="00DE6EF4" w:rsidRPr="001D24E9">
        <w:rPr>
          <w:rFonts w:cstheme="minorHAnsi"/>
        </w:rPr>
        <w:t xml:space="preserve"> </w:t>
      </w:r>
      <w:r w:rsidRPr="001D24E9">
        <w:rPr>
          <w:rFonts w:cstheme="minorHAnsi"/>
        </w:rPr>
        <w:t>S</w:t>
      </w:r>
      <w:r w:rsidR="002A05DB" w:rsidRPr="001D24E9">
        <w:rPr>
          <w:rFonts w:cstheme="minorHAnsi"/>
        </w:rPr>
        <w:t xml:space="preserve">he </w:t>
      </w:r>
      <w:r w:rsidR="00DE6EF4" w:rsidRPr="001D24E9">
        <w:rPr>
          <w:rFonts w:cstheme="minorHAnsi"/>
        </w:rPr>
        <w:t>had been</w:t>
      </w:r>
      <w:r w:rsidR="00B1190D" w:rsidRPr="001D24E9">
        <w:rPr>
          <w:rFonts w:cstheme="minorHAnsi"/>
        </w:rPr>
        <w:t xml:space="preserve"> in training</w:t>
      </w:r>
      <w:r w:rsidR="00DE6EF4" w:rsidRPr="001D24E9">
        <w:rPr>
          <w:rFonts w:cstheme="minorHAnsi"/>
        </w:rPr>
        <w:t xml:space="preserve"> through the book</w:t>
      </w:r>
      <w:r w:rsidR="00B1190D" w:rsidRPr="001D24E9">
        <w:rPr>
          <w:rFonts w:cstheme="minorHAnsi"/>
        </w:rPr>
        <w:t xml:space="preserve"> study and through meditation practice. </w:t>
      </w:r>
      <w:r w:rsidR="002A05DB" w:rsidRPr="001D24E9">
        <w:rPr>
          <w:rFonts w:cstheme="minorHAnsi"/>
        </w:rPr>
        <w:t xml:space="preserve">She </w:t>
      </w:r>
      <w:r w:rsidR="00B06ECF" w:rsidRPr="001D24E9">
        <w:rPr>
          <w:rFonts w:cstheme="minorHAnsi"/>
        </w:rPr>
        <w:t xml:space="preserve">persevered in </w:t>
      </w:r>
      <w:r w:rsidR="002A05DB" w:rsidRPr="001D24E9">
        <w:rPr>
          <w:rFonts w:cstheme="minorHAnsi"/>
        </w:rPr>
        <w:t xml:space="preserve">her </w:t>
      </w:r>
      <w:r w:rsidR="00B06ECF" w:rsidRPr="001D24E9">
        <w:rPr>
          <w:rFonts w:cstheme="minorHAnsi"/>
        </w:rPr>
        <w:t>work des</w:t>
      </w:r>
      <w:r w:rsidR="00073430" w:rsidRPr="001D24E9">
        <w:rPr>
          <w:rFonts w:cstheme="minorHAnsi"/>
        </w:rPr>
        <w:t xml:space="preserve">pite </w:t>
      </w:r>
      <w:r w:rsidR="002A05DB" w:rsidRPr="001D24E9">
        <w:rPr>
          <w:rFonts w:cstheme="minorHAnsi"/>
        </w:rPr>
        <w:t xml:space="preserve">her </w:t>
      </w:r>
      <w:r w:rsidR="00073430" w:rsidRPr="001D24E9">
        <w:rPr>
          <w:rFonts w:cstheme="minorHAnsi"/>
        </w:rPr>
        <w:t>dis</w:t>
      </w:r>
      <w:r w:rsidR="001A47BC" w:rsidRPr="001D24E9">
        <w:rPr>
          <w:rFonts w:cstheme="minorHAnsi"/>
        </w:rPr>
        <w:t>comfort, working</w:t>
      </w:r>
      <w:r w:rsidR="00600B13" w:rsidRPr="001D24E9">
        <w:rPr>
          <w:rFonts w:cstheme="minorHAnsi"/>
        </w:rPr>
        <w:t xml:space="preserve"> against the</w:t>
      </w:r>
      <w:r w:rsidR="00B06ECF" w:rsidRPr="001D24E9">
        <w:rPr>
          <w:rFonts w:cstheme="minorHAnsi"/>
        </w:rPr>
        <w:t xml:space="preserve"> resistance</w:t>
      </w:r>
      <w:r w:rsidR="00600B13" w:rsidRPr="001D24E9">
        <w:rPr>
          <w:rFonts w:cstheme="minorHAnsi"/>
        </w:rPr>
        <w:t xml:space="preserve"> of her fear</w:t>
      </w:r>
      <w:r w:rsidR="001A47BC" w:rsidRPr="001D24E9">
        <w:rPr>
          <w:rFonts w:cstheme="minorHAnsi"/>
        </w:rPr>
        <w:t xml:space="preserve">. This work-out </w:t>
      </w:r>
      <w:r w:rsidR="00B011BE" w:rsidRPr="001D24E9">
        <w:rPr>
          <w:rFonts w:cstheme="minorHAnsi"/>
        </w:rPr>
        <w:t>strengthened</w:t>
      </w:r>
      <w:r w:rsidR="00B06ECF" w:rsidRPr="001D24E9">
        <w:rPr>
          <w:rFonts w:cstheme="minorHAnsi"/>
        </w:rPr>
        <w:t xml:space="preserve"> </w:t>
      </w:r>
      <w:r w:rsidR="002A05DB" w:rsidRPr="001D24E9">
        <w:rPr>
          <w:rFonts w:cstheme="minorHAnsi"/>
        </w:rPr>
        <w:t xml:space="preserve">her </w:t>
      </w:r>
      <w:r w:rsidR="00B06ECF" w:rsidRPr="001D24E9">
        <w:rPr>
          <w:rFonts w:cstheme="minorHAnsi"/>
        </w:rPr>
        <w:t xml:space="preserve">courage and </w:t>
      </w:r>
      <w:r w:rsidR="003B085C" w:rsidRPr="001D24E9">
        <w:rPr>
          <w:rFonts w:cstheme="minorHAnsi"/>
        </w:rPr>
        <w:t>trained her</w:t>
      </w:r>
      <w:r w:rsidR="00FB4311" w:rsidRPr="001D24E9">
        <w:rPr>
          <w:rFonts w:cstheme="minorHAnsi"/>
        </w:rPr>
        <w:t xml:space="preserve"> to endure skillfully</w:t>
      </w:r>
      <w:r w:rsidR="00632A62" w:rsidRPr="001D24E9">
        <w:rPr>
          <w:rFonts w:cstheme="minorHAnsi"/>
        </w:rPr>
        <w:t>. She was able to</w:t>
      </w:r>
      <w:r w:rsidR="00FB4311" w:rsidRPr="001D24E9">
        <w:rPr>
          <w:rFonts w:cstheme="minorHAnsi"/>
        </w:rPr>
        <w:t xml:space="preserve"> </w:t>
      </w:r>
      <w:r w:rsidR="00942945" w:rsidRPr="001D24E9">
        <w:rPr>
          <w:rFonts w:cstheme="minorHAnsi"/>
        </w:rPr>
        <w:t>choose</w:t>
      </w:r>
      <w:r w:rsidR="00DA0CC2" w:rsidRPr="001D24E9">
        <w:rPr>
          <w:rFonts w:cstheme="minorHAnsi"/>
        </w:rPr>
        <w:t xml:space="preserve"> healthy</w:t>
      </w:r>
      <w:r w:rsidR="001A47BC" w:rsidRPr="001D24E9">
        <w:rPr>
          <w:rFonts w:cstheme="minorHAnsi"/>
        </w:rPr>
        <w:t xml:space="preserve"> and productive</w:t>
      </w:r>
      <w:r w:rsidR="00DA0CC2" w:rsidRPr="001D24E9">
        <w:rPr>
          <w:rFonts w:cstheme="minorHAnsi"/>
        </w:rPr>
        <w:t xml:space="preserve"> behaviors no matter how </w:t>
      </w:r>
      <w:r w:rsidR="002A05DB" w:rsidRPr="001D24E9">
        <w:rPr>
          <w:rFonts w:cstheme="minorHAnsi"/>
        </w:rPr>
        <w:t>she</w:t>
      </w:r>
      <w:r w:rsidR="00DA0CC2" w:rsidRPr="001D24E9">
        <w:rPr>
          <w:rFonts w:cstheme="minorHAnsi"/>
        </w:rPr>
        <w:t xml:space="preserve"> felt</w:t>
      </w:r>
      <w:r w:rsidR="00073430" w:rsidRPr="001D24E9">
        <w:rPr>
          <w:rFonts w:cstheme="minorHAnsi"/>
        </w:rPr>
        <w:t>.</w:t>
      </w:r>
      <w:r w:rsidR="001A47BC" w:rsidRPr="001D24E9">
        <w:rPr>
          <w:rFonts w:cstheme="minorHAnsi"/>
        </w:rPr>
        <w:t xml:space="preserve"> </w:t>
      </w:r>
      <w:r w:rsidR="00291434" w:rsidRPr="001D24E9">
        <w:rPr>
          <w:rFonts w:cstheme="minorHAnsi"/>
        </w:rPr>
        <w:t xml:space="preserve">The week of writing and getting nowhere actually led </w:t>
      </w:r>
      <w:r w:rsidR="002A05DB" w:rsidRPr="001D24E9">
        <w:rPr>
          <w:rFonts w:cstheme="minorHAnsi"/>
        </w:rPr>
        <w:t xml:space="preserve">her </w:t>
      </w:r>
      <w:r w:rsidR="00291434" w:rsidRPr="001D24E9">
        <w:rPr>
          <w:rFonts w:cstheme="minorHAnsi"/>
        </w:rPr>
        <w:t>somewhere.</w:t>
      </w:r>
      <w:r w:rsidR="00DA0CC2" w:rsidRPr="001D24E9">
        <w:rPr>
          <w:rFonts w:cstheme="minorHAnsi"/>
        </w:rPr>
        <w:t xml:space="preserve"> </w:t>
      </w:r>
      <w:r w:rsidR="0042476D" w:rsidRPr="001D24E9">
        <w:rPr>
          <w:rFonts w:cstheme="minorHAnsi"/>
        </w:rPr>
        <w:t>S</w:t>
      </w:r>
      <w:r w:rsidR="002A05DB" w:rsidRPr="001D24E9">
        <w:rPr>
          <w:rFonts w:cstheme="minorHAnsi"/>
        </w:rPr>
        <w:t xml:space="preserve">he </w:t>
      </w:r>
      <w:r w:rsidR="00DA0CC2" w:rsidRPr="001D24E9">
        <w:rPr>
          <w:rFonts w:cstheme="minorHAnsi"/>
        </w:rPr>
        <w:t>learn</w:t>
      </w:r>
      <w:r w:rsidR="00001180" w:rsidRPr="001D24E9">
        <w:rPr>
          <w:rFonts w:cstheme="minorHAnsi"/>
        </w:rPr>
        <w:t>ed</w:t>
      </w:r>
      <w:r w:rsidR="00822C23" w:rsidRPr="001D24E9">
        <w:rPr>
          <w:rFonts w:cstheme="minorHAnsi"/>
        </w:rPr>
        <w:t xml:space="preserve"> how</w:t>
      </w:r>
      <w:r w:rsidR="00DA0CC2" w:rsidRPr="001D24E9">
        <w:rPr>
          <w:rFonts w:cstheme="minorHAnsi"/>
        </w:rPr>
        <w:t xml:space="preserve"> to</w:t>
      </w:r>
      <w:r w:rsidR="00291434" w:rsidRPr="001D24E9">
        <w:rPr>
          <w:rFonts w:cstheme="minorHAnsi"/>
        </w:rPr>
        <w:t xml:space="preserve"> </w:t>
      </w:r>
      <w:r w:rsidRPr="001D24E9">
        <w:rPr>
          <w:rFonts w:cstheme="minorHAnsi"/>
        </w:rPr>
        <w:t xml:space="preserve">be productive in the midst of her self-hate, </w:t>
      </w:r>
      <w:r w:rsidR="00DE6EF4" w:rsidRPr="001D24E9">
        <w:rPr>
          <w:rFonts w:cstheme="minorHAnsi"/>
        </w:rPr>
        <w:t>knowing t</w:t>
      </w:r>
      <w:r w:rsidR="001434FF" w:rsidRPr="001D24E9">
        <w:rPr>
          <w:rFonts w:cstheme="minorHAnsi"/>
        </w:rPr>
        <w:t>hat God would</w:t>
      </w:r>
      <w:r w:rsidR="00291434" w:rsidRPr="001D24E9">
        <w:rPr>
          <w:rFonts w:cstheme="minorHAnsi"/>
        </w:rPr>
        <w:t xml:space="preserve"> support </w:t>
      </w:r>
      <w:r w:rsidR="002A05DB" w:rsidRPr="001D24E9">
        <w:rPr>
          <w:rFonts w:cstheme="minorHAnsi"/>
        </w:rPr>
        <w:t xml:space="preserve">her </w:t>
      </w:r>
      <w:r w:rsidR="00852926" w:rsidRPr="001D24E9">
        <w:rPr>
          <w:rFonts w:cstheme="minorHAnsi"/>
        </w:rPr>
        <w:t xml:space="preserve">if </w:t>
      </w:r>
      <w:r w:rsidR="002A05DB" w:rsidRPr="001D24E9">
        <w:rPr>
          <w:rFonts w:cstheme="minorHAnsi"/>
        </w:rPr>
        <w:t>she</w:t>
      </w:r>
      <w:r w:rsidR="00852926" w:rsidRPr="001D24E9">
        <w:rPr>
          <w:rFonts w:cstheme="minorHAnsi"/>
        </w:rPr>
        <w:t xml:space="preserve"> </w:t>
      </w:r>
      <w:r w:rsidR="00466FBB" w:rsidRPr="001D24E9">
        <w:rPr>
          <w:rFonts w:cstheme="minorHAnsi"/>
        </w:rPr>
        <w:t xml:space="preserve">humbly </w:t>
      </w:r>
      <w:r w:rsidR="00852926" w:rsidRPr="001D24E9">
        <w:rPr>
          <w:rFonts w:cstheme="minorHAnsi"/>
        </w:rPr>
        <w:t>endure</w:t>
      </w:r>
      <w:r w:rsidR="00001180" w:rsidRPr="001D24E9">
        <w:rPr>
          <w:rFonts w:cstheme="minorHAnsi"/>
        </w:rPr>
        <w:t>d</w:t>
      </w:r>
      <w:r w:rsidR="00822C23" w:rsidRPr="001D24E9">
        <w:rPr>
          <w:rFonts w:cstheme="minorHAnsi"/>
        </w:rPr>
        <w:t xml:space="preserve"> her discomforts</w:t>
      </w:r>
      <w:r w:rsidR="00DE6EF4" w:rsidRPr="001D24E9">
        <w:rPr>
          <w:rFonts w:cstheme="minorHAnsi"/>
        </w:rPr>
        <w:t>.</w:t>
      </w:r>
    </w:p>
    <w:p w14:paraId="7F64E687" w14:textId="77777777" w:rsidR="00211A2A" w:rsidRPr="001D24E9" w:rsidRDefault="00211A2A" w:rsidP="007C3641">
      <w:pPr>
        <w:spacing w:after="0" w:line="240" w:lineRule="auto"/>
        <w:jc w:val="both"/>
        <w:rPr>
          <w:rFonts w:cstheme="minorHAnsi"/>
        </w:rPr>
      </w:pPr>
    </w:p>
    <w:p w14:paraId="2E1DD25C" w14:textId="62E26ECC" w:rsidR="00DA0CC2" w:rsidRPr="001D24E9" w:rsidRDefault="00DA0CC2" w:rsidP="007C3641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The unli</w:t>
      </w:r>
      <w:r w:rsidR="00677654" w:rsidRPr="001D24E9">
        <w:rPr>
          <w:rFonts w:cstheme="minorHAnsi"/>
          <w:b/>
        </w:rPr>
        <w:t>ved life is not worth examining</w:t>
      </w:r>
      <w:r w:rsidRPr="001D24E9">
        <w:rPr>
          <w:rFonts w:cstheme="minorHAnsi"/>
          <w:b/>
        </w:rPr>
        <w:t xml:space="preserve"> </w:t>
      </w:r>
    </w:p>
    <w:p w14:paraId="1658F502" w14:textId="66BA4BBC" w:rsidR="00CE1D96" w:rsidRPr="001D24E9" w:rsidRDefault="0011774C" w:rsidP="007C3641">
      <w:pPr>
        <w:spacing w:after="0" w:line="240" w:lineRule="auto"/>
        <w:ind w:left="360"/>
        <w:jc w:val="both"/>
        <w:rPr>
          <w:rFonts w:cstheme="minorHAnsi"/>
        </w:rPr>
      </w:pPr>
      <w:bookmarkStart w:id="13" w:name="_Hlk109902823"/>
      <w:bookmarkStart w:id="14" w:name="_Hlk489021692"/>
      <w:r w:rsidRPr="001D24E9">
        <w:rPr>
          <w:rFonts w:cstheme="minorHAnsi"/>
        </w:rPr>
        <w:t>Socrates, t</w:t>
      </w:r>
      <w:r w:rsidR="007C3326" w:rsidRPr="001D24E9">
        <w:rPr>
          <w:rFonts w:cstheme="minorHAnsi"/>
        </w:rPr>
        <w:t>he ancient Greek philosopher</w:t>
      </w:r>
      <w:r w:rsidRPr="001D24E9">
        <w:rPr>
          <w:rFonts w:cstheme="minorHAnsi"/>
        </w:rPr>
        <w:t>,</w:t>
      </w:r>
      <w:r w:rsidR="007C3326" w:rsidRPr="001D24E9">
        <w:rPr>
          <w:rFonts w:cstheme="minorHAnsi"/>
        </w:rPr>
        <w:t xml:space="preserve"> </w:t>
      </w:r>
      <w:bookmarkEnd w:id="13"/>
      <w:r w:rsidR="002A05DB" w:rsidRPr="001D24E9">
        <w:rPr>
          <w:rFonts w:cstheme="minorHAnsi"/>
        </w:rPr>
        <w:t>said</w:t>
      </w:r>
      <w:r w:rsidR="001F5B55" w:rsidRPr="001D24E9">
        <w:rPr>
          <w:rFonts w:cstheme="minorHAnsi"/>
        </w:rPr>
        <w:t xml:space="preserve"> that</w:t>
      </w:r>
      <w:r w:rsidR="002A05DB" w:rsidRPr="001D24E9">
        <w:rPr>
          <w:rFonts w:cstheme="minorHAnsi"/>
        </w:rPr>
        <w:t xml:space="preserve"> </w:t>
      </w:r>
      <w:r w:rsidR="00CE2B05" w:rsidRPr="001D24E9">
        <w:rPr>
          <w:rFonts w:cstheme="minorHAnsi"/>
          <w:i/>
        </w:rPr>
        <w:t>the</w:t>
      </w:r>
      <w:r w:rsidR="001F5B55" w:rsidRPr="001D24E9">
        <w:rPr>
          <w:rFonts w:cstheme="minorHAnsi"/>
        </w:rPr>
        <w:t xml:space="preserve"> </w:t>
      </w:r>
      <w:r w:rsidR="002A05DB" w:rsidRPr="001D24E9">
        <w:rPr>
          <w:rFonts w:cstheme="minorHAnsi"/>
          <w:i/>
        </w:rPr>
        <w:t>unex</w:t>
      </w:r>
      <w:r w:rsidR="001F5B55" w:rsidRPr="001D24E9">
        <w:rPr>
          <w:rFonts w:cstheme="minorHAnsi"/>
          <w:i/>
        </w:rPr>
        <w:t>amined life is not worth living</w:t>
      </w:r>
      <w:r w:rsidR="001F5B55" w:rsidRPr="001D24E9">
        <w:rPr>
          <w:rFonts w:cstheme="minorHAnsi"/>
        </w:rPr>
        <w:t>,</w:t>
      </w:r>
      <w:r w:rsidR="00AD2846" w:rsidRPr="001D24E9">
        <w:rPr>
          <w:rStyle w:val="EndnoteReference"/>
          <w:rFonts w:cstheme="minorHAnsi"/>
        </w:rPr>
        <w:endnoteReference w:id="4"/>
      </w:r>
      <w:r w:rsidR="00CE2B05" w:rsidRPr="001D24E9">
        <w:rPr>
          <w:rFonts w:cstheme="minorHAnsi"/>
        </w:rPr>
        <w:t xml:space="preserve"> </w:t>
      </w:r>
      <w:r w:rsidR="001F5B55" w:rsidRPr="001D24E9">
        <w:rPr>
          <w:rFonts w:cstheme="minorHAnsi"/>
        </w:rPr>
        <w:t xml:space="preserve">but </w:t>
      </w:r>
      <w:r w:rsidR="00FE5918" w:rsidRPr="001D24E9">
        <w:rPr>
          <w:rFonts w:cstheme="minorHAnsi"/>
        </w:rPr>
        <w:t xml:space="preserve">some </w:t>
      </w:r>
      <w:r w:rsidR="001F5B55" w:rsidRPr="001D24E9">
        <w:rPr>
          <w:rFonts w:cstheme="minorHAnsi"/>
        </w:rPr>
        <w:t>writer</w:t>
      </w:r>
      <w:r w:rsidR="006E204D" w:rsidRPr="001D24E9">
        <w:rPr>
          <w:rFonts w:cstheme="minorHAnsi"/>
        </w:rPr>
        <w:t xml:space="preserve">s </w:t>
      </w:r>
      <w:r w:rsidR="00FB4311" w:rsidRPr="001D24E9">
        <w:rPr>
          <w:rFonts w:cstheme="minorHAnsi"/>
        </w:rPr>
        <w:t>turn</w:t>
      </w:r>
      <w:r w:rsidR="001F5B55" w:rsidRPr="001D24E9">
        <w:rPr>
          <w:rFonts w:cstheme="minorHAnsi"/>
        </w:rPr>
        <w:t xml:space="preserve"> that</w:t>
      </w:r>
      <w:r w:rsidR="00CE2B05" w:rsidRPr="001D24E9">
        <w:rPr>
          <w:rFonts w:cstheme="minorHAnsi"/>
        </w:rPr>
        <w:t xml:space="preserve"> </w:t>
      </w:r>
      <w:r w:rsidR="008A0CE9" w:rsidRPr="001D24E9">
        <w:rPr>
          <w:rFonts w:cstheme="minorHAnsi"/>
        </w:rPr>
        <w:t xml:space="preserve">quotation around and assert </w:t>
      </w:r>
      <w:r w:rsidR="00942945" w:rsidRPr="001D24E9">
        <w:rPr>
          <w:rFonts w:cstheme="minorHAnsi"/>
        </w:rPr>
        <w:t xml:space="preserve">that </w:t>
      </w:r>
      <w:r w:rsidR="00942945" w:rsidRPr="001D24E9">
        <w:rPr>
          <w:rFonts w:cstheme="minorHAnsi"/>
          <w:i/>
        </w:rPr>
        <w:t>the</w:t>
      </w:r>
      <w:r w:rsidR="001F5B55" w:rsidRPr="001D24E9">
        <w:rPr>
          <w:rFonts w:cstheme="minorHAnsi"/>
        </w:rPr>
        <w:t xml:space="preserve"> </w:t>
      </w:r>
      <w:r w:rsidR="001F5B55" w:rsidRPr="001D24E9">
        <w:rPr>
          <w:rFonts w:cstheme="minorHAnsi"/>
          <w:i/>
        </w:rPr>
        <w:t>unlived life is not worth examining</w:t>
      </w:r>
      <w:r w:rsidR="001F5B55" w:rsidRPr="001D24E9">
        <w:rPr>
          <w:rFonts w:cstheme="minorHAnsi"/>
        </w:rPr>
        <w:t xml:space="preserve">. </w:t>
      </w:r>
      <w:r w:rsidR="001F5B55" w:rsidRPr="001D24E9">
        <w:rPr>
          <w:rFonts w:cstheme="minorHAnsi"/>
          <w:i/>
        </w:rPr>
        <w:t>(Repeat)</w:t>
      </w:r>
      <w:r w:rsidR="001F5B55" w:rsidRPr="001D24E9">
        <w:rPr>
          <w:rFonts w:cstheme="minorHAnsi"/>
        </w:rPr>
        <w:t xml:space="preserve"> </w:t>
      </w:r>
      <w:r w:rsidR="00DA0CC2" w:rsidRPr="001D24E9">
        <w:rPr>
          <w:rFonts w:cstheme="minorHAnsi"/>
        </w:rPr>
        <w:t>We have lived in</w:t>
      </w:r>
      <w:r w:rsidR="00DE6EF4" w:rsidRPr="001D24E9">
        <w:rPr>
          <w:rFonts w:cstheme="minorHAnsi"/>
        </w:rPr>
        <w:t xml:space="preserve"> </w:t>
      </w:r>
      <w:r w:rsidR="00097A5A" w:rsidRPr="001D24E9">
        <w:rPr>
          <w:rFonts w:cstheme="minorHAnsi"/>
        </w:rPr>
        <w:t xml:space="preserve">a state of </w:t>
      </w:r>
      <w:r w:rsidR="00E9627F" w:rsidRPr="001D24E9">
        <w:rPr>
          <w:rFonts w:cstheme="minorHAnsi"/>
        </w:rPr>
        <w:t xml:space="preserve">perpetual </w:t>
      </w:r>
      <w:r w:rsidR="00DE6EF4" w:rsidRPr="001D24E9">
        <w:rPr>
          <w:rFonts w:cstheme="minorHAnsi"/>
        </w:rPr>
        <w:t>flight</w:t>
      </w:r>
      <w:r w:rsidR="00D07F86" w:rsidRPr="001D24E9">
        <w:rPr>
          <w:rFonts w:cstheme="minorHAnsi"/>
        </w:rPr>
        <w:t xml:space="preserve"> from self-hate</w:t>
      </w:r>
      <w:r w:rsidR="00DE6EF4" w:rsidRPr="001D24E9">
        <w:rPr>
          <w:rFonts w:cstheme="minorHAnsi"/>
        </w:rPr>
        <w:t xml:space="preserve"> for so long</w:t>
      </w:r>
      <w:r w:rsidR="00DA0CC2" w:rsidRPr="001D24E9">
        <w:rPr>
          <w:rFonts w:cstheme="minorHAnsi"/>
        </w:rPr>
        <w:t xml:space="preserve"> that</w:t>
      </w:r>
      <w:r w:rsidR="00291434" w:rsidRPr="001D24E9">
        <w:rPr>
          <w:rFonts w:cstheme="minorHAnsi"/>
        </w:rPr>
        <w:t xml:space="preserve"> flight</w:t>
      </w:r>
      <w:r w:rsidR="00073430" w:rsidRPr="001D24E9">
        <w:rPr>
          <w:rFonts w:cstheme="minorHAnsi"/>
        </w:rPr>
        <w:t xml:space="preserve"> feels natural</w:t>
      </w:r>
      <w:r w:rsidR="001A47BC" w:rsidRPr="001D24E9">
        <w:rPr>
          <w:rFonts w:cstheme="minorHAnsi"/>
        </w:rPr>
        <w:t xml:space="preserve"> </w:t>
      </w:r>
      <w:r w:rsidR="00DD2633" w:rsidRPr="001D24E9">
        <w:rPr>
          <w:rFonts w:cstheme="minorHAnsi"/>
        </w:rPr>
        <w:t xml:space="preserve">to us. </w:t>
      </w:r>
      <w:r w:rsidR="00291434" w:rsidRPr="001D24E9">
        <w:rPr>
          <w:rFonts w:cstheme="minorHAnsi"/>
        </w:rPr>
        <w:t>Running away</w:t>
      </w:r>
      <w:r w:rsidR="00DA0CC2" w:rsidRPr="001D24E9">
        <w:rPr>
          <w:rFonts w:cstheme="minorHAnsi"/>
        </w:rPr>
        <w:t xml:space="preserve"> may help us feel less tension </w:t>
      </w:r>
      <w:r w:rsidR="00475B50" w:rsidRPr="001D24E9">
        <w:rPr>
          <w:rFonts w:cstheme="minorHAnsi"/>
        </w:rPr>
        <w:t>in</w:t>
      </w:r>
      <w:r w:rsidR="00DA0CC2" w:rsidRPr="001D24E9">
        <w:rPr>
          <w:rFonts w:cstheme="minorHAnsi"/>
        </w:rPr>
        <w:t xml:space="preserve"> the moment</w:t>
      </w:r>
      <w:r w:rsidR="00291434" w:rsidRPr="001D24E9">
        <w:rPr>
          <w:rFonts w:cstheme="minorHAnsi"/>
        </w:rPr>
        <w:t xml:space="preserve">, </w:t>
      </w:r>
      <w:r w:rsidR="00E569F1" w:rsidRPr="001D24E9">
        <w:rPr>
          <w:rFonts w:cstheme="minorHAnsi"/>
        </w:rPr>
        <w:t>but that choice is compulsive rather than free and does not</w:t>
      </w:r>
      <w:r w:rsidR="00D2691C" w:rsidRPr="001D24E9">
        <w:rPr>
          <w:rFonts w:cstheme="minorHAnsi"/>
        </w:rPr>
        <w:t xml:space="preserve"> express the glory of God. </w:t>
      </w:r>
      <w:r w:rsidR="008A0CE9" w:rsidRPr="001D24E9">
        <w:rPr>
          <w:rFonts w:cstheme="minorHAnsi"/>
        </w:rPr>
        <w:t xml:space="preserve">Running away results in an unlived life. </w:t>
      </w:r>
      <w:r w:rsidR="00DE6EF4" w:rsidRPr="001D24E9">
        <w:rPr>
          <w:rFonts w:cstheme="minorHAnsi"/>
        </w:rPr>
        <w:t xml:space="preserve">The examination of such a life might </w:t>
      </w:r>
      <w:r w:rsidR="00C910AF" w:rsidRPr="001D24E9">
        <w:rPr>
          <w:rFonts w:cstheme="minorHAnsi"/>
        </w:rPr>
        <w:t>awaken a little pity</w:t>
      </w:r>
      <w:r w:rsidR="00DE6EF4" w:rsidRPr="001D24E9">
        <w:rPr>
          <w:rFonts w:cstheme="minorHAnsi"/>
        </w:rPr>
        <w:t>, but it wi</w:t>
      </w:r>
      <w:r w:rsidR="00073430" w:rsidRPr="001D24E9">
        <w:rPr>
          <w:rFonts w:cstheme="minorHAnsi"/>
        </w:rPr>
        <w:t xml:space="preserve">ll also be </w:t>
      </w:r>
      <w:r w:rsidR="00FB4311" w:rsidRPr="001D24E9">
        <w:rPr>
          <w:rFonts w:cstheme="minorHAnsi"/>
        </w:rPr>
        <w:t>extremely</w:t>
      </w:r>
      <w:r w:rsidR="00DE2544" w:rsidRPr="001D24E9">
        <w:rPr>
          <w:rFonts w:cstheme="minorHAnsi"/>
        </w:rPr>
        <w:t xml:space="preserve"> </w:t>
      </w:r>
      <w:r w:rsidR="00073430" w:rsidRPr="001D24E9">
        <w:rPr>
          <w:rFonts w:cstheme="minorHAnsi"/>
        </w:rPr>
        <w:t>boring.</w:t>
      </w:r>
    </w:p>
    <w:bookmarkEnd w:id="14"/>
    <w:p w14:paraId="7E0E79B3" w14:textId="77777777" w:rsidR="00097A5A" w:rsidRPr="001D24E9" w:rsidRDefault="00097A5A" w:rsidP="007C3641">
      <w:pPr>
        <w:spacing w:after="0" w:line="240" w:lineRule="auto"/>
        <w:jc w:val="both"/>
        <w:rPr>
          <w:rFonts w:cstheme="minorHAnsi"/>
        </w:rPr>
      </w:pPr>
    </w:p>
    <w:p w14:paraId="7E2971DC" w14:textId="05F7BFF2" w:rsidR="000A5036" w:rsidRPr="001D24E9" w:rsidRDefault="000A5036" w:rsidP="00D34AEB">
      <w:pPr>
        <w:spacing w:after="0" w:line="240" w:lineRule="auto"/>
        <w:ind w:left="357"/>
        <w:jc w:val="both"/>
        <w:rPr>
          <w:rFonts w:cstheme="minorHAnsi"/>
        </w:rPr>
      </w:pPr>
      <w:bookmarkStart w:id="15" w:name="_Hlk489021792"/>
      <w:r w:rsidRPr="001D24E9">
        <w:rPr>
          <w:rFonts w:cstheme="minorHAnsi"/>
        </w:rPr>
        <w:t>Flight from self-hate looks different for different Idol types. Some will run away by controlling or abusing themselves or others; some fly by appeasing and pleasing; and then there are those who flee by taking refuge in their fortress of non-engagement. All neurotic flight is self-sabotage. Think of any good story. It’s the discovery of the hero’s character</w:t>
      </w:r>
      <w:r w:rsidR="00DE2882" w:rsidRPr="001D24E9">
        <w:rPr>
          <w:rFonts w:cstheme="minorHAnsi"/>
        </w:rPr>
        <w:t>,</w:t>
      </w:r>
      <w:r w:rsidR="00A96CA4" w:rsidRPr="001D24E9">
        <w:rPr>
          <w:rFonts w:cstheme="minorHAnsi"/>
        </w:rPr>
        <w:t xml:space="preserve"> </w:t>
      </w:r>
      <w:r w:rsidRPr="001D24E9">
        <w:rPr>
          <w:rFonts w:cstheme="minorHAnsi"/>
        </w:rPr>
        <w:t>how he or she grows and responds to life</w:t>
      </w:r>
      <w:r w:rsidR="00DE2882" w:rsidRPr="001D24E9">
        <w:rPr>
          <w:rFonts w:cstheme="minorHAnsi"/>
        </w:rPr>
        <w:t>,</w:t>
      </w:r>
      <w:r w:rsidR="00A96CA4" w:rsidRPr="001D24E9">
        <w:rPr>
          <w:rFonts w:cstheme="minorHAnsi"/>
        </w:rPr>
        <w:t xml:space="preserve"> </w:t>
      </w:r>
      <w:r w:rsidRPr="001D24E9">
        <w:rPr>
          <w:rFonts w:cstheme="minorHAnsi"/>
        </w:rPr>
        <w:t>that grips our interest and help</w:t>
      </w:r>
      <w:r w:rsidR="00E514A0" w:rsidRPr="001D24E9">
        <w:rPr>
          <w:rFonts w:cstheme="minorHAnsi"/>
        </w:rPr>
        <w:t>s</w:t>
      </w:r>
      <w:r w:rsidRPr="001D24E9">
        <w:rPr>
          <w:rFonts w:cstheme="minorHAnsi"/>
        </w:rPr>
        <w:t xml:space="preserve"> us relate to the hero. </w:t>
      </w:r>
      <w:r w:rsidR="00E514A0" w:rsidRPr="001D24E9">
        <w:rPr>
          <w:rFonts w:cstheme="minorHAnsi"/>
        </w:rPr>
        <w:t xml:space="preserve">But what if the story was a constant series of “This scary thing happened, and he ran away. And then this other painful thing happened, and she ran away. And </w:t>
      </w:r>
      <w:r w:rsidR="00E514A0" w:rsidRPr="005A23EF">
        <w:rPr>
          <w:rFonts w:cstheme="minorHAnsi"/>
        </w:rPr>
        <w:t xml:space="preserve">then there was this incredible opportunity and . . .”? </w:t>
      </w:r>
      <w:r w:rsidRPr="005A23EF">
        <w:rPr>
          <w:rFonts w:cstheme="minorHAnsi"/>
        </w:rPr>
        <w:t>By now we can finish the story for ourselves—we ran away.</w:t>
      </w:r>
    </w:p>
    <w:p w14:paraId="7743F502" w14:textId="77777777" w:rsidR="009803B7" w:rsidRPr="001D24E9" w:rsidRDefault="009803B7" w:rsidP="00D34AEB">
      <w:pPr>
        <w:spacing w:after="0" w:line="240" w:lineRule="auto"/>
        <w:ind w:left="357"/>
        <w:jc w:val="both"/>
        <w:rPr>
          <w:rFonts w:cstheme="minorHAnsi"/>
        </w:rPr>
      </w:pPr>
    </w:p>
    <w:bookmarkEnd w:id="15"/>
    <w:p w14:paraId="39A7F5DB" w14:textId="1216239A" w:rsidR="00DE6EF4" w:rsidRPr="001D24E9" w:rsidRDefault="00006158" w:rsidP="00D34AEB">
      <w:pPr>
        <w:spacing w:after="0" w:line="240" w:lineRule="auto"/>
        <w:ind w:left="357"/>
        <w:jc w:val="both"/>
        <w:rPr>
          <w:rFonts w:cstheme="minorHAnsi"/>
        </w:rPr>
      </w:pPr>
      <w:r w:rsidRPr="001D24E9">
        <w:rPr>
          <w:rFonts w:cstheme="minorHAnsi"/>
        </w:rPr>
        <w:t>With training</w:t>
      </w:r>
      <w:r w:rsidR="00835B37" w:rsidRPr="001D24E9">
        <w:rPr>
          <w:rFonts w:cstheme="minorHAnsi"/>
        </w:rPr>
        <w:t>,</w:t>
      </w:r>
      <w:r w:rsidR="00DA0CC2" w:rsidRPr="001D24E9">
        <w:rPr>
          <w:rFonts w:cstheme="minorHAnsi"/>
        </w:rPr>
        <w:t xml:space="preserve"> you can learn to</w:t>
      </w:r>
      <w:r w:rsidR="008A43A1" w:rsidRPr="001D24E9">
        <w:rPr>
          <w:rFonts w:cstheme="minorHAnsi"/>
        </w:rPr>
        <w:t xml:space="preserve"> stand without running away</w:t>
      </w:r>
      <w:r w:rsidR="00677654" w:rsidRPr="001D24E9">
        <w:rPr>
          <w:rFonts w:cstheme="minorHAnsi"/>
        </w:rPr>
        <w:t>.</w:t>
      </w:r>
      <w:r w:rsidR="00DE6EF4" w:rsidRPr="001D24E9">
        <w:rPr>
          <w:rFonts w:cstheme="minorHAnsi"/>
        </w:rPr>
        <w:t xml:space="preserve"> </w:t>
      </w:r>
      <w:r w:rsidR="00677654" w:rsidRPr="001D24E9">
        <w:rPr>
          <w:rFonts w:cstheme="minorHAnsi"/>
        </w:rPr>
        <w:t>You can</w:t>
      </w:r>
      <w:r w:rsidR="00DA0CC2" w:rsidRPr="001D24E9">
        <w:rPr>
          <w:rFonts w:cstheme="minorHAnsi"/>
        </w:rPr>
        <w:t xml:space="preserve"> </w:t>
      </w:r>
      <w:r w:rsidR="001E2988" w:rsidRPr="001D24E9">
        <w:rPr>
          <w:rFonts w:cstheme="minorHAnsi"/>
        </w:rPr>
        <w:t>mindfully stay inside your skin</w:t>
      </w:r>
      <w:r w:rsidR="004970E7" w:rsidRPr="001D24E9">
        <w:rPr>
          <w:rFonts w:cstheme="minorHAnsi"/>
        </w:rPr>
        <w:t xml:space="preserve"> as</w:t>
      </w:r>
      <w:r w:rsidR="00DE6EF4" w:rsidRPr="001D24E9">
        <w:rPr>
          <w:rFonts w:cstheme="minorHAnsi"/>
        </w:rPr>
        <w:t xml:space="preserve"> the wave of self-hate rushes over you and eventually exhausts itself on the shore. </w:t>
      </w:r>
    </w:p>
    <w:p w14:paraId="63EEDF98" w14:textId="77777777" w:rsidR="009803B7" w:rsidRPr="001D24E9" w:rsidRDefault="009803B7" w:rsidP="007C3641">
      <w:pPr>
        <w:spacing w:after="0" w:line="240" w:lineRule="auto"/>
        <w:jc w:val="both"/>
        <w:rPr>
          <w:rFonts w:cstheme="minorHAnsi"/>
        </w:rPr>
      </w:pPr>
    </w:p>
    <w:p w14:paraId="4E51DF34" w14:textId="12B5CFBA" w:rsidR="00EC3673" w:rsidRPr="001D24E9" w:rsidRDefault="00245B08" w:rsidP="007C3641">
      <w:pPr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>Our p</w:t>
      </w:r>
      <w:r w:rsidR="00F032F5" w:rsidRPr="001D24E9">
        <w:rPr>
          <w:rFonts w:cstheme="minorHAnsi"/>
        </w:rPr>
        <w:t>rayer</w:t>
      </w:r>
      <w:r w:rsidRPr="001D24E9">
        <w:rPr>
          <w:rFonts w:cstheme="minorHAnsi"/>
        </w:rPr>
        <w:t xml:space="preserve"> might go something like this</w:t>
      </w:r>
      <w:r w:rsidR="00F032F5" w:rsidRPr="001D24E9">
        <w:rPr>
          <w:rFonts w:cstheme="minorHAnsi"/>
        </w:rPr>
        <w:t xml:space="preserve">: </w:t>
      </w:r>
    </w:p>
    <w:p w14:paraId="35ECBF42" w14:textId="77777777" w:rsidR="00EC3673" w:rsidRPr="001D24E9" w:rsidRDefault="00EC3673" w:rsidP="007C3641">
      <w:pPr>
        <w:spacing w:after="0" w:line="240" w:lineRule="auto"/>
        <w:jc w:val="both"/>
        <w:rPr>
          <w:rFonts w:cstheme="minorHAnsi"/>
        </w:rPr>
      </w:pPr>
    </w:p>
    <w:p w14:paraId="567219FF" w14:textId="40E1974D" w:rsidR="0075455A" w:rsidRPr="001D24E9" w:rsidRDefault="00B06ECF" w:rsidP="007C3641">
      <w:pPr>
        <w:spacing w:after="0" w:line="240" w:lineRule="auto"/>
        <w:jc w:val="center"/>
        <w:rPr>
          <w:rFonts w:cstheme="minorHAnsi"/>
          <w:i/>
        </w:rPr>
      </w:pPr>
      <w:r w:rsidRPr="001D24E9">
        <w:rPr>
          <w:rFonts w:cstheme="minorHAnsi"/>
          <w:i/>
        </w:rPr>
        <w:t>Captain of the hosts</w:t>
      </w:r>
      <w:r w:rsidR="00245B08" w:rsidRPr="001D24E9">
        <w:rPr>
          <w:rFonts w:cstheme="minorHAnsi"/>
          <w:i/>
        </w:rPr>
        <w:t>, t</w:t>
      </w:r>
      <w:r w:rsidR="00F032F5" w:rsidRPr="001D24E9">
        <w:rPr>
          <w:rFonts w:cstheme="minorHAnsi"/>
          <w:i/>
        </w:rPr>
        <w:t>rain</w:t>
      </w:r>
      <w:r w:rsidR="00DA0CC2" w:rsidRPr="001D24E9">
        <w:rPr>
          <w:rFonts w:cstheme="minorHAnsi"/>
          <w:i/>
        </w:rPr>
        <w:t xml:space="preserve"> me</w:t>
      </w:r>
      <w:r w:rsidR="0075455A" w:rsidRPr="001D24E9">
        <w:rPr>
          <w:rFonts w:cstheme="minorHAnsi"/>
          <w:i/>
        </w:rPr>
        <w:t xml:space="preserve"> to stand.</w:t>
      </w:r>
      <w:r w:rsidR="0075455A" w:rsidRPr="001D24E9">
        <w:rPr>
          <w:rFonts w:cstheme="minorHAnsi"/>
        </w:rPr>
        <w:t xml:space="preserve"> </w:t>
      </w:r>
      <w:r w:rsidR="004B551A" w:rsidRPr="001D24E9">
        <w:rPr>
          <w:rFonts w:cstheme="minorHAnsi"/>
          <w:i/>
        </w:rPr>
        <w:t>(Repeat)</w:t>
      </w:r>
      <w:r w:rsidR="00AD2846" w:rsidRPr="001D24E9">
        <w:rPr>
          <w:rFonts w:cstheme="minorHAnsi"/>
          <w:i/>
        </w:rPr>
        <w:t xml:space="preserve"> </w:t>
      </w:r>
    </w:p>
    <w:p w14:paraId="244E46A1" w14:textId="77777777" w:rsidR="005C1D35" w:rsidRPr="001D24E9" w:rsidRDefault="005C1D35" w:rsidP="007C3641">
      <w:pPr>
        <w:spacing w:after="0" w:line="240" w:lineRule="auto"/>
        <w:rPr>
          <w:rFonts w:cstheme="minorHAnsi"/>
        </w:rPr>
      </w:pPr>
    </w:p>
    <w:p w14:paraId="7BB15A84" w14:textId="5A4770A1" w:rsidR="00DC2389" w:rsidRPr="001D24E9" w:rsidRDefault="00DC2389" w:rsidP="007C3641">
      <w:pPr>
        <w:spacing w:after="0" w:line="240" w:lineRule="auto"/>
        <w:rPr>
          <w:rFonts w:cstheme="minorHAnsi"/>
        </w:rPr>
      </w:pPr>
      <w:r w:rsidRPr="001D24E9">
        <w:rPr>
          <w:rFonts w:cstheme="minorHAnsi"/>
        </w:rPr>
        <w:t>Take a deep breath.</w:t>
      </w:r>
    </w:p>
    <w:p w14:paraId="5BD877DC" w14:textId="7FFE9CBD" w:rsidR="00071E8A" w:rsidRPr="001D24E9" w:rsidRDefault="00071E8A" w:rsidP="00071E8A">
      <w:pPr>
        <w:spacing w:after="0" w:line="240" w:lineRule="auto"/>
        <w:jc w:val="both"/>
        <w:rPr>
          <w:rFonts w:cstheme="minorHAnsi"/>
          <w:i/>
          <w:color w:val="000000"/>
        </w:rPr>
      </w:pPr>
      <w:r w:rsidRPr="001D24E9">
        <w:rPr>
          <w:rFonts w:cstheme="minorHAnsi"/>
          <w:i/>
          <w:color w:val="000000"/>
        </w:rPr>
        <w:t>(If time permits, ask, “Does anyone have comments or questions about th</w:t>
      </w:r>
      <w:r w:rsidR="007D4F3A" w:rsidRPr="001D24E9">
        <w:rPr>
          <w:rFonts w:cstheme="minorHAnsi"/>
          <w:i/>
          <w:color w:val="000000"/>
        </w:rPr>
        <w:t>e</w:t>
      </w:r>
      <w:r w:rsidRPr="001D24E9">
        <w:rPr>
          <w:rFonts w:cstheme="minorHAnsi"/>
          <w:i/>
          <w:color w:val="000000"/>
        </w:rPr>
        <w:t xml:space="preserve"> </w:t>
      </w:r>
      <w:r w:rsidR="00DC504A" w:rsidRPr="001D24E9">
        <w:rPr>
          <w:rFonts w:cstheme="minorHAnsi"/>
          <w:i/>
          <w:color w:val="000000"/>
        </w:rPr>
        <w:t>Toolbox</w:t>
      </w:r>
      <w:r w:rsidRPr="001D24E9">
        <w:rPr>
          <w:rFonts w:cstheme="minorHAnsi"/>
          <w:i/>
          <w:color w:val="000000"/>
        </w:rPr>
        <w:t>?”)</w:t>
      </w:r>
    </w:p>
    <w:p w14:paraId="69F847F5" w14:textId="77777777" w:rsidR="005C1D35" w:rsidRPr="001D24E9" w:rsidRDefault="005C1D35" w:rsidP="007C3641">
      <w:pPr>
        <w:spacing w:after="0" w:line="240" w:lineRule="auto"/>
        <w:jc w:val="both"/>
        <w:rPr>
          <w:rFonts w:cstheme="minorHAnsi"/>
        </w:rPr>
      </w:pPr>
    </w:p>
    <w:p w14:paraId="5591F9EC" w14:textId="77777777" w:rsidR="00285B9A" w:rsidRPr="001D24E9" w:rsidRDefault="001434FF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0:30</w:t>
      </w:r>
      <w:r w:rsidRPr="001D24E9">
        <w:rPr>
          <w:rFonts w:cstheme="minorHAnsi"/>
          <w:b/>
        </w:rPr>
        <w:tab/>
      </w:r>
      <w:r w:rsidR="00285B9A" w:rsidRPr="001D24E9">
        <w:rPr>
          <w:rFonts w:cstheme="minorHAnsi"/>
          <w:b/>
        </w:rPr>
        <w:t>SHARING</w:t>
      </w:r>
    </w:p>
    <w:p w14:paraId="5C2DA561" w14:textId="77777777" w:rsidR="00EC3673" w:rsidRPr="001D24E9" w:rsidRDefault="00EC3673" w:rsidP="007C3641">
      <w:pPr>
        <w:spacing w:after="0" w:line="240" w:lineRule="auto"/>
        <w:jc w:val="both"/>
        <w:rPr>
          <w:rFonts w:cstheme="minorHAnsi"/>
          <w:b/>
        </w:rPr>
      </w:pPr>
    </w:p>
    <w:p w14:paraId="5E2E617D" w14:textId="7125BA33" w:rsidR="00285B9A" w:rsidRPr="001D24E9" w:rsidRDefault="008254F5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1</w:t>
      </w:r>
      <w:r w:rsidR="00285B9A" w:rsidRPr="001D24E9">
        <w:rPr>
          <w:rFonts w:cstheme="minorHAnsi"/>
          <w:b/>
        </w:rPr>
        <w:t>:</w:t>
      </w:r>
      <w:r w:rsidRPr="001D24E9">
        <w:rPr>
          <w:rFonts w:cstheme="minorHAnsi"/>
          <w:b/>
        </w:rPr>
        <w:t>00</w:t>
      </w:r>
      <w:r w:rsidR="00285B9A" w:rsidRPr="001D24E9">
        <w:rPr>
          <w:rFonts w:cstheme="minorHAnsi"/>
          <w:b/>
        </w:rPr>
        <w:tab/>
        <w:t>BIBLE TEACHING</w:t>
      </w:r>
    </w:p>
    <w:p w14:paraId="2598B2D6" w14:textId="77777777" w:rsidR="008A0CE9" w:rsidRPr="001D24E9" w:rsidRDefault="008A0CE9" w:rsidP="007C3641">
      <w:pPr>
        <w:spacing w:after="0" w:line="240" w:lineRule="auto"/>
        <w:jc w:val="both"/>
        <w:rPr>
          <w:rFonts w:cstheme="minorHAnsi"/>
        </w:rPr>
      </w:pPr>
      <w:bookmarkStart w:id="16" w:name="_Hlk489021882"/>
    </w:p>
    <w:p w14:paraId="699C9449" w14:textId="623061F7" w:rsidR="00EC3673" w:rsidRPr="001D24E9" w:rsidRDefault="00D2691C" w:rsidP="007C3641">
      <w:pPr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 xml:space="preserve">KF Confession 5 describes the path of wasted energy and </w:t>
      </w:r>
      <w:r w:rsidR="00851EC7" w:rsidRPr="001D24E9">
        <w:rPr>
          <w:rFonts w:cstheme="minorHAnsi"/>
        </w:rPr>
        <w:t>lost</w:t>
      </w:r>
      <w:r w:rsidRPr="001D24E9">
        <w:rPr>
          <w:rFonts w:cstheme="minorHAnsi"/>
        </w:rPr>
        <w:t xml:space="preserve"> potential</w:t>
      </w:r>
      <w:r w:rsidR="00AD62B9" w:rsidRPr="001D24E9">
        <w:rPr>
          <w:rFonts w:cstheme="minorHAnsi"/>
        </w:rPr>
        <w:t>:</w:t>
      </w:r>
      <w:r w:rsidRPr="001D24E9">
        <w:rPr>
          <w:rFonts w:cstheme="minorHAnsi"/>
        </w:rPr>
        <w:t xml:space="preserve"> </w:t>
      </w:r>
    </w:p>
    <w:p w14:paraId="4D80D320" w14:textId="77777777" w:rsidR="006B7BA5" w:rsidRPr="001D24E9" w:rsidRDefault="006B7BA5" w:rsidP="007C3641">
      <w:pPr>
        <w:spacing w:after="0" w:line="240" w:lineRule="auto"/>
        <w:jc w:val="both"/>
        <w:rPr>
          <w:rFonts w:cstheme="minorHAnsi"/>
        </w:rPr>
      </w:pPr>
    </w:p>
    <w:p w14:paraId="36F19614" w14:textId="62B6FA67" w:rsidR="00DE6EF4" w:rsidRPr="001D24E9" w:rsidRDefault="00DE6EF4" w:rsidP="007C3641">
      <w:pPr>
        <w:spacing w:after="0" w:line="240" w:lineRule="auto"/>
        <w:ind w:hanging="11"/>
        <w:jc w:val="center"/>
        <w:rPr>
          <w:rFonts w:cstheme="minorHAnsi"/>
        </w:rPr>
      </w:pPr>
      <w:r w:rsidRPr="001D24E9">
        <w:rPr>
          <w:rFonts w:cstheme="minorHAnsi"/>
        </w:rPr>
        <w:t>We attacked</w:t>
      </w:r>
      <w:r w:rsidR="00852926" w:rsidRPr="001D24E9">
        <w:rPr>
          <w:rFonts w:cstheme="minorHAnsi"/>
        </w:rPr>
        <w:t xml:space="preserve"> and cruelly suppressed</w:t>
      </w:r>
      <w:r w:rsidRPr="001D24E9">
        <w:rPr>
          <w:rFonts w:cstheme="minorHAnsi"/>
        </w:rPr>
        <w:t xml:space="preserve"> our True Self and lost our </w:t>
      </w:r>
      <w:r w:rsidR="00746212" w:rsidRPr="001D24E9">
        <w:rPr>
          <w:rFonts w:cstheme="minorHAnsi"/>
        </w:rPr>
        <w:t>t</w:t>
      </w:r>
      <w:r w:rsidRPr="001D24E9">
        <w:rPr>
          <w:rFonts w:cstheme="minorHAnsi"/>
        </w:rPr>
        <w:t xml:space="preserve">rue </w:t>
      </w:r>
      <w:r w:rsidR="00746212" w:rsidRPr="001D24E9">
        <w:rPr>
          <w:rFonts w:cstheme="minorHAnsi"/>
        </w:rPr>
        <w:t>l</w:t>
      </w:r>
      <w:r w:rsidRPr="001D24E9">
        <w:rPr>
          <w:rFonts w:cstheme="minorHAnsi"/>
        </w:rPr>
        <w:t>ife.</w:t>
      </w:r>
    </w:p>
    <w:bookmarkEnd w:id="16"/>
    <w:p w14:paraId="2A47E662" w14:textId="77777777" w:rsidR="00746255" w:rsidRPr="001D24E9" w:rsidRDefault="00746255" w:rsidP="007C3641">
      <w:pPr>
        <w:spacing w:after="0" w:line="240" w:lineRule="auto"/>
        <w:jc w:val="both"/>
        <w:rPr>
          <w:rFonts w:cstheme="minorHAnsi"/>
        </w:rPr>
      </w:pPr>
    </w:p>
    <w:p w14:paraId="6544E211" w14:textId="791B73C6" w:rsidR="005D6114" w:rsidRPr="001D24E9" w:rsidRDefault="008A0CE9" w:rsidP="007C3641">
      <w:pPr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>Let’s look at</w:t>
      </w:r>
      <w:r w:rsidR="004F1B65" w:rsidRPr="001D24E9">
        <w:rPr>
          <w:rFonts w:cstheme="minorHAnsi"/>
        </w:rPr>
        <w:t xml:space="preserve"> </w:t>
      </w:r>
      <w:r w:rsidR="004F1B65" w:rsidRPr="001D24E9">
        <w:rPr>
          <w:rFonts w:cstheme="minorHAnsi"/>
          <w:b/>
        </w:rPr>
        <w:t>Psalm 23</w:t>
      </w:r>
      <w:r w:rsidR="009F00BC" w:rsidRPr="001D24E9">
        <w:rPr>
          <w:rFonts w:cstheme="minorHAnsi"/>
          <w:b/>
        </w:rPr>
        <w:t>:1</w:t>
      </w:r>
      <w:r w:rsidR="00475B50" w:rsidRPr="001D24E9">
        <w:rPr>
          <w:rFonts w:cstheme="minorHAnsi"/>
          <w:b/>
        </w:rPr>
        <w:t>–</w:t>
      </w:r>
      <w:r w:rsidR="009F00BC" w:rsidRPr="001D24E9">
        <w:rPr>
          <w:rFonts w:cstheme="minorHAnsi"/>
          <w:b/>
        </w:rPr>
        <w:t>4</w:t>
      </w:r>
      <w:r w:rsidR="004F1B65" w:rsidRPr="001D24E9">
        <w:rPr>
          <w:rFonts w:cstheme="minorHAnsi"/>
        </w:rPr>
        <w:t xml:space="preserve">. </w:t>
      </w:r>
      <w:r w:rsidR="00475B50" w:rsidRPr="001D24E9">
        <w:rPr>
          <w:rFonts w:cstheme="minorHAnsi"/>
        </w:rPr>
        <w:t xml:space="preserve">Nancy </w:t>
      </w:r>
      <w:r w:rsidR="00AA25AD" w:rsidRPr="001D24E9">
        <w:rPr>
          <w:rFonts w:cstheme="minorHAnsi"/>
        </w:rPr>
        <w:t xml:space="preserve">offers here a valid alternative translation using </w:t>
      </w:r>
      <w:r w:rsidR="00A96CA4" w:rsidRPr="001D24E9">
        <w:rPr>
          <w:rFonts w:cstheme="minorHAnsi"/>
        </w:rPr>
        <w:t>familiar</w:t>
      </w:r>
      <w:r w:rsidR="00D2691C" w:rsidRPr="001D24E9">
        <w:rPr>
          <w:rFonts w:cstheme="minorHAnsi"/>
        </w:rPr>
        <w:t xml:space="preserve"> KF vocabular</w:t>
      </w:r>
      <w:r w:rsidR="00A96CA4" w:rsidRPr="001D24E9">
        <w:rPr>
          <w:rFonts w:cstheme="minorHAnsi"/>
        </w:rPr>
        <w:t>y</w:t>
      </w:r>
      <w:r w:rsidR="005D14CC" w:rsidRPr="001D24E9">
        <w:rPr>
          <w:rFonts w:cstheme="minorHAnsi"/>
        </w:rPr>
        <w:t xml:space="preserve">. </w:t>
      </w:r>
    </w:p>
    <w:p w14:paraId="19A52849" w14:textId="77777777" w:rsidR="00DA0CC2" w:rsidRPr="001D24E9" w:rsidRDefault="00DA0CC2" w:rsidP="007C3641">
      <w:pPr>
        <w:spacing w:after="0" w:line="240" w:lineRule="auto"/>
        <w:jc w:val="both"/>
        <w:rPr>
          <w:rFonts w:cstheme="minorHAnsi"/>
        </w:rPr>
      </w:pPr>
    </w:p>
    <w:p w14:paraId="700732D0" w14:textId="4EB88AF5" w:rsidR="00EC3673" w:rsidRPr="001D24E9" w:rsidRDefault="0051247B" w:rsidP="006A6F10">
      <w:pPr>
        <w:spacing w:after="0" w:line="240" w:lineRule="auto"/>
        <w:ind w:left="720" w:right="720"/>
        <w:jc w:val="both"/>
        <w:rPr>
          <w:rFonts w:cstheme="minorHAnsi"/>
          <w:iCs/>
        </w:rPr>
      </w:pPr>
      <w:bookmarkStart w:id="17" w:name="_Hlk520302258"/>
      <w:r w:rsidRPr="001D24E9">
        <w:rPr>
          <w:rFonts w:cstheme="minorHAnsi"/>
          <w:vertAlign w:val="superscript"/>
        </w:rPr>
        <w:t>1</w:t>
      </w:r>
      <w:r w:rsidR="00DA0CC2" w:rsidRPr="001D24E9">
        <w:rPr>
          <w:rFonts w:cstheme="minorHAnsi"/>
        </w:rPr>
        <w:t xml:space="preserve">The </w:t>
      </w:r>
      <w:r w:rsidR="003B085C" w:rsidRPr="001D24E9">
        <w:rPr>
          <w:rFonts w:cstheme="minorHAnsi"/>
        </w:rPr>
        <w:t>Lord</w:t>
      </w:r>
      <w:r w:rsidR="00DA0CC2" w:rsidRPr="001D24E9">
        <w:rPr>
          <w:rFonts w:cstheme="minorHAnsi"/>
        </w:rPr>
        <w:t xml:space="preserve"> is my S</w:t>
      </w:r>
      <w:r w:rsidR="00DE6EF4" w:rsidRPr="001D24E9">
        <w:rPr>
          <w:rFonts w:cstheme="minorHAnsi"/>
        </w:rPr>
        <w:t>hepherd</w:t>
      </w:r>
      <w:r w:rsidR="00DE6EF4" w:rsidRPr="001D24E9">
        <w:rPr>
          <w:rFonts w:cstheme="minorHAnsi"/>
          <w:i/>
        </w:rPr>
        <w:t xml:space="preserve">, </w:t>
      </w:r>
    </w:p>
    <w:p w14:paraId="5F353B8A" w14:textId="77777777" w:rsidR="00EC3673" w:rsidRPr="001D24E9" w:rsidRDefault="00DE6EF4" w:rsidP="006A6F10">
      <w:pPr>
        <w:spacing w:after="0" w:line="240" w:lineRule="auto"/>
        <w:ind w:left="720" w:right="720"/>
        <w:jc w:val="both"/>
        <w:rPr>
          <w:rFonts w:cstheme="minorHAnsi"/>
        </w:rPr>
      </w:pPr>
      <w:r w:rsidRPr="001D24E9">
        <w:rPr>
          <w:rFonts w:cstheme="minorHAnsi"/>
        </w:rPr>
        <w:t>I have everything that I need</w:t>
      </w:r>
      <w:r w:rsidR="00192167" w:rsidRPr="001D24E9">
        <w:rPr>
          <w:rFonts w:cstheme="minorHAnsi"/>
        </w:rPr>
        <w:t xml:space="preserve"> today</w:t>
      </w:r>
      <w:r w:rsidRPr="001D24E9">
        <w:rPr>
          <w:rFonts w:cstheme="minorHAnsi"/>
        </w:rPr>
        <w:t xml:space="preserve">. </w:t>
      </w:r>
    </w:p>
    <w:p w14:paraId="1839FF37" w14:textId="24214628" w:rsidR="00EC3673" w:rsidRPr="001D24E9" w:rsidRDefault="00852926" w:rsidP="006A6F10">
      <w:pPr>
        <w:spacing w:after="0" w:line="240" w:lineRule="auto"/>
        <w:ind w:left="720" w:right="720"/>
        <w:jc w:val="both"/>
        <w:rPr>
          <w:rFonts w:cstheme="minorHAnsi"/>
        </w:rPr>
      </w:pPr>
      <w:r w:rsidRPr="001D24E9">
        <w:rPr>
          <w:rFonts w:cstheme="minorHAnsi"/>
          <w:vertAlign w:val="superscript"/>
        </w:rPr>
        <w:t>2</w:t>
      </w:r>
      <w:r w:rsidR="00DE6EF4" w:rsidRPr="001D24E9">
        <w:rPr>
          <w:rFonts w:cstheme="minorHAnsi"/>
        </w:rPr>
        <w:t>He makes me lie down satisfied</w:t>
      </w:r>
      <w:r w:rsidR="00EC3673" w:rsidRPr="001D24E9">
        <w:rPr>
          <w:rFonts w:cstheme="minorHAnsi"/>
        </w:rPr>
        <w:t xml:space="preserve"> in green pastures;</w:t>
      </w:r>
    </w:p>
    <w:p w14:paraId="0400B1E8" w14:textId="77777777" w:rsidR="00EC3673" w:rsidRPr="001D24E9" w:rsidRDefault="00DE6EF4" w:rsidP="006A6F10">
      <w:pPr>
        <w:spacing w:after="0" w:line="240" w:lineRule="auto"/>
        <w:ind w:left="720" w:right="720"/>
        <w:jc w:val="both"/>
        <w:rPr>
          <w:rFonts w:cstheme="minorHAnsi"/>
        </w:rPr>
      </w:pPr>
      <w:r w:rsidRPr="001D24E9">
        <w:rPr>
          <w:rFonts w:cstheme="minorHAnsi"/>
        </w:rPr>
        <w:t xml:space="preserve">He leads me beside quiet waters. </w:t>
      </w:r>
    </w:p>
    <w:p w14:paraId="29B5CB5A" w14:textId="729C61B6" w:rsidR="00DA0CC2" w:rsidRPr="005A23EF" w:rsidRDefault="0051247B" w:rsidP="006A6F10">
      <w:pPr>
        <w:spacing w:after="0" w:line="240" w:lineRule="auto"/>
        <w:ind w:left="720" w:right="720"/>
        <w:jc w:val="both"/>
        <w:rPr>
          <w:rFonts w:cstheme="minorHAnsi"/>
        </w:rPr>
      </w:pPr>
      <w:r w:rsidRPr="005A23EF">
        <w:rPr>
          <w:rFonts w:cstheme="minorHAnsi"/>
          <w:vertAlign w:val="superscript"/>
        </w:rPr>
        <w:t>3</w:t>
      </w:r>
      <w:r w:rsidR="00CC13B7" w:rsidRPr="005A23EF">
        <w:rPr>
          <w:rFonts w:cstheme="minorHAnsi"/>
        </w:rPr>
        <w:t>For His own reputa</w:t>
      </w:r>
      <w:r w:rsidR="00852926" w:rsidRPr="005A23EF">
        <w:rPr>
          <w:rFonts w:cstheme="minorHAnsi"/>
        </w:rPr>
        <w:t xml:space="preserve">tion and </w:t>
      </w:r>
      <w:r w:rsidR="00DA0CC2" w:rsidRPr="005A23EF">
        <w:rPr>
          <w:rFonts w:cstheme="minorHAnsi"/>
        </w:rPr>
        <w:t xml:space="preserve">for </w:t>
      </w:r>
      <w:r w:rsidR="0066394D" w:rsidRPr="005A23EF">
        <w:rPr>
          <w:rFonts w:cstheme="minorHAnsi"/>
        </w:rPr>
        <w:t>my reputation</w:t>
      </w:r>
      <w:r w:rsidR="00B156C3" w:rsidRPr="005A23EF">
        <w:rPr>
          <w:rFonts w:cstheme="minorHAnsi"/>
        </w:rPr>
        <w:t xml:space="preserve"> as H</w:t>
      </w:r>
      <w:r w:rsidR="0066394D" w:rsidRPr="005A23EF">
        <w:rPr>
          <w:rFonts w:cstheme="minorHAnsi"/>
        </w:rPr>
        <w:t>is creature</w:t>
      </w:r>
      <w:r w:rsidR="008254F5" w:rsidRPr="005A23EF">
        <w:rPr>
          <w:rFonts w:cstheme="minorHAnsi"/>
        </w:rPr>
        <w:t>,</w:t>
      </w:r>
      <w:r w:rsidR="00DA0CC2" w:rsidRPr="005A23EF">
        <w:rPr>
          <w:rFonts w:cstheme="minorHAnsi"/>
        </w:rPr>
        <w:t xml:space="preserve"> </w:t>
      </w:r>
    </w:p>
    <w:p w14:paraId="3E470CC5" w14:textId="76A9EFDB" w:rsidR="00EC3673" w:rsidRPr="005A23EF" w:rsidRDefault="00DA0CC2" w:rsidP="006A6F10">
      <w:pPr>
        <w:spacing w:after="0" w:line="240" w:lineRule="auto"/>
        <w:ind w:left="720" w:right="720"/>
        <w:jc w:val="both"/>
        <w:rPr>
          <w:rFonts w:cstheme="minorHAnsi"/>
        </w:rPr>
      </w:pPr>
      <w:r w:rsidRPr="005A23EF">
        <w:rPr>
          <w:rFonts w:cstheme="minorHAnsi"/>
        </w:rPr>
        <w:t>He restores and repairs my True Self</w:t>
      </w:r>
      <w:r w:rsidR="008254F5" w:rsidRPr="005A23EF">
        <w:rPr>
          <w:rFonts w:cstheme="minorHAnsi"/>
        </w:rPr>
        <w:t>.</w:t>
      </w:r>
    </w:p>
    <w:p w14:paraId="46C1A993" w14:textId="55354CBA" w:rsidR="00EC3673" w:rsidRPr="005A23EF" w:rsidRDefault="00524DBC" w:rsidP="006A6F10">
      <w:pPr>
        <w:spacing w:after="0" w:line="240" w:lineRule="auto"/>
        <w:ind w:left="720" w:right="720"/>
        <w:jc w:val="both"/>
        <w:rPr>
          <w:rFonts w:cstheme="minorHAnsi"/>
        </w:rPr>
      </w:pPr>
      <w:r w:rsidRPr="005A23EF">
        <w:rPr>
          <w:rFonts w:cstheme="minorHAnsi"/>
          <w:vertAlign w:val="superscript"/>
        </w:rPr>
        <w:t>4</w:t>
      </w:r>
      <w:r w:rsidR="00DE6EF4" w:rsidRPr="005A23EF">
        <w:rPr>
          <w:rFonts w:cstheme="minorHAnsi"/>
        </w:rPr>
        <w:t xml:space="preserve">He guides </w:t>
      </w:r>
      <w:r w:rsidR="00115B69" w:rsidRPr="005A23EF">
        <w:rPr>
          <w:rFonts w:cstheme="minorHAnsi"/>
        </w:rPr>
        <w:t>me in the tracks</w:t>
      </w:r>
      <w:r w:rsidR="00DE6EF4" w:rsidRPr="005A23EF">
        <w:rPr>
          <w:rFonts w:cstheme="minorHAnsi"/>
        </w:rPr>
        <w:t xml:space="preserve"> of orientation </w:t>
      </w:r>
      <w:r w:rsidRPr="005A23EF">
        <w:rPr>
          <w:rFonts w:cstheme="minorHAnsi"/>
        </w:rPr>
        <w:t>even though</w:t>
      </w:r>
    </w:p>
    <w:p w14:paraId="0E93353C" w14:textId="78CD6477" w:rsidR="00EC3673" w:rsidRPr="005A23EF" w:rsidRDefault="00DE6EF4" w:rsidP="006A6F10">
      <w:pPr>
        <w:spacing w:after="0" w:line="240" w:lineRule="auto"/>
        <w:ind w:left="720" w:right="720"/>
        <w:jc w:val="both"/>
        <w:rPr>
          <w:rFonts w:cstheme="minorHAnsi"/>
        </w:rPr>
      </w:pPr>
      <w:r w:rsidRPr="005A23EF">
        <w:rPr>
          <w:rFonts w:cstheme="minorHAnsi"/>
        </w:rPr>
        <w:t xml:space="preserve">I walk through the valley of the </w:t>
      </w:r>
      <w:r w:rsidR="00757211" w:rsidRPr="005A23EF">
        <w:rPr>
          <w:rFonts w:cstheme="minorHAnsi"/>
        </w:rPr>
        <w:t xml:space="preserve">shadow of </w:t>
      </w:r>
      <w:r w:rsidR="0066394D" w:rsidRPr="005A23EF">
        <w:rPr>
          <w:rFonts w:cstheme="minorHAnsi"/>
        </w:rPr>
        <w:t>death.</w:t>
      </w:r>
      <w:r w:rsidR="00115B69" w:rsidRPr="005A23EF">
        <w:rPr>
          <w:rFonts w:cstheme="minorHAnsi"/>
        </w:rPr>
        <w:t xml:space="preserve"> </w:t>
      </w:r>
    </w:p>
    <w:p w14:paraId="406E078D" w14:textId="3886CC3E" w:rsidR="00EC3673" w:rsidRPr="001D24E9" w:rsidRDefault="00115B69" w:rsidP="006A6F10">
      <w:pPr>
        <w:spacing w:after="0" w:line="240" w:lineRule="auto"/>
        <w:ind w:left="720" w:right="720"/>
        <w:jc w:val="both"/>
        <w:rPr>
          <w:rFonts w:cstheme="minorHAnsi"/>
        </w:rPr>
      </w:pPr>
      <w:r w:rsidRPr="005A23EF">
        <w:rPr>
          <w:rFonts w:cstheme="minorHAnsi"/>
        </w:rPr>
        <w:t>I fear no harm</w:t>
      </w:r>
      <w:r w:rsidR="00DE6EF4" w:rsidRPr="005A23EF">
        <w:rPr>
          <w:rFonts w:cstheme="minorHAnsi"/>
        </w:rPr>
        <w:t>, for You are with</w:t>
      </w:r>
      <w:r w:rsidR="00DE6EF4" w:rsidRPr="001D24E9">
        <w:rPr>
          <w:rFonts w:cstheme="minorHAnsi"/>
        </w:rPr>
        <w:t xml:space="preserve"> me</w:t>
      </w:r>
      <w:r w:rsidR="008254F5" w:rsidRPr="001D24E9">
        <w:rPr>
          <w:rFonts w:cstheme="minorHAnsi"/>
        </w:rPr>
        <w:t>.</w:t>
      </w:r>
      <w:r w:rsidR="00DE6EF4" w:rsidRPr="001D24E9">
        <w:rPr>
          <w:rFonts w:cstheme="minorHAnsi"/>
        </w:rPr>
        <w:t xml:space="preserve"> </w:t>
      </w:r>
    </w:p>
    <w:p w14:paraId="5824945F" w14:textId="3547B2F6" w:rsidR="00EC3673" w:rsidRPr="001D24E9" w:rsidRDefault="00CC13B7" w:rsidP="006A6F10">
      <w:pPr>
        <w:spacing w:after="0" w:line="240" w:lineRule="auto"/>
        <w:ind w:left="720" w:right="720"/>
        <w:jc w:val="both"/>
        <w:rPr>
          <w:rFonts w:cstheme="minorHAnsi"/>
        </w:rPr>
      </w:pPr>
      <w:r w:rsidRPr="001D24E9">
        <w:rPr>
          <w:rFonts w:cstheme="minorHAnsi"/>
        </w:rPr>
        <w:t>The guidance</w:t>
      </w:r>
      <w:r w:rsidR="00B156C3" w:rsidRPr="001D24E9">
        <w:rPr>
          <w:rFonts w:cstheme="minorHAnsi"/>
        </w:rPr>
        <w:t xml:space="preserve"> and training</w:t>
      </w:r>
      <w:r w:rsidRPr="001D24E9">
        <w:rPr>
          <w:rFonts w:cstheme="minorHAnsi"/>
        </w:rPr>
        <w:t xml:space="preserve"> of </w:t>
      </w:r>
      <w:r w:rsidR="0081600B" w:rsidRPr="001D24E9">
        <w:rPr>
          <w:rFonts w:cstheme="minorHAnsi"/>
        </w:rPr>
        <w:t>Your rod and</w:t>
      </w:r>
      <w:r w:rsidR="00192167" w:rsidRPr="001D24E9">
        <w:rPr>
          <w:rFonts w:cstheme="minorHAnsi"/>
        </w:rPr>
        <w:t xml:space="preserve"> staff </w:t>
      </w:r>
      <w:r w:rsidR="00DE6EF4" w:rsidRPr="001D24E9">
        <w:rPr>
          <w:rFonts w:cstheme="minorHAnsi"/>
        </w:rPr>
        <w:t xml:space="preserve">comfort me. </w:t>
      </w:r>
    </w:p>
    <w:bookmarkEnd w:id="17"/>
    <w:p w14:paraId="58B6BAE7" w14:textId="77777777" w:rsidR="000E3073" w:rsidRPr="001D24E9" w:rsidRDefault="000E3073" w:rsidP="007C3641">
      <w:pPr>
        <w:spacing w:after="0" w:line="240" w:lineRule="auto"/>
        <w:jc w:val="both"/>
        <w:rPr>
          <w:rFonts w:cstheme="minorHAnsi"/>
        </w:rPr>
      </w:pPr>
    </w:p>
    <w:p w14:paraId="393DA587" w14:textId="5F4F8534" w:rsidR="00D34114" w:rsidRPr="001D24E9" w:rsidRDefault="00D34114" w:rsidP="007C3641">
      <w:pPr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>Take a deep breath.</w:t>
      </w:r>
    </w:p>
    <w:p w14:paraId="670007DF" w14:textId="77777777" w:rsidR="00B156C3" w:rsidRPr="001D24E9" w:rsidRDefault="00B156C3" w:rsidP="007C3641">
      <w:pPr>
        <w:spacing w:after="0" w:line="240" w:lineRule="auto"/>
        <w:jc w:val="both"/>
        <w:rPr>
          <w:rFonts w:cstheme="minorHAnsi"/>
        </w:rPr>
      </w:pPr>
    </w:p>
    <w:p w14:paraId="073AD972" w14:textId="08E50C0C" w:rsidR="00B156C3" w:rsidRPr="001D24E9" w:rsidRDefault="00CE1D96" w:rsidP="007C3641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 xml:space="preserve">Our Shepherd is the Lord, </w:t>
      </w:r>
      <w:r w:rsidR="00546C3D" w:rsidRPr="001D24E9">
        <w:rPr>
          <w:rFonts w:cstheme="minorHAnsi"/>
          <w:b/>
        </w:rPr>
        <w:t>not our Idol Self</w:t>
      </w:r>
    </w:p>
    <w:p w14:paraId="77B49F4F" w14:textId="6480C961" w:rsidR="00DE6EF4" w:rsidRPr="001D24E9" w:rsidRDefault="00E36E2F" w:rsidP="007C3641">
      <w:pPr>
        <w:spacing w:after="0" w:line="240" w:lineRule="auto"/>
        <w:ind w:left="360"/>
        <w:jc w:val="both"/>
        <w:rPr>
          <w:rFonts w:cstheme="minorHAnsi"/>
        </w:rPr>
      </w:pPr>
      <w:bookmarkStart w:id="18" w:name="_Hlk489179484"/>
      <w:r w:rsidRPr="001D24E9">
        <w:rPr>
          <w:rFonts w:cstheme="minorHAnsi"/>
        </w:rPr>
        <w:t>Our</w:t>
      </w:r>
      <w:r w:rsidR="00DE6EF4" w:rsidRPr="001D24E9">
        <w:rPr>
          <w:rFonts w:cstheme="minorHAnsi"/>
        </w:rPr>
        <w:t xml:space="preserve"> rel</w:t>
      </w:r>
      <w:r w:rsidR="00CC13B7" w:rsidRPr="001D24E9">
        <w:rPr>
          <w:rFonts w:cstheme="minorHAnsi"/>
        </w:rPr>
        <w:t>ationship</w:t>
      </w:r>
      <w:r w:rsidR="00746255" w:rsidRPr="001D24E9">
        <w:rPr>
          <w:rFonts w:cstheme="minorHAnsi"/>
        </w:rPr>
        <w:t xml:space="preserve"> with the Shepherd is </w:t>
      </w:r>
      <w:r w:rsidR="00CC13B7" w:rsidRPr="001D24E9">
        <w:rPr>
          <w:rFonts w:cstheme="minorHAnsi"/>
        </w:rPr>
        <w:t>no</w:t>
      </w:r>
      <w:r w:rsidR="00677654" w:rsidRPr="001D24E9">
        <w:rPr>
          <w:rFonts w:cstheme="minorHAnsi"/>
        </w:rPr>
        <w:t>t a legal contract</w:t>
      </w:r>
      <w:r w:rsidR="00852926" w:rsidRPr="001D24E9">
        <w:rPr>
          <w:rFonts w:cstheme="minorHAnsi"/>
        </w:rPr>
        <w:t xml:space="preserve"> based on </w:t>
      </w:r>
      <w:r w:rsidR="00475B50" w:rsidRPr="001D24E9">
        <w:rPr>
          <w:rFonts w:cstheme="minorHAnsi"/>
        </w:rPr>
        <w:t>s</w:t>
      </w:r>
      <w:r w:rsidR="00CC13B7" w:rsidRPr="001D24E9">
        <w:rPr>
          <w:rFonts w:cstheme="minorHAnsi"/>
        </w:rPr>
        <w:t>hould</w:t>
      </w:r>
      <w:r w:rsidR="00677654" w:rsidRPr="001D24E9">
        <w:rPr>
          <w:rFonts w:cstheme="minorHAnsi"/>
        </w:rPr>
        <w:t xml:space="preserve">s, </w:t>
      </w:r>
      <w:r w:rsidR="00475B50" w:rsidRPr="001D24E9">
        <w:rPr>
          <w:rFonts w:cstheme="minorHAnsi"/>
        </w:rPr>
        <w:t>c</w:t>
      </w:r>
      <w:r w:rsidR="00CC13B7" w:rsidRPr="001D24E9">
        <w:rPr>
          <w:rFonts w:cstheme="minorHAnsi"/>
        </w:rPr>
        <w:t>laims</w:t>
      </w:r>
      <w:r w:rsidR="00677654" w:rsidRPr="001D24E9">
        <w:rPr>
          <w:rFonts w:cstheme="minorHAnsi"/>
        </w:rPr>
        <w:t>, and punishments</w:t>
      </w:r>
      <w:r w:rsidR="00CC13B7" w:rsidRPr="001D24E9">
        <w:rPr>
          <w:rFonts w:cstheme="minorHAnsi"/>
        </w:rPr>
        <w:t xml:space="preserve">. </w:t>
      </w:r>
      <w:r w:rsidR="00E611ED" w:rsidRPr="001D24E9">
        <w:rPr>
          <w:rFonts w:cstheme="minorHAnsi"/>
        </w:rPr>
        <w:t xml:space="preserve">It is based on the trust and the trustworthiness </w:t>
      </w:r>
      <w:r w:rsidRPr="001D24E9">
        <w:rPr>
          <w:rFonts w:cstheme="minorHAnsi"/>
        </w:rPr>
        <w:t xml:space="preserve">that is </w:t>
      </w:r>
      <w:r w:rsidR="00E611ED" w:rsidRPr="001D24E9">
        <w:rPr>
          <w:rFonts w:cstheme="minorHAnsi"/>
        </w:rPr>
        <w:t>developed in a karis relationship</w:t>
      </w:r>
      <w:r w:rsidR="00BE15F2" w:rsidRPr="009D7A9C">
        <w:rPr>
          <w:rFonts w:cstheme="minorHAnsi"/>
        </w:rPr>
        <w:t>. The Shepherd takes into consideration your unique personhood as He guides you</w:t>
      </w:r>
      <w:r w:rsidR="00BE15F2">
        <w:rPr>
          <w:rFonts w:cstheme="minorHAnsi"/>
        </w:rPr>
        <w:t>; He</w:t>
      </w:r>
      <w:r w:rsidR="00BE15F2" w:rsidRPr="009D7A9C">
        <w:rPr>
          <w:rFonts w:cstheme="minorHAnsi"/>
        </w:rPr>
        <w:t xml:space="preserve"> responds to what you reveal about yourself. </w:t>
      </w:r>
      <w:r w:rsidR="00E611ED" w:rsidRPr="001D24E9">
        <w:rPr>
          <w:rFonts w:cstheme="minorHAnsi"/>
        </w:rPr>
        <w:t>He is the one who trains you</w:t>
      </w:r>
      <w:r w:rsidR="00B156C3" w:rsidRPr="001D24E9">
        <w:rPr>
          <w:rFonts w:cstheme="minorHAnsi"/>
        </w:rPr>
        <w:t xml:space="preserve"> for your </w:t>
      </w:r>
      <w:r w:rsidR="00F655C7" w:rsidRPr="001D24E9">
        <w:rPr>
          <w:rFonts w:cstheme="minorHAnsi"/>
        </w:rPr>
        <w:t xml:space="preserve">joy </w:t>
      </w:r>
      <w:r w:rsidR="00B156C3" w:rsidRPr="001D24E9">
        <w:rPr>
          <w:rFonts w:cstheme="minorHAnsi"/>
        </w:rPr>
        <w:t>and for your mission</w:t>
      </w:r>
      <w:r w:rsidR="00DE6EF4" w:rsidRPr="001D24E9">
        <w:rPr>
          <w:rFonts w:cstheme="minorHAnsi"/>
        </w:rPr>
        <w:t>.</w:t>
      </w:r>
      <w:r w:rsidR="00115B69" w:rsidRPr="001D24E9">
        <w:rPr>
          <w:rFonts w:cstheme="minorHAnsi"/>
        </w:rPr>
        <w:t xml:space="preserve"> </w:t>
      </w:r>
    </w:p>
    <w:bookmarkEnd w:id="18"/>
    <w:p w14:paraId="6750A30A" w14:textId="77777777" w:rsidR="00B156C3" w:rsidRPr="001D24E9" w:rsidRDefault="00B156C3" w:rsidP="007C3641">
      <w:pPr>
        <w:spacing w:after="0" w:line="240" w:lineRule="auto"/>
        <w:jc w:val="both"/>
        <w:rPr>
          <w:rFonts w:cstheme="minorHAnsi"/>
        </w:rPr>
      </w:pPr>
    </w:p>
    <w:p w14:paraId="1B8BB4E4" w14:textId="478A1FB2" w:rsidR="00B156C3" w:rsidRPr="001D24E9" w:rsidRDefault="00DE6EF4" w:rsidP="007C3641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I have every</w:t>
      </w:r>
      <w:r w:rsidR="008F10AF" w:rsidRPr="001D24E9">
        <w:rPr>
          <w:rFonts w:cstheme="minorHAnsi"/>
          <w:b/>
        </w:rPr>
        <w:t>thing that I need</w:t>
      </w:r>
      <w:r w:rsidR="00546C3D" w:rsidRPr="001D24E9">
        <w:rPr>
          <w:rFonts w:cstheme="minorHAnsi"/>
          <w:b/>
        </w:rPr>
        <w:t xml:space="preserve"> </w:t>
      </w:r>
      <w:r w:rsidR="00524DBC" w:rsidRPr="001D24E9">
        <w:rPr>
          <w:rFonts w:cstheme="minorHAnsi"/>
          <w:b/>
        </w:rPr>
        <w:t xml:space="preserve">for </w:t>
      </w:r>
      <w:r w:rsidR="00546C3D" w:rsidRPr="001D24E9">
        <w:rPr>
          <w:rFonts w:cstheme="minorHAnsi"/>
          <w:b/>
        </w:rPr>
        <w:t>today</w:t>
      </w:r>
      <w:r w:rsidR="005D6114" w:rsidRPr="001D24E9">
        <w:rPr>
          <w:rFonts w:cstheme="minorHAnsi"/>
          <w:b/>
        </w:rPr>
        <w:t xml:space="preserve"> </w:t>
      </w:r>
    </w:p>
    <w:p w14:paraId="6BBBB10B" w14:textId="146A20E6" w:rsidR="00BA017B" w:rsidRPr="001D24E9" w:rsidRDefault="00115B69" w:rsidP="007C3641">
      <w:pPr>
        <w:spacing w:after="0" w:line="240" w:lineRule="auto"/>
        <w:ind w:left="360"/>
        <w:jc w:val="both"/>
        <w:rPr>
          <w:rFonts w:cstheme="minorHAnsi"/>
        </w:rPr>
      </w:pPr>
      <w:r w:rsidRPr="001D24E9">
        <w:rPr>
          <w:rFonts w:cstheme="minorHAnsi"/>
        </w:rPr>
        <w:t>With Jesus</w:t>
      </w:r>
      <w:r w:rsidR="00B156C3" w:rsidRPr="001D24E9">
        <w:rPr>
          <w:rFonts w:cstheme="minorHAnsi"/>
        </w:rPr>
        <w:t xml:space="preserve"> as our S</w:t>
      </w:r>
      <w:r w:rsidR="00DE6EF4" w:rsidRPr="001D24E9">
        <w:rPr>
          <w:rFonts w:cstheme="minorHAnsi"/>
        </w:rPr>
        <w:t>hepherd</w:t>
      </w:r>
      <w:r w:rsidR="004F1B65" w:rsidRPr="001D24E9">
        <w:rPr>
          <w:rFonts w:cstheme="minorHAnsi"/>
        </w:rPr>
        <w:t>,</w:t>
      </w:r>
      <w:r w:rsidR="00DE6EF4" w:rsidRPr="001D24E9">
        <w:rPr>
          <w:rFonts w:cstheme="minorHAnsi"/>
        </w:rPr>
        <w:t xml:space="preserve"> </w:t>
      </w:r>
      <w:r w:rsidRPr="001D24E9">
        <w:rPr>
          <w:rFonts w:cstheme="minorHAnsi"/>
        </w:rPr>
        <w:t>and not the Idol Self</w:t>
      </w:r>
      <w:r w:rsidR="004F1B65" w:rsidRPr="001D24E9">
        <w:rPr>
          <w:rFonts w:cstheme="minorHAnsi"/>
        </w:rPr>
        <w:t>,</w:t>
      </w:r>
      <w:r w:rsidRPr="001D24E9">
        <w:rPr>
          <w:rFonts w:cstheme="minorHAnsi"/>
        </w:rPr>
        <w:t xml:space="preserve"> </w:t>
      </w:r>
      <w:r w:rsidR="00DE6EF4" w:rsidRPr="001D24E9">
        <w:rPr>
          <w:rFonts w:cstheme="minorHAnsi"/>
        </w:rPr>
        <w:t>we can gradually let go of</w:t>
      </w:r>
      <w:r w:rsidR="00B156C3" w:rsidRPr="001D24E9">
        <w:rPr>
          <w:rFonts w:cstheme="minorHAnsi"/>
        </w:rPr>
        <w:t xml:space="preserve"> fighting for our</w:t>
      </w:r>
      <w:r w:rsidR="00677654" w:rsidRPr="001D24E9">
        <w:rPr>
          <w:rFonts w:cstheme="minorHAnsi"/>
        </w:rPr>
        <w:t xml:space="preserve"> idealized</w:t>
      </w:r>
      <w:r w:rsidR="00B156C3" w:rsidRPr="001D24E9">
        <w:rPr>
          <w:rFonts w:cstheme="minorHAnsi"/>
        </w:rPr>
        <w:t xml:space="preserve"> life</w:t>
      </w:r>
      <w:r w:rsidR="00DC2389" w:rsidRPr="001D24E9">
        <w:rPr>
          <w:rFonts w:cstheme="minorHAnsi"/>
        </w:rPr>
        <w:t>, fleeing self-hate,</w:t>
      </w:r>
      <w:r w:rsidR="00BE3D82" w:rsidRPr="001D24E9">
        <w:rPr>
          <w:rFonts w:cstheme="minorHAnsi"/>
        </w:rPr>
        <w:t xml:space="preserve"> and</w:t>
      </w:r>
      <w:r w:rsidR="00B156C3" w:rsidRPr="001D24E9">
        <w:rPr>
          <w:rFonts w:cstheme="minorHAnsi"/>
        </w:rPr>
        <w:t xml:space="preserve"> trying to get</w:t>
      </w:r>
      <w:r w:rsidR="00DE6EF4" w:rsidRPr="001D24E9">
        <w:rPr>
          <w:rFonts w:cstheme="minorHAnsi"/>
        </w:rPr>
        <w:t xml:space="preserve"> our compulsive needs</w:t>
      </w:r>
      <w:r w:rsidR="00B156C3" w:rsidRPr="001D24E9">
        <w:rPr>
          <w:rFonts w:cstheme="minorHAnsi"/>
        </w:rPr>
        <w:t xml:space="preserve"> met</w:t>
      </w:r>
      <w:r w:rsidR="00CC13B7" w:rsidRPr="001D24E9">
        <w:rPr>
          <w:rFonts w:cstheme="minorHAnsi"/>
        </w:rPr>
        <w:t xml:space="preserve">. </w:t>
      </w:r>
      <w:r w:rsidR="00DE6EF4" w:rsidRPr="001D24E9">
        <w:rPr>
          <w:rFonts w:cstheme="minorHAnsi"/>
        </w:rPr>
        <w:t>As we spend time doing things His way</w:t>
      </w:r>
      <w:r w:rsidR="00BE3D82" w:rsidRPr="001D24E9">
        <w:rPr>
          <w:rFonts w:cstheme="minorHAnsi"/>
        </w:rPr>
        <w:t>,</w:t>
      </w:r>
      <w:r w:rsidR="00DE6EF4" w:rsidRPr="001D24E9">
        <w:rPr>
          <w:rFonts w:cstheme="minorHAnsi"/>
        </w:rPr>
        <w:t xml:space="preserve"> we begin to experience satisfaction and contentment.</w:t>
      </w:r>
      <w:r w:rsidR="00B156C3" w:rsidRPr="001D24E9">
        <w:rPr>
          <w:rFonts w:cstheme="minorHAnsi"/>
        </w:rPr>
        <w:t xml:space="preserve"> </w:t>
      </w:r>
    </w:p>
    <w:p w14:paraId="50108B87" w14:textId="77777777" w:rsidR="00BA017B" w:rsidRPr="001D24E9" w:rsidRDefault="00BA017B" w:rsidP="007C3641">
      <w:pPr>
        <w:spacing w:after="0" w:line="240" w:lineRule="auto"/>
        <w:jc w:val="both"/>
        <w:rPr>
          <w:rFonts w:cstheme="minorHAnsi"/>
        </w:rPr>
      </w:pPr>
    </w:p>
    <w:p w14:paraId="59A744C6" w14:textId="5741008D" w:rsidR="00DE6EF4" w:rsidRDefault="00B156C3" w:rsidP="007C3641">
      <w:pPr>
        <w:spacing w:after="0" w:line="240" w:lineRule="auto"/>
        <w:ind w:left="360"/>
        <w:jc w:val="both"/>
        <w:rPr>
          <w:rFonts w:cstheme="minorHAnsi"/>
        </w:rPr>
      </w:pPr>
      <w:r w:rsidRPr="001D24E9">
        <w:rPr>
          <w:rFonts w:cstheme="minorHAnsi"/>
        </w:rPr>
        <w:t>One of</w:t>
      </w:r>
      <w:r w:rsidR="00D40A7B" w:rsidRPr="001D24E9">
        <w:rPr>
          <w:rFonts w:cstheme="minorHAnsi"/>
        </w:rPr>
        <w:t xml:space="preserve"> the</w:t>
      </w:r>
      <w:r w:rsidRPr="001D24E9">
        <w:rPr>
          <w:rFonts w:cstheme="minorHAnsi"/>
        </w:rPr>
        <w:t xml:space="preserve"> things</w:t>
      </w:r>
      <w:r w:rsidR="0081600B" w:rsidRPr="001D24E9">
        <w:rPr>
          <w:rFonts w:cstheme="minorHAnsi"/>
        </w:rPr>
        <w:t xml:space="preserve"> that we need</w:t>
      </w:r>
      <w:r w:rsidR="00DC2389" w:rsidRPr="001D24E9">
        <w:rPr>
          <w:rFonts w:cstheme="minorHAnsi"/>
        </w:rPr>
        <w:t xml:space="preserve"> when we are in</w:t>
      </w:r>
      <w:r w:rsidR="0066394D" w:rsidRPr="001D24E9">
        <w:rPr>
          <w:rFonts w:cstheme="minorHAnsi"/>
        </w:rPr>
        <w:t xml:space="preserve"> self-hate is a quiet, safe place</w:t>
      </w:r>
      <w:r w:rsidRPr="001D24E9">
        <w:rPr>
          <w:rFonts w:cstheme="minorHAnsi"/>
        </w:rPr>
        <w:t xml:space="preserve">. </w:t>
      </w:r>
      <w:r w:rsidR="00DE6EF4" w:rsidRPr="001D24E9">
        <w:rPr>
          <w:rFonts w:cstheme="minorHAnsi"/>
        </w:rPr>
        <w:t xml:space="preserve">When you are with someone who is suffering from self-hate, </w:t>
      </w:r>
      <w:r w:rsidR="00DE2544" w:rsidRPr="001D24E9">
        <w:rPr>
          <w:rFonts w:cstheme="minorHAnsi"/>
        </w:rPr>
        <w:t xml:space="preserve">Nancy’s </w:t>
      </w:r>
      <w:r w:rsidR="00DE6EF4" w:rsidRPr="001D24E9">
        <w:rPr>
          <w:rFonts w:cstheme="minorHAnsi"/>
        </w:rPr>
        <w:t>ad</w:t>
      </w:r>
      <w:r w:rsidR="004F1B65" w:rsidRPr="001D24E9">
        <w:rPr>
          <w:rFonts w:cstheme="minorHAnsi"/>
        </w:rPr>
        <w:t>vice is</w:t>
      </w:r>
      <w:r w:rsidR="00D14568" w:rsidRPr="001D24E9">
        <w:rPr>
          <w:rFonts w:cstheme="minorHAnsi"/>
        </w:rPr>
        <w:t xml:space="preserve"> this</w:t>
      </w:r>
      <w:r w:rsidR="00095843" w:rsidRPr="001D24E9">
        <w:rPr>
          <w:rFonts w:cstheme="minorHAnsi"/>
        </w:rPr>
        <w:t>:</w:t>
      </w:r>
      <w:r w:rsidR="004F1B65" w:rsidRPr="001D24E9">
        <w:rPr>
          <w:rFonts w:cstheme="minorHAnsi"/>
        </w:rPr>
        <w:t xml:space="preserve"> </w:t>
      </w:r>
      <w:r w:rsidR="004F1B65" w:rsidRPr="001D24E9">
        <w:rPr>
          <w:rFonts w:cstheme="minorHAnsi"/>
          <w:i/>
        </w:rPr>
        <w:t xml:space="preserve">No sudden movements. </w:t>
      </w:r>
      <w:r w:rsidR="00DE6EF4" w:rsidRPr="001D24E9">
        <w:rPr>
          <w:rFonts w:cstheme="minorHAnsi"/>
          <w:i/>
        </w:rPr>
        <w:t>No loud noise</w:t>
      </w:r>
      <w:r w:rsidR="001819DA" w:rsidRPr="001D24E9">
        <w:rPr>
          <w:rFonts w:cstheme="minorHAnsi"/>
          <w:i/>
        </w:rPr>
        <w:t>s</w:t>
      </w:r>
      <w:r w:rsidR="00DE6EF4" w:rsidRPr="001D24E9">
        <w:rPr>
          <w:rFonts w:cstheme="minorHAnsi"/>
          <w:i/>
        </w:rPr>
        <w:t>.</w:t>
      </w:r>
      <w:r w:rsidR="00DE6EF4" w:rsidRPr="001D24E9">
        <w:rPr>
          <w:rFonts w:cstheme="minorHAnsi"/>
        </w:rPr>
        <w:t xml:space="preserve"> </w:t>
      </w:r>
      <w:r w:rsidR="00757211" w:rsidRPr="001D24E9">
        <w:rPr>
          <w:rFonts w:cstheme="minorHAnsi"/>
          <w:i/>
        </w:rPr>
        <w:t>(Repeat)</w:t>
      </w:r>
      <w:r w:rsidR="00757211" w:rsidRPr="001D24E9">
        <w:rPr>
          <w:rFonts w:cstheme="minorHAnsi"/>
        </w:rPr>
        <w:t xml:space="preserve"> </w:t>
      </w:r>
      <w:r w:rsidR="00DE2544" w:rsidRPr="001D24E9">
        <w:rPr>
          <w:rFonts w:cstheme="minorHAnsi"/>
        </w:rPr>
        <w:t>In other words,</w:t>
      </w:r>
      <w:r w:rsidR="00FC6F84" w:rsidRPr="001D24E9">
        <w:rPr>
          <w:rFonts w:cstheme="minorHAnsi"/>
        </w:rPr>
        <w:t xml:space="preserve"> </w:t>
      </w:r>
      <w:r w:rsidR="00F87E0B" w:rsidRPr="001D24E9">
        <w:rPr>
          <w:rFonts w:cstheme="minorHAnsi"/>
        </w:rPr>
        <w:t>b</w:t>
      </w:r>
      <w:r w:rsidR="008254F5" w:rsidRPr="001D24E9">
        <w:rPr>
          <w:rFonts w:cstheme="minorHAnsi"/>
        </w:rPr>
        <w:t>e</w:t>
      </w:r>
      <w:r w:rsidRPr="001D24E9">
        <w:rPr>
          <w:rFonts w:cstheme="minorHAnsi"/>
        </w:rPr>
        <w:t xml:space="preserve"> compassio</w:t>
      </w:r>
      <w:r w:rsidR="0081600B" w:rsidRPr="001D24E9">
        <w:rPr>
          <w:rFonts w:cstheme="minorHAnsi"/>
        </w:rPr>
        <w:t>n</w:t>
      </w:r>
      <w:r w:rsidR="008254F5" w:rsidRPr="001D24E9">
        <w:rPr>
          <w:rFonts w:cstheme="minorHAnsi"/>
        </w:rPr>
        <w:t>ate</w:t>
      </w:r>
      <w:r w:rsidR="0081600B" w:rsidRPr="001D24E9">
        <w:rPr>
          <w:rFonts w:cstheme="minorHAnsi"/>
        </w:rPr>
        <w:t xml:space="preserve"> </w:t>
      </w:r>
      <w:r w:rsidR="008254F5" w:rsidRPr="001D24E9">
        <w:rPr>
          <w:rFonts w:cstheme="minorHAnsi"/>
        </w:rPr>
        <w:t>around</w:t>
      </w:r>
      <w:r w:rsidR="0081600B" w:rsidRPr="001D24E9">
        <w:rPr>
          <w:rFonts w:cstheme="minorHAnsi"/>
        </w:rPr>
        <w:t xml:space="preserve"> those in self-hate</w:t>
      </w:r>
      <w:r w:rsidR="00757211" w:rsidRPr="001D24E9">
        <w:rPr>
          <w:rFonts w:cstheme="minorHAnsi"/>
        </w:rPr>
        <w:t>, including yourself</w:t>
      </w:r>
      <w:r w:rsidR="00DE2544" w:rsidRPr="001D24E9">
        <w:rPr>
          <w:rFonts w:cstheme="minorHAnsi"/>
        </w:rPr>
        <w:t>—</w:t>
      </w:r>
      <w:r w:rsidR="00D421AE" w:rsidRPr="001D24E9">
        <w:rPr>
          <w:rFonts w:cstheme="minorHAnsi"/>
        </w:rPr>
        <w:t xml:space="preserve">and </w:t>
      </w:r>
      <w:r w:rsidR="001B664C" w:rsidRPr="001D24E9">
        <w:rPr>
          <w:rFonts w:cstheme="minorHAnsi"/>
        </w:rPr>
        <w:t>be very careful.</w:t>
      </w:r>
    </w:p>
    <w:p w14:paraId="4E896EF9" w14:textId="77777777" w:rsidR="007F4DB5" w:rsidRDefault="007F4DB5" w:rsidP="007C3641">
      <w:pPr>
        <w:spacing w:after="0" w:line="240" w:lineRule="auto"/>
        <w:ind w:left="360"/>
        <w:jc w:val="both"/>
        <w:rPr>
          <w:rFonts w:cstheme="minorHAnsi"/>
        </w:rPr>
      </w:pPr>
    </w:p>
    <w:p w14:paraId="6B60D881" w14:textId="2EE73EFA" w:rsidR="00B156C3" w:rsidRPr="001D24E9" w:rsidRDefault="00DE6EF4" w:rsidP="00524DBC">
      <w:pPr>
        <w:pStyle w:val="ListParagraph"/>
        <w:widowControl w:val="0"/>
        <w:numPr>
          <w:ilvl w:val="0"/>
          <w:numId w:val="2"/>
        </w:numPr>
        <w:spacing w:after="0"/>
        <w:jc w:val="both"/>
        <w:rPr>
          <w:rFonts w:cstheme="minorHAnsi"/>
          <w:b/>
        </w:rPr>
      </w:pPr>
      <w:r w:rsidRPr="00BE15F2">
        <w:rPr>
          <w:rFonts w:cstheme="minorHAnsi"/>
          <w:b/>
        </w:rPr>
        <w:t>He restores</w:t>
      </w:r>
      <w:r w:rsidRPr="001D24E9">
        <w:rPr>
          <w:rFonts w:cstheme="minorHAnsi"/>
          <w:b/>
        </w:rPr>
        <w:t xml:space="preserve"> my True Self</w:t>
      </w:r>
      <w:r w:rsidR="00546C3D" w:rsidRPr="001D24E9">
        <w:rPr>
          <w:rFonts w:cstheme="minorHAnsi"/>
          <w:b/>
        </w:rPr>
        <w:t>, not my Idol Self</w:t>
      </w:r>
      <w:r w:rsidR="00CC13B7" w:rsidRPr="001D24E9">
        <w:rPr>
          <w:rFonts w:cstheme="minorHAnsi"/>
          <w:b/>
        </w:rPr>
        <w:t xml:space="preserve"> </w:t>
      </w:r>
    </w:p>
    <w:p w14:paraId="7D5ECDD0" w14:textId="62FB67D2" w:rsidR="00DE6EF4" w:rsidRPr="001D24E9" w:rsidRDefault="009107B6" w:rsidP="00524DBC">
      <w:pPr>
        <w:widowControl w:val="0"/>
        <w:spacing w:after="0" w:line="240" w:lineRule="auto"/>
        <w:ind w:left="360"/>
        <w:jc w:val="both"/>
        <w:rPr>
          <w:rFonts w:cstheme="minorHAnsi"/>
        </w:rPr>
      </w:pPr>
      <w:r w:rsidRPr="001D24E9">
        <w:rPr>
          <w:rFonts w:cstheme="minorHAnsi"/>
        </w:rPr>
        <w:t xml:space="preserve">In order to </w:t>
      </w:r>
      <w:r w:rsidR="00A67CFA" w:rsidRPr="001D24E9">
        <w:rPr>
          <w:rFonts w:cstheme="minorHAnsi"/>
        </w:rPr>
        <w:t xml:space="preserve">restore </w:t>
      </w:r>
      <w:r w:rsidRPr="001D24E9">
        <w:rPr>
          <w:rFonts w:cstheme="minorHAnsi"/>
        </w:rPr>
        <w:t xml:space="preserve">our lost True Self, we </w:t>
      </w:r>
      <w:r w:rsidR="00DE6EF4" w:rsidRPr="001D24E9">
        <w:rPr>
          <w:rFonts w:cstheme="minorHAnsi"/>
        </w:rPr>
        <w:t xml:space="preserve">need to calm down, follow </w:t>
      </w:r>
      <w:r w:rsidR="00040B44" w:rsidRPr="001D24E9">
        <w:rPr>
          <w:rFonts w:cstheme="minorHAnsi"/>
        </w:rPr>
        <w:t xml:space="preserve">the Shepherd’s </w:t>
      </w:r>
      <w:r w:rsidR="00DE6EF4" w:rsidRPr="001D24E9">
        <w:rPr>
          <w:rFonts w:cstheme="minorHAnsi"/>
        </w:rPr>
        <w:t>leading, and find rest</w:t>
      </w:r>
      <w:r w:rsidR="00852926" w:rsidRPr="001D24E9">
        <w:rPr>
          <w:rFonts w:cstheme="minorHAnsi"/>
        </w:rPr>
        <w:t xml:space="preserve">. </w:t>
      </w:r>
      <w:bookmarkStart w:id="19" w:name="_Hlk520747070"/>
      <w:r w:rsidR="00E012A5" w:rsidRPr="001D24E9">
        <w:rPr>
          <w:rFonts w:cstheme="minorHAnsi"/>
        </w:rPr>
        <w:t xml:space="preserve">The </w:t>
      </w:r>
      <w:r w:rsidR="006776F5" w:rsidRPr="001D24E9">
        <w:rPr>
          <w:rFonts w:cstheme="minorHAnsi"/>
        </w:rPr>
        <w:t>Hebrew</w:t>
      </w:r>
      <w:r w:rsidR="00E012A5" w:rsidRPr="001D24E9">
        <w:rPr>
          <w:rFonts w:cstheme="minorHAnsi"/>
        </w:rPr>
        <w:t xml:space="preserve"> word for </w:t>
      </w:r>
      <w:r w:rsidR="00E012A5" w:rsidRPr="001D24E9">
        <w:rPr>
          <w:rFonts w:cstheme="minorHAnsi"/>
          <w:i/>
        </w:rPr>
        <w:t>restore</w:t>
      </w:r>
      <w:r w:rsidR="00E012A5" w:rsidRPr="001D24E9">
        <w:rPr>
          <w:rFonts w:cstheme="minorHAnsi"/>
        </w:rPr>
        <w:t xml:space="preserve"> can be translated as </w:t>
      </w:r>
      <w:r w:rsidR="00E012A5" w:rsidRPr="001D24E9">
        <w:rPr>
          <w:rFonts w:cstheme="minorHAnsi"/>
          <w:i/>
        </w:rPr>
        <w:t>turning back</w:t>
      </w:r>
      <w:r w:rsidR="00CC13B7" w:rsidRPr="001D24E9">
        <w:rPr>
          <w:rFonts w:cstheme="minorHAnsi"/>
        </w:rPr>
        <w:t>.</w:t>
      </w:r>
      <w:bookmarkEnd w:id="19"/>
      <w:r w:rsidR="00CC13B7" w:rsidRPr="001D24E9">
        <w:rPr>
          <w:rFonts w:cstheme="minorHAnsi"/>
        </w:rPr>
        <w:t xml:space="preserve"> </w:t>
      </w:r>
      <w:r w:rsidR="009614AC" w:rsidRPr="001D24E9">
        <w:rPr>
          <w:rFonts w:cstheme="minorHAnsi"/>
        </w:rPr>
        <w:t>It</w:t>
      </w:r>
      <w:r w:rsidR="00DE2544" w:rsidRPr="001D24E9">
        <w:rPr>
          <w:rFonts w:cstheme="minorHAnsi"/>
        </w:rPr>
        <w:t xml:space="preserve"> also carries the meaning of</w:t>
      </w:r>
      <w:r w:rsidR="00CC13B7" w:rsidRPr="001D24E9">
        <w:rPr>
          <w:rFonts w:cstheme="minorHAnsi"/>
        </w:rPr>
        <w:t xml:space="preserve"> </w:t>
      </w:r>
      <w:r w:rsidR="00CC13B7" w:rsidRPr="001D24E9">
        <w:rPr>
          <w:rFonts w:cstheme="minorHAnsi"/>
          <w:i/>
        </w:rPr>
        <w:t>repair</w:t>
      </w:r>
      <w:r w:rsidR="00CC13B7" w:rsidRPr="001D24E9">
        <w:rPr>
          <w:rFonts w:cstheme="minorHAnsi"/>
        </w:rPr>
        <w:t xml:space="preserve">. </w:t>
      </w:r>
      <w:r w:rsidR="00DE6EF4" w:rsidRPr="001D24E9">
        <w:rPr>
          <w:rFonts w:cstheme="minorHAnsi"/>
        </w:rPr>
        <w:t>D</w:t>
      </w:r>
      <w:r w:rsidR="0081600B" w:rsidRPr="001D24E9">
        <w:rPr>
          <w:rFonts w:cstheme="minorHAnsi"/>
        </w:rPr>
        <w:t>o</w:t>
      </w:r>
      <w:r w:rsidR="00535040" w:rsidRPr="001D24E9">
        <w:rPr>
          <w:rFonts w:cstheme="minorHAnsi"/>
        </w:rPr>
        <w:t>es</w:t>
      </w:r>
      <w:r w:rsidR="0081600B" w:rsidRPr="001D24E9">
        <w:rPr>
          <w:rFonts w:cstheme="minorHAnsi"/>
        </w:rPr>
        <w:t xml:space="preserve"> your soul </w:t>
      </w:r>
      <w:r w:rsidR="005D14CC" w:rsidRPr="001D24E9">
        <w:rPr>
          <w:rFonts w:cstheme="minorHAnsi"/>
        </w:rPr>
        <w:t xml:space="preserve">need </w:t>
      </w:r>
      <w:r w:rsidR="0081600B" w:rsidRPr="001D24E9">
        <w:rPr>
          <w:rFonts w:cstheme="minorHAnsi"/>
        </w:rPr>
        <w:t>repair</w:t>
      </w:r>
      <w:r w:rsidR="00535040" w:rsidRPr="001D24E9">
        <w:rPr>
          <w:rFonts w:cstheme="minorHAnsi"/>
        </w:rPr>
        <w:t>?</w:t>
      </w:r>
      <w:r w:rsidR="0081600B" w:rsidRPr="001D24E9">
        <w:rPr>
          <w:rFonts w:cstheme="minorHAnsi"/>
        </w:rPr>
        <w:t xml:space="preserve"> </w:t>
      </w:r>
      <w:r w:rsidR="00DE6EF4" w:rsidRPr="001D24E9">
        <w:rPr>
          <w:rFonts w:cstheme="minorHAnsi"/>
        </w:rPr>
        <w:t>The soul that Jesus</w:t>
      </w:r>
      <w:r w:rsidR="00F01281" w:rsidRPr="001D24E9">
        <w:rPr>
          <w:rFonts w:cstheme="minorHAnsi"/>
        </w:rPr>
        <w:t xml:space="preserve"> died for and</w:t>
      </w:r>
      <w:r w:rsidR="00DE6EF4" w:rsidRPr="001D24E9">
        <w:rPr>
          <w:rFonts w:cstheme="minorHAnsi"/>
        </w:rPr>
        <w:t xml:space="preserve"> repairs is</w:t>
      </w:r>
      <w:r w:rsidR="00CC13B7" w:rsidRPr="001D24E9">
        <w:rPr>
          <w:rFonts w:cstheme="minorHAnsi"/>
        </w:rPr>
        <w:t xml:space="preserve"> our True Self</w:t>
      </w:r>
      <w:r w:rsidR="001819DA" w:rsidRPr="001D24E9">
        <w:rPr>
          <w:rFonts w:cstheme="minorHAnsi"/>
        </w:rPr>
        <w:t>, not the Idol Self</w:t>
      </w:r>
      <w:r w:rsidR="00CC13B7" w:rsidRPr="001D24E9">
        <w:rPr>
          <w:rFonts w:cstheme="minorHAnsi"/>
        </w:rPr>
        <w:t>.</w:t>
      </w:r>
      <w:r w:rsidR="00D421AE" w:rsidRPr="001D24E9">
        <w:rPr>
          <w:rFonts w:cstheme="minorHAnsi"/>
        </w:rPr>
        <w:t xml:space="preserve"> Sometimes we feel very disappointed</w:t>
      </w:r>
      <w:r w:rsidR="00237567" w:rsidRPr="001D24E9">
        <w:rPr>
          <w:rFonts w:cstheme="minorHAnsi"/>
        </w:rPr>
        <w:t xml:space="preserve"> about that.</w:t>
      </w:r>
      <w:r w:rsidR="00DB371C" w:rsidRPr="001D24E9">
        <w:rPr>
          <w:rFonts w:cstheme="minorHAnsi"/>
        </w:rPr>
        <w:t xml:space="preserve"> </w:t>
      </w:r>
    </w:p>
    <w:p w14:paraId="47E585AA" w14:textId="77777777" w:rsidR="008A0CE9" w:rsidRPr="001D24E9" w:rsidRDefault="008A0CE9" w:rsidP="007C3641">
      <w:pPr>
        <w:spacing w:after="0" w:line="240" w:lineRule="auto"/>
        <w:jc w:val="both"/>
        <w:rPr>
          <w:rFonts w:cstheme="minorHAnsi"/>
          <w:b/>
        </w:rPr>
      </w:pPr>
    </w:p>
    <w:p w14:paraId="67D5CB28" w14:textId="67C33C19" w:rsidR="00B156C3" w:rsidRPr="001D24E9" w:rsidRDefault="006A36B8" w:rsidP="007C3641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He guides me in the tracks</w:t>
      </w:r>
      <w:r w:rsidR="00DE6EF4" w:rsidRPr="001D24E9">
        <w:rPr>
          <w:rFonts w:cstheme="minorHAnsi"/>
          <w:b/>
        </w:rPr>
        <w:t xml:space="preserve"> of ori</w:t>
      </w:r>
      <w:r w:rsidR="00F01281" w:rsidRPr="001D24E9">
        <w:rPr>
          <w:rFonts w:cstheme="minorHAnsi"/>
          <w:b/>
        </w:rPr>
        <w:t>entation for His name’s sake</w:t>
      </w:r>
      <w:r w:rsidR="005C1CD8" w:rsidRPr="001D24E9">
        <w:rPr>
          <w:rFonts w:cstheme="minorHAnsi"/>
          <w:b/>
        </w:rPr>
        <w:t xml:space="preserve"> </w:t>
      </w:r>
    </w:p>
    <w:p w14:paraId="0FDFA3E3" w14:textId="16ADBB40" w:rsidR="00B156C3" w:rsidRPr="001D24E9" w:rsidRDefault="005D6114" w:rsidP="007C3641">
      <w:pPr>
        <w:spacing w:after="0" w:line="240" w:lineRule="auto"/>
        <w:ind w:left="360"/>
        <w:jc w:val="both"/>
        <w:rPr>
          <w:rFonts w:cstheme="minorHAnsi"/>
        </w:rPr>
      </w:pPr>
      <w:r w:rsidRPr="001D24E9">
        <w:rPr>
          <w:rFonts w:cstheme="minorHAnsi"/>
        </w:rPr>
        <w:t>If we call ourselves Christians, we bear the name of Jesus</w:t>
      </w:r>
      <w:r w:rsidR="00E569F1" w:rsidRPr="001D24E9">
        <w:rPr>
          <w:rFonts w:cstheme="minorHAnsi"/>
        </w:rPr>
        <w:t xml:space="preserve"> and</w:t>
      </w:r>
      <w:r w:rsidR="00BA017B" w:rsidRPr="001D24E9">
        <w:rPr>
          <w:rFonts w:cstheme="minorHAnsi"/>
        </w:rPr>
        <w:t xml:space="preserve"> are responsible for His reputation. </w:t>
      </w:r>
      <w:r w:rsidR="00D40A7B" w:rsidRPr="001D24E9">
        <w:rPr>
          <w:rFonts w:cstheme="minorHAnsi"/>
        </w:rPr>
        <w:t>As oriented people, w</w:t>
      </w:r>
      <w:r w:rsidR="00DE6EF4" w:rsidRPr="001D24E9">
        <w:rPr>
          <w:rFonts w:cstheme="minorHAnsi"/>
        </w:rPr>
        <w:t>e are the representati</w:t>
      </w:r>
      <w:r w:rsidR="005C1CD8" w:rsidRPr="001D24E9">
        <w:rPr>
          <w:rFonts w:cstheme="minorHAnsi"/>
        </w:rPr>
        <w:t>ves of His name</w:t>
      </w:r>
      <w:r w:rsidR="00464633" w:rsidRPr="001D24E9">
        <w:rPr>
          <w:rFonts w:cstheme="minorHAnsi"/>
        </w:rPr>
        <w:t xml:space="preserve"> and character</w:t>
      </w:r>
      <w:r w:rsidR="005C1CD8" w:rsidRPr="001D24E9">
        <w:rPr>
          <w:rFonts w:cstheme="minorHAnsi"/>
        </w:rPr>
        <w:t xml:space="preserve"> in this</w:t>
      </w:r>
      <w:r w:rsidR="00D40A7B" w:rsidRPr="001D24E9">
        <w:rPr>
          <w:rFonts w:cstheme="minorHAnsi"/>
        </w:rPr>
        <w:t xml:space="preserve"> messed-up</w:t>
      </w:r>
      <w:r w:rsidR="005C1CD8" w:rsidRPr="001D24E9">
        <w:rPr>
          <w:rFonts w:cstheme="minorHAnsi"/>
        </w:rPr>
        <w:t xml:space="preserve"> world.</w:t>
      </w:r>
      <w:r w:rsidR="00F01281" w:rsidRPr="001D24E9">
        <w:rPr>
          <w:rFonts w:cstheme="minorHAnsi"/>
        </w:rPr>
        <w:t xml:space="preserve"> Sometimes we get caught</w:t>
      </w:r>
      <w:r w:rsidR="00BC4B35" w:rsidRPr="001D24E9">
        <w:rPr>
          <w:rFonts w:cstheme="minorHAnsi"/>
        </w:rPr>
        <w:t xml:space="preserve"> up</w:t>
      </w:r>
      <w:r w:rsidR="0050535B" w:rsidRPr="001D24E9">
        <w:rPr>
          <w:rFonts w:cstheme="minorHAnsi"/>
        </w:rPr>
        <w:t xml:space="preserve"> in</w:t>
      </w:r>
      <w:r w:rsidR="00F01281" w:rsidRPr="001D24E9">
        <w:rPr>
          <w:rFonts w:cstheme="minorHAnsi"/>
        </w:rPr>
        <w:t xml:space="preserve"> </w:t>
      </w:r>
      <w:r w:rsidR="00095843" w:rsidRPr="001D24E9">
        <w:rPr>
          <w:rFonts w:cstheme="minorHAnsi"/>
        </w:rPr>
        <w:t>representing a way of thinking or an organization.</w:t>
      </w:r>
      <w:r w:rsidR="00464633" w:rsidRPr="001D24E9">
        <w:rPr>
          <w:rFonts w:cstheme="minorHAnsi"/>
        </w:rPr>
        <w:t xml:space="preserve"> </w:t>
      </w:r>
      <w:r w:rsidR="00095843" w:rsidRPr="001D24E9">
        <w:rPr>
          <w:rFonts w:cstheme="minorHAnsi"/>
        </w:rPr>
        <w:t>That is not our real business.</w:t>
      </w:r>
      <w:r w:rsidR="00D833C4" w:rsidRPr="001D24E9">
        <w:rPr>
          <w:rFonts w:cstheme="minorHAnsi"/>
        </w:rPr>
        <w:t xml:space="preserve"> </w:t>
      </w:r>
      <w:r w:rsidR="00DC2389" w:rsidRPr="001D24E9">
        <w:rPr>
          <w:rFonts w:cstheme="minorHAnsi"/>
        </w:rPr>
        <w:t>Our</w:t>
      </w:r>
      <w:r w:rsidR="0000590D" w:rsidRPr="001D24E9">
        <w:rPr>
          <w:rFonts w:cstheme="minorHAnsi"/>
        </w:rPr>
        <w:t xml:space="preserve"> business is to be oriented </w:t>
      </w:r>
      <w:r w:rsidR="006776F5" w:rsidRPr="001D24E9">
        <w:rPr>
          <w:rFonts w:cstheme="minorHAnsi"/>
        </w:rPr>
        <w:t xml:space="preserve">to God </w:t>
      </w:r>
      <w:r w:rsidR="0000590D" w:rsidRPr="001D24E9">
        <w:rPr>
          <w:rFonts w:cstheme="minorHAnsi"/>
        </w:rPr>
        <w:t xml:space="preserve">and represent </w:t>
      </w:r>
      <w:r w:rsidR="006776F5" w:rsidRPr="001D24E9">
        <w:rPr>
          <w:rFonts w:cstheme="minorHAnsi"/>
        </w:rPr>
        <w:t xml:space="preserve">His </w:t>
      </w:r>
      <w:r w:rsidR="0000590D" w:rsidRPr="001D24E9">
        <w:rPr>
          <w:rFonts w:cstheme="minorHAnsi"/>
        </w:rPr>
        <w:t>kingdom.</w:t>
      </w:r>
      <w:r w:rsidR="00DC2389" w:rsidRPr="001D24E9">
        <w:rPr>
          <w:rFonts w:cstheme="minorHAnsi"/>
        </w:rPr>
        <w:t xml:space="preserve"> </w:t>
      </w:r>
    </w:p>
    <w:p w14:paraId="119EF397" w14:textId="254CEA50" w:rsidR="00B156C3" w:rsidRPr="001D24E9" w:rsidRDefault="00B156C3" w:rsidP="007C3641">
      <w:pPr>
        <w:spacing w:after="0" w:line="240" w:lineRule="auto"/>
        <w:jc w:val="both"/>
        <w:rPr>
          <w:rFonts w:cstheme="minorHAnsi"/>
          <w:b/>
        </w:rPr>
      </w:pPr>
    </w:p>
    <w:p w14:paraId="77A5F496" w14:textId="673794A4" w:rsidR="00A8440E" w:rsidRPr="001D24E9" w:rsidRDefault="00E611ED" w:rsidP="007C3641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</w:rPr>
      </w:pPr>
      <w:r w:rsidRPr="001D24E9">
        <w:rPr>
          <w:rFonts w:cstheme="minorHAnsi"/>
          <w:b/>
        </w:rPr>
        <w:t xml:space="preserve">The </w:t>
      </w:r>
      <w:r w:rsidR="003B085C" w:rsidRPr="001D24E9">
        <w:rPr>
          <w:rFonts w:cstheme="minorHAnsi"/>
          <w:b/>
        </w:rPr>
        <w:t>tracks of</w:t>
      </w:r>
      <w:r w:rsidRPr="001D24E9">
        <w:rPr>
          <w:rFonts w:cstheme="minorHAnsi"/>
          <w:b/>
        </w:rPr>
        <w:t xml:space="preserve"> orientation </w:t>
      </w:r>
      <w:r w:rsidR="003B085C" w:rsidRPr="001D24E9">
        <w:rPr>
          <w:rFonts w:cstheme="minorHAnsi"/>
          <w:b/>
        </w:rPr>
        <w:t xml:space="preserve">lead into </w:t>
      </w:r>
      <w:r w:rsidRPr="001D24E9">
        <w:rPr>
          <w:rFonts w:cstheme="minorHAnsi"/>
          <w:b/>
        </w:rPr>
        <w:t>the valley of the shadow of death</w:t>
      </w:r>
    </w:p>
    <w:p w14:paraId="31E2BA52" w14:textId="5782A947" w:rsidR="00DE6EF4" w:rsidRPr="001D24E9" w:rsidRDefault="00040B44" w:rsidP="007C3641">
      <w:pPr>
        <w:spacing w:after="0" w:line="240" w:lineRule="auto"/>
        <w:ind w:left="357"/>
        <w:jc w:val="both"/>
        <w:rPr>
          <w:rFonts w:cstheme="minorHAnsi"/>
        </w:rPr>
      </w:pPr>
      <w:r w:rsidRPr="001D24E9">
        <w:rPr>
          <w:rFonts w:cstheme="minorHAnsi"/>
        </w:rPr>
        <w:t>T</w:t>
      </w:r>
      <w:r w:rsidR="00327995" w:rsidRPr="001D24E9">
        <w:rPr>
          <w:rFonts w:cstheme="minorHAnsi"/>
        </w:rPr>
        <w:t>o our dismay, t</w:t>
      </w:r>
      <w:r w:rsidR="00AC057B" w:rsidRPr="001D24E9">
        <w:rPr>
          <w:rFonts w:cstheme="minorHAnsi"/>
        </w:rPr>
        <w:t>he tracks of orientation</w:t>
      </w:r>
      <w:r w:rsidR="00237567" w:rsidRPr="001D24E9">
        <w:rPr>
          <w:rFonts w:cstheme="minorHAnsi"/>
        </w:rPr>
        <w:t xml:space="preserve"> </w:t>
      </w:r>
      <w:r w:rsidR="00FB513E" w:rsidRPr="001D24E9">
        <w:rPr>
          <w:rFonts w:cstheme="minorHAnsi"/>
        </w:rPr>
        <w:t>always</w:t>
      </w:r>
      <w:r w:rsidR="008A0CE9" w:rsidRPr="001D24E9">
        <w:rPr>
          <w:rFonts w:cstheme="minorHAnsi"/>
        </w:rPr>
        <w:t xml:space="preserve"> </w:t>
      </w:r>
      <w:r w:rsidR="00237567" w:rsidRPr="001D24E9">
        <w:rPr>
          <w:rFonts w:cstheme="minorHAnsi"/>
        </w:rPr>
        <w:t>lea</w:t>
      </w:r>
      <w:r w:rsidR="0050535B" w:rsidRPr="001D24E9">
        <w:rPr>
          <w:rFonts w:cstheme="minorHAnsi"/>
        </w:rPr>
        <w:t>d into</w:t>
      </w:r>
      <w:r w:rsidR="00AC057B" w:rsidRPr="001D24E9">
        <w:rPr>
          <w:rFonts w:cstheme="minorHAnsi"/>
        </w:rPr>
        <w:t xml:space="preserve"> the valley of </w:t>
      </w:r>
      <w:r w:rsidR="008A57A9" w:rsidRPr="001D24E9">
        <w:rPr>
          <w:rFonts w:cstheme="minorHAnsi"/>
        </w:rPr>
        <w:t>the shadow</w:t>
      </w:r>
      <w:r w:rsidR="009453F1" w:rsidRPr="001D24E9">
        <w:rPr>
          <w:rFonts w:cstheme="minorHAnsi"/>
        </w:rPr>
        <w:t xml:space="preserve"> of</w:t>
      </w:r>
      <w:r w:rsidR="008A57A9" w:rsidRPr="001D24E9">
        <w:rPr>
          <w:rFonts w:cstheme="minorHAnsi"/>
        </w:rPr>
        <w:t xml:space="preserve"> </w:t>
      </w:r>
      <w:r w:rsidR="00AC057B" w:rsidRPr="001D24E9">
        <w:rPr>
          <w:rFonts w:cstheme="minorHAnsi"/>
        </w:rPr>
        <w:t xml:space="preserve">death. It will feel like death to give up old patterns and behaviors that you have </w:t>
      </w:r>
      <w:r w:rsidR="009D3E1A" w:rsidRPr="001D24E9">
        <w:rPr>
          <w:rFonts w:cstheme="minorHAnsi"/>
        </w:rPr>
        <w:t xml:space="preserve">habitually </w:t>
      </w:r>
      <w:r w:rsidR="00184AC0" w:rsidRPr="001D24E9">
        <w:rPr>
          <w:rFonts w:cstheme="minorHAnsi"/>
        </w:rPr>
        <w:t>used to save your Idol’s life.</w:t>
      </w:r>
      <w:r w:rsidR="007D4F3A" w:rsidRPr="001D24E9">
        <w:rPr>
          <w:rStyle w:val="EndnoteReference"/>
          <w:rFonts w:cstheme="minorHAnsi"/>
        </w:rPr>
        <w:endnoteReference w:id="5"/>
      </w:r>
      <w:r w:rsidR="00184AC0" w:rsidRPr="001D24E9">
        <w:rPr>
          <w:rFonts w:cstheme="minorHAnsi"/>
        </w:rPr>
        <w:t xml:space="preserve"> We are </w:t>
      </w:r>
      <w:r w:rsidR="00FB513E" w:rsidRPr="001D24E9">
        <w:rPr>
          <w:rFonts w:cstheme="minorHAnsi"/>
        </w:rPr>
        <w:t xml:space="preserve">in Karis </w:t>
      </w:r>
      <w:r w:rsidR="005D6114" w:rsidRPr="001D24E9">
        <w:rPr>
          <w:rFonts w:cstheme="minorHAnsi"/>
        </w:rPr>
        <w:t xml:space="preserve">Fellowships </w:t>
      </w:r>
      <w:r w:rsidR="00184AC0" w:rsidRPr="001D24E9">
        <w:rPr>
          <w:rFonts w:cstheme="minorHAnsi"/>
        </w:rPr>
        <w:t>because w</w:t>
      </w:r>
      <w:r w:rsidR="00AC057B" w:rsidRPr="001D24E9">
        <w:rPr>
          <w:rFonts w:cstheme="minorHAnsi"/>
        </w:rPr>
        <w:t>e want a different life</w:t>
      </w:r>
      <w:r w:rsidRPr="001D24E9">
        <w:rPr>
          <w:rFonts w:cstheme="minorHAnsi"/>
        </w:rPr>
        <w:t xml:space="preserve">, but </w:t>
      </w:r>
      <w:r w:rsidR="005D6114" w:rsidRPr="001D24E9">
        <w:rPr>
          <w:rFonts w:cstheme="minorHAnsi"/>
        </w:rPr>
        <w:t xml:space="preserve">in order to gain that different life, </w:t>
      </w:r>
      <w:r w:rsidRPr="001D24E9">
        <w:rPr>
          <w:rFonts w:cstheme="minorHAnsi"/>
        </w:rPr>
        <w:t>we</w:t>
      </w:r>
      <w:r w:rsidR="00AC057B" w:rsidRPr="001D24E9">
        <w:rPr>
          <w:rFonts w:cstheme="minorHAnsi"/>
        </w:rPr>
        <w:t xml:space="preserve"> have to l</w:t>
      </w:r>
      <w:r w:rsidR="00D34114" w:rsidRPr="001D24E9">
        <w:rPr>
          <w:rFonts w:cstheme="minorHAnsi"/>
        </w:rPr>
        <w:t>ose the Idol’s life</w:t>
      </w:r>
      <w:r w:rsidR="00AC057B" w:rsidRPr="001D24E9">
        <w:rPr>
          <w:rFonts w:cstheme="minorHAnsi"/>
        </w:rPr>
        <w:t xml:space="preserve">. </w:t>
      </w:r>
      <w:r w:rsidR="00DE6EF4" w:rsidRPr="001D24E9">
        <w:rPr>
          <w:rFonts w:cstheme="minorHAnsi"/>
        </w:rPr>
        <w:t xml:space="preserve">The </w:t>
      </w:r>
      <w:r w:rsidR="006A36B8" w:rsidRPr="001D24E9">
        <w:rPr>
          <w:rFonts w:cstheme="minorHAnsi"/>
        </w:rPr>
        <w:t>fear of death is only a shadow</w:t>
      </w:r>
      <w:r w:rsidR="005253F1" w:rsidRPr="001D24E9">
        <w:rPr>
          <w:rFonts w:cstheme="minorHAnsi"/>
        </w:rPr>
        <w:t xml:space="preserve"> for Christians</w:t>
      </w:r>
      <w:r w:rsidR="006A36B8" w:rsidRPr="001D24E9">
        <w:rPr>
          <w:rFonts w:cstheme="minorHAnsi"/>
        </w:rPr>
        <w:t>.</w:t>
      </w:r>
      <w:r w:rsidR="00DE6EF4" w:rsidRPr="001D24E9">
        <w:rPr>
          <w:rFonts w:cstheme="minorHAnsi"/>
        </w:rPr>
        <w:t xml:space="preserve"> It is the darkness that we enter when we dare to resist the Idol Self</w:t>
      </w:r>
      <w:r w:rsidR="00DC2389" w:rsidRPr="001D24E9">
        <w:rPr>
          <w:rFonts w:cstheme="minorHAnsi"/>
        </w:rPr>
        <w:t xml:space="preserve"> and its pride</w:t>
      </w:r>
      <w:r w:rsidR="008B2931" w:rsidRPr="001D24E9">
        <w:rPr>
          <w:rFonts w:cstheme="minorHAnsi"/>
        </w:rPr>
        <w:t xml:space="preserve"> system</w:t>
      </w:r>
      <w:r w:rsidR="00DE6EF4" w:rsidRPr="001D24E9">
        <w:rPr>
          <w:rFonts w:cstheme="minorHAnsi"/>
        </w:rPr>
        <w:t xml:space="preserve">. The fear of death is real, but it </w:t>
      </w:r>
      <w:r w:rsidR="00567619" w:rsidRPr="001D24E9">
        <w:rPr>
          <w:rFonts w:cstheme="minorHAnsi"/>
        </w:rPr>
        <w:t>moves on</w:t>
      </w:r>
      <w:r w:rsidR="00DE6EF4" w:rsidRPr="001D24E9">
        <w:rPr>
          <w:rFonts w:cstheme="minorHAnsi"/>
        </w:rPr>
        <w:t xml:space="preserve"> like a cloud passing over the sun</w:t>
      </w:r>
      <w:r w:rsidR="005C1CD8" w:rsidRPr="001D24E9">
        <w:rPr>
          <w:rFonts w:cstheme="minorHAnsi"/>
        </w:rPr>
        <w:t>.</w:t>
      </w:r>
      <w:r w:rsidR="00DE6EF4" w:rsidRPr="001D24E9">
        <w:rPr>
          <w:rFonts w:cstheme="minorHAnsi"/>
        </w:rPr>
        <w:t xml:space="preserve"> It only has the power of a shadow.</w:t>
      </w:r>
    </w:p>
    <w:p w14:paraId="62129AE0" w14:textId="77777777" w:rsidR="00AC057B" w:rsidRPr="001D24E9" w:rsidRDefault="00AC057B" w:rsidP="007C3641">
      <w:pPr>
        <w:spacing w:after="0" w:line="240" w:lineRule="auto"/>
        <w:jc w:val="both"/>
        <w:rPr>
          <w:rFonts w:cstheme="minorHAnsi"/>
        </w:rPr>
      </w:pPr>
    </w:p>
    <w:p w14:paraId="7ECC8153" w14:textId="1256AC99" w:rsidR="00AC057B" w:rsidRPr="001D24E9" w:rsidRDefault="005C1CD8" w:rsidP="007C3641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 xml:space="preserve">His rod and staff </w:t>
      </w:r>
      <w:r w:rsidR="00F01281" w:rsidRPr="001D24E9">
        <w:rPr>
          <w:rFonts w:cstheme="minorHAnsi"/>
          <w:b/>
        </w:rPr>
        <w:t>comfort me</w:t>
      </w:r>
      <w:r w:rsidRPr="001D24E9">
        <w:rPr>
          <w:rFonts w:cstheme="minorHAnsi"/>
          <w:b/>
        </w:rPr>
        <w:t xml:space="preserve"> </w:t>
      </w:r>
    </w:p>
    <w:p w14:paraId="068A5A52" w14:textId="622F11B9" w:rsidR="00DE6EF4" w:rsidRPr="001D24E9" w:rsidRDefault="002B357F" w:rsidP="007C3641">
      <w:pPr>
        <w:spacing w:after="0" w:line="240" w:lineRule="auto"/>
        <w:ind w:left="360"/>
        <w:jc w:val="both"/>
        <w:rPr>
          <w:rFonts w:cstheme="minorHAnsi"/>
        </w:rPr>
      </w:pPr>
      <w:r w:rsidRPr="001D24E9">
        <w:rPr>
          <w:rFonts w:cstheme="minorHAnsi"/>
        </w:rPr>
        <w:t>The rod and staff are instruments of training</w:t>
      </w:r>
      <w:r w:rsidR="009D3E1A" w:rsidRPr="001D24E9">
        <w:rPr>
          <w:rFonts w:cstheme="minorHAnsi"/>
        </w:rPr>
        <w:t>—</w:t>
      </w:r>
      <w:r w:rsidR="00DE6EF4" w:rsidRPr="001D24E9">
        <w:rPr>
          <w:rFonts w:cstheme="minorHAnsi"/>
        </w:rPr>
        <w:t>th</w:t>
      </w:r>
      <w:r w:rsidR="005C1CD8" w:rsidRPr="001D24E9">
        <w:rPr>
          <w:rFonts w:cstheme="minorHAnsi"/>
        </w:rPr>
        <w:t xml:space="preserve">e </w:t>
      </w:r>
      <w:proofErr w:type="gramStart"/>
      <w:r w:rsidR="005C1CD8" w:rsidRPr="001D24E9">
        <w:rPr>
          <w:rFonts w:cstheme="minorHAnsi"/>
          <w:i/>
        </w:rPr>
        <w:t>do</w:t>
      </w:r>
      <w:r w:rsidR="00C8608E" w:rsidRPr="001D24E9">
        <w:rPr>
          <w:rFonts w:cstheme="minorHAnsi"/>
          <w:i/>
        </w:rPr>
        <w:t>’</w:t>
      </w:r>
      <w:r w:rsidR="005C1CD8" w:rsidRPr="001D24E9">
        <w:rPr>
          <w:rFonts w:cstheme="minorHAnsi"/>
          <w:i/>
        </w:rPr>
        <w:t>s</w:t>
      </w:r>
      <w:proofErr w:type="gramEnd"/>
      <w:r w:rsidR="005C1CD8" w:rsidRPr="001D24E9">
        <w:rPr>
          <w:rFonts w:cstheme="minorHAnsi"/>
          <w:i/>
        </w:rPr>
        <w:t xml:space="preserve"> </w:t>
      </w:r>
      <w:r w:rsidR="005C1CD8" w:rsidRPr="001D24E9">
        <w:rPr>
          <w:rFonts w:cstheme="minorHAnsi"/>
        </w:rPr>
        <w:t>and</w:t>
      </w:r>
      <w:r w:rsidR="005C1CD8" w:rsidRPr="001D24E9">
        <w:rPr>
          <w:rFonts w:cstheme="minorHAnsi"/>
          <w:i/>
        </w:rPr>
        <w:t xml:space="preserve"> don’ts</w:t>
      </w:r>
      <w:r w:rsidR="005C1CD8" w:rsidRPr="001D24E9">
        <w:rPr>
          <w:rFonts w:cstheme="minorHAnsi"/>
        </w:rPr>
        <w:t xml:space="preserve"> of the Bible. They replace</w:t>
      </w:r>
      <w:r w:rsidR="005C1D35" w:rsidRPr="001D24E9">
        <w:rPr>
          <w:rFonts w:cstheme="minorHAnsi"/>
        </w:rPr>
        <w:t xml:space="preserve"> the </w:t>
      </w:r>
      <w:r w:rsidR="00040B44" w:rsidRPr="001D24E9">
        <w:rPr>
          <w:rFonts w:cstheme="minorHAnsi"/>
        </w:rPr>
        <w:t>s</w:t>
      </w:r>
      <w:r w:rsidR="005C1D35" w:rsidRPr="001D24E9">
        <w:rPr>
          <w:rFonts w:cstheme="minorHAnsi"/>
        </w:rPr>
        <w:t xml:space="preserve">houlds and </w:t>
      </w:r>
      <w:r w:rsidR="00040B44" w:rsidRPr="001D24E9">
        <w:rPr>
          <w:rFonts w:cstheme="minorHAnsi"/>
        </w:rPr>
        <w:t>c</w:t>
      </w:r>
      <w:r w:rsidR="005C1D35" w:rsidRPr="001D24E9">
        <w:rPr>
          <w:rFonts w:cstheme="minorHAnsi"/>
        </w:rPr>
        <w:t>laims of</w:t>
      </w:r>
      <w:r w:rsidR="00DE6EF4" w:rsidRPr="001D24E9">
        <w:rPr>
          <w:rFonts w:cstheme="minorHAnsi"/>
        </w:rPr>
        <w:t xml:space="preserve"> </w:t>
      </w:r>
      <w:r w:rsidR="001B664C" w:rsidRPr="001D24E9">
        <w:rPr>
          <w:rFonts w:cstheme="minorHAnsi"/>
        </w:rPr>
        <w:t>y</w:t>
      </w:r>
      <w:r w:rsidR="00DE6EF4" w:rsidRPr="001D24E9">
        <w:rPr>
          <w:rFonts w:cstheme="minorHAnsi"/>
        </w:rPr>
        <w:t>our own legal systems</w:t>
      </w:r>
      <w:r w:rsidR="005C1D35" w:rsidRPr="001D24E9">
        <w:rPr>
          <w:rFonts w:cstheme="minorHAnsi"/>
        </w:rPr>
        <w:t>.</w:t>
      </w:r>
      <w:r w:rsidRPr="001D24E9">
        <w:rPr>
          <w:rFonts w:cstheme="minorHAnsi"/>
        </w:rPr>
        <w:t xml:space="preserve"> </w:t>
      </w:r>
      <w:r w:rsidR="001B664C" w:rsidRPr="001D24E9">
        <w:rPr>
          <w:rFonts w:cstheme="minorHAnsi"/>
        </w:rPr>
        <w:t>When you</w:t>
      </w:r>
      <w:r w:rsidR="00DE6EF4" w:rsidRPr="001D24E9">
        <w:rPr>
          <w:rFonts w:cstheme="minorHAnsi"/>
        </w:rPr>
        <w:t xml:space="preserve"> commit </w:t>
      </w:r>
      <w:r w:rsidR="001B664C" w:rsidRPr="001D24E9">
        <w:rPr>
          <w:rFonts w:cstheme="minorHAnsi"/>
        </w:rPr>
        <w:t>to doing things God’s way</w:t>
      </w:r>
      <w:r w:rsidR="00F755F4" w:rsidRPr="001D24E9">
        <w:rPr>
          <w:rFonts w:cstheme="minorHAnsi"/>
        </w:rPr>
        <w:t>,</w:t>
      </w:r>
      <w:r w:rsidR="001B664C" w:rsidRPr="001D24E9">
        <w:rPr>
          <w:rFonts w:cstheme="minorHAnsi"/>
        </w:rPr>
        <w:t xml:space="preserve"> </w:t>
      </w:r>
      <w:r w:rsidR="0000590D" w:rsidRPr="001D24E9">
        <w:rPr>
          <w:rFonts w:cstheme="minorHAnsi"/>
        </w:rPr>
        <w:t xml:space="preserve">you have to stop </w:t>
      </w:r>
      <w:r w:rsidR="005C1CD8" w:rsidRPr="001D24E9">
        <w:rPr>
          <w:rFonts w:cstheme="minorHAnsi"/>
        </w:rPr>
        <w:t xml:space="preserve">doing things </w:t>
      </w:r>
      <w:r w:rsidR="001B664C" w:rsidRPr="001D24E9">
        <w:rPr>
          <w:rFonts w:cstheme="minorHAnsi"/>
        </w:rPr>
        <w:t>y</w:t>
      </w:r>
      <w:r w:rsidR="005C1CD8" w:rsidRPr="001D24E9">
        <w:rPr>
          <w:rFonts w:cstheme="minorHAnsi"/>
        </w:rPr>
        <w:t>our way.</w:t>
      </w:r>
      <w:r w:rsidR="00DE6EF4" w:rsidRPr="001D24E9">
        <w:rPr>
          <w:rFonts w:cstheme="minorHAnsi"/>
        </w:rPr>
        <w:t xml:space="preserve"> Tha</w:t>
      </w:r>
      <w:r w:rsidR="005C1CD8" w:rsidRPr="001D24E9">
        <w:rPr>
          <w:rFonts w:cstheme="minorHAnsi"/>
        </w:rPr>
        <w:t xml:space="preserve">t feels like losing </w:t>
      </w:r>
      <w:r w:rsidR="001B664C" w:rsidRPr="001D24E9">
        <w:rPr>
          <w:rFonts w:cstheme="minorHAnsi"/>
        </w:rPr>
        <w:t>your life</w:t>
      </w:r>
      <w:r w:rsidR="00415755" w:rsidRPr="001D24E9">
        <w:rPr>
          <w:rFonts w:cstheme="minorHAnsi"/>
        </w:rPr>
        <w:t xml:space="preserve">. </w:t>
      </w:r>
      <w:bookmarkStart w:id="20" w:name="_Hlk4353106"/>
      <w:r w:rsidR="00415755" w:rsidRPr="001D24E9">
        <w:rPr>
          <w:rFonts w:cstheme="minorHAnsi"/>
        </w:rPr>
        <w:t>But when</w:t>
      </w:r>
      <w:r w:rsidR="001B664C" w:rsidRPr="001D24E9">
        <w:rPr>
          <w:rFonts w:cstheme="minorHAnsi"/>
        </w:rPr>
        <w:t xml:space="preserve"> you</w:t>
      </w:r>
      <w:r w:rsidR="00F01281" w:rsidRPr="001D24E9">
        <w:rPr>
          <w:rFonts w:cstheme="minorHAnsi"/>
        </w:rPr>
        <w:t xml:space="preserve"> want to abandon</w:t>
      </w:r>
      <w:r w:rsidR="008B2931" w:rsidRPr="001D24E9">
        <w:rPr>
          <w:rFonts w:cstheme="minorHAnsi"/>
        </w:rPr>
        <w:t xml:space="preserve"> the path toward orientation and avoid</w:t>
      </w:r>
      <w:r w:rsidR="00327995" w:rsidRPr="001D24E9">
        <w:rPr>
          <w:rFonts w:cstheme="minorHAnsi"/>
        </w:rPr>
        <w:t xml:space="preserve"> </w:t>
      </w:r>
      <w:r w:rsidR="007C3326" w:rsidRPr="001D24E9">
        <w:rPr>
          <w:rFonts w:cstheme="minorHAnsi"/>
        </w:rPr>
        <w:t>this</w:t>
      </w:r>
      <w:r w:rsidR="00E6558B" w:rsidRPr="001D24E9">
        <w:rPr>
          <w:rFonts w:cstheme="minorHAnsi"/>
        </w:rPr>
        <w:t xml:space="preserve"> </w:t>
      </w:r>
      <w:r w:rsidR="00327995" w:rsidRPr="001D24E9">
        <w:rPr>
          <w:rFonts w:cstheme="minorHAnsi"/>
        </w:rPr>
        <w:t>difficult process</w:t>
      </w:r>
      <w:r w:rsidR="00ED18CA" w:rsidRPr="001D24E9">
        <w:rPr>
          <w:rFonts w:cstheme="minorHAnsi"/>
        </w:rPr>
        <w:t xml:space="preserve"> of training</w:t>
      </w:r>
      <w:r w:rsidR="0066394D" w:rsidRPr="001D24E9">
        <w:rPr>
          <w:rFonts w:cstheme="minorHAnsi"/>
        </w:rPr>
        <w:t xml:space="preserve">, </w:t>
      </w:r>
      <w:r w:rsidR="00C910EF" w:rsidRPr="001D24E9">
        <w:rPr>
          <w:rFonts w:cstheme="minorHAnsi"/>
        </w:rPr>
        <w:t>the promise of God’s presenc</w:t>
      </w:r>
      <w:r w:rsidR="00FC6F84" w:rsidRPr="001D24E9">
        <w:rPr>
          <w:rFonts w:cstheme="minorHAnsi"/>
        </w:rPr>
        <w:t>e</w:t>
      </w:r>
      <w:r w:rsidR="00051B2D" w:rsidRPr="001D24E9">
        <w:rPr>
          <w:rFonts w:cstheme="minorHAnsi"/>
        </w:rPr>
        <w:t xml:space="preserve"> </w:t>
      </w:r>
      <w:r w:rsidR="00232FA8" w:rsidRPr="001D24E9">
        <w:rPr>
          <w:rFonts w:cstheme="minorHAnsi"/>
        </w:rPr>
        <w:t>and</w:t>
      </w:r>
      <w:r w:rsidR="005D14CC" w:rsidRPr="001D24E9">
        <w:rPr>
          <w:rFonts w:cstheme="minorHAnsi"/>
        </w:rPr>
        <w:t xml:space="preserve"> His</w:t>
      </w:r>
      <w:r w:rsidR="00232FA8" w:rsidRPr="001D24E9">
        <w:rPr>
          <w:rFonts w:cstheme="minorHAnsi"/>
        </w:rPr>
        <w:t xml:space="preserve"> </w:t>
      </w:r>
      <w:r w:rsidR="00415755" w:rsidRPr="001D24E9">
        <w:rPr>
          <w:rFonts w:cstheme="minorHAnsi"/>
        </w:rPr>
        <w:t xml:space="preserve">faithful </w:t>
      </w:r>
      <w:r w:rsidR="00232FA8" w:rsidRPr="001D24E9">
        <w:rPr>
          <w:rFonts w:cstheme="minorHAnsi"/>
        </w:rPr>
        <w:t>provision</w:t>
      </w:r>
      <w:r w:rsidR="00415755" w:rsidRPr="001D24E9">
        <w:rPr>
          <w:rFonts w:cstheme="minorHAnsi"/>
        </w:rPr>
        <w:t xml:space="preserve"> </w:t>
      </w:r>
      <w:r w:rsidR="00051B2D" w:rsidRPr="001D24E9">
        <w:rPr>
          <w:rFonts w:cstheme="minorHAnsi"/>
        </w:rPr>
        <w:t>can</w:t>
      </w:r>
      <w:r w:rsidR="008B2931" w:rsidRPr="001D24E9">
        <w:rPr>
          <w:rFonts w:cstheme="minorHAnsi"/>
        </w:rPr>
        <w:t xml:space="preserve"> help you</w:t>
      </w:r>
      <w:r w:rsidR="001B664C" w:rsidRPr="001D24E9">
        <w:rPr>
          <w:rFonts w:cstheme="minorHAnsi"/>
        </w:rPr>
        <w:t xml:space="preserve"> keep </w:t>
      </w:r>
      <w:r w:rsidR="00FC6F84" w:rsidRPr="001D24E9">
        <w:rPr>
          <w:rFonts w:cstheme="minorHAnsi"/>
        </w:rPr>
        <w:t>going.</w:t>
      </w:r>
      <w:r w:rsidR="00211A2A" w:rsidRPr="001D24E9">
        <w:rPr>
          <w:rFonts w:cstheme="minorHAnsi"/>
        </w:rPr>
        <w:t xml:space="preserve"> </w:t>
      </w:r>
      <w:bookmarkStart w:id="21" w:name="_Hlk4353214"/>
      <w:bookmarkStart w:id="22" w:name="OLE_LINK2"/>
      <w:bookmarkStart w:id="23" w:name="OLE_LINK3"/>
      <w:bookmarkStart w:id="24" w:name="OLE_LINK4"/>
      <w:r w:rsidR="00E74D1A" w:rsidRPr="007F4DB5">
        <w:rPr>
          <w:rFonts w:cstheme="minorHAnsi"/>
        </w:rPr>
        <w:t>You can trust the rod and staff in the Shepherd’s hands as He trains you for your potential.</w:t>
      </w:r>
      <w:bookmarkEnd w:id="20"/>
      <w:bookmarkEnd w:id="21"/>
    </w:p>
    <w:bookmarkEnd w:id="22"/>
    <w:bookmarkEnd w:id="23"/>
    <w:bookmarkEnd w:id="24"/>
    <w:p w14:paraId="04B7B75C" w14:textId="77777777" w:rsidR="00F84F1C" w:rsidRPr="001D24E9" w:rsidRDefault="00F84F1C" w:rsidP="007C3641">
      <w:pPr>
        <w:spacing w:after="0" w:line="240" w:lineRule="auto"/>
        <w:jc w:val="both"/>
        <w:rPr>
          <w:rFonts w:cstheme="minorHAnsi"/>
        </w:rPr>
      </w:pPr>
    </w:p>
    <w:p w14:paraId="17020769" w14:textId="335F95AE" w:rsidR="00DE6EF4" w:rsidRPr="001D24E9" w:rsidRDefault="00F84F1C" w:rsidP="007C3641">
      <w:pPr>
        <w:spacing w:after="0" w:line="240" w:lineRule="auto"/>
        <w:jc w:val="both"/>
        <w:rPr>
          <w:rFonts w:cstheme="minorHAnsi"/>
        </w:rPr>
      </w:pPr>
      <w:bookmarkStart w:id="25" w:name="_Hlk489027793"/>
      <w:r w:rsidRPr="001D24E9">
        <w:rPr>
          <w:rFonts w:cstheme="minorHAnsi"/>
        </w:rPr>
        <w:t>Psalm 23 encourages</w:t>
      </w:r>
      <w:r w:rsidR="0066394D" w:rsidRPr="001D24E9">
        <w:rPr>
          <w:rFonts w:cstheme="minorHAnsi"/>
        </w:rPr>
        <w:t xml:space="preserve"> us </w:t>
      </w:r>
      <w:r w:rsidRPr="001D24E9">
        <w:rPr>
          <w:rFonts w:cstheme="minorHAnsi"/>
        </w:rPr>
        <w:t xml:space="preserve">to grow in </w:t>
      </w:r>
      <w:r w:rsidR="00DE6EF4" w:rsidRPr="001D24E9">
        <w:rPr>
          <w:rFonts w:cstheme="minorHAnsi"/>
        </w:rPr>
        <w:t>our courage while</w:t>
      </w:r>
      <w:r w:rsidRPr="001D24E9">
        <w:rPr>
          <w:rFonts w:cstheme="minorHAnsi"/>
        </w:rPr>
        <w:t xml:space="preserve"> we confront </w:t>
      </w:r>
      <w:r w:rsidR="005C1D35" w:rsidRPr="001D24E9">
        <w:rPr>
          <w:rFonts w:cstheme="minorHAnsi"/>
        </w:rPr>
        <w:t>the problem</w:t>
      </w:r>
      <w:r w:rsidR="0066394D" w:rsidRPr="001D24E9">
        <w:rPr>
          <w:rFonts w:cstheme="minorHAnsi"/>
        </w:rPr>
        <w:t xml:space="preserve"> of</w:t>
      </w:r>
      <w:r w:rsidR="005C1D35" w:rsidRPr="001D24E9">
        <w:rPr>
          <w:rFonts w:cstheme="minorHAnsi"/>
        </w:rPr>
        <w:t xml:space="preserve"> </w:t>
      </w:r>
      <w:r w:rsidR="00FA4D03" w:rsidRPr="001D24E9">
        <w:rPr>
          <w:rFonts w:cstheme="minorHAnsi"/>
        </w:rPr>
        <w:t xml:space="preserve">our </w:t>
      </w:r>
      <w:r w:rsidR="004A2C9B" w:rsidRPr="001D24E9">
        <w:rPr>
          <w:rFonts w:cstheme="minorHAnsi"/>
        </w:rPr>
        <w:t xml:space="preserve">pride, </w:t>
      </w:r>
      <w:r w:rsidR="00FA4D03" w:rsidRPr="001D24E9">
        <w:rPr>
          <w:rFonts w:cstheme="minorHAnsi"/>
        </w:rPr>
        <w:t>self</w:t>
      </w:r>
      <w:r w:rsidR="006A36B8" w:rsidRPr="001D24E9">
        <w:rPr>
          <w:rFonts w:cstheme="minorHAnsi"/>
        </w:rPr>
        <w:t>-hate</w:t>
      </w:r>
      <w:r w:rsidR="004A2C9B" w:rsidRPr="001D24E9">
        <w:rPr>
          <w:rFonts w:cstheme="minorHAnsi"/>
        </w:rPr>
        <w:t>,</w:t>
      </w:r>
      <w:r w:rsidR="00C44F86" w:rsidRPr="001D24E9">
        <w:rPr>
          <w:rFonts w:cstheme="minorHAnsi"/>
        </w:rPr>
        <w:t xml:space="preserve"> and judgments</w:t>
      </w:r>
      <w:r w:rsidR="006A36B8" w:rsidRPr="001D24E9">
        <w:rPr>
          <w:rFonts w:cstheme="minorHAnsi"/>
        </w:rPr>
        <w:t xml:space="preserve">. </w:t>
      </w:r>
      <w:r w:rsidR="004A2C9B" w:rsidRPr="001D24E9">
        <w:rPr>
          <w:rFonts w:cstheme="minorHAnsi"/>
        </w:rPr>
        <w:t>With God’s support</w:t>
      </w:r>
      <w:r w:rsidR="003D11D1" w:rsidRPr="001D24E9">
        <w:rPr>
          <w:rFonts w:cstheme="minorHAnsi"/>
        </w:rPr>
        <w:t>,</w:t>
      </w:r>
      <w:r w:rsidR="00E60AA2" w:rsidRPr="001D24E9">
        <w:rPr>
          <w:rFonts w:cstheme="minorHAnsi"/>
        </w:rPr>
        <w:t xml:space="preserve"> </w:t>
      </w:r>
      <w:r w:rsidR="00D25D19" w:rsidRPr="001D24E9">
        <w:rPr>
          <w:rFonts w:cstheme="minorHAnsi"/>
        </w:rPr>
        <w:t>we</w:t>
      </w:r>
      <w:r w:rsidR="00E60AA2" w:rsidRPr="001D24E9">
        <w:rPr>
          <w:rFonts w:cstheme="minorHAnsi"/>
        </w:rPr>
        <w:t xml:space="preserve"> can</w:t>
      </w:r>
      <w:r w:rsidR="00EE7AF8" w:rsidRPr="001D24E9">
        <w:rPr>
          <w:rFonts w:cstheme="minorHAnsi"/>
        </w:rPr>
        <w:t xml:space="preserve"> </w:t>
      </w:r>
      <w:r w:rsidR="00DE6EF4" w:rsidRPr="001D24E9">
        <w:rPr>
          <w:rFonts w:cstheme="minorHAnsi"/>
        </w:rPr>
        <w:t>journey</w:t>
      </w:r>
      <w:r w:rsidR="00E60AA2" w:rsidRPr="001D24E9">
        <w:rPr>
          <w:rFonts w:cstheme="minorHAnsi"/>
        </w:rPr>
        <w:t xml:space="preserve"> </w:t>
      </w:r>
      <w:r w:rsidR="00F05737" w:rsidRPr="001D24E9">
        <w:rPr>
          <w:rFonts w:cstheme="minorHAnsi"/>
        </w:rPr>
        <w:t xml:space="preserve">productively </w:t>
      </w:r>
      <w:r w:rsidR="00E60AA2" w:rsidRPr="001D24E9">
        <w:rPr>
          <w:rFonts w:cstheme="minorHAnsi"/>
        </w:rPr>
        <w:t xml:space="preserve">through </w:t>
      </w:r>
      <w:r w:rsidR="001B149C" w:rsidRPr="001D24E9">
        <w:rPr>
          <w:rFonts w:cstheme="minorHAnsi"/>
        </w:rPr>
        <w:t>any</w:t>
      </w:r>
      <w:r w:rsidR="00EE7AF8" w:rsidRPr="001D24E9">
        <w:rPr>
          <w:rFonts w:cstheme="minorHAnsi"/>
        </w:rPr>
        <w:t xml:space="preserve"> problem</w:t>
      </w:r>
      <w:r w:rsidR="005C1D35" w:rsidRPr="001D24E9">
        <w:rPr>
          <w:rFonts w:cstheme="minorHAnsi"/>
        </w:rPr>
        <w:t>.</w:t>
      </w:r>
      <w:r w:rsidR="00EE7AF8" w:rsidRPr="001D24E9">
        <w:rPr>
          <w:rFonts w:cstheme="minorHAnsi"/>
        </w:rPr>
        <w:t xml:space="preserve"> </w:t>
      </w:r>
    </w:p>
    <w:bookmarkEnd w:id="25"/>
    <w:p w14:paraId="43E30975" w14:textId="6E666E7C" w:rsidR="00340A18" w:rsidRPr="001D24E9" w:rsidRDefault="00340A18" w:rsidP="007C3641">
      <w:pPr>
        <w:spacing w:after="0" w:line="240" w:lineRule="auto"/>
        <w:jc w:val="both"/>
        <w:rPr>
          <w:rFonts w:cstheme="minorHAnsi"/>
        </w:rPr>
      </w:pPr>
    </w:p>
    <w:p w14:paraId="42D3EB44" w14:textId="56362E39" w:rsidR="00AB6104" w:rsidRPr="001D24E9" w:rsidRDefault="00237567" w:rsidP="007C3641">
      <w:pPr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>Our prayer might go something like this</w:t>
      </w:r>
      <w:r w:rsidR="006A36B8" w:rsidRPr="001D24E9">
        <w:rPr>
          <w:rFonts w:cstheme="minorHAnsi"/>
        </w:rPr>
        <w:t>:</w:t>
      </w:r>
      <w:r w:rsidRPr="001D24E9">
        <w:rPr>
          <w:rFonts w:cstheme="minorHAnsi"/>
        </w:rPr>
        <w:t xml:space="preserve"> </w:t>
      </w:r>
    </w:p>
    <w:p w14:paraId="20DBBFCA" w14:textId="77777777" w:rsidR="00AB6104" w:rsidRPr="001D24E9" w:rsidRDefault="00AB6104" w:rsidP="007C3641">
      <w:pPr>
        <w:spacing w:after="0" w:line="240" w:lineRule="auto"/>
        <w:jc w:val="both"/>
        <w:rPr>
          <w:rFonts w:cstheme="minorHAnsi"/>
        </w:rPr>
      </w:pPr>
    </w:p>
    <w:p w14:paraId="77EE9DD3" w14:textId="127B1C55" w:rsidR="00DE6EF4" w:rsidRPr="001D24E9" w:rsidRDefault="00237567" w:rsidP="007C3641">
      <w:pPr>
        <w:spacing w:after="0" w:line="240" w:lineRule="auto"/>
        <w:jc w:val="center"/>
        <w:rPr>
          <w:rFonts w:cstheme="minorHAnsi"/>
        </w:rPr>
      </w:pPr>
      <w:r w:rsidRPr="001D24E9">
        <w:rPr>
          <w:rFonts w:cstheme="minorHAnsi"/>
          <w:i/>
        </w:rPr>
        <w:t xml:space="preserve">Shepherd, </w:t>
      </w:r>
      <w:r w:rsidR="009A1C70" w:rsidRPr="001D24E9">
        <w:rPr>
          <w:rFonts w:cstheme="minorHAnsi"/>
          <w:i/>
        </w:rPr>
        <w:t>s</w:t>
      </w:r>
      <w:r w:rsidR="006A36B8" w:rsidRPr="001D24E9">
        <w:rPr>
          <w:rFonts w:cstheme="minorHAnsi"/>
          <w:i/>
        </w:rPr>
        <w:t>trengthen m</w:t>
      </w:r>
      <w:r w:rsidR="00546C3D" w:rsidRPr="001D24E9">
        <w:rPr>
          <w:rFonts w:cstheme="minorHAnsi"/>
          <w:i/>
        </w:rPr>
        <w:t>y courage and endurance for</w:t>
      </w:r>
      <w:r w:rsidR="006A36B8" w:rsidRPr="001D24E9">
        <w:rPr>
          <w:rFonts w:cstheme="minorHAnsi"/>
          <w:i/>
        </w:rPr>
        <w:t xml:space="preserve"> the valley.</w:t>
      </w:r>
      <w:r w:rsidRPr="001D24E9">
        <w:rPr>
          <w:rFonts w:cstheme="minorHAnsi"/>
          <w:i/>
        </w:rPr>
        <w:t xml:space="preserve"> (Repeat)</w:t>
      </w:r>
    </w:p>
    <w:p w14:paraId="18299D11" w14:textId="77777777" w:rsidR="00DE6EF4" w:rsidRPr="001D24E9" w:rsidRDefault="00DE6EF4" w:rsidP="007C3641">
      <w:pPr>
        <w:spacing w:after="0" w:line="240" w:lineRule="auto"/>
        <w:jc w:val="both"/>
        <w:rPr>
          <w:rFonts w:cstheme="minorHAnsi"/>
        </w:rPr>
      </w:pPr>
    </w:p>
    <w:p w14:paraId="72E6A9DC" w14:textId="7B78022C" w:rsidR="00DC2389" w:rsidRPr="001D24E9" w:rsidRDefault="00DC2389" w:rsidP="007C3641">
      <w:pPr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>Take a deep breath.</w:t>
      </w:r>
    </w:p>
    <w:p w14:paraId="7A310C68" w14:textId="279A66C5" w:rsidR="00071E8A" w:rsidRPr="001D24E9" w:rsidRDefault="00071E8A" w:rsidP="00071E8A">
      <w:pPr>
        <w:spacing w:after="0" w:line="240" w:lineRule="auto"/>
        <w:jc w:val="both"/>
        <w:rPr>
          <w:rFonts w:cstheme="minorHAnsi"/>
          <w:i/>
          <w:color w:val="000000"/>
        </w:rPr>
      </w:pPr>
      <w:r w:rsidRPr="001D24E9">
        <w:rPr>
          <w:rFonts w:cstheme="minorHAnsi"/>
          <w:i/>
          <w:color w:val="000000"/>
        </w:rPr>
        <w:t>(If time permits, ask, “Does anyone have comments or questions about th</w:t>
      </w:r>
      <w:r w:rsidR="007D4F3A" w:rsidRPr="001D24E9">
        <w:rPr>
          <w:rFonts w:cstheme="minorHAnsi"/>
          <w:i/>
          <w:color w:val="000000"/>
        </w:rPr>
        <w:t>e</w:t>
      </w:r>
      <w:r w:rsidRPr="001D24E9">
        <w:rPr>
          <w:rFonts w:cstheme="minorHAnsi"/>
          <w:i/>
          <w:color w:val="000000"/>
        </w:rPr>
        <w:t xml:space="preserve"> Bible teaching?”)</w:t>
      </w:r>
    </w:p>
    <w:p w14:paraId="28C8B7EF" w14:textId="77777777" w:rsidR="005C1D35" w:rsidRPr="001D24E9" w:rsidRDefault="005C1D35" w:rsidP="007C3641">
      <w:pPr>
        <w:spacing w:after="0" w:line="240" w:lineRule="auto"/>
        <w:jc w:val="both"/>
        <w:rPr>
          <w:rFonts w:cstheme="minorHAnsi"/>
        </w:rPr>
      </w:pPr>
    </w:p>
    <w:p w14:paraId="0F7B60EE" w14:textId="68BD6E87" w:rsidR="00285B9A" w:rsidRPr="001D24E9" w:rsidRDefault="000447F3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1:10</w:t>
      </w:r>
      <w:r w:rsidR="00285B9A" w:rsidRPr="001D24E9">
        <w:rPr>
          <w:rFonts w:cstheme="minorHAnsi"/>
          <w:b/>
        </w:rPr>
        <w:t xml:space="preserve"> </w:t>
      </w:r>
      <w:r w:rsidR="00285B9A" w:rsidRPr="001D24E9">
        <w:rPr>
          <w:rFonts w:cstheme="minorHAnsi"/>
          <w:b/>
        </w:rPr>
        <w:tab/>
        <w:t>INTEGRATION</w:t>
      </w:r>
    </w:p>
    <w:p w14:paraId="0B425671" w14:textId="77777777" w:rsidR="00F84F1C" w:rsidRPr="001D24E9" w:rsidRDefault="00F84F1C" w:rsidP="007C3641">
      <w:pPr>
        <w:spacing w:after="0" w:line="240" w:lineRule="auto"/>
        <w:jc w:val="both"/>
        <w:rPr>
          <w:rFonts w:cstheme="minorHAnsi"/>
        </w:rPr>
      </w:pPr>
    </w:p>
    <w:p w14:paraId="0AFAE793" w14:textId="4B6039CD" w:rsidR="00F84F1C" w:rsidRPr="001D24E9" w:rsidRDefault="00543035" w:rsidP="007C3641">
      <w:pPr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>Sip</w:t>
      </w:r>
      <w:r w:rsidR="004A3777" w:rsidRPr="001D24E9">
        <w:rPr>
          <w:rFonts w:cstheme="minorHAnsi"/>
        </w:rPr>
        <w:t xml:space="preserve"> some </w:t>
      </w:r>
      <w:r w:rsidR="00040B44" w:rsidRPr="001D24E9">
        <w:rPr>
          <w:rFonts w:cstheme="minorHAnsi"/>
        </w:rPr>
        <w:t xml:space="preserve">purified </w:t>
      </w:r>
      <w:r w:rsidRPr="001D24E9">
        <w:rPr>
          <w:rFonts w:cstheme="minorHAnsi"/>
        </w:rPr>
        <w:t>water and prepare</w:t>
      </w:r>
      <w:r w:rsidR="00DC2389" w:rsidRPr="001D24E9">
        <w:rPr>
          <w:rFonts w:cstheme="minorHAnsi"/>
        </w:rPr>
        <w:t xml:space="preserve"> to take some notes. Assume a</w:t>
      </w:r>
      <w:r w:rsidR="00616E58" w:rsidRPr="001D24E9">
        <w:rPr>
          <w:rFonts w:cstheme="minorHAnsi"/>
        </w:rPr>
        <w:t xml:space="preserve"> mindfulness</w:t>
      </w:r>
      <w:r w:rsidR="00F84F1C" w:rsidRPr="001D24E9">
        <w:rPr>
          <w:rFonts w:cstheme="minorHAnsi"/>
        </w:rPr>
        <w:t xml:space="preserve"> posture, and breathe.</w:t>
      </w:r>
      <w:r w:rsidR="00340A18" w:rsidRPr="001D24E9">
        <w:rPr>
          <w:rFonts w:cstheme="minorHAnsi"/>
        </w:rPr>
        <w:t xml:space="preserve"> </w:t>
      </w:r>
      <w:r w:rsidR="00340A18" w:rsidRPr="001D24E9">
        <w:rPr>
          <w:rFonts w:cstheme="minorHAnsi"/>
          <w:i/>
        </w:rPr>
        <w:t xml:space="preserve">(Pause </w:t>
      </w:r>
      <w:r w:rsidR="00D25D19" w:rsidRPr="001D24E9">
        <w:rPr>
          <w:rFonts w:cstheme="minorHAnsi"/>
          <w:i/>
        </w:rPr>
        <w:t xml:space="preserve">for </w:t>
      </w:r>
      <w:r w:rsidR="00340A18" w:rsidRPr="001D24E9">
        <w:rPr>
          <w:rFonts w:cstheme="minorHAnsi"/>
          <w:i/>
        </w:rPr>
        <w:t>10 seconds)</w:t>
      </w:r>
    </w:p>
    <w:p w14:paraId="5692A08F" w14:textId="77777777" w:rsidR="004A3777" w:rsidRPr="001D24E9" w:rsidRDefault="004A3777" w:rsidP="007C3641">
      <w:pPr>
        <w:spacing w:after="0" w:line="240" w:lineRule="auto"/>
        <w:jc w:val="both"/>
        <w:rPr>
          <w:rFonts w:cstheme="minorHAnsi"/>
        </w:rPr>
      </w:pPr>
    </w:p>
    <w:p w14:paraId="52266397" w14:textId="27D0BFD1" w:rsidR="00D13F70" w:rsidRPr="001D24E9" w:rsidRDefault="004623E5" w:rsidP="007C3641">
      <w:pPr>
        <w:spacing w:after="0" w:line="240" w:lineRule="auto"/>
        <w:jc w:val="both"/>
        <w:rPr>
          <w:rFonts w:cstheme="minorHAnsi"/>
          <w:i/>
        </w:rPr>
      </w:pPr>
      <w:r w:rsidRPr="001D24E9">
        <w:rPr>
          <w:rFonts w:cstheme="minorHAnsi"/>
        </w:rPr>
        <w:t>Here is our integration focus</w:t>
      </w:r>
      <w:r w:rsidR="00D13F70" w:rsidRPr="001D24E9">
        <w:rPr>
          <w:rFonts w:cstheme="minorHAnsi"/>
        </w:rPr>
        <w:t>:</w:t>
      </w:r>
      <w:r w:rsidR="00F84F1C" w:rsidRPr="001D24E9">
        <w:rPr>
          <w:rFonts w:cstheme="minorHAnsi"/>
        </w:rPr>
        <w:t xml:space="preserve"> </w:t>
      </w:r>
      <w:r w:rsidR="004C56F6" w:rsidRPr="001D24E9">
        <w:rPr>
          <w:rFonts w:cstheme="minorHAnsi"/>
          <w:i/>
        </w:rPr>
        <w:t>Consider something in your life</w:t>
      </w:r>
      <w:r w:rsidR="006A36B8" w:rsidRPr="001D24E9">
        <w:rPr>
          <w:rFonts w:cstheme="minorHAnsi"/>
          <w:i/>
        </w:rPr>
        <w:t xml:space="preserve"> that</w:t>
      </w:r>
      <w:r w:rsidR="00237567" w:rsidRPr="001D24E9">
        <w:rPr>
          <w:rFonts w:cstheme="minorHAnsi"/>
          <w:i/>
        </w:rPr>
        <w:t xml:space="preserve"> feels like the</w:t>
      </w:r>
      <w:r w:rsidR="00F84F1C" w:rsidRPr="001D24E9">
        <w:rPr>
          <w:rFonts w:cstheme="minorHAnsi"/>
          <w:i/>
        </w:rPr>
        <w:t xml:space="preserve"> valley of the</w:t>
      </w:r>
      <w:r w:rsidR="004C56F6" w:rsidRPr="001D24E9">
        <w:rPr>
          <w:rFonts w:cstheme="minorHAnsi"/>
          <w:i/>
        </w:rPr>
        <w:t xml:space="preserve"> shadow of death</w:t>
      </w:r>
      <w:r w:rsidR="006A36B8" w:rsidRPr="001D24E9">
        <w:rPr>
          <w:rFonts w:cstheme="minorHAnsi"/>
          <w:i/>
        </w:rPr>
        <w:t>.</w:t>
      </w:r>
      <w:r w:rsidR="00237567" w:rsidRPr="001D24E9">
        <w:rPr>
          <w:rFonts w:cstheme="minorHAnsi"/>
        </w:rPr>
        <w:t xml:space="preserve"> </w:t>
      </w:r>
      <w:r w:rsidR="00237567" w:rsidRPr="001D24E9">
        <w:rPr>
          <w:rFonts w:cstheme="minorHAnsi"/>
          <w:i/>
        </w:rPr>
        <w:t>(Repeat)</w:t>
      </w:r>
      <w:r w:rsidR="00340A18" w:rsidRPr="001D24E9">
        <w:rPr>
          <w:rFonts w:cstheme="minorHAnsi"/>
          <w:i/>
        </w:rPr>
        <w:t xml:space="preserve"> (Pause</w:t>
      </w:r>
      <w:r w:rsidR="00346123" w:rsidRPr="001D24E9">
        <w:rPr>
          <w:rFonts w:cstheme="minorHAnsi"/>
          <w:i/>
        </w:rPr>
        <w:t xml:space="preserve"> </w:t>
      </w:r>
      <w:r w:rsidR="00D25D19" w:rsidRPr="001D24E9">
        <w:rPr>
          <w:rFonts w:cstheme="minorHAnsi"/>
          <w:i/>
        </w:rPr>
        <w:t xml:space="preserve">for </w:t>
      </w:r>
      <w:r w:rsidR="00346123" w:rsidRPr="001D24E9">
        <w:rPr>
          <w:rFonts w:cstheme="minorHAnsi"/>
          <w:i/>
        </w:rPr>
        <w:t>30 seconds</w:t>
      </w:r>
      <w:r w:rsidR="00340A18" w:rsidRPr="001D24E9">
        <w:rPr>
          <w:rFonts w:cstheme="minorHAnsi"/>
          <w:i/>
        </w:rPr>
        <w:t>)</w:t>
      </w:r>
    </w:p>
    <w:p w14:paraId="3E2FCD8F" w14:textId="77777777" w:rsidR="00332F5A" w:rsidRPr="001D24E9" w:rsidRDefault="00332F5A" w:rsidP="007C3641">
      <w:pPr>
        <w:spacing w:after="0" w:line="240" w:lineRule="auto"/>
        <w:jc w:val="both"/>
        <w:rPr>
          <w:rFonts w:cstheme="minorHAnsi"/>
        </w:rPr>
      </w:pPr>
    </w:p>
    <w:p w14:paraId="4AEDACA2" w14:textId="58BC26BE" w:rsidR="00332F5A" w:rsidRPr="001D24E9" w:rsidRDefault="00CD55BF" w:rsidP="00BE15F2">
      <w:pPr>
        <w:widowControl w:val="0"/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The FAITH Process</w:t>
      </w:r>
    </w:p>
    <w:p w14:paraId="4447C513" w14:textId="77777777" w:rsidR="00E02678" w:rsidRPr="001D24E9" w:rsidRDefault="00E02678" w:rsidP="00BE15F2">
      <w:pPr>
        <w:widowControl w:val="0"/>
        <w:spacing w:after="0" w:line="240" w:lineRule="auto"/>
        <w:rPr>
          <w:rFonts w:cstheme="minorHAnsi"/>
          <w:b/>
        </w:rPr>
      </w:pPr>
    </w:p>
    <w:p w14:paraId="4E098E52" w14:textId="0DD4065B" w:rsidR="00AB6104" w:rsidRPr="001D24E9" w:rsidRDefault="00AB6104" w:rsidP="00BE15F2">
      <w:pPr>
        <w:widowControl w:val="0"/>
        <w:spacing w:after="0" w:line="240" w:lineRule="auto"/>
        <w:rPr>
          <w:rFonts w:cstheme="minorHAnsi"/>
          <w:b/>
        </w:rPr>
      </w:pPr>
      <w:r w:rsidRPr="001D24E9">
        <w:rPr>
          <w:rFonts w:cstheme="minorHAnsi"/>
          <w:b/>
        </w:rPr>
        <w:t>Feelings</w:t>
      </w:r>
    </w:p>
    <w:p w14:paraId="73C9676A" w14:textId="56C0113C" w:rsidR="00AB6104" w:rsidRPr="001D24E9" w:rsidRDefault="00D366D4" w:rsidP="005C4A78">
      <w:pPr>
        <w:widowControl w:val="0"/>
        <w:spacing w:after="0" w:line="240" w:lineRule="auto"/>
        <w:jc w:val="both"/>
        <w:rPr>
          <w:rFonts w:cstheme="minorHAnsi"/>
          <w:i/>
        </w:rPr>
      </w:pPr>
      <w:r w:rsidRPr="001D24E9">
        <w:rPr>
          <w:rFonts w:cstheme="minorHAnsi"/>
        </w:rPr>
        <w:t>How does it feel to stand on the edge of</w:t>
      </w:r>
      <w:r w:rsidR="0078200B" w:rsidRPr="001D24E9">
        <w:rPr>
          <w:rFonts w:cstheme="minorHAnsi"/>
        </w:rPr>
        <w:t xml:space="preserve"> </w:t>
      </w:r>
      <w:r w:rsidR="00D25D19" w:rsidRPr="001D24E9">
        <w:rPr>
          <w:rFonts w:cstheme="minorHAnsi"/>
        </w:rPr>
        <w:t xml:space="preserve">the </w:t>
      </w:r>
      <w:r w:rsidR="0078200B" w:rsidRPr="001D24E9">
        <w:rPr>
          <w:rFonts w:cstheme="minorHAnsi"/>
        </w:rPr>
        <w:t>valley</w:t>
      </w:r>
      <w:r w:rsidR="00D25D19" w:rsidRPr="001D24E9">
        <w:rPr>
          <w:rFonts w:cstheme="minorHAnsi"/>
        </w:rPr>
        <w:t xml:space="preserve"> of the shadow of death</w:t>
      </w:r>
      <w:r w:rsidR="0078200B" w:rsidRPr="001D24E9">
        <w:rPr>
          <w:rFonts w:cstheme="minorHAnsi"/>
        </w:rPr>
        <w:t xml:space="preserve">? </w:t>
      </w:r>
      <w:r w:rsidR="0078200B" w:rsidRPr="001D24E9">
        <w:rPr>
          <w:rFonts w:cstheme="minorHAnsi"/>
          <w:i/>
        </w:rPr>
        <w:t xml:space="preserve">(Pause) </w:t>
      </w:r>
      <w:r w:rsidR="00DC2389" w:rsidRPr="001D24E9">
        <w:rPr>
          <w:rFonts w:cstheme="minorHAnsi"/>
        </w:rPr>
        <w:t>Yo</w:t>
      </w:r>
      <w:r w:rsidR="00AB6104" w:rsidRPr="001D24E9">
        <w:rPr>
          <w:rFonts w:cstheme="minorHAnsi"/>
        </w:rPr>
        <w:t xml:space="preserve">ur feelings are </w:t>
      </w:r>
      <w:r w:rsidR="00DC2389" w:rsidRPr="001D24E9">
        <w:rPr>
          <w:rFonts w:cstheme="minorHAnsi"/>
        </w:rPr>
        <w:t>yours to teach you</w:t>
      </w:r>
      <w:r w:rsidR="00AB6104" w:rsidRPr="001D24E9">
        <w:rPr>
          <w:rFonts w:cstheme="minorHAnsi"/>
        </w:rPr>
        <w:t xml:space="preserve"> about </w:t>
      </w:r>
      <w:r w:rsidR="00DC2389" w:rsidRPr="001D24E9">
        <w:rPr>
          <w:rFonts w:cstheme="minorHAnsi"/>
        </w:rPr>
        <w:t>yourself, to guide you, and to train you</w:t>
      </w:r>
      <w:r w:rsidR="00AB6104" w:rsidRPr="001D24E9">
        <w:rPr>
          <w:rFonts w:cstheme="minorHAnsi"/>
        </w:rPr>
        <w:t>. The</w:t>
      </w:r>
      <w:r w:rsidR="00DC2389" w:rsidRPr="001D24E9">
        <w:rPr>
          <w:rFonts w:cstheme="minorHAnsi"/>
        </w:rPr>
        <w:t>y can often be uncomfortable.</w:t>
      </w:r>
      <w:r w:rsidR="00616E58" w:rsidRPr="001D24E9">
        <w:rPr>
          <w:rFonts w:cstheme="minorHAnsi"/>
        </w:rPr>
        <w:t xml:space="preserve"> </w:t>
      </w:r>
      <w:r w:rsidR="00616E58" w:rsidRPr="001D24E9">
        <w:rPr>
          <w:rFonts w:cstheme="minorHAnsi"/>
          <w:i/>
        </w:rPr>
        <w:t>(Pause)</w:t>
      </w:r>
      <w:r w:rsidR="00DC2389" w:rsidRPr="001D24E9">
        <w:rPr>
          <w:rFonts w:cstheme="minorHAnsi"/>
        </w:rPr>
        <w:t xml:space="preserve"> You</w:t>
      </w:r>
      <w:r w:rsidR="00AB6104" w:rsidRPr="001D24E9">
        <w:rPr>
          <w:rFonts w:cstheme="minorHAnsi"/>
        </w:rPr>
        <w:t xml:space="preserve"> can learn to recognize and honor </w:t>
      </w:r>
      <w:r w:rsidR="00DC2389" w:rsidRPr="001D24E9">
        <w:rPr>
          <w:rFonts w:cstheme="minorHAnsi"/>
        </w:rPr>
        <w:t>y</w:t>
      </w:r>
      <w:r w:rsidR="00AB6104" w:rsidRPr="001D24E9">
        <w:rPr>
          <w:rFonts w:cstheme="minorHAnsi"/>
        </w:rPr>
        <w:t>our feelings wi</w:t>
      </w:r>
      <w:r w:rsidR="00DC2389" w:rsidRPr="001D24E9">
        <w:rPr>
          <w:rFonts w:cstheme="minorHAnsi"/>
        </w:rPr>
        <w:t>thout allowing them to master you</w:t>
      </w:r>
      <w:r w:rsidR="00AB6104" w:rsidRPr="001D24E9">
        <w:rPr>
          <w:rFonts w:cstheme="minorHAnsi"/>
        </w:rPr>
        <w:t xml:space="preserve">. </w:t>
      </w:r>
      <w:r w:rsidR="00332F5A" w:rsidRPr="001D24E9">
        <w:rPr>
          <w:rFonts w:cstheme="minorHAnsi"/>
        </w:rPr>
        <w:t>R</w:t>
      </w:r>
      <w:r w:rsidR="00AB6104" w:rsidRPr="001D24E9">
        <w:rPr>
          <w:rFonts w:cstheme="minorHAnsi"/>
        </w:rPr>
        <w:t>ecognize</w:t>
      </w:r>
      <w:r w:rsidRPr="001D24E9">
        <w:rPr>
          <w:rFonts w:cstheme="minorHAnsi"/>
        </w:rPr>
        <w:t xml:space="preserve"> with compassion</w:t>
      </w:r>
      <w:r w:rsidR="00332F5A" w:rsidRPr="001D24E9">
        <w:rPr>
          <w:rFonts w:cstheme="minorHAnsi"/>
        </w:rPr>
        <w:t xml:space="preserve"> whatever you are experiencing</w:t>
      </w:r>
      <w:r w:rsidR="00AB6104" w:rsidRPr="001D24E9">
        <w:rPr>
          <w:rFonts w:cstheme="minorHAnsi"/>
        </w:rPr>
        <w:t xml:space="preserve">, and breathe. </w:t>
      </w:r>
      <w:r w:rsidR="00AB6104" w:rsidRPr="001D24E9">
        <w:rPr>
          <w:rFonts w:cstheme="minorHAnsi"/>
          <w:i/>
        </w:rPr>
        <w:t xml:space="preserve">(Pause </w:t>
      </w:r>
      <w:r w:rsidR="00D25D19" w:rsidRPr="001D24E9">
        <w:rPr>
          <w:rFonts w:cstheme="minorHAnsi"/>
          <w:i/>
        </w:rPr>
        <w:t xml:space="preserve">for </w:t>
      </w:r>
      <w:r w:rsidR="00AB6104" w:rsidRPr="001D24E9">
        <w:rPr>
          <w:rFonts w:cstheme="minorHAnsi"/>
          <w:i/>
        </w:rPr>
        <w:t>30 seconds)</w:t>
      </w:r>
    </w:p>
    <w:p w14:paraId="1B3A96A9" w14:textId="77777777" w:rsidR="00AD2846" w:rsidRPr="001D24E9" w:rsidRDefault="00AD2846" w:rsidP="007C3641">
      <w:pPr>
        <w:spacing w:after="0" w:line="240" w:lineRule="auto"/>
        <w:jc w:val="both"/>
        <w:rPr>
          <w:rFonts w:cstheme="minorHAnsi"/>
          <w:b/>
        </w:rPr>
      </w:pPr>
    </w:p>
    <w:p w14:paraId="6AF83731" w14:textId="5B2DA7D1" w:rsidR="00AB6104" w:rsidRPr="001D24E9" w:rsidRDefault="00AB6104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Awareness</w:t>
      </w:r>
      <w:r w:rsidR="00332F5A" w:rsidRPr="001D24E9">
        <w:rPr>
          <w:rFonts w:cstheme="minorHAnsi"/>
          <w:b/>
        </w:rPr>
        <w:t xml:space="preserve"> without judgment</w:t>
      </w:r>
      <w:r w:rsidRPr="001D24E9">
        <w:rPr>
          <w:rFonts w:cstheme="minorHAnsi"/>
          <w:b/>
        </w:rPr>
        <w:t xml:space="preserve"> </w:t>
      </w:r>
    </w:p>
    <w:p w14:paraId="72EB0298" w14:textId="2A6DFDF8" w:rsidR="00EC3673" w:rsidRPr="001D24E9" w:rsidRDefault="00DC2389" w:rsidP="007C3641">
      <w:pPr>
        <w:spacing w:after="0" w:line="240" w:lineRule="auto"/>
        <w:jc w:val="both"/>
        <w:rPr>
          <w:rFonts w:cstheme="minorHAnsi"/>
          <w:i/>
        </w:rPr>
      </w:pPr>
      <w:r w:rsidRPr="001D24E9">
        <w:rPr>
          <w:rFonts w:cstheme="minorHAnsi"/>
        </w:rPr>
        <w:t>Allow</w:t>
      </w:r>
      <w:r w:rsidR="00AB6104" w:rsidRPr="001D24E9">
        <w:rPr>
          <w:rFonts w:cstheme="minorHAnsi"/>
        </w:rPr>
        <w:t xml:space="preserve"> your experience</w:t>
      </w:r>
      <w:r w:rsidRPr="001D24E9">
        <w:rPr>
          <w:rFonts w:cstheme="minorHAnsi"/>
        </w:rPr>
        <w:t xml:space="preserve"> to rest</w:t>
      </w:r>
      <w:r w:rsidR="00AB6104" w:rsidRPr="001D24E9">
        <w:rPr>
          <w:rFonts w:cstheme="minorHAnsi"/>
        </w:rPr>
        <w:t xml:space="preserve"> in your awareness as you </w:t>
      </w:r>
      <w:r w:rsidR="00AB6104" w:rsidRPr="001D24E9">
        <w:rPr>
          <w:rFonts w:cstheme="minorHAnsi"/>
          <w:i/>
        </w:rPr>
        <w:t xml:space="preserve">consider </w:t>
      </w:r>
      <w:r w:rsidR="00B5456E" w:rsidRPr="001D24E9">
        <w:rPr>
          <w:rFonts w:cstheme="minorHAnsi"/>
          <w:i/>
        </w:rPr>
        <w:t xml:space="preserve">this </w:t>
      </w:r>
      <w:r w:rsidR="00AB6104" w:rsidRPr="001D24E9">
        <w:rPr>
          <w:rFonts w:cstheme="minorHAnsi"/>
          <w:i/>
        </w:rPr>
        <w:t>situation that feels like the valley of the sh</w:t>
      </w:r>
      <w:r w:rsidR="00332F5A" w:rsidRPr="001D24E9">
        <w:rPr>
          <w:rFonts w:cstheme="minorHAnsi"/>
          <w:i/>
        </w:rPr>
        <w:t>adow of death</w:t>
      </w:r>
      <w:r w:rsidR="00AB6104" w:rsidRPr="001D24E9">
        <w:rPr>
          <w:rFonts w:cstheme="minorHAnsi"/>
        </w:rPr>
        <w:t xml:space="preserve">. Observe whatever tension you may be feeling. </w:t>
      </w:r>
      <w:r w:rsidR="00AB6104" w:rsidRPr="001D24E9">
        <w:rPr>
          <w:rFonts w:cstheme="minorHAnsi"/>
          <w:i/>
        </w:rPr>
        <w:t xml:space="preserve">(Pause) </w:t>
      </w:r>
      <w:r w:rsidR="00AB6104" w:rsidRPr="001D24E9">
        <w:rPr>
          <w:rFonts w:cstheme="minorHAnsi"/>
        </w:rPr>
        <w:t>Give yours</w:t>
      </w:r>
      <w:r w:rsidR="001E2988" w:rsidRPr="001D24E9">
        <w:rPr>
          <w:rFonts w:cstheme="minorHAnsi"/>
        </w:rPr>
        <w:t>elf permission now to ex</w:t>
      </w:r>
      <w:r w:rsidR="00C11B64" w:rsidRPr="001D24E9">
        <w:rPr>
          <w:rFonts w:cstheme="minorHAnsi"/>
        </w:rPr>
        <w:t>plore</w:t>
      </w:r>
      <w:r w:rsidR="00F01281" w:rsidRPr="001D24E9">
        <w:rPr>
          <w:rFonts w:cstheme="minorHAnsi"/>
        </w:rPr>
        <w:t xml:space="preserve"> your</w:t>
      </w:r>
      <w:r w:rsidR="00831E05" w:rsidRPr="001D24E9">
        <w:rPr>
          <w:rFonts w:cstheme="minorHAnsi"/>
        </w:rPr>
        <w:t xml:space="preserve"> </w:t>
      </w:r>
      <w:r w:rsidR="00F01281" w:rsidRPr="001D24E9">
        <w:rPr>
          <w:rFonts w:cstheme="minorHAnsi"/>
        </w:rPr>
        <w:t>feelings and thoughts</w:t>
      </w:r>
      <w:r w:rsidR="00AB6104" w:rsidRPr="001D24E9">
        <w:rPr>
          <w:rFonts w:cstheme="minorHAnsi"/>
        </w:rPr>
        <w:t xml:space="preserve"> without judgment, and breathe. </w:t>
      </w:r>
      <w:r w:rsidR="00AB6104" w:rsidRPr="001D24E9">
        <w:rPr>
          <w:rFonts w:cstheme="minorHAnsi"/>
          <w:i/>
        </w:rPr>
        <w:t>(Pause</w:t>
      </w:r>
      <w:r w:rsidR="00EE479F" w:rsidRPr="001D24E9">
        <w:rPr>
          <w:rFonts w:cstheme="minorHAnsi"/>
          <w:i/>
        </w:rPr>
        <w:t xml:space="preserve"> </w:t>
      </w:r>
      <w:r w:rsidR="00D25D19" w:rsidRPr="001D24E9">
        <w:rPr>
          <w:rFonts w:cstheme="minorHAnsi"/>
          <w:i/>
        </w:rPr>
        <w:t>for</w:t>
      </w:r>
      <w:r w:rsidR="00AB6104" w:rsidRPr="001D24E9">
        <w:rPr>
          <w:rFonts w:cstheme="minorHAnsi"/>
          <w:i/>
        </w:rPr>
        <w:t xml:space="preserve"> 30 seconds)</w:t>
      </w:r>
    </w:p>
    <w:p w14:paraId="639EF2C4" w14:textId="77777777" w:rsidR="00AD2846" w:rsidRPr="001D24E9" w:rsidRDefault="00AD2846" w:rsidP="007C3641">
      <w:pPr>
        <w:spacing w:after="0" w:line="240" w:lineRule="auto"/>
        <w:jc w:val="both"/>
        <w:rPr>
          <w:rFonts w:cstheme="minorHAnsi"/>
          <w:b/>
        </w:rPr>
      </w:pPr>
    </w:p>
    <w:p w14:paraId="48E109FE" w14:textId="4E3508C9" w:rsidR="00AB6104" w:rsidRPr="001D24E9" w:rsidRDefault="00AB6104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Inquiry</w:t>
      </w:r>
      <w:r w:rsidR="004623E5" w:rsidRPr="001D24E9">
        <w:rPr>
          <w:rFonts w:cstheme="minorHAnsi"/>
          <w:b/>
        </w:rPr>
        <w:t>: What</w:t>
      </w:r>
      <w:r w:rsidR="00327995" w:rsidRPr="001D24E9">
        <w:rPr>
          <w:rFonts w:cstheme="minorHAnsi"/>
          <w:b/>
        </w:rPr>
        <w:t xml:space="preserve"> is my body saying?</w:t>
      </w:r>
    </w:p>
    <w:p w14:paraId="7C492166" w14:textId="48320AF1" w:rsidR="00AB6104" w:rsidRPr="001D24E9" w:rsidRDefault="00AB6104" w:rsidP="007C3641">
      <w:pPr>
        <w:spacing w:after="0" w:line="240" w:lineRule="auto"/>
        <w:jc w:val="both"/>
        <w:rPr>
          <w:rFonts w:cstheme="minorHAnsi"/>
          <w:i/>
        </w:rPr>
      </w:pPr>
      <w:r w:rsidRPr="001D24E9">
        <w:rPr>
          <w:rFonts w:cstheme="minorHAnsi"/>
        </w:rPr>
        <w:t>Bring your attention to you</w:t>
      </w:r>
      <w:r w:rsidR="00CD55BF" w:rsidRPr="001D24E9">
        <w:rPr>
          <w:rFonts w:cstheme="minorHAnsi"/>
        </w:rPr>
        <w:t>r body and notice what it</w:t>
      </w:r>
      <w:r w:rsidRPr="001D24E9">
        <w:rPr>
          <w:rFonts w:cstheme="minorHAnsi"/>
        </w:rPr>
        <w:t xml:space="preserve"> is doing when you consider </w:t>
      </w:r>
      <w:r w:rsidR="00B5456E" w:rsidRPr="001D24E9">
        <w:rPr>
          <w:rFonts w:cstheme="minorHAnsi"/>
        </w:rPr>
        <w:t xml:space="preserve">this </w:t>
      </w:r>
      <w:r w:rsidR="00327995" w:rsidRPr="001D24E9">
        <w:rPr>
          <w:rFonts w:cstheme="minorHAnsi"/>
        </w:rPr>
        <w:t>situation</w:t>
      </w:r>
      <w:r w:rsidRPr="001D24E9">
        <w:rPr>
          <w:rFonts w:cstheme="minorHAnsi"/>
        </w:rPr>
        <w:t xml:space="preserve">. </w:t>
      </w:r>
      <w:r w:rsidR="004C56F6" w:rsidRPr="001D24E9">
        <w:rPr>
          <w:rFonts w:cstheme="minorHAnsi"/>
        </w:rPr>
        <w:t xml:space="preserve">What sensations </w:t>
      </w:r>
      <w:r w:rsidR="001E2988" w:rsidRPr="001D24E9">
        <w:rPr>
          <w:rFonts w:cstheme="minorHAnsi"/>
        </w:rPr>
        <w:t xml:space="preserve">are </w:t>
      </w:r>
      <w:r w:rsidR="004C56F6" w:rsidRPr="001D24E9">
        <w:rPr>
          <w:rFonts w:cstheme="minorHAnsi"/>
        </w:rPr>
        <w:t>there</w:t>
      </w:r>
      <w:r w:rsidRPr="001D24E9">
        <w:rPr>
          <w:rFonts w:cstheme="minorHAnsi"/>
        </w:rPr>
        <w:t xml:space="preserve">? </w:t>
      </w:r>
      <w:r w:rsidRPr="001D24E9">
        <w:rPr>
          <w:rFonts w:cstheme="minorHAnsi"/>
          <w:i/>
        </w:rPr>
        <w:t xml:space="preserve">(Pause) </w:t>
      </w:r>
      <w:r w:rsidRPr="001D24E9">
        <w:rPr>
          <w:rFonts w:cstheme="minorHAnsi"/>
        </w:rPr>
        <w:t xml:space="preserve">If your sensations are uncomfortable, </w:t>
      </w:r>
      <w:r w:rsidR="004623E5" w:rsidRPr="001D24E9">
        <w:rPr>
          <w:rFonts w:cstheme="minorHAnsi"/>
        </w:rPr>
        <w:t xml:space="preserve">you can </w:t>
      </w:r>
      <w:r w:rsidRPr="001D24E9">
        <w:rPr>
          <w:rFonts w:cstheme="minorHAnsi"/>
        </w:rPr>
        <w:t xml:space="preserve">move your attention to </w:t>
      </w:r>
      <w:r w:rsidR="00D25D19" w:rsidRPr="001D24E9">
        <w:rPr>
          <w:rFonts w:cstheme="minorHAnsi"/>
        </w:rPr>
        <w:t xml:space="preserve">an </w:t>
      </w:r>
      <w:r w:rsidRPr="001D24E9">
        <w:rPr>
          <w:rFonts w:cstheme="minorHAnsi"/>
        </w:rPr>
        <w:t xml:space="preserve">area of </w:t>
      </w:r>
      <w:r w:rsidR="00D25D19" w:rsidRPr="001D24E9">
        <w:rPr>
          <w:rFonts w:cstheme="minorHAnsi"/>
        </w:rPr>
        <w:t xml:space="preserve">your </w:t>
      </w:r>
      <w:r w:rsidR="00CD55BF" w:rsidRPr="001D24E9">
        <w:rPr>
          <w:rFonts w:cstheme="minorHAnsi"/>
        </w:rPr>
        <w:t>body</w:t>
      </w:r>
      <w:r w:rsidR="00862B50" w:rsidRPr="001D24E9">
        <w:rPr>
          <w:rFonts w:cstheme="minorHAnsi"/>
        </w:rPr>
        <w:t xml:space="preserve"> that is not reacting</w:t>
      </w:r>
      <w:r w:rsidR="00D25D19" w:rsidRPr="001D24E9">
        <w:rPr>
          <w:rFonts w:cstheme="minorHAnsi"/>
        </w:rPr>
        <w:t>,</w:t>
      </w:r>
      <w:r w:rsidR="00040B44" w:rsidRPr="001D24E9">
        <w:rPr>
          <w:rFonts w:cstheme="minorHAnsi"/>
        </w:rPr>
        <w:t xml:space="preserve"> and</w:t>
      </w:r>
      <w:r w:rsidR="00CD55BF" w:rsidRPr="001D24E9">
        <w:rPr>
          <w:rFonts w:cstheme="minorHAnsi"/>
        </w:rPr>
        <w:t xml:space="preserve"> rest</w:t>
      </w:r>
      <w:r w:rsidRPr="001D24E9">
        <w:rPr>
          <w:rFonts w:cstheme="minorHAnsi"/>
        </w:rPr>
        <w:t xml:space="preserve">. </w:t>
      </w:r>
      <w:r w:rsidR="004623E5" w:rsidRPr="001D24E9">
        <w:rPr>
          <w:rFonts w:cstheme="minorHAnsi"/>
        </w:rPr>
        <w:t>When you are ready,</w:t>
      </w:r>
      <w:r w:rsidRPr="001D24E9">
        <w:rPr>
          <w:rFonts w:cstheme="minorHAnsi"/>
        </w:rPr>
        <w:t xml:space="preserve"> return to </w:t>
      </w:r>
      <w:r w:rsidR="00862B50" w:rsidRPr="001D24E9">
        <w:rPr>
          <w:rFonts w:cstheme="minorHAnsi"/>
        </w:rPr>
        <w:t xml:space="preserve">respectfully </w:t>
      </w:r>
      <w:r w:rsidRPr="001D24E9">
        <w:rPr>
          <w:rFonts w:cstheme="minorHAnsi"/>
        </w:rPr>
        <w:t xml:space="preserve">observe those </w:t>
      </w:r>
      <w:r w:rsidR="001272F6" w:rsidRPr="001D24E9">
        <w:rPr>
          <w:rFonts w:cstheme="minorHAnsi"/>
        </w:rPr>
        <w:t xml:space="preserve">uncomfortable </w:t>
      </w:r>
      <w:r w:rsidRPr="001D24E9">
        <w:rPr>
          <w:rFonts w:cstheme="minorHAnsi"/>
        </w:rPr>
        <w:t>sensations</w:t>
      </w:r>
      <w:r w:rsidR="00CD4D9D" w:rsidRPr="001D24E9">
        <w:rPr>
          <w:rFonts w:cstheme="minorHAnsi"/>
        </w:rPr>
        <w:t>. B</w:t>
      </w:r>
      <w:r w:rsidR="00616E58" w:rsidRPr="001D24E9">
        <w:rPr>
          <w:rFonts w:cstheme="minorHAnsi"/>
        </w:rPr>
        <w:t>reathe</w:t>
      </w:r>
      <w:r w:rsidRPr="001D24E9">
        <w:rPr>
          <w:rFonts w:cstheme="minorHAnsi"/>
        </w:rPr>
        <w:t xml:space="preserve">. </w:t>
      </w:r>
      <w:r w:rsidR="001E2988" w:rsidRPr="001D24E9">
        <w:rPr>
          <w:rFonts w:cstheme="minorHAnsi"/>
          <w:i/>
        </w:rPr>
        <w:t>(Pause</w:t>
      </w:r>
      <w:r w:rsidR="00D25D19" w:rsidRPr="001D24E9">
        <w:rPr>
          <w:rFonts w:cstheme="minorHAnsi"/>
          <w:i/>
        </w:rPr>
        <w:t xml:space="preserve"> for</w:t>
      </w:r>
      <w:r w:rsidR="001E2988" w:rsidRPr="001D24E9">
        <w:rPr>
          <w:rFonts w:cstheme="minorHAnsi"/>
          <w:i/>
        </w:rPr>
        <w:t xml:space="preserve"> 3</w:t>
      </w:r>
      <w:r w:rsidRPr="001D24E9">
        <w:rPr>
          <w:rFonts w:cstheme="minorHAnsi"/>
          <w:i/>
        </w:rPr>
        <w:t>0 seconds)</w:t>
      </w:r>
    </w:p>
    <w:p w14:paraId="008233F4" w14:textId="77777777" w:rsidR="00F84F1C" w:rsidRPr="001D24E9" w:rsidRDefault="00F84F1C" w:rsidP="007C3641">
      <w:pPr>
        <w:spacing w:after="0" w:line="240" w:lineRule="auto"/>
        <w:jc w:val="both"/>
        <w:rPr>
          <w:rFonts w:cstheme="minorHAnsi"/>
        </w:rPr>
      </w:pPr>
    </w:p>
    <w:p w14:paraId="6592C0E5" w14:textId="4C2D0EC4" w:rsidR="00AB6104" w:rsidRPr="001D24E9" w:rsidRDefault="00AB6104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Talk to Jesus</w:t>
      </w:r>
    </w:p>
    <w:p w14:paraId="55F567C6" w14:textId="7201BF8A" w:rsidR="00AB6104" w:rsidRPr="001D24E9" w:rsidRDefault="00AB6104" w:rsidP="007C3641">
      <w:pPr>
        <w:spacing w:after="0" w:line="240" w:lineRule="auto"/>
        <w:jc w:val="both"/>
        <w:rPr>
          <w:rFonts w:cstheme="minorHAnsi"/>
          <w:i/>
        </w:rPr>
      </w:pPr>
      <w:r w:rsidRPr="001D24E9">
        <w:rPr>
          <w:rFonts w:cstheme="minorHAnsi"/>
        </w:rPr>
        <w:t>You might imagine that you are lean</w:t>
      </w:r>
      <w:r w:rsidR="00F01281" w:rsidRPr="001D24E9">
        <w:rPr>
          <w:rFonts w:cstheme="minorHAnsi"/>
        </w:rPr>
        <w:t>ing back in the</w:t>
      </w:r>
      <w:r w:rsidR="0022602B" w:rsidRPr="001D24E9">
        <w:rPr>
          <w:rFonts w:cstheme="minorHAnsi"/>
        </w:rPr>
        <w:t xml:space="preserve"> safe and loving</w:t>
      </w:r>
      <w:r w:rsidR="00F01281" w:rsidRPr="001D24E9">
        <w:rPr>
          <w:rFonts w:cstheme="minorHAnsi"/>
        </w:rPr>
        <w:t xml:space="preserve"> arms of Jesus as together you </w:t>
      </w:r>
      <w:r w:rsidR="00F01281" w:rsidRPr="001D24E9">
        <w:rPr>
          <w:rFonts w:cstheme="minorHAnsi"/>
          <w:i/>
        </w:rPr>
        <w:t>consider</w:t>
      </w:r>
      <w:r w:rsidR="00327995" w:rsidRPr="001D24E9">
        <w:rPr>
          <w:rFonts w:cstheme="minorHAnsi"/>
          <w:i/>
        </w:rPr>
        <w:t xml:space="preserve"> </w:t>
      </w:r>
      <w:r w:rsidR="00B5456E" w:rsidRPr="001D24E9">
        <w:rPr>
          <w:rFonts w:cstheme="minorHAnsi"/>
          <w:i/>
        </w:rPr>
        <w:t>this</w:t>
      </w:r>
      <w:r w:rsidRPr="001D24E9">
        <w:rPr>
          <w:rFonts w:cstheme="minorHAnsi"/>
          <w:i/>
        </w:rPr>
        <w:t xml:space="preserve"> situation that feels like the valley of the sh</w:t>
      </w:r>
      <w:r w:rsidR="004C56F6" w:rsidRPr="001D24E9">
        <w:rPr>
          <w:rFonts w:cstheme="minorHAnsi"/>
          <w:i/>
        </w:rPr>
        <w:t>adow of death</w:t>
      </w:r>
      <w:r w:rsidRPr="001D24E9">
        <w:rPr>
          <w:rFonts w:cstheme="minorHAnsi"/>
        </w:rPr>
        <w:t xml:space="preserve">. Do you feel compelled to judge </w:t>
      </w:r>
      <w:r w:rsidR="00F01281" w:rsidRPr="001D24E9">
        <w:rPr>
          <w:rFonts w:cstheme="minorHAnsi"/>
        </w:rPr>
        <w:t>that</w:t>
      </w:r>
      <w:r w:rsidR="0078200B" w:rsidRPr="001D24E9">
        <w:rPr>
          <w:rFonts w:cstheme="minorHAnsi"/>
        </w:rPr>
        <w:t xml:space="preserve"> valley </w:t>
      </w:r>
      <w:r w:rsidRPr="001D24E9">
        <w:rPr>
          <w:rFonts w:cstheme="minorHAnsi"/>
        </w:rPr>
        <w:t xml:space="preserve">as good or evil? </w:t>
      </w:r>
      <w:r w:rsidRPr="001D24E9">
        <w:rPr>
          <w:rFonts w:cstheme="minorHAnsi"/>
          <w:i/>
        </w:rPr>
        <w:t>(Pause)</w:t>
      </w:r>
      <w:r w:rsidRPr="001D24E9">
        <w:rPr>
          <w:rFonts w:cstheme="minorHAnsi"/>
        </w:rPr>
        <w:t xml:space="preserve"> What do you believe</w:t>
      </w:r>
      <w:r w:rsidR="00CD55BF" w:rsidRPr="001D24E9">
        <w:rPr>
          <w:rFonts w:cstheme="minorHAnsi"/>
        </w:rPr>
        <w:t xml:space="preserve"> about</w:t>
      </w:r>
      <w:r w:rsidR="00543A53" w:rsidRPr="001D24E9">
        <w:rPr>
          <w:rFonts w:cstheme="minorHAnsi"/>
        </w:rPr>
        <w:t xml:space="preserve"> </w:t>
      </w:r>
      <w:r w:rsidR="00E22F41" w:rsidRPr="001D24E9">
        <w:rPr>
          <w:rFonts w:cstheme="minorHAnsi"/>
        </w:rPr>
        <w:t>this</w:t>
      </w:r>
      <w:r w:rsidR="00CD55BF" w:rsidRPr="001D24E9">
        <w:rPr>
          <w:rFonts w:cstheme="minorHAnsi"/>
        </w:rPr>
        <w:t xml:space="preserve"> valley</w:t>
      </w:r>
      <w:r w:rsidRPr="001D24E9">
        <w:rPr>
          <w:rFonts w:cstheme="minorHAnsi"/>
        </w:rPr>
        <w:t xml:space="preserve">? </w:t>
      </w:r>
      <w:r w:rsidR="00CD55BF" w:rsidRPr="001D24E9">
        <w:rPr>
          <w:rFonts w:cstheme="minorHAnsi"/>
        </w:rPr>
        <w:t xml:space="preserve">What story do you want to tell? </w:t>
      </w:r>
      <w:r w:rsidRPr="001D24E9">
        <w:rPr>
          <w:rFonts w:cstheme="minorHAnsi"/>
          <w:i/>
        </w:rPr>
        <w:t>(Pause)</w:t>
      </w:r>
      <w:r w:rsidR="00543A53" w:rsidRPr="001D24E9">
        <w:rPr>
          <w:rFonts w:cstheme="minorHAnsi"/>
        </w:rPr>
        <w:t xml:space="preserve"> </w:t>
      </w:r>
      <w:r w:rsidR="007D4F3A" w:rsidRPr="001D24E9">
        <w:rPr>
          <w:rFonts w:cstheme="minorHAnsi"/>
        </w:rPr>
        <w:t>How m</w:t>
      </w:r>
      <w:r w:rsidRPr="001D24E9">
        <w:rPr>
          <w:rFonts w:cstheme="minorHAnsi"/>
        </w:rPr>
        <w:t>ight your Idol’s pride be hurt if you</w:t>
      </w:r>
      <w:r w:rsidR="0078200B" w:rsidRPr="001D24E9">
        <w:rPr>
          <w:rFonts w:cstheme="minorHAnsi"/>
        </w:rPr>
        <w:t xml:space="preserve"> were </w:t>
      </w:r>
      <w:r w:rsidR="00CD55BF" w:rsidRPr="001D24E9">
        <w:rPr>
          <w:rFonts w:cstheme="minorHAnsi"/>
        </w:rPr>
        <w:t xml:space="preserve">to </w:t>
      </w:r>
      <w:r w:rsidR="0078200B" w:rsidRPr="001D24E9">
        <w:rPr>
          <w:rFonts w:cstheme="minorHAnsi"/>
        </w:rPr>
        <w:t xml:space="preserve">step into </w:t>
      </w:r>
      <w:r w:rsidR="00B04DE1" w:rsidRPr="001D24E9">
        <w:rPr>
          <w:rFonts w:cstheme="minorHAnsi"/>
        </w:rPr>
        <w:t xml:space="preserve">the </w:t>
      </w:r>
      <w:r w:rsidR="0078200B" w:rsidRPr="001D24E9">
        <w:rPr>
          <w:rFonts w:cstheme="minorHAnsi"/>
        </w:rPr>
        <w:t>valley?</w:t>
      </w:r>
      <w:r w:rsidR="00AD2846" w:rsidRPr="001D24E9">
        <w:rPr>
          <w:rFonts w:cstheme="minorHAnsi"/>
        </w:rPr>
        <w:t xml:space="preserve"> </w:t>
      </w:r>
      <w:r w:rsidRPr="001D24E9">
        <w:rPr>
          <w:rFonts w:cstheme="minorHAnsi"/>
          <w:i/>
        </w:rPr>
        <w:t>(Pause)</w:t>
      </w:r>
      <w:r w:rsidRPr="001D24E9">
        <w:rPr>
          <w:rFonts w:cstheme="minorHAnsi"/>
        </w:rPr>
        <w:t xml:space="preserve"> Observe your responses as just information, and breathe with </w:t>
      </w:r>
      <w:r w:rsidR="00862B50" w:rsidRPr="001D24E9">
        <w:rPr>
          <w:rFonts w:cstheme="minorHAnsi"/>
        </w:rPr>
        <w:t xml:space="preserve">a </w:t>
      </w:r>
      <w:r w:rsidRPr="001D24E9">
        <w:rPr>
          <w:rFonts w:cstheme="minorHAnsi"/>
        </w:rPr>
        <w:t xml:space="preserve">long exhaling breath. </w:t>
      </w:r>
      <w:r w:rsidRPr="001D24E9">
        <w:rPr>
          <w:rFonts w:cstheme="minorHAnsi"/>
          <w:i/>
        </w:rPr>
        <w:t xml:space="preserve">(Pause </w:t>
      </w:r>
      <w:r w:rsidR="00D25D19" w:rsidRPr="001D24E9">
        <w:rPr>
          <w:rFonts w:cstheme="minorHAnsi"/>
          <w:i/>
        </w:rPr>
        <w:t xml:space="preserve">for </w:t>
      </w:r>
      <w:r w:rsidRPr="001D24E9">
        <w:rPr>
          <w:rFonts w:cstheme="minorHAnsi"/>
          <w:i/>
        </w:rPr>
        <w:t>30 seconds)</w:t>
      </w:r>
    </w:p>
    <w:p w14:paraId="4877ECED" w14:textId="77777777" w:rsidR="00AD2846" w:rsidRPr="001D24E9" w:rsidRDefault="00AD2846" w:rsidP="007C3641">
      <w:pPr>
        <w:spacing w:after="0" w:line="240" w:lineRule="auto"/>
        <w:jc w:val="both"/>
        <w:rPr>
          <w:rFonts w:cstheme="minorHAnsi"/>
          <w:b/>
        </w:rPr>
      </w:pPr>
    </w:p>
    <w:p w14:paraId="6244D3EF" w14:textId="686A136B" w:rsidR="005322EA" w:rsidRPr="001D24E9" w:rsidRDefault="00EE0421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Heal</w:t>
      </w:r>
    </w:p>
    <w:p w14:paraId="74E86DDC" w14:textId="5F7FD447" w:rsidR="00DD20EA" w:rsidRPr="001D24E9" w:rsidRDefault="00166D38" w:rsidP="007C3641">
      <w:pPr>
        <w:spacing w:after="0" w:line="240" w:lineRule="auto"/>
        <w:jc w:val="both"/>
        <w:rPr>
          <w:rFonts w:cstheme="minorHAnsi"/>
        </w:rPr>
      </w:pPr>
      <w:bookmarkStart w:id="26" w:name="OLE_LINK47"/>
      <w:bookmarkStart w:id="27" w:name="OLE_LINK48"/>
      <w:bookmarkStart w:id="28" w:name="OLE_LINK49"/>
      <w:r w:rsidRPr="001D24E9">
        <w:t xml:space="preserve">God created us to have all of these feelings, and for thousands of years human beings have been feeling like you </w:t>
      </w:r>
      <w:r w:rsidR="002F7B08" w:rsidRPr="001D24E9">
        <w:t>feel</w:t>
      </w:r>
      <w:r w:rsidRPr="001D24E9">
        <w:t xml:space="preserve"> when they have </w:t>
      </w:r>
      <w:r w:rsidRPr="001D24E9">
        <w:rPr>
          <w:i/>
          <w:iCs/>
        </w:rPr>
        <w:t>considered a</w:t>
      </w:r>
      <w:r w:rsidRPr="001D24E9">
        <w:t xml:space="preserve"> </w:t>
      </w:r>
      <w:r w:rsidRPr="001D24E9">
        <w:rPr>
          <w:i/>
          <w:iCs/>
        </w:rPr>
        <w:t>valley that feels like death</w:t>
      </w:r>
      <w:r w:rsidRPr="001D24E9">
        <w:t xml:space="preserve">. </w:t>
      </w:r>
      <w:r w:rsidR="00E2571A" w:rsidRPr="001D24E9">
        <w:t>You are not alone in your experience</w:t>
      </w:r>
      <w:r w:rsidR="00467102" w:rsidRPr="001D24E9">
        <w:t>.</w:t>
      </w:r>
      <w:r w:rsidR="00E2571A" w:rsidRPr="001D24E9">
        <w:t xml:space="preserve"> </w:t>
      </w:r>
      <w:r w:rsidRPr="001D24E9">
        <w:t>In the Bible we read of</w:t>
      </w:r>
      <w:r w:rsidR="00467102" w:rsidRPr="001D24E9">
        <w:t xml:space="preserve"> many</w:t>
      </w:r>
      <w:r w:rsidRPr="001D24E9">
        <w:t xml:space="preserve"> people who have walked through </w:t>
      </w:r>
      <w:r w:rsidR="000B5406" w:rsidRPr="001D24E9">
        <w:t>dar</w:t>
      </w:r>
      <w:r w:rsidR="000B4B5B" w:rsidRPr="001D24E9">
        <w:t>k</w:t>
      </w:r>
      <w:r w:rsidR="000B5406" w:rsidRPr="001D24E9">
        <w:t xml:space="preserve"> </w:t>
      </w:r>
      <w:r w:rsidRPr="001D24E9">
        <w:t xml:space="preserve">valleys. </w:t>
      </w:r>
      <w:r w:rsidRPr="001D24E9">
        <w:rPr>
          <w:i/>
          <w:iCs/>
        </w:rPr>
        <w:t>(Pause)</w:t>
      </w:r>
      <w:r w:rsidRPr="001D24E9">
        <w:t xml:space="preserve"> Feelings are just chemical reactions in your body, and that chemistry is often created by your past experience</w:t>
      </w:r>
      <w:r w:rsidR="00BE102C" w:rsidRPr="001D24E9">
        <w:t>s.</w:t>
      </w:r>
      <w:r w:rsidR="00BE102C" w:rsidRPr="001D24E9">
        <w:rPr>
          <w:rStyle w:val="EndnoteReference"/>
        </w:rPr>
        <w:endnoteReference w:id="6"/>
      </w:r>
      <w:r w:rsidR="00E9111F" w:rsidRPr="001D24E9">
        <w:t xml:space="preserve"> </w:t>
      </w:r>
      <w:r w:rsidR="00541989" w:rsidRPr="001D24E9">
        <w:t>Just</w:t>
      </w:r>
      <w:r w:rsidR="00752A25" w:rsidRPr="001D24E9">
        <w:t xml:space="preserve"> acknowledging</w:t>
      </w:r>
      <w:r w:rsidRPr="001D24E9">
        <w:t xml:space="preserve"> your feelings can help </w:t>
      </w:r>
      <w:r w:rsidR="00752A25" w:rsidRPr="001D24E9">
        <w:t xml:space="preserve">you </w:t>
      </w:r>
      <w:r w:rsidRPr="001D24E9">
        <w:t xml:space="preserve">understand </w:t>
      </w:r>
      <w:r w:rsidR="00752A25" w:rsidRPr="001D24E9">
        <w:t>yourself</w:t>
      </w:r>
      <w:r w:rsidRPr="001D24E9">
        <w:t xml:space="preserve">. </w:t>
      </w:r>
      <w:r w:rsidR="00543A53" w:rsidRPr="001D24E9">
        <w:rPr>
          <w:rFonts w:cstheme="minorHAnsi"/>
        </w:rPr>
        <w:t xml:space="preserve">When </w:t>
      </w:r>
      <w:r w:rsidRPr="001D24E9">
        <w:rPr>
          <w:rFonts w:cstheme="minorHAnsi"/>
        </w:rPr>
        <w:t xml:space="preserve">feelings </w:t>
      </w:r>
      <w:r w:rsidR="00543A53" w:rsidRPr="001D24E9">
        <w:rPr>
          <w:rFonts w:cstheme="minorHAnsi"/>
        </w:rPr>
        <w:t>bring you</w:t>
      </w:r>
      <w:r w:rsidR="00DD20EA" w:rsidRPr="001D24E9">
        <w:rPr>
          <w:rFonts w:cstheme="minorHAnsi"/>
        </w:rPr>
        <w:t xml:space="preserve"> informatio</w:t>
      </w:r>
      <w:r w:rsidR="00543A53" w:rsidRPr="001D24E9">
        <w:rPr>
          <w:rFonts w:cstheme="minorHAnsi"/>
        </w:rPr>
        <w:t>n</w:t>
      </w:r>
      <w:r w:rsidR="00BD26CE" w:rsidRPr="001D24E9">
        <w:rPr>
          <w:rFonts w:cstheme="minorHAnsi"/>
        </w:rPr>
        <w:t>,</w:t>
      </w:r>
      <w:r w:rsidR="00543A53" w:rsidRPr="001D24E9">
        <w:rPr>
          <w:rFonts w:cstheme="minorHAnsi"/>
        </w:rPr>
        <w:t xml:space="preserve"> you can choose what you</w:t>
      </w:r>
      <w:r w:rsidR="00DD20EA" w:rsidRPr="001D24E9">
        <w:rPr>
          <w:rFonts w:cstheme="minorHAnsi"/>
        </w:rPr>
        <w:t xml:space="preserve"> will do with </w:t>
      </w:r>
      <w:r w:rsidR="00862B50" w:rsidRPr="001D24E9">
        <w:rPr>
          <w:rFonts w:cstheme="minorHAnsi"/>
        </w:rPr>
        <w:t>that information</w:t>
      </w:r>
      <w:r w:rsidR="00DD20EA" w:rsidRPr="001D24E9">
        <w:rPr>
          <w:rFonts w:cstheme="minorHAnsi"/>
        </w:rPr>
        <w:t xml:space="preserve">. </w:t>
      </w:r>
      <w:r w:rsidR="00DD20EA" w:rsidRPr="001D24E9">
        <w:rPr>
          <w:rFonts w:cstheme="minorHAnsi"/>
          <w:i/>
        </w:rPr>
        <w:t xml:space="preserve">(Pause) </w:t>
      </w:r>
      <w:r w:rsidR="00B5456E" w:rsidRPr="001D24E9">
        <w:rPr>
          <w:rFonts w:cstheme="minorHAnsi"/>
        </w:rPr>
        <w:t xml:space="preserve">We </w:t>
      </w:r>
      <w:r w:rsidR="00C026A5" w:rsidRPr="001D24E9">
        <w:rPr>
          <w:rFonts w:cstheme="minorHAnsi"/>
        </w:rPr>
        <w:t xml:space="preserve">must </w:t>
      </w:r>
      <w:r w:rsidR="00B5456E" w:rsidRPr="001D24E9">
        <w:rPr>
          <w:rFonts w:cstheme="minorHAnsi"/>
        </w:rPr>
        <w:t xml:space="preserve">each </w:t>
      </w:r>
      <w:r w:rsidR="00C026A5" w:rsidRPr="001D24E9">
        <w:rPr>
          <w:rFonts w:cstheme="minorHAnsi"/>
        </w:rPr>
        <w:t xml:space="preserve">contend with </w:t>
      </w:r>
      <w:r w:rsidR="00B5456E" w:rsidRPr="001D24E9">
        <w:rPr>
          <w:rFonts w:cstheme="minorHAnsi"/>
        </w:rPr>
        <w:t xml:space="preserve">our own </w:t>
      </w:r>
      <w:r w:rsidR="00C026A5" w:rsidRPr="001D24E9">
        <w:rPr>
          <w:rFonts w:cstheme="minorHAnsi"/>
        </w:rPr>
        <w:t>valleys</w:t>
      </w:r>
      <w:r w:rsidR="00B5456E" w:rsidRPr="001D24E9">
        <w:rPr>
          <w:rFonts w:cstheme="minorHAnsi"/>
        </w:rPr>
        <w:t>, so b</w:t>
      </w:r>
      <w:r w:rsidR="005322EA" w:rsidRPr="001D24E9">
        <w:rPr>
          <w:rFonts w:cstheme="minorHAnsi"/>
        </w:rPr>
        <w:t xml:space="preserve">reathe and allow some compassion to flow </w:t>
      </w:r>
      <w:r w:rsidR="007D4F3A" w:rsidRPr="001D24E9">
        <w:rPr>
          <w:rFonts w:cstheme="minorHAnsi"/>
        </w:rPr>
        <w:t>toward</w:t>
      </w:r>
      <w:r w:rsidR="005322EA" w:rsidRPr="001D24E9">
        <w:rPr>
          <w:rFonts w:cstheme="minorHAnsi"/>
        </w:rPr>
        <w:t xml:space="preserve"> yourself and </w:t>
      </w:r>
      <w:r w:rsidR="007D4F3A" w:rsidRPr="001D24E9">
        <w:rPr>
          <w:rFonts w:cstheme="minorHAnsi"/>
        </w:rPr>
        <w:t>toward</w:t>
      </w:r>
      <w:r w:rsidR="00804729" w:rsidRPr="001D24E9">
        <w:rPr>
          <w:rFonts w:cstheme="minorHAnsi"/>
        </w:rPr>
        <w:t xml:space="preserve"> </w:t>
      </w:r>
      <w:r w:rsidR="000B4B5B" w:rsidRPr="001D24E9">
        <w:rPr>
          <w:rFonts w:cstheme="minorHAnsi"/>
        </w:rPr>
        <w:t>others</w:t>
      </w:r>
      <w:r w:rsidR="00804729" w:rsidRPr="001D24E9">
        <w:rPr>
          <w:rFonts w:cstheme="minorHAnsi"/>
        </w:rPr>
        <w:t>.</w:t>
      </w:r>
      <w:r w:rsidR="005322EA" w:rsidRPr="001D24E9">
        <w:rPr>
          <w:rFonts w:cstheme="minorHAnsi"/>
        </w:rPr>
        <w:t xml:space="preserve"> Help your body process </w:t>
      </w:r>
      <w:r w:rsidR="00D25D19" w:rsidRPr="001D24E9">
        <w:rPr>
          <w:rFonts w:cstheme="minorHAnsi"/>
        </w:rPr>
        <w:t xml:space="preserve">with </w:t>
      </w:r>
      <w:r w:rsidR="00862B50" w:rsidRPr="001D24E9">
        <w:rPr>
          <w:rFonts w:cstheme="minorHAnsi"/>
        </w:rPr>
        <w:t xml:space="preserve">a </w:t>
      </w:r>
      <w:r w:rsidR="005322EA" w:rsidRPr="001D24E9">
        <w:rPr>
          <w:rFonts w:cstheme="minorHAnsi"/>
        </w:rPr>
        <w:t xml:space="preserve">long exhaling breath. </w:t>
      </w:r>
      <w:r w:rsidR="005322EA" w:rsidRPr="001D24E9">
        <w:rPr>
          <w:rFonts w:cstheme="minorHAnsi"/>
          <w:i/>
        </w:rPr>
        <w:t>(Pause</w:t>
      </w:r>
      <w:r w:rsidR="00D25D19" w:rsidRPr="001D24E9">
        <w:rPr>
          <w:rFonts w:cstheme="minorHAnsi"/>
          <w:i/>
        </w:rPr>
        <w:t xml:space="preserve"> for</w:t>
      </w:r>
      <w:r w:rsidR="005322EA" w:rsidRPr="001D24E9">
        <w:rPr>
          <w:rFonts w:cstheme="minorHAnsi"/>
          <w:i/>
        </w:rPr>
        <w:t xml:space="preserve"> 15 seconds)</w:t>
      </w:r>
    </w:p>
    <w:bookmarkEnd w:id="26"/>
    <w:bookmarkEnd w:id="27"/>
    <w:bookmarkEnd w:id="28"/>
    <w:p w14:paraId="702195B0" w14:textId="77777777" w:rsidR="00546C3D" w:rsidRPr="001D24E9" w:rsidRDefault="00546C3D" w:rsidP="007C3641">
      <w:pPr>
        <w:spacing w:after="0" w:line="240" w:lineRule="auto"/>
        <w:jc w:val="both"/>
        <w:rPr>
          <w:rFonts w:cstheme="minorHAnsi"/>
        </w:rPr>
      </w:pPr>
    </w:p>
    <w:p w14:paraId="386571E6" w14:textId="52BA5798" w:rsidR="00B46529" w:rsidRPr="001D24E9" w:rsidRDefault="00B46529" w:rsidP="007C3641">
      <w:pPr>
        <w:spacing w:after="0" w:line="240" w:lineRule="auto"/>
        <w:jc w:val="both"/>
        <w:rPr>
          <w:rFonts w:cstheme="minorHAnsi"/>
          <w:i/>
        </w:rPr>
      </w:pPr>
      <w:r w:rsidRPr="001D24E9">
        <w:rPr>
          <w:rFonts w:cstheme="minorHAnsi"/>
        </w:rPr>
        <w:t>Allow your</w:t>
      </w:r>
      <w:r w:rsidR="003F47AF" w:rsidRPr="001D24E9">
        <w:rPr>
          <w:rFonts w:cstheme="minorHAnsi"/>
        </w:rPr>
        <w:t xml:space="preserve"> feelings</w:t>
      </w:r>
      <w:r w:rsidRPr="001D24E9">
        <w:rPr>
          <w:rFonts w:cstheme="minorHAnsi"/>
        </w:rPr>
        <w:t xml:space="preserve"> to inform you but not</w:t>
      </w:r>
      <w:r w:rsidR="00FD39BD" w:rsidRPr="001D24E9">
        <w:rPr>
          <w:rFonts w:cstheme="minorHAnsi"/>
        </w:rPr>
        <w:t xml:space="preserve"> motivate you. </w:t>
      </w:r>
      <w:r w:rsidR="00752A25" w:rsidRPr="001D24E9">
        <w:rPr>
          <w:rFonts w:cstheme="minorHAnsi"/>
        </w:rPr>
        <w:t>Apply</w:t>
      </w:r>
      <w:r w:rsidR="003F47AF" w:rsidRPr="001D24E9">
        <w:rPr>
          <w:rFonts w:cstheme="minorHAnsi"/>
        </w:rPr>
        <w:t xml:space="preserve"> your training</w:t>
      </w:r>
      <w:r w:rsidRPr="001D24E9">
        <w:rPr>
          <w:rFonts w:cstheme="minorHAnsi"/>
        </w:rPr>
        <w:t>, consider</w:t>
      </w:r>
      <w:r w:rsidR="003F47AF" w:rsidRPr="001D24E9">
        <w:rPr>
          <w:rFonts w:cstheme="minorHAnsi"/>
        </w:rPr>
        <w:t xml:space="preserve"> what is your business</w:t>
      </w:r>
      <w:r w:rsidRPr="001D24E9">
        <w:rPr>
          <w:rFonts w:cstheme="minorHAnsi"/>
        </w:rPr>
        <w:t>, and make oriented choices</w:t>
      </w:r>
      <w:r w:rsidR="00B715AC" w:rsidRPr="001D24E9">
        <w:rPr>
          <w:rFonts w:cstheme="minorHAnsi"/>
        </w:rPr>
        <w:t xml:space="preserve"> as you enter</w:t>
      </w:r>
      <w:r w:rsidR="003F47AF" w:rsidRPr="001D24E9">
        <w:rPr>
          <w:rFonts w:cstheme="minorHAnsi"/>
        </w:rPr>
        <w:t xml:space="preserve"> your valley. </w:t>
      </w:r>
      <w:r w:rsidR="008E709B" w:rsidRPr="001D24E9">
        <w:rPr>
          <w:rFonts w:cstheme="minorHAnsi"/>
          <w:i/>
        </w:rPr>
        <w:t xml:space="preserve">(Pause </w:t>
      </w:r>
      <w:r w:rsidR="00D25D19" w:rsidRPr="001D24E9">
        <w:rPr>
          <w:rFonts w:cstheme="minorHAnsi"/>
          <w:i/>
        </w:rPr>
        <w:t xml:space="preserve">for </w:t>
      </w:r>
      <w:r w:rsidR="008E709B" w:rsidRPr="001D24E9">
        <w:rPr>
          <w:rFonts w:cstheme="minorHAnsi"/>
          <w:i/>
        </w:rPr>
        <w:t>15 seconds)</w:t>
      </w:r>
    </w:p>
    <w:p w14:paraId="26CF45F8" w14:textId="77777777" w:rsidR="008E709B" w:rsidRPr="001D24E9" w:rsidRDefault="008E709B" w:rsidP="007C3641">
      <w:pPr>
        <w:spacing w:after="0" w:line="240" w:lineRule="auto"/>
        <w:jc w:val="both"/>
        <w:rPr>
          <w:rFonts w:cstheme="minorHAnsi"/>
        </w:rPr>
      </w:pPr>
    </w:p>
    <w:p w14:paraId="78BC0485" w14:textId="014452A9" w:rsidR="00624493" w:rsidRPr="001D24E9" w:rsidRDefault="000865EC" w:rsidP="007C3641">
      <w:pPr>
        <w:spacing w:after="0" w:line="240" w:lineRule="auto"/>
        <w:rPr>
          <w:rFonts w:cstheme="minorHAnsi"/>
        </w:rPr>
      </w:pPr>
      <w:r w:rsidRPr="001D24E9">
        <w:rPr>
          <w:rFonts w:cstheme="minorHAnsi"/>
          <w:i/>
        </w:rPr>
        <w:t>(</w:t>
      </w:r>
      <w:r w:rsidR="00BD26CE" w:rsidRPr="001D24E9">
        <w:rPr>
          <w:rFonts w:cstheme="minorHAnsi"/>
          <w:i/>
        </w:rPr>
        <w:t xml:space="preserve">Optional) </w:t>
      </w:r>
      <w:r w:rsidRPr="001D24E9">
        <w:rPr>
          <w:rFonts w:cstheme="minorHAnsi"/>
        </w:rPr>
        <w:t xml:space="preserve">Continue to breathe </w:t>
      </w:r>
      <w:r w:rsidR="00D25D19" w:rsidRPr="001D24E9">
        <w:rPr>
          <w:rFonts w:cstheme="minorHAnsi"/>
        </w:rPr>
        <w:t xml:space="preserve">while </w:t>
      </w:r>
      <w:r w:rsidR="00B46529" w:rsidRPr="001D24E9">
        <w:rPr>
          <w:rFonts w:cstheme="minorHAnsi"/>
        </w:rPr>
        <w:t>I test for further integration</w:t>
      </w:r>
      <w:r w:rsidR="00BD26CE" w:rsidRPr="001D24E9">
        <w:rPr>
          <w:rFonts w:cstheme="minorHAnsi"/>
        </w:rPr>
        <w:t>.</w:t>
      </w:r>
    </w:p>
    <w:p w14:paraId="3523CEC6" w14:textId="77777777" w:rsidR="00BE102C" w:rsidRPr="001D24E9" w:rsidRDefault="00BE102C" w:rsidP="007C3641">
      <w:pPr>
        <w:spacing w:after="0" w:line="240" w:lineRule="auto"/>
        <w:rPr>
          <w:rFonts w:cstheme="minorHAnsi"/>
        </w:rPr>
      </w:pPr>
    </w:p>
    <w:p w14:paraId="57523227" w14:textId="6E3E8AA9" w:rsidR="00C11B64" w:rsidRPr="001D24E9" w:rsidRDefault="000865EC" w:rsidP="007C3641">
      <w:pPr>
        <w:spacing w:after="0" w:line="240" w:lineRule="auto"/>
        <w:rPr>
          <w:rFonts w:cstheme="minorHAnsi"/>
        </w:rPr>
      </w:pPr>
      <w:r w:rsidRPr="001D24E9">
        <w:rPr>
          <w:rFonts w:cstheme="minorHAnsi"/>
        </w:rPr>
        <w:t xml:space="preserve">Pause. </w:t>
      </w:r>
      <w:r w:rsidR="00C11B64" w:rsidRPr="001D24E9">
        <w:rPr>
          <w:rFonts w:cstheme="minorHAnsi"/>
        </w:rPr>
        <w:t xml:space="preserve">Take a deep breath. </w:t>
      </w:r>
    </w:p>
    <w:p w14:paraId="75547C5D" w14:textId="6E1906A1" w:rsidR="00071E8A" w:rsidRPr="001D24E9" w:rsidRDefault="00071E8A" w:rsidP="00071E8A">
      <w:pPr>
        <w:spacing w:after="0" w:line="240" w:lineRule="auto"/>
        <w:jc w:val="both"/>
        <w:rPr>
          <w:rFonts w:cstheme="minorHAnsi"/>
          <w:i/>
          <w:color w:val="000000"/>
        </w:rPr>
      </w:pPr>
      <w:r w:rsidRPr="001D24E9">
        <w:rPr>
          <w:rFonts w:cstheme="minorHAnsi"/>
          <w:i/>
          <w:color w:val="000000"/>
        </w:rPr>
        <w:t>(If time permits, ask, “Does anyone have comments or questions about th</w:t>
      </w:r>
      <w:r w:rsidR="007D4F3A" w:rsidRPr="001D24E9">
        <w:rPr>
          <w:rFonts w:cstheme="minorHAnsi"/>
          <w:i/>
          <w:color w:val="000000"/>
        </w:rPr>
        <w:t>e</w:t>
      </w:r>
      <w:r w:rsidRPr="001D24E9">
        <w:rPr>
          <w:rFonts w:cstheme="minorHAnsi"/>
          <w:i/>
          <w:color w:val="000000"/>
        </w:rPr>
        <w:t xml:space="preserve"> integration?”)</w:t>
      </w:r>
    </w:p>
    <w:p w14:paraId="1372DB5C" w14:textId="77777777" w:rsidR="009A2359" w:rsidRPr="001D24E9" w:rsidRDefault="009A2359" w:rsidP="007C3641">
      <w:pPr>
        <w:spacing w:after="0" w:line="240" w:lineRule="auto"/>
        <w:jc w:val="both"/>
        <w:rPr>
          <w:rFonts w:cstheme="minorHAnsi"/>
        </w:rPr>
      </w:pPr>
    </w:p>
    <w:p w14:paraId="600662D1" w14:textId="3B5E72CE" w:rsidR="00285B9A" w:rsidRPr="001D24E9" w:rsidRDefault="000447F3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1:2</w:t>
      </w:r>
      <w:r w:rsidR="00811E3A" w:rsidRPr="001D24E9">
        <w:rPr>
          <w:rFonts w:cstheme="minorHAnsi"/>
          <w:b/>
        </w:rPr>
        <w:t>8</w:t>
      </w:r>
      <w:r w:rsidR="00285B9A" w:rsidRPr="001D24E9">
        <w:rPr>
          <w:rFonts w:cstheme="minorHAnsi"/>
          <w:b/>
        </w:rPr>
        <w:tab/>
        <w:t>ENDING PRAYER</w:t>
      </w:r>
    </w:p>
    <w:p w14:paraId="7009D98B" w14:textId="77777777" w:rsidR="008E709B" w:rsidRPr="001D24E9" w:rsidRDefault="008E709B" w:rsidP="007C3641">
      <w:pPr>
        <w:spacing w:after="0" w:line="240" w:lineRule="auto"/>
        <w:jc w:val="both"/>
        <w:rPr>
          <w:rFonts w:cstheme="minorHAnsi"/>
        </w:rPr>
      </w:pPr>
    </w:p>
    <w:p w14:paraId="44EB9FBC" w14:textId="77777777" w:rsidR="00EC3673" w:rsidRPr="001D24E9" w:rsidRDefault="00285B9A" w:rsidP="009803B7">
      <w:pPr>
        <w:widowControl w:val="0"/>
        <w:spacing w:after="0" w:line="240" w:lineRule="auto"/>
        <w:jc w:val="both"/>
        <w:rPr>
          <w:rFonts w:cstheme="minorHAnsi"/>
        </w:rPr>
      </w:pPr>
      <w:bookmarkStart w:id="29" w:name="_Hlk489028188"/>
      <w:r w:rsidRPr="001D24E9">
        <w:rPr>
          <w:rFonts w:cstheme="minorHAnsi"/>
        </w:rPr>
        <w:t>Dear Father and Creator,</w:t>
      </w:r>
    </w:p>
    <w:p w14:paraId="1E5BBB0D" w14:textId="0AC57D2C" w:rsidR="00285B9A" w:rsidRPr="001D24E9" w:rsidRDefault="000E316B" w:rsidP="002C22E8">
      <w:pPr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>Thank You</w:t>
      </w:r>
      <w:r w:rsidR="00285B9A" w:rsidRPr="001D24E9">
        <w:rPr>
          <w:rFonts w:cstheme="minorHAnsi"/>
        </w:rPr>
        <w:t xml:space="preserve"> for</w:t>
      </w:r>
      <w:r w:rsidR="009E7E8C" w:rsidRPr="001D24E9">
        <w:rPr>
          <w:rFonts w:cstheme="minorHAnsi"/>
        </w:rPr>
        <w:t xml:space="preserve"> the gift of</w:t>
      </w:r>
      <w:r w:rsidRPr="001D24E9">
        <w:rPr>
          <w:rFonts w:cstheme="minorHAnsi"/>
        </w:rPr>
        <w:t xml:space="preserve"> healing and training </w:t>
      </w:r>
      <w:r w:rsidR="00B63237" w:rsidRPr="001D24E9">
        <w:rPr>
          <w:rFonts w:cstheme="minorHAnsi"/>
        </w:rPr>
        <w:t>toget</w:t>
      </w:r>
      <w:r w:rsidR="003C0A81" w:rsidRPr="001D24E9">
        <w:rPr>
          <w:rFonts w:cstheme="minorHAnsi"/>
        </w:rPr>
        <w:t>her. Help us find courage in Your promises</w:t>
      </w:r>
      <w:r w:rsidR="0000590D" w:rsidRPr="001D24E9">
        <w:rPr>
          <w:rFonts w:cstheme="minorHAnsi"/>
        </w:rPr>
        <w:t xml:space="preserve"> </w:t>
      </w:r>
      <w:r w:rsidR="00356175" w:rsidRPr="001D24E9">
        <w:rPr>
          <w:rFonts w:cstheme="minorHAnsi"/>
        </w:rPr>
        <w:t>as You g</w:t>
      </w:r>
      <w:r w:rsidR="00285B9A" w:rsidRPr="001D24E9">
        <w:rPr>
          <w:rFonts w:cstheme="minorHAnsi"/>
        </w:rPr>
        <w:t xml:space="preserve">uide us to </w:t>
      </w:r>
      <w:r w:rsidR="0000590D" w:rsidRPr="001D24E9">
        <w:rPr>
          <w:rFonts w:cstheme="minorHAnsi"/>
        </w:rPr>
        <w:t xml:space="preserve">access Your provision. </w:t>
      </w:r>
      <w:r w:rsidR="00285B9A" w:rsidRPr="001D24E9">
        <w:rPr>
          <w:rFonts w:cstheme="minorHAnsi"/>
        </w:rPr>
        <w:t>Lead us to the next step in our heal</w:t>
      </w:r>
      <w:r w:rsidR="00356175" w:rsidRPr="001D24E9">
        <w:rPr>
          <w:rFonts w:cstheme="minorHAnsi"/>
        </w:rPr>
        <w:t>ing</w:t>
      </w:r>
      <w:r w:rsidR="00321BDB" w:rsidRPr="001D24E9">
        <w:rPr>
          <w:rFonts w:cstheme="minorHAnsi"/>
        </w:rPr>
        <w:t xml:space="preserve"> this week</w:t>
      </w:r>
      <w:r w:rsidR="00831E05" w:rsidRPr="001D24E9">
        <w:rPr>
          <w:rFonts w:cstheme="minorHAnsi"/>
        </w:rPr>
        <w:t xml:space="preserve"> as we co-labor with You to</w:t>
      </w:r>
      <w:r w:rsidR="00356175" w:rsidRPr="001D24E9">
        <w:rPr>
          <w:rFonts w:cstheme="minorHAnsi"/>
        </w:rPr>
        <w:t xml:space="preserve"> </w:t>
      </w:r>
      <w:r w:rsidR="008A0CE9" w:rsidRPr="001D24E9">
        <w:rPr>
          <w:rFonts w:cstheme="minorHAnsi"/>
        </w:rPr>
        <w:t xml:space="preserve">pass through the valley of </w:t>
      </w:r>
      <w:r w:rsidR="00AD62B9" w:rsidRPr="001D24E9">
        <w:rPr>
          <w:rFonts w:cstheme="minorHAnsi"/>
        </w:rPr>
        <w:t xml:space="preserve">the shadow of </w:t>
      </w:r>
      <w:r w:rsidR="008A0CE9" w:rsidRPr="001D24E9">
        <w:rPr>
          <w:rFonts w:cstheme="minorHAnsi"/>
        </w:rPr>
        <w:t>death so that we can</w:t>
      </w:r>
      <w:r w:rsidRPr="001D24E9">
        <w:rPr>
          <w:rFonts w:cstheme="minorHAnsi"/>
        </w:rPr>
        <w:t xml:space="preserve"> </w:t>
      </w:r>
      <w:r w:rsidR="00BD26CE" w:rsidRPr="001D24E9">
        <w:rPr>
          <w:rFonts w:cstheme="minorHAnsi"/>
        </w:rPr>
        <w:t xml:space="preserve">flourish in our </w:t>
      </w:r>
      <w:r w:rsidR="008E709B" w:rsidRPr="001D24E9">
        <w:rPr>
          <w:rFonts w:cstheme="minorHAnsi"/>
        </w:rPr>
        <w:t xml:space="preserve">connection with our True Self and design, </w:t>
      </w:r>
      <w:r w:rsidR="00285B9A" w:rsidRPr="001D24E9">
        <w:rPr>
          <w:rFonts w:cstheme="minorHAnsi"/>
        </w:rPr>
        <w:t xml:space="preserve">with </w:t>
      </w:r>
      <w:r w:rsidR="002C22E8" w:rsidRPr="001D24E9">
        <w:rPr>
          <w:rFonts w:cstheme="minorHAnsi"/>
        </w:rPr>
        <w:t>our</w:t>
      </w:r>
      <w:r w:rsidR="00EE0421" w:rsidRPr="001D24E9">
        <w:rPr>
          <w:rFonts w:cstheme="minorHAnsi"/>
        </w:rPr>
        <w:t xml:space="preserve"> community</w:t>
      </w:r>
      <w:r w:rsidR="002C22E8" w:rsidRPr="001D24E9">
        <w:rPr>
          <w:rFonts w:cstheme="minorHAnsi"/>
        </w:rPr>
        <w:t xml:space="preserve"> and the rest of Creation</w:t>
      </w:r>
      <w:r w:rsidR="001E2988" w:rsidRPr="001D24E9">
        <w:rPr>
          <w:rFonts w:cstheme="minorHAnsi"/>
        </w:rPr>
        <w:t>, and with You, for</w:t>
      </w:r>
      <w:r w:rsidR="00D141D2" w:rsidRPr="001D24E9">
        <w:rPr>
          <w:rFonts w:cstheme="minorHAnsi"/>
        </w:rPr>
        <w:t xml:space="preserve"> the glory</w:t>
      </w:r>
      <w:r w:rsidR="000447F3" w:rsidRPr="001D24E9">
        <w:rPr>
          <w:rFonts w:cstheme="minorHAnsi"/>
        </w:rPr>
        <w:t xml:space="preserve"> an</w:t>
      </w:r>
      <w:r w:rsidR="001E2988" w:rsidRPr="001D24E9">
        <w:rPr>
          <w:rFonts w:cstheme="minorHAnsi"/>
        </w:rPr>
        <w:t>d honor of our Lord Jesus. Amen</w:t>
      </w:r>
      <w:r w:rsidR="00A245ED" w:rsidRPr="001D24E9">
        <w:rPr>
          <w:rFonts w:cstheme="minorHAnsi"/>
        </w:rPr>
        <w:t>.</w:t>
      </w:r>
    </w:p>
    <w:p w14:paraId="64CE253F" w14:textId="77777777" w:rsidR="002C22E8" w:rsidRPr="001D24E9" w:rsidRDefault="002C22E8" w:rsidP="009803B7">
      <w:pPr>
        <w:widowControl w:val="0"/>
        <w:spacing w:after="0" w:line="240" w:lineRule="auto"/>
        <w:jc w:val="both"/>
        <w:rPr>
          <w:rFonts w:cstheme="minorHAnsi"/>
        </w:rPr>
      </w:pPr>
    </w:p>
    <w:bookmarkEnd w:id="29"/>
    <w:p w14:paraId="50B92CA7" w14:textId="4D2B88B9" w:rsidR="00A245ED" w:rsidRPr="001D24E9" w:rsidRDefault="00A245ED" w:rsidP="007C3641">
      <w:pPr>
        <w:spacing w:after="0" w:line="240" w:lineRule="auto"/>
        <w:jc w:val="both"/>
        <w:rPr>
          <w:rFonts w:cstheme="minorHAnsi"/>
        </w:rPr>
      </w:pPr>
      <w:r w:rsidRPr="001D24E9">
        <w:rPr>
          <w:rFonts w:cstheme="minorHAnsi"/>
        </w:rPr>
        <w:t xml:space="preserve">Take a deep breath. </w:t>
      </w:r>
    </w:p>
    <w:p w14:paraId="6019A8CC" w14:textId="0562F012" w:rsidR="00071E8A" w:rsidRPr="001D24E9" w:rsidRDefault="00071E8A" w:rsidP="00071E8A">
      <w:pPr>
        <w:spacing w:after="0" w:line="240" w:lineRule="auto"/>
        <w:jc w:val="both"/>
        <w:rPr>
          <w:rFonts w:cstheme="minorHAnsi"/>
          <w:i/>
          <w:color w:val="000000"/>
        </w:rPr>
      </w:pPr>
      <w:r w:rsidRPr="001D24E9">
        <w:rPr>
          <w:rFonts w:cstheme="minorHAnsi"/>
          <w:i/>
          <w:color w:val="000000"/>
        </w:rPr>
        <w:t>(If time permits, ask, “Does anyone have comments or questions about this meeting?”)</w:t>
      </w:r>
    </w:p>
    <w:p w14:paraId="11066DD7" w14:textId="77777777" w:rsidR="00071E8A" w:rsidRPr="001D24E9" w:rsidRDefault="00071E8A" w:rsidP="007C3641">
      <w:pPr>
        <w:spacing w:after="0" w:line="240" w:lineRule="auto"/>
        <w:jc w:val="both"/>
        <w:rPr>
          <w:rFonts w:cstheme="minorHAnsi"/>
          <w:b/>
        </w:rPr>
      </w:pPr>
    </w:p>
    <w:p w14:paraId="33CB8CE9" w14:textId="3FA0A5D3" w:rsidR="00364554" w:rsidRPr="007C3641" w:rsidRDefault="000447F3" w:rsidP="007C3641">
      <w:pPr>
        <w:spacing w:after="0" w:line="240" w:lineRule="auto"/>
        <w:jc w:val="both"/>
        <w:rPr>
          <w:rFonts w:cstheme="minorHAnsi"/>
          <w:b/>
        </w:rPr>
      </w:pPr>
      <w:r w:rsidRPr="001D24E9">
        <w:rPr>
          <w:rFonts w:cstheme="minorHAnsi"/>
          <w:b/>
        </w:rPr>
        <w:t>1:29</w:t>
      </w:r>
      <w:r w:rsidR="00364554" w:rsidRPr="001D24E9">
        <w:rPr>
          <w:rFonts w:cstheme="minorHAnsi"/>
          <w:b/>
        </w:rPr>
        <w:tab/>
        <w:t>ANNOUNCEMENTS</w:t>
      </w:r>
    </w:p>
    <w:p w14:paraId="051D6391" w14:textId="77777777" w:rsidR="00884557" w:rsidRPr="007C3641" w:rsidRDefault="00884557" w:rsidP="007C3641">
      <w:pPr>
        <w:spacing w:after="0" w:line="240" w:lineRule="auto"/>
        <w:jc w:val="both"/>
        <w:rPr>
          <w:rFonts w:cstheme="minorHAnsi"/>
        </w:rPr>
      </w:pPr>
    </w:p>
    <w:sectPr w:rsidR="00884557" w:rsidRPr="007C3641" w:rsidSect="00A64B78">
      <w:headerReference w:type="default" r:id="rId8"/>
      <w:footerReference w:type="default" r:id="rId9"/>
      <w:footerReference w:type="firs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26554" w14:textId="77777777" w:rsidR="00DE5B1E" w:rsidRDefault="00DE5B1E" w:rsidP="00285B9A">
      <w:pPr>
        <w:spacing w:after="0" w:line="240" w:lineRule="auto"/>
      </w:pPr>
      <w:r>
        <w:separator/>
      </w:r>
    </w:p>
  </w:endnote>
  <w:endnote w:type="continuationSeparator" w:id="0">
    <w:p w14:paraId="39189B2C" w14:textId="77777777" w:rsidR="00DE5B1E" w:rsidRDefault="00DE5B1E" w:rsidP="00285B9A">
      <w:pPr>
        <w:spacing w:after="0" w:line="240" w:lineRule="auto"/>
      </w:pPr>
      <w:r>
        <w:continuationSeparator/>
      </w:r>
    </w:p>
  </w:endnote>
  <w:endnote w:id="1">
    <w:p w14:paraId="35AB345F" w14:textId="3E5D63FD" w:rsidR="007D4F3A" w:rsidRDefault="007D4F3A">
      <w:pPr>
        <w:pStyle w:val="EndnoteText"/>
      </w:pPr>
      <w:r>
        <w:rPr>
          <w:rStyle w:val="EndnoteReference"/>
        </w:rPr>
        <w:endnoteRef/>
      </w:r>
      <w:r>
        <w:t xml:space="preserve"> </w:t>
      </w:r>
      <w:hyperlink r:id="rId1" w:anchor="section13" w:history="1">
        <w:r w:rsidR="007E7568" w:rsidRPr="002C22E8">
          <w:rPr>
            <w:rStyle w:val="Hyperlink"/>
          </w:rPr>
          <w:t>www.healthline.com/nutrition/12-benefits-of-meditation#section13</w:t>
        </w:r>
      </w:hyperlink>
      <w:r w:rsidRPr="002C22E8">
        <w:t>.</w:t>
      </w:r>
    </w:p>
  </w:endnote>
  <w:endnote w:id="2">
    <w:p w14:paraId="55CCDBAC" w14:textId="3A182BD1" w:rsidR="009E4C9A" w:rsidRPr="00E96A5E" w:rsidRDefault="009E4C9A" w:rsidP="009E4C9A">
      <w:pPr>
        <w:pStyle w:val="EndnoteText"/>
        <w:rPr>
          <w:lang w:val="en-GB"/>
        </w:rPr>
      </w:pPr>
      <w:r>
        <w:rPr>
          <w:rStyle w:val="EndnoteReference"/>
        </w:rPr>
        <w:endnoteRef/>
      </w:r>
      <w:r>
        <w:t xml:space="preserve"> </w:t>
      </w:r>
      <w:bookmarkStart w:id="3" w:name="OLE_LINK29"/>
      <w:bookmarkStart w:id="4" w:name="OLE_LINK30"/>
      <w:r w:rsidRPr="00803398">
        <w:rPr>
          <w:i/>
        </w:rPr>
        <w:t xml:space="preserve">My </w:t>
      </w:r>
      <w:r w:rsidRPr="00E96A5E">
        <w:rPr>
          <w:i/>
        </w:rPr>
        <w:t>Faith Looks Up to Thee</w:t>
      </w:r>
      <w:r w:rsidRPr="00E96A5E">
        <w:t xml:space="preserve"> by Ray Palmer (1808</w:t>
      </w:r>
      <w:r w:rsidR="00693117">
        <w:t>–</w:t>
      </w:r>
      <w:r w:rsidRPr="00E96A5E">
        <w:t>1887)</w:t>
      </w:r>
      <w:r w:rsidR="00892DDE">
        <w:t xml:space="preserve">, </w:t>
      </w:r>
      <w:hyperlink r:id="rId2" w:tgtFrame="_blank" w:history="1">
        <w:r w:rsidR="00892DDE">
          <w:rPr>
            <w:rStyle w:val="Hyperlink"/>
          </w:rPr>
          <w:t>youtu.be/X5g-Att0bmE</w:t>
        </w:r>
      </w:hyperlink>
      <w:r w:rsidRPr="00E96A5E">
        <w:t>.</w:t>
      </w:r>
    </w:p>
    <w:bookmarkEnd w:id="3"/>
    <w:bookmarkEnd w:id="4"/>
  </w:endnote>
  <w:endnote w:id="3">
    <w:p w14:paraId="64F7C69E" w14:textId="3BEB6D26" w:rsidR="00211A2A" w:rsidRPr="00346123" w:rsidRDefault="00211A2A">
      <w:pPr>
        <w:pStyle w:val="EndnoteText"/>
        <w:rPr>
          <w:lang w:val="en-GB"/>
        </w:rPr>
      </w:pPr>
      <w:r>
        <w:rPr>
          <w:rStyle w:val="EndnoteReference"/>
        </w:rPr>
        <w:endnoteRef/>
      </w:r>
      <w:r>
        <w:t xml:space="preserve"> Gal. </w:t>
      </w:r>
      <w:r w:rsidRPr="00F65938">
        <w:t>5:22</w:t>
      </w:r>
      <w:r w:rsidR="00693117">
        <w:t>–</w:t>
      </w:r>
      <w:r w:rsidRPr="00F65938">
        <w:t>23</w:t>
      </w:r>
      <w:r w:rsidR="00921E1D">
        <w:t>.</w:t>
      </w:r>
    </w:p>
  </w:endnote>
  <w:endnote w:id="4">
    <w:p w14:paraId="1A8BB1DC" w14:textId="3B5F30D9" w:rsidR="00211A2A" w:rsidRPr="00AD2846" w:rsidRDefault="00211A2A" w:rsidP="00B82C6B">
      <w:pPr>
        <w:pStyle w:val="EndnoteText"/>
        <w:jc w:val="both"/>
        <w:rPr>
          <w:lang w:val="en-GB"/>
        </w:rPr>
      </w:pPr>
      <w:r>
        <w:rPr>
          <w:rStyle w:val="EndnoteReference"/>
        </w:rPr>
        <w:endnoteRef/>
      </w:r>
      <w:r>
        <w:t xml:space="preserve"> </w:t>
      </w:r>
      <w:hyperlink r:id="rId3" w:history="1">
        <w:r w:rsidR="00C8608E">
          <w:rPr>
            <w:rStyle w:val="Hyperlink"/>
          </w:rPr>
          <w:t>en.wikipedia.org/wiki/The unexamined life is not worth living</w:t>
        </w:r>
      </w:hyperlink>
      <w:r w:rsidRPr="00C8608E">
        <w:t>.</w:t>
      </w:r>
    </w:p>
  </w:endnote>
  <w:endnote w:id="5">
    <w:p w14:paraId="25246E28" w14:textId="7833A266" w:rsidR="007D4F3A" w:rsidRDefault="007D4F3A">
      <w:pPr>
        <w:pStyle w:val="EndnoteText"/>
      </w:pPr>
      <w:r w:rsidRPr="002C22E8">
        <w:rPr>
          <w:rStyle w:val="EndnoteReference"/>
        </w:rPr>
        <w:endnoteRef/>
      </w:r>
      <w:r w:rsidRPr="002C22E8">
        <w:t xml:space="preserve"> Matt. 10:39.</w:t>
      </w:r>
    </w:p>
  </w:endnote>
  <w:endnote w:id="6">
    <w:p w14:paraId="54751125" w14:textId="70D91643" w:rsidR="00BE102C" w:rsidRPr="00BE102C" w:rsidRDefault="00BE102C">
      <w:pPr>
        <w:pStyle w:val="EndnoteText"/>
        <w:rPr>
          <w:lang w:val="en-GB"/>
        </w:rPr>
      </w:pPr>
      <w:r>
        <w:rPr>
          <w:rStyle w:val="EndnoteReference"/>
        </w:rPr>
        <w:endnoteRef/>
      </w:r>
      <w:r>
        <w:t xml:space="preserve"> </w:t>
      </w:r>
      <w:hyperlink r:id="rId4" w:history="1">
        <w:r w:rsidR="00C8608E">
          <w:rPr>
            <w:rStyle w:val="Hyperlink"/>
          </w:rPr>
          <w:t>en.wikipedia.org/wiki/Candace Pert</w:t>
        </w:r>
      </w:hyperlink>
      <w:r w:rsidRPr="00BE102C">
        <w:rPr>
          <w:rStyle w:val="Hyperlink"/>
          <w:color w:val="auto"/>
          <w:u w:val="none"/>
        </w:rP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88CE" w14:textId="27E07AD3" w:rsidR="00211A2A" w:rsidRDefault="00211A2A">
    <w:pPr>
      <w:pStyle w:val="Footer"/>
    </w:pPr>
    <w:r>
      <w:t>karisfellowships.com</w:t>
    </w:r>
    <w:r>
      <w:tab/>
    </w:r>
    <w:r w:rsidRPr="00670D5A">
      <w:t>KF20</w:t>
    </w:r>
    <w:r>
      <w:t>-</w:t>
    </w:r>
    <w:r w:rsidRPr="00670D5A">
      <w:t>M</w:t>
    </w:r>
    <w:r>
      <w:tab/>
    </w:r>
    <w:r>
      <w:rPr>
        <w:rFonts w:cstheme="minorHAnsi"/>
      </w:rPr>
      <w:t>©</w:t>
    </w:r>
    <w:r>
      <w:t>20</w:t>
    </w:r>
    <w:r w:rsidR="00DE2882">
      <w:t>21</w:t>
    </w:r>
    <w:r>
      <w:t xml:space="preserve">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1AE2A" w14:textId="06598520" w:rsidR="00211A2A" w:rsidRDefault="00211A2A">
    <w:pPr>
      <w:pStyle w:val="Footer"/>
    </w:pPr>
    <w:r>
      <w:t>karisfellowships.com</w:t>
    </w:r>
    <w:r>
      <w:tab/>
    </w:r>
    <w:r w:rsidRPr="00670D5A">
      <w:t>KF20</w:t>
    </w:r>
    <w:r>
      <w:t>-</w:t>
    </w:r>
    <w:r w:rsidRPr="00670D5A">
      <w:t>M</w:t>
    </w:r>
    <w:r>
      <w:tab/>
    </w:r>
    <w:r>
      <w:rPr>
        <w:rFonts w:cstheme="minorHAnsi"/>
      </w:rPr>
      <w:t>©</w:t>
    </w:r>
    <w:r>
      <w:t>2</w:t>
    </w:r>
    <w:r w:rsidRPr="004741D3">
      <w:t>0</w:t>
    </w:r>
    <w:r w:rsidR="001042C1">
      <w:t>21</w:t>
    </w:r>
    <w:r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B8265" w14:textId="77777777" w:rsidR="00DE5B1E" w:rsidRDefault="00DE5B1E" w:rsidP="00285B9A">
      <w:pPr>
        <w:spacing w:after="0" w:line="240" w:lineRule="auto"/>
      </w:pPr>
      <w:r>
        <w:separator/>
      </w:r>
    </w:p>
  </w:footnote>
  <w:footnote w:type="continuationSeparator" w:id="0">
    <w:p w14:paraId="01FEE9EA" w14:textId="77777777" w:rsidR="00DE5B1E" w:rsidRDefault="00DE5B1E" w:rsidP="00285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2719036"/>
      <w:docPartObj>
        <w:docPartGallery w:val="Page Numbers (Top of Page)"/>
        <w:docPartUnique/>
      </w:docPartObj>
    </w:sdtPr>
    <w:sdtContent>
      <w:p w14:paraId="0493E600" w14:textId="5AE8BF43" w:rsidR="00211A2A" w:rsidRDefault="00211A2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294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8EB478C" w14:textId="77777777" w:rsidR="00211A2A" w:rsidRDefault="00211A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A5175"/>
    <w:multiLevelType w:val="hybridMultilevel"/>
    <w:tmpl w:val="25E29C02"/>
    <w:lvl w:ilvl="0" w:tplc="C40A63F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5171EA9"/>
    <w:multiLevelType w:val="hybridMultilevel"/>
    <w:tmpl w:val="FFE47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8112E9"/>
    <w:multiLevelType w:val="hybridMultilevel"/>
    <w:tmpl w:val="A590165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4725802">
    <w:abstractNumId w:val="2"/>
  </w:num>
  <w:num w:numId="2" w16cid:durableId="2077242742">
    <w:abstractNumId w:val="0"/>
  </w:num>
  <w:num w:numId="3" w16cid:durableId="1208301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4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CD5"/>
    <w:rsid w:val="00001180"/>
    <w:rsid w:val="00003C21"/>
    <w:rsid w:val="0000590D"/>
    <w:rsid w:val="00006158"/>
    <w:rsid w:val="000117FE"/>
    <w:rsid w:val="00012AD2"/>
    <w:rsid w:val="00017DDB"/>
    <w:rsid w:val="0002122B"/>
    <w:rsid w:val="00027457"/>
    <w:rsid w:val="000329DC"/>
    <w:rsid w:val="00037149"/>
    <w:rsid w:val="0004073A"/>
    <w:rsid w:val="00040B44"/>
    <w:rsid w:val="00043B30"/>
    <w:rsid w:val="00043F7A"/>
    <w:rsid w:val="000447F3"/>
    <w:rsid w:val="00044B1C"/>
    <w:rsid w:val="00051B2D"/>
    <w:rsid w:val="000607A1"/>
    <w:rsid w:val="000640A4"/>
    <w:rsid w:val="00071A1B"/>
    <w:rsid w:val="00071E8A"/>
    <w:rsid w:val="00072729"/>
    <w:rsid w:val="00073430"/>
    <w:rsid w:val="000865EC"/>
    <w:rsid w:val="00091100"/>
    <w:rsid w:val="00091F75"/>
    <w:rsid w:val="00095843"/>
    <w:rsid w:val="00097A5A"/>
    <w:rsid w:val="000A5036"/>
    <w:rsid w:val="000B4A12"/>
    <w:rsid w:val="000B4B5B"/>
    <w:rsid w:val="000B5021"/>
    <w:rsid w:val="000B5406"/>
    <w:rsid w:val="000B5B8C"/>
    <w:rsid w:val="000C03C1"/>
    <w:rsid w:val="000D3C43"/>
    <w:rsid w:val="000E18C4"/>
    <w:rsid w:val="000E3073"/>
    <w:rsid w:val="000E316B"/>
    <w:rsid w:val="000F7907"/>
    <w:rsid w:val="00101526"/>
    <w:rsid w:val="00103577"/>
    <w:rsid w:val="001042C1"/>
    <w:rsid w:val="00107E3B"/>
    <w:rsid w:val="00115B69"/>
    <w:rsid w:val="0011774C"/>
    <w:rsid w:val="00121651"/>
    <w:rsid w:val="001272F6"/>
    <w:rsid w:val="00132AAB"/>
    <w:rsid w:val="00133169"/>
    <w:rsid w:val="001434FF"/>
    <w:rsid w:val="00154928"/>
    <w:rsid w:val="001639E9"/>
    <w:rsid w:val="00166D38"/>
    <w:rsid w:val="0017260A"/>
    <w:rsid w:val="001819DA"/>
    <w:rsid w:val="00184AC0"/>
    <w:rsid w:val="00192167"/>
    <w:rsid w:val="00195AAD"/>
    <w:rsid w:val="001A041D"/>
    <w:rsid w:val="001A47BC"/>
    <w:rsid w:val="001B149C"/>
    <w:rsid w:val="001B664C"/>
    <w:rsid w:val="001C1FE5"/>
    <w:rsid w:val="001C41E3"/>
    <w:rsid w:val="001C546F"/>
    <w:rsid w:val="001C6A5B"/>
    <w:rsid w:val="001D13E7"/>
    <w:rsid w:val="001D1FCB"/>
    <w:rsid w:val="001D24E9"/>
    <w:rsid w:val="001D64AC"/>
    <w:rsid w:val="001D6528"/>
    <w:rsid w:val="001D7211"/>
    <w:rsid w:val="001E09F9"/>
    <w:rsid w:val="001E10A3"/>
    <w:rsid w:val="001E2988"/>
    <w:rsid w:val="001E30BC"/>
    <w:rsid w:val="001E7AAA"/>
    <w:rsid w:val="001F5B55"/>
    <w:rsid w:val="002020AA"/>
    <w:rsid w:val="0020231C"/>
    <w:rsid w:val="002023C2"/>
    <w:rsid w:val="00210DBC"/>
    <w:rsid w:val="00211A2A"/>
    <w:rsid w:val="0021272B"/>
    <w:rsid w:val="00213D64"/>
    <w:rsid w:val="0022002A"/>
    <w:rsid w:val="00222BE9"/>
    <w:rsid w:val="00222F52"/>
    <w:rsid w:val="0022602B"/>
    <w:rsid w:val="00227A3C"/>
    <w:rsid w:val="00227E80"/>
    <w:rsid w:val="00232FA8"/>
    <w:rsid w:val="00233DDE"/>
    <w:rsid w:val="00237567"/>
    <w:rsid w:val="00245B08"/>
    <w:rsid w:val="00260844"/>
    <w:rsid w:val="00266316"/>
    <w:rsid w:val="002701F7"/>
    <w:rsid w:val="002743B5"/>
    <w:rsid w:val="00276DAE"/>
    <w:rsid w:val="002770E0"/>
    <w:rsid w:val="00285053"/>
    <w:rsid w:val="00285B9A"/>
    <w:rsid w:val="00290954"/>
    <w:rsid w:val="00291434"/>
    <w:rsid w:val="0029405F"/>
    <w:rsid w:val="002A05DB"/>
    <w:rsid w:val="002A1029"/>
    <w:rsid w:val="002A38FD"/>
    <w:rsid w:val="002A4066"/>
    <w:rsid w:val="002B357F"/>
    <w:rsid w:val="002C1226"/>
    <w:rsid w:val="002C22E8"/>
    <w:rsid w:val="002C2742"/>
    <w:rsid w:val="002C27ED"/>
    <w:rsid w:val="002C4FAC"/>
    <w:rsid w:val="002D475A"/>
    <w:rsid w:val="002D4E2F"/>
    <w:rsid w:val="002E0FC3"/>
    <w:rsid w:val="002F3D77"/>
    <w:rsid w:val="002F6683"/>
    <w:rsid w:val="002F7A0F"/>
    <w:rsid w:val="002F7B08"/>
    <w:rsid w:val="00302030"/>
    <w:rsid w:val="003054EE"/>
    <w:rsid w:val="00313119"/>
    <w:rsid w:val="00321BDB"/>
    <w:rsid w:val="00324CDA"/>
    <w:rsid w:val="00327995"/>
    <w:rsid w:val="003312A0"/>
    <w:rsid w:val="00332F5A"/>
    <w:rsid w:val="003354E5"/>
    <w:rsid w:val="00340A18"/>
    <w:rsid w:val="00345828"/>
    <w:rsid w:val="00346123"/>
    <w:rsid w:val="00355290"/>
    <w:rsid w:val="00356175"/>
    <w:rsid w:val="00357D80"/>
    <w:rsid w:val="00364554"/>
    <w:rsid w:val="00373609"/>
    <w:rsid w:val="0038086A"/>
    <w:rsid w:val="00384D70"/>
    <w:rsid w:val="00390998"/>
    <w:rsid w:val="0039255E"/>
    <w:rsid w:val="003B085C"/>
    <w:rsid w:val="003C0A81"/>
    <w:rsid w:val="003C38DE"/>
    <w:rsid w:val="003C6A33"/>
    <w:rsid w:val="003D11D1"/>
    <w:rsid w:val="003D3AB0"/>
    <w:rsid w:val="003E56F8"/>
    <w:rsid w:val="003E7481"/>
    <w:rsid w:val="003F0F6A"/>
    <w:rsid w:val="003F2948"/>
    <w:rsid w:val="003F47AF"/>
    <w:rsid w:val="00401448"/>
    <w:rsid w:val="00404488"/>
    <w:rsid w:val="00410C42"/>
    <w:rsid w:val="00415755"/>
    <w:rsid w:val="004173F7"/>
    <w:rsid w:val="00421E5E"/>
    <w:rsid w:val="0042476D"/>
    <w:rsid w:val="0043115E"/>
    <w:rsid w:val="00433810"/>
    <w:rsid w:val="0043787B"/>
    <w:rsid w:val="00437994"/>
    <w:rsid w:val="0044120A"/>
    <w:rsid w:val="0044523B"/>
    <w:rsid w:val="004455A3"/>
    <w:rsid w:val="00446517"/>
    <w:rsid w:val="00450802"/>
    <w:rsid w:val="00455881"/>
    <w:rsid w:val="004571A1"/>
    <w:rsid w:val="004623E5"/>
    <w:rsid w:val="00462825"/>
    <w:rsid w:val="00462921"/>
    <w:rsid w:val="00464633"/>
    <w:rsid w:val="00466FBB"/>
    <w:rsid w:val="00467102"/>
    <w:rsid w:val="004718AE"/>
    <w:rsid w:val="00472818"/>
    <w:rsid w:val="004741D3"/>
    <w:rsid w:val="00475B50"/>
    <w:rsid w:val="004812A3"/>
    <w:rsid w:val="00485D3F"/>
    <w:rsid w:val="00491848"/>
    <w:rsid w:val="00495E2E"/>
    <w:rsid w:val="004970E7"/>
    <w:rsid w:val="004A2C9B"/>
    <w:rsid w:val="004A3777"/>
    <w:rsid w:val="004A5BF2"/>
    <w:rsid w:val="004B072C"/>
    <w:rsid w:val="004B551A"/>
    <w:rsid w:val="004C56F6"/>
    <w:rsid w:val="004D2294"/>
    <w:rsid w:val="004D3CA8"/>
    <w:rsid w:val="004D63F2"/>
    <w:rsid w:val="004D74EC"/>
    <w:rsid w:val="004E1C06"/>
    <w:rsid w:val="004E4865"/>
    <w:rsid w:val="004E5AB0"/>
    <w:rsid w:val="004F05FE"/>
    <w:rsid w:val="004F1B65"/>
    <w:rsid w:val="004F3A5C"/>
    <w:rsid w:val="004F64F0"/>
    <w:rsid w:val="004F6EC6"/>
    <w:rsid w:val="0050535B"/>
    <w:rsid w:val="0051247B"/>
    <w:rsid w:val="00512E88"/>
    <w:rsid w:val="0051606B"/>
    <w:rsid w:val="00524DBC"/>
    <w:rsid w:val="005253F1"/>
    <w:rsid w:val="005273DC"/>
    <w:rsid w:val="0053143D"/>
    <w:rsid w:val="005322EA"/>
    <w:rsid w:val="00535040"/>
    <w:rsid w:val="0053580F"/>
    <w:rsid w:val="00541989"/>
    <w:rsid w:val="00543035"/>
    <w:rsid w:val="00543A53"/>
    <w:rsid w:val="00545B8F"/>
    <w:rsid w:val="00546C3D"/>
    <w:rsid w:val="005515FC"/>
    <w:rsid w:val="00555410"/>
    <w:rsid w:val="00565420"/>
    <w:rsid w:val="00567619"/>
    <w:rsid w:val="00571389"/>
    <w:rsid w:val="00582351"/>
    <w:rsid w:val="00582DFC"/>
    <w:rsid w:val="00587F06"/>
    <w:rsid w:val="005929E3"/>
    <w:rsid w:val="00597D64"/>
    <w:rsid w:val="005A0880"/>
    <w:rsid w:val="005A23EF"/>
    <w:rsid w:val="005A40D8"/>
    <w:rsid w:val="005A49B9"/>
    <w:rsid w:val="005A7606"/>
    <w:rsid w:val="005B11EE"/>
    <w:rsid w:val="005B3743"/>
    <w:rsid w:val="005B52BF"/>
    <w:rsid w:val="005C1CD8"/>
    <w:rsid w:val="005C1D35"/>
    <w:rsid w:val="005C4A78"/>
    <w:rsid w:val="005D14CC"/>
    <w:rsid w:val="005D2573"/>
    <w:rsid w:val="005D6114"/>
    <w:rsid w:val="005D6706"/>
    <w:rsid w:val="005E7461"/>
    <w:rsid w:val="005F01C3"/>
    <w:rsid w:val="005F286D"/>
    <w:rsid w:val="005F2F97"/>
    <w:rsid w:val="005F48E6"/>
    <w:rsid w:val="005F5459"/>
    <w:rsid w:val="005F6AC2"/>
    <w:rsid w:val="00600B13"/>
    <w:rsid w:val="00600B6C"/>
    <w:rsid w:val="00601B94"/>
    <w:rsid w:val="0061117B"/>
    <w:rsid w:val="0061213B"/>
    <w:rsid w:val="006132E5"/>
    <w:rsid w:val="00614AFC"/>
    <w:rsid w:val="00616923"/>
    <w:rsid w:val="00616E58"/>
    <w:rsid w:val="00617470"/>
    <w:rsid w:val="00624493"/>
    <w:rsid w:val="006247B4"/>
    <w:rsid w:val="00631B57"/>
    <w:rsid w:val="00632A62"/>
    <w:rsid w:val="00641B67"/>
    <w:rsid w:val="00642082"/>
    <w:rsid w:val="0064252C"/>
    <w:rsid w:val="0064785D"/>
    <w:rsid w:val="00657A03"/>
    <w:rsid w:val="006611EB"/>
    <w:rsid w:val="0066394D"/>
    <w:rsid w:val="00664A41"/>
    <w:rsid w:val="00665CB1"/>
    <w:rsid w:val="00665F1F"/>
    <w:rsid w:val="00670D5A"/>
    <w:rsid w:val="00673931"/>
    <w:rsid w:val="006742D1"/>
    <w:rsid w:val="00674FFB"/>
    <w:rsid w:val="00677654"/>
    <w:rsid w:val="006776F5"/>
    <w:rsid w:val="00693117"/>
    <w:rsid w:val="00696104"/>
    <w:rsid w:val="006972DF"/>
    <w:rsid w:val="006979A3"/>
    <w:rsid w:val="006A36B8"/>
    <w:rsid w:val="006A3B44"/>
    <w:rsid w:val="006A5369"/>
    <w:rsid w:val="006A59C6"/>
    <w:rsid w:val="006A6F10"/>
    <w:rsid w:val="006B7BA5"/>
    <w:rsid w:val="006C01A4"/>
    <w:rsid w:val="006C0B0A"/>
    <w:rsid w:val="006C48E1"/>
    <w:rsid w:val="006C6EA4"/>
    <w:rsid w:val="006D3E5C"/>
    <w:rsid w:val="006D46A0"/>
    <w:rsid w:val="006D57D3"/>
    <w:rsid w:val="006E1245"/>
    <w:rsid w:val="006E204D"/>
    <w:rsid w:val="006E3897"/>
    <w:rsid w:val="00701681"/>
    <w:rsid w:val="00704F74"/>
    <w:rsid w:val="007071EB"/>
    <w:rsid w:val="00710625"/>
    <w:rsid w:val="0071117A"/>
    <w:rsid w:val="0071165B"/>
    <w:rsid w:val="0071555D"/>
    <w:rsid w:val="00715B5B"/>
    <w:rsid w:val="00725CD8"/>
    <w:rsid w:val="00730E8B"/>
    <w:rsid w:val="00733079"/>
    <w:rsid w:val="007341DC"/>
    <w:rsid w:val="00735FEE"/>
    <w:rsid w:val="00742710"/>
    <w:rsid w:val="00742B91"/>
    <w:rsid w:val="00742C84"/>
    <w:rsid w:val="00746212"/>
    <w:rsid w:val="00746255"/>
    <w:rsid w:val="0075041F"/>
    <w:rsid w:val="00752A25"/>
    <w:rsid w:val="0075455A"/>
    <w:rsid w:val="00755983"/>
    <w:rsid w:val="00757211"/>
    <w:rsid w:val="007761A4"/>
    <w:rsid w:val="0077704C"/>
    <w:rsid w:val="00777961"/>
    <w:rsid w:val="0078200B"/>
    <w:rsid w:val="007848B4"/>
    <w:rsid w:val="00786E2F"/>
    <w:rsid w:val="0079418C"/>
    <w:rsid w:val="007A0582"/>
    <w:rsid w:val="007B09DF"/>
    <w:rsid w:val="007B75C9"/>
    <w:rsid w:val="007C3326"/>
    <w:rsid w:val="007C33E2"/>
    <w:rsid w:val="007C3641"/>
    <w:rsid w:val="007C4F88"/>
    <w:rsid w:val="007D078E"/>
    <w:rsid w:val="007D1BF4"/>
    <w:rsid w:val="007D4F3A"/>
    <w:rsid w:val="007D5CAD"/>
    <w:rsid w:val="007E103C"/>
    <w:rsid w:val="007E2554"/>
    <w:rsid w:val="007E4B5A"/>
    <w:rsid w:val="007E50CF"/>
    <w:rsid w:val="007E576C"/>
    <w:rsid w:val="007E7568"/>
    <w:rsid w:val="007F3F8E"/>
    <w:rsid w:val="007F4DB5"/>
    <w:rsid w:val="007F67CA"/>
    <w:rsid w:val="00804729"/>
    <w:rsid w:val="00810C53"/>
    <w:rsid w:val="00811E3A"/>
    <w:rsid w:val="00814587"/>
    <w:rsid w:val="0081600B"/>
    <w:rsid w:val="00816F36"/>
    <w:rsid w:val="00822C23"/>
    <w:rsid w:val="008254F5"/>
    <w:rsid w:val="00826172"/>
    <w:rsid w:val="00831E05"/>
    <w:rsid w:val="00835B37"/>
    <w:rsid w:val="00841BC1"/>
    <w:rsid w:val="00846399"/>
    <w:rsid w:val="00851EC7"/>
    <w:rsid w:val="00852926"/>
    <w:rsid w:val="00861669"/>
    <w:rsid w:val="00862B50"/>
    <w:rsid w:val="00876A03"/>
    <w:rsid w:val="0087710A"/>
    <w:rsid w:val="00884557"/>
    <w:rsid w:val="00890783"/>
    <w:rsid w:val="00892DDE"/>
    <w:rsid w:val="008A0CE9"/>
    <w:rsid w:val="008A4090"/>
    <w:rsid w:val="008A43A1"/>
    <w:rsid w:val="008A57A9"/>
    <w:rsid w:val="008A59E1"/>
    <w:rsid w:val="008B2931"/>
    <w:rsid w:val="008B4506"/>
    <w:rsid w:val="008B7A10"/>
    <w:rsid w:val="008C3714"/>
    <w:rsid w:val="008C7124"/>
    <w:rsid w:val="008C7E54"/>
    <w:rsid w:val="008D320F"/>
    <w:rsid w:val="008D77AA"/>
    <w:rsid w:val="008E1E2D"/>
    <w:rsid w:val="008E37DD"/>
    <w:rsid w:val="008E709B"/>
    <w:rsid w:val="008F10AF"/>
    <w:rsid w:val="008F21EB"/>
    <w:rsid w:val="008F49A9"/>
    <w:rsid w:val="0090050A"/>
    <w:rsid w:val="0090151D"/>
    <w:rsid w:val="00907AC7"/>
    <w:rsid w:val="009107B6"/>
    <w:rsid w:val="00913EE4"/>
    <w:rsid w:val="0091485A"/>
    <w:rsid w:val="00921E1D"/>
    <w:rsid w:val="00923086"/>
    <w:rsid w:val="00923247"/>
    <w:rsid w:val="0092339D"/>
    <w:rsid w:val="0093626E"/>
    <w:rsid w:val="00937D5C"/>
    <w:rsid w:val="00940193"/>
    <w:rsid w:val="00941054"/>
    <w:rsid w:val="00942945"/>
    <w:rsid w:val="009453F1"/>
    <w:rsid w:val="0094658E"/>
    <w:rsid w:val="00956788"/>
    <w:rsid w:val="00960089"/>
    <w:rsid w:val="0096076C"/>
    <w:rsid w:val="009614AC"/>
    <w:rsid w:val="009616F0"/>
    <w:rsid w:val="00971390"/>
    <w:rsid w:val="009803B7"/>
    <w:rsid w:val="0098571A"/>
    <w:rsid w:val="00986065"/>
    <w:rsid w:val="009902B6"/>
    <w:rsid w:val="00991CA3"/>
    <w:rsid w:val="009932A6"/>
    <w:rsid w:val="009A1C70"/>
    <w:rsid w:val="009A2359"/>
    <w:rsid w:val="009A3F1F"/>
    <w:rsid w:val="009C10FB"/>
    <w:rsid w:val="009D0788"/>
    <w:rsid w:val="009D292B"/>
    <w:rsid w:val="009D3E1A"/>
    <w:rsid w:val="009D4707"/>
    <w:rsid w:val="009D5FB9"/>
    <w:rsid w:val="009E2770"/>
    <w:rsid w:val="009E4C9A"/>
    <w:rsid w:val="009E7E8C"/>
    <w:rsid w:val="009F00BC"/>
    <w:rsid w:val="00A17B08"/>
    <w:rsid w:val="00A245ED"/>
    <w:rsid w:val="00A25496"/>
    <w:rsid w:val="00A30C34"/>
    <w:rsid w:val="00A3673E"/>
    <w:rsid w:val="00A40008"/>
    <w:rsid w:val="00A40718"/>
    <w:rsid w:val="00A41806"/>
    <w:rsid w:val="00A41F5B"/>
    <w:rsid w:val="00A42DB2"/>
    <w:rsid w:val="00A44DDF"/>
    <w:rsid w:val="00A44F3F"/>
    <w:rsid w:val="00A507AD"/>
    <w:rsid w:val="00A52CF6"/>
    <w:rsid w:val="00A6241A"/>
    <w:rsid w:val="00A629E6"/>
    <w:rsid w:val="00A64B78"/>
    <w:rsid w:val="00A67738"/>
    <w:rsid w:val="00A67CFA"/>
    <w:rsid w:val="00A773A8"/>
    <w:rsid w:val="00A8440E"/>
    <w:rsid w:val="00A96CA4"/>
    <w:rsid w:val="00AA25AD"/>
    <w:rsid w:val="00AA4D5E"/>
    <w:rsid w:val="00AA5EBC"/>
    <w:rsid w:val="00AB00F9"/>
    <w:rsid w:val="00AB3A7D"/>
    <w:rsid w:val="00AB4B2A"/>
    <w:rsid w:val="00AB526A"/>
    <w:rsid w:val="00AB6104"/>
    <w:rsid w:val="00AB7E11"/>
    <w:rsid w:val="00AC057B"/>
    <w:rsid w:val="00AC3886"/>
    <w:rsid w:val="00AC724F"/>
    <w:rsid w:val="00AC7356"/>
    <w:rsid w:val="00AD2846"/>
    <w:rsid w:val="00AD4854"/>
    <w:rsid w:val="00AD62B9"/>
    <w:rsid w:val="00AE5BC4"/>
    <w:rsid w:val="00AF286C"/>
    <w:rsid w:val="00AF4DE7"/>
    <w:rsid w:val="00AF5899"/>
    <w:rsid w:val="00B011BE"/>
    <w:rsid w:val="00B030F1"/>
    <w:rsid w:val="00B04DE1"/>
    <w:rsid w:val="00B0636B"/>
    <w:rsid w:val="00B06ECF"/>
    <w:rsid w:val="00B1190D"/>
    <w:rsid w:val="00B13094"/>
    <w:rsid w:val="00B156C3"/>
    <w:rsid w:val="00B300C3"/>
    <w:rsid w:val="00B30CCA"/>
    <w:rsid w:val="00B3455F"/>
    <w:rsid w:val="00B43EE1"/>
    <w:rsid w:val="00B46529"/>
    <w:rsid w:val="00B47682"/>
    <w:rsid w:val="00B5456E"/>
    <w:rsid w:val="00B600E6"/>
    <w:rsid w:val="00B62BD6"/>
    <w:rsid w:val="00B63237"/>
    <w:rsid w:val="00B64904"/>
    <w:rsid w:val="00B66013"/>
    <w:rsid w:val="00B66E1C"/>
    <w:rsid w:val="00B715AC"/>
    <w:rsid w:val="00B73B6A"/>
    <w:rsid w:val="00B75A5A"/>
    <w:rsid w:val="00B7754E"/>
    <w:rsid w:val="00B817E2"/>
    <w:rsid w:val="00B82C6B"/>
    <w:rsid w:val="00B82F7F"/>
    <w:rsid w:val="00B869CB"/>
    <w:rsid w:val="00B91CC3"/>
    <w:rsid w:val="00B95503"/>
    <w:rsid w:val="00BA017B"/>
    <w:rsid w:val="00BA3BD1"/>
    <w:rsid w:val="00BB1CD5"/>
    <w:rsid w:val="00BB2144"/>
    <w:rsid w:val="00BC4B35"/>
    <w:rsid w:val="00BC4C5A"/>
    <w:rsid w:val="00BC7FB8"/>
    <w:rsid w:val="00BD26CE"/>
    <w:rsid w:val="00BD6298"/>
    <w:rsid w:val="00BE102C"/>
    <w:rsid w:val="00BE15F2"/>
    <w:rsid w:val="00BE1FE9"/>
    <w:rsid w:val="00BE3D82"/>
    <w:rsid w:val="00BE7DE1"/>
    <w:rsid w:val="00BF110C"/>
    <w:rsid w:val="00BF158F"/>
    <w:rsid w:val="00BF1915"/>
    <w:rsid w:val="00BF3A2E"/>
    <w:rsid w:val="00BF477E"/>
    <w:rsid w:val="00C026A5"/>
    <w:rsid w:val="00C04F0B"/>
    <w:rsid w:val="00C101F7"/>
    <w:rsid w:val="00C11B64"/>
    <w:rsid w:val="00C16A96"/>
    <w:rsid w:val="00C36F46"/>
    <w:rsid w:val="00C42CE4"/>
    <w:rsid w:val="00C44902"/>
    <w:rsid w:val="00C44F86"/>
    <w:rsid w:val="00C47D3E"/>
    <w:rsid w:val="00C52695"/>
    <w:rsid w:val="00C53172"/>
    <w:rsid w:val="00C57490"/>
    <w:rsid w:val="00C6190D"/>
    <w:rsid w:val="00C66212"/>
    <w:rsid w:val="00C66860"/>
    <w:rsid w:val="00C67C2A"/>
    <w:rsid w:val="00C71225"/>
    <w:rsid w:val="00C7122F"/>
    <w:rsid w:val="00C714DF"/>
    <w:rsid w:val="00C7543D"/>
    <w:rsid w:val="00C75869"/>
    <w:rsid w:val="00C8608E"/>
    <w:rsid w:val="00C908C4"/>
    <w:rsid w:val="00C910AF"/>
    <w:rsid w:val="00C910EF"/>
    <w:rsid w:val="00C91F62"/>
    <w:rsid w:val="00C92011"/>
    <w:rsid w:val="00CA62BD"/>
    <w:rsid w:val="00CC135E"/>
    <w:rsid w:val="00CC13B7"/>
    <w:rsid w:val="00CD339D"/>
    <w:rsid w:val="00CD4D16"/>
    <w:rsid w:val="00CD4D9D"/>
    <w:rsid w:val="00CD55BF"/>
    <w:rsid w:val="00CD7FA7"/>
    <w:rsid w:val="00CE1949"/>
    <w:rsid w:val="00CE1D96"/>
    <w:rsid w:val="00CE2B05"/>
    <w:rsid w:val="00D0327D"/>
    <w:rsid w:val="00D07F86"/>
    <w:rsid w:val="00D1185F"/>
    <w:rsid w:val="00D12404"/>
    <w:rsid w:val="00D13F70"/>
    <w:rsid w:val="00D141D2"/>
    <w:rsid w:val="00D14568"/>
    <w:rsid w:val="00D202BC"/>
    <w:rsid w:val="00D213F6"/>
    <w:rsid w:val="00D25D19"/>
    <w:rsid w:val="00D2691C"/>
    <w:rsid w:val="00D27957"/>
    <w:rsid w:val="00D331B8"/>
    <w:rsid w:val="00D34114"/>
    <w:rsid w:val="00D34AEB"/>
    <w:rsid w:val="00D366D4"/>
    <w:rsid w:val="00D40A7B"/>
    <w:rsid w:val="00D421AE"/>
    <w:rsid w:val="00D42CE5"/>
    <w:rsid w:val="00D458D2"/>
    <w:rsid w:val="00D47A15"/>
    <w:rsid w:val="00D5360D"/>
    <w:rsid w:val="00D56740"/>
    <w:rsid w:val="00D57EA4"/>
    <w:rsid w:val="00D64D2B"/>
    <w:rsid w:val="00D739B8"/>
    <w:rsid w:val="00D833C4"/>
    <w:rsid w:val="00D873D7"/>
    <w:rsid w:val="00D9172A"/>
    <w:rsid w:val="00D94101"/>
    <w:rsid w:val="00D97E68"/>
    <w:rsid w:val="00DA0CC2"/>
    <w:rsid w:val="00DA2C8A"/>
    <w:rsid w:val="00DB371C"/>
    <w:rsid w:val="00DC07F2"/>
    <w:rsid w:val="00DC2389"/>
    <w:rsid w:val="00DC504A"/>
    <w:rsid w:val="00DC60F2"/>
    <w:rsid w:val="00DD17DA"/>
    <w:rsid w:val="00DD20EA"/>
    <w:rsid w:val="00DD2633"/>
    <w:rsid w:val="00DD59B7"/>
    <w:rsid w:val="00DE0F41"/>
    <w:rsid w:val="00DE2544"/>
    <w:rsid w:val="00DE2882"/>
    <w:rsid w:val="00DE5B1E"/>
    <w:rsid w:val="00DE5C90"/>
    <w:rsid w:val="00DE6EF4"/>
    <w:rsid w:val="00DF0619"/>
    <w:rsid w:val="00DF5827"/>
    <w:rsid w:val="00E00505"/>
    <w:rsid w:val="00E012A5"/>
    <w:rsid w:val="00E02678"/>
    <w:rsid w:val="00E047F8"/>
    <w:rsid w:val="00E065A6"/>
    <w:rsid w:val="00E10FB8"/>
    <w:rsid w:val="00E11B23"/>
    <w:rsid w:val="00E147F5"/>
    <w:rsid w:val="00E16290"/>
    <w:rsid w:val="00E1753D"/>
    <w:rsid w:val="00E20241"/>
    <w:rsid w:val="00E20BD6"/>
    <w:rsid w:val="00E22F41"/>
    <w:rsid w:val="00E2571A"/>
    <w:rsid w:val="00E27E92"/>
    <w:rsid w:val="00E300F2"/>
    <w:rsid w:val="00E32ACB"/>
    <w:rsid w:val="00E36E2F"/>
    <w:rsid w:val="00E4359D"/>
    <w:rsid w:val="00E514A0"/>
    <w:rsid w:val="00E55391"/>
    <w:rsid w:val="00E569F1"/>
    <w:rsid w:val="00E60AA2"/>
    <w:rsid w:val="00E611ED"/>
    <w:rsid w:val="00E6558B"/>
    <w:rsid w:val="00E667A9"/>
    <w:rsid w:val="00E67C28"/>
    <w:rsid w:val="00E74D1A"/>
    <w:rsid w:val="00E80300"/>
    <w:rsid w:val="00E90B12"/>
    <w:rsid w:val="00E9111F"/>
    <w:rsid w:val="00E9627F"/>
    <w:rsid w:val="00E969E2"/>
    <w:rsid w:val="00E96EE0"/>
    <w:rsid w:val="00EA3B41"/>
    <w:rsid w:val="00EA55E1"/>
    <w:rsid w:val="00EB188C"/>
    <w:rsid w:val="00EB239C"/>
    <w:rsid w:val="00EB6792"/>
    <w:rsid w:val="00EC3673"/>
    <w:rsid w:val="00ED0DCB"/>
    <w:rsid w:val="00ED18CA"/>
    <w:rsid w:val="00EE0421"/>
    <w:rsid w:val="00EE1654"/>
    <w:rsid w:val="00EE22D3"/>
    <w:rsid w:val="00EE479F"/>
    <w:rsid w:val="00EE7AF8"/>
    <w:rsid w:val="00EE7CCC"/>
    <w:rsid w:val="00EF1AC4"/>
    <w:rsid w:val="00EF731B"/>
    <w:rsid w:val="00F01281"/>
    <w:rsid w:val="00F01D1E"/>
    <w:rsid w:val="00F032F5"/>
    <w:rsid w:val="00F03AE5"/>
    <w:rsid w:val="00F05737"/>
    <w:rsid w:val="00F12140"/>
    <w:rsid w:val="00F17EB9"/>
    <w:rsid w:val="00F22520"/>
    <w:rsid w:val="00F225C0"/>
    <w:rsid w:val="00F248BB"/>
    <w:rsid w:val="00F24F94"/>
    <w:rsid w:val="00F253DF"/>
    <w:rsid w:val="00F431DB"/>
    <w:rsid w:val="00F655C7"/>
    <w:rsid w:val="00F65938"/>
    <w:rsid w:val="00F67D0F"/>
    <w:rsid w:val="00F74FDE"/>
    <w:rsid w:val="00F755F4"/>
    <w:rsid w:val="00F76954"/>
    <w:rsid w:val="00F84F1C"/>
    <w:rsid w:val="00F84FF1"/>
    <w:rsid w:val="00F87E0B"/>
    <w:rsid w:val="00F9182A"/>
    <w:rsid w:val="00F93653"/>
    <w:rsid w:val="00F94D83"/>
    <w:rsid w:val="00F94F05"/>
    <w:rsid w:val="00FA0748"/>
    <w:rsid w:val="00FA4D03"/>
    <w:rsid w:val="00FA6731"/>
    <w:rsid w:val="00FB2065"/>
    <w:rsid w:val="00FB4311"/>
    <w:rsid w:val="00FB47FE"/>
    <w:rsid w:val="00FB513E"/>
    <w:rsid w:val="00FB54A7"/>
    <w:rsid w:val="00FC1FA0"/>
    <w:rsid w:val="00FC6F84"/>
    <w:rsid w:val="00FC7516"/>
    <w:rsid w:val="00FD0273"/>
    <w:rsid w:val="00FD39BD"/>
    <w:rsid w:val="00FD4C27"/>
    <w:rsid w:val="00FE5918"/>
    <w:rsid w:val="00FF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259AD"/>
  <w15:docId w15:val="{36B2849B-1DDF-464F-A70F-00AE96EB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B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5B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85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9A"/>
  </w:style>
  <w:style w:type="paragraph" w:styleId="Footer">
    <w:name w:val="footer"/>
    <w:basedOn w:val="Normal"/>
    <w:link w:val="FooterChar"/>
    <w:uiPriority w:val="99"/>
    <w:unhideWhenUsed/>
    <w:rsid w:val="00285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9A"/>
  </w:style>
  <w:style w:type="paragraph" w:styleId="ListParagraph">
    <w:name w:val="List Paragraph"/>
    <w:basedOn w:val="Normal"/>
    <w:uiPriority w:val="34"/>
    <w:qFormat/>
    <w:rsid w:val="00DE6EF4"/>
    <w:pPr>
      <w:spacing w:line="240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36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673"/>
    <w:rPr>
      <w:rFonts w:ascii="Lucida Grande" w:hAnsi="Lucida Grande" w:cs="Lucida Grande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42D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42D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742D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862B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94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8086A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671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71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71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71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710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C41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en.wikipedia.org/wiki/The%20unexamined%20life%20is%20not%20worth%20living" TargetMode="External"/><Relationship Id="rId2" Type="http://schemas.openxmlformats.org/officeDocument/2006/relationships/hyperlink" Target="https://youtu.be/X5g-Att0bmE" TargetMode="External"/><Relationship Id="rId1" Type="http://schemas.openxmlformats.org/officeDocument/2006/relationships/hyperlink" Target="https://www.healthline.com/nutrition/12-benefits-of-meditation" TargetMode="External"/><Relationship Id="rId4" Type="http://schemas.openxmlformats.org/officeDocument/2006/relationships/hyperlink" Target="https://en.wikipedia.org/wiki/Candace%20Per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Work\Karis%20Fellowships\KF%20Meetings\Meeting%20Teachings\Nancy's%20templates\KF4%20%20Template%20v3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56918-F57A-4F8F-958B-34628325C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KF4  Template v3n.dotx</Template>
  <TotalTime>21</TotalTime>
  <Pages>1</Pages>
  <Words>2446</Words>
  <Characters>13945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</dc:creator>
  <cp:keywords/>
  <dc:description/>
  <cp:lastModifiedBy>Nancy Diven</cp:lastModifiedBy>
  <cp:revision>3</cp:revision>
  <cp:lastPrinted>2021-07-28T11:15:00Z</cp:lastPrinted>
  <dcterms:created xsi:type="dcterms:W3CDTF">2024-08-13T16:14:00Z</dcterms:created>
  <dcterms:modified xsi:type="dcterms:W3CDTF">2025-08-04T16:31:00Z</dcterms:modified>
</cp:coreProperties>
</file>