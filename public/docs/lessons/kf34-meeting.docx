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C2AF" w14:textId="59A13259" w:rsidR="00285B9A" w:rsidRPr="006112B5" w:rsidRDefault="00285B9A" w:rsidP="00C323D4">
      <w:pPr>
        <w:pStyle w:val="Title"/>
        <w:widowControl w:val="0"/>
        <w:jc w:val="both"/>
      </w:pPr>
      <w:r w:rsidRPr="006112B5">
        <w:t>KF</w:t>
      </w:r>
      <w:r w:rsidR="00A7618C" w:rsidRPr="006112B5">
        <w:t>34</w:t>
      </w:r>
      <w:r w:rsidR="00D13F70" w:rsidRPr="006112B5">
        <w:t xml:space="preserve"> </w:t>
      </w:r>
      <w:r w:rsidR="008D1707" w:rsidRPr="006112B5">
        <w:t>Meeting</w:t>
      </w:r>
      <w:r w:rsidR="008464A9" w:rsidRPr="006112B5">
        <w:t xml:space="preserve"> Version of</w:t>
      </w:r>
      <w:r w:rsidRPr="006112B5">
        <w:t xml:space="preserve"> Teachings</w:t>
      </w:r>
    </w:p>
    <w:p w14:paraId="2ED801E0" w14:textId="77777777" w:rsidR="00285B9A" w:rsidRPr="006112B5" w:rsidRDefault="00285B9A" w:rsidP="003066EA">
      <w:pPr>
        <w:widowControl w:val="0"/>
        <w:spacing w:after="0" w:line="240" w:lineRule="auto"/>
        <w:jc w:val="both"/>
        <w:rPr>
          <w:rFonts w:cstheme="minorHAnsi"/>
        </w:rPr>
      </w:pPr>
      <w:r w:rsidRPr="006112B5">
        <w:rPr>
          <w:rFonts w:cstheme="minorHAnsi"/>
        </w:rPr>
        <w:t>Karis is an invitation to a relationship based on mutual generosity.</w:t>
      </w:r>
      <w:r w:rsidR="00691872" w:rsidRPr="006112B5">
        <w:rPr>
          <w:rFonts w:cstheme="minorHAnsi"/>
        </w:rPr>
        <w:t xml:space="preserve"> </w:t>
      </w:r>
    </w:p>
    <w:p w14:paraId="2FCCA8BF" w14:textId="77777777" w:rsidR="005D1BA3" w:rsidRPr="006112B5" w:rsidRDefault="005D1BA3" w:rsidP="003066EA">
      <w:pPr>
        <w:widowControl w:val="0"/>
        <w:spacing w:after="0" w:line="240" w:lineRule="auto"/>
        <w:jc w:val="both"/>
        <w:rPr>
          <w:rFonts w:cstheme="minorHAnsi"/>
        </w:rPr>
      </w:pPr>
    </w:p>
    <w:p w14:paraId="59726DF8" w14:textId="77777777" w:rsidR="005D1BA3" w:rsidRPr="006112B5" w:rsidRDefault="007C1594" w:rsidP="003066EA">
      <w:pPr>
        <w:widowControl w:val="0"/>
        <w:spacing w:after="0" w:line="240" w:lineRule="auto"/>
        <w:jc w:val="both"/>
        <w:rPr>
          <w:rFonts w:cstheme="minorHAnsi"/>
        </w:rPr>
      </w:pPr>
      <w:r w:rsidRPr="006112B5">
        <w:rPr>
          <w:rFonts w:cstheme="minorHAnsi"/>
        </w:rPr>
        <w:t>“Search me, O God, and know my heart. Examine me and know my thoughts. See if there is any way in me that causes pain, and lead me in the ways of eternity.” (Psalm 139:23</w:t>
      </w:r>
      <w:r w:rsidR="002422B2" w:rsidRPr="006112B5">
        <w:rPr>
          <w:rFonts w:cstheme="minorHAnsi"/>
        </w:rPr>
        <w:t>–</w:t>
      </w:r>
      <w:r w:rsidRPr="006112B5">
        <w:rPr>
          <w:rFonts w:cstheme="minorHAnsi"/>
        </w:rPr>
        <w:t>4)</w:t>
      </w:r>
    </w:p>
    <w:p w14:paraId="15F1A0FB" w14:textId="77777777" w:rsidR="007C1594" w:rsidRPr="006112B5" w:rsidRDefault="007C1594" w:rsidP="003066EA">
      <w:pPr>
        <w:widowControl w:val="0"/>
        <w:spacing w:after="0" w:line="240" w:lineRule="auto"/>
        <w:jc w:val="both"/>
        <w:rPr>
          <w:rFonts w:cstheme="minorHAnsi"/>
        </w:rPr>
      </w:pPr>
    </w:p>
    <w:p w14:paraId="71B98782" w14:textId="77777777" w:rsidR="00285B9A" w:rsidRPr="006112B5" w:rsidRDefault="00285B9A" w:rsidP="003066EA">
      <w:pPr>
        <w:widowControl w:val="0"/>
        <w:spacing w:after="0" w:line="240" w:lineRule="auto"/>
        <w:jc w:val="both"/>
        <w:rPr>
          <w:rFonts w:cstheme="minorHAnsi"/>
          <w:b/>
        </w:rPr>
      </w:pPr>
      <w:r w:rsidRPr="006112B5">
        <w:rPr>
          <w:rFonts w:cstheme="minorHAnsi"/>
          <w:b/>
        </w:rPr>
        <w:t>0:0</w:t>
      </w:r>
      <w:r w:rsidR="00517B02" w:rsidRPr="006112B5">
        <w:rPr>
          <w:rFonts w:cstheme="minorHAnsi"/>
          <w:b/>
        </w:rPr>
        <w:t>1</w:t>
      </w:r>
      <w:r w:rsidRPr="006112B5">
        <w:rPr>
          <w:rFonts w:cstheme="minorHAnsi"/>
          <w:b/>
        </w:rPr>
        <w:tab/>
        <w:t>OPENING</w:t>
      </w:r>
    </w:p>
    <w:p w14:paraId="75908D9E" w14:textId="77777777" w:rsidR="005D1BA3" w:rsidRPr="006112B5" w:rsidRDefault="005D1BA3" w:rsidP="003066EA">
      <w:pPr>
        <w:widowControl w:val="0"/>
        <w:spacing w:after="0" w:line="240" w:lineRule="auto"/>
        <w:jc w:val="both"/>
        <w:rPr>
          <w:rFonts w:cstheme="minorHAnsi"/>
          <w:b/>
        </w:rPr>
      </w:pPr>
    </w:p>
    <w:p w14:paraId="4595EF4B" w14:textId="77777777" w:rsidR="00285B9A" w:rsidRPr="006112B5" w:rsidRDefault="005D1BA3" w:rsidP="003066EA">
      <w:pPr>
        <w:widowControl w:val="0"/>
        <w:spacing w:after="0" w:line="240" w:lineRule="auto"/>
        <w:jc w:val="both"/>
        <w:rPr>
          <w:rFonts w:cstheme="minorHAnsi"/>
          <w:b/>
        </w:rPr>
      </w:pPr>
      <w:r w:rsidRPr="006112B5">
        <w:rPr>
          <w:rFonts w:cstheme="minorHAnsi"/>
          <w:b/>
        </w:rPr>
        <w:t>0:0</w:t>
      </w:r>
      <w:r w:rsidR="00517B02" w:rsidRPr="006112B5">
        <w:rPr>
          <w:rFonts w:cstheme="minorHAnsi"/>
          <w:b/>
        </w:rPr>
        <w:t>2</w:t>
      </w:r>
      <w:r w:rsidR="00285B9A" w:rsidRPr="006112B5">
        <w:rPr>
          <w:rFonts w:cstheme="minorHAnsi"/>
          <w:b/>
        </w:rPr>
        <w:tab/>
        <w:t>PRESENTING</w:t>
      </w:r>
    </w:p>
    <w:p w14:paraId="2409E4B1" w14:textId="77777777" w:rsidR="005D1BA3" w:rsidRPr="006112B5" w:rsidRDefault="005D1BA3" w:rsidP="003066EA">
      <w:pPr>
        <w:widowControl w:val="0"/>
        <w:spacing w:after="0" w:line="240" w:lineRule="auto"/>
        <w:jc w:val="both"/>
        <w:rPr>
          <w:rFonts w:cstheme="minorHAnsi"/>
          <w:b/>
        </w:rPr>
      </w:pPr>
    </w:p>
    <w:p w14:paraId="2A9728FA" w14:textId="77777777" w:rsidR="00285B9A" w:rsidRPr="006112B5" w:rsidRDefault="005D1BA3" w:rsidP="003066EA">
      <w:pPr>
        <w:widowControl w:val="0"/>
        <w:spacing w:after="0" w:line="240" w:lineRule="auto"/>
        <w:jc w:val="both"/>
        <w:rPr>
          <w:rFonts w:cstheme="minorHAnsi"/>
          <w:b/>
        </w:rPr>
      </w:pPr>
      <w:r w:rsidRPr="006112B5">
        <w:rPr>
          <w:rFonts w:cstheme="minorHAnsi"/>
          <w:b/>
        </w:rPr>
        <w:t>0:0</w:t>
      </w:r>
      <w:r w:rsidR="000E576B" w:rsidRPr="006112B5">
        <w:rPr>
          <w:rFonts w:cstheme="minorHAnsi"/>
          <w:b/>
        </w:rPr>
        <w:t>6</w:t>
      </w:r>
      <w:r w:rsidR="00285B9A" w:rsidRPr="006112B5">
        <w:rPr>
          <w:rFonts w:cstheme="minorHAnsi"/>
          <w:b/>
        </w:rPr>
        <w:tab/>
      </w:r>
      <w:r w:rsidR="00517B02" w:rsidRPr="006112B5">
        <w:rPr>
          <w:rFonts w:cstheme="minorHAnsi"/>
          <w:b/>
        </w:rPr>
        <w:t xml:space="preserve">KARIS CIRCULATION </w:t>
      </w:r>
    </w:p>
    <w:p w14:paraId="040BCE06" w14:textId="77777777" w:rsidR="005D1BA3" w:rsidRPr="006112B5" w:rsidRDefault="005D1BA3" w:rsidP="003066EA">
      <w:pPr>
        <w:widowControl w:val="0"/>
        <w:spacing w:after="0" w:line="240" w:lineRule="auto"/>
        <w:jc w:val="both"/>
        <w:rPr>
          <w:rFonts w:cstheme="minorHAnsi"/>
          <w:b/>
        </w:rPr>
      </w:pPr>
    </w:p>
    <w:p w14:paraId="53EB6F6E" w14:textId="77777777" w:rsidR="00285B9A" w:rsidRPr="006112B5" w:rsidRDefault="005D1BA3" w:rsidP="003066EA">
      <w:pPr>
        <w:widowControl w:val="0"/>
        <w:spacing w:after="0" w:line="240" w:lineRule="auto"/>
        <w:jc w:val="both"/>
        <w:rPr>
          <w:rFonts w:cstheme="minorHAnsi"/>
          <w:b/>
        </w:rPr>
      </w:pPr>
      <w:r w:rsidRPr="006112B5">
        <w:rPr>
          <w:rFonts w:cstheme="minorHAnsi"/>
          <w:b/>
        </w:rPr>
        <w:t>0:0</w:t>
      </w:r>
      <w:r w:rsidR="000E576B" w:rsidRPr="006112B5">
        <w:rPr>
          <w:rFonts w:cstheme="minorHAnsi"/>
          <w:b/>
        </w:rPr>
        <w:t>7</w:t>
      </w:r>
      <w:r w:rsidR="00285B9A" w:rsidRPr="006112B5">
        <w:rPr>
          <w:rFonts w:cstheme="minorHAnsi"/>
          <w:b/>
        </w:rPr>
        <w:tab/>
        <w:t>GUIDELINES &amp; LIMITATIONS</w:t>
      </w:r>
    </w:p>
    <w:p w14:paraId="0A1EB218" w14:textId="77777777" w:rsidR="005D1BA3" w:rsidRPr="006112B5" w:rsidRDefault="005D1BA3" w:rsidP="003066EA">
      <w:pPr>
        <w:widowControl w:val="0"/>
        <w:spacing w:after="0" w:line="240" w:lineRule="auto"/>
        <w:jc w:val="both"/>
        <w:rPr>
          <w:rFonts w:cstheme="minorHAnsi"/>
          <w:b/>
        </w:rPr>
      </w:pPr>
    </w:p>
    <w:p w14:paraId="56A3021B" w14:textId="77777777" w:rsidR="00285B9A" w:rsidRPr="006112B5" w:rsidRDefault="005D1BA3" w:rsidP="003066EA">
      <w:pPr>
        <w:widowControl w:val="0"/>
        <w:spacing w:after="0" w:line="240" w:lineRule="auto"/>
        <w:jc w:val="both"/>
        <w:rPr>
          <w:rFonts w:cstheme="minorHAnsi"/>
          <w:b/>
        </w:rPr>
      </w:pPr>
      <w:r w:rsidRPr="006112B5">
        <w:rPr>
          <w:rFonts w:cstheme="minorHAnsi"/>
          <w:b/>
        </w:rPr>
        <w:t>0:0</w:t>
      </w:r>
      <w:r w:rsidR="00285B9A" w:rsidRPr="006112B5">
        <w:rPr>
          <w:rFonts w:cstheme="minorHAnsi"/>
          <w:b/>
        </w:rPr>
        <w:t>8</w:t>
      </w:r>
      <w:r w:rsidR="00285B9A" w:rsidRPr="006112B5">
        <w:rPr>
          <w:rFonts w:cstheme="minorHAnsi"/>
          <w:b/>
        </w:rPr>
        <w:tab/>
        <w:t>MINDFULNESS &amp; MEDITATION TRAINING</w:t>
      </w:r>
    </w:p>
    <w:p w14:paraId="4694B946" w14:textId="77777777" w:rsidR="005D1BA3" w:rsidRPr="006112B5" w:rsidRDefault="005D1BA3" w:rsidP="003066EA">
      <w:pPr>
        <w:widowControl w:val="0"/>
        <w:spacing w:after="0" w:line="240" w:lineRule="auto"/>
        <w:jc w:val="both"/>
        <w:rPr>
          <w:rFonts w:cstheme="minorHAnsi"/>
        </w:rPr>
      </w:pPr>
    </w:p>
    <w:p w14:paraId="529488BF" w14:textId="77777777" w:rsidR="0002057A" w:rsidRPr="006112B5" w:rsidRDefault="0008710B" w:rsidP="003066EA">
      <w:pPr>
        <w:widowControl w:val="0"/>
        <w:spacing w:after="0" w:line="240" w:lineRule="auto"/>
        <w:jc w:val="both"/>
        <w:rPr>
          <w:rFonts w:cstheme="minorHAnsi"/>
        </w:rPr>
      </w:pPr>
      <w:bookmarkStart w:id="0" w:name="_Hlk496969958"/>
      <w:r w:rsidRPr="006112B5">
        <w:rPr>
          <w:rFonts w:cstheme="minorHAnsi"/>
        </w:rPr>
        <w:t>In this lesson</w:t>
      </w:r>
      <w:r w:rsidR="000E576B" w:rsidRPr="006112B5">
        <w:rPr>
          <w:rFonts w:cstheme="minorHAnsi"/>
        </w:rPr>
        <w:t xml:space="preserve"> w</w:t>
      </w:r>
      <w:r w:rsidR="001A4692" w:rsidRPr="006112B5">
        <w:rPr>
          <w:rFonts w:cstheme="minorHAnsi"/>
        </w:rPr>
        <w:t>e will conti</w:t>
      </w:r>
      <w:r w:rsidR="004347E6" w:rsidRPr="006112B5">
        <w:rPr>
          <w:rFonts w:cstheme="minorHAnsi"/>
        </w:rPr>
        <w:t>n</w:t>
      </w:r>
      <w:r w:rsidR="001A4692" w:rsidRPr="006112B5">
        <w:rPr>
          <w:rFonts w:cstheme="minorHAnsi"/>
        </w:rPr>
        <w:t>ue wit</w:t>
      </w:r>
      <w:r w:rsidR="004347E6" w:rsidRPr="006112B5">
        <w:rPr>
          <w:rFonts w:cstheme="minorHAnsi"/>
        </w:rPr>
        <w:t>h</w:t>
      </w:r>
      <w:r w:rsidR="0002057A" w:rsidRPr="006112B5">
        <w:rPr>
          <w:rFonts w:cstheme="minorHAnsi"/>
        </w:rPr>
        <w:t xml:space="preserve"> the </w:t>
      </w:r>
      <w:r w:rsidR="0002057A" w:rsidRPr="006112B5">
        <w:rPr>
          <w:rFonts w:cstheme="minorHAnsi"/>
          <w:b/>
        </w:rPr>
        <w:t>Lectio Divina</w:t>
      </w:r>
      <w:r w:rsidR="0002057A" w:rsidRPr="006112B5">
        <w:rPr>
          <w:rFonts w:cstheme="minorHAnsi"/>
        </w:rPr>
        <w:t xml:space="preserve"> </w:t>
      </w:r>
      <w:r w:rsidR="000E576B" w:rsidRPr="006112B5">
        <w:rPr>
          <w:rFonts w:cstheme="minorHAnsi"/>
        </w:rPr>
        <w:t>m</w:t>
      </w:r>
      <w:r w:rsidR="0002057A" w:rsidRPr="006112B5">
        <w:rPr>
          <w:rFonts w:cstheme="minorHAnsi"/>
        </w:rPr>
        <w:t>editation</w:t>
      </w:r>
      <w:r w:rsidR="007E09A9" w:rsidRPr="006112B5">
        <w:rPr>
          <w:rFonts w:cstheme="minorHAnsi"/>
        </w:rPr>
        <w:t>.</w:t>
      </w:r>
    </w:p>
    <w:p w14:paraId="274EEAD2" w14:textId="77777777" w:rsidR="005D1BA3" w:rsidRPr="006112B5" w:rsidRDefault="005D1BA3" w:rsidP="003066EA">
      <w:pPr>
        <w:widowControl w:val="0"/>
        <w:spacing w:after="0" w:line="240" w:lineRule="auto"/>
        <w:jc w:val="both"/>
        <w:rPr>
          <w:rFonts w:cstheme="minorHAnsi"/>
        </w:rPr>
      </w:pPr>
    </w:p>
    <w:p w14:paraId="25AE37C4" w14:textId="10B9D8BB" w:rsidR="00BB76C3" w:rsidRPr="006112B5" w:rsidRDefault="00BB76C3" w:rsidP="003066EA">
      <w:pPr>
        <w:widowControl w:val="0"/>
        <w:spacing w:after="0" w:line="240" w:lineRule="auto"/>
        <w:jc w:val="both"/>
        <w:rPr>
          <w:rFonts w:cstheme="minorHAnsi"/>
        </w:rPr>
      </w:pPr>
      <w:bookmarkStart w:id="1" w:name="_Hlk20306413"/>
      <w:r w:rsidRPr="006112B5">
        <w:rPr>
          <w:rFonts w:cstheme="minorHAnsi"/>
        </w:rPr>
        <w:t>When you practice the Lectio Divina in your own meditation time, try reading a longer passage</w:t>
      </w:r>
      <w:r w:rsidR="003526D0" w:rsidRPr="006112B5">
        <w:rPr>
          <w:rFonts w:cstheme="minorHAnsi"/>
        </w:rPr>
        <w:t>—</w:t>
      </w:r>
      <w:r w:rsidRPr="006112B5">
        <w:rPr>
          <w:rFonts w:cstheme="minorHAnsi"/>
        </w:rPr>
        <w:t xml:space="preserve">perhaps a paragraph or a story from the Gospels. </w:t>
      </w:r>
      <w:r w:rsidR="00D24B69" w:rsidRPr="006112B5">
        <w:rPr>
          <w:rFonts w:cstheme="minorHAnsi"/>
        </w:rPr>
        <w:t>Engage with the passage by following</w:t>
      </w:r>
      <w:r w:rsidRPr="006112B5">
        <w:rPr>
          <w:rFonts w:cstheme="minorHAnsi"/>
        </w:rPr>
        <w:t xml:space="preserve"> the same steps. </w:t>
      </w:r>
    </w:p>
    <w:bookmarkEnd w:id="1"/>
    <w:p w14:paraId="782BBF1A" w14:textId="77777777" w:rsidR="00BB76C3" w:rsidRPr="006112B5" w:rsidRDefault="00BB76C3" w:rsidP="003066EA">
      <w:pPr>
        <w:widowControl w:val="0"/>
        <w:spacing w:after="0" w:line="240" w:lineRule="auto"/>
        <w:jc w:val="both"/>
        <w:rPr>
          <w:rFonts w:cstheme="minorHAnsi"/>
        </w:rPr>
      </w:pPr>
    </w:p>
    <w:p w14:paraId="19932F31" w14:textId="54A694F8" w:rsidR="005D1BA3" w:rsidRPr="006112B5" w:rsidRDefault="00817346" w:rsidP="003066EA">
      <w:pPr>
        <w:widowControl w:val="0"/>
        <w:spacing w:after="0" w:line="240" w:lineRule="auto"/>
        <w:jc w:val="both"/>
        <w:rPr>
          <w:rFonts w:cstheme="minorHAnsi"/>
          <w:i/>
        </w:rPr>
      </w:pPr>
      <w:r w:rsidRPr="006112B5">
        <w:rPr>
          <w:rFonts w:cstheme="minorHAnsi"/>
        </w:rPr>
        <w:t>Take the meditation posture</w:t>
      </w:r>
      <w:r w:rsidR="004D2400" w:rsidRPr="006112B5">
        <w:rPr>
          <w:rFonts w:cstheme="minorHAnsi"/>
        </w:rPr>
        <w:t xml:space="preserve"> by sitting upright</w:t>
      </w:r>
      <w:r w:rsidR="007C1594" w:rsidRPr="006112B5">
        <w:rPr>
          <w:rFonts w:cstheme="minorHAnsi"/>
        </w:rPr>
        <w:t>. Straighten your neck as you lower your</w:t>
      </w:r>
      <w:r w:rsidR="004D2400" w:rsidRPr="006112B5">
        <w:rPr>
          <w:rFonts w:cstheme="minorHAnsi"/>
        </w:rPr>
        <w:t xml:space="preserve"> chin a little. A</w:t>
      </w:r>
      <w:r w:rsidR="007C1594" w:rsidRPr="006112B5">
        <w:rPr>
          <w:rFonts w:cstheme="minorHAnsi"/>
        </w:rPr>
        <w:t>llow your</w:t>
      </w:r>
      <w:r w:rsidRPr="006112B5">
        <w:rPr>
          <w:rFonts w:cstheme="minorHAnsi"/>
        </w:rPr>
        <w:t xml:space="preserve"> shoulders to</w:t>
      </w:r>
      <w:r w:rsidR="00402AA7" w:rsidRPr="006112B5">
        <w:rPr>
          <w:rFonts w:cstheme="minorHAnsi"/>
        </w:rPr>
        <w:t xml:space="preserve"> relax and</w:t>
      </w:r>
      <w:r w:rsidRPr="006112B5">
        <w:rPr>
          <w:rFonts w:cstheme="minorHAnsi"/>
        </w:rPr>
        <w:t xml:space="preserve"> fall back. </w:t>
      </w:r>
      <w:r w:rsidR="00AF4A0A" w:rsidRPr="006112B5">
        <w:rPr>
          <w:rFonts w:cstheme="minorHAnsi"/>
          <w:i/>
          <w:iCs/>
        </w:rPr>
        <w:t>(Pause)</w:t>
      </w:r>
      <w:r w:rsidR="00AF4A0A" w:rsidRPr="006112B5">
        <w:rPr>
          <w:rFonts w:cstheme="minorHAnsi"/>
        </w:rPr>
        <w:t xml:space="preserve"> </w:t>
      </w:r>
      <w:r w:rsidR="005D1BA3" w:rsidRPr="006112B5">
        <w:rPr>
          <w:rFonts w:cstheme="minorHAnsi"/>
        </w:rPr>
        <w:t>Scan</w:t>
      </w:r>
      <w:r w:rsidR="007C1594" w:rsidRPr="006112B5">
        <w:rPr>
          <w:rFonts w:cstheme="minorHAnsi"/>
        </w:rPr>
        <w:t xml:space="preserve"> your body for tension and release</w:t>
      </w:r>
      <w:r w:rsidR="007E09A9" w:rsidRPr="006112B5">
        <w:rPr>
          <w:rFonts w:cstheme="minorHAnsi"/>
        </w:rPr>
        <w:t xml:space="preserve"> </w:t>
      </w:r>
      <w:r w:rsidR="007C1594" w:rsidRPr="006112B5">
        <w:rPr>
          <w:rFonts w:cstheme="minorHAnsi"/>
        </w:rPr>
        <w:t xml:space="preserve">it </w:t>
      </w:r>
      <w:r w:rsidR="007E09A9" w:rsidRPr="006112B5">
        <w:rPr>
          <w:rFonts w:cstheme="minorHAnsi"/>
        </w:rPr>
        <w:t>on the exhale.</w:t>
      </w:r>
      <w:r w:rsidR="005D1BA3" w:rsidRPr="006112B5">
        <w:rPr>
          <w:rFonts w:cstheme="minorHAnsi"/>
        </w:rPr>
        <w:t xml:space="preserve"> </w:t>
      </w:r>
      <w:r w:rsidRPr="006112B5">
        <w:rPr>
          <w:rFonts w:cstheme="minorHAnsi"/>
        </w:rPr>
        <w:t xml:space="preserve">You might use the word </w:t>
      </w:r>
      <w:r w:rsidRPr="006112B5">
        <w:rPr>
          <w:rFonts w:cstheme="minorHAnsi"/>
          <w:i/>
        </w:rPr>
        <w:t>CALM</w:t>
      </w:r>
      <w:r w:rsidRPr="006112B5">
        <w:rPr>
          <w:rFonts w:cstheme="minorHAnsi"/>
        </w:rPr>
        <w:t xml:space="preserve"> to center yourself. </w:t>
      </w:r>
      <w:r w:rsidR="005D1BA3" w:rsidRPr="006112B5">
        <w:rPr>
          <w:rFonts w:cstheme="minorHAnsi"/>
        </w:rPr>
        <w:t>Breathe</w:t>
      </w:r>
      <w:r w:rsidR="003F1CE4" w:rsidRPr="006112B5">
        <w:rPr>
          <w:rFonts w:cstheme="minorHAnsi"/>
        </w:rPr>
        <w:t xml:space="preserve"> and prepare for </w:t>
      </w:r>
      <w:r w:rsidR="00074099" w:rsidRPr="006112B5">
        <w:rPr>
          <w:rFonts w:cstheme="minorHAnsi"/>
        </w:rPr>
        <w:t>one</w:t>
      </w:r>
      <w:r w:rsidR="003F1CE4" w:rsidRPr="006112B5">
        <w:rPr>
          <w:rFonts w:cstheme="minorHAnsi"/>
        </w:rPr>
        <w:t xml:space="preserve"> minute</w:t>
      </w:r>
      <w:r w:rsidR="005D1BA3" w:rsidRPr="006112B5">
        <w:rPr>
          <w:rFonts w:cstheme="minorHAnsi"/>
        </w:rPr>
        <w:t xml:space="preserve">. </w:t>
      </w:r>
      <w:r w:rsidR="005D1BA3" w:rsidRPr="006112B5">
        <w:rPr>
          <w:rFonts w:cstheme="minorHAnsi"/>
          <w:i/>
        </w:rPr>
        <w:t xml:space="preserve">(Pause </w:t>
      </w:r>
      <w:r w:rsidR="002422B2" w:rsidRPr="006112B5">
        <w:rPr>
          <w:rFonts w:cstheme="minorHAnsi"/>
          <w:i/>
        </w:rPr>
        <w:t xml:space="preserve">for </w:t>
      </w:r>
      <w:r w:rsidR="005D1BA3" w:rsidRPr="006112B5">
        <w:rPr>
          <w:rFonts w:cstheme="minorHAnsi"/>
          <w:i/>
        </w:rPr>
        <w:t>1 minute</w:t>
      </w:r>
      <w:r w:rsidRPr="006112B5">
        <w:rPr>
          <w:rFonts w:cstheme="minorHAnsi"/>
          <w:i/>
        </w:rPr>
        <w:t>)</w:t>
      </w:r>
    </w:p>
    <w:p w14:paraId="3E86276B" w14:textId="77777777" w:rsidR="00F90195" w:rsidRPr="006112B5" w:rsidRDefault="00F90195" w:rsidP="003066EA">
      <w:pPr>
        <w:widowControl w:val="0"/>
        <w:spacing w:after="0" w:line="240" w:lineRule="auto"/>
        <w:jc w:val="both"/>
        <w:rPr>
          <w:rFonts w:cstheme="minorHAnsi"/>
        </w:rPr>
      </w:pPr>
    </w:p>
    <w:p w14:paraId="3BA30BB0" w14:textId="77777777" w:rsidR="00074099" w:rsidRPr="006112B5" w:rsidRDefault="00074099" w:rsidP="003066EA">
      <w:pPr>
        <w:pStyle w:val="ListParagraph"/>
        <w:widowControl w:val="0"/>
        <w:numPr>
          <w:ilvl w:val="0"/>
          <w:numId w:val="3"/>
        </w:numPr>
        <w:spacing w:after="0" w:line="240" w:lineRule="auto"/>
        <w:jc w:val="both"/>
        <w:rPr>
          <w:rFonts w:cstheme="minorHAnsi"/>
          <w:b/>
        </w:rPr>
      </w:pPr>
      <w:r w:rsidRPr="006112B5">
        <w:rPr>
          <w:rFonts w:cstheme="minorHAnsi"/>
          <w:b/>
        </w:rPr>
        <w:t>Read the passage</w:t>
      </w:r>
    </w:p>
    <w:p w14:paraId="79043447" w14:textId="77777777" w:rsidR="0002057A" w:rsidRPr="006112B5" w:rsidRDefault="0002057A" w:rsidP="002925BA">
      <w:pPr>
        <w:widowControl w:val="0"/>
        <w:spacing w:after="0" w:line="240" w:lineRule="auto"/>
        <w:ind w:left="360"/>
        <w:jc w:val="both"/>
        <w:rPr>
          <w:rFonts w:cstheme="minorHAnsi"/>
        </w:rPr>
      </w:pPr>
      <w:r w:rsidRPr="006112B5">
        <w:rPr>
          <w:rFonts w:cstheme="minorHAnsi"/>
        </w:rPr>
        <w:t xml:space="preserve">I will read a short </w:t>
      </w:r>
      <w:r w:rsidR="0043354B" w:rsidRPr="006112B5">
        <w:rPr>
          <w:rFonts w:cstheme="minorHAnsi"/>
        </w:rPr>
        <w:t xml:space="preserve">text </w:t>
      </w:r>
      <w:r w:rsidR="007C1594" w:rsidRPr="006112B5">
        <w:rPr>
          <w:rFonts w:cstheme="minorHAnsi"/>
        </w:rPr>
        <w:t xml:space="preserve">from the Bible and then pause. </w:t>
      </w:r>
      <w:r w:rsidR="0008710B" w:rsidRPr="006112B5">
        <w:rPr>
          <w:rFonts w:cstheme="minorHAnsi"/>
        </w:rPr>
        <w:t xml:space="preserve">You might wish to </w:t>
      </w:r>
      <w:r w:rsidR="007C1594" w:rsidRPr="006112B5">
        <w:rPr>
          <w:rFonts w:cstheme="minorHAnsi"/>
        </w:rPr>
        <w:t xml:space="preserve">allow the </w:t>
      </w:r>
      <w:r w:rsidR="0043354B" w:rsidRPr="006112B5">
        <w:rPr>
          <w:rFonts w:cstheme="minorHAnsi"/>
        </w:rPr>
        <w:t xml:space="preserve">words </w:t>
      </w:r>
      <w:r w:rsidR="007C1594" w:rsidRPr="006112B5">
        <w:rPr>
          <w:rFonts w:cstheme="minorHAnsi"/>
        </w:rPr>
        <w:t xml:space="preserve">to rise and fall in your mind with your breath. </w:t>
      </w:r>
      <w:r w:rsidR="002C11DC" w:rsidRPr="006112B5">
        <w:rPr>
          <w:rFonts w:cstheme="minorHAnsi"/>
        </w:rPr>
        <w:t xml:space="preserve">Our </w:t>
      </w:r>
      <w:r w:rsidR="0043354B" w:rsidRPr="006112B5">
        <w:rPr>
          <w:rFonts w:cstheme="minorHAnsi"/>
        </w:rPr>
        <w:t xml:space="preserve">text </w:t>
      </w:r>
      <w:r w:rsidR="002C11DC" w:rsidRPr="006112B5">
        <w:rPr>
          <w:rFonts w:cstheme="minorHAnsi"/>
        </w:rPr>
        <w:t>is from</w:t>
      </w:r>
      <w:r w:rsidR="007C1594" w:rsidRPr="006112B5">
        <w:rPr>
          <w:rFonts w:cstheme="minorHAnsi"/>
        </w:rPr>
        <w:t xml:space="preserve"> the first chapter of Jame</w:t>
      </w:r>
      <w:r w:rsidR="00E31E01" w:rsidRPr="006112B5">
        <w:rPr>
          <w:rFonts w:cstheme="minorHAnsi"/>
        </w:rPr>
        <w:t>s</w:t>
      </w:r>
      <w:r w:rsidR="00FA31EF" w:rsidRPr="006112B5">
        <w:rPr>
          <w:rFonts w:cstheme="minorHAnsi"/>
        </w:rPr>
        <w:t>, verse 4</w:t>
      </w:r>
      <w:r w:rsidR="002422B2" w:rsidRPr="006112B5">
        <w:rPr>
          <w:rFonts w:cstheme="minorHAnsi"/>
        </w:rPr>
        <w:t>.</w:t>
      </w:r>
      <w:r w:rsidR="005D1BA3" w:rsidRPr="006112B5">
        <w:rPr>
          <w:rFonts w:cstheme="minorHAnsi"/>
        </w:rPr>
        <w:t xml:space="preserve"> </w:t>
      </w:r>
    </w:p>
    <w:p w14:paraId="315683BA" w14:textId="77777777" w:rsidR="005D1BA3" w:rsidRPr="006112B5" w:rsidRDefault="005D1BA3" w:rsidP="003066EA">
      <w:pPr>
        <w:widowControl w:val="0"/>
        <w:spacing w:after="0" w:line="240" w:lineRule="auto"/>
        <w:jc w:val="both"/>
        <w:rPr>
          <w:rFonts w:cstheme="minorHAnsi"/>
        </w:rPr>
      </w:pPr>
    </w:p>
    <w:p w14:paraId="5F083AD4" w14:textId="77777777" w:rsidR="00F90195" w:rsidRPr="006112B5" w:rsidRDefault="003F1CE4" w:rsidP="003066EA">
      <w:pPr>
        <w:widowControl w:val="0"/>
        <w:spacing w:after="0" w:line="240" w:lineRule="auto"/>
        <w:jc w:val="center"/>
        <w:rPr>
          <w:rFonts w:cstheme="minorHAnsi"/>
        </w:rPr>
      </w:pPr>
      <w:r w:rsidRPr="006112B5">
        <w:rPr>
          <w:rFonts w:cstheme="minorHAnsi"/>
          <w:i/>
        </w:rPr>
        <w:t>Give</w:t>
      </w:r>
      <w:r w:rsidR="0002057A" w:rsidRPr="006112B5">
        <w:rPr>
          <w:rFonts w:cstheme="minorHAnsi"/>
          <w:i/>
        </w:rPr>
        <w:t xml:space="preserve"> endurance</w:t>
      </w:r>
      <w:r w:rsidRPr="006112B5">
        <w:rPr>
          <w:rFonts w:cstheme="minorHAnsi"/>
          <w:i/>
        </w:rPr>
        <w:t xml:space="preserve"> a chance</w:t>
      </w:r>
      <w:r w:rsidR="0002057A" w:rsidRPr="006112B5">
        <w:rPr>
          <w:rFonts w:cstheme="minorHAnsi"/>
          <w:i/>
        </w:rPr>
        <w:t xml:space="preserve"> to accomplish its oriented outcome</w:t>
      </w:r>
      <w:r w:rsidR="00074099" w:rsidRPr="006112B5">
        <w:rPr>
          <w:rFonts w:cstheme="minorHAnsi"/>
        </w:rPr>
        <w:t>.</w:t>
      </w:r>
    </w:p>
    <w:p w14:paraId="59C5C310" w14:textId="77777777" w:rsidR="005D1BA3" w:rsidRPr="006112B5" w:rsidRDefault="0008710B" w:rsidP="003066EA">
      <w:pPr>
        <w:widowControl w:val="0"/>
        <w:spacing w:after="0" w:line="240" w:lineRule="auto"/>
        <w:jc w:val="center"/>
        <w:rPr>
          <w:rFonts w:cstheme="minorHAnsi"/>
          <w:i/>
        </w:rPr>
      </w:pPr>
      <w:r w:rsidRPr="006112B5">
        <w:rPr>
          <w:rFonts w:cstheme="minorHAnsi"/>
          <w:i/>
        </w:rPr>
        <w:t>(Repeat)</w:t>
      </w:r>
      <w:r w:rsidR="005D1BA3" w:rsidRPr="006112B5">
        <w:rPr>
          <w:rFonts w:cstheme="minorHAnsi"/>
        </w:rPr>
        <w:t xml:space="preserve"> </w:t>
      </w:r>
      <w:r w:rsidR="005D1BA3" w:rsidRPr="006112B5">
        <w:rPr>
          <w:rFonts w:cstheme="minorHAnsi"/>
          <w:i/>
        </w:rPr>
        <w:t>(Pause</w:t>
      </w:r>
      <w:r w:rsidR="008D311E" w:rsidRPr="006112B5">
        <w:rPr>
          <w:rFonts w:cstheme="minorHAnsi"/>
          <w:i/>
        </w:rPr>
        <w:t xml:space="preserve"> </w:t>
      </w:r>
      <w:r w:rsidR="002422B2" w:rsidRPr="006112B5">
        <w:rPr>
          <w:rFonts w:cstheme="minorHAnsi"/>
          <w:i/>
        </w:rPr>
        <w:t xml:space="preserve">for </w:t>
      </w:r>
      <w:r w:rsidR="008D311E" w:rsidRPr="006112B5">
        <w:rPr>
          <w:rFonts w:cstheme="minorHAnsi"/>
          <w:i/>
        </w:rPr>
        <w:t>10 seconds</w:t>
      </w:r>
      <w:r w:rsidR="005D1BA3" w:rsidRPr="006112B5">
        <w:rPr>
          <w:rFonts w:cstheme="minorHAnsi"/>
          <w:i/>
        </w:rPr>
        <w:t>)</w:t>
      </w:r>
    </w:p>
    <w:p w14:paraId="12D913CF" w14:textId="77777777" w:rsidR="005D1BA3" w:rsidRPr="006112B5" w:rsidRDefault="005D1BA3" w:rsidP="003066EA">
      <w:pPr>
        <w:widowControl w:val="0"/>
        <w:spacing w:after="0" w:line="240" w:lineRule="auto"/>
        <w:jc w:val="both"/>
        <w:rPr>
          <w:rFonts w:cstheme="minorHAnsi"/>
        </w:rPr>
      </w:pPr>
    </w:p>
    <w:p w14:paraId="2CD99B41" w14:textId="77777777" w:rsidR="00074099" w:rsidRPr="006112B5" w:rsidRDefault="00072AD7" w:rsidP="003066EA">
      <w:pPr>
        <w:pStyle w:val="ListParagraph"/>
        <w:widowControl w:val="0"/>
        <w:numPr>
          <w:ilvl w:val="0"/>
          <w:numId w:val="3"/>
        </w:numPr>
        <w:spacing w:after="0" w:line="240" w:lineRule="auto"/>
        <w:jc w:val="both"/>
        <w:rPr>
          <w:rFonts w:cstheme="minorHAnsi"/>
          <w:b/>
        </w:rPr>
      </w:pPr>
      <w:r w:rsidRPr="006112B5">
        <w:rPr>
          <w:rFonts w:cstheme="minorHAnsi"/>
          <w:b/>
        </w:rPr>
        <w:t>Receive</w:t>
      </w:r>
      <w:r w:rsidR="00074099" w:rsidRPr="006112B5">
        <w:rPr>
          <w:rFonts w:cstheme="minorHAnsi"/>
          <w:b/>
        </w:rPr>
        <w:t xml:space="preserve"> as you listen</w:t>
      </w:r>
    </w:p>
    <w:p w14:paraId="3325E927" w14:textId="261FC927" w:rsidR="005D1BA3" w:rsidRPr="006112B5" w:rsidRDefault="005D1BA3" w:rsidP="003066EA">
      <w:pPr>
        <w:widowControl w:val="0"/>
        <w:spacing w:after="0" w:line="240" w:lineRule="auto"/>
        <w:ind w:left="360"/>
        <w:jc w:val="both"/>
        <w:rPr>
          <w:rFonts w:cstheme="minorHAnsi"/>
        </w:rPr>
      </w:pPr>
      <w:bookmarkStart w:id="2" w:name="_Hlk497004166"/>
      <w:r w:rsidRPr="006112B5">
        <w:rPr>
          <w:rFonts w:cstheme="minorHAnsi"/>
        </w:rPr>
        <w:t xml:space="preserve">Relax while I read </w:t>
      </w:r>
      <w:r w:rsidR="0043354B" w:rsidRPr="006112B5">
        <w:rPr>
          <w:rFonts w:cstheme="minorHAnsi"/>
        </w:rPr>
        <w:t>this</w:t>
      </w:r>
      <w:r w:rsidR="00F72B1D" w:rsidRPr="006112B5">
        <w:rPr>
          <w:rFonts w:cstheme="minorHAnsi"/>
        </w:rPr>
        <w:t xml:space="preserve"> </w:t>
      </w:r>
      <w:r w:rsidR="0043354B" w:rsidRPr="006112B5">
        <w:rPr>
          <w:rFonts w:cstheme="minorHAnsi"/>
        </w:rPr>
        <w:t>sentence</w:t>
      </w:r>
      <w:r w:rsidRPr="006112B5">
        <w:rPr>
          <w:rFonts w:cstheme="minorHAnsi"/>
        </w:rPr>
        <w:t xml:space="preserve"> three times</w:t>
      </w:r>
      <w:r w:rsidR="00074099" w:rsidRPr="006112B5">
        <w:rPr>
          <w:rFonts w:cstheme="minorHAnsi"/>
        </w:rPr>
        <w:t>, pausing</w:t>
      </w:r>
      <w:r w:rsidR="003F1CE4" w:rsidRPr="006112B5">
        <w:rPr>
          <w:rFonts w:cstheme="minorHAnsi"/>
        </w:rPr>
        <w:t xml:space="preserve"> between readings</w:t>
      </w:r>
      <w:r w:rsidRPr="006112B5">
        <w:rPr>
          <w:rFonts w:cstheme="minorHAnsi"/>
        </w:rPr>
        <w:t>. Take the attitude of a listener</w:t>
      </w:r>
      <w:r w:rsidR="000B5959" w:rsidRPr="006112B5">
        <w:rPr>
          <w:rFonts w:cstheme="minorHAnsi"/>
        </w:rPr>
        <w:t xml:space="preserve"> and </w:t>
      </w:r>
      <w:r w:rsidR="00AF4A0A" w:rsidRPr="006112B5">
        <w:rPr>
          <w:rFonts w:cstheme="minorHAnsi"/>
        </w:rPr>
        <w:t xml:space="preserve">attend to </w:t>
      </w:r>
      <w:r w:rsidR="00691872" w:rsidRPr="006112B5">
        <w:rPr>
          <w:rFonts w:cstheme="minorHAnsi"/>
        </w:rPr>
        <w:t>your</w:t>
      </w:r>
      <w:r w:rsidR="0008710B" w:rsidRPr="006112B5">
        <w:rPr>
          <w:rFonts w:cstheme="minorHAnsi"/>
        </w:rPr>
        <w:t xml:space="preserve"> experience</w:t>
      </w:r>
      <w:r w:rsidR="004D2400" w:rsidRPr="006112B5">
        <w:rPr>
          <w:rFonts w:cstheme="minorHAnsi"/>
        </w:rPr>
        <w:t xml:space="preserve"> </w:t>
      </w:r>
      <w:r w:rsidR="00691872" w:rsidRPr="006112B5">
        <w:rPr>
          <w:rFonts w:cstheme="minorHAnsi"/>
        </w:rPr>
        <w:t>wit</w:t>
      </w:r>
      <w:r w:rsidR="00F72B1D" w:rsidRPr="006112B5">
        <w:rPr>
          <w:rFonts w:cstheme="minorHAnsi"/>
        </w:rPr>
        <w:t xml:space="preserve">h the </w:t>
      </w:r>
      <w:r w:rsidR="00A80C8A" w:rsidRPr="00957E11">
        <w:rPr>
          <w:rFonts w:cstheme="minorHAnsi"/>
        </w:rPr>
        <w:t>Scripture</w:t>
      </w:r>
      <w:r w:rsidR="00F72B1D" w:rsidRPr="00957E11">
        <w:rPr>
          <w:rFonts w:cstheme="minorHAnsi"/>
        </w:rPr>
        <w:t>.</w:t>
      </w:r>
      <w:r w:rsidR="0008710B" w:rsidRPr="00957E11">
        <w:rPr>
          <w:rFonts w:cstheme="minorHAnsi"/>
        </w:rPr>
        <w:t xml:space="preserve"> </w:t>
      </w:r>
      <w:r w:rsidRPr="00957E11">
        <w:rPr>
          <w:rFonts w:cstheme="minorHAnsi"/>
        </w:rPr>
        <w:t>In the stillness between the readings</w:t>
      </w:r>
      <w:r w:rsidR="00255C1B" w:rsidRPr="00957E11">
        <w:rPr>
          <w:rFonts w:cstheme="minorHAnsi"/>
        </w:rPr>
        <w:t xml:space="preserve">, allow a feeling, </w:t>
      </w:r>
      <w:r w:rsidRPr="00957E11">
        <w:rPr>
          <w:rFonts w:cstheme="minorHAnsi"/>
        </w:rPr>
        <w:t xml:space="preserve">thought, or image to come to mind that may be related to the </w:t>
      </w:r>
      <w:r w:rsidR="0043354B" w:rsidRPr="00957E11">
        <w:rPr>
          <w:rFonts w:cstheme="minorHAnsi"/>
        </w:rPr>
        <w:t>words</w:t>
      </w:r>
      <w:r w:rsidRPr="00957E11">
        <w:rPr>
          <w:rFonts w:cstheme="minorHAnsi"/>
        </w:rPr>
        <w:t>. If nothing comes</w:t>
      </w:r>
      <w:r w:rsidR="00D24B69" w:rsidRPr="00957E11">
        <w:rPr>
          <w:rFonts w:cstheme="minorHAnsi"/>
        </w:rPr>
        <w:t>,</w:t>
      </w:r>
      <w:r w:rsidRPr="00957E11">
        <w:rPr>
          <w:rFonts w:cstheme="minorHAnsi"/>
        </w:rPr>
        <w:t xml:space="preserve"> </w:t>
      </w:r>
      <w:r w:rsidR="00157461" w:rsidRPr="00C668B5">
        <w:rPr>
          <w:rFonts w:cstheme="minorHAnsi"/>
        </w:rPr>
        <w:t>notice</w:t>
      </w:r>
      <w:r w:rsidR="004D2400" w:rsidRPr="00957E11">
        <w:rPr>
          <w:rFonts w:cstheme="minorHAnsi"/>
        </w:rPr>
        <w:t xml:space="preserve"> the absence</w:t>
      </w:r>
      <w:r w:rsidRPr="00957E11">
        <w:rPr>
          <w:rFonts w:cstheme="minorHAnsi"/>
        </w:rPr>
        <w:t xml:space="preserve"> or just enjoy the stillness</w:t>
      </w:r>
      <w:r w:rsidRPr="00C668B5">
        <w:rPr>
          <w:rFonts w:cstheme="minorHAnsi"/>
        </w:rPr>
        <w:t>. Observe</w:t>
      </w:r>
      <w:r w:rsidRPr="00957E11">
        <w:rPr>
          <w:rFonts w:cstheme="minorHAnsi"/>
        </w:rPr>
        <w:t xml:space="preserve"> with compassion any other feelings or thoughts that may intrude</w:t>
      </w:r>
      <w:r w:rsidR="00074099" w:rsidRPr="00957E11">
        <w:rPr>
          <w:rFonts w:cstheme="minorHAnsi"/>
        </w:rPr>
        <w:t>,</w:t>
      </w:r>
      <w:r w:rsidRPr="00957E11">
        <w:rPr>
          <w:rFonts w:cstheme="minorHAnsi"/>
        </w:rPr>
        <w:t xml:space="preserve"> and then return to </w:t>
      </w:r>
      <w:r w:rsidR="00A80C8A" w:rsidRPr="00957E11">
        <w:rPr>
          <w:rFonts w:cstheme="minorHAnsi"/>
        </w:rPr>
        <w:t>o</w:t>
      </w:r>
      <w:r w:rsidR="00B3039F" w:rsidRPr="00957E11">
        <w:rPr>
          <w:rFonts w:cstheme="minorHAnsi"/>
        </w:rPr>
        <w:t>ur</w:t>
      </w:r>
      <w:r w:rsidRPr="00957E11">
        <w:rPr>
          <w:rFonts w:cstheme="minorHAnsi"/>
        </w:rPr>
        <w:t xml:space="preserve"> </w:t>
      </w:r>
      <w:r w:rsidR="0043354B" w:rsidRPr="00957E11">
        <w:rPr>
          <w:rFonts w:cstheme="minorHAnsi"/>
        </w:rPr>
        <w:t>text</w:t>
      </w:r>
      <w:r w:rsidR="00A80C8A" w:rsidRPr="00957E11">
        <w:rPr>
          <w:rFonts w:cstheme="minorHAnsi"/>
        </w:rPr>
        <w:t>.</w:t>
      </w:r>
      <w:r w:rsidRPr="00957E11">
        <w:rPr>
          <w:rFonts w:cstheme="minorHAnsi"/>
        </w:rPr>
        <w:t xml:space="preserve"> Let’s begin</w:t>
      </w:r>
      <w:r w:rsidRPr="006112B5">
        <w:rPr>
          <w:rFonts w:cstheme="minorHAnsi"/>
        </w:rPr>
        <w:t xml:space="preserve">. </w:t>
      </w:r>
    </w:p>
    <w:bookmarkEnd w:id="2"/>
    <w:p w14:paraId="506E3D28" w14:textId="77777777" w:rsidR="004D2400" w:rsidRPr="006112B5" w:rsidRDefault="004D2400" w:rsidP="00DB1CC5">
      <w:pPr>
        <w:widowControl w:val="0"/>
        <w:spacing w:after="0" w:line="240" w:lineRule="auto"/>
        <w:jc w:val="both"/>
        <w:rPr>
          <w:rFonts w:cstheme="minorHAnsi"/>
        </w:rPr>
      </w:pPr>
    </w:p>
    <w:p w14:paraId="302D0604" w14:textId="77777777" w:rsidR="00F90195" w:rsidRPr="006112B5" w:rsidRDefault="003F1CE4" w:rsidP="003066EA">
      <w:pPr>
        <w:widowControl w:val="0"/>
        <w:spacing w:after="0" w:line="240" w:lineRule="auto"/>
        <w:jc w:val="center"/>
        <w:rPr>
          <w:rFonts w:cstheme="minorHAnsi"/>
        </w:rPr>
      </w:pPr>
      <w:r w:rsidRPr="006112B5">
        <w:rPr>
          <w:rFonts w:cstheme="minorHAnsi"/>
          <w:i/>
        </w:rPr>
        <w:t>Give</w:t>
      </w:r>
      <w:r w:rsidR="0002057A" w:rsidRPr="006112B5">
        <w:rPr>
          <w:rFonts w:cstheme="minorHAnsi"/>
          <w:i/>
        </w:rPr>
        <w:t xml:space="preserve"> endurance</w:t>
      </w:r>
      <w:r w:rsidRPr="006112B5">
        <w:rPr>
          <w:rFonts w:cstheme="minorHAnsi"/>
          <w:i/>
        </w:rPr>
        <w:t xml:space="preserve"> a chance</w:t>
      </w:r>
      <w:r w:rsidR="0002057A" w:rsidRPr="006112B5">
        <w:rPr>
          <w:rFonts w:cstheme="minorHAnsi"/>
          <w:i/>
        </w:rPr>
        <w:t xml:space="preserve"> to accomplish its orient</w:t>
      </w:r>
      <w:r w:rsidR="005D1BA3" w:rsidRPr="006112B5">
        <w:rPr>
          <w:rFonts w:cstheme="minorHAnsi"/>
          <w:i/>
        </w:rPr>
        <w:t>ed outcome</w:t>
      </w:r>
      <w:r w:rsidR="00AC5109" w:rsidRPr="006112B5">
        <w:rPr>
          <w:rFonts w:cstheme="minorHAnsi"/>
        </w:rPr>
        <w:t>.</w:t>
      </w:r>
    </w:p>
    <w:p w14:paraId="4A4CA32A" w14:textId="77777777" w:rsidR="005D1BA3" w:rsidRPr="006112B5" w:rsidRDefault="005D1BA3" w:rsidP="003066EA">
      <w:pPr>
        <w:widowControl w:val="0"/>
        <w:spacing w:after="0" w:line="240" w:lineRule="auto"/>
        <w:jc w:val="center"/>
        <w:rPr>
          <w:rFonts w:cstheme="minorHAnsi"/>
          <w:i/>
        </w:rPr>
      </w:pPr>
      <w:r w:rsidRPr="006112B5">
        <w:rPr>
          <w:rFonts w:cstheme="minorHAnsi"/>
          <w:i/>
        </w:rPr>
        <w:t>(</w:t>
      </w:r>
      <w:r w:rsidR="00B56543" w:rsidRPr="006112B5">
        <w:rPr>
          <w:rFonts w:cstheme="minorHAnsi"/>
          <w:i/>
        </w:rPr>
        <w:t xml:space="preserve">Read </w:t>
      </w:r>
      <w:r w:rsidR="00765C2E" w:rsidRPr="006112B5">
        <w:rPr>
          <w:rFonts w:cstheme="minorHAnsi"/>
          <w:i/>
        </w:rPr>
        <w:t xml:space="preserve">3 </w:t>
      </w:r>
      <w:r w:rsidR="00B56543" w:rsidRPr="006112B5">
        <w:rPr>
          <w:rFonts w:cstheme="minorHAnsi"/>
          <w:i/>
        </w:rPr>
        <w:t>times</w:t>
      </w:r>
      <w:r w:rsidR="00313B74" w:rsidRPr="006112B5">
        <w:rPr>
          <w:rFonts w:cstheme="minorHAnsi"/>
          <w:i/>
        </w:rPr>
        <w:t>,</w:t>
      </w:r>
      <w:r w:rsidRPr="006112B5">
        <w:rPr>
          <w:rFonts w:cstheme="minorHAnsi"/>
          <w:i/>
        </w:rPr>
        <w:t xml:space="preserve"> </w:t>
      </w:r>
      <w:r w:rsidR="003066EA" w:rsidRPr="006112B5">
        <w:rPr>
          <w:rFonts w:cstheme="minorHAnsi"/>
          <w:i/>
        </w:rPr>
        <w:t>pausing for 30 seconds</w:t>
      </w:r>
      <w:r w:rsidR="007C1594" w:rsidRPr="006112B5">
        <w:rPr>
          <w:rFonts w:cstheme="minorHAnsi"/>
          <w:i/>
        </w:rPr>
        <w:t xml:space="preserve"> </w:t>
      </w:r>
      <w:r w:rsidR="00C606F9" w:rsidRPr="006112B5">
        <w:rPr>
          <w:rFonts w:cstheme="minorHAnsi"/>
          <w:i/>
        </w:rPr>
        <w:t xml:space="preserve">after each </w:t>
      </w:r>
      <w:r w:rsidR="007C1594" w:rsidRPr="006112B5">
        <w:rPr>
          <w:rFonts w:cstheme="minorHAnsi"/>
          <w:i/>
        </w:rPr>
        <w:t>reading</w:t>
      </w:r>
      <w:r w:rsidRPr="006112B5">
        <w:rPr>
          <w:rFonts w:cstheme="minorHAnsi"/>
          <w:i/>
        </w:rPr>
        <w:t>)</w:t>
      </w:r>
    </w:p>
    <w:p w14:paraId="791C68AE" w14:textId="77777777" w:rsidR="004D2400" w:rsidRPr="006112B5" w:rsidRDefault="004D2400" w:rsidP="003066EA">
      <w:pPr>
        <w:widowControl w:val="0"/>
        <w:spacing w:after="0" w:line="240" w:lineRule="auto"/>
        <w:jc w:val="both"/>
        <w:rPr>
          <w:rFonts w:cstheme="minorHAnsi"/>
        </w:rPr>
      </w:pPr>
    </w:p>
    <w:p w14:paraId="51E8E707" w14:textId="77777777" w:rsidR="00074099" w:rsidRPr="006112B5" w:rsidRDefault="00074099" w:rsidP="003066EA">
      <w:pPr>
        <w:pStyle w:val="ListParagraph"/>
        <w:widowControl w:val="0"/>
        <w:numPr>
          <w:ilvl w:val="0"/>
          <w:numId w:val="3"/>
        </w:numPr>
        <w:spacing w:after="0" w:line="240" w:lineRule="auto"/>
        <w:jc w:val="both"/>
        <w:rPr>
          <w:rFonts w:cstheme="minorHAnsi"/>
          <w:b/>
          <w:iCs/>
        </w:rPr>
      </w:pPr>
      <w:r w:rsidRPr="006112B5">
        <w:rPr>
          <w:rFonts w:cstheme="minorHAnsi"/>
          <w:b/>
        </w:rPr>
        <w:t>Respond</w:t>
      </w:r>
    </w:p>
    <w:p w14:paraId="6EF3CF48" w14:textId="547094BA" w:rsidR="005D1BA3" w:rsidRPr="006112B5" w:rsidRDefault="009202CD" w:rsidP="003066EA">
      <w:pPr>
        <w:widowControl w:val="0"/>
        <w:spacing w:after="0" w:line="240" w:lineRule="auto"/>
        <w:ind w:left="360"/>
        <w:jc w:val="both"/>
        <w:rPr>
          <w:rFonts w:cstheme="minorHAnsi"/>
          <w:i/>
        </w:rPr>
      </w:pPr>
      <w:r w:rsidRPr="006112B5">
        <w:rPr>
          <w:rFonts w:cstheme="minorHAnsi"/>
        </w:rPr>
        <w:t xml:space="preserve">Now, whatever </w:t>
      </w:r>
      <w:r w:rsidR="00AB4FB9" w:rsidRPr="006112B5">
        <w:rPr>
          <w:rFonts w:cstheme="minorHAnsi"/>
        </w:rPr>
        <w:t xml:space="preserve">your experience </w:t>
      </w:r>
      <w:r w:rsidRPr="006112B5">
        <w:rPr>
          <w:rFonts w:cstheme="minorHAnsi"/>
        </w:rPr>
        <w:t>might be</w:t>
      </w:r>
      <w:r w:rsidR="00AB4FB9" w:rsidRPr="006112B5">
        <w:rPr>
          <w:rFonts w:cstheme="minorHAnsi"/>
        </w:rPr>
        <w:t>, r</w:t>
      </w:r>
      <w:r w:rsidR="005D1BA3" w:rsidRPr="006112B5">
        <w:rPr>
          <w:rFonts w:cstheme="minorHAnsi"/>
        </w:rPr>
        <w:t xml:space="preserve">espond to God with affirmation and gratitude. </w:t>
      </w:r>
      <w:r w:rsidR="005D1BA3" w:rsidRPr="006112B5">
        <w:rPr>
          <w:rFonts w:cstheme="minorHAnsi"/>
          <w:i/>
        </w:rPr>
        <w:t xml:space="preserve">(Pause </w:t>
      </w:r>
      <w:r w:rsidR="00BF11C3" w:rsidRPr="006112B5">
        <w:rPr>
          <w:rFonts w:cstheme="minorHAnsi"/>
          <w:i/>
        </w:rPr>
        <w:t xml:space="preserve">for </w:t>
      </w:r>
      <w:r w:rsidR="005D1BA3" w:rsidRPr="006112B5">
        <w:rPr>
          <w:rFonts w:cstheme="minorHAnsi"/>
          <w:i/>
        </w:rPr>
        <w:t>30 seconds)</w:t>
      </w:r>
    </w:p>
    <w:p w14:paraId="0743B809" w14:textId="77777777" w:rsidR="00074099" w:rsidRPr="006112B5" w:rsidRDefault="00074099" w:rsidP="003066EA">
      <w:pPr>
        <w:pStyle w:val="ListParagraph"/>
        <w:widowControl w:val="0"/>
        <w:numPr>
          <w:ilvl w:val="0"/>
          <w:numId w:val="3"/>
        </w:numPr>
        <w:spacing w:after="0" w:line="240" w:lineRule="auto"/>
        <w:ind w:left="357"/>
        <w:jc w:val="both"/>
        <w:rPr>
          <w:rFonts w:cstheme="minorHAnsi"/>
          <w:b/>
        </w:rPr>
      </w:pPr>
      <w:r w:rsidRPr="006112B5">
        <w:rPr>
          <w:rFonts w:cstheme="minorHAnsi"/>
          <w:b/>
        </w:rPr>
        <w:lastRenderedPageBreak/>
        <w:t>Rest in awareness</w:t>
      </w:r>
    </w:p>
    <w:p w14:paraId="4BF7DC94" w14:textId="61650644" w:rsidR="005D1BA3" w:rsidRPr="006112B5" w:rsidRDefault="00817346" w:rsidP="003066EA">
      <w:pPr>
        <w:widowControl w:val="0"/>
        <w:spacing w:after="0" w:line="240" w:lineRule="auto"/>
        <w:ind w:left="357"/>
        <w:jc w:val="both"/>
        <w:rPr>
          <w:rFonts w:cstheme="minorHAnsi"/>
        </w:rPr>
      </w:pPr>
      <w:r w:rsidRPr="006112B5">
        <w:rPr>
          <w:rFonts w:cstheme="minorHAnsi"/>
        </w:rPr>
        <w:t>R</w:t>
      </w:r>
      <w:r w:rsidR="005D1BA3" w:rsidRPr="006112B5">
        <w:rPr>
          <w:rFonts w:cstheme="minorHAnsi"/>
        </w:rPr>
        <w:t>est in stillne</w:t>
      </w:r>
      <w:r w:rsidR="004D2400" w:rsidRPr="006112B5">
        <w:rPr>
          <w:rFonts w:cstheme="minorHAnsi"/>
        </w:rPr>
        <w:t>ss for one minute as you contemplate</w:t>
      </w:r>
      <w:r w:rsidR="005D1BA3" w:rsidRPr="006112B5">
        <w:rPr>
          <w:rFonts w:cstheme="minorHAnsi"/>
        </w:rPr>
        <w:t xml:space="preserve"> whatever has happened during this time. You might allow the </w:t>
      </w:r>
      <w:r w:rsidR="0043354B" w:rsidRPr="006112B5">
        <w:rPr>
          <w:rFonts w:cstheme="minorHAnsi"/>
        </w:rPr>
        <w:t xml:space="preserve">Scripture </w:t>
      </w:r>
      <w:r w:rsidR="005D1BA3" w:rsidRPr="006112B5">
        <w:rPr>
          <w:rFonts w:cstheme="minorHAnsi"/>
        </w:rPr>
        <w:t xml:space="preserve">to gently recede and </w:t>
      </w:r>
      <w:r w:rsidR="008D090A" w:rsidRPr="006112B5">
        <w:rPr>
          <w:rFonts w:cstheme="minorHAnsi"/>
        </w:rPr>
        <w:t xml:space="preserve">then </w:t>
      </w:r>
      <w:r w:rsidR="005D1BA3" w:rsidRPr="006112B5">
        <w:rPr>
          <w:rFonts w:cstheme="minorHAnsi"/>
        </w:rPr>
        <w:t xml:space="preserve">focus your mind on your breath. </w:t>
      </w:r>
      <w:r w:rsidR="005D1BA3" w:rsidRPr="006112B5">
        <w:rPr>
          <w:rFonts w:cstheme="minorHAnsi"/>
          <w:i/>
        </w:rPr>
        <w:t xml:space="preserve">(Pause </w:t>
      </w:r>
      <w:r w:rsidR="002422B2" w:rsidRPr="006112B5">
        <w:rPr>
          <w:rFonts w:cstheme="minorHAnsi"/>
          <w:i/>
        </w:rPr>
        <w:t xml:space="preserve">for </w:t>
      </w:r>
      <w:r w:rsidR="005D1BA3" w:rsidRPr="006112B5">
        <w:rPr>
          <w:rFonts w:cstheme="minorHAnsi"/>
          <w:i/>
        </w:rPr>
        <w:t>1 minute)</w:t>
      </w:r>
      <w:r w:rsidR="005D1BA3" w:rsidRPr="006112B5">
        <w:rPr>
          <w:rFonts w:cstheme="minorHAnsi"/>
        </w:rPr>
        <w:t xml:space="preserve"> </w:t>
      </w:r>
    </w:p>
    <w:p w14:paraId="7ED5F327" w14:textId="77777777" w:rsidR="0002057A" w:rsidRPr="006112B5" w:rsidRDefault="0002057A" w:rsidP="003066EA">
      <w:pPr>
        <w:widowControl w:val="0"/>
        <w:spacing w:after="0" w:line="240" w:lineRule="auto"/>
        <w:jc w:val="both"/>
        <w:rPr>
          <w:rFonts w:cstheme="minorHAnsi"/>
        </w:rPr>
      </w:pPr>
    </w:p>
    <w:p w14:paraId="70DE13C1" w14:textId="77777777" w:rsidR="004D2400" w:rsidRPr="006112B5" w:rsidRDefault="005D1BA3" w:rsidP="003066EA">
      <w:pPr>
        <w:widowControl w:val="0"/>
        <w:spacing w:after="0" w:line="240" w:lineRule="auto"/>
        <w:jc w:val="both"/>
        <w:rPr>
          <w:rFonts w:cstheme="minorHAnsi"/>
        </w:rPr>
      </w:pPr>
      <w:r w:rsidRPr="006112B5">
        <w:rPr>
          <w:rFonts w:cstheme="minorHAnsi"/>
        </w:rPr>
        <w:t xml:space="preserve">Pause and re-engage with your environment. You may wish to take this next minute to </w:t>
      </w:r>
      <w:r w:rsidR="00170B6D" w:rsidRPr="006112B5">
        <w:rPr>
          <w:rFonts w:cstheme="minorHAnsi"/>
        </w:rPr>
        <w:t xml:space="preserve">rest or to </w:t>
      </w:r>
      <w:r w:rsidRPr="006112B5">
        <w:rPr>
          <w:rFonts w:cstheme="minorHAnsi"/>
        </w:rPr>
        <w:t>record your experience</w:t>
      </w:r>
      <w:r w:rsidR="00B8540D" w:rsidRPr="006112B5">
        <w:rPr>
          <w:rFonts w:cstheme="minorHAnsi"/>
        </w:rPr>
        <w:t>, perhaps</w:t>
      </w:r>
      <w:r w:rsidR="00C262C0" w:rsidRPr="006112B5">
        <w:rPr>
          <w:rFonts w:cstheme="minorHAnsi"/>
        </w:rPr>
        <w:t xml:space="preserve"> in your</w:t>
      </w:r>
      <w:r w:rsidR="00255C1B" w:rsidRPr="006112B5">
        <w:rPr>
          <w:rFonts w:cstheme="minorHAnsi"/>
        </w:rPr>
        <w:t xml:space="preserve"> KF</w:t>
      </w:r>
      <w:r w:rsidR="00C262C0" w:rsidRPr="006112B5">
        <w:rPr>
          <w:rFonts w:cstheme="minorHAnsi"/>
        </w:rPr>
        <w:t xml:space="preserve"> journal or</w:t>
      </w:r>
      <w:r w:rsidRPr="006112B5">
        <w:rPr>
          <w:rFonts w:cstheme="minorHAnsi"/>
        </w:rPr>
        <w:t xml:space="preserve"> </w:t>
      </w:r>
      <w:r w:rsidR="008D090A" w:rsidRPr="006112B5">
        <w:rPr>
          <w:rFonts w:cstheme="minorHAnsi"/>
        </w:rPr>
        <w:t xml:space="preserve">on your </w:t>
      </w:r>
      <w:r w:rsidRPr="006112B5">
        <w:rPr>
          <w:rFonts w:cstheme="minorHAnsi"/>
          <w:b/>
        </w:rPr>
        <w:t>Meeting Preparation Guide</w:t>
      </w:r>
      <w:r w:rsidRPr="006112B5">
        <w:rPr>
          <w:rFonts w:cstheme="minorHAnsi"/>
        </w:rPr>
        <w:t xml:space="preserve">. </w:t>
      </w:r>
      <w:r w:rsidRPr="006112B5">
        <w:rPr>
          <w:rFonts w:cstheme="minorHAnsi"/>
          <w:i/>
        </w:rPr>
        <w:t xml:space="preserve">(Pause </w:t>
      </w:r>
      <w:r w:rsidR="002422B2" w:rsidRPr="006112B5">
        <w:rPr>
          <w:rFonts w:cstheme="minorHAnsi"/>
          <w:i/>
        </w:rPr>
        <w:t xml:space="preserve">for </w:t>
      </w:r>
      <w:r w:rsidRPr="006112B5">
        <w:rPr>
          <w:rFonts w:cstheme="minorHAnsi"/>
          <w:i/>
        </w:rPr>
        <w:t>1 minute)</w:t>
      </w:r>
      <w:r w:rsidRPr="006112B5">
        <w:rPr>
          <w:rFonts w:cstheme="minorHAnsi"/>
        </w:rPr>
        <w:t xml:space="preserve"> </w:t>
      </w:r>
    </w:p>
    <w:p w14:paraId="12A8C53B" w14:textId="77777777" w:rsidR="00B8540D" w:rsidRPr="006112B5" w:rsidRDefault="00B8540D" w:rsidP="003066EA">
      <w:pPr>
        <w:widowControl w:val="0"/>
        <w:spacing w:after="0" w:line="240" w:lineRule="auto"/>
        <w:jc w:val="both"/>
        <w:rPr>
          <w:rFonts w:cstheme="minorHAnsi"/>
        </w:rPr>
      </w:pPr>
    </w:p>
    <w:p w14:paraId="6FA3347C" w14:textId="77777777" w:rsidR="00691872" w:rsidRPr="006112B5" w:rsidRDefault="00170B6D" w:rsidP="003066EA">
      <w:pPr>
        <w:widowControl w:val="0"/>
        <w:spacing w:after="0" w:line="240" w:lineRule="auto"/>
        <w:jc w:val="both"/>
        <w:rPr>
          <w:rFonts w:cstheme="minorHAnsi"/>
        </w:rPr>
      </w:pPr>
      <w:r w:rsidRPr="006112B5">
        <w:rPr>
          <w:rFonts w:cstheme="minorHAnsi"/>
        </w:rPr>
        <w:t>And p</w:t>
      </w:r>
      <w:r w:rsidR="00ED19CB" w:rsidRPr="006112B5">
        <w:rPr>
          <w:rFonts w:cstheme="minorHAnsi"/>
        </w:rPr>
        <w:t xml:space="preserve">ause. </w:t>
      </w:r>
    </w:p>
    <w:p w14:paraId="632160E5" w14:textId="77777777" w:rsidR="00691872" w:rsidRPr="006112B5" w:rsidRDefault="00691872" w:rsidP="003066EA">
      <w:pPr>
        <w:widowControl w:val="0"/>
        <w:spacing w:after="0" w:line="240" w:lineRule="auto"/>
        <w:jc w:val="both"/>
        <w:rPr>
          <w:rFonts w:cstheme="minorHAnsi"/>
        </w:rPr>
      </w:pPr>
    </w:p>
    <w:p w14:paraId="128F281B" w14:textId="77777777" w:rsidR="001439C0" w:rsidRPr="006112B5" w:rsidRDefault="00ED19CB" w:rsidP="003066EA">
      <w:pPr>
        <w:widowControl w:val="0"/>
        <w:spacing w:after="0" w:line="240" w:lineRule="auto"/>
        <w:jc w:val="both"/>
        <w:rPr>
          <w:rFonts w:cstheme="minorHAnsi"/>
        </w:rPr>
      </w:pPr>
      <w:r w:rsidRPr="006112B5">
        <w:rPr>
          <w:rFonts w:cstheme="minorHAnsi"/>
        </w:rPr>
        <w:t>O</w:t>
      </w:r>
      <w:r w:rsidR="0002057A" w:rsidRPr="006112B5">
        <w:rPr>
          <w:rFonts w:cstheme="minorHAnsi"/>
        </w:rPr>
        <w:t>ur hymn</w:t>
      </w:r>
      <w:r w:rsidR="00445CB1" w:rsidRPr="006112B5">
        <w:rPr>
          <w:rFonts w:cstheme="minorHAnsi"/>
        </w:rPr>
        <w:t xml:space="preserve"> for </w:t>
      </w:r>
      <w:r w:rsidRPr="006112B5">
        <w:rPr>
          <w:rFonts w:cstheme="minorHAnsi"/>
        </w:rPr>
        <w:t xml:space="preserve">KF </w:t>
      </w:r>
      <w:r w:rsidR="00445CB1" w:rsidRPr="006112B5">
        <w:rPr>
          <w:rFonts w:cstheme="minorHAnsi"/>
        </w:rPr>
        <w:t>Confession 8</w:t>
      </w:r>
      <w:r w:rsidRPr="006112B5">
        <w:rPr>
          <w:rFonts w:cstheme="minorHAnsi"/>
        </w:rPr>
        <w:t xml:space="preserve"> is </w:t>
      </w:r>
      <w:r w:rsidR="004F081E" w:rsidRPr="006112B5">
        <w:rPr>
          <w:rFonts w:cstheme="minorHAnsi"/>
          <w:i/>
        </w:rPr>
        <w:t>And Can It Be?</w:t>
      </w:r>
      <w:r w:rsidR="004F081E" w:rsidRPr="006112B5">
        <w:rPr>
          <w:rFonts w:cstheme="minorHAnsi"/>
        </w:rPr>
        <w:t xml:space="preserve"> </w:t>
      </w:r>
      <w:r w:rsidRPr="006112B5">
        <w:rPr>
          <w:rFonts w:cstheme="minorHAnsi"/>
        </w:rPr>
        <w:t>by Charles Wesley</w:t>
      </w:r>
      <w:r w:rsidR="002422B2" w:rsidRPr="006112B5">
        <w:rPr>
          <w:rFonts w:cstheme="minorHAnsi"/>
        </w:rPr>
        <w:t>.</w:t>
      </w:r>
    </w:p>
    <w:p w14:paraId="19025167" w14:textId="77777777" w:rsidR="004F081E" w:rsidRPr="006112B5" w:rsidRDefault="004F081E" w:rsidP="003066EA">
      <w:pPr>
        <w:widowControl w:val="0"/>
        <w:spacing w:after="0" w:line="240" w:lineRule="auto"/>
        <w:jc w:val="both"/>
        <w:rPr>
          <w:rFonts w:cstheme="minorHAnsi"/>
        </w:rPr>
      </w:pPr>
    </w:p>
    <w:p w14:paraId="08F99BBC" w14:textId="77777777" w:rsidR="00FB7E02" w:rsidRPr="006112B5" w:rsidRDefault="00FB7E02" w:rsidP="003066EA">
      <w:pPr>
        <w:widowControl w:val="0"/>
        <w:spacing w:after="0" w:line="240" w:lineRule="auto"/>
        <w:jc w:val="center"/>
        <w:rPr>
          <w:rFonts w:cstheme="minorHAnsi"/>
        </w:rPr>
      </w:pPr>
      <w:r w:rsidRPr="006112B5">
        <w:rPr>
          <w:rFonts w:cstheme="minorHAnsi"/>
        </w:rPr>
        <w:t>He left His Father’s throne above,</w:t>
      </w:r>
    </w:p>
    <w:p w14:paraId="6AD8416D" w14:textId="77777777" w:rsidR="00FB7E02" w:rsidRPr="006112B5" w:rsidRDefault="00FB7E02" w:rsidP="003066EA">
      <w:pPr>
        <w:widowControl w:val="0"/>
        <w:spacing w:after="0" w:line="240" w:lineRule="auto"/>
        <w:jc w:val="center"/>
        <w:rPr>
          <w:rFonts w:cstheme="minorHAnsi"/>
        </w:rPr>
      </w:pPr>
      <w:r w:rsidRPr="006112B5">
        <w:rPr>
          <w:rFonts w:cstheme="minorHAnsi"/>
        </w:rPr>
        <w:t>So free, so infinite His grace!</w:t>
      </w:r>
    </w:p>
    <w:p w14:paraId="0552F367" w14:textId="77777777" w:rsidR="00FB7E02" w:rsidRPr="006112B5" w:rsidRDefault="00FB7E02" w:rsidP="003066EA">
      <w:pPr>
        <w:widowControl w:val="0"/>
        <w:spacing w:after="0" w:line="240" w:lineRule="auto"/>
        <w:jc w:val="center"/>
        <w:rPr>
          <w:rFonts w:cstheme="minorHAnsi"/>
        </w:rPr>
      </w:pPr>
      <w:r w:rsidRPr="006112B5">
        <w:rPr>
          <w:rFonts w:cstheme="minorHAnsi"/>
        </w:rPr>
        <w:t>Emptied Himself of all but love,</w:t>
      </w:r>
    </w:p>
    <w:p w14:paraId="5A50732F" w14:textId="77777777" w:rsidR="00FB7E02" w:rsidRPr="006112B5" w:rsidRDefault="00FB7E02" w:rsidP="003066EA">
      <w:pPr>
        <w:widowControl w:val="0"/>
        <w:spacing w:after="0" w:line="240" w:lineRule="auto"/>
        <w:jc w:val="center"/>
        <w:rPr>
          <w:rFonts w:cstheme="minorHAnsi"/>
        </w:rPr>
      </w:pPr>
      <w:r w:rsidRPr="006112B5">
        <w:rPr>
          <w:rFonts w:cstheme="minorHAnsi"/>
        </w:rPr>
        <w:t>And bled for Adam’s helpless race.</w:t>
      </w:r>
    </w:p>
    <w:p w14:paraId="5B5FB7D3" w14:textId="77777777" w:rsidR="00FB7E02" w:rsidRPr="006112B5" w:rsidRDefault="007F3A1F" w:rsidP="003066EA">
      <w:pPr>
        <w:widowControl w:val="0"/>
        <w:spacing w:after="0" w:line="240" w:lineRule="auto"/>
        <w:jc w:val="center"/>
        <w:rPr>
          <w:rFonts w:cstheme="minorHAnsi"/>
        </w:rPr>
      </w:pPr>
      <w:r w:rsidRPr="006112B5">
        <w:rPr>
          <w:rFonts w:cstheme="minorHAnsi"/>
        </w:rPr>
        <w:t>‘</w:t>
      </w:r>
      <w:r w:rsidR="00FB7E02" w:rsidRPr="006112B5">
        <w:rPr>
          <w:rFonts w:cstheme="minorHAnsi"/>
        </w:rPr>
        <w:t>Tis mercy all, immense and free,</w:t>
      </w:r>
    </w:p>
    <w:p w14:paraId="021C0D1F" w14:textId="77777777" w:rsidR="00FB7E02" w:rsidRPr="006112B5" w:rsidRDefault="00FB7E02" w:rsidP="003066EA">
      <w:pPr>
        <w:widowControl w:val="0"/>
        <w:spacing w:after="0" w:line="240" w:lineRule="auto"/>
        <w:jc w:val="center"/>
        <w:rPr>
          <w:rFonts w:cstheme="minorHAnsi"/>
        </w:rPr>
      </w:pPr>
      <w:r w:rsidRPr="006112B5">
        <w:rPr>
          <w:rFonts w:cstheme="minorHAnsi"/>
        </w:rPr>
        <w:t>For, O my God, it found out me.</w:t>
      </w:r>
    </w:p>
    <w:p w14:paraId="09300E38" w14:textId="77777777" w:rsidR="00C606F9" w:rsidRPr="006112B5" w:rsidRDefault="00C606F9" w:rsidP="003066EA">
      <w:pPr>
        <w:widowControl w:val="0"/>
        <w:spacing w:after="0" w:line="240" w:lineRule="auto"/>
        <w:jc w:val="center"/>
        <w:rPr>
          <w:rFonts w:cstheme="minorHAnsi"/>
        </w:rPr>
      </w:pPr>
      <w:r w:rsidRPr="006112B5">
        <w:rPr>
          <w:rFonts w:cstheme="minorHAnsi"/>
        </w:rPr>
        <w:t>‘Tis mercy all, immense and free,</w:t>
      </w:r>
    </w:p>
    <w:p w14:paraId="139E376A" w14:textId="77777777" w:rsidR="003A2523" w:rsidRPr="006112B5" w:rsidRDefault="00517B02" w:rsidP="003066EA">
      <w:pPr>
        <w:widowControl w:val="0"/>
        <w:spacing w:after="0" w:line="240" w:lineRule="auto"/>
        <w:jc w:val="center"/>
        <w:rPr>
          <w:rFonts w:cstheme="minorHAnsi"/>
        </w:rPr>
      </w:pPr>
      <w:r w:rsidRPr="006112B5">
        <w:rPr>
          <w:rFonts w:cstheme="minorHAnsi"/>
        </w:rPr>
        <w:t>For, O my God, it found out me!</w:t>
      </w:r>
      <w:r w:rsidR="004F081E" w:rsidRPr="006112B5">
        <w:rPr>
          <w:rStyle w:val="EndnoteReference"/>
          <w:rFonts w:cstheme="minorHAnsi"/>
        </w:rPr>
        <w:endnoteReference w:id="1"/>
      </w:r>
    </w:p>
    <w:p w14:paraId="37C0A967" w14:textId="77777777" w:rsidR="00517B02" w:rsidRPr="006112B5" w:rsidRDefault="00517B02" w:rsidP="003066EA">
      <w:pPr>
        <w:widowControl w:val="0"/>
        <w:spacing w:after="0" w:line="240" w:lineRule="auto"/>
        <w:jc w:val="both"/>
        <w:rPr>
          <w:rFonts w:cstheme="minorHAnsi"/>
        </w:rPr>
      </w:pPr>
    </w:p>
    <w:p w14:paraId="752F9F15" w14:textId="77777777" w:rsidR="00517B02" w:rsidRPr="006112B5" w:rsidRDefault="00517B02" w:rsidP="003066EA">
      <w:pPr>
        <w:widowControl w:val="0"/>
        <w:spacing w:after="0" w:line="240" w:lineRule="auto"/>
        <w:jc w:val="both"/>
        <w:rPr>
          <w:rFonts w:cstheme="minorHAnsi"/>
        </w:rPr>
      </w:pPr>
      <w:r w:rsidRPr="006112B5">
        <w:rPr>
          <w:rFonts w:cstheme="minorHAnsi"/>
        </w:rPr>
        <w:t>Take a deep breath.</w:t>
      </w:r>
    </w:p>
    <w:p w14:paraId="37E72F72" w14:textId="77777777" w:rsidR="004C426F" w:rsidRPr="006112B5" w:rsidRDefault="004C426F" w:rsidP="004C426F">
      <w:pPr>
        <w:spacing w:after="0" w:line="240" w:lineRule="auto"/>
        <w:jc w:val="both"/>
        <w:rPr>
          <w:rFonts w:cstheme="minorHAnsi"/>
          <w:i/>
        </w:rPr>
      </w:pPr>
      <w:bookmarkStart w:id="3" w:name="_Hlk5970274"/>
      <w:r w:rsidRPr="006112B5">
        <w:rPr>
          <w:rFonts w:cstheme="minorHAnsi"/>
          <w:i/>
        </w:rPr>
        <w:t xml:space="preserve">(If time permits, ask, “Does anyone have comments or questions about this training?”) </w:t>
      </w:r>
    </w:p>
    <w:bookmarkEnd w:id="3"/>
    <w:p w14:paraId="1E77C5EC" w14:textId="77777777" w:rsidR="00FB7E02" w:rsidRPr="006112B5" w:rsidRDefault="00FB7E02" w:rsidP="003066EA">
      <w:pPr>
        <w:widowControl w:val="0"/>
        <w:spacing w:after="0" w:line="240" w:lineRule="auto"/>
        <w:jc w:val="both"/>
        <w:rPr>
          <w:rFonts w:cstheme="minorHAnsi"/>
        </w:rPr>
      </w:pPr>
    </w:p>
    <w:bookmarkEnd w:id="0"/>
    <w:p w14:paraId="73F0B683" w14:textId="77777777" w:rsidR="00285B9A" w:rsidRPr="006112B5" w:rsidRDefault="007F3A1F" w:rsidP="003066EA">
      <w:pPr>
        <w:widowControl w:val="0"/>
        <w:spacing w:after="0" w:line="240" w:lineRule="auto"/>
        <w:jc w:val="both"/>
        <w:rPr>
          <w:rFonts w:cstheme="minorHAnsi"/>
          <w:b/>
        </w:rPr>
      </w:pPr>
      <w:r w:rsidRPr="006112B5">
        <w:rPr>
          <w:rFonts w:cstheme="minorHAnsi"/>
          <w:b/>
        </w:rPr>
        <w:t>0:20</w:t>
      </w:r>
      <w:r w:rsidR="00285B9A" w:rsidRPr="006112B5">
        <w:rPr>
          <w:rFonts w:cstheme="minorHAnsi"/>
          <w:b/>
        </w:rPr>
        <w:tab/>
        <w:t>KARIS CONFESSION</w:t>
      </w:r>
    </w:p>
    <w:p w14:paraId="7496C03D" w14:textId="77777777" w:rsidR="007F3A1F" w:rsidRPr="006112B5" w:rsidRDefault="007F3A1F" w:rsidP="003066EA">
      <w:pPr>
        <w:widowControl w:val="0"/>
        <w:spacing w:after="0" w:line="240" w:lineRule="auto"/>
        <w:jc w:val="both"/>
        <w:rPr>
          <w:rFonts w:cstheme="minorHAnsi"/>
          <w:b/>
        </w:rPr>
      </w:pPr>
    </w:p>
    <w:p w14:paraId="5659DFB7" w14:textId="77777777" w:rsidR="00285B9A" w:rsidRPr="006112B5" w:rsidRDefault="007F3A1F" w:rsidP="003066EA">
      <w:pPr>
        <w:widowControl w:val="0"/>
        <w:spacing w:after="0" w:line="240" w:lineRule="auto"/>
        <w:jc w:val="both"/>
        <w:rPr>
          <w:rFonts w:cstheme="minorHAnsi"/>
          <w:b/>
        </w:rPr>
      </w:pPr>
      <w:r w:rsidRPr="006112B5">
        <w:rPr>
          <w:rFonts w:cstheme="minorHAnsi"/>
          <w:b/>
        </w:rPr>
        <w:t>0:21</w:t>
      </w:r>
      <w:r w:rsidR="00285B9A" w:rsidRPr="006112B5">
        <w:rPr>
          <w:rFonts w:cstheme="minorHAnsi"/>
          <w:b/>
        </w:rPr>
        <w:tab/>
        <w:t>TOOLBOX</w:t>
      </w:r>
      <w:r w:rsidR="00FB7E02" w:rsidRPr="006112B5">
        <w:rPr>
          <w:rFonts w:cstheme="minorHAnsi"/>
          <w:b/>
        </w:rPr>
        <w:t xml:space="preserve"> </w:t>
      </w:r>
    </w:p>
    <w:p w14:paraId="50E85D8D" w14:textId="77777777" w:rsidR="007F3A1F" w:rsidRPr="006112B5" w:rsidRDefault="007F3A1F" w:rsidP="003066EA">
      <w:pPr>
        <w:widowControl w:val="0"/>
        <w:spacing w:after="0" w:line="240" w:lineRule="auto"/>
        <w:jc w:val="both"/>
        <w:rPr>
          <w:rFonts w:cstheme="minorHAnsi"/>
        </w:rPr>
      </w:pPr>
    </w:p>
    <w:p w14:paraId="7D59BD8A" w14:textId="77777777" w:rsidR="004F081E" w:rsidRPr="006112B5" w:rsidRDefault="008D090A" w:rsidP="003066EA">
      <w:pPr>
        <w:widowControl w:val="0"/>
        <w:spacing w:after="0" w:line="240" w:lineRule="auto"/>
        <w:jc w:val="both"/>
        <w:rPr>
          <w:rFonts w:cstheme="minorHAnsi"/>
        </w:rPr>
      </w:pPr>
      <w:bookmarkStart w:id="4" w:name="_Hlk497019021"/>
      <w:bookmarkStart w:id="5" w:name="_Hlk497149189"/>
      <w:r w:rsidRPr="006112B5">
        <w:rPr>
          <w:rFonts w:cstheme="minorHAnsi"/>
        </w:rPr>
        <w:t>In KF Confession 8 w</w:t>
      </w:r>
      <w:r w:rsidR="00691872" w:rsidRPr="006112B5">
        <w:rPr>
          <w:rFonts w:cstheme="minorHAnsi"/>
        </w:rPr>
        <w:t xml:space="preserve">e commit to partnering with God </w:t>
      </w:r>
      <w:r w:rsidRPr="006112B5">
        <w:rPr>
          <w:rFonts w:cstheme="minorHAnsi"/>
        </w:rPr>
        <w:t>in the rescue of</w:t>
      </w:r>
      <w:r w:rsidR="00691872" w:rsidRPr="006112B5">
        <w:rPr>
          <w:rFonts w:cstheme="minorHAnsi"/>
        </w:rPr>
        <w:t xml:space="preserve"> our True Self</w:t>
      </w:r>
      <w:r w:rsidR="008A3602" w:rsidRPr="006112B5">
        <w:rPr>
          <w:rFonts w:cstheme="minorHAnsi"/>
        </w:rPr>
        <w:t xml:space="preserve">: </w:t>
      </w:r>
    </w:p>
    <w:bookmarkEnd w:id="4"/>
    <w:p w14:paraId="76C956BC" w14:textId="77777777" w:rsidR="008A3602" w:rsidRPr="006112B5" w:rsidRDefault="008A3602" w:rsidP="003066EA">
      <w:pPr>
        <w:widowControl w:val="0"/>
        <w:spacing w:after="0" w:line="240" w:lineRule="auto"/>
        <w:jc w:val="both"/>
        <w:rPr>
          <w:rFonts w:cstheme="minorHAnsi"/>
        </w:rPr>
      </w:pPr>
    </w:p>
    <w:p w14:paraId="25115107" w14:textId="77777777" w:rsidR="0002057A" w:rsidRPr="006112B5" w:rsidRDefault="0002057A" w:rsidP="003066EA">
      <w:pPr>
        <w:widowControl w:val="0"/>
        <w:spacing w:after="0" w:line="240" w:lineRule="auto"/>
        <w:jc w:val="center"/>
        <w:rPr>
          <w:rFonts w:cstheme="minorHAnsi"/>
        </w:rPr>
      </w:pPr>
      <w:bookmarkStart w:id="6" w:name="_Hlk182205833"/>
      <w:bookmarkEnd w:id="5"/>
      <w:r w:rsidRPr="006112B5">
        <w:rPr>
          <w:rFonts w:cstheme="minorHAnsi"/>
        </w:rPr>
        <w:t>We co-labor</w:t>
      </w:r>
      <w:r w:rsidR="008B35C7" w:rsidRPr="006112B5">
        <w:rPr>
          <w:rFonts w:cstheme="minorHAnsi"/>
        </w:rPr>
        <w:t xml:space="preserve"> with the </w:t>
      </w:r>
      <w:r w:rsidR="008B35C7" w:rsidRPr="005649B6">
        <w:rPr>
          <w:rFonts w:cstheme="minorHAnsi"/>
        </w:rPr>
        <w:t>Creator to</w:t>
      </w:r>
      <w:r w:rsidR="008B35C7" w:rsidRPr="006112B5">
        <w:rPr>
          <w:rFonts w:cstheme="minorHAnsi"/>
        </w:rPr>
        <w:t xml:space="preserve"> </w:t>
      </w:r>
      <w:r w:rsidRPr="006112B5">
        <w:rPr>
          <w:rFonts w:cstheme="minorHAnsi"/>
        </w:rPr>
        <w:t>seek a</w:t>
      </w:r>
      <w:r w:rsidR="008B35C7" w:rsidRPr="006112B5">
        <w:rPr>
          <w:rFonts w:cstheme="minorHAnsi"/>
        </w:rPr>
        <w:t>nd to save that which was lost.</w:t>
      </w:r>
    </w:p>
    <w:bookmarkEnd w:id="6"/>
    <w:p w14:paraId="245E2E38" w14:textId="77777777" w:rsidR="000215D0" w:rsidRPr="006112B5" w:rsidRDefault="000215D0" w:rsidP="003066EA">
      <w:pPr>
        <w:widowControl w:val="0"/>
        <w:spacing w:after="0" w:line="240" w:lineRule="auto"/>
        <w:jc w:val="both"/>
        <w:rPr>
          <w:rFonts w:cstheme="minorHAnsi"/>
        </w:rPr>
      </w:pPr>
    </w:p>
    <w:p w14:paraId="4C1FE86B" w14:textId="64D6DFAC" w:rsidR="00AE039B" w:rsidRPr="006112B5" w:rsidRDefault="0002057A" w:rsidP="003066EA">
      <w:pPr>
        <w:widowControl w:val="0"/>
        <w:spacing w:after="0" w:line="240" w:lineRule="auto"/>
        <w:jc w:val="both"/>
        <w:rPr>
          <w:rFonts w:cstheme="minorHAnsi"/>
        </w:rPr>
      </w:pPr>
      <w:r w:rsidRPr="006112B5">
        <w:rPr>
          <w:rFonts w:cstheme="minorHAnsi"/>
        </w:rPr>
        <w:t xml:space="preserve">This month we are </w:t>
      </w:r>
      <w:r w:rsidR="00691872" w:rsidRPr="006112B5">
        <w:rPr>
          <w:rFonts w:cstheme="minorHAnsi"/>
        </w:rPr>
        <w:t xml:space="preserve">learning about the CORE muscles of our soul. </w:t>
      </w:r>
      <w:r w:rsidR="00F04161" w:rsidRPr="006112B5">
        <w:rPr>
          <w:rFonts w:cstheme="minorHAnsi"/>
        </w:rPr>
        <w:t>CORE—</w:t>
      </w:r>
      <w:r w:rsidR="00691872" w:rsidRPr="006112B5">
        <w:rPr>
          <w:rFonts w:cstheme="minorHAnsi"/>
        </w:rPr>
        <w:t>C-O-R-E</w:t>
      </w:r>
      <w:r w:rsidR="00F04161" w:rsidRPr="006112B5">
        <w:rPr>
          <w:rFonts w:cstheme="minorHAnsi"/>
        </w:rPr>
        <w:t>—</w:t>
      </w:r>
      <w:r w:rsidR="00691872" w:rsidRPr="006112B5">
        <w:rPr>
          <w:rFonts w:cstheme="minorHAnsi"/>
        </w:rPr>
        <w:t>stands for</w:t>
      </w:r>
      <w:r w:rsidR="00FB7E02" w:rsidRPr="006112B5">
        <w:rPr>
          <w:rFonts w:cstheme="minorHAnsi"/>
        </w:rPr>
        <w:t xml:space="preserve"> </w:t>
      </w:r>
      <w:r w:rsidR="00ED19CB" w:rsidRPr="006112B5">
        <w:rPr>
          <w:rFonts w:cstheme="minorHAnsi"/>
        </w:rPr>
        <w:t>C</w:t>
      </w:r>
      <w:r w:rsidRPr="006112B5">
        <w:rPr>
          <w:rFonts w:cstheme="minorHAnsi"/>
        </w:rPr>
        <w:t>ourage</w:t>
      </w:r>
      <w:r w:rsidR="00311039" w:rsidRPr="006112B5">
        <w:rPr>
          <w:rFonts w:cstheme="minorHAnsi"/>
        </w:rPr>
        <w:t>, Orientation</w:t>
      </w:r>
      <w:r w:rsidR="00ED19CB" w:rsidRPr="006112B5">
        <w:rPr>
          <w:rFonts w:cstheme="minorHAnsi"/>
        </w:rPr>
        <w:t>, R</w:t>
      </w:r>
      <w:r w:rsidR="001B0218" w:rsidRPr="006112B5">
        <w:rPr>
          <w:rFonts w:cstheme="minorHAnsi"/>
        </w:rPr>
        <w:t>eal</w:t>
      </w:r>
      <w:r w:rsidR="00311039" w:rsidRPr="006112B5">
        <w:rPr>
          <w:rFonts w:cstheme="minorHAnsi"/>
        </w:rPr>
        <w:t xml:space="preserve">ity, </w:t>
      </w:r>
      <w:r w:rsidR="00ED19CB" w:rsidRPr="006112B5">
        <w:rPr>
          <w:rFonts w:cstheme="minorHAnsi"/>
        </w:rPr>
        <w:t>E</w:t>
      </w:r>
      <w:r w:rsidR="00FB7E02" w:rsidRPr="006112B5">
        <w:rPr>
          <w:rFonts w:cstheme="minorHAnsi"/>
        </w:rPr>
        <w:t xml:space="preserve">ndurance. </w:t>
      </w:r>
      <w:r w:rsidRPr="006112B5">
        <w:rPr>
          <w:rFonts w:cstheme="minorHAnsi"/>
        </w:rPr>
        <w:t>L</w:t>
      </w:r>
      <w:r w:rsidR="00FB7E02" w:rsidRPr="006112B5">
        <w:rPr>
          <w:rFonts w:cstheme="minorHAnsi"/>
        </w:rPr>
        <w:t xml:space="preserve">ast week we looked at </w:t>
      </w:r>
      <w:r w:rsidR="00AF4A0A" w:rsidRPr="006112B5">
        <w:rPr>
          <w:rFonts w:cstheme="minorHAnsi"/>
        </w:rPr>
        <w:t>how life</w:t>
      </w:r>
      <w:bookmarkStart w:id="7" w:name="_Hlk497152313"/>
      <w:r w:rsidR="000D2DEA" w:rsidRPr="006112B5">
        <w:rPr>
          <w:rFonts w:cstheme="minorHAnsi"/>
        </w:rPr>
        <w:t xml:space="preserve"> experiments offer effective training opportunit</w:t>
      </w:r>
      <w:r w:rsidR="00AF4A0A" w:rsidRPr="006112B5">
        <w:rPr>
          <w:rFonts w:cstheme="minorHAnsi"/>
        </w:rPr>
        <w:t>ies</w:t>
      </w:r>
      <w:r w:rsidR="000D2DEA" w:rsidRPr="006112B5">
        <w:rPr>
          <w:rFonts w:cstheme="minorHAnsi"/>
        </w:rPr>
        <w:t xml:space="preserve"> to grow our courage</w:t>
      </w:r>
      <w:r w:rsidR="00E925EC" w:rsidRPr="006112B5">
        <w:rPr>
          <w:rFonts w:cstheme="minorHAnsi"/>
        </w:rPr>
        <w:t xml:space="preserve">. </w:t>
      </w:r>
      <w:bookmarkEnd w:id="7"/>
      <w:r w:rsidRPr="006112B5">
        <w:rPr>
          <w:rFonts w:cstheme="minorHAnsi"/>
        </w:rPr>
        <w:t>When we walk through suffering or success mindfully</w:t>
      </w:r>
      <w:r w:rsidR="000E576B" w:rsidRPr="006112B5">
        <w:rPr>
          <w:rFonts w:cstheme="minorHAnsi"/>
        </w:rPr>
        <w:t>,</w:t>
      </w:r>
      <w:r w:rsidR="00C262C0" w:rsidRPr="006112B5">
        <w:rPr>
          <w:rFonts w:cstheme="minorHAnsi"/>
        </w:rPr>
        <w:t xml:space="preserve"> we </w:t>
      </w:r>
      <w:r w:rsidR="000D2DEA" w:rsidRPr="006112B5">
        <w:rPr>
          <w:rFonts w:cstheme="minorHAnsi"/>
        </w:rPr>
        <w:t xml:space="preserve">develop the muscle of </w:t>
      </w:r>
      <w:r w:rsidRPr="006112B5">
        <w:rPr>
          <w:rFonts w:cstheme="minorHAnsi"/>
        </w:rPr>
        <w:t>our courage</w:t>
      </w:r>
      <w:r w:rsidR="00CF3B55" w:rsidRPr="006112B5">
        <w:rPr>
          <w:rFonts w:cstheme="minorHAnsi"/>
        </w:rPr>
        <w:t>, which</w:t>
      </w:r>
      <w:r w:rsidR="000D2DEA" w:rsidRPr="006112B5">
        <w:rPr>
          <w:rFonts w:cstheme="minorHAnsi"/>
        </w:rPr>
        <w:t xml:space="preserve"> </w:t>
      </w:r>
      <w:r w:rsidR="00CF3B55" w:rsidRPr="006112B5">
        <w:rPr>
          <w:rFonts w:cstheme="minorHAnsi"/>
        </w:rPr>
        <w:t>i</w:t>
      </w:r>
      <w:r w:rsidR="00015E16" w:rsidRPr="006112B5">
        <w:rPr>
          <w:rFonts w:cstheme="minorHAnsi"/>
        </w:rPr>
        <w:t>ncreases our</w:t>
      </w:r>
      <w:r w:rsidR="000D2DEA" w:rsidRPr="006112B5">
        <w:rPr>
          <w:rFonts w:cstheme="minorHAnsi"/>
        </w:rPr>
        <w:t xml:space="preserve"> confidence </w:t>
      </w:r>
      <w:r w:rsidRPr="006112B5">
        <w:rPr>
          <w:rFonts w:cstheme="minorHAnsi"/>
        </w:rPr>
        <w:t xml:space="preserve">to explore </w:t>
      </w:r>
      <w:proofErr w:type="gramStart"/>
      <w:r w:rsidRPr="006112B5">
        <w:rPr>
          <w:rFonts w:cstheme="minorHAnsi"/>
        </w:rPr>
        <w:t>other challenges</w:t>
      </w:r>
      <w:r w:rsidR="00BF11C3" w:rsidRPr="006112B5">
        <w:rPr>
          <w:rFonts w:cstheme="minorHAnsi"/>
        </w:rPr>
        <w:t>—</w:t>
      </w:r>
      <w:proofErr w:type="gramEnd"/>
      <w:r w:rsidR="00CF3B55" w:rsidRPr="006112B5">
        <w:rPr>
          <w:rFonts w:cstheme="minorHAnsi"/>
        </w:rPr>
        <w:t>c</w:t>
      </w:r>
      <w:r w:rsidR="000D2DEA" w:rsidRPr="006112B5">
        <w:rPr>
          <w:rFonts w:cstheme="minorHAnsi"/>
        </w:rPr>
        <w:t>hallenges that we know will</w:t>
      </w:r>
      <w:r w:rsidR="001613F8" w:rsidRPr="006112B5">
        <w:rPr>
          <w:rFonts w:cstheme="minorHAnsi"/>
        </w:rPr>
        <w:t xml:space="preserve"> bring </w:t>
      </w:r>
      <w:r w:rsidRPr="006112B5">
        <w:rPr>
          <w:rFonts w:cstheme="minorHAnsi"/>
        </w:rPr>
        <w:t>more s</w:t>
      </w:r>
      <w:r w:rsidR="00E623DC" w:rsidRPr="006112B5">
        <w:rPr>
          <w:rFonts w:cstheme="minorHAnsi"/>
        </w:rPr>
        <w:t>uffering</w:t>
      </w:r>
      <w:r w:rsidR="00BF11C3" w:rsidRPr="006112B5">
        <w:rPr>
          <w:rFonts w:cstheme="minorHAnsi"/>
        </w:rPr>
        <w:t xml:space="preserve"> </w:t>
      </w:r>
      <w:r w:rsidR="00015E16" w:rsidRPr="006112B5">
        <w:rPr>
          <w:rFonts w:cstheme="minorHAnsi"/>
        </w:rPr>
        <w:t>and</w:t>
      </w:r>
      <w:r w:rsidR="00C606F9" w:rsidRPr="006112B5">
        <w:rPr>
          <w:rFonts w:cstheme="minorHAnsi"/>
        </w:rPr>
        <w:t>, also,</w:t>
      </w:r>
      <w:r w:rsidR="00E623DC" w:rsidRPr="006112B5">
        <w:rPr>
          <w:rFonts w:cstheme="minorHAnsi"/>
        </w:rPr>
        <w:t xml:space="preserve"> </w:t>
      </w:r>
      <w:r w:rsidR="008A3602" w:rsidRPr="006112B5">
        <w:rPr>
          <w:rFonts w:cstheme="minorHAnsi"/>
        </w:rPr>
        <w:t xml:space="preserve">more </w:t>
      </w:r>
      <w:r w:rsidR="00E623DC" w:rsidRPr="006112B5">
        <w:rPr>
          <w:rFonts w:cstheme="minorHAnsi"/>
        </w:rPr>
        <w:t>succe</w:t>
      </w:r>
      <w:r w:rsidR="00AE039B" w:rsidRPr="006112B5">
        <w:rPr>
          <w:rFonts w:cstheme="minorHAnsi"/>
        </w:rPr>
        <w:t>ss</w:t>
      </w:r>
      <w:r w:rsidR="00517B02" w:rsidRPr="006112B5">
        <w:rPr>
          <w:rFonts w:cstheme="minorHAnsi"/>
        </w:rPr>
        <w:t>.</w:t>
      </w:r>
      <w:r w:rsidR="00AE039B" w:rsidRPr="006112B5">
        <w:rPr>
          <w:rFonts w:cstheme="minorHAnsi"/>
        </w:rPr>
        <w:t xml:space="preserve"> </w:t>
      </w:r>
      <w:r w:rsidR="00CF3B55" w:rsidRPr="006112B5">
        <w:rPr>
          <w:rFonts w:cstheme="minorHAnsi"/>
        </w:rPr>
        <w:t>Challenges</w:t>
      </w:r>
      <w:r w:rsidR="00015E16" w:rsidRPr="006112B5">
        <w:rPr>
          <w:rFonts w:cstheme="minorHAnsi"/>
        </w:rPr>
        <w:t xml:space="preserve"> </w:t>
      </w:r>
      <w:r w:rsidR="00AE039B" w:rsidRPr="006112B5">
        <w:rPr>
          <w:rFonts w:cstheme="minorHAnsi"/>
        </w:rPr>
        <w:t xml:space="preserve">stretch our courage, </w:t>
      </w:r>
      <w:r w:rsidR="00E33CDA" w:rsidRPr="006112B5">
        <w:rPr>
          <w:rFonts w:cstheme="minorHAnsi"/>
        </w:rPr>
        <w:t xml:space="preserve">our ability to remain </w:t>
      </w:r>
      <w:r w:rsidR="00AE039B" w:rsidRPr="006112B5">
        <w:rPr>
          <w:rFonts w:cstheme="minorHAnsi"/>
        </w:rPr>
        <w:t>orient</w:t>
      </w:r>
      <w:r w:rsidR="00E33CDA" w:rsidRPr="006112B5">
        <w:rPr>
          <w:rFonts w:cstheme="minorHAnsi"/>
        </w:rPr>
        <w:t>ed</w:t>
      </w:r>
      <w:r w:rsidR="00AE039B" w:rsidRPr="006112B5">
        <w:rPr>
          <w:rFonts w:cstheme="minorHAnsi"/>
        </w:rPr>
        <w:t>, our</w:t>
      </w:r>
      <w:r w:rsidR="0045133A" w:rsidRPr="006112B5">
        <w:rPr>
          <w:rFonts w:cstheme="minorHAnsi"/>
        </w:rPr>
        <w:t xml:space="preserve"> </w:t>
      </w:r>
      <w:r w:rsidR="00F07B9D" w:rsidRPr="006112B5">
        <w:rPr>
          <w:rFonts w:cstheme="minorHAnsi"/>
        </w:rPr>
        <w:t xml:space="preserve">engagement </w:t>
      </w:r>
      <w:r w:rsidR="0045133A" w:rsidRPr="006112B5">
        <w:rPr>
          <w:rFonts w:cstheme="minorHAnsi"/>
        </w:rPr>
        <w:t>with</w:t>
      </w:r>
      <w:r w:rsidR="00AE039B" w:rsidRPr="006112B5">
        <w:rPr>
          <w:rFonts w:cstheme="minorHAnsi"/>
        </w:rPr>
        <w:t xml:space="preserve"> reality</w:t>
      </w:r>
      <w:r w:rsidR="008B35C7" w:rsidRPr="006112B5">
        <w:rPr>
          <w:rFonts w:cstheme="minorHAnsi"/>
        </w:rPr>
        <w:t>,</w:t>
      </w:r>
      <w:r w:rsidR="00AE039B" w:rsidRPr="006112B5">
        <w:rPr>
          <w:rFonts w:cstheme="minorHAnsi"/>
        </w:rPr>
        <w:t xml:space="preserve"> and our endurance</w:t>
      </w:r>
      <w:r w:rsidR="00E623DC" w:rsidRPr="006112B5">
        <w:rPr>
          <w:rFonts w:cstheme="minorHAnsi"/>
        </w:rPr>
        <w:t xml:space="preserve">. </w:t>
      </w:r>
    </w:p>
    <w:p w14:paraId="7F24350C" w14:textId="77777777" w:rsidR="00AE039B" w:rsidRPr="006112B5" w:rsidRDefault="00AE039B" w:rsidP="003066EA">
      <w:pPr>
        <w:widowControl w:val="0"/>
        <w:spacing w:after="0" w:line="240" w:lineRule="auto"/>
        <w:jc w:val="both"/>
        <w:rPr>
          <w:rFonts w:cstheme="minorHAnsi"/>
        </w:rPr>
      </w:pPr>
    </w:p>
    <w:p w14:paraId="2B1407F2" w14:textId="1AFEE373" w:rsidR="0002057A" w:rsidRPr="006112B5" w:rsidRDefault="00E33CDA" w:rsidP="003066EA">
      <w:pPr>
        <w:widowControl w:val="0"/>
        <w:spacing w:after="0" w:line="240" w:lineRule="auto"/>
        <w:jc w:val="both"/>
        <w:rPr>
          <w:rFonts w:cstheme="minorHAnsi"/>
        </w:rPr>
      </w:pPr>
      <w:r w:rsidRPr="006112B5">
        <w:rPr>
          <w:rFonts w:cstheme="minorHAnsi"/>
        </w:rPr>
        <w:t>When you build a muscle</w:t>
      </w:r>
      <w:r w:rsidR="003A2523" w:rsidRPr="006112B5">
        <w:rPr>
          <w:rFonts w:cstheme="minorHAnsi"/>
        </w:rPr>
        <w:t xml:space="preserve"> at the gym</w:t>
      </w:r>
      <w:r w:rsidR="008A3602" w:rsidRPr="006112B5">
        <w:rPr>
          <w:rFonts w:cstheme="minorHAnsi"/>
        </w:rPr>
        <w:t>,</w:t>
      </w:r>
      <w:r w:rsidR="00ED19CB" w:rsidRPr="006112B5">
        <w:rPr>
          <w:rFonts w:cstheme="minorHAnsi"/>
        </w:rPr>
        <w:t xml:space="preserve"> you work against</w:t>
      </w:r>
      <w:r w:rsidRPr="006112B5">
        <w:rPr>
          <w:rFonts w:cstheme="minorHAnsi"/>
        </w:rPr>
        <w:t xml:space="preserve"> some kind of resistance</w:t>
      </w:r>
      <w:r w:rsidR="00E90DE6" w:rsidRPr="006112B5">
        <w:rPr>
          <w:rFonts w:cstheme="minorHAnsi"/>
        </w:rPr>
        <w:t xml:space="preserve">, and </w:t>
      </w:r>
      <w:r w:rsidR="00442CD5" w:rsidRPr="006112B5">
        <w:rPr>
          <w:rFonts w:cstheme="minorHAnsi"/>
        </w:rPr>
        <w:t>w</w:t>
      </w:r>
      <w:r w:rsidRPr="006112B5">
        <w:rPr>
          <w:rFonts w:cstheme="minorHAnsi"/>
        </w:rPr>
        <w:t xml:space="preserve">hen you build </w:t>
      </w:r>
      <w:r w:rsidR="00ED19CB" w:rsidRPr="006112B5">
        <w:rPr>
          <w:rFonts w:cstheme="minorHAnsi"/>
        </w:rPr>
        <w:t xml:space="preserve">the muscle of </w:t>
      </w:r>
      <w:r w:rsidRPr="006112B5">
        <w:rPr>
          <w:rFonts w:cstheme="minorHAnsi"/>
        </w:rPr>
        <w:t xml:space="preserve">courage, the resistance </w:t>
      </w:r>
      <w:r w:rsidR="008A3602" w:rsidRPr="006112B5">
        <w:rPr>
          <w:rFonts w:cstheme="minorHAnsi"/>
        </w:rPr>
        <w:t xml:space="preserve">you work against </w:t>
      </w:r>
      <w:r w:rsidRPr="006112B5">
        <w:rPr>
          <w:rFonts w:cstheme="minorHAnsi"/>
        </w:rPr>
        <w:t xml:space="preserve">is fear. </w:t>
      </w:r>
      <w:r w:rsidR="0002057A" w:rsidRPr="006112B5">
        <w:rPr>
          <w:rFonts w:cstheme="minorHAnsi"/>
        </w:rPr>
        <w:t>Coura</w:t>
      </w:r>
      <w:r w:rsidR="00E925EC" w:rsidRPr="006112B5">
        <w:rPr>
          <w:rFonts w:cstheme="minorHAnsi"/>
        </w:rPr>
        <w:t>ge is not the absence of fear</w:t>
      </w:r>
      <w:r w:rsidR="00887AD9" w:rsidRPr="006112B5">
        <w:rPr>
          <w:rFonts w:cstheme="minorHAnsi"/>
        </w:rPr>
        <w:t>; it</w:t>
      </w:r>
      <w:r w:rsidR="002635B5" w:rsidRPr="006112B5">
        <w:rPr>
          <w:rFonts w:cstheme="minorHAnsi"/>
        </w:rPr>
        <w:t xml:space="preserve"> is </w:t>
      </w:r>
      <w:r w:rsidR="008A3602" w:rsidRPr="006112B5">
        <w:rPr>
          <w:rFonts w:cstheme="minorHAnsi"/>
        </w:rPr>
        <w:t xml:space="preserve">choosing to act </w:t>
      </w:r>
      <w:r w:rsidR="002635B5" w:rsidRPr="006112B5">
        <w:rPr>
          <w:rFonts w:cstheme="minorHAnsi"/>
        </w:rPr>
        <w:t>in an oriented manner</w:t>
      </w:r>
      <w:r w:rsidR="0002057A" w:rsidRPr="006112B5">
        <w:rPr>
          <w:rFonts w:cstheme="minorHAnsi"/>
        </w:rPr>
        <w:t xml:space="preserve"> when fear is </w:t>
      </w:r>
      <w:r w:rsidR="00E925EC" w:rsidRPr="006112B5">
        <w:rPr>
          <w:rFonts w:cstheme="minorHAnsi"/>
        </w:rPr>
        <w:t xml:space="preserve">goading you to </w:t>
      </w:r>
      <w:r w:rsidR="00202A53" w:rsidRPr="006112B5">
        <w:rPr>
          <w:rFonts w:cstheme="minorHAnsi"/>
        </w:rPr>
        <w:t>return to</w:t>
      </w:r>
      <w:r w:rsidR="00AE039B" w:rsidRPr="006112B5">
        <w:rPr>
          <w:rFonts w:cstheme="minorHAnsi"/>
        </w:rPr>
        <w:t xml:space="preserve"> </w:t>
      </w:r>
      <w:r w:rsidR="00824B7A" w:rsidRPr="006112B5">
        <w:rPr>
          <w:rFonts w:cstheme="minorHAnsi"/>
        </w:rPr>
        <w:t>habitual</w:t>
      </w:r>
      <w:r w:rsidR="00ED19CB" w:rsidRPr="006112B5">
        <w:rPr>
          <w:rFonts w:cstheme="minorHAnsi"/>
        </w:rPr>
        <w:t xml:space="preserve"> and misoriented</w:t>
      </w:r>
      <w:r w:rsidR="00824B7A" w:rsidRPr="006112B5">
        <w:rPr>
          <w:rFonts w:cstheme="minorHAnsi"/>
        </w:rPr>
        <w:t xml:space="preserve"> ways of relieving anxiety</w:t>
      </w:r>
      <w:r w:rsidR="001B4AD3" w:rsidRPr="006112B5">
        <w:rPr>
          <w:rFonts w:cstheme="minorHAnsi"/>
        </w:rPr>
        <w:t>. Think of it this way</w:t>
      </w:r>
      <w:r w:rsidR="006E2A2A" w:rsidRPr="006112B5">
        <w:rPr>
          <w:rFonts w:cstheme="minorHAnsi"/>
        </w:rPr>
        <w:t xml:space="preserve">: </w:t>
      </w:r>
      <w:bookmarkStart w:id="8" w:name="OLE_LINK7"/>
      <w:r w:rsidR="0043354B" w:rsidRPr="006112B5">
        <w:rPr>
          <w:rFonts w:cstheme="minorHAnsi"/>
        </w:rPr>
        <w:t>every</w:t>
      </w:r>
      <w:r w:rsidR="006E2A2A" w:rsidRPr="006112B5">
        <w:rPr>
          <w:rFonts w:cstheme="minorHAnsi"/>
        </w:rPr>
        <w:t xml:space="preserve"> real virtue is </w:t>
      </w:r>
      <w:r w:rsidR="00A63161" w:rsidRPr="006112B5">
        <w:rPr>
          <w:rFonts w:cstheme="minorHAnsi"/>
        </w:rPr>
        <w:t>developed</w:t>
      </w:r>
      <w:r w:rsidR="006E2A2A" w:rsidRPr="006112B5">
        <w:rPr>
          <w:rFonts w:cstheme="minorHAnsi"/>
        </w:rPr>
        <w:t xml:space="preserve"> in the face of </w:t>
      </w:r>
      <w:r w:rsidR="00055DAF" w:rsidRPr="006112B5">
        <w:rPr>
          <w:rFonts w:cstheme="minorHAnsi"/>
        </w:rPr>
        <w:t>fear</w:t>
      </w:r>
      <w:r w:rsidR="00887AD9" w:rsidRPr="006112B5">
        <w:rPr>
          <w:rFonts w:cstheme="minorHAnsi"/>
        </w:rPr>
        <w:t xml:space="preserve">, </w:t>
      </w:r>
      <w:r w:rsidR="00055DAF" w:rsidRPr="006112B5">
        <w:rPr>
          <w:rFonts w:cstheme="minorHAnsi"/>
        </w:rPr>
        <w:t>courage</w:t>
      </w:r>
      <w:r w:rsidR="006E2A2A" w:rsidRPr="006112B5">
        <w:rPr>
          <w:rFonts w:cstheme="minorHAnsi"/>
        </w:rPr>
        <w:t xml:space="preserve"> is the soil in which every virtue is planted</w:t>
      </w:r>
      <w:r w:rsidR="00582504" w:rsidRPr="006112B5">
        <w:rPr>
          <w:rFonts w:cstheme="minorHAnsi"/>
        </w:rPr>
        <w:t>,</w:t>
      </w:r>
      <w:r w:rsidR="006E2A2A" w:rsidRPr="006112B5">
        <w:rPr>
          <w:rFonts w:cstheme="minorHAnsi"/>
        </w:rPr>
        <w:t xml:space="preserve"> and endurance gives every virtue time to grow.</w:t>
      </w:r>
      <w:r w:rsidR="00A63161" w:rsidRPr="006112B5">
        <w:rPr>
          <w:rFonts w:cstheme="minorHAnsi"/>
        </w:rPr>
        <w:t xml:space="preserve"> </w:t>
      </w:r>
      <w:bookmarkEnd w:id="8"/>
    </w:p>
    <w:p w14:paraId="3A8188AF" w14:textId="77777777" w:rsidR="0002057A" w:rsidRPr="006112B5" w:rsidRDefault="0002057A" w:rsidP="003066EA">
      <w:pPr>
        <w:widowControl w:val="0"/>
        <w:spacing w:after="0" w:line="240" w:lineRule="auto"/>
        <w:jc w:val="both"/>
        <w:rPr>
          <w:rFonts w:cstheme="minorHAnsi"/>
        </w:rPr>
      </w:pPr>
    </w:p>
    <w:p w14:paraId="16657D24" w14:textId="46B67657" w:rsidR="0002057A" w:rsidRPr="006112B5" w:rsidRDefault="00B54D2D" w:rsidP="003066EA">
      <w:pPr>
        <w:widowControl w:val="0"/>
        <w:spacing w:after="0" w:line="240" w:lineRule="auto"/>
        <w:jc w:val="both"/>
        <w:rPr>
          <w:rFonts w:cstheme="minorHAnsi"/>
        </w:rPr>
      </w:pPr>
      <w:r w:rsidRPr="006112B5">
        <w:rPr>
          <w:rFonts w:cstheme="minorHAnsi"/>
        </w:rPr>
        <w:t xml:space="preserve">Your </w:t>
      </w:r>
      <w:r w:rsidR="00ED19CB" w:rsidRPr="006112B5">
        <w:rPr>
          <w:rFonts w:cstheme="minorHAnsi"/>
        </w:rPr>
        <w:t>Idol likes to say,</w:t>
      </w:r>
      <w:r w:rsidR="0002057A" w:rsidRPr="006112B5">
        <w:rPr>
          <w:rFonts w:cstheme="minorHAnsi"/>
        </w:rPr>
        <w:t xml:space="preserve"> </w:t>
      </w:r>
      <w:r w:rsidR="008A3602" w:rsidRPr="006112B5">
        <w:rPr>
          <w:rFonts w:cstheme="minorHAnsi"/>
        </w:rPr>
        <w:t>“</w:t>
      </w:r>
      <w:r w:rsidR="0002057A" w:rsidRPr="006112B5">
        <w:rPr>
          <w:rFonts w:cstheme="minorHAnsi"/>
        </w:rPr>
        <w:t>I did it my way</w:t>
      </w:r>
      <w:r w:rsidR="00ED19CB" w:rsidRPr="006112B5">
        <w:rPr>
          <w:rFonts w:cstheme="minorHAnsi"/>
        </w:rPr>
        <w:t>,</w:t>
      </w:r>
      <w:r w:rsidR="008A3602" w:rsidRPr="006112B5">
        <w:rPr>
          <w:rFonts w:cstheme="minorHAnsi"/>
        </w:rPr>
        <w:t>”</w:t>
      </w:r>
      <w:r w:rsidR="00ED19CB" w:rsidRPr="006112B5">
        <w:rPr>
          <w:rFonts w:cstheme="minorHAnsi"/>
        </w:rPr>
        <w:t xml:space="preserve"> but a</w:t>
      </w:r>
      <w:r w:rsidR="0002057A" w:rsidRPr="006112B5">
        <w:rPr>
          <w:rFonts w:cstheme="minorHAnsi"/>
        </w:rPr>
        <w:t xml:space="preserve">ctually </w:t>
      </w:r>
      <w:r w:rsidR="005518A3" w:rsidRPr="006112B5">
        <w:rPr>
          <w:rFonts w:cstheme="minorHAnsi"/>
          <w:i/>
        </w:rPr>
        <w:t>doing it my</w:t>
      </w:r>
      <w:r w:rsidR="00E33CDA" w:rsidRPr="006112B5">
        <w:rPr>
          <w:rFonts w:cstheme="minorHAnsi"/>
          <w:i/>
        </w:rPr>
        <w:t xml:space="preserve"> way</w:t>
      </w:r>
      <w:r w:rsidR="003A2523" w:rsidRPr="006112B5">
        <w:rPr>
          <w:rFonts w:cstheme="minorHAnsi"/>
          <w:i/>
        </w:rPr>
        <w:t xml:space="preserve"> </w:t>
      </w:r>
      <w:r w:rsidR="0002057A" w:rsidRPr="006112B5">
        <w:rPr>
          <w:rFonts w:cstheme="minorHAnsi"/>
        </w:rPr>
        <w:t xml:space="preserve">only means that </w:t>
      </w:r>
      <w:r w:rsidRPr="006112B5">
        <w:rPr>
          <w:rFonts w:cstheme="minorHAnsi"/>
        </w:rPr>
        <w:t xml:space="preserve">you </w:t>
      </w:r>
      <w:r w:rsidR="0002057A" w:rsidRPr="006112B5">
        <w:rPr>
          <w:rFonts w:cstheme="minorHAnsi"/>
        </w:rPr>
        <w:t>r</w:t>
      </w:r>
      <w:r w:rsidR="00ED19CB" w:rsidRPr="006112B5">
        <w:rPr>
          <w:rFonts w:cstheme="minorHAnsi"/>
        </w:rPr>
        <w:t>eacted to the f</w:t>
      </w:r>
      <w:r w:rsidR="0017173A" w:rsidRPr="006112B5">
        <w:rPr>
          <w:rFonts w:cstheme="minorHAnsi"/>
        </w:rPr>
        <w:t xml:space="preserve">ear of </w:t>
      </w:r>
      <w:r w:rsidR="00ED19CB" w:rsidRPr="006112B5">
        <w:rPr>
          <w:rFonts w:cstheme="minorHAnsi"/>
        </w:rPr>
        <w:t>d</w:t>
      </w:r>
      <w:r w:rsidR="0017173A" w:rsidRPr="006112B5">
        <w:rPr>
          <w:rFonts w:cstheme="minorHAnsi"/>
        </w:rPr>
        <w:t xml:space="preserve">eath </w:t>
      </w:r>
      <w:r w:rsidR="00887AD9" w:rsidRPr="006112B5">
        <w:rPr>
          <w:rFonts w:cstheme="minorHAnsi"/>
        </w:rPr>
        <w:t xml:space="preserve">with </w:t>
      </w:r>
      <w:r w:rsidRPr="006112B5">
        <w:rPr>
          <w:rFonts w:cstheme="minorHAnsi"/>
        </w:rPr>
        <w:t xml:space="preserve">your </w:t>
      </w:r>
      <w:r w:rsidR="00887AD9" w:rsidRPr="006112B5">
        <w:rPr>
          <w:rFonts w:cstheme="minorHAnsi"/>
        </w:rPr>
        <w:t>habitual patterns</w:t>
      </w:r>
      <w:r w:rsidR="000A7E6E" w:rsidRPr="006112B5">
        <w:rPr>
          <w:rFonts w:cstheme="minorHAnsi"/>
        </w:rPr>
        <w:t>—that is,</w:t>
      </w:r>
      <w:r w:rsidR="00821975" w:rsidRPr="006112B5">
        <w:rPr>
          <w:rFonts w:cstheme="minorHAnsi"/>
        </w:rPr>
        <w:t xml:space="preserve"> </w:t>
      </w:r>
      <w:r w:rsidRPr="006112B5">
        <w:rPr>
          <w:rFonts w:cstheme="minorHAnsi"/>
        </w:rPr>
        <w:t>you</w:t>
      </w:r>
      <w:r w:rsidR="0002057A" w:rsidRPr="006112B5">
        <w:rPr>
          <w:rFonts w:cstheme="minorHAnsi"/>
        </w:rPr>
        <w:t xml:space="preserve"> asserted </w:t>
      </w:r>
      <w:r w:rsidRPr="006112B5">
        <w:rPr>
          <w:rFonts w:cstheme="minorHAnsi"/>
        </w:rPr>
        <w:t xml:space="preserve">your </w:t>
      </w:r>
      <w:r w:rsidR="00ED19CB" w:rsidRPr="006112B5">
        <w:rPr>
          <w:rFonts w:cstheme="minorHAnsi"/>
        </w:rPr>
        <w:t>c</w:t>
      </w:r>
      <w:r w:rsidR="0002057A" w:rsidRPr="006112B5">
        <w:rPr>
          <w:rFonts w:cstheme="minorHAnsi"/>
        </w:rPr>
        <w:t>laims, met the demands of</w:t>
      </w:r>
      <w:r w:rsidR="00821975" w:rsidRPr="006112B5">
        <w:rPr>
          <w:rFonts w:cstheme="minorHAnsi"/>
        </w:rPr>
        <w:t xml:space="preserve"> </w:t>
      </w:r>
      <w:r w:rsidRPr="006112B5">
        <w:rPr>
          <w:rFonts w:cstheme="minorHAnsi"/>
        </w:rPr>
        <w:t>your</w:t>
      </w:r>
      <w:r w:rsidR="00E33CDA" w:rsidRPr="006112B5">
        <w:rPr>
          <w:rFonts w:cstheme="minorHAnsi"/>
        </w:rPr>
        <w:t xml:space="preserve"> </w:t>
      </w:r>
      <w:r w:rsidR="00ED19CB" w:rsidRPr="006112B5">
        <w:rPr>
          <w:rFonts w:cstheme="minorHAnsi"/>
        </w:rPr>
        <w:t>s</w:t>
      </w:r>
      <w:r w:rsidR="0002057A" w:rsidRPr="006112B5">
        <w:rPr>
          <w:rFonts w:cstheme="minorHAnsi"/>
        </w:rPr>
        <w:t>houlds, an</w:t>
      </w:r>
      <w:r w:rsidR="00E925EC" w:rsidRPr="006112B5">
        <w:rPr>
          <w:rFonts w:cstheme="minorHAnsi"/>
        </w:rPr>
        <w:t>d maintained</w:t>
      </w:r>
      <w:r w:rsidR="00821975" w:rsidRPr="006112B5">
        <w:rPr>
          <w:rFonts w:cstheme="minorHAnsi"/>
        </w:rPr>
        <w:t xml:space="preserve"> </w:t>
      </w:r>
      <w:r w:rsidRPr="006112B5">
        <w:rPr>
          <w:rFonts w:cstheme="minorHAnsi"/>
        </w:rPr>
        <w:t>your</w:t>
      </w:r>
      <w:r w:rsidR="00C262C0" w:rsidRPr="006112B5">
        <w:rPr>
          <w:rFonts w:cstheme="minorHAnsi"/>
        </w:rPr>
        <w:t xml:space="preserve"> pride s</w:t>
      </w:r>
      <w:r w:rsidR="00E925EC" w:rsidRPr="006112B5">
        <w:rPr>
          <w:rFonts w:cstheme="minorHAnsi"/>
        </w:rPr>
        <w:t xml:space="preserve">ystem. </w:t>
      </w:r>
      <w:r w:rsidR="0002057A" w:rsidRPr="006112B5">
        <w:rPr>
          <w:rFonts w:cstheme="minorHAnsi"/>
          <w:i/>
        </w:rPr>
        <w:t>My w</w:t>
      </w:r>
      <w:r w:rsidR="00CC7BB6" w:rsidRPr="006112B5">
        <w:rPr>
          <w:rFonts w:cstheme="minorHAnsi"/>
          <w:i/>
        </w:rPr>
        <w:t>ay</w:t>
      </w:r>
      <w:r w:rsidR="003A2523" w:rsidRPr="006112B5">
        <w:rPr>
          <w:rFonts w:cstheme="minorHAnsi"/>
        </w:rPr>
        <w:t xml:space="preserve"> is no</w:t>
      </w:r>
      <w:r w:rsidR="00E925EC" w:rsidRPr="006112B5">
        <w:rPr>
          <w:rFonts w:cstheme="minorHAnsi"/>
        </w:rPr>
        <w:t xml:space="preserve"> way at all. </w:t>
      </w:r>
      <w:r w:rsidR="00ED19CB" w:rsidRPr="006112B5">
        <w:rPr>
          <w:rFonts w:cstheme="minorHAnsi"/>
        </w:rPr>
        <w:t>It is the</w:t>
      </w:r>
      <w:r w:rsidR="00E33CDA" w:rsidRPr="006112B5">
        <w:rPr>
          <w:rFonts w:cstheme="minorHAnsi"/>
        </w:rPr>
        <w:t xml:space="preserve"> hamster wheel</w:t>
      </w:r>
      <w:r w:rsidR="00ED19CB" w:rsidRPr="006112B5">
        <w:rPr>
          <w:rFonts w:cstheme="minorHAnsi"/>
        </w:rPr>
        <w:t xml:space="preserve"> that uses</w:t>
      </w:r>
      <w:r w:rsidR="005518A3" w:rsidRPr="006112B5">
        <w:rPr>
          <w:rFonts w:cstheme="minorHAnsi"/>
        </w:rPr>
        <w:t xml:space="preserve"> </w:t>
      </w:r>
      <w:r w:rsidR="00A45E33" w:rsidRPr="006112B5">
        <w:rPr>
          <w:rFonts w:cstheme="minorHAnsi"/>
        </w:rPr>
        <w:t xml:space="preserve">up </w:t>
      </w:r>
      <w:r w:rsidRPr="006112B5">
        <w:rPr>
          <w:rFonts w:cstheme="minorHAnsi"/>
        </w:rPr>
        <w:lastRenderedPageBreak/>
        <w:t>your</w:t>
      </w:r>
      <w:r w:rsidR="00A45E33" w:rsidRPr="006112B5">
        <w:rPr>
          <w:rFonts w:cstheme="minorHAnsi"/>
        </w:rPr>
        <w:t xml:space="preserve"> resources</w:t>
      </w:r>
      <w:r w:rsidR="00C43163" w:rsidRPr="006112B5">
        <w:rPr>
          <w:rFonts w:cstheme="minorHAnsi"/>
        </w:rPr>
        <w:t xml:space="preserve"> </w:t>
      </w:r>
      <w:r w:rsidR="003134FD" w:rsidRPr="006112B5">
        <w:rPr>
          <w:rFonts w:cstheme="minorHAnsi"/>
        </w:rPr>
        <w:t xml:space="preserve">but </w:t>
      </w:r>
      <w:r w:rsidR="00A45E33" w:rsidRPr="006112B5">
        <w:rPr>
          <w:rFonts w:cstheme="minorHAnsi"/>
        </w:rPr>
        <w:t>goes</w:t>
      </w:r>
      <w:r w:rsidR="005518A3" w:rsidRPr="006112B5">
        <w:rPr>
          <w:rFonts w:cstheme="minorHAnsi"/>
        </w:rPr>
        <w:t xml:space="preserve"> nowhere</w:t>
      </w:r>
      <w:r w:rsidR="00E33CDA" w:rsidRPr="006112B5">
        <w:rPr>
          <w:rFonts w:cstheme="minorHAnsi"/>
        </w:rPr>
        <w:t xml:space="preserve">. </w:t>
      </w:r>
      <w:bookmarkStart w:id="9" w:name="OLE_LINK6"/>
      <w:r w:rsidR="00A80C8A" w:rsidRPr="006112B5">
        <w:rPr>
          <w:rFonts w:cstheme="minorHAnsi"/>
        </w:rPr>
        <w:t>We have all seen people who do their own thing</w:t>
      </w:r>
      <w:r w:rsidR="00485C07" w:rsidRPr="006112B5">
        <w:rPr>
          <w:rFonts w:cstheme="minorHAnsi"/>
        </w:rPr>
        <w:t xml:space="preserve">, </w:t>
      </w:r>
      <w:r w:rsidR="00887AD9" w:rsidRPr="006112B5">
        <w:rPr>
          <w:rFonts w:cstheme="minorHAnsi"/>
        </w:rPr>
        <w:t xml:space="preserve">offer </w:t>
      </w:r>
      <w:r w:rsidR="00485C07" w:rsidRPr="006112B5">
        <w:rPr>
          <w:rFonts w:cstheme="minorHAnsi"/>
        </w:rPr>
        <w:t>only feeble contributions to the community, and never ma</w:t>
      </w:r>
      <w:r w:rsidR="00A80C8A" w:rsidRPr="006112B5">
        <w:rPr>
          <w:rFonts w:cstheme="minorHAnsi"/>
        </w:rPr>
        <w:t xml:space="preserve">ke substantial progress in their lives. </w:t>
      </w:r>
      <w:bookmarkEnd w:id="9"/>
      <w:r w:rsidR="001613F8" w:rsidRPr="006112B5">
        <w:rPr>
          <w:rFonts w:cstheme="minorHAnsi"/>
        </w:rPr>
        <w:t>These</w:t>
      </w:r>
      <w:r w:rsidR="007754A6" w:rsidRPr="006112B5">
        <w:rPr>
          <w:rFonts w:cstheme="minorHAnsi"/>
        </w:rPr>
        <w:t xml:space="preserve"> people end up </w:t>
      </w:r>
      <w:r w:rsidR="00D16106" w:rsidRPr="006112B5">
        <w:rPr>
          <w:rFonts w:cstheme="minorHAnsi"/>
        </w:rPr>
        <w:t>becoming</w:t>
      </w:r>
      <w:r w:rsidR="007754A6" w:rsidRPr="006112B5">
        <w:rPr>
          <w:rFonts w:cstheme="minorHAnsi"/>
        </w:rPr>
        <w:t xml:space="preserve"> chaotic, demanding, or listless. By contrast, t</w:t>
      </w:r>
      <w:r w:rsidR="00E33CDA" w:rsidRPr="006112B5">
        <w:rPr>
          <w:rFonts w:cstheme="minorHAnsi"/>
        </w:rPr>
        <w:t>hose who have trained to</w:t>
      </w:r>
      <w:r w:rsidR="003A2523" w:rsidRPr="006112B5">
        <w:rPr>
          <w:rFonts w:cstheme="minorHAnsi"/>
        </w:rPr>
        <w:t xml:space="preserve"> live </w:t>
      </w:r>
      <w:r w:rsidR="00E33CDA" w:rsidRPr="006112B5">
        <w:rPr>
          <w:rFonts w:cstheme="minorHAnsi"/>
        </w:rPr>
        <w:t>lives of courage</w:t>
      </w:r>
      <w:r w:rsidR="005518A3" w:rsidRPr="006112B5">
        <w:rPr>
          <w:rFonts w:cstheme="minorHAnsi"/>
        </w:rPr>
        <w:t xml:space="preserve">ous </w:t>
      </w:r>
      <w:r w:rsidR="001613F8" w:rsidRPr="006112B5">
        <w:rPr>
          <w:rFonts w:cstheme="minorHAnsi"/>
        </w:rPr>
        <w:t>virtue experience</w:t>
      </w:r>
      <w:r w:rsidR="00E33CDA" w:rsidRPr="006112B5">
        <w:rPr>
          <w:rFonts w:cstheme="minorHAnsi"/>
        </w:rPr>
        <w:t xml:space="preserve"> </w:t>
      </w:r>
      <w:r w:rsidR="00A45E33" w:rsidRPr="006112B5">
        <w:rPr>
          <w:rFonts w:cstheme="minorHAnsi"/>
        </w:rPr>
        <w:t>spontaneous</w:t>
      </w:r>
      <w:r w:rsidR="0002057A" w:rsidRPr="006112B5">
        <w:rPr>
          <w:rFonts w:cstheme="minorHAnsi"/>
        </w:rPr>
        <w:t xml:space="preserve"> love, joy, </w:t>
      </w:r>
      <w:r w:rsidR="00E33CDA" w:rsidRPr="006112B5">
        <w:rPr>
          <w:rFonts w:cstheme="minorHAnsi"/>
        </w:rPr>
        <w:t>and</w:t>
      </w:r>
      <w:r w:rsidR="0002057A" w:rsidRPr="006112B5">
        <w:rPr>
          <w:rFonts w:cstheme="minorHAnsi"/>
        </w:rPr>
        <w:t xml:space="preserve"> peace</w:t>
      </w:r>
      <w:r w:rsidR="007754A6" w:rsidRPr="006112B5">
        <w:rPr>
          <w:rFonts w:cstheme="minorHAnsi"/>
        </w:rPr>
        <w:t xml:space="preserve"> </w:t>
      </w:r>
      <w:r w:rsidR="006B751E" w:rsidRPr="006112B5">
        <w:rPr>
          <w:rFonts w:cstheme="minorHAnsi"/>
        </w:rPr>
        <w:t xml:space="preserve">and </w:t>
      </w:r>
      <w:r w:rsidR="00887AD9" w:rsidRPr="006112B5">
        <w:rPr>
          <w:rFonts w:cstheme="minorHAnsi"/>
        </w:rPr>
        <w:t>have</w:t>
      </w:r>
      <w:r w:rsidR="007754A6" w:rsidRPr="006112B5">
        <w:rPr>
          <w:rFonts w:cstheme="minorHAnsi"/>
        </w:rPr>
        <w:t xml:space="preserve"> access to</w:t>
      </w:r>
      <w:r w:rsidR="00A45E33" w:rsidRPr="006112B5">
        <w:rPr>
          <w:rFonts w:cstheme="minorHAnsi"/>
        </w:rPr>
        <w:t xml:space="preserve"> all kinds of marvelous gifts.</w:t>
      </w:r>
    </w:p>
    <w:p w14:paraId="4E7E8034" w14:textId="77777777" w:rsidR="00AE039B" w:rsidRPr="006112B5" w:rsidRDefault="00AE039B" w:rsidP="003066EA">
      <w:pPr>
        <w:widowControl w:val="0"/>
        <w:spacing w:after="0" w:line="240" w:lineRule="auto"/>
        <w:jc w:val="both"/>
        <w:rPr>
          <w:rFonts w:cstheme="minorHAnsi"/>
        </w:rPr>
      </w:pPr>
    </w:p>
    <w:p w14:paraId="66093895" w14:textId="589A43DB" w:rsidR="0002057A" w:rsidRPr="006112B5" w:rsidRDefault="0002057A" w:rsidP="003066EA">
      <w:pPr>
        <w:widowControl w:val="0"/>
        <w:spacing w:after="0" w:line="240" w:lineRule="auto"/>
        <w:jc w:val="both"/>
        <w:rPr>
          <w:rFonts w:cstheme="minorHAnsi"/>
        </w:rPr>
      </w:pPr>
      <w:r w:rsidRPr="006112B5">
        <w:rPr>
          <w:rFonts w:cstheme="minorHAnsi"/>
        </w:rPr>
        <w:t>With growing courage</w:t>
      </w:r>
      <w:r w:rsidR="007754A6" w:rsidRPr="006112B5">
        <w:rPr>
          <w:rFonts w:cstheme="minorHAnsi"/>
        </w:rPr>
        <w:t>,</w:t>
      </w:r>
      <w:r w:rsidRPr="006112B5">
        <w:rPr>
          <w:rFonts w:cstheme="minorHAnsi"/>
        </w:rPr>
        <w:t xml:space="preserve"> we can learn to reach for orientati</w:t>
      </w:r>
      <w:r w:rsidR="00E925EC" w:rsidRPr="006112B5">
        <w:rPr>
          <w:rFonts w:cstheme="minorHAnsi"/>
        </w:rPr>
        <w:t xml:space="preserve">on in more areas of our lives. </w:t>
      </w:r>
      <w:r w:rsidRPr="006112B5">
        <w:rPr>
          <w:rFonts w:cstheme="minorHAnsi"/>
        </w:rPr>
        <w:t xml:space="preserve">Acting in oriented ways is </w:t>
      </w:r>
      <w:r w:rsidR="00AE039B" w:rsidRPr="006112B5">
        <w:rPr>
          <w:rFonts w:cstheme="minorHAnsi"/>
        </w:rPr>
        <w:t xml:space="preserve">sometimes called </w:t>
      </w:r>
      <w:r w:rsidR="00AE039B" w:rsidRPr="006112B5">
        <w:rPr>
          <w:rFonts w:cstheme="minorHAnsi"/>
          <w:i/>
        </w:rPr>
        <w:t>obedience.</w:t>
      </w:r>
      <w:r w:rsidR="00E925EC" w:rsidRPr="006112B5">
        <w:rPr>
          <w:rFonts w:cstheme="minorHAnsi"/>
        </w:rPr>
        <w:t xml:space="preserve"> </w:t>
      </w:r>
      <w:r w:rsidR="001358CD" w:rsidRPr="006112B5">
        <w:rPr>
          <w:rFonts w:cstheme="minorHAnsi"/>
        </w:rPr>
        <w:t>The idea of o</w:t>
      </w:r>
      <w:r w:rsidR="00AE039B" w:rsidRPr="006112B5">
        <w:rPr>
          <w:rFonts w:cstheme="minorHAnsi"/>
        </w:rPr>
        <w:t xml:space="preserve">bedience might </w:t>
      </w:r>
      <w:r w:rsidR="007754A6" w:rsidRPr="006112B5">
        <w:rPr>
          <w:rFonts w:cstheme="minorHAnsi"/>
        </w:rPr>
        <w:t xml:space="preserve">be </w:t>
      </w:r>
      <w:r w:rsidR="00AE039B" w:rsidRPr="006112B5">
        <w:rPr>
          <w:rFonts w:cstheme="minorHAnsi"/>
        </w:rPr>
        <w:t>repulsive to you</w:t>
      </w:r>
      <w:r w:rsidR="007754A6" w:rsidRPr="006112B5">
        <w:rPr>
          <w:rFonts w:cstheme="minorHAnsi"/>
        </w:rPr>
        <w:t xml:space="preserve">, so you </w:t>
      </w:r>
      <w:r w:rsidR="005C32AF" w:rsidRPr="006112B5">
        <w:rPr>
          <w:rFonts w:cstheme="minorHAnsi"/>
        </w:rPr>
        <w:t>may</w:t>
      </w:r>
      <w:r w:rsidR="007754A6" w:rsidRPr="006112B5">
        <w:rPr>
          <w:rFonts w:cstheme="minorHAnsi"/>
        </w:rPr>
        <w:t xml:space="preserve"> feel rebellious right now. That is under</w:t>
      </w:r>
      <w:r w:rsidR="00380924" w:rsidRPr="006112B5">
        <w:rPr>
          <w:rFonts w:cstheme="minorHAnsi"/>
        </w:rPr>
        <w:t>s</w:t>
      </w:r>
      <w:r w:rsidR="007754A6" w:rsidRPr="006112B5">
        <w:rPr>
          <w:rFonts w:cstheme="minorHAnsi"/>
        </w:rPr>
        <w:t>tandable</w:t>
      </w:r>
      <w:r w:rsidR="00380924" w:rsidRPr="006112B5">
        <w:rPr>
          <w:rFonts w:cstheme="minorHAnsi"/>
        </w:rPr>
        <w:t xml:space="preserve"> because</w:t>
      </w:r>
      <w:r w:rsidR="005C32AF" w:rsidRPr="006112B5">
        <w:rPr>
          <w:rFonts w:cstheme="minorHAnsi"/>
        </w:rPr>
        <w:t xml:space="preserve"> </w:t>
      </w:r>
      <w:r w:rsidR="007B7584" w:rsidRPr="006112B5">
        <w:rPr>
          <w:rFonts w:cstheme="minorHAnsi"/>
        </w:rPr>
        <w:t xml:space="preserve">many of us </w:t>
      </w:r>
      <w:r w:rsidR="00B517AE" w:rsidRPr="006112B5">
        <w:rPr>
          <w:rFonts w:cstheme="minorHAnsi"/>
        </w:rPr>
        <w:t xml:space="preserve">have </w:t>
      </w:r>
      <w:r w:rsidR="007B7584" w:rsidRPr="006112B5">
        <w:rPr>
          <w:rFonts w:cstheme="minorHAnsi"/>
        </w:rPr>
        <w:t xml:space="preserve">experienced abuse in the name of obedience. </w:t>
      </w:r>
      <w:bookmarkStart w:id="10" w:name="OLE_LINK9"/>
      <w:r w:rsidR="007B7584" w:rsidRPr="006112B5">
        <w:rPr>
          <w:rFonts w:cstheme="minorHAnsi"/>
        </w:rPr>
        <w:t xml:space="preserve">Authorities in our lives did not consider </w:t>
      </w:r>
      <w:r w:rsidR="005B1F86" w:rsidRPr="00957E11">
        <w:rPr>
          <w:rFonts w:cstheme="minorHAnsi"/>
        </w:rPr>
        <w:t>our needs or desires</w:t>
      </w:r>
      <w:bookmarkStart w:id="11" w:name="OLE_LINK8"/>
      <w:r w:rsidR="005B1F86" w:rsidRPr="006112B5">
        <w:rPr>
          <w:rFonts w:cstheme="minorHAnsi"/>
        </w:rPr>
        <w:t xml:space="preserve">. </w:t>
      </w:r>
      <w:bookmarkStart w:id="12" w:name="_Hlk182465423"/>
      <w:r w:rsidR="00485C07" w:rsidRPr="006112B5">
        <w:rPr>
          <w:rFonts w:cstheme="minorHAnsi"/>
        </w:rPr>
        <w:t>T</w:t>
      </w:r>
      <w:r w:rsidR="007B7584" w:rsidRPr="006112B5">
        <w:rPr>
          <w:rFonts w:cstheme="minorHAnsi"/>
        </w:rPr>
        <w:t>hey just</w:t>
      </w:r>
      <w:r w:rsidR="005B1F86" w:rsidRPr="006112B5">
        <w:rPr>
          <w:rFonts w:cstheme="minorHAnsi"/>
        </w:rPr>
        <w:t xml:space="preserve"> </w:t>
      </w:r>
      <w:r w:rsidR="00957E11">
        <w:rPr>
          <w:rFonts w:cstheme="minorHAnsi"/>
        </w:rPr>
        <w:t xml:space="preserve">imposed on us </w:t>
      </w:r>
      <w:r w:rsidR="00AF0981">
        <w:rPr>
          <w:rFonts w:cstheme="minorHAnsi"/>
        </w:rPr>
        <w:t>their compulsive need</w:t>
      </w:r>
      <w:r w:rsidR="00D16106" w:rsidRPr="006112B5">
        <w:rPr>
          <w:rFonts w:cstheme="minorHAnsi"/>
        </w:rPr>
        <w:t xml:space="preserve"> </w:t>
      </w:r>
      <w:r w:rsidR="00957E11">
        <w:rPr>
          <w:rFonts w:cstheme="minorHAnsi"/>
        </w:rPr>
        <w:t>for control</w:t>
      </w:r>
      <w:r w:rsidR="00485C07" w:rsidRPr="006112B5">
        <w:rPr>
          <w:rFonts w:cstheme="minorHAnsi"/>
        </w:rPr>
        <w:t xml:space="preserve">. </w:t>
      </w:r>
      <w:bookmarkEnd w:id="12"/>
      <w:r w:rsidR="00E1259A" w:rsidRPr="006112B5">
        <w:rPr>
          <w:rFonts w:cstheme="minorHAnsi"/>
        </w:rPr>
        <w:t>On the other hand, s</w:t>
      </w:r>
      <w:r w:rsidR="00684F6E" w:rsidRPr="006112B5">
        <w:rPr>
          <w:rFonts w:cstheme="minorHAnsi"/>
        </w:rPr>
        <w:t xml:space="preserve">ome of us were never taught to obey, and </w:t>
      </w:r>
      <w:r w:rsidR="00115362" w:rsidRPr="006112B5">
        <w:rPr>
          <w:rFonts w:cstheme="minorHAnsi"/>
        </w:rPr>
        <w:t>from that</w:t>
      </w:r>
      <w:r w:rsidR="00684F6E" w:rsidRPr="006112B5">
        <w:rPr>
          <w:rFonts w:cstheme="minorHAnsi"/>
        </w:rPr>
        <w:t xml:space="preserve"> neglect we learned that obedience is</w:t>
      </w:r>
      <w:r w:rsidR="0017173A" w:rsidRPr="006112B5">
        <w:rPr>
          <w:rFonts w:cstheme="minorHAnsi"/>
        </w:rPr>
        <w:t xml:space="preserve"> bad</w:t>
      </w:r>
      <w:r w:rsidR="00D16106" w:rsidRPr="006112B5">
        <w:rPr>
          <w:rFonts w:cstheme="minorHAnsi"/>
        </w:rPr>
        <w:t>, unnecessary,</w:t>
      </w:r>
      <w:r w:rsidR="0017173A" w:rsidRPr="006112B5">
        <w:rPr>
          <w:rFonts w:cstheme="minorHAnsi"/>
        </w:rPr>
        <w:t xml:space="preserve"> or</w:t>
      </w:r>
      <w:r w:rsidR="00684F6E" w:rsidRPr="006112B5">
        <w:rPr>
          <w:rFonts w:cstheme="minorHAnsi"/>
        </w:rPr>
        <w:t xml:space="preserve"> </w:t>
      </w:r>
      <w:r w:rsidR="0017173A" w:rsidRPr="006112B5">
        <w:rPr>
          <w:rFonts w:cstheme="minorHAnsi"/>
        </w:rPr>
        <w:t>too hard</w:t>
      </w:r>
      <w:bookmarkEnd w:id="10"/>
      <w:bookmarkEnd w:id="11"/>
      <w:r w:rsidR="00A63161" w:rsidRPr="006112B5">
        <w:rPr>
          <w:rFonts w:cstheme="minorHAnsi"/>
        </w:rPr>
        <w:t xml:space="preserve">—something that demands </w:t>
      </w:r>
      <w:r w:rsidR="00115362" w:rsidRPr="006112B5">
        <w:rPr>
          <w:rFonts w:cstheme="minorHAnsi"/>
        </w:rPr>
        <w:t>too much effort</w:t>
      </w:r>
      <w:r w:rsidR="005518A3" w:rsidRPr="006112B5">
        <w:rPr>
          <w:rFonts w:cstheme="minorHAnsi"/>
        </w:rPr>
        <w:t xml:space="preserve"> </w:t>
      </w:r>
      <w:r w:rsidR="005C32AF" w:rsidRPr="006112B5">
        <w:rPr>
          <w:rFonts w:cstheme="minorHAnsi"/>
        </w:rPr>
        <w:t xml:space="preserve">and </w:t>
      </w:r>
      <w:r w:rsidR="00A63161" w:rsidRPr="006112B5">
        <w:rPr>
          <w:rFonts w:cstheme="minorHAnsi"/>
        </w:rPr>
        <w:t>offers</w:t>
      </w:r>
      <w:r w:rsidR="005C32AF" w:rsidRPr="006112B5">
        <w:rPr>
          <w:rFonts w:cstheme="minorHAnsi"/>
        </w:rPr>
        <w:t xml:space="preserve"> </w:t>
      </w:r>
      <w:r w:rsidR="005518A3" w:rsidRPr="006112B5">
        <w:rPr>
          <w:rFonts w:cstheme="minorHAnsi"/>
        </w:rPr>
        <w:t>no reward</w:t>
      </w:r>
      <w:r w:rsidR="00115362" w:rsidRPr="006112B5">
        <w:rPr>
          <w:rFonts w:cstheme="minorHAnsi"/>
        </w:rPr>
        <w:t xml:space="preserve">. </w:t>
      </w:r>
      <w:r w:rsidRPr="006112B5">
        <w:rPr>
          <w:rFonts w:cstheme="minorHAnsi"/>
        </w:rPr>
        <w:t>When God tells us to obey</w:t>
      </w:r>
      <w:r w:rsidR="00115362" w:rsidRPr="006112B5">
        <w:rPr>
          <w:rFonts w:cstheme="minorHAnsi"/>
        </w:rPr>
        <w:t>, however,</w:t>
      </w:r>
      <w:r w:rsidRPr="006112B5">
        <w:rPr>
          <w:rFonts w:cstheme="minorHAnsi"/>
        </w:rPr>
        <w:t xml:space="preserve"> He is </w:t>
      </w:r>
      <w:r w:rsidR="00D06E14" w:rsidRPr="006112B5">
        <w:rPr>
          <w:rFonts w:cstheme="minorHAnsi"/>
        </w:rPr>
        <w:t xml:space="preserve">giving us a gift. He is not impoverishing us or using </w:t>
      </w:r>
      <w:r w:rsidR="00E925EC" w:rsidRPr="006112B5">
        <w:rPr>
          <w:rFonts w:cstheme="minorHAnsi"/>
        </w:rPr>
        <w:t xml:space="preserve">us. </w:t>
      </w:r>
      <w:r w:rsidR="00C70530" w:rsidRPr="006112B5">
        <w:rPr>
          <w:rFonts w:cstheme="minorHAnsi"/>
        </w:rPr>
        <w:t xml:space="preserve">He is training us to be free. </w:t>
      </w:r>
      <w:r w:rsidRPr="006112B5">
        <w:rPr>
          <w:rFonts w:cstheme="minorHAnsi"/>
        </w:rPr>
        <w:t>To obey</w:t>
      </w:r>
      <w:r w:rsidR="00CC7BB6" w:rsidRPr="006112B5">
        <w:rPr>
          <w:rFonts w:cstheme="minorHAnsi"/>
        </w:rPr>
        <w:t xml:space="preserve"> God is</w:t>
      </w:r>
      <w:r w:rsidR="0017173A" w:rsidRPr="006112B5">
        <w:rPr>
          <w:rFonts w:cstheme="minorHAnsi"/>
        </w:rPr>
        <w:t xml:space="preserve"> to recognize that we are creatures who </w:t>
      </w:r>
      <w:r w:rsidR="003D6A09" w:rsidRPr="006112B5">
        <w:rPr>
          <w:rFonts w:cstheme="minorHAnsi"/>
        </w:rPr>
        <w:t>thrive when we live</w:t>
      </w:r>
      <w:r w:rsidR="0017173A" w:rsidRPr="006112B5">
        <w:rPr>
          <w:rFonts w:cstheme="minorHAnsi"/>
        </w:rPr>
        <w:t xml:space="preserve"> according to our design. </w:t>
      </w:r>
      <w:r w:rsidR="0043354B" w:rsidRPr="006112B5">
        <w:rPr>
          <w:rFonts w:cstheme="minorHAnsi"/>
        </w:rPr>
        <w:t xml:space="preserve">God is </w:t>
      </w:r>
      <w:r w:rsidR="00A63161" w:rsidRPr="006112B5">
        <w:rPr>
          <w:rFonts w:cstheme="minorHAnsi"/>
        </w:rPr>
        <w:t>our Designer</w:t>
      </w:r>
      <w:r w:rsidR="0043354B" w:rsidRPr="006112B5">
        <w:rPr>
          <w:rFonts w:cstheme="minorHAnsi"/>
        </w:rPr>
        <w:t>, and He</w:t>
      </w:r>
      <w:r w:rsidR="00A63161" w:rsidRPr="006112B5">
        <w:rPr>
          <w:rFonts w:cstheme="minorHAnsi"/>
        </w:rPr>
        <w:t xml:space="preserve"> </w:t>
      </w:r>
      <w:r w:rsidRPr="006112B5">
        <w:rPr>
          <w:rFonts w:cstheme="minorHAnsi"/>
        </w:rPr>
        <w:t xml:space="preserve">knows how </w:t>
      </w:r>
      <w:r w:rsidR="00E925EC" w:rsidRPr="006112B5">
        <w:rPr>
          <w:rFonts w:cstheme="minorHAnsi"/>
        </w:rPr>
        <w:t xml:space="preserve">we work and what works for us. </w:t>
      </w:r>
      <w:r w:rsidRPr="006112B5">
        <w:rPr>
          <w:rFonts w:cstheme="minorHAnsi"/>
        </w:rPr>
        <w:t xml:space="preserve">Trust </w:t>
      </w:r>
      <w:r w:rsidR="00F72B1D" w:rsidRPr="006112B5">
        <w:rPr>
          <w:rFonts w:cstheme="minorHAnsi"/>
        </w:rPr>
        <w:t>Him</w:t>
      </w:r>
      <w:r w:rsidRPr="006112B5">
        <w:rPr>
          <w:rFonts w:cstheme="minorHAnsi"/>
        </w:rPr>
        <w:t xml:space="preserve"> to </w:t>
      </w:r>
      <w:r w:rsidR="0038364A" w:rsidRPr="006112B5">
        <w:rPr>
          <w:rFonts w:cstheme="minorHAnsi"/>
        </w:rPr>
        <w:t>bring into your life</w:t>
      </w:r>
      <w:r w:rsidRPr="006112B5">
        <w:rPr>
          <w:rFonts w:cstheme="minorHAnsi"/>
        </w:rPr>
        <w:t xml:space="preserve"> what will</w:t>
      </w:r>
      <w:r w:rsidR="00F00066" w:rsidRPr="006112B5">
        <w:rPr>
          <w:rFonts w:cstheme="minorHAnsi"/>
        </w:rPr>
        <w:t xml:space="preserve"> train and build </w:t>
      </w:r>
      <w:r w:rsidRPr="006112B5">
        <w:rPr>
          <w:rFonts w:cstheme="minorHAnsi"/>
        </w:rPr>
        <w:t>y</w:t>
      </w:r>
      <w:r w:rsidR="008948FB" w:rsidRPr="006112B5">
        <w:rPr>
          <w:rFonts w:cstheme="minorHAnsi"/>
        </w:rPr>
        <w:t>our True Self</w:t>
      </w:r>
      <w:r w:rsidR="00F00066" w:rsidRPr="006112B5">
        <w:rPr>
          <w:rFonts w:cstheme="minorHAnsi"/>
        </w:rPr>
        <w:t xml:space="preserve"> for fulfillment and freedom</w:t>
      </w:r>
      <w:r w:rsidR="008948FB" w:rsidRPr="006112B5">
        <w:rPr>
          <w:rFonts w:cstheme="minorHAnsi"/>
        </w:rPr>
        <w:t>.</w:t>
      </w:r>
    </w:p>
    <w:p w14:paraId="0ACCA956" w14:textId="77777777" w:rsidR="00B8540D" w:rsidRPr="006112B5" w:rsidRDefault="00B8540D" w:rsidP="003066EA">
      <w:pPr>
        <w:widowControl w:val="0"/>
        <w:spacing w:after="0" w:line="240" w:lineRule="auto"/>
        <w:jc w:val="both"/>
        <w:rPr>
          <w:rFonts w:cstheme="minorHAnsi"/>
        </w:rPr>
      </w:pPr>
    </w:p>
    <w:p w14:paraId="68890FB9" w14:textId="36BF2218" w:rsidR="0002057A" w:rsidRPr="006112B5" w:rsidRDefault="0002057A" w:rsidP="003066EA">
      <w:pPr>
        <w:widowControl w:val="0"/>
        <w:spacing w:after="0" w:line="240" w:lineRule="auto"/>
        <w:jc w:val="both"/>
        <w:rPr>
          <w:rFonts w:cstheme="minorHAnsi"/>
        </w:rPr>
      </w:pPr>
      <w:r w:rsidRPr="006112B5">
        <w:rPr>
          <w:rFonts w:cstheme="minorHAnsi"/>
        </w:rPr>
        <w:t>Orientation is living in harmony w</w:t>
      </w:r>
      <w:r w:rsidR="00E925EC" w:rsidRPr="006112B5">
        <w:rPr>
          <w:rFonts w:cstheme="minorHAnsi"/>
        </w:rPr>
        <w:t xml:space="preserve">ith God and with the Creation. </w:t>
      </w:r>
      <w:r w:rsidR="005C32AF" w:rsidRPr="006112B5">
        <w:rPr>
          <w:rFonts w:cstheme="minorHAnsi"/>
        </w:rPr>
        <w:t xml:space="preserve">This </w:t>
      </w:r>
      <w:r w:rsidRPr="006112B5">
        <w:rPr>
          <w:rFonts w:cstheme="minorHAnsi"/>
        </w:rPr>
        <w:t>Cre</w:t>
      </w:r>
      <w:r w:rsidR="00684F6E" w:rsidRPr="006112B5">
        <w:rPr>
          <w:rFonts w:cstheme="minorHAnsi"/>
        </w:rPr>
        <w:t xml:space="preserve">ation includes your </w:t>
      </w:r>
      <w:r w:rsidR="003D6A09" w:rsidRPr="006112B5">
        <w:rPr>
          <w:rFonts w:cstheme="minorHAnsi"/>
        </w:rPr>
        <w:t>body</w:t>
      </w:r>
      <w:r w:rsidR="00684F6E" w:rsidRPr="006112B5">
        <w:rPr>
          <w:rFonts w:cstheme="minorHAnsi"/>
        </w:rPr>
        <w:t xml:space="preserve">, </w:t>
      </w:r>
      <w:r w:rsidR="005C32AF" w:rsidRPr="006112B5">
        <w:rPr>
          <w:rFonts w:cstheme="minorHAnsi"/>
        </w:rPr>
        <w:t xml:space="preserve">your </w:t>
      </w:r>
      <w:r w:rsidRPr="006112B5">
        <w:rPr>
          <w:rFonts w:cstheme="minorHAnsi"/>
        </w:rPr>
        <w:t xml:space="preserve">personality, </w:t>
      </w:r>
      <w:r w:rsidR="00824B7A" w:rsidRPr="006112B5">
        <w:rPr>
          <w:rFonts w:cstheme="minorHAnsi"/>
        </w:rPr>
        <w:t xml:space="preserve">your </w:t>
      </w:r>
      <w:r w:rsidR="00684F6E" w:rsidRPr="006112B5">
        <w:rPr>
          <w:rFonts w:cstheme="minorHAnsi"/>
        </w:rPr>
        <w:t xml:space="preserve">mission, </w:t>
      </w:r>
      <w:r w:rsidRPr="006112B5">
        <w:rPr>
          <w:rFonts w:cstheme="minorHAnsi"/>
        </w:rPr>
        <w:t>and</w:t>
      </w:r>
      <w:r w:rsidR="005C32AF" w:rsidRPr="006112B5">
        <w:rPr>
          <w:rFonts w:cstheme="minorHAnsi"/>
        </w:rPr>
        <w:t>,</w:t>
      </w:r>
      <w:r w:rsidRPr="006112B5">
        <w:rPr>
          <w:rFonts w:cstheme="minorHAnsi"/>
        </w:rPr>
        <w:t xml:space="preserve"> also</w:t>
      </w:r>
      <w:r w:rsidR="005C32AF" w:rsidRPr="006112B5">
        <w:rPr>
          <w:rFonts w:cstheme="minorHAnsi"/>
        </w:rPr>
        <w:t>,</w:t>
      </w:r>
      <w:r w:rsidRPr="006112B5">
        <w:rPr>
          <w:rFonts w:cstheme="minorHAnsi"/>
        </w:rPr>
        <w:t xml:space="preserve"> </w:t>
      </w:r>
      <w:r w:rsidR="00370FA8" w:rsidRPr="006112B5">
        <w:rPr>
          <w:rFonts w:cstheme="minorHAnsi"/>
        </w:rPr>
        <w:t xml:space="preserve">your </w:t>
      </w:r>
      <w:r w:rsidR="00E925EC" w:rsidRPr="006112B5">
        <w:rPr>
          <w:rFonts w:cstheme="minorHAnsi"/>
        </w:rPr>
        <w:t xml:space="preserve">community. </w:t>
      </w:r>
      <w:r w:rsidR="003D6A09" w:rsidRPr="006112B5">
        <w:rPr>
          <w:rFonts w:cstheme="minorHAnsi"/>
        </w:rPr>
        <w:t>The Creation flows within the limitations of its design</w:t>
      </w:r>
      <w:r w:rsidR="00D86129" w:rsidRPr="006112B5">
        <w:rPr>
          <w:rFonts w:cstheme="minorHAnsi"/>
        </w:rPr>
        <w:t xml:space="preserve">, and as </w:t>
      </w:r>
      <w:r w:rsidRPr="006112B5">
        <w:rPr>
          <w:rFonts w:cstheme="minorHAnsi"/>
        </w:rPr>
        <w:t xml:space="preserve">we work within </w:t>
      </w:r>
      <w:r w:rsidR="005C32AF" w:rsidRPr="006112B5">
        <w:rPr>
          <w:rFonts w:cstheme="minorHAnsi"/>
        </w:rPr>
        <w:t xml:space="preserve">the </w:t>
      </w:r>
      <w:r w:rsidRPr="006112B5">
        <w:rPr>
          <w:rFonts w:cstheme="minorHAnsi"/>
        </w:rPr>
        <w:t xml:space="preserve">limitations </w:t>
      </w:r>
      <w:r w:rsidR="003D6A09" w:rsidRPr="006112B5">
        <w:rPr>
          <w:rFonts w:cstheme="minorHAnsi"/>
        </w:rPr>
        <w:t>of our design</w:t>
      </w:r>
      <w:r w:rsidR="00D86129" w:rsidRPr="006112B5">
        <w:rPr>
          <w:rFonts w:cstheme="minorHAnsi"/>
        </w:rPr>
        <w:t xml:space="preserve">, </w:t>
      </w:r>
      <w:r w:rsidRPr="006112B5">
        <w:rPr>
          <w:rFonts w:cstheme="minorHAnsi"/>
        </w:rPr>
        <w:t xml:space="preserve">our lives </w:t>
      </w:r>
      <w:r w:rsidR="00E925EC" w:rsidRPr="006112B5">
        <w:rPr>
          <w:rFonts w:cstheme="minorHAnsi"/>
        </w:rPr>
        <w:t xml:space="preserve">line up with the flow of life. </w:t>
      </w:r>
      <w:r w:rsidRPr="006112B5">
        <w:rPr>
          <w:rFonts w:cstheme="minorHAnsi"/>
        </w:rPr>
        <w:t xml:space="preserve">Oriented people are </w:t>
      </w:r>
      <w:r w:rsidR="005E4C37" w:rsidRPr="006112B5">
        <w:rPr>
          <w:rFonts w:cstheme="minorHAnsi"/>
        </w:rPr>
        <w:t>ecosystems</w:t>
      </w:r>
      <w:r w:rsidRPr="006112B5">
        <w:rPr>
          <w:rFonts w:cstheme="minorHAnsi"/>
        </w:rPr>
        <w:t xml:space="preserve"> that are spiritually and energ</w:t>
      </w:r>
      <w:r w:rsidR="00684F6E" w:rsidRPr="006112B5">
        <w:rPr>
          <w:rFonts w:cstheme="minorHAnsi"/>
        </w:rPr>
        <w:t>etically cleansing themselves</w:t>
      </w:r>
      <w:r w:rsidR="00582504" w:rsidRPr="006112B5">
        <w:rPr>
          <w:rFonts w:cstheme="minorHAnsi"/>
        </w:rPr>
        <w:t>;</w:t>
      </w:r>
      <w:r w:rsidR="0003744C" w:rsidRPr="006112B5">
        <w:rPr>
          <w:rFonts w:cstheme="minorHAnsi"/>
        </w:rPr>
        <w:t xml:space="preserve"> and</w:t>
      </w:r>
      <w:r w:rsidR="005E4C37" w:rsidRPr="006112B5">
        <w:rPr>
          <w:rFonts w:cstheme="minorHAnsi"/>
        </w:rPr>
        <w:t xml:space="preserve"> by </w:t>
      </w:r>
      <w:r w:rsidR="009A4006" w:rsidRPr="006112B5">
        <w:rPr>
          <w:rFonts w:cstheme="minorHAnsi"/>
        </w:rPr>
        <w:t>cleansing themselves</w:t>
      </w:r>
      <w:r w:rsidRPr="006112B5">
        <w:rPr>
          <w:rFonts w:cstheme="minorHAnsi"/>
        </w:rPr>
        <w:t>, t</w:t>
      </w:r>
      <w:r w:rsidR="00E0624C" w:rsidRPr="006112B5">
        <w:rPr>
          <w:rFonts w:cstheme="minorHAnsi"/>
        </w:rPr>
        <w:t xml:space="preserve">hey cleanse their environment. </w:t>
      </w:r>
      <w:r w:rsidR="00D86129" w:rsidRPr="006112B5">
        <w:rPr>
          <w:rFonts w:cstheme="minorHAnsi"/>
        </w:rPr>
        <w:t>We have</w:t>
      </w:r>
      <w:r w:rsidR="005E4C37" w:rsidRPr="006112B5">
        <w:rPr>
          <w:rFonts w:cstheme="minorHAnsi"/>
        </w:rPr>
        <w:t xml:space="preserve"> </w:t>
      </w:r>
      <w:r w:rsidR="0017173A" w:rsidRPr="006112B5">
        <w:rPr>
          <w:rFonts w:cstheme="minorHAnsi"/>
        </w:rPr>
        <w:t>all been polluted by toxic people</w:t>
      </w:r>
      <w:r w:rsidR="0043354B" w:rsidRPr="006112B5">
        <w:rPr>
          <w:rFonts w:cstheme="minorHAnsi"/>
        </w:rPr>
        <w:t>. Perhaps</w:t>
      </w:r>
      <w:r w:rsidR="001B4AD3" w:rsidRPr="006112B5">
        <w:rPr>
          <w:rFonts w:cstheme="minorHAnsi"/>
        </w:rPr>
        <w:t xml:space="preserve"> you are related to some</w:t>
      </w:r>
      <w:r w:rsidR="005E4C37" w:rsidRPr="006112B5">
        <w:rPr>
          <w:rFonts w:cstheme="minorHAnsi"/>
        </w:rPr>
        <w:t xml:space="preserve"> of them</w:t>
      </w:r>
      <w:r w:rsidR="00BD4C42" w:rsidRPr="006112B5">
        <w:rPr>
          <w:rFonts w:cstheme="minorHAnsi"/>
        </w:rPr>
        <w:t>.</w:t>
      </w:r>
      <w:r w:rsidR="0017173A" w:rsidRPr="006112B5">
        <w:rPr>
          <w:rFonts w:cstheme="minorHAnsi"/>
        </w:rPr>
        <w:t xml:space="preserve"> Cleaning up the</w:t>
      </w:r>
      <w:r w:rsidR="00C70530" w:rsidRPr="006112B5">
        <w:rPr>
          <w:rFonts w:cstheme="minorHAnsi"/>
        </w:rPr>
        <w:t xml:space="preserve"> </w:t>
      </w:r>
      <w:r w:rsidR="005E4C37" w:rsidRPr="006112B5">
        <w:rPr>
          <w:rFonts w:cstheme="minorHAnsi"/>
        </w:rPr>
        <w:t>ecosystem</w:t>
      </w:r>
      <w:r w:rsidR="0017173A" w:rsidRPr="006112B5">
        <w:rPr>
          <w:rFonts w:cstheme="minorHAnsi"/>
        </w:rPr>
        <w:t xml:space="preserve"> of your family</w:t>
      </w:r>
      <w:r w:rsidR="00C70530" w:rsidRPr="006112B5">
        <w:rPr>
          <w:rFonts w:cstheme="minorHAnsi"/>
        </w:rPr>
        <w:t xml:space="preserve"> may be your most important </w:t>
      </w:r>
      <w:r w:rsidR="00D86129" w:rsidRPr="006112B5">
        <w:rPr>
          <w:rFonts w:cstheme="minorHAnsi"/>
        </w:rPr>
        <w:t xml:space="preserve">mission </w:t>
      </w:r>
      <w:r w:rsidR="00C70530" w:rsidRPr="006112B5">
        <w:rPr>
          <w:rFonts w:cstheme="minorHAnsi"/>
        </w:rPr>
        <w:t xml:space="preserve">in this world. </w:t>
      </w:r>
    </w:p>
    <w:p w14:paraId="6D2D10FC" w14:textId="77777777" w:rsidR="00AE039B" w:rsidRPr="006112B5" w:rsidRDefault="00AE039B" w:rsidP="003066EA">
      <w:pPr>
        <w:widowControl w:val="0"/>
        <w:spacing w:after="0" w:line="240" w:lineRule="auto"/>
        <w:jc w:val="both"/>
        <w:rPr>
          <w:rFonts w:cstheme="minorHAnsi"/>
        </w:rPr>
      </w:pPr>
    </w:p>
    <w:p w14:paraId="74F17926" w14:textId="57A47DFD" w:rsidR="0002057A" w:rsidRPr="006112B5" w:rsidRDefault="001358CD" w:rsidP="003066EA">
      <w:pPr>
        <w:widowControl w:val="0"/>
        <w:spacing w:after="0" w:line="240" w:lineRule="auto"/>
        <w:jc w:val="both"/>
        <w:rPr>
          <w:rFonts w:cstheme="minorHAnsi"/>
        </w:rPr>
      </w:pPr>
      <w:bookmarkStart w:id="13" w:name="_Hlk497014204"/>
      <w:bookmarkStart w:id="14" w:name="OLE_LINK10"/>
      <w:bookmarkStart w:id="15" w:name="OLE_LINK11"/>
      <w:r w:rsidRPr="006112B5">
        <w:rPr>
          <w:rFonts w:cstheme="minorHAnsi"/>
        </w:rPr>
        <w:t>Just as there are rules in the darkroom for developing film, so there are rules in life for developing your True Self.</w:t>
      </w:r>
      <w:r w:rsidR="00BA5222" w:rsidRPr="006112B5">
        <w:rPr>
          <w:rStyle w:val="EndnoteReference"/>
          <w:rFonts w:cstheme="minorHAnsi"/>
        </w:rPr>
        <w:endnoteReference w:id="2"/>
      </w:r>
      <w:r w:rsidR="003066EA" w:rsidRPr="006112B5">
        <w:rPr>
          <w:rFonts w:cstheme="minorHAnsi"/>
        </w:rPr>
        <w:t xml:space="preserve"> </w:t>
      </w:r>
      <w:bookmarkEnd w:id="13"/>
      <w:r w:rsidRPr="006112B5">
        <w:rPr>
          <w:rFonts w:cstheme="minorHAnsi"/>
        </w:rPr>
        <w:t xml:space="preserve">By choosing to obey these rules, you clean </w:t>
      </w:r>
      <w:r w:rsidR="0002057A" w:rsidRPr="006112B5">
        <w:rPr>
          <w:rFonts w:cstheme="minorHAnsi"/>
        </w:rPr>
        <w:t>up your life, and</w:t>
      </w:r>
      <w:r w:rsidR="00732AE5" w:rsidRPr="006112B5">
        <w:rPr>
          <w:rFonts w:cstheme="minorHAnsi"/>
        </w:rPr>
        <w:t xml:space="preserve"> you help </w:t>
      </w:r>
      <w:r w:rsidR="0002057A" w:rsidRPr="006112B5">
        <w:rPr>
          <w:rFonts w:cstheme="minorHAnsi"/>
        </w:rPr>
        <w:t>clean up t</w:t>
      </w:r>
      <w:r w:rsidR="00E0624C" w:rsidRPr="006112B5">
        <w:rPr>
          <w:rFonts w:cstheme="minorHAnsi"/>
        </w:rPr>
        <w:t>he</w:t>
      </w:r>
      <w:r w:rsidR="00732AE5" w:rsidRPr="006112B5">
        <w:rPr>
          <w:rFonts w:cstheme="minorHAnsi"/>
        </w:rPr>
        <w:t xml:space="preserve"> energetic path</w:t>
      </w:r>
      <w:r w:rsidR="00E0624C" w:rsidRPr="006112B5">
        <w:rPr>
          <w:rFonts w:cstheme="minorHAnsi"/>
        </w:rPr>
        <w:t xml:space="preserve"> </w:t>
      </w:r>
      <w:r w:rsidR="005E4C37" w:rsidRPr="006112B5">
        <w:rPr>
          <w:rFonts w:cstheme="minorHAnsi"/>
        </w:rPr>
        <w:t xml:space="preserve">of those </w:t>
      </w:r>
      <w:r w:rsidR="00B60941" w:rsidRPr="006112B5">
        <w:rPr>
          <w:rFonts w:cstheme="minorHAnsi"/>
        </w:rPr>
        <w:t>who</w:t>
      </w:r>
      <w:r w:rsidR="005E4C37" w:rsidRPr="006112B5">
        <w:rPr>
          <w:rFonts w:cstheme="minorHAnsi"/>
        </w:rPr>
        <w:t xml:space="preserve"> </w:t>
      </w:r>
      <w:r w:rsidR="00E0624C" w:rsidRPr="006112B5">
        <w:rPr>
          <w:rFonts w:cstheme="minorHAnsi"/>
        </w:rPr>
        <w:t>went before you</w:t>
      </w:r>
      <w:r w:rsidR="00F56F06" w:rsidRPr="006112B5">
        <w:rPr>
          <w:rFonts w:cstheme="minorHAnsi"/>
        </w:rPr>
        <w:t xml:space="preserve">. </w:t>
      </w:r>
      <w:r w:rsidR="0002057A" w:rsidRPr="006112B5">
        <w:rPr>
          <w:rFonts w:cstheme="minorHAnsi"/>
        </w:rPr>
        <w:t xml:space="preserve">You </w:t>
      </w:r>
      <w:r w:rsidR="00732AE5" w:rsidRPr="006112B5">
        <w:rPr>
          <w:rFonts w:cstheme="minorHAnsi"/>
        </w:rPr>
        <w:t>also</w:t>
      </w:r>
      <w:r w:rsidR="0002057A" w:rsidRPr="006112B5">
        <w:rPr>
          <w:rFonts w:cstheme="minorHAnsi"/>
        </w:rPr>
        <w:t xml:space="preserve"> provide a cleaner environment for those who follow you.</w:t>
      </w:r>
      <w:r w:rsidR="00865570" w:rsidRPr="006112B5">
        <w:rPr>
          <w:rFonts w:cstheme="minorHAnsi"/>
        </w:rPr>
        <w:t xml:space="preserve"> </w:t>
      </w:r>
      <w:bookmarkEnd w:id="14"/>
      <w:r w:rsidR="00865570" w:rsidRPr="006112B5">
        <w:rPr>
          <w:rFonts w:cstheme="minorHAnsi"/>
        </w:rPr>
        <w:t>So</w:t>
      </w:r>
      <w:r w:rsidR="00765C2E" w:rsidRPr="006112B5">
        <w:rPr>
          <w:rFonts w:cstheme="minorHAnsi"/>
        </w:rPr>
        <w:t>,</w:t>
      </w:r>
      <w:r w:rsidR="00865570" w:rsidRPr="006112B5">
        <w:rPr>
          <w:rFonts w:cstheme="minorHAnsi"/>
        </w:rPr>
        <w:t xml:space="preserve"> when you read the Bible, look for examples of </w:t>
      </w:r>
      <w:r w:rsidR="0043354B" w:rsidRPr="006112B5">
        <w:rPr>
          <w:rFonts w:cstheme="minorHAnsi"/>
        </w:rPr>
        <w:t>do’s and don’ts</w:t>
      </w:r>
      <w:r w:rsidR="00F56F06" w:rsidRPr="006112B5">
        <w:rPr>
          <w:rFonts w:cstheme="minorHAnsi"/>
        </w:rPr>
        <w:t xml:space="preserve"> and try</w:t>
      </w:r>
      <w:r w:rsidR="00865570" w:rsidRPr="006112B5">
        <w:rPr>
          <w:rFonts w:cstheme="minorHAnsi"/>
        </w:rPr>
        <w:t xml:space="preserve"> not to fear this guidance</w:t>
      </w:r>
      <w:r w:rsidR="00F56F06" w:rsidRPr="006112B5">
        <w:rPr>
          <w:rFonts w:cstheme="minorHAnsi"/>
        </w:rPr>
        <w:t>.</w:t>
      </w:r>
      <w:r w:rsidR="00865570" w:rsidRPr="006112B5">
        <w:rPr>
          <w:rFonts w:cstheme="minorHAnsi"/>
        </w:rPr>
        <w:t xml:space="preserve"> </w:t>
      </w:r>
      <w:r w:rsidR="00F56F06" w:rsidRPr="006112B5">
        <w:rPr>
          <w:rFonts w:cstheme="minorHAnsi"/>
        </w:rPr>
        <w:t>Telling</w:t>
      </w:r>
      <w:r w:rsidR="00865570" w:rsidRPr="006112B5">
        <w:rPr>
          <w:rFonts w:cstheme="minorHAnsi"/>
        </w:rPr>
        <w:t xml:space="preserve"> stories about how restrictive </w:t>
      </w:r>
      <w:r w:rsidR="00865570" w:rsidRPr="00957E11">
        <w:rPr>
          <w:rFonts w:cstheme="minorHAnsi"/>
        </w:rPr>
        <w:t>or hard that</w:t>
      </w:r>
      <w:r w:rsidR="00865570" w:rsidRPr="006112B5">
        <w:rPr>
          <w:rFonts w:cstheme="minorHAnsi"/>
        </w:rPr>
        <w:t xml:space="preserve"> guidance is</w:t>
      </w:r>
      <w:r w:rsidR="00F56F06" w:rsidRPr="006112B5">
        <w:rPr>
          <w:rFonts w:cstheme="minorHAnsi"/>
        </w:rPr>
        <w:t xml:space="preserve"> won’t benefit you or anyone else</w:t>
      </w:r>
      <w:r w:rsidR="00865570" w:rsidRPr="006112B5">
        <w:rPr>
          <w:rFonts w:cstheme="minorHAnsi"/>
        </w:rPr>
        <w:t>.</w:t>
      </w:r>
      <w:r w:rsidR="00F72B1D" w:rsidRPr="006112B5">
        <w:rPr>
          <w:rFonts w:cstheme="minorHAnsi"/>
        </w:rPr>
        <w:t xml:space="preserve"> Instead, </w:t>
      </w:r>
      <w:r w:rsidR="00F56F06" w:rsidRPr="006112B5">
        <w:rPr>
          <w:rFonts w:cstheme="minorHAnsi"/>
        </w:rPr>
        <w:t xml:space="preserve">recognize </w:t>
      </w:r>
      <w:r w:rsidR="00F72B1D" w:rsidRPr="006112B5">
        <w:rPr>
          <w:rFonts w:cstheme="minorHAnsi"/>
        </w:rPr>
        <w:t xml:space="preserve">the hope that this guidance brings. </w:t>
      </w:r>
    </w:p>
    <w:bookmarkEnd w:id="15"/>
    <w:p w14:paraId="6EC18C54" w14:textId="77777777" w:rsidR="004A31EF" w:rsidRPr="006112B5" w:rsidRDefault="004A31EF" w:rsidP="003066EA">
      <w:pPr>
        <w:widowControl w:val="0"/>
        <w:spacing w:after="0" w:line="240" w:lineRule="auto"/>
        <w:jc w:val="both"/>
        <w:rPr>
          <w:rFonts w:cstheme="minorHAnsi"/>
        </w:rPr>
      </w:pPr>
    </w:p>
    <w:p w14:paraId="12317784" w14:textId="2FA5D096" w:rsidR="0002057A" w:rsidRPr="006112B5" w:rsidRDefault="0002057A" w:rsidP="003066EA">
      <w:pPr>
        <w:widowControl w:val="0"/>
        <w:spacing w:after="0" w:line="240" w:lineRule="auto"/>
        <w:jc w:val="both"/>
        <w:rPr>
          <w:rFonts w:cstheme="minorHAnsi"/>
        </w:rPr>
      </w:pPr>
      <w:r w:rsidRPr="006112B5">
        <w:rPr>
          <w:rFonts w:cstheme="minorHAnsi"/>
        </w:rPr>
        <w:t>Now that you know how to manage your self-hate</w:t>
      </w:r>
      <w:r w:rsidR="007B6D81" w:rsidRPr="006112B5">
        <w:rPr>
          <w:rFonts w:cstheme="minorHAnsi"/>
        </w:rPr>
        <w:t>,</w:t>
      </w:r>
      <w:r w:rsidRPr="006112B5">
        <w:rPr>
          <w:rFonts w:cstheme="minorHAnsi"/>
        </w:rPr>
        <w:t xml:space="preserve"> you can courageously face</w:t>
      </w:r>
      <w:r w:rsidR="00C345B8" w:rsidRPr="006112B5">
        <w:rPr>
          <w:rFonts w:cstheme="minorHAnsi"/>
        </w:rPr>
        <w:t xml:space="preserve"> </w:t>
      </w:r>
      <w:r w:rsidR="00B01493" w:rsidRPr="006112B5">
        <w:rPr>
          <w:rFonts w:cstheme="minorHAnsi"/>
        </w:rPr>
        <w:t>whatever reality your choices</w:t>
      </w:r>
      <w:r w:rsidR="00C345B8" w:rsidRPr="006112B5">
        <w:rPr>
          <w:rFonts w:cstheme="minorHAnsi"/>
        </w:rPr>
        <w:t xml:space="preserve"> </w:t>
      </w:r>
      <w:r w:rsidR="000D1CFA" w:rsidRPr="006112B5">
        <w:rPr>
          <w:rFonts w:cstheme="minorHAnsi"/>
        </w:rPr>
        <w:t>reveal</w:t>
      </w:r>
      <w:r w:rsidR="005D1C8F" w:rsidRPr="006112B5">
        <w:rPr>
          <w:rFonts w:cstheme="minorHAnsi"/>
        </w:rPr>
        <w:t xml:space="preserve"> about your faith, the quality of your</w:t>
      </w:r>
      <w:r w:rsidRPr="006112B5">
        <w:rPr>
          <w:rFonts w:cstheme="minorHAnsi"/>
        </w:rPr>
        <w:t xml:space="preserve"> orientation, and you</w:t>
      </w:r>
      <w:r w:rsidR="00E0624C" w:rsidRPr="006112B5">
        <w:rPr>
          <w:rFonts w:cstheme="minorHAnsi"/>
        </w:rPr>
        <w:t>r commitment to</w:t>
      </w:r>
      <w:r w:rsidR="00B8540D" w:rsidRPr="006112B5">
        <w:rPr>
          <w:rFonts w:cstheme="minorHAnsi"/>
        </w:rPr>
        <w:t xml:space="preserve"> your own</w:t>
      </w:r>
      <w:r w:rsidR="00E0624C" w:rsidRPr="006112B5">
        <w:rPr>
          <w:rFonts w:cstheme="minorHAnsi"/>
        </w:rPr>
        <w:t xml:space="preserve"> growth</w:t>
      </w:r>
      <w:r w:rsidR="00B8540D" w:rsidRPr="006112B5">
        <w:rPr>
          <w:rFonts w:cstheme="minorHAnsi"/>
        </w:rPr>
        <w:t xml:space="preserve"> and</w:t>
      </w:r>
      <w:r w:rsidR="00824B7A" w:rsidRPr="006112B5">
        <w:rPr>
          <w:rFonts w:cstheme="minorHAnsi"/>
        </w:rPr>
        <w:t xml:space="preserve"> mission</w:t>
      </w:r>
      <w:r w:rsidR="00B01493" w:rsidRPr="006112B5">
        <w:rPr>
          <w:rFonts w:cstheme="minorHAnsi"/>
        </w:rPr>
        <w:t>.</w:t>
      </w:r>
      <w:r w:rsidR="00E0624C" w:rsidRPr="006112B5">
        <w:rPr>
          <w:rFonts w:cstheme="minorHAnsi"/>
        </w:rPr>
        <w:t xml:space="preserve"> </w:t>
      </w:r>
      <w:r w:rsidRPr="006112B5">
        <w:rPr>
          <w:rFonts w:cstheme="minorHAnsi"/>
        </w:rPr>
        <w:t xml:space="preserve">You can </w:t>
      </w:r>
      <w:r w:rsidR="00C345B8" w:rsidRPr="006112B5">
        <w:rPr>
          <w:rFonts w:cstheme="minorHAnsi"/>
        </w:rPr>
        <w:t xml:space="preserve">then </w:t>
      </w:r>
      <w:r w:rsidR="0003744C" w:rsidRPr="006112B5">
        <w:rPr>
          <w:rFonts w:cstheme="minorHAnsi"/>
        </w:rPr>
        <w:t xml:space="preserve">valiantly </w:t>
      </w:r>
      <w:r w:rsidRPr="006112B5">
        <w:rPr>
          <w:rFonts w:cstheme="minorHAnsi"/>
        </w:rPr>
        <w:t xml:space="preserve">choose to </w:t>
      </w:r>
      <w:r w:rsidR="00B01493" w:rsidRPr="006112B5">
        <w:rPr>
          <w:rFonts w:cstheme="minorHAnsi"/>
        </w:rPr>
        <w:t>re</w:t>
      </w:r>
      <w:r w:rsidRPr="006112B5">
        <w:rPr>
          <w:rFonts w:cstheme="minorHAnsi"/>
        </w:rPr>
        <w:t xml:space="preserve">orient to an authentic life, seeking </w:t>
      </w:r>
      <w:r w:rsidR="00DD0C8B" w:rsidRPr="006112B5">
        <w:rPr>
          <w:rFonts w:cstheme="minorHAnsi"/>
        </w:rPr>
        <w:t xml:space="preserve">and saving what </w:t>
      </w:r>
      <w:r w:rsidR="00B01493" w:rsidRPr="006112B5">
        <w:rPr>
          <w:rFonts w:cstheme="minorHAnsi"/>
        </w:rPr>
        <w:t xml:space="preserve">has been </w:t>
      </w:r>
      <w:r w:rsidR="00DD0C8B" w:rsidRPr="006112B5">
        <w:rPr>
          <w:rFonts w:cstheme="minorHAnsi"/>
        </w:rPr>
        <w:t>lost</w:t>
      </w:r>
      <w:r w:rsidR="00B01493" w:rsidRPr="006112B5">
        <w:rPr>
          <w:rFonts w:cstheme="minorHAnsi"/>
        </w:rPr>
        <w:t xml:space="preserve">. </w:t>
      </w:r>
      <w:r w:rsidR="00A36965" w:rsidRPr="006112B5">
        <w:rPr>
          <w:rFonts w:cstheme="minorHAnsi"/>
        </w:rPr>
        <w:t>All that you learn in this process</w:t>
      </w:r>
      <w:r w:rsidR="00930485" w:rsidRPr="006112B5">
        <w:rPr>
          <w:rFonts w:cstheme="minorHAnsi"/>
        </w:rPr>
        <w:t xml:space="preserve"> will be woven into the fabric of your real glory. The Father</w:t>
      </w:r>
      <w:r w:rsidR="00F63878" w:rsidRPr="006112B5">
        <w:rPr>
          <w:rFonts w:cstheme="minorHAnsi"/>
        </w:rPr>
        <w:t xml:space="preserve"> of glory</w:t>
      </w:r>
      <w:r w:rsidR="00930485" w:rsidRPr="006112B5">
        <w:rPr>
          <w:rFonts w:cstheme="minorHAnsi"/>
        </w:rPr>
        <w:t xml:space="preserve"> wants to glorify you in your True Self, the self that He designed</w:t>
      </w:r>
      <w:r w:rsidR="00E90DE6" w:rsidRPr="006112B5">
        <w:rPr>
          <w:rFonts w:cstheme="minorHAnsi"/>
        </w:rPr>
        <w:t>,</w:t>
      </w:r>
      <w:r w:rsidR="005C6E5B" w:rsidRPr="006112B5">
        <w:rPr>
          <w:rFonts w:cstheme="minorHAnsi"/>
        </w:rPr>
        <w:t xml:space="preserve"> </w:t>
      </w:r>
      <w:r w:rsidR="00930485" w:rsidRPr="006112B5">
        <w:rPr>
          <w:rFonts w:cstheme="minorHAnsi"/>
        </w:rPr>
        <w:t xml:space="preserve">so that you might glorify Him. </w:t>
      </w:r>
      <w:r w:rsidR="00B01493" w:rsidRPr="006112B5">
        <w:rPr>
          <w:rFonts w:cstheme="minorHAnsi"/>
        </w:rPr>
        <w:t xml:space="preserve">You will discover that the recovery of </w:t>
      </w:r>
      <w:r w:rsidRPr="006112B5">
        <w:rPr>
          <w:rFonts w:cstheme="minorHAnsi"/>
        </w:rPr>
        <w:t>what you have lost will become part of your message to those</w:t>
      </w:r>
      <w:r w:rsidR="00E0624C" w:rsidRPr="006112B5">
        <w:rPr>
          <w:rFonts w:cstheme="minorHAnsi"/>
        </w:rPr>
        <w:t xml:space="preserve"> </w:t>
      </w:r>
      <w:r w:rsidR="000D1CFA" w:rsidRPr="006112B5">
        <w:rPr>
          <w:rFonts w:cstheme="minorHAnsi"/>
        </w:rPr>
        <w:t xml:space="preserve">in this sick world </w:t>
      </w:r>
      <w:r w:rsidR="00E0624C" w:rsidRPr="006112B5">
        <w:rPr>
          <w:rFonts w:cstheme="minorHAnsi"/>
        </w:rPr>
        <w:t xml:space="preserve">who have lost the same thing. </w:t>
      </w:r>
      <w:r w:rsidRPr="006112B5">
        <w:rPr>
          <w:rFonts w:cstheme="minorHAnsi"/>
        </w:rPr>
        <w:t>Give up the Idol and its</w:t>
      </w:r>
      <w:r w:rsidR="005518A3" w:rsidRPr="006112B5">
        <w:rPr>
          <w:rFonts w:cstheme="minorHAnsi"/>
        </w:rPr>
        <w:t xml:space="preserve"> compulsive</w:t>
      </w:r>
      <w:r w:rsidRPr="006112B5">
        <w:rPr>
          <w:rFonts w:cstheme="minorHAnsi"/>
        </w:rPr>
        <w:t xml:space="preserve"> illusions about </w:t>
      </w:r>
      <w:r w:rsidR="005518A3" w:rsidRPr="006112B5">
        <w:rPr>
          <w:rFonts w:cstheme="minorHAnsi"/>
        </w:rPr>
        <w:t>who you</w:t>
      </w:r>
      <w:r w:rsidR="00E0624C" w:rsidRPr="006112B5">
        <w:rPr>
          <w:rFonts w:cstheme="minorHAnsi"/>
        </w:rPr>
        <w:t xml:space="preserve"> </w:t>
      </w:r>
      <w:r w:rsidR="00462ABE" w:rsidRPr="006112B5">
        <w:rPr>
          <w:rFonts w:cstheme="minorHAnsi"/>
        </w:rPr>
        <w:t xml:space="preserve">should </w:t>
      </w:r>
      <w:r w:rsidR="00E0624C" w:rsidRPr="006112B5">
        <w:rPr>
          <w:rFonts w:cstheme="minorHAnsi"/>
        </w:rPr>
        <w:t xml:space="preserve">be. </w:t>
      </w:r>
      <w:r w:rsidRPr="006112B5">
        <w:rPr>
          <w:rFonts w:cstheme="minorHAnsi"/>
        </w:rPr>
        <w:t xml:space="preserve">No matter what has happened to you, your True Self is </w:t>
      </w:r>
      <w:r w:rsidR="00930485" w:rsidRPr="006112B5">
        <w:rPr>
          <w:rFonts w:cstheme="minorHAnsi"/>
        </w:rPr>
        <w:t xml:space="preserve">still </w:t>
      </w:r>
      <w:r w:rsidRPr="006112B5">
        <w:rPr>
          <w:rFonts w:cstheme="minorHAnsi"/>
        </w:rPr>
        <w:t>there</w:t>
      </w:r>
      <w:r w:rsidR="00930485" w:rsidRPr="006112B5">
        <w:rPr>
          <w:rFonts w:cstheme="minorHAnsi"/>
        </w:rPr>
        <w:t>,</w:t>
      </w:r>
      <w:r w:rsidRPr="006112B5">
        <w:rPr>
          <w:rFonts w:cstheme="minorHAnsi"/>
        </w:rPr>
        <w:t xml:space="preserve"> waiting to be discovered</w:t>
      </w:r>
      <w:r w:rsidR="00A45E33" w:rsidRPr="006112B5">
        <w:rPr>
          <w:rFonts w:cstheme="minorHAnsi"/>
        </w:rPr>
        <w:t>, nurtured</w:t>
      </w:r>
      <w:r w:rsidR="00C62EA4" w:rsidRPr="006112B5">
        <w:rPr>
          <w:rFonts w:cstheme="minorHAnsi"/>
        </w:rPr>
        <w:t>,</w:t>
      </w:r>
      <w:r w:rsidR="00A45E33" w:rsidRPr="006112B5">
        <w:rPr>
          <w:rFonts w:cstheme="minorHAnsi"/>
        </w:rPr>
        <w:t xml:space="preserve"> and supported while </w:t>
      </w:r>
      <w:r w:rsidR="00CF0086" w:rsidRPr="006112B5">
        <w:rPr>
          <w:rFonts w:cstheme="minorHAnsi"/>
        </w:rPr>
        <w:t xml:space="preserve">you </w:t>
      </w:r>
      <w:r w:rsidR="00A45E33" w:rsidRPr="006112B5">
        <w:rPr>
          <w:rFonts w:cstheme="minorHAnsi"/>
        </w:rPr>
        <w:t>press on to real</w:t>
      </w:r>
      <w:r w:rsidRPr="006112B5">
        <w:rPr>
          <w:rFonts w:cstheme="minorHAnsi"/>
        </w:rPr>
        <w:t xml:space="preserve"> glory.</w:t>
      </w:r>
    </w:p>
    <w:p w14:paraId="0EC2C651" w14:textId="77777777" w:rsidR="000B13A8" w:rsidRPr="006112B5" w:rsidRDefault="000B13A8" w:rsidP="003066EA">
      <w:pPr>
        <w:widowControl w:val="0"/>
        <w:spacing w:after="0" w:line="240" w:lineRule="auto"/>
        <w:jc w:val="both"/>
        <w:rPr>
          <w:rFonts w:cstheme="minorHAnsi"/>
        </w:rPr>
      </w:pPr>
    </w:p>
    <w:p w14:paraId="613ED037" w14:textId="77777777" w:rsidR="00922D7A" w:rsidRPr="006112B5" w:rsidRDefault="00E0624C" w:rsidP="003066EA">
      <w:pPr>
        <w:widowControl w:val="0"/>
        <w:spacing w:after="0" w:line="240" w:lineRule="auto"/>
        <w:jc w:val="both"/>
        <w:rPr>
          <w:rFonts w:cstheme="minorHAnsi"/>
        </w:rPr>
      </w:pPr>
      <w:r w:rsidRPr="006112B5">
        <w:rPr>
          <w:rFonts w:cstheme="minorHAnsi"/>
        </w:rPr>
        <w:t>Our p</w:t>
      </w:r>
      <w:r w:rsidR="0002057A" w:rsidRPr="006112B5">
        <w:rPr>
          <w:rFonts w:cstheme="minorHAnsi"/>
        </w:rPr>
        <w:t>rayer</w:t>
      </w:r>
      <w:r w:rsidRPr="006112B5">
        <w:rPr>
          <w:rFonts w:cstheme="minorHAnsi"/>
        </w:rPr>
        <w:t xml:space="preserve"> might go something like this: </w:t>
      </w:r>
    </w:p>
    <w:p w14:paraId="41C6B010" w14:textId="77777777" w:rsidR="000B13A8" w:rsidRPr="006112B5" w:rsidRDefault="000B13A8" w:rsidP="003066EA">
      <w:pPr>
        <w:widowControl w:val="0"/>
        <w:spacing w:after="0" w:line="240" w:lineRule="auto"/>
        <w:jc w:val="both"/>
        <w:rPr>
          <w:rFonts w:cstheme="minorHAnsi"/>
        </w:rPr>
      </w:pPr>
    </w:p>
    <w:p w14:paraId="7E5D26BB" w14:textId="4FCE3808" w:rsidR="0002057A" w:rsidRPr="006112B5" w:rsidRDefault="00BF5962" w:rsidP="003066EA">
      <w:pPr>
        <w:widowControl w:val="0"/>
        <w:spacing w:after="0" w:line="240" w:lineRule="auto"/>
        <w:jc w:val="center"/>
        <w:rPr>
          <w:rFonts w:cstheme="minorHAnsi"/>
          <w:i/>
        </w:rPr>
      </w:pPr>
      <w:r w:rsidRPr="006112B5">
        <w:rPr>
          <w:rFonts w:cstheme="minorHAnsi"/>
          <w:i/>
        </w:rPr>
        <w:t>Lord Jesus, support</w:t>
      </w:r>
      <w:r w:rsidR="0002057A" w:rsidRPr="006112B5">
        <w:rPr>
          <w:rFonts w:cstheme="minorHAnsi"/>
          <w:i/>
        </w:rPr>
        <w:t xml:space="preserve"> me</w:t>
      </w:r>
      <w:r w:rsidR="005518A3" w:rsidRPr="006112B5">
        <w:rPr>
          <w:rFonts w:cstheme="minorHAnsi"/>
          <w:i/>
        </w:rPr>
        <w:t xml:space="preserve"> as I</w:t>
      </w:r>
      <w:r w:rsidR="0002057A" w:rsidRPr="006112B5">
        <w:rPr>
          <w:rFonts w:cstheme="minorHAnsi"/>
          <w:i/>
        </w:rPr>
        <w:t xml:space="preserve"> make oriente</w:t>
      </w:r>
      <w:r w:rsidR="00684F6E" w:rsidRPr="006112B5">
        <w:rPr>
          <w:rFonts w:cstheme="minorHAnsi"/>
          <w:i/>
        </w:rPr>
        <w:t xml:space="preserve">d choices to nurture </w:t>
      </w:r>
      <w:r w:rsidR="0002057A" w:rsidRPr="006112B5">
        <w:rPr>
          <w:rFonts w:cstheme="minorHAnsi"/>
          <w:i/>
        </w:rPr>
        <w:t>my True Self</w:t>
      </w:r>
      <w:r w:rsidR="00684F6E" w:rsidRPr="006112B5">
        <w:rPr>
          <w:rFonts w:cstheme="minorHAnsi"/>
          <w:i/>
        </w:rPr>
        <w:t xml:space="preserve"> and </w:t>
      </w:r>
      <w:r w:rsidR="00E90DE6" w:rsidRPr="006112B5">
        <w:rPr>
          <w:rFonts w:cstheme="minorHAnsi"/>
          <w:i/>
        </w:rPr>
        <w:t xml:space="preserve">reveal </w:t>
      </w:r>
      <w:r w:rsidR="005D1C8F" w:rsidRPr="006112B5">
        <w:rPr>
          <w:rFonts w:cstheme="minorHAnsi"/>
          <w:i/>
        </w:rPr>
        <w:t>my</w:t>
      </w:r>
      <w:r w:rsidRPr="006112B5">
        <w:rPr>
          <w:rFonts w:cstheme="minorHAnsi"/>
          <w:i/>
        </w:rPr>
        <w:t xml:space="preserve"> true</w:t>
      </w:r>
      <w:r w:rsidR="005D1C8F" w:rsidRPr="006112B5">
        <w:rPr>
          <w:rFonts w:cstheme="minorHAnsi"/>
          <w:i/>
        </w:rPr>
        <w:t xml:space="preserve"> </w:t>
      </w:r>
      <w:r w:rsidR="00684F6E" w:rsidRPr="006112B5">
        <w:rPr>
          <w:rFonts w:cstheme="minorHAnsi"/>
          <w:i/>
        </w:rPr>
        <w:t>glory</w:t>
      </w:r>
      <w:r w:rsidR="0002057A" w:rsidRPr="006112B5">
        <w:rPr>
          <w:rFonts w:cstheme="minorHAnsi"/>
          <w:i/>
        </w:rPr>
        <w:t>.</w:t>
      </w:r>
      <w:r w:rsidR="000B13A8" w:rsidRPr="006112B5">
        <w:rPr>
          <w:rFonts w:cstheme="minorHAnsi"/>
          <w:i/>
        </w:rPr>
        <w:t xml:space="preserve"> (Repeat)</w:t>
      </w:r>
    </w:p>
    <w:p w14:paraId="56A3DABB" w14:textId="77777777" w:rsidR="00C70530" w:rsidRPr="006112B5" w:rsidRDefault="00C70530" w:rsidP="003066EA">
      <w:pPr>
        <w:widowControl w:val="0"/>
        <w:spacing w:after="0" w:line="240" w:lineRule="auto"/>
        <w:jc w:val="both"/>
        <w:rPr>
          <w:rFonts w:cstheme="minorHAnsi"/>
        </w:rPr>
      </w:pPr>
    </w:p>
    <w:p w14:paraId="670B0914" w14:textId="77777777" w:rsidR="002635B5" w:rsidRPr="006112B5" w:rsidRDefault="002635B5" w:rsidP="003066EA">
      <w:pPr>
        <w:widowControl w:val="0"/>
        <w:spacing w:after="0" w:line="240" w:lineRule="auto"/>
        <w:jc w:val="both"/>
        <w:rPr>
          <w:rFonts w:cstheme="minorHAnsi"/>
        </w:rPr>
      </w:pPr>
      <w:r w:rsidRPr="006112B5">
        <w:rPr>
          <w:rFonts w:cstheme="minorHAnsi"/>
        </w:rPr>
        <w:t xml:space="preserve">Take a deep breath. </w:t>
      </w:r>
    </w:p>
    <w:p w14:paraId="7DB838D3" w14:textId="1BCC4FC3" w:rsidR="004C426F" w:rsidRDefault="004C426F" w:rsidP="004C426F">
      <w:pPr>
        <w:spacing w:after="0" w:line="240" w:lineRule="auto"/>
        <w:jc w:val="both"/>
        <w:rPr>
          <w:rFonts w:cstheme="minorHAnsi"/>
          <w:i/>
        </w:rPr>
      </w:pPr>
      <w:r w:rsidRPr="006112B5">
        <w:rPr>
          <w:rFonts w:cstheme="minorHAnsi"/>
          <w:i/>
        </w:rPr>
        <w:lastRenderedPageBreak/>
        <w:t xml:space="preserve">(If time permits, ask, “Does anyone have comments or questions about </w:t>
      </w:r>
      <w:r w:rsidR="004F2946" w:rsidRPr="006112B5">
        <w:rPr>
          <w:rFonts w:cstheme="minorHAnsi"/>
          <w:i/>
        </w:rPr>
        <w:t>the Toolbox</w:t>
      </w:r>
      <w:r w:rsidRPr="006112B5">
        <w:rPr>
          <w:rFonts w:cstheme="minorHAnsi"/>
          <w:i/>
        </w:rPr>
        <w:t xml:space="preserve">?”) </w:t>
      </w:r>
    </w:p>
    <w:p w14:paraId="3BB71054" w14:textId="77777777" w:rsidR="002B4BA7" w:rsidRPr="006112B5" w:rsidRDefault="002B4BA7" w:rsidP="004C426F">
      <w:pPr>
        <w:spacing w:after="0" w:line="240" w:lineRule="auto"/>
        <w:jc w:val="both"/>
        <w:rPr>
          <w:rFonts w:cstheme="minorHAnsi"/>
          <w:i/>
        </w:rPr>
      </w:pPr>
    </w:p>
    <w:p w14:paraId="6EE4ECF2" w14:textId="7AC24545" w:rsidR="00285B9A" w:rsidRPr="006112B5" w:rsidRDefault="000B13A8" w:rsidP="003066EA">
      <w:pPr>
        <w:widowControl w:val="0"/>
        <w:spacing w:after="0" w:line="240" w:lineRule="auto"/>
        <w:jc w:val="both"/>
        <w:rPr>
          <w:rFonts w:cstheme="minorHAnsi"/>
          <w:b/>
        </w:rPr>
      </w:pPr>
      <w:r w:rsidRPr="006112B5">
        <w:rPr>
          <w:rFonts w:cstheme="minorHAnsi"/>
          <w:b/>
        </w:rPr>
        <w:t>0:30</w:t>
      </w:r>
      <w:r w:rsidR="00285B9A" w:rsidRPr="006112B5">
        <w:rPr>
          <w:rFonts w:cstheme="minorHAnsi"/>
          <w:b/>
        </w:rPr>
        <w:tab/>
        <w:t>SHARING</w:t>
      </w:r>
    </w:p>
    <w:p w14:paraId="429C733A" w14:textId="77777777" w:rsidR="0038364A" w:rsidRPr="006112B5" w:rsidRDefault="0038364A" w:rsidP="003066EA">
      <w:pPr>
        <w:widowControl w:val="0"/>
        <w:spacing w:after="0" w:line="240" w:lineRule="auto"/>
        <w:jc w:val="both"/>
        <w:rPr>
          <w:rFonts w:cstheme="minorHAnsi"/>
          <w:b/>
        </w:rPr>
      </w:pPr>
    </w:p>
    <w:p w14:paraId="6FE6803C" w14:textId="05FC7EE3" w:rsidR="00285B9A" w:rsidRPr="006112B5" w:rsidRDefault="000B13A8" w:rsidP="003066EA">
      <w:pPr>
        <w:widowControl w:val="0"/>
        <w:spacing w:after="0" w:line="240" w:lineRule="auto"/>
        <w:jc w:val="both"/>
        <w:rPr>
          <w:rFonts w:cstheme="minorHAnsi"/>
          <w:b/>
        </w:rPr>
      </w:pPr>
      <w:r w:rsidRPr="006112B5">
        <w:rPr>
          <w:rFonts w:cstheme="minorHAnsi"/>
          <w:b/>
        </w:rPr>
        <w:t>1:00</w:t>
      </w:r>
      <w:r w:rsidR="00285B9A" w:rsidRPr="006112B5">
        <w:rPr>
          <w:rFonts w:cstheme="minorHAnsi"/>
          <w:b/>
        </w:rPr>
        <w:tab/>
        <w:t>BIBLE TEACHING</w:t>
      </w:r>
    </w:p>
    <w:p w14:paraId="78D27288" w14:textId="77777777" w:rsidR="00C45E6A" w:rsidRPr="006112B5" w:rsidRDefault="00C45E6A" w:rsidP="003066EA">
      <w:pPr>
        <w:widowControl w:val="0"/>
        <w:spacing w:after="0" w:line="240" w:lineRule="auto"/>
        <w:jc w:val="both"/>
        <w:rPr>
          <w:rFonts w:cstheme="minorHAnsi"/>
          <w:b/>
        </w:rPr>
      </w:pPr>
    </w:p>
    <w:p w14:paraId="3C80CB9C" w14:textId="654E5DC0" w:rsidR="00A74A77" w:rsidRPr="006112B5" w:rsidRDefault="00311039" w:rsidP="003066EA">
      <w:pPr>
        <w:widowControl w:val="0"/>
        <w:spacing w:after="0" w:line="240" w:lineRule="auto"/>
        <w:jc w:val="both"/>
        <w:rPr>
          <w:rFonts w:cstheme="minorHAnsi"/>
        </w:rPr>
      </w:pPr>
      <w:r w:rsidRPr="006112B5">
        <w:rPr>
          <w:rFonts w:cstheme="minorHAnsi"/>
        </w:rPr>
        <w:t>Heaven rejoices</w:t>
      </w:r>
      <w:r w:rsidR="009307B0" w:rsidRPr="006112B5">
        <w:rPr>
          <w:rFonts w:cstheme="minorHAnsi"/>
        </w:rPr>
        <w:t xml:space="preserve"> </w:t>
      </w:r>
      <w:r w:rsidR="00D52CD2" w:rsidRPr="006112B5">
        <w:rPr>
          <w:rFonts w:cstheme="minorHAnsi"/>
        </w:rPr>
        <w:t>when we start to practice KF Confession</w:t>
      </w:r>
      <w:r w:rsidR="00062232" w:rsidRPr="006112B5">
        <w:rPr>
          <w:rFonts w:cstheme="minorHAnsi"/>
        </w:rPr>
        <w:t xml:space="preserve"> 8:</w:t>
      </w:r>
      <w:r w:rsidR="009307B0" w:rsidRPr="006112B5">
        <w:rPr>
          <w:rStyle w:val="EndnoteReference"/>
          <w:rFonts w:cstheme="minorHAnsi"/>
        </w:rPr>
        <w:t xml:space="preserve"> </w:t>
      </w:r>
      <w:r w:rsidR="009307B0" w:rsidRPr="006112B5">
        <w:rPr>
          <w:rStyle w:val="EndnoteReference"/>
          <w:rFonts w:cstheme="minorHAnsi"/>
        </w:rPr>
        <w:endnoteReference w:id="3"/>
      </w:r>
      <w:r w:rsidR="009307B0" w:rsidRPr="006112B5">
        <w:rPr>
          <w:rFonts w:cstheme="minorHAnsi"/>
        </w:rPr>
        <w:t xml:space="preserve"> </w:t>
      </w:r>
    </w:p>
    <w:p w14:paraId="340FF16B" w14:textId="77777777" w:rsidR="000B13A8" w:rsidRPr="006112B5" w:rsidRDefault="000B13A8" w:rsidP="003066EA">
      <w:pPr>
        <w:widowControl w:val="0"/>
        <w:spacing w:after="0" w:line="240" w:lineRule="auto"/>
        <w:jc w:val="both"/>
        <w:rPr>
          <w:rFonts w:cstheme="minorHAnsi"/>
        </w:rPr>
      </w:pPr>
    </w:p>
    <w:p w14:paraId="62AD763A" w14:textId="77777777" w:rsidR="0002057A" w:rsidRPr="006112B5" w:rsidRDefault="0002057A" w:rsidP="003066EA">
      <w:pPr>
        <w:widowControl w:val="0"/>
        <w:spacing w:after="0" w:line="240" w:lineRule="auto"/>
        <w:jc w:val="center"/>
        <w:rPr>
          <w:rFonts w:cstheme="minorHAnsi"/>
        </w:rPr>
      </w:pPr>
      <w:r w:rsidRPr="006112B5">
        <w:rPr>
          <w:rFonts w:cstheme="minorHAnsi"/>
        </w:rPr>
        <w:t>We co-labor</w:t>
      </w:r>
      <w:r w:rsidR="000B13A8" w:rsidRPr="006112B5">
        <w:rPr>
          <w:rFonts w:cstheme="minorHAnsi"/>
        </w:rPr>
        <w:t xml:space="preserve"> with the Creator to </w:t>
      </w:r>
      <w:r w:rsidRPr="006112B5">
        <w:rPr>
          <w:rFonts w:cstheme="minorHAnsi"/>
        </w:rPr>
        <w:t>seek a</w:t>
      </w:r>
      <w:r w:rsidR="000B13A8" w:rsidRPr="006112B5">
        <w:rPr>
          <w:rFonts w:cstheme="minorHAnsi"/>
        </w:rPr>
        <w:t>nd to save that which was lost.</w:t>
      </w:r>
    </w:p>
    <w:p w14:paraId="339D7F8A" w14:textId="77777777" w:rsidR="000B13A8" w:rsidRPr="006112B5" w:rsidRDefault="000B13A8" w:rsidP="003066EA">
      <w:pPr>
        <w:widowControl w:val="0"/>
        <w:spacing w:after="0" w:line="240" w:lineRule="auto"/>
        <w:jc w:val="both"/>
        <w:rPr>
          <w:rFonts w:cstheme="minorHAnsi"/>
        </w:rPr>
      </w:pPr>
    </w:p>
    <w:p w14:paraId="3C329D43" w14:textId="77777777" w:rsidR="00CF0086" w:rsidRPr="006112B5" w:rsidRDefault="00CC0864" w:rsidP="003066EA">
      <w:pPr>
        <w:widowControl w:val="0"/>
        <w:spacing w:after="0" w:line="240" w:lineRule="auto"/>
        <w:jc w:val="both"/>
        <w:rPr>
          <w:rFonts w:cstheme="minorHAnsi"/>
        </w:rPr>
      </w:pPr>
      <w:bookmarkStart w:id="16" w:name="_Hlk496980308"/>
      <w:r w:rsidRPr="006112B5">
        <w:rPr>
          <w:rFonts w:cstheme="minorHAnsi"/>
        </w:rPr>
        <w:t>Our Bible passage</w:t>
      </w:r>
      <w:r w:rsidR="0065212C" w:rsidRPr="006112B5">
        <w:rPr>
          <w:rFonts w:cstheme="minorHAnsi"/>
        </w:rPr>
        <w:t xml:space="preserve">s for this lesson </w:t>
      </w:r>
      <w:r w:rsidR="005211A8" w:rsidRPr="006112B5">
        <w:rPr>
          <w:rFonts w:cstheme="minorHAnsi"/>
        </w:rPr>
        <w:t>are taken from</w:t>
      </w:r>
      <w:r w:rsidR="00D52CD2" w:rsidRPr="006112B5">
        <w:rPr>
          <w:rFonts w:cstheme="minorHAnsi"/>
        </w:rPr>
        <w:t xml:space="preserve"> </w:t>
      </w:r>
      <w:r w:rsidR="00711E6D" w:rsidRPr="006112B5">
        <w:rPr>
          <w:rFonts w:cstheme="minorHAnsi"/>
        </w:rPr>
        <w:t>chapter 15 of</w:t>
      </w:r>
      <w:r w:rsidR="0065212C" w:rsidRPr="006112B5">
        <w:rPr>
          <w:rFonts w:cstheme="minorHAnsi"/>
        </w:rPr>
        <w:t xml:space="preserve"> the Gospel of</w:t>
      </w:r>
      <w:r w:rsidRPr="006112B5">
        <w:rPr>
          <w:rFonts w:cstheme="minorHAnsi"/>
        </w:rPr>
        <w:t xml:space="preserve"> </w:t>
      </w:r>
      <w:r w:rsidR="0002057A" w:rsidRPr="006112B5">
        <w:rPr>
          <w:rFonts w:cstheme="minorHAnsi"/>
        </w:rPr>
        <w:t>John</w:t>
      </w:r>
      <w:r w:rsidR="00B8540D" w:rsidRPr="006112B5">
        <w:rPr>
          <w:rFonts w:cstheme="minorHAnsi"/>
        </w:rPr>
        <w:t xml:space="preserve"> and </w:t>
      </w:r>
      <w:r w:rsidR="00D52CD2" w:rsidRPr="006112B5">
        <w:rPr>
          <w:rFonts w:cstheme="minorHAnsi"/>
        </w:rPr>
        <w:t xml:space="preserve">chapter 3 of </w:t>
      </w:r>
      <w:r w:rsidR="00B8540D" w:rsidRPr="006112B5">
        <w:rPr>
          <w:rFonts w:cstheme="minorHAnsi"/>
        </w:rPr>
        <w:t>First</w:t>
      </w:r>
      <w:r w:rsidR="009F77E9" w:rsidRPr="006112B5">
        <w:rPr>
          <w:rFonts w:cstheme="minorHAnsi"/>
        </w:rPr>
        <w:t xml:space="preserve"> Peter</w:t>
      </w:r>
      <w:r w:rsidR="0065212C" w:rsidRPr="006112B5">
        <w:rPr>
          <w:rFonts w:cstheme="minorHAnsi"/>
        </w:rPr>
        <w:t xml:space="preserve">. </w:t>
      </w:r>
      <w:r w:rsidR="00BA5222" w:rsidRPr="006112B5">
        <w:rPr>
          <w:rFonts w:cstheme="minorHAnsi"/>
        </w:rPr>
        <w:t>Let’s start with</w:t>
      </w:r>
      <w:r w:rsidR="00D52CD2" w:rsidRPr="006112B5">
        <w:rPr>
          <w:rFonts w:cstheme="minorHAnsi"/>
        </w:rPr>
        <w:t xml:space="preserve"> </w:t>
      </w:r>
      <w:r w:rsidR="00BB1E43" w:rsidRPr="006112B5">
        <w:rPr>
          <w:rFonts w:cstheme="minorHAnsi"/>
        </w:rPr>
        <w:t xml:space="preserve">Nancy’s paraphrase of </w:t>
      </w:r>
      <w:r w:rsidR="00D52CD2" w:rsidRPr="006112B5">
        <w:rPr>
          <w:rFonts w:cstheme="minorHAnsi"/>
        </w:rPr>
        <w:t xml:space="preserve">selected verses from </w:t>
      </w:r>
      <w:r w:rsidR="00D52CD2" w:rsidRPr="006112B5">
        <w:rPr>
          <w:rFonts w:cstheme="minorHAnsi"/>
          <w:b/>
        </w:rPr>
        <w:t>John 15:1–1</w:t>
      </w:r>
      <w:r w:rsidR="00E34B38" w:rsidRPr="006112B5">
        <w:rPr>
          <w:rFonts w:cstheme="minorHAnsi"/>
          <w:b/>
        </w:rPr>
        <w:t>1</w:t>
      </w:r>
      <w:r w:rsidR="0000547E" w:rsidRPr="006112B5">
        <w:rPr>
          <w:rFonts w:cstheme="minorHAnsi"/>
        </w:rPr>
        <w:t>. Jesus is teaching about the relationship between the True Vine and its branches.</w:t>
      </w:r>
      <w:bookmarkEnd w:id="16"/>
    </w:p>
    <w:p w14:paraId="7CC7DBCB" w14:textId="77777777" w:rsidR="000B13A8" w:rsidRPr="006112B5" w:rsidRDefault="000B13A8" w:rsidP="003066EA">
      <w:pPr>
        <w:widowControl w:val="0"/>
        <w:spacing w:after="0" w:line="240" w:lineRule="auto"/>
        <w:jc w:val="both"/>
        <w:rPr>
          <w:rFonts w:cstheme="minorHAnsi"/>
        </w:rPr>
      </w:pPr>
    </w:p>
    <w:p w14:paraId="1A47ED64" w14:textId="117B84B3" w:rsidR="00DE6E54" w:rsidRPr="006112B5" w:rsidRDefault="00DE6E54" w:rsidP="004F1C69">
      <w:pPr>
        <w:widowControl w:val="0"/>
        <w:spacing w:after="0" w:line="240" w:lineRule="auto"/>
        <w:ind w:left="720" w:right="720"/>
        <w:jc w:val="both"/>
        <w:rPr>
          <w:rFonts w:cstheme="minorHAnsi"/>
        </w:rPr>
      </w:pPr>
      <w:bookmarkStart w:id="17" w:name="4"/>
      <w:bookmarkStart w:id="18" w:name="11"/>
      <w:bookmarkStart w:id="19" w:name="13"/>
      <w:bookmarkEnd w:id="17"/>
      <w:bookmarkEnd w:id="18"/>
      <w:bookmarkEnd w:id="19"/>
      <w:r w:rsidRPr="006112B5">
        <w:rPr>
          <w:rFonts w:cstheme="minorHAnsi"/>
          <w:vertAlign w:val="superscript"/>
        </w:rPr>
        <w:t>1</w:t>
      </w:r>
      <w:r w:rsidRPr="006112B5">
        <w:rPr>
          <w:rFonts w:cstheme="minorHAnsi"/>
        </w:rPr>
        <w:t xml:space="preserve">I and no other am the True Vine, and my Father is the </w:t>
      </w:r>
      <w:r w:rsidR="008F0EAE" w:rsidRPr="006112B5">
        <w:rPr>
          <w:rFonts w:cstheme="minorHAnsi"/>
        </w:rPr>
        <w:t>vinedresser</w:t>
      </w:r>
      <w:r w:rsidRPr="006112B5">
        <w:rPr>
          <w:rFonts w:cstheme="minorHAnsi"/>
        </w:rPr>
        <w:t xml:space="preserve">. </w:t>
      </w:r>
      <w:r w:rsidRPr="006112B5">
        <w:rPr>
          <w:rFonts w:cstheme="minorHAnsi"/>
          <w:vertAlign w:val="superscript"/>
        </w:rPr>
        <w:t>2</w:t>
      </w:r>
      <w:r w:rsidRPr="006112B5">
        <w:rPr>
          <w:rFonts w:cstheme="minorHAnsi"/>
        </w:rPr>
        <w:t xml:space="preserve">All the branches attached to Me that are not bearing fruit He takes away, and all the branches that are bearing fruit He prunes back so that they can carry more fruit . . . </w:t>
      </w:r>
      <w:r w:rsidRPr="006112B5">
        <w:rPr>
          <w:rFonts w:cstheme="minorHAnsi"/>
          <w:vertAlign w:val="superscript"/>
        </w:rPr>
        <w:t>4</w:t>
      </w:r>
      <w:r w:rsidRPr="006112B5">
        <w:rPr>
          <w:rFonts w:cstheme="minorHAnsi"/>
        </w:rPr>
        <w:t xml:space="preserve">In all of your activities, remain in Me, even as I am remaining in you. Just as the branch must remain connected to the vine in order to bear fruit, so you must remain connected to Me . . . </w:t>
      </w:r>
      <w:r w:rsidR="00EA5E86" w:rsidRPr="006112B5">
        <w:rPr>
          <w:rFonts w:cstheme="minorHAnsi"/>
          <w:vertAlign w:val="superscript"/>
        </w:rPr>
        <w:t>8</w:t>
      </w:r>
      <w:r w:rsidR="00EA5E86" w:rsidRPr="006112B5">
        <w:rPr>
          <w:rFonts w:cstheme="minorHAnsi"/>
        </w:rPr>
        <w:t xml:space="preserve">When you become My disciples and bear much fruit, </w:t>
      </w:r>
      <w:r w:rsidR="00CC5D18" w:rsidRPr="006112B5">
        <w:rPr>
          <w:rFonts w:cstheme="minorHAnsi"/>
        </w:rPr>
        <w:t xml:space="preserve">others </w:t>
      </w:r>
      <w:r w:rsidR="00527F37" w:rsidRPr="006112B5">
        <w:rPr>
          <w:rFonts w:cstheme="minorHAnsi"/>
        </w:rPr>
        <w:t>benefit</w:t>
      </w:r>
      <w:r w:rsidR="00CC5D18" w:rsidRPr="006112B5">
        <w:rPr>
          <w:rFonts w:cstheme="minorHAnsi"/>
        </w:rPr>
        <w:t xml:space="preserve"> and </w:t>
      </w:r>
      <w:r w:rsidR="009F1E63" w:rsidRPr="006112B5">
        <w:rPr>
          <w:rFonts w:cstheme="minorHAnsi"/>
        </w:rPr>
        <w:t xml:space="preserve">they </w:t>
      </w:r>
      <w:r w:rsidR="00CC5D18" w:rsidRPr="006112B5">
        <w:rPr>
          <w:rFonts w:cstheme="minorHAnsi"/>
        </w:rPr>
        <w:t xml:space="preserve">honor </w:t>
      </w:r>
      <w:r w:rsidR="00EA5E86" w:rsidRPr="006112B5">
        <w:rPr>
          <w:rFonts w:cstheme="minorHAnsi"/>
        </w:rPr>
        <w:t>My Father</w:t>
      </w:r>
      <w:r w:rsidR="00CC5D18" w:rsidRPr="006112B5">
        <w:rPr>
          <w:rFonts w:cstheme="minorHAnsi"/>
        </w:rPr>
        <w:t>.</w:t>
      </w:r>
      <w:r w:rsidR="00164A94" w:rsidRPr="006112B5">
        <w:rPr>
          <w:rFonts w:cstheme="minorHAnsi"/>
        </w:rPr>
        <w:t xml:space="preserve"> </w:t>
      </w:r>
      <w:r w:rsidRPr="006112B5">
        <w:rPr>
          <w:rFonts w:cstheme="minorHAnsi"/>
          <w:vertAlign w:val="superscript"/>
        </w:rPr>
        <w:t>9</w:t>
      </w:r>
      <w:r w:rsidRPr="006112B5">
        <w:rPr>
          <w:rFonts w:cstheme="minorHAnsi"/>
        </w:rPr>
        <w:t xml:space="preserve">Just as the Father is well-pleased with Me, I am well-pleased with you. Live in My love. </w:t>
      </w:r>
      <w:r w:rsidRPr="006112B5">
        <w:rPr>
          <w:rFonts w:cstheme="minorHAnsi"/>
          <w:vertAlign w:val="superscript"/>
        </w:rPr>
        <w:t>10</w:t>
      </w:r>
      <w:r w:rsidRPr="006112B5">
        <w:rPr>
          <w:rFonts w:cstheme="minorHAnsi"/>
        </w:rPr>
        <w:t xml:space="preserve">If you guard </w:t>
      </w:r>
      <w:r w:rsidR="00170B6D" w:rsidRPr="006112B5">
        <w:rPr>
          <w:rFonts w:cstheme="minorHAnsi"/>
        </w:rPr>
        <w:t>M</w:t>
      </w:r>
      <w:r w:rsidRPr="006112B5">
        <w:rPr>
          <w:rFonts w:cstheme="minorHAnsi"/>
        </w:rPr>
        <w:t xml:space="preserve">y commands, you will remain in My love, just as I have guarded </w:t>
      </w:r>
      <w:r w:rsidR="00170B6D" w:rsidRPr="006112B5">
        <w:rPr>
          <w:rFonts w:cstheme="minorHAnsi"/>
        </w:rPr>
        <w:t>M</w:t>
      </w:r>
      <w:r w:rsidRPr="006112B5">
        <w:rPr>
          <w:rFonts w:cstheme="minorHAnsi"/>
        </w:rPr>
        <w:t xml:space="preserve">y Father’s commands and remain in His love. </w:t>
      </w:r>
      <w:r w:rsidRPr="006112B5">
        <w:rPr>
          <w:rFonts w:cstheme="minorHAnsi"/>
          <w:vertAlign w:val="superscript"/>
        </w:rPr>
        <w:t>11</w:t>
      </w:r>
      <w:r w:rsidRPr="006112B5">
        <w:rPr>
          <w:rFonts w:cstheme="minorHAnsi"/>
        </w:rPr>
        <w:t xml:space="preserve">I have told you these things so that you might experience </w:t>
      </w:r>
      <w:r w:rsidR="00170B6D" w:rsidRPr="006112B5">
        <w:rPr>
          <w:rFonts w:cstheme="minorHAnsi"/>
        </w:rPr>
        <w:t>M</w:t>
      </w:r>
      <w:r w:rsidRPr="006112B5">
        <w:rPr>
          <w:rFonts w:cstheme="minorHAnsi"/>
        </w:rPr>
        <w:t xml:space="preserve">y joy and that your joy might be complete. </w:t>
      </w:r>
    </w:p>
    <w:p w14:paraId="546AC582" w14:textId="43B5F64D" w:rsidR="00DE6E54" w:rsidRPr="006112B5" w:rsidRDefault="00DE6E54" w:rsidP="003066EA">
      <w:pPr>
        <w:widowControl w:val="0"/>
        <w:spacing w:after="0" w:line="240" w:lineRule="auto"/>
        <w:jc w:val="both"/>
        <w:rPr>
          <w:rFonts w:cstheme="minorHAnsi"/>
        </w:rPr>
      </w:pPr>
    </w:p>
    <w:p w14:paraId="1F27DE33" w14:textId="77777777" w:rsidR="00A74A77" w:rsidRPr="006112B5" w:rsidRDefault="00A74A77" w:rsidP="003066EA">
      <w:pPr>
        <w:widowControl w:val="0"/>
        <w:spacing w:after="0" w:line="240" w:lineRule="auto"/>
        <w:jc w:val="both"/>
        <w:rPr>
          <w:rFonts w:cstheme="minorHAnsi"/>
        </w:rPr>
      </w:pPr>
      <w:r w:rsidRPr="006112B5">
        <w:rPr>
          <w:rFonts w:cstheme="minorHAnsi"/>
        </w:rPr>
        <w:t>Take a deep breath.</w:t>
      </w:r>
    </w:p>
    <w:p w14:paraId="5784196D" w14:textId="77777777" w:rsidR="000B13A8" w:rsidRPr="006112B5" w:rsidRDefault="000B13A8" w:rsidP="003066EA">
      <w:pPr>
        <w:widowControl w:val="0"/>
        <w:spacing w:after="0" w:line="240" w:lineRule="auto"/>
        <w:jc w:val="both"/>
        <w:rPr>
          <w:rFonts w:cstheme="minorHAnsi"/>
        </w:rPr>
      </w:pPr>
    </w:p>
    <w:p w14:paraId="01D04EB5" w14:textId="77777777" w:rsidR="000B13A8" w:rsidRPr="006112B5" w:rsidRDefault="00E075D4" w:rsidP="003066EA">
      <w:pPr>
        <w:pStyle w:val="ListParagraph"/>
        <w:widowControl w:val="0"/>
        <w:numPr>
          <w:ilvl w:val="0"/>
          <w:numId w:val="4"/>
        </w:numPr>
        <w:spacing w:after="0" w:line="240" w:lineRule="auto"/>
        <w:jc w:val="both"/>
        <w:rPr>
          <w:rFonts w:cstheme="minorHAnsi"/>
        </w:rPr>
      </w:pPr>
      <w:r w:rsidRPr="006112B5">
        <w:rPr>
          <w:rFonts w:cstheme="minorHAnsi"/>
          <w:b/>
        </w:rPr>
        <w:t xml:space="preserve">Jesus is the </w:t>
      </w:r>
      <w:r w:rsidR="00CF0086" w:rsidRPr="006112B5">
        <w:rPr>
          <w:rFonts w:cstheme="minorHAnsi"/>
          <w:b/>
        </w:rPr>
        <w:t>T</w:t>
      </w:r>
      <w:r w:rsidRPr="006112B5">
        <w:rPr>
          <w:rFonts w:cstheme="minorHAnsi"/>
          <w:b/>
        </w:rPr>
        <w:t xml:space="preserve">rue </w:t>
      </w:r>
      <w:r w:rsidR="00CF0086" w:rsidRPr="006112B5">
        <w:rPr>
          <w:rFonts w:cstheme="minorHAnsi"/>
          <w:b/>
        </w:rPr>
        <w:t>V</w:t>
      </w:r>
      <w:r w:rsidRPr="006112B5">
        <w:rPr>
          <w:rFonts w:cstheme="minorHAnsi"/>
          <w:b/>
        </w:rPr>
        <w:t>ine</w:t>
      </w:r>
      <w:r w:rsidR="007D0FE0" w:rsidRPr="006112B5">
        <w:rPr>
          <w:rFonts w:cstheme="minorHAnsi"/>
        </w:rPr>
        <w:t xml:space="preserve"> </w:t>
      </w:r>
    </w:p>
    <w:p w14:paraId="2F681CA5" w14:textId="4AA2C5A6" w:rsidR="0002057A" w:rsidRPr="006112B5" w:rsidRDefault="00CF0086" w:rsidP="003066EA">
      <w:pPr>
        <w:widowControl w:val="0"/>
        <w:spacing w:after="0" w:line="240" w:lineRule="auto"/>
        <w:ind w:left="360"/>
        <w:jc w:val="both"/>
        <w:rPr>
          <w:rFonts w:cstheme="minorHAnsi"/>
        </w:rPr>
      </w:pPr>
      <w:r w:rsidRPr="006112B5">
        <w:rPr>
          <w:rFonts w:cstheme="minorHAnsi"/>
        </w:rPr>
        <w:t xml:space="preserve">Jesus </w:t>
      </w:r>
      <w:r w:rsidR="00027F27" w:rsidRPr="006112B5">
        <w:rPr>
          <w:rFonts w:cstheme="minorHAnsi"/>
        </w:rPr>
        <w:t xml:space="preserve">calls Himself </w:t>
      </w:r>
      <w:r w:rsidRPr="006112B5">
        <w:rPr>
          <w:rFonts w:cstheme="minorHAnsi"/>
        </w:rPr>
        <w:t>the True V</w:t>
      </w:r>
      <w:r w:rsidR="00E34B38" w:rsidRPr="006112B5">
        <w:rPr>
          <w:rFonts w:cstheme="minorHAnsi"/>
        </w:rPr>
        <w:t>ine</w:t>
      </w:r>
      <w:r w:rsidR="00A05CA0" w:rsidRPr="006112B5">
        <w:rPr>
          <w:rFonts w:cstheme="minorHAnsi"/>
        </w:rPr>
        <w:t>. This</w:t>
      </w:r>
      <w:r w:rsidRPr="006112B5">
        <w:rPr>
          <w:rFonts w:cstheme="minorHAnsi"/>
        </w:rPr>
        <w:t xml:space="preserve"> implies that there </w:t>
      </w:r>
      <w:r w:rsidR="00D16106" w:rsidRPr="006112B5">
        <w:rPr>
          <w:rFonts w:cstheme="minorHAnsi"/>
        </w:rPr>
        <w:t>is a false vine</w:t>
      </w:r>
      <w:r w:rsidR="00A05CA0" w:rsidRPr="006112B5">
        <w:rPr>
          <w:rFonts w:cstheme="minorHAnsi"/>
        </w:rPr>
        <w:t>, and</w:t>
      </w:r>
      <w:r w:rsidR="00027F27" w:rsidRPr="006112B5">
        <w:rPr>
          <w:rFonts w:cstheme="minorHAnsi"/>
        </w:rPr>
        <w:t xml:space="preserve"> Nancy would call </w:t>
      </w:r>
      <w:r w:rsidR="00D16106" w:rsidRPr="006112B5">
        <w:rPr>
          <w:rFonts w:cstheme="minorHAnsi"/>
        </w:rPr>
        <w:t>this false vine</w:t>
      </w:r>
      <w:r w:rsidR="00E34B38" w:rsidRPr="006112B5">
        <w:rPr>
          <w:rFonts w:cstheme="minorHAnsi"/>
        </w:rPr>
        <w:t xml:space="preserve"> the Idol Self. </w:t>
      </w:r>
      <w:r w:rsidR="00EC2FD8" w:rsidRPr="006112B5">
        <w:rPr>
          <w:rFonts w:cstheme="minorHAnsi"/>
        </w:rPr>
        <w:t>The True Self is a branch connected to the True Vine, but sometimes that branch doesn’t seem to be producing much</w:t>
      </w:r>
      <w:r w:rsidR="00311039" w:rsidRPr="006112B5">
        <w:rPr>
          <w:rFonts w:cstheme="minorHAnsi"/>
        </w:rPr>
        <w:t xml:space="preserve"> fruit</w:t>
      </w:r>
      <w:r w:rsidR="00EC2FD8" w:rsidRPr="006112B5">
        <w:rPr>
          <w:rFonts w:cstheme="minorHAnsi"/>
        </w:rPr>
        <w:t xml:space="preserve">. </w:t>
      </w:r>
      <w:r w:rsidR="0002057A" w:rsidRPr="006112B5">
        <w:rPr>
          <w:rFonts w:cstheme="minorHAnsi"/>
        </w:rPr>
        <w:t>Have you ever seen a grapevine that</w:t>
      </w:r>
      <w:r w:rsidR="00887B31" w:rsidRPr="006112B5">
        <w:rPr>
          <w:rFonts w:cstheme="minorHAnsi"/>
        </w:rPr>
        <w:t>’s</w:t>
      </w:r>
      <w:r w:rsidR="0002057A" w:rsidRPr="006112B5">
        <w:rPr>
          <w:rFonts w:cstheme="minorHAnsi"/>
        </w:rPr>
        <w:t xml:space="preserve"> been pruned for </w:t>
      </w:r>
      <w:r w:rsidR="008949EC" w:rsidRPr="006112B5">
        <w:rPr>
          <w:rFonts w:cstheme="minorHAnsi"/>
        </w:rPr>
        <w:t xml:space="preserve">winter? </w:t>
      </w:r>
      <w:r w:rsidR="00481E40" w:rsidRPr="006112B5">
        <w:rPr>
          <w:rFonts w:cstheme="minorHAnsi"/>
        </w:rPr>
        <w:t xml:space="preserve">At this </w:t>
      </w:r>
      <w:r w:rsidR="00027F27" w:rsidRPr="006112B5">
        <w:rPr>
          <w:rFonts w:cstheme="minorHAnsi"/>
        </w:rPr>
        <w:t>dormant stage</w:t>
      </w:r>
      <w:r w:rsidR="001E1D64" w:rsidRPr="006112B5">
        <w:rPr>
          <w:rFonts w:cstheme="minorHAnsi"/>
        </w:rPr>
        <w:t xml:space="preserve"> </w:t>
      </w:r>
      <w:r w:rsidR="00EC2FD8" w:rsidRPr="006112B5">
        <w:rPr>
          <w:rFonts w:cstheme="minorHAnsi"/>
        </w:rPr>
        <w:t xml:space="preserve">of </w:t>
      </w:r>
      <w:r w:rsidR="001E1D64" w:rsidRPr="006112B5">
        <w:rPr>
          <w:rFonts w:cstheme="minorHAnsi"/>
        </w:rPr>
        <w:t>its</w:t>
      </w:r>
      <w:r w:rsidR="00027F27" w:rsidRPr="006112B5">
        <w:rPr>
          <w:rFonts w:cstheme="minorHAnsi"/>
        </w:rPr>
        <w:t xml:space="preserve"> life</w:t>
      </w:r>
      <w:r w:rsidR="001E1D64" w:rsidRPr="006112B5">
        <w:rPr>
          <w:rFonts w:cstheme="minorHAnsi"/>
        </w:rPr>
        <w:t xml:space="preserve"> cycle</w:t>
      </w:r>
      <w:r w:rsidR="00481E40" w:rsidRPr="006112B5">
        <w:rPr>
          <w:rFonts w:cstheme="minorHAnsi"/>
        </w:rPr>
        <w:t>, the vine</w:t>
      </w:r>
      <w:r w:rsidR="00E34B38" w:rsidRPr="006112B5">
        <w:rPr>
          <w:rFonts w:cstheme="minorHAnsi"/>
        </w:rPr>
        <w:t xml:space="preserve"> is unproductive and unattractive</w:t>
      </w:r>
      <w:r w:rsidR="008949EC" w:rsidRPr="006112B5">
        <w:rPr>
          <w:rFonts w:cstheme="minorHAnsi"/>
        </w:rPr>
        <w:t xml:space="preserve">. </w:t>
      </w:r>
      <w:r w:rsidR="00521AE3" w:rsidRPr="006112B5">
        <w:rPr>
          <w:rFonts w:cstheme="minorHAnsi"/>
        </w:rPr>
        <w:t>From a distance t</w:t>
      </w:r>
      <w:r w:rsidR="00631382" w:rsidRPr="006112B5">
        <w:rPr>
          <w:rFonts w:cstheme="minorHAnsi"/>
        </w:rPr>
        <w:t>he vine</w:t>
      </w:r>
      <w:r w:rsidR="0002057A" w:rsidRPr="006112B5">
        <w:rPr>
          <w:rFonts w:cstheme="minorHAnsi"/>
        </w:rPr>
        <w:t xml:space="preserve"> looks dead</w:t>
      </w:r>
      <w:r w:rsidR="00027F27" w:rsidRPr="006112B5">
        <w:rPr>
          <w:rFonts w:cstheme="minorHAnsi"/>
        </w:rPr>
        <w:t>,</w:t>
      </w:r>
      <w:r w:rsidR="0002057A" w:rsidRPr="006112B5">
        <w:rPr>
          <w:rFonts w:cstheme="minorHAnsi"/>
        </w:rPr>
        <w:t xml:space="preserve"> and you </w:t>
      </w:r>
      <w:r w:rsidR="00481E40" w:rsidRPr="006112B5">
        <w:rPr>
          <w:rFonts w:cstheme="minorHAnsi"/>
        </w:rPr>
        <w:t>w</w:t>
      </w:r>
      <w:r w:rsidR="0002057A" w:rsidRPr="006112B5">
        <w:rPr>
          <w:rFonts w:cstheme="minorHAnsi"/>
        </w:rPr>
        <w:t>ould swear tha</w:t>
      </w:r>
      <w:r w:rsidR="008949EC" w:rsidRPr="006112B5">
        <w:rPr>
          <w:rFonts w:cstheme="minorHAnsi"/>
        </w:rPr>
        <w:t xml:space="preserve">t it </w:t>
      </w:r>
      <w:r w:rsidR="00481E40" w:rsidRPr="006112B5">
        <w:rPr>
          <w:rFonts w:cstheme="minorHAnsi"/>
        </w:rPr>
        <w:t xml:space="preserve">could </w:t>
      </w:r>
      <w:r w:rsidR="008949EC" w:rsidRPr="006112B5">
        <w:rPr>
          <w:rFonts w:cstheme="minorHAnsi"/>
        </w:rPr>
        <w:t>never pro</w:t>
      </w:r>
      <w:r w:rsidR="000B13A8" w:rsidRPr="006112B5">
        <w:rPr>
          <w:rFonts w:cstheme="minorHAnsi"/>
        </w:rPr>
        <w:t xml:space="preserve">duce </w:t>
      </w:r>
      <w:r w:rsidR="002D0D54" w:rsidRPr="006112B5">
        <w:rPr>
          <w:rFonts w:cstheme="minorHAnsi"/>
        </w:rPr>
        <w:t xml:space="preserve">fruit </w:t>
      </w:r>
      <w:r w:rsidR="000B13A8" w:rsidRPr="006112B5">
        <w:rPr>
          <w:rFonts w:cstheme="minorHAnsi"/>
        </w:rPr>
        <w:t xml:space="preserve">again. </w:t>
      </w:r>
      <w:r w:rsidR="00D16106" w:rsidRPr="006112B5">
        <w:rPr>
          <w:rFonts w:cstheme="minorHAnsi"/>
        </w:rPr>
        <w:t>You</w:t>
      </w:r>
      <w:r w:rsidR="00EC2FD8" w:rsidRPr="006112B5">
        <w:rPr>
          <w:rFonts w:cstheme="minorHAnsi"/>
        </w:rPr>
        <w:t xml:space="preserve"> might feel that way about </w:t>
      </w:r>
      <w:r w:rsidR="00D16106" w:rsidRPr="006112B5">
        <w:rPr>
          <w:rFonts w:cstheme="minorHAnsi"/>
        </w:rPr>
        <w:t>yourself</w:t>
      </w:r>
      <w:r w:rsidR="00EC2FD8" w:rsidRPr="006112B5">
        <w:rPr>
          <w:rFonts w:cstheme="minorHAnsi"/>
        </w:rPr>
        <w:t xml:space="preserve">. </w:t>
      </w:r>
      <w:r w:rsidR="000B13A8" w:rsidRPr="006112B5">
        <w:rPr>
          <w:rFonts w:cstheme="minorHAnsi"/>
        </w:rPr>
        <w:t xml:space="preserve">But if you understand the </w:t>
      </w:r>
      <w:r w:rsidR="0043354B" w:rsidRPr="006112B5">
        <w:rPr>
          <w:rFonts w:cstheme="minorHAnsi"/>
        </w:rPr>
        <w:t xml:space="preserve">growth </w:t>
      </w:r>
      <w:r w:rsidR="000B13A8" w:rsidRPr="006112B5">
        <w:rPr>
          <w:rFonts w:cstheme="minorHAnsi"/>
        </w:rPr>
        <w:t>cycle</w:t>
      </w:r>
      <w:r w:rsidR="005A7EDD" w:rsidRPr="006112B5">
        <w:rPr>
          <w:rFonts w:cstheme="minorHAnsi"/>
        </w:rPr>
        <w:t xml:space="preserve"> of the vine</w:t>
      </w:r>
      <w:r w:rsidR="007B6D81" w:rsidRPr="006112B5">
        <w:rPr>
          <w:rFonts w:cstheme="minorHAnsi"/>
        </w:rPr>
        <w:t>,</w:t>
      </w:r>
      <w:r w:rsidR="00E075D4" w:rsidRPr="006112B5">
        <w:rPr>
          <w:rFonts w:cstheme="minorHAnsi"/>
        </w:rPr>
        <w:t xml:space="preserve"> you will know that the vine</w:t>
      </w:r>
      <w:r w:rsidR="000B13A8" w:rsidRPr="006112B5">
        <w:rPr>
          <w:rFonts w:cstheme="minorHAnsi"/>
        </w:rPr>
        <w:t xml:space="preserve"> is not dead</w:t>
      </w:r>
      <w:r w:rsidR="008949EC" w:rsidRPr="006112B5">
        <w:rPr>
          <w:rFonts w:cstheme="minorHAnsi"/>
        </w:rPr>
        <w:t>.</w:t>
      </w:r>
      <w:r w:rsidR="00E075D4" w:rsidRPr="006112B5">
        <w:rPr>
          <w:rFonts w:cstheme="minorHAnsi"/>
        </w:rPr>
        <w:t xml:space="preserve"> It</w:t>
      </w:r>
      <w:r w:rsidR="00FA4F08" w:rsidRPr="006112B5">
        <w:rPr>
          <w:rFonts w:cstheme="minorHAnsi"/>
        </w:rPr>
        <w:t xml:space="preserve"> is</w:t>
      </w:r>
      <w:r w:rsidR="00E075D4" w:rsidRPr="006112B5">
        <w:rPr>
          <w:rFonts w:cstheme="minorHAnsi"/>
        </w:rPr>
        <w:t xml:space="preserve"> quietly</w:t>
      </w:r>
      <w:r w:rsidR="00FA4F08" w:rsidRPr="006112B5">
        <w:rPr>
          <w:rFonts w:cstheme="minorHAnsi"/>
        </w:rPr>
        <w:t xml:space="preserve"> enduring the winter </w:t>
      </w:r>
      <w:r w:rsidR="00EC2FD8" w:rsidRPr="006112B5">
        <w:rPr>
          <w:rFonts w:cstheme="minorHAnsi"/>
        </w:rPr>
        <w:t xml:space="preserve">while it </w:t>
      </w:r>
      <w:r w:rsidR="0002057A" w:rsidRPr="006112B5">
        <w:rPr>
          <w:rFonts w:cstheme="minorHAnsi"/>
        </w:rPr>
        <w:t>secretly an</w:t>
      </w:r>
      <w:r w:rsidR="00E075D4" w:rsidRPr="006112B5">
        <w:rPr>
          <w:rFonts w:cstheme="minorHAnsi"/>
        </w:rPr>
        <w:t>d mysteriously recharg</w:t>
      </w:r>
      <w:r w:rsidR="00EC2FD8" w:rsidRPr="006112B5">
        <w:rPr>
          <w:rFonts w:cstheme="minorHAnsi"/>
        </w:rPr>
        <w:t>es</w:t>
      </w:r>
      <w:r w:rsidR="00847E6D" w:rsidRPr="006112B5">
        <w:rPr>
          <w:rFonts w:cstheme="minorHAnsi"/>
        </w:rPr>
        <w:t xml:space="preserve"> and prepares</w:t>
      </w:r>
      <w:r w:rsidR="00EC2FD8" w:rsidRPr="006112B5">
        <w:rPr>
          <w:rFonts w:cstheme="minorHAnsi"/>
        </w:rPr>
        <w:t xml:space="preserve"> to </w:t>
      </w:r>
      <w:r w:rsidR="00E075D4" w:rsidRPr="006112B5">
        <w:rPr>
          <w:rFonts w:cstheme="minorHAnsi"/>
        </w:rPr>
        <w:t xml:space="preserve">produce abundant fruit in </w:t>
      </w:r>
      <w:r w:rsidR="008949EC" w:rsidRPr="006112B5">
        <w:rPr>
          <w:rFonts w:cstheme="minorHAnsi"/>
        </w:rPr>
        <w:t xml:space="preserve">the spring. </w:t>
      </w:r>
    </w:p>
    <w:p w14:paraId="481FA3D6" w14:textId="77777777" w:rsidR="000B13A8" w:rsidRPr="006112B5" w:rsidRDefault="000B13A8" w:rsidP="003066EA">
      <w:pPr>
        <w:widowControl w:val="0"/>
        <w:spacing w:after="0" w:line="240" w:lineRule="auto"/>
        <w:jc w:val="both"/>
        <w:rPr>
          <w:rFonts w:cstheme="minorHAnsi"/>
        </w:rPr>
      </w:pPr>
    </w:p>
    <w:p w14:paraId="00DD1493" w14:textId="77777777" w:rsidR="0002057A" w:rsidRPr="006112B5" w:rsidRDefault="0002057A" w:rsidP="003066EA">
      <w:pPr>
        <w:pStyle w:val="ListParagraph"/>
        <w:widowControl w:val="0"/>
        <w:numPr>
          <w:ilvl w:val="0"/>
          <w:numId w:val="4"/>
        </w:numPr>
        <w:spacing w:after="0" w:line="240" w:lineRule="auto"/>
        <w:jc w:val="both"/>
        <w:rPr>
          <w:rFonts w:cstheme="minorHAnsi"/>
          <w:b/>
        </w:rPr>
      </w:pPr>
      <w:r w:rsidRPr="006112B5">
        <w:rPr>
          <w:rFonts w:cstheme="minorHAnsi"/>
          <w:b/>
        </w:rPr>
        <w:t>We glorify the Father by bearing</w:t>
      </w:r>
      <w:r w:rsidR="00363320" w:rsidRPr="006112B5">
        <w:rPr>
          <w:rFonts w:cstheme="minorHAnsi"/>
          <w:b/>
        </w:rPr>
        <w:t xml:space="preserve"> much</w:t>
      </w:r>
      <w:r w:rsidR="00E075D4" w:rsidRPr="006112B5">
        <w:rPr>
          <w:rFonts w:cstheme="minorHAnsi"/>
          <w:b/>
        </w:rPr>
        <w:t xml:space="preserve"> fruit</w:t>
      </w:r>
    </w:p>
    <w:p w14:paraId="3C6AF7FC" w14:textId="18859B18" w:rsidR="00481E40" w:rsidRPr="006112B5" w:rsidRDefault="009307B0" w:rsidP="003066EA">
      <w:pPr>
        <w:widowControl w:val="0"/>
        <w:spacing w:after="0" w:line="240" w:lineRule="auto"/>
        <w:ind w:left="360"/>
        <w:jc w:val="both"/>
        <w:rPr>
          <w:rFonts w:cstheme="minorHAnsi"/>
        </w:rPr>
      </w:pPr>
      <w:r w:rsidRPr="006112B5">
        <w:rPr>
          <w:rFonts w:cstheme="minorHAnsi"/>
        </w:rPr>
        <w:t xml:space="preserve">The Fruit of the Spirit and our oriented choices can be seen by </w:t>
      </w:r>
      <w:bookmarkStart w:id="20" w:name="_Hlk118289439"/>
      <w:r w:rsidRPr="006112B5">
        <w:rPr>
          <w:rFonts w:cstheme="minorHAnsi"/>
        </w:rPr>
        <w:t>others.</w:t>
      </w:r>
      <w:r w:rsidRPr="006112B5">
        <w:rPr>
          <w:rStyle w:val="EndnoteReference"/>
          <w:rFonts w:cstheme="minorHAnsi"/>
        </w:rPr>
        <w:endnoteReference w:id="4"/>
      </w:r>
      <w:r w:rsidRPr="006112B5">
        <w:rPr>
          <w:rFonts w:cstheme="minorHAnsi"/>
        </w:rPr>
        <w:t xml:space="preserve"> </w:t>
      </w:r>
      <w:bookmarkEnd w:id="20"/>
      <w:r w:rsidR="00F1646D" w:rsidRPr="006112B5">
        <w:rPr>
          <w:rFonts w:cstheme="minorHAnsi"/>
        </w:rPr>
        <w:t xml:space="preserve">When people see this fruit in us, they recognize the character of Jesus, who is the True Vine and the material expression of the Father. We honor </w:t>
      </w:r>
      <w:r w:rsidR="00215DB5" w:rsidRPr="006112B5">
        <w:rPr>
          <w:rFonts w:cstheme="minorHAnsi"/>
        </w:rPr>
        <w:t xml:space="preserve">God </w:t>
      </w:r>
      <w:r w:rsidR="00B54D2D" w:rsidRPr="006112B5">
        <w:rPr>
          <w:rFonts w:cstheme="minorHAnsi"/>
        </w:rPr>
        <w:t>our</w:t>
      </w:r>
      <w:r w:rsidR="00215DB5" w:rsidRPr="006112B5">
        <w:rPr>
          <w:rFonts w:cstheme="minorHAnsi"/>
        </w:rPr>
        <w:t xml:space="preserve"> Father</w:t>
      </w:r>
      <w:r w:rsidR="00F1646D" w:rsidRPr="006112B5">
        <w:rPr>
          <w:rFonts w:cstheme="minorHAnsi"/>
        </w:rPr>
        <w:t xml:space="preserve"> by </w:t>
      </w:r>
      <w:r w:rsidR="00EF77B1" w:rsidRPr="006112B5">
        <w:rPr>
          <w:rFonts w:cstheme="minorHAnsi"/>
        </w:rPr>
        <w:t>remaining</w:t>
      </w:r>
      <w:r w:rsidR="00F1646D" w:rsidRPr="006112B5">
        <w:rPr>
          <w:rFonts w:cstheme="minorHAnsi"/>
        </w:rPr>
        <w:t xml:space="preserve"> connected to the Vine and </w:t>
      </w:r>
      <w:r w:rsidR="00164A94" w:rsidRPr="006112B5">
        <w:rPr>
          <w:rFonts w:cstheme="minorHAnsi"/>
        </w:rPr>
        <w:t xml:space="preserve">by </w:t>
      </w:r>
      <w:r w:rsidR="00F1646D" w:rsidRPr="006112B5">
        <w:rPr>
          <w:rFonts w:cstheme="minorHAnsi"/>
        </w:rPr>
        <w:t xml:space="preserve">bearing </w:t>
      </w:r>
      <w:r w:rsidR="00F1646D" w:rsidRPr="006D022B">
        <w:rPr>
          <w:rFonts w:cstheme="minorHAnsi"/>
        </w:rPr>
        <w:t>fruit</w:t>
      </w:r>
      <w:r w:rsidR="00887B31" w:rsidRPr="006D022B">
        <w:rPr>
          <w:rFonts w:cstheme="minorHAnsi"/>
        </w:rPr>
        <w:t xml:space="preserve"> in its</w:t>
      </w:r>
      <w:r w:rsidR="00887B31" w:rsidRPr="006112B5">
        <w:rPr>
          <w:rFonts w:cstheme="minorHAnsi"/>
        </w:rPr>
        <w:t xml:space="preserve"> season</w:t>
      </w:r>
      <w:r w:rsidR="00F1646D" w:rsidRPr="006112B5">
        <w:rPr>
          <w:rFonts w:cstheme="minorHAnsi"/>
        </w:rPr>
        <w:t>.</w:t>
      </w:r>
    </w:p>
    <w:p w14:paraId="6EB85B4F" w14:textId="77777777" w:rsidR="00481E40" w:rsidRPr="006112B5" w:rsidRDefault="00481E40" w:rsidP="003066EA">
      <w:pPr>
        <w:widowControl w:val="0"/>
        <w:spacing w:after="0" w:line="240" w:lineRule="auto"/>
        <w:ind w:left="360"/>
        <w:jc w:val="both"/>
        <w:rPr>
          <w:rFonts w:cstheme="minorHAnsi"/>
        </w:rPr>
      </w:pPr>
    </w:p>
    <w:p w14:paraId="3193C60F" w14:textId="77777777" w:rsidR="0002057A" w:rsidRPr="006112B5" w:rsidRDefault="00481E40" w:rsidP="003066EA">
      <w:pPr>
        <w:pStyle w:val="ListParagraph"/>
        <w:widowControl w:val="0"/>
        <w:numPr>
          <w:ilvl w:val="0"/>
          <w:numId w:val="4"/>
        </w:numPr>
        <w:spacing w:after="0" w:line="240" w:lineRule="auto"/>
        <w:jc w:val="both"/>
        <w:rPr>
          <w:rFonts w:cstheme="minorHAnsi"/>
          <w:b/>
        </w:rPr>
      </w:pPr>
      <w:r w:rsidRPr="006112B5">
        <w:rPr>
          <w:rFonts w:cstheme="minorHAnsi"/>
          <w:b/>
        </w:rPr>
        <w:t>We abide in the love of Jesus through obedience</w:t>
      </w:r>
    </w:p>
    <w:p w14:paraId="0BC3FBA6" w14:textId="4849FCED" w:rsidR="009307B0" w:rsidRPr="006112B5" w:rsidRDefault="00F77A29" w:rsidP="00957E11">
      <w:pPr>
        <w:widowControl w:val="0"/>
        <w:spacing w:after="0" w:line="240" w:lineRule="auto"/>
        <w:ind w:left="360"/>
        <w:jc w:val="both"/>
        <w:rPr>
          <w:rFonts w:cstheme="minorHAnsi"/>
        </w:rPr>
      </w:pPr>
      <w:r w:rsidRPr="006112B5">
        <w:rPr>
          <w:rFonts w:cstheme="minorHAnsi"/>
        </w:rPr>
        <w:t>The</w:t>
      </w:r>
      <w:r w:rsidR="005434DA" w:rsidRPr="006112B5">
        <w:rPr>
          <w:rFonts w:cstheme="minorHAnsi"/>
        </w:rPr>
        <w:t xml:space="preserve"> circulating</w:t>
      </w:r>
      <w:r w:rsidRPr="006112B5">
        <w:rPr>
          <w:rFonts w:cstheme="minorHAnsi"/>
        </w:rPr>
        <w:t xml:space="preserve"> life</w:t>
      </w:r>
      <w:r w:rsidR="00C606F9" w:rsidRPr="006112B5">
        <w:rPr>
          <w:rFonts w:cstheme="minorHAnsi"/>
        </w:rPr>
        <w:t xml:space="preserve"> </w:t>
      </w:r>
      <w:r w:rsidRPr="006112B5">
        <w:rPr>
          <w:rFonts w:cstheme="minorHAnsi"/>
        </w:rPr>
        <w:t xml:space="preserve">force of the True Vine is love. If we </w:t>
      </w:r>
      <w:r w:rsidR="00C606F9" w:rsidRPr="006112B5">
        <w:rPr>
          <w:rFonts w:cstheme="minorHAnsi"/>
        </w:rPr>
        <w:t>remain in</w:t>
      </w:r>
      <w:r w:rsidR="00E6724E" w:rsidRPr="006112B5">
        <w:rPr>
          <w:rFonts w:cstheme="minorHAnsi"/>
        </w:rPr>
        <w:t xml:space="preserve"> </w:t>
      </w:r>
      <w:r w:rsidR="00311039" w:rsidRPr="006112B5">
        <w:rPr>
          <w:rFonts w:cstheme="minorHAnsi"/>
        </w:rPr>
        <w:t xml:space="preserve">the </w:t>
      </w:r>
      <w:r w:rsidR="00E6724E" w:rsidRPr="006112B5">
        <w:rPr>
          <w:rFonts w:cstheme="minorHAnsi"/>
        </w:rPr>
        <w:t>Vine,</w:t>
      </w:r>
      <w:r w:rsidR="00CF71AC" w:rsidRPr="006112B5">
        <w:rPr>
          <w:rFonts w:cstheme="minorHAnsi"/>
        </w:rPr>
        <w:t xml:space="preserve"> we have access to</w:t>
      </w:r>
      <w:r w:rsidR="00E6724E" w:rsidRPr="006112B5">
        <w:rPr>
          <w:rFonts w:cstheme="minorHAnsi"/>
        </w:rPr>
        <w:t xml:space="preserve"> this love</w:t>
      </w:r>
      <w:r w:rsidR="00F452EB" w:rsidRPr="006112B5">
        <w:rPr>
          <w:rFonts w:cstheme="minorHAnsi"/>
        </w:rPr>
        <w:t>, which</w:t>
      </w:r>
      <w:r w:rsidR="00C606F9" w:rsidRPr="006112B5">
        <w:rPr>
          <w:rFonts w:cstheme="minorHAnsi"/>
        </w:rPr>
        <w:t>,</w:t>
      </w:r>
      <w:r w:rsidR="00E6724E" w:rsidRPr="006112B5">
        <w:rPr>
          <w:rFonts w:cstheme="minorHAnsi"/>
        </w:rPr>
        <w:t xml:space="preserve"> </w:t>
      </w:r>
      <w:r w:rsidR="00595501" w:rsidRPr="006112B5">
        <w:rPr>
          <w:rFonts w:cstheme="minorHAnsi"/>
        </w:rPr>
        <w:t>like breath</w:t>
      </w:r>
      <w:r w:rsidR="00C606F9" w:rsidRPr="006112B5">
        <w:rPr>
          <w:rFonts w:cstheme="minorHAnsi"/>
        </w:rPr>
        <w:t>,</w:t>
      </w:r>
      <w:r w:rsidR="00595501" w:rsidRPr="006112B5">
        <w:rPr>
          <w:rFonts w:cstheme="minorHAnsi"/>
        </w:rPr>
        <w:t xml:space="preserve"> </w:t>
      </w:r>
      <w:r w:rsidR="00E6724E" w:rsidRPr="006112B5">
        <w:rPr>
          <w:rFonts w:cstheme="minorHAnsi"/>
        </w:rPr>
        <w:t>flow</w:t>
      </w:r>
      <w:r w:rsidR="000821EB" w:rsidRPr="006112B5">
        <w:rPr>
          <w:rFonts w:cstheme="minorHAnsi"/>
        </w:rPr>
        <w:t xml:space="preserve">s in and through us </w:t>
      </w:r>
      <w:r w:rsidR="00E6724E" w:rsidRPr="006112B5">
        <w:rPr>
          <w:rFonts w:cstheme="minorHAnsi"/>
        </w:rPr>
        <w:t xml:space="preserve">in harmony with God and the Creation. </w:t>
      </w:r>
      <w:r w:rsidR="00F452EB" w:rsidRPr="006112B5">
        <w:rPr>
          <w:rFonts w:cstheme="minorHAnsi"/>
        </w:rPr>
        <w:t xml:space="preserve">In this state of harmony, we can do astonishing things. </w:t>
      </w:r>
      <w:r w:rsidR="00CF71AC" w:rsidRPr="006112B5">
        <w:rPr>
          <w:rFonts w:cstheme="minorHAnsi"/>
        </w:rPr>
        <w:t xml:space="preserve">How do we stay attached to </w:t>
      </w:r>
      <w:r w:rsidR="00B3039F" w:rsidRPr="006112B5">
        <w:rPr>
          <w:rFonts w:cstheme="minorHAnsi"/>
        </w:rPr>
        <w:t xml:space="preserve">Jesus, the True </w:t>
      </w:r>
      <w:r w:rsidR="00CF71AC" w:rsidRPr="006112B5">
        <w:rPr>
          <w:rFonts w:cstheme="minorHAnsi"/>
        </w:rPr>
        <w:t xml:space="preserve">Vine? We stay attached to </w:t>
      </w:r>
      <w:r w:rsidR="005C6E5B" w:rsidRPr="006112B5">
        <w:rPr>
          <w:rFonts w:cstheme="minorHAnsi"/>
        </w:rPr>
        <w:t xml:space="preserve">the True Vine </w:t>
      </w:r>
      <w:r w:rsidR="00CF71AC" w:rsidRPr="006112B5">
        <w:rPr>
          <w:rFonts w:cstheme="minorHAnsi"/>
        </w:rPr>
        <w:t xml:space="preserve">by abiding in </w:t>
      </w:r>
      <w:r w:rsidR="00BF2BF9" w:rsidRPr="006112B5">
        <w:rPr>
          <w:rFonts w:cstheme="minorHAnsi"/>
        </w:rPr>
        <w:t xml:space="preserve">His </w:t>
      </w:r>
      <w:r w:rsidR="00CF71AC" w:rsidRPr="006112B5">
        <w:rPr>
          <w:rFonts w:cstheme="minorHAnsi"/>
        </w:rPr>
        <w:t xml:space="preserve">love, and we abide in </w:t>
      </w:r>
      <w:r w:rsidR="00A05CA0" w:rsidRPr="006112B5">
        <w:rPr>
          <w:rFonts w:cstheme="minorHAnsi"/>
        </w:rPr>
        <w:t xml:space="preserve">His </w:t>
      </w:r>
      <w:r w:rsidR="00CF71AC" w:rsidRPr="006112B5">
        <w:rPr>
          <w:rFonts w:cstheme="minorHAnsi"/>
        </w:rPr>
        <w:t xml:space="preserve">love through obedience. </w:t>
      </w:r>
    </w:p>
    <w:p w14:paraId="0DEDDEB9" w14:textId="0015D3E4" w:rsidR="001C78B5" w:rsidRPr="00346A2D" w:rsidRDefault="000E7272" w:rsidP="003066EA">
      <w:pPr>
        <w:widowControl w:val="0"/>
        <w:spacing w:after="0" w:line="240" w:lineRule="auto"/>
        <w:jc w:val="both"/>
        <w:rPr>
          <w:rFonts w:cstheme="minorHAnsi"/>
        </w:rPr>
      </w:pPr>
      <w:bookmarkStart w:id="21" w:name="_Hlk496980472"/>
      <w:r w:rsidRPr="00346A2D">
        <w:rPr>
          <w:rFonts w:cstheme="minorHAnsi"/>
        </w:rPr>
        <w:lastRenderedPageBreak/>
        <w:t xml:space="preserve">Now </w:t>
      </w:r>
      <w:r w:rsidR="00B873FC" w:rsidRPr="00346A2D">
        <w:rPr>
          <w:rFonts w:cstheme="minorHAnsi"/>
        </w:rPr>
        <w:t xml:space="preserve">let’s flip over to </w:t>
      </w:r>
      <w:r w:rsidR="00B873FC" w:rsidRPr="00346A2D">
        <w:rPr>
          <w:rFonts w:cstheme="minorHAnsi"/>
          <w:b/>
        </w:rPr>
        <w:t>First Peter 3:8–12</w:t>
      </w:r>
      <w:r w:rsidR="00B873FC" w:rsidRPr="00346A2D">
        <w:rPr>
          <w:rFonts w:cstheme="minorHAnsi"/>
        </w:rPr>
        <w:t>, which we will read in Nancy’s paraphrase.</w:t>
      </w:r>
      <w:bookmarkEnd w:id="21"/>
    </w:p>
    <w:p w14:paraId="376AE5CC" w14:textId="77777777" w:rsidR="009307B0" w:rsidRPr="00346A2D" w:rsidRDefault="009307B0" w:rsidP="003066EA">
      <w:pPr>
        <w:widowControl w:val="0"/>
        <w:spacing w:after="0" w:line="240" w:lineRule="auto"/>
        <w:jc w:val="both"/>
        <w:rPr>
          <w:rFonts w:cstheme="minorHAnsi"/>
        </w:rPr>
      </w:pPr>
    </w:p>
    <w:p w14:paraId="259EEB3C" w14:textId="1430F716" w:rsidR="001035D4" w:rsidRPr="006112B5" w:rsidRDefault="00164A94" w:rsidP="008E357B">
      <w:pPr>
        <w:widowControl w:val="0"/>
        <w:spacing w:after="0" w:line="240" w:lineRule="auto"/>
        <w:ind w:left="720" w:right="720"/>
        <w:jc w:val="both"/>
        <w:rPr>
          <w:rFonts w:cstheme="minorHAnsi"/>
        </w:rPr>
      </w:pPr>
      <w:bookmarkStart w:id="22" w:name="_Hlk496980555"/>
      <w:r w:rsidRPr="00346A2D">
        <w:rPr>
          <w:rFonts w:cstheme="minorHAnsi"/>
          <w:vertAlign w:val="superscript"/>
        </w:rPr>
        <w:t>8</w:t>
      </w:r>
      <w:r w:rsidR="000F3F4D" w:rsidRPr="00346A2D">
        <w:rPr>
          <w:rFonts w:cstheme="minorHAnsi"/>
        </w:rPr>
        <w:t xml:space="preserve">Here is a summary of what </w:t>
      </w:r>
      <w:r w:rsidR="003644A0" w:rsidRPr="00346A2D">
        <w:rPr>
          <w:rFonts w:cstheme="minorHAnsi"/>
        </w:rPr>
        <w:t>I</w:t>
      </w:r>
      <w:r w:rsidR="00887B31" w:rsidRPr="00346A2D">
        <w:rPr>
          <w:rFonts w:cstheme="minorHAnsi"/>
        </w:rPr>
        <w:t>’ve</w:t>
      </w:r>
      <w:r w:rsidR="003644A0" w:rsidRPr="00346A2D">
        <w:rPr>
          <w:rFonts w:cstheme="minorHAnsi"/>
        </w:rPr>
        <w:t xml:space="preserve"> just been saying</w:t>
      </w:r>
      <w:r w:rsidR="004B428E" w:rsidRPr="00346A2D">
        <w:rPr>
          <w:rFonts w:cstheme="minorHAnsi"/>
        </w:rPr>
        <w:t>:</w:t>
      </w:r>
      <w:r w:rsidR="0002057A" w:rsidRPr="00346A2D">
        <w:rPr>
          <w:rFonts w:cstheme="minorHAnsi"/>
        </w:rPr>
        <w:t xml:space="preserve"> </w:t>
      </w:r>
      <w:r w:rsidR="00552C1A" w:rsidRPr="00346A2D">
        <w:rPr>
          <w:rFonts w:cstheme="minorHAnsi"/>
        </w:rPr>
        <w:t>A</w:t>
      </w:r>
      <w:r w:rsidR="0002057A" w:rsidRPr="00346A2D">
        <w:rPr>
          <w:rFonts w:cstheme="minorHAnsi"/>
        </w:rPr>
        <w:t>ll of you</w:t>
      </w:r>
      <w:r w:rsidR="000E2A2F" w:rsidRPr="00346A2D">
        <w:rPr>
          <w:rFonts w:cstheme="minorHAnsi"/>
        </w:rPr>
        <w:t>,</w:t>
      </w:r>
      <w:r w:rsidR="0002057A" w:rsidRPr="00346A2D">
        <w:rPr>
          <w:rFonts w:cstheme="minorHAnsi"/>
        </w:rPr>
        <w:t xml:space="preserve"> </w:t>
      </w:r>
      <w:r w:rsidR="00723708" w:rsidRPr="00346A2D">
        <w:rPr>
          <w:rFonts w:cstheme="minorHAnsi"/>
        </w:rPr>
        <w:t>be like loving family— harmonious, compassionate, tender-hearted, and humble in spirit.</w:t>
      </w:r>
      <w:r w:rsidR="0002057A" w:rsidRPr="00346A2D">
        <w:rPr>
          <w:rFonts w:cstheme="minorHAnsi"/>
        </w:rPr>
        <w:t xml:space="preserve"> </w:t>
      </w:r>
      <w:bookmarkStart w:id="23" w:name="15"/>
      <w:bookmarkEnd w:id="23"/>
      <w:r w:rsidR="00E95B10" w:rsidRPr="00346A2D">
        <w:rPr>
          <w:rFonts w:cstheme="minorHAnsi"/>
          <w:b/>
          <w:bCs/>
          <w:vertAlign w:val="superscript"/>
        </w:rPr>
        <w:t>9</w:t>
      </w:r>
      <w:r w:rsidR="00B67B97" w:rsidRPr="00346A2D">
        <w:rPr>
          <w:rFonts w:cstheme="minorHAnsi"/>
          <w:bCs/>
        </w:rPr>
        <w:t xml:space="preserve">Get into a healthy cycle </w:t>
      </w:r>
      <w:r w:rsidR="00EE2A82" w:rsidRPr="00346A2D">
        <w:rPr>
          <w:rFonts w:cstheme="minorHAnsi"/>
          <w:bCs/>
        </w:rPr>
        <w:t>of</w:t>
      </w:r>
      <w:r w:rsidR="00EE2A82" w:rsidRPr="00346A2D">
        <w:rPr>
          <w:rFonts w:cstheme="minorHAnsi"/>
          <w:b/>
          <w:bCs/>
        </w:rPr>
        <w:t xml:space="preserve"> </w:t>
      </w:r>
      <w:r w:rsidR="008D090A" w:rsidRPr="00346A2D">
        <w:rPr>
          <w:rFonts w:cstheme="minorHAnsi"/>
          <w:bCs/>
        </w:rPr>
        <w:t>blessing others</w:t>
      </w:r>
      <w:r w:rsidR="00EE2A82" w:rsidRPr="00346A2D">
        <w:rPr>
          <w:rFonts w:cstheme="minorHAnsi"/>
          <w:bCs/>
        </w:rPr>
        <w:t xml:space="preserve"> and inheriting a blessing</w:t>
      </w:r>
      <w:r w:rsidR="008D090A" w:rsidRPr="00346A2D">
        <w:rPr>
          <w:rFonts w:cstheme="minorHAnsi"/>
          <w:bCs/>
        </w:rPr>
        <w:t xml:space="preserve"> </w:t>
      </w:r>
      <w:r w:rsidR="00F677A1" w:rsidRPr="00346A2D">
        <w:rPr>
          <w:rFonts w:cstheme="minorHAnsi"/>
          <w:bCs/>
        </w:rPr>
        <w:t xml:space="preserve">instead of perpetuating </w:t>
      </w:r>
      <w:r w:rsidR="00EE2A82" w:rsidRPr="00346A2D">
        <w:rPr>
          <w:rFonts w:cstheme="minorHAnsi"/>
          <w:bCs/>
        </w:rPr>
        <w:t xml:space="preserve">the </w:t>
      </w:r>
      <w:r w:rsidR="00F677A1" w:rsidRPr="00346A2D">
        <w:rPr>
          <w:rFonts w:cstheme="minorHAnsi"/>
          <w:bCs/>
        </w:rPr>
        <w:t xml:space="preserve">destructive cycle </w:t>
      </w:r>
      <w:r w:rsidR="00EE2A82" w:rsidRPr="00346A2D">
        <w:rPr>
          <w:rFonts w:cstheme="minorHAnsi"/>
          <w:bCs/>
        </w:rPr>
        <w:t xml:space="preserve">of </w:t>
      </w:r>
      <w:r w:rsidR="00EE2A82" w:rsidRPr="00346A2D">
        <w:rPr>
          <w:rFonts w:cstheme="minorHAnsi"/>
        </w:rPr>
        <w:t>law-keepers, who return</w:t>
      </w:r>
      <w:r w:rsidR="008D090A" w:rsidRPr="00346A2D">
        <w:rPr>
          <w:rFonts w:cstheme="minorHAnsi"/>
          <w:bCs/>
        </w:rPr>
        <w:t xml:space="preserve"> harm for harm </w:t>
      </w:r>
      <w:r w:rsidR="00F677A1" w:rsidRPr="00346A2D">
        <w:rPr>
          <w:rFonts w:cstheme="minorHAnsi"/>
          <w:bCs/>
        </w:rPr>
        <w:t>and</w:t>
      </w:r>
      <w:r w:rsidR="0030661E" w:rsidRPr="00346A2D">
        <w:rPr>
          <w:rFonts w:cstheme="minorHAnsi"/>
          <w:bCs/>
        </w:rPr>
        <w:t xml:space="preserve"> </w:t>
      </w:r>
      <w:r w:rsidR="00EE2A82" w:rsidRPr="00346A2D">
        <w:rPr>
          <w:rFonts w:cstheme="minorHAnsi"/>
          <w:bCs/>
        </w:rPr>
        <w:t xml:space="preserve">restore their </w:t>
      </w:r>
      <w:r w:rsidR="0030661E" w:rsidRPr="00346A2D">
        <w:rPr>
          <w:rFonts w:cstheme="minorHAnsi"/>
          <w:bCs/>
        </w:rPr>
        <w:t>hurt pride by</w:t>
      </w:r>
      <w:r w:rsidR="00F677A1" w:rsidRPr="00346A2D">
        <w:rPr>
          <w:rFonts w:cstheme="minorHAnsi"/>
          <w:bCs/>
        </w:rPr>
        <w:t xml:space="preserve"> </w:t>
      </w:r>
      <w:r w:rsidR="008D090A" w:rsidRPr="00346A2D">
        <w:rPr>
          <w:rFonts w:cstheme="minorHAnsi"/>
          <w:bCs/>
        </w:rPr>
        <w:t xml:space="preserve">punishing </w:t>
      </w:r>
      <w:r w:rsidR="00DF4FE2" w:rsidRPr="00346A2D">
        <w:rPr>
          <w:rFonts w:cstheme="minorHAnsi"/>
          <w:bCs/>
        </w:rPr>
        <w:t>other</w:t>
      </w:r>
      <w:bookmarkStart w:id="24" w:name="16"/>
      <w:bookmarkStart w:id="25" w:name="e"/>
      <w:bookmarkStart w:id="26" w:name="17"/>
      <w:bookmarkEnd w:id="24"/>
      <w:bookmarkEnd w:id="25"/>
      <w:bookmarkEnd w:id="26"/>
      <w:r w:rsidR="00C341A6" w:rsidRPr="00346A2D">
        <w:rPr>
          <w:rFonts w:cstheme="minorHAnsi"/>
          <w:bCs/>
        </w:rPr>
        <w:t>s</w:t>
      </w:r>
      <w:r w:rsidR="00FA4F08" w:rsidRPr="00346A2D">
        <w:rPr>
          <w:rFonts w:cstheme="minorHAnsi"/>
        </w:rPr>
        <w:t>.</w:t>
      </w:r>
      <w:bookmarkStart w:id="27" w:name="18"/>
      <w:bookmarkEnd w:id="27"/>
      <w:r w:rsidR="00EE2A82" w:rsidRPr="00346A2D">
        <w:rPr>
          <w:rFonts w:cstheme="minorHAnsi"/>
        </w:rPr>
        <w:t xml:space="preserve"> Your</w:t>
      </w:r>
      <w:r w:rsidR="00B97E53" w:rsidRPr="00346A2D">
        <w:rPr>
          <w:rFonts w:cstheme="minorHAnsi"/>
        </w:rPr>
        <w:t xml:space="preserve"> choice to bless</w:t>
      </w:r>
      <w:r w:rsidR="00762D24" w:rsidRPr="00346A2D">
        <w:rPr>
          <w:rFonts w:cstheme="minorHAnsi"/>
        </w:rPr>
        <w:t xml:space="preserve"> others</w:t>
      </w:r>
      <w:r w:rsidR="008E357B" w:rsidRPr="00346A2D">
        <w:rPr>
          <w:rFonts w:cstheme="minorHAnsi"/>
        </w:rPr>
        <w:t xml:space="preserve"> depends on your </w:t>
      </w:r>
      <w:r w:rsidR="00EE2A82" w:rsidRPr="00346A2D">
        <w:rPr>
          <w:rFonts w:cstheme="minorHAnsi"/>
        </w:rPr>
        <w:t xml:space="preserve">karis </w:t>
      </w:r>
      <w:r w:rsidR="008E357B" w:rsidRPr="00346A2D">
        <w:rPr>
          <w:rFonts w:cstheme="minorHAnsi"/>
        </w:rPr>
        <w:t xml:space="preserve">relationship with </w:t>
      </w:r>
      <w:r w:rsidR="00EE2A82" w:rsidRPr="00346A2D">
        <w:rPr>
          <w:rFonts w:cstheme="minorHAnsi"/>
        </w:rPr>
        <w:t>God; it</w:t>
      </w:r>
      <w:r w:rsidR="00B97E53" w:rsidRPr="00346A2D">
        <w:rPr>
          <w:rFonts w:cstheme="minorHAnsi"/>
        </w:rPr>
        <w:t xml:space="preserve"> </w:t>
      </w:r>
      <w:r w:rsidR="000821EB" w:rsidRPr="00346A2D">
        <w:rPr>
          <w:rFonts w:cstheme="minorHAnsi"/>
        </w:rPr>
        <w:t xml:space="preserve">does not depend on </w:t>
      </w:r>
      <w:r w:rsidR="00B97E53" w:rsidRPr="00346A2D">
        <w:rPr>
          <w:rFonts w:cstheme="minorHAnsi"/>
        </w:rPr>
        <w:t>what</w:t>
      </w:r>
      <w:r w:rsidR="008E357B" w:rsidRPr="00346A2D">
        <w:rPr>
          <w:rFonts w:cstheme="minorHAnsi"/>
        </w:rPr>
        <w:t xml:space="preserve"> others</w:t>
      </w:r>
      <w:r w:rsidR="001E6A07" w:rsidRPr="00346A2D">
        <w:rPr>
          <w:rFonts w:cstheme="minorHAnsi"/>
        </w:rPr>
        <w:t xml:space="preserve"> do or don’t do. </w:t>
      </w:r>
      <w:r w:rsidR="00E95B10" w:rsidRPr="00346A2D">
        <w:rPr>
          <w:rFonts w:cstheme="minorHAnsi"/>
          <w:bCs/>
          <w:vertAlign w:val="superscript"/>
        </w:rPr>
        <w:t>10</w:t>
      </w:r>
      <w:r w:rsidR="00B370D7" w:rsidRPr="00346A2D">
        <w:rPr>
          <w:rFonts w:cstheme="minorHAnsi"/>
        </w:rPr>
        <w:t>Do you remember</w:t>
      </w:r>
      <w:r w:rsidR="00B97E53" w:rsidRPr="00346A2D">
        <w:rPr>
          <w:rFonts w:cstheme="minorHAnsi"/>
        </w:rPr>
        <w:t xml:space="preserve"> Psalm</w:t>
      </w:r>
      <w:r w:rsidR="00B370D7" w:rsidRPr="00346A2D">
        <w:rPr>
          <w:rFonts w:cstheme="minorHAnsi"/>
        </w:rPr>
        <w:t xml:space="preserve"> 34</w:t>
      </w:r>
      <w:r w:rsidR="00B97E53" w:rsidRPr="00346A2D">
        <w:rPr>
          <w:rFonts w:cstheme="minorHAnsi"/>
        </w:rPr>
        <w:t>?</w:t>
      </w:r>
      <w:r w:rsidR="0002057A" w:rsidRPr="00346A2D">
        <w:rPr>
          <w:rFonts w:cstheme="minorHAnsi"/>
        </w:rPr>
        <w:t xml:space="preserve"> </w:t>
      </w:r>
      <w:bookmarkStart w:id="28" w:name="20"/>
      <w:bookmarkEnd w:id="28"/>
      <w:r w:rsidR="00D52CD2" w:rsidRPr="00346A2D">
        <w:rPr>
          <w:rFonts w:cstheme="minorHAnsi"/>
        </w:rPr>
        <w:t>“</w:t>
      </w:r>
      <w:r w:rsidR="00A05CA0" w:rsidRPr="00346A2D">
        <w:rPr>
          <w:rFonts w:cstheme="minorHAnsi"/>
        </w:rPr>
        <w:t>Those</w:t>
      </w:r>
      <w:r w:rsidR="00B97E53" w:rsidRPr="00346A2D">
        <w:rPr>
          <w:rFonts w:cstheme="minorHAnsi"/>
        </w:rPr>
        <w:t xml:space="preserve"> who desire to live well</w:t>
      </w:r>
      <w:r w:rsidR="00C341A6" w:rsidRPr="00346A2D">
        <w:rPr>
          <w:rFonts w:cstheme="minorHAnsi"/>
        </w:rPr>
        <w:t>—</w:t>
      </w:r>
      <w:r w:rsidR="001E6A07" w:rsidRPr="00346A2D">
        <w:rPr>
          <w:rFonts w:cstheme="minorHAnsi"/>
        </w:rPr>
        <w:t xml:space="preserve">to love and </w:t>
      </w:r>
      <w:r w:rsidR="00AF0981" w:rsidRPr="00346A2D">
        <w:rPr>
          <w:rFonts w:cstheme="minorHAnsi"/>
        </w:rPr>
        <w:t xml:space="preserve">to </w:t>
      </w:r>
      <w:r w:rsidR="00A21731" w:rsidRPr="00346A2D">
        <w:rPr>
          <w:rFonts w:cstheme="minorHAnsi"/>
        </w:rPr>
        <w:t>experience</w:t>
      </w:r>
      <w:r w:rsidR="00B97E53" w:rsidRPr="006112B5">
        <w:rPr>
          <w:rFonts w:cstheme="minorHAnsi"/>
        </w:rPr>
        <w:t xml:space="preserve"> good days</w:t>
      </w:r>
      <w:r w:rsidR="00C341A6" w:rsidRPr="006112B5">
        <w:rPr>
          <w:rFonts w:cstheme="minorHAnsi"/>
        </w:rPr>
        <w:t>—</w:t>
      </w:r>
      <w:r w:rsidR="00A21731" w:rsidRPr="006112B5">
        <w:rPr>
          <w:rFonts w:cstheme="minorHAnsi"/>
        </w:rPr>
        <w:t>reveal that</w:t>
      </w:r>
      <w:r w:rsidR="00B97E53" w:rsidRPr="006112B5">
        <w:rPr>
          <w:rFonts w:cstheme="minorHAnsi"/>
        </w:rPr>
        <w:t xml:space="preserve"> intention by refusing to speak</w:t>
      </w:r>
      <w:r w:rsidR="00A21731" w:rsidRPr="006112B5">
        <w:rPr>
          <w:rFonts w:cstheme="minorHAnsi"/>
        </w:rPr>
        <w:t xml:space="preserve"> the harm on the tip of </w:t>
      </w:r>
      <w:r w:rsidR="003134FD" w:rsidRPr="006112B5">
        <w:rPr>
          <w:rFonts w:cstheme="minorHAnsi"/>
        </w:rPr>
        <w:t>their</w:t>
      </w:r>
      <w:r w:rsidR="001762D7" w:rsidRPr="006112B5">
        <w:rPr>
          <w:rFonts w:cstheme="minorHAnsi"/>
        </w:rPr>
        <w:t xml:space="preserve"> </w:t>
      </w:r>
      <w:r w:rsidR="00A21731" w:rsidRPr="006112B5">
        <w:rPr>
          <w:rFonts w:cstheme="minorHAnsi"/>
        </w:rPr>
        <w:t>tongue</w:t>
      </w:r>
      <w:r w:rsidR="00A05CA0" w:rsidRPr="006112B5">
        <w:rPr>
          <w:rFonts w:cstheme="minorHAnsi"/>
        </w:rPr>
        <w:t>s</w:t>
      </w:r>
      <w:r w:rsidR="00A21731" w:rsidRPr="006112B5">
        <w:rPr>
          <w:rFonts w:cstheme="minorHAnsi"/>
        </w:rPr>
        <w:t xml:space="preserve"> </w:t>
      </w:r>
      <w:r w:rsidR="001E6A07" w:rsidRPr="006112B5">
        <w:rPr>
          <w:rFonts w:cstheme="minorHAnsi"/>
        </w:rPr>
        <w:t>and</w:t>
      </w:r>
      <w:r w:rsidR="009D1F05" w:rsidRPr="006112B5">
        <w:rPr>
          <w:rFonts w:cstheme="minorHAnsi"/>
        </w:rPr>
        <w:t xml:space="preserve"> by</w:t>
      </w:r>
      <w:r w:rsidR="001E6A07" w:rsidRPr="006112B5">
        <w:rPr>
          <w:rFonts w:cstheme="minorHAnsi"/>
        </w:rPr>
        <w:t xml:space="preserve"> refusing</w:t>
      </w:r>
      <w:r w:rsidR="00A21731" w:rsidRPr="006112B5">
        <w:rPr>
          <w:rFonts w:cstheme="minorHAnsi"/>
        </w:rPr>
        <w:t xml:space="preserve"> to use polite words to cloak resentful wrath.</w:t>
      </w:r>
      <w:r w:rsidR="00B97E53" w:rsidRPr="006112B5">
        <w:rPr>
          <w:rFonts w:cstheme="minorHAnsi"/>
        </w:rPr>
        <w:t xml:space="preserve"> </w:t>
      </w:r>
      <w:bookmarkStart w:id="29" w:name="21"/>
      <w:bookmarkEnd w:id="29"/>
      <w:r w:rsidR="001762D7" w:rsidRPr="006112B5">
        <w:rPr>
          <w:rFonts w:cstheme="minorHAnsi"/>
        </w:rPr>
        <w:t>Those</w:t>
      </w:r>
      <w:r w:rsidR="00A95BF3" w:rsidRPr="006112B5">
        <w:rPr>
          <w:rFonts w:cstheme="minorHAnsi"/>
        </w:rPr>
        <w:t xml:space="preserve"> who</w:t>
      </w:r>
      <w:r w:rsidR="00A21731" w:rsidRPr="006112B5">
        <w:rPr>
          <w:rFonts w:cstheme="minorHAnsi"/>
        </w:rPr>
        <w:t xml:space="preserve"> choose</w:t>
      </w:r>
      <w:r w:rsidR="00A95BF3" w:rsidRPr="006112B5">
        <w:rPr>
          <w:rFonts w:cstheme="minorHAnsi"/>
        </w:rPr>
        <w:t xml:space="preserve"> life</w:t>
      </w:r>
      <w:r w:rsidR="00A21731" w:rsidRPr="006112B5">
        <w:rPr>
          <w:rFonts w:cstheme="minorHAnsi"/>
        </w:rPr>
        <w:t xml:space="preserve"> take responsibility for th</w:t>
      </w:r>
      <w:r w:rsidR="005518A3" w:rsidRPr="006112B5">
        <w:rPr>
          <w:rFonts w:cstheme="minorHAnsi"/>
        </w:rPr>
        <w:t>eir feelings. They choose</w:t>
      </w:r>
      <w:r w:rsidR="00A21731" w:rsidRPr="006112B5">
        <w:rPr>
          <w:rFonts w:cstheme="minorHAnsi"/>
        </w:rPr>
        <w:t xml:space="preserve"> to</w:t>
      </w:r>
      <w:r w:rsidR="00A95BF3" w:rsidRPr="006112B5">
        <w:rPr>
          <w:rFonts w:cstheme="minorHAnsi"/>
        </w:rPr>
        <w:t xml:space="preserve"> swerve away from </w:t>
      </w:r>
      <w:r w:rsidR="002635B5" w:rsidRPr="006112B5">
        <w:rPr>
          <w:rFonts w:cstheme="minorHAnsi"/>
        </w:rPr>
        <w:t>harming the C</w:t>
      </w:r>
      <w:r w:rsidR="00A21731" w:rsidRPr="006112B5">
        <w:rPr>
          <w:rFonts w:cstheme="minorHAnsi"/>
        </w:rPr>
        <w:t>reation</w:t>
      </w:r>
      <w:r w:rsidR="00CD2BDF" w:rsidRPr="006112B5">
        <w:rPr>
          <w:rFonts w:cstheme="minorHAnsi"/>
        </w:rPr>
        <w:t>,</w:t>
      </w:r>
      <w:r w:rsidR="005518A3" w:rsidRPr="006112B5">
        <w:rPr>
          <w:rFonts w:cstheme="minorHAnsi"/>
        </w:rPr>
        <w:t xml:space="preserve"> and</w:t>
      </w:r>
      <w:r w:rsidR="00A21731" w:rsidRPr="006112B5">
        <w:rPr>
          <w:rFonts w:cstheme="minorHAnsi"/>
        </w:rPr>
        <w:t xml:space="preserve"> </w:t>
      </w:r>
      <w:r w:rsidR="00CD2BDF" w:rsidRPr="006112B5">
        <w:rPr>
          <w:rFonts w:cstheme="minorHAnsi"/>
        </w:rPr>
        <w:t xml:space="preserve">they </w:t>
      </w:r>
      <w:r w:rsidR="00B97E53" w:rsidRPr="006112B5">
        <w:rPr>
          <w:rFonts w:cstheme="minorHAnsi"/>
        </w:rPr>
        <w:t>do good</w:t>
      </w:r>
      <w:r w:rsidR="00A21731" w:rsidRPr="006112B5">
        <w:rPr>
          <w:rFonts w:cstheme="minorHAnsi"/>
        </w:rPr>
        <w:t xml:space="preserve"> to themselves and </w:t>
      </w:r>
      <w:r w:rsidR="00EF016C" w:rsidRPr="006112B5">
        <w:rPr>
          <w:rFonts w:cstheme="minorHAnsi"/>
        </w:rPr>
        <w:t xml:space="preserve">to </w:t>
      </w:r>
      <w:r w:rsidR="00A21731" w:rsidRPr="006112B5">
        <w:rPr>
          <w:rFonts w:cstheme="minorHAnsi"/>
        </w:rPr>
        <w:t>others. They</w:t>
      </w:r>
      <w:r w:rsidR="00B97E53" w:rsidRPr="006112B5">
        <w:rPr>
          <w:rFonts w:cstheme="minorHAnsi"/>
        </w:rPr>
        <w:t xml:space="preserve"> seek</w:t>
      </w:r>
      <w:r w:rsidR="00B67B97" w:rsidRPr="006112B5">
        <w:rPr>
          <w:rFonts w:cstheme="minorHAnsi"/>
        </w:rPr>
        <w:t xml:space="preserve"> </w:t>
      </w:r>
      <w:r w:rsidR="00FB1CC5" w:rsidRPr="006112B5">
        <w:rPr>
          <w:rFonts w:cstheme="minorHAnsi"/>
        </w:rPr>
        <w:t xml:space="preserve">peace and </w:t>
      </w:r>
      <w:r w:rsidR="00E95B10" w:rsidRPr="006112B5">
        <w:rPr>
          <w:rFonts w:cstheme="minorHAnsi"/>
        </w:rPr>
        <w:t>pursue it like a hunter</w:t>
      </w:r>
      <w:r w:rsidR="00B97E53" w:rsidRPr="006112B5">
        <w:rPr>
          <w:rFonts w:cstheme="minorHAnsi"/>
        </w:rPr>
        <w:t xml:space="preserve">. </w:t>
      </w:r>
      <w:bookmarkStart w:id="30" w:name="22"/>
      <w:bookmarkEnd w:id="30"/>
      <w:r w:rsidR="00E95B10" w:rsidRPr="006112B5">
        <w:rPr>
          <w:rFonts w:cstheme="minorHAnsi"/>
          <w:bCs/>
          <w:vertAlign w:val="superscript"/>
        </w:rPr>
        <w:t>12</w:t>
      </w:r>
      <w:r w:rsidR="00A95BF3" w:rsidRPr="006112B5">
        <w:rPr>
          <w:rFonts w:cstheme="minorHAnsi"/>
        </w:rPr>
        <w:t>Why</w:t>
      </w:r>
      <w:r w:rsidR="005423D7" w:rsidRPr="006112B5">
        <w:rPr>
          <w:rFonts w:cstheme="minorHAnsi"/>
        </w:rPr>
        <w:t xml:space="preserve"> do they choose to live this way</w:t>
      </w:r>
      <w:r w:rsidR="00A95BF3" w:rsidRPr="006112B5">
        <w:rPr>
          <w:rFonts w:cstheme="minorHAnsi"/>
        </w:rPr>
        <w:t>? Because</w:t>
      </w:r>
      <w:r w:rsidR="00B97E53" w:rsidRPr="006112B5">
        <w:rPr>
          <w:rFonts w:cstheme="minorHAnsi"/>
        </w:rPr>
        <w:t xml:space="preserve"> the eyes of t</w:t>
      </w:r>
      <w:r w:rsidR="00F0593D" w:rsidRPr="006112B5">
        <w:rPr>
          <w:rFonts w:cstheme="minorHAnsi"/>
        </w:rPr>
        <w:t>he L</w:t>
      </w:r>
      <w:r w:rsidR="00A95BF3" w:rsidRPr="006112B5">
        <w:rPr>
          <w:rFonts w:cstheme="minorHAnsi"/>
        </w:rPr>
        <w:t>ord are toward the oriented and H</w:t>
      </w:r>
      <w:r w:rsidR="00B97E53" w:rsidRPr="006112B5">
        <w:rPr>
          <w:rFonts w:cstheme="minorHAnsi"/>
        </w:rPr>
        <w:t>is ears attend to the</w:t>
      </w:r>
      <w:r w:rsidR="00F0593D" w:rsidRPr="006112B5">
        <w:rPr>
          <w:rFonts w:cstheme="minorHAnsi"/>
        </w:rPr>
        <w:t>ir prayer, but the face of the L</w:t>
      </w:r>
      <w:r w:rsidR="00B97E53" w:rsidRPr="006112B5">
        <w:rPr>
          <w:rFonts w:cstheme="minorHAnsi"/>
        </w:rPr>
        <w:t xml:space="preserve">ord is </w:t>
      </w:r>
      <w:r w:rsidR="00307A3C" w:rsidRPr="006112B5">
        <w:rPr>
          <w:rFonts w:cstheme="minorHAnsi"/>
        </w:rPr>
        <w:t>actively against those who perpetuate misorientation.</w:t>
      </w:r>
      <w:r w:rsidR="00D52CD2" w:rsidRPr="006112B5">
        <w:rPr>
          <w:rFonts w:cstheme="minorHAnsi"/>
        </w:rPr>
        <w:t>”</w:t>
      </w:r>
    </w:p>
    <w:bookmarkEnd w:id="22"/>
    <w:p w14:paraId="5CB319DD" w14:textId="77777777" w:rsidR="001035D4" w:rsidRPr="006112B5" w:rsidRDefault="001035D4" w:rsidP="003066EA">
      <w:pPr>
        <w:widowControl w:val="0"/>
        <w:spacing w:after="0" w:line="240" w:lineRule="auto"/>
        <w:jc w:val="both"/>
        <w:rPr>
          <w:rFonts w:cstheme="minorHAnsi"/>
        </w:rPr>
      </w:pPr>
    </w:p>
    <w:p w14:paraId="5DF40E8C" w14:textId="77777777" w:rsidR="0002057A" w:rsidRPr="006112B5" w:rsidRDefault="001035D4" w:rsidP="003066EA">
      <w:pPr>
        <w:widowControl w:val="0"/>
        <w:spacing w:after="0" w:line="240" w:lineRule="auto"/>
        <w:jc w:val="both"/>
        <w:rPr>
          <w:rFonts w:cstheme="minorHAnsi"/>
        </w:rPr>
      </w:pPr>
      <w:r w:rsidRPr="006112B5">
        <w:rPr>
          <w:rFonts w:cstheme="minorHAnsi"/>
        </w:rPr>
        <w:t>Take a deep breath.</w:t>
      </w:r>
      <w:r w:rsidR="00F0593D" w:rsidRPr="006112B5">
        <w:rPr>
          <w:rFonts w:cstheme="minorHAnsi"/>
        </w:rPr>
        <w:t xml:space="preserve"> </w:t>
      </w:r>
    </w:p>
    <w:p w14:paraId="76DEF3D6" w14:textId="77777777" w:rsidR="001C78B5" w:rsidRPr="006112B5" w:rsidRDefault="001C78B5" w:rsidP="003066EA">
      <w:pPr>
        <w:widowControl w:val="0"/>
        <w:spacing w:after="0" w:line="240" w:lineRule="auto"/>
        <w:jc w:val="both"/>
        <w:rPr>
          <w:rFonts w:cstheme="minorHAnsi"/>
        </w:rPr>
      </w:pPr>
    </w:p>
    <w:p w14:paraId="623D56EB" w14:textId="3AAC833D" w:rsidR="0002057A" w:rsidRPr="006112B5" w:rsidRDefault="001762D7" w:rsidP="003066EA">
      <w:pPr>
        <w:widowControl w:val="0"/>
        <w:spacing w:after="0" w:line="240" w:lineRule="auto"/>
        <w:jc w:val="both"/>
        <w:rPr>
          <w:rFonts w:cstheme="minorHAnsi"/>
        </w:rPr>
      </w:pPr>
      <w:bookmarkStart w:id="31" w:name="_Hlk497152686"/>
      <w:r w:rsidRPr="006112B5">
        <w:rPr>
          <w:rFonts w:cstheme="minorHAnsi"/>
        </w:rPr>
        <w:t xml:space="preserve">God has invited you into a karis relationship with Him so that you can inherit </w:t>
      </w:r>
      <w:r w:rsidR="0008294D" w:rsidRPr="006112B5">
        <w:rPr>
          <w:rFonts w:cstheme="minorHAnsi"/>
        </w:rPr>
        <w:t>His</w:t>
      </w:r>
      <w:r w:rsidRPr="006112B5">
        <w:rPr>
          <w:rFonts w:cstheme="minorHAnsi"/>
        </w:rPr>
        <w:t xml:space="preserve"> blessing. </w:t>
      </w:r>
      <w:r w:rsidR="001035D4" w:rsidRPr="006112B5">
        <w:rPr>
          <w:rFonts w:cstheme="minorHAnsi"/>
        </w:rPr>
        <w:t>You</w:t>
      </w:r>
      <w:r w:rsidR="0002057A" w:rsidRPr="006112B5">
        <w:rPr>
          <w:rFonts w:cstheme="minorHAnsi"/>
        </w:rPr>
        <w:t xml:space="preserve"> </w:t>
      </w:r>
      <w:r w:rsidR="001035D4" w:rsidRPr="006112B5">
        <w:rPr>
          <w:rFonts w:cstheme="minorHAnsi"/>
        </w:rPr>
        <w:t xml:space="preserve">can’t inherit </w:t>
      </w:r>
      <w:r w:rsidR="0008294D" w:rsidRPr="006112B5">
        <w:rPr>
          <w:rFonts w:cstheme="minorHAnsi"/>
        </w:rPr>
        <w:t>His</w:t>
      </w:r>
      <w:r w:rsidRPr="006112B5">
        <w:rPr>
          <w:rFonts w:cstheme="minorHAnsi"/>
        </w:rPr>
        <w:t xml:space="preserve"> </w:t>
      </w:r>
      <w:r w:rsidR="001035D4" w:rsidRPr="006112B5">
        <w:rPr>
          <w:rFonts w:cstheme="minorHAnsi"/>
        </w:rPr>
        <w:t>blessing if you</w:t>
      </w:r>
      <w:r w:rsidR="00B370D7" w:rsidRPr="006112B5">
        <w:rPr>
          <w:rFonts w:cstheme="minorHAnsi"/>
        </w:rPr>
        <w:t xml:space="preserve"> </w:t>
      </w:r>
      <w:r w:rsidR="006E2651" w:rsidRPr="006112B5">
        <w:rPr>
          <w:rFonts w:cstheme="minorHAnsi"/>
        </w:rPr>
        <w:t>continue to live life</w:t>
      </w:r>
      <w:r w:rsidR="00F452EB" w:rsidRPr="006112B5">
        <w:rPr>
          <w:rFonts w:cstheme="minorHAnsi"/>
        </w:rPr>
        <w:t xml:space="preserve"> </w:t>
      </w:r>
      <w:r w:rsidR="001035D4" w:rsidRPr="006112B5">
        <w:rPr>
          <w:rFonts w:cstheme="minorHAnsi"/>
        </w:rPr>
        <w:t>your</w:t>
      </w:r>
      <w:r w:rsidR="0002057A" w:rsidRPr="006112B5">
        <w:rPr>
          <w:rFonts w:cstheme="minorHAnsi"/>
          <w:i/>
        </w:rPr>
        <w:t xml:space="preserve"> </w:t>
      </w:r>
      <w:r w:rsidR="006E2651" w:rsidRPr="006112B5">
        <w:rPr>
          <w:rFonts w:cstheme="minorHAnsi"/>
        </w:rPr>
        <w:t xml:space="preserve">own </w:t>
      </w:r>
      <w:r w:rsidR="001035D4" w:rsidRPr="006112B5">
        <w:rPr>
          <w:rFonts w:cstheme="minorHAnsi"/>
        </w:rPr>
        <w:t>w</w:t>
      </w:r>
      <w:r w:rsidR="0002057A" w:rsidRPr="006112B5">
        <w:rPr>
          <w:rFonts w:cstheme="minorHAnsi"/>
        </w:rPr>
        <w:t>ay</w:t>
      </w:r>
      <w:r w:rsidR="00C341A6" w:rsidRPr="006112B5">
        <w:rPr>
          <w:rFonts w:cstheme="minorHAnsi"/>
        </w:rPr>
        <w:t>—</w:t>
      </w:r>
      <w:r w:rsidR="00B873FC" w:rsidRPr="006112B5">
        <w:rPr>
          <w:rFonts w:cstheme="minorHAnsi"/>
        </w:rPr>
        <w:t>taking</w:t>
      </w:r>
      <w:r w:rsidR="001035D4" w:rsidRPr="006112B5">
        <w:rPr>
          <w:rFonts w:cstheme="minorHAnsi"/>
        </w:rPr>
        <w:t xml:space="preserve"> </w:t>
      </w:r>
      <w:r w:rsidR="006E2651" w:rsidRPr="006112B5">
        <w:rPr>
          <w:rFonts w:cstheme="minorHAnsi"/>
        </w:rPr>
        <w:t xml:space="preserve">cheap, </w:t>
      </w:r>
      <w:r w:rsidR="001035D4" w:rsidRPr="006112B5">
        <w:rPr>
          <w:rFonts w:cstheme="minorHAnsi"/>
        </w:rPr>
        <w:t xml:space="preserve">habitual </w:t>
      </w:r>
      <w:r w:rsidR="00770FE2" w:rsidRPr="006112B5">
        <w:rPr>
          <w:rFonts w:cstheme="minorHAnsi"/>
        </w:rPr>
        <w:t>shortcuts</w:t>
      </w:r>
      <w:r w:rsidR="001035D4" w:rsidRPr="006112B5">
        <w:rPr>
          <w:rFonts w:cstheme="minorHAnsi"/>
        </w:rPr>
        <w:t xml:space="preserve"> </w:t>
      </w:r>
      <w:r w:rsidR="006E2651" w:rsidRPr="006112B5">
        <w:rPr>
          <w:rFonts w:cstheme="minorHAnsi"/>
        </w:rPr>
        <w:t xml:space="preserve">to relieve your anxiety </w:t>
      </w:r>
      <w:r w:rsidR="00F6146D" w:rsidRPr="006112B5">
        <w:rPr>
          <w:rFonts w:cstheme="minorHAnsi"/>
        </w:rPr>
        <w:t>and save</w:t>
      </w:r>
      <w:r w:rsidR="00D049D0" w:rsidRPr="006112B5">
        <w:rPr>
          <w:rFonts w:cstheme="minorHAnsi"/>
        </w:rPr>
        <w:t xml:space="preserve"> </w:t>
      </w:r>
      <w:r w:rsidR="001035D4" w:rsidRPr="006112B5">
        <w:rPr>
          <w:rFonts w:cstheme="minorHAnsi"/>
        </w:rPr>
        <w:t>y</w:t>
      </w:r>
      <w:r w:rsidR="00D049D0" w:rsidRPr="006112B5">
        <w:rPr>
          <w:rFonts w:cstheme="minorHAnsi"/>
        </w:rPr>
        <w:t>our</w:t>
      </w:r>
      <w:r w:rsidR="00F0593D" w:rsidRPr="006112B5">
        <w:rPr>
          <w:rFonts w:cstheme="minorHAnsi"/>
        </w:rPr>
        <w:t xml:space="preserve"> </w:t>
      </w:r>
      <w:r w:rsidR="006E2651" w:rsidRPr="006112B5">
        <w:rPr>
          <w:rFonts w:cstheme="minorHAnsi"/>
        </w:rPr>
        <w:t xml:space="preserve">Idol’s </w:t>
      </w:r>
      <w:r w:rsidR="00F0593D" w:rsidRPr="006112B5">
        <w:rPr>
          <w:rFonts w:cstheme="minorHAnsi"/>
        </w:rPr>
        <w:t>pride.</w:t>
      </w:r>
      <w:bookmarkEnd w:id="31"/>
      <w:r w:rsidR="00D049D0" w:rsidRPr="006112B5">
        <w:rPr>
          <w:rFonts w:cstheme="minorHAnsi"/>
        </w:rPr>
        <w:t xml:space="preserve"> </w:t>
      </w:r>
      <w:bookmarkStart w:id="32" w:name="_Hlk118034928"/>
      <w:r w:rsidR="00F6146D" w:rsidRPr="006112B5">
        <w:rPr>
          <w:rFonts w:cstheme="minorHAnsi"/>
        </w:rPr>
        <w:t>By consistently</w:t>
      </w:r>
      <w:r w:rsidR="001035D4" w:rsidRPr="006112B5">
        <w:rPr>
          <w:rFonts w:cstheme="minorHAnsi"/>
        </w:rPr>
        <w:t xml:space="preserve"> following Peter’s short list of do</w:t>
      </w:r>
      <w:r w:rsidR="006E2651" w:rsidRPr="006112B5">
        <w:rPr>
          <w:rFonts w:cstheme="minorHAnsi"/>
        </w:rPr>
        <w:t>’</w:t>
      </w:r>
      <w:r w:rsidR="001035D4" w:rsidRPr="006112B5">
        <w:rPr>
          <w:rFonts w:cstheme="minorHAnsi"/>
        </w:rPr>
        <w:t>s and don’ts</w:t>
      </w:r>
      <w:r w:rsidR="007B3F4D" w:rsidRPr="006112B5">
        <w:rPr>
          <w:rFonts w:cstheme="minorHAnsi"/>
        </w:rPr>
        <w:t>,</w:t>
      </w:r>
      <w:r w:rsidR="001035D4" w:rsidRPr="006112B5">
        <w:rPr>
          <w:rFonts w:cstheme="minorHAnsi"/>
        </w:rPr>
        <w:t xml:space="preserve"> you </w:t>
      </w:r>
      <w:r w:rsidR="00F6146D" w:rsidRPr="006112B5">
        <w:rPr>
          <w:rFonts w:cstheme="minorHAnsi"/>
        </w:rPr>
        <w:t xml:space="preserve">continue to invest </w:t>
      </w:r>
      <w:r w:rsidR="001035D4" w:rsidRPr="006112B5">
        <w:rPr>
          <w:rFonts w:cstheme="minorHAnsi"/>
        </w:rPr>
        <w:t>in your stock portfolio of blessing</w:t>
      </w:r>
      <w:r w:rsidR="00F6146D" w:rsidRPr="006112B5">
        <w:rPr>
          <w:rFonts w:cstheme="minorHAnsi"/>
        </w:rPr>
        <w:t>,</w:t>
      </w:r>
      <w:r w:rsidR="001035D4" w:rsidRPr="006112B5">
        <w:rPr>
          <w:rFonts w:cstheme="minorHAnsi"/>
        </w:rPr>
        <w:t xml:space="preserve"> </w:t>
      </w:r>
      <w:r w:rsidR="00B873FC" w:rsidRPr="006112B5">
        <w:rPr>
          <w:rFonts w:cstheme="minorHAnsi"/>
        </w:rPr>
        <w:t xml:space="preserve">which </w:t>
      </w:r>
      <w:r w:rsidR="00F6146D" w:rsidRPr="006112B5">
        <w:rPr>
          <w:rFonts w:cstheme="minorHAnsi"/>
        </w:rPr>
        <w:t>in due season will</w:t>
      </w:r>
      <w:r w:rsidR="008A42B0" w:rsidRPr="006112B5">
        <w:rPr>
          <w:rFonts w:cstheme="minorHAnsi"/>
        </w:rPr>
        <w:t xml:space="preserve"> produce abundant and glorious fruit</w:t>
      </w:r>
      <w:r w:rsidR="001035D4" w:rsidRPr="006112B5">
        <w:rPr>
          <w:rFonts w:cstheme="minorHAnsi"/>
        </w:rPr>
        <w:t>.</w:t>
      </w:r>
      <w:r w:rsidR="00F0593D" w:rsidRPr="006112B5">
        <w:rPr>
          <w:rFonts w:cstheme="minorHAnsi"/>
        </w:rPr>
        <w:t xml:space="preserve"> </w:t>
      </w:r>
      <w:bookmarkEnd w:id="32"/>
    </w:p>
    <w:p w14:paraId="663C7113" w14:textId="77777777" w:rsidR="001C78B5" w:rsidRPr="006112B5" w:rsidRDefault="001C78B5" w:rsidP="003066EA">
      <w:pPr>
        <w:widowControl w:val="0"/>
        <w:spacing w:after="0" w:line="240" w:lineRule="auto"/>
        <w:jc w:val="both"/>
        <w:rPr>
          <w:rFonts w:cstheme="minorHAnsi"/>
        </w:rPr>
      </w:pPr>
    </w:p>
    <w:p w14:paraId="37CAE1D6" w14:textId="77777777" w:rsidR="001C78B5" w:rsidRPr="006112B5" w:rsidRDefault="008949EC" w:rsidP="003066EA">
      <w:pPr>
        <w:widowControl w:val="0"/>
        <w:spacing w:after="0" w:line="240" w:lineRule="auto"/>
        <w:jc w:val="both"/>
        <w:rPr>
          <w:rFonts w:cstheme="minorHAnsi"/>
        </w:rPr>
      </w:pPr>
      <w:r w:rsidRPr="006112B5">
        <w:rPr>
          <w:rFonts w:cstheme="minorHAnsi"/>
        </w:rPr>
        <w:t>Our prayer might go something like this:</w:t>
      </w:r>
    </w:p>
    <w:p w14:paraId="7D4692D9" w14:textId="77777777" w:rsidR="001C78B5" w:rsidRPr="006112B5" w:rsidRDefault="001C78B5" w:rsidP="003066EA">
      <w:pPr>
        <w:widowControl w:val="0"/>
        <w:spacing w:after="0" w:line="240" w:lineRule="auto"/>
        <w:jc w:val="both"/>
        <w:rPr>
          <w:rFonts w:cstheme="minorHAnsi"/>
        </w:rPr>
      </w:pPr>
    </w:p>
    <w:p w14:paraId="177C934F" w14:textId="77777777" w:rsidR="0002057A" w:rsidRPr="006112B5" w:rsidRDefault="008949EC" w:rsidP="003066EA">
      <w:pPr>
        <w:widowControl w:val="0"/>
        <w:spacing w:after="0" w:line="240" w:lineRule="auto"/>
        <w:jc w:val="center"/>
        <w:rPr>
          <w:rFonts w:cstheme="minorHAnsi"/>
          <w:i/>
        </w:rPr>
      </w:pPr>
      <w:r w:rsidRPr="006112B5">
        <w:rPr>
          <w:rFonts w:cstheme="minorHAnsi"/>
          <w:i/>
        </w:rPr>
        <w:t>Lord</w:t>
      </w:r>
      <w:r w:rsidR="001035D4" w:rsidRPr="006112B5">
        <w:rPr>
          <w:rFonts w:cstheme="minorHAnsi"/>
          <w:i/>
        </w:rPr>
        <w:t xml:space="preserve"> of blessing</w:t>
      </w:r>
      <w:r w:rsidRPr="006112B5">
        <w:rPr>
          <w:rFonts w:cstheme="minorHAnsi"/>
          <w:i/>
        </w:rPr>
        <w:t>,</w:t>
      </w:r>
      <w:r w:rsidR="001C78B5" w:rsidRPr="006112B5">
        <w:rPr>
          <w:rFonts w:cstheme="minorHAnsi"/>
          <w:i/>
        </w:rPr>
        <w:t xml:space="preserve"> whatever it takes,</w:t>
      </w:r>
      <w:r w:rsidR="004B428E" w:rsidRPr="006112B5">
        <w:rPr>
          <w:rFonts w:cstheme="minorHAnsi"/>
          <w:i/>
        </w:rPr>
        <w:t xml:space="preserve"> </w:t>
      </w:r>
      <w:r w:rsidR="004A31EF" w:rsidRPr="006112B5">
        <w:rPr>
          <w:rFonts w:cstheme="minorHAnsi"/>
          <w:i/>
        </w:rPr>
        <w:t>bring me into my</w:t>
      </w:r>
      <w:r w:rsidRPr="006112B5">
        <w:rPr>
          <w:rFonts w:cstheme="minorHAnsi"/>
          <w:i/>
        </w:rPr>
        <w:t xml:space="preserve"> inheritance</w:t>
      </w:r>
      <w:r w:rsidR="00F0593D" w:rsidRPr="006112B5">
        <w:rPr>
          <w:rFonts w:cstheme="minorHAnsi"/>
          <w:i/>
        </w:rPr>
        <w:t xml:space="preserve"> of blessing</w:t>
      </w:r>
      <w:r w:rsidRPr="006112B5">
        <w:rPr>
          <w:rFonts w:cstheme="minorHAnsi"/>
          <w:i/>
        </w:rPr>
        <w:t>.</w:t>
      </w:r>
      <w:r w:rsidR="001C78B5" w:rsidRPr="006112B5">
        <w:rPr>
          <w:rFonts w:cstheme="minorHAnsi"/>
          <w:i/>
        </w:rPr>
        <w:t xml:space="preserve"> (Repeat)</w:t>
      </w:r>
    </w:p>
    <w:p w14:paraId="212BF692" w14:textId="77777777" w:rsidR="00C72A11" w:rsidRPr="006112B5" w:rsidRDefault="00C72A11" w:rsidP="003066EA">
      <w:pPr>
        <w:widowControl w:val="0"/>
        <w:spacing w:after="0" w:line="240" w:lineRule="auto"/>
        <w:jc w:val="both"/>
        <w:rPr>
          <w:rFonts w:cstheme="minorHAnsi"/>
        </w:rPr>
      </w:pPr>
    </w:p>
    <w:p w14:paraId="2E9F13B6" w14:textId="77777777" w:rsidR="00C72A11" w:rsidRPr="006112B5" w:rsidRDefault="00C72A11" w:rsidP="003066EA">
      <w:pPr>
        <w:widowControl w:val="0"/>
        <w:spacing w:after="0" w:line="240" w:lineRule="auto"/>
        <w:jc w:val="both"/>
        <w:rPr>
          <w:rFonts w:cstheme="minorHAnsi"/>
        </w:rPr>
      </w:pPr>
      <w:r w:rsidRPr="006112B5">
        <w:rPr>
          <w:rFonts w:cstheme="minorHAnsi"/>
        </w:rPr>
        <w:t xml:space="preserve">Take a deep breath. </w:t>
      </w:r>
    </w:p>
    <w:p w14:paraId="76302A3F" w14:textId="5F14FE31" w:rsidR="004C426F" w:rsidRPr="006112B5" w:rsidRDefault="004C426F" w:rsidP="004C426F">
      <w:pPr>
        <w:spacing w:after="0" w:line="240" w:lineRule="auto"/>
        <w:jc w:val="both"/>
        <w:rPr>
          <w:rFonts w:cstheme="minorHAnsi"/>
          <w:i/>
        </w:rPr>
      </w:pPr>
      <w:r w:rsidRPr="006112B5">
        <w:rPr>
          <w:rFonts w:cstheme="minorHAnsi"/>
          <w:i/>
        </w:rPr>
        <w:t xml:space="preserve">(If time permits, ask, “Does anyone have comments or questions about </w:t>
      </w:r>
      <w:r w:rsidR="004F2946" w:rsidRPr="006112B5">
        <w:rPr>
          <w:rFonts w:cstheme="minorHAnsi"/>
          <w:i/>
        </w:rPr>
        <w:t>the</w:t>
      </w:r>
      <w:r w:rsidRPr="006112B5">
        <w:rPr>
          <w:rFonts w:cstheme="minorHAnsi"/>
          <w:i/>
        </w:rPr>
        <w:t xml:space="preserve"> Bible teaching?”) </w:t>
      </w:r>
    </w:p>
    <w:p w14:paraId="2201A815" w14:textId="77777777" w:rsidR="001C78B5" w:rsidRPr="006112B5" w:rsidRDefault="001C78B5" w:rsidP="003066EA">
      <w:pPr>
        <w:widowControl w:val="0"/>
        <w:spacing w:after="0" w:line="240" w:lineRule="auto"/>
        <w:jc w:val="both"/>
        <w:rPr>
          <w:rFonts w:cstheme="minorHAnsi"/>
        </w:rPr>
      </w:pPr>
    </w:p>
    <w:p w14:paraId="3499E201" w14:textId="77777777" w:rsidR="00285B9A" w:rsidRPr="006112B5" w:rsidRDefault="00285B9A" w:rsidP="003066EA">
      <w:pPr>
        <w:widowControl w:val="0"/>
        <w:spacing w:after="0" w:line="240" w:lineRule="auto"/>
        <w:jc w:val="both"/>
        <w:rPr>
          <w:rFonts w:cstheme="minorHAnsi"/>
          <w:b/>
        </w:rPr>
      </w:pPr>
      <w:r w:rsidRPr="006112B5">
        <w:rPr>
          <w:rFonts w:cstheme="minorHAnsi"/>
          <w:b/>
        </w:rPr>
        <w:t>1:1</w:t>
      </w:r>
      <w:r w:rsidR="005E442F" w:rsidRPr="006112B5">
        <w:rPr>
          <w:rFonts w:cstheme="minorHAnsi"/>
          <w:b/>
        </w:rPr>
        <w:t>0</w:t>
      </w:r>
      <w:r w:rsidRPr="006112B5">
        <w:rPr>
          <w:rFonts w:cstheme="minorHAnsi"/>
          <w:b/>
        </w:rPr>
        <w:t xml:space="preserve"> </w:t>
      </w:r>
      <w:r w:rsidRPr="006112B5">
        <w:rPr>
          <w:rFonts w:cstheme="minorHAnsi"/>
          <w:b/>
        </w:rPr>
        <w:tab/>
        <w:t>INTEGRATION</w:t>
      </w:r>
    </w:p>
    <w:p w14:paraId="0E8018EF" w14:textId="77777777" w:rsidR="001C78B5" w:rsidRPr="006112B5" w:rsidRDefault="001C78B5" w:rsidP="003066EA">
      <w:pPr>
        <w:widowControl w:val="0"/>
        <w:spacing w:after="0" w:line="240" w:lineRule="auto"/>
        <w:jc w:val="both"/>
        <w:rPr>
          <w:rFonts w:cstheme="minorHAnsi"/>
        </w:rPr>
      </w:pPr>
    </w:p>
    <w:p w14:paraId="634930C2" w14:textId="29258E0E" w:rsidR="001C78B5" w:rsidRPr="006112B5" w:rsidRDefault="005C790A" w:rsidP="003066EA">
      <w:pPr>
        <w:widowControl w:val="0"/>
        <w:spacing w:after="0" w:line="240" w:lineRule="auto"/>
        <w:jc w:val="both"/>
        <w:rPr>
          <w:rFonts w:cstheme="minorHAnsi"/>
        </w:rPr>
      </w:pPr>
      <w:r w:rsidRPr="006112B5">
        <w:rPr>
          <w:rFonts w:cstheme="minorHAnsi"/>
        </w:rPr>
        <w:t>Sip</w:t>
      </w:r>
      <w:r w:rsidR="000C5F69" w:rsidRPr="006112B5">
        <w:rPr>
          <w:rFonts w:cstheme="minorHAnsi"/>
        </w:rPr>
        <w:t xml:space="preserve"> </w:t>
      </w:r>
      <w:r w:rsidR="00F97B3C" w:rsidRPr="006112B5">
        <w:rPr>
          <w:rFonts w:cstheme="minorHAnsi"/>
        </w:rPr>
        <w:t xml:space="preserve">some </w:t>
      </w:r>
      <w:r w:rsidR="00B873FC" w:rsidRPr="006112B5">
        <w:rPr>
          <w:rFonts w:cstheme="minorHAnsi"/>
        </w:rPr>
        <w:t xml:space="preserve">purified </w:t>
      </w:r>
      <w:r w:rsidR="00F97B3C" w:rsidRPr="006112B5">
        <w:rPr>
          <w:rFonts w:cstheme="minorHAnsi"/>
        </w:rPr>
        <w:t>water</w:t>
      </w:r>
      <w:r w:rsidR="00744817" w:rsidRPr="006112B5">
        <w:rPr>
          <w:rFonts w:cstheme="minorHAnsi"/>
        </w:rPr>
        <w:t>,</w:t>
      </w:r>
      <w:r w:rsidR="001035D4" w:rsidRPr="006112B5">
        <w:rPr>
          <w:rFonts w:cstheme="minorHAnsi"/>
        </w:rPr>
        <w:t xml:space="preserve"> </w:t>
      </w:r>
      <w:r w:rsidR="004A3777" w:rsidRPr="006112B5">
        <w:rPr>
          <w:rFonts w:cstheme="minorHAnsi"/>
        </w:rPr>
        <w:t xml:space="preserve">and </w:t>
      </w:r>
      <w:r w:rsidR="00F97B3C" w:rsidRPr="006112B5">
        <w:rPr>
          <w:rFonts w:cstheme="minorHAnsi"/>
        </w:rPr>
        <w:t xml:space="preserve">you might </w:t>
      </w:r>
      <w:r w:rsidRPr="006112B5">
        <w:rPr>
          <w:rFonts w:cstheme="minorHAnsi"/>
        </w:rPr>
        <w:t>prepare</w:t>
      </w:r>
      <w:r w:rsidR="001C78B5" w:rsidRPr="006112B5">
        <w:rPr>
          <w:rFonts w:cstheme="minorHAnsi"/>
        </w:rPr>
        <w:t xml:space="preserve"> to take some notes</w:t>
      </w:r>
      <w:r w:rsidR="00DB0730" w:rsidRPr="006112B5">
        <w:rPr>
          <w:rFonts w:cstheme="minorHAnsi"/>
        </w:rPr>
        <w:t>. Assume your</w:t>
      </w:r>
      <w:r w:rsidR="001C78B5" w:rsidRPr="006112B5">
        <w:rPr>
          <w:rFonts w:cstheme="minorHAnsi"/>
        </w:rPr>
        <w:t xml:space="preserve"> meditation posture, and breathe. </w:t>
      </w:r>
      <w:r w:rsidR="001C78B5" w:rsidRPr="006112B5">
        <w:rPr>
          <w:rFonts w:cstheme="minorHAnsi"/>
          <w:i/>
        </w:rPr>
        <w:t xml:space="preserve">(Pause </w:t>
      </w:r>
      <w:r w:rsidR="002422B2" w:rsidRPr="006112B5">
        <w:rPr>
          <w:rFonts w:cstheme="minorHAnsi"/>
          <w:i/>
        </w:rPr>
        <w:t xml:space="preserve">for </w:t>
      </w:r>
      <w:r w:rsidR="00B873FC" w:rsidRPr="006112B5">
        <w:rPr>
          <w:rFonts w:cstheme="minorHAnsi"/>
          <w:i/>
        </w:rPr>
        <w:t xml:space="preserve">10 </w:t>
      </w:r>
      <w:r w:rsidR="001C78B5" w:rsidRPr="006112B5">
        <w:rPr>
          <w:rFonts w:cstheme="minorHAnsi"/>
          <w:i/>
        </w:rPr>
        <w:t>seconds)</w:t>
      </w:r>
    </w:p>
    <w:p w14:paraId="09E07B90" w14:textId="77777777" w:rsidR="004A3777" w:rsidRPr="006112B5" w:rsidRDefault="004A3777" w:rsidP="003066EA">
      <w:pPr>
        <w:widowControl w:val="0"/>
        <w:spacing w:after="0" w:line="240" w:lineRule="auto"/>
        <w:jc w:val="both"/>
        <w:rPr>
          <w:rFonts w:cstheme="minorHAnsi"/>
        </w:rPr>
      </w:pPr>
    </w:p>
    <w:p w14:paraId="03F10B2C" w14:textId="77777777" w:rsidR="00D13F70" w:rsidRPr="006112B5" w:rsidRDefault="001035D4" w:rsidP="003066EA">
      <w:pPr>
        <w:widowControl w:val="0"/>
        <w:spacing w:after="0" w:line="240" w:lineRule="auto"/>
        <w:jc w:val="both"/>
        <w:rPr>
          <w:rFonts w:cstheme="minorHAnsi"/>
          <w:i/>
        </w:rPr>
      </w:pPr>
      <w:r w:rsidRPr="006112B5">
        <w:rPr>
          <w:rFonts w:cstheme="minorHAnsi"/>
        </w:rPr>
        <w:t>Here is our integration focus</w:t>
      </w:r>
      <w:r w:rsidR="00D13F70" w:rsidRPr="006112B5">
        <w:rPr>
          <w:rFonts w:cstheme="minorHAnsi"/>
        </w:rPr>
        <w:t>:</w:t>
      </w:r>
      <w:r w:rsidR="0027170E" w:rsidRPr="006112B5">
        <w:rPr>
          <w:rFonts w:cstheme="minorHAnsi"/>
        </w:rPr>
        <w:t xml:space="preserve"> </w:t>
      </w:r>
      <w:r w:rsidR="00622EDB" w:rsidRPr="006112B5">
        <w:rPr>
          <w:rFonts w:cstheme="minorHAnsi"/>
          <w:i/>
        </w:rPr>
        <w:t xml:space="preserve">Consider </w:t>
      </w:r>
      <w:r w:rsidR="00A05CA0" w:rsidRPr="006112B5">
        <w:rPr>
          <w:rFonts w:cstheme="minorHAnsi"/>
          <w:i/>
        </w:rPr>
        <w:t xml:space="preserve">an area </w:t>
      </w:r>
      <w:r w:rsidR="00E50D19" w:rsidRPr="006112B5">
        <w:rPr>
          <w:rFonts w:cstheme="minorHAnsi"/>
          <w:i/>
        </w:rPr>
        <w:t xml:space="preserve">of </w:t>
      </w:r>
      <w:r w:rsidR="00DA268A" w:rsidRPr="006112B5">
        <w:rPr>
          <w:rFonts w:cstheme="minorHAnsi"/>
          <w:i/>
        </w:rPr>
        <w:t xml:space="preserve">your life </w:t>
      </w:r>
      <w:r w:rsidR="005B1A56" w:rsidRPr="006112B5">
        <w:rPr>
          <w:rFonts w:cstheme="minorHAnsi"/>
          <w:i/>
        </w:rPr>
        <w:t>w</w:t>
      </w:r>
      <w:r w:rsidRPr="006112B5">
        <w:rPr>
          <w:rFonts w:cstheme="minorHAnsi"/>
          <w:i/>
        </w:rPr>
        <w:t xml:space="preserve">here you might invest </w:t>
      </w:r>
      <w:r w:rsidR="005B1A56" w:rsidRPr="006112B5">
        <w:rPr>
          <w:rFonts w:cstheme="minorHAnsi"/>
          <w:i/>
        </w:rPr>
        <w:t xml:space="preserve">to inherit a </w:t>
      </w:r>
      <w:r w:rsidRPr="006112B5">
        <w:rPr>
          <w:rFonts w:cstheme="minorHAnsi"/>
          <w:i/>
        </w:rPr>
        <w:t>blessing</w:t>
      </w:r>
      <w:r w:rsidR="0002057A" w:rsidRPr="006112B5">
        <w:rPr>
          <w:rFonts w:cstheme="minorHAnsi"/>
          <w:i/>
        </w:rPr>
        <w:t xml:space="preserve">. </w:t>
      </w:r>
      <w:r w:rsidR="001C78B5" w:rsidRPr="006112B5">
        <w:rPr>
          <w:rFonts w:cstheme="minorHAnsi"/>
          <w:i/>
        </w:rPr>
        <w:t>(Repeat)</w:t>
      </w:r>
      <w:r w:rsidR="00A26AED" w:rsidRPr="006112B5">
        <w:rPr>
          <w:rFonts w:cstheme="minorHAnsi"/>
          <w:i/>
        </w:rPr>
        <w:t xml:space="preserve"> (Pause</w:t>
      </w:r>
      <w:r w:rsidR="00B873FC" w:rsidRPr="006112B5">
        <w:rPr>
          <w:rFonts w:cstheme="minorHAnsi"/>
          <w:i/>
        </w:rPr>
        <w:t xml:space="preserve"> </w:t>
      </w:r>
      <w:r w:rsidR="002422B2" w:rsidRPr="006112B5">
        <w:rPr>
          <w:rFonts w:cstheme="minorHAnsi"/>
          <w:i/>
        </w:rPr>
        <w:t xml:space="preserve">for </w:t>
      </w:r>
      <w:r w:rsidR="00B873FC" w:rsidRPr="006112B5">
        <w:rPr>
          <w:rFonts w:cstheme="minorHAnsi"/>
          <w:i/>
        </w:rPr>
        <w:t>30 seconds</w:t>
      </w:r>
      <w:r w:rsidR="00A26AED" w:rsidRPr="006112B5">
        <w:rPr>
          <w:rFonts w:cstheme="minorHAnsi"/>
          <w:i/>
        </w:rPr>
        <w:t>)</w:t>
      </w:r>
    </w:p>
    <w:p w14:paraId="514651E1" w14:textId="77777777" w:rsidR="0033016F" w:rsidRPr="006112B5" w:rsidRDefault="0033016F" w:rsidP="003066EA">
      <w:pPr>
        <w:widowControl w:val="0"/>
        <w:spacing w:after="0" w:line="240" w:lineRule="auto"/>
        <w:jc w:val="both"/>
        <w:rPr>
          <w:rFonts w:cstheme="minorHAnsi"/>
        </w:rPr>
      </w:pPr>
    </w:p>
    <w:p w14:paraId="11BFF5BD" w14:textId="77777777" w:rsidR="00A10412" w:rsidRPr="006112B5" w:rsidRDefault="00A10412" w:rsidP="003066EA">
      <w:pPr>
        <w:widowControl w:val="0"/>
        <w:spacing w:after="0" w:line="240" w:lineRule="auto"/>
        <w:jc w:val="both"/>
        <w:rPr>
          <w:rFonts w:cstheme="minorHAnsi"/>
          <w:b/>
        </w:rPr>
      </w:pPr>
      <w:r w:rsidRPr="006112B5">
        <w:rPr>
          <w:rFonts w:cstheme="minorHAnsi"/>
          <w:b/>
        </w:rPr>
        <w:t>The FAITH Process</w:t>
      </w:r>
    </w:p>
    <w:p w14:paraId="0C4314B4" w14:textId="77777777" w:rsidR="00A10412" w:rsidRPr="006112B5" w:rsidRDefault="00A10412" w:rsidP="003066EA">
      <w:pPr>
        <w:widowControl w:val="0"/>
        <w:spacing w:after="0" w:line="240" w:lineRule="auto"/>
        <w:jc w:val="both"/>
        <w:rPr>
          <w:rFonts w:cstheme="minorHAnsi"/>
        </w:rPr>
      </w:pPr>
    </w:p>
    <w:p w14:paraId="047DE3FC" w14:textId="77777777" w:rsidR="00A10412" w:rsidRPr="006112B5" w:rsidRDefault="00A10412" w:rsidP="003066EA">
      <w:pPr>
        <w:widowControl w:val="0"/>
        <w:spacing w:after="0" w:line="240" w:lineRule="auto"/>
        <w:jc w:val="both"/>
        <w:rPr>
          <w:rFonts w:cstheme="minorHAnsi"/>
        </w:rPr>
      </w:pPr>
      <w:r w:rsidRPr="006112B5">
        <w:rPr>
          <w:rFonts w:cstheme="minorHAnsi"/>
          <w:b/>
        </w:rPr>
        <w:t>Feelings</w:t>
      </w:r>
    </w:p>
    <w:p w14:paraId="6C9FDC90" w14:textId="741F08D5" w:rsidR="0033016F" w:rsidRPr="006112B5" w:rsidRDefault="0033016F" w:rsidP="003066EA">
      <w:pPr>
        <w:widowControl w:val="0"/>
        <w:spacing w:after="0" w:line="240" w:lineRule="auto"/>
        <w:jc w:val="both"/>
        <w:rPr>
          <w:rFonts w:cstheme="minorHAnsi"/>
          <w:i/>
        </w:rPr>
      </w:pPr>
      <w:r w:rsidRPr="006112B5">
        <w:rPr>
          <w:rFonts w:cstheme="minorHAnsi"/>
        </w:rPr>
        <w:t xml:space="preserve">As you </w:t>
      </w:r>
      <w:r w:rsidR="00DF4515" w:rsidRPr="006112B5">
        <w:rPr>
          <w:rFonts w:cstheme="minorHAnsi"/>
          <w:i/>
        </w:rPr>
        <w:t xml:space="preserve">consider </w:t>
      </w:r>
      <w:r w:rsidR="00A05CA0" w:rsidRPr="006112B5">
        <w:rPr>
          <w:rFonts w:cstheme="minorHAnsi"/>
          <w:i/>
        </w:rPr>
        <w:t>an area</w:t>
      </w:r>
      <w:r w:rsidR="00DF4515" w:rsidRPr="006112B5">
        <w:rPr>
          <w:rFonts w:cstheme="minorHAnsi"/>
          <w:i/>
        </w:rPr>
        <w:t xml:space="preserve"> </w:t>
      </w:r>
      <w:r w:rsidR="00DA268A" w:rsidRPr="006112B5">
        <w:rPr>
          <w:rFonts w:cstheme="minorHAnsi"/>
          <w:i/>
        </w:rPr>
        <w:t xml:space="preserve">of your life </w:t>
      </w:r>
      <w:r w:rsidR="00685160" w:rsidRPr="006112B5">
        <w:rPr>
          <w:rFonts w:cstheme="minorHAnsi"/>
          <w:i/>
        </w:rPr>
        <w:t xml:space="preserve">where you might invest </w:t>
      </w:r>
      <w:r w:rsidR="00D23A74" w:rsidRPr="006112B5">
        <w:rPr>
          <w:rFonts w:cstheme="minorHAnsi"/>
          <w:i/>
        </w:rPr>
        <w:t>to inherit a</w:t>
      </w:r>
      <w:r w:rsidR="00685160" w:rsidRPr="006112B5">
        <w:rPr>
          <w:rFonts w:cstheme="minorHAnsi"/>
          <w:i/>
        </w:rPr>
        <w:t xml:space="preserve"> blessing</w:t>
      </w:r>
      <w:r w:rsidRPr="006112B5">
        <w:rPr>
          <w:rFonts w:cstheme="minorHAnsi"/>
        </w:rPr>
        <w:t xml:space="preserve">, how does it feel? </w:t>
      </w:r>
      <w:r w:rsidRPr="006112B5">
        <w:rPr>
          <w:rFonts w:cstheme="minorHAnsi"/>
          <w:i/>
        </w:rPr>
        <w:t xml:space="preserve">(Pause) </w:t>
      </w:r>
      <w:r w:rsidRPr="006112B5">
        <w:rPr>
          <w:rFonts w:cstheme="minorHAnsi"/>
        </w:rPr>
        <w:t xml:space="preserve">Our feelings are ours to teach us about ourselves, to guide us, and to train us. They can often be uncomfortable. </w:t>
      </w:r>
      <w:r w:rsidR="003243B8" w:rsidRPr="006112B5">
        <w:rPr>
          <w:rFonts w:cstheme="minorHAnsi"/>
          <w:i/>
        </w:rPr>
        <w:t>(Pause)</w:t>
      </w:r>
      <w:r w:rsidR="003243B8" w:rsidRPr="006112B5">
        <w:rPr>
          <w:rFonts w:cstheme="minorHAnsi"/>
        </w:rPr>
        <w:t xml:space="preserve"> </w:t>
      </w:r>
      <w:r w:rsidR="002635B5" w:rsidRPr="006112B5">
        <w:rPr>
          <w:rFonts w:cstheme="minorHAnsi"/>
        </w:rPr>
        <w:t xml:space="preserve">Recognize with </w:t>
      </w:r>
      <w:r w:rsidRPr="006112B5">
        <w:rPr>
          <w:rFonts w:cstheme="minorHAnsi"/>
        </w:rPr>
        <w:t>compassion</w:t>
      </w:r>
      <w:r w:rsidR="002635B5" w:rsidRPr="006112B5">
        <w:rPr>
          <w:rFonts w:cstheme="minorHAnsi"/>
        </w:rPr>
        <w:t xml:space="preserve"> whatever you are experiencing</w:t>
      </w:r>
      <w:r w:rsidRPr="006112B5">
        <w:rPr>
          <w:rFonts w:cstheme="minorHAnsi"/>
        </w:rPr>
        <w:t xml:space="preserve">, and breathe. </w:t>
      </w:r>
      <w:r w:rsidRPr="006112B5">
        <w:rPr>
          <w:rFonts w:cstheme="minorHAnsi"/>
          <w:i/>
        </w:rPr>
        <w:t xml:space="preserve">(Pause </w:t>
      </w:r>
      <w:r w:rsidR="002422B2" w:rsidRPr="006112B5">
        <w:rPr>
          <w:rFonts w:cstheme="minorHAnsi"/>
          <w:i/>
        </w:rPr>
        <w:t xml:space="preserve">for </w:t>
      </w:r>
      <w:r w:rsidRPr="006112B5">
        <w:rPr>
          <w:rFonts w:cstheme="minorHAnsi"/>
          <w:i/>
        </w:rPr>
        <w:t xml:space="preserve">30 seconds) </w:t>
      </w:r>
    </w:p>
    <w:p w14:paraId="4BDD6BFC" w14:textId="26EF159D" w:rsidR="00F278D6" w:rsidRDefault="00F278D6" w:rsidP="003066EA">
      <w:pPr>
        <w:widowControl w:val="0"/>
        <w:spacing w:after="0" w:line="240" w:lineRule="auto"/>
        <w:jc w:val="both"/>
        <w:rPr>
          <w:rFonts w:cstheme="minorHAnsi"/>
          <w:b/>
        </w:rPr>
      </w:pPr>
    </w:p>
    <w:p w14:paraId="534E354F" w14:textId="77777777" w:rsidR="00346A2D" w:rsidRPr="006112B5" w:rsidRDefault="00346A2D" w:rsidP="003066EA">
      <w:pPr>
        <w:widowControl w:val="0"/>
        <w:spacing w:after="0" w:line="240" w:lineRule="auto"/>
        <w:jc w:val="both"/>
        <w:rPr>
          <w:rFonts w:cstheme="minorHAnsi"/>
          <w:b/>
        </w:rPr>
      </w:pPr>
    </w:p>
    <w:p w14:paraId="08847D24" w14:textId="77777777" w:rsidR="00A10412" w:rsidRPr="006112B5" w:rsidRDefault="00A10412" w:rsidP="003066EA">
      <w:pPr>
        <w:widowControl w:val="0"/>
        <w:spacing w:after="0" w:line="240" w:lineRule="auto"/>
        <w:jc w:val="both"/>
        <w:rPr>
          <w:rFonts w:cstheme="minorHAnsi"/>
          <w:b/>
        </w:rPr>
      </w:pPr>
      <w:r w:rsidRPr="006112B5">
        <w:rPr>
          <w:rFonts w:cstheme="minorHAnsi"/>
          <w:b/>
        </w:rPr>
        <w:lastRenderedPageBreak/>
        <w:t>Awareness without judgment</w:t>
      </w:r>
    </w:p>
    <w:p w14:paraId="5DC17258" w14:textId="3D4633A7" w:rsidR="0033016F" w:rsidRPr="006112B5" w:rsidRDefault="002635B5" w:rsidP="003066EA">
      <w:pPr>
        <w:widowControl w:val="0"/>
        <w:spacing w:after="0" w:line="240" w:lineRule="auto"/>
        <w:jc w:val="both"/>
        <w:rPr>
          <w:rFonts w:cstheme="minorHAnsi"/>
        </w:rPr>
      </w:pPr>
      <w:r w:rsidRPr="006112B5">
        <w:rPr>
          <w:rFonts w:cstheme="minorHAnsi"/>
        </w:rPr>
        <w:t>A</w:t>
      </w:r>
      <w:r w:rsidR="0033016F" w:rsidRPr="006112B5">
        <w:rPr>
          <w:rFonts w:cstheme="minorHAnsi"/>
        </w:rPr>
        <w:t>ll</w:t>
      </w:r>
      <w:r w:rsidR="003243B8" w:rsidRPr="006112B5">
        <w:rPr>
          <w:rFonts w:cstheme="minorHAnsi"/>
        </w:rPr>
        <w:t>ow whatever you are experiencing</w:t>
      </w:r>
      <w:r w:rsidR="00770522" w:rsidRPr="006112B5">
        <w:rPr>
          <w:rFonts w:cstheme="minorHAnsi"/>
        </w:rPr>
        <w:t xml:space="preserve"> to rest</w:t>
      </w:r>
      <w:r w:rsidR="0033016F" w:rsidRPr="006112B5">
        <w:rPr>
          <w:rFonts w:cstheme="minorHAnsi"/>
        </w:rPr>
        <w:t xml:space="preserve"> in your awareness. </w:t>
      </w:r>
      <w:r w:rsidR="00AF4A0A" w:rsidRPr="006112B5">
        <w:rPr>
          <w:rFonts w:cstheme="minorHAnsi"/>
        </w:rPr>
        <w:t xml:space="preserve">Observe whatever tension you may be feeling as you </w:t>
      </w:r>
      <w:r w:rsidR="00AF4A0A" w:rsidRPr="006112B5">
        <w:rPr>
          <w:rFonts w:cstheme="minorHAnsi"/>
          <w:i/>
        </w:rPr>
        <w:t>consider where you might invest to inherit a blessing</w:t>
      </w:r>
      <w:r w:rsidR="00AF4A0A" w:rsidRPr="006112B5">
        <w:rPr>
          <w:rFonts w:cstheme="minorHAnsi"/>
        </w:rPr>
        <w:t xml:space="preserve">. </w:t>
      </w:r>
      <w:r w:rsidR="0033016F" w:rsidRPr="006112B5">
        <w:rPr>
          <w:rFonts w:cstheme="minorHAnsi"/>
        </w:rPr>
        <w:t xml:space="preserve">You might notice a compulsion to </w:t>
      </w:r>
      <w:r w:rsidR="00A45E4C" w:rsidRPr="006112B5">
        <w:rPr>
          <w:rFonts w:cstheme="minorHAnsi"/>
        </w:rPr>
        <w:t xml:space="preserve">push away or excuse thoughts and feelings, or to make up a </w:t>
      </w:r>
      <w:r w:rsidR="00D23A74" w:rsidRPr="006112B5">
        <w:rPr>
          <w:rFonts w:cstheme="minorHAnsi"/>
        </w:rPr>
        <w:t>virtue</w:t>
      </w:r>
      <w:r w:rsidR="00A45E4C" w:rsidRPr="006112B5">
        <w:rPr>
          <w:rFonts w:cstheme="minorHAnsi"/>
        </w:rPr>
        <w:t xml:space="preserve"> story</w:t>
      </w:r>
      <w:r w:rsidR="0033016F" w:rsidRPr="006112B5">
        <w:rPr>
          <w:rFonts w:cstheme="minorHAnsi"/>
        </w:rPr>
        <w:t xml:space="preserve">. </w:t>
      </w:r>
      <w:r w:rsidR="0033016F" w:rsidRPr="006112B5">
        <w:rPr>
          <w:rFonts w:cstheme="minorHAnsi"/>
          <w:i/>
        </w:rPr>
        <w:t xml:space="preserve">(Pause) </w:t>
      </w:r>
      <w:r w:rsidR="0033016F" w:rsidRPr="006112B5">
        <w:rPr>
          <w:rFonts w:cstheme="minorHAnsi"/>
        </w:rPr>
        <w:t>Feelings</w:t>
      </w:r>
      <w:r w:rsidR="00770522" w:rsidRPr="006112B5">
        <w:rPr>
          <w:rFonts w:cstheme="minorHAnsi"/>
        </w:rPr>
        <w:t xml:space="preserve"> and passing thoughts</w:t>
      </w:r>
      <w:r w:rsidR="0033016F" w:rsidRPr="006112B5">
        <w:rPr>
          <w:rFonts w:cstheme="minorHAnsi"/>
        </w:rPr>
        <w:t xml:space="preserve"> are not right or wrong</w:t>
      </w:r>
      <w:r w:rsidR="002422B2" w:rsidRPr="006112B5">
        <w:rPr>
          <w:rFonts w:cstheme="minorHAnsi"/>
        </w:rPr>
        <w:t>; they</w:t>
      </w:r>
      <w:r w:rsidR="0033016F" w:rsidRPr="006112B5">
        <w:rPr>
          <w:rFonts w:cstheme="minorHAnsi"/>
        </w:rPr>
        <w:t xml:space="preserve"> just are. Give yours</w:t>
      </w:r>
      <w:r w:rsidR="00770522" w:rsidRPr="006112B5">
        <w:rPr>
          <w:rFonts w:cstheme="minorHAnsi"/>
        </w:rPr>
        <w:t>elf permission now to explore</w:t>
      </w:r>
      <w:r w:rsidR="0033016F" w:rsidRPr="006112B5">
        <w:rPr>
          <w:rFonts w:cstheme="minorHAnsi"/>
        </w:rPr>
        <w:t xml:space="preserve"> them without judgment, and breathe. </w:t>
      </w:r>
      <w:r w:rsidR="0033016F" w:rsidRPr="006112B5">
        <w:rPr>
          <w:rFonts w:cstheme="minorHAnsi"/>
          <w:i/>
        </w:rPr>
        <w:t xml:space="preserve">(Pause </w:t>
      </w:r>
      <w:r w:rsidR="002422B2" w:rsidRPr="006112B5">
        <w:rPr>
          <w:rFonts w:cstheme="minorHAnsi"/>
          <w:i/>
        </w:rPr>
        <w:t xml:space="preserve">for </w:t>
      </w:r>
      <w:r w:rsidR="0033016F" w:rsidRPr="006112B5">
        <w:rPr>
          <w:rFonts w:cstheme="minorHAnsi"/>
          <w:i/>
        </w:rPr>
        <w:t>30 seconds)</w:t>
      </w:r>
    </w:p>
    <w:p w14:paraId="614C7082" w14:textId="77777777" w:rsidR="00E97143" w:rsidRPr="006112B5" w:rsidRDefault="00E97143" w:rsidP="003066EA">
      <w:pPr>
        <w:widowControl w:val="0"/>
        <w:spacing w:after="0" w:line="240" w:lineRule="auto"/>
        <w:jc w:val="both"/>
        <w:rPr>
          <w:rFonts w:cstheme="minorHAnsi"/>
          <w:b/>
        </w:rPr>
      </w:pPr>
    </w:p>
    <w:p w14:paraId="4C852390" w14:textId="77777777" w:rsidR="00A10412" w:rsidRPr="006112B5" w:rsidRDefault="006A4CC5" w:rsidP="003066EA">
      <w:pPr>
        <w:widowControl w:val="0"/>
        <w:spacing w:after="0" w:line="240" w:lineRule="auto"/>
        <w:jc w:val="both"/>
        <w:rPr>
          <w:rFonts w:cstheme="minorHAnsi"/>
        </w:rPr>
      </w:pPr>
      <w:r w:rsidRPr="006112B5">
        <w:rPr>
          <w:rFonts w:cstheme="minorHAnsi"/>
          <w:b/>
        </w:rPr>
        <w:t>Inquiry: W</w:t>
      </w:r>
      <w:r w:rsidR="00A10412" w:rsidRPr="006112B5">
        <w:rPr>
          <w:rFonts w:cstheme="minorHAnsi"/>
          <w:b/>
        </w:rPr>
        <w:t>hat is my body saying?</w:t>
      </w:r>
    </w:p>
    <w:p w14:paraId="2AB21A37" w14:textId="03C82F29" w:rsidR="0027170E" w:rsidRPr="006112B5" w:rsidRDefault="0064785D" w:rsidP="003066EA">
      <w:pPr>
        <w:widowControl w:val="0"/>
        <w:spacing w:after="0" w:line="240" w:lineRule="auto"/>
        <w:jc w:val="both"/>
        <w:rPr>
          <w:rFonts w:cstheme="minorHAnsi"/>
          <w:i/>
        </w:rPr>
      </w:pPr>
      <w:r w:rsidRPr="006112B5">
        <w:rPr>
          <w:rFonts w:cstheme="minorHAnsi"/>
        </w:rPr>
        <w:t>Bring your attenti</w:t>
      </w:r>
      <w:r w:rsidR="0033016F" w:rsidRPr="006112B5">
        <w:rPr>
          <w:rFonts w:cstheme="minorHAnsi"/>
        </w:rPr>
        <w:t>on to your body and notice what</w:t>
      </w:r>
      <w:r w:rsidR="006D26B5" w:rsidRPr="006112B5">
        <w:rPr>
          <w:rFonts w:cstheme="minorHAnsi"/>
        </w:rPr>
        <w:t xml:space="preserve"> it</w:t>
      </w:r>
      <w:r w:rsidR="0033016F" w:rsidRPr="006112B5">
        <w:rPr>
          <w:rFonts w:cstheme="minorHAnsi"/>
        </w:rPr>
        <w:t xml:space="preserve"> is doing when you </w:t>
      </w:r>
      <w:r w:rsidR="0033016F" w:rsidRPr="006112B5">
        <w:rPr>
          <w:rFonts w:cstheme="minorHAnsi"/>
          <w:i/>
        </w:rPr>
        <w:t>consider</w:t>
      </w:r>
      <w:r w:rsidR="00387C43" w:rsidRPr="006112B5">
        <w:rPr>
          <w:rFonts w:cstheme="minorHAnsi"/>
          <w:i/>
        </w:rPr>
        <w:t xml:space="preserve"> this</w:t>
      </w:r>
      <w:r w:rsidR="00DF4515" w:rsidRPr="006112B5">
        <w:rPr>
          <w:rFonts w:cstheme="minorHAnsi"/>
          <w:i/>
        </w:rPr>
        <w:t xml:space="preserve"> </w:t>
      </w:r>
      <w:r w:rsidR="00DA268A" w:rsidRPr="006112B5">
        <w:rPr>
          <w:rFonts w:cstheme="minorHAnsi"/>
          <w:i/>
        </w:rPr>
        <w:t xml:space="preserve">area of your life </w:t>
      </w:r>
      <w:r w:rsidR="00685160" w:rsidRPr="006112B5">
        <w:rPr>
          <w:rFonts w:cstheme="minorHAnsi"/>
          <w:i/>
        </w:rPr>
        <w:t>where</w:t>
      </w:r>
      <w:r w:rsidR="00DF4515" w:rsidRPr="006112B5">
        <w:rPr>
          <w:rFonts w:cstheme="minorHAnsi"/>
          <w:i/>
        </w:rPr>
        <w:t xml:space="preserve"> you might</w:t>
      </w:r>
      <w:r w:rsidR="00685160" w:rsidRPr="006112B5">
        <w:rPr>
          <w:rFonts w:cstheme="minorHAnsi"/>
          <w:i/>
        </w:rPr>
        <w:t xml:space="preserve"> invest </w:t>
      </w:r>
      <w:r w:rsidR="00D23A74" w:rsidRPr="006112B5">
        <w:rPr>
          <w:rFonts w:cstheme="minorHAnsi"/>
          <w:i/>
        </w:rPr>
        <w:t>to inherit a</w:t>
      </w:r>
      <w:r w:rsidR="00685160" w:rsidRPr="006112B5">
        <w:rPr>
          <w:rFonts w:cstheme="minorHAnsi"/>
          <w:i/>
        </w:rPr>
        <w:t xml:space="preserve"> blessing</w:t>
      </w:r>
      <w:r w:rsidRPr="006112B5">
        <w:rPr>
          <w:rFonts w:cstheme="minorHAnsi"/>
        </w:rPr>
        <w:t xml:space="preserve">. </w:t>
      </w:r>
      <w:r w:rsidR="00F97B3C" w:rsidRPr="006112B5">
        <w:rPr>
          <w:rFonts w:cstheme="minorHAnsi"/>
          <w:i/>
        </w:rPr>
        <w:t>(Pause)</w:t>
      </w:r>
      <w:r w:rsidR="00F97B3C" w:rsidRPr="006112B5">
        <w:rPr>
          <w:rFonts w:cstheme="minorHAnsi"/>
        </w:rPr>
        <w:t xml:space="preserve"> </w:t>
      </w:r>
      <w:bookmarkStart w:id="33" w:name="_Hlk527903318"/>
      <w:r w:rsidR="00723708" w:rsidRPr="006112B5">
        <w:rPr>
          <w:rFonts w:cstheme="minorHAnsi"/>
        </w:rPr>
        <w:t xml:space="preserve">You might notice what </w:t>
      </w:r>
      <w:r w:rsidR="007929A7" w:rsidRPr="006112B5">
        <w:rPr>
          <w:rFonts w:cstheme="minorHAnsi"/>
        </w:rPr>
        <w:t xml:space="preserve">an </w:t>
      </w:r>
      <w:r w:rsidR="00723708" w:rsidRPr="006112B5">
        <w:rPr>
          <w:rFonts w:cstheme="minorHAnsi"/>
        </w:rPr>
        <w:t xml:space="preserve">old </w:t>
      </w:r>
      <w:r w:rsidR="008C298E" w:rsidRPr="006112B5">
        <w:rPr>
          <w:rFonts w:cstheme="minorHAnsi"/>
        </w:rPr>
        <w:t xml:space="preserve">pattern of rationalizing </w:t>
      </w:r>
      <w:r w:rsidR="00723708" w:rsidRPr="006112B5">
        <w:rPr>
          <w:rFonts w:cstheme="minorHAnsi"/>
        </w:rPr>
        <w:t>or an old story feels like in your body</w:t>
      </w:r>
      <w:bookmarkEnd w:id="33"/>
      <w:r w:rsidR="00F677A1" w:rsidRPr="006112B5">
        <w:rPr>
          <w:rFonts w:cstheme="minorHAnsi"/>
        </w:rPr>
        <w:t>.</w:t>
      </w:r>
      <w:r w:rsidR="003A42BF" w:rsidRPr="006112B5">
        <w:rPr>
          <w:rFonts w:cstheme="minorHAnsi"/>
        </w:rPr>
        <w:t xml:space="preserve"> You </w:t>
      </w:r>
      <w:r w:rsidR="0033016F" w:rsidRPr="006112B5">
        <w:rPr>
          <w:rFonts w:cstheme="minorHAnsi"/>
        </w:rPr>
        <w:t>might feel</w:t>
      </w:r>
      <w:r w:rsidR="003243B8" w:rsidRPr="006112B5">
        <w:rPr>
          <w:rFonts w:cstheme="minorHAnsi"/>
        </w:rPr>
        <w:t xml:space="preserve"> </w:t>
      </w:r>
      <w:r w:rsidR="0033016F" w:rsidRPr="006112B5">
        <w:rPr>
          <w:rFonts w:cstheme="minorHAnsi"/>
        </w:rPr>
        <w:t>compulsive strain</w:t>
      </w:r>
      <w:r w:rsidR="00FA4F08" w:rsidRPr="006112B5">
        <w:rPr>
          <w:rFonts w:cstheme="minorHAnsi"/>
        </w:rPr>
        <w:t>, pushing,</w:t>
      </w:r>
      <w:r w:rsidR="0033016F" w:rsidRPr="006112B5">
        <w:rPr>
          <w:rFonts w:cstheme="minorHAnsi"/>
        </w:rPr>
        <w:t xml:space="preserve"> and craving</w:t>
      </w:r>
      <w:r w:rsidR="00B3039F" w:rsidRPr="006112B5">
        <w:rPr>
          <w:rFonts w:cstheme="minorHAnsi"/>
        </w:rPr>
        <w:t xml:space="preserve"> or, perhaps</w:t>
      </w:r>
      <w:r w:rsidR="00F07B9D" w:rsidRPr="006112B5">
        <w:rPr>
          <w:rFonts w:cstheme="minorHAnsi"/>
        </w:rPr>
        <w:t>,</w:t>
      </w:r>
      <w:r w:rsidR="00B3039F" w:rsidRPr="006112B5">
        <w:rPr>
          <w:rFonts w:cstheme="minorHAnsi"/>
        </w:rPr>
        <w:t xml:space="preserve"> the fear of loss</w:t>
      </w:r>
      <w:r w:rsidR="0033016F" w:rsidRPr="006112B5">
        <w:rPr>
          <w:rFonts w:cstheme="minorHAnsi"/>
        </w:rPr>
        <w:t>.</w:t>
      </w:r>
      <w:r w:rsidRPr="006112B5">
        <w:rPr>
          <w:rFonts w:cstheme="minorHAnsi"/>
          <w:i/>
        </w:rPr>
        <w:t xml:space="preserve"> </w:t>
      </w:r>
      <w:r w:rsidRPr="006112B5">
        <w:rPr>
          <w:rFonts w:cstheme="minorHAnsi"/>
        </w:rPr>
        <w:t xml:space="preserve">Gently </w:t>
      </w:r>
      <w:r w:rsidR="003A42BF" w:rsidRPr="006112B5">
        <w:rPr>
          <w:rFonts w:cstheme="minorHAnsi"/>
        </w:rPr>
        <w:t xml:space="preserve">keep </w:t>
      </w:r>
      <w:r w:rsidRPr="006112B5">
        <w:rPr>
          <w:rFonts w:cstheme="minorHAnsi"/>
        </w:rPr>
        <w:t>your attent</w:t>
      </w:r>
      <w:r w:rsidR="003243B8" w:rsidRPr="006112B5">
        <w:rPr>
          <w:rFonts w:cstheme="minorHAnsi"/>
        </w:rPr>
        <w:t xml:space="preserve">ion </w:t>
      </w:r>
      <w:r w:rsidR="003A42BF" w:rsidRPr="006112B5">
        <w:rPr>
          <w:rFonts w:cstheme="minorHAnsi"/>
        </w:rPr>
        <w:t>focused</w:t>
      </w:r>
      <w:r w:rsidR="00D23A74" w:rsidRPr="006112B5">
        <w:rPr>
          <w:rFonts w:cstheme="minorHAnsi"/>
        </w:rPr>
        <w:t xml:space="preserve"> </w:t>
      </w:r>
      <w:r w:rsidR="003243B8" w:rsidRPr="006112B5">
        <w:rPr>
          <w:rFonts w:cstheme="minorHAnsi"/>
        </w:rPr>
        <w:t>on whatever you might be sensing</w:t>
      </w:r>
      <w:r w:rsidRPr="006112B5">
        <w:rPr>
          <w:rFonts w:cstheme="minorHAnsi"/>
        </w:rPr>
        <w:t>.</w:t>
      </w:r>
      <w:r w:rsidR="0033016F" w:rsidRPr="006112B5">
        <w:rPr>
          <w:rFonts w:cstheme="minorHAnsi"/>
        </w:rPr>
        <w:t xml:space="preserve"> </w:t>
      </w:r>
      <w:r w:rsidR="00807BDE" w:rsidRPr="006112B5">
        <w:rPr>
          <w:rFonts w:cstheme="minorHAnsi"/>
        </w:rPr>
        <w:t>Breathe.</w:t>
      </w:r>
      <w:r w:rsidR="003066EA" w:rsidRPr="006112B5">
        <w:rPr>
          <w:rFonts w:cstheme="minorHAnsi"/>
        </w:rPr>
        <w:t xml:space="preserve"> </w:t>
      </w:r>
      <w:r w:rsidR="00F02E91" w:rsidRPr="006112B5">
        <w:rPr>
          <w:rFonts w:cstheme="minorHAnsi"/>
          <w:i/>
        </w:rPr>
        <w:t xml:space="preserve">(Pause </w:t>
      </w:r>
      <w:r w:rsidR="002422B2" w:rsidRPr="006112B5">
        <w:rPr>
          <w:rFonts w:cstheme="minorHAnsi"/>
          <w:i/>
        </w:rPr>
        <w:t xml:space="preserve">for </w:t>
      </w:r>
      <w:r w:rsidR="00F97B3C" w:rsidRPr="006112B5">
        <w:rPr>
          <w:rFonts w:cstheme="minorHAnsi"/>
          <w:i/>
        </w:rPr>
        <w:t>3</w:t>
      </w:r>
      <w:r w:rsidR="0033016F" w:rsidRPr="006112B5">
        <w:rPr>
          <w:rFonts w:cstheme="minorHAnsi"/>
          <w:i/>
        </w:rPr>
        <w:t>0 seconds</w:t>
      </w:r>
      <w:r w:rsidR="0027170E" w:rsidRPr="006112B5">
        <w:rPr>
          <w:rFonts w:cstheme="minorHAnsi"/>
          <w:i/>
        </w:rPr>
        <w:t>)</w:t>
      </w:r>
    </w:p>
    <w:p w14:paraId="0DA46DBA" w14:textId="77777777" w:rsidR="0033016F" w:rsidRPr="006112B5" w:rsidRDefault="0033016F" w:rsidP="003066EA">
      <w:pPr>
        <w:widowControl w:val="0"/>
        <w:spacing w:after="0" w:line="240" w:lineRule="auto"/>
        <w:jc w:val="both"/>
        <w:rPr>
          <w:rFonts w:cstheme="minorHAnsi"/>
        </w:rPr>
      </w:pPr>
    </w:p>
    <w:p w14:paraId="78121F74" w14:textId="77777777" w:rsidR="00A10412" w:rsidRPr="006112B5" w:rsidRDefault="00A10412" w:rsidP="003066EA">
      <w:pPr>
        <w:widowControl w:val="0"/>
        <w:spacing w:after="0" w:line="240" w:lineRule="auto"/>
        <w:jc w:val="both"/>
        <w:rPr>
          <w:rFonts w:cstheme="minorHAnsi"/>
          <w:b/>
        </w:rPr>
      </w:pPr>
      <w:r w:rsidRPr="006112B5">
        <w:rPr>
          <w:rFonts w:cstheme="minorHAnsi"/>
          <w:b/>
        </w:rPr>
        <w:t>Talk to Jesus</w:t>
      </w:r>
    </w:p>
    <w:p w14:paraId="6A4DAFC1" w14:textId="77777777" w:rsidR="0033016F" w:rsidRPr="006112B5" w:rsidRDefault="0033016F" w:rsidP="003066EA">
      <w:pPr>
        <w:widowControl w:val="0"/>
        <w:spacing w:after="0" w:line="240" w:lineRule="auto"/>
        <w:jc w:val="both"/>
        <w:rPr>
          <w:rFonts w:cstheme="minorHAnsi"/>
          <w:i/>
        </w:rPr>
      </w:pPr>
      <w:r w:rsidRPr="006112B5">
        <w:rPr>
          <w:rFonts w:cstheme="minorHAnsi"/>
        </w:rPr>
        <w:t>You might imagine that you are leani</w:t>
      </w:r>
      <w:r w:rsidR="00685160" w:rsidRPr="006112B5">
        <w:rPr>
          <w:rFonts w:cstheme="minorHAnsi"/>
        </w:rPr>
        <w:t>ng back in the</w:t>
      </w:r>
      <w:r w:rsidR="006A4CC5" w:rsidRPr="006112B5">
        <w:rPr>
          <w:rFonts w:cstheme="minorHAnsi"/>
        </w:rPr>
        <w:t xml:space="preserve"> safe and loving</w:t>
      </w:r>
      <w:r w:rsidR="00685160" w:rsidRPr="006112B5">
        <w:rPr>
          <w:rFonts w:cstheme="minorHAnsi"/>
        </w:rPr>
        <w:t xml:space="preserve"> arms of Jesus as together you </w:t>
      </w:r>
      <w:r w:rsidR="00685160" w:rsidRPr="006112B5">
        <w:rPr>
          <w:rFonts w:cstheme="minorHAnsi"/>
          <w:i/>
        </w:rPr>
        <w:t>consider this area</w:t>
      </w:r>
      <w:r w:rsidRPr="006112B5">
        <w:rPr>
          <w:rFonts w:cstheme="minorHAnsi"/>
        </w:rPr>
        <w:t xml:space="preserve"> </w:t>
      </w:r>
      <w:r w:rsidR="00685160" w:rsidRPr="006112B5">
        <w:rPr>
          <w:rFonts w:cstheme="minorHAnsi"/>
          <w:i/>
        </w:rPr>
        <w:t xml:space="preserve">of your life where you might invest </w:t>
      </w:r>
      <w:r w:rsidR="00D23A74" w:rsidRPr="006112B5">
        <w:rPr>
          <w:rFonts w:cstheme="minorHAnsi"/>
          <w:i/>
        </w:rPr>
        <w:t>to inherit a</w:t>
      </w:r>
      <w:r w:rsidR="00685160" w:rsidRPr="006112B5">
        <w:rPr>
          <w:rFonts w:cstheme="minorHAnsi"/>
          <w:i/>
        </w:rPr>
        <w:t xml:space="preserve"> blessing</w:t>
      </w:r>
      <w:r w:rsidR="00DF4515" w:rsidRPr="006112B5">
        <w:rPr>
          <w:rFonts w:cstheme="minorHAnsi"/>
          <w:i/>
        </w:rPr>
        <w:t>.</w:t>
      </w:r>
      <w:r w:rsidR="00DF4515" w:rsidRPr="006112B5">
        <w:rPr>
          <w:rFonts w:cstheme="minorHAnsi"/>
        </w:rPr>
        <w:t xml:space="preserve"> </w:t>
      </w:r>
      <w:r w:rsidR="00C428D3" w:rsidRPr="006112B5">
        <w:rPr>
          <w:rFonts w:cstheme="minorHAnsi"/>
        </w:rPr>
        <w:t>Does that feel</w:t>
      </w:r>
      <w:r w:rsidRPr="006112B5">
        <w:rPr>
          <w:rFonts w:cstheme="minorHAnsi"/>
        </w:rPr>
        <w:t xml:space="preserve"> pleasant, unpleasant, or vague</w:t>
      </w:r>
      <w:r w:rsidR="00C428D3" w:rsidRPr="006112B5">
        <w:rPr>
          <w:rFonts w:cstheme="minorHAnsi"/>
        </w:rPr>
        <w:t xml:space="preserve"> and slippery</w:t>
      </w:r>
      <w:r w:rsidRPr="006112B5">
        <w:rPr>
          <w:rFonts w:cstheme="minorHAnsi"/>
        </w:rPr>
        <w:t xml:space="preserve">? Just observe. </w:t>
      </w:r>
      <w:r w:rsidRPr="006112B5">
        <w:rPr>
          <w:rFonts w:cstheme="minorHAnsi"/>
          <w:i/>
        </w:rPr>
        <w:t>(Pause)</w:t>
      </w:r>
      <w:r w:rsidRPr="006112B5">
        <w:rPr>
          <w:rFonts w:cstheme="minorHAnsi"/>
        </w:rPr>
        <w:t xml:space="preserve"> What do you believe when you </w:t>
      </w:r>
      <w:r w:rsidR="00DF4515" w:rsidRPr="006112B5">
        <w:rPr>
          <w:rFonts w:cstheme="minorHAnsi"/>
        </w:rPr>
        <w:t>c</w:t>
      </w:r>
      <w:r w:rsidR="00A63BF2" w:rsidRPr="006112B5">
        <w:rPr>
          <w:rFonts w:cstheme="minorHAnsi"/>
        </w:rPr>
        <w:t>onsider</w:t>
      </w:r>
      <w:r w:rsidR="00685160" w:rsidRPr="006112B5">
        <w:rPr>
          <w:rFonts w:cstheme="minorHAnsi"/>
        </w:rPr>
        <w:t xml:space="preserve"> this investment?</w:t>
      </w:r>
      <w:r w:rsidRPr="006112B5">
        <w:rPr>
          <w:rFonts w:cstheme="minorHAnsi"/>
        </w:rPr>
        <w:t xml:space="preserve"> What story do you want to tell? </w:t>
      </w:r>
      <w:r w:rsidRPr="006112B5">
        <w:rPr>
          <w:rFonts w:cstheme="minorHAnsi"/>
          <w:i/>
        </w:rPr>
        <w:t>(Pause)</w:t>
      </w:r>
      <w:r w:rsidRPr="006112B5">
        <w:rPr>
          <w:rFonts w:cstheme="minorHAnsi"/>
        </w:rPr>
        <w:t xml:space="preserve"> Are you afraid of something</w:t>
      </w:r>
      <w:r w:rsidR="003A42BF" w:rsidRPr="006112B5">
        <w:rPr>
          <w:rFonts w:cstheme="minorHAnsi"/>
        </w:rPr>
        <w:t>—</w:t>
      </w:r>
      <w:r w:rsidRPr="006112B5">
        <w:rPr>
          <w:rFonts w:cstheme="minorHAnsi"/>
        </w:rPr>
        <w:t>of yourself</w:t>
      </w:r>
      <w:r w:rsidR="00807BDE" w:rsidRPr="006112B5">
        <w:rPr>
          <w:rFonts w:cstheme="minorHAnsi"/>
        </w:rPr>
        <w:t>, of</w:t>
      </w:r>
      <w:r w:rsidR="00BE7962" w:rsidRPr="006112B5">
        <w:rPr>
          <w:rFonts w:cstheme="minorHAnsi"/>
        </w:rPr>
        <w:t xml:space="preserve"> others</w:t>
      </w:r>
      <w:r w:rsidRPr="006112B5">
        <w:rPr>
          <w:rFonts w:cstheme="minorHAnsi"/>
        </w:rPr>
        <w:t>,</w:t>
      </w:r>
      <w:r w:rsidR="009715DB" w:rsidRPr="006112B5">
        <w:rPr>
          <w:rFonts w:cstheme="minorHAnsi"/>
        </w:rPr>
        <w:t xml:space="preserve"> or</w:t>
      </w:r>
      <w:r w:rsidRPr="006112B5">
        <w:rPr>
          <w:rFonts w:cstheme="minorHAnsi"/>
        </w:rPr>
        <w:t xml:space="preserve"> </w:t>
      </w:r>
      <w:r w:rsidR="00DF4515" w:rsidRPr="006112B5">
        <w:rPr>
          <w:rFonts w:cstheme="minorHAnsi"/>
        </w:rPr>
        <w:t xml:space="preserve">of </w:t>
      </w:r>
      <w:r w:rsidR="00BE7962" w:rsidRPr="006112B5">
        <w:rPr>
          <w:rFonts w:cstheme="minorHAnsi"/>
        </w:rPr>
        <w:t>loss</w:t>
      </w:r>
      <w:r w:rsidRPr="006112B5">
        <w:rPr>
          <w:rFonts w:cstheme="minorHAnsi"/>
        </w:rPr>
        <w:t xml:space="preserve">? </w:t>
      </w:r>
      <w:r w:rsidR="003A42BF" w:rsidRPr="006112B5">
        <w:rPr>
          <w:rFonts w:cstheme="minorHAnsi"/>
        </w:rPr>
        <w:t>Perhaps</w:t>
      </w:r>
      <w:r w:rsidR="00685160" w:rsidRPr="006112B5">
        <w:rPr>
          <w:rFonts w:cstheme="minorHAnsi"/>
        </w:rPr>
        <w:t xml:space="preserve"> you feel hope</w:t>
      </w:r>
      <w:r w:rsidR="00D23A74" w:rsidRPr="006112B5">
        <w:rPr>
          <w:rFonts w:cstheme="minorHAnsi"/>
        </w:rPr>
        <w:t>.</w:t>
      </w:r>
      <w:r w:rsidR="00685160" w:rsidRPr="006112B5">
        <w:rPr>
          <w:rFonts w:cstheme="minorHAnsi"/>
        </w:rPr>
        <w:t xml:space="preserve"> </w:t>
      </w:r>
      <w:r w:rsidRPr="006112B5">
        <w:rPr>
          <w:rFonts w:cstheme="minorHAnsi"/>
        </w:rPr>
        <w:t xml:space="preserve">Observe your experience as just information, and breathe. </w:t>
      </w:r>
      <w:r w:rsidRPr="006112B5">
        <w:rPr>
          <w:rFonts w:cstheme="minorHAnsi"/>
          <w:i/>
        </w:rPr>
        <w:t xml:space="preserve">(Pause </w:t>
      </w:r>
      <w:r w:rsidR="002422B2" w:rsidRPr="006112B5">
        <w:rPr>
          <w:rFonts w:cstheme="minorHAnsi"/>
          <w:i/>
        </w:rPr>
        <w:t xml:space="preserve">for </w:t>
      </w:r>
      <w:r w:rsidRPr="006112B5">
        <w:rPr>
          <w:rFonts w:cstheme="minorHAnsi"/>
          <w:i/>
        </w:rPr>
        <w:t>30 seconds)</w:t>
      </w:r>
    </w:p>
    <w:p w14:paraId="415C80D0" w14:textId="77777777" w:rsidR="0033016F" w:rsidRPr="006112B5" w:rsidRDefault="0033016F" w:rsidP="003066EA">
      <w:pPr>
        <w:widowControl w:val="0"/>
        <w:spacing w:after="0" w:line="240" w:lineRule="auto"/>
        <w:jc w:val="both"/>
        <w:rPr>
          <w:rFonts w:cstheme="minorHAnsi"/>
        </w:rPr>
      </w:pPr>
    </w:p>
    <w:p w14:paraId="14C69584" w14:textId="77777777" w:rsidR="00096C16" w:rsidRPr="006112B5" w:rsidRDefault="00A10412" w:rsidP="003066EA">
      <w:pPr>
        <w:widowControl w:val="0"/>
        <w:spacing w:after="0" w:line="240" w:lineRule="auto"/>
        <w:jc w:val="both"/>
        <w:rPr>
          <w:rFonts w:cstheme="minorHAnsi"/>
          <w:b/>
        </w:rPr>
      </w:pPr>
      <w:r w:rsidRPr="006112B5">
        <w:rPr>
          <w:rFonts w:cstheme="minorHAnsi"/>
          <w:b/>
        </w:rPr>
        <w:t>Heal</w:t>
      </w:r>
    </w:p>
    <w:p w14:paraId="21629649" w14:textId="27E6DCEE" w:rsidR="000C5F69" w:rsidRPr="006112B5" w:rsidRDefault="00942357" w:rsidP="003066EA">
      <w:pPr>
        <w:widowControl w:val="0"/>
        <w:spacing w:after="0" w:line="240" w:lineRule="auto"/>
        <w:jc w:val="both"/>
        <w:rPr>
          <w:rFonts w:cstheme="minorHAnsi"/>
          <w:b/>
        </w:rPr>
      </w:pPr>
      <w:r w:rsidRPr="006112B5">
        <w:rPr>
          <w:rFonts w:cstheme="minorHAnsi"/>
        </w:rPr>
        <w:t xml:space="preserve">God created all of us to have feelings, and for thousands of years human beings have </w:t>
      </w:r>
      <w:r w:rsidR="00723708" w:rsidRPr="006112B5">
        <w:rPr>
          <w:rFonts w:cstheme="minorHAnsi"/>
        </w:rPr>
        <w:t>felt</w:t>
      </w:r>
      <w:r w:rsidRPr="006112B5">
        <w:rPr>
          <w:rFonts w:cstheme="minorHAnsi"/>
        </w:rPr>
        <w:t xml:space="preserve"> like you </w:t>
      </w:r>
      <w:r w:rsidR="006462A5" w:rsidRPr="006112B5">
        <w:rPr>
          <w:rFonts w:cstheme="minorHAnsi"/>
        </w:rPr>
        <w:t>f</w:t>
      </w:r>
      <w:r w:rsidR="00023358" w:rsidRPr="006112B5">
        <w:rPr>
          <w:rFonts w:cstheme="minorHAnsi"/>
        </w:rPr>
        <w:t xml:space="preserve">eel </w:t>
      </w:r>
      <w:r w:rsidRPr="006112B5">
        <w:rPr>
          <w:rFonts w:cstheme="minorHAnsi"/>
        </w:rPr>
        <w:t xml:space="preserve">when they have </w:t>
      </w:r>
      <w:r w:rsidRPr="006112B5">
        <w:rPr>
          <w:rFonts w:cstheme="minorHAnsi"/>
          <w:i/>
        </w:rPr>
        <w:t xml:space="preserve">considered making an investment </w:t>
      </w:r>
      <w:r w:rsidR="003B683B">
        <w:rPr>
          <w:rFonts w:cstheme="minorHAnsi"/>
          <w:i/>
        </w:rPr>
        <w:t xml:space="preserve">to inherit </w:t>
      </w:r>
      <w:r w:rsidRPr="006112B5">
        <w:rPr>
          <w:rFonts w:cstheme="minorHAnsi"/>
          <w:i/>
        </w:rPr>
        <w:t>future blessing</w:t>
      </w:r>
      <w:r w:rsidRPr="003B683B">
        <w:rPr>
          <w:rFonts w:cstheme="minorHAnsi"/>
          <w:iCs/>
        </w:rPr>
        <w:t xml:space="preserve">. </w:t>
      </w:r>
      <w:r w:rsidRPr="006112B5">
        <w:rPr>
          <w:rFonts w:cstheme="minorHAnsi"/>
        </w:rPr>
        <w:t>You</w:t>
      </w:r>
      <w:r w:rsidR="000C5F69" w:rsidRPr="006112B5">
        <w:rPr>
          <w:rFonts w:cstheme="minorHAnsi"/>
        </w:rPr>
        <w:t xml:space="preserve"> can stop telling stories about thi</w:t>
      </w:r>
      <w:r w:rsidR="00770522" w:rsidRPr="006112B5">
        <w:rPr>
          <w:rFonts w:cstheme="minorHAnsi"/>
        </w:rPr>
        <w:t xml:space="preserve">s </w:t>
      </w:r>
      <w:r w:rsidR="00E50D5F" w:rsidRPr="006112B5">
        <w:rPr>
          <w:rFonts w:cstheme="minorHAnsi"/>
        </w:rPr>
        <w:t xml:space="preserve">investment </w:t>
      </w:r>
      <w:r w:rsidR="00770522" w:rsidRPr="006112B5">
        <w:rPr>
          <w:rFonts w:cstheme="minorHAnsi"/>
        </w:rPr>
        <w:t xml:space="preserve">by asking </w:t>
      </w:r>
      <w:r w:rsidRPr="006112B5">
        <w:rPr>
          <w:rFonts w:cstheme="minorHAnsi"/>
        </w:rPr>
        <w:t>yourself</w:t>
      </w:r>
      <w:r w:rsidR="00807BDE" w:rsidRPr="006112B5">
        <w:rPr>
          <w:rFonts w:cstheme="minorHAnsi"/>
        </w:rPr>
        <w:t>, “</w:t>
      </w:r>
      <w:r w:rsidR="00024BD5" w:rsidRPr="006112B5">
        <w:rPr>
          <w:rFonts w:cstheme="minorHAnsi"/>
        </w:rPr>
        <w:t>Are</w:t>
      </w:r>
      <w:r w:rsidR="000C5F69" w:rsidRPr="006112B5">
        <w:rPr>
          <w:rFonts w:cstheme="minorHAnsi"/>
        </w:rPr>
        <w:t xml:space="preserve"> my</w:t>
      </w:r>
      <w:r w:rsidR="00B603F1" w:rsidRPr="006112B5">
        <w:rPr>
          <w:rFonts w:cstheme="minorHAnsi"/>
        </w:rPr>
        <w:t xml:space="preserve"> present</w:t>
      </w:r>
      <w:r w:rsidR="000C5F69" w:rsidRPr="006112B5">
        <w:rPr>
          <w:rFonts w:cstheme="minorHAnsi"/>
        </w:rPr>
        <w:t xml:space="preserve"> </w:t>
      </w:r>
      <w:r w:rsidR="00E50D5F" w:rsidRPr="006112B5">
        <w:rPr>
          <w:rFonts w:cstheme="minorHAnsi"/>
        </w:rPr>
        <w:t xml:space="preserve">investment </w:t>
      </w:r>
      <w:r w:rsidR="000C5F69" w:rsidRPr="006112B5">
        <w:rPr>
          <w:rFonts w:cstheme="minorHAnsi"/>
        </w:rPr>
        <w:t>choices reflect</w:t>
      </w:r>
      <w:r w:rsidR="00024BD5" w:rsidRPr="006112B5">
        <w:rPr>
          <w:rFonts w:cstheme="minorHAnsi"/>
        </w:rPr>
        <w:t>ing</w:t>
      </w:r>
      <w:r w:rsidR="000C5F69" w:rsidRPr="006112B5">
        <w:rPr>
          <w:rFonts w:cstheme="minorHAnsi"/>
        </w:rPr>
        <w:t xml:space="preserve"> who I really am in Christ? </w:t>
      </w:r>
      <w:r w:rsidRPr="006112B5">
        <w:rPr>
          <w:rFonts w:cstheme="minorHAnsi"/>
        </w:rPr>
        <w:t xml:space="preserve">How might I invest </w:t>
      </w:r>
      <w:r w:rsidR="00E50D5F" w:rsidRPr="006112B5">
        <w:rPr>
          <w:rFonts w:cstheme="minorHAnsi"/>
        </w:rPr>
        <w:t xml:space="preserve">today </w:t>
      </w:r>
      <w:r w:rsidRPr="006112B5">
        <w:rPr>
          <w:rFonts w:cstheme="minorHAnsi"/>
        </w:rPr>
        <w:t>in a future of blessing</w:t>
      </w:r>
      <w:r w:rsidR="00DA268A" w:rsidRPr="006112B5">
        <w:rPr>
          <w:rFonts w:cstheme="minorHAnsi"/>
        </w:rPr>
        <w:t>?</w:t>
      </w:r>
      <w:r w:rsidRPr="006112B5">
        <w:rPr>
          <w:rFonts w:cstheme="minorHAnsi"/>
        </w:rPr>
        <w:t xml:space="preserve">” </w:t>
      </w:r>
      <w:r w:rsidRPr="006112B5">
        <w:rPr>
          <w:rFonts w:cstheme="minorHAnsi"/>
          <w:i/>
        </w:rPr>
        <w:t xml:space="preserve">(Pause) </w:t>
      </w:r>
      <w:r w:rsidRPr="006112B5">
        <w:rPr>
          <w:rFonts w:cstheme="minorHAnsi"/>
        </w:rPr>
        <w:t xml:space="preserve">With compassion for yourself and </w:t>
      </w:r>
      <w:r w:rsidR="0043354B" w:rsidRPr="006112B5">
        <w:rPr>
          <w:rFonts w:cstheme="minorHAnsi"/>
        </w:rPr>
        <w:t xml:space="preserve">for </w:t>
      </w:r>
      <w:r w:rsidRPr="006112B5">
        <w:rPr>
          <w:rFonts w:cstheme="minorHAnsi"/>
        </w:rPr>
        <w:t xml:space="preserve">others who are making this choice to invest, breathe and help your body process with a long exhaling breath. </w:t>
      </w:r>
      <w:r w:rsidR="00F97B3C" w:rsidRPr="006112B5">
        <w:rPr>
          <w:rFonts w:cstheme="minorHAnsi"/>
          <w:i/>
        </w:rPr>
        <w:t xml:space="preserve">(Pause </w:t>
      </w:r>
      <w:r w:rsidR="002422B2" w:rsidRPr="006112B5">
        <w:rPr>
          <w:rFonts w:cstheme="minorHAnsi"/>
          <w:i/>
        </w:rPr>
        <w:t xml:space="preserve">for </w:t>
      </w:r>
      <w:r w:rsidR="00F97B3C" w:rsidRPr="006112B5">
        <w:rPr>
          <w:rFonts w:cstheme="minorHAnsi"/>
          <w:i/>
        </w:rPr>
        <w:t>30 seconds)</w:t>
      </w:r>
    </w:p>
    <w:p w14:paraId="5E2C443C" w14:textId="77777777" w:rsidR="00887FE5" w:rsidRPr="006112B5" w:rsidRDefault="00887FE5" w:rsidP="003066EA">
      <w:pPr>
        <w:widowControl w:val="0"/>
        <w:spacing w:after="0" w:line="240" w:lineRule="auto"/>
        <w:jc w:val="both"/>
        <w:rPr>
          <w:rFonts w:cstheme="minorHAnsi"/>
          <w:b/>
        </w:rPr>
      </w:pPr>
    </w:p>
    <w:p w14:paraId="6342AA34" w14:textId="77777777" w:rsidR="00770522" w:rsidRPr="006112B5" w:rsidRDefault="00685160" w:rsidP="003066EA">
      <w:pPr>
        <w:widowControl w:val="0"/>
        <w:spacing w:after="0" w:line="240" w:lineRule="auto"/>
        <w:jc w:val="both"/>
        <w:rPr>
          <w:rFonts w:cstheme="minorHAnsi"/>
        </w:rPr>
      </w:pPr>
      <w:r w:rsidRPr="006112B5">
        <w:rPr>
          <w:rFonts w:cstheme="minorHAnsi"/>
          <w:i/>
        </w:rPr>
        <w:t xml:space="preserve">(Optional) </w:t>
      </w:r>
      <w:r w:rsidR="00770522" w:rsidRPr="006112B5">
        <w:rPr>
          <w:rFonts w:cstheme="minorHAnsi"/>
        </w:rPr>
        <w:t xml:space="preserve">Continue to breathe </w:t>
      </w:r>
      <w:r w:rsidR="00096C16" w:rsidRPr="006112B5">
        <w:rPr>
          <w:rFonts w:cstheme="minorHAnsi"/>
        </w:rPr>
        <w:t>while</w:t>
      </w:r>
      <w:r w:rsidR="008A4928" w:rsidRPr="006112B5">
        <w:rPr>
          <w:rFonts w:cstheme="minorHAnsi"/>
        </w:rPr>
        <w:t xml:space="preserve"> </w:t>
      </w:r>
      <w:r w:rsidR="00942357" w:rsidRPr="006112B5">
        <w:rPr>
          <w:rFonts w:cstheme="minorHAnsi"/>
        </w:rPr>
        <w:t xml:space="preserve">I </w:t>
      </w:r>
      <w:r w:rsidR="008A4928" w:rsidRPr="006112B5">
        <w:rPr>
          <w:rFonts w:cstheme="minorHAnsi"/>
        </w:rPr>
        <w:t>test for further integration</w:t>
      </w:r>
      <w:r w:rsidR="00770522" w:rsidRPr="006112B5">
        <w:rPr>
          <w:rFonts w:cstheme="minorHAnsi"/>
        </w:rPr>
        <w:t>.</w:t>
      </w:r>
      <w:r w:rsidR="008A4928" w:rsidRPr="006112B5">
        <w:rPr>
          <w:rFonts w:cstheme="minorHAnsi"/>
        </w:rPr>
        <w:t xml:space="preserve"> </w:t>
      </w:r>
    </w:p>
    <w:p w14:paraId="0F888920" w14:textId="77777777" w:rsidR="00770522" w:rsidRPr="006112B5" w:rsidRDefault="00770522" w:rsidP="003066EA">
      <w:pPr>
        <w:widowControl w:val="0"/>
        <w:spacing w:after="0" w:line="240" w:lineRule="auto"/>
        <w:jc w:val="both"/>
        <w:rPr>
          <w:rFonts w:cstheme="minorHAnsi"/>
        </w:rPr>
      </w:pPr>
    </w:p>
    <w:p w14:paraId="04014A40" w14:textId="77777777" w:rsidR="00770522" w:rsidRPr="006112B5" w:rsidRDefault="00770522" w:rsidP="003066EA">
      <w:pPr>
        <w:widowControl w:val="0"/>
        <w:spacing w:after="0" w:line="240" w:lineRule="auto"/>
        <w:jc w:val="both"/>
        <w:rPr>
          <w:rFonts w:cstheme="minorHAnsi"/>
        </w:rPr>
      </w:pPr>
      <w:r w:rsidRPr="006112B5">
        <w:rPr>
          <w:rFonts w:cstheme="minorHAnsi"/>
        </w:rPr>
        <w:t>Pause. Take a deep breath.</w:t>
      </w:r>
    </w:p>
    <w:p w14:paraId="3887BB0C" w14:textId="600336AB" w:rsidR="004C426F" w:rsidRPr="006112B5" w:rsidRDefault="004C426F" w:rsidP="004C426F">
      <w:pPr>
        <w:spacing w:after="0" w:line="240" w:lineRule="auto"/>
        <w:jc w:val="both"/>
        <w:rPr>
          <w:rFonts w:cstheme="minorHAnsi"/>
          <w:i/>
        </w:rPr>
      </w:pPr>
      <w:r w:rsidRPr="006112B5">
        <w:rPr>
          <w:rFonts w:cstheme="minorHAnsi"/>
          <w:i/>
        </w:rPr>
        <w:t xml:space="preserve">(If time permits, ask, “Does anyone have comments or questions about </w:t>
      </w:r>
      <w:r w:rsidR="004F2946" w:rsidRPr="006112B5">
        <w:rPr>
          <w:rFonts w:cstheme="minorHAnsi"/>
          <w:i/>
        </w:rPr>
        <w:t>the</w:t>
      </w:r>
      <w:r w:rsidRPr="006112B5">
        <w:rPr>
          <w:rFonts w:cstheme="minorHAnsi"/>
          <w:i/>
        </w:rPr>
        <w:t xml:space="preserve"> integration?”) </w:t>
      </w:r>
    </w:p>
    <w:p w14:paraId="0E0E2253" w14:textId="77777777" w:rsidR="00F278D6" w:rsidRPr="006112B5" w:rsidRDefault="00F278D6" w:rsidP="003066EA">
      <w:pPr>
        <w:widowControl w:val="0"/>
        <w:spacing w:after="0" w:line="240" w:lineRule="auto"/>
        <w:jc w:val="both"/>
        <w:rPr>
          <w:rFonts w:cstheme="minorHAnsi"/>
          <w:color w:val="000000"/>
        </w:rPr>
      </w:pPr>
    </w:p>
    <w:p w14:paraId="4F4790BC" w14:textId="77777777" w:rsidR="00285B9A" w:rsidRPr="006112B5" w:rsidRDefault="00285B9A" w:rsidP="003066EA">
      <w:pPr>
        <w:widowControl w:val="0"/>
        <w:spacing w:after="0" w:line="240" w:lineRule="auto"/>
        <w:jc w:val="both"/>
        <w:rPr>
          <w:rFonts w:cstheme="minorHAnsi"/>
          <w:b/>
        </w:rPr>
      </w:pPr>
      <w:r w:rsidRPr="006112B5">
        <w:rPr>
          <w:rFonts w:cstheme="minorHAnsi"/>
          <w:b/>
        </w:rPr>
        <w:t>1:2</w:t>
      </w:r>
      <w:r w:rsidR="00770522" w:rsidRPr="006112B5">
        <w:rPr>
          <w:rFonts w:cstheme="minorHAnsi"/>
          <w:b/>
        </w:rPr>
        <w:t>8</w:t>
      </w:r>
      <w:r w:rsidRPr="006112B5">
        <w:rPr>
          <w:rFonts w:cstheme="minorHAnsi"/>
          <w:b/>
        </w:rPr>
        <w:tab/>
        <w:t>ENDING PRAYER</w:t>
      </w:r>
    </w:p>
    <w:p w14:paraId="07885A30" w14:textId="77777777" w:rsidR="00446169" w:rsidRPr="006112B5" w:rsidRDefault="00446169" w:rsidP="003066EA">
      <w:pPr>
        <w:widowControl w:val="0"/>
        <w:spacing w:after="0" w:line="240" w:lineRule="auto"/>
        <w:jc w:val="both"/>
        <w:rPr>
          <w:rFonts w:cstheme="minorHAnsi"/>
        </w:rPr>
      </w:pPr>
    </w:p>
    <w:p w14:paraId="14F88768" w14:textId="77777777" w:rsidR="009715DB" w:rsidRPr="006112B5" w:rsidRDefault="00285B9A" w:rsidP="003066EA">
      <w:pPr>
        <w:widowControl w:val="0"/>
        <w:spacing w:after="0" w:line="240" w:lineRule="auto"/>
        <w:jc w:val="both"/>
        <w:rPr>
          <w:rFonts w:cstheme="minorHAnsi"/>
        </w:rPr>
      </w:pPr>
      <w:r w:rsidRPr="006112B5">
        <w:rPr>
          <w:rFonts w:cstheme="minorHAnsi"/>
        </w:rPr>
        <w:t>Dear Father and Creator,</w:t>
      </w:r>
    </w:p>
    <w:p w14:paraId="1D6F5B74" w14:textId="77777777" w:rsidR="00285B9A" w:rsidRPr="006112B5" w:rsidRDefault="00685160" w:rsidP="003066EA">
      <w:pPr>
        <w:widowControl w:val="0"/>
        <w:spacing w:after="0" w:line="240" w:lineRule="auto"/>
        <w:jc w:val="both"/>
        <w:rPr>
          <w:rFonts w:cstheme="minorHAnsi"/>
        </w:rPr>
      </w:pPr>
      <w:r w:rsidRPr="006112B5">
        <w:rPr>
          <w:rFonts w:cstheme="minorHAnsi"/>
        </w:rPr>
        <w:t>Thank You</w:t>
      </w:r>
      <w:r w:rsidR="00285B9A" w:rsidRPr="006112B5">
        <w:rPr>
          <w:rFonts w:cstheme="minorHAnsi"/>
        </w:rPr>
        <w:t xml:space="preserve"> for this</w:t>
      </w:r>
      <w:r w:rsidR="00356175" w:rsidRPr="006112B5">
        <w:rPr>
          <w:rFonts w:cstheme="minorHAnsi"/>
        </w:rPr>
        <w:t xml:space="preserve"> time</w:t>
      </w:r>
      <w:r w:rsidR="00AE002E" w:rsidRPr="006112B5">
        <w:rPr>
          <w:rFonts w:cstheme="minorHAnsi"/>
        </w:rPr>
        <w:t xml:space="preserve"> together</w:t>
      </w:r>
      <w:r w:rsidRPr="006112B5">
        <w:rPr>
          <w:rFonts w:cstheme="minorHAnsi"/>
        </w:rPr>
        <w:t xml:space="preserve"> of healing and redirection</w:t>
      </w:r>
      <w:r w:rsidR="00AE002E" w:rsidRPr="006112B5">
        <w:rPr>
          <w:rFonts w:cstheme="minorHAnsi"/>
        </w:rPr>
        <w:t>. Hold us in this</w:t>
      </w:r>
      <w:r w:rsidR="0004382E" w:rsidRPr="006112B5">
        <w:rPr>
          <w:rFonts w:cstheme="minorHAnsi"/>
        </w:rPr>
        <w:t xml:space="preserve"> orientation</w:t>
      </w:r>
      <w:r w:rsidR="00096C16" w:rsidRPr="006112B5">
        <w:rPr>
          <w:rFonts w:cstheme="minorHAnsi"/>
        </w:rPr>
        <w:t xml:space="preserve"> toward You and toward our inheritance</w:t>
      </w:r>
      <w:r w:rsidR="00A41F2E" w:rsidRPr="006112B5">
        <w:rPr>
          <w:rFonts w:cstheme="minorHAnsi"/>
        </w:rPr>
        <w:t xml:space="preserve"> in Christ</w:t>
      </w:r>
      <w:r w:rsidR="00096C16" w:rsidRPr="006112B5">
        <w:rPr>
          <w:rFonts w:cstheme="minorHAnsi"/>
        </w:rPr>
        <w:t xml:space="preserve">. </w:t>
      </w:r>
      <w:r w:rsidR="00285B9A" w:rsidRPr="006112B5">
        <w:rPr>
          <w:rFonts w:cstheme="minorHAnsi"/>
        </w:rPr>
        <w:t>Lead us to the next step in our heal</w:t>
      </w:r>
      <w:r w:rsidR="00356175" w:rsidRPr="006112B5">
        <w:rPr>
          <w:rFonts w:cstheme="minorHAnsi"/>
        </w:rPr>
        <w:t>ing</w:t>
      </w:r>
      <w:r w:rsidR="00321BDB" w:rsidRPr="006112B5">
        <w:rPr>
          <w:rFonts w:cstheme="minorHAnsi"/>
        </w:rPr>
        <w:t xml:space="preserve"> this week</w:t>
      </w:r>
      <w:r w:rsidR="009A4037" w:rsidRPr="006112B5">
        <w:rPr>
          <w:rFonts w:cstheme="minorHAnsi"/>
        </w:rPr>
        <w:t xml:space="preserve"> as we co-labor with You to</w:t>
      </w:r>
      <w:r w:rsidR="0004382E" w:rsidRPr="006112B5">
        <w:rPr>
          <w:rFonts w:cstheme="minorHAnsi"/>
        </w:rPr>
        <w:t xml:space="preserve"> </w:t>
      </w:r>
      <w:r w:rsidR="00356175" w:rsidRPr="006112B5">
        <w:rPr>
          <w:rFonts w:cstheme="minorHAnsi"/>
        </w:rPr>
        <w:t>r</w:t>
      </w:r>
      <w:r w:rsidR="00285B9A" w:rsidRPr="006112B5">
        <w:rPr>
          <w:rFonts w:cstheme="minorHAnsi"/>
        </w:rPr>
        <w:t>eorient our</w:t>
      </w:r>
      <w:r w:rsidRPr="006112B5">
        <w:rPr>
          <w:rFonts w:cstheme="minorHAnsi"/>
        </w:rPr>
        <w:t xml:space="preserve"> lives </w:t>
      </w:r>
      <w:r w:rsidR="009C59AB" w:rsidRPr="006112B5">
        <w:rPr>
          <w:rFonts w:cstheme="minorHAnsi"/>
        </w:rPr>
        <w:t xml:space="preserve">for </w:t>
      </w:r>
      <w:r w:rsidRPr="006112B5">
        <w:rPr>
          <w:rFonts w:cstheme="minorHAnsi"/>
        </w:rPr>
        <w:t>a more effective flow and to flourish in our connection with our true d</w:t>
      </w:r>
      <w:r w:rsidR="00A63BF2" w:rsidRPr="006112B5">
        <w:rPr>
          <w:rFonts w:cstheme="minorHAnsi"/>
        </w:rPr>
        <w:t>e</w:t>
      </w:r>
      <w:r w:rsidRPr="006112B5">
        <w:rPr>
          <w:rFonts w:cstheme="minorHAnsi"/>
        </w:rPr>
        <w:t>sign and potential</w:t>
      </w:r>
      <w:r w:rsidR="00AE002E" w:rsidRPr="006112B5">
        <w:rPr>
          <w:rFonts w:cstheme="minorHAnsi"/>
        </w:rPr>
        <w:t>, with our community and</w:t>
      </w:r>
      <w:r w:rsidR="00285B9A" w:rsidRPr="006112B5">
        <w:rPr>
          <w:rFonts w:cstheme="minorHAnsi"/>
        </w:rPr>
        <w:t xml:space="preserve"> the</w:t>
      </w:r>
      <w:r w:rsidR="00A41F2E" w:rsidRPr="006112B5">
        <w:rPr>
          <w:rFonts w:cstheme="minorHAnsi"/>
        </w:rPr>
        <w:t xml:space="preserve"> rest of</w:t>
      </w:r>
      <w:r w:rsidR="00285B9A" w:rsidRPr="006112B5">
        <w:rPr>
          <w:rFonts w:cstheme="minorHAnsi"/>
        </w:rPr>
        <w:t xml:space="preserve"> Creation, and with You</w:t>
      </w:r>
      <w:r w:rsidR="000C5F69" w:rsidRPr="006112B5">
        <w:rPr>
          <w:rFonts w:cstheme="minorHAnsi"/>
        </w:rPr>
        <w:t>, for the glory and honor of our Lord Jesus</w:t>
      </w:r>
      <w:r w:rsidR="00285B9A" w:rsidRPr="006112B5">
        <w:rPr>
          <w:rFonts w:cstheme="minorHAnsi"/>
        </w:rPr>
        <w:t>.</w:t>
      </w:r>
      <w:r w:rsidRPr="006112B5">
        <w:rPr>
          <w:rFonts w:cstheme="minorHAnsi"/>
        </w:rPr>
        <w:t xml:space="preserve"> Amen</w:t>
      </w:r>
      <w:r w:rsidR="002E6C56" w:rsidRPr="006112B5">
        <w:rPr>
          <w:rFonts w:cstheme="minorHAnsi"/>
        </w:rPr>
        <w:t>.</w:t>
      </w:r>
    </w:p>
    <w:p w14:paraId="54142D3B" w14:textId="77777777" w:rsidR="00770522" w:rsidRPr="006112B5" w:rsidRDefault="00770522" w:rsidP="003066EA">
      <w:pPr>
        <w:widowControl w:val="0"/>
        <w:spacing w:after="0" w:line="240" w:lineRule="auto"/>
        <w:jc w:val="both"/>
        <w:rPr>
          <w:rFonts w:cstheme="minorHAnsi"/>
        </w:rPr>
      </w:pPr>
    </w:p>
    <w:p w14:paraId="25182433" w14:textId="77777777" w:rsidR="00770522" w:rsidRPr="006112B5" w:rsidRDefault="00770522" w:rsidP="003066EA">
      <w:pPr>
        <w:widowControl w:val="0"/>
        <w:spacing w:after="0" w:line="240" w:lineRule="auto"/>
        <w:jc w:val="both"/>
        <w:rPr>
          <w:rFonts w:cstheme="minorHAnsi"/>
        </w:rPr>
      </w:pPr>
      <w:r w:rsidRPr="006112B5">
        <w:rPr>
          <w:rFonts w:cstheme="minorHAnsi"/>
        </w:rPr>
        <w:t>Take a deep breath.</w:t>
      </w:r>
    </w:p>
    <w:p w14:paraId="2EAAAE5B" w14:textId="274D0FCB" w:rsidR="004C426F" w:rsidRPr="006112B5" w:rsidRDefault="004C426F" w:rsidP="004C426F">
      <w:pPr>
        <w:spacing w:after="0" w:line="240" w:lineRule="auto"/>
        <w:jc w:val="both"/>
        <w:rPr>
          <w:rFonts w:cstheme="minorHAnsi"/>
          <w:i/>
        </w:rPr>
      </w:pPr>
      <w:r w:rsidRPr="006112B5">
        <w:rPr>
          <w:rFonts w:cstheme="minorHAnsi"/>
          <w:i/>
        </w:rPr>
        <w:t xml:space="preserve">(If time permits, ask, “Does anyone have comments or questions about this meeting?”) </w:t>
      </w:r>
    </w:p>
    <w:p w14:paraId="48AF6A01" w14:textId="77777777" w:rsidR="007A7E42" w:rsidRPr="006112B5" w:rsidRDefault="007A7E42" w:rsidP="003066EA">
      <w:pPr>
        <w:widowControl w:val="0"/>
        <w:spacing w:after="0" w:line="240" w:lineRule="auto"/>
        <w:jc w:val="both"/>
        <w:rPr>
          <w:rFonts w:cstheme="minorHAnsi"/>
        </w:rPr>
      </w:pPr>
    </w:p>
    <w:p w14:paraId="0C828521" w14:textId="77777777" w:rsidR="00364554" w:rsidRPr="003066EA" w:rsidRDefault="00364554" w:rsidP="003066EA">
      <w:pPr>
        <w:widowControl w:val="0"/>
        <w:spacing w:after="0" w:line="240" w:lineRule="auto"/>
        <w:jc w:val="both"/>
        <w:rPr>
          <w:rFonts w:cstheme="minorHAnsi"/>
          <w:b/>
        </w:rPr>
      </w:pPr>
      <w:r w:rsidRPr="006112B5">
        <w:rPr>
          <w:rFonts w:cstheme="minorHAnsi"/>
          <w:b/>
        </w:rPr>
        <w:t>1:2</w:t>
      </w:r>
      <w:r w:rsidR="00E35B4B" w:rsidRPr="006112B5">
        <w:rPr>
          <w:rFonts w:cstheme="minorHAnsi"/>
          <w:b/>
        </w:rPr>
        <w:t>9</w:t>
      </w:r>
      <w:r w:rsidRPr="006112B5">
        <w:rPr>
          <w:rFonts w:cstheme="minorHAnsi"/>
          <w:b/>
        </w:rPr>
        <w:tab/>
        <w:t>ANNOUNCEMENTS</w:t>
      </w:r>
    </w:p>
    <w:p w14:paraId="0639F186" w14:textId="77777777" w:rsidR="00F278D6" w:rsidRDefault="00F278D6" w:rsidP="003066EA">
      <w:pPr>
        <w:widowControl w:val="0"/>
        <w:spacing w:after="0" w:line="240" w:lineRule="auto"/>
        <w:jc w:val="both"/>
        <w:rPr>
          <w:b/>
        </w:rPr>
      </w:pPr>
    </w:p>
    <w:sectPr w:rsidR="00F278D6" w:rsidSect="00FF3440">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883A" w14:textId="77777777" w:rsidR="00656B00" w:rsidRDefault="00656B00" w:rsidP="00285B9A">
      <w:pPr>
        <w:spacing w:after="0" w:line="240" w:lineRule="auto"/>
      </w:pPr>
      <w:r>
        <w:separator/>
      </w:r>
    </w:p>
  </w:endnote>
  <w:endnote w:type="continuationSeparator" w:id="0">
    <w:p w14:paraId="309E036F" w14:textId="77777777" w:rsidR="00656B00" w:rsidRDefault="00656B00" w:rsidP="00285B9A">
      <w:pPr>
        <w:spacing w:after="0" w:line="240" w:lineRule="auto"/>
      </w:pPr>
      <w:r>
        <w:continuationSeparator/>
      </w:r>
    </w:p>
  </w:endnote>
  <w:endnote w:id="1">
    <w:p w14:paraId="7E114497" w14:textId="77777777" w:rsidR="004F081E" w:rsidRPr="004F081E" w:rsidRDefault="004F081E" w:rsidP="003066EA">
      <w:pPr>
        <w:pStyle w:val="EndnoteText"/>
        <w:jc w:val="both"/>
        <w:rPr>
          <w:lang w:val="en-GB"/>
        </w:rPr>
      </w:pPr>
      <w:r>
        <w:rPr>
          <w:rStyle w:val="EndnoteReference"/>
        </w:rPr>
        <w:endnoteRef/>
      </w:r>
      <w:r>
        <w:t xml:space="preserve"> </w:t>
      </w:r>
      <w:r w:rsidRPr="00720CDA">
        <w:rPr>
          <w:i/>
        </w:rPr>
        <w:t>And Can It Be?</w:t>
      </w:r>
      <w:r>
        <w:t xml:space="preserve"> by Charles Wesley (1707</w:t>
      </w:r>
      <w:r w:rsidR="003D24E5">
        <w:t>–</w:t>
      </w:r>
      <w:r>
        <w:t>1788)</w:t>
      </w:r>
      <w:r w:rsidR="00F278D6">
        <w:t>;</w:t>
      </w:r>
      <w:r>
        <w:t xml:space="preserve"> </w:t>
      </w:r>
      <w:hyperlink r:id="rId1" w:history="1">
        <w:r w:rsidR="003D24E5">
          <w:rPr>
            <w:rStyle w:val="Hyperlink"/>
          </w:rPr>
          <w:t>www.youtube.com/watch?v=sQeIGbKqiw8</w:t>
        </w:r>
      </w:hyperlink>
      <w:r>
        <w:t>.</w:t>
      </w:r>
    </w:p>
  </w:endnote>
  <w:endnote w:id="2">
    <w:p w14:paraId="77814073" w14:textId="77777777" w:rsidR="00BA5222" w:rsidRDefault="00BA5222">
      <w:pPr>
        <w:pStyle w:val="EndnoteText"/>
      </w:pPr>
      <w:r>
        <w:rPr>
          <w:rStyle w:val="EndnoteReference"/>
        </w:rPr>
        <w:endnoteRef/>
      </w:r>
      <w:r>
        <w:t xml:space="preserve"> See KF6 Expanded.</w:t>
      </w:r>
    </w:p>
  </w:endnote>
  <w:endnote w:id="3">
    <w:p w14:paraId="7D7B72DC" w14:textId="77777777" w:rsidR="009307B0" w:rsidRPr="00513832" w:rsidRDefault="009307B0" w:rsidP="009307B0">
      <w:pPr>
        <w:pStyle w:val="EndnoteText"/>
        <w:rPr>
          <w:lang w:val="en-GB"/>
        </w:rPr>
      </w:pPr>
      <w:r>
        <w:rPr>
          <w:rStyle w:val="EndnoteReference"/>
        </w:rPr>
        <w:endnoteRef/>
      </w:r>
      <w:r>
        <w:t xml:space="preserve"> Luke 15:7</w:t>
      </w:r>
      <w:r w:rsidRPr="00BC52E2">
        <w:t>, 10, 32</w:t>
      </w:r>
      <w:r w:rsidRPr="00095CD0">
        <w:t>.</w:t>
      </w:r>
    </w:p>
  </w:endnote>
  <w:endnote w:id="4">
    <w:p w14:paraId="589BA7C8" w14:textId="77777777" w:rsidR="009307B0" w:rsidRDefault="009307B0" w:rsidP="009307B0">
      <w:pPr>
        <w:pStyle w:val="EndnoteText"/>
      </w:pPr>
      <w:r>
        <w:rPr>
          <w:rStyle w:val="EndnoteReference"/>
        </w:rPr>
        <w:endnoteRef/>
      </w:r>
      <w:r>
        <w:t xml:space="preserve"> Gal. 5:22-23,</w:t>
      </w:r>
      <w:r w:rsidRPr="00160696">
        <w:t xml:space="preserve"> </w:t>
      </w:r>
      <w:r>
        <w:t>Matt. 5:16.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EEEE" w14:textId="48B4DD78" w:rsidR="00AB4FB9" w:rsidRDefault="007C1594">
    <w:pPr>
      <w:pStyle w:val="Footer"/>
    </w:pPr>
    <w:r>
      <w:t>karisfellowships.com</w:t>
    </w:r>
    <w:r>
      <w:tab/>
    </w:r>
    <w:r w:rsidRPr="00807BDE">
      <w:t>KF34-M</w:t>
    </w:r>
    <w:r w:rsidR="00AB4FB9" w:rsidRPr="00807BDE">
      <w:tab/>
    </w:r>
    <w:r w:rsidR="00AB4FB9" w:rsidRPr="00807BDE">
      <w:rPr>
        <w:rFonts w:cstheme="minorHAnsi"/>
      </w:rPr>
      <w:t>©</w:t>
    </w:r>
    <w:r w:rsidRPr="00807BDE">
      <w:t>20</w:t>
    </w:r>
    <w:r w:rsidR="00C323D4">
      <w:t>21</w:t>
    </w:r>
    <w:r w:rsidR="00AB4FB9" w:rsidRPr="00807BDE">
      <w:t xml:space="preserve"> Nancy</w:t>
    </w:r>
    <w:r w:rsidR="00AB4FB9">
      <w:t xml:space="preserve"> Diven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7E75" w14:textId="7120CB18" w:rsidR="00FF3440" w:rsidRDefault="00FF3440">
    <w:pPr>
      <w:pStyle w:val="Footer"/>
    </w:pPr>
    <w:r>
      <w:t>karisfellowships.com</w:t>
    </w:r>
    <w:r>
      <w:tab/>
    </w:r>
    <w:r w:rsidRPr="00807BDE">
      <w:t>KF34-M</w:t>
    </w:r>
    <w:r>
      <w:tab/>
    </w:r>
    <w:r w:rsidRPr="00807BDE">
      <w:rPr>
        <w:rFonts w:cstheme="minorHAnsi"/>
      </w:rPr>
      <w:t>©</w:t>
    </w:r>
    <w:r w:rsidRPr="00807BDE">
      <w:t>20</w:t>
    </w:r>
    <w:r w:rsidR="00C323D4">
      <w:t>21</w:t>
    </w:r>
    <w:r w:rsidRPr="00807BDE">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C280" w14:textId="77777777" w:rsidR="00656B00" w:rsidRDefault="00656B00" w:rsidP="00285B9A">
      <w:pPr>
        <w:spacing w:after="0" w:line="240" w:lineRule="auto"/>
      </w:pPr>
      <w:r>
        <w:separator/>
      </w:r>
    </w:p>
  </w:footnote>
  <w:footnote w:type="continuationSeparator" w:id="0">
    <w:p w14:paraId="3FAF8F96" w14:textId="77777777" w:rsidR="00656B00" w:rsidRDefault="00656B0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4E895D8F" w14:textId="77777777" w:rsidR="00AB4FB9" w:rsidRDefault="00AB4FB9">
        <w:pPr>
          <w:pStyle w:val="Header"/>
          <w:jc w:val="right"/>
        </w:pPr>
        <w:r>
          <w:fldChar w:fldCharType="begin"/>
        </w:r>
        <w:r>
          <w:instrText xml:space="preserve"> PAGE   \* MERGEFORMAT </w:instrText>
        </w:r>
        <w:r>
          <w:fldChar w:fldCharType="separate"/>
        </w:r>
        <w:r w:rsidR="00CF0A2E">
          <w:rPr>
            <w:noProof/>
          </w:rPr>
          <w:t>6</w:t>
        </w:r>
        <w:r>
          <w:rPr>
            <w:noProof/>
          </w:rPr>
          <w:fldChar w:fldCharType="end"/>
        </w:r>
      </w:p>
    </w:sdtContent>
  </w:sdt>
  <w:p w14:paraId="06D7112B" w14:textId="77777777" w:rsidR="00AB4FB9" w:rsidRDefault="00AB4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499"/>
    <w:multiLevelType w:val="hybridMultilevel"/>
    <w:tmpl w:val="2C004F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80575DC"/>
    <w:multiLevelType w:val="hybridMultilevel"/>
    <w:tmpl w:val="AF920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B55BF"/>
    <w:multiLevelType w:val="hybridMultilevel"/>
    <w:tmpl w:val="35F41BCA"/>
    <w:lvl w:ilvl="0" w:tplc="EC32E92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DEC36BE"/>
    <w:multiLevelType w:val="hybridMultilevel"/>
    <w:tmpl w:val="C04E1B2C"/>
    <w:lvl w:ilvl="0" w:tplc="42D8E80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57561640">
    <w:abstractNumId w:val="2"/>
  </w:num>
  <w:num w:numId="2" w16cid:durableId="1314525559">
    <w:abstractNumId w:val="1"/>
  </w:num>
  <w:num w:numId="3" w16cid:durableId="1027563248">
    <w:abstractNumId w:val="4"/>
  </w:num>
  <w:num w:numId="4" w16cid:durableId="2069834949">
    <w:abstractNumId w:val="3"/>
  </w:num>
  <w:num w:numId="5" w16cid:durableId="20675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547E"/>
    <w:rsid w:val="00011962"/>
    <w:rsid w:val="00015E16"/>
    <w:rsid w:val="0002057A"/>
    <w:rsid w:val="000215D0"/>
    <w:rsid w:val="00021DF4"/>
    <w:rsid w:val="00023358"/>
    <w:rsid w:val="00024735"/>
    <w:rsid w:val="00024BD5"/>
    <w:rsid w:val="00025E29"/>
    <w:rsid w:val="00027F27"/>
    <w:rsid w:val="0003744C"/>
    <w:rsid w:val="0004382E"/>
    <w:rsid w:val="00050800"/>
    <w:rsid w:val="00053B3B"/>
    <w:rsid w:val="00055DAF"/>
    <w:rsid w:val="00062232"/>
    <w:rsid w:val="00072AD7"/>
    <w:rsid w:val="00074099"/>
    <w:rsid w:val="0007765D"/>
    <w:rsid w:val="000821EB"/>
    <w:rsid w:val="0008294D"/>
    <w:rsid w:val="00084343"/>
    <w:rsid w:val="0008710B"/>
    <w:rsid w:val="0008760E"/>
    <w:rsid w:val="0008768F"/>
    <w:rsid w:val="00096C16"/>
    <w:rsid w:val="000A6003"/>
    <w:rsid w:val="000A7E6E"/>
    <w:rsid w:val="000B13A8"/>
    <w:rsid w:val="000B4AC1"/>
    <w:rsid w:val="000B5959"/>
    <w:rsid w:val="000B6E08"/>
    <w:rsid w:val="000C5F69"/>
    <w:rsid w:val="000D1CFA"/>
    <w:rsid w:val="000D2B64"/>
    <w:rsid w:val="000D2DEA"/>
    <w:rsid w:val="000E2A2F"/>
    <w:rsid w:val="000E51BA"/>
    <w:rsid w:val="000E576B"/>
    <w:rsid w:val="000E7272"/>
    <w:rsid w:val="000F0DC1"/>
    <w:rsid w:val="000F3F4D"/>
    <w:rsid w:val="000F657D"/>
    <w:rsid w:val="001035D4"/>
    <w:rsid w:val="00105C03"/>
    <w:rsid w:val="00114064"/>
    <w:rsid w:val="00115362"/>
    <w:rsid w:val="00117329"/>
    <w:rsid w:val="00132AAB"/>
    <w:rsid w:val="001358CD"/>
    <w:rsid w:val="00142A19"/>
    <w:rsid w:val="001436C1"/>
    <w:rsid w:val="001439C0"/>
    <w:rsid w:val="0014783D"/>
    <w:rsid w:val="00153827"/>
    <w:rsid w:val="001547BC"/>
    <w:rsid w:val="00154928"/>
    <w:rsid w:val="00157461"/>
    <w:rsid w:val="001613F8"/>
    <w:rsid w:val="00164A94"/>
    <w:rsid w:val="00170B6D"/>
    <w:rsid w:val="0017173A"/>
    <w:rsid w:val="00175212"/>
    <w:rsid w:val="001762D7"/>
    <w:rsid w:val="00176B72"/>
    <w:rsid w:val="00194BA3"/>
    <w:rsid w:val="001A3F08"/>
    <w:rsid w:val="001A4692"/>
    <w:rsid w:val="001A5438"/>
    <w:rsid w:val="001B0218"/>
    <w:rsid w:val="001B4AD3"/>
    <w:rsid w:val="001B6CAE"/>
    <w:rsid w:val="001C167C"/>
    <w:rsid w:val="001C78B5"/>
    <w:rsid w:val="001D4D24"/>
    <w:rsid w:val="001D7409"/>
    <w:rsid w:val="001E1D64"/>
    <w:rsid w:val="001E26E9"/>
    <w:rsid w:val="001E2B70"/>
    <w:rsid w:val="001E6A07"/>
    <w:rsid w:val="001F23C6"/>
    <w:rsid w:val="002006BD"/>
    <w:rsid w:val="00202A53"/>
    <w:rsid w:val="0020606F"/>
    <w:rsid w:val="00213D64"/>
    <w:rsid w:val="00213EA9"/>
    <w:rsid w:val="00215DB5"/>
    <w:rsid w:val="00222F52"/>
    <w:rsid w:val="002422B2"/>
    <w:rsid w:val="00253A41"/>
    <w:rsid w:val="00255C1B"/>
    <w:rsid w:val="002635B5"/>
    <w:rsid w:val="0027170E"/>
    <w:rsid w:val="002717CD"/>
    <w:rsid w:val="00273CBE"/>
    <w:rsid w:val="002743B5"/>
    <w:rsid w:val="00276DAE"/>
    <w:rsid w:val="00282EAD"/>
    <w:rsid w:val="00285B9A"/>
    <w:rsid w:val="002925BA"/>
    <w:rsid w:val="00297C5B"/>
    <w:rsid w:val="002A3787"/>
    <w:rsid w:val="002A38FD"/>
    <w:rsid w:val="002B4BA7"/>
    <w:rsid w:val="002B77C6"/>
    <w:rsid w:val="002C0787"/>
    <w:rsid w:val="002C11DC"/>
    <w:rsid w:val="002C2742"/>
    <w:rsid w:val="002C4BF3"/>
    <w:rsid w:val="002D0D54"/>
    <w:rsid w:val="002D4723"/>
    <w:rsid w:val="002E1C3B"/>
    <w:rsid w:val="002E52D4"/>
    <w:rsid w:val="002E6C56"/>
    <w:rsid w:val="002F0767"/>
    <w:rsid w:val="00302030"/>
    <w:rsid w:val="0030661E"/>
    <w:rsid w:val="003066EA"/>
    <w:rsid w:val="00307A3C"/>
    <w:rsid w:val="00311039"/>
    <w:rsid w:val="00313119"/>
    <w:rsid w:val="003134FD"/>
    <w:rsid w:val="00313B74"/>
    <w:rsid w:val="00315D7E"/>
    <w:rsid w:val="00320F5B"/>
    <w:rsid w:val="00321BDB"/>
    <w:rsid w:val="003243B8"/>
    <w:rsid w:val="0033016F"/>
    <w:rsid w:val="003308A3"/>
    <w:rsid w:val="00346A2D"/>
    <w:rsid w:val="003526D0"/>
    <w:rsid w:val="00356175"/>
    <w:rsid w:val="00363320"/>
    <w:rsid w:val="003644A0"/>
    <w:rsid w:val="00364554"/>
    <w:rsid w:val="00370FA8"/>
    <w:rsid w:val="00380924"/>
    <w:rsid w:val="0038364A"/>
    <w:rsid w:val="00387C43"/>
    <w:rsid w:val="003946DA"/>
    <w:rsid w:val="003A2523"/>
    <w:rsid w:val="003A42BF"/>
    <w:rsid w:val="003B3EC9"/>
    <w:rsid w:val="003B683B"/>
    <w:rsid w:val="003C7417"/>
    <w:rsid w:val="003D24E5"/>
    <w:rsid w:val="003D6A09"/>
    <w:rsid w:val="003E1877"/>
    <w:rsid w:val="003F1CE4"/>
    <w:rsid w:val="00402AA7"/>
    <w:rsid w:val="00402F25"/>
    <w:rsid w:val="00410AA7"/>
    <w:rsid w:val="00412C38"/>
    <w:rsid w:val="0042360A"/>
    <w:rsid w:val="0043354B"/>
    <w:rsid w:val="004347E6"/>
    <w:rsid w:val="00442CD5"/>
    <w:rsid w:val="00443E43"/>
    <w:rsid w:val="00445CB1"/>
    <w:rsid w:val="00446169"/>
    <w:rsid w:val="00446787"/>
    <w:rsid w:val="00447183"/>
    <w:rsid w:val="00450802"/>
    <w:rsid w:val="0045133A"/>
    <w:rsid w:val="00451CF7"/>
    <w:rsid w:val="00462ABE"/>
    <w:rsid w:val="00466F3C"/>
    <w:rsid w:val="004741D5"/>
    <w:rsid w:val="00480A13"/>
    <w:rsid w:val="00481E40"/>
    <w:rsid w:val="00485C07"/>
    <w:rsid w:val="00485D3F"/>
    <w:rsid w:val="00487D59"/>
    <w:rsid w:val="00491848"/>
    <w:rsid w:val="004A31EF"/>
    <w:rsid w:val="004A3777"/>
    <w:rsid w:val="004A57DB"/>
    <w:rsid w:val="004B428E"/>
    <w:rsid w:val="004C426F"/>
    <w:rsid w:val="004D14ED"/>
    <w:rsid w:val="004D2400"/>
    <w:rsid w:val="004E11E5"/>
    <w:rsid w:val="004F081E"/>
    <w:rsid w:val="004F1C69"/>
    <w:rsid w:val="004F2946"/>
    <w:rsid w:val="004F62F1"/>
    <w:rsid w:val="00500600"/>
    <w:rsid w:val="005052E4"/>
    <w:rsid w:val="00511693"/>
    <w:rsid w:val="00513134"/>
    <w:rsid w:val="00513971"/>
    <w:rsid w:val="00517B02"/>
    <w:rsid w:val="005211A8"/>
    <w:rsid w:val="00521AE3"/>
    <w:rsid w:val="005230F9"/>
    <w:rsid w:val="00527F37"/>
    <w:rsid w:val="00535FC4"/>
    <w:rsid w:val="005423D7"/>
    <w:rsid w:val="005433B4"/>
    <w:rsid w:val="005434DA"/>
    <w:rsid w:val="0054575F"/>
    <w:rsid w:val="005518A3"/>
    <w:rsid w:val="00552C1A"/>
    <w:rsid w:val="00552F62"/>
    <w:rsid w:val="00554BAC"/>
    <w:rsid w:val="005649B6"/>
    <w:rsid w:val="00565A9A"/>
    <w:rsid w:val="00581C2B"/>
    <w:rsid w:val="00582504"/>
    <w:rsid w:val="00593AA9"/>
    <w:rsid w:val="00595501"/>
    <w:rsid w:val="005A3FF7"/>
    <w:rsid w:val="005A7EDD"/>
    <w:rsid w:val="005B1A56"/>
    <w:rsid w:val="005B1F86"/>
    <w:rsid w:val="005B414C"/>
    <w:rsid w:val="005C0223"/>
    <w:rsid w:val="005C32AF"/>
    <w:rsid w:val="005C6E5B"/>
    <w:rsid w:val="005C790A"/>
    <w:rsid w:val="005D1904"/>
    <w:rsid w:val="005D1BA3"/>
    <w:rsid w:val="005D1C8F"/>
    <w:rsid w:val="005E0128"/>
    <w:rsid w:val="005E442F"/>
    <w:rsid w:val="005E4C37"/>
    <w:rsid w:val="005E5407"/>
    <w:rsid w:val="005F286D"/>
    <w:rsid w:val="005F5E13"/>
    <w:rsid w:val="0061117B"/>
    <w:rsid w:val="006112B5"/>
    <w:rsid w:val="00614D41"/>
    <w:rsid w:val="00622EDB"/>
    <w:rsid w:val="00624493"/>
    <w:rsid w:val="00631382"/>
    <w:rsid w:val="00642FCC"/>
    <w:rsid w:val="006462A5"/>
    <w:rsid w:val="0064785D"/>
    <w:rsid w:val="0065212C"/>
    <w:rsid w:val="00656B00"/>
    <w:rsid w:val="006648AD"/>
    <w:rsid w:val="006653DF"/>
    <w:rsid w:val="00665CB1"/>
    <w:rsid w:val="00681813"/>
    <w:rsid w:val="00684F6E"/>
    <w:rsid w:val="00685160"/>
    <w:rsid w:val="00686E04"/>
    <w:rsid w:val="00691872"/>
    <w:rsid w:val="00692E22"/>
    <w:rsid w:val="006940B5"/>
    <w:rsid w:val="006A4CC5"/>
    <w:rsid w:val="006A7AE1"/>
    <w:rsid w:val="006B1B0C"/>
    <w:rsid w:val="006B751E"/>
    <w:rsid w:val="006D022B"/>
    <w:rsid w:val="006D26B5"/>
    <w:rsid w:val="006D312A"/>
    <w:rsid w:val="006E2651"/>
    <w:rsid w:val="006E2A2A"/>
    <w:rsid w:val="0070014D"/>
    <w:rsid w:val="00705D63"/>
    <w:rsid w:val="00711E6D"/>
    <w:rsid w:val="00711EC0"/>
    <w:rsid w:val="00715B0A"/>
    <w:rsid w:val="00720CDA"/>
    <w:rsid w:val="00723708"/>
    <w:rsid w:val="0072656E"/>
    <w:rsid w:val="00732AE5"/>
    <w:rsid w:val="00734F5E"/>
    <w:rsid w:val="00735FEE"/>
    <w:rsid w:val="007378E8"/>
    <w:rsid w:val="007424AA"/>
    <w:rsid w:val="00742710"/>
    <w:rsid w:val="00743FA6"/>
    <w:rsid w:val="00744817"/>
    <w:rsid w:val="00746424"/>
    <w:rsid w:val="007571FF"/>
    <w:rsid w:val="00762D24"/>
    <w:rsid w:val="00765C2E"/>
    <w:rsid w:val="00770522"/>
    <w:rsid w:val="00770534"/>
    <w:rsid w:val="00770FE2"/>
    <w:rsid w:val="007754A6"/>
    <w:rsid w:val="00775844"/>
    <w:rsid w:val="00783CDA"/>
    <w:rsid w:val="007929A7"/>
    <w:rsid w:val="007A2979"/>
    <w:rsid w:val="007A3DA0"/>
    <w:rsid w:val="007A7E42"/>
    <w:rsid w:val="007B2172"/>
    <w:rsid w:val="007B3F4D"/>
    <w:rsid w:val="007B6D81"/>
    <w:rsid w:val="007B7584"/>
    <w:rsid w:val="007C1594"/>
    <w:rsid w:val="007C2781"/>
    <w:rsid w:val="007C7444"/>
    <w:rsid w:val="007D0FE0"/>
    <w:rsid w:val="007D2FB1"/>
    <w:rsid w:val="007D6F3D"/>
    <w:rsid w:val="007E0823"/>
    <w:rsid w:val="007E09A9"/>
    <w:rsid w:val="007F3A1F"/>
    <w:rsid w:val="007F5866"/>
    <w:rsid w:val="007F67CA"/>
    <w:rsid w:val="007F6EBC"/>
    <w:rsid w:val="007F7C46"/>
    <w:rsid w:val="00807BDE"/>
    <w:rsid w:val="00813008"/>
    <w:rsid w:val="00816896"/>
    <w:rsid w:val="00817346"/>
    <w:rsid w:val="00820BD1"/>
    <w:rsid w:val="00821975"/>
    <w:rsid w:val="00821E12"/>
    <w:rsid w:val="00824B7A"/>
    <w:rsid w:val="008251DD"/>
    <w:rsid w:val="008254E4"/>
    <w:rsid w:val="00843265"/>
    <w:rsid w:val="008464A9"/>
    <w:rsid w:val="00847E6D"/>
    <w:rsid w:val="00853DEF"/>
    <w:rsid w:val="00856DDB"/>
    <w:rsid w:val="00865570"/>
    <w:rsid w:val="00867664"/>
    <w:rsid w:val="00887AD9"/>
    <w:rsid w:val="00887B31"/>
    <w:rsid w:val="00887FE5"/>
    <w:rsid w:val="00894450"/>
    <w:rsid w:val="008945A9"/>
    <w:rsid w:val="008948FB"/>
    <w:rsid w:val="008949EC"/>
    <w:rsid w:val="008A1EF4"/>
    <w:rsid w:val="008A3602"/>
    <w:rsid w:val="008A42B0"/>
    <w:rsid w:val="008A4928"/>
    <w:rsid w:val="008B35C7"/>
    <w:rsid w:val="008C298E"/>
    <w:rsid w:val="008D054E"/>
    <w:rsid w:val="008D090A"/>
    <w:rsid w:val="008D1707"/>
    <w:rsid w:val="008D311E"/>
    <w:rsid w:val="008D4EAF"/>
    <w:rsid w:val="008E357B"/>
    <w:rsid w:val="008F0EAE"/>
    <w:rsid w:val="00900D7D"/>
    <w:rsid w:val="0090151D"/>
    <w:rsid w:val="00906D16"/>
    <w:rsid w:val="009202CD"/>
    <w:rsid w:val="00922D7A"/>
    <w:rsid w:val="00930485"/>
    <w:rsid w:val="009307B0"/>
    <w:rsid w:val="00941EDC"/>
    <w:rsid w:val="00942357"/>
    <w:rsid w:val="00947414"/>
    <w:rsid w:val="00953EF0"/>
    <w:rsid w:val="0095610B"/>
    <w:rsid w:val="00956D3C"/>
    <w:rsid w:val="00957E11"/>
    <w:rsid w:val="00960E8A"/>
    <w:rsid w:val="00964C11"/>
    <w:rsid w:val="0096570E"/>
    <w:rsid w:val="00965C41"/>
    <w:rsid w:val="009715DB"/>
    <w:rsid w:val="009729F5"/>
    <w:rsid w:val="00984912"/>
    <w:rsid w:val="009932A6"/>
    <w:rsid w:val="009A3F1F"/>
    <w:rsid w:val="009A4006"/>
    <w:rsid w:val="009A4037"/>
    <w:rsid w:val="009B46D8"/>
    <w:rsid w:val="009B6E92"/>
    <w:rsid w:val="009C4C0A"/>
    <w:rsid w:val="009C59AB"/>
    <w:rsid w:val="009D1F05"/>
    <w:rsid w:val="009D4475"/>
    <w:rsid w:val="009F0B4A"/>
    <w:rsid w:val="009F1E63"/>
    <w:rsid w:val="009F77E9"/>
    <w:rsid w:val="00A05CA0"/>
    <w:rsid w:val="00A10412"/>
    <w:rsid w:val="00A121C8"/>
    <w:rsid w:val="00A21731"/>
    <w:rsid w:val="00A2518A"/>
    <w:rsid w:val="00A26AED"/>
    <w:rsid w:val="00A277F5"/>
    <w:rsid w:val="00A308DD"/>
    <w:rsid w:val="00A3098A"/>
    <w:rsid w:val="00A341DA"/>
    <w:rsid w:val="00A36965"/>
    <w:rsid w:val="00A41F2E"/>
    <w:rsid w:val="00A42DB2"/>
    <w:rsid w:val="00A43774"/>
    <w:rsid w:val="00A44F3F"/>
    <w:rsid w:val="00A45E33"/>
    <w:rsid w:val="00A45E4C"/>
    <w:rsid w:val="00A62E10"/>
    <w:rsid w:val="00A63161"/>
    <w:rsid w:val="00A63BF2"/>
    <w:rsid w:val="00A74A77"/>
    <w:rsid w:val="00A7618C"/>
    <w:rsid w:val="00A76193"/>
    <w:rsid w:val="00A80C8A"/>
    <w:rsid w:val="00A954D3"/>
    <w:rsid w:val="00A95BF3"/>
    <w:rsid w:val="00AA2AFE"/>
    <w:rsid w:val="00AB1203"/>
    <w:rsid w:val="00AB2D71"/>
    <w:rsid w:val="00AB3A7D"/>
    <w:rsid w:val="00AB434F"/>
    <w:rsid w:val="00AB4FB9"/>
    <w:rsid w:val="00AC3483"/>
    <w:rsid w:val="00AC5109"/>
    <w:rsid w:val="00AD0932"/>
    <w:rsid w:val="00AD1611"/>
    <w:rsid w:val="00AD338A"/>
    <w:rsid w:val="00AE002E"/>
    <w:rsid w:val="00AE039B"/>
    <w:rsid w:val="00AF0981"/>
    <w:rsid w:val="00AF286C"/>
    <w:rsid w:val="00AF3014"/>
    <w:rsid w:val="00AF4A0A"/>
    <w:rsid w:val="00AF7336"/>
    <w:rsid w:val="00B01493"/>
    <w:rsid w:val="00B0254E"/>
    <w:rsid w:val="00B03693"/>
    <w:rsid w:val="00B05C82"/>
    <w:rsid w:val="00B21AEE"/>
    <w:rsid w:val="00B3039F"/>
    <w:rsid w:val="00B370D7"/>
    <w:rsid w:val="00B40517"/>
    <w:rsid w:val="00B517AE"/>
    <w:rsid w:val="00B5316F"/>
    <w:rsid w:val="00B54D2D"/>
    <w:rsid w:val="00B56543"/>
    <w:rsid w:val="00B6011C"/>
    <w:rsid w:val="00B603F1"/>
    <w:rsid w:val="00B60941"/>
    <w:rsid w:val="00B64AA8"/>
    <w:rsid w:val="00B67B97"/>
    <w:rsid w:val="00B67EC9"/>
    <w:rsid w:val="00B748FA"/>
    <w:rsid w:val="00B7594D"/>
    <w:rsid w:val="00B774BC"/>
    <w:rsid w:val="00B8540D"/>
    <w:rsid w:val="00B873FC"/>
    <w:rsid w:val="00B9081C"/>
    <w:rsid w:val="00B97E53"/>
    <w:rsid w:val="00BA09AC"/>
    <w:rsid w:val="00BA33D7"/>
    <w:rsid w:val="00BA5222"/>
    <w:rsid w:val="00BB1CD5"/>
    <w:rsid w:val="00BB1E43"/>
    <w:rsid w:val="00BB5A60"/>
    <w:rsid w:val="00BB6C30"/>
    <w:rsid w:val="00BB76C3"/>
    <w:rsid w:val="00BB7B94"/>
    <w:rsid w:val="00BC3027"/>
    <w:rsid w:val="00BC49A9"/>
    <w:rsid w:val="00BD4C42"/>
    <w:rsid w:val="00BE7962"/>
    <w:rsid w:val="00BE7DE1"/>
    <w:rsid w:val="00BF11C3"/>
    <w:rsid w:val="00BF20DC"/>
    <w:rsid w:val="00BF2BF9"/>
    <w:rsid w:val="00BF477E"/>
    <w:rsid w:val="00BF4EC3"/>
    <w:rsid w:val="00BF5962"/>
    <w:rsid w:val="00BF7796"/>
    <w:rsid w:val="00C203CF"/>
    <w:rsid w:val="00C262C0"/>
    <w:rsid w:val="00C323D4"/>
    <w:rsid w:val="00C341A6"/>
    <w:rsid w:val="00C345B8"/>
    <w:rsid w:val="00C360AE"/>
    <w:rsid w:val="00C36118"/>
    <w:rsid w:val="00C428D3"/>
    <w:rsid w:val="00C43163"/>
    <w:rsid w:val="00C44843"/>
    <w:rsid w:val="00C45E6A"/>
    <w:rsid w:val="00C4669A"/>
    <w:rsid w:val="00C56489"/>
    <w:rsid w:val="00C606F9"/>
    <w:rsid w:val="00C62EA4"/>
    <w:rsid w:val="00C668B5"/>
    <w:rsid w:val="00C67F6E"/>
    <w:rsid w:val="00C70530"/>
    <w:rsid w:val="00C72A11"/>
    <w:rsid w:val="00C833FC"/>
    <w:rsid w:val="00C90D1D"/>
    <w:rsid w:val="00CA0904"/>
    <w:rsid w:val="00CB0CA0"/>
    <w:rsid w:val="00CC0864"/>
    <w:rsid w:val="00CC1E15"/>
    <w:rsid w:val="00CC5D18"/>
    <w:rsid w:val="00CC7BB6"/>
    <w:rsid w:val="00CD2BDF"/>
    <w:rsid w:val="00CD65BB"/>
    <w:rsid w:val="00CE2F50"/>
    <w:rsid w:val="00CF0086"/>
    <w:rsid w:val="00CF0A2E"/>
    <w:rsid w:val="00CF3B55"/>
    <w:rsid w:val="00CF71AC"/>
    <w:rsid w:val="00D049D0"/>
    <w:rsid w:val="00D06E14"/>
    <w:rsid w:val="00D12377"/>
    <w:rsid w:val="00D13AA0"/>
    <w:rsid w:val="00D13F70"/>
    <w:rsid w:val="00D16106"/>
    <w:rsid w:val="00D23A74"/>
    <w:rsid w:val="00D23F34"/>
    <w:rsid w:val="00D24B69"/>
    <w:rsid w:val="00D32D57"/>
    <w:rsid w:val="00D458D2"/>
    <w:rsid w:val="00D46D83"/>
    <w:rsid w:val="00D47B00"/>
    <w:rsid w:val="00D52CD2"/>
    <w:rsid w:val="00D74F73"/>
    <w:rsid w:val="00D86129"/>
    <w:rsid w:val="00DA268A"/>
    <w:rsid w:val="00DA4109"/>
    <w:rsid w:val="00DA7B41"/>
    <w:rsid w:val="00DB0730"/>
    <w:rsid w:val="00DB1CC5"/>
    <w:rsid w:val="00DB5A14"/>
    <w:rsid w:val="00DC076C"/>
    <w:rsid w:val="00DC6F67"/>
    <w:rsid w:val="00DD0C8B"/>
    <w:rsid w:val="00DD1CCF"/>
    <w:rsid w:val="00DD55E1"/>
    <w:rsid w:val="00DE3170"/>
    <w:rsid w:val="00DE6E54"/>
    <w:rsid w:val="00DF4515"/>
    <w:rsid w:val="00DF4FE2"/>
    <w:rsid w:val="00DF5921"/>
    <w:rsid w:val="00E0624C"/>
    <w:rsid w:val="00E075D4"/>
    <w:rsid w:val="00E10CB6"/>
    <w:rsid w:val="00E1259A"/>
    <w:rsid w:val="00E22B89"/>
    <w:rsid w:val="00E31E01"/>
    <w:rsid w:val="00E33CDA"/>
    <w:rsid w:val="00E34B38"/>
    <w:rsid w:val="00E35B4B"/>
    <w:rsid w:val="00E50D19"/>
    <w:rsid w:val="00E50D5F"/>
    <w:rsid w:val="00E53B7A"/>
    <w:rsid w:val="00E57AFF"/>
    <w:rsid w:val="00E60D02"/>
    <w:rsid w:val="00E623DC"/>
    <w:rsid w:val="00E6514E"/>
    <w:rsid w:val="00E6724E"/>
    <w:rsid w:val="00E81250"/>
    <w:rsid w:val="00E81843"/>
    <w:rsid w:val="00E90DE6"/>
    <w:rsid w:val="00E9170D"/>
    <w:rsid w:val="00E925EC"/>
    <w:rsid w:val="00E95B10"/>
    <w:rsid w:val="00E97143"/>
    <w:rsid w:val="00EA2669"/>
    <w:rsid w:val="00EA5E86"/>
    <w:rsid w:val="00EB2FDD"/>
    <w:rsid w:val="00EC0A09"/>
    <w:rsid w:val="00EC2FD8"/>
    <w:rsid w:val="00ED19CB"/>
    <w:rsid w:val="00EE2A82"/>
    <w:rsid w:val="00EF016C"/>
    <w:rsid w:val="00EF1FCF"/>
    <w:rsid w:val="00EF77B1"/>
    <w:rsid w:val="00F00066"/>
    <w:rsid w:val="00F02E91"/>
    <w:rsid w:val="00F04161"/>
    <w:rsid w:val="00F0593D"/>
    <w:rsid w:val="00F07B9D"/>
    <w:rsid w:val="00F1646D"/>
    <w:rsid w:val="00F1660D"/>
    <w:rsid w:val="00F278CB"/>
    <w:rsid w:val="00F278D6"/>
    <w:rsid w:val="00F41335"/>
    <w:rsid w:val="00F452EB"/>
    <w:rsid w:val="00F56F06"/>
    <w:rsid w:val="00F57BA5"/>
    <w:rsid w:val="00F6146D"/>
    <w:rsid w:val="00F63878"/>
    <w:rsid w:val="00F677A1"/>
    <w:rsid w:val="00F706D8"/>
    <w:rsid w:val="00F72B1D"/>
    <w:rsid w:val="00F77A29"/>
    <w:rsid w:val="00F90195"/>
    <w:rsid w:val="00F97B3C"/>
    <w:rsid w:val="00FA31EF"/>
    <w:rsid w:val="00FA4F08"/>
    <w:rsid w:val="00FA5ACB"/>
    <w:rsid w:val="00FB1C41"/>
    <w:rsid w:val="00FB1CC5"/>
    <w:rsid w:val="00FB2F53"/>
    <w:rsid w:val="00FB54A7"/>
    <w:rsid w:val="00FB7E02"/>
    <w:rsid w:val="00FC0F3C"/>
    <w:rsid w:val="00FC14B3"/>
    <w:rsid w:val="00FC469D"/>
    <w:rsid w:val="00FD4C5D"/>
    <w:rsid w:val="00FE1EC4"/>
    <w:rsid w:val="00FF3440"/>
    <w:rsid w:val="00FF42B3"/>
    <w:rsid w:val="00FF7A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02D883"/>
  <w15:docId w15:val="{D36D7CF9-02DA-4DA9-AD55-6D9E1B8D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0E576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576B"/>
    <w:rPr>
      <w:rFonts w:ascii="Lucida Grande" w:hAnsi="Lucida Grande" w:cs="Lucida Grande"/>
      <w:sz w:val="18"/>
      <w:szCs w:val="18"/>
    </w:rPr>
  </w:style>
  <w:style w:type="paragraph" w:styleId="ListParagraph">
    <w:name w:val="List Paragraph"/>
    <w:basedOn w:val="Normal"/>
    <w:uiPriority w:val="34"/>
    <w:qFormat/>
    <w:rsid w:val="00E075D4"/>
    <w:pPr>
      <w:ind w:left="720"/>
      <w:contextualSpacing/>
    </w:pPr>
  </w:style>
  <w:style w:type="paragraph" w:styleId="EndnoteText">
    <w:name w:val="endnote text"/>
    <w:basedOn w:val="Normal"/>
    <w:link w:val="EndnoteTextChar"/>
    <w:uiPriority w:val="99"/>
    <w:semiHidden/>
    <w:unhideWhenUsed/>
    <w:rsid w:val="004F081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081E"/>
    <w:rPr>
      <w:sz w:val="20"/>
      <w:szCs w:val="20"/>
    </w:rPr>
  </w:style>
  <w:style w:type="character" w:styleId="EndnoteReference">
    <w:name w:val="endnote reference"/>
    <w:basedOn w:val="DefaultParagraphFont"/>
    <w:uiPriority w:val="99"/>
    <w:semiHidden/>
    <w:unhideWhenUsed/>
    <w:rsid w:val="004F081E"/>
    <w:rPr>
      <w:vertAlign w:val="superscript"/>
    </w:rPr>
  </w:style>
  <w:style w:type="character" w:styleId="Hyperlink">
    <w:name w:val="Hyperlink"/>
    <w:basedOn w:val="DefaultParagraphFont"/>
    <w:uiPriority w:val="99"/>
    <w:unhideWhenUsed/>
    <w:rsid w:val="004F081E"/>
    <w:rPr>
      <w:color w:val="0000FF" w:themeColor="hyperlink"/>
      <w:u w:val="single"/>
    </w:rPr>
  </w:style>
  <w:style w:type="character" w:styleId="UnresolvedMention">
    <w:name w:val="Unresolved Mention"/>
    <w:basedOn w:val="DefaultParagraphFont"/>
    <w:uiPriority w:val="99"/>
    <w:semiHidden/>
    <w:unhideWhenUsed/>
    <w:rsid w:val="004F081E"/>
    <w:rPr>
      <w:color w:val="808080"/>
      <w:shd w:val="clear" w:color="auto" w:fill="E6E6E6"/>
    </w:rPr>
  </w:style>
  <w:style w:type="paragraph" w:styleId="Revision">
    <w:name w:val="Revision"/>
    <w:hidden/>
    <w:uiPriority w:val="99"/>
    <w:semiHidden/>
    <w:rsid w:val="006E2A2A"/>
    <w:pPr>
      <w:spacing w:after="0" w:line="240" w:lineRule="auto"/>
    </w:pPr>
  </w:style>
  <w:style w:type="character" w:styleId="CommentReference">
    <w:name w:val="annotation reference"/>
    <w:basedOn w:val="DefaultParagraphFont"/>
    <w:uiPriority w:val="99"/>
    <w:semiHidden/>
    <w:unhideWhenUsed/>
    <w:rsid w:val="003A42BF"/>
    <w:rPr>
      <w:sz w:val="16"/>
      <w:szCs w:val="16"/>
    </w:rPr>
  </w:style>
  <w:style w:type="paragraph" w:styleId="CommentText">
    <w:name w:val="annotation text"/>
    <w:basedOn w:val="Normal"/>
    <w:link w:val="CommentTextChar"/>
    <w:uiPriority w:val="99"/>
    <w:semiHidden/>
    <w:unhideWhenUsed/>
    <w:rsid w:val="003A42BF"/>
    <w:pPr>
      <w:spacing w:line="240" w:lineRule="auto"/>
    </w:pPr>
    <w:rPr>
      <w:sz w:val="20"/>
      <w:szCs w:val="20"/>
    </w:rPr>
  </w:style>
  <w:style w:type="character" w:customStyle="1" w:styleId="CommentTextChar">
    <w:name w:val="Comment Text Char"/>
    <w:basedOn w:val="DefaultParagraphFont"/>
    <w:link w:val="CommentText"/>
    <w:uiPriority w:val="99"/>
    <w:semiHidden/>
    <w:rsid w:val="003A42BF"/>
    <w:rPr>
      <w:sz w:val="20"/>
      <w:szCs w:val="20"/>
    </w:rPr>
  </w:style>
  <w:style w:type="paragraph" w:styleId="CommentSubject">
    <w:name w:val="annotation subject"/>
    <w:basedOn w:val="CommentText"/>
    <w:next w:val="CommentText"/>
    <w:link w:val="CommentSubjectChar"/>
    <w:uiPriority w:val="99"/>
    <w:semiHidden/>
    <w:unhideWhenUsed/>
    <w:rsid w:val="003A42BF"/>
    <w:rPr>
      <w:b/>
      <w:bCs/>
    </w:rPr>
  </w:style>
  <w:style w:type="character" w:customStyle="1" w:styleId="CommentSubjectChar">
    <w:name w:val="Comment Subject Char"/>
    <w:basedOn w:val="CommentTextChar"/>
    <w:link w:val="CommentSubject"/>
    <w:uiPriority w:val="99"/>
    <w:semiHidden/>
    <w:rsid w:val="003A42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sQeIGbKqiw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269BB-3F0E-406E-8E84-1638DF22E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v3n.dotx</Template>
  <TotalTime>31</TotalTime>
  <Pages>7</Pages>
  <Words>2479</Words>
  <Characters>14133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2023-11-09T16:36:00Z</cp:lastPrinted>
  <dcterms:created xsi:type="dcterms:W3CDTF">2024-11-14T16:24:00Z</dcterms:created>
  <dcterms:modified xsi:type="dcterms:W3CDTF">2025-11-12T01:24:00Z</dcterms:modified>
</cp:coreProperties>
</file>