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2A05" w14:textId="77777777" w:rsidR="006A08BE" w:rsidRPr="00E61488" w:rsidRDefault="00285B9A" w:rsidP="00581164">
      <w:pPr>
        <w:pStyle w:val="Title"/>
        <w:jc w:val="both"/>
      </w:pPr>
      <w:r w:rsidRPr="00E61488">
        <w:t>KF</w:t>
      </w:r>
      <w:r w:rsidR="008F12AF" w:rsidRPr="00E61488">
        <w:t>27</w:t>
      </w:r>
      <w:r w:rsidR="00D13F70" w:rsidRPr="00E61488">
        <w:t xml:space="preserve"> </w:t>
      </w:r>
      <w:r w:rsidR="00180A13" w:rsidRPr="00E61488">
        <w:t>Expanded</w:t>
      </w:r>
      <w:r w:rsidR="0010584D" w:rsidRPr="00E61488">
        <w:t xml:space="preserve"> Version of</w:t>
      </w:r>
      <w:r w:rsidRPr="00E61488">
        <w:t xml:space="preserve"> Teachings</w:t>
      </w:r>
    </w:p>
    <w:p w14:paraId="119B93EA" w14:textId="77777777" w:rsidR="00285B9A" w:rsidRPr="00E61488" w:rsidRDefault="00285B9A" w:rsidP="00B82FA8">
      <w:pPr>
        <w:spacing w:after="0" w:line="240" w:lineRule="auto"/>
        <w:jc w:val="both"/>
      </w:pPr>
      <w:r w:rsidRPr="00E61488">
        <w:t>Karis is an invitation to a relationship based on mutual generosity.</w:t>
      </w:r>
    </w:p>
    <w:p w14:paraId="18863108" w14:textId="77777777" w:rsidR="006A08BE" w:rsidRPr="00E61488" w:rsidRDefault="006A08BE" w:rsidP="00B82FA8">
      <w:pPr>
        <w:spacing w:after="0" w:line="240" w:lineRule="auto"/>
        <w:jc w:val="both"/>
      </w:pPr>
    </w:p>
    <w:p w14:paraId="6F13BC25" w14:textId="7C724567" w:rsidR="00285B9A" w:rsidRPr="00E61488" w:rsidRDefault="00003F8D" w:rsidP="00B82FA8">
      <w:pPr>
        <w:spacing w:after="0" w:line="240" w:lineRule="auto"/>
        <w:jc w:val="both"/>
      </w:pPr>
      <w:r w:rsidRPr="00E61488">
        <w:t>“</w:t>
      </w:r>
      <w:r w:rsidR="00285B9A" w:rsidRPr="00E61488">
        <w:t xml:space="preserve">Search me, O God, and know my heart. </w:t>
      </w:r>
      <w:proofErr w:type="gramStart"/>
      <w:r w:rsidR="00285B9A" w:rsidRPr="00E61488">
        <w:t>Try</w:t>
      </w:r>
      <w:proofErr w:type="gramEnd"/>
      <w:r w:rsidR="00285B9A" w:rsidRPr="00E61488">
        <w:t xml:space="preserve"> me and know my anxious thoughts. See if there is any </w:t>
      </w:r>
      <w:r w:rsidR="00BF1AAD" w:rsidRPr="00E61488">
        <w:t>way in me that causes pain</w:t>
      </w:r>
      <w:r w:rsidR="00285B9A" w:rsidRPr="00E61488">
        <w:t xml:space="preserve">, and lead me </w:t>
      </w:r>
      <w:r w:rsidR="00BF1AAD" w:rsidRPr="00E61488">
        <w:t>the ways of eternity</w:t>
      </w:r>
      <w:r w:rsidR="00285B9A" w:rsidRPr="00E61488">
        <w:t>.</w:t>
      </w:r>
      <w:r w:rsidRPr="00E61488">
        <w:t>”</w:t>
      </w:r>
      <w:r w:rsidR="00285B9A" w:rsidRPr="00E61488">
        <w:t xml:space="preserve"> (Psalm 139:23</w:t>
      </w:r>
      <w:r w:rsidR="00082B3F" w:rsidRPr="00E61488">
        <w:t>–</w:t>
      </w:r>
      <w:r w:rsidR="00285B9A" w:rsidRPr="00E61488">
        <w:t>24)</w:t>
      </w:r>
    </w:p>
    <w:p w14:paraId="6325D924" w14:textId="732D3ED7" w:rsidR="006A08BE" w:rsidRPr="00E61488" w:rsidRDefault="006A08BE" w:rsidP="00003F8D">
      <w:pPr>
        <w:tabs>
          <w:tab w:val="left" w:pos="8610"/>
        </w:tabs>
        <w:spacing w:after="0" w:line="240" w:lineRule="auto"/>
        <w:jc w:val="both"/>
      </w:pPr>
    </w:p>
    <w:p w14:paraId="3E08241A" w14:textId="77777777" w:rsidR="006A08BE" w:rsidRPr="00E61488" w:rsidRDefault="00E572A9" w:rsidP="00B82FA8">
      <w:pPr>
        <w:spacing w:after="0" w:line="240" w:lineRule="auto"/>
        <w:jc w:val="both"/>
        <w:rPr>
          <w:b/>
        </w:rPr>
      </w:pPr>
      <w:r w:rsidRPr="00E61488">
        <w:rPr>
          <w:b/>
        </w:rPr>
        <w:t>0:0</w:t>
      </w:r>
      <w:r w:rsidR="00705F0F" w:rsidRPr="00E61488">
        <w:rPr>
          <w:b/>
        </w:rPr>
        <w:t>1</w:t>
      </w:r>
      <w:r w:rsidR="00285B9A" w:rsidRPr="00E61488">
        <w:rPr>
          <w:b/>
        </w:rPr>
        <w:tab/>
        <w:t>OPENING</w:t>
      </w:r>
    </w:p>
    <w:p w14:paraId="595DD41B" w14:textId="77777777" w:rsidR="00711507" w:rsidRPr="00E61488" w:rsidRDefault="00711507" w:rsidP="00B82FA8">
      <w:pPr>
        <w:spacing w:after="0" w:line="240" w:lineRule="auto"/>
        <w:jc w:val="both"/>
        <w:rPr>
          <w:b/>
        </w:rPr>
      </w:pPr>
    </w:p>
    <w:p w14:paraId="7F9F07C4" w14:textId="77777777" w:rsidR="00285B9A" w:rsidRPr="00E61488" w:rsidRDefault="00E572A9" w:rsidP="00B82FA8">
      <w:pPr>
        <w:spacing w:after="0" w:line="240" w:lineRule="auto"/>
        <w:jc w:val="both"/>
        <w:rPr>
          <w:b/>
        </w:rPr>
      </w:pPr>
      <w:r w:rsidRPr="00E61488">
        <w:rPr>
          <w:b/>
        </w:rPr>
        <w:t>0:0</w:t>
      </w:r>
      <w:r w:rsidR="00705F0F" w:rsidRPr="00E61488">
        <w:rPr>
          <w:b/>
        </w:rPr>
        <w:t>2</w:t>
      </w:r>
      <w:r w:rsidR="00285B9A" w:rsidRPr="00E61488">
        <w:rPr>
          <w:b/>
        </w:rPr>
        <w:tab/>
        <w:t>PRESENTING</w:t>
      </w:r>
    </w:p>
    <w:p w14:paraId="12F9E2FE" w14:textId="77777777" w:rsidR="006A08BE" w:rsidRPr="00E61488" w:rsidRDefault="006A08BE" w:rsidP="00B82FA8">
      <w:pPr>
        <w:spacing w:after="0" w:line="240" w:lineRule="auto"/>
        <w:jc w:val="both"/>
        <w:rPr>
          <w:b/>
        </w:rPr>
      </w:pPr>
    </w:p>
    <w:p w14:paraId="1785D642" w14:textId="77777777" w:rsidR="00180A13" w:rsidRPr="00E61488" w:rsidRDefault="006A08BE" w:rsidP="00B82FA8">
      <w:pPr>
        <w:spacing w:after="0" w:line="240" w:lineRule="auto"/>
        <w:jc w:val="both"/>
        <w:rPr>
          <w:b/>
        </w:rPr>
      </w:pPr>
      <w:r w:rsidRPr="00E61488">
        <w:rPr>
          <w:b/>
        </w:rPr>
        <w:t>0:0</w:t>
      </w:r>
      <w:r w:rsidR="00C26AB6" w:rsidRPr="00E61488">
        <w:rPr>
          <w:b/>
        </w:rPr>
        <w:t>6</w:t>
      </w:r>
      <w:r w:rsidR="00285B9A" w:rsidRPr="00E61488">
        <w:rPr>
          <w:b/>
        </w:rPr>
        <w:tab/>
      </w:r>
      <w:r w:rsidR="00180A13" w:rsidRPr="00E61488">
        <w:rPr>
          <w:b/>
        </w:rPr>
        <w:t>KARIS CIRCULATION</w:t>
      </w:r>
    </w:p>
    <w:p w14:paraId="4AAA8782" w14:textId="77777777" w:rsidR="00A03460" w:rsidRPr="00E61488" w:rsidRDefault="00A03460" w:rsidP="00B82FA8">
      <w:pPr>
        <w:spacing w:after="0" w:line="240" w:lineRule="auto"/>
        <w:jc w:val="both"/>
        <w:rPr>
          <w:b/>
        </w:rPr>
      </w:pPr>
    </w:p>
    <w:p w14:paraId="41650B8F" w14:textId="77777777" w:rsidR="00285B9A" w:rsidRPr="00E61488" w:rsidRDefault="006A08BE" w:rsidP="00B82FA8">
      <w:pPr>
        <w:spacing w:after="0" w:line="240" w:lineRule="auto"/>
        <w:jc w:val="both"/>
        <w:rPr>
          <w:b/>
        </w:rPr>
      </w:pPr>
      <w:r w:rsidRPr="00E61488">
        <w:rPr>
          <w:b/>
        </w:rPr>
        <w:t>0:0</w:t>
      </w:r>
      <w:r w:rsidR="00C26AB6" w:rsidRPr="00E61488">
        <w:rPr>
          <w:b/>
        </w:rPr>
        <w:t>7</w:t>
      </w:r>
      <w:r w:rsidR="00285B9A" w:rsidRPr="00E61488">
        <w:rPr>
          <w:b/>
        </w:rPr>
        <w:tab/>
        <w:t>GUIDELINES &amp; LIMITATIONS</w:t>
      </w:r>
    </w:p>
    <w:p w14:paraId="5C793C12" w14:textId="77777777" w:rsidR="006A08BE" w:rsidRPr="00E61488" w:rsidRDefault="006A08BE" w:rsidP="00B82FA8">
      <w:pPr>
        <w:spacing w:after="0" w:line="240" w:lineRule="auto"/>
        <w:jc w:val="both"/>
        <w:rPr>
          <w:b/>
        </w:rPr>
      </w:pPr>
    </w:p>
    <w:p w14:paraId="3202778D" w14:textId="77777777" w:rsidR="00285B9A" w:rsidRPr="00E61488" w:rsidRDefault="006A08BE" w:rsidP="00B82FA8">
      <w:pPr>
        <w:spacing w:after="0" w:line="240" w:lineRule="auto"/>
        <w:jc w:val="both"/>
        <w:rPr>
          <w:b/>
        </w:rPr>
      </w:pPr>
      <w:r w:rsidRPr="00E61488">
        <w:rPr>
          <w:b/>
        </w:rPr>
        <w:t>0:0</w:t>
      </w:r>
      <w:r w:rsidR="00C26AB6" w:rsidRPr="00E61488">
        <w:rPr>
          <w:b/>
        </w:rPr>
        <w:t>8</w:t>
      </w:r>
      <w:r w:rsidR="00711507" w:rsidRPr="00E61488">
        <w:rPr>
          <w:b/>
        </w:rPr>
        <w:tab/>
      </w:r>
      <w:r w:rsidR="00285B9A" w:rsidRPr="00E61488">
        <w:rPr>
          <w:b/>
        </w:rPr>
        <w:t>MINDFULNESS &amp; MEDITATION TRAINING</w:t>
      </w:r>
    </w:p>
    <w:p w14:paraId="23B11D1D" w14:textId="77777777" w:rsidR="00FF441B" w:rsidRPr="00E61488" w:rsidRDefault="00FF441B" w:rsidP="00B82FA8">
      <w:pPr>
        <w:spacing w:after="0" w:line="240" w:lineRule="auto"/>
        <w:jc w:val="both"/>
        <w:rPr>
          <w:b/>
        </w:rPr>
      </w:pPr>
    </w:p>
    <w:p w14:paraId="5CB6A08C" w14:textId="77777777" w:rsidR="00FF441B" w:rsidRPr="00E61488" w:rsidRDefault="00FF441B" w:rsidP="00FF441B">
      <w:pPr>
        <w:spacing w:after="0" w:line="240" w:lineRule="auto"/>
        <w:jc w:val="both"/>
        <w:rPr>
          <w:iCs/>
        </w:rPr>
      </w:pPr>
      <w:r w:rsidRPr="00E61488">
        <w:rPr>
          <w:iCs/>
        </w:rPr>
        <w:t xml:space="preserve">Let’s continue practicing </w:t>
      </w:r>
      <w:r w:rsidRPr="00E61488">
        <w:rPr>
          <w:b/>
          <w:iCs/>
        </w:rPr>
        <w:t>Centering Prayer</w:t>
      </w:r>
      <w:r w:rsidR="00003F8D" w:rsidRPr="00E61488">
        <w:rPr>
          <w:iCs/>
        </w:rPr>
        <w:t>.</w:t>
      </w:r>
      <w:r w:rsidR="00003F8D" w:rsidRPr="00E61488">
        <w:rPr>
          <w:rStyle w:val="EndnoteReference"/>
          <w:iCs/>
        </w:rPr>
        <w:endnoteReference w:id="1"/>
      </w:r>
    </w:p>
    <w:p w14:paraId="653A11D8" w14:textId="77777777" w:rsidR="00FF441B" w:rsidRPr="00E61488" w:rsidRDefault="00FF441B" w:rsidP="00FF441B">
      <w:pPr>
        <w:spacing w:after="0" w:line="240" w:lineRule="auto"/>
        <w:jc w:val="both"/>
        <w:rPr>
          <w:iCs/>
        </w:rPr>
      </w:pPr>
    </w:p>
    <w:p w14:paraId="7FCB7663" w14:textId="7B945BB6" w:rsidR="00BF1AAD" w:rsidRPr="00E61488" w:rsidRDefault="00BF1AAD" w:rsidP="00BF1AAD">
      <w:pPr>
        <w:spacing w:after="0" w:line="240" w:lineRule="auto"/>
        <w:jc w:val="both"/>
        <w:rPr>
          <w:i/>
          <w:iCs/>
        </w:rPr>
      </w:pPr>
      <w:r w:rsidRPr="00E61488">
        <w:rPr>
          <w:iCs/>
        </w:rPr>
        <w:t>Assume a meditation posture</w:t>
      </w:r>
      <w:r w:rsidR="002D3507" w:rsidRPr="00E61488">
        <w:rPr>
          <w:iCs/>
        </w:rPr>
        <w:t xml:space="preserve"> and breathe</w:t>
      </w:r>
      <w:r w:rsidRPr="00E61488">
        <w:rPr>
          <w:iCs/>
        </w:rPr>
        <w:t xml:space="preserve">. </w:t>
      </w:r>
      <w:r w:rsidRPr="00E61488">
        <w:rPr>
          <w:i/>
          <w:iCs/>
        </w:rPr>
        <w:t>(Pause)</w:t>
      </w:r>
      <w:r w:rsidRPr="00E61488">
        <w:rPr>
          <w:iCs/>
        </w:rPr>
        <w:t xml:space="preserve"> Now</w:t>
      </w:r>
      <w:r w:rsidR="00525870" w:rsidRPr="00E61488">
        <w:rPr>
          <w:iCs/>
        </w:rPr>
        <w:t>,</w:t>
      </w:r>
      <w:r w:rsidRPr="00E61488">
        <w:rPr>
          <w:iCs/>
        </w:rPr>
        <w:t xml:space="preserve"> in silent prayer, rest in the spirit and </w:t>
      </w:r>
      <w:proofErr w:type="gramStart"/>
      <w:r w:rsidRPr="00E61488">
        <w:rPr>
          <w:iCs/>
        </w:rPr>
        <w:t>the breath</w:t>
      </w:r>
      <w:proofErr w:type="gramEnd"/>
      <w:r w:rsidRPr="00E61488">
        <w:rPr>
          <w:iCs/>
        </w:rPr>
        <w:t xml:space="preserve">. You might practice </w:t>
      </w:r>
      <w:proofErr w:type="gramStart"/>
      <w:r w:rsidRPr="00E61488">
        <w:rPr>
          <w:iCs/>
        </w:rPr>
        <w:t>the balanced</w:t>
      </w:r>
      <w:proofErr w:type="gramEnd"/>
      <w:r w:rsidRPr="00E61488">
        <w:rPr>
          <w:iCs/>
        </w:rPr>
        <w:t xml:space="preserve"> breath using the same amount of time for your inhale as for your exhale. </w:t>
      </w:r>
      <w:r w:rsidRPr="00E61488">
        <w:rPr>
          <w:i/>
          <w:iCs/>
        </w:rPr>
        <w:t xml:space="preserve">(Pause </w:t>
      </w:r>
      <w:r w:rsidR="00082B3F" w:rsidRPr="00E61488">
        <w:rPr>
          <w:i/>
          <w:iCs/>
        </w:rPr>
        <w:t xml:space="preserve">for </w:t>
      </w:r>
      <w:r w:rsidRPr="00E61488">
        <w:rPr>
          <w:i/>
          <w:iCs/>
        </w:rPr>
        <w:t>30 seconds)</w:t>
      </w:r>
    </w:p>
    <w:p w14:paraId="3B89BBE3" w14:textId="77777777" w:rsidR="00FF441B" w:rsidRPr="00E61488" w:rsidRDefault="00FF441B" w:rsidP="00FF441B">
      <w:pPr>
        <w:spacing w:after="0" w:line="240" w:lineRule="auto"/>
        <w:jc w:val="both"/>
        <w:rPr>
          <w:iCs/>
        </w:rPr>
      </w:pPr>
    </w:p>
    <w:p w14:paraId="2DF9BA20" w14:textId="68450BFF" w:rsidR="00FF441B" w:rsidRPr="00E61488" w:rsidRDefault="00FF441B" w:rsidP="00FF441B">
      <w:pPr>
        <w:spacing w:after="0" w:line="240" w:lineRule="auto"/>
        <w:jc w:val="both"/>
        <w:rPr>
          <w:iCs/>
        </w:rPr>
      </w:pPr>
      <w:r w:rsidRPr="00E61488">
        <w:rPr>
          <w:iCs/>
        </w:rPr>
        <w:t xml:space="preserve">Ask God for a </w:t>
      </w:r>
      <w:r w:rsidRPr="00E61488">
        <w:rPr>
          <w:i/>
          <w:iCs/>
        </w:rPr>
        <w:t>word</w:t>
      </w:r>
      <w:r w:rsidRPr="00E61488">
        <w:rPr>
          <w:iCs/>
        </w:rPr>
        <w:t xml:space="preserve">, and allow that word to surface in your consciousness. </w:t>
      </w:r>
      <w:r w:rsidRPr="00E61488">
        <w:rPr>
          <w:i/>
          <w:iCs/>
        </w:rPr>
        <w:t xml:space="preserve">(Pause </w:t>
      </w:r>
      <w:r w:rsidR="00082B3F" w:rsidRPr="00E61488">
        <w:rPr>
          <w:i/>
          <w:iCs/>
        </w:rPr>
        <w:t xml:space="preserve">for </w:t>
      </w:r>
      <w:r w:rsidRPr="00E61488">
        <w:rPr>
          <w:i/>
          <w:iCs/>
        </w:rPr>
        <w:t>30 seconds)</w:t>
      </w:r>
      <w:r w:rsidRPr="00E61488">
        <w:rPr>
          <w:iCs/>
        </w:rPr>
        <w:t xml:space="preserve"> Stick to this word during </w:t>
      </w:r>
      <w:r w:rsidR="00BF1AAD" w:rsidRPr="00E61488">
        <w:rPr>
          <w:iCs/>
        </w:rPr>
        <w:t>the</w:t>
      </w:r>
      <w:r w:rsidRPr="00E61488">
        <w:rPr>
          <w:iCs/>
        </w:rPr>
        <w:t xml:space="preserve"> meditation time. When other thoughts hijack </w:t>
      </w:r>
      <w:r w:rsidR="00BF1AAD" w:rsidRPr="00E61488">
        <w:rPr>
          <w:iCs/>
        </w:rPr>
        <w:t>your</w:t>
      </w:r>
      <w:r w:rsidRPr="00E61488">
        <w:rPr>
          <w:iCs/>
        </w:rPr>
        <w:t xml:space="preserve"> consciousness, gently return to your word. </w:t>
      </w:r>
      <w:r w:rsidRPr="00E61488">
        <w:rPr>
          <w:i/>
          <w:iCs/>
        </w:rPr>
        <w:t>(Pause</w:t>
      </w:r>
      <w:r w:rsidR="00082B3F" w:rsidRPr="00E61488">
        <w:rPr>
          <w:i/>
          <w:iCs/>
        </w:rPr>
        <w:t xml:space="preserve"> for</w:t>
      </w:r>
      <w:r w:rsidRPr="00E61488">
        <w:rPr>
          <w:i/>
          <w:iCs/>
        </w:rPr>
        <w:t xml:space="preserve"> 30 seconds)</w:t>
      </w:r>
      <w:r w:rsidRPr="00E61488">
        <w:rPr>
          <w:iCs/>
        </w:rPr>
        <w:t xml:space="preserve"> </w:t>
      </w:r>
    </w:p>
    <w:p w14:paraId="60661C1D" w14:textId="77777777" w:rsidR="00FF441B" w:rsidRPr="00E61488" w:rsidRDefault="00FF441B" w:rsidP="00FF441B">
      <w:pPr>
        <w:spacing w:after="0" w:line="240" w:lineRule="auto"/>
        <w:jc w:val="both"/>
        <w:rPr>
          <w:iCs/>
        </w:rPr>
      </w:pPr>
    </w:p>
    <w:p w14:paraId="4851711B" w14:textId="44BE7E2E" w:rsidR="00FF441B" w:rsidRPr="00E61488" w:rsidRDefault="00FF441B" w:rsidP="00FF441B">
      <w:pPr>
        <w:spacing w:after="0" w:line="240" w:lineRule="auto"/>
        <w:jc w:val="both"/>
        <w:rPr>
          <w:i/>
          <w:iCs/>
        </w:rPr>
      </w:pPr>
      <w:r w:rsidRPr="00E61488">
        <w:rPr>
          <w:iCs/>
        </w:rPr>
        <w:t xml:space="preserve">For one minute, try </w:t>
      </w:r>
      <w:r w:rsidR="003E0779" w:rsidRPr="00E61488">
        <w:rPr>
          <w:iCs/>
        </w:rPr>
        <w:t>recalling</w:t>
      </w:r>
      <w:r w:rsidR="00F254B3" w:rsidRPr="00E61488">
        <w:rPr>
          <w:iCs/>
        </w:rPr>
        <w:t xml:space="preserve"> </w:t>
      </w:r>
      <w:r w:rsidRPr="00E61488">
        <w:rPr>
          <w:iCs/>
        </w:rPr>
        <w:t xml:space="preserve">the word </w:t>
      </w:r>
      <w:r w:rsidR="00F254B3" w:rsidRPr="00E61488">
        <w:rPr>
          <w:iCs/>
        </w:rPr>
        <w:t>for</w:t>
      </w:r>
      <w:r w:rsidRPr="00E61488">
        <w:rPr>
          <w:iCs/>
        </w:rPr>
        <w:t xml:space="preserve"> one breath and then rest in the stillness for two breaths. </w:t>
      </w:r>
      <w:r w:rsidRPr="00E61488">
        <w:rPr>
          <w:i/>
          <w:iCs/>
        </w:rPr>
        <w:t>(Pause</w:t>
      </w:r>
      <w:r w:rsidR="00082B3F" w:rsidRPr="00E61488">
        <w:rPr>
          <w:i/>
          <w:iCs/>
        </w:rPr>
        <w:t xml:space="preserve"> for</w:t>
      </w:r>
      <w:r w:rsidRPr="00E61488">
        <w:rPr>
          <w:i/>
          <w:iCs/>
        </w:rPr>
        <w:t xml:space="preserve"> 1 minute)</w:t>
      </w:r>
    </w:p>
    <w:p w14:paraId="776CFA36" w14:textId="77777777" w:rsidR="00FF441B" w:rsidRPr="00E61488" w:rsidRDefault="00FF441B" w:rsidP="00FF441B">
      <w:pPr>
        <w:spacing w:after="0" w:line="240" w:lineRule="auto"/>
        <w:jc w:val="both"/>
        <w:rPr>
          <w:iCs/>
        </w:rPr>
      </w:pPr>
    </w:p>
    <w:p w14:paraId="2AC7EEEB" w14:textId="469C1CBA" w:rsidR="00FF441B" w:rsidRPr="00E61488" w:rsidRDefault="00FF441B" w:rsidP="00FF441B">
      <w:pPr>
        <w:spacing w:after="0" w:line="240" w:lineRule="auto"/>
        <w:jc w:val="both"/>
        <w:rPr>
          <w:iCs/>
        </w:rPr>
      </w:pPr>
      <w:r w:rsidRPr="00E61488">
        <w:rPr>
          <w:iCs/>
        </w:rPr>
        <w:t xml:space="preserve">And now, as you are able, practice resting in only the stillness, the quiet mind, for one minute. </w:t>
      </w:r>
      <w:r w:rsidRPr="00E61488">
        <w:rPr>
          <w:i/>
          <w:iCs/>
        </w:rPr>
        <w:t>(Pause</w:t>
      </w:r>
      <w:r w:rsidR="00082B3F" w:rsidRPr="00E61488">
        <w:rPr>
          <w:i/>
          <w:iCs/>
        </w:rPr>
        <w:t xml:space="preserve"> for</w:t>
      </w:r>
      <w:r w:rsidRPr="00E61488">
        <w:rPr>
          <w:i/>
          <w:iCs/>
        </w:rPr>
        <w:t xml:space="preserve"> 1 minute)</w:t>
      </w:r>
    </w:p>
    <w:p w14:paraId="5325663E" w14:textId="77777777" w:rsidR="00FF441B" w:rsidRPr="00E61488" w:rsidRDefault="00FF441B" w:rsidP="00FF441B">
      <w:pPr>
        <w:spacing w:after="0" w:line="240" w:lineRule="auto"/>
        <w:jc w:val="both"/>
        <w:rPr>
          <w:iCs/>
        </w:rPr>
      </w:pPr>
    </w:p>
    <w:p w14:paraId="5CD02D31" w14:textId="27E00BA0" w:rsidR="00FF441B" w:rsidRPr="00E61488" w:rsidRDefault="00FF441B" w:rsidP="00FF441B">
      <w:pPr>
        <w:spacing w:after="0" w:line="240" w:lineRule="auto"/>
        <w:jc w:val="both"/>
        <w:rPr>
          <w:iCs/>
        </w:rPr>
      </w:pPr>
      <w:r w:rsidRPr="00E61488">
        <w:rPr>
          <w:iCs/>
        </w:rPr>
        <w:t>Pause</w:t>
      </w:r>
      <w:r w:rsidR="00BF1AAD" w:rsidRPr="00E61488">
        <w:rPr>
          <w:iCs/>
        </w:rPr>
        <w:t xml:space="preserve">, </w:t>
      </w:r>
      <w:r w:rsidRPr="00E61488">
        <w:rPr>
          <w:iCs/>
        </w:rPr>
        <w:t xml:space="preserve">and take a full deep breath, as if you were stretching your insides. </w:t>
      </w:r>
      <w:r w:rsidRPr="00E61488">
        <w:rPr>
          <w:i/>
          <w:iCs/>
        </w:rPr>
        <w:t>(Pause)</w:t>
      </w:r>
      <w:r w:rsidRPr="00E61488">
        <w:rPr>
          <w:iCs/>
        </w:rPr>
        <w:t xml:space="preserve"> Gently open your eyes and re-engage with the meeting. </w:t>
      </w:r>
    </w:p>
    <w:p w14:paraId="39629462" w14:textId="77777777" w:rsidR="00FF441B" w:rsidRPr="00E61488" w:rsidRDefault="00FF441B" w:rsidP="00FF441B">
      <w:pPr>
        <w:spacing w:after="0" w:line="240" w:lineRule="auto"/>
        <w:jc w:val="both"/>
        <w:rPr>
          <w:iCs/>
        </w:rPr>
      </w:pPr>
    </w:p>
    <w:p w14:paraId="35AC16C4" w14:textId="3739FBB3" w:rsidR="00525870" w:rsidRPr="00E61488" w:rsidRDefault="00525870" w:rsidP="00525870">
      <w:pPr>
        <w:spacing w:after="0" w:line="240" w:lineRule="auto"/>
        <w:jc w:val="both"/>
        <w:rPr>
          <w:iCs/>
        </w:rPr>
      </w:pPr>
      <w:r w:rsidRPr="00E61488">
        <w:rPr>
          <w:iCs/>
        </w:rPr>
        <w:t>You may already know this hymn by the American composer Clara H. Scott. Pray these words with me as I read.</w:t>
      </w:r>
    </w:p>
    <w:p w14:paraId="48AC416D" w14:textId="77777777" w:rsidR="00FF441B" w:rsidRPr="00E61488" w:rsidRDefault="00FF441B" w:rsidP="00FF441B">
      <w:pPr>
        <w:spacing w:after="0" w:line="240" w:lineRule="auto"/>
        <w:jc w:val="both"/>
        <w:rPr>
          <w:iCs/>
        </w:rPr>
      </w:pPr>
    </w:p>
    <w:p w14:paraId="1356CB2A" w14:textId="32F7EFE1" w:rsidR="00711507" w:rsidRPr="00E61488" w:rsidRDefault="00FF441B" w:rsidP="00DC3070">
      <w:pPr>
        <w:widowControl w:val="0"/>
        <w:tabs>
          <w:tab w:val="center" w:pos="4680"/>
          <w:tab w:val="right" w:pos="9360"/>
        </w:tabs>
        <w:spacing w:after="0" w:line="240" w:lineRule="auto"/>
        <w:jc w:val="center"/>
      </w:pPr>
      <w:r w:rsidRPr="00E61488">
        <w:t>Open my eyes, that I may see</w:t>
      </w:r>
    </w:p>
    <w:p w14:paraId="03BCD890" w14:textId="77777777" w:rsidR="00711507" w:rsidRPr="00E61488" w:rsidRDefault="00FF441B" w:rsidP="00DC3070">
      <w:pPr>
        <w:widowControl w:val="0"/>
        <w:spacing w:after="0" w:line="240" w:lineRule="auto"/>
        <w:jc w:val="center"/>
      </w:pPr>
      <w:r w:rsidRPr="00E61488">
        <w:t xml:space="preserve">Glimpses of truth Thou hast for </w:t>
      </w:r>
      <w:proofErr w:type="gramStart"/>
      <w:r w:rsidRPr="00E61488">
        <w:t>me;</w:t>
      </w:r>
      <w:proofErr w:type="gramEnd"/>
    </w:p>
    <w:p w14:paraId="7ECCB8AB" w14:textId="77777777" w:rsidR="00711507" w:rsidRPr="00E61488" w:rsidRDefault="00FF441B" w:rsidP="00DC3070">
      <w:pPr>
        <w:widowControl w:val="0"/>
        <w:spacing w:after="0" w:line="240" w:lineRule="auto"/>
        <w:jc w:val="center"/>
      </w:pPr>
      <w:r w:rsidRPr="00E61488">
        <w:t>Place in my hands the wonderful key</w:t>
      </w:r>
    </w:p>
    <w:p w14:paraId="0ED56658" w14:textId="77777777" w:rsidR="00FF441B" w:rsidRPr="00E61488" w:rsidRDefault="00FF441B" w:rsidP="00DC3070">
      <w:pPr>
        <w:widowControl w:val="0"/>
        <w:spacing w:after="0" w:line="240" w:lineRule="auto"/>
        <w:jc w:val="center"/>
      </w:pPr>
      <w:r w:rsidRPr="00E61488">
        <w:t>That shall unclasp and set me free.</w:t>
      </w:r>
    </w:p>
    <w:p w14:paraId="2BC3F8F0" w14:textId="77777777" w:rsidR="00711507" w:rsidRPr="00E61488" w:rsidRDefault="00FF441B" w:rsidP="00DC3070">
      <w:pPr>
        <w:spacing w:after="0" w:line="240" w:lineRule="auto"/>
        <w:jc w:val="center"/>
        <w:rPr>
          <w:iCs/>
        </w:rPr>
      </w:pPr>
      <w:r w:rsidRPr="00E61488">
        <w:rPr>
          <w:iCs/>
        </w:rPr>
        <w:t>Silently now I wait for Thee,</w:t>
      </w:r>
    </w:p>
    <w:p w14:paraId="1831E728" w14:textId="77777777" w:rsidR="00711507" w:rsidRPr="00E61488" w:rsidRDefault="00FF441B" w:rsidP="00DC3070">
      <w:pPr>
        <w:spacing w:after="0" w:line="240" w:lineRule="auto"/>
        <w:jc w:val="center"/>
        <w:rPr>
          <w:iCs/>
        </w:rPr>
      </w:pPr>
      <w:r w:rsidRPr="00E61488">
        <w:rPr>
          <w:iCs/>
        </w:rPr>
        <w:t xml:space="preserve">Ready my God, </w:t>
      </w:r>
      <w:proofErr w:type="gramStart"/>
      <w:r w:rsidRPr="00E61488">
        <w:rPr>
          <w:iCs/>
        </w:rPr>
        <w:t>Thy</w:t>
      </w:r>
      <w:proofErr w:type="gramEnd"/>
      <w:r w:rsidRPr="00E61488">
        <w:rPr>
          <w:iCs/>
        </w:rPr>
        <w:t xml:space="preserve"> will to see,</w:t>
      </w:r>
    </w:p>
    <w:p w14:paraId="67DD2410" w14:textId="77777777" w:rsidR="00DC3070" w:rsidRPr="00E61488" w:rsidRDefault="00DC3070" w:rsidP="00DC3070">
      <w:pPr>
        <w:spacing w:after="0" w:line="240" w:lineRule="auto"/>
        <w:jc w:val="center"/>
        <w:rPr>
          <w:iCs/>
        </w:rPr>
      </w:pPr>
    </w:p>
    <w:p w14:paraId="4D7DA673" w14:textId="77777777" w:rsidR="00711507" w:rsidRPr="00E61488" w:rsidRDefault="00FF441B" w:rsidP="00DC3070">
      <w:pPr>
        <w:spacing w:after="0" w:line="240" w:lineRule="auto"/>
        <w:jc w:val="center"/>
        <w:rPr>
          <w:iCs/>
        </w:rPr>
      </w:pPr>
      <w:r w:rsidRPr="00E61488">
        <w:rPr>
          <w:iCs/>
        </w:rPr>
        <w:lastRenderedPageBreak/>
        <w:t xml:space="preserve">Open my eyes, </w:t>
      </w:r>
      <w:proofErr w:type="gramStart"/>
      <w:r w:rsidRPr="00E61488">
        <w:rPr>
          <w:iCs/>
        </w:rPr>
        <w:t>illumine</w:t>
      </w:r>
      <w:proofErr w:type="gramEnd"/>
      <w:r w:rsidRPr="00E61488">
        <w:rPr>
          <w:iCs/>
        </w:rPr>
        <w:t xml:space="preserve"> me,</w:t>
      </w:r>
    </w:p>
    <w:p w14:paraId="6867571A" w14:textId="41DFFF69" w:rsidR="00FF441B" w:rsidRPr="00E61488" w:rsidRDefault="00FF441B" w:rsidP="00DC3070">
      <w:pPr>
        <w:spacing w:after="0" w:line="240" w:lineRule="auto"/>
        <w:jc w:val="center"/>
        <w:rPr>
          <w:iCs/>
          <w:vertAlign w:val="superscript"/>
        </w:rPr>
      </w:pPr>
      <w:r w:rsidRPr="00E61488">
        <w:rPr>
          <w:iCs/>
        </w:rPr>
        <w:t>Spirit divine!</w:t>
      </w:r>
      <w:r w:rsidR="00711507" w:rsidRPr="00E61488">
        <w:rPr>
          <w:rStyle w:val="EndnoteReference"/>
          <w:iCs/>
        </w:rPr>
        <w:endnoteReference w:id="2"/>
      </w:r>
    </w:p>
    <w:p w14:paraId="5F856BAB" w14:textId="77777777" w:rsidR="00BF1AAD" w:rsidRPr="00E61488" w:rsidRDefault="00BF1AAD" w:rsidP="00DC3070">
      <w:pPr>
        <w:widowControl w:val="0"/>
        <w:spacing w:after="0" w:line="240" w:lineRule="auto"/>
        <w:rPr>
          <w:iCs/>
        </w:rPr>
      </w:pPr>
    </w:p>
    <w:p w14:paraId="1C805631" w14:textId="77777777" w:rsidR="00FF441B" w:rsidRPr="00E61488" w:rsidRDefault="00FF441B" w:rsidP="00DC3070">
      <w:pPr>
        <w:widowControl w:val="0"/>
        <w:spacing w:after="0" w:line="240" w:lineRule="auto"/>
        <w:rPr>
          <w:iCs/>
        </w:rPr>
      </w:pPr>
      <w:r w:rsidRPr="00E61488">
        <w:rPr>
          <w:iCs/>
        </w:rPr>
        <w:t xml:space="preserve">Take a deep breath. </w:t>
      </w:r>
    </w:p>
    <w:p w14:paraId="02774BD4" w14:textId="213E418C" w:rsidR="00FF441B" w:rsidRPr="00E61488" w:rsidRDefault="00FF441B" w:rsidP="00DC3070">
      <w:pPr>
        <w:widowControl w:val="0"/>
        <w:spacing w:after="0" w:line="240" w:lineRule="auto"/>
        <w:rPr>
          <w:i/>
          <w:iCs/>
        </w:rPr>
      </w:pPr>
      <w:r w:rsidRPr="00E61488">
        <w:rPr>
          <w:i/>
          <w:iCs/>
        </w:rPr>
        <w:t>(</w:t>
      </w:r>
      <w:r w:rsidR="007A5857" w:rsidRPr="00E61488">
        <w:rPr>
          <w:i/>
          <w:iCs/>
        </w:rPr>
        <w:t>Move</w:t>
      </w:r>
      <w:r w:rsidRPr="00E61488">
        <w:rPr>
          <w:i/>
          <w:iCs/>
        </w:rPr>
        <w:t xml:space="preserve"> immediately to the </w:t>
      </w:r>
      <w:r w:rsidR="00711507" w:rsidRPr="00E61488">
        <w:rPr>
          <w:i/>
          <w:iCs/>
        </w:rPr>
        <w:t xml:space="preserve">Karis </w:t>
      </w:r>
      <w:r w:rsidRPr="00E61488">
        <w:rPr>
          <w:i/>
          <w:iCs/>
        </w:rPr>
        <w:t>Confession to allow time for the Toolbox)</w:t>
      </w:r>
    </w:p>
    <w:p w14:paraId="35A4B612" w14:textId="77777777" w:rsidR="00180A13" w:rsidRPr="00E61488" w:rsidRDefault="00180A13" w:rsidP="00FF441B">
      <w:pPr>
        <w:spacing w:after="0" w:line="240" w:lineRule="auto"/>
        <w:rPr>
          <w:iCs/>
        </w:rPr>
      </w:pPr>
    </w:p>
    <w:p w14:paraId="0AE990E9" w14:textId="77777777" w:rsidR="00285B9A" w:rsidRPr="00E61488" w:rsidRDefault="00154BBC" w:rsidP="00B82FA8">
      <w:pPr>
        <w:spacing w:after="0" w:line="240" w:lineRule="auto"/>
        <w:jc w:val="both"/>
        <w:rPr>
          <w:b/>
        </w:rPr>
      </w:pPr>
      <w:r w:rsidRPr="00E61488">
        <w:rPr>
          <w:b/>
        </w:rPr>
        <w:t>0:</w:t>
      </w:r>
      <w:r w:rsidR="001C4BC7" w:rsidRPr="00E61488">
        <w:rPr>
          <w:b/>
        </w:rPr>
        <w:t>12</w:t>
      </w:r>
      <w:r w:rsidR="00285B9A" w:rsidRPr="00E61488">
        <w:rPr>
          <w:b/>
        </w:rPr>
        <w:tab/>
        <w:t>KARIS CONFESSION</w:t>
      </w:r>
    </w:p>
    <w:p w14:paraId="3D68DFE2" w14:textId="77777777" w:rsidR="006A08BE" w:rsidRPr="00E61488" w:rsidRDefault="006A08BE" w:rsidP="00B82FA8">
      <w:pPr>
        <w:spacing w:after="0" w:line="240" w:lineRule="auto"/>
        <w:jc w:val="both"/>
        <w:rPr>
          <w:b/>
        </w:rPr>
      </w:pPr>
    </w:p>
    <w:p w14:paraId="7B61C581" w14:textId="77777777" w:rsidR="00285B9A" w:rsidRPr="00E61488" w:rsidRDefault="00E572A9" w:rsidP="00B82FA8">
      <w:pPr>
        <w:spacing w:after="0" w:line="240" w:lineRule="auto"/>
        <w:jc w:val="both"/>
        <w:rPr>
          <w:b/>
        </w:rPr>
      </w:pPr>
      <w:r w:rsidRPr="00E61488">
        <w:rPr>
          <w:b/>
        </w:rPr>
        <w:t>0:</w:t>
      </w:r>
      <w:r w:rsidR="001C4BC7" w:rsidRPr="00E61488">
        <w:rPr>
          <w:b/>
        </w:rPr>
        <w:t>13</w:t>
      </w:r>
      <w:r w:rsidR="00285B9A" w:rsidRPr="00E61488">
        <w:rPr>
          <w:b/>
        </w:rPr>
        <w:tab/>
        <w:t>TOOLBOX</w:t>
      </w:r>
    </w:p>
    <w:p w14:paraId="70E2CEFC" w14:textId="77777777" w:rsidR="006A08BE" w:rsidRPr="00E61488" w:rsidRDefault="006A08BE" w:rsidP="00B82FA8">
      <w:pPr>
        <w:spacing w:after="0" w:line="240" w:lineRule="auto"/>
        <w:jc w:val="both"/>
      </w:pPr>
    </w:p>
    <w:p w14:paraId="482B93C1" w14:textId="77777777" w:rsidR="00BF1AAD" w:rsidRPr="00E61488" w:rsidRDefault="00BF1AAD" w:rsidP="00BF1AAD">
      <w:pPr>
        <w:spacing w:after="0" w:line="240" w:lineRule="auto"/>
        <w:jc w:val="both"/>
      </w:pPr>
      <w:r w:rsidRPr="00E61488">
        <w:t>This month we are focusing our attention on KF Confession 6:</w:t>
      </w:r>
    </w:p>
    <w:p w14:paraId="4AD036D8" w14:textId="77777777" w:rsidR="006A08BE" w:rsidRPr="00E61488" w:rsidRDefault="006A08BE" w:rsidP="00B82FA8">
      <w:pPr>
        <w:spacing w:after="0" w:line="240" w:lineRule="auto"/>
        <w:jc w:val="both"/>
      </w:pPr>
    </w:p>
    <w:p w14:paraId="30D4CD3E" w14:textId="75155376" w:rsidR="00842248" w:rsidRPr="00E61488" w:rsidRDefault="00842248" w:rsidP="00711507">
      <w:pPr>
        <w:spacing w:after="0" w:line="240" w:lineRule="auto"/>
        <w:jc w:val="center"/>
      </w:pPr>
      <w:r w:rsidRPr="00E61488">
        <w:t>We chose to foster illusions to save the life of our Idol Self.</w:t>
      </w:r>
    </w:p>
    <w:p w14:paraId="6ED29604" w14:textId="77777777" w:rsidR="006A08BE" w:rsidRPr="00E61488" w:rsidRDefault="006A08BE" w:rsidP="00EC5ECE">
      <w:pPr>
        <w:spacing w:after="0" w:line="240" w:lineRule="auto"/>
        <w:jc w:val="both"/>
      </w:pPr>
    </w:p>
    <w:p w14:paraId="799EF656" w14:textId="77777777" w:rsidR="00F702A4" w:rsidRPr="00E61488" w:rsidRDefault="00842248" w:rsidP="00B82FA8">
      <w:pPr>
        <w:spacing w:after="0" w:line="240" w:lineRule="auto"/>
        <w:jc w:val="both"/>
      </w:pPr>
      <w:r w:rsidRPr="00E61488">
        <w:t>When we are living out of misorientation</w:t>
      </w:r>
      <w:r w:rsidR="00BF1AAD" w:rsidRPr="00E61488">
        <w:t>,</w:t>
      </w:r>
      <w:r w:rsidRPr="00E61488">
        <w:t xml:space="preserve"> we foster illusions that fall into two categories</w:t>
      </w:r>
      <w:r w:rsidR="00EB043D" w:rsidRPr="00E61488">
        <w:t>:</w:t>
      </w:r>
      <w:r w:rsidRPr="00E61488">
        <w:t xml:space="preserve"> the illusion of our </w:t>
      </w:r>
      <w:r w:rsidR="001C4BC7" w:rsidRPr="00E61488">
        <w:t>perfections</w:t>
      </w:r>
      <w:r w:rsidRPr="00E61488">
        <w:t xml:space="preserve"> and the illusion of our</w:t>
      </w:r>
      <w:r w:rsidR="001C4BC7" w:rsidRPr="00E61488">
        <w:t xml:space="preserve"> limitations</w:t>
      </w:r>
      <w:r w:rsidRPr="00E61488">
        <w:t xml:space="preserve">. </w:t>
      </w:r>
    </w:p>
    <w:p w14:paraId="261C9EBD" w14:textId="77777777" w:rsidR="00F702A4" w:rsidRPr="00E61488" w:rsidRDefault="00F702A4" w:rsidP="00B82FA8">
      <w:pPr>
        <w:spacing w:after="0" w:line="240" w:lineRule="auto"/>
        <w:jc w:val="both"/>
      </w:pPr>
    </w:p>
    <w:p w14:paraId="1FD21722" w14:textId="3411F94D" w:rsidR="001C4BC7" w:rsidRPr="00E61488" w:rsidRDefault="00B85DD1" w:rsidP="00B82FA8">
      <w:pPr>
        <w:spacing w:after="0" w:line="240" w:lineRule="auto"/>
        <w:jc w:val="both"/>
      </w:pPr>
      <w:r w:rsidRPr="00E61488">
        <w:t>In this world</w:t>
      </w:r>
      <w:r w:rsidR="001C4BC7" w:rsidRPr="00E61488">
        <w:t>, there</w:t>
      </w:r>
      <w:r w:rsidR="00842248" w:rsidRPr="00E61488">
        <w:t xml:space="preserve"> is real perfection </w:t>
      </w:r>
      <w:r w:rsidR="00FF441B" w:rsidRPr="00E61488">
        <w:t>and th</w:t>
      </w:r>
      <w:r w:rsidR="00923CC5" w:rsidRPr="00E61488">
        <w:t>ere is also the</w:t>
      </w:r>
      <w:r w:rsidR="00FF441B" w:rsidRPr="00E61488">
        <w:t xml:space="preserve"> illusion of perfection</w:t>
      </w:r>
      <w:r w:rsidR="00705F0F" w:rsidRPr="00E61488">
        <w:t xml:space="preserve">. </w:t>
      </w:r>
      <w:r w:rsidR="00FF441B" w:rsidRPr="00E61488">
        <w:t>Real perfection is</w:t>
      </w:r>
      <w:r w:rsidR="00FA5ECB" w:rsidRPr="00E61488">
        <w:t xml:space="preserve"> a</w:t>
      </w:r>
      <w:r w:rsidR="00857072" w:rsidRPr="00E61488">
        <w:t xml:space="preserve"> quality that cannot be improved or changed</w:t>
      </w:r>
      <w:r w:rsidR="00FA5ECB" w:rsidRPr="00E61488">
        <w:t xml:space="preserve">. </w:t>
      </w:r>
      <w:r w:rsidR="00FF441B" w:rsidRPr="00E61488">
        <w:t xml:space="preserve">It </w:t>
      </w:r>
      <w:r w:rsidR="00842248" w:rsidRPr="00E61488">
        <w:t>is finite</w:t>
      </w:r>
      <w:r w:rsidR="00955A59" w:rsidRPr="00E61488">
        <w:t xml:space="preserve"> and not part of our design or purpose</w:t>
      </w:r>
      <w:r w:rsidR="00842248" w:rsidRPr="00E61488">
        <w:t xml:space="preserve">. </w:t>
      </w:r>
      <w:r w:rsidR="00082B3F" w:rsidRPr="00E61488">
        <w:t>Rather, it is</w:t>
      </w:r>
      <w:r w:rsidR="00842248" w:rsidRPr="00E61488">
        <w:t xml:space="preserve"> the perfect arrangement of form,</w:t>
      </w:r>
      <w:r w:rsidR="00AB5FAF" w:rsidRPr="00E61488">
        <w:t xml:space="preserve"> like</w:t>
      </w:r>
      <w:r w:rsidR="009C2DDB" w:rsidRPr="00E61488">
        <w:t xml:space="preserve"> in</w:t>
      </w:r>
      <w:r w:rsidR="00AB5FAF" w:rsidRPr="00E61488">
        <w:t xml:space="preserve"> mathematics or architecture. </w:t>
      </w:r>
      <w:r w:rsidR="00842248" w:rsidRPr="00E61488">
        <w:t>In contrast</w:t>
      </w:r>
      <w:r w:rsidR="00E572A9" w:rsidRPr="00E61488">
        <w:t xml:space="preserve"> to real perfection</w:t>
      </w:r>
      <w:r w:rsidR="00842248" w:rsidRPr="00E61488">
        <w:t>, imagi</w:t>
      </w:r>
      <w:r w:rsidR="00820B34" w:rsidRPr="00E61488">
        <w:t xml:space="preserve">ned </w:t>
      </w:r>
      <w:r w:rsidR="006A08BE" w:rsidRPr="00E61488">
        <w:t xml:space="preserve">perfection is infinite and continually </w:t>
      </w:r>
      <w:r w:rsidR="00820B34" w:rsidRPr="00E61488">
        <w:t>uses</w:t>
      </w:r>
      <w:r w:rsidR="00842248" w:rsidRPr="00E61488">
        <w:t xml:space="preserve"> the language of </w:t>
      </w:r>
      <w:r w:rsidR="000B272F" w:rsidRPr="00E61488">
        <w:rPr>
          <w:i/>
        </w:rPr>
        <w:t>always</w:t>
      </w:r>
      <w:r w:rsidR="000B272F" w:rsidRPr="00E61488">
        <w:t>,</w:t>
      </w:r>
      <w:r w:rsidR="000B272F" w:rsidRPr="00E61488">
        <w:rPr>
          <w:i/>
        </w:rPr>
        <w:t xml:space="preserve"> never</w:t>
      </w:r>
      <w:r w:rsidR="000B272F" w:rsidRPr="00E61488">
        <w:t>,</w:t>
      </w:r>
      <w:r w:rsidR="000B272F" w:rsidRPr="00E61488">
        <w:rPr>
          <w:i/>
        </w:rPr>
        <w:t xml:space="preserve"> more</w:t>
      </w:r>
      <w:r w:rsidR="000B272F" w:rsidRPr="00E61488">
        <w:t>,</w:t>
      </w:r>
      <w:r w:rsidR="000B272F" w:rsidRPr="00E61488">
        <w:rPr>
          <w:i/>
        </w:rPr>
        <w:t xml:space="preserve"> better</w:t>
      </w:r>
      <w:r w:rsidR="000B272F" w:rsidRPr="00E61488">
        <w:t>,</w:t>
      </w:r>
      <w:r w:rsidR="000B272F" w:rsidRPr="00E61488">
        <w:rPr>
          <w:i/>
        </w:rPr>
        <w:t xml:space="preserve"> </w:t>
      </w:r>
      <w:r w:rsidR="00842248" w:rsidRPr="00E61488">
        <w:rPr>
          <w:i/>
        </w:rPr>
        <w:t>everyone</w:t>
      </w:r>
      <w:r w:rsidR="00842248" w:rsidRPr="00E61488">
        <w:t xml:space="preserve">, or </w:t>
      </w:r>
      <w:r w:rsidR="00842248" w:rsidRPr="00E61488">
        <w:rPr>
          <w:i/>
        </w:rPr>
        <w:t>everything</w:t>
      </w:r>
      <w:r w:rsidR="00842248" w:rsidRPr="00E61488">
        <w:t xml:space="preserve">. </w:t>
      </w:r>
      <w:r w:rsidR="00BB3E77" w:rsidRPr="00E61488">
        <w:t>Imagined perfection is never satisfied</w:t>
      </w:r>
      <w:r w:rsidR="00ED505D" w:rsidRPr="00E61488">
        <w:t>; it</w:t>
      </w:r>
      <w:r w:rsidR="00BB3E77" w:rsidRPr="00E61488">
        <w:t xml:space="preserve"> chronically requires </w:t>
      </w:r>
      <w:proofErr w:type="gramStart"/>
      <w:r w:rsidR="00BB3E77" w:rsidRPr="00E61488">
        <w:t>more and more</w:t>
      </w:r>
      <w:proofErr w:type="gramEnd"/>
      <w:r w:rsidR="00BB3E77" w:rsidRPr="00E61488">
        <w:t xml:space="preserve"> effort </w:t>
      </w:r>
      <w:r w:rsidR="0031761E" w:rsidRPr="00E61488">
        <w:t>to achieve</w:t>
      </w:r>
      <w:r w:rsidR="00BB3E77" w:rsidRPr="00E61488">
        <w:t xml:space="preserve"> its illusions. </w:t>
      </w:r>
      <w:bookmarkStart w:id="0" w:name="_Hlk178174506"/>
      <w:r w:rsidR="00BB3E77" w:rsidRPr="00E61488">
        <w:t xml:space="preserve">Imagined perfection is the engine of </w:t>
      </w:r>
      <w:r w:rsidR="00C203F6" w:rsidRPr="00E61488">
        <w:t xml:space="preserve">our </w:t>
      </w:r>
      <w:r w:rsidR="00CF5B3B" w:rsidRPr="00E61488">
        <w:t>discontent.</w:t>
      </w:r>
      <w:r w:rsidR="00267280" w:rsidRPr="00E61488">
        <w:rPr>
          <w:rStyle w:val="EndnoteReference"/>
        </w:rPr>
        <w:endnoteReference w:id="3"/>
      </w:r>
      <w:r w:rsidR="00CF5B3B" w:rsidRPr="00E61488">
        <w:t xml:space="preserve"> </w:t>
      </w:r>
      <w:r w:rsidR="00DB32F5" w:rsidRPr="00E61488">
        <w:t xml:space="preserve">It </w:t>
      </w:r>
      <w:r w:rsidR="00842248" w:rsidRPr="00E61488">
        <w:t>is the illusion that once we have touched perfection</w:t>
      </w:r>
      <w:r w:rsidR="00DB32F5" w:rsidRPr="00E61488">
        <w:t>,</w:t>
      </w:r>
      <w:r w:rsidR="00356064" w:rsidRPr="00E61488">
        <w:t xml:space="preserve"> we should</w:t>
      </w:r>
      <w:r w:rsidR="003C5A41" w:rsidRPr="00E61488">
        <w:t xml:space="preserve"> </w:t>
      </w:r>
      <w:r w:rsidR="00356064" w:rsidRPr="00E61488">
        <w:t>always perform at that</w:t>
      </w:r>
      <w:r w:rsidR="00842248" w:rsidRPr="00E61488">
        <w:t xml:space="preserve"> same standard or</w:t>
      </w:r>
      <w:r w:rsidR="00EC5ECE" w:rsidRPr="00E61488">
        <w:t>,</w:t>
      </w:r>
      <w:r w:rsidR="00842248" w:rsidRPr="00E61488">
        <w:t xml:space="preserve"> preferably, better</w:t>
      </w:r>
      <w:bookmarkEnd w:id="0"/>
      <w:r w:rsidR="00842248" w:rsidRPr="00E61488">
        <w:t xml:space="preserve">. Our </w:t>
      </w:r>
      <w:r w:rsidR="00C41E05" w:rsidRPr="00E61488">
        <w:t xml:space="preserve">real </w:t>
      </w:r>
      <w:r w:rsidR="00842248" w:rsidRPr="00E61488">
        <w:t>accomplishme</w:t>
      </w:r>
      <w:r w:rsidR="00857072" w:rsidRPr="00E61488">
        <w:t>nt</w:t>
      </w:r>
      <w:r w:rsidR="00D61E46" w:rsidRPr="00E61488">
        <w:t>s</w:t>
      </w:r>
      <w:r w:rsidR="00CF5B3B" w:rsidRPr="00E61488">
        <w:t xml:space="preserve"> and</w:t>
      </w:r>
      <w:r w:rsidR="00857072" w:rsidRPr="00E61488">
        <w:t xml:space="preserve"> the accomplishment</w:t>
      </w:r>
      <w:r w:rsidR="00154BBC" w:rsidRPr="00E61488">
        <w:t>s</w:t>
      </w:r>
      <w:r w:rsidR="00820B34" w:rsidRPr="00E61488">
        <w:t xml:space="preserve"> of </w:t>
      </w:r>
      <w:r w:rsidR="00DB32F5" w:rsidRPr="00E61488">
        <w:t>others are</w:t>
      </w:r>
      <w:r w:rsidR="00D61E46" w:rsidRPr="00E61488">
        <w:t xml:space="preserve"> </w:t>
      </w:r>
      <w:r w:rsidR="00820B34" w:rsidRPr="00E61488">
        <w:t xml:space="preserve">no longer </w:t>
      </w:r>
      <w:r w:rsidR="00BC5F2C" w:rsidRPr="00E61488">
        <w:t xml:space="preserve">good </w:t>
      </w:r>
      <w:r w:rsidR="00820B34" w:rsidRPr="00E61488">
        <w:t xml:space="preserve">enough for us. </w:t>
      </w:r>
      <w:r w:rsidR="00842248" w:rsidRPr="00E61488">
        <w:t>Only better is enough</w:t>
      </w:r>
      <w:r w:rsidR="006D5A85" w:rsidRPr="00E61488">
        <w:t>. And if ever</w:t>
      </w:r>
      <w:bookmarkStart w:id="1" w:name="OLE_LINK1"/>
      <w:bookmarkStart w:id="2" w:name="OLE_LINK2"/>
      <w:r w:rsidR="006D5A85" w:rsidRPr="00E61488">
        <w:t xml:space="preserve"> </w:t>
      </w:r>
      <w:r w:rsidR="000E25DB" w:rsidRPr="00E61488">
        <w:t xml:space="preserve">we think we have touched perfection, we must use </w:t>
      </w:r>
      <w:r w:rsidR="00776E61" w:rsidRPr="00E61488">
        <w:t>our imagination to ignore the evidence</w:t>
      </w:r>
      <w:r w:rsidR="00C57879" w:rsidRPr="00E61488">
        <w:t xml:space="preserve"> of our </w:t>
      </w:r>
      <w:r w:rsidR="006D5A85" w:rsidRPr="00E61488">
        <w:t xml:space="preserve">actual </w:t>
      </w:r>
      <w:r w:rsidR="00C57879" w:rsidRPr="00E61488">
        <w:t>shortcomings</w:t>
      </w:r>
      <w:r w:rsidR="00776E61" w:rsidRPr="00E61488">
        <w:t xml:space="preserve">. </w:t>
      </w:r>
      <w:bookmarkEnd w:id="1"/>
      <w:bookmarkEnd w:id="2"/>
      <w:r w:rsidR="00440762" w:rsidRPr="00E61488">
        <w:t>Although</w:t>
      </w:r>
      <w:r w:rsidR="00C57879" w:rsidRPr="00E61488">
        <w:t xml:space="preserve"> we</w:t>
      </w:r>
      <w:r w:rsidR="00776E61" w:rsidRPr="00E61488">
        <w:t xml:space="preserve"> might enjoy a </w:t>
      </w:r>
      <w:r w:rsidR="009A7C2A" w:rsidRPr="00E61488">
        <w:t xml:space="preserve">fleeting </w:t>
      </w:r>
      <w:r w:rsidR="00776E61" w:rsidRPr="00E61488">
        <w:t xml:space="preserve">moment of satisfaction, directly behind that moment is the gnawing conviction that it could have been, should have been, better. </w:t>
      </w:r>
      <w:r w:rsidR="002845B4" w:rsidRPr="00E61488">
        <w:t xml:space="preserve">Our happiness is precariously dependent </w:t>
      </w:r>
      <w:r w:rsidR="00776E61" w:rsidRPr="00E61488">
        <w:t>up</w:t>
      </w:r>
      <w:r w:rsidR="002845B4" w:rsidRPr="00E61488">
        <w:t xml:space="preserve">on our ability to </w:t>
      </w:r>
      <w:r w:rsidR="0009401E" w:rsidRPr="00E61488">
        <w:t xml:space="preserve">consistently reproduce the perfection that we </w:t>
      </w:r>
      <w:r w:rsidR="00776E61" w:rsidRPr="00E61488">
        <w:t xml:space="preserve">only </w:t>
      </w:r>
      <w:r w:rsidR="0009401E" w:rsidRPr="00E61488">
        <w:t>briefly touched</w:t>
      </w:r>
      <w:r w:rsidR="00EA7D5C" w:rsidRPr="00E61488">
        <w:t>.</w:t>
      </w:r>
    </w:p>
    <w:p w14:paraId="59CE3A9B" w14:textId="77777777" w:rsidR="001C4BC7" w:rsidRPr="00E61488" w:rsidRDefault="001C4BC7" w:rsidP="00B82FA8">
      <w:pPr>
        <w:spacing w:after="0" w:line="240" w:lineRule="auto"/>
        <w:jc w:val="both"/>
      </w:pPr>
    </w:p>
    <w:p w14:paraId="0C2EBC01" w14:textId="77777777" w:rsidR="002D3507" w:rsidRPr="00E61488" w:rsidRDefault="002D3507" w:rsidP="002D3507">
      <w:pPr>
        <w:spacing w:after="0" w:line="240" w:lineRule="auto"/>
        <w:jc w:val="both"/>
      </w:pPr>
      <w:bookmarkStart w:id="3" w:name="_Hlk493439000"/>
      <w:r w:rsidRPr="00E61488">
        <w:t xml:space="preserve">KF members who have seen tremendous improvement in their lives through using the KF tools will sometimes become disenchanted with KF because their accomplishments are not what they imagine they should be. </w:t>
      </w:r>
      <w:bookmarkStart w:id="4" w:name="_Hlk524608709"/>
      <w:r w:rsidRPr="00E61488">
        <w:t xml:space="preserve">Perhaps they unconsciously imagined an improvement that would support the glory of their Idol Self and became disappointed because they did not achieve it. </w:t>
      </w:r>
      <w:bookmarkEnd w:id="4"/>
      <w:r w:rsidRPr="00E61488">
        <w:t xml:space="preserve">It’s easy to forget that the Idol will always move the target of our expectations and present new perfections to be discontented about. </w:t>
      </w:r>
      <w:bookmarkStart w:id="5" w:name="_Hlk493178304"/>
      <w:r w:rsidRPr="00E61488">
        <w:t xml:space="preserve">When you seem to be making no progress through your KF work, you might consider whether you are actively, or unconsciously, discouraging yourself by forgetting what you have already accomplished or by judging any achievement as insignificant and petty. By allowing yourself to dismiss what you have gained, you are inviting the jackals of self-hate to take you down. </w:t>
      </w:r>
      <w:bookmarkEnd w:id="5"/>
    </w:p>
    <w:bookmarkEnd w:id="3"/>
    <w:p w14:paraId="6024C076" w14:textId="77777777" w:rsidR="006A08BE" w:rsidRPr="00E61488" w:rsidRDefault="006A08BE" w:rsidP="00B82FA8">
      <w:pPr>
        <w:spacing w:after="0" w:line="240" w:lineRule="auto"/>
        <w:jc w:val="both"/>
      </w:pPr>
    </w:p>
    <w:p w14:paraId="7CF85345" w14:textId="6D4C3CAC" w:rsidR="006A08BE" w:rsidRPr="00E61488" w:rsidRDefault="00477EE1" w:rsidP="00EA01A3">
      <w:pPr>
        <w:spacing w:after="0" w:line="240" w:lineRule="auto"/>
        <w:jc w:val="both"/>
      </w:pPr>
      <w:r w:rsidRPr="00E61488">
        <w:t>Just as there is real perfection and the illusion of perfection, ther</w:t>
      </w:r>
      <w:r w:rsidR="00842248" w:rsidRPr="00E61488">
        <w:t>e are</w:t>
      </w:r>
      <w:r w:rsidR="006A08BE" w:rsidRPr="00E61488">
        <w:t xml:space="preserve"> also</w:t>
      </w:r>
      <w:r w:rsidR="00842248" w:rsidRPr="00E61488">
        <w:t xml:space="preserve"> real limitations and </w:t>
      </w:r>
      <w:r w:rsidR="00820B34" w:rsidRPr="00E61488">
        <w:t>the</w:t>
      </w:r>
      <w:r w:rsidR="00842248" w:rsidRPr="00E61488">
        <w:t xml:space="preserve"> illusion of limitations. </w:t>
      </w:r>
      <w:r w:rsidR="00923CC5" w:rsidRPr="00E61488">
        <w:t>Real limitations are set by physical laws like gravity and thermodynamics and</w:t>
      </w:r>
      <w:r w:rsidR="00D05FB5" w:rsidRPr="00E61488">
        <w:t xml:space="preserve"> </w:t>
      </w:r>
      <w:r w:rsidR="00923CC5" w:rsidRPr="00E61488">
        <w:t xml:space="preserve">by physical resources like time, money, health, or mental </w:t>
      </w:r>
      <w:r w:rsidR="002D3507" w:rsidRPr="00E61488">
        <w:t>and emotional strength</w:t>
      </w:r>
      <w:r w:rsidR="00923CC5" w:rsidRPr="00E61488">
        <w:t>. These</w:t>
      </w:r>
      <w:r w:rsidR="00A75779" w:rsidRPr="00E61488">
        <w:t xml:space="preserve"> real limitations</w:t>
      </w:r>
      <w:r w:rsidR="00923CC5" w:rsidRPr="00E61488">
        <w:t xml:space="preserve"> are all part of the simple restrictions of living in a material world. There are</w:t>
      </w:r>
      <w:r w:rsidR="00F1765F" w:rsidRPr="00E61488">
        <w:t>, of course,</w:t>
      </w:r>
      <w:r w:rsidR="00923CC5" w:rsidRPr="00E61488">
        <w:t xml:space="preserve"> </w:t>
      </w:r>
      <w:r w:rsidR="00F1765F" w:rsidRPr="00E61488">
        <w:t xml:space="preserve">other </w:t>
      </w:r>
      <w:r w:rsidR="00923CC5" w:rsidRPr="00E61488">
        <w:t xml:space="preserve">real limitations that </w:t>
      </w:r>
      <w:proofErr w:type="gramStart"/>
      <w:r w:rsidR="00923CC5" w:rsidRPr="00E61488">
        <w:t>have to</w:t>
      </w:r>
      <w:proofErr w:type="gramEnd"/>
      <w:r w:rsidR="00923CC5" w:rsidRPr="00E61488">
        <w:t xml:space="preserve"> be honored if we are to care for ourselves, build healthy relationships, and develop a supportive community. </w:t>
      </w:r>
      <w:r w:rsidR="00AB6102" w:rsidRPr="00E61488">
        <w:t xml:space="preserve">Furthermore, </w:t>
      </w:r>
      <w:r w:rsidR="00CE72E6" w:rsidRPr="00E61488">
        <w:t>there are</w:t>
      </w:r>
      <w:r w:rsidR="00AB6102" w:rsidRPr="00E61488">
        <w:t xml:space="preserve"> personal and spiritual limitations</w:t>
      </w:r>
      <w:r w:rsidR="00CE72E6" w:rsidRPr="00E61488">
        <w:t>, as well as limitations of our psyche</w:t>
      </w:r>
      <w:r w:rsidR="003670E0" w:rsidRPr="00E61488">
        <w:t xml:space="preserve">, </w:t>
      </w:r>
      <w:r w:rsidR="00250F04" w:rsidRPr="00E61488">
        <w:t xml:space="preserve">all of </w:t>
      </w:r>
      <w:r w:rsidR="003670E0" w:rsidRPr="00E61488">
        <w:t>which</w:t>
      </w:r>
      <w:r w:rsidR="00EA7D5C" w:rsidRPr="00E61488">
        <w:t>,</w:t>
      </w:r>
      <w:r w:rsidR="00AB6102" w:rsidRPr="00E61488">
        <w:t xml:space="preserve"> </w:t>
      </w:r>
      <w:r w:rsidR="00CE72E6" w:rsidRPr="00E61488">
        <w:t>when breached</w:t>
      </w:r>
      <w:r w:rsidR="00EA7D5C" w:rsidRPr="00E61488">
        <w:t>,</w:t>
      </w:r>
      <w:r w:rsidR="00CE72E6" w:rsidRPr="00E61488">
        <w:t xml:space="preserve"> </w:t>
      </w:r>
      <w:r w:rsidR="00AB6102" w:rsidRPr="00E61488">
        <w:t>cause pain and chaos</w:t>
      </w:r>
      <w:r w:rsidR="00EC63D3" w:rsidRPr="00E61488">
        <w:t xml:space="preserve">—and it is especially in our search for glory that we </w:t>
      </w:r>
      <w:r w:rsidR="00EC63D3" w:rsidRPr="00E61488">
        <w:lastRenderedPageBreak/>
        <w:t>ignore these limitations</w:t>
      </w:r>
      <w:r w:rsidR="0027060E" w:rsidRPr="00E61488">
        <w:t>.</w:t>
      </w:r>
      <w:r w:rsidR="005D1099" w:rsidRPr="00E61488">
        <w:t xml:space="preserve"> </w:t>
      </w:r>
      <w:r w:rsidR="00C47891" w:rsidRPr="00E61488">
        <w:t>T</w:t>
      </w:r>
      <w:r w:rsidR="00D0147A" w:rsidRPr="00E61488">
        <w:t>h</w:t>
      </w:r>
      <w:r w:rsidR="00C47891" w:rsidRPr="00E61488">
        <w:t xml:space="preserve">e Idol Self fights against </w:t>
      </w:r>
      <w:r w:rsidR="003670E0" w:rsidRPr="00E61488">
        <w:t>all</w:t>
      </w:r>
      <w:r w:rsidR="00D0147A" w:rsidRPr="00E61488">
        <w:t xml:space="preserve"> real</w:t>
      </w:r>
      <w:r w:rsidR="00C47891" w:rsidRPr="00E61488">
        <w:t xml:space="preserve"> limitations. It believes that </w:t>
      </w:r>
      <w:r w:rsidR="00D0147A" w:rsidRPr="00E61488">
        <w:t>with enough faith or force</w:t>
      </w:r>
      <w:r w:rsidR="00220605" w:rsidRPr="00E61488">
        <w:t>,</w:t>
      </w:r>
      <w:r w:rsidR="00D0147A" w:rsidRPr="00E61488">
        <w:t xml:space="preserve"> it can overcome </w:t>
      </w:r>
      <w:r w:rsidR="0027060E" w:rsidRPr="00E61488">
        <w:t>every limitation</w:t>
      </w:r>
      <w:r w:rsidR="00C47891" w:rsidRPr="00E61488">
        <w:t xml:space="preserve"> without </w:t>
      </w:r>
      <w:r w:rsidR="00D0147A" w:rsidRPr="00E61488">
        <w:t>suffering</w:t>
      </w:r>
      <w:r w:rsidR="00C47891" w:rsidRPr="00E61488">
        <w:t xml:space="preserve"> any consequences</w:t>
      </w:r>
      <w:r w:rsidR="003670E0" w:rsidRPr="00E61488">
        <w:t xml:space="preserve">, and </w:t>
      </w:r>
      <w:r w:rsidR="00220605" w:rsidRPr="00E61488">
        <w:t xml:space="preserve">it </w:t>
      </w:r>
      <w:r w:rsidR="003670E0" w:rsidRPr="00E61488">
        <w:t>feels entitled to do so</w:t>
      </w:r>
      <w:r w:rsidR="00C47891" w:rsidRPr="00E61488">
        <w:t xml:space="preserve">. </w:t>
      </w:r>
      <w:r w:rsidR="00220605" w:rsidRPr="00E61488">
        <w:t>When, inevitably</w:t>
      </w:r>
      <w:r w:rsidR="003670E0" w:rsidRPr="00E61488">
        <w:t>,</w:t>
      </w:r>
      <w:r w:rsidR="00724547" w:rsidRPr="00E61488">
        <w:t xml:space="preserve"> </w:t>
      </w:r>
      <w:proofErr w:type="gramStart"/>
      <w:r w:rsidR="00724547" w:rsidRPr="00E61488">
        <w:t>the Idol</w:t>
      </w:r>
      <w:proofErr w:type="gramEnd"/>
      <w:r w:rsidR="00724547" w:rsidRPr="00E61488">
        <w:t xml:space="preserve"> does come face to face with consequences, </w:t>
      </w:r>
      <w:r w:rsidR="002D6BA5" w:rsidRPr="00E61488">
        <w:t>it</w:t>
      </w:r>
      <w:r w:rsidR="00226016" w:rsidRPr="00E61488">
        <w:t xml:space="preserve"> has ready-made stories about why those consequences </w:t>
      </w:r>
      <w:r w:rsidR="00D0147A" w:rsidRPr="00E61488">
        <w:t xml:space="preserve">are </w:t>
      </w:r>
      <w:r w:rsidR="00226016" w:rsidRPr="00E61488">
        <w:t xml:space="preserve">not </w:t>
      </w:r>
      <w:r w:rsidR="002D6BA5" w:rsidRPr="00E61488">
        <w:t xml:space="preserve">the result of personal </w:t>
      </w:r>
      <w:r w:rsidR="00226016" w:rsidRPr="00E61488">
        <w:t>choices or personal limitations but</w:t>
      </w:r>
      <w:r w:rsidR="00D05FB5" w:rsidRPr="00E61488">
        <w:t>, rather,</w:t>
      </w:r>
      <w:r w:rsidR="00226016" w:rsidRPr="00E61488">
        <w:t xml:space="preserve"> </w:t>
      </w:r>
      <w:r w:rsidR="003670E0" w:rsidRPr="00E61488">
        <w:t>caused</w:t>
      </w:r>
      <w:r w:rsidR="00F46D66" w:rsidRPr="00E61488">
        <w:t xml:space="preserve"> </w:t>
      </w:r>
      <w:r w:rsidR="00220605" w:rsidRPr="00E61488">
        <w:t xml:space="preserve">by </w:t>
      </w:r>
      <w:r w:rsidR="0027060E" w:rsidRPr="00E61488">
        <w:t>outside factors beyond its control</w:t>
      </w:r>
      <w:r w:rsidR="00226016" w:rsidRPr="00E61488">
        <w:t xml:space="preserve">. The purpose of these beliefs and stories </w:t>
      </w:r>
      <w:r w:rsidR="00523A03" w:rsidRPr="00E61488">
        <w:t xml:space="preserve">is </w:t>
      </w:r>
      <w:r w:rsidR="00226016" w:rsidRPr="00E61488">
        <w:t xml:space="preserve">to maintain our delusions and save us from hurt pride. </w:t>
      </w:r>
    </w:p>
    <w:p w14:paraId="5D9F6730" w14:textId="77777777" w:rsidR="00E572A9" w:rsidRPr="00E61488" w:rsidRDefault="00E572A9" w:rsidP="00B82FA8">
      <w:pPr>
        <w:spacing w:after="0" w:line="240" w:lineRule="auto"/>
        <w:jc w:val="both"/>
      </w:pPr>
    </w:p>
    <w:p w14:paraId="474696A5" w14:textId="7EBBBFCB" w:rsidR="00842248" w:rsidRPr="00E61488" w:rsidRDefault="00D05FB5" w:rsidP="00B82FA8">
      <w:pPr>
        <w:spacing w:after="0" w:line="240" w:lineRule="auto"/>
        <w:jc w:val="both"/>
      </w:pPr>
      <w:bookmarkStart w:id="6" w:name="_Hlk4689876"/>
      <w:bookmarkStart w:id="7" w:name="OLE_LINK8"/>
      <w:r w:rsidRPr="00E61488">
        <w:t>Although</w:t>
      </w:r>
      <w:r w:rsidR="0027060E" w:rsidRPr="00E61488">
        <w:t xml:space="preserve"> our </w:t>
      </w:r>
      <w:r w:rsidR="00923CC5" w:rsidRPr="00E61488">
        <w:t xml:space="preserve">Idol Self </w:t>
      </w:r>
      <w:r w:rsidR="00C9193F" w:rsidRPr="00E61488">
        <w:t xml:space="preserve">refuses to acknowledge </w:t>
      </w:r>
      <w:r w:rsidR="00923CC5" w:rsidRPr="00E61488">
        <w:t>real limitations</w:t>
      </w:r>
      <w:r w:rsidR="0027060E" w:rsidRPr="00E61488">
        <w:t>, it carefully fosters</w:t>
      </w:r>
      <w:r w:rsidR="00220605" w:rsidRPr="00E61488">
        <w:t xml:space="preserve"> </w:t>
      </w:r>
      <w:proofErr w:type="gramStart"/>
      <w:r w:rsidR="00923CC5" w:rsidRPr="00E61488">
        <w:t>imagined limitations</w:t>
      </w:r>
      <w:bookmarkEnd w:id="6"/>
      <w:r w:rsidR="00923CC5" w:rsidRPr="00E61488">
        <w:t>—</w:t>
      </w:r>
      <w:proofErr w:type="gramEnd"/>
      <w:r w:rsidR="00923CC5" w:rsidRPr="00E61488">
        <w:t xml:space="preserve">the electric </w:t>
      </w:r>
      <w:r w:rsidR="00C9193F" w:rsidRPr="00E61488">
        <w:t>fence</w:t>
      </w:r>
      <w:r w:rsidR="0009419C" w:rsidRPr="00E61488">
        <w:t>s</w:t>
      </w:r>
      <w:r w:rsidR="00C9193F" w:rsidRPr="00E61488">
        <w:t xml:space="preserve"> and</w:t>
      </w:r>
      <w:r w:rsidR="00923CC5" w:rsidRPr="00E61488">
        <w:t xml:space="preserve"> the </w:t>
      </w:r>
      <w:r w:rsidR="00923CC5" w:rsidRPr="00E61488">
        <w:rPr>
          <w:i/>
        </w:rPr>
        <w:t>No Trespassing</w:t>
      </w:r>
      <w:r w:rsidR="00923CC5" w:rsidRPr="00E61488">
        <w:t xml:space="preserve"> signs</w:t>
      </w:r>
      <w:r w:rsidR="00A03460" w:rsidRPr="00E61488">
        <w:t xml:space="preserve"> </w:t>
      </w:r>
      <w:r w:rsidR="00C9193F" w:rsidRPr="00E61488">
        <w:t>of</w:t>
      </w:r>
      <w:r w:rsidR="00A03460" w:rsidRPr="00E61488">
        <w:t xml:space="preserve"> the Idol</w:t>
      </w:r>
      <w:r w:rsidR="00C9193F" w:rsidRPr="00E61488">
        <w:t>’s taboos</w:t>
      </w:r>
      <w:r w:rsidR="00923CC5" w:rsidRPr="00E61488">
        <w:t xml:space="preserve">. </w:t>
      </w:r>
      <w:bookmarkStart w:id="8" w:name="_Hlk145754079"/>
      <w:bookmarkEnd w:id="7"/>
      <w:r w:rsidR="00923CC5" w:rsidRPr="00E61488">
        <w:t>Trespassers</w:t>
      </w:r>
      <w:r w:rsidR="00842248" w:rsidRPr="00E61488">
        <w:t xml:space="preserve"> wi</w:t>
      </w:r>
      <w:r w:rsidR="0087547A" w:rsidRPr="00E61488">
        <w:t>l</w:t>
      </w:r>
      <w:r w:rsidR="00B43F16" w:rsidRPr="00E61488">
        <w:t>l be prosecuted by self-hate</w:t>
      </w:r>
      <w:r w:rsidR="00CB5A48" w:rsidRPr="00E61488">
        <w:t xml:space="preserve">. </w:t>
      </w:r>
      <w:r w:rsidR="00842248" w:rsidRPr="00E61488">
        <w:t xml:space="preserve">Rather than </w:t>
      </w:r>
      <w:r w:rsidR="00D61E46" w:rsidRPr="00E61488">
        <w:t>living within</w:t>
      </w:r>
      <w:r w:rsidR="00532419" w:rsidRPr="00E61488">
        <w:t xml:space="preserve"> </w:t>
      </w:r>
      <w:r w:rsidR="00842248" w:rsidRPr="00E61488">
        <w:t>the sane limitations of the Ten Commandments</w:t>
      </w:r>
      <w:r w:rsidR="0028009D" w:rsidRPr="00E61488">
        <w:t>,</w:t>
      </w:r>
      <w:r w:rsidR="00842248" w:rsidRPr="00E61488">
        <w:t xml:space="preserve"> we </w:t>
      </w:r>
      <w:r w:rsidR="000F6111" w:rsidRPr="00E61488">
        <w:t>burden ourselves with</w:t>
      </w:r>
      <w:r w:rsidR="00220605" w:rsidRPr="00E61488">
        <w:t xml:space="preserve"> </w:t>
      </w:r>
      <w:r w:rsidR="000F6111" w:rsidRPr="00E61488">
        <w:t>a th</w:t>
      </w:r>
      <w:r w:rsidR="008516DE" w:rsidRPr="00E61488">
        <w:t>ousand</w:t>
      </w:r>
      <w:r w:rsidR="00842248" w:rsidRPr="00E61488">
        <w:t xml:space="preserve"> crazy </w:t>
      </w:r>
      <w:r w:rsidR="004E42AB" w:rsidRPr="00E61488">
        <w:t xml:space="preserve">imagined </w:t>
      </w:r>
      <w:r w:rsidR="00842248" w:rsidRPr="00E61488">
        <w:t>limitations that stunt our potential.</w:t>
      </w:r>
      <w:r w:rsidR="005D1099" w:rsidRPr="00E61488">
        <w:t xml:space="preserve"> </w:t>
      </w:r>
    </w:p>
    <w:bookmarkEnd w:id="8"/>
    <w:p w14:paraId="1D106BEB" w14:textId="6862C423" w:rsidR="00E007D8" w:rsidRPr="00E61488" w:rsidRDefault="00E007D8" w:rsidP="00B82FA8">
      <w:pPr>
        <w:spacing w:after="0" w:line="240" w:lineRule="auto"/>
        <w:jc w:val="both"/>
      </w:pPr>
    </w:p>
    <w:p w14:paraId="533D9484" w14:textId="4C81B5C5" w:rsidR="009157F8" w:rsidRPr="00E61488" w:rsidRDefault="003C1C1C" w:rsidP="009157F8">
      <w:pPr>
        <w:spacing w:after="0" w:line="240" w:lineRule="auto"/>
        <w:jc w:val="both"/>
      </w:pPr>
      <w:r w:rsidRPr="00E61488">
        <w:t>For decades</w:t>
      </w:r>
      <w:r w:rsidR="00EA7D5C" w:rsidRPr="00E61488">
        <w:t>,</w:t>
      </w:r>
      <w:r w:rsidRPr="00E61488">
        <w:t xml:space="preserve"> I discounted and even denied the value of my small and large accomplishments. My present moment always fell short of my </w:t>
      </w:r>
      <w:proofErr w:type="gramStart"/>
      <w:r w:rsidRPr="00E61488">
        <w:t>idealized</w:t>
      </w:r>
      <w:proofErr w:type="gramEnd"/>
      <w:r w:rsidRPr="00E61488">
        <w:t xml:space="preserve"> dreams</w:t>
      </w:r>
      <w:r w:rsidR="000F5ADE" w:rsidRPr="00E61488">
        <w:t>,</w:t>
      </w:r>
      <w:r w:rsidRPr="00E61488">
        <w:t xml:space="preserve"> and I lived in a </w:t>
      </w:r>
      <w:r w:rsidR="00EC63D3" w:rsidRPr="00E61488">
        <w:t xml:space="preserve">constant </w:t>
      </w:r>
      <w:r w:rsidRPr="00E61488">
        <w:t>state of disappointment. Imagined possibilities were my only solace</w:t>
      </w:r>
      <w:r w:rsidR="000F5ADE" w:rsidRPr="00E61488">
        <w:t>,</w:t>
      </w:r>
      <w:r w:rsidRPr="00E61488">
        <w:t xml:space="preserve"> and I worked hard to achieve them. I did not realize that I was working against my design and trying to conform my life to </w:t>
      </w:r>
      <w:r w:rsidR="00877491" w:rsidRPr="00E61488">
        <w:t>an</w:t>
      </w:r>
      <w:r w:rsidR="000F5ADE" w:rsidRPr="00E61488">
        <w:t xml:space="preserve"> image </w:t>
      </w:r>
      <w:r w:rsidR="00877491" w:rsidRPr="00E61488">
        <w:t>that mirrored</w:t>
      </w:r>
      <w:r w:rsidR="000F5ADE" w:rsidRPr="00E61488">
        <w:t xml:space="preserve"> </w:t>
      </w:r>
      <w:r w:rsidRPr="00E61488">
        <w:t xml:space="preserve">what I envied in those around me. No wonder I was so miserable! </w:t>
      </w:r>
      <w:r w:rsidR="00F254B3" w:rsidRPr="00E61488">
        <w:t>Not only did my efforts drive me to perform contrary to my design,</w:t>
      </w:r>
      <w:r w:rsidR="000F5ADE" w:rsidRPr="00E61488">
        <w:t xml:space="preserve"> </w:t>
      </w:r>
      <w:r w:rsidRPr="00E61488">
        <w:t xml:space="preserve">which was exhausting, </w:t>
      </w:r>
      <w:r w:rsidR="00523ECF" w:rsidRPr="00E61488">
        <w:t xml:space="preserve">they </w:t>
      </w:r>
      <w:r w:rsidR="000F5ADE" w:rsidRPr="00E61488">
        <w:t xml:space="preserve">also </w:t>
      </w:r>
      <w:r w:rsidRPr="00E61488">
        <w:t>militated against</w:t>
      </w:r>
      <w:r w:rsidR="005B24AC" w:rsidRPr="00E61488">
        <w:t xml:space="preserve"> </w:t>
      </w:r>
      <w:r w:rsidR="00212E25" w:rsidRPr="00E61488">
        <w:t>the real gifts and glory that I could offer and enjoy</w:t>
      </w:r>
      <w:r w:rsidR="00D25991" w:rsidRPr="00E61488">
        <w:t xml:space="preserve">. </w:t>
      </w:r>
      <w:r w:rsidRPr="00E61488">
        <w:t>I had fenced myself in with taboos</w:t>
      </w:r>
      <w:r w:rsidR="003B68E2" w:rsidRPr="00E61488">
        <w:t xml:space="preserve"> that</w:t>
      </w:r>
      <w:r w:rsidRPr="00E61488">
        <w:t xml:space="preserve"> restricted </w:t>
      </w:r>
      <w:r w:rsidR="007E569C" w:rsidRPr="00E61488">
        <w:t xml:space="preserve">and diverted </w:t>
      </w:r>
      <w:r w:rsidRPr="00E61488">
        <w:t xml:space="preserve">the flow of my </w:t>
      </w:r>
      <w:r w:rsidR="00D25991" w:rsidRPr="00E61488">
        <w:t>design and</w:t>
      </w:r>
      <w:r w:rsidR="00DF0F42" w:rsidRPr="00E61488">
        <w:t xml:space="preserve"> commandeered my energy to power the wheel of my </w:t>
      </w:r>
      <w:r w:rsidR="00D25991" w:rsidRPr="00E61488">
        <w:t xml:space="preserve">idealized </w:t>
      </w:r>
      <w:r w:rsidR="00DF0F42" w:rsidRPr="00E61488">
        <w:t>dreams</w:t>
      </w:r>
      <w:r w:rsidR="00D25991" w:rsidRPr="00E61488">
        <w:t xml:space="preserve">. </w:t>
      </w:r>
      <w:r w:rsidRPr="00E61488">
        <w:t xml:space="preserve">I had taboos against </w:t>
      </w:r>
      <w:r w:rsidR="00523ECF" w:rsidRPr="00E61488">
        <w:t xml:space="preserve">self-care, </w:t>
      </w:r>
      <w:r w:rsidRPr="00E61488">
        <w:t>self-development, rest, standing in my own reality, pacing myself in</w:t>
      </w:r>
      <w:r w:rsidR="00CD1C89" w:rsidRPr="00E61488">
        <w:t xml:space="preserve"> my</w:t>
      </w:r>
      <w:r w:rsidRPr="00E61488">
        <w:t xml:space="preserve"> work, </w:t>
      </w:r>
      <w:r w:rsidR="00DF0F42" w:rsidRPr="00E61488">
        <w:t>self-knowledge</w:t>
      </w:r>
      <w:r w:rsidR="00F254B3" w:rsidRPr="00E61488">
        <w:t>,</w:t>
      </w:r>
      <w:r w:rsidR="006D5A85" w:rsidRPr="00E61488">
        <w:t xml:space="preserve"> </w:t>
      </w:r>
      <w:r w:rsidR="00DF0F42" w:rsidRPr="00E61488">
        <w:t xml:space="preserve">self-examination, </w:t>
      </w:r>
      <w:r w:rsidRPr="00E61488">
        <w:t xml:space="preserve">and any kind of self-promotion. </w:t>
      </w:r>
      <w:r w:rsidR="00877491" w:rsidRPr="00E61488">
        <w:t>For me, it</w:t>
      </w:r>
      <w:r w:rsidRPr="00E61488">
        <w:t xml:space="preserve"> was certainly taboo to recognize and appreciate my real accomplishments. </w:t>
      </w:r>
    </w:p>
    <w:p w14:paraId="226724B3" w14:textId="77777777" w:rsidR="009157F8" w:rsidRPr="00E61488" w:rsidRDefault="009157F8" w:rsidP="009157F8">
      <w:pPr>
        <w:spacing w:after="0" w:line="240" w:lineRule="auto"/>
        <w:jc w:val="both"/>
      </w:pPr>
    </w:p>
    <w:p w14:paraId="7C776E08" w14:textId="728CE8A4" w:rsidR="009157F8" w:rsidRPr="00E61488" w:rsidRDefault="00EC63D3" w:rsidP="009157F8">
      <w:pPr>
        <w:spacing w:after="0" w:line="240" w:lineRule="auto"/>
        <w:jc w:val="both"/>
      </w:pPr>
      <w:bookmarkStart w:id="9" w:name="_Hlk178174585"/>
      <w:r w:rsidRPr="00E61488">
        <w:t>Taboos are imagined limitations, which</w:t>
      </w:r>
      <w:r w:rsidR="009157F8" w:rsidRPr="00E61488">
        <w:t xml:space="preserve">, like an electric fence, guard the boundaries of the Idol Self’s dreary pasture. </w:t>
      </w:r>
      <w:bookmarkEnd w:id="9"/>
      <w:r w:rsidR="00CA2453" w:rsidRPr="00E61488">
        <w:t>The Idol uses these imagined limitations to restrict our choices and stunt our emotional life</w:t>
      </w:r>
      <w:r w:rsidR="00DF0F42" w:rsidRPr="00E61488">
        <w:t>. W</w:t>
      </w:r>
      <w:r w:rsidR="00CA2453" w:rsidRPr="00E61488">
        <w:t>henever we dare to confront a taboo</w:t>
      </w:r>
      <w:r w:rsidR="00EA7D5C" w:rsidRPr="00E61488">
        <w:t>,</w:t>
      </w:r>
      <w:r w:rsidR="00CA2453" w:rsidRPr="00E61488">
        <w:t xml:space="preserve"> the Idol</w:t>
      </w:r>
      <w:r w:rsidR="003B2E4A" w:rsidRPr="00E61488">
        <w:t xml:space="preserve"> </w:t>
      </w:r>
      <w:r w:rsidR="00D20A7C" w:rsidRPr="00E61488">
        <w:t>punishes</w:t>
      </w:r>
      <w:r w:rsidR="003B2E4A" w:rsidRPr="00E61488">
        <w:t xml:space="preserve"> us</w:t>
      </w:r>
      <w:r w:rsidR="00CA2453" w:rsidRPr="00E61488">
        <w:t xml:space="preserve"> with the shock of self-hate.</w:t>
      </w:r>
      <w:r w:rsidR="00D20A7C" w:rsidRPr="00E61488">
        <w:t xml:space="preserve"> For example, </w:t>
      </w:r>
      <w:r w:rsidR="00CD1C89" w:rsidRPr="00E61488">
        <w:t xml:space="preserve">when we approach or test a taboo, </w:t>
      </w:r>
      <w:r w:rsidR="00D20A7C" w:rsidRPr="00E61488">
        <w:t>we might actively sabotage ourselves or simply feel fatigued, irritated, insecure, or anxious</w:t>
      </w:r>
      <w:r w:rsidR="00D25991" w:rsidRPr="00E61488">
        <w:t>.</w:t>
      </w:r>
      <w:r w:rsidR="00DF0F42" w:rsidRPr="00E61488">
        <w:t xml:space="preserve"> </w:t>
      </w:r>
      <w:r w:rsidR="001E3AE6" w:rsidRPr="00E61488">
        <w:t xml:space="preserve">All </w:t>
      </w:r>
      <w:r w:rsidR="00DF0F42" w:rsidRPr="00E61488">
        <w:t>neurotic</w:t>
      </w:r>
      <w:r w:rsidR="001E3AE6" w:rsidRPr="00E61488">
        <w:t xml:space="preserve"> types will have plausible stories and feelings that force them back into the </w:t>
      </w:r>
      <w:r w:rsidR="00EA7D5C" w:rsidRPr="00E61488">
        <w:t xml:space="preserve">Idol’s </w:t>
      </w:r>
      <w:r w:rsidR="001E3AE6" w:rsidRPr="00E61488">
        <w:t>pasture and keep them from exploring any new territory of the True Self.</w:t>
      </w:r>
    </w:p>
    <w:p w14:paraId="20F7539E" w14:textId="77777777" w:rsidR="003C1C1C" w:rsidRPr="00E61488" w:rsidRDefault="003C1C1C" w:rsidP="003C1C1C">
      <w:pPr>
        <w:spacing w:after="0" w:line="240" w:lineRule="auto"/>
        <w:jc w:val="both"/>
      </w:pPr>
    </w:p>
    <w:p w14:paraId="6E3FBEF0" w14:textId="602B596A" w:rsidR="000E2C8D" w:rsidRPr="00E61488" w:rsidRDefault="00C47E60" w:rsidP="00B82FA8">
      <w:pPr>
        <w:spacing w:after="0" w:line="240" w:lineRule="auto"/>
        <w:jc w:val="both"/>
      </w:pPr>
      <w:r w:rsidRPr="00E61488">
        <w:t xml:space="preserve">If you are a mastery type, you will have taboos </w:t>
      </w:r>
      <w:r w:rsidR="00EC2D3B" w:rsidRPr="00E61488">
        <w:t xml:space="preserve">about </w:t>
      </w:r>
      <w:r w:rsidRPr="00E61488">
        <w:t>giving up or giving in</w:t>
      </w:r>
      <w:r w:rsidR="009157F8" w:rsidRPr="00E61488">
        <w:t>, submitting to limitations, and examining your pride</w:t>
      </w:r>
      <w:r w:rsidRPr="00E61488">
        <w:t xml:space="preserve">. You will feel strain when you experience the appearance or </w:t>
      </w:r>
      <w:r w:rsidR="00BC6799" w:rsidRPr="00E61488">
        <w:t xml:space="preserve">the </w:t>
      </w:r>
      <w:r w:rsidRPr="00E61488">
        <w:t xml:space="preserve">actuality of failure, or when you allow someone else to have the attention or the control. </w:t>
      </w:r>
      <w:r w:rsidR="009157F8" w:rsidRPr="00E61488">
        <w:t xml:space="preserve">Resigned types create taboos about ambition and self-development. </w:t>
      </w:r>
      <w:r w:rsidR="003B2E4A" w:rsidRPr="00E61488">
        <w:t>So, if</w:t>
      </w:r>
      <w:r w:rsidRPr="00E61488">
        <w:t xml:space="preserve"> you are resigned, you will feel the punishing shock of the electric fence when you see yourself changing, feel your real feelings, or engage with real life.</w:t>
      </w:r>
      <w:r w:rsidR="00261780" w:rsidRPr="00E61488">
        <w:rPr>
          <w:color w:val="FF0000"/>
        </w:rPr>
        <w:t xml:space="preserve"> </w:t>
      </w:r>
      <w:r w:rsidR="007A23AD" w:rsidRPr="00E61488">
        <w:t xml:space="preserve">Self-effacing types will feel nearly electrocuted if they do anything out </w:t>
      </w:r>
      <w:r w:rsidR="003B2E4A" w:rsidRPr="00E61488">
        <w:t xml:space="preserve">of </w:t>
      </w:r>
      <w:r w:rsidR="007A23AD" w:rsidRPr="00E61488">
        <w:t>their own strength and power, make any effort to assert themselves, or take a stand in their own reality</w:t>
      </w:r>
      <w:r w:rsidR="004A208E" w:rsidRPr="00E61488">
        <w:t xml:space="preserve">. </w:t>
      </w:r>
      <w:r w:rsidR="007A23AD" w:rsidRPr="00E61488">
        <w:t>It is important to realize that we all have taboos</w:t>
      </w:r>
      <w:r w:rsidR="00D345E1" w:rsidRPr="00E61488">
        <w:t xml:space="preserve">. The taboos of others may differ from ours, and we may not understand them, but taboos </w:t>
      </w:r>
      <w:r w:rsidR="00BC5F2C" w:rsidRPr="00E61488">
        <w:t>have just as much power</w:t>
      </w:r>
      <w:r w:rsidR="00D345E1" w:rsidRPr="00E61488">
        <w:t xml:space="preserve"> in other people’s lives as they </w:t>
      </w:r>
      <w:r w:rsidR="009A6ACC" w:rsidRPr="00E61488">
        <w:t xml:space="preserve">do </w:t>
      </w:r>
      <w:proofErr w:type="gramStart"/>
      <w:r w:rsidR="00D345E1" w:rsidRPr="00E61488">
        <w:t>in</w:t>
      </w:r>
      <w:proofErr w:type="gramEnd"/>
      <w:r w:rsidR="00D345E1" w:rsidRPr="00E61488">
        <w:t xml:space="preserve"> our own.</w:t>
      </w:r>
      <w:r w:rsidR="00E1563E" w:rsidRPr="00E61488">
        <w:t xml:space="preserve"> </w:t>
      </w:r>
    </w:p>
    <w:p w14:paraId="0D90172F" w14:textId="77777777" w:rsidR="00D34B6B" w:rsidRPr="00E61488" w:rsidRDefault="00D34B6B" w:rsidP="00B82FA8">
      <w:pPr>
        <w:spacing w:after="0" w:line="240" w:lineRule="auto"/>
        <w:jc w:val="both"/>
      </w:pPr>
    </w:p>
    <w:p w14:paraId="12943B82" w14:textId="77777777" w:rsidR="002D3507" w:rsidRPr="00E61488" w:rsidRDefault="002D3507" w:rsidP="002D3507">
      <w:pPr>
        <w:spacing w:after="0" w:line="240" w:lineRule="auto"/>
        <w:jc w:val="both"/>
      </w:pPr>
      <w:r w:rsidRPr="00E61488">
        <w:t>Think about an area of imagined limitation in your life, a taboo</w:t>
      </w:r>
      <w:r w:rsidRPr="00E61488">
        <w:rPr>
          <w:i/>
        </w:rPr>
        <w:t>.</w:t>
      </w:r>
      <w:r w:rsidRPr="00E61488">
        <w:t xml:space="preserve"> </w:t>
      </w:r>
      <w:r w:rsidRPr="00E61488">
        <w:rPr>
          <w:i/>
        </w:rPr>
        <w:t>(Pause for 5 seconds)</w:t>
      </w:r>
      <w:r w:rsidRPr="00E61488">
        <w:t xml:space="preserve"> Your taboo is not a real limitation; it is an area of your life where your reactions, feelings, and thoughts hinder your progress and stifle your ability to appreciate your achievement. Perhaps this taboo prevents you from maintaining your new level of freedom. </w:t>
      </w:r>
    </w:p>
    <w:p w14:paraId="1E8CEA36" w14:textId="77777777" w:rsidR="000E2C8D" w:rsidRPr="00E61488" w:rsidRDefault="000E2C8D" w:rsidP="00D25991">
      <w:pPr>
        <w:widowControl w:val="0"/>
        <w:spacing w:after="0" w:line="240" w:lineRule="auto"/>
        <w:jc w:val="both"/>
      </w:pPr>
    </w:p>
    <w:p w14:paraId="6700446B" w14:textId="360E117B" w:rsidR="009A6ACC" w:rsidRPr="00E61488" w:rsidRDefault="009A6ACC" w:rsidP="00D25991">
      <w:pPr>
        <w:widowControl w:val="0"/>
        <w:spacing w:after="0" w:line="240" w:lineRule="auto"/>
        <w:jc w:val="both"/>
      </w:pPr>
      <w:bookmarkStart w:id="10" w:name="_Hlk493233389"/>
      <w:r w:rsidRPr="00E61488">
        <w:t xml:space="preserve">We will now use the </w:t>
      </w:r>
      <w:r w:rsidRPr="00E61488">
        <w:rPr>
          <w:b/>
        </w:rPr>
        <w:t>T</w:t>
      </w:r>
      <w:r w:rsidR="00C27F3F" w:rsidRPr="00E61488">
        <w:rPr>
          <w:b/>
        </w:rPr>
        <w:t>-</w:t>
      </w:r>
      <w:r w:rsidRPr="00E61488">
        <w:rPr>
          <w:b/>
        </w:rPr>
        <w:t>A</w:t>
      </w:r>
      <w:r w:rsidR="00C27F3F" w:rsidRPr="00E61488">
        <w:rPr>
          <w:b/>
        </w:rPr>
        <w:t>-</w:t>
      </w:r>
      <w:r w:rsidRPr="00E61488">
        <w:rPr>
          <w:b/>
        </w:rPr>
        <w:t>T</w:t>
      </w:r>
      <w:r w:rsidRPr="00E61488">
        <w:t xml:space="preserve"> to explore the taboo that you have identified.</w:t>
      </w:r>
      <w:r w:rsidRPr="00E61488">
        <w:rPr>
          <w:rStyle w:val="EndnoteReference"/>
        </w:rPr>
        <w:endnoteReference w:id="4"/>
      </w:r>
      <w:r w:rsidRPr="00E61488">
        <w:t xml:space="preserve"> During the </w:t>
      </w:r>
      <w:proofErr w:type="gramStart"/>
      <w:r w:rsidRPr="00E61488">
        <w:t>pauses</w:t>
      </w:r>
      <w:proofErr w:type="gramEnd"/>
      <w:r w:rsidRPr="00E61488">
        <w:t xml:space="preserve">, you might like to jot down a few notes or, if you prefer, continue to hold the pose. </w:t>
      </w:r>
    </w:p>
    <w:bookmarkEnd w:id="10"/>
    <w:p w14:paraId="40468489" w14:textId="39CFE7AE" w:rsidR="007A23AD" w:rsidRPr="00E61488" w:rsidRDefault="002E5309" w:rsidP="00D25991">
      <w:pPr>
        <w:widowControl w:val="0"/>
        <w:spacing w:after="0" w:line="240" w:lineRule="auto"/>
        <w:jc w:val="both"/>
      </w:pPr>
      <w:r w:rsidRPr="00E61488">
        <w:rPr>
          <w:b/>
        </w:rPr>
        <w:lastRenderedPageBreak/>
        <w:t xml:space="preserve">The </w:t>
      </w:r>
      <w:r w:rsidR="0028009D" w:rsidRPr="00E61488">
        <w:rPr>
          <w:b/>
        </w:rPr>
        <w:t>T</w:t>
      </w:r>
      <w:r w:rsidR="00C27F3F" w:rsidRPr="00E61488">
        <w:rPr>
          <w:b/>
        </w:rPr>
        <w:t>-</w:t>
      </w:r>
      <w:r w:rsidR="0028009D" w:rsidRPr="00E61488">
        <w:rPr>
          <w:b/>
        </w:rPr>
        <w:t>A</w:t>
      </w:r>
      <w:r w:rsidR="00C27F3F" w:rsidRPr="00E61488">
        <w:rPr>
          <w:b/>
        </w:rPr>
        <w:t>-</w:t>
      </w:r>
      <w:r w:rsidR="0028009D" w:rsidRPr="00E61488">
        <w:rPr>
          <w:b/>
        </w:rPr>
        <w:t>T</w:t>
      </w:r>
      <w:r w:rsidR="00E33B5A" w:rsidRPr="00E61488">
        <w:rPr>
          <w:b/>
        </w:rPr>
        <w:t xml:space="preserve"> </w:t>
      </w:r>
    </w:p>
    <w:p w14:paraId="6C575B13" w14:textId="77777777" w:rsidR="007A23AD" w:rsidRPr="00E61488" w:rsidRDefault="007A23AD" w:rsidP="00D25991">
      <w:pPr>
        <w:widowControl w:val="0"/>
        <w:spacing w:after="0" w:line="240" w:lineRule="auto"/>
        <w:jc w:val="both"/>
      </w:pPr>
    </w:p>
    <w:p w14:paraId="6E4DE9E7" w14:textId="1522ADF0" w:rsidR="00B43F16" w:rsidRPr="00E61488" w:rsidRDefault="00B43F16" w:rsidP="00D25991">
      <w:pPr>
        <w:widowControl w:val="0"/>
        <w:spacing w:after="0" w:line="240" w:lineRule="auto"/>
        <w:jc w:val="both"/>
        <w:rPr>
          <w:i/>
        </w:rPr>
      </w:pPr>
      <w:r w:rsidRPr="00E61488">
        <w:t>Take the pose by placing</w:t>
      </w:r>
      <w:r w:rsidR="003372F7" w:rsidRPr="00E61488">
        <w:t xml:space="preserve"> your fingers</w:t>
      </w:r>
      <w:r w:rsidR="00F254B3" w:rsidRPr="00E61488">
        <w:t xml:space="preserve"> </w:t>
      </w:r>
      <w:r w:rsidR="003372F7" w:rsidRPr="00E61488">
        <w:t xml:space="preserve">on the three facial points. </w:t>
      </w:r>
      <w:r w:rsidR="00AD37E9" w:rsidRPr="00E61488">
        <w:t>You might also place the palm of your other hand over the occiput, where your spine meets your skull</w:t>
      </w:r>
      <w:r w:rsidR="00A03460" w:rsidRPr="00E61488">
        <w:t>, and breathe deeply</w:t>
      </w:r>
      <w:r w:rsidR="00AD37E9" w:rsidRPr="00E61488">
        <w:t>.</w:t>
      </w:r>
      <w:r w:rsidR="00AD37E9" w:rsidRPr="00E61488">
        <w:rPr>
          <w:i/>
        </w:rPr>
        <w:t xml:space="preserve"> </w:t>
      </w:r>
      <w:r w:rsidR="007E094C" w:rsidRPr="00E61488">
        <w:rPr>
          <w:i/>
        </w:rPr>
        <w:t>(Pause)</w:t>
      </w:r>
    </w:p>
    <w:p w14:paraId="3E132274" w14:textId="77777777" w:rsidR="00B43F16" w:rsidRPr="00E61488" w:rsidRDefault="00B43F16" w:rsidP="00B82FA8">
      <w:pPr>
        <w:spacing w:after="0" w:line="240" w:lineRule="auto"/>
        <w:jc w:val="both"/>
        <w:rPr>
          <w:b/>
        </w:rPr>
      </w:pPr>
    </w:p>
    <w:p w14:paraId="7F1D8664" w14:textId="39951B77" w:rsidR="00C6288A" w:rsidRPr="00E61488" w:rsidRDefault="00C6288A" w:rsidP="00C6288A">
      <w:pPr>
        <w:pStyle w:val="ListParagraph"/>
        <w:numPr>
          <w:ilvl w:val="0"/>
          <w:numId w:val="1"/>
        </w:numPr>
        <w:spacing w:after="0" w:line="240" w:lineRule="auto"/>
        <w:jc w:val="both"/>
        <w:rPr>
          <w:b/>
          <w:i/>
        </w:rPr>
      </w:pPr>
      <w:r w:rsidRPr="00E61488">
        <w:rPr>
          <w:b/>
        </w:rPr>
        <w:t xml:space="preserve">Experience this imagined and self-imposed taboo or limitation. Breathe. </w:t>
      </w:r>
      <w:r w:rsidRPr="00E61488">
        <w:rPr>
          <w:b/>
          <w:i/>
        </w:rPr>
        <w:t>(Pause</w:t>
      </w:r>
      <w:r w:rsidR="006C0470" w:rsidRPr="00E61488">
        <w:rPr>
          <w:b/>
          <w:i/>
        </w:rPr>
        <w:t xml:space="preserve"> for</w:t>
      </w:r>
      <w:r w:rsidRPr="00E61488">
        <w:rPr>
          <w:b/>
          <w:i/>
        </w:rPr>
        <w:t xml:space="preserve"> </w:t>
      </w:r>
      <w:r w:rsidR="00842DF2" w:rsidRPr="00E61488">
        <w:rPr>
          <w:b/>
          <w:i/>
        </w:rPr>
        <w:t xml:space="preserve">30 </w:t>
      </w:r>
      <w:r w:rsidRPr="00E61488">
        <w:rPr>
          <w:b/>
          <w:i/>
        </w:rPr>
        <w:t xml:space="preserve">seconds) (Repeat the instruction) (Pause </w:t>
      </w:r>
      <w:r w:rsidR="006C0470" w:rsidRPr="00E61488">
        <w:rPr>
          <w:b/>
          <w:i/>
        </w:rPr>
        <w:t xml:space="preserve">for </w:t>
      </w:r>
      <w:r w:rsidR="00842DF2" w:rsidRPr="00E61488">
        <w:rPr>
          <w:b/>
          <w:i/>
        </w:rPr>
        <w:t xml:space="preserve">30 </w:t>
      </w:r>
      <w:r w:rsidRPr="00E61488">
        <w:rPr>
          <w:b/>
          <w:i/>
        </w:rPr>
        <w:t xml:space="preserve">seconds) </w:t>
      </w:r>
    </w:p>
    <w:p w14:paraId="1897B988" w14:textId="77777777" w:rsidR="00E96134" w:rsidRPr="00E61488" w:rsidRDefault="00E96134" w:rsidP="00C6288A">
      <w:pPr>
        <w:spacing w:after="0" w:line="240" w:lineRule="auto"/>
        <w:ind w:left="360"/>
        <w:jc w:val="both"/>
      </w:pPr>
    </w:p>
    <w:p w14:paraId="2AB9AAC2" w14:textId="5B48F2CE" w:rsidR="00842248" w:rsidRPr="00E61488" w:rsidRDefault="00CD1C89" w:rsidP="00C6288A">
      <w:pPr>
        <w:spacing w:after="0" w:line="240" w:lineRule="auto"/>
        <w:ind w:left="360"/>
        <w:jc w:val="both"/>
      </w:pPr>
      <w:r w:rsidRPr="00E61488">
        <w:t xml:space="preserve">Notice </w:t>
      </w:r>
      <w:r w:rsidR="00842248" w:rsidRPr="00E61488">
        <w:t>your thoughts, feel</w:t>
      </w:r>
      <w:r w:rsidR="00B43F16" w:rsidRPr="00E61488">
        <w:t>ings, and physical sensations while</w:t>
      </w:r>
      <w:r w:rsidR="000A5E02" w:rsidRPr="00E61488">
        <w:t xml:space="preserve"> </w:t>
      </w:r>
      <w:r w:rsidR="00F254B3" w:rsidRPr="00E61488">
        <w:t>you experience</w:t>
      </w:r>
      <w:r w:rsidR="000A5E02" w:rsidRPr="00E61488">
        <w:t xml:space="preserve"> </w:t>
      </w:r>
      <w:r w:rsidR="00FB40CD" w:rsidRPr="00E61488">
        <w:t>your taboo</w:t>
      </w:r>
      <w:r w:rsidR="00356064" w:rsidRPr="00E61488">
        <w:t xml:space="preserve">. </w:t>
      </w:r>
      <w:r w:rsidR="00FB40CD" w:rsidRPr="00E61488">
        <w:t xml:space="preserve">How uncomfortable is it to approach this electric fence? Breathe. </w:t>
      </w:r>
      <w:r w:rsidR="000B272F" w:rsidRPr="00E61488">
        <w:rPr>
          <w:i/>
        </w:rPr>
        <w:t xml:space="preserve">(Pause </w:t>
      </w:r>
      <w:r w:rsidR="000E0A53" w:rsidRPr="00E61488">
        <w:rPr>
          <w:i/>
        </w:rPr>
        <w:t xml:space="preserve">for </w:t>
      </w:r>
      <w:r w:rsidR="00842DF2" w:rsidRPr="00E61488">
        <w:rPr>
          <w:i/>
        </w:rPr>
        <w:t>1 minute</w:t>
      </w:r>
      <w:r w:rsidR="00777D28" w:rsidRPr="00E61488">
        <w:rPr>
          <w:i/>
        </w:rPr>
        <w:t>)</w:t>
      </w:r>
      <w:r w:rsidR="00842248" w:rsidRPr="00E61488">
        <w:t xml:space="preserve"> </w:t>
      </w:r>
    </w:p>
    <w:p w14:paraId="2FD894D7" w14:textId="77777777" w:rsidR="00B43F16" w:rsidRPr="00E61488" w:rsidRDefault="00B43F16" w:rsidP="00B82FA8">
      <w:pPr>
        <w:spacing w:after="0" w:line="240" w:lineRule="auto"/>
        <w:jc w:val="both"/>
      </w:pPr>
    </w:p>
    <w:p w14:paraId="22D2D712" w14:textId="567C2F84" w:rsidR="00842248" w:rsidRPr="00E61488" w:rsidRDefault="00777D28" w:rsidP="008752BF">
      <w:pPr>
        <w:spacing w:after="0" w:line="240" w:lineRule="auto"/>
        <w:ind w:left="360"/>
        <w:jc w:val="both"/>
      </w:pPr>
      <w:r w:rsidRPr="00E61488">
        <w:t>Pause.</w:t>
      </w:r>
      <w:r w:rsidR="00842248" w:rsidRPr="00E61488">
        <w:t xml:space="preserve"> Jot down some</w:t>
      </w:r>
      <w:r w:rsidR="00AE6A0A" w:rsidRPr="00E61488">
        <w:t xml:space="preserve"> thoughts and r</w:t>
      </w:r>
      <w:r w:rsidR="004A208E" w:rsidRPr="00E61488">
        <w:t>ate how uncomfor</w:t>
      </w:r>
      <w:r w:rsidR="00191710" w:rsidRPr="00E61488">
        <w:t>table</w:t>
      </w:r>
      <w:r w:rsidR="000A5E02" w:rsidRPr="00E61488">
        <w:t xml:space="preserve"> or resistant</w:t>
      </w:r>
      <w:r w:rsidR="007A23AD" w:rsidRPr="00E61488">
        <w:t xml:space="preserve"> you </w:t>
      </w:r>
      <w:r w:rsidR="00F254B3" w:rsidRPr="00E61488">
        <w:t>feel</w:t>
      </w:r>
      <w:r w:rsidR="007A23AD" w:rsidRPr="00E61488">
        <w:t xml:space="preserve"> when you think of </w:t>
      </w:r>
      <w:r w:rsidR="00F254B3" w:rsidRPr="00E61488">
        <w:t xml:space="preserve">breaching </w:t>
      </w:r>
      <w:r w:rsidR="00191710" w:rsidRPr="00E61488">
        <w:t>this</w:t>
      </w:r>
      <w:r w:rsidR="007E094C" w:rsidRPr="00E61488">
        <w:t xml:space="preserve"> taboo</w:t>
      </w:r>
      <w:r w:rsidR="004A208E" w:rsidRPr="00E61488">
        <w:t>.</w:t>
      </w:r>
      <w:r w:rsidRPr="00E61488">
        <w:t xml:space="preserve"> </w:t>
      </w:r>
    </w:p>
    <w:p w14:paraId="0D9194A6" w14:textId="77777777" w:rsidR="00B43F16" w:rsidRPr="00E61488" w:rsidRDefault="00B43F16" w:rsidP="008752BF">
      <w:pPr>
        <w:spacing w:after="0" w:line="240" w:lineRule="auto"/>
        <w:ind w:left="360"/>
        <w:jc w:val="both"/>
      </w:pPr>
    </w:p>
    <w:p w14:paraId="2500663E" w14:textId="1302D109" w:rsidR="00777D28" w:rsidRPr="00E61488" w:rsidRDefault="00777D28" w:rsidP="008752BF">
      <w:pPr>
        <w:spacing w:after="0" w:line="240" w:lineRule="auto"/>
        <w:ind w:left="360"/>
        <w:jc w:val="both"/>
      </w:pPr>
      <w:r w:rsidRPr="00E61488">
        <w:t>Take the pose again</w:t>
      </w:r>
      <w:r w:rsidR="00B43F16" w:rsidRPr="00E61488">
        <w:t xml:space="preserve"> and breathe</w:t>
      </w:r>
      <w:r w:rsidR="00B5490A" w:rsidRPr="00E61488">
        <w:t xml:space="preserve"> deeply</w:t>
      </w:r>
      <w:r w:rsidRPr="00E61488">
        <w:t>.</w:t>
      </w:r>
    </w:p>
    <w:p w14:paraId="1B5F2C5F" w14:textId="77777777" w:rsidR="002E5309" w:rsidRPr="00E61488" w:rsidRDefault="002E5309" w:rsidP="00B82FA8">
      <w:pPr>
        <w:spacing w:after="0" w:line="240" w:lineRule="auto"/>
        <w:jc w:val="both"/>
      </w:pPr>
    </w:p>
    <w:p w14:paraId="2D35F5CE" w14:textId="0804030A" w:rsidR="008752BF" w:rsidRPr="00E61488" w:rsidRDefault="008752BF" w:rsidP="008752BF">
      <w:pPr>
        <w:pStyle w:val="ListParagraph"/>
        <w:numPr>
          <w:ilvl w:val="0"/>
          <w:numId w:val="1"/>
        </w:numPr>
        <w:spacing w:after="0" w:line="240" w:lineRule="auto"/>
        <w:jc w:val="both"/>
        <w:rPr>
          <w:b/>
          <w:i/>
        </w:rPr>
      </w:pPr>
      <w:r w:rsidRPr="00E61488">
        <w:rPr>
          <w:b/>
        </w:rPr>
        <w:t>Imagine what you would think and feel, and what your life would be like, if you did not have this imagined limitation or taboo.</w:t>
      </w:r>
      <w:r w:rsidRPr="00E61488">
        <w:t xml:space="preserve"> </w:t>
      </w:r>
      <w:r w:rsidRPr="00E61488">
        <w:rPr>
          <w:b/>
          <w:i/>
        </w:rPr>
        <w:t xml:space="preserve">(Pause </w:t>
      </w:r>
      <w:r w:rsidR="000E0A53" w:rsidRPr="00E61488">
        <w:rPr>
          <w:b/>
          <w:i/>
        </w:rPr>
        <w:t xml:space="preserve">for </w:t>
      </w:r>
      <w:r w:rsidR="006366DC" w:rsidRPr="00E61488">
        <w:rPr>
          <w:b/>
          <w:i/>
        </w:rPr>
        <w:t>1 minute</w:t>
      </w:r>
      <w:r w:rsidRPr="00E61488">
        <w:rPr>
          <w:b/>
          <w:i/>
        </w:rPr>
        <w:t xml:space="preserve">) (Repeat the instruction) (Pause </w:t>
      </w:r>
      <w:r w:rsidR="000E0A53" w:rsidRPr="00E61488">
        <w:rPr>
          <w:b/>
          <w:i/>
        </w:rPr>
        <w:t xml:space="preserve">for </w:t>
      </w:r>
      <w:r w:rsidR="006366DC" w:rsidRPr="00E61488">
        <w:rPr>
          <w:b/>
          <w:i/>
        </w:rPr>
        <w:t>1 minute</w:t>
      </w:r>
      <w:r w:rsidRPr="00E61488">
        <w:rPr>
          <w:b/>
          <w:i/>
        </w:rPr>
        <w:t>)</w:t>
      </w:r>
    </w:p>
    <w:p w14:paraId="3F69EE48" w14:textId="77777777" w:rsidR="00137362" w:rsidRPr="00E61488" w:rsidRDefault="00137362" w:rsidP="008752BF">
      <w:pPr>
        <w:spacing w:after="0" w:line="240" w:lineRule="auto"/>
        <w:ind w:left="360"/>
        <w:jc w:val="both"/>
      </w:pPr>
    </w:p>
    <w:p w14:paraId="152FCF33" w14:textId="7D40F0FC" w:rsidR="00842248" w:rsidRPr="00E61488" w:rsidRDefault="003D627B" w:rsidP="008752BF">
      <w:pPr>
        <w:spacing w:after="0" w:line="240" w:lineRule="auto"/>
        <w:ind w:left="360"/>
        <w:jc w:val="both"/>
      </w:pPr>
      <w:r w:rsidRPr="00E61488">
        <w:t>Pause</w:t>
      </w:r>
      <w:r w:rsidR="00A75779" w:rsidRPr="00E61488">
        <w:t>,</w:t>
      </w:r>
      <w:r w:rsidRPr="00E61488">
        <w:t xml:space="preserve"> and if you wish, jot down a few notes.</w:t>
      </w:r>
    </w:p>
    <w:p w14:paraId="662C8A1A" w14:textId="77777777" w:rsidR="00B43F16" w:rsidRPr="00E61488" w:rsidRDefault="00B43F16" w:rsidP="008752BF">
      <w:pPr>
        <w:spacing w:after="0" w:line="240" w:lineRule="auto"/>
        <w:ind w:left="360"/>
        <w:jc w:val="both"/>
      </w:pPr>
    </w:p>
    <w:p w14:paraId="55BAF896" w14:textId="6E1A1205" w:rsidR="00777D28" w:rsidRPr="00E61488" w:rsidRDefault="00777D28" w:rsidP="008752BF">
      <w:pPr>
        <w:spacing w:after="0" w:line="240" w:lineRule="auto"/>
        <w:ind w:left="360"/>
        <w:jc w:val="both"/>
      </w:pPr>
      <w:r w:rsidRPr="00E61488">
        <w:t>Take the pose</w:t>
      </w:r>
      <w:r w:rsidR="00356064" w:rsidRPr="00E61488">
        <w:t xml:space="preserve"> again</w:t>
      </w:r>
      <w:r w:rsidR="00B43F16" w:rsidRPr="00E61488">
        <w:t xml:space="preserve"> and breathe</w:t>
      </w:r>
      <w:r w:rsidR="000A5E02" w:rsidRPr="00E61488">
        <w:t xml:space="preserve"> deeply</w:t>
      </w:r>
      <w:r w:rsidRPr="00E61488">
        <w:t>.</w:t>
      </w:r>
    </w:p>
    <w:p w14:paraId="00DF76FA" w14:textId="77777777" w:rsidR="002E5309" w:rsidRPr="00E61488" w:rsidRDefault="002E5309" w:rsidP="00B82FA8">
      <w:pPr>
        <w:spacing w:after="0" w:line="240" w:lineRule="auto"/>
        <w:jc w:val="both"/>
      </w:pPr>
    </w:p>
    <w:p w14:paraId="17E3F830" w14:textId="4FD3B7FB" w:rsidR="00842248" w:rsidRPr="00E61488" w:rsidRDefault="00842248" w:rsidP="008752BF">
      <w:pPr>
        <w:pStyle w:val="ListParagraph"/>
        <w:numPr>
          <w:ilvl w:val="0"/>
          <w:numId w:val="1"/>
        </w:numPr>
        <w:spacing w:after="0" w:line="240" w:lineRule="auto"/>
        <w:jc w:val="both"/>
        <w:rPr>
          <w:b/>
          <w:i/>
        </w:rPr>
      </w:pPr>
      <w:r w:rsidRPr="00E61488">
        <w:rPr>
          <w:b/>
        </w:rPr>
        <w:t>Listen to th</w:t>
      </w:r>
      <w:r w:rsidR="000A5E02" w:rsidRPr="00E61488">
        <w:rPr>
          <w:b/>
        </w:rPr>
        <w:t>e</w:t>
      </w:r>
      <w:r w:rsidRPr="00E61488">
        <w:rPr>
          <w:b/>
        </w:rPr>
        <w:t xml:space="preserve"> clearing statem</w:t>
      </w:r>
      <w:r w:rsidR="00777D28" w:rsidRPr="00E61488">
        <w:rPr>
          <w:b/>
        </w:rPr>
        <w:t>ent</w:t>
      </w:r>
      <w:r w:rsidR="005567CB" w:rsidRPr="00E61488">
        <w:rPr>
          <w:b/>
        </w:rPr>
        <w:t>:</w:t>
      </w:r>
      <w:r w:rsidR="00777D28" w:rsidRPr="00E61488">
        <w:rPr>
          <w:b/>
        </w:rPr>
        <w:t xml:space="preserve"> </w:t>
      </w:r>
      <w:r w:rsidR="00563600" w:rsidRPr="00E61488">
        <w:rPr>
          <w:b/>
          <w:i/>
        </w:rPr>
        <w:t xml:space="preserve">“God, thank You for healing the origins of this taboo.” </w:t>
      </w:r>
      <w:r w:rsidR="00B43F16" w:rsidRPr="00E61488">
        <w:rPr>
          <w:b/>
          <w:i/>
        </w:rPr>
        <w:t xml:space="preserve">(Pause </w:t>
      </w:r>
      <w:r w:rsidR="000E0A53" w:rsidRPr="00E61488">
        <w:rPr>
          <w:b/>
          <w:i/>
        </w:rPr>
        <w:t xml:space="preserve">for </w:t>
      </w:r>
      <w:r w:rsidR="006366DC" w:rsidRPr="00E61488">
        <w:rPr>
          <w:b/>
          <w:i/>
        </w:rPr>
        <w:t>1 minute</w:t>
      </w:r>
      <w:r w:rsidRPr="00E61488">
        <w:rPr>
          <w:b/>
          <w:i/>
        </w:rPr>
        <w:t>)</w:t>
      </w:r>
      <w:r w:rsidRPr="00E61488">
        <w:rPr>
          <w:b/>
        </w:rPr>
        <w:t xml:space="preserve"> </w:t>
      </w:r>
      <w:r w:rsidR="00563600" w:rsidRPr="00E61488">
        <w:rPr>
          <w:b/>
          <w:i/>
        </w:rPr>
        <w:t>“</w:t>
      </w:r>
      <w:r w:rsidR="002D3507" w:rsidRPr="00E61488">
        <w:rPr>
          <w:b/>
          <w:i/>
        </w:rPr>
        <w:t>T</w:t>
      </w:r>
      <w:r w:rsidR="00563600" w:rsidRPr="00E61488">
        <w:rPr>
          <w:b/>
          <w:i/>
        </w:rPr>
        <w:t xml:space="preserve">he origins of this imagined limitation are healing now.” </w:t>
      </w:r>
      <w:r w:rsidR="00790ECA" w:rsidRPr="00E61488">
        <w:rPr>
          <w:b/>
          <w:i/>
        </w:rPr>
        <w:t xml:space="preserve">(Pause </w:t>
      </w:r>
      <w:r w:rsidR="006C0470" w:rsidRPr="00E61488">
        <w:rPr>
          <w:b/>
          <w:i/>
        </w:rPr>
        <w:t xml:space="preserve">for </w:t>
      </w:r>
      <w:r w:rsidR="006366DC" w:rsidRPr="00E61488">
        <w:rPr>
          <w:b/>
          <w:i/>
        </w:rPr>
        <w:t>1 minute</w:t>
      </w:r>
      <w:r w:rsidR="00777D28" w:rsidRPr="00E61488">
        <w:rPr>
          <w:b/>
          <w:i/>
        </w:rPr>
        <w:t>)</w:t>
      </w:r>
    </w:p>
    <w:p w14:paraId="1FB51917" w14:textId="77777777" w:rsidR="00F356B7" w:rsidRPr="00E61488" w:rsidRDefault="00F356B7" w:rsidP="00B82FA8">
      <w:pPr>
        <w:spacing w:after="0" w:line="240" w:lineRule="auto"/>
        <w:jc w:val="both"/>
      </w:pPr>
    </w:p>
    <w:p w14:paraId="0190498F" w14:textId="50C2800E" w:rsidR="00842248" w:rsidRPr="00E61488" w:rsidRDefault="003D627B" w:rsidP="00627121">
      <w:pPr>
        <w:spacing w:after="0" w:line="240" w:lineRule="auto"/>
        <w:ind w:left="360"/>
        <w:jc w:val="both"/>
      </w:pPr>
      <w:r w:rsidRPr="00E61488">
        <w:t>Pause</w:t>
      </w:r>
      <w:r w:rsidR="00A75779" w:rsidRPr="00E61488">
        <w:t>,</w:t>
      </w:r>
      <w:r w:rsidRPr="00E61488">
        <w:t xml:space="preserve"> an</w:t>
      </w:r>
      <w:r w:rsidR="00A75779" w:rsidRPr="00E61488">
        <w:t>d</w:t>
      </w:r>
      <w:r w:rsidRPr="00E61488">
        <w:t xml:space="preserve"> if you wish, write.</w:t>
      </w:r>
    </w:p>
    <w:p w14:paraId="1762A5A4" w14:textId="77777777" w:rsidR="00B43F16" w:rsidRPr="00E61488" w:rsidRDefault="00B43F16" w:rsidP="00B82FA8">
      <w:pPr>
        <w:spacing w:after="0" w:line="240" w:lineRule="auto"/>
        <w:jc w:val="both"/>
      </w:pPr>
    </w:p>
    <w:p w14:paraId="3E7946A1" w14:textId="77777777" w:rsidR="00777D28" w:rsidRPr="00E61488" w:rsidRDefault="00777D28" w:rsidP="00627121">
      <w:pPr>
        <w:spacing w:after="0" w:line="240" w:lineRule="auto"/>
        <w:ind w:left="360"/>
        <w:jc w:val="both"/>
      </w:pPr>
      <w:r w:rsidRPr="00E61488">
        <w:t>Take the pose</w:t>
      </w:r>
      <w:r w:rsidR="00F47027" w:rsidRPr="00E61488">
        <w:t xml:space="preserve"> again</w:t>
      </w:r>
      <w:r w:rsidR="00627121" w:rsidRPr="00E61488">
        <w:t>,</w:t>
      </w:r>
      <w:r w:rsidR="00B43F16" w:rsidRPr="00E61488">
        <w:t xml:space="preserve"> and breathe</w:t>
      </w:r>
      <w:r w:rsidRPr="00E61488">
        <w:t>.</w:t>
      </w:r>
    </w:p>
    <w:p w14:paraId="4D97651B" w14:textId="77777777" w:rsidR="002E5309" w:rsidRPr="00E61488" w:rsidRDefault="002E5309" w:rsidP="00B82FA8">
      <w:pPr>
        <w:spacing w:after="0" w:line="240" w:lineRule="auto"/>
        <w:jc w:val="both"/>
      </w:pPr>
    </w:p>
    <w:p w14:paraId="440E95C0" w14:textId="7B67E0F6" w:rsidR="00627121" w:rsidRPr="00E61488" w:rsidRDefault="00627121" w:rsidP="00627121">
      <w:pPr>
        <w:pStyle w:val="ListParagraph"/>
        <w:numPr>
          <w:ilvl w:val="0"/>
          <w:numId w:val="1"/>
        </w:numPr>
        <w:spacing w:after="0" w:line="240" w:lineRule="auto"/>
        <w:jc w:val="both"/>
        <w:rPr>
          <w:b/>
          <w:i/>
        </w:rPr>
      </w:pPr>
      <w:r w:rsidRPr="00E61488">
        <w:rPr>
          <w:b/>
        </w:rPr>
        <w:t xml:space="preserve">Listen to the clearing statement: </w:t>
      </w:r>
      <w:r w:rsidR="00563600" w:rsidRPr="00E61488">
        <w:rPr>
          <w:b/>
          <w:i/>
        </w:rPr>
        <w:t xml:space="preserve">“God, thank You for healing all the areas of my life, mind, and body that are misoriented by this imagined limitation.” </w:t>
      </w:r>
      <w:r w:rsidR="002F11CF" w:rsidRPr="00E61488">
        <w:rPr>
          <w:b/>
          <w:i/>
        </w:rPr>
        <w:t xml:space="preserve">(Pause </w:t>
      </w:r>
      <w:r w:rsidR="006C0470" w:rsidRPr="00E61488">
        <w:rPr>
          <w:b/>
          <w:i/>
        </w:rPr>
        <w:t xml:space="preserve">for </w:t>
      </w:r>
      <w:r w:rsidR="002F11CF" w:rsidRPr="00E61488">
        <w:rPr>
          <w:b/>
          <w:i/>
        </w:rPr>
        <w:t>1 minute)</w:t>
      </w:r>
      <w:r w:rsidRPr="00E61488">
        <w:t xml:space="preserve"> </w:t>
      </w:r>
      <w:r w:rsidR="00563600" w:rsidRPr="00E61488">
        <w:rPr>
          <w:b/>
          <w:i/>
        </w:rPr>
        <w:t xml:space="preserve">“All the areas of my life, mind, and body that are misoriented by this taboo are healing now.” </w:t>
      </w:r>
      <w:r w:rsidRPr="00E61488">
        <w:rPr>
          <w:b/>
          <w:i/>
        </w:rPr>
        <w:t xml:space="preserve">(Pause </w:t>
      </w:r>
      <w:r w:rsidR="006C0470" w:rsidRPr="00E61488">
        <w:rPr>
          <w:b/>
          <w:i/>
        </w:rPr>
        <w:t xml:space="preserve">for </w:t>
      </w:r>
      <w:r w:rsidR="002F11CF" w:rsidRPr="00E61488">
        <w:rPr>
          <w:b/>
          <w:i/>
        </w:rPr>
        <w:t>1 minute</w:t>
      </w:r>
      <w:r w:rsidRPr="00E61488">
        <w:rPr>
          <w:b/>
          <w:i/>
        </w:rPr>
        <w:t xml:space="preserve">) </w:t>
      </w:r>
    </w:p>
    <w:p w14:paraId="7E93B186" w14:textId="77777777" w:rsidR="0015603B" w:rsidRPr="00E61488" w:rsidRDefault="0015603B" w:rsidP="00B82FA8">
      <w:pPr>
        <w:spacing w:after="0" w:line="240" w:lineRule="auto"/>
        <w:jc w:val="both"/>
      </w:pPr>
    </w:p>
    <w:p w14:paraId="030E6C87" w14:textId="4E26A356" w:rsidR="00842248" w:rsidRPr="00E61488" w:rsidRDefault="003D627B" w:rsidP="00627121">
      <w:pPr>
        <w:spacing w:after="0" w:line="240" w:lineRule="auto"/>
        <w:ind w:left="360"/>
        <w:jc w:val="both"/>
      </w:pPr>
      <w:r w:rsidRPr="00E61488">
        <w:t>Pause, and write if you wish.</w:t>
      </w:r>
    </w:p>
    <w:p w14:paraId="5B661A7C" w14:textId="77777777" w:rsidR="0015603B" w:rsidRPr="00E61488" w:rsidRDefault="0015603B" w:rsidP="00B82FA8">
      <w:pPr>
        <w:spacing w:after="0" w:line="240" w:lineRule="auto"/>
        <w:jc w:val="both"/>
      </w:pPr>
    </w:p>
    <w:p w14:paraId="7712DDAA" w14:textId="77777777" w:rsidR="003372F7" w:rsidRPr="00E61488" w:rsidRDefault="003372F7" w:rsidP="00627121">
      <w:pPr>
        <w:spacing w:after="0" w:line="240" w:lineRule="auto"/>
        <w:ind w:left="360"/>
        <w:jc w:val="both"/>
      </w:pPr>
      <w:r w:rsidRPr="00E61488">
        <w:t>Take the pose</w:t>
      </w:r>
      <w:r w:rsidR="00F47027" w:rsidRPr="00E61488">
        <w:t xml:space="preserve"> again</w:t>
      </w:r>
      <w:r w:rsidR="00627121" w:rsidRPr="00E61488">
        <w:t>,</w:t>
      </w:r>
      <w:r w:rsidR="0015603B" w:rsidRPr="00E61488">
        <w:t xml:space="preserve"> and breathe</w:t>
      </w:r>
      <w:r w:rsidRPr="00E61488">
        <w:t>.</w:t>
      </w:r>
    </w:p>
    <w:p w14:paraId="29CEB2B4" w14:textId="77777777" w:rsidR="002E5309" w:rsidRPr="00E61488" w:rsidRDefault="002E5309" w:rsidP="00C15960">
      <w:pPr>
        <w:widowControl w:val="0"/>
        <w:spacing w:after="0" w:line="240" w:lineRule="auto"/>
        <w:jc w:val="both"/>
      </w:pPr>
    </w:p>
    <w:p w14:paraId="79AA6540" w14:textId="5753DBC0" w:rsidR="00627121" w:rsidRPr="00E61488" w:rsidRDefault="00627121" w:rsidP="00C15960">
      <w:pPr>
        <w:pStyle w:val="ListParagraph"/>
        <w:widowControl w:val="0"/>
        <w:numPr>
          <w:ilvl w:val="0"/>
          <w:numId w:val="1"/>
        </w:numPr>
        <w:spacing w:after="0" w:line="240" w:lineRule="auto"/>
        <w:jc w:val="both"/>
        <w:rPr>
          <w:b/>
          <w:i/>
        </w:rPr>
      </w:pPr>
      <w:bookmarkStart w:id="11" w:name="_Hlk493236993"/>
      <w:r w:rsidRPr="00E61488">
        <w:rPr>
          <w:b/>
        </w:rPr>
        <w:t xml:space="preserve">Listen to the clearing statement: </w:t>
      </w:r>
      <w:r w:rsidR="00563600" w:rsidRPr="00E61488">
        <w:rPr>
          <w:b/>
          <w:i/>
        </w:rPr>
        <w:t xml:space="preserve">“God, thank You for healing all the areas of my life that get something out of holding on to this taboo.” </w:t>
      </w:r>
      <w:r w:rsidRPr="00E61488">
        <w:rPr>
          <w:b/>
          <w:i/>
        </w:rPr>
        <w:t xml:space="preserve">(Pause </w:t>
      </w:r>
      <w:r w:rsidR="006C0470" w:rsidRPr="00E61488">
        <w:rPr>
          <w:b/>
          <w:i/>
        </w:rPr>
        <w:t xml:space="preserve">for </w:t>
      </w:r>
      <w:r w:rsidR="002F11CF" w:rsidRPr="00E61488">
        <w:rPr>
          <w:b/>
          <w:i/>
        </w:rPr>
        <w:t>1 minute</w:t>
      </w:r>
      <w:r w:rsidRPr="00E61488">
        <w:rPr>
          <w:b/>
          <w:i/>
        </w:rPr>
        <w:t xml:space="preserve">) </w:t>
      </w:r>
      <w:r w:rsidR="00563600" w:rsidRPr="00E61488">
        <w:rPr>
          <w:b/>
          <w:i/>
        </w:rPr>
        <w:t xml:space="preserve">“All the areas of my life that get something out of holding on to this imagined limitation are healing now.” </w:t>
      </w:r>
      <w:r w:rsidRPr="00E61488">
        <w:rPr>
          <w:b/>
          <w:i/>
        </w:rPr>
        <w:t xml:space="preserve">(Pause </w:t>
      </w:r>
      <w:r w:rsidR="006C0470" w:rsidRPr="00E61488">
        <w:rPr>
          <w:b/>
          <w:i/>
        </w:rPr>
        <w:t xml:space="preserve">for </w:t>
      </w:r>
      <w:r w:rsidR="002F11CF" w:rsidRPr="00E61488">
        <w:rPr>
          <w:b/>
          <w:i/>
        </w:rPr>
        <w:t>1 minute</w:t>
      </w:r>
      <w:r w:rsidRPr="00E61488">
        <w:rPr>
          <w:b/>
          <w:i/>
        </w:rPr>
        <w:t>)</w:t>
      </w:r>
    </w:p>
    <w:bookmarkEnd w:id="11"/>
    <w:p w14:paraId="18FB3B7E" w14:textId="77777777" w:rsidR="00627121" w:rsidRPr="00E61488" w:rsidRDefault="00627121" w:rsidP="00627121">
      <w:pPr>
        <w:spacing w:after="0" w:line="240" w:lineRule="auto"/>
        <w:jc w:val="both"/>
      </w:pPr>
    </w:p>
    <w:p w14:paraId="79261255" w14:textId="05E75179" w:rsidR="00627121" w:rsidRPr="00E61488" w:rsidRDefault="003D627B" w:rsidP="00627121">
      <w:pPr>
        <w:spacing w:after="0" w:line="240" w:lineRule="auto"/>
        <w:ind w:left="360"/>
        <w:jc w:val="both"/>
      </w:pPr>
      <w:r w:rsidRPr="00E61488">
        <w:t>Pause. If you wish, jot down a few thoughts.</w:t>
      </w:r>
    </w:p>
    <w:p w14:paraId="39F4285C" w14:textId="77777777" w:rsidR="00E96134" w:rsidRPr="00E61488" w:rsidRDefault="00E96134" w:rsidP="00270047">
      <w:pPr>
        <w:spacing w:after="0" w:line="240" w:lineRule="auto"/>
        <w:jc w:val="both"/>
      </w:pPr>
    </w:p>
    <w:p w14:paraId="6D46E6B7" w14:textId="173AAB91" w:rsidR="00627121" w:rsidRPr="00E61488" w:rsidRDefault="00627121" w:rsidP="00627121">
      <w:pPr>
        <w:spacing w:after="0" w:line="240" w:lineRule="auto"/>
        <w:ind w:left="360"/>
        <w:jc w:val="both"/>
      </w:pPr>
      <w:r w:rsidRPr="00E61488">
        <w:t xml:space="preserve">Take the pose again and breathe deeply. </w:t>
      </w:r>
    </w:p>
    <w:p w14:paraId="100B7749" w14:textId="77777777" w:rsidR="00137362" w:rsidRPr="00E61488" w:rsidRDefault="00137362" w:rsidP="00627121">
      <w:pPr>
        <w:spacing w:after="0" w:line="240" w:lineRule="auto"/>
        <w:ind w:left="360"/>
        <w:jc w:val="both"/>
      </w:pPr>
    </w:p>
    <w:p w14:paraId="36BE8440" w14:textId="032791E6" w:rsidR="00627121" w:rsidRPr="00E61488" w:rsidRDefault="00627121" w:rsidP="002F11CF">
      <w:pPr>
        <w:pStyle w:val="ListParagraph"/>
        <w:numPr>
          <w:ilvl w:val="0"/>
          <w:numId w:val="1"/>
        </w:numPr>
        <w:spacing w:after="0" w:line="240" w:lineRule="auto"/>
        <w:jc w:val="both"/>
      </w:pPr>
      <w:r w:rsidRPr="00E61488">
        <w:rPr>
          <w:b/>
        </w:rPr>
        <w:t xml:space="preserve">Listen to the clearing statement: </w:t>
      </w:r>
      <w:r w:rsidRPr="00E61488">
        <w:rPr>
          <w:b/>
          <w:i/>
        </w:rPr>
        <w:t>“I forgive everyone and everything that I have blamed for creating this taboo, including God and myself.”</w:t>
      </w:r>
      <w:r w:rsidR="005D1099" w:rsidRPr="00E61488">
        <w:rPr>
          <w:b/>
          <w:i/>
        </w:rPr>
        <w:t xml:space="preserve"> </w:t>
      </w:r>
      <w:r w:rsidRPr="00E61488">
        <w:rPr>
          <w:b/>
        </w:rPr>
        <w:t xml:space="preserve">Breathe and let go. </w:t>
      </w:r>
      <w:r w:rsidRPr="00E61488">
        <w:rPr>
          <w:b/>
          <w:i/>
        </w:rPr>
        <w:t xml:space="preserve">(Pause </w:t>
      </w:r>
      <w:r w:rsidR="006C0470" w:rsidRPr="00E61488">
        <w:rPr>
          <w:b/>
          <w:i/>
        </w:rPr>
        <w:t xml:space="preserve">for </w:t>
      </w:r>
      <w:r w:rsidR="002F11CF" w:rsidRPr="00E61488">
        <w:rPr>
          <w:b/>
          <w:i/>
        </w:rPr>
        <w:t>1 minute</w:t>
      </w:r>
      <w:r w:rsidRPr="00E61488">
        <w:rPr>
          <w:b/>
          <w:i/>
        </w:rPr>
        <w:t>)</w:t>
      </w:r>
      <w:r w:rsidRPr="00E61488">
        <w:rPr>
          <w:b/>
        </w:rPr>
        <w:t xml:space="preserve"> </w:t>
      </w:r>
      <w:r w:rsidRPr="00E61488">
        <w:rPr>
          <w:b/>
          <w:i/>
        </w:rPr>
        <w:t xml:space="preserve">“I release everyone </w:t>
      </w:r>
      <w:r w:rsidRPr="00E61488">
        <w:rPr>
          <w:b/>
          <w:i/>
        </w:rPr>
        <w:lastRenderedPageBreak/>
        <w:t xml:space="preserve">and everything that I have held responsible for creating this imagined limitation.” (Pause </w:t>
      </w:r>
      <w:r w:rsidR="006C0470" w:rsidRPr="00E61488">
        <w:rPr>
          <w:b/>
          <w:i/>
        </w:rPr>
        <w:t xml:space="preserve">for </w:t>
      </w:r>
      <w:r w:rsidR="002F11CF" w:rsidRPr="00E61488">
        <w:rPr>
          <w:b/>
          <w:i/>
        </w:rPr>
        <w:t>1 minute</w:t>
      </w:r>
      <w:r w:rsidRPr="00E61488">
        <w:rPr>
          <w:b/>
          <w:i/>
        </w:rPr>
        <w:t>)</w:t>
      </w:r>
    </w:p>
    <w:p w14:paraId="2D5CBCDA" w14:textId="77777777" w:rsidR="00E96134" w:rsidRPr="00E61488" w:rsidRDefault="00E96134" w:rsidP="00627121">
      <w:pPr>
        <w:spacing w:after="0" w:line="240" w:lineRule="auto"/>
        <w:ind w:left="360"/>
        <w:jc w:val="both"/>
      </w:pPr>
    </w:p>
    <w:p w14:paraId="6649120D" w14:textId="652719E8" w:rsidR="00627121" w:rsidRPr="00E61488" w:rsidRDefault="003D627B" w:rsidP="00627121">
      <w:pPr>
        <w:spacing w:after="0" w:line="240" w:lineRule="auto"/>
        <w:ind w:left="360"/>
        <w:jc w:val="both"/>
      </w:pPr>
      <w:r w:rsidRPr="00E61488">
        <w:t>Pause</w:t>
      </w:r>
      <w:r w:rsidR="00A75779" w:rsidRPr="00E61488">
        <w:t>,</w:t>
      </w:r>
      <w:r w:rsidRPr="00E61488">
        <w:t xml:space="preserve"> and </w:t>
      </w:r>
      <w:r w:rsidR="00137362" w:rsidRPr="00E61488">
        <w:t xml:space="preserve">write </w:t>
      </w:r>
      <w:r w:rsidRPr="00E61488">
        <w:t>if you wish</w:t>
      </w:r>
      <w:r w:rsidR="00137362" w:rsidRPr="00E61488">
        <w:t xml:space="preserve">. </w:t>
      </w:r>
    </w:p>
    <w:p w14:paraId="1C466A6C" w14:textId="77777777" w:rsidR="00627121" w:rsidRPr="00E61488" w:rsidRDefault="00627121" w:rsidP="00627121">
      <w:pPr>
        <w:spacing w:after="0" w:line="240" w:lineRule="auto"/>
        <w:jc w:val="both"/>
      </w:pPr>
    </w:p>
    <w:p w14:paraId="546D61B6" w14:textId="77777777" w:rsidR="00627121" w:rsidRPr="00E61488" w:rsidRDefault="00627121" w:rsidP="00627121">
      <w:pPr>
        <w:spacing w:after="0" w:line="240" w:lineRule="auto"/>
        <w:ind w:left="360"/>
        <w:jc w:val="both"/>
      </w:pPr>
      <w:r w:rsidRPr="00E61488">
        <w:t xml:space="preserve">Take the pose again, and breathe deeply. </w:t>
      </w:r>
    </w:p>
    <w:p w14:paraId="034A70F7" w14:textId="77777777" w:rsidR="002E5309" w:rsidRPr="00E61488" w:rsidRDefault="002E5309" w:rsidP="00B82FA8">
      <w:pPr>
        <w:spacing w:after="0" w:line="240" w:lineRule="auto"/>
        <w:jc w:val="both"/>
      </w:pPr>
    </w:p>
    <w:p w14:paraId="59DC7225" w14:textId="5C17CC6A" w:rsidR="006F03B3" w:rsidRPr="00E61488" w:rsidRDefault="006F03B3" w:rsidP="002F11CF">
      <w:pPr>
        <w:pStyle w:val="ListParagraph"/>
        <w:numPr>
          <w:ilvl w:val="0"/>
          <w:numId w:val="1"/>
        </w:numPr>
        <w:spacing w:after="0" w:line="240" w:lineRule="auto"/>
        <w:jc w:val="both"/>
        <w:rPr>
          <w:b/>
          <w:i/>
        </w:rPr>
      </w:pPr>
      <w:r w:rsidRPr="00E61488">
        <w:rPr>
          <w:b/>
        </w:rPr>
        <w:t xml:space="preserve">Listen to the clearing statement: </w:t>
      </w:r>
      <w:r w:rsidRPr="00E61488">
        <w:rPr>
          <w:b/>
          <w:i/>
        </w:rPr>
        <w:t xml:space="preserve">“I ask forgiveness from everyone and everything that I have harmed by holding on to this imagined limitation, including God’s purposes and my True Self.” </w:t>
      </w:r>
      <w:r w:rsidRPr="00E61488">
        <w:rPr>
          <w:b/>
          <w:iCs/>
        </w:rPr>
        <w:t xml:space="preserve">Breathe. </w:t>
      </w:r>
      <w:r w:rsidRPr="00E61488">
        <w:rPr>
          <w:b/>
          <w:i/>
        </w:rPr>
        <w:t xml:space="preserve">(Pause </w:t>
      </w:r>
      <w:r w:rsidR="006C0470" w:rsidRPr="00E61488">
        <w:rPr>
          <w:b/>
          <w:i/>
        </w:rPr>
        <w:t xml:space="preserve">for </w:t>
      </w:r>
      <w:r w:rsidR="002F11CF" w:rsidRPr="00E61488">
        <w:rPr>
          <w:b/>
          <w:i/>
        </w:rPr>
        <w:t>1 minute</w:t>
      </w:r>
      <w:r w:rsidRPr="00E61488">
        <w:rPr>
          <w:b/>
          <w:i/>
        </w:rPr>
        <w:t xml:space="preserve">) “I accept responsibility for the damage that I have caused to anyone or anything by holding on to this taboo.” </w:t>
      </w:r>
      <w:r w:rsidRPr="00E61488">
        <w:rPr>
          <w:b/>
          <w:iCs/>
        </w:rPr>
        <w:t>Breathe.</w:t>
      </w:r>
      <w:r w:rsidR="005D1099" w:rsidRPr="00E61488">
        <w:rPr>
          <w:b/>
          <w:i/>
        </w:rPr>
        <w:t xml:space="preserve"> </w:t>
      </w:r>
      <w:r w:rsidRPr="00E61488">
        <w:rPr>
          <w:b/>
          <w:i/>
        </w:rPr>
        <w:t xml:space="preserve">(Pause </w:t>
      </w:r>
      <w:r w:rsidR="006C0470" w:rsidRPr="00E61488">
        <w:rPr>
          <w:b/>
          <w:i/>
        </w:rPr>
        <w:t xml:space="preserve">for </w:t>
      </w:r>
      <w:r w:rsidR="002F11CF" w:rsidRPr="00E61488">
        <w:rPr>
          <w:b/>
          <w:i/>
        </w:rPr>
        <w:t>1 minute</w:t>
      </w:r>
      <w:r w:rsidRPr="00E61488">
        <w:rPr>
          <w:b/>
          <w:i/>
        </w:rPr>
        <w:t>)</w:t>
      </w:r>
    </w:p>
    <w:p w14:paraId="7913DB0B" w14:textId="77777777" w:rsidR="006F03B3" w:rsidRPr="00E61488" w:rsidRDefault="006F03B3" w:rsidP="006F03B3">
      <w:pPr>
        <w:spacing w:after="0" w:line="240" w:lineRule="auto"/>
        <w:jc w:val="both"/>
        <w:rPr>
          <w:b/>
        </w:rPr>
      </w:pPr>
    </w:p>
    <w:p w14:paraId="09C73188" w14:textId="4F20242A" w:rsidR="006F03B3" w:rsidRPr="00E61488" w:rsidRDefault="003D627B" w:rsidP="006F03B3">
      <w:pPr>
        <w:spacing w:after="0" w:line="240" w:lineRule="auto"/>
        <w:ind w:left="360"/>
        <w:jc w:val="both"/>
      </w:pPr>
      <w:r w:rsidRPr="00E61488">
        <w:t xml:space="preserve">Pause. </w:t>
      </w:r>
      <w:r w:rsidR="00A03460" w:rsidRPr="00E61488">
        <w:t xml:space="preserve">If you wish, </w:t>
      </w:r>
      <w:r w:rsidR="000E0A53" w:rsidRPr="00E61488">
        <w:t>jot down your thoughts.</w:t>
      </w:r>
      <w:r w:rsidR="00A03460" w:rsidRPr="00E61488">
        <w:rPr>
          <w:i/>
        </w:rPr>
        <w:t xml:space="preserve"> </w:t>
      </w:r>
    </w:p>
    <w:p w14:paraId="39C3DDB0" w14:textId="77777777" w:rsidR="006F03B3" w:rsidRPr="00E61488" w:rsidRDefault="006F03B3" w:rsidP="006F03B3">
      <w:pPr>
        <w:spacing w:after="0" w:line="240" w:lineRule="auto"/>
        <w:jc w:val="both"/>
      </w:pPr>
    </w:p>
    <w:p w14:paraId="2A1C7404" w14:textId="6DB00B63" w:rsidR="006F03B3" w:rsidRPr="00E61488" w:rsidRDefault="006F03B3" w:rsidP="006F03B3">
      <w:pPr>
        <w:spacing w:after="0" w:line="240" w:lineRule="auto"/>
        <w:jc w:val="both"/>
        <w:rPr>
          <w:i/>
        </w:rPr>
      </w:pPr>
      <w:r w:rsidRPr="00E61488">
        <w:t xml:space="preserve">Now write down how you feel about this taboo or limitation. On a scale of one to ten, rate the intensity of your feelings or resistance. </w:t>
      </w:r>
      <w:r w:rsidRPr="00E61488">
        <w:rPr>
          <w:i/>
        </w:rPr>
        <w:t xml:space="preserve">(Pause </w:t>
      </w:r>
      <w:r w:rsidR="006C0470" w:rsidRPr="00E61488">
        <w:rPr>
          <w:i/>
        </w:rPr>
        <w:t xml:space="preserve">for </w:t>
      </w:r>
      <w:r w:rsidRPr="00E61488">
        <w:rPr>
          <w:i/>
        </w:rPr>
        <w:t xml:space="preserve">30 seconds) </w:t>
      </w:r>
    </w:p>
    <w:p w14:paraId="209B9772" w14:textId="77777777" w:rsidR="006F03B3" w:rsidRPr="00E61488" w:rsidRDefault="006F03B3" w:rsidP="006F03B3">
      <w:pPr>
        <w:spacing w:after="0" w:line="240" w:lineRule="auto"/>
        <w:jc w:val="both"/>
      </w:pPr>
    </w:p>
    <w:p w14:paraId="4F070EDD" w14:textId="77777777" w:rsidR="00A767AA" w:rsidRPr="00E61488" w:rsidRDefault="00ED505D" w:rsidP="006F03B3">
      <w:pPr>
        <w:spacing w:after="0" w:line="240" w:lineRule="auto"/>
        <w:jc w:val="both"/>
      </w:pPr>
      <w:r w:rsidRPr="00E61488">
        <w:t xml:space="preserve">Pause. </w:t>
      </w:r>
    </w:p>
    <w:p w14:paraId="65B077DF" w14:textId="77777777" w:rsidR="00A767AA" w:rsidRPr="00E61488" w:rsidRDefault="00A767AA" w:rsidP="006F03B3">
      <w:pPr>
        <w:spacing w:after="0" w:line="240" w:lineRule="auto"/>
        <w:jc w:val="both"/>
      </w:pPr>
    </w:p>
    <w:p w14:paraId="0C0DA9AA" w14:textId="0E62219F" w:rsidR="006F03B3" w:rsidRPr="00E61488" w:rsidRDefault="006F03B3" w:rsidP="006F03B3">
      <w:pPr>
        <w:spacing w:after="0" w:line="240" w:lineRule="auto"/>
        <w:jc w:val="both"/>
      </w:pPr>
      <w:r w:rsidRPr="00E61488">
        <w:t xml:space="preserve">Our prayer might go something like this: </w:t>
      </w:r>
    </w:p>
    <w:p w14:paraId="0332898C" w14:textId="77777777" w:rsidR="00810C97" w:rsidRPr="00E61488" w:rsidRDefault="00810C97" w:rsidP="00B82FA8">
      <w:pPr>
        <w:spacing w:after="0" w:line="240" w:lineRule="auto"/>
        <w:jc w:val="both"/>
      </w:pPr>
    </w:p>
    <w:p w14:paraId="44D36878" w14:textId="22C0FC88" w:rsidR="00CC4071" w:rsidRPr="00E61488" w:rsidRDefault="00E96134" w:rsidP="00B82FA8">
      <w:pPr>
        <w:spacing w:after="0" w:line="240" w:lineRule="auto"/>
        <w:jc w:val="center"/>
        <w:rPr>
          <w:i/>
        </w:rPr>
      </w:pPr>
      <w:r w:rsidRPr="00E61488">
        <w:rPr>
          <w:i/>
        </w:rPr>
        <w:t xml:space="preserve">Good </w:t>
      </w:r>
      <w:r w:rsidR="007B7CF8" w:rsidRPr="00E61488">
        <w:rPr>
          <w:i/>
        </w:rPr>
        <w:t>Shepherd</w:t>
      </w:r>
      <w:r w:rsidR="00C6031B" w:rsidRPr="00E61488">
        <w:rPr>
          <w:i/>
        </w:rPr>
        <w:t>, cut the electric fence</w:t>
      </w:r>
      <w:r w:rsidR="00F47027" w:rsidRPr="00E61488">
        <w:rPr>
          <w:i/>
        </w:rPr>
        <w:t xml:space="preserve"> of</w:t>
      </w:r>
      <w:r w:rsidR="003372F7" w:rsidRPr="00E61488">
        <w:rPr>
          <w:i/>
        </w:rPr>
        <w:t xml:space="preserve"> my taboos. </w:t>
      </w:r>
      <w:r w:rsidR="00E311ED" w:rsidRPr="00E61488">
        <w:rPr>
          <w:i/>
        </w:rPr>
        <w:t>(Repeat)</w:t>
      </w:r>
    </w:p>
    <w:p w14:paraId="7D5BAEAA" w14:textId="77777777" w:rsidR="00CC4071" w:rsidRPr="00E61488" w:rsidRDefault="00CC4071" w:rsidP="005D1099">
      <w:pPr>
        <w:spacing w:after="0" w:line="240" w:lineRule="auto"/>
      </w:pPr>
    </w:p>
    <w:p w14:paraId="4148B641" w14:textId="77777777" w:rsidR="00790ECA" w:rsidRPr="00E61488" w:rsidRDefault="00790ECA" w:rsidP="00B82FA8">
      <w:pPr>
        <w:spacing w:after="0" w:line="240" w:lineRule="auto"/>
      </w:pPr>
      <w:r w:rsidRPr="00E61488">
        <w:t>Take a deep breath.</w:t>
      </w:r>
    </w:p>
    <w:p w14:paraId="1D84B741" w14:textId="015744C8" w:rsidR="00CC4071" w:rsidRPr="00E61488" w:rsidRDefault="00CC4071" w:rsidP="00B82FA8">
      <w:pPr>
        <w:spacing w:after="0" w:line="240" w:lineRule="auto"/>
        <w:rPr>
          <w:i/>
        </w:rPr>
      </w:pPr>
      <w:bookmarkStart w:id="12" w:name="_Hlk17368671"/>
      <w:r w:rsidRPr="00E61488">
        <w:rPr>
          <w:i/>
        </w:rPr>
        <w:t>(</w:t>
      </w:r>
      <w:r w:rsidR="00D34B6B" w:rsidRPr="00E61488">
        <w:rPr>
          <w:i/>
        </w:rPr>
        <w:t>If time permits, ask, “Does anyone have comments or questions about the Toolbox?”</w:t>
      </w:r>
      <w:r w:rsidRPr="00E61488">
        <w:rPr>
          <w:i/>
        </w:rPr>
        <w:t>)</w:t>
      </w:r>
    </w:p>
    <w:bookmarkEnd w:id="12"/>
    <w:p w14:paraId="0776F1B6" w14:textId="77777777" w:rsidR="0015603B" w:rsidRPr="00E61488" w:rsidRDefault="0015603B" w:rsidP="00B82FA8">
      <w:pPr>
        <w:spacing w:after="0" w:line="240" w:lineRule="auto"/>
        <w:jc w:val="both"/>
      </w:pPr>
    </w:p>
    <w:p w14:paraId="79239653" w14:textId="77777777" w:rsidR="00285B9A" w:rsidRPr="00E61488" w:rsidRDefault="00F356B7" w:rsidP="00B82FA8">
      <w:pPr>
        <w:spacing w:after="0" w:line="240" w:lineRule="auto"/>
        <w:jc w:val="both"/>
        <w:rPr>
          <w:b/>
        </w:rPr>
      </w:pPr>
      <w:r w:rsidRPr="00E61488">
        <w:rPr>
          <w:b/>
        </w:rPr>
        <w:t>0:3</w:t>
      </w:r>
      <w:r w:rsidR="00810C97" w:rsidRPr="00E61488">
        <w:rPr>
          <w:b/>
        </w:rPr>
        <w:t>0</w:t>
      </w:r>
      <w:r w:rsidR="00285B9A" w:rsidRPr="00E61488">
        <w:rPr>
          <w:b/>
        </w:rPr>
        <w:tab/>
        <w:t>SHARING</w:t>
      </w:r>
    </w:p>
    <w:p w14:paraId="654AEBBB" w14:textId="77777777" w:rsidR="001B02D6" w:rsidRPr="00E61488" w:rsidRDefault="001B02D6" w:rsidP="00B82FA8">
      <w:pPr>
        <w:spacing w:after="0" w:line="240" w:lineRule="auto"/>
        <w:jc w:val="both"/>
        <w:rPr>
          <w:b/>
        </w:rPr>
      </w:pPr>
    </w:p>
    <w:p w14:paraId="06424F43" w14:textId="77777777" w:rsidR="00285B9A" w:rsidRPr="00E61488" w:rsidRDefault="0015603B" w:rsidP="00B82FA8">
      <w:pPr>
        <w:spacing w:after="0" w:line="240" w:lineRule="auto"/>
        <w:jc w:val="both"/>
        <w:rPr>
          <w:b/>
        </w:rPr>
      </w:pPr>
      <w:r w:rsidRPr="00E61488">
        <w:rPr>
          <w:b/>
        </w:rPr>
        <w:t>1:0</w:t>
      </w:r>
      <w:r w:rsidR="00810C97" w:rsidRPr="00E61488">
        <w:rPr>
          <w:b/>
        </w:rPr>
        <w:t>0</w:t>
      </w:r>
      <w:r w:rsidR="00285B9A" w:rsidRPr="00E61488">
        <w:rPr>
          <w:b/>
        </w:rPr>
        <w:tab/>
        <w:t>BIBLE TEACHING</w:t>
      </w:r>
    </w:p>
    <w:p w14:paraId="38E76727" w14:textId="77777777" w:rsidR="0015603B" w:rsidRPr="00E61488" w:rsidRDefault="0015603B" w:rsidP="00B82FA8">
      <w:pPr>
        <w:spacing w:after="0" w:line="240" w:lineRule="auto"/>
        <w:jc w:val="both"/>
      </w:pPr>
    </w:p>
    <w:p w14:paraId="14F70FB1" w14:textId="7C72AF8D" w:rsidR="009A6ACC" w:rsidRPr="00E61488" w:rsidRDefault="00BC6799" w:rsidP="009A6ACC">
      <w:pPr>
        <w:spacing w:after="0" w:line="240" w:lineRule="auto"/>
        <w:jc w:val="both"/>
      </w:pPr>
      <w:bookmarkStart w:id="13" w:name="_Hlk524609785"/>
      <w:bookmarkStart w:id="14" w:name="_Hlk524609944"/>
      <w:r w:rsidRPr="00E61488">
        <w:t>In our last lesson</w:t>
      </w:r>
      <w:r w:rsidR="009A6ACC" w:rsidRPr="00E61488">
        <w:t xml:space="preserve"> we talked about the illusions created by appearance, talent, and money. </w:t>
      </w:r>
      <w:bookmarkStart w:id="15" w:name="_Hlk493237379"/>
      <w:r w:rsidR="009A6ACC" w:rsidRPr="00E61488">
        <w:t>We saw how distracted we are by the ATM</w:t>
      </w:r>
      <w:r w:rsidR="001F15EA" w:rsidRPr="00E61488">
        <w:t>,</w:t>
      </w:r>
      <w:r w:rsidR="009A6ACC" w:rsidRPr="00E61488">
        <w:t xml:space="preserve"> and </w:t>
      </w:r>
      <w:r w:rsidR="00EA7D5C" w:rsidRPr="00E61488">
        <w:t xml:space="preserve">we </w:t>
      </w:r>
      <w:r w:rsidR="009A6ACC" w:rsidRPr="00E61488">
        <w:t xml:space="preserve">learned from James that the only real asset is </w:t>
      </w:r>
      <w:proofErr w:type="gramStart"/>
      <w:r w:rsidR="009A6ACC" w:rsidRPr="00E61488">
        <w:t>faith—</w:t>
      </w:r>
      <w:proofErr w:type="gramEnd"/>
      <w:r w:rsidR="009A6ACC" w:rsidRPr="00E61488">
        <w:t xml:space="preserve">that is, </w:t>
      </w:r>
      <w:r w:rsidR="009A6ACC" w:rsidRPr="00E61488">
        <w:rPr>
          <w:i/>
        </w:rPr>
        <w:t>action based on oriented beliefs</w:t>
      </w:r>
      <w:r w:rsidR="009A6ACC" w:rsidRPr="00E61488">
        <w:t>.</w:t>
      </w:r>
      <w:r w:rsidR="009A6ACC" w:rsidRPr="00E61488">
        <w:rPr>
          <w:rStyle w:val="EndnoteReference"/>
        </w:rPr>
        <w:endnoteReference w:id="5"/>
      </w:r>
      <w:r w:rsidR="009A6ACC" w:rsidRPr="00E61488">
        <w:rPr>
          <w:i/>
        </w:rPr>
        <w:t xml:space="preserve"> </w:t>
      </w:r>
      <w:bookmarkStart w:id="16" w:name="_Hlk493237481"/>
      <w:bookmarkEnd w:id="15"/>
      <w:r w:rsidR="009A6ACC" w:rsidRPr="00E61488">
        <w:t xml:space="preserve">We also considered how the ATM can be used to support illusions of effortless superiority and </w:t>
      </w:r>
      <w:proofErr w:type="gramStart"/>
      <w:r w:rsidR="009A6ACC" w:rsidRPr="00E61488">
        <w:t xml:space="preserve">the </w:t>
      </w:r>
      <w:r w:rsidR="009A6ACC" w:rsidRPr="00E61488">
        <w:rPr>
          <w:i/>
        </w:rPr>
        <w:t>if</w:t>
      </w:r>
      <w:proofErr w:type="gramEnd"/>
      <w:r w:rsidR="009A6ACC" w:rsidRPr="00E61488">
        <w:rPr>
          <w:i/>
        </w:rPr>
        <w:t xml:space="preserve"> </w:t>
      </w:r>
      <w:proofErr w:type="spellStart"/>
      <w:r w:rsidR="009A6ACC" w:rsidRPr="00E61488">
        <w:rPr>
          <w:i/>
        </w:rPr>
        <w:t>onlys</w:t>
      </w:r>
      <w:proofErr w:type="spellEnd"/>
      <w:r w:rsidR="009A6ACC" w:rsidRPr="00E61488">
        <w:t xml:space="preserve"> of limitless possibilities. For example, we might think, “If only I had enough money, I could stop my body aging.</w:t>
      </w:r>
      <w:r w:rsidR="003B2E4A" w:rsidRPr="00E61488">
        <w:t>”</w:t>
      </w:r>
      <w:r w:rsidR="009A6ACC" w:rsidRPr="00E61488">
        <w:t xml:space="preserve"> We are often hoodwinked by the ATM rather than guided by realities. </w:t>
      </w:r>
    </w:p>
    <w:bookmarkEnd w:id="13"/>
    <w:bookmarkEnd w:id="14"/>
    <w:bookmarkEnd w:id="16"/>
    <w:p w14:paraId="114A1214" w14:textId="77777777" w:rsidR="0015603B" w:rsidRPr="00E61488" w:rsidRDefault="0015603B" w:rsidP="00B82FA8">
      <w:pPr>
        <w:spacing w:after="0" w:line="240" w:lineRule="auto"/>
        <w:jc w:val="both"/>
      </w:pPr>
    </w:p>
    <w:p w14:paraId="7224A9DD" w14:textId="37EE939D" w:rsidR="009A6ACC" w:rsidRPr="00E61488" w:rsidRDefault="006610A5" w:rsidP="009A6ACC">
      <w:pPr>
        <w:spacing w:after="0" w:line="240" w:lineRule="auto"/>
        <w:jc w:val="both"/>
      </w:pPr>
      <w:bookmarkStart w:id="17" w:name="_Hlk493237869"/>
      <w:bookmarkStart w:id="18" w:name="_Hlk493237601"/>
      <w:r w:rsidRPr="00E61488">
        <w:t xml:space="preserve">Many of our perceived limitations are imagined, and in neurosis we carefully foster them </w:t>
      </w:r>
      <w:proofErr w:type="gramStart"/>
      <w:r w:rsidRPr="00E61488">
        <w:t>in an effort to</w:t>
      </w:r>
      <w:proofErr w:type="gramEnd"/>
      <w:r w:rsidRPr="00E61488">
        <w:t xml:space="preserve"> save the life of our Idol. </w:t>
      </w:r>
      <w:r w:rsidR="009A6ACC" w:rsidRPr="00E61488">
        <w:t xml:space="preserve">In chapter 12 of Second Corinthians, we will see how Paul deals with some of his imagined limitations. </w:t>
      </w:r>
      <w:bookmarkStart w:id="19" w:name="OLE_LINK9"/>
      <w:bookmarkStart w:id="20" w:name="OLE_LINK10"/>
      <w:bookmarkStart w:id="21" w:name="OLE_LINK5"/>
      <w:r w:rsidR="00A8410E" w:rsidRPr="00E61488">
        <w:t xml:space="preserve">This </w:t>
      </w:r>
      <w:r w:rsidR="009157F8" w:rsidRPr="00E61488">
        <w:t xml:space="preserve">passage has </w:t>
      </w:r>
      <w:r w:rsidR="00A8410E" w:rsidRPr="00E61488">
        <w:t>encouraged many Christians</w:t>
      </w:r>
      <w:r w:rsidR="009157F8" w:rsidRPr="00E61488">
        <w:t xml:space="preserve"> to revel </w:t>
      </w:r>
      <w:r w:rsidRPr="00E61488">
        <w:t xml:space="preserve">in, and even be proud of, </w:t>
      </w:r>
      <w:r w:rsidR="00A8410E" w:rsidRPr="00E61488">
        <w:t>their</w:t>
      </w:r>
      <w:r w:rsidR="009157F8" w:rsidRPr="00E61488">
        <w:t xml:space="preserve"> </w:t>
      </w:r>
      <w:r w:rsidRPr="00E61488">
        <w:t>weaknesses</w:t>
      </w:r>
      <w:r w:rsidR="00A8410E" w:rsidRPr="00E61488">
        <w:t xml:space="preserve">. Others have used this passage to </w:t>
      </w:r>
      <w:r w:rsidR="003B2E4A" w:rsidRPr="00E61488">
        <w:t>justify</w:t>
      </w:r>
      <w:r w:rsidR="00A8410E" w:rsidRPr="00E61488">
        <w:t xml:space="preserve"> their unwillingness to develop their true potential in Christ. </w:t>
      </w:r>
      <w:bookmarkEnd w:id="17"/>
      <w:bookmarkEnd w:id="19"/>
      <w:bookmarkEnd w:id="20"/>
      <w:bookmarkEnd w:id="21"/>
      <w:r w:rsidR="009A6ACC" w:rsidRPr="00E61488">
        <w:t xml:space="preserve">My paraphrase of </w:t>
      </w:r>
      <w:r w:rsidR="009A6ACC" w:rsidRPr="00E61488">
        <w:rPr>
          <w:b/>
        </w:rPr>
        <w:t>Second Corinthians 12:7–10</w:t>
      </w:r>
      <w:r w:rsidR="009A6ACC" w:rsidRPr="00E61488">
        <w:t xml:space="preserve"> is based on my own translation and offers alternative insights. Let’s listen to it now.</w:t>
      </w:r>
    </w:p>
    <w:bookmarkEnd w:id="18"/>
    <w:p w14:paraId="773EF9B9" w14:textId="77777777" w:rsidR="0015603B" w:rsidRPr="00E61488" w:rsidRDefault="0015603B" w:rsidP="00B82FA8">
      <w:pPr>
        <w:spacing w:after="0" w:line="240" w:lineRule="auto"/>
        <w:jc w:val="both"/>
      </w:pPr>
    </w:p>
    <w:p w14:paraId="14399F54" w14:textId="2306F47E" w:rsidR="002D3507" w:rsidRPr="00E61488" w:rsidRDefault="00E61488" w:rsidP="002D3507">
      <w:pPr>
        <w:spacing w:after="0" w:line="240" w:lineRule="auto"/>
        <w:ind w:left="720" w:right="720"/>
        <w:jc w:val="both"/>
        <w:rPr>
          <w:rFonts w:cstheme="minorHAnsi"/>
        </w:rPr>
      </w:pPr>
      <w:r w:rsidRPr="00E61488">
        <w:rPr>
          <w:rFonts w:cstheme="minorHAnsi"/>
          <w:vertAlign w:val="superscript"/>
        </w:rPr>
        <w:t>7</w:t>
      </w:r>
      <w:r w:rsidRPr="00E61488">
        <w:rPr>
          <w:rFonts w:cstheme="minorHAnsi"/>
        </w:rPr>
        <w:t xml:space="preserve">In order to keep me from raising my True Self up to actualization, and because of the loftiness of those revelations about my potential in Christ, I was given a thorn of judgment and self-hate which spotlights all of my human limitations, real or imagined; a messenger that Satan (or the adversary) used to slap me down, so that I could not raise myself up to the height of my true potential. </w:t>
      </w:r>
      <w:r w:rsidRPr="00E61488">
        <w:rPr>
          <w:rFonts w:cstheme="minorHAnsi"/>
          <w:vertAlign w:val="superscript"/>
        </w:rPr>
        <w:t>8</w:t>
      </w:r>
      <w:r w:rsidRPr="00E61488">
        <w:rPr>
          <w:rFonts w:cstheme="minorHAnsi"/>
        </w:rPr>
        <w:t xml:space="preserve">Three times I called on the Lord to give me some </w:t>
      </w:r>
      <w:r w:rsidRPr="00E61488">
        <w:rPr>
          <w:rFonts w:cstheme="minorHAnsi"/>
        </w:rPr>
        <w:lastRenderedPageBreak/>
        <w:t xml:space="preserve">encouragement about my limitations so that the pain of self-hate and judgment might be sent away from me. </w:t>
      </w:r>
      <w:r w:rsidR="002D3507" w:rsidRPr="00E61488">
        <w:rPr>
          <w:rFonts w:cstheme="minorHAnsi"/>
          <w:vertAlign w:val="superscript"/>
        </w:rPr>
        <w:t>9</w:t>
      </w:r>
      <w:r w:rsidR="002D3507" w:rsidRPr="00E61488">
        <w:rPr>
          <w:rFonts w:cstheme="minorHAnsi"/>
        </w:rPr>
        <w:t xml:space="preserve">And </w:t>
      </w:r>
      <w:r w:rsidR="00137362" w:rsidRPr="00E61488">
        <w:rPr>
          <w:rFonts w:cstheme="minorHAnsi"/>
        </w:rPr>
        <w:t>the Lord</w:t>
      </w:r>
      <w:r w:rsidR="002D3507" w:rsidRPr="00E61488">
        <w:rPr>
          <w:rFonts w:cstheme="minorHAnsi"/>
        </w:rPr>
        <w:t xml:space="preserve"> said to me, “My gift of karis relationship is sufficient for you to reach your real potential. Look at it this way. Active energy is matured in frailties. In other words, lack of skill and weaknesses are not to be avoided for fear of self-hate but, rather, to be acknowledged and trained so that your real abilities may have more effect with less effort.” </w:t>
      </w:r>
      <w:r w:rsidR="002D3507" w:rsidRPr="00E61488">
        <w:rPr>
          <w:rFonts w:cstheme="minorHAnsi"/>
          <w:bCs/>
          <w:vertAlign w:val="superscript"/>
        </w:rPr>
        <w:t>10</w:t>
      </w:r>
      <w:r w:rsidR="002D3507" w:rsidRPr="00E61488">
        <w:rPr>
          <w:rFonts w:cstheme="minorHAnsi"/>
        </w:rPr>
        <w:t xml:space="preserve">With greatest pleasure, therefore, I have confidence in my real weaknesses rather than in my imagined strengths because </w:t>
      </w:r>
      <w:bookmarkStart w:id="22" w:name="_Hlk178174603"/>
      <w:r w:rsidR="002D3507" w:rsidRPr="00E61488">
        <w:rPr>
          <w:rFonts w:cstheme="minorHAnsi"/>
        </w:rPr>
        <w:t xml:space="preserve">the strategic can-do power of Christ that dwells in me is waiting to develop </w:t>
      </w:r>
      <w:r w:rsidR="006610A5" w:rsidRPr="00E61488">
        <w:rPr>
          <w:rFonts w:cstheme="minorHAnsi"/>
        </w:rPr>
        <w:t>real</w:t>
      </w:r>
      <w:r w:rsidR="002D3507" w:rsidRPr="00E61488">
        <w:rPr>
          <w:rFonts w:cstheme="minorHAnsi"/>
        </w:rPr>
        <w:t xml:space="preserve"> strength from those weaknesses. </w:t>
      </w:r>
      <w:bookmarkEnd w:id="22"/>
      <w:r w:rsidR="002D3507" w:rsidRPr="00E61488">
        <w:rPr>
          <w:rFonts w:cstheme="minorHAnsi"/>
        </w:rPr>
        <w:t>Because of Christ’s ability to train me, I have a positive attitude in weakness, in self-hate, in necessities, in persecution, and whenever I am in a tight spot on behalf of Christ. It’s like this: when I feel weak in my Idol Self, at the same time I, in my True Self, am very capable.</w:t>
      </w:r>
    </w:p>
    <w:p w14:paraId="693708CE" w14:textId="77777777" w:rsidR="0015603B" w:rsidRPr="00E61488" w:rsidRDefault="0015603B" w:rsidP="00B82FA8">
      <w:pPr>
        <w:spacing w:after="0" w:line="240" w:lineRule="auto"/>
        <w:jc w:val="both"/>
        <w:rPr>
          <w:rFonts w:cstheme="minorHAnsi"/>
        </w:rPr>
      </w:pPr>
    </w:p>
    <w:p w14:paraId="7F59AA56" w14:textId="77777777" w:rsidR="00873553" w:rsidRPr="00E61488" w:rsidRDefault="00873553" w:rsidP="00B82FA8">
      <w:pPr>
        <w:spacing w:after="0" w:line="240" w:lineRule="auto"/>
        <w:jc w:val="both"/>
        <w:rPr>
          <w:rFonts w:cstheme="minorHAnsi"/>
        </w:rPr>
      </w:pPr>
      <w:r w:rsidRPr="00E61488">
        <w:rPr>
          <w:rFonts w:cstheme="minorHAnsi"/>
        </w:rPr>
        <w:t>Take a deep breath.</w:t>
      </w:r>
    </w:p>
    <w:p w14:paraId="2DE8ADD7" w14:textId="77777777" w:rsidR="00873553" w:rsidRPr="00E61488" w:rsidRDefault="00873553" w:rsidP="00B82FA8">
      <w:pPr>
        <w:spacing w:after="0" w:line="240" w:lineRule="auto"/>
        <w:jc w:val="both"/>
        <w:rPr>
          <w:rFonts w:cstheme="minorHAnsi"/>
        </w:rPr>
      </w:pPr>
    </w:p>
    <w:p w14:paraId="5300A92B" w14:textId="51731AF8" w:rsidR="00323185" w:rsidRPr="00E61488" w:rsidRDefault="00323185" w:rsidP="00323185">
      <w:pPr>
        <w:spacing w:after="0" w:line="240" w:lineRule="auto"/>
        <w:jc w:val="both"/>
      </w:pPr>
      <w:r w:rsidRPr="00E61488">
        <w:t xml:space="preserve">Rather than imagining that Satan, the Idol Self, and life events have the power to limit him, Paul takes the </w:t>
      </w:r>
      <w:bookmarkStart w:id="23" w:name="_Hlk114567857"/>
      <w:r w:rsidRPr="00E61488">
        <w:t xml:space="preserve">position of regarding all life experiments as opportunities to train. He has learned to let go of making his limitations the excuse for remaining in the dreary pasture of his Idol’s comfort zone. </w:t>
      </w:r>
      <w:r w:rsidR="00525870" w:rsidRPr="00E61488">
        <w:t xml:space="preserve">He </w:t>
      </w:r>
      <w:r w:rsidR="001F15EA" w:rsidRPr="00E61488">
        <w:t>exults in</w:t>
      </w:r>
      <w:r w:rsidRPr="00E61488">
        <w:t xml:space="preserve"> his weaknesses, trusting in </w:t>
      </w:r>
      <w:r w:rsidR="002D3507" w:rsidRPr="00E61488">
        <w:t>Christ’s ability to train him in real skills and a growing God-confidence</w:t>
      </w:r>
      <w:r w:rsidRPr="00E61488">
        <w:t xml:space="preserve">. </w:t>
      </w:r>
      <w:bookmarkStart w:id="24" w:name="_Hlk178174654"/>
      <w:r w:rsidRPr="00E61488">
        <w:t xml:space="preserve">Rather than going into self-hate each time an area of weakness is exposed, Paul welcomes weakness as an opportunity to explore and grow. </w:t>
      </w:r>
      <w:bookmarkEnd w:id="24"/>
      <w:r w:rsidRPr="00E61488">
        <w:t xml:space="preserve">Having a need for training is not a </w:t>
      </w:r>
      <w:proofErr w:type="gramStart"/>
      <w:r w:rsidRPr="00E61488">
        <w:t>limitation</w:t>
      </w:r>
      <w:r w:rsidR="00D34B6B" w:rsidRPr="00E61488">
        <w:t>—</w:t>
      </w:r>
      <w:proofErr w:type="gramEnd"/>
      <w:r w:rsidRPr="00E61488">
        <w:t>it is a gift. Paul is eager to courageously explore his weakness</w:t>
      </w:r>
      <w:r w:rsidR="00E96134" w:rsidRPr="00E61488">
        <w:t>es</w:t>
      </w:r>
      <w:r w:rsidRPr="00E61488">
        <w:t xml:space="preserve"> </w:t>
      </w:r>
      <w:r w:rsidR="00507F51" w:rsidRPr="00E61488">
        <w:t>and</w:t>
      </w:r>
      <w:r w:rsidRPr="00E61488">
        <w:t xml:space="preserve"> </w:t>
      </w:r>
      <w:r w:rsidR="00715866" w:rsidRPr="00E61488">
        <w:t xml:space="preserve">to </w:t>
      </w:r>
      <w:r w:rsidRPr="00E61488">
        <w:t xml:space="preserve">give God the opportunity to </w:t>
      </w:r>
      <w:r w:rsidR="00507F51" w:rsidRPr="00E61488">
        <w:t>help him discover the strength</w:t>
      </w:r>
      <w:r w:rsidR="00715866" w:rsidRPr="00E61488">
        <w:t>s</w:t>
      </w:r>
      <w:r w:rsidR="00507F51" w:rsidRPr="00E61488">
        <w:t xml:space="preserve"> inherent in his design.</w:t>
      </w:r>
      <w:r w:rsidRPr="00E61488">
        <w:t xml:space="preserve"> In the process of becoming strong, Paul breaks through the electric fence of his imagined limitations and discovers his real limitations. This ongoing discovery strengthens his self-confidence in every area of his life.</w:t>
      </w:r>
    </w:p>
    <w:bookmarkEnd w:id="23"/>
    <w:p w14:paraId="0C82D103" w14:textId="77777777" w:rsidR="00842248" w:rsidRPr="00E61488" w:rsidRDefault="00842248" w:rsidP="00B82FA8">
      <w:pPr>
        <w:spacing w:after="0" w:line="240" w:lineRule="auto"/>
        <w:jc w:val="both"/>
      </w:pPr>
    </w:p>
    <w:p w14:paraId="2D7B026F" w14:textId="097265E0" w:rsidR="001F08AF" w:rsidRPr="00E61488" w:rsidRDefault="00CC081C" w:rsidP="009A6ACC">
      <w:pPr>
        <w:spacing w:after="0" w:line="240" w:lineRule="auto"/>
        <w:jc w:val="both"/>
      </w:pPr>
      <w:r w:rsidRPr="00E61488">
        <w:t>All real growth is stressful. I’d like to say that again. All real growth is stressful</w:t>
      </w:r>
      <w:r w:rsidR="002F11CF" w:rsidRPr="00E61488">
        <w:t>. You cannot pick up true glory on the bargain table—there are no shortcuts to developing strength and maturity.</w:t>
      </w:r>
      <w:r w:rsidR="005D1099" w:rsidRPr="00E61488">
        <w:t xml:space="preserve"> </w:t>
      </w:r>
      <w:r w:rsidR="00866349" w:rsidRPr="00E61488">
        <w:t>That’s</w:t>
      </w:r>
      <w:r w:rsidR="00824912" w:rsidRPr="00E61488">
        <w:t xml:space="preserve"> why v</w:t>
      </w:r>
      <w:r w:rsidR="007275A3" w:rsidRPr="00E61488">
        <w:t xml:space="preserve">ery few people are interested in real growth. </w:t>
      </w:r>
      <w:proofErr w:type="gramStart"/>
      <w:r w:rsidR="00866349" w:rsidRPr="00E61488">
        <w:t xml:space="preserve">In </w:t>
      </w:r>
      <w:r w:rsidR="00E12CE2" w:rsidRPr="00E61488">
        <w:t>order to</w:t>
      </w:r>
      <w:proofErr w:type="gramEnd"/>
      <w:r w:rsidR="00E12CE2" w:rsidRPr="00E61488">
        <w:t xml:space="preserve"> grow, </w:t>
      </w:r>
      <w:r w:rsidR="007275A3" w:rsidRPr="00E61488">
        <w:t>we must</w:t>
      </w:r>
      <w:r w:rsidR="00842248" w:rsidRPr="00E61488">
        <w:t xml:space="preserve"> move from the comfortable land of predictable </w:t>
      </w:r>
      <w:proofErr w:type="gramStart"/>
      <w:r w:rsidR="00842248" w:rsidRPr="00E61488">
        <w:t>miseries</w:t>
      </w:r>
      <w:proofErr w:type="gramEnd"/>
      <w:r w:rsidR="00842248" w:rsidRPr="00E61488">
        <w:t xml:space="preserve"> and </w:t>
      </w:r>
      <w:r w:rsidR="00ED79CA" w:rsidRPr="00E61488">
        <w:t xml:space="preserve">unsatisfying </w:t>
      </w:r>
      <w:r w:rsidR="00842248" w:rsidRPr="00E61488">
        <w:t xml:space="preserve">pleasures </w:t>
      </w:r>
      <w:r w:rsidR="00A03460" w:rsidRPr="00E61488">
        <w:t xml:space="preserve">and courageously step into </w:t>
      </w:r>
      <w:r w:rsidR="00842248" w:rsidRPr="00E61488">
        <w:t>the stress</w:t>
      </w:r>
      <w:r w:rsidR="007275A3" w:rsidRPr="00E61488">
        <w:t>es</w:t>
      </w:r>
      <w:r w:rsidR="00842248" w:rsidRPr="00E61488">
        <w:t xml:space="preserve"> of </w:t>
      </w:r>
      <w:r w:rsidR="00F34D1F" w:rsidRPr="00E61488">
        <w:t>wandering into the not-knowing with untried skills</w:t>
      </w:r>
      <w:r w:rsidR="00EC63D3" w:rsidRPr="00E61488">
        <w:t xml:space="preserve">, </w:t>
      </w:r>
      <w:r w:rsidR="00A03460" w:rsidRPr="00E61488">
        <w:t>but</w:t>
      </w:r>
      <w:r w:rsidRPr="00E61488">
        <w:t xml:space="preserve"> with hope. </w:t>
      </w:r>
      <w:r w:rsidR="002D3507" w:rsidRPr="00E61488">
        <w:t>Through the experiment of navigating this unfamiliar territory, we gain confidence and our faith is strengthened. All the ground that we cover in our explorations becomes familiar territory</w:t>
      </w:r>
      <w:r w:rsidR="00FF6A73" w:rsidRPr="00E61488">
        <w:t xml:space="preserve">. </w:t>
      </w:r>
      <w:r w:rsidR="007275A3" w:rsidRPr="00E61488">
        <w:t>Exper</w:t>
      </w:r>
      <w:r w:rsidR="00824912" w:rsidRPr="00E61488">
        <w:t>i</w:t>
      </w:r>
      <w:r w:rsidR="007275A3" w:rsidRPr="00E61488">
        <w:t xml:space="preserve">ments become </w:t>
      </w:r>
      <w:proofErr w:type="gramStart"/>
      <w:r w:rsidR="007275A3" w:rsidRPr="00E61488">
        <w:t>experience</w:t>
      </w:r>
      <w:proofErr w:type="gramEnd"/>
      <w:r w:rsidR="00866349" w:rsidRPr="00E61488">
        <w:t>, and life</w:t>
      </w:r>
      <w:r w:rsidR="00CE41E7" w:rsidRPr="00E61488">
        <w:t xml:space="preserve"> is no longer scary</w:t>
      </w:r>
      <w:r w:rsidR="00AA3CA8" w:rsidRPr="00E61488">
        <w:t xml:space="preserve"> because we </w:t>
      </w:r>
      <w:r w:rsidR="00D8041B" w:rsidRPr="00E61488">
        <w:t xml:space="preserve">now </w:t>
      </w:r>
      <w:r w:rsidR="00AA3CA8" w:rsidRPr="00E61488">
        <w:t>have real, tested</w:t>
      </w:r>
      <w:r w:rsidR="00C0469B" w:rsidRPr="00E61488">
        <w:t xml:space="preserve"> skill</w:t>
      </w:r>
      <w:r w:rsidR="001F08AF" w:rsidRPr="00E61488">
        <w:t xml:space="preserve">s. </w:t>
      </w:r>
      <w:r w:rsidR="002D3507" w:rsidRPr="00E61488">
        <w:t>The struggle against the internal resistance of imagined limitations can be extremely productive. In that struggle we grow strong; we develop real tested skills that God and everyone else can trust.</w:t>
      </w:r>
    </w:p>
    <w:p w14:paraId="4D10A54F" w14:textId="51140F10" w:rsidR="00B442DA" w:rsidRPr="00E61488" w:rsidRDefault="00B442DA" w:rsidP="009A6ACC">
      <w:pPr>
        <w:spacing w:after="0" w:line="240" w:lineRule="auto"/>
        <w:jc w:val="both"/>
      </w:pPr>
    </w:p>
    <w:p w14:paraId="317B61DA" w14:textId="75665C93" w:rsidR="001F08AF" w:rsidRPr="00E61488" w:rsidRDefault="001F08AF" w:rsidP="00CC2F4D">
      <w:pPr>
        <w:spacing w:after="0" w:line="240" w:lineRule="auto"/>
        <w:jc w:val="both"/>
      </w:pPr>
      <w:r w:rsidRPr="00E61488">
        <w:t xml:space="preserve">If a muscle has plenty of nourishment, it will become stronger when it is worked to the point of exhaustion. Our souls grow in </w:t>
      </w:r>
      <w:proofErr w:type="gramStart"/>
      <w:r w:rsidRPr="00E61488">
        <w:t>exactly the same</w:t>
      </w:r>
      <w:proofErr w:type="gramEnd"/>
      <w:r w:rsidRPr="00E61488">
        <w:t xml:space="preserve"> way. We sometimes feel that our KF training</w:t>
      </w:r>
      <w:r w:rsidR="00385778" w:rsidRPr="00E61488">
        <w:t xml:space="preserve"> is exhausting</w:t>
      </w:r>
      <w:r w:rsidR="00B35018" w:rsidRPr="00E61488">
        <w:t>,</w:t>
      </w:r>
      <w:r w:rsidR="00385778" w:rsidRPr="00E61488">
        <w:t xml:space="preserve"> and the process of wrenching ourselves</w:t>
      </w:r>
      <w:r w:rsidR="00B35018" w:rsidRPr="00E61488">
        <w:t xml:space="preserve"> away</w:t>
      </w:r>
      <w:r w:rsidR="00385778" w:rsidRPr="00E61488">
        <w:t xml:space="preserve"> from</w:t>
      </w:r>
      <w:r w:rsidR="00B35018" w:rsidRPr="00E61488">
        <w:t xml:space="preserve"> the</w:t>
      </w:r>
      <w:r w:rsidR="00385778" w:rsidRPr="00E61488">
        <w:t xml:space="preserve"> grip of the Idol’s agenda feels impossible at times</w:t>
      </w:r>
      <w:r w:rsidRPr="00E61488">
        <w:t>. We might lose interest in doing our work, feel lethargic, or want to just forget all about it.</w:t>
      </w:r>
      <w:r w:rsidR="005D1099" w:rsidRPr="00E61488">
        <w:t xml:space="preserve"> </w:t>
      </w:r>
      <w:r w:rsidRPr="00E61488">
        <w:t xml:space="preserve">But if we have </w:t>
      </w:r>
      <w:r w:rsidR="00D8041B" w:rsidRPr="00E61488">
        <w:t xml:space="preserve">been feeding </w:t>
      </w:r>
      <w:r w:rsidRPr="00E61488">
        <w:t xml:space="preserve">our souls with Biblical truth, KF tools and teachings, and the </w:t>
      </w:r>
      <w:r w:rsidR="00F34D1F" w:rsidRPr="00E61488">
        <w:t xml:space="preserve">fellowship of trustworthy </w:t>
      </w:r>
      <w:r w:rsidR="00F254B3" w:rsidRPr="00E61488">
        <w:t>believers</w:t>
      </w:r>
      <w:r w:rsidRPr="00E61488">
        <w:t xml:space="preserve">, </w:t>
      </w:r>
      <w:r w:rsidR="006C46D0" w:rsidRPr="00E61488">
        <w:t>this</w:t>
      </w:r>
      <w:r w:rsidRPr="00E61488">
        <w:t xml:space="preserve"> </w:t>
      </w:r>
      <w:r w:rsidR="00D8041B" w:rsidRPr="00E61488">
        <w:t xml:space="preserve">productive </w:t>
      </w:r>
      <w:r w:rsidRPr="00E61488">
        <w:t>exhaustion of our souls will lead to more strength. W</w:t>
      </w:r>
      <w:r w:rsidR="00B35018" w:rsidRPr="00E61488">
        <w:t>hen we are exhausted, we</w:t>
      </w:r>
      <w:r w:rsidRPr="00E61488">
        <w:t xml:space="preserve"> can give our souls time to rest by actively enjoying our material experience, self-care, and play. Through</w:t>
      </w:r>
      <w:r w:rsidR="00B35018" w:rsidRPr="00E61488">
        <w:t xml:space="preserve"> both</w:t>
      </w:r>
      <w:r w:rsidRPr="00E61488">
        <w:t xml:space="preserve"> struggle and rest</w:t>
      </w:r>
      <w:r w:rsidR="00C15960" w:rsidRPr="00E61488">
        <w:t>,</w:t>
      </w:r>
      <w:r w:rsidRPr="00E61488">
        <w:t xml:space="preserve"> we develop the strong soul muscles of active trust, glorious hope, and real potential. </w:t>
      </w:r>
    </w:p>
    <w:p w14:paraId="36BEC84D" w14:textId="77777777" w:rsidR="00CE41E7" w:rsidRPr="00E61488" w:rsidRDefault="00CE41E7" w:rsidP="00B82FA8">
      <w:pPr>
        <w:spacing w:after="0" w:line="240" w:lineRule="auto"/>
        <w:jc w:val="both"/>
      </w:pPr>
    </w:p>
    <w:p w14:paraId="213AD8AC" w14:textId="256A9B99" w:rsidR="009A6ACC" w:rsidRPr="00E61488" w:rsidRDefault="00842248" w:rsidP="00C15960">
      <w:pPr>
        <w:spacing w:after="0" w:line="240" w:lineRule="auto"/>
        <w:jc w:val="both"/>
      </w:pPr>
      <w:r w:rsidRPr="00E61488">
        <w:t xml:space="preserve">Let God, </w:t>
      </w:r>
      <w:r w:rsidR="00E96134" w:rsidRPr="00E61488">
        <w:t>y</w:t>
      </w:r>
      <w:r w:rsidRPr="00E61488">
        <w:t>our Trainer, decide when it is time</w:t>
      </w:r>
      <w:r w:rsidR="00CC081C" w:rsidRPr="00E61488">
        <w:t xml:space="preserve"> for you to rest</w:t>
      </w:r>
      <w:r w:rsidR="00FF6A73" w:rsidRPr="00E61488">
        <w:t xml:space="preserve"> and when it is time for you to continue the journey. He will not push you beyond your capabilities, but He is eager to see you grow.</w:t>
      </w:r>
      <w:r w:rsidR="005D1099" w:rsidRPr="00E61488">
        <w:t xml:space="preserve"> </w:t>
      </w:r>
      <w:r w:rsidR="00C0469B" w:rsidRPr="00E61488">
        <w:t>When God</w:t>
      </w:r>
      <w:r w:rsidR="0015032C" w:rsidRPr="00E61488">
        <w:t xml:space="preserve"> leads</w:t>
      </w:r>
      <w:r w:rsidR="00C0469B" w:rsidRPr="00E61488">
        <w:t xml:space="preserve"> </w:t>
      </w:r>
      <w:r w:rsidR="00C0469B" w:rsidRPr="00E61488">
        <w:lastRenderedPageBreak/>
        <w:t>you</w:t>
      </w:r>
      <w:r w:rsidRPr="00E61488">
        <w:t xml:space="preserve"> to</w:t>
      </w:r>
      <w:r w:rsidR="00C0469B" w:rsidRPr="00E61488">
        <w:t xml:space="preserve"> rest, you</w:t>
      </w:r>
      <w:r w:rsidR="0015032C" w:rsidRPr="00E61488">
        <w:t xml:space="preserve"> will be able to thoroughly</w:t>
      </w:r>
      <w:r w:rsidR="00C0469B" w:rsidRPr="00E61488">
        <w:t xml:space="preserve"> rest, because you</w:t>
      </w:r>
      <w:r w:rsidRPr="00E61488">
        <w:t xml:space="preserve"> will be </w:t>
      </w:r>
      <w:proofErr w:type="gramStart"/>
      <w:r w:rsidRPr="00E61488">
        <w:t>really tired</w:t>
      </w:r>
      <w:proofErr w:type="gramEnd"/>
      <w:r w:rsidR="00FF6A73" w:rsidRPr="00E61488">
        <w:t>—</w:t>
      </w:r>
      <w:r w:rsidRPr="00E61488">
        <w:t xml:space="preserve">and </w:t>
      </w:r>
      <w:proofErr w:type="gramStart"/>
      <w:r w:rsidRPr="00E61488">
        <w:t>reall</w:t>
      </w:r>
      <w:r w:rsidR="00CC081C" w:rsidRPr="00E61488">
        <w:t>y proud</w:t>
      </w:r>
      <w:proofErr w:type="gramEnd"/>
      <w:r w:rsidR="00CC081C" w:rsidRPr="00E61488">
        <w:t xml:space="preserve"> of </w:t>
      </w:r>
      <w:r w:rsidR="00C0469B" w:rsidRPr="00E61488">
        <w:t>y</w:t>
      </w:r>
      <w:r w:rsidR="00CC081C" w:rsidRPr="00E61488">
        <w:t xml:space="preserve">our accomplishment. </w:t>
      </w:r>
      <w:r w:rsidRPr="00E61488">
        <w:t>After a little rest, it will</w:t>
      </w:r>
      <w:r w:rsidR="00CC081C" w:rsidRPr="00E61488">
        <w:t xml:space="preserve"> be time to build more muscle. </w:t>
      </w:r>
      <w:r w:rsidRPr="00E61488">
        <w:t>If you don’t use it</w:t>
      </w:r>
      <w:r w:rsidR="00D0752E" w:rsidRPr="00E61488">
        <w:t>,</w:t>
      </w:r>
      <w:r w:rsidRPr="00E61488">
        <w:t xml:space="preserve"> you lose it</w:t>
      </w:r>
      <w:r w:rsidR="00FF6A73" w:rsidRPr="00E61488">
        <w:t xml:space="preserve">, </w:t>
      </w:r>
      <w:r w:rsidR="006603C7" w:rsidRPr="00E61488">
        <w:t xml:space="preserve">both in </w:t>
      </w:r>
      <w:r w:rsidR="00FF6A73" w:rsidRPr="00E61488">
        <w:t xml:space="preserve">the </w:t>
      </w:r>
      <w:r w:rsidR="006603C7" w:rsidRPr="00E61488">
        <w:t>physical world and in the spiritual world</w:t>
      </w:r>
      <w:r w:rsidR="00CC081C" w:rsidRPr="00E61488">
        <w:t xml:space="preserve">. </w:t>
      </w:r>
      <w:bookmarkStart w:id="25" w:name="_Hlk178174730"/>
      <w:r w:rsidR="009A6ACC" w:rsidRPr="00E61488">
        <w:t>As you continually stretch both your internal and external capacities, you grow from</w:t>
      </w:r>
      <w:r w:rsidR="00E96134" w:rsidRPr="00E61488">
        <w:t xml:space="preserve"> strength to strength, from</w:t>
      </w:r>
      <w:r w:rsidR="009A6ACC" w:rsidRPr="00E61488">
        <w:t xml:space="preserve"> faith to faith, from trust to trust, and from glory to glory. Each time </w:t>
      </w:r>
      <w:r w:rsidR="00ED505D" w:rsidRPr="00E61488">
        <w:t xml:space="preserve">that </w:t>
      </w:r>
      <w:r w:rsidR="009A6ACC" w:rsidRPr="00E61488">
        <w:t xml:space="preserve">you are launched into a new challenge, you will begin </w:t>
      </w:r>
      <w:r w:rsidR="00F34D1F" w:rsidRPr="00E61488">
        <w:t xml:space="preserve">the journey </w:t>
      </w:r>
      <w:r w:rsidR="009A6ACC" w:rsidRPr="00E61488">
        <w:t xml:space="preserve">with more hope and courage than you had </w:t>
      </w:r>
      <w:r w:rsidR="00E96134" w:rsidRPr="00E61488">
        <w:t>in previous challenges</w:t>
      </w:r>
      <w:bookmarkEnd w:id="25"/>
      <w:r w:rsidR="009A6ACC" w:rsidRPr="00E61488">
        <w:t xml:space="preserve">. </w:t>
      </w:r>
      <w:bookmarkStart w:id="26" w:name="_Hlk17369149"/>
      <w:bookmarkStart w:id="27" w:name="_Hlk493239086"/>
      <w:r w:rsidR="009A6ACC" w:rsidRPr="00E61488">
        <w:t>You cannot be perfect</w:t>
      </w:r>
      <w:r w:rsidR="00152FFB" w:rsidRPr="00E61488">
        <w:t xml:space="preserve"> and </w:t>
      </w:r>
      <w:r w:rsidR="00F34D1F" w:rsidRPr="00E61488">
        <w:t xml:space="preserve">perform perfectly in </w:t>
      </w:r>
      <w:r w:rsidR="00E96134" w:rsidRPr="00E61488">
        <w:t>new challenges</w:t>
      </w:r>
      <w:r w:rsidR="00F34D1F" w:rsidRPr="00E61488">
        <w:t xml:space="preserve"> </w:t>
      </w:r>
      <w:r w:rsidR="009A6ACC" w:rsidRPr="00E61488">
        <w:t xml:space="preserve">because you are </w:t>
      </w:r>
      <w:r w:rsidR="00F34D1F" w:rsidRPr="00E61488">
        <w:t>an eternally</w:t>
      </w:r>
      <w:r w:rsidR="009A6ACC" w:rsidRPr="00E61488">
        <w:t xml:space="preserve"> developing creature</w:t>
      </w:r>
      <w:r w:rsidR="00715866" w:rsidRPr="00E61488">
        <w:t xml:space="preserve"> who is always learning</w:t>
      </w:r>
      <w:r w:rsidR="009A6ACC" w:rsidRPr="00E61488">
        <w:t xml:space="preserve">. Perfection is finite, </w:t>
      </w:r>
      <w:r w:rsidR="00F34D1F" w:rsidRPr="00E61488">
        <w:t>but</w:t>
      </w:r>
      <w:r w:rsidR="009A6ACC" w:rsidRPr="00E61488">
        <w:t xml:space="preserve"> the karis relationship with God is infinite. </w:t>
      </w:r>
      <w:bookmarkEnd w:id="26"/>
    </w:p>
    <w:bookmarkEnd w:id="27"/>
    <w:p w14:paraId="1195C1FE" w14:textId="77777777" w:rsidR="00581164" w:rsidRPr="00E61488" w:rsidRDefault="00581164" w:rsidP="00B82FA8">
      <w:pPr>
        <w:spacing w:after="0" w:line="240" w:lineRule="auto"/>
        <w:jc w:val="both"/>
      </w:pPr>
    </w:p>
    <w:p w14:paraId="3604554D" w14:textId="393FD98F" w:rsidR="005567CB" w:rsidRPr="00E61488" w:rsidRDefault="00CF627A" w:rsidP="00B82FA8">
      <w:pPr>
        <w:spacing w:after="0" w:line="240" w:lineRule="auto"/>
        <w:jc w:val="both"/>
      </w:pPr>
      <w:r w:rsidRPr="00E61488">
        <w:t>Our</w:t>
      </w:r>
      <w:r w:rsidR="00A933E5" w:rsidRPr="00E61488">
        <w:t xml:space="preserve"> prayer might go something like this: </w:t>
      </w:r>
    </w:p>
    <w:p w14:paraId="618A03D6" w14:textId="77777777" w:rsidR="00581164" w:rsidRPr="00E61488" w:rsidRDefault="00581164" w:rsidP="00B82FA8">
      <w:pPr>
        <w:spacing w:after="0" w:line="240" w:lineRule="auto"/>
        <w:jc w:val="both"/>
      </w:pPr>
    </w:p>
    <w:p w14:paraId="16DF2863" w14:textId="09F17D58" w:rsidR="00842248" w:rsidRPr="00E61488" w:rsidRDefault="00B120D6" w:rsidP="00B82FA8">
      <w:pPr>
        <w:spacing w:after="0" w:line="240" w:lineRule="auto"/>
        <w:jc w:val="center"/>
        <w:rPr>
          <w:i/>
        </w:rPr>
      </w:pPr>
      <w:r w:rsidRPr="00E61488">
        <w:rPr>
          <w:i/>
        </w:rPr>
        <w:t xml:space="preserve">My </w:t>
      </w:r>
      <w:r w:rsidR="00E96134" w:rsidRPr="00E61488">
        <w:rPr>
          <w:i/>
        </w:rPr>
        <w:t xml:space="preserve">Divine </w:t>
      </w:r>
      <w:r w:rsidRPr="00E61488">
        <w:rPr>
          <w:i/>
        </w:rPr>
        <w:t>Trainer</w:t>
      </w:r>
      <w:r w:rsidR="00A933E5" w:rsidRPr="00E61488">
        <w:rPr>
          <w:i/>
        </w:rPr>
        <w:t>, I am more interested in karis with You</w:t>
      </w:r>
      <w:r w:rsidR="00207F26" w:rsidRPr="00E61488">
        <w:rPr>
          <w:i/>
        </w:rPr>
        <w:t xml:space="preserve"> than in my imagined limitations</w:t>
      </w:r>
      <w:r w:rsidR="00CF627A" w:rsidRPr="00E61488">
        <w:rPr>
          <w:i/>
        </w:rPr>
        <w:t>.</w:t>
      </w:r>
      <w:r w:rsidR="00CF627A" w:rsidRPr="00E61488">
        <w:t xml:space="preserve"> </w:t>
      </w:r>
      <w:r w:rsidR="00CE41E7" w:rsidRPr="00E61488">
        <w:rPr>
          <w:i/>
        </w:rPr>
        <w:t>(Repeat)</w:t>
      </w:r>
    </w:p>
    <w:p w14:paraId="0A1D19C3" w14:textId="77777777" w:rsidR="00207F26" w:rsidRPr="00E61488" w:rsidRDefault="00207F26" w:rsidP="00B82FA8">
      <w:pPr>
        <w:spacing w:after="0" w:line="240" w:lineRule="auto"/>
      </w:pPr>
    </w:p>
    <w:p w14:paraId="1971FF5F" w14:textId="77777777" w:rsidR="00D87FCC" w:rsidRPr="00E61488" w:rsidRDefault="00D87FCC" w:rsidP="00B82FA8">
      <w:pPr>
        <w:spacing w:after="0" w:line="240" w:lineRule="auto"/>
      </w:pPr>
      <w:r w:rsidRPr="00E61488">
        <w:t>Take a deep breath.</w:t>
      </w:r>
    </w:p>
    <w:p w14:paraId="2B7CEC26" w14:textId="354DC3E5" w:rsidR="00F254B3" w:rsidRPr="00E61488" w:rsidRDefault="00F254B3" w:rsidP="00F254B3">
      <w:pPr>
        <w:spacing w:after="0" w:line="240" w:lineRule="auto"/>
      </w:pPr>
      <w:r w:rsidRPr="00E61488">
        <w:rPr>
          <w:i/>
        </w:rPr>
        <w:t xml:space="preserve">(If time permits, ask, “Does anyone have comments or questions about </w:t>
      </w:r>
      <w:r w:rsidR="005970D7" w:rsidRPr="00E61488">
        <w:rPr>
          <w:i/>
        </w:rPr>
        <w:t>the</w:t>
      </w:r>
      <w:r w:rsidRPr="00E61488">
        <w:rPr>
          <w:i/>
        </w:rPr>
        <w:t xml:space="preserve"> Bible teaching?”)</w:t>
      </w:r>
    </w:p>
    <w:p w14:paraId="5898A150" w14:textId="77777777" w:rsidR="00842248" w:rsidRPr="00E61488" w:rsidRDefault="00842248" w:rsidP="00B82FA8">
      <w:pPr>
        <w:spacing w:after="0" w:line="240" w:lineRule="auto"/>
        <w:jc w:val="both"/>
      </w:pPr>
    </w:p>
    <w:p w14:paraId="727164E8" w14:textId="77777777" w:rsidR="00285B9A" w:rsidRPr="00E61488" w:rsidRDefault="00285B9A" w:rsidP="00B82FA8">
      <w:pPr>
        <w:spacing w:after="0" w:line="240" w:lineRule="auto"/>
        <w:jc w:val="both"/>
        <w:rPr>
          <w:b/>
        </w:rPr>
      </w:pPr>
      <w:r w:rsidRPr="00E61488">
        <w:rPr>
          <w:b/>
        </w:rPr>
        <w:t>1:1</w:t>
      </w:r>
      <w:r w:rsidR="005567CB" w:rsidRPr="00E61488">
        <w:rPr>
          <w:b/>
        </w:rPr>
        <w:t>0</w:t>
      </w:r>
      <w:r w:rsidRPr="00E61488">
        <w:rPr>
          <w:b/>
        </w:rPr>
        <w:t xml:space="preserve"> </w:t>
      </w:r>
      <w:r w:rsidRPr="00E61488">
        <w:rPr>
          <w:b/>
        </w:rPr>
        <w:tab/>
        <w:t>INTEGRATION</w:t>
      </w:r>
    </w:p>
    <w:p w14:paraId="0339193D" w14:textId="77777777" w:rsidR="00B82FA8" w:rsidRPr="00E61488" w:rsidRDefault="00B82FA8" w:rsidP="00B82FA8">
      <w:pPr>
        <w:spacing w:after="0" w:line="240" w:lineRule="auto"/>
        <w:jc w:val="both"/>
      </w:pPr>
    </w:p>
    <w:p w14:paraId="4089DD80" w14:textId="7C6654AE" w:rsidR="00B120D6" w:rsidRPr="00E61488" w:rsidRDefault="00B120D6" w:rsidP="00B120D6">
      <w:pPr>
        <w:spacing w:after="0" w:line="240" w:lineRule="auto"/>
        <w:jc w:val="both"/>
      </w:pPr>
      <w:r w:rsidRPr="00E61488">
        <w:t xml:space="preserve">Sip some </w:t>
      </w:r>
      <w:r w:rsidR="00E05ABA" w:rsidRPr="00E61488">
        <w:t>purified</w:t>
      </w:r>
      <w:r w:rsidRPr="00E61488">
        <w:t xml:space="preserve"> water and</w:t>
      </w:r>
      <w:r w:rsidR="00E05ABA" w:rsidRPr="00E61488">
        <w:t>,</w:t>
      </w:r>
      <w:r w:rsidRPr="00E61488">
        <w:t xml:space="preserve"> if you wish, prepare to take some notes. Assume a meditation posture, and breathe. </w:t>
      </w:r>
      <w:r w:rsidRPr="00E61488">
        <w:rPr>
          <w:i/>
        </w:rPr>
        <w:t xml:space="preserve">(Pause </w:t>
      </w:r>
      <w:r w:rsidR="006603C7" w:rsidRPr="00E61488">
        <w:rPr>
          <w:i/>
        </w:rPr>
        <w:t xml:space="preserve">for </w:t>
      </w:r>
      <w:r w:rsidR="00A03460" w:rsidRPr="00E61488">
        <w:rPr>
          <w:i/>
        </w:rPr>
        <w:t xml:space="preserve">10 </w:t>
      </w:r>
      <w:r w:rsidRPr="00E61488">
        <w:rPr>
          <w:i/>
        </w:rPr>
        <w:t>seconds)</w:t>
      </w:r>
    </w:p>
    <w:p w14:paraId="04035504" w14:textId="77777777" w:rsidR="00B120D6" w:rsidRPr="00E61488" w:rsidRDefault="00B120D6" w:rsidP="00B120D6">
      <w:pPr>
        <w:spacing w:after="0" w:line="240" w:lineRule="auto"/>
        <w:jc w:val="both"/>
      </w:pPr>
    </w:p>
    <w:p w14:paraId="0EE138F2" w14:textId="2C390A0F" w:rsidR="00B120D6" w:rsidRPr="00E61488" w:rsidRDefault="00E05ABA" w:rsidP="00B120D6">
      <w:pPr>
        <w:spacing w:after="0" w:line="240" w:lineRule="auto"/>
        <w:jc w:val="both"/>
        <w:rPr>
          <w:i/>
        </w:rPr>
      </w:pPr>
      <w:r w:rsidRPr="00E61488">
        <w:t>Here is our</w:t>
      </w:r>
      <w:r w:rsidR="00B120D6" w:rsidRPr="00E61488">
        <w:t xml:space="preserve"> integration focus is: </w:t>
      </w:r>
      <w:r w:rsidR="00B120D6" w:rsidRPr="00E61488">
        <w:rPr>
          <w:i/>
        </w:rPr>
        <w:t xml:space="preserve">Consider giving God permission to expose a taboo and </w:t>
      </w:r>
      <w:r w:rsidR="00CD1C5E" w:rsidRPr="00E61488">
        <w:rPr>
          <w:i/>
        </w:rPr>
        <w:t xml:space="preserve">to </w:t>
      </w:r>
      <w:r w:rsidR="00B120D6" w:rsidRPr="00E61488">
        <w:rPr>
          <w:i/>
        </w:rPr>
        <w:t xml:space="preserve">train you beyond </w:t>
      </w:r>
      <w:r w:rsidR="00CD1C5E" w:rsidRPr="00E61488">
        <w:rPr>
          <w:i/>
        </w:rPr>
        <w:t>that</w:t>
      </w:r>
      <w:r w:rsidR="00B120D6" w:rsidRPr="00E61488">
        <w:rPr>
          <w:i/>
        </w:rPr>
        <w:t xml:space="preserve"> imagined limitation. (Repeat) (Pause</w:t>
      </w:r>
      <w:r w:rsidR="00A03460" w:rsidRPr="00E61488">
        <w:rPr>
          <w:i/>
        </w:rPr>
        <w:t xml:space="preserve"> </w:t>
      </w:r>
      <w:r w:rsidR="006603C7" w:rsidRPr="00E61488">
        <w:rPr>
          <w:i/>
        </w:rPr>
        <w:t xml:space="preserve">for </w:t>
      </w:r>
      <w:r w:rsidR="00A03460" w:rsidRPr="00E61488">
        <w:rPr>
          <w:i/>
        </w:rPr>
        <w:t>30 seconds</w:t>
      </w:r>
      <w:r w:rsidR="00B120D6" w:rsidRPr="00E61488">
        <w:rPr>
          <w:i/>
        </w:rPr>
        <w:t>)</w:t>
      </w:r>
    </w:p>
    <w:p w14:paraId="7152621F" w14:textId="77777777" w:rsidR="00B120D6" w:rsidRPr="00E61488" w:rsidRDefault="00B120D6" w:rsidP="00B120D6">
      <w:pPr>
        <w:spacing w:after="0" w:line="240" w:lineRule="auto"/>
      </w:pPr>
    </w:p>
    <w:p w14:paraId="008B20AC" w14:textId="77777777" w:rsidR="00B120D6" w:rsidRPr="00E61488" w:rsidRDefault="00D345E1" w:rsidP="00B120D6">
      <w:pPr>
        <w:spacing w:after="0" w:line="240" w:lineRule="auto"/>
        <w:rPr>
          <w:b/>
        </w:rPr>
      </w:pPr>
      <w:r w:rsidRPr="00E61488">
        <w:rPr>
          <w:b/>
        </w:rPr>
        <w:t xml:space="preserve">The </w:t>
      </w:r>
      <w:r w:rsidR="00B120D6" w:rsidRPr="00E61488">
        <w:rPr>
          <w:b/>
        </w:rPr>
        <w:t>FAITH Process</w:t>
      </w:r>
    </w:p>
    <w:p w14:paraId="74711F0D" w14:textId="77777777" w:rsidR="00B120D6" w:rsidRPr="00E61488" w:rsidRDefault="00D345E1" w:rsidP="00B120D6">
      <w:pPr>
        <w:spacing w:after="0" w:line="240" w:lineRule="auto"/>
        <w:jc w:val="both"/>
      </w:pPr>
      <w:r w:rsidRPr="00E61488">
        <w:rPr>
          <w:i/>
        </w:rPr>
        <w:t>(Choose from each section a few sentences that are meaningful to you)</w:t>
      </w:r>
    </w:p>
    <w:p w14:paraId="32C13B3F" w14:textId="77777777" w:rsidR="00D345E1" w:rsidRPr="00E61488" w:rsidRDefault="00D345E1" w:rsidP="00B120D6">
      <w:pPr>
        <w:spacing w:after="0" w:line="240" w:lineRule="auto"/>
        <w:rPr>
          <w:b/>
        </w:rPr>
      </w:pPr>
    </w:p>
    <w:p w14:paraId="3A0AB921" w14:textId="77777777" w:rsidR="00B120D6" w:rsidRPr="00E61488" w:rsidRDefault="00B120D6" w:rsidP="00B120D6">
      <w:pPr>
        <w:spacing w:after="0" w:line="240" w:lineRule="auto"/>
        <w:rPr>
          <w:b/>
        </w:rPr>
      </w:pPr>
      <w:r w:rsidRPr="00E61488">
        <w:rPr>
          <w:b/>
        </w:rPr>
        <w:t>Feelings</w:t>
      </w:r>
    </w:p>
    <w:p w14:paraId="486CE747" w14:textId="785C121E" w:rsidR="00B120D6" w:rsidRPr="00E61488" w:rsidRDefault="00B120D6" w:rsidP="00B120D6">
      <w:pPr>
        <w:spacing w:after="0" w:line="240" w:lineRule="auto"/>
        <w:jc w:val="both"/>
        <w:rPr>
          <w:i/>
        </w:rPr>
      </w:pPr>
      <w:r w:rsidRPr="00E61488">
        <w:t xml:space="preserve">As you </w:t>
      </w:r>
      <w:r w:rsidRPr="00E61488">
        <w:rPr>
          <w:i/>
        </w:rPr>
        <w:t>consider</w:t>
      </w:r>
      <w:r w:rsidRPr="00E61488">
        <w:t xml:space="preserve"> </w:t>
      </w:r>
      <w:r w:rsidRPr="00E61488">
        <w:rPr>
          <w:i/>
        </w:rPr>
        <w:t>giving God permission to expose a taboo and to train you</w:t>
      </w:r>
      <w:r w:rsidRPr="00E61488">
        <w:t xml:space="preserve">, breathe and recognize any feelings or resistance that you </w:t>
      </w:r>
      <w:r w:rsidR="00FF6A73" w:rsidRPr="00E61488">
        <w:t xml:space="preserve">may </w:t>
      </w:r>
      <w:r w:rsidR="006603C7" w:rsidRPr="00E61488">
        <w:t>be experiencing</w:t>
      </w:r>
      <w:r w:rsidRPr="00E61488">
        <w:t xml:space="preserve">. </w:t>
      </w:r>
      <w:r w:rsidRPr="00E61488">
        <w:rPr>
          <w:i/>
        </w:rPr>
        <w:t xml:space="preserve">(Pause) </w:t>
      </w:r>
      <w:r w:rsidRPr="00E61488">
        <w:t xml:space="preserve">Your feelings are yours to teach you about yourself, to guide you, and to train you. They can often be uncomfortable. Recognize with compassion whatever you are experiencing, and breathe. </w:t>
      </w:r>
      <w:r w:rsidRPr="00E61488">
        <w:rPr>
          <w:i/>
        </w:rPr>
        <w:t xml:space="preserve">(Pause </w:t>
      </w:r>
      <w:r w:rsidR="006603C7" w:rsidRPr="00E61488">
        <w:rPr>
          <w:i/>
        </w:rPr>
        <w:t xml:space="preserve">for </w:t>
      </w:r>
      <w:r w:rsidRPr="00E61488">
        <w:rPr>
          <w:i/>
        </w:rPr>
        <w:t>30 seconds)</w:t>
      </w:r>
    </w:p>
    <w:p w14:paraId="14F162CA" w14:textId="77777777" w:rsidR="00B120D6" w:rsidRPr="00E61488" w:rsidRDefault="00B120D6" w:rsidP="00B120D6">
      <w:pPr>
        <w:spacing w:after="0" w:line="240" w:lineRule="auto"/>
      </w:pPr>
    </w:p>
    <w:p w14:paraId="0B67AA9D" w14:textId="77777777" w:rsidR="00B120D6" w:rsidRPr="00E61488" w:rsidRDefault="00B120D6" w:rsidP="00B120D6">
      <w:pPr>
        <w:spacing w:after="0" w:line="240" w:lineRule="auto"/>
        <w:rPr>
          <w:b/>
        </w:rPr>
      </w:pPr>
      <w:r w:rsidRPr="00E61488">
        <w:rPr>
          <w:b/>
        </w:rPr>
        <w:t>Awareness without judgment</w:t>
      </w:r>
    </w:p>
    <w:p w14:paraId="23090A99" w14:textId="6D9137A8" w:rsidR="00B120D6" w:rsidRPr="00E61488" w:rsidRDefault="00B120D6" w:rsidP="00B120D6">
      <w:pPr>
        <w:spacing w:after="0" w:line="240" w:lineRule="auto"/>
        <w:jc w:val="both"/>
        <w:rPr>
          <w:i/>
        </w:rPr>
      </w:pPr>
      <w:r w:rsidRPr="00E61488">
        <w:t xml:space="preserve">Allow whatever you are experiencing to rest in your awareness as you </w:t>
      </w:r>
      <w:r w:rsidRPr="00E61488">
        <w:rPr>
          <w:i/>
        </w:rPr>
        <w:t>consider</w:t>
      </w:r>
      <w:r w:rsidRPr="00E61488">
        <w:t xml:space="preserve"> </w:t>
      </w:r>
      <w:r w:rsidRPr="00E61488">
        <w:rPr>
          <w:i/>
        </w:rPr>
        <w:t xml:space="preserve">giving God permission to expose a taboo and </w:t>
      </w:r>
      <w:r w:rsidR="00CD1C5E" w:rsidRPr="00E61488">
        <w:rPr>
          <w:i/>
        </w:rPr>
        <w:t xml:space="preserve">to </w:t>
      </w:r>
      <w:r w:rsidRPr="00E61488">
        <w:rPr>
          <w:i/>
        </w:rPr>
        <w:t>train you</w:t>
      </w:r>
      <w:r w:rsidRPr="00E61488">
        <w:t>. Observe your experience. Feelings and passing thoughts are not right or wrong</w:t>
      </w:r>
      <w:r w:rsidR="006603C7" w:rsidRPr="00E61488">
        <w:t>; they</w:t>
      </w:r>
      <w:r w:rsidRPr="00E61488">
        <w:t xml:space="preserve"> just are. Give yourself permission to explore them without judgment</w:t>
      </w:r>
      <w:r w:rsidR="00E05ABA" w:rsidRPr="00E61488">
        <w:t>, and breathe</w:t>
      </w:r>
      <w:r w:rsidRPr="00E61488">
        <w:t xml:space="preserve">. </w:t>
      </w:r>
      <w:r w:rsidRPr="00E61488">
        <w:rPr>
          <w:i/>
        </w:rPr>
        <w:t xml:space="preserve">(Pause </w:t>
      </w:r>
      <w:r w:rsidR="006603C7" w:rsidRPr="00E61488">
        <w:rPr>
          <w:i/>
        </w:rPr>
        <w:t xml:space="preserve">for </w:t>
      </w:r>
      <w:r w:rsidRPr="00E61488">
        <w:rPr>
          <w:i/>
        </w:rPr>
        <w:t>30 seconds)</w:t>
      </w:r>
    </w:p>
    <w:p w14:paraId="2CE866F3" w14:textId="77777777" w:rsidR="00B120D6" w:rsidRPr="00E61488" w:rsidRDefault="00B120D6" w:rsidP="00B120D6">
      <w:pPr>
        <w:spacing w:after="0" w:line="240" w:lineRule="auto"/>
      </w:pPr>
    </w:p>
    <w:p w14:paraId="6AC24A2C" w14:textId="77777777" w:rsidR="00B120D6" w:rsidRPr="00E61488" w:rsidRDefault="00E05ABA" w:rsidP="00B120D6">
      <w:pPr>
        <w:spacing w:after="0" w:line="240" w:lineRule="auto"/>
        <w:rPr>
          <w:b/>
        </w:rPr>
      </w:pPr>
      <w:r w:rsidRPr="00E61488">
        <w:rPr>
          <w:b/>
        </w:rPr>
        <w:t>Inquiry: W</w:t>
      </w:r>
      <w:r w:rsidR="00B120D6" w:rsidRPr="00E61488">
        <w:rPr>
          <w:b/>
        </w:rPr>
        <w:t>hat is my body saying?</w:t>
      </w:r>
    </w:p>
    <w:p w14:paraId="3AA46848" w14:textId="5073030F" w:rsidR="00B120D6" w:rsidRPr="00E61488" w:rsidRDefault="00B120D6" w:rsidP="00B120D6">
      <w:pPr>
        <w:spacing w:after="0" w:line="240" w:lineRule="auto"/>
        <w:jc w:val="both"/>
        <w:rPr>
          <w:i/>
        </w:rPr>
      </w:pPr>
      <w:r w:rsidRPr="00E61488">
        <w:t xml:space="preserve">Bring your attention to your body and notice what it is doing when you </w:t>
      </w:r>
      <w:r w:rsidRPr="00E61488">
        <w:rPr>
          <w:i/>
        </w:rPr>
        <w:t>consider giving God permission to train you beyond an imagined limitation</w:t>
      </w:r>
      <w:r w:rsidRPr="00E61488">
        <w:t xml:space="preserve">. You might acknowledge to yourself what sensations are in your body right now. </w:t>
      </w:r>
      <w:r w:rsidRPr="00E61488">
        <w:rPr>
          <w:i/>
        </w:rPr>
        <w:t>(Pause)</w:t>
      </w:r>
      <w:r w:rsidRPr="00E61488">
        <w:t xml:space="preserve"> Observe those sensations</w:t>
      </w:r>
      <w:r w:rsidR="00D8041B" w:rsidRPr="00E61488">
        <w:t>,</w:t>
      </w:r>
      <w:r w:rsidRPr="00E61488">
        <w:t xml:space="preserve"> and breathe. </w:t>
      </w:r>
      <w:r w:rsidRPr="00E61488">
        <w:rPr>
          <w:i/>
        </w:rPr>
        <w:t>(Pause</w:t>
      </w:r>
      <w:r w:rsidR="006603C7" w:rsidRPr="00E61488">
        <w:rPr>
          <w:i/>
        </w:rPr>
        <w:t xml:space="preserve"> for</w:t>
      </w:r>
      <w:r w:rsidRPr="00E61488">
        <w:rPr>
          <w:i/>
        </w:rPr>
        <w:t xml:space="preserve"> 30 seconds)</w:t>
      </w:r>
    </w:p>
    <w:p w14:paraId="50415404" w14:textId="77777777" w:rsidR="00B120D6" w:rsidRPr="00E61488" w:rsidRDefault="00B120D6" w:rsidP="00B120D6">
      <w:pPr>
        <w:spacing w:after="0" w:line="240" w:lineRule="auto"/>
        <w:jc w:val="both"/>
      </w:pPr>
    </w:p>
    <w:p w14:paraId="754110B1" w14:textId="77777777" w:rsidR="00B120D6" w:rsidRPr="00E61488" w:rsidRDefault="00B120D6" w:rsidP="00B120D6">
      <w:pPr>
        <w:spacing w:after="0" w:line="240" w:lineRule="auto"/>
        <w:rPr>
          <w:b/>
        </w:rPr>
      </w:pPr>
      <w:r w:rsidRPr="00E61488">
        <w:rPr>
          <w:b/>
        </w:rPr>
        <w:t>Talk to Jesus</w:t>
      </w:r>
    </w:p>
    <w:p w14:paraId="4A083522" w14:textId="77777777" w:rsidR="00CD1C5E" w:rsidRPr="00E61488" w:rsidRDefault="00CD1C5E" w:rsidP="00CD1C5E">
      <w:pPr>
        <w:spacing w:after="0" w:line="240" w:lineRule="auto"/>
        <w:jc w:val="both"/>
      </w:pPr>
      <w:r w:rsidRPr="00E61488">
        <w:t xml:space="preserve">You might imagine that you are leaning back in the safe and loving arms of Jesus as together you </w:t>
      </w:r>
      <w:r w:rsidRPr="00E61488">
        <w:rPr>
          <w:i/>
        </w:rPr>
        <w:t>consider</w:t>
      </w:r>
      <w:r w:rsidRPr="00E61488">
        <w:t xml:space="preserve"> </w:t>
      </w:r>
      <w:r w:rsidRPr="00E61488">
        <w:rPr>
          <w:i/>
        </w:rPr>
        <w:t>this taboo and this opportunity to train</w:t>
      </w:r>
      <w:r w:rsidRPr="00E61488">
        <w:t xml:space="preserve">. Are you comfortable or uncomfortable? Just observe. </w:t>
      </w:r>
      <w:r w:rsidRPr="00E61488">
        <w:rPr>
          <w:i/>
        </w:rPr>
        <w:t>(Pause)</w:t>
      </w:r>
      <w:r w:rsidRPr="00E61488">
        <w:t xml:space="preserve"> Do you feel compelled to judge exposure and the need for training as good or evil? </w:t>
      </w:r>
      <w:r w:rsidRPr="00E61488">
        <w:rPr>
          <w:i/>
        </w:rPr>
        <w:t>(Pause)</w:t>
      </w:r>
      <w:r w:rsidRPr="00E61488">
        <w:t xml:space="preserve"> What story do </w:t>
      </w:r>
      <w:r w:rsidRPr="00E61488">
        <w:lastRenderedPageBreak/>
        <w:t xml:space="preserve">you want to </w:t>
      </w:r>
      <w:proofErr w:type="gramStart"/>
      <w:r w:rsidRPr="00E61488">
        <w:t>tell</w:t>
      </w:r>
      <w:proofErr w:type="gramEnd"/>
      <w:r w:rsidRPr="00E61488">
        <w:t xml:space="preserve"> about this limitation or taboo? What story do you want to </w:t>
      </w:r>
      <w:proofErr w:type="gramStart"/>
      <w:r w:rsidRPr="00E61488">
        <w:t>tell</w:t>
      </w:r>
      <w:proofErr w:type="gramEnd"/>
      <w:r w:rsidRPr="00E61488">
        <w:t xml:space="preserve"> about training? </w:t>
      </w:r>
      <w:r w:rsidRPr="00E61488">
        <w:rPr>
          <w:i/>
        </w:rPr>
        <w:t>(Pause)</w:t>
      </w:r>
      <w:r w:rsidRPr="00E61488">
        <w:t xml:space="preserve"> Observe your responses as just information. You might breathe with a long exhaling breath or with the Dragon Breath.</w:t>
      </w:r>
      <w:r w:rsidRPr="00E61488">
        <w:rPr>
          <w:rStyle w:val="EndnoteReference"/>
        </w:rPr>
        <w:endnoteReference w:id="6"/>
      </w:r>
      <w:r w:rsidRPr="00E61488">
        <w:t xml:space="preserve"> </w:t>
      </w:r>
      <w:r w:rsidRPr="00E61488">
        <w:rPr>
          <w:i/>
        </w:rPr>
        <w:t>(Pause for 30 seconds)</w:t>
      </w:r>
    </w:p>
    <w:p w14:paraId="6AF68EC4" w14:textId="77777777" w:rsidR="00A767AA" w:rsidRPr="00E61488" w:rsidRDefault="00A767AA" w:rsidP="00B120D6">
      <w:pPr>
        <w:spacing w:after="0" w:line="240" w:lineRule="auto"/>
        <w:rPr>
          <w:b/>
        </w:rPr>
      </w:pPr>
    </w:p>
    <w:p w14:paraId="1686BCAD" w14:textId="1968F7C9" w:rsidR="00B120D6" w:rsidRPr="00E61488" w:rsidRDefault="00B120D6" w:rsidP="00B120D6">
      <w:pPr>
        <w:spacing w:after="0" w:line="240" w:lineRule="auto"/>
      </w:pPr>
      <w:r w:rsidRPr="00E61488">
        <w:rPr>
          <w:b/>
        </w:rPr>
        <w:t>Heal</w:t>
      </w:r>
      <w:r w:rsidR="00024140" w:rsidRPr="00E61488">
        <w:t xml:space="preserve"> </w:t>
      </w:r>
    </w:p>
    <w:p w14:paraId="4A00FBE8" w14:textId="0B318068" w:rsidR="00B120D6" w:rsidRPr="00E61488" w:rsidRDefault="00B120D6" w:rsidP="00B120D6">
      <w:pPr>
        <w:spacing w:after="0" w:line="240" w:lineRule="auto"/>
        <w:jc w:val="both"/>
      </w:pPr>
      <w:r w:rsidRPr="00E61488">
        <w:t>As you breathe</w:t>
      </w:r>
      <w:r w:rsidR="00D8041B" w:rsidRPr="00E61488">
        <w:t>,</w:t>
      </w:r>
      <w:r w:rsidRPr="00E61488">
        <w:t xml:space="preserve"> repeat to yourself the </w:t>
      </w:r>
      <w:proofErr w:type="gramStart"/>
      <w:r w:rsidRPr="00E61488">
        <w:t xml:space="preserve">word </w:t>
      </w:r>
      <w:r w:rsidRPr="00E61488">
        <w:rPr>
          <w:i/>
        </w:rPr>
        <w:t>Welcome</w:t>
      </w:r>
      <w:proofErr w:type="gramEnd"/>
      <w:r w:rsidRPr="00E61488">
        <w:t xml:space="preserve">. </w:t>
      </w:r>
      <w:r w:rsidRPr="00E61488">
        <w:rPr>
          <w:i/>
        </w:rPr>
        <w:t xml:space="preserve">(Pause </w:t>
      </w:r>
      <w:r w:rsidR="009A2556" w:rsidRPr="00E61488">
        <w:rPr>
          <w:i/>
        </w:rPr>
        <w:t xml:space="preserve">for </w:t>
      </w:r>
      <w:r w:rsidRPr="00E61488">
        <w:rPr>
          <w:i/>
        </w:rPr>
        <w:t>10 seconds)</w:t>
      </w:r>
      <w:r w:rsidRPr="00E61488">
        <w:t xml:space="preserve"> </w:t>
      </w:r>
    </w:p>
    <w:p w14:paraId="0517C331" w14:textId="77777777" w:rsidR="00D8041B" w:rsidRPr="00E61488" w:rsidRDefault="00D8041B" w:rsidP="00B120D6">
      <w:pPr>
        <w:spacing w:after="0" w:line="240" w:lineRule="auto"/>
        <w:jc w:val="both"/>
      </w:pPr>
    </w:p>
    <w:p w14:paraId="292A6A4D" w14:textId="123CF295" w:rsidR="00B120D6" w:rsidRPr="00E61488" w:rsidRDefault="00B120D6" w:rsidP="00B120D6">
      <w:pPr>
        <w:spacing w:after="0" w:line="240" w:lineRule="auto"/>
        <w:jc w:val="both"/>
        <w:rPr>
          <w:i/>
        </w:rPr>
      </w:pPr>
      <w:r w:rsidRPr="00E61488">
        <w:rPr>
          <w:i/>
        </w:rPr>
        <w:t>(Pause</w:t>
      </w:r>
      <w:r w:rsidR="00C47E60" w:rsidRPr="00E61488">
        <w:rPr>
          <w:i/>
        </w:rPr>
        <w:t xml:space="preserve"> </w:t>
      </w:r>
      <w:r w:rsidR="00E05ABA" w:rsidRPr="00E61488">
        <w:rPr>
          <w:i/>
        </w:rPr>
        <w:t xml:space="preserve">for </w:t>
      </w:r>
      <w:r w:rsidRPr="00E61488">
        <w:rPr>
          <w:i/>
        </w:rPr>
        <w:t xml:space="preserve">8 seconds or one long breath after each </w:t>
      </w:r>
      <w:r w:rsidR="00D92A52" w:rsidRPr="00E61488">
        <w:rPr>
          <w:i/>
        </w:rPr>
        <w:t>statement</w:t>
      </w:r>
      <w:r w:rsidRPr="00E61488">
        <w:rPr>
          <w:i/>
        </w:rPr>
        <w:t>)</w:t>
      </w:r>
    </w:p>
    <w:p w14:paraId="5B3CDB65" w14:textId="77777777" w:rsidR="00C47E60" w:rsidRPr="00E61488" w:rsidRDefault="00C47E60" w:rsidP="00C47E60">
      <w:pPr>
        <w:pStyle w:val="ListParagraph"/>
        <w:numPr>
          <w:ilvl w:val="0"/>
          <w:numId w:val="4"/>
        </w:numPr>
        <w:spacing w:after="0" w:line="240" w:lineRule="auto"/>
      </w:pPr>
      <w:r w:rsidRPr="00E61488">
        <w:t>Welcome this opportunity to explore your taboos.</w:t>
      </w:r>
    </w:p>
    <w:p w14:paraId="48B9A036" w14:textId="4DFD9D57" w:rsidR="00C47E60" w:rsidRPr="00E61488" w:rsidRDefault="002D3507" w:rsidP="00C47E60">
      <w:pPr>
        <w:pStyle w:val="ListParagraph"/>
        <w:numPr>
          <w:ilvl w:val="0"/>
          <w:numId w:val="4"/>
        </w:numPr>
        <w:spacing w:after="0" w:line="240" w:lineRule="auto"/>
      </w:pPr>
      <w:bookmarkStart w:id="28" w:name="_Hlk178174748"/>
      <w:r w:rsidRPr="00E61488">
        <w:t>Welcome the Holy Spirit who stands ready with His spiritual snippers to cut your electric fence</w:t>
      </w:r>
      <w:r w:rsidR="00C47E60" w:rsidRPr="00E61488">
        <w:t>.</w:t>
      </w:r>
    </w:p>
    <w:bookmarkEnd w:id="28"/>
    <w:p w14:paraId="14440E63" w14:textId="77777777" w:rsidR="00C47E60" w:rsidRPr="00E61488" w:rsidRDefault="00C47E60" w:rsidP="00C47E60">
      <w:pPr>
        <w:pStyle w:val="ListParagraph"/>
        <w:numPr>
          <w:ilvl w:val="0"/>
          <w:numId w:val="4"/>
        </w:numPr>
        <w:spacing w:after="0" w:line="240" w:lineRule="auto"/>
      </w:pPr>
      <w:r w:rsidRPr="00E61488">
        <w:t xml:space="preserve">Welcome where you are today and the progress you have made. </w:t>
      </w:r>
    </w:p>
    <w:p w14:paraId="11E8AC7B" w14:textId="303F0376" w:rsidR="00C47E60" w:rsidRPr="00E61488" w:rsidRDefault="00C47E60" w:rsidP="00C47E60">
      <w:pPr>
        <w:pStyle w:val="ListParagraph"/>
        <w:numPr>
          <w:ilvl w:val="0"/>
          <w:numId w:val="4"/>
        </w:numPr>
        <w:spacing w:after="0" w:line="240" w:lineRule="auto"/>
      </w:pPr>
      <w:r w:rsidRPr="00E61488">
        <w:t>Welcome what you are learning about yourself.</w:t>
      </w:r>
      <w:r w:rsidR="00F254B3" w:rsidRPr="00E61488">
        <w:t xml:space="preserve"> </w:t>
      </w:r>
      <w:r w:rsidR="00F254B3" w:rsidRPr="00E61488">
        <w:rPr>
          <w:i/>
        </w:rPr>
        <w:t>(Pause for 10 seconds)</w:t>
      </w:r>
    </w:p>
    <w:p w14:paraId="262DAD39" w14:textId="77777777" w:rsidR="00B120D6" w:rsidRPr="00E61488" w:rsidRDefault="00B120D6" w:rsidP="00B120D6">
      <w:pPr>
        <w:spacing w:after="0" w:line="240" w:lineRule="auto"/>
      </w:pPr>
    </w:p>
    <w:p w14:paraId="604A2416" w14:textId="54C44A26" w:rsidR="00C47E60" w:rsidRPr="00E61488" w:rsidRDefault="00190B0F" w:rsidP="00C47E60">
      <w:pPr>
        <w:spacing w:after="0" w:line="240" w:lineRule="auto"/>
      </w:pPr>
      <w:bookmarkStart w:id="29" w:name="OLE_LINK34"/>
      <w:bookmarkStart w:id="30" w:name="OLE_LINK33"/>
      <w:r w:rsidRPr="00E61488">
        <w:t>Now, as you breathe, you might use the following statements as a confession to the Lord and turn away from the Idol Self. On the exhale, let go.</w:t>
      </w:r>
      <w:r w:rsidRPr="00E61488">
        <w:rPr>
          <w:rStyle w:val="EndnoteReference"/>
        </w:rPr>
        <w:endnoteReference w:id="7"/>
      </w:r>
      <w:r w:rsidRPr="00E61488">
        <w:t xml:space="preserve"> </w:t>
      </w:r>
      <w:bookmarkEnd w:id="29"/>
      <w:bookmarkEnd w:id="30"/>
    </w:p>
    <w:p w14:paraId="095D8673" w14:textId="2000D963" w:rsidR="00190B0F" w:rsidRPr="00E61488" w:rsidRDefault="00190B0F" w:rsidP="005D1099">
      <w:pPr>
        <w:tabs>
          <w:tab w:val="left" w:pos="1240"/>
        </w:tabs>
        <w:spacing w:after="0" w:line="240" w:lineRule="auto"/>
      </w:pPr>
    </w:p>
    <w:p w14:paraId="17575329" w14:textId="77777777" w:rsidR="00C47E60" w:rsidRPr="00E61488" w:rsidRDefault="00C47E60" w:rsidP="00C47E60">
      <w:pPr>
        <w:spacing w:after="0" w:line="240" w:lineRule="auto"/>
        <w:rPr>
          <w:i/>
        </w:rPr>
      </w:pPr>
      <w:r w:rsidRPr="00E61488">
        <w:rPr>
          <w:i/>
        </w:rPr>
        <w:t>(Pause for 5 seconds after each statement)</w:t>
      </w:r>
    </w:p>
    <w:p w14:paraId="0C1E0658" w14:textId="77777777" w:rsidR="00C47E60" w:rsidRPr="00E61488" w:rsidRDefault="00C47E60" w:rsidP="00C47E60">
      <w:pPr>
        <w:pStyle w:val="ListParagraph"/>
        <w:numPr>
          <w:ilvl w:val="0"/>
          <w:numId w:val="5"/>
        </w:numPr>
        <w:spacing w:after="0" w:line="240" w:lineRule="auto"/>
      </w:pPr>
      <w:r w:rsidRPr="00E61488">
        <w:t>In the face of this taboo, I let go of my longing for power and control.</w:t>
      </w:r>
    </w:p>
    <w:p w14:paraId="76E60527" w14:textId="77777777" w:rsidR="00C47E60" w:rsidRPr="00E61488" w:rsidRDefault="00C47E60" w:rsidP="00C47E60">
      <w:pPr>
        <w:pStyle w:val="ListParagraph"/>
        <w:numPr>
          <w:ilvl w:val="0"/>
          <w:numId w:val="5"/>
        </w:numPr>
        <w:spacing w:after="0" w:line="240" w:lineRule="auto"/>
      </w:pPr>
      <w:r w:rsidRPr="00E61488">
        <w:t>In the face of this taboo, I let go of my longing for esteem and affection.</w:t>
      </w:r>
    </w:p>
    <w:p w14:paraId="7160A94B" w14:textId="77777777" w:rsidR="00C47E60" w:rsidRPr="00E61488" w:rsidRDefault="00C47E60" w:rsidP="00C47E60">
      <w:pPr>
        <w:pStyle w:val="ListParagraph"/>
        <w:numPr>
          <w:ilvl w:val="0"/>
          <w:numId w:val="5"/>
        </w:numPr>
        <w:spacing w:after="0" w:line="240" w:lineRule="auto"/>
      </w:pPr>
      <w:r w:rsidRPr="00E61488">
        <w:t>In the face of this taboo, I let go of my longing for security and comfort.</w:t>
      </w:r>
    </w:p>
    <w:p w14:paraId="244B9377" w14:textId="77777777" w:rsidR="00C47E60" w:rsidRPr="00E61488" w:rsidRDefault="00C47E60" w:rsidP="00C47E60">
      <w:pPr>
        <w:pStyle w:val="ListParagraph"/>
        <w:numPr>
          <w:ilvl w:val="0"/>
          <w:numId w:val="5"/>
        </w:numPr>
        <w:spacing w:after="0" w:line="240" w:lineRule="auto"/>
        <w:rPr>
          <w:i/>
        </w:rPr>
      </w:pPr>
      <w:r w:rsidRPr="00E61488">
        <w:t xml:space="preserve">In the face of this taboo, I let go of my longing for perfection. </w:t>
      </w:r>
      <w:r w:rsidRPr="00E61488">
        <w:rPr>
          <w:i/>
        </w:rPr>
        <w:t xml:space="preserve">(Pause for 30 seconds) </w:t>
      </w:r>
    </w:p>
    <w:p w14:paraId="02650165" w14:textId="77777777" w:rsidR="00B120D6" w:rsidRPr="00E61488" w:rsidRDefault="00B120D6" w:rsidP="00B120D6">
      <w:pPr>
        <w:spacing w:after="0" w:line="240" w:lineRule="auto"/>
      </w:pPr>
    </w:p>
    <w:p w14:paraId="77F325E7" w14:textId="77777777" w:rsidR="00B120D6" w:rsidRPr="00E61488" w:rsidRDefault="00B120D6" w:rsidP="00B120D6">
      <w:pPr>
        <w:spacing w:after="0" w:line="240" w:lineRule="auto"/>
      </w:pPr>
      <w:r w:rsidRPr="00E61488">
        <w:t>Pause. Take a deep breath.</w:t>
      </w:r>
    </w:p>
    <w:p w14:paraId="538F60EF" w14:textId="09722BC0" w:rsidR="00F254B3" w:rsidRPr="00E61488" w:rsidRDefault="00F254B3" w:rsidP="00F254B3">
      <w:pPr>
        <w:spacing w:after="0" w:line="240" w:lineRule="auto"/>
      </w:pPr>
      <w:r w:rsidRPr="00E61488">
        <w:rPr>
          <w:i/>
        </w:rPr>
        <w:t xml:space="preserve">(If time permits, ask, “Does anyone have comments or questions about </w:t>
      </w:r>
      <w:r w:rsidR="005970D7" w:rsidRPr="00E61488">
        <w:rPr>
          <w:i/>
        </w:rPr>
        <w:t>the</w:t>
      </w:r>
      <w:r w:rsidRPr="00E61488">
        <w:rPr>
          <w:i/>
        </w:rPr>
        <w:t xml:space="preserve"> integration?”)</w:t>
      </w:r>
    </w:p>
    <w:p w14:paraId="55F458FD" w14:textId="77777777" w:rsidR="00B120D6" w:rsidRPr="00E61488" w:rsidRDefault="00B120D6" w:rsidP="00B120D6">
      <w:pPr>
        <w:spacing w:after="0" w:line="240" w:lineRule="auto"/>
        <w:jc w:val="both"/>
      </w:pPr>
    </w:p>
    <w:p w14:paraId="1A06D7DA" w14:textId="77777777" w:rsidR="00B120D6" w:rsidRPr="00E61488" w:rsidRDefault="00B120D6" w:rsidP="00B120D6">
      <w:pPr>
        <w:spacing w:after="0" w:line="240" w:lineRule="auto"/>
        <w:jc w:val="both"/>
        <w:rPr>
          <w:b/>
        </w:rPr>
      </w:pPr>
      <w:r w:rsidRPr="00E61488">
        <w:rPr>
          <w:b/>
        </w:rPr>
        <w:t>1:28</w:t>
      </w:r>
      <w:r w:rsidRPr="00E61488">
        <w:rPr>
          <w:b/>
        </w:rPr>
        <w:tab/>
        <w:t>ENDING PRAYER</w:t>
      </w:r>
    </w:p>
    <w:p w14:paraId="139375ED" w14:textId="77777777" w:rsidR="00B120D6" w:rsidRPr="00E61488" w:rsidRDefault="00B120D6" w:rsidP="00B120D6">
      <w:pPr>
        <w:spacing w:after="0" w:line="240" w:lineRule="auto"/>
        <w:jc w:val="both"/>
        <w:rPr>
          <w:rFonts w:cstheme="minorHAnsi"/>
          <w:color w:val="000000"/>
        </w:rPr>
      </w:pPr>
    </w:p>
    <w:p w14:paraId="1B1FD3A0" w14:textId="77777777" w:rsidR="00C47E60" w:rsidRPr="00E61488" w:rsidRDefault="00C47E60" w:rsidP="00C47E60">
      <w:pPr>
        <w:spacing w:after="0" w:line="240" w:lineRule="auto"/>
        <w:jc w:val="both"/>
      </w:pPr>
      <w:r w:rsidRPr="00E61488">
        <w:t>Dear Father and Creator,</w:t>
      </w:r>
    </w:p>
    <w:p w14:paraId="2F066264" w14:textId="4A711DCE" w:rsidR="00C47E60" w:rsidRPr="00E61488" w:rsidRDefault="00C47E60" w:rsidP="00C47E60">
      <w:pPr>
        <w:spacing w:after="0" w:line="240" w:lineRule="auto"/>
        <w:jc w:val="both"/>
      </w:pPr>
      <w:r w:rsidRPr="00E61488">
        <w:t xml:space="preserve">We are grateful for this opportunity to train and heal. Redirect the </w:t>
      </w:r>
      <w:r w:rsidR="00DB0B45" w:rsidRPr="00E61488">
        <w:t>flow of our</w:t>
      </w:r>
      <w:r w:rsidRPr="00E61488">
        <w:t xml:space="preserve"> energy</w:t>
      </w:r>
      <w:r w:rsidR="00C15960" w:rsidRPr="00E61488">
        <w:t xml:space="preserve"> </w:t>
      </w:r>
      <w:r w:rsidR="00D92A52" w:rsidRPr="00E61488">
        <w:t>toward</w:t>
      </w:r>
      <w:r w:rsidRPr="00E61488">
        <w:t xml:space="preserve"> our potential and toward an authentic life that declares </w:t>
      </w:r>
      <w:r w:rsidR="00C15960" w:rsidRPr="00E61488">
        <w:t>the glory of who</w:t>
      </w:r>
      <w:r w:rsidRPr="00E61488">
        <w:t xml:space="preserve"> You created us to be. Lead us to the next step in our healing this week as we co-labor with You to reorient our lives </w:t>
      </w:r>
      <w:r w:rsidR="009A2556" w:rsidRPr="00E61488">
        <w:t xml:space="preserve">for </w:t>
      </w:r>
      <w:r w:rsidRPr="00E61488">
        <w:t xml:space="preserve">a more effective flow </w:t>
      </w:r>
      <w:r w:rsidR="00D345E1" w:rsidRPr="00E61488">
        <w:t xml:space="preserve">and to flourish in </w:t>
      </w:r>
      <w:r w:rsidRPr="00E61488">
        <w:rPr>
          <w:rFonts w:cs="Arial"/>
          <w:color w:val="222222"/>
          <w:shd w:val="clear" w:color="auto" w:fill="FFFFFF"/>
        </w:rPr>
        <w:t>our connection with our True Self,</w:t>
      </w:r>
      <w:r w:rsidRPr="00E61488">
        <w:t xml:space="preserve"> with our community and the rest of Creation, and with You, for the glory and honor of our Lord Jesus. Amen.</w:t>
      </w:r>
    </w:p>
    <w:p w14:paraId="22F951D3" w14:textId="77777777" w:rsidR="00B120D6" w:rsidRPr="00E61488" w:rsidRDefault="00B120D6" w:rsidP="00B120D6">
      <w:pPr>
        <w:spacing w:after="0" w:line="240" w:lineRule="auto"/>
        <w:jc w:val="both"/>
      </w:pPr>
    </w:p>
    <w:p w14:paraId="51C4C7AB" w14:textId="77777777" w:rsidR="00B120D6" w:rsidRPr="00E61488" w:rsidRDefault="00B120D6" w:rsidP="00B120D6">
      <w:pPr>
        <w:spacing w:after="0" w:line="240" w:lineRule="auto"/>
        <w:jc w:val="both"/>
      </w:pPr>
      <w:r w:rsidRPr="00E61488">
        <w:t>Take a deep breath.</w:t>
      </w:r>
    </w:p>
    <w:p w14:paraId="042A3AC6" w14:textId="58B39380" w:rsidR="00F254B3" w:rsidRPr="00E61488" w:rsidRDefault="00F254B3" w:rsidP="00F254B3">
      <w:pPr>
        <w:spacing w:after="0" w:line="240" w:lineRule="auto"/>
      </w:pPr>
      <w:r w:rsidRPr="00E61488">
        <w:rPr>
          <w:i/>
        </w:rPr>
        <w:t>(If time permits, ask, “Does anyone have comments or questions about this meeting?”)</w:t>
      </w:r>
    </w:p>
    <w:p w14:paraId="24642252" w14:textId="77777777" w:rsidR="00B120D6" w:rsidRPr="00E61488" w:rsidRDefault="00B120D6" w:rsidP="00B120D6">
      <w:pPr>
        <w:spacing w:after="0" w:line="240" w:lineRule="auto"/>
      </w:pPr>
    </w:p>
    <w:p w14:paraId="3085765C" w14:textId="77777777" w:rsidR="00B120D6" w:rsidRPr="00E61488" w:rsidRDefault="00B120D6" w:rsidP="00B120D6">
      <w:pPr>
        <w:spacing w:after="0" w:line="240" w:lineRule="auto"/>
        <w:jc w:val="both"/>
        <w:rPr>
          <w:b/>
        </w:rPr>
      </w:pPr>
      <w:r w:rsidRPr="00E61488">
        <w:rPr>
          <w:b/>
        </w:rPr>
        <w:t>1:29</w:t>
      </w:r>
      <w:r w:rsidRPr="00E61488">
        <w:rPr>
          <w:b/>
        </w:rPr>
        <w:tab/>
        <w:t>ANNOUNCEMENTS</w:t>
      </w:r>
    </w:p>
    <w:p w14:paraId="0B1A87B5" w14:textId="77777777" w:rsidR="006605E2" w:rsidRPr="00E61488" w:rsidRDefault="006605E2" w:rsidP="00B82FA8">
      <w:pPr>
        <w:spacing w:after="0" w:line="240" w:lineRule="auto"/>
        <w:jc w:val="both"/>
      </w:pPr>
    </w:p>
    <w:p w14:paraId="0FD88057" w14:textId="77777777" w:rsidR="00A767AA" w:rsidRDefault="00A767AA" w:rsidP="00A767AA">
      <w:pPr>
        <w:spacing w:after="0" w:line="240" w:lineRule="auto"/>
        <w:jc w:val="both"/>
      </w:pPr>
      <w:r w:rsidRPr="00E61488">
        <w:t>*This is the time in our KF training cycle to consider whether we, as KF members, want to offer the next NHG book study to our wider community. All current members are invited to participate in offering this gift by signing up on the spreadsheet sent with the recent email from admin.</w:t>
      </w:r>
    </w:p>
    <w:p w14:paraId="73D5EDB6" w14:textId="77777777" w:rsidR="0067288A" w:rsidRDefault="0067288A" w:rsidP="00A767AA">
      <w:pPr>
        <w:spacing w:after="0" w:line="240" w:lineRule="auto"/>
        <w:jc w:val="both"/>
      </w:pPr>
    </w:p>
    <w:p w14:paraId="5106A6B8" w14:textId="77777777" w:rsidR="0067288A" w:rsidRPr="00997081" w:rsidRDefault="0067288A" w:rsidP="0067288A">
      <w:pPr>
        <w:spacing w:after="0" w:line="240" w:lineRule="auto"/>
        <w:jc w:val="both"/>
      </w:pPr>
      <w:r w:rsidRPr="00997081">
        <w:t>The Romans study begins in mid-October. If you are interested in participating, please register on the website.</w:t>
      </w:r>
    </w:p>
    <w:p w14:paraId="254E89BC" w14:textId="77777777" w:rsidR="0067288A" w:rsidRPr="00E61488" w:rsidRDefault="0067288A" w:rsidP="00A767AA">
      <w:pPr>
        <w:spacing w:after="0" w:line="240" w:lineRule="auto"/>
        <w:jc w:val="both"/>
      </w:pPr>
    </w:p>
    <w:p w14:paraId="43417629" w14:textId="77777777" w:rsidR="00A767AA" w:rsidRPr="00E61488" w:rsidRDefault="00A767AA" w:rsidP="00A767AA">
      <w:pPr>
        <w:spacing w:after="0" w:line="240" w:lineRule="auto"/>
        <w:jc w:val="both"/>
      </w:pPr>
    </w:p>
    <w:p w14:paraId="6DAEBC55" w14:textId="637BEC02" w:rsidR="00A767AA" w:rsidRDefault="00A767AA" w:rsidP="00A767AA">
      <w:pPr>
        <w:spacing w:after="0" w:line="240" w:lineRule="auto"/>
        <w:jc w:val="both"/>
      </w:pPr>
      <w:r w:rsidRPr="00E61488">
        <w:lastRenderedPageBreak/>
        <w:t>(*Except when preparing for the Jubilee year)</w:t>
      </w:r>
    </w:p>
    <w:p w14:paraId="1D14C0B5" w14:textId="77777777" w:rsidR="00062E52" w:rsidRDefault="00062E52" w:rsidP="00B82FA8">
      <w:pPr>
        <w:spacing w:after="0" w:line="240" w:lineRule="auto"/>
        <w:jc w:val="both"/>
      </w:pPr>
    </w:p>
    <w:sectPr w:rsidR="00062E52" w:rsidSect="006366DC">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F4CFA" w14:textId="77777777" w:rsidR="009C0BE0" w:rsidRDefault="009C0BE0" w:rsidP="00285B9A">
      <w:pPr>
        <w:spacing w:after="0" w:line="240" w:lineRule="auto"/>
      </w:pPr>
      <w:r>
        <w:separator/>
      </w:r>
    </w:p>
  </w:endnote>
  <w:endnote w:type="continuationSeparator" w:id="0">
    <w:p w14:paraId="69B6B282" w14:textId="77777777" w:rsidR="009C0BE0" w:rsidRDefault="009C0BE0" w:rsidP="00285B9A">
      <w:pPr>
        <w:spacing w:after="0" w:line="240" w:lineRule="auto"/>
      </w:pPr>
      <w:r>
        <w:continuationSeparator/>
      </w:r>
    </w:p>
  </w:endnote>
  <w:endnote w:id="1">
    <w:p w14:paraId="77E5CC1A" w14:textId="2E703ED9" w:rsidR="00E05ABA" w:rsidRPr="00003F8D" w:rsidRDefault="00E05ABA">
      <w:pPr>
        <w:pStyle w:val="EndnoteText"/>
        <w:rPr>
          <w:lang w:val="en-GB"/>
        </w:rPr>
      </w:pPr>
      <w:r>
        <w:rPr>
          <w:rStyle w:val="EndnoteReference"/>
        </w:rPr>
        <w:endnoteRef/>
      </w:r>
      <w:r>
        <w:t xml:space="preserve"> </w:t>
      </w:r>
      <w:hyperlink r:id="rId1" w:history="1">
        <w:r w:rsidR="00525870">
          <w:rPr>
            <w:rStyle w:val="Hyperlink"/>
          </w:rPr>
          <w:t>www.centeringprayer.com</w:t>
        </w:r>
      </w:hyperlink>
      <w:r>
        <w:t>.</w:t>
      </w:r>
    </w:p>
  </w:endnote>
  <w:endnote w:id="2">
    <w:p w14:paraId="45D3E746" w14:textId="4C764F59" w:rsidR="00E05ABA" w:rsidRPr="00711507" w:rsidRDefault="00E05ABA">
      <w:pPr>
        <w:pStyle w:val="EndnoteText"/>
        <w:rPr>
          <w:lang w:val="en-GB"/>
        </w:rPr>
      </w:pPr>
      <w:r>
        <w:rPr>
          <w:rStyle w:val="EndnoteReference"/>
        </w:rPr>
        <w:endnoteRef/>
      </w:r>
      <w:r>
        <w:t xml:space="preserve"> </w:t>
      </w:r>
      <w:r w:rsidRPr="007D2292">
        <w:rPr>
          <w:i/>
        </w:rPr>
        <w:t xml:space="preserve">Open My Eyes </w:t>
      </w:r>
      <w:r w:rsidR="00062BDD">
        <w:rPr>
          <w:i/>
        </w:rPr>
        <w:t>t</w:t>
      </w:r>
      <w:r w:rsidRPr="007D2292">
        <w:rPr>
          <w:i/>
        </w:rPr>
        <w:t xml:space="preserve">hat I </w:t>
      </w:r>
      <w:r>
        <w:rPr>
          <w:i/>
        </w:rPr>
        <w:t>M</w:t>
      </w:r>
      <w:r w:rsidRPr="007D2292">
        <w:rPr>
          <w:i/>
        </w:rPr>
        <w:t xml:space="preserve">ay </w:t>
      </w:r>
      <w:r>
        <w:rPr>
          <w:i/>
        </w:rPr>
        <w:t>S</w:t>
      </w:r>
      <w:r w:rsidRPr="007D2292">
        <w:rPr>
          <w:i/>
        </w:rPr>
        <w:t>ee</w:t>
      </w:r>
      <w:r>
        <w:t xml:space="preserve"> by </w:t>
      </w:r>
      <w:r w:rsidRPr="009E54BE">
        <w:rPr>
          <w:iCs/>
        </w:rPr>
        <w:t>Clara H. Scott (1841</w:t>
      </w:r>
      <w:r w:rsidR="00D92A52">
        <w:rPr>
          <w:iCs/>
        </w:rPr>
        <w:t>–</w:t>
      </w:r>
      <w:r w:rsidRPr="009E54BE">
        <w:rPr>
          <w:iCs/>
        </w:rPr>
        <w:t>1897)</w:t>
      </w:r>
      <w:r>
        <w:rPr>
          <w:iCs/>
        </w:rPr>
        <w:t xml:space="preserve">, </w:t>
      </w:r>
      <w:hyperlink r:id="rId2" w:history="1">
        <w:r w:rsidR="00D92A52">
          <w:rPr>
            <w:rStyle w:val="Hyperlink"/>
          </w:rPr>
          <w:t>www.youtube.com/watch?v=ZJnGxPEv1vU</w:t>
        </w:r>
      </w:hyperlink>
      <w:r>
        <w:rPr>
          <w:iCs/>
        </w:rPr>
        <w:t>.</w:t>
      </w:r>
    </w:p>
  </w:endnote>
  <w:endnote w:id="3">
    <w:p w14:paraId="57F612C1" w14:textId="173105C1" w:rsidR="00267280" w:rsidRDefault="00267280">
      <w:pPr>
        <w:pStyle w:val="EndnoteText"/>
      </w:pPr>
      <w:r>
        <w:rPr>
          <w:rStyle w:val="EndnoteReference"/>
        </w:rPr>
        <w:endnoteRef/>
      </w:r>
      <w:r>
        <w:t xml:space="preserve"> </w:t>
      </w:r>
      <w:r w:rsidR="009751A5">
        <w:t xml:space="preserve">William Shakespeare, </w:t>
      </w:r>
      <w:r w:rsidR="009751A5">
        <w:rPr>
          <w:i/>
          <w:iCs/>
        </w:rPr>
        <w:t>Richard III (Act 1, Scene 1)</w:t>
      </w:r>
      <w:r w:rsidR="009751A5">
        <w:t>.</w:t>
      </w:r>
    </w:p>
  </w:endnote>
  <w:endnote w:id="4">
    <w:p w14:paraId="104DA6BF" w14:textId="6486AEA9" w:rsidR="009A6ACC" w:rsidRPr="00980D74" w:rsidRDefault="009A6ACC" w:rsidP="009A6ACC">
      <w:pPr>
        <w:pStyle w:val="EndnoteText"/>
        <w:rPr>
          <w:lang w:val="fr-FR"/>
        </w:rPr>
      </w:pPr>
      <w:r w:rsidRPr="00F34D1F">
        <w:rPr>
          <w:rStyle w:val="EndnoteReference"/>
        </w:rPr>
        <w:endnoteRef/>
      </w:r>
      <w:r w:rsidRPr="00F34D1F">
        <w:rPr>
          <w:lang w:val="fr-FR"/>
        </w:rPr>
        <w:t xml:space="preserve"> </w:t>
      </w:r>
      <w:hyperlink r:id="rId3" w:history="1">
        <w:r w:rsidR="00980D74" w:rsidRPr="00980D74">
          <w:rPr>
            <w:rStyle w:val="Hyperlink"/>
            <w:lang w:val="fr-FR"/>
          </w:rPr>
          <w:t>en.wikipedia.org/wiki/Tapas_Acupressure_Technique</w:t>
        </w:r>
      </w:hyperlink>
      <w:r w:rsidR="00980D74" w:rsidRPr="00F34D1F">
        <w:rPr>
          <w:rStyle w:val="Hyperlink"/>
          <w:color w:val="auto"/>
          <w:u w:val="none"/>
          <w:lang w:val="fr-FR"/>
        </w:rPr>
        <w:t>.</w:t>
      </w:r>
    </w:p>
  </w:endnote>
  <w:endnote w:id="5">
    <w:p w14:paraId="6521B637" w14:textId="26144C78" w:rsidR="009A6ACC" w:rsidRPr="00980D74" w:rsidRDefault="009A6ACC" w:rsidP="009A6ACC">
      <w:pPr>
        <w:pStyle w:val="EndnoteText"/>
        <w:rPr>
          <w:lang w:val="fr-FR"/>
        </w:rPr>
      </w:pPr>
      <w:r>
        <w:rPr>
          <w:rStyle w:val="EndnoteReference"/>
        </w:rPr>
        <w:endnoteRef/>
      </w:r>
      <w:r w:rsidRPr="00980D74">
        <w:rPr>
          <w:lang w:val="fr-FR"/>
        </w:rPr>
        <w:t xml:space="preserve"> James 2</w:t>
      </w:r>
      <w:r w:rsidR="00A767AA">
        <w:rPr>
          <w:lang w:val="fr-FR"/>
        </w:rPr>
        <w:t>:</w:t>
      </w:r>
      <w:r w:rsidRPr="00980D74">
        <w:rPr>
          <w:lang w:val="fr-FR"/>
        </w:rPr>
        <w:t>14–28.</w:t>
      </w:r>
    </w:p>
  </w:endnote>
  <w:endnote w:id="6">
    <w:p w14:paraId="37EB38BC" w14:textId="77777777" w:rsidR="00CD1C5E" w:rsidRPr="00F736EA" w:rsidRDefault="00CD1C5E" w:rsidP="00CD1C5E">
      <w:pPr>
        <w:pStyle w:val="EndnoteText"/>
      </w:pPr>
      <w:r>
        <w:rPr>
          <w:rStyle w:val="EndnoteReference"/>
        </w:rPr>
        <w:endnoteRef/>
      </w:r>
      <w:r>
        <w:t xml:space="preserve"> See KF12.</w:t>
      </w:r>
    </w:p>
  </w:endnote>
  <w:endnote w:id="7">
    <w:p w14:paraId="380B60C3" w14:textId="03C9CAA5" w:rsidR="00190B0F" w:rsidRDefault="00190B0F" w:rsidP="00190B0F">
      <w:pPr>
        <w:pStyle w:val="EndnoteText"/>
        <w:rPr>
          <w:lang w:val="en-GB"/>
        </w:rPr>
      </w:pPr>
      <w:r>
        <w:rPr>
          <w:rStyle w:val="EndnoteReference"/>
        </w:rPr>
        <w:endnoteRef/>
      </w:r>
      <w:r w:rsidRPr="009A6ACC">
        <w:rPr>
          <w:lang w:val="en-GB"/>
        </w:rPr>
        <w:t xml:space="preserve"> </w:t>
      </w:r>
      <w:hyperlink r:id="rId4" w:history="1">
        <w:r w:rsidR="00525870">
          <w:rPr>
            <w:rStyle w:val="Hyperlink"/>
            <w:lang w:val="en-GB"/>
          </w:rPr>
          <w:t>www.camillecaldwell.com/WelcomePrayer.html</w:t>
        </w:r>
      </w:hyperlink>
      <w:r w:rsidRPr="009A6ACC">
        <w:rPr>
          <w:rStyle w:val="Hyperlink"/>
          <w:color w:val="auto"/>
          <w:u w:val="none"/>
          <w:lang w:val="en-GB"/>
        </w:rPr>
        <w:t xml:space="preserve">. </w:t>
      </w:r>
      <w:r w:rsidRPr="00A97D45">
        <w:rPr>
          <w:rStyle w:val="Hyperlink"/>
          <w:color w:val="auto"/>
          <w:u w:val="none"/>
        </w:rPr>
        <w:t>A</w:t>
      </w:r>
      <w:r w:rsidRPr="00190B0F">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5E7A" w14:textId="0E053917" w:rsidR="00E05ABA" w:rsidRDefault="00E05ABA">
    <w:pPr>
      <w:pStyle w:val="Footer"/>
    </w:pPr>
    <w:r>
      <w:t>karisfellowships.com</w:t>
    </w:r>
    <w:r>
      <w:tab/>
      <w:t>KF27-E</w:t>
    </w:r>
    <w:r>
      <w:tab/>
    </w:r>
    <w:r>
      <w:rPr>
        <w:rFonts w:cstheme="minorHAnsi"/>
      </w:rPr>
      <w:t>©</w:t>
    </w:r>
    <w:r>
      <w:t>20</w:t>
    </w:r>
    <w:r w:rsidR="00581164">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6A43" w14:textId="5EDF4D83" w:rsidR="006366DC" w:rsidRDefault="006366DC">
    <w:pPr>
      <w:pStyle w:val="Footer"/>
    </w:pPr>
    <w:r>
      <w:t>karisfellowships.com</w:t>
    </w:r>
    <w:r>
      <w:ptab w:relativeTo="margin" w:alignment="center" w:leader="none"/>
    </w:r>
    <w:r>
      <w:t>KF27-E</w:t>
    </w:r>
    <w:r>
      <w:ptab w:relativeTo="margin" w:alignment="right" w:leader="none"/>
    </w:r>
    <w:r>
      <w:rPr>
        <w:rFonts w:cstheme="minorHAnsi"/>
      </w:rPr>
      <w:t>©</w:t>
    </w:r>
    <w:r>
      <w:t>20</w:t>
    </w:r>
    <w:r w:rsidR="00581164">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87F9" w14:textId="77777777" w:rsidR="009C0BE0" w:rsidRDefault="009C0BE0" w:rsidP="00285B9A">
      <w:pPr>
        <w:spacing w:after="0" w:line="240" w:lineRule="auto"/>
      </w:pPr>
      <w:r>
        <w:separator/>
      </w:r>
    </w:p>
  </w:footnote>
  <w:footnote w:type="continuationSeparator" w:id="0">
    <w:p w14:paraId="7E78DABF" w14:textId="77777777" w:rsidR="009C0BE0" w:rsidRDefault="009C0BE0"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735BE7C" w14:textId="0D01FA6F" w:rsidR="00E05ABA" w:rsidRDefault="00E05ABA">
        <w:pPr>
          <w:pStyle w:val="Header"/>
          <w:jc w:val="right"/>
        </w:pPr>
        <w:r>
          <w:fldChar w:fldCharType="begin"/>
        </w:r>
        <w:r>
          <w:instrText xml:space="preserve"> PAGE   \* MERGEFORMAT </w:instrText>
        </w:r>
        <w:r>
          <w:fldChar w:fldCharType="separate"/>
        </w:r>
        <w:r w:rsidR="00AB6224">
          <w:rPr>
            <w:noProof/>
          </w:rPr>
          <w:t>8</w:t>
        </w:r>
        <w:r>
          <w:rPr>
            <w:noProof/>
          </w:rPr>
          <w:fldChar w:fldCharType="end"/>
        </w:r>
      </w:p>
    </w:sdtContent>
  </w:sdt>
  <w:p w14:paraId="23D971E4" w14:textId="77777777" w:rsidR="00E05ABA" w:rsidRDefault="00E05A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B1BBD"/>
    <w:multiLevelType w:val="hybridMultilevel"/>
    <w:tmpl w:val="91C0E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64432"/>
    <w:multiLevelType w:val="hybridMultilevel"/>
    <w:tmpl w:val="2FAA09A4"/>
    <w:lvl w:ilvl="0" w:tplc="0E46D878">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B5B1A4A"/>
    <w:multiLevelType w:val="hybridMultilevel"/>
    <w:tmpl w:val="8D2A0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6902A5"/>
    <w:multiLevelType w:val="hybridMultilevel"/>
    <w:tmpl w:val="37DAE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3E55D5"/>
    <w:multiLevelType w:val="hybridMultilevel"/>
    <w:tmpl w:val="683E9514"/>
    <w:lvl w:ilvl="0" w:tplc="67CC7B6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18567130">
    <w:abstractNumId w:val="1"/>
  </w:num>
  <w:num w:numId="2" w16cid:durableId="1375273374">
    <w:abstractNumId w:val="4"/>
  </w:num>
  <w:num w:numId="3" w16cid:durableId="1629430325">
    <w:abstractNumId w:val="0"/>
  </w:num>
  <w:num w:numId="4" w16cid:durableId="990867717">
    <w:abstractNumId w:val="3"/>
  </w:num>
  <w:num w:numId="5" w16cid:durableId="1656453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0FA7"/>
    <w:rsid w:val="00003F8D"/>
    <w:rsid w:val="0000598B"/>
    <w:rsid w:val="00023213"/>
    <w:rsid w:val="000240E0"/>
    <w:rsid w:val="00024140"/>
    <w:rsid w:val="000337CE"/>
    <w:rsid w:val="00056A77"/>
    <w:rsid w:val="00062BDD"/>
    <w:rsid w:val="00062E52"/>
    <w:rsid w:val="0008289B"/>
    <w:rsid w:val="00082B3F"/>
    <w:rsid w:val="000901F8"/>
    <w:rsid w:val="0009401E"/>
    <w:rsid w:val="0009419C"/>
    <w:rsid w:val="00094BB9"/>
    <w:rsid w:val="00095892"/>
    <w:rsid w:val="00095AA4"/>
    <w:rsid w:val="000A5E02"/>
    <w:rsid w:val="000B272F"/>
    <w:rsid w:val="000B5D93"/>
    <w:rsid w:val="000D0975"/>
    <w:rsid w:val="000D1A95"/>
    <w:rsid w:val="000E0A53"/>
    <w:rsid w:val="000E25DB"/>
    <w:rsid w:val="000E2C8D"/>
    <w:rsid w:val="000E4D09"/>
    <w:rsid w:val="000F4891"/>
    <w:rsid w:val="000F5ADE"/>
    <w:rsid w:val="000F6111"/>
    <w:rsid w:val="0010584D"/>
    <w:rsid w:val="00105EF5"/>
    <w:rsid w:val="00111FBD"/>
    <w:rsid w:val="00112B1B"/>
    <w:rsid w:val="00126549"/>
    <w:rsid w:val="00132AAB"/>
    <w:rsid w:val="00137362"/>
    <w:rsid w:val="0015032C"/>
    <w:rsid w:val="00152FFB"/>
    <w:rsid w:val="00154928"/>
    <w:rsid w:val="00154BBC"/>
    <w:rsid w:val="00154C9B"/>
    <w:rsid w:val="0015603B"/>
    <w:rsid w:val="00164C22"/>
    <w:rsid w:val="001666A2"/>
    <w:rsid w:val="001768E1"/>
    <w:rsid w:val="00180A13"/>
    <w:rsid w:val="00183EEC"/>
    <w:rsid w:val="00184AE1"/>
    <w:rsid w:val="00190B0F"/>
    <w:rsid w:val="00191710"/>
    <w:rsid w:val="00197295"/>
    <w:rsid w:val="001A01B3"/>
    <w:rsid w:val="001A4936"/>
    <w:rsid w:val="001A7711"/>
    <w:rsid w:val="001B02D6"/>
    <w:rsid w:val="001C3B4A"/>
    <w:rsid w:val="001C4BC7"/>
    <w:rsid w:val="001E3AE6"/>
    <w:rsid w:val="001E4C90"/>
    <w:rsid w:val="001F08AF"/>
    <w:rsid w:val="001F15EA"/>
    <w:rsid w:val="00207F26"/>
    <w:rsid w:val="00212E25"/>
    <w:rsid w:val="00213A90"/>
    <w:rsid w:val="00213D64"/>
    <w:rsid w:val="0021573A"/>
    <w:rsid w:val="00220605"/>
    <w:rsid w:val="00222300"/>
    <w:rsid w:val="00222F52"/>
    <w:rsid w:val="00226016"/>
    <w:rsid w:val="002328A8"/>
    <w:rsid w:val="00233FFC"/>
    <w:rsid w:val="00240255"/>
    <w:rsid w:val="00250F04"/>
    <w:rsid w:val="002614BA"/>
    <w:rsid w:val="00261780"/>
    <w:rsid w:val="00267129"/>
    <w:rsid w:val="00267280"/>
    <w:rsid w:val="00270047"/>
    <w:rsid w:val="0027060E"/>
    <w:rsid w:val="00272012"/>
    <w:rsid w:val="002743B5"/>
    <w:rsid w:val="00274451"/>
    <w:rsid w:val="00276DAE"/>
    <w:rsid w:val="002770C3"/>
    <w:rsid w:val="0028009D"/>
    <w:rsid w:val="002810E7"/>
    <w:rsid w:val="00281E74"/>
    <w:rsid w:val="002845B4"/>
    <w:rsid w:val="00285B9A"/>
    <w:rsid w:val="00285E52"/>
    <w:rsid w:val="00292345"/>
    <w:rsid w:val="00294D4D"/>
    <w:rsid w:val="002A1EA1"/>
    <w:rsid w:val="002A38FD"/>
    <w:rsid w:val="002B1D02"/>
    <w:rsid w:val="002C1847"/>
    <w:rsid w:val="002C2742"/>
    <w:rsid w:val="002D292D"/>
    <w:rsid w:val="002D3507"/>
    <w:rsid w:val="002D6BA5"/>
    <w:rsid w:val="002E5309"/>
    <w:rsid w:val="002E59BF"/>
    <w:rsid w:val="002F11CF"/>
    <w:rsid w:val="00302030"/>
    <w:rsid w:val="003117D8"/>
    <w:rsid w:val="00313119"/>
    <w:rsid w:val="0031761E"/>
    <w:rsid w:val="00321BDB"/>
    <w:rsid w:val="00323185"/>
    <w:rsid w:val="00324D0B"/>
    <w:rsid w:val="003372F7"/>
    <w:rsid w:val="003413E5"/>
    <w:rsid w:val="00343FCE"/>
    <w:rsid w:val="00356064"/>
    <w:rsid w:val="00356175"/>
    <w:rsid w:val="0036118F"/>
    <w:rsid w:val="00361F98"/>
    <w:rsid w:val="00364554"/>
    <w:rsid w:val="00364761"/>
    <w:rsid w:val="00366D6B"/>
    <w:rsid w:val="003670E0"/>
    <w:rsid w:val="00382EBC"/>
    <w:rsid w:val="00383653"/>
    <w:rsid w:val="00385778"/>
    <w:rsid w:val="00387464"/>
    <w:rsid w:val="00392002"/>
    <w:rsid w:val="003B2E4A"/>
    <w:rsid w:val="003B68E2"/>
    <w:rsid w:val="003C1C1C"/>
    <w:rsid w:val="003C4A53"/>
    <w:rsid w:val="003C5A41"/>
    <w:rsid w:val="003C739E"/>
    <w:rsid w:val="003D627B"/>
    <w:rsid w:val="003E0779"/>
    <w:rsid w:val="003F6AE7"/>
    <w:rsid w:val="004172E3"/>
    <w:rsid w:val="00424BE1"/>
    <w:rsid w:val="00425ACB"/>
    <w:rsid w:val="00431A50"/>
    <w:rsid w:val="00440762"/>
    <w:rsid w:val="004478E7"/>
    <w:rsid w:val="00450802"/>
    <w:rsid w:val="0045340A"/>
    <w:rsid w:val="00463F20"/>
    <w:rsid w:val="00475CF5"/>
    <w:rsid w:val="00477EE1"/>
    <w:rsid w:val="00485D3F"/>
    <w:rsid w:val="00491848"/>
    <w:rsid w:val="00492232"/>
    <w:rsid w:val="004A208E"/>
    <w:rsid w:val="004A3777"/>
    <w:rsid w:val="004B15D4"/>
    <w:rsid w:val="004C1362"/>
    <w:rsid w:val="004C5415"/>
    <w:rsid w:val="004C6AFA"/>
    <w:rsid w:val="004D6F29"/>
    <w:rsid w:val="004E42AB"/>
    <w:rsid w:val="005002EB"/>
    <w:rsid w:val="005067E7"/>
    <w:rsid w:val="00506884"/>
    <w:rsid w:val="00507F51"/>
    <w:rsid w:val="005158C0"/>
    <w:rsid w:val="00523A03"/>
    <w:rsid w:val="00523ECF"/>
    <w:rsid w:val="00525870"/>
    <w:rsid w:val="00527D56"/>
    <w:rsid w:val="00532419"/>
    <w:rsid w:val="005423F2"/>
    <w:rsid w:val="005567CB"/>
    <w:rsid w:val="00563600"/>
    <w:rsid w:val="005735D0"/>
    <w:rsid w:val="00581164"/>
    <w:rsid w:val="00582D77"/>
    <w:rsid w:val="00590D63"/>
    <w:rsid w:val="005970D7"/>
    <w:rsid w:val="005A1BF1"/>
    <w:rsid w:val="005B21F0"/>
    <w:rsid w:val="005B24AC"/>
    <w:rsid w:val="005B57FD"/>
    <w:rsid w:val="005B596B"/>
    <w:rsid w:val="005D1099"/>
    <w:rsid w:val="005E0610"/>
    <w:rsid w:val="005E425B"/>
    <w:rsid w:val="005F286D"/>
    <w:rsid w:val="005F3165"/>
    <w:rsid w:val="005F6662"/>
    <w:rsid w:val="00610F2A"/>
    <w:rsid w:val="0061117B"/>
    <w:rsid w:val="00612A58"/>
    <w:rsid w:val="00614815"/>
    <w:rsid w:val="00617E3E"/>
    <w:rsid w:val="00621E25"/>
    <w:rsid w:val="00622810"/>
    <w:rsid w:val="00624493"/>
    <w:rsid w:val="00627121"/>
    <w:rsid w:val="0063027D"/>
    <w:rsid w:val="00630843"/>
    <w:rsid w:val="006366DC"/>
    <w:rsid w:val="0064340D"/>
    <w:rsid w:val="0064785D"/>
    <w:rsid w:val="006603C7"/>
    <w:rsid w:val="006605E2"/>
    <w:rsid w:val="006610A5"/>
    <w:rsid w:val="00665CB1"/>
    <w:rsid w:val="00666347"/>
    <w:rsid w:val="0067288A"/>
    <w:rsid w:val="006732C7"/>
    <w:rsid w:val="006764CF"/>
    <w:rsid w:val="006931EA"/>
    <w:rsid w:val="006A08BE"/>
    <w:rsid w:val="006A17C8"/>
    <w:rsid w:val="006A375C"/>
    <w:rsid w:val="006B6371"/>
    <w:rsid w:val="006C0470"/>
    <w:rsid w:val="006C46D0"/>
    <w:rsid w:val="006C4EBE"/>
    <w:rsid w:val="006D5A85"/>
    <w:rsid w:val="006E10FC"/>
    <w:rsid w:val="006E4570"/>
    <w:rsid w:val="006F03B3"/>
    <w:rsid w:val="006F47A2"/>
    <w:rsid w:val="00705F0F"/>
    <w:rsid w:val="00706EC9"/>
    <w:rsid w:val="00711507"/>
    <w:rsid w:val="00715866"/>
    <w:rsid w:val="00722F78"/>
    <w:rsid w:val="00724547"/>
    <w:rsid w:val="007275A3"/>
    <w:rsid w:val="00727A94"/>
    <w:rsid w:val="00735FEE"/>
    <w:rsid w:val="00737AE5"/>
    <w:rsid w:val="00742710"/>
    <w:rsid w:val="0075285F"/>
    <w:rsid w:val="00774370"/>
    <w:rsid w:val="00776E61"/>
    <w:rsid w:val="00777A91"/>
    <w:rsid w:val="00777D28"/>
    <w:rsid w:val="00790998"/>
    <w:rsid w:val="00790ECA"/>
    <w:rsid w:val="00792F2B"/>
    <w:rsid w:val="007967A4"/>
    <w:rsid w:val="007A01AD"/>
    <w:rsid w:val="007A23AD"/>
    <w:rsid w:val="007A5857"/>
    <w:rsid w:val="007B7CF8"/>
    <w:rsid w:val="007D7C3F"/>
    <w:rsid w:val="007E094C"/>
    <w:rsid w:val="007E569C"/>
    <w:rsid w:val="007F67CA"/>
    <w:rsid w:val="00810C97"/>
    <w:rsid w:val="00812499"/>
    <w:rsid w:val="00820B34"/>
    <w:rsid w:val="00824912"/>
    <w:rsid w:val="008300FB"/>
    <w:rsid w:val="00842248"/>
    <w:rsid w:val="00842DF2"/>
    <w:rsid w:val="00846AFA"/>
    <w:rsid w:val="008516DE"/>
    <w:rsid w:val="00851F8C"/>
    <w:rsid w:val="00857001"/>
    <w:rsid w:val="00857072"/>
    <w:rsid w:val="00861D96"/>
    <w:rsid w:val="00866349"/>
    <w:rsid w:val="00873553"/>
    <w:rsid w:val="0087359C"/>
    <w:rsid w:val="008752BF"/>
    <w:rsid w:val="0087547A"/>
    <w:rsid w:val="00877491"/>
    <w:rsid w:val="00883218"/>
    <w:rsid w:val="00885E9A"/>
    <w:rsid w:val="008A10C1"/>
    <w:rsid w:val="008A306D"/>
    <w:rsid w:val="008F12AF"/>
    <w:rsid w:val="008F6A80"/>
    <w:rsid w:val="0090151D"/>
    <w:rsid w:val="00904A4F"/>
    <w:rsid w:val="009157F8"/>
    <w:rsid w:val="00917DAC"/>
    <w:rsid w:val="00920952"/>
    <w:rsid w:val="00923CC5"/>
    <w:rsid w:val="00955A59"/>
    <w:rsid w:val="00974F20"/>
    <w:rsid w:val="009751A5"/>
    <w:rsid w:val="00980D74"/>
    <w:rsid w:val="00987DDE"/>
    <w:rsid w:val="009932A6"/>
    <w:rsid w:val="009A2556"/>
    <w:rsid w:val="009A3F1F"/>
    <w:rsid w:val="009A6ACC"/>
    <w:rsid w:val="009A7C2A"/>
    <w:rsid w:val="009B5EEC"/>
    <w:rsid w:val="009B6A7E"/>
    <w:rsid w:val="009C0BE0"/>
    <w:rsid w:val="009C2DDB"/>
    <w:rsid w:val="009E0D0A"/>
    <w:rsid w:val="009E3ABB"/>
    <w:rsid w:val="009F57B7"/>
    <w:rsid w:val="00A03460"/>
    <w:rsid w:val="00A17EED"/>
    <w:rsid w:val="00A419EC"/>
    <w:rsid w:val="00A42DB2"/>
    <w:rsid w:val="00A44F3F"/>
    <w:rsid w:val="00A453BD"/>
    <w:rsid w:val="00A5067C"/>
    <w:rsid w:val="00A533B2"/>
    <w:rsid w:val="00A7420B"/>
    <w:rsid w:val="00A74E49"/>
    <w:rsid w:val="00A75779"/>
    <w:rsid w:val="00A767AA"/>
    <w:rsid w:val="00A8410E"/>
    <w:rsid w:val="00A933E5"/>
    <w:rsid w:val="00A95A73"/>
    <w:rsid w:val="00A97D45"/>
    <w:rsid w:val="00A97D54"/>
    <w:rsid w:val="00AA3CA8"/>
    <w:rsid w:val="00AB3A7D"/>
    <w:rsid w:val="00AB5FAF"/>
    <w:rsid w:val="00AB6102"/>
    <w:rsid w:val="00AB6224"/>
    <w:rsid w:val="00AD1C58"/>
    <w:rsid w:val="00AD37E9"/>
    <w:rsid w:val="00AD510E"/>
    <w:rsid w:val="00AE6A0A"/>
    <w:rsid w:val="00AF286C"/>
    <w:rsid w:val="00B025B8"/>
    <w:rsid w:val="00B11E7D"/>
    <w:rsid w:val="00B120D6"/>
    <w:rsid w:val="00B35018"/>
    <w:rsid w:val="00B41B3F"/>
    <w:rsid w:val="00B43F16"/>
    <w:rsid w:val="00B442DA"/>
    <w:rsid w:val="00B44F8F"/>
    <w:rsid w:val="00B5394C"/>
    <w:rsid w:val="00B5490A"/>
    <w:rsid w:val="00B55186"/>
    <w:rsid w:val="00B5742A"/>
    <w:rsid w:val="00B6714A"/>
    <w:rsid w:val="00B7060A"/>
    <w:rsid w:val="00B82FA8"/>
    <w:rsid w:val="00B85DD1"/>
    <w:rsid w:val="00B860D3"/>
    <w:rsid w:val="00BA6156"/>
    <w:rsid w:val="00BB1CD5"/>
    <w:rsid w:val="00BB3E77"/>
    <w:rsid w:val="00BC3E84"/>
    <w:rsid w:val="00BC5F2C"/>
    <w:rsid w:val="00BC6799"/>
    <w:rsid w:val="00BD5F30"/>
    <w:rsid w:val="00BE7DE1"/>
    <w:rsid w:val="00BF1AAD"/>
    <w:rsid w:val="00BF477E"/>
    <w:rsid w:val="00C0469B"/>
    <w:rsid w:val="00C071ED"/>
    <w:rsid w:val="00C076D7"/>
    <w:rsid w:val="00C15960"/>
    <w:rsid w:val="00C203F6"/>
    <w:rsid w:val="00C21ADD"/>
    <w:rsid w:val="00C2232A"/>
    <w:rsid w:val="00C26AB6"/>
    <w:rsid w:val="00C27F3F"/>
    <w:rsid w:val="00C31702"/>
    <w:rsid w:val="00C377E8"/>
    <w:rsid w:val="00C41E05"/>
    <w:rsid w:val="00C47891"/>
    <w:rsid w:val="00C47E60"/>
    <w:rsid w:val="00C57879"/>
    <w:rsid w:val="00C6031B"/>
    <w:rsid w:val="00C6288A"/>
    <w:rsid w:val="00C6774B"/>
    <w:rsid w:val="00C7302D"/>
    <w:rsid w:val="00C83FCA"/>
    <w:rsid w:val="00C9193F"/>
    <w:rsid w:val="00CA2453"/>
    <w:rsid w:val="00CA5464"/>
    <w:rsid w:val="00CA6364"/>
    <w:rsid w:val="00CA6425"/>
    <w:rsid w:val="00CB5A48"/>
    <w:rsid w:val="00CC081C"/>
    <w:rsid w:val="00CC2F4D"/>
    <w:rsid w:val="00CC4071"/>
    <w:rsid w:val="00CD1C5E"/>
    <w:rsid w:val="00CD1C89"/>
    <w:rsid w:val="00CE08B9"/>
    <w:rsid w:val="00CE41E7"/>
    <w:rsid w:val="00CE512B"/>
    <w:rsid w:val="00CE72E6"/>
    <w:rsid w:val="00CF1B93"/>
    <w:rsid w:val="00CF5B3B"/>
    <w:rsid w:val="00CF627A"/>
    <w:rsid w:val="00D0147A"/>
    <w:rsid w:val="00D05FB5"/>
    <w:rsid w:val="00D073F5"/>
    <w:rsid w:val="00D0752E"/>
    <w:rsid w:val="00D07B30"/>
    <w:rsid w:val="00D13F70"/>
    <w:rsid w:val="00D20A7C"/>
    <w:rsid w:val="00D25991"/>
    <w:rsid w:val="00D276C9"/>
    <w:rsid w:val="00D345E1"/>
    <w:rsid w:val="00D34B6B"/>
    <w:rsid w:val="00D36FA6"/>
    <w:rsid w:val="00D37F1D"/>
    <w:rsid w:val="00D458D2"/>
    <w:rsid w:val="00D61E46"/>
    <w:rsid w:val="00D7224D"/>
    <w:rsid w:val="00D72973"/>
    <w:rsid w:val="00D74585"/>
    <w:rsid w:val="00D762AD"/>
    <w:rsid w:val="00D8041B"/>
    <w:rsid w:val="00D82DCC"/>
    <w:rsid w:val="00D861D6"/>
    <w:rsid w:val="00D87FCC"/>
    <w:rsid w:val="00D905F9"/>
    <w:rsid w:val="00D9296E"/>
    <w:rsid w:val="00D92A52"/>
    <w:rsid w:val="00DB0B45"/>
    <w:rsid w:val="00DB165A"/>
    <w:rsid w:val="00DB32F5"/>
    <w:rsid w:val="00DB67AB"/>
    <w:rsid w:val="00DB6811"/>
    <w:rsid w:val="00DC04C3"/>
    <w:rsid w:val="00DC3070"/>
    <w:rsid w:val="00DC43E3"/>
    <w:rsid w:val="00DF0F42"/>
    <w:rsid w:val="00E007D8"/>
    <w:rsid w:val="00E05ABA"/>
    <w:rsid w:val="00E1174F"/>
    <w:rsid w:val="00E12CE2"/>
    <w:rsid w:val="00E13ACD"/>
    <w:rsid w:val="00E1460A"/>
    <w:rsid w:val="00E1563E"/>
    <w:rsid w:val="00E224CB"/>
    <w:rsid w:val="00E311ED"/>
    <w:rsid w:val="00E335D0"/>
    <w:rsid w:val="00E33B5A"/>
    <w:rsid w:val="00E355C9"/>
    <w:rsid w:val="00E402B0"/>
    <w:rsid w:val="00E572A9"/>
    <w:rsid w:val="00E61488"/>
    <w:rsid w:val="00E711E2"/>
    <w:rsid w:val="00E748BB"/>
    <w:rsid w:val="00E87400"/>
    <w:rsid w:val="00E96134"/>
    <w:rsid w:val="00EA01A3"/>
    <w:rsid w:val="00EA7D5C"/>
    <w:rsid w:val="00EB043D"/>
    <w:rsid w:val="00EB1BB8"/>
    <w:rsid w:val="00EB6591"/>
    <w:rsid w:val="00EC2D3B"/>
    <w:rsid w:val="00EC5ECE"/>
    <w:rsid w:val="00EC63D3"/>
    <w:rsid w:val="00ED089B"/>
    <w:rsid w:val="00ED11C4"/>
    <w:rsid w:val="00ED505D"/>
    <w:rsid w:val="00ED78CF"/>
    <w:rsid w:val="00ED79CA"/>
    <w:rsid w:val="00F01CF7"/>
    <w:rsid w:val="00F1765F"/>
    <w:rsid w:val="00F254B3"/>
    <w:rsid w:val="00F32E58"/>
    <w:rsid w:val="00F34D1F"/>
    <w:rsid w:val="00F356B7"/>
    <w:rsid w:val="00F46D66"/>
    <w:rsid w:val="00F47027"/>
    <w:rsid w:val="00F702A4"/>
    <w:rsid w:val="00F77E7B"/>
    <w:rsid w:val="00F824EC"/>
    <w:rsid w:val="00F94E60"/>
    <w:rsid w:val="00FA08C5"/>
    <w:rsid w:val="00FA20A0"/>
    <w:rsid w:val="00FA5ECB"/>
    <w:rsid w:val="00FB40CD"/>
    <w:rsid w:val="00FB54A7"/>
    <w:rsid w:val="00FC2E06"/>
    <w:rsid w:val="00FE30BE"/>
    <w:rsid w:val="00FF441B"/>
    <w:rsid w:val="00FF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D0FC4"/>
  <w15:docId w15:val="{21185910-4C8F-43E7-86C7-6E786EE9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2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26AB6"/>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26AB6"/>
    <w:rPr>
      <w:rFonts w:ascii="Lucida Grande" w:hAnsi="Lucida Grande"/>
      <w:sz w:val="18"/>
      <w:szCs w:val="18"/>
    </w:rPr>
  </w:style>
  <w:style w:type="paragraph" w:styleId="EndnoteText">
    <w:name w:val="endnote text"/>
    <w:basedOn w:val="Normal"/>
    <w:link w:val="EndnoteTextChar"/>
    <w:uiPriority w:val="99"/>
    <w:semiHidden/>
    <w:unhideWhenUsed/>
    <w:rsid w:val="00003F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03F8D"/>
    <w:rPr>
      <w:sz w:val="20"/>
      <w:szCs w:val="20"/>
    </w:rPr>
  </w:style>
  <w:style w:type="character" w:styleId="EndnoteReference">
    <w:name w:val="endnote reference"/>
    <w:basedOn w:val="DefaultParagraphFont"/>
    <w:uiPriority w:val="99"/>
    <w:semiHidden/>
    <w:unhideWhenUsed/>
    <w:rsid w:val="00003F8D"/>
    <w:rPr>
      <w:vertAlign w:val="superscript"/>
    </w:rPr>
  </w:style>
  <w:style w:type="character" w:styleId="Hyperlink">
    <w:name w:val="Hyperlink"/>
    <w:basedOn w:val="DefaultParagraphFont"/>
    <w:uiPriority w:val="99"/>
    <w:unhideWhenUsed/>
    <w:rsid w:val="00003F8D"/>
    <w:rPr>
      <w:color w:val="0000FF" w:themeColor="hyperlink"/>
      <w:u w:val="single"/>
    </w:rPr>
  </w:style>
  <w:style w:type="paragraph" w:styleId="ListParagraph">
    <w:name w:val="List Paragraph"/>
    <w:basedOn w:val="Normal"/>
    <w:uiPriority w:val="34"/>
    <w:qFormat/>
    <w:rsid w:val="00C6288A"/>
    <w:pPr>
      <w:ind w:left="720"/>
      <w:contextualSpacing/>
    </w:pPr>
  </w:style>
  <w:style w:type="character" w:customStyle="1" w:styleId="apple-converted-space">
    <w:name w:val="apple-converted-space"/>
    <w:basedOn w:val="DefaultParagraphFont"/>
    <w:rsid w:val="00C47E60"/>
  </w:style>
  <w:style w:type="character" w:styleId="CommentReference">
    <w:name w:val="annotation reference"/>
    <w:basedOn w:val="DefaultParagraphFont"/>
    <w:uiPriority w:val="99"/>
    <w:semiHidden/>
    <w:unhideWhenUsed/>
    <w:rsid w:val="00D61E46"/>
    <w:rPr>
      <w:sz w:val="16"/>
      <w:szCs w:val="16"/>
    </w:rPr>
  </w:style>
  <w:style w:type="paragraph" w:styleId="CommentText">
    <w:name w:val="annotation text"/>
    <w:basedOn w:val="Normal"/>
    <w:link w:val="CommentTextChar"/>
    <w:uiPriority w:val="99"/>
    <w:semiHidden/>
    <w:unhideWhenUsed/>
    <w:rsid w:val="00D61E46"/>
    <w:pPr>
      <w:spacing w:line="240" w:lineRule="auto"/>
    </w:pPr>
    <w:rPr>
      <w:sz w:val="20"/>
      <w:szCs w:val="20"/>
    </w:rPr>
  </w:style>
  <w:style w:type="character" w:customStyle="1" w:styleId="CommentTextChar">
    <w:name w:val="Comment Text Char"/>
    <w:basedOn w:val="DefaultParagraphFont"/>
    <w:link w:val="CommentText"/>
    <w:uiPriority w:val="99"/>
    <w:semiHidden/>
    <w:rsid w:val="00D61E46"/>
    <w:rPr>
      <w:sz w:val="20"/>
      <w:szCs w:val="20"/>
    </w:rPr>
  </w:style>
  <w:style w:type="paragraph" w:styleId="CommentSubject">
    <w:name w:val="annotation subject"/>
    <w:basedOn w:val="CommentText"/>
    <w:next w:val="CommentText"/>
    <w:link w:val="CommentSubjectChar"/>
    <w:uiPriority w:val="99"/>
    <w:semiHidden/>
    <w:unhideWhenUsed/>
    <w:rsid w:val="00D61E46"/>
    <w:rPr>
      <w:b/>
      <w:bCs/>
    </w:rPr>
  </w:style>
  <w:style w:type="character" w:customStyle="1" w:styleId="CommentSubjectChar">
    <w:name w:val="Comment Subject Char"/>
    <w:basedOn w:val="CommentTextChar"/>
    <w:link w:val="CommentSubject"/>
    <w:uiPriority w:val="99"/>
    <w:semiHidden/>
    <w:rsid w:val="00D61E46"/>
    <w:rPr>
      <w:b/>
      <w:bCs/>
      <w:sz w:val="20"/>
      <w:szCs w:val="20"/>
    </w:rPr>
  </w:style>
  <w:style w:type="character" w:styleId="FollowedHyperlink">
    <w:name w:val="FollowedHyperlink"/>
    <w:basedOn w:val="DefaultParagraphFont"/>
    <w:uiPriority w:val="99"/>
    <w:semiHidden/>
    <w:unhideWhenUsed/>
    <w:rsid w:val="004C5415"/>
    <w:rPr>
      <w:color w:val="800080" w:themeColor="followedHyperlink"/>
      <w:u w:val="single"/>
    </w:rPr>
  </w:style>
  <w:style w:type="paragraph" w:styleId="Revision">
    <w:name w:val="Revision"/>
    <w:hidden/>
    <w:uiPriority w:val="99"/>
    <w:semiHidden/>
    <w:rsid w:val="00250F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948480">
      <w:bodyDiv w:val="1"/>
      <w:marLeft w:val="0"/>
      <w:marRight w:val="0"/>
      <w:marTop w:val="0"/>
      <w:marBottom w:val="0"/>
      <w:divBdr>
        <w:top w:val="none" w:sz="0" w:space="0" w:color="auto"/>
        <w:left w:val="none" w:sz="0" w:space="0" w:color="auto"/>
        <w:bottom w:val="none" w:sz="0" w:space="0" w:color="auto"/>
        <w:right w:val="none" w:sz="0" w:space="0" w:color="auto"/>
      </w:divBdr>
    </w:div>
    <w:div w:id="903564723">
      <w:bodyDiv w:val="1"/>
      <w:marLeft w:val="0"/>
      <w:marRight w:val="0"/>
      <w:marTop w:val="0"/>
      <w:marBottom w:val="0"/>
      <w:divBdr>
        <w:top w:val="none" w:sz="0" w:space="0" w:color="auto"/>
        <w:left w:val="none" w:sz="0" w:space="0" w:color="auto"/>
        <w:bottom w:val="none" w:sz="0" w:space="0" w:color="auto"/>
        <w:right w:val="none" w:sz="0" w:space="0" w:color="auto"/>
      </w:divBdr>
    </w:div>
    <w:div w:id="1439567368">
      <w:bodyDiv w:val="1"/>
      <w:marLeft w:val="0"/>
      <w:marRight w:val="0"/>
      <w:marTop w:val="0"/>
      <w:marBottom w:val="0"/>
      <w:divBdr>
        <w:top w:val="none" w:sz="0" w:space="0" w:color="auto"/>
        <w:left w:val="none" w:sz="0" w:space="0" w:color="auto"/>
        <w:bottom w:val="none" w:sz="0" w:space="0" w:color="auto"/>
        <w:right w:val="none" w:sz="0" w:space="0" w:color="auto"/>
      </w:divBdr>
      <w:divsChild>
        <w:div w:id="1937596879">
          <w:marLeft w:val="0"/>
          <w:marRight w:val="0"/>
          <w:marTop w:val="0"/>
          <w:marBottom w:val="0"/>
          <w:divBdr>
            <w:top w:val="none" w:sz="0" w:space="0" w:color="auto"/>
            <w:left w:val="none" w:sz="0" w:space="0" w:color="auto"/>
            <w:bottom w:val="none" w:sz="0" w:space="0" w:color="auto"/>
            <w:right w:val="none" w:sz="0" w:space="0" w:color="auto"/>
          </w:divBdr>
        </w:div>
      </w:divsChild>
    </w:div>
    <w:div w:id="1950625835">
      <w:bodyDiv w:val="1"/>
      <w:marLeft w:val="0"/>
      <w:marRight w:val="0"/>
      <w:marTop w:val="0"/>
      <w:marBottom w:val="0"/>
      <w:divBdr>
        <w:top w:val="none" w:sz="0" w:space="0" w:color="auto"/>
        <w:left w:val="none" w:sz="0" w:space="0" w:color="auto"/>
        <w:bottom w:val="none" w:sz="0" w:space="0" w:color="auto"/>
        <w:right w:val="none" w:sz="0" w:space="0" w:color="auto"/>
      </w:divBdr>
      <w:divsChild>
        <w:div w:id="873033812">
          <w:marLeft w:val="0"/>
          <w:marRight w:val="0"/>
          <w:marTop w:val="0"/>
          <w:marBottom w:val="0"/>
          <w:divBdr>
            <w:top w:val="none" w:sz="0" w:space="0" w:color="auto"/>
            <w:left w:val="none" w:sz="0" w:space="0" w:color="auto"/>
            <w:bottom w:val="none" w:sz="0" w:space="0" w:color="auto"/>
            <w:right w:val="none" w:sz="0" w:space="0" w:color="auto"/>
          </w:divBdr>
        </w:div>
      </w:divsChild>
    </w:div>
    <w:div w:id="207874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s://www.youtube.com/watch?v=ZJnGxPEv1vU" TargetMode="External"/><Relationship Id="rId1" Type="http://schemas.openxmlformats.org/officeDocument/2006/relationships/hyperlink" Target="http://www.centeringprayer.com/"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9367D-DA26-43BC-B307-D66F59927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4</TotalTime>
  <Pages>9</Pages>
  <Words>3436</Words>
  <Characters>19591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2024-09-26T16:09:00Z</cp:lastPrinted>
  <dcterms:created xsi:type="dcterms:W3CDTF">2024-09-26T16:09:00Z</dcterms:created>
  <dcterms:modified xsi:type="dcterms:W3CDTF">2025-12-03T19:39:00Z</dcterms:modified>
</cp:coreProperties>
</file>