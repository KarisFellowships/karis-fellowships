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694DD" w14:textId="77777777" w:rsidR="00285B9A" w:rsidRPr="00C772B1" w:rsidRDefault="00285B9A" w:rsidP="00BE3BCA">
      <w:pPr>
        <w:pStyle w:val="Title"/>
        <w:jc w:val="both"/>
      </w:pPr>
      <w:r w:rsidRPr="00C772B1">
        <w:t>KF</w:t>
      </w:r>
      <w:r w:rsidR="005B0315" w:rsidRPr="00C772B1">
        <w:t>26</w:t>
      </w:r>
      <w:r w:rsidR="00D13F70" w:rsidRPr="00C772B1">
        <w:t xml:space="preserve"> </w:t>
      </w:r>
      <w:r w:rsidR="002A7372" w:rsidRPr="00C772B1">
        <w:t>Meeting</w:t>
      </w:r>
      <w:r w:rsidR="00C31E5B" w:rsidRPr="00C772B1">
        <w:t xml:space="preserve"> Version of</w:t>
      </w:r>
      <w:r w:rsidRPr="00C772B1">
        <w:t xml:space="preserve"> Teachings</w:t>
      </w:r>
      <w:r w:rsidR="00D13F70" w:rsidRPr="00C772B1">
        <w:t xml:space="preserve"> </w:t>
      </w:r>
    </w:p>
    <w:p w14:paraId="0D2D0874" w14:textId="77777777" w:rsidR="00285B9A" w:rsidRPr="00C772B1" w:rsidRDefault="00285B9A" w:rsidP="00945F4E">
      <w:pPr>
        <w:spacing w:after="0" w:line="240" w:lineRule="auto"/>
        <w:jc w:val="both"/>
        <w:rPr>
          <w:rFonts w:cstheme="minorHAnsi"/>
        </w:rPr>
      </w:pPr>
      <w:r w:rsidRPr="00C772B1">
        <w:rPr>
          <w:rFonts w:cstheme="minorHAnsi"/>
        </w:rPr>
        <w:t>Karis is an invitation to a relationship based on mutual generosity.</w:t>
      </w:r>
    </w:p>
    <w:p w14:paraId="13A9F23B" w14:textId="77777777" w:rsidR="00253F40" w:rsidRPr="00C772B1" w:rsidRDefault="00253F40" w:rsidP="00945F4E">
      <w:pPr>
        <w:spacing w:after="0" w:line="240" w:lineRule="auto"/>
        <w:jc w:val="both"/>
        <w:rPr>
          <w:rFonts w:cstheme="minorHAnsi"/>
        </w:rPr>
      </w:pPr>
    </w:p>
    <w:p w14:paraId="79BE7BBA" w14:textId="77777777" w:rsidR="00253F40" w:rsidRPr="00C772B1" w:rsidRDefault="0048472D" w:rsidP="00945F4E">
      <w:pPr>
        <w:spacing w:after="0" w:line="240" w:lineRule="auto"/>
        <w:jc w:val="both"/>
        <w:rPr>
          <w:rFonts w:cstheme="minorHAnsi"/>
        </w:rPr>
      </w:pPr>
      <w:r w:rsidRPr="00C772B1">
        <w:rPr>
          <w:rFonts w:cstheme="minorHAnsi"/>
        </w:rPr>
        <w:t>“Search me, O God, and know my heart. Examine me and know my thoughts. See if there is any way in me that causes pain, and lead me in the ways of eternity.” (Psalm 139:23</w:t>
      </w:r>
      <w:r w:rsidR="00945F4E" w:rsidRPr="00C772B1">
        <w:rPr>
          <w:rFonts w:cstheme="minorHAnsi"/>
        </w:rPr>
        <w:t>–</w:t>
      </w:r>
      <w:r w:rsidRPr="00C772B1">
        <w:rPr>
          <w:rFonts w:cstheme="minorHAnsi"/>
        </w:rPr>
        <w:t>24)</w:t>
      </w:r>
    </w:p>
    <w:p w14:paraId="1B9D748D" w14:textId="77777777" w:rsidR="0048472D" w:rsidRPr="00C772B1" w:rsidRDefault="0048472D" w:rsidP="00945F4E">
      <w:pPr>
        <w:spacing w:after="0" w:line="240" w:lineRule="auto"/>
        <w:jc w:val="both"/>
        <w:rPr>
          <w:rFonts w:cstheme="minorHAnsi"/>
          <w:b/>
        </w:rPr>
      </w:pPr>
    </w:p>
    <w:p w14:paraId="028D00F2" w14:textId="77777777" w:rsidR="00285B9A" w:rsidRPr="00C772B1" w:rsidRDefault="00EC2405" w:rsidP="00945F4E">
      <w:pPr>
        <w:spacing w:after="0" w:line="240" w:lineRule="auto"/>
        <w:jc w:val="both"/>
        <w:rPr>
          <w:rFonts w:cstheme="minorHAnsi"/>
          <w:b/>
        </w:rPr>
      </w:pPr>
      <w:r w:rsidRPr="00C772B1">
        <w:rPr>
          <w:rFonts w:cstheme="minorHAnsi"/>
          <w:b/>
        </w:rPr>
        <w:t>0:01</w:t>
      </w:r>
      <w:r w:rsidR="00285B9A" w:rsidRPr="00C772B1">
        <w:rPr>
          <w:rFonts w:cstheme="minorHAnsi"/>
          <w:b/>
        </w:rPr>
        <w:tab/>
        <w:t>OPENING</w:t>
      </w:r>
    </w:p>
    <w:p w14:paraId="7669EE78" w14:textId="77777777" w:rsidR="00253F40" w:rsidRPr="00C772B1" w:rsidRDefault="00253F40" w:rsidP="00945F4E">
      <w:pPr>
        <w:spacing w:after="0" w:line="240" w:lineRule="auto"/>
        <w:jc w:val="both"/>
        <w:rPr>
          <w:rFonts w:cstheme="minorHAnsi"/>
          <w:b/>
        </w:rPr>
      </w:pPr>
    </w:p>
    <w:p w14:paraId="58EE7864" w14:textId="77777777" w:rsidR="00285B9A" w:rsidRPr="00C772B1" w:rsidRDefault="00EC2405" w:rsidP="00945F4E">
      <w:pPr>
        <w:spacing w:after="0" w:line="240" w:lineRule="auto"/>
        <w:jc w:val="both"/>
        <w:rPr>
          <w:rFonts w:cstheme="minorHAnsi"/>
          <w:b/>
        </w:rPr>
      </w:pPr>
      <w:r w:rsidRPr="00C772B1">
        <w:rPr>
          <w:rFonts w:cstheme="minorHAnsi"/>
          <w:b/>
        </w:rPr>
        <w:t>0:02</w:t>
      </w:r>
      <w:r w:rsidR="00285B9A" w:rsidRPr="00C772B1">
        <w:rPr>
          <w:rFonts w:cstheme="minorHAnsi"/>
          <w:b/>
        </w:rPr>
        <w:tab/>
        <w:t>PRESENTING</w:t>
      </w:r>
    </w:p>
    <w:p w14:paraId="4F8D7C67" w14:textId="77777777" w:rsidR="00253F40" w:rsidRPr="00C772B1" w:rsidRDefault="00253F40" w:rsidP="00945F4E">
      <w:pPr>
        <w:spacing w:after="0" w:line="240" w:lineRule="auto"/>
        <w:jc w:val="both"/>
        <w:rPr>
          <w:rFonts w:cstheme="minorHAnsi"/>
          <w:b/>
        </w:rPr>
      </w:pPr>
    </w:p>
    <w:p w14:paraId="01EA60BA" w14:textId="77777777" w:rsidR="00285B9A" w:rsidRPr="00C772B1" w:rsidRDefault="00C31E5B" w:rsidP="00945F4E">
      <w:pPr>
        <w:spacing w:after="0" w:line="240" w:lineRule="auto"/>
        <w:jc w:val="both"/>
        <w:rPr>
          <w:rFonts w:cstheme="minorHAnsi"/>
          <w:b/>
        </w:rPr>
      </w:pPr>
      <w:r w:rsidRPr="00C772B1">
        <w:rPr>
          <w:rFonts w:cstheme="minorHAnsi"/>
          <w:b/>
        </w:rPr>
        <w:t>0:06</w:t>
      </w:r>
      <w:r w:rsidR="00326D40" w:rsidRPr="00C772B1">
        <w:rPr>
          <w:rFonts w:cstheme="minorHAnsi"/>
          <w:b/>
        </w:rPr>
        <w:tab/>
        <w:t>KARIS CIRCULATION</w:t>
      </w:r>
    </w:p>
    <w:p w14:paraId="178D62DD" w14:textId="77777777" w:rsidR="00253F40" w:rsidRPr="00C772B1" w:rsidRDefault="00253F40" w:rsidP="00945F4E">
      <w:pPr>
        <w:spacing w:after="0" w:line="240" w:lineRule="auto"/>
        <w:jc w:val="both"/>
        <w:rPr>
          <w:rFonts w:cstheme="minorHAnsi"/>
          <w:b/>
        </w:rPr>
      </w:pPr>
    </w:p>
    <w:p w14:paraId="261680F8" w14:textId="77777777" w:rsidR="00285B9A" w:rsidRPr="00C772B1" w:rsidRDefault="00C31E5B" w:rsidP="00945F4E">
      <w:pPr>
        <w:spacing w:after="0" w:line="240" w:lineRule="auto"/>
        <w:jc w:val="both"/>
        <w:rPr>
          <w:rFonts w:cstheme="minorHAnsi"/>
          <w:b/>
        </w:rPr>
      </w:pPr>
      <w:r w:rsidRPr="00C772B1">
        <w:rPr>
          <w:rFonts w:cstheme="minorHAnsi"/>
          <w:b/>
        </w:rPr>
        <w:t>0:07</w:t>
      </w:r>
      <w:r w:rsidR="00285B9A" w:rsidRPr="00C772B1">
        <w:rPr>
          <w:rFonts w:cstheme="minorHAnsi"/>
          <w:b/>
        </w:rPr>
        <w:tab/>
        <w:t>GUIDELINES &amp; LIMITATIONS</w:t>
      </w:r>
    </w:p>
    <w:p w14:paraId="485E7BEA" w14:textId="77777777" w:rsidR="00253F40" w:rsidRPr="00C772B1" w:rsidRDefault="00253F40" w:rsidP="00945F4E">
      <w:pPr>
        <w:spacing w:after="0" w:line="240" w:lineRule="auto"/>
        <w:jc w:val="both"/>
        <w:rPr>
          <w:rFonts w:cstheme="minorHAnsi"/>
          <w:b/>
        </w:rPr>
      </w:pPr>
    </w:p>
    <w:p w14:paraId="6BC4A755" w14:textId="77777777" w:rsidR="00285B9A" w:rsidRPr="00C772B1" w:rsidRDefault="00921834" w:rsidP="00945F4E">
      <w:pPr>
        <w:spacing w:after="0" w:line="240" w:lineRule="auto"/>
        <w:jc w:val="both"/>
        <w:rPr>
          <w:rFonts w:cstheme="minorHAnsi"/>
          <w:b/>
        </w:rPr>
      </w:pPr>
      <w:r w:rsidRPr="00C772B1">
        <w:rPr>
          <w:rFonts w:cstheme="minorHAnsi"/>
          <w:b/>
        </w:rPr>
        <w:t>0:08</w:t>
      </w:r>
      <w:r w:rsidR="00285B9A" w:rsidRPr="00C772B1">
        <w:rPr>
          <w:rFonts w:cstheme="minorHAnsi"/>
          <w:b/>
        </w:rPr>
        <w:tab/>
        <w:t>MINDFULNESS &amp; MEDITATION TRAINING</w:t>
      </w:r>
    </w:p>
    <w:p w14:paraId="72545439" w14:textId="77777777" w:rsidR="00253F40" w:rsidRPr="00C772B1" w:rsidRDefault="00253F40" w:rsidP="00945F4E">
      <w:pPr>
        <w:spacing w:after="0" w:line="240" w:lineRule="auto"/>
        <w:jc w:val="both"/>
        <w:rPr>
          <w:rFonts w:cstheme="minorHAnsi"/>
        </w:rPr>
      </w:pPr>
    </w:p>
    <w:p w14:paraId="283001B9" w14:textId="77777777" w:rsidR="00120235" w:rsidRPr="00C772B1" w:rsidRDefault="00292A1D" w:rsidP="00945F4E">
      <w:pPr>
        <w:spacing w:after="0" w:line="240" w:lineRule="auto"/>
        <w:jc w:val="both"/>
        <w:rPr>
          <w:rFonts w:cstheme="minorHAnsi"/>
        </w:rPr>
      </w:pPr>
      <w:r w:rsidRPr="00C772B1">
        <w:rPr>
          <w:rFonts w:cstheme="minorHAnsi"/>
        </w:rPr>
        <w:t>A well-known</w:t>
      </w:r>
      <w:r w:rsidR="004336A0" w:rsidRPr="00C772B1">
        <w:rPr>
          <w:rFonts w:cstheme="minorHAnsi"/>
        </w:rPr>
        <w:t xml:space="preserve"> body</w:t>
      </w:r>
      <w:r w:rsidR="007C6DC1" w:rsidRPr="00C772B1">
        <w:rPr>
          <w:rFonts w:cstheme="minorHAnsi"/>
        </w:rPr>
        <w:t xml:space="preserve"> bio-mechanics expert said that</w:t>
      </w:r>
      <w:r w:rsidR="007C6DC1" w:rsidRPr="00C772B1">
        <w:rPr>
          <w:rFonts w:cstheme="minorHAnsi"/>
          <w:i/>
        </w:rPr>
        <w:t xml:space="preserve"> t</w:t>
      </w:r>
      <w:r w:rsidR="00120235" w:rsidRPr="00C772B1">
        <w:rPr>
          <w:rFonts w:cstheme="minorHAnsi"/>
          <w:i/>
        </w:rPr>
        <w:t>he most important piece of restoring function starts with creating space in your d</w:t>
      </w:r>
      <w:r w:rsidR="007C6DC1" w:rsidRPr="00C772B1">
        <w:rPr>
          <w:rFonts w:cstheme="minorHAnsi"/>
          <w:i/>
        </w:rPr>
        <w:t>ay to heal</w:t>
      </w:r>
      <w:r w:rsidR="007C6DC1" w:rsidRPr="00C772B1">
        <w:rPr>
          <w:rFonts w:cstheme="minorHAnsi"/>
        </w:rPr>
        <w:t>.</w:t>
      </w:r>
      <w:r w:rsidR="000D2330" w:rsidRPr="00C772B1">
        <w:rPr>
          <w:rStyle w:val="EndnoteReference"/>
          <w:rFonts w:cstheme="minorHAnsi"/>
        </w:rPr>
        <w:endnoteReference w:id="1"/>
      </w:r>
      <w:r w:rsidR="00ED542C" w:rsidRPr="00C772B1">
        <w:rPr>
          <w:rFonts w:cstheme="minorHAnsi"/>
        </w:rPr>
        <w:t xml:space="preserve"> </w:t>
      </w:r>
      <w:r w:rsidR="007C6DC1" w:rsidRPr="00C772B1">
        <w:rPr>
          <w:rFonts w:cstheme="minorHAnsi"/>
          <w:i/>
        </w:rPr>
        <w:t>(Repeat</w:t>
      </w:r>
      <w:r w:rsidR="007C6DC1" w:rsidRPr="00C772B1">
        <w:rPr>
          <w:rFonts w:cstheme="minorHAnsi"/>
        </w:rPr>
        <w:t xml:space="preserve">) </w:t>
      </w:r>
      <w:r w:rsidR="00120235" w:rsidRPr="00C772B1">
        <w:rPr>
          <w:rFonts w:cstheme="minorHAnsi"/>
        </w:rPr>
        <w:t>Karis Fellowship</w:t>
      </w:r>
      <w:r w:rsidRPr="00C772B1">
        <w:rPr>
          <w:rFonts w:cstheme="minorHAnsi"/>
        </w:rPr>
        <w:t>s</w:t>
      </w:r>
      <w:r w:rsidR="00120235" w:rsidRPr="00C772B1">
        <w:rPr>
          <w:rFonts w:cstheme="minorHAnsi"/>
        </w:rPr>
        <w:t xml:space="preserve"> meetings are a healing space</w:t>
      </w:r>
      <w:r w:rsidR="00E94F18" w:rsidRPr="00C772B1">
        <w:rPr>
          <w:rFonts w:cstheme="minorHAnsi"/>
        </w:rPr>
        <w:t>,</w:t>
      </w:r>
      <w:r w:rsidR="003B182E" w:rsidRPr="00C772B1">
        <w:rPr>
          <w:rFonts w:cstheme="minorHAnsi"/>
        </w:rPr>
        <w:t xml:space="preserve"> and so is y</w:t>
      </w:r>
      <w:r w:rsidR="00120235" w:rsidRPr="00C772B1">
        <w:rPr>
          <w:rFonts w:cstheme="minorHAnsi"/>
        </w:rPr>
        <w:t>our meditation p</w:t>
      </w:r>
      <w:r w:rsidR="003B182E" w:rsidRPr="00C772B1">
        <w:rPr>
          <w:rFonts w:cstheme="minorHAnsi"/>
        </w:rPr>
        <w:t>ractice</w:t>
      </w:r>
      <w:r w:rsidR="00120235" w:rsidRPr="00C772B1">
        <w:rPr>
          <w:rFonts w:cstheme="minorHAnsi"/>
        </w:rPr>
        <w:t xml:space="preserve">. </w:t>
      </w:r>
    </w:p>
    <w:p w14:paraId="54BEE927" w14:textId="77777777" w:rsidR="00253F40" w:rsidRPr="00C772B1" w:rsidRDefault="00253F40" w:rsidP="00945F4E">
      <w:pPr>
        <w:spacing w:after="0" w:line="240" w:lineRule="auto"/>
        <w:jc w:val="both"/>
        <w:rPr>
          <w:rFonts w:cstheme="minorHAnsi"/>
        </w:rPr>
      </w:pPr>
    </w:p>
    <w:p w14:paraId="3B0359EE" w14:textId="1CAF25C9" w:rsidR="00957102" w:rsidRPr="00C772B1" w:rsidRDefault="00D02822" w:rsidP="00945F4E">
      <w:pPr>
        <w:spacing w:after="0" w:line="240" w:lineRule="auto"/>
        <w:jc w:val="both"/>
        <w:rPr>
          <w:rFonts w:cstheme="minorHAnsi"/>
        </w:rPr>
      </w:pPr>
      <w:bookmarkStart w:id="0" w:name="_Hlk492318431"/>
      <w:r w:rsidRPr="00C772B1">
        <w:rPr>
          <w:rFonts w:cstheme="minorHAnsi"/>
        </w:rPr>
        <w:t>A</w:t>
      </w:r>
      <w:r w:rsidR="00E537B7" w:rsidRPr="00C772B1">
        <w:rPr>
          <w:rFonts w:cstheme="minorHAnsi"/>
        </w:rPr>
        <w:t xml:space="preserve"> </w:t>
      </w:r>
      <w:r w:rsidR="00ED542C" w:rsidRPr="00C772B1">
        <w:rPr>
          <w:rFonts w:cstheme="minorHAnsi"/>
        </w:rPr>
        <w:t xml:space="preserve">KF member </w:t>
      </w:r>
      <w:r w:rsidR="00416CC4" w:rsidRPr="00C772B1">
        <w:rPr>
          <w:rFonts w:cstheme="minorHAnsi"/>
        </w:rPr>
        <w:t xml:space="preserve">wrote </w:t>
      </w:r>
      <w:r w:rsidR="004735A0" w:rsidRPr="00C772B1">
        <w:rPr>
          <w:rFonts w:cstheme="minorHAnsi"/>
        </w:rPr>
        <w:t>about the stages on his journey</w:t>
      </w:r>
      <w:r w:rsidR="00984E2F" w:rsidRPr="00C772B1">
        <w:rPr>
          <w:rFonts w:cstheme="minorHAnsi"/>
        </w:rPr>
        <w:t xml:space="preserve"> as he worked</w:t>
      </w:r>
      <w:r w:rsidR="00416CC4" w:rsidRPr="00C772B1">
        <w:rPr>
          <w:rFonts w:cstheme="minorHAnsi"/>
        </w:rPr>
        <w:t xml:space="preserve"> toward </w:t>
      </w:r>
      <w:r w:rsidR="00921834" w:rsidRPr="00C772B1">
        <w:rPr>
          <w:rFonts w:cstheme="minorHAnsi"/>
        </w:rPr>
        <w:t xml:space="preserve">a </w:t>
      </w:r>
      <w:r w:rsidR="00326D40" w:rsidRPr="00C772B1">
        <w:rPr>
          <w:rFonts w:cstheme="minorHAnsi"/>
        </w:rPr>
        <w:t>satisfying</w:t>
      </w:r>
      <w:r w:rsidR="00ED542C" w:rsidRPr="00C772B1">
        <w:rPr>
          <w:rFonts w:cstheme="minorHAnsi"/>
        </w:rPr>
        <w:t xml:space="preserve"> meditation practice. </w:t>
      </w:r>
      <w:r w:rsidR="00416CC4" w:rsidRPr="00C772B1">
        <w:rPr>
          <w:rFonts w:cstheme="minorHAnsi"/>
        </w:rPr>
        <w:t>This is what he</w:t>
      </w:r>
      <w:r w:rsidR="00957102" w:rsidRPr="00C772B1">
        <w:rPr>
          <w:rFonts w:cstheme="minorHAnsi"/>
        </w:rPr>
        <w:t xml:space="preserve"> said:</w:t>
      </w:r>
      <w:r w:rsidR="00CC5E58" w:rsidRPr="00C772B1">
        <w:rPr>
          <w:rFonts w:cstheme="minorHAnsi"/>
        </w:rPr>
        <w:t xml:space="preserve"> </w:t>
      </w:r>
    </w:p>
    <w:p w14:paraId="0A9DD45C" w14:textId="77777777" w:rsidR="000A3F24" w:rsidRPr="00C772B1" w:rsidRDefault="000A3F24" w:rsidP="00945F4E">
      <w:pPr>
        <w:spacing w:after="0" w:line="240" w:lineRule="auto"/>
        <w:jc w:val="both"/>
        <w:rPr>
          <w:rFonts w:cstheme="minorHAnsi"/>
        </w:rPr>
      </w:pPr>
    </w:p>
    <w:bookmarkEnd w:id="0"/>
    <w:p w14:paraId="75488BF4" w14:textId="77777777" w:rsidR="007304A4" w:rsidRPr="005A06DA" w:rsidRDefault="007304A4" w:rsidP="007304A4">
      <w:pPr>
        <w:spacing w:after="0" w:line="240" w:lineRule="auto"/>
        <w:ind w:left="720" w:right="720"/>
        <w:jc w:val="both"/>
        <w:rPr>
          <w:rFonts w:cstheme="minorHAnsi"/>
          <w:i/>
        </w:rPr>
      </w:pPr>
      <w:r>
        <w:rPr>
          <w:rFonts w:cstheme="minorHAnsi"/>
        </w:rPr>
        <w:t>“</w:t>
      </w:r>
      <w:r w:rsidRPr="005A06DA">
        <w:rPr>
          <w:rFonts w:cstheme="minorHAnsi"/>
        </w:rPr>
        <w:t>My first thought was</w:t>
      </w:r>
      <w:r>
        <w:rPr>
          <w:rFonts w:cstheme="minorHAnsi"/>
        </w:rPr>
        <w:t>—</w:t>
      </w:r>
      <w:r w:rsidRPr="005A06DA">
        <w:rPr>
          <w:rFonts w:cstheme="minorHAnsi"/>
        </w:rPr>
        <w:t>I should meditate, but I can’t do it. After a while I learned that it is a challenge to meditate—I will try to do it. I did that for a few weeks, and I realized that meditation helps me—I see value in doing it. Then, with amazement, I was able to see that I need to meditate—I am changed by doing it. After several months I thought I want</w:t>
      </w:r>
      <w:r>
        <w:rPr>
          <w:rFonts w:cstheme="minorHAnsi"/>
        </w:rPr>
        <w:t xml:space="preserve"> </w:t>
      </w:r>
      <w:r w:rsidRPr="005A06DA">
        <w:rPr>
          <w:rFonts w:cstheme="minorHAnsi"/>
        </w:rPr>
        <w:t>to meditate—I like to do it.</w:t>
      </w:r>
      <w:r>
        <w:rPr>
          <w:rFonts w:cstheme="minorHAnsi"/>
        </w:rPr>
        <w:t xml:space="preserve"> </w:t>
      </w:r>
      <w:r w:rsidRPr="005A06DA">
        <w:rPr>
          <w:rFonts w:cstheme="minorHAnsi"/>
        </w:rPr>
        <w:t>Near the end of the KF training, I understood that meditation is an adventure and wondered</w:t>
      </w:r>
      <w:r>
        <w:rPr>
          <w:rFonts w:cstheme="minorHAnsi"/>
        </w:rPr>
        <w:t xml:space="preserve"> w</w:t>
      </w:r>
      <w:r w:rsidRPr="005A06DA">
        <w:rPr>
          <w:rFonts w:cstheme="minorHAnsi"/>
        </w:rPr>
        <w:t>hat is possible if I continue to do this?</w:t>
      </w:r>
      <w:r>
        <w:rPr>
          <w:rFonts w:cstheme="minorHAnsi"/>
        </w:rPr>
        <w:t>”</w:t>
      </w:r>
    </w:p>
    <w:p w14:paraId="687DB68C" w14:textId="77777777" w:rsidR="00957102" w:rsidRPr="00C772B1" w:rsidRDefault="00957102" w:rsidP="00945F4E">
      <w:pPr>
        <w:spacing w:after="0" w:line="240" w:lineRule="auto"/>
        <w:ind w:right="357"/>
        <w:jc w:val="both"/>
        <w:rPr>
          <w:rFonts w:cstheme="minorHAnsi"/>
        </w:rPr>
      </w:pPr>
    </w:p>
    <w:p w14:paraId="39D0F4B9" w14:textId="77777777" w:rsidR="002C504F" w:rsidRPr="00C772B1" w:rsidRDefault="002C504F" w:rsidP="00945F4E">
      <w:pPr>
        <w:spacing w:after="0" w:line="240" w:lineRule="auto"/>
        <w:jc w:val="both"/>
        <w:rPr>
          <w:rFonts w:cstheme="minorHAnsi"/>
        </w:rPr>
      </w:pPr>
      <w:r w:rsidRPr="00C772B1">
        <w:rPr>
          <w:rFonts w:cstheme="minorHAnsi"/>
        </w:rPr>
        <w:t xml:space="preserve">Let’s continue to practice </w:t>
      </w:r>
      <w:r w:rsidRPr="00C772B1">
        <w:rPr>
          <w:rFonts w:cstheme="minorHAnsi"/>
          <w:b/>
        </w:rPr>
        <w:t>Centering Prayer</w:t>
      </w:r>
      <w:r w:rsidRPr="00C772B1">
        <w:rPr>
          <w:rFonts w:cstheme="minorHAnsi"/>
        </w:rPr>
        <w:t>.</w:t>
      </w:r>
      <w:r w:rsidR="007B2299" w:rsidRPr="00C772B1">
        <w:rPr>
          <w:rStyle w:val="EndnoteReference"/>
          <w:rFonts w:cstheme="minorHAnsi"/>
        </w:rPr>
        <w:endnoteReference w:id="2"/>
      </w:r>
    </w:p>
    <w:p w14:paraId="20492B36" w14:textId="77777777" w:rsidR="00253F40" w:rsidRPr="00C772B1" w:rsidRDefault="00253F40" w:rsidP="00945F4E">
      <w:pPr>
        <w:spacing w:after="0" w:line="240" w:lineRule="auto"/>
        <w:jc w:val="both"/>
        <w:rPr>
          <w:rFonts w:cstheme="minorHAnsi"/>
        </w:rPr>
      </w:pPr>
    </w:p>
    <w:p w14:paraId="320B6D77" w14:textId="77777777" w:rsidR="00BD0AE9" w:rsidRPr="00C772B1" w:rsidRDefault="003B182E" w:rsidP="00945F4E">
      <w:pPr>
        <w:spacing w:after="0" w:line="240" w:lineRule="auto"/>
        <w:jc w:val="both"/>
        <w:rPr>
          <w:rFonts w:cstheme="minorHAnsi"/>
          <w:i/>
          <w:iCs/>
        </w:rPr>
      </w:pPr>
      <w:r w:rsidRPr="00C772B1">
        <w:rPr>
          <w:rFonts w:cstheme="minorHAnsi"/>
          <w:iCs/>
        </w:rPr>
        <w:t>Take a</w:t>
      </w:r>
      <w:r w:rsidR="00120235" w:rsidRPr="00C772B1">
        <w:rPr>
          <w:rFonts w:cstheme="minorHAnsi"/>
          <w:iCs/>
        </w:rPr>
        <w:t xml:space="preserve"> meditation posture.</w:t>
      </w:r>
      <w:r w:rsidR="00416CC4" w:rsidRPr="00C772B1">
        <w:rPr>
          <w:rFonts w:cstheme="minorHAnsi"/>
          <w:iCs/>
        </w:rPr>
        <w:t xml:space="preserve"> You might try standing during this exercise</w:t>
      </w:r>
      <w:r w:rsidR="00FE6E65" w:rsidRPr="00C772B1">
        <w:rPr>
          <w:rFonts w:cstheme="minorHAnsi"/>
          <w:iCs/>
        </w:rPr>
        <w:t xml:space="preserve"> and see if that works for you</w:t>
      </w:r>
      <w:r w:rsidR="00416CC4" w:rsidRPr="00C772B1">
        <w:rPr>
          <w:rFonts w:cstheme="minorHAnsi"/>
          <w:iCs/>
        </w:rPr>
        <w:t>.</w:t>
      </w:r>
      <w:r w:rsidR="00120235" w:rsidRPr="00C772B1">
        <w:rPr>
          <w:rFonts w:cstheme="minorHAnsi"/>
          <w:iCs/>
        </w:rPr>
        <w:t xml:space="preserve"> Begin with</w:t>
      </w:r>
      <w:r w:rsidR="00F84F21" w:rsidRPr="00C772B1">
        <w:rPr>
          <w:rFonts w:cstheme="minorHAnsi"/>
          <w:iCs/>
        </w:rPr>
        <w:t xml:space="preserve"> silent prayer, resting in the s</w:t>
      </w:r>
      <w:r w:rsidR="00120235" w:rsidRPr="00C772B1">
        <w:rPr>
          <w:rFonts w:cstheme="minorHAnsi"/>
          <w:iCs/>
        </w:rPr>
        <w:t>pirit and the breath</w:t>
      </w:r>
      <w:r w:rsidR="00F84F21" w:rsidRPr="00C772B1">
        <w:rPr>
          <w:rFonts w:cstheme="minorHAnsi"/>
          <w:iCs/>
        </w:rPr>
        <w:t xml:space="preserve">. </w:t>
      </w:r>
      <w:r w:rsidR="003041B8" w:rsidRPr="00C772B1">
        <w:rPr>
          <w:rFonts w:cstheme="minorHAnsi"/>
          <w:i/>
          <w:iCs/>
        </w:rPr>
        <w:t>(Pause</w:t>
      </w:r>
      <w:r w:rsidR="004735A0" w:rsidRPr="00C772B1">
        <w:rPr>
          <w:rFonts w:cstheme="minorHAnsi"/>
          <w:i/>
          <w:iCs/>
        </w:rPr>
        <w:t xml:space="preserve"> for</w:t>
      </w:r>
      <w:r w:rsidR="003041B8" w:rsidRPr="00C772B1">
        <w:rPr>
          <w:rFonts w:cstheme="minorHAnsi"/>
          <w:i/>
          <w:iCs/>
        </w:rPr>
        <w:t xml:space="preserve"> 3</w:t>
      </w:r>
      <w:r w:rsidR="00F84F21" w:rsidRPr="00C772B1">
        <w:rPr>
          <w:rFonts w:cstheme="minorHAnsi"/>
          <w:i/>
          <w:iCs/>
        </w:rPr>
        <w:t>0 seconds)</w:t>
      </w:r>
      <w:r w:rsidR="00120235" w:rsidRPr="00C772B1">
        <w:rPr>
          <w:rFonts w:cstheme="minorHAnsi"/>
          <w:i/>
          <w:iCs/>
        </w:rPr>
        <w:t xml:space="preserve"> </w:t>
      </w:r>
    </w:p>
    <w:p w14:paraId="7B734691" w14:textId="77777777" w:rsidR="00416CC4" w:rsidRPr="00C772B1" w:rsidRDefault="00416CC4" w:rsidP="00945F4E">
      <w:pPr>
        <w:spacing w:after="0" w:line="240" w:lineRule="auto"/>
        <w:jc w:val="both"/>
        <w:rPr>
          <w:rFonts w:cstheme="minorHAnsi"/>
          <w:iCs/>
        </w:rPr>
      </w:pPr>
    </w:p>
    <w:p w14:paraId="2EC2DD84" w14:textId="77777777" w:rsidR="001D216A" w:rsidRPr="00C772B1" w:rsidRDefault="00120235" w:rsidP="00945F4E">
      <w:pPr>
        <w:spacing w:after="0" w:line="240" w:lineRule="auto"/>
        <w:jc w:val="both"/>
        <w:rPr>
          <w:rFonts w:cstheme="minorHAnsi"/>
          <w:iCs/>
        </w:rPr>
      </w:pPr>
      <w:bookmarkStart w:id="1" w:name="_Hlk492318540"/>
      <w:r w:rsidRPr="00C772B1">
        <w:rPr>
          <w:rFonts w:cstheme="minorHAnsi"/>
          <w:iCs/>
        </w:rPr>
        <w:t>Ask God fo</w:t>
      </w:r>
      <w:r w:rsidR="00326D40" w:rsidRPr="00C772B1">
        <w:rPr>
          <w:rFonts w:cstheme="minorHAnsi"/>
          <w:iCs/>
        </w:rPr>
        <w:t xml:space="preserve">r a </w:t>
      </w:r>
      <w:r w:rsidR="00326D40" w:rsidRPr="00C772B1">
        <w:rPr>
          <w:rFonts w:cstheme="minorHAnsi"/>
          <w:i/>
          <w:iCs/>
        </w:rPr>
        <w:t>word</w:t>
      </w:r>
      <w:r w:rsidR="00326D40" w:rsidRPr="00C772B1">
        <w:rPr>
          <w:rFonts w:cstheme="minorHAnsi"/>
          <w:iCs/>
        </w:rPr>
        <w:t>, and allow that word,</w:t>
      </w:r>
      <w:r w:rsidRPr="00C772B1">
        <w:rPr>
          <w:rFonts w:cstheme="minorHAnsi"/>
          <w:iCs/>
        </w:rPr>
        <w:t xml:space="preserve"> phrase</w:t>
      </w:r>
      <w:r w:rsidR="00326D40" w:rsidRPr="00C772B1">
        <w:rPr>
          <w:rFonts w:cstheme="minorHAnsi"/>
          <w:iCs/>
        </w:rPr>
        <w:t>, or image</w:t>
      </w:r>
      <w:r w:rsidRPr="00C772B1">
        <w:rPr>
          <w:rFonts w:cstheme="minorHAnsi"/>
          <w:iCs/>
        </w:rPr>
        <w:t xml:space="preserve"> to </w:t>
      </w:r>
      <w:r w:rsidR="00C00E44" w:rsidRPr="00C772B1">
        <w:rPr>
          <w:rFonts w:cstheme="minorHAnsi"/>
          <w:iCs/>
        </w:rPr>
        <w:t>rest in your mind</w:t>
      </w:r>
      <w:r w:rsidR="00326D40" w:rsidRPr="00C772B1">
        <w:rPr>
          <w:rFonts w:cstheme="minorHAnsi"/>
          <w:i/>
          <w:iCs/>
        </w:rPr>
        <w:t xml:space="preserve">. (Pause </w:t>
      </w:r>
      <w:r w:rsidR="004735A0" w:rsidRPr="00C772B1">
        <w:rPr>
          <w:rFonts w:cstheme="minorHAnsi"/>
          <w:i/>
          <w:iCs/>
        </w:rPr>
        <w:t xml:space="preserve">for </w:t>
      </w:r>
      <w:r w:rsidR="00326D40" w:rsidRPr="00C772B1">
        <w:rPr>
          <w:rFonts w:cstheme="minorHAnsi"/>
          <w:i/>
          <w:iCs/>
        </w:rPr>
        <w:t>3</w:t>
      </w:r>
      <w:r w:rsidRPr="00C772B1">
        <w:rPr>
          <w:rFonts w:cstheme="minorHAnsi"/>
          <w:i/>
          <w:iCs/>
        </w:rPr>
        <w:t>0 seconds)</w:t>
      </w:r>
      <w:r w:rsidRPr="00C772B1">
        <w:rPr>
          <w:rFonts w:cstheme="minorHAnsi"/>
          <w:iCs/>
        </w:rPr>
        <w:t xml:space="preserve"> </w:t>
      </w:r>
    </w:p>
    <w:p w14:paraId="172037F5" w14:textId="77777777" w:rsidR="001D216A" w:rsidRPr="00C772B1" w:rsidRDefault="001D216A" w:rsidP="00945F4E">
      <w:pPr>
        <w:spacing w:after="0" w:line="240" w:lineRule="auto"/>
        <w:jc w:val="both"/>
        <w:rPr>
          <w:rFonts w:cstheme="minorHAnsi"/>
          <w:iCs/>
        </w:rPr>
      </w:pPr>
    </w:p>
    <w:p w14:paraId="10672ECD" w14:textId="1927637B" w:rsidR="00F84F21" w:rsidRPr="00C772B1" w:rsidRDefault="00120235" w:rsidP="00945F4E">
      <w:pPr>
        <w:spacing w:after="0" w:line="240" w:lineRule="auto"/>
        <w:jc w:val="both"/>
        <w:rPr>
          <w:rFonts w:cstheme="minorHAnsi"/>
          <w:iCs/>
        </w:rPr>
      </w:pPr>
      <w:r w:rsidRPr="00C772B1">
        <w:rPr>
          <w:rFonts w:cstheme="minorHAnsi"/>
          <w:iCs/>
        </w:rPr>
        <w:t>Stick to this word during your meditation time. When other thou</w:t>
      </w:r>
      <w:r w:rsidR="00326D40" w:rsidRPr="00C772B1">
        <w:rPr>
          <w:rFonts w:cstheme="minorHAnsi"/>
          <w:iCs/>
        </w:rPr>
        <w:t>ghts intrude</w:t>
      </w:r>
      <w:r w:rsidRPr="00C772B1">
        <w:rPr>
          <w:rFonts w:cstheme="minorHAnsi"/>
          <w:iCs/>
        </w:rPr>
        <w:t xml:space="preserve">, gently return to your word. </w:t>
      </w:r>
      <w:r w:rsidR="00921834" w:rsidRPr="00C772B1">
        <w:rPr>
          <w:rFonts w:cstheme="minorHAnsi"/>
          <w:iCs/>
        </w:rPr>
        <w:t>Try</w:t>
      </w:r>
      <w:r w:rsidR="00326D40" w:rsidRPr="00C772B1">
        <w:rPr>
          <w:rFonts w:cstheme="minorHAnsi"/>
          <w:iCs/>
        </w:rPr>
        <w:t xml:space="preserve"> </w:t>
      </w:r>
      <w:r w:rsidR="002243F5" w:rsidRPr="00C772B1">
        <w:rPr>
          <w:rFonts w:cstheme="minorHAnsi"/>
          <w:iCs/>
        </w:rPr>
        <w:t xml:space="preserve">practicing </w:t>
      </w:r>
      <w:r w:rsidR="00326D40" w:rsidRPr="00C772B1">
        <w:rPr>
          <w:rFonts w:cstheme="minorHAnsi"/>
          <w:iCs/>
        </w:rPr>
        <w:t>the balanced breath, using</w:t>
      </w:r>
      <w:r w:rsidR="00F84F21" w:rsidRPr="00C772B1">
        <w:rPr>
          <w:rFonts w:cstheme="minorHAnsi"/>
          <w:iCs/>
        </w:rPr>
        <w:t xml:space="preserve"> equal</w:t>
      </w:r>
      <w:r w:rsidR="00326D40" w:rsidRPr="00C772B1">
        <w:rPr>
          <w:rFonts w:cstheme="minorHAnsi"/>
          <w:iCs/>
        </w:rPr>
        <w:t xml:space="preserve"> amounts of time to inhale and exhale</w:t>
      </w:r>
      <w:r w:rsidR="00F84F21" w:rsidRPr="00C772B1">
        <w:rPr>
          <w:rFonts w:cstheme="minorHAnsi"/>
          <w:iCs/>
        </w:rPr>
        <w:t xml:space="preserve">. </w:t>
      </w:r>
      <w:r w:rsidR="006928A6" w:rsidRPr="00C772B1">
        <w:rPr>
          <w:rFonts w:cstheme="minorHAnsi"/>
          <w:i/>
          <w:iCs/>
        </w:rPr>
        <w:t xml:space="preserve">(Pause </w:t>
      </w:r>
      <w:r w:rsidR="004735A0" w:rsidRPr="00C772B1">
        <w:rPr>
          <w:rFonts w:cstheme="minorHAnsi"/>
          <w:i/>
          <w:iCs/>
        </w:rPr>
        <w:t xml:space="preserve">for </w:t>
      </w:r>
      <w:r w:rsidR="006928A6" w:rsidRPr="00C772B1">
        <w:rPr>
          <w:rFonts w:cstheme="minorHAnsi"/>
          <w:i/>
          <w:iCs/>
        </w:rPr>
        <w:t>30 seconds)</w:t>
      </w:r>
    </w:p>
    <w:bookmarkEnd w:id="1"/>
    <w:p w14:paraId="617B2757" w14:textId="77777777" w:rsidR="00253F40" w:rsidRPr="00C772B1" w:rsidRDefault="00253F40" w:rsidP="00945F4E">
      <w:pPr>
        <w:spacing w:after="0" w:line="240" w:lineRule="auto"/>
        <w:jc w:val="both"/>
        <w:rPr>
          <w:rFonts w:cstheme="minorHAnsi"/>
          <w:iCs/>
        </w:rPr>
      </w:pPr>
    </w:p>
    <w:p w14:paraId="4CA12FA3" w14:textId="50C7A87F" w:rsidR="00120235" w:rsidRPr="00C772B1" w:rsidRDefault="00120235" w:rsidP="00945F4E">
      <w:pPr>
        <w:spacing w:after="0" w:line="240" w:lineRule="auto"/>
        <w:jc w:val="both"/>
        <w:rPr>
          <w:rFonts w:cstheme="minorHAnsi"/>
          <w:iCs/>
        </w:rPr>
      </w:pPr>
      <w:r w:rsidRPr="00C772B1">
        <w:rPr>
          <w:rFonts w:cstheme="minorHAnsi"/>
          <w:iCs/>
        </w:rPr>
        <w:t>When you are ready, allow the word to float away</w:t>
      </w:r>
      <w:r w:rsidR="00F70CD1" w:rsidRPr="00C772B1">
        <w:rPr>
          <w:rFonts w:cstheme="minorHAnsi"/>
          <w:iCs/>
        </w:rPr>
        <w:t>,</w:t>
      </w:r>
      <w:r w:rsidRPr="00C772B1">
        <w:rPr>
          <w:rFonts w:cstheme="minorHAnsi"/>
          <w:iCs/>
        </w:rPr>
        <w:t xml:space="preserve"> and </w:t>
      </w:r>
      <w:r w:rsidR="00F70CD1" w:rsidRPr="00C772B1">
        <w:rPr>
          <w:rFonts w:cstheme="minorHAnsi"/>
          <w:iCs/>
        </w:rPr>
        <w:t xml:space="preserve">then </w:t>
      </w:r>
      <w:r w:rsidRPr="00C772B1">
        <w:rPr>
          <w:rFonts w:cstheme="minorHAnsi"/>
          <w:iCs/>
        </w:rPr>
        <w:t xml:space="preserve">rest in the stillness of your mind. You might try </w:t>
      </w:r>
      <w:r w:rsidR="00AC0BA7" w:rsidRPr="00C772B1">
        <w:rPr>
          <w:rFonts w:cstheme="minorHAnsi"/>
          <w:iCs/>
        </w:rPr>
        <w:t>saying or attending to</w:t>
      </w:r>
      <w:r w:rsidR="001B3EFD" w:rsidRPr="00C772B1">
        <w:rPr>
          <w:rFonts w:cstheme="minorHAnsi"/>
          <w:iCs/>
        </w:rPr>
        <w:t xml:space="preserve"> </w:t>
      </w:r>
      <w:r w:rsidRPr="00C772B1">
        <w:rPr>
          <w:rFonts w:cstheme="minorHAnsi"/>
          <w:iCs/>
        </w:rPr>
        <w:t xml:space="preserve">the word </w:t>
      </w:r>
      <w:r w:rsidR="001B3EFD" w:rsidRPr="00C772B1">
        <w:rPr>
          <w:rFonts w:cstheme="minorHAnsi"/>
          <w:iCs/>
        </w:rPr>
        <w:t>for</w:t>
      </w:r>
      <w:r w:rsidRPr="00C772B1">
        <w:rPr>
          <w:rFonts w:cstheme="minorHAnsi"/>
          <w:iCs/>
        </w:rPr>
        <w:t xml:space="preserve"> one breath and then resting in the stillness for two breaths.</w:t>
      </w:r>
      <w:r w:rsidR="00292A1D" w:rsidRPr="00C772B1">
        <w:rPr>
          <w:rFonts w:cstheme="minorHAnsi"/>
          <w:iCs/>
        </w:rPr>
        <w:t xml:space="preserve"> Breathe.</w:t>
      </w:r>
      <w:r w:rsidRPr="00C772B1">
        <w:rPr>
          <w:rFonts w:cstheme="minorHAnsi"/>
          <w:iCs/>
        </w:rPr>
        <w:t xml:space="preserve"> </w:t>
      </w:r>
      <w:r w:rsidRPr="00C772B1">
        <w:rPr>
          <w:rFonts w:cstheme="minorHAnsi"/>
          <w:i/>
          <w:iCs/>
        </w:rPr>
        <w:t xml:space="preserve">(Pause </w:t>
      </w:r>
      <w:r w:rsidR="004735A0" w:rsidRPr="00C772B1">
        <w:rPr>
          <w:rFonts w:cstheme="minorHAnsi"/>
          <w:i/>
          <w:iCs/>
        </w:rPr>
        <w:t xml:space="preserve">for </w:t>
      </w:r>
      <w:r w:rsidRPr="00C772B1">
        <w:rPr>
          <w:rFonts w:cstheme="minorHAnsi"/>
          <w:i/>
          <w:iCs/>
        </w:rPr>
        <w:t>1 minute)</w:t>
      </w:r>
    </w:p>
    <w:p w14:paraId="5EAD63CB" w14:textId="77777777" w:rsidR="00253F40" w:rsidRPr="00C772B1" w:rsidRDefault="00253F40" w:rsidP="00945F4E">
      <w:pPr>
        <w:spacing w:after="0" w:line="240" w:lineRule="auto"/>
        <w:jc w:val="both"/>
        <w:rPr>
          <w:rFonts w:cstheme="minorHAnsi"/>
          <w:iCs/>
        </w:rPr>
      </w:pPr>
    </w:p>
    <w:p w14:paraId="3CDA4BF2" w14:textId="77777777" w:rsidR="00120235" w:rsidRPr="00C772B1" w:rsidRDefault="00120235" w:rsidP="00945F4E">
      <w:pPr>
        <w:spacing w:after="0" w:line="240" w:lineRule="auto"/>
        <w:jc w:val="both"/>
        <w:rPr>
          <w:rFonts w:cstheme="minorHAnsi"/>
          <w:i/>
          <w:iCs/>
        </w:rPr>
      </w:pPr>
      <w:bookmarkStart w:id="2" w:name="_Hlk492318571"/>
      <w:r w:rsidRPr="00C772B1">
        <w:rPr>
          <w:rFonts w:cstheme="minorHAnsi"/>
          <w:iCs/>
        </w:rPr>
        <w:lastRenderedPageBreak/>
        <w:t xml:space="preserve">And now, </w:t>
      </w:r>
      <w:r w:rsidR="003B182E" w:rsidRPr="00C772B1">
        <w:rPr>
          <w:rFonts w:cstheme="minorHAnsi"/>
          <w:iCs/>
        </w:rPr>
        <w:t xml:space="preserve">practice resting </w:t>
      </w:r>
      <w:r w:rsidR="00807F8B" w:rsidRPr="00C772B1">
        <w:rPr>
          <w:rFonts w:cstheme="minorHAnsi"/>
          <w:iCs/>
        </w:rPr>
        <w:t>only</w:t>
      </w:r>
      <w:r w:rsidR="00C00E44" w:rsidRPr="00C772B1">
        <w:rPr>
          <w:rFonts w:cstheme="minorHAnsi"/>
          <w:iCs/>
        </w:rPr>
        <w:t xml:space="preserve"> </w:t>
      </w:r>
      <w:r w:rsidR="003B182E" w:rsidRPr="00C772B1">
        <w:rPr>
          <w:rFonts w:cstheme="minorHAnsi"/>
          <w:iCs/>
        </w:rPr>
        <w:t>in</w:t>
      </w:r>
      <w:r w:rsidRPr="00C772B1">
        <w:rPr>
          <w:rFonts w:cstheme="minorHAnsi"/>
          <w:iCs/>
        </w:rPr>
        <w:t xml:space="preserve"> the stillness, the quiet mind, for one minute. </w:t>
      </w:r>
      <w:r w:rsidRPr="00C772B1">
        <w:rPr>
          <w:rFonts w:cstheme="minorHAnsi"/>
          <w:i/>
          <w:iCs/>
        </w:rPr>
        <w:t xml:space="preserve">(Pause </w:t>
      </w:r>
      <w:r w:rsidR="004735A0" w:rsidRPr="00C772B1">
        <w:rPr>
          <w:rFonts w:cstheme="minorHAnsi"/>
          <w:i/>
          <w:iCs/>
        </w:rPr>
        <w:t xml:space="preserve">for </w:t>
      </w:r>
      <w:r w:rsidRPr="00C772B1">
        <w:rPr>
          <w:rFonts w:cstheme="minorHAnsi"/>
          <w:i/>
          <w:iCs/>
        </w:rPr>
        <w:t>1 minute)</w:t>
      </w:r>
    </w:p>
    <w:p w14:paraId="34A6133C" w14:textId="77777777" w:rsidR="001D216A" w:rsidRPr="00814B29" w:rsidRDefault="001D216A" w:rsidP="00945F4E">
      <w:pPr>
        <w:spacing w:after="0" w:line="240" w:lineRule="auto"/>
        <w:jc w:val="both"/>
        <w:rPr>
          <w:rFonts w:cstheme="minorHAnsi"/>
        </w:rPr>
      </w:pPr>
    </w:p>
    <w:bookmarkEnd w:id="2"/>
    <w:p w14:paraId="1DA05DA8" w14:textId="12AC34DE" w:rsidR="00F84F21" w:rsidRPr="00C772B1" w:rsidRDefault="00805C70" w:rsidP="00945F4E">
      <w:pPr>
        <w:spacing w:after="0" w:line="240" w:lineRule="auto"/>
        <w:jc w:val="both"/>
        <w:rPr>
          <w:rFonts w:cstheme="minorHAnsi"/>
          <w:iCs/>
        </w:rPr>
      </w:pPr>
      <w:r w:rsidRPr="00C772B1">
        <w:rPr>
          <w:rFonts w:cstheme="minorHAnsi"/>
          <w:iCs/>
        </w:rPr>
        <w:t xml:space="preserve">Pause. </w:t>
      </w:r>
      <w:r w:rsidR="00EE74F2" w:rsidRPr="00C772B1">
        <w:rPr>
          <w:rFonts w:cstheme="minorHAnsi"/>
          <w:iCs/>
        </w:rPr>
        <w:t>Take a full</w:t>
      </w:r>
      <w:r w:rsidR="006C47C0" w:rsidRPr="00C772B1">
        <w:rPr>
          <w:rFonts w:cstheme="minorHAnsi"/>
          <w:iCs/>
        </w:rPr>
        <w:t xml:space="preserve"> deep breath</w:t>
      </w:r>
      <w:r w:rsidR="00114106" w:rsidRPr="00C772B1">
        <w:rPr>
          <w:rFonts w:cstheme="minorHAnsi"/>
          <w:iCs/>
        </w:rPr>
        <w:t>,</w:t>
      </w:r>
      <w:r w:rsidR="006C47C0" w:rsidRPr="00C772B1">
        <w:rPr>
          <w:rFonts w:cstheme="minorHAnsi"/>
          <w:iCs/>
        </w:rPr>
        <w:t xml:space="preserve"> as if you were str</w:t>
      </w:r>
      <w:r w:rsidR="00120235" w:rsidRPr="00C772B1">
        <w:rPr>
          <w:rFonts w:cstheme="minorHAnsi"/>
          <w:iCs/>
        </w:rPr>
        <w:t xml:space="preserve">etching your </w:t>
      </w:r>
      <w:r w:rsidR="00010CCC" w:rsidRPr="00C772B1">
        <w:rPr>
          <w:rFonts w:cstheme="minorHAnsi"/>
          <w:iCs/>
        </w:rPr>
        <w:t>insides. Gentl</w:t>
      </w:r>
      <w:r w:rsidR="00C30C24" w:rsidRPr="00C772B1">
        <w:rPr>
          <w:rFonts w:cstheme="minorHAnsi"/>
          <w:iCs/>
        </w:rPr>
        <w:t xml:space="preserve">y </w:t>
      </w:r>
      <w:r w:rsidR="00010CCC" w:rsidRPr="00C772B1">
        <w:rPr>
          <w:rFonts w:cstheme="minorHAnsi"/>
          <w:iCs/>
        </w:rPr>
        <w:t>r</w:t>
      </w:r>
      <w:r w:rsidR="00120235" w:rsidRPr="00C772B1">
        <w:rPr>
          <w:rFonts w:cstheme="minorHAnsi"/>
          <w:iCs/>
        </w:rPr>
        <w:t>e</w:t>
      </w:r>
      <w:r w:rsidR="00010CCC" w:rsidRPr="00C772B1">
        <w:rPr>
          <w:rFonts w:cstheme="minorHAnsi"/>
          <w:iCs/>
        </w:rPr>
        <w:t>-engage with the meeting</w:t>
      </w:r>
      <w:r w:rsidR="00120235" w:rsidRPr="00C772B1">
        <w:rPr>
          <w:rFonts w:cstheme="minorHAnsi"/>
          <w:iCs/>
        </w:rPr>
        <w:t>.</w:t>
      </w:r>
    </w:p>
    <w:p w14:paraId="2C35A83C" w14:textId="77777777" w:rsidR="00253F40" w:rsidRPr="00C772B1" w:rsidRDefault="00253F40" w:rsidP="00945F4E">
      <w:pPr>
        <w:spacing w:after="0" w:line="240" w:lineRule="auto"/>
        <w:jc w:val="both"/>
        <w:rPr>
          <w:rFonts w:cstheme="minorHAnsi"/>
          <w:iCs/>
        </w:rPr>
      </w:pPr>
    </w:p>
    <w:p w14:paraId="2183D419" w14:textId="77777777" w:rsidR="0083432F" w:rsidRPr="00C772B1" w:rsidRDefault="0083432F" w:rsidP="00945F4E">
      <w:pPr>
        <w:spacing w:after="0" w:line="240" w:lineRule="auto"/>
        <w:jc w:val="both"/>
        <w:rPr>
          <w:rFonts w:cstheme="minorHAnsi"/>
          <w:iCs/>
        </w:rPr>
      </w:pPr>
      <w:r w:rsidRPr="00C772B1">
        <w:rPr>
          <w:rFonts w:cstheme="minorHAnsi"/>
          <w:iCs/>
        </w:rPr>
        <w:t>Our s</w:t>
      </w:r>
      <w:r w:rsidR="00253F40" w:rsidRPr="00C772B1">
        <w:rPr>
          <w:rFonts w:cstheme="minorHAnsi"/>
          <w:iCs/>
        </w:rPr>
        <w:t>cripture for this meditation is</w:t>
      </w:r>
      <w:r w:rsidRPr="00C772B1">
        <w:rPr>
          <w:rFonts w:cstheme="minorHAnsi"/>
          <w:iCs/>
        </w:rPr>
        <w:t xml:space="preserve"> </w:t>
      </w:r>
      <w:r w:rsidR="00061D9B" w:rsidRPr="00C772B1">
        <w:rPr>
          <w:rFonts w:cstheme="minorHAnsi"/>
          <w:iCs/>
        </w:rPr>
        <w:t>Psalm 27:14</w:t>
      </w:r>
      <w:r w:rsidR="00805C70" w:rsidRPr="00C772B1">
        <w:rPr>
          <w:rFonts w:cstheme="minorHAnsi"/>
          <w:iCs/>
        </w:rPr>
        <w:t>.</w:t>
      </w:r>
    </w:p>
    <w:p w14:paraId="596C95CD" w14:textId="77777777" w:rsidR="00253F40" w:rsidRPr="00C772B1" w:rsidRDefault="00253F40" w:rsidP="0019171B">
      <w:pPr>
        <w:spacing w:after="0" w:line="240" w:lineRule="auto"/>
        <w:jc w:val="both"/>
        <w:rPr>
          <w:rFonts w:cstheme="minorHAnsi"/>
          <w:iCs/>
        </w:rPr>
      </w:pPr>
    </w:p>
    <w:p w14:paraId="35BBC7B1" w14:textId="77777777" w:rsidR="00076BAF" w:rsidRPr="00C772B1" w:rsidRDefault="00076BAF" w:rsidP="004735A0">
      <w:pPr>
        <w:spacing w:after="0" w:line="240" w:lineRule="auto"/>
        <w:jc w:val="center"/>
        <w:rPr>
          <w:rFonts w:cstheme="minorHAnsi"/>
          <w:iCs/>
        </w:rPr>
      </w:pPr>
      <w:r w:rsidRPr="00C772B1">
        <w:rPr>
          <w:rFonts w:cstheme="minorHAnsi"/>
          <w:iCs/>
        </w:rPr>
        <w:t>Wait on the Lord;</w:t>
      </w:r>
    </w:p>
    <w:p w14:paraId="7FE8B28E" w14:textId="77777777" w:rsidR="0083432F" w:rsidRPr="00C772B1" w:rsidRDefault="00076BAF" w:rsidP="004735A0">
      <w:pPr>
        <w:spacing w:after="0" w:line="240" w:lineRule="auto"/>
        <w:jc w:val="center"/>
        <w:rPr>
          <w:rFonts w:cstheme="minorHAnsi"/>
          <w:iCs/>
        </w:rPr>
      </w:pPr>
      <w:r w:rsidRPr="00C772B1">
        <w:rPr>
          <w:rFonts w:cstheme="minorHAnsi"/>
          <w:iCs/>
        </w:rPr>
        <w:t>B</w:t>
      </w:r>
      <w:r w:rsidR="0083432F" w:rsidRPr="00C772B1">
        <w:rPr>
          <w:rFonts w:cstheme="minorHAnsi"/>
          <w:iCs/>
        </w:rPr>
        <w:t>e of good courage,</w:t>
      </w:r>
    </w:p>
    <w:p w14:paraId="1D16E8F3" w14:textId="77777777" w:rsidR="0083432F" w:rsidRPr="00C772B1" w:rsidRDefault="004503A1" w:rsidP="004735A0">
      <w:pPr>
        <w:spacing w:after="0" w:line="240" w:lineRule="auto"/>
        <w:jc w:val="center"/>
        <w:rPr>
          <w:rFonts w:cstheme="minorHAnsi"/>
          <w:iCs/>
        </w:rPr>
      </w:pPr>
      <w:r w:rsidRPr="00C772B1">
        <w:rPr>
          <w:rFonts w:cstheme="minorHAnsi"/>
          <w:iCs/>
        </w:rPr>
        <w:t>A</w:t>
      </w:r>
      <w:r w:rsidR="0083432F" w:rsidRPr="00C772B1">
        <w:rPr>
          <w:rFonts w:cstheme="minorHAnsi"/>
          <w:iCs/>
        </w:rPr>
        <w:t>nd allo</w:t>
      </w:r>
      <w:r w:rsidR="00076BAF" w:rsidRPr="00C772B1">
        <w:rPr>
          <w:rFonts w:cstheme="minorHAnsi"/>
          <w:iCs/>
        </w:rPr>
        <w:t>w your heart to be strengthened.</w:t>
      </w:r>
    </w:p>
    <w:p w14:paraId="12F37365" w14:textId="77777777" w:rsidR="00120235" w:rsidRPr="00C772B1" w:rsidRDefault="002C504F" w:rsidP="004735A0">
      <w:pPr>
        <w:spacing w:after="0" w:line="240" w:lineRule="auto"/>
        <w:jc w:val="center"/>
        <w:rPr>
          <w:rFonts w:cstheme="minorHAnsi"/>
          <w:iCs/>
        </w:rPr>
      </w:pPr>
      <w:r w:rsidRPr="00C772B1">
        <w:rPr>
          <w:rFonts w:cstheme="minorHAnsi"/>
          <w:iCs/>
        </w:rPr>
        <w:t>Yes, wait on the Lord.</w:t>
      </w:r>
    </w:p>
    <w:p w14:paraId="209E9740" w14:textId="77777777" w:rsidR="00EE74F2" w:rsidRPr="00C772B1" w:rsidRDefault="00EE74F2" w:rsidP="00945F4E">
      <w:pPr>
        <w:spacing w:after="0" w:line="240" w:lineRule="auto"/>
        <w:jc w:val="both"/>
        <w:rPr>
          <w:rFonts w:cstheme="minorHAnsi"/>
          <w:iCs/>
        </w:rPr>
      </w:pPr>
    </w:p>
    <w:p w14:paraId="7F1D3682" w14:textId="77777777" w:rsidR="00F64F32" w:rsidRPr="00C772B1" w:rsidRDefault="00EE74F2" w:rsidP="00945F4E">
      <w:pPr>
        <w:spacing w:after="0" w:line="240" w:lineRule="auto"/>
        <w:jc w:val="both"/>
        <w:rPr>
          <w:rFonts w:cstheme="minorHAnsi"/>
          <w:iCs/>
        </w:rPr>
      </w:pPr>
      <w:r w:rsidRPr="00C772B1">
        <w:rPr>
          <w:rFonts w:cstheme="minorHAnsi"/>
          <w:iCs/>
        </w:rPr>
        <w:t>Take a deep breath.</w:t>
      </w:r>
    </w:p>
    <w:p w14:paraId="1EC10547" w14:textId="214A407A" w:rsidR="002C504F" w:rsidRPr="00C772B1" w:rsidRDefault="00F64F32" w:rsidP="00945F4E">
      <w:pPr>
        <w:spacing w:after="0" w:line="240" w:lineRule="auto"/>
        <w:jc w:val="both"/>
        <w:rPr>
          <w:rFonts w:cstheme="minorHAnsi"/>
          <w:i/>
          <w:iCs/>
        </w:rPr>
      </w:pPr>
      <w:r w:rsidRPr="00C772B1">
        <w:rPr>
          <w:rFonts w:cstheme="minorHAnsi"/>
          <w:i/>
          <w:iCs/>
        </w:rPr>
        <w:t>(</w:t>
      </w:r>
      <w:r w:rsidR="00AC0BA7" w:rsidRPr="00C772B1">
        <w:rPr>
          <w:rFonts w:cstheme="minorHAnsi"/>
          <w:i/>
          <w:iCs/>
        </w:rPr>
        <w:t>Go</w:t>
      </w:r>
      <w:r w:rsidR="007C6DC1" w:rsidRPr="00C772B1">
        <w:rPr>
          <w:rFonts w:cstheme="minorHAnsi"/>
          <w:i/>
          <w:iCs/>
        </w:rPr>
        <w:t xml:space="preserve"> immediately to</w:t>
      </w:r>
      <w:r w:rsidR="000E4894" w:rsidRPr="00C772B1">
        <w:rPr>
          <w:rFonts w:cstheme="minorHAnsi"/>
          <w:i/>
          <w:iCs/>
        </w:rPr>
        <w:t xml:space="preserve"> the</w:t>
      </w:r>
      <w:r w:rsidR="007C6DC1" w:rsidRPr="00C772B1">
        <w:rPr>
          <w:rFonts w:cstheme="minorHAnsi"/>
          <w:i/>
          <w:iCs/>
        </w:rPr>
        <w:t xml:space="preserve"> C</w:t>
      </w:r>
      <w:r w:rsidR="000E4894" w:rsidRPr="00C772B1">
        <w:rPr>
          <w:rFonts w:cstheme="minorHAnsi"/>
          <w:i/>
          <w:iCs/>
        </w:rPr>
        <w:t>onfession</w:t>
      </w:r>
      <w:r w:rsidR="00EE74F2" w:rsidRPr="00C772B1">
        <w:rPr>
          <w:rFonts w:cstheme="minorHAnsi"/>
          <w:i/>
          <w:iCs/>
        </w:rPr>
        <w:t xml:space="preserve"> to allow</w:t>
      </w:r>
      <w:r w:rsidR="000E4894" w:rsidRPr="00C772B1">
        <w:rPr>
          <w:rFonts w:cstheme="minorHAnsi"/>
          <w:i/>
          <w:iCs/>
        </w:rPr>
        <w:t xml:space="preserve"> time for the Toolbox</w:t>
      </w:r>
      <w:r w:rsidR="007C6DC1" w:rsidRPr="00C772B1">
        <w:rPr>
          <w:rFonts w:cstheme="minorHAnsi"/>
          <w:i/>
          <w:iCs/>
        </w:rPr>
        <w:t>)</w:t>
      </w:r>
    </w:p>
    <w:p w14:paraId="6DF42592" w14:textId="77777777" w:rsidR="0083432F" w:rsidRPr="00C772B1" w:rsidRDefault="0083432F" w:rsidP="00945F4E">
      <w:pPr>
        <w:spacing w:after="0" w:line="240" w:lineRule="auto"/>
        <w:jc w:val="both"/>
        <w:rPr>
          <w:rFonts w:cstheme="minorHAnsi"/>
          <w:iCs/>
        </w:rPr>
      </w:pPr>
    </w:p>
    <w:p w14:paraId="4A523565" w14:textId="77777777" w:rsidR="00285B9A" w:rsidRPr="00C772B1" w:rsidRDefault="00253F40" w:rsidP="00945F4E">
      <w:pPr>
        <w:spacing w:after="0" w:line="240" w:lineRule="auto"/>
        <w:jc w:val="both"/>
        <w:rPr>
          <w:rFonts w:cstheme="minorHAnsi"/>
          <w:b/>
        </w:rPr>
      </w:pPr>
      <w:r w:rsidRPr="00C772B1">
        <w:rPr>
          <w:rFonts w:cstheme="minorHAnsi"/>
          <w:b/>
        </w:rPr>
        <w:t>0:20</w:t>
      </w:r>
      <w:r w:rsidR="00285B9A" w:rsidRPr="00C772B1">
        <w:rPr>
          <w:rFonts w:cstheme="minorHAnsi"/>
          <w:b/>
        </w:rPr>
        <w:tab/>
        <w:t>KARIS CONFESSION</w:t>
      </w:r>
    </w:p>
    <w:p w14:paraId="4ED73823" w14:textId="77777777" w:rsidR="00253F40" w:rsidRPr="00C772B1" w:rsidRDefault="00253F40" w:rsidP="00945F4E">
      <w:pPr>
        <w:spacing w:after="0" w:line="240" w:lineRule="auto"/>
        <w:jc w:val="both"/>
        <w:rPr>
          <w:rFonts w:cstheme="minorHAnsi"/>
          <w:b/>
        </w:rPr>
      </w:pPr>
    </w:p>
    <w:p w14:paraId="31916564" w14:textId="77777777" w:rsidR="00253F40" w:rsidRPr="00C772B1" w:rsidRDefault="00253F40" w:rsidP="00945F4E">
      <w:pPr>
        <w:spacing w:after="0" w:line="240" w:lineRule="auto"/>
        <w:jc w:val="both"/>
        <w:rPr>
          <w:rFonts w:cstheme="minorHAnsi"/>
          <w:b/>
        </w:rPr>
      </w:pPr>
      <w:r w:rsidRPr="00C772B1">
        <w:rPr>
          <w:rFonts w:cstheme="minorHAnsi"/>
          <w:b/>
        </w:rPr>
        <w:t>0:21</w:t>
      </w:r>
      <w:r w:rsidR="00285B9A" w:rsidRPr="00C772B1">
        <w:rPr>
          <w:rFonts w:cstheme="minorHAnsi"/>
          <w:b/>
        </w:rPr>
        <w:tab/>
        <w:t>TOOLBOX</w:t>
      </w:r>
      <w:r w:rsidR="00DE518D" w:rsidRPr="00C772B1">
        <w:rPr>
          <w:rFonts w:cstheme="minorHAnsi"/>
        </w:rPr>
        <w:t xml:space="preserve"> </w:t>
      </w:r>
    </w:p>
    <w:p w14:paraId="3C4E1D30" w14:textId="77777777" w:rsidR="00601FB5" w:rsidRPr="00C772B1" w:rsidRDefault="00601FB5" w:rsidP="00F00C56">
      <w:pPr>
        <w:spacing w:after="0" w:line="240" w:lineRule="auto"/>
        <w:jc w:val="both"/>
        <w:rPr>
          <w:rFonts w:cstheme="minorHAnsi"/>
        </w:rPr>
      </w:pPr>
    </w:p>
    <w:p w14:paraId="1631369C" w14:textId="77777777" w:rsidR="003371BF" w:rsidRPr="00C772B1" w:rsidRDefault="00F00C56" w:rsidP="00945F4E">
      <w:pPr>
        <w:spacing w:after="0" w:line="240" w:lineRule="auto"/>
        <w:jc w:val="both"/>
        <w:rPr>
          <w:rFonts w:cstheme="minorHAnsi"/>
        </w:rPr>
      </w:pPr>
      <w:r w:rsidRPr="00C772B1">
        <w:rPr>
          <w:rFonts w:cstheme="minorHAnsi"/>
        </w:rPr>
        <w:t xml:space="preserve">The world is mesmerized by appearance, talent, and money. In KF, we call these </w:t>
      </w:r>
      <w:r w:rsidR="00C14781" w:rsidRPr="00C772B1">
        <w:rPr>
          <w:rFonts w:cstheme="minorHAnsi"/>
        </w:rPr>
        <w:t>attributes</w:t>
      </w:r>
      <w:r w:rsidRPr="00C772B1">
        <w:rPr>
          <w:rFonts w:cstheme="minorHAnsi"/>
        </w:rPr>
        <w:t xml:space="preserve"> the </w:t>
      </w:r>
      <w:r w:rsidRPr="00C772B1">
        <w:rPr>
          <w:rFonts w:cstheme="minorHAnsi"/>
          <w:i/>
        </w:rPr>
        <w:t>ATM</w:t>
      </w:r>
      <w:r w:rsidRPr="00C772B1">
        <w:rPr>
          <w:rFonts w:cstheme="minorHAnsi"/>
        </w:rPr>
        <w:t xml:space="preserve">. With the same effortless ease that cash can be withdrawn from a machine, people draw on their assets of appearance, talent, and money to create an illusion of superiority and to feed the Idol’s search for glory. We are all encouraged by our culture to buy into the illusions of the ATM and may therefore feel fear or show deference when a person with a big ATM balance comes into the room. This is called </w:t>
      </w:r>
      <w:r w:rsidRPr="00C772B1">
        <w:rPr>
          <w:rFonts w:cstheme="minorHAnsi"/>
          <w:i/>
        </w:rPr>
        <w:t>partiality</w:t>
      </w:r>
      <w:r w:rsidRPr="00C772B1">
        <w:rPr>
          <w:rFonts w:cstheme="minorHAnsi"/>
        </w:rPr>
        <w:t>.</w:t>
      </w:r>
    </w:p>
    <w:p w14:paraId="462D19B8" w14:textId="77777777" w:rsidR="003371BF" w:rsidRPr="00C772B1" w:rsidRDefault="003371BF" w:rsidP="00945F4E">
      <w:pPr>
        <w:spacing w:after="0" w:line="240" w:lineRule="auto"/>
        <w:jc w:val="both"/>
        <w:rPr>
          <w:rFonts w:cstheme="minorHAnsi"/>
        </w:rPr>
      </w:pPr>
    </w:p>
    <w:p w14:paraId="7385B11B" w14:textId="49553B78" w:rsidR="003371BF" w:rsidRPr="00814B29" w:rsidRDefault="009A58B5" w:rsidP="00945F4E">
      <w:pPr>
        <w:spacing w:after="0" w:line="240" w:lineRule="auto"/>
        <w:jc w:val="both"/>
        <w:rPr>
          <w:rFonts w:cstheme="minorHAnsi"/>
        </w:rPr>
      </w:pPr>
      <w:bookmarkStart w:id="3" w:name="_Hlk145662439"/>
      <w:r w:rsidRPr="00814B29">
        <w:rPr>
          <w:rFonts w:cstheme="minorHAnsi"/>
        </w:rPr>
        <w:t>It is</w:t>
      </w:r>
      <w:r w:rsidR="008E2F62" w:rsidRPr="00C772B1">
        <w:rPr>
          <w:rFonts w:cstheme="minorHAnsi"/>
        </w:rPr>
        <w:t xml:space="preserve"> not only the appearance of wealth that clouds our ability to make principled decisions. </w:t>
      </w:r>
      <w:r w:rsidR="001D216A" w:rsidRPr="00C772B1">
        <w:rPr>
          <w:rFonts w:cstheme="minorHAnsi"/>
        </w:rPr>
        <w:t xml:space="preserve">The appearance of poverty can also </w:t>
      </w:r>
      <w:r w:rsidR="003371BF" w:rsidRPr="00C772B1">
        <w:rPr>
          <w:rFonts w:cstheme="minorHAnsi"/>
        </w:rPr>
        <w:t xml:space="preserve">interfere with </w:t>
      </w:r>
      <w:r w:rsidR="001D216A" w:rsidRPr="00C772B1">
        <w:rPr>
          <w:rFonts w:cstheme="minorHAnsi"/>
        </w:rPr>
        <w:t xml:space="preserve">our ability to maintain orientation. </w:t>
      </w:r>
      <w:r w:rsidRPr="00814B29">
        <w:rPr>
          <w:rFonts w:cstheme="minorHAnsi"/>
        </w:rPr>
        <w:t>Our culture often pressures us</w:t>
      </w:r>
      <w:r w:rsidR="003371BF" w:rsidRPr="00814B29">
        <w:rPr>
          <w:rFonts w:cstheme="minorHAnsi"/>
        </w:rPr>
        <w:t xml:space="preserve"> </w:t>
      </w:r>
      <w:r w:rsidR="001D216A" w:rsidRPr="00814B29">
        <w:rPr>
          <w:rFonts w:cstheme="minorHAnsi"/>
        </w:rPr>
        <w:t xml:space="preserve">to </w:t>
      </w:r>
      <w:r w:rsidR="008E2F62" w:rsidRPr="00814B29">
        <w:rPr>
          <w:rFonts w:cstheme="minorHAnsi"/>
        </w:rPr>
        <w:t>show partiality toward people who appear to be in need</w:t>
      </w:r>
      <w:r w:rsidRPr="00814B29">
        <w:rPr>
          <w:rFonts w:cstheme="minorHAnsi"/>
        </w:rPr>
        <w:t>. However, these people</w:t>
      </w:r>
      <w:r w:rsidR="003371BF" w:rsidRPr="00C772B1">
        <w:rPr>
          <w:rFonts w:cstheme="minorHAnsi"/>
        </w:rPr>
        <w:t xml:space="preserve"> may be </w:t>
      </w:r>
      <w:r w:rsidRPr="00814B29">
        <w:rPr>
          <w:rFonts w:cstheme="minorHAnsi"/>
        </w:rPr>
        <w:t>projecting a small</w:t>
      </w:r>
      <w:r w:rsidR="003371BF" w:rsidRPr="00C772B1">
        <w:rPr>
          <w:rFonts w:cstheme="minorHAnsi"/>
        </w:rPr>
        <w:t xml:space="preserve"> ATM</w:t>
      </w:r>
      <w:r w:rsidR="00617B0A" w:rsidRPr="00C772B1">
        <w:rPr>
          <w:rFonts w:cstheme="minorHAnsi"/>
        </w:rPr>
        <w:t xml:space="preserve"> </w:t>
      </w:r>
      <w:r w:rsidR="005B37DF" w:rsidRPr="00814B29">
        <w:rPr>
          <w:rFonts w:cstheme="minorHAnsi"/>
        </w:rPr>
        <w:t xml:space="preserve">to </w:t>
      </w:r>
      <w:r w:rsidRPr="00814B29">
        <w:rPr>
          <w:rFonts w:cstheme="minorHAnsi"/>
        </w:rPr>
        <w:t>create</w:t>
      </w:r>
      <w:r w:rsidR="00617B0A" w:rsidRPr="00C772B1">
        <w:rPr>
          <w:rFonts w:cstheme="minorHAnsi"/>
        </w:rPr>
        <w:t xml:space="preserve"> the illusion of helplessness. </w:t>
      </w:r>
    </w:p>
    <w:bookmarkEnd w:id="3"/>
    <w:p w14:paraId="75E65399" w14:textId="77777777" w:rsidR="003371BF" w:rsidRPr="00814B29" w:rsidRDefault="003371BF" w:rsidP="00945F4E">
      <w:pPr>
        <w:spacing w:after="0" w:line="240" w:lineRule="auto"/>
        <w:jc w:val="both"/>
        <w:rPr>
          <w:rFonts w:cstheme="minorHAnsi"/>
        </w:rPr>
      </w:pPr>
    </w:p>
    <w:p w14:paraId="697CFAA5" w14:textId="7EDF9BD5" w:rsidR="009E11F6" w:rsidRPr="00C772B1" w:rsidRDefault="00617B0A" w:rsidP="00945F4E">
      <w:pPr>
        <w:spacing w:after="0" w:line="240" w:lineRule="auto"/>
        <w:jc w:val="both"/>
        <w:rPr>
          <w:rFonts w:cstheme="minorHAnsi"/>
        </w:rPr>
      </w:pPr>
      <w:r w:rsidRPr="00C772B1">
        <w:rPr>
          <w:rFonts w:cstheme="minorHAnsi"/>
        </w:rPr>
        <w:t xml:space="preserve">Like someone who has a stash of </w:t>
      </w:r>
      <w:bookmarkStart w:id="4" w:name="_Hlk50743735"/>
      <w:r w:rsidRPr="00C772B1">
        <w:rPr>
          <w:rFonts w:cstheme="minorHAnsi"/>
        </w:rPr>
        <w:t>money but acts as if they have none, a person can give the appearance of being more disadvantaged and less capable than they actually are</w:t>
      </w:r>
      <w:r w:rsidR="003371BF" w:rsidRPr="00C772B1">
        <w:rPr>
          <w:rFonts w:cstheme="minorHAnsi"/>
        </w:rPr>
        <w:t>. These people</w:t>
      </w:r>
      <w:r w:rsidRPr="00C772B1">
        <w:rPr>
          <w:rFonts w:cstheme="minorHAnsi"/>
        </w:rPr>
        <w:t xml:space="preserve"> use the illusion of their poverty</w:t>
      </w:r>
      <w:r w:rsidR="00F02A34" w:rsidRPr="00C772B1">
        <w:rPr>
          <w:rFonts w:cstheme="minorHAnsi"/>
        </w:rPr>
        <w:t xml:space="preserve"> to steal from the community</w:t>
      </w:r>
      <w:r w:rsidRPr="00C772B1">
        <w:rPr>
          <w:rFonts w:cstheme="minorHAnsi"/>
        </w:rPr>
        <w:t>.</w:t>
      </w:r>
      <w:r w:rsidR="00F02A34" w:rsidRPr="00C772B1">
        <w:rPr>
          <w:rStyle w:val="EndnoteReference"/>
          <w:rFonts w:cstheme="minorHAnsi"/>
        </w:rPr>
        <w:endnoteReference w:id="3"/>
      </w:r>
      <w:r w:rsidRPr="00C772B1">
        <w:rPr>
          <w:rFonts w:cstheme="minorHAnsi"/>
        </w:rPr>
        <w:t xml:space="preserve"> </w:t>
      </w:r>
      <w:r w:rsidR="005D3E17" w:rsidRPr="00C772B1">
        <w:rPr>
          <w:rFonts w:cstheme="minorHAnsi"/>
        </w:rPr>
        <w:t xml:space="preserve">Others use their real poverty </w:t>
      </w:r>
      <w:r w:rsidR="00D02822" w:rsidRPr="00C772B1">
        <w:rPr>
          <w:rFonts w:cstheme="minorHAnsi"/>
        </w:rPr>
        <w:t>to manipulate the community into taking care of them and</w:t>
      </w:r>
      <w:r w:rsidR="00025F33" w:rsidRPr="00C772B1">
        <w:rPr>
          <w:rFonts w:cstheme="minorHAnsi"/>
        </w:rPr>
        <w:t xml:space="preserve"> </w:t>
      </w:r>
      <w:r w:rsidR="005B37DF" w:rsidRPr="00C772B1">
        <w:rPr>
          <w:rFonts w:cstheme="minorHAnsi"/>
        </w:rPr>
        <w:t xml:space="preserve">to </w:t>
      </w:r>
      <w:r w:rsidR="00F34358" w:rsidRPr="00C772B1">
        <w:rPr>
          <w:rFonts w:cstheme="minorHAnsi"/>
        </w:rPr>
        <w:t>avoid taking responsibility for their own lives</w:t>
      </w:r>
      <w:r w:rsidR="00DD05A6" w:rsidRPr="00C772B1">
        <w:rPr>
          <w:rFonts w:cstheme="minorHAnsi"/>
        </w:rPr>
        <w:t>.</w:t>
      </w:r>
      <w:r w:rsidR="00025F33" w:rsidRPr="00C772B1">
        <w:rPr>
          <w:rFonts w:cstheme="minorHAnsi"/>
        </w:rPr>
        <w:t xml:space="preserve"> </w:t>
      </w:r>
      <w:r w:rsidR="0065167A" w:rsidRPr="00C772B1">
        <w:rPr>
          <w:rFonts w:cstheme="minorHAnsi"/>
        </w:rPr>
        <w:t xml:space="preserve">Their </w:t>
      </w:r>
      <w:r w:rsidR="00805C70" w:rsidRPr="00C772B1">
        <w:rPr>
          <w:rFonts w:cstheme="minorHAnsi"/>
        </w:rPr>
        <w:t xml:space="preserve">poverty </w:t>
      </w:r>
      <w:r w:rsidR="005E5061" w:rsidRPr="00C772B1">
        <w:rPr>
          <w:rFonts w:cstheme="minorHAnsi"/>
        </w:rPr>
        <w:t>then</w:t>
      </w:r>
      <w:r w:rsidR="00805C70" w:rsidRPr="00C772B1">
        <w:rPr>
          <w:rFonts w:cstheme="minorHAnsi"/>
        </w:rPr>
        <w:t xml:space="preserve"> supports their pride system and gives them an illusion of power</w:t>
      </w:r>
      <w:r w:rsidR="0065167A" w:rsidRPr="00C772B1">
        <w:rPr>
          <w:rFonts w:cstheme="minorHAnsi"/>
        </w:rPr>
        <w:t xml:space="preserve">. </w:t>
      </w:r>
      <w:bookmarkStart w:id="5" w:name="_Hlk493246530"/>
      <w:bookmarkEnd w:id="4"/>
    </w:p>
    <w:p w14:paraId="7AA87F8D" w14:textId="77777777" w:rsidR="009E11F6" w:rsidRPr="00C772B1" w:rsidRDefault="009E11F6" w:rsidP="00945F4E">
      <w:pPr>
        <w:spacing w:after="0" w:line="240" w:lineRule="auto"/>
        <w:jc w:val="both"/>
        <w:rPr>
          <w:rFonts w:cstheme="minorHAnsi"/>
        </w:rPr>
      </w:pPr>
    </w:p>
    <w:p w14:paraId="7D64FDFF" w14:textId="0E6AD212" w:rsidR="00F95972" w:rsidRPr="00C772B1" w:rsidRDefault="009E11F6" w:rsidP="00945F4E">
      <w:pPr>
        <w:spacing w:after="0" w:line="240" w:lineRule="auto"/>
        <w:jc w:val="both"/>
        <w:rPr>
          <w:rFonts w:cstheme="minorHAnsi"/>
        </w:rPr>
      </w:pPr>
      <w:bookmarkStart w:id="6" w:name="_Hlk492319288"/>
      <w:bookmarkStart w:id="7" w:name="OLE_LINK8"/>
      <w:bookmarkEnd w:id="5"/>
      <w:r w:rsidRPr="007304A4">
        <w:rPr>
          <w:rFonts w:cstheme="minorHAnsi"/>
        </w:rPr>
        <w:t xml:space="preserve">The ethos of </w:t>
      </w:r>
      <w:r w:rsidR="00DE518D" w:rsidRPr="007304A4">
        <w:rPr>
          <w:rFonts w:cstheme="minorHAnsi"/>
        </w:rPr>
        <w:t>Karis</w:t>
      </w:r>
      <w:r w:rsidR="00DE518D" w:rsidRPr="00C772B1">
        <w:rPr>
          <w:rFonts w:cstheme="minorHAnsi"/>
        </w:rPr>
        <w:t xml:space="preserve"> Fellowships </w:t>
      </w:r>
      <w:r w:rsidRPr="00C772B1">
        <w:rPr>
          <w:rFonts w:cstheme="minorHAnsi"/>
        </w:rPr>
        <w:t xml:space="preserve">is very different from </w:t>
      </w:r>
      <w:r w:rsidR="00560852" w:rsidRPr="00C772B1">
        <w:rPr>
          <w:rFonts w:cstheme="minorHAnsi"/>
        </w:rPr>
        <w:t>the culture of our market economy</w:t>
      </w:r>
      <w:r w:rsidR="007304A4">
        <w:rPr>
          <w:rFonts w:cstheme="minorHAnsi"/>
        </w:rPr>
        <w:t>, which is based on contracts and the ATM</w:t>
      </w:r>
      <w:r w:rsidR="00560852" w:rsidRPr="00C772B1">
        <w:rPr>
          <w:rFonts w:cstheme="minorHAnsi"/>
        </w:rPr>
        <w:t xml:space="preserve">. </w:t>
      </w:r>
      <w:r w:rsidR="00984E2F" w:rsidRPr="00C772B1">
        <w:rPr>
          <w:rFonts w:cstheme="minorHAnsi"/>
        </w:rPr>
        <w:t>Our</w:t>
      </w:r>
      <w:r w:rsidR="00F27ECD" w:rsidRPr="00C772B1">
        <w:rPr>
          <w:rFonts w:cstheme="minorHAnsi"/>
        </w:rPr>
        <w:t xml:space="preserve"> ministry </w:t>
      </w:r>
      <w:r w:rsidR="00140EE2" w:rsidRPr="00C772B1">
        <w:rPr>
          <w:rFonts w:cstheme="minorHAnsi"/>
        </w:rPr>
        <w:t xml:space="preserve">simply </w:t>
      </w:r>
      <w:r w:rsidR="00F27ECD" w:rsidRPr="00C772B1">
        <w:rPr>
          <w:rFonts w:cstheme="minorHAnsi"/>
        </w:rPr>
        <w:t xml:space="preserve">aspires to empower </w:t>
      </w:r>
      <w:r w:rsidR="00947F94" w:rsidRPr="00C772B1">
        <w:rPr>
          <w:rFonts w:cstheme="minorHAnsi"/>
        </w:rPr>
        <w:t xml:space="preserve">all </w:t>
      </w:r>
      <w:r w:rsidR="00F27ECD" w:rsidRPr="00C772B1">
        <w:rPr>
          <w:rFonts w:cstheme="minorHAnsi"/>
        </w:rPr>
        <w:t>Christians</w:t>
      </w:r>
      <w:r w:rsidR="00984E2F" w:rsidRPr="00C772B1">
        <w:rPr>
          <w:rFonts w:cstheme="minorHAnsi"/>
        </w:rPr>
        <w:t xml:space="preserve"> </w:t>
      </w:r>
      <w:r w:rsidR="00F27ECD" w:rsidRPr="00C772B1">
        <w:rPr>
          <w:rFonts w:cstheme="minorHAnsi"/>
        </w:rPr>
        <w:t xml:space="preserve">who </w:t>
      </w:r>
      <w:r w:rsidR="00947F94" w:rsidRPr="00C772B1">
        <w:rPr>
          <w:rFonts w:cstheme="minorHAnsi"/>
        </w:rPr>
        <w:t>want to recover their</w:t>
      </w:r>
      <w:r w:rsidR="00F27ECD" w:rsidRPr="00C772B1">
        <w:rPr>
          <w:rFonts w:cstheme="minorHAnsi"/>
        </w:rPr>
        <w:t xml:space="preserve"> True Sel</w:t>
      </w:r>
      <w:r w:rsidR="00E6383B" w:rsidRPr="00C772B1">
        <w:rPr>
          <w:rFonts w:cstheme="minorHAnsi"/>
        </w:rPr>
        <w:t>f</w:t>
      </w:r>
      <w:r w:rsidR="00F27ECD" w:rsidRPr="00C772B1">
        <w:rPr>
          <w:rFonts w:cstheme="minorHAnsi"/>
        </w:rPr>
        <w:t xml:space="preserve"> for the glory of God. </w:t>
      </w:r>
      <w:r w:rsidR="006A6EF0" w:rsidRPr="00C772B1">
        <w:rPr>
          <w:rFonts w:cstheme="minorHAnsi"/>
        </w:rPr>
        <w:t>KF</w:t>
      </w:r>
      <w:r w:rsidR="00F27ECD" w:rsidRPr="00C772B1">
        <w:rPr>
          <w:rFonts w:cstheme="minorHAnsi"/>
        </w:rPr>
        <w:t xml:space="preserve"> is not </w:t>
      </w:r>
      <w:r w:rsidR="006A6EF0" w:rsidRPr="00C772B1">
        <w:rPr>
          <w:rFonts w:cstheme="minorHAnsi"/>
        </w:rPr>
        <w:t xml:space="preserve">a </w:t>
      </w:r>
      <w:r w:rsidR="00F27ECD" w:rsidRPr="00C772B1">
        <w:rPr>
          <w:rFonts w:cstheme="minorHAnsi"/>
        </w:rPr>
        <w:t>need-based</w:t>
      </w:r>
      <w:r w:rsidR="006A6EF0" w:rsidRPr="00C772B1">
        <w:rPr>
          <w:rFonts w:cstheme="minorHAnsi"/>
        </w:rPr>
        <w:t xml:space="preserve"> ministry</w:t>
      </w:r>
      <w:r w:rsidR="00F27ECD" w:rsidRPr="00C772B1">
        <w:rPr>
          <w:rFonts w:cstheme="minorHAnsi"/>
        </w:rPr>
        <w:t xml:space="preserve">; it is </w:t>
      </w:r>
      <w:r w:rsidR="00F27ECD" w:rsidRPr="00C772B1">
        <w:rPr>
          <w:rFonts w:cstheme="minorHAnsi"/>
          <w:i/>
        </w:rPr>
        <w:t>effort</w:t>
      </w:r>
      <w:r w:rsidR="00555799" w:rsidRPr="00C772B1">
        <w:rPr>
          <w:rFonts w:cstheme="minorHAnsi"/>
          <w:i/>
        </w:rPr>
        <w:t>-based</w:t>
      </w:r>
      <w:r w:rsidR="00555799" w:rsidRPr="00C772B1">
        <w:rPr>
          <w:rFonts w:cstheme="minorHAnsi"/>
        </w:rPr>
        <w:t>.</w:t>
      </w:r>
      <w:r w:rsidR="00DE518D" w:rsidRPr="00C772B1">
        <w:rPr>
          <w:rFonts w:cstheme="minorHAnsi"/>
        </w:rPr>
        <w:t xml:space="preserve"> </w:t>
      </w:r>
      <w:r w:rsidR="003717F3" w:rsidRPr="00C772B1">
        <w:rPr>
          <w:rFonts w:cstheme="minorHAnsi"/>
        </w:rPr>
        <w:t xml:space="preserve">This is extremely important. </w:t>
      </w:r>
      <w:r w:rsidR="0009189A" w:rsidRPr="00C772B1">
        <w:rPr>
          <w:rFonts w:cstheme="minorHAnsi"/>
        </w:rPr>
        <w:t xml:space="preserve">It is the effort you make </w:t>
      </w:r>
      <w:r w:rsidR="004C7B8F" w:rsidRPr="00C772B1">
        <w:rPr>
          <w:rFonts w:cstheme="minorHAnsi"/>
        </w:rPr>
        <w:t xml:space="preserve">to recover your True Self </w:t>
      </w:r>
      <w:r w:rsidR="00560852" w:rsidRPr="00C772B1">
        <w:rPr>
          <w:rFonts w:cstheme="minorHAnsi"/>
        </w:rPr>
        <w:t xml:space="preserve">and build karis relationships </w:t>
      </w:r>
      <w:r w:rsidR="004C7B8F" w:rsidRPr="00C772B1">
        <w:rPr>
          <w:rFonts w:cstheme="minorHAnsi"/>
        </w:rPr>
        <w:t>that reveals your true intention</w:t>
      </w:r>
      <w:r w:rsidR="008F4EC2" w:rsidRPr="00C772B1">
        <w:rPr>
          <w:rFonts w:cstheme="minorHAnsi"/>
        </w:rPr>
        <w:t>. Your</w:t>
      </w:r>
      <w:r w:rsidR="004C7B8F" w:rsidRPr="00C772B1">
        <w:rPr>
          <w:rFonts w:cstheme="minorHAnsi"/>
        </w:rPr>
        <w:t xml:space="preserve"> ATM balance is </w:t>
      </w:r>
      <w:r w:rsidR="0009189A" w:rsidRPr="00C772B1">
        <w:rPr>
          <w:rFonts w:cstheme="minorHAnsi"/>
        </w:rPr>
        <w:t>not important</w:t>
      </w:r>
      <w:r w:rsidR="00560852" w:rsidRPr="00C772B1">
        <w:rPr>
          <w:rFonts w:cstheme="minorHAnsi"/>
        </w:rPr>
        <w:t xml:space="preserve"> in the karis </w:t>
      </w:r>
      <w:r w:rsidR="00CF0E98" w:rsidRPr="00C772B1">
        <w:rPr>
          <w:rFonts w:cstheme="minorHAnsi"/>
        </w:rPr>
        <w:t>economy</w:t>
      </w:r>
      <w:r w:rsidR="008F4EC2" w:rsidRPr="00C772B1">
        <w:rPr>
          <w:rFonts w:cstheme="minorHAnsi"/>
        </w:rPr>
        <w:t xml:space="preserve">; </w:t>
      </w:r>
      <w:r w:rsidR="006720D9" w:rsidRPr="00C772B1">
        <w:rPr>
          <w:rFonts w:cstheme="minorHAnsi"/>
        </w:rPr>
        <w:t xml:space="preserve">it is </w:t>
      </w:r>
      <w:r w:rsidR="008F4EC2" w:rsidRPr="00C772B1">
        <w:rPr>
          <w:rFonts w:cstheme="minorHAnsi"/>
        </w:rPr>
        <w:t>your</w:t>
      </w:r>
      <w:r w:rsidR="00757D87" w:rsidRPr="00C772B1">
        <w:rPr>
          <w:rFonts w:cstheme="minorHAnsi"/>
        </w:rPr>
        <w:t xml:space="preserve"> effort, not your need</w:t>
      </w:r>
      <w:r w:rsidR="00140EE2" w:rsidRPr="00C772B1">
        <w:rPr>
          <w:rFonts w:cstheme="minorHAnsi"/>
        </w:rPr>
        <w:t xml:space="preserve"> or your wealth</w:t>
      </w:r>
      <w:r w:rsidR="00757D87" w:rsidRPr="00C772B1">
        <w:rPr>
          <w:rFonts w:cstheme="minorHAnsi"/>
        </w:rPr>
        <w:t>,</w:t>
      </w:r>
      <w:r w:rsidR="006720D9" w:rsidRPr="00C772B1">
        <w:rPr>
          <w:rFonts w:cstheme="minorHAnsi"/>
        </w:rPr>
        <w:t xml:space="preserve"> that</w:t>
      </w:r>
      <w:r w:rsidR="00DE518D" w:rsidRPr="00C772B1">
        <w:rPr>
          <w:rFonts w:cstheme="minorHAnsi"/>
        </w:rPr>
        <w:t xml:space="preserve"> invites</w:t>
      </w:r>
      <w:r w:rsidR="00F95972" w:rsidRPr="00C772B1">
        <w:rPr>
          <w:rFonts w:cstheme="minorHAnsi"/>
        </w:rPr>
        <w:t xml:space="preserve"> support and care from other KF members</w:t>
      </w:r>
      <w:r w:rsidR="001A7DB7" w:rsidRPr="00C772B1">
        <w:rPr>
          <w:rFonts w:cstheme="minorHAnsi"/>
        </w:rPr>
        <w:t xml:space="preserve">. </w:t>
      </w:r>
      <w:bookmarkStart w:id="8" w:name="_Hlk493246563"/>
      <w:r w:rsidR="001A7DB7" w:rsidRPr="00C772B1">
        <w:rPr>
          <w:rFonts w:cstheme="minorHAnsi"/>
        </w:rPr>
        <w:t xml:space="preserve">We gain strength through fellowship with others </w:t>
      </w:r>
      <w:r w:rsidR="003750D4" w:rsidRPr="00C772B1">
        <w:rPr>
          <w:rFonts w:cstheme="minorHAnsi"/>
        </w:rPr>
        <w:t>as</w:t>
      </w:r>
      <w:r w:rsidR="00076BAF" w:rsidRPr="00C772B1">
        <w:rPr>
          <w:rFonts w:cstheme="minorHAnsi"/>
        </w:rPr>
        <w:t xml:space="preserve"> together</w:t>
      </w:r>
      <w:r w:rsidR="003750D4" w:rsidRPr="00C772B1">
        <w:rPr>
          <w:rFonts w:cstheme="minorHAnsi"/>
        </w:rPr>
        <w:t xml:space="preserve"> we stagger</w:t>
      </w:r>
      <w:r w:rsidR="001A7DB7" w:rsidRPr="00C772B1">
        <w:rPr>
          <w:rFonts w:cstheme="minorHAnsi"/>
        </w:rPr>
        <w:t xml:space="preserve"> toward the goal of </w:t>
      </w:r>
      <w:r w:rsidR="002E0179" w:rsidRPr="00C772B1">
        <w:rPr>
          <w:rFonts w:cstheme="minorHAnsi"/>
        </w:rPr>
        <w:t>developing</w:t>
      </w:r>
      <w:r w:rsidR="00F85F40" w:rsidRPr="00C772B1">
        <w:rPr>
          <w:rFonts w:cstheme="minorHAnsi"/>
        </w:rPr>
        <w:t xml:space="preserve"> </w:t>
      </w:r>
      <w:r w:rsidR="001A7DB7" w:rsidRPr="00C772B1">
        <w:rPr>
          <w:rFonts w:cstheme="minorHAnsi"/>
        </w:rPr>
        <w:t xml:space="preserve">a strong and </w:t>
      </w:r>
      <w:r w:rsidR="002E0179" w:rsidRPr="00C772B1">
        <w:rPr>
          <w:rFonts w:cstheme="minorHAnsi"/>
        </w:rPr>
        <w:t>resilient</w:t>
      </w:r>
      <w:r w:rsidR="001A7DB7" w:rsidRPr="00C772B1">
        <w:rPr>
          <w:rFonts w:cstheme="minorHAnsi"/>
        </w:rPr>
        <w:t xml:space="preserve"> True Self</w:t>
      </w:r>
      <w:r w:rsidR="00D14431" w:rsidRPr="00C772B1">
        <w:rPr>
          <w:rFonts w:cstheme="minorHAnsi"/>
        </w:rPr>
        <w:t>.</w:t>
      </w:r>
      <w:r w:rsidR="001A7DB7" w:rsidRPr="00C772B1">
        <w:rPr>
          <w:rFonts w:cstheme="minorHAnsi"/>
        </w:rPr>
        <w:t xml:space="preserve"> </w:t>
      </w:r>
      <w:r w:rsidR="003750D4" w:rsidRPr="00814B29">
        <w:rPr>
          <w:rFonts w:cstheme="minorHAnsi"/>
        </w:rPr>
        <w:t>We invest in effort-based people so that when</w:t>
      </w:r>
      <w:r w:rsidR="0083432F" w:rsidRPr="00814B29">
        <w:rPr>
          <w:rFonts w:cstheme="minorHAnsi"/>
        </w:rPr>
        <w:t xml:space="preserve"> our True Self starts to</w:t>
      </w:r>
      <w:r w:rsidR="00295689" w:rsidRPr="00814B29">
        <w:rPr>
          <w:rFonts w:cstheme="minorHAnsi"/>
        </w:rPr>
        <w:t xml:space="preserve"> run</w:t>
      </w:r>
      <w:r w:rsidR="00C82492" w:rsidRPr="00814B29">
        <w:rPr>
          <w:rFonts w:cstheme="minorHAnsi"/>
        </w:rPr>
        <w:t>,</w:t>
      </w:r>
      <w:r w:rsidR="00295689" w:rsidRPr="00814B29">
        <w:rPr>
          <w:rFonts w:cstheme="minorHAnsi"/>
        </w:rPr>
        <w:t xml:space="preserve"> we </w:t>
      </w:r>
      <w:r w:rsidR="003750D4" w:rsidRPr="00814B29">
        <w:rPr>
          <w:rFonts w:cstheme="minorHAnsi"/>
        </w:rPr>
        <w:t>can run</w:t>
      </w:r>
      <w:r w:rsidR="00295689" w:rsidRPr="00814B29">
        <w:rPr>
          <w:rFonts w:cstheme="minorHAnsi"/>
        </w:rPr>
        <w:t xml:space="preserve"> with </w:t>
      </w:r>
      <w:r w:rsidR="003750D4" w:rsidRPr="00814B29">
        <w:rPr>
          <w:rFonts w:cstheme="minorHAnsi"/>
        </w:rPr>
        <w:t xml:space="preserve">those </w:t>
      </w:r>
      <w:r w:rsidR="00295689" w:rsidRPr="00814B29">
        <w:rPr>
          <w:rFonts w:cstheme="minorHAnsi"/>
        </w:rPr>
        <w:t xml:space="preserve">who are </w:t>
      </w:r>
      <w:r w:rsidR="003750D4" w:rsidRPr="00814B29">
        <w:rPr>
          <w:rFonts w:cstheme="minorHAnsi"/>
        </w:rPr>
        <w:t xml:space="preserve">also </w:t>
      </w:r>
      <w:r w:rsidR="00295689" w:rsidRPr="00814B29">
        <w:rPr>
          <w:rFonts w:cstheme="minorHAnsi"/>
        </w:rPr>
        <w:t>running</w:t>
      </w:r>
      <w:r w:rsidR="00295689" w:rsidRPr="00C772B1">
        <w:rPr>
          <w:rFonts w:cstheme="minorHAnsi"/>
        </w:rPr>
        <w:t xml:space="preserve">. </w:t>
      </w:r>
      <w:r w:rsidR="003750D4" w:rsidRPr="00C772B1">
        <w:rPr>
          <w:rFonts w:cstheme="minorHAnsi"/>
        </w:rPr>
        <w:t>Th</w:t>
      </w:r>
      <w:r w:rsidR="001A7DB7" w:rsidRPr="00C772B1">
        <w:rPr>
          <w:rFonts w:cstheme="minorHAnsi"/>
        </w:rPr>
        <w:t xml:space="preserve">is is </w:t>
      </w:r>
      <w:r w:rsidR="00810FB1" w:rsidRPr="00C772B1">
        <w:rPr>
          <w:rFonts w:cstheme="minorHAnsi"/>
        </w:rPr>
        <w:t xml:space="preserve">a </w:t>
      </w:r>
      <w:r w:rsidR="000D2BCE" w:rsidRPr="00C772B1">
        <w:rPr>
          <w:rFonts w:cstheme="minorHAnsi"/>
        </w:rPr>
        <w:t>new</w:t>
      </w:r>
      <w:r w:rsidR="001A7DB7" w:rsidRPr="00C772B1">
        <w:rPr>
          <w:rFonts w:cstheme="minorHAnsi"/>
        </w:rPr>
        <w:t xml:space="preserve"> kind of race in which we</w:t>
      </w:r>
      <w:r w:rsidR="00F56ACA" w:rsidRPr="00C772B1">
        <w:rPr>
          <w:rFonts w:cstheme="minorHAnsi"/>
        </w:rPr>
        <w:t xml:space="preserve"> all</w:t>
      </w:r>
      <w:r w:rsidR="001A7DB7" w:rsidRPr="00C772B1">
        <w:rPr>
          <w:rFonts w:cstheme="minorHAnsi"/>
        </w:rPr>
        <w:t xml:space="preserve"> </w:t>
      </w:r>
      <w:r w:rsidR="008F4EC2" w:rsidRPr="00C772B1">
        <w:rPr>
          <w:rFonts w:cstheme="minorHAnsi"/>
        </w:rPr>
        <w:t>start weak but end strong</w:t>
      </w:r>
      <w:r w:rsidR="001A7DB7" w:rsidRPr="00C772B1">
        <w:rPr>
          <w:rFonts w:cstheme="minorHAnsi"/>
        </w:rPr>
        <w:t xml:space="preserve">. </w:t>
      </w:r>
      <w:bookmarkEnd w:id="6"/>
      <w:bookmarkEnd w:id="8"/>
    </w:p>
    <w:bookmarkEnd w:id="7"/>
    <w:p w14:paraId="267119D9" w14:textId="77777777" w:rsidR="00675620" w:rsidRPr="00C772B1" w:rsidRDefault="00675620" w:rsidP="00C36C76">
      <w:pPr>
        <w:widowControl w:val="0"/>
        <w:spacing w:after="0" w:line="240" w:lineRule="auto"/>
        <w:jc w:val="both"/>
        <w:rPr>
          <w:rFonts w:cstheme="minorHAnsi"/>
          <w:b/>
        </w:rPr>
      </w:pPr>
    </w:p>
    <w:p w14:paraId="5BF95732" w14:textId="1FB889C6" w:rsidR="007535FF" w:rsidRPr="00C772B1" w:rsidRDefault="00E6383B" w:rsidP="007535FF">
      <w:pPr>
        <w:widowControl w:val="0"/>
        <w:spacing w:after="0" w:line="240" w:lineRule="auto"/>
        <w:jc w:val="both"/>
        <w:rPr>
          <w:rFonts w:cstheme="minorHAnsi"/>
        </w:rPr>
      </w:pPr>
      <w:r w:rsidRPr="00C772B1">
        <w:rPr>
          <w:rFonts w:cstheme="minorHAnsi"/>
        </w:rPr>
        <w:t>We will now use the</w:t>
      </w:r>
      <w:r w:rsidR="0005112F" w:rsidRPr="00C772B1">
        <w:rPr>
          <w:rFonts w:cstheme="minorHAnsi"/>
          <w:b/>
        </w:rPr>
        <w:t xml:space="preserve"> </w:t>
      </w:r>
      <w:r w:rsidR="00CD08B9" w:rsidRPr="00C772B1">
        <w:rPr>
          <w:rFonts w:cstheme="minorHAnsi"/>
          <w:b/>
        </w:rPr>
        <w:t>T</w:t>
      </w:r>
      <w:r w:rsidR="008F4EC2" w:rsidRPr="00C772B1">
        <w:rPr>
          <w:rFonts w:cstheme="minorHAnsi"/>
          <w:b/>
        </w:rPr>
        <w:t>-</w:t>
      </w:r>
      <w:r w:rsidR="00CD08B9" w:rsidRPr="00C772B1">
        <w:rPr>
          <w:rFonts w:cstheme="minorHAnsi"/>
          <w:b/>
        </w:rPr>
        <w:t>A</w:t>
      </w:r>
      <w:r w:rsidR="008F4EC2" w:rsidRPr="00C772B1">
        <w:rPr>
          <w:rFonts w:cstheme="minorHAnsi"/>
          <w:b/>
        </w:rPr>
        <w:t>-</w:t>
      </w:r>
      <w:r w:rsidR="00CD08B9" w:rsidRPr="00C772B1">
        <w:rPr>
          <w:rFonts w:cstheme="minorHAnsi"/>
          <w:b/>
        </w:rPr>
        <w:t>T</w:t>
      </w:r>
      <w:r w:rsidRPr="00C772B1">
        <w:rPr>
          <w:rFonts w:cstheme="minorHAnsi"/>
          <w:b/>
        </w:rPr>
        <w:t xml:space="preserve"> </w:t>
      </w:r>
      <w:r w:rsidRPr="00C772B1">
        <w:rPr>
          <w:rFonts w:cstheme="minorHAnsi"/>
        </w:rPr>
        <w:t>to explore the issue of money.</w:t>
      </w:r>
      <w:r w:rsidR="00947F94" w:rsidRPr="00C772B1">
        <w:rPr>
          <w:rStyle w:val="EndnoteReference"/>
          <w:rFonts w:cstheme="minorHAnsi"/>
        </w:rPr>
        <w:endnoteReference w:id="4"/>
      </w:r>
      <w:r w:rsidR="007535FF" w:rsidRPr="00C772B1">
        <w:rPr>
          <w:rFonts w:cstheme="minorHAnsi"/>
        </w:rPr>
        <w:t xml:space="preserve"> In this training session we will spend one minute on each step. Feel free to continue holding the pose rather than writing down your thoughts. Just do whatever is most </w:t>
      </w:r>
      <w:r w:rsidR="0030776D" w:rsidRPr="00C772B1">
        <w:rPr>
          <w:rFonts w:cstheme="minorHAnsi"/>
        </w:rPr>
        <w:t xml:space="preserve">helpful </w:t>
      </w:r>
      <w:r w:rsidR="007535FF" w:rsidRPr="00C772B1">
        <w:rPr>
          <w:rFonts w:cstheme="minorHAnsi"/>
        </w:rPr>
        <w:t>for you.</w:t>
      </w:r>
    </w:p>
    <w:p w14:paraId="1F55887B" w14:textId="77777777" w:rsidR="0019171B" w:rsidRPr="00C772B1" w:rsidRDefault="00E6383B" w:rsidP="0019171B">
      <w:pPr>
        <w:widowControl w:val="0"/>
        <w:spacing w:after="0" w:line="240" w:lineRule="auto"/>
        <w:jc w:val="both"/>
        <w:rPr>
          <w:rFonts w:cstheme="minorHAnsi"/>
          <w:b/>
          <w:lang w:val="en-GB"/>
        </w:rPr>
      </w:pPr>
      <w:bookmarkStart w:id="9" w:name="_Hlk492319368"/>
      <w:r w:rsidRPr="00C772B1">
        <w:rPr>
          <w:rFonts w:cstheme="minorHAnsi"/>
          <w:b/>
          <w:lang w:val="en-GB"/>
        </w:rPr>
        <w:lastRenderedPageBreak/>
        <w:t>The</w:t>
      </w:r>
      <w:r w:rsidRPr="00C772B1">
        <w:rPr>
          <w:rFonts w:cstheme="minorHAnsi"/>
          <w:lang w:val="en-GB"/>
        </w:rPr>
        <w:t xml:space="preserve"> </w:t>
      </w:r>
      <w:r w:rsidRPr="00C772B1">
        <w:rPr>
          <w:rFonts w:cstheme="minorHAnsi"/>
          <w:b/>
          <w:lang w:val="en-GB"/>
        </w:rPr>
        <w:t>T</w:t>
      </w:r>
      <w:r w:rsidR="008F4EC2" w:rsidRPr="00C772B1">
        <w:rPr>
          <w:rFonts w:cstheme="minorHAnsi"/>
          <w:b/>
          <w:lang w:val="en-GB"/>
        </w:rPr>
        <w:t>-</w:t>
      </w:r>
      <w:r w:rsidRPr="00C772B1">
        <w:rPr>
          <w:rFonts w:cstheme="minorHAnsi"/>
          <w:b/>
          <w:lang w:val="en-GB"/>
        </w:rPr>
        <w:t>A</w:t>
      </w:r>
      <w:r w:rsidR="008F4EC2" w:rsidRPr="00C772B1">
        <w:rPr>
          <w:rFonts w:cstheme="minorHAnsi"/>
          <w:b/>
          <w:lang w:val="en-GB"/>
        </w:rPr>
        <w:t>-</w:t>
      </w:r>
      <w:r w:rsidRPr="00C772B1">
        <w:rPr>
          <w:rFonts w:cstheme="minorHAnsi"/>
          <w:b/>
          <w:lang w:val="en-GB"/>
        </w:rPr>
        <w:t>T</w:t>
      </w:r>
    </w:p>
    <w:p w14:paraId="4B8B1DBD" w14:textId="77777777" w:rsidR="0019171B" w:rsidRPr="00C772B1" w:rsidRDefault="0019171B" w:rsidP="0019171B">
      <w:pPr>
        <w:widowControl w:val="0"/>
        <w:spacing w:after="0" w:line="240" w:lineRule="auto"/>
        <w:jc w:val="both"/>
        <w:rPr>
          <w:rFonts w:cstheme="minorHAnsi"/>
          <w:b/>
          <w:lang w:val="en-GB"/>
        </w:rPr>
      </w:pPr>
    </w:p>
    <w:p w14:paraId="294641E7" w14:textId="2F61872A" w:rsidR="00DE518D" w:rsidRPr="00C772B1" w:rsidRDefault="00783EB7" w:rsidP="0019171B">
      <w:pPr>
        <w:widowControl w:val="0"/>
        <w:spacing w:after="0" w:line="240" w:lineRule="auto"/>
        <w:jc w:val="both"/>
        <w:rPr>
          <w:rFonts w:cstheme="minorHAnsi"/>
        </w:rPr>
      </w:pPr>
      <w:r w:rsidRPr="00C772B1">
        <w:rPr>
          <w:rFonts w:cstheme="minorHAnsi"/>
        </w:rPr>
        <w:t>Let’s begin. Take the pose</w:t>
      </w:r>
      <w:r w:rsidR="003750D4" w:rsidRPr="00C772B1">
        <w:rPr>
          <w:rFonts w:cstheme="minorHAnsi"/>
        </w:rPr>
        <w:t>,</w:t>
      </w:r>
      <w:r w:rsidRPr="00C772B1">
        <w:rPr>
          <w:rFonts w:cstheme="minorHAnsi"/>
        </w:rPr>
        <w:t xml:space="preserve"> and breathe.</w:t>
      </w:r>
    </w:p>
    <w:bookmarkEnd w:id="9"/>
    <w:p w14:paraId="075B0ACC" w14:textId="77777777" w:rsidR="00F95972" w:rsidRPr="00C772B1" w:rsidRDefault="00F95972" w:rsidP="00945F4E">
      <w:pPr>
        <w:spacing w:after="0" w:line="240" w:lineRule="auto"/>
        <w:jc w:val="both"/>
        <w:rPr>
          <w:rFonts w:cstheme="minorHAnsi"/>
        </w:rPr>
      </w:pPr>
    </w:p>
    <w:p w14:paraId="4AB9D959" w14:textId="77777777" w:rsidR="00FB76C1" w:rsidRPr="00C772B1" w:rsidRDefault="00A70530" w:rsidP="00945F4E">
      <w:pPr>
        <w:pStyle w:val="ListParagraph"/>
        <w:numPr>
          <w:ilvl w:val="0"/>
          <w:numId w:val="3"/>
        </w:numPr>
        <w:spacing w:after="0" w:line="240" w:lineRule="auto"/>
        <w:jc w:val="both"/>
        <w:rPr>
          <w:rFonts w:cstheme="minorHAnsi"/>
          <w:i/>
        </w:rPr>
      </w:pPr>
      <w:r w:rsidRPr="00C772B1">
        <w:rPr>
          <w:rFonts w:cstheme="minorHAnsi"/>
          <w:b/>
        </w:rPr>
        <w:t>Choose an issue or problem.</w:t>
      </w:r>
      <w:r w:rsidR="00FB76C1" w:rsidRPr="00C772B1">
        <w:rPr>
          <w:rFonts w:cstheme="minorHAnsi"/>
          <w:b/>
        </w:rPr>
        <w:t xml:space="preserve"> </w:t>
      </w:r>
      <w:r w:rsidR="00FB76C1" w:rsidRPr="00C772B1">
        <w:rPr>
          <w:rFonts w:cstheme="minorHAnsi"/>
          <w:b/>
          <w:i/>
        </w:rPr>
        <w:t>(Pause)</w:t>
      </w:r>
      <w:r w:rsidR="00FB76C1" w:rsidRPr="00C772B1">
        <w:rPr>
          <w:rFonts w:cstheme="minorHAnsi"/>
          <w:i/>
        </w:rPr>
        <w:t xml:space="preserve"> </w:t>
      </w:r>
      <w:r w:rsidR="00FB76C1" w:rsidRPr="00C772B1">
        <w:rPr>
          <w:rFonts w:cstheme="minorHAnsi"/>
          <w:b/>
          <w:i/>
        </w:rPr>
        <w:t xml:space="preserve">(Repeat the instruction) </w:t>
      </w:r>
    </w:p>
    <w:p w14:paraId="56D40FBC" w14:textId="5624F3A5" w:rsidR="00A70530" w:rsidRPr="00C772B1" w:rsidRDefault="00B12BB5" w:rsidP="00945F4E">
      <w:pPr>
        <w:spacing w:after="0" w:line="240" w:lineRule="auto"/>
        <w:ind w:left="360"/>
        <w:jc w:val="both"/>
        <w:rPr>
          <w:rFonts w:cstheme="minorHAnsi"/>
        </w:rPr>
      </w:pPr>
      <w:r w:rsidRPr="00C772B1">
        <w:rPr>
          <w:rFonts w:cstheme="minorHAnsi"/>
        </w:rPr>
        <w:t>During this</w:t>
      </w:r>
      <w:r w:rsidR="00A70530" w:rsidRPr="00C772B1">
        <w:rPr>
          <w:rFonts w:cstheme="minorHAnsi"/>
        </w:rPr>
        <w:t xml:space="preserve"> first step</w:t>
      </w:r>
      <w:r w:rsidR="00991651" w:rsidRPr="00C772B1">
        <w:rPr>
          <w:rFonts w:cstheme="minorHAnsi"/>
        </w:rPr>
        <w:t>, imagine a</w:t>
      </w:r>
      <w:r w:rsidR="00DE518D" w:rsidRPr="00C772B1">
        <w:rPr>
          <w:rFonts w:cstheme="minorHAnsi"/>
        </w:rPr>
        <w:t xml:space="preserve"> problem</w:t>
      </w:r>
      <w:r w:rsidR="008171C2" w:rsidRPr="00C772B1">
        <w:rPr>
          <w:rFonts w:cstheme="minorHAnsi"/>
        </w:rPr>
        <w:t xml:space="preserve">, </w:t>
      </w:r>
      <w:r w:rsidR="000C57FC" w:rsidRPr="00C772B1">
        <w:rPr>
          <w:rFonts w:cstheme="minorHAnsi"/>
        </w:rPr>
        <w:t xml:space="preserve">a </w:t>
      </w:r>
      <w:r w:rsidR="008171C2" w:rsidRPr="00C772B1">
        <w:rPr>
          <w:rFonts w:cstheme="minorHAnsi"/>
        </w:rPr>
        <w:t>craving,</w:t>
      </w:r>
      <w:r w:rsidR="00991651" w:rsidRPr="00C772B1">
        <w:rPr>
          <w:rFonts w:cstheme="minorHAnsi"/>
        </w:rPr>
        <w:t xml:space="preserve"> or any illusion</w:t>
      </w:r>
      <w:r w:rsidR="00F85F40" w:rsidRPr="00C772B1">
        <w:rPr>
          <w:rFonts w:cstheme="minorHAnsi"/>
        </w:rPr>
        <w:t xml:space="preserve"> </w:t>
      </w:r>
      <w:r w:rsidR="00991651" w:rsidRPr="00C772B1">
        <w:rPr>
          <w:rFonts w:cstheme="minorHAnsi"/>
        </w:rPr>
        <w:t xml:space="preserve">you might have </w:t>
      </w:r>
      <w:r w:rsidR="001556D2" w:rsidRPr="00C772B1">
        <w:rPr>
          <w:rFonts w:cstheme="minorHAnsi"/>
        </w:rPr>
        <w:t>about</w:t>
      </w:r>
      <w:r w:rsidR="00DE518D" w:rsidRPr="00C772B1">
        <w:rPr>
          <w:rFonts w:cstheme="minorHAnsi"/>
        </w:rPr>
        <w:t xml:space="preserve"> money</w:t>
      </w:r>
      <w:r w:rsidR="00991651" w:rsidRPr="00C772B1">
        <w:rPr>
          <w:rFonts w:cstheme="minorHAnsi"/>
        </w:rPr>
        <w:t>.</w:t>
      </w:r>
      <w:r w:rsidR="00F46E09" w:rsidRPr="00C772B1">
        <w:rPr>
          <w:rFonts w:cstheme="minorHAnsi"/>
        </w:rPr>
        <w:t xml:space="preserve"> </w:t>
      </w:r>
      <w:r w:rsidR="00DE518D" w:rsidRPr="00C772B1">
        <w:rPr>
          <w:rFonts w:cstheme="minorHAnsi"/>
        </w:rPr>
        <w:t xml:space="preserve">If you can, experience </w:t>
      </w:r>
      <w:r w:rsidR="00126B11" w:rsidRPr="00C772B1">
        <w:rPr>
          <w:rFonts w:cstheme="minorHAnsi"/>
        </w:rPr>
        <w:t xml:space="preserve">in your body </w:t>
      </w:r>
      <w:r w:rsidR="00DE518D" w:rsidRPr="00C772B1">
        <w:rPr>
          <w:rFonts w:cstheme="minorHAnsi"/>
        </w:rPr>
        <w:t>the sensation</w:t>
      </w:r>
      <w:r w:rsidR="007C6DC1" w:rsidRPr="00C772B1">
        <w:rPr>
          <w:rFonts w:cstheme="minorHAnsi"/>
        </w:rPr>
        <w:t>s</w:t>
      </w:r>
      <w:r w:rsidR="00DE518D" w:rsidRPr="00C772B1">
        <w:rPr>
          <w:rFonts w:cstheme="minorHAnsi"/>
        </w:rPr>
        <w:t xml:space="preserve"> </w:t>
      </w:r>
      <w:r w:rsidR="001073B2" w:rsidRPr="00C772B1">
        <w:rPr>
          <w:rFonts w:cstheme="minorHAnsi"/>
        </w:rPr>
        <w:t>associated with money</w:t>
      </w:r>
      <w:r w:rsidR="007619EE" w:rsidRPr="00C772B1">
        <w:rPr>
          <w:rFonts w:cstheme="minorHAnsi"/>
        </w:rPr>
        <w:t>, and breathe</w:t>
      </w:r>
      <w:r w:rsidRPr="00C772B1">
        <w:rPr>
          <w:rFonts w:cstheme="minorHAnsi"/>
        </w:rPr>
        <w:t xml:space="preserve">. </w:t>
      </w:r>
      <w:r w:rsidR="006436D8" w:rsidRPr="00C772B1">
        <w:rPr>
          <w:rFonts w:cstheme="minorHAnsi"/>
          <w:i/>
        </w:rPr>
        <w:t xml:space="preserve">(Pause </w:t>
      </w:r>
      <w:r w:rsidR="003F2194" w:rsidRPr="00C772B1">
        <w:rPr>
          <w:rFonts w:cstheme="minorHAnsi"/>
          <w:i/>
        </w:rPr>
        <w:t xml:space="preserve">for </w:t>
      </w:r>
      <w:r w:rsidR="006436D8" w:rsidRPr="00C772B1">
        <w:rPr>
          <w:rFonts w:cstheme="minorHAnsi"/>
          <w:i/>
        </w:rPr>
        <w:t>30 seconds</w:t>
      </w:r>
      <w:r w:rsidRPr="00C772B1">
        <w:rPr>
          <w:rFonts w:cstheme="minorHAnsi"/>
          <w:i/>
        </w:rPr>
        <w:t>)</w:t>
      </w:r>
      <w:r w:rsidR="00DE518D" w:rsidRPr="00C772B1">
        <w:rPr>
          <w:rFonts w:cstheme="minorHAnsi"/>
        </w:rPr>
        <w:t xml:space="preserve"> </w:t>
      </w:r>
    </w:p>
    <w:p w14:paraId="206C886C" w14:textId="77777777" w:rsidR="00DE518D" w:rsidRPr="00C772B1" w:rsidRDefault="00DE518D" w:rsidP="00945F4E">
      <w:pPr>
        <w:spacing w:after="0" w:line="240" w:lineRule="auto"/>
        <w:jc w:val="both"/>
        <w:rPr>
          <w:rFonts w:cstheme="minorHAnsi"/>
        </w:rPr>
      </w:pPr>
    </w:p>
    <w:p w14:paraId="7EBA6B00" w14:textId="4AE4D7FB" w:rsidR="00B12BB5" w:rsidRPr="00C772B1" w:rsidRDefault="00B12BB5" w:rsidP="00945F4E">
      <w:pPr>
        <w:spacing w:after="0" w:line="240" w:lineRule="auto"/>
        <w:ind w:left="360"/>
        <w:jc w:val="both"/>
        <w:rPr>
          <w:rFonts w:cstheme="minorHAnsi"/>
        </w:rPr>
      </w:pPr>
      <w:r w:rsidRPr="00C772B1">
        <w:rPr>
          <w:rFonts w:cstheme="minorHAnsi"/>
        </w:rPr>
        <w:t xml:space="preserve">Pause. </w:t>
      </w:r>
      <w:bookmarkStart w:id="10" w:name="_Hlk524010674"/>
      <w:r w:rsidR="00DE518D" w:rsidRPr="00C772B1">
        <w:rPr>
          <w:rFonts w:cstheme="minorHAnsi"/>
        </w:rPr>
        <w:t>On a scale</w:t>
      </w:r>
      <w:r w:rsidR="00326D40" w:rsidRPr="00C772B1">
        <w:rPr>
          <w:rFonts w:cstheme="minorHAnsi"/>
        </w:rPr>
        <w:t xml:space="preserve"> of </w:t>
      </w:r>
      <w:r w:rsidR="00756C4F" w:rsidRPr="00C772B1">
        <w:rPr>
          <w:rFonts w:cstheme="minorHAnsi"/>
        </w:rPr>
        <w:t>one to ten</w:t>
      </w:r>
      <w:r w:rsidR="0095787A" w:rsidRPr="00C772B1">
        <w:rPr>
          <w:rFonts w:cstheme="minorHAnsi"/>
        </w:rPr>
        <w:t>,</w:t>
      </w:r>
      <w:r w:rsidR="00326D40" w:rsidRPr="00C772B1">
        <w:rPr>
          <w:rFonts w:cstheme="minorHAnsi"/>
        </w:rPr>
        <w:t xml:space="preserve"> rate the intensity of </w:t>
      </w:r>
      <w:r w:rsidR="004C24A1" w:rsidRPr="00C772B1">
        <w:rPr>
          <w:rFonts w:cstheme="minorHAnsi"/>
        </w:rPr>
        <w:t>the</w:t>
      </w:r>
      <w:r w:rsidR="007E6A4F" w:rsidRPr="00C772B1">
        <w:rPr>
          <w:rFonts w:cstheme="minorHAnsi"/>
        </w:rPr>
        <w:t xml:space="preserve"> craving,</w:t>
      </w:r>
      <w:r w:rsidRPr="00C772B1">
        <w:rPr>
          <w:rFonts w:cstheme="minorHAnsi"/>
        </w:rPr>
        <w:t xml:space="preserve"> </w:t>
      </w:r>
      <w:r w:rsidR="00EA5567" w:rsidRPr="00C772B1">
        <w:rPr>
          <w:rFonts w:cstheme="minorHAnsi"/>
        </w:rPr>
        <w:t>discomfort</w:t>
      </w:r>
      <w:r w:rsidR="008171C2" w:rsidRPr="00C772B1">
        <w:rPr>
          <w:rFonts w:cstheme="minorHAnsi"/>
        </w:rPr>
        <w:t>,</w:t>
      </w:r>
      <w:r w:rsidR="00EA5567" w:rsidRPr="00C772B1">
        <w:rPr>
          <w:rFonts w:cstheme="minorHAnsi"/>
        </w:rPr>
        <w:t xml:space="preserve"> or</w:t>
      </w:r>
      <w:r w:rsidR="00BB4621" w:rsidRPr="00C772B1">
        <w:rPr>
          <w:rFonts w:cstheme="minorHAnsi"/>
        </w:rPr>
        <w:t xml:space="preserve"> resistance you might feel about confronting this problem</w:t>
      </w:r>
      <w:r w:rsidRPr="00C772B1">
        <w:rPr>
          <w:rFonts w:cstheme="minorHAnsi"/>
        </w:rPr>
        <w:t xml:space="preserve">. </w:t>
      </w:r>
      <w:bookmarkEnd w:id="10"/>
      <w:r w:rsidR="00F56ACA" w:rsidRPr="00C772B1">
        <w:rPr>
          <w:rFonts w:cstheme="minorHAnsi"/>
        </w:rPr>
        <w:t>V</w:t>
      </w:r>
      <w:r w:rsidR="00DE518D" w:rsidRPr="00C772B1">
        <w:rPr>
          <w:rFonts w:cstheme="minorHAnsi"/>
        </w:rPr>
        <w:t>e</w:t>
      </w:r>
      <w:r w:rsidRPr="00C772B1">
        <w:rPr>
          <w:rFonts w:cstheme="minorHAnsi"/>
        </w:rPr>
        <w:t xml:space="preserve">ry uncomfortable </w:t>
      </w:r>
      <w:r w:rsidR="00326D40" w:rsidRPr="00C772B1">
        <w:rPr>
          <w:rFonts w:cstheme="minorHAnsi"/>
        </w:rPr>
        <w:t xml:space="preserve">feelings </w:t>
      </w:r>
      <w:r w:rsidRPr="00C772B1">
        <w:rPr>
          <w:rFonts w:cstheme="minorHAnsi"/>
        </w:rPr>
        <w:t>would</w:t>
      </w:r>
      <w:r w:rsidR="00AE727C" w:rsidRPr="00C772B1">
        <w:rPr>
          <w:rFonts w:cstheme="minorHAnsi"/>
        </w:rPr>
        <w:t xml:space="preserve"> </w:t>
      </w:r>
      <w:r w:rsidR="00787840" w:rsidRPr="00C772B1">
        <w:rPr>
          <w:rFonts w:cstheme="minorHAnsi"/>
        </w:rPr>
        <w:t>rate as</w:t>
      </w:r>
      <w:r w:rsidRPr="00C772B1">
        <w:rPr>
          <w:rFonts w:cstheme="minorHAnsi"/>
        </w:rPr>
        <w:t xml:space="preserve"> </w:t>
      </w:r>
      <w:r w:rsidR="00CB1A72" w:rsidRPr="00C772B1">
        <w:rPr>
          <w:rFonts w:cstheme="minorHAnsi"/>
        </w:rPr>
        <w:t xml:space="preserve">a </w:t>
      </w:r>
      <w:r w:rsidR="00756C4F" w:rsidRPr="00C772B1">
        <w:rPr>
          <w:rFonts w:cstheme="minorHAnsi"/>
        </w:rPr>
        <w:t>ten</w:t>
      </w:r>
      <w:r w:rsidRPr="00C772B1">
        <w:rPr>
          <w:rFonts w:cstheme="minorHAnsi"/>
        </w:rPr>
        <w:t>.</w:t>
      </w:r>
      <w:r w:rsidR="00DE518D" w:rsidRPr="00C772B1">
        <w:rPr>
          <w:rFonts w:cstheme="minorHAnsi"/>
        </w:rPr>
        <w:t xml:space="preserve"> Jot down a few words that will help you remember what you thoug</w:t>
      </w:r>
      <w:r w:rsidRPr="00C772B1">
        <w:rPr>
          <w:rFonts w:cstheme="minorHAnsi"/>
        </w:rPr>
        <w:t>ht and felt</w:t>
      </w:r>
      <w:r w:rsidR="00127658" w:rsidRPr="00C772B1">
        <w:rPr>
          <w:rFonts w:cstheme="minorHAnsi"/>
        </w:rPr>
        <w:t xml:space="preserve"> about the problem. </w:t>
      </w:r>
      <w:r w:rsidR="006436D8" w:rsidRPr="00C772B1">
        <w:rPr>
          <w:rFonts w:cstheme="minorHAnsi"/>
          <w:i/>
        </w:rPr>
        <w:t>(Pa</w:t>
      </w:r>
      <w:r w:rsidR="00127658" w:rsidRPr="00C772B1">
        <w:rPr>
          <w:rFonts w:cstheme="minorHAnsi"/>
          <w:i/>
        </w:rPr>
        <w:t xml:space="preserve">use </w:t>
      </w:r>
      <w:r w:rsidR="003F2194" w:rsidRPr="00C772B1">
        <w:rPr>
          <w:rFonts w:cstheme="minorHAnsi"/>
          <w:i/>
        </w:rPr>
        <w:t xml:space="preserve">for </w:t>
      </w:r>
      <w:r w:rsidR="00127658" w:rsidRPr="00C772B1">
        <w:rPr>
          <w:rFonts w:cstheme="minorHAnsi"/>
          <w:i/>
        </w:rPr>
        <w:t>3</w:t>
      </w:r>
      <w:r w:rsidR="006436D8" w:rsidRPr="00C772B1">
        <w:rPr>
          <w:rFonts w:cstheme="minorHAnsi"/>
          <w:i/>
        </w:rPr>
        <w:t>0 seconds)</w:t>
      </w:r>
    </w:p>
    <w:p w14:paraId="50A7E20D" w14:textId="77777777" w:rsidR="00A70530" w:rsidRPr="00C772B1" w:rsidRDefault="00A70530" w:rsidP="00945F4E">
      <w:pPr>
        <w:spacing w:after="0" w:line="240" w:lineRule="auto"/>
        <w:jc w:val="both"/>
        <w:rPr>
          <w:rFonts w:cstheme="minorHAnsi"/>
        </w:rPr>
      </w:pPr>
    </w:p>
    <w:p w14:paraId="5397DAB9" w14:textId="77777777" w:rsidR="00DE518D" w:rsidRPr="00C772B1" w:rsidRDefault="00B12BB5" w:rsidP="00945F4E">
      <w:pPr>
        <w:spacing w:after="0" w:line="240" w:lineRule="auto"/>
        <w:ind w:left="360"/>
        <w:jc w:val="both"/>
        <w:rPr>
          <w:rFonts w:cstheme="minorHAnsi"/>
        </w:rPr>
      </w:pPr>
      <w:r w:rsidRPr="00C772B1">
        <w:rPr>
          <w:rFonts w:cstheme="minorHAnsi"/>
        </w:rPr>
        <w:t>Take the pose again</w:t>
      </w:r>
      <w:r w:rsidR="00BB4621" w:rsidRPr="00C772B1">
        <w:rPr>
          <w:rFonts w:cstheme="minorHAnsi"/>
        </w:rPr>
        <w:t>,</w:t>
      </w:r>
      <w:r w:rsidRPr="00C772B1">
        <w:rPr>
          <w:rFonts w:cstheme="minorHAnsi"/>
        </w:rPr>
        <w:t xml:space="preserve"> and breathe. </w:t>
      </w:r>
    </w:p>
    <w:p w14:paraId="03AEC86C" w14:textId="77777777" w:rsidR="00A70530" w:rsidRPr="00C772B1" w:rsidRDefault="00A70530" w:rsidP="00945F4E">
      <w:pPr>
        <w:spacing w:after="0" w:line="240" w:lineRule="auto"/>
        <w:jc w:val="both"/>
        <w:rPr>
          <w:rFonts w:cstheme="minorHAnsi"/>
        </w:rPr>
      </w:pPr>
    </w:p>
    <w:p w14:paraId="634B8936" w14:textId="7A2D4389" w:rsidR="00FB76C1" w:rsidRPr="00C772B1" w:rsidRDefault="00FB76C1" w:rsidP="00945F4E">
      <w:pPr>
        <w:pStyle w:val="ListParagraph"/>
        <w:numPr>
          <w:ilvl w:val="0"/>
          <w:numId w:val="3"/>
        </w:numPr>
        <w:spacing w:after="0" w:line="240" w:lineRule="auto"/>
        <w:jc w:val="both"/>
        <w:rPr>
          <w:rFonts w:cstheme="minorHAnsi"/>
          <w:b/>
        </w:rPr>
      </w:pPr>
      <w:bookmarkStart w:id="11" w:name="_Hlk492319642"/>
      <w:r w:rsidRPr="00C772B1">
        <w:rPr>
          <w:rFonts w:cstheme="minorHAnsi"/>
          <w:b/>
        </w:rPr>
        <w:t>Imagine how you would think and feel, and what your life would be like, if you did not have this problem</w:t>
      </w:r>
      <w:r w:rsidR="002E0179" w:rsidRPr="00C772B1">
        <w:rPr>
          <w:rFonts w:cstheme="minorHAnsi"/>
          <w:b/>
        </w:rPr>
        <w:t xml:space="preserve"> or illusion</w:t>
      </w:r>
      <w:r w:rsidR="007E6A4F" w:rsidRPr="00C772B1">
        <w:rPr>
          <w:rFonts w:cstheme="minorHAnsi"/>
          <w:b/>
        </w:rPr>
        <w:t xml:space="preserve"> about money</w:t>
      </w:r>
      <w:r w:rsidRPr="00C772B1">
        <w:rPr>
          <w:rFonts w:cstheme="minorHAnsi"/>
          <w:b/>
        </w:rPr>
        <w:t xml:space="preserve">. </w:t>
      </w:r>
      <w:r w:rsidRPr="00C772B1">
        <w:rPr>
          <w:rFonts w:cstheme="minorHAnsi"/>
          <w:b/>
          <w:i/>
        </w:rPr>
        <w:t>(Pause</w:t>
      </w:r>
      <w:r w:rsidR="003F2194" w:rsidRPr="00C772B1">
        <w:rPr>
          <w:rFonts w:cstheme="minorHAnsi"/>
          <w:b/>
          <w:i/>
        </w:rPr>
        <w:t xml:space="preserve"> for</w:t>
      </w:r>
      <w:r w:rsidRPr="00C772B1">
        <w:rPr>
          <w:rFonts w:cstheme="minorHAnsi"/>
          <w:b/>
          <w:i/>
        </w:rPr>
        <w:t xml:space="preserve"> 15 seconds) (Repeat the instruction) (Pause </w:t>
      </w:r>
      <w:r w:rsidR="003F2194" w:rsidRPr="00C772B1">
        <w:rPr>
          <w:rFonts w:cstheme="minorHAnsi"/>
          <w:b/>
          <w:i/>
        </w:rPr>
        <w:t xml:space="preserve">for </w:t>
      </w:r>
      <w:r w:rsidRPr="00C772B1">
        <w:rPr>
          <w:rFonts w:cstheme="minorHAnsi"/>
          <w:b/>
          <w:i/>
        </w:rPr>
        <w:t>15 seconds)</w:t>
      </w:r>
    </w:p>
    <w:bookmarkEnd w:id="11"/>
    <w:p w14:paraId="63DBBC60" w14:textId="77777777" w:rsidR="00A70530" w:rsidRPr="00C772B1" w:rsidRDefault="00A70530" w:rsidP="00945F4E">
      <w:pPr>
        <w:spacing w:after="0" w:line="240" w:lineRule="auto"/>
        <w:ind w:left="360"/>
        <w:jc w:val="both"/>
        <w:rPr>
          <w:rFonts w:cstheme="minorHAnsi"/>
        </w:rPr>
      </w:pPr>
    </w:p>
    <w:p w14:paraId="7FD68DF5" w14:textId="77777777" w:rsidR="00DE518D" w:rsidRPr="00C772B1" w:rsidRDefault="006436D8" w:rsidP="00945F4E">
      <w:pPr>
        <w:spacing w:after="0" w:line="240" w:lineRule="auto"/>
        <w:ind w:left="360"/>
        <w:jc w:val="both"/>
        <w:rPr>
          <w:rFonts w:cstheme="minorHAnsi"/>
        </w:rPr>
      </w:pPr>
      <w:r w:rsidRPr="00C772B1">
        <w:rPr>
          <w:rFonts w:cstheme="minorHAnsi"/>
        </w:rPr>
        <w:t>Pause. You might wish to</w:t>
      </w:r>
      <w:r w:rsidR="00DE518D" w:rsidRPr="00C772B1">
        <w:rPr>
          <w:rFonts w:cstheme="minorHAnsi"/>
        </w:rPr>
        <w:t xml:space="preserve"> jot down a few notes.</w:t>
      </w:r>
      <w:r w:rsidR="00127658" w:rsidRPr="00C772B1">
        <w:rPr>
          <w:rFonts w:cstheme="minorHAnsi"/>
        </w:rPr>
        <w:t xml:space="preserve"> </w:t>
      </w:r>
      <w:r w:rsidR="00127658" w:rsidRPr="00C772B1">
        <w:rPr>
          <w:rFonts w:cstheme="minorHAnsi"/>
          <w:i/>
        </w:rPr>
        <w:t xml:space="preserve">(Pause </w:t>
      </w:r>
      <w:r w:rsidR="003F2194" w:rsidRPr="00C772B1">
        <w:rPr>
          <w:rFonts w:cstheme="minorHAnsi"/>
          <w:i/>
        </w:rPr>
        <w:t xml:space="preserve">for </w:t>
      </w:r>
      <w:r w:rsidR="00127658" w:rsidRPr="00C772B1">
        <w:rPr>
          <w:rFonts w:cstheme="minorHAnsi"/>
          <w:i/>
        </w:rPr>
        <w:t>3</w:t>
      </w:r>
      <w:r w:rsidRPr="00C772B1">
        <w:rPr>
          <w:rFonts w:cstheme="minorHAnsi"/>
          <w:i/>
        </w:rPr>
        <w:t>0 seconds)</w:t>
      </w:r>
    </w:p>
    <w:p w14:paraId="6510DD19" w14:textId="77777777" w:rsidR="00A70530" w:rsidRPr="00C772B1" w:rsidRDefault="00A70530" w:rsidP="00945F4E">
      <w:pPr>
        <w:spacing w:after="0" w:line="240" w:lineRule="auto"/>
        <w:jc w:val="both"/>
        <w:rPr>
          <w:rFonts w:cstheme="minorHAnsi"/>
        </w:rPr>
      </w:pPr>
    </w:p>
    <w:p w14:paraId="52FEF3E7" w14:textId="77777777" w:rsidR="006436D8" w:rsidRPr="00C772B1" w:rsidRDefault="00C33372" w:rsidP="00945F4E">
      <w:pPr>
        <w:spacing w:after="0" w:line="240" w:lineRule="auto"/>
        <w:ind w:left="360"/>
        <w:jc w:val="both"/>
        <w:rPr>
          <w:rFonts w:cstheme="minorHAnsi"/>
        </w:rPr>
      </w:pPr>
      <w:r w:rsidRPr="00C772B1">
        <w:rPr>
          <w:rFonts w:cstheme="minorHAnsi"/>
        </w:rPr>
        <w:t>Take the pose again</w:t>
      </w:r>
      <w:r w:rsidR="00BB4621" w:rsidRPr="00C772B1">
        <w:rPr>
          <w:rFonts w:cstheme="minorHAnsi"/>
        </w:rPr>
        <w:t>,</w:t>
      </w:r>
      <w:r w:rsidR="003430A9" w:rsidRPr="00C772B1">
        <w:rPr>
          <w:rFonts w:cstheme="minorHAnsi"/>
        </w:rPr>
        <w:t xml:space="preserve"> and breathe</w:t>
      </w:r>
      <w:r w:rsidR="006436D8" w:rsidRPr="00C772B1">
        <w:rPr>
          <w:rFonts w:cstheme="minorHAnsi"/>
        </w:rPr>
        <w:t xml:space="preserve">. </w:t>
      </w:r>
    </w:p>
    <w:p w14:paraId="19DFCD5F" w14:textId="77777777" w:rsidR="00A70530" w:rsidRPr="00C772B1" w:rsidRDefault="00A70530" w:rsidP="00945F4E">
      <w:pPr>
        <w:spacing w:after="0" w:line="240" w:lineRule="auto"/>
        <w:jc w:val="both"/>
        <w:rPr>
          <w:rFonts w:cstheme="minorHAnsi"/>
        </w:rPr>
      </w:pPr>
    </w:p>
    <w:p w14:paraId="39D670EE" w14:textId="352B8CD7" w:rsidR="00FB76C1" w:rsidRPr="00C772B1" w:rsidRDefault="00FB76C1" w:rsidP="00945F4E">
      <w:pPr>
        <w:pStyle w:val="ListParagraph"/>
        <w:numPr>
          <w:ilvl w:val="0"/>
          <w:numId w:val="3"/>
        </w:numPr>
        <w:spacing w:after="0" w:line="240" w:lineRule="auto"/>
        <w:jc w:val="both"/>
        <w:rPr>
          <w:rFonts w:cstheme="minorHAnsi"/>
        </w:rPr>
      </w:pPr>
      <w:bookmarkStart w:id="12" w:name="_Hlk492319691"/>
      <w:r w:rsidRPr="00C772B1">
        <w:rPr>
          <w:rFonts w:cstheme="minorHAnsi"/>
          <w:b/>
        </w:rPr>
        <w:t xml:space="preserve">Listen to </w:t>
      </w:r>
      <w:r w:rsidR="0079016F" w:rsidRPr="00C772B1">
        <w:rPr>
          <w:rFonts w:cstheme="minorHAnsi"/>
          <w:b/>
        </w:rPr>
        <w:t>the</w:t>
      </w:r>
      <w:r w:rsidRPr="00C772B1">
        <w:rPr>
          <w:rFonts w:cstheme="minorHAnsi"/>
          <w:b/>
        </w:rPr>
        <w:t xml:space="preserve"> clearing statement:</w:t>
      </w:r>
      <w:r w:rsidRPr="00C772B1">
        <w:rPr>
          <w:rFonts w:cstheme="minorHAnsi"/>
        </w:rPr>
        <w:t xml:space="preserve"> </w:t>
      </w:r>
      <w:r w:rsidR="00FA1FDE" w:rsidRPr="00C772B1">
        <w:rPr>
          <w:rFonts w:cstheme="minorHAnsi"/>
          <w:b/>
          <w:i/>
        </w:rPr>
        <w:t>“God, thank You for healing the origins of this problem.”</w:t>
      </w:r>
      <w:r w:rsidR="00FA1FDE" w:rsidRPr="00C772B1">
        <w:rPr>
          <w:rFonts w:cstheme="minorHAnsi"/>
          <w:i/>
        </w:rPr>
        <w:t xml:space="preserve"> </w:t>
      </w:r>
      <w:r w:rsidRPr="00C772B1">
        <w:rPr>
          <w:rFonts w:cstheme="minorHAnsi"/>
          <w:b/>
          <w:i/>
        </w:rPr>
        <w:t xml:space="preserve">(Pause </w:t>
      </w:r>
      <w:r w:rsidR="003F2194" w:rsidRPr="00C772B1">
        <w:rPr>
          <w:rFonts w:cstheme="minorHAnsi"/>
          <w:b/>
          <w:i/>
        </w:rPr>
        <w:t xml:space="preserve">for </w:t>
      </w:r>
      <w:r w:rsidRPr="00C772B1">
        <w:rPr>
          <w:rFonts w:cstheme="minorHAnsi"/>
          <w:b/>
          <w:i/>
        </w:rPr>
        <w:t>15 seconds)</w:t>
      </w:r>
      <w:r w:rsidR="00FA1FDE" w:rsidRPr="00C772B1">
        <w:rPr>
          <w:rFonts w:cstheme="minorHAnsi"/>
          <w:i/>
        </w:rPr>
        <w:t xml:space="preserve"> “</w:t>
      </w:r>
      <w:r w:rsidR="00EA5567" w:rsidRPr="00C772B1">
        <w:rPr>
          <w:rFonts w:cstheme="minorHAnsi"/>
          <w:b/>
          <w:i/>
        </w:rPr>
        <w:t>T</w:t>
      </w:r>
      <w:r w:rsidR="00FA1FDE" w:rsidRPr="00C772B1">
        <w:rPr>
          <w:rFonts w:cstheme="minorHAnsi"/>
          <w:b/>
          <w:i/>
        </w:rPr>
        <w:t>he origins of this problem are healing now</w:t>
      </w:r>
      <w:r w:rsidR="00FA1FDE" w:rsidRPr="00C772B1">
        <w:rPr>
          <w:rFonts w:cstheme="minorHAnsi"/>
          <w:b/>
        </w:rPr>
        <w:t>.</w:t>
      </w:r>
      <w:r w:rsidR="00FA1FDE" w:rsidRPr="00C772B1">
        <w:rPr>
          <w:rFonts w:cstheme="minorHAnsi"/>
          <w:b/>
          <w:i/>
        </w:rPr>
        <w:t>”</w:t>
      </w:r>
      <w:r w:rsidRPr="00C772B1">
        <w:rPr>
          <w:rFonts w:cstheme="minorHAnsi"/>
          <w:b/>
          <w:i/>
        </w:rPr>
        <w:t xml:space="preserve"> (Pause </w:t>
      </w:r>
      <w:r w:rsidR="003F2194" w:rsidRPr="00C772B1">
        <w:rPr>
          <w:rFonts w:cstheme="minorHAnsi"/>
          <w:b/>
          <w:i/>
        </w:rPr>
        <w:t xml:space="preserve">for </w:t>
      </w:r>
      <w:r w:rsidRPr="00C772B1">
        <w:rPr>
          <w:rFonts w:cstheme="minorHAnsi"/>
          <w:b/>
          <w:i/>
        </w:rPr>
        <w:t>15 seconds)</w:t>
      </w:r>
    </w:p>
    <w:bookmarkEnd w:id="12"/>
    <w:p w14:paraId="72B735DF" w14:textId="77777777" w:rsidR="00783EB7" w:rsidRPr="00C772B1" w:rsidRDefault="00783EB7" w:rsidP="00945F4E">
      <w:pPr>
        <w:spacing w:after="0" w:line="240" w:lineRule="auto"/>
        <w:jc w:val="both"/>
        <w:rPr>
          <w:rFonts w:cstheme="minorHAnsi"/>
        </w:rPr>
      </w:pPr>
    </w:p>
    <w:p w14:paraId="799A9CED" w14:textId="26A7C1C9" w:rsidR="00DE518D" w:rsidRPr="00C772B1" w:rsidRDefault="006436D8" w:rsidP="00945F4E">
      <w:pPr>
        <w:spacing w:after="0" w:line="240" w:lineRule="auto"/>
        <w:ind w:left="360"/>
        <w:jc w:val="both"/>
        <w:rPr>
          <w:rFonts w:cstheme="minorHAnsi"/>
          <w:i/>
        </w:rPr>
      </w:pPr>
      <w:r w:rsidRPr="00C772B1">
        <w:rPr>
          <w:rFonts w:cstheme="minorHAnsi"/>
        </w:rPr>
        <w:t>Pause</w:t>
      </w:r>
      <w:r w:rsidR="007619EE" w:rsidRPr="00C772B1">
        <w:rPr>
          <w:rFonts w:cstheme="minorHAnsi"/>
        </w:rPr>
        <w:t>, and if you wish,</w:t>
      </w:r>
      <w:r w:rsidR="00556EA5" w:rsidRPr="00C772B1">
        <w:rPr>
          <w:rFonts w:cstheme="minorHAnsi"/>
        </w:rPr>
        <w:t xml:space="preserve"> jot down your</w:t>
      </w:r>
      <w:r w:rsidR="008171C2" w:rsidRPr="00C772B1">
        <w:rPr>
          <w:rFonts w:cstheme="minorHAnsi"/>
        </w:rPr>
        <w:t xml:space="preserve"> feelings or</w:t>
      </w:r>
      <w:r w:rsidR="00556EA5" w:rsidRPr="00C772B1">
        <w:rPr>
          <w:rFonts w:cstheme="minorHAnsi"/>
        </w:rPr>
        <w:t xml:space="preserve"> thoughts.</w:t>
      </w:r>
      <w:r w:rsidR="00992D48" w:rsidRPr="00C772B1">
        <w:rPr>
          <w:rFonts w:cstheme="minorHAnsi"/>
        </w:rPr>
        <w:t xml:space="preserve"> </w:t>
      </w:r>
      <w:r w:rsidR="00127658" w:rsidRPr="00C772B1">
        <w:rPr>
          <w:rFonts w:cstheme="minorHAnsi"/>
          <w:i/>
        </w:rPr>
        <w:t xml:space="preserve">(Pause </w:t>
      </w:r>
      <w:r w:rsidR="003F2194" w:rsidRPr="00C772B1">
        <w:rPr>
          <w:rFonts w:cstheme="minorHAnsi"/>
          <w:i/>
        </w:rPr>
        <w:t xml:space="preserve">for </w:t>
      </w:r>
      <w:r w:rsidR="00127658" w:rsidRPr="00C772B1">
        <w:rPr>
          <w:rFonts w:cstheme="minorHAnsi"/>
          <w:i/>
        </w:rPr>
        <w:t>3</w:t>
      </w:r>
      <w:r w:rsidRPr="00C772B1">
        <w:rPr>
          <w:rFonts w:cstheme="minorHAnsi"/>
          <w:i/>
        </w:rPr>
        <w:t>0 seconds)</w:t>
      </w:r>
    </w:p>
    <w:p w14:paraId="3B83261C" w14:textId="77777777" w:rsidR="00783EB7" w:rsidRPr="00C772B1" w:rsidRDefault="00783EB7" w:rsidP="00945F4E">
      <w:pPr>
        <w:spacing w:after="0" w:line="240" w:lineRule="auto"/>
        <w:jc w:val="both"/>
        <w:rPr>
          <w:rFonts w:cstheme="minorHAnsi"/>
        </w:rPr>
      </w:pPr>
    </w:p>
    <w:p w14:paraId="3159DD4F" w14:textId="77777777" w:rsidR="006436D8" w:rsidRPr="00C772B1" w:rsidRDefault="006436D8" w:rsidP="00945F4E">
      <w:pPr>
        <w:spacing w:after="0" w:line="240" w:lineRule="auto"/>
        <w:ind w:left="360"/>
        <w:jc w:val="both"/>
        <w:rPr>
          <w:rFonts w:cstheme="minorHAnsi"/>
        </w:rPr>
      </w:pPr>
      <w:r w:rsidRPr="00C772B1">
        <w:rPr>
          <w:rFonts w:cstheme="minorHAnsi"/>
        </w:rPr>
        <w:t>Take the pose again</w:t>
      </w:r>
      <w:r w:rsidR="00BB4621" w:rsidRPr="00C772B1">
        <w:rPr>
          <w:rFonts w:cstheme="minorHAnsi"/>
        </w:rPr>
        <w:t>,</w:t>
      </w:r>
      <w:r w:rsidRPr="00C772B1">
        <w:rPr>
          <w:rFonts w:cstheme="minorHAnsi"/>
        </w:rPr>
        <w:t xml:space="preserve"> and breathe</w:t>
      </w:r>
      <w:r w:rsidR="00CA7151" w:rsidRPr="00C772B1">
        <w:rPr>
          <w:rFonts w:cstheme="minorHAnsi"/>
        </w:rPr>
        <w:t xml:space="preserve"> deeply</w:t>
      </w:r>
      <w:r w:rsidRPr="00C772B1">
        <w:rPr>
          <w:rFonts w:cstheme="minorHAnsi"/>
        </w:rPr>
        <w:t>.</w:t>
      </w:r>
    </w:p>
    <w:p w14:paraId="5F8BF112" w14:textId="77777777" w:rsidR="00556EA5" w:rsidRPr="00C772B1" w:rsidRDefault="00556EA5" w:rsidP="00945F4E">
      <w:pPr>
        <w:spacing w:after="0" w:line="240" w:lineRule="auto"/>
        <w:jc w:val="both"/>
        <w:rPr>
          <w:rFonts w:cstheme="minorHAnsi"/>
        </w:rPr>
      </w:pPr>
    </w:p>
    <w:p w14:paraId="16AC236C" w14:textId="4199D523" w:rsidR="00FB76C1" w:rsidRPr="00C772B1" w:rsidRDefault="00FB76C1" w:rsidP="00945F4E">
      <w:pPr>
        <w:pStyle w:val="ListParagraph"/>
        <w:numPr>
          <w:ilvl w:val="0"/>
          <w:numId w:val="3"/>
        </w:numPr>
        <w:spacing w:after="0" w:line="240" w:lineRule="auto"/>
        <w:jc w:val="both"/>
        <w:rPr>
          <w:rFonts w:cstheme="minorHAnsi"/>
        </w:rPr>
      </w:pPr>
      <w:bookmarkStart w:id="13" w:name="_Hlk492319738"/>
      <w:r w:rsidRPr="00C772B1">
        <w:rPr>
          <w:rFonts w:cstheme="minorHAnsi"/>
          <w:b/>
        </w:rPr>
        <w:t xml:space="preserve">Listen to the clearing statement: </w:t>
      </w:r>
      <w:r w:rsidR="00FA1FDE" w:rsidRPr="00C772B1">
        <w:rPr>
          <w:rFonts w:cstheme="minorHAnsi"/>
          <w:b/>
          <w:i/>
        </w:rPr>
        <w:t xml:space="preserve">“God, thank You for healing all the areas of my life, mind, and body that are misoriented by this problem.” </w:t>
      </w:r>
      <w:r w:rsidRPr="00C772B1">
        <w:rPr>
          <w:rFonts w:cstheme="minorHAnsi"/>
          <w:b/>
          <w:i/>
        </w:rPr>
        <w:t xml:space="preserve">(Pause </w:t>
      </w:r>
      <w:r w:rsidR="003F2194" w:rsidRPr="00C772B1">
        <w:rPr>
          <w:rFonts w:cstheme="minorHAnsi"/>
          <w:b/>
          <w:i/>
        </w:rPr>
        <w:t xml:space="preserve">for </w:t>
      </w:r>
      <w:r w:rsidRPr="00C772B1">
        <w:rPr>
          <w:rFonts w:cstheme="minorHAnsi"/>
          <w:b/>
          <w:i/>
        </w:rPr>
        <w:t xml:space="preserve">15 seconds) </w:t>
      </w:r>
      <w:r w:rsidR="00FA1FDE" w:rsidRPr="00C772B1">
        <w:rPr>
          <w:rFonts w:cstheme="minorHAnsi"/>
          <w:b/>
          <w:i/>
        </w:rPr>
        <w:t xml:space="preserve">“All the areas of my life, mind, and body that are misoriented by this problem are healing now.” </w:t>
      </w:r>
      <w:r w:rsidRPr="00C772B1">
        <w:rPr>
          <w:rFonts w:cstheme="minorHAnsi"/>
          <w:b/>
          <w:i/>
        </w:rPr>
        <w:t xml:space="preserve">(Pause </w:t>
      </w:r>
      <w:r w:rsidR="003F2194" w:rsidRPr="00C772B1">
        <w:rPr>
          <w:rFonts w:cstheme="minorHAnsi"/>
          <w:b/>
          <w:i/>
        </w:rPr>
        <w:t xml:space="preserve">for </w:t>
      </w:r>
      <w:r w:rsidRPr="00C772B1">
        <w:rPr>
          <w:rFonts w:cstheme="minorHAnsi"/>
          <w:b/>
          <w:i/>
        </w:rPr>
        <w:t>15 seconds)</w:t>
      </w:r>
    </w:p>
    <w:bookmarkEnd w:id="13"/>
    <w:p w14:paraId="64D79E94" w14:textId="77777777" w:rsidR="00783EB7" w:rsidRPr="00C772B1" w:rsidRDefault="00783EB7" w:rsidP="00945F4E">
      <w:pPr>
        <w:spacing w:after="0" w:line="240" w:lineRule="auto"/>
        <w:jc w:val="both"/>
        <w:rPr>
          <w:rFonts w:cstheme="minorHAnsi"/>
        </w:rPr>
      </w:pPr>
    </w:p>
    <w:p w14:paraId="3EEB8462" w14:textId="3B1E87D5" w:rsidR="00DE518D" w:rsidRPr="00C772B1" w:rsidRDefault="006436D8" w:rsidP="00945F4E">
      <w:pPr>
        <w:spacing w:after="0" w:line="240" w:lineRule="auto"/>
        <w:ind w:left="360"/>
        <w:jc w:val="both"/>
        <w:rPr>
          <w:rFonts w:cstheme="minorHAnsi"/>
          <w:i/>
        </w:rPr>
      </w:pPr>
      <w:r w:rsidRPr="00C772B1">
        <w:rPr>
          <w:rFonts w:cstheme="minorHAnsi"/>
        </w:rPr>
        <w:t xml:space="preserve">Pause. </w:t>
      </w:r>
      <w:r w:rsidR="00DE518D" w:rsidRPr="00C772B1">
        <w:rPr>
          <w:rFonts w:cstheme="minorHAnsi"/>
        </w:rPr>
        <w:t xml:space="preserve">If you have </w:t>
      </w:r>
      <w:r w:rsidR="0095787A" w:rsidRPr="00C772B1">
        <w:rPr>
          <w:rFonts w:cstheme="minorHAnsi"/>
        </w:rPr>
        <w:t xml:space="preserve">any </w:t>
      </w:r>
      <w:r w:rsidR="00DE518D" w:rsidRPr="00C772B1">
        <w:rPr>
          <w:rFonts w:cstheme="minorHAnsi"/>
        </w:rPr>
        <w:t>thoughts</w:t>
      </w:r>
      <w:r w:rsidR="00A76EF0" w:rsidRPr="00C772B1">
        <w:rPr>
          <w:rFonts w:cstheme="minorHAnsi"/>
        </w:rPr>
        <w:t xml:space="preserve"> or feelings</w:t>
      </w:r>
      <w:r w:rsidR="00DE518D" w:rsidRPr="00C772B1">
        <w:rPr>
          <w:rFonts w:cstheme="minorHAnsi"/>
        </w:rPr>
        <w:t xml:space="preserve"> about that, write them </w:t>
      </w:r>
      <w:r w:rsidR="004B1CC1" w:rsidRPr="00C772B1">
        <w:rPr>
          <w:rFonts w:cstheme="minorHAnsi"/>
        </w:rPr>
        <w:t xml:space="preserve">down </w:t>
      </w:r>
      <w:r w:rsidR="00DE518D" w:rsidRPr="00C772B1">
        <w:rPr>
          <w:rFonts w:cstheme="minorHAnsi"/>
        </w:rPr>
        <w:t>now.</w:t>
      </w:r>
      <w:r w:rsidR="00127658" w:rsidRPr="00C772B1">
        <w:rPr>
          <w:rFonts w:cstheme="minorHAnsi"/>
        </w:rPr>
        <w:t xml:space="preserve"> </w:t>
      </w:r>
      <w:r w:rsidR="00127658" w:rsidRPr="00C772B1">
        <w:rPr>
          <w:rFonts w:cstheme="minorHAnsi"/>
          <w:i/>
        </w:rPr>
        <w:t xml:space="preserve">(Pause </w:t>
      </w:r>
      <w:r w:rsidR="003F2194" w:rsidRPr="00C772B1">
        <w:rPr>
          <w:rFonts w:cstheme="minorHAnsi"/>
          <w:i/>
        </w:rPr>
        <w:t xml:space="preserve">for </w:t>
      </w:r>
      <w:r w:rsidR="00127658" w:rsidRPr="00C772B1">
        <w:rPr>
          <w:rFonts w:cstheme="minorHAnsi"/>
          <w:i/>
        </w:rPr>
        <w:t>3</w:t>
      </w:r>
      <w:r w:rsidRPr="00C772B1">
        <w:rPr>
          <w:rFonts w:cstheme="minorHAnsi"/>
          <w:i/>
        </w:rPr>
        <w:t>0 seconds)</w:t>
      </w:r>
    </w:p>
    <w:p w14:paraId="6C427DAA" w14:textId="77777777" w:rsidR="00783EB7" w:rsidRPr="00C772B1" w:rsidRDefault="00783EB7" w:rsidP="00945F4E">
      <w:pPr>
        <w:spacing w:after="0" w:line="240" w:lineRule="auto"/>
        <w:jc w:val="both"/>
        <w:rPr>
          <w:rFonts w:cstheme="minorHAnsi"/>
        </w:rPr>
      </w:pPr>
    </w:p>
    <w:p w14:paraId="4DDBC956" w14:textId="77777777" w:rsidR="006436D8" w:rsidRPr="00C772B1" w:rsidRDefault="00C33372" w:rsidP="00945F4E">
      <w:pPr>
        <w:spacing w:after="0" w:line="240" w:lineRule="auto"/>
        <w:ind w:left="360"/>
        <w:jc w:val="both"/>
        <w:rPr>
          <w:rFonts w:cstheme="minorHAnsi"/>
        </w:rPr>
      </w:pPr>
      <w:r w:rsidRPr="00C772B1">
        <w:rPr>
          <w:rFonts w:cstheme="minorHAnsi"/>
        </w:rPr>
        <w:t>Take the pose</w:t>
      </w:r>
      <w:r w:rsidR="00556EA5" w:rsidRPr="00C772B1">
        <w:rPr>
          <w:rFonts w:cstheme="minorHAnsi"/>
        </w:rPr>
        <w:t xml:space="preserve"> again</w:t>
      </w:r>
      <w:r w:rsidR="00BB4621" w:rsidRPr="00C772B1">
        <w:rPr>
          <w:rFonts w:cstheme="minorHAnsi"/>
        </w:rPr>
        <w:t>,</w:t>
      </w:r>
      <w:r w:rsidR="003430A9" w:rsidRPr="00C772B1">
        <w:rPr>
          <w:rFonts w:cstheme="minorHAnsi"/>
        </w:rPr>
        <w:t xml:space="preserve"> and breathe</w:t>
      </w:r>
      <w:r w:rsidR="006436D8" w:rsidRPr="00C772B1">
        <w:rPr>
          <w:rFonts w:cstheme="minorHAnsi"/>
        </w:rPr>
        <w:t>.</w:t>
      </w:r>
    </w:p>
    <w:p w14:paraId="03C7B559" w14:textId="77777777" w:rsidR="00783EB7" w:rsidRPr="00C772B1" w:rsidRDefault="00783EB7" w:rsidP="00945F4E">
      <w:pPr>
        <w:spacing w:after="0" w:line="240" w:lineRule="auto"/>
        <w:jc w:val="both"/>
        <w:rPr>
          <w:rFonts w:cstheme="minorHAnsi"/>
        </w:rPr>
      </w:pPr>
    </w:p>
    <w:p w14:paraId="1F84C74A" w14:textId="7EE8FD83" w:rsidR="00FB76C1" w:rsidRPr="00C772B1" w:rsidRDefault="00FB76C1" w:rsidP="00945F4E">
      <w:pPr>
        <w:pStyle w:val="ListParagraph"/>
        <w:numPr>
          <w:ilvl w:val="0"/>
          <w:numId w:val="3"/>
        </w:numPr>
        <w:spacing w:after="0" w:line="240" w:lineRule="auto"/>
        <w:jc w:val="both"/>
        <w:rPr>
          <w:rFonts w:cstheme="minorHAnsi"/>
          <w:b/>
        </w:rPr>
      </w:pPr>
      <w:bookmarkStart w:id="14" w:name="_Hlk524086648"/>
      <w:r w:rsidRPr="00C772B1">
        <w:rPr>
          <w:rFonts w:cstheme="minorHAnsi"/>
          <w:b/>
        </w:rPr>
        <w:t xml:space="preserve">Listen to the clearing statement: </w:t>
      </w:r>
      <w:r w:rsidR="00FA1FDE" w:rsidRPr="00C772B1">
        <w:rPr>
          <w:rFonts w:cstheme="minorHAnsi"/>
          <w:b/>
          <w:i/>
        </w:rPr>
        <w:t xml:space="preserve">“God, thank You for healing all the places in me that get something out of holding on to this problem.” </w:t>
      </w:r>
      <w:r w:rsidRPr="00C772B1">
        <w:rPr>
          <w:rFonts w:cstheme="minorHAnsi"/>
          <w:b/>
          <w:i/>
        </w:rPr>
        <w:t xml:space="preserve">(Pause </w:t>
      </w:r>
      <w:r w:rsidR="003F2194" w:rsidRPr="00C772B1">
        <w:rPr>
          <w:rFonts w:cstheme="minorHAnsi"/>
          <w:b/>
          <w:i/>
        </w:rPr>
        <w:t xml:space="preserve">for </w:t>
      </w:r>
      <w:r w:rsidRPr="00C772B1">
        <w:rPr>
          <w:rFonts w:cstheme="minorHAnsi"/>
          <w:b/>
          <w:i/>
        </w:rPr>
        <w:t>15 seconds)</w:t>
      </w:r>
      <w:r w:rsidRPr="00C772B1">
        <w:rPr>
          <w:rFonts w:cstheme="minorHAnsi"/>
          <w:b/>
        </w:rPr>
        <w:t xml:space="preserve"> </w:t>
      </w:r>
      <w:r w:rsidR="00FA1FDE" w:rsidRPr="00C772B1">
        <w:rPr>
          <w:rFonts w:cstheme="minorHAnsi"/>
          <w:b/>
          <w:i/>
        </w:rPr>
        <w:t>“All the places in me that get something out of holding on to this problem are healing now</w:t>
      </w:r>
      <w:r w:rsidR="00FA1FDE" w:rsidRPr="00C772B1">
        <w:rPr>
          <w:rFonts w:cstheme="minorHAnsi"/>
          <w:b/>
        </w:rPr>
        <w:t>.”</w:t>
      </w:r>
      <w:r w:rsidR="00FA1FDE" w:rsidRPr="00C772B1">
        <w:rPr>
          <w:rFonts w:cstheme="minorHAnsi"/>
          <w:b/>
          <w:i/>
        </w:rPr>
        <w:t xml:space="preserve"> </w:t>
      </w:r>
      <w:r w:rsidRPr="00C772B1">
        <w:rPr>
          <w:rFonts w:cstheme="minorHAnsi"/>
          <w:b/>
          <w:i/>
        </w:rPr>
        <w:t xml:space="preserve">(Pause </w:t>
      </w:r>
      <w:r w:rsidR="003F2194" w:rsidRPr="00C772B1">
        <w:rPr>
          <w:rFonts w:cstheme="minorHAnsi"/>
          <w:b/>
          <w:i/>
        </w:rPr>
        <w:t xml:space="preserve">for </w:t>
      </w:r>
      <w:r w:rsidRPr="00C772B1">
        <w:rPr>
          <w:rFonts w:cstheme="minorHAnsi"/>
          <w:b/>
          <w:i/>
        </w:rPr>
        <w:t xml:space="preserve">15 seconds) </w:t>
      </w:r>
    </w:p>
    <w:bookmarkEnd w:id="14"/>
    <w:p w14:paraId="43DE1EF3" w14:textId="77777777" w:rsidR="00783EB7" w:rsidRPr="00C772B1" w:rsidRDefault="00783EB7" w:rsidP="00945F4E">
      <w:pPr>
        <w:spacing w:after="0" w:line="240" w:lineRule="auto"/>
        <w:jc w:val="both"/>
        <w:rPr>
          <w:rFonts w:cstheme="minorHAnsi"/>
        </w:rPr>
      </w:pPr>
    </w:p>
    <w:p w14:paraId="3B562B8A" w14:textId="1E249C0B" w:rsidR="00DE518D" w:rsidRPr="00C772B1" w:rsidRDefault="006436D8" w:rsidP="00945F4E">
      <w:pPr>
        <w:spacing w:after="0" w:line="240" w:lineRule="auto"/>
        <w:ind w:left="360"/>
        <w:jc w:val="both"/>
        <w:rPr>
          <w:rFonts w:cstheme="minorHAnsi"/>
          <w:i/>
        </w:rPr>
      </w:pPr>
      <w:r w:rsidRPr="00C772B1">
        <w:rPr>
          <w:rFonts w:cstheme="minorHAnsi"/>
        </w:rPr>
        <w:t xml:space="preserve">Pause. </w:t>
      </w:r>
      <w:r w:rsidR="00DE518D" w:rsidRPr="00C772B1">
        <w:rPr>
          <w:rFonts w:cstheme="minorHAnsi"/>
        </w:rPr>
        <w:t xml:space="preserve">If you have </w:t>
      </w:r>
      <w:r w:rsidR="0095787A" w:rsidRPr="00C772B1">
        <w:rPr>
          <w:rFonts w:cstheme="minorHAnsi"/>
        </w:rPr>
        <w:t xml:space="preserve">any </w:t>
      </w:r>
      <w:r w:rsidR="00DE518D" w:rsidRPr="00C772B1">
        <w:rPr>
          <w:rFonts w:cstheme="minorHAnsi"/>
        </w:rPr>
        <w:t>th</w:t>
      </w:r>
      <w:r w:rsidRPr="00C772B1">
        <w:rPr>
          <w:rFonts w:cstheme="minorHAnsi"/>
        </w:rPr>
        <w:t>oughts</w:t>
      </w:r>
      <w:r w:rsidR="00A76EF0" w:rsidRPr="00C772B1">
        <w:rPr>
          <w:rFonts w:cstheme="minorHAnsi"/>
        </w:rPr>
        <w:t xml:space="preserve"> or feelings</w:t>
      </w:r>
      <w:r w:rsidR="00962554" w:rsidRPr="00C772B1">
        <w:rPr>
          <w:rFonts w:cstheme="minorHAnsi"/>
        </w:rPr>
        <w:t>,</w:t>
      </w:r>
      <w:r w:rsidRPr="00C772B1">
        <w:rPr>
          <w:rFonts w:cstheme="minorHAnsi"/>
        </w:rPr>
        <w:t xml:space="preserve"> </w:t>
      </w:r>
      <w:r w:rsidR="00B47940" w:rsidRPr="00C772B1">
        <w:rPr>
          <w:rFonts w:cstheme="minorHAnsi"/>
        </w:rPr>
        <w:t>you might</w:t>
      </w:r>
      <w:r w:rsidR="00127658" w:rsidRPr="00C772B1">
        <w:rPr>
          <w:rFonts w:cstheme="minorHAnsi"/>
        </w:rPr>
        <w:t xml:space="preserve"> write them </w:t>
      </w:r>
      <w:r w:rsidR="00325065" w:rsidRPr="00C772B1">
        <w:rPr>
          <w:rFonts w:cstheme="minorHAnsi"/>
        </w:rPr>
        <w:t xml:space="preserve">down </w:t>
      </w:r>
      <w:r w:rsidR="00127658" w:rsidRPr="00C772B1">
        <w:rPr>
          <w:rFonts w:cstheme="minorHAnsi"/>
        </w:rPr>
        <w:t xml:space="preserve">now. </w:t>
      </w:r>
      <w:r w:rsidR="00127658" w:rsidRPr="00C772B1">
        <w:rPr>
          <w:rFonts w:cstheme="minorHAnsi"/>
          <w:i/>
        </w:rPr>
        <w:t xml:space="preserve">(Pause </w:t>
      </w:r>
      <w:r w:rsidR="003F2194" w:rsidRPr="00C772B1">
        <w:rPr>
          <w:rFonts w:cstheme="minorHAnsi"/>
          <w:i/>
        </w:rPr>
        <w:t xml:space="preserve">for </w:t>
      </w:r>
      <w:r w:rsidR="00127658" w:rsidRPr="00C772B1">
        <w:rPr>
          <w:rFonts w:cstheme="minorHAnsi"/>
          <w:i/>
        </w:rPr>
        <w:t>3</w:t>
      </w:r>
      <w:r w:rsidRPr="00C772B1">
        <w:rPr>
          <w:rFonts w:cstheme="minorHAnsi"/>
          <w:i/>
        </w:rPr>
        <w:t>0 seconds)</w:t>
      </w:r>
    </w:p>
    <w:p w14:paraId="73D1301C" w14:textId="77777777" w:rsidR="00D14431" w:rsidRPr="00C772B1" w:rsidRDefault="00D14431" w:rsidP="0009189A">
      <w:pPr>
        <w:spacing w:after="0" w:line="240" w:lineRule="auto"/>
        <w:jc w:val="both"/>
        <w:rPr>
          <w:rFonts w:cstheme="minorHAnsi"/>
        </w:rPr>
      </w:pPr>
    </w:p>
    <w:p w14:paraId="3B2FA05A" w14:textId="77777777" w:rsidR="00D14431" w:rsidRPr="00C772B1" w:rsidRDefault="00D14431" w:rsidP="00945F4E">
      <w:pPr>
        <w:spacing w:after="0" w:line="240" w:lineRule="auto"/>
        <w:ind w:left="360"/>
        <w:jc w:val="both"/>
        <w:rPr>
          <w:rFonts w:cstheme="minorHAnsi"/>
        </w:rPr>
      </w:pPr>
      <w:r w:rsidRPr="00C772B1">
        <w:rPr>
          <w:rFonts w:cstheme="minorHAnsi"/>
        </w:rPr>
        <w:t>Take the pose, and breathe deeply.</w:t>
      </w:r>
    </w:p>
    <w:p w14:paraId="422DF22A" w14:textId="77777777" w:rsidR="00D37DE6" w:rsidRDefault="00D37DE6" w:rsidP="00945F4E">
      <w:pPr>
        <w:spacing w:after="0" w:line="240" w:lineRule="auto"/>
        <w:jc w:val="both"/>
        <w:rPr>
          <w:rFonts w:cstheme="minorHAnsi"/>
        </w:rPr>
      </w:pPr>
    </w:p>
    <w:p w14:paraId="5D4EBF33" w14:textId="150A2B5B" w:rsidR="005D3E17" w:rsidRPr="00C772B1" w:rsidRDefault="00EA4734" w:rsidP="00945F4E">
      <w:pPr>
        <w:spacing w:after="0" w:line="240" w:lineRule="auto"/>
        <w:jc w:val="both"/>
        <w:rPr>
          <w:rFonts w:cstheme="minorHAnsi"/>
        </w:rPr>
      </w:pPr>
      <w:r w:rsidRPr="00C772B1">
        <w:rPr>
          <w:rFonts w:cstheme="minorHAnsi"/>
        </w:rPr>
        <w:lastRenderedPageBreak/>
        <w:t xml:space="preserve">The next step leads us into forgiveness. </w:t>
      </w:r>
      <w:bookmarkStart w:id="15" w:name="OLE_LINK1"/>
      <w:bookmarkStart w:id="16" w:name="OLE_LINK2"/>
      <w:bookmarkStart w:id="17" w:name="OLE_LINK3"/>
      <w:bookmarkStart w:id="18" w:name="OLE_LINK4"/>
      <w:bookmarkStart w:id="19" w:name="OLE_LINK5"/>
      <w:r w:rsidR="008F20E3" w:rsidRPr="00C772B1">
        <w:rPr>
          <w:rFonts w:cstheme="minorHAnsi"/>
        </w:rPr>
        <w:t>The Greek</w:t>
      </w:r>
      <w:r w:rsidR="00DE518D" w:rsidRPr="00C772B1">
        <w:rPr>
          <w:rFonts w:cstheme="minorHAnsi"/>
        </w:rPr>
        <w:t xml:space="preserve"> word</w:t>
      </w:r>
      <w:r w:rsidR="008F20E3" w:rsidRPr="00C772B1">
        <w:rPr>
          <w:rFonts w:cstheme="minorHAnsi"/>
        </w:rPr>
        <w:t xml:space="preserve"> </w:t>
      </w:r>
      <w:r w:rsidR="001C13A7" w:rsidRPr="00C772B1">
        <w:rPr>
          <w:rFonts w:cstheme="minorHAnsi"/>
        </w:rPr>
        <w:t xml:space="preserve">often </w:t>
      </w:r>
      <w:r w:rsidR="008F20E3" w:rsidRPr="00C772B1">
        <w:rPr>
          <w:rFonts w:cstheme="minorHAnsi"/>
        </w:rPr>
        <w:t xml:space="preserve">translated as </w:t>
      </w:r>
      <w:r w:rsidR="008F20E3" w:rsidRPr="00C772B1">
        <w:rPr>
          <w:rFonts w:cstheme="minorHAnsi"/>
          <w:i/>
        </w:rPr>
        <w:t>forgive</w:t>
      </w:r>
      <w:r w:rsidR="00DE518D" w:rsidRPr="00C772B1">
        <w:rPr>
          <w:rFonts w:cstheme="minorHAnsi"/>
        </w:rPr>
        <w:t xml:space="preserve"> means to </w:t>
      </w:r>
      <w:r w:rsidR="00DE518D" w:rsidRPr="00C772B1">
        <w:rPr>
          <w:rFonts w:cstheme="minorHAnsi"/>
          <w:i/>
        </w:rPr>
        <w:t>release from debt</w:t>
      </w:r>
      <w:r w:rsidR="006436D8" w:rsidRPr="00C772B1">
        <w:rPr>
          <w:rFonts w:cstheme="minorHAnsi"/>
        </w:rPr>
        <w:t xml:space="preserve">. </w:t>
      </w:r>
    </w:p>
    <w:bookmarkEnd w:id="15"/>
    <w:bookmarkEnd w:id="16"/>
    <w:bookmarkEnd w:id="17"/>
    <w:bookmarkEnd w:id="18"/>
    <w:bookmarkEnd w:id="19"/>
    <w:p w14:paraId="3109F200" w14:textId="77777777" w:rsidR="000D3AB1" w:rsidRPr="00C772B1" w:rsidRDefault="000D3AB1" w:rsidP="00945F4E">
      <w:pPr>
        <w:spacing w:after="0" w:line="240" w:lineRule="auto"/>
        <w:jc w:val="both"/>
        <w:rPr>
          <w:rFonts w:cstheme="minorHAnsi"/>
        </w:rPr>
      </w:pPr>
    </w:p>
    <w:p w14:paraId="6595C81C" w14:textId="7F7D3275" w:rsidR="00DE518D" w:rsidRPr="00C772B1" w:rsidRDefault="00DE518D" w:rsidP="00945F4E">
      <w:pPr>
        <w:pStyle w:val="ListParagraph"/>
        <w:numPr>
          <w:ilvl w:val="0"/>
          <w:numId w:val="3"/>
        </w:numPr>
        <w:spacing w:after="0" w:line="240" w:lineRule="auto"/>
        <w:jc w:val="both"/>
        <w:rPr>
          <w:rFonts w:cstheme="minorHAnsi"/>
          <w:i/>
        </w:rPr>
      </w:pPr>
      <w:bookmarkStart w:id="20" w:name="_Hlk492319925"/>
      <w:r w:rsidRPr="00C772B1">
        <w:rPr>
          <w:rFonts w:cstheme="minorHAnsi"/>
          <w:b/>
        </w:rPr>
        <w:t>Lis</w:t>
      </w:r>
      <w:r w:rsidR="006436D8" w:rsidRPr="00C772B1">
        <w:rPr>
          <w:rFonts w:cstheme="minorHAnsi"/>
          <w:b/>
        </w:rPr>
        <w:t xml:space="preserve">ten to the </w:t>
      </w:r>
      <w:r w:rsidR="007619EE" w:rsidRPr="00C772B1">
        <w:rPr>
          <w:rFonts w:cstheme="minorHAnsi"/>
          <w:b/>
        </w:rPr>
        <w:t>clearing statement:</w:t>
      </w:r>
      <w:r w:rsidR="00783EB7" w:rsidRPr="00C772B1">
        <w:rPr>
          <w:rFonts w:cstheme="minorHAnsi"/>
          <w:b/>
        </w:rPr>
        <w:t xml:space="preserve"> </w:t>
      </w:r>
      <w:r w:rsidR="00BB4621" w:rsidRPr="00C772B1">
        <w:rPr>
          <w:rFonts w:cstheme="minorHAnsi"/>
          <w:b/>
          <w:i/>
        </w:rPr>
        <w:t>“</w:t>
      </w:r>
      <w:r w:rsidRPr="00C772B1">
        <w:rPr>
          <w:rFonts w:cstheme="minorHAnsi"/>
          <w:b/>
          <w:i/>
        </w:rPr>
        <w:t>I forgive everyone and everything</w:t>
      </w:r>
      <w:r w:rsidR="00047539" w:rsidRPr="00C772B1">
        <w:rPr>
          <w:rFonts w:cstheme="minorHAnsi"/>
          <w:b/>
          <w:i/>
        </w:rPr>
        <w:t>, including God and myself,</w:t>
      </w:r>
      <w:r w:rsidRPr="00C772B1">
        <w:rPr>
          <w:rFonts w:cstheme="minorHAnsi"/>
          <w:b/>
          <w:i/>
        </w:rPr>
        <w:t xml:space="preserve"> that I have blamed for this problem</w:t>
      </w:r>
      <w:r w:rsidR="00783EB7" w:rsidRPr="00C772B1">
        <w:rPr>
          <w:rFonts w:cstheme="minorHAnsi"/>
          <w:b/>
          <w:i/>
        </w:rPr>
        <w:t>.</w:t>
      </w:r>
      <w:r w:rsidR="00BB4621" w:rsidRPr="00C772B1">
        <w:rPr>
          <w:rFonts w:cstheme="minorHAnsi"/>
          <w:b/>
          <w:i/>
        </w:rPr>
        <w:t>”</w:t>
      </w:r>
      <w:r w:rsidR="00C33372" w:rsidRPr="00C772B1">
        <w:rPr>
          <w:rFonts w:cstheme="minorHAnsi"/>
          <w:b/>
        </w:rPr>
        <w:t xml:space="preserve"> Breathe</w:t>
      </w:r>
      <w:r w:rsidR="00BB4621" w:rsidRPr="00C772B1">
        <w:rPr>
          <w:rFonts w:cstheme="minorHAnsi"/>
          <w:b/>
        </w:rPr>
        <w:t xml:space="preserve">, and on the </w:t>
      </w:r>
      <w:r w:rsidR="003B14BA" w:rsidRPr="00C772B1">
        <w:rPr>
          <w:rFonts w:cstheme="minorHAnsi"/>
          <w:b/>
        </w:rPr>
        <w:t>exhale, let</w:t>
      </w:r>
      <w:r w:rsidR="00C33372" w:rsidRPr="00C772B1">
        <w:rPr>
          <w:rFonts w:cstheme="minorHAnsi"/>
          <w:b/>
        </w:rPr>
        <w:t xml:space="preserve"> go.</w:t>
      </w:r>
      <w:r w:rsidR="00913731" w:rsidRPr="00C772B1">
        <w:rPr>
          <w:rFonts w:cstheme="minorHAnsi"/>
          <w:b/>
          <w:i/>
        </w:rPr>
        <w:t xml:space="preserve"> (Pause </w:t>
      </w:r>
      <w:r w:rsidR="003F2194" w:rsidRPr="00C772B1">
        <w:rPr>
          <w:rFonts w:cstheme="minorHAnsi"/>
          <w:b/>
          <w:i/>
        </w:rPr>
        <w:t xml:space="preserve">for </w:t>
      </w:r>
      <w:r w:rsidR="00127658" w:rsidRPr="00C772B1">
        <w:rPr>
          <w:rFonts w:cstheme="minorHAnsi"/>
          <w:b/>
          <w:i/>
        </w:rPr>
        <w:t xml:space="preserve">15 </w:t>
      </w:r>
      <w:r w:rsidR="006436D8" w:rsidRPr="00C772B1">
        <w:rPr>
          <w:rFonts w:cstheme="minorHAnsi"/>
          <w:b/>
          <w:i/>
        </w:rPr>
        <w:t>seco</w:t>
      </w:r>
      <w:r w:rsidR="00C33372" w:rsidRPr="00C772B1">
        <w:rPr>
          <w:rFonts w:cstheme="minorHAnsi"/>
          <w:b/>
          <w:i/>
        </w:rPr>
        <w:t>nds</w:t>
      </w:r>
      <w:r w:rsidR="00C33372" w:rsidRPr="00C772B1">
        <w:rPr>
          <w:rFonts w:cstheme="minorHAnsi"/>
          <w:i/>
        </w:rPr>
        <w:t>)</w:t>
      </w:r>
      <w:r w:rsidR="00C33372" w:rsidRPr="00C772B1">
        <w:rPr>
          <w:rFonts w:cstheme="minorHAnsi"/>
          <w:b/>
          <w:i/>
        </w:rPr>
        <w:t xml:space="preserve"> </w:t>
      </w:r>
      <w:r w:rsidR="003B14BA" w:rsidRPr="00C772B1">
        <w:rPr>
          <w:rFonts w:cstheme="minorHAnsi"/>
          <w:b/>
          <w:i/>
        </w:rPr>
        <w:t>“</w:t>
      </w:r>
      <w:r w:rsidR="00962554" w:rsidRPr="00C772B1">
        <w:rPr>
          <w:rFonts w:cstheme="minorHAnsi"/>
          <w:b/>
          <w:i/>
        </w:rPr>
        <w:t>I release</w:t>
      </w:r>
      <w:r w:rsidRPr="00C772B1">
        <w:rPr>
          <w:rFonts w:cstheme="minorHAnsi"/>
          <w:b/>
          <w:i/>
        </w:rPr>
        <w:t xml:space="preserve"> everyone a</w:t>
      </w:r>
      <w:r w:rsidR="00C45D01" w:rsidRPr="00C772B1">
        <w:rPr>
          <w:rFonts w:cstheme="minorHAnsi"/>
          <w:b/>
          <w:i/>
        </w:rPr>
        <w:t>nd everything that I have held responsible</w:t>
      </w:r>
      <w:r w:rsidRPr="00C772B1">
        <w:rPr>
          <w:rFonts w:cstheme="minorHAnsi"/>
          <w:b/>
          <w:i/>
        </w:rPr>
        <w:t xml:space="preserve"> for this pr</w:t>
      </w:r>
      <w:r w:rsidR="001F01C7" w:rsidRPr="00C772B1">
        <w:rPr>
          <w:rFonts w:cstheme="minorHAnsi"/>
          <w:b/>
          <w:i/>
        </w:rPr>
        <w:t>oblem.</w:t>
      </w:r>
      <w:r w:rsidR="003B14BA" w:rsidRPr="00C772B1">
        <w:rPr>
          <w:rFonts w:cstheme="minorHAnsi"/>
          <w:b/>
          <w:i/>
        </w:rPr>
        <w:t>”</w:t>
      </w:r>
      <w:r w:rsidR="006436D8" w:rsidRPr="00C772B1">
        <w:rPr>
          <w:rFonts w:cstheme="minorHAnsi"/>
          <w:b/>
        </w:rPr>
        <w:t xml:space="preserve"> </w:t>
      </w:r>
      <w:r w:rsidR="003B14BA" w:rsidRPr="00C772B1">
        <w:rPr>
          <w:rFonts w:cstheme="minorHAnsi"/>
          <w:b/>
        </w:rPr>
        <w:t xml:space="preserve">Breathe, and on the exhale, let go. </w:t>
      </w:r>
      <w:r w:rsidR="006436D8" w:rsidRPr="00C772B1">
        <w:rPr>
          <w:rFonts w:cstheme="minorHAnsi"/>
          <w:b/>
          <w:i/>
        </w:rPr>
        <w:t>(P</w:t>
      </w:r>
      <w:r w:rsidR="001E0F20" w:rsidRPr="00C772B1">
        <w:rPr>
          <w:rFonts w:cstheme="minorHAnsi"/>
          <w:b/>
          <w:i/>
        </w:rPr>
        <w:t xml:space="preserve">ause </w:t>
      </w:r>
      <w:r w:rsidR="003F2194" w:rsidRPr="00C772B1">
        <w:rPr>
          <w:rFonts w:cstheme="minorHAnsi"/>
          <w:b/>
          <w:i/>
        </w:rPr>
        <w:t xml:space="preserve">for </w:t>
      </w:r>
      <w:r w:rsidR="001E0F20" w:rsidRPr="00C772B1">
        <w:rPr>
          <w:rFonts w:cstheme="minorHAnsi"/>
          <w:b/>
          <w:i/>
        </w:rPr>
        <w:t>1</w:t>
      </w:r>
      <w:r w:rsidR="00127658" w:rsidRPr="00C772B1">
        <w:rPr>
          <w:rFonts w:cstheme="minorHAnsi"/>
          <w:b/>
          <w:i/>
        </w:rPr>
        <w:t>5</w:t>
      </w:r>
      <w:r w:rsidR="006436D8" w:rsidRPr="00C772B1">
        <w:rPr>
          <w:rFonts w:cstheme="minorHAnsi"/>
          <w:b/>
          <w:i/>
        </w:rPr>
        <w:t xml:space="preserve"> seconds)</w:t>
      </w:r>
    </w:p>
    <w:bookmarkEnd w:id="20"/>
    <w:p w14:paraId="3E2AB968" w14:textId="77777777" w:rsidR="009471D5" w:rsidRPr="00C772B1" w:rsidRDefault="009471D5" w:rsidP="00945F4E">
      <w:pPr>
        <w:spacing w:after="0" w:line="240" w:lineRule="auto"/>
        <w:ind w:left="360"/>
        <w:jc w:val="both"/>
        <w:rPr>
          <w:rFonts w:cstheme="minorHAnsi"/>
        </w:rPr>
      </w:pPr>
    </w:p>
    <w:p w14:paraId="08179F74" w14:textId="77777777" w:rsidR="00DE518D" w:rsidRPr="00C772B1" w:rsidRDefault="001F01C7" w:rsidP="00945F4E">
      <w:pPr>
        <w:spacing w:after="0" w:line="240" w:lineRule="auto"/>
        <w:ind w:left="360"/>
        <w:jc w:val="both"/>
        <w:rPr>
          <w:rFonts w:cstheme="minorHAnsi"/>
          <w:i/>
        </w:rPr>
      </w:pPr>
      <w:r w:rsidRPr="00C772B1">
        <w:rPr>
          <w:rFonts w:cstheme="minorHAnsi"/>
        </w:rPr>
        <w:t xml:space="preserve">Pause. </w:t>
      </w:r>
      <w:r w:rsidR="00DE518D" w:rsidRPr="00C772B1">
        <w:rPr>
          <w:rFonts w:cstheme="minorHAnsi"/>
        </w:rPr>
        <w:t>Write</w:t>
      </w:r>
      <w:r w:rsidR="005D3E17" w:rsidRPr="00C772B1">
        <w:rPr>
          <w:rFonts w:cstheme="minorHAnsi"/>
        </w:rPr>
        <w:t xml:space="preserve"> down</w:t>
      </w:r>
      <w:r w:rsidR="00DE518D" w:rsidRPr="00C772B1">
        <w:rPr>
          <w:rFonts w:cstheme="minorHAnsi"/>
        </w:rPr>
        <w:t xml:space="preserve"> your thoughts.</w:t>
      </w:r>
      <w:r w:rsidR="00127658" w:rsidRPr="00C772B1">
        <w:rPr>
          <w:rFonts w:cstheme="minorHAnsi"/>
        </w:rPr>
        <w:t xml:space="preserve"> </w:t>
      </w:r>
      <w:r w:rsidR="00127658" w:rsidRPr="00C772B1">
        <w:rPr>
          <w:rFonts w:cstheme="minorHAnsi"/>
          <w:i/>
        </w:rPr>
        <w:t xml:space="preserve">(Pause </w:t>
      </w:r>
      <w:r w:rsidR="003F2194" w:rsidRPr="00C772B1">
        <w:rPr>
          <w:rFonts w:cstheme="minorHAnsi"/>
          <w:i/>
        </w:rPr>
        <w:t xml:space="preserve">for </w:t>
      </w:r>
      <w:r w:rsidR="00127658" w:rsidRPr="00C772B1">
        <w:rPr>
          <w:rFonts w:cstheme="minorHAnsi"/>
          <w:i/>
        </w:rPr>
        <w:t>3</w:t>
      </w:r>
      <w:r w:rsidR="00524898" w:rsidRPr="00C772B1">
        <w:rPr>
          <w:rFonts w:cstheme="minorHAnsi"/>
          <w:i/>
        </w:rPr>
        <w:t>0 seconds)</w:t>
      </w:r>
    </w:p>
    <w:p w14:paraId="0D4CE25C" w14:textId="77777777" w:rsidR="00783EB7" w:rsidRPr="00C772B1" w:rsidRDefault="00783EB7" w:rsidP="00945F4E">
      <w:pPr>
        <w:spacing w:after="0" w:line="240" w:lineRule="auto"/>
        <w:jc w:val="both"/>
        <w:rPr>
          <w:rFonts w:cstheme="minorHAnsi"/>
        </w:rPr>
      </w:pPr>
    </w:p>
    <w:p w14:paraId="5994A642" w14:textId="77777777" w:rsidR="00524898" w:rsidRPr="00C772B1" w:rsidRDefault="005D3E17" w:rsidP="00945F4E">
      <w:pPr>
        <w:spacing w:after="0" w:line="240" w:lineRule="auto"/>
        <w:ind w:left="360"/>
        <w:jc w:val="both"/>
        <w:rPr>
          <w:rFonts w:cstheme="minorHAnsi"/>
        </w:rPr>
      </w:pPr>
      <w:bookmarkStart w:id="21" w:name="_Hlk524015131"/>
      <w:bookmarkStart w:id="22" w:name="_Hlk524179993"/>
      <w:r w:rsidRPr="00C772B1">
        <w:rPr>
          <w:rFonts w:cstheme="minorHAnsi"/>
        </w:rPr>
        <w:t>And now, for the final step, take the pose and breathe</w:t>
      </w:r>
      <w:r w:rsidR="003B14BA" w:rsidRPr="00C772B1">
        <w:rPr>
          <w:rFonts w:cstheme="minorHAnsi"/>
        </w:rPr>
        <w:t>.</w:t>
      </w:r>
    </w:p>
    <w:bookmarkEnd w:id="21"/>
    <w:bookmarkEnd w:id="22"/>
    <w:p w14:paraId="36BB0CB7" w14:textId="77777777" w:rsidR="00783EB7" w:rsidRPr="00C772B1" w:rsidRDefault="00783EB7" w:rsidP="00945F4E">
      <w:pPr>
        <w:spacing w:after="0" w:line="240" w:lineRule="auto"/>
        <w:jc w:val="both"/>
        <w:rPr>
          <w:rFonts w:cstheme="minorHAnsi"/>
        </w:rPr>
      </w:pPr>
    </w:p>
    <w:p w14:paraId="40E3A10C" w14:textId="59D3E9AA" w:rsidR="00783EB7" w:rsidRPr="00C772B1" w:rsidRDefault="00DE518D" w:rsidP="00945F4E">
      <w:pPr>
        <w:pStyle w:val="ListParagraph"/>
        <w:numPr>
          <w:ilvl w:val="0"/>
          <w:numId w:val="3"/>
        </w:numPr>
        <w:spacing w:after="0" w:line="240" w:lineRule="auto"/>
        <w:jc w:val="both"/>
        <w:rPr>
          <w:rFonts w:cstheme="minorHAnsi"/>
          <w:b/>
        </w:rPr>
      </w:pPr>
      <w:bookmarkStart w:id="23" w:name="_Hlk492320017"/>
      <w:r w:rsidRPr="00C772B1">
        <w:rPr>
          <w:rFonts w:cstheme="minorHAnsi"/>
          <w:b/>
        </w:rPr>
        <w:t>Lis</w:t>
      </w:r>
      <w:r w:rsidR="00783EB7" w:rsidRPr="00C772B1">
        <w:rPr>
          <w:rFonts w:cstheme="minorHAnsi"/>
          <w:b/>
        </w:rPr>
        <w:t xml:space="preserve">ten to the clearing statement: </w:t>
      </w:r>
      <w:r w:rsidR="003B14BA" w:rsidRPr="00C772B1">
        <w:rPr>
          <w:rFonts w:cstheme="minorHAnsi"/>
          <w:b/>
          <w:i/>
        </w:rPr>
        <w:t>“</w:t>
      </w:r>
      <w:r w:rsidRPr="00C772B1">
        <w:rPr>
          <w:rFonts w:cstheme="minorHAnsi"/>
          <w:b/>
          <w:i/>
        </w:rPr>
        <w:t>I ask forgiveness from everyone</w:t>
      </w:r>
      <w:r w:rsidR="00556EA5" w:rsidRPr="00C772B1">
        <w:rPr>
          <w:rFonts w:cstheme="minorHAnsi"/>
          <w:b/>
          <w:i/>
        </w:rPr>
        <w:t xml:space="preserve"> and everything that I have damaged</w:t>
      </w:r>
      <w:r w:rsidRPr="00C772B1">
        <w:rPr>
          <w:rFonts w:cstheme="minorHAnsi"/>
          <w:b/>
          <w:i/>
        </w:rPr>
        <w:t xml:space="preserve"> by holding o</w:t>
      </w:r>
      <w:r w:rsidR="00B47940" w:rsidRPr="00C772B1">
        <w:rPr>
          <w:rFonts w:cstheme="minorHAnsi"/>
          <w:b/>
          <w:i/>
        </w:rPr>
        <w:t xml:space="preserve">n </w:t>
      </w:r>
      <w:r w:rsidR="001F01C7" w:rsidRPr="00C772B1">
        <w:rPr>
          <w:rFonts w:cstheme="minorHAnsi"/>
          <w:b/>
          <w:i/>
        </w:rPr>
        <w:t>to this problem</w:t>
      </w:r>
      <w:r w:rsidR="009A3E44" w:rsidRPr="00C772B1">
        <w:rPr>
          <w:rFonts w:cstheme="minorHAnsi"/>
          <w:b/>
          <w:i/>
        </w:rPr>
        <w:t>, including God’s purposes and my True Self</w:t>
      </w:r>
      <w:r w:rsidR="00783EB7" w:rsidRPr="00C772B1">
        <w:rPr>
          <w:rFonts w:cstheme="minorHAnsi"/>
          <w:b/>
          <w:i/>
        </w:rPr>
        <w:t>.</w:t>
      </w:r>
      <w:r w:rsidR="003B14BA" w:rsidRPr="00C772B1">
        <w:rPr>
          <w:rFonts w:cstheme="minorHAnsi"/>
          <w:b/>
          <w:i/>
        </w:rPr>
        <w:t>”</w:t>
      </w:r>
      <w:r w:rsidR="00C33372" w:rsidRPr="00C772B1">
        <w:rPr>
          <w:rFonts w:cstheme="minorHAnsi"/>
          <w:b/>
        </w:rPr>
        <w:t xml:space="preserve"> Breathe. </w:t>
      </w:r>
      <w:r w:rsidR="00524898" w:rsidRPr="00C772B1">
        <w:rPr>
          <w:rFonts w:cstheme="minorHAnsi"/>
          <w:b/>
          <w:i/>
        </w:rPr>
        <w:t>(Pau</w:t>
      </w:r>
      <w:r w:rsidR="004E4D4B" w:rsidRPr="00C772B1">
        <w:rPr>
          <w:rFonts w:cstheme="minorHAnsi"/>
          <w:b/>
          <w:i/>
        </w:rPr>
        <w:t xml:space="preserve">se </w:t>
      </w:r>
      <w:r w:rsidR="003F2194" w:rsidRPr="00C772B1">
        <w:rPr>
          <w:rFonts w:cstheme="minorHAnsi"/>
          <w:b/>
          <w:i/>
        </w:rPr>
        <w:t xml:space="preserve">for </w:t>
      </w:r>
      <w:r w:rsidR="004E4D4B" w:rsidRPr="00C772B1">
        <w:rPr>
          <w:rFonts w:cstheme="minorHAnsi"/>
          <w:b/>
          <w:i/>
        </w:rPr>
        <w:t xml:space="preserve">15 seconds) </w:t>
      </w:r>
      <w:r w:rsidR="003B14BA" w:rsidRPr="00C772B1">
        <w:rPr>
          <w:rFonts w:cstheme="minorHAnsi"/>
          <w:b/>
          <w:i/>
        </w:rPr>
        <w:t>“</w:t>
      </w:r>
      <w:r w:rsidR="004E4D4B" w:rsidRPr="00C772B1">
        <w:rPr>
          <w:rFonts w:cstheme="minorHAnsi"/>
          <w:b/>
          <w:i/>
        </w:rPr>
        <w:t xml:space="preserve">I accept responsibility </w:t>
      </w:r>
      <w:r w:rsidR="00354131" w:rsidRPr="00C772B1">
        <w:rPr>
          <w:rFonts w:cstheme="minorHAnsi"/>
          <w:b/>
          <w:i/>
        </w:rPr>
        <w:t>for the damage that I have caused</w:t>
      </w:r>
      <w:r w:rsidR="003B14BA" w:rsidRPr="00C772B1">
        <w:rPr>
          <w:rFonts w:cstheme="minorHAnsi"/>
          <w:b/>
          <w:i/>
        </w:rPr>
        <w:t xml:space="preserve"> to anyone or anything</w:t>
      </w:r>
      <w:r w:rsidR="004E4D4B" w:rsidRPr="00C772B1">
        <w:rPr>
          <w:rFonts w:cstheme="minorHAnsi"/>
          <w:b/>
          <w:i/>
        </w:rPr>
        <w:t xml:space="preserve"> by holding on to this problem.</w:t>
      </w:r>
      <w:r w:rsidR="003B14BA" w:rsidRPr="00C772B1">
        <w:rPr>
          <w:rFonts w:cstheme="minorHAnsi"/>
          <w:b/>
          <w:i/>
        </w:rPr>
        <w:t xml:space="preserve">” </w:t>
      </w:r>
      <w:r w:rsidR="003B14BA" w:rsidRPr="00C772B1">
        <w:rPr>
          <w:rFonts w:cstheme="minorHAnsi"/>
          <w:b/>
          <w:iCs/>
        </w:rPr>
        <w:t xml:space="preserve">Breathe. </w:t>
      </w:r>
      <w:r w:rsidR="004E4D4B" w:rsidRPr="00C772B1">
        <w:rPr>
          <w:rFonts w:cstheme="minorHAnsi"/>
          <w:b/>
          <w:i/>
        </w:rPr>
        <w:t xml:space="preserve">(Pause </w:t>
      </w:r>
      <w:r w:rsidR="003F2194" w:rsidRPr="00C772B1">
        <w:rPr>
          <w:rFonts w:cstheme="minorHAnsi"/>
          <w:b/>
          <w:i/>
        </w:rPr>
        <w:t xml:space="preserve">for </w:t>
      </w:r>
      <w:r w:rsidR="009F071C" w:rsidRPr="00C772B1">
        <w:rPr>
          <w:rFonts w:cstheme="minorHAnsi"/>
          <w:b/>
          <w:i/>
        </w:rPr>
        <w:t>15</w:t>
      </w:r>
      <w:r w:rsidR="00524898" w:rsidRPr="00C772B1">
        <w:rPr>
          <w:rFonts w:cstheme="minorHAnsi"/>
          <w:b/>
          <w:i/>
        </w:rPr>
        <w:t xml:space="preserve"> seconds</w:t>
      </w:r>
      <w:r w:rsidR="00127658" w:rsidRPr="00C772B1">
        <w:rPr>
          <w:rFonts w:cstheme="minorHAnsi"/>
          <w:b/>
          <w:i/>
        </w:rPr>
        <w:t>)</w:t>
      </w:r>
      <w:r w:rsidR="00127658" w:rsidRPr="00C772B1">
        <w:rPr>
          <w:rFonts w:cstheme="minorHAnsi"/>
          <w:b/>
        </w:rPr>
        <w:t xml:space="preserve"> </w:t>
      </w:r>
    </w:p>
    <w:bookmarkEnd w:id="23"/>
    <w:p w14:paraId="77A617A8" w14:textId="77777777" w:rsidR="00DE518D" w:rsidRPr="00C772B1" w:rsidRDefault="00DE518D" w:rsidP="00945F4E">
      <w:pPr>
        <w:spacing w:after="0" w:line="240" w:lineRule="auto"/>
        <w:jc w:val="both"/>
        <w:rPr>
          <w:rFonts w:cstheme="minorHAnsi"/>
          <w:b/>
        </w:rPr>
      </w:pPr>
    </w:p>
    <w:p w14:paraId="39E6811E" w14:textId="77777777" w:rsidR="00DE518D" w:rsidRPr="00C772B1" w:rsidRDefault="00556EA5" w:rsidP="00945F4E">
      <w:pPr>
        <w:spacing w:after="0" w:line="240" w:lineRule="auto"/>
        <w:ind w:left="360"/>
        <w:jc w:val="both"/>
        <w:rPr>
          <w:rFonts w:cstheme="minorHAnsi"/>
          <w:i/>
        </w:rPr>
      </w:pPr>
      <w:bookmarkStart w:id="24" w:name="_Hlk492320051"/>
      <w:r w:rsidRPr="00C772B1">
        <w:rPr>
          <w:rFonts w:cstheme="minorHAnsi"/>
        </w:rPr>
        <w:t xml:space="preserve">Pause. </w:t>
      </w:r>
      <w:r w:rsidR="003B14BA" w:rsidRPr="00C772B1">
        <w:rPr>
          <w:rFonts w:cstheme="minorHAnsi"/>
        </w:rPr>
        <w:t>Make a note of any thoughts you might have</w:t>
      </w:r>
      <w:r w:rsidR="004345F8" w:rsidRPr="00C772B1">
        <w:rPr>
          <w:rFonts w:cstheme="minorHAnsi"/>
        </w:rPr>
        <w:t>.</w:t>
      </w:r>
      <w:r w:rsidR="00AF05DD" w:rsidRPr="00C772B1">
        <w:rPr>
          <w:rFonts w:cstheme="minorHAnsi"/>
        </w:rPr>
        <w:t xml:space="preserve"> </w:t>
      </w:r>
      <w:r w:rsidR="00AF05DD" w:rsidRPr="00C772B1">
        <w:rPr>
          <w:rFonts w:cstheme="minorHAnsi"/>
          <w:i/>
        </w:rPr>
        <w:t xml:space="preserve">(Pause </w:t>
      </w:r>
      <w:r w:rsidR="003F2194" w:rsidRPr="00C772B1">
        <w:rPr>
          <w:rFonts w:cstheme="minorHAnsi"/>
          <w:i/>
        </w:rPr>
        <w:t xml:space="preserve">for </w:t>
      </w:r>
      <w:r w:rsidR="00AF05DD" w:rsidRPr="00C772B1">
        <w:rPr>
          <w:rFonts w:cstheme="minorHAnsi"/>
          <w:i/>
        </w:rPr>
        <w:t>3</w:t>
      </w:r>
      <w:r w:rsidR="00524898" w:rsidRPr="00C772B1">
        <w:rPr>
          <w:rFonts w:cstheme="minorHAnsi"/>
          <w:i/>
        </w:rPr>
        <w:t>0 seconds)</w:t>
      </w:r>
    </w:p>
    <w:bookmarkEnd w:id="24"/>
    <w:p w14:paraId="5AF423C1" w14:textId="77777777" w:rsidR="001D6D88" w:rsidRPr="00C772B1" w:rsidRDefault="001D6D88" w:rsidP="0009189A">
      <w:pPr>
        <w:spacing w:after="0" w:line="240" w:lineRule="auto"/>
        <w:jc w:val="both"/>
        <w:rPr>
          <w:rFonts w:cstheme="minorHAnsi"/>
        </w:rPr>
      </w:pPr>
    </w:p>
    <w:p w14:paraId="630C845E" w14:textId="2DBB6B6A" w:rsidR="001D6D88" w:rsidRPr="00C772B1" w:rsidRDefault="001D6D88" w:rsidP="00945F4E">
      <w:pPr>
        <w:spacing w:after="0" w:line="240" w:lineRule="auto"/>
        <w:jc w:val="both"/>
        <w:rPr>
          <w:rFonts w:cstheme="minorHAnsi"/>
          <w:i/>
        </w:rPr>
      </w:pPr>
      <w:bookmarkStart w:id="25" w:name="_Hlk492320059"/>
      <w:r w:rsidRPr="00C772B1">
        <w:rPr>
          <w:rFonts w:cstheme="minorHAnsi"/>
        </w:rPr>
        <w:t>Write down how you now feel about the problem</w:t>
      </w:r>
      <w:r w:rsidR="002D7E93" w:rsidRPr="00C772B1">
        <w:rPr>
          <w:rFonts w:cstheme="minorHAnsi"/>
        </w:rPr>
        <w:t>.</w:t>
      </w:r>
      <w:r w:rsidR="00EA5567" w:rsidRPr="00C772B1">
        <w:rPr>
          <w:rFonts w:cstheme="minorHAnsi"/>
        </w:rPr>
        <w:t xml:space="preserve"> </w:t>
      </w:r>
      <w:bookmarkStart w:id="26" w:name="_Hlk82253634"/>
      <w:r w:rsidR="00EA5567" w:rsidRPr="00C772B1">
        <w:rPr>
          <w:rFonts w:cstheme="minorHAnsi"/>
        </w:rPr>
        <w:t>On a scale of one to ten, how would you rate the intensity of your discomfort</w:t>
      </w:r>
      <w:bookmarkEnd w:id="26"/>
      <w:r w:rsidR="00EA5567" w:rsidRPr="00C772B1">
        <w:rPr>
          <w:rFonts w:cstheme="minorHAnsi"/>
        </w:rPr>
        <w:t>?</w:t>
      </w:r>
      <w:r w:rsidRPr="00C772B1">
        <w:rPr>
          <w:rFonts w:cstheme="minorHAnsi"/>
        </w:rPr>
        <w:t xml:space="preserve"> </w:t>
      </w:r>
      <w:r w:rsidRPr="00C772B1">
        <w:rPr>
          <w:rFonts w:cstheme="minorHAnsi"/>
          <w:i/>
        </w:rPr>
        <w:t xml:space="preserve">(Pause </w:t>
      </w:r>
      <w:r w:rsidR="003F2194" w:rsidRPr="00C772B1">
        <w:rPr>
          <w:rFonts w:cstheme="minorHAnsi"/>
          <w:i/>
        </w:rPr>
        <w:t xml:space="preserve">for </w:t>
      </w:r>
      <w:r w:rsidRPr="00C772B1">
        <w:rPr>
          <w:rFonts w:cstheme="minorHAnsi"/>
          <w:i/>
        </w:rPr>
        <w:t>30 seconds)</w:t>
      </w:r>
    </w:p>
    <w:p w14:paraId="723F0182" w14:textId="30828340" w:rsidR="009471D5" w:rsidRPr="00C772B1" w:rsidRDefault="009471D5" w:rsidP="00945F4E">
      <w:pPr>
        <w:spacing w:after="0" w:line="240" w:lineRule="auto"/>
        <w:jc w:val="both"/>
        <w:rPr>
          <w:rFonts w:cstheme="minorHAnsi"/>
        </w:rPr>
      </w:pPr>
    </w:p>
    <w:p w14:paraId="7629BFA0" w14:textId="280E4FC0" w:rsidR="009D5EC0" w:rsidRPr="00C772B1" w:rsidRDefault="005E5061" w:rsidP="00945F4E">
      <w:pPr>
        <w:spacing w:after="0" w:line="240" w:lineRule="auto"/>
        <w:jc w:val="both"/>
        <w:rPr>
          <w:rFonts w:eastAsia="Times New Roman" w:cstheme="minorHAnsi"/>
          <w:b/>
        </w:rPr>
      </w:pPr>
      <w:bookmarkStart w:id="27" w:name="_Hlk492320264"/>
      <w:bookmarkEnd w:id="25"/>
      <w:r w:rsidRPr="00C772B1">
        <w:rPr>
          <w:rFonts w:cstheme="minorHAnsi"/>
        </w:rPr>
        <w:t xml:space="preserve">And pause. </w:t>
      </w:r>
      <w:r w:rsidR="00354131" w:rsidRPr="00C772B1">
        <w:rPr>
          <w:rFonts w:cstheme="minorHAnsi"/>
        </w:rPr>
        <w:t>A</w:t>
      </w:r>
      <w:r w:rsidR="001D6D88" w:rsidRPr="00C772B1">
        <w:rPr>
          <w:rFonts w:cstheme="minorHAnsi"/>
        </w:rPr>
        <w:t>s</w:t>
      </w:r>
      <w:r w:rsidR="00354131" w:rsidRPr="00C772B1">
        <w:rPr>
          <w:rFonts w:cstheme="minorHAnsi"/>
        </w:rPr>
        <w:t xml:space="preserve"> homework</w:t>
      </w:r>
      <w:r w:rsidR="00AF1B6E" w:rsidRPr="00C772B1">
        <w:rPr>
          <w:rFonts w:cstheme="minorHAnsi"/>
        </w:rPr>
        <w:t>,</w:t>
      </w:r>
      <w:r w:rsidR="00354131" w:rsidRPr="00C772B1">
        <w:rPr>
          <w:rFonts w:cstheme="minorHAnsi"/>
        </w:rPr>
        <w:t xml:space="preserve"> </w:t>
      </w:r>
      <w:r w:rsidR="004B1CC1" w:rsidRPr="00C772B1">
        <w:rPr>
          <w:rFonts w:cstheme="minorHAnsi"/>
        </w:rPr>
        <w:t>you might practice using this tool again, focusing on the same pro</w:t>
      </w:r>
      <w:r w:rsidR="007C0217" w:rsidRPr="00C772B1">
        <w:rPr>
          <w:rFonts w:cstheme="minorHAnsi"/>
        </w:rPr>
        <w:t xml:space="preserve">blem </w:t>
      </w:r>
      <w:r w:rsidR="006777F0" w:rsidRPr="00C772B1">
        <w:rPr>
          <w:rFonts w:cstheme="minorHAnsi"/>
        </w:rPr>
        <w:t>while</w:t>
      </w:r>
      <w:r w:rsidR="007C0217" w:rsidRPr="00C772B1">
        <w:rPr>
          <w:rFonts w:cstheme="minorHAnsi"/>
        </w:rPr>
        <w:t xml:space="preserve"> holding the pose and breathing</w:t>
      </w:r>
      <w:r w:rsidR="004B1CC1" w:rsidRPr="00C772B1">
        <w:rPr>
          <w:rFonts w:cstheme="minorHAnsi"/>
        </w:rPr>
        <w:t xml:space="preserve"> for two minutes</w:t>
      </w:r>
      <w:r w:rsidR="00025F33" w:rsidRPr="00C772B1">
        <w:rPr>
          <w:rFonts w:cstheme="minorHAnsi"/>
        </w:rPr>
        <w:t xml:space="preserve"> at each step</w:t>
      </w:r>
      <w:r w:rsidR="004B1CC1" w:rsidRPr="00C772B1">
        <w:rPr>
          <w:rFonts w:cstheme="minorHAnsi"/>
        </w:rPr>
        <w:t>. Evaluate the difference between using the shorter and the longer</w:t>
      </w:r>
      <w:r w:rsidR="009D5EC0" w:rsidRPr="00C772B1">
        <w:rPr>
          <w:rFonts w:eastAsia="Times New Roman" w:cstheme="minorHAnsi"/>
          <w:b/>
        </w:rPr>
        <w:t xml:space="preserve"> T</w:t>
      </w:r>
      <w:r w:rsidR="00621B10" w:rsidRPr="00C772B1">
        <w:rPr>
          <w:rFonts w:eastAsia="Times New Roman" w:cstheme="minorHAnsi"/>
          <w:b/>
        </w:rPr>
        <w:noBreakHyphen/>
      </w:r>
      <w:r w:rsidR="009D5EC0" w:rsidRPr="00C772B1">
        <w:rPr>
          <w:rFonts w:eastAsia="Times New Roman" w:cstheme="minorHAnsi"/>
          <w:b/>
        </w:rPr>
        <w:t>A</w:t>
      </w:r>
      <w:r w:rsidR="00621B10" w:rsidRPr="00C772B1">
        <w:rPr>
          <w:rFonts w:eastAsia="Times New Roman" w:cstheme="minorHAnsi"/>
          <w:b/>
        </w:rPr>
        <w:t>-</w:t>
      </w:r>
      <w:r w:rsidR="009D5EC0" w:rsidRPr="00C772B1">
        <w:rPr>
          <w:rFonts w:eastAsia="Times New Roman" w:cstheme="minorHAnsi"/>
          <w:b/>
        </w:rPr>
        <w:t>T</w:t>
      </w:r>
      <w:r w:rsidR="004B1CC1" w:rsidRPr="00C772B1">
        <w:rPr>
          <w:rFonts w:eastAsia="Times New Roman" w:cstheme="minorHAnsi"/>
          <w:bCs/>
        </w:rPr>
        <w:t>.</w:t>
      </w:r>
      <w:r w:rsidR="009D5EC0" w:rsidRPr="00C772B1">
        <w:rPr>
          <w:rFonts w:eastAsia="Times New Roman" w:cstheme="minorHAnsi"/>
          <w:b/>
        </w:rPr>
        <w:t xml:space="preserve"> </w:t>
      </w:r>
    </w:p>
    <w:bookmarkEnd w:id="27"/>
    <w:p w14:paraId="3AA95071" w14:textId="77777777" w:rsidR="009D5EC0" w:rsidRPr="00C772B1" w:rsidRDefault="009D5EC0" w:rsidP="00945F4E">
      <w:pPr>
        <w:spacing w:after="0" w:line="240" w:lineRule="auto"/>
        <w:jc w:val="both"/>
        <w:rPr>
          <w:rFonts w:eastAsia="Times New Roman" w:cstheme="minorHAnsi"/>
          <w:b/>
        </w:rPr>
      </w:pPr>
    </w:p>
    <w:p w14:paraId="0C7FC783" w14:textId="77777777" w:rsidR="00FD29D2" w:rsidRPr="00C772B1" w:rsidRDefault="00222817" w:rsidP="00945F4E">
      <w:pPr>
        <w:spacing w:after="0" w:line="240" w:lineRule="auto"/>
        <w:jc w:val="both"/>
        <w:rPr>
          <w:rFonts w:cstheme="minorHAnsi"/>
        </w:rPr>
      </w:pPr>
      <w:r w:rsidRPr="00C772B1">
        <w:rPr>
          <w:rFonts w:cstheme="minorHAnsi"/>
        </w:rPr>
        <w:t xml:space="preserve">Our prayer might go something like this: </w:t>
      </w:r>
    </w:p>
    <w:p w14:paraId="1D159282" w14:textId="77777777" w:rsidR="00FD29D2" w:rsidRPr="00C772B1" w:rsidRDefault="00FD29D2" w:rsidP="00945F4E">
      <w:pPr>
        <w:spacing w:after="0" w:line="240" w:lineRule="auto"/>
        <w:jc w:val="both"/>
        <w:rPr>
          <w:rFonts w:cstheme="minorHAnsi"/>
        </w:rPr>
      </w:pPr>
    </w:p>
    <w:p w14:paraId="5FA23541" w14:textId="77777777" w:rsidR="00222817" w:rsidRPr="00C772B1" w:rsidRDefault="00222817" w:rsidP="007B2299">
      <w:pPr>
        <w:spacing w:after="0" w:line="240" w:lineRule="auto"/>
        <w:jc w:val="center"/>
        <w:rPr>
          <w:rFonts w:cstheme="minorHAnsi"/>
          <w:i/>
        </w:rPr>
      </w:pPr>
      <w:r w:rsidRPr="00C772B1">
        <w:rPr>
          <w:rFonts w:cstheme="minorHAnsi"/>
          <w:i/>
        </w:rPr>
        <w:t>Fath</w:t>
      </w:r>
      <w:r w:rsidR="003C1FE6" w:rsidRPr="00C772B1">
        <w:rPr>
          <w:rFonts w:cstheme="minorHAnsi"/>
          <w:i/>
        </w:rPr>
        <w:t xml:space="preserve">er of </w:t>
      </w:r>
      <w:r w:rsidR="008B0087" w:rsidRPr="00C772B1">
        <w:rPr>
          <w:rFonts w:cstheme="minorHAnsi"/>
          <w:i/>
        </w:rPr>
        <w:t>Lights</w:t>
      </w:r>
      <w:r w:rsidR="00B47940" w:rsidRPr="00C772B1">
        <w:rPr>
          <w:rFonts w:cstheme="minorHAnsi"/>
          <w:i/>
        </w:rPr>
        <w:t>, help me be responsible with</w:t>
      </w:r>
      <w:r w:rsidR="008B0087" w:rsidRPr="00C772B1">
        <w:rPr>
          <w:rFonts w:cstheme="minorHAnsi"/>
          <w:i/>
        </w:rPr>
        <w:t xml:space="preserve"> the good gift of</w:t>
      </w:r>
      <w:r w:rsidRPr="00C772B1">
        <w:rPr>
          <w:rFonts w:cstheme="minorHAnsi"/>
          <w:i/>
        </w:rPr>
        <w:t xml:space="preserve"> money.</w:t>
      </w:r>
      <w:r w:rsidR="003815DF" w:rsidRPr="00C772B1">
        <w:rPr>
          <w:rStyle w:val="EndnoteReference"/>
          <w:rFonts w:cstheme="minorHAnsi"/>
          <w:i/>
        </w:rPr>
        <w:endnoteReference w:id="5"/>
      </w:r>
      <w:r w:rsidRPr="00C772B1">
        <w:rPr>
          <w:rFonts w:cstheme="minorHAnsi"/>
        </w:rPr>
        <w:t xml:space="preserve"> </w:t>
      </w:r>
      <w:r w:rsidRPr="00C772B1">
        <w:rPr>
          <w:rFonts w:cstheme="minorHAnsi"/>
          <w:i/>
        </w:rPr>
        <w:t>(Repeat)</w:t>
      </w:r>
    </w:p>
    <w:p w14:paraId="6CE1E902" w14:textId="77777777" w:rsidR="00C45D01" w:rsidRPr="00C772B1" w:rsidRDefault="00C45D01" w:rsidP="00945F4E">
      <w:pPr>
        <w:spacing w:after="0" w:line="240" w:lineRule="auto"/>
        <w:jc w:val="both"/>
        <w:rPr>
          <w:rFonts w:cstheme="minorHAnsi"/>
        </w:rPr>
      </w:pPr>
    </w:p>
    <w:p w14:paraId="31B4EF3C" w14:textId="77777777" w:rsidR="00C45D01" w:rsidRPr="00C772B1" w:rsidRDefault="00C45D01" w:rsidP="00945F4E">
      <w:pPr>
        <w:spacing w:after="0" w:line="240" w:lineRule="auto"/>
        <w:jc w:val="both"/>
        <w:rPr>
          <w:rFonts w:cstheme="minorHAnsi"/>
        </w:rPr>
      </w:pPr>
      <w:r w:rsidRPr="00C772B1">
        <w:rPr>
          <w:rFonts w:cstheme="minorHAnsi"/>
        </w:rPr>
        <w:t>Take a deep breath.</w:t>
      </w:r>
    </w:p>
    <w:p w14:paraId="054A8DDE" w14:textId="6E15E5E3" w:rsidR="001B3EFD" w:rsidRPr="00C772B1" w:rsidRDefault="001B3EFD" w:rsidP="001B3EFD">
      <w:pPr>
        <w:spacing w:after="0" w:line="240" w:lineRule="auto"/>
        <w:jc w:val="both"/>
        <w:rPr>
          <w:rFonts w:cstheme="minorHAnsi"/>
          <w:i/>
          <w:iCs/>
        </w:rPr>
      </w:pPr>
      <w:r w:rsidRPr="00C772B1">
        <w:rPr>
          <w:rFonts w:cstheme="minorHAnsi"/>
          <w:i/>
          <w:iCs/>
        </w:rPr>
        <w:t xml:space="preserve">(If time permits, ask, “Does anyone have comments or questions about </w:t>
      </w:r>
      <w:r w:rsidR="00111842" w:rsidRPr="00C772B1">
        <w:rPr>
          <w:rFonts w:cstheme="minorHAnsi"/>
          <w:i/>
          <w:iCs/>
        </w:rPr>
        <w:t xml:space="preserve">the </w:t>
      </w:r>
      <w:r w:rsidRPr="00C772B1">
        <w:rPr>
          <w:rFonts w:cstheme="minorHAnsi"/>
          <w:i/>
          <w:iCs/>
        </w:rPr>
        <w:t>Toolbox?”)</w:t>
      </w:r>
    </w:p>
    <w:p w14:paraId="1831328D" w14:textId="77777777" w:rsidR="00783EB7" w:rsidRPr="00C772B1" w:rsidRDefault="00783EB7" w:rsidP="00945F4E">
      <w:pPr>
        <w:spacing w:after="0" w:line="240" w:lineRule="auto"/>
        <w:jc w:val="both"/>
        <w:rPr>
          <w:rFonts w:cstheme="minorHAnsi"/>
        </w:rPr>
      </w:pPr>
    </w:p>
    <w:p w14:paraId="326D07D7" w14:textId="77777777" w:rsidR="00FD29D2" w:rsidRPr="00C772B1" w:rsidRDefault="00FD29D2" w:rsidP="00945F4E">
      <w:pPr>
        <w:tabs>
          <w:tab w:val="left" w:pos="720"/>
          <w:tab w:val="left" w:pos="1440"/>
          <w:tab w:val="left" w:pos="3446"/>
        </w:tabs>
        <w:spacing w:after="0" w:line="240" w:lineRule="auto"/>
        <w:jc w:val="both"/>
        <w:rPr>
          <w:rFonts w:cstheme="minorHAnsi"/>
          <w:b/>
        </w:rPr>
      </w:pPr>
      <w:r w:rsidRPr="00C772B1">
        <w:rPr>
          <w:rFonts w:cstheme="minorHAnsi"/>
          <w:b/>
        </w:rPr>
        <w:t>0:3</w:t>
      </w:r>
      <w:r w:rsidR="008329CC" w:rsidRPr="00C772B1">
        <w:rPr>
          <w:rFonts w:cstheme="minorHAnsi"/>
          <w:b/>
        </w:rPr>
        <w:t>0</w:t>
      </w:r>
      <w:r w:rsidR="00285B9A" w:rsidRPr="00C772B1">
        <w:rPr>
          <w:rFonts w:cstheme="minorHAnsi"/>
          <w:b/>
        </w:rPr>
        <w:tab/>
        <w:t>SHARING</w:t>
      </w:r>
    </w:p>
    <w:p w14:paraId="1BD29AED" w14:textId="27D0E239" w:rsidR="00285B9A" w:rsidRPr="00C772B1" w:rsidRDefault="00047539" w:rsidP="00945F4E">
      <w:pPr>
        <w:tabs>
          <w:tab w:val="left" w:pos="720"/>
          <w:tab w:val="left" w:pos="1440"/>
          <w:tab w:val="left" w:pos="3446"/>
        </w:tabs>
        <w:spacing w:after="0" w:line="240" w:lineRule="auto"/>
        <w:jc w:val="both"/>
        <w:rPr>
          <w:rFonts w:cstheme="minorHAnsi"/>
          <w:bCs/>
          <w:i/>
          <w:iCs/>
        </w:rPr>
      </w:pPr>
      <w:r w:rsidRPr="00C772B1">
        <w:rPr>
          <w:rFonts w:cstheme="minorHAnsi"/>
          <w:bCs/>
          <w:i/>
          <w:iCs/>
        </w:rPr>
        <w:t>(If the meeting is running behind, divide the group into small subgroups so that you can move through the Sharing quickly and get back in sync with the Meeting Schedule)</w:t>
      </w:r>
    </w:p>
    <w:p w14:paraId="13837017" w14:textId="77777777" w:rsidR="00047539" w:rsidRPr="00C772B1" w:rsidRDefault="00047539" w:rsidP="00945F4E">
      <w:pPr>
        <w:tabs>
          <w:tab w:val="left" w:pos="720"/>
          <w:tab w:val="left" w:pos="1440"/>
          <w:tab w:val="left" w:pos="3446"/>
        </w:tabs>
        <w:spacing w:after="0" w:line="240" w:lineRule="auto"/>
        <w:jc w:val="both"/>
        <w:rPr>
          <w:rFonts w:cstheme="minorHAnsi"/>
          <w:b/>
        </w:rPr>
      </w:pPr>
    </w:p>
    <w:p w14:paraId="798E2513" w14:textId="77777777" w:rsidR="00285B9A" w:rsidRPr="00C772B1" w:rsidRDefault="00FD29D2" w:rsidP="00945F4E">
      <w:pPr>
        <w:spacing w:after="0" w:line="240" w:lineRule="auto"/>
        <w:jc w:val="both"/>
        <w:rPr>
          <w:rFonts w:cstheme="minorHAnsi"/>
          <w:b/>
        </w:rPr>
      </w:pPr>
      <w:r w:rsidRPr="00C772B1">
        <w:rPr>
          <w:rFonts w:cstheme="minorHAnsi"/>
          <w:b/>
        </w:rPr>
        <w:t>1:00</w:t>
      </w:r>
      <w:r w:rsidR="00285B9A" w:rsidRPr="00C772B1">
        <w:rPr>
          <w:rFonts w:cstheme="minorHAnsi"/>
          <w:b/>
        </w:rPr>
        <w:tab/>
        <w:t>BIBLE TEACHING</w:t>
      </w:r>
    </w:p>
    <w:p w14:paraId="5D3145D5" w14:textId="77777777" w:rsidR="00675620" w:rsidRPr="00C772B1" w:rsidRDefault="00675620" w:rsidP="00945F4E">
      <w:pPr>
        <w:spacing w:after="0" w:line="240" w:lineRule="auto"/>
        <w:jc w:val="both"/>
        <w:rPr>
          <w:rFonts w:cstheme="minorHAnsi"/>
          <w:b/>
        </w:rPr>
      </w:pPr>
    </w:p>
    <w:p w14:paraId="4650E700" w14:textId="3892B2F5" w:rsidR="00FD29D2" w:rsidRPr="00C772B1" w:rsidRDefault="00D114F1" w:rsidP="00945F4E">
      <w:pPr>
        <w:spacing w:after="0" w:line="240" w:lineRule="auto"/>
        <w:jc w:val="both"/>
        <w:rPr>
          <w:rFonts w:cstheme="minorHAnsi"/>
        </w:rPr>
      </w:pPr>
      <w:bookmarkStart w:id="28" w:name="_Hlk492320572"/>
      <w:r w:rsidRPr="00C772B1">
        <w:rPr>
          <w:rFonts w:cstheme="minorHAnsi"/>
        </w:rPr>
        <w:t>KF Confession 6 reminds us of how much energy we have wasted in misoriented living</w:t>
      </w:r>
      <w:r w:rsidR="00C40F3C" w:rsidRPr="00C772B1">
        <w:rPr>
          <w:rFonts w:cstheme="minorHAnsi"/>
        </w:rPr>
        <w:t>.</w:t>
      </w:r>
      <w:r w:rsidRPr="00C772B1">
        <w:rPr>
          <w:rFonts w:cstheme="minorHAnsi"/>
        </w:rPr>
        <w:t xml:space="preserve"> </w:t>
      </w:r>
    </w:p>
    <w:p w14:paraId="28BAD70C" w14:textId="77777777" w:rsidR="00FD29D2" w:rsidRPr="00C772B1" w:rsidRDefault="00FD29D2" w:rsidP="00945F4E">
      <w:pPr>
        <w:spacing w:after="0" w:line="240" w:lineRule="auto"/>
        <w:jc w:val="both"/>
        <w:rPr>
          <w:rFonts w:cstheme="minorHAnsi"/>
        </w:rPr>
      </w:pPr>
    </w:p>
    <w:p w14:paraId="22D8BE5A" w14:textId="77777777" w:rsidR="00127658" w:rsidRPr="00C772B1" w:rsidRDefault="00127658" w:rsidP="007B2299">
      <w:pPr>
        <w:spacing w:after="0" w:line="240" w:lineRule="auto"/>
        <w:ind w:hanging="11"/>
        <w:jc w:val="center"/>
        <w:rPr>
          <w:rFonts w:cstheme="minorHAnsi"/>
        </w:rPr>
      </w:pPr>
      <w:r w:rsidRPr="00C772B1">
        <w:rPr>
          <w:rFonts w:cstheme="minorHAnsi"/>
        </w:rPr>
        <w:t>We</w:t>
      </w:r>
      <w:r w:rsidR="00E97FA9" w:rsidRPr="00C772B1">
        <w:rPr>
          <w:rFonts w:cstheme="minorHAnsi"/>
        </w:rPr>
        <w:t xml:space="preserve"> chose to foster</w:t>
      </w:r>
      <w:r w:rsidRPr="00C772B1">
        <w:rPr>
          <w:rFonts w:cstheme="minorHAnsi"/>
          <w:b/>
        </w:rPr>
        <w:t xml:space="preserve"> </w:t>
      </w:r>
      <w:r w:rsidRPr="00C772B1">
        <w:rPr>
          <w:rFonts w:cstheme="minorHAnsi"/>
        </w:rPr>
        <w:t>illusions to save the life of our Idol Self.</w:t>
      </w:r>
    </w:p>
    <w:bookmarkEnd w:id="28"/>
    <w:p w14:paraId="700B581C" w14:textId="77777777" w:rsidR="00FD29D2" w:rsidRPr="00C772B1" w:rsidRDefault="00FD29D2" w:rsidP="00945F4E">
      <w:pPr>
        <w:spacing w:after="0" w:line="240" w:lineRule="auto"/>
        <w:jc w:val="both"/>
        <w:rPr>
          <w:rFonts w:cstheme="minorHAnsi"/>
        </w:rPr>
      </w:pPr>
    </w:p>
    <w:p w14:paraId="7E402D11" w14:textId="118C7C6E" w:rsidR="00DE518D" w:rsidRPr="00C772B1" w:rsidRDefault="002B6D0C" w:rsidP="00C36C76">
      <w:pPr>
        <w:widowControl w:val="0"/>
        <w:spacing w:after="0" w:line="240" w:lineRule="auto"/>
        <w:jc w:val="both"/>
        <w:rPr>
          <w:rFonts w:cstheme="minorHAnsi"/>
        </w:rPr>
      </w:pPr>
      <w:bookmarkStart w:id="29" w:name="_Hlk524086945"/>
      <w:r w:rsidRPr="00C772B1">
        <w:rPr>
          <w:rFonts w:cstheme="minorHAnsi"/>
        </w:rPr>
        <w:t xml:space="preserve">In the last lesson, </w:t>
      </w:r>
      <w:r w:rsidR="00DE518D" w:rsidRPr="00C772B1">
        <w:rPr>
          <w:rFonts w:cstheme="minorHAnsi"/>
        </w:rPr>
        <w:t xml:space="preserve">we talked </w:t>
      </w:r>
      <w:r w:rsidR="00D114F1" w:rsidRPr="00C772B1">
        <w:rPr>
          <w:rFonts w:cstheme="minorHAnsi"/>
        </w:rPr>
        <w:t>about how to use</w:t>
      </w:r>
      <w:r w:rsidR="00564F40" w:rsidRPr="00C772B1">
        <w:rPr>
          <w:rFonts w:cstheme="minorHAnsi"/>
        </w:rPr>
        <w:t xml:space="preserve"> </w:t>
      </w:r>
      <w:r w:rsidR="00D114F1" w:rsidRPr="00C772B1">
        <w:rPr>
          <w:rFonts w:cstheme="minorHAnsi"/>
        </w:rPr>
        <w:t>our very human gift of imagination</w:t>
      </w:r>
      <w:r w:rsidR="00621B10" w:rsidRPr="00C772B1">
        <w:rPr>
          <w:rFonts w:cstheme="minorHAnsi"/>
        </w:rPr>
        <w:t xml:space="preserve"> in a healthy way</w:t>
      </w:r>
      <w:r w:rsidR="009D5EC0" w:rsidRPr="00C772B1">
        <w:rPr>
          <w:rFonts w:cstheme="minorHAnsi"/>
        </w:rPr>
        <w:t>.</w:t>
      </w:r>
      <w:r w:rsidR="00913731" w:rsidRPr="00C772B1">
        <w:rPr>
          <w:rFonts w:cstheme="minorHAnsi"/>
        </w:rPr>
        <w:t xml:space="preserve"> </w:t>
      </w:r>
      <w:r w:rsidR="00025F33" w:rsidRPr="00C772B1">
        <w:rPr>
          <w:rFonts w:cstheme="minorHAnsi"/>
        </w:rPr>
        <w:t>When we have a misoriented response to the ATM, a</w:t>
      </w:r>
      <w:r w:rsidR="00564F40" w:rsidRPr="00C772B1">
        <w:rPr>
          <w:rFonts w:cstheme="minorHAnsi"/>
        </w:rPr>
        <w:t xml:space="preserve"> </w:t>
      </w:r>
      <w:r w:rsidR="002E0E1B" w:rsidRPr="00C772B1">
        <w:rPr>
          <w:rFonts w:cstheme="minorHAnsi"/>
        </w:rPr>
        <w:t>well-trained</w:t>
      </w:r>
      <w:r w:rsidR="00FF20EB" w:rsidRPr="00C772B1">
        <w:rPr>
          <w:rFonts w:cstheme="minorHAnsi"/>
        </w:rPr>
        <w:t xml:space="preserve"> imagination can </w:t>
      </w:r>
      <w:r w:rsidR="002E0E1B" w:rsidRPr="00C772B1">
        <w:rPr>
          <w:rFonts w:cstheme="minorHAnsi"/>
        </w:rPr>
        <w:t xml:space="preserve">help </w:t>
      </w:r>
      <w:r w:rsidR="00FF20EB" w:rsidRPr="00C772B1">
        <w:rPr>
          <w:rFonts w:cstheme="minorHAnsi"/>
        </w:rPr>
        <w:t xml:space="preserve">set us on the Believe It Path. We can learn to appreciate the ATM without judging </w:t>
      </w:r>
      <w:r w:rsidR="00947F94" w:rsidRPr="00C772B1">
        <w:rPr>
          <w:rFonts w:cstheme="minorHAnsi"/>
        </w:rPr>
        <w:t>ourselves or others</w:t>
      </w:r>
      <w:r w:rsidR="00FF20EB" w:rsidRPr="00C772B1">
        <w:rPr>
          <w:rFonts w:cstheme="minorHAnsi"/>
        </w:rPr>
        <w:t xml:space="preserve">. </w:t>
      </w:r>
      <w:r w:rsidR="007D245B" w:rsidRPr="00C772B1">
        <w:rPr>
          <w:rFonts w:cstheme="minorHAnsi"/>
        </w:rPr>
        <w:t>Once</w:t>
      </w:r>
      <w:r w:rsidR="00025F33" w:rsidRPr="00C772B1">
        <w:rPr>
          <w:rFonts w:cstheme="minorHAnsi"/>
        </w:rPr>
        <w:t xml:space="preserve"> we are f</w:t>
      </w:r>
      <w:r w:rsidR="004508DB" w:rsidRPr="00C772B1">
        <w:rPr>
          <w:rFonts w:cstheme="minorHAnsi"/>
        </w:rPr>
        <w:t xml:space="preserve">ree from the </w:t>
      </w:r>
      <w:r w:rsidR="007D245B" w:rsidRPr="00C772B1">
        <w:rPr>
          <w:rFonts w:cstheme="minorHAnsi"/>
        </w:rPr>
        <w:t>constraining preoccupation with</w:t>
      </w:r>
      <w:r w:rsidR="00564F40" w:rsidRPr="00C772B1">
        <w:rPr>
          <w:rFonts w:cstheme="minorHAnsi"/>
        </w:rPr>
        <w:t xml:space="preserve"> appearances, talent, and money, </w:t>
      </w:r>
      <w:r w:rsidR="004508DB" w:rsidRPr="00C772B1">
        <w:rPr>
          <w:rFonts w:cstheme="minorHAnsi"/>
        </w:rPr>
        <w:t xml:space="preserve">we </w:t>
      </w:r>
      <w:r w:rsidR="007D245B" w:rsidRPr="00C772B1">
        <w:rPr>
          <w:rFonts w:cstheme="minorHAnsi"/>
        </w:rPr>
        <w:t xml:space="preserve">can make choices that </w:t>
      </w:r>
      <w:r w:rsidR="00FF20EB" w:rsidRPr="00C772B1">
        <w:rPr>
          <w:rFonts w:cstheme="minorHAnsi"/>
        </w:rPr>
        <w:t xml:space="preserve">create oriented outcomes that declare the glory of God. </w:t>
      </w:r>
    </w:p>
    <w:p w14:paraId="55087642" w14:textId="28FD3CC9" w:rsidR="00DE518D" w:rsidRPr="00C772B1" w:rsidRDefault="00DE518D" w:rsidP="00C36C76">
      <w:pPr>
        <w:widowControl w:val="0"/>
        <w:spacing w:after="0" w:line="240" w:lineRule="auto"/>
        <w:jc w:val="both"/>
        <w:rPr>
          <w:rFonts w:cstheme="minorHAnsi"/>
          <w:bCs/>
        </w:rPr>
      </w:pPr>
      <w:bookmarkStart w:id="30" w:name="_Hlk492320670"/>
      <w:bookmarkEnd w:id="29"/>
      <w:r w:rsidRPr="00C772B1">
        <w:rPr>
          <w:rFonts w:cstheme="minorHAnsi"/>
        </w:rPr>
        <w:lastRenderedPageBreak/>
        <w:t xml:space="preserve">How people feel </w:t>
      </w:r>
      <w:r w:rsidR="00902347" w:rsidRPr="00C772B1">
        <w:rPr>
          <w:rFonts w:cstheme="minorHAnsi"/>
        </w:rPr>
        <w:t>about money and how they handle</w:t>
      </w:r>
      <w:r w:rsidR="00E97FA9" w:rsidRPr="00C772B1">
        <w:rPr>
          <w:rFonts w:cstheme="minorHAnsi"/>
        </w:rPr>
        <w:t xml:space="preserve"> money is often</w:t>
      </w:r>
      <w:r w:rsidR="00913731" w:rsidRPr="00C772B1">
        <w:rPr>
          <w:rFonts w:cstheme="minorHAnsi"/>
        </w:rPr>
        <w:t xml:space="preserve"> a real puzzle. </w:t>
      </w:r>
      <w:r w:rsidR="002A4A95" w:rsidRPr="00C772B1">
        <w:rPr>
          <w:rFonts w:cstheme="minorHAnsi"/>
        </w:rPr>
        <w:t>J</w:t>
      </w:r>
      <w:r w:rsidR="00D114F1" w:rsidRPr="00C772B1">
        <w:rPr>
          <w:rFonts w:cstheme="minorHAnsi"/>
        </w:rPr>
        <w:t xml:space="preserve">ust like energy, </w:t>
      </w:r>
      <w:r w:rsidR="002A4A95" w:rsidRPr="00C772B1">
        <w:rPr>
          <w:rFonts w:cstheme="minorHAnsi"/>
        </w:rPr>
        <w:t xml:space="preserve">the flow of </w:t>
      </w:r>
      <w:r w:rsidR="00D114F1" w:rsidRPr="00C772B1">
        <w:rPr>
          <w:rFonts w:cstheme="minorHAnsi"/>
        </w:rPr>
        <w:t xml:space="preserve">money </w:t>
      </w:r>
      <w:r w:rsidR="002A4A95" w:rsidRPr="00C772B1">
        <w:rPr>
          <w:rFonts w:cstheme="minorHAnsi"/>
        </w:rPr>
        <w:t>becomes</w:t>
      </w:r>
      <w:r w:rsidR="00D114F1" w:rsidRPr="00C772B1">
        <w:rPr>
          <w:rFonts w:cstheme="minorHAnsi"/>
        </w:rPr>
        <w:t xml:space="preserve"> </w:t>
      </w:r>
      <w:r w:rsidR="002A4A95" w:rsidRPr="00C772B1">
        <w:rPr>
          <w:rFonts w:cstheme="minorHAnsi"/>
        </w:rPr>
        <w:t>distorted</w:t>
      </w:r>
      <w:r w:rsidR="00D114F1" w:rsidRPr="00C772B1">
        <w:rPr>
          <w:rFonts w:cstheme="minorHAnsi"/>
        </w:rPr>
        <w:t xml:space="preserve"> </w:t>
      </w:r>
      <w:r w:rsidR="002A4A95" w:rsidRPr="00C772B1">
        <w:rPr>
          <w:rFonts w:cstheme="minorHAnsi"/>
        </w:rPr>
        <w:t>and</w:t>
      </w:r>
      <w:r w:rsidR="00033946" w:rsidRPr="00C772B1">
        <w:rPr>
          <w:rFonts w:cstheme="minorHAnsi"/>
        </w:rPr>
        <w:t xml:space="preserve"> is</w:t>
      </w:r>
      <w:r w:rsidR="002A4A95" w:rsidRPr="00C772B1">
        <w:rPr>
          <w:rFonts w:cstheme="minorHAnsi"/>
        </w:rPr>
        <w:t xml:space="preserve"> </w:t>
      </w:r>
      <w:r w:rsidR="00DC7668" w:rsidRPr="00C772B1">
        <w:rPr>
          <w:rFonts w:cstheme="minorHAnsi"/>
        </w:rPr>
        <w:t>aimlessly dissipate</w:t>
      </w:r>
      <w:r w:rsidR="00033946" w:rsidRPr="00C772B1">
        <w:rPr>
          <w:rFonts w:cstheme="minorHAnsi"/>
        </w:rPr>
        <w:t>d</w:t>
      </w:r>
      <w:r w:rsidR="00DC7668" w:rsidRPr="00C772B1">
        <w:rPr>
          <w:rFonts w:cstheme="minorHAnsi"/>
        </w:rPr>
        <w:t xml:space="preserve"> </w:t>
      </w:r>
      <w:r w:rsidRPr="00C772B1">
        <w:rPr>
          <w:rFonts w:cstheme="minorHAnsi"/>
        </w:rPr>
        <w:t>when it passes through misoriented hands. Let’s see</w:t>
      </w:r>
      <w:r w:rsidR="00945F4E" w:rsidRPr="00C772B1">
        <w:rPr>
          <w:rFonts w:cstheme="minorHAnsi"/>
        </w:rPr>
        <w:t xml:space="preserve"> </w:t>
      </w:r>
      <w:r w:rsidR="00564F40" w:rsidRPr="00C772B1">
        <w:rPr>
          <w:rFonts w:cstheme="minorHAnsi"/>
        </w:rPr>
        <w:t>what James says about the ATM</w:t>
      </w:r>
      <w:r w:rsidR="00CF15CE" w:rsidRPr="00C772B1">
        <w:rPr>
          <w:rFonts w:cstheme="minorHAnsi"/>
        </w:rPr>
        <w:t>.</w:t>
      </w:r>
      <w:r w:rsidRPr="00C772B1">
        <w:rPr>
          <w:rFonts w:cstheme="minorHAnsi"/>
        </w:rPr>
        <w:t xml:space="preserve"> </w:t>
      </w:r>
      <w:bookmarkEnd w:id="30"/>
      <w:r w:rsidR="00BC46B4" w:rsidRPr="00C772B1">
        <w:rPr>
          <w:rFonts w:cstheme="minorHAnsi"/>
          <w:bCs/>
        </w:rPr>
        <w:t xml:space="preserve">This is </w:t>
      </w:r>
      <w:r w:rsidR="00913731" w:rsidRPr="00C772B1">
        <w:rPr>
          <w:rFonts w:cstheme="minorHAnsi"/>
          <w:bCs/>
        </w:rPr>
        <w:t>Nancy’s</w:t>
      </w:r>
      <w:r w:rsidR="005962B8" w:rsidRPr="00C772B1">
        <w:rPr>
          <w:rFonts w:cstheme="minorHAnsi"/>
          <w:bCs/>
        </w:rPr>
        <w:t xml:space="preserve"> </w:t>
      </w:r>
      <w:r w:rsidRPr="00C772B1">
        <w:rPr>
          <w:rFonts w:cstheme="minorHAnsi"/>
          <w:bCs/>
        </w:rPr>
        <w:t>paraphrase</w:t>
      </w:r>
      <w:r w:rsidR="00564F40" w:rsidRPr="00C772B1">
        <w:rPr>
          <w:rFonts w:cstheme="minorHAnsi"/>
        </w:rPr>
        <w:t xml:space="preserve"> of </w:t>
      </w:r>
      <w:r w:rsidR="00564F40" w:rsidRPr="00C772B1">
        <w:rPr>
          <w:rFonts w:cstheme="minorHAnsi"/>
          <w:b/>
        </w:rPr>
        <w:t>James 2:1</w:t>
      </w:r>
      <w:r w:rsidR="001B3EFD" w:rsidRPr="00C772B1">
        <w:rPr>
          <w:rFonts w:cstheme="minorHAnsi"/>
          <w:b/>
        </w:rPr>
        <w:t>–</w:t>
      </w:r>
      <w:r w:rsidR="00564F40" w:rsidRPr="00C772B1">
        <w:rPr>
          <w:rFonts w:cstheme="minorHAnsi"/>
          <w:b/>
        </w:rPr>
        <w:t>17</w:t>
      </w:r>
      <w:r w:rsidR="00564F40" w:rsidRPr="00C772B1">
        <w:rPr>
          <w:rFonts w:cstheme="minorHAnsi"/>
          <w:bCs/>
        </w:rPr>
        <w:t>.</w:t>
      </w:r>
    </w:p>
    <w:p w14:paraId="0AE4FA82" w14:textId="77777777" w:rsidR="007D245B" w:rsidRPr="00C772B1" w:rsidRDefault="007D245B" w:rsidP="00C36C76">
      <w:pPr>
        <w:widowControl w:val="0"/>
        <w:spacing w:after="0" w:line="240" w:lineRule="auto"/>
        <w:jc w:val="both"/>
        <w:rPr>
          <w:rFonts w:cstheme="minorHAnsi"/>
          <w:bCs/>
        </w:rPr>
      </w:pPr>
    </w:p>
    <w:p w14:paraId="5FF76A52" w14:textId="03206879" w:rsidR="00DE518D" w:rsidRPr="00C772B1" w:rsidRDefault="000E623B" w:rsidP="003F2194">
      <w:pPr>
        <w:spacing w:after="0" w:line="240" w:lineRule="auto"/>
        <w:ind w:left="720" w:right="720"/>
        <w:jc w:val="both"/>
        <w:rPr>
          <w:rFonts w:cstheme="minorHAnsi"/>
          <w:bCs/>
        </w:rPr>
      </w:pPr>
      <w:bookmarkStart w:id="31" w:name="_Hlk492320694"/>
      <w:r w:rsidRPr="00C772B1">
        <w:rPr>
          <w:rFonts w:cstheme="minorHAnsi"/>
          <w:b/>
          <w:bCs/>
          <w:vertAlign w:val="superscript"/>
        </w:rPr>
        <w:t>1</w:t>
      </w:r>
      <w:r w:rsidR="00DE518D" w:rsidRPr="00C772B1">
        <w:rPr>
          <w:rFonts w:cstheme="minorHAnsi"/>
          <w:bCs/>
        </w:rPr>
        <w:t>My siblings,</w:t>
      </w:r>
      <w:r w:rsidR="00482B7B" w:rsidRPr="00C772B1">
        <w:rPr>
          <w:rFonts w:cstheme="minorHAnsi"/>
          <w:bCs/>
        </w:rPr>
        <w:t xml:space="preserve"> do not abuse</w:t>
      </w:r>
      <w:r w:rsidR="00DE518D" w:rsidRPr="00C772B1">
        <w:rPr>
          <w:rFonts w:cstheme="minorHAnsi"/>
          <w:bCs/>
        </w:rPr>
        <w:t xml:space="preserve"> the</w:t>
      </w:r>
      <w:r w:rsidR="00BC46B4" w:rsidRPr="00C772B1">
        <w:rPr>
          <w:rFonts w:cstheme="minorHAnsi"/>
          <w:bCs/>
        </w:rPr>
        <w:t xml:space="preserve"> trust of our Lord Jesus Christ</w:t>
      </w:r>
      <w:r w:rsidR="00025F33" w:rsidRPr="00C772B1">
        <w:rPr>
          <w:rFonts w:cstheme="minorHAnsi"/>
          <w:bCs/>
        </w:rPr>
        <w:t>—</w:t>
      </w:r>
      <w:r w:rsidR="00993820" w:rsidRPr="00C772B1">
        <w:rPr>
          <w:rFonts w:cstheme="minorHAnsi"/>
          <w:bCs/>
        </w:rPr>
        <w:t>who is committed to real glory</w:t>
      </w:r>
      <w:r w:rsidR="00025F33" w:rsidRPr="00C772B1">
        <w:rPr>
          <w:rFonts w:cstheme="minorHAnsi"/>
          <w:bCs/>
        </w:rPr>
        <w:t>—</w:t>
      </w:r>
      <w:r w:rsidR="00993820" w:rsidRPr="00C772B1">
        <w:rPr>
          <w:rFonts w:cstheme="minorHAnsi"/>
          <w:bCs/>
        </w:rPr>
        <w:t xml:space="preserve">by showing favoritism to others because of the false glory of material appearances. </w:t>
      </w:r>
      <w:r w:rsidRPr="00C772B1">
        <w:rPr>
          <w:rFonts w:cstheme="minorHAnsi"/>
          <w:b/>
          <w:bCs/>
          <w:vertAlign w:val="superscript"/>
        </w:rPr>
        <w:t>2</w:t>
      </w:r>
      <w:r w:rsidR="00C36CF7" w:rsidRPr="00C772B1">
        <w:rPr>
          <w:rFonts w:cstheme="minorHAnsi"/>
          <w:bCs/>
        </w:rPr>
        <w:t>Here is an example</w:t>
      </w:r>
      <w:r w:rsidR="002E301A" w:rsidRPr="00C772B1">
        <w:rPr>
          <w:rFonts w:cstheme="minorHAnsi"/>
          <w:bCs/>
        </w:rPr>
        <w:t>:</w:t>
      </w:r>
      <w:r w:rsidR="00913731" w:rsidRPr="00C772B1">
        <w:rPr>
          <w:rFonts w:cstheme="minorHAnsi"/>
          <w:bCs/>
        </w:rPr>
        <w:t xml:space="preserve"> </w:t>
      </w:r>
      <w:r w:rsidR="00DE518D" w:rsidRPr="00C772B1">
        <w:rPr>
          <w:rFonts w:cstheme="minorHAnsi"/>
          <w:bCs/>
        </w:rPr>
        <w:t>If a gold-ringed man comes into your synagogue in splendid, bright clothing</w:t>
      </w:r>
      <w:r w:rsidR="00CB1A72" w:rsidRPr="00C772B1">
        <w:rPr>
          <w:rFonts w:cstheme="minorHAnsi"/>
          <w:bCs/>
        </w:rPr>
        <w:t xml:space="preserve"> and, also, </w:t>
      </w:r>
      <w:r w:rsidR="00DE518D" w:rsidRPr="00C772B1">
        <w:rPr>
          <w:rFonts w:cstheme="minorHAnsi"/>
          <w:bCs/>
        </w:rPr>
        <w:t xml:space="preserve">a beggar </w:t>
      </w:r>
      <w:r w:rsidR="005D3369" w:rsidRPr="00C772B1">
        <w:rPr>
          <w:rFonts w:cstheme="minorHAnsi"/>
          <w:bCs/>
        </w:rPr>
        <w:t xml:space="preserve">enters </w:t>
      </w:r>
      <w:r w:rsidR="00DE518D" w:rsidRPr="00C772B1">
        <w:rPr>
          <w:rFonts w:cstheme="minorHAnsi"/>
          <w:bCs/>
        </w:rPr>
        <w:t>i</w:t>
      </w:r>
      <w:r w:rsidR="00C36CF7" w:rsidRPr="00C772B1">
        <w:rPr>
          <w:rFonts w:cstheme="minorHAnsi"/>
          <w:bCs/>
        </w:rPr>
        <w:t>n filthy clothing</w:t>
      </w:r>
      <w:r w:rsidR="00DB3EF6" w:rsidRPr="00C772B1">
        <w:rPr>
          <w:rFonts w:cstheme="minorHAnsi"/>
          <w:bCs/>
        </w:rPr>
        <w:t xml:space="preserve">, </w:t>
      </w:r>
      <w:r w:rsidRPr="00C772B1">
        <w:rPr>
          <w:rFonts w:cstheme="minorHAnsi"/>
          <w:b/>
          <w:bCs/>
          <w:vertAlign w:val="superscript"/>
        </w:rPr>
        <w:t>3</w:t>
      </w:r>
      <w:r w:rsidR="00C36CF7" w:rsidRPr="00C772B1">
        <w:rPr>
          <w:rFonts w:cstheme="minorHAnsi"/>
          <w:bCs/>
        </w:rPr>
        <w:t>a</w:t>
      </w:r>
      <w:r w:rsidR="00DE518D" w:rsidRPr="00C772B1">
        <w:rPr>
          <w:rFonts w:cstheme="minorHAnsi"/>
          <w:bCs/>
        </w:rPr>
        <w:t>nd you gaze upon the one wearin</w:t>
      </w:r>
      <w:r w:rsidR="00597BD4" w:rsidRPr="00C772B1">
        <w:rPr>
          <w:rFonts w:cstheme="minorHAnsi"/>
          <w:bCs/>
        </w:rPr>
        <w:t xml:space="preserve">g the radiant clothes and say, </w:t>
      </w:r>
      <w:r w:rsidR="00DB3EF6" w:rsidRPr="00C772B1">
        <w:rPr>
          <w:rFonts w:cstheme="minorHAnsi"/>
          <w:bCs/>
        </w:rPr>
        <w:t>“</w:t>
      </w:r>
      <w:r w:rsidR="00DE518D" w:rsidRPr="00C772B1">
        <w:rPr>
          <w:rFonts w:cstheme="minorHAnsi"/>
          <w:bCs/>
        </w:rPr>
        <w:t>You sit here in the good place, a good place that carries with it</w:t>
      </w:r>
      <w:r w:rsidR="00482B7B" w:rsidRPr="00C772B1">
        <w:rPr>
          <w:rFonts w:cstheme="minorHAnsi"/>
          <w:bCs/>
        </w:rPr>
        <w:t xml:space="preserve"> </w:t>
      </w:r>
      <w:r w:rsidR="009862E7" w:rsidRPr="00C772B1">
        <w:rPr>
          <w:rFonts w:cstheme="minorHAnsi"/>
          <w:bCs/>
        </w:rPr>
        <w:t>the symbol of achieved</w:t>
      </w:r>
      <w:r w:rsidR="00086811" w:rsidRPr="00C772B1">
        <w:rPr>
          <w:rFonts w:cstheme="minorHAnsi"/>
          <w:bCs/>
        </w:rPr>
        <w:t xml:space="preserve"> virtue</w:t>
      </w:r>
      <w:r w:rsidR="00DB3EF6" w:rsidRPr="00C772B1">
        <w:rPr>
          <w:rFonts w:cstheme="minorHAnsi"/>
          <w:bCs/>
        </w:rPr>
        <w:t>,”</w:t>
      </w:r>
      <w:r w:rsidR="00086811" w:rsidRPr="00C772B1">
        <w:rPr>
          <w:rFonts w:cstheme="minorHAnsi"/>
          <w:bCs/>
        </w:rPr>
        <w:t xml:space="preserve"> </w:t>
      </w:r>
      <w:r w:rsidR="00DB3EF6" w:rsidRPr="00C772B1">
        <w:rPr>
          <w:rFonts w:cstheme="minorHAnsi"/>
          <w:bCs/>
        </w:rPr>
        <w:t>a</w:t>
      </w:r>
      <w:r w:rsidR="00DE518D" w:rsidRPr="00C772B1">
        <w:rPr>
          <w:rFonts w:cstheme="minorHAnsi"/>
          <w:bCs/>
        </w:rPr>
        <w:t>nd then you say to the</w:t>
      </w:r>
      <w:r w:rsidR="00597BD4" w:rsidRPr="00C772B1">
        <w:rPr>
          <w:rFonts w:cstheme="minorHAnsi"/>
          <w:bCs/>
        </w:rPr>
        <w:t xml:space="preserve"> beggar, </w:t>
      </w:r>
      <w:r w:rsidR="00DB3EF6" w:rsidRPr="00C772B1">
        <w:rPr>
          <w:rFonts w:cstheme="minorHAnsi"/>
          <w:bCs/>
        </w:rPr>
        <w:t>“</w:t>
      </w:r>
      <w:r w:rsidR="00DE518D" w:rsidRPr="00C772B1">
        <w:rPr>
          <w:rFonts w:cstheme="minorHAnsi"/>
          <w:bCs/>
        </w:rPr>
        <w:t>You stand over there away from me</w:t>
      </w:r>
      <w:r w:rsidR="00482B7B" w:rsidRPr="00C772B1">
        <w:rPr>
          <w:rFonts w:cstheme="minorHAnsi"/>
          <w:bCs/>
        </w:rPr>
        <w:t xml:space="preserve"> because to be associated with you is social suicide</w:t>
      </w:r>
      <w:r w:rsidR="001B3EFD" w:rsidRPr="00C772B1">
        <w:rPr>
          <w:rFonts w:cstheme="minorHAnsi"/>
          <w:bCs/>
        </w:rPr>
        <w:t>,</w:t>
      </w:r>
      <w:r w:rsidR="00621B10" w:rsidRPr="00C772B1">
        <w:rPr>
          <w:rFonts w:cstheme="minorHAnsi"/>
          <w:bCs/>
        </w:rPr>
        <w:t>”</w:t>
      </w:r>
      <w:r w:rsidR="00DE518D" w:rsidRPr="00C772B1">
        <w:rPr>
          <w:rFonts w:cstheme="minorHAnsi"/>
          <w:bCs/>
        </w:rPr>
        <w:t xml:space="preserve"> or</w:t>
      </w:r>
      <w:r w:rsidR="001B3EFD" w:rsidRPr="00C772B1">
        <w:rPr>
          <w:rFonts w:cstheme="minorHAnsi"/>
          <w:bCs/>
        </w:rPr>
        <w:t>,</w:t>
      </w:r>
      <w:r w:rsidR="00DE518D" w:rsidRPr="00C772B1">
        <w:rPr>
          <w:rFonts w:cstheme="minorHAnsi"/>
          <w:bCs/>
        </w:rPr>
        <w:t xml:space="preserve"> </w:t>
      </w:r>
      <w:r w:rsidR="0045674F" w:rsidRPr="00C772B1">
        <w:rPr>
          <w:rFonts w:cstheme="minorHAnsi"/>
          <w:bCs/>
        </w:rPr>
        <w:t>perhaps</w:t>
      </w:r>
      <w:r w:rsidR="00BD209E" w:rsidRPr="00C772B1">
        <w:rPr>
          <w:rFonts w:cstheme="minorHAnsi"/>
          <w:bCs/>
        </w:rPr>
        <w:t xml:space="preserve">, </w:t>
      </w:r>
      <w:r w:rsidR="00621B10" w:rsidRPr="00C772B1">
        <w:rPr>
          <w:rFonts w:cstheme="minorHAnsi"/>
          <w:bCs/>
        </w:rPr>
        <w:t>“S</w:t>
      </w:r>
      <w:r w:rsidR="00DE518D" w:rsidRPr="00C772B1">
        <w:rPr>
          <w:rFonts w:cstheme="minorHAnsi"/>
          <w:bCs/>
        </w:rPr>
        <w:t>it below my footstool to sho</w:t>
      </w:r>
      <w:r w:rsidR="002E301A" w:rsidRPr="00C772B1">
        <w:rPr>
          <w:rFonts w:cstheme="minorHAnsi"/>
          <w:bCs/>
        </w:rPr>
        <w:t>w that I am superior to you</w:t>
      </w:r>
      <w:r w:rsidR="00DB3EF6" w:rsidRPr="00C772B1">
        <w:rPr>
          <w:rFonts w:cstheme="minorHAnsi"/>
          <w:bCs/>
        </w:rPr>
        <w:t>,"</w:t>
      </w:r>
      <w:r w:rsidR="00DE518D" w:rsidRPr="00C772B1">
        <w:rPr>
          <w:rFonts w:cstheme="minorHAnsi"/>
          <w:bCs/>
        </w:rPr>
        <w:t xml:space="preserve"> </w:t>
      </w:r>
      <w:r w:rsidRPr="00C772B1">
        <w:rPr>
          <w:rFonts w:cstheme="minorHAnsi"/>
          <w:b/>
          <w:bCs/>
          <w:vertAlign w:val="superscript"/>
        </w:rPr>
        <w:t>4</w:t>
      </w:r>
      <w:r w:rsidR="00DB3EF6" w:rsidRPr="00C772B1">
        <w:rPr>
          <w:rFonts w:cstheme="minorHAnsi"/>
          <w:bCs/>
        </w:rPr>
        <w:t>a</w:t>
      </w:r>
      <w:r w:rsidR="00DE518D" w:rsidRPr="00C772B1">
        <w:rPr>
          <w:rFonts w:cstheme="minorHAnsi"/>
          <w:bCs/>
        </w:rPr>
        <w:t>r</w:t>
      </w:r>
      <w:r w:rsidR="00B12AE4" w:rsidRPr="00C772B1">
        <w:rPr>
          <w:rFonts w:cstheme="minorHAnsi"/>
          <w:bCs/>
        </w:rPr>
        <w:t xml:space="preserve">e you not </w:t>
      </w:r>
      <w:r w:rsidR="00D350B3" w:rsidRPr="00C772B1">
        <w:rPr>
          <w:rFonts w:cstheme="minorHAnsi"/>
          <w:bCs/>
        </w:rPr>
        <w:t xml:space="preserve">distinguishing </w:t>
      </w:r>
      <w:r w:rsidR="00B12AE4" w:rsidRPr="00C772B1">
        <w:rPr>
          <w:rFonts w:cstheme="minorHAnsi"/>
          <w:bCs/>
        </w:rPr>
        <w:t>the rich man</w:t>
      </w:r>
      <w:r w:rsidR="00F10977" w:rsidRPr="00C772B1">
        <w:rPr>
          <w:rFonts w:cstheme="minorHAnsi"/>
          <w:bCs/>
        </w:rPr>
        <w:t xml:space="preserve"> from the </w:t>
      </w:r>
      <w:r w:rsidR="00B12AE4" w:rsidRPr="00C772B1">
        <w:rPr>
          <w:rFonts w:cstheme="minorHAnsi"/>
          <w:bCs/>
        </w:rPr>
        <w:t>beggar</w:t>
      </w:r>
      <w:r w:rsidR="00DE518D" w:rsidRPr="00C772B1">
        <w:rPr>
          <w:rFonts w:cstheme="minorHAnsi"/>
          <w:bCs/>
        </w:rPr>
        <w:t xml:space="preserve"> </w:t>
      </w:r>
      <w:r w:rsidR="009D5EC0" w:rsidRPr="00C772B1">
        <w:rPr>
          <w:rFonts w:cstheme="minorHAnsi"/>
          <w:bCs/>
        </w:rPr>
        <w:t>by</w:t>
      </w:r>
      <w:r w:rsidR="00D350B3" w:rsidRPr="00C772B1">
        <w:rPr>
          <w:rFonts w:cstheme="minorHAnsi"/>
          <w:bCs/>
        </w:rPr>
        <w:t xml:space="preserve"> your choices</w:t>
      </w:r>
      <w:r w:rsidR="00DE518D" w:rsidRPr="00C772B1">
        <w:rPr>
          <w:rFonts w:cstheme="minorHAnsi"/>
          <w:bCs/>
        </w:rPr>
        <w:t xml:space="preserve"> and becoming judges </w:t>
      </w:r>
      <w:r w:rsidR="00810ABA" w:rsidRPr="00C772B1">
        <w:rPr>
          <w:rFonts w:cstheme="minorHAnsi"/>
          <w:bCs/>
        </w:rPr>
        <w:t>using</w:t>
      </w:r>
      <w:r w:rsidR="00DE518D" w:rsidRPr="00C772B1">
        <w:rPr>
          <w:rFonts w:cstheme="minorHAnsi"/>
          <w:bCs/>
        </w:rPr>
        <w:t xml:space="preserve"> worthless and malicious calculations? </w:t>
      </w:r>
      <w:r w:rsidRPr="00C772B1">
        <w:rPr>
          <w:rFonts w:cstheme="minorHAnsi"/>
          <w:b/>
          <w:bCs/>
          <w:vertAlign w:val="superscript"/>
        </w:rPr>
        <w:t>5</w:t>
      </w:r>
      <w:r w:rsidR="00DE518D" w:rsidRPr="00C772B1">
        <w:rPr>
          <w:rFonts w:cstheme="minorHAnsi"/>
          <w:bCs/>
        </w:rPr>
        <w:t>Listen, m</w:t>
      </w:r>
      <w:r w:rsidR="009862E7" w:rsidRPr="00C772B1">
        <w:rPr>
          <w:rFonts w:cstheme="minorHAnsi"/>
          <w:bCs/>
        </w:rPr>
        <w:t>y beloved siblings. D</w:t>
      </w:r>
      <w:r w:rsidR="00DE518D" w:rsidRPr="00C772B1">
        <w:rPr>
          <w:rFonts w:cstheme="minorHAnsi"/>
          <w:bCs/>
        </w:rPr>
        <w:t>id not God choose the beggars of the world to be rich in trusting God and</w:t>
      </w:r>
      <w:r w:rsidR="00482B7B" w:rsidRPr="00C772B1">
        <w:rPr>
          <w:rFonts w:cstheme="minorHAnsi"/>
          <w:bCs/>
        </w:rPr>
        <w:t xml:space="preserve"> </w:t>
      </w:r>
      <w:r w:rsidR="00DB3EF6" w:rsidRPr="00C772B1">
        <w:rPr>
          <w:rFonts w:cstheme="minorHAnsi"/>
          <w:bCs/>
        </w:rPr>
        <w:t xml:space="preserve">to </w:t>
      </w:r>
      <w:r w:rsidR="00482B7B" w:rsidRPr="00C772B1">
        <w:rPr>
          <w:rFonts w:cstheme="minorHAnsi"/>
          <w:bCs/>
        </w:rPr>
        <w:t>be</w:t>
      </w:r>
      <w:r w:rsidR="00DE518D" w:rsidRPr="00C772B1">
        <w:rPr>
          <w:rFonts w:cstheme="minorHAnsi"/>
          <w:bCs/>
        </w:rPr>
        <w:t xml:space="preserve"> heirs of the ki</w:t>
      </w:r>
      <w:r w:rsidR="00131888" w:rsidRPr="00C772B1">
        <w:rPr>
          <w:rFonts w:cstheme="minorHAnsi"/>
          <w:bCs/>
        </w:rPr>
        <w:t>ngdom which He promised to anyone</w:t>
      </w:r>
      <w:r w:rsidR="00DE518D" w:rsidRPr="00C772B1">
        <w:rPr>
          <w:rFonts w:cstheme="minorHAnsi"/>
          <w:bCs/>
        </w:rPr>
        <w:t xml:space="preserve"> who love</w:t>
      </w:r>
      <w:r w:rsidR="00131888" w:rsidRPr="00C772B1">
        <w:rPr>
          <w:rFonts w:cstheme="minorHAnsi"/>
          <w:bCs/>
        </w:rPr>
        <w:t>s</w:t>
      </w:r>
      <w:r w:rsidR="00DE518D" w:rsidRPr="00C772B1">
        <w:rPr>
          <w:rFonts w:cstheme="minorHAnsi"/>
          <w:bCs/>
        </w:rPr>
        <w:t xml:space="preserve"> Him? </w:t>
      </w:r>
      <w:r w:rsidRPr="00C772B1">
        <w:rPr>
          <w:rFonts w:cstheme="minorHAnsi"/>
          <w:bCs/>
          <w:vertAlign w:val="superscript"/>
        </w:rPr>
        <w:t>6</w:t>
      </w:r>
      <w:r w:rsidR="00DE518D" w:rsidRPr="00C772B1">
        <w:rPr>
          <w:rFonts w:cstheme="minorHAnsi"/>
          <w:bCs/>
        </w:rPr>
        <w:t xml:space="preserve">But you have judged the beggar to be unworthy based </w:t>
      </w:r>
      <w:r w:rsidR="00D342A8" w:rsidRPr="00C772B1">
        <w:rPr>
          <w:rFonts w:cstheme="minorHAnsi"/>
          <w:bCs/>
        </w:rPr>
        <w:t xml:space="preserve">solely </w:t>
      </w:r>
      <w:r w:rsidR="00DE518D" w:rsidRPr="00C772B1">
        <w:rPr>
          <w:rFonts w:cstheme="minorHAnsi"/>
          <w:bCs/>
        </w:rPr>
        <w:t>on his poverty</w:t>
      </w:r>
      <w:r w:rsidR="00482B7B" w:rsidRPr="00C772B1">
        <w:rPr>
          <w:rFonts w:cstheme="minorHAnsi"/>
          <w:bCs/>
        </w:rPr>
        <w:t xml:space="preserve">. </w:t>
      </w:r>
      <w:proofErr w:type="gramStart"/>
      <w:r w:rsidR="00DE518D" w:rsidRPr="00C772B1">
        <w:rPr>
          <w:rFonts w:cstheme="minorHAnsi"/>
          <w:bCs/>
        </w:rPr>
        <w:t>Are</w:t>
      </w:r>
      <w:proofErr w:type="gramEnd"/>
      <w:r w:rsidR="00DE518D" w:rsidRPr="00C772B1">
        <w:rPr>
          <w:rFonts w:cstheme="minorHAnsi"/>
          <w:bCs/>
        </w:rPr>
        <w:t xml:space="preserve"> not the rich gaining control over </w:t>
      </w:r>
      <w:r w:rsidR="009D5EC0" w:rsidRPr="00C772B1">
        <w:rPr>
          <w:rFonts w:cstheme="minorHAnsi"/>
          <w:bCs/>
        </w:rPr>
        <w:t>you and</w:t>
      </w:r>
      <w:r w:rsidR="00DE518D" w:rsidRPr="00C772B1">
        <w:rPr>
          <w:rFonts w:cstheme="minorHAnsi"/>
          <w:bCs/>
        </w:rPr>
        <w:t xml:space="preserve"> drag</w:t>
      </w:r>
      <w:r w:rsidR="00D350B3" w:rsidRPr="00C772B1">
        <w:rPr>
          <w:rFonts w:cstheme="minorHAnsi"/>
          <w:bCs/>
        </w:rPr>
        <w:t>ging</w:t>
      </w:r>
      <w:r w:rsidR="00DE518D" w:rsidRPr="00C772B1">
        <w:rPr>
          <w:rFonts w:cstheme="minorHAnsi"/>
          <w:bCs/>
        </w:rPr>
        <w:t xml:space="preserve"> you into court where people are judged by man-made laws, not by God’s laws? </w:t>
      </w:r>
      <w:r w:rsidRPr="00C772B1">
        <w:rPr>
          <w:rFonts w:cstheme="minorHAnsi"/>
          <w:b/>
          <w:bCs/>
          <w:vertAlign w:val="superscript"/>
        </w:rPr>
        <w:t>7</w:t>
      </w:r>
      <w:r w:rsidR="00482B7B" w:rsidRPr="00C772B1">
        <w:rPr>
          <w:rFonts w:cstheme="minorHAnsi"/>
          <w:bCs/>
        </w:rPr>
        <w:t>You put the rich</w:t>
      </w:r>
      <w:r w:rsidR="009D5EC0" w:rsidRPr="00C772B1">
        <w:rPr>
          <w:rFonts w:cstheme="minorHAnsi"/>
          <w:bCs/>
        </w:rPr>
        <w:t xml:space="preserve"> in a seat of virtue</w:t>
      </w:r>
      <w:r w:rsidR="00DB3EF6" w:rsidRPr="00C772B1">
        <w:rPr>
          <w:rFonts w:cstheme="minorHAnsi"/>
          <w:bCs/>
        </w:rPr>
        <w:t xml:space="preserve">, </w:t>
      </w:r>
      <w:r w:rsidR="009D5EC0" w:rsidRPr="00C772B1">
        <w:rPr>
          <w:rFonts w:cstheme="minorHAnsi"/>
          <w:bCs/>
        </w:rPr>
        <w:t>yet do</w:t>
      </w:r>
      <w:r w:rsidR="00DE518D" w:rsidRPr="00C772B1">
        <w:rPr>
          <w:rFonts w:cstheme="minorHAnsi"/>
          <w:bCs/>
        </w:rPr>
        <w:t xml:space="preserve"> they not vilify and defame the virtuous name</w:t>
      </w:r>
      <w:r w:rsidR="00913731" w:rsidRPr="00C772B1">
        <w:rPr>
          <w:rFonts w:cstheme="minorHAnsi"/>
          <w:bCs/>
        </w:rPr>
        <w:t xml:space="preserve"> of Jesus</w:t>
      </w:r>
      <w:r w:rsidR="00DE518D" w:rsidRPr="00C772B1">
        <w:rPr>
          <w:rFonts w:cstheme="minorHAnsi"/>
          <w:bCs/>
        </w:rPr>
        <w:t xml:space="preserve"> for which you</w:t>
      </w:r>
      <w:r w:rsidR="00131888" w:rsidRPr="00C772B1">
        <w:rPr>
          <w:rFonts w:cstheme="minorHAnsi"/>
          <w:bCs/>
        </w:rPr>
        <w:t xml:space="preserve"> all</w:t>
      </w:r>
      <w:r w:rsidR="00DE518D" w:rsidRPr="00C772B1">
        <w:rPr>
          <w:rFonts w:cstheme="minorHAnsi"/>
          <w:bCs/>
        </w:rPr>
        <w:t xml:space="preserve"> have been summoned as witnesses? </w:t>
      </w:r>
      <w:r w:rsidRPr="00C772B1">
        <w:rPr>
          <w:rFonts w:cstheme="minorHAnsi"/>
          <w:b/>
          <w:bCs/>
          <w:vertAlign w:val="superscript"/>
        </w:rPr>
        <w:t>8</w:t>
      </w:r>
      <w:r w:rsidR="00DE518D" w:rsidRPr="00C772B1">
        <w:rPr>
          <w:rFonts w:cstheme="minorHAnsi"/>
          <w:bCs/>
        </w:rPr>
        <w:t>If, however, you are fulfilling th</w:t>
      </w:r>
      <w:r w:rsidR="00F47C05" w:rsidRPr="00C772B1">
        <w:rPr>
          <w:rFonts w:cstheme="minorHAnsi"/>
          <w:bCs/>
        </w:rPr>
        <w:t>e kingdom law according to the S</w:t>
      </w:r>
      <w:r w:rsidR="00DE518D" w:rsidRPr="00C772B1">
        <w:rPr>
          <w:rFonts w:cstheme="minorHAnsi"/>
          <w:bCs/>
        </w:rPr>
        <w:t xml:space="preserve">cripture </w:t>
      </w:r>
      <w:r w:rsidR="00046FEC">
        <w:rPr>
          <w:rFonts w:cstheme="minorHAnsi"/>
          <w:bCs/>
        </w:rPr>
        <w:t>“</w:t>
      </w:r>
      <w:r w:rsidR="00DE518D" w:rsidRPr="00C772B1">
        <w:rPr>
          <w:rFonts w:cstheme="minorHAnsi"/>
          <w:bCs/>
        </w:rPr>
        <w:t>Love your neighbor as yourself</w:t>
      </w:r>
      <w:r w:rsidR="00046FEC">
        <w:rPr>
          <w:rFonts w:cstheme="minorHAnsi"/>
          <w:bCs/>
        </w:rPr>
        <w:t>”</w:t>
      </w:r>
      <w:r w:rsidR="00D350B3" w:rsidRPr="00C772B1">
        <w:rPr>
          <w:rFonts w:cstheme="minorHAnsi"/>
          <w:bCs/>
        </w:rPr>
        <w:t>,</w:t>
      </w:r>
      <w:r w:rsidR="00DE518D" w:rsidRPr="00C772B1">
        <w:rPr>
          <w:rFonts w:cstheme="minorHAnsi"/>
          <w:bCs/>
        </w:rPr>
        <w:t xml:space="preserve"> you are a doer of virtue</w:t>
      </w:r>
      <w:r w:rsidR="00552A18" w:rsidRPr="00C772B1">
        <w:rPr>
          <w:rFonts w:cstheme="minorHAnsi"/>
          <w:bCs/>
        </w:rPr>
        <w:t xml:space="preserve">. </w:t>
      </w:r>
      <w:r w:rsidR="00EF067E" w:rsidRPr="00C772B1">
        <w:rPr>
          <w:rFonts w:cstheme="minorHAnsi"/>
          <w:bCs/>
        </w:rPr>
        <w:t>Doing virtue looks like this</w:t>
      </w:r>
      <w:r w:rsidR="00E22151" w:rsidRPr="00C772B1">
        <w:rPr>
          <w:rFonts w:cstheme="minorHAnsi"/>
          <w:bCs/>
        </w:rPr>
        <w:t>:</w:t>
      </w:r>
      <w:r w:rsidR="00EF067E" w:rsidRPr="00C772B1">
        <w:rPr>
          <w:rFonts w:cstheme="minorHAnsi"/>
          <w:bCs/>
        </w:rPr>
        <w:t xml:space="preserve"> I</w:t>
      </w:r>
      <w:r w:rsidR="00DE518D" w:rsidRPr="00C772B1">
        <w:rPr>
          <w:rFonts w:cstheme="minorHAnsi"/>
          <w:bCs/>
        </w:rPr>
        <w:t>f you are giving up the good place to a rich person of real virtue because he is your neighbor in</w:t>
      </w:r>
      <w:r w:rsidR="00EF067E" w:rsidRPr="00C772B1">
        <w:rPr>
          <w:rFonts w:cstheme="minorHAnsi"/>
          <w:bCs/>
        </w:rPr>
        <w:t xml:space="preserve"> a</w:t>
      </w:r>
      <w:r w:rsidR="00DE518D" w:rsidRPr="00C772B1">
        <w:rPr>
          <w:rFonts w:cstheme="minorHAnsi"/>
          <w:bCs/>
        </w:rPr>
        <w:t xml:space="preserve"> karis</w:t>
      </w:r>
      <w:r w:rsidR="00E1027A" w:rsidRPr="00C772B1">
        <w:rPr>
          <w:rFonts w:cstheme="minorHAnsi"/>
          <w:bCs/>
        </w:rPr>
        <w:t xml:space="preserve"> relationship</w:t>
      </w:r>
      <w:r w:rsidR="00DE518D" w:rsidRPr="00C772B1">
        <w:rPr>
          <w:rFonts w:cstheme="minorHAnsi"/>
          <w:bCs/>
        </w:rPr>
        <w:t xml:space="preserve">, you are creating more virtue and </w:t>
      </w:r>
      <w:r w:rsidR="005962B8" w:rsidRPr="00C772B1">
        <w:rPr>
          <w:rFonts w:cstheme="minorHAnsi"/>
          <w:bCs/>
        </w:rPr>
        <w:t xml:space="preserve">orientation. </w:t>
      </w:r>
      <w:r w:rsidRPr="00C772B1">
        <w:rPr>
          <w:rFonts w:cstheme="minorHAnsi"/>
          <w:b/>
          <w:bCs/>
          <w:vertAlign w:val="superscript"/>
        </w:rPr>
        <w:t>9</w:t>
      </w:r>
      <w:r w:rsidR="00DE518D" w:rsidRPr="00C772B1">
        <w:rPr>
          <w:rFonts w:cstheme="minorHAnsi"/>
          <w:bCs/>
        </w:rPr>
        <w:t xml:space="preserve">But if you are simply showing partiality based on outward appearances, you are working at misorientation and are in error, and </w:t>
      </w:r>
      <w:r w:rsidR="00F1220A" w:rsidRPr="00C772B1">
        <w:rPr>
          <w:rFonts w:cstheme="minorHAnsi"/>
          <w:bCs/>
        </w:rPr>
        <w:t xml:space="preserve">under the kingdom law of God </w:t>
      </w:r>
      <w:r w:rsidR="005D3E17" w:rsidRPr="00C772B1">
        <w:rPr>
          <w:rFonts w:cstheme="minorHAnsi"/>
          <w:bCs/>
        </w:rPr>
        <w:t>you</w:t>
      </w:r>
      <w:r w:rsidR="002D69A0" w:rsidRPr="00C772B1">
        <w:rPr>
          <w:rFonts w:cstheme="minorHAnsi"/>
          <w:bCs/>
        </w:rPr>
        <w:t xml:space="preserve">r choices </w:t>
      </w:r>
      <w:r w:rsidR="000D3AB1" w:rsidRPr="00C772B1">
        <w:rPr>
          <w:rFonts w:cstheme="minorHAnsi"/>
          <w:bCs/>
        </w:rPr>
        <w:t xml:space="preserve">are evidence </w:t>
      </w:r>
      <w:r w:rsidR="002D69A0" w:rsidRPr="00C772B1">
        <w:rPr>
          <w:rFonts w:cstheme="minorHAnsi"/>
          <w:bCs/>
        </w:rPr>
        <w:t>that you</w:t>
      </w:r>
      <w:r w:rsidR="00DE518D" w:rsidRPr="00C772B1">
        <w:rPr>
          <w:rFonts w:cstheme="minorHAnsi"/>
          <w:bCs/>
        </w:rPr>
        <w:t xml:space="preserve"> </w:t>
      </w:r>
      <w:r w:rsidR="00EF067E" w:rsidRPr="00C772B1">
        <w:rPr>
          <w:rFonts w:cstheme="minorHAnsi"/>
          <w:bCs/>
        </w:rPr>
        <w:t>have missed your</w:t>
      </w:r>
      <w:r w:rsidR="00DE518D" w:rsidRPr="00C772B1">
        <w:rPr>
          <w:rFonts w:cstheme="minorHAnsi"/>
          <w:bCs/>
        </w:rPr>
        <w:t xml:space="preserve"> way. </w:t>
      </w:r>
    </w:p>
    <w:bookmarkEnd w:id="31"/>
    <w:p w14:paraId="31B6A9FA" w14:textId="77777777" w:rsidR="00FD29D2" w:rsidRPr="00C772B1" w:rsidRDefault="00FD29D2" w:rsidP="00945F4E">
      <w:pPr>
        <w:spacing w:after="0" w:line="240" w:lineRule="auto"/>
        <w:jc w:val="both"/>
        <w:rPr>
          <w:rFonts w:cstheme="minorHAnsi"/>
          <w:bCs/>
        </w:rPr>
      </w:pPr>
    </w:p>
    <w:p w14:paraId="47A39BA9" w14:textId="77777777" w:rsidR="009862E7" w:rsidRPr="00C772B1" w:rsidRDefault="009862E7" w:rsidP="00945F4E">
      <w:pPr>
        <w:spacing w:after="0" w:line="240" w:lineRule="auto"/>
        <w:jc w:val="both"/>
        <w:rPr>
          <w:rFonts w:cstheme="minorHAnsi"/>
          <w:bCs/>
        </w:rPr>
      </w:pPr>
      <w:r w:rsidRPr="00C772B1">
        <w:rPr>
          <w:rFonts w:cstheme="minorHAnsi"/>
          <w:bCs/>
        </w:rPr>
        <w:t>Take a deep breath.</w:t>
      </w:r>
    </w:p>
    <w:p w14:paraId="6A9772F1" w14:textId="77777777" w:rsidR="009862E7" w:rsidRPr="00C772B1" w:rsidRDefault="009862E7" w:rsidP="00945F4E">
      <w:pPr>
        <w:spacing w:after="0" w:line="240" w:lineRule="auto"/>
        <w:jc w:val="both"/>
        <w:rPr>
          <w:rFonts w:cstheme="minorHAnsi"/>
          <w:bCs/>
        </w:rPr>
      </w:pPr>
    </w:p>
    <w:p w14:paraId="4F216B81" w14:textId="2A531708" w:rsidR="00CF15CE" w:rsidRPr="00C772B1" w:rsidRDefault="00DE518D" w:rsidP="00945F4E">
      <w:pPr>
        <w:spacing w:after="0" w:line="240" w:lineRule="auto"/>
        <w:jc w:val="both"/>
        <w:rPr>
          <w:rFonts w:cstheme="minorHAnsi"/>
          <w:bCs/>
        </w:rPr>
      </w:pPr>
      <w:r w:rsidRPr="00C772B1">
        <w:rPr>
          <w:rFonts w:cstheme="minorHAnsi"/>
          <w:bCs/>
        </w:rPr>
        <w:t>In this passage</w:t>
      </w:r>
      <w:r w:rsidR="00E22151" w:rsidRPr="00C772B1">
        <w:rPr>
          <w:rFonts w:cstheme="minorHAnsi"/>
          <w:bCs/>
        </w:rPr>
        <w:t>,</w:t>
      </w:r>
      <w:r w:rsidRPr="00C772B1">
        <w:rPr>
          <w:rFonts w:cstheme="minorHAnsi"/>
          <w:bCs/>
        </w:rPr>
        <w:t xml:space="preserve"> James compare</w:t>
      </w:r>
      <w:r w:rsidR="00913731" w:rsidRPr="00C772B1">
        <w:rPr>
          <w:rFonts w:cstheme="minorHAnsi"/>
          <w:bCs/>
        </w:rPr>
        <w:t xml:space="preserve">s real glory with appearances. </w:t>
      </w:r>
      <w:r w:rsidR="005962B8" w:rsidRPr="00C772B1">
        <w:rPr>
          <w:rFonts w:cstheme="minorHAnsi"/>
          <w:bCs/>
        </w:rPr>
        <w:t>Real glory is virtuous action</w:t>
      </w:r>
      <w:r w:rsidR="009D5EC0" w:rsidRPr="00C772B1">
        <w:rPr>
          <w:rFonts w:cstheme="minorHAnsi"/>
          <w:bCs/>
        </w:rPr>
        <w:t>,</w:t>
      </w:r>
      <w:r w:rsidR="00DC7668" w:rsidRPr="00C772B1">
        <w:rPr>
          <w:rFonts w:cstheme="minorHAnsi"/>
          <w:bCs/>
        </w:rPr>
        <w:t xml:space="preserve"> whereas</w:t>
      </w:r>
      <w:r w:rsidR="00E22151" w:rsidRPr="00C772B1">
        <w:rPr>
          <w:rFonts w:cstheme="minorHAnsi"/>
          <w:bCs/>
        </w:rPr>
        <w:t xml:space="preserve"> </w:t>
      </w:r>
      <w:r w:rsidR="005962B8" w:rsidRPr="00C772B1">
        <w:rPr>
          <w:rFonts w:cstheme="minorHAnsi"/>
          <w:bCs/>
        </w:rPr>
        <w:t xml:space="preserve">false glory can be cheaply attributed to </w:t>
      </w:r>
      <w:r w:rsidR="009D5EC0" w:rsidRPr="00C772B1">
        <w:rPr>
          <w:rFonts w:cstheme="minorHAnsi"/>
          <w:bCs/>
        </w:rPr>
        <w:t>others based</w:t>
      </w:r>
      <w:r w:rsidR="005962B8" w:rsidRPr="00C772B1">
        <w:rPr>
          <w:rFonts w:cstheme="minorHAnsi"/>
          <w:bCs/>
        </w:rPr>
        <w:t xml:space="preserve"> on no action at all. </w:t>
      </w:r>
      <w:r w:rsidR="00222817" w:rsidRPr="00C772B1">
        <w:rPr>
          <w:rFonts w:cstheme="minorHAnsi"/>
          <w:bCs/>
        </w:rPr>
        <w:t xml:space="preserve">That is called </w:t>
      </w:r>
      <w:r w:rsidR="00222817" w:rsidRPr="00C772B1">
        <w:rPr>
          <w:rFonts w:cstheme="minorHAnsi"/>
          <w:bCs/>
          <w:i/>
        </w:rPr>
        <w:t>partialit</w:t>
      </w:r>
      <w:r w:rsidR="002E0E1B" w:rsidRPr="00C772B1">
        <w:rPr>
          <w:rFonts w:cstheme="minorHAnsi"/>
          <w:bCs/>
          <w:i/>
        </w:rPr>
        <w:t>y</w:t>
      </w:r>
      <w:r w:rsidR="00621B10" w:rsidRPr="00C772B1">
        <w:rPr>
          <w:rFonts w:cstheme="minorHAnsi"/>
          <w:bCs/>
        </w:rPr>
        <w:t xml:space="preserve">: </w:t>
      </w:r>
      <w:r w:rsidR="00222817" w:rsidRPr="00C772B1">
        <w:rPr>
          <w:rFonts w:cstheme="minorHAnsi"/>
          <w:bCs/>
        </w:rPr>
        <w:t xml:space="preserve">offering honor to someone who has done nothing to deserve it. </w:t>
      </w:r>
      <w:r w:rsidR="00597BD4" w:rsidRPr="00C772B1">
        <w:rPr>
          <w:rFonts w:cstheme="minorHAnsi"/>
          <w:bCs/>
        </w:rPr>
        <w:t xml:space="preserve">We see how the </w:t>
      </w:r>
      <w:r w:rsidR="009D5EC0" w:rsidRPr="00C772B1">
        <w:rPr>
          <w:rFonts w:cstheme="minorHAnsi"/>
          <w:bCs/>
        </w:rPr>
        <w:t>ATM—</w:t>
      </w:r>
      <w:r w:rsidR="00ED7310" w:rsidRPr="00C772B1">
        <w:rPr>
          <w:rFonts w:cstheme="minorHAnsi"/>
          <w:bCs/>
        </w:rPr>
        <w:t>appearance</w:t>
      </w:r>
      <w:r w:rsidR="00EF067E" w:rsidRPr="00C772B1">
        <w:rPr>
          <w:rFonts w:cstheme="minorHAnsi"/>
          <w:bCs/>
        </w:rPr>
        <w:t xml:space="preserve">, talent, and </w:t>
      </w:r>
      <w:r w:rsidR="009D5EC0" w:rsidRPr="00C772B1">
        <w:rPr>
          <w:rFonts w:cstheme="minorHAnsi"/>
          <w:bCs/>
        </w:rPr>
        <w:t>money—</w:t>
      </w:r>
      <w:r w:rsidR="00ED7310" w:rsidRPr="00C772B1">
        <w:rPr>
          <w:rFonts w:cstheme="minorHAnsi"/>
          <w:bCs/>
        </w:rPr>
        <w:t xml:space="preserve">can </w:t>
      </w:r>
      <w:r w:rsidR="00EF067E" w:rsidRPr="00C772B1">
        <w:rPr>
          <w:rFonts w:cstheme="minorHAnsi"/>
          <w:bCs/>
        </w:rPr>
        <w:t>make us partial to</w:t>
      </w:r>
      <w:r w:rsidR="00222817" w:rsidRPr="00C772B1">
        <w:rPr>
          <w:rFonts w:cstheme="minorHAnsi"/>
          <w:bCs/>
        </w:rPr>
        <w:t xml:space="preserve"> those</w:t>
      </w:r>
      <w:r w:rsidR="00C45D01" w:rsidRPr="00C772B1">
        <w:rPr>
          <w:rFonts w:cstheme="minorHAnsi"/>
          <w:bCs/>
        </w:rPr>
        <w:t xml:space="preserve"> whose actions reveal no evidence of real virtue</w:t>
      </w:r>
      <w:r w:rsidR="00EF067E" w:rsidRPr="00C772B1">
        <w:rPr>
          <w:rFonts w:cstheme="minorHAnsi"/>
          <w:bCs/>
        </w:rPr>
        <w:t xml:space="preserve">. </w:t>
      </w:r>
    </w:p>
    <w:p w14:paraId="5026198A" w14:textId="77777777" w:rsidR="00DE518D" w:rsidRPr="00C772B1" w:rsidRDefault="00DE518D" w:rsidP="00945F4E">
      <w:pPr>
        <w:spacing w:after="0" w:line="240" w:lineRule="auto"/>
        <w:jc w:val="both"/>
        <w:rPr>
          <w:rFonts w:cstheme="minorHAnsi"/>
        </w:rPr>
      </w:pPr>
    </w:p>
    <w:p w14:paraId="60AEAFA1" w14:textId="3484DA13" w:rsidR="00DE518D" w:rsidRPr="00C772B1" w:rsidRDefault="00DE518D" w:rsidP="00945F4E">
      <w:pPr>
        <w:spacing w:after="0" w:line="240" w:lineRule="auto"/>
        <w:jc w:val="both"/>
        <w:rPr>
          <w:rFonts w:cstheme="minorHAnsi"/>
          <w:bCs/>
        </w:rPr>
      </w:pPr>
      <w:r w:rsidRPr="00C772B1">
        <w:rPr>
          <w:rFonts w:cstheme="minorHAnsi"/>
          <w:bCs/>
        </w:rPr>
        <w:t>Let’s skip down a bit</w:t>
      </w:r>
      <w:r w:rsidR="00231B03" w:rsidRPr="00C772B1">
        <w:rPr>
          <w:rFonts w:cstheme="minorHAnsi"/>
          <w:bCs/>
        </w:rPr>
        <w:t xml:space="preserve"> in </w:t>
      </w:r>
      <w:r w:rsidR="00464CD2" w:rsidRPr="00814B29">
        <w:rPr>
          <w:rFonts w:cstheme="minorHAnsi"/>
          <w:bCs/>
        </w:rPr>
        <w:t xml:space="preserve">this </w:t>
      </w:r>
      <w:r w:rsidR="005B37DF" w:rsidRPr="00814B29">
        <w:rPr>
          <w:rFonts w:cstheme="minorHAnsi"/>
          <w:bCs/>
        </w:rPr>
        <w:t xml:space="preserve">same </w:t>
      </w:r>
      <w:r w:rsidR="00262F21" w:rsidRPr="00814B29">
        <w:rPr>
          <w:rFonts w:cstheme="minorHAnsi"/>
          <w:bCs/>
        </w:rPr>
        <w:t>chapter</w:t>
      </w:r>
      <w:r w:rsidR="00262F21" w:rsidRPr="00C772B1">
        <w:rPr>
          <w:rFonts w:cstheme="minorHAnsi"/>
          <w:bCs/>
        </w:rPr>
        <w:t xml:space="preserve"> </w:t>
      </w:r>
      <w:r w:rsidR="004508DB" w:rsidRPr="00C772B1">
        <w:rPr>
          <w:rFonts w:cstheme="minorHAnsi"/>
          <w:bCs/>
        </w:rPr>
        <w:t>to where James talks about faith</w:t>
      </w:r>
      <w:r w:rsidR="00B27113" w:rsidRPr="00C772B1">
        <w:rPr>
          <w:rFonts w:cstheme="minorHAnsi"/>
          <w:bCs/>
        </w:rPr>
        <w:t>,</w:t>
      </w:r>
      <w:r w:rsidR="00033946" w:rsidRPr="00C772B1">
        <w:rPr>
          <w:rFonts w:cstheme="minorHAnsi"/>
          <w:bCs/>
        </w:rPr>
        <w:t xml:space="preserve"> or trust,</w:t>
      </w:r>
      <w:r w:rsidR="004508DB" w:rsidRPr="00C772B1">
        <w:rPr>
          <w:rFonts w:cstheme="minorHAnsi"/>
          <w:bCs/>
        </w:rPr>
        <w:t xml:space="preserve"> and real virtue</w:t>
      </w:r>
      <w:r w:rsidRPr="00C772B1">
        <w:rPr>
          <w:rFonts w:cstheme="minorHAnsi"/>
          <w:bCs/>
        </w:rPr>
        <w:t>.</w:t>
      </w:r>
    </w:p>
    <w:p w14:paraId="28948DEE" w14:textId="77777777" w:rsidR="00FD29D2" w:rsidRPr="00C772B1" w:rsidRDefault="00FD29D2" w:rsidP="00945F4E">
      <w:pPr>
        <w:spacing w:after="0" w:line="240" w:lineRule="auto"/>
        <w:jc w:val="both"/>
        <w:rPr>
          <w:rFonts w:cstheme="minorHAnsi"/>
          <w:bCs/>
        </w:rPr>
      </w:pPr>
    </w:p>
    <w:p w14:paraId="6615A027" w14:textId="766A7859" w:rsidR="009471D5" w:rsidRPr="00C772B1" w:rsidRDefault="002E0179" w:rsidP="00305B1B">
      <w:pPr>
        <w:spacing w:after="0" w:line="240" w:lineRule="auto"/>
        <w:ind w:left="720" w:right="720"/>
        <w:jc w:val="both"/>
        <w:rPr>
          <w:rFonts w:cstheme="minorHAnsi"/>
        </w:rPr>
      </w:pPr>
      <w:bookmarkStart w:id="32" w:name="25"/>
      <w:bookmarkStart w:id="33" w:name="_Hlk114056698"/>
      <w:bookmarkEnd w:id="32"/>
      <w:r w:rsidRPr="00C772B1">
        <w:rPr>
          <w:rFonts w:cstheme="minorHAnsi"/>
          <w:vertAlign w:val="superscript"/>
        </w:rPr>
        <w:t>14</w:t>
      </w:r>
      <w:r w:rsidR="009471D5" w:rsidRPr="00C772B1">
        <w:rPr>
          <w:rFonts w:cstheme="minorHAnsi"/>
        </w:rPr>
        <w:t>What use is it, my siblings, if someone says that he trusts God but makes no effort</w:t>
      </w:r>
      <w:r w:rsidR="00C40F3C" w:rsidRPr="00C772B1">
        <w:rPr>
          <w:rFonts w:cstheme="minorHAnsi"/>
        </w:rPr>
        <w:t xml:space="preserve"> to contribute to the community</w:t>
      </w:r>
      <w:r w:rsidR="009471D5" w:rsidRPr="00C772B1">
        <w:rPr>
          <w:rFonts w:cstheme="minorHAnsi"/>
        </w:rPr>
        <w:t xml:space="preserve">? Can that trust save him? </w:t>
      </w:r>
      <w:r w:rsidR="009471D5" w:rsidRPr="00C772B1">
        <w:rPr>
          <w:rFonts w:cstheme="minorHAnsi"/>
          <w:vertAlign w:val="superscript"/>
        </w:rPr>
        <w:t>15</w:t>
      </w:r>
      <w:r w:rsidR="009471D5" w:rsidRPr="00C772B1">
        <w:rPr>
          <w:rFonts w:cstheme="minorHAnsi"/>
        </w:rPr>
        <w:t xml:space="preserve">If a brother or sister is without clothing and in need of daily food, </w:t>
      </w:r>
      <w:r w:rsidR="009471D5" w:rsidRPr="00C772B1">
        <w:rPr>
          <w:rFonts w:cstheme="minorHAnsi"/>
          <w:bCs/>
          <w:vertAlign w:val="superscript"/>
        </w:rPr>
        <w:t>16</w:t>
      </w:r>
      <w:r w:rsidR="009471D5" w:rsidRPr="00C772B1">
        <w:rPr>
          <w:rFonts w:cstheme="minorHAnsi"/>
        </w:rPr>
        <w:t xml:space="preserve">and one of you says to them, “Go in peace, be warmed and be filled,” and yet you do not give them what is necessary for their body, what use is that? </w:t>
      </w:r>
      <w:r w:rsidR="009471D5" w:rsidRPr="00C772B1">
        <w:rPr>
          <w:rFonts w:cstheme="minorHAnsi"/>
          <w:bCs/>
          <w:vertAlign w:val="superscript"/>
        </w:rPr>
        <w:t>17</w:t>
      </w:r>
      <w:r w:rsidR="009471D5" w:rsidRPr="00C772B1">
        <w:rPr>
          <w:rFonts w:cstheme="minorHAnsi"/>
        </w:rPr>
        <w:t xml:space="preserve">Even so, </w:t>
      </w:r>
      <w:r w:rsidR="00033946" w:rsidRPr="00C772B1">
        <w:rPr>
          <w:rFonts w:cstheme="minorHAnsi"/>
        </w:rPr>
        <w:t xml:space="preserve">faith or </w:t>
      </w:r>
      <w:r w:rsidR="009471D5" w:rsidRPr="00C772B1">
        <w:rPr>
          <w:rFonts w:cstheme="minorHAnsi"/>
        </w:rPr>
        <w:t>trust, if we make no effort</w:t>
      </w:r>
      <w:r w:rsidR="00C40F3C" w:rsidRPr="00C772B1">
        <w:rPr>
          <w:rFonts w:cstheme="minorHAnsi"/>
        </w:rPr>
        <w:t xml:space="preserve"> to help</w:t>
      </w:r>
      <w:r w:rsidR="009471D5" w:rsidRPr="00C772B1">
        <w:rPr>
          <w:rFonts w:cstheme="minorHAnsi"/>
        </w:rPr>
        <w:t>, is dead, being only words and illusions.</w:t>
      </w:r>
    </w:p>
    <w:p w14:paraId="66ADD6F3" w14:textId="77777777" w:rsidR="00FD29D2" w:rsidRPr="00C772B1" w:rsidRDefault="00FD29D2" w:rsidP="00945F4E">
      <w:pPr>
        <w:spacing w:after="0" w:line="240" w:lineRule="auto"/>
        <w:jc w:val="both"/>
        <w:rPr>
          <w:rFonts w:cstheme="minorHAnsi"/>
        </w:rPr>
      </w:pPr>
      <w:bookmarkStart w:id="34" w:name="26"/>
      <w:bookmarkStart w:id="35" w:name="n"/>
      <w:bookmarkStart w:id="36" w:name="27"/>
      <w:bookmarkStart w:id="37" w:name="28"/>
      <w:bookmarkStart w:id="38" w:name="o"/>
      <w:bookmarkStart w:id="39" w:name="29"/>
      <w:bookmarkEnd w:id="33"/>
      <w:bookmarkEnd w:id="34"/>
      <w:bookmarkEnd w:id="35"/>
      <w:bookmarkEnd w:id="36"/>
      <w:bookmarkEnd w:id="37"/>
      <w:bookmarkEnd w:id="38"/>
      <w:bookmarkEnd w:id="39"/>
    </w:p>
    <w:p w14:paraId="44322A70" w14:textId="77777777" w:rsidR="000D2BCE" w:rsidRPr="00C772B1" w:rsidRDefault="000D2BCE" w:rsidP="00C04CFA">
      <w:pPr>
        <w:spacing w:after="0" w:line="240" w:lineRule="auto"/>
        <w:jc w:val="both"/>
        <w:rPr>
          <w:rFonts w:cstheme="minorHAnsi"/>
        </w:rPr>
      </w:pPr>
      <w:r w:rsidRPr="00C772B1">
        <w:rPr>
          <w:rFonts w:cstheme="minorHAnsi"/>
        </w:rPr>
        <w:t>Take a deep breath.</w:t>
      </w:r>
    </w:p>
    <w:p w14:paraId="4721CC06" w14:textId="77777777" w:rsidR="000D2BCE" w:rsidRPr="00C772B1" w:rsidRDefault="000D2BCE" w:rsidP="00C04CFA">
      <w:pPr>
        <w:spacing w:after="0" w:line="240" w:lineRule="auto"/>
        <w:jc w:val="both"/>
        <w:rPr>
          <w:rFonts w:cstheme="minorHAnsi"/>
        </w:rPr>
      </w:pPr>
    </w:p>
    <w:p w14:paraId="361C1FDD" w14:textId="211A2CD9" w:rsidR="00C04CFA" w:rsidRPr="00C772B1" w:rsidRDefault="00C04CFA" w:rsidP="00C04CFA">
      <w:pPr>
        <w:spacing w:after="0" w:line="240" w:lineRule="auto"/>
        <w:jc w:val="both"/>
        <w:rPr>
          <w:rFonts w:cstheme="minorHAnsi"/>
        </w:rPr>
      </w:pPr>
      <w:r w:rsidRPr="00C772B1">
        <w:rPr>
          <w:rFonts w:cstheme="minorHAnsi"/>
        </w:rPr>
        <w:t xml:space="preserve">If we are deluded enough to trust money more than we trust God, we will feel </w:t>
      </w:r>
      <w:r w:rsidR="00055C77" w:rsidRPr="00C772B1">
        <w:rPr>
          <w:rFonts w:cstheme="minorHAnsi"/>
        </w:rPr>
        <w:t xml:space="preserve">insecure </w:t>
      </w:r>
      <w:r w:rsidR="000F63E3" w:rsidRPr="00C772B1">
        <w:rPr>
          <w:rFonts w:cstheme="minorHAnsi"/>
        </w:rPr>
        <w:t xml:space="preserve">whether we have money or not. </w:t>
      </w:r>
      <w:r w:rsidRPr="00C772B1">
        <w:rPr>
          <w:rFonts w:cstheme="minorHAnsi"/>
        </w:rPr>
        <w:t xml:space="preserve">We will therefore create virtue stories that justify our hoarding and will reckon as virtue </w:t>
      </w:r>
      <w:r w:rsidRPr="00C772B1">
        <w:rPr>
          <w:rFonts w:cstheme="minorHAnsi"/>
        </w:rPr>
        <w:lastRenderedPageBreak/>
        <w:t>generous intentions that never translate into substantial action. Every kind of hoarding and greed stifles the karis</w:t>
      </w:r>
      <w:r w:rsidRPr="00C772B1">
        <w:rPr>
          <w:rFonts w:cstheme="minorHAnsi"/>
          <w:i/>
        </w:rPr>
        <w:t xml:space="preserve"> </w:t>
      </w:r>
      <w:r w:rsidRPr="00C772B1">
        <w:rPr>
          <w:rFonts w:cstheme="minorHAnsi"/>
        </w:rPr>
        <w:t xml:space="preserve">economy within our community. </w:t>
      </w:r>
    </w:p>
    <w:p w14:paraId="6FFF373A" w14:textId="77777777" w:rsidR="00C04CFA" w:rsidRPr="00C772B1" w:rsidRDefault="00C04CFA" w:rsidP="00C04CFA">
      <w:pPr>
        <w:spacing w:after="0" w:line="240" w:lineRule="auto"/>
        <w:jc w:val="both"/>
        <w:rPr>
          <w:rFonts w:cstheme="minorHAnsi"/>
        </w:rPr>
      </w:pPr>
    </w:p>
    <w:p w14:paraId="2CF69306" w14:textId="77777777" w:rsidR="00C04CFA" w:rsidRPr="00C772B1" w:rsidRDefault="00C04CFA" w:rsidP="00C04CFA">
      <w:pPr>
        <w:spacing w:after="0" w:line="240" w:lineRule="auto"/>
        <w:jc w:val="both"/>
        <w:rPr>
          <w:rFonts w:cstheme="minorHAnsi"/>
        </w:rPr>
      </w:pPr>
      <w:r w:rsidRPr="00C772B1">
        <w:rPr>
          <w:rFonts w:cstheme="minorHAnsi"/>
        </w:rPr>
        <w:t xml:space="preserve">When we claim to trust God but refuse to act on that trust, we are living in an illusion. James is telling us a simple truth: </w:t>
      </w:r>
      <w:r w:rsidRPr="00C772B1">
        <w:rPr>
          <w:rFonts w:cstheme="minorHAnsi"/>
          <w:i/>
        </w:rPr>
        <w:t>Only action is action (Repeat),</w:t>
      </w:r>
      <w:r w:rsidRPr="00C772B1">
        <w:rPr>
          <w:rFonts w:cstheme="minorHAnsi"/>
        </w:rPr>
        <w:t xml:space="preserve"> and our action reveals the quality of our faith, or trust. God is not telling us to give to every poor person or to every cause. He is telling us to support the community of spiritually committed brothers and sisters with whom we experience various levels of karis relationship. These are the people who show by their choices that they trust God and are making real efforts to grow into the possibilities of that trust. </w:t>
      </w:r>
    </w:p>
    <w:p w14:paraId="0A7316D6" w14:textId="77777777" w:rsidR="00C04CFA" w:rsidRPr="00C772B1" w:rsidRDefault="00C04CFA" w:rsidP="00C04CFA">
      <w:pPr>
        <w:spacing w:after="0" w:line="240" w:lineRule="auto"/>
        <w:jc w:val="both"/>
        <w:rPr>
          <w:rFonts w:cstheme="minorHAnsi"/>
        </w:rPr>
      </w:pPr>
    </w:p>
    <w:p w14:paraId="7C3FD86B" w14:textId="77777777" w:rsidR="00FD29D2" w:rsidRPr="00C772B1" w:rsidRDefault="006F6106" w:rsidP="00945F4E">
      <w:pPr>
        <w:spacing w:after="0" w:line="240" w:lineRule="auto"/>
        <w:jc w:val="both"/>
        <w:rPr>
          <w:rFonts w:cstheme="minorHAnsi"/>
        </w:rPr>
      </w:pPr>
      <w:r w:rsidRPr="00C772B1">
        <w:rPr>
          <w:rFonts w:cstheme="minorHAnsi"/>
        </w:rPr>
        <w:t>Our p</w:t>
      </w:r>
      <w:r w:rsidR="00D60177" w:rsidRPr="00C772B1">
        <w:rPr>
          <w:rFonts w:cstheme="minorHAnsi"/>
        </w:rPr>
        <w:t>rayer</w:t>
      </w:r>
      <w:r w:rsidR="00FD29D2" w:rsidRPr="00C772B1">
        <w:rPr>
          <w:rFonts w:cstheme="minorHAnsi"/>
        </w:rPr>
        <w:t xml:space="preserve"> might go something like this.</w:t>
      </w:r>
    </w:p>
    <w:p w14:paraId="385E886B" w14:textId="77777777" w:rsidR="00FD29D2" w:rsidRPr="00C772B1" w:rsidRDefault="00FD29D2" w:rsidP="00945F4E">
      <w:pPr>
        <w:spacing w:after="0" w:line="240" w:lineRule="auto"/>
        <w:jc w:val="both"/>
        <w:rPr>
          <w:rFonts w:cstheme="minorHAnsi"/>
        </w:rPr>
      </w:pPr>
    </w:p>
    <w:p w14:paraId="1DA43AFA" w14:textId="77777777" w:rsidR="00DE518D" w:rsidRPr="00C772B1" w:rsidRDefault="00BA1345" w:rsidP="00305B1B">
      <w:pPr>
        <w:spacing w:after="0" w:line="240" w:lineRule="auto"/>
        <w:jc w:val="center"/>
        <w:rPr>
          <w:rFonts w:cstheme="minorHAnsi"/>
          <w:i/>
        </w:rPr>
      </w:pPr>
      <w:r w:rsidRPr="00C772B1">
        <w:rPr>
          <w:rFonts w:cstheme="minorHAnsi"/>
          <w:i/>
        </w:rPr>
        <w:t xml:space="preserve">Lord, </w:t>
      </w:r>
      <w:r w:rsidR="006F6106" w:rsidRPr="00C772B1">
        <w:rPr>
          <w:rFonts w:cstheme="minorHAnsi"/>
          <w:i/>
        </w:rPr>
        <w:t>t</w:t>
      </w:r>
      <w:r w:rsidR="00D60177" w:rsidRPr="00C772B1">
        <w:rPr>
          <w:rFonts w:cstheme="minorHAnsi"/>
          <w:i/>
        </w:rPr>
        <w:t xml:space="preserve">each me </w:t>
      </w:r>
      <w:r w:rsidR="0009189A" w:rsidRPr="00C772B1">
        <w:rPr>
          <w:rFonts w:cstheme="minorHAnsi"/>
          <w:i/>
        </w:rPr>
        <w:t xml:space="preserve">to take </w:t>
      </w:r>
      <w:r w:rsidR="00D60177" w:rsidRPr="00C772B1">
        <w:rPr>
          <w:rFonts w:cstheme="minorHAnsi"/>
          <w:i/>
        </w:rPr>
        <w:t>real action</w:t>
      </w:r>
      <w:r w:rsidR="006F6106" w:rsidRPr="00C772B1">
        <w:rPr>
          <w:rFonts w:cstheme="minorHAnsi"/>
          <w:i/>
        </w:rPr>
        <w:t xml:space="preserve"> that reveals the quality of my trust</w:t>
      </w:r>
      <w:r w:rsidR="00086811" w:rsidRPr="00C772B1">
        <w:rPr>
          <w:rFonts w:cstheme="minorHAnsi"/>
          <w:i/>
        </w:rPr>
        <w:t xml:space="preserve"> in You</w:t>
      </w:r>
      <w:r w:rsidR="00D60177" w:rsidRPr="00C772B1">
        <w:rPr>
          <w:rFonts w:cstheme="minorHAnsi"/>
        </w:rPr>
        <w:t xml:space="preserve">. </w:t>
      </w:r>
      <w:r w:rsidR="006F6106" w:rsidRPr="00C772B1">
        <w:rPr>
          <w:rFonts w:cstheme="minorHAnsi"/>
          <w:i/>
        </w:rPr>
        <w:t>(Repeat)</w:t>
      </w:r>
    </w:p>
    <w:p w14:paraId="407754F3" w14:textId="77777777" w:rsidR="00597BD4" w:rsidRPr="00C772B1" w:rsidRDefault="00597BD4" w:rsidP="00945F4E">
      <w:pPr>
        <w:spacing w:after="0" w:line="240" w:lineRule="auto"/>
        <w:jc w:val="both"/>
        <w:rPr>
          <w:rFonts w:cstheme="minorHAnsi"/>
        </w:rPr>
      </w:pPr>
    </w:p>
    <w:p w14:paraId="3D02B6BC" w14:textId="77777777" w:rsidR="00C45D01" w:rsidRPr="00C772B1" w:rsidRDefault="00C45D01" w:rsidP="00945F4E">
      <w:pPr>
        <w:spacing w:after="0" w:line="240" w:lineRule="auto"/>
        <w:jc w:val="both"/>
        <w:rPr>
          <w:rFonts w:cstheme="minorHAnsi"/>
        </w:rPr>
      </w:pPr>
      <w:r w:rsidRPr="00C772B1">
        <w:rPr>
          <w:rFonts w:cstheme="minorHAnsi"/>
        </w:rPr>
        <w:t>Take a deep breath.</w:t>
      </w:r>
    </w:p>
    <w:p w14:paraId="2C291693" w14:textId="195FDDE8" w:rsidR="001B3EFD" w:rsidRPr="00C772B1" w:rsidRDefault="001B3EFD" w:rsidP="001B3EFD">
      <w:pPr>
        <w:spacing w:after="0" w:line="240" w:lineRule="auto"/>
        <w:jc w:val="both"/>
        <w:rPr>
          <w:rFonts w:cstheme="minorHAnsi"/>
          <w:i/>
          <w:iCs/>
        </w:rPr>
      </w:pPr>
      <w:r w:rsidRPr="00C772B1">
        <w:rPr>
          <w:rFonts w:cstheme="minorHAnsi"/>
          <w:i/>
          <w:iCs/>
        </w:rPr>
        <w:t xml:space="preserve">(If time permits, ask, “Does anyone have comments or questions about </w:t>
      </w:r>
      <w:r w:rsidR="00111842" w:rsidRPr="00C772B1">
        <w:rPr>
          <w:rFonts w:cstheme="minorHAnsi"/>
          <w:i/>
          <w:iCs/>
        </w:rPr>
        <w:t xml:space="preserve">the </w:t>
      </w:r>
      <w:r w:rsidRPr="00C772B1">
        <w:rPr>
          <w:rFonts w:cstheme="minorHAnsi"/>
          <w:i/>
          <w:iCs/>
        </w:rPr>
        <w:t>Bible teaching?”)</w:t>
      </w:r>
    </w:p>
    <w:p w14:paraId="3F53DBCC" w14:textId="77777777" w:rsidR="00FD29D2" w:rsidRPr="00C772B1" w:rsidRDefault="00FD29D2" w:rsidP="00945F4E">
      <w:pPr>
        <w:spacing w:after="0" w:line="240" w:lineRule="auto"/>
        <w:jc w:val="both"/>
        <w:rPr>
          <w:rFonts w:cstheme="minorHAnsi"/>
        </w:rPr>
      </w:pPr>
    </w:p>
    <w:p w14:paraId="0F23E526" w14:textId="77777777" w:rsidR="009E2241" w:rsidRPr="00C772B1" w:rsidRDefault="00FD29D2" w:rsidP="00945F4E">
      <w:pPr>
        <w:spacing w:after="0" w:line="240" w:lineRule="auto"/>
        <w:jc w:val="both"/>
        <w:rPr>
          <w:rFonts w:cstheme="minorHAnsi"/>
          <w:b/>
        </w:rPr>
      </w:pPr>
      <w:r w:rsidRPr="00C772B1">
        <w:rPr>
          <w:rFonts w:cstheme="minorHAnsi"/>
          <w:b/>
        </w:rPr>
        <w:t>1:10</w:t>
      </w:r>
      <w:r w:rsidR="00285B9A" w:rsidRPr="00C772B1">
        <w:rPr>
          <w:rFonts w:cstheme="minorHAnsi"/>
          <w:b/>
        </w:rPr>
        <w:t xml:space="preserve"> </w:t>
      </w:r>
      <w:r w:rsidR="00285B9A" w:rsidRPr="00C772B1">
        <w:rPr>
          <w:rFonts w:cstheme="minorHAnsi"/>
          <w:b/>
        </w:rPr>
        <w:tab/>
        <w:t>INTEGRATI</w:t>
      </w:r>
      <w:r w:rsidR="009E2241" w:rsidRPr="00C772B1">
        <w:rPr>
          <w:rFonts w:cstheme="minorHAnsi"/>
          <w:b/>
        </w:rPr>
        <w:t>ON</w:t>
      </w:r>
    </w:p>
    <w:p w14:paraId="6F1A9395" w14:textId="77777777" w:rsidR="009E2241" w:rsidRPr="00C772B1" w:rsidRDefault="009E2241" w:rsidP="00945F4E">
      <w:pPr>
        <w:spacing w:after="0" w:line="240" w:lineRule="auto"/>
        <w:jc w:val="both"/>
        <w:rPr>
          <w:rFonts w:cstheme="minorHAnsi"/>
          <w:b/>
        </w:rPr>
      </w:pPr>
    </w:p>
    <w:p w14:paraId="699C9E7B" w14:textId="77777777" w:rsidR="006F6106" w:rsidRPr="00C772B1" w:rsidRDefault="009E2241" w:rsidP="00945F4E">
      <w:pPr>
        <w:spacing w:after="0" w:line="240" w:lineRule="auto"/>
        <w:jc w:val="both"/>
        <w:rPr>
          <w:rFonts w:cstheme="minorHAnsi"/>
          <w:b/>
        </w:rPr>
      </w:pPr>
      <w:r w:rsidRPr="00C772B1">
        <w:rPr>
          <w:rFonts w:cstheme="minorHAnsi"/>
        </w:rPr>
        <w:t xml:space="preserve">Sip </w:t>
      </w:r>
      <w:r w:rsidR="00597BD4" w:rsidRPr="00C772B1">
        <w:rPr>
          <w:rFonts w:cstheme="minorHAnsi"/>
        </w:rPr>
        <w:t>some</w:t>
      </w:r>
      <w:r w:rsidRPr="00C772B1">
        <w:rPr>
          <w:rFonts w:cstheme="minorHAnsi"/>
        </w:rPr>
        <w:t xml:space="preserve"> </w:t>
      </w:r>
      <w:r w:rsidR="003B0974" w:rsidRPr="00C772B1">
        <w:rPr>
          <w:rFonts w:cstheme="minorHAnsi"/>
        </w:rPr>
        <w:t>purified</w:t>
      </w:r>
      <w:r w:rsidR="00597BD4" w:rsidRPr="00C772B1">
        <w:rPr>
          <w:rFonts w:cstheme="minorHAnsi"/>
        </w:rPr>
        <w:t xml:space="preserve"> water</w:t>
      </w:r>
      <w:r w:rsidRPr="00C772B1">
        <w:rPr>
          <w:rFonts w:cstheme="minorHAnsi"/>
        </w:rPr>
        <w:t xml:space="preserve"> and </w:t>
      </w:r>
      <w:r w:rsidR="00B931AC" w:rsidRPr="00C772B1">
        <w:rPr>
          <w:rFonts w:cstheme="minorHAnsi"/>
        </w:rPr>
        <w:t>prepare</w:t>
      </w:r>
      <w:r w:rsidRPr="00C772B1">
        <w:rPr>
          <w:rFonts w:cstheme="minorHAnsi"/>
        </w:rPr>
        <w:t xml:space="preserve"> to take some notes. Assume a</w:t>
      </w:r>
      <w:r w:rsidR="006F6106" w:rsidRPr="00C772B1">
        <w:rPr>
          <w:rFonts w:cstheme="minorHAnsi"/>
        </w:rPr>
        <w:t xml:space="preserve"> meditation posture, and breathe. </w:t>
      </w:r>
      <w:r w:rsidR="006E0E2A" w:rsidRPr="00C772B1">
        <w:rPr>
          <w:rFonts w:cstheme="minorHAnsi"/>
          <w:i/>
        </w:rPr>
        <w:t xml:space="preserve">(Pause </w:t>
      </w:r>
      <w:r w:rsidR="00F1220A" w:rsidRPr="00C772B1">
        <w:rPr>
          <w:rFonts w:cstheme="minorHAnsi"/>
          <w:i/>
        </w:rPr>
        <w:t xml:space="preserve">for </w:t>
      </w:r>
      <w:r w:rsidR="006E0E2A" w:rsidRPr="00C772B1">
        <w:rPr>
          <w:rFonts w:cstheme="minorHAnsi"/>
          <w:i/>
        </w:rPr>
        <w:t>1</w:t>
      </w:r>
      <w:r w:rsidR="006F6106" w:rsidRPr="00C772B1">
        <w:rPr>
          <w:rFonts w:cstheme="minorHAnsi"/>
          <w:i/>
        </w:rPr>
        <w:t>0 seconds)</w:t>
      </w:r>
    </w:p>
    <w:p w14:paraId="3878CF7E" w14:textId="77777777" w:rsidR="00FD29D2" w:rsidRPr="00C772B1" w:rsidRDefault="00FD29D2" w:rsidP="00945F4E">
      <w:pPr>
        <w:spacing w:after="0" w:line="240" w:lineRule="auto"/>
        <w:jc w:val="both"/>
        <w:rPr>
          <w:rFonts w:cstheme="minorHAnsi"/>
        </w:rPr>
      </w:pPr>
    </w:p>
    <w:p w14:paraId="0DBCE374" w14:textId="77777777" w:rsidR="006F6106" w:rsidRPr="00C772B1" w:rsidRDefault="003B6535" w:rsidP="00945F4E">
      <w:pPr>
        <w:spacing w:after="0" w:line="240" w:lineRule="auto"/>
        <w:jc w:val="both"/>
        <w:rPr>
          <w:rFonts w:cstheme="minorHAnsi"/>
          <w:i/>
        </w:rPr>
      </w:pPr>
      <w:r w:rsidRPr="00C772B1">
        <w:rPr>
          <w:rFonts w:cstheme="minorHAnsi"/>
        </w:rPr>
        <w:t>Here is our integration focus</w:t>
      </w:r>
      <w:r w:rsidR="00DE518D" w:rsidRPr="00C772B1">
        <w:rPr>
          <w:rFonts w:cstheme="minorHAnsi"/>
        </w:rPr>
        <w:t xml:space="preserve">: </w:t>
      </w:r>
      <w:r w:rsidR="00D60177" w:rsidRPr="00C772B1">
        <w:rPr>
          <w:rFonts w:cstheme="minorHAnsi"/>
          <w:i/>
        </w:rPr>
        <w:t>Consider revealing what y</w:t>
      </w:r>
      <w:r w:rsidR="006F6106" w:rsidRPr="00C772B1">
        <w:rPr>
          <w:rFonts w:cstheme="minorHAnsi"/>
          <w:i/>
        </w:rPr>
        <w:t>ou believe through your actions.</w:t>
      </w:r>
      <w:r w:rsidR="006F6106" w:rsidRPr="00C772B1">
        <w:rPr>
          <w:rFonts w:cstheme="minorHAnsi"/>
        </w:rPr>
        <w:t xml:space="preserve"> </w:t>
      </w:r>
      <w:r w:rsidR="006F6106" w:rsidRPr="00C772B1">
        <w:rPr>
          <w:rFonts w:cstheme="minorHAnsi"/>
          <w:i/>
        </w:rPr>
        <w:t>(Repeat)</w:t>
      </w:r>
      <w:r w:rsidR="0073669F" w:rsidRPr="00C772B1">
        <w:rPr>
          <w:rFonts w:cstheme="minorHAnsi"/>
          <w:i/>
        </w:rPr>
        <w:t xml:space="preserve"> (Pause</w:t>
      </w:r>
      <w:r w:rsidR="00C7626D" w:rsidRPr="00C772B1">
        <w:rPr>
          <w:rFonts w:cstheme="minorHAnsi"/>
          <w:i/>
        </w:rPr>
        <w:t xml:space="preserve"> </w:t>
      </w:r>
      <w:r w:rsidR="00F1220A" w:rsidRPr="00C772B1">
        <w:rPr>
          <w:rFonts w:cstheme="minorHAnsi"/>
          <w:i/>
        </w:rPr>
        <w:t xml:space="preserve">for </w:t>
      </w:r>
      <w:r w:rsidR="00C7626D" w:rsidRPr="00C772B1">
        <w:rPr>
          <w:rFonts w:cstheme="minorHAnsi"/>
          <w:i/>
        </w:rPr>
        <w:t>30 seconds</w:t>
      </w:r>
      <w:r w:rsidR="0073669F" w:rsidRPr="00C772B1">
        <w:rPr>
          <w:rFonts w:cstheme="minorHAnsi"/>
          <w:i/>
        </w:rPr>
        <w:t>)</w:t>
      </w:r>
    </w:p>
    <w:p w14:paraId="226E81FB" w14:textId="77777777" w:rsidR="00FD29D2" w:rsidRPr="00C772B1" w:rsidRDefault="00FD29D2" w:rsidP="00945F4E">
      <w:pPr>
        <w:spacing w:after="0" w:line="240" w:lineRule="auto"/>
        <w:jc w:val="both"/>
        <w:rPr>
          <w:rFonts w:cstheme="minorHAnsi"/>
        </w:rPr>
      </w:pPr>
    </w:p>
    <w:p w14:paraId="047D2D70" w14:textId="77777777" w:rsidR="00FD29D2" w:rsidRPr="00C772B1" w:rsidRDefault="00B931AC" w:rsidP="00945F4E">
      <w:pPr>
        <w:spacing w:after="0" w:line="240" w:lineRule="auto"/>
        <w:jc w:val="both"/>
        <w:rPr>
          <w:rFonts w:cstheme="minorHAnsi"/>
          <w:b/>
        </w:rPr>
      </w:pPr>
      <w:r w:rsidRPr="00C772B1">
        <w:rPr>
          <w:rFonts w:cstheme="minorHAnsi"/>
          <w:b/>
        </w:rPr>
        <w:t xml:space="preserve">The </w:t>
      </w:r>
      <w:r w:rsidR="00FD29D2" w:rsidRPr="00C772B1">
        <w:rPr>
          <w:rFonts w:cstheme="minorHAnsi"/>
          <w:b/>
        </w:rPr>
        <w:t>FAITH Process</w:t>
      </w:r>
    </w:p>
    <w:p w14:paraId="5144DE74" w14:textId="77777777" w:rsidR="00FD29D2" w:rsidRPr="00C772B1" w:rsidRDefault="00FD29D2" w:rsidP="00945F4E">
      <w:pPr>
        <w:spacing w:after="0" w:line="240" w:lineRule="auto"/>
        <w:jc w:val="both"/>
        <w:rPr>
          <w:rFonts w:cstheme="minorHAnsi"/>
        </w:rPr>
      </w:pPr>
    </w:p>
    <w:p w14:paraId="5A16EDE4" w14:textId="77777777" w:rsidR="00FD29D2" w:rsidRPr="00C772B1" w:rsidRDefault="00FD29D2" w:rsidP="00945F4E">
      <w:pPr>
        <w:spacing w:after="0" w:line="240" w:lineRule="auto"/>
        <w:jc w:val="both"/>
        <w:rPr>
          <w:rFonts w:cstheme="minorHAnsi"/>
          <w:b/>
        </w:rPr>
      </w:pPr>
      <w:r w:rsidRPr="00C772B1">
        <w:rPr>
          <w:rFonts w:cstheme="minorHAnsi"/>
          <w:b/>
        </w:rPr>
        <w:t>Feelings</w:t>
      </w:r>
    </w:p>
    <w:p w14:paraId="3CB1374B" w14:textId="77777777" w:rsidR="009E2241" w:rsidRPr="00C772B1" w:rsidRDefault="006F6106" w:rsidP="00945F4E">
      <w:pPr>
        <w:spacing w:after="0" w:line="240" w:lineRule="auto"/>
        <w:jc w:val="both"/>
        <w:rPr>
          <w:rFonts w:cstheme="minorHAnsi"/>
          <w:i/>
        </w:rPr>
      </w:pPr>
      <w:r w:rsidRPr="00C772B1">
        <w:rPr>
          <w:rFonts w:cstheme="minorHAnsi"/>
        </w:rPr>
        <w:t xml:space="preserve">As you </w:t>
      </w:r>
      <w:r w:rsidRPr="00C772B1">
        <w:rPr>
          <w:rFonts w:cstheme="minorHAnsi"/>
          <w:i/>
        </w:rPr>
        <w:t>consider revealing what you believe through your actions</w:t>
      </w:r>
      <w:r w:rsidRPr="00C772B1">
        <w:rPr>
          <w:rFonts w:cstheme="minorHAnsi"/>
        </w:rPr>
        <w:t>, brea</w:t>
      </w:r>
      <w:r w:rsidR="00597BD4" w:rsidRPr="00C772B1">
        <w:rPr>
          <w:rFonts w:cstheme="minorHAnsi"/>
        </w:rPr>
        <w:t xml:space="preserve">the and recognize any </w:t>
      </w:r>
      <w:r w:rsidRPr="00C772B1">
        <w:rPr>
          <w:rFonts w:cstheme="minorHAnsi"/>
        </w:rPr>
        <w:t xml:space="preserve">feelings </w:t>
      </w:r>
      <w:r w:rsidR="00842CA5" w:rsidRPr="00C772B1">
        <w:rPr>
          <w:rFonts w:cstheme="minorHAnsi"/>
        </w:rPr>
        <w:t>or any resistance that may be present.</w:t>
      </w:r>
      <w:r w:rsidRPr="00C772B1">
        <w:rPr>
          <w:rFonts w:cstheme="minorHAnsi"/>
        </w:rPr>
        <w:t xml:space="preserve"> </w:t>
      </w:r>
      <w:r w:rsidRPr="00C772B1">
        <w:rPr>
          <w:rFonts w:cstheme="minorHAnsi"/>
          <w:i/>
        </w:rPr>
        <w:t>(Pause</w:t>
      </w:r>
      <w:r w:rsidR="009E2241" w:rsidRPr="00C772B1">
        <w:rPr>
          <w:rFonts w:cstheme="minorHAnsi"/>
          <w:i/>
        </w:rPr>
        <w:t xml:space="preserve">) </w:t>
      </w:r>
      <w:r w:rsidR="00BE2F68" w:rsidRPr="00C772B1">
        <w:rPr>
          <w:rFonts w:cstheme="minorHAnsi"/>
        </w:rPr>
        <w:t>Just observe your experience with compassion</w:t>
      </w:r>
      <w:r w:rsidR="00842CA5" w:rsidRPr="00C772B1">
        <w:rPr>
          <w:rFonts w:cstheme="minorHAnsi"/>
        </w:rPr>
        <w:t>,</w:t>
      </w:r>
      <w:r w:rsidR="009E2241" w:rsidRPr="00C772B1">
        <w:rPr>
          <w:rFonts w:cstheme="minorHAnsi"/>
        </w:rPr>
        <w:t xml:space="preserve"> and breathe. </w:t>
      </w:r>
      <w:r w:rsidR="009E2241" w:rsidRPr="00C772B1">
        <w:rPr>
          <w:rFonts w:cstheme="minorHAnsi"/>
          <w:i/>
        </w:rPr>
        <w:t xml:space="preserve">(Pause </w:t>
      </w:r>
      <w:r w:rsidR="00F1220A" w:rsidRPr="00C772B1">
        <w:rPr>
          <w:rFonts w:cstheme="minorHAnsi"/>
          <w:i/>
        </w:rPr>
        <w:t xml:space="preserve">for </w:t>
      </w:r>
      <w:r w:rsidR="009E2241" w:rsidRPr="00C772B1">
        <w:rPr>
          <w:rFonts w:cstheme="minorHAnsi"/>
          <w:i/>
        </w:rPr>
        <w:t xml:space="preserve">30 seconds) </w:t>
      </w:r>
    </w:p>
    <w:p w14:paraId="75A30E8F" w14:textId="77777777" w:rsidR="00046FFC" w:rsidRPr="00C772B1" w:rsidRDefault="00046FFC" w:rsidP="00945F4E">
      <w:pPr>
        <w:spacing w:after="0" w:line="240" w:lineRule="auto"/>
        <w:jc w:val="both"/>
        <w:rPr>
          <w:rFonts w:cstheme="minorHAnsi"/>
        </w:rPr>
      </w:pPr>
    </w:p>
    <w:p w14:paraId="0B728DBF" w14:textId="77777777" w:rsidR="00FD29D2" w:rsidRPr="00C772B1" w:rsidRDefault="00FD29D2" w:rsidP="00945F4E">
      <w:pPr>
        <w:spacing w:after="0" w:line="240" w:lineRule="auto"/>
        <w:jc w:val="both"/>
        <w:rPr>
          <w:rFonts w:cstheme="minorHAnsi"/>
          <w:b/>
        </w:rPr>
      </w:pPr>
      <w:r w:rsidRPr="00C772B1">
        <w:rPr>
          <w:rFonts w:cstheme="minorHAnsi"/>
          <w:b/>
        </w:rPr>
        <w:t>Awareness without judgment</w:t>
      </w:r>
    </w:p>
    <w:p w14:paraId="44B48D5C" w14:textId="77777777" w:rsidR="006F6106" w:rsidRPr="00C772B1" w:rsidRDefault="006F6106" w:rsidP="00945F4E">
      <w:pPr>
        <w:spacing w:after="0" w:line="240" w:lineRule="auto"/>
        <w:jc w:val="both"/>
        <w:rPr>
          <w:rFonts w:cstheme="minorHAnsi"/>
          <w:i/>
        </w:rPr>
      </w:pPr>
      <w:r w:rsidRPr="00C772B1">
        <w:rPr>
          <w:rFonts w:cstheme="minorHAnsi"/>
        </w:rPr>
        <w:t xml:space="preserve">Allow </w:t>
      </w:r>
      <w:r w:rsidR="009E2241" w:rsidRPr="00C772B1">
        <w:rPr>
          <w:rFonts w:cstheme="minorHAnsi"/>
        </w:rPr>
        <w:t>whatever you are experiencing to rest</w:t>
      </w:r>
      <w:r w:rsidRPr="00C772B1">
        <w:rPr>
          <w:rFonts w:cstheme="minorHAnsi"/>
        </w:rPr>
        <w:t xml:space="preserve"> in your awareness</w:t>
      </w:r>
      <w:r w:rsidR="009E2241" w:rsidRPr="00C772B1">
        <w:rPr>
          <w:rFonts w:cstheme="minorHAnsi"/>
        </w:rPr>
        <w:t xml:space="preserve">. </w:t>
      </w:r>
      <w:r w:rsidR="006A44C3" w:rsidRPr="00C772B1">
        <w:rPr>
          <w:rFonts w:cstheme="minorHAnsi"/>
        </w:rPr>
        <w:t>Simply observe your experience</w:t>
      </w:r>
      <w:r w:rsidR="009E2241" w:rsidRPr="00C772B1">
        <w:rPr>
          <w:rFonts w:cstheme="minorHAnsi"/>
        </w:rPr>
        <w:t xml:space="preserve"> as you </w:t>
      </w:r>
      <w:r w:rsidR="009E2241" w:rsidRPr="00C772B1">
        <w:rPr>
          <w:rFonts w:cstheme="minorHAnsi"/>
          <w:i/>
        </w:rPr>
        <w:t>consider</w:t>
      </w:r>
      <w:r w:rsidR="009E2241" w:rsidRPr="00C772B1">
        <w:rPr>
          <w:rFonts w:cstheme="minorHAnsi"/>
        </w:rPr>
        <w:t xml:space="preserve"> </w:t>
      </w:r>
      <w:r w:rsidR="009E2241" w:rsidRPr="00C772B1">
        <w:rPr>
          <w:rFonts w:cstheme="minorHAnsi"/>
          <w:i/>
        </w:rPr>
        <w:t xml:space="preserve">revealing what you believe through your actions. (Pause) </w:t>
      </w:r>
      <w:r w:rsidR="009E2241" w:rsidRPr="00C772B1">
        <w:rPr>
          <w:rFonts w:cstheme="minorHAnsi"/>
        </w:rPr>
        <w:t>Give yoursel</w:t>
      </w:r>
      <w:r w:rsidR="009862E7" w:rsidRPr="00C772B1">
        <w:rPr>
          <w:rFonts w:cstheme="minorHAnsi"/>
        </w:rPr>
        <w:t xml:space="preserve">f permission to explore </w:t>
      </w:r>
      <w:r w:rsidR="009D5F07" w:rsidRPr="00C772B1">
        <w:rPr>
          <w:rFonts w:cstheme="minorHAnsi"/>
        </w:rPr>
        <w:t xml:space="preserve">without judgment </w:t>
      </w:r>
      <w:r w:rsidR="009862E7" w:rsidRPr="00C772B1">
        <w:rPr>
          <w:rFonts w:cstheme="minorHAnsi"/>
        </w:rPr>
        <w:t>your feelings and thoughts</w:t>
      </w:r>
      <w:r w:rsidR="003B6535" w:rsidRPr="00C772B1">
        <w:rPr>
          <w:rFonts w:cstheme="minorHAnsi"/>
        </w:rPr>
        <w:t>,</w:t>
      </w:r>
      <w:r w:rsidR="009E2241" w:rsidRPr="00C772B1">
        <w:rPr>
          <w:rFonts w:cstheme="minorHAnsi"/>
        </w:rPr>
        <w:t xml:space="preserve"> and breathe. </w:t>
      </w:r>
      <w:r w:rsidR="009E2241" w:rsidRPr="00C772B1">
        <w:rPr>
          <w:rFonts w:cstheme="minorHAnsi"/>
          <w:i/>
        </w:rPr>
        <w:t xml:space="preserve">(Pause </w:t>
      </w:r>
      <w:r w:rsidR="00F1220A" w:rsidRPr="00C772B1">
        <w:rPr>
          <w:rFonts w:cstheme="minorHAnsi"/>
          <w:i/>
        </w:rPr>
        <w:t xml:space="preserve">for </w:t>
      </w:r>
      <w:r w:rsidR="009E2241" w:rsidRPr="00C772B1">
        <w:rPr>
          <w:rFonts w:cstheme="minorHAnsi"/>
          <w:i/>
        </w:rPr>
        <w:t>30 seconds)</w:t>
      </w:r>
    </w:p>
    <w:p w14:paraId="5D9FEC5E" w14:textId="77777777" w:rsidR="00046FFC" w:rsidRPr="00C772B1" w:rsidRDefault="00046FFC" w:rsidP="00945F4E">
      <w:pPr>
        <w:spacing w:after="0" w:line="240" w:lineRule="auto"/>
        <w:jc w:val="both"/>
        <w:rPr>
          <w:rFonts w:cstheme="minorHAnsi"/>
          <w:b/>
        </w:rPr>
      </w:pPr>
    </w:p>
    <w:p w14:paraId="5B3BCC35" w14:textId="77777777" w:rsidR="00FD29D2" w:rsidRPr="00C772B1" w:rsidRDefault="00FD29D2" w:rsidP="00945F4E">
      <w:pPr>
        <w:spacing w:after="0" w:line="240" w:lineRule="auto"/>
        <w:jc w:val="both"/>
        <w:rPr>
          <w:rFonts w:cstheme="minorHAnsi"/>
          <w:b/>
        </w:rPr>
      </w:pPr>
      <w:r w:rsidRPr="00C772B1">
        <w:rPr>
          <w:rFonts w:cstheme="minorHAnsi"/>
          <w:b/>
        </w:rPr>
        <w:t>Inquiry</w:t>
      </w:r>
      <w:r w:rsidR="00977141" w:rsidRPr="00C772B1">
        <w:rPr>
          <w:rFonts w:cstheme="minorHAnsi"/>
          <w:b/>
        </w:rPr>
        <w:t xml:space="preserve">: </w:t>
      </w:r>
      <w:r w:rsidR="003B0974" w:rsidRPr="00C772B1">
        <w:rPr>
          <w:rFonts w:cstheme="minorHAnsi"/>
          <w:b/>
        </w:rPr>
        <w:t>W</w:t>
      </w:r>
      <w:r w:rsidR="003B6535" w:rsidRPr="00C772B1">
        <w:rPr>
          <w:rFonts w:cstheme="minorHAnsi"/>
          <w:b/>
        </w:rPr>
        <w:t>hat is</w:t>
      </w:r>
      <w:r w:rsidRPr="00C772B1">
        <w:rPr>
          <w:rFonts w:cstheme="minorHAnsi"/>
          <w:b/>
        </w:rPr>
        <w:t xml:space="preserve"> my body saying?</w:t>
      </w:r>
    </w:p>
    <w:p w14:paraId="2015E2F9" w14:textId="77777777" w:rsidR="006F6106" w:rsidRPr="00C772B1" w:rsidRDefault="006F6106" w:rsidP="00945F4E">
      <w:pPr>
        <w:spacing w:after="0" w:line="240" w:lineRule="auto"/>
        <w:jc w:val="both"/>
        <w:rPr>
          <w:rFonts w:cstheme="minorHAnsi"/>
          <w:i/>
        </w:rPr>
      </w:pPr>
      <w:r w:rsidRPr="00C772B1">
        <w:rPr>
          <w:rFonts w:cstheme="minorHAnsi"/>
        </w:rPr>
        <w:t>Bring your attention to you</w:t>
      </w:r>
      <w:r w:rsidR="00BE2F68" w:rsidRPr="00C772B1">
        <w:rPr>
          <w:rFonts w:cstheme="minorHAnsi"/>
        </w:rPr>
        <w:t>r body and notice what it</w:t>
      </w:r>
      <w:r w:rsidRPr="00C772B1">
        <w:rPr>
          <w:rFonts w:cstheme="minorHAnsi"/>
        </w:rPr>
        <w:t xml:space="preserve"> is doing when </w:t>
      </w:r>
      <w:bookmarkStart w:id="40" w:name="OLE_LINK6"/>
      <w:bookmarkStart w:id="41" w:name="OLE_LINK7"/>
      <w:r w:rsidRPr="00C772B1">
        <w:rPr>
          <w:rFonts w:cstheme="minorHAnsi"/>
        </w:rPr>
        <w:t xml:space="preserve">you </w:t>
      </w:r>
      <w:r w:rsidRPr="00C772B1">
        <w:rPr>
          <w:rFonts w:cstheme="minorHAnsi"/>
          <w:i/>
        </w:rPr>
        <w:t xml:space="preserve">consider </w:t>
      </w:r>
      <w:r w:rsidR="007A5812" w:rsidRPr="00C772B1">
        <w:rPr>
          <w:rFonts w:cstheme="minorHAnsi"/>
          <w:i/>
        </w:rPr>
        <w:t>revealing what you believe through your actions</w:t>
      </w:r>
      <w:bookmarkEnd w:id="40"/>
      <w:bookmarkEnd w:id="41"/>
      <w:r w:rsidR="00BE2F68" w:rsidRPr="00C772B1">
        <w:rPr>
          <w:rFonts w:cstheme="minorHAnsi"/>
        </w:rPr>
        <w:t>.</w:t>
      </w:r>
      <w:r w:rsidR="00C7626D" w:rsidRPr="00C772B1">
        <w:rPr>
          <w:rFonts w:cstheme="minorHAnsi"/>
        </w:rPr>
        <w:t xml:space="preserve"> </w:t>
      </w:r>
      <w:r w:rsidR="00C7626D" w:rsidRPr="00C772B1">
        <w:rPr>
          <w:rFonts w:cstheme="minorHAnsi"/>
          <w:i/>
        </w:rPr>
        <w:t>(Pause)</w:t>
      </w:r>
      <w:r w:rsidR="00BE2F68" w:rsidRPr="00C772B1">
        <w:rPr>
          <w:rFonts w:cstheme="minorHAnsi"/>
        </w:rPr>
        <w:t xml:space="preserve"> Acknowledge </w:t>
      </w:r>
      <w:r w:rsidR="006D26BF" w:rsidRPr="00C772B1">
        <w:rPr>
          <w:rFonts w:cstheme="minorHAnsi"/>
        </w:rPr>
        <w:t xml:space="preserve">any </w:t>
      </w:r>
      <w:r w:rsidR="00BE2F68" w:rsidRPr="00C772B1">
        <w:rPr>
          <w:rFonts w:cstheme="minorHAnsi"/>
        </w:rPr>
        <w:t xml:space="preserve">sensations </w:t>
      </w:r>
      <w:r w:rsidR="006D26BF" w:rsidRPr="00C772B1">
        <w:rPr>
          <w:rFonts w:cstheme="minorHAnsi"/>
        </w:rPr>
        <w:t>you may feel</w:t>
      </w:r>
      <w:r w:rsidR="00C7626D" w:rsidRPr="00C772B1">
        <w:rPr>
          <w:rFonts w:cstheme="minorHAnsi"/>
        </w:rPr>
        <w:t>.</w:t>
      </w:r>
      <w:r w:rsidRPr="00C772B1">
        <w:rPr>
          <w:rFonts w:cstheme="minorHAnsi"/>
        </w:rPr>
        <w:t xml:space="preserve"> </w:t>
      </w:r>
      <w:r w:rsidR="00BE2F68" w:rsidRPr="00C772B1">
        <w:rPr>
          <w:rFonts w:cstheme="minorHAnsi"/>
        </w:rPr>
        <w:t>Observe</w:t>
      </w:r>
      <w:r w:rsidR="007A5812" w:rsidRPr="00C772B1">
        <w:rPr>
          <w:rFonts w:cstheme="minorHAnsi"/>
        </w:rPr>
        <w:t xml:space="preserve"> and breathe. </w:t>
      </w:r>
      <w:r w:rsidR="009E2241" w:rsidRPr="00C772B1">
        <w:rPr>
          <w:rFonts w:cstheme="minorHAnsi"/>
          <w:i/>
        </w:rPr>
        <w:t xml:space="preserve">(Pause </w:t>
      </w:r>
      <w:r w:rsidR="00F1220A" w:rsidRPr="00C772B1">
        <w:rPr>
          <w:rFonts w:cstheme="minorHAnsi"/>
          <w:i/>
        </w:rPr>
        <w:t xml:space="preserve">for </w:t>
      </w:r>
      <w:r w:rsidR="009E2241" w:rsidRPr="00C772B1">
        <w:rPr>
          <w:rFonts w:cstheme="minorHAnsi"/>
          <w:i/>
        </w:rPr>
        <w:t>3</w:t>
      </w:r>
      <w:r w:rsidR="007A5812" w:rsidRPr="00C772B1">
        <w:rPr>
          <w:rFonts w:cstheme="minorHAnsi"/>
          <w:i/>
        </w:rPr>
        <w:t>0 seconds)</w:t>
      </w:r>
    </w:p>
    <w:p w14:paraId="02B13C82" w14:textId="77777777" w:rsidR="006F6106" w:rsidRPr="00C772B1" w:rsidRDefault="006F6106" w:rsidP="00945F4E">
      <w:pPr>
        <w:spacing w:after="0" w:line="240" w:lineRule="auto"/>
        <w:jc w:val="both"/>
        <w:rPr>
          <w:rFonts w:cstheme="minorHAnsi"/>
        </w:rPr>
      </w:pPr>
    </w:p>
    <w:p w14:paraId="646AF6BB" w14:textId="77777777" w:rsidR="00FD29D2" w:rsidRPr="00C772B1" w:rsidRDefault="00FD29D2" w:rsidP="00945F4E">
      <w:pPr>
        <w:spacing w:after="0" w:line="240" w:lineRule="auto"/>
        <w:jc w:val="both"/>
        <w:rPr>
          <w:rFonts w:cstheme="minorHAnsi"/>
          <w:b/>
        </w:rPr>
      </w:pPr>
      <w:r w:rsidRPr="00C772B1">
        <w:rPr>
          <w:rFonts w:cstheme="minorHAnsi"/>
          <w:b/>
        </w:rPr>
        <w:t>Talk to Jesus</w:t>
      </w:r>
    </w:p>
    <w:p w14:paraId="768843EB" w14:textId="77777777" w:rsidR="006F6106" w:rsidRPr="00C772B1" w:rsidRDefault="006F6106" w:rsidP="00945F4E">
      <w:pPr>
        <w:spacing w:after="0" w:line="240" w:lineRule="auto"/>
        <w:jc w:val="both"/>
        <w:rPr>
          <w:rFonts w:cstheme="minorHAnsi"/>
          <w:i/>
        </w:rPr>
      </w:pPr>
      <w:r w:rsidRPr="00C772B1">
        <w:rPr>
          <w:rFonts w:cstheme="minorHAnsi"/>
        </w:rPr>
        <w:t>You might imagine that you are lean</w:t>
      </w:r>
      <w:r w:rsidR="006A44C3" w:rsidRPr="00C772B1">
        <w:rPr>
          <w:rFonts w:cstheme="minorHAnsi"/>
        </w:rPr>
        <w:t xml:space="preserve">ing back in the </w:t>
      </w:r>
      <w:r w:rsidR="00C32ECC" w:rsidRPr="00C772B1">
        <w:rPr>
          <w:rFonts w:cstheme="minorHAnsi"/>
        </w:rPr>
        <w:t xml:space="preserve">safe and loving </w:t>
      </w:r>
      <w:r w:rsidR="006A44C3" w:rsidRPr="00C772B1">
        <w:rPr>
          <w:rFonts w:cstheme="minorHAnsi"/>
        </w:rPr>
        <w:t xml:space="preserve">arms of Jesus as together you </w:t>
      </w:r>
      <w:r w:rsidR="006D26BF" w:rsidRPr="00C772B1">
        <w:rPr>
          <w:rFonts w:cstheme="minorHAnsi"/>
          <w:i/>
        </w:rPr>
        <w:t>consider revealing what you believe through your actions</w:t>
      </w:r>
      <w:r w:rsidRPr="00C772B1">
        <w:rPr>
          <w:rFonts w:cstheme="minorHAnsi"/>
        </w:rPr>
        <w:t xml:space="preserve">. </w:t>
      </w:r>
      <w:r w:rsidR="007A5812" w:rsidRPr="00C772B1">
        <w:rPr>
          <w:rFonts w:cstheme="minorHAnsi"/>
        </w:rPr>
        <w:t>Do you feel comfortable, unco</w:t>
      </w:r>
      <w:r w:rsidR="00FB76B7" w:rsidRPr="00C772B1">
        <w:rPr>
          <w:rFonts w:cstheme="minorHAnsi"/>
        </w:rPr>
        <w:t>mfortable</w:t>
      </w:r>
      <w:r w:rsidR="00165643" w:rsidRPr="00C772B1">
        <w:rPr>
          <w:rFonts w:cstheme="minorHAnsi"/>
        </w:rPr>
        <w:t>,</w:t>
      </w:r>
      <w:r w:rsidR="007A5812" w:rsidRPr="00C772B1">
        <w:rPr>
          <w:rFonts w:cstheme="minorHAnsi"/>
        </w:rPr>
        <w:t xml:space="preserve"> or</w:t>
      </w:r>
      <w:r w:rsidR="00AB3098" w:rsidRPr="00C772B1">
        <w:rPr>
          <w:rFonts w:cstheme="minorHAnsi"/>
        </w:rPr>
        <w:t xml:space="preserve"> </w:t>
      </w:r>
      <w:r w:rsidR="003B6535" w:rsidRPr="00C772B1">
        <w:rPr>
          <w:rFonts w:cstheme="minorHAnsi"/>
        </w:rPr>
        <w:t xml:space="preserve">do you </w:t>
      </w:r>
      <w:r w:rsidR="00AB3098" w:rsidRPr="00C772B1">
        <w:rPr>
          <w:rFonts w:cstheme="minorHAnsi"/>
        </w:rPr>
        <w:t>feel</w:t>
      </w:r>
      <w:r w:rsidR="007A5812" w:rsidRPr="00C772B1">
        <w:rPr>
          <w:rFonts w:cstheme="minorHAnsi"/>
        </w:rPr>
        <w:t xml:space="preserve"> nothing at all</w:t>
      </w:r>
      <w:r w:rsidRPr="00C772B1">
        <w:rPr>
          <w:rFonts w:cstheme="minorHAnsi"/>
        </w:rPr>
        <w:t xml:space="preserve">? Just observe. </w:t>
      </w:r>
      <w:r w:rsidRPr="00C772B1">
        <w:rPr>
          <w:rFonts w:cstheme="minorHAnsi"/>
          <w:i/>
        </w:rPr>
        <w:t xml:space="preserve">(Pause) </w:t>
      </w:r>
      <w:r w:rsidRPr="00C772B1">
        <w:rPr>
          <w:rFonts w:cstheme="minorHAnsi"/>
        </w:rPr>
        <w:t>Do y</w:t>
      </w:r>
      <w:r w:rsidR="00AB3098" w:rsidRPr="00C772B1">
        <w:rPr>
          <w:rFonts w:cstheme="minorHAnsi"/>
        </w:rPr>
        <w:t>ou feel compelled t</w:t>
      </w:r>
      <w:r w:rsidR="006A44C3" w:rsidRPr="00C772B1">
        <w:rPr>
          <w:rFonts w:cstheme="minorHAnsi"/>
        </w:rPr>
        <w:t>o judge this revelation</w:t>
      </w:r>
      <w:r w:rsidRPr="00C772B1">
        <w:rPr>
          <w:rFonts w:cstheme="minorHAnsi"/>
        </w:rPr>
        <w:t xml:space="preserve"> as good or bad? </w:t>
      </w:r>
      <w:r w:rsidRPr="00C772B1">
        <w:rPr>
          <w:rFonts w:cstheme="minorHAnsi"/>
          <w:i/>
        </w:rPr>
        <w:t xml:space="preserve">(Pause) </w:t>
      </w:r>
      <w:r w:rsidR="009D5F07" w:rsidRPr="00C772B1">
        <w:rPr>
          <w:rFonts w:cstheme="minorHAnsi"/>
        </w:rPr>
        <w:t xml:space="preserve">Are you afraid of something? </w:t>
      </w:r>
      <w:r w:rsidRPr="00C772B1">
        <w:rPr>
          <w:rFonts w:cstheme="minorHAnsi"/>
        </w:rPr>
        <w:t>What story do you want to t</w:t>
      </w:r>
      <w:r w:rsidR="00C36CF7" w:rsidRPr="00C772B1">
        <w:rPr>
          <w:rFonts w:cstheme="minorHAnsi"/>
        </w:rPr>
        <w:t>ell</w:t>
      </w:r>
      <w:r w:rsidRPr="00C772B1">
        <w:rPr>
          <w:rFonts w:cstheme="minorHAnsi"/>
        </w:rPr>
        <w:t xml:space="preserve">? </w:t>
      </w:r>
      <w:r w:rsidRPr="00C772B1">
        <w:rPr>
          <w:rFonts w:cstheme="minorHAnsi"/>
          <w:i/>
        </w:rPr>
        <w:t>(Pause)</w:t>
      </w:r>
      <w:r w:rsidRPr="00C772B1">
        <w:rPr>
          <w:rFonts w:cstheme="minorHAnsi"/>
        </w:rPr>
        <w:t xml:space="preserve"> Observe your experience as just information. You might process with </w:t>
      </w:r>
      <w:r w:rsidR="00675620" w:rsidRPr="00C772B1">
        <w:rPr>
          <w:rFonts w:cstheme="minorHAnsi"/>
        </w:rPr>
        <w:t xml:space="preserve">a </w:t>
      </w:r>
      <w:r w:rsidRPr="00C772B1">
        <w:rPr>
          <w:rFonts w:cstheme="minorHAnsi"/>
        </w:rPr>
        <w:t xml:space="preserve">long exhaling breath or the </w:t>
      </w:r>
      <w:r w:rsidR="00DC7668" w:rsidRPr="00C772B1">
        <w:rPr>
          <w:rFonts w:cstheme="minorHAnsi"/>
        </w:rPr>
        <w:t>D</w:t>
      </w:r>
      <w:r w:rsidRPr="00C772B1">
        <w:rPr>
          <w:rFonts w:cstheme="minorHAnsi"/>
        </w:rPr>
        <w:t xml:space="preserve">ragon </w:t>
      </w:r>
      <w:r w:rsidR="00DC7668" w:rsidRPr="00C772B1">
        <w:rPr>
          <w:rFonts w:cstheme="minorHAnsi"/>
        </w:rPr>
        <w:t>B</w:t>
      </w:r>
      <w:r w:rsidRPr="00C772B1">
        <w:rPr>
          <w:rFonts w:cstheme="minorHAnsi"/>
        </w:rPr>
        <w:t>reath.</w:t>
      </w:r>
      <w:r w:rsidR="006D26BF" w:rsidRPr="00C772B1">
        <w:rPr>
          <w:rStyle w:val="EndnoteReference"/>
          <w:rFonts w:cstheme="minorHAnsi"/>
        </w:rPr>
        <w:endnoteReference w:id="6"/>
      </w:r>
      <w:r w:rsidRPr="00C772B1">
        <w:rPr>
          <w:rFonts w:cstheme="minorHAnsi"/>
        </w:rPr>
        <w:t xml:space="preserve"> </w:t>
      </w:r>
      <w:r w:rsidRPr="00C772B1">
        <w:rPr>
          <w:rFonts w:cstheme="minorHAnsi"/>
          <w:i/>
        </w:rPr>
        <w:t xml:space="preserve">(Pause </w:t>
      </w:r>
      <w:r w:rsidR="00F1220A" w:rsidRPr="00C772B1">
        <w:rPr>
          <w:rFonts w:cstheme="minorHAnsi"/>
          <w:i/>
        </w:rPr>
        <w:t xml:space="preserve">for </w:t>
      </w:r>
      <w:r w:rsidRPr="00C772B1">
        <w:rPr>
          <w:rFonts w:cstheme="minorHAnsi"/>
          <w:i/>
        </w:rPr>
        <w:t>30 seconds)</w:t>
      </w:r>
    </w:p>
    <w:p w14:paraId="47229EBE" w14:textId="77777777" w:rsidR="00FD29D2" w:rsidRPr="00C772B1" w:rsidRDefault="00FD29D2" w:rsidP="00546619">
      <w:pPr>
        <w:widowControl w:val="0"/>
        <w:spacing w:after="0" w:line="240" w:lineRule="auto"/>
        <w:jc w:val="both"/>
        <w:rPr>
          <w:rFonts w:cstheme="minorHAnsi"/>
        </w:rPr>
      </w:pPr>
      <w:r w:rsidRPr="00C772B1">
        <w:rPr>
          <w:rFonts w:cstheme="minorHAnsi"/>
          <w:b/>
        </w:rPr>
        <w:lastRenderedPageBreak/>
        <w:t>Heal</w:t>
      </w:r>
      <w:r w:rsidR="00816B17" w:rsidRPr="00C772B1">
        <w:rPr>
          <w:rFonts w:cstheme="minorHAnsi"/>
        </w:rPr>
        <w:t xml:space="preserve"> </w:t>
      </w:r>
    </w:p>
    <w:p w14:paraId="1630AD67" w14:textId="77777777" w:rsidR="00FD29D2" w:rsidRPr="00C772B1" w:rsidRDefault="00FD29D2" w:rsidP="00546619">
      <w:pPr>
        <w:widowControl w:val="0"/>
        <w:spacing w:after="0" w:line="240" w:lineRule="auto"/>
        <w:jc w:val="both"/>
        <w:rPr>
          <w:rFonts w:cstheme="minorHAnsi"/>
          <w:i/>
        </w:rPr>
      </w:pPr>
      <w:r w:rsidRPr="00C772B1">
        <w:rPr>
          <w:rFonts w:cstheme="minorHAnsi"/>
        </w:rPr>
        <w:t>God created human beings to have feelings</w:t>
      </w:r>
      <w:r w:rsidR="00AB3098" w:rsidRPr="00C772B1">
        <w:rPr>
          <w:rFonts w:cstheme="minorHAnsi"/>
        </w:rPr>
        <w:t xml:space="preserve"> about everything</w:t>
      </w:r>
      <w:r w:rsidRPr="00C772B1">
        <w:rPr>
          <w:rFonts w:cstheme="minorHAnsi"/>
        </w:rPr>
        <w:t xml:space="preserve">. </w:t>
      </w:r>
      <w:r w:rsidR="006C3DAF" w:rsidRPr="00C772B1">
        <w:rPr>
          <w:rFonts w:cstheme="minorHAnsi"/>
        </w:rPr>
        <w:t>You</w:t>
      </w:r>
      <w:r w:rsidR="007A5812" w:rsidRPr="00C772B1">
        <w:rPr>
          <w:rFonts w:cstheme="minorHAnsi"/>
        </w:rPr>
        <w:t xml:space="preserve"> can</w:t>
      </w:r>
      <w:r w:rsidR="000F5F13" w:rsidRPr="00C772B1">
        <w:rPr>
          <w:rFonts w:cstheme="minorHAnsi"/>
        </w:rPr>
        <w:t xml:space="preserve"> choose</w:t>
      </w:r>
      <w:r w:rsidR="005962B8" w:rsidRPr="00C772B1">
        <w:rPr>
          <w:rFonts w:cstheme="minorHAnsi"/>
        </w:rPr>
        <w:t xml:space="preserve"> to</w:t>
      </w:r>
      <w:r w:rsidR="000F5F13" w:rsidRPr="00C772B1">
        <w:rPr>
          <w:rFonts w:cstheme="minorHAnsi"/>
        </w:rPr>
        <w:t xml:space="preserve"> </w:t>
      </w:r>
      <w:r w:rsidR="007A5812" w:rsidRPr="00C772B1">
        <w:rPr>
          <w:rFonts w:cstheme="minorHAnsi"/>
        </w:rPr>
        <w:t>honor and obser</w:t>
      </w:r>
      <w:r w:rsidR="006A44C3" w:rsidRPr="00C772B1">
        <w:rPr>
          <w:rFonts w:cstheme="minorHAnsi"/>
        </w:rPr>
        <w:t xml:space="preserve">ve </w:t>
      </w:r>
      <w:r w:rsidR="006C3DAF" w:rsidRPr="00C772B1">
        <w:rPr>
          <w:rFonts w:cstheme="minorHAnsi"/>
        </w:rPr>
        <w:t>y</w:t>
      </w:r>
      <w:r w:rsidR="006A44C3" w:rsidRPr="00C772B1">
        <w:rPr>
          <w:rFonts w:cstheme="minorHAnsi"/>
        </w:rPr>
        <w:t>our feelings</w:t>
      </w:r>
      <w:r w:rsidR="00C36CF7" w:rsidRPr="00C772B1">
        <w:rPr>
          <w:rFonts w:cstheme="minorHAnsi"/>
        </w:rPr>
        <w:t xml:space="preserve"> without reacting</w:t>
      </w:r>
      <w:r w:rsidR="006A44C3" w:rsidRPr="00C772B1">
        <w:rPr>
          <w:rFonts w:cstheme="minorHAnsi"/>
        </w:rPr>
        <w:t xml:space="preserve"> to them</w:t>
      </w:r>
      <w:r w:rsidR="007A5812" w:rsidRPr="00C772B1">
        <w:rPr>
          <w:rFonts w:cstheme="minorHAnsi"/>
        </w:rPr>
        <w:t xml:space="preserve">. </w:t>
      </w:r>
      <w:bookmarkStart w:id="42" w:name="_Hlk10300271"/>
      <w:r w:rsidR="007A5812" w:rsidRPr="00C772B1">
        <w:rPr>
          <w:rFonts w:cstheme="minorHAnsi"/>
        </w:rPr>
        <w:t>We all have t</w:t>
      </w:r>
      <w:r w:rsidR="005962B8" w:rsidRPr="00C772B1">
        <w:rPr>
          <w:rFonts w:cstheme="minorHAnsi"/>
        </w:rPr>
        <w:t xml:space="preserve">o learn to experience our feelings </w:t>
      </w:r>
      <w:r w:rsidR="00C04CFA" w:rsidRPr="00C772B1">
        <w:rPr>
          <w:rFonts w:cstheme="minorHAnsi"/>
        </w:rPr>
        <w:t>and, at the same time, choose to</w:t>
      </w:r>
      <w:r w:rsidR="005962B8" w:rsidRPr="00C772B1">
        <w:rPr>
          <w:rFonts w:cstheme="minorHAnsi"/>
        </w:rPr>
        <w:t xml:space="preserve"> live oriented lives</w:t>
      </w:r>
      <w:r w:rsidR="007A5812" w:rsidRPr="00C772B1">
        <w:rPr>
          <w:rFonts w:cstheme="minorHAnsi"/>
        </w:rPr>
        <w:t>.</w:t>
      </w:r>
      <w:r w:rsidR="00C7626D" w:rsidRPr="00C772B1">
        <w:rPr>
          <w:rFonts w:cstheme="minorHAnsi"/>
        </w:rPr>
        <w:t xml:space="preserve"> </w:t>
      </w:r>
      <w:bookmarkEnd w:id="42"/>
      <w:r w:rsidR="00C7626D" w:rsidRPr="00C772B1">
        <w:rPr>
          <w:rFonts w:cstheme="minorHAnsi"/>
          <w:i/>
        </w:rPr>
        <w:t>(Pause)</w:t>
      </w:r>
      <w:r w:rsidR="000F5F13" w:rsidRPr="00C772B1">
        <w:rPr>
          <w:rFonts w:cstheme="minorHAnsi"/>
        </w:rPr>
        <w:t xml:space="preserve"> The fact that y</w:t>
      </w:r>
      <w:r w:rsidR="005962B8" w:rsidRPr="00C772B1">
        <w:rPr>
          <w:rFonts w:cstheme="minorHAnsi"/>
        </w:rPr>
        <w:t>ou can step back and observe your</w:t>
      </w:r>
      <w:r w:rsidR="00C36CF7" w:rsidRPr="00C772B1">
        <w:rPr>
          <w:rFonts w:cstheme="minorHAnsi"/>
        </w:rPr>
        <w:t xml:space="preserve"> experience lets </w:t>
      </w:r>
      <w:r w:rsidR="003E651E" w:rsidRPr="00C772B1">
        <w:rPr>
          <w:rFonts w:cstheme="minorHAnsi"/>
        </w:rPr>
        <w:t xml:space="preserve">you know that </w:t>
      </w:r>
      <w:r w:rsidR="00C36CF7" w:rsidRPr="00C772B1">
        <w:rPr>
          <w:rFonts w:cstheme="minorHAnsi"/>
        </w:rPr>
        <w:t>you</w:t>
      </w:r>
      <w:r w:rsidR="003E651E" w:rsidRPr="00C772B1">
        <w:rPr>
          <w:rFonts w:cstheme="minorHAnsi"/>
        </w:rPr>
        <w:t>r experience does not define you</w:t>
      </w:r>
      <w:r w:rsidR="0009189A" w:rsidRPr="00C772B1">
        <w:rPr>
          <w:rFonts w:cstheme="minorHAnsi"/>
        </w:rPr>
        <w:t>; you are separate from your experience</w:t>
      </w:r>
      <w:r w:rsidR="003E651E" w:rsidRPr="00C772B1">
        <w:rPr>
          <w:rFonts w:cstheme="minorHAnsi"/>
        </w:rPr>
        <w:t>.</w:t>
      </w:r>
      <w:r w:rsidR="00BE2F68" w:rsidRPr="00C772B1">
        <w:rPr>
          <w:rFonts w:cstheme="minorHAnsi"/>
          <w:i/>
        </w:rPr>
        <w:t xml:space="preserve"> </w:t>
      </w:r>
      <w:r w:rsidR="00C7626D" w:rsidRPr="00C772B1">
        <w:rPr>
          <w:rFonts w:cstheme="minorHAnsi"/>
          <w:i/>
        </w:rPr>
        <w:t>(Pause)</w:t>
      </w:r>
      <w:r w:rsidR="00C7626D" w:rsidRPr="00C772B1">
        <w:rPr>
          <w:rFonts w:cstheme="minorHAnsi"/>
        </w:rPr>
        <w:t xml:space="preserve"> </w:t>
      </w:r>
      <w:r w:rsidR="001D3B08" w:rsidRPr="00C772B1">
        <w:rPr>
          <w:rFonts w:cstheme="minorHAnsi"/>
        </w:rPr>
        <w:t>Breathe with</w:t>
      </w:r>
      <w:r w:rsidR="00165643" w:rsidRPr="00C772B1">
        <w:rPr>
          <w:rFonts w:cstheme="minorHAnsi"/>
        </w:rPr>
        <w:t xml:space="preserve"> compassion </w:t>
      </w:r>
      <w:r w:rsidR="006A44C3" w:rsidRPr="00C772B1">
        <w:rPr>
          <w:rFonts w:cstheme="minorHAnsi"/>
        </w:rPr>
        <w:t>for everyone who is learning to deal w</w:t>
      </w:r>
      <w:r w:rsidR="0082737D" w:rsidRPr="00C772B1">
        <w:rPr>
          <w:rFonts w:cstheme="minorHAnsi"/>
        </w:rPr>
        <w:t xml:space="preserve">ith what is revealed </w:t>
      </w:r>
      <w:r w:rsidR="0009189A" w:rsidRPr="00C772B1">
        <w:rPr>
          <w:rFonts w:cstheme="minorHAnsi"/>
        </w:rPr>
        <w:t>by their actions</w:t>
      </w:r>
      <w:r w:rsidR="006A44C3" w:rsidRPr="00C772B1">
        <w:rPr>
          <w:rFonts w:cstheme="minorHAnsi"/>
        </w:rPr>
        <w:t>. H</w:t>
      </w:r>
      <w:r w:rsidR="00165643" w:rsidRPr="00C772B1">
        <w:rPr>
          <w:rFonts w:cstheme="minorHAnsi"/>
        </w:rPr>
        <w:t>elp your body</w:t>
      </w:r>
      <w:r w:rsidR="00BE2F68" w:rsidRPr="00C772B1">
        <w:rPr>
          <w:rFonts w:cstheme="minorHAnsi"/>
        </w:rPr>
        <w:t xml:space="preserve"> process</w:t>
      </w:r>
      <w:r w:rsidR="00165643" w:rsidRPr="00C772B1">
        <w:rPr>
          <w:rFonts w:cstheme="minorHAnsi"/>
        </w:rPr>
        <w:t xml:space="preserve"> with </w:t>
      </w:r>
      <w:r w:rsidR="00DC7668" w:rsidRPr="00C772B1">
        <w:rPr>
          <w:rFonts w:cstheme="minorHAnsi"/>
        </w:rPr>
        <w:t xml:space="preserve">a </w:t>
      </w:r>
      <w:r w:rsidR="00165643" w:rsidRPr="00C772B1">
        <w:rPr>
          <w:rFonts w:cstheme="minorHAnsi"/>
        </w:rPr>
        <w:t>long exhaling breath</w:t>
      </w:r>
      <w:r w:rsidR="00AB3098" w:rsidRPr="00C772B1">
        <w:rPr>
          <w:rFonts w:cstheme="minorHAnsi"/>
        </w:rPr>
        <w:t xml:space="preserve">. </w:t>
      </w:r>
      <w:r w:rsidR="00FB76B7" w:rsidRPr="00C772B1">
        <w:rPr>
          <w:rFonts w:cstheme="minorHAnsi"/>
          <w:i/>
        </w:rPr>
        <w:t xml:space="preserve">(Pause </w:t>
      </w:r>
      <w:r w:rsidR="00F1220A" w:rsidRPr="00C772B1">
        <w:rPr>
          <w:rFonts w:cstheme="minorHAnsi"/>
          <w:i/>
        </w:rPr>
        <w:t xml:space="preserve">for </w:t>
      </w:r>
      <w:r w:rsidR="00EC2405" w:rsidRPr="00C772B1">
        <w:rPr>
          <w:rFonts w:cstheme="minorHAnsi"/>
          <w:i/>
        </w:rPr>
        <w:t>30</w:t>
      </w:r>
      <w:r w:rsidR="00FB76B7" w:rsidRPr="00C772B1">
        <w:rPr>
          <w:rFonts w:cstheme="minorHAnsi"/>
          <w:i/>
        </w:rPr>
        <w:t xml:space="preserve"> seconds)</w:t>
      </w:r>
    </w:p>
    <w:p w14:paraId="6478FBBE" w14:textId="77777777" w:rsidR="006A44C3" w:rsidRPr="00C772B1" w:rsidRDefault="006A44C3" w:rsidP="00945F4E">
      <w:pPr>
        <w:spacing w:after="0" w:line="240" w:lineRule="auto"/>
        <w:jc w:val="both"/>
        <w:rPr>
          <w:rFonts w:cstheme="minorHAnsi"/>
        </w:rPr>
      </w:pPr>
    </w:p>
    <w:p w14:paraId="105E9220" w14:textId="77777777" w:rsidR="00EC2405" w:rsidRPr="00C772B1" w:rsidRDefault="006A44C3" w:rsidP="00945F4E">
      <w:pPr>
        <w:spacing w:after="0" w:line="240" w:lineRule="auto"/>
        <w:jc w:val="both"/>
        <w:rPr>
          <w:rFonts w:cstheme="minorHAnsi"/>
        </w:rPr>
      </w:pPr>
      <w:r w:rsidRPr="00C772B1">
        <w:rPr>
          <w:rFonts w:cstheme="minorHAnsi"/>
          <w:i/>
        </w:rPr>
        <w:t xml:space="preserve">Optional: </w:t>
      </w:r>
      <w:r w:rsidR="00EC2405" w:rsidRPr="00C772B1">
        <w:rPr>
          <w:rFonts w:cstheme="minorHAnsi"/>
        </w:rPr>
        <w:t xml:space="preserve">Continue to breathe </w:t>
      </w:r>
      <w:r w:rsidR="00F1220A" w:rsidRPr="00C772B1">
        <w:rPr>
          <w:rFonts w:cstheme="minorHAnsi"/>
        </w:rPr>
        <w:t xml:space="preserve">while </w:t>
      </w:r>
      <w:r w:rsidRPr="00C772B1">
        <w:rPr>
          <w:rFonts w:cstheme="minorHAnsi"/>
        </w:rPr>
        <w:t>I test for further integration.</w:t>
      </w:r>
    </w:p>
    <w:p w14:paraId="171890E5" w14:textId="77777777" w:rsidR="001B3EFD" w:rsidRPr="00C772B1" w:rsidRDefault="001B3EFD" w:rsidP="00945F4E">
      <w:pPr>
        <w:spacing w:after="0" w:line="240" w:lineRule="auto"/>
        <w:jc w:val="both"/>
        <w:rPr>
          <w:rFonts w:cstheme="minorHAnsi"/>
        </w:rPr>
      </w:pPr>
    </w:p>
    <w:p w14:paraId="247B6EAB" w14:textId="77777777" w:rsidR="001D3B08" w:rsidRPr="00C772B1" w:rsidRDefault="001D3B08" w:rsidP="00945F4E">
      <w:pPr>
        <w:spacing w:after="0" w:line="240" w:lineRule="auto"/>
        <w:jc w:val="both"/>
        <w:rPr>
          <w:rFonts w:cstheme="minorHAnsi"/>
        </w:rPr>
      </w:pPr>
      <w:r w:rsidRPr="00C772B1">
        <w:rPr>
          <w:rFonts w:cstheme="minorHAnsi"/>
        </w:rPr>
        <w:t>Take a deep breath.</w:t>
      </w:r>
      <w:r w:rsidR="00607CD3" w:rsidRPr="00C772B1">
        <w:rPr>
          <w:rFonts w:cstheme="minorHAnsi"/>
        </w:rPr>
        <w:t xml:space="preserve"> </w:t>
      </w:r>
    </w:p>
    <w:p w14:paraId="2E5168EB" w14:textId="4B750ECE" w:rsidR="001B3EFD" w:rsidRPr="00C772B1" w:rsidRDefault="001B3EFD" w:rsidP="001B3EFD">
      <w:pPr>
        <w:spacing w:after="0" w:line="240" w:lineRule="auto"/>
        <w:jc w:val="both"/>
        <w:rPr>
          <w:rFonts w:cstheme="minorHAnsi"/>
          <w:i/>
          <w:iCs/>
        </w:rPr>
      </w:pPr>
      <w:r w:rsidRPr="00C772B1">
        <w:rPr>
          <w:rFonts w:cstheme="minorHAnsi"/>
          <w:i/>
          <w:iCs/>
        </w:rPr>
        <w:t xml:space="preserve">(If time permits, ask, “Does anyone have comments or questions about </w:t>
      </w:r>
      <w:r w:rsidR="00111842" w:rsidRPr="00C772B1">
        <w:rPr>
          <w:rFonts w:cstheme="minorHAnsi"/>
          <w:i/>
          <w:iCs/>
        </w:rPr>
        <w:t xml:space="preserve">the </w:t>
      </w:r>
      <w:r w:rsidRPr="00C772B1">
        <w:rPr>
          <w:rFonts w:cstheme="minorHAnsi"/>
          <w:i/>
          <w:iCs/>
        </w:rPr>
        <w:t>integration?”)</w:t>
      </w:r>
    </w:p>
    <w:p w14:paraId="0432CE33" w14:textId="77777777" w:rsidR="00FD29D2" w:rsidRPr="00C772B1" w:rsidRDefault="00FD29D2" w:rsidP="00945F4E">
      <w:pPr>
        <w:spacing w:after="0" w:line="240" w:lineRule="auto"/>
        <w:jc w:val="both"/>
        <w:rPr>
          <w:rFonts w:cstheme="minorHAnsi"/>
        </w:rPr>
      </w:pPr>
    </w:p>
    <w:p w14:paraId="2C1D314D" w14:textId="77777777" w:rsidR="00285B9A" w:rsidRPr="00C772B1" w:rsidRDefault="001D3B08" w:rsidP="00945F4E">
      <w:pPr>
        <w:spacing w:after="0" w:line="240" w:lineRule="auto"/>
        <w:jc w:val="both"/>
        <w:rPr>
          <w:rFonts w:cstheme="minorHAnsi"/>
          <w:b/>
        </w:rPr>
      </w:pPr>
      <w:r w:rsidRPr="00C772B1">
        <w:rPr>
          <w:rFonts w:cstheme="minorHAnsi"/>
          <w:b/>
        </w:rPr>
        <w:t>1:28</w:t>
      </w:r>
      <w:r w:rsidR="00285B9A" w:rsidRPr="00C772B1">
        <w:rPr>
          <w:rFonts w:cstheme="minorHAnsi"/>
          <w:b/>
        </w:rPr>
        <w:tab/>
        <w:t>ENDING PRAYER</w:t>
      </w:r>
    </w:p>
    <w:p w14:paraId="76F92857" w14:textId="77777777" w:rsidR="00FD29D2" w:rsidRPr="00C772B1" w:rsidRDefault="00FD29D2" w:rsidP="00945F4E">
      <w:pPr>
        <w:spacing w:after="0" w:line="240" w:lineRule="auto"/>
        <w:jc w:val="both"/>
        <w:rPr>
          <w:rFonts w:cstheme="minorHAnsi"/>
          <w:b/>
          <w:color w:val="000000"/>
        </w:rPr>
      </w:pPr>
    </w:p>
    <w:p w14:paraId="4F8D9BD9" w14:textId="77777777" w:rsidR="00FD29D2" w:rsidRPr="00C772B1" w:rsidRDefault="00285B9A" w:rsidP="00945F4E">
      <w:pPr>
        <w:spacing w:after="0" w:line="240" w:lineRule="auto"/>
        <w:jc w:val="both"/>
        <w:rPr>
          <w:rFonts w:cstheme="minorHAnsi"/>
        </w:rPr>
      </w:pPr>
      <w:bookmarkStart w:id="43" w:name="_Hlk492553029"/>
      <w:r w:rsidRPr="00C772B1">
        <w:rPr>
          <w:rFonts w:cstheme="minorHAnsi"/>
        </w:rPr>
        <w:t>Dear Father and Creator,</w:t>
      </w:r>
    </w:p>
    <w:p w14:paraId="06A0B29F" w14:textId="24B11DE2" w:rsidR="00285B9A" w:rsidRPr="00C772B1" w:rsidRDefault="006A44C3" w:rsidP="00945F4E">
      <w:pPr>
        <w:spacing w:after="0" w:line="240" w:lineRule="auto"/>
        <w:jc w:val="both"/>
        <w:rPr>
          <w:rFonts w:cstheme="minorHAnsi"/>
        </w:rPr>
      </w:pPr>
      <w:r w:rsidRPr="00C772B1">
        <w:rPr>
          <w:rFonts w:cstheme="minorHAnsi"/>
        </w:rPr>
        <w:t>We are</w:t>
      </w:r>
      <w:r w:rsidR="00285B9A" w:rsidRPr="00C772B1">
        <w:rPr>
          <w:rFonts w:cstheme="minorHAnsi"/>
        </w:rPr>
        <w:t xml:space="preserve"> grateful for this</w:t>
      </w:r>
      <w:r w:rsidR="00356175" w:rsidRPr="00C772B1">
        <w:rPr>
          <w:rFonts w:cstheme="minorHAnsi"/>
        </w:rPr>
        <w:t xml:space="preserve"> time</w:t>
      </w:r>
      <w:r w:rsidRPr="00C772B1">
        <w:rPr>
          <w:rFonts w:cstheme="minorHAnsi"/>
        </w:rPr>
        <w:t xml:space="preserve"> to heal and train</w:t>
      </w:r>
      <w:r w:rsidR="00AB3098" w:rsidRPr="00C772B1">
        <w:rPr>
          <w:rFonts w:cstheme="minorHAnsi"/>
        </w:rPr>
        <w:t xml:space="preserve"> together. Hold us in the power</w:t>
      </w:r>
      <w:r w:rsidR="00356175" w:rsidRPr="00C772B1">
        <w:rPr>
          <w:rFonts w:cstheme="minorHAnsi"/>
        </w:rPr>
        <w:t xml:space="preserve"> of</w:t>
      </w:r>
      <w:r w:rsidR="00954150" w:rsidRPr="00C772B1">
        <w:rPr>
          <w:rFonts w:cstheme="minorHAnsi"/>
        </w:rPr>
        <w:t xml:space="preserve"> this new understanding as You continue to show us the truth about ourselves</w:t>
      </w:r>
      <w:r w:rsidR="00B95C28" w:rsidRPr="00C772B1">
        <w:rPr>
          <w:rFonts w:cstheme="minorHAnsi"/>
        </w:rPr>
        <w:t xml:space="preserve">. </w:t>
      </w:r>
      <w:bookmarkStart w:id="44" w:name="_Hlk82253782"/>
      <w:r w:rsidR="00B95C28" w:rsidRPr="00C772B1">
        <w:rPr>
          <w:rFonts w:cstheme="minorHAnsi"/>
        </w:rPr>
        <w:t xml:space="preserve">Help us </w:t>
      </w:r>
      <w:r w:rsidR="00767921" w:rsidRPr="00C772B1">
        <w:rPr>
          <w:rFonts w:cstheme="minorHAnsi"/>
        </w:rPr>
        <w:t>learn to trust You as we use our real resources to serve</w:t>
      </w:r>
      <w:r w:rsidRPr="00C772B1">
        <w:rPr>
          <w:rFonts w:cstheme="minorHAnsi"/>
        </w:rPr>
        <w:t xml:space="preserve">. </w:t>
      </w:r>
      <w:bookmarkEnd w:id="44"/>
      <w:r w:rsidR="00285B9A" w:rsidRPr="00C772B1">
        <w:rPr>
          <w:rFonts w:cstheme="minorHAnsi"/>
        </w:rPr>
        <w:t>Lead us to the next step in our heal</w:t>
      </w:r>
      <w:r w:rsidR="00356175" w:rsidRPr="00C772B1">
        <w:rPr>
          <w:rFonts w:cstheme="minorHAnsi"/>
        </w:rPr>
        <w:t>ing</w:t>
      </w:r>
      <w:r w:rsidR="00321BDB" w:rsidRPr="00C772B1">
        <w:rPr>
          <w:rFonts w:cstheme="minorHAnsi"/>
        </w:rPr>
        <w:t xml:space="preserve"> this week</w:t>
      </w:r>
      <w:r w:rsidR="001D3B08" w:rsidRPr="00C772B1">
        <w:rPr>
          <w:rFonts w:cstheme="minorHAnsi"/>
        </w:rPr>
        <w:t xml:space="preserve"> as we co-labor with You to </w:t>
      </w:r>
      <w:r w:rsidR="00356175" w:rsidRPr="00C772B1">
        <w:rPr>
          <w:rFonts w:cstheme="minorHAnsi"/>
        </w:rPr>
        <w:t>r</w:t>
      </w:r>
      <w:r w:rsidR="00285B9A" w:rsidRPr="00C772B1">
        <w:rPr>
          <w:rFonts w:cstheme="minorHAnsi"/>
        </w:rPr>
        <w:t xml:space="preserve">eorient our lives </w:t>
      </w:r>
      <w:r w:rsidR="00B4644B" w:rsidRPr="00C772B1">
        <w:rPr>
          <w:rFonts w:cstheme="minorHAnsi"/>
        </w:rPr>
        <w:t xml:space="preserve">for </w:t>
      </w:r>
      <w:r w:rsidR="00285B9A" w:rsidRPr="00C772B1">
        <w:rPr>
          <w:rFonts w:cstheme="minorHAnsi"/>
        </w:rPr>
        <w:t>a more effecti</w:t>
      </w:r>
      <w:r w:rsidRPr="00C772B1">
        <w:rPr>
          <w:rFonts w:cstheme="minorHAnsi"/>
        </w:rPr>
        <w:t>ve flow and to flourish in</w:t>
      </w:r>
      <w:r w:rsidR="00231B03" w:rsidRPr="00C772B1">
        <w:rPr>
          <w:rFonts w:cstheme="minorHAnsi"/>
        </w:rPr>
        <w:t xml:space="preserve"> our connection with our True Self </w:t>
      </w:r>
      <w:r w:rsidRPr="00C772B1">
        <w:rPr>
          <w:rFonts w:cstheme="minorHAnsi"/>
        </w:rPr>
        <w:t>and mission</w:t>
      </w:r>
      <w:r w:rsidR="00231B03" w:rsidRPr="00C772B1">
        <w:rPr>
          <w:rFonts w:cstheme="minorHAnsi"/>
        </w:rPr>
        <w:t>, wi</w:t>
      </w:r>
      <w:r w:rsidRPr="00C772B1">
        <w:rPr>
          <w:rFonts w:cstheme="minorHAnsi"/>
        </w:rPr>
        <w:t xml:space="preserve">th the </w:t>
      </w:r>
      <w:r w:rsidR="00285B9A" w:rsidRPr="00C772B1">
        <w:rPr>
          <w:rFonts w:cstheme="minorHAnsi"/>
        </w:rPr>
        <w:t>Creation, and with You</w:t>
      </w:r>
      <w:r w:rsidR="001D3B08" w:rsidRPr="00C772B1">
        <w:rPr>
          <w:rFonts w:cstheme="minorHAnsi"/>
        </w:rPr>
        <w:t>, for</w:t>
      </w:r>
      <w:r w:rsidR="00231B03" w:rsidRPr="00C772B1">
        <w:rPr>
          <w:rFonts w:cstheme="minorHAnsi"/>
        </w:rPr>
        <w:t xml:space="preserve"> the glory and honor of our Lord Jesus</w:t>
      </w:r>
      <w:r w:rsidR="00285B9A" w:rsidRPr="00C772B1">
        <w:rPr>
          <w:rFonts w:cstheme="minorHAnsi"/>
        </w:rPr>
        <w:t>.</w:t>
      </w:r>
      <w:r w:rsidR="00231B03" w:rsidRPr="00C772B1">
        <w:rPr>
          <w:rFonts w:cstheme="minorHAnsi"/>
        </w:rPr>
        <w:t xml:space="preserve"> Amen.</w:t>
      </w:r>
    </w:p>
    <w:bookmarkEnd w:id="43"/>
    <w:p w14:paraId="5DF1289F" w14:textId="77777777" w:rsidR="001D3B08" w:rsidRPr="00C772B1" w:rsidRDefault="001D3B08" w:rsidP="00945F4E">
      <w:pPr>
        <w:spacing w:after="0" w:line="240" w:lineRule="auto"/>
        <w:jc w:val="both"/>
        <w:rPr>
          <w:rFonts w:cstheme="minorHAnsi"/>
        </w:rPr>
      </w:pPr>
    </w:p>
    <w:p w14:paraId="07B031B5" w14:textId="77777777" w:rsidR="001D3B08" w:rsidRPr="00C772B1" w:rsidRDefault="001D3B08" w:rsidP="00945F4E">
      <w:pPr>
        <w:spacing w:after="0" w:line="240" w:lineRule="auto"/>
        <w:jc w:val="both"/>
        <w:rPr>
          <w:rFonts w:cstheme="minorHAnsi"/>
        </w:rPr>
      </w:pPr>
      <w:r w:rsidRPr="00C772B1">
        <w:rPr>
          <w:rFonts w:cstheme="minorHAnsi"/>
        </w:rPr>
        <w:t>Take a deep breath.</w:t>
      </w:r>
    </w:p>
    <w:p w14:paraId="0D6FAD58" w14:textId="77777777" w:rsidR="001B3EFD" w:rsidRPr="00C772B1" w:rsidRDefault="001B3EFD" w:rsidP="001B3EFD">
      <w:pPr>
        <w:spacing w:after="0" w:line="240" w:lineRule="auto"/>
        <w:jc w:val="both"/>
        <w:rPr>
          <w:rFonts w:cstheme="minorHAnsi"/>
          <w:i/>
          <w:iCs/>
        </w:rPr>
      </w:pPr>
      <w:r w:rsidRPr="00C772B1">
        <w:rPr>
          <w:rFonts w:cstheme="minorHAnsi"/>
          <w:i/>
          <w:iCs/>
        </w:rPr>
        <w:t>(If time permits, ask, “Does anyone have comments or questions about this meeting?”)</w:t>
      </w:r>
    </w:p>
    <w:p w14:paraId="1059D27A" w14:textId="77777777" w:rsidR="00FD29D2" w:rsidRPr="00C772B1" w:rsidRDefault="00FD29D2" w:rsidP="00945F4E">
      <w:pPr>
        <w:spacing w:after="0" w:line="240" w:lineRule="auto"/>
        <w:jc w:val="both"/>
        <w:rPr>
          <w:rFonts w:cstheme="minorHAnsi"/>
        </w:rPr>
      </w:pPr>
    </w:p>
    <w:p w14:paraId="60EC4D10" w14:textId="71AFD001" w:rsidR="00364554" w:rsidRPr="00945F4E" w:rsidRDefault="00FD29D2" w:rsidP="00945F4E">
      <w:pPr>
        <w:spacing w:after="0" w:line="240" w:lineRule="auto"/>
        <w:jc w:val="both"/>
        <w:rPr>
          <w:rFonts w:cstheme="minorHAnsi"/>
          <w:b/>
        </w:rPr>
      </w:pPr>
      <w:r w:rsidRPr="00C772B1">
        <w:rPr>
          <w:rFonts w:cstheme="minorHAnsi"/>
          <w:b/>
        </w:rPr>
        <w:t>1:29</w:t>
      </w:r>
      <w:r w:rsidR="00364554" w:rsidRPr="00C772B1">
        <w:rPr>
          <w:rFonts w:cstheme="minorHAnsi"/>
          <w:b/>
        </w:rPr>
        <w:tab/>
        <w:t>ANNOUNCEMENTS</w:t>
      </w:r>
    </w:p>
    <w:p w14:paraId="152EBC93" w14:textId="77777777" w:rsidR="00046FEC" w:rsidRDefault="00046FEC" w:rsidP="002B28EA">
      <w:pPr>
        <w:spacing w:after="0" w:line="240" w:lineRule="auto"/>
        <w:jc w:val="both"/>
      </w:pPr>
      <w:bookmarkStart w:id="45" w:name="_Hlk177543444"/>
    </w:p>
    <w:p w14:paraId="40A40072" w14:textId="77777777" w:rsidR="00192245" w:rsidRDefault="00192245" w:rsidP="00192245">
      <w:pPr>
        <w:spacing w:after="0" w:line="240" w:lineRule="auto"/>
        <w:jc w:val="both"/>
      </w:pPr>
      <w:r>
        <w:t>*</w:t>
      </w:r>
      <w:r w:rsidR="002B28EA" w:rsidRPr="00046FEC">
        <w:t xml:space="preserve">This is the time in our KF training cycle to consider whether we, as KF members, </w:t>
      </w:r>
      <w:r w:rsidR="00BE6B29" w:rsidRPr="00046FEC">
        <w:t>have the MATH</w:t>
      </w:r>
      <w:r w:rsidR="002B28EA" w:rsidRPr="00046FEC">
        <w:t xml:space="preserve"> to offer the next NHG book study to our wider community. All current members are invited to participate in offering this gift by signing up on the spreadsheet in the recent email</w:t>
      </w:r>
      <w:r w:rsidR="00BE6B29" w:rsidRPr="00046FEC">
        <w:t xml:space="preserve"> sent</w:t>
      </w:r>
      <w:r w:rsidR="002B28EA" w:rsidRPr="00046FEC">
        <w:t xml:space="preserve"> from admin.</w:t>
      </w:r>
      <w:r w:rsidR="002B28EA">
        <w:t xml:space="preserve"> </w:t>
      </w:r>
    </w:p>
    <w:p w14:paraId="3D98A6BD" w14:textId="77777777" w:rsidR="00192245" w:rsidRDefault="00192245" w:rsidP="00192245">
      <w:pPr>
        <w:spacing w:after="0" w:line="240" w:lineRule="auto"/>
        <w:jc w:val="both"/>
      </w:pPr>
    </w:p>
    <w:p w14:paraId="506C40BF" w14:textId="277BDB69" w:rsidR="002B28EA" w:rsidRDefault="00192245" w:rsidP="00945F4E">
      <w:pPr>
        <w:spacing w:after="0" w:line="240" w:lineRule="auto"/>
        <w:jc w:val="both"/>
      </w:pPr>
      <w:r>
        <w:t xml:space="preserve">(*Except </w:t>
      </w:r>
      <w:r w:rsidR="00670029">
        <w:t>when preparing for</w:t>
      </w:r>
      <w:r>
        <w:t xml:space="preserve"> </w:t>
      </w:r>
      <w:r w:rsidR="00670029">
        <w:t>the J</w:t>
      </w:r>
      <w:r>
        <w:t>ubilee year)</w:t>
      </w:r>
      <w:bookmarkEnd w:id="45"/>
    </w:p>
    <w:sectPr w:rsidR="002B28EA" w:rsidSect="00917D62">
      <w:headerReference w:type="default" r:id="rId8"/>
      <w:footerReference w:type="default" r:id="rId9"/>
      <w:footerReference w:type="first" r:id="rId10"/>
      <w:endnotePr>
        <w:numFmt w:val="decimal"/>
      </w:endnotePr>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E2BB3" w14:textId="77777777" w:rsidR="00D629F2" w:rsidRDefault="00D629F2" w:rsidP="00285B9A">
      <w:pPr>
        <w:spacing w:after="0" w:line="240" w:lineRule="auto"/>
      </w:pPr>
      <w:r>
        <w:separator/>
      </w:r>
    </w:p>
  </w:endnote>
  <w:endnote w:type="continuationSeparator" w:id="0">
    <w:p w14:paraId="716B66CB" w14:textId="77777777" w:rsidR="00D629F2" w:rsidRDefault="00D629F2" w:rsidP="00285B9A">
      <w:pPr>
        <w:spacing w:after="0" w:line="240" w:lineRule="auto"/>
      </w:pPr>
      <w:r>
        <w:continuationSeparator/>
      </w:r>
    </w:p>
  </w:endnote>
  <w:endnote w:id="1">
    <w:p w14:paraId="4E403E4B" w14:textId="77777777" w:rsidR="007B2299" w:rsidRPr="005F6C8E" w:rsidRDefault="004B1CC1">
      <w:pPr>
        <w:pStyle w:val="EndnoteText"/>
        <w:rPr>
          <w:lang w:val="en-GB"/>
        </w:rPr>
      </w:pPr>
      <w:r w:rsidRPr="005F6C8E">
        <w:rPr>
          <w:rStyle w:val="EndnoteReference"/>
        </w:rPr>
        <w:endnoteRef/>
      </w:r>
      <w:r w:rsidRPr="005F6C8E">
        <w:t xml:space="preserve"> </w:t>
      </w:r>
      <w:hyperlink r:id="rId1" w:history="1">
        <w:r w:rsidR="00E6174F" w:rsidRPr="005F6C8E">
          <w:rPr>
            <w:rStyle w:val="Hyperlink"/>
          </w:rPr>
          <w:t>nutritiousmovement.com</w:t>
        </w:r>
      </w:hyperlink>
      <w:r w:rsidR="0057383C" w:rsidRPr="005F6C8E">
        <w:t>.</w:t>
      </w:r>
    </w:p>
  </w:endnote>
  <w:endnote w:id="2">
    <w:p w14:paraId="11A2AA0D" w14:textId="77777777" w:rsidR="007B2299" w:rsidRPr="005F6C8E" w:rsidRDefault="007B2299">
      <w:pPr>
        <w:pStyle w:val="EndnoteText"/>
        <w:rPr>
          <w:lang w:val="en-GB"/>
        </w:rPr>
      </w:pPr>
      <w:r w:rsidRPr="005F6C8E">
        <w:rPr>
          <w:rStyle w:val="EndnoteReference"/>
        </w:rPr>
        <w:endnoteRef/>
      </w:r>
      <w:r w:rsidRPr="005F6C8E">
        <w:t xml:space="preserve"> </w:t>
      </w:r>
      <w:hyperlink r:id="rId2" w:history="1">
        <w:r w:rsidR="00E6174F" w:rsidRPr="005F6C8E">
          <w:rPr>
            <w:rStyle w:val="Hyperlink"/>
          </w:rPr>
          <w:t>www.centeringprayer.com</w:t>
        </w:r>
      </w:hyperlink>
      <w:r w:rsidRPr="005F6C8E">
        <w:rPr>
          <w:rStyle w:val="Hyperlink"/>
          <w:color w:val="auto"/>
          <w:u w:val="none"/>
        </w:rPr>
        <w:t>.</w:t>
      </w:r>
    </w:p>
  </w:endnote>
  <w:endnote w:id="3">
    <w:p w14:paraId="28627DEE" w14:textId="77777777" w:rsidR="00F02A34" w:rsidRPr="005F6C8E" w:rsidRDefault="00F02A34">
      <w:pPr>
        <w:pStyle w:val="EndnoteText"/>
      </w:pPr>
      <w:r w:rsidRPr="005F6C8E">
        <w:rPr>
          <w:rStyle w:val="EndnoteReference"/>
        </w:rPr>
        <w:endnoteRef/>
      </w:r>
      <w:r w:rsidRPr="005F6C8E">
        <w:t xml:space="preserve"> Eph. 4:28.</w:t>
      </w:r>
    </w:p>
  </w:endnote>
  <w:endnote w:id="4">
    <w:p w14:paraId="6585D8B1" w14:textId="77777777" w:rsidR="00947F94" w:rsidRPr="005F6C8E" w:rsidRDefault="00947F94">
      <w:pPr>
        <w:pStyle w:val="EndnoteText"/>
        <w:rPr>
          <w:lang w:val="fr-FR"/>
        </w:rPr>
      </w:pPr>
      <w:r w:rsidRPr="005F6C8E">
        <w:rPr>
          <w:rStyle w:val="EndnoteReference"/>
        </w:rPr>
        <w:endnoteRef/>
      </w:r>
      <w:r w:rsidRPr="005F6C8E">
        <w:rPr>
          <w:lang w:val="fr-FR"/>
        </w:rPr>
        <w:t xml:space="preserve"> </w:t>
      </w:r>
      <w:hyperlink r:id="rId3" w:history="1">
        <w:r w:rsidR="00E6174F" w:rsidRPr="005F6C8E">
          <w:rPr>
            <w:rStyle w:val="Hyperlink"/>
            <w:lang w:val="fr-FR"/>
          </w:rPr>
          <w:t>en.wikipedia.org/wiki/</w:t>
        </w:r>
        <w:proofErr w:type="spellStart"/>
        <w:r w:rsidR="00E6174F" w:rsidRPr="005F6C8E">
          <w:rPr>
            <w:rStyle w:val="Hyperlink"/>
            <w:lang w:val="fr-FR"/>
          </w:rPr>
          <w:t>Tapas_Acupressure_Technique</w:t>
        </w:r>
        <w:proofErr w:type="spellEnd"/>
      </w:hyperlink>
      <w:r w:rsidR="006D26BF" w:rsidRPr="005F6C8E">
        <w:rPr>
          <w:rStyle w:val="Hyperlink"/>
          <w:u w:val="none"/>
          <w:lang w:val="fr-FR"/>
        </w:rPr>
        <w:t>.</w:t>
      </w:r>
    </w:p>
  </w:endnote>
  <w:endnote w:id="5">
    <w:p w14:paraId="5AD6F835" w14:textId="77777777" w:rsidR="003815DF" w:rsidRPr="005F6C8E" w:rsidRDefault="003815DF">
      <w:pPr>
        <w:pStyle w:val="EndnoteText"/>
        <w:rPr>
          <w:lang w:val="fr-FR"/>
        </w:rPr>
      </w:pPr>
      <w:r w:rsidRPr="005F6C8E">
        <w:rPr>
          <w:rStyle w:val="EndnoteReference"/>
        </w:rPr>
        <w:endnoteRef/>
      </w:r>
      <w:r w:rsidRPr="005F6C8E">
        <w:rPr>
          <w:lang w:val="fr-FR"/>
        </w:rPr>
        <w:t xml:space="preserve"> James 1:17.</w:t>
      </w:r>
    </w:p>
  </w:endnote>
  <w:endnote w:id="6">
    <w:p w14:paraId="03FCF767" w14:textId="77777777" w:rsidR="006D26BF" w:rsidRDefault="006D26BF">
      <w:pPr>
        <w:pStyle w:val="EndnoteText"/>
      </w:pPr>
      <w:r w:rsidRPr="005F6C8E">
        <w:rPr>
          <w:rStyle w:val="EndnoteReference"/>
        </w:rPr>
        <w:endnoteRef/>
      </w:r>
      <w:r w:rsidRPr="005F6C8E">
        <w:t xml:space="preserve"> See KF12.</w:t>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E0745F" w14:textId="4F1AFDF5" w:rsidR="004B1CC1" w:rsidRDefault="004B1CC1">
    <w:pPr>
      <w:pStyle w:val="Footer"/>
    </w:pPr>
    <w:r w:rsidRPr="00EC2405">
      <w:t>karisfellowships.com</w:t>
    </w:r>
    <w:r w:rsidRPr="00EC2405">
      <w:tab/>
    </w:r>
    <w:r w:rsidRPr="00E537B7">
      <w:t>KF26-M</w:t>
    </w:r>
    <w:r w:rsidRPr="00E537B7">
      <w:tab/>
    </w:r>
    <w:r w:rsidRPr="00E537B7">
      <w:rPr>
        <w:rFonts w:cstheme="minorHAnsi"/>
      </w:rPr>
      <w:t>©</w:t>
    </w:r>
    <w:r w:rsidRPr="00E537B7">
      <w:t>20</w:t>
    </w:r>
    <w:r w:rsidR="008E1E84">
      <w:t>21</w:t>
    </w:r>
    <w:r w:rsidRPr="00E537B7">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060B00" w14:textId="4C64EEA9" w:rsidR="004B1CC1" w:rsidRDefault="004B1CC1">
    <w:pPr>
      <w:pStyle w:val="Footer"/>
    </w:pPr>
    <w:r w:rsidRPr="00EC2405">
      <w:t>karisfellowships.com</w:t>
    </w:r>
    <w:r w:rsidRPr="00EC2405">
      <w:tab/>
    </w:r>
    <w:r w:rsidRPr="00E537B7">
      <w:t>KF26-M</w:t>
    </w:r>
    <w:r w:rsidRPr="00E537B7">
      <w:tab/>
    </w:r>
    <w:r w:rsidRPr="00E537B7">
      <w:rPr>
        <w:rFonts w:cstheme="minorHAnsi"/>
      </w:rPr>
      <w:t>©</w:t>
    </w:r>
    <w:r w:rsidRPr="00E537B7">
      <w:t>20</w:t>
    </w:r>
    <w:r w:rsidR="008E1E84">
      <w:t>21</w:t>
    </w:r>
    <w:r w:rsidRPr="00E537B7">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116C89" w14:textId="77777777" w:rsidR="00D629F2" w:rsidRDefault="00D629F2" w:rsidP="00285B9A">
      <w:pPr>
        <w:spacing w:after="0" w:line="240" w:lineRule="auto"/>
      </w:pPr>
      <w:r>
        <w:separator/>
      </w:r>
    </w:p>
  </w:footnote>
  <w:footnote w:type="continuationSeparator" w:id="0">
    <w:p w14:paraId="37DD1B59" w14:textId="77777777" w:rsidR="00D629F2" w:rsidRDefault="00D629F2"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0361492F" w14:textId="77777777" w:rsidR="004B1CC1" w:rsidRDefault="004B1CC1">
        <w:pPr>
          <w:pStyle w:val="Header"/>
          <w:jc w:val="right"/>
        </w:pPr>
        <w:r>
          <w:fldChar w:fldCharType="begin"/>
        </w:r>
        <w:r>
          <w:instrText xml:space="preserve"> PAGE   \* MERGEFORMAT </w:instrText>
        </w:r>
        <w:r>
          <w:fldChar w:fldCharType="separate"/>
        </w:r>
        <w:r w:rsidR="00662E7A">
          <w:rPr>
            <w:noProof/>
          </w:rPr>
          <w:t>7</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E759C"/>
    <w:multiLevelType w:val="hybridMultilevel"/>
    <w:tmpl w:val="67D25EBC"/>
    <w:lvl w:ilvl="0" w:tplc="6172B47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86B78"/>
    <w:multiLevelType w:val="hybridMultilevel"/>
    <w:tmpl w:val="6FE06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725FE6"/>
    <w:multiLevelType w:val="hybridMultilevel"/>
    <w:tmpl w:val="23D62CD6"/>
    <w:lvl w:ilvl="0" w:tplc="6172B47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1F08D4"/>
    <w:multiLevelType w:val="hybridMultilevel"/>
    <w:tmpl w:val="62DC1542"/>
    <w:lvl w:ilvl="0" w:tplc="DFDA3D5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48872F8"/>
    <w:multiLevelType w:val="hybridMultilevel"/>
    <w:tmpl w:val="F1BC4EDC"/>
    <w:lvl w:ilvl="0" w:tplc="DD00CA8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75294612">
    <w:abstractNumId w:val="1"/>
  </w:num>
  <w:num w:numId="2" w16cid:durableId="425083022">
    <w:abstractNumId w:val="4"/>
  </w:num>
  <w:num w:numId="3" w16cid:durableId="460533519">
    <w:abstractNumId w:val="3"/>
  </w:num>
  <w:num w:numId="4" w16cid:durableId="765150843">
    <w:abstractNumId w:val="2"/>
  </w:num>
  <w:num w:numId="5" w16cid:durableId="283922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10CCC"/>
    <w:rsid w:val="00012D6E"/>
    <w:rsid w:val="00023B4F"/>
    <w:rsid w:val="00025CF4"/>
    <w:rsid w:val="00025F33"/>
    <w:rsid w:val="00033946"/>
    <w:rsid w:val="00036B35"/>
    <w:rsid w:val="00046FEC"/>
    <w:rsid w:val="00046FFC"/>
    <w:rsid w:val="00047539"/>
    <w:rsid w:val="00050277"/>
    <w:rsid w:val="0005112F"/>
    <w:rsid w:val="00053020"/>
    <w:rsid w:val="00055C77"/>
    <w:rsid w:val="00061D9B"/>
    <w:rsid w:val="000716C7"/>
    <w:rsid w:val="00074FE3"/>
    <w:rsid w:val="00076BAF"/>
    <w:rsid w:val="00086811"/>
    <w:rsid w:val="0009189A"/>
    <w:rsid w:val="00094114"/>
    <w:rsid w:val="000A3F24"/>
    <w:rsid w:val="000A5BC3"/>
    <w:rsid w:val="000A788D"/>
    <w:rsid w:val="000C57FC"/>
    <w:rsid w:val="000D0527"/>
    <w:rsid w:val="000D2330"/>
    <w:rsid w:val="000D2BCE"/>
    <w:rsid w:val="000D3AB1"/>
    <w:rsid w:val="000E4894"/>
    <w:rsid w:val="000E623B"/>
    <w:rsid w:val="000F5F13"/>
    <w:rsid w:val="000F63E3"/>
    <w:rsid w:val="00106786"/>
    <w:rsid w:val="001073B2"/>
    <w:rsid w:val="00111842"/>
    <w:rsid w:val="00114106"/>
    <w:rsid w:val="00117314"/>
    <w:rsid w:val="00120235"/>
    <w:rsid w:val="0012586E"/>
    <w:rsid w:val="00126B11"/>
    <w:rsid w:val="00127658"/>
    <w:rsid w:val="00130315"/>
    <w:rsid w:val="00131888"/>
    <w:rsid w:val="00132AAB"/>
    <w:rsid w:val="00140EE2"/>
    <w:rsid w:val="00144D56"/>
    <w:rsid w:val="00151394"/>
    <w:rsid w:val="00154928"/>
    <w:rsid w:val="001556D2"/>
    <w:rsid w:val="00161C5A"/>
    <w:rsid w:val="00165643"/>
    <w:rsid w:val="00183647"/>
    <w:rsid w:val="00183DB6"/>
    <w:rsid w:val="0019171B"/>
    <w:rsid w:val="00192245"/>
    <w:rsid w:val="001A18ED"/>
    <w:rsid w:val="001A7711"/>
    <w:rsid w:val="001A7DB7"/>
    <w:rsid w:val="001B3EFD"/>
    <w:rsid w:val="001C08C9"/>
    <w:rsid w:val="001C13A7"/>
    <w:rsid w:val="001C145F"/>
    <w:rsid w:val="001C685D"/>
    <w:rsid w:val="001D216A"/>
    <w:rsid w:val="001D3B08"/>
    <w:rsid w:val="001D6D88"/>
    <w:rsid w:val="001E0F20"/>
    <w:rsid w:val="001E6D0A"/>
    <w:rsid w:val="001F01C7"/>
    <w:rsid w:val="001F12A3"/>
    <w:rsid w:val="001F6A9B"/>
    <w:rsid w:val="002021F7"/>
    <w:rsid w:val="00202A47"/>
    <w:rsid w:val="002118FD"/>
    <w:rsid w:val="0021233B"/>
    <w:rsid w:val="00213D64"/>
    <w:rsid w:val="002221A5"/>
    <w:rsid w:val="00222817"/>
    <w:rsid w:val="00222F52"/>
    <w:rsid w:val="002243F5"/>
    <w:rsid w:val="00231B03"/>
    <w:rsid w:val="002326F6"/>
    <w:rsid w:val="002454B3"/>
    <w:rsid w:val="0025288C"/>
    <w:rsid w:val="00252F6E"/>
    <w:rsid w:val="00253F40"/>
    <w:rsid w:val="002567A8"/>
    <w:rsid w:val="002605D1"/>
    <w:rsid w:val="00262F21"/>
    <w:rsid w:val="00270222"/>
    <w:rsid w:val="00273006"/>
    <w:rsid w:val="002743B5"/>
    <w:rsid w:val="00276DAE"/>
    <w:rsid w:val="00277719"/>
    <w:rsid w:val="002810E7"/>
    <w:rsid w:val="00282312"/>
    <w:rsid w:val="00282EA3"/>
    <w:rsid w:val="00284904"/>
    <w:rsid w:val="00285B9A"/>
    <w:rsid w:val="00286ECD"/>
    <w:rsid w:val="002908BD"/>
    <w:rsid w:val="00292A1D"/>
    <w:rsid w:val="00293912"/>
    <w:rsid w:val="00295689"/>
    <w:rsid w:val="00295960"/>
    <w:rsid w:val="002A04B6"/>
    <w:rsid w:val="002A38FD"/>
    <w:rsid w:val="002A4A95"/>
    <w:rsid w:val="002A7372"/>
    <w:rsid w:val="002A7BE1"/>
    <w:rsid w:val="002B28EA"/>
    <w:rsid w:val="002B6D0C"/>
    <w:rsid w:val="002C2742"/>
    <w:rsid w:val="002C504F"/>
    <w:rsid w:val="002D69A0"/>
    <w:rsid w:val="002D7E93"/>
    <w:rsid w:val="002E0179"/>
    <w:rsid w:val="002E0E1B"/>
    <w:rsid w:val="002E301A"/>
    <w:rsid w:val="002F2E13"/>
    <w:rsid w:val="003008C1"/>
    <w:rsid w:val="00302030"/>
    <w:rsid w:val="003041B8"/>
    <w:rsid w:val="00305B1B"/>
    <w:rsid w:val="0030776D"/>
    <w:rsid w:val="00313119"/>
    <w:rsid w:val="00316831"/>
    <w:rsid w:val="00321BDB"/>
    <w:rsid w:val="003227F9"/>
    <w:rsid w:val="00325065"/>
    <w:rsid w:val="00326D40"/>
    <w:rsid w:val="003371BF"/>
    <w:rsid w:val="003430A9"/>
    <w:rsid w:val="003510EA"/>
    <w:rsid w:val="00354131"/>
    <w:rsid w:val="00356175"/>
    <w:rsid w:val="00362C8D"/>
    <w:rsid w:val="00364554"/>
    <w:rsid w:val="00371552"/>
    <w:rsid w:val="003717F3"/>
    <w:rsid w:val="00373DFB"/>
    <w:rsid w:val="003750D4"/>
    <w:rsid w:val="003815DF"/>
    <w:rsid w:val="003A3145"/>
    <w:rsid w:val="003A37BD"/>
    <w:rsid w:val="003B0974"/>
    <w:rsid w:val="003B14BA"/>
    <w:rsid w:val="003B182E"/>
    <w:rsid w:val="003B6535"/>
    <w:rsid w:val="003C1FE6"/>
    <w:rsid w:val="003C2CE4"/>
    <w:rsid w:val="003E651E"/>
    <w:rsid w:val="003F2194"/>
    <w:rsid w:val="00400FFE"/>
    <w:rsid w:val="004076A9"/>
    <w:rsid w:val="00411B27"/>
    <w:rsid w:val="0041428B"/>
    <w:rsid w:val="004157DD"/>
    <w:rsid w:val="00416CC4"/>
    <w:rsid w:val="004203A2"/>
    <w:rsid w:val="00424CF1"/>
    <w:rsid w:val="00425398"/>
    <w:rsid w:val="00425E15"/>
    <w:rsid w:val="00432CA7"/>
    <w:rsid w:val="004336A0"/>
    <w:rsid w:val="004341EC"/>
    <w:rsid w:val="004345F8"/>
    <w:rsid w:val="004503A1"/>
    <w:rsid w:val="00450802"/>
    <w:rsid w:val="004508DB"/>
    <w:rsid w:val="0045394E"/>
    <w:rsid w:val="00454F81"/>
    <w:rsid w:val="0045674F"/>
    <w:rsid w:val="00464CD2"/>
    <w:rsid w:val="004735A0"/>
    <w:rsid w:val="00482267"/>
    <w:rsid w:val="00482B7B"/>
    <w:rsid w:val="00482DBB"/>
    <w:rsid w:val="004838C2"/>
    <w:rsid w:val="00483D65"/>
    <w:rsid w:val="0048472D"/>
    <w:rsid w:val="00485D3F"/>
    <w:rsid w:val="00491848"/>
    <w:rsid w:val="00491F58"/>
    <w:rsid w:val="00494D82"/>
    <w:rsid w:val="004A3777"/>
    <w:rsid w:val="004A6C72"/>
    <w:rsid w:val="004B1CC1"/>
    <w:rsid w:val="004C24A1"/>
    <w:rsid w:val="004C50E6"/>
    <w:rsid w:val="004C7B8F"/>
    <w:rsid w:val="004D2777"/>
    <w:rsid w:val="004D539D"/>
    <w:rsid w:val="004E4D4B"/>
    <w:rsid w:val="004E6CF9"/>
    <w:rsid w:val="004F10BB"/>
    <w:rsid w:val="004F7591"/>
    <w:rsid w:val="005048CB"/>
    <w:rsid w:val="005124DA"/>
    <w:rsid w:val="00512FF9"/>
    <w:rsid w:val="005134A7"/>
    <w:rsid w:val="00513C48"/>
    <w:rsid w:val="0052104B"/>
    <w:rsid w:val="005215FB"/>
    <w:rsid w:val="005220DF"/>
    <w:rsid w:val="00522A97"/>
    <w:rsid w:val="00524898"/>
    <w:rsid w:val="00534A51"/>
    <w:rsid w:val="00541A3F"/>
    <w:rsid w:val="00541EB2"/>
    <w:rsid w:val="0054324B"/>
    <w:rsid w:val="0054660D"/>
    <w:rsid w:val="00546619"/>
    <w:rsid w:val="00551EA2"/>
    <w:rsid w:val="00552A18"/>
    <w:rsid w:val="00555799"/>
    <w:rsid w:val="00556EA5"/>
    <w:rsid w:val="00557BB1"/>
    <w:rsid w:val="00560852"/>
    <w:rsid w:val="00564F40"/>
    <w:rsid w:val="0057383C"/>
    <w:rsid w:val="005750BA"/>
    <w:rsid w:val="00587D56"/>
    <w:rsid w:val="00595193"/>
    <w:rsid w:val="005962B8"/>
    <w:rsid w:val="00597BD4"/>
    <w:rsid w:val="005B0315"/>
    <w:rsid w:val="005B0CF5"/>
    <w:rsid w:val="005B37DF"/>
    <w:rsid w:val="005C311F"/>
    <w:rsid w:val="005C413A"/>
    <w:rsid w:val="005D0C53"/>
    <w:rsid w:val="005D3369"/>
    <w:rsid w:val="005D3E17"/>
    <w:rsid w:val="005E312B"/>
    <w:rsid w:val="005E3A6A"/>
    <w:rsid w:val="005E5061"/>
    <w:rsid w:val="005E7A73"/>
    <w:rsid w:val="005F286D"/>
    <w:rsid w:val="005F6C8E"/>
    <w:rsid w:val="00601FB5"/>
    <w:rsid w:val="006023C5"/>
    <w:rsid w:val="00604CE6"/>
    <w:rsid w:val="00607031"/>
    <w:rsid w:val="00607CD3"/>
    <w:rsid w:val="0061117B"/>
    <w:rsid w:val="00617B0A"/>
    <w:rsid w:val="00621B10"/>
    <w:rsid w:val="00624493"/>
    <w:rsid w:val="0062556F"/>
    <w:rsid w:val="006277D1"/>
    <w:rsid w:val="00636E08"/>
    <w:rsid w:val="006436D8"/>
    <w:rsid w:val="0064785D"/>
    <w:rsid w:val="0065167A"/>
    <w:rsid w:val="00662E7A"/>
    <w:rsid w:val="0066444D"/>
    <w:rsid w:val="006655B2"/>
    <w:rsid w:val="00665CB1"/>
    <w:rsid w:val="00670029"/>
    <w:rsid w:val="006720D9"/>
    <w:rsid w:val="00675620"/>
    <w:rsid w:val="006777F0"/>
    <w:rsid w:val="00682376"/>
    <w:rsid w:val="0069096A"/>
    <w:rsid w:val="006921DD"/>
    <w:rsid w:val="006928A6"/>
    <w:rsid w:val="006A19D0"/>
    <w:rsid w:val="006A44C3"/>
    <w:rsid w:val="006A5A2B"/>
    <w:rsid w:val="006A6E92"/>
    <w:rsid w:val="006A6EF0"/>
    <w:rsid w:val="006B5E23"/>
    <w:rsid w:val="006C3DAF"/>
    <w:rsid w:val="006C47C0"/>
    <w:rsid w:val="006D26BF"/>
    <w:rsid w:val="006D3551"/>
    <w:rsid w:val="006D6B94"/>
    <w:rsid w:val="006E0E2A"/>
    <w:rsid w:val="006E5396"/>
    <w:rsid w:val="006F5438"/>
    <w:rsid w:val="006F6106"/>
    <w:rsid w:val="006F7D9F"/>
    <w:rsid w:val="00704A66"/>
    <w:rsid w:val="0070607E"/>
    <w:rsid w:val="0070747F"/>
    <w:rsid w:val="007304A4"/>
    <w:rsid w:val="00731B84"/>
    <w:rsid w:val="00732E0A"/>
    <w:rsid w:val="00734AEE"/>
    <w:rsid w:val="00735FEE"/>
    <w:rsid w:val="0073669F"/>
    <w:rsid w:val="00742710"/>
    <w:rsid w:val="007447CB"/>
    <w:rsid w:val="0074512D"/>
    <w:rsid w:val="007511D8"/>
    <w:rsid w:val="007535FF"/>
    <w:rsid w:val="00756C4F"/>
    <w:rsid w:val="00757D87"/>
    <w:rsid w:val="007619EE"/>
    <w:rsid w:val="007665E3"/>
    <w:rsid w:val="00767921"/>
    <w:rsid w:val="007742D0"/>
    <w:rsid w:val="00781B18"/>
    <w:rsid w:val="00781D04"/>
    <w:rsid w:val="00783EB7"/>
    <w:rsid w:val="00787840"/>
    <w:rsid w:val="0079016F"/>
    <w:rsid w:val="007967A4"/>
    <w:rsid w:val="007A4D2D"/>
    <w:rsid w:val="007A50A6"/>
    <w:rsid w:val="007A5812"/>
    <w:rsid w:val="007B2299"/>
    <w:rsid w:val="007B50B3"/>
    <w:rsid w:val="007C0217"/>
    <w:rsid w:val="007C3614"/>
    <w:rsid w:val="007C6DC1"/>
    <w:rsid w:val="007C6F61"/>
    <w:rsid w:val="007D245B"/>
    <w:rsid w:val="007E56C2"/>
    <w:rsid w:val="007E6A4F"/>
    <w:rsid w:val="007F67CA"/>
    <w:rsid w:val="00805C70"/>
    <w:rsid w:val="00807F8B"/>
    <w:rsid w:val="00810ABA"/>
    <w:rsid w:val="00810FB1"/>
    <w:rsid w:val="00814B29"/>
    <w:rsid w:val="00816B17"/>
    <w:rsid w:val="008171C2"/>
    <w:rsid w:val="00827086"/>
    <w:rsid w:val="0082737D"/>
    <w:rsid w:val="0082745E"/>
    <w:rsid w:val="008316E3"/>
    <w:rsid w:val="008329CC"/>
    <w:rsid w:val="0083432F"/>
    <w:rsid w:val="0083470B"/>
    <w:rsid w:val="00842CA5"/>
    <w:rsid w:val="0084468D"/>
    <w:rsid w:val="008575AA"/>
    <w:rsid w:val="00860383"/>
    <w:rsid w:val="00863336"/>
    <w:rsid w:val="00864548"/>
    <w:rsid w:val="008706EC"/>
    <w:rsid w:val="008837E9"/>
    <w:rsid w:val="00891F74"/>
    <w:rsid w:val="008A5544"/>
    <w:rsid w:val="008B0087"/>
    <w:rsid w:val="008C030C"/>
    <w:rsid w:val="008C1260"/>
    <w:rsid w:val="008D4975"/>
    <w:rsid w:val="008D7FF5"/>
    <w:rsid w:val="008E1E84"/>
    <w:rsid w:val="008E2F62"/>
    <w:rsid w:val="008F20E3"/>
    <w:rsid w:val="008F4EC2"/>
    <w:rsid w:val="0090151D"/>
    <w:rsid w:val="009020BB"/>
    <w:rsid w:val="00902347"/>
    <w:rsid w:val="009073EC"/>
    <w:rsid w:val="00913731"/>
    <w:rsid w:val="00914C72"/>
    <w:rsid w:val="0091674D"/>
    <w:rsid w:val="009175A2"/>
    <w:rsid w:val="00917D62"/>
    <w:rsid w:val="00920779"/>
    <w:rsid w:val="00921834"/>
    <w:rsid w:val="00945F4E"/>
    <w:rsid w:val="009471D5"/>
    <w:rsid w:val="00947F94"/>
    <w:rsid w:val="00950EE0"/>
    <w:rsid w:val="0095191D"/>
    <w:rsid w:val="00954150"/>
    <w:rsid w:val="00957102"/>
    <w:rsid w:val="0095787A"/>
    <w:rsid w:val="009606A2"/>
    <w:rsid w:val="00962554"/>
    <w:rsid w:val="00963A31"/>
    <w:rsid w:val="00972787"/>
    <w:rsid w:val="00975E0A"/>
    <w:rsid w:val="00977141"/>
    <w:rsid w:val="00984E2F"/>
    <w:rsid w:val="009862E7"/>
    <w:rsid w:val="00991651"/>
    <w:rsid w:val="00992A5D"/>
    <w:rsid w:val="00992D48"/>
    <w:rsid w:val="009932A6"/>
    <w:rsid w:val="00993820"/>
    <w:rsid w:val="009A0B9D"/>
    <w:rsid w:val="009A3E44"/>
    <w:rsid w:val="009A3F1F"/>
    <w:rsid w:val="009A43CD"/>
    <w:rsid w:val="009A58B5"/>
    <w:rsid w:val="009A5A7A"/>
    <w:rsid w:val="009D4D82"/>
    <w:rsid w:val="009D5EC0"/>
    <w:rsid w:val="009D5F07"/>
    <w:rsid w:val="009E11F6"/>
    <w:rsid w:val="009E1745"/>
    <w:rsid w:val="009E2241"/>
    <w:rsid w:val="009F071C"/>
    <w:rsid w:val="009F7F21"/>
    <w:rsid w:val="00A1710F"/>
    <w:rsid w:val="00A42DB2"/>
    <w:rsid w:val="00A44F3F"/>
    <w:rsid w:val="00A67274"/>
    <w:rsid w:val="00A70530"/>
    <w:rsid w:val="00A76EF0"/>
    <w:rsid w:val="00A77B4B"/>
    <w:rsid w:val="00A85B44"/>
    <w:rsid w:val="00A9419F"/>
    <w:rsid w:val="00AB3098"/>
    <w:rsid w:val="00AB3A7D"/>
    <w:rsid w:val="00AB57D7"/>
    <w:rsid w:val="00AB65CA"/>
    <w:rsid w:val="00AC0BA7"/>
    <w:rsid w:val="00AC1E0F"/>
    <w:rsid w:val="00AC3678"/>
    <w:rsid w:val="00AE727C"/>
    <w:rsid w:val="00AE79B1"/>
    <w:rsid w:val="00AF05DD"/>
    <w:rsid w:val="00AF1B6E"/>
    <w:rsid w:val="00AF286C"/>
    <w:rsid w:val="00B12AE4"/>
    <w:rsid w:val="00B12BB5"/>
    <w:rsid w:val="00B202D7"/>
    <w:rsid w:val="00B2601B"/>
    <w:rsid w:val="00B27113"/>
    <w:rsid w:val="00B308AC"/>
    <w:rsid w:val="00B30C42"/>
    <w:rsid w:val="00B3142D"/>
    <w:rsid w:val="00B32EA4"/>
    <w:rsid w:val="00B43904"/>
    <w:rsid w:val="00B4644B"/>
    <w:rsid w:val="00B47940"/>
    <w:rsid w:val="00B62C1E"/>
    <w:rsid w:val="00B62E3E"/>
    <w:rsid w:val="00B66F8F"/>
    <w:rsid w:val="00B931AC"/>
    <w:rsid w:val="00B95C28"/>
    <w:rsid w:val="00BA0C8C"/>
    <w:rsid w:val="00BA1345"/>
    <w:rsid w:val="00BA4831"/>
    <w:rsid w:val="00BA5E83"/>
    <w:rsid w:val="00BB1CD5"/>
    <w:rsid w:val="00BB4621"/>
    <w:rsid w:val="00BC43A0"/>
    <w:rsid w:val="00BC46B4"/>
    <w:rsid w:val="00BD06B5"/>
    <w:rsid w:val="00BD0AE9"/>
    <w:rsid w:val="00BD0E69"/>
    <w:rsid w:val="00BD209E"/>
    <w:rsid w:val="00BD6F48"/>
    <w:rsid w:val="00BE2F68"/>
    <w:rsid w:val="00BE3BCA"/>
    <w:rsid w:val="00BE6B29"/>
    <w:rsid w:val="00BE7DE1"/>
    <w:rsid w:val="00BF477E"/>
    <w:rsid w:val="00C0021E"/>
    <w:rsid w:val="00C00E44"/>
    <w:rsid w:val="00C02559"/>
    <w:rsid w:val="00C04CFA"/>
    <w:rsid w:val="00C14781"/>
    <w:rsid w:val="00C17C40"/>
    <w:rsid w:val="00C30C24"/>
    <w:rsid w:val="00C31E5B"/>
    <w:rsid w:val="00C32ECC"/>
    <w:rsid w:val="00C33372"/>
    <w:rsid w:val="00C36C76"/>
    <w:rsid w:val="00C36CF7"/>
    <w:rsid w:val="00C40F3C"/>
    <w:rsid w:val="00C4414B"/>
    <w:rsid w:val="00C45D01"/>
    <w:rsid w:val="00C511D5"/>
    <w:rsid w:val="00C54FFD"/>
    <w:rsid w:val="00C62CEC"/>
    <w:rsid w:val="00C7626D"/>
    <w:rsid w:val="00C762E0"/>
    <w:rsid w:val="00C7667A"/>
    <w:rsid w:val="00C772B1"/>
    <w:rsid w:val="00C82492"/>
    <w:rsid w:val="00C83F73"/>
    <w:rsid w:val="00C85CF3"/>
    <w:rsid w:val="00C869AF"/>
    <w:rsid w:val="00CA7151"/>
    <w:rsid w:val="00CB0812"/>
    <w:rsid w:val="00CB1A72"/>
    <w:rsid w:val="00CC5E58"/>
    <w:rsid w:val="00CD08B9"/>
    <w:rsid w:val="00CD23ED"/>
    <w:rsid w:val="00CD2CC0"/>
    <w:rsid w:val="00CE6A9B"/>
    <w:rsid w:val="00CF0E98"/>
    <w:rsid w:val="00CF1583"/>
    <w:rsid w:val="00CF15CE"/>
    <w:rsid w:val="00D02822"/>
    <w:rsid w:val="00D114F1"/>
    <w:rsid w:val="00D13F70"/>
    <w:rsid w:val="00D14431"/>
    <w:rsid w:val="00D342A8"/>
    <w:rsid w:val="00D350B3"/>
    <w:rsid w:val="00D37DE6"/>
    <w:rsid w:val="00D37F1D"/>
    <w:rsid w:val="00D458D2"/>
    <w:rsid w:val="00D60177"/>
    <w:rsid w:val="00D629F2"/>
    <w:rsid w:val="00D70EEF"/>
    <w:rsid w:val="00D7351E"/>
    <w:rsid w:val="00D75775"/>
    <w:rsid w:val="00D80423"/>
    <w:rsid w:val="00D86666"/>
    <w:rsid w:val="00DA2D20"/>
    <w:rsid w:val="00DA5B5A"/>
    <w:rsid w:val="00DB3EF6"/>
    <w:rsid w:val="00DC7668"/>
    <w:rsid w:val="00DD05A6"/>
    <w:rsid w:val="00DD0711"/>
    <w:rsid w:val="00DD4DF6"/>
    <w:rsid w:val="00DD754B"/>
    <w:rsid w:val="00DE23FB"/>
    <w:rsid w:val="00DE518D"/>
    <w:rsid w:val="00DE550C"/>
    <w:rsid w:val="00E01C4B"/>
    <w:rsid w:val="00E0474D"/>
    <w:rsid w:val="00E05122"/>
    <w:rsid w:val="00E1027A"/>
    <w:rsid w:val="00E10782"/>
    <w:rsid w:val="00E11802"/>
    <w:rsid w:val="00E17BE9"/>
    <w:rsid w:val="00E22151"/>
    <w:rsid w:val="00E537B7"/>
    <w:rsid w:val="00E56445"/>
    <w:rsid w:val="00E6174F"/>
    <w:rsid w:val="00E6383B"/>
    <w:rsid w:val="00E841B6"/>
    <w:rsid w:val="00E94F18"/>
    <w:rsid w:val="00E97FA9"/>
    <w:rsid w:val="00EA2B4F"/>
    <w:rsid w:val="00EA4734"/>
    <w:rsid w:val="00EA5567"/>
    <w:rsid w:val="00EA68E0"/>
    <w:rsid w:val="00EA7EE2"/>
    <w:rsid w:val="00EB5BC8"/>
    <w:rsid w:val="00EC2405"/>
    <w:rsid w:val="00EC464F"/>
    <w:rsid w:val="00ED542C"/>
    <w:rsid w:val="00ED7310"/>
    <w:rsid w:val="00EE078D"/>
    <w:rsid w:val="00EE3C10"/>
    <w:rsid w:val="00EE6F0A"/>
    <w:rsid w:val="00EE74F2"/>
    <w:rsid w:val="00EF067E"/>
    <w:rsid w:val="00EF0E63"/>
    <w:rsid w:val="00EF215B"/>
    <w:rsid w:val="00F00C56"/>
    <w:rsid w:val="00F02A34"/>
    <w:rsid w:val="00F10977"/>
    <w:rsid w:val="00F1220A"/>
    <w:rsid w:val="00F208E7"/>
    <w:rsid w:val="00F21AE3"/>
    <w:rsid w:val="00F27ECD"/>
    <w:rsid w:val="00F34358"/>
    <w:rsid w:val="00F42B4F"/>
    <w:rsid w:val="00F43AE2"/>
    <w:rsid w:val="00F4538D"/>
    <w:rsid w:val="00F46E09"/>
    <w:rsid w:val="00F47C05"/>
    <w:rsid w:val="00F55CF5"/>
    <w:rsid w:val="00F56ACA"/>
    <w:rsid w:val="00F64F32"/>
    <w:rsid w:val="00F65260"/>
    <w:rsid w:val="00F70CD1"/>
    <w:rsid w:val="00F74F9F"/>
    <w:rsid w:val="00F75651"/>
    <w:rsid w:val="00F84F21"/>
    <w:rsid w:val="00F85F40"/>
    <w:rsid w:val="00F866C5"/>
    <w:rsid w:val="00F95972"/>
    <w:rsid w:val="00FA1FDE"/>
    <w:rsid w:val="00FB2EAD"/>
    <w:rsid w:val="00FB54A7"/>
    <w:rsid w:val="00FB76B7"/>
    <w:rsid w:val="00FB76C1"/>
    <w:rsid w:val="00FD29D2"/>
    <w:rsid w:val="00FD36C8"/>
    <w:rsid w:val="00FE6E65"/>
    <w:rsid w:val="00FF2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195205"/>
  <w15:docId w15:val="{898E5129-1F61-4077-82D0-A293D52E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5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CD08B9"/>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CD08B9"/>
    <w:rPr>
      <w:rFonts w:ascii="Lucida Grande" w:hAnsi="Lucida Grande"/>
      <w:sz w:val="18"/>
      <w:szCs w:val="18"/>
    </w:rPr>
  </w:style>
  <w:style w:type="paragraph" w:styleId="ListParagraph">
    <w:name w:val="List Paragraph"/>
    <w:basedOn w:val="Normal"/>
    <w:uiPriority w:val="34"/>
    <w:qFormat/>
    <w:rsid w:val="00957102"/>
    <w:pPr>
      <w:ind w:left="720"/>
      <w:contextualSpacing/>
    </w:pPr>
  </w:style>
  <w:style w:type="paragraph" w:styleId="EndnoteText">
    <w:name w:val="endnote text"/>
    <w:basedOn w:val="Normal"/>
    <w:link w:val="EndnoteTextChar"/>
    <w:uiPriority w:val="99"/>
    <w:unhideWhenUsed/>
    <w:rsid w:val="00917D62"/>
    <w:pPr>
      <w:spacing w:after="0" w:line="240" w:lineRule="auto"/>
    </w:pPr>
    <w:rPr>
      <w:sz w:val="20"/>
      <w:szCs w:val="20"/>
    </w:rPr>
  </w:style>
  <w:style w:type="character" w:customStyle="1" w:styleId="EndnoteTextChar">
    <w:name w:val="Endnote Text Char"/>
    <w:basedOn w:val="DefaultParagraphFont"/>
    <w:link w:val="EndnoteText"/>
    <w:uiPriority w:val="99"/>
    <w:rsid w:val="00917D62"/>
    <w:rPr>
      <w:sz w:val="20"/>
      <w:szCs w:val="20"/>
    </w:rPr>
  </w:style>
  <w:style w:type="character" w:styleId="EndnoteReference">
    <w:name w:val="endnote reference"/>
    <w:basedOn w:val="DefaultParagraphFont"/>
    <w:uiPriority w:val="99"/>
    <w:semiHidden/>
    <w:unhideWhenUsed/>
    <w:rsid w:val="00917D62"/>
    <w:rPr>
      <w:vertAlign w:val="superscript"/>
    </w:rPr>
  </w:style>
  <w:style w:type="character" w:styleId="Hyperlink">
    <w:name w:val="Hyperlink"/>
    <w:basedOn w:val="DefaultParagraphFont"/>
    <w:uiPriority w:val="99"/>
    <w:unhideWhenUsed/>
    <w:rsid w:val="00917D62"/>
    <w:rPr>
      <w:color w:val="0000FF" w:themeColor="hyperlink"/>
      <w:u w:val="single"/>
    </w:rPr>
  </w:style>
  <w:style w:type="character" w:styleId="UnresolvedMention">
    <w:name w:val="Unresolved Mention"/>
    <w:basedOn w:val="DefaultParagraphFont"/>
    <w:uiPriority w:val="99"/>
    <w:semiHidden/>
    <w:unhideWhenUsed/>
    <w:rsid w:val="0057383C"/>
    <w:rPr>
      <w:color w:val="808080"/>
      <w:shd w:val="clear" w:color="auto" w:fill="E6E6E6"/>
    </w:rPr>
  </w:style>
  <w:style w:type="character" w:styleId="FollowedHyperlink">
    <w:name w:val="FollowedHyperlink"/>
    <w:basedOn w:val="DefaultParagraphFont"/>
    <w:uiPriority w:val="99"/>
    <w:semiHidden/>
    <w:unhideWhenUsed/>
    <w:rsid w:val="007B2299"/>
    <w:rPr>
      <w:color w:val="800080" w:themeColor="followedHyperlink"/>
      <w:u w:val="single"/>
    </w:rPr>
  </w:style>
  <w:style w:type="paragraph" w:styleId="Revision">
    <w:name w:val="Revision"/>
    <w:hidden/>
    <w:uiPriority w:val="99"/>
    <w:semiHidden/>
    <w:rsid w:val="008E2F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239763">
      <w:bodyDiv w:val="1"/>
      <w:marLeft w:val="0"/>
      <w:marRight w:val="0"/>
      <w:marTop w:val="0"/>
      <w:marBottom w:val="0"/>
      <w:divBdr>
        <w:top w:val="none" w:sz="0" w:space="0" w:color="auto"/>
        <w:left w:val="none" w:sz="0" w:space="0" w:color="auto"/>
        <w:bottom w:val="none" w:sz="0" w:space="0" w:color="auto"/>
        <w:right w:val="none" w:sz="0" w:space="0" w:color="auto"/>
      </w:divBdr>
    </w:div>
    <w:div w:id="188835830">
      <w:bodyDiv w:val="1"/>
      <w:marLeft w:val="0"/>
      <w:marRight w:val="0"/>
      <w:marTop w:val="0"/>
      <w:marBottom w:val="0"/>
      <w:divBdr>
        <w:top w:val="none" w:sz="0" w:space="0" w:color="auto"/>
        <w:left w:val="none" w:sz="0" w:space="0" w:color="auto"/>
        <w:bottom w:val="none" w:sz="0" w:space="0" w:color="auto"/>
        <w:right w:val="none" w:sz="0" w:space="0" w:color="auto"/>
      </w:divBdr>
    </w:div>
    <w:div w:id="260646093">
      <w:bodyDiv w:val="1"/>
      <w:marLeft w:val="0"/>
      <w:marRight w:val="0"/>
      <w:marTop w:val="0"/>
      <w:marBottom w:val="0"/>
      <w:divBdr>
        <w:top w:val="none" w:sz="0" w:space="0" w:color="auto"/>
        <w:left w:val="none" w:sz="0" w:space="0" w:color="auto"/>
        <w:bottom w:val="none" w:sz="0" w:space="0" w:color="auto"/>
        <w:right w:val="none" w:sz="0" w:space="0" w:color="auto"/>
      </w:divBdr>
    </w:div>
    <w:div w:id="423571089">
      <w:bodyDiv w:val="1"/>
      <w:marLeft w:val="0"/>
      <w:marRight w:val="0"/>
      <w:marTop w:val="0"/>
      <w:marBottom w:val="0"/>
      <w:divBdr>
        <w:top w:val="none" w:sz="0" w:space="0" w:color="auto"/>
        <w:left w:val="none" w:sz="0" w:space="0" w:color="auto"/>
        <w:bottom w:val="none" w:sz="0" w:space="0" w:color="auto"/>
        <w:right w:val="none" w:sz="0" w:space="0" w:color="auto"/>
      </w:divBdr>
    </w:div>
    <w:div w:id="61035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Tapas_Acupressure_Technique" TargetMode="External"/><Relationship Id="rId2" Type="http://schemas.openxmlformats.org/officeDocument/2006/relationships/hyperlink" Target="http://www.centeringprayer.com/" TargetMode="External"/><Relationship Id="rId1" Type="http://schemas.openxmlformats.org/officeDocument/2006/relationships/hyperlink" Target="https://nutritiousmovemen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A8BAC-4C56-4116-963A-218FFB6F8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9</TotalTime>
  <Pages>7</Pages>
  <Words>2602</Words>
  <Characters>14837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5</cp:revision>
  <cp:lastPrinted>2018-09-08T11:07:00Z</cp:lastPrinted>
  <dcterms:created xsi:type="dcterms:W3CDTF">2024-09-18T16:23:00Z</dcterms:created>
  <dcterms:modified xsi:type="dcterms:W3CDTF">2024-09-23T16:32:00Z</dcterms:modified>
</cp:coreProperties>
</file>