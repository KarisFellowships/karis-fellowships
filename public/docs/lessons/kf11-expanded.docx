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8CD1" w14:textId="77777777" w:rsidR="00285B9A" w:rsidRPr="005F1E00" w:rsidRDefault="00285B9A" w:rsidP="00A43D90">
      <w:pPr>
        <w:pStyle w:val="Title"/>
        <w:spacing w:after="0"/>
        <w:jc w:val="both"/>
      </w:pPr>
      <w:r w:rsidRPr="005F1E00">
        <w:t>KF</w:t>
      </w:r>
      <w:r w:rsidR="005E729F" w:rsidRPr="005F1E00">
        <w:t>11</w:t>
      </w:r>
      <w:r w:rsidR="00CA2A0B" w:rsidRPr="005F1E00">
        <w:t xml:space="preserve"> Expanded</w:t>
      </w:r>
      <w:r w:rsidR="00C42191" w:rsidRPr="005F1E00">
        <w:t xml:space="preserve"> Version of</w:t>
      </w:r>
      <w:r w:rsidRPr="005F1E00">
        <w:t xml:space="preserve"> Teachings</w:t>
      </w:r>
    </w:p>
    <w:p w14:paraId="799C0C8F" w14:textId="1A77C4BB" w:rsidR="002B0BD6" w:rsidRPr="005F1E00" w:rsidRDefault="002B0BD6" w:rsidP="002B0BD6">
      <w:pPr>
        <w:spacing w:after="0" w:line="240" w:lineRule="auto"/>
        <w:jc w:val="both"/>
      </w:pPr>
    </w:p>
    <w:p w14:paraId="729AB398" w14:textId="77777777" w:rsidR="00DB11F4" w:rsidRPr="005F1E00" w:rsidRDefault="00285B9A" w:rsidP="002B0BD6">
      <w:pPr>
        <w:spacing w:after="0" w:line="240" w:lineRule="auto"/>
        <w:jc w:val="both"/>
      </w:pPr>
      <w:r w:rsidRPr="005F1E00">
        <w:t>Karis is an invitation to a relationship based on mutual generosity.</w:t>
      </w:r>
    </w:p>
    <w:p w14:paraId="33E8D2EB" w14:textId="77777777" w:rsidR="002B0BD6" w:rsidRPr="005F1E00" w:rsidRDefault="002B0BD6" w:rsidP="002B0BD6">
      <w:pPr>
        <w:spacing w:after="0" w:line="240" w:lineRule="auto"/>
        <w:jc w:val="both"/>
      </w:pPr>
    </w:p>
    <w:p w14:paraId="05F04F3A" w14:textId="1EBB9640" w:rsidR="00A40EAA" w:rsidRPr="005F1E00" w:rsidRDefault="00A40EAA" w:rsidP="00461EB0">
      <w:pPr>
        <w:spacing w:after="0" w:line="240" w:lineRule="auto"/>
        <w:jc w:val="both"/>
      </w:pPr>
      <w:r w:rsidRPr="005F1E00">
        <w:t>“Search me, O God, and know my heart. Examine me and know my thoughts. See if there is any way in me that causes pain, and lead me in the ways of eternity.”</w:t>
      </w:r>
      <w:r w:rsidR="00461EB0" w:rsidRPr="005F1E00">
        <w:t xml:space="preserve"> </w:t>
      </w:r>
      <w:r w:rsidRPr="005F1E00">
        <w:t>(Psalm 139:23</w:t>
      </w:r>
      <w:r w:rsidR="003851C2" w:rsidRPr="005F1E00">
        <w:t>–</w:t>
      </w:r>
      <w:r w:rsidRPr="005F1E00">
        <w:t>24)</w:t>
      </w:r>
    </w:p>
    <w:p w14:paraId="6F1C0CFB" w14:textId="77777777" w:rsidR="002B0BD6" w:rsidRPr="005F1E00" w:rsidRDefault="002B0BD6" w:rsidP="002B0BD6">
      <w:pPr>
        <w:spacing w:after="0" w:line="240" w:lineRule="auto"/>
        <w:jc w:val="both"/>
      </w:pPr>
    </w:p>
    <w:p w14:paraId="222AD9C5" w14:textId="419D9AEC" w:rsidR="00285B9A" w:rsidRPr="005F1E00" w:rsidRDefault="002B0BD6" w:rsidP="002B0BD6">
      <w:pPr>
        <w:spacing w:after="0" w:line="240" w:lineRule="auto"/>
        <w:jc w:val="both"/>
        <w:rPr>
          <w:b/>
        </w:rPr>
      </w:pPr>
      <w:r w:rsidRPr="005F1E00">
        <w:rPr>
          <w:b/>
        </w:rPr>
        <w:t>0:0</w:t>
      </w:r>
      <w:r w:rsidR="0082015F" w:rsidRPr="005F1E00">
        <w:rPr>
          <w:b/>
        </w:rPr>
        <w:t>1</w:t>
      </w:r>
      <w:r w:rsidR="00285B9A" w:rsidRPr="005F1E00">
        <w:rPr>
          <w:b/>
        </w:rPr>
        <w:tab/>
        <w:t>OPENING</w:t>
      </w:r>
    </w:p>
    <w:p w14:paraId="60F11349" w14:textId="77777777" w:rsidR="002B0BD6" w:rsidRPr="005F1E00" w:rsidRDefault="002B0BD6" w:rsidP="002B0BD6">
      <w:pPr>
        <w:spacing w:after="0" w:line="240" w:lineRule="auto"/>
        <w:jc w:val="both"/>
        <w:rPr>
          <w:b/>
        </w:rPr>
      </w:pPr>
    </w:p>
    <w:p w14:paraId="1B7DC49E" w14:textId="564D3423" w:rsidR="00285B9A" w:rsidRPr="005F1E00" w:rsidRDefault="002B0BD6" w:rsidP="002B0BD6">
      <w:pPr>
        <w:spacing w:after="0" w:line="240" w:lineRule="auto"/>
        <w:jc w:val="both"/>
        <w:rPr>
          <w:b/>
        </w:rPr>
      </w:pPr>
      <w:r w:rsidRPr="005F1E00">
        <w:rPr>
          <w:b/>
        </w:rPr>
        <w:t>0:0</w:t>
      </w:r>
      <w:r w:rsidR="0082015F" w:rsidRPr="005F1E00">
        <w:rPr>
          <w:b/>
        </w:rPr>
        <w:t>2</w:t>
      </w:r>
      <w:r w:rsidR="00285B9A" w:rsidRPr="005F1E00">
        <w:rPr>
          <w:b/>
        </w:rPr>
        <w:tab/>
        <w:t>PRESENTING</w:t>
      </w:r>
    </w:p>
    <w:p w14:paraId="42ECA6DB" w14:textId="77777777" w:rsidR="002B0BD6" w:rsidRPr="005F1E00" w:rsidRDefault="002B0BD6" w:rsidP="002B0BD6">
      <w:pPr>
        <w:spacing w:after="0" w:line="240" w:lineRule="auto"/>
        <w:jc w:val="both"/>
        <w:rPr>
          <w:b/>
        </w:rPr>
      </w:pPr>
    </w:p>
    <w:p w14:paraId="0BCA0803" w14:textId="77777777" w:rsidR="00285B9A" w:rsidRPr="005F1E00" w:rsidRDefault="002B0BD6" w:rsidP="002B0BD6">
      <w:pPr>
        <w:spacing w:after="0" w:line="240" w:lineRule="auto"/>
        <w:jc w:val="both"/>
        <w:rPr>
          <w:b/>
        </w:rPr>
      </w:pPr>
      <w:r w:rsidRPr="005F1E00">
        <w:rPr>
          <w:b/>
        </w:rPr>
        <w:t>0:06</w:t>
      </w:r>
      <w:r w:rsidR="00285B9A" w:rsidRPr="005F1E00">
        <w:rPr>
          <w:b/>
        </w:rPr>
        <w:tab/>
      </w:r>
      <w:r w:rsidR="00CA2A0B" w:rsidRPr="005F1E00">
        <w:rPr>
          <w:b/>
        </w:rPr>
        <w:t>KARIS CIRCULATION</w:t>
      </w:r>
    </w:p>
    <w:p w14:paraId="60A21682" w14:textId="77777777" w:rsidR="002B0BD6" w:rsidRPr="005F1E00" w:rsidRDefault="002B0BD6" w:rsidP="002B0BD6">
      <w:pPr>
        <w:spacing w:after="0" w:line="240" w:lineRule="auto"/>
        <w:jc w:val="both"/>
        <w:rPr>
          <w:b/>
        </w:rPr>
      </w:pPr>
    </w:p>
    <w:p w14:paraId="454654A4" w14:textId="77777777" w:rsidR="00285B9A" w:rsidRPr="005F1E00" w:rsidRDefault="00782FCC" w:rsidP="002B0BD6">
      <w:pPr>
        <w:spacing w:after="0" w:line="240" w:lineRule="auto"/>
        <w:jc w:val="both"/>
        <w:rPr>
          <w:b/>
        </w:rPr>
      </w:pPr>
      <w:r w:rsidRPr="005F1E00">
        <w:rPr>
          <w:b/>
        </w:rPr>
        <w:t>0:0</w:t>
      </w:r>
      <w:r w:rsidR="002B0BD6" w:rsidRPr="005F1E00">
        <w:rPr>
          <w:b/>
        </w:rPr>
        <w:t>7</w:t>
      </w:r>
      <w:r w:rsidR="00285B9A" w:rsidRPr="005F1E00">
        <w:rPr>
          <w:b/>
        </w:rPr>
        <w:tab/>
        <w:t>GUIDELINES &amp; LIMITATIONS</w:t>
      </w:r>
    </w:p>
    <w:p w14:paraId="3629E222" w14:textId="77777777" w:rsidR="002B0BD6" w:rsidRPr="005F1E00" w:rsidRDefault="002B0BD6" w:rsidP="002B0BD6">
      <w:pPr>
        <w:spacing w:after="0" w:line="240" w:lineRule="auto"/>
        <w:jc w:val="both"/>
        <w:rPr>
          <w:b/>
        </w:rPr>
      </w:pPr>
    </w:p>
    <w:p w14:paraId="7FD501EC" w14:textId="38A2337A" w:rsidR="00285B9A" w:rsidRPr="005F1E00" w:rsidRDefault="002B0BD6" w:rsidP="002B0BD6">
      <w:pPr>
        <w:spacing w:after="0" w:line="240" w:lineRule="auto"/>
        <w:jc w:val="both"/>
        <w:rPr>
          <w:b/>
        </w:rPr>
      </w:pPr>
      <w:r w:rsidRPr="005F1E00">
        <w:rPr>
          <w:b/>
        </w:rPr>
        <w:t>0:08</w:t>
      </w:r>
      <w:r w:rsidR="00285B9A" w:rsidRPr="005F1E00">
        <w:rPr>
          <w:b/>
        </w:rPr>
        <w:tab/>
        <w:t>MINDFULNESS &amp; MEDITATION TRAINING</w:t>
      </w:r>
    </w:p>
    <w:p w14:paraId="29B7B731" w14:textId="77777777" w:rsidR="00DB50F1" w:rsidRPr="005F1E00" w:rsidRDefault="00DB50F1" w:rsidP="002B0BD6">
      <w:pPr>
        <w:spacing w:after="0" w:line="240" w:lineRule="auto"/>
        <w:jc w:val="both"/>
        <w:rPr>
          <w:b/>
        </w:rPr>
      </w:pPr>
    </w:p>
    <w:p w14:paraId="07FBA168" w14:textId="2E71AC44" w:rsidR="0082015F" w:rsidRPr="005F1E00" w:rsidRDefault="00A43D90" w:rsidP="0082015F">
      <w:pPr>
        <w:spacing w:after="0" w:line="240" w:lineRule="auto"/>
        <w:jc w:val="both"/>
      </w:pPr>
      <w:r w:rsidRPr="005F1E00">
        <w:t>During</w:t>
      </w:r>
      <w:r w:rsidR="0082015F" w:rsidRPr="005F1E00">
        <w:t xml:space="preserve"> the past few weeks</w:t>
      </w:r>
      <w:r w:rsidRPr="005F1E00">
        <w:t>,</w:t>
      </w:r>
      <w:r w:rsidR="0082015F" w:rsidRPr="005F1E00">
        <w:t xml:space="preserve"> </w:t>
      </w:r>
      <w:r w:rsidR="005F0FF1" w:rsidRPr="005F1E00">
        <w:t xml:space="preserve">we </w:t>
      </w:r>
      <w:r w:rsidR="0082015F" w:rsidRPr="005F1E00">
        <w:t xml:space="preserve">have been learning the </w:t>
      </w:r>
      <w:r w:rsidR="0082015F" w:rsidRPr="005F1E00">
        <w:rPr>
          <w:b/>
        </w:rPr>
        <w:t>Maranatha Medi</w:t>
      </w:r>
      <w:r w:rsidR="00461EB0" w:rsidRPr="005F1E00">
        <w:rPr>
          <w:b/>
        </w:rPr>
        <w:t>t</w:t>
      </w:r>
      <w:r w:rsidR="0082015F" w:rsidRPr="005F1E00">
        <w:rPr>
          <w:b/>
        </w:rPr>
        <w:t>ation</w:t>
      </w:r>
      <w:r w:rsidR="0082015F" w:rsidRPr="005F1E00">
        <w:t>.</w:t>
      </w:r>
      <w:r w:rsidR="00554903" w:rsidRPr="005F1E00">
        <w:rPr>
          <w:rStyle w:val="EndnoteReference"/>
        </w:rPr>
        <w:endnoteReference w:id="1"/>
      </w:r>
      <w:r w:rsidR="0082015F" w:rsidRPr="005F1E00">
        <w:t xml:space="preserve"> </w:t>
      </w:r>
      <w:r w:rsidR="0098506C" w:rsidRPr="005F1E00">
        <w:t>Try to practice</w:t>
      </w:r>
      <w:r w:rsidR="00775225" w:rsidRPr="005F1E00">
        <w:t xml:space="preserve"> this meditation</w:t>
      </w:r>
      <w:r w:rsidR="0098506C" w:rsidRPr="005F1E00">
        <w:t xml:space="preserve"> in the morning and </w:t>
      </w:r>
      <w:r w:rsidR="00427EC1" w:rsidRPr="005F1E00">
        <w:t xml:space="preserve">again </w:t>
      </w:r>
      <w:r w:rsidR="0098506C" w:rsidRPr="005F1E00">
        <w:t>later in the day</w:t>
      </w:r>
      <w:r w:rsidR="006D6A40">
        <w:t>; then</w:t>
      </w:r>
      <w:r w:rsidR="0098506C" w:rsidRPr="005F1E00">
        <w:t xml:space="preserve">, when faced with life’s problems, you will already be trained to step back and find your center. </w:t>
      </w:r>
      <w:r w:rsidR="0082015F" w:rsidRPr="005F1E00">
        <w:t xml:space="preserve">You will have the skill to be able to collect yourself and connect to God. Put a memo </w:t>
      </w:r>
      <w:r w:rsidR="00461EB0" w:rsidRPr="005F1E00">
        <w:t xml:space="preserve">on </w:t>
      </w:r>
      <w:r w:rsidR="0082015F" w:rsidRPr="005F1E00">
        <w:t xml:space="preserve">your phone or on your daily schedule as a reminder to practice. </w:t>
      </w:r>
    </w:p>
    <w:p w14:paraId="5B6BB4A6" w14:textId="77777777" w:rsidR="0082015F" w:rsidRPr="005F1E00" w:rsidRDefault="0082015F" w:rsidP="0082015F">
      <w:pPr>
        <w:spacing w:after="0" w:line="240" w:lineRule="auto"/>
        <w:jc w:val="both"/>
      </w:pPr>
    </w:p>
    <w:p w14:paraId="2EF0D0F6" w14:textId="539040A4" w:rsidR="004D62A2" w:rsidRPr="005F1E00" w:rsidRDefault="004D62A2" w:rsidP="004D62A2">
      <w:pPr>
        <w:spacing w:after="0" w:line="240" w:lineRule="auto"/>
        <w:jc w:val="both"/>
      </w:pPr>
      <w:bookmarkStart w:id="0" w:name="OLE_LINK40"/>
      <w:bookmarkStart w:id="1" w:name="OLE_LINK41"/>
      <w:bookmarkStart w:id="2" w:name="OLE_LINK42"/>
      <w:r w:rsidRPr="005F1E00">
        <w:t xml:space="preserve">This month we will learn a new meditation practice called the </w:t>
      </w:r>
      <w:r w:rsidRPr="005F1E00">
        <w:rPr>
          <w:b/>
        </w:rPr>
        <w:t>SALT Process</w:t>
      </w:r>
      <w:r w:rsidRPr="005F1E00">
        <w:t xml:space="preserve">. </w:t>
      </w:r>
      <w:r w:rsidR="000E7B90" w:rsidRPr="005F1E00">
        <w:t>I</w:t>
      </w:r>
      <w:r w:rsidRPr="005F1E00">
        <w:t xml:space="preserve"> designed this tool to help members explore stressful events. You cannot cast your real fears onto God if you avoid knowing what those fears are. The </w:t>
      </w:r>
      <w:r w:rsidRPr="005F1E00">
        <w:rPr>
          <w:b/>
        </w:rPr>
        <w:t>SALT</w:t>
      </w:r>
      <w:r w:rsidRPr="005F1E00">
        <w:t xml:space="preserve"> </w:t>
      </w:r>
      <w:r w:rsidRPr="005F1E00">
        <w:rPr>
          <w:b/>
        </w:rPr>
        <w:t>Process</w:t>
      </w:r>
      <w:r w:rsidRPr="005F1E00">
        <w:t xml:space="preserve"> will help you examine your fears and cast your cares onto Him.</w:t>
      </w:r>
      <w:r w:rsidRPr="005F1E00">
        <w:rPr>
          <w:rStyle w:val="EndnoteReference"/>
        </w:rPr>
        <w:endnoteReference w:id="2"/>
      </w:r>
    </w:p>
    <w:bookmarkEnd w:id="0"/>
    <w:bookmarkEnd w:id="1"/>
    <w:bookmarkEnd w:id="2"/>
    <w:p w14:paraId="296CBC64" w14:textId="77777777" w:rsidR="0082015F" w:rsidRPr="005F1E00" w:rsidRDefault="0082015F" w:rsidP="0082015F">
      <w:pPr>
        <w:spacing w:after="0" w:line="240" w:lineRule="auto"/>
        <w:jc w:val="both"/>
      </w:pPr>
    </w:p>
    <w:p w14:paraId="4B840B3D" w14:textId="77777777" w:rsidR="0082015F" w:rsidRPr="005F1E00" w:rsidRDefault="0082015F" w:rsidP="0082015F">
      <w:pPr>
        <w:spacing w:after="0" w:line="240" w:lineRule="auto"/>
        <w:jc w:val="both"/>
        <w:rPr>
          <w:i/>
        </w:rPr>
      </w:pPr>
      <w:r w:rsidRPr="005F1E00">
        <w:rPr>
          <w:b/>
        </w:rPr>
        <w:t>The SALT Process</w:t>
      </w:r>
    </w:p>
    <w:p w14:paraId="23B004DE" w14:textId="77777777" w:rsidR="0082015F" w:rsidRPr="005F1E00" w:rsidRDefault="0082015F" w:rsidP="0082015F">
      <w:pPr>
        <w:spacing w:after="0" w:line="240" w:lineRule="auto"/>
        <w:jc w:val="both"/>
      </w:pPr>
    </w:p>
    <w:p w14:paraId="32B78D18" w14:textId="77777777" w:rsidR="0082015F" w:rsidRPr="005F1E00" w:rsidRDefault="0082015F" w:rsidP="0082015F">
      <w:pPr>
        <w:pStyle w:val="ListParagraph"/>
        <w:numPr>
          <w:ilvl w:val="0"/>
          <w:numId w:val="1"/>
        </w:numPr>
        <w:spacing w:after="0" w:line="240" w:lineRule="auto"/>
        <w:jc w:val="both"/>
      </w:pPr>
      <w:r w:rsidRPr="005F1E00">
        <w:rPr>
          <w:b/>
        </w:rPr>
        <w:t>S</w:t>
      </w:r>
      <w:r w:rsidRPr="005F1E00">
        <w:t xml:space="preserve"> is for </w:t>
      </w:r>
      <w:r w:rsidRPr="005F1E00">
        <w:rPr>
          <w:b/>
        </w:rPr>
        <w:t>Skin</w:t>
      </w:r>
      <w:r w:rsidRPr="005F1E00">
        <w:t xml:space="preserve"> </w:t>
      </w:r>
    </w:p>
    <w:p w14:paraId="46ACA065" w14:textId="0B4C6324" w:rsidR="00271031" w:rsidRPr="005F1E00" w:rsidRDefault="0082015F" w:rsidP="00255C49">
      <w:pPr>
        <w:pStyle w:val="ListParagraph"/>
        <w:spacing w:after="0" w:line="240" w:lineRule="auto"/>
        <w:ind w:left="360"/>
        <w:jc w:val="both"/>
      </w:pPr>
      <w:r w:rsidRPr="005F1E00">
        <w:t xml:space="preserve">Let’s begin with the mindfulness posture. </w:t>
      </w:r>
      <w:r w:rsidR="00894F7B" w:rsidRPr="005F1E00">
        <w:t xml:space="preserve">Lift </w:t>
      </w:r>
      <w:r w:rsidR="00A10BB4" w:rsidRPr="005F1E00">
        <w:t xml:space="preserve">the top of your </w:t>
      </w:r>
      <w:r w:rsidR="00894F7B" w:rsidRPr="005F1E00">
        <w:t>head toward the heavens and plant your feet or</w:t>
      </w:r>
      <w:r w:rsidR="00AC2218" w:rsidRPr="005F1E00">
        <w:t xml:space="preserve"> tailbone</w:t>
      </w:r>
      <w:r w:rsidR="00894F7B" w:rsidRPr="005F1E00">
        <w:t xml:space="preserve"> on the earth. </w:t>
      </w:r>
      <w:r w:rsidR="00885087" w:rsidRPr="005F1E00">
        <w:t>Let your shoulders hang</w:t>
      </w:r>
      <w:r w:rsidRPr="005F1E00">
        <w:t xml:space="preserve"> from that upright structure. </w:t>
      </w:r>
      <w:r w:rsidR="00CB002F" w:rsidRPr="005F1E00">
        <w:t>B</w:t>
      </w:r>
      <w:r w:rsidRPr="005F1E00">
        <w:t xml:space="preserve">reathe. </w:t>
      </w:r>
      <w:r w:rsidRPr="005F1E00">
        <w:rPr>
          <w:i/>
        </w:rPr>
        <w:t>(Pause)</w:t>
      </w:r>
      <w:r w:rsidRPr="005F1E00">
        <w:t xml:space="preserve"> Focus your mind on your body as the breath moves in and out. </w:t>
      </w:r>
      <w:r w:rsidRPr="005F1E00">
        <w:rPr>
          <w:i/>
        </w:rPr>
        <w:t>(Pause</w:t>
      </w:r>
      <w:r w:rsidR="00775225" w:rsidRPr="005F1E00">
        <w:rPr>
          <w:i/>
        </w:rPr>
        <w:t xml:space="preserve"> for</w:t>
      </w:r>
      <w:r w:rsidRPr="005F1E00">
        <w:rPr>
          <w:i/>
        </w:rPr>
        <w:t xml:space="preserve"> </w:t>
      </w:r>
      <w:r w:rsidR="002A69EF" w:rsidRPr="005F1E00">
        <w:rPr>
          <w:i/>
        </w:rPr>
        <w:t xml:space="preserve">20 </w:t>
      </w:r>
      <w:r w:rsidRPr="005F1E00">
        <w:rPr>
          <w:i/>
        </w:rPr>
        <w:t>seconds)</w:t>
      </w:r>
      <w:r w:rsidRPr="005F1E00">
        <w:t xml:space="preserve"> Notice where your skin is. </w:t>
      </w:r>
      <w:r w:rsidR="006D70D1" w:rsidRPr="005F1E00">
        <w:t>Simply</w:t>
      </w:r>
      <w:r w:rsidRPr="005F1E00">
        <w:t xml:space="preserve"> notice </w:t>
      </w:r>
      <w:r w:rsidR="006D70D1" w:rsidRPr="005F1E00">
        <w:t>it</w:t>
      </w:r>
      <w:r w:rsidRPr="005F1E00">
        <w:t>.</w:t>
      </w:r>
      <w:r w:rsidR="0091047F" w:rsidRPr="005F1E00">
        <w:t xml:space="preserve"> </w:t>
      </w:r>
      <w:r w:rsidRPr="005F1E00">
        <w:rPr>
          <w:i/>
        </w:rPr>
        <w:t xml:space="preserve">(Pause </w:t>
      </w:r>
      <w:r w:rsidR="00775225" w:rsidRPr="005F1E00">
        <w:rPr>
          <w:i/>
        </w:rPr>
        <w:t xml:space="preserve">for </w:t>
      </w:r>
      <w:r w:rsidRPr="005F1E00">
        <w:rPr>
          <w:i/>
        </w:rPr>
        <w:t xml:space="preserve">10 seconds) </w:t>
      </w:r>
      <w:r w:rsidR="002A69EF" w:rsidRPr="005F1E00">
        <w:t>Now</w:t>
      </w:r>
      <w:r w:rsidR="00265FD1" w:rsidRPr="005F1E00">
        <w:t>,</w:t>
      </w:r>
      <w:r w:rsidR="002D6814" w:rsidRPr="005F1E00">
        <w:rPr>
          <w:i/>
        </w:rPr>
        <w:t xml:space="preserve"> </w:t>
      </w:r>
      <w:r w:rsidR="002A69EF" w:rsidRPr="005F1E00">
        <w:t>g</w:t>
      </w:r>
      <w:r w:rsidRPr="005F1E00">
        <w:t xml:space="preserve">ather your attention to observe only what is within your own skin. If your mind wanders outside your </w:t>
      </w:r>
      <w:r w:rsidR="00271031" w:rsidRPr="005F1E00">
        <w:t>skin</w:t>
      </w:r>
      <w:r w:rsidR="00413029" w:rsidRPr="005F1E00">
        <w:t>—</w:t>
      </w:r>
      <w:r w:rsidR="00271031" w:rsidRPr="005F1E00">
        <w:t>into</w:t>
      </w:r>
      <w:r w:rsidRPr="005F1E00">
        <w:t xml:space="preserve"> the future, the past, a problem, or toward someone </w:t>
      </w:r>
      <w:r w:rsidR="00271031" w:rsidRPr="005F1E00">
        <w:t>else</w:t>
      </w:r>
      <w:r w:rsidR="00413029" w:rsidRPr="005F1E00">
        <w:t>—</w:t>
      </w:r>
      <w:r w:rsidR="00271031" w:rsidRPr="005F1E00">
        <w:t>gently</w:t>
      </w:r>
      <w:r w:rsidRPr="005F1E00">
        <w:t xml:space="preserve"> guide your mind back to what is happening in </w:t>
      </w:r>
      <w:r w:rsidRPr="005F1E00">
        <w:rPr>
          <w:i/>
        </w:rPr>
        <w:t>your</w:t>
      </w:r>
      <w:r w:rsidRPr="005F1E00">
        <w:t xml:space="preserve"> body within </w:t>
      </w:r>
      <w:r w:rsidRPr="005F1E00">
        <w:rPr>
          <w:i/>
        </w:rPr>
        <w:t>your</w:t>
      </w:r>
      <w:r w:rsidRPr="005F1E00">
        <w:t xml:space="preserve"> skin. Observe your experience without judgment</w:t>
      </w:r>
      <w:r w:rsidR="0086631F" w:rsidRPr="005F1E00">
        <w:t>,</w:t>
      </w:r>
      <w:r w:rsidRPr="005F1E00">
        <w:t xml:space="preserve"> and breathe for </w:t>
      </w:r>
      <w:r w:rsidR="009C7938" w:rsidRPr="005F1E00">
        <w:t xml:space="preserve">thirty </w:t>
      </w:r>
      <w:r w:rsidRPr="005F1E00">
        <w:t xml:space="preserve">seconds. </w:t>
      </w:r>
      <w:r w:rsidRPr="005F1E00">
        <w:rPr>
          <w:i/>
        </w:rPr>
        <w:t xml:space="preserve">(Pause </w:t>
      </w:r>
      <w:r w:rsidR="00775225" w:rsidRPr="005F1E00">
        <w:rPr>
          <w:i/>
        </w:rPr>
        <w:t xml:space="preserve">for </w:t>
      </w:r>
      <w:r w:rsidRPr="005F1E00">
        <w:rPr>
          <w:i/>
        </w:rPr>
        <w:t>30 seconds)</w:t>
      </w:r>
    </w:p>
    <w:p w14:paraId="679211E3" w14:textId="1EC0EED7" w:rsidR="0082015F" w:rsidRPr="005F1E00" w:rsidRDefault="0082015F" w:rsidP="00271031">
      <w:pPr>
        <w:pStyle w:val="ListParagraph"/>
        <w:spacing w:after="0" w:line="240" w:lineRule="auto"/>
        <w:ind w:left="0"/>
        <w:jc w:val="both"/>
      </w:pPr>
    </w:p>
    <w:p w14:paraId="69C53171" w14:textId="77777777" w:rsidR="0082015F" w:rsidRPr="005F1E00" w:rsidRDefault="0082015F" w:rsidP="0082015F">
      <w:pPr>
        <w:pStyle w:val="ListParagraph"/>
        <w:numPr>
          <w:ilvl w:val="0"/>
          <w:numId w:val="1"/>
        </w:numPr>
        <w:spacing w:after="0" w:line="240" w:lineRule="auto"/>
        <w:jc w:val="both"/>
      </w:pPr>
      <w:r w:rsidRPr="005F1E00">
        <w:rPr>
          <w:b/>
        </w:rPr>
        <w:t>A</w:t>
      </w:r>
      <w:r w:rsidRPr="005F1E00">
        <w:t xml:space="preserve"> is for </w:t>
      </w:r>
      <w:r w:rsidRPr="005F1E00">
        <w:rPr>
          <w:b/>
        </w:rPr>
        <w:t>Assess</w:t>
      </w:r>
      <w:r w:rsidRPr="005F1E00">
        <w:t xml:space="preserve"> </w:t>
      </w:r>
    </w:p>
    <w:p w14:paraId="41339F76" w14:textId="0E3884D0" w:rsidR="003A5C61" w:rsidRPr="005F1E00" w:rsidRDefault="003A5C61" w:rsidP="00180A5C">
      <w:pPr>
        <w:spacing w:after="0" w:line="240" w:lineRule="auto"/>
        <w:ind w:left="360"/>
        <w:jc w:val="both"/>
      </w:pPr>
      <w:r w:rsidRPr="005F1E00">
        <w:t xml:space="preserve">Bring to mind an event or an outcome that you have judged as evil. If you can’t recall anything, think of something good and try to imagine what the lack of that thing would be like. </w:t>
      </w:r>
      <w:r w:rsidRPr="005F1E00">
        <w:rPr>
          <w:i/>
        </w:rPr>
        <w:t xml:space="preserve">(Pause for 10 seconds) </w:t>
      </w:r>
      <w:r w:rsidRPr="005F1E00">
        <w:t xml:space="preserve">As you consider this bad or evil situation, assess on a scale of one to ten how uncomfortable you are about it. An assessment of ten would mean that you feel very </w:t>
      </w:r>
      <w:r w:rsidR="00E36E58" w:rsidRPr="005F1E00">
        <w:t>distressed</w:t>
      </w:r>
      <w:r w:rsidRPr="005F1E00">
        <w:t xml:space="preserve"> and have judged the situation as very bad. Observe how your body feels. Is there </w:t>
      </w:r>
      <w:r w:rsidR="00A43D90" w:rsidRPr="005F1E00">
        <w:t>fatigue</w:t>
      </w:r>
      <w:r w:rsidRPr="005F1E00">
        <w:t xml:space="preserve">, tension, or restlessness? </w:t>
      </w:r>
      <w:r w:rsidRPr="005F1E00">
        <w:rPr>
          <w:i/>
        </w:rPr>
        <w:t>(Pause for 10 seconds)</w:t>
      </w:r>
      <w:r w:rsidRPr="005F1E00">
        <w:t xml:space="preserve"> Where in your body do you feel these things? </w:t>
      </w:r>
      <w:r w:rsidRPr="005F1E00">
        <w:rPr>
          <w:i/>
        </w:rPr>
        <w:t>(Pause for 10 seconds)</w:t>
      </w:r>
      <w:r w:rsidRPr="005F1E00">
        <w:t xml:space="preserve"> Continue to breathe and observe. </w:t>
      </w:r>
      <w:r w:rsidRPr="005F1E00">
        <w:rPr>
          <w:i/>
        </w:rPr>
        <w:t>(Pause for 30 seconds)</w:t>
      </w:r>
      <w:r w:rsidRPr="005F1E00">
        <w:t xml:space="preserve"> </w:t>
      </w:r>
    </w:p>
    <w:p w14:paraId="5FE0DB54" w14:textId="7C3AE6C0" w:rsidR="00333821" w:rsidRPr="005F1E00" w:rsidRDefault="0082015F" w:rsidP="00255C49">
      <w:pPr>
        <w:pStyle w:val="ListParagraph"/>
        <w:spacing w:after="0" w:line="240" w:lineRule="auto"/>
        <w:ind w:left="360"/>
        <w:jc w:val="both"/>
        <w:rPr>
          <w:i/>
        </w:rPr>
      </w:pPr>
      <w:r w:rsidRPr="005F1E00">
        <w:lastRenderedPageBreak/>
        <w:t xml:space="preserve">If you find that the tension or discomfort in your body is too uncomfortable, you can move your attention to an area </w:t>
      </w:r>
      <w:r w:rsidR="00D712E2" w:rsidRPr="005F1E00">
        <w:t xml:space="preserve">of </w:t>
      </w:r>
      <w:r w:rsidRPr="005F1E00">
        <w:t>your body that is not reacting. After taking a breath or two,</w:t>
      </w:r>
      <w:r w:rsidR="00255C49" w:rsidRPr="005F1E00">
        <w:t xml:space="preserve"> </w:t>
      </w:r>
      <w:r w:rsidR="002A69EF" w:rsidRPr="005F1E00">
        <w:t>respectfully</w:t>
      </w:r>
      <w:r w:rsidRPr="005F1E00">
        <w:t xml:space="preserve"> return to the area</w:t>
      </w:r>
      <w:r w:rsidR="00375062" w:rsidRPr="005F1E00">
        <w:t xml:space="preserve"> that is reactin</w:t>
      </w:r>
      <w:r w:rsidR="002A69EF" w:rsidRPr="005F1E00">
        <w:t>g</w:t>
      </w:r>
      <w:r w:rsidRPr="005F1E00">
        <w:t xml:space="preserve">. Try </w:t>
      </w:r>
      <w:r w:rsidR="00D712E2" w:rsidRPr="005F1E00">
        <w:t xml:space="preserve">using </w:t>
      </w:r>
      <w:r w:rsidRPr="005F1E00">
        <w:t xml:space="preserve">a long exhaling breath or a sigh to help your body process what you are feeling. </w:t>
      </w:r>
      <w:r w:rsidRPr="005F1E00">
        <w:rPr>
          <w:i/>
        </w:rPr>
        <w:t xml:space="preserve">(Pause </w:t>
      </w:r>
      <w:r w:rsidR="00775225" w:rsidRPr="005F1E00">
        <w:rPr>
          <w:i/>
        </w:rPr>
        <w:t xml:space="preserve">for </w:t>
      </w:r>
      <w:r w:rsidRPr="005F1E00">
        <w:rPr>
          <w:i/>
        </w:rPr>
        <w:t>30 seconds)</w:t>
      </w:r>
    </w:p>
    <w:p w14:paraId="504B2232" w14:textId="77777777" w:rsidR="0082015F" w:rsidRPr="005F1E00" w:rsidRDefault="0082015F" w:rsidP="00CB1D09">
      <w:pPr>
        <w:pStyle w:val="ListParagraph"/>
        <w:spacing w:after="0" w:line="240" w:lineRule="auto"/>
        <w:ind w:left="0"/>
        <w:jc w:val="both"/>
      </w:pPr>
    </w:p>
    <w:p w14:paraId="6D6BBB97" w14:textId="77777777" w:rsidR="0082015F" w:rsidRPr="005F1E00" w:rsidRDefault="0082015F" w:rsidP="00180A5C">
      <w:pPr>
        <w:pStyle w:val="ListParagraph"/>
        <w:numPr>
          <w:ilvl w:val="0"/>
          <w:numId w:val="1"/>
        </w:numPr>
        <w:spacing w:after="0" w:line="240" w:lineRule="auto"/>
        <w:jc w:val="both"/>
      </w:pPr>
      <w:r w:rsidRPr="005F1E00">
        <w:rPr>
          <w:b/>
        </w:rPr>
        <w:t xml:space="preserve">L </w:t>
      </w:r>
      <w:r w:rsidRPr="005F1E00">
        <w:t xml:space="preserve">is for </w:t>
      </w:r>
      <w:r w:rsidRPr="005F1E00">
        <w:rPr>
          <w:b/>
        </w:rPr>
        <w:t>Look</w:t>
      </w:r>
      <w:r w:rsidRPr="005F1E00">
        <w:t xml:space="preserve"> </w:t>
      </w:r>
    </w:p>
    <w:p w14:paraId="5908917B" w14:textId="68E1422E" w:rsidR="00333821" w:rsidRPr="005F1E00" w:rsidRDefault="0082015F" w:rsidP="00255C49">
      <w:pPr>
        <w:spacing w:after="0" w:line="240" w:lineRule="auto"/>
        <w:ind w:left="360"/>
        <w:jc w:val="both"/>
        <w:rPr>
          <w:i/>
        </w:rPr>
      </w:pPr>
      <w:r w:rsidRPr="005F1E00">
        <w:t>Look for the fear behind the judgment. What makes the situation so uncomfortable? You might explore the sensations in your body and ask yourself</w:t>
      </w:r>
      <w:r w:rsidR="00333821" w:rsidRPr="005F1E00">
        <w:t xml:space="preserve">: </w:t>
      </w:r>
      <w:r w:rsidRPr="005F1E00">
        <w:rPr>
          <w:i/>
        </w:rPr>
        <w:t>What frightens me about this situation?</w:t>
      </w:r>
      <w:r w:rsidRPr="005F1E00">
        <w:t xml:space="preserve"> </w:t>
      </w:r>
      <w:r w:rsidRPr="005F1E00">
        <w:rPr>
          <w:i/>
        </w:rPr>
        <w:t>(Pause) Is my freedom threatened?</w:t>
      </w:r>
      <w:r w:rsidR="0091047F" w:rsidRPr="005F1E00">
        <w:rPr>
          <w:i/>
        </w:rPr>
        <w:t xml:space="preserve"> </w:t>
      </w:r>
      <w:r w:rsidRPr="005F1E00">
        <w:rPr>
          <w:i/>
        </w:rPr>
        <w:t>(Pause) Will this situation cause suffering for myself or for others? (Pause) Does this situation interfere with my pride system or my search for glory? (Pause) How might this situation stir up self-hate?</w:t>
      </w:r>
      <w:r w:rsidRPr="005F1E00">
        <w:t xml:space="preserve"> </w:t>
      </w:r>
      <w:r w:rsidR="00E36E58" w:rsidRPr="005F1E00">
        <w:t xml:space="preserve">Ask God to help you identify your fear. </w:t>
      </w:r>
      <w:r w:rsidRPr="005F1E00">
        <w:rPr>
          <w:i/>
        </w:rPr>
        <w:t xml:space="preserve">(Pause </w:t>
      </w:r>
      <w:r w:rsidR="00775225" w:rsidRPr="005F1E00">
        <w:rPr>
          <w:i/>
        </w:rPr>
        <w:t xml:space="preserve">for </w:t>
      </w:r>
      <w:r w:rsidRPr="005F1E00">
        <w:rPr>
          <w:i/>
        </w:rPr>
        <w:t xml:space="preserve">10 seconds) </w:t>
      </w:r>
      <w:r w:rsidRPr="005F1E00">
        <w:t xml:space="preserve">Step back from </w:t>
      </w:r>
      <w:r w:rsidR="00A43D90" w:rsidRPr="005F1E00">
        <w:t>your</w:t>
      </w:r>
      <w:r w:rsidRPr="005F1E00">
        <w:t xml:space="preserve"> assessment of the event as good or evil and just look at the fear that drives that assessment. </w:t>
      </w:r>
      <w:bookmarkStart w:id="3" w:name="_Hlk514582981"/>
      <w:r w:rsidR="003A5C61" w:rsidRPr="005F1E00">
        <w:t xml:space="preserve">Part of your training is to </w:t>
      </w:r>
      <w:r w:rsidR="00A43D90" w:rsidRPr="005F1E00">
        <w:t xml:space="preserve">learn to simply observe </w:t>
      </w:r>
      <w:r w:rsidR="003A5C61" w:rsidRPr="005F1E00">
        <w:t>your fear. Fear bring</w:t>
      </w:r>
      <w:r w:rsidR="00FA0C22" w:rsidRPr="005F1E00">
        <w:t>s</w:t>
      </w:r>
      <w:r w:rsidR="003A5C61" w:rsidRPr="005F1E00">
        <w:t xml:space="preserve"> you valuable information.</w:t>
      </w:r>
      <w:r w:rsidR="00797149" w:rsidRPr="005F1E00">
        <w:t xml:space="preserve"> </w:t>
      </w:r>
      <w:bookmarkEnd w:id="3"/>
      <w:r w:rsidRPr="005F1E00">
        <w:rPr>
          <w:i/>
        </w:rPr>
        <w:t>(Pause)</w:t>
      </w:r>
      <w:r w:rsidRPr="005F1E00">
        <w:t xml:space="preserve"> You might try welcoming the fear. Thank the fear for what it tell</w:t>
      </w:r>
      <w:r w:rsidR="008C0EE0" w:rsidRPr="005F1E00">
        <w:t>s</w:t>
      </w:r>
      <w:r w:rsidRPr="005F1E00">
        <w:t xml:space="preserve"> you about your Idol Self and for how it </w:t>
      </w:r>
      <w:r w:rsidR="00A10BB4" w:rsidRPr="005F1E00">
        <w:t>motivat</w:t>
      </w:r>
      <w:r w:rsidR="008C0EE0" w:rsidRPr="005F1E00">
        <w:t>es</w:t>
      </w:r>
      <w:r w:rsidR="00A10BB4" w:rsidRPr="005F1E00">
        <w:t xml:space="preserve"> </w:t>
      </w:r>
      <w:r w:rsidRPr="005F1E00">
        <w:t xml:space="preserve">you to </w:t>
      </w:r>
      <w:r w:rsidR="002A69EF" w:rsidRPr="005F1E00">
        <w:t>train toward freedom</w:t>
      </w:r>
      <w:r w:rsidR="005F0FF1" w:rsidRPr="005F1E00">
        <w:t xml:space="preserve"> </w:t>
      </w:r>
      <w:r w:rsidR="002A69EF" w:rsidRPr="005F1E00">
        <w:t>from fear</w:t>
      </w:r>
      <w:r w:rsidRPr="005F1E00">
        <w:t xml:space="preserve">. Breathe. </w:t>
      </w:r>
      <w:r w:rsidRPr="005F1E00">
        <w:rPr>
          <w:i/>
        </w:rPr>
        <w:t xml:space="preserve">(Pause </w:t>
      </w:r>
      <w:r w:rsidR="00797149" w:rsidRPr="005F1E00">
        <w:rPr>
          <w:i/>
        </w:rPr>
        <w:t xml:space="preserve">for </w:t>
      </w:r>
      <w:r w:rsidRPr="005F1E00">
        <w:rPr>
          <w:i/>
        </w:rPr>
        <w:t>30 seconds)</w:t>
      </w:r>
    </w:p>
    <w:p w14:paraId="38C1FED1" w14:textId="77777777" w:rsidR="0082015F" w:rsidRPr="005F1E00" w:rsidRDefault="0082015F" w:rsidP="00CB1D09">
      <w:pPr>
        <w:spacing w:after="0" w:line="240" w:lineRule="auto"/>
        <w:jc w:val="both"/>
      </w:pPr>
    </w:p>
    <w:p w14:paraId="05595752" w14:textId="1C919AAB" w:rsidR="0082015F" w:rsidRPr="005F1E00" w:rsidRDefault="0082015F" w:rsidP="00CF6ABB">
      <w:pPr>
        <w:pStyle w:val="ListParagraph"/>
        <w:numPr>
          <w:ilvl w:val="0"/>
          <w:numId w:val="1"/>
        </w:numPr>
        <w:spacing w:after="0" w:line="240" w:lineRule="auto"/>
        <w:jc w:val="both"/>
      </w:pPr>
      <w:r w:rsidRPr="005F1E00">
        <w:rPr>
          <w:b/>
        </w:rPr>
        <w:t>T</w:t>
      </w:r>
      <w:r w:rsidRPr="005F1E00">
        <w:t xml:space="preserve"> is for </w:t>
      </w:r>
      <w:r w:rsidRPr="005F1E00">
        <w:rPr>
          <w:b/>
        </w:rPr>
        <w:t>Tell</w:t>
      </w:r>
      <w:r w:rsidRPr="005F1E00">
        <w:t xml:space="preserve"> </w:t>
      </w:r>
    </w:p>
    <w:p w14:paraId="0376BB84" w14:textId="43E83D96" w:rsidR="003A5C61" w:rsidRPr="005F1E00" w:rsidRDefault="003A5C61" w:rsidP="00180A5C">
      <w:pPr>
        <w:spacing w:after="0" w:line="240" w:lineRule="auto"/>
        <w:ind w:left="360"/>
        <w:jc w:val="both"/>
        <w:rPr>
          <w:i/>
        </w:rPr>
      </w:pPr>
      <w:r w:rsidRPr="005F1E00">
        <w:t>Tell God about your fear. Tell Him about your Idol’s terror and how enslaved you are to fear. Ask Him to help you learn how to overcome your fear by directing your energy toward love. Fear is often based on lies and illusions, so you might ask God to tell you the truth about what you fear. Then</w:t>
      </w:r>
      <w:r w:rsidR="00A43D90" w:rsidRPr="005F1E00">
        <w:t>,</w:t>
      </w:r>
      <w:r w:rsidRPr="005F1E00">
        <w:t xml:space="preserve"> explore your fear with His guidance, and </w:t>
      </w:r>
      <w:r w:rsidR="00A43D90" w:rsidRPr="005F1E00">
        <w:t xml:space="preserve">continue </w:t>
      </w:r>
      <w:r w:rsidR="00386E12" w:rsidRPr="005F1E00">
        <w:t xml:space="preserve">to </w:t>
      </w:r>
      <w:r w:rsidRPr="005F1E00">
        <w:t xml:space="preserve">breathe. </w:t>
      </w:r>
      <w:r w:rsidRPr="005F1E00">
        <w:rPr>
          <w:i/>
        </w:rPr>
        <w:t xml:space="preserve">(Pause for 30 seconds) </w:t>
      </w:r>
    </w:p>
    <w:p w14:paraId="3830905C" w14:textId="77777777" w:rsidR="0082015F" w:rsidRPr="005F1E00" w:rsidRDefault="0082015F" w:rsidP="00CB1D09">
      <w:pPr>
        <w:pStyle w:val="ListParagraph"/>
        <w:spacing w:after="0" w:line="240" w:lineRule="auto"/>
        <w:ind w:left="0"/>
        <w:jc w:val="both"/>
      </w:pPr>
    </w:p>
    <w:p w14:paraId="5AD6A824" w14:textId="77777777" w:rsidR="00E36E58" w:rsidRPr="005F1E00" w:rsidRDefault="00E36E58" w:rsidP="00E36E58">
      <w:pPr>
        <w:spacing w:after="0" w:line="240" w:lineRule="auto"/>
        <w:jc w:val="both"/>
      </w:pPr>
      <w:r w:rsidRPr="005F1E00">
        <w:t xml:space="preserve">And now, bring yourself back into co-respondence with your environment, that which is outside your skin. Allow what is within you to calmly observe and respond to what is without. Rest, and take a few deep breaths. </w:t>
      </w:r>
      <w:r w:rsidRPr="005F1E00">
        <w:rPr>
          <w:i/>
        </w:rPr>
        <w:t>(Pause for 30 seconds)</w:t>
      </w:r>
      <w:r w:rsidRPr="005F1E00">
        <w:t xml:space="preserve"> </w:t>
      </w:r>
    </w:p>
    <w:p w14:paraId="51D71275" w14:textId="77777777" w:rsidR="0082015F" w:rsidRPr="005F1E00" w:rsidRDefault="0082015F" w:rsidP="00CB1D09">
      <w:pPr>
        <w:pStyle w:val="ListParagraph"/>
        <w:spacing w:after="0" w:line="240" w:lineRule="auto"/>
        <w:ind w:left="0"/>
        <w:jc w:val="both"/>
      </w:pPr>
    </w:p>
    <w:p w14:paraId="53B48DB3" w14:textId="69FC6471" w:rsidR="001739B2" w:rsidRPr="005F1E00" w:rsidRDefault="0082015F" w:rsidP="001739B2">
      <w:pPr>
        <w:spacing w:after="0" w:line="240" w:lineRule="auto"/>
        <w:jc w:val="both"/>
      </w:pPr>
      <w:r w:rsidRPr="005F1E00">
        <w:t xml:space="preserve">I won’t offer a hymn or prayer right now. </w:t>
      </w:r>
      <w:r w:rsidR="001739B2" w:rsidRPr="005F1E00">
        <w:t>Let’s spend</w:t>
      </w:r>
      <w:r w:rsidR="00F27715" w:rsidRPr="005F1E00">
        <w:t xml:space="preserve"> a moment </w:t>
      </w:r>
      <w:r w:rsidR="00A376F3" w:rsidRPr="005F1E00">
        <w:t xml:space="preserve">just </w:t>
      </w:r>
      <w:r w:rsidR="001739B2" w:rsidRPr="005F1E00">
        <w:t xml:space="preserve">appreciating the effort we have made </w:t>
      </w:r>
      <w:r w:rsidR="004A7B4C" w:rsidRPr="005F1E00">
        <w:t xml:space="preserve">to learn </w:t>
      </w:r>
      <w:r w:rsidR="001739B2" w:rsidRPr="005F1E00">
        <w:t xml:space="preserve">a new practice. </w:t>
      </w:r>
      <w:r w:rsidR="001739B2" w:rsidRPr="005F1E00">
        <w:rPr>
          <w:i/>
        </w:rPr>
        <w:t>(Pause</w:t>
      </w:r>
      <w:r w:rsidR="00797149" w:rsidRPr="005F1E00">
        <w:rPr>
          <w:i/>
        </w:rPr>
        <w:t xml:space="preserve"> for </w:t>
      </w:r>
      <w:r w:rsidR="001739B2" w:rsidRPr="005F1E00">
        <w:rPr>
          <w:i/>
        </w:rPr>
        <w:t>10 seconds)</w:t>
      </w:r>
    </w:p>
    <w:p w14:paraId="42EBF57C" w14:textId="592CFAE0" w:rsidR="0082015F" w:rsidRPr="005F1E00" w:rsidRDefault="0082015F" w:rsidP="00CB1D09">
      <w:pPr>
        <w:spacing w:after="0" w:line="240" w:lineRule="auto"/>
        <w:jc w:val="both"/>
      </w:pPr>
    </w:p>
    <w:p w14:paraId="29C48CA1" w14:textId="77777777" w:rsidR="0082015F" w:rsidRPr="005F1E00" w:rsidRDefault="0082015F" w:rsidP="0082015F">
      <w:pPr>
        <w:spacing w:after="0" w:line="240" w:lineRule="auto"/>
        <w:jc w:val="both"/>
      </w:pPr>
      <w:r w:rsidRPr="005F1E00">
        <w:t>Take a deep breath.</w:t>
      </w:r>
    </w:p>
    <w:p w14:paraId="38E40DD7" w14:textId="58DD2E01" w:rsidR="004F4284" w:rsidRPr="005F1E00" w:rsidRDefault="004F4284" w:rsidP="004F4284">
      <w:pPr>
        <w:spacing w:after="0" w:line="240" w:lineRule="auto"/>
        <w:jc w:val="both"/>
        <w:rPr>
          <w:i/>
        </w:rPr>
      </w:pPr>
      <w:bookmarkStart w:id="4" w:name="OLE_LINK1"/>
      <w:r w:rsidRPr="005F1E00">
        <w:rPr>
          <w:i/>
        </w:rPr>
        <w:t>(If time permits, ask, “Does anyone have comments or questions about this training?”)</w:t>
      </w:r>
    </w:p>
    <w:bookmarkEnd w:id="4"/>
    <w:p w14:paraId="4EB12D6E" w14:textId="77777777" w:rsidR="0082015F" w:rsidRPr="005F1E00" w:rsidRDefault="0082015F" w:rsidP="0041782B">
      <w:pPr>
        <w:spacing w:after="0" w:line="240" w:lineRule="auto"/>
        <w:jc w:val="both"/>
      </w:pPr>
    </w:p>
    <w:p w14:paraId="7E28AF19" w14:textId="77777777" w:rsidR="00285B9A" w:rsidRPr="005F1E00" w:rsidRDefault="00205EC3" w:rsidP="002B0BD6">
      <w:pPr>
        <w:spacing w:after="0" w:line="240" w:lineRule="auto"/>
        <w:jc w:val="both"/>
        <w:rPr>
          <w:b/>
        </w:rPr>
      </w:pPr>
      <w:r w:rsidRPr="005F1E00">
        <w:rPr>
          <w:b/>
        </w:rPr>
        <w:t>0:20</w:t>
      </w:r>
      <w:r w:rsidR="00285B9A" w:rsidRPr="005F1E00">
        <w:rPr>
          <w:b/>
        </w:rPr>
        <w:tab/>
        <w:t>KARIS CONFESSION</w:t>
      </w:r>
    </w:p>
    <w:p w14:paraId="79D23FA0" w14:textId="77777777" w:rsidR="00BB5B63" w:rsidRPr="005F1E00" w:rsidRDefault="00BB5B63" w:rsidP="002B0BD6">
      <w:pPr>
        <w:spacing w:after="0" w:line="240" w:lineRule="auto"/>
        <w:jc w:val="both"/>
        <w:rPr>
          <w:b/>
        </w:rPr>
      </w:pPr>
    </w:p>
    <w:p w14:paraId="11DFCC8C" w14:textId="77777777" w:rsidR="00285B9A" w:rsidRPr="005F1E00" w:rsidRDefault="00205EC3" w:rsidP="002B0BD6">
      <w:pPr>
        <w:spacing w:after="0" w:line="240" w:lineRule="auto"/>
        <w:jc w:val="both"/>
        <w:rPr>
          <w:b/>
        </w:rPr>
      </w:pPr>
      <w:r w:rsidRPr="005F1E00">
        <w:rPr>
          <w:b/>
        </w:rPr>
        <w:t>0:21</w:t>
      </w:r>
      <w:r w:rsidR="00285B9A" w:rsidRPr="005F1E00">
        <w:rPr>
          <w:b/>
        </w:rPr>
        <w:tab/>
        <w:t>TOOLBOX</w:t>
      </w:r>
    </w:p>
    <w:p w14:paraId="51B6CE3B" w14:textId="77777777" w:rsidR="00BB5B63" w:rsidRPr="005F1E00" w:rsidRDefault="00BB5B63" w:rsidP="002B0BD6">
      <w:pPr>
        <w:spacing w:after="0" w:line="240" w:lineRule="auto"/>
        <w:jc w:val="both"/>
      </w:pPr>
    </w:p>
    <w:p w14:paraId="6D129030" w14:textId="1627ABE9" w:rsidR="00BB5B63" w:rsidRPr="005F1E00" w:rsidRDefault="0011019D" w:rsidP="002B0BD6">
      <w:pPr>
        <w:spacing w:after="0" w:line="240" w:lineRule="auto"/>
        <w:jc w:val="both"/>
        <w:rPr>
          <w:rFonts w:cstheme="minorHAnsi"/>
        </w:rPr>
      </w:pPr>
      <w:r w:rsidRPr="005F1E00">
        <w:rPr>
          <w:rFonts w:cstheme="minorHAnsi"/>
        </w:rPr>
        <w:t xml:space="preserve">This month we </w:t>
      </w:r>
      <w:r w:rsidR="00885087" w:rsidRPr="005F1E00">
        <w:rPr>
          <w:rFonts w:cstheme="minorHAnsi"/>
        </w:rPr>
        <w:t xml:space="preserve">will </w:t>
      </w:r>
      <w:r w:rsidR="00D712E2" w:rsidRPr="005F1E00">
        <w:rPr>
          <w:rFonts w:cstheme="minorHAnsi"/>
        </w:rPr>
        <w:t xml:space="preserve">begin exploring </w:t>
      </w:r>
      <w:r w:rsidR="0097301C" w:rsidRPr="005F1E00">
        <w:rPr>
          <w:rFonts w:cstheme="minorHAnsi"/>
        </w:rPr>
        <w:t>KF</w:t>
      </w:r>
      <w:r w:rsidR="00894F7B" w:rsidRPr="005F1E00">
        <w:rPr>
          <w:rFonts w:cstheme="minorHAnsi"/>
        </w:rPr>
        <w:t xml:space="preserve"> </w:t>
      </w:r>
      <w:r w:rsidR="005817AA" w:rsidRPr="005F1E00">
        <w:rPr>
          <w:rFonts w:cstheme="minorHAnsi"/>
        </w:rPr>
        <w:t>Confession</w:t>
      </w:r>
      <w:r w:rsidRPr="005F1E00">
        <w:rPr>
          <w:rFonts w:cstheme="minorHAnsi"/>
        </w:rPr>
        <w:t xml:space="preserve"> 3:</w:t>
      </w:r>
    </w:p>
    <w:p w14:paraId="7C326AB5" w14:textId="7696515E" w:rsidR="005E729F" w:rsidRPr="005F1E00" w:rsidRDefault="005E729F" w:rsidP="002B0BD6">
      <w:pPr>
        <w:spacing w:after="0" w:line="240" w:lineRule="auto"/>
        <w:jc w:val="both"/>
        <w:rPr>
          <w:b/>
        </w:rPr>
      </w:pPr>
    </w:p>
    <w:p w14:paraId="3534A9E6" w14:textId="26D01267" w:rsidR="00BB5B63" w:rsidRPr="005F1E00" w:rsidRDefault="00BB5B63" w:rsidP="00B64239">
      <w:pPr>
        <w:spacing w:after="0" w:line="240" w:lineRule="auto"/>
        <w:jc w:val="center"/>
      </w:pPr>
      <w:r w:rsidRPr="005F1E00">
        <w:t>We</w:t>
      </w:r>
      <w:r w:rsidR="005E729F" w:rsidRPr="005F1E00">
        <w:t xml:space="preserve"> constructed</w:t>
      </w:r>
      <w:r w:rsidR="005E729F" w:rsidRPr="005F1E00">
        <w:rPr>
          <w:b/>
        </w:rPr>
        <w:t xml:space="preserve"> </w:t>
      </w:r>
      <w:r w:rsidR="005E729F" w:rsidRPr="005F1E00">
        <w:t xml:space="preserve">legal systems based on our </w:t>
      </w:r>
      <w:r w:rsidR="00205EC3" w:rsidRPr="005F1E00">
        <w:t xml:space="preserve">own </w:t>
      </w:r>
      <w:r w:rsidR="005E729F" w:rsidRPr="005F1E00">
        <w:t>assessment of good and evil.</w:t>
      </w:r>
    </w:p>
    <w:p w14:paraId="4066B80B" w14:textId="77777777" w:rsidR="007433F8" w:rsidRPr="005F1E00" w:rsidRDefault="007433F8" w:rsidP="0011019D">
      <w:pPr>
        <w:spacing w:after="0" w:line="240" w:lineRule="auto"/>
        <w:jc w:val="both"/>
      </w:pPr>
    </w:p>
    <w:p w14:paraId="3FAF4F85" w14:textId="50867A33" w:rsidR="007433F8" w:rsidRPr="005F1E00" w:rsidRDefault="000611C3" w:rsidP="007433F8">
      <w:pPr>
        <w:spacing w:after="0" w:line="240" w:lineRule="auto"/>
        <w:jc w:val="both"/>
      </w:pPr>
      <w:r w:rsidRPr="005F1E00">
        <w:t xml:space="preserve">I hope that you have the </w:t>
      </w:r>
      <w:r w:rsidRPr="005F1E00">
        <w:rPr>
          <w:b/>
        </w:rPr>
        <w:t>Two Paths Worksheet</w:t>
      </w:r>
      <w:r w:rsidRPr="005F1E00">
        <w:rPr>
          <w:i/>
        </w:rPr>
        <w:t xml:space="preserve"> </w:t>
      </w:r>
      <w:r w:rsidRPr="005F1E00">
        <w:t>in front of you. This worksheet</w:t>
      </w:r>
      <w:r w:rsidR="004F68DF" w:rsidRPr="005F1E00">
        <w:t xml:space="preserve"> helps you </w:t>
      </w:r>
      <w:r w:rsidR="007433F8" w:rsidRPr="005F1E00">
        <w:t xml:space="preserve">see how powerful </w:t>
      </w:r>
      <w:r w:rsidR="004F68DF" w:rsidRPr="005F1E00">
        <w:t>you</w:t>
      </w:r>
      <w:r w:rsidR="007433F8" w:rsidRPr="005F1E00">
        <w:t xml:space="preserve"> are. We learn that our choices create outcomes. Outcomes do not appear by magic. </w:t>
      </w:r>
      <w:r w:rsidR="007433F8" w:rsidRPr="005F1E00">
        <w:rPr>
          <w:i/>
        </w:rPr>
        <w:t>You</w:t>
      </w:r>
      <w:r w:rsidR="007433F8" w:rsidRPr="005F1E00">
        <w:t xml:space="preserve"> make them happen. You are a very powerful creature</w:t>
      </w:r>
      <w:r w:rsidR="00A74754" w:rsidRPr="005F1E00">
        <w:t>,</w:t>
      </w:r>
      <w:r w:rsidR="00F82D81" w:rsidRPr="005F1E00">
        <w:t xml:space="preserve"> </w:t>
      </w:r>
      <w:r w:rsidR="00A74754" w:rsidRPr="005F1E00">
        <w:t>and you</w:t>
      </w:r>
      <w:r w:rsidR="00F82D81" w:rsidRPr="005F1E00">
        <w:t xml:space="preserve"> can </w:t>
      </w:r>
      <w:r w:rsidR="007433F8" w:rsidRPr="005F1E00">
        <w:t>creat</w:t>
      </w:r>
      <w:r w:rsidR="00F82D81" w:rsidRPr="005F1E00">
        <w:t>e</w:t>
      </w:r>
      <w:r w:rsidR="007433F8" w:rsidRPr="005F1E00">
        <w:t xml:space="preserve"> a glorious life</w:t>
      </w:r>
      <w:r w:rsidR="00797149" w:rsidRPr="005F1E00">
        <w:t>. You</w:t>
      </w:r>
      <w:r w:rsidR="0011019D" w:rsidRPr="005F1E00">
        <w:t xml:space="preserve"> can also create your own misery</w:t>
      </w:r>
      <w:r w:rsidR="00885087" w:rsidRPr="005F1E00">
        <w:t xml:space="preserve">. </w:t>
      </w:r>
      <w:r w:rsidR="00F82D81" w:rsidRPr="005F1E00">
        <w:t xml:space="preserve">It </w:t>
      </w:r>
      <w:r w:rsidR="00CB002F" w:rsidRPr="005F1E00">
        <w:t xml:space="preserve">really </w:t>
      </w:r>
      <w:r w:rsidR="00F82D81" w:rsidRPr="005F1E00">
        <w:t xml:space="preserve">is your choice. </w:t>
      </w:r>
    </w:p>
    <w:p w14:paraId="438A6CC5" w14:textId="77777777" w:rsidR="00BB5B63" w:rsidRPr="005F1E00" w:rsidRDefault="00BB5B63" w:rsidP="002B0BD6">
      <w:pPr>
        <w:spacing w:after="0" w:line="240" w:lineRule="auto"/>
        <w:jc w:val="both"/>
      </w:pPr>
    </w:p>
    <w:p w14:paraId="307B9809" w14:textId="5AF64A3E" w:rsidR="001B0921" w:rsidRPr="005F1E00" w:rsidRDefault="001B0921" w:rsidP="002B0BD6">
      <w:pPr>
        <w:spacing w:after="0" w:line="240" w:lineRule="auto"/>
        <w:jc w:val="both"/>
      </w:pPr>
      <w:r w:rsidRPr="005F1E00">
        <w:t xml:space="preserve">How do we create a glorious life? I’m so sorry to say it, but painful mistakes are part of </w:t>
      </w:r>
      <w:r w:rsidR="00797149" w:rsidRPr="005F1E00">
        <w:t xml:space="preserve">that </w:t>
      </w:r>
      <w:r w:rsidRPr="005F1E00">
        <w:t xml:space="preserve">process. </w:t>
      </w:r>
      <w:r w:rsidR="008C0EE0" w:rsidRPr="005F1E00">
        <w:t xml:space="preserve">We cannot possibly know it all, be prepared for it all, foresee it all, and always protect our pride. </w:t>
      </w:r>
      <w:r w:rsidR="00FA0C22" w:rsidRPr="005F1E00">
        <w:t>In KF</w:t>
      </w:r>
      <w:r w:rsidR="00205A9B" w:rsidRPr="005F1E00">
        <w:t>,</w:t>
      </w:r>
      <w:r w:rsidR="00FA0C22" w:rsidRPr="005F1E00">
        <w:t xml:space="preserve"> we are learning to respond to our mistakes like little children. Little children don’t react to their mistakes with </w:t>
      </w:r>
      <w:r w:rsidR="00FA0C22" w:rsidRPr="005F1E00">
        <w:lastRenderedPageBreak/>
        <w:t xml:space="preserve">hurt pride, judgment, and self-hate. </w:t>
      </w:r>
      <w:r w:rsidR="00642B03" w:rsidRPr="005F1E00">
        <w:t>Although a</w:t>
      </w:r>
      <w:r w:rsidR="008C0EE0" w:rsidRPr="005F1E00">
        <w:t xml:space="preserve"> child’s outcomes</w:t>
      </w:r>
      <w:r w:rsidR="00DC4F71" w:rsidRPr="005F1E00">
        <w:t xml:space="preserve"> </w:t>
      </w:r>
      <w:r w:rsidR="00642B03" w:rsidRPr="005F1E00">
        <w:t>may</w:t>
      </w:r>
      <w:r w:rsidR="008C0EE0" w:rsidRPr="005F1E00">
        <w:t xml:space="preserve"> not meet our standards of perfection, little children are </w:t>
      </w:r>
      <w:r w:rsidR="00642B03" w:rsidRPr="005F1E00">
        <w:t xml:space="preserve">actually </w:t>
      </w:r>
      <w:r w:rsidR="008C0EE0" w:rsidRPr="005F1E00">
        <w:t>fulfilling their design</w:t>
      </w:r>
      <w:r w:rsidR="00DC4F71" w:rsidRPr="005F1E00">
        <w:t>.</w:t>
      </w:r>
      <w:r w:rsidR="00642B03" w:rsidRPr="005F1E00">
        <w:t xml:space="preserve"> </w:t>
      </w:r>
      <w:r w:rsidR="008C0EE0" w:rsidRPr="005F1E00">
        <w:t>They are</w:t>
      </w:r>
      <w:r w:rsidR="00313CB7" w:rsidRPr="005F1E00">
        <w:t xml:space="preserve"> on a journey of discovery and</w:t>
      </w:r>
      <w:r w:rsidR="008C0EE0" w:rsidRPr="005F1E00">
        <w:t xml:space="preserve"> learning to </w:t>
      </w:r>
      <w:r w:rsidR="00DC4F71" w:rsidRPr="005F1E00">
        <w:t>interact with</w:t>
      </w:r>
      <w:r w:rsidR="008C0EE0" w:rsidRPr="005F1E00">
        <w:t xml:space="preserve"> the real world. </w:t>
      </w:r>
      <w:r w:rsidRPr="005F1E00">
        <w:t>We do not blame the child</w:t>
      </w:r>
      <w:r w:rsidR="00CF6ABB" w:rsidRPr="005F1E00">
        <w:t xml:space="preserve"> </w:t>
      </w:r>
      <w:r w:rsidRPr="005F1E00">
        <w:t xml:space="preserve">for falling when </w:t>
      </w:r>
      <w:r w:rsidR="0011019D" w:rsidRPr="005F1E00">
        <w:t>it tries</w:t>
      </w:r>
      <w:r w:rsidRPr="005F1E00">
        <w:t xml:space="preserve"> to walk. Instead</w:t>
      </w:r>
      <w:r w:rsidR="00F9048F" w:rsidRPr="005F1E00">
        <w:t>,</w:t>
      </w:r>
      <w:r w:rsidRPr="005F1E00">
        <w:t xml:space="preserve"> we appl</w:t>
      </w:r>
      <w:r w:rsidR="00225FB2" w:rsidRPr="005F1E00">
        <w:t xml:space="preserve">aud the child for each step </w:t>
      </w:r>
      <w:r w:rsidR="0011019D" w:rsidRPr="005F1E00">
        <w:t xml:space="preserve">it </w:t>
      </w:r>
      <w:r w:rsidR="00225FB2" w:rsidRPr="005F1E00">
        <w:t>take</w:t>
      </w:r>
      <w:r w:rsidR="0011019D" w:rsidRPr="005F1E00">
        <w:t>s</w:t>
      </w:r>
      <w:r w:rsidRPr="005F1E00">
        <w:t xml:space="preserve">. We are much easier on the child when </w:t>
      </w:r>
      <w:r w:rsidR="0011019D" w:rsidRPr="005F1E00">
        <w:t xml:space="preserve">it </w:t>
      </w:r>
      <w:r w:rsidRPr="005F1E00">
        <w:t>make</w:t>
      </w:r>
      <w:r w:rsidR="0011019D" w:rsidRPr="005F1E00">
        <w:t>s</w:t>
      </w:r>
      <w:r w:rsidRPr="005F1E00">
        <w:t xml:space="preserve"> mistakes than we are on ourselves. We have learned to motivate ourselves by judgment and fe</w:t>
      </w:r>
      <w:r w:rsidR="00B8582D" w:rsidRPr="005F1E00">
        <w:t>ar</w:t>
      </w:r>
      <w:r w:rsidR="00642B03" w:rsidRPr="005F1E00">
        <w:t xml:space="preserve">, </w:t>
      </w:r>
      <w:r w:rsidR="00313CB7" w:rsidRPr="005F1E00">
        <w:t>so when</w:t>
      </w:r>
      <w:r w:rsidR="00370FB4" w:rsidRPr="005F1E00">
        <w:t xml:space="preserve"> we make mistakes</w:t>
      </w:r>
      <w:r w:rsidR="009D152A" w:rsidRPr="005F1E00">
        <w:t>,</w:t>
      </w:r>
      <w:r w:rsidR="00370FB4" w:rsidRPr="005F1E00">
        <w:t xml:space="preserve"> we are flooded</w:t>
      </w:r>
      <w:r w:rsidR="00F14DA8" w:rsidRPr="005F1E00">
        <w:t xml:space="preserve"> with self-hate and</w:t>
      </w:r>
      <w:r w:rsidR="00313CB7" w:rsidRPr="005F1E00">
        <w:t xml:space="preserve"> overreact to restore our </w:t>
      </w:r>
      <w:r w:rsidR="00DC317D" w:rsidRPr="005F1E00">
        <w:t>pride</w:t>
      </w:r>
      <w:r w:rsidR="00370FB4" w:rsidRPr="005F1E00">
        <w:t>.</w:t>
      </w:r>
      <w:r w:rsidR="00F14DA8" w:rsidRPr="005F1E00">
        <w:t xml:space="preserve"> </w:t>
      </w:r>
      <w:r w:rsidR="009D152A" w:rsidRPr="005F1E00">
        <w:t>C</w:t>
      </w:r>
      <w:r w:rsidR="00B8582D" w:rsidRPr="005F1E00">
        <w:t>hild</w:t>
      </w:r>
      <w:r w:rsidR="009D152A" w:rsidRPr="005F1E00">
        <w:t>ren</w:t>
      </w:r>
      <w:r w:rsidR="00B8582D" w:rsidRPr="005F1E00">
        <w:t xml:space="preserve"> motivate themsel</w:t>
      </w:r>
      <w:r w:rsidR="009D152A" w:rsidRPr="005F1E00">
        <w:t>ves</w:t>
      </w:r>
      <w:r w:rsidRPr="005F1E00">
        <w:t xml:space="preserve"> </w:t>
      </w:r>
      <w:r w:rsidR="00FA0C22" w:rsidRPr="005F1E00">
        <w:t>with</w:t>
      </w:r>
      <w:r w:rsidRPr="005F1E00">
        <w:t xml:space="preserve"> </w:t>
      </w:r>
      <w:r w:rsidR="00F71D8B" w:rsidRPr="005F1E00">
        <w:t xml:space="preserve">a sense of </w:t>
      </w:r>
      <w:r w:rsidRPr="005F1E00">
        <w:t>wonder and adventure. When they make a mistake</w:t>
      </w:r>
      <w:r w:rsidR="00642B03" w:rsidRPr="005F1E00">
        <w:t xml:space="preserve">, </w:t>
      </w:r>
      <w:r w:rsidR="00FA0C22" w:rsidRPr="005F1E00">
        <w:t>they</w:t>
      </w:r>
      <w:r w:rsidR="009B6B27" w:rsidRPr="005F1E00">
        <w:t xml:space="preserve"> </w:t>
      </w:r>
      <w:r w:rsidR="00642B03" w:rsidRPr="005F1E00">
        <w:t>don’t</w:t>
      </w:r>
      <w:r w:rsidR="00FA0C22" w:rsidRPr="005F1E00">
        <w:t xml:space="preserve"> beat themselves up with self-hate and judgment.</w:t>
      </w:r>
      <w:r w:rsidR="008C0EE0" w:rsidRPr="005F1E00">
        <w:t xml:space="preserve"> </w:t>
      </w:r>
      <w:r w:rsidR="006C3B20" w:rsidRPr="005F1E00">
        <w:t>Instead, t</w:t>
      </w:r>
      <w:r w:rsidRPr="005F1E00">
        <w:t xml:space="preserve">hey use </w:t>
      </w:r>
      <w:r w:rsidR="00C83E25" w:rsidRPr="005F1E00">
        <w:t xml:space="preserve">their </w:t>
      </w:r>
      <w:r w:rsidRPr="005F1E00">
        <w:t>wonderful energy to learn.</w:t>
      </w:r>
      <w:r w:rsidR="009B6B27" w:rsidRPr="005F1E00">
        <w:t xml:space="preserve"> </w:t>
      </w:r>
      <w:r w:rsidR="008C0EE0" w:rsidRPr="005F1E00">
        <w:t xml:space="preserve">They take responsibility for their mistakes by trying something new and finding out what works. </w:t>
      </w:r>
    </w:p>
    <w:p w14:paraId="10845C47" w14:textId="77777777" w:rsidR="00F14DA8" w:rsidRPr="005F1E00" w:rsidRDefault="00F14DA8" w:rsidP="002B0BD6">
      <w:pPr>
        <w:spacing w:after="0" w:line="240" w:lineRule="auto"/>
        <w:jc w:val="both"/>
      </w:pPr>
    </w:p>
    <w:p w14:paraId="0F9D62C5" w14:textId="38676757" w:rsidR="00A60011" w:rsidRPr="005F1E00" w:rsidRDefault="00A60011" w:rsidP="00A60011">
      <w:pPr>
        <w:spacing w:after="0" w:line="240" w:lineRule="auto"/>
        <w:jc w:val="both"/>
      </w:pPr>
      <w:r w:rsidRPr="005F1E00">
        <w:t>We know that we are in pride and self-hate when we avoid taking responsibility for our mistakes by blaming, escaping, or making up virtue stories. When pride and self-hate are driving you toward misoriented</w:t>
      </w:r>
      <w:r w:rsidR="00F71D8B" w:rsidRPr="005F1E00">
        <w:t xml:space="preserve"> reactions</w:t>
      </w:r>
      <w:r w:rsidR="00313CB7" w:rsidRPr="005F1E00">
        <w:t xml:space="preserve"> </w:t>
      </w:r>
      <w:r w:rsidR="00F71D8B" w:rsidRPr="005F1E00">
        <w:t>and</w:t>
      </w:r>
      <w:r w:rsidRPr="005F1E00">
        <w:t xml:space="preserve"> </w:t>
      </w:r>
      <w:r w:rsidR="00313CB7" w:rsidRPr="005F1E00">
        <w:t xml:space="preserve">destructive </w:t>
      </w:r>
      <w:r w:rsidRPr="005F1E00">
        <w:t xml:space="preserve">outcomes, the </w:t>
      </w:r>
      <w:r w:rsidRPr="005F1E00">
        <w:rPr>
          <w:b/>
        </w:rPr>
        <w:t>Two Paths Worksheet</w:t>
      </w:r>
      <w:r w:rsidRPr="005F1E00">
        <w:t xml:space="preserve"> can help </w:t>
      </w:r>
      <w:r w:rsidR="00044F4C" w:rsidRPr="005F1E00">
        <w:t xml:space="preserve">you untangle the mess you have made and </w:t>
      </w:r>
      <w:r w:rsidRPr="005F1E00">
        <w:t>guide you into the path of love. You really can learn to build new outcomes in your life.</w:t>
      </w:r>
    </w:p>
    <w:p w14:paraId="70CA8941" w14:textId="77777777" w:rsidR="003200D8" w:rsidRPr="005F1E00" w:rsidRDefault="003200D8" w:rsidP="002B0BD6">
      <w:pPr>
        <w:spacing w:after="0" w:line="240" w:lineRule="auto"/>
        <w:jc w:val="both"/>
      </w:pPr>
    </w:p>
    <w:p w14:paraId="37FB3212" w14:textId="1C9F05D4" w:rsidR="002A69EF" w:rsidRPr="005F1E00" w:rsidRDefault="002A69EF" w:rsidP="002A69EF">
      <w:pPr>
        <w:spacing w:after="0" w:line="240" w:lineRule="auto"/>
        <w:jc w:val="both"/>
      </w:pPr>
      <w:r w:rsidRPr="005F1E00">
        <w:t xml:space="preserve">Let’s look together at </w:t>
      </w:r>
      <w:r w:rsidR="00770B94" w:rsidRPr="005F1E00">
        <w:t>steps 1–</w:t>
      </w:r>
      <w:r w:rsidRPr="005F1E00">
        <w:t xml:space="preserve">6 in the right-hand column of the worksheet under Judgment. I am going to use </w:t>
      </w:r>
      <w:r w:rsidR="00265FD1" w:rsidRPr="005F1E00">
        <w:t xml:space="preserve">the example of </w:t>
      </w:r>
      <w:r w:rsidRPr="005F1E00">
        <w:t>my own experience to help you learn how to use this worksheet.</w:t>
      </w:r>
    </w:p>
    <w:p w14:paraId="2A892804" w14:textId="598BAAC2" w:rsidR="006D338C" w:rsidRPr="005F1E00" w:rsidRDefault="006D338C" w:rsidP="002B0BD6">
      <w:pPr>
        <w:spacing w:after="0" w:line="240" w:lineRule="auto"/>
        <w:jc w:val="both"/>
      </w:pPr>
    </w:p>
    <w:p w14:paraId="277F2B00" w14:textId="0FA039BB" w:rsidR="00196C7C" w:rsidRPr="005F1E00" w:rsidRDefault="006D338C" w:rsidP="00B64239">
      <w:pPr>
        <w:pStyle w:val="ListParagraph"/>
        <w:numPr>
          <w:ilvl w:val="0"/>
          <w:numId w:val="3"/>
        </w:numPr>
        <w:spacing w:after="0" w:line="240" w:lineRule="auto"/>
        <w:jc w:val="both"/>
        <w:rPr>
          <w:b/>
        </w:rPr>
      </w:pPr>
      <w:r w:rsidRPr="005F1E00">
        <w:rPr>
          <w:b/>
        </w:rPr>
        <w:t>Outcome</w:t>
      </w:r>
    </w:p>
    <w:p w14:paraId="23479F66" w14:textId="05013469" w:rsidR="005E729F" w:rsidRPr="005F1E00" w:rsidRDefault="002A69EF" w:rsidP="00044F4C">
      <w:pPr>
        <w:spacing w:after="0" w:line="240" w:lineRule="auto"/>
        <w:ind w:left="360"/>
        <w:jc w:val="both"/>
      </w:pPr>
      <w:r w:rsidRPr="005F1E00">
        <w:t>You can begin your journey through this worksheet at any point, but often</w:t>
      </w:r>
      <w:r w:rsidR="005E729F" w:rsidRPr="005F1E00">
        <w:t xml:space="preserve"> when trying to untangle</w:t>
      </w:r>
      <w:r w:rsidR="00F837E8" w:rsidRPr="005F1E00">
        <w:t xml:space="preserve"> </w:t>
      </w:r>
      <w:r w:rsidR="00B0478B" w:rsidRPr="005F1E00">
        <w:t xml:space="preserve">a </w:t>
      </w:r>
      <w:r w:rsidR="00F837E8" w:rsidRPr="005F1E00">
        <w:t xml:space="preserve">process </w:t>
      </w:r>
      <w:r w:rsidR="004F68DF" w:rsidRPr="005F1E00">
        <w:t xml:space="preserve">that </w:t>
      </w:r>
      <w:r w:rsidR="009B18B4" w:rsidRPr="005F1E00">
        <w:t>has resulted</w:t>
      </w:r>
      <w:r w:rsidR="004F68DF" w:rsidRPr="005F1E00">
        <w:t xml:space="preserve"> in</w:t>
      </w:r>
      <w:r w:rsidR="00F837E8" w:rsidRPr="005F1E00">
        <w:t xml:space="preserve"> anxiety, misery, or a mess</w:t>
      </w:r>
      <w:r w:rsidR="00100C0D" w:rsidRPr="005F1E00">
        <w:t xml:space="preserve">, </w:t>
      </w:r>
      <w:r w:rsidR="00A97810" w:rsidRPr="005F1E00">
        <w:t>you</w:t>
      </w:r>
      <w:r w:rsidR="005E729F" w:rsidRPr="005F1E00">
        <w:t xml:space="preserve"> have to b</w:t>
      </w:r>
      <w:r w:rsidR="008F37DF" w:rsidRPr="005F1E00">
        <w:t>egin with the o</w:t>
      </w:r>
      <w:r w:rsidR="005E729F" w:rsidRPr="005F1E00">
        <w:t xml:space="preserve">utcome. This is probably an outcome that you </w:t>
      </w:r>
      <w:r w:rsidR="003C4CED" w:rsidRPr="005F1E00">
        <w:t xml:space="preserve">did </w:t>
      </w:r>
      <w:r w:rsidR="005E729F" w:rsidRPr="005F1E00">
        <w:t>not want, or it could be an outcome that y</w:t>
      </w:r>
      <w:r w:rsidR="00FF7AC6" w:rsidRPr="005F1E00">
        <w:t xml:space="preserve">our Idol </w:t>
      </w:r>
      <w:r w:rsidR="00AC2218" w:rsidRPr="005F1E00">
        <w:t xml:space="preserve">wanted </w:t>
      </w:r>
      <w:r w:rsidR="005E729F" w:rsidRPr="005F1E00">
        <w:t xml:space="preserve">very badly. You know </w:t>
      </w:r>
      <w:r w:rsidR="00313CB7" w:rsidRPr="005F1E00">
        <w:t>that an outcome</w:t>
      </w:r>
      <w:r w:rsidR="005E729F" w:rsidRPr="005F1E00">
        <w:t xml:space="preserve"> is misoriented </w:t>
      </w:r>
      <w:r w:rsidR="00313CB7" w:rsidRPr="005F1E00">
        <w:t>when</w:t>
      </w:r>
      <w:r w:rsidR="00355C88" w:rsidRPr="005F1E00">
        <w:t xml:space="preserve"> it does not reflect the </w:t>
      </w:r>
      <w:r w:rsidR="00FD45A4" w:rsidRPr="005F1E00">
        <w:t>F</w:t>
      </w:r>
      <w:r w:rsidR="00355C88" w:rsidRPr="005F1E00">
        <w:t xml:space="preserve">ruit of the </w:t>
      </w:r>
      <w:r w:rsidR="00F837E8" w:rsidRPr="005F1E00">
        <w:t>S</w:t>
      </w:r>
      <w:r w:rsidR="00355C88" w:rsidRPr="005F1E00">
        <w:t>pirit</w:t>
      </w:r>
      <w:r w:rsidR="00386E12" w:rsidRPr="005F1E00">
        <w:t>;</w:t>
      </w:r>
      <w:r w:rsidR="00A43D90" w:rsidRPr="005F1E00">
        <w:rPr>
          <w:rStyle w:val="EndnoteReference"/>
        </w:rPr>
        <w:t xml:space="preserve"> </w:t>
      </w:r>
      <w:r w:rsidR="008111C4" w:rsidRPr="005F1E00">
        <w:t>i</w:t>
      </w:r>
      <w:r w:rsidR="008F37DF" w:rsidRPr="005F1E00">
        <w:t>t is not glorious</w:t>
      </w:r>
      <w:r w:rsidR="008060AC" w:rsidRPr="005F1E00">
        <w:t>,</w:t>
      </w:r>
      <w:r w:rsidR="001B0921" w:rsidRPr="005F1E00">
        <w:t xml:space="preserve"> and </w:t>
      </w:r>
      <w:r w:rsidR="00F837E8" w:rsidRPr="005F1E00">
        <w:t>it</w:t>
      </w:r>
      <w:r w:rsidR="00100C0D" w:rsidRPr="005F1E00">
        <w:t xml:space="preserve"> </w:t>
      </w:r>
      <w:r w:rsidR="001B0921" w:rsidRPr="005F1E00">
        <w:t>falls</w:t>
      </w:r>
      <w:r w:rsidR="00C56AB8" w:rsidRPr="005F1E00">
        <w:t xml:space="preserve"> short of the glory of God in your life.</w:t>
      </w:r>
      <w:r w:rsidR="008111C4" w:rsidRPr="005F1E00">
        <w:rPr>
          <w:rStyle w:val="EndnoteReference"/>
        </w:rPr>
        <w:endnoteReference w:id="3"/>
      </w:r>
      <w:r w:rsidR="008111C4" w:rsidRPr="005F1E00">
        <w:t xml:space="preserve"> </w:t>
      </w:r>
      <w:r w:rsidR="00C56AB8" w:rsidRPr="005F1E00">
        <w:t xml:space="preserve">Let’s </w:t>
      </w:r>
      <w:r w:rsidR="005E729F" w:rsidRPr="005F1E00">
        <w:t>begin</w:t>
      </w:r>
      <w:r w:rsidR="00044F4C" w:rsidRPr="005F1E00">
        <w:t xml:space="preserve"> by looking at the outcome of one of my messes and see how I got there.</w:t>
      </w:r>
      <w:r w:rsidR="00756CA3" w:rsidRPr="005F1E00">
        <w:t xml:space="preserve"> </w:t>
      </w:r>
      <w:r w:rsidR="001B0921" w:rsidRPr="005F1E00">
        <w:t>I</w:t>
      </w:r>
      <w:r w:rsidR="00756CA3" w:rsidRPr="005F1E00">
        <w:t xml:space="preserve"> </w:t>
      </w:r>
      <w:r w:rsidR="00044F4C" w:rsidRPr="005F1E00">
        <w:t xml:space="preserve">was making </w:t>
      </w:r>
      <w:r w:rsidR="005E729F" w:rsidRPr="005F1E00">
        <w:t>chaotic</w:t>
      </w:r>
      <w:r w:rsidR="00B715E3" w:rsidRPr="005F1E00">
        <w:t xml:space="preserve"> decisions based on fear</w:t>
      </w:r>
      <w:r w:rsidR="008060AC" w:rsidRPr="005F1E00">
        <w:t>,</w:t>
      </w:r>
      <w:r w:rsidR="005E729F" w:rsidRPr="005F1E00">
        <w:t xml:space="preserve"> and </w:t>
      </w:r>
      <w:r w:rsidR="001B0921" w:rsidRPr="005F1E00">
        <w:t xml:space="preserve">as James puts it, </w:t>
      </w:r>
      <w:r w:rsidR="00B8582D" w:rsidRPr="005F1E00">
        <w:t xml:space="preserve">I was </w:t>
      </w:r>
      <w:r w:rsidR="005E729F" w:rsidRPr="005F1E00">
        <w:t>tossed ar</w:t>
      </w:r>
      <w:r w:rsidR="001B0921" w:rsidRPr="005F1E00">
        <w:t xml:space="preserve">ound like the </w:t>
      </w:r>
      <w:r w:rsidR="00BC069C" w:rsidRPr="005F1E00">
        <w:t>surf of the sea</w:t>
      </w:r>
      <w:r w:rsidR="005E729F" w:rsidRPr="005F1E00">
        <w:t>.</w:t>
      </w:r>
      <w:r w:rsidR="00A43D90" w:rsidRPr="005F1E00">
        <w:rPr>
          <w:rStyle w:val="EndnoteReference"/>
        </w:rPr>
        <w:t xml:space="preserve"> </w:t>
      </w:r>
      <w:r w:rsidR="00A43D90" w:rsidRPr="005F1E00">
        <w:rPr>
          <w:rStyle w:val="EndnoteReference"/>
        </w:rPr>
        <w:endnoteReference w:id="4"/>
      </w:r>
      <w:r w:rsidR="005E729F" w:rsidRPr="005F1E00">
        <w:t xml:space="preserve"> </w:t>
      </w:r>
      <w:r w:rsidR="00756CA3" w:rsidRPr="005F1E00">
        <w:t>I was double-minded</w:t>
      </w:r>
      <w:r w:rsidR="00044F4C" w:rsidRPr="005F1E00">
        <w:t xml:space="preserve"> </w:t>
      </w:r>
      <w:r w:rsidR="00DF0C8D" w:rsidRPr="005F1E00">
        <w:t>and</w:t>
      </w:r>
      <w:r w:rsidR="00756CA3" w:rsidRPr="005F1E00">
        <w:t xml:space="preserve"> unstable in </w:t>
      </w:r>
      <w:r w:rsidR="00B715E3" w:rsidRPr="005F1E00">
        <w:t>all my ways. The quality of my o</w:t>
      </w:r>
      <w:r w:rsidR="00756CA3" w:rsidRPr="005F1E00">
        <w:t>utcome told me that quite rec</w:t>
      </w:r>
      <w:r w:rsidR="00100C0D" w:rsidRPr="005F1E00">
        <w:t xml:space="preserve">ently I had taken the </w:t>
      </w:r>
      <w:r w:rsidR="00A60011" w:rsidRPr="005F1E00">
        <w:t>J</w:t>
      </w:r>
      <w:r w:rsidR="00100C0D" w:rsidRPr="005F1E00">
        <w:t xml:space="preserve">udgment </w:t>
      </w:r>
      <w:r w:rsidR="00A60011" w:rsidRPr="005F1E00">
        <w:t>P</w:t>
      </w:r>
      <w:r w:rsidR="00756CA3" w:rsidRPr="005F1E00">
        <w:t>ath.</w:t>
      </w:r>
      <w:r w:rsidR="00100C0D" w:rsidRPr="005F1E00">
        <w:t xml:space="preserve"> </w:t>
      </w:r>
    </w:p>
    <w:p w14:paraId="74934A69" w14:textId="77777777" w:rsidR="006D338C" w:rsidRPr="005F1E00" w:rsidRDefault="006D338C" w:rsidP="002B0BD6">
      <w:pPr>
        <w:spacing w:after="0" w:line="240" w:lineRule="auto"/>
        <w:jc w:val="both"/>
      </w:pPr>
    </w:p>
    <w:p w14:paraId="54940510" w14:textId="44DEFA04" w:rsidR="00196C7C" w:rsidRPr="005F1E00" w:rsidRDefault="006D338C" w:rsidP="00B64239">
      <w:pPr>
        <w:pStyle w:val="ListParagraph"/>
        <w:numPr>
          <w:ilvl w:val="0"/>
          <w:numId w:val="3"/>
        </w:numPr>
        <w:spacing w:after="0" w:line="240" w:lineRule="auto"/>
        <w:jc w:val="both"/>
        <w:rPr>
          <w:b/>
        </w:rPr>
      </w:pPr>
      <w:r w:rsidRPr="005F1E00">
        <w:rPr>
          <w:b/>
        </w:rPr>
        <w:t>Action</w:t>
      </w:r>
    </w:p>
    <w:p w14:paraId="4D931B37" w14:textId="1A5D3685" w:rsidR="005E729F" w:rsidRPr="005F1E00" w:rsidRDefault="007C7E00" w:rsidP="00EE5893">
      <w:pPr>
        <w:spacing w:after="0" w:line="240" w:lineRule="auto"/>
        <w:ind w:left="360"/>
        <w:jc w:val="both"/>
      </w:pPr>
      <w:r w:rsidRPr="005F1E00">
        <w:t>You might now ask the question:</w:t>
      </w:r>
      <w:r w:rsidR="00255C49" w:rsidRPr="005F1E00">
        <w:t xml:space="preserve"> </w:t>
      </w:r>
      <w:r w:rsidR="00100C0D" w:rsidRPr="005F1E00">
        <w:rPr>
          <w:i/>
        </w:rPr>
        <w:t xml:space="preserve">What </w:t>
      </w:r>
      <w:r w:rsidR="00CE2EC2" w:rsidRPr="005F1E00">
        <w:rPr>
          <w:i/>
        </w:rPr>
        <w:t>did I do or avoid</w:t>
      </w:r>
      <w:r w:rsidR="000D25B0" w:rsidRPr="005F1E00">
        <w:rPr>
          <w:i/>
        </w:rPr>
        <w:t xml:space="preserve"> that</w:t>
      </w:r>
      <w:r w:rsidR="00FD45A4" w:rsidRPr="005F1E00">
        <w:rPr>
          <w:i/>
        </w:rPr>
        <w:t xml:space="preserve"> </w:t>
      </w:r>
      <w:r w:rsidR="00100C0D" w:rsidRPr="005F1E00">
        <w:rPr>
          <w:i/>
        </w:rPr>
        <w:t>produced this outcome</w:t>
      </w:r>
      <w:r w:rsidR="006C3B20" w:rsidRPr="005F1E00">
        <w:rPr>
          <w:i/>
        </w:rPr>
        <w:t>?</w:t>
      </w:r>
      <w:r w:rsidR="006C3B20" w:rsidRPr="005F1E00">
        <w:t xml:space="preserve"> </w:t>
      </w:r>
      <w:r w:rsidR="00A60011" w:rsidRPr="005F1E00">
        <w:t xml:space="preserve">As a self-effacing neurotic, </w:t>
      </w:r>
      <w:r w:rsidR="006C3B20" w:rsidRPr="005F1E00">
        <w:t>I acted by</w:t>
      </w:r>
      <w:r w:rsidR="005E729F" w:rsidRPr="005F1E00">
        <w:t xml:space="preserve"> instantly </w:t>
      </w:r>
      <w:r w:rsidR="00FF7AC6" w:rsidRPr="005F1E00">
        <w:t>follow</w:t>
      </w:r>
      <w:r w:rsidR="00131D57" w:rsidRPr="005F1E00">
        <w:t>ing</w:t>
      </w:r>
      <w:r w:rsidR="00FF7AC6" w:rsidRPr="005F1E00">
        <w:t xml:space="preserve"> the advice of someone</w:t>
      </w:r>
      <w:r w:rsidR="005E729F" w:rsidRPr="005F1E00">
        <w:t xml:space="preserve"> who</w:t>
      </w:r>
      <w:r w:rsidR="00AB1C57" w:rsidRPr="005F1E00">
        <w:t xml:space="preserve"> </w:t>
      </w:r>
      <w:r w:rsidR="00CE2EC2" w:rsidRPr="005F1E00">
        <w:t xml:space="preserve">had just given me </w:t>
      </w:r>
      <w:r w:rsidR="00A376F3" w:rsidRPr="005F1E00">
        <w:t>distressing</w:t>
      </w:r>
      <w:r w:rsidR="00CE2EC2" w:rsidRPr="005F1E00">
        <w:t xml:space="preserve"> information. </w:t>
      </w:r>
      <w:r w:rsidR="005E729F" w:rsidRPr="005F1E00">
        <w:t>I started making decisions before breathing, praying, meditating, or getting counsel.</w:t>
      </w:r>
      <w:r w:rsidR="00FA0C22" w:rsidRPr="005F1E00">
        <w:t xml:space="preserve"> </w:t>
      </w:r>
      <w:r w:rsidR="00FE73ED" w:rsidRPr="005F1E00">
        <w:t xml:space="preserve">Self-effacing types need to affirm their inferiority by pleasing others, seeking validation from others, and even inviting others to punish them. </w:t>
      </w:r>
      <w:r w:rsidR="00756CA3" w:rsidRPr="005F1E00">
        <w:t>I am sorry to say, but there are many people</w:t>
      </w:r>
      <w:r w:rsidR="004067CF" w:rsidRPr="005F1E00">
        <w:t>, businesses,</w:t>
      </w:r>
      <w:r w:rsidR="00756CA3" w:rsidRPr="005F1E00">
        <w:t xml:space="preserve"> and institutions that will try to scare you into doing what they want you to do. </w:t>
      </w:r>
      <w:r w:rsidR="00124B37" w:rsidRPr="005F1E00">
        <w:t xml:space="preserve">We end up doing what they say </w:t>
      </w:r>
      <w:r w:rsidR="001B0921" w:rsidRPr="005F1E00">
        <w:t>or rebelling</w:t>
      </w:r>
      <w:r w:rsidR="00AB1C57" w:rsidRPr="005F1E00">
        <w:t xml:space="preserve"> against them</w:t>
      </w:r>
      <w:r w:rsidR="00724A28" w:rsidRPr="005F1E00">
        <w:t xml:space="preserve">, </w:t>
      </w:r>
      <w:r w:rsidR="00EB03C7" w:rsidRPr="005F1E00">
        <w:t xml:space="preserve">but neither of these </w:t>
      </w:r>
      <w:r w:rsidR="00034D0C" w:rsidRPr="005F1E00">
        <w:t>reactions</w:t>
      </w:r>
      <w:r w:rsidR="00EB03C7" w:rsidRPr="005F1E00">
        <w:t xml:space="preserve"> comes </w:t>
      </w:r>
      <w:r w:rsidR="00724A28" w:rsidRPr="005F1E00">
        <w:t>from our True Self.</w:t>
      </w:r>
      <w:r w:rsidR="001B0921" w:rsidRPr="005F1E00">
        <w:t xml:space="preserve"> </w:t>
      </w:r>
      <w:r w:rsidR="00756CA3" w:rsidRPr="005F1E00">
        <w:t xml:space="preserve">Sometimes, if we already trust </w:t>
      </w:r>
      <w:r w:rsidR="00EB03C7" w:rsidRPr="005F1E00">
        <w:t xml:space="preserve">a </w:t>
      </w:r>
      <w:r w:rsidR="00756CA3" w:rsidRPr="005F1E00">
        <w:t xml:space="preserve">person, it is not </w:t>
      </w:r>
      <w:r w:rsidR="00724A28" w:rsidRPr="005F1E00">
        <w:t>misoriented</w:t>
      </w:r>
      <w:r w:rsidR="001B0921" w:rsidRPr="005F1E00">
        <w:t xml:space="preserve"> to</w:t>
      </w:r>
      <w:r w:rsidR="004A7B4C" w:rsidRPr="005F1E00">
        <w:t xml:space="preserve"> immediately</w:t>
      </w:r>
      <w:r w:rsidR="001B0921" w:rsidRPr="005F1E00">
        <w:t xml:space="preserve"> follow</w:t>
      </w:r>
      <w:r w:rsidR="004A7B4C" w:rsidRPr="005F1E00">
        <w:t xml:space="preserve"> their</w:t>
      </w:r>
      <w:r w:rsidR="001B0921" w:rsidRPr="005F1E00">
        <w:t xml:space="preserve"> advice</w:t>
      </w:r>
      <w:r w:rsidR="00756CA3" w:rsidRPr="005F1E00">
        <w:t>, but most often I find that waiting and ge</w:t>
      </w:r>
      <w:r w:rsidR="007A361E" w:rsidRPr="005F1E00">
        <w:t xml:space="preserve">tting </w:t>
      </w:r>
      <w:r w:rsidR="00373B87" w:rsidRPr="005F1E00">
        <w:t xml:space="preserve">a second opinion helps </w:t>
      </w:r>
      <w:r w:rsidR="000611C3" w:rsidRPr="005F1E00">
        <w:t>me</w:t>
      </w:r>
      <w:r w:rsidR="00373B87" w:rsidRPr="005F1E00">
        <w:t xml:space="preserve"> stay oriented</w:t>
      </w:r>
      <w:r w:rsidR="00756CA3" w:rsidRPr="005F1E00">
        <w:t>.</w:t>
      </w:r>
      <w:r w:rsidR="0091047F" w:rsidRPr="005F1E00">
        <w:t xml:space="preserve"> </w:t>
      </w:r>
    </w:p>
    <w:p w14:paraId="1F87F61B" w14:textId="5EA3C705" w:rsidR="00FF7AC6" w:rsidRPr="005F1E00" w:rsidRDefault="00FF7AC6" w:rsidP="002B0BD6">
      <w:pPr>
        <w:spacing w:after="0" w:line="240" w:lineRule="auto"/>
        <w:jc w:val="both"/>
      </w:pPr>
    </w:p>
    <w:p w14:paraId="3DF93D94" w14:textId="6704A20F" w:rsidR="00196C7C" w:rsidRPr="005F1E00" w:rsidRDefault="00E66354" w:rsidP="00B64239">
      <w:pPr>
        <w:pStyle w:val="ListParagraph"/>
        <w:numPr>
          <w:ilvl w:val="0"/>
          <w:numId w:val="3"/>
        </w:numPr>
        <w:spacing w:after="0" w:line="240" w:lineRule="auto"/>
        <w:jc w:val="both"/>
        <w:rPr>
          <w:b/>
        </w:rPr>
      </w:pPr>
      <w:r w:rsidRPr="005F1E00">
        <w:rPr>
          <w:b/>
        </w:rPr>
        <w:t>Rejoicing in the misorientation</w:t>
      </w:r>
    </w:p>
    <w:p w14:paraId="1DBC3374" w14:textId="07AA861B" w:rsidR="006E7806" w:rsidRPr="005F1E00" w:rsidRDefault="00DD6946" w:rsidP="00EE5893">
      <w:pPr>
        <w:spacing w:after="0" w:line="240" w:lineRule="auto"/>
        <w:ind w:left="360"/>
        <w:jc w:val="both"/>
      </w:pPr>
      <w:r w:rsidRPr="005F1E00">
        <w:t xml:space="preserve">This step invites you to explore the emotions that may have compelled you to act. </w:t>
      </w:r>
      <w:r w:rsidR="004B71E0" w:rsidRPr="005F1E00">
        <w:t xml:space="preserve">The Idol Self must defend its neurotic illusions to maintain its pride system. When those illusions are threatened, the Idol will seek to save its life by generating compelling emotions that drive misoriented reactions. </w:t>
      </w:r>
      <w:r w:rsidR="00EE6F1A" w:rsidRPr="005F1E00">
        <w:t>In my case</w:t>
      </w:r>
      <w:r w:rsidR="003200D8" w:rsidRPr="005F1E00">
        <w:t>,</w:t>
      </w:r>
      <w:r w:rsidR="005E729F" w:rsidRPr="005F1E00">
        <w:t xml:space="preserve"> I was fee</w:t>
      </w:r>
      <w:r w:rsidR="00756CA3" w:rsidRPr="005F1E00">
        <w:t>ling intimidated</w:t>
      </w:r>
      <w:r w:rsidR="005E729F" w:rsidRPr="005F1E00">
        <w:t>.</w:t>
      </w:r>
      <w:r w:rsidR="003C4CED" w:rsidRPr="005F1E00">
        <w:t xml:space="preserve"> </w:t>
      </w:r>
      <w:r w:rsidR="008770BF" w:rsidRPr="005F1E00">
        <w:t xml:space="preserve">Self-effacing types need to imagine and focus on evidence that proves how weak and helpless they are. </w:t>
      </w:r>
      <w:r w:rsidR="00DC22F9" w:rsidRPr="005F1E00">
        <w:t>Mastery types</w:t>
      </w:r>
      <w:r w:rsidR="00373B87" w:rsidRPr="005F1E00">
        <w:t xml:space="preserve"> need to imagine</w:t>
      </w:r>
      <w:r w:rsidR="004067CF" w:rsidRPr="005F1E00">
        <w:t xml:space="preserve"> evidence that </w:t>
      </w:r>
      <w:r w:rsidR="00034D0C" w:rsidRPr="005F1E00">
        <w:t>supports the illusion that they are blameless</w:t>
      </w:r>
      <w:r w:rsidR="004067CF" w:rsidRPr="005F1E00">
        <w:t>,</w:t>
      </w:r>
      <w:r w:rsidR="00B75C44" w:rsidRPr="005F1E00">
        <w:t xml:space="preserve"> right,</w:t>
      </w:r>
      <w:r w:rsidR="004067CF" w:rsidRPr="005F1E00">
        <w:t xml:space="preserve"> in control, </w:t>
      </w:r>
      <w:r w:rsidR="00034D0C" w:rsidRPr="005F1E00">
        <w:t>and have it all figured out</w:t>
      </w:r>
      <w:r w:rsidR="005E729F" w:rsidRPr="005F1E00">
        <w:t xml:space="preserve">. </w:t>
      </w:r>
      <w:r w:rsidR="004067CF" w:rsidRPr="005F1E00">
        <w:t>When that illusion is threatened</w:t>
      </w:r>
      <w:r w:rsidR="004249EA" w:rsidRPr="005F1E00">
        <w:t>,</w:t>
      </w:r>
      <w:r w:rsidR="004067CF" w:rsidRPr="005F1E00">
        <w:t xml:space="preserve"> they </w:t>
      </w:r>
      <w:r w:rsidR="00FF7AC6" w:rsidRPr="005F1E00">
        <w:t xml:space="preserve">feel rage, revenge, </w:t>
      </w:r>
      <w:r w:rsidR="000611C3" w:rsidRPr="005F1E00">
        <w:t xml:space="preserve">acute </w:t>
      </w:r>
      <w:r w:rsidR="00FF7AC6" w:rsidRPr="005F1E00">
        <w:t>anxiety</w:t>
      </w:r>
      <w:r w:rsidR="004067CF" w:rsidRPr="005F1E00">
        <w:t xml:space="preserve">, and contempt. </w:t>
      </w:r>
      <w:r w:rsidR="00DC22F9" w:rsidRPr="005F1E00">
        <w:t>Resigned types</w:t>
      </w:r>
      <w:r w:rsidR="005E729F" w:rsidRPr="005F1E00">
        <w:t xml:space="preserve"> </w:t>
      </w:r>
      <w:r w:rsidR="00783A6A" w:rsidRPr="005F1E00">
        <w:t xml:space="preserve">try to maintain the </w:t>
      </w:r>
      <w:r w:rsidR="00783A6A" w:rsidRPr="005F1E00">
        <w:lastRenderedPageBreak/>
        <w:t>illusion that they are free to d</w:t>
      </w:r>
      <w:r w:rsidR="00FF7AC6" w:rsidRPr="005F1E00">
        <w:t>o as they please</w:t>
      </w:r>
      <w:r w:rsidR="00265FD1" w:rsidRPr="005F1E00">
        <w:t>,</w:t>
      </w:r>
      <w:r w:rsidR="0084241D" w:rsidRPr="005F1E00">
        <w:t xml:space="preserve"> without any adverse consequences</w:t>
      </w:r>
      <w:r w:rsidR="00FF7AC6" w:rsidRPr="005F1E00">
        <w:t xml:space="preserve">. </w:t>
      </w:r>
      <w:r w:rsidR="009A2D2F" w:rsidRPr="005F1E00">
        <w:t xml:space="preserve">When they feel disappointed, restricted, resentful, fatigued, or locked down, </w:t>
      </w:r>
      <w:r w:rsidR="009B18B4" w:rsidRPr="005F1E00">
        <w:t>they use these emotions to justify their dash for freedom</w:t>
      </w:r>
      <w:r w:rsidR="009A2D2F" w:rsidRPr="005F1E00">
        <w:t xml:space="preserve">. </w:t>
      </w:r>
      <w:r w:rsidR="003F61DB" w:rsidRPr="005F1E00">
        <w:t>In fact, f</w:t>
      </w:r>
      <w:r w:rsidR="00FF7AC6" w:rsidRPr="005F1E00">
        <w:t>eeling any strong emotion may</w:t>
      </w:r>
      <w:r w:rsidR="00AB1C57" w:rsidRPr="005F1E00">
        <w:t xml:space="preserve"> frighten </w:t>
      </w:r>
      <w:r w:rsidR="00714E22" w:rsidRPr="005F1E00">
        <w:t>r</w:t>
      </w:r>
      <w:r w:rsidR="00AB1C57" w:rsidRPr="005F1E00">
        <w:t>esigned</w:t>
      </w:r>
      <w:r w:rsidR="00FF7AC6" w:rsidRPr="005F1E00">
        <w:t xml:space="preserve"> people into</w:t>
      </w:r>
      <w:r w:rsidR="00783A6A" w:rsidRPr="005F1E00">
        <w:t xml:space="preserve"> </w:t>
      </w:r>
      <w:r w:rsidR="003F61DB" w:rsidRPr="005F1E00">
        <w:t>withdrawing from or even rejecting life</w:t>
      </w:r>
      <w:r w:rsidR="00FF7AC6" w:rsidRPr="005F1E00">
        <w:t>.</w:t>
      </w:r>
      <w:r w:rsidR="006E7806" w:rsidRPr="005F1E00">
        <w:t xml:space="preserve"> </w:t>
      </w:r>
      <w:r w:rsidR="007C7E00" w:rsidRPr="005F1E00">
        <w:t>All Idol</w:t>
      </w:r>
      <w:r w:rsidR="0076267F" w:rsidRPr="005F1E00">
        <w:t xml:space="preserve"> types</w:t>
      </w:r>
      <w:r w:rsidR="004E2F36" w:rsidRPr="005F1E00">
        <w:t xml:space="preserve">, however, </w:t>
      </w:r>
      <w:r w:rsidR="00521643" w:rsidRPr="005F1E00">
        <w:t>can</w:t>
      </w:r>
      <w:r w:rsidR="009C7938" w:rsidRPr="005F1E00">
        <w:t xml:space="preserve"> </w:t>
      </w:r>
      <w:r w:rsidR="0076267F" w:rsidRPr="005F1E00">
        <w:t xml:space="preserve">feel defensive, irritable, </w:t>
      </w:r>
      <w:r w:rsidR="00A43D90" w:rsidRPr="005F1E00">
        <w:t>and</w:t>
      </w:r>
      <w:r w:rsidR="0076267F" w:rsidRPr="005F1E00">
        <w:t xml:space="preserve"> unfairly treated, or they may simply go cold</w:t>
      </w:r>
      <w:r w:rsidR="00521643" w:rsidRPr="005F1E00">
        <w:t xml:space="preserve"> when their pride system is threatened</w:t>
      </w:r>
      <w:r w:rsidR="007C7E00" w:rsidRPr="005F1E00">
        <w:t xml:space="preserve">. </w:t>
      </w:r>
    </w:p>
    <w:p w14:paraId="580EB711" w14:textId="3C3AAEC6" w:rsidR="00FD45A4" w:rsidRPr="005F1E00" w:rsidRDefault="00FD45A4" w:rsidP="002B0BD6">
      <w:pPr>
        <w:spacing w:after="0" w:line="240" w:lineRule="auto"/>
        <w:jc w:val="both"/>
        <w:rPr>
          <w:b/>
        </w:rPr>
      </w:pPr>
    </w:p>
    <w:p w14:paraId="1D8AC65B" w14:textId="2EF0E27F" w:rsidR="00CB4947" w:rsidRPr="005F1E00" w:rsidRDefault="00CB4947" w:rsidP="00255C49">
      <w:pPr>
        <w:pStyle w:val="ListParagraph"/>
        <w:numPr>
          <w:ilvl w:val="0"/>
          <w:numId w:val="3"/>
        </w:numPr>
        <w:spacing w:after="0" w:line="240" w:lineRule="auto"/>
        <w:jc w:val="both"/>
        <w:rPr>
          <w:b/>
        </w:rPr>
      </w:pPr>
      <w:r w:rsidRPr="005F1E00">
        <w:rPr>
          <w:b/>
        </w:rPr>
        <w:t>Story</w:t>
      </w:r>
      <w:r w:rsidR="009C7938" w:rsidRPr="005F1E00">
        <w:rPr>
          <w:b/>
        </w:rPr>
        <w:t xml:space="preserve"> </w:t>
      </w:r>
    </w:p>
    <w:p w14:paraId="71D3471B" w14:textId="77777777" w:rsidR="00AD6C80" w:rsidRPr="005F1E00" w:rsidRDefault="004B71E0" w:rsidP="00B1529D">
      <w:pPr>
        <w:spacing w:after="0" w:line="240" w:lineRule="auto"/>
        <w:ind w:left="360"/>
        <w:jc w:val="both"/>
      </w:pPr>
      <w:r w:rsidRPr="005F1E00">
        <w:t>What story have you invented to explain why the situation is good or bad?</w:t>
      </w:r>
      <w:r w:rsidR="00B0787F" w:rsidRPr="005F1E00">
        <w:t xml:space="preserve"> </w:t>
      </w:r>
      <w:r w:rsidR="00A35E0A" w:rsidRPr="005F1E00">
        <w:t>Your story</w:t>
      </w:r>
      <w:r w:rsidR="004305D8" w:rsidRPr="005F1E00">
        <w:t xml:space="preserve"> </w:t>
      </w:r>
      <w:r w:rsidR="00B0787F" w:rsidRPr="005F1E00">
        <w:t>explain</w:t>
      </w:r>
      <w:r w:rsidR="004305D8" w:rsidRPr="005F1E00">
        <w:t>s</w:t>
      </w:r>
      <w:r w:rsidR="00B0787F" w:rsidRPr="005F1E00">
        <w:t xml:space="preserve"> </w:t>
      </w:r>
      <w:r w:rsidR="004305D8" w:rsidRPr="005F1E00">
        <w:t>y</w:t>
      </w:r>
      <w:r w:rsidR="00B0787F" w:rsidRPr="005F1E00">
        <w:t xml:space="preserve">our fear and </w:t>
      </w:r>
      <w:r w:rsidR="004305D8" w:rsidRPr="005F1E00">
        <w:t>provides you with a</w:t>
      </w:r>
      <w:r w:rsidR="00B0787F" w:rsidRPr="005F1E00">
        <w:t xml:space="preserve"> </w:t>
      </w:r>
      <w:r w:rsidR="00DC2AAF" w:rsidRPr="005F1E00">
        <w:t xml:space="preserve">seemingly </w:t>
      </w:r>
      <w:r w:rsidR="00B0787F" w:rsidRPr="005F1E00">
        <w:t xml:space="preserve">logical motive for </w:t>
      </w:r>
      <w:r w:rsidR="004305D8" w:rsidRPr="005F1E00">
        <w:t>y</w:t>
      </w:r>
      <w:r w:rsidR="00DC2AAF" w:rsidRPr="005F1E00">
        <w:t xml:space="preserve">our reactions. </w:t>
      </w:r>
      <w:r w:rsidR="003204B4" w:rsidRPr="005F1E00">
        <w:rPr>
          <w:iCs/>
        </w:rPr>
        <w:t xml:space="preserve">We invent </w:t>
      </w:r>
      <w:r w:rsidR="003204B4" w:rsidRPr="005F1E00">
        <w:t xml:space="preserve">these imagined stories, which I call </w:t>
      </w:r>
      <w:r w:rsidR="003204B4" w:rsidRPr="005F1E00">
        <w:rPr>
          <w:i/>
        </w:rPr>
        <w:t>virtue stories</w:t>
      </w:r>
      <w:r w:rsidR="003204B4" w:rsidRPr="005F1E00">
        <w:rPr>
          <w:iCs/>
        </w:rPr>
        <w:t xml:space="preserve">, </w:t>
      </w:r>
      <w:r w:rsidR="003204B4" w:rsidRPr="005F1E00">
        <w:t xml:space="preserve">to justify the emotions that compel us to act. These stories make our misoriented emotions, judgments, and choices seem virtuous, realistic, and of moral value. </w:t>
      </w:r>
    </w:p>
    <w:p w14:paraId="493AD7F2" w14:textId="77777777" w:rsidR="00AD6C80" w:rsidRPr="005F1E00" w:rsidRDefault="00AD6C80" w:rsidP="00B1529D">
      <w:pPr>
        <w:spacing w:after="0" w:line="240" w:lineRule="auto"/>
        <w:ind w:left="360"/>
        <w:jc w:val="both"/>
      </w:pPr>
    </w:p>
    <w:p w14:paraId="7A1F2602" w14:textId="515BC900" w:rsidR="00521643" w:rsidRPr="005F1E00" w:rsidRDefault="004B71E0" w:rsidP="00B1529D">
      <w:pPr>
        <w:spacing w:after="0" w:line="240" w:lineRule="auto"/>
        <w:ind w:left="360"/>
        <w:jc w:val="both"/>
      </w:pPr>
      <w:r w:rsidRPr="005F1E00">
        <w:t xml:space="preserve">Self-effacing types will tell the story that other people have more to offer than they do. They believe that they are inferior </w:t>
      </w:r>
      <w:r w:rsidR="008770BF" w:rsidRPr="005F1E00">
        <w:t xml:space="preserve">to others and </w:t>
      </w:r>
      <w:r w:rsidR="004305D8" w:rsidRPr="005F1E00">
        <w:t xml:space="preserve">always feel </w:t>
      </w:r>
      <w:r w:rsidR="003C4CED" w:rsidRPr="005F1E00">
        <w:t xml:space="preserve">that </w:t>
      </w:r>
      <w:r w:rsidR="004305D8" w:rsidRPr="005F1E00">
        <w:t xml:space="preserve">they </w:t>
      </w:r>
      <w:r w:rsidR="008770BF" w:rsidRPr="005F1E00">
        <w:t>need support</w:t>
      </w:r>
      <w:r w:rsidRPr="005F1E00">
        <w:t xml:space="preserve">. </w:t>
      </w:r>
      <w:r w:rsidR="00265FD1" w:rsidRPr="005F1E00">
        <w:t xml:space="preserve">They see themselves as victims and feel like losers, and they tell themselves that other people are just smarter, more attractive, stronger, better educated, or more successful than they are. </w:t>
      </w:r>
      <w:r w:rsidR="00521643" w:rsidRPr="005F1E00">
        <w:t xml:space="preserve">Mastery types tell stories that they hope will demonstrate their own superiority. They must imagine that others are competitive, offensive, or stupid in order to justify their overweening ambition to win or beat </w:t>
      </w:r>
      <w:r w:rsidR="00A43D90" w:rsidRPr="005F1E00">
        <w:t>others</w:t>
      </w:r>
      <w:r w:rsidR="00521643" w:rsidRPr="005F1E00">
        <w:t xml:space="preserve"> down. </w:t>
      </w:r>
      <w:r w:rsidRPr="005F1E00">
        <w:t>They resist showing mercy or covering for someone because it feels too much like weakness</w:t>
      </w:r>
      <w:r w:rsidR="004305D8" w:rsidRPr="005F1E00">
        <w:t xml:space="preserve">. </w:t>
      </w:r>
      <w:r w:rsidR="00DC2AAF" w:rsidRPr="005F1E00">
        <w:t xml:space="preserve">It’s </w:t>
      </w:r>
      <w:r w:rsidR="004305D8" w:rsidRPr="005F1E00">
        <w:t>excruciating</w:t>
      </w:r>
      <w:r w:rsidR="00DC2AAF" w:rsidRPr="005F1E00">
        <w:t xml:space="preserve"> for mastery types</w:t>
      </w:r>
      <w:r w:rsidR="006F397B" w:rsidRPr="005F1E00">
        <w:t xml:space="preserve"> to allow others to see their weakness</w:t>
      </w:r>
      <w:r w:rsidR="004305D8" w:rsidRPr="005F1E00">
        <w:t>, and that’s why KF</w:t>
      </w:r>
      <w:r w:rsidRPr="005F1E00">
        <w:t xml:space="preserve"> meetings </w:t>
      </w:r>
      <w:r w:rsidR="004305D8" w:rsidRPr="005F1E00">
        <w:t xml:space="preserve">can be </w:t>
      </w:r>
      <w:r w:rsidRPr="005F1E00">
        <w:t xml:space="preserve">very </w:t>
      </w:r>
      <w:r w:rsidR="004305D8" w:rsidRPr="005F1E00">
        <w:t xml:space="preserve">uncomfortable </w:t>
      </w:r>
      <w:r w:rsidRPr="005F1E00">
        <w:t xml:space="preserve">for them. </w:t>
      </w:r>
      <w:r w:rsidR="00521643" w:rsidRPr="005F1E00">
        <w:t xml:space="preserve">When resigned types feel that their freedom is threatened by events, by others, or by their own feelings, they tell the story that something or someone is manipulating, coercing, or imposing on them. </w:t>
      </w:r>
      <w:r w:rsidR="003C4CED" w:rsidRPr="005F1E00">
        <w:t xml:space="preserve">They judge imposition, change, or real emotion as bad. </w:t>
      </w:r>
      <w:r w:rsidR="00521643" w:rsidRPr="005F1E00">
        <w:t xml:space="preserve">Their story helps them rationalize their choice to stonewall, push back, or escape. </w:t>
      </w:r>
      <w:r w:rsidR="00B1529D" w:rsidRPr="005F1E00">
        <w:t xml:space="preserve">Resigned types </w:t>
      </w:r>
      <w:r w:rsidRPr="005F1E00">
        <w:t xml:space="preserve">find it extremely hard to </w:t>
      </w:r>
      <w:r w:rsidR="003C4CED" w:rsidRPr="005F1E00">
        <w:t>be in</w:t>
      </w:r>
      <w:r w:rsidRPr="005F1E00">
        <w:t xml:space="preserve"> training because they are so caught up in </w:t>
      </w:r>
      <w:r w:rsidR="00B21C81" w:rsidRPr="005F1E00">
        <w:t>pursuing</w:t>
      </w:r>
      <w:r w:rsidRPr="005F1E00">
        <w:t xml:space="preserve"> freedom from</w:t>
      </w:r>
      <w:r w:rsidR="00B21C81" w:rsidRPr="005F1E00">
        <w:t xml:space="preserve"> their</w:t>
      </w:r>
      <w:r w:rsidRPr="005F1E00">
        <w:t xml:space="preserve"> immediate restrictions. Training to</w:t>
      </w:r>
      <w:r w:rsidR="00B21C81" w:rsidRPr="005F1E00">
        <w:t xml:space="preserve"> acquire </w:t>
      </w:r>
      <w:r w:rsidRPr="005F1E00">
        <w:t xml:space="preserve">real skills imposes necessary restrictions, and this feels loathsome to the resigned type. So, since much of life presents training opportunities, resigned types end up avoiding much of life. </w:t>
      </w:r>
    </w:p>
    <w:p w14:paraId="389D003E" w14:textId="77777777" w:rsidR="00521643" w:rsidRPr="005F1E00" w:rsidRDefault="00521643" w:rsidP="009C7938">
      <w:pPr>
        <w:spacing w:after="0" w:line="240" w:lineRule="auto"/>
        <w:ind w:left="360"/>
        <w:jc w:val="both"/>
      </w:pPr>
    </w:p>
    <w:p w14:paraId="3BCEB6F2" w14:textId="21386B3D" w:rsidR="00196C7C" w:rsidRPr="005F1E00" w:rsidRDefault="00E66354" w:rsidP="007D4263">
      <w:pPr>
        <w:pStyle w:val="ListParagraph"/>
        <w:numPr>
          <w:ilvl w:val="0"/>
          <w:numId w:val="3"/>
        </w:numPr>
        <w:spacing w:after="0" w:line="240" w:lineRule="auto"/>
        <w:jc w:val="both"/>
        <w:rPr>
          <w:b/>
        </w:rPr>
      </w:pPr>
      <w:r w:rsidRPr="005F1E00">
        <w:rPr>
          <w:b/>
        </w:rPr>
        <w:t xml:space="preserve">Judging as good or evil </w:t>
      </w:r>
    </w:p>
    <w:p w14:paraId="51283C77" w14:textId="3BC39D99" w:rsidR="007C7E00" w:rsidRPr="005F1E00" w:rsidRDefault="00521643" w:rsidP="00605ADA">
      <w:pPr>
        <w:spacing w:after="0" w:line="240" w:lineRule="auto"/>
        <w:ind w:left="360"/>
        <w:jc w:val="both"/>
      </w:pPr>
      <w:r w:rsidRPr="005F1E00">
        <w:t>You</w:t>
      </w:r>
      <w:r w:rsidR="007C7E00" w:rsidRPr="005F1E00">
        <w:t xml:space="preserve"> are </w:t>
      </w:r>
      <w:r w:rsidR="008841A8" w:rsidRPr="005F1E00">
        <w:t xml:space="preserve">now </w:t>
      </w:r>
      <w:r w:rsidR="007C7E00" w:rsidRPr="005F1E00">
        <w:t>ready to look at the judgment that you have made. Is this event good or evil?</w:t>
      </w:r>
      <w:r w:rsidR="00180A5C" w:rsidRPr="005F1E00">
        <w:t xml:space="preserve"> </w:t>
      </w:r>
      <w:r w:rsidR="008841A8" w:rsidRPr="005F1E00">
        <w:t xml:space="preserve">Has it supported or threatened your search for glory? </w:t>
      </w:r>
    </w:p>
    <w:p w14:paraId="74B2EC53" w14:textId="77777777" w:rsidR="007C7E00" w:rsidRPr="005F1E00" w:rsidRDefault="007C7E00" w:rsidP="00EE5893">
      <w:pPr>
        <w:spacing w:after="0" w:line="240" w:lineRule="auto"/>
        <w:ind w:left="360"/>
        <w:jc w:val="both"/>
      </w:pPr>
    </w:p>
    <w:p w14:paraId="3687B285" w14:textId="67B318B1" w:rsidR="00196C7C" w:rsidRPr="005F1E00" w:rsidRDefault="00E66354" w:rsidP="00B64239">
      <w:pPr>
        <w:pStyle w:val="ListParagraph"/>
        <w:numPr>
          <w:ilvl w:val="0"/>
          <w:numId w:val="3"/>
        </w:numPr>
        <w:spacing w:after="0" w:line="240" w:lineRule="auto"/>
        <w:jc w:val="both"/>
        <w:rPr>
          <w:b/>
          <w:i/>
        </w:rPr>
      </w:pPr>
      <w:r w:rsidRPr="005F1E00">
        <w:rPr>
          <w:b/>
        </w:rPr>
        <w:t>The fear of death</w:t>
      </w:r>
      <w:r w:rsidR="00087D8F" w:rsidRPr="005F1E00">
        <w:rPr>
          <w:b/>
        </w:rPr>
        <w:t xml:space="preserve"> and</w:t>
      </w:r>
      <w:r w:rsidRPr="005F1E00">
        <w:rPr>
          <w:b/>
        </w:rPr>
        <w:t xml:space="preserve"> euphoria</w:t>
      </w:r>
    </w:p>
    <w:p w14:paraId="2021BFE5" w14:textId="4D72256C" w:rsidR="006E7806" w:rsidRPr="005F1E00" w:rsidRDefault="00085AE7" w:rsidP="00402457">
      <w:pPr>
        <w:widowControl w:val="0"/>
        <w:spacing w:after="0" w:line="240" w:lineRule="auto"/>
        <w:ind w:left="360"/>
        <w:jc w:val="both"/>
      </w:pPr>
      <w:r w:rsidRPr="005F1E00">
        <w:t xml:space="preserve">Judgments are </w:t>
      </w:r>
      <w:r w:rsidR="00605ADA" w:rsidRPr="005F1E00">
        <w:t>fueled</w:t>
      </w:r>
      <w:r w:rsidR="00154B49" w:rsidRPr="005F1E00">
        <w:t xml:space="preserve"> by</w:t>
      </w:r>
      <w:r w:rsidR="006C5A10" w:rsidRPr="005F1E00">
        <w:t xml:space="preserve"> </w:t>
      </w:r>
      <w:r w:rsidR="005E729F" w:rsidRPr="005F1E00">
        <w:t xml:space="preserve">the </w:t>
      </w:r>
      <w:r w:rsidR="00130FBE" w:rsidRPr="005F1E00">
        <w:t>f</w:t>
      </w:r>
      <w:r w:rsidR="005E729F" w:rsidRPr="005F1E00">
        <w:t xml:space="preserve">ear of </w:t>
      </w:r>
      <w:r w:rsidR="00130FBE" w:rsidRPr="005F1E00">
        <w:t>d</w:t>
      </w:r>
      <w:r w:rsidR="005E729F" w:rsidRPr="005F1E00">
        <w:t>eath</w:t>
      </w:r>
      <w:r w:rsidR="004135E0" w:rsidRPr="005F1E00">
        <w:t>, especially</w:t>
      </w:r>
      <w:r w:rsidR="003D212C" w:rsidRPr="005F1E00">
        <w:t xml:space="preserve"> </w:t>
      </w:r>
      <w:r w:rsidR="00B520CB" w:rsidRPr="005F1E00">
        <w:t xml:space="preserve">the death </w:t>
      </w:r>
      <w:r w:rsidR="003D212C" w:rsidRPr="005F1E00">
        <w:t>of our pride and dreams</w:t>
      </w:r>
      <w:r w:rsidR="00F525C8" w:rsidRPr="005F1E00">
        <w:t>. This</w:t>
      </w:r>
      <w:r w:rsidR="00154B49" w:rsidRPr="005F1E00">
        <w:t xml:space="preserve"> fear </w:t>
      </w:r>
      <w:r w:rsidR="00180A5C" w:rsidRPr="005F1E00">
        <w:t xml:space="preserve">is experienced </w:t>
      </w:r>
      <w:r w:rsidR="009D740D" w:rsidRPr="005F1E00">
        <w:t>differently</w:t>
      </w:r>
      <w:r w:rsidR="00180A5C" w:rsidRPr="005F1E00">
        <w:t xml:space="preserve"> by</w:t>
      </w:r>
      <w:r w:rsidR="00154B49" w:rsidRPr="005F1E00">
        <w:t xml:space="preserve"> each Idol type</w:t>
      </w:r>
      <w:r w:rsidRPr="005F1E00">
        <w:t>.</w:t>
      </w:r>
      <w:r w:rsidR="00154B49" w:rsidRPr="005F1E00">
        <w:t xml:space="preserve"> </w:t>
      </w:r>
      <w:r w:rsidR="005E729F" w:rsidRPr="005F1E00">
        <w:t xml:space="preserve">The chapters </w:t>
      </w:r>
      <w:r w:rsidR="00F212E2" w:rsidRPr="005F1E00">
        <w:t xml:space="preserve">in the book </w:t>
      </w:r>
      <w:r w:rsidR="00F212E2" w:rsidRPr="005F1E00">
        <w:rPr>
          <w:i/>
        </w:rPr>
        <w:t>Neurosis and Human Growth</w:t>
      </w:r>
      <w:r w:rsidR="00180A5C" w:rsidRPr="005F1E00">
        <w:rPr>
          <w:i/>
        </w:rPr>
        <w:t xml:space="preserve"> </w:t>
      </w:r>
      <w:r w:rsidR="00F54574" w:rsidRPr="005F1E00">
        <w:t>th</w:t>
      </w:r>
      <w:r w:rsidR="00EC5233" w:rsidRPr="005F1E00">
        <w:t xml:space="preserve">at </w:t>
      </w:r>
      <w:r w:rsidR="00F54574" w:rsidRPr="005F1E00">
        <w:t xml:space="preserve">illustrate </w:t>
      </w:r>
      <w:r w:rsidR="005E729F" w:rsidRPr="005F1E00">
        <w:t xml:space="preserve">your Idol type will </w:t>
      </w:r>
      <w:r w:rsidR="009D740D" w:rsidRPr="005F1E00">
        <w:t xml:space="preserve">help you </w:t>
      </w:r>
      <w:r w:rsidR="00F54574" w:rsidRPr="005F1E00">
        <w:t>identify</w:t>
      </w:r>
      <w:r w:rsidR="009B5183" w:rsidRPr="005F1E00">
        <w:t xml:space="preserve"> your particular fear of d</w:t>
      </w:r>
      <w:r w:rsidR="005E729F" w:rsidRPr="005F1E00">
        <w:t>eath.</w:t>
      </w:r>
      <w:r w:rsidR="008841A8" w:rsidRPr="005F1E00">
        <w:rPr>
          <w:rStyle w:val="EndnoteReference"/>
        </w:rPr>
        <w:endnoteReference w:id="5"/>
      </w:r>
      <w:r w:rsidR="005E729F" w:rsidRPr="005F1E00">
        <w:t xml:space="preserve"> </w:t>
      </w:r>
      <w:r w:rsidR="00154B49" w:rsidRPr="005F1E00">
        <w:t>I have</w:t>
      </w:r>
      <w:r w:rsidR="005E729F" w:rsidRPr="005F1E00">
        <w:t xml:space="preserve"> given you a few examples</w:t>
      </w:r>
      <w:r w:rsidRPr="005F1E00">
        <w:t xml:space="preserve"> in this lesson</w:t>
      </w:r>
      <w:r w:rsidR="005E729F" w:rsidRPr="005F1E00">
        <w:t xml:space="preserve">, but </w:t>
      </w:r>
      <w:r w:rsidR="00154B49" w:rsidRPr="005F1E00">
        <w:t>I</w:t>
      </w:r>
      <w:r w:rsidR="006C5A10" w:rsidRPr="005F1E00">
        <w:t xml:space="preserve"> encourage you</w:t>
      </w:r>
      <w:r w:rsidR="00154B49" w:rsidRPr="005F1E00">
        <w:t xml:space="preserve"> </w:t>
      </w:r>
      <w:r w:rsidR="005E729F" w:rsidRPr="005F1E00">
        <w:t xml:space="preserve">to study your Idol type carefully </w:t>
      </w:r>
      <w:r w:rsidRPr="005F1E00">
        <w:t>as this will help you to see clearly</w:t>
      </w:r>
      <w:r w:rsidR="00154B49" w:rsidRPr="005F1E00">
        <w:t xml:space="preserve"> </w:t>
      </w:r>
      <w:r w:rsidR="002D62D5" w:rsidRPr="005F1E00">
        <w:t>what you actually fear and what compels you</w:t>
      </w:r>
      <w:r w:rsidR="005E729F" w:rsidRPr="005F1E00">
        <w:t xml:space="preserve"> to save your life.</w:t>
      </w:r>
      <w:r w:rsidR="00F365C9" w:rsidRPr="005F1E00">
        <w:t xml:space="preserve"> </w:t>
      </w:r>
      <w:r w:rsidRPr="005F1E00">
        <w:t xml:space="preserve">Remember that euphoria, or the escape from the fear of death, also sets </w:t>
      </w:r>
      <w:r w:rsidR="00A376F3" w:rsidRPr="005F1E00">
        <w:t>us</w:t>
      </w:r>
      <w:r w:rsidRPr="005F1E00">
        <w:t xml:space="preserve"> on the </w:t>
      </w:r>
      <w:r w:rsidR="00B0787F" w:rsidRPr="005F1E00">
        <w:t>J</w:t>
      </w:r>
      <w:r w:rsidRPr="005F1E00">
        <w:t xml:space="preserve">udgment </w:t>
      </w:r>
      <w:r w:rsidR="00B0787F" w:rsidRPr="005F1E00">
        <w:t>P</w:t>
      </w:r>
      <w:r w:rsidRPr="005F1E00">
        <w:t>ath</w:t>
      </w:r>
      <w:r w:rsidR="0098139F" w:rsidRPr="005F1E00">
        <w:t xml:space="preserve">. </w:t>
      </w:r>
      <w:r w:rsidR="00F54574" w:rsidRPr="005F1E00">
        <w:t>When w</w:t>
      </w:r>
      <w:r w:rsidR="0098139F" w:rsidRPr="005F1E00">
        <w:t xml:space="preserve">e </w:t>
      </w:r>
      <w:r w:rsidR="00F54574" w:rsidRPr="005F1E00">
        <w:t>feel euphoria</w:t>
      </w:r>
      <w:r w:rsidR="00F212E2" w:rsidRPr="005F1E00">
        <w:t>,</w:t>
      </w:r>
      <w:r w:rsidR="00F54574" w:rsidRPr="005F1E00">
        <w:t xml:space="preserve"> we </w:t>
      </w:r>
      <w:r w:rsidR="0098139F" w:rsidRPr="005F1E00">
        <w:t xml:space="preserve">cannot just observe what is. </w:t>
      </w:r>
      <w:r w:rsidR="002D688C" w:rsidRPr="005F1E00">
        <w:t>Instead, we</w:t>
      </w:r>
      <w:r w:rsidR="00406A07" w:rsidRPr="005F1E00">
        <w:t xml:space="preserve"> </w:t>
      </w:r>
      <w:r w:rsidR="0098139F" w:rsidRPr="005F1E00">
        <w:t xml:space="preserve">judge </w:t>
      </w:r>
      <w:r w:rsidR="00F54574" w:rsidRPr="005F1E00">
        <w:t xml:space="preserve">the </w:t>
      </w:r>
      <w:r w:rsidR="0098139F" w:rsidRPr="005F1E00">
        <w:t>event as good and invest it with all kinds of hopes for our Idol’s glory</w:t>
      </w:r>
      <w:r w:rsidR="00087D8F" w:rsidRPr="005F1E00">
        <w:t>; the</w:t>
      </w:r>
      <w:r w:rsidRPr="005F1E00">
        <w:t xml:space="preserve"> event has </w:t>
      </w:r>
      <w:r w:rsidR="004F4284" w:rsidRPr="005F1E00">
        <w:t xml:space="preserve">temporarily </w:t>
      </w:r>
      <w:r w:rsidRPr="005F1E00">
        <w:t xml:space="preserve">relieved us from our fear of death, and our pride has been restored. </w:t>
      </w:r>
    </w:p>
    <w:p w14:paraId="17F6A846" w14:textId="77777777" w:rsidR="00605ADA" w:rsidRPr="005F1E00" w:rsidRDefault="00605ADA" w:rsidP="00402457">
      <w:pPr>
        <w:widowControl w:val="0"/>
        <w:spacing w:after="0" w:line="240" w:lineRule="auto"/>
        <w:jc w:val="both"/>
      </w:pPr>
    </w:p>
    <w:p w14:paraId="49CB8317" w14:textId="607222FF" w:rsidR="005E729F" w:rsidRPr="005F1E00" w:rsidRDefault="00A376F3" w:rsidP="00402457">
      <w:pPr>
        <w:widowControl w:val="0"/>
        <w:spacing w:after="0" w:line="240" w:lineRule="auto"/>
        <w:jc w:val="both"/>
      </w:pPr>
      <w:r w:rsidRPr="005F1E00">
        <w:t>Once</w:t>
      </w:r>
      <w:r w:rsidR="002D688C" w:rsidRPr="005F1E00">
        <w:t xml:space="preserve"> you have worked through steps 1–6, you can use the </w:t>
      </w:r>
      <w:r w:rsidR="002D688C" w:rsidRPr="005F1E00">
        <w:rPr>
          <w:b/>
        </w:rPr>
        <w:t>FAITH Process</w:t>
      </w:r>
      <w:r w:rsidR="002D688C" w:rsidRPr="005F1E00">
        <w:t xml:space="preserve"> to help you unload your fear of death. In the months to come</w:t>
      </w:r>
      <w:r w:rsidR="00F90942" w:rsidRPr="005F1E00">
        <w:t>,</w:t>
      </w:r>
      <w:r w:rsidR="002D688C" w:rsidRPr="005F1E00">
        <w:t xml:space="preserve"> you will learn more ways to unload the burden of your fear. No one else can do that for you, and yet we often want others to take responsibility for our fear and unload </w:t>
      </w:r>
      <w:r w:rsidR="009D740D" w:rsidRPr="005F1E00">
        <w:t>the</w:t>
      </w:r>
      <w:r w:rsidR="002D688C" w:rsidRPr="005F1E00">
        <w:t xml:space="preserve"> burden for us. </w:t>
      </w:r>
      <w:r w:rsidR="0087394C" w:rsidRPr="005F1E00">
        <w:t>I want to remind you</w:t>
      </w:r>
      <w:r w:rsidR="00077149" w:rsidRPr="005F1E00">
        <w:t xml:space="preserve"> again</w:t>
      </w:r>
      <w:r w:rsidR="0087394C" w:rsidRPr="005F1E00">
        <w:t xml:space="preserve"> that Karis Fellowships is not a need-based ministry. </w:t>
      </w:r>
      <w:r w:rsidR="003D212C" w:rsidRPr="005F1E00">
        <w:t xml:space="preserve">It is an effort-based ministry. </w:t>
      </w:r>
      <w:r w:rsidR="002D688C" w:rsidRPr="005F1E00">
        <w:t>Changing your life is no one’s responsibility but yours</w:t>
      </w:r>
      <w:r w:rsidR="004A7B4C" w:rsidRPr="005F1E00">
        <w:t xml:space="preserve">, and it </w:t>
      </w:r>
      <w:r w:rsidR="00F54574" w:rsidRPr="005F1E00">
        <w:t>is truly unfair to expect o</w:t>
      </w:r>
      <w:r w:rsidR="00DD0505" w:rsidRPr="005F1E00">
        <w:t>thers</w:t>
      </w:r>
      <w:r w:rsidR="00F54574" w:rsidRPr="005F1E00">
        <w:t xml:space="preserve"> to </w:t>
      </w:r>
      <w:r w:rsidR="004A7B4C" w:rsidRPr="005F1E00">
        <w:lastRenderedPageBreak/>
        <w:t>make that effort</w:t>
      </w:r>
      <w:r w:rsidR="0058759F" w:rsidRPr="005F1E00">
        <w:t xml:space="preserve"> </w:t>
      </w:r>
      <w:r w:rsidR="00882F13" w:rsidRPr="005F1E00">
        <w:t>for you</w:t>
      </w:r>
      <w:r w:rsidR="00F54574" w:rsidRPr="005F1E00">
        <w:t>.</w:t>
      </w:r>
      <w:r w:rsidR="00882F13" w:rsidRPr="005F1E00">
        <w:t xml:space="preserve"> KF tools empower you to accomplish your own work</w:t>
      </w:r>
      <w:r w:rsidR="00130FBE" w:rsidRPr="005F1E00">
        <w:t>,</w:t>
      </w:r>
      <w:r w:rsidR="00882F13" w:rsidRPr="005F1E00">
        <w:t xml:space="preserve"> and it </w:t>
      </w:r>
      <w:r w:rsidR="009B6E04" w:rsidRPr="005F1E00">
        <w:t xml:space="preserve">certainly </w:t>
      </w:r>
      <w:r w:rsidR="00882F13" w:rsidRPr="005F1E00">
        <w:t xml:space="preserve">will require work to plan </w:t>
      </w:r>
      <w:r w:rsidR="00196C7C" w:rsidRPr="005F1E00">
        <w:t>and</w:t>
      </w:r>
      <w:r w:rsidR="00225FB2" w:rsidRPr="005F1E00">
        <w:t xml:space="preserve"> attend meetings, </w:t>
      </w:r>
      <w:r w:rsidR="00DD0505" w:rsidRPr="005F1E00">
        <w:t xml:space="preserve">ask questions, </w:t>
      </w:r>
      <w:r w:rsidR="00225FB2" w:rsidRPr="005F1E00">
        <w:t>get help in using</w:t>
      </w:r>
      <w:r w:rsidR="0087394C" w:rsidRPr="005F1E00">
        <w:t xml:space="preserve"> the tools</w:t>
      </w:r>
      <w:r w:rsidR="00225FB2" w:rsidRPr="005F1E00">
        <w:t xml:space="preserve">, </w:t>
      </w:r>
      <w:r w:rsidR="00DD0505" w:rsidRPr="005F1E00">
        <w:t>review</w:t>
      </w:r>
      <w:r w:rsidR="00225FB2" w:rsidRPr="005F1E00">
        <w:t xml:space="preserve"> the</w:t>
      </w:r>
      <w:r w:rsidR="00DD0505" w:rsidRPr="005F1E00">
        <w:t xml:space="preserve"> teaching</w:t>
      </w:r>
      <w:r w:rsidR="00225FB2" w:rsidRPr="005F1E00">
        <w:t xml:space="preserve"> notes</w:t>
      </w:r>
      <w:r w:rsidR="00F54574" w:rsidRPr="005F1E00">
        <w:t>, and support the ministry</w:t>
      </w:r>
      <w:r w:rsidR="0087394C" w:rsidRPr="005F1E00">
        <w:t xml:space="preserve">. It takes effort to unload </w:t>
      </w:r>
      <w:r w:rsidR="009B6E04" w:rsidRPr="005F1E00">
        <w:t>your fear</w:t>
      </w:r>
      <w:r w:rsidR="0087394C" w:rsidRPr="005F1E00">
        <w:t>. Unloading my fear is my business</w:t>
      </w:r>
      <w:r w:rsidR="00087D8F" w:rsidRPr="005F1E00">
        <w:t>,</w:t>
      </w:r>
      <w:r w:rsidR="0087394C" w:rsidRPr="005F1E00">
        <w:t xml:space="preserve"> and unloading your fear is your business.</w:t>
      </w:r>
      <w:r w:rsidR="00225FB2" w:rsidRPr="005F1E00">
        <w:t xml:space="preserve"> </w:t>
      </w:r>
    </w:p>
    <w:p w14:paraId="1F70ED76" w14:textId="77777777" w:rsidR="006E7806" w:rsidRPr="005F1E00" w:rsidRDefault="006E7806" w:rsidP="00605ADA">
      <w:pPr>
        <w:spacing w:after="0" w:line="240" w:lineRule="auto"/>
        <w:jc w:val="both"/>
      </w:pPr>
    </w:p>
    <w:p w14:paraId="57E398D1" w14:textId="21440804" w:rsidR="00406A07" w:rsidRPr="005F1E00" w:rsidRDefault="00406A07" w:rsidP="00406A07">
      <w:pPr>
        <w:spacing w:after="0" w:line="240" w:lineRule="auto"/>
        <w:jc w:val="both"/>
        <w:rPr>
          <w:rFonts w:cstheme="minorHAnsi"/>
          <w:color w:val="000000"/>
        </w:rPr>
      </w:pPr>
      <w:bookmarkStart w:id="5" w:name="_Hlk514866399"/>
      <w:r w:rsidRPr="005F1E00">
        <w:t xml:space="preserve">After you have made an effort to unload your fear, you might use your glorious imagination to take the Believe It Path of the left-hand column. Rather than judging something as good or bad, just believe what has happened. State what </w:t>
      </w:r>
      <w:r w:rsidRPr="005F1E00">
        <w:rPr>
          <w:i/>
        </w:rPr>
        <w:t>is</w:t>
      </w:r>
      <w:r w:rsidRPr="005F1E00">
        <w:t>. Imagine what the story might be if you could lay your judgments aside. What have you</w:t>
      </w:r>
      <w:r w:rsidR="00BD54A5">
        <w:t xml:space="preserve"> </w:t>
      </w:r>
      <w:r w:rsidRPr="005F1E00">
        <w:t xml:space="preserve">learned about yourself, others, or life? What action might you take based on what you have learned? Talk with your Karis Link and enlist the imagination of others to help you. When you learn to take the Believe It Path, God will finally have the chance to show you what marvelous things He can do. </w:t>
      </w:r>
    </w:p>
    <w:bookmarkEnd w:id="5"/>
    <w:p w14:paraId="22AB903A" w14:textId="77777777" w:rsidR="00E579CA" w:rsidRPr="005F1E00" w:rsidRDefault="00E579CA" w:rsidP="002B0BD6">
      <w:pPr>
        <w:spacing w:after="0" w:line="240" w:lineRule="auto"/>
        <w:jc w:val="both"/>
        <w:rPr>
          <w:rFonts w:cstheme="minorHAnsi"/>
          <w:color w:val="000000"/>
        </w:rPr>
      </w:pPr>
    </w:p>
    <w:p w14:paraId="1D9AEA05" w14:textId="786C07DE" w:rsidR="005C209D" w:rsidRPr="005F1E00" w:rsidRDefault="005C209D" w:rsidP="005C209D">
      <w:pPr>
        <w:spacing w:after="0" w:line="240" w:lineRule="auto"/>
        <w:jc w:val="both"/>
        <w:rPr>
          <w:rFonts w:cstheme="minorHAnsi"/>
        </w:rPr>
      </w:pPr>
      <w:r w:rsidRPr="005F1E00">
        <w:rPr>
          <w:rFonts w:cstheme="minorHAnsi"/>
        </w:rPr>
        <w:t>Next week</w:t>
      </w:r>
      <w:r w:rsidR="000D03D3" w:rsidRPr="005F1E00">
        <w:rPr>
          <w:rFonts w:cstheme="minorHAnsi"/>
        </w:rPr>
        <w:t>,</w:t>
      </w:r>
      <w:r w:rsidRPr="005F1E00">
        <w:rPr>
          <w:rFonts w:cstheme="minorHAnsi"/>
        </w:rPr>
        <w:t xml:space="preserve"> we will begin to learn the difference between my business, another’s business, and God’s business. If we cannot recognize our business, then our business is neglected and God’s purposes are forestalled. When we recognize our business, we </w:t>
      </w:r>
      <w:r w:rsidR="00B0787F" w:rsidRPr="005F1E00">
        <w:rPr>
          <w:rFonts w:cstheme="minorHAnsi"/>
        </w:rPr>
        <w:t>are able to</w:t>
      </w:r>
      <w:r w:rsidRPr="005F1E00">
        <w:rPr>
          <w:rFonts w:cstheme="minorHAnsi"/>
        </w:rPr>
        <w:t xml:space="preserve"> weed out many of our strong reactions and</w:t>
      </w:r>
      <w:r w:rsidR="00B0787F" w:rsidRPr="005F1E00">
        <w:rPr>
          <w:rFonts w:cstheme="minorHAnsi"/>
        </w:rPr>
        <w:t xml:space="preserve"> </w:t>
      </w:r>
      <w:r w:rsidRPr="005F1E00">
        <w:rPr>
          <w:rFonts w:cstheme="minorHAnsi"/>
        </w:rPr>
        <w:t xml:space="preserve">learn to observe </w:t>
      </w:r>
      <w:r w:rsidR="000D03D3" w:rsidRPr="005F1E00">
        <w:rPr>
          <w:rFonts w:cstheme="minorHAnsi"/>
        </w:rPr>
        <w:t xml:space="preserve">what is going on around us </w:t>
      </w:r>
      <w:r w:rsidRPr="005F1E00">
        <w:rPr>
          <w:rFonts w:cstheme="minorHAnsi"/>
        </w:rPr>
        <w:t xml:space="preserve">with calm composure </w:t>
      </w:r>
      <w:r w:rsidR="00A342C8" w:rsidRPr="005F1E00">
        <w:rPr>
          <w:rFonts w:cstheme="minorHAnsi"/>
        </w:rPr>
        <w:t>and without judgment</w:t>
      </w:r>
      <w:r w:rsidRPr="005F1E00">
        <w:rPr>
          <w:rFonts w:cstheme="minorHAnsi"/>
        </w:rPr>
        <w:t xml:space="preserve">. Confidence comes from knowing our own business and tackling it with courage, endurance, and training, using all </w:t>
      </w:r>
      <w:r w:rsidR="000D03D3" w:rsidRPr="005F1E00">
        <w:rPr>
          <w:rFonts w:cstheme="minorHAnsi"/>
        </w:rPr>
        <w:t>o</w:t>
      </w:r>
      <w:r w:rsidRPr="005F1E00">
        <w:rPr>
          <w:rFonts w:cstheme="minorHAnsi"/>
        </w:rPr>
        <w:t xml:space="preserve">ur </w:t>
      </w:r>
      <w:r w:rsidR="003B00EC" w:rsidRPr="005F1E00">
        <w:rPr>
          <w:rFonts w:cstheme="minorHAnsi"/>
        </w:rPr>
        <w:t xml:space="preserve">skills </w:t>
      </w:r>
      <w:r w:rsidRPr="005F1E00">
        <w:rPr>
          <w:rFonts w:cstheme="minorHAnsi"/>
        </w:rPr>
        <w:t xml:space="preserve">and our KF tools. Our business is to develop our True Self so that the glory of God </w:t>
      </w:r>
      <w:r w:rsidR="00E579CA" w:rsidRPr="005F1E00">
        <w:rPr>
          <w:rFonts w:cstheme="minorHAnsi"/>
        </w:rPr>
        <w:t xml:space="preserve">can be </w:t>
      </w:r>
      <w:r w:rsidRPr="005F1E00">
        <w:rPr>
          <w:rFonts w:cstheme="minorHAnsi"/>
        </w:rPr>
        <w:t>expressed through our lives</w:t>
      </w:r>
      <w:r w:rsidR="00E579CA" w:rsidRPr="005F1E00">
        <w:rPr>
          <w:rFonts w:cstheme="minorHAnsi"/>
        </w:rPr>
        <w:t>.</w:t>
      </w:r>
      <w:r w:rsidRPr="005F1E00">
        <w:rPr>
          <w:rFonts w:cstheme="minorHAnsi"/>
        </w:rPr>
        <w:t xml:space="preserve"> Another person’s development is their business. Everything else is God’s business. </w:t>
      </w:r>
    </w:p>
    <w:p w14:paraId="61949EBF" w14:textId="77777777" w:rsidR="005C209D" w:rsidRPr="005F1E00" w:rsidRDefault="005C209D" w:rsidP="002B0BD6">
      <w:pPr>
        <w:spacing w:after="0" w:line="240" w:lineRule="auto"/>
        <w:jc w:val="both"/>
        <w:rPr>
          <w:rFonts w:cstheme="minorHAnsi"/>
          <w:color w:val="000000"/>
        </w:rPr>
      </w:pPr>
    </w:p>
    <w:p w14:paraId="3C6CD07B" w14:textId="6D01DFE1" w:rsidR="00462BF9" w:rsidRPr="005F1E00" w:rsidRDefault="005E729F" w:rsidP="002B0BD6">
      <w:pPr>
        <w:spacing w:after="0" w:line="240" w:lineRule="auto"/>
        <w:jc w:val="both"/>
        <w:rPr>
          <w:rFonts w:cstheme="minorHAnsi"/>
          <w:color w:val="000000"/>
        </w:rPr>
      </w:pPr>
      <w:r w:rsidRPr="005F1E00">
        <w:rPr>
          <w:rFonts w:cstheme="minorHAnsi"/>
          <w:color w:val="000000"/>
        </w:rPr>
        <w:t>This week</w:t>
      </w:r>
      <w:r w:rsidR="000D03D3" w:rsidRPr="005F1E00">
        <w:rPr>
          <w:rFonts w:cstheme="minorHAnsi"/>
          <w:color w:val="000000"/>
        </w:rPr>
        <w:t>,</w:t>
      </w:r>
      <w:r w:rsidRPr="005F1E00">
        <w:rPr>
          <w:rFonts w:cstheme="minorHAnsi"/>
          <w:color w:val="000000"/>
        </w:rPr>
        <w:t xml:space="preserve"> you </w:t>
      </w:r>
      <w:r w:rsidR="004135E0" w:rsidRPr="005F1E00">
        <w:rPr>
          <w:rFonts w:cstheme="minorHAnsi"/>
          <w:color w:val="000000"/>
        </w:rPr>
        <w:t xml:space="preserve">might try exploring one of </w:t>
      </w:r>
      <w:r w:rsidR="00324D96" w:rsidRPr="005F1E00">
        <w:rPr>
          <w:rFonts w:cstheme="minorHAnsi"/>
          <w:color w:val="000000"/>
        </w:rPr>
        <w:t xml:space="preserve">your </w:t>
      </w:r>
      <w:r w:rsidR="004135E0" w:rsidRPr="005F1E00">
        <w:rPr>
          <w:rFonts w:cstheme="minorHAnsi"/>
          <w:color w:val="000000"/>
        </w:rPr>
        <w:t xml:space="preserve">misoriented outcomes </w:t>
      </w:r>
      <w:r w:rsidR="00E579CA" w:rsidRPr="005F1E00">
        <w:rPr>
          <w:rFonts w:cstheme="minorHAnsi"/>
          <w:color w:val="000000"/>
        </w:rPr>
        <w:t xml:space="preserve">using </w:t>
      </w:r>
      <w:r w:rsidR="004135E0" w:rsidRPr="005F1E00">
        <w:rPr>
          <w:rFonts w:cstheme="minorHAnsi"/>
          <w:color w:val="000000"/>
        </w:rPr>
        <w:t xml:space="preserve">the </w:t>
      </w:r>
      <w:r w:rsidR="004135E0" w:rsidRPr="005F1E00">
        <w:rPr>
          <w:rFonts w:cstheme="minorHAnsi"/>
          <w:b/>
          <w:color w:val="000000"/>
        </w:rPr>
        <w:t>Two Paths Worksheet.</w:t>
      </w:r>
      <w:r w:rsidR="0091047F" w:rsidRPr="005F1E00">
        <w:rPr>
          <w:rFonts w:cstheme="minorHAnsi"/>
          <w:b/>
          <w:color w:val="000000"/>
        </w:rPr>
        <w:t xml:space="preserve"> </w:t>
      </w:r>
      <w:r w:rsidR="006B1C76" w:rsidRPr="005F1E00">
        <w:rPr>
          <w:rFonts w:cstheme="minorHAnsi"/>
          <w:color w:val="000000"/>
        </w:rPr>
        <w:t xml:space="preserve">Think of your major fears. Could one of them be </w:t>
      </w:r>
      <w:r w:rsidR="00501A81" w:rsidRPr="005F1E00">
        <w:rPr>
          <w:rFonts w:cstheme="minorHAnsi"/>
          <w:color w:val="000000"/>
        </w:rPr>
        <w:t>driving</w:t>
      </w:r>
      <w:r w:rsidR="006B1C76" w:rsidRPr="005F1E00">
        <w:rPr>
          <w:rFonts w:cstheme="minorHAnsi"/>
          <w:color w:val="000000"/>
        </w:rPr>
        <w:t xml:space="preserve"> your judgment?</w:t>
      </w:r>
      <w:r w:rsidR="006B1C76" w:rsidRPr="005F1E00" w:rsidDel="006B1C76">
        <w:rPr>
          <w:rFonts w:cstheme="minorHAnsi"/>
          <w:color w:val="000000"/>
        </w:rPr>
        <w:t xml:space="preserve"> </w:t>
      </w:r>
    </w:p>
    <w:p w14:paraId="3586C44B" w14:textId="77777777" w:rsidR="00462BF9" w:rsidRPr="005F1E00" w:rsidRDefault="00462BF9" w:rsidP="002B0BD6">
      <w:pPr>
        <w:spacing w:after="0" w:line="240" w:lineRule="auto"/>
        <w:jc w:val="both"/>
        <w:rPr>
          <w:rFonts w:cstheme="minorHAnsi"/>
          <w:color w:val="000000"/>
        </w:rPr>
      </w:pPr>
    </w:p>
    <w:p w14:paraId="0E254146" w14:textId="77777777" w:rsidR="00196C7C" w:rsidRPr="005F1E00" w:rsidRDefault="005E729F" w:rsidP="002B0BD6">
      <w:pPr>
        <w:spacing w:after="0" w:line="240" w:lineRule="auto"/>
        <w:jc w:val="both"/>
      </w:pPr>
      <w:r w:rsidRPr="005F1E00">
        <w:t xml:space="preserve">Our prayer might go something like this: </w:t>
      </w:r>
    </w:p>
    <w:p w14:paraId="4645CD9B" w14:textId="77777777" w:rsidR="00196C7C" w:rsidRPr="005F1E00" w:rsidRDefault="00196C7C" w:rsidP="002B0BD6">
      <w:pPr>
        <w:spacing w:after="0" w:line="240" w:lineRule="auto"/>
        <w:jc w:val="both"/>
      </w:pPr>
    </w:p>
    <w:p w14:paraId="7EED8F78" w14:textId="078B3459" w:rsidR="009544B0" w:rsidRPr="005F1E00" w:rsidRDefault="004135E0" w:rsidP="00605ADA">
      <w:pPr>
        <w:spacing w:after="0" w:line="240" w:lineRule="auto"/>
        <w:ind w:firstLine="720"/>
        <w:jc w:val="center"/>
        <w:rPr>
          <w:i/>
        </w:rPr>
      </w:pPr>
      <w:r w:rsidRPr="005F1E00">
        <w:rPr>
          <w:i/>
        </w:rPr>
        <w:t>Father, teach me to take responsibility for my</w:t>
      </w:r>
      <w:r w:rsidR="00324D96" w:rsidRPr="005F1E00">
        <w:rPr>
          <w:i/>
        </w:rPr>
        <w:t xml:space="preserve"> own</w:t>
      </w:r>
      <w:r w:rsidRPr="005F1E00">
        <w:rPr>
          <w:i/>
        </w:rPr>
        <w:t xml:space="preserve"> fear</w:t>
      </w:r>
      <w:r w:rsidR="005E729F" w:rsidRPr="005F1E00">
        <w:rPr>
          <w:i/>
        </w:rPr>
        <w:t xml:space="preserve">s. </w:t>
      </w:r>
      <w:r w:rsidR="009544B0" w:rsidRPr="005F1E00">
        <w:rPr>
          <w:i/>
        </w:rPr>
        <w:t>(Repeat)</w:t>
      </w:r>
    </w:p>
    <w:p w14:paraId="7AA5D877" w14:textId="77777777" w:rsidR="003D212C" w:rsidRPr="005F1E00" w:rsidRDefault="003D212C" w:rsidP="003D212C">
      <w:pPr>
        <w:spacing w:after="0" w:line="240" w:lineRule="auto"/>
        <w:jc w:val="both"/>
      </w:pPr>
    </w:p>
    <w:p w14:paraId="476E4065" w14:textId="77777777" w:rsidR="003D212C" w:rsidRPr="005F1E00" w:rsidRDefault="003D212C" w:rsidP="003D212C">
      <w:pPr>
        <w:spacing w:after="0" w:line="240" w:lineRule="auto"/>
        <w:jc w:val="both"/>
      </w:pPr>
      <w:r w:rsidRPr="005F1E00">
        <w:t>Take a deep breath.</w:t>
      </w:r>
    </w:p>
    <w:p w14:paraId="612A1446" w14:textId="5D531E90" w:rsidR="004F4284" w:rsidRPr="005F1E00" w:rsidRDefault="004F4284" w:rsidP="004F4284">
      <w:pPr>
        <w:spacing w:after="0" w:line="240" w:lineRule="auto"/>
        <w:jc w:val="both"/>
        <w:rPr>
          <w:i/>
        </w:rPr>
      </w:pPr>
      <w:r w:rsidRPr="005F1E00">
        <w:rPr>
          <w:i/>
        </w:rPr>
        <w:t xml:space="preserve">(If time permits, ask, “Does anyone have comments or questions about </w:t>
      </w:r>
      <w:r w:rsidR="00BA12B4" w:rsidRPr="005F1E00">
        <w:rPr>
          <w:i/>
        </w:rPr>
        <w:t>the</w:t>
      </w:r>
      <w:r w:rsidRPr="005F1E00">
        <w:rPr>
          <w:i/>
        </w:rPr>
        <w:t xml:space="preserve"> </w:t>
      </w:r>
      <w:r w:rsidR="003821A5" w:rsidRPr="005F1E00">
        <w:rPr>
          <w:i/>
        </w:rPr>
        <w:t>Toolbox</w:t>
      </w:r>
      <w:r w:rsidRPr="005F1E00">
        <w:rPr>
          <w:i/>
        </w:rPr>
        <w:t>?”)</w:t>
      </w:r>
    </w:p>
    <w:p w14:paraId="579232EC" w14:textId="77777777" w:rsidR="009544B0" w:rsidRPr="005F1E00" w:rsidRDefault="009544B0" w:rsidP="002B0BD6">
      <w:pPr>
        <w:spacing w:after="0" w:line="240" w:lineRule="auto"/>
        <w:jc w:val="both"/>
      </w:pPr>
    </w:p>
    <w:p w14:paraId="1EB85D61" w14:textId="77777777" w:rsidR="00285B9A" w:rsidRPr="005F1E00" w:rsidRDefault="00F014AC" w:rsidP="002B0BD6">
      <w:pPr>
        <w:spacing w:after="0" w:line="240" w:lineRule="auto"/>
        <w:jc w:val="both"/>
        <w:rPr>
          <w:b/>
        </w:rPr>
      </w:pPr>
      <w:r w:rsidRPr="005F1E00">
        <w:rPr>
          <w:b/>
        </w:rPr>
        <w:t>0:3</w:t>
      </w:r>
      <w:r w:rsidR="00980EE1" w:rsidRPr="005F1E00">
        <w:rPr>
          <w:b/>
        </w:rPr>
        <w:t>0</w:t>
      </w:r>
      <w:r w:rsidR="00285B9A" w:rsidRPr="005F1E00">
        <w:rPr>
          <w:b/>
        </w:rPr>
        <w:tab/>
        <w:t>SHARING</w:t>
      </w:r>
    </w:p>
    <w:p w14:paraId="21E31D52" w14:textId="77777777" w:rsidR="00F014AC" w:rsidRPr="005F1E00" w:rsidRDefault="00F014AC" w:rsidP="002B0BD6">
      <w:pPr>
        <w:spacing w:after="0" w:line="240" w:lineRule="auto"/>
        <w:jc w:val="both"/>
        <w:rPr>
          <w:b/>
        </w:rPr>
      </w:pPr>
    </w:p>
    <w:p w14:paraId="20E8866B" w14:textId="77777777" w:rsidR="00285B9A" w:rsidRPr="005F1E00" w:rsidRDefault="00F014AC" w:rsidP="002B0BD6">
      <w:pPr>
        <w:spacing w:after="0" w:line="240" w:lineRule="auto"/>
        <w:jc w:val="both"/>
        <w:rPr>
          <w:b/>
        </w:rPr>
      </w:pPr>
      <w:r w:rsidRPr="005F1E00">
        <w:rPr>
          <w:b/>
        </w:rPr>
        <w:t>1:0</w:t>
      </w:r>
      <w:r w:rsidR="00980EE1" w:rsidRPr="005F1E00">
        <w:rPr>
          <w:b/>
        </w:rPr>
        <w:t>0</w:t>
      </w:r>
      <w:r w:rsidR="00285B9A" w:rsidRPr="005F1E00">
        <w:rPr>
          <w:b/>
        </w:rPr>
        <w:tab/>
        <w:t>BIBLE TEACHING</w:t>
      </w:r>
    </w:p>
    <w:p w14:paraId="1379701F" w14:textId="77777777" w:rsidR="00BA7EA8" w:rsidRPr="005F1E00" w:rsidRDefault="00BA7EA8" w:rsidP="002B0BD6">
      <w:pPr>
        <w:spacing w:after="0" w:line="240" w:lineRule="auto"/>
        <w:jc w:val="both"/>
      </w:pPr>
    </w:p>
    <w:p w14:paraId="34CF000C" w14:textId="442000A4" w:rsidR="005E729F" w:rsidRPr="005F1E00" w:rsidRDefault="005E729F" w:rsidP="002B0BD6">
      <w:pPr>
        <w:spacing w:after="0" w:line="240" w:lineRule="auto"/>
        <w:jc w:val="both"/>
        <w:rPr>
          <w:rFonts w:cstheme="minorHAnsi"/>
        </w:rPr>
      </w:pPr>
      <w:r w:rsidRPr="005F1E00">
        <w:rPr>
          <w:rFonts w:cstheme="minorHAnsi"/>
        </w:rPr>
        <w:t xml:space="preserve">Let’s </w:t>
      </w:r>
      <w:r w:rsidR="00501A81" w:rsidRPr="005F1E00">
        <w:rPr>
          <w:rFonts w:cstheme="minorHAnsi"/>
        </w:rPr>
        <w:t>look further at</w:t>
      </w:r>
      <w:r w:rsidR="00414557" w:rsidRPr="005F1E00">
        <w:rPr>
          <w:rFonts w:cstheme="minorHAnsi"/>
        </w:rPr>
        <w:t xml:space="preserve"> </w:t>
      </w:r>
      <w:r w:rsidR="006B1C76" w:rsidRPr="005F1E00">
        <w:rPr>
          <w:rFonts w:cstheme="minorHAnsi"/>
        </w:rPr>
        <w:t>KF</w:t>
      </w:r>
      <w:r w:rsidR="009B6E04" w:rsidRPr="005F1E00">
        <w:rPr>
          <w:rFonts w:cstheme="minorHAnsi"/>
        </w:rPr>
        <w:t xml:space="preserve"> </w:t>
      </w:r>
      <w:r w:rsidR="002E492E" w:rsidRPr="005F1E00">
        <w:rPr>
          <w:rFonts w:cstheme="minorHAnsi"/>
        </w:rPr>
        <w:t>Confession 3</w:t>
      </w:r>
      <w:r w:rsidRPr="005F1E00">
        <w:rPr>
          <w:rFonts w:cstheme="minorHAnsi"/>
        </w:rPr>
        <w:t>:</w:t>
      </w:r>
    </w:p>
    <w:p w14:paraId="04419B56" w14:textId="77777777" w:rsidR="00F014AC" w:rsidRPr="005F1E00" w:rsidRDefault="00F014AC" w:rsidP="002B0BD6">
      <w:pPr>
        <w:spacing w:after="0" w:line="240" w:lineRule="auto"/>
        <w:jc w:val="both"/>
        <w:rPr>
          <w:rFonts w:cstheme="minorHAnsi"/>
        </w:rPr>
      </w:pPr>
    </w:p>
    <w:p w14:paraId="63F0F6F3" w14:textId="1D780174" w:rsidR="005E729F" w:rsidRPr="005F1E00" w:rsidRDefault="005E729F" w:rsidP="00B64239">
      <w:pPr>
        <w:spacing w:after="0" w:line="240" w:lineRule="auto"/>
        <w:jc w:val="center"/>
      </w:pPr>
      <w:r w:rsidRPr="005F1E00">
        <w:t xml:space="preserve">We constructed legal systems based on our </w:t>
      </w:r>
      <w:r w:rsidR="00850F51" w:rsidRPr="005F1E00">
        <w:t xml:space="preserve">own </w:t>
      </w:r>
      <w:r w:rsidRPr="005F1E00">
        <w:t>assessment of good and evil.</w:t>
      </w:r>
    </w:p>
    <w:p w14:paraId="2E3EB7C6" w14:textId="77777777" w:rsidR="002E492E" w:rsidRPr="005F1E00" w:rsidRDefault="002E492E" w:rsidP="002B0BD6">
      <w:pPr>
        <w:spacing w:after="0" w:line="240" w:lineRule="auto"/>
        <w:jc w:val="both"/>
      </w:pPr>
    </w:p>
    <w:p w14:paraId="4C44AD77" w14:textId="065C200F" w:rsidR="003B00EC" w:rsidRPr="005F1E00" w:rsidRDefault="000D03D3" w:rsidP="002D688C">
      <w:pPr>
        <w:widowControl w:val="0"/>
        <w:spacing w:after="0" w:line="240" w:lineRule="auto"/>
        <w:jc w:val="both"/>
        <w:rPr>
          <w:rFonts w:cstheme="minorHAnsi"/>
        </w:rPr>
      </w:pPr>
      <w:bookmarkStart w:id="6" w:name="_Hlk483592345"/>
      <w:r w:rsidRPr="005F1E00">
        <w:rPr>
          <w:rFonts w:cstheme="minorHAnsi"/>
        </w:rPr>
        <w:t xml:space="preserve">We will now return to the letter from James and look at chapter 1 again. </w:t>
      </w:r>
      <w:r w:rsidR="002D688C" w:rsidRPr="005F1E00">
        <w:rPr>
          <w:rFonts w:cstheme="minorHAnsi"/>
        </w:rPr>
        <w:t xml:space="preserve">We learned that having our faith or trust tested is essential for our growth. </w:t>
      </w:r>
      <w:r w:rsidR="009D740D" w:rsidRPr="005F1E00">
        <w:rPr>
          <w:rFonts w:cstheme="minorHAnsi"/>
        </w:rPr>
        <w:t>If</w:t>
      </w:r>
      <w:r w:rsidR="002D688C" w:rsidRPr="005F1E00">
        <w:rPr>
          <w:rFonts w:cstheme="minorHAnsi"/>
        </w:rPr>
        <w:t xml:space="preserve"> we want to grow, we will welcome life’s events because they show us </w:t>
      </w:r>
      <w:r w:rsidR="00A342C8" w:rsidRPr="005F1E00">
        <w:rPr>
          <w:rFonts w:cstheme="minorHAnsi"/>
        </w:rPr>
        <w:t xml:space="preserve">whether </w:t>
      </w:r>
      <w:r w:rsidR="007A7F5D" w:rsidRPr="005F1E00">
        <w:rPr>
          <w:rFonts w:cstheme="minorHAnsi"/>
        </w:rPr>
        <w:t xml:space="preserve">we are putting </w:t>
      </w:r>
      <w:r w:rsidR="00A342C8" w:rsidRPr="005F1E00">
        <w:rPr>
          <w:rFonts w:cstheme="minorHAnsi"/>
        </w:rPr>
        <w:t>our trust in God or in the Idol Self</w:t>
      </w:r>
      <w:r w:rsidR="002D688C" w:rsidRPr="005F1E00">
        <w:rPr>
          <w:rFonts w:cstheme="minorHAnsi"/>
        </w:rPr>
        <w:t xml:space="preserve">. </w:t>
      </w:r>
      <w:r w:rsidR="006F397B" w:rsidRPr="005F1E00">
        <w:rPr>
          <w:rFonts w:cstheme="minorHAnsi"/>
        </w:rPr>
        <w:t>In our KF</w:t>
      </w:r>
      <w:r w:rsidR="002D688C" w:rsidRPr="005F1E00">
        <w:rPr>
          <w:rFonts w:cstheme="minorHAnsi"/>
        </w:rPr>
        <w:t xml:space="preserve"> training we apply the Apostle John’s idea of the </w:t>
      </w:r>
      <w:r w:rsidR="002D688C" w:rsidRPr="005F1E00">
        <w:rPr>
          <w:rFonts w:cstheme="minorHAnsi"/>
          <w:i/>
        </w:rPr>
        <w:t>day of judgment</w:t>
      </w:r>
      <w:r w:rsidR="002D688C" w:rsidRPr="005F1E00">
        <w:rPr>
          <w:rFonts w:cstheme="minorHAnsi"/>
        </w:rPr>
        <w:t xml:space="preserve"> to our everyday life events.</w:t>
      </w:r>
      <w:r w:rsidR="002D688C" w:rsidRPr="005F1E00">
        <w:rPr>
          <w:rStyle w:val="EndnoteReference"/>
          <w:rFonts w:cstheme="minorHAnsi"/>
        </w:rPr>
        <w:endnoteReference w:id="6"/>
      </w:r>
      <w:r w:rsidR="002D688C" w:rsidRPr="005F1E00">
        <w:rPr>
          <w:rFonts w:cstheme="minorHAnsi"/>
        </w:rPr>
        <w:t xml:space="preserve"> These events take us into a courtroom of examination where the truth about our souls is revealed. James uses different imagery and calls these events </w:t>
      </w:r>
      <w:r w:rsidR="002D688C" w:rsidRPr="005F1E00">
        <w:rPr>
          <w:rFonts w:cstheme="minorHAnsi"/>
          <w:i/>
        </w:rPr>
        <w:t>experiments</w:t>
      </w:r>
      <w:r w:rsidR="002D688C" w:rsidRPr="005F1E00">
        <w:rPr>
          <w:rFonts w:cstheme="minorHAnsi"/>
        </w:rPr>
        <w:t>, as in a laboratory.</w:t>
      </w:r>
      <w:r w:rsidR="002D688C" w:rsidRPr="005F1E00">
        <w:rPr>
          <w:rStyle w:val="EndnoteReference"/>
          <w:rFonts w:cstheme="minorHAnsi"/>
        </w:rPr>
        <w:endnoteReference w:id="7"/>
      </w:r>
      <w:r w:rsidR="002D688C" w:rsidRPr="005F1E00">
        <w:rPr>
          <w:rFonts w:cstheme="minorHAnsi"/>
        </w:rPr>
        <w:t xml:space="preserve"> These experiments reveal the nature and quality of our trust. </w:t>
      </w:r>
    </w:p>
    <w:p w14:paraId="2A4A1DEE" w14:textId="77777777" w:rsidR="003B00EC" w:rsidRPr="005F1E00" w:rsidRDefault="003B00EC" w:rsidP="002D688C">
      <w:pPr>
        <w:widowControl w:val="0"/>
        <w:spacing w:after="0" w:line="240" w:lineRule="auto"/>
        <w:jc w:val="both"/>
        <w:rPr>
          <w:rFonts w:cstheme="minorHAnsi"/>
        </w:rPr>
      </w:pPr>
    </w:p>
    <w:p w14:paraId="6D64856F" w14:textId="09334250" w:rsidR="002D688C" w:rsidRPr="005F1E00" w:rsidRDefault="002D688C" w:rsidP="00582C2C">
      <w:pPr>
        <w:spacing w:after="0" w:line="240" w:lineRule="auto"/>
        <w:jc w:val="both"/>
        <w:rPr>
          <w:rFonts w:cstheme="minorHAnsi"/>
        </w:rPr>
      </w:pPr>
      <w:r w:rsidRPr="005F1E00">
        <w:rPr>
          <w:rFonts w:cstheme="minorHAnsi"/>
        </w:rPr>
        <w:t xml:space="preserve">God brings into our lives people and situations that stir up areas that need examination and healing. One of these areas is the area of wealth. We can be rich in money, skill, time, health, </w:t>
      </w:r>
      <w:r w:rsidR="00AD6C80" w:rsidRPr="005F1E00">
        <w:rPr>
          <w:rFonts w:cstheme="minorHAnsi"/>
        </w:rPr>
        <w:t xml:space="preserve">natural gifts, </w:t>
      </w:r>
      <w:r w:rsidRPr="005F1E00">
        <w:rPr>
          <w:rFonts w:cstheme="minorHAnsi"/>
        </w:rPr>
        <w:t xml:space="preserve">relationships, </w:t>
      </w:r>
      <w:r w:rsidR="00AD6C80" w:rsidRPr="005F1E00">
        <w:rPr>
          <w:rFonts w:cstheme="minorHAnsi"/>
        </w:rPr>
        <w:lastRenderedPageBreak/>
        <w:t xml:space="preserve">and </w:t>
      </w:r>
      <w:r w:rsidRPr="005F1E00">
        <w:rPr>
          <w:rFonts w:cstheme="minorHAnsi"/>
        </w:rPr>
        <w:t xml:space="preserve">antecedents. We can also be poor in any of those areas. Our tendency is to judge wealth or poverty as good or evil. </w:t>
      </w:r>
    </w:p>
    <w:bookmarkEnd w:id="6"/>
    <w:p w14:paraId="1FAD30BE" w14:textId="77777777" w:rsidR="00AD6C80" w:rsidRPr="005F1E00" w:rsidRDefault="00AD6C80" w:rsidP="002B0BD6">
      <w:pPr>
        <w:pStyle w:val="NormalWeb"/>
        <w:spacing w:before="0" w:beforeAutospacing="0" w:after="0" w:afterAutospacing="0"/>
        <w:jc w:val="both"/>
        <w:rPr>
          <w:rFonts w:asciiTheme="minorHAnsi" w:hAnsiTheme="minorHAnsi" w:cstheme="minorHAnsi"/>
          <w:sz w:val="22"/>
          <w:szCs w:val="22"/>
        </w:rPr>
      </w:pPr>
    </w:p>
    <w:p w14:paraId="6BEE60C9" w14:textId="717B3BAC" w:rsidR="003D549F" w:rsidRPr="005F1E00" w:rsidRDefault="003D549F" w:rsidP="002B0BD6">
      <w:pPr>
        <w:pStyle w:val="NormalWeb"/>
        <w:spacing w:before="0" w:beforeAutospacing="0" w:after="0" w:afterAutospacing="0"/>
        <w:jc w:val="both"/>
        <w:rPr>
          <w:rFonts w:asciiTheme="minorHAnsi" w:hAnsiTheme="minorHAnsi" w:cstheme="minorHAnsi"/>
          <w:sz w:val="22"/>
          <w:szCs w:val="22"/>
        </w:rPr>
      </w:pPr>
      <w:r w:rsidRPr="005F1E00">
        <w:rPr>
          <w:rFonts w:asciiTheme="minorHAnsi" w:hAnsiTheme="minorHAnsi" w:cstheme="minorHAnsi"/>
          <w:sz w:val="22"/>
          <w:szCs w:val="22"/>
        </w:rPr>
        <w:t>This is</w:t>
      </w:r>
      <w:r w:rsidR="0029750B" w:rsidRPr="005F1E00">
        <w:rPr>
          <w:rFonts w:asciiTheme="minorHAnsi" w:hAnsiTheme="minorHAnsi" w:cstheme="minorHAnsi"/>
          <w:sz w:val="22"/>
          <w:szCs w:val="22"/>
        </w:rPr>
        <w:t xml:space="preserve"> </w:t>
      </w:r>
      <w:r w:rsidR="00E579CA" w:rsidRPr="005F1E00">
        <w:rPr>
          <w:rFonts w:asciiTheme="minorHAnsi" w:hAnsiTheme="minorHAnsi" w:cstheme="minorHAnsi"/>
          <w:sz w:val="22"/>
          <w:szCs w:val="22"/>
        </w:rPr>
        <w:t xml:space="preserve">my </w:t>
      </w:r>
      <w:r w:rsidR="00D333AE" w:rsidRPr="005F1E00">
        <w:rPr>
          <w:rFonts w:asciiTheme="minorHAnsi" w:hAnsiTheme="minorHAnsi" w:cstheme="minorHAnsi"/>
          <w:sz w:val="22"/>
          <w:szCs w:val="22"/>
        </w:rPr>
        <w:t>paraphrase of</w:t>
      </w:r>
      <w:r w:rsidRPr="005F1E00">
        <w:rPr>
          <w:rFonts w:asciiTheme="minorHAnsi" w:hAnsiTheme="minorHAnsi" w:cstheme="minorHAnsi"/>
          <w:sz w:val="22"/>
          <w:szCs w:val="22"/>
        </w:rPr>
        <w:t xml:space="preserve"> </w:t>
      </w:r>
      <w:r w:rsidR="00A139DE" w:rsidRPr="005F1E00">
        <w:rPr>
          <w:rFonts w:asciiTheme="minorHAnsi" w:hAnsiTheme="minorHAnsi" w:cstheme="minorHAnsi"/>
          <w:b/>
          <w:sz w:val="22"/>
          <w:szCs w:val="22"/>
        </w:rPr>
        <w:t>James 1:</w:t>
      </w:r>
      <w:r w:rsidR="00770B94" w:rsidRPr="005F1E00">
        <w:rPr>
          <w:rFonts w:asciiTheme="minorHAnsi" w:hAnsiTheme="minorHAnsi" w:cstheme="minorHAnsi"/>
          <w:b/>
          <w:sz w:val="22"/>
          <w:szCs w:val="22"/>
        </w:rPr>
        <w:t>9–</w:t>
      </w:r>
      <w:r w:rsidRPr="005F1E00">
        <w:rPr>
          <w:rFonts w:asciiTheme="minorHAnsi" w:hAnsiTheme="minorHAnsi" w:cstheme="minorHAnsi"/>
          <w:b/>
          <w:sz w:val="22"/>
          <w:szCs w:val="22"/>
        </w:rPr>
        <w:t>12</w:t>
      </w:r>
      <w:r w:rsidR="00F014AC" w:rsidRPr="005F1E00">
        <w:rPr>
          <w:rFonts w:asciiTheme="minorHAnsi" w:hAnsiTheme="minorHAnsi" w:cstheme="minorHAnsi"/>
          <w:sz w:val="22"/>
          <w:szCs w:val="22"/>
        </w:rPr>
        <w:t>.</w:t>
      </w:r>
      <w:r w:rsidRPr="005F1E00">
        <w:rPr>
          <w:rFonts w:asciiTheme="minorHAnsi" w:hAnsiTheme="minorHAnsi" w:cstheme="minorHAnsi"/>
          <w:sz w:val="22"/>
          <w:szCs w:val="22"/>
        </w:rPr>
        <w:t xml:space="preserve"> </w:t>
      </w:r>
    </w:p>
    <w:p w14:paraId="3303DCD5" w14:textId="77777777" w:rsidR="003D549F" w:rsidRPr="005F1E00" w:rsidRDefault="003D549F" w:rsidP="002B0BD6">
      <w:pPr>
        <w:pStyle w:val="NormalWeb"/>
        <w:spacing w:before="0" w:beforeAutospacing="0" w:after="0" w:afterAutospacing="0"/>
        <w:jc w:val="both"/>
        <w:rPr>
          <w:rFonts w:cstheme="minorHAnsi"/>
        </w:rPr>
      </w:pPr>
    </w:p>
    <w:p w14:paraId="77D6D780" w14:textId="1805F6DE" w:rsidR="00A376F3" w:rsidRPr="005F1E00" w:rsidRDefault="00A376F3" w:rsidP="00A376F3">
      <w:pPr>
        <w:pStyle w:val="NormalWeb"/>
        <w:spacing w:before="0" w:beforeAutospacing="0" w:after="0" w:afterAutospacing="0"/>
        <w:ind w:left="720" w:right="720"/>
        <w:mirrorIndents/>
        <w:jc w:val="both"/>
        <w:rPr>
          <w:rFonts w:asciiTheme="minorHAnsi" w:hAnsiTheme="minorHAnsi"/>
          <w:sz w:val="22"/>
          <w:szCs w:val="22"/>
        </w:rPr>
      </w:pPr>
      <w:r w:rsidRPr="005F1E00">
        <w:rPr>
          <w:rFonts w:asciiTheme="minorHAnsi" w:hAnsiTheme="minorHAnsi"/>
          <w:sz w:val="22"/>
          <w:szCs w:val="22"/>
          <w:vertAlign w:val="superscript"/>
        </w:rPr>
        <w:t>9</w:t>
      </w:r>
      <w:r w:rsidRPr="005F1E00">
        <w:rPr>
          <w:rFonts w:asciiTheme="minorHAnsi" w:hAnsiTheme="minorHAnsi"/>
          <w:sz w:val="22"/>
          <w:szCs w:val="22"/>
        </w:rPr>
        <w:t xml:space="preserve">To the siblings of small resources, rather than feeling shame, let them proclaim their trust from their high place of living within limitations. </w:t>
      </w:r>
      <w:r w:rsidRPr="005F1E00">
        <w:rPr>
          <w:rFonts w:asciiTheme="minorHAnsi" w:hAnsiTheme="minorHAnsi"/>
          <w:sz w:val="22"/>
          <w:szCs w:val="22"/>
          <w:vertAlign w:val="superscript"/>
        </w:rPr>
        <w:t>10</w:t>
      </w:r>
      <w:r w:rsidRPr="005F1E00">
        <w:rPr>
          <w:rFonts w:asciiTheme="minorHAnsi" w:hAnsiTheme="minorHAnsi"/>
          <w:sz w:val="22"/>
          <w:szCs w:val="22"/>
        </w:rPr>
        <w:t xml:space="preserve">The wealthy can proclaim their trust by refusing to use their resources to circumvent their limitations; they can choose to live as lowly creatures, because the reality is that the wealthy are subject to decay, just like a flower of the grassland. </w:t>
      </w:r>
      <w:r w:rsidRPr="005F1E00">
        <w:rPr>
          <w:rFonts w:asciiTheme="minorHAnsi" w:hAnsiTheme="minorHAnsi"/>
          <w:sz w:val="22"/>
          <w:szCs w:val="22"/>
          <w:vertAlign w:val="superscript"/>
        </w:rPr>
        <w:t>11</w:t>
      </w:r>
      <w:r w:rsidRPr="005F1E00">
        <w:rPr>
          <w:rFonts w:asciiTheme="minorHAnsi" w:hAnsiTheme="minorHAnsi"/>
          <w:sz w:val="22"/>
          <w:szCs w:val="22"/>
        </w:rPr>
        <w:t xml:space="preserve">For we know that the sun rises with burning heat that withers the grass; its flower falls, and its attractive façade is utterly destroyed. Even so, while going along in his or her way, the person of large resources will also fade away, just like all creatures. </w:t>
      </w:r>
      <w:r w:rsidRPr="005F1E00">
        <w:rPr>
          <w:rFonts w:asciiTheme="minorHAnsi" w:hAnsiTheme="minorHAnsi"/>
          <w:sz w:val="22"/>
          <w:szCs w:val="22"/>
          <w:vertAlign w:val="superscript"/>
        </w:rPr>
        <w:t>12</w:t>
      </w:r>
      <w:r w:rsidR="00A43D90" w:rsidRPr="005F1E00">
        <w:rPr>
          <w:rFonts w:asciiTheme="minorHAnsi" w:hAnsiTheme="minorHAnsi"/>
          <w:sz w:val="22"/>
          <w:szCs w:val="22"/>
        </w:rPr>
        <w:t>Favored</w:t>
      </w:r>
      <w:r w:rsidRPr="005F1E00">
        <w:rPr>
          <w:rFonts w:asciiTheme="minorHAnsi" w:hAnsiTheme="minorHAnsi"/>
          <w:sz w:val="22"/>
          <w:szCs w:val="22"/>
        </w:rPr>
        <w:t xml:space="preserve"> is the one who endures life’s experiments, whatever their circumstances may be, so that being approved as genuine and trustworthy that one will receive the crown of life, which God has promised to those who are loving Him. </w:t>
      </w:r>
    </w:p>
    <w:p w14:paraId="27AC29D1" w14:textId="22EED093" w:rsidR="00726DFD" w:rsidRPr="005F1E00" w:rsidRDefault="00726DFD" w:rsidP="002B0BD6">
      <w:pPr>
        <w:pStyle w:val="NormalWeb"/>
        <w:spacing w:before="0" w:beforeAutospacing="0" w:after="0" w:afterAutospacing="0"/>
        <w:jc w:val="both"/>
        <w:rPr>
          <w:rFonts w:asciiTheme="minorHAnsi" w:hAnsiTheme="minorHAnsi"/>
          <w:sz w:val="22"/>
          <w:szCs w:val="22"/>
        </w:rPr>
      </w:pPr>
    </w:p>
    <w:p w14:paraId="3EC464E1" w14:textId="3F18240A" w:rsidR="00A07779" w:rsidRPr="005F1E00" w:rsidRDefault="00A07779" w:rsidP="002B0BD6">
      <w:pPr>
        <w:pStyle w:val="NormalWeb"/>
        <w:spacing w:before="0" w:beforeAutospacing="0" w:after="0" w:afterAutospacing="0"/>
        <w:jc w:val="both"/>
        <w:rPr>
          <w:rFonts w:asciiTheme="minorHAnsi" w:hAnsiTheme="minorHAnsi"/>
          <w:sz w:val="22"/>
          <w:szCs w:val="22"/>
        </w:rPr>
      </w:pPr>
      <w:r w:rsidRPr="005F1E00">
        <w:rPr>
          <w:rFonts w:asciiTheme="minorHAnsi" w:hAnsiTheme="minorHAnsi"/>
          <w:sz w:val="22"/>
          <w:szCs w:val="22"/>
        </w:rPr>
        <w:t>Take a deep breath.</w:t>
      </w:r>
    </w:p>
    <w:p w14:paraId="1C2B72B8" w14:textId="77777777" w:rsidR="00A07779" w:rsidRPr="005F1E00" w:rsidRDefault="00A07779" w:rsidP="002B0BD6">
      <w:pPr>
        <w:pStyle w:val="NormalWeb"/>
        <w:spacing w:before="0" w:beforeAutospacing="0" w:after="0" w:afterAutospacing="0"/>
        <w:jc w:val="both"/>
        <w:rPr>
          <w:rFonts w:asciiTheme="minorHAnsi" w:hAnsiTheme="minorHAnsi"/>
          <w:sz w:val="22"/>
          <w:szCs w:val="22"/>
        </w:rPr>
      </w:pPr>
    </w:p>
    <w:p w14:paraId="3FDB37ED" w14:textId="10464417" w:rsidR="00ED2D8F" w:rsidRPr="005F1E00" w:rsidRDefault="003204B4" w:rsidP="00ED2D8F">
      <w:pPr>
        <w:spacing w:after="0" w:line="240" w:lineRule="auto"/>
        <w:jc w:val="both"/>
        <w:rPr>
          <w:rFonts w:eastAsia="Times New Roman" w:cstheme="minorHAnsi"/>
        </w:rPr>
      </w:pPr>
      <w:bookmarkStart w:id="7" w:name="_Hlk34750502"/>
      <w:r w:rsidRPr="005F1E00" w:rsidDel="004935A6">
        <w:rPr>
          <w:rFonts w:eastAsia="Times New Roman" w:cstheme="minorHAnsi"/>
        </w:rPr>
        <w:t xml:space="preserve">God </w:t>
      </w:r>
      <w:r w:rsidRPr="005F1E00">
        <w:rPr>
          <w:rFonts w:eastAsia="Times New Roman" w:cstheme="minorHAnsi"/>
        </w:rPr>
        <w:t>has told us</w:t>
      </w:r>
      <w:r w:rsidRPr="005F1E00" w:rsidDel="004935A6">
        <w:rPr>
          <w:rFonts w:eastAsia="Times New Roman" w:cstheme="minorHAnsi"/>
        </w:rPr>
        <w:t xml:space="preserve"> that </w:t>
      </w:r>
      <w:r w:rsidRPr="005F1E00">
        <w:rPr>
          <w:rFonts w:eastAsia="Times New Roman" w:cstheme="minorHAnsi"/>
        </w:rPr>
        <w:t>this</w:t>
      </w:r>
      <w:r w:rsidRPr="005F1E00" w:rsidDel="004935A6">
        <w:rPr>
          <w:rFonts w:eastAsia="Times New Roman" w:cstheme="minorHAnsi"/>
        </w:rPr>
        <w:t xml:space="preserve"> world is passing away</w:t>
      </w:r>
      <w:r w:rsidRPr="005F1E00">
        <w:rPr>
          <w:rFonts w:eastAsia="Times New Roman" w:cstheme="minorHAnsi"/>
        </w:rPr>
        <w:t xml:space="preserve">, and when </w:t>
      </w:r>
      <w:r w:rsidR="0019798F" w:rsidRPr="005F1E00" w:rsidDel="004935A6">
        <w:rPr>
          <w:rFonts w:eastAsia="Times New Roman" w:cstheme="minorHAnsi"/>
        </w:rPr>
        <w:t>we judge wealth or poverty as good or evil, we are not seeing things from God’s perspective.</w:t>
      </w:r>
      <w:r w:rsidRPr="005F1E00">
        <w:rPr>
          <w:rStyle w:val="EndnoteReference"/>
          <w:rFonts w:eastAsia="Times New Roman" w:cstheme="minorHAnsi"/>
        </w:rPr>
        <w:endnoteReference w:id="8"/>
      </w:r>
      <w:r w:rsidR="0019798F" w:rsidRPr="005F1E00" w:rsidDel="004935A6">
        <w:rPr>
          <w:rFonts w:eastAsia="Times New Roman" w:cstheme="minorHAnsi"/>
        </w:rPr>
        <w:t xml:space="preserve"> </w:t>
      </w:r>
      <w:bookmarkEnd w:id="7"/>
      <w:r w:rsidR="00ED2D8F" w:rsidRPr="005F1E00">
        <w:rPr>
          <w:rFonts w:eastAsia="Times New Roman" w:cstheme="minorHAnsi"/>
        </w:rPr>
        <w:t xml:space="preserve">We often judge wealth </w:t>
      </w:r>
      <w:r w:rsidR="00EB6A8C" w:rsidRPr="005F1E00">
        <w:rPr>
          <w:rFonts w:eastAsia="Times New Roman" w:cstheme="minorHAnsi"/>
        </w:rPr>
        <w:t>as good because we perceive wealth</w:t>
      </w:r>
      <w:r w:rsidR="003B00EC" w:rsidRPr="005F1E00">
        <w:rPr>
          <w:rFonts w:eastAsia="Times New Roman" w:cstheme="minorHAnsi"/>
        </w:rPr>
        <w:t xml:space="preserve"> </w:t>
      </w:r>
      <w:r w:rsidR="00EB6A8C" w:rsidRPr="005F1E00">
        <w:rPr>
          <w:rFonts w:eastAsia="Times New Roman" w:cstheme="minorHAnsi"/>
        </w:rPr>
        <w:t>as</w:t>
      </w:r>
      <w:r w:rsidR="00D45F0C" w:rsidRPr="005F1E00">
        <w:rPr>
          <w:rFonts w:eastAsia="Times New Roman" w:cstheme="minorHAnsi"/>
        </w:rPr>
        <w:t xml:space="preserve"> </w:t>
      </w:r>
      <w:r w:rsidR="00ED2D8F" w:rsidRPr="005F1E00">
        <w:rPr>
          <w:rFonts w:eastAsia="Times New Roman" w:cstheme="minorHAnsi"/>
        </w:rPr>
        <w:t>the absence of limitations. What bliss for the Idol Self</w:t>
      </w:r>
      <w:r w:rsidR="00EB6A8C" w:rsidRPr="005F1E00">
        <w:rPr>
          <w:rFonts w:eastAsia="Times New Roman" w:cstheme="minorHAnsi"/>
        </w:rPr>
        <w:t xml:space="preserve"> to be free from limitations</w:t>
      </w:r>
      <w:r w:rsidR="00C37424" w:rsidRPr="005F1E00">
        <w:rPr>
          <w:rFonts w:eastAsia="Times New Roman" w:cstheme="minorHAnsi"/>
        </w:rPr>
        <w:t>!</w:t>
      </w:r>
      <w:r w:rsidR="00EB6A8C" w:rsidRPr="005F1E00">
        <w:rPr>
          <w:rFonts w:eastAsia="Times New Roman" w:cstheme="minorHAnsi"/>
        </w:rPr>
        <w:t xml:space="preserve"> We may also be</w:t>
      </w:r>
      <w:r w:rsidR="00ED2D8F" w:rsidRPr="005F1E00">
        <w:rPr>
          <w:rFonts w:eastAsia="Times New Roman" w:cstheme="minorHAnsi"/>
        </w:rPr>
        <w:t xml:space="preserve"> attached to the idea of wealth, whether in terms of money, abilities, education, health, security, appearances, family, friends, </w:t>
      </w:r>
      <w:r w:rsidR="003B00EC" w:rsidRPr="005F1E00">
        <w:rPr>
          <w:rFonts w:eastAsia="Times New Roman" w:cstheme="minorHAnsi"/>
        </w:rPr>
        <w:t>or anything else</w:t>
      </w:r>
      <w:r w:rsidR="00ED2D8F" w:rsidRPr="005F1E00">
        <w:rPr>
          <w:rFonts w:eastAsia="Times New Roman" w:cstheme="minorHAnsi"/>
        </w:rPr>
        <w:t xml:space="preserve">, because it provides the illusion of effortless superiority. </w:t>
      </w:r>
      <w:r w:rsidR="00EB6A8C" w:rsidRPr="005F1E00">
        <w:rPr>
          <w:rFonts w:eastAsia="Times New Roman" w:cstheme="minorHAnsi"/>
        </w:rPr>
        <w:t>Our Idol then develops</w:t>
      </w:r>
      <w:r w:rsidR="00ED2D8F" w:rsidRPr="005F1E00">
        <w:rPr>
          <w:rFonts w:eastAsia="Times New Roman" w:cstheme="minorHAnsi"/>
        </w:rPr>
        <w:t xml:space="preserve"> an attachment to wealth as a desirable and even necessary thing. </w:t>
      </w:r>
      <w:r w:rsidR="00CB2AC4" w:rsidRPr="005F1E00">
        <w:rPr>
          <w:rFonts w:eastAsia="Times New Roman" w:cstheme="minorHAnsi"/>
        </w:rPr>
        <w:t>Poverty might be defined as an extremely limited lifestyle. The</w:t>
      </w:r>
      <w:r w:rsidR="00D45F0C" w:rsidRPr="005F1E00">
        <w:rPr>
          <w:rFonts w:eastAsia="Times New Roman" w:cstheme="minorHAnsi"/>
        </w:rPr>
        <w:t xml:space="preserve"> limitations imposed by poverty or loss of wealth </w:t>
      </w:r>
      <w:r w:rsidR="00CB2AC4" w:rsidRPr="005F1E00">
        <w:rPr>
          <w:rFonts w:eastAsia="Times New Roman" w:cstheme="minorHAnsi"/>
        </w:rPr>
        <w:t>do</w:t>
      </w:r>
      <w:r w:rsidR="00D45F0C" w:rsidRPr="005F1E00">
        <w:rPr>
          <w:rFonts w:eastAsia="Times New Roman" w:cstheme="minorHAnsi"/>
        </w:rPr>
        <w:t xml:space="preserve"> not allow </w:t>
      </w:r>
      <w:r w:rsidR="00CB2AC4" w:rsidRPr="005F1E00">
        <w:rPr>
          <w:rFonts w:eastAsia="Times New Roman" w:cstheme="minorHAnsi"/>
        </w:rPr>
        <w:t xml:space="preserve">our Idol to </w:t>
      </w:r>
      <w:r w:rsidR="00E1182D" w:rsidRPr="005F1E00">
        <w:rPr>
          <w:rFonts w:eastAsia="Times New Roman" w:cstheme="minorHAnsi"/>
        </w:rPr>
        <w:t>feel</w:t>
      </w:r>
      <w:r w:rsidR="00D45F0C" w:rsidRPr="005F1E00">
        <w:rPr>
          <w:rFonts w:eastAsia="Times New Roman" w:cstheme="minorHAnsi"/>
        </w:rPr>
        <w:t xml:space="preserve"> superior or </w:t>
      </w:r>
      <w:r w:rsidR="00D45F0C" w:rsidRPr="00C3630C">
        <w:rPr>
          <w:rFonts w:eastAsia="Times New Roman" w:cstheme="minorHAnsi"/>
        </w:rPr>
        <w:t>free</w:t>
      </w:r>
      <w:r w:rsidR="00F974BA" w:rsidRPr="00C3630C">
        <w:rPr>
          <w:rFonts w:eastAsia="Times New Roman" w:cstheme="minorHAnsi"/>
        </w:rPr>
        <w:t>, and this</w:t>
      </w:r>
      <w:r w:rsidR="00ED2D8F" w:rsidRPr="00C3630C">
        <w:rPr>
          <w:rFonts w:eastAsia="Times New Roman" w:cstheme="minorHAnsi"/>
        </w:rPr>
        <w:t xml:space="preserve"> may be why we fear poverty in others</w:t>
      </w:r>
      <w:r w:rsidR="00C3630C" w:rsidRPr="00C3630C">
        <w:rPr>
          <w:rFonts w:eastAsia="Times New Roman" w:cstheme="minorHAnsi"/>
        </w:rPr>
        <w:t>;</w:t>
      </w:r>
      <w:r w:rsidR="00C3630C">
        <w:rPr>
          <w:rFonts w:eastAsia="Times New Roman" w:cstheme="minorHAnsi"/>
        </w:rPr>
        <w:t xml:space="preserve"> wh</w:t>
      </w:r>
      <w:r w:rsidR="00F974BA" w:rsidRPr="005F1E00">
        <w:rPr>
          <w:rFonts w:eastAsia="Times New Roman" w:cstheme="minorHAnsi"/>
        </w:rPr>
        <w:t>en</w:t>
      </w:r>
      <w:r w:rsidR="00ED2D8F" w:rsidRPr="005F1E00">
        <w:rPr>
          <w:rFonts w:eastAsia="Times New Roman" w:cstheme="minorHAnsi"/>
        </w:rPr>
        <w:t xml:space="preserve"> we feel compelled to rescue or to judge others who are poor, we may </w:t>
      </w:r>
      <w:r w:rsidR="00512E16" w:rsidRPr="005F1E00">
        <w:rPr>
          <w:rFonts w:eastAsia="Times New Roman" w:cstheme="minorHAnsi"/>
        </w:rPr>
        <w:t xml:space="preserve">actually </w:t>
      </w:r>
      <w:r w:rsidR="00ED2D8F" w:rsidRPr="005F1E00">
        <w:rPr>
          <w:rFonts w:eastAsia="Times New Roman" w:cstheme="minorHAnsi"/>
        </w:rPr>
        <w:t xml:space="preserve">be externalizing our own fear of poverty. For the Idol, what is particularly evil about poverty is the fact that it is full of limitations. </w:t>
      </w:r>
    </w:p>
    <w:p w14:paraId="15FE3449" w14:textId="438B738E" w:rsidR="00ED2D8F" w:rsidRPr="005F1E00" w:rsidRDefault="00ED2D8F" w:rsidP="00726DFD">
      <w:pPr>
        <w:spacing w:after="0" w:line="240" w:lineRule="auto"/>
        <w:jc w:val="both"/>
        <w:rPr>
          <w:rFonts w:eastAsia="Times New Roman" w:cstheme="minorHAnsi"/>
        </w:rPr>
      </w:pPr>
    </w:p>
    <w:p w14:paraId="078ACCD2" w14:textId="41743483" w:rsidR="00FC70D5" w:rsidRPr="005F1E00" w:rsidRDefault="001504E7" w:rsidP="00726DFD">
      <w:pPr>
        <w:spacing w:after="0" w:line="240" w:lineRule="auto"/>
        <w:jc w:val="both"/>
        <w:rPr>
          <w:rFonts w:eastAsia="Times New Roman" w:cstheme="minorHAnsi"/>
        </w:rPr>
      </w:pPr>
      <w:r w:rsidRPr="005F1E00">
        <w:rPr>
          <w:rFonts w:eastAsia="Times New Roman" w:cstheme="minorHAnsi"/>
        </w:rPr>
        <w:t xml:space="preserve">Perhaps we find ourselves stuck in poverty in some area of our lives. </w:t>
      </w:r>
      <w:bookmarkStart w:id="8" w:name="OLE_LINK2"/>
      <w:r w:rsidR="004661B1" w:rsidRPr="005F1E00">
        <w:rPr>
          <w:rFonts w:eastAsia="Times New Roman" w:cstheme="minorHAnsi"/>
        </w:rPr>
        <w:t xml:space="preserve">We may even choose not to access real resources because </w:t>
      </w:r>
      <w:r w:rsidR="00512E16" w:rsidRPr="005F1E00">
        <w:rPr>
          <w:rFonts w:eastAsia="Times New Roman" w:cstheme="minorHAnsi"/>
        </w:rPr>
        <w:t>having resources is taboo</w:t>
      </w:r>
      <w:r w:rsidR="00FC70D5" w:rsidRPr="005F1E00">
        <w:rPr>
          <w:rFonts w:eastAsia="Times New Roman" w:cstheme="minorHAnsi"/>
        </w:rPr>
        <w:t>,</w:t>
      </w:r>
      <w:r w:rsidR="003B7B89" w:rsidRPr="005F1E00">
        <w:rPr>
          <w:rFonts w:eastAsia="Times New Roman" w:cstheme="minorHAnsi"/>
        </w:rPr>
        <w:t xml:space="preserve"> and</w:t>
      </w:r>
      <w:r w:rsidR="00512E16" w:rsidRPr="005F1E00">
        <w:rPr>
          <w:rFonts w:eastAsia="Times New Roman" w:cstheme="minorHAnsi"/>
        </w:rPr>
        <w:t xml:space="preserve"> we need to feel poor</w:t>
      </w:r>
      <w:r w:rsidR="003B7B89" w:rsidRPr="005F1E00">
        <w:rPr>
          <w:rFonts w:eastAsia="Times New Roman" w:cstheme="minorHAnsi"/>
        </w:rPr>
        <w:t xml:space="preserve">. </w:t>
      </w:r>
      <w:r w:rsidR="004661B1" w:rsidRPr="005F1E00">
        <w:rPr>
          <w:rFonts w:eastAsia="Times New Roman" w:cstheme="minorHAnsi"/>
        </w:rPr>
        <w:t xml:space="preserve">We </w:t>
      </w:r>
      <w:r w:rsidR="007A7F5D" w:rsidRPr="005F1E00">
        <w:rPr>
          <w:rFonts w:eastAsia="Times New Roman" w:cstheme="minorHAnsi"/>
        </w:rPr>
        <w:t xml:space="preserve">then </w:t>
      </w:r>
      <w:r w:rsidR="004661B1" w:rsidRPr="005F1E00">
        <w:rPr>
          <w:rFonts w:eastAsia="Times New Roman" w:cstheme="minorHAnsi"/>
        </w:rPr>
        <w:t xml:space="preserve">use our perceived poverty to </w:t>
      </w:r>
      <w:r w:rsidRPr="005F1E00">
        <w:rPr>
          <w:rFonts w:eastAsia="Times New Roman" w:cstheme="minorHAnsi"/>
        </w:rPr>
        <w:t xml:space="preserve">justify the demands we make on others. </w:t>
      </w:r>
      <w:bookmarkEnd w:id="8"/>
      <w:r w:rsidRPr="005F1E00">
        <w:rPr>
          <w:rFonts w:eastAsia="Times New Roman" w:cstheme="minorHAnsi"/>
        </w:rPr>
        <w:t>In our minds, poverty entitles us to what others have and relieves us of responsibilities</w:t>
      </w:r>
      <w:r w:rsidR="003B7B89" w:rsidRPr="005F1E00">
        <w:rPr>
          <w:rFonts w:eastAsia="Times New Roman" w:cstheme="minorHAnsi"/>
        </w:rPr>
        <w:t xml:space="preserve">—and </w:t>
      </w:r>
      <w:r w:rsidRPr="005F1E00">
        <w:rPr>
          <w:rFonts w:eastAsia="Times New Roman" w:cstheme="minorHAnsi"/>
        </w:rPr>
        <w:t>we can always use it as an excuse for our underdevelopment. We might even enjoy a sense of superiority because in our poverty we see ourselves as unselfish</w:t>
      </w:r>
      <w:r w:rsidR="00C37424" w:rsidRPr="005F1E00">
        <w:rPr>
          <w:rFonts w:eastAsia="Times New Roman" w:cstheme="minorHAnsi"/>
        </w:rPr>
        <w:t>,</w:t>
      </w:r>
      <w:r w:rsidRPr="005F1E00">
        <w:rPr>
          <w:rFonts w:eastAsia="Times New Roman" w:cstheme="minorHAnsi"/>
        </w:rPr>
        <w:t xml:space="preserve"> non-</w:t>
      </w:r>
      <w:r w:rsidR="002231B1" w:rsidRPr="005F1E00">
        <w:rPr>
          <w:rFonts w:eastAsia="Times New Roman" w:cstheme="minorHAnsi"/>
        </w:rPr>
        <w:t>materialistic</w:t>
      </w:r>
      <w:r w:rsidR="00C37424" w:rsidRPr="005F1E00">
        <w:rPr>
          <w:rFonts w:eastAsia="Times New Roman" w:cstheme="minorHAnsi"/>
        </w:rPr>
        <w:t>, or the underdog</w:t>
      </w:r>
      <w:r w:rsidR="002231B1" w:rsidRPr="005F1E00">
        <w:rPr>
          <w:rFonts w:eastAsia="Times New Roman" w:cstheme="minorHAnsi"/>
        </w:rPr>
        <w:t>. Many</w:t>
      </w:r>
      <w:r w:rsidR="00A175E0" w:rsidRPr="005F1E00">
        <w:rPr>
          <w:rFonts w:eastAsia="Times New Roman" w:cstheme="minorHAnsi"/>
        </w:rPr>
        <w:t xml:space="preserve"> impoverished people </w:t>
      </w:r>
      <w:r w:rsidR="00F757C0" w:rsidRPr="005F1E00">
        <w:rPr>
          <w:rFonts w:eastAsia="Times New Roman" w:cstheme="minorHAnsi"/>
        </w:rPr>
        <w:t>believe</w:t>
      </w:r>
      <w:r w:rsidR="00A175E0" w:rsidRPr="005F1E00">
        <w:rPr>
          <w:rFonts w:eastAsia="Times New Roman" w:cstheme="minorHAnsi"/>
        </w:rPr>
        <w:t xml:space="preserve"> </w:t>
      </w:r>
      <w:r w:rsidR="00F757C0" w:rsidRPr="005F1E00">
        <w:rPr>
          <w:rFonts w:eastAsia="Times New Roman" w:cstheme="minorHAnsi"/>
        </w:rPr>
        <w:t xml:space="preserve">that their situation is </w:t>
      </w:r>
      <w:r w:rsidR="00A175E0" w:rsidRPr="005F1E00">
        <w:rPr>
          <w:rFonts w:eastAsia="Times New Roman" w:cstheme="minorHAnsi"/>
        </w:rPr>
        <w:t xml:space="preserve">special and </w:t>
      </w:r>
      <w:r w:rsidR="00F757C0" w:rsidRPr="005F1E00">
        <w:rPr>
          <w:rFonts w:eastAsia="Times New Roman" w:cstheme="minorHAnsi"/>
        </w:rPr>
        <w:t>that</w:t>
      </w:r>
      <w:r w:rsidR="000E418A" w:rsidRPr="005F1E00">
        <w:rPr>
          <w:rFonts w:eastAsia="Times New Roman" w:cstheme="minorHAnsi"/>
        </w:rPr>
        <w:t>,</w:t>
      </w:r>
      <w:r w:rsidR="00F757C0" w:rsidRPr="005F1E00">
        <w:rPr>
          <w:rFonts w:eastAsia="Times New Roman" w:cstheme="minorHAnsi"/>
        </w:rPr>
        <w:t xml:space="preserve"> therefore</w:t>
      </w:r>
      <w:r w:rsidR="000E418A" w:rsidRPr="005F1E00">
        <w:rPr>
          <w:rFonts w:eastAsia="Times New Roman" w:cstheme="minorHAnsi"/>
        </w:rPr>
        <w:t>,</w:t>
      </w:r>
      <w:r w:rsidR="00F757C0" w:rsidRPr="005F1E00">
        <w:rPr>
          <w:rFonts w:eastAsia="Times New Roman" w:cstheme="minorHAnsi"/>
        </w:rPr>
        <w:t xml:space="preserve"> they are </w:t>
      </w:r>
      <w:r w:rsidR="00A175E0" w:rsidRPr="005F1E00">
        <w:rPr>
          <w:rFonts w:eastAsia="Times New Roman" w:cstheme="minorHAnsi"/>
        </w:rPr>
        <w:t xml:space="preserve">entitled to special </w:t>
      </w:r>
      <w:r w:rsidR="00F757C0" w:rsidRPr="005F1E00">
        <w:rPr>
          <w:rFonts w:eastAsia="Times New Roman" w:cstheme="minorHAnsi"/>
        </w:rPr>
        <w:t>care</w:t>
      </w:r>
      <w:r w:rsidR="00A175E0" w:rsidRPr="005F1E00">
        <w:rPr>
          <w:rFonts w:eastAsia="Times New Roman" w:cstheme="minorHAnsi"/>
        </w:rPr>
        <w:t xml:space="preserve">. </w:t>
      </w:r>
    </w:p>
    <w:p w14:paraId="227B6CE0" w14:textId="77777777" w:rsidR="00FC70D5" w:rsidRPr="005F1E00" w:rsidRDefault="00FC70D5" w:rsidP="00726DFD">
      <w:pPr>
        <w:spacing w:after="0" w:line="240" w:lineRule="auto"/>
        <w:jc w:val="both"/>
        <w:rPr>
          <w:rFonts w:eastAsia="Times New Roman" w:cstheme="minorHAnsi"/>
        </w:rPr>
      </w:pPr>
    </w:p>
    <w:p w14:paraId="6DF23A77" w14:textId="38B9932B" w:rsidR="00306B24" w:rsidRPr="005F1E00" w:rsidRDefault="00183D5F" w:rsidP="00726DFD">
      <w:pPr>
        <w:spacing w:after="0" w:line="240" w:lineRule="auto"/>
        <w:jc w:val="both"/>
        <w:rPr>
          <w:rFonts w:eastAsia="Times New Roman" w:cstheme="minorHAnsi"/>
        </w:rPr>
      </w:pPr>
      <w:r w:rsidRPr="005F1E00">
        <w:rPr>
          <w:rFonts w:eastAsia="Times New Roman" w:cstheme="minorHAnsi"/>
        </w:rPr>
        <w:t xml:space="preserve">We </w:t>
      </w:r>
      <w:r w:rsidR="00EF0E6A" w:rsidRPr="005F1E00">
        <w:rPr>
          <w:rFonts w:eastAsia="Times New Roman" w:cstheme="minorHAnsi"/>
        </w:rPr>
        <w:t>may</w:t>
      </w:r>
      <w:r w:rsidR="00F757C0" w:rsidRPr="005F1E00">
        <w:rPr>
          <w:rFonts w:eastAsia="Times New Roman" w:cstheme="minorHAnsi"/>
        </w:rPr>
        <w:t xml:space="preserve"> </w:t>
      </w:r>
      <w:r w:rsidRPr="005F1E00">
        <w:rPr>
          <w:rFonts w:eastAsia="Times New Roman" w:cstheme="minorHAnsi"/>
        </w:rPr>
        <w:t xml:space="preserve">feel compelled </w:t>
      </w:r>
      <w:r w:rsidR="00F757C0" w:rsidRPr="005F1E00">
        <w:rPr>
          <w:rFonts w:eastAsia="Times New Roman" w:cstheme="minorHAnsi"/>
        </w:rPr>
        <w:t xml:space="preserve">to judge others </w:t>
      </w:r>
      <w:r w:rsidR="00FC70D5" w:rsidRPr="005F1E00">
        <w:rPr>
          <w:rFonts w:eastAsia="Times New Roman" w:cstheme="minorHAnsi"/>
        </w:rPr>
        <w:t>just</w:t>
      </w:r>
      <w:r w:rsidR="003B7B89" w:rsidRPr="005F1E00">
        <w:rPr>
          <w:rFonts w:eastAsia="Times New Roman" w:cstheme="minorHAnsi"/>
        </w:rPr>
        <w:t xml:space="preserve"> </w:t>
      </w:r>
      <w:r w:rsidR="00EF0E6A" w:rsidRPr="005F1E00">
        <w:rPr>
          <w:rFonts w:eastAsia="Times New Roman" w:cstheme="minorHAnsi"/>
        </w:rPr>
        <w:t>because they are rich</w:t>
      </w:r>
      <w:r w:rsidR="0019798F" w:rsidRPr="005F1E00">
        <w:rPr>
          <w:rFonts w:eastAsia="Times New Roman" w:cstheme="minorHAnsi"/>
        </w:rPr>
        <w:t>.</w:t>
      </w:r>
      <w:r w:rsidR="00B33B46" w:rsidRPr="005F1E00">
        <w:rPr>
          <w:rFonts w:eastAsia="Times New Roman" w:cstheme="minorHAnsi"/>
        </w:rPr>
        <w:t xml:space="preserve"> </w:t>
      </w:r>
      <w:r w:rsidR="00BE6911" w:rsidRPr="005F1E00">
        <w:rPr>
          <w:rFonts w:eastAsia="Times New Roman" w:cstheme="minorHAnsi"/>
        </w:rPr>
        <w:t>The</w:t>
      </w:r>
      <w:r w:rsidR="00EF0E6A" w:rsidRPr="005F1E00">
        <w:rPr>
          <w:rFonts w:eastAsia="Times New Roman" w:cstheme="minorHAnsi"/>
        </w:rPr>
        <w:t>ir</w:t>
      </w:r>
      <w:r w:rsidR="00BE6911" w:rsidRPr="005F1E00">
        <w:rPr>
          <w:rFonts w:eastAsia="Times New Roman" w:cstheme="minorHAnsi"/>
        </w:rPr>
        <w:t xml:space="preserve"> </w:t>
      </w:r>
      <w:r w:rsidR="00F757C0" w:rsidRPr="005F1E00">
        <w:rPr>
          <w:rFonts w:eastAsia="Times New Roman" w:cstheme="minorHAnsi"/>
        </w:rPr>
        <w:t xml:space="preserve">wealth and apparent success </w:t>
      </w:r>
      <w:r w:rsidR="00EF0E6A" w:rsidRPr="005F1E00">
        <w:rPr>
          <w:rFonts w:eastAsia="Times New Roman" w:cstheme="minorHAnsi"/>
        </w:rPr>
        <w:t>reminds</w:t>
      </w:r>
      <w:r w:rsidR="0019798F" w:rsidRPr="005F1E00">
        <w:rPr>
          <w:rFonts w:eastAsia="Times New Roman" w:cstheme="minorHAnsi"/>
        </w:rPr>
        <w:t xml:space="preserve"> us of what we might</w:t>
      </w:r>
      <w:r w:rsidR="001E3D6F" w:rsidRPr="005F1E00">
        <w:rPr>
          <w:rFonts w:eastAsia="Times New Roman" w:cstheme="minorHAnsi"/>
        </w:rPr>
        <w:t xml:space="preserve"> do if we weren’t flawed or</w:t>
      </w:r>
      <w:r w:rsidR="0019798F" w:rsidRPr="005F1E00">
        <w:rPr>
          <w:rFonts w:eastAsia="Times New Roman" w:cstheme="minorHAnsi"/>
        </w:rPr>
        <w:t xml:space="preserve"> if we made </w:t>
      </w:r>
      <w:r w:rsidRPr="005F1E00">
        <w:rPr>
          <w:rFonts w:eastAsia="Times New Roman" w:cstheme="minorHAnsi"/>
        </w:rPr>
        <w:t>the same effort</w:t>
      </w:r>
      <w:r w:rsidR="00402457" w:rsidRPr="005F1E00">
        <w:rPr>
          <w:rFonts w:eastAsia="Times New Roman" w:cstheme="minorHAnsi"/>
        </w:rPr>
        <w:t>. Our</w:t>
      </w:r>
      <w:r w:rsidR="001E3D6F" w:rsidRPr="005F1E00">
        <w:rPr>
          <w:rFonts w:eastAsia="Times New Roman" w:cstheme="minorHAnsi"/>
        </w:rPr>
        <w:t xml:space="preserve"> sense of </w:t>
      </w:r>
      <w:r w:rsidR="00FC70D5" w:rsidRPr="005F1E00">
        <w:rPr>
          <w:rFonts w:eastAsia="Times New Roman" w:cstheme="minorHAnsi"/>
        </w:rPr>
        <w:t>inferiority</w:t>
      </w:r>
      <w:r w:rsidR="001E3D6F" w:rsidRPr="005F1E00">
        <w:rPr>
          <w:rFonts w:eastAsia="Times New Roman" w:cstheme="minorHAnsi"/>
        </w:rPr>
        <w:t xml:space="preserve"> </w:t>
      </w:r>
      <w:r w:rsidR="00402457" w:rsidRPr="005F1E00">
        <w:rPr>
          <w:rFonts w:eastAsia="Times New Roman" w:cstheme="minorHAnsi"/>
        </w:rPr>
        <w:t xml:space="preserve">then </w:t>
      </w:r>
      <w:r w:rsidR="00F757C0" w:rsidRPr="005F1E00">
        <w:rPr>
          <w:rFonts w:eastAsia="Times New Roman" w:cstheme="minorHAnsi"/>
        </w:rPr>
        <w:t xml:space="preserve">stirs </w:t>
      </w:r>
      <w:r w:rsidR="00726DFD" w:rsidRPr="005F1E00">
        <w:rPr>
          <w:rFonts w:eastAsia="Times New Roman" w:cstheme="minorHAnsi"/>
        </w:rPr>
        <w:t>up</w:t>
      </w:r>
      <w:r w:rsidR="00B33B46" w:rsidRPr="005F1E00">
        <w:rPr>
          <w:rFonts w:eastAsia="Times New Roman" w:cstheme="minorHAnsi"/>
        </w:rPr>
        <w:t xml:space="preserve"> </w:t>
      </w:r>
      <w:r w:rsidR="00726DFD" w:rsidRPr="005F1E00">
        <w:rPr>
          <w:rFonts w:eastAsia="Times New Roman" w:cstheme="minorHAnsi"/>
        </w:rPr>
        <w:t>our self-hate</w:t>
      </w:r>
      <w:r w:rsidR="001E3D6F" w:rsidRPr="005F1E00">
        <w:rPr>
          <w:rFonts w:eastAsia="Times New Roman" w:cstheme="minorHAnsi"/>
        </w:rPr>
        <w:t xml:space="preserve">. We might fear wealth in general because it seems to make people into monsters. Judging wealth as bad </w:t>
      </w:r>
      <w:r w:rsidRPr="005F1E00">
        <w:rPr>
          <w:rFonts w:eastAsia="Times New Roman" w:cstheme="minorHAnsi"/>
        </w:rPr>
        <w:t xml:space="preserve">then </w:t>
      </w:r>
      <w:r w:rsidR="001E3D6F" w:rsidRPr="005F1E00">
        <w:rPr>
          <w:rFonts w:eastAsia="Times New Roman" w:cstheme="minorHAnsi"/>
        </w:rPr>
        <w:t xml:space="preserve">helps us feel superior and </w:t>
      </w:r>
      <w:r w:rsidR="003B7B89" w:rsidRPr="005F1E00">
        <w:rPr>
          <w:rFonts w:eastAsia="Times New Roman" w:cstheme="minorHAnsi"/>
        </w:rPr>
        <w:t xml:space="preserve">justifies </w:t>
      </w:r>
      <w:r w:rsidR="00F757C0" w:rsidRPr="005F1E00">
        <w:rPr>
          <w:rFonts w:eastAsia="Times New Roman" w:cstheme="minorHAnsi"/>
        </w:rPr>
        <w:t>our</w:t>
      </w:r>
      <w:r w:rsidR="00726DFD" w:rsidRPr="005F1E00">
        <w:rPr>
          <w:rFonts w:eastAsia="Times New Roman" w:cstheme="minorHAnsi"/>
        </w:rPr>
        <w:t xml:space="preserve"> vindictive triumph. </w:t>
      </w:r>
    </w:p>
    <w:p w14:paraId="63FBCE34" w14:textId="736F637D" w:rsidR="00306B24" w:rsidRPr="005F1E00" w:rsidRDefault="00306B24" w:rsidP="00726DFD">
      <w:pPr>
        <w:spacing w:after="0" w:line="240" w:lineRule="auto"/>
        <w:jc w:val="both"/>
        <w:rPr>
          <w:rFonts w:eastAsia="Times New Roman" w:cstheme="minorHAnsi"/>
        </w:rPr>
      </w:pPr>
      <w:bookmarkStart w:id="9" w:name="_Hlk34750583"/>
    </w:p>
    <w:p w14:paraId="67777D17" w14:textId="369A5C0A" w:rsidR="00A17B99" w:rsidRPr="005F1E00" w:rsidRDefault="00A17B99" w:rsidP="00A17B99">
      <w:pPr>
        <w:spacing w:after="0" w:line="240" w:lineRule="auto"/>
        <w:jc w:val="both"/>
        <w:rPr>
          <w:rFonts w:eastAsia="Times New Roman" w:cstheme="minorHAnsi"/>
        </w:rPr>
      </w:pPr>
      <w:bookmarkStart w:id="10" w:name="_Hlk41405132"/>
      <w:r w:rsidRPr="005F1E00">
        <w:rPr>
          <w:rFonts w:eastAsia="Times New Roman" w:cstheme="minorHAnsi"/>
        </w:rPr>
        <w:t>When our identity is wrapped up in wealth or poverty rather than in the love of God, we believe that we deserve accommodation from others and from life. This attachment to accommodation creates anxiety</w:t>
      </w:r>
      <w:r w:rsidR="00064A8A" w:rsidRPr="005F1E00">
        <w:rPr>
          <w:rFonts w:eastAsia="Times New Roman" w:cstheme="minorHAnsi"/>
        </w:rPr>
        <w:t xml:space="preserve"> and makes us vulnerable to disappointment and resentment</w:t>
      </w:r>
      <w:r w:rsidRPr="005F1E00">
        <w:rPr>
          <w:rFonts w:eastAsia="Times New Roman" w:cstheme="minorHAnsi"/>
        </w:rPr>
        <w:t xml:space="preserve">. </w:t>
      </w:r>
      <w:r w:rsidR="00D704A1" w:rsidRPr="005F1E00">
        <w:rPr>
          <w:rFonts w:eastAsia="Times New Roman" w:cstheme="minorHAnsi"/>
        </w:rPr>
        <w:t>When we are not accommodated, our sense of significance and self-worth is threatened</w:t>
      </w:r>
      <w:r w:rsidR="00115B5A" w:rsidRPr="005F1E00">
        <w:rPr>
          <w:rFonts w:eastAsia="Times New Roman" w:cstheme="minorHAnsi"/>
        </w:rPr>
        <w:t>,</w:t>
      </w:r>
      <w:r w:rsidR="00D704A1" w:rsidRPr="005F1E00">
        <w:rPr>
          <w:rFonts w:eastAsia="Times New Roman" w:cstheme="minorHAnsi"/>
        </w:rPr>
        <w:t xml:space="preserve"> and our pride is hurt. </w:t>
      </w:r>
      <w:r w:rsidR="00E53388" w:rsidRPr="005F1E00">
        <w:rPr>
          <w:rFonts w:eastAsia="Times New Roman" w:cstheme="minorHAnsi"/>
        </w:rPr>
        <w:t xml:space="preserve">In our search to fulfill our imagined glory, we have put our trust </w:t>
      </w:r>
      <w:r w:rsidRPr="005F1E00">
        <w:rPr>
          <w:rFonts w:eastAsia="Times New Roman" w:cstheme="minorHAnsi"/>
        </w:rPr>
        <w:t xml:space="preserve">in some kind of wealth or </w:t>
      </w:r>
      <w:r w:rsidR="00E53388" w:rsidRPr="005F1E00">
        <w:rPr>
          <w:rFonts w:eastAsia="Times New Roman" w:cstheme="minorHAnsi"/>
        </w:rPr>
        <w:t xml:space="preserve">in </w:t>
      </w:r>
      <w:r w:rsidR="00D704A1" w:rsidRPr="005F1E00">
        <w:rPr>
          <w:rFonts w:eastAsia="Times New Roman" w:cstheme="minorHAnsi"/>
        </w:rPr>
        <w:t xml:space="preserve">the </w:t>
      </w:r>
      <w:r w:rsidRPr="005F1E00">
        <w:rPr>
          <w:rFonts w:eastAsia="Times New Roman" w:cstheme="minorHAnsi"/>
        </w:rPr>
        <w:t>superiority</w:t>
      </w:r>
      <w:r w:rsidR="00D704A1" w:rsidRPr="005F1E00">
        <w:rPr>
          <w:rFonts w:eastAsia="Times New Roman" w:cstheme="minorHAnsi"/>
        </w:rPr>
        <w:t xml:space="preserve"> of entitlement</w:t>
      </w:r>
      <w:r w:rsidR="00E53388" w:rsidRPr="005F1E00">
        <w:rPr>
          <w:rFonts w:eastAsia="Times New Roman" w:cstheme="minorHAnsi"/>
        </w:rPr>
        <w:t xml:space="preserve">, and when those things elude us, we feel cheated. </w:t>
      </w:r>
    </w:p>
    <w:p w14:paraId="74E0539B" w14:textId="6996CD26" w:rsidR="00A30B45" w:rsidRPr="005F1E00" w:rsidRDefault="00A30B45" w:rsidP="00A30B45">
      <w:pPr>
        <w:spacing w:after="0" w:line="240" w:lineRule="auto"/>
        <w:jc w:val="both"/>
        <w:rPr>
          <w:rFonts w:eastAsia="Times New Roman" w:cstheme="minorHAnsi"/>
        </w:rPr>
      </w:pPr>
      <w:bookmarkStart w:id="11" w:name="_Hlk483570654"/>
      <w:bookmarkEnd w:id="9"/>
      <w:bookmarkEnd w:id="10"/>
      <w:r w:rsidRPr="005F1E00">
        <w:rPr>
          <w:rFonts w:eastAsia="Times New Roman" w:cstheme="minorHAnsi"/>
        </w:rPr>
        <w:lastRenderedPageBreak/>
        <w:t xml:space="preserve">James warns us that when we attach to something </w:t>
      </w:r>
      <w:r w:rsidR="00A376F3" w:rsidRPr="005F1E00">
        <w:rPr>
          <w:rFonts w:eastAsia="Times New Roman" w:cstheme="minorHAnsi"/>
        </w:rPr>
        <w:t>as vulnerable as</w:t>
      </w:r>
      <w:r w:rsidRPr="005F1E00">
        <w:rPr>
          <w:rFonts w:eastAsia="Times New Roman" w:cstheme="minorHAnsi"/>
        </w:rPr>
        <w:t xml:space="preserve"> the grass, </w:t>
      </w:r>
      <w:r w:rsidR="00A376F3" w:rsidRPr="005F1E00">
        <w:rPr>
          <w:rFonts w:eastAsia="Times New Roman" w:cstheme="minorHAnsi"/>
        </w:rPr>
        <w:t xml:space="preserve">which </w:t>
      </w:r>
      <w:r w:rsidRPr="005F1E00">
        <w:rPr>
          <w:rFonts w:eastAsia="Times New Roman" w:cstheme="minorHAnsi"/>
        </w:rPr>
        <w:t>is passing away, we set ourselves up for all kinds of disappointments. Fear of loss stagnates our lives and numbs our creativity, driving us into all kinds of misorientation and resulting in more disappointment and loss. We live in a world that is passing away, but we are depending on it for our joy. How crazy is that? As eternal creatures, we just weren’t designed to attach to this material world.</w:t>
      </w:r>
    </w:p>
    <w:bookmarkEnd w:id="11"/>
    <w:p w14:paraId="56275A11" w14:textId="77777777" w:rsidR="00726DFD" w:rsidRPr="005F1E00" w:rsidRDefault="00726DFD" w:rsidP="00726DFD">
      <w:pPr>
        <w:spacing w:after="0" w:line="240" w:lineRule="auto"/>
        <w:jc w:val="both"/>
        <w:rPr>
          <w:rFonts w:eastAsia="Times New Roman" w:cstheme="minorHAnsi"/>
        </w:rPr>
      </w:pPr>
    </w:p>
    <w:p w14:paraId="3EB72D4B" w14:textId="71CD62B4" w:rsidR="00726DFD" w:rsidRPr="005F1E00" w:rsidRDefault="00726DFD" w:rsidP="00726DFD">
      <w:pPr>
        <w:spacing w:after="0" w:line="240" w:lineRule="auto"/>
        <w:jc w:val="both"/>
        <w:rPr>
          <w:rFonts w:eastAsia="Times New Roman" w:cstheme="minorHAnsi"/>
        </w:rPr>
      </w:pPr>
      <w:r w:rsidRPr="005F1E00">
        <w:rPr>
          <w:rFonts w:eastAsia="Times New Roman" w:cstheme="minorHAnsi"/>
        </w:rPr>
        <w:t>I knew a woman who was caught up into a spiritual place where she met a friend who had died. She had a lengthy conversation with that friend. When she expressed her concern about disappointment</w:t>
      </w:r>
      <w:r w:rsidR="00856774" w:rsidRPr="005F1E00">
        <w:rPr>
          <w:rFonts w:eastAsia="Times New Roman" w:cstheme="minorHAnsi"/>
        </w:rPr>
        <w:t>,</w:t>
      </w:r>
      <w:r w:rsidRPr="005F1E00">
        <w:rPr>
          <w:rFonts w:eastAsia="Times New Roman" w:cstheme="minorHAnsi"/>
        </w:rPr>
        <w:t xml:space="preserve"> he looked at her, so puzzled, and asked, “What is disappointment?” He honestly did not know. His question, and her inability to explain disappointment to an eternal being, opened her eyes to a dimension of spiritual peace unknown to her before. That conversation changed </w:t>
      </w:r>
      <w:r w:rsidR="001A2F5E" w:rsidRPr="005F1E00">
        <w:rPr>
          <w:rFonts w:eastAsia="Times New Roman" w:cstheme="minorHAnsi"/>
        </w:rPr>
        <w:t>her life. She realized that she too</w:t>
      </w:r>
      <w:r w:rsidRPr="005F1E00">
        <w:rPr>
          <w:rFonts w:eastAsia="Times New Roman" w:cstheme="minorHAnsi"/>
        </w:rPr>
        <w:t xml:space="preserve"> was an eternal being</w:t>
      </w:r>
      <w:r w:rsidR="00084EFC" w:rsidRPr="005F1E00">
        <w:rPr>
          <w:rFonts w:eastAsia="Times New Roman" w:cstheme="minorHAnsi"/>
        </w:rPr>
        <w:t xml:space="preserve"> </w:t>
      </w:r>
      <w:r w:rsidRPr="005F1E00">
        <w:rPr>
          <w:rFonts w:eastAsia="Times New Roman" w:cstheme="minorHAnsi"/>
        </w:rPr>
        <w:t>and that she might as well let go of her disappointments today.</w:t>
      </w:r>
      <w:r w:rsidR="0091047F" w:rsidRPr="005F1E00">
        <w:rPr>
          <w:rFonts w:eastAsia="Times New Roman" w:cstheme="minorHAnsi"/>
        </w:rPr>
        <w:t xml:space="preserve"> </w:t>
      </w:r>
    </w:p>
    <w:p w14:paraId="14517E66" w14:textId="77777777" w:rsidR="00726DFD" w:rsidRPr="005F1E00" w:rsidRDefault="00726DFD" w:rsidP="00726DFD">
      <w:pPr>
        <w:spacing w:after="0" w:line="240" w:lineRule="auto"/>
        <w:jc w:val="both"/>
        <w:rPr>
          <w:rFonts w:eastAsia="Times New Roman" w:cstheme="minorHAnsi"/>
        </w:rPr>
      </w:pPr>
    </w:p>
    <w:p w14:paraId="156AD4F7" w14:textId="3F799CF1" w:rsidR="00726DFD" w:rsidRPr="005F1E00" w:rsidRDefault="00726DFD" w:rsidP="00726DFD">
      <w:pPr>
        <w:spacing w:after="0" w:line="240" w:lineRule="auto"/>
        <w:jc w:val="both"/>
        <w:rPr>
          <w:rFonts w:eastAsia="Times New Roman" w:cstheme="minorHAnsi"/>
        </w:rPr>
      </w:pPr>
      <w:r w:rsidRPr="005F1E00">
        <w:rPr>
          <w:rFonts w:eastAsia="Times New Roman" w:cstheme="minorHAnsi"/>
        </w:rPr>
        <w:t>Humble circumstances</w:t>
      </w:r>
      <w:r w:rsidR="00BD515E" w:rsidRPr="005F1E00">
        <w:rPr>
          <w:rFonts w:eastAsia="Times New Roman" w:cstheme="minorHAnsi"/>
        </w:rPr>
        <w:t>, or poverty in some area,</w:t>
      </w:r>
      <w:r w:rsidRPr="005F1E00">
        <w:rPr>
          <w:rFonts w:eastAsia="Times New Roman" w:cstheme="minorHAnsi"/>
        </w:rPr>
        <w:t xml:space="preserve"> can be glorious because people with fewer resources are invited to develop more trust in God. </w:t>
      </w:r>
      <w:r w:rsidR="00AB0D95" w:rsidRPr="005F1E00">
        <w:rPr>
          <w:rFonts w:eastAsia="Times New Roman" w:cstheme="minorHAnsi"/>
        </w:rPr>
        <w:t xml:space="preserve">These people </w:t>
      </w:r>
      <w:r w:rsidRPr="005F1E00">
        <w:rPr>
          <w:rFonts w:eastAsia="Times New Roman" w:cstheme="minorHAnsi"/>
        </w:rPr>
        <w:t xml:space="preserve">learn </w:t>
      </w:r>
      <w:r w:rsidR="009D740D" w:rsidRPr="005F1E00">
        <w:rPr>
          <w:rFonts w:eastAsia="Times New Roman" w:cstheme="minorHAnsi"/>
        </w:rPr>
        <w:t xml:space="preserve">to be grateful </w:t>
      </w:r>
      <w:r w:rsidRPr="005F1E00">
        <w:rPr>
          <w:rFonts w:eastAsia="Times New Roman" w:cstheme="minorHAnsi"/>
        </w:rPr>
        <w:t xml:space="preserve">for everything. They learn to live with more limitations. They are highly motivated to change their lives. Their hunger is stronger than their fear. </w:t>
      </w:r>
    </w:p>
    <w:p w14:paraId="02157624" w14:textId="77777777" w:rsidR="00B06D64" w:rsidRPr="005F1E00" w:rsidRDefault="00B06D64" w:rsidP="00726DFD">
      <w:pPr>
        <w:spacing w:after="0" w:line="240" w:lineRule="auto"/>
        <w:jc w:val="both"/>
        <w:rPr>
          <w:rFonts w:eastAsia="Times New Roman" w:cstheme="minorHAnsi"/>
        </w:rPr>
      </w:pPr>
    </w:p>
    <w:p w14:paraId="3B6772C2" w14:textId="4161F813" w:rsidR="00726DFD" w:rsidRPr="005F1E00" w:rsidRDefault="0029344D" w:rsidP="00726DFD">
      <w:pPr>
        <w:spacing w:after="0" w:line="240" w:lineRule="auto"/>
        <w:jc w:val="both"/>
        <w:rPr>
          <w:rFonts w:eastAsia="Times New Roman" w:cstheme="minorHAnsi"/>
        </w:rPr>
      </w:pPr>
      <w:r w:rsidRPr="005F1E00">
        <w:rPr>
          <w:rFonts w:eastAsia="Times New Roman" w:cstheme="minorHAnsi"/>
        </w:rPr>
        <w:t xml:space="preserve">James teaches us quite a bit about wealth in his letter. He’s not against wealth, but he is against how we use wealth to support the Idol Self. </w:t>
      </w:r>
      <w:r w:rsidR="00E3606C" w:rsidRPr="005F1E00">
        <w:rPr>
          <w:rFonts w:eastAsia="Times New Roman" w:cstheme="minorHAnsi"/>
        </w:rPr>
        <w:t xml:space="preserve">The wealthy—those who are rich in money, abilities, possessions, family background, or experiences—are to glory in humiliation by choosing to participate in the limitations experienced by the rest of the world. They can take part in activities that put them in the place of a learner, and they can acknowledge </w:t>
      </w:r>
      <w:r w:rsidR="00726DFD" w:rsidRPr="005F1E00">
        <w:rPr>
          <w:rFonts w:eastAsia="Times New Roman" w:cstheme="minorHAnsi"/>
        </w:rPr>
        <w:t>their position as fellow</w:t>
      </w:r>
      <w:r w:rsidR="00E3606C" w:rsidRPr="005F1E00">
        <w:rPr>
          <w:rFonts w:eastAsia="Times New Roman" w:cstheme="minorHAnsi"/>
        </w:rPr>
        <w:t xml:space="preserve"> </w:t>
      </w:r>
      <w:r w:rsidR="00726DFD" w:rsidRPr="005F1E00">
        <w:rPr>
          <w:rFonts w:eastAsia="Times New Roman" w:cstheme="minorHAnsi"/>
        </w:rPr>
        <w:t>creatures by</w:t>
      </w:r>
      <w:r w:rsidR="00B06C39" w:rsidRPr="005F1E00">
        <w:rPr>
          <w:rFonts w:eastAsia="Times New Roman" w:cstheme="minorHAnsi"/>
        </w:rPr>
        <w:t xml:space="preserve"> </w:t>
      </w:r>
      <w:r w:rsidR="00A30B45" w:rsidRPr="005F1E00">
        <w:rPr>
          <w:rFonts w:eastAsia="Times New Roman" w:cstheme="minorHAnsi"/>
        </w:rPr>
        <w:t>demonstrating trustworthiness and active kindness</w:t>
      </w:r>
      <w:r w:rsidR="00402457" w:rsidRPr="005F1E00">
        <w:rPr>
          <w:rFonts w:eastAsia="Times New Roman" w:cstheme="minorHAnsi"/>
        </w:rPr>
        <w:t>.</w:t>
      </w:r>
      <w:r w:rsidR="00726DFD" w:rsidRPr="005F1E00">
        <w:rPr>
          <w:rFonts w:eastAsia="Times New Roman" w:cstheme="minorHAnsi"/>
        </w:rPr>
        <w:t xml:space="preserve"> They </w:t>
      </w:r>
      <w:r w:rsidR="00ED7BC5" w:rsidRPr="005F1E00">
        <w:rPr>
          <w:rFonts w:eastAsia="Times New Roman" w:cstheme="minorHAnsi"/>
        </w:rPr>
        <w:t>too will need to explore their</w:t>
      </w:r>
      <w:r w:rsidR="00726DFD" w:rsidRPr="005F1E00">
        <w:rPr>
          <w:rFonts w:eastAsia="Times New Roman" w:cstheme="minorHAnsi"/>
        </w:rPr>
        <w:t xml:space="preserve"> co</w:t>
      </w:r>
      <w:r w:rsidR="0012454D" w:rsidRPr="005F1E00">
        <w:rPr>
          <w:rFonts w:eastAsia="Times New Roman" w:cstheme="minorHAnsi"/>
        </w:rPr>
        <w:t>-</w:t>
      </w:r>
      <w:r w:rsidR="00726DFD" w:rsidRPr="005F1E00">
        <w:rPr>
          <w:rFonts w:eastAsia="Times New Roman" w:cstheme="minorHAnsi"/>
        </w:rPr>
        <w:t>respondence with their Creator</w:t>
      </w:r>
      <w:r w:rsidR="00ED7BC5" w:rsidRPr="005F1E00">
        <w:rPr>
          <w:rFonts w:eastAsia="Times New Roman" w:cstheme="minorHAnsi"/>
        </w:rPr>
        <w:t>,</w:t>
      </w:r>
      <w:r w:rsidR="00726DFD" w:rsidRPr="005F1E00">
        <w:rPr>
          <w:rFonts w:eastAsia="Times New Roman" w:cstheme="minorHAnsi"/>
        </w:rPr>
        <w:t xml:space="preserve"> even though they may appear as gods </w:t>
      </w:r>
      <w:r w:rsidR="00ED7BC5" w:rsidRPr="005F1E00">
        <w:rPr>
          <w:rFonts w:eastAsia="Times New Roman" w:cstheme="minorHAnsi"/>
        </w:rPr>
        <w:t xml:space="preserve">in </w:t>
      </w:r>
      <w:r w:rsidR="00726DFD" w:rsidRPr="005F1E00">
        <w:rPr>
          <w:rFonts w:eastAsia="Times New Roman" w:cstheme="minorHAnsi"/>
        </w:rPr>
        <w:t>our culture</w:t>
      </w:r>
      <w:r w:rsidR="00ED7BC5" w:rsidRPr="005F1E00">
        <w:rPr>
          <w:rFonts w:eastAsia="Times New Roman" w:cstheme="minorHAnsi"/>
        </w:rPr>
        <w:t>, which worships them and at the same time treats them with scornful envy.</w:t>
      </w:r>
      <w:r w:rsidR="00726DFD" w:rsidRPr="005F1E00">
        <w:rPr>
          <w:rFonts w:eastAsia="Times New Roman" w:cstheme="minorHAnsi"/>
        </w:rPr>
        <w:t xml:space="preserve"> </w:t>
      </w:r>
      <w:r w:rsidR="0012454D" w:rsidRPr="005F1E00">
        <w:rPr>
          <w:rFonts w:eastAsia="Times New Roman" w:cstheme="minorHAnsi"/>
        </w:rPr>
        <w:t xml:space="preserve">They must </w:t>
      </w:r>
      <w:r w:rsidR="00726DFD" w:rsidRPr="005F1E00">
        <w:rPr>
          <w:rFonts w:eastAsia="Times New Roman" w:cstheme="minorHAnsi"/>
        </w:rPr>
        <w:t xml:space="preserve">circulate gifts </w:t>
      </w:r>
      <w:r w:rsidR="00726DFD" w:rsidRPr="005F1E00">
        <w:rPr>
          <w:rFonts w:eastAsia="Times New Roman" w:cstheme="minorHAnsi"/>
          <w:i/>
        </w:rPr>
        <w:t xml:space="preserve">in proportion to their </w:t>
      </w:r>
      <w:r w:rsidR="003200D8" w:rsidRPr="005F1E00">
        <w:rPr>
          <w:rFonts w:eastAsia="Times New Roman" w:cstheme="minorHAnsi"/>
          <w:i/>
        </w:rPr>
        <w:t>resources</w:t>
      </w:r>
      <w:r w:rsidR="003200D8" w:rsidRPr="005F1E00">
        <w:rPr>
          <w:rFonts w:eastAsia="Times New Roman" w:cstheme="minorHAnsi"/>
        </w:rPr>
        <w:t xml:space="preserve">, </w:t>
      </w:r>
      <w:r w:rsidR="0012454D" w:rsidRPr="005F1E00">
        <w:rPr>
          <w:rFonts w:eastAsia="Times New Roman" w:cstheme="minorHAnsi"/>
        </w:rPr>
        <w:t xml:space="preserve">or else </w:t>
      </w:r>
      <w:r w:rsidR="003200D8" w:rsidRPr="005F1E00">
        <w:rPr>
          <w:rFonts w:eastAsia="Times New Roman" w:cstheme="minorHAnsi"/>
        </w:rPr>
        <w:t>their</w:t>
      </w:r>
      <w:r w:rsidR="00726DFD" w:rsidRPr="005F1E00">
        <w:rPr>
          <w:rFonts w:eastAsia="Times New Roman" w:cstheme="minorHAnsi"/>
        </w:rPr>
        <w:t xml:space="preserve"> souls will stagnate into fear</w:t>
      </w:r>
      <w:r w:rsidR="00EF54F8" w:rsidRPr="005F1E00">
        <w:rPr>
          <w:rFonts w:eastAsia="Times New Roman" w:cstheme="minorHAnsi"/>
        </w:rPr>
        <w:t xml:space="preserve"> and self-hate</w:t>
      </w:r>
      <w:r w:rsidR="00726DFD" w:rsidRPr="005F1E00">
        <w:rPr>
          <w:rFonts w:eastAsia="Times New Roman" w:cstheme="minorHAnsi"/>
        </w:rPr>
        <w:t xml:space="preserve">. </w:t>
      </w:r>
    </w:p>
    <w:p w14:paraId="0AAA5A24" w14:textId="77777777" w:rsidR="00726DFD" w:rsidRPr="005F1E00" w:rsidRDefault="00726DFD" w:rsidP="00726DFD">
      <w:pPr>
        <w:spacing w:after="0" w:line="240" w:lineRule="auto"/>
        <w:jc w:val="both"/>
        <w:rPr>
          <w:rFonts w:eastAsia="Times New Roman" w:cstheme="minorHAnsi"/>
        </w:rPr>
      </w:pPr>
    </w:p>
    <w:p w14:paraId="4450CC81" w14:textId="4BE15ECF" w:rsidR="00726DFD" w:rsidRPr="005F1E00" w:rsidRDefault="00726DFD" w:rsidP="00726DFD">
      <w:pPr>
        <w:spacing w:after="0" w:line="240" w:lineRule="auto"/>
        <w:jc w:val="both"/>
        <w:rPr>
          <w:rFonts w:eastAsia="Times New Roman" w:cstheme="minorHAnsi"/>
        </w:rPr>
      </w:pPr>
      <w:r w:rsidRPr="005F1E00">
        <w:rPr>
          <w:rFonts w:eastAsia="Times New Roman" w:cstheme="minorHAnsi"/>
        </w:rPr>
        <w:t xml:space="preserve">In </w:t>
      </w:r>
      <w:r w:rsidR="00084EFC" w:rsidRPr="005F1E00">
        <w:rPr>
          <w:rFonts w:eastAsia="Times New Roman" w:cstheme="minorHAnsi"/>
        </w:rPr>
        <w:t xml:space="preserve">both </w:t>
      </w:r>
      <w:r w:rsidRPr="005F1E00">
        <w:rPr>
          <w:rFonts w:eastAsia="Times New Roman" w:cstheme="minorHAnsi"/>
        </w:rPr>
        <w:t xml:space="preserve">poverty </w:t>
      </w:r>
      <w:r w:rsidR="00084EFC" w:rsidRPr="005F1E00">
        <w:rPr>
          <w:rFonts w:eastAsia="Times New Roman" w:cstheme="minorHAnsi"/>
        </w:rPr>
        <w:t>and</w:t>
      </w:r>
      <w:r w:rsidRPr="005F1E00">
        <w:rPr>
          <w:rFonts w:eastAsia="Times New Roman" w:cstheme="minorHAnsi"/>
        </w:rPr>
        <w:t xml:space="preserve"> wealth, </w:t>
      </w:r>
      <w:r w:rsidR="00FB23DD" w:rsidRPr="005F1E00">
        <w:rPr>
          <w:rFonts w:eastAsia="Times New Roman" w:cstheme="minorHAnsi"/>
        </w:rPr>
        <w:t>persevering</w:t>
      </w:r>
      <w:r w:rsidRPr="005F1E00">
        <w:rPr>
          <w:rFonts w:eastAsia="Times New Roman" w:cstheme="minorHAnsi"/>
        </w:rPr>
        <w:t xml:space="preserve"> </w:t>
      </w:r>
      <w:r w:rsidR="00FB23DD" w:rsidRPr="005F1E00">
        <w:rPr>
          <w:rFonts w:eastAsia="Times New Roman" w:cstheme="minorHAnsi"/>
        </w:rPr>
        <w:t xml:space="preserve">in the development </w:t>
      </w:r>
      <w:r w:rsidR="009C5957">
        <w:rPr>
          <w:rFonts w:eastAsia="Times New Roman" w:cstheme="minorHAnsi"/>
        </w:rPr>
        <w:t xml:space="preserve">of </w:t>
      </w:r>
      <w:r w:rsidRPr="005F1E00">
        <w:rPr>
          <w:rFonts w:eastAsia="Times New Roman" w:cstheme="minorHAnsi"/>
        </w:rPr>
        <w:t xml:space="preserve">the True Self is the key to success. </w:t>
      </w:r>
      <w:r w:rsidR="00FB23DD" w:rsidRPr="005F1E00">
        <w:rPr>
          <w:rFonts w:eastAsia="Times New Roman" w:cstheme="minorHAnsi"/>
        </w:rPr>
        <w:t>Through persever</w:t>
      </w:r>
      <w:r w:rsidR="00B06C39" w:rsidRPr="005F1E00">
        <w:rPr>
          <w:rFonts w:eastAsia="Times New Roman" w:cstheme="minorHAnsi"/>
        </w:rPr>
        <w:t>ing in this process</w:t>
      </w:r>
      <w:r w:rsidR="00E1182D" w:rsidRPr="005F1E00">
        <w:rPr>
          <w:rFonts w:eastAsia="Times New Roman" w:cstheme="minorHAnsi"/>
        </w:rPr>
        <w:t>,</w:t>
      </w:r>
      <w:r w:rsidR="00FB23DD" w:rsidRPr="005F1E00">
        <w:rPr>
          <w:rFonts w:eastAsia="Times New Roman" w:cstheme="minorHAnsi"/>
        </w:rPr>
        <w:t xml:space="preserve"> we gain practical experience both in the world and in our relationship with God. </w:t>
      </w:r>
      <w:r w:rsidR="00B06C39" w:rsidRPr="005F1E00">
        <w:rPr>
          <w:rFonts w:eastAsia="Times New Roman" w:cstheme="minorHAnsi"/>
        </w:rPr>
        <w:t xml:space="preserve">You might share with the group evidence of your growth. If your Idol tends toward mastery, share with the group your experiments in humility, your areas of helplessness, and your vulnerability. If you are resigned, share how you are allowing others or life to impose limitations or possibilities on you. If your Idol tends toward self-effacement, </w:t>
      </w:r>
      <w:r w:rsidR="00B06D64" w:rsidRPr="005F1E00">
        <w:rPr>
          <w:rFonts w:eastAsia="Times New Roman" w:cstheme="minorHAnsi"/>
        </w:rPr>
        <w:t>speak</w:t>
      </w:r>
      <w:r w:rsidR="00B06C39" w:rsidRPr="005F1E00">
        <w:rPr>
          <w:rFonts w:eastAsia="Times New Roman" w:cstheme="minorHAnsi"/>
        </w:rPr>
        <w:t xml:space="preserve"> openly about your accomplishments. Practice venturing into the taboo areas of your Idol Self. </w:t>
      </w:r>
      <w:r w:rsidR="00B06D64" w:rsidRPr="005F1E00">
        <w:rPr>
          <w:rFonts w:eastAsia="Times New Roman" w:cstheme="minorHAnsi"/>
        </w:rPr>
        <w:t xml:space="preserve">Sharing our </w:t>
      </w:r>
      <w:r w:rsidR="00FB23DD" w:rsidRPr="005F1E00">
        <w:rPr>
          <w:rFonts w:eastAsia="Times New Roman" w:cstheme="minorHAnsi"/>
        </w:rPr>
        <w:t xml:space="preserve">practical experience grows our self-confidence and gives us greater authority in whatever socio-economic mission field we are designed to serve. </w:t>
      </w:r>
      <w:r w:rsidR="00D44493" w:rsidRPr="005F1E00">
        <w:rPr>
          <w:rFonts w:eastAsia="Times New Roman" w:cstheme="minorHAnsi"/>
        </w:rPr>
        <w:t>Who gives us the stamp of approval when we persevere in the development of the True Self? Certainly God, but we too can approve the outcomes of an oriented life.</w:t>
      </w:r>
    </w:p>
    <w:p w14:paraId="6AC237E5" w14:textId="2DFFDA00" w:rsidR="00726DFD" w:rsidRPr="005F1E00" w:rsidRDefault="00726DFD" w:rsidP="00726DFD">
      <w:pPr>
        <w:spacing w:after="0" w:line="240" w:lineRule="auto"/>
        <w:jc w:val="both"/>
        <w:rPr>
          <w:rFonts w:eastAsia="Times New Roman" w:cstheme="minorHAnsi"/>
        </w:rPr>
      </w:pPr>
    </w:p>
    <w:p w14:paraId="37E72D86" w14:textId="6AB31C67" w:rsidR="00726DFD" w:rsidRPr="005F1E00" w:rsidRDefault="00726DFD" w:rsidP="00726DFD">
      <w:pPr>
        <w:spacing w:after="0" w:line="240" w:lineRule="auto"/>
        <w:jc w:val="both"/>
        <w:rPr>
          <w:rFonts w:eastAsia="Times New Roman" w:cstheme="minorHAnsi"/>
        </w:rPr>
      </w:pPr>
      <w:r w:rsidRPr="005F1E00">
        <w:rPr>
          <w:rFonts w:eastAsia="Times New Roman" w:cstheme="minorHAnsi"/>
        </w:rPr>
        <w:t>I hope that you will experience both poverty and wealth in many areas of your life, and at different times. Poverty can cleanse and prune the soul, while wealth can support more opportunities for exploration and service</w:t>
      </w:r>
      <w:r w:rsidR="004A7B4C" w:rsidRPr="005F1E00">
        <w:rPr>
          <w:rFonts w:eastAsia="Times New Roman" w:cstheme="minorHAnsi"/>
        </w:rPr>
        <w:t>—after</w:t>
      </w:r>
      <w:r w:rsidRPr="005F1E00">
        <w:rPr>
          <w:rFonts w:eastAsia="Times New Roman" w:cstheme="minorHAnsi"/>
        </w:rPr>
        <w:t xml:space="preserve"> all, the wealthiest man who ever lived was Jesus. Your </w:t>
      </w:r>
      <w:r w:rsidR="00EF54F8" w:rsidRPr="005F1E00">
        <w:rPr>
          <w:rFonts w:eastAsia="Times New Roman" w:cstheme="minorHAnsi"/>
        </w:rPr>
        <w:t xml:space="preserve">goal </w:t>
      </w:r>
      <w:r w:rsidRPr="005F1E00">
        <w:rPr>
          <w:rFonts w:eastAsia="Times New Roman" w:cstheme="minorHAnsi"/>
        </w:rPr>
        <w:t xml:space="preserve">is to be complete and </w:t>
      </w:r>
      <w:r w:rsidR="00EF54F8" w:rsidRPr="005F1E00">
        <w:rPr>
          <w:rFonts w:eastAsia="Times New Roman" w:cstheme="minorHAnsi"/>
        </w:rPr>
        <w:t xml:space="preserve">lack </w:t>
      </w:r>
      <w:r w:rsidRPr="005F1E00">
        <w:rPr>
          <w:rFonts w:eastAsia="Times New Roman" w:cstheme="minorHAnsi"/>
        </w:rPr>
        <w:t xml:space="preserve">nothing. By running your race with endurance, whether in poverty or in wealth, you </w:t>
      </w:r>
      <w:r w:rsidR="00A376F3" w:rsidRPr="005F1E00">
        <w:rPr>
          <w:rFonts w:eastAsia="Times New Roman" w:cstheme="minorHAnsi"/>
        </w:rPr>
        <w:t>are learning</w:t>
      </w:r>
      <w:r w:rsidRPr="005F1E00">
        <w:rPr>
          <w:rFonts w:eastAsia="Times New Roman" w:cstheme="minorHAnsi"/>
        </w:rPr>
        <w:t xml:space="preserve"> to wear your crown of life, in this life, with authority and love.</w:t>
      </w:r>
    </w:p>
    <w:p w14:paraId="3ACA45A5" w14:textId="77777777" w:rsidR="00726DFD" w:rsidRPr="005F1E00" w:rsidRDefault="00726DFD" w:rsidP="00726DFD">
      <w:pPr>
        <w:spacing w:after="0" w:line="240" w:lineRule="auto"/>
        <w:jc w:val="both"/>
        <w:rPr>
          <w:rFonts w:eastAsia="Times New Roman" w:cstheme="minorHAnsi"/>
        </w:rPr>
      </w:pPr>
    </w:p>
    <w:p w14:paraId="7CDEAE38" w14:textId="77777777" w:rsidR="00726DFD" w:rsidRPr="005F1E00" w:rsidRDefault="00726DFD" w:rsidP="00726DFD">
      <w:pPr>
        <w:spacing w:after="0" w:line="240" w:lineRule="auto"/>
        <w:jc w:val="both"/>
        <w:rPr>
          <w:rFonts w:eastAsia="Times New Roman" w:cstheme="minorHAnsi"/>
        </w:rPr>
      </w:pPr>
      <w:r w:rsidRPr="005F1E00">
        <w:rPr>
          <w:rFonts w:eastAsia="Times New Roman" w:cstheme="minorHAnsi"/>
        </w:rPr>
        <w:t xml:space="preserve">Our prayer might go something like this: </w:t>
      </w:r>
    </w:p>
    <w:p w14:paraId="05CE8E09" w14:textId="77777777" w:rsidR="00726DFD" w:rsidRPr="005F1E00" w:rsidRDefault="00726DFD" w:rsidP="00726DFD">
      <w:pPr>
        <w:spacing w:after="0" w:line="240" w:lineRule="auto"/>
        <w:jc w:val="both"/>
        <w:rPr>
          <w:rFonts w:eastAsia="Times New Roman" w:cstheme="minorHAnsi"/>
        </w:rPr>
      </w:pPr>
    </w:p>
    <w:p w14:paraId="602BB421" w14:textId="42892D3F" w:rsidR="00726DFD" w:rsidRPr="005F1E00" w:rsidRDefault="00726DFD" w:rsidP="00726DFD">
      <w:pPr>
        <w:spacing w:after="0" w:line="240" w:lineRule="auto"/>
        <w:jc w:val="center"/>
        <w:rPr>
          <w:rFonts w:eastAsia="Times New Roman" w:cstheme="minorHAnsi"/>
          <w:i/>
        </w:rPr>
      </w:pPr>
      <w:r w:rsidRPr="005F1E00">
        <w:rPr>
          <w:rFonts w:eastAsia="Times New Roman" w:cstheme="minorHAnsi"/>
          <w:i/>
        </w:rPr>
        <w:t>Father, teach me to glory in both poverty and wealth. (Repeat)</w:t>
      </w:r>
    </w:p>
    <w:p w14:paraId="268F4E79" w14:textId="1D084F8F" w:rsidR="00726DFD" w:rsidRPr="005F1E00" w:rsidRDefault="00726DFD" w:rsidP="00726DFD">
      <w:pPr>
        <w:spacing w:after="0" w:line="240" w:lineRule="auto"/>
        <w:rPr>
          <w:rFonts w:eastAsia="Times New Roman" w:cstheme="minorHAnsi"/>
        </w:rPr>
      </w:pPr>
      <w:r w:rsidRPr="005F1E00">
        <w:rPr>
          <w:rFonts w:eastAsia="Times New Roman" w:cstheme="minorHAnsi"/>
        </w:rPr>
        <w:lastRenderedPageBreak/>
        <w:t>Take a deep breath.</w:t>
      </w:r>
    </w:p>
    <w:p w14:paraId="391B337E" w14:textId="4D7B7A75" w:rsidR="004F4284" w:rsidRPr="005F1E00" w:rsidRDefault="004F4284" w:rsidP="00582C2C">
      <w:pPr>
        <w:spacing w:after="0" w:line="240" w:lineRule="auto"/>
        <w:jc w:val="both"/>
        <w:rPr>
          <w:i/>
        </w:rPr>
      </w:pPr>
      <w:r w:rsidRPr="005F1E00">
        <w:rPr>
          <w:i/>
        </w:rPr>
        <w:t xml:space="preserve">(If time permits, ask, “Does anyone have comments or questions about </w:t>
      </w:r>
      <w:r w:rsidR="00BA12B4" w:rsidRPr="005F1E00">
        <w:rPr>
          <w:i/>
        </w:rPr>
        <w:t>the</w:t>
      </w:r>
      <w:r w:rsidRPr="005F1E00">
        <w:rPr>
          <w:i/>
        </w:rPr>
        <w:t xml:space="preserve"> Bible teaching?”)</w:t>
      </w:r>
    </w:p>
    <w:p w14:paraId="25A23726" w14:textId="77777777" w:rsidR="00AD6C80" w:rsidRPr="005F1E00" w:rsidRDefault="00AD6C80" w:rsidP="008C1599">
      <w:pPr>
        <w:spacing w:after="0" w:line="240" w:lineRule="auto"/>
        <w:jc w:val="both"/>
        <w:rPr>
          <w:b/>
        </w:rPr>
      </w:pPr>
    </w:p>
    <w:p w14:paraId="2AC48620" w14:textId="5233BB38" w:rsidR="008C1599" w:rsidRPr="005F1E00" w:rsidRDefault="008C1599" w:rsidP="008C1599">
      <w:pPr>
        <w:spacing w:after="0" w:line="240" w:lineRule="auto"/>
        <w:jc w:val="both"/>
        <w:rPr>
          <w:b/>
        </w:rPr>
      </w:pPr>
      <w:r w:rsidRPr="005F1E00">
        <w:rPr>
          <w:b/>
        </w:rPr>
        <w:t>1:10</w:t>
      </w:r>
      <w:r w:rsidRPr="005F1E00">
        <w:rPr>
          <w:b/>
        </w:rPr>
        <w:tab/>
        <w:t>INTEGRATION</w:t>
      </w:r>
    </w:p>
    <w:p w14:paraId="505A40BB" w14:textId="77777777" w:rsidR="008C1599" w:rsidRPr="005F1E00" w:rsidRDefault="008C1599" w:rsidP="008C1599">
      <w:pPr>
        <w:spacing w:after="0" w:line="240" w:lineRule="auto"/>
        <w:jc w:val="both"/>
      </w:pPr>
    </w:p>
    <w:p w14:paraId="31722E3C" w14:textId="1AA64BD6" w:rsidR="008C1599" w:rsidRPr="005F1E00" w:rsidRDefault="008C1599" w:rsidP="008C1599">
      <w:pPr>
        <w:spacing w:after="0" w:line="240" w:lineRule="auto"/>
        <w:jc w:val="both"/>
        <w:rPr>
          <w:i/>
        </w:rPr>
      </w:pPr>
      <w:r w:rsidRPr="005F1E00">
        <w:t xml:space="preserve">Sip some </w:t>
      </w:r>
      <w:r w:rsidR="00F13E09" w:rsidRPr="005F1E00">
        <w:t xml:space="preserve">purified </w:t>
      </w:r>
      <w:r w:rsidRPr="005F1E00">
        <w:t>water and prepare to take some notes. Assume a meditation posture</w:t>
      </w:r>
      <w:r w:rsidR="00F13E09" w:rsidRPr="005F1E00">
        <w:t>,</w:t>
      </w:r>
      <w:r w:rsidRPr="005F1E00">
        <w:t xml:space="preserve"> and breathe. </w:t>
      </w:r>
      <w:r w:rsidRPr="005F1E00">
        <w:rPr>
          <w:i/>
        </w:rPr>
        <w:t xml:space="preserve">(Pause </w:t>
      </w:r>
      <w:r w:rsidR="00644541" w:rsidRPr="005F1E00">
        <w:rPr>
          <w:i/>
        </w:rPr>
        <w:t xml:space="preserve">for </w:t>
      </w:r>
      <w:r w:rsidR="005531E1" w:rsidRPr="005F1E00">
        <w:rPr>
          <w:i/>
        </w:rPr>
        <w:t>1</w:t>
      </w:r>
      <w:r w:rsidRPr="005F1E00">
        <w:rPr>
          <w:i/>
        </w:rPr>
        <w:t>0 seconds)</w:t>
      </w:r>
    </w:p>
    <w:p w14:paraId="26413934" w14:textId="09CC15FA" w:rsidR="00605ADA" w:rsidRPr="005F1E00" w:rsidRDefault="00605ADA" w:rsidP="00E77A89">
      <w:pPr>
        <w:tabs>
          <w:tab w:val="left" w:pos="0"/>
        </w:tabs>
        <w:spacing w:after="0" w:line="240" w:lineRule="auto"/>
        <w:jc w:val="both"/>
      </w:pPr>
    </w:p>
    <w:p w14:paraId="046487A5" w14:textId="013F3F30" w:rsidR="008C1599" w:rsidRPr="005F1E00" w:rsidRDefault="00CB1D09" w:rsidP="005531E1">
      <w:pPr>
        <w:spacing w:after="0" w:line="240" w:lineRule="auto"/>
        <w:jc w:val="both"/>
        <w:rPr>
          <w:i/>
        </w:rPr>
      </w:pPr>
      <w:r w:rsidRPr="005F1E00">
        <w:t>Here is our integration focus</w:t>
      </w:r>
      <w:r w:rsidR="008C1599" w:rsidRPr="005F1E00">
        <w:t>:</w:t>
      </w:r>
      <w:r w:rsidR="0091047F" w:rsidRPr="005F1E00">
        <w:t xml:space="preserve"> </w:t>
      </w:r>
      <w:r w:rsidR="008C1599" w:rsidRPr="005F1E00">
        <w:rPr>
          <w:i/>
        </w:rPr>
        <w:t>Consider an area of poverty or wealth in your life.</w:t>
      </w:r>
      <w:r w:rsidR="008C1599" w:rsidRPr="005F1E00">
        <w:t xml:space="preserve"> </w:t>
      </w:r>
      <w:r w:rsidR="008C1599" w:rsidRPr="005F1E00">
        <w:rPr>
          <w:i/>
        </w:rPr>
        <w:t>(Repeat)</w:t>
      </w:r>
      <w:r w:rsidR="008C1599" w:rsidRPr="005F1E00">
        <w:t xml:space="preserve"> </w:t>
      </w:r>
      <w:r w:rsidR="008C1599" w:rsidRPr="005F1E00">
        <w:rPr>
          <w:i/>
        </w:rPr>
        <w:t>(Pause</w:t>
      </w:r>
      <w:r w:rsidR="005531E1" w:rsidRPr="005F1E00">
        <w:rPr>
          <w:i/>
        </w:rPr>
        <w:t xml:space="preserve"> </w:t>
      </w:r>
      <w:r w:rsidR="00644541" w:rsidRPr="005F1E00">
        <w:rPr>
          <w:i/>
        </w:rPr>
        <w:t xml:space="preserve">for </w:t>
      </w:r>
      <w:r w:rsidR="005531E1" w:rsidRPr="005F1E00">
        <w:rPr>
          <w:i/>
        </w:rPr>
        <w:t>30 seconds</w:t>
      </w:r>
      <w:r w:rsidR="008C1599" w:rsidRPr="005F1E00">
        <w:rPr>
          <w:i/>
        </w:rPr>
        <w:t>)</w:t>
      </w:r>
    </w:p>
    <w:p w14:paraId="02FB067F" w14:textId="77777777" w:rsidR="00605ADA" w:rsidRPr="005F1E00" w:rsidRDefault="00605ADA" w:rsidP="008C1599">
      <w:pPr>
        <w:spacing w:after="0" w:line="240" w:lineRule="auto"/>
      </w:pPr>
    </w:p>
    <w:p w14:paraId="6AF50199" w14:textId="77777777" w:rsidR="008C1599" w:rsidRPr="005F1E00" w:rsidRDefault="008C1599" w:rsidP="008C1599">
      <w:pPr>
        <w:spacing w:after="0" w:line="240" w:lineRule="auto"/>
      </w:pPr>
      <w:r w:rsidRPr="005F1E00">
        <w:rPr>
          <w:b/>
        </w:rPr>
        <w:t>The</w:t>
      </w:r>
      <w:r w:rsidRPr="005F1E00">
        <w:t xml:space="preserve"> </w:t>
      </w:r>
      <w:r w:rsidRPr="005F1E00">
        <w:rPr>
          <w:b/>
        </w:rPr>
        <w:t>FAITH</w:t>
      </w:r>
      <w:r w:rsidRPr="005F1E00">
        <w:t xml:space="preserve"> </w:t>
      </w:r>
      <w:r w:rsidRPr="005F1E00">
        <w:rPr>
          <w:b/>
        </w:rPr>
        <w:t>Process</w:t>
      </w:r>
      <w:r w:rsidRPr="005F1E00">
        <w:t xml:space="preserve"> </w:t>
      </w:r>
    </w:p>
    <w:p w14:paraId="67053840" w14:textId="08073D61" w:rsidR="008C1599" w:rsidRPr="005F1E00" w:rsidRDefault="008C1599" w:rsidP="008C1599">
      <w:pPr>
        <w:spacing w:after="0" w:line="240" w:lineRule="auto"/>
      </w:pPr>
      <w:r w:rsidRPr="005F1E00">
        <w:rPr>
          <w:i/>
        </w:rPr>
        <w:t xml:space="preserve">(Choose </w:t>
      </w:r>
      <w:r w:rsidR="00F5188D" w:rsidRPr="005F1E00">
        <w:rPr>
          <w:i/>
        </w:rPr>
        <w:t xml:space="preserve">from each section </w:t>
      </w:r>
      <w:r w:rsidRPr="005F1E00">
        <w:rPr>
          <w:i/>
        </w:rPr>
        <w:t>a few phrases</w:t>
      </w:r>
      <w:r w:rsidR="00F5188D" w:rsidRPr="005F1E00">
        <w:rPr>
          <w:i/>
        </w:rPr>
        <w:t xml:space="preserve"> that are meaningful to you</w:t>
      </w:r>
      <w:r w:rsidRPr="005F1E00">
        <w:rPr>
          <w:i/>
        </w:rPr>
        <w:t>)</w:t>
      </w:r>
    </w:p>
    <w:p w14:paraId="4E4BE064" w14:textId="77777777" w:rsidR="008C1599" w:rsidRPr="005F1E00" w:rsidRDefault="008C1599" w:rsidP="008C1599">
      <w:pPr>
        <w:spacing w:after="0" w:line="240" w:lineRule="auto"/>
        <w:jc w:val="both"/>
      </w:pPr>
    </w:p>
    <w:p w14:paraId="4FEC40CE" w14:textId="77777777" w:rsidR="008C1599" w:rsidRPr="005F1E00" w:rsidRDefault="008C1599" w:rsidP="008C1599">
      <w:pPr>
        <w:spacing w:after="0" w:line="240" w:lineRule="auto"/>
        <w:jc w:val="both"/>
        <w:rPr>
          <w:b/>
        </w:rPr>
      </w:pPr>
      <w:r w:rsidRPr="005F1E00">
        <w:rPr>
          <w:b/>
        </w:rPr>
        <w:t>Feelings</w:t>
      </w:r>
    </w:p>
    <w:p w14:paraId="357F0EEE" w14:textId="6945C311" w:rsidR="008C1599" w:rsidRPr="005F1E00" w:rsidRDefault="008C1599" w:rsidP="008C1599">
      <w:pPr>
        <w:spacing w:after="0" w:line="240" w:lineRule="auto"/>
        <w:jc w:val="both"/>
      </w:pPr>
      <w:r w:rsidRPr="005F1E00">
        <w:t xml:space="preserve">As you </w:t>
      </w:r>
      <w:r w:rsidRPr="005F1E00">
        <w:rPr>
          <w:i/>
        </w:rPr>
        <w:t>consider</w:t>
      </w:r>
      <w:r w:rsidRPr="005F1E00">
        <w:rPr>
          <w:rFonts w:cstheme="minorHAnsi"/>
          <w:i/>
        </w:rPr>
        <w:t xml:space="preserve"> </w:t>
      </w:r>
      <w:r w:rsidRPr="005F1E00">
        <w:rPr>
          <w:i/>
        </w:rPr>
        <w:t>an area of poverty or wealth in your life</w:t>
      </w:r>
      <w:r w:rsidRPr="005F1E00">
        <w:t xml:space="preserve">, how does it feel? </w:t>
      </w:r>
      <w:r w:rsidRPr="005F1E00">
        <w:rPr>
          <w:i/>
        </w:rPr>
        <w:t xml:space="preserve">(Pause) </w:t>
      </w:r>
      <w:r w:rsidR="00F13E09" w:rsidRPr="005F1E00">
        <w:t xml:space="preserve">Your </w:t>
      </w:r>
      <w:r w:rsidRPr="005F1E00">
        <w:t xml:space="preserve">feelings are </w:t>
      </w:r>
      <w:r w:rsidR="00F13E09" w:rsidRPr="005F1E00">
        <w:t>y</w:t>
      </w:r>
      <w:r w:rsidRPr="005F1E00">
        <w:t xml:space="preserve">ours to teach </w:t>
      </w:r>
      <w:r w:rsidR="009E0C44" w:rsidRPr="005F1E00">
        <w:t xml:space="preserve">you </w:t>
      </w:r>
      <w:r w:rsidRPr="005F1E00">
        <w:t xml:space="preserve">about </w:t>
      </w:r>
      <w:r w:rsidR="00F13E09" w:rsidRPr="005F1E00">
        <w:t>yourself</w:t>
      </w:r>
      <w:r w:rsidRPr="005F1E00">
        <w:t xml:space="preserve">, to guide </w:t>
      </w:r>
      <w:r w:rsidR="00F13E09" w:rsidRPr="005F1E00">
        <w:t>you</w:t>
      </w:r>
      <w:r w:rsidR="00967F32" w:rsidRPr="005F1E00">
        <w:t>,</w:t>
      </w:r>
      <w:r w:rsidRPr="005F1E00">
        <w:t xml:space="preserve"> and to train </w:t>
      </w:r>
      <w:r w:rsidR="00F13E09" w:rsidRPr="005F1E00">
        <w:t>you</w:t>
      </w:r>
      <w:r w:rsidRPr="005F1E00">
        <w:t xml:space="preserve">. They can often be uncomfortable. </w:t>
      </w:r>
      <w:r w:rsidRPr="005F1E00">
        <w:rPr>
          <w:i/>
        </w:rPr>
        <w:t xml:space="preserve">(Pause) </w:t>
      </w:r>
      <w:r w:rsidRPr="005F1E00">
        <w:t>You can learn to recognize and honor your feelings, or lack of feeling</w:t>
      </w:r>
      <w:r w:rsidR="00C418DC" w:rsidRPr="005F1E00">
        <w:t>s</w:t>
      </w:r>
      <w:r w:rsidRPr="005F1E00">
        <w:t>, without allowing them to master you. Recognize with compassion whatever you are experiencing</w:t>
      </w:r>
      <w:r w:rsidR="00982307" w:rsidRPr="005F1E00">
        <w:t>,</w:t>
      </w:r>
      <w:r w:rsidRPr="005F1E00">
        <w:t xml:space="preserve"> and breathe. </w:t>
      </w:r>
      <w:r w:rsidRPr="005F1E00">
        <w:rPr>
          <w:i/>
        </w:rPr>
        <w:t xml:space="preserve">(Pause </w:t>
      </w:r>
      <w:r w:rsidR="00644541" w:rsidRPr="005F1E00">
        <w:rPr>
          <w:i/>
        </w:rPr>
        <w:t xml:space="preserve">for </w:t>
      </w:r>
      <w:r w:rsidRPr="005F1E00">
        <w:rPr>
          <w:i/>
        </w:rPr>
        <w:t xml:space="preserve">30 seconds) </w:t>
      </w:r>
    </w:p>
    <w:p w14:paraId="666C901C" w14:textId="77777777" w:rsidR="008C1599" w:rsidRPr="005F1E00" w:rsidRDefault="008C1599" w:rsidP="008C1599">
      <w:pPr>
        <w:spacing w:after="0" w:line="240" w:lineRule="auto"/>
        <w:jc w:val="both"/>
      </w:pPr>
    </w:p>
    <w:p w14:paraId="6DE15F3B" w14:textId="77777777" w:rsidR="008C1599" w:rsidRPr="005F1E00" w:rsidRDefault="008C1599" w:rsidP="008C1599">
      <w:pPr>
        <w:spacing w:after="0" w:line="240" w:lineRule="auto"/>
        <w:jc w:val="both"/>
        <w:rPr>
          <w:b/>
        </w:rPr>
      </w:pPr>
      <w:r w:rsidRPr="005F1E00">
        <w:rPr>
          <w:b/>
        </w:rPr>
        <w:t>Awareness without judgment</w:t>
      </w:r>
    </w:p>
    <w:p w14:paraId="7A0F4B33" w14:textId="5AB3AE96" w:rsidR="008C1599" w:rsidRPr="005F1E00" w:rsidRDefault="008C1599" w:rsidP="008C1599">
      <w:pPr>
        <w:spacing w:after="0" w:line="240" w:lineRule="auto"/>
        <w:jc w:val="both"/>
        <w:rPr>
          <w:i/>
        </w:rPr>
      </w:pPr>
      <w:r w:rsidRPr="005F1E00">
        <w:t xml:space="preserve">Allow whatever you are experiencing to rest in your awareness. You might notice a compulsion to push thoughts or feelings away, </w:t>
      </w:r>
      <w:r w:rsidR="009C7938" w:rsidRPr="005F1E00">
        <w:t xml:space="preserve">to </w:t>
      </w:r>
      <w:r w:rsidRPr="005F1E00">
        <w:t xml:space="preserve">judge them, or </w:t>
      </w:r>
      <w:r w:rsidR="009C7938" w:rsidRPr="005F1E00">
        <w:t xml:space="preserve">to </w:t>
      </w:r>
      <w:r w:rsidRPr="005F1E00">
        <w:t xml:space="preserve">justify them. </w:t>
      </w:r>
      <w:r w:rsidR="00F13E09" w:rsidRPr="005F1E00">
        <w:t xml:space="preserve">We </w:t>
      </w:r>
      <w:r w:rsidRPr="005F1E00">
        <w:t xml:space="preserve">often flush feelings or thoughts from </w:t>
      </w:r>
      <w:r w:rsidR="00F13E09" w:rsidRPr="005F1E00">
        <w:t xml:space="preserve">our </w:t>
      </w:r>
      <w:r w:rsidRPr="005F1E00">
        <w:t xml:space="preserve">awareness before they have a chance to teach </w:t>
      </w:r>
      <w:r w:rsidR="00F13E09" w:rsidRPr="005F1E00">
        <w:t>us</w:t>
      </w:r>
      <w:r w:rsidRPr="005F1E00">
        <w:t xml:space="preserve">. Breathe and hold your experience up to the light as you </w:t>
      </w:r>
      <w:r w:rsidRPr="005F1E00">
        <w:rPr>
          <w:i/>
        </w:rPr>
        <w:t>c</w:t>
      </w:r>
      <w:r w:rsidRPr="005F1E00">
        <w:rPr>
          <w:rFonts w:cstheme="minorHAnsi"/>
          <w:i/>
        </w:rPr>
        <w:t xml:space="preserve">onsider </w:t>
      </w:r>
      <w:r w:rsidR="00982307" w:rsidRPr="005F1E00">
        <w:rPr>
          <w:i/>
        </w:rPr>
        <w:t xml:space="preserve">this </w:t>
      </w:r>
      <w:r w:rsidRPr="005F1E00">
        <w:rPr>
          <w:i/>
        </w:rPr>
        <w:t>area of poverty or wealth in your life</w:t>
      </w:r>
      <w:r w:rsidRPr="005F1E00">
        <w:t xml:space="preserve">. </w:t>
      </w:r>
      <w:r w:rsidRPr="005F1E00">
        <w:rPr>
          <w:i/>
        </w:rPr>
        <w:t xml:space="preserve">(Pause) </w:t>
      </w:r>
      <w:r w:rsidRPr="005F1E00">
        <w:t>Feelings and passing thoughts are not right or wrong</w:t>
      </w:r>
      <w:r w:rsidR="00C418DC" w:rsidRPr="005F1E00">
        <w:t>; they</w:t>
      </w:r>
      <w:r w:rsidRPr="005F1E00">
        <w:t xml:space="preserve"> just are. Give yourself permission now to explore them without judgment, and breathe. </w:t>
      </w:r>
      <w:r w:rsidRPr="005F1E00">
        <w:rPr>
          <w:i/>
        </w:rPr>
        <w:t xml:space="preserve">(Pause </w:t>
      </w:r>
      <w:r w:rsidR="00644541" w:rsidRPr="005F1E00">
        <w:rPr>
          <w:i/>
        </w:rPr>
        <w:t xml:space="preserve">for </w:t>
      </w:r>
      <w:r w:rsidRPr="005F1E00">
        <w:rPr>
          <w:i/>
        </w:rPr>
        <w:t>30 seconds)</w:t>
      </w:r>
    </w:p>
    <w:p w14:paraId="33502124" w14:textId="77777777" w:rsidR="00427EC1" w:rsidRPr="005F1E00" w:rsidRDefault="00427EC1" w:rsidP="008C1599">
      <w:pPr>
        <w:spacing w:after="0" w:line="240" w:lineRule="auto"/>
        <w:jc w:val="both"/>
      </w:pPr>
    </w:p>
    <w:p w14:paraId="13C3B854" w14:textId="1B7359FE" w:rsidR="008C1599" w:rsidRPr="005F1E00" w:rsidRDefault="008C1599" w:rsidP="008C1599">
      <w:pPr>
        <w:spacing w:after="0" w:line="240" w:lineRule="auto"/>
        <w:jc w:val="both"/>
        <w:rPr>
          <w:b/>
        </w:rPr>
      </w:pPr>
      <w:r w:rsidRPr="005F1E00">
        <w:rPr>
          <w:b/>
        </w:rPr>
        <w:t>Inquiry</w:t>
      </w:r>
      <w:r w:rsidR="00C909AE" w:rsidRPr="005F1E00">
        <w:rPr>
          <w:b/>
        </w:rPr>
        <w:t>: What</w:t>
      </w:r>
      <w:r w:rsidRPr="005F1E00">
        <w:rPr>
          <w:b/>
        </w:rPr>
        <w:t xml:space="preserve"> is my body saying?</w:t>
      </w:r>
    </w:p>
    <w:p w14:paraId="568318C6" w14:textId="461983BB" w:rsidR="008C1599" w:rsidRPr="005F1E00" w:rsidRDefault="008C1599" w:rsidP="008C1599">
      <w:pPr>
        <w:spacing w:after="0" w:line="240" w:lineRule="auto"/>
        <w:jc w:val="both"/>
      </w:pPr>
      <w:r w:rsidRPr="005F1E00">
        <w:t xml:space="preserve">Breathe and bring your attention to your body. Notice what it is doing when you </w:t>
      </w:r>
      <w:r w:rsidRPr="005F1E00">
        <w:rPr>
          <w:rFonts w:cstheme="minorHAnsi"/>
          <w:i/>
        </w:rPr>
        <w:t xml:space="preserve">consider </w:t>
      </w:r>
      <w:r w:rsidRPr="005F1E00">
        <w:rPr>
          <w:i/>
        </w:rPr>
        <w:t>poverty or wealth in your life</w:t>
      </w:r>
      <w:r w:rsidRPr="005F1E00">
        <w:rPr>
          <w:rFonts w:cstheme="minorHAnsi"/>
          <w:i/>
        </w:rPr>
        <w:t>.</w:t>
      </w:r>
      <w:r w:rsidRPr="005F1E00">
        <w:rPr>
          <w:i/>
        </w:rPr>
        <w:t xml:space="preserve"> </w:t>
      </w:r>
      <w:r w:rsidRPr="005F1E00">
        <w:t xml:space="preserve">What sensations are there? </w:t>
      </w:r>
      <w:r w:rsidRPr="005F1E00">
        <w:rPr>
          <w:i/>
        </w:rPr>
        <w:t xml:space="preserve">(Pause) </w:t>
      </w:r>
      <w:r w:rsidRPr="005F1E00">
        <w:t xml:space="preserve">Your body is always talking to you. You may not understand its language right now, but you can observe. For example, you might recognize what deprivation </w:t>
      </w:r>
      <w:r w:rsidR="00CC20C0" w:rsidRPr="005F1E00">
        <w:t xml:space="preserve">and </w:t>
      </w:r>
      <w:r w:rsidRPr="005F1E00">
        <w:t xml:space="preserve">envy or what security </w:t>
      </w:r>
      <w:r w:rsidR="00CC20C0" w:rsidRPr="005F1E00">
        <w:t xml:space="preserve">and </w:t>
      </w:r>
      <w:r w:rsidRPr="005F1E00">
        <w:t xml:space="preserve">abundance feel like in your body. </w:t>
      </w:r>
      <w:r w:rsidRPr="005F1E00">
        <w:rPr>
          <w:i/>
        </w:rPr>
        <w:t>(Pause)</w:t>
      </w:r>
      <w:r w:rsidRPr="005F1E00">
        <w:t xml:space="preserve"> </w:t>
      </w:r>
      <w:r w:rsidR="003B5206" w:rsidRPr="005F1E00">
        <w:t xml:space="preserve">If your sensations are uncomfortable, you can move your attention to </w:t>
      </w:r>
      <w:r w:rsidR="00644541" w:rsidRPr="005F1E00">
        <w:t>an</w:t>
      </w:r>
      <w:r w:rsidR="003B5206" w:rsidRPr="005F1E00">
        <w:t xml:space="preserve"> area o</w:t>
      </w:r>
      <w:r w:rsidR="0066108B" w:rsidRPr="005F1E00">
        <w:t xml:space="preserve">f </w:t>
      </w:r>
      <w:r w:rsidR="00644541" w:rsidRPr="005F1E00">
        <w:t>your</w:t>
      </w:r>
      <w:r w:rsidR="0066108B" w:rsidRPr="005F1E00">
        <w:t xml:space="preserve"> body that is not reacting</w:t>
      </w:r>
      <w:r w:rsidR="00644541" w:rsidRPr="005F1E00">
        <w:t>,</w:t>
      </w:r>
      <w:r w:rsidR="003B5206" w:rsidRPr="005F1E00">
        <w:t xml:space="preserve"> and rest. When you are ready, return to observe those uncomfortable sensations. Breathe. </w:t>
      </w:r>
      <w:r w:rsidR="003B5206" w:rsidRPr="005F1E00">
        <w:rPr>
          <w:i/>
        </w:rPr>
        <w:t xml:space="preserve">(Pause </w:t>
      </w:r>
      <w:r w:rsidR="00644541" w:rsidRPr="005F1E00">
        <w:rPr>
          <w:i/>
        </w:rPr>
        <w:t xml:space="preserve">for </w:t>
      </w:r>
      <w:r w:rsidR="003B5206" w:rsidRPr="005F1E00">
        <w:rPr>
          <w:i/>
        </w:rPr>
        <w:t>30 seconds)</w:t>
      </w:r>
    </w:p>
    <w:p w14:paraId="7E5A4ED9" w14:textId="77777777" w:rsidR="008C1599" w:rsidRPr="005F1E00" w:rsidRDefault="008C1599" w:rsidP="008C1599">
      <w:pPr>
        <w:spacing w:after="0" w:line="240" w:lineRule="auto"/>
        <w:jc w:val="both"/>
      </w:pPr>
    </w:p>
    <w:p w14:paraId="698FE2C0" w14:textId="77777777" w:rsidR="008C1599" w:rsidRPr="005F1E00" w:rsidRDefault="008C1599" w:rsidP="008C1599">
      <w:pPr>
        <w:spacing w:after="0" w:line="240" w:lineRule="auto"/>
        <w:jc w:val="both"/>
        <w:rPr>
          <w:b/>
        </w:rPr>
      </w:pPr>
      <w:r w:rsidRPr="005F1E00">
        <w:rPr>
          <w:b/>
        </w:rPr>
        <w:t>Talk to Jesus</w:t>
      </w:r>
    </w:p>
    <w:p w14:paraId="4FFACCC5" w14:textId="1BA299AD" w:rsidR="008C1599" w:rsidRPr="005F1E00" w:rsidRDefault="008C1599" w:rsidP="008C1599">
      <w:pPr>
        <w:spacing w:after="0" w:line="240" w:lineRule="auto"/>
        <w:jc w:val="both"/>
        <w:rPr>
          <w:i/>
        </w:rPr>
      </w:pPr>
      <w:r w:rsidRPr="005F1E00">
        <w:t xml:space="preserve">You might imagine that you are leaning back in the </w:t>
      </w:r>
      <w:r w:rsidR="001F59A5" w:rsidRPr="005F1E00">
        <w:t xml:space="preserve">safe and loving </w:t>
      </w:r>
      <w:r w:rsidRPr="005F1E00">
        <w:t xml:space="preserve">arms of Jesus </w:t>
      </w:r>
      <w:r w:rsidR="00C70301" w:rsidRPr="005F1E00">
        <w:t xml:space="preserve">as together you </w:t>
      </w:r>
      <w:r w:rsidR="00C70301" w:rsidRPr="005F1E00">
        <w:rPr>
          <w:i/>
        </w:rPr>
        <w:t>consider</w:t>
      </w:r>
      <w:r w:rsidRPr="005F1E00">
        <w:rPr>
          <w:rFonts w:cstheme="minorHAnsi"/>
          <w:i/>
        </w:rPr>
        <w:t xml:space="preserve"> </w:t>
      </w:r>
      <w:r w:rsidR="00982307" w:rsidRPr="005F1E00">
        <w:rPr>
          <w:i/>
        </w:rPr>
        <w:t xml:space="preserve">this </w:t>
      </w:r>
      <w:r w:rsidRPr="005F1E00">
        <w:rPr>
          <w:i/>
        </w:rPr>
        <w:t>area of poverty or wealth in your life</w:t>
      </w:r>
      <w:r w:rsidRPr="005F1E00">
        <w:t xml:space="preserve">. Do you feel comfortable, uncomfortable, or are you shutting down? Just observe. </w:t>
      </w:r>
      <w:r w:rsidRPr="005F1E00">
        <w:rPr>
          <w:i/>
        </w:rPr>
        <w:t>(Pause)</w:t>
      </w:r>
      <w:r w:rsidRPr="005F1E00">
        <w:t xml:space="preserve"> Do you judge poverty or wealth as good or evil, as </w:t>
      </w:r>
      <w:r w:rsidR="00C70301" w:rsidRPr="005F1E00">
        <w:t xml:space="preserve">a </w:t>
      </w:r>
      <w:r w:rsidRPr="005F1E00">
        <w:t>liberty or</w:t>
      </w:r>
      <w:r w:rsidR="00C70301" w:rsidRPr="005F1E00">
        <w:t xml:space="preserve"> a</w:t>
      </w:r>
      <w:r w:rsidRPr="005F1E00">
        <w:t xml:space="preserve"> threat? What are your reasons? What story do you want to tell? </w:t>
      </w:r>
      <w:r w:rsidRPr="005F1E00">
        <w:rPr>
          <w:i/>
        </w:rPr>
        <w:t>(Pause)</w:t>
      </w:r>
      <w:r w:rsidRPr="005F1E00">
        <w:t xml:space="preserve"> </w:t>
      </w:r>
      <w:r w:rsidR="0066108B" w:rsidRPr="005F1E00">
        <w:rPr>
          <w:rFonts w:cstheme="minorHAnsi"/>
        </w:rPr>
        <w:t>Is</w:t>
      </w:r>
      <w:r w:rsidRPr="005F1E00">
        <w:rPr>
          <w:rFonts w:cstheme="minorHAnsi"/>
        </w:rPr>
        <w:t xml:space="preserve"> this judgment a regular pattern in your life? Does </w:t>
      </w:r>
      <w:r w:rsidR="00C70301" w:rsidRPr="005F1E00">
        <w:rPr>
          <w:rFonts w:cstheme="minorHAnsi"/>
        </w:rPr>
        <w:t>your</w:t>
      </w:r>
      <w:r w:rsidRPr="005F1E00">
        <w:rPr>
          <w:rFonts w:cstheme="minorHAnsi"/>
        </w:rPr>
        <w:t xml:space="preserve"> family </w:t>
      </w:r>
      <w:r w:rsidR="00982307" w:rsidRPr="005F1E00">
        <w:rPr>
          <w:rFonts w:cstheme="minorHAnsi"/>
        </w:rPr>
        <w:t xml:space="preserve">culture </w:t>
      </w:r>
      <w:r w:rsidRPr="005F1E00">
        <w:rPr>
          <w:rFonts w:cstheme="minorHAnsi"/>
        </w:rPr>
        <w:t xml:space="preserve">or </w:t>
      </w:r>
      <w:r w:rsidR="00C70301" w:rsidRPr="005F1E00">
        <w:rPr>
          <w:rFonts w:cstheme="minorHAnsi"/>
        </w:rPr>
        <w:t xml:space="preserve">early </w:t>
      </w:r>
      <w:r w:rsidRPr="005F1E00">
        <w:rPr>
          <w:rFonts w:cstheme="minorHAnsi"/>
        </w:rPr>
        <w:t>tr</w:t>
      </w:r>
      <w:r w:rsidR="002C6E7D" w:rsidRPr="005F1E00">
        <w:rPr>
          <w:rFonts w:cstheme="minorHAnsi"/>
        </w:rPr>
        <w:t>a</w:t>
      </w:r>
      <w:r w:rsidRPr="005F1E00">
        <w:rPr>
          <w:rFonts w:cstheme="minorHAnsi"/>
        </w:rPr>
        <w:t>ining</w:t>
      </w:r>
      <w:r w:rsidR="00C70301" w:rsidRPr="005F1E00">
        <w:rPr>
          <w:rFonts w:cstheme="minorHAnsi"/>
        </w:rPr>
        <w:t xml:space="preserve"> influence your judgments</w:t>
      </w:r>
      <w:r w:rsidRPr="005F1E00">
        <w:rPr>
          <w:rFonts w:cstheme="minorHAnsi"/>
        </w:rPr>
        <w:t xml:space="preserve">? </w:t>
      </w:r>
      <w:r w:rsidRPr="005F1E00">
        <w:rPr>
          <w:i/>
        </w:rPr>
        <w:t>(Pause)</w:t>
      </w:r>
      <w:r w:rsidRPr="005F1E00">
        <w:t xml:space="preserve"> Are you afraid of something</w:t>
      </w:r>
      <w:r w:rsidR="00F13E09" w:rsidRPr="005F1E00">
        <w:t>—</w:t>
      </w:r>
      <w:r w:rsidR="00C70301" w:rsidRPr="005F1E00">
        <w:t xml:space="preserve">of the not-knowing, of responsibility, </w:t>
      </w:r>
      <w:r w:rsidR="00982307" w:rsidRPr="005F1E00">
        <w:t xml:space="preserve">or </w:t>
      </w:r>
      <w:r w:rsidR="00C70301" w:rsidRPr="005F1E00">
        <w:t xml:space="preserve">of </w:t>
      </w:r>
      <w:r w:rsidR="00A376F3" w:rsidRPr="005F1E00">
        <w:t xml:space="preserve">someone taking </w:t>
      </w:r>
      <w:r w:rsidR="00982307" w:rsidRPr="005F1E00">
        <w:t>advantage of</w:t>
      </w:r>
      <w:r w:rsidR="00E11742" w:rsidRPr="005F1E00">
        <w:t xml:space="preserve"> you</w:t>
      </w:r>
      <w:r w:rsidR="00C70301" w:rsidRPr="005F1E00">
        <w:t xml:space="preserve">? </w:t>
      </w:r>
      <w:r w:rsidRPr="005F1E00">
        <w:t>Observe your responses as just information</w:t>
      </w:r>
      <w:r w:rsidR="00F13E09" w:rsidRPr="005F1E00">
        <w:t>,</w:t>
      </w:r>
      <w:r w:rsidRPr="005F1E00">
        <w:t xml:space="preserve"> and breathe with </w:t>
      </w:r>
      <w:r w:rsidR="00427EC1" w:rsidRPr="005F1E00">
        <w:t xml:space="preserve">a </w:t>
      </w:r>
      <w:r w:rsidRPr="005F1E00">
        <w:t xml:space="preserve">long exhaling breath. </w:t>
      </w:r>
      <w:r w:rsidRPr="005F1E00">
        <w:rPr>
          <w:i/>
        </w:rPr>
        <w:t xml:space="preserve">(Pause </w:t>
      </w:r>
      <w:r w:rsidR="00644541" w:rsidRPr="005F1E00">
        <w:rPr>
          <w:i/>
        </w:rPr>
        <w:t xml:space="preserve">for </w:t>
      </w:r>
      <w:r w:rsidRPr="005F1E00">
        <w:rPr>
          <w:i/>
        </w:rPr>
        <w:t>30 seconds)</w:t>
      </w:r>
    </w:p>
    <w:p w14:paraId="638E866B" w14:textId="77777777" w:rsidR="008C1599" w:rsidRPr="005F1E00" w:rsidRDefault="008C1599" w:rsidP="008C1599">
      <w:pPr>
        <w:spacing w:after="0" w:line="240" w:lineRule="auto"/>
        <w:jc w:val="both"/>
      </w:pPr>
    </w:p>
    <w:p w14:paraId="6DC7A371" w14:textId="77777777" w:rsidR="008C1599" w:rsidRPr="005F1E00" w:rsidRDefault="008C1599" w:rsidP="008C1599">
      <w:pPr>
        <w:spacing w:after="0" w:line="240" w:lineRule="auto"/>
        <w:jc w:val="both"/>
        <w:rPr>
          <w:b/>
        </w:rPr>
      </w:pPr>
      <w:r w:rsidRPr="005F1E00">
        <w:rPr>
          <w:b/>
        </w:rPr>
        <w:t xml:space="preserve">Heal </w:t>
      </w:r>
    </w:p>
    <w:p w14:paraId="1ED60776" w14:textId="712F23FD" w:rsidR="008C1599" w:rsidRPr="005F1E00" w:rsidRDefault="008C1599" w:rsidP="008C1599">
      <w:pPr>
        <w:spacing w:after="0" w:line="240" w:lineRule="auto"/>
        <w:jc w:val="both"/>
        <w:rPr>
          <w:b/>
        </w:rPr>
      </w:pPr>
      <w:r w:rsidRPr="005F1E00">
        <w:t xml:space="preserve">God created us to have all of these feelings, and for thousands of years human beings have </w:t>
      </w:r>
      <w:r w:rsidR="00A376F3" w:rsidRPr="005F1E00">
        <w:t>been feeling</w:t>
      </w:r>
      <w:r w:rsidRPr="005F1E00">
        <w:t xml:space="preserve"> like you </w:t>
      </w:r>
      <w:r w:rsidR="00A376F3" w:rsidRPr="005F1E00">
        <w:t>feel</w:t>
      </w:r>
      <w:r w:rsidRPr="005F1E00">
        <w:t xml:space="preserve"> when they have </w:t>
      </w:r>
      <w:r w:rsidRPr="005F1E00">
        <w:rPr>
          <w:i/>
        </w:rPr>
        <w:t>considered</w:t>
      </w:r>
      <w:r w:rsidRPr="005F1E00">
        <w:t xml:space="preserve"> </w:t>
      </w:r>
      <w:r w:rsidRPr="005F1E00">
        <w:rPr>
          <w:i/>
        </w:rPr>
        <w:t>poverty or wealth</w:t>
      </w:r>
      <w:r w:rsidRPr="005F1E00">
        <w:rPr>
          <w:rFonts w:cstheme="minorHAnsi"/>
          <w:i/>
        </w:rPr>
        <w:t>.</w:t>
      </w:r>
      <w:r w:rsidRPr="005F1E00">
        <w:t xml:space="preserve"> </w:t>
      </w:r>
      <w:r w:rsidR="00140EAF" w:rsidRPr="005F1E00">
        <w:t>You are a human creature</w:t>
      </w:r>
      <w:r w:rsidR="00140EAF" w:rsidRPr="005F1E00" w:rsidDel="002E7372">
        <w:t xml:space="preserve"> </w:t>
      </w:r>
      <w:r w:rsidR="002E7372" w:rsidRPr="005F1E00">
        <w:t xml:space="preserve">and </w:t>
      </w:r>
      <w:r w:rsidRPr="005F1E00">
        <w:t xml:space="preserve">are not alone </w:t>
      </w:r>
      <w:r w:rsidRPr="005F1E00">
        <w:lastRenderedPageBreak/>
        <w:t xml:space="preserve">in your feelings. </w:t>
      </w:r>
      <w:r w:rsidRPr="005F1E00">
        <w:rPr>
          <w:i/>
        </w:rPr>
        <w:t xml:space="preserve">(Pause) </w:t>
      </w:r>
      <w:r w:rsidRPr="005F1E00">
        <w:t>Feelings are just chemical reactions in your body bringing you information. With training</w:t>
      </w:r>
      <w:r w:rsidR="0066108B" w:rsidRPr="005F1E00">
        <w:t>,</w:t>
      </w:r>
      <w:r w:rsidRPr="005F1E00">
        <w:t xml:space="preserve"> you can choose what you will do with those feelings. </w:t>
      </w:r>
      <w:r w:rsidRPr="005F1E00">
        <w:rPr>
          <w:i/>
        </w:rPr>
        <w:t>(Pause)</w:t>
      </w:r>
      <w:r w:rsidRPr="005F1E00">
        <w:t xml:space="preserve"> You can observe and learn something from what you have just experienced.</w:t>
      </w:r>
      <w:r w:rsidR="0091047F" w:rsidRPr="005F1E00">
        <w:t xml:space="preserve"> </w:t>
      </w:r>
      <w:r w:rsidRPr="005F1E00">
        <w:t>When a fear or judgment signals you through the body</w:t>
      </w:r>
      <w:r w:rsidR="00C70301" w:rsidRPr="005F1E00">
        <w:t>,</w:t>
      </w:r>
      <w:r w:rsidRPr="005F1E00">
        <w:t xml:space="preserve"> you can focus on your body and your breath rather than getting caught up in a story and reacting. Breathe with compassion for yourself and </w:t>
      </w:r>
      <w:r w:rsidR="00982307" w:rsidRPr="005F1E00">
        <w:t xml:space="preserve">for </w:t>
      </w:r>
      <w:r w:rsidRPr="005F1E00">
        <w:t>anyon</w:t>
      </w:r>
      <w:r w:rsidR="002C6E7D" w:rsidRPr="005F1E00">
        <w:t>e who mindfully encounters the</w:t>
      </w:r>
      <w:r w:rsidRPr="005F1E00">
        <w:t xml:space="preserve"> challenges</w:t>
      </w:r>
      <w:r w:rsidR="002C6E7D" w:rsidRPr="005F1E00">
        <w:t xml:space="preserve"> of poverty and wealth</w:t>
      </w:r>
      <w:r w:rsidRPr="005F1E00">
        <w:t>.</w:t>
      </w:r>
      <w:r w:rsidR="0091047F" w:rsidRPr="005F1E00">
        <w:t xml:space="preserve"> </w:t>
      </w:r>
      <w:r w:rsidRPr="005F1E00">
        <w:rPr>
          <w:i/>
        </w:rPr>
        <w:t xml:space="preserve">(Pause </w:t>
      </w:r>
      <w:r w:rsidR="00644541" w:rsidRPr="005F1E00">
        <w:rPr>
          <w:i/>
        </w:rPr>
        <w:t xml:space="preserve">for </w:t>
      </w:r>
      <w:r w:rsidRPr="005F1E00">
        <w:rPr>
          <w:i/>
        </w:rPr>
        <w:t>30 seconds)</w:t>
      </w:r>
    </w:p>
    <w:p w14:paraId="1ED560BF" w14:textId="77777777" w:rsidR="0066108B" w:rsidRPr="005F1E00" w:rsidRDefault="0066108B" w:rsidP="008C1599">
      <w:pPr>
        <w:spacing w:after="0" w:line="240" w:lineRule="auto"/>
      </w:pPr>
    </w:p>
    <w:p w14:paraId="064CFF89" w14:textId="67CF82AF" w:rsidR="008C1599" w:rsidRPr="005F1E00" w:rsidRDefault="008C1599" w:rsidP="008C1599">
      <w:pPr>
        <w:spacing w:after="0" w:line="240" w:lineRule="auto"/>
      </w:pPr>
      <w:r w:rsidRPr="005F1E00">
        <w:t xml:space="preserve">Take a deep breath. </w:t>
      </w:r>
    </w:p>
    <w:p w14:paraId="72DA63D1" w14:textId="71A2707D" w:rsidR="004F4284" w:rsidRPr="005F1E00" w:rsidRDefault="004F4284" w:rsidP="004F4284">
      <w:pPr>
        <w:spacing w:after="0" w:line="240" w:lineRule="auto"/>
        <w:jc w:val="both"/>
        <w:rPr>
          <w:i/>
        </w:rPr>
      </w:pPr>
      <w:r w:rsidRPr="005F1E00">
        <w:rPr>
          <w:i/>
        </w:rPr>
        <w:t xml:space="preserve">(If time permits, ask, “Does anyone have comments or questions about </w:t>
      </w:r>
      <w:r w:rsidR="00BA12B4" w:rsidRPr="005F1E00">
        <w:rPr>
          <w:i/>
        </w:rPr>
        <w:t>the</w:t>
      </w:r>
      <w:r w:rsidRPr="005F1E00">
        <w:rPr>
          <w:i/>
        </w:rPr>
        <w:t xml:space="preserve"> integration?”)</w:t>
      </w:r>
    </w:p>
    <w:p w14:paraId="7D86A35D" w14:textId="50B5DA51" w:rsidR="0066108B" w:rsidRPr="005F1E00" w:rsidRDefault="0066108B" w:rsidP="008C1599">
      <w:pPr>
        <w:spacing w:after="0" w:line="240" w:lineRule="auto"/>
        <w:jc w:val="both"/>
      </w:pPr>
    </w:p>
    <w:p w14:paraId="72B5B0A1" w14:textId="1ECD4F8C" w:rsidR="008C1599" w:rsidRPr="005F1E00" w:rsidRDefault="008C1599" w:rsidP="008C1599">
      <w:pPr>
        <w:spacing w:after="0" w:line="240" w:lineRule="auto"/>
        <w:jc w:val="both"/>
        <w:rPr>
          <w:b/>
        </w:rPr>
      </w:pPr>
      <w:r w:rsidRPr="005F1E00">
        <w:rPr>
          <w:b/>
        </w:rPr>
        <w:t>1:27</w:t>
      </w:r>
      <w:r w:rsidRPr="005F1E00">
        <w:rPr>
          <w:b/>
        </w:rPr>
        <w:tab/>
        <w:t>ENDING PRAYER</w:t>
      </w:r>
    </w:p>
    <w:p w14:paraId="3F46151D" w14:textId="77777777" w:rsidR="008C1599" w:rsidRPr="005F1E00" w:rsidRDefault="008C1599" w:rsidP="008C1599">
      <w:pPr>
        <w:spacing w:after="0" w:line="240" w:lineRule="auto"/>
        <w:jc w:val="both"/>
      </w:pPr>
    </w:p>
    <w:p w14:paraId="4F4C35A6" w14:textId="77777777" w:rsidR="0062454E" w:rsidRPr="005F1E00" w:rsidRDefault="0062454E" w:rsidP="0062454E">
      <w:pPr>
        <w:spacing w:after="0" w:line="240" w:lineRule="auto"/>
      </w:pPr>
      <w:r w:rsidRPr="005F1E00">
        <w:t>Dear Father and Creator,</w:t>
      </w:r>
    </w:p>
    <w:p w14:paraId="39B303B0" w14:textId="1715F09E" w:rsidR="0062454E" w:rsidRPr="005F1E00" w:rsidRDefault="0062454E" w:rsidP="0062454E">
      <w:pPr>
        <w:spacing w:after="0" w:line="240" w:lineRule="auto"/>
        <w:jc w:val="both"/>
      </w:pPr>
      <w:r w:rsidRPr="005F1E00">
        <w:t>Thank You for this time together</w:t>
      </w:r>
      <w:r w:rsidR="00A43D90" w:rsidRPr="005F1E00">
        <w:t xml:space="preserve"> to train and heal</w:t>
      </w:r>
      <w:r w:rsidRPr="005F1E00">
        <w:t xml:space="preserve">. Hold us in the power of this new understanding as You continue to guide us to our real glory and to the truth. Lead us to the next step in our healing this week as we co-labor with You to reorient our lives </w:t>
      </w:r>
      <w:r w:rsidR="00644541" w:rsidRPr="005F1E00">
        <w:t>for</w:t>
      </w:r>
      <w:r w:rsidRPr="005F1E00">
        <w:t xml:space="preserve"> a more effective flow and to flourish in our connection with our True Self and design. Help us to circulate with our community</w:t>
      </w:r>
      <w:r w:rsidR="00982307" w:rsidRPr="005F1E00">
        <w:t>, with</w:t>
      </w:r>
      <w:r w:rsidRPr="005F1E00">
        <w:t xml:space="preserve"> the rest of </w:t>
      </w:r>
      <w:r w:rsidR="00982307" w:rsidRPr="005F1E00">
        <w:t xml:space="preserve">the </w:t>
      </w:r>
      <w:r w:rsidRPr="005F1E00">
        <w:t>Creation, and with You, for the glory and honor of our Lord Jesus. Amen.</w:t>
      </w:r>
    </w:p>
    <w:p w14:paraId="7462A89A" w14:textId="77777777" w:rsidR="008C1599" w:rsidRPr="005F1E00" w:rsidRDefault="008C1599" w:rsidP="008C1599">
      <w:pPr>
        <w:spacing w:after="0" w:line="240" w:lineRule="auto"/>
        <w:jc w:val="both"/>
      </w:pPr>
    </w:p>
    <w:p w14:paraId="07EB0838" w14:textId="77777777" w:rsidR="008C1599" w:rsidRPr="005F1E00" w:rsidRDefault="008C1599" w:rsidP="008C1599">
      <w:pPr>
        <w:spacing w:after="0" w:line="240" w:lineRule="auto"/>
        <w:jc w:val="both"/>
      </w:pPr>
      <w:r w:rsidRPr="005F1E00">
        <w:t>Take a deep breath.</w:t>
      </w:r>
    </w:p>
    <w:p w14:paraId="45E83D05" w14:textId="7A6BD5C4" w:rsidR="004F4284" w:rsidRPr="005F1E00" w:rsidRDefault="004F4284" w:rsidP="004F4284">
      <w:pPr>
        <w:spacing w:after="0" w:line="240" w:lineRule="auto"/>
        <w:jc w:val="both"/>
        <w:rPr>
          <w:i/>
        </w:rPr>
      </w:pPr>
      <w:r w:rsidRPr="005F1E00">
        <w:rPr>
          <w:i/>
        </w:rPr>
        <w:t>(If time permits, ask, “Does anyone have comments or questions about this meeting?”)</w:t>
      </w:r>
    </w:p>
    <w:p w14:paraId="4A688DAA" w14:textId="77777777" w:rsidR="00F43E70" w:rsidRPr="005F1E00" w:rsidRDefault="00F43E70" w:rsidP="00F43E70">
      <w:pPr>
        <w:spacing w:after="0" w:line="240" w:lineRule="auto"/>
        <w:jc w:val="both"/>
      </w:pPr>
    </w:p>
    <w:p w14:paraId="280F8C4D" w14:textId="77777777" w:rsidR="00285B9A" w:rsidRPr="00790909" w:rsidRDefault="00364554" w:rsidP="002B0BD6">
      <w:pPr>
        <w:spacing w:after="0" w:line="240" w:lineRule="auto"/>
        <w:jc w:val="both"/>
        <w:rPr>
          <w:b/>
        </w:rPr>
      </w:pPr>
      <w:r w:rsidRPr="005F1E00">
        <w:rPr>
          <w:b/>
        </w:rPr>
        <w:t>1:2</w:t>
      </w:r>
      <w:r w:rsidR="00980EE1" w:rsidRPr="005F1E00">
        <w:rPr>
          <w:b/>
        </w:rPr>
        <w:t>9</w:t>
      </w:r>
      <w:r w:rsidRPr="005F1E00">
        <w:rPr>
          <w:b/>
        </w:rPr>
        <w:tab/>
        <w:t>ANNOUNCEMENTS</w:t>
      </w:r>
    </w:p>
    <w:p w14:paraId="6EE43E70" w14:textId="77777777" w:rsidR="00F43E70" w:rsidRDefault="00F43E70" w:rsidP="002B0BD6">
      <w:pPr>
        <w:spacing w:after="0" w:line="240" w:lineRule="auto"/>
        <w:jc w:val="both"/>
      </w:pPr>
    </w:p>
    <w:sectPr w:rsidR="00F43E70" w:rsidSect="000560E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9946" w14:textId="77777777" w:rsidR="00431220" w:rsidRDefault="00431220" w:rsidP="00285B9A">
      <w:pPr>
        <w:spacing w:after="0" w:line="240" w:lineRule="auto"/>
      </w:pPr>
      <w:r>
        <w:separator/>
      </w:r>
    </w:p>
  </w:endnote>
  <w:endnote w:type="continuationSeparator" w:id="0">
    <w:p w14:paraId="0F3CA68D" w14:textId="77777777" w:rsidR="00431220" w:rsidRDefault="00431220" w:rsidP="00285B9A">
      <w:pPr>
        <w:spacing w:after="0" w:line="240" w:lineRule="auto"/>
      </w:pPr>
      <w:r>
        <w:continuationSeparator/>
      </w:r>
    </w:p>
  </w:endnote>
  <w:endnote w:id="1">
    <w:p w14:paraId="34655EC1" w14:textId="6918FBF4" w:rsidR="00554903" w:rsidRPr="00554903" w:rsidRDefault="00554903">
      <w:pPr>
        <w:pStyle w:val="EndnoteText"/>
      </w:pPr>
      <w:r>
        <w:rPr>
          <w:rStyle w:val="EndnoteReference"/>
        </w:rPr>
        <w:endnoteRef/>
      </w:r>
      <w:r>
        <w:t xml:space="preserve"> </w:t>
      </w:r>
      <w:r w:rsidR="007B28E2">
        <w:t>John Main</w:t>
      </w:r>
      <w:r w:rsidR="007B28E2" w:rsidRPr="00D65F7B">
        <w:t xml:space="preserve">, </w:t>
      </w:r>
      <w:r w:rsidR="007B28E2" w:rsidRPr="00D65F7B">
        <w:rPr>
          <w:i/>
        </w:rPr>
        <w:t>Monastery without Walls: The Spiritual Letters of John Main</w:t>
      </w:r>
      <w:r w:rsidR="007B28E2">
        <w:t>, ed. Laurence Freeman</w:t>
      </w:r>
      <w:r w:rsidR="007B28E2" w:rsidRPr="00D65F7B">
        <w:t xml:space="preserve"> (London: Canterbury Press Norwich, 2006), 32.</w:t>
      </w:r>
    </w:p>
  </w:endnote>
  <w:endnote w:id="2">
    <w:p w14:paraId="678D4328" w14:textId="76539588" w:rsidR="004D62A2" w:rsidRPr="00031722" w:rsidRDefault="004D62A2" w:rsidP="004D62A2">
      <w:pPr>
        <w:pStyle w:val="EndnoteText"/>
      </w:pPr>
      <w:r>
        <w:rPr>
          <w:rStyle w:val="EndnoteReference"/>
        </w:rPr>
        <w:endnoteRef/>
      </w:r>
      <w:r>
        <w:t xml:space="preserve"> 1 Pet</w:t>
      </w:r>
      <w:r w:rsidR="00E1182D">
        <w:t>.</w:t>
      </w:r>
      <w:r>
        <w:t xml:space="preserve"> 5:7</w:t>
      </w:r>
      <w:r w:rsidR="00E1182D">
        <w:t>.</w:t>
      </w:r>
    </w:p>
  </w:endnote>
  <w:endnote w:id="3">
    <w:p w14:paraId="279B5A1B" w14:textId="77777777" w:rsidR="008111C4" w:rsidRDefault="008111C4" w:rsidP="008111C4">
      <w:pPr>
        <w:pStyle w:val="EndnoteText"/>
      </w:pPr>
      <w:r>
        <w:rPr>
          <w:rStyle w:val="EndnoteReference"/>
        </w:rPr>
        <w:endnoteRef/>
      </w:r>
      <w:r>
        <w:t xml:space="preserve"> Gal. 5:22–23.</w:t>
      </w:r>
    </w:p>
  </w:endnote>
  <w:endnote w:id="4">
    <w:p w14:paraId="56373A67" w14:textId="77777777" w:rsidR="00A43D90" w:rsidRDefault="00A43D90" w:rsidP="00A43D90">
      <w:pPr>
        <w:pStyle w:val="EndnoteText"/>
      </w:pPr>
      <w:r>
        <w:rPr>
          <w:rStyle w:val="EndnoteReference"/>
        </w:rPr>
        <w:endnoteRef/>
      </w:r>
      <w:r>
        <w:t xml:space="preserve"> James 1:6.</w:t>
      </w:r>
    </w:p>
  </w:endnote>
  <w:endnote w:id="5">
    <w:p w14:paraId="53B91EDA" w14:textId="77777777" w:rsidR="008841A8" w:rsidRPr="003B5206" w:rsidRDefault="008841A8" w:rsidP="008841A8">
      <w:pPr>
        <w:pStyle w:val="EndnoteText"/>
        <w:rPr>
          <w:lang w:val="en-GB"/>
        </w:rPr>
      </w:pPr>
      <w:r>
        <w:rPr>
          <w:rStyle w:val="EndnoteReference"/>
        </w:rPr>
        <w:endnoteRef/>
      </w:r>
      <w:r>
        <w:t xml:space="preserve"> </w:t>
      </w:r>
      <w:r w:rsidRPr="00037556">
        <w:t>Karen Horney,</w:t>
      </w:r>
      <w:r>
        <w:t xml:space="preserve"> </w:t>
      </w:r>
      <w:r w:rsidRPr="00037556">
        <w:rPr>
          <w:i/>
          <w:iCs/>
        </w:rPr>
        <w:t xml:space="preserve">Neurosis and </w:t>
      </w:r>
      <w:r w:rsidRPr="00ED58E4">
        <w:rPr>
          <w:i/>
          <w:iCs/>
          <w:color w:val="000000"/>
        </w:rPr>
        <w:t>Human Growth</w:t>
      </w:r>
      <w:r>
        <w:rPr>
          <w:color w:val="000000"/>
        </w:rPr>
        <w:t xml:space="preserve"> </w:t>
      </w:r>
      <w:r w:rsidRPr="00ED58E4">
        <w:rPr>
          <w:color w:val="000000"/>
        </w:rPr>
        <w:t>(New York: Norton, 1991).</w:t>
      </w:r>
    </w:p>
  </w:endnote>
  <w:endnote w:id="6">
    <w:p w14:paraId="445FDBED" w14:textId="77777777" w:rsidR="002D688C" w:rsidRPr="008A48DD" w:rsidRDefault="002D688C" w:rsidP="002D688C">
      <w:pPr>
        <w:pStyle w:val="EndnoteText"/>
        <w:rPr>
          <w:lang w:val="en-GB"/>
        </w:rPr>
      </w:pPr>
      <w:r>
        <w:rPr>
          <w:rStyle w:val="EndnoteReference"/>
        </w:rPr>
        <w:endnoteRef/>
      </w:r>
      <w:r>
        <w:t xml:space="preserve"> 1 John 4:17.</w:t>
      </w:r>
    </w:p>
  </w:endnote>
  <w:endnote w:id="7">
    <w:p w14:paraId="2C84DC74" w14:textId="77777777" w:rsidR="002D688C" w:rsidRPr="008A48DD" w:rsidRDefault="002D688C" w:rsidP="002D688C">
      <w:pPr>
        <w:pStyle w:val="EndnoteText"/>
        <w:rPr>
          <w:lang w:val="en-GB"/>
        </w:rPr>
      </w:pPr>
      <w:r>
        <w:rPr>
          <w:rStyle w:val="EndnoteReference"/>
        </w:rPr>
        <w:endnoteRef/>
      </w:r>
      <w:r>
        <w:t xml:space="preserve"> </w:t>
      </w:r>
      <w:r>
        <w:rPr>
          <w:lang w:val="en-GB"/>
        </w:rPr>
        <w:t>James 1:2.</w:t>
      </w:r>
    </w:p>
  </w:endnote>
  <w:endnote w:id="8">
    <w:p w14:paraId="40AC8B03" w14:textId="49C2C489" w:rsidR="003204B4" w:rsidRDefault="003204B4">
      <w:pPr>
        <w:pStyle w:val="EndnoteText"/>
      </w:pPr>
      <w:r>
        <w:rPr>
          <w:rStyle w:val="EndnoteReference"/>
        </w:rPr>
        <w:endnoteRef/>
      </w:r>
      <w:r>
        <w:t xml:space="preserve"> 1 John 2:7.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D214" w14:textId="518EAAFA" w:rsidR="003D212C" w:rsidRPr="000560E7" w:rsidRDefault="003D212C" w:rsidP="00FF7AC6">
    <w:pPr>
      <w:pStyle w:val="Footer"/>
      <w:tabs>
        <w:tab w:val="left" w:pos="4865"/>
      </w:tabs>
    </w:pPr>
    <w:hyperlink r:id="rId1" w:history="1">
      <w:r w:rsidRPr="000560E7">
        <w:rPr>
          <w:rStyle w:val="Hyperlink"/>
          <w:color w:val="auto"/>
          <w:u w:val="none"/>
        </w:rPr>
        <w:t>karisfellowships.com</w:t>
      </w:r>
    </w:hyperlink>
    <w:r w:rsidR="00B92E0B" w:rsidRPr="000560E7">
      <w:tab/>
      <w:t>KF</w:t>
    </w:r>
    <w:r w:rsidRPr="000560E7">
      <w:t>11</w:t>
    </w:r>
    <w:r w:rsidR="00B92E0B" w:rsidRPr="000560E7">
      <w:t>-E</w:t>
    </w:r>
    <w:r w:rsidRPr="000560E7">
      <w:tab/>
    </w:r>
    <w:r w:rsidRPr="000560E7">
      <w:rPr>
        <w:rFonts w:cstheme="minorHAnsi"/>
      </w:rPr>
      <w:t>©</w:t>
    </w:r>
    <w:r w:rsidR="00B92E0B" w:rsidRPr="000560E7">
      <w:t>20</w:t>
    </w:r>
    <w:r w:rsidR="00A376F3">
      <w:t>21</w:t>
    </w:r>
    <w:r w:rsidRPr="000560E7">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BF12" w14:textId="781FA704" w:rsidR="000560E7" w:rsidRDefault="000560E7" w:rsidP="000560E7">
    <w:pPr>
      <w:pStyle w:val="Footer"/>
      <w:tabs>
        <w:tab w:val="left" w:pos="4865"/>
      </w:tabs>
    </w:pPr>
    <w:hyperlink r:id="rId1" w:history="1">
      <w:r w:rsidRPr="000560E7">
        <w:rPr>
          <w:rStyle w:val="Hyperlink"/>
          <w:color w:val="auto"/>
          <w:u w:val="none"/>
        </w:rPr>
        <w:t>karisfellowships.com</w:t>
      </w:r>
    </w:hyperlink>
    <w:r>
      <w:tab/>
      <w:t>KF11-E</w:t>
    </w:r>
    <w:r>
      <w:tab/>
    </w:r>
    <w:r>
      <w:rPr>
        <w:rFonts w:cstheme="minorHAnsi"/>
      </w:rPr>
      <w:t>©</w:t>
    </w:r>
    <w:r w:rsidR="00354C87">
      <w:t>20</w:t>
    </w:r>
    <w:r w:rsidR="00A376F3">
      <w:t>21</w:t>
    </w:r>
    <w:r w:rsidR="004F4284">
      <w:t xml:space="preserve"> </w:t>
    </w:r>
    <w:r>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E65B" w14:textId="77777777" w:rsidR="00431220" w:rsidRDefault="00431220" w:rsidP="00285B9A">
      <w:pPr>
        <w:spacing w:after="0" w:line="240" w:lineRule="auto"/>
      </w:pPr>
      <w:r>
        <w:separator/>
      </w:r>
    </w:p>
  </w:footnote>
  <w:footnote w:type="continuationSeparator" w:id="0">
    <w:p w14:paraId="562CCE55" w14:textId="77777777" w:rsidR="00431220" w:rsidRDefault="00431220"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6F20E3DC" w14:textId="600A4B24" w:rsidR="003D212C" w:rsidRDefault="007E1B96">
        <w:pPr>
          <w:pStyle w:val="Header"/>
          <w:jc w:val="right"/>
        </w:pPr>
        <w:r>
          <w:fldChar w:fldCharType="begin"/>
        </w:r>
        <w:r w:rsidR="008271C1">
          <w:instrText xml:space="preserve"> PAGE   \* MERGEFORMAT </w:instrText>
        </w:r>
        <w:r>
          <w:fldChar w:fldCharType="separate"/>
        </w:r>
        <w:r w:rsidR="00F51824">
          <w:rPr>
            <w:noProof/>
          </w:rPr>
          <w:t>9</w:t>
        </w:r>
        <w:r>
          <w:rPr>
            <w:noProof/>
          </w:rPr>
          <w:fldChar w:fldCharType="end"/>
        </w:r>
      </w:p>
    </w:sdtContent>
  </w:sdt>
  <w:p w14:paraId="5BD2683B" w14:textId="77777777" w:rsidR="003D212C" w:rsidRDefault="003D21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2E4A48"/>
    <w:multiLevelType w:val="hybridMultilevel"/>
    <w:tmpl w:val="E7C86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2D87C2C"/>
    <w:multiLevelType w:val="hybridMultilevel"/>
    <w:tmpl w:val="0F4A02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28D6DF2"/>
    <w:multiLevelType w:val="hybridMultilevel"/>
    <w:tmpl w:val="451A7F0E"/>
    <w:lvl w:ilvl="0" w:tplc="CF0C8EA0">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07069286">
    <w:abstractNumId w:val="0"/>
  </w:num>
  <w:num w:numId="2" w16cid:durableId="50277826">
    <w:abstractNumId w:val="1"/>
  </w:num>
  <w:num w:numId="3" w16cid:durableId="2079551111">
    <w:abstractNumId w:val="3"/>
  </w:num>
  <w:num w:numId="4" w16cid:durableId="73482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29F"/>
    <w:rsid w:val="0001505E"/>
    <w:rsid w:val="00024A7A"/>
    <w:rsid w:val="00034D0C"/>
    <w:rsid w:val="00040BF5"/>
    <w:rsid w:val="00041E0F"/>
    <w:rsid w:val="00044F4C"/>
    <w:rsid w:val="000560E7"/>
    <w:rsid w:val="000611C3"/>
    <w:rsid w:val="00064A8A"/>
    <w:rsid w:val="00071C6D"/>
    <w:rsid w:val="00077149"/>
    <w:rsid w:val="00084EFC"/>
    <w:rsid w:val="00085AE7"/>
    <w:rsid w:val="00087D8F"/>
    <w:rsid w:val="00092D91"/>
    <w:rsid w:val="000D03D3"/>
    <w:rsid w:val="000D25B0"/>
    <w:rsid w:val="000D35BF"/>
    <w:rsid w:val="000E01E2"/>
    <w:rsid w:val="000E418A"/>
    <w:rsid w:val="000E7B90"/>
    <w:rsid w:val="000F77D4"/>
    <w:rsid w:val="00100C0D"/>
    <w:rsid w:val="0011019D"/>
    <w:rsid w:val="00115B5A"/>
    <w:rsid w:val="0012454D"/>
    <w:rsid w:val="001247BA"/>
    <w:rsid w:val="00124B37"/>
    <w:rsid w:val="00125454"/>
    <w:rsid w:val="001257A9"/>
    <w:rsid w:val="00130FBE"/>
    <w:rsid w:val="00131D57"/>
    <w:rsid w:val="00132AAB"/>
    <w:rsid w:val="00140EAF"/>
    <w:rsid w:val="00144BC2"/>
    <w:rsid w:val="00146FD0"/>
    <w:rsid w:val="001504E7"/>
    <w:rsid w:val="001510BF"/>
    <w:rsid w:val="0015440E"/>
    <w:rsid w:val="00154928"/>
    <w:rsid w:val="00154B49"/>
    <w:rsid w:val="00161920"/>
    <w:rsid w:val="00167C34"/>
    <w:rsid w:val="001739B2"/>
    <w:rsid w:val="00174FE4"/>
    <w:rsid w:val="00180A5C"/>
    <w:rsid w:val="00183D5F"/>
    <w:rsid w:val="00184DBA"/>
    <w:rsid w:val="00185DDB"/>
    <w:rsid w:val="00196600"/>
    <w:rsid w:val="00196C46"/>
    <w:rsid w:val="00196C7C"/>
    <w:rsid w:val="0019798F"/>
    <w:rsid w:val="001A2F5E"/>
    <w:rsid w:val="001A55BA"/>
    <w:rsid w:val="001B0921"/>
    <w:rsid w:val="001C11EB"/>
    <w:rsid w:val="001C5604"/>
    <w:rsid w:val="001C68A0"/>
    <w:rsid w:val="001D05CE"/>
    <w:rsid w:val="001D0B0E"/>
    <w:rsid w:val="001D1F97"/>
    <w:rsid w:val="001E3D6F"/>
    <w:rsid w:val="001E7C91"/>
    <w:rsid w:val="001F0719"/>
    <w:rsid w:val="001F13F4"/>
    <w:rsid w:val="001F2BE4"/>
    <w:rsid w:val="001F59A5"/>
    <w:rsid w:val="001F6C86"/>
    <w:rsid w:val="00201DC4"/>
    <w:rsid w:val="00205A9B"/>
    <w:rsid w:val="00205EC3"/>
    <w:rsid w:val="00213D64"/>
    <w:rsid w:val="002178D1"/>
    <w:rsid w:val="0022299F"/>
    <w:rsid w:val="00222F52"/>
    <w:rsid w:val="002231B1"/>
    <w:rsid w:val="00225FB2"/>
    <w:rsid w:val="002419A5"/>
    <w:rsid w:val="002437F8"/>
    <w:rsid w:val="002510A1"/>
    <w:rsid w:val="00255C49"/>
    <w:rsid w:val="00264D2F"/>
    <w:rsid w:val="00265FD1"/>
    <w:rsid w:val="00271031"/>
    <w:rsid w:val="002743B5"/>
    <w:rsid w:val="00276DAE"/>
    <w:rsid w:val="002823AF"/>
    <w:rsid w:val="0028400A"/>
    <w:rsid w:val="00285B9A"/>
    <w:rsid w:val="0029344D"/>
    <w:rsid w:val="0029750B"/>
    <w:rsid w:val="002A38FD"/>
    <w:rsid w:val="002A3B1F"/>
    <w:rsid w:val="002A69EF"/>
    <w:rsid w:val="002B0BD6"/>
    <w:rsid w:val="002B5652"/>
    <w:rsid w:val="002C2742"/>
    <w:rsid w:val="002C6E7D"/>
    <w:rsid w:val="002D62D5"/>
    <w:rsid w:val="002D6814"/>
    <w:rsid w:val="002D688C"/>
    <w:rsid w:val="002E492E"/>
    <w:rsid w:val="002E7372"/>
    <w:rsid w:val="002F0FF1"/>
    <w:rsid w:val="00300DFD"/>
    <w:rsid w:val="00302030"/>
    <w:rsid w:val="00302873"/>
    <w:rsid w:val="00306B24"/>
    <w:rsid w:val="00311C86"/>
    <w:rsid w:val="00313119"/>
    <w:rsid w:val="00313CB7"/>
    <w:rsid w:val="003200D8"/>
    <w:rsid w:val="003204B4"/>
    <w:rsid w:val="00321761"/>
    <w:rsid w:val="00321BDB"/>
    <w:rsid w:val="00322388"/>
    <w:rsid w:val="003249AD"/>
    <w:rsid w:val="00324D96"/>
    <w:rsid w:val="00333821"/>
    <w:rsid w:val="00336FE8"/>
    <w:rsid w:val="003451EC"/>
    <w:rsid w:val="00354C87"/>
    <w:rsid w:val="00355C88"/>
    <w:rsid w:val="00356175"/>
    <w:rsid w:val="003600AC"/>
    <w:rsid w:val="00364554"/>
    <w:rsid w:val="00370FB4"/>
    <w:rsid w:val="00373B87"/>
    <w:rsid w:val="00375062"/>
    <w:rsid w:val="003767A7"/>
    <w:rsid w:val="0038151A"/>
    <w:rsid w:val="003821A5"/>
    <w:rsid w:val="003851C2"/>
    <w:rsid w:val="00386496"/>
    <w:rsid w:val="00386E12"/>
    <w:rsid w:val="003970F5"/>
    <w:rsid w:val="003A01B9"/>
    <w:rsid w:val="003A26CA"/>
    <w:rsid w:val="003A34AA"/>
    <w:rsid w:val="003A5146"/>
    <w:rsid w:val="003A5C61"/>
    <w:rsid w:val="003B00EC"/>
    <w:rsid w:val="003B5206"/>
    <w:rsid w:val="003B7B89"/>
    <w:rsid w:val="003C02FA"/>
    <w:rsid w:val="003C49E8"/>
    <w:rsid w:val="003C4CED"/>
    <w:rsid w:val="003C5BCF"/>
    <w:rsid w:val="003D212C"/>
    <w:rsid w:val="003D549F"/>
    <w:rsid w:val="003E7A45"/>
    <w:rsid w:val="003F61DB"/>
    <w:rsid w:val="0040137F"/>
    <w:rsid w:val="00402457"/>
    <w:rsid w:val="00404A53"/>
    <w:rsid w:val="004067CF"/>
    <w:rsid w:val="00406A07"/>
    <w:rsid w:val="00413029"/>
    <w:rsid w:val="004135E0"/>
    <w:rsid w:val="00414557"/>
    <w:rsid w:val="004147D9"/>
    <w:rsid w:val="0041782B"/>
    <w:rsid w:val="004249EA"/>
    <w:rsid w:val="00427EC1"/>
    <w:rsid w:val="004305D8"/>
    <w:rsid w:val="00431220"/>
    <w:rsid w:val="00435E5C"/>
    <w:rsid w:val="00450802"/>
    <w:rsid w:val="00457A65"/>
    <w:rsid w:val="00461EB0"/>
    <w:rsid w:val="00462BF9"/>
    <w:rsid w:val="00462F0F"/>
    <w:rsid w:val="004661B1"/>
    <w:rsid w:val="00470138"/>
    <w:rsid w:val="0047081B"/>
    <w:rsid w:val="0047539F"/>
    <w:rsid w:val="00481E75"/>
    <w:rsid w:val="00485D3F"/>
    <w:rsid w:val="00491848"/>
    <w:rsid w:val="004935A6"/>
    <w:rsid w:val="004A3777"/>
    <w:rsid w:val="004A7B4C"/>
    <w:rsid w:val="004B14A6"/>
    <w:rsid w:val="004B71E0"/>
    <w:rsid w:val="004D293A"/>
    <w:rsid w:val="004D49B0"/>
    <w:rsid w:val="004D62A2"/>
    <w:rsid w:val="004E1EA7"/>
    <w:rsid w:val="004E2F36"/>
    <w:rsid w:val="004E68C7"/>
    <w:rsid w:val="004F037B"/>
    <w:rsid w:val="004F0EB5"/>
    <w:rsid w:val="004F4284"/>
    <w:rsid w:val="004F4C5C"/>
    <w:rsid w:val="004F4E90"/>
    <w:rsid w:val="004F68DF"/>
    <w:rsid w:val="00500F04"/>
    <w:rsid w:val="00501A81"/>
    <w:rsid w:val="00512E16"/>
    <w:rsid w:val="0051649F"/>
    <w:rsid w:val="00516F30"/>
    <w:rsid w:val="00521643"/>
    <w:rsid w:val="00527106"/>
    <w:rsid w:val="00534691"/>
    <w:rsid w:val="0054372D"/>
    <w:rsid w:val="005467CA"/>
    <w:rsid w:val="005531E1"/>
    <w:rsid w:val="00554903"/>
    <w:rsid w:val="00566D25"/>
    <w:rsid w:val="005817AA"/>
    <w:rsid w:val="00582C2C"/>
    <w:rsid w:val="0058759F"/>
    <w:rsid w:val="00590D81"/>
    <w:rsid w:val="005A09C1"/>
    <w:rsid w:val="005A2C9B"/>
    <w:rsid w:val="005B26B1"/>
    <w:rsid w:val="005B4091"/>
    <w:rsid w:val="005C209D"/>
    <w:rsid w:val="005C3B86"/>
    <w:rsid w:val="005D5755"/>
    <w:rsid w:val="005E729F"/>
    <w:rsid w:val="005F066E"/>
    <w:rsid w:val="005F0FF1"/>
    <w:rsid w:val="005F1E00"/>
    <w:rsid w:val="005F286D"/>
    <w:rsid w:val="005F51B3"/>
    <w:rsid w:val="005F5F4E"/>
    <w:rsid w:val="00605ADA"/>
    <w:rsid w:val="0061117B"/>
    <w:rsid w:val="0061185B"/>
    <w:rsid w:val="006211E2"/>
    <w:rsid w:val="00624493"/>
    <w:rsid w:val="0062454E"/>
    <w:rsid w:val="00626EB6"/>
    <w:rsid w:val="006308F6"/>
    <w:rsid w:val="00642B03"/>
    <w:rsid w:val="00644541"/>
    <w:rsid w:val="0064785D"/>
    <w:rsid w:val="00650FA6"/>
    <w:rsid w:val="00653C72"/>
    <w:rsid w:val="0065432E"/>
    <w:rsid w:val="0066108B"/>
    <w:rsid w:val="00665CB1"/>
    <w:rsid w:val="006759B8"/>
    <w:rsid w:val="00696964"/>
    <w:rsid w:val="006A0842"/>
    <w:rsid w:val="006A1139"/>
    <w:rsid w:val="006A496D"/>
    <w:rsid w:val="006A4C84"/>
    <w:rsid w:val="006B1BD6"/>
    <w:rsid w:val="006B1C76"/>
    <w:rsid w:val="006B5D0C"/>
    <w:rsid w:val="006C3B20"/>
    <w:rsid w:val="006C5A10"/>
    <w:rsid w:val="006C6F18"/>
    <w:rsid w:val="006D10D1"/>
    <w:rsid w:val="006D1457"/>
    <w:rsid w:val="006D338C"/>
    <w:rsid w:val="006D6A40"/>
    <w:rsid w:val="006D70D1"/>
    <w:rsid w:val="006D7F49"/>
    <w:rsid w:val="006E34EC"/>
    <w:rsid w:val="006E76A2"/>
    <w:rsid w:val="006E7806"/>
    <w:rsid w:val="006F397B"/>
    <w:rsid w:val="006F4B3E"/>
    <w:rsid w:val="007009F7"/>
    <w:rsid w:val="00714E22"/>
    <w:rsid w:val="00714E26"/>
    <w:rsid w:val="00715430"/>
    <w:rsid w:val="00724A28"/>
    <w:rsid w:val="00726DFD"/>
    <w:rsid w:val="007270BE"/>
    <w:rsid w:val="00735FEE"/>
    <w:rsid w:val="00742710"/>
    <w:rsid w:val="00742B18"/>
    <w:rsid w:val="007433F8"/>
    <w:rsid w:val="00746D79"/>
    <w:rsid w:val="00752546"/>
    <w:rsid w:val="007549B9"/>
    <w:rsid w:val="00756CA3"/>
    <w:rsid w:val="0076267F"/>
    <w:rsid w:val="0076268E"/>
    <w:rsid w:val="00770B94"/>
    <w:rsid w:val="00772D22"/>
    <w:rsid w:val="00773F5D"/>
    <w:rsid w:val="00775225"/>
    <w:rsid w:val="00775B85"/>
    <w:rsid w:val="00782FCC"/>
    <w:rsid w:val="00783A6A"/>
    <w:rsid w:val="00790909"/>
    <w:rsid w:val="00794E17"/>
    <w:rsid w:val="0079649E"/>
    <w:rsid w:val="00797149"/>
    <w:rsid w:val="007979D2"/>
    <w:rsid w:val="007A361E"/>
    <w:rsid w:val="007A7F5D"/>
    <w:rsid w:val="007B28E2"/>
    <w:rsid w:val="007B492C"/>
    <w:rsid w:val="007C38C9"/>
    <w:rsid w:val="007C55E3"/>
    <w:rsid w:val="007C66D0"/>
    <w:rsid w:val="007C7E00"/>
    <w:rsid w:val="007D3C51"/>
    <w:rsid w:val="007D4263"/>
    <w:rsid w:val="007E1B96"/>
    <w:rsid w:val="007E6698"/>
    <w:rsid w:val="007E757B"/>
    <w:rsid w:val="007F199A"/>
    <w:rsid w:val="007F67CA"/>
    <w:rsid w:val="007F68B1"/>
    <w:rsid w:val="008060AC"/>
    <w:rsid w:val="0080613B"/>
    <w:rsid w:val="0080716D"/>
    <w:rsid w:val="008111C4"/>
    <w:rsid w:val="0082015F"/>
    <w:rsid w:val="008201C0"/>
    <w:rsid w:val="00820DD9"/>
    <w:rsid w:val="00827145"/>
    <w:rsid w:val="008271C1"/>
    <w:rsid w:val="00836C76"/>
    <w:rsid w:val="0084241D"/>
    <w:rsid w:val="00843E51"/>
    <w:rsid w:val="00850F51"/>
    <w:rsid w:val="00856774"/>
    <w:rsid w:val="00861A98"/>
    <w:rsid w:val="0086631F"/>
    <w:rsid w:val="0087384D"/>
    <w:rsid w:val="0087394C"/>
    <w:rsid w:val="0087680D"/>
    <w:rsid w:val="008770BF"/>
    <w:rsid w:val="00882F13"/>
    <w:rsid w:val="008841A8"/>
    <w:rsid w:val="00885087"/>
    <w:rsid w:val="008917B0"/>
    <w:rsid w:val="00894F7B"/>
    <w:rsid w:val="00895B9E"/>
    <w:rsid w:val="008C0EE0"/>
    <w:rsid w:val="008C1599"/>
    <w:rsid w:val="008C2957"/>
    <w:rsid w:val="008D1C1A"/>
    <w:rsid w:val="008D1C8D"/>
    <w:rsid w:val="008D6E2C"/>
    <w:rsid w:val="008E75FD"/>
    <w:rsid w:val="008F37DF"/>
    <w:rsid w:val="0090151D"/>
    <w:rsid w:val="00901FD9"/>
    <w:rsid w:val="0091047F"/>
    <w:rsid w:val="00913894"/>
    <w:rsid w:val="009229DD"/>
    <w:rsid w:val="00926455"/>
    <w:rsid w:val="009270CC"/>
    <w:rsid w:val="009315CD"/>
    <w:rsid w:val="00934989"/>
    <w:rsid w:val="00940853"/>
    <w:rsid w:val="00943034"/>
    <w:rsid w:val="009522FB"/>
    <w:rsid w:val="009544B0"/>
    <w:rsid w:val="00963F59"/>
    <w:rsid w:val="00967F32"/>
    <w:rsid w:val="0097301C"/>
    <w:rsid w:val="00980EE1"/>
    <w:rsid w:val="0098139F"/>
    <w:rsid w:val="00982307"/>
    <w:rsid w:val="00984031"/>
    <w:rsid w:val="0098506C"/>
    <w:rsid w:val="009916C7"/>
    <w:rsid w:val="009932A6"/>
    <w:rsid w:val="009A0E66"/>
    <w:rsid w:val="009A2D2F"/>
    <w:rsid w:val="009A3F1F"/>
    <w:rsid w:val="009B1103"/>
    <w:rsid w:val="009B18B4"/>
    <w:rsid w:val="009B5183"/>
    <w:rsid w:val="009B6B27"/>
    <w:rsid w:val="009B6E04"/>
    <w:rsid w:val="009C1A55"/>
    <w:rsid w:val="009C5957"/>
    <w:rsid w:val="009C7938"/>
    <w:rsid w:val="009D152A"/>
    <w:rsid w:val="009D3BF5"/>
    <w:rsid w:val="009D6DE3"/>
    <w:rsid w:val="009D740D"/>
    <w:rsid w:val="009E0C44"/>
    <w:rsid w:val="009E5569"/>
    <w:rsid w:val="00A01EFC"/>
    <w:rsid w:val="00A07779"/>
    <w:rsid w:val="00A10BB4"/>
    <w:rsid w:val="00A139DE"/>
    <w:rsid w:val="00A175E0"/>
    <w:rsid w:val="00A17B99"/>
    <w:rsid w:val="00A22904"/>
    <w:rsid w:val="00A22FF2"/>
    <w:rsid w:val="00A30B45"/>
    <w:rsid w:val="00A32469"/>
    <w:rsid w:val="00A342C8"/>
    <w:rsid w:val="00A35E0A"/>
    <w:rsid w:val="00A36506"/>
    <w:rsid w:val="00A376F3"/>
    <w:rsid w:val="00A402A8"/>
    <w:rsid w:val="00A40EAA"/>
    <w:rsid w:val="00A41822"/>
    <w:rsid w:val="00A42DB2"/>
    <w:rsid w:val="00A437CA"/>
    <w:rsid w:val="00A43D90"/>
    <w:rsid w:val="00A44F3F"/>
    <w:rsid w:val="00A4686A"/>
    <w:rsid w:val="00A52451"/>
    <w:rsid w:val="00A53F6F"/>
    <w:rsid w:val="00A55312"/>
    <w:rsid w:val="00A5602B"/>
    <w:rsid w:val="00A60011"/>
    <w:rsid w:val="00A63B37"/>
    <w:rsid w:val="00A71CCB"/>
    <w:rsid w:val="00A74754"/>
    <w:rsid w:val="00A7743D"/>
    <w:rsid w:val="00A97610"/>
    <w:rsid w:val="00A97810"/>
    <w:rsid w:val="00AA0C3C"/>
    <w:rsid w:val="00AA28DA"/>
    <w:rsid w:val="00AA30AA"/>
    <w:rsid w:val="00AB0D95"/>
    <w:rsid w:val="00AB1C57"/>
    <w:rsid w:val="00AB3A7D"/>
    <w:rsid w:val="00AC2218"/>
    <w:rsid w:val="00AC344A"/>
    <w:rsid w:val="00AC4930"/>
    <w:rsid w:val="00AC687D"/>
    <w:rsid w:val="00AD27C3"/>
    <w:rsid w:val="00AD3B0B"/>
    <w:rsid w:val="00AD6C80"/>
    <w:rsid w:val="00AD7691"/>
    <w:rsid w:val="00AE4681"/>
    <w:rsid w:val="00AE5C12"/>
    <w:rsid w:val="00AF286C"/>
    <w:rsid w:val="00B02D3E"/>
    <w:rsid w:val="00B0478B"/>
    <w:rsid w:val="00B064AD"/>
    <w:rsid w:val="00B06C39"/>
    <w:rsid w:val="00B06D64"/>
    <w:rsid w:val="00B0787F"/>
    <w:rsid w:val="00B1529D"/>
    <w:rsid w:val="00B17352"/>
    <w:rsid w:val="00B21C81"/>
    <w:rsid w:val="00B22F33"/>
    <w:rsid w:val="00B33B46"/>
    <w:rsid w:val="00B33F78"/>
    <w:rsid w:val="00B4077E"/>
    <w:rsid w:val="00B41154"/>
    <w:rsid w:val="00B520CB"/>
    <w:rsid w:val="00B62001"/>
    <w:rsid w:val="00B64239"/>
    <w:rsid w:val="00B67F46"/>
    <w:rsid w:val="00B715E3"/>
    <w:rsid w:val="00B7441A"/>
    <w:rsid w:val="00B75C44"/>
    <w:rsid w:val="00B76849"/>
    <w:rsid w:val="00B808CC"/>
    <w:rsid w:val="00B8582D"/>
    <w:rsid w:val="00B91234"/>
    <w:rsid w:val="00B92E0B"/>
    <w:rsid w:val="00BA12B4"/>
    <w:rsid w:val="00BA7EA8"/>
    <w:rsid w:val="00BB10D6"/>
    <w:rsid w:val="00BB1CD5"/>
    <w:rsid w:val="00BB5B63"/>
    <w:rsid w:val="00BC069C"/>
    <w:rsid w:val="00BC21B9"/>
    <w:rsid w:val="00BC2872"/>
    <w:rsid w:val="00BC65E7"/>
    <w:rsid w:val="00BD46AD"/>
    <w:rsid w:val="00BD515E"/>
    <w:rsid w:val="00BD51A4"/>
    <w:rsid w:val="00BD5374"/>
    <w:rsid w:val="00BD54A5"/>
    <w:rsid w:val="00BD7EF2"/>
    <w:rsid w:val="00BE3339"/>
    <w:rsid w:val="00BE6352"/>
    <w:rsid w:val="00BE6911"/>
    <w:rsid w:val="00BE7DE1"/>
    <w:rsid w:val="00BF4193"/>
    <w:rsid w:val="00BF477E"/>
    <w:rsid w:val="00BF746D"/>
    <w:rsid w:val="00C0268A"/>
    <w:rsid w:val="00C0445A"/>
    <w:rsid w:val="00C04BD4"/>
    <w:rsid w:val="00C14028"/>
    <w:rsid w:val="00C20F53"/>
    <w:rsid w:val="00C328DD"/>
    <w:rsid w:val="00C3630C"/>
    <w:rsid w:val="00C37424"/>
    <w:rsid w:val="00C418DC"/>
    <w:rsid w:val="00C42191"/>
    <w:rsid w:val="00C47356"/>
    <w:rsid w:val="00C5540F"/>
    <w:rsid w:val="00C56AB8"/>
    <w:rsid w:val="00C70301"/>
    <w:rsid w:val="00C72F8F"/>
    <w:rsid w:val="00C83E25"/>
    <w:rsid w:val="00C909AE"/>
    <w:rsid w:val="00CA2A0B"/>
    <w:rsid w:val="00CA78C7"/>
    <w:rsid w:val="00CB002F"/>
    <w:rsid w:val="00CB1D09"/>
    <w:rsid w:val="00CB2AC4"/>
    <w:rsid w:val="00CB4947"/>
    <w:rsid w:val="00CC20C0"/>
    <w:rsid w:val="00CC36DA"/>
    <w:rsid w:val="00CD2AB4"/>
    <w:rsid w:val="00CE2EC2"/>
    <w:rsid w:val="00CE47B6"/>
    <w:rsid w:val="00CE79D4"/>
    <w:rsid w:val="00CF572F"/>
    <w:rsid w:val="00CF6ABB"/>
    <w:rsid w:val="00D01C50"/>
    <w:rsid w:val="00D06453"/>
    <w:rsid w:val="00D11032"/>
    <w:rsid w:val="00D11289"/>
    <w:rsid w:val="00D13F70"/>
    <w:rsid w:val="00D14AD0"/>
    <w:rsid w:val="00D21E09"/>
    <w:rsid w:val="00D23AE5"/>
    <w:rsid w:val="00D2624E"/>
    <w:rsid w:val="00D3238A"/>
    <w:rsid w:val="00D333AE"/>
    <w:rsid w:val="00D434D0"/>
    <w:rsid w:val="00D44493"/>
    <w:rsid w:val="00D458D2"/>
    <w:rsid w:val="00D45F0C"/>
    <w:rsid w:val="00D47D59"/>
    <w:rsid w:val="00D604BE"/>
    <w:rsid w:val="00D704A1"/>
    <w:rsid w:val="00D712E2"/>
    <w:rsid w:val="00D75AB8"/>
    <w:rsid w:val="00D80D09"/>
    <w:rsid w:val="00D86770"/>
    <w:rsid w:val="00D873BB"/>
    <w:rsid w:val="00D913C7"/>
    <w:rsid w:val="00D9649B"/>
    <w:rsid w:val="00D97925"/>
    <w:rsid w:val="00DA7C9A"/>
    <w:rsid w:val="00DB11F4"/>
    <w:rsid w:val="00DB50F1"/>
    <w:rsid w:val="00DC22F9"/>
    <w:rsid w:val="00DC2AAF"/>
    <w:rsid w:val="00DC317D"/>
    <w:rsid w:val="00DC44C3"/>
    <w:rsid w:val="00DC4F71"/>
    <w:rsid w:val="00DC71D8"/>
    <w:rsid w:val="00DC7CB9"/>
    <w:rsid w:val="00DD0505"/>
    <w:rsid w:val="00DD125F"/>
    <w:rsid w:val="00DD6946"/>
    <w:rsid w:val="00DE31F1"/>
    <w:rsid w:val="00DE406F"/>
    <w:rsid w:val="00DF0C8D"/>
    <w:rsid w:val="00DF50FC"/>
    <w:rsid w:val="00E11742"/>
    <w:rsid w:val="00E1182D"/>
    <w:rsid w:val="00E15932"/>
    <w:rsid w:val="00E16D1B"/>
    <w:rsid w:val="00E27BAD"/>
    <w:rsid w:val="00E34BC4"/>
    <w:rsid w:val="00E3606C"/>
    <w:rsid w:val="00E36E58"/>
    <w:rsid w:val="00E42980"/>
    <w:rsid w:val="00E52E10"/>
    <w:rsid w:val="00E53388"/>
    <w:rsid w:val="00E5496C"/>
    <w:rsid w:val="00E579CA"/>
    <w:rsid w:val="00E66354"/>
    <w:rsid w:val="00E77A89"/>
    <w:rsid w:val="00E82C6C"/>
    <w:rsid w:val="00E87360"/>
    <w:rsid w:val="00EA036C"/>
    <w:rsid w:val="00EA077A"/>
    <w:rsid w:val="00EA2D7E"/>
    <w:rsid w:val="00EA6F85"/>
    <w:rsid w:val="00EB03C7"/>
    <w:rsid w:val="00EB42B9"/>
    <w:rsid w:val="00EB6A8C"/>
    <w:rsid w:val="00EC15E4"/>
    <w:rsid w:val="00EC32EC"/>
    <w:rsid w:val="00EC520C"/>
    <w:rsid w:val="00EC5233"/>
    <w:rsid w:val="00EC5B94"/>
    <w:rsid w:val="00EC5D16"/>
    <w:rsid w:val="00ED2D8F"/>
    <w:rsid w:val="00ED7BC5"/>
    <w:rsid w:val="00EE2854"/>
    <w:rsid w:val="00EE5893"/>
    <w:rsid w:val="00EE5DFB"/>
    <w:rsid w:val="00EE6F1A"/>
    <w:rsid w:val="00EE7A2C"/>
    <w:rsid w:val="00EF0E6A"/>
    <w:rsid w:val="00EF29F0"/>
    <w:rsid w:val="00EF3BB5"/>
    <w:rsid w:val="00EF54F8"/>
    <w:rsid w:val="00F014AC"/>
    <w:rsid w:val="00F03D98"/>
    <w:rsid w:val="00F13E09"/>
    <w:rsid w:val="00F14DA8"/>
    <w:rsid w:val="00F212E2"/>
    <w:rsid w:val="00F24946"/>
    <w:rsid w:val="00F27715"/>
    <w:rsid w:val="00F365C9"/>
    <w:rsid w:val="00F43E70"/>
    <w:rsid w:val="00F51824"/>
    <w:rsid w:val="00F5188D"/>
    <w:rsid w:val="00F525C8"/>
    <w:rsid w:val="00F54574"/>
    <w:rsid w:val="00F71D8B"/>
    <w:rsid w:val="00F757C0"/>
    <w:rsid w:val="00F81155"/>
    <w:rsid w:val="00F82D81"/>
    <w:rsid w:val="00F837E8"/>
    <w:rsid w:val="00F9022F"/>
    <w:rsid w:val="00F9048F"/>
    <w:rsid w:val="00F90942"/>
    <w:rsid w:val="00F93D3C"/>
    <w:rsid w:val="00F95E3B"/>
    <w:rsid w:val="00F974BA"/>
    <w:rsid w:val="00FA051E"/>
    <w:rsid w:val="00FA0C22"/>
    <w:rsid w:val="00FB23DD"/>
    <w:rsid w:val="00FB54A7"/>
    <w:rsid w:val="00FC70D5"/>
    <w:rsid w:val="00FD1B1D"/>
    <w:rsid w:val="00FD45A4"/>
    <w:rsid w:val="00FE0AAB"/>
    <w:rsid w:val="00FE73ED"/>
    <w:rsid w:val="00FF22B8"/>
    <w:rsid w:val="00FF72FA"/>
    <w:rsid w:val="00FF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1C0A2"/>
  <w15:docId w15:val="{3E0C76E7-41EC-40AE-BE0F-72DCF158B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C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5E729F"/>
    <w:pPr>
      <w:ind w:left="720"/>
      <w:contextualSpacing/>
    </w:pPr>
    <w:rPr>
      <w:rFonts w:eastAsiaTheme="minorHAnsi"/>
    </w:rPr>
  </w:style>
  <w:style w:type="paragraph" w:styleId="NormalWeb">
    <w:name w:val="Normal (Web)"/>
    <w:basedOn w:val="Normal"/>
    <w:uiPriority w:val="99"/>
    <w:unhideWhenUsed/>
    <w:rsid w:val="003D54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31D57"/>
    <w:rPr>
      <w:color w:val="0000FF" w:themeColor="hyperlink"/>
      <w:u w:val="single"/>
    </w:rPr>
  </w:style>
  <w:style w:type="paragraph" w:styleId="BalloonText">
    <w:name w:val="Balloon Text"/>
    <w:basedOn w:val="Normal"/>
    <w:link w:val="BalloonTextChar"/>
    <w:uiPriority w:val="99"/>
    <w:semiHidden/>
    <w:unhideWhenUsed/>
    <w:rsid w:val="009D152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D152A"/>
    <w:rPr>
      <w:rFonts w:ascii="Lucida Grande" w:hAnsi="Lucida Grande" w:cs="Lucida Grande"/>
      <w:sz w:val="18"/>
      <w:szCs w:val="18"/>
    </w:rPr>
  </w:style>
  <w:style w:type="paragraph" w:styleId="EndnoteText">
    <w:name w:val="endnote text"/>
    <w:basedOn w:val="Normal"/>
    <w:link w:val="EndnoteTextChar"/>
    <w:uiPriority w:val="99"/>
    <w:semiHidden/>
    <w:unhideWhenUsed/>
    <w:rsid w:val="00F212E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12E2"/>
    <w:rPr>
      <w:sz w:val="20"/>
      <w:szCs w:val="20"/>
    </w:rPr>
  </w:style>
  <w:style w:type="character" w:styleId="EndnoteReference">
    <w:name w:val="endnote reference"/>
    <w:basedOn w:val="DefaultParagraphFont"/>
    <w:uiPriority w:val="99"/>
    <w:semiHidden/>
    <w:unhideWhenUsed/>
    <w:rsid w:val="00F212E2"/>
    <w:rPr>
      <w:vertAlign w:val="superscript"/>
    </w:rPr>
  </w:style>
  <w:style w:type="character" w:styleId="CommentReference">
    <w:name w:val="annotation reference"/>
    <w:basedOn w:val="DefaultParagraphFont"/>
    <w:uiPriority w:val="99"/>
    <w:semiHidden/>
    <w:unhideWhenUsed/>
    <w:rsid w:val="008201C0"/>
    <w:rPr>
      <w:sz w:val="16"/>
      <w:szCs w:val="16"/>
    </w:rPr>
  </w:style>
  <w:style w:type="paragraph" w:styleId="CommentText">
    <w:name w:val="annotation text"/>
    <w:basedOn w:val="Normal"/>
    <w:link w:val="CommentTextChar"/>
    <w:uiPriority w:val="99"/>
    <w:semiHidden/>
    <w:unhideWhenUsed/>
    <w:rsid w:val="008201C0"/>
    <w:pPr>
      <w:spacing w:line="240" w:lineRule="auto"/>
    </w:pPr>
    <w:rPr>
      <w:sz w:val="20"/>
      <w:szCs w:val="20"/>
    </w:rPr>
  </w:style>
  <w:style w:type="character" w:customStyle="1" w:styleId="CommentTextChar">
    <w:name w:val="Comment Text Char"/>
    <w:basedOn w:val="DefaultParagraphFont"/>
    <w:link w:val="CommentText"/>
    <w:uiPriority w:val="99"/>
    <w:semiHidden/>
    <w:rsid w:val="008201C0"/>
    <w:rPr>
      <w:sz w:val="20"/>
      <w:szCs w:val="20"/>
    </w:rPr>
  </w:style>
  <w:style w:type="paragraph" w:styleId="CommentSubject">
    <w:name w:val="annotation subject"/>
    <w:basedOn w:val="CommentText"/>
    <w:next w:val="CommentText"/>
    <w:link w:val="CommentSubjectChar"/>
    <w:uiPriority w:val="99"/>
    <w:semiHidden/>
    <w:unhideWhenUsed/>
    <w:rsid w:val="008201C0"/>
    <w:rPr>
      <w:b/>
      <w:bCs/>
    </w:rPr>
  </w:style>
  <w:style w:type="character" w:customStyle="1" w:styleId="CommentSubjectChar">
    <w:name w:val="Comment Subject Char"/>
    <w:basedOn w:val="CommentTextChar"/>
    <w:link w:val="CommentSubject"/>
    <w:uiPriority w:val="99"/>
    <w:semiHidden/>
    <w:rsid w:val="008201C0"/>
    <w:rPr>
      <w:b/>
      <w:bCs/>
      <w:sz w:val="20"/>
      <w:szCs w:val="20"/>
    </w:rPr>
  </w:style>
  <w:style w:type="paragraph" w:styleId="FootnoteText">
    <w:name w:val="footnote text"/>
    <w:basedOn w:val="Normal"/>
    <w:link w:val="FootnoteTextChar"/>
    <w:uiPriority w:val="99"/>
    <w:semiHidden/>
    <w:unhideWhenUsed/>
    <w:rsid w:val="005A09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09C1"/>
    <w:rPr>
      <w:sz w:val="20"/>
      <w:szCs w:val="20"/>
    </w:rPr>
  </w:style>
  <w:style w:type="character" w:styleId="FootnoteReference">
    <w:name w:val="footnote reference"/>
    <w:basedOn w:val="DefaultParagraphFont"/>
    <w:uiPriority w:val="99"/>
    <w:semiHidden/>
    <w:unhideWhenUsed/>
    <w:rsid w:val="005A09C1"/>
    <w:rPr>
      <w:vertAlign w:val="superscript"/>
    </w:rPr>
  </w:style>
  <w:style w:type="paragraph" w:styleId="Revision">
    <w:name w:val="Revision"/>
    <w:hidden/>
    <w:uiPriority w:val="99"/>
    <w:semiHidden/>
    <w:rsid w:val="00BC28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6692">
      <w:bodyDiv w:val="1"/>
      <w:marLeft w:val="0"/>
      <w:marRight w:val="0"/>
      <w:marTop w:val="0"/>
      <w:marBottom w:val="0"/>
      <w:divBdr>
        <w:top w:val="none" w:sz="0" w:space="0" w:color="auto"/>
        <w:left w:val="none" w:sz="0" w:space="0" w:color="auto"/>
        <w:bottom w:val="none" w:sz="0" w:space="0" w:color="auto"/>
        <w:right w:val="none" w:sz="0" w:space="0" w:color="auto"/>
      </w:divBdr>
    </w:div>
    <w:div w:id="118382002">
      <w:bodyDiv w:val="1"/>
      <w:marLeft w:val="0"/>
      <w:marRight w:val="0"/>
      <w:marTop w:val="0"/>
      <w:marBottom w:val="0"/>
      <w:divBdr>
        <w:top w:val="none" w:sz="0" w:space="0" w:color="auto"/>
        <w:left w:val="none" w:sz="0" w:space="0" w:color="auto"/>
        <w:bottom w:val="none" w:sz="0" w:space="0" w:color="auto"/>
        <w:right w:val="none" w:sz="0" w:space="0" w:color="auto"/>
      </w:divBdr>
      <w:divsChild>
        <w:div w:id="1145899743">
          <w:marLeft w:val="0"/>
          <w:marRight w:val="0"/>
          <w:marTop w:val="0"/>
          <w:marBottom w:val="0"/>
          <w:divBdr>
            <w:top w:val="none" w:sz="0" w:space="0" w:color="auto"/>
            <w:left w:val="none" w:sz="0" w:space="0" w:color="auto"/>
            <w:bottom w:val="none" w:sz="0" w:space="0" w:color="auto"/>
            <w:right w:val="none" w:sz="0" w:space="0" w:color="auto"/>
          </w:divBdr>
          <w:divsChild>
            <w:div w:id="244994209">
              <w:marLeft w:val="0"/>
              <w:marRight w:val="0"/>
              <w:marTop w:val="0"/>
              <w:marBottom w:val="0"/>
              <w:divBdr>
                <w:top w:val="none" w:sz="0" w:space="0" w:color="auto"/>
                <w:left w:val="none" w:sz="0" w:space="0" w:color="auto"/>
                <w:bottom w:val="none" w:sz="0" w:space="0" w:color="auto"/>
                <w:right w:val="none" w:sz="0" w:space="0" w:color="auto"/>
              </w:divBdr>
              <w:divsChild>
                <w:div w:id="1095905257">
                  <w:marLeft w:val="0"/>
                  <w:marRight w:val="0"/>
                  <w:marTop w:val="0"/>
                  <w:marBottom w:val="0"/>
                  <w:divBdr>
                    <w:top w:val="none" w:sz="0" w:space="0" w:color="auto"/>
                    <w:left w:val="none" w:sz="0" w:space="0" w:color="auto"/>
                    <w:bottom w:val="none" w:sz="0" w:space="0" w:color="auto"/>
                    <w:right w:val="none" w:sz="0" w:space="0" w:color="auto"/>
                  </w:divBdr>
                  <w:divsChild>
                    <w:div w:id="2079398645">
                      <w:marLeft w:val="0"/>
                      <w:marRight w:val="0"/>
                      <w:marTop w:val="0"/>
                      <w:marBottom w:val="0"/>
                      <w:divBdr>
                        <w:top w:val="none" w:sz="0" w:space="0" w:color="auto"/>
                        <w:left w:val="none" w:sz="0" w:space="0" w:color="auto"/>
                        <w:bottom w:val="none" w:sz="0" w:space="0" w:color="auto"/>
                        <w:right w:val="none" w:sz="0" w:space="0" w:color="auto"/>
                      </w:divBdr>
                      <w:divsChild>
                        <w:div w:id="2046901766">
                          <w:marLeft w:val="405"/>
                          <w:marRight w:val="0"/>
                          <w:marTop w:val="0"/>
                          <w:marBottom w:val="0"/>
                          <w:divBdr>
                            <w:top w:val="none" w:sz="0" w:space="0" w:color="auto"/>
                            <w:left w:val="none" w:sz="0" w:space="0" w:color="auto"/>
                            <w:bottom w:val="none" w:sz="0" w:space="0" w:color="auto"/>
                            <w:right w:val="none" w:sz="0" w:space="0" w:color="auto"/>
                          </w:divBdr>
                          <w:divsChild>
                            <w:div w:id="1863200534">
                              <w:marLeft w:val="0"/>
                              <w:marRight w:val="0"/>
                              <w:marTop w:val="0"/>
                              <w:marBottom w:val="0"/>
                              <w:divBdr>
                                <w:top w:val="none" w:sz="0" w:space="0" w:color="auto"/>
                                <w:left w:val="none" w:sz="0" w:space="0" w:color="auto"/>
                                <w:bottom w:val="none" w:sz="0" w:space="0" w:color="auto"/>
                                <w:right w:val="none" w:sz="0" w:space="0" w:color="auto"/>
                              </w:divBdr>
                              <w:divsChild>
                                <w:div w:id="1548375693">
                                  <w:marLeft w:val="0"/>
                                  <w:marRight w:val="0"/>
                                  <w:marTop w:val="0"/>
                                  <w:marBottom w:val="0"/>
                                  <w:divBdr>
                                    <w:top w:val="none" w:sz="0" w:space="0" w:color="auto"/>
                                    <w:left w:val="none" w:sz="0" w:space="0" w:color="auto"/>
                                    <w:bottom w:val="none" w:sz="0" w:space="0" w:color="auto"/>
                                    <w:right w:val="none" w:sz="0" w:space="0" w:color="auto"/>
                                  </w:divBdr>
                                  <w:divsChild>
                                    <w:div w:id="234316636">
                                      <w:marLeft w:val="0"/>
                                      <w:marRight w:val="0"/>
                                      <w:marTop w:val="60"/>
                                      <w:marBottom w:val="0"/>
                                      <w:divBdr>
                                        <w:top w:val="none" w:sz="0" w:space="0" w:color="auto"/>
                                        <w:left w:val="none" w:sz="0" w:space="0" w:color="auto"/>
                                        <w:bottom w:val="none" w:sz="0" w:space="0" w:color="auto"/>
                                        <w:right w:val="none" w:sz="0" w:space="0" w:color="auto"/>
                                      </w:divBdr>
                                      <w:divsChild>
                                        <w:div w:id="374551793">
                                          <w:marLeft w:val="0"/>
                                          <w:marRight w:val="0"/>
                                          <w:marTop w:val="0"/>
                                          <w:marBottom w:val="0"/>
                                          <w:divBdr>
                                            <w:top w:val="none" w:sz="0" w:space="0" w:color="auto"/>
                                            <w:left w:val="none" w:sz="0" w:space="0" w:color="auto"/>
                                            <w:bottom w:val="none" w:sz="0" w:space="0" w:color="auto"/>
                                            <w:right w:val="none" w:sz="0" w:space="0" w:color="auto"/>
                                          </w:divBdr>
                                          <w:divsChild>
                                            <w:div w:id="1486124347">
                                              <w:marLeft w:val="0"/>
                                              <w:marRight w:val="0"/>
                                              <w:marTop w:val="0"/>
                                              <w:marBottom w:val="0"/>
                                              <w:divBdr>
                                                <w:top w:val="none" w:sz="0" w:space="0" w:color="auto"/>
                                                <w:left w:val="none" w:sz="0" w:space="0" w:color="auto"/>
                                                <w:bottom w:val="none" w:sz="0" w:space="0" w:color="auto"/>
                                                <w:right w:val="none" w:sz="0" w:space="0" w:color="auto"/>
                                              </w:divBdr>
                                              <w:divsChild>
                                                <w:div w:id="1364329638">
                                                  <w:marLeft w:val="0"/>
                                                  <w:marRight w:val="0"/>
                                                  <w:marTop w:val="0"/>
                                                  <w:marBottom w:val="0"/>
                                                  <w:divBdr>
                                                    <w:top w:val="none" w:sz="0" w:space="0" w:color="auto"/>
                                                    <w:left w:val="none" w:sz="0" w:space="0" w:color="auto"/>
                                                    <w:bottom w:val="none" w:sz="0" w:space="0" w:color="auto"/>
                                                    <w:right w:val="none" w:sz="0" w:space="0" w:color="auto"/>
                                                  </w:divBdr>
                                                  <w:divsChild>
                                                    <w:div w:id="962463833">
                                                      <w:marLeft w:val="0"/>
                                                      <w:marRight w:val="0"/>
                                                      <w:marTop w:val="0"/>
                                                      <w:marBottom w:val="0"/>
                                                      <w:divBdr>
                                                        <w:top w:val="none" w:sz="0" w:space="0" w:color="auto"/>
                                                        <w:left w:val="none" w:sz="0" w:space="0" w:color="auto"/>
                                                        <w:bottom w:val="none" w:sz="0" w:space="0" w:color="auto"/>
                                                        <w:right w:val="none" w:sz="0" w:space="0" w:color="auto"/>
                                                      </w:divBdr>
                                                      <w:divsChild>
                                                        <w:div w:id="1994290522">
                                                          <w:marLeft w:val="0"/>
                                                          <w:marRight w:val="0"/>
                                                          <w:marTop w:val="0"/>
                                                          <w:marBottom w:val="0"/>
                                                          <w:divBdr>
                                                            <w:top w:val="none" w:sz="0" w:space="0" w:color="auto"/>
                                                            <w:left w:val="none" w:sz="0" w:space="0" w:color="auto"/>
                                                            <w:bottom w:val="none" w:sz="0" w:space="0" w:color="auto"/>
                                                            <w:right w:val="none" w:sz="0" w:space="0" w:color="auto"/>
                                                          </w:divBdr>
                                                          <w:divsChild>
                                                            <w:div w:id="1559777349">
                                                              <w:marLeft w:val="0"/>
                                                              <w:marRight w:val="0"/>
                                                              <w:marTop w:val="0"/>
                                                              <w:marBottom w:val="0"/>
                                                              <w:divBdr>
                                                                <w:top w:val="none" w:sz="0" w:space="0" w:color="auto"/>
                                                                <w:left w:val="none" w:sz="0" w:space="0" w:color="auto"/>
                                                                <w:bottom w:val="none" w:sz="0" w:space="0" w:color="auto"/>
                                                                <w:right w:val="none" w:sz="0" w:space="0" w:color="auto"/>
                                                              </w:divBdr>
                                                              <w:divsChild>
                                                                <w:div w:id="829098494">
                                                                  <w:marLeft w:val="0"/>
                                                                  <w:marRight w:val="0"/>
                                                                  <w:marTop w:val="0"/>
                                                                  <w:marBottom w:val="0"/>
                                                                  <w:divBdr>
                                                                    <w:top w:val="none" w:sz="0" w:space="0" w:color="auto"/>
                                                                    <w:left w:val="none" w:sz="0" w:space="0" w:color="auto"/>
                                                                    <w:bottom w:val="none" w:sz="0" w:space="0" w:color="auto"/>
                                                                    <w:right w:val="none" w:sz="0" w:space="0" w:color="auto"/>
                                                                  </w:divBdr>
                                                                  <w:divsChild>
                                                                    <w:div w:id="454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4459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karisfellowships.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karisfellowship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5.%20Template%20v6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5C69A-3C4B-4700-B534-9CA34AD8D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KF5. Template v6n</Template>
  <TotalTime>3</TotalTime>
  <Pages>9</Pages>
  <Words>4240</Words>
  <Characters>24170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4</cp:revision>
  <cp:lastPrinted>2024-06-27T15:51:00Z</cp:lastPrinted>
  <dcterms:created xsi:type="dcterms:W3CDTF">2024-06-27T15:52:00Z</dcterms:created>
  <dcterms:modified xsi:type="dcterms:W3CDTF">2025-06-08T02:51:00Z</dcterms:modified>
</cp:coreProperties>
</file>