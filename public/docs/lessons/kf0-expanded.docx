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21661" w14:textId="7CDAABF5" w:rsidR="00A23EBA" w:rsidRPr="00D02EC4" w:rsidRDefault="00CF6EB3" w:rsidP="00293550">
      <w:pPr>
        <w:pStyle w:val="Title"/>
        <w:spacing w:after="0"/>
        <w:jc w:val="both"/>
      </w:pPr>
      <w:r w:rsidRPr="00D02EC4">
        <w:t>Introductory Meeting</w:t>
      </w:r>
    </w:p>
    <w:p w14:paraId="5EBC6C51" w14:textId="0024482E" w:rsidR="00AB3A7D" w:rsidRPr="00D02EC4" w:rsidRDefault="00CF6EB3" w:rsidP="00293550">
      <w:pPr>
        <w:pStyle w:val="Title"/>
        <w:spacing w:after="0"/>
        <w:jc w:val="both"/>
      </w:pPr>
      <w:r w:rsidRPr="00D02EC4">
        <w:t xml:space="preserve">KF0 </w:t>
      </w:r>
      <w:r w:rsidR="009B6829" w:rsidRPr="00D02EC4">
        <w:t>Expanded</w:t>
      </w:r>
      <w:r w:rsidR="00B13F8E" w:rsidRPr="00D02EC4">
        <w:t xml:space="preserve"> Version of</w:t>
      </w:r>
      <w:r w:rsidR="00C23AE0" w:rsidRPr="00D02EC4">
        <w:t xml:space="preserve"> </w:t>
      </w:r>
      <w:r w:rsidR="00285B9A" w:rsidRPr="00D02EC4">
        <w:t>Teachings</w:t>
      </w:r>
    </w:p>
    <w:p w14:paraId="14B00ACA" w14:textId="77777777" w:rsidR="0025100C" w:rsidRPr="008F4A3E" w:rsidRDefault="0025100C" w:rsidP="00293550">
      <w:pPr>
        <w:spacing w:after="0" w:line="240" w:lineRule="auto"/>
        <w:jc w:val="both"/>
      </w:pPr>
    </w:p>
    <w:p w14:paraId="3B00F064" w14:textId="5D593FBD" w:rsidR="00285B9A" w:rsidRPr="008F4A3E" w:rsidRDefault="00285B9A" w:rsidP="00293550">
      <w:pPr>
        <w:spacing w:after="0" w:line="240" w:lineRule="auto"/>
        <w:jc w:val="both"/>
        <w:rPr>
          <w:rFonts w:cstheme="minorHAnsi"/>
        </w:rPr>
      </w:pPr>
      <w:r w:rsidRPr="008F4A3E">
        <w:rPr>
          <w:rFonts w:cstheme="minorHAnsi"/>
        </w:rPr>
        <w:t>Karis is an invitation to</w:t>
      </w:r>
      <w:r w:rsidR="00244CC6" w:rsidRPr="008F4A3E">
        <w:rPr>
          <w:rFonts w:cstheme="minorHAnsi"/>
        </w:rPr>
        <w:t xml:space="preserve"> a relationship based on mutual </w:t>
      </w:r>
      <w:r w:rsidRPr="008F4A3E">
        <w:rPr>
          <w:rFonts w:cstheme="minorHAnsi"/>
        </w:rPr>
        <w:t>generosity.</w:t>
      </w:r>
    </w:p>
    <w:p w14:paraId="409AAB45" w14:textId="77777777" w:rsidR="0025100C" w:rsidRPr="008F4A3E" w:rsidRDefault="0025100C" w:rsidP="00293550">
      <w:pPr>
        <w:spacing w:after="0" w:line="240" w:lineRule="auto"/>
        <w:jc w:val="both"/>
        <w:rPr>
          <w:rFonts w:cstheme="minorHAnsi"/>
        </w:rPr>
      </w:pPr>
    </w:p>
    <w:p w14:paraId="26B7C57D" w14:textId="1FEF2E99" w:rsidR="008102D4" w:rsidRPr="008F4A3E" w:rsidRDefault="008102D4" w:rsidP="00293550">
      <w:pPr>
        <w:spacing w:after="0" w:line="240" w:lineRule="auto"/>
        <w:jc w:val="both"/>
        <w:rPr>
          <w:rFonts w:cstheme="minorHAnsi"/>
        </w:rPr>
      </w:pPr>
      <w:r w:rsidRPr="008F4A3E">
        <w:rPr>
          <w:rFonts w:cstheme="minorHAnsi"/>
        </w:rPr>
        <w:t>“Search me, O God, and know my heart. Examine me and know my thoughts. See if there is any way in me that causes pain, and lead me in the ways of eternity.” (Psalm 139:23</w:t>
      </w:r>
      <w:r w:rsidR="004B1AF7" w:rsidRPr="008F4A3E">
        <w:rPr>
          <w:rFonts w:cstheme="minorHAnsi"/>
        </w:rPr>
        <w:t>–</w:t>
      </w:r>
      <w:r w:rsidRPr="008F4A3E">
        <w:rPr>
          <w:rFonts w:cstheme="minorHAnsi"/>
        </w:rPr>
        <w:t>24)</w:t>
      </w:r>
    </w:p>
    <w:p w14:paraId="08A93F46" w14:textId="77777777" w:rsidR="0025100C" w:rsidRPr="008F4A3E" w:rsidRDefault="0025100C" w:rsidP="00293550">
      <w:pPr>
        <w:spacing w:after="0" w:line="240" w:lineRule="auto"/>
        <w:jc w:val="both"/>
        <w:rPr>
          <w:rFonts w:cstheme="minorHAnsi"/>
          <w:b/>
        </w:rPr>
      </w:pPr>
    </w:p>
    <w:p w14:paraId="2BF464E1" w14:textId="0B334A9E" w:rsidR="00285B9A" w:rsidRPr="008F4A3E" w:rsidRDefault="007B6F24" w:rsidP="00293550">
      <w:pPr>
        <w:spacing w:after="0" w:line="240" w:lineRule="auto"/>
        <w:jc w:val="both"/>
        <w:rPr>
          <w:rFonts w:cstheme="minorHAnsi"/>
          <w:b/>
        </w:rPr>
      </w:pPr>
      <w:r w:rsidRPr="008F4A3E">
        <w:rPr>
          <w:rFonts w:cstheme="minorHAnsi"/>
          <w:b/>
        </w:rPr>
        <w:t>0:0</w:t>
      </w:r>
      <w:r w:rsidR="000474D3" w:rsidRPr="008F4A3E">
        <w:rPr>
          <w:rFonts w:cstheme="minorHAnsi"/>
          <w:b/>
        </w:rPr>
        <w:t>1</w:t>
      </w:r>
      <w:r w:rsidR="00285B9A" w:rsidRPr="008F4A3E">
        <w:rPr>
          <w:rFonts w:cstheme="minorHAnsi"/>
          <w:b/>
        </w:rPr>
        <w:tab/>
        <w:t>OPENING</w:t>
      </w:r>
    </w:p>
    <w:p w14:paraId="27CABE4E" w14:textId="77777777" w:rsidR="0025100C" w:rsidRPr="008F4A3E" w:rsidRDefault="0025100C" w:rsidP="00293550">
      <w:pPr>
        <w:spacing w:after="0" w:line="240" w:lineRule="auto"/>
        <w:jc w:val="both"/>
        <w:rPr>
          <w:rFonts w:cstheme="minorHAnsi"/>
          <w:b/>
        </w:rPr>
      </w:pPr>
    </w:p>
    <w:p w14:paraId="141CBAFE" w14:textId="34F87D90" w:rsidR="00BD587B" w:rsidRPr="008F4A3E" w:rsidRDefault="00BD587B" w:rsidP="00293550">
      <w:pPr>
        <w:spacing w:after="0" w:line="240" w:lineRule="auto"/>
        <w:jc w:val="both"/>
        <w:rPr>
          <w:rFonts w:cstheme="minorHAnsi"/>
        </w:rPr>
      </w:pPr>
      <w:r w:rsidRPr="008F4A3E">
        <w:rPr>
          <w:rFonts w:cstheme="minorHAnsi"/>
        </w:rPr>
        <w:t xml:space="preserve">When we use the term </w:t>
      </w:r>
      <w:r w:rsidRPr="008F4A3E">
        <w:rPr>
          <w:rFonts w:cstheme="minorHAnsi"/>
          <w:i/>
        </w:rPr>
        <w:t>orientation</w:t>
      </w:r>
      <w:r w:rsidRPr="008F4A3E">
        <w:rPr>
          <w:rFonts w:cstheme="minorHAnsi"/>
        </w:rPr>
        <w:t xml:space="preserve"> in Karis Fellowships,</w:t>
      </w:r>
      <w:r w:rsidR="00DD3523" w:rsidRPr="008F4A3E">
        <w:rPr>
          <w:rFonts w:cstheme="minorHAnsi"/>
        </w:rPr>
        <w:t xml:space="preserve"> we are </w:t>
      </w:r>
      <w:r w:rsidR="00476EC0" w:rsidRPr="008F4A3E">
        <w:rPr>
          <w:rFonts w:cstheme="minorHAnsi"/>
        </w:rPr>
        <w:t>talking</w:t>
      </w:r>
      <w:r w:rsidR="00DD3523" w:rsidRPr="008F4A3E">
        <w:rPr>
          <w:rFonts w:cstheme="minorHAnsi"/>
        </w:rPr>
        <w:t xml:space="preserve"> about </w:t>
      </w:r>
      <w:r w:rsidRPr="008F4A3E">
        <w:rPr>
          <w:rFonts w:cstheme="minorHAnsi"/>
        </w:rPr>
        <w:t xml:space="preserve">realigning with our Creator and living within the realities of our created design. If you are in this group, you have probably been able to admit to yourself that you have deviated from the Creator and </w:t>
      </w:r>
      <w:r w:rsidR="00303CFD" w:rsidRPr="008F4A3E">
        <w:rPr>
          <w:rFonts w:cstheme="minorHAnsi"/>
        </w:rPr>
        <w:t xml:space="preserve">from </w:t>
      </w:r>
      <w:r w:rsidRPr="008F4A3E">
        <w:rPr>
          <w:rFonts w:cstheme="minorHAnsi"/>
        </w:rPr>
        <w:t xml:space="preserve">your created design through neurosis. Sometimes the word </w:t>
      </w:r>
      <w:r w:rsidRPr="008F4A3E">
        <w:rPr>
          <w:rFonts w:cstheme="minorHAnsi"/>
          <w:i/>
        </w:rPr>
        <w:t>neurosis</w:t>
      </w:r>
      <w:r w:rsidRPr="008F4A3E">
        <w:rPr>
          <w:rFonts w:cstheme="minorHAnsi"/>
        </w:rPr>
        <w:t xml:space="preserve"> is a little confusing for our generation, so </w:t>
      </w:r>
      <w:r w:rsidR="00974389" w:rsidRPr="008F4A3E">
        <w:rPr>
          <w:rFonts w:cstheme="minorHAnsi"/>
        </w:rPr>
        <w:t xml:space="preserve">in KF </w:t>
      </w:r>
      <w:r w:rsidRPr="008F4A3E">
        <w:rPr>
          <w:rFonts w:cstheme="minorHAnsi"/>
        </w:rPr>
        <w:t xml:space="preserve">we use the term </w:t>
      </w:r>
      <w:r w:rsidRPr="008F4A3E">
        <w:rPr>
          <w:rFonts w:cstheme="minorHAnsi"/>
          <w:i/>
        </w:rPr>
        <w:t>misorientation</w:t>
      </w:r>
      <w:r w:rsidRPr="008F4A3E">
        <w:rPr>
          <w:rFonts w:cstheme="minorHAnsi"/>
        </w:rPr>
        <w:t xml:space="preserve"> instead. Misorientation is a kind of rebellion against our Creator and our design. We have misoriented away from our true purpose and calling by trying to save the life of our idealized self. Our goal is to reorient </w:t>
      </w:r>
      <w:r w:rsidR="00FF52B0" w:rsidRPr="008F4A3E">
        <w:rPr>
          <w:rFonts w:cstheme="minorHAnsi"/>
        </w:rPr>
        <w:t xml:space="preserve">back </w:t>
      </w:r>
      <w:r w:rsidRPr="008F4A3E">
        <w:rPr>
          <w:rFonts w:cstheme="minorHAnsi"/>
        </w:rPr>
        <w:t>to God as His creatures, to learn what is pleasing to Him, and to fulfill our created purpose in this material world</w:t>
      </w:r>
      <w:r w:rsidR="0055510A" w:rsidRPr="008F4A3E">
        <w:rPr>
          <w:rFonts w:cstheme="minorHAnsi"/>
        </w:rPr>
        <w:t>, which is to be in relationship with Him</w:t>
      </w:r>
      <w:r w:rsidRPr="008F4A3E">
        <w:rPr>
          <w:rFonts w:cstheme="minorHAnsi"/>
        </w:rPr>
        <w:t>.</w:t>
      </w:r>
    </w:p>
    <w:p w14:paraId="5FED25A9" w14:textId="77777777" w:rsidR="0025100C" w:rsidRPr="008F4A3E" w:rsidRDefault="0025100C" w:rsidP="00293550">
      <w:pPr>
        <w:spacing w:after="0" w:line="240" w:lineRule="auto"/>
        <w:jc w:val="both"/>
        <w:rPr>
          <w:rFonts w:cstheme="minorHAnsi"/>
          <w:b/>
        </w:rPr>
      </w:pPr>
    </w:p>
    <w:p w14:paraId="59CED923" w14:textId="5D95471C" w:rsidR="00285B9A" w:rsidRPr="008F4A3E" w:rsidRDefault="000474D3" w:rsidP="00293550">
      <w:pPr>
        <w:spacing w:after="0" w:line="240" w:lineRule="auto"/>
        <w:jc w:val="both"/>
        <w:rPr>
          <w:rFonts w:cstheme="minorHAnsi"/>
          <w:b/>
        </w:rPr>
      </w:pPr>
      <w:r w:rsidRPr="008F4A3E">
        <w:rPr>
          <w:rFonts w:cstheme="minorHAnsi"/>
          <w:b/>
        </w:rPr>
        <w:t>0:03</w:t>
      </w:r>
      <w:r w:rsidR="00285B9A" w:rsidRPr="008F4A3E">
        <w:rPr>
          <w:rFonts w:cstheme="minorHAnsi"/>
          <w:b/>
        </w:rPr>
        <w:tab/>
        <w:t>PRESENTING</w:t>
      </w:r>
    </w:p>
    <w:p w14:paraId="3CD1B39D" w14:textId="77777777" w:rsidR="0025100C" w:rsidRPr="008F4A3E" w:rsidRDefault="0025100C" w:rsidP="00293550">
      <w:pPr>
        <w:spacing w:after="0" w:line="240" w:lineRule="auto"/>
        <w:jc w:val="both"/>
        <w:rPr>
          <w:rFonts w:cstheme="minorHAnsi"/>
          <w:b/>
        </w:rPr>
      </w:pPr>
    </w:p>
    <w:p w14:paraId="44C17E42" w14:textId="3E0B7995" w:rsidR="00753259" w:rsidRPr="008F4A3E" w:rsidRDefault="00753259" w:rsidP="00293550">
      <w:pPr>
        <w:spacing w:after="0" w:line="240" w:lineRule="auto"/>
        <w:jc w:val="both"/>
        <w:rPr>
          <w:rFonts w:cstheme="minorHAnsi"/>
        </w:rPr>
      </w:pPr>
      <w:r w:rsidRPr="008F4A3E">
        <w:rPr>
          <w:rFonts w:cstheme="minorHAnsi"/>
        </w:rPr>
        <w:t>In Karis Fellowships</w:t>
      </w:r>
      <w:r w:rsidR="009A055D" w:rsidRPr="008F4A3E">
        <w:rPr>
          <w:rFonts w:cstheme="minorHAnsi"/>
        </w:rPr>
        <w:t>,</w:t>
      </w:r>
      <w:r w:rsidRPr="008F4A3E">
        <w:rPr>
          <w:rFonts w:cstheme="minorHAnsi"/>
        </w:rPr>
        <w:t xml:space="preserve"> we encourage anonymity. There is no need to share your last name, and you can even make up a name to maintain your privacy. Only you know your privacy needs, and we want to protect them as much as we wish to protect our own. Similarly, we protect those close to us by referring to them as </w:t>
      </w:r>
      <w:r w:rsidRPr="008F4A3E">
        <w:rPr>
          <w:rFonts w:cstheme="minorHAnsi"/>
          <w:i/>
        </w:rPr>
        <w:t>another KF member</w:t>
      </w:r>
      <w:r w:rsidRPr="008F4A3E">
        <w:rPr>
          <w:rFonts w:cstheme="minorHAnsi"/>
        </w:rPr>
        <w:t xml:space="preserve">, </w:t>
      </w:r>
      <w:r w:rsidRPr="008F4A3E">
        <w:rPr>
          <w:rFonts w:cstheme="minorHAnsi"/>
          <w:i/>
        </w:rPr>
        <w:t>someone I love</w:t>
      </w:r>
      <w:r w:rsidR="00CC1208" w:rsidRPr="008F4A3E">
        <w:rPr>
          <w:rFonts w:cstheme="minorHAnsi"/>
        </w:rPr>
        <w:t>,</w:t>
      </w:r>
      <w:r w:rsidRPr="008F4A3E">
        <w:rPr>
          <w:rFonts w:cstheme="minorHAnsi"/>
        </w:rPr>
        <w:t xml:space="preserve"> or </w:t>
      </w:r>
      <w:r w:rsidRPr="008F4A3E">
        <w:rPr>
          <w:rFonts w:cstheme="minorHAnsi"/>
          <w:i/>
        </w:rPr>
        <w:t>someone who is close to me.</w:t>
      </w:r>
      <w:r w:rsidRPr="008F4A3E">
        <w:rPr>
          <w:rFonts w:cstheme="minorHAnsi"/>
        </w:rPr>
        <w:t xml:space="preserve"> Referring to others in this way helps protect everyone’s privacy, and it avoids the appearance of inside knowledge or cliques. It also reminds us that in the group we each tell our own story and not the story of another. Our story is ours and ours alone. </w:t>
      </w:r>
    </w:p>
    <w:p w14:paraId="5C98C76A" w14:textId="77777777" w:rsidR="0025100C" w:rsidRPr="008F4A3E" w:rsidRDefault="0025100C" w:rsidP="00293550">
      <w:pPr>
        <w:spacing w:after="0" w:line="240" w:lineRule="auto"/>
        <w:jc w:val="both"/>
        <w:rPr>
          <w:rFonts w:cstheme="minorHAnsi"/>
        </w:rPr>
      </w:pPr>
      <w:bookmarkStart w:id="0" w:name="_Hlk2435829"/>
    </w:p>
    <w:p w14:paraId="4685EAB9" w14:textId="49A91D92" w:rsidR="00BB43AC" w:rsidRPr="008F4A3E" w:rsidRDefault="00BB43AC" w:rsidP="00293550">
      <w:pPr>
        <w:spacing w:after="0" w:line="240" w:lineRule="auto"/>
        <w:jc w:val="both"/>
        <w:rPr>
          <w:rFonts w:cstheme="minorHAnsi"/>
        </w:rPr>
      </w:pPr>
      <w:r w:rsidRPr="008F4A3E">
        <w:rPr>
          <w:rFonts w:cstheme="minorHAnsi"/>
        </w:rPr>
        <w:t>When you are not speaking</w:t>
      </w:r>
      <w:r w:rsidR="006846DA" w:rsidRPr="008F4A3E">
        <w:rPr>
          <w:rFonts w:cstheme="minorHAnsi"/>
        </w:rPr>
        <w:t>,</w:t>
      </w:r>
      <w:r w:rsidRPr="008F4A3E">
        <w:rPr>
          <w:rFonts w:cstheme="minorHAnsi"/>
        </w:rPr>
        <w:t xml:space="preserve"> </w:t>
      </w:r>
      <w:r w:rsidR="000C64B1" w:rsidRPr="008F4A3E">
        <w:rPr>
          <w:rFonts w:cstheme="minorHAnsi"/>
        </w:rPr>
        <w:t xml:space="preserve">please </w:t>
      </w:r>
      <w:r w:rsidR="00C23AE0" w:rsidRPr="008F4A3E">
        <w:rPr>
          <w:rFonts w:cstheme="minorHAnsi"/>
        </w:rPr>
        <w:t>mute your microphone or phone</w:t>
      </w:r>
      <w:r w:rsidRPr="008F4A3E">
        <w:rPr>
          <w:rFonts w:cstheme="minorHAnsi"/>
        </w:rPr>
        <w:t xml:space="preserve">. </w:t>
      </w:r>
      <w:r w:rsidR="00420AE4" w:rsidRPr="008F4A3E">
        <w:rPr>
          <w:rFonts w:cstheme="minorHAnsi"/>
        </w:rPr>
        <w:t xml:space="preserve">This </w:t>
      </w:r>
      <w:r w:rsidRPr="008F4A3E">
        <w:rPr>
          <w:rFonts w:cstheme="minorHAnsi"/>
        </w:rPr>
        <w:t>will cut down on any background noise or echo. If you forget, the facilitator will kindly remind you to mute. It sometimes takes a l</w:t>
      </w:r>
      <w:r w:rsidR="004E62C0" w:rsidRPr="008F4A3E">
        <w:rPr>
          <w:rFonts w:cstheme="minorHAnsi"/>
        </w:rPr>
        <w:t>ittle practice to be mindful about muting</w:t>
      </w:r>
      <w:r w:rsidRPr="008F4A3E">
        <w:rPr>
          <w:rFonts w:cstheme="minorHAnsi"/>
        </w:rPr>
        <w:t>, so be gentle with yourself as you learn.</w:t>
      </w:r>
      <w:r w:rsidR="00CD6B65" w:rsidRPr="008F4A3E">
        <w:rPr>
          <w:rFonts w:cstheme="minorHAnsi"/>
        </w:rPr>
        <w:t xml:space="preserve"> </w:t>
      </w:r>
    </w:p>
    <w:bookmarkEnd w:id="0"/>
    <w:p w14:paraId="6C2719A1" w14:textId="77777777" w:rsidR="0025100C" w:rsidRPr="008F4A3E" w:rsidRDefault="0025100C" w:rsidP="00293550">
      <w:pPr>
        <w:spacing w:after="0" w:line="240" w:lineRule="auto"/>
        <w:jc w:val="both"/>
        <w:rPr>
          <w:rFonts w:cstheme="minorHAnsi"/>
        </w:rPr>
      </w:pPr>
    </w:p>
    <w:p w14:paraId="6F6D05E7" w14:textId="230B2BC7" w:rsidR="00285B9A" w:rsidRPr="008F4A3E" w:rsidRDefault="00186BE3" w:rsidP="00293550">
      <w:pPr>
        <w:spacing w:after="0" w:line="240" w:lineRule="auto"/>
        <w:jc w:val="both"/>
        <w:rPr>
          <w:rFonts w:cstheme="minorHAnsi"/>
          <w:b/>
        </w:rPr>
      </w:pPr>
      <w:r w:rsidRPr="008F4A3E">
        <w:rPr>
          <w:rFonts w:cstheme="minorHAnsi"/>
          <w:b/>
        </w:rPr>
        <w:t>0:0</w:t>
      </w:r>
      <w:r w:rsidR="0025100C" w:rsidRPr="008F4A3E">
        <w:rPr>
          <w:rFonts w:cstheme="minorHAnsi"/>
          <w:b/>
        </w:rPr>
        <w:t>9</w:t>
      </w:r>
      <w:r w:rsidR="007C0D49" w:rsidRPr="008F4A3E">
        <w:rPr>
          <w:rFonts w:cstheme="minorHAnsi"/>
          <w:b/>
        </w:rPr>
        <w:tab/>
        <w:t>KARIS CIRCULATION</w:t>
      </w:r>
    </w:p>
    <w:p w14:paraId="467183FA" w14:textId="77777777" w:rsidR="0025100C" w:rsidRPr="008F4A3E" w:rsidRDefault="0025100C" w:rsidP="00293550">
      <w:pPr>
        <w:spacing w:after="0" w:line="240" w:lineRule="auto"/>
        <w:jc w:val="both"/>
        <w:rPr>
          <w:rFonts w:cstheme="minorHAnsi"/>
          <w:b/>
        </w:rPr>
      </w:pPr>
    </w:p>
    <w:p w14:paraId="45BE3D2C" w14:textId="4884BCCA" w:rsidR="00746D2C" w:rsidRPr="008F4A3E" w:rsidRDefault="00746D2C" w:rsidP="00293550">
      <w:pPr>
        <w:spacing w:after="0" w:line="240" w:lineRule="auto"/>
        <w:jc w:val="both"/>
        <w:rPr>
          <w:rFonts w:cstheme="minorHAnsi"/>
        </w:rPr>
      </w:pPr>
      <w:r w:rsidRPr="008F4A3E">
        <w:rPr>
          <w:rFonts w:cstheme="minorHAnsi"/>
        </w:rPr>
        <w:t xml:space="preserve">Karis Fellowships is an organization run completely by volunteers, but our website and the other services that we use require financial support. If you receive gifts of training from Karis Fellowships that enhance your well-being and </w:t>
      </w:r>
      <w:r w:rsidR="004B1AF7" w:rsidRPr="008F4A3E">
        <w:rPr>
          <w:rFonts w:cstheme="minorHAnsi"/>
        </w:rPr>
        <w:t xml:space="preserve">your </w:t>
      </w:r>
      <w:r w:rsidRPr="008F4A3E">
        <w:rPr>
          <w:rFonts w:cstheme="minorHAnsi"/>
        </w:rPr>
        <w:t>connection to God, return regular financial gifts to the Fellowships. By doing so, you invite more well-being and connection into your life. Your gifts say</w:t>
      </w:r>
      <w:r w:rsidR="008A335D" w:rsidRPr="008F4A3E">
        <w:rPr>
          <w:rFonts w:cstheme="minorHAnsi"/>
        </w:rPr>
        <w:t>,</w:t>
      </w:r>
      <w:r w:rsidRPr="008F4A3E">
        <w:rPr>
          <w:rFonts w:cstheme="minorHAnsi"/>
          <w:i/>
        </w:rPr>
        <w:t xml:space="preserve"> </w:t>
      </w:r>
      <w:r w:rsidRPr="008F4A3E">
        <w:rPr>
          <w:rFonts w:cstheme="minorHAnsi"/>
        </w:rPr>
        <w:t xml:space="preserve">“Thank you.” In KF, we refer to this principle as </w:t>
      </w:r>
      <w:r w:rsidRPr="008F4A3E">
        <w:rPr>
          <w:rFonts w:cstheme="minorHAnsi"/>
          <w:i/>
        </w:rPr>
        <w:t>circulation</w:t>
      </w:r>
      <w:r w:rsidRPr="008F4A3E">
        <w:rPr>
          <w:rFonts w:cstheme="minorHAnsi"/>
        </w:rPr>
        <w:t>. It is the essence of kari</w:t>
      </w:r>
      <w:r w:rsidRPr="008F4A3E">
        <w:rPr>
          <w:rFonts w:cstheme="minorHAnsi"/>
          <w:i/>
        </w:rPr>
        <w:t>s</w:t>
      </w:r>
      <w:r w:rsidRPr="008F4A3E">
        <w:rPr>
          <w:rFonts w:cstheme="minorHAnsi"/>
        </w:rPr>
        <w:t>.</w:t>
      </w:r>
    </w:p>
    <w:p w14:paraId="0BE0E45E" w14:textId="77777777" w:rsidR="0025100C" w:rsidRPr="008F4A3E" w:rsidRDefault="0025100C" w:rsidP="00293550">
      <w:pPr>
        <w:spacing w:after="0" w:line="240" w:lineRule="auto"/>
        <w:jc w:val="both"/>
        <w:rPr>
          <w:rFonts w:cstheme="minorHAnsi"/>
        </w:rPr>
      </w:pPr>
    </w:p>
    <w:p w14:paraId="4488683A" w14:textId="78A671E9" w:rsidR="00285B9A" w:rsidRPr="008F4A3E" w:rsidRDefault="00186BE3" w:rsidP="00293550">
      <w:pPr>
        <w:widowControl w:val="0"/>
        <w:spacing w:after="0" w:line="240" w:lineRule="auto"/>
        <w:jc w:val="both"/>
        <w:rPr>
          <w:rFonts w:cstheme="minorHAnsi"/>
          <w:b/>
        </w:rPr>
      </w:pPr>
      <w:r w:rsidRPr="008F4A3E">
        <w:rPr>
          <w:rFonts w:cstheme="minorHAnsi"/>
          <w:b/>
        </w:rPr>
        <w:t>0:</w:t>
      </w:r>
      <w:r w:rsidR="00CA33CE" w:rsidRPr="008F4A3E">
        <w:rPr>
          <w:rFonts w:cstheme="minorHAnsi"/>
          <w:b/>
        </w:rPr>
        <w:t>11</w:t>
      </w:r>
      <w:r w:rsidR="00285B9A" w:rsidRPr="008F4A3E">
        <w:rPr>
          <w:rFonts w:cstheme="minorHAnsi"/>
          <w:b/>
        </w:rPr>
        <w:tab/>
        <w:t>GUIDELINES &amp; LIMITATIONS</w:t>
      </w:r>
    </w:p>
    <w:p w14:paraId="11BB00FB" w14:textId="77777777" w:rsidR="0025100C" w:rsidRPr="008F4A3E" w:rsidRDefault="0025100C" w:rsidP="00293550">
      <w:pPr>
        <w:widowControl w:val="0"/>
        <w:spacing w:after="0" w:line="240" w:lineRule="auto"/>
        <w:jc w:val="both"/>
        <w:rPr>
          <w:rFonts w:cstheme="minorHAnsi"/>
          <w:b/>
        </w:rPr>
      </w:pPr>
    </w:p>
    <w:p w14:paraId="78B192EC" w14:textId="1D4E1401" w:rsidR="00753259" w:rsidRPr="008F4A3E" w:rsidRDefault="00753259" w:rsidP="00293550">
      <w:pPr>
        <w:widowControl w:val="0"/>
        <w:spacing w:after="0" w:line="240" w:lineRule="auto"/>
        <w:jc w:val="both"/>
        <w:rPr>
          <w:rFonts w:cstheme="minorHAnsi"/>
        </w:rPr>
      </w:pPr>
      <w:r w:rsidRPr="008F4A3E">
        <w:rPr>
          <w:rFonts w:cstheme="minorHAnsi"/>
        </w:rPr>
        <w:t xml:space="preserve">Since we are committed to adhering to time restraints, we will always begin our meetings on time and end on time, or before. </w:t>
      </w:r>
      <w:r w:rsidR="00EA6578" w:rsidRPr="008F4A3E">
        <w:rPr>
          <w:rFonts w:cstheme="minorHAnsi"/>
        </w:rPr>
        <w:t xml:space="preserve">If, however, from time to time, </w:t>
      </w:r>
      <w:r w:rsidR="000E7819" w:rsidRPr="008F4A3E">
        <w:rPr>
          <w:rFonts w:cstheme="minorHAnsi"/>
        </w:rPr>
        <w:t xml:space="preserve">you </w:t>
      </w:r>
      <w:r w:rsidRPr="008F4A3E">
        <w:rPr>
          <w:rFonts w:cstheme="minorHAnsi"/>
        </w:rPr>
        <w:t xml:space="preserve">need to join the group late, please call in </w:t>
      </w:r>
      <w:r w:rsidRPr="008F4A3E">
        <w:rPr>
          <w:rFonts w:cstheme="minorHAnsi"/>
        </w:rPr>
        <w:lastRenderedPageBreak/>
        <w:t xml:space="preserve">anyway. Although the </w:t>
      </w:r>
      <w:r w:rsidR="006F581A" w:rsidRPr="008F4A3E">
        <w:rPr>
          <w:rFonts w:cstheme="minorHAnsi"/>
        </w:rPr>
        <w:t>call-in</w:t>
      </w:r>
      <w:r w:rsidRPr="008F4A3E">
        <w:rPr>
          <w:rFonts w:cstheme="minorHAnsi"/>
        </w:rPr>
        <w:t xml:space="preserve"> prompt asks you to immediately announce </w:t>
      </w:r>
      <w:r w:rsidR="00DA059C" w:rsidRPr="008F4A3E">
        <w:rPr>
          <w:rFonts w:cstheme="minorHAnsi"/>
        </w:rPr>
        <w:t>your presence</w:t>
      </w:r>
      <w:r w:rsidRPr="008F4A3E">
        <w:rPr>
          <w:rFonts w:cstheme="minorHAnsi"/>
        </w:rPr>
        <w:t>, wait until the facilitator acknowledges</w:t>
      </w:r>
      <w:r w:rsidR="00DA059C" w:rsidRPr="008F4A3E">
        <w:rPr>
          <w:rFonts w:cstheme="minorHAnsi"/>
        </w:rPr>
        <w:t xml:space="preserve"> you</w:t>
      </w:r>
      <w:r w:rsidRPr="008F4A3E">
        <w:rPr>
          <w:rFonts w:cstheme="minorHAnsi"/>
        </w:rPr>
        <w:t xml:space="preserve">. If the facilitator forgets, go ahead and announce </w:t>
      </w:r>
      <w:r w:rsidR="00DA059C" w:rsidRPr="008F4A3E">
        <w:rPr>
          <w:rFonts w:cstheme="minorHAnsi"/>
        </w:rPr>
        <w:t>yourself</w:t>
      </w:r>
      <w:r w:rsidRPr="008F4A3E">
        <w:rPr>
          <w:rFonts w:cstheme="minorHAnsi"/>
        </w:rPr>
        <w:t xml:space="preserve"> when there is a pause in the meeting. If you should join the meeting and find yourself in the middle of silence, it is probably because the group is in mindfulness training. Just be patient and wait a minute for someone to start speaking again. You will know that the group is meeting because the call-in prompt will tell you how many people are gathered on the call. </w:t>
      </w:r>
    </w:p>
    <w:p w14:paraId="2FF67028" w14:textId="77777777" w:rsidR="00A61361" w:rsidRPr="008F4A3E" w:rsidRDefault="00A61361" w:rsidP="00293550">
      <w:pPr>
        <w:spacing w:after="0" w:line="240" w:lineRule="auto"/>
        <w:jc w:val="both"/>
        <w:rPr>
          <w:rFonts w:cstheme="minorHAnsi"/>
        </w:rPr>
      </w:pPr>
    </w:p>
    <w:p w14:paraId="401355E8" w14:textId="4B0C3FBF" w:rsidR="00920D46" w:rsidRPr="008F4A3E" w:rsidRDefault="00CA33CE" w:rsidP="00293550">
      <w:pPr>
        <w:spacing w:after="0" w:line="240" w:lineRule="auto"/>
        <w:jc w:val="both"/>
        <w:rPr>
          <w:rFonts w:cstheme="minorHAnsi"/>
          <w:b/>
        </w:rPr>
      </w:pPr>
      <w:r w:rsidRPr="008F4A3E">
        <w:rPr>
          <w:rFonts w:cstheme="minorHAnsi"/>
          <w:b/>
        </w:rPr>
        <w:t>0:13</w:t>
      </w:r>
      <w:r w:rsidR="00285B9A" w:rsidRPr="008F4A3E">
        <w:rPr>
          <w:rFonts w:cstheme="minorHAnsi"/>
          <w:b/>
        </w:rPr>
        <w:t xml:space="preserve"> </w:t>
      </w:r>
      <w:r w:rsidR="00285B9A" w:rsidRPr="008F4A3E">
        <w:rPr>
          <w:rFonts w:cstheme="minorHAnsi"/>
          <w:b/>
        </w:rPr>
        <w:tab/>
        <w:t>MINDFULNESS &amp; MEDITATION TRAINING</w:t>
      </w:r>
    </w:p>
    <w:p w14:paraId="4E216A6F" w14:textId="77777777" w:rsidR="0025100C" w:rsidRPr="008F4A3E" w:rsidRDefault="0025100C" w:rsidP="00293550">
      <w:pPr>
        <w:spacing w:after="0" w:line="240" w:lineRule="auto"/>
        <w:jc w:val="both"/>
        <w:rPr>
          <w:rFonts w:cstheme="minorHAnsi"/>
          <w:b/>
        </w:rPr>
      </w:pPr>
    </w:p>
    <w:p w14:paraId="68646357" w14:textId="6477BC95" w:rsidR="00BB43AC" w:rsidRPr="008F4A3E" w:rsidRDefault="00BB43AC" w:rsidP="00293550">
      <w:pPr>
        <w:spacing w:after="0" w:line="240" w:lineRule="auto"/>
        <w:jc w:val="both"/>
        <w:rPr>
          <w:rFonts w:cstheme="minorHAnsi"/>
        </w:rPr>
      </w:pPr>
      <w:r w:rsidRPr="008F4A3E">
        <w:rPr>
          <w:rFonts w:cstheme="minorHAnsi"/>
        </w:rPr>
        <w:t xml:space="preserve">Karis Fellowships is more than an education. </w:t>
      </w:r>
      <w:r w:rsidR="00BD587B" w:rsidRPr="008F4A3E">
        <w:rPr>
          <w:rFonts w:cstheme="minorHAnsi"/>
        </w:rPr>
        <w:t xml:space="preserve">Over </w:t>
      </w:r>
      <w:r w:rsidR="009C72D1" w:rsidRPr="008F4A3E">
        <w:rPr>
          <w:rFonts w:cstheme="minorHAnsi"/>
        </w:rPr>
        <w:t xml:space="preserve">the </w:t>
      </w:r>
      <w:r w:rsidR="00BD587B" w:rsidRPr="008F4A3E">
        <w:rPr>
          <w:rFonts w:cstheme="minorHAnsi"/>
        </w:rPr>
        <w:t>years</w:t>
      </w:r>
      <w:r w:rsidR="003108A1" w:rsidRPr="008F4A3E">
        <w:rPr>
          <w:rFonts w:cstheme="minorHAnsi"/>
        </w:rPr>
        <w:t>,</w:t>
      </w:r>
      <w:r w:rsidR="00BD587B" w:rsidRPr="008F4A3E">
        <w:rPr>
          <w:rFonts w:cstheme="minorHAnsi"/>
        </w:rPr>
        <w:t xml:space="preserve"> we have seen</w:t>
      </w:r>
      <w:r w:rsidRPr="008F4A3E">
        <w:rPr>
          <w:rFonts w:cstheme="minorHAnsi"/>
        </w:rPr>
        <w:t xml:space="preserve"> that regular attendance will actually</w:t>
      </w:r>
      <w:r w:rsidR="00205AA4" w:rsidRPr="008F4A3E">
        <w:rPr>
          <w:rFonts w:cstheme="minorHAnsi"/>
        </w:rPr>
        <w:t xml:space="preserve"> start to orient</w:t>
      </w:r>
      <w:r w:rsidRPr="008F4A3E">
        <w:rPr>
          <w:rFonts w:cstheme="minorHAnsi"/>
        </w:rPr>
        <w:t xml:space="preserve"> </w:t>
      </w:r>
      <w:r w:rsidR="00F878B7" w:rsidRPr="008F4A3E">
        <w:rPr>
          <w:rFonts w:cstheme="minorHAnsi"/>
        </w:rPr>
        <w:t xml:space="preserve">members </w:t>
      </w:r>
      <w:r w:rsidR="00354399" w:rsidRPr="008F4A3E">
        <w:rPr>
          <w:rFonts w:cstheme="minorHAnsi"/>
        </w:rPr>
        <w:t xml:space="preserve">and set </w:t>
      </w:r>
      <w:r w:rsidR="00F878B7" w:rsidRPr="008F4A3E">
        <w:rPr>
          <w:rFonts w:cstheme="minorHAnsi"/>
        </w:rPr>
        <w:t xml:space="preserve">them </w:t>
      </w:r>
      <w:r w:rsidR="00354399" w:rsidRPr="008F4A3E">
        <w:rPr>
          <w:rFonts w:cstheme="minorHAnsi"/>
        </w:rPr>
        <w:t>on a path toward real glory</w:t>
      </w:r>
      <w:r w:rsidRPr="008F4A3E">
        <w:rPr>
          <w:rFonts w:cstheme="minorHAnsi"/>
        </w:rPr>
        <w:t>. One of our tools</w:t>
      </w:r>
      <w:r w:rsidR="00205AA4" w:rsidRPr="008F4A3E">
        <w:rPr>
          <w:rFonts w:cstheme="minorHAnsi"/>
        </w:rPr>
        <w:t xml:space="preserve"> for orientation</w:t>
      </w:r>
      <w:r w:rsidR="00354399" w:rsidRPr="008F4A3E">
        <w:rPr>
          <w:rFonts w:cstheme="minorHAnsi"/>
        </w:rPr>
        <w:t xml:space="preserve"> is </w:t>
      </w:r>
      <w:r w:rsidR="008F1D3C" w:rsidRPr="008F4A3E">
        <w:rPr>
          <w:rFonts w:cstheme="minorHAnsi"/>
        </w:rPr>
        <w:t xml:space="preserve">the practice of </w:t>
      </w:r>
      <w:r w:rsidR="00354399" w:rsidRPr="008F4A3E">
        <w:rPr>
          <w:rFonts w:cstheme="minorHAnsi"/>
        </w:rPr>
        <w:t xml:space="preserve">mindfulness </w:t>
      </w:r>
      <w:r w:rsidR="0027197E" w:rsidRPr="008F4A3E">
        <w:rPr>
          <w:rFonts w:cstheme="minorHAnsi"/>
        </w:rPr>
        <w:t xml:space="preserve">and Christian meditation. </w:t>
      </w:r>
      <w:r w:rsidR="006E6ADB" w:rsidRPr="008F4A3E">
        <w:rPr>
          <w:rFonts w:cstheme="minorHAnsi"/>
        </w:rPr>
        <w:t xml:space="preserve">Although the words </w:t>
      </w:r>
      <w:r w:rsidR="006E6ADB" w:rsidRPr="008F4A3E">
        <w:rPr>
          <w:rFonts w:cstheme="minorHAnsi"/>
          <w:i/>
        </w:rPr>
        <w:t>meditation</w:t>
      </w:r>
      <w:r w:rsidR="006E6ADB" w:rsidRPr="008F4A3E">
        <w:rPr>
          <w:rFonts w:cstheme="minorHAnsi"/>
        </w:rPr>
        <w:t xml:space="preserve"> and </w:t>
      </w:r>
      <w:r w:rsidR="006E6ADB" w:rsidRPr="008F4A3E">
        <w:rPr>
          <w:rFonts w:cstheme="minorHAnsi"/>
          <w:i/>
        </w:rPr>
        <w:t>mindfulness</w:t>
      </w:r>
      <w:r w:rsidR="006E6ADB" w:rsidRPr="008F4A3E">
        <w:rPr>
          <w:rFonts w:cstheme="minorHAnsi"/>
        </w:rPr>
        <w:t xml:space="preserve"> are often used interchangeably, the</w:t>
      </w:r>
      <w:r w:rsidR="0027197E" w:rsidRPr="008F4A3E">
        <w:rPr>
          <w:rFonts w:cstheme="minorHAnsi"/>
        </w:rPr>
        <w:t xml:space="preserve"> </w:t>
      </w:r>
      <w:r w:rsidR="000C64B1" w:rsidRPr="008F4A3E">
        <w:rPr>
          <w:rFonts w:cstheme="minorHAnsi"/>
        </w:rPr>
        <w:t xml:space="preserve">practice </w:t>
      </w:r>
      <w:r w:rsidR="0027197E" w:rsidRPr="008F4A3E">
        <w:rPr>
          <w:rFonts w:cstheme="minorHAnsi"/>
        </w:rPr>
        <w:t xml:space="preserve">of each </w:t>
      </w:r>
      <w:r w:rsidR="000C64B1" w:rsidRPr="008F4A3E">
        <w:rPr>
          <w:rFonts w:cstheme="minorHAnsi"/>
        </w:rPr>
        <w:t xml:space="preserve">has a </w:t>
      </w:r>
      <w:r w:rsidR="0027197E" w:rsidRPr="008F4A3E">
        <w:rPr>
          <w:rFonts w:cstheme="minorHAnsi"/>
        </w:rPr>
        <w:t>distinct</w:t>
      </w:r>
      <w:r w:rsidR="000C64B1" w:rsidRPr="008F4A3E">
        <w:rPr>
          <w:rFonts w:cstheme="minorHAnsi"/>
        </w:rPr>
        <w:t xml:space="preserve"> purpose</w:t>
      </w:r>
      <w:r w:rsidR="0027197E" w:rsidRPr="008F4A3E">
        <w:rPr>
          <w:rFonts w:cstheme="minorHAnsi"/>
        </w:rPr>
        <w:t>.</w:t>
      </w:r>
      <w:r w:rsidR="006A71D5" w:rsidRPr="008F4A3E">
        <w:rPr>
          <w:rFonts w:cstheme="minorHAnsi"/>
        </w:rPr>
        <w:t xml:space="preserve"> </w:t>
      </w:r>
      <w:r w:rsidR="00675C33" w:rsidRPr="008F4A3E">
        <w:rPr>
          <w:rFonts w:cstheme="minorHAnsi"/>
        </w:rPr>
        <w:t xml:space="preserve">In KF, mindfulness training simply </w:t>
      </w:r>
      <w:r w:rsidR="00F878B7" w:rsidRPr="008F4A3E">
        <w:rPr>
          <w:rFonts w:cstheme="minorHAnsi"/>
        </w:rPr>
        <w:t>means that we</w:t>
      </w:r>
      <w:r w:rsidR="00675C33" w:rsidRPr="008F4A3E">
        <w:rPr>
          <w:rFonts w:cstheme="minorHAnsi"/>
        </w:rPr>
        <w:t xml:space="preserve"> train our minds and bodies to </w:t>
      </w:r>
      <w:r w:rsidR="00F878B7" w:rsidRPr="008F4A3E">
        <w:rPr>
          <w:rFonts w:cstheme="minorHAnsi"/>
        </w:rPr>
        <w:t xml:space="preserve">notice, without judgment, </w:t>
      </w:r>
      <w:r w:rsidRPr="008F4A3E">
        <w:rPr>
          <w:rFonts w:cstheme="minorHAnsi"/>
        </w:rPr>
        <w:t>what is happening insid</w:t>
      </w:r>
      <w:r w:rsidR="009B6829" w:rsidRPr="008F4A3E">
        <w:rPr>
          <w:rFonts w:cstheme="minorHAnsi"/>
        </w:rPr>
        <w:t xml:space="preserve">e and around us </w:t>
      </w:r>
      <w:r w:rsidR="00E255D8" w:rsidRPr="008F4A3E">
        <w:rPr>
          <w:rFonts w:cstheme="minorHAnsi"/>
        </w:rPr>
        <w:t>in the moment</w:t>
      </w:r>
      <w:r w:rsidRPr="008F4A3E">
        <w:rPr>
          <w:rFonts w:cstheme="minorHAnsi"/>
        </w:rPr>
        <w:t xml:space="preserve">. </w:t>
      </w:r>
      <w:r w:rsidR="00F878B7" w:rsidRPr="008F4A3E">
        <w:rPr>
          <w:rFonts w:cstheme="minorHAnsi"/>
        </w:rPr>
        <w:t>We define meditation</w:t>
      </w:r>
      <w:r w:rsidR="009C72D1" w:rsidRPr="008F4A3E">
        <w:rPr>
          <w:rFonts w:cstheme="minorHAnsi"/>
        </w:rPr>
        <w:t xml:space="preserve"> </w:t>
      </w:r>
      <w:r w:rsidR="00F878B7" w:rsidRPr="008F4A3E">
        <w:rPr>
          <w:rFonts w:cstheme="minorHAnsi"/>
        </w:rPr>
        <w:t>as</w:t>
      </w:r>
      <w:r w:rsidRPr="008F4A3E">
        <w:rPr>
          <w:rFonts w:cstheme="minorHAnsi"/>
        </w:rPr>
        <w:t xml:space="preserve"> training </w:t>
      </w:r>
      <w:r w:rsidR="00917586" w:rsidRPr="008F4A3E">
        <w:rPr>
          <w:rFonts w:cstheme="minorHAnsi"/>
        </w:rPr>
        <w:t xml:space="preserve">ourselves </w:t>
      </w:r>
      <w:r w:rsidR="00E65080" w:rsidRPr="008F4A3E">
        <w:rPr>
          <w:rFonts w:cstheme="minorHAnsi"/>
        </w:rPr>
        <w:t xml:space="preserve">to quiet our minds and connect </w:t>
      </w:r>
      <w:r w:rsidR="000E105B" w:rsidRPr="008F4A3E">
        <w:rPr>
          <w:rFonts w:cstheme="minorHAnsi"/>
        </w:rPr>
        <w:t>with</w:t>
      </w:r>
      <w:r w:rsidR="001C7E7D" w:rsidRPr="008F4A3E">
        <w:rPr>
          <w:rFonts w:cstheme="minorHAnsi"/>
        </w:rPr>
        <w:t xml:space="preserve"> God </w:t>
      </w:r>
      <w:r w:rsidRPr="008F4A3E">
        <w:rPr>
          <w:rFonts w:cstheme="minorHAnsi"/>
        </w:rPr>
        <w:t xml:space="preserve">beyond words or images. We learn to dwell alone with </w:t>
      </w:r>
      <w:r w:rsidR="001C7E7D" w:rsidRPr="008F4A3E">
        <w:rPr>
          <w:rFonts w:cstheme="minorHAnsi"/>
        </w:rPr>
        <w:t xml:space="preserve">Him </w:t>
      </w:r>
      <w:r w:rsidRPr="008F4A3E">
        <w:rPr>
          <w:rFonts w:cstheme="minorHAnsi"/>
        </w:rPr>
        <w:t xml:space="preserve">in silence and stillness. Christians have been meditating for centuries, but we have largely lost the tradition of meditation in the Protestant church. </w:t>
      </w:r>
      <w:r w:rsidR="008A72A9" w:rsidRPr="008F4A3E">
        <w:rPr>
          <w:rFonts w:cstheme="minorHAnsi"/>
        </w:rPr>
        <w:t xml:space="preserve">What would our worship be like if we gathered to be silent before the Lord for </w:t>
      </w:r>
      <w:r w:rsidR="0077168D" w:rsidRPr="008F4A3E">
        <w:rPr>
          <w:rFonts w:cstheme="minorHAnsi"/>
        </w:rPr>
        <w:t xml:space="preserve">thirty </w:t>
      </w:r>
      <w:r w:rsidR="008A72A9" w:rsidRPr="008F4A3E">
        <w:rPr>
          <w:rFonts w:cstheme="minorHAnsi"/>
        </w:rPr>
        <w:t xml:space="preserve">minutes, as John reports in </w:t>
      </w:r>
      <w:r w:rsidR="00343615" w:rsidRPr="008F4A3E">
        <w:rPr>
          <w:rFonts w:cstheme="minorHAnsi"/>
        </w:rPr>
        <w:t>his</w:t>
      </w:r>
      <w:r w:rsidR="00244CC6" w:rsidRPr="008F4A3E">
        <w:rPr>
          <w:rFonts w:cstheme="minorHAnsi"/>
        </w:rPr>
        <w:t xml:space="preserve"> Revelation?</w:t>
      </w:r>
      <w:r w:rsidR="004A164D" w:rsidRPr="008F4A3E">
        <w:rPr>
          <w:rStyle w:val="EndnoteReference"/>
          <w:rFonts w:cstheme="minorHAnsi"/>
        </w:rPr>
        <w:endnoteReference w:id="1"/>
      </w:r>
    </w:p>
    <w:p w14:paraId="6E43F245" w14:textId="77777777" w:rsidR="00BB43AC" w:rsidRPr="008F4A3E" w:rsidRDefault="00BB43AC" w:rsidP="00293550">
      <w:pPr>
        <w:spacing w:after="0" w:line="240" w:lineRule="auto"/>
        <w:jc w:val="both"/>
        <w:rPr>
          <w:rFonts w:cstheme="minorHAnsi"/>
        </w:rPr>
      </w:pPr>
    </w:p>
    <w:p w14:paraId="3FB22FF6" w14:textId="2CFA1211" w:rsidR="00BB43AC" w:rsidRPr="008F4A3E" w:rsidRDefault="00BB43AC" w:rsidP="00293550">
      <w:pPr>
        <w:spacing w:after="0" w:line="240" w:lineRule="auto"/>
        <w:jc w:val="both"/>
        <w:rPr>
          <w:rFonts w:cstheme="minorHAnsi"/>
        </w:rPr>
      </w:pPr>
      <w:r w:rsidRPr="008F4A3E">
        <w:rPr>
          <w:rFonts w:cstheme="minorHAnsi"/>
        </w:rPr>
        <w:t xml:space="preserve">Mindfulness and meditation </w:t>
      </w:r>
      <w:r w:rsidR="00134F87" w:rsidRPr="008F4A3E">
        <w:rPr>
          <w:rFonts w:cstheme="minorHAnsi"/>
        </w:rPr>
        <w:t>are</w:t>
      </w:r>
      <w:r w:rsidRPr="008F4A3E">
        <w:rPr>
          <w:rFonts w:cstheme="minorHAnsi"/>
        </w:rPr>
        <w:t xml:space="preserve"> difficult for everyone. That is why </w:t>
      </w:r>
      <w:r w:rsidR="00134F87" w:rsidRPr="008F4A3E">
        <w:rPr>
          <w:rFonts w:cstheme="minorHAnsi"/>
        </w:rPr>
        <w:t>they are</w:t>
      </w:r>
      <w:r w:rsidRPr="008F4A3E">
        <w:rPr>
          <w:rFonts w:cstheme="minorHAnsi"/>
        </w:rPr>
        <w:t xml:space="preserve"> called spiritual discipline</w:t>
      </w:r>
      <w:r w:rsidR="00134F87" w:rsidRPr="008F4A3E">
        <w:rPr>
          <w:rFonts w:cstheme="minorHAnsi"/>
        </w:rPr>
        <w:t>s</w:t>
      </w:r>
      <w:r w:rsidRPr="008F4A3E">
        <w:rPr>
          <w:rFonts w:cstheme="minorHAnsi"/>
        </w:rPr>
        <w:t>. Disciples are learners, and a discipline is something that you</w:t>
      </w:r>
      <w:r w:rsidR="00205AA4" w:rsidRPr="008F4A3E">
        <w:rPr>
          <w:rFonts w:cstheme="minorHAnsi"/>
        </w:rPr>
        <w:t xml:space="preserve"> </w:t>
      </w:r>
      <w:r w:rsidRPr="008F4A3E">
        <w:rPr>
          <w:rFonts w:cstheme="minorHAnsi"/>
        </w:rPr>
        <w:t xml:space="preserve">have to learn. It takes time to learn any new skill, and Karis Fellowships supports you in the process of learning. Think of your mind as a new puppy learning to sit still </w:t>
      </w:r>
      <w:r w:rsidR="00CD6B65" w:rsidRPr="008F4A3E">
        <w:rPr>
          <w:rFonts w:cstheme="minorHAnsi"/>
        </w:rPr>
        <w:t>on command</w:t>
      </w:r>
      <w:r w:rsidRPr="008F4A3E">
        <w:rPr>
          <w:rFonts w:cstheme="minorHAnsi"/>
        </w:rPr>
        <w:t>.</w:t>
      </w:r>
      <w:r w:rsidR="008D39CE" w:rsidRPr="008F4A3E">
        <w:rPr>
          <w:rFonts w:cstheme="minorHAnsi"/>
        </w:rPr>
        <w:t xml:space="preserve"> Everything distracts the puppy</w:t>
      </w:r>
      <w:r w:rsidR="001E59D6" w:rsidRPr="008F4A3E">
        <w:rPr>
          <w:rFonts w:cstheme="minorHAnsi"/>
        </w:rPr>
        <w:t xml:space="preserve"> at first</w:t>
      </w:r>
      <w:r w:rsidR="008D39CE" w:rsidRPr="008F4A3E">
        <w:rPr>
          <w:rFonts w:cstheme="minorHAnsi"/>
        </w:rPr>
        <w:t xml:space="preserve">; </w:t>
      </w:r>
      <w:r w:rsidR="00B667EB" w:rsidRPr="008F4A3E">
        <w:rPr>
          <w:rFonts w:cstheme="minorHAnsi"/>
        </w:rPr>
        <w:t xml:space="preserve">a puppy </w:t>
      </w:r>
      <w:r w:rsidRPr="008F4A3E">
        <w:rPr>
          <w:rFonts w:cstheme="minorHAnsi"/>
        </w:rPr>
        <w:t xml:space="preserve">can only </w:t>
      </w:r>
      <w:r w:rsidR="00CD6B65" w:rsidRPr="008F4A3E">
        <w:rPr>
          <w:rFonts w:cstheme="minorHAnsi"/>
        </w:rPr>
        <w:t>focus on a</w:t>
      </w:r>
      <w:r w:rsidRPr="008F4A3E">
        <w:rPr>
          <w:rFonts w:cstheme="minorHAnsi"/>
        </w:rPr>
        <w:t xml:space="preserve"> command for a few seconds. The trainer knows that. He does</w:t>
      </w:r>
      <w:r w:rsidR="00EA6578" w:rsidRPr="008F4A3E">
        <w:rPr>
          <w:rFonts w:cstheme="minorHAnsi"/>
        </w:rPr>
        <w:t>n’t</w:t>
      </w:r>
      <w:r w:rsidRPr="008F4A3E">
        <w:rPr>
          <w:rFonts w:cstheme="minorHAnsi"/>
        </w:rPr>
        <w:t xml:space="preserve"> punish the puppy for </w:t>
      </w:r>
      <w:r w:rsidR="00CC1208" w:rsidRPr="008F4A3E">
        <w:rPr>
          <w:rFonts w:cstheme="minorHAnsi"/>
        </w:rPr>
        <w:t xml:space="preserve">not doing </w:t>
      </w:r>
      <w:r w:rsidRPr="008F4A3E">
        <w:rPr>
          <w:rFonts w:cstheme="minorHAnsi"/>
        </w:rPr>
        <w:t xml:space="preserve">what it is not yet trained to do. Instead, he rewards the puppy for what it tries to do. Pat yourself on the head every time you make an effort in </w:t>
      </w:r>
      <w:r w:rsidR="001C7E7D" w:rsidRPr="008F4A3E">
        <w:rPr>
          <w:rFonts w:cstheme="minorHAnsi"/>
        </w:rPr>
        <w:t>these new skills</w:t>
      </w:r>
      <w:r w:rsidRPr="008F4A3E">
        <w:rPr>
          <w:rFonts w:cstheme="minorHAnsi"/>
        </w:rPr>
        <w:t>. Your lasting reward will be the a</w:t>
      </w:r>
      <w:r w:rsidR="00DD3BCB" w:rsidRPr="008F4A3E">
        <w:rPr>
          <w:rFonts w:cstheme="minorHAnsi"/>
        </w:rPr>
        <w:t>dded control over your mind and</w:t>
      </w:r>
      <w:r w:rsidR="00983BA8" w:rsidRPr="008F4A3E">
        <w:rPr>
          <w:rFonts w:cstheme="minorHAnsi"/>
        </w:rPr>
        <w:t xml:space="preserve"> </w:t>
      </w:r>
      <w:r w:rsidR="006A71D5" w:rsidRPr="008F4A3E">
        <w:rPr>
          <w:rFonts w:cstheme="minorHAnsi"/>
        </w:rPr>
        <w:t xml:space="preserve">emotions, which </w:t>
      </w:r>
      <w:r w:rsidR="00983BA8" w:rsidRPr="008F4A3E">
        <w:rPr>
          <w:rFonts w:cstheme="minorHAnsi"/>
        </w:rPr>
        <w:t>will lead to more peace, strength, and</w:t>
      </w:r>
      <w:r w:rsidRPr="008F4A3E">
        <w:rPr>
          <w:rFonts w:cstheme="minorHAnsi"/>
        </w:rPr>
        <w:t xml:space="preserve"> stability in your life.</w:t>
      </w:r>
    </w:p>
    <w:p w14:paraId="7CF69FEB" w14:textId="6184D615" w:rsidR="009B6829" w:rsidRPr="008F4A3E" w:rsidRDefault="009B6829" w:rsidP="00293550">
      <w:pPr>
        <w:spacing w:after="0" w:line="240" w:lineRule="auto"/>
        <w:jc w:val="both"/>
        <w:rPr>
          <w:rFonts w:cstheme="minorHAnsi"/>
        </w:rPr>
      </w:pPr>
    </w:p>
    <w:p w14:paraId="752D12B4" w14:textId="42285C3A" w:rsidR="009B6829" w:rsidRPr="008F4A3E" w:rsidRDefault="001E59D6" w:rsidP="00293550">
      <w:pPr>
        <w:spacing w:after="0" w:line="240" w:lineRule="auto"/>
        <w:jc w:val="both"/>
        <w:rPr>
          <w:rFonts w:cstheme="minorHAnsi"/>
        </w:rPr>
      </w:pPr>
      <w:r w:rsidRPr="008F4A3E">
        <w:rPr>
          <w:rFonts w:cstheme="minorHAnsi"/>
        </w:rPr>
        <w:t>You can</w:t>
      </w:r>
      <w:r w:rsidR="009B6829" w:rsidRPr="008F4A3E">
        <w:rPr>
          <w:rFonts w:cstheme="minorHAnsi"/>
        </w:rPr>
        <w:t xml:space="preserve"> find the mindfulness and meditation scri</w:t>
      </w:r>
      <w:r w:rsidR="00C40D2B" w:rsidRPr="008F4A3E">
        <w:rPr>
          <w:rFonts w:cstheme="minorHAnsi"/>
        </w:rPr>
        <w:t>pts</w:t>
      </w:r>
      <w:r w:rsidR="00CA33CE" w:rsidRPr="008F4A3E">
        <w:rPr>
          <w:rFonts w:cstheme="minorHAnsi"/>
        </w:rPr>
        <w:t xml:space="preserve"> from these meetings</w:t>
      </w:r>
      <w:r w:rsidR="00343615" w:rsidRPr="008F4A3E">
        <w:rPr>
          <w:rFonts w:cstheme="minorHAnsi"/>
        </w:rPr>
        <w:t xml:space="preserve"> </w:t>
      </w:r>
      <w:r w:rsidR="009B6829" w:rsidRPr="008F4A3E">
        <w:rPr>
          <w:rFonts w:cstheme="minorHAnsi"/>
        </w:rPr>
        <w:t xml:space="preserve">on the </w:t>
      </w:r>
      <w:r w:rsidR="009508E6" w:rsidRPr="008F4A3E">
        <w:rPr>
          <w:rFonts w:cstheme="minorHAnsi"/>
        </w:rPr>
        <w:t>KF</w:t>
      </w:r>
      <w:r w:rsidR="00EB5599" w:rsidRPr="008F4A3E">
        <w:rPr>
          <w:rFonts w:cstheme="minorHAnsi"/>
        </w:rPr>
        <w:t xml:space="preserve"> </w:t>
      </w:r>
      <w:r w:rsidR="00407A4E" w:rsidRPr="008F4A3E">
        <w:rPr>
          <w:rFonts w:cstheme="minorHAnsi"/>
        </w:rPr>
        <w:t>website</w:t>
      </w:r>
      <w:r w:rsidR="009B6829" w:rsidRPr="008F4A3E">
        <w:rPr>
          <w:rFonts w:cstheme="minorHAnsi"/>
        </w:rPr>
        <w:t>.</w:t>
      </w:r>
    </w:p>
    <w:p w14:paraId="41EA7F5D" w14:textId="77777777" w:rsidR="009F5CB0" w:rsidRPr="008F4A3E" w:rsidRDefault="009F5CB0" w:rsidP="00293550">
      <w:pPr>
        <w:spacing w:after="0" w:line="240" w:lineRule="auto"/>
        <w:jc w:val="both"/>
        <w:rPr>
          <w:rFonts w:cstheme="minorHAnsi"/>
        </w:rPr>
      </w:pPr>
    </w:p>
    <w:p w14:paraId="7CA97E31" w14:textId="2D62C9F5" w:rsidR="00BB43AC" w:rsidRPr="008F4A3E" w:rsidRDefault="00BB43AC" w:rsidP="00293550">
      <w:pPr>
        <w:spacing w:after="0" w:line="240" w:lineRule="auto"/>
        <w:jc w:val="both"/>
        <w:rPr>
          <w:rFonts w:cstheme="minorHAnsi"/>
        </w:rPr>
      </w:pPr>
      <w:r w:rsidRPr="008F4A3E">
        <w:rPr>
          <w:rFonts w:cstheme="minorHAnsi"/>
        </w:rPr>
        <w:t xml:space="preserve">Let’s begin learning the </w:t>
      </w:r>
      <w:r w:rsidRPr="008F4A3E">
        <w:rPr>
          <w:rFonts w:cstheme="minorHAnsi"/>
          <w:b/>
        </w:rPr>
        <w:t>3-Minute Breathing Space</w:t>
      </w:r>
      <w:r w:rsidRPr="008F4A3E">
        <w:rPr>
          <w:rFonts w:cstheme="minorHAnsi"/>
        </w:rPr>
        <w:t>.</w:t>
      </w:r>
      <w:r w:rsidR="00331EF6" w:rsidRPr="008F4A3E">
        <w:rPr>
          <w:rStyle w:val="EndnoteReference"/>
          <w:rFonts w:cstheme="minorHAnsi"/>
        </w:rPr>
        <w:endnoteReference w:id="2"/>
      </w:r>
      <w:r w:rsidRPr="008F4A3E">
        <w:rPr>
          <w:rFonts w:cstheme="minorHAnsi"/>
        </w:rPr>
        <w:t xml:space="preserve"> Follow these basic instructions as I guide you</w:t>
      </w:r>
      <w:r w:rsidR="009A4FA3" w:rsidRPr="008F4A3E">
        <w:rPr>
          <w:rFonts w:cstheme="minorHAnsi"/>
        </w:rPr>
        <w:t>.</w:t>
      </w:r>
    </w:p>
    <w:p w14:paraId="3D60EB22" w14:textId="77777777" w:rsidR="009A4FA3" w:rsidRPr="008F4A3E" w:rsidRDefault="009A4FA3" w:rsidP="00293550">
      <w:pPr>
        <w:spacing w:after="0" w:line="240" w:lineRule="auto"/>
        <w:jc w:val="both"/>
        <w:rPr>
          <w:rFonts w:cstheme="minorHAnsi"/>
        </w:rPr>
      </w:pPr>
    </w:p>
    <w:p w14:paraId="5286B307" w14:textId="04A92D4A" w:rsidR="00C256D6" w:rsidRPr="008F4A3E" w:rsidRDefault="00BB43AC" w:rsidP="00293550">
      <w:pPr>
        <w:spacing w:after="0" w:line="240" w:lineRule="auto"/>
        <w:jc w:val="both"/>
        <w:rPr>
          <w:rFonts w:cstheme="minorHAnsi"/>
        </w:rPr>
      </w:pPr>
      <w:r w:rsidRPr="008F4A3E">
        <w:rPr>
          <w:rFonts w:cstheme="minorHAnsi"/>
        </w:rPr>
        <w:t xml:space="preserve">We start with </w:t>
      </w:r>
      <w:r w:rsidR="00C21432" w:rsidRPr="008F4A3E">
        <w:rPr>
          <w:rFonts w:cstheme="minorHAnsi"/>
          <w:b/>
        </w:rPr>
        <w:t>AWARENESS</w:t>
      </w:r>
      <w:r w:rsidR="008E43E2" w:rsidRPr="008F4A3E">
        <w:rPr>
          <w:rFonts w:cstheme="minorHAnsi"/>
        </w:rPr>
        <w:t>.</w:t>
      </w:r>
      <w:r w:rsidR="0056242B" w:rsidRPr="008F4A3E">
        <w:rPr>
          <w:rFonts w:cstheme="minorHAnsi"/>
        </w:rPr>
        <w:t xml:space="preserve"> </w:t>
      </w:r>
    </w:p>
    <w:p w14:paraId="1455C804" w14:textId="77777777" w:rsidR="006F581A" w:rsidRPr="008F4A3E" w:rsidRDefault="006F581A" w:rsidP="006F581A">
      <w:pPr>
        <w:spacing w:after="0" w:line="240" w:lineRule="auto"/>
        <w:jc w:val="both"/>
        <w:rPr>
          <w:rFonts w:cstheme="minorHAnsi"/>
        </w:rPr>
      </w:pPr>
      <w:r w:rsidRPr="008F4A3E">
        <w:rPr>
          <w:rFonts w:cstheme="minorHAnsi"/>
        </w:rPr>
        <w:t xml:space="preserve">Bring yourself into the present moment by adopting an appropriate posture. Sit upright, if you can, and straighten your neck. Lower your chin a little, and let your shoulders fall back naturally. Think of the crown of your head reaching toward the heavens and your tailbone reaching toward the earth. Plant the entire sole of each foot on the ground or sit cross-legged on the floor. If possible, close your eyes. </w:t>
      </w:r>
      <w:r w:rsidRPr="008F4A3E">
        <w:rPr>
          <w:rFonts w:cstheme="minorHAnsi"/>
          <w:i/>
        </w:rPr>
        <w:t>(Pause)</w:t>
      </w:r>
      <w:r w:rsidRPr="008F4A3E">
        <w:rPr>
          <w:rFonts w:cstheme="minorHAnsi"/>
        </w:rPr>
        <w:t xml:space="preserve"> Now ask yourself: </w:t>
      </w:r>
      <w:r w:rsidRPr="008F4A3E">
        <w:rPr>
          <w:rFonts w:cstheme="minorHAnsi"/>
          <w:i/>
        </w:rPr>
        <w:t>What is my experience right now—in thoughts, in feelings, and in my physical sensations?</w:t>
      </w:r>
      <w:r w:rsidRPr="008F4A3E">
        <w:rPr>
          <w:rFonts w:cstheme="minorHAnsi"/>
        </w:rPr>
        <w:t xml:space="preserve"> </w:t>
      </w:r>
      <w:r w:rsidRPr="008F4A3E">
        <w:rPr>
          <w:rFonts w:cstheme="minorHAnsi"/>
          <w:i/>
        </w:rPr>
        <w:t>(Repeat)</w:t>
      </w:r>
      <w:r w:rsidRPr="008F4A3E">
        <w:rPr>
          <w:rFonts w:cstheme="minorHAnsi"/>
        </w:rPr>
        <w:t xml:space="preserve"> </w:t>
      </w:r>
      <w:r w:rsidRPr="008F4A3E">
        <w:rPr>
          <w:rFonts w:cstheme="minorHAnsi"/>
          <w:i/>
        </w:rPr>
        <w:t>(Pause)</w:t>
      </w:r>
      <w:r w:rsidRPr="008F4A3E">
        <w:rPr>
          <w:rFonts w:cstheme="minorHAnsi"/>
        </w:rPr>
        <w:t xml:space="preserve"> Get to know yourself a little. As you breathe, acknowledge and register your experience, even if it is unwanted or uncomfortable. Notice the thoughts within your mind, your feelings, and what your body is sensing. Breathe, and simply observe for thirty seconds. </w:t>
      </w:r>
      <w:r w:rsidRPr="008F4A3E">
        <w:rPr>
          <w:rFonts w:cstheme="minorHAnsi"/>
          <w:i/>
        </w:rPr>
        <w:t xml:space="preserve">(Pause for 30 seconds) </w:t>
      </w:r>
    </w:p>
    <w:p w14:paraId="72FD0893" w14:textId="77777777" w:rsidR="0025100C" w:rsidRPr="008F4A3E" w:rsidRDefault="0025100C" w:rsidP="00293550">
      <w:pPr>
        <w:spacing w:after="0" w:line="240" w:lineRule="auto"/>
        <w:jc w:val="both"/>
        <w:rPr>
          <w:rFonts w:cstheme="minorHAnsi"/>
        </w:rPr>
      </w:pPr>
    </w:p>
    <w:p w14:paraId="6A34FE56" w14:textId="6F95C05A" w:rsidR="00C256D6" w:rsidRPr="008F4A3E" w:rsidRDefault="00BB370F" w:rsidP="00293550">
      <w:pPr>
        <w:spacing w:after="0" w:line="240" w:lineRule="auto"/>
        <w:jc w:val="both"/>
        <w:rPr>
          <w:rFonts w:cstheme="minorHAnsi"/>
        </w:rPr>
      </w:pPr>
      <w:r w:rsidRPr="008F4A3E">
        <w:rPr>
          <w:rFonts w:cstheme="minorHAnsi"/>
        </w:rPr>
        <w:t xml:space="preserve">Move to </w:t>
      </w:r>
      <w:r w:rsidR="00C21432" w:rsidRPr="008F4A3E">
        <w:rPr>
          <w:rFonts w:cstheme="minorHAnsi"/>
          <w:b/>
        </w:rPr>
        <w:t>GATHERING</w:t>
      </w:r>
      <w:r w:rsidR="008E43E2" w:rsidRPr="008F4A3E">
        <w:rPr>
          <w:rFonts w:cstheme="minorHAnsi"/>
        </w:rPr>
        <w:t>.</w:t>
      </w:r>
    </w:p>
    <w:p w14:paraId="352F99DB" w14:textId="77777777" w:rsidR="00C7650B" w:rsidRPr="008F4A3E" w:rsidRDefault="00BB370F" w:rsidP="00C7650B">
      <w:pPr>
        <w:spacing w:after="0" w:line="240" w:lineRule="auto"/>
        <w:jc w:val="both"/>
        <w:rPr>
          <w:rFonts w:cstheme="minorHAnsi"/>
          <w:i/>
        </w:rPr>
      </w:pPr>
      <w:r w:rsidRPr="008F4A3E">
        <w:rPr>
          <w:rFonts w:cstheme="minorHAnsi"/>
        </w:rPr>
        <w:t xml:space="preserve">Gently </w:t>
      </w:r>
      <w:r w:rsidR="008813A7" w:rsidRPr="008F4A3E">
        <w:rPr>
          <w:rFonts w:cstheme="minorHAnsi"/>
        </w:rPr>
        <w:t xml:space="preserve">direct </w:t>
      </w:r>
      <w:r w:rsidR="00B41F36" w:rsidRPr="008F4A3E">
        <w:rPr>
          <w:rFonts w:cstheme="minorHAnsi"/>
        </w:rPr>
        <w:t xml:space="preserve">your </w:t>
      </w:r>
      <w:r w:rsidRPr="008F4A3E">
        <w:rPr>
          <w:rFonts w:cstheme="minorHAnsi"/>
        </w:rPr>
        <w:t>full attention to your breathing</w:t>
      </w:r>
      <w:r w:rsidR="00716D35" w:rsidRPr="008F4A3E">
        <w:rPr>
          <w:rFonts w:cstheme="minorHAnsi"/>
        </w:rPr>
        <w:t>—</w:t>
      </w:r>
      <w:r w:rsidR="00BB2691" w:rsidRPr="008F4A3E">
        <w:rPr>
          <w:rFonts w:cstheme="minorHAnsi"/>
        </w:rPr>
        <w:t xml:space="preserve">to </w:t>
      </w:r>
      <w:r w:rsidRPr="008F4A3E">
        <w:rPr>
          <w:rFonts w:cstheme="minorHAnsi"/>
        </w:rPr>
        <w:t>each in-breath and each out-breath</w:t>
      </w:r>
      <w:r w:rsidR="00BB2691" w:rsidRPr="008F4A3E">
        <w:rPr>
          <w:rFonts w:cstheme="minorHAnsi"/>
        </w:rPr>
        <w:t xml:space="preserve"> as </w:t>
      </w:r>
      <w:r w:rsidRPr="008F4A3E">
        <w:rPr>
          <w:rFonts w:cstheme="minorHAnsi"/>
        </w:rPr>
        <w:t>they follow one after the other. Your breath can function as an anchor to bring you into</w:t>
      </w:r>
      <w:r w:rsidR="001E59D6" w:rsidRPr="008F4A3E">
        <w:rPr>
          <w:rFonts w:cstheme="minorHAnsi"/>
        </w:rPr>
        <w:t xml:space="preserve"> the present moment, </w:t>
      </w:r>
      <w:r w:rsidR="00B41F36" w:rsidRPr="008F4A3E">
        <w:rPr>
          <w:rFonts w:cstheme="minorHAnsi"/>
        </w:rPr>
        <w:t xml:space="preserve">to </w:t>
      </w:r>
      <w:r w:rsidR="001E59D6" w:rsidRPr="008F4A3E">
        <w:rPr>
          <w:rFonts w:cstheme="minorHAnsi"/>
        </w:rPr>
        <w:t xml:space="preserve">help you </w:t>
      </w:r>
      <w:r w:rsidR="007D61B9" w:rsidRPr="008F4A3E">
        <w:rPr>
          <w:rFonts w:cstheme="minorHAnsi"/>
        </w:rPr>
        <w:t xml:space="preserve">focus </w:t>
      </w:r>
      <w:r w:rsidRPr="008F4A3E">
        <w:rPr>
          <w:rFonts w:cstheme="minorHAnsi"/>
        </w:rPr>
        <w:t xml:space="preserve">your awareness, and </w:t>
      </w:r>
      <w:r w:rsidR="00B41F36" w:rsidRPr="008F4A3E">
        <w:rPr>
          <w:rFonts w:cstheme="minorHAnsi"/>
        </w:rPr>
        <w:t xml:space="preserve">to </w:t>
      </w:r>
      <w:r w:rsidRPr="008F4A3E">
        <w:rPr>
          <w:rFonts w:cstheme="minorHAnsi"/>
        </w:rPr>
        <w:t>guide you into stillness. Obser</w:t>
      </w:r>
      <w:r w:rsidR="009A4FA3" w:rsidRPr="008F4A3E">
        <w:rPr>
          <w:rFonts w:cstheme="minorHAnsi"/>
        </w:rPr>
        <w:t xml:space="preserve">ve your breathing for </w:t>
      </w:r>
      <w:r w:rsidR="0077168D" w:rsidRPr="008F4A3E">
        <w:rPr>
          <w:rFonts w:cstheme="minorHAnsi"/>
        </w:rPr>
        <w:t>thirty</w:t>
      </w:r>
      <w:r w:rsidR="009A4FA3" w:rsidRPr="008F4A3E">
        <w:rPr>
          <w:rFonts w:cstheme="minorHAnsi"/>
        </w:rPr>
        <w:t xml:space="preserve"> seconds</w:t>
      </w:r>
      <w:r w:rsidRPr="008F4A3E">
        <w:rPr>
          <w:rFonts w:cstheme="minorHAnsi"/>
        </w:rPr>
        <w:t xml:space="preserve">. </w:t>
      </w:r>
      <w:r w:rsidR="009A4FA3" w:rsidRPr="008F4A3E">
        <w:rPr>
          <w:rFonts w:cstheme="minorHAnsi"/>
          <w:i/>
        </w:rPr>
        <w:t xml:space="preserve">(Pause </w:t>
      </w:r>
      <w:r w:rsidR="007D61B9" w:rsidRPr="008F4A3E">
        <w:rPr>
          <w:rFonts w:cstheme="minorHAnsi"/>
          <w:i/>
        </w:rPr>
        <w:t xml:space="preserve">for </w:t>
      </w:r>
      <w:r w:rsidR="009A4FA3" w:rsidRPr="008F4A3E">
        <w:rPr>
          <w:rFonts w:cstheme="minorHAnsi"/>
          <w:i/>
        </w:rPr>
        <w:t>30 seconds</w:t>
      </w:r>
      <w:r w:rsidRPr="008F4A3E">
        <w:rPr>
          <w:rFonts w:cstheme="minorHAnsi"/>
          <w:i/>
        </w:rPr>
        <w:t>)</w:t>
      </w:r>
      <w:r w:rsidR="008648C2" w:rsidRPr="008F4A3E">
        <w:rPr>
          <w:rFonts w:cstheme="minorHAnsi"/>
          <w:i/>
        </w:rPr>
        <w:t xml:space="preserve"> </w:t>
      </w:r>
    </w:p>
    <w:p w14:paraId="63324316" w14:textId="1A44806E" w:rsidR="00EA6578" w:rsidRPr="008F4A3E" w:rsidRDefault="00BB370F" w:rsidP="00367719">
      <w:pPr>
        <w:widowControl w:val="0"/>
        <w:spacing w:after="0" w:line="240" w:lineRule="auto"/>
        <w:jc w:val="both"/>
        <w:rPr>
          <w:rFonts w:cstheme="minorHAnsi"/>
        </w:rPr>
      </w:pPr>
      <w:r w:rsidRPr="008F4A3E">
        <w:rPr>
          <w:rFonts w:cstheme="minorHAnsi"/>
        </w:rPr>
        <w:lastRenderedPageBreak/>
        <w:t xml:space="preserve">And now we will move to </w:t>
      </w:r>
      <w:r w:rsidR="00C21432" w:rsidRPr="008F4A3E">
        <w:rPr>
          <w:rFonts w:cstheme="minorHAnsi"/>
          <w:b/>
        </w:rPr>
        <w:t>EXPANDING</w:t>
      </w:r>
      <w:r w:rsidR="008E43E2" w:rsidRPr="008F4A3E">
        <w:rPr>
          <w:rFonts w:cstheme="minorHAnsi"/>
        </w:rPr>
        <w:t>.</w:t>
      </w:r>
      <w:r w:rsidR="00B41F36" w:rsidRPr="008F4A3E">
        <w:rPr>
          <w:rFonts w:cstheme="minorHAnsi"/>
        </w:rPr>
        <w:t xml:space="preserve"> </w:t>
      </w:r>
    </w:p>
    <w:p w14:paraId="5B8A1C14" w14:textId="5DC358B1" w:rsidR="00BB370F" w:rsidRPr="008F4A3E" w:rsidRDefault="00BB370F" w:rsidP="00293550">
      <w:pPr>
        <w:widowControl w:val="0"/>
        <w:spacing w:after="0" w:line="240" w:lineRule="auto"/>
        <w:jc w:val="both"/>
        <w:rPr>
          <w:rFonts w:cstheme="minorHAnsi"/>
        </w:rPr>
      </w:pPr>
      <w:r w:rsidRPr="008F4A3E">
        <w:rPr>
          <w:rFonts w:cstheme="minorHAnsi"/>
        </w:rPr>
        <w:t xml:space="preserve">Expand the field of your awareness around your breathing so that </w:t>
      </w:r>
      <w:r w:rsidR="00576C4F" w:rsidRPr="008F4A3E">
        <w:rPr>
          <w:rFonts w:cstheme="minorHAnsi"/>
        </w:rPr>
        <w:t>you</w:t>
      </w:r>
      <w:r w:rsidRPr="008F4A3E">
        <w:rPr>
          <w:rFonts w:cstheme="minorHAnsi"/>
        </w:rPr>
        <w:t xml:space="preserve"> sense </w:t>
      </w:r>
      <w:r w:rsidR="00257D4E" w:rsidRPr="008F4A3E">
        <w:rPr>
          <w:rFonts w:cstheme="minorHAnsi"/>
        </w:rPr>
        <w:t>your</w:t>
      </w:r>
      <w:r w:rsidR="000C347C" w:rsidRPr="008F4A3E">
        <w:rPr>
          <w:rFonts w:cstheme="minorHAnsi"/>
        </w:rPr>
        <w:t xml:space="preserve"> </w:t>
      </w:r>
      <w:r w:rsidRPr="008F4A3E">
        <w:rPr>
          <w:rFonts w:cstheme="minorHAnsi"/>
        </w:rPr>
        <w:t>body as a whole. Notice how your body moves with the breathing. Notice your posture. What is your face doing? Ob</w:t>
      </w:r>
      <w:r w:rsidR="001E59D6" w:rsidRPr="008F4A3E">
        <w:rPr>
          <w:rFonts w:cstheme="minorHAnsi"/>
        </w:rPr>
        <w:t xml:space="preserve">serve and breathe for </w:t>
      </w:r>
      <w:r w:rsidR="0077168D" w:rsidRPr="008F4A3E">
        <w:rPr>
          <w:rFonts w:cstheme="minorHAnsi"/>
        </w:rPr>
        <w:t>thirty</w:t>
      </w:r>
      <w:r w:rsidR="001E59D6" w:rsidRPr="008F4A3E">
        <w:rPr>
          <w:rFonts w:cstheme="minorHAnsi"/>
        </w:rPr>
        <w:t xml:space="preserve"> seconds</w:t>
      </w:r>
      <w:r w:rsidRPr="008F4A3E">
        <w:rPr>
          <w:rFonts w:cstheme="minorHAnsi"/>
        </w:rPr>
        <w:t xml:space="preserve">. </w:t>
      </w:r>
      <w:r w:rsidR="008A72A9" w:rsidRPr="008F4A3E">
        <w:rPr>
          <w:rFonts w:cstheme="minorHAnsi"/>
          <w:i/>
        </w:rPr>
        <w:t xml:space="preserve">(Pause </w:t>
      </w:r>
      <w:r w:rsidR="007D61B9" w:rsidRPr="008F4A3E">
        <w:rPr>
          <w:rFonts w:cstheme="minorHAnsi"/>
          <w:i/>
        </w:rPr>
        <w:t xml:space="preserve">for </w:t>
      </w:r>
      <w:r w:rsidR="008A72A9" w:rsidRPr="008F4A3E">
        <w:rPr>
          <w:rFonts w:cstheme="minorHAnsi"/>
          <w:i/>
        </w:rPr>
        <w:t>30 seconds</w:t>
      </w:r>
      <w:r w:rsidRPr="008F4A3E">
        <w:rPr>
          <w:rFonts w:cstheme="minorHAnsi"/>
          <w:i/>
        </w:rPr>
        <w:t>)</w:t>
      </w:r>
      <w:r w:rsidRPr="008F4A3E">
        <w:rPr>
          <w:rFonts w:cstheme="minorHAnsi"/>
        </w:rPr>
        <w:t xml:space="preserve"> </w:t>
      </w:r>
    </w:p>
    <w:p w14:paraId="5C6424DF" w14:textId="2A320C71" w:rsidR="00BB370F" w:rsidRPr="008F4A3E" w:rsidRDefault="00BB370F" w:rsidP="00293550">
      <w:pPr>
        <w:spacing w:after="0" w:line="240" w:lineRule="auto"/>
        <w:jc w:val="both"/>
        <w:rPr>
          <w:rFonts w:cstheme="minorHAnsi"/>
        </w:rPr>
      </w:pPr>
    </w:p>
    <w:p w14:paraId="2E07B0F1" w14:textId="4764A6E9" w:rsidR="00043E89" w:rsidRPr="008F4A3E" w:rsidRDefault="00BB370F" w:rsidP="00293550">
      <w:pPr>
        <w:spacing w:after="0" w:line="240" w:lineRule="auto"/>
        <w:jc w:val="both"/>
        <w:rPr>
          <w:rFonts w:cstheme="minorHAnsi"/>
        </w:rPr>
      </w:pPr>
      <w:r w:rsidRPr="008F4A3E">
        <w:rPr>
          <w:rFonts w:cstheme="minorHAnsi"/>
        </w:rPr>
        <w:t xml:space="preserve">Pause, and gently redirect your mind </w:t>
      </w:r>
      <w:r w:rsidR="00FE441E" w:rsidRPr="008F4A3E">
        <w:rPr>
          <w:rFonts w:cstheme="minorHAnsi"/>
        </w:rPr>
        <w:t xml:space="preserve">back </w:t>
      </w:r>
      <w:r w:rsidRPr="008F4A3E">
        <w:rPr>
          <w:rFonts w:cstheme="minorHAnsi"/>
        </w:rPr>
        <w:t>to the meeting.</w:t>
      </w:r>
    </w:p>
    <w:p w14:paraId="060E4808" w14:textId="77777777" w:rsidR="009F5CB0" w:rsidRPr="008F4A3E" w:rsidRDefault="009F5CB0" w:rsidP="00293550">
      <w:pPr>
        <w:spacing w:after="0" w:line="240" w:lineRule="auto"/>
        <w:jc w:val="both"/>
        <w:rPr>
          <w:rFonts w:cstheme="minorHAnsi"/>
        </w:rPr>
      </w:pPr>
    </w:p>
    <w:p w14:paraId="703A7E32" w14:textId="548A3E28" w:rsidR="00BB370F" w:rsidRPr="008F4A3E" w:rsidRDefault="00BB370F" w:rsidP="00293550">
      <w:pPr>
        <w:spacing w:after="0" w:line="240" w:lineRule="auto"/>
        <w:jc w:val="both"/>
        <w:rPr>
          <w:rFonts w:cstheme="minorHAnsi"/>
        </w:rPr>
      </w:pPr>
      <w:r w:rsidRPr="008F4A3E">
        <w:rPr>
          <w:rFonts w:cstheme="minorHAnsi"/>
        </w:rPr>
        <w:t xml:space="preserve">The </w:t>
      </w:r>
      <w:r w:rsidR="002320F0" w:rsidRPr="008F4A3E">
        <w:rPr>
          <w:rFonts w:cstheme="minorHAnsi"/>
          <w:b/>
        </w:rPr>
        <w:t>3-Minute Breathing Space</w:t>
      </w:r>
      <w:r w:rsidR="002320F0" w:rsidRPr="008F4A3E">
        <w:rPr>
          <w:rFonts w:cstheme="minorHAnsi"/>
        </w:rPr>
        <w:t xml:space="preserve"> </w:t>
      </w:r>
      <w:r w:rsidRPr="008F4A3E">
        <w:rPr>
          <w:rFonts w:cstheme="minorHAnsi"/>
        </w:rPr>
        <w:t>provides a way to step out of the habitual reactions of automatic pilot mode. When events occur</w:t>
      </w:r>
      <w:r w:rsidR="00EC754C" w:rsidRPr="008F4A3E">
        <w:rPr>
          <w:rFonts w:cstheme="minorHAnsi"/>
        </w:rPr>
        <w:t>,</w:t>
      </w:r>
      <w:r w:rsidRPr="008F4A3E">
        <w:rPr>
          <w:rFonts w:cstheme="minorHAnsi"/>
        </w:rPr>
        <w:t xml:space="preserve"> </w:t>
      </w:r>
      <w:r w:rsidR="000F3EEA" w:rsidRPr="008F4A3E">
        <w:rPr>
          <w:rFonts w:cstheme="minorHAnsi"/>
        </w:rPr>
        <w:t>a breathing space</w:t>
      </w:r>
      <w:r w:rsidRPr="008F4A3E">
        <w:rPr>
          <w:rFonts w:cstheme="minorHAnsi"/>
        </w:rPr>
        <w:t xml:space="preserve"> can help </w:t>
      </w:r>
      <w:r w:rsidR="00746D2C" w:rsidRPr="008F4A3E">
        <w:rPr>
          <w:rFonts w:cstheme="minorHAnsi"/>
        </w:rPr>
        <w:t xml:space="preserve">you </w:t>
      </w:r>
      <w:r w:rsidRPr="008F4A3E">
        <w:rPr>
          <w:rFonts w:cstheme="minorHAnsi"/>
        </w:rPr>
        <w:t xml:space="preserve">thoughtfully reconnect with </w:t>
      </w:r>
      <w:r w:rsidR="00746D2C" w:rsidRPr="008F4A3E">
        <w:rPr>
          <w:rFonts w:cstheme="minorHAnsi"/>
        </w:rPr>
        <w:t xml:space="preserve">yourself </w:t>
      </w:r>
      <w:r w:rsidR="008648C2" w:rsidRPr="008F4A3E">
        <w:rPr>
          <w:rFonts w:cstheme="minorHAnsi"/>
        </w:rPr>
        <w:t xml:space="preserve">and </w:t>
      </w:r>
      <w:r w:rsidR="006A71D5" w:rsidRPr="008F4A3E">
        <w:rPr>
          <w:rFonts w:cstheme="minorHAnsi"/>
        </w:rPr>
        <w:t xml:space="preserve">with </w:t>
      </w:r>
      <w:r w:rsidR="008648C2" w:rsidRPr="008F4A3E">
        <w:rPr>
          <w:rFonts w:cstheme="minorHAnsi"/>
        </w:rPr>
        <w:t>God</w:t>
      </w:r>
      <w:r w:rsidRPr="008F4A3E">
        <w:rPr>
          <w:rFonts w:cstheme="minorHAnsi"/>
        </w:rPr>
        <w:t xml:space="preserve">. </w:t>
      </w:r>
      <w:bookmarkStart w:id="1" w:name="OLE_LINK2"/>
      <w:bookmarkStart w:id="2" w:name="OLE_LINK3"/>
      <w:r w:rsidR="00CD6B65" w:rsidRPr="008F4A3E">
        <w:rPr>
          <w:rFonts w:cstheme="minorHAnsi"/>
        </w:rPr>
        <w:t>Maintaining awareness in the moment</w:t>
      </w:r>
      <w:r w:rsidR="00214E4F" w:rsidRPr="008F4A3E">
        <w:rPr>
          <w:rFonts w:cstheme="minorHAnsi"/>
        </w:rPr>
        <w:t>,</w:t>
      </w:r>
      <w:r w:rsidR="00CD6B65" w:rsidRPr="008F4A3E">
        <w:rPr>
          <w:rFonts w:cstheme="minorHAnsi"/>
        </w:rPr>
        <w:t xml:space="preserve"> without making judgments</w:t>
      </w:r>
      <w:r w:rsidR="00214E4F" w:rsidRPr="008F4A3E">
        <w:rPr>
          <w:rFonts w:cstheme="minorHAnsi"/>
        </w:rPr>
        <w:t>,</w:t>
      </w:r>
      <w:r w:rsidR="00CD6B65" w:rsidRPr="008F4A3E">
        <w:rPr>
          <w:rFonts w:cstheme="minorHAnsi"/>
        </w:rPr>
        <w:t xml:space="preserve"> is the key skill to learn through this practice.</w:t>
      </w:r>
      <w:bookmarkEnd w:id="1"/>
      <w:bookmarkEnd w:id="2"/>
    </w:p>
    <w:p w14:paraId="0F082520" w14:textId="77777777" w:rsidR="00BB370F" w:rsidRPr="008F4A3E" w:rsidRDefault="00BB370F" w:rsidP="00293550">
      <w:pPr>
        <w:spacing w:after="0" w:line="240" w:lineRule="auto"/>
        <w:jc w:val="both"/>
        <w:rPr>
          <w:rFonts w:cstheme="minorHAnsi"/>
        </w:rPr>
      </w:pPr>
    </w:p>
    <w:p w14:paraId="471F9651" w14:textId="207E7A11" w:rsidR="000B70A4" w:rsidRPr="008F4A3E" w:rsidRDefault="00BB370F" w:rsidP="00293550">
      <w:pPr>
        <w:spacing w:after="0" w:line="240" w:lineRule="auto"/>
        <w:jc w:val="both"/>
        <w:rPr>
          <w:rFonts w:cstheme="minorHAnsi"/>
        </w:rPr>
      </w:pPr>
      <w:r w:rsidRPr="008F4A3E">
        <w:rPr>
          <w:rFonts w:cstheme="minorHAnsi"/>
        </w:rPr>
        <w:t>Begin your own daily practice this week</w:t>
      </w:r>
      <w:r w:rsidR="00EA2154" w:rsidRPr="008F4A3E">
        <w:rPr>
          <w:rFonts w:cstheme="minorHAnsi"/>
        </w:rPr>
        <w:t>,</w:t>
      </w:r>
      <w:r w:rsidR="00324045" w:rsidRPr="008F4A3E">
        <w:rPr>
          <w:rFonts w:cstheme="minorHAnsi"/>
        </w:rPr>
        <w:t xml:space="preserve"> spending one minute on each of the three steps</w:t>
      </w:r>
      <w:r w:rsidRPr="008F4A3E">
        <w:rPr>
          <w:rFonts w:cstheme="minorHAnsi"/>
        </w:rPr>
        <w:t xml:space="preserve">. Try following the instructions </w:t>
      </w:r>
      <w:r w:rsidR="00EC3DD3" w:rsidRPr="008F4A3E">
        <w:rPr>
          <w:rFonts w:cstheme="minorHAnsi"/>
        </w:rPr>
        <w:t xml:space="preserve">for </w:t>
      </w:r>
      <w:r w:rsidRPr="008F4A3E">
        <w:rPr>
          <w:rFonts w:cstheme="minorHAnsi"/>
        </w:rPr>
        <w:t xml:space="preserve">the </w:t>
      </w:r>
      <w:r w:rsidRPr="008F4A3E">
        <w:rPr>
          <w:rFonts w:cstheme="minorHAnsi"/>
          <w:b/>
        </w:rPr>
        <w:t>3-Minute Breathing Space</w:t>
      </w:r>
      <w:r w:rsidRPr="008F4A3E">
        <w:rPr>
          <w:rFonts w:cstheme="minorHAnsi"/>
        </w:rPr>
        <w:t xml:space="preserve"> in the morning and then</w:t>
      </w:r>
      <w:r w:rsidR="00EC3DD3" w:rsidRPr="008F4A3E">
        <w:rPr>
          <w:rFonts w:cstheme="minorHAnsi"/>
        </w:rPr>
        <w:t xml:space="preserve"> again</w:t>
      </w:r>
      <w:r w:rsidRPr="008F4A3E">
        <w:rPr>
          <w:rFonts w:cstheme="minorHAnsi"/>
        </w:rPr>
        <w:t xml:space="preserve"> later </w:t>
      </w:r>
      <w:r w:rsidR="00CC1208" w:rsidRPr="008F4A3E">
        <w:rPr>
          <w:rFonts w:cstheme="minorHAnsi"/>
        </w:rPr>
        <w:t xml:space="preserve">in the day. This will </w:t>
      </w:r>
      <w:r w:rsidR="001C7E7D" w:rsidRPr="008F4A3E">
        <w:rPr>
          <w:rFonts w:cstheme="minorHAnsi"/>
        </w:rPr>
        <w:t xml:space="preserve">help you learn </w:t>
      </w:r>
      <w:r w:rsidR="00CC1208" w:rsidRPr="008F4A3E">
        <w:rPr>
          <w:rFonts w:cstheme="minorHAnsi"/>
        </w:rPr>
        <w:t>to be aware of what you are experiencing in the present moment</w:t>
      </w:r>
      <w:r w:rsidR="00723C6F" w:rsidRPr="008F4A3E">
        <w:rPr>
          <w:rFonts w:cstheme="minorHAnsi"/>
        </w:rPr>
        <w:t>—</w:t>
      </w:r>
      <w:r w:rsidR="003B6BC0" w:rsidRPr="008F4A3E">
        <w:rPr>
          <w:rFonts w:cstheme="minorHAnsi"/>
        </w:rPr>
        <w:t>right</w:t>
      </w:r>
      <w:r w:rsidR="00E65080" w:rsidRPr="008F4A3E">
        <w:rPr>
          <w:rFonts w:cstheme="minorHAnsi"/>
        </w:rPr>
        <w:t xml:space="preserve"> here</w:t>
      </w:r>
      <w:r w:rsidR="005B526D" w:rsidRPr="008F4A3E">
        <w:rPr>
          <w:rFonts w:cstheme="minorHAnsi"/>
        </w:rPr>
        <w:t>, right now</w:t>
      </w:r>
      <w:r w:rsidR="001C7E7D" w:rsidRPr="008F4A3E">
        <w:rPr>
          <w:rFonts w:cstheme="minorHAnsi"/>
        </w:rPr>
        <w:t>.</w:t>
      </w:r>
      <w:r w:rsidRPr="008F4A3E">
        <w:rPr>
          <w:rFonts w:cstheme="minorHAnsi"/>
        </w:rPr>
        <w:t xml:space="preserve"> </w:t>
      </w:r>
      <w:r w:rsidR="00F878B7" w:rsidRPr="008F4A3E">
        <w:rPr>
          <w:rFonts w:cstheme="minorHAnsi"/>
        </w:rPr>
        <w:t xml:space="preserve">You can practice </w:t>
      </w:r>
      <w:r w:rsidR="001C7E7D" w:rsidRPr="008F4A3E">
        <w:rPr>
          <w:rFonts w:cstheme="minorHAnsi"/>
        </w:rPr>
        <w:t>this mindfulness exercise</w:t>
      </w:r>
      <w:r w:rsidR="00F878B7" w:rsidRPr="008F4A3E">
        <w:rPr>
          <w:rFonts w:cstheme="minorHAnsi"/>
        </w:rPr>
        <w:t xml:space="preserve"> us</w:t>
      </w:r>
      <w:r w:rsidR="005859F1" w:rsidRPr="008F4A3E">
        <w:rPr>
          <w:rFonts w:cstheme="minorHAnsi"/>
        </w:rPr>
        <w:t>ing the</w:t>
      </w:r>
      <w:r w:rsidR="00F878B7" w:rsidRPr="008F4A3E">
        <w:rPr>
          <w:rFonts w:cstheme="minorHAnsi"/>
        </w:rPr>
        <w:t xml:space="preserve"> teaching notes to guide you, or you can download the instructions </w:t>
      </w:r>
      <w:r w:rsidR="00DD3523" w:rsidRPr="008F4A3E">
        <w:rPr>
          <w:rFonts w:cstheme="minorHAnsi"/>
        </w:rPr>
        <w:t xml:space="preserve">under the </w:t>
      </w:r>
      <w:r w:rsidR="00DD3523" w:rsidRPr="008F4A3E">
        <w:rPr>
          <w:rFonts w:cstheme="minorHAnsi"/>
          <w:b/>
        </w:rPr>
        <w:t>Toolbox</w:t>
      </w:r>
      <w:r w:rsidR="00DD3523" w:rsidRPr="008F4A3E">
        <w:rPr>
          <w:rFonts w:cstheme="minorHAnsi"/>
        </w:rPr>
        <w:t xml:space="preserve"> menu </w:t>
      </w:r>
      <w:r w:rsidR="00F878B7" w:rsidRPr="008F4A3E">
        <w:rPr>
          <w:rFonts w:cstheme="minorHAnsi"/>
        </w:rPr>
        <w:t xml:space="preserve">on the </w:t>
      </w:r>
      <w:r w:rsidR="002848A7" w:rsidRPr="008F4A3E">
        <w:rPr>
          <w:rFonts w:cstheme="minorHAnsi"/>
        </w:rPr>
        <w:t xml:space="preserve">KF </w:t>
      </w:r>
      <w:r w:rsidR="00F878B7" w:rsidRPr="008F4A3E">
        <w:rPr>
          <w:rFonts w:cstheme="minorHAnsi"/>
        </w:rPr>
        <w:t>website. Alternatively,</w:t>
      </w:r>
      <w:r w:rsidRPr="008F4A3E">
        <w:rPr>
          <w:rFonts w:cstheme="minorHAnsi"/>
        </w:rPr>
        <w:t xml:space="preserve"> you can call this meeting’s playback number and follow along with the group again</w:t>
      </w:r>
      <w:r w:rsidR="00DD3523" w:rsidRPr="008F4A3E">
        <w:rPr>
          <w:rFonts w:cstheme="minorHAnsi"/>
        </w:rPr>
        <w:t>.</w:t>
      </w:r>
    </w:p>
    <w:p w14:paraId="221523D2" w14:textId="77777777" w:rsidR="00DD3523" w:rsidRPr="008F4A3E" w:rsidRDefault="00DD3523" w:rsidP="00293550">
      <w:pPr>
        <w:spacing w:after="0" w:line="240" w:lineRule="auto"/>
        <w:jc w:val="both"/>
        <w:rPr>
          <w:rFonts w:cstheme="minorHAnsi"/>
        </w:rPr>
      </w:pPr>
    </w:p>
    <w:p w14:paraId="16DF2677" w14:textId="253DB7C0" w:rsidR="00343615" w:rsidRPr="008F4A3E" w:rsidRDefault="002850F2" w:rsidP="00293550">
      <w:pPr>
        <w:spacing w:after="0" w:line="240" w:lineRule="auto"/>
        <w:jc w:val="both"/>
        <w:rPr>
          <w:rFonts w:cstheme="minorHAnsi"/>
        </w:rPr>
      </w:pPr>
      <w:r w:rsidRPr="008F4A3E">
        <w:rPr>
          <w:rFonts w:cstheme="minorHAnsi"/>
        </w:rPr>
        <w:t>Take a deep breath.</w:t>
      </w:r>
    </w:p>
    <w:p w14:paraId="77B36275" w14:textId="77777777" w:rsidR="00BB4185" w:rsidRPr="008F4A3E" w:rsidRDefault="00BB4185" w:rsidP="00BB4185">
      <w:pPr>
        <w:spacing w:after="0" w:line="240" w:lineRule="auto"/>
        <w:jc w:val="both"/>
        <w:rPr>
          <w:i/>
        </w:rPr>
      </w:pPr>
      <w:r w:rsidRPr="008F4A3E">
        <w:rPr>
          <w:i/>
        </w:rPr>
        <w:t>(If time permits, ask, “Does anyone have comments or questions about this training?”)</w:t>
      </w:r>
    </w:p>
    <w:p w14:paraId="21D68AB4" w14:textId="77777777" w:rsidR="000B70A4" w:rsidRPr="008F4A3E" w:rsidRDefault="000B70A4" w:rsidP="00293550">
      <w:pPr>
        <w:spacing w:after="0" w:line="240" w:lineRule="auto"/>
        <w:jc w:val="both"/>
        <w:rPr>
          <w:rFonts w:cstheme="minorHAnsi"/>
        </w:rPr>
      </w:pPr>
    </w:p>
    <w:p w14:paraId="143A9C5C" w14:textId="59AA6ADD" w:rsidR="00285B9A" w:rsidRPr="008F4A3E" w:rsidRDefault="00044B26" w:rsidP="00293550">
      <w:pPr>
        <w:spacing w:after="0" w:line="240" w:lineRule="auto"/>
        <w:jc w:val="both"/>
        <w:rPr>
          <w:rFonts w:cstheme="minorHAnsi"/>
          <w:b/>
        </w:rPr>
      </w:pPr>
      <w:r w:rsidRPr="008F4A3E">
        <w:rPr>
          <w:rFonts w:cstheme="minorHAnsi"/>
          <w:b/>
        </w:rPr>
        <w:t>0:</w:t>
      </w:r>
      <w:r w:rsidR="008648C2" w:rsidRPr="008F4A3E">
        <w:rPr>
          <w:rFonts w:cstheme="minorHAnsi"/>
          <w:b/>
        </w:rPr>
        <w:t>22</w:t>
      </w:r>
      <w:r w:rsidR="00285B9A" w:rsidRPr="008F4A3E">
        <w:rPr>
          <w:rFonts w:cstheme="minorHAnsi"/>
          <w:b/>
        </w:rPr>
        <w:tab/>
        <w:t>KARIS CONFESSION</w:t>
      </w:r>
    </w:p>
    <w:p w14:paraId="1D00EF0B" w14:textId="77777777" w:rsidR="0025100C" w:rsidRPr="008F4A3E" w:rsidRDefault="0025100C" w:rsidP="00293550">
      <w:pPr>
        <w:spacing w:after="0" w:line="240" w:lineRule="auto"/>
        <w:jc w:val="both"/>
        <w:rPr>
          <w:rFonts w:cstheme="minorHAnsi"/>
          <w:b/>
        </w:rPr>
      </w:pPr>
    </w:p>
    <w:p w14:paraId="7CEB53A7" w14:textId="6F731BC1" w:rsidR="001C7E7D" w:rsidRPr="008F4A3E" w:rsidRDefault="001C7E7D" w:rsidP="00293550">
      <w:pPr>
        <w:spacing w:after="0" w:line="240" w:lineRule="auto"/>
        <w:jc w:val="both"/>
        <w:rPr>
          <w:rFonts w:cstheme="minorHAnsi"/>
        </w:rPr>
      </w:pPr>
      <w:r w:rsidRPr="008F4A3E">
        <w:rPr>
          <w:rFonts w:cstheme="minorHAnsi"/>
        </w:rPr>
        <w:t xml:space="preserve">At each meeting, we listen to the KF Confessions to remind </w:t>
      </w:r>
      <w:r w:rsidR="00746D2C" w:rsidRPr="008F4A3E">
        <w:rPr>
          <w:rFonts w:cstheme="minorHAnsi"/>
        </w:rPr>
        <w:t xml:space="preserve">ourselves </w:t>
      </w:r>
      <w:r w:rsidRPr="008F4A3E">
        <w:rPr>
          <w:rFonts w:cstheme="minorHAnsi"/>
        </w:rPr>
        <w:t xml:space="preserve">of what we learned in the </w:t>
      </w:r>
      <w:r w:rsidRPr="008F4A3E">
        <w:rPr>
          <w:rFonts w:cstheme="minorHAnsi"/>
          <w:i/>
        </w:rPr>
        <w:t>Neurosis</w:t>
      </w:r>
      <w:r w:rsidRPr="008F4A3E">
        <w:rPr>
          <w:rFonts w:cstheme="minorHAnsi"/>
        </w:rPr>
        <w:t xml:space="preserve"> </w:t>
      </w:r>
      <w:r w:rsidRPr="008F4A3E">
        <w:rPr>
          <w:rFonts w:cstheme="minorHAnsi"/>
          <w:i/>
        </w:rPr>
        <w:t>and Human Growth</w:t>
      </w:r>
      <w:r w:rsidRPr="008F4A3E">
        <w:rPr>
          <w:rFonts w:cstheme="minorHAnsi"/>
        </w:rPr>
        <w:t xml:space="preserve"> book study and</w:t>
      </w:r>
      <w:r w:rsidR="00DA059C" w:rsidRPr="008F4A3E">
        <w:rPr>
          <w:rFonts w:cstheme="minorHAnsi"/>
        </w:rPr>
        <w:t>,</w:t>
      </w:r>
      <w:r w:rsidRPr="008F4A3E">
        <w:rPr>
          <w:rFonts w:cstheme="minorHAnsi"/>
        </w:rPr>
        <w:t xml:space="preserve"> also</w:t>
      </w:r>
      <w:r w:rsidR="00DA059C" w:rsidRPr="008F4A3E">
        <w:rPr>
          <w:rFonts w:cstheme="minorHAnsi"/>
        </w:rPr>
        <w:t>,</w:t>
      </w:r>
      <w:r w:rsidRPr="008F4A3E">
        <w:rPr>
          <w:rFonts w:cstheme="minorHAnsi"/>
        </w:rPr>
        <w:t xml:space="preserve"> to take us beyond the study into the promise and vision that God has for each of us. There are twelve Confessions because there are twelve months. Each month we look in detail at one of the Karis Confessions. </w:t>
      </w:r>
    </w:p>
    <w:p w14:paraId="0F64EA51" w14:textId="77777777" w:rsidR="00776648" w:rsidRPr="008F4A3E" w:rsidRDefault="00776648" w:rsidP="00293550">
      <w:pPr>
        <w:spacing w:after="0" w:line="240" w:lineRule="auto"/>
        <w:jc w:val="both"/>
        <w:rPr>
          <w:rFonts w:cstheme="minorHAnsi"/>
          <w:b/>
        </w:rPr>
      </w:pPr>
    </w:p>
    <w:p w14:paraId="278D3CE8" w14:textId="6CBFBDAC" w:rsidR="00285B9A" w:rsidRPr="008F4A3E" w:rsidRDefault="007B6F24" w:rsidP="00293550">
      <w:pPr>
        <w:spacing w:after="0" w:line="240" w:lineRule="auto"/>
        <w:jc w:val="both"/>
        <w:rPr>
          <w:rFonts w:cstheme="minorHAnsi"/>
          <w:b/>
        </w:rPr>
      </w:pPr>
      <w:r w:rsidRPr="008F4A3E">
        <w:rPr>
          <w:rFonts w:cstheme="minorHAnsi"/>
          <w:b/>
        </w:rPr>
        <w:t>0:</w:t>
      </w:r>
      <w:r w:rsidR="00B05396" w:rsidRPr="008F4A3E">
        <w:rPr>
          <w:rFonts w:cstheme="minorHAnsi"/>
          <w:b/>
        </w:rPr>
        <w:t>24</w:t>
      </w:r>
      <w:r w:rsidR="00285B9A" w:rsidRPr="008F4A3E">
        <w:rPr>
          <w:rFonts w:cstheme="minorHAnsi"/>
          <w:b/>
        </w:rPr>
        <w:tab/>
        <w:t>TOOLBOX</w:t>
      </w:r>
    </w:p>
    <w:p w14:paraId="570D7763" w14:textId="1BDBD5A2" w:rsidR="0025100C" w:rsidRPr="008F4A3E" w:rsidRDefault="0025100C" w:rsidP="00776648">
      <w:pPr>
        <w:spacing w:after="0" w:line="240" w:lineRule="auto"/>
        <w:jc w:val="both"/>
        <w:rPr>
          <w:rFonts w:cstheme="minorHAnsi"/>
          <w:b/>
        </w:rPr>
      </w:pPr>
    </w:p>
    <w:p w14:paraId="270A8F69" w14:textId="2D37CB67" w:rsidR="00CC70EB" w:rsidRPr="008F4A3E" w:rsidRDefault="00B41F36" w:rsidP="00293550">
      <w:pPr>
        <w:spacing w:after="0" w:line="240" w:lineRule="auto"/>
        <w:jc w:val="both"/>
        <w:rPr>
          <w:rFonts w:cstheme="minorHAnsi"/>
        </w:rPr>
      </w:pPr>
      <w:r w:rsidRPr="008F4A3E">
        <w:rPr>
          <w:rFonts w:cstheme="minorHAnsi"/>
        </w:rPr>
        <w:t xml:space="preserve">This week </w:t>
      </w:r>
      <w:r w:rsidR="008E3C71" w:rsidRPr="008F4A3E">
        <w:rPr>
          <w:rFonts w:cstheme="minorHAnsi"/>
        </w:rPr>
        <w:t>we will explore</w:t>
      </w:r>
      <w:r w:rsidR="005E73F5" w:rsidRPr="008F4A3E">
        <w:rPr>
          <w:rFonts w:cstheme="minorHAnsi"/>
        </w:rPr>
        <w:t xml:space="preserve"> how </w:t>
      </w:r>
      <w:r w:rsidR="00CC70EB" w:rsidRPr="008F4A3E">
        <w:rPr>
          <w:rFonts w:cstheme="minorHAnsi"/>
        </w:rPr>
        <w:t>Karis Fellowships</w:t>
      </w:r>
      <w:r w:rsidR="00716D35" w:rsidRPr="008F4A3E">
        <w:rPr>
          <w:rFonts w:cstheme="minorHAnsi"/>
        </w:rPr>
        <w:t xml:space="preserve"> works</w:t>
      </w:r>
      <w:r w:rsidR="00CC70EB" w:rsidRPr="008F4A3E">
        <w:rPr>
          <w:rFonts w:cstheme="minorHAnsi"/>
        </w:rPr>
        <w:t>. Let’s begin with how</w:t>
      </w:r>
      <w:r w:rsidR="00216D75" w:rsidRPr="008F4A3E">
        <w:rPr>
          <w:rFonts w:cstheme="minorHAnsi"/>
        </w:rPr>
        <w:t xml:space="preserve"> the</w:t>
      </w:r>
      <w:r w:rsidR="00CC70EB" w:rsidRPr="008F4A3E">
        <w:rPr>
          <w:rFonts w:cstheme="minorHAnsi"/>
        </w:rPr>
        <w:t xml:space="preserve"> meetings </w:t>
      </w:r>
      <w:r w:rsidR="008E3C71" w:rsidRPr="008F4A3E">
        <w:rPr>
          <w:rFonts w:cstheme="minorHAnsi"/>
        </w:rPr>
        <w:t>are</w:t>
      </w:r>
      <w:r w:rsidR="00CC70EB" w:rsidRPr="008F4A3E">
        <w:rPr>
          <w:rFonts w:cstheme="minorHAnsi"/>
        </w:rPr>
        <w:t xml:space="preserve"> structured.</w:t>
      </w:r>
    </w:p>
    <w:p w14:paraId="533483E3" w14:textId="77777777" w:rsidR="00CC70EB" w:rsidRPr="008F4A3E" w:rsidRDefault="00CC70EB" w:rsidP="00293550">
      <w:pPr>
        <w:spacing w:after="0" w:line="240" w:lineRule="auto"/>
        <w:jc w:val="both"/>
        <w:rPr>
          <w:rFonts w:cstheme="minorHAnsi"/>
        </w:rPr>
      </w:pPr>
    </w:p>
    <w:p w14:paraId="6CDFAEE5" w14:textId="14FBC1FD" w:rsidR="004914A3" w:rsidRPr="008F4A3E" w:rsidRDefault="00407A4E" w:rsidP="00293550">
      <w:pPr>
        <w:spacing w:after="0" w:line="240" w:lineRule="auto"/>
        <w:jc w:val="both"/>
        <w:rPr>
          <w:rFonts w:cstheme="minorHAnsi"/>
        </w:rPr>
      </w:pPr>
      <w:r w:rsidRPr="008F4A3E">
        <w:rPr>
          <w:rFonts w:cstheme="minorHAnsi"/>
        </w:rPr>
        <w:t xml:space="preserve">Each </w:t>
      </w:r>
      <w:r w:rsidR="004914A3" w:rsidRPr="008F4A3E">
        <w:rPr>
          <w:rFonts w:cstheme="minorHAnsi"/>
        </w:rPr>
        <w:t xml:space="preserve">meeting is divided into </w:t>
      </w:r>
      <w:r w:rsidR="00933C38" w:rsidRPr="008F4A3E">
        <w:rPr>
          <w:rFonts w:cstheme="minorHAnsi"/>
        </w:rPr>
        <w:t>the same</w:t>
      </w:r>
      <w:r w:rsidRPr="008F4A3E">
        <w:rPr>
          <w:rFonts w:cstheme="minorHAnsi"/>
        </w:rPr>
        <w:t xml:space="preserve"> </w:t>
      </w:r>
      <w:r w:rsidR="004914A3" w:rsidRPr="008F4A3E">
        <w:rPr>
          <w:rFonts w:cstheme="minorHAnsi"/>
        </w:rPr>
        <w:t>sequence</w:t>
      </w:r>
      <w:r w:rsidR="006549A5" w:rsidRPr="008F4A3E">
        <w:rPr>
          <w:rFonts w:cstheme="minorHAnsi"/>
        </w:rPr>
        <w:t xml:space="preserve"> of </w:t>
      </w:r>
      <w:r w:rsidR="00E249C3" w:rsidRPr="008F4A3E">
        <w:rPr>
          <w:rFonts w:cstheme="minorHAnsi"/>
        </w:rPr>
        <w:t>introductions and training</w:t>
      </w:r>
      <w:r w:rsidR="00C166C4" w:rsidRPr="008F4A3E">
        <w:rPr>
          <w:rFonts w:cstheme="minorHAnsi"/>
        </w:rPr>
        <w:t>.</w:t>
      </w:r>
      <w:r w:rsidR="006A4C84" w:rsidRPr="008F4A3E">
        <w:rPr>
          <w:rFonts w:cstheme="minorHAnsi"/>
          <w:color w:val="FF0000"/>
        </w:rPr>
        <w:t xml:space="preserve"> </w:t>
      </w:r>
      <w:r w:rsidR="00343615" w:rsidRPr="008F4A3E">
        <w:rPr>
          <w:rFonts w:cstheme="minorHAnsi"/>
        </w:rPr>
        <w:t xml:space="preserve">Bring </w:t>
      </w:r>
      <w:r w:rsidR="001C7E7D" w:rsidRPr="008F4A3E">
        <w:rPr>
          <w:rFonts w:cstheme="minorHAnsi"/>
        </w:rPr>
        <w:t xml:space="preserve">a copy of </w:t>
      </w:r>
      <w:r w:rsidR="00983BA8" w:rsidRPr="008F4A3E">
        <w:rPr>
          <w:rFonts w:cstheme="minorHAnsi"/>
        </w:rPr>
        <w:t xml:space="preserve">the </w:t>
      </w:r>
      <w:r w:rsidR="00983BA8" w:rsidRPr="008F4A3E">
        <w:rPr>
          <w:rFonts w:cstheme="minorHAnsi"/>
          <w:b/>
        </w:rPr>
        <w:t>Meeting Schedule</w:t>
      </w:r>
      <w:r w:rsidR="00343615" w:rsidRPr="008F4A3E">
        <w:rPr>
          <w:rFonts w:cstheme="minorHAnsi"/>
          <w:b/>
        </w:rPr>
        <w:t xml:space="preserve"> </w:t>
      </w:r>
      <w:r w:rsidR="00343615" w:rsidRPr="008F4A3E">
        <w:rPr>
          <w:rFonts w:cstheme="minorHAnsi"/>
        </w:rPr>
        <w:t xml:space="preserve">with you to the meeting </w:t>
      </w:r>
      <w:r w:rsidR="00983BA8" w:rsidRPr="008F4A3E">
        <w:rPr>
          <w:rFonts w:cstheme="minorHAnsi"/>
        </w:rPr>
        <w:t>so that you can</w:t>
      </w:r>
      <w:r w:rsidR="00E249C3" w:rsidRPr="008F4A3E">
        <w:rPr>
          <w:rFonts w:cstheme="minorHAnsi"/>
        </w:rPr>
        <w:t xml:space="preserve"> help by reading</w:t>
      </w:r>
      <w:r w:rsidR="006549A5" w:rsidRPr="008F4A3E">
        <w:rPr>
          <w:rFonts w:cstheme="minorHAnsi"/>
        </w:rPr>
        <w:t xml:space="preserve"> one of the introductions</w:t>
      </w:r>
      <w:r w:rsidR="00983BA8" w:rsidRPr="008F4A3E">
        <w:rPr>
          <w:rFonts w:cstheme="minorHAnsi"/>
        </w:rPr>
        <w:t>.</w:t>
      </w:r>
      <w:r w:rsidR="00B05396" w:rsidRPr="008F4A3E">
        <w:rPr>
          <w:rFonts w:cstheme="minorHAnsi"/>
        </w:rPr>
        <w:t xml:space="preserve"> </w:t>
      </w:r>
      <w:r w:rsidR="004914A3" w:rsidRPr="008F4A3E">
        <w:rPr>
          <w:rFonts w:cstheme="minorHAnsi"/>
        </w:rPr>
        <w:t>During</w:t>
      </w:r>
      <w:r w:rsidR="00EC754C" w:rsidRPr="008F4A3E">
        <w:rPr>
          <w:rFonts w:cstheme="minorHAnsi"/>
        </w:rPr>
        <w:t xml:space="preserve"> </w:t>
      </w:r>
      <w:r w:rsidR="00AE49A2" w:rsidRPr="008F4A3E">
        <w:rPr>
          <w:rFonts w:cstheme="minorHAnsi"/>
        </w:rPr>
        <w:t xml:space="preserve">the </w:t>
      </w:r>
      <w:r w:rsidR="00AE49A2" w:rsidRPr="008F4A3E">
        <w:rPr>
          <w:rFonts w:cstheme="minorHAnsi"/>
          <w:b/>
        </w:rPr>
        <w:t>Toolbox</w:t>
      </w:r>
      <w:r w:rsidR="00EC754C" w:rsidRPr="008F4A3E">
        <w:rPr>
          <w:rFonts w:cstheme="minorHAnsi"/>
        </w:rPr>
        <w:t xml:space="preserve"> segment of the meeting</w:t>
      </w:r>
      <w:r w:rsidR="00A91AFA" w:rsidRPr="008F4A3E">
        <w:rPr>
          <w:rFonts w:cstheme="minorHAnsi"/>
        </w:rPr>
        <w:t>,</w:t>
      </w:r>
      <w:r w:rsidR="004914A3" w:rsidRPr="008F4A3E">
        <w:rPr>
          <w:rFonts w:cstheme="minorHAnsi"/>
        </w:rPr>
        <w:t xml:space="preserve"> we explore integration techniques, worksheets, and practical training </w:t>
      </w:r>
      <w:r w:rsidR="00420AE4" w:rsidRPr="008F4A3E">
        <w:rPr>
          <w:rFonts w:cstheme="minorHAnsi"/>
        </w:rPr>
        <w:t>exercises</w:t>
      </w:r>
      <w:r w:rsidR="00C571AA" w:rsidRPr="008F4A3E">
        <w:rPr>
          <w:rFonts w:cstheme="minorHAnsi"/>
        </w:rPr>
        <w:t xml:space="preserve"> that</w:t>
      </w:r>
      <w:r w:rsidR="008F1D3C" w:rsidRPr="008F4A3E">
        <w:rPr>
          <w:rFonts w:cstheme="minorHAnsi"/>
        </w:rPr>
        <w:t xml:space="preserve"> </w:t>
      </w:r>
      <w:r w:rsidR="004914A3" w:rsidRPr="008F4A3E">
        <w:rPr>
          <w:rFonts w:cstheme="minorHAnsi"/>
        </w:rPr>
        <w:t xml:space="preserve">help us </w:t>
      </w:r>
      <w:r w:rsidR="00F860EC" w:rsidRPr="008F4A3E">
        <w:rPr>
          <w:rFonts w:cstheme="minorHAnsi"/>
        </w:rPr>
        <w:t>process</w:t>
      </w:r>
      <w:r w:rsidR="004914A3" w:rsidRPr="008F4A3E">
        <w:rPr>
          <w:rFonts w:cstheme="minorHAnsi"/>
        </w:rPr>
        <w:t xml:space="preserve"> our anxieties, conflicts, and self-hate in very practical ways. We learn to interrupt the </w:t>
      </w:r>
      <w:r w:rsidR="00B2543E" w:rsidRPr="008F4A3E">
        <w:rPr>
          <w:rFonts w:cstheme="minorHAnsi"/>
        </w:rPr>
        <w:t>autopilot</w:t>
      </w:r>
      <w:r w:rsidR="00E249C3" w:rsidRPr="008F4A3E">
        <w:rPr>
          <w:rFonts w:cstheme="minorHAnsi"/>
        </w:rPr>
        <w:t xml:space="preserve"> of our neurotic solution</w:t>
      </w:r>
      <w:r w:rsidR="008D719E" w:rsidRPr="008F4A3E">
        <w:rPr>
          <w:rFonts w:cstheme="minorHAnsi"/>
        </w:rPr>
        <w:t>,</w:t>
      </w:r>
      <w:r w:rsidR="00CA47C4" w:rsidRPr="008F4A3E">
        <w:rPr>
          <w:rFonts w:cstheme="minorHAnsi"/>
        </w:rPr>
        <w:t xml:space="preserve"> </w:t>
      </w:r>
      <w:r w:rsidR="006549A5" w:rsidRPr="008F4A3E">
        <w:rPr>
          <w:rFonts w:cstheme="minorHAnsi"/>
        </w:rPr>
        <w:t xml:space="preserve">which </w:t>
      </w:r>
      <w:r w:rsidR="004914A3" w:rsidRPr="008F4A3E">
        <w:rPr>
          <w:rFonts w:cstheme="minorHAnsi"/>
        </w:rPr>
        <w:t xml:space="preserve">drives </w:t>
      </w:r>
      <w:r w:rsidR="00214E4F" w:rsidRPr="008F4A3E">
        <w:rPr>
          <w:rFonts w:cstheme="minorHAnsi"/>
        </w:rPr>
        <w:t xml:space="preserve">our </w:t>
      </w:r>
      <w:r w:rsidR="004914A3" w:rsidRPr="008F4A3E">
        <w:rPr>
          <w:rFonts w:cstheme="minorHAnsi"/>
        </w:rPr>
        <w:t>c</w:t>
      </w:r>
      <w:r w:rsidR="00FE76B8" w:rsidRPr="008F4A3E">
        <w:rPr>
          <w:rFonts w:cstheme="minorHAnsi"/>
        </w:rPr>
        <w:t>hronic reactions</w:t>
      </w:r>
      <w:r w:rsidR="00F878B7" w:rsidRPr="008F4A3E">
        <w:rPr>
          <w:rFonts w:cstheme="minorHAnsi"/>
        </w:rPr>
        <w:t>, and we</w:t>
      </w:r>
      <w:r w:rsidR="0053124C" w:rsidRPr="008F4A3E">
        <w:rPr>
          <w:rFonts w:cstheme="minorHAnsi"/>
        </w:rPr>
        <w:t xml:space="preserve"> </w:t>
      </w:r>
      <w:r w:rsidR="004914A3" w:rsidRPr="008F4A3E">
        <w:rPr>
          <w:rFonts w:cstheme="minorHAnsi"/>
        </w:rPr>
        <w:t xml:space="preserve">train ourselves to use </w:t>
      </w:r>
      <w:r w:rsidR="00AE49A2" w:rsidRPr="008F4A3E">
        <w:rPr>
          <w:rFonts w:cstheme="minorHAnsi"/>
        </w:rPr>
        <w:t>that</w:t>
      </w:r>
      <w:r w:rsidR="004914A3" w:rsidRPr="008F4A3E">
        <w:rPr>
          <w:rFonts w:cstheme="minorHAnsi"/>
        </w:rPr>
        <w:t xml:space="preserve"> </w:t>
      </w:r>
      <w:r w:rsidR="00F860EC" w:rsidRPr="008F4A3E">
        <w:rPr>
          <w:rFonts w:cstheme="minorHAnsi"/>
        </w:rPr>
        <w:t xml:space="preserve">same </w:t>
      </w:r>
      <w:r w:rsidR="004914A3" w:rsidRPr="008F4A3E">
        <w:rPr>
          <w:rFonts w:cstheme="minorHAnsi"/>
        </w:rPr>
        <w:t xml:space="preserve">energy to make healthy choices, building the glorious life God </w:t>
      </w:r>
      <w:r w:rsidR="00CC1208" w:rsidRPr="008F4A3E">
        <w:rPr>
          <w:rFonts w:cstheme="minorHAnsi"/>
        </w:rPr>
        <w:t xml:space="preserve">intends </w:t>
      </w:r>
      <w:r w:rsidR="004914A3" w:rsidRPr="008F4A3E">
        <w:rPr>
          <w:rFonts w:cstheme="minorHAnsi"/>
        </w:rPr>
        <w:t xml:space="preserve">for each of us. </w:t>
      </w:r>
    </w:p>
    <w:p w14:paraId="419115F1" w14:textId="77777777" w:rsidR="00CC70EB" w:rsidRPr="008F4A3E" w:rsidRDefault="00CC70EB" w:rsidP="00293550">
      <w:pPr>
        <w:spacing w:after="0" w:line="240" w:lineRule="auto"/>
        <w:jc w:val="both"/>
        <w:rPr>
          <w:rFonts w:cstheme="minorHAnsi"/>
        </w:rPr>
      </w:pPr>
    </w:p>
    <w:p w14:paraId="7603A653" w14:textId="6991F5B4" w:rsidR="00CC70EB" w:rsidRPr="008F4A3E" w:rsidRDefault="00F878B7" w:rsidP="00293550">
      <w:pPr>
        <w:spacing w:after="0" w:line="240" w:lineRule="auto"/>
        <w:jc w:val="both"/>
        <w:rPr>
          <w:rFonts w:cstheme="minorHAnsi"/>
        </w:rPr>
      </w:pPr>
      <w:r w:rsidRPr="008F4A3E">
        <w:rPr>
          <w:rFonts w:cstheme="minorHAnsi"/>
        </w:rPr>
        <w:t>Let’s now</w:t>
      </w:r>
      <w:r w:rsidR="00D52ABD" w:rsidRPr="008F4A3E">
        <w:rPr>
          <w:rFonts w:cstheme="minorHAnsi"/>
        </w:rPr>
        <w:t xml:space="preserve"> look</w:t>
      </w:r>
      <w:r w:rsidR="00E249C3" w:rsidRPr="008F4A3E">
        <w:rPr>
          <w:rFonts w:cstheme="minorHAnsi"/>
        </w:rPr>
        <w:t xml:space="preserve"> at</w:t>
      </w:r>
      <w:r w:rsidR="008E3C71" w:rsidRPr="008F4A3E">
        <w:rPr>
          <w:rFonts w:cstheme="minorHAnsi"/>
        </w:rPr>
        <w:t xml:space="preserve"> f</w:t>
      </w:r>
      <w:r w:rsidR="008D39CE" w:rsidRPr="008F4A3E">
        <w:rPr>
          <w:rFonts w:cstheme="minorHAnsi"/>
        </w:rPr>
        <w:t>ive</w:t>
      </w:r>
      <w:r w:rsidR="008E3C71" w:rsidRPr="008F4A3E">
        <w:rPr>
          <w:rFonts w:cstheme="minorHAnsi"/>
        </w:rPr>
        <w:t xml:space="preserve"> </w:t>
      </w:r>
      <w:r w:rsidR="00D52ABD" w:rsidRPr="008F4A3E">
        <w:rPr>
          <w:rFonts w:cstheme="minorHAnsi"/>
        </w:rPr>
        <w:t>points</w:t>
      </w:r>
      <w:r w:rsidR="008E3C71" w:rsidRPr="008F4A3E">
        <w:rPr>
          <w:rFonts w:cstheme="minorHAnsi"/>
        </w:rPr>
        <w:t xml:space="preserve"> </w:t>
      </w:r>
      <w:r w:rsidR="00E249C3" w:rsidRPr="008F4A3E">
        <w:rPr>
          <w:rFonts w:cstheme="minorHAnsi"/>
        </w:rPr>
        <w:t>that describe our work</w:t>
      </w:r>
      <w:r w:rsidR="00CC70EB" w:rsidRPr="008F4A3E">
        <w:rPr>
          <w:rFonts w:cstheme="minorHAnsi"/>
        </w:rPr>
        <w:t xml:space="preserve"> in Karis Fellowships.</w:t>
      </w:r>
    </w:p>
    <w:p w14:paraId="5C4580F3" w14:textId="77777777" w:rsidR="004914A3" w:rsidRPr="008F4A3E" w:rsidRDefault="004914A3" w:rsidP="00293550">
      <w:pPr>
        <w:spacing w:after="0" w:line="240" w:lineRule="auto"/>
        <w:jc w:val="both"/>
        <w:rPr>
          <w:rFonts w:cstheme="minorHAnsi"/>
        </w:rPr>
      </w:pPr>
    </w:p>
    <w:p w14:paraId="55F1B054" w14:textId="2D985FDE" w:rsidR="009B6829" w:rsidRPr="008F4A3E" w:rsidRDefault="004914A3" w:rsidP="00776648">
      <w:pPr>
        <w:pStyle w:val="ListParagraph"/>
        <w:numPr>
          <w:ilvl w:val="0"/>
          <w:numId w:val="5"/>
        </w:numPr>
        <w:spacing w:after="0" w:line="240" w:lineRule="auto"/>
        <w:jc w:val="both"/>
        <w:rPr>
          <w:rFonts w:cstheme="minorHAnsi"/>
          <w:b/>
        </w:rPr>
      </w:pPr>
      <w:r w:rsidRPr="008F4A3E">
        <w:rPr>
          <w:rFonts w:cstheme="minorHAnsi"/>
          <w:b/>
        </w:rPr>
        <w:t xml:space="preserve">The </w:t>
      </w:r>
      <w:r w:rsidR="007C6E86" w:rsidRPr="008F4A3E">
        <w:rPr>
          <w:rFonts w:cstheme="minorHAnsi"/>
          <w:b/>
          <w:i/>
        </w:rPr>
        <w:t>real self</w:t>
      </w:r>
      <w:r w:rsidRPr="008F4A3E">
        <w:rPr>
          <w:rFonts w:cstheme="minorHAnsi"/>
          <w:b/>
        </w:rPr>
        <w:t xml:space="preserve"> is the </w:t>
      </w:r>
      <w:r w:rsidRPr="008F4A3E">
        <w:rPr>
          <w:rFonts w:cstheme="minorHAnsi"/>
          <w:b/>
          <w:i/>
        </w:rPr>
        <w:t>True Self</w:t>
      </w:r>
    </w:p>
    <w:p w14:paraId="16AF76E5" w14:textId="630CCD8A" w:rsidR="00753259" w:rsidRPr="008F4A3E" w:rsidRDefault="00753259" w:rsidP="00776648">
      <w:pPr>
        <w:spacing w:after="0" w:line="240" w:lineRule="auto"/>
        <w:ind w:left="360"/>
        <w:jc w:val="both"/>
        <w:rPr>
          <w:rFonts w:cstheme="minorHAnsi"/>
        </w:rPr>
      </w:pPr>
      <w:r w:rsidRPr="008F4A3E">
        <w:rPr>
          <w:rFonts w:cstheme="minorHAnsi"/>
        </w:rPr>
        <w:t>In the book study</w:t>
      </w:r>
      <w:r w:rsidR="001C7E7D" w:rsidRPr="008F4A3E">
        <w:rPr>
          <w:rFonts w:cstheme="minorHAnsi"/>
        </w:rPr>
        <w:t>,</w:t>
      </w:r>
      <w:r w:rsidRPr="008F4A3E">
        <w:rPr>
          <w:rFonts w:cstheme="minorHAnsi"/>
        </w:rPr>
        <w:t xml:space="preserve"> we learned that our present solution for anxiety and conflicts is neurotic, or misoriented. Our neurotic solution isn’t real or true, and it isn’t working very well; otherwise we wouldn’t be in this group. We have found ourselves on a personal identity map that</w:t>
      </w:r>
      <w:r w:rsidRPr="008F4A3E">
        <w:rPr>
          <w:rFonts w:cstheme="minorHAnsi"/>
          <w:i/>
        </w:rPr>
        <w:t xml:space="preserve"> </w:t>
      </w:r>
      <w:r w:rsidRPr="008F4A3E">
        <w:rPr>
          <w:rFonts w:cstheme="minorHAnsi"/>
        </w:rPr>
        <w:t>says</w:t>
      </w:r>
      <w:r w:rsidR="000D7A98" w:rsidRPr="008F4A3E">
        <w:rPr>
          <w:rFonts w:cstheme="minorHAnsi"/>
        </w:rPr>
        <w:t xml:space="preserve">, </w:t>
      </w:r>
      <w:r w:rsidR="00CC1208" w:rsidRPr="008F4A3E">
        <w:rPr>
          <w:rFonts w:cstheme="minorHAnsi"/>
        </w:rPr>
        <w:t>“You are here,”</w:t>
      </w:r>
      <w:r w:rsidRPr="008F4A3E">
        <w:rPr>
          <w:rFonts w:cstheme="minorHAnsi"/>
        </w:rPr>
        <w:t xml:space="preserve"> and we have decided that </w:t>
      </w:r>
      <w:r w:rsidR="00285197" w:rsidRPr="008F4A3E">
        <w:rPr>
          <w:rFonts w:cstheme="minorHAnsi"/>
        </w:rPr>
        <w:t xml:space="preserve">“here” </w:t>
      </w:r>
      <w:r w:rsidRPr="008F4A3E">
        <w:rPr>
          <w:rFonts w:cstheme="minorHAnsi"/>
        </w:rPr>
        <w:t xml:space="preserve">is not where we want to stay. </w:t>
      </w:r>
      <w:r w:rsidR="00187F08" w:rsidRPr="008F4A3E">
        <w:rPr>
          <w:rFonts w:cstheme="minorHAnsi"/>
        </w:rPr>
        <w:t>In Karis Fellowships</w:t>
      </w:r>
      <w:r w:rsidR="00CC5D07" w:rsidRPr="008F4A3E">
        <w:rPr>
          <w:rFonts w:cstheme="minorHAnsi"/>
        </w:rPr>
        <w:t>,</w:t>
      </w:r>
      <w:r w:rsidR="00187F08" w:rsidRPr="008F4A3E">
        <w:rPr>
          <w:rFonts w:cstheme="minorHAnsi"/>
        </w:rPr>
        <w:t xml:space="preserve"> we</w:t>
      </w:r>
      <w:r w:rsidRPr="008F4A3E">
        <w:rPr>
          <w:rFonts w:cstheme="minorHAnsi"/>
        </w:rPr>
        <w:t xml:space="preserve"> hope to dismantle our misoriented development and grow into </w:t>
      </w:r>
      <w:r w:rsidR="00187F08" w:rsidRPr="008F4A3E">
        <w:rPr>
          <w:rFonts w:cstheme="minorHAnsi"/>
        </w:rPr>
        <w:t xml:space="preserve">the </w:t>
      </w:r>
      <w:r w:rsidRPr="008F4A3E">
        <w:rPr>
          <w:rFonts w:cstheme="minorHAnsi"/>
          <w:i/>
        </w:rPr>
        <w:t xml:space="preserve">True </w:t>
      </w:r>
      <w:r w:rsidR="00187F08" w:rsidRPr="008F4A3E">
        <w:rPr>
          <w:rFonts w:cstheme="minorHAnsi"/>
          <w:i/>
        </w:rPr>
        <w:t>Self</w:t>
      </w:r>
      <w:r w:rsidRPr="008F4A3E">
        <w:rPr>
          <w:rFonts w:cstheme="minorHAnsi"/>
          <w:i/>
        </w:rPr>
        <w:t xml:space="preserve">, </w:t>
      </w:r>
      <w:r w:rsidRPr="008F4A3E">
        <w:rPr>
          <w:rFonts w:cstheme="minorHAnsi"/>
        </w:rPr>
        <w:t xml:space="preserve">which God created. </w:t>
      </w:r>
      <w:r w:rsidR="00187F08" w:rsidRPr="008F4A3E">
        <w:rPr>
          <w:rFonts w:cstheme="minorHAnsi"/>
        </w:rPr>
        <w:t xml:space="preserve">Dr. Horney </w:t>
      </w:r>
      <w:r w:rsidR="000C6416" w:rsidRPr="008F4A3E">
        <w:rPr>
          <w:rFonts w:cstheme="minorHAnsi"/>
        </w:rPr>
        <w:lastRenderedPageBreak/>
        <w:t>talks about</w:t>
      </w:r>
      <w:r w:rsidR="00187F08" w:rsidRPr="008F4A3E">
        <w:rPr>
          <w:rFonts w:cstheme="minorHAnsi"/>
        </w:rPr>
        <w:t xml:space="preserve"> the </w:t>
      </w:r>
      <w:r w:rsidR="00187F08" w:rsidRPr="008F4A3E">
        <w:rPr>
          <w:rFonts w:cstheme="minorHAnsi"/>
          <w:i/>
        </w:rPr>
        <w:t>real self</w:t>
      </w:r>
      <w:r w:rsidR="00187F08" w:rsidRPr="008F4A3E">
        <w:rPr>
          <w:rFonts w:cstheme="minorHAnsi"/>
        </w:rPr>
        <w:t>, but w</w:t>
      </w:r>
      <w:r w:rsidRPr="008F4A3E">
        <w:rPr>
          <w:rFonts w:cstheme="minorHAnsi"/>
        </w:rPr>
        <w:t xml:space="preserve">e use the term </w:t>
      </w:r>
      <w:r w:rsidRPr="008F4A3E">
        <w:rPr>
          <w:rFonts w:cstheme="minorHAnsi"/>
          <w:i/>
          <w:iCs/>
        </w:rPr>
        <w:t>True Self</w:t>
      </w:r>
      <w:r w:rsidRPr="008F4A3E">
        <w:rPr>
          <w:rFonts w:cstheme="minorHAnsi"/>
        </w:rPr>
        <w:t xml:space="preserve"> because this self is congruent with the truth.</w:t>
      </w:r>
      <w:r w:rsidR="00CC1208" w:rsidRPr="008F4A3E">
        <w:rPr>
          <w:rStyle w:val="EndnoteReference"/>
          <w:rFonts w:cstheme="minorHAnsi"/>
        </w:rPr>
        <w:endnoteReference w:id="3"/>
      </w:r>
      <w:r w:rsidR="00CC1208" w:rsidRPr="008F4A3E">
        <w:rPr>
          <w:rFonts w:cstheme="minorHAnsi"/>
        </w:rPr>
        <w:t xml:space="preserve"> </w:t>
      </w:r>
      <w:r w:rsidRPr="008F4A3E">
        <w:rPr>
          <w:rFonts w:cstheme="minorHAnsi"/>
        </w:rPr>
        <w:t>We know that God is true and that Jesus is the Way, the Truth, and the Life.</w:t>
      </w:r>
      <w:r w:rsidR="00187F08" w:rsidRPr="008F4A3E">
        <w:rPr>
          <w:rStyle w:val="EndnoteReference"/>
          <w:rFonts w:cstheme="minorHAnsi"/>
        </w:rPr>
        <w:endnoteReference w:id="4"/>
      </w:r>
      <w:r w:rsidRPr="008F4A3E">
        <w:rPr>
          <w:rFonts w:cstheme="minorHAnsi"/>
        </w:rPr>
        <w:t xml:space="preserve"> As we follow the way of Jesus, we grow into our True Self, and we become the truth of who He created us to be. We learn to build a life that declares the glory of God. </w:t>
      </w:r>
    </w:p>
    <w:p w14:paraId="381B5CC8" w14:textId="77777777" w:rsidR="00753259" w:rsidRPr="008F4A3E" w:rsidRDefault="00753259" w:rsidP="00293550">
      <w:pPr>
        <w:spacing w:after="0" w:line="240" w:lineRule="auto"/>
        <w:jc w:val="both"/>
        <w:rPr>
          <w:rFonts w:cstheme="minorHAnsi"/>
        </w:rPr>
      </w:pPr>
    </w:p>
    <w:p w14:paraId="675B2D97" w14:textId="3321D135" w:rsidR="008D39CE" w:rsidRPr="008F4A3E" w:rsidRDefault="008D39CE" w:rsidP="00776648">
      <w:pPr>
        <w:pStyle w:val="ListParagraph"/>
        <w:numPr>
          <w:ilvl w:val="0"/>
          <w:numId w:val="5"/>
        </w:numPr>
        <w:spacing w:after="0" w:line="240" w:lineRule="auto"/>
        <w:jc w:val="both"/>
        <w:rPr>
          <w:rFonts w:cstheme="minorHAnsi"/>
          <w:i/>
        </w:rPr>
      </w:pPr>
      <w:r w:rsidRPr="008F4A3E">
        <w:rPr>
          <w:rFonts w:cstheme="minorHAnsi"/>
          <w:b/>
        </w:rPr>
        <w:t xml:space="preserve">The </w:t>
      </w:r>
      <w:r w:rsidR="001C58D3" w:rsidRPr="008F4A3E">
        <w:rPr>
          <w:rFonts w:cstheme="minorHAnsi"/>
          <w:b/>
          <w:i/>
        </w:rPr>
        <w:t xml:space="preserve">idealized self </w:t>
      </w:r>
      <w:r w:rsidR="001C58D3" w:rsidRPr="008F4A3E">
        <w:rPr>
          <w:rFonts w:cstheme="minorHAnsi"/>
          <w:b/>
        </w:rPr>
        <w:t>is the</w:t>
      </w:r>
      <w:r w:rsidR="001C58D3" w:rsidRPr="008F4A3E">
        <w:rPr>
          <w:rFonts w:cstheme="minorHAnsi"/>
          <w:b/>
          <w:i/>
        </w:rPr>
        <w:t xml:space="preserve"> Idol Self</w:t>
      </w:r>
    </w:p>
    <w:p w14:paraId="2FF0DDF6" w14:textId="608A976A" w:rsidR="008D39CE" w:rsidRPr="008F4A3E" w:rsidRDefault="008D39CE" w:rsidP="00776648">
      <w:pPr>
        <w:spacing w:after="0" w:line="240" w:lineRule="auto"/>
        <w:ind w:left="360"/>
        <w:jc w:val="both"/>
        <w:rPr>
          <w:rFonts w:cstheme="minorHAnsi"/>
        </w:rPr>
      </w:pPr>
      <w:r w:rsidRPr="008F4A3E">
        <w:rPr>
          <w:rFonts w:cstheme="minorHAnsi"/>
        </w:rPr>
        <w:t xml:space="preserve">In the </w:t>
      </w:r>
      <w:r w:rsidR="00AD268E" w:rsidRPr="008F4A3E">
        <w:rPr>
          <w:rFonts w:cstheme="minorHAnsi"/>
        </w:rPr>
        <w:t>F</w:t>
      </w:r>
      <w:r w:rsidRPr="008F4A3E">
        <w:rPr>
          <w:rFonts w:cstheme="minorHAnsi"/>
        </w:rPr>
        <w:t>ellowships</w:t>
      </w:r>
      <w:r w:rsidR="00746D2C" w:rsidRPr="008F4A3E">
        <w:rPr>
          <w:rFonts w:cstheme="minorHAnsi"/>
        </w:rPr>
        <w:t>,</w:t>
      </w:r>
      <w:r w:rsidRPr="008F4A3E">
        <w:rPr>
          <w:rFonts w:cstheme="minorHAnsi"/>
        </w:rPr>
        <w:t xml:space="preserve"> we call the </w:t>
      </w:r>
      <w:r w:rsidR="001C58D3" w:rsidRPr="008F4A3E">
        <w:rPr>
          <w:rFonts w:cstheme="minorHAnsi"/>
          <w:i/>
        </w:rPr>
        <w:t>idealized self</w:t>
      </w:r>
      <w:r w:rsidRPr="008F4A3E">
        <w:rPr>
          <w:rFonts w:cstheme="minorHAnsi"/>
        </w:rPr>
        <w:t xml:space="preserve"> the </w:t>
      </w:r>
      <w:r w:rsidRPr="008F4A3E">
        <w:rPr>
          <w:rFonts w:cstheme="minorHAnsi"/>
          <w:i/>
        </w:rPr>
        <w:t>Idol</w:t>
      </w:r>
      <w:r w:rsidR="001C7E7D" w:rsidRPr="008F4A3E">
        <w:rPr>
          <w:rFonts w:cstheme="minorHAnsi"/>
        </w:rPr>
        <w:t>—</w:t>
      </w:r>
      <w:r w:rsidRPr="008F4A3E">
        <w:rPr>
          <w:rFonts w:cstheme="minorHAnsi"/>
        </w:rPr>
        <w:t>I-D-O-L</w:t>
      </w:r>
      <w:r w:rsidR="001C7E7D" w:rsidRPr="008F4A3E">
        <w:rPr>
          <w:rFonts w:cstheme="minorHAnsi"/>
        </w:rPr>
        <w:t>—</w:t>
      </w:r>
      <w:r w:rsidR="006A4C84" w:rsidRPr="008F4A3E">
        <w:rPr>
          <w:rFonts w:cstheme="minorHAnsi"/>
        </w:rPr>
        <w:t xml:space="preserve">or </w:t>
      </w:r>
      <w:r w:rsidRPr="008F4A3E">
        <w:rPr>
          <w:rFonts w:cstheme="minorHAnsi"/>
          <w:i/>
        </w:rPr>
        <w:t>Idol</w:t>
      </w:r>
      <w:r w:rsidRPr="008F4A3E">
        <w:rPr>
          <w:rFonts w:cstheme="minorHAnsi"/>
        </w:rPr>
        <w:t xml:space="preserve"> </w:t>
      </w:r>
      <w:r w:rsidRPr="008F4A3E">
        <w:rPr>
          <w:rFonts w:cstheme="minorHAnsi"/>
          <w:i/>
        </w:rPr>
        <w:t>Self</w:t>
      </w:r>
      <w:r w:rsidRPr="008F4A3E">
        <w:rPr>
          <w:rFonts w:cstheme="minorHAnsi"/>
        </w:rPr>
        <w:t xml:space="preserve">. Someday you might want to go through the Bible </w:t>
      </w:r>
      <w:r w:rsidR="007D61B9" w:rsidRPr="008F4A3E">
        <w:rPr>
          <w:rFonts w:cstheme="minorHAnsi"/>
        </w:rPr>
        <w:t>looking</w:t>
      </w:r>
      <w:r w:rsidR="00F020E3" w:rsidRPr="008F4A3E">
        <w:rPr>
          <w:rFonts w:cstheme="minorHAnsi"/>
        </w:rPr>
        <w:t xml:space="preserve"> at </w:t>
      </w:r>
      <w:r w:rsidRPr="008F4A3E">
        <w:rPr>
          <w:rFonts w:cstheme="minorHAnsi"/>
        </w:rPr>
        <w:t>the characteristics of idols</w:t>
      </w:r>
      <w:r w:rsidR="00B75CE2" w:rsidRPr="008F4A3E">
        <w:rPr>
          <w:rFonts w:cstheme="minorHAnsi"/>
        </w:rPr>
        <w:t>, graven images,</w:t>
      </w:r>
      <w:r w:rsidRPr="008F4A3E">
        <w:rPr>
          <w:rFonts w:cstheme="minorHAnsi"/>
        </w:rPr>
        <w:t xml:space="preserve"> and false gods</w:t>
      </w:r>
      <w:r w:rsidR="00FE441E" w:rsidRPr="008F4A3E">
        <w:rPr>
          <w:rFonts w:cstheme="minorHAnsi"/>
        </w:rPr>
        <w:t xml:space="preserve">. You may find it striking, as </w:t>
      </w:r>
      <w:r w:rsidR="00CC1208" w:rsidRPr="008F4A3E">
        <w:rPr>
          <w:rFonts w:cstheme="minorHAnsi"/>
        </w:rPr>
        <w:t xml:space="preserve">I </w:t>
      </w:r>
      <w:r w:rsidRPr="008F4A3E">
        <w:rPr>
          <w:rFonts w:cstheme="minorHAnsi"/>
        </w:rPr>
        <w:t xml:space="preserve">did, </w:t>
      </w:r>
      <w:r w:rsidR="000C347C" w:rsidRPr="008F4A3E">
        <w:rPr>
          <w:rFonts w:cstheme="minorHAnsi"/>
        </w:rPr>
        <w:t xml:space="preserve">to see the similarity between the characteristics of the </w:t>
      </w:r>
      <w:r w:rsidR="001C58D3" w:rsidRPr="008F4A3E">
        <w:rPr>
          <w:rFonts w:cstheme="minorHAnsi"/>
        </w:rPr>
        <w:t>idealized self</w:t>
      </w:r>
      <w:r w:rsidR="000C347C" w:rsidRPr="008F4A3E">
        <w:rPr>
          <w:rFonts w:cstheme="minorHAnsi"/>
        </w:rPr>
        <w:t xml:space="preserve"> and an idol.</w:t>
      </w:r>
      <w:r w:rsidR="00F020E3" w:rsidRPr="008F4A3E">
        <w:rPr>
          <w:rFonts w:cstheme="minorHAnsi"/>
        </w:rPr>
        <w:t xml:space="preserve"> </w:t>
      </w:r>
      <w:r w:rsidRPr="008F4A3E">
        <w:rPr>
          <w:rFonts w:cstheme="minorHAnsi"/>
        </w:rPr>
        <w:t xml:space="preserve">To dismantle this Idol, we must commit to the goal of learning real love. </w:t>
      </w:r>
    </w:p>
    <w:p w14:paraId="3914D6ED" w14:textId="541D564C" w:rsidR="004914A3" w:rsidRPr="008F4A3E" w:rsidRDefault="004914A3" w:rsidP="00293550">
      <w:pPr>
        <w:spacing w:after="0" w:line="240" w:lineRule="auto"/>
        <w:jc w:val="both"/>
        <w:rPr>
          <w:rFonts w:cstheme="minorHAnsi"/>
        </w:rPr>
      </w:pPr>
    </w:p>
    <w:p w14:paraId="08F43228" w14:textId="0C86D7C6" w:rsidR="007A7C8A" w:rsidRPr="008F4A3E" w:rsidRDefault="004914A3" w:rsidP="00776648">
      <w:pPr>
        <w:pStyle w:val="ListParagraph"/>
        <w:numPr>
          <w:ilvl w:val="0"/>
          <w:numId w:val="5"/>
        </w:numPr>
        <w:spacing w:after="0" w:line="240" w:lineRule="auto"/>
        <w:jc w:val="both"/>
        <w:rPr>
          <w:rFonts w:cstheme="minorHAnsi"/>
        </w:rPr>
      </w:pPr>
      <w:r w:rsidRPr="008F4A3E">
        <w:rPr>
          <w:rFonts w:cstheme="minorHAnsi"/>
          <w:b/>
        </w:rPr>
        <w:t>Karis Fellowships is a training program</w:t>
      </w:r>
    </w:p>
    <w:p w14:paraId="436C2332" w14:textId="120D6D70" w:rsidR="007A7C8A" w:rsidRPr="008F4A3E" w:rsidRDefault="00542076" w:rsidP="00776648">
      <w:pPr>
        <w:spacing w:after="0" w:line="240" w:lineRule="auto"/>
        <w:ind w:left="360"/>
        <w:jc w:val="both"/>
        <w:rPr>
          <w:rFonts w:cstheme="minorHAnsi"/>
        </w:rPr>
      </w:pPr>
      <w:r w:rsidRPr="008F4A3E">
        <w:rPr>
          <w:rFonts w:cstheme="minorHAnsi"/>
        </w:rPr>
        <w:t xml:space="preserve">During the year of </w:t>
      </w:r>
      <w:r w:rsidR="006940AD" w:rsidRPr="008F4A3E">
        <w:rPr>
          <w:rFonts w:cstheme="minorHAnsi"/>
        </w:rPr>
        <w:t>training</w:t>
      </w:r>
      <w:r w:rsidR="001C7E7D" w:rsidRPr="008F4A3E">
        <w:rPr>
          <w:rFonts w:cstheme="minorHAnsi"/>
        </w:rPr>
        <w:t>,</w:t>
      </w:r>
      <w:r w:rsidR="001D6FB2" w:rsidRPr="008F4A3E">
        <w:rPr>
          <w:rFonts w:cstheme="minorHAnsi"/>
        </w:rPr>
        <w:t xml:space="preserve"> </w:t>
      </w:r>
      <w:r w:rsidR="004914A3" w:rsidRPr="008F4A3E">
        <w:rPr>
          <w:rFonts w:cstheme="minorHAnsi"/>
        </w:rPr>
        <w:t xml:space="preserve">you will </w:t>
      </w:r>
      <w:r w:rsidR="00214E4F" w:rsidRPr="008F4A3E">
        <w:rPr>
          <w:rFonts w:cstheme="minorHAnsi"/>
        </w:rPr>
        <w:t xml:space="preserve">be introduced to </w:t>
      </w:r>
      <w:r w:rsidR="004914A3" w:rsidRPr="008F4A3E">
        <w:rPr>
          <w:rFonts w:cstheme="minorHAnsi"/>
        </w:rPr>
        <w:t xml:space="preserve">many tools that will </w:t>
      </w:r>
      <w:r w:rsidR="006F581A" w:rsidRPr="008F4A3E">
        <w:rPr>
          <w:rFonts w:cstheme="minorHAnsi"/>
        </w:rPr>
        <w:t>help restore</w:t>
      </w:r>
      <w:r w:rsidR="004914A3" w:rsidRPr="008F4A3E">
        <w:rPr>
          <w:rFonts w:cstheme="minorHAnsi"/>
        </w:rPr>
        <w:t xml:space="preserve"> your T</w:t>
      </w:r>
      <w:r w:rsidR="009B6829" w:rsidRPr="008F4A3E">
        <w:rPr>
          <w:rFonts w:cstheme="minorHAnsi"/>
        </w:rPr>
        <w:t>rue Self. The training will feel</w:t>
      </w:r>
      <w:r w:rsidR="004914A3" w:rsidRPr="008F4A3E">
        <w:rPr>
          <w:rFonts w:cstheme="minorHAnsi"/>
        </w:rPr>
        <w:t xml:space="preserve"> overw</w:t>
      </w:r>
      <w:r w:rsidR="009B6829" w:rsidRPr="008F4A3E">
        <w:rPr>
          <w:rFonts w:cstheme="minorHAnsi"/>
        </w:rPr>
        <w:t>helming. D</w:t>
      </w:r>
      <w:r w:rsidR="004914A3" w:rsidRPr="008F4A3E">
        <w:rPr>
          <w:rFonts w:cstheme="minorHAnsi"/>
        </w:rPr>
        <w:t>epending on your neuro</w:t>
      </w:r>
      <w:r w:rsidR="009B6829" w:rsidRPr="008F4A3E">
        <w:rPr>
          <w:rFonts w:cstheme="minorHAnsi"/>
        </w:rPr>
        <w:t>tic development, you will</w:t>
      </w:r>
      <w:r w:rsidR="004914A3" w:rsidRPr="008F4A3E">
        <w:rPr>
          <w:rFonts w:cstheme="minorHAnsi"/>
        </w:rPr>
        <w:t xml:space="preserve"> want </w:t>
      </w:r>
      <w:r w:rsidR="009B6829" w:rsidRPr="008F4A3E">
        <w:rPr>
          <w:rFonts w:cstheme="minorHAnsi"/>
        </w:rPr>
        <w:t>to master it all immediately,</w:t>
      </w:r>
      <w:r w:rsidR="00920D6F" w:rsidRPr="008F4A3E">
        <w:rPr>
          <w:rFonts w:cstheme="minorHAnsi"/>
        </w:rPr>
        <w:t xml:space="preserve"> feel chronic self-judgment, </w:t>
      </w:r>
      <w:r w:rsidR="004914A3" w:rsidRPr="008F4A3E">
        <w:rPr>
          <w:rFonts w:cstheme="minorHAnsi"/>
        </w:rPr>
        <w:t xml:space="preserve">or feel rebellious and do as little as possible. Remember that you are like </w:t>
      </w:r>
      <w:r w:rsidR="00EA6578" w:rsidRPr="008F4A3E">
        <w:rPr>
          <w:rFonts w:cstheme="minorHAnsi"/>
        </w:rPr>
        <w:t>a</w:t>
      </w:r>
      <w:r w:rsidR="004914A3" w:rsidRPr="008F4A3E">
        <w:rPr>
          <w:rFonts w:cstheme="minorHAnsi"/>
        </w:rPr>
        <w:t xml:space="preserve"> puppy</w:t>
      </w:r>
      <w:r w:rsidR="008E43E2" w:rsidRPr="008F4A3E">
        <w:rPr>
          <w:rFonts w:cstheme="minorHAnsi"/>
        </w:rPr>
        <w:t xml:space="preserve"> and</w:t>
      </w:r>
      <w:r w:rsidR="004914A3" w:rsidRPr="008F4A3E">
        <w:rPr>
          <w:rFonts w:cstheme="minorHAnsi"/>
        </w:rPr>
        <w:t xml:space="preserve"> can only learn </w:t>
      </w:r>
      <w:r w:rsidR="00920D6F" w:rsidRPr="008F4A3E">
        <w:rPr>
          <w:rFonts w:cstheme="minorHAnsi"/>
        </w:rPr>
        <w:t>at your own pace</w:t>
      </w:r>
      <w:r w:rsidR="004914A3" w:rsidRPr="008F4A3E">
        <w:rPr>
          <w:rFonts w:cstheme="minorHAnsi"/>
        </w:rPr>
        <w:t xml:space="preserve">. You </w:t>
      </w:r>
      <w:r w:rsidR="00974389" w:rsidRPr="008F4A3E">
        <w:rPr>
          <w:rFonts w:cstheme="minorHAnsi"/>
        </w:rPr>
        <w:t>learn by</w:t>
      </w:r>
      <w:r w:rsidR="004914A3" w:rsidRPr="008F4A3E">
        <w:rPr>
          <w:rFonts w:cstheme="minorHAnsi"/>
        </w:rPr>
        <w:t xml:space="preserve"> taking small </w:t>
      </w:r>
      <w:r w:rsidR="008813A7" w:rsidRPr="008F4A3E">
        <w:rPr>
          <w:rFonts w:cstheme="minorHAnsi"/>
        </w:rPr>
        <w:t>puppy steps</w:t>
      </w:r>
      <w:r w:rsidR="004914A3" w:rsidRPr="008F4A3E">
        <w:rPr>
          <w:rFonts w:cstheme="minorHAnsi"/>
        </w:rPr>
        <w:t xml:space="preserve"> toward </w:t>
      </w:r>
      <w:r w:rsidR="00920D6F" w:rsidRPr="008F4A3E">
        <w:rPr>
          <w:rFonts w:cstheme="minorHAnsi"/>
        </w:rPr>
        <w:t xml:space="preserve">developing </w:t>
      </w:r>
      <w:r w:rsidR="00343615" w:rsidRPr="008F4A3E">
        <w:rPr>
          <w:rFonts w:cstheme="minorHAnsi"/>
        </w:rPr>
        <w:t>endurance and self-management</w:t>
      </w:r>
      <w:r w:rsidR="00974389" w:rsidRPr="008F4A3E">
        <w:rPr>
          <w:rFonts w:cstheme="minorHAnsi"/>
        </w:rPr>
        <w:t xml:space="preserve">, which prepares you to take up more training </w:t>
      </w:r>
      <w:r w:rsidRPr="008F4A3E">
        <w:rPr>
          <w:rFonts w:cstheme="minorHAnsi"/>
        </w:rPr>
        <w:t xml:space="preserve">in the future. You </w:t>
      </w:r>
      <w:r w:rsidR="001C7E7D" w:rsidRPr="008F4A3E">
        <w:rPr>
          <w:rFonts w:cstheme="minorHAnsi"/>
        </w:rPr>
        <w:t xml:space="preserve">can’t </w:t>
      </w:r>
      <w:r w:rsidRPr="008F4A3E">
        <w:rPr>
          <w:rFonts w:cstheme="minorHAnsi"/>
        </w:rPr>
        <w:t>learn it</w:t>
      </w:r>
      <w:r w:rsidR="001D6FB2" w:rsidRPr="008F4A3E">
        <w:rPr>
          <w:rFonts w:cstheme="minorHAnsi"/>
        </w:rPr>
        <w:t xml:space="preserve"> </w:t>
      </w:r>
      <w:r w:rsidR="001C7E7D" w:rsidRPr="008F4A3E">
        <w:rPr>
          <w:rFonts w:cstheme="minorHAnsi"/>
        </w:rPr>
        <w:t xml:space="preserve">all </w:t>
      </w:r>
      <w:r w:rsidR="004914A3" w:rsidRPr="008F4A3E">
        <w:rPr>
          <w:rFonts w:cstheme="minorHAnsi"/>
        </w:rPr>
        <w:t xml:space="preserve">or know it all at once, and </w:t>
      </w:r>
      <w:r w:rsidR="001C7E7D" w:rsidRPr="008F4A3E">
        <w:rPr>
          <w:rFonts w:cstheme="minorHAnsi"/>
        </w:rPr>
        <w:t>that’s</w:t>
      </w:r>
      <w:r w:rsidR="004914A3" w:rsidRPr="008F4A3E">
        <w:rPr>
          <w:rFonts w:cstheme="minorHAnsi"/>
        </w:rPr>
        <w:t xml:space="preserve"> why m</w:t>
      </w:r>
      <w:r w:rsidR="00B75CE2" w:rsidRPr="008F4A3E">
        <w:rPr>
          <w:rFonts w:cstheme="minorHAnsi"/>
        </w:rPr>
        <w:t xml:space="preserve">any KF members continue </w:t>
      </w:r>
      <w:r w:rsidR="00F878B7" w:rsidRPr="008F4A3E">
        <w:rPr>
          <w:rFonts w:cstheme="minorHAnsi"/>
        </w:rPr>
        <w:t>to train with KF for several</w:t>
      </w:r>
      <w:r w:rsidR="004914A3" w:rsidRPr="008F4A3E">
        <w:rPr>
          <w:rFonts w:cstheme="minorHAnsi"/>
        </w:rPr>
        <w:t xml:space="preserve"> years.</w:t>
      </w:r>
    </w:p>
    <w:p w14:paraId="5A649DD8" w14:textId="77777777" w:rsidR="007A7C8A" w:rsidRPr="008F4A3E" w:rsidRDefault="007A7C8A" w:rsidP="00776648">
      <w:pPr>
        <w:spacing w:after="0" w:line="240" w:lineRule="auto"/>
        <w:ind w:left="360"/>
        <w:jc w:val="both"/>
        <w:rPr>
          <w:rFonts w:cstheme="minorHAnsi"/>
        </w:rPr>
      </w:pPr>
    </w:p>
    <w:p w14:paraId="03BD1C76" w14:textId="4AF0B3A3" w:rsidR="004914A3" w:rsidRPr="008F4A3E" w:rsidRDefault="00542076" w:rsidP="00776648">
      <w:pPr>
        <w:spacing w:after="0" w:line="240" w:lineRule="auto"/>
        <w:ind w:left="360"/>
        <w:jc w:val="both"/>
        <w:rPr>
          <w:rFonts w:cstheme="minorHAnsi"/>
        </w:rPr>
      </w:pPr>
      <w:r w:rsidRPr="008F4A3E">
        <w:rPr>
          <w:rFonts w:cstheme="minorHAnsi"/>
          <w:i/>
        </w:rPr>
        <w:t>Most of life is maintenance</w:t>
      </w:r>
      <w:r w:rsidR="000C64B1" w:rsidRPr="008F4A3E">
        <w:rPr>
          <w:rFonts w:cstheme="minorHAnsi"/>
        </w:rPr>
        <w:t xml:space="preserve"> </w:t>
      </w:r>
      <w:r w:rsidR="000C64B1" w:rsidRPr="008F4A3E">
        <w:rPr>
          <w:rFonts w:cstheme="minorHAnsi"/>
          <w:i/>
        </w:rPr>
        <w:t>(Repeat)</w:t>
      </w:r>
      <w:r w:rsidRPr="008F4A3E">
        <w:rPr>
          <w:rFonts w:cstheme="minorHAnsi"/>
        </w:rPr>
        <w:t xml:space="preserve">, and our soul’s health is no exception. </w:t>
      </w:r>
      <w:r w:rsidR="004914A3" w:rsidRPr="008F4A3E">
        <w:rPr>
          <w:rFonts w:cstheme="minorHAnsi"/>
        </w:rPr>
        <w:t>You are beginning the l</w:t>
      </w:r>
      <w:r w:rsidRPr="008F4A3E">
        <w:rPr>
          <w:rFonts w:cstheme="minorHAnsi"/>
        </w:rPr>
        <w:t>ong</w:t>
      </w:r>
      <w:r w:rsidR="001D6FB2" w:rsidRPr="008F4A3E">
        <w:rPr>
          <w:rFonts w:cstheme="minorHAnsi"/>
        </w:rPr>
        <w:t xml:space="preserve"> </w:t>
      </w:r>
      <w:r w:rsidR="004914A3" w:rsidRPr="008F4A3E">
        <w:rPr>
          <w:rFonts w:cstheme="minorHAnsi"/>
        </w:rPr>
        <w:t xml:space="preserve">but very fulfilling </w:t>
      </w:r>
      <w:r w:rsidR="000C64B1" w:rsidRPr="008F4A3E">
        <w:rPr>
          <w:rFonts w:cstheme="minorHAnsi"/>
        </w:rPr>
        <w:t xml:space="preserve">journey </w:t>
      </w:r>
      <w:r w:rsidR="004914A3" w:rsidRPr="008F4A3E">
        <w:rPr>
          <w:rFonts w:cstheme="minorHAnsi"/>
        </w:rPr>
        <w:t>toward your True Self. Once you become acquainted with your True Self</w:t>
      </w:r>
      <w:r w:rsidR="008C1651" w:rsidRPr="008F4A3E">
        <w:rPr>
          <w:rFonts w:cstheme="minorHAnsi"/>
        </w:rPr>
        <w:t>,</w:t>
      </w:r>
      <w:r w:rsidR="004914A3" w:rsidRPr="008F4A3E">
        <w:rPr>
          <w:rFonts w:cstheme="minorHAnsi"/>
        </w:rPr>
        <w:t xml:space="preserve"> you will want to continue supporting its heal</w:t>
      </w:r>
      <w:r w:rsidRPr="008F4A3E">
        <w:rPr>
          <w:rFonts w:cstheme="minorHAnsi"/>
        </w:rPr>
        <w:t xml:space="preserve">th. Just like </w:t>
      </w:r>
      <w:r w:rsidR="000C64B1" w:rsidRPr="008F4A3E">
        <w:rPr>
          <w:rFonts w:cstheme="minorHAnsi"/>
        </w:rPr>
        <w:t xml:space="preserve">engaging in </w:t>
      </w:r>
      <w:r w:rsidRPr="008F4A3E">
        <w:rPr>
          <w:rFonts w:cstheme="minorHAnsi"/>
        </w:rPr>
        <w:t>regular exercise</w:t>
      </w:r>
      <w:r w:rsidR="001D6FB2" w:rsidRPr="008F4A3E">
        <w:rPr>
          <w:rFonts w:cstheme="minorHAnsi"/>
        </w:rPr>
        <w:t xml:space="preserve"> </w:t>
      </w:r>
      <w:r w:rsidR="004914A3" w:rsidRPr="008F4A3E">
        <w:rPr>
          <w:rFonts w:cstheme="minorHAnsi"/>
        </w:rPr>
        <w:t>or improving the quality of your meals and sleep, the restoration of the True Self is a life-long journey into health. Your physical health will not sustain itself</w:t>
      </w:r>
      <w:r w:rsidRPr="008F4A3E">
        <w:rPr>
          <w:rFonts w:cstheme="minorHAnsi"/>
        </w:rPr>
        <w:t xml:space="preserve"> without consistent effort</w:t>
      </w:r>
      <w:r w:rsidR="007664C2" w:rsidRPr="008F4A3E">
        <w:rPr>
          <w:rFonts w:cstheme="minorHAnsi"/>
        </w:rPr>
        <w:t>,</w:t>
      </w:r>
      <w:r w:rsidRPr="008F4A3E">
        <w:rPr>
          <w:rFonts w:cstheme="minorHAnsi"/>
        </w:rPr>
        <w:t xml:space="preserve"> and</w:t>
      </w:r>
      <w:r w:rsidR="001D6FB2" w:rsidRPr="008F4A3E">
        <w:rPr>
          <w:rFonts w:cstheme="minorHAnsi"/>
        </w:rPr>
        <w:t xml:space="preserve"> </w:t>
      </w:r>
      <w:r w:rsidR="004914A3" w:rsidRPr="008F4A3E">
        <w:rPr>
          <w:rFonts w:cstheme="minorHAnsi"/>
        </w:rPr>
        <w:t xml:space="preserve">neither will your True Self. </w:t>
      </w:r>
      <w:r w:rsidR="008E3C71" w:rsidRPr="008F4A3E">
        <w:rPr>
          <w:rFonts w:cstheme="minorHAnsi"/>
        </w:rPr>
        <w:t>This</w:t>
      </w:r>
      <w:r w:rsidR="00343615" w:rsidRPr="008F4A3E">
        <w:rPr>
          <w:rFonts w:cstheme="minorHAnsi"/>
        </w:rPr>
        <w:t xml:space="preserve"> impermanence</w:t>
      </w:r>
      <w:r w:rsidR="008E3C71" w:rsidRPr="008F4A3E">
        <w:rPr>
          <w:rFonts w:cstheme="minorHAnsi"/>
        </w:rPr>
        <w:t xml:space="preserve"> is a characteristic of </w:t>
      </w:r>
      <w:r w:rsidR="00244CC6" w:rsidRPr="008F4A3E">
        <w:rPr>
          <w:rFonts w:cstheme="minorHAnsi"/>
        </w:rPr>
        <w:t>being a creature and not a god.</w:t>
      </w:r>
      <w:r w:rsidRPr="008F4A3E">
        <w:rPr>
          <w:rFonts w:cstheme="minorHAnsi"/>
        </w:rPr>
        <w:t xml:space="preserve"> </w:t>
      </w:r>
      <w:r w:rsidR="004914A3" w:rsidRPr="008F4A3E">
        <w:rPr>
          <w:rFonts w:cstheme="minorHAnsi"/>
        </w:rPr>
        <w:t xml:space="preserve">Karis Fellowships gives you tools </w:t>
      </w:r>
      <w:r w:rsidR="00F15E67" w:rsidRPr="008F4A3E">
        <w:rPr>
          <w:rFonts w:cstheme="minorHAnsi"/>
        </w:rPr>
        <w:t>that will help you invest</w:t>
      </w:r>
      <w:r w:rsidR="004914A3" w:rsidRPr="008F4A3E">
        <w:rPr>
          <w:rFonts w:cstheme="minorHAnsi"/>
        </w:rPr>
        <w:t xml:space="preserve"> in your True Self for the rest of your life. </w:t>
      </w:r>
    </w:p>
    <w:p w14:paraId="08F99D55" w14:textId="77777777" w:rsidR="004914A3" w:rsidRPr="008F4A3E" w:rsidRDefault="004914A3" w:rsidP="00293550">
      <w:pPr>
        <w:spacing w:after="0" w:line="240" w:lineRule="auto"/>
        <w:jc w:val="both"/>
        <w:rPr>
          <w:rFonts w:cstheme="minorHAnsi"/>
        </w:rPr>
      </w:pPr>
    </w:p>
    <w:p w14:paraId="5508DAA1" w14:textId="50418ED0" w:rsidR="009B6829" w:rsidRPr="008F4A3E" w:rsidRDefault="004914A3" w:rsidP="00776648">
      <w:pPr>
        <w:pStyle w:val="ListParagraph"/>
        <w:numPr>
          <w:ilvl w:val="0"/>
          <w:numId w:val="5"/>
        </w:numPr>
        <w:spacing w:after="0" w:line="240" w:lineRule="auto"/>
        <w:jc w:val="both"/>
        <w:rPr>
          <w:rFonts w:cstheme="minorHAnsi"/>
        </w:rPr>
      </w:pPr>
      <w:r w:rsidRPr="008F4A3E">
        <w:rPr>
          <w:rFonts w:cstheme="minorHAnsi"/>
          <w:b/>
        </w:rPr>
        <w:t>Showing up</w:t>
      </w:r>
      <w:r w:rsidR="009B6829" w:rsidRPr="008F4A3E">
        <w:rPr>
          <w:rFonts w:cstheme="minorHAnsi"/>
        </w:rPr>
        <w:t xml:space="preserve"> </w:t>
      </w:r>
    </w:p>
    <w:p w14:paraId="3287021A" w14:textId="64A4C45E" w:rsidR="004914A3" w:rsidRPr="008F4A3E" w:rsidRDefault="00EC3DD3" w:rsidP="00776648">
      <w:pPr>
        <w:spacing w:after="0" w:line="240" w:lineRule="auto"/>
        <w:ind w:left="360"/>
        <w:jc w:val="both"/>
        <w:rPr>
          <w:rFonts w:cstheme="minorHAnsi"/>
        </w:rPr>
      </w:pPr>
      <w:r w:rsidRPr="008F4A3E">
        <w:rPr>
          <w:rFonts w:cstheme="minorHAnsi"/>
        </w:rPr>
        <w:t xml:space="preserve">Members of </w:t>
      </w:r>
      <w:r w:rsidR="004914A3" w:rsidRPr="008F4A3E">
        <w:rPr>
          <w:rFonts w:cstheme="minorHAnsi"/>
        </w:rPr>
        <w:t>Karis Fellowships have reported that just showing up for the meeting</w:t>
      </w:r>
      <w:r w:rsidR="0053124C" w:rsidRPr="008F4A3E">
        <w:rPr>
          <w:rFonts w:cstheme="minorHAnsi"/>
        </w:rPr>
        <w:t>s</w:t>
      </w:r>
      <w:r w:rsidR="004914A3" w:rsidRPr="008F4A3E">
        <w:rPr>
          <w:rFonts w:cstheme="minorHAnsi"/>
        </w:rPr>
        <w:t xml:space="preserve"> </w:t>
      </w:r>
      <w:r w:rsidR="00A37A01" w:rsidRPr="008F4A3E">
        <w:rPr>
          <w:rFonts w:cstheme="minorHAnsi"/>
        </w:rPr>
        <w:t xml:space="preserve">each </w:t>
      </w:r>
      <w:r w:rsidR="004914A3" w:rsidRPr="008F4A3E">
        <w:rPr>
          <w:rFonts w:cstheme="minorHAnsi"/>
        </w:rPr>
        <w:t xml:space="preserve">week has changed their lives. I would encourage you to use </w:t>
      </w:r>
      <w:r w:rsidR="00214E4F" w:rsidRPr="008F4A3E">
        <w:rPr>
          <w:rFonts w:cstheme="minorHAnsi"/>
        </w:rPr>
        <w:t xml:space="preserve">whichever KF </w:t>
      </w:r>
      <w:r w:rsidR="004914A3" w:rsidRPr="008F4A3E">
        <w:rPr>
          <w:rFonts w:cstheme="minorHAnsi"/>
        </w:rPr>
        <w:t>tools you can during the week, but i</w:t>
      </w:r>
      <w:r w:rsidR="00542076" w:rsidRPr="008F4A3E">
        <w:rPr>
          <w:rFonts w:cstheme="minorHAnsi"/>
        </w:rPr>
        <w:t>f you are an overly busy puppy</w:t>
      </w:r>
      <w:r w:rsidR="001D6FB2" w:rsidRPr="008F4A3E">
        <w:rPr>
          <w:rFonts w:cstheme="minorHAnsi"/>
        </w:rPr>
        <w:t xml:space="preserve"> </w:t>
      </w:r>
      <w:r w:rsidR="004914A3" w:rsidRPr="008F4A3E">
        <w:rPr>
          <w:rFonts w:cstheme="minorHAnsi"/>
        </w:rPr>
        <w:t xml:space="preserve">or a puppy that feels frozen and overwhelmed, your first step will be to simply attend the meetings. </w:t>
      </w:r>
      <w:r w:rsidR="007607D5" w:rsidRPr="008F4A3E">
        <w:rPr>
          <w:rFonts w:cstheme="minorHAnsi"/>
        </w:rPr>
        <w:t xml:space="preserve">Remember that substantial healing occurs in the real-time meetings in which we benefit from the energy of others who are presenting themselves to heal and be healed. </w:t>
      </w:r>
      <w:r w:rsidR="004914A3" w:rsidRPr="008F4A3E">
        <w:rPr>
          <w:rFonts w:cstheme="minorHAnsi"/>
        </w:rPr>
        <w:t>If you miss a meeting</w:t>
      </w:r>
      <w:r w:rsidR="00AE6B6A" w:rsidRPr="008F4A3E">
        <w:rPr>
          <w:rFonts w:cstheme="minorHAnsi"/>
        </w:rPr>
        <w:t>,</w:t>
      </w:r>
      <w:r w:rsidR="004914A3" w:rsidRPr="008F4A3E">
        <w:rPr>
          <w:rFonts w:cstheme="minorHAnsi"/>
        </w:rPr>
        <w:t xml:space="preserve"> you can jo</w:t>
      </w:r>
      <w:r w:rsidR="00542076" w:rsidRPr="008F4A3E">
        <w:rPr>
          <w:rFonts w:cstheme="minorHAnsi"/>
        </w:rPr>
        <w:t xml:space="preserve">in other meetings </w:t>
      </w:r>
      <w:r w:rsidR="00974389" w:rsidRPr="008F4A3E">
        <w:rPr>
          <w:rFonts w:cstheme="minorHAnsi"/>
        </w:rPr>
        <w:t xml:space="preserve">during </w:t>
      </w:r>
      <w:r w:rsidR="00FE441E" w:rsidRPr="008F4A3E">
        <w:rPr>
          <w:rFonts w:cstheme="minorHAnsi"/>
        </w:rPr>
        <w:t>the</w:t>
      </w:r>
      <w:r w:rsidR="00542076" w:rsidRPr="008F4A3E">
        <w:rPr>
          <w:rFonts w:cstheme="minorHAnsi"/>
        </w:rPr>
        <w:t xml:space="preserve"> week</w:t>
      </w:r>
      <w:r w:rsidR="001D6FB2" w:rsidRPr="008F4A3E">
        <w:rPr>
          <w:rFonts w:cstheme="minorHAnsi"/>
        </w:rPr>
        <w:t xml:space="preserve"> </w:t>
      </w:r>
      <w:r w:rsidR="004914A3" w:rsidRPr="008F4A3E">
        <w:rPr>
          <w:rFonts w:cstheme="minorHAnsi"/>
        </w:rPr>
        <w:t>or listen to your</w:t>
      </w:r>
      <w:r w:rsidR="002848A7" w:rsidRPr="008F4A3E">
        <w:rPr>
          <w:rFonts w:cstheme="minorHAnsi"/>
        </w:rPr>
        <w:t xml:space="preserve"> regular</w:t>
      </w:r>
      <w:r w:rsidR="004914A3" w:rsidRPr="008F4A3E">
        <w:rPr>
          <w:rFonts w:cstheme="minorHAnsi"/>
        </w:rPr>
        <w:t xml:space="preserve"> meeting through the playback nu</w:t>
      </w:r>
      <w:r w:rsidR="009B6829" w:rsidRPr="008F4A3E">
        <w:rPr>
          <w:rFonts w:cstheme="minorHAnsi"/>
        </w:rPr>
        <w:t xml:space="preserve">mber provided on the </w:t>
      </w:r>
      <w:r w:rsidRPr="008F4A3E">
        <w:rPr>
          <w:rFonts w:cstheme="minorHAnsi"/>
        </w:rPr>
        <w:t xml:space="preserve">KF </w:t>
      </w:r>
      <w:r w:rsidR="009B6829" w:rsidRPr="008F4A3E">
        <w:rPr>
          <w:rFonts w:cstheme="minorHAnsi"/>
        </w:rPr>
        <w:t xml:space="preserve">website. </w:t>
      </w:r>
      <w:r w:rsidR="00974389" w:rsidRPr="008F4A3E">
        <w:rPr>
          <w:rFonts w:cstheme="minorHAnsi"/>
        </w:rPr>
        <w:t>Scripts and contact numbers for other meetings</w:t>
      </w:r>
      <w:r w:rsidR="004914A3" w:rsidRPr="008F4A3E">
        <w:rPr>
          <w:rFonts w:cstheme="minorHAnsi"/>
        </w:rPr>
        <w:t xml:space="preserve"> </w:t>
      </w:r>
      <w:r w:rsidR="00974389" w:rsidRPr="008F4A3E">
        <w:rPr>
          <w:rFonts w:cstheme="minorHAnsi"/>
        </w:rPr>
        <w:t xml:space="preserve">are </w:t>
      </w:r>
      <w:r w:rsidR="004914A3" w:rsidRPr="008F4A3E">
        <w:rPr>
          <w:rFonts w:cstheme="minorHAnsi"/>
        </w:rPr>
        <w:t xml:space="preserve">also provided on the website. </w:t>
      </w:r>
      <w:r w:rsidR="000C64B1" w:rsidRPr="008F4A3E">
        <w:rPr>
          <w:rFonts w:cstheme="minorHAnsi"/>
        </w:rPr>
        <w:t>As a minimum, you might</w:t>
      </w:r>
      <w:r w:rsidR="009B6829" w:rsidRPr="008F4A3E">
        <w:rPr>
          <w:rFonts w:cstheme="minorHAnsi"/>
        </w:rPr>
        <w:t xml:space="preserve"> review the </w:t>
      </w:r>
      <w:r w:rsidR="009B6829" w:rsidRPr="008F4A3E">
        <w:rPr>
          <w:rFonts w:cstheme="minorHAnsi"/>
          <w:b/>
        </w:rPr>
        <w:t>Expanded Version</w:t>
      </w:r>
      <w:r w:rsidR="009B6829" w:rsidRPr="008F4A3E">
        <w:rPr>
          <w:rFonts w:cstheme="minorHAnsi"/>
        </w:rPr>
        <w:t xml:space="preserve"> of the meeting notes. </w:t>
      </w:r>
    </w:p>
    <w:p w14:paraId="16D99E94" w14:textId="729ADB8B" w:rsidR="005E73F5" w:rsidRPr="008F4A3E" w:rsidRDefault="005E73F5" w:rsidP="00776648">
      <w:pPr>
        <w:spacing w:after="0" w:line="240" w:lineRule="auto"/>
        <w:ind w:left="360"/>
        <w:jc w:val="both"/>
        <w:rPr>
          <w:rFonts w:cstheme="minorHAnsi"/>
        </w:rPr>
      </w:pPr>
    </w:p>
    <w:p w14:paraId="41020E36" w14:textId="1BEACFA7" w:rsidR="004914A3" w:rsidRPr="008F4A3E" w:rsidRDefault="003745F6" w:rsidP="00776648">
      <w:pPr>
        <w:spacing w:after="0" w:line="240" w:lineRule="auto"/>
        <w:ind w:left="360"/>
        <w:jc w:val="both"/>
        <w:rPr>
          <w:rFonts w:cstheme="minorHAnsi"/>
        </w:rPr>
      </w:pPr>
      <w:r w:rsidRPr="008F4A3E">
        <w:rPr>
          <w:rFonts w:cstheme="minorHAnsi"/>
        </w:rPr>
        <w:t>There are so many bold commands in the Bible about love.</w:t>
      </w:r>
      <w:r w:rsidR="0053124C" w:rsidRPr="008F4A3E">
        <w:rPr>
          <w:rFonts w:cstheme="minorHAnsi"/>
        </w:rPr>
        <w:t xml:space="preserve"> Love is essential.</w:t>
      </w:r>
      <w:r w:rsidR="004914A3" w:rsidRPr="008F4A3E">
        <w:rPr>
          <w:rFonts w:cstheme="minorHAnsi"/>
        </w:rPr>
        <w:t xml:space="preserve"> Jesus t</w:t>
      </w:r>
      <w:r w:rsidR="00CC0140" w:rsidRPr="008F4A3E">
        <w:rPr>
          <w:rFonts w:cstheme="minorHAnsi"/>
        </w:rPr>
        <w:t>aught</w:t>
      </w:r>
      <w:r w:rsidR="004914A3" w:rsidRPr="008F4A3E">
        <w:rPr>
          <w:rFonts w:cstheme="minorHAnsi"/>
        </w:rPr>
        <w:t xml:space="preserve"> that the greatest commandment is to love the Lord </w:t>
      </w:r>
      <w:r w:rsidR="00A25B56" w:rsidRPr="008F4A3E">
        <w:rPr>
          <w:rFonts w:cstheme="minorHAnsi"/>
        </w:rPr>
        <w:t>y</w:t>
      </w:r>
      <w:r w:rsidR="004914A3" w:rsidRPr="008F4A3E">
        <w:rPr>
          <w:rFonts w:cstheme="minorHAnsi"/>
        </w:rPr>
        <w:t>our</w:t>
      </w:r>
      <w:r w:rsidR="00052FBC" w:rsidRPr="008F4A3E">
        <w:rPr>
          <w:rFonts w:cstheme="minorHAnsi"/>
        </w:rPr>
        <w:t xml:space="preserve"> God in </w:t>
      </w:r>
      <w:r w:rsidR="00A25B56" w:rsidRPr="008F4A3E">
        <w:rPr>
          <w:rFonts w:cstheme="minorHAnsi"/>
        </w:rPr>
        <w:t>every area</w:t>
      </w:r>
      <w:r w:rsidR="00052FBC" w:rsidRPr="008F4A3E">
        <w:rPr>
          <w:rFonts w:cstheme="minorHAnsi"/>
        </w:rPr>
        <w:t xml:space="preserve"> of your life</w:t>
      </w:r>
      <w:r w:rsidR="001D6FB2" w:rsidRPr="008F4A3E">
        <w:rPr>
          <w:rFonts w:cstheme="minorHAnsi"/>
        </w:rPr>
        <w:t xml:space="preserve"> </w:t>
      </w:r>
      <w:r w:rsidR="004914A3" w:rsidRPr="008F4A3E">
        <w:rPr>
          <w:rFonts w:cstheme="minorHAnsi"/>
        </w:rPr>
        <w:t xml:space="preserve">and to love your neighbor as </w:t>
      </w:r>
      <w:r w:rsidR="0070307E" w:rsidRPr="008F4A3E">
        <w:rPr>
          <w:rFonts w:cstheme="minorHAnsi"/>
        </w:rPr>
        <w:t>yourself, and</w:t>
      </w:r>
      <w:r w:rsidR="00974389" w:rsidRPr="008F4A3E">
        <w:rPr>
          <w:rFonts w:cstheme="minorHAnsi"/>
        </w:rPr>
        <w:t xml:space="preserve"> in </w:t>
      </w:r>
      <w:r w:rsidR="00716D35" w:rsidRPr="008F4A3E">
        <w:rPr>
          <w:rFonts w:cstheme="minorHAnsi"/>
        </w:rPr>
        <w:t>Paul’s</w:t>
      </w:r>
      <w:r w:rsidR="00974389" w:rsidRPr="008F4A3E">
        <w:rPr>
          <w:rFonts w:cstheme="minorHAnsi"/>
        </w:rPr>
        <w:t xml:space="preserve"> first letter to the Corinthians we learn that without love we are nothing.</w:t>
      </w:r>
      <w:r w:rsidR="007607D5" w:rsidRPr="008F4A3E">
        <w:rPr>
          <w:rStyle w:val="EndnoteReference"/>
          <w:rFonts w:cstheme="minorHAnsi"/>
        </w:rPr>
        <w:endnoteReference w:id="5"/>
      </w:r>
      <w:r w:rsidR="00974389" w:rsidRPr="008F4A3E">
        <w:rPr>
          <w:rFonts w:cstheme="minorHAnsi"/>
        </w:rPr>
        <w:t xml:space="preserve"> </w:t>
      </w:r>
      <w:r w:rsidR="00052FBC" w:rsidRPr="008F4A3E">
        <w:rPr>
          <w:rFonts w:cstheme="minorHAnsi"/>
        </w:rPr>
        <w:t xml:space="preserve">Love is the priority </w:t>
      </w:r>
      <w:r w:rsidR="000C64B1" w:rsidRPr="008F4A3E">
        <w:rPr>
          <w:rFonts w:cstheme="minorHAnsi"/>
        </w:rPr>
        <w:t xml:space="preserve">Fruit </w:t>
      </w:r>
      <w:r w:rsidR="004914A3" w:rsidRPr="008F4A3E">
        <w:rPr>
          <w:rFonts w:cstheme="minorHAnsi"/>
        </w:rPr>
        <w:t>of the Spirit</w:t>
      </w:r>
      <w:r w:rsidR="00920D6F" w:rsidRPr="008F4A3E">
        <w:rPr>
          <w:rFonts w:cstheme="minorHAnsi"/>
        </w:rPr>
        <w:t xml:space="preserve"> from which all other fruit flows</w:t>
      </w:r>
      <w:r w:rsidR="004914A3" w:rsidRPr="008F4A3E">
        <w:rPr>
          <w:rFonts w:cstheme="minorHAnsi"/>
        </w:rPr>
        <w:t>.</w:t>
      </w:r>
      <w:r w:rsidR="007D0F30" w:rsidRPr="008F4A3E">
        <w:rPr>
          <w:rStyle w:val="EndnoteReference"/>
          <w:rFonts w:cstheme="minorHAnsi"/>
        </w:rPr>
        <w:endnoteReference w:id="6"/>
      </w:r>
      <w:r w:rsidR="004914A3" w:rsidRPr="008F4A3E">
        <w:rPr>
          <w:rFonts w:cstheme="minorHAnsi"/>
        </w:rPr>
        <w:t xml:space="preserve"> In Karis Fellowships</w:t>
      </w:r>
      <w:r w:rsidR="006F581A" w:rsidRPr="008F4A3E">
        <w:rPr>
          <w:rFonts w:cstheme="minorHAnsi"/>
        </w:rPr>
        <w:t>,</w:t>
      </w:r>
      <w:r w:rsidR="00EC34BB" w:rsidRPr="008F4A3E">
        <w:rPr>
          <w:rFonts w:cstheme="minorHAnsi"/>
        </w:rPr>
        <w:t xml:space="preserve"> </w:t>
      </w:r>
      <w:r w:rsidR="004914A3" w:rsidRPr="008F4A3E">
        <w:rPr>
          <w:rFonts w:cstheme="minorHAnsi"/>
        </w:rPr>
        <w:t xml:space="preserve">we will learn how to </w:t>
      </w:r>
      <w:r w:rsidRPr="008F4A3E">
        <w:rPr>
          <w:rFonts w:cstheme="minorHAnsi"/>
        </w:rPr>
        <w:t>love in the wa</w:t>
      </w:r>
      <w:r w:rsidR="004C14EA" w:rsidRPr="008F4A3E">
        <w:rPr>
          <w:rFonts w:cstheme="minorHAnsi"/>
        </w:rPr>
        <w:t xml:space="preserve">y </w:t>
      </w:r>
      <w:r w:rsidR="00466C2B" w:rsidRPr="008F4A3E">
        <w:rPr>
          <w:rFonts w:cstheme="minorHAnsi"/>
        </w:rPr>
        <w:t>that the New Testament describes</w:t>
      </w:r>
      <w:r w:rsidR="004914A3" w:rsidRPr="008F4A3E">
        <w:rPr>
          <w:rFonts w:cstheme="minorHAnsi"/>
        </w:rPr>
        <w:t>.</w:t>
      </w:r>
      <w:r w:rsidR="00BC7D80" w:rsidRPr="008F4A3E">
        <w:rPr>
          <w:rFonts w:cstheme="minorHAnsi"/>
        </w:rPr>
        <w:t xml:space="preserve"> </w:t>
      </w:r>
    </w:p>
    <w:p w14:paraId="0F619CFB" w14:textId="6CB50B26" w:rsidR="00C166C4" w:rsidRPr="008F4A3E" w:rsidRDefault="00C166C4" w:rsidP="00293550">
      <w:pPr>
        <w:spacing w:after="0" w:line="240" w:lineRule="auto"/>
        <w:jc w:val="both"/>
        <w:rPr>
          <w:rFonts w:cstheme="minorHAnsi"/>
        </w:rPr>
      </w:pPr>
    </w:p>
    <w:p w14:paraId="1CABA0C6" w14:textId="712BBE16" w:rsidR="009B6829" w:rsidRPr="008F4A3E" w:rsidRDefault="004914A3" w:rsidP="00C622D9">
      <w:pPr>
        <w:pStyle w:val="ListParagraph"/>
        <w:widowControl w:val="0"/>
        <w:numPr>
          <w:ilvl w:val="0"/>
          <w:numId w:val="5"/>
        </w:numPr>
        <w:spacing w:after="0" w:line="240" w:lineRule="auto"/>
        <w:jc w:val="both"/>
        <w:rPr>
          <w:rFonts w:cstheme="minorHAnsi"/>
        </w:rPr>
      </w:pPr>
      <w:r w:rsidRPr="008F4A3E">
        <w:rPr>
          <w:rFonts w:cstheme="minorHAnsi"/>
          <w:b/>
        </w:rPr>
        <w:t>Take your work seriously</w:t>
      </w:r>
    </w:p>
    <w:p w14:paraId="0F13EC53" w14:textId="608DF0F8" w:rsidR="004914A3" w:rsidRPr="008F4A3E" w:rsidRDefault="00052FBC" w:rsidP="00C622D9">
      <w:pPr>
        <w:widowControl w:val="0"/>
        <w:spacing w:after="0" w:line="240" w:lineRule="auto"/>
        <w:ind w:left="360"/>
        <w:jc w:val="both"/>
        <w:rPr>
          <w:rFonts w:cstheme="minorHAnsi"/>
        </w:rPr>
      </w:pPr>
      <w:r w:rsidRPr="008F4A3E">
        <w:rPr>
          <w:rFonts w:cstheme="minorHAnsi"/>
        </w:rPr>
        <w:t>It is God’s desire</w:t>
      </w:r>
      <w:r w:rsidR="004C14EA" w:rsidRPr="008F4A3E">
        <w:rPr>
          <w:rFonts w:cstheme="minorHAnsi"/>
        </w:rPr>
        <w:t xml:space="preserve"> that you</w:t>
      </w:r>
      <w:r w:rsidR="004914A3" w:rsidRPr="008F4A3E">
        <w:rPr>
          <w:rFonts w:cstheme="minorHAnsi"/>
        </w:rPr>
        <w:t xml:space="preserve"> learn to love. </w:t>
      </w:r>
      <w:r w:rsidR="00DA059C" w:rsidRPr="008F4A3E">
        <w:rPr>
          <w:rFonts w:cstheme="minorHAnsi"/>
        </w:rPr>
        <w:t>As you learn</w:t>
      </w:r>
      <w:r w:rsidR="004914A3" w:rsidRPr="008F4A3E">
        <w:rPr>
          <w:rFonts w:cstheme="minorHAnsi"/>
        </w:rPr>
        <w:t xml:space="preserve"> to love</w:t>
      </w:r>
      <w:r w:rsidR="001C7E7D" w:rsidRPr="008F4A3E">
        <w:rPr>
          <w:rFonts w:cstheme="minorHAnsi"/>
        </w:rPr>
        <w:t xml:space="preserve">, God’s love </w:t>
      </w:r>
      <w:proofErr w:type="gramStart"/>
      <w:r w:rsidR="00DA059C" w:rsidRPr="008F4A3E">
        <w:rPr>
          <w:rFonts w:cstheme="minorHAnsi"/>
        </w:rPr>
        <w:t>is able to</w:t>
      </w:r>
      <w:proofErr w:type="gramEnd"/>
      <w:r w:rsidR="00DA059C" w:rsidRPr="008F4A3E">
        <w:rPr>
          <w:rFonts w:cstheme="minorHAnsi"/>
        </w:rPr>
        <w:t xml:space="preserve"> </w:t>
      </w:r>
      <w:r w:rsidR="001C7E7D" w:rsidRPr="008F4A3E">
        <w:rPr>
          <w:rFonts w:cstheme="minorHAnsi"/>
        </w:rPr>
        <w:t xml:space="preserve">flow </w:t>
      </w:r>
      <w:r w:rsidR="00DA059C" w:rsidRPr="008F4A3E">
        <w:rPr>
          <w:rFonts w:cstheme="minorHAnsi"/>
        </w:rPr>
        <w:t xml:space="preserve">through you </w:t>
      </w:r>
      <w:r w:rsidR="001C7E7D" w:rsidRPr="008F4A3E">
        <w:rPr>
          <w:rFonts w:cstheme="minorHAnsi"/>
        </w:rPr>
        <w:t>to your family, to</w:t>
      </w:r>
      <w:r w:rsidR="00B54C6C" w:rsidRPr="008F4A3E">
        <w:rPr>
          <w:rFonts w:cstheme="minorHAnsi"/>
        </w:rPr>
        <w:t xml:space="preserve"> </w:t>
      </w:r>
      <w:r w:rsidR="001C7E7D" w:rsidRPr="008F4A3E">
        <w:rPr>
          <w:rFonts w:cstheme="minorHAnsi"/>
        </w:rPr>
        <w:t>your community, and</w:t>
      </w:r>
      <w:r w:rsidR="009B6829" w:rsidRPr="008F4A3E">
        <w:rPr>
          <w:rFonts w:cstheme="minorHAnsi"/>
        </w:rPr>
        <w:t xml:space="preserve"> to</w:t>
      </w:r>
      <w:r w:rsidR="004914A3" w:rsidRPr="008F4A3E">
        <w:rPr>
          <w:rFonts w:cstheme="minorHAnsi"/>
        </w:rPr>
        <w:t xml:space="preserve"> this </w:t>
      </w:r>
      <w:r w:rsidR="00B05396" w:rsidRPr="008F4A3E">
        <w:rPr>
          <w:rFonts w:cstheme="minorHAnsi"/>
        </w:rPr>
        <w:t>messed-up world</w:t>
      </w:r>
      <w:r w:rsidR="00294CF5" w:rsidRPr="008F4A3E">
        <w:rPr>
          <w:rFonts w:cstheme="minorHAnsi"/>
        </w:rPr>
        <w:t>. Y</w:t>
      </w:r>
      <w:r w:rsidR="00917586" w:rsidRPr="008F4A3E">
        <w:rPr>
          <w:rFonts w:cstheme="minorHAnsi"/>
        </w:rPr>
        <w:t>ou</w:t>
      </w:r>
      <w:r w:rsidR="00B05396" w:rsidRPr="008F4A3E">
        <w:rPr>
          <w:rFonts w:cstheme="minorHAnsi"/>
        </w:rPr>
        <w:t xml:space="preserve"> can learn</w:t>
      </w:r>
      <w:r w:rsidR="004914A3" w:rsidRPr="008F4A3E">
        <w:rPr>
          <w:rFonts w:cstheme="minorHAnsi"/>
        </w:rPr>
        <w:t xml:space="preserve"> to stop bein</w:t>
      </w:r>
      <w:r w:rsidR="00B05396" w:rsidRPr="008F4A3E">
        <w:rPr>
          <w:rFonts w:cstheme="minorHAnsi"/>
        </w:rPr>
        <w:t xml:space="preserve">g part of the </w:t>
      </w:r>
      <w:r w:rsidR="00B05396" w:rsidRPr="008F4A3E">
        <w:rPr>
          <w:rFonts w:cstheme="minorHAnsi"/>
        </w:rPr>
        <w:lastRenderedPageBreak/>
        <w:t xml:space="preserve">mess. By restoring </w:t>
      </w:r>
      <w:r w:rsidR="00974389" w:rsidRPr="008F4A3E">
        <w:rPr>
          <w:rFonts w:cstheme="minorHAnsi"/>
        </w:rPr>
        <w:t>y</w:t>
      </w:r>
      <w:r w:rsidR="00EC3DD3" w:rsidRPr="008F4A3E">
        <w:rPr>
          <w:rFonts w:cstheme="minorHAnsi"/>
        </w:rPr>
        <w:t xml:space="preserve">our </w:t>
      </w:r>
      <w:r w:rsidR="00B05396" w:rsidRPr="008F4A3E">
        <w:rPr>
          <w:rFonts w:cstheme="minorHAnsi"/>
        </w:rPr>
        <w:t xml:space="preserve">True </w:t>
      </w:r>
      <w:r w:rsidR="006549A5" w:rsidRPr="008F4A3E">
        <w:rPr>
          <w:rFonts w:cstheme="minorHAnsi"/>
        </w:rPr>
        <w:t xml:space="preserve">Self, </w:t>
      </w:r>
      <w:r w:rsidR="00974389" w:rsidRPr="008F4A3E">
        <w:rPr>
          <w:rFonts w:cstheme="minorHAnsi"/>
        </w:rPr>
        <w:t xml:space="preserve">you </w:t>
      </w:r>
      <w:r w:rsidR="00B05396" w:rsidRPr="008F4A3E">
        <w:rPr>
          <w:rFonts w:cstheme="minorHAnsi"/>
        </w:rPr>
        <w:t>allow</w:t>
      </w:r>
      <w:r w:rsidR="004914A3" w:rsidRPr="008F4A3E">
        <w:rPr>
          <w:rFonts w:cstheme="minorHAnsi"/>
        </w:rPr>
        <w:t xml:space="preserve"> God’s </w:t>
      </w:r>
      <w:r w:rsidR="00B05396" w:rsidRPr="008F4A3E">
        <w:rPr>
          <w:rFonts w:cstheme="minorHAnsi"/>
        </w:rPr>
        <w:t xml:space="preserve">will of love </w:t>
      </w:r>
      <w:r w:rsidR="006549A5" w:rsidRPr="008F4A3E">
        <w:rPr>
          <w:rFonts w:cstheme="minorHAnsi"/>
        </w:rPr>
        <w:t xml:space="preserve">to </w:t>
      </w:r>
      <w:r w:rsidR="00B05396" w:rsidRPr="008F4A3E">
        <w:rPr>
          <w:rFonts w:cstheme="minorHAnsi"/>
        </w:rPr>
        <w:t xml:space="preserve">be done through </w:t>
      </w:r>
      <w:r w:rsidR="004358B6" w:rsidRPr="008F4A3E">
        <w:rPr>
          <w:rFonts w:cstheme="minorHAnsi"/>
        </w:rPr>
        <w:t>you</w:t>
      </w:r>
      <w:r w:rsidR="00AE6B6A" w:rsidRPr="008F4A3E">
        <w:rPr>
          <w:rFonts w:cstheme="minorHAnsi"/>
        </w:rPr>
        <w:t>,</w:t>
      </w:r>
      <w:r w:rsidR="004914A3" w:rsidRPr="008F4A3E">
        <w:rPr>
          <w:rFonts w:cstheme="minorHAnsi"/>
        </w:rPr>
        <w:t xml:space="preserve"> on earth as it is in heaven.</w:t>
      </w:r>
      <w:r w:rsidR="002C7B5F" w:rsidRPr="008F4A3E">
        <w:rPr>
          <w:rStyle w:val="EndnoteReference"/>
          <w:rFonts w:cstheme="minorHAnsi"/>
        </w:rPr>
        <w:endnoteReference w:id="7"/>
      </w:r>
    </w:p>
    <w:p w14:paraId="3CB73E7E" w14:textId="77777777" w:rsidR="00776648" w:rsidRPr="008F4A3E" w:rsidRDefault="00776648" w:rsidP="00776648">
      <w:pPr>
        <w:spacing w:after="0" w:line="240" w:lineRule="auto"/>
        <w:ind w:left="360"/>
        <w:jc w:val="both"/>
        <w:rPr>
          <w:rFonts w:cstheme="minorHAnsi"/>
        </w:rPr>
      </w:pPr>
    </w:p>
    <w:p w14:paraId="1D9D97FC" w14:textId="07C06F0E" w:rsidR="001038A7" w:rsidRPr="008F4A3E" w:rsidRDefault="004914A3" w:rsidP="00293550">
      <w:pPr>
        <w:spacing w:after="0" w:line="240" w:lineRule="auto"/>
        <w:jc w:val="both"/>
        <w:rPr>
          <w:rFonts w:cstheme="minorHAnsi"/>
        </w:rPr>
      </w:pPr>
      <w:r w:rsidRPr="008F4A3E">
        <w:rPr>
          <w:rFonts w:cstheme="minorHAnsi"/>
        </w:rPr>
        <w:t xml:space="preserve">Our prayer might go something like this: </w:t>
      </w:r>
    </w:p>
    <w:p w14:paraId="7C712973" w14:textId="77777777" w:rsidR="001D341F" w:rsidRPr="008F4A3E" w:rsidRDefault="001D341F" w:rsidP="00293550">
      <w:pPr>
        <w:spacing w:after="0" w:line="240" w:lineRule="auto"/>
        <w:jc w:val="both"/>
        <w:rPr>
          <w:rFonts w:cstheme="minorHAnsi"/>
        </w:rPr>
      </w:pPr>
    </w:p>
    <w:p w14:paraId="3390095C" w14:textId="70A0E09A" w:rsidR="004914A3" w:rsidRPr="008F4A3E" w:rsidRDefault="00920D6F" w:rsidP="00293550">
      <w:pPr>
        <w:spacing w:after="0" w:line="240" w:lineRule="auto"/>
        <w:jc w:val="center"/>
        <w:rPr>
          <w:rFonts w:cstheme="minorHAnsi"/>
        </w:rPr>
      </w:pPr>
      <w:r w:rsidRPr="008F4A3E">
        <w:rPr>
          <w:rFonts w:cstheme="minorHAnsi"/>
          <w:i/>
        </w:rPr>
        <w:t>God, my Father and Creator</w:t>
      </w:r>
      <w:r w:rsidR="004914A3" w:rsidRPr="008F4A3E">
        <w:rPr>
          <w:rFonts w:cstheme="minorHAnsi"/>
          <w:i/>
        </w:rPr>
        <w:t>, I choose to begin this journey of love with You. (Repeat)</w:t>
      </w:r>
    </w:p>
    <w:p w14:paraId="3E89041D" w14:textId="77777777" w:rsidR="005C4787" w:rsidRPr="008F4A3E" w:rsidRDefault="005C4787" w:rsidP="00293550">
      <w:pPr>
        <w:spacing w:after="0" w:line="240" w:lineRule="auto"/>
        <w:jc w:val="both"/>
        <w:rPr>
          <w:rFonts w:cstheme="minorHAnsi"/>
        </w:rPr>
      </w:pPr>
    </w:p>
    <w:p w14:paraId="296F9D62" w14:textId="4A83BB91" w:rsidR="005C4787" w:rsidRPr="008F4A3E" w:rsidRDefault="005C4787" w:rsidP="00293550">
      <w:pPr>
        <w:spacing w:after="0" w:line="240" w:lineRule="auto"/>
        <w:jc w:val="both"/>
        <w:rPr>
          <w:rFonts w:cstheme="minorHAnsi"/>
        </w:rPr>
      </w:pPr>
      <w:r w:rsidRPr="008F4A3E">
        <w:rPr>
          <w:rFonts w:cstheme="minorHAnsi"/>
        </w:rPr>
        <w:t>Take a deep breath.</w:t>
      </w:r>
    </w:p>
    <w:p w14:paraId="39D9C23B" w14:textId="7842F6EA" w:rsidR="00BB4185" w:rsidRPr="008F4A3E" w:rsidRDefault="00BB4185" w:rsidP="00BB4185">
      <w:pPr>
        <w:spacing w:after="0" w:line="240" w:lineRule="auto"/>
        <w:jc w:val="both"/>
        <w:rPr>
          <w:i/>
        </w:rPr>
      </w:pPr>
      <w:r w:rsidRPr="008F4A3E">
        <w:rPr>
          <w:i/>
        </w:rPr>
        <w:t xml:space="preserve">(If time permits, ask, “Does anyone have comments or questions about </w:t>
      </w:r>
      <w:r w:rsidR="000502F0" w:rsidRPr="008F4A3E">
        <w:rPr>
          <w:i/>
        </w:rPr>
        <w:t>the</w:t>
      </w:r>
      <w:r w:rsidRPr="008F4A3E">
        <w:rPr>
          <w:i/>
        </w:rPr>
        <w:t xml:space="preserve"> </w:t>
      </w:r>
      <w:r w:rsidR="007B06F9" w:rsidRPr="008F4A3E">
        <w:rPr>
          <w:i/>
        </w:rPr>
        <w:t>Toolbox</w:t>
      </w:r>
      <w:r w:rsidRPr="008F4A3E">
        <w:rPr>
          <w:i/>
        </w:rPr>
        <w:t>?”)</w:t>
      </w:r>
    </w:p>
    <w:p w14:paraId="00A41503" w14:textId="36FDD4C1" w:rsidR="000E17D4" w:rsidRPr="008F4A3E" w:rsidRDefault="000E17D4" w:rsidP="00293550">
      <w:pPr>
        <w:spacing w:after="0" w:line="240" w:lineRule="auto"/>
        <w:jc w:val="both"/>
        <w:rPr>
          <w:rFonts w:cstheme="minorHAnsi"/>
        </w:rPr>
      </w:pPr>
    </w:p>
    <w:p w14:paraId="31C6CADD" w14:textId="1E0B76DB" w:rsidR="00881BE8" w:rsidRPr="008F4A3E" w:rsidRDefault="005C1E26" w:rsidP="00293550">
      <w:pPr>
        <w:spacing w:after="0" w:line="240" w:lineRule="auto"/>
        <w:jc w:val="both"/>
        <w:rPr>
          <w:rFonts w:cstheme="minorHAnsi"/>
          <w:b/>
        </w:rPr>
      </w:pPr>
      <w:r w:rsidRPr="008F4A3E">
        <w:rPr>
          <w:rFonts w:cstheme="minorHAnsi"/>
          <w:b/>
        </w:rPr>
        <w:t>0:</w:t>
      </w:r>
      <w:r w:rsidR="00A6746C" w:rsidRPr="008F4A3E">
        <w:rPr>
          <w:rFonts w:cstheme="minorHAnsi"/>
          <w:b/>
        </w:rPr>
        <w:t>30</w:t>
      </w:r>
      <w:r w:rsidR="00285B9A" w:rsidRPr="008F4A3E">
        <w:rPr>
          <w:rFonts w:cstheme="minorHAnsi"/>
          <w:b/>
        </w:rPr>
        <w:tab/>
        <w:t>SHARING</w:t>
      </w:r>
    </w:p>
    <w:p w14:paraId="32C0A6CC" w14:textId="77777777" w:rsidR="0025100C" w:rsidRPr="008F4A3E" w:rsidRDefault="0025100C" w:rsidP="00293550">
      <w:pPr>
        <w:spacing w:after="0" w:line="240" w:lineRule="auto"/>
        <w:jc w:val="both"/>
        <w:rPr>
          <w:rFonts w:cstheme="minorHAnsi"/>
          <w:b/>
        </w:rPr>
      </w:pPr>
    </w:p>
    <w:p w14:paraId="6E47074C" w14:textId="4010EE03" w:rsidR="004914A3" w:rsidRPr="008F4A3E" w:rsidRDefault="004914A3" w:rsidP="00293550">
      <w:pPr>
        <w:spacing w:after="0" w:line="240" w:lineRule="auto"/>
        <w:jc w:val="both"/>
        <w:rPr>
          <w:rFonts w:cstheme="minorHAnsi"/>
        </w:rPr>
      </w:pPr>
      <w:r w:rsidRPr="008F4A3E">
        <w:rPr>
          <w:rFonts w:cstheme="minorHAnsi"/>
        </w:rPr>
        <w:t>Before we start the sharing</w:t>
      </w:r>
      <w:r w:rsidR="00AE6B6A" w:rsidRPr="008F4A3E">
        <w:rPr>
          <w:rFonts w:cstheme="minorHAnsi"/>
        </w:rPr>
        <w:t xml:space="preserve"> segment of the meeting,</w:t>
      </w:r>
      <w:r w:rsidRPr="008F4A3E">
        <w:rPr>
          <w:rFonts w:cstheme="minorHAnsi"/>
        </w:rPr>
        <w:t xml:space="preserve"> you might wish to have some </w:t>
      </w:r>
      <w:r w:rsidR="004358B6" w:rsidRPr="008F4A3E">
        <w:rPr>
          <w:rFonts w:cstheme="minorHAnsi"/>
        </w:rPr>
        <w:t>purified</w:t>
      </w:r>
      <w:r w:rsidRPr="008F4A3E">
        <w:rPr>
          <w:rFonts w:cstheme="minorHAnsi"/>
        </w:rPr>
        <w:t xml:space="preserve"> drinking water available. Water helps our bodies process our experience during the meetings. </w:t>
      </w:r>
    </w:p>
    <w:p w14:paraId="35EFEE84" w14:textId="77777777" w:rsidR="004914A3" w:rsidRPr="008F4A3E" w:rsidRDefault="004914A3" w:rsidP="00293550">
      <w:pPr>
        <w:spacing w:after="0" w:line="240" w:lineRule="auto"/>
        <w:jc w:val="both"/>
        <w:rPr>
          <w:rFonts w:cstheme="minorHAnsi"/>
        </w:rPr>
      </w:pPr>
    </w:p>
    <w:p w14:paraId="509E0AC1" w14:textId="5CC572B7" w:rsidR="004914A3" w:rsidRPr="008F4A3E" w:rsidRDefault="004914A3" w:rsidP="00293550">
      <w:pPr>
        <w:spacing w:after="0" w:line="240" w:lineRule="auto"/>
        <w:jc w:val="both"/>
        <w:rPr>
          <w:rFonts w:cstheme="minorHAnsi"/>
          <w:bCs/>
        </w:rPr>
      </w:pPr>
      <w:r w:rsidRPr="008F4A3E">
        <w:rPr>
          <w:rFonts w:cstheme="minorHAnsi"/>
          <w:bCs/>
        </w:rPr>
        <w:t xml:space="preserve">Let’s </w:t>
      </w:r>
      <w:r w:rsidR="001C7E7D" w:rsidRPr="008F4A3E">
        <w:rPr>
          <w:rFonts w:cstheme="minorHAnsi"/>
          <w:bCs/>
        </w:rPr>
        <w:t xml:space="preserve">talk about </w:t>
      </w:r>
      <w:r w:rsidR="00B54C6C" w:rsidRPr="008F4A3E">
        <w:rPr>
          <w:rFonts w:cstheme="minorHAnsi"/>
          <w:bCs/>
        </w:rPr>
        <w:t>t</w:t>
      </w:r>
      <w:r w:rsidR="00AE6B6A" w:rsidRPr="008F4A3E">
        <w:rPr>
          <w:rFonts w:cstheme="minorHAnsi"/>
          <w:bCs/>
        </w:rPr>
        <w:t>he</w:t>
      </w:r>
      <w:r w:rsidRPr="008F4A3E">
        <w:rPr>
          <w:rFonts w:cstheme="minorHAnsi"/>
          <w:bCs/>
        </w:rPr>
        <w:t xml:space="preserve"> </w:t>
      </w:r>
      <w:r w:rsidR="00682395" w:rsidRPr="008F4A3E">
        <w:rPr>
          <w:rFonts w:cstheme="minorHAnsi"/>
          <w:b/>
          <w:bCs/>
        </w:rPr>
        <w:t>M</w:t>
      </w:r>
      <w:r w:rsidRPr="008F4A3E">
        <w:rPr>
          <w:rFonts w:cstheme="minorHAnsi"/>
          <w:b/>
          <w:bCs/>
        </w:rPr>
        <w:t xml:space="preserve">eeting </w:t>
      </w:r>
      <w:r w:rsidR="00682395" w:rsidRPr="008F4A3E">
        <w:rPr>
          <w:rFonts w:cstheme="minorHAnsi"/>
          <w:b/>
          <w:bCs/>
        </w:rPr>
        <w:t>P</w:t>
      </w:r>
      <w:r w:rsidRPr="008F4A3E">
        <w:rPr>
          <w:rFonts w:cstheme="minorHAnsi"/>
          <w:b/>
          <w:bCs/>
        </w:rPr>
        <w:t xml:space="preserve">reparation </w:t>
      </w:r>
      <w:r w:rsidR="00682395" w:rsidRPr="008F4A3E">
        <w:rPr>
          <w:rFonts w:cstheme="minorHAnsi"/>
          <w:b/>
          <w:bCs/>
        </w:rPr>
        <w:t>G</w:t>
      </w:r>
      <w:r w:rsidRPr="008F4A3E">
        <w:rPr>
          <w:rFonts w:cstheme="minorHAnsi"/>
          <w:b/>
          <w:bCs/>
        </w:rPr>
        <w:t>uide</w:t>
      </w:r>
      <w:r w:rsidRPr="008F4A3E">
        <w:rPr>
          <w:rFonts w:cstheme="minorHAnsi"/>
          <w:bCs/>
        </w:rPr>
        <w:t xml:space="preserve"> for a moment. I have a ring </w:t>
      </w:r>
      <w:r w:rsidR="000B1ACE" w:rsidRPr="008F4A3E">
        <w:rPr>
          <w:rFonts w:cstheme="minorHAnsi"/>
          <w:bCs/>
        </w:rPr>
        <w:t xml:space="preserve">binder </w:t>
      </w:r>
      <w:r w:rsidRPr="008F4A3E">
        <w:rPr>
          <w:rFonts w:cstheme="minorHAnsi"/>
          <w:bCs/>
        </w:rPr>
        <w:t xml:space="preserve">in which I store </w:t>
      </w:r>
      <w:r w:rsidR="00A019DC" w:rsidRPr="008F4A3E">
        <w:rPr>
          <w:rFonts w:cstheme="minorHAnsi"/>
          <w:bCs/>
        </w:rPr>
        <w:t xml:space="preserve">completed </w:t>
      </w:r>
      <w:r w:rsidRPr="008F4A3E">
        <w:rPr>
          <w:rFonts w:cstheme="minorHAnsi"/>
          <w:bCs/>
        </w:rPr>
        <w:t xml:space="preserve">and blank </w:t>
      </w:r>
      <w:r w:rsidR="00A019DC" w:rsidRPr="008F4A3E">
        <w:rPr>
          <w:rFonts w:cstheme="minorHAnsi"/>
          <w:bCs/>
        </w:rPr>
        <w:t xml:space="preserve">preparation </w:t>
      </w:r>
      <w:r w:rsidRPr="008F4A3E">
        <w:rPr>
          <w:rFonts w:cstheme="minorHAnsi"/>
          <w:bCs/>
        </w:rPr>
        <w:t>guides</w:t>
      </w:r>
      <w:r w:rsidR="00746D2C" w:rsidRPr="008F4A3E">
        <w:rPr>
          <w:rFonts w:cstheme="minorHAnsi"/>
          <w:bCs/>
        </w:rPr>
        <w:t xml:space="preserve">, </w:t>
      </w:r>
      <w:r w:rsidRPr="008F4A3E">
        <w:rPr>
          <w:rFonts w:cstheme="minorHAnsi"/>
          <w:bCs/>
        </w:rPr>
        <w:t xml:space="preserve">KF documents, and worksheets. </w:t>
      </w:r>
      <w:r w:rsidR="005C4787" w:rsidRPr="008F4A3E">
        <w:rPr>
          <w:rFonts w:cstheme="minorHAnsi"/>
          <w:bCs/>
        </w:rPr>
        <w:t xml:space="preserve">With a completed </w:t>
      </w:r>
      <w:r w:rsidR="00A019DC" w:rsidRPr="008F4A3E">
        <w:rPr>
          <w:rFonts w:cstheme="minorHAnsi"/>
          <w:bCs/>
        </w:rPr>
        <w:t xml:space="preserve">preparation </w:t>
      </w:r>
      <w:r w:rsidR="005C4787" w:rsidRPr="008F4A3E">
        <w:rPr>
          <w:rFonts w:cstheme="minorHAnsi"/>
          <w:bCs/>
        </w:rPr>
        <w:t>guide</w:t>
      </w:r>
      <w:r w:rsidR="00497702" w:rsidRPr="008F4A3E">
        <w:rPr>
          <w:rFonts w:cstheme="minorHAnsi"/>
          <w:bCs/>
        </w:rPr>
        <w:t>,</w:t>
      </w:r>
      <w:r w:rsidR="00CC1208" w:rsidRPr="008F4A3E">
        <w:rPr>
          <w:rFonts w:cstheme="minorHAnsi"/>
          <w:bCs/>
        </w:rPr>
        <w:t xml:space="preserve"> </w:t>
      </w:r>
      <w:r w:rsidR="001C7E7D" w:rsidRPr="008F4A3E">
        <w:rPr>
          <w:rFonts w:cstheme="minorHAnsi"/>
          <w:bCs/>
        </w:rPr>
        <w:t>you are</w:t>
      </w:r>
      <w:r w:rsidRPr="008F4A3E">
        <w:rPr>
          <w:rFonts w:cstheme="minorHAnsi"/>
          <w:bCs/>
        </w:rPr>
        <w:t xml:space="preserve"> ready to</w:t>
      </w:r>
      <w:r w:rsidR="005C4787" w:rsidRPr="008F4A3E">
        <w:rPr>
          <w:rFonts w:cstheme="minorHAnsi"/>
          <w:bCs/>
        </w:rPr>
        <w:t xml:space="preserve"> efficiently </w:t>
      </w:r>
      <w:r w:rsidR="00511563" w:rsidRPr="008F4A3E">
        <w:rPr>
          <w:rFonts w:cstheme="minorHAnsi"/>
          <w:bCs/>
        </w:rPr>
        <w:t>offer</w:t>
      </w:r>
      <w:r w:rsidR="005C4787" w:rsidRPr="008F4A3E">
        <w:rPr>
          <w:rFonts w:cstheme="minorHAnsi"/>
          <w:bCs/>
        </w:rPr>
        <w:t xml:space="preserve"> </w:t>
      </w:r>
      <w:r w:rsidR="001C7E7D" w:rsidRPr="008F4A3E">
        <w:rPr>
          <w:rFonts w:cstheme="minorHAnsi"/>
          <w:bCs/>
        </w:rPr>
        <w:t xml:space="preserve">your </w:t>
      </w:r>
      <w:r w:rsidR="005C4787" w:rsidRPr="008F4A3E">
        <w:rPr>
          <w:rFonts w:cstheme="minorHAnsi"/>
          <w:bCs/>
        </w:rPr>
        <w:t>story</w:t>
      </w:r>
      <w:r w:rsidR="00B05396" w:rsidRPr="008F4A3E">
        <w:rPr>
          <w:rFonts w:cstheme="minorHAnsi"/>
          <w:bCs/>
        </w:rPr>
        <w:t xml:space="preserve"> in the meeting</w:t>
      </w:r>
      <w:r w:rsidR="00B67617" w:rsidRPr="008F4A3E">
        <w:rPr>
          <w:rFonts w:cstheme="minorHAnsi"/>
          <w:bCs/>
        </w:rPr>
        <w:t>,</w:t>
      </w:r>
      <w:r w:rsidR="00052FBC" w:rsidRPr="008F4A3E">
        <w:rPr>
          <w:rFonts w:cstheme="minorHAnsi"/>
          <w:bCs/>
        </w:rPr>
        <w:t xml:space="preserve"> </w:t>
      </w:r>
      <w:r w:rsidR="006549A5" w:rsidRPr="008F4A3E">
        <w:rPr>
          <w:rFonts w:cstheme="minorHAnsi"/>
          <w:bCs/>
        </w:rPr>
        <w:t xml:space="preserve">and </w:t>
      </w:r>
      <w:r w:rsidR="001C7E7D" w:rsidRPr="008F4A3E">
        <w:rPr>
          <w:rFonts w:cstheme="minorHAnsi"/>
          <w:bCs/>
        </w:rPr>
        <w:t xml:space="preserve">you </w:t>
      </w:r>
      <w:r w:rsidR="006549A5" w:rsidRPr="008F4A3E">
        <w:rPr>
          <w:rFonts w:cstheme="minorHAnsi"/>
          <w:bCs/>
        </w:rPr>
        <w:t>also have</w:t>
      </w:r>
      <w:r w:rsidRPr="008F4A3E">
        <w:rPr>
          <w:rFonts w:cstheme="minorHAnsi"/>
          <w:bCs/>
        </w:rPr>
        <w:t xml:space="preserve"> </w:t>
      </w:r>
      <w:r w:rsidR="00912855" w:rsidRPr="008F4A3E">
        <w:rPr>
          <w:rFonts w:cstheme="minorHAnsi"/>
          <w:bCs/>
        </w:rPr>
        <w:t xml:space="preserve">a </w:t>
      </w:r>
      <w:r w:rsidRPr="008F4A3E">
        <w:rPr>
          <w:rFonts w:cstheme="minorHAnsi"/>
          <w:bCs/>
        </w:rPr>
        <w:t xml:space="preserve">record of </w:t>
      </w:r>
      <w:r w:rsidR="001C7E7D" w:rsidRPr="008F4A3E">
        <w:rPr>
          <w:rFonts w:cstheme="minorHAnsi"/>
          <w:bCs/>
        </w:rPr>
        <w:t xml:space="preserve">your </w:t>
      </w:r>
      <w:r w:rsidR="0053124C" w:rsidRPr="008F4A3E">
        <w:rPr>
          <w:rFonts w:cstheme="minorHAnsi"/>
          <w:bCs/>
        </w:rPr>
        <w:t>own</w:t>
      </w:r>
      <w:r w:rsidRPr="008F4A3E">
        <w:rPr>
          <w:rFonts w:cstheme="minorHAnsi"/>
          <w:bCs/>
        </w:rPr>
        <w:t xml:space="preserve"> restoration. </w:t>
      </w:r>
      <w:r w:rsidR="00052FBC" w:rsidRPr="008F4A3E">
        <w:rPr>
          <w:rFonts w:cstheme="minorHAnsi"/>
          <w:bCs/>
        </w:rPr>
        <w:t>Alternatively, you</w:t>
      </w:r>
      <w:r w:rsidRPr="008F4A3E">
        <w:rPr>
          <w:rFonts w:cstheme="minorHAnsi"/>
          <w:bCs/>
        </w:rPr>
        <w:t xml:space="preserve"> </w:t>
      </w:r>
      <w:r w:rsidR="00052FBC" w:rsidRPr="008F4A3E">
        <w:rPr>
          <w:rFonts w:cstheme="minorHAnsi"/>
          <w:bCs/>
        </w:rPr>
        <w:t>can</w:t>
      </w:r>
      <w:r w:rsidRPr="008F4A3E">
        <w:rPr>
          <w:rFonts w:cstheme="minorHAnsi"/>
          <w:bCs/>
        </w:rPr>
        <w:t xml:space="preserve"> download the guide</w:t>
      </w:r>
      <w:r w:rsidR="00C43A76" w:rsidRPr="008F4A3E">
        <w:rPr>
          <w:rFonts w:cstheme="minorHAnsi"/>
          <w:bCs/>
        </w:rPr>
        <w:t>s</w:t>
      </w:r>
      <w:r w:rsidRPr="008F4A3E">
        <w:rPr>
          <w:rFonts w:cstheme="minorHAnsi"/>
          <w:bCs/>
        </w:rPr>
        <w:t xml:space="preserve"> and keep a record of your </w:t>
      </w:r>
      <w:r w:rsidR="008E43E2" w:rsidRPr="008F4A3E">
        <w:rPr>
          <w:rFonts w:cstheme="minorHAnsi"/>
          <w:bCs/>
        </w:rPr>
        <w:t>recovery and progress</w:t>
      </w:r>
      <w:r w:rsidRPr="008F4A3E">
        <w:rPr>
          <w:rFonts w:cstheme="minorHAnsi"/>
          <w:bCs/>
        </w:rPr>
        <w:t xml:space="preserve"> on your computer. </w:t>
      </w:r>
      <w:r w:rsidR="009B6829" w:rsidRPr="008F4A3E">
        <w:rPr>
          <w:rFonts w:cstheme="minorHAnsi"/>
          <w:bCs/>
        </w:rPr>
        <w:t xml:space="preserve">The </w:t>
      </w:r>
      <w:r w:rsidR="00B05396" w:rsidRPr="008F4A3E">
        <w:rPr>
          <w:rFonts w:cstheme="minorHAnsi"/>
          <w:bCs/>
        </w:rPr>
        <w:t>DOC</w:t>
      </w:r>
      <w:r w:rsidR="009B6829" w:rsidRPr="008F4A3E">
        <w:rPr>
          <w:rFonts w:cstheme="minorHAnsi"/>
          <w:bCs/>
        </w:rPr>
        <w:t xml:space="preserve"> version will allow you to modify </w:t>
      </w:r>
      <w:r w:rsidR="000209A1" w:rsidRPr="008F4A3E">
        <w:rPr>
          <w:rFonts w:cstheme="minorHAnsi"/>
          <w:bCs/>
        </w:rPr>
        <w:t xml:space="preserve">the </w:t>
      </w:r>
      <w:r w:rsidR="009B6829" w:rsidRPr="008F4A3E">
        <w:rPr>
          <w:rFonts w:cstheme="minorHAnsi"/>
          <w:bCs/>
        </w:rPr>
        <w:t>document.</w:t>
      </w:r>
    </w:p>
    <w:p w14:paraId="5A0F6EEB" w14:textId="77777777" w:rsidR="004914A3" w:rsidRPr="008F4A3E" w:rsidRDefault="004914A3" w:rsidP="00293550">
      <w:pPr>
        <w:spacing w:after="0" w:line="240" w:lineRule="auto"/>
        <w:jc w:val="both"/>
        <w:rPr>
          <w:rFonts w:cstheme="minorHAnsi"/>
          <w:bCs/>
        </w:rPr>
      </w:pPr>
    </w:p>
    <w:p w14:paraId="6FC87379" w14:textId="4F531B46" w:rsidR="00D011D0" w:rsidRPr="008F4A3E" w:rsidRDefault="00C43A76" w:rsidP="00293550">
      <w:pPr>
        <w:spacing w:after="0" w:line="240" w:lineRule="auto"/>
        <w:jc w:val="both"/>
        <w:rPr>
          <w:rFonts w:cstheme="minorHAnsi"/>
          <w:bCs/>
        </w:rPr>
      </w:pPr>
      <w:r w:rsidRPr="008F4A3E">
        <w:rPr>
          <w:rFonts w:cstheme="minorHAnsi"/>
          <w:bCs/>
        </w:rPr>
        <w:t xml:space="preserve">In </w:t>
      </w:r>
      <w:r w:rsidR="00CD6B65" w:rsidRPr="008F4A3E">
        <w:rPr>
          <w:rFonts w:cstheme="minorHAnsi"/>
          <w:bCs/>
        </w:rPr>
        <w:t xml:space="preserve">the </w:t>
      </w:r>
      <w:r w:rsidRPr="008F4A3E">
        <w:rPr>
          <w:rFonts w:cstheme="minorHAnsi"/>
          <w:b/>
          <w:bCs/>
        </w:rPr>
        <w:t>Meeting Preparation Guide</w:t>
      </w:r>
      <w:r w:rsidR="001C7E7D" w:rsidRPr="008F4A3E">
        <w:rPr>
          <w:rFonts w:cstheme="minorHAnsi"/>
          <w:b/>
          <w:bCs/>
        </w:rPr>
        <w:t>,</w:t>
      </w:r>
      <w:r w:rsidRPr="008F4A3E">
        <w:rPr>
          <w:rFonts w:cstheme="minorHAnsi"/>
          <w:bCs/>
        </w:rPr>
        <w:t xml:space="preserve"> we </w:t>
      </w:r>
      <w:r w:rsidR="00247512" w:rsidRPr="008F4A3E">
        <w:rPr>
          <w:rFonts w:cstheme="minorHAnsi"/>
          <w:bCs/>
        </w:rPr>
        <w:t>use</w:t>
      </w:r>
      <w:r w:rsidRPr="008F4A3E">
        <w:rPr>
          <w:rFonts w:cstheme="minorHAnsi"/>
          <w:bCs/>
        </w:rPr>
        <w:t xml:space="preserve"> the terms </w:t>
      </w:r>
      <w:r w:rsidRPr="008F4A3E">
        <w:rPr>
          <w:rFonts w:cstheme="minorHAnsi"/>
          <w:bCs/>
          <w:i/>
        </w:rPr>
        <w:t>oriented</w:t>
      </w:r>
      <w:r w:rsidRPr="008F4A3E">
        <w:rPr>
          <w:rFonts w:cstheme="minorHAnsi"/>
          <w:bCs/>
        </w:rPr>
        <w:t xml:space="preserve"> and </w:t>
      </w:r>
      <w:r w:rsidRPr="008F4A3E">
        <w:rPr>
          <w:rFonts w:cstheme="minorHAnsi"/>
          <w:bCs/>
          <w:i/>
        </w:rPr>
        <w:t>misoriented</w:t>
      </w:r>
      <w:r w:rsidRPr="008F4A3E">
        <w:rPr>
          <w:rFonts w:cstheme="minorHAnsi"/>
          <w:bCs/>
        </w:rPr>
        <w:t xml:space="preserve">. </w:t>
      </w:r>
      <w:r w:rsidR="001C4C58" w:rsidRPr="008F4A3E">
        <w:rPr>
          <w:rFonts w:cstheme="minorHAnsi"/>
          <w:bCs/>
        </w:rPr>
        <w:t>To keep things simple</w:t>
      </w:r>
      <w:r w:rsidR="009B4254" w:rsidRPr="008F4A3E">
        <w:rPr>
          <w:rFonts w:cstheme="minorHAnsi"/>
          <w:bCs/>
        </w:rPr>
        <w:t xml:space="preserve">, </w:t>
      </w:r>
      <w:r w:rsidR="00AE2DCC" w:rsidRPr="008F4A3E">
        <w:rPr>
          <w:rFonts w:cstheme="minorHAnsi"/>
          <w:bCs/>
        </w:rPr>
        <w:t>I have</w:t>
      </w:r>
      <w:r w:rsidR="009B4254" w:rsidRPr="008F4A3E">
        <w:rPr>
          <w:rFonts w:cstheme="minorHAnsi"/>
          <w:bCs/>
        </w:rPr>
        <w:t xml:space="preserve"> reduced lots of Greek words</w:t>
      </w:r>
      <w:r w:rsidR="00052FBC" w:rsidRPr="008F4A3E">
        <w:rPr>
          <w:rFonts w:cstheme="minorHAnsi"/>
          <w:bCs/>
        </w:rPr>
        <w:t xml:space="preserve"> down to </w:t>
      </w:r>
      <w:r w:rsidR="008E43E2" w:rsidRPr="008F4A3E">
        <w:rPr>
          <w:rFonts w:cstheme="minorHAnsi"/>
          <w:bCs/>
        </w:rPr>
        <w:t>tho</w:t>
      </w:r>
      <w:r w:rsidRPr="008F4A3E">
        <w:rPr>
          <w:rFonts w:cstheme="minorHAnsi"/>
          <w:bCs/>
        </w:rPr>
        <w:t xml:space="preserve">se </w:t>
      </w:r>
      <w:r w:rsidR="00052FBC" w:rsidRPr="008F4A3E">
        <w:rPr>
          <w:rFonts w:cstheme="minorHAnsi"/>
          <w:bCs/>
        </w:rPr>
        <w:t>two basic concepts</w:t>
      </w:r>
      <w:r w:rsidR="009B4254" w:rsidRPr="008F4A3E">
        <w:rPr>
          <w:rFonts w:cstheme="minorHAnsi"/>
          <w:bCs/>
        </w:rPr>
        <w:t xml:space="preserve">. </w:t>
      </w:r>
      <w:r w:rsidR="00890090" w:rsidRPr="008F4A3E">
        <w:rPr>
          <w:rFonts w:cstheme="minorHAnsi"/>
          <w:bCs/>
        </w:rPr>
        <w:t>Essentially, t</w:t>
      </w:r>
      <w:r w:rsidR="001C4C58" w:rsidRPr="008F4A3E">
        <w:rPr>
          <w:rFonts w:cstheme="minorHAnsi"/>
          <w:bCs/>
        </w:rPr>
        <w:t xml:space="preserve">hese </w:t>
      </w:r>
      <w:r w:rsidR="00890090" w:rsidRPr="008F4A3E">
        <w:rPr>
          <w:rFonts w:cstheme="minorHAnsi"/>
          <w:bCs/>
        </w:rPr>
        <w:t xml:space="preserve">Greek </w:t>
      </w:r>
      <w:r w:rsidR="001C4C58" w:rsidRPr="008F4A3E">
        <w:rPr>
          <w:rFonts w:cstheme="minorHAnsi"/>
          <w:bCs/>
        </w:rPr>
        <w:t>words express the idea</w:t>
      </w:r>
      <w:r w:rsidR="009B4254" w:rsidRPr="008F4A3E">
        <w:rPr>
          <w:rFonts w:cstheme="minorHAnsi"/>
          <w:bCs/>
        </w:rPr>
        <w:t xml:space="preserve"> </w:t>
      </w:r>
      <w:r w:rsidR="001C4C58" w:rsidRPr="008F4A3E">
        <w:rPr>
          <w:rFonts w:cstheme="minorHAnsi"/>
          <w:bCs/>
        </w:rPr>
        <w:t xml:space="preserve">of </w:t>
      </w:r>
      <w:r w:rsidR="009B4254" w:rsidRPr="008F4A3E">
        <w:rPr>
          <w:rFonts w:cstheme="minorHAnsi"/>
          <w:bCs/>
        </w:rPr>
        <w:t>living in harmony and correspondence with God and His Creation</w:t>
      </w:r>
      <w:r w:rsidR="006549A5" w:rsidRPr="008F4A3E">
        <w:rPr>
          <w:rFonts w:cstheme="minorHAnsi"/>
          <w:bCs/>
        </w:rPr>
        <w:t xml:space="preserve">, or not. </w:t>
      </w:r>
      <w:r w:rsidR="005859F1" w:rsidRPr="008F4A3E">
        <w:rPr>
          <w:rFonts w:cstheme="minorHAnsi"/>
          <w:bCs/>
        </w:rPr>
        <w:t>When we are oriented</w:t>
      </w:r>
      <w:r w:rsidR="002275BF" w:rsidRPr="008F4A3E">
        <w:rPr>
          <w:rFonts w:cstheme="minorHAnsi"/>
          <w:bCs/>
        </w:rPr>
        <w:t>,</w:t>
      </w:r>
      <w:r w:rsidR="00D011D0" w:rsidRPr="008F4A3E">
        <w:rPr>
          <w:rFonts w:cstheme="minorHAnsi"/>
          <w:bCs/>
        </w:rPr>
        <w:t xml:space="preserve"> we make choices that are in harmony with God’s desires and promises. Orientation is the work of the True Self. Oriented people are supported by God and connected to His resources, and they consistently produce the Fruit of the</w:t>
      </w:r>
      <w:r w:rsidR="00D011D0" w:rsidRPr="008F4A3E">
        <w:rPr>
          <w:rFonts w:cstheme="minorHAnsi"/>
          <w:bCs/>
          <w:i/>
          <w:iCs/>
        </w:rPr>
        <w:t xml:space="preserve"> </w:t>
      </w:r>
      <w:r w:rsidR="00EA6578" w:rsidRPr="008F4A3E">
        <w:rPr>
          <w:rFonts w:cstheme="minorHAnsi"/>
          <w:bCs/>
        </w:rPr>
        <w:t>Spirit.</w:t>
      </w:r>
      <w:r w:rsidR="00EA6578" w:rsidRPr="008F4A3E">
        <w:rPr>
          <w:rStyle w:val="EndnoteReference"/>
          <w:rFonts w:cstheme="minorHAnsi"/>
          <w:bCs/>
        </w:rPr>
        <w:endnoteReference w:id="8"/>
      </w:r>
      <w:r w:rsidR="00EA6578" w:rsidRPr="008F4A3E">
        <w:rPr>
          <w:rFonts w:cstheme="minorHAnsi"/>
          <w:bCs/>
        </w:rPr>
        <w:t xml:space="preserve"> By </w:t>
      </w:r>
      <w:r w:rsidR="005859F1" w:rsidRPr="008F4A3E">
        <w:rPr>
          <w:rFonts w:cstheme="minorHAnsi"/>
          <w:bCs/>
        </w:rPr>
        <w:t xml:space="preserve">living their lives God’s way, they </w:t>
      </w:r>
      <w:r w:rsidR="00D011D0" w:rsidRPr="008F4A3E">
        <w:rPr>
          <w:rFonts w:cstheme="minorHAnsi"/>
          <w:bCs/>
        </w:rPr>
        <w:t xml:space="preserve">contribute to the Creation and to the community. The Greek words that </w:t>
      </w:r>
      <w:r w:rsidR="00AE2DCC" w:rsidRPr="008F4A3E">
        <w:rPr>
          <w:rFonts w:cstheme="minorHAnsi"/>
          <w:bCs/>
        </w:rPr>
        <w:t>I have</w:t>
      </w:r>
      <w:r w:rsidR="00D011D0" w:rsidRPr="008F4A3E">
        <w:rPr>
          <w:rFonts w:cstheme="minorHAnsi"/>
          <w:bCs/>
        </w:rPr>
        <w:t xml:space="preserve"> summarized as </w:t>
      </w:r>
      <w:r w:rsidR="00D011D0" w:rsidRPr="008F4A3E">
        <w:rPr>
          <w:rFonts w:cstheme="minorHAnsi"/>
          <w:bCs/>
          <w:i/>
        </w:rPr>
        <w:t>orientation</w:t>
      </w:r>
      <w:r w:rsidR="00D011D0" w:rsidRPr="008F4A3E">
        <w:rPr>
          <w:rFonts w:cstheme="minorHAnsi"/>
          <w:bCs/>
        </w:rPr>
        <w:t xml:space="preserve"> are often translated in our Bibles as </w:t>
      </w:r>
      <w:r w:rsidR="00D011D0" w:rsidRPr="008F4A3E">
        <w:rPr>
          <w:rFonts w:cstheme="minorHAnsi"/>
          <w:bCs/>
          <w:i/>
        </w:rPr>
        <w:t>righteousness</w:t>
      </w:r>
      <w:r w:rsidR="00D011D0" w:rsidRPr="008F4A3E">
        <w:rPr>
          <w:rFonts w:cstheme="minorHAnsi"/>
          <w:bCs/>
        </w:rPr>
        <w:t>,</w:t>
      </w:r>
      <w:r w:rsidR="00D011D0" w:rsidRPr="008F4A3E">
        <w:rPr>
          <w:rFonts w:cstheme="minorHAnsi"/>
          <w:bCs/>
          <w:i/>
        </w:rPr>
        <w:t xml:space="preserve"> justice</w:t>
      </w:r>
      <w:r w:rsidR="00D011D0" w:rsidRPr="008F4A3E">
        <w:rPr>
          <w:rFonts w:cstheme="minorHAnsi"/>
          <w:bCs/>
        </w:rPr>
        <w:t>,</w:t>
      </w:r>
      <w:r w:rsidR="00D011D0" w:rsidRPr="008F4A3E">
        <w:rPr>
          <w:rFonts w:cstheme="minorHAnsi"/>
          <w:bCs/>
          <w:i/>
        </w:rPr>
        <w:t xml:space="preserve"> love</w:t>
      </w:r>
      <w:r w:rsidR="00D011D0" w:rsidRPr="008F4A3E">
        <w:rPr>
          <w:rFonts w:cstheme="minorHAnsi"/>
          <w:bCs/>
        </w:rPr>
        <w:t>,</w:t>
      </w:r>
      <w:r w:rsidR="00D011D0" w:rsidRPr="008F4A3E">
        <w:rPr>
          <w:rFonts w:cstheme="minorHAnsi"/>
          <w:bCs/>
          <w:i/>
        </w:rPr>
        <w:t xml:space="preserve"> faith</w:t>
      </w:r>
      <w:r w:rsidR="00D011D0" w:rsidRPr="008F4A3E">
        <w:rPr>
          <w:rFonts w:cstheme="minorHAnsi"/>
          <w:bCs/>
        </w:rPr>
        <w:t>,</w:t>
      </w:r>
      <w:r w:rsidR="00D011D0" w:rsidRPr="008F4A3E">
        <w:rPr>
          <w:rFonts w:cstheme="minorHAnsi"/>
          <w:bCs/>
          <w:i/>
        </w:rPr>
        <w:t xml:space="preserve"> walking by the Spirit</w:t>
      </w:r>
      <w:r w:rsidR="00D011D0" w:rsidRPr="008F4A3E">
        <w:rPr>
          <w:rFonts w:cstheme="minorHAnsi"/>
          <w:bCs/>
        </w:rPr>
        <w:t>,</w:t>
      </w:r>
      <w:r w:rsidR="00D011D0" w:rsidRPr="008F4A3E">
        <w:rPr>
          <w:rFonts w:cstheme="minorHAnsi"/>
          <w:bCs/>
          <w:i/>
        </w:rPr>
        <w:t xml:space="preserve"> </w:t>
      </w:r>
      <w:r w:rsidR="002848A7" w:rsidRPr="008F4A3E">
        <w:rPr>
          <w:rFonts w:cstheme="minorHAnsi"/>
          <w:bCs/>
        </w:rPr>
        <w:t xml:space="preserve">and </w:t>
      </w:r>
      <w:r w:rsidR="00D011D0" w:rsidRPr="008F4A3E">
        <w:rPr>
          <w:rFonts w:cstheme="minorHAnsi"/>
          <w:bCs/>
          <w:i/>
        </w:rPr>
        <w:t>goodness</w:t>
      </w:r>
      <w:r w:rsidR="00670B52" w:rsidRPr="008F4A3E">
        <w:rPr>
          <w:rFonts w:cstheme="minorHAnsi"/>
          <w:bCs/>
        </w:rPr>
        <w:t>.</w:t>
      </w:r>
    </w:p>
    <w:p w14:paraId="76F9062B" w14:textId="77777777" w:rsidR="00D011D0" w:rsidRPr="008F4A3E" w:rsidRDefault="00D011D0" w:rsidP="00293550">
      <w:pPr>
        <w:spacing w:after="0" w:line="240" w:lineRule="auto"/>
        <w:jc w:val="both"/>
        <w:rPr>
          <w:rFonts w:cstheme="minorHAnsi"/>
          <w:bCs/>
        </w:rPr>
      </w:pPr>
    </w:p>
    <w:p w14:paraId="70425605" w14:textId="04581633" w:rsidR="009B4254" w:rsidRPr="008F4A3E" w:rsidDel="00D011D0" w:rsidRDefault="005859F1" w:rsidP="00293550">
      <w:pPr>
        <w:spacing w:after="0" w:line="240" w:lineRule="auto"/>
        <w:jc w:val="both"/>
        <w:rPr>
          <w:rFonts w:cstheme="minorHAnsi"/>
          <w:bCs/>
        </w:rPr>
      </w:pPr>
      <w:r w:rsidRPr="008F4A3E">
        <w:rPr>
          <w:rFonts w:cstheme="minorHAnsi"/>
          <w:bCs/>
        </w:rPr>
        <w:t>When we are misoriented</w:t>
      </w:r>
      <w:r w:rsidR="009B4254" w:rsidRPr="008F4A3E">
        <w:rPr>
          <w:rFonts w:cstheme="minorHAnsi"/>
          <w:bCs/>
        </w:rPr>
        <w:t>,</w:t>
      </w:r>
      <w:r w:rsidR="00B05396" w:rsidRPr="008F4A3E">
        <w:rPr>
          <w:rFonts w:cstheme="minorHAnsi"/>
          <w:bCs/>
        </w:rPr>
        <w:t xml:space="preserve"> we are out of harmony</w:t>
      </w:r>
      <w:r w:rsidRPr="008F4A3E">
        <w:rPr>
          <w:rFonts w:cstheme="minorHAnsi"/>
          <w:bCs/>
        </w:rPr>
        <w:t xml:space="preserve"> with God, ourselves, and the Creation</w:t>
      </w:r>
      <w:r w:rsidR="00B05396" w:rsidRPr="008F4A3E">
        <w:rPr>
          <w:rFonts w:cstheme="minorHAnsi"/>
          <w:bCs/>
        </w:rPr>
        <w:t>, and we actively create</w:t>
      </w:r>
      <w:r w:rsidR="009B4254" w:rsidRPr="008F4A3E">
        <w:rPr>
          <w:rFonts w:cstheme="minorHAnsi"/>
          <w:bCs/>
        </w:rPr>
        <w:t xml:space="preserve"> harm, often without realizing it. Misorientation </w:t>
      </w:r>
      <w:r w:rsidR="001856C4" w:rsidRPr="008F4A3E">
        <w:rPr>
          <w:rFonts w:cstheme="minorHAnsi"/>
          <w:bCs/>
        </w:rPr>
        <w:t xml:space="preserve">through pride </w:t>
      </w:r>
      <w:r w:rsidR="009B4254" w:rsidRPr="008F4A3E">
        <w:rPr>
          <w:rFonts w:cstheme="minorHAnsi"/>
          <w:bCs/>
        </w:rPr>
        <w:t>is the work of the Idol Self</w:t>
      </w:r>
      <w:r w:rsidR="003D7000" w:rsidRPr="008F4A3E">
        <w:rPr>
          <w:rFonts w:cstheme="minorHAnsi"/>
          <w:bCs/>
        </w:rPr>
        <w:t>,</w:t>
      </w:r>
      <w:r w:rsidR="001856C4" w:rsidRPr="008F4A3E">
        <w:rPr>
          <w:rFonts w:cstheme="minorHAnsi"/>
          <w:bCs/>
        </w:rPr>
        <w:t xml:space="preserve"> and God </w:t>
      </w:r>
      <w:r w:rsidR="003D7000" w:rsidRPr="008F4A3E">
        <w:rPr>
          <w:rFonts w:cstheme="minorHAnsi"/>
          <w:bCs/>
        </w:rPr>
        <w:t>will</w:t>
      </w:r>
      <w:r w:rsidR="00083EE9" w:rsidRPr="008F4A3E">
        <w:rPr>
          <w:rFonts w:cstheme="minorHAnsi"/>
          <w:bCs/>
        </w:rPr>
        <w:t xml:space="preserve"> </w:t>
      </w:r>
      <w:r w:rsidR="001856C4" w:rsidRPr="008F4A3E">
        <w:rPr>
          <w:rFonts w:cstheme="minorHAnsi"/>
          <w:bCs/>
        </w:rPr>
        <w:t>always oppose our pride</w:t>
      </w:r>
      <w:r w:rsidR="009B4254" w:rsidRPr="008F4A3E">
        <w:rPr>
          <w:rFonts w:cstheme="minorHAnsi"/>
          <w:bCs/>
        </w:rPr>
        <w:t xml:space="preserve">. </w:t>
      </w:r>
      <w:r w:rsidR="007F7FD5" w:rsidRPr="008F4A3E">
        <w:rPr>
          <w:rFonts w:cstheme="minorHAnsi"/>
          <w:bCs/>
        </w:rPr>
        <w:t>As a result</w:t>
      </w:r>
      <w:r w:rsidR="001C4C58" w:rsidRPr="008F4A3E">
        <w:rPr>
          <w:rFonts w:cstheme="minorHAnsi"/>
          <w:bCs/>
        </w:rPr>
        <w:t xml:space="preserve">, </w:t>
      </w:r>
      <w:r w:rsidR="001856C4" w:rsidRPr="008F4A3E">
        <w:rPr>
          <w:rFonts w:cstheme="minorHAnsi"/>
          <w:bCs/>
        </w:rPr>
        <w:t>w</w:t>
      </w:r>
      <w:r w:rsidR="009B4254" w:rsidRPr="008F4A3E">
        <w:rPr>
          <w:rFonts w:cstheme="minorHAnsi"/>
          <w:bCs/>
        </w:rPr>
        <w:t xml:space="preserve">e sense </w:t>
      </w:r>
      <w:r w:rsidR="00C9389C" w:rsidRPr="008F4A3E">
        <w:rPr>
          <w:rFonts w:cstheme="minorHAnsi"/>
          <w:bCs/>
        </w:rPr>
        <w:t xml:space="preserve">deep down </w:t>
      </w:r>
      <w:r w:rsidR="009B4254" w:rsidRPr="008F4A3E">
        <w:rPr>
          <w:rFonts w:cstheme="minorHAnsi"/>
          <w:bCs/>
        </w:rPr>
        <w:t>that we</w:t>
      </w:r>
      <w:r w:rsidR="009B4254" w:rsidRPr="008F4A3E">
        <w:rPr>
          <w:rFonts w:cstheme="minorHAnsi"/>
          <w:bCs/>
          <w:i/>
        </w:rPr>
        <w:t xml:space="preserve"> </w:t>
      </w:r>
      <w:r w:rsidR="009B4254" w:rsidRPr="008F4A3E">
        <w:rPr>
          <w:rFonts w:cstheme="minorHAnsi"/>
          <w:bCs/>
        </w:rPr>
        <w:t xml:space="preserve">are </w:t>
      </w:r>
      <w:r w:rsidR="001C4C58" w:rsidRPr="008F4A3E">
        <w:rPr>
          <w:rFonts w:cstheme="minorHAnsi"/>
          <w:bCs/>
        </w:rPr>
        <w:t xml:space="preserve">not </w:t>
      </w:r>
      <w:r w:rsidR="009B4254" w:rsidRPr="008F4A3E">
        <w:rPr>
          <w:rFonts w:cstheme="minorHAnsi"/>
          <w:bCs/>
        </w:rPr>
        <w:t xml:space="preserve">supported </w:t>
      </w:r>
      <w:r w:rsidR="009508E6" w:rsidRPr="008F4A3E">
        <w:rPr>
          <w:rFonts w:cstheme="minorHAnsi"/>
          <w:bCs/>
        </w:rPr>
        <w:t>by God</w:t>
      </w:r>
      <w:r w:rsidR="001C58D3" w:rsidRPr="008F4A3E">
        <w:rPr>
          <w:rFonts w:cstheme="minorHAnsi"/>
          <w:bCs/>
        </w:rPr>
        <w:t xml:space="preserve"> </w:t>
      </w:r>
      <w:r w:rsidR="001856C4" w:rsidRPr="008F4A3E">
        <w:rPr>
          <w:rFonts w:cstheme="minorHAnsi"/>
          <w:bCs/>
        </w:rPr>
        <w:t>n</w:t>
      </w:r>
      <w:r w:rsidR="009508E6" w:rsidRPr="008F4A3E">
        <w:rPr>
          <w:rFonts w:cstheme="minorHAnsi"/>
          <w:bCs/>
        </w:rPr>
        <w:t>or</w:t>
      </w:r>
      <w:r w:rsidR="009B4254" w:rsidRPr="008F4A3E">
        <w:rPr>
          <w:rFonts w:cstheme="minorHAnsi"/>
          <w:bCs/>
        </w:rPr>
        <w:t xml:space="preserve"> connected to </w:t>
      </w:r>
      <w:r w:rsidR="009508E6" w:rsidRPr="008F4A3E">
        <w:rPr>
          <w:rFonts w:cstheme="minorHAnsi"/>
          <w:bCs/>
        </w:rPr>
        <w:t>His</w:t>
      </w:r>
      <w:r w:rsidR="001C58D3" w:rsidRPr="008F4A3E">
        <w:rPr>
          <w:rFonts w:cstheme="minorHAnsi"/>
          <w:bCs/>
        </w:rPr>
        <w:t xml:space="preserve"> </w:t>
      </w:r>
      <w:r w:rsidR="009B4254" w:rsidRPr="008F4A3E">
        <w:rPr>
          <w:rFonts w:cstheme="minorHAnsi"/>
          <w:bCs/>
        </w:rPr>
        <w:t>resources</w:t>
      </w:r>
      <w:r w:rsidR="00746D2C" w:rsidRPr="008F4A3E">
        <w:rPr>
          <w:rFonts w:cstheme="minorHAnsi"/>
          <w:bCs/>
        </w:rPr>
        <w:t xml:space="preserve">. </w:t>
      </w:r>
      <w:r w:rsidR="00CC1208" w:rsidRPr="008F4A3E">
        <w:rPr>
          <w:rFonts w:cstheme="minorHAnsi"/>
          <w:bCs/>
        </w:rPr>
        <w:t xml:space="preserve">When </w:t>
      </w:r>
      <w:r w:rsidR="001C4C58" w:rsidRPr="008F4A3E">
        <w:rPr>
          <w:rFonts w:cstheme="minorHAnsi"/>
          <w:bCs/>
        </w:rPr>
        <w:t xml:space="preserve">we </w:t>
      </w:r>
      <w:r w:rsidR="009B4254" w:rsidRPr="008F4A3E">
        <w:rPr>
          <w:rFonts w:cstheme="minorHAnsi"/>
          <w:bCs/>
        </w:rPr>
        <w:t xml:space="preserve">lack </w:t>
      </w:r>
      <w:r w:rsidR="001C4C58" w:rsidRPr="008F4A3E">
        <w:rPr>
          <w:rFonts w:cstheme="minorHAnsi"/>
          <w:bCs/>
        </w:rPr>
        <w:t xml:space="preserve">this </w:t>
      </w:r>
      <w:r w:rsidR="009B4254" w:rsidRPr="008F4A3E">
        <w:rPr>
          <w:rFonts w:cstheme="minorHAnsi"/>
          <w:bCs/>
        </w:rPr>
        <w:t>support and connection</w:t>
      </w:r>
      <w:r w:rsidR="001C4C58" w:rsidRPr="008F4A3E">
        <w:rPr>
          <w:rFonts w:cstheme="minorHAnsi"/>
          <w:bCs/>
        </w:rPr>
        <w:t>,</w:t>
      </w:r>
      <w:r w:rsidR="009B4254" w:rsidRPr="008F4A3E">
        <w:rPr>
          <w:rFonts w:cstheme="minorHAnsi"/>
          <w:bCs/>
        </w:rPr>
        <w:t xml:space="preserve"> we cannot</w:t>
      </w:r>
      <w:r w:rsidR="00052FBC" w:rsidRPr="008F4A3E">
        <w:rPr>
          <w:rFonts w:cstheme="minorHAnsi"/>
          <w:bCs/>
        </w:rPr>
        <w:t xml:space="preserve"> consistently produce the Fruit</w:t>
      </w:r>
      <w:r w:rsidR="006549A5" w:rsidRPr="008F4A3E">
        <w:rPr>
          <w:rFonts w:cstheme="minorHAnsi"/>
          <w:bCs/>
        </w:rPr>
        <w:t xml:space="preserve"> </w:t>
      </w:r>
      <w:r w:rsidR="009B4254" w:rsidRPr="008F4A3E">
        <w:rPr>
          <w:rFonts w:cstheme="minorHAnsi"/>
          <w:bCs/>
        </w:rPr>
        <w:t>of the Spirit</w:t>
      </w:r>
      <w:r w:rsidR="00FD27AE" w:rsidRPr="008F4A3E">
        <w:rPr>
          <w:rFonts w:cstheme="minorHAnsi"/>
          <w:bCs/>
        </w:rPr>
        <w:t xml:space="preserve"> in our lives</w:t>
      </w:r>
      <w:r w:rsidR="00F6219D" w:rsidRPr="008F4A3E">
        <w:rPr>
          <w:rFonts w:cstheme="minorHAnsi"/>
          <w:bCs/>
        </w:rPr>
        <w:t>—</w:t>
      </w:r>
      <w:r w:rsidR="00FD27AE" w:rsidRPr="008F4A3E">
        <w:rPr>
          <w:rFonts w:cstheme="minorHAnsi"/>
          <w:bCs/>
        </w:rPr>
        <w:t xml:space="preserve">we are neurotic. </w:t>
      </w:r>
      <w:r w:rsidR="00D011D0" w:rsidRPr="008F4A3E">
        <w:rPr>
          <w:rFonts w:cstheme="minorHAnsi"/>
          <w:bCs/>
        </w:rPr>
        <w:t>The Greek words that</w:t>
      </w:r>
      <w:r w:rsidR="00CB7A87" w:rsidRPr="008F4A3E">
        <w:rPr>
          <w:rFonts w:cstheme="minorHAnsi"/>
          <w:bCs/>
        </w:rPr>
        <w:t xml:space="preserve"> </w:t>
      </w:r>
      <w:r w:rsidR="00AE2DCC" w:rsidRPr="008F4A3E">
        <w:rPr>
          <w:rFonts w:cstheme="minorHAnsi"/>
          <w:bCs/>
        </w:rPr>
        <w:t>I have</w:t>
      </w:r>
      <w:r w:rsidR="00FD27AE" w:rsidRPr="008F4A3E" w:rsidDel="00D011D0">
        <w:rPr>
          <w:rFonts w:cstheme="minorHAnsi"/>
          <w:bCs/>
        </w:rPr>
        <w:t xml:space="preserve"> bundled into the term </w:t>
      </w:r>
      <w:r w:rsidR="00FD27AE" w:rsidRPr="008F4A3E" w:rsidDel="00D011D0">
        <w:rPr>
          <w:rFonts w:cstheme="minorHAnsi"/>
          <w:bCs/>
          <w:i/>
        </w:rPr>
        <w:t>misorientation</w:t>
      </w:r>
      <w:r w:rsidR="00FD27AE" w:rsidRPr="008F4A3E" w:rsidDel="00D011D0">
        <w:rPr>
          <w:rFonts w:cstheme="minorHAnsi"/>
          <w:bCs/>
        </w:rPr>
        <w:t xml:space="preserve"> are translated </w:t>
      </w:r>
      <w:r w:rsidR="001C7E7D" w:rsidRPr="008F4A3E">
        <w:rPr>
          <w:rFonts w:cstheme="minorHAnsi"/>
          <w:bCs/>
        </w:rPr>
        <w:t xml:space="preserve">in our Bibles </w:t>
      </w:r>
      <w:r w:rsidR="00FD27AE" w:rsidRPr="008F4A3E" w:rsidDel="00D011D0">
        <w:rPr>
          <w:rFonts w:cstheme="minorHAnsi"/>
          <w:bCs/>
        </w:rPr>
        <w:t xml:space="preserve">as </w:t>
      </w:r>
      <w:r w:rsidR="00FD27AE" w:rsidRPr="008F4A3E" w:rsidDel="00D011D0">
        <w:rPr>
          <w:rFonts w:cstheme="minorHAnsi"/>
          <w:bCs/>
          <w:i/>
        </w:rPr>
        <w:t>sin, transgression, unrighteousness, the flesh, disobedience</w:t>
      </w:r>
      <w:r w:rsidR="00FD27AE" w:rsidRPr="008F4A3E" w:rsidDel="00D011D0">
        <w:rPr>
          <w:rFonts w:cstheme="minorHAnsi"/>
          <w:bCs/>
        </w:rPr>
        <w:t xml:space="preserve">, etc. </w:t>
      </w:r>
      <w:r w:rsidR="009B4254" w:rsidRPr="008F4A3E" w:rsidDel="00D011D0">
        <w:rPr>
          <w:rFonts w:cstheme="minorHAnsi"/>
          <w:bCs/>
        </w:rPr>
        <w:t>Basically, these words mean missing the mark, wandering from the path, stumbling, error</w:t>
      </w:r>
      <w:r w:rsidR="009B4254" w:rsidRPr="008F4A3E">
        <w:rPr>
          <w:rFonts w:cstheme="minorHAnsi"/>
          <w:bCs/>
        </w:rPr>
        <w:t xml:space="preserve"> or</w:t>
      </w:r>
      <w:r w:rsidR="009B4254" w:rsidRPr="008F4A3E" w:rsidDel="00D011D0">
        <w:rPr>
          <w:rFonts w:cstheme="minorHAnsi"/>
          <w:bCs/>
        </w:rPr>
        <w:t xml:space="preserve"> delusion, and failure. </w:t>
      </w:r>
    </w:p>
    <w:p w14:paraId="3BEAEFDC" w14:textId="77777777" w:rsidR="009B4254" w:rsidRPr="008F4A3E" w:rsidRDefault="009B4254" w:rsidP="00293550">
      <w:pPr>
        <w:spacing w:after="0" w:line="240" w:lineRule="auto"/>
        <w:jc w:val="both"/>
        <w:rPr>
          <w:rFonts w:cstheme="minorHAnsi"/>
          <w:bCs/>
        </w:rPr>
      </w:pPr>
    </w:p>
    <w:p w14:paraId="76F4B031" w14:textId="43BFA4ED" w:rsidR="004914A3" w:rsidRPr="008F4A3E" w:rsidRDefault="004914A3" w:rsidP="00293550">
      <w:pPr>
        <w:spacing w:after="0" w:line="240" w:lineRule="auto"/>
        <w:jc w:val="both"/>
        <w:rPr>
          <w:rFonts w:cstheme="minorHAnsi"/>
          <w:bCs/>
        </w:rPr>
      </w:pPr>
      <w:r w:rsidRPr="008F4A3E">
        <w:rPr>
          <w:rFonts w:cstheme="minorHAnsi"/>
          <w:bCs/>
        </w:rPr>
        <w:t xml:space="preserve">The other items in the </w:t>
      </w:r>
      <w:r w:rsidR="00F6751F" w:rsidRPr="008F4A3E">
        <w:rPr>
          <w:rFonts w:cstheme="minorHAnsi"/>
          <w:b/>
          <w:bCs/>
        </w:rPr>
        <w:t>Meeting Preparation Guide</w:t>
      </w:r>
      <w:r w:rsidR="00F6751F" w:rsidRPr="008F4A3E">
        <w:rPr>
          <w:rFonts w:cstheme="minorHAnsi"/>
          <w:bCs/>
        </w:rPr>
        <w:t xml:space="preserve"> </w:t>
      </w:r>
      <w:r w:rsidRPr="008F4A3E">
        <w:rPr>
          <w:rFonts w:cstheme="minorHAnsi"/>
          <w:bCs/>
        </w:rPr>
        <w:t xml:space="preserve">are self-explanatory. </w:t>
      </w:r>
      <w:r w:rsidR="00916276" w:rsidRPr="008F4A3E">
        <w:rPr>
          <w:rFonts w:cstheme="minorHAnsi"/>
          <w:bCs/>
        </w:rPr>
        <w:t>However, t</w:t>
      </w:r>
      <w:r w:rsidRPr="008F4A3E">
        <w:rPr>
          <w:rFonts w:cstheme="minorHAnsi"/>
          <w:bCs/>
        </w:rPr>
        <w:t>hankfulness,</w:t>
      </w:r>
      <w:r w:rsidR="00A23626" w:rsidRPr="008F4A3E">
        <w:rPr>
          <w:rFonts w:cstheme="minorHAnsi"/>
          <w:bCs/>
        </w:rPr>
        <w:t xml:space="preserve"> which is</w:t>
      </w:r>
      <w:r w:rsidRPr="008F4A3E">
        <w:rPr>
          <w:rFonts w:cstheme="minorHAnsi"/>
          <w:bCs/>
        </w:rPr>
        <w:t xml:space="preserve"> at the end of the guide, is </w:t>
      </w:r>
      <w:r w:rsidR="00FE441E" w:rsidRPr="008F4A3E">
        <w:rPr>
          <w:rFonts w:cstheme="minorHAnsi"/>
          <w:bCs/>
        </w:rPr>
        <w:t>very</w:t>
      </w:r>
      <w:r w:rsidRPr="008F4A3E">
        <w:rPr>
          <w:rFonts w:cstheme="minorHAnsi"/>
          <w:bCs/>
        </w:rPr>
        <w:t xml:space="preserve"> important in</w:t>
      </w:r>
      <w:r w:rsidR="00A23626" w:rsidRPr="008F4A3E">
        <w:rPr>
          <w:rFonts w:cstheme="minorHAnsi"/>
          <w:bCs/>
        </w:rPr>
        <w:t xml:space="preserve"> </w:t>
      </w:r>
      <w:r w:rsidR="006940AD" w:rsidRPr="008F4A3E">
        <w:rPr>
          <w:rFonts w:cstheme="minorHAnsi"/>
          <w:bCs/>
        </w:rPr>
        <w:t>the process of re</w:t>
      </w:r>
      <w:r w:rsidR="00AE77AC" w:rsidRPr="008F4A3E">
        <w:rPr>
          <w:rFonts w:cstheme="minorHAnsi"/>
          <w:bCs/>
        </w:rPr>
        <w:t>orientation</w:t>
      </w:r>
      <w:r w:rsidR="00B41F36" w:rsidRPr="008F4A3E">
        <w:rPr>
          <w:rFonts w:cstheme="minorHAnsi"/>
          <w:bCs/>
        </w:rPr>
        <w:t xml:space="preserve"> </w:t>
      </w:r>
      <w:r w:rsidR="00FE441E" w:rsidRPr="008F4A3E">
        <w:rPr>
          <w:rFonts w:cstheme="minorHAnsi"/>
          <w:bCs/>
        </w:rPr>
        <w:t>and</w:t>
      </w:r>
      <w:r w:rsidR="00C43A76" w:rsidRPr="008F4A3E">
        <w:rPr>
          <w:rFonts w:cstheme="minorHAnsi"/>
          <w:bCs/>
        </w:rPr>
        <w:t xml:space="preserve"> </w:t>
      </w:r>
      <w:r w:rsidR="00916276" w:rsidRPr="008F4A3E">
        <w:rPr>
          <w:rFonts w:cstheme="minorHAnsi"/>
          <w:bCs/>
        </w:rPr>
        <w:t xml:space="preserve">is </w:t>
      </w:r>
      <w:r w:rsidR="00F6219D" w:rsidRPr="008F4A3E">
        <w:rPr>
          <w:rFonts w:cstheme="minorHAnsi"/>
          <w:bCs/>
        </w:rPr>
        <w:t xml:space="preserve">well </w:t>
      </w:r>
      <w:r w:rsidR="00916276" w:rsidRPr="008F4A3E">
        <w:rPr>
          <w:rFonts w:cstheme="minorHAnsi"/>
          <w:bCs/>
        </w:rPr>
        <w:t>worth highlighting</w:t>
      </w:r>
      <w:r w:rsidR="007A0731" w:rsidRPr="008F4A3E">
        <w:rPr>
          <w:rFonts w:cstheme="minorHAnsi"/>
          <w:bCs/>
        </w:rPr>
        <w:t xml:space="preserve"> here</w:t>
      </w:r>
      <w:r w:rsidRPr="008F4A3E">
        <w:rPr>
          <w:rFonts w:cstheme="minorHAnsi"/>
          <w:bCs/>
        </w:rPr>
        <w:t xml:space="preserve">. We will see in the KF Romans study that misoriented people do not honor God, nor do they give thanks. Gratitude </w:t>
      </w:r>
      <w:r w:rsidR="001C7E7D" w:rsidRPr="008F4A3E">
        <w:rPr>
          <w:rFonts w:cstheme="minorHAnsi"/>
          <w:bCs/>
        </w:rPr>
        <w:t>reminds</w:t>
      </w:r>
      <w:r w:rsidRPr="008F4A3E">
        <w:rPr>
          <w:rFonts w:cstheme="minorHAnsi"/>
          <w:bCs/>
        </w:rPr>
        <w:t xml:space="preserve"> us that we are not God. It also helps us</w:t>
      </w:r>
      <w:r w:rsidR="00912855" w:rsidRPr="008F4A3E">
        <w:rPr>
          <w:rFonts w:cstheme="minorHAnsi"/>
          <w:bCs/>
        </w:rPr>
        <w:t xml:space="preserve"> </w:t>
      </w:r>
      <w:r w:rsidRPr="008F4A3E">
        <w:rPr>
          <w:rFonts w:cstheme="minorHAnsi"/>
          <w:bCs/>
        </w:rPr>
        <w:t>be aware of how God is supporting us</w:t>
      </w:r>
      <w:r w:rsidR="00FD27AE" w:rsidRPr="008F4A3E">
        <w:rPr>
          <w:rFonts w:cstheme="minorHAnsi"/>
          <w:bCs/>
        </w:rPr>
        <w:t xml:space="preserve">, even </w:t>
      </w:r>
      <w:r w:rsidRPr="008F4A3E">
        <w:rPr>
          <w:rFonts w:cstheme="minorHAnsi"/>
          <w:bCs/>
        </w:rPr>
        <w:t>when our feelings</w:t>
      </w:r>
      <w:r w:rsidR="009B6829" w:rsidRPr="008F4A3E">
        <w:rPr>
          <w:rFonts w:cstheme="minorHAnsi"/>
          <w:bCs/>
        </w:rPr>
        <w:t xml:space="preserve"> are telling </w:t>
      </w:r>
      <w:r w:rsidR="001C423F" w:rsidRPr="008F4A3E">
        <w:rPr>
          <w:rFonts w:cstheme="minorHAnsi"/>
          <w:bCs/>
        </w:rPr>
        <w:t xml:space="preserve">us </w:t>
      </w:r>
      <w:r w:rsidR="009B6829" w:rsidRPr="008F4A3E">
        <w:rPr>
          <w:rFonts w:cstheme="minorHAnsi"/>
          <w:bCs/>
        </w:rPr>
        <w:t>a tale of woe.</w:t>
      </w:r>
      <w:r w:rsidR="009B4254" w:rsidRPr="008F4A3E">
        <w:rPr>
          <w:rFonts w:cstheme="minorHAnsi"/>
          <w:bCs/>
        </w:rPr>
        <w:t xml:space="preserve"> Gratitude is physically</w:t>
      </w:r>
      <w:r w:rsidR="007A0731" w:rsidRPr="008F4A3E">
        <w:rPr>
          <w:rFonts w:cstheme="minorHAnsi"/>
          <w:bCs/>
        </w:rPr>
        <w:t xml:space="preserve"> and spiritually</w:t>
      </w:r>
      <w:r w:rsidR="009B4254" w:rsidRPr="008F4A3E">
        <w:rPr>
          <w:rFonts w:cstheme="minorHAnsi"/>
          <w:bCs/>
        </w:rPr>
        <w:t xml:space="preserve"> beneficial. </w:t>
      </w:r>
      <w:r w:rsidR="009B6829" w:rsidRPr="008F4A3E">
        <w:rPr>
          <w:rFonts w:cstheme="minorHAnsi"/>
          <w:bCs/>
        </w:rPr>
        <w:t>Learning to be thankful in all things</w:t>
      </w:r>
      <w:r w:rsidR="006940AD" w:rsidRPr="008F4A3E">
        <w:rPr>
          <w:rFonts w:cstheme="minorHAnsi"/>
          <w:bCs/>
        </w:rPr>
        <w:t xml:space="preserve"> is part of the re</w:t>
      </w:r>
      <w:r w:rsidRPr="008F4A3E">
        <w:rPr>
          <w:rFonts w:cstheme="minorHAnsi"/>
          <w:bCs/>
        </w:rPr>
        <w:t xml:space="preserve">orientation process. </w:t>
      </w:r>
    </w:p>
    <w:p w14:paraId="18DC2F54" w14:textId="77777777" w:rsidR="004358B6" w:rsidRPr="008F4A3E" w:rsidRDefault="004358B6" w:rsidP="00293550">
      <w:pPr>
        <w:spacing w:after="0" w:line="240" w:lineRule="auto"/>
        <w:jc w:val="both"/>
        <w:rPr>
          <w:rFonts w:cstheme="minorHAnsi"/>
          <w:bCs/>
        </w:rPr>
      </w:pPr>
    </w:p>
    <w:p w14:paraId="4E1B45C0" w14:textId="60FD6EC9" w:rsidR="00D862BB" w:rsidRPr="008F4A3E" w:rsidRDefault="00D862BB" w:rsidP="00293550">
      <w:pPr>
        <w:spacing w:after="0" w:line="240" w:lineRule="auto"/>
        <w:jc w:val="both"/>
        <w:rPr>
          <w:rFonts w:cstheme="minorHAnsi"/>
        </w:rPr>
      </w:pPr>
      <w:r w:rsidRPr="008F4A3E">
        <w:rPr>
          <w:rFonts w:cstheme="minorHAnsi"/>
        </w:rPr>
        <w:t xml:space="preserve">If you are new to the group, feel free just to listen during the sharing time. When you are ready, it is to your advantage, and it also benefits the group, if you give the gift of sharing your experience while you </w:t>
      </w:r>
      <w:r w:rsidRPr="008F4A3E">
        <w:rPr>
          <w:rFonts w:cstheme="minorHAnsi"/>
        </w:rPr>
        <w:lastRenderedPageBreak/>
        <w:t xml:space="preserve">train. If you wish to share, </w:t>
      </w:r>
      <w:r w:rsidR="00564B2B" w:rsidRPr="008F4A3E">
        <w:rPr>
          <w:rFonts w:cstheme="minorHAnsi"/>
        </w:rPr>
        <w:t>we encourage you to</w:t>
      </w:r>
      <w:r w:rsidRPr="008F4A3E">
        <w:rPr>
          <w:rFonts w:cstheme="minorHAnsi"/>
        </w:rPr>
        <w:t xml:space="preserve"> set a timer to remi</w:t>
      </w:r>
      <w:r w:rsidR="00BD1E41" w:rsidRPr="008F4A3E">
        <w:rPr>
          <w:rFonts w:cstheme="minorHAnsi"/>
        </w:rPr>
        <w:t xml:space="preserve">nd you of the </w:t>
      </w:r>
      <w:r w:rsidR="00CD6B65" w:rsidRPr="008F4A3E">
        <w:rPr>
          <w:rFonts w:cstheme="minorHAnsi"/>
        </w:rPr>
        <w:t xml:space="preserve">5-minute </w:t>
      </w:r>
      <w:r w:rsidR="00BD1E41" w:rsidRPr="008F4A3E">
        <w:rPr>
          <w:rFonts w:cstheme="minorHAnsi"/>
        </w:rPr>
        <w:t xml:space="preserve">time limitation. </w:t>
      </w:r>
      <w:r w:rsidR="00FE441E" w:rsidRPr="008F4A3E">
        <w:rPr>
          <w:rFonts w:cstheme="minorHAnsi"/>
        </w:rPr>
        <w:t xml:space="preserve">This is simply an opportunity to share your own work. </w:t>
      </w:r>
      <w:r w:rsidR="00016F08" w:rsidRPr="008F4A3E">
        <w:rPr>
          <w:rFonts w:cstheme="minorHAnsi"/>
        </w:rPr>
        <w:t>We do not give counsel; neither do we ask for advice. When a member has finished sharing, we simply say “Thank you” to acknowledge his or her contribution.</w:t>
      </w:r>
    </w:p>
    <w:p w14:paraId="751D99CD" w14:textId="77777777" w:rsidR="000E105B" w:rsidRPr="008F4A3E" w:rsidRDefault="000E105B" w:rsidP="00293550">
      <w:pPr>
        <w:spacing w:after="0" w:line="240" w:lineRule="auto"/>
        <w:jc w:val="both"/>
        <w:rPr>
          <w:rFonts w:cstheme="minorHAnsi"/>
        </w:rPr>
      </w:pPr>
    </w:p>
    <w:p w14:paraId="2E1C76E5" w14:textId="5BFF78FA" w:rsidR="00B05396" w:rsidRPr="008F4A3E" w:rsidRDefault="00B05396" w:rsidP="00293550">
      <w:pPr>
        <w:spacing w:after="0" w:line="240" w:lineRule="auto"/>
        <w:jc w:val="both"/>
        <w:rPr>
          <w:rFonts w:cstheme="minorHAnsi"/>
          <w:bCs/>
        </w:rPr>
      </w:pPr>
      <w:r w:rsidRPr="008F4A3E">
        <w:rPr>
          <w:rFonts w:cstheme="minorHAnsi"/>
          <w:bCs/>
        </w:rPr>
        <w:t>Let’s begin our sharing.</w:t>
      </w:r>
    </w:p>
    <w:p w14:paraId="4F3B40DE" w14:textId="77777777" w:rsidR="007D0F30" w:rsidRPr="008F4A3E" w:rsidRDefault="007D0F30" w:rsidP="00293550">
      <w:pPr>
        <w:spacing w:after="0" w:line="240" w:lineRule="auto"/>
        <w:jc w:val="both"/>
        <w:rPr>
          <w:rFonts w:cstheme="minorHAnsi"/>
          <w:bCs/>
        </w:rPr>
      </w:pPr>
    </w:p>
    <w:p w14:paraId="326151A9" w14:textId="62C22BE2" w:rsidR="00285B9A" w:rsidRPr="008F4A3E" w:rsidRDefault="0098048C" w:rsidP="00293550">
      <w:pPr>
        <w:spacing w:after="0" w:line="240" w:lineRule="auto"/>
        <w:jc w:val="both"/>
        <w:rPr>
          <w:rFonts w:cstheme="minorHAnsi"/>
          <w:b/>
        </w:rPr>
      </w:pPr>
      <w:r w:rsidRPr="008F4A3E">
        <w:rPr>
          <w:rFonts w:cstheme="minorHAnsi"/>
          <w:b/>
        </w:rPr>
        <w:t>1:00</w:t>
      </w:r>
      <w:r w:rsidR="00285B9A" w:rsidRPr="008F4A3E">
        <w:rPr>
          <w:rFonts w:cstheme="minorHAnsi"/>
          <w:b/>
        </w:rPr>
        <w:tab/>
        <w:t>BIBLE TEACHING</w:t>
      </w:r>
    </w:p>
    <w:p w14:paraId="4E1A5CC9" w14:textId="77777777" w:rsidR="004A76DB" w:rsidRPr="008F4A3E" w:rsidRDefault="004A76DB" w:rsidP="00293550">
      <w:pPr>
        <w:spacing w:after="0" w:line="240" w:lineRule="auto"/>
        <w:jc w:val="both"/>
        <w:rPr>
          <w:rFonts w:cstheme="minorHAnsi"/>
          <w:b/>
        </w:rPr>
      </w:pPr>
    </w:p>
    <w:p w14:paraId="44008BF5" w14:textId="2F6C0CD8" w:rsidR="007607D5" w:rsidRPr="008F4A3E" w:rsidRDefault="007607D5" w:rsidP="00293550">
      <w:pPr>
        <w:spacing w:after="0" w:line="240" w:lineRule="auto"/>
        <w:jc w:val="both"/>
        <w:rPr>
          <w:rFonts w:cstheme="minorHAnsi"/>
        </w:rPr>
      </w:pPr>
      <w:bookmarkStart w:id="3" w:name="OLE_LINK8"/>
      <w:bookmarkStart w:id="4" w:name="OLE_LINK9"/>
      <w:r w:rsidRPr="008F4A3E">
        <w:rPr>
          <w:rFonts w:cstheme="minorHAnsi"/>
        </w:rPr>
        <w:t xml:space="preserve">We encourage you to </w:t>
      </w:r>
      <w:r w:rsidR="002A7BF4" w:rsidRPr="008F4A3E">
        <w:rPr>
          <w:rFonts w:cstheme="minorHAnsi"/>
        </w:rPr>
        <w:t xml:space="preserve">read your Bible throughout the week and look for examples of what </w:t>
      </w:r>
      <w:r w:rsidR="00CE107E" w:rsidRPr="008F4A3E">
        <w:rPr>
          <w:rFonts w:cstheme="minorHAnsi"/>
        </w:rPr>
        <w:t>you are learning</w:t>
      </w:r>
      <w:r w:rsidR="002A7BF4" w:rsidRPr="008F4A3E">
        <w:rPr>
          <w:rFonts w:cstheme="minorHAnsi"/>
        </w:rPr>
        <w:t xml:space="preserve"> in KF</w:t>
      </w:r>
      <w:r w:rsidRPr="008F4A3E">
        <w:rPr>
          <w:rFonts w:cstheme="minorHAnsi"/>
        </w:rPr>
        <w:t xml:space="preserve">. </w:t>
      </w:r>
      <w:bookmarkEnd w:id="3"/>
      <w:bookmarkEnd w:id="4"/>
      <w:r w:rsidRPr="008F4A3E">
        <w:rPr>
          <w:rFonts w:cstheme="minorHAnsi"/>
        </w:rPr>
        <w:t xml:space="preserve">If you have </w:t>
      </w:r>
      <w:r w:rsidR="00081E98" w:rsidRPr="008F4A3E">
        <w:rPr>
          <w:rFonts w:cstheme="minorHAnsi"/>
        </w:rPr>
        <w:t xml:space="preserve">your </w:t>
      </w:r>
      <w:r w:rsidR="00293550" w:rsidRPr="008F4A3E">
        <w:rPr>
          <w:rFonts w:cstheme="minorHAnsi"/>
        </w:rPr>
        <w:t>Bible</w:t>
      </w:r>
      <w:r w:rsidR="00081E98" w:rsidRPr="008F4A3E">
        <w:rPr>
          <w:rFonts w:cstheme="minorHAnsi"/>
        </w:rPr>
        <w:t xml:space="preserve"> </w:t>
      </w:r>
      <w:r w:rsidRPr="008F4A3E">
        <w:rPr>
          <w:rFonts w:cstheme="minorHAnsi"/>
        </w:rPr>
        <w:t xml:space="preserve">with you now, </w:t>
      </w:r>
      <w:r w:rsidR="00FE7ECB" w:rsidRPr="008F4A3E">
        <w:rPr>
          <w:rFonts w:cstheme="minorHAnsi"/>
        </w:rPr>
        <w:t>turn to the Gospel of John, chapter 17</w:t>
      </w:r>
      <w:r w:rsidR="00293550" w:rsidRPr="008F4A3E">
        <w:rPr>
          <w:rFonts w:cstheme="minorHAnsi"/>
        </w:rPr>
        <w:t xml:space="preserve">. The whole </w:t>
      </w:r>
      <w:r w:rsidR="007D61B9" w:rsidRPr="008F4A3E">
        <w:rPr>
          <w:rFonts w:cstheme="minorHAnsi"/>
        </w:rPr>
        <w:t xml:space="preserve">of this </w:t>
      </w:r>
      <w:r w:rsidR="00293550" w:rsidRPr="008F4A3E">
        <w:rPr>
          <w:rFonts w:cstheme="minorHAnsi"/>
        </w:rPr>
        <w:t xml:space="preserve">chapter is our text for </w:t>
      </w:r>
      <w:r w:rsidR="00BF312B" w:rsidRPr="008F4A3E">
        <w:rPr>
          <w:rFonts w:cstheme="minorHAnsi"/>
        </w:rPr>
        <w:t>the</w:t>
      </w:r>
      <w:r w:rsidR="007D61B9" w:rsidRPr="008F4A3E">
        <w:rPr>
          <w:rFonts w:cstheme="minorHAnsi"/>
        </w:rPr>
        <w:t xml:space="preserve"> </w:t>
      </w:r>
      <w:r w:rsidR="00C92A5E" w:rsidRPr="008F4A3E">
        <w:rPr>
          <w:rFonts w:cstheme="minorHAnsi"/>
        </w:rPr>
        <w:t xml:space="preserve">introductory </w:t>
      </w:r>
      <w:r w:rsidR="00FE7ECB" w:rsidRPr="008F4A3E">
        <w:rPr>
          <w:rFonts w:cstheme="minorHAnsi"/>
        </w:rPr>
        <w:t>lesson</w:t>
      </w:r>
      <w:r w:rsidR="00055096" w:rsidRPr="008F4A3E">
        <w:rPr>
          <w:rFonts w:cstheme="minorHAnsi"/>
        </w:rPr>
        <w:t>. Here</w:t>
      </w:r>
      <w:r w:rsidR="00293550" w:rsidRPr="008F4A3E">
        <w:rPr>
          <w:rFonts w:cstheme="minorHAnsi"/>
        </w:rPr>
        <w:t>,</w:t>
      </w:r>
      <w:r w:rsidR="00055096" w:rsidRPr="008F4A3E">
        <w:rPr>
          <w:rFonts w:cstheme="minorHAnsi"/>
        </w:rPr>
        <w:t xml:space="preserve"> Jesus is praying</w:t>
      </w:r>
      <w:r w:rsidRPr="008F4A3E">
        <w:rPr>
          <w:rFonts w:cstheme="minorHAnsi"/>
        </w:rPr>
        <w:t xml:space="preserve"> for His followers. His prayer is an astounding revelation of the true glory that </w:t>
      </w:r>
      <w:r w:rsidR="00293550" w:rsidRPr="008F4A3E">
        <w:rPr>
          <w:rFonts w:cstheme="minorHAnsi"/>
        </w:rPr>
        <w:t xml:space="preserve">He </w:t>
      </w:r>
      <w:r w:rsidRPr="008F4A3E">
        <w:rPr>
          <w:rFonts w:cstheme="minorHAnsi"/>
        </w:rPr>
        <w:t xml:space="preserve">has in mind for us. Before we look at the nature of this true glory, let’s review what we learned in the book study about our self-manufactured glory. </w:t>
      </w:r>
    </w:p>
    <w:p w14:paraId="64060F2B" w14:textId="77777777" w:rsidR="007607D5" w:rsidRPr="008F4A3E" w:rsidRDefault="007607D5" w:rsidP="00293550">
      <w:pPr>
        <w:spacing w:after="0" w:line="240" w:lineRule="auto"/>
        <w:jc w:val="both"/>
        <w:rPr>
          <w:rFonts w:cstheme="minorHAnsi"/>
        </w:rPr>
      </w:pPr>
    </w:p>
    <w:p w14:paraId="5780C44E" w14:textId="6D91AB45" w:rsidR="007607D5" w:rsidRPr="008F4A3E" w:rsidRDefault="007607D5" w:rsidP="00293550">
      <w:pPr>
        <w:spacing w:after="0" w:line="240" w:lineRule="auto"/>
        <w:jc w:val="both"/>
        <w:rPr>
          <w:rFonts w:cstheme="minorHAnsi"/>
        </w:rPr>
      </w:pPr>
      <w:r w:rsidRPr="008F4A3E">
        <w:rPr>
          <w:rFonts w:cstheme="minorHAnsi"/>
        </w:rPr>
        <w:t>We learned that we have a neurotic need to search for glory. Our backgrounds, our conflicts about other people, our deep anxiety, our natural strengths and weaknesses, and our need for self-confidence all pressed us into seeking an imagined safe place. We then tried to make that safe place our identity; we created an Idol Self. That Idol Self can never feel safe because it is false. It is a house built on sand, but it gives us an illusion of glory.</w:t>
      </w:r>
      <w:r w:rsidR="002C7B5F" w:rsidRPr="008F4A3E">
        <w:rPr>
          <w:rStyle w:val="EndnoteReference"/>
          <w:rFonts w:cstheme="minorHAnsi"/>
        </w:rPr>
        <w:endnoteReference w:id="9"/>
      </w:r>
      <w:r w:rsidRPr="008F4A3E">
        <w:rPr>
          <w:rFonts w:cstheme="minorHAnsi"/>
        </w:rPr>
        <w:t xml:space="preserve"> The Idol uses our powerful imagination to validate this false glory by exaggerating evidence that perpetuates our illusions and by dismissing any evidence that might call us back to reality. Chronic insecurity regarding our real attributes presses us beyond what is rational into an imagined identity </w:t>
      </w:r>
      <w:r w:rsidR="00CD6B65" w:rsidRPr="008F4A3E">
        <w:rPr>
          <w:rFonts w:cstheme="minorHAnsi"/>
        </w:rPr>
        <w:t>characterized by</w:t>
      </w:r>
      <w:r w:rsidRPr="008F4A3E">
        <w:rPr>
          <w:rFonts w:cstheme="minorHAnsi"/>
        </w:rPr>
        <w:t xml:space="preserve"> superior attributes and abilities.</w:t>
      </w:r>
    </w:p>
    <w:p w14:paraId="5D6EB475" w14:textId="77777777" w:rsidR="007D2B6E" w:rsidRPr="008F4A3E" w:rsidRDefault="007D2B6E" w:rsidP="00293550">
      <w:pPr>
        <w:spacing w:after="0" w:line="240" w:lineRule="auto"/>
        <w:jc w:val="both"/>
        <w:rPr>
          <w:rFonts w:cstheme="minorHAnsi"/>
        </w:rPr>
      </w:pPr>
    </w:p>
    <w:p w14:paraId="26FAF1CC" w14:textId="0B72482D" w:rsidR="000F53A3" w:rsidRPr="008F4A3E" w:rsidRDefault="000F53A3" w:rsidP="00293550">
      <w:pPr>
        <w:spacing w:after="0" w:line="240" w:lineRule="auto"/>
        <w:jc w:val="both"/>
        <w:rPr>
          <w:rFonts w:cstheme="minorHAnsi"/>
        </w:rPr>
      </w:pPr>
      <w:r w:rsidRPr="008F4A3E">
        <w:rPr>
          <w:rFonts w:cstheme="minorHAnsi"/>
        </w:rPr>
        <w:t xml:space="preserve">In </w:t>
      </w:r>
      <w:r w:rsidR="00293550" w:rsidRPr="008F4A3E">
        <w:rPr>
          <w:rFonts w:cstheme="minorHAnsi"/>
        </w:rPr>
        <w:t>our Bible passage</w:t>
      </w:r>
      <w:r w:rsidRPr="008F4A3E">
        <w:rPr>
          <w:rFonts w:cstheme="minorHAnsi"/>
        </w:rPr>
        <w:t xml:space="preserve">, however, we discover that we are designed by God to grow into the true glory that He intended for us. Consequently, deep within, we are seeking the natural fulfillment of our original design. We were created to be glorious, and through </w:t>
      </w:r>
      <w:r w:rsidR="003D1E97" w:rsidRPr="008F4A3E">
        <w:rPr>
          <w:rFonts w:cstheme="minorHAnsi"/>
        </w:rPr>
        <w:t xml:space="preserve">revealing </w:t>
      </w:r>
      <w:r w:rsidRPr="008F4A3E">
        <w:rPr>
          <w:rFonts w:cstheme="minorHAnsi"/>
        </w:rPr>
        <w:t>our glory as God’s creatures</w:t>
      </w:r>
      <w:r w:rsidR="00746D2C" w:rsidRPr="008F4A3E">
        <w:rPr>
          <w:rFonts w:cstheme="minorHAnsi"/>
        </w:rPr>
        <w:t>,</w:t>
      </w:r>
      <w:r w:rsidRPr="008F4A3E">
        <w:rPr>
          <w:rFonts w:cstheme="minorHAnsi"/>
        </w:rPr>
        <w:t xml:space="preserve"> we declare </w:t>
      </w:r>
      <w:r w:rsidR="00D42E77" w:rsidRPr="008F4A3E">
        <w:rPr>
          <w:rFonts w:cstheme="minorHAnsi"/>
        </w:rPr>
        <w:t xml:space="preserve">God’s </w:t>
      </w:r>
      <w:r w:rsidRPr="008F4A3E">
        <w:rPr>
          <w:rFonts w:cstheme="minorHAnsi"/>
        </w:rPr>
        <w:t>glory in our own unique way. I suppose this brings us to the big question: What is glory?</w:t>
      </w:r>
    </w:p>
    <w:p w14:paraId="1498CEF1" w14:textId="77777777" w:rsidR="004914A3" w:rsidRPr="008F4A3E" w:rsidRDefault="004914A3" w:rsidP="00293550">
      <w:pPr>
        <w:spacing w:after="0" w:line="240" w:lineRule="auto"/>
        <w:jc w:val="both"/>
        <w:rPr>
          <w:rFonts w:cstheme="minorHAnsi"/>
        </w:rPr>
      </w:pPr>
    </w:p>
    <w:p w14:paraId="13F579D6" w14:textId="18E7EC88" w:rsidR="00081E98" w:rsidRPr="008F4A3E" w:rsidRDefault="00FE7ECB" w:rsidP="00293550">
      <w:pPr>
        <w:spacing w:after="0" w:line="240" w:lineRule="auto"/>
        <w:jc w:val="both"/>
        <w:rPr>
          <w:rFonts w:cstheme="minorHAnsi"/>
        </w:rPr>
      </w:pPr>
      <w:r w:rsidRPr="008F4A3E">
        <w:rPr>
          <w:rFonts w:cstheme="minorHAnsi"/>
        </w:rPr>
        <w:t>In John 17,</w:t>
      </w:r>
      <w:r w:rsidR="00081E98" w:rsidRPr="008F4A3E">
        <w:rPr>
          <w:rFonts w:cstheme="minorHAnsi"/>
        </w:rPr>
        <w:t xml:space="preserve"> Jesus prays to </w:t>
      </w:r>
      <w:r w:rsidR="00055096" w:rsidRPr="008F4A3E">
        <w:rPr>
          <w:rFonts w:cstheme="minorHAnsi"/>
        </w:rPr>
        <w:t>His Father about</w:t>
      </w:r>
      <w:r w:rsidR="00081E98" w:rsidRPr="008F4A3E">
        <w:rPr>
          <w:rFonts w:cstheme="minorHAnsi"/>
        </w:rPr>
        <w:t xml:space="preserve"> the nature of our </w:t>
      </w:r>
      <w:r w:rsidR="004E6A5E" w:rsidRPr="008F4A3E">
        <w:rPr>
          <w:rFonts w:cstheme="minorHAnsi"/>
        </w:rPr>
        <w:t xml:space="preserve">true </w:t>
      </w:r>
      <w:r w:rsidR="00081E98" w:rsidRPr="008F4A3E">
        <w:rPr>
          <w:rFonts w:cstheme="minorHAnsi"/>
        </w:rPr>
        <w:t xml:space="preserve">glory, which is revealed through the dynamics of karis—this relationship based on mutual generosity that we are invited to enjoy. Let’s consider some of the aspects of Biblical glory that this intimate prayer reveals. </w:t>
      </w:r>
    </w:p>
    <w:p w14:paraId="6A2CFA36" w14:textId="3C979411" w:rsidR="004914A3" w:rsidRPr="008F4A3E" w:rsidRDefault="004914A3" w:rsidP="00293550">
      <w:pPr>
        <w:spacing w:after="0" w:line="240" w:lineRule="auto"/>
        <w:jc w:val="both"/>
        <w:rPr>
          <w:rFonts w:cstheme="minorHAnsi"/>
        </w:rPr>
      </w:pPr>
    </w:p>
    <w:p w14:paraId="65FCCDCA" w14:textId="7E962F4A" w:rsidR="009B6829" w:rsidRPr="008F4A3E" w:rsidRDefault="004914A3" w:rsidP="00776648">
      <w:pPr>
        <w:pStyle w:val="ListParagraph"/>
        <w:numPr>
          <w:ilvl w:val="0"/>
          <w:numId w:val="6"/>
        </w:numPr>
        <w:spacing w:after="0" w:line="240" w:lineRule="auto"/>
        <w:jc w:val="both"/>
        <w:rPr>
          <w:rFonts w:cstheme="minorHAnsi"/>
        </w:rPr>
      </w:pPr>
      <w:r w:rsidRPr="008F4A3E">
        <w:rPr>
          <w:rFonts w:cstheme="minorHAnsi"/>
          <w:b/>
        </w:rPr>
        <w:t>Glory is of primary importance</w:t>
      </w:r>
      <w:r w:rsidRPr="008F4A3E">
        <w:rPr>
          <w:rFonts w:cstheme="minorHAnsi"/>
        </w:rPr>
        <w:t xml:space="preserve"> </w:t>
      </w:r>
    </w:p>
    <w:p w14:paraId="4A440268" w14:textId="12398861" w:rsidR="00274C48" w:rsidRPr="008F4A3E" w:rsidRDefault="0029303E" w:rsidP="00776648">
      <w:pPr>
        <w:spacing w:after="0" w:line="240" w:lineRule="auto"/>
        <w:ind w:left="360"/>
        <w:jc w:val="both"/>
        <w:rPr>
          <w:rFonts w:cstheme="minorHAnsi"/>
        </w:rPr>
      </w:pPr>
      <w:r w:rsidRPr="008F4A3E">
        <w:rPr>
          <w:rFonts w:cstheme="minorHAnsi"/>
        </w:rPr>
        <w:t xml:space="preserve">Jesus talks to the Father about glory right from the start. He </w:t>
      </w:r>
      <w:r w:rsidR="00737926" w:rsidRPr="008F4A3E">
        <w:rPr>
          <w:rFonts w:cstheme="minorHAnsi"/>
        </w:rPr>
        <w:t>wants His Father to glorify Him</w:t>
      </w:r>
      <w:r w:rsidRPr="008F4A3E">
        <w:rPr>
          <w:rFonts w:cstheme="minorHAnsi"/>
        </w:rPr>
        <w:t xml:space="preserve"> so that He can glorify His Father. </w:t>
      </w:r>
      <w:r w:rsidR="00CB7A87" w:rsidRPr="008F4A3E">
        <w:rPr>
          <w:rFonts w:cstheme="minorHAnsi"/>
        </w:rPr>
        <w:t>You</w:t>
      </w:r>
      <w:r w:rsidR="00B27F74" w:rsidRPr="008F4A3E" w:rsidDel="00C9389C">
        <w:rPr>
          <w:rFonts w:cstheme="minorHAnsi"/>
        </w:rPr>
        <w:t xml:space="preserve"> might ask</w:t>
      </w:r>
      <w:r w:rsidR="00AE2DCC" w:rsidRPr="008F4A3E">
        <w:rPr>
          <w:rFonts w:cstheme="minorHAnsi"/>
        </w:rPr>
        <w:t>,</w:t>
      </w:r>
      <w:r w:rsidR="00B27F74" w:rsidRPr="008F4A3E" w:rsidDel="00C9389C">
        <w:rPr>
          <w:rFonts w:cstheme="minorHAnsi"/>
        </w:rPr>
        <w:t xml:space="preserve"> </w:t>
      </w:r>
      <w:r w:rsidR="00AE2DCC" w:rsidRPr="008F4A3E">
        <w:rPr>
          <w:rFonts w:cstheme="minorHAnsi"/>
        </w:rPr>
        <w:t>“</w:t>
      </w:r>
      <w:r w:rsidR="00B27F74" w:rsidRPr="008F4A3E" w:rsidDel="00C9389C">
        <w:rPr>
          <w:rFonts w:cstheme="minorHAnsi"/>
        </w:rPr>
        <w:t xml:space="preserve">What does it mean to </w:t>
      </w:r>
      <w:r w:rsidR="00B27F74" w:rsidRPr="008F4A3E">
        <w:rPr>
          <w:rFonts w:cstheme="minorHAnsi"/>
        </w:rPr>
        <w:t xml:space="preserve">glorify </w:t>
      </w:r>
      <w:r w:rsidR="00274C48" w:rsidRPr="008F4A3E">
        <w:rPr>
          <w:rFonts w:cstheme="minorHAnsi"/>
        </w:rPr>
        <w:t>another person</w:t>
      </w:r>
      <w:r w:rsidR="00B27F74" w:rsidRPr="008F4A3E" w:rsidDel="00C9389C">
        <w:rPr>
          <w:rFonts w:cstheme="minorHAnsi"/>
        </w:rPr>
        <w:t>?</w:t>
      </w:r>
      <w:r w:rsidR="00AE2DCC" w:rsidRPr="008F4A3E">
        <w:rPr>
          <w:rFonts w:cstheme="minorHAnsi"/>
        </w:rPr>
        <w:t>”</w:t>
      </w:r>
      <w:r w:rsidR="00B27F74" w:rsidRPr="008F4A3E">
        <w:rPr>
          <w:rFonts w:cstheme="minorHAnsi"/>
        </w:rPr>
        <w:t xml:space="preserve"> </w:t>
      </w:r>
      <w:r w:rsidR="005906A4" w:rsidRPr="008F4A3E">
        <w:rPr>
          <w:rFonts w:cstheme="minorHAnsi"/>
        </w:rPr>
        <w:t xml:space="preserve">To glorify </w:t>
      </w:r>
      <w:r w:rsidR="00860438" w:rsidRPr="008F4A3E">
        <w:rPr>
          <w:rFonts w:cstheme="minorHAnsi"/>
        </w:rPr>
        <w:t>another person</w:t>
      </w:r>
      <w:r w:rsidR="005906A4" w:rsidRPr="008F4A3E">
        <w:rPr>
          <w:rFonts w:cstheme="minorHAnsi"/>
        </w:rPr>
        <w:t xml:space="preserve"> is to enhance their reputation</w:t>
      </w:r>
      <w:r w:rsidR="0066498A" w:rsidRPr="008F4A3E">
        <w:rPr>
          <w:rFonts w:cstheme="minorHAnsi"/>
        </w:rPr>
        <w:t xml:space="preserve"> in the community</w:t>
      </w:r>
      <w:r w:rsidR="00907569" w:rsidRPr="008F4A3E">
        <w:rPr>
          <w:rFonts w:cstheme="minorHAnsi"/>
        </w:rPr>
        <w:t>. Therefore, the</w:t>
      </w:r>
      <w:r w:rsidRPr="008F4A3E">
        <w:rPr>
          <w:rFonts w:cstheme="minorHAnsi"/>
        </w:rPr>
        <w:t xml:space="preserve"> ultimate purpose of our true glory is </w:t>
      </w:r>
      <w:r w:rsidR="0025025C" w:rsidRPr="008F4A3E">
        <w:rPr>
          <w:rFonts w:cstheme="minorHAnsi"/>
        </w:rPr>
        <w:t>to enhance</w:t>
      </w:r>
      <w:r w:rsidRPr="008F4A3E">
        <w:rPr>
          <w:rFonts w:cstheme="minorHAnsi"/>
        </w:rPr>
        <w:t xml:space="preserve"> God’s reputation.</w:t>
      </w:r>
      <w:r w:rsidR="0025025C" w:rsidRPr="008F4A3E">
        <w:rPr>
          <w:rFonts w:cstheme="minorHAnsi"/>
        </w:rPr>
        <w:t xml:space="preserve"> </w:t>
      </w:r>
      <w:r w:rsidR="005028C5" w:rsidRPr="008F4A3E">
        <w:rPr>
          <w:rFonts w:cstheme="minorHAnsi"/>
        </w:rPr>
        <w:t xml:space="preserve">We glorify another person when we reflect </w:t>
      </w:r>
      <w:r w:rsidR="0025025C" w:rsidRPr="008F4A3E">
        <w:rPr>
          <w:rFonts w:cstheme="minorHAnsi"/>
        </w:rPr>
        <w:t>their qualities. So</w:t>
      </w:r>
      <w:r w:rsidR="005028C5" w:rsidRPr="008F4A3E">
        <w:rPr>
          <w:rFonts w:cstheme="minorHAnsi"/>
        </w:rPr>
        <w:t>,</w:t>
      </w:r>
      <w:r w:rsidR="0025025C" w:rsidRPr="008F4A3E">
        <w:rPr>
          <w:rFonts w:cstheme="minorHAnsi"/>
        </w:rPr>
        <w:t xml:space="preserve"> when o</w:t>
      </w:r>
      <w:r w:rsidR="00B27F74" w:rsidRPr="008F4A3E">
        <w:rPr>
          <w:rFonts w:cstheme="minorHAnsi"/>
        </w:rPr>
        <w:t xml:space="preserve">ur words and </w:t>
      </w:r>
      <w:r w:rsidR="0025025C" w:rsidRPr="008F4A3E">
        <w:rPr>
          <w:rFonts w:cstheme="minorHAnsi"/>
        </w:rPr>
        <w:t>actions</w:t>
      </w:r>
      <w:r w:rsidR="00B27F74" w:rsidRPr="008F4A3E">
        <w:rPr>
          <w:rFonts w:cstheme="minorHAnsi"/>
        </w:rPr>
        <w:t xml:space="preserve"> reflect </w:t>
      </w:r>
      <w:r w:rsidR="0025025C" w:rsidRPr="008F4A3E">
        <w:rPr>
          <w:rFonts w:cstheme="minorHAnsi"/>
        </w:rPr>
        <w:t>God’s character, we glorify H</w:t>
      </w:r>
      <w:r w:rsidR="00B27F74" w:rsidRPr="008F4A3E">
        <w:rPr>
          <w:rFonts w:cstheme="minorHAnsi"/>
        </w:rPr>
        <w:t>is wort</w:t>
      </w:r>
      <w:r w:rsidR="0025025C" w:rsidRPr="008F4A3E">
        <w:rPr>
          <w:rFonts w:cstheme="minorHAnsi"/>
        </w:rPr>
        <w:t>h, honor, excellence</w:t>
      </w:r>
      <w:r w:rsidR="00A019DC" w:rsidRPr="008F4A3E">
        <w:rPr>
          <w:rFonts w:cstheme="minorHAnsi"/>
        </w:rPr>
        <w:t>,</w:t>
      </w:r>
      <w:r w:rsidR="0025025C" w:rsidRPr="008F4A3E">
        <w:rPr>
          <w:rFonts w:cstheme="minorHAnsi"/>
        </w:rPr>
        <w:t xml:space="preserve"> and </w:t>
      </w:r>
      <w:r w:rsidR="00274C48" w:rsidRPr="008F4A3E">
        <w:rPr>
          <w:rFonts w:cstheme="minorHAnsi"/>
        </w:rPr>
        <w:t xml:space="preserve">abilities. </w:t>
      </w:r>
      <w:r w:rsidR="005028C5" w:rsidRPr="008F4A3E">
        <w:rPr>
          <w:rFonts w:cstheme="minorHAnsi"/>
        </w:rPr>
        <w:t xml:space="preserve">In </w:t>
      </w:r>
      <w:r w:rsidR="00A119FA" w:rsidRPr="008F4A3E">
        <w:rPr>
          <w:rFonts w:cstheme="minorHAnsi"/>
        </w:rPr>
        <w:t>H</w:t>
      </w:r>
      <w:r w:rsidR="005028C5" w:rsidRPr="008F4A3E">
        <w:rPr>
          <w:rFonts w:cstheme="minorHAnsi"/>
        </w:rPr>
        <w:t xml:space="preserve">is prayer, </w:t>
      </w:r>
      <w:r w:rsidR="00274C48" w:rsidRPr="008F4A3E">
        <w:rPr>
          <w:rFonts w:cstheme="minorHAnsi"/>
        </w:rPr>
        <w:t xml:space="preserve">Jesus </w:t>
      </w:r>
      <w:r w:rsidR="005028C5" w:rsidRPr="008F4A3E">
        <w:rPr>
          <w:rFonts w:cstheme="minorHAnsi"/>
        </w:rPr>
        <w:t>asks</w:t>
      </w:r>
      <w:r w:rsidR="00274C48" w:rsidRPr="008F4A3E">
        <w:rPr>
          <w:rFonts w:cstheme="minorHAnsi"/>
        </w:rPr>
        <w:t xml:space="preserve"> to be</w:t>
      </w:r>
      <w:r w:rsidR="00E66F0B" w:rsidRPr="008F4A3E">
        <w:rPr>
          <w:rFonts w:cstheme="minorHAnsi"/>
        </w:rPr>
        <w:t xml:space="preserve"> revealed as a trustworthy </w:t>
      </w:r>
      <w:r w:rsidR="005028C5" w:rsidRPr="008F4A3E">
        <w:rPr>
          <w:rFonts w:cstheme="minorHAnsi"/>
        </w:rPr>
        <w:t>son</w:t>
      </w:r>
      <w:r w:rsidR="00E66F0B" w:rsidRPr="008F4A3E">
        <w:rPr>
          <w:rFonts w:cstheme="minorHAnsi"/>
        </w:rPr>
        <w:t xml:space="preserve"> </w:t>
      </w:r>
      <w:r w:rsidR="005028C5" w:rsidRPr="008F4A3E">
        <w:rPr>
          <w:rFonts w:cstheme="minorHAnsi"/>
        </w:rPr>
        <w:t xml:space="preserve">because He wants His life to reflect </w:t>
      </w:r>
      <w:r w:rsidR="00894C7A" w:rsidRPr="008F4A3E">
        <w:rPr>
          <w:rFonts w:cstheme="minorHAnsi"/>
        </w:rPr>
        <w:t>the character of God; He wants to enhance His Father’s glory</w:t>
      </w:r>
      <w:r w:rsidR="00E66F0B" w:rsidRPr="008F4A3E">
        <w:rPr>
          <w:rFonts w:cstheme="minorHAnsi"/>
        </w:rPr>
        <w:t xml:space="preserve">. </w:t>
      </w:r>
      <w:r w:rsidR="00AE2DCC" w:rsidRPr="008F4A3E">
        <w:rPr>
          <w:rFonts w:cstheme="minorHAnsi"/>
        </w:rPr>
        <w:t xml:space="preserve">Jesus </w:t>
      </w:r>
      <w:r w:rsidR="004914A3" w:rsidRPr="008F4A3E">
        <w:rPr>
          <w:rFonts w:cstheme="minorHAnsi"/>
        </w:rPr>
        <w:t>is preparing to</w:t>
      </w:r>
      <w:r w:rsidR="002D74E3" w:rsidRPr="008F4A3E">
        <w:rPr>
          <w:rFonts w:cstheme="minorHAnsi"/>
        </w:rPr>
        <w:t xml:space="preserve"> reveal more of </w:t>
      </w:r>
      <w:r w:rsidR="00BE7934" w:rsidRPr="008F4A3E">
        <w:rPr>
          <w:rFonts w:cstheme="minorHAnsi"/>
        </w:rPr>
        <w:t xml:space="preserve">who </w:t>
      </w:r>
      <w:r w:rsidR="002D74E3" w:rsidRPr="008F4A3E">
        <w:rPr>
          <w:rFonts w:cstheme="minorHAnsi"/>
        </w:rPr>
        <w:t>God</w:t>
      </w:r>
      <w:r w:rsidR="00BE7934" w:rsidRPr="008F4A3E">
        <w:rPr>
          <w:rFonts w:cstheme="minorHAnsi"/>
        </w:rPr>
        <w:t xml:space="preserve"> is</w:t>
      </w:r>
      <w:r w:rsidR="004914A3" w:rsidRPr="008F4A3E">
        <w:rPr>
          <w:rFonts w:cstheme="minorHAnsi"/>
        </w:rPr>
        <w:t xml:space="preserve"> on the cross. What </w:t>
      </w:r>
      <w:r w:rsidR="00E66F0B" w:rsidRPr="008F4A3E">
        <w:rPr>
          <w:rFonts w:cstheme="minorHAnsi"/>
        </w:rPr>
        <w:t xml:space="preserve">attributes </w:t>
      </w:r>
      <w:r w:rsidR="004914A3" w:rsidRPr="008F4A3E">
        <w:rPr>
          <w:rFonts w:cstheme="minorHAnsi"/>
        </w:rPr>
        <w:t xml:space="preserve">of God’s character will </w:t>
      </w:r>
      <w:r w:rsidR="00AE2DCC" w:rsidRPr="008F4A3E">
        <w:rPr>
          <w:rFonts w:cstheme="minorHAnsi"/>
        </w:rPr>
        <w:t xml:space="preserve">He </w:t>
      </w:r>
      <w:r w:rsidR="004914A3" w:rsidRPr="008F4A3E">
        <w:rPr>
          <w:rFonts w:cstheme="minorHAnsi"/>
        </w:rPr>
        <w:t xml:space="preserve">reveal? </w:t>
      </w:r>
      <w:r w:rsidR="007607D5" w:rsidRPr="008F4A3E">
        <w:rPr>
          <w:rFonts w:cstheme="minorHAnsi"/>
        </w:rPr>
        <w:t>On the cross</w:t>
      </w:r>
      <w:r w:rsidR="00163959" w:rsidRPr="008F4A3E">
        <w:rPr>
          <w:rFonts w:cstheme="minorHAnsi"/>
        </w:rPr>
        <w:t>,</w:t>
      </w:r>
      <w:r w:rsidR="000F53A3" w:rsidRPr="008F4A3E">
        <w:rPr>
          <w:rFonts w:cstheme="minorHAnsi"/>
        </w:rPr>
        <w:t xml:space="preserve"> </w:t>
      </w:r>
      <w:r w:rsidR="004914A3" w:rsidRPr="008F4A3E">
        <w:rPr>
          <w:rFonts w:cstheme="minorHAnsi"/>
        </w:rPr>
        <w:t>He will</w:t>
      </w:r>
      <w:r w:rsidR="007607D5" w:rsidRPr="008F4A3E">
        <w:rPr>
          <w:rFonts w:cstheme="minorHAnsi"/>
        </w:rPr>
        <w:t xml:space="preserve"> </w:t>
      </w:r>
      <w:r w:rsidR="004914A3" w:rsidRPr="008F4A3E">
        <w:rPr>
          <w:rFonts w:cstheme="minorHAnsi"/>
        </w:rPr>
        <w:t xml:space="preserve">reveal the all-encompassing love that God has for His </w:t>
      </w:r>
      <w:r w:rsidR="00DA02CE" w:rsidRPr="008F4A3E">
        <w:rPr>
          <w:rFonts w:cstheme="minorHAnsi"/>
        </w:rPr>
        <w:t>C</w:t>
      </w:r>
      <w:r w:rsidR="004914A3" w:rsidRPr="008F4A3E">
        <w:rPr>
          <w:rFonts w:cstheme="minorHAnsi"/>
        </w:rPr>
        <w:t>reation. Jesus will also reveal God’s ability</w:t>
      </w:r>
      <w:r w:rsidR="00B05396" w:rsidRPr="008F4A3E">
        <w:rPr>
          <w:rFonts w:cstheme="minorHAnsi"/>
        </w:rPr>
        <w:t xml:space="preserve"> to manage this messed-up worl</w:t>
      </w:r>
      <w:r w:rsidR="00BE7934" w:rsidRPr="008F4A3E">
        <w:rPr>
          <w:rFonts w:cstheme="minorHAnsi"/>
        </w:rPr>
        <w:t>d</w:t>
      </w:r>
      <w:r w:rsidR="004914A3" w:rsidRPr="008F4A3E">
        <w:rPr>
          <w:rFonts w:cstheme="minorHAnsi"/>
        </w:rPr>
        <w:t xml:space="preserve"> and the problem of sin. </w:t>
      </w:r>
      <w:r w:rsidR="00F95448" w:rsidRPr="008F4A3E">
        <w:rPr>
          <w:rFonts w:cstheme="minorHAnsi"/>
        </w:rPr>
        <w:t xml:space="preserve">Finally, </w:t>
      </w:r>
      <w:r w:rsidR="009931CB" w:rsidRPr="008F4A3E">
        <w:rPr>
          <w:rFonts w:cstheme="minorHAnsi"/>
        </w:rPr>
        <w:t>H</w:t>
      </w:r>
      <w:r w:rsidR="004914A3" w:rsidRPr="008F4A3E">
        <w:rPr>
          <w:rFonts w:cstheme="minorHAnsi"/>
        </w:rPr>
        <w:t xml:space="preserve">e will reveal what a human being can </w:t>
      </w:r>
      <w:r w:rsidR="002D74E3" w:rsidRPr="008F4A3E">
        <w:rPr>
          <w:rFonts w:cstheme="minorHAnsi"/>
        </w:rPr>
        <w:t xml:space="preserve">accomplish </w:t>
      </w:r>
      <w:r w:rsidR="004914A3" w:rsidRPr="008F4A3E">
        <w:rPr>
          <w:rFonts w:cstheme="minorHAnsi"/>
        </w:rPr>
        <w:t xml:space="preserve">when acting out of </w:t>
      </w:r>
      <w:r w:rsidR="00BE7934" w:rsidRPr="008F4A3E">
        <w:rPr>
          <w:rFonts w:cstheme="minorHAnsi"/>
        </w:rPr>
        <w:t xml:space="preserve">a </w:t>
      </w:r>
      <w:r w:rsidR="004914A3" w:rsidRPr="008F4A3E">
        <w:rPr>
          <w:rFonts w:cstheme="minorHAnsi"/>
        </w:rPr>
        <w:t xml:space="preserve">pure, direct connection with God. </w:t>
      </w:r>
      <w:r w:rsidR="00AE2DCC" w:rsidRPr="008F4A3E">
        <w:rPr>
          <w:rFonts w:cstheme="minorHAnsi"/>
        </w:rPr>
        <w:t>This</w:t>
      </w:r>
      <w:r w:rsidR="009875CA" w:rsidRPr="008F4A3E">
        <w:rPr>
          <w:rFonts w:cstheme="minorHAnsi"/>
        </w:rPr>
        <w:t xml:space="preserve"> </w:t>
      </w:r>
      <w:r w:rsidR="004914A3" w:rsidRPr="008F4A3E">
        <w:rPr>
          <w:rFonts w:cstheme="minorHAnsi"/>
        </w:rPr>
        <w:t>is glorious.</w:t>
      </w:r>
      <w:r w:rsidR="00244CC6" w:rsidRPr="008F4A3E">
        <w:rPr>
          <w:rFonts w:cstheme="minorHAnsi"/>
        </w:rPr>
        <w:t xml:space="preserve"> </w:t>
      </w:r>
    </w:p>
    <w:p w14:paraId="67972143" w14:textId="77777777" w:rsidR="00163959" w:rsidRPr="008F4A3E" w:rsidRDefault="00163959" w:rsidP="00293550">
      <w:pPr>
        <w:spacing w:after="0" w:line="240" w:lineRule="auto"/>
        <w:jc w:val="both"/>
        <w:rPr>
          <w:rFonts w:cstheme="minorHAnsi"/>
        </w:rPr>
      </w:pPr>
    </w:p>
    <w:p w14:paraId="0AF02BB8" w14:textId="55EB29C7" w:rsidR="009B6829" w:rsidRPr="008F4A3E" w:rsidRDefault="004914A3" w:rsidP="00326187">
      <w:pPr>
        <w:pStyle w:val="ListParagraph"/>
        <w:widowControl w:val="0"/>
        <w:numPr>
          <w:ilvl w:val="0"/>
          <w:numId w:val="6"/>
        </w:numPr>
        <w:spacing w:after="0" w:line="240" w:lineRule="auto"/>
        <w:ind w:left="357"/>
        <w:jc w:val="both"/>
        <w:rPr>
          <w:rFonts w:cstheme="minorHAnsi"/>
        </w:rPr>
      </w:pPr>
      <w:r w:rsidRPr="008F4A3E">
        <w:rPr>
          <w:rFonts w:cstheme="minorHAnsi"/>
          <w:b/>
        </w:rPr>
        <w:t>Glory has to do with giving</w:t>
      </w:r>
      <w:r w:rsidR="009931CB" w:rsidRPr="008F4A3E">
        <w:rPr>
          <w:rFonts w:cstheme="minorHAnsi"/>
        </w:rPr>
        <w:t xml:space="preserve"> </w:t>
      </w:r>
    </w:p>
    <w:p w14:paraId="1333263B" w14:textId="401DC072" w:rsidR="00C4704A" w:rsidRPr="008F4A3E" w:rsidRDefault="00F6219D" w:rsidP="00326187">
      <w:pPr>
        <w:widowControl w:val="0"/>
        <w:spacing w:after="0" w:line="240" w:lineRule="auto"/>
        <w:ind w:left="357"/>
        <w:jc w:val="both"/>
        <w:rPr>
          <w:rFonts w:cstheme="minorHAnsi"/>
        </w:rPr>
      </w:pPr>
      <w:r w:rsidRPr="008F4A3E">
        <w:rPr>
          <w:rFonts w:cstheme="minorHAnsi"/>
        </w:rPr>
        <w:t xml:space="preserve">In verses 2 and 4, we see between the Father and the Son a dynamic relationship of giving, which </w:t>
      </w:r>
      <w:r w:rsidRPr="008F4A3E">
        <w:rPr>
          <w:rFonts w:cstheme="minorHAnsi"/>
        </w:rPr>
        <w:lastRenderedPageBreak/>
        <w:t xml:space="preserve">overflows to us in the gift of eternal life. Jesus tells the Father, “I have brought glory to </w:t>
      </w:r>
      <w:r w:rsidR="001A6359" w:rsidRPr="008F4A3E">
        <w:rPr>
          <w:rFonts w:cstheme="minorHAnsi"/>
        </w:rPr>
        <w:t>Y</w:t>
      </w:r>
      <w:r w:rsidRPr="008F4A3E">
        <w:rPr>
          <w:rFonts w:cstheme="minorHAnsi"/>
        </w:rPr>
        <w:t xml:space="preserve">ou, Father, by fulfilling the work that </w:t>
      </w:r>
      <w:r w:rsidR="001A6359" w:rsidRPr="008F4A3E">
        <w:rPr>
          <w:rFonts w:cstheme="minorHAnsi"/>
        </w:rPr>
        <w:t>Y</w:t>
      </w:r>
      <w:r w:rsidRPr="008F4A3E">
        <w:rPr>
          <w:rFonts w:cstheme="minorHAnsi"/>
        </w:rPr>
        <w:t>ou gave me to do.”</w:t>
      </w:r>
      <w:r w:rsidR="00B54C6C" w:rsidRPr="008F4A3E">
        <w:rPr>
          <w:rStyle w:val="EndnoteReference"/>
          <w:rFonts w:cstheme="minorHAnsi"/>
        </w:rPr>
        <w:endnoteReference w:id="10"/>
      </w:r>
      <w:r w:rsidRPr="008F4A3E">
        <w:rPr>
          <w:rFonts w:cstheme="minorHAnsi"/>
        </w:rPr>
        <w:t xml:space="preserve"> The Father gave Jesus authority and</w:t>
      </w:r>
      <w:r w:rsidR="00821B3E" w:rsidRPr="008F4A3E">
        <w:rPr>
          <w:rFonts w:cstheme="minorHAnsi"/>
        </w:rPr>
        <w:t>,</w:t>
      </w:r>
      <w:r w:rsidRPr="008F4A3E">
        <w:rPr>
          <w:rFonts w:cstheme="minorHAnsi"/>
        </w:rPr>
        <w:t xml:space="preserve"> also</w:t>
      </w:r>
      <w:r w:rsidR="00821B3E" w:rsidRPr="008F4A3E">
        <w:rPr>
          <w:rFonts w:cstheme="minorHAnsi"/>
        </w:rPr>
        <w:t>,</w:t>
      </w:r>
      <w:r w:rsidRPr="008F4A3E">
        <w:rPr>
          <w:rFonts w:cstheme="minorHAnsi"/>
        </w:rPr>
        <w:t xml:space="preserve"> a glorious mission, and by fulfilling that mission, Jesus returned a gift that glorified </w:t>
      </w:r>
      <w:r w:rsidR="0066498A" w:rsidRPr="008F4A3E">
        <w:rPr>
          <w:rFonts w:cstheme="minorHAnsi"/>
        </w:rPr>
        <w:t>His</w:t>
      </w:r>
      <w:r w:rsidRPr="008F4A3E">
        <w:rPr>
          <w:rFonts w:cstheme="minorHAnsi"/>
        </w:rPr>
        <w:t xml:space="preserve"> Father. This almost incomprehensible generosity between the Father and the Son is a demonstration of glory</w:t>
      </w:r>
      <w:r w:rsidR="00FF52B0" w:rsidRPr="008F4A3E">
        <w:rPr>
          <w:rFonts w:cstheme="minorHAnsi"/>
        </w:rPr>
        <w:t xml:space="preserve">, </w:t>
      </w:r>
      <w:r w:rsidR="00746D2C" w:rsidRPr="008F4A3E">
        <w:rPr>
          <w:rFonts w:cstheme="minorHAnsi"/>
        </w:rPr>
        <w:t>and we are invited</w:t>
      </w:r>
      <w:r w:rsidRPr="008F4A3E">
        <w:rPr>
          <w:rFonts w:cstheme="minorHAnsi"/>
        </w:rPr>
        <w:t xml:space="preserve"> to participate in this glorious relationship </w:t>
      </w:r>
      <w:r w:rsidR="00716D35" w:rsidRPr="008F4A3E">
        <w:rPr>
          <w:rFonts w:cstheme="minorHAnsi"/>
        </w:rPr>
        <w:t>of</w:t>
      </w:r>
      <w:r w:rsidRPr="008F4A3E">
        <w:rPr>
          <w:rFonts w:cstheme="minorHAnsi"/>
        </w:rPr>
        <w:t xml:space="preserve"> mutual giving that overflows</w:t>
      </w:r>
      <w:r w:rsidR="00746D2C" w:rsidRPr="008F4A3E">
        <w:rPr>
          <w:rFonts w:cstheme="minorHAnsi"/>
        </w:rPr>
        <w:t xml:space="preserve"> into the lives of others</w:t>
      </w:r>
      <w:r w:rsidRPr="008F4A3E">
        <w:rPr>
          <w:rFonts w:cstheme="minorHAnsi"/>
        </w:rPr>
        <w:t>.</w:t>
      </w:r>
    </w:p>
    <w:p w14:paraId="5838605C" w14:textId="77777777" w:rsidR="00776648" w:rsidRPr="008F4A3E" w:rsidRDefault="00776648" w:rsidP="008212E6">
      <w:pPr>
        <w:spacing w:after="0" w:line="240" w:lineRule="auto"/>
        <w:jc w:val="both"/>
        <w:rPr>
          <w:rFonts w:cstheme="minorHAnsi"/>
        </w:rPr>
      </w:pPr>
    </w:p>
    <w:p w14:paraId="6D3BBA4C" w14:textId="4564AA3A" w:rsidR="009B6829" w:rsidRPr="008F4A3E" w:rsidRDefault="004914A3" w:rsidP="00776648">
      <w:pPr>
        <w:pStyle w:val="ListParagraph"/>
        <w:widowControl w:val="0"/>
        <w:numPr>
          <w:ilvl w:val="0"/>
          <w:numId w:val="6"/>
        </w:numPr>
        <w:spacing w:after="0" w:line="240" w:lineRule="auto"/>
        <w:jc w:val="both"/>
        <w:rPr>
          <w:rFonts w:cstheme="minorHAnsi"/>
        </w:rPr>
      </w:pPr>
      <w:r w:rsidRPr="008F4A3E">
        <w:rPr>
          <w:rFonts w:cstheme="minorHAnsi"/>
          <w:b/>
        </w:rPr>
        <w:t>Glory is revealed through joyful lives</w:t>
      </w:r>
      <w:r w:rsidR="00381063" w:rsidRPr="008F4A3E">
        <w:rPr>
          <w:rFonts w:cstheme="minorHAnsi"/>
        </w:rPr>
        <w:t xml:space="preserve"> </w:t>
      </w:r>
    </w:p>
    <w:p w14:paraId="4E6CB23E" w14:textId="34B5898C" w:rsidR="004914A3" w:rsidRPr="008F4A3E" w:rsidRDefault="00376315" w:rsidP="00776648">
      <w:pPr>
        <w:widowControl w:val="0"/>
        <w:spacing w:after="0" w:line="240" w:lineRule="auto"/>
        <w:ind w:left="360"/>
        <w:jc w:val="both"/>
        <w:rPr>
          <w:rFonts w:cstheme="minorHAnsi"/>
        </w:rPr>
      </w:pPr>
      <w:r w:rsidRPr="008F4A3E">
        <w:rPr>
          <w:rFonts w:cstheme="minorHAnsi"/>
        </w:rPr>
        <w:t>We see in verse 10 that t</w:t>
      </w:r>
      <w:r w:rsidR="004914A3" w:rsidRPr="008F4A3E">
        <w:rPr>
          <w:rFonts w:cstheme="minorHAnsi"/>
        </w:rPr>
        <w:t xml:space="preserve">he lives of those </w:t>
      </w:r>
      <w:r w:rsidR="00A5699F" w:rsidRPr="008F4A3E">
        <w:rPr>
          <w:rFonts w:cstheme="minorHAnsi"/>
        </w:rPr>
        <w:t xml:space="preserve">whom </w:t>
      </w:r>
      <w:r w:rsidR="004914A3" w:rsidRPr="008F4A3E">
        <w:rPr>
          <w:rFonts w:cstheme="minorHAnsi"/>
        </w:rPr>
        <w:t>the Father has given to Jesus declare the glory of Jesus</w:t>
      </w:r>
      <w:r w:rsidR="00A77F83" w:rsidRPr="008F4A3E">
        <w:rPr>
          <w:rFonts w:cstheme="minorHAnsi"/>
        </w:rPr>
        <w:t xml:space="preserve"> by displaying His character</w:t>
      </w:r>
      <w:r w:rsidR="008A1066" w:rsidRPr="008F4A3E">
        <w:rPr>
          <w:rFonts w:cstheme="minorHAnsi"/>
        </w:rPr>
        <w:t xml:space="preserve">. </w:t>
      </w:r>
      <w:r w:rsidR="004914A3" w:rsidRPr="008F4A3E">
        <w:rPr>
          <w:rFonts w:cstheme="minorHAnsi"/>
        </w:rPr>
        <w:t xml:space="preserve">We read further in verse 13 that </w:t>
      </w:r>
      <w:r w:rsidR="00040677" w:rsidRPr="008F4A3E">
        <w:rPr>
          <w:rFonts w:cstheme="minorHAnsi"/>
        </w:rPr>
        <w:t xml:space="preserve">an integral </w:t>
      </w:r>
      <w:r w:rsidR="004914A3" w:rsidRPr="008F4A3E">
        <w:rPr>
          <w:rFonts w:cstheme="minorHAnsi"/>
        </w:rPr>
        <w:t xml:space="preserve">part of this glory is joy. Jesus prays that His joy will be fulfilled in us. </w:t>
      </w:r>
      <w:r w:rsidR="00837DEC" w:rsidRPr="008F4A3E">
        <w:rPr>
          <w:rFonts w:cstheme="minorHAnsi"/>
        </w:rPr>
        <w:t xml:space="preserve">His joy in us is an expression of His glory. </w:t>
      </w:r>
      <w:r w:rsidR="004914A3" w:rsidRPr="008F4A3E">
        <w:rPr>
          <w:rFonts w:cstheme="minorHAnsi"/>
        </w:rPr>
        <w:t>Isn’t that amazing?</w:t>
      </w:r>
      <w:r w:rsidR="00837DEC" w:rsidRPr="008F4A3E">
        <w:rPr>
          <w:rFonts w:cstheme="minorHAnsi"/>
        </w:rPr>
        <w:t xml:space="preserve"> </w:t>
      </w:r>
      <w:r w:rsidR="004914A3" w:rsidRPr="008F4A3E">
        <w:rPr>
          <w:rFonts w:cstheme="minorHAnsi"/>
        </w:rPr>
        <w:t>Neuro-physicists say that our brains are hard-wired for joy.</w:t>
      </w:r>
      <w:r w:rsidR="001A6359" w:rsidRPr="008F4A3E">
        <w:rPr>
          <w:rStyle w:val="EndnoteReference"/>
          <w:rFonts w:cstheme="minorHAnsi"/>
        </w:rPr>
        <w:endnoteReference w:id="11"/>
      </w:r>
      <w:r w:rsidR="004914A3" w:rsidRPr="008F4A3E">
        <w:rPr>
          <w:rFonts w:cstheme="minorHAnsi"/>
        </w:rPr>
        <w:t xml:space="preserve"> The Bible teaches us that joy is right up there with love when God’s character is revealed. Jesus is teaching us that joy is our natural habitat. Living in joy is glorious. </w:t>
      </w:r>
    </w:p>
    <w:p w14:paraId="3AFEC66C" w14:textId="77777777" w:rsidR="004914A3" w:rsidRPr="008F4A3E" w:rsidRDefault="004914A3" w:rsidP="00293550">
      <w:pPr>
        <w:spacing w:after="0" w:line="240" w:lineRule="auto"/>
        <w:jc w:val="both"/>
        <w:rPr>
          <w:rFonts w:cstheme="minorHAnsi"/>
        </w:rPr>
      </w:pPr>
    </w:p>
    <w:p w14:paraId="30F740A8" w14:textId="419B47A4" w:rsidR="009B6829" w:rsidRPr="008F4A3E" w:rsidRDefault="004914A3" w:rsidP="00776648">
      <w:pPr>
        <w:pStyle w:val="ListParagraph"/>
        <w:numPr>
          <w:ilvl w:val="0"/>
          <w:numId w:val="6"/>
        </w:numPr>
        <w:spacing w:after="0" w:line="240" w:lineRule="auto"/>
        <w:jc w:val="both"/>
        <w:rPr>
          <w:rFonts w:cstheme="minorHAnsi"/>
          <w:b/>
        </w:rPr>
      </w:pPr>
      <w:r w:rsidRPr="008F4A3E">
        <w:rPr>
          <w:rFonts w:cstheme="minorHAnsi"/>
          <w:b/>
        </w:rPr>
        <w:t xml:space="preserve">Glory is doing things God’s way </w:t>
      </w:r>
    </w:p>
    <w:p w14:paraId="4E558704" w14:textId="0D5382CA" w:rsidR="00163959" w:rsidRPr="008F4A3E" w:rsidRDefault="00163959" w:rsidP="00776648">
      <w:pPr>
        <w:spacing w:after="0" w:line="240" w:lineRule="auto"/>
        <w:ind w:left="360"/>
        <w:jc w:val="both"/>
        <w:rPr>
          <w:rFonts w:cstheme="minorHAnsi"/>
        </w:rPr>
      </w:pPr>
      <w:r w:rsidRPr="008F4A3E">
        <w:rPr>
          <w:rFonts w:cstheme="minorHAnsi"/>
        </w:rPr>
        <w:t>In verse 14 we learn that, along with His glory, Jesus has given God’s word</w:t>
      </w:r>
      <w:r w:rsidR="001C7E7D" w:rsidRPr="008F4A3E">
        <w:rPr>
          <w:rFonts w:cstheme="minorHAnsi"/>
        </w:rPr>
        <w:t xml:space="preserve"> to His followers</w:t>
      </w:r>
      <w:r w:rsidRPr="008F4A3E">
        <w:rPr>
          <w:rFonts w:cstheme="minorHAnsi"/>
        </w:rPr>
        <w:t xml:space="preserve">. This is the </w:t>
      </w:r>
      <w:r w:rsidRPr="008F4A3E">
        <w:rPr>
          <w:rFonts w:cstheme="minorHAnsi"/>
          <w:i/>
        </w:rPr>
        <w:t xml:space="preserve">logos. </w:t>
      </w:r>
      <w:r w:rsidRPr="008F4A3E">
        <w:rPr>
          <w:rFonts w:cstheme="minorHAnsi"/>
        </w:rPr>
        <w:t>We can translate this Greek word as</w:t>
      </w:r>
      <w:r w:rsidRPr="008F4A3E">
        <w:rPr>
          <w:rFonts w:cstheme="minorHAnsi"/>
          <w:i/>
        </w:rPr>
        <w:t xml:space="preserve"> God’s way of doing things</w:t>
      </w:r>
      <w:r w:rsidRPr="008F4A3E">
        <w:rPr>
          <w:rFonts w:cstheme="minorHAnsi"/>
        </w:rPr>
        <w:t xml:space="preserve">. Jesus is our only example of a human being who has accomplished the mission God designed for </w:t>
      </w:r>
      <w:r w:rsidR="001C7E7D" w:rsidRPr="008F4A3E">
        <w:rPr>
          <w:rFonts w:cstheme="minorHAnsi"/>
        </w:rPr>
        <w:t xml:space="preserve">him </w:t>
      </w:r>
      <w:r w:rsidRPr="008F4A3E">
        <w:rPr>
          <w:rFonts w:cstheme="minorHAnsi"/>
        </w:rPr>
        <w:t xml:space="preserve">while remaining fully integrated with </w:t>
      </w:r>
      <w:r w:rsidR="001C7E7D" w:rsidRPr="008F4A3E">
        <w:rPr>
          <w:rFonts w:cstheme="minorHAnsi"/>
        </w:rPr>
        <w:t xml:space="preserve">his </w:t>
      </w:r>
      <w:r w:rsidRPr="008F4A3E">
        <w:rPr>
          <w:rFonts w:cstheme="minorHAnsi"/>
        </w:rPr>
        <w:t xml:space="preserve">True Self. Jesus gave us the great gift of </w:t>
      </w:r>
      <w:r w:rsidR="001C7E7D" w:rsidRPr="008F4A3E">
        <w:rPr>
          <w:rFonts w:cstheme="minorHAnsi"/>
        </w:rPr>
        <w:t xml:space="preserve">showing us </w:t>
      </w:r>
      <w:r w:rsidRPr="008F4A3E">
        <w:rPr>
          <w:rFonts w:cstheme="minorHAnsi"/>
        </w:rPr>
        <w:t xml:space="preserve">how to fulfill our own glory by doing things God’s way. </w:t>
      </w:r>
      <w:bookmarkStart w:id="5" w:name="_Hlk129681092"/>
      <w:r w:rsidRPr="008F4A3E">
        <w:rPr>
          <w:rFonts w:cstheme="minorHAnsi"/>
        </w:rPr>
        <w:t xml:space="preserve">The natural result of our glory is that </w:t>
      </w:r>
      <w:r w:rsidR="00841630" w:rsidRPr="008F4A3E">
        <w:rPr>
          <w:rFonts w:cstheme="minorHAnsi"/>
        </w:rPr>
        <w:t>others can learn something about God</w:t>
      </w:r>
      <w:r w:rsidR="008F4A3E" w:rsidRPr="008F4A3E">
        <w:rPr>
          <w:rFonts w:cstheme="minorHAnsi"/>
        </w:rPr>
        <w:t xml:space="preserve"> by watching us</w:t>
      </w:r>
      <w:r w:rsidRPr="008F4A3E">
        <w:rPr>
          <w:rFonts w:cstheme="minorHAnsi"/>
        </w:rPr>
        <w:t xml:space="preserve">. </w:t>
      </w:r>
    </w:p>
    <w:bookmarkEnd w:id="5"/>
    <w:p w14:paraId="236DB5ED" w14:textId="77777777" w:rsidR="004914A3" w:rsidRPr="008F4A3E" w:rsidRDefault="004914A3" w:rsidP="00293550">
      <w:pPr>
        <w:widowControl w:val="0"/>
        <w:spacing w:after="0" w:line="240" w:lineRule="auto"/>
        <w:jc w:val="both"/>
        <w:rPr>
          <w:rFonts w:cstheme="minorHAnsi"/>
        </w:rPr>
      </w:pPr>
    </w:p>
    <w:p w14:paraId="583856B6" w14:textId="0B5B6371" w:rsidR="009B6829" w:rsidRPr="008F4A3E" w:rsidRDefault="008C3268" w:rsidP="00776648">
      <w:pPr>
        <w:pStyle w:val="ListParagraph"/>
        <w:widowControl w:val="0"/>
        <w:numPr>
          <w:ilvl w:val="0"/>
          <w:numId w:val="6"/>
        </w:numPr>
        <w:spacing w:after="0" w:line="240" w:lineRule="auto"/>
        <w:jc w:val="both"/>
        <w:rPr>
          <w:rFonts w:cstheme="minorHAnsi"/>
          <w:b/>
        </w:rPr>
      </w:pPr>
      <w:r w:rsidRPr="008F4A3E">
        <w:rPr>
          <w:rFonts w:cstheme="minorHAnsi"/>
          <w:b/>
        </w:rPr>
        <w:t xml:space="preserve">Glory offers the potential for </w:t>
      </w:r>
      <w:r w:rsidR="00A019DC" w:rsidRPr="008F4A3E">
        <w:rPr>
          <w:rFonts w:cstheme="minorHAnsi"/>
          <w:b/>
        </w:rPr>
        <w:t>unity</w:t>
      </w:r>
    </w:p>
    <w:p w14:paraId="6E5B312E" w14:textId="477663DE" w:rsidR="00F6219D" w:rsidRPr="008F4A3E" w:rsidRDefault="00F6219D" w:rsidP="00776648">
      <w:pPr>
        <w:spacing w:after="0" w:line="240" w:lineRule="auto"/>
        <w:ind w:left="360"/>
        <w:jc w:val="both"/>
        <w:rPr>
          <w:rFonts w:cstheme="minorHAnsi"/>
        </w:rPr>
      </w:pPr>
      <w:r w:rsidRPr="008F4A3E">
        <w:rPr>
          <w:rFonts w:cstheme="minorHAnsi"/>
        </w:rPr>
        <w:t>With regard to our KF work, the particular aspect of this glory that I would like you to notice is in verse</w:t>
      </w:r>
      <w:r w:rsidR="007D61B9" w:rsidRPr="008F4A3E">
        <w:rPr>
          <w:rFonts w:cstheme="minorHAnsi"/>
        </w:rPr>
        <w:t> 22</w:t>
      </w:r>
      <w:r w:rsidRPr="008F4A3E">
        <w:rPr>
          <w:rFonts w:cstheme="minorHAnsi"/>
        </w:rPr>
        <w:t xml:space="preserve">. Jesus affirms, “I have given to them the very same glory that You gave to Me so that they may be one just as We are </w:t>
      </w:r>
      <w:r w:rsidR="00837DEC" w:rsidRPr="008F4A3E">
        <w:rPr>
          <w:rFonts w:cstheme="minorHAnsi"/>
        </w:rPr>
        <w:t>o</w:t>
      </w:r>
      <w:r w:rsidR="00CC1208" w:rsidRPr="008F4A3E">
        <w:rPr>
          <w:rFonts w:cstheme="minorHAnsi"/>
        </w:rPr>
        <w:t>ne</w:t>
      </w:r>
      <w:r w:rsidRPr="008F4A3E">
        <w:rPr>
          <w:rFonts w:cstheme="minorHAnsi"/>
        </w:rPr>
        <w:t>.” God gave Jesus glory, and Jesus has passed that same glory on to us. He has done this for the sake of unity, not primarily with each other but with Him and within ourselves. In Jesus, we are no longer a kingdom divided against itself, fighting to suppress the True S</w:t>
      </w:r>
      <w:r w:rsidR="00716D35" w:rsidRPr="008F4A3E">
        <w:rPr>
          <w:rFonts w:cstheme="minorHAnsi"/>
        </w:rPr>
        <w:t>elf and actualize the Idol Self; w</w:t>
      </w:r>
      <w:r w:rsidRPr="008F4A3E">
        <w:rPr>
          <w:rFonts w:cstheme="minorHAnsi"/>
        </w:rPr>
        <w:t>e are no longer at war with ourselves and at war with God.</w:t>
      </w:r>
      <w:r w:rsidR="00837DEC" w:rsidRPr="008F4A3E">
        <w:rPr>
          <w:rStyle w:val="EndnoteReference"/>
          <w:rFonts w:cstheme="minorHAnsi"/>
        </w:rPr>
        <w:endnoteReference w:id="12"/>
      </w:r>
      <w:r w:rsidRPr="008F4A3E">
        <w:rPr>
          <w:rFonts w:cstheme="minorHAnsi"/>
        </w:rPr>
        <w:t xml:space="preserve"> Now, because of the work of Jesus Christ, we can stand unified. It is only in being unified, just as He is, that we can act with consistent power, love, and confidence in this world. </w:t>
      </w:r>
    </w:p>
    <w:p w14:paraId="521A2EF4" w14:textId="77777777" w:rsidR="004914A3" w:rsidRPr="008F4A3E" w:rsidRDefault="004914A3" w:rsidP="00293550">
      <w:pPr>
        <w:spacing w:after="0" w:line="240" w:lineRule="auto"/>
        <w:jc w:val="both"/>
        <w:rPr>
          <w:rFonts w:cstheme="minorHAnsi"/>
        </w:rPr>
      </w:pPr>
    </w:p>
    <w:p w14:paraId="51883430" w14:textId="2AC42C75" w:rsidR="004914A3" w:rsidRPr="008F4A3E" w:rsidRDefault="00F6219D" w:rsidP="00293550">
      <w:pPr>
        <w:spacing w:after="0" w:line="240" w:lineRule="auto"/>
        <w:jc w:val="both"/>
        <w:rPr>
          <w:rFonts w:cstheme="minorHAnsi"/>
        </w:rPr>
      </w:pPr>
      <w:r w:rsidRPr="008F4A3E">
        <w:rPr>
          <w:rFonts w:cstheme="minorHAnsi"/>
        </w:rPr>
        <w:t>Consider revisiting</w:t>
      </w:r>
      <w:r w:rsidR="004914A3" w:rsidRPr="008F4A3E">
        <w:rPr>
          <w:rFonts w:cstheme="minorHAnsi"/>
        </w:rPr>
        <w:t xml:space="preserve"> this chapter and see if you can make more connections between giving, glory, unity, and love. </w:t>
      </w:r>
    </w:p>
    <w:p w14:paraId="7146E9CE" w14:textId="77777777" w:rsidR="004914A3" w:rsidRPr="008F4A3E" w:rsidRDefault="004914A3" w:rsidP="00293550">
      <w:pPr>
        <w:spacing w:after="0" w:line="240" w:lineRule="auto"/>
        <w:jc w:val="both"/>
        <w:rPr>
          <w:rFonts w:cstheme="minorHAnsi"/>
        </w:rPr>
      </w:pPr>
    </w:p>
    <w:p w14:paraId="5796F766" w14:textId="7875E06E" w:rsidR="001038A7" w:rsidRPr="008F4A3E" w:rsidRDefault="00163959" w:rsidP="00293550">
      <w:pPr>
        <w:spacing w:after="0" w:line="240" w:lineRule="auto"/>
        <w:jc w:val="both"/>
        <w:rPr>
          <w:rFonts w:cstheme="minorHAnsi"/>
        </w:rPr>
      </w:pPr>
      <w:r w:rsidRPr="008F4A3E">
        <w:rPr>
          <w:rFonts w:cstheme="minorHAnsi"/>
        </w:rPr>
        <w:t>We might pray this very bold prayer together</w:t>
      </w:r>
      <w:r w:rsidR="004914A3" w:rsidRPr="008F4A3E">
        <w:rPr>
          <w:rFonts w:cstheme="minorHAnsi"/>
        </w:rPr>
        <w:t>:</w:t>
      </w:r>
    </w:p>
    <w:p w14:paraId="65328718" w14:textId="77777777" w:rsidR="0025100C" w:rsidRPr="008F4A3E" w:rsidRDefault="0025100C" w:rsidP="00293550">
      <w:pPr>
        <w:spacing w:after="0" w:line="240" w:lineRule="auto"/>
        <w:jc w:val="both"/>
        <w:rPr>
          <w:rFonts w:cstheme="minorHAnsi"/>
        </w:rPr>
      </w:pPr>
    </w:p>
    <w:p w14:paraId="1C12A4AE" w14:textId="3E28FF25" w:rsidR="004914A3" w:rsidRPr="008F4A3E" w:rsidRDefault="004914A3" w:rsidP="00293550">
      <w:pPr>
        <w:spacing w:after="0" w:line="240" w:lineRule="auto"/>
        <w:jc w:val="center"/>
        <w:rPr>
          <w:rFonts w:cstheme="minorHAnsi"/>
          <w:i/>
        </w:rPr>
      </w:pPr>
      <w:r w:rsidRPr="008F4A3E">
        <w:rPr>
          <w:rFonts w:cstheme="minorHAnsi"/>
          <w:i/>
        </w:rPr>
        <w:t>Lord Jesus, g</w:t>
      </w:r>
      <w:r w:rsidR="00F97144" w:rsidRPr="008F4A3E">
        <w:rPr>
          <w:rFonts w:cstheme="minorHAnsi"/>
          <w:i/>
        </w:rPr>
        <w:t xml:space="preserve">lorify me </w:t>
      </w:r>
      <w:r w:rsidR="001C7E7D" w:rsidRPr="008F4A3E">
        <w:rPr>
          <w:rFonts w:cstheme="minorHAnsi"/>
          <w:i/>
        </w:rPr>
        <w:t xml:space="preserve">so </w:t>
      </w:r>
      <w:r w:rsidR="00F97144" w:rsidRPr="008F4A3E">
        <w:rPr>
          <w:rFonts w:cstheme="minorHAnsi"/>
          <w:i/>
        </w:rPr>
        <w:t>that I might glorify Y</w:t>
      </w:r>
      <w:r w:rsidRPr="008F4A3E">
        <w:rPr>
          <w:rFonts w:cstheme="minorHAnsi"/>
          <w:i/>
        </w:rPr>
        <w:t>ou. (Repeat)</w:t>
      </w:r>
    </w:p>
    <w:p w14:paraId="05A28219" w14:textId="77777777" w:rsidR="00457326" w:rsidRPr="008F4A3E" w:rsidRDefault="00457326" w:rsidP="00293550">
      <w:pPr>
        <w:spacing w:after="0" w:line="240" w:lineRule="auto"/>
        <w:jc w:val="both"/>
        <w:rPr>
          <w:rFonts w:cstheme="minorHAnsi"/>
        </w:rPr>
      </w:pPr>
    </w:p>
    <w:p w14:paraId="4665AA50" w14:textId="006084C0" w:rsidR="00457326" w:rsidRPr="008F4A3E" w:rsidRDefault="00457326" w:rsidP="00293550">
      <w:pPr>
        <w:spacing w:after="0" w:line="240" w:lineRule="auto"/>
        <w:jc w:val="both"/>
        <w:rPr>
          <w:rFonts w:cstheme="minorHAnsi"/>
        </w:rPr>
      </w:pPr>
      <w:r w:rsidRPr="008F4A3E">
        <w:rPr>
          <w:rFonts w:cstheme="minorHAnsi"/>
        </w:rPr>
        <w:t>Take a deep breath.</w:t>
      </w:r>
    </w:p>
    <w:p w14:paraId="55D665AE" w14:textId="7CBE2F27" w:rsidR="00BB4185" w:rsidRPr="008F4A3E" w:rsidRDefault="00BB4185" w:rsidP="00BB4185">
      <w:pPr>
        <w:spacing w:after="0" w:line="240" w:lineRule="auto"/>
        <w:jc w:val="both"/>
        <w:rPr>
          <w:i/>
        </w:rPr>
      </w:pPr>
      <w:r w:rsidRPr="008F4A3E">
        <w:rPr>
          <w:i/>
        </w:rPr>
        <w:t xml:space="preserve">(If time permits, ask, “Does anyone have comments or questions about </w:t>
      </w:r>
      <w:r w:rsidR="000502F0" w:rsidRPr="008F4A3E">
        <w:rPr>
          <w:i/>
        </w:rPr>
        <w:t>the</w:t>
      </w:r>
      <w:r w:rsidRPr="008F4A3E">
        <w:rPr>
          <w:i/>
        </w:rPr>
        <w:t xml:space="preserve"> Bible teaching?”)</w:t>
      </w:r>
    </w:p>
    <w:p w14:paraId="601FF11B" w14:textId="77777777" w:rsidR="005B6BAE" w:rsidRPr="008F4A3E" w:rsidRDefault="005B6BAE" w:rsidP="00293550">
      <w:pPr>
        <w:spacing w:after="0" w:line="240" w:lineRule="auto"/>
        <w:jc w:val="both"/>
        <w:rPr>
          <w:rFonts w:cstheme="minorHAnsi"/>
        </w:rPr>
      </w:pPr>
    </w:p>
    <w:p w14:paraId="3292E8DE" w14:textId="42EA0E2E" w:rsidR="00285B9A" w:rsidRPr="008F4A3E" w:rsidRDefault="00962DAF" w:rsidP="00293550">
      <w:pPr>
        <w:widowControl w:val="0"/>
        <w:spacing w:after="0" w:line="240" w:lineRule="auto"/>
        <w:jc w:val="both"/>
        <w:rPr>
          <w:rFonts w:cstheme="minorHAnsi"/>
          <w:b/>
        </w:rPr>
      </w:pPr>
      <w:r w:rsidRPr="008F4A3E">
        <w:rPr>
          <w:rFonts w:cstheme="minorHAnsi"/>
          <w:b/>
        </w:rPr>
        <w:t>1:</w:t>
      </w:r>
      <w:r w:rsidR="0098048C" w:rsidRPr="008F4A3E">
        <w:rPr>
          <w:rFonts w:cstheme="minorHAnsi"/>
          <w:b/>
        </w:rPr>
        <w:t>1</w:t>
      </w:r>
      <w:r w:rsidR="00D14F3F" w:rsidRPr="008F4A3E">
        <w:rPr>
          <w:rFonts w:cstheme="minorHAnsi"/>
          <w:b/>
        </w:rPr>
        <w:t>0</w:t>
      </w:r>
      <w:r w:rsidR="0098048C" w:rsidRPr="008F4A3E">
        <w:rPr>
          <w:rFonts w:cstheme="minorHAnsi"/>
          <w:b/>
        </w:rPr>
        <w:t xml:space="preserve"> </w:t>
      </w:r>
      <w:r w:rsidR="0098048C" w:rsidRPr="008F4A3E">
        <w:rPr>
          <w:rFonts w:cstheme="minorHAnsi"/>
          <w:b/>
        </w:rPr>
        <w:tab/>
      </w:r>
      <w:r w:rsidR="00285B9A" w:rsidRPr="008F4A3E">
        <w:rPr>
          <w:rFonts w:cstheme="minorHAnsi"/>
          <w:b/>
        </w:rPr>
        <w:t>INTEGRATION</w:t>
      </w:r>
    </w:p>
    <w:p w14:paraId="610D52B1" w14:textId="77777777" w:rsidR="0025100C" w:rsidRPr="008F4A3E" w:rsidRDefault="0025100C" w:rsidP="00293550">
      <w:pPr>
        <w:widowControl w:val="0"/>
        <w:spacing w:after="0" w:line="240" w:lineRule="auto"/>
        <w:jc w:val="both"/>
        <w:rPr>
          <w:rFonts w:cstheme="minorHAnsi"/>
          <w:b/>
        </w:rPr>
      </w:pPr>
    </w:p>
    <w:p w14:paraId="15C8C158" w14:textId="7E7C3F3E" w:rsidR="00163959" w:rsidRPr="008F4A3E" w:rsidRDefault="00163959" w:rsidP="0057723E">
      <w:pPr>
        <w:spacing w:after="0" w:line="240" w:lineRule="auto"/>
        <w:jc w:val="both"/>
        <w:rPr>
          <w:rFonts w:cstheme="minorHAnsi"/>
          <w:i/>
        </w:rPr>
      </w:pPr>
      <w:r w:rsidRPr="008F4A3E">
        <w:rPr>
          <w:rFonts w:cstheme="minorHAnsi"/>
        </w:rPr>
        <w:t>Bring some purified water to the meetings</w:t>
      </w:r>
      <w:r w:rsidR="00CD6B65" w:rsidRPr="008F4A3E">
        <w:rPr>
          <w:rFonts w:cstheme="minorHAnsi"/>
        </w:rPr>
        <w:t>. W</w:t>
      </w:r>
      <w:r w:rsidRPr="008F4A3E">
        <w:rPr>
          <w:rFonts w:cstheme="minorHAnsi"/>
        </w:rPr>
        <w:t xml:space="preserve">ater helps your body process what it is experiencing. You may also wish to take some notes on the back of your </w:t>
      </w:r>
      <w:r w:rsidRPr="008F4A3E">
        <w:rPr>
          <w:rFonts w:cstheme="minorHAnsi"/>
          <w:b/>
        </w:rPr>
        <w:t>Meeting Preparation Guide</w:t>
      </w:r>
      <w:r w:rsidRPr="008F4A3E">
        <w:rPr>
          <w:rFonts w:cstheme="minorHAnsi"/>
        </w:rPr>
        <w:t xml:space="preserve">, or you might start a </w:t>
      </w:r>
      <w:r w:rsidRPr="008F4A3E">
        <w:rPr>
          <w:rFonts w:cstheme="minorHAnsi"/>
        </w:rPr>
        <w:lastRenderedPageBreak/>
        <w:t xml:space="preserve">KF </w:t>
      </w:r>
      <w:r w:rsidR="001C3C5B" w:rsidRPr="008F4A3E">
        <w:rPr>
          <w:rFonts w:cstheme="minorHAnsi"/>
        </w:rPr>
        <w:t>j</w:t>
      </w:r>
      <w:r w:rsidRPr="008F4A3E">
        <w:rPr>
          <w:rFonts w:cstheme="minorHAnsi"/>
        </w:rPr>
        <w:t>ournal. Assume a</w:t>
      </w:r>
      <w:r w:rsidR="00CD6B65" w:rsidRPr="008F4A3E">
        <w:rPr>
          <w:rFonts w:cstheme="minorHAnsi"/>
        </w:rPr>
        <w:t>n alert and</w:t>
      </w:r>
      <w:r w:rsidRPr="008F4A3E">
        <w:rPr>
          <w:rFonts w:cstheme="minorHAnsi"/>
        </w:rPr>
        <w:t xml:space="preserve"> </w:t>
      </w:r>
      <w:r w:rsidR="00EA6578" w:rsidRPr="008F4A3E">
        <w:rPr>
          <w:rFonts w:cstheme="minorHAnsi"/>
        </w:rPr>
        <w:t>upright</w:t>
      </w:r>
      <w:r w:rsidRPr="008F4A3E">
        <w:rPr>
          <w:rFonts w:cstheme="minorHAnsi"/>
        </w:rPr>
        <w:t xml:space="preserve"> posture, whatever works for you, and breathe. </w:t>
      </w:r>
      <w:r w:rsidR="001C3C5B" w:rsidRPr="008F4A3E">
        <w:rPr>
          <w:rFonts w:cstheme="minorHAnsi"/>
          <w:i/>
        </w:rPr>
        <w:t xml:space="preserve">(Pause </w:t>
      </w:r>
      <w:r w:rsidR="007D61B9" w:rsidRPr="008F4A3E">
        <w:rPr>
          <w:rFonts w:cstheme="minorHAnsi"/>
          <w:i/>
        </w:rPr>
        <w:t xml:space="preserve">for </w:t>
      </w:r>
      <w:r w:rsidR="001C3C5B" w:rsidRPr="008F4A3E">
        <w:rPr>
          <w:rFonts w:cstheme="minorHAnsi"/>
          <w:i/>
        </w:rPr>
        <w:t>1</w:t>
      </w:r>
      <w:r w:rsidRPr="008F4A3E">
        <w:rPr>
          <w:rFonts w:cstheme="minorHAnsi"/>
          <w:i/>
        </w:rPr>
        <w:t>0 seconds)</w:t>
      </w:r>
    </w:p>
    <w:p w14:paraId="7BB877D6" w14:textId="74E1B06E" w:rsidR="00066CEF" w:rsidRPr="008F4A3E" w:rsidRDefault="00066CEF" w:rsidP="00293550">
      <w:pPr>
        <w:spacing w:after="0" w:line="240" w:lineRule="auto"/>
        <w:jc w:val="both"/>
        <w:rPr>
          <w:rFonts w:cstheme="minorHAnsi"/>
        </w:rPr>
      </w:pPr>
    </w:p>
    <w:p w14:paraId="6C955E02" w14:textId="437F1E0C" w:rsidR="006935D7" w:rsidRPr="008F4A3E" w:rsidRDefault="006935D7" w:rsidP="00293550">
      <w:pPr>
        <w:widowControl w:val="0"/>
        <w:spacing w:after="0" w:line="240" w:lineRule="auto"/>
        <w:jc w:val="both"/>
        <w:rPr>
          <w:rFonts w:cstheme="minorHAnsi"/>
        </w:rPr>
      </w:pPr>
      <w:r w:rsidRPr="008F4A3E">
        <w:rPr>
          <w:rFonts w:cstheme="minorHAnsi"/>
        </w:rPr>
        <w:t xml:space="preserve">We </w:t>
      </w:r>
      <w:r w:rsidR="00CD6B65" w:rsidRPr="008F4A3E">
        <w:rPr>
          <w:rFonts w:cstheme="minorHAnsi"/>
        </w:rPr>
        <w:t xml:space="preserve">always </w:t>
      </w:r>
      <w:r w:rsidRPr="008F4A3E">
        <w:rPr>
          <w:rFonts w:cstheme="minorHAnsi"/>
        </w:rPr>
        <w:t>end our meeting</w:t>
      </w:r>
      <w:r w:rsidR="00B75CE2" w:rsidRPr="008F4A3E">
        <w:rPr>
          <w:rFonts w:cstheme="minorHAnsi"/>
        </w:rPr>
        <w:t>s</w:t>
      </w:r>
      <w:r w:rsidRPr="008F4A3E">
        <w:rPr>
          <w:rFonts w:cstheme="minorHAnsi"/>
        </w:rPr>
        <w:t xml:space="preserve"> with the </w:t>
      </w:r>
      <w:r w:rsidRPr="008F4A3E">
        <w:rPr>
          <w:rFonts w:cstheme="minorHAnsi"/>
          <w:b/>
        </w:rPr>
        <w:t>FAITH Process</w:t>
      </w:r>
      <w:r w:rsidRPr="008F4A3E">
        <w:rPr>
          <w:rFonts w:cstheme="minorHAnsi"/>
        </w:rPr>
        <w:t>. F</w:t>
      </w:r>
      <w:r w:rsidR="00934821" w:rsidRPr="008F4A3E">
        <w:rPr>
          <w:rFonts w:cstheme="minorHAnsi"/>
        </w:rPr>
        <w:t>-</w:t>
      </w:r>
      <w:r w:rsidRPr="008F4A3E">
        <w:rPr>
          <w:rFonts w:cstheme="minorHAnsi"/>
        </w:rPr>
        <w:t>A</w:t>
      </w:r>
      <w:r w:rsidR="00934821" w:rsidRPr="008F4A3E">
        <w:rPr>
          <w:rFonts w:cstheme="minorHAnsi"/>
        </w:rPr>
        <w:t>-</w:t>
      </w:r>
      <w:r w:rsidRPr="008F4A3E">
        <w:rPr>
          <w:rFonts w:cstheme="minorHAnsi"/>
        </w:rPr>
        <w:t>I</w:t>
      </w:r>
      <w:r w:rsidR="00934821" w:rsidRPr="008F4A3E">
        <w:rPr>
          <w:rFonts w:cstheme="minorHAnsi"/>
        </w:rPr>
        <w:t>-</w:t>
      </w:r>
      <w:r w:rsidRPr="008F4A3E">
        <w:rPr>
          <w:rFonts w:cstheme="minorHAnsi"/>
        </w:rPr>
        <w:t>T</w:t>
      </w:r>
      <w:r w:rsidR="00934821" w:rsidRPr="008F4A3E">
        <w:rPr>
          <w:rFonts w:cstheme="minorHAnsi"/>
        </w:rPr>
        <w:t>-</w:t>
      </w:r>
      <w:r w:rsidRPr="008F4A3E">
        <w:rPr>
          <w:rFonts w:cstheme="minorHAnsi"/>
        </w:rPr>
        <w:t xml:space="preserve">H </w:t>
      </w:r>
      <w:r w:rsidR="00934821" w:rsidRPr="008F4A3E">
        <w:rPr>
          <w:rFonts w:cstheme="minorHAnsi"/>
        </w:rPr>
        <w:t xml:space="preserve">is an acronym </w:t>
      </w:r>
      <w:r w:rsidRPr="008F4A3E">
        <w:rPr>
          <w:rFonts w:cstheme="minorHAnsi"/>
        </w:rPr>
        <w:t>for</w:t>
      </w:r>
      <w:r w:rsidR="00912855" w:rsidRPr="008F4A3E">
        <w:rPr>
          <w:rFonts w:cstheme="minorHAnsi"/>
        </w:rPr>
        <w:t xml:space="preserve"> </w:t>
      </w:r>
      <w:r w:rsidRPr="008F4A3E">
        <w:rPr>
          <w:rFonts w:cstheme="minorHAnsi"/>
        </w:rPr>
        <w:t>Feeling</w:t>
      </w:r>
      <w:r w:rsidR="00C374A8" w:rsidRPr="008F4A3E">
        <w:rPr>
          <w:rFonts w:cstheme="minorHAnsi"/>
        </w:rPr>
        <w:t>s</w:t>
      </w:r>
      <w:r w:rsidRPr="008F4A3E">
        <w:rPr>
          <w:rFonts w:cstheme="minorHAnsi"/>
        </w:rPr>
        <w:t>, Awareness, Inquiry, Talk</w:t>
      </w:r>
      <w:r w:rsidR="00EA6578" w:rsidRPr="008F4A3E">
        <w:rPr>
          <w:rFonts w:cstheme="minorHAnsi"/>
        </w:rPr>
        <w:t xml:space="preserve"> to Jesus</w:t>
      </w:r>
      <w:r w:rsidRPr="008F4A3E">
        <w:rPr>
          <w:rFonts w:cstheme="minorHAnsi"/>
        </w:rPr>
        <w:t xml:space="preserve">, </w:t>
      </w:r>
      <w:r w:rsidR="00934821" w:rsidRPr="008F4A3E">
        <w:rPr>
          <w:rFonts w:cstheme="minorHAnsi"/>
        </w:rPr>
        <w:t xml:space="preserve">and </w:t>
      </w:r>
      <w:r w:rsidRPr="008F4A3E">
        <w:rPr>
          <w:rFonts w:cstheme="minorHAnsi"/>
        </w:rPr>
        <w:t xml:space="preserve">Heal. </w:t>
      </w:r>
    </w:p>
    <w:p w14:paraId="394455DC" w14:textId="6E054FEF" w:rsidR="006935D7" w:rsidRPr="008F4A3E" w:rsidRDefault="006935D7" w:rsidP="00293550">
      <w:pPr>
        <w:spacing w:after="0" w:line="240" w:lineRule="auto"/>
        <w:jc w:val="both"/>
        <w:rPr>
          <w:rFonts w:cstheme="minorHAnsi"/>
          <w:b/>
        </w:rPr>
      </w:pPr>
    </w:p>
    <w:p w14:paraId="3AF9470C" w14:textId="25DE54BE" w:rsidR="00B15EC2" w:rsidRPr="008F4A3E" w:rsidRDefault="005940F3" w:rsidP="00293550">
      <w:pPr>
        <w:spacing w:after="0" w:line="240" w:lineRule="auto"/>
        <w:jc w:val="both"/>
        <w:rPr>
          <w:rFonts w:cstheme="minorHAnsi"/>
          <w:i/>
        </w:rPr>
      </w:pPr>
      <w:r w:rsidRPr="008F4A3E">
        <w:rPr>
          <w:rFonts w:cstheme="minorHAnsi"/>
        </w:rPr>
        <w:t>Here is o</w:t>
      </w:r>
      <w:r w:rsidR="00F97144" w:rsidRPr="008F4A3E">
        <w:rPr>
          <w:rFonts w:cstheme="minorHAnsi"/>
        </w:rPr>
        <w:t xml:space="preserve">ur </w:t>
      </w:r>
      <w:r w:rsidR="00545B59" w:rsidRPr="008F4A3E">
        <w:rPr>
          <w:rFonts w:cstheme="minorHAnsi"/>
        </w:rPr>
        <w:t>integration focus</w:t>
      </w:r>
      <w:r w:rsidR="00F97144" w:rsidRPr="008F4A3E">
        <w:rPr>
          <w:rFonts w:cstheme="minorHAnsi"/>
        </w:rPr>
        <w:t xml:space="preserve">: </w:t>
      </w:r>
      <w:r w:rsidR="00F97144" w:rsidRPr="008F4A3E">
        <w:rPr>
          <w:rFonts w:cstheme="minorHAnsi"/>
          <w:i/>
        </w:rPr>
        <w:t>Consider God’s generous gifts.</w:t>
      </w:r>
      <w:r w:rsidR="00F97144" w:rsidRPr="008F4A3E">
        <w:rPr>
          <w:rFonts w:cstheme="minorHAnsi"/>
        </w:rPr>
        <w:t xml:space="preserve"> </w:t>
      </w:r>
      <w:r w:rsidR="00F97144" w:rsidRPr="008F4A3E">
        <w:rPr>
          <w:rFonts w:cstheme="minorHAnsi"/>
          <w:i/>
        </w:rPr>
        <w:t>(Repeat) (Pause</w:t>
      </w:r>
      <w:r w:rsidR="001C3C5B" w:rsidRPr="008F4A3E">
        <w:rPr>
          <w:rFonts w:cstheme="minorHAnsi"/>
          <w:i/>
        </w:rPr>
        <w:t xml:space="preserve"> </w:t>
      </w:r>
      <w:r w:rsidR="001C7E7D" w:rsidRPr="008F4A3E">
        <w:rPr>
          <w:rFonts w:cstheme="minorHAnsi"/>
          <w:i/>
        </w:rPr>
        <w:t xml:space="preserve">for </w:t>
      </w:r>
      <w:r w:rsidR="001C3C5B" w:rsidRPr="008F4A3E">
        <w:rPr>
          <w:rFonts w:cstheme="minorHAnsi"/>
          <w:i/>
        </w:rPr>
        <w:t>30 seconds</w:t>
      </w:r>
      <w:r w:rsidR="00F97144" w:rsidRPr="008F4A3E">
        <w:rPr>
          <w:rFonts w:cstheme="minorHAnsi"/>
          <w:i/>
        </w:rPr>
        <w:t>)</w:t>
      </w:r>
    </w:p>
    <w:p w14:paraId="47B23EA7" w14:textId="77777777" w:rsidR="001D341F" w:rsidRPr="008F4A3E" w:rsidRDefault="001D341F" w:rsidP="00293550">
      <w:pPr>
        <w:spacing w:after="0" w:line="240" w:lineRule="auto"/>
        <w:jc w:val="both"/>
        <w:rPr>
          <w:rFonts w:cstheme="minorHAnsi"/>
        </w:rPr>
      </w:pPr>
    </w:p>
    <w:p w14:paraId="36A2FD5B" w14:textId="77777777" w:rsidR="00055096" w:rsidRPr="008F4A3E" w:rsidRDefault="00055096" w:rsidP="00293550">
      <w:pPr>
        <w:widowControl w:val="0"/>
        <w:spacing w:after="0" w:line="240" w:lineRule="auto"/>
        <w:jc w:val="both"/>
        <w:rPr>
          <w:rFonts w:cstheme="minorHAnsi"/>
          <w:b/>
        </w:rPr>
      </w:pPr>
      <w:r w:rsidRPr="008F4A3E">
        <w:rPr>
          <w:rFonts w:cstheme="minorHAnsi"/>
          <w:b/>
        </w:rPr>
        <w:t>The FAITH Process</w:t>
      </w:r>
    </w:p>
    <w:p w14:paraId="4CACE9BF" w14:textId="7C575CBA" w:rsidR="00055096" w:rsidRPr="008F4A3E" w:rsidRDefault="00055096" w:rsidP="00293550">
      <w:pPr>
        <w:widowControl w:val="0"/>
        <w:spacing w:after="0" w:line="240" w:lineRule="auto"/>
        <w:jc w:val="both"/>
        <w:rPr>
          <w:rFonts w:cstheme="minorHAnsi"/>
          <w:i/>
        </w:rPr>
      </w:pPr>
      <w:r w:rsidRPr="008F4A3E">
        <w:rPr>
          <w:rFonts w:cstheme="minorHAnsi"/>
          <w:i/>
        </w:rPr>
        <w:t>(Choose from each section a few sentences that are meaningful to you)</w:t>
      </w:r>
    </w:p>
    <w:p w14:paraId="3E8D452E" w14:textId="77777777" w:rsidR="00776648" w:rsidRPr="008F4A3E" w:rsidRDefault="00776648" w:rsidP="00293550">
      <w:pPr>
        <w:widowControl w:val="0"/>
        <w:spacing w:after="0" w:line="240" w:lineRule="auto"/>
        <w:jc w:val="both"/>
        <w:rPr>
          <w:rFonts w:cstheme="minorHAnsi"/>
        </w:rPr>
      </w:pPr>
    </w:p>
    <w:p w14:paraId="38A24A9E" w14:textId="57D5659C" w:rsidR="00066CEF" w:rsidRPr="008F4A3E" w:rsidRDefault="00F97144" w:rsidP="00293550">
      <w:pPr>
        <w:spacing w:after="0" w:line="240" w:lineRule="auto"/>
        <w:jc w:val="both"/>
        <w:rPr>
          <w:rFonts w:cstheme="minorHAnsi"/>
        </w:rPr>
      </w:pPr>
      <w:r w:rsidRPr="008F4A3E">
        <w:rPr>
          <w:rFonts w:cstheme="minorHAnsi"/>
          <w:b/>
        </w:rPr>
        <w:t>F</w:t>
      </w:r>
      <w:r w:rsidR="00066CEF" w:rsidRPr="008F4A3E">
        <w:rPr>
          <w:rFonts w:cstheme="minorHAnsi"/>
          <w:b/>
        </w:rPr>
        <w:t xml:space="preserve"> is for Feelings</w:t>
      </w:r>
      <w:r w:rsidR="00066CEF" w:rsidRPr="008F4A3E">
        <w:rPr>
          <w:rFonts w:cstheme="minorHAnsi"/>
        </w:rPr>
        <w:t xml:space="preserve"> </w:t>
      </w:r>
    </w:p>
    <w:p w14:paraId="451559E1" w14:textId="15A2EA91" w:rsidR="00066CEF" w:rsidRPr="008F4A3E" w:rsidRDefault="00066CEF" w:rsidP="00293550">
      <w:pPr>
        <w:spacing w:after="0" w:line="240" w:lineRule="auto"/>
        <w:jc w:val="both"/>
        <w:rPr>
          <w:rFonts w:cstheme="minorHAnsi"/>
          <w:i/>
        </w:rPr>
      </w:pPr>
      <w:r w:rsidRPr="008F4A3E">
        <w:rPr>
          <w:rFonts w:cstheme="minorHAnsi"/>
        </w:rPr>
        <w:t xml:space="preserve">As you </w:t>
      </w:r>
      <w:r w:rsidRPr="008F4A3E">
        <w:rPr>
          <w:rFonts w:cstheme="minorHAnsi"/>
          <w:i/>
        </w:rPr>
        <w:t>consider</w:t>
      </w:r>
      <w:r w:rsidRPr="008F4A3E">
        <w:rPr>
          <w:rFonts w:cstheme="minorHAnsi"/>
        </w:rPr>
        <w:t xml:space="preserve"> </w:t>
      </w:r>
      <w:r w:rsidRPr="008F4A3E">
        <w:rPr>
          <w:rFonts w:cstheme="minorHAnsi"/>
          <w:i/>
        </w:rPr>
        <w:t>God’s generous gifts</w:t>
      </w:r>
      <w:r w:rsidRPr="008F4A3E">
        <w:rPr>
          <w:rFonts w:cstheme="minorHAnsi"/>
        </w:rPr>
        <w:t xml:space="preserve">, how does it feel? </w:t>
      </w:r>
      <w:r w:rsidRPr="008F4A3E">
        <w:rPr>
          <w:rFonts w:cstheme="minorHAnsi"/>
          <w:i/>
        </w:rPr>
        <w:t xml:space="preserve">(Pause) </w:t>
      </w:r>
      <w:r w:rsidR="00934821" w:rsidRPr="008F4A3E">
        <w:rPr>
          <w:rFonts w:cstheme="minorHAnsi"/>
        </w:rPr>
        <w:t>Yo</w:t>
      </w:r>
      <w:r w:rsidRPr="008F4A3E">
        <w:rPr>
          <w:rFonts w:cstheme="minorHAnsi"/>
        </w:rPr>
        <w:t xml:space="preserve">ur feelings are </w:t>
      </w:r>
      <w:r w:rsidR="00934821" w:rsidRPr="008F4A3E">
        <w:rPr>
          <w:rFonts w:cstheme="minorHAnsi"/>
        </w:rPr>
        <w:t>yours to teach you</w:t>
      </w:r>
      <w:r w:rsidRPr="008F4A3E">
        <w:rPr>
          <w:rFonts w:cstheme="minorHAnsi"/>
        </w:rPr>
        <w:t xml:space="preserve"> about </w:t>
      </w:r>
      <w:r w:rsidR="00934821" w:rsidRPr="008F4A3E">
        <w:rPr>
          <w:rFonts w:cstheme="minorHAnsi"/>
        </w:rPr>
        <w:t>yourself</w:t>
      </w:r>
      <w:r w:rsidRPr="008F4A3E">
        <w:rPr>
          <w:rFonts w:cstheme="minorHAnsi"/>
        </w:rPr>
        <w:t>,</w:t>
      </w:r>
      <w:r w:rsidR="00934821" w:rsidRPr="008F4A3E">
        <w:rPr>
          <w:rFonts w:cstheme="minorHAnsi"/>
        </w:rPr>
        <w:t xml:space="preserve"> to guide you, and to train you</w:t>
      </w:r>
      <w:r w:rsidRPr="008F4A3E">
        <w:rPr>
          <w:rFonts w:cstheme="minorHAnsi"/>
        </w:rPr>
        <w:t xml:space="preserve">. They can often be uncomfortable. </w:t>
      </w:r>
      <w:r w:rsidRPr="008F4A3E">
        <w:rPr>
          <w:rFonts w:cstheme="minorHAnsi"/>
          <w:i/>
        </w:rPr>
        <w:t xml:space="preserve">(Pause) </w:t>
      </w:r>
      <w:r w:rsidR="00934821" w:rsidRPr="008F4A3E">
        <w:rPr>
          <w:rFonts w:cstheme="minorHAnsi"/>
        </w:rPr>
        <w:t>You</w:t>
      </w:r>
      <w:r w:rsidRPr="008F4A3E">
        <w:rPr>
          <w:rFonts w:cstheme="minorHAnsi"/>
        </w:rPr>
        <w:t xml:space="preserve"> can learn to recognize and honor </w:t>
      </w:r>
      <w:r w:rsidR="00934821" w:rsidRPr="008F4A3E">
        <w:rPr>
          <w:rFonts w:cstheme="minorHAnsi"/>
        </w:rPr>
        <w:t>y</w:t>
      </w:r>
      <w:r w:rsidR="00F97144" w:rsidRPr="008F4A3E">
        <w:rPr>
          <w:rFonts w:cstheme="minorHAnsi"/>
        </w:rPr>
        <w:t xml:space="preserve">our feelings </w:t>
      </w:r>
      <w:r w:rsidR="009328A9" w:rsidRPr="008F4A3E">
        <w:rPr>
          <w:rFonts w:cstheme="minorHAnsi"/>
        </w:rPr>
        <w:t xml:space="preserve">without </w:t>
      </w:r>
      <w:r w:rsidR="00934821" w:rsidRPr="008F4A3E">
        <w:rPr>
          <w:rFonts w:cstheme="minorHAnsi"/>
        </w:rPr>
        <w:t>allowing them to master you</w:t>
      </w:r>
      <w:r w:rsidRPr="008F4A3E">
        <w:rPr>
          <w:rFonts w:cstheme="minorHAnsi"/>
        </w:rPr>
        <w:t xml:space="preserve">. </w:t>
      </w:r>
      <w:r w:rsidR="00934821" w:rsidRPr="008F4A3E">
        <w:rPr>
          <w:rFonts w:cstheme="minorHAnsi"/>
        </w:rPr>
        <w:t xml:space="preserve">Recognize with compassion whatever you are experiencing, </w:t>
      </w:r>
      <w:r w:rsidRPr="008F4A3E">
        <w:rPr>
          <w:rFonts w:cstheme="minorHAnsi"/>
        </w:rPr>
        <w:t xml:space="preserve">and breathe. </w:t>
      </w:r>
      <w:r w:rsidRPr="008F4A3E">
        <w:rPr>
          <w:rFonts w:cstheme="minorHAnsi"/>
          <w:i/>
        </w:rPr>
        <w:t xml:space="preserve">(Pause </w:t>
      </w:r>
      <w:r w:rsidR="001C7E7D" w:rsidRPr="008F4A3E">
        <w:rPr>
          <w:rFonts w:cstheme="minorHAnsi"/>
          <w:i/>
        </w:rPr>
        <w:t xml:space="preserve">for </w:t>
      </w:r>
      <w:r w:rsidRPr="008F4A3E">
        <w:rPr>
          <w:rFonts w:cstheme="minorHAnsi"/>
          <w:i/>
        </w:rPr>
        <w:t>30 seconds)</w:t>
      </w:r>
    </w:p>
    <w:p w14:paraId="44BAF3C2" w14:textId="77777777" w:rsidR="00972D5C" w:rsidRPr="008F4A3E" w:rsidRDefault="00972D5C" w:rsidP="00293550">
      <w:pPr>
        <w:spacing w:after="0" w:line="240" w:lineRule="auto"/>
        <w:jc w:val="both"/>
        <w:rPr>
          <w:rFonts w:cstheme="minorHAnsi"/>
        </w:rPr>
      </w:pPr>
    </w:p>
    <w:p w14:paraId="49766B2F" w14:textId="3D504D06" w:rsidR="00066CEF" w:rsidRPr="008F4A3E" w:rsidRDefault="0083108F" w:rsidP="00293550">
      <w:pPr>
        <w:spacing w:after="0" w:line="240" w:lineRule="auto"/>
        <w:jc w:val="both"/>
        <w:rPr>
          <w:rFonts w:cstheme="minorHAnsi"/>
        </w:rPr>
      </w:pPr>
      <w:r w:rsidRPr="008F4A3E">
        <w:rPr>
          <w:rFonts w:cstheme="minorHAnsi"/>
          <w:b/>
        </w:rPr>
        <w:t>A</w:t>
      </w:r>
      <w:r w:rsidR="00066CEF" w:rsidRPr="008F4A3E">
        <w:rPr>
          <w:rFonts w:cstheme="minorHAnsi"/>
          <w:b/>
        </w:rPr>
        <w:t xml:space="preserve"> is for Awareness</w:t>
      </w:r>
      <w:r w:rsidR="006935D7" w:rsidRPr="008F4A3E">
        <w:rPr>
          <w:rFonts w:cstheme="minorHAnsi"/>
          <w:b/>
        </w:rPr>
        <w:t xml:space="preserve"> without judgment</w:t>
      </w:r>
    </w:p>
    <w:p w14:paraId="5EFAB839" w14:textId="3B01CB87" w:rsidR="00066CEF" w:rsidRPr="008F4A3E" w:rsidRDefault="00066CEF" w:rsidP="00293550">
      <w:pPr>
        <w:spacing w:after="0" w:line="240" w:lineRule="auto"/>
        <w:jc w:val="both"/>
        <w:rPr>
          <w:rFonts w:cstheme="minorHAnsi"/>
        </w:rPr>
      </w:pPr>
      <w:r w:rsidRPr="008F4A3E">
        <w:rPr>
          <w:rFonts w:cstheme="minorHAnsi"/>
        </w:rPr>
        <w:t>A</w:t>
      </w:r>
      <w:r w:rsidR="006935D7" w:rsidRPr="008F4A3E">
        <w:rPr>
          <w:rFonts w:cstheme="minorHAnsi"/>
        </w:rPr>
        <w:t xml:space="preserve">s you breathe and </w:t>
      </w:r>
      <w:r w:rsidR="006935D7" w:rsidRPr="008F4A3E">
        <w:rPr>
          <w:rFonts w:cstheme="minorHAnsi"/>
          <w:i/>
        </w:rPr>
        <w:t>consider</w:t>
      </w:r>
      <w:r w:rsidR="006935D7" w:rsidRPr="008F4A3E">
        <w:rPr>
          <w:rFonts w:cstheme="minorHAnsi"/>
        </w:rPr>
        <w:t xml:space="preserve"> </w:t>
      </w:r>
      <w:r w:rsidR="006935D7" w:rsidRPr="008F4A3E">
        <w:rPr>
          <w:rFonts w:cstheme="minorHAnsi"/>
          <w:i/>
        </w:rPr>
        <w:t xml:space="preserve">God’s generous gifts, </w:t>
      </w:r>
      <w:r w:rsidR="006935D7" w:rsidRPr="008F4A3E">
        <w:rPr>
          <w:rFonts w:cstheme="minorHAnsi"/>
        </w:rPr>
        <w:t>a</w:t>
      </w:r>
      <w:r w:rsidR="00934821" w:rsidRPr="008F4A3E">
        <w:rPr>
          <w:rFonts w:cstheme="minorHAnsi"/>
        </w:rPr>
        <w:t>llow</w:t>
      </w:r>
      <w:r w:rsidRPr="008F4A3E">
        <w:rPr>
          <w:rFonts w:cstheme="minorHAnsi"/>
        </w:rPr>
        <w:t xml:space="preserve"> </w:t>
      </w:r>
      <w:r w:rsidR="006935D7" w:rsidRPr="008F4A3E">
        <w:rPr>
          <w:rFonts w:cstheme="minorHAnsi"/>
        </w:rPr>
        <w:t>whatever you are experiencing</w:t>
      </w:r>
      <w:r w:rsidRPr="008F4A3E">
        <w:rPr>
          <w:rFonts w:cstheme="minorHAnsi"/>
        </w:rPr>
        <w:t xml:space="preserve"> to rest in your awareness. You might notice a compulsion to push thoughts or feelings away,</w:t>
      </w:r>
      <w:r w:rsidR="00934821" w:rsidRPr="008F4A3E">
        <w:rPr>
          <w:rFonts w:cstheme="minorHAnsi"/>
        </w:rPr>
        <w:t xml:space="preserve"> </w:t>
      </w:r>
      <w:r w:rsidR="00253BE9" w:rsidRPr="008F4A3E">
        <w:rPr>
          <w:rFonts w:cstheme="minorHAnsi"/>
        </w:rPr>
        <w:t xml:space="preserve">to </w:t>
      </w:r>
      <w:r w:rsidR="00934821" w:rsidRPr="008F4A3E">
        <w:rPr>
          <w:rFonts w:cstheme="minorHAnsi"/>
        </w:rPr>
        <w:t>judge them</w:t>
      </w:r>
      <w:r w:rsidR="00C9367E" w:rsidRPr="008F4A3E">
        <w:rPr>
          <w:rFonts w:cstheme="minorHAnsi"/>
        </w:rPr>
        <w:t>,</w:t>
      </w:r>
      <w:r w:rsidR="00934821" w:rsidRPr="008F4A3E">
        <w:rPr>
          <w:rFonts w:cstheme="minorHAnsi"/>
        </w:rPr>
        <w:t xml:space="preserve"> or </w:t>
      </w:r>
      <w:r w:rsidR="00C9367E" w:rsidRPr="008F4A3E">
        <w:rPr>
          <w:rFonts w:cstheme="minorHAnsi"/>
        </w:rPr>
        <w:t xml:space="preserve">to </w:t>
      </w:r>
      <w:r w:rsidR="00934821" w:rsidRPr="008F4A3E">
        <w:rPr>
          <w:rFonts w:cstheme="minorHAnsi"/>
        </w:rPr>
        <w:t xml:space="preserve">justify them. </w:t>
      </w:r>
      <w:r w:rsidR="00163959" w:rsidRPr="008F4A3E">
        <w:rPr>
          <w:rFonts w:cstheme="minorHAnsi"/>
        </w:rPr>
        <w:t xml:space="preserve">We </w:t>
      </w:r>
      <w:r w:rsidRPr="008F4A3E">
        <w:rPr>
          <w:rFonts w:cstheme="minorHAnsi"/>
        </w:rPr>
        <w:t xml:space="preserve">often flush </w:t>
      </w:r>
      <w:r w:rsidR="00326187" w:rsidRPr="008F4A3E">
        <w:rPr>
          <w:rFonts w:cstheme="minorHAnsi"/>
        </w:rPr>
        <w:t xml:space="preserve">our </w:t>
      </w:r>
      <w:r w:rsidRPr="008F4A3E">
        <w:rPr>
          <w:rFonts w:cstheme="minorHAnsi"/>
        </w:rPr>
        <w:t xml:space="preserve">feelings </w:t>
      </w:r>
      <w:r w:rsidR="00EC34BB" w:rsidRPr="008F4A3E">
        <w:rPr>
          <w:rFonts w:cstheme="minorHAnsi"/>
        </w:rPr>
        <w:t>and</w:t>
      </w:r>
      <w:r w:rsidRPr="008F4A3E">
        <w:rPr>
          <w:rFonts w:cstheme="minorHAnsi"/>
        </w:rPr>
        <w:t xml:space="preserve"> thoughts from </w:t>
      </w:r>
      <w:r w:rsidR="00163959" w:rsidRPr="008F4A3E">
        <w:rPr>
          <w:rFonts w:cstheme="minorHAnsi"/>
        </w:rPr>
        <w:t xml:space="preserve">our </w:t>
      </w:r>
      <w:r w:rsidR="00934821" w:rsidRPr="008F4A3E">
        <w:rPr>
          <w:rFonts w:cstheme="minorHAnsi"/>
        </w:rPr>
        <w:t>aware</w:t>
      </w:r>
      <w:r w:rsidRPr="008F4A3E">
        <w:rPr>
          <w:rFonts w:cstheme="minorHAnsi"/>
        </w:rPr>
        <w:t>ness before they hav</w:t>
      </w:r>
      <w:r w:rsidR="00934821" w:rsidRPr="008F4A3E">
        <w:rPr>
          <w:rFonts w:cstheme="minorHAnsi"/>
        </w:rPr>
        <w:t xml:space="preserve">e a chance to teach </w:t>
      </w:r>
      <w:r w:rsidR="00163959" w:rsidRPr="008F4A3E">
        <w:rPr>
          <w:rFonts w:cstheme="minorHAnsi"/>
        </w:rPr>
        <w:t>us</w:t>
      </w:r>
      <w:r w:rsidR="006935D7" w:rsidRPr="008F4A3E">
        <w:rPr>
          <w:rFonts w:cstheme="minorHAnsi"/>
        </w:rPr>
        <w:t xml:space="preserve">. </w:t>
      </w:r>
      <w:r w:rsidRPr="008F4A3E">
        <w:rPr>
          <w:rFonts w:cstheme="minorHAnsi"/>
          <w:i/>
        </w:rPr>
        <w:t xml:space="preserve">(Pause) </w:t>
      </w:r>
      <w:r w:rsidRPr="008F4A3E">
        <w:rPr>
          <w:rFonts w:cstheme="minorHAnsi"/>
        </w:rPr>
        <w:t>Feelings and passing thoughts are not right or wrong</w:t>
      </w:r>
      <w:r w:rsidR="00C4704A" w:rsidRPr="008F4A3E">
        <w:rPr>
          <w:rFonts w:cstheme="minorHAnsi"/>
        </w:rPr>
        <w:t>; they</w:t>
      </w:r>
      <w:r w:rsidRPr="008F4A3E">
        <w:rPr>
          <w:rFonts w:cstheme="minorHAnsi"/>
        </w:rPr>
        <w:t xml:space="preserve"> just are. Give yourself permission now to ex</w:t>
      </w:r>
      <w:r w:rsidR="00934821" w:rsidRPr="008F4A3E">
        <w:rPr>
          <w:rFonts w:cstheme="minorHAnsi"/>
        </w:rPr>
        <w:t>plore them</w:t>
      </w:r>
      <w:r w:rsidRPr="008F4A3E">
        <w:rPr>
          <w:rFonts w:cstheme="minorHAnsi"/>
        </w:rPr>
        <w:t xml:space="preserve"> without judgment, and breathe</w:t>
      </w:r>
      <w:r w:rsidR="0083108F" w:rsidRPr="008F4A3E">
        <w:rPr>
          <w:rFonts w:cstheme="minorHAnsi"/>
        </w:rPr>
        <w:t xml:space="preserve">. </w:t>
      </w:r>
      <w:r w:rsidRPr="008F4A3E">
        <w:rPr>
          <w:rFonts w:cstheme="minorHAnsi"/>
          <w:i/>
        </w:rPr>
        <w:t xml:space="preserve">(Pause </w:t>
      </w:r>
      <w:r w:rsidR="001C7E7D" w:rsidRPr="008F4A3E">
        <w:rPr>
          <w:rFonts w:cstheme="minorHAnsi"/>
          <w:i/>
        </w:rPr>
        <w:t xml:space="preserve">for </w:t>
      </w:r>
      <w:r w:rsidRPr="008F4A3E">
        <w:rPr>
          <w:rFonts w:cstheme="minorHAnsi"/>
          <w:i/>
        </w:rPr>
        <w:t>30 seconds)</w:t>
      </w:r>
    </w:p>
    <w:p w14:paraId="374016CC" w14:textId="77777777" w:rsidR="009F5CB0" w:rsidRPr="008F4A3E" w:rsidRDefault="009F5CB0" w:rsidP="00293550">
      <w:pPr>
        <w:spacing w:after="0" w:line="240" w:lineRule="auto"/>
        <w:jc w:val="both"/>
        <w:rPr>
          <w:rFonts w:cstheme="minorHAnsi"/>
        </w:rPr>
      </w:pPr>
    </w:p>
    <w:p w14:paraId="537A4DDB" w14:textId="395CC6B6" w:rsidR="00066CEF" w:rsidRPr="008F4A3E" w:rsidRDefault="0083108F" w:rsidP="00293550">
      <w:pPr>
        <w:spacing w:after="0" w:line="240" w:lineRule="auto"/>
        <w:jc w:val="both"/>
        <w:rPr>
          <w:rFonts w:cstheme="minorHAnsi"/>
          <w:b/>
        </w:rPr>
      </w:pPr>
      <w:r w:rsidRPr="008F4A3E">
        <w:rPr>
          <w:rFonts w:cstheme="minorHAnsi"/>
          <w:b/>
        </w:rPr>
        <w:t>I</w:t>
      </w:r>
      <w:r w:rsidR="00066CEF" w:rsidRPr="008F4A3E">
        <w:rPr>
          <w:rFonts w:cstheme="minorHAnsi"/>
          <w:b/>
        </w:rPr>
        <w:t xml:space="preserve"> is for Inquiry</w:t>
      </w:r>
      <w:r w:rsidR="00B94F44" w:rsidRPr="008F4A3E">
        <w:rPr>
          <w:rFonts w:cstheme="minorHAnsi"/>
        </w:rPr>
        <w:t>:</w:t>
      </w:r>
      <w:r w:rsidR="00066CEF" w:rsidRPr="008F4A3E">
        <w:rPr>
          <w:rFonts w:cstheme="minorHAnsi"/>
        </w:rPr>
        <w:t xml:space="preserve"> </w:t>
      </w:r>
      <w:r w:rsidR="00934821" w:rsidRPr="008F4A3E">
        <w:rPr>
          <w:rFonts w:cstheme="minorHAnsi"/>
          <w:b/>
        </w:rPr>
        <w:t xml:space="preserve">What is </w:t>
      </w:r>
      <w:r w:rsidR="00573101" w:rsidRPr="008F4A3E">
        <w:rPr>
          <w:rFonts w:cstheme="minorHAnsi"/>
          <w:b/>
        </w:rPr>
        <w:t xml:space="preserve">my </w:t>
      </w:r>
      <w:r w:rsidR="00934821" w:rsidRPr="008F4A3E">
        <w:rPr>
          <w:rFonts w:cstheme="minorHAnsi"/>
          <w:b/>
        </w:rPr>
        <w:t>body saying?</w:t>
      </w:r>
    </w:p>
    <w:p w14:paraId="16099AA9" w14:textId="01154D57" w:rsidR="00066CEF" w:rsidRPr="008F4A3E" w:rsidRDefault="00573101" w:rsidP="00293550">
      <w:pPr>
        <w:spacing w:after="0" w:line="240" w:lineRule="auto"/>
        <w:jc w:val="both"/>
        <w:rPr>
          <w:rFonts w:cstheme="minorHAnsi"/>
          <w:i/>
        </w:rPr>
      </w:pPr>
      <w:r w:rsidRPr="008F4A3E">
        <w:rPr>
          <w:rFonts w:cstheme="minorHAnsi"/>
        </w:rPr>
        <w:t>Breathe</w:t>
      </w:r>
      <w:r w:rsidR="00055096" w:rsidRPr="008F4A3E">
        <w:rPr>
          <w:rFonts w:cstheme="minorHAnsi"/>
        </w:rPr>
        <w:t>,</w:t>
      </w:r>
      <w:r w:rsidRPr="008F4A3E">
        <w:rPr>
          <w:rFonts w:cstheme="minorHAnsi"/>
        </w:rPr>
        <w:t xml:space="preserve"> and b</w:t>
      </w:r>
      <w:r w:rsidR="00066CEF" w:rsidRPr="008F4A3E">
        <w:rPr>
          <w:rFonts w:cstheme="minorHAnsi"/>
        </w:rPr>
        <w:t>ring your attention to your body</w:t>
      </w:r>
      <w:r w:rsidRPr="008F4A3E">
        <w:rPr>
          <w:rFonts w:cstheme="minorHAnsi"/>
        </w:rPr>
        <w:t>. Notice</w:t>
      </w:r>
      <w:r w:rsidR="00066CEF" w:rsidRPr="008F4A3E">
        <w:rPr>
          <w:rFonts w:cstheme="minorHAnsi"/>
        </w:rPr>
        <w:t xml:space="preserve"> what is it doing when you </w:t>
      </w:r>
      <w:r w:rsidR="00066CEF" w:rsidRPr="008F4A3E">
        <w:rPr>
          <w:rFonts w:cstheme="minorHAnsi"/>
          <w:i/>
        </w:rPr>
        <w:t>consider</w:t>
      </w:r>
      <w:r w:rsidR="00066CEF" w:rsidRPr="008F4A3E">
        <w:rPr>
          <w:rFonts w:cstheme="minorHAnsi"/>
        </w:rPr>
        <w:t xml:space="preserve"> </w:t>
      </w:r>
      <w:r w:rsidR="00066CEF" w:rsidRPr="008F4A3E">
        <w:rPr>
          <w:rFonts w:cstheme="minorHAnsi"/>
          <w:i/>
        </w:rPr>
        <w:t>God’s generous gifts</w:t>
      </w:r>
      <w:r w:rsidR="00B41F36" w:rsidRPr="008F4A3E">
        <w:rPr>
          <w:rFonts w:cstheme="minorHAnsi"/>
        </w:rPr>
        <w:t xml:space="preserve">. </w:t>
      </w:r>
      <w:r w:rsidR="00066CEF" w:rsidRPr="008F4A3E">
        <w:rPr>
          <w:rFonts w:cstheme="minorHAnsi"/>
        </w:rPr>
        <w:t xml:space="preserve">What sensations are there? </w:t>
      </w:r>
      <w:r w:rsidR="00066CEF" w:rsidRPr="008F4A3E">
        <w:rPr>
          <w:rFonts w:cstheme="minorHAnsi"/>
          <w:i/>
        </w:rPr>
        <w:t xml:space="preserve">(Pause) </w:t>
      </w:r>
      <w:r w:rsidR="00066CEF" w:rsidRPr="008F4A3E">
        <w:rPr>
          <w:rFonts w:cstheme="minorHAnsi"/>
        </w:rPr>
        <w:t>Your body is always talking to you. You may not understand its language right now, but you can observe. Perhaps you can find unfairness or resentment in your body</w:t>
      </w:r>
      <w:r w:rsidR="007D6C28" w:rsidRPr="008F4A3E">
        <w:rPr>
          <w:rFonts w:cstheme="minorHAnsi"/>
        </w:rPr>
        <w:t>; perhaps</w:t>
      </w:r>
      <w:r w:rsidR="00066CEF" w:rsidRPr="008F4A3E">
        <w:rPr>
          <w:rFonts w:cstheme="minorHAnsi"/>
        </w:rPr>
        <w:t xml:space="preserve"> hope or joy. Just explore. </w:t>
      </w:r>
      <w:r w:rsidR="00066CEF" w:rsidRPr="008F4A3E">
        <w:rPr>
          <w:rFonts w:cstheme="minorHAnsi"/>
          <w:i/>
        </w:rPr>
        <w:t>(Pause)</w:t>
      </w:r>
      <w:r w:rsidR="00066CEF" w:rsidRPr="008F4A3E">
        <w:rPr>
          <w:rFonts w:cstheme="minorHAnsi"/>
        </w:rPr>
        <w:t xml:space="preserve"> </w:t>
      </w:r>
      <w:r w:rsidR="009023B8" w:rsidRPr="008F4A3E">
        <w:rPr>
          <w:rFonts w:cstheme="minorHAnsi"/>
        </w:rPr>
        <w:t xml:space="preserve">If your sensations are uncomfortable, you can move your attention to </w:t>
      </w:r>
      <w:r w:rsidR="001C7E7D" w:rsidRPr="008F4A3E">
        <w:rPr>
          <w:rFonts w:cstheme="minorHAnsi"/>
        </w:rPr>
        <w:t>an area</w:t>
      </w:r>
      <w:r w:rsidR="009023B8" w:rsidRPr="008F4A3E">
        <w:rPr>
          <w:rFonts w:cstheme="minorHAnsi"/>
        </w:rPr>
        <w:t xml:space="preserve"> of </w:t>
      </w:r>
      <w:r w:rsidR="00CC1208" w:rsidRPr="008F4A3E">
        <w:rPr>
          <w:rFonts w:cstheme="minorHAnsi"/>
        </w:rPr>
        <w:t xml:space="preserve">your </w:t>
      </w:r>
      <w:r w:rsidR="009023B8" w:rsidRPr="008F4A3E">
        <w:rPr>
          <w:rFonts w:cstheme="minorHAnsi"/>
        </w:rPr>
        <w:t>body that is not reacting</w:t>
      </w:r>
      <w:r w:rsidR="00CC1208" w:rsidRPr="008F4A3E">
        <w:rPr>
          <w:rFonts w:cstheme="minorHAnsi"/>
        </w:rPr>
        <w:t>,</w:t>
      </w:r>
      <w:r w:rsidR="009023B8" w:rsidRPr="008F4A3E">
        <w:rPr>
          <w:rFonts w:cstheme="minorHAnsi"/>
        </w:rPr>
        <w:t xml:space="preserve"> and rest. When you are ready, return to observe those uncomfortable sensations</w:t>
      </w:r>
      <w:r w:rsidR="001C7E7D" w:rsidRPr="008F4A3E">
        <w:rPr>
          <w:rFonts w:cstheme="minorHAnsi"/>
        </w:rPr>
        <w:t>. B</w:t>
      </w:r>
      <w:r w:rsidR="009023B8" w:rsidRPr="008F4A3E">
        <w:rPr>
          <w:rFonts w:cstheme="minorHAnsi"/>
        </w:rPr>
        <w:t xml:space="preserve">reathe. </w:t>
      </w:r>
      <w:r w:rsidR="009023B8" w:rsidRPr="008F4A3E">
        <w:rPr>
          <w:rFonts w:cstheme="minorHAnsi"/>
          <w:i/>
        </w:rPr>
        <w:t xml:space="preserve">(Pause </w:t>
      </w:r>
      <w:r w:rsidR="001C7E7D" w:rsidRPr="008F4A3E">
        <w:rPr>
          <w:rFonts w:cstheme="minorHAnsi"/>
          <w:i/>
        </w:rPr>
        <w:t xml:space="preserve">for </w:t>
      </w:r>
      <w:r w:rsidR="009023B8" w:rsidRPr="008F4A3E">
        <w:rPr>
          <w:rFonts w:cstheme="minorHAnsi"/>
          <w:i/>
        </w:rPr>
        <w:t>30 seconds)</w:t>
      </w:r>
    </w:p>
    <w:p w14:paraId="280CE71E" w14:textId="77777777" w:rsidR="009F5CB0" w:rsidRPr="008F4A3E" w:rsidRDefault="009F5CB0" w:rsidP="00293550">
      <w:pPr>
        <w:spacing w:after="0" w:line="240" w:lineRule="auto"/>
        <w:jc w:val="both"/>
        <w:rPr>
          <w:rFonts w:cstheme="minorHAnsi"/>
        </w:rPr>
      </w:pPr>
    </w:p>
    <w:p w14:paraId="097EFF8B" w14:textId="7070878C" w:rsidR="00066CEF" w:rsidRPr="008F4A3E" w:rsidRDefault="0083108F" w:rsidP="00293550">
      <w:pPr>
        <w:spacing w:after="0" w:line="240" w:lineRule="auto"/>
        <w:jc w:val="both"/>
        <w:rPr>
          <w:rFonts w:cstheme="minorHAnsi"/>
        </w:rPr>
      </w:pPr>
      <w:r w:rsidRPr="008F4A3E">
        <w:rPr>
          <w:rFonts w:cstheme="minorHAnsi"/>
          <w:b/>
        </w:rPr>
        <w:t xml:space="preserve">T </w:t>
      </w:r>
      <w:r w:rsidR="00066CEF" w:rsidRPr="008F4A3E">
        <w:rPr>
          <w:rFonts w:cstheme="minorHAnsi"/>
          <w:b/>
        </w:rPr>
        <w:t>is for Talk to Jesus</w:t>
      </w:r>
      <w:r w:rsidR="00066CEF" w:rsidRPr="008F4A3E">
        <w:rPr>
          <w:rFonts w:cstheme="minorHAnsi"/>
        </w:rPr>
        <w:t xml:space="preserve"> </w:t>
      </w:r>
    </w:p>
    <w:p w14:paraId="03053635" w14:textId="77777777" w:rsidR="00CD6B65" w:rsidRPr="008F4A3E" w:rsidRDefault="00CD6B65" w:rsidP="00CD6B65">
      <w:pPr>
        <w:spacing w:after="0" w:line="240" w:lineRule="auto"/>
        <w:jc w:val="both"/>
        <w:rPr>
          <w:rFonts w:cstheme="minorHAnsi"/>
          <w:i/>
        </w:rPr>
      </w:pPr>
      <w:r w:rsidRPr="008F4A3E">
        <w:rPr>
          <w:rFonts w:cstheme="minorHAnsi"/>
        </w:rPr>
        <w:t xml:space="preserve">You might imagine that you are leaning back in the safe and loving arms of Jesus as together you </w:t>
      </w:r>
      <w:r w:rsidRPr="008F4A3E">
        <w:rPr>
          <w:rFonts w:cstheme="minorHAnsi"/>
          <w:i/>
        </w:rPr>
        <w:t>consider</w:t>
      </w:r>
      <w:r w:rsidRPr="008F4A3E">
        <w:rPr>
          <w:rFonts w:cstheme="minorHAnsi"/>
        </w:rPr>
        <w:t xml:space="preserve"> </w:t>
      </w:r>
      <w:r w:rsidRPr="008F4A3E">
        <w:rPr>
          <w:rFonts w:cstheme="minorHAnsi"/>
          <w:i/>
        </w:rPr>
        <w:t>God’s generous gifts</w:t>
      </w:r>
      <w:r w:rsidRPr="008F4A3E">
        <w:rPr>
          <w:rFonts w:cstheme="minorHAnsi"/>
        </w:rPr>
        <w:t xml:space="preserve">. Do you feel comfortable, uncomfortable, or are you shutting down? Just observe. </w:t>
      </w:r>
      <w:r w:rsidRPr="008F4A3E">
        <w:rPr>
          <w:rFonts w:cstheme="minorHAnsi"/>
          <w:i/>
        </w:rPr>
        <w:t>(Pause)</w:t>
      </w:r>
      <w:r w:rsidRPr="008F4A3E">
        <w:rPr>
          <w:rFonts w:cstheme="minorHAnsi"/>
        </w:rPr>
        <w:t xml:space="preserve"> When you consider God’s gifts, what story do you want to tell? </w:t>
      </w:r>
      <w:r w:rsidRPr="008F4A3E">
        <w:rPr>
          <w:rFonts w:cstheme="minorHAnsi"/>
          <w:i/>
        </w:rPr>
        <w:t>(Pause)</w:t>
      </w:r>
      <w:r w:rsidRPr="008F4A3E">
        <w:rPr>
          <w:rFonts w:cstheme="minorHAnsi"/>
        </w:rPr>
        <w:t xml:space="preserve"> Are you afraid of something? Do you hope for something? Observe your responses as just information, and breathe with a long exhaling breath, like a sigh. </w:t>
      </w:r>
      <w:r w:rsidRPr="008F4A3E">
        <w:rPr>
          <w:rFonts w:cstheme="minorHAnsi"/>
          <w:i/>
        </w:rPr>
        <w:t>(Pause for 30 seconds)</w:t>
      </w:r>
    </w:p>
    <w:p w14:paraId="681E673B" w14:textId="77777777" w:rsidR="00066CEF" w:rsidRPr="008F4A3E" w:rsidRDefault="00066CEF" w:rsidP="00293550">
      <w:pPr>
        <w:spacing w:after="0" w:line="240" w:lineRule="auto"/>
        <w:jc w:val="both"/>
        <w:rPr>
          <w:rFonts w:cstheme="minorHAnsi"/>
        </w:rPr>
      </w:pPr>
    </w:p>
    <w:p w14:paraId="716B3200" w14:textId="576D0167" w:rsidR="00066CEF" w:rsidRPr="008F4A3E" w:rsidRDefault="00066CEF" w:rsidP="00293550">
      <w:pPr>
        <w:spacing w:after="0" w:line="240" w:lineRule="auto"/>
        <w:jc w:val="both"/>
        <w:rPr>
          <w:rFonts w:cstheme="minorHAnsi"/>
        </w:rPr>
      </w:pPr>
      <w:r w:rsidRPr="008F4A3E">
        <w:rPr>
          <w:rFonts w:cstheme="minorHAnsi"/>
          <w:b/>
        </w:rPr>
        <w:t xml:space="preserve">H is for Heal </w:t>
      </w:r>
    </w:p>
    <w:p w14:paraId="6D5380FD" w14:textId="1131ECBE" w:rsidR="00912855" w:rsidRPr="008F4A3E" w:rsidRDefault="008A1066" w:rsidP="00293550">
      <w:pPr>
        <w:spacing w:after="0" w:line="240" w:lineRule="auto"/>
        <w:jc w:val="both"/>
        <w:rPr>
          <w:rFonts w:cstheme="minorHAnsi"/>
        </w:rPr>
      </w:pPr>
      <w:r w:rsidRPr="008F4A3E">
        <w:rPr>
          <w:rFonts w:cstheme="minorHAnsi"/>
        </w:rPr>
        <w:t>For</w:t>
      </w:r>
      <w:r w:rsidR="00066CEF" w:rsidRPr="008F4A3E">
        <w:rPr>
          <w:rFonts w:cstheme="minorHAnsi"/>
        </w:rPr>
        <w:t xml:space="preserve"> thousands of years, </w:t>
      </w:r>
      <w:r w:rsidR="00A5699F" w:rsidRPr="008F4A3E">
        <w:rPr>
          <w:rFonts w:cstheme="minorHAnsi"/>
        </w:rPr>
        <w:t xml:space="preserve">human beings </w:t>
      </w:r>
      <w:r w:rsidR="00066CEF" w:rsidRPr="008F4A3E">
        <w:rPr>
          <w:rFonts w:cstheme="minorHAnsi"/>
        </w:rPr>
        <w:t>have had very strong feelings when they</w:t>
      </w:r>
      <w:r w:rsidR="00066CEF" w:rsidRPr="008F4A3E">
        <w:rPr>
          <w:rFonts w:cstheme="minorHAnsi"/>
          <w:i/>
        </w:rPr>
        <w:t xml:space="preserve"> </w:t>
      </w:r>
      <w:r w:rsidR="00066CEF" w:rsidRPr="008F4A3E">
        <w:rPr>
          <w:rFonts w:cstheme="minorHAnsi"/>
        </w:rPr>
        <w:t>have</w:t>
      </w:r>
      <w:r w:rsidR="00066CEF" w:rsidRPr="008F4A3E">
        <w:rPr>
          <w:rFonts w:cstheme="minorHAnsi"/>
          <w:i/>
        </w:rPr>
        <w:t xml:space="preserve"> considered God’s generous gifts</w:t>
      </w:r>
      <w:r w:rsidR="00066CEF" w:rsidRPr="008F4A3E">
        <w:rPr>
          <w:rFonts w:cstheme="minorHAnsi"/>
        </w:rPr>
        <w:t>. You are also a hu</w:t>
      </w:r>
      <w:r w:rsidR="00934821" w:rsidRPr="008F4A3E">
        <w:rPr>
          <w:rFonts w:cstheme="minorHAnsi"/>
        </w:rPr>
        <w:t>man creature</w:t>
      </w:r>
      <w:r w:rsidR="00670B52" w:rsidRPr="008F4A3E">
        <w:rPr>
          <w:rFonts w:cstheme="minorHAnsi"/>
        </w:rPr>
        <w:t>,</w:t>
      </w:r>
      <w:r w:rsidR="00934821" w:rsidRPr="008F4A3E">
        <w:rPr>
          <w:rFonts w:cstheme="minorHAnsi"/>
        </w:rPr>
        <w:t xml:space="preserve"> and </w:t>
      </w:r>
      <w:r w:rsidR="00A5699F" w:rsidRPr="008F4A3E">
        <w:rPr>
          <w:rFonts w:cstheme="minorHAnsi"/>
        </w:rPr>
        <w:t xml:space="preserve">you </w:t>
      </w:r>
      <w:r w:rsidR="00934821" w:rsidRPr="008F4A3E">
        <w:rPr>
          <w:rFonts w:cstheme="minorHAnsi"/>
        </w:rPr>
        <w:t>are</w:t>
      </w:r>
      <w:r w:rsidR="00066CEF" w:rsidRPr="008F4A3E">
        <w:rPr>
          <w:rFonts w:cstheme="minorHAnsi"/>
        </w:rPr>
        <w:t xml:space="preserve"> not alone in your feelings. </w:t>
      </w:r>
      <w:r w:rsidR="00066CEF" w:rsidRPr="008F4A3E">
        <w:rPr>
          <w:rFonts w:cstheme="minorHAnsi"/>
          <w:i/>
        </w:rPr>
        <w:t>(Pause)</w:t>
      </w:r>
      <w:r w:rsidR="00934821" w:rsidRPr="008F4A3E">
        <w:rPr>
          <w:rFonts w:cstheme="minorHAnsi"/>
        </w:rPr>
        <w:t xml:space="preserve"> You</w:t>
      </w:r>
      <w:r w:rsidR="00716D35" w:rsidRPr="008F4A3E">
        <w:rPr>
          <w:rFonts w:cstheme="minorHAnsi"/>
        </w:rPr>
        <w:t xml:space="preserve"> can breathe</w:t>
      </w:r>
      <w:r w:rsidR="00066CEF" w:rsidRPr="008F4A3E">
        <w:rPr>
          <w:rFonts w:cstheme="minorHAnsi"/>
        </w:rPr>
        <w:t xml:space="preserve"> rather than reacting and getting c</w:t>
      </w:r>
      <w:r w:rsidR="00934821" w:rsidRPr="008F4A3E">
        <w:rPr>
          <w:rFonts w:cstheme="minorHAnsi"/>
        </w:rPr>
        <w:t xml:space="preserve">aught up in </w:t>
      </w:r>
      <w:r w:rsidR="006520A7" w:rsidRPr="008F4A3E">
        <w:rPr>
          <w:rFonts w:cstheme="minorHAnsi"/>
        </w:rPr>
        <w:t>explanations</w:t>
      </w:r>
      <w:r w:rsidR="00934821" w:rsidRPr="008F4A3E">
        <w:rPr>
          <w:rFonts w:cstheme="minorHAnsi"/>
        </w:rPr>
        <w:t>. Breathe</w:t>
      </w:r>
      <w:r w:rsidR="00066CEF" w:rsidRPr="008F4A3E">
        <w:rPr>
          <w:rFonts w:cstheme="minorHAnsi"/>
        </w:rPr>
        <w:t xml:space="preserve"> with comp</w:t>
      </w:r>
      <w:r w:rsidR="0083108F" w:rsidRPr="008F4A3E">
        <w:rPr>
          <w:rFonts w:cstheme="minorHAnsi"/>
        </w:rPr>
        <w:t>assion for our human condition</w:t>
      </w:r>
      <w:r w:rsidR="00ED7956" w:rsidRPr="008F4A3E">
        <w:rPr>
          <w:rFonts w:cstheme="minorHAnsi"/>
        </w:rPr>
        <w:t>, and help</w:t>
      </w:r>
      <w:r w:rsidR="0083108F" w:rsidRPr="008F4A3E">
        <w:rPr>
          <w:rFonts w:cstheme="minorHAnsi"/>
        </w:rPr>
        <w:t xml:space="preserve"> your body release </w:t>
      </w:r>
      <w:r w:rsidR="00066CEF" w:rsidRPr="008F4A3E">
        <w:rPr>
          <w:rFonts w:cstheme="minorHAnsi"/>
        </w:rPr>
        <w:t xml:space="preserve">with a long exhaling breath. </w:t>
      </w:r>
      <w:r w:rsidR="00066CEF" w:rsidRPr="008F4A3E">
        <w:rPr>
          <w:rFonts w:cstheme="minorHAnsi"/>
          <w:i/>
        </w:rPr>
        <w:t xml:space="preserve">(Pause </w:t>
      </w:r>
      <w:r w:rsidR="001C7E7D" w:rsidRPr="008F4A3E">
        <w:rPr>
          <w:rFonts w:cstheme="minorHAnsi"/>
          <w:i/>
        </w:rPr>
        <w:t xml:space="preserve">for </w:t>
      </w:r>
      <w:r w:rsidR="00066CEF" w:rsidRPr="008F4A3E">
        <w:rPr>
          <w:rFonts w:cstheme="minorHAnsi"/>
          <w:i/>
        </w:rPr>
        <w:t>30 seconds)</w:t>
      </w:r>
    </w:p>
    <w:p w14:paraId="3AE4327B" w14:textId="77777777" w:rsidR="00F01264" w:rsidRPr="008F4A3E" w:rsidRDefault="00F01264" w:rsidP="00293550">
      <w:pPr>
        <w:spacing w:after="0" w:line="240" w:lineRule="auto"/>
        <w:jc w:val="both"/>
        <w:rPr>
          <w:rFonts w:cstheme="minorHAnsi"/>
        </w:rPr>
      </w:pPr>
    </w:p>
    <w:p w14:paraId="03989A24" w14:textId="105E1D78" w:rsidR="006935D7" w:rsidRPr="008F4A3E" w:rsidRDefault="006935D7" w:rsidP="00293550">
      <w:pPr>
        <w:spacing w:after="0" w:line="240" w:lineRule="auto"/>
        <w:jc w:val="both"/>
        <w:rPr>
          <w:rFonts w:cstheme="minorHAnsi"/>
        </w:rPr>
      </w:pPr>
      <w:r w:rsidRPr="008F4A3E">
        <w:rPr>
          <w:rFonts w:cstheme="minorHAnsi"/>
        </w:rPr>
        <w:t xml:space="preserve">Pause. Take a deep breath. </w:t>
      </w:r>
    </w:p>
    <w:p w14:paraId="00BFD707" w14:textId="1DB4AF16" w:rsidR="00BB4185" w:rsidRPr="008F4A3E" w:rsidRDefault="00BB4185" w:rsidP="00BB4185">
      <w:pPr>
        <w:spacing w:after="0" w:line="240" w:lineRule="auto"/>
        <w:jc w:val="both"/>
        <w:rPr>
          <w:i/>
        </w:rPr>
      </w:pPr>
      <w:r w:rsidRPr="008F4A3E">
        <w:rPr>
          <w:i/>
        </w:rPr>
        <w:t xml:space="preserve">(If time permits, ask, “Does anyone have comments or questions about </w:t>
      </w:r>
      <w:r w:rsidR="000502F0" w:rsidRPr="008F4A3E">
        <w:rPr>
          <w:i/>
        </w:rPr>
        <w:t>the</w:t>
      </w:r>
      <w:r w:rsidRPr="008F4A3E">
        <w:rPr>
          <w:i/>
        </w:rPr>
        <w:t xml:space="preserve"> integration?”)</w:t>
      </w:r>
    </w:p>
    <w:p w14:paraId="4DFB2B9E" w14:textId="77777777" w:rsidR="00E62D2A" w:rsidRPr="008F4A3E" w:rsidRDefault="00E62D2A" w:rsidP="00293550">
      <w:pPr>
        <w:spacing w:after="0" w:line="240" w:lineRule="auto"/>
        <w:jc w:val="both"/>
        <w:rPr>
          <w:rFonts w:cstheme="minorHAnsi"/>
          <w:b/>
        </w:rPr>
      </w:pPr>
    </w:p>
    <w:p w14:paraId="1634FCDA" w14:textId="3134B471" w:rsidR="00066CEF" w:rsidRPr="008F4A3E" w:rsidRDefault="00066CEF" w:rsidP="00293550">
      <w:pPr>
        <w:spacing w:after="0" w:line="240" w:lineRule="auto"/>
        <w:jc w:val="both"/>
        <w:rPr>
          <w:rFonts w:cstheme="minorHAnsi"/>
          <w:b/>
        </w:rPr>
      </w:pPr>
      <w:r w:rsidRPr="008F4A3E">
        <w:rPr>
          <w:rFonts w:cstheme="minorHAnsi"/>
          <w:b/>
        </w:rPr>
        <w:lastRenderedPageBreak/>
        <w:t>1:28</w:t>
      </w:r>
      <w:r w:rsidRPr="008F4A3E">
        <w:rPr>
          <w:rFonts w:cstheme="minorHAnsi"/>
          <w:b/>
        </w:rPr>
        <w:tab/>
        <w:t>ENDING PRAYER</w:t>
      </w:r>
    </w:p>
    <w:p w14:paraId="2FAD15D0" w14:textId="32056776" w:rsidR="00B065EA" w:rsidRPr="008F4A3E" w:rsidRDefault="00B065EA" w:rsidP="00293550">
      <w:pPr>
        <w:spacing w:after="0" w:line="240" w:lineRule="auto"/>
        <w:jc w:val="both"/>
        <w:rPr>
          <w:rFonts w:cstheme="minorHAnsi"/>
        </w:rPr>
      </w:pPr>
    </w:p>
    <w:p w14:paraId="48B454B9" w14:textId="77777777" w:rsidR="00066CEF" w:rsidRPr="008F4A3E" w:rsidRDefault="00066CEF" w:rsidP="00293550">
      <w:pPr>
        <w:widowControl w:val="0"/>
        <w:spacing w:after="0" w:line="240" w:lineRule="auto"/>
        <w:jc w:val="both"/>
        <w:rPr>
          <w:rFonts w:cstheme="minorHAnsi"/>
        </w:rPr>
      </w:pPr>
      <w:r w:rsidRPr="008F4A3E">
        <w:rPr>
          <w:rFonts w:cstheme="minorHAnsi"/>
        </w:rPr>
        <w:t>Dear Father and Creator,</w:t>
      </w:r>
    </w:p>
    <w:p w14:paraId="74923B92" w14:textId="163E011F" w:rsidR="00064F2B" w:rsidRPr="008F4A3E" w:rsidRDefault="00381760" w:rsidP="00293550">
      <w:pPr>
        <w:widowControl w:val="0"/>
        <w:spacing w:after="0" w:line="240" w:lineRule="auto"/>
        <w:jc w:val="both"/>
        <w:rPr>
          <w:rFonts w:cstheme="minorHAnsi"/>
        </w:rPr>
      </w:pPr>
      <w:r w:rsidRPr="008F4A3E">
        <w:rPr>
          <w:rFonts w:cstheme="minorHAnsi"/>
        </w:rPr>
        <w:t>Thank you</w:t>
      </w:r>
      <w:r w:rsidR="00066CEF" w:rsidRPr="008F4A3E">
        <w:rPr>
          <w:rFonts w:cstheme="minorHAnsi"/>
        </w:rPr>
        <w:t xml:space="preserve"> for this time together. Hold us in the power of this new understanding as You guide us</w:t>
      </w:r>
      <w:r w:rsidR="00A25F3D" w:rsidRPr="008F4A3E">
        <w:rPr>
          <w:rFonts w:cstheme="minorHAnsi"/>
        </w:rPr>
        <w:t xml:space="preserve"> to our glory and to the truth.</w:t>
      </w:r>
      <w:r w:rsidR="00064F2B" w:rsidRPr="008F4A3E">
        <w:rPr>
          <w:rFonts w:cstheme="minorHAnsi"/>
        </w:rPr>
        <w:t xml:space="preserve"> Lead us to the next step in our healing this week as we co-labor with You to reorient our lives </w:t>
      </w:r>
      <w:r w:rsidR="00B95A32" w:rsidRPr="008F4A3E">
        <w:rPr>
          <w:rFonts w:cstheme="minorHAnsi"/>
        </w:rPr>
        <w:t>for</w:t>
      </w:r>
      <w:r w:rsidR="00064F2B" w:rsidRPr="008F4A3E">
        <w:rPr>
          <w:rFonts w:cstheme="minorHAnsi"/>
        </w:rPr>
        <w:t xml:space="preserve"> a more effective flow and to flourish in our connection with our True Self, with the Creation, and with You, for the glory and honor of our Lord Jesus.</w:t>
      </w:r>
      <w:r w:rsidR="00667C88" w:rsidRPr="008F4A3E">
        <w:rPr>
          <w:rFonts w:cstheme="minorHAnsi"/>
        </w:rPr>
        <w:t xml:space="preserve"> Amen</w:t>
      </w:r>
      <w:r w:rsidR="009F6407" w:rsidRPr="008F4A3E">
        <w:rPr>
          <w:rFonts w:cstheme="minorHAnsi"/>
        </w:rPr>
        <w:t>.</w:t>
      </w:r>
    </w:p>
    <w:p w14:paraId="61A58B40" w14:textId="77777777" w:rsidR="00776648" w:rsidRPr="008F4A3E" w:rsidRDefault="00776648" w:rsidP="00293550">
      <w:pPr>
        <w:widowControl w:val="0"/>
        <w:spacing w:after="0" w:line="240" w:lineRule="auto"/>
        <w:jc w:val="both"/>
        <w:rPr>
          <w:rFonts w:cstheme="minorHAnsi"/>
        </w:rPr>
      </w:pPr>
    </w:p>
    <w:p w14:paraId="2D18E397" w14:textId="0A3C3005" w:rsidR="006935D7" w:rsidRPr="008F4A3E" w:rsidRDefault="006935D7" w:rsidP="00293550">
      <w:pPr>
        <w:spacing w:after="0" w:line="240" w:lineRule="auto"/>
        <w:jc w:val="both"/>
        <w:rPr>
          <w:rFonts w:cstheme="minorHAnsi"/>
        </w:rPr>
      </w:pPr>
      <w:r w:rsidRPr="008F4A3E">
        <w:rPr>
          <w:rFonts w:cstheme="minorHAnsi"/>
        </w:rPr>
        <w:t>Take a deep breath.</w:t>
      </w:r>
    </w:p>
    <w:p w14:paraId="48E57B14" w14:textId="1B960C6E" w:rsidR="00BB4185" w:rsidRPr="008F4A3E" w:rsidRDefault="00BB4185" w:rsidP="00BB4185">
      <w:pPr>
        <w:spacing w:after="0" w:line="240" w:lineRule="auto"/>
        <w:jc w:val="both"/>
        <w:rPr>
          <w:i/>
        </w:rPr>
      </w:pPr>
      <w:r w:rsidRPr="008F4A3E">
        <w:rPr>
          <w:i/>
        </w:rPr>
        <w:t>(If time permits, ask, “Does anyone have comments or questions about this meeting?”)</w:t>
      </w:r>
    </w:p>
    <w:p w14:paraId="57DA088B" w14:textId="77777777" w:rsidR="007D61B9" w:rsidRPr="008F4A3E" w:rsidRDefault="007D61B9" w:rsidP="00293550">
      <w:pPr>
        <w:widowControl w:val="0"/>
        <w:spacing w:after="0" w:line="240" w:lineRule="auto"/>
        <w:jc w:val="both"/>
        <w:rPr>
          <w:rFonts w:cstheme="minorHAnsi"/>
        </w:rPr>
      </w:pPr>
    </w:p>
    <w:p w14:paraId="4C3A17ED" w14:textId="2944AA52" w:rsidR="00364554" w:rsidRPr="008F4A3E" w:rsidRDefault="00364554" w:rsidP="00293550">
      <w:pPr>
        <w:widowControl w:val="0"/>
        <w:spacing w:after="0" w:line="240" w:lineRule="auto"/>
        <w:jc w:val="both"/>
        <w:rPr>
          <w:rFonts w:cstheme="minorHAnsi"/>
          <w:b/>
        </w:rPr>
      </w:pPr>
      <w:r w:rsidRPr="008F4A3E">
        <w:rPr>
          <w:rFonts w:cstheme="minorHAnsi"/>
          <w:b/>
        </w:rPr>
        <w:t>1:2</w:t>
      </w:r>
      <w:r w:rsidR="00574A72" w:rsidRPr="008F4A3E">
        <w:rPr>
          <w:rFonts w:cstheme="minorHAnsi"/>
          <w:b/>
        </w:rPr>
        <w:t>9</w:t>
      </w:r>
      <w:r w:rsidRPr="008F4A3E">
        <w:rPr>
          <w:rFonts w:cstheme="minorHAnsi"/>
          <w:b/>
        </w:rPr>
        <w:tab/>
        <w:t>ANNOUNCEMENTS</w:t>
      </w:r>
    </w:p>
    <w:p w14:paraId="4A46C99B" w14:textId="77777777" w:rsidR="007D6C28" w:rsidRPr="008F4A3E" w:rsidRDefault="007D6C28" w:rsidP="00293550">
      <w:pPr>
        <w:widowControl w:val="0"/>
        <w:spacing w:after="0" w:line="240" w:lineRule="auto"/>
        <w:jc w:val="both"/>
        <w:rPr>
          <w:rFonts w:cstheme="minorHAnsi"/>
          <w:b/>
        </w:rPr>
      </w:pPr>
    </w:p>
    <w:p w14:paraId="7AFF5BCD" w14:textId="5360F532" w:rsidR="00EA6578" w:rsidRPr="00FB3F5F" w:rsidRDefault="00EA6578" w:rsidP="00EA6578">
      <w:pPr>
        <w:spacing w:after="0" w:line="240" w:lineRule="auto"/>
        <w:jc w:val="both"/>
        <w:rPr>
          <w:rFonts w:cstheme="minorHAnsi"/>
        </w:rPr>
      </w:pPr>
      <w:r w:rsidRPr="008F4A3E">
        <w:rPr>
          <w:rFonts w:cstheme="minorHAnsi"/>
        </w:rPr>
        <w:t xml:space="preserve">If you have completed the prerequisites for joining KF and wish to begin training in the next cycle, please register on the website under the Registration tab or email </w:t>
      </w:r>
      <w:r w:rsidRPr="00D02EC4">
        <w:rPr>
          <w:rFonts w:cstheme="minorHAnsi"/>
          <w:i/>
          <w:iCs/>
        </w:rPr>
        <w:t>admin@karisfellowships.com</w:t>
      </w:r>
      <w:r w:rsidRPr="008F4A3E">
        <w:rPr>
          <w:rFonts w:cstheme="minorHAnsi"/>
        </w:rPr>
        <w:t xml:space="preserve"> for assistance. If your membership is a</w:t>
      </w:r>
      <w:r w:rsidR="004B4C89">
        <w:rPr>
          <w:rFonts w:cstheme="minorHAnsi"/>
        </w:rPr>
        <w:t>pproved</w:t>
      </w:r>
      <w:r w:rsidRPr="008F4A3E">
        <w:rPr>
          <w:rFonts w:cstheme="minorHAnsi"/>
        </w:rPr>
        <w:t>, the admin team will allow you access to the KF website where you will find the meeting days and times, call-in numbers, and various guides and worksheets. We would like to remind everyone that Karis Fellowships is a gift offered by volunteers and that no one is under any obligation.</w:t>
      </w:r>
    </w:p>
    <w:p w14:paraId="1DA21F93" w14:textId="77777777" w:rsidR="004358B6" w:rsidRPr="00134F22" w:rsidRDefault="004358B6" w:rsidP="00293550">
      <w:pPr>
        <w:widowControl w:val="0"/>
        <w:spacing w:after="0" w:line="240" w:lineRule="auto"/>
        <w:jc w:val="both"/>
      </w:pPr>
    </w:p>
    <w:sectPr w:rsidR="004358B6" w:rsidRPr="00134F22" w:rsidSect="00687A8C">
      <w:headerReference w:type="even" r:id="rId8"/>
      <w:headerReference w:type="default" r:id="rId9"/>
      <w:footerReference w:type="even" r:id="rId10"/>
      <w:footerReference w:type="default" r:id="rId11"/>
      <w:headerReference w:type="first" r:id="rId12"/>
      <w:footerReference w:type="first" r:id="rId13"/>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5B7DE" w14:textId="77777777" w:rsidR="003A11E3" w:rsidRDefault="003A11E3" w:rsidP="00285B9A">
      <w:pPr>
        <w:spacing w:after="0" w:line="240" w:lineRule="auto"/>
      </w:pPr>
      <w:r>
        <w:separator/>
      </w:r>
    </w:p>
  </w:endnote>
  <w:endnote w:type="continuationSeparator" w:id="0">
    <w:p w14:paraId="6461868D" w14:textId="77777777" w:rsidR="003A11E3" w:rsidRDefault="003A11E3" w:rsidP="00285B9A">
      <w:pPr>
        <w:spacing w:after="0" w:line="240" w:lineRule="auto"/>
      </w:pPr>
      <w:r>
        <w:continuationSeparator/>
      </w:r>
    </w:p>
  </w:endnote>
  <w:endnote w:id="1">
    <w:p w14:paraId="2B84993C" w14:textId="3BFEFECC" w:rsidR="004A164D" w:rsidRPr="00D23C7B" w:rsidRDefault="004A164D" w:rsidP="002D11EE">
      <w:pPr>
        <w:pStyle w:val="EndnoteText"/>
        <w:rPr>
          <w:lang w:val="en-GB"/>
        </w:rPr>
      </w:pPr>
      <w:r w:rsidRPr="00D23C7B">
        <w:rPr>
          <w:rStyle w:val="EndnoteReference"/>
        </w:rPr>
        <w:endnoteRef/>
      </w:r>
      <w:r w:rsidRPr="00D23C7B">
        <w:t xml:space="preserve"> </w:t>
      </w:r>
      <w:r w:rsidRPr="00D23C7B">
        <w:rPr>
          <w:lang w:val="en-GB"/>
        </w:rPr>
        <w:t>Rev. 8:1.</w:t>
      </w:r>
    </w:p>
  </w:endnote>
  <w:endnote w:id="2">
    <w:p w14:paraId="205D3F56" w14:textId="53785F37" w:rsidR="00331EF6" w:rsidRPr="00D23C7B" w:rsidRDefault="00331EF6" w:rsidP="002D11EE">
      <w:pPr>
        <w:pStyle w:val="EndnoteText"/>
        <w:rPr>
          <w:lang w:val="en-GB"/>
        </w:rPr>
      </w:pPr>
      <w:r w:rsidRPr="00D23C7B">
        <w:rPr>
          <w:rStyle w:val="EndnoteReference"/>
        </w:rPr>
        <w:endnoteRef/>
      </w:r>
      <w:r w:rsidRPr="00D23C7B">
        <w:t xml:space="preserve"> </w:t>
      </w:r>
      <w:r w:rsidR="00005852" w:rsidRPr="00D23C7B">
        <w:t xml:space="preserve">Zindel Segal, J. Mark G. Williams and John D Teasdale, </w:t>
      </w:r>
      <w:r w:rsidR="00005852" w:rsidRPr="00D23C7B">
        <w:rPr>
          <w:i/>
        </w:rPr>
        <w:t>Mindfulness-Based Cognitive Therapy for Depression</w:t>
      </w:r>
      <w:r w:rsidR="00005852" w:rsidRPr="00D23C7B">
        <w:t xml:space="preserve"> (New York: Guilford Press, 2013), 208.</w:t>
      </w:r>
      <w:r w:rsidR="00A46EE5" w:rsidRPr="00D23C7B">
        <w:t xml:space="preserve"> Adapted for Karis Fellowships by Nancy Diven.</w:t>
      </w:r>
    </w:p>
  </w:endnote>
  <w:endnote w:id="3">
    <w:p w14:paraId="6D3A7A19" w14:textId="77777777" w:rsidR="00CC1208" w:rsidRPr="00D23C7B" w:rsidRDefault="00CC1208" w:rsidP="002D11EE">
      <w:pPr>
        <w:pStyle w:val="EndnoteText"/>
      </w:pPr>
      <w:r w:rsidRPr="00D23C7B">
        <w:rPr>
          <w:rStyle w:val="EndnoteReference"/>
        </w:rPr>
        <w:endnoteRef/>
      </w:r>
      <w:r w:rsidRPr="00D23C7B">
        <w:t xml:space="preserve"> Karen Horney, </w:t>
      </w:r>
      <w:r w:rsidRPr="00D23C7B">
        <w:rPr>
          <w:i/>
        </w:rPr>
        <w:t>Neurosis and Human Growth</w:t>
      </w:r>
      <w:r w:rsidRPr="00D23C7B">
        <w:t xml:space="preserve"> (New York: Norton, 1991).</w:t>
      </w:r>
    </w:p>
  </w:endnote>
  <w:endnote w:id="4">
    <w:p w14:paraId="66822BE4" w14:textId="2F74B9E3" w:rsidR="00187F08" w:rsidRPr="00D23C7B" w:rsidRDefault="00187F08" w:rsidP="002D11EE">
      <w:pPr>
        <w:pStyle w:val="EndnoteText"/>
        <w:rPr>
          <w:lang w:val="en-GB"/>
        </w:rPr>
      </w:pPr>
      <w:r w:rsidRPr="00D23C7B">
        <w:rPr>
          <w:rStyle w:val="EndnoteReference"/>
        </w:rPr>
        <w:endnoteRef/>
      </w:r>
      <w:r w:rsidRPr="00D23C7B">
        <w:t xml:space="preserve"> </w:t>
      </w:r>
      <w:r w:rsidRPr="00D23C7B">
        <w:rPr>
          <w:lang w:val="en-GB"/>
        </w:rPr>
        <w:t>John 14:6.</w:t>
      </w:r>
    </w:p>
  </w:endnote>
  <w:endnote w:id="5">
    <w:p w14:paraId="09B5FB07" w14:textId="267588E3" w:rsidR="007607D5" w:rsidRPr="00D23C7B" w:rsidRDefault="007607D5" w:rsidP="002D11EE">
      <w:pPr>
        <w:pStyle w:val="EndnoteText"/>
        <w:rPr>
          <w:lang w:val="en-GB"/>
        </w:rPr>
      </w:pPr>
      <w:r w:rsidRPr="00D23C7B">
        <w:rPr>
          <w:rStyle w:val="EndnoteReference"/>
        </w:rPr>
        <w:endnoteRef/>
      </w:r>
      <w:r w:rsidRPr="00D23C7B">
        <w:t xml:space="preserve"> </w:t>
      </w:r>
      <w:r w:rsidR="0070307E" w:rsidRPr="00D23C7B">
        <w:rPr>
          <w:lang w:val="en-GB"/>
        </w:rPr>
        <w:t>Matt. 22:37–39</w:t>
      </w:r>
      <w:r w:rsidR="0070307E">
        <w:rPr>
          <w:lang w:val="en-GB"/>
        </w:rPr>
        <w:t xml:space="preserve">; </w:t>
      </w:r>
      <w:r w:rsidRPr="00D23C7B">
        <w:rPr>
          <w:lang w:val="en-GB"/>
        </w:rPr>
        <w:t xml:space="preserve">1 </w:t>
      </w:r>
      <w:r w:rsidR="008771B0" w:rsidRPr="00D23C7B">
        <w:rPr>
          <w:lang w:val="en-GB"/>
        </w:rPr>
        <w:t>Cor.</w:t>
      </w:r>
      <w:r w:rsidRPr="00D23C7B">
        <w:rPr>
          <w:lang w:val="en-GB"/>
        </w:rPr>
        <w:t xml:space="preserve"> 13:2.</w:t>
      </w:r>
    </w:p>
  </w:endnote>
  <w:endnote w:id="6">
    <w:p w14:paraId="35DEF261" w14:textId="486A37EC" w:rsidR="007D0F30" w:rsidRPr="00D23C7B" w:rsidRDefault="007D0F30" w:rsidP="002D11EE">
      <w:pPr>
        <w:pStyle w:val="EndnoteText"/>
        <w:rPr>
          <w:lang w:val="en-GB"/>
        </w:rPr>
      </w:pPr>
      <w:r w:rsidRPr="00D23C7B">
        <w:rPr>
          <w:rStyle w:val="EndnoteReference"/>
        </w:rPr>
        <w:endnoteRef/>
      </w:r>
      <w:r w:rsidRPr="00D23C7B">
        <w:t xml:space="preserve"> </w:t>
      </w:r>
      <w:r w:rsidR="008771B0" w:rsidRPr="00D23C7B">
        <w:rPr>
          <w:lang w:val="en-GB"/>
        </w:rPr>
        <w:t>Gal.</w:t>
      </w:r>
      <w:r w:rsidRPr="00D23C7B">
        <w:rPr>
          <w:lang w:val="en-GB"/>
        </w:rPr>
        <w:t xml:space="preserve"> 5:2</w:t>
      </w:r>
      <w:r w:rsidR="00A019DC" w:rsidRPr="00D23C7B">
        <w:rPr>
          <w:lang w:val="en-GB"/>
        </w:rPr>
        <w:t>2</w:t>
      </w:r>
      <w:r w:rsidR="006F581A">
        <w:rPr>
          <w:lang w:val="en-GB"/>
        </w:rPr>
        <w:t>–</w:t>
      </w:r>
      <w:r w:rsidRPr="00D23C7B">
        <w:rPr>
          <w:lang w:val="en-GB"/>
        </w:rPr>
        <w:t>23.</w:t>
      </w:r>
    </w:p>
  </w:endnote>
  <w:endnote w:id="7">
    <w:p w14:paraId="4F878263" w14:textId="05443AAB" w:rsidR="002C7B5F" w:rsidRPr="00D23C7B" w:rsidRDefault="002C7B5F" w:rsidP="002D11EE">
      <w:pPr>
        <w:pStyle w:val="EndnoteText"/>
        <w:rPr>
          <w:lang w:val="en-GB"/>
        </w:rPr>
      </w:pPr>
      <w:r w:rsidRPr="00D23C7B">
        <w:rPr>
          <w:rStyle w:val="EndnoteReference"/>
        </w:rPr>
        <w:endnoteRef/>
      </w:r>
      <w:r w:rsidRPr="00D23C7B">
        <w:t xml:space="preserve"> </w:t>
      </w:r>
      <w:r w:rsidRPr="00D23C7B">
        <w:rPr>
          <w:lang w:val="en-GB"/>
        </w:rPr>
        <w:t>Matt. 6:10.</w:t>
      </w:r>
    </w:p>
  </w:endnote>
  <w:endnote w:id="8">
    <w:p w14:paraId="424A1CFA" w14:textId="77777777" w:rsidR="00EA6578" w:rsidRDefault="00EA6578" w:rsidP="00EA6578">
      <w:pPr>
        <w:pStyle w:val="EndnoteText"/>
      </w:pPr>
      <w:r>
        <w:rPr>
          <w:rStyle w:val="EndnoteReference"/>
        </w:rPr>
        <w:endnoteRef/>
      </w:r>
      <w:r>
        <w:t xml:space="preserve"> Gal. 5:22–23.</w:t>
      </w:r>
    </w:p>
  </w:endnote>
  <w:endnote w:id="9">
    <w:p w14:paraId="2072921F" w14:textId="725D45C9" w:rsidR="002C7B5F" w:rsidRPr="00D23C7B" w:rsidRDefault="002C7B5F" w:rsidP="002D11EE">
      <w:pPr>
        <w:pStyle w:val="EndnoteText"/>
        <w:rPr>
          <w:lang w:val="en-GB"/>
        </w:rPr>
      </w:pPr>
      <w:r w:rsidRPr="00D23C7B">
        <w:rPr>
          <w:rStyle w:val="EndnoteReference"/>
        </w:rPr>
        <w:endnoteRef/>
      </w:r>
      <w:r w:rsidRPr="00D23C7B">
        <w:t xml:space="preserve"> </w:t>
      </w:r>
      <w:r w:rsidRPr="00D23C7B">
        <w:rPr>
          <w:lang w:val="en-GB"/>
        </w:rPr>
        <w:t>Matt. 7:24–27.</w:t>
      </w:r>
    </w:p>
  </w:endnote>
  <w:endnote w:id="10">
    <w:p w14:paraId="4DC6DBE1" w14:textId="01AFF0C4" w:rsidR="00B54C6C" w:rsidRPr="00D23C7B" w:rsidRDefault="00B54C6C" w:rsidP="002D11EE">
      <w:pPr>
        <w:pStyle w:val="EndnoteText"/>
        <w:rPr>
          <w:lang w:val="en-GB"/>
        </w:rPr>
      </w:pPr>
      <w:r w:rsidRPr="00D23C7B">
        <w:rPr>
          <w:rStyle w:val="EndnoteReference"/>
        </w:rPr>
        <w:endnoteRef/>
      </w:r>
      <w:r w:rsidRPr="00D23C7B">
        <w:t xml:space="preserve"> John 17:4.</w:t>
      </w:r>
    </w:p>
  </w:endnote>
  <w:endnote w:id="11">
    <w:p w14:paraId="336AA04B" w14:textId="0DBD14D7" w:rsidR="001A6359" w:rsidRPr="001A6359" w:rsidRDefault="001A6359">
      <w:pPr>
        <w:pStyle w:val="EndnoteText"/>
        <w:rPr>
          <w:u w:val="single"/>
        </w:rPr>
      </w:pPr>
      <w:r>
        <w:rPr>
          <w:rStyle w:val="EndnoteReference"/>
        </w:rPr>
        <w:endnoteRef/>
      </w:r>
      <w:r>
        <w:t xml:space="preserve"> </w:t>
      </w:r>
      <w:hyperlink r:id="rId1" w:history="1">
        <w:r>
          <w:rPr>
            <w:rStyle w:val="Hyperlink"/>
          </w:rPr>
          <w:t>content.time.com/time/magazine/article/0,9171,1015863-2,00.html</w:t>
        </w:r>
      </w:hyperlink>
      <w:r w:rsidRPr="001A6359">
        <w:t>.</w:t>
      </w:r>
    </w:p>
  </w:endnote>
  <w:endnote w:id="12">
    <w:p w14:paraId="346F1CFE" w14:textId="08D8BE62" w:rsidR="00837DEC" w:rsidRPr="001A6359" w:rsidRDefault="00837DEC" w:rsidP="002D11EE">
      <w:pPr>
        <w:pStyle w:val="EndnoteText"/>
        <w:rPr>
          <w:u w:val="single"/>
          <w:lang w:val="en-GB"/>
        </w:rPr>
      </w:pPr>
      <w:r w:rsidRPr="00D23C7B">
        <w:rPr>
          <w:rStyle w:val="EndnoteReference"/>
        </w:rPr>
        <w:endnoteRef/>
      </w:r>
      <w:r w:rsidRPr="00D23C7B">
        <w:t xml:space="preserve"> </w:t>
      </w:r>
      <w:r w:rsidRPr="00D23C7B">
        <w:rPr>
          <w:lang w:val="en-GB"/>
        </w:rPr>
        <w:t>Matt. 12:25.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65F4A" w14:textId="77777777" w:rsidR="005D0BB6" w:rsidRDefault="005D0B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A956C" w14:textId="72CF314B" w:rsidR="000E4F4D" w:rsidRDefault="000E4F4D">
    <w:pPr>
      <w:pStyle w:val="Footer"/>
    </w:pPr>
    <w:r w:rsidRPr="0027197E">
      <w:t>karisfellowships.com</w:t>
    </w:r>
    <w:r w:rsidRPr="0027197E">
      <w:tab/>
      <w:t>KF</w:t>
    </w:r>
    <w:r w:rsidR="00CF6EB3">
      <w:t>0-</w:t>
    </w:r>
    <w:r w:rsidR="003F127D">
      <w:t>E</w:t>
    </w:r>
    <w:r w:rsidRPr="0027197E">
      <w:tab/>
    </w:r>
    <w:r w:rsidRPr="0027197E">
      <w:rPr>
        <w:rFonts w:cstheme="minorHAnsi"/>
      </w:rPr>
      <w:t>©</w:t>
    </w:r>
    <w:r w:rsidRPr="0027197E">
      <w:t>20</w:t>
    </w:r>
    <w:r w:rsidR="002E1413">
      <w:t>21</w:t>
    </w:r>
    <w:r w:rsidRPr="0027197E">
      <w:t xml:space="preserve"> Nancy Diven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E5175" w14:textId="77777777" w:rsidR="00EF30C5" w:rsidRDefault="00EF30C5" w:rsidP="00EF30C5">
    <w:pPr>
      <w:pStyle w:val="Footer"/>
    </w:pPr>
  </w:p>
  <w:p w14:paraId="3C09C2A7" w14:textId="71CF9544" w:rsidR="00EF30C5" w:rsidRDefault="00EF30C5" w:rsidP="00EF30C5">
    <w:pPr>
      <w:pStyle w:val="Footer"/>
    </w:pPr>
    <w:r w:rsidRPr="0027197E">
      <w:t>karisfellowships.com</w:t>
    </w:r>
    <w:r w:rsidRPr="0027197E">
      <w:tab/>
      <w:t>KF</w:t>
    </w:r>
    <w:r>
      <w:t>0-E</w:t>
    </w:r>
    <w:r w:rsidRPr="0027197E">
      <w:tab/>
    </w:r>
    <w:r w:rsidRPr="0027197E">
      <w:rPr>
        <w:rFonts w:cstheme="minorHAnsi"/>
      </w:rPr>
      <w:t>©</w:t>
    </w:r>
    <w:r w:rsidRPr="0027197E">
      <w:t>20</w:t>
    </w:r>
    <w:r>
      <w:t>21</w:t>
    </w:r>
    <w:r w:rsidRPr="0027197E">
      <w:t xml:space="preserve"> Nancy Diven</w:t>
    </w:r>
  </w:p>
  <w:p w14:paraId="29077782" w14:textId="51DFFED7" w:rsidR="00242548" w:rsidRDefault="00242548" w:rsidP="00050FE8">
    <w:pPr>
      <w:pStyle w:val="Footer"/>
      <w:tabs>
        <w:tab w:val="left" w:pos="2580"/>
        <w:tab w:val="left" w:pos="3015"/>
        <w:tab w:val="left" w:pos="540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B19B0" w14:textId="77777777" w:rsidR="003A11E3" w:rsidRDefault="003A11E3" w:rsidP="00285B9A">
      <w:pPr>
        <w:spacing w:after="0" w:line="240" w:lineRule="auto"/>
      </w:pPr>
      <w:r>
        <w:separator/>
      </w:r>
    </w:p>
  </w:footnote>
  <w:footnote w:type="continuationSeparator" w:id="0">
    <w:p w14:paraId="0F84BEF0" w14:textId="77777777" w:rsidR="003A11E3" w:rsidRDefault="003A11E3"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D1554" w14:textId="77777777" w:rsidR="005D0BB6" w:rsidRDefault="005D0B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05AFDED5" w14:textId="0152A1AA" w:rsidR="000E4F4D" w:rsidRDefault="000E4F4D" w:rsidP="000E17D4">
        <w:pPr>
          <w:pStyle w:val="Header"/>
          <w:jc w:val="right"/>
        </w:pPr>
        <w:r>
          <w:fldChar w:fldCharType="begin"/>
        </w:r>
        <w:r>
          <w:instrText xml:space="preserve"> PAGE   \* MERGEFORMAT </w:instrText>
        </w:r>
        <w:r>
          <w:fldChar w:fldCharType="separate"/>
        </w:r>
        <w:r w:rsidR="00BE065A">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089F1" w14:textId="77777777" w:rsidR="005D0BB6" w:rsidRDefault="005D0B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18DD"/>
    <w:multiLevelType w:val="hybridMultilevel"/>
    <w:tmpl w:val="B9C8BD50"/>
    <w:lvl w:ilvl="0" w:tplc="31968F62">
      <w:start w:val="1"/>
      <w:numFmt w:val="decimal"/>
      <w:lvlText w:val="%1."/>
      <w:lvlJc w:val="left"/>
      <w:pPr>
        <w:ind w:left="360" w:hanging="360"/>
      </w:pPr>
      <w:rPr>
        <w:b/>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086163E"/>
    <w:multiLevelType w:val="hybridMultilevel"/>
    <w:tmpl w:val="F012A1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228193E"/>
    <w:multiLevelType w:val="hybridMultilevel"/>
    <w:tmpl w:val="A0B6CEE6"/>
    <w:lvl w:ilvl="0" w:tplc="C56E8DFA">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3AAB018D"/>
    <w:multiLevelType w:val="hybridMultilevel"/>
    <w:tmpl w:val="E22080C6"/>
    <w:lvl w:ilvl="0" w:tplc="21DC78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1C2613"/>
    <w:multiLevelType w:val="hybridMultilevel"/>
    <w:tmpl w:val="64580268"/>
    <w:lvl w:ilvl="0" w:tplc="B3928B4E">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784259D6"/>
    <w:multiLevelType w:val="hybridMultilevel"/>
    <w:tmpl w:val="F9527798"/>
    <w:lvl w:ilvl="0" w:tplc="B3928B4E">
      <w:start w:val="1"/>
      <w:numFmt w:val="decimal"/>
      <w:lvlText w:val="%1."/>
      <w:lvlJc w:val="left"/>
      <w:pPr>
        <w:ind w:left="1080" w:hanging="360"/>
      </w:pPr>
      <w:rPr>
        <w:b/>
        <w:i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995764794">
    <w:abstractNumId w:val="3"/>
  </w:num>
  <w:num w:numId="2" w16cid:durableId="400980719">
    <w:abstractNumId w:val="5"/>
  </w:num>
  <w:num w:numId="3" w16cid:durableId="1869025115">
    <w:abstractNumId w:val="4"/>
  </w:num>
  <w:num w:numId="4" w16cid:durableId="1081492037">
    <w:abstractNumId w:val="1"/>
  </w:num>
  <w:num w:numId="5" w16cid:durableId="836113522">
    <w:abstractNumId w:val="2"/>
  </w:num>
  <w:num w:numId="6" w16cid:durableId="1392079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432"/>
    <w:rsid w:val="00002A6D"/>
    <w:rsid w:val="00005852"/>
    <w:rsid w:val="00007597"/>
    <w:rsid w:val="000166AA"/>
    <w:rsid w:val="00016F08"/>
    <w:rsid w:val="00016FED"/>
    <w:rsid w:val="000209A1"/>
    <w:rsid w:val="0002514D"/>
    <w:rsid w:val="00027217"/>
    <w:rsid w:val="00030145"/>
    <w:rsid w:val="00033CB8"/>
    <w:rsid w:val="00040364"/>
    <w:rsid w:val="00040677"/>
    <w:rsid w:val="00043A0C"/>
    <w:rsid w:val="00043E89"/>
    <w:rsid w:val="00044B26"/>
    <w:rsid w:val="000474D3"/>
    <w:rsid w:val="000502F0"/>
    <w:rsid w:val="00050FE8"/>
    <w:rsid w:val="00052FBC"/>
    <w:rsid w:val="00054C29"/>
    <w:rsid w:val="00055096"/>
    <w:rsid w:val="000566AD"/>
    <w:rsid w:val="0005672A"/>
    <w:rsid w:val="00057148"/>
    <w:rsid w:val="0006201C"/>
    <w:rsid w:val="00062C4A"/>
    <w:rsid w:val="00064F2B"/>
    <w:rsid w:val="00066250"/>
    <w:rsid w:val="0006637C"/>
    <w:rsid w:val="00066CEF"/>
    <w:rsid w:val="000721A3"/>
    <w:rsid w:val="000770DF"/>
    <w:rsid w:val="00081E98"/>
    <w:rsid w:val="00083AD0"/>
    <w:rsid w:val="00083D70"/>
    <w:rsid w:val="00083EE9"/>
    <w:rsid w:val="0008694C"/>
    <w:rsid w:val="00090159"/>
    <w:rsid w:val="00092DF6"/>
    <w:rsid w:val="000A4B35"/>
    <w:rsid w:val="000B09B3"/>
    <w:rsid w:val="000B1ACE"/>
    <w:rsid w:val="000B2A3A"/>
    <w:rsid w:val="000B2BE1"/>
    <w:rsid w:val="000B4CC7"/>
    <w:rsid w:val="000B5A93"/>
    <w:rsid w:val="000B5CFE"/>
    <w:rsid w:val="000B70A4"/>
    <w:rsid w:val="000C347C"/>
    <w:rsid w:val="000C53F6"/>
    <w:rsid w:val="000C6416"/>
    <w:rsid w:val="000C64B1"/>
    <w:rsid w:val="000D0B82"/>
    <w:rsid w:val="000D7A98"/>
    <w:rsid w:val="000E0522"/>
    <w:rsid w:val="000E105B"/>
    <w:rsid w:val="000E17D4"/>
    <w:rsid w:val="000E4F4D"/>
    <w:rsid w:val="000E6443"/>
    <w:rsid w:val="000E7819"/>
    <w:rsid w:val="000F3EEA"/>
    <w:rsid w:val="000F53A3"/>
    <w:rsid w:val="00100D68"/>
    <w:rsid w:val="00101D32"/>
    <w:rsid w:val="001038A7"/>
    <w:rsid w:val="00110DE6"/>
    <w:rsid w:val="00111183"/>
    <w:rsid w:val="00112B5F"/>
    <w:rsid w:val="00120210"/>
    <w:rsid w:val="00126044"/>
    <w:rsid w:val="0013164A"/>
    <w:rsid w:val="00132AAB"/>
    <w:rsid w:val="00134F22"/>
    <w:rsid w:val="00134F87"/>
    <w:rsid w:val="00140CAC"/>
    <w:rsid w:val="00142EC8"/>
    <w:rsid w:val="00154928"/>
    <w:rsid w:val="00155DB5"/>
    <w:rsid w:val="001575A4"/>
    <w:rsid w:val="00163959"/>
    <w:rsid w:val="001649F3"/>
    <w:rsid w:val="00166369"/>
    <w:rsid w:val="00172C32"/>
    <w:rsid w:val="001856C4"/>
    <w:rsid w:val="00185BCD"/>
    <w:rsid w:val="00186BE3"/>
    <w:rsid w:val="00186D96"/>
    <w:rsid w:val="00187F08"/>
    <w:rsid w:val="0019080B"/>
    <w:rsid w:val="00191F3A"/>
    <w:rsid w:val="00192E2F"/>
    <w:rsid w:val="001957E0"/>
    <w:rsid w:val="001A005A"/>
    <w:rsid w:val="001A53F4"/>
    <w:rsid w:val="001A5ECC"/>
    <w:rsid w:val="001A6359"/>
    <w:rsid w:val="001B00EC"/>
    <w:rsid w:val="001B20E5"/>
    <w:rsid w:val="001B26FF"/>
    <w:rsid w:val="001B2E64"/>
    <w:rsid w:val="001B5D57"/>
    <w:rsid w:val="001B5E98"/>
    <w:rsid w:val="001B6E13"/>
    <w:rsid w:val="001C3C5B"/>
    <w:rsid w:val="001C3F16"/>
    <w:rsid w:val="001C423F"/>
    <w:rsid w:val="001C4C58"/>
    <w:rsid w:val="001C55A0"/>
    <w:rsid w:val="001C58D3"/>
    <w:rsid w:val="001C7E7D"/>
    <w:rsid w:val="001D341F"/>
    <w:rsid w:val="001D6BBE"/>
    <w:rsid w:val="001D6FB2"/>
    <w:rsid w:val="001E153C"/>
    <w:rsid w:val="001E4CA0"/>
    <w:rsid w:val="001E59D6"/>
    <w:rsid w:val="001F0E0E"/>
    <w:rsid w:val="00205AA4"/>
    <w:rsid w:val="00213D64"/>
    <w:rsid w:val="00214E4F"/>
    <w:rsid w:val="00215B37"/>
    <w:rsid w:val="00216D75"/>
    <w:rsid w:val="00222D70"/>
    <w:rsid w:val="00222F52"/>
    <w:rsid w:val="002235A2"/>
    <w:rsid w:val="00224741"/>
    <w:rsid w:val="002275BF"/>
    <w:rsid w:val="00231C31"/>
    <w:rsid w:val="002320F0"/>
    <w:rsid w:val="0023273F"/>
    <w:rsid w:val="002336CF"/>
    <w:rsid w:val="0023413D"/>
    <w:rsid w:val="002414B0"/>
    <w:rsid w:val="00242548"/>
    <w:rsid w:val="00244CC6"/>
    <w:rsid w:val="00245761"/>
    <w:rsid w:val="00245E5A"/>
    <w:rsid w:val="00247512"/>
    <w:rsid w:val="0025025C"/>
    <w:rsid w:val="0025100C"/>
    <w:rsid w:val="00253672"/>
    <w:rsid w:val="00253BE9"/>
    <w:rsid w:val="00254EFA"/>
    <w:rsid w:val="00255295"/>
    <w:rsid w:val="00257502"/>
    <w:rsid w:val="0025781D"/>
    <w:rsid w:val="00257D4E"/>
    <w:rsid w:val="0026297D"/>
    <w:rsid w:val="0027197E"/>
    <w:rsid w:val="002743B5"/>
    <w:rsid w:val="00274C48"/>
    <w:rsid w:val="00276DAE"/>
    <w:rsid w:val="0028109B"/>
    <w:rsid w:val="002848A7"/>
    <w:rsid w:val="002850F2"/>
    <w:rsid w:val="00285197"/>
    <w:rsid w:val="00285B9A"/>
    <w:rsid w:val="002866A7"/>
    <w:rsid w:val="0029303E"/>
    <w:rsid w:val="00293550"/>
    <w:rsid w:val="00294CF5"/>
    <w:rsid w:val="0029692E"/>
    <w:rsid w:val="002A38FD"/>
    <w:rsid w:val="002A55C0"/>
    <w:rsid w:val="002A7B53"/>
    <w:rsid w:val="002A7BF4"/>
    <w:rsid w:val="002B0FB6"/>
    <w:rsid w:val="002B18F9"/>
    <w:rsid w:val="002B29FC"/>
    <w:rsid w:val="002C2742"/>
    <w:rsid w:val="002C2BC3"/>
    <w:rsid w:val="002C330C"/>
    <w:rsid w:val="002C3D09"/>
    <w:rsid w:val="002C7B5F"/>
    <w:rsid w:val="002C7D71"/>
    <w:rsid w:val="002D11EE"/>
    <w:rsid w:val="002D6546"/>
    <w:rsid w:val="002D6776"/>
    <w:rsid w:val="002D74E3"/>
    <w:rsid w:val="002E07DB"/>
    <w:rsid w:val="002E1413"/>
    <w:rsid w:val="002E1E0E"/>
    <w:rsid w:val="002F6D9C"/>
    <w:rsid w:val="00302030"/>
    <w:rsid w:val="00303CFD"/>
    <w:rsid w:val="003108A1"/>
    <w:rsid w:val="00313119"/>
    <w:rsid w:val="00321BDB"/>
    <w:rsid w:val="00324045"/>
    <w:rsid w:val="003243A7"/>
    <w:rsid w:val="00326187"/>
    <w:rsid w:val="00327945"/>
    <w:rsid w:val="00331EF6"/>
    <w:rsid w:val="0033210D"/>
    <w:rsid w:val="00332886"/>
    <w:rsid w:val="00333EDF"/>
    <w:rsid w:val="00337187"/>
    <w:rsid w:val="00343615"/>
    <w:rsid w:val="00346515"/>
    <w:rsid w:val="003534E8"/>
    <w:rsid w:val="00354399"/>
    <w:rsid w:val="00356175"/>
    <w:rsid w:val="0036351D"/>
    <w:rsid w:val="00364554"/>
    <w:rsid w:val="00367357"/>
    <w:rsid w:val="00367719"/>
    <w:rsid w:val="0036786D"/>
    <w:rsid w:val="003745F6"/>
    <w:rsid w:val="00375508"/>
    <w:rsid w:val="00376315"/>
    <w:rsid w:val="003763AE"/>
    <w:rsid w:val="00381063"/>
    <w:rsid w:val="00381760"/>
    <w:rsid w:val="00386D95"/>
    <w:rsid w:val="00393FA5"/>
    <w:rsid w:val="0039687A"/>
    <w:rsid w:val="003970F4"/>
    <w:rsid w:val="00397EFC"/>
    <w:rsid w:val="003A11E3"/>
    <w:rsid w:val="003A2654"/>
    <w:rsid w:val="003A4FAE"/>
    <w:rsid w:val="003A79EC"/>
    <w:rsid w:val="003B39D7"/>
    <w:rsid w:val="003B6BC0"/>
    <w:rsid w:val="003D1E97"/>
    <w:rsid w:val="003D3E1E"/>
    <w:rsid w:val="003D7000"/>
    <w:rsid w:val="003E5790"/>
    <w:rsid w:val="003E5C40"/>
    <w:rsid w:val="003F127D"/>
    <w:rsid w:val="003F3E14"/>
    <w:rsid w:val="003F4FC7"/>
    <w:rsid w:val="003F6649"/>
    <w:rsid w:val="003F7B1D"/>
    <w:rsid w:val="00404CE6"/>
    <w:rsid w:val="00407A4E"/>
    <w:rsid w:val="00410262"/>
    <w:rsid w:val="0041301F"/>
    <w:rsid w:val="00415B2A"/>
    <w:rsid w:val="00420AE4"/>
    <w:rsid w:val="0042185F"/>
    <w:rsid w:val="004358B6"/>
    <w:rsid w:val="00436539"/>
    <w:rsid w:val="00447BAE"/>
    <w:rsid w:val="00453226"/>
    <w:rsid w:val="004535D2"/>
    <w:rsid w:val="0045576A"/>
    <w:rsid w:val="00457326"/>
    <w:rsid w:val="00461B7B"/>
    <w:rsid w:val="00463136"/>
    <w:rsid w:val="004661E6"/>
    <w:rsid w:val="00466C2B"/>
    <w:rsid w:val="0047032F"/>
    <w:rsid w:val="004708B7"/>
    <w:rsid w:val="00476EC0"/>
    <w:rsid w:val="00477880"/>
    <w:rsid w:val="004827BE"/>
    <w:rsid w:val="004842A7"/>
    <w:rsid w:val="004855AD"/>
    <w:rsid w:val="00485D3F"/>
    <w:rsid w:val="004911FC"/>
    <w:rsid w:val="004914A3"/>
    <w:rsid w:val="00491848"/>
    <w:rsid w:val="00491970"/>
    <w:rsid w:val="004959A6"/>
    <w:rsid w:val="00497702"/>
    <w:rsid w:val="004A164D"/>
    <w:rsid w:val="004A2C12"/>
    <w:rsid w:val="004A3777"/>
    <w:rsid w:val="004A641F"/>
    <w:rsid w:val="004A76DB"/>
    <w:rsid w:val="004B057E"/>
    <w:rsid w:val="004B1AF7"/>
    <w:rsid w:val="004B4C89"/>
    <w:rsid w:val="004B5D39"/>
    <w:rsid w:val="004C14EA"/>
    <w:rsid w:val="004C3AC7"/>
    <w:rsid w:val="004D002F"/>
    <w:rsid w:val="004D5F1D"/>
    <w:rsid w:val="004E2A41"/>
    <w:rsid w:val="004E4FD5"/>
    <w:rsid w:val="004E535F"/>
    <w:rsid w:val="004E62C0"/>
    <w:rsid w:val="004E6A5E"/>
    <w:rsid w:val="004F0B04"/>
    <w:rsid w:val="004F1C1A"/>
    <w:rsid w:val="004F1FB2"/>
    <w:rsid w:val="004F35B4"/>
    <w:rsid w:val="005028C5"/>
    <w:rsid w:val="005073A8"/>
    <w:rsid w:val="00507760"/>
    <w:rsid w:val="00511563"/>
    <w:rsid w:val="00511E8A"/>
    <w:rsid w:val="0051546E"/>
    <w:rsid w:val="005155E8"/>
    <w:rsid w:val="005157A8"/>
    <w:rsid w:val="00520DC1"/>
    <w:rsid w:val="00525DBC"/>
    <w:rsid w:val="0053124C"/>
    <w:rsid w:val="00536A43"/>
    <w:rsid w:val="005411EA"/>
    <w:rsid w:val="00542076"/>
    <w:rsid w:val="00543C24"/>
    <w:rsid w:val="00544C13"/>
    <w:rsid w:val="00545B59"/>
    <w:rsid w:val="00550DFB"/>
    <w:rsid w:val="0055510A"/>
    <w:rsid w:val="0055651B"/>
    <w:rsid w:val="0056071E"/>
    <w:rsid w:val="0056242B"/>
    <w:rsid w:val="005626DF"/>
    <w:rsid w:val="005628E7"/>
    <w:rsid w:val="00564B2B"/>
    <w:rsid w:val="00565A53"/>
    <w:rsid w:val="00573101"/>
    <w:rsid w:val="00573AF0"/>
    <w:rsid w:val="00574A72"/>
    <w:rsid w:val="00576C4F"/>
    <w:rsid w:val="0057723E"/>
    <w:rsid w:val="00581B83"/>
    <w:rsid w:val="005859F1"/>
    <w:rsid w:val="005906A4"/>
    <w:rsid w:val="0059203B"/>
    <w:rsid w:val="00593E04"/>
    <w:rsid w:val="005940F3"/>
    <w:rsid w:val="005951A9"/>
    <w:rsid w:val="005965F0"/>
    <w:rsid w:val="005A40FA"/>
    <w:rsid w:val="005A4AB4"/>
    <w:rsid w:val="005A7368"/>
    <w:rsid w:val="005A7A36"/>
    <w:rsid w:val="005B00D5"/>
    <w:rsid w:val="005B5136"/>
    <w:rsid w:val="005B526D"/>
    <w:rsid w:val="005B6BAE"/>
    <w:rsid w:val="005C1E26"/>
    <w:rsid w:val="005C291E"/>
    <w:rsid w:val="005C4787"/>
    <w:rsid w:val="005C5BBD"/>
    <w:rsid w:val="005D0BB6"/>
    <w:rsid w:val="005D7720"/>
    <w:rsid w:val="005E403F"/>
    <w:rsid w:val="005E6BB8"/>
    <w:rsid w:val="005E73F5"/>
    <w:rsid w:val="005F08E5"/>
    <w:rsid w:val="005F286D"/>
    <w:rsid w:val="005F4473"/>
    <w:rsid w:val="005F55A0"/>
    <w:rsid w:val="005F6931"/>
    <w:rsid w:val="00602AA8"/>
    <w:rsid w:val="00606A2F"/>
    <w:rsid w:val="0060731C"/>
    <w:rsid w:val="00610C7D"/>
    <w:rsid w:val="0061117B"/>
    <w:rsid w:val="00624493"/>
    <w:rsid w:val="00624B1D"/>
    <w:rsid w:val="00627456"/>
    <w:rsid w:val="00634101"/>
    <w:rsid w:val="00644B65"/>
    <w:rsid w:val="0064748E"/>
    <w:rsid w:val="00650873"/>
    <w:rsid w:val="006509CD"/>
    <w:rsid w:val="00650DF5"/>
    <w:rsid w:val="00651215"/>
    <w:rsid w:val="00651431"/>
    <w:rsid w:val="006520A7"/>
    <w:rsid w:val="006549A5"/>
    <w:rsid w:val="00657705"/>
    <w:rsid w:val="0066050F"/>
    <w:rsid w:val="0066498A"/>
    <w:rsid w:val="00667C88"/>
    <w:rsid w:val="00670B52"/>
    <w:rsid w:val="00674368"/>
    <w:rsid w:val="00675C33"/>
    <w:rsid w:val="00677EEC"/>
    <w:rsid w:val="00682395"/>
    <w:rsid w:val="006835F1"/>
    <w:rsid w:val="00684407"/>
    <w:rsid w:val="006846DA"/>
    <w:rsid w:val="00687A8C"/>
    <w:rsid w:val="00691D83"/>
    <w:rsid w:val="006935D7"/>
    <w:rsid w:val="006940AD"/>
    <w:rsid w:val="00694E99"/>
    <w:rsid w:val="006A1A5F"/>
    <w:rsid w:val="006A412C"/>
    <w:rsid w:val="006A4C84"/>
    <w:rsid w:val="006A5F07"/>
    <w:rsid w:val="006A71D5"/>
    <w:rsid w:val="006B3D2B"/>
    <w:rsid w:val="006C05C3"/>
    <w:rsid w:val="006C1C2A"/>
    <w:rsid w:val="006C4057"/>
    <w:rsid w:val="006C5471"/>
    <w:rsid w:val="006D696E"/>
    <w:rsid w:val="006E60F7"/>
    <w:rsid w:val="006E6ADB"/>
    <w:rsid w:val="006E791C"/>
    <w:rsid w:val="006E7D62"/>
    <w:rsid w:val="006F00DF"/>
    <w:rsid w:val="006F0D16"/>
    <w:rsid w:val="006F3107"/>
    <w:rsid w:val="006F581A"/>
    <w:rsid w:val="00700CFF"/>
    <w:rsid w:val="0070307E"/>
    <w:rsid w:val="00706A96"/>
    <w:rsid w:val="00716D35"/>
    <w:rsid w:val="00716E6B"/>
    <w:rsid w:val="007171A5"/>
    <w:rsid w:val="00723C6F"/>
    <w:rsid w:val="00726037"/>
    <w:rsid w:val="0073106D"/>
    <w:rsid w:val="00733BD8"/>
    <w:rsid w:val="00735FEE"/>
    <w:rsid w:val="00737926"/>
    <w:rsid w:val="00741BCC"/>
    <w:rsid w:val="00746B88"/>
    <w:rsid w:val="00746D2C"/>
    <w:rsid w:val="00751546"/>
    <w:rsid w:val="00753259"/>
    <w:rsid w:val="007535AD"/>
    <w:rsid w:val="0075434B"/>
    <w:rsid w:val="007607D5"/>
    <w:rsid w:val="007641F1"/>
    <w:rsid w:val="007664C2"/>
    <w:rsid w:val="00767779"/>
    <w:rsid w:val="0077116D"/>
    <w:rsid w:val="0077168D"/>
    <w:rsid w:val="00772B72"/>
    <w:rsid w:val="00773310"/>
    <w:rsid w:val="0077390D"/>
    <w:rsid w:val="00773FE7"/>
    <w:rsid w:val="00776648"/>
    <w:rsid w:val="00781EF0"/>
    <w:rsid w:val="007832C7"/>
    <w:rsid w:val="00785246"/>
    <w:rsid w:val="00790DF4"/>
    <w:rsid w:val="00791035"/>
    <w:rsid w:val="00792659"/>
    <w:rsid w:val="00793996"/>
    <w:rsid w:val="00794592"/>
    <w:rsid w:val="0079505F"/>
    <w:rsid w:val="00796A72"/>
    <w:rsid w:val="007A0731"/>
    <w:rsid w:val="007A5032"/>
    <w:rsid w:val="007A7C8A"/>
    <w:rsid w:val="007B06F9"/>
    <w:rsid w:val="007B514B"/>
    <w:rsid w:val="007B6F24"/>
    <w:rsid w:val="007B73BC"/>
    <w:rsid w:val="007B748A"/>
    <w:rsid w:val="007C0D49"/>
    <w:rsid w:val="007C0FE8"/>
    <w:rsid w:val="007C3716"/>
    <w:rsid w:val="007C6BDF"/>
    <w:rsid w:val="007C6E86"/>
    <w:rsid w:val="007C72A5"/>
    <w:rsid w:val="007D064B"/>
    <w:rsid w:val="007D0F30"/>
    <w:rsid w:val="007D2B6E"/>
    <w:rsid w:val="007D61B9"/>
    <w:rsid w:val="007D6C28"/>
    <w:rsid w:val="007D7E83"/>
    <w:rsid w:val="007E47F5"/>
    <w:rsid w:val="007F5FB1"/>
    <w:rsid w:val="007F67CA"/>
    <w:rsid w:val="007F7FD5"/>
    <w:rsid w:val="00802C33"/>
    <w:rsid w:val="0080392B"/>
    <w:rsid w:val="0080722B"/>
    <w:rsid w:val="008076B1"/>
    <w:rsid w:val="008102D4"/>
    <w:rsid w:val="00810CA1"/>
    <w:rsid w:val="00811D30"/>
    <w:rsid w:val="00813164"/>
    <w:rsid w:val="00815096"/>
    <w:rsid w:val="008212E6"/>
    <w:rsid w:val="00821B3E"/>
    <w:rsid w:val="008224FA"/>
    <w:rsid w:val="008251B9"/>
    <w:rsid w:val="00825B98"/>
    <w:rsid w:val="0083108F"/>
    <w:rsid w:val="00832061"/>
    <w:rsid w:val="00835203"/>
    <w:rsid w:val="00836366"/>
    <w:rsid w:val="00837DEC"/>
    <w:rsid w:val="00840467"/>
    <w:rsid w:val="008408E8"/>
    <w:rsid w:val="00841630"/>
    <w:rsid w:val="00843B3C"/>
    <w:rsid w:val="00846F6D"/>
    <w:rsid w:val="00853864"/>
    <w:rsid w:val="008557EC"/>
    <w:rsid w:val="00857429"/>
    <w:rsid w:val="00860438"/>
    <w:rsid w:val="008648C2"/>
    <w:rsid w:val="0087513F"/>
    <w:rsid w:val="00875B58"/>
    <w:rsid w:val="00876EEA"/>
    <w:rsid w:val="008771B0"/>
    <w:rsid w:val="008813A7"/>
    <w:rsid w:val="00881BE8"/>
    <w:rsid w:val="0088304D"/>
    <w:rsid w:val="0088555E"/>
    <w:rsid w:val="00886360"/>
    <w:rsid w:val="00890090"/>
    <w:rsid w:val="00892D68"/>
    <w:rsid w:val="00894C7A"/>
    <w:rsid w:val="00895265"/>
    <w:rsid w:val="00896581"/>
    <w:rsid w:val="008973D4"/>
    <w:rsid w:val="008A1066"/>
    <w:rsid w:val="008A335D"/>
    <w:rsid w:val="008A72A9"/>
    <w:rsid w:val="008B2EC0"/>
    <w:rsid w:val="008B49D5"/>
    <w:rsid w:val="008B64D8"/>
    <w:rsid w:val="008C1651"/>
    <w:rsid w:val="008C3268"/>
    <w:rsid w:val="008C7BDB"/>
    <w:rsid w:val="008D16DA"/>
    <w:rsid w:val="008D39CE"/>
    <w:rsid w:val="008D5181"/>
    <w:rsid w:val="008D719E"/>
    <w:rsid w:val="008D7456"/>
    <w:rsid w:val="008E28A7"/>
    <w:rsid w:val="008E3C71"/>
    <w:rsid w:val="008E43E2"/>
    <w:rsid w:val="008E5583"/>
    <w:rsid w:val="008F1D3C"/>
    <w:rsid w:val="008F4A3E"/>
    <w:rsid w:val="008F7AC8"/>
    <w:rsid w:val="008F7AEF"/>
    <w:rsid w:val="0090151D"/>
    <w:rsid w:val="009023B8"/>
    <w:rsid w:val="00907569"/>
    <w:rsid w:val="00912855"/>
    <w:rsid w:val="00916276"/>
    <w:rsid w:val="00917586"/>
    <w:rsid w:val="00920D46"/>
    <w:rsid w:val="00920D6F"/>
    <w:rsid w:val="00931D70"/>
    <w:rsid w:val="009328A9"/>
    <w:rsid w:val="00933C38"/>
    <w:rsid w:val="00934821"/>
    <w:rsid w:val="0094091A"/>
    <w:rsid w:val="00943A17"/>
    <w:rsid w:val="00945280"/>
    <w:rsid w:val="00946BA8"/>
    <w:rsid w:val="009508E6"/>
    <w:rsid w:val="0095703D"/>
    <w:rsid w:val="00962DAF"/>
    <w:rsid w:val="00965306"/>
    <w:rsid w:val="00967000"/>
    <w:rsid w:val="00972C04"/>
    <w:rsid w:val="00972D5C"/>
    <w:rsid w:val="00972E91"/>
    <w:rsid w:val="00974389"/>
    <w:rsid w:val="009772D1"/>
    <w:rsid w:val="0098048C"/>
    <w:rsid w:val="00983BA8"/>
    <w:rsid w:val="0098613D"/>
    <w:rsid w:val="00986DB9"/>
    <w:rsid w:val="009875CA"/>
    <w:rsid w:val="0099017F"/>
    <w:rsid w:val="00990D7A"/>
    <w:rsid w:val="009931CB"/>
    <w:rsid w:val="009932A6"/>
    <w:rsid w:val="009A055D"/>
    <w:rsid w:val="009A21B7"/>
    <w:rsid w:val="009A3F1F"/>
    <w:rsid w:val="009A4FA3"/>
    <w:rsid w:val="009A72EA"/>
    <w:rsid w:val="009A79F2"/>
    <w:rsid w:val="009A7E8A"/>
    <w:rsid w:val="009B359B"/>
    <w:rsid w:val="009B3B66"/>
    <w:rsid w:val="009B424C"/>
    <w:rsid w:val="009B4254"/>
    <w:rsid w:val="009B5B3F"/>
    <w:rsid w:val="009B6829"/>
    <w:rsid w:val="009C55F6"/>
    <w:rsid w:val="009C6F02"/>
    <w:rsid w:val="009C72D1"/>
    <w:rsid w:val="009C7E71"/>
    <w:rsid w:val="009D1728"/>
    <w:rsid w:val="009E040C"/>
    <w:rsid w:val="009E1B40"/>
    <w:rsid w:val="009E3810"/>
    <w:rsid w:val="009E5308"/>
    <w:rsid w:val="009F090F"/>
    <w:rsid w:val="009F3DBB"/>
    <w:rsid w:val="009F4426"/>
    <w:rsid w:val="009F5CB0"/>
    <w:rsid w:val="009F6407"/>
    <w:rsid w:val="009F65A9"/>
    <w:rsid w:val="00A019DC"/>
    <w:rsid w:val="00A119FA"/>
    <w:rsid w:val="00A176D9"/>
    <w:rsid w:val="00A22284"/>
    <w:rsid w:val="00A23626"/>
    <w:rsid w:val="00A23EBA"/>
    <w:rsid w:val="00A25B56"/>
    <w:rsid w:val="00A25F3D"/>
    <w:rsid w:val="00A260CE"/>
    <w:rsid w:val="00A2741B"/>
    <w:rsid w:val="00A30916"/>
    <w:rsid w:val="00A31908"/>
    <w:rsid w:val="00A34071"/>
    <w:rsid w:val="00A34218"/>
    <w:rsid w:val="00A37A01"/>
    <w:rsid w:val="00A40CB4"/>
    <w:rsid w:val="00A42DB2"/>
    <w:rsid w:val="00A44713"/>
    <w:rsid w:val="00A44F3F"/>
    <w:rsid w:val="00A46EE5"/>
    <w:rsid w:val="00A51736"/>
    <w:rsid w:val="00A5699F"/>
    <w:rsid w:val="00A571FD"/>
    <w:rsid w:val="00A61361"/>
    <w:rsid w:val="00A616B1"/>
    <w:rsid w:val="00A65223"/>
    <w:rsid w:val="00A669CD"/>
    <w:rsid w:val="00A6746C"/>
    <w:rsid w:val="00A71001"/>
    <w:rsid w:val="00A73537"/>
    <w:rsid w:val="00A77F83"/>
    <w:rsid w:val="00A81CF5"/>
    <w:rsid w:val="00A832C6"/>
    <w:rsid w:val="00A8659C"/>
    <w:rsid w:val="00A90901"/>
    <w:rsid w:val="00A91AFA"/>
    <w:rsid w:val="00A94845"/>
    <w:rsid w:val="00AA2603"/>
    <w:rsid w:val="00AB3A7D"/>
    <w:rsid w:val="00AD268E"/>
    <w:rsid w:val="00AD5672"/>
    <w:rsid w:val="00AD6F05"/>
    <w:rsid w:val="00AE2DCC"/>
    <w:rsid w:val="00AE388B"/>
    <w:rsid w:val="00AE49A2"/>
    <w:rsid w:val="00AE6B6A"/>
    <w:rsid w:val="00AE77AC"/>
    <w:rsid w:val="00AF286C"/>
    <w:rsid w:val="00AF58DD"/>
    <w:rsid w:val="00B0321B"/>
    <w:rsid w:val="00B05396"/>
    <w:rsid w:val="00B065EA"/>
    <w:rsid w:val="00B13B66"/>
    <w:rsid w:val="00B13F8E"/>
    <w:rsid w:val="00B14762"/>
    <w:rsid w:val="00B15EC2"/>
    <w:rsid w:val="00B161B4"/>
    <w:rsid w:val="00B17AB2"/>
    <w:rsid w:val="00B20EC2"/>
    <w:rsid w:val="00B223DB"/>
    <w:rsid w:val="00B22FBF"/>
    <w:rsid w:val="00B23E8D"/>
    <w:rsid w:val="00B2543E"/>
    <w:rsid w:val="00B27F74"/>
    <w:rsid w:val="00B32A8C"/>
    <w:rsid w:val="00B3647B"/>
    <w:rsid w:val="00B36FEB"/>
    <w:rsid w:val="00B41F36"/>
    <w:rsid w:val="00B54C6C"/>
    <w:rsid w:val="00B554D7"/>
    <w:rsid w:val="00B65614"/>
    <w:rsid w:val="00B667EB"/>
    <w:rsid w:val="00B67617"/>
    <w:rsid w:val="00B75CE2"/>
    <w:rsid w:val="00B84DD2"/>
    <w:rsid w:val="00B850D9"/>
    <w:rsid w:val="00B94F44"/>
    <w:rsid w:val="00B95A32"/>
    <w:rsid w:val="00BA4485"/>
    <w:rsid w:val="00BB140B"/>
    <w:rsid w:val="00BB1A3F"/>
    <w:rsid w:val="00BB2691"/>
    <w:rsid w:val="00BB370F"/>
    <w:rsid w:val="00BB4185"/>
    <w:rsid w:val="00BB43AC"/>
    <w:rsid w:val="00BB4FA2"/>
    <w:rsid w:val="00BC269E"/>
    <w:rsid w:val="00BC68FD"/>
    <w:rsid w:val="00BC7B7D"/>
    <w:rsid w:val="00BC7D80"/>
    <w:rsid w:val="00BD13F4"/>
    <w:rsid w:val="00BD1E41"/>
    <w:rsid w:val="00BD1EA7"/>
    <w:rsid w:val="00BD2CDD"/>
    <w:rsid w:val="00BD587B"/>
    <w:rsid w:val="00BE065A"/>
    <w:rsid w:val="00BE610E"/>
    <w:rsid w:val="00BE7934"/>
    <w:rsid w:val="00BF126D"/>
    <w:rsid w:val="00BF13A5"/>
    <w:rsid w:val="00BF312B"/>
    <w:rsid w:val="00BF477E"/>
    <w:rsid w:val="00C07A44"/>
    <w:rsid w:val="00C11B23"/>
    <w:rsid w:val="00C14C36"/>
    <w:rsid w:val="00C166C4"/>
    <w:rsid w:val="00C16DED"/>
    <w:rsid w:val="00C20AD8"/>
    <w:rsid w:val="00C21432"/>
    <w:rsid w:val="00C23AE0"/>
    <w:rsid w:val="00C24F6F"/>
    <w:rsid w:val="00C256D6"/>
    <w:rsid w:val="00C267F6"/>
    <w:rsid w:val="00C374A8"/>
    <w:rsid w:val="00C40D2B"/>
    <w:rsid w:val="00C42D46"/>
    <w:rsid w:val="00C43A76"/>
    <w:rsid w:val="00C46D80"/>
    <w:rsid w:val="00C4704A"/>
    <w:rsid w:val="00C4709A"/>
    <w:rsid w:val="00C50D40"/>
    <w:rsid w:val="00C54B2E"/>
    <w:rsid w:val="00C558D7"/>
    <w:rsid w:val="00C571AA"/>
    <w:rsid w:val="00C61F33"/>
    <w:rsid w:val="00C622D9"/>
    <w:rsid w:val="00C63D02"/>
    <w:rsid w:val="00C66FC7"/>
    <w:rsid w:val="00C67460"/>
    <w:rsid w:val="00C74950"/>
    <w:rsid w:val="00C7650B"/>
    <w:rsid w:val="00C81880"/>
    <w:rsid w:val="00C83FF6"/>
    <w:rsid w:val="00C855CA"/>
    <w:rsid w:val="00C9056A"/>
    <w:rsid w:val="00C92A5E"/>
    <w:rsid w:val="00C9367E"/>
    <w:rsid w:val="00C9389C"/>
    <w:rsid w:val="00CA1C1D"/>
    <w:rsid w:val="00CA1F14"/>
    <w:rsid w:val="00CA33CE"/>
    <w:rsid w:val="00CA47C4"/>
    <w:rsid w:val="00CB1BE0"/>
    <w:rsid w:val="00CB4F82"/>
    <w:rsid w:val="00CB60F9"/>
    <w:rsid w:val="00CB7A87"/>
    <w:rsid w:val="00CC0140"/>
    <w:rsid w:val="00CC1208"/>
    <w:rsid w:val="00CC1841"/>
    <w:rsid w:val="00CC5D07"/>
    <w:rsid w:val="00CC70EB"/>
    <w:rsid w:val="00CD010C"/>
    <w:rsid w:val="00CD37B9"/>
    <w:rsid w:val="00CD6B65"/>
    <w:rsid w:val="00CE107E"/>
    <w:rsid w:val="00CE2B4D"/>
    <w:rsid w:val="00CE3129"/>
    <w:rsid w:val="00CE4817"/>
    <w:rsid w:val="00CE7973"/>
    <w:rsid w:val="00CF6EB3"/>
    <w:rsid w:val="00D011D0"/>
    <w:rsid w:val="00D02EC4"/>
    <w:rsid w:val="00D053A1"/>
    <w:rsid w:val="00D102BA"/>
    <w:rsid w:val="00D13643"/>
    <w:rsid w:val="00D13F70"/>
    <w:rsid w:val="00D14F3F"/>
    <w:rsid w:val="00D175B2"/>
    <w:rsid w:val="00D23C7B"/>
    <w:rsid w:val="00D349C3"/>
    <w:rsid w:val="00D42E77"/>
    <w:rsid w:val="00D43C1A"/>
    <w:rsid w:val="00D458D2"/>
    <w:rsid w:val="00D47238"/>
    <w:rsid w:val="00D52ABD"/>
    <w:rsid w:val="00D543D9"/>
    <w:rsid w:val="00D57770"/>
    <w:rsid w:val="00D6613D"/>
    <w:rsid w:val="00D714CA"/>
    <w:rsid w:val="00D71726"/>
    <w:rsid w:val="00D758B9"/>
    <w:rsid w:val="00D83EE2"/>
    <w:rsid w:val="00D862BB"/>
    <w:rsid w:val="00D87808"/>
    <w:rsid w:val="00D87E9E"/>
    <w:rsid w:val="00D94AA8"/>
    <w:rsid w:val="00DA02CE"/>
    <w:rsid w:val="00DA059C"/>
    <w:rsid w:val="00DA05C4"/>
    <w:rsid w:val="00DA2ABE"/>
    <w:rsid w:val="00DA734A"/>
    <w:rsid w:val="00DB32EE"/>
    <w:rsid w:val="00DB45AA"/>
    <w:rsid w:val="00DC2472"/>
    <w:rsid w:val="00DC631E"/>
    <w:rsid w:val="00DD3523"/>
    <w:rsid w:val="00DD3BCB"/>
    <w:rsid w:val="00DD5D9D"/>
    <w:rsid w:val="00DD6E7D"/>
    <w:rsid w:val="00DE16F7"/>
    <w:rsid w:val="00DE64BA"/>
    <w:rsid w:val="00DE7960"/>
    <w:rsid w:val="00DF0B3F"/>
    <w:rsid w:val="00DF179D"/>
    <w:rsid w:val="00E071A0"/>
    <w:rsid w:val="00E163EF"/>
    <w:rsid w:val="00E1766B"/>
    <w:rsid w:val="00E249C3"/>
    <w:rsid w:val="00E24EA0"/>
    <w:rsid w:val="00E255D8"/>
    <w:rsid w:val="00E31191"/>
    <w:rsid w:val="00E35985"/>
    <w:rsid w:val="00E35B55"/>
    <w:rsid w:val="00E41D9F"/>
    <w:rsid w:val="00E50DB7"/>
    <w:rsid w:val="00E518EB"/>
    <w:rsid w:val="00E52F92"/>
    <w:rsid w:val="00E62D2A"/>
    <w:rsid w:val="00E65080"/>
    <w:rsid w:val="00E66F0B"/>
    <w:rsid w:val="00E66F8E"/>
    <w:rsid w:val="00E67B8D"/>
    <w:rsid w:val="00E731E3"/>
    <w:rsid w:val="00E7327D"/>
    <w:rsid w:val="00E73A6B"/>
    <w:rsid w:val="00E907E3"/>
    <w:rsid w:val="00EA0335"/>
    <w:rsid w:val="00EA2154"/>
    <w:rsid w:val="00EA6051"/>
    <w:rsid w:val="00EA6578"/>
    <w:rsid w:val="00EB14D1"/>
    <w:rsid w:val="00EB5599"/>
    <w:rsid w:val="00EB6AEC"/>
    <w:rsid w:val="00EC07A1"/>
    <w:rsid w:val="00EC34BB"/>
    <w:rsid w:val="00EC3A3C"/>
    <w:rsid w:val="00EC3DD3"/>
    <w:rsid w:val="00EC6854"/>
    <w:rsid w:val="00EC754C"/>
    <w:rsid w:val="00ED148F"/>
    <w:rsid w:val="00ED471C"/>
    <w:rsid w:val="00ED7956"/>
    <w:rsid w:val="00EE38DC"/>
    <w:rsid w:val="00EE5E65"/>
    <w:rsid w:val="00EF2246"/>
    <w:rsid w:val="00EF239E"/>
    <w:rsid w:val="00EF30C5"/>
    <w:rsid w:val="00F01264"/>
    <w:rsid w:val="00F01E53"/>
    <w:rsid w:val="00F020E3"/>
    <w:rsid w:val="00F02B4B"/>
    <w:rsid w:val="00F12EDF"/>
    <w:rsid w:val="00F13E9D"/>
    <w:rsid w:val="00F15797"/>
    <w:rsid w:val="00F15E67"/>
    <w:rsid w:val="00F21632"/>
    <w:rsid w:val="00F26DB9"/>
    <w:rsid w:val="00F273D3"/>
    <w:rsid w:val="00F302D7"/>
    <w:rsid w:val="00F31632"/>
    <w:rsid w:val="00F505D0"/>
    <w:rsid w:val="00F525C0"/>
    <w:rsid w:val="00F6219D"/>
    <w:rsid w:val="00F6751F"/>
    <w:rsid w:val="00F735C7"/>
    <w:rsid w:val="00F81D55"/>
    <w:rsid w:val="00F85598"/>
    <w:rsid w:val="00F860EC"/>
    <w:rsid w:val="00F878B7"/>
    <w:rsid w:val="00F9360C"/>
    <w:rsid w:val="00F95448"/>
    <w:rsid w:val="00F97144"/>
    <w:rsid w:val="00FA2713"/>
    <w:rsid w:val="00FA27B5"/>
    <w:rsid w:val="00FA677F"/>
    <w:rsid w:val="00FB54A7"/>
    <w:rsid w:val="00FC3444"/>
    <w:rsid w:val="00FC41EA"/>
    <w:rsid w:val="00FD0953"/>
    <w:rsid w:val="00FD1112"/>
    <w:rsid w:val="00FD27AE"/>
    <w:rsid w:val="00FD64D2"/>
    <w:rsid w:val="00FD65CD"/>
    <w:rsid w:val="00FD71AB"/>
    <w:rsid w:val="00FE1A9E"/>
    <w:rsid w:val="00FE441E"/>
    <w:rsid w:val="00FE67A7"/>
    <w:rsid w:val="00FE76B8"/>
    <w:rsid w:val="00FE7ECB"/>
    <w:rsid w:val="00FF52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57F02F"/>
  <w15:docId w15:val="{373473A3-E642-46E8-983F-8A652F517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ListParagraph">
    <w:name w:val="List Paragraph"/>
    <w:basedOn w:val="Normal"/>
    <w:uiPriority w:val="34"/>
    <w:qFormat/>
    <w:rsid w:val="00881BE8"/>
    <w:pPr>
      <w:ind w:left="720"/>
      <w:contextualSpacing/>
    </w:pPr>
  </w:style>
  <w:style w:type="character" w:styleId="CommentReference">
    <w:name w:val="annotation reference"/>
    <w:basedOn w:val="DefaultParagraphFont"/>
    <w:uiPriority w:val="99"/>
    <w:semiHidden/>
    <w:unhideWhenUsed/>
    <w:rsid w:val="00A51736"/>
    <w:rPr>
      <w:sz w:val="18"/>
      <w:szCs w:val="18"/>
    </w:rPr>
  </w:style>
  <w:style w:type="paragraph" w:styleId="CommentText">
    <w:name w:val="annotation text"/>
    <w:basedOn w:val="Normal"/>
    <w:link w:val="CommentTextChar"/>
    <w:uiPriority w:val="99"/>
    <w:semiHidden/>
    <w:unhideWhenUsed/>
    <w:rsid w:val="00A51736"/>
    <w:pPr>
      <w:spacing w:line="240" w:lineRule="auto"/>
    </w:pPr>
    <w:rPr>
      <w:sz w:val="24"/>
      <w:szCs w:val="24"/>
    </w:rPr>
  </w:style>
  <w:style w:type="character" w:customStyle="1" w:styleId="CommentTextChar">
    <w:name w:val="Comment Text Char"/>
    <w:basedOn w:val="DefaultParagraphFont"/>
    <w:link w:val="CommentText"/>
    <w:uiPriority w:val="99"/>
    <w:semiHidden/>
    <w:rsid w:val="00A51736"/>
    <w:rPr>
      <w:sz w:val="24"/>
      <w:szCs w:val="24"/>
    </w:rPr>
  </w:style>
  <w:style w:type="paragraph" w:styleId="CommentSubject">
    <w:name w:val="annotation subject"/>
    <w:basedOn w:val="CommentText"/>
    <w:next w:val="CommentText"/>
    <w:link w:val="CommentSubjectChar"/>
    <w:uiPriority w:val="99"/>
    <w:semiHidden/>
    <w:unhideWhenUsed/>
    <w:rsid w:val="00A51736"/>
    <w:rPr>
      <w:b/>
      <w:bCs/>
      <w:sz w:val="20"/>
      <w:szCs w:val="20"/>
    </w:rPr>
  </w:style>
  <w:style w:type="character" w:customStyle="1" w:styleId="CommentSubjectChar">
    <w:name w:val="Comment Subject Char"/>
    <w:basedOn w:val="CommentTextChar"/>
    <w:link w:val="CommentSubject"/>
    <w:uiPriority w:val="99"/>
    <w:semiHidden/>
    <w:rsid w:val="00A51736"/>
    <w:rPr>
      <w:b/>
      <w:bCs/>
      <w:sz w:val="20"/>
      <w:szCs w:val="20"/>
    </w:rPr>
  </w:style>
  <w:style w:type="paragraph" w:styleId="BalloonText">
    <w:name w:val="Balloon Text"/>
    <w:basedOn w:val="Normal"/>
    <w:link w:val="BalloonTextChar"/>
    <w:uiPriority w:val="99"/>
    <w:semiHidden/>
    <w:unhideWhenUsed/>
    <w:rsid w:val="00A51736"/>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A51736"/>
    <w:rPr>
      <w:rFonts w:ascii="Lucida Grande" w:hAnsi="Lucida Grande"/>
      <w:sz w:val="18"/>
      <w:szCs w:val="18"/>
    </w:rPr>
  </w:style>
  <w:style w:type="paragraph" w:styleId="EndnoteText">
    <w:name w:val="endnote text"/>
    <w:basedOn w:val="Normal"/>
    <w:link w:val="EndnoteTextChar"/>
    <w:uiPriority w:val="99"/>
    <w:unhideWhenUsed/>
    <w:rsid w:val="00DD3BCB"/>
    <w:pPr>
      <w:spacing w:after="0" w:line="240" w:lineRule="auto"/>
    </w:pPr>
    <w:rPr>
      <w:sz w:val="20"/>
      <w:szCs w:val="20"/>
    </w:rPr>
  </w:style>
  <w:style w:type="character" w:customStyle="1" w:styleId="EndnoteTextChar">
    <w:name w:val="Endnote Text Char"/>
    <w:basedOn w:val="DefaultParagraphFont"/>
    <w:link w:val="EndnoteText"/>
    <w:uiPriority w:val="99"/>
    <w:rsid w:val="00DD3BCB"/>
    <w:rPr>
      <w:sz w:val="20"/>
      <w:szCs w:val="20"/>
    </w:rPr>
  </w:style>
  <w:style w:type="character" w:styleId="EndnoteReference">
    <w:name w:val="endnote reference"/>
    <w:basedOn w:val="DefaultParagraphFont"/>
    <w:uiPriority w:val="99"/>
    <w:semiHidden/>
    <w:unhideWhenUsed/>
    <w:rsid w:val="00DD3BCB"/>
    <w:rPr>
      <w:vertAlign w:val="superscript"/>
    </w:rPr>
  </w:style>
  <w:style w:type="paragraph" w:styleId="FootnoteText">
    <w:name w:val="footnote text"/>
    <w:basedOn w:val="Normal"/>
    <w:link w:val="FootnoteTextChar"/>
    <w:uiPriority w:val="99"/>
    <w:semiHidden/>
    <w:unhideWhenUsed/>
    <w:rsid w:val="00F9714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7144"/>
    <w:rPr>
      <w:sz w:val="20"/>
      <w:szCs w:val="20"/>
    </w:rPr>
  </w:style>
  <w:style w:type="character" w:styleId="FootnoteReference">
    <w:name w:val="footnote reference"/>
    <w:basedOn w:val="DefaultParagraphFont"/>
    <w:uiPriority w:val="99"/>
    <w:semiHidden/>
    <w:unhideWhenUsed/>
    <w:rsid w:val="00F97144"/>
    <w:rPr>
      <w:vertAlign w:val="superscript"/>
    </w:rPr>
  </w:style>
  <w:style w:type="paragraph" w:styleId="Revision">
    <w:name w:val="Revision"/>
    <w:hidden/>
    <w:uiPriority w:val="99"/>
    <w:semiHidden/>
    <w:rsid w:val="0075434B"/>
    <w:pPr>
      <w:spacing w:after="0" w:line="240" w:lineRule="auto"/>
    </w:pPr>
  </w:style>
  <w:style w:type="character" w:styleId="Hyperlink">
    <w:name w:val="Hyperlink"/>
    <w:basedOn w:val="DefaultParagraphFont"/>
    <w:uiPriority w:val="99"/>
    <w:unhideWhenUsed/>
    <w:rsid w:val="000C347C"/>
    <w:rPr>
      <w:color w:val="0000FF" w:themeColor="hyperlink"/>
      <w:u w:val="single"/>
    </w:rPr>
  </w:style>
  <w:style w:type="character" w:styleId="FollowedHyperlink">
    <w:name w:val="FollowedHyperlink"/>
    <w:basedOn w:val="DefaultParagraphFont"/>
    <w:uiPriority w:val="99"/>
    <w:semiHidden/>
    <w:unhideWhenUsed/>
    <w:rsid w:val="0016636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317407">
      <w:bodyDiv w:val="1"/>
      <w:marLeft w:val="0"/>
      <w:marRight w:val="0"/>
      <w:marTop w:val="0"/>
      <w:marBottom w:val="0"/>
      <w:divBdr>
        <w:top w:val="none" w:sz="0" w:space="0" w:color="auto"/>
        <w:left w:val="none" w:sz="0" w:space="0" w:color="auto"/>
        <w:bottom w:val="none" w:sz="0" w:space="0" w:color="auto"/>
        <w:right w:val="none" w:sz="0" w:space="0" w:color="auto"/>
      </w:divBdr>
    </w:div>
    <w:div w:id="1370495693">
      <w:bodyDiv w:val="1"/>
      <w:marLeft w:val="0"/>
      <w:marRight w:val="0"/>
      <w:marTop w:val="0"/>
      <w:marBottom w:val="0"/>
      <w:divBdr>
        <w:top w:val="none" w:sz="0" w:space="0" w:color="auto"/>
        <w:left w:val="none" w:sz="0" w:space="0" w:color="auto"/>
        <w:bottom w:val="none" w:sz="0" w:space="0" w:color="auto"/>
        <w:right w:val="none" w:sz="0" w:space="0" w:color="auto"/>
      </w:divBdr>
    </w:div>
    <w:div w:id="1440222663">
      <w:bodyDiv w:val="1"/>
      <w:marLeft w:val="0"/>
      <w:marRight w:val="0"/>
      <w:marTop w:val="0"/>
      <w:marBottom w:val="0"/>
      <w:divBdr>
        <w:top w:val="none" w:sz="0" w:space="0" w:color="auto"/>
        <w:left w:val="none" w:sz="0" w:space="0" w:color="auto"/>
        <w:bottom w:val="none" w:sz="0" w:space="0" w:color="auto"/>
        <w:right w:val="none" w:sz="0" w:space="0" w:color="auto"/>
      </w:divBdr>
    </w:div>
    <w:div w:id="1683891331">
      <w:bodyDiv w:val="1"/>
      <w:marLeft w:val="0"/>
      <w:marRight w:val="0"/>
      <w:marTop w:val="0"/>
      <w:marBottom w:val="0"/>
      <w:divBdr>
        <w:top w:val="none" w:sz="0" w:space="0" w:color="auto"/>
        <w:left w:val="none" w:sz="0" w:space="0" w:color="auto"/>
        <w:bottom w:val="none" w:sz="0" w:space="0" w:color="auto"/>
        <w:right w:val="none" w:sz="0" w:space="0" w:color="auto"/>
      </w:divBdr>
    </w:div>
    <w:div w:id="1850559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hyperlink" Target="http://content.time.com/time/magazine/article/0,9171,1015863-2,00.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2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062DF9-232E-41F0-9F36-1047819F1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v2n</Template>
  <TotalTime>6</TotalTime>
  <Pages>9</Pages>
  <Words>4112</Words>
  <Characters>23439</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dc:creator>
  <cp:keywords/>
  <dc:description/>
  <cp:lastModifiedBy>Nancy Diven</cp:lastModifiedBy>
  <cp:revision>8</cp:revision>
  <cp:lastPrinted>2024-05-10T16:40:00Z</cp:lastPrinted>
  <dcterms:created xsi:type="dcterms:W3CDTF">2023-03-14T17:15:00Z</dcterms:created>
  <dcterms:modified xsi:type="dcterms:W3CDTF">2025-04-11T16:07:00Z</dcterms:modified>
</cp:coreProperties>
</file>