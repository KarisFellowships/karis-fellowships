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C1144" w14:textId="614FCA7E" w:rsidR="00AB3A7D" w:rsidRPr="008F73E9" w:rsidRDefault="00285B9A" w:rsidP="00012A7D">
      <w:pPr>
        <w:pStyle w:val="Title"/>
        <w:jc w:val="both"/>
      </w:pPr>
      <w:r w:rsidRPr="008F73E9">
        <w:t>KF</w:t>
      </w:r>
      <w:r w:rsidR="00691DDD" w:rsidRPr="008F73E9">
        <w:t>22</w:t>
      </w:r>
      <w:r w:rsidR="008F7755" w:rsidRPr="008F73E9">
        <w:t xml:space="preserve"> </w:t>
      </w:r>
      <w:r w:rsidR="005449E0" w:rsidRPr="008F73E9">
        <w:t>Meeting</w:t>
      </w:r>
      <w:r w:rsidR="00D13F70" w:rsidRPr="008F73E9">
        <w:t xml:space="preserve"> </w:t>
      </w:r>
      <w:r w:rsidR="00B10558" w:rsidRPr="008F73E9">
        <w:t>Version of</w:t>
      </w:r>
      <w:r w:rsidRPr="008F73E9">
        <w:t xml:space="preserve"> Teachings</w:t>
      </w:r>
    </w:p>
    <w:p w14:paraId="334C079C" w14:textId="77777777" w:rsidR="00285B9A" w:rsidRPr="008F73E9" w:rsidRDefault="00285B9A" w:rsidP="001E4ED4">
      <w:pPr>
        <w:spacing w:after="0" w:line="240" w:lineRule="auto"/>
        <w:jc w:val="both"/>
      </w:pPr>
      <w:r w:rsidRPr="008F73E9">
        <w:t>Karis is an invitation to a relationship based on mutual generosity.</w:t>
      </w:r>
    </w:p>
    <w:p w14:paraId="06CCBF85" w14:textId="77777777" w:rsidR="0018075A" w:rsidRPr="008F73E9" w:rsidRDefault="0018075A" w:rsidP="001E4ED4">
      <w:pPr>
        <w:spacing w:after="0" w:line="240" w:lineRule="auto"/>
        <w:jc w:val="both"/>
      </w:pPr>
    </w:p>
    <w:p w14:paraId="77DC0E9B" w14:textId="1DA5B0E3" w:rsidR="00285B9A" w:rsidRPr="008F73E9" w:rsidRDefault="003B7B58" w:rsidP="001E4ED4">
      <w:pPr>
        <w:spacing w:after="0" w:line="240" w:lineRule="auto"/>
        <w:jc w:val="both"/>
      </w:pPr>
      <w:r w:rsidRPr="008F73E9">
        <w:t>“Search me, O God, and know my heart. Examine me and know my thoughts. See if there is any way in me that causes pain, and lead me in the ways o</w:t>
      </w:r>
      <w:r w:rsidR="000912F1" w:rsidRPr="008F73E9">
        <w:t>f eternity.” (Psalm 139:23</w:t>
      </w:r>
      <w:r w:rsidR="001E4ED4" w:rsidRPr="008F73E9">
        <w:t>–</w:t>
      </w:r>
      <w:r w:rsidR="000912F1" w:rsidRPr="008F73E9">
        <w:t xml:space="preserve">24) </w:t>
      </w:r>
    </w:p>
    <w:p w14:paraId="5029407A" w14:textId="77777777" w:rsidR="0018075A" w:rsidRPr="008F73E9" w:rsidRDefault="0018075A" w:rsidP="001E4ED4">
      <w:pPr>
        <w:spacing w:after="0" w:line="240" w:lineRule="auto"/>
        <w:jc w:val="both"/>
      </w:pPr>
    </w:p>
    <w:p w14:paraId="599B5F03" w14:textId="787FB1AE" w:rsidR="00285B9A" w:rsidRPr="008F73E9" w:rsidRDefault="00FA2283" w:rsidP="001E4ED4">
      <w:pPr>
        <w:spacing w:after="0" w:line="240" w:lineRule="auto"/>
        <w:jc w:val="both"/>
        <w:rPr>
          <w:b/>
        </w:rPr>
      </w:pPr>
      <w:r w:rsidRPr="008F73E9">
        <w:rPr>
          <w:b/>
        </w:rPr>
        <w:t>0:01</w:t>
      </w:r>
      <w:r w:rsidR="00285B9A" w:rsidRPr="008F73E9">
        <w:rPr>
          <w:b/>
        </w:rPr>
        <w:tab/>
        <w:t>OPENING</w:t>
      </w:r>
      <w:r w:rsidR="000912F1" w:rsidRPr="008F73E9">
        <w:rPr>
          <w:b/>
        </w:rPr>
        <w:t xml:space="preserve"> </w:t>
      </w:r>
    </w:p>
    <w:p w14:paraId="3898D600" w14:textId="77777777" w:rsidR="00EC6938" w:rsidRPr="008F73E9" w:rsidRDefault="00EC6938" w:rsidP="001E4ED4">
      <w:pPr>
        <w:spacing w:after="0" w:line="240" w:lineRule="auto"/>
        <w:jc w:val="both"/>
        <w:rPr>
          <w:b/>
        </w:rPr>
      </w:pPr>
    </w:p>
    <w:p w14:paraId="5A5684A8" w14:textId="25B91399" w:rsidR="00285B9A" w:rsidRPr="008F73E9" w:rsidRDefault="00FA2283" w:rsidP="001E4ED4">
      <w:pPr>
        <w:spacing w:after="0" w:line="240" w:lineRule="auto"/>
        <w:jc w:val="both"/>
        <w:rPr>
          <w:b/>
        </w:rPr>
      </w:pPr>
      <w:r w:rsidRPr="008F73E9">
        <w:rPr>
          <w:b/>
        </w:rPr>
        <w:t>0:0</w:t>
      </w:r>
      <w:r w:rsidR="003063C8" w:rsidRPr="008F73E9">
        <w:rPr>
          <w:b/>
        </w:rPr>
        <w:t>2</w:t>
      </w:r>
      <w:r w:rsidR="00285B9A" w:rsidRPr="008F73E9">
        <w:rPr>
          <w:b/>
        </w:rPr>
        <w:tab/>
        <w:t>PRESENTING</w:t>
      </w:r>
    </w:p>
    <w:p w14:paraId="442C05E3" w14:textId="77777777" w:rsidR="00EC6938" w:rsidRPr="008F73E9" w:rsidRDefault="00EC6938" w:rsidP="001E4ED4">
      <w:pPr>
        <w:spacing w:after="0" w:line="240" w:lineRule="auto"/>
        <w:jc w:val="both"/>
        <w:rPr>
          <w:b/>
        </w:rPr>
      </w:pPr>
    </w:p>
    <w:p w14:paraId="67EA9BAC" w14:textId="77777777" w:rsidR="00285B9A" w:rsidRPr="008F73E9" w:rsidRDefault="005E0BEB" w:rsidP="001E4ED4">
      <w:pPr>
        <w:spacing w:after="0" w:line="240" w:lineRule="auto"/>
        <w:jc w:val="both"/>
        <w:rPr>
          <w:b/>
        </w:rPr>
      </w:pPr>
      <w:r w:rsidRPr="008F73E9">
        <w:rPr>
          <w:b/>
        </w:rPr>
        <w:t>0:06</w:t>
      </w:r>
      <w:r w:rsidR="00537556" w:rsidRPr="008F73E9">
        <w:rPr>
          <w:b/>
        </w:rPr>
        <w:tab/>
        <w:t>KARIS CIRCULATION</w:t>
      </w:r>
    </w:p>
    <w:p w14:paraId="2E62F6E4" w14:textId="77777777" w:rsidR="00EC6938" w:rsidRPr="008F73E9" w:rsidRDefault="00EC6938" w:rsidP="001E4ED4">
      <w:pPr>
        <w:spacing w:after="0" w:line="240" w:lineRule="auto"/>
        <w:jc w:val="both"/>
        <w:rPr>
          <w:b/>
        </w:rPr>
      </w:pPr>
    </w:p>
    <w:p w14:paraId="25A667C4" w14:textId="77777777" w:rsidR="00285B9A" w:rsidRPr="008F73E9" w:rsidRDefault="005E0BEB" w:rsidP="001E4ED4">
      <w:pPr>
        <w:spacing w:after="0" w:line="240" w:lineRule="auto"/>
        <w:jc w:val="both"/>
        <w:rPr>
          <w:b/>
        </w:rPr>
      </w:pPr>
      <w:r w:rsidRPr="008F73E9">
        <w:rPr>
          <w:b/>
        </w:rPr>
        <w:t>0:07</w:t>
      </w:r>
      <w:r w:rsidR="00285B9A" w:rsidRPr="008F73E9">
        <w:rPr>
          <w:b/>
        </w:rPr>
        <w:tab/>
        <w:t>GUIDELINES &amp; LIMITATIONS</w:t>
      </w:r>
    </w:p>
    <w:p w14:paraId="7BE782FF" w14:textId="77777777" w:rsidR="00EC6938" w:rsidRPr="008F73E9" w:rsidRDefault="00EC6938" w:rsidP="001E4ED4">
      <w:pPr>
        <w:spacing w:after="0" w:line="240" w:lineRule="auto"/>
        <w:jc w:val="both"/>
        <w:rPr>
          <w:b/>
        </w:rPr>
      </w:pPr>
    </w:p>
    <w:p w14:paraId="7B9964B3" w14:textId="504385AB" w:rsidR="0018075A" w:rsidRPr="008F73E9" w:rsidRDefault="005E0BEB" w:rsidP="001E4ED4">
      <w:pPr>
        <w:spacing w:after="0" w:line="240" w:lineRule="auto"/>
        <w:jc w:val="both"/>
        <w:rPr>
          <w:b/>
        </w:rPr>
      </w:pPr>
      <w:r w:rsidRPr="008F73E9">
        <w:rPr>
          <w:b/>
        </w:rPr>
        <w:t>0:08</w:t>
      </w:r>
      <w:r w:rsidR="00285B9A" w:rsidRPr="008F73E9">
        <w:rPr>
          <w:b/>
        </w:rPr>
        <w:tab/>
        <w:t>MINDFULNESS &amp; MEDITATION TRAINING</w:t>
      </w:r>
    </w:p>
    <w:p w14:paraId="46B90ECE" w14:textId="77777777" w:rsidR="00EC6938" w:rsidRPr="008F73E9" w:rsidRDefault="00EC6938" w:rsidP="001E4ED4">
      <w:pPr>
        <w:spacing w:after="0" w:line="240" w:lineRule="auto"/>
        <w:jc w:val="both"/>
        <w:rPr>
          <w:b/>
        </w:rPr>
      </w:pPr>
    </w:p>
    <w:p w14:paraId="4479BE57" w14:textId="5AB4FF5C" w:rsidR="00D977BA" w:rsidRPr="008F73E9" w:rsidRDefault="00D977BA" w:rsidP="001E4ED4">
      <w:pPr>
        <w:spacing w:after="0" w:line="240" w:lineRule="auto"/>
        <w:jc w:val="both"/>
      </w:pPr>
      <w:r w:rsidRPr="008F73E9">
        <w:t xml:space="preserve">Many of us are </w:t>
      </w:r>
      <w:r w:rsidR="003063C8" w:rsidRPr="008F73E9">
        <w:t xml:space="preserve">just now </w:t>
      </w:r>
      <w:r w:rsidR="003B7B58" w:rsidRPr="008F73E9">
        <w:t xml:space="preserve">realizing the truth of </w:t>
      </w:r>
      <w:r w:rsidR="003C3763" w:rsidRPr="008F73E9">
        <w:t xml:space="preserve">KF </w:t>
      </w:r>
      <w:r w:rsidR="003B7B58" w:rsidRPr="008F73E9">
        <w:t>C</w:t>
      </w:r>
      <w:r w:rsidRPr="008F73E9">
        <w:t>onfession 5:</w:t>
      </w:r>
    </w:p>
    <w:p w14:paraId="0D87F0B7" w14:textId="77777777" w:rsidR="00D977BA" w:rsidRPr="008F73E9" w:rsidRDefault="00D977BA" w:rsidP="001E4ED4">
      <w:pPr>
        <w:spacing w:after="0" w:line="240" w:lineRule="auto"/>
        <w:jc w:val="both"/>
      </w:pPr>
    </w:p>
    <w:p w14:paraId="332A5F8B" w14:textId="45565600" w:rsidR="00D977BA" w:rsidRPr="008F73E9" w:rsidRDefault="00D977BA" w:rsidP="001E4ED4">
      <w:pPr>
        <w:spacing w:after="0" w:line="240" w:lineRule="auto"/>
        <w:jc w:val="center"/>
      </w:pPr>
      <w:r w:rsidRPr="008F73E9">
        <w:t xml:space="preserve">We attacked and cruelly suppressed our True Self and lost our </w:t>
      </w:r>
      <w:r w:rsidR="00EC6203" w:rsidRPr="008F73E9">
        <w:t>t</w:t>
      </w:r>
      <w:r w:rsidRPr="008F73E9">
        <w:t xml:space="preserve">rue </w:t>
      </w:r>
      <w:r w:rsidR="00EC6203" w:rsidRPr="008F73E9">
        <w:t>l</w:t>
      </w:r>
      <w:r w:rsidRPr="008F73E9">
        <w:t>ife.</w:t>
      </w:r>
    </w:p>
    <w:p w14:paraId="7BA020C6" w14:textId="77777777" w:rsidR="00D977BA" w:rsidRPr="008F73E9" w:rsidRDefault="00D977BA" w:rsidP="001E4ED4">
      <w:pPr>
        <w:spacing w:after="0" w:line="240" w:lineRule="auto"/>
        <w:ind w:hanging="11"/>
        <w:jc w:val="both"/>
      </w:pPr>
    </w:p>
    <w:p w14:paraId="55E4FE9C" w14:textId="3C977A55" w:rsidR="00F04F5C" w:rsidRPr="008F73E9" w:rsidRDefault="004C16E6" w:rsidP="00F04F5C">
      <w:pPr>
        <w:spacing w:after="0" w:line="240" w:lineRule="auto"/>
        <w:jc w:val="both"/>
      </w:pPr>
      <w:bookmarkStart w:id="0" w:name="_Hlk521864988"/>
      <w:bookmarkStart w:id="1" w:name="_Hlk521770644"/>
      <w:r w:rsidRPr="008F73E9">
        <w:t>W</w:t>
      </w:r>
      <w:r w:rsidR="00F04F5C" w:rsidRPr="008F73E9">
        <w:t xml:space="preserve">hen we notice that we are attacking and suppressing ourselves, or attacking </w:t>
      </w:r>
      <w:r w:rsidRPr="008F73E9">
        <w:t xml:space="preserve">and </w:t>
      </w:r>
      <w:r w:rsidR="00F04F5C" w:rsidRPr="008F73E9">
        <w:t xml:space="preserve">suppressing others, we can exercise our mindfulness muscles to help us </w:t>
      </w:r>
      <w:r w:rsidRPr="008F73E9">
        <w:t xml:space="preserve">recognize and </w:t>
      </w:r>
      <w:r w:rsidR="00F04F5C" w:rsidRPr="008F73E9">
        <w:t xml:space="preserve">disengage from the feelings, motivations, and behaviors of our self-hate. We can then use our KF tools to explore and reorient what we are experiencing. Both mindfulness training and KF tools help us reconnect with our True Self. </w:t>
      </w:r>
    </w:p>
    <w:p w14:paraId="22BFFF6E" w14:textId="77777777" w:rsidR="00447E9E" w:rsidRPr="008F73E9" w:rsidRDefault="00447E9E" w:rsidP="001E4ED4">
      <w:pPr>
        <w:spacing w:after="0" w:line="240" w:lineRule="auto"/>
        <w:jc w:val="both"/>
      </w:pPr>
    </w:p>
    <w:p w14:paraId="773AF98E" w14:textId="358E5785" w:rsidR="00447E9E" w:rsidRPr="008F73E9" w:rsidRDefault="003063C8" w:rsidP="001E4ED4">
      <w:pPr>
        <w:spacing w:after="0" w:line="240" w:lineRule="auto"/>
        <w:jc w:val="both"/>
      </w:pPr>
      <w:r w:rsidRPr="008F73E9">
        <w:rPr>
          <w:b/>
        </w:rPr>
        <w:t>The</w:t>
      </w:r>
      <w:r w:rsidR="00447E9E" w:rsidRPr="008F73E9">
        <w:t xml:space="preserve"> </w:t>
      </w:r>
      <w:r w:rsidR="00447E9E" w:rsidRPr="008F73E9">
        <w:rPr>
          <w:b/>
        </w:rPr>
        <w:t>Self-Hate Massage</w:t>
      </w:r>
    </w:p>
    <w:bookmarkEnd w:id="0"/>
    <w:bookmarkEnd w:id="1"/>
    <w:p w14:paraId="1D22AD41" w14:textId="77777777" w:rsidR="00D977BA" w:rsidRPr="008F73E9" w:rsidRDefault="00D977BA" w:rsidP="001E4ED4">
      <w:pPr>
        <w:spacing w:after="0" w:line="240" w:lineRule="auto"/>
        <w:jc w:val="both"/>
      </w:pPr>
    </w:p>
    <w:p w14:paraId="0203F677" w14:textId="4E9368FF" w:rsidR="009945D6" w:rsidRPr="008F73E9" w:rsidRDefault="000912F1" w:rsidP="001E4ED4">
      <w:pPr>
        <w:spacing w:after="0" w:line="240" w:lineRule="auto"/>
        <w:jc w:val="both"/>
      </w:pPr>
      <w:r w:rsidRPr="008F73E9">
        <w:t>Assume a mindfulness posture, and breathe</w:t>
      </w:r>
      <w:r w:rsidR="009945D6" w:rsidRPr="008F73E9">
        <w:t xml:space="preserve">. </w:t>
      </w:r>
      <w:r w:rsidR="009945D6" w:rsidRPr="008F73E9">
        <w:rPr>
          <w:i/>
        </w:rPr>
        <w:t xml:space="preserve">(Pause </w:t>
      </w:r>
      <w:r w:rsidR="001E4ED4" w:rsidRPr="008F73E9">
        <w:rPr>
          <w:i/>
        </w:rPr>
        <w:t xml:space="preserve">for </w:t>
      </w:r>
      <w:r w:rsidR="009945D6" w:rsidRPr="008F73E9">
        <w:rPr>
          <w:i/>
        </w:rPr>
        <w:t xml:space="preserve">10 seconds) </w:t>
      </w:r>
      <w:r w:rsidR="009945D6" w:rsidRPr="008F73E9">
        <w:t xml:space="preserve">Bring to mind an area of your life that </w:t>
      </w:r>
      <w:r w:rsidR="008346F3" w:rsidRPr="008F73E9">
        <w:t xml:space="preserve">consistently </w:t>
      </w:r>
      <w:r w:rsidR="009945D6" w:rsidRPr="008F73E9">
        <w:t>stirs up self-hate for you. Perhaps you have made some mistakes</w:t>
      </w:r>
      <w:r w:rsidR="000F7FC8" w:rsidRPr="008F73E9">
        <w:t>,</w:t>
      </w:r>
      <w:r w:rsidR="009945D6" w:rsidRPr="008F73E9">
        <w:t xml:space="preserve"> or perhaps your limitations have prevented you from achieving something. You might dislike your physical body</w:t>
      </w:r>
      <w:r w:rsidR="00A433A1" w:rsidRPr="008F73E9">
        <w:t>,</w:t>
      </w:r>
      <w:r w:rsidR="009945D6" w:rsidRPr="008F73E9">
        <w:t xml:space="preserve"> or you might wish that you were someone else. Let’s connect that hurt</w:t>
      </w:r>
      <w:r w:rsidR="00A433A1" w:rsidRPr="008F73E9">
        <w:t xml:space="preserve"> </w:t>
      </w:r>
      <w:r w:rsidR="009945D6" w:rsidRPr="008F73E9">
        <w:t>to our breathing and get acquainted with it using our new tools</w:t>
      </w:r>
      <w:r w:rsidR="009945D6" w:rsidRPr="008F73E9">
        <w:rPr>
          <w:i/>
        </w:rPr>
        <w:t>.</w:t>
      </w:r>
      <w:r w:rsidR="00A433A1" w:rsidRPr="008F73E9">
        <w:rPr>
          <w:i/>
        </w:rPr>
        <w:t xml:space="preserve"> (Pause </w:t>
      </w:r>
      <w:r w:rsidR="001E4ED4" w:rsidRPr="008F73E9">
        <w:rPr>
          <w:i/>
        </w:rPr>
        <w:t xml:space="preserve">for </w:t>
      </w:r>
      <w:r w:rsidR="00A433A1" w:rsidRPr="008F73E9">
        <w:rPr>
          <w:i/>
        </w:rPr>
        <w:t>10 seconds)</w:t>
      </w:r>
      <w:r w:rsidR="009945D6" w:rsidRPr="008F73E9">
        <w:rPr>
          <w:i/>
        </w:rPr>
        <w:t xml:space="preserve"> </w:t>
      </w:r>
    </w:p>
    <w:p w14:paraId="55F2AEE1" w14:textId="77777777" w:rsidR="00537556" w:rsidRPr="008F73E9" w:rsidRDefault="00537556" w:rsidP="001E4ED4">
      <w:pPr>
        <w:spacing w:after="0" w:line="240" w:lineRule="auto"/>
        <w:jc w:val="both"/>
        <w:rPr>
          <w:b/>
        </w:rPr>
      </w:pPr>
    </w:p>
    <w:p w14:paraId="5A2BBE5C" w14:textId="77777777" w:rsidR="00537556" w:rsidRPr="008F73E9" w:rsidRDefault="00537556" w:rsidP="001E4ED4">
      <w:pPr>
        <w:spacing w:after="0" w:line="240" w:lineRule="auto"/>
        <w:jc w:val="both"/>
        <w:rPr>
          <w:b/>
        </w:rPr>
      </w:pPr>
      <w:r w:rsidRPr="008F73E9">
        <w:rPr>
          <w:b/>
        </w:rPr>
        <w:t>CONSIDER</w:t>
      </w:r>
    </w:p>
    <w:p w14:paraId="5B32BA58" w14:textId="614C55E3" w:rsidR="002376D0" w:rsidRPr="008F73E9" w:rsidRDefault="00537556" w:rsidP="001E4ED4">
      <w:pPr>
        <w:spacing w:after="0" w:line="240" w:lineRule="auto"/>
        <w:jc w:val="both"/>
        <w:rPr>
          <w:i/>
        </w:rPr>
      </w:pPr>
      <w:r w:rsidRPr="008F73E9">
        <w:t xml:space="preserve">Take a moment to collect yourself </w:t>
      </w:r>
      <w:r w:rsidR="009945D6" w:rsidRPr="008F73E9">
        <w:t xml:space="preserve">within </w:t>
      </w:r>
      <w:r w:rsidRPr="008F73E9">
        <w:t xml:space="preserve">your present space. </w:t>
      </w:r>
      <w:r w:rsidR="00C75D8E" w:rsidRPr="008F73E9">
        <w:t>Sense</w:t>
      </w:r>
      <w:r w:rsidRPr="008F73E9">
        <w:t xml:space="preserve"> the air or </w:t>
      </w:r>
      <w:r w:rsidR="00612FB5" w:rsidRPr="008F73E9">
        <w:t xml:space="preserve">the </w:t>
      </w:r>
      <w:r w:rsidRPr="008F73E9">
        <w:t>clothing</w:t>
      </w:r>
      <w:r w:rsidR="003B7B58" w:rsidRPr="008F73E9">
        <w:t xml:space="preserve"> on your skin</w:t>
      </w:r>
      <w:r w:rsidRPr="008F73E9">
        <w:t xml:space="preserve">. Notice any noises. </w:t>
      </w:r>
      <w:r w:rsidRPr="008F73E9">
        <w:rPr>
          <w:i/>
        </w:rPr>
        <w:t xml:space="preserve">(Pause </w:t>
      </w:r>
      <w:r w:rsidR="001E4ED4" w:rsidRPr="008F73E9">
        <w:rPr>
          <w:i/>
        </w:rPr>
        <w:t xml:space="preserve">for </w:t>
      </w:r>
      <w:r w:rsidR="00A433A1" w:rsidRPr="008F73E9">
        <w:rPr>
          <w:i/>
        </w:rPr>
        <w:t>30</w:t>
      </w:r>
      <w:r w:rsidRPr="008F73E9">
        <w:rPr>
          <w:i/>
        </w:rPr>
        <w:t xml:space="preserve"> seconds)</w:t>
      </w:r>
      <w:r w:rsidRPr="008F73E9">
        <w:t xml:space="preserve"> Now consider this area of self-hate. Notice the discomfort you feel when you think of it. Even though you hate this thing, allow it to rest </w:t>
      </w:r>
      <w:r w:rsidR="00547E70" w:rsidRPr="008F73E9">
        <w:t xml:space="preserve">without judgment </w:t>
      </w:r>
      <w:r w:rsidRPr="008F73E9">
        <w:t xml:space="preserve">inside your skin for one minute, and breathe. </w:t>
      </w:r>
      <w:r w:rsidRPr="008F73E9">
        <w:rPr>
          <w:i/>
        </w:rPr>
        <w:t xml:space="preserve">(Pause </w:t>
      </w:r>
      <w:r w:rsidR="001E4ED4" w:rsidRPr="008F73E9">
        <w:rPr>
          <w:i/>
        </w:rPr>
        <w:t xml:space="preserve">for </w:t>
      </w:r>
      <w:r w:rsidRPr="008F73E9">
        <w:rPr>
          <w:i/>
        </w:rPr>
        <w:t xml:space="preserve">1 minute) </w:t>
      </w:r>
    </w:p>
    <w:p w14:paraId="4423A387" w14:textId="77777777" w:rsidR="0015180F" w:rsidRPr="008F73E9" w:rsidRDefault="0015180F" w:rsidP="001E4ED4">
      <w:pPr>
        <w:spacing w:after="0" w:line="240" w:lineRule="auto"/>
        <w:jc w:val="both"/>
      </w:pPr>
    </w:p>
    <w:p w14:paraId="5A46625E" w14:textId="77777777" w:rsidR="00A433A1" w:rsidRPr="008F73E9" w:rsidRDefault="0015180F" w:rsidP="001E4ED4">
      <w:pPr>
        <w:spacing w:after="0" w:line="240" w:lineRule="auto"/>
        <w:jc w:val="both"/>
        <w:rPr>
          <w:b/>
        </w:rPr>
      </w:pPr>
      <w:r w:rsidRPr="008F73E9">
        <w:rPr>
          <w:b/>
        </w:rPr>
        <w:t>COMPASSION</w:t>
      </w:r>
    </w:p>
    <w:p w14:paraId="650B3D97" w14:textId="77777777" w:rsidR="007E35BC" w:rsidRPr="008F73E9" w:rsidRDefault="007E35BC" w:rsidP="007E35BC">
      <w:pPr>
        <w:tabs>
          <w:tab w:val="left" w:pos="1418"/>
        </w:tabs>
        <w:spacing w:after="0" w:line="240" w:lineRule="auto"/>
        <w:jc w:val="both"/>
        <w:rPr>
          <w:rFonts w:cstheme="minorHAnsi"/>
          <w:i/>
        </w:rPr>
      </w:pPr>
      <w:r w:rsidRPr="008F73E9">
        <w:rPr>
          <w:rFonts w:cstheme="minorHAnsi"/>
        </w:rPr>
        <w:t xml:space="preserve">As you breathe, experience yourself as a creature with limitations breathing in a material world. </w:t>
      </w:r>
      <w:r w:rsidRPr="008F73E9">
        <w:rPr>
          <w:rFonts w:cstheme="minorHAnsi"/>
          <w:i/>
        </w:rPr>
        <w:t>(Pause)</w:t>
      </w:r>
      <w:r w:rsidRPr="008F73E9">
        <w:rPr>
          <w:rFonts w:cstheme="minorHAnsi"/>
        </w:rPr>
        <w:t xml:space="preserve"> You are not a god. </w:t>
      </w:r>
      <w:r w:rsidRPr="008F73E9">
        <w:rPr>
          <w:rFonts w:cstheme="minorHAnsi"/>
          <w:i/>
        </w:rPr>
        <w:t xml:space="preserve">(Pause) </w:t>
      </w:r>
      <w:r w:rsidRPr="008F73E9">
        <w:t xml:space="preserve">As you breathe in and out, imagine your area of self-hate moving in and out with the breath, massaging this place in your soul that is stuck or cramped. </w:t>
      </w:r>
      <w:r w:rsidRPr="008F73E9">
        <w:rPr>
          <w:rFonts w:cstheme="minorHAnsi"/>
        </w:rPr>
        <w:t xml:space="preserve">For one minute, give it and receive it with compassion. </w:t>
      </w:r>
      <w:r w:rsidRPr="008F73E9">
        <w:rPr>
          <w:rFonts w:cstheme="minorHAnsi"/>
          <w:i/>
        </w:rPr>
        <w:t xml:space="preserve">(Pause for 1 minute) </w:t>
      </w:r>
    </w:p>
    <w:p w14:paraId="5B53DB83" w14:textId="77777777" w:rsidR="004C3F57" w:rsidRPr="008F73E9" w:rsidRDefault="004C3F57" w:rsidP="001E4ED4">
      <w:pPr>
        <w:spacing w:after="0" w:line="240" w:lineRule="auto"/>
        <w:jc w:val="both"/>
        <w:rPr>
          <w:b/>
        </w:rPr>
      </w:pPr>
    </w:p>
    <w:p w14:paraId="6FEA4387" w14:textId="3214998F" w:rsidR="0015180F" w:rsidRPr="008F73E9" w:rsidRDefault="0015180F" w:rsidP="001E4ED4">
      <w:pPr>
        <w:spacing w:after="0" w:line="240" w:lineRule="auto"/>
        <w:jc w:val="both"/>
        <w:rPr>
          <w:b/>
        </w:rPr>
      </w:pPr>
      <w:r w:rsidRPr="008F73E9">
        <w:rPr>
          <w:b/>
        </w:rPr>
        <w:lastRenderedPageBreak/>
        <w:t>CLEANSE</w:t>
      </w:r>
    </w:p>
    <w:p w14:paraId="092D72B4" w14:textId="670B81C8" w:rsidR="0015180F" w:rsidRPr="008F73E9" w:rsidRDefault="0015180F" w:rsidP="001E4ED4">
      <w:pPr>
        <w:spacing w:after="0" w:line="240" w:lineRule="auto"/>
        <w:jc w:val="both"/>
      </w:pPr>
      <w:r w:rsidRPr="008F73E9">
        <w:t xml:space="preserve">Notice your entire body as it breathes. </w:t>
      </w:r>
      <w:r w:rsidRPr="008F73E9">
        <w:rPr>
          <w:i/>
        </w:rPr>
        <w:t>(Pause)</w:t>
      </w:r>
      <w:r w:rsidRPr="008F73E9">
        <w:t xml:space="preserve"> Breathe with your mind, body, and soul</w:t>
      </w:r>
      <w:r w:rsidR="00A34B93" w:rsidRPr="008F73E9">
        <w:t xml:space="preserve"> as you open</w:t>
      </w:r>
      <w:r w:rsidRPr="008F73E9">
        <w:t xml:space="preserve"> the doors </w:t>
      </w:r>
      <w:r w:rsidR="001E4ED4" w:rsidRPr="008F73E9">
        <w:t xml:space="preserve">of </w:t>
      </w:r>
      <w:r w:rsidRPr="008F73E9">
        <w:t xml:space="preserve">the prison cells of your shame, </w:t>
      </w:r>
      <w:r w:rsidR="003E3CE6" w:rsidRPr="008F73E9">
        <w:t>rage, regrets</w:t>
      </w:r>
      <w:r w:rsidR="00FE4B46" w:rsidRPr="008F73E9">
        <w:t>, and guilt</w:t>
      </w:r>
      <w:r w:rsidRPr="008F73E9">
        <w:t xml:space="preserve">. </w:t>
      </w:r>
      <w:r w:rsidRPr="008F73E9">
        <w:rPr>
          <w:i/>
        </w:rPr>
        <w:t xml:space="preserve">(Pause) </w:t>
      </w:r>
      <w:r w:rsidRPr="008F73E9">
        <w:t xml:space="preserve">Allow the clean air to sweep through those dark, stagnant places for one minute. </w:t>
      </w:r>
      <w:r w:rsidRPr="008F73E9">
        <w:rPr>
          <w:i/>
        </w:rPr>
        <w:t xml:space="preserve">(Pause </w:t>
      </w:r>
      <w:r w:rsidR="001E4ED4" w:rsidRPr="008F73E9">
        <w:rPr>
          <w:i/>
        </w:rPr>
        <w:t xml:space="preserve">for </w:t>
      </w:r>
      <w:r w:rsidRPr="008F73E9">
        <w:rPr>
          <w:i/>
        </w:rPr>
        <w:t>1 minute)</w:t>
      </w:r>
    </w:p>
    <w:p w14:paraId="2F962328" w14:textId="77777777" w:rsidR="002376D0" w:rsidRPr="008F73E9" w:rsidRDefault="002376D0" w:rsidP="001E4ED4">
      <w:pPr>
        <w:spacing w:after="0" w:line="240" w:lineRule="auto"/>
        <w:jc w:val="both"/>
      </w:pPr>
    </w:p>
    <w:p w14:paraId="2DCF7F1D" w14:textId="77777777" w:rsidR="002376D0" w:rsidRPr="008F73E9" w:rsidRDefault="002376D0" w:rsidP="001E4ED4">
      <w:pPr>
        <w:spacing w:after="0" w:line="240" w:lineRule="auto"/>
        <w:jc w:val="both"/>
      </w:pPr>
      <w:r w:rsidRPr="008F73E9">
        <w:t xml:space="preserve">And pause. </w:t>
      </w:r>
    </w:p>
    <w:p w14:paraId="0C4C3D40" w14:textId="77777777" w:rsidR="002376D0" w:rsidRPr="008F73E9" w:rsidRDefault="002376D0" w:rsidP="001E4ED4">
      <w:pPr>
        <w:spacing w:after="0" w:line="240" w:lineRule="auto"/>
        <w:jc w:val="both"/>
      </w:pPr>
    </w:p>
    <w:p w14:paraId="63D67F30" w14:textId="45E397AC" w:rsidR="00E552DF" w:rsidRPr="008F73E9" w:rsidRDefault="00BE0853" w:rsidP="001E4ED4">
      <w:pPr>
        <w:spacing w:after="0" w:line="240" w:lineRule="auto"/>
        <w:jc w:val="both"/>
      </w:pPr>
      <w:r w:rsidRPr="008F73E9">
        <w:t>Our</w:t>
      </w:r>
      <w:r w:rsidR="000225FB" w:rsidRPr="008F73E9">
        <w:t xml:space="preserve"> prayer is </w:t>
      </w:r>
      <w:r w:rsidR="003D233E" w:rsidRPr="008F73E9">
        <w:t>based on</w:t>
      </w:r>
      <w:r w:rsidR="004F78F2" w:rsidRPr="008F73E9">
        <w:t xml:space="preserve"> </w:t>
      </w:r>
      <w:r w:rsidR="00612FB5" w:rsidRPr="008F73E9">
        <w:t>Revelation 3:</w:t>
      </w:r>
      <w:r w:rsidR="003714D9" w:rsidRPr="008F73E9">
        <w:t>2</w:t>
      </w:r>
      <w:r w:rsidR="00612FB5" w:rsidRPr="008F73E9">
        <w:t>0</w:t>
      </w:r>
      <w:r w:rsidR="00430BDC" w:rsidRPr="008F73E9">
        <w:t>.</w:t>
      </w:r>
    </w:p>
    <w:p w14:paraId="36DA4475" w14:textId="77777777" w:rsidR="00734A38" w:rsidRPr="008F73E9" w:rsidRDefault="00734A38" w:rsidP="001E4ED4">
      <w:pPr>
        <w:spacing w:after="0" w:line="240" w:lineRule="auto"/>
        <w:jc w:val="both"/>
      </w:pPr>
    </w:p>
    <w:p w14:paraId="6E81052F" w14:textId="2B346772" w:rsidR="00BE0853" w:rsidRPr="008F73E9" w:rsidRDefault="00BE0853" w:rsidP="001E4ED4">
      <w:pPr>
        <w:spacing w:after="0" w:line="240" w:lineRule="auto"/>
        <w:jc w:val="center"/>
        <w:rPr>
          <w:i/>
        </w:rPr>
      </w:pPr>
      <w:bookmarkStart w:id="2" w:name="_Hlk489018259"/>
      <w:r w:rsidRPr="008F73E9">
        <w:rPr>
          <w:i/>
        </w:rPr>
        <w:t xml:space="preserve">Lord Jesus, </w:t>
      </w:r>
      <w:proofErr w:type="gramStart"/>
      <w:r w:rsidRPr="008F73E9">
        <w:rPr>
          <w:i/>
        </w:rPr>
        <w:t>You</w:t>
      </w:r>
      <w:proofErr w:type="gramEnd"/>
      <w:r w:rsidRPr="008F73E9">
        <w:rPr>
          <w:i/>
        </w:rPr>
        <w:t xml:space="preserve"> stand at the door of my life and knock. I am learning to hear Your voice and ope</w:t>
      </w:r>
      <w:r w:rsidR="007C3C5F" w:rsidRPr="008F73E9">
        <w:rPr>
          <w:i/>
        </w:rPr>
        <w:t xml:space="preserve">n </w:t>
      </w:r>
      <w:r w:rsidR="001E4ED4" w:rsidRPr="008F73E9">
        <w:rPr>
          <w:i/>
        </w:rPr>
        <w:t xml:space="preserve">the </w:t>
      </w:r>
      <w:r w:rsidR="007C3C5F" w:rsidRPr="008F73E9">
        <w:rPr>
          <w:i/>
        </w:rPr>
        <w:t>door. Come</w:t>
      </w:r>
      <w:r w:rsidR="00734A38" w:rsidRPr="008F73E9">
        <w:rPr>
          <w:i/>
        </w:rPr>
        <w:t>, Lord Jesus!</w:t>
      </w:r>
      <w:r w:rsidR="00911E11" w:rsidRPr="008F73E9">
        <w:rPr>
          <w:i/>
        </w:rPr>
        <w:t xml:space="preserve"> (Repeat)</w:t>
      </w:r>
    </w:p>
    <w:bookmarkEnd w:id="2"/>
    <w:p w14:paraId="66B0BD41" w14:textId="77777777" w:rsidR="0001763A" w:rsidRPr="008F73E9" w:rsidRDefault="0001763A" w:rsidP="001E4ED4">
      <w:pPr>
        <w:spacing w:after="0" w:line="240" w:lineRule="auto"/>
        <w:jc w:val="both"/>
      </w:pPr>
    </w:p>
    <w:p w14:paraId="25595715" w14:textId="6A6FB68C" w:rsidR="00DE4F49" w:rsidRPr="008F73E9" w:rsidRDefault="00DE4F49" w:rsidP="001E4ED4">
      <w:pPr>
        <w:spacing w:after="0" w:line="240" w:lineRule="auto"/>
        <w:jc w:val="both"/>
      </w:pPr>
      <w:r w:rsidRPr="008F73E9">
        <w:t>Take a deep breath.</w:t>
      </w:r>
    </w:p>
    <w:p w14:paraId="7567A633" w14:textId="77777777" w:rsidR="004151CE" w:rsidRPr="008F73E9" w:rsidRDefault="004151CE" w:rsidP="004151CE">
      <w:pPr>
        <w:spacing w:after="0" w:line="240" w:lineRule="auto"/>
        <w:jc w:val="both"/>
        <w:rPr>
          <w:rFonts w:cstheme="minorHAnsi"/>
          <w:i/>
          <w:color w:val="000000"/>
        </w:rPr>
      </w:pPr>
      <w:r w:rsidRPr="008F73E9">
        <w:rPr>
          <w:rFonts w:cstheme="minorHAnsi"/>
          <w:i/>
          <w:color w:val="000000"/>
        </w:rPr>
        <w:t>(If time permits, ask, “Does anyone have comments or questions about this training?”)</w:t>
      </w:r>
    </w:p>
    <w:p w14:paraId="7F1AB6EE" w14:textId="5ABCAC20" w:rsidR="00EE17E5" w:rsidRPr="008F73E9" w:rsidRDefault="00EE17E5" w:rsidP="001E4ED4">
      <w:pPr>
        <w:spacing w:after="0" w:line="240" w:lineRule="auto"/>
        <w:jc w:val="both"/>
      </w:pPr>
    </w:p>
    <w:p w14:paraId="3EE8BB2D" w14:textId="77777777" w:rsidR="00285B9A" w:rsidRPr="008F73E9" w:rsidRDefault="000225FB" w:rsidP="001E4ED4">
      <w:pPr>
        <w:spacing w:after="0" w:line="240" w:lineRule="auto"/>
        <w:jc w:val="both"/>
        <w:rPr>
          <w:b/>
        </w:rPr>
      </w:pPr>
      <w:r w:rsidRPr="008F73E9">
        <w:rPr>
          <w:b/>
        </w:rPr>
        <w:t>0:</w:t>
      </w:r>
      <w:r w:rsidR="00EE17E5" w:rsidRPr="008F73E9">
        <w:rPr>
          <w:b/>
        </w:rPr>
        <w:t>20</w:t>
      </w:r>
      <w:r w:rsidR="00285B9A" w:rsidRPr="008F73E9">
        <w:rPr>
          <w:b/>
        </w:rPr>
        <w:tab/>
        <w:t>KARIS CONFESSION</w:t>
      </w:r>
    </w:p>
    <w:p w14:paraId="01618ACA" w14:textId="77777777" w:rsidR="00EC6938" w:rsidRPr="008F73E9" w:rsidRDefault="00EC6938" w:rsidP="001E4ED4">
      <w:pPr>
        <w:spacing w:after="0" w:line="240" w:lineRule="auto"/>
        <w:jc w:val="both"/>
        <w:rPr>
          <w:b/>
        </w:rPr>
      </w:pPr>
    </w:p>
    <w:p w14:paraId="161607E8" w14:textId="76F8AAEC" w:rsidR="008A5F13" w:rsidRPr="008F73E9" w:rsidRDefault="000225FB" w:rsidP="001E4ED4">
      <w:pPr>
        <w:spacing w:after="0" w:line="240" w:lineRule="auto"/>
        <w:jc w:val="both"/>
        <w:rPr>
          <w:b/>
        </w:rPr>
      </w:pPr>
      <w:r w:rsidRPr="008F73E9">
        <w:rPr>
          <w:b/>
        </w:rPr>
        <w:t>0:2</w:t>
      </w:r>
      <w:r w:rsidR="00EE17E5" w:rsidRPr="008F73E9">
        <w:rPr>
          <w:b/>
        </w:rPr>
        <w:t>1</w:t>
      </w:r>
      <w:r w:rsidR="00285B9A" w:rsidRPr="008F73E9">
        <w:rPr>
          <w:b/>
        </w:rPr>
        <w:tab/>
        <w:t>TOOLBOX</w:t>
      </w:r>
    </w:p>
    <w:p w14:paraId="6639FC50" w14:textId="3C0535F6" w:rsidR="00EC6938" w:rsidRPr="008F73E9" w:rsidRDefault="00EC6938" w:rsidP="001E4ED4">
      <w:pPr>
        <w:spacing w:after="0" w:line="240" w:lineRule="auto"/>
        <w:jc w:val="both"/>
      </w:pPr>
    </w:p>
    <w:p w14:paraId="45F44949" w14:textId="73D1992A" w:rsidR="00AF4A8C" w:rsidRPr="008F73E9" w:rsidRDefault="00AF4A8C" w:rsidP="00AF4A8C">
      <w:pPr>
        <w:spacing w:after="0" w:line="240" w:lineRule="auto"/>
        <w:jc w:val="both"/>
      </w:pPr>
      <w:r w:rsidRPr="008F73E9">
        <w:t xml:space="preserve">Our misoriented development often determines </w:t>
      </w:r>
      <w:r w:rsidR="00E57B84" w:rsidRPr="008F73E9">
        <w:t>how</w:t>
      </w:r>
      <w:r w:rsidRPr="008F73E9">
        <w:t xml:space="preserve"> </w:t>
      </w:r>
      <w:r w:rsidR="007B4BDE" w:rsidRPr="008F73E9">
        <w:t xml:space="preserve">we </w:t>
      </w:r>
      <w:r w:rsidRPr="008F73E9">
        <w:t>attack and suppress our True Self. If you are living with other misoriented people, you might</w:t>
      </w:r>
      <w:r w:rsidR="00D64EA9" w:rsidRPr="008F73E9">
        <w:t xml:space="preserve"> try to identify</w:t>
      </w:r>
      <w:r w:rsidRPr="008F73E9">
        <w:t xml:space="preserve"> their self-hate hotspots so that you can quickly recognize when they are in self-hate and gain a better understanding of why they do what they do, think what they think, and feel what they feel. Understanding helps you lovingly </w:t>
      </w:r>
      <w:r w:rsidRPr="008F73E9">
        <w:rPr>
          <w:i/>
        </w:rPr>
        <w:t>stand</w:t>
      </w:r>
      <w:r w:rsidRPr="008F73E9">
        <w:t xml:space="preserve"> rather than react when the behaviors or choices of others feel so personal. Whenever you or another person turns away from the Idol’s compulsive need to react, self-hate will inevitably follow. In order to maintain an oriented direction, you must be able to step back from the invitation to engage with that self-hate—whether your own self-hate or another’s—and then endure the tension of refusing to repeat old patterns of behavior. That’s why</w:t>
      </w:r>
      <w:r w:rsidR="004C3F57" w:rsidRPr="008F73E9">
        <w:t>,</w:t>
      </w:r>
      <w:r w:rsidRPr="008F73E9">
        <w:t xml:space="preserve"> in our KF training</w:t>
      </w:r>
      <w:r w:rsidR="004C3F57" w:rsidRPr="008F73E9">
        <w:t>,</w:t>
      </w:r>
      <w:r w:rsidRPr="008F73E9">
        <w:t xml:space="preserve"> we learn to endure before we learn to deal with self-hate. </w:t>
      </w:r>
      <w:bookmarkStart w:id="3" w:name="_Hlk521051838"/>
      <w:r w:rsidRPr="008F73E9">
        <w:t>Self-hate will accompany every training opportunity in your process of redemption</w:t>
      </w:r>
      <w:bookmarkEnd w:id="3"/>
      <w:r w:rsidRPr="008F73E9">
        <w:t xml:space="preserve">, so if you do not have the strength to endure the discomforts of self-hate, you will not be able to grow out of the pride system that drives your self-hate and determines your choices. </w:t>
      </w:r>
    </w:p>
    <w:p w14:paraId="6F128DBA" w14:textId="77777777" w:rsidR="00AB383E" w:rsidRPr="008F73E9" w:rsidRDefault="00AB383E" w:rsidP="001E4ED4">
      <w:pPr>
        <w:spacing w:after="0" w:line="240" w:lineRule="auto"/>
        <w:jc w:val="both"/>
      </w:pPr>
    </w:p>
    <w:p w14:paraId="3F30868A" w14:textId="6239EA54" w:rsidR="009B37ED" w:rsidRPr="008F73E9" w:rsidRDefault="00D84658" w:rsidP="001E4ED4">
      <w:pPr>
        <w:spacing w:after="0" w:line="240" w:lineRule="auto"/>
        <w:jc w:val="both"/>
      </w:pPr>
      <w:bookmarkStart w:id="4" w:name="_Hlk521593647"/>
      <w:bookmarkStart w:id="5" w:name="_Hlk142466261"/>
      <w:r w:rsidRPr="008F73E9">
        <w:t xml:space="preserve">Every neurotic is vulnerable to self-hate. </w:t>
      </w:r>
      <w:r w:rsidR="006E2D53" w:rsidRPr="008F73E9">
        <w:t>Self-effacing type</w:t>
      </w:r>
      <w:r w:rsidR="00911E11" w:rsidRPr="008F73E9">
        <w:t xml:space="preserve">s </w:t>
      </w:r>
      <w:r w:rsidR="00F17992" w:rsidRPr="008F73E9">
        <w:t>are</w:t>
      </w:r>
      <w:r w:rsidR="00911E11" w:rsidRPr="008F73E9">
        <w:t xml:space="preserve"> </w:t>
      </w:r>
      <w:bookmarkEnd w:id="4"/>
      <w:r w:rsidR="00911E11" w:rsidRPr="008F73E9">
        <w:t xml:space="preserve">thrown into turmoil </w:t>
      </w:r>
      <w:r w:rsidR="007B4BDE" w:rsidRPr="008F73E9">
        <w:t xml:space="preserve">when </w:t>
      </w:r>
      <w:r w:rsidR="00EB251D" w:rsidRPr="008F73E9">
        <w:t>they lose someone’s support</w:t>
      </w:r>
      <w:r w:rsidR="006E2D53" w:rsidRPr="008F73E9">
        <w:t xml:space="preserve"> or</w:t>
      </w:r>
      <w:r w:rsidR="006B6236" w:rsidRPr="008F73E9">
        <w:t xml:space="preserve"> </w:t>
      </w:r>
      <w:r w:rsidR="006E2D53" w:rsidRPr="008F73E9">
        <w:t>take the biggest</w:t>
      </w:r>
      <w:r w:rsidR="00B16164" w:rsidRPr="008F73E9">
        <w:t xml:space="preserve"> coo</w:t>
      </w:r>
      <w:r w:rsidRPr="008F73E9">
        <w:t>kie. Mastery types hate themselves</w:t>
      </w:r>
      <w:r w:rsidR="006E2D53" w:rsidRPr="008F73E9">
        <w:t xml:space="preserve"> </w:t>
      </w:r>
      <w:r w:rsidR="007B4BDE" w:rsidRPr="008F73E9">
        <w:t xml:space="preserve">when </w:t>
      </w:r>
      <w:r w:rsidR="00A46CCF" w:rsidRPr="008F73E9">
        <w:t>they</w:t>
      </w:r>
      <w:r w:rsidR="00EB251D" w:rsidRPr="008F73E9">
        <w:t xml:space="preserve"> feel</w:t>
      </w:r>
      <w:r w:rsidR="0018404A" w:rsidRPr="008F73E9">
        <w:t xml:space="preserve"> manipulated</w:t>
      </w:r>
      <w:r w:rsidR="00FD0355" w:rsidRPr="008F73E9">
        <w:t xml:space="preserve"> or helpless</w:t>
      </w:r>
      <w:r w:rsidR="00045E60" w:rsidRPr="008F73E9">
        <w:t xml:space="preserve">, </w:t>
      </w:r>
      <w:r w:rsidR="007B4BDE" w:rsidRPr="008F73E9">
        <w:t xml:space="preserve">when </w:t>
      </w:r>
      <w:r w:rsidR="0018404A" w:rsidRPr="008F73E9">
        <w:t>things don’t go their way</w:t>
      </w:r>
      <w:r w:rsidR="00045E60" w:rsidRPr="008F73E9">
        <w:t>,</w:t>
      </w:r>
      <w:r w:rsidR="00A46CCF" w:rsidRPr="008F73E9">
        <w:t xml:space="preserve"> or </w:t>
      </w:r>
      <w:r w:rsidR="007B4BDE" w:rsidRPr="008F73E9">
        <w:t xml:space="preserve">when </w:t>
      </w:r>
      <w:r w:rsidR="002015F2" w:rsidRPr="008F73E9">
        <w:t xml:space="preserve">they </w:t>
      </w:r>
      <w:r w:rsidR="0018404A" w:rsidRPr="008F73E9">
        <w:t>feel</w:t>
      </w:r>
      <w:r w:rsidR="00EB251D" w:rsidRPr="008F73E9">
        <w:t xml:space="preserve"> confused</w:t>
      </w:r>
      <w:r w:rsidRPr="008F73E9">
        <w:t xml:space="preserve">. Resigned types </w:t>
      </w:r>
      <w:r w:rsidR="001521E4" w:rsidRPr="008F73E9">
        <w:t>feel acute anxiety</w:t>
      </w:r>
      <w:r w:rsidR="00045E60" w:rsidRPr="008F73E9">
        <w:t xml:space="preserve"> and</w:t>
      </w:r>
      <w:r w:rsidRPr="008F73E9">
        <w:t xml:space="preserve"> withdraw support from</w:t>
      </w:r>
      <w:r w:rsidR="00045E60" w:rsidRPr="008F73E9">
        <w:t xml:space="preserve"> others when they begin to feel their feelings</w:t>
      </w:r>
      <w:r w:rsidR="00FD0355" w:rsidRPr="008F73E9">
        <w:t>, take charge of their own development,</w:t>
      </w:r>
      <w:r w:rsidR="00045E60" w:rsidRPr="008F73E9">
        <w:t xml:space="preserve"> or sense that the community requires something from them.</w:t>
      </w:r>
      <w:r w:rsidR="00A46CCF" w:rsidRPr="008F73E9">
        <w:t xml:space="preserve"> </w:t>
      </w:r>
    </w:p>
    <w:bookmarkEnd w:id="5"/>
    <w:p w14:paraId="5B267AFB" w14:textId="77777777" w:rsidR="009B37ED" w:rsidRPr="008F73E9" w:rsidRDefault="009B37ED" w:rsidP="001E4ED4">
      <w:pPr>
        <w:spacing w:after="0" w:line="240" w:lineRule="auto"/>
        <w:jc w:val="both"/>
      </w:pPr>
    </w:p>
    <w:p w14:paraId="6A7E6A71" w14:textId="08D13C81" w:rsidR="00E253C3" w:rsidRPr="008F73E9" w:rsidRDefault="00E253C3" w:rsidP="00E253C3">
      <w:pPr>
        <w:spacing w:after="0" w:line="240" w:lineRule="auto"/>
        <w:jc w:val="both"/>
      </w:pPr>
      <w:r w:rsidRPr="008F73E9">
        <w:t xml:space="preserve">All of us are vulnerable to feelings of self-hate when we compare our present condition to our expectations of what we </w:t>
      </w:r>
      <w:r w:rsidRPr="008F73E9">
        <w:rPr>
          <w:i/>
        </w:rPr>
        <w:t>should be</w:t>
      </w:r>
      <w:r w:rsidRPr="008F73E9">
        <w:t xml:space="preserve"> by now. Whenever we measure our present condition against these expectations, our real progress is judged as </w:t>
      </w:r>
      <w:r w:rsidR="00634CA4" w:rsidRPr="008F73E9">
        <w:t>paltry</w:t>
      </w:r>
      <w:r w:rsidRPr="008F73E9">
        <w:t xml:space="preserve"> or meaningless and therefore ignored</w:t>
      </w:r>
      <w:r w:rsidR="004C3F57" w:rsidRPr="008F73E9">
        <w:t>, or</w:t>
      </w:r>
      <w:r w:rsidRPr="008F73E9">
        <w:t xml:space="preserve"> even abhorred. Learn to recognize and hold in </w:t>
      </w:r>
      <w:r w:rsidR="003E3CE6" w:rsidRPr="008F73E9">
        <w:t xml:space="preserve">your </w:t>
      </w:r>
      <w:r w:rsidRPr="008F73E9">
        <w:t xml:space="preserve">mind the real progress you have made. The record of your </w:t>
      </w:r>
      <w:bookmarkStart w:id="6" w:name="_Hlk142466283"/>
      <w:r w:rsidRPr="008F73E9">
        <w:rPr>
          <w:b/>
        </w:rPr>
        <w:t xml:space="preserve">Meeting Preparation Guides </w:t>
      </w:r>
      <w:r w:rsidRPr="008F73E9">
        <w:t xml:space="preserve">and </w:t>
      </w:r>
      <w:r w:rsidR="0047123A" w:rsidRPr="008F73E9">
        <w:t xml:space="preserve">spontaneous </w:t>
      </w:r>
      <w:r w:rsidRPr="008F73E9">
        <w:t xml:space="preserve">positive observations </w:t>
      </w:r>
      <w:r w:rsidR="0047123A" w:rsidRPr="008F73E9">
        <w:t>offered by</w:t>
      </w:r>
      <w:r w:rsidR="006B592E" w:rsidRPr="008F73E9">
        <w:t xml:space="preserve"> </w:t>
      </w:r>
      <w:r w:rsidR="007B4BDE" w:rsidRPr="008F73E9">
        <w:t xml:space="preserve">trustworthy people </w:t>
      </w:r>
      <w:r w:rsidR="006B592E" w:rsidRPr="008F73E9">
        <w:t xml:space="preserve">are </w:t>
      </w:r>
      <w:r w:rsidR="007B4BDE" w:rsidRPr="008F73E9">
        <w:t xml:space="preserve">clear </w:t>
      </w:r>
      <w:r w:rsidR="006B592E" w:rsidRPr="008F73E9">
        <w:t>evidence</w:t>
      </w:r>
      <w:r w:rsidRPr="008F73E9">
        <w:t xml:space="preserve"> </w:t>
      </w:r>
      <w:r w:rsidR="0047123A" w:rsidRPr="008F73E9">
        <w:t xml:space="preserve">of </w:t>
      </w:r>
      <w:r w:rsidR="002B174F" w:rsidRPr="008F73E9">
        <w:t>that</w:t>
      </w:r>
      <w:r w:rsidRPr="008F73E9">
        <w:t xml:space="preserve"> progress. </w:t>
      </w:r>
      <w:bookmarkEnd w:id="6"/>
    </w:p>
    <w:p w14:paraId="1F232587" w14:textId="77777777" w:rsidR="006E2D53" w:rsidRPr="008F73E9" w:rsidRDefault="006E2D53" w:rsidP="001E4ED4">
      <w:pPr>
        <w:spacing w:after="0" w:line="240" w:lineRule="auto"/>
        <w:jc w:val="both"/>
      </w:pPr>
    </w:p>
    <w:p w14:paraId="22637BB2" w14:textId="1E5BF0C0" w:rsidR="00627AF7" w:rsidRPr="008F73E9" w:rsidRDefault="00627AF7" w:rsidP="001E4ED4">
      <w:pPr>
        <w:spacing w:after="0" w:line="240" w:lineRule="auto"/>
        <w:jc w:val="both"/>
        <w:rPr>
          <w:b/>
        </w:rPr>
      </w:pPr>
      <w:r w:rsidRPr="008F73E9">
        <w:rPr>
          <w:b/>
        </w:rPr>
        <w:t>The Internal Parents</w:t>
      </w:r>
      <w:r w:rsidR="002015F2" w:rsidRPr="008F73E9">
        <w:rPr>
          <w:b/>
        </w:rPr>
        <w:t xml:space="preserve"> </w:t>
      </w:r>
    </w:p>
    <w:p w14:paraId="4DCB78A6" w14:textId="7A74B7A7" w:rsidR="00CC7293" w:rsidRPr="008F73E9" w:rsidRDefault="003E3CE6" w:rsidP="001E4ED4">
      <w:pPr>
        <w:spacing w:after="0" w:line="240" w:lineRule="auto"/>
        <w:jc w:val="both"/>
      </w:pPr>
      <w:r w:rsidRPr="008F73E9">
        <w:t>When you are in self-hate, your internal parents, father and mother, are yo</w:t>
      </w:r>
      <w:r w:rsidR="008A5F13" w:rsidRPr="008F73E9">
        <w:t>ur two greatest allies</w:t>
      </w:r>
      <w:r w:rsidR="00A5037E" w:rsidRPr="008F73E9">
        <w:t>. These two archetypes</w:t>
      </w:r>
      <w:r w:rsidR="006E2D53" w:rsidRPr="008F73E9">
        <w:t xml:space="preserve"> can</w:t>
      </w:r>
      <w:r w:rsidR="00A5037E" w:rsidRPr="008F73E9">
        <w:t xml:space="preserve"> teach </w:t>
      </w:r>
      <w:r w:rsidRPr="008F73E9">
        <w:t>you</w:t>
      </w:r>
      <w:r w:rsidR="00A5037E" w:rsidRPr="008F73E9">
        <w:t xml:space="preserve"> </w:t>
      </w:r>
      <w:r w:rsidR="00D534FE" w:rsidRPr="008F73E9">
        <w:t xml:space="preserve">self-discipline and </w:t>
      </w:r>
      <w:r w:rsidR="006E2D53" w:rsidRPr="008F73E9">
        <w:t xml:space="preserve">self-nurture. </w:t>
      </w:r>
    </w:p>
    <w:p w14:paraId="5D8D125C" w14:textId="08FF287A" w:rsidR="00FD42E2" w:rsidRPr="008F73E9" w:rsidRDefault="007A3319" w:rsidP="001E4ED4">
      <w:pPr>
        <w:spacing w:after="0" w:line="240" w:lineRule="auto"/>
        <w:jc w:val="both"/>
      </w:pPr>
      <w:bookmarkStart w:id="7" w:name="_Hlk521593783"/>
      <w:r w:rsidRPr="008F73E9">
        <w:lastRenderedPageBreak/>
        <w:t>The father archetype stands up to protect and defend</w:t>
      </w:r>
      <w:r w:rsidR="00CC6ACD" w:rsidRPr="008F73E9">
        <w:t xml:space="preserve"> the</w:t>
      </w:r>
      <w:r w:rsidRPr="008F73E9">
        <w:t xml:space="preserve"> True Self. </w:t>
      </w:r>
      <w:r w:rsidR="00AB383E" w:rsidRPr="008F73E9">
        <w:t>He knows that training in self-management feels just as uncomfortable as any other kind of training, so he helps us endure our feelings while he</w:t>
      </w:r>
      <w:r w:rsidR="008A5F13" w:rsidRPr="008F73E9">
        <w:t xml:space="preserve"> directs our intellect </w:t>
      </w:r>
      <w:r w:rsidR="00F33BBD" w:rsidRPr="008F73E9">
        <w:t xml:space="preserve">toward training hard and taking </w:t>
      </w:r>
      <w:r w:rsidR="00547D81" w:rsidRPr="008F73E9">
        <w:t>action.</w:t>
      </w:r>
      <w:r w:rsidR="002015F2" w:rsidRPr="008F73E9">
        <w:t xml:space="preserve"> He</w:t>
      </w:r>
      <w:r w:rsidR="008A5F13" w:rsidRPr="008F73E9">
        <w:t xml:space="preserve"> defends our minds and bodies from chaotic emot</w:t>
      </w:r>
      <w:r w:rsidR="006E2D53" w:rsidRPr="008F73E9">
        <w:t>ions</w:t>
      </w:r>
      <w:r w:rsidR="0090417C" w:rsidRPr="008F73E9">
        <w:t>,</w:t>
      </w:r>
      <w:r w:rsidR="006E2D53" w:rsidRPr="008F73E9">
        <w:t xml:space="preserve"> </w:t>
      </w:r>
      <w:r w:rsidR="00DB76DE" w:rsidRPr="008F73E9">
        <w:t xml:space="preserve">and </w:t>
      </w:r>
      <w:bookmarkStart w:id="8" w:name="_Hlk142485659"/>
      <w:r w:rsidR="00DB76DE" w:rsidRPr="008F73E9">
        <w:t>when</w:t>
      </w:r>
      <w:r w:rsidR="00EC15E6" w:rsidRPr="008F73E9">
        <w:t xml:space="preserve"> we are</w:t>
      </w:r>
      <w:r w:rsidR="00DB76DE" w:rsidRPr="008F73E9">
        <w:t xml:space="preserve"> faced with the challenge of learning self-management, he encourages us to endure the inevitable sense of self-deprivation. </w:t>
      </w:r>
      <w:bookmarkEnd w:id="8"/>
    </w:p>
    <w:bookmarkEnd w:id="7"/>
    <w:p w14:paraId="1CB1A1AC" w14:textId="77777777" w:rsidR="00F8603C" w:rsidRPr="008F73E9" w:rsidRDefault="00F8603C" w:rsidP="001E4ED4">
      <w:pPr>
        <w:spacing w:after="0" w:line="240" w:lineRule="auto"/>
        <w:jc w:val="both"/>
      </w:pPr>
    </w:p>
    <w:p w14:paraId="7372CD6F" w14:textId="6CE3AF67" w:rsidR="008A5F13" w:rsidRPr="008F73E9" w:rsidRDefault="00B956B6" w:rsidP="001E4ED4">
      <w:pPr>
        <w:spacing w:after="0" w:line="240" w:lineRule="auto"/>
        <w:jc w:val="both"/>
        <w:rPr>
          <w:i/>
        </w:rPr>
      </w:pPr>
      <w:bookmarkStart w:id="9" w:name="_Hlk490309981"/>
      <w:r w:rsidRPr="008F73E9">
        <w:t>Building up the True Self is similar to building up our physical bodies. In our misoriented condition</w:t>
      </w:r>
      <w:r w:rsidR="005C72DE" w:rsidRPr="008F73E9">
        <w:t>,</w:t>
      </w:r>
      <w:r w:rsidRPr="008F73E9">
        <w:t xml:space="preserve"> we</w:t>
      </w:r>
      <w:r w:rsidR="000C1558" w:rsidRPr="008F73E9">
        <w:t xml:space="preserve"> </w:t>
      </w:r>
      <w:r w:rsidR="00DD3DA4" w:rsidRPr="008F73E9">
        <w:t xml:space="preserve">have allowed </w:t>
      </w:r>
      <w:r w:rsidR="000C1558" w:rsidRPr="008F73E9">
        <w:t xml:space="preserve">the </w:t>
      </w:r>
      <w:r w:rsidR="00DD3DA4" w:rsidRPr="008F73E9">
        <w:t>muscles</w:t>
      </w:r>
      <w:r w:rsidR="000C1558" w:rsidRPr="008F73E9">
        <w:t xml:space="preserve"> of maturity</w:t>
      </w:r>
      <w:r w:rsidR="00DD3DA4" w:rsidRPr="008F73E9">
        <w:t xml:space="preserve"> to atrophy</w:t>
      </w:r>
      <w:r w:rsidR="00F814CF" w:rsidRPr="008F73E9">
        <w:t>,</w:t>
      </w:r>
      <w:r w:rsidR="000C1558" w:rsidRPr="008F73E9">
        <w:t xml:space="preserve"> and now they</w:t>
      </w:r>
      <w:r w:rsidR="00FD42E2" w:rsidRPr="008F73E9">
        <w:t xml:space="preserve"> are sluggish</w:t>
      </w:r>
      <w:r w:rsidRPr="008F73E9">
        <w:t xml:space="preserve"> and whiny</w:t>
      </w:r>
      <w:r w:rsidR="000C1558" w:rsidRPr="008F73E9">
        <w:t xml:space="preserve"> when we ask them to perform.</w:t>
      </w:r>
      <w:r w:rsidR="00FD42E2" w:rsidRPr="008F73E9">
        <w:t xml:space="preserve"> </w:t>
      </w:r>
      <w:bookmarkStart w:id="10" w:name="_Hlk142485683"/>
      <w:r w:rsidRPr="008F73E9">
        <w:t>When you begin working on any kind of development</w:t>
      </w:r>
      <w:r w:rsidR="005C72DE" w:rsidRPr="008F73E9">
        <w:t>,</w:t>
      </w:r>
      <w:r w:rsidR="00DD3DA4" w:rsidRPr="008F73E9">
        <w:t xml:space="preserve"> you feel</w:t>
      </w:r>
      <w:r w:rsidR="00547D81" w:rsidRPr="008F73E9">
        <w:t xml:space="preserve"> uncomfortable</w:t>
      </w:r>
      <w:r w:rsidR="00AB383E" w:rsidRPr="008F73E9">
        <w:t xml:space="preserve"> and may even suffer</w:t>
      </w:r>
      <w:r w:rsidR="008A5F13" w:rsidRPr="008F73E9">
        <w:t>, b</w:t>
      </w:r>
      <w:r w:rsidR="009C071C" w:rsidRPr="008F73E9">
        <w:t>ut</w:t>
      </w:r>
      <w:r w:rsidR="00DD3DA4" w:rsidRPr="008F73E9">
        <w:t xml:space="preserve"> after the workout you </w:t>
      </w:r>
      <w:r w:rsidR="000A21CE" w:rsidRPr="008F73E9">
        <w:t>have the satisfaction</w:t>
      </w:r>
      <w:r w:rsidR="00DD3DA4" w:rsidRPr="008F73E9">
        <w:t xml:space="preserve"> of </w:t>
      </w:r>
      <w:r w:rsidR="00385F07" w:rsidRPr="008F73E9">
        <w:t xml:space="preserve">having made </w:t>
      </w:r>
      <w:r w:rsidR="00615986" w:rsidRPr="008F73E9">
        <w:t>a</w:t>
      </w:r>
      <w:r w:rsidR="00FD42E2" w:rsidRPr="008F73E9">
        <w:t xml:space="preserve"> </w:t>
      </w:r>
      <w:r w:rsidR="000A21CE" w:rsidRPr="008F73E9">
        <w:t>good</w:t>
      </w:r>
      <w:r w:rsidR="00FD42E2" w:rsidRPr="008F73E9">
        <w:t xml:space="preserve"> effort toward your goal. </w:t>
      </w:r>
      <w:bookmarkStart w:id="11" w:name="_Hlk490310036"/>
      <w:bookmarkEnd w:id="10"/>
      <w:r w:rsidR="00546C8D" w:rsidRPr="008F73E9">
        <w:t xml:space="preserve">If </w:t>
      </w:r>
      <w:r w:rsidR="007A4E8B" w:rsidRPr="008F73E9">
        <w:t>you are suffering</w:t>
      </w:r>
      <w:r w:rsidR="00CC7293" w:rsidRPr="008F73E9">
        <w:t xml:space="preserve"> or stuck</w:t>
      </w:r>
      <w:r w:rsidR="00C178C2" w:rsidRPr="008F73E9">
        <w:t>,</w:t>
      </w:r>
      <w:r w:rsidR="00546C8D" w:rsidRPr="008F73E9">
        <w:t xml:space="preserve"> </w:t>
      </w:r>
      <w:r w:rsidR="00E4675E" w:rsidRPr="008F73E9">
        <w:t xml:space="preserve">rather than looking for immediate release from the tension of your discomfort </w:t>
      </w:r>
      <w:r w:rsidR="00546C8D" w:rsidRPr="008F73E9">
        <w:t xml:space="preserve">take some time to observe your condition </w:t>
      </w:r>
      <w:r w:rsidR="00385F07" w:rsidRPr="008F73E9">
        <w:t>as you endure</w:t>
      </w:r>
      <w:r w:rsidR="002B174F" w:rsidRPr="008F73E9">
        <w:t xml:space="preserve">. </w:t>
      </w:r>
      <w:bookmarkStart w:id="12" w:name="_Hlk521771649"/>
      <w:r w:rsidR="00546C8D" w:rsidRPr="008F73E9">
        <w:t xml:space="preserve">Then, you </w:t>
      </w:r>
      <w:r w:rsidR="002C3DDF" w:rsidRPr="008F73E9">
        <w:t xml:space="preserve">might </w:t>
      </w:r>
      <w:r w:rsidR="008A5F13" w:rsidRPr="008F73E9">
        <w:t>ask yourself,</w:t>
      </w:r>
      <w:r w:rsidR="00B16164" w:rsidRPr="008F73E9">
        <w:t xml:space="preserve"> or</w:t>
      </w:r>
      <w:r w:rsidR="006B6236" w:rsidRPr="008F73E9">
        <w:t xml:space="preserve"> </w:t>
      </w:r>
      <w:r w:rsidR="00A943D4" w:rsidRPr="008F73E9">
        <w:t xml:space="preserve">you might </w:t>
      </w:r>
      <w:r w:rsidR="006B6236" w:rsidRPr="008F73E9">
        <w:t>even</w:t>
      </w:r>
      <w:r w:rsidRPr="008F73E9">
        <w:t xml:space="preserve"> ask a </w:t>
      </w:r>
      <w:bookmarkStart w:id="13" w:name="_Hlk521052827"/>
      <w:bookmarkEnd w:id="11"/>
      <w:r w:rsidR="00193984" w:rsidRPr="008F73E9">
        <w:t>father</w:t>
      </w:r>
      <w:r w:rsidR="00B70CCC" w:rsidRPr="008F73E9">
        <w:t xml:space="preserve"> that you admire</w:t>
      </w:r>
      <w:r w:rsidR="00193984" w:rsidRPr="008F73E9">
        <w:t xml:space="preserve">, </w:t>
      </w:r>
      <w:bookmarkStart w:id="14" w:name="_Hlk142485696"/>
      <w:r w:rsidR="00193984" w:rsidRPr="008F73E9">
        <w:rPr>
          <w:i/>
        </w:rPr>
        <w:t>“How would a</w:t>
      </w:r>
      <w:r w:rsidR="00BD799D" w:rsidRPr="008F73E9">
        <w:rPr>
          <w:i/>
        </w:rPr>
        <w:t>n</w:t>
      </w:r>
      <w:r w:rsidR="00193984" w:rsidRPr="008F73E9">
        <w:rPr>
          <w:i/>
        </w:rPr>
        <w:t xml:space="preserve"> </w:t>
      </w:r>
      <w:r w:rsidR="00BD799D" w:rsidRPr="008F73E9">
        <w:rPr>
          <w:i/>
        </w:rPr>
        <w:t>excellent</w:t>
      </w:r>
      <w:r w:rsidR="00193984" w:rsidRPr="008F73E9">
        <w:rPr>
          <w:i/>
        </w:rPr>
        <w:t xml:space="preserve"> coach </w:t>
      </w:r>
      <w:r w:rsidR="00C87C86" w:rsidRPr="008F73E9">
        <w:rPr>
          <w:i/>
        </w:rPr>
        <w:t xml:space="preserve">or </w:t>
      </w:r>
      <w:r w:rsidR="00193984" w:rsidRPr="008F73E9">
        <w:rPr>
          <w:i/>
        </w:rPr>
        <w:t>father direct me now</w:t>
      </w:r>
      <w:bookmarkEnd w:id="14"/>
      <w:r w:rsidR="00193984" w:rsidRPr="008F73E9">
        <w:rPr>
          <w:i/>
        </w:rPr>
        <w:t>?”</w:t>
      </w:r>
      <w:bookmarkEnd w:id="12"/>
      <w:r w:rsidR="001521E4" w:rsidRPr="008F73E9">
        <w:rPr>
          <w:i/>
        </w:rPr>
        <w:t xml:space="preserve"> (Repeat)</w:t>
      </w:r>
    </w:p>
    <w:bookmarkEnd w:id="9"/>
    <w:bookmarkEnd w:id="13"/>
    <w:p w14:paraId="16402006" w14:textId="77777777" w:rsidR="006E2D53" w:rsidRPr="008F73E9" w:rsidRDefault="006E2D53" w:rsidP="001E4ED4">
      <w:pPr>
        <w:spacing w:after="0" w:line="240" w:lineRule="auto"/>
        <w:jc w:val="both"/>
      </w:pPr>
    </w:p>
    <w:p w14:paraId="3EB28674" w14:textId="5CB2659D" w:rsidR="004C3F57" w:rsidRPr="008F73E9" w:rsidRDefault="004C3F57" w:rsidP="004C3F57">
      <w:pPr>
        <w:spacing w:after="0" w:line="240" w:lineRule="auto"/>
        <w:jc w:val="both"/>
      </w:pPr>
      <w:r w:rsidRPr="008F73E9">
        <w:t xml:space="preserve">Self-nurture is the internal mother. While the father keeps us on track in the midst of our suffering, the mother is caring for our needs. She tucks us into bed early. She gives us nourishing and even delightful food. </w:t>
      </w:r>
      <w:bookmarkStart w:id="15" w:name="_Hlk142485713"/>
      <w:r w:rsidRPr="008F73E9">
        <w:t>She takes us for a walk and encourages us to breathe fresh air, and, like a gentle mother, she lets us</w:t>
      </w:r>
      <w:r w:rsidR="00696247" w:rsidRPr="008F73E9">
        <w:t xml:space="preserve"> </w:t>
      </w:r>
      <w:r w:rsidRPr="008F73E9">
        <w:t xml:space="preserve">cry our hearts out for a time or mope and fuss like an infant. Our internal mother allows us to have our feelings, but she does not allow us to abuse ourselves or others with those feelings. </w:t>
      </w:r>
      <w:bookmarkEnd w:id="15"/>
      <w:r w:rsidRPr="008F73E9">
        <w:t xml:space="preserve">Our feelings are our feelings, and they are our responsibility. </w:t>
      </w:r>
    </w:p>
    <w:p w14:paraId="27B9862F" w14:textId="77777777" w:rsidR="00E430D5" w:rsidRPr="008F73E9" w:rsidRDefault="00E430D5" w:rsidP="001E4ED4">
      <w:pPr>
        <w:spacing w:after="0" w:line="240" w:lineRule="auto"/>
        <w:jc w:val="both"/>
      </w:pPr>
    </w:p>
    <w:p w14:paraId="135D734C" w14:textId="6CD3732A" w:rsidR="008A5F13" w:rsidRPr="008F73E9" w:rsidRDefault="008A5F13" w:rsidP="001E4ED4">
      <w:pPr>
        <w:spacing w:after="0" w:line="240" w:lineRule="auto"/>
        <w:jc w:val="both"/>
      </w:pPr>
      <w:bookmarkStart w:id="16" w:name="_Hlk490310105"/>
      <w:r w:rsidRPr="008F73E9">
        <w:t>This week ex</w:t>
      </w:r>
      <w:r w:rsidR="007A4E8B" w:rsidRPr="008F73E9">
        <w:t xml:space="preserve">plore your internal parenting. </w:t>
      </w:r>
      <w:r w:rsidR="00C955B7" w:rsidRPr="008F73E9">
        <w:t>Observe</w:t>
      </w:r>
      <w:r w:rsidR="00CC7293" w:rsidRPr="008F73E9">
        <w:t xml:space="preserve"> how you interact with yourself</w:t>
      </w:r>
      <w:r w:rsidR="008F7B51" w:rsidRPr="008F73E9">
        <w:t xml:space="preserve"> within your own mind </w:t>
      </w:r>
      <w:r w:rsidR="002C3DDF" w:rsidRPr="008F73E9">
        <w:t>and observe your</w:t>
      </w:r>
      <w:r w:rsidR="00491BA6" w:rsidRPr="008F73E9">
        <w:t xml:space="preserve"> interaction</w:t>
      </w:r>
      <w:r w:rsidR="002C3DDF" w:rsidRPr="008F73E9">
        <w:t>s</w:t>
      </w:r>
      <w:r w:rsidR="00491BA6" w:rsidRPr="008F73E9">
        <w:t xml:space="preserve"> </w:t>
      </w:r>
      <w:r w:rsidR="008F7B51" w:rsidRPr="008F73E9">
        <w:t xml:space="preserve">with others. </w:t>
      </w:r>
      <w:r w:rsidR="002C3DDF" w:rsidRPr="008F73E9">
        <w:t>Consider how you were parented.</w:t>
      </w:r>
      <w:r w:rsidR="00A943D4" w:rsidRPr="008F73E9">
        <w:t xml:space="preserve"> </w:t>
      </w:r>
      <w:r w:rsidR="002C3DDF" w:rsidRPr="008F73E9">
        <w:t xml:space="preserve">That might give you some clues </w:t>
      </w:r>
      <w:r w:rsidRPr="008F73E9">
        <w:t>as to why you treat yourself</w:t>
      </w:r>
      <w:r w:rsidR="007A4E8B" w:rsidRPr="008F73E9">
        <w:t xml:space="preserve"> </w:t>
      </w:r>
      <w:r w:rsidR="00491BA6" w:rsidRPr="008F73E9">
        <w:t xml:space="preserve">and </w:t>
      </w:r>
      <w:r w:rsidR="007A4E8B" w:rsidRPr="008F73E9">
        <w:t>others</w:t>
      </w:r>
      <w:r w:rsidRPr="008F73E9">
        <w:t xml:space="preserve"> the way that yo</w:t>
      </w:r>
      <w:r w:rsidR="007A4E8B" w:rsidRPr="008F73E9">
        <w:t xml:space="preserve">u do. </w:t>
      </w:r>
      <w:r w:rsidRPr="008F73E9">
        <w:t>When you are in self-hate</w:t>
      </w:r>
      <w:r w:rsidR="00213DC9" w:rsidRPr="008F73E9">
        <w:t>,</w:t>
      </w:r>
      <w:r w:rsidRPr="008F73E9">
        <w:t xml:space="preserve"> you might imagine what </w:t>
      </w:r>
      <w:r w:rsidR="00B1652D" w:rsidRPr="008F73E9">
        <w:t xml:space="preserve">advice and encouragement </w:t>
      </w:r>
      <w:r w:rsidRPr="008F73E9">
        <w:t xml:space="preserve">an excellent father or mother would </w:t>
      </w:r>
      <w:r w:rsidR="00B1652D" w:rsidRPr="008F73E9">
        <w:t>offer</w:t>
      </w:r>
      <w:r w:rsidRPr="008F73E9">
        <w:t xml:space="preserve">. </w:t>
      </w:r>
    </w:p>
    <w:bookmarkEnd w:id="16"/>
    <w:p w14:paraId="031CE342" w14:textId="77777777" w:rsidR="00BA227C" w:rsidRPr="008F73E9" w:rsidRDefault="00BA227C" w:rsidP="001E4ED4">
      <w:pPr>
        <w:spacing w:after="0" w:line="240" w:lineRule="auto"/>
        <w:jc w:val="both"/>
      </w:pPr>
    </w:p>
    <w:p w14:paraId="06471ABF" w14:textId="77777777" w:rsidR="006A312F" w:rsidRPr="008F73E9" w:rsidRDefault="007A4E8B" w:rsidP="001E4ED4">
      <w:pPr>
        <w:spacing w:after="0" w:line="240" w:lineRule="auto"/>
        <w:jc w:val="both"/>
      </w:pPr>
      <w:r w:rsidRPr="008F73E9">
        <w:t xml:space="preserve">Our prayer might go something like this: </w:t>
      </w:r>
    </w:p>
    <w:p w14:paraId="70D9B49A" w14:textId="77777777" w:rsidR="006A312F" w:rsidRPr="008F73E9" w:rsidRDefault="006A312F" w:rsidP="001E4ED4">
      <w:pPr>
        <w:spacing w:after="0" w:line="240" w:lineRule="auto"/>
        <w:jc w:val="both"/>
      </w:pPr>
    </w:p>
    <w:p w14:paraId="6AF27703" w14:textId="508F0250" w:rsidR="007A4E8B" w:rsidRPr="008F73E9" w:rsidRDefault="00C87C86" w:rsidP="001E4ED4">
      <w:pPr>
        <w:spacing w:after="0" w:line="240" w:lineRule="auto"/>
        <w:jc w:val="center"/>
        <w:rPr>
          <w:i/>
        </w:rPr>
      </w:pPr>
      <w:r w:rsidRPr="008F73E9">
        <w:rPr>
          <w:i/>
        </w:rPr>
        <w:t xml:space="preserve">Loving </w:t>
      </w:r>
      <w:r w:rsidR="00C85A0E" w:rsidRPr="008F73E9">
        <w:rPr>
          <w:i/>
        </w:rPr>
        <w:t>Shepherd</w:t>
      </w:r>
      <w:r w:rsidR="007A4E8B" w:rsidRPr="008F73E9">
        <w:rPr>
          <w:i/>
        </w:rPr>
        <w:t>, be for me the voice of excellent parents.</w:t>
      </w:r>
      <w:r w:rsidR="007A4E8B" w:rsidRPr="008F73E9">
        <w:t xml:space="preserve"> </w:t>
      </w:r>
      <w:r w:rsidR="004D1934" w:rsidRPr="008F73E9">
        <w:rPr>
          <w:i/>
        </w:rPr>
        <w:t>(Repeat)</w:t>
      </w:r>
    </w:p>
    <w:p w14:paraId="72CCA18D" w14:textId="77777777" w:rsidR="000D3D91" w:rsidRPr="008F73E9" w:rsidRDefault="000D3D91" w:rsidP="001E4ED4">
      <w:pPr>
        <w:spacing w:after="0" w:line="240" w:lineRule="auto"/>
        <w:jc w:val="both"/>
      </w:pPr>
    </w:p>
    <w:p w14:paraId="2F5E9AFB" w14:textId="77777777" w:rsidR="00DE4F49" w:rsidRPr="008F73E9" w:rsidRDefault="00DE4F49" w:rsidP="001E4ED4">
      <w:pPr>
        <w:spacing w:after="0" w:line="240" w:lineRule="auto"/>
        <w:jc w:val="both"/>
      </w:pPr>
      <w:r w:rsidRPr="008F73E9">
        <w:t xml:space="preserve">Take a deep breath. </w:t>
      </w:r>
    </w:p>
    <w:p w14:paraId="2DBE9F54" w14:textId="66855953" w:rsidR="004151CE" w:rsidRPr="008F73E9" w:rsidRDefault="004151CE" w:rsidP="004151CE">
      <w:pPr>
        <w:spacing w:after="0" w:line="240" w:lineRule="auto"/>
        <w:jc w:val="both"/>
        <w:rPr>
          <w:rFonts w:cstheme="minorHAnsi"/>
          <w:i/>
          <w:color w:val="000000"/>
        </w:rPr>
      </w:pPr>
      <w:r w:rsidRPr="008F73E9">
        <w:rPr>
          <w:rFonts w:cstheme="minorHAnsi"/>
          <w:i/>
          <w:color w:val="000000"/>
        </w:rPr>
        <w:t xml:space="preserve">(If time permits, ask, “Does anyone have comments or questions about </w:t>
      </w:r>
      <w:r w:rsidR="004B0F61" w:rsidRPr="008F73E9">
        <w:rPr>
          <w:rFonts w:cstheme="minorHAnsi"/>
          <w:i/>
          <w:color w:val="000000"/>
        </w:rPr>
        <w:t>the</w:t>
      </w:r>
      <w:r w:rsidRPr="008F73E9">
        <w:rPr>
          <w:rFonts w:cstheme="minorHAnsi"/>
          <w:i/>
          <w:color w:val="000000"/>
        </w:rPr>
        <w:t xml:space="preserve"> </w:t>
      </w:r>
      <w:r w:rsidR="00A40993" w:rsidRPr="008F73E9">
        <w:rPr>
          <w:rFonts w:cstheme="minorHAnsi"/>
          <w:i/>
          <w:color w:val="000000"/>
        </w:rPr>
        <w:t>Toolbox</w:t>
      </w:r>
      <w:r w:rsidRPr="008F73E9">
        <w:rPr>
          <w:rFonts w:cstheme="minorHAnsi"/>
          <w:i/>
          <w:color w:val="000000"/>
        </w:rPr>
        <w:t>?”)</w:t>
      </w:r>
    </w:p>
    <w:p w14:paraId="65C4425B" w14:textId="77777777" w:rsidR="008A5F13" w:rsidRPr="008F73E9" w:rsidRDefault="008A5F13" w:rsidP="001E4ED4">
      <w:pPr>
        <w:spacing w:after="0" w:line="240" w:lineRule="auto"/>
        <w:jc w:val="both"/>
      </w:pPr>
    </w:p>
    <w:p w14:paraId="35327C4B" w14:textId="77777777" w:rsidR="00285B9A" w:rsidRPr="008F73E9" w:rsidRDefault="00453946" w:rsidP="001E4ED4">
      <w:pPr>
        <w:spacing w:after="0" w:line="240" w:lineRule="auto"/>
        <w:jc w:val="both"/>
        <w:rPr>
          <w:b/>
        </w:rPr>
      </w:pPr>
      <w:r w:rsidRPr="008F73E9">
        <w:rPr>
          <w:b/>
        </w:rPr>
        <w:t>0:30</w:t>
      </w:r>
      <w:r w:rsidR="00285B9A" w:rsidRPr="008F73E9">
        <w:rPr>
          <w:b/>
        </w:rPr>
        <w:tab/>
        <w:t>SHARING</w:t>
      </w:r>
    </w:p>
    <w:p w14:paraId="6CD71DEA" w14:textId="77777777" w:rsidR="00EC6938" w:rsidRPr="008F73E9" w:rsidRDefault="00EC6938" w:rsidP="001E4ED4">
      <w:pPr>
        <w:spacing w:after="0" w:line="240" w:lineRule="auto"/>
        <w:jc w:val="both"/>
        <w:rPr>
          <w:b/>
        </w:rPr>
      </w:pPr>
    </w:p>
    <w:p w14:paraId="13A37D97" w14:textId="77777777" w:rsidR="00285B9A" w:rsidRPr="008F73E9" w:rsidRDefault="00D72752" w:rsidP="001E4ED4">
      <w:pPr>
        <w:spacing w:after="0" w:line="240" w:lineRule="auto"/>
        <w:jc w:val="both"/>
        <w:rPr>
          <w:b/>
        </w:rPr>
      </w:pPr>
      <w:r w:rsidRPr="008F73E9">
        <w:rPr>
          <w:b/>
        </w:rPr>
        <w:t>1:00</w:t>
      </w:r>
      <w:r w:rsidR="00285B9A" w:rsidRPr="008F73E9">
        <w:rPr>
          <w:b/>
        </w:rPr>
        <w:tab/>
        <w:t>BIBLE TEACHING</w:t>
      </w:r>
    </w:p>
    <w:p w14:paraId="0215CCC5" w14:textId="77777777" w:rsidR="00EC6938" w:rsidRPr="008F73E9" w:rsidRDefault="00EC6938" w:rsidP="001E4ED4">
      <w:pPr>
        <w:spacing w:after="0" w:line="240" w:lineRule="auto"/>
        <w:jc w:val="both"/>
        <w:rPr>
          <w:b/>
        </w:rPr>
      </w:pPr>
    </w:p>
    <w:p w14:paraId="2DC22B18" w14:textId="355A9C59" w:rsidR="004005F0" w:rsidRPr="008F73E9" w:rsidRDefault="0092789D" w:rsidP="001E4ED4">
      <w:pPr>
        <w:spacing w:after="0" w:line="240" w:lineRule="auto"/>
        <w:jc w:val="both"/>
      </w:pPr>
      <w:bookmarkStart w:id="17" w:name="_Hlk521593964"/>
      <w:bookmarkStart w:id="18" w:name="_Hlk521053204"/>
      <w:r w:rsidRPr="008F73E9">
        <w:t>KF Confession 5 reminds us</w:t>
      </w:r>
      <w:r w:rsidR="000A21CE" w:rsidRPr="008F73E9">
        <w:t xml:space="preserve"> that when we attack and cruelly suppress our True Self</w:t>
      </w:r>
      <w:r w:rsidR="0041525F" w:rsidRPr="008F73E9">
        <w:t>,</w:t>
      </w:r>
      <w:r w:rsidR="000A21CE" w:rsidRPr="008F73E9">
        <w:t xml:space="preserve"> we create destructive consequences</w:t>
      </w:r>
      <w:r w:rsidR="00A55054" w:rsidRPr="008F73E9">
        <w:t>; we end</w:t>
      </w:r>
      <w:r w:rsidR="000A21CE" w:rsidRPr="008F73E9">
        <w:t xml:space="preserve"> up losing our true life. </w:t>
      </w:r>
      <w:r w:rsidRPr="008F73E9">
        <w:t>What would our lives be like if we accepted and cared for ourselves as God accepts and cares for us?</w:t>
      </w:r>
      <w:r w:rsidR="000A21CE" w:rsidRPr="008F73E9">
        <w:t xml:space="preserve"> </w:t>
      </w:r>
    </w:p>
    <w:bookmarkEnd w:id="17"/>
    <w:p w14:paraId="049B08D1" w14:textId="77777777" w:rsidR="0092789D" w:rsidRPr="008F73E9" w:rsidRDefault="0092789D" w:rsidP="001E4ED4">
      <w:pPr>
        <w:spacing w:after="0" w:line="240" w:lineRule="auto"/>
        <w:jc w:val="both"/>
      </w:pPr>
    </w:p>
    <w:p w14:paraId="08077BDC" w14:textId="00AB4EAF" w:rsidR="00FB6C87" w:rsidRPr="008F73E9" w:rsidRDefault="004C3F57" w:rsidP="001E4ED4">
      <w:pPr>
        <w:spacing w:after="0" w:line="240" w:lineRule="auto"/>
        <w:jc w:val="both"/>
      </w:pPr>
      <w:bookmarkStart w:id="19" w:name="_Hlk490215656"/>
      <w:bookmarkEnd w:id="18"/>
      <w:r w:rsidRPr="008F73E9">
        <w:t xml:space="preserve">Let’s look at </w:t>
      </w:r>
      <w:r w:rsidRPr="008F73E9">
        <w:rPr>
          <w:b/>
        </w:rPr>
        <w:t>Psalm 103</w:t>
      </w:r>
      <w:r w:rsidRPr="008F73E9">
        <w:rPr>
          <w:bCs/>
        </w:rPr>
        <w:t>, which describes</w:t>
      </w:r>
      <w:r w:rsidRPr="008F73E9">
        <w:rPr>
          <w:b/>
        </w:rPr>
        <w:t xml:space="preserve"> </w:t>
      </w:r>
      <w:r w:rsidRPr="008F73E9">
        <w:t>God as a loving father</w:t>
      </w:r>
      <w:r w:rsidR="00C178C2" w:rsidRPr="008F73E9">
        <w:t xml:space="preserve">. </w:t>
      </w:r>
      <w:r w:rsidR="007B7AE3" w:rsidRPr="008F73E9">
        <w:t xml:space="preserve">Nancy has expanded the meaning of this psalm </w:t>
      </w:r>
      <w:r w:rsidR="00C178C2" w:rsidRPr="008F73E9">
        <w:t>by contrasting</w:t>
      </w:r>
      <w:r w:rsidR="007B7AE3" w:rsidRPr="008F73E9">
        <w:t xml:space="preserve"> </w:t>
      </w:r>
      <w:r w:rsidR="002C3DDF" w:rsidRPr="008F73E9">
        <w:t>the demands and unmerciful retribution of the Idol Self with the kind intention and mercy of God</w:t>
      </w:r>
      <w:r w:rsidR="00700DF2" w:rsidRPr="008F73E9">
        <w:t xml:space="preserve">. </w:t>
      </w:r>
      <w:r w:rsidR="00903F64" w:rsidRPr="008F73E9">
        <w:t>Th</w:t>
      </w:r>
      <w:r w:rsidR="00C178C2" w:rsidRPr="008F73E9">
        <w:t>is</w:t>
      </w:r>
      <w:r w:rsidR="00903F64" w:rsidRPr="008F73E9">
        <w:t xml:space="preserve"> </w:t>
      </w:r>
      <w:r w:rsidR="007B7AE3" w:rsidRPr="008F73E9">
        <w:t>p</w:t>
      </w:r>
      <w:r w:rsidR="009F5849" w:rsidRPr="008F73E9">
        <w:t>salm is a little long, so</w:t>
      </w:r>
      <w:r w:rsidR="00700DF2" w:rsidRPr="008F73E9">
        <w:t xml:space="preserve"> relax and </w:t>
      </w:r>
      <w:r w:rsidR="00B40BAC" w:rsidRPr="008F73E9">
        <w:t xml:space="preserve">consider </w:t>
      </w:r>
      <w:r w:rsidR="009F5849" w:rsidRPr="008F73E9">
        <w:t>just one or two ideas that resonate with you.</w:t>
      </w:r>
    </w:p>
    <w:p w14:paraId="27A9431C" w14:textId="77777777" w:rsidR="008F73E9" w:rsidRPr="008F73E9" w:rsidRDefault="008F73E9" w:rsidP="001E4ED4">
      <w:pPr>
        <w:spacing w:after="0" w:line="240" w:lineRule="auto"/>
        <w:jc w:val="both"/>
        <w:rPr>
          <w:bCs/>
        </w:rPr>
      </w:pPr>
    </w:p>
    <w:p w14:paraId="143228C2" w14:textId="10755556" w:rsidR="00903F64" w:rsidRPr="008F73E9" w:rsidRDefault="008B61A7" w:rsidP="005E0F0D">
      <w:pPr>
        <w:spacing w:after="0" w:line="240" w:lineRule="auto"/>
        <w:ind w:right="357"/>
        <w:jc w:val="both"/>
        <w:rPr>
          <w:bCs/>
        </w:rPr>
      </w:pPr>
      <w:bookmarkStart w:id="20" w:name="_Hlk490310386"/>
      <w:bookmarkEnd w:id="19"/>
      <w:r w:rsidRPr="008F73E9">
        <w:rPr>
          <w:bCs/>
        </w:rPr>
        <w:t xml:space="preserve">A </w:t>
      </w:r>
      <w:r w:rsidR="00F33BBD" w:rsidRPr="008F73E9">
        <w:rPr>
          <w:bCs/>
        </w:rPr>
        <w:t>psalm</w:t>
      </w:r>
      <w:r w:rsidRPr="008F73E9">
        <w:rPr>
          <w:bCs/>
        </w:rPr>
        <w:t xml:space="preserve"> of David in praise of the Lord’s mercies:</w:t>
      </w:r>
    </w:p>
    <w:p w14:paraId="2066B583" w14:textId="4EF030B1" w:rsidR="00FB6C87" w:rsidRPr="008F73E9" w:rsidRDefault="00FB6C87" w:rsidP="001E4ED4">
      <w:pPr>
        <w:spacing w:after="0" w:line="240" w:lineRule="auto"/>
        <w:ind w:left="357" w:right="357"/>
        <w:jc w:val="both"/>
      </w:pPr>
    </w:p>
    <w:p w14:paraId="1F4E3889" w14:textId="0BB51FF8" w:rsidR="00BD1971" w:rsidRPr="008F73E9" w:rsidRDefault="00BD1971" w:rsidP="001E4ED4">
      <w:pPr>
        <w:spacing w:after="0" w:line="240" w:lineRule="auto"/>
        <w:ind w:left="720" w:right="720"/>
        <w:jc w:val="both"/>
      </w:pPr>
      <w:bookmarkStart w:id="21" w:name="_Hlk521865323"/>
      <w:r w:rsidRPr="008F73E9">
        <w:rPr>
          <w:vertAlign w:val="superscript"/>
        </w:rPr>
        <w:lastRenderedPageBreak/>
        <w:t>1</w:t>
      </w:r>
      <w:r w:rsidRPr="008F73E9">
        <w:t xml:space="preserve">Tell of the goodness of the Lord, my True Self, </w:t>
      </w:r>
    </w:p>
    <w:p w14:paraId="16DBA05C" w14:textId="1549B169" w:rsidR="00BD1971" w:rsidRPr="008F73E9" w:rsidRDefault="00BD1971" w:rsidP="001E4ED4">
      <w:pPr>
        <w:spacing w:after="0" w:line="240" w:lineRule="auto"/>
        <w:ind w:left="720" w:right="720"/>
        <w:jc w:val="both"/>
      </w:pPr>
      <w:r w:rsidRPr="008F73E9">
        <w:t>And all that is within me</w:t>
      </w:r>
      <w:r w:rsidR="0093179A">
        <w:t xml:space="preserve"> </w:t>
      </w:r>
      <w:proofErr w:type="gramStart"/>
      <w:r w:rsidRPr="008F73E9">
        <w:t>reveal</w:t>
      </w:r>
      <w:proofErr w:type="gramEnd"/>
      <w:r w:rsidR="000912F1" w:rsidRPr="008F73E9">
        <w:t xml:space="preserve"> His exceptional character. </w:t>
      </w:r>
    </w:p>
    <w:p w14:paraId="02A3B2EE" w14:textId="77777777" w:rsidR="00BD1971" w:rsidRPr="008F73E9" w:rsidRDefault="00BD1971" w:rsidP="001E4ED4">
      <w:pPr>
        <w:spacing w:after="0" w:line="240" w:lineRule="auto"/>
        <w:ind w:left="720" w:right="720"/>
        <w:jc w:val="both"/>
      </w:pPr>
      <w:r w:rsidRPr="008F73E9">
        <w:rPr>
          <w:vertAlign w:val="superscript"/>
        </w:rPr>
        <w:t>2</w:t>
      </w:r>
      <w:r w:rsidRPr="008F73E9">
        <w:t xml:space="preserve">Tell of the goodness of the Lord, my True Self, </w:t>
      </w:r>
    </w:p>
    <w:p w14:paraId="5D140F34" w14:textId="1F9B5D30" w:rsidR="00BD1971" w:rsidRPr="008F73E9" w:rsidRDefault="00BD1971" w:rsidP="001E4ED4">
      <w:pPr>
        <w:spacing w:after="0" w:line="240" w:lineRule="auto"/>
        <w:ind w:left="720" w:right="720"/>
        <w:jc w:val="both"/>
      </w:pPr>
      <w:r w:rsidRPr="008F73E9">
        <w:t xml:space="preserve">And forget none of His benefits (especially when I am </w:t>
      </w:r>
      <w:r w:rsidR="00EF02FE" w:rsidRPr="008F73E9">
        <w:t>in</w:t>
      </w:r>
      <w:r w:rsidRPr="008F73E9">
        <w:t xml:space="preserve"> self-hate); </w:t>
      </w:r>
    </w:p>
    <w:p w14:paraId="65982751" w14:textId="77777777" w:rsidR="00BD1971" w:rsidRPr="008F73E9" w:rsidRDefault="00BD1971" w:rsidP="001E4ED4">
      <w:pPr>
        <w:spacing w:after="0" w:line="240" w:lineRule="auto"/>
        <w:ind w:left="720" w:right="720"/>
        <w:jc w:val="both"/>
      </w:pPr>
      <w:r w:rsidRPr="008F73E9">
        <w:rPr>
          <w:vertAlign w:val="superscript"/>
        </w:rPr>
        <w:t>3</w:t>
      </w:r>
      <w:r w:rsidRPr="008F73E9">
        <w:t xml:space="preserve">The Lord, who pardons all of my iniquities (even when I can’t forgive myself), </w:t>
      </w:r>
    </w:p>
    <w:p w14:paraId="129AA7C7" w14:textId="77777777" w:rsidR="00AE3132" w:rsidRPr="008F73E9" w:rsidRDefault="00BD1971" w:rsidP="001E4ED4">
      <w:pPr>
        <w:spacing w:after="0" w:line="240" w:lineRule="auto"/>
        <w:ind w:left="720" w:right="720"/>
        <w:jc w:val="both"/>
      </w:pPr>
      <w:r w:rsidRPr="008F73E9">
        <w:t>The Lord, who heals all of my diseases (even when I can’t figure out how to stop being neurotic),</w:t>
      </w:r>
    </w:p>
    <w:p w14:paraId="6B0ED1E8" w14:textId="77777777" w:rsidR="00AE3132" w:rsidRPr="008F73E9" w:rsidRDefault="00BD1971" w:rsidP="001E4ED4">
      <w:pPr>
        <w:spacing w:after="0" w:line="240" w:lineRule="auto"/>
        <w:ind w:left="720" w:right="720"/>
        <w:jc w:val="both"/>
      </w:pPr>
      <w:r w:rsidRPr="008F73E9">
        <w:rPr>
          <w:vertAlign w:val="superscript"/>
        </w:rPr>
        <w:t>4</w:t>
      </w:r>
      <w:r w:rsidRPr="008F73E9">
        <w:t xml:space="preserve">The Lord, who redeems my life from the pit (even when I’ve dug that pit for myself), </w:t>
      </w:r>
    </w:p>
    <w:p w14:paraId="304CC353" w14:textId="77777777" w:rsidR="00AE3132" w:rsidRPr="008F73E9" w:rsidRDefault="00BD1971" w:rsidP="001E4ED4">
      <w:pPr>
        <w:spacing w:after="0" w:line="240" w:lineRule="auto"/>
        <w:ind w:left="720" w:right="720"/>
        <w:jc w:val="both"/>
      </w:pPr>
      <w:r w:rsidRPr="008F73E9">
        <w:t>The Lord, who endows me with lovingkindness and compassion (even when I can’t experience it),</w:t>
      </w:r>
    </w:p>
    <w:p w14:paraId="19292EB6" w14:textId="05A71A35" w:rsidR="00BD1971" w:rsidRPr="008F73E9" w:rsidRDefault="00BD1971" w:rsidP="001E4ED4">
      <w:pPr>
        <w:spacing w:after="0" w:line="240" w:lineRule="auto"/>
        <w:ind w:left="720" w:right="720"/>
        <w:jc w:val="both"/>
      </w:pPr>
      <w:r w:rsidRPr="008F73E9">
        <w:rPr>
          <w:vertAlign w:val="superscript"/>
        </w:rPr>
        <w:t>5</w:t>
      </w:r>
      <w:r w:rsidRPr="008F73E9">
        <w:t xml:space="preserve">Who satisfies my desires with good things (even when I can’t recognize what is good). </w:t>
      </w:r>
    </w:p>
    <w:p w14:paraId="5BF1BF40" w14:textId="4629BFD1" w:rsidR="00BD1971" w:rsidRPr="008F73E9" w:rsidRDefault="00BD1971" w:rsidP="001E4ED4">
      <w:pPr>
        <w:spacing w:after="0" w:line="240" w:lineRule="auto"/>
        <w:ind w:left="720" w:right="720"/>
        <w:jc w:val="both"/>
      </w:pPr>
      <w:r w:rsidRPr="008F73E9">
        <w:rPr>
          <w:iCs/>
        </w:rPr>
        <w:t xml:space="preserve">His goal is to renew </w:t>
      </w:r>
      <w:r w:rsidRPr="008F73E9">
        <w:t>my original, created design</w:t>
      </w:r>
      <w:r w:rsidR="005B4ABE" w:rsidRPr="008F73E9">
        <w:t xml:space="preserve"> so that I can soar</w:t>
      </w:r>
      <w:r w:rsidR="00766DB7" w:rsidRPr="008F73E9">
        <w:t xml:space="preserve"> </w:t>
      </w:r>
      <w:r w:rsidRPr="008F73E9">
        <w:t xml:space="preserve">like an eagle rising on its wings. </w:t>
      </w:r>
    </w:p>
    <w:p w14:paraId="6442F0DC" w14:textId="77777777" w:rsidR="00BD1971" w:rsidRPr="008F73E9" w:rsidRDefault="00BD1971" w:rsidP="001E4ED4">
      <w:pPr>
        <w:spacing w:after="0" w:line="240" w:lineRule="auto"/>
        <w:ind w:left="720" w:right="720"/>
        <w:jc w:val="both"/>
      </w:pPr>
      <w:r w:rsidRPr="008F73E9">
        <w:rPr>
          <w:vertAlign w:val="superscript"/>
        </w:rPr>
        <w:t>6</w:t>
      </w:r>
      <w:r w:rsidRPr="008F73E9">
        <w:t>The Lord performs oriented deeds (and hopes that I will do the same),</w:t>
      </w:r>
    </w:p>
    <w:p w14:paraId="0060D649" w14:textId="69262B14" w:rsidR="00AE3132" w:rsidRPr="008F73E9" w:rsidRDefault="00BD1971" w:rsidP="001E4ED4">
      <w:pPr>
        <w:spacing w:after="0" w:line="240" w:lineRule="auto"/>
        <w:ind w:left="720" w:right="720"/>
        <w:jc w:val="both"/>
      </w:pPr>
      <w:r w:rsidRPr="008F73E9">
        <w:t>And He gives justice to all who are oppressed (</w:t>
      </w:r>
      <w:r w:rsidR="00760747" w:rsidRPr="008F73E9">
        <w:t>crushed</w:t>
      </w:r>
      <w:r w:rsidR="002454F5" w:rsidRPr="008F73E9">
        <w:t xml:space="preserve"> </w:t>
      </w:r>
      <w:r w:rsidRPr="008F73E9">
        <w:t xml:space="preserve">by the Idol’s legal systems, pride, and self-hate). </w:t>
      </w:r>
    </w:p>
    <w:p w14:paraId="771F165D" w14:textId="4732BBF1" w:rsidR="00BD1971" w:rsidRPr="008F73E9" w:rsidRDefault="00BD1971" w:rsidP="001E4ED4">
      <w:pPr>
        <w:spacing w:after="0" w:line="240" w:lineRule="auto"/>
        <w:ind w:left="720" w:right="720"/>
        <w:jc w:val="both"/>
      </w:pPr>
      <w:r w:rsidRPr="008F73E9">
        <w:rPr>
          <w:vertAlign w:val="superscript"/>
        </w:rPr>
        <w:t>7</w:t>
      </w:r>
      <w:r w:rsidRPr="008F73E9">
        <w:t xml:space="preserve">He revealed His good and beneficial support to Moses, His ability to guide and to help the sons of Israel. </w:t>
      </w:r>
    </w:p>
    <w:p w14:paraId="5B648E58" w14:textId="1547ED2F" w:rsidR="00AE3132" w:rsidRPr="008F73E9" w:rsidRDefault="00BD1971" w:rsidP="001E4ED4">
      <w:pPr>
        <w:spacing w:after="0" w:line="240" w:lineRule="auto"/>
        <w:ind w:left="720" w:right="720"/>
        <w:jc w:val="both"/>
      </w:pPr>
      <w:r w:rsidRPr="008F73E9">
        <w:rPr>
          <w:vertAlign w:val="superscript"/>
        </w:rPr>
        <w:t>8</w:t>
      </w:r>
      <w:r w:rsidRPr="008F73E9">
        <w:t>The Lord is compassionate and gracious (unlike the Idol</w:t>
      </w:r>
      <w:r w:rsidR="00533D04" w:rsidRPr="008F73E9">
        <w:t>, which</w:t>
      </w:r>
      <w:r w:rsidRPr="008F73E9">
        <w:t xml:space="preserve"> is vindictive and demanding). </w:t>
      </w:r>
    </w:p>
    <w:p w14:paraId="7EA9E3F2" w14:textId="3DDFABBA" w:rsidR="00BD1971" w:rsidRPr="008F73E9" w:rsidRDefault="00BD1971" w:rsidP="001E4ED4">
      <w:pPr>
        <w:spacing w:after="0" w:line="240" w:lineRule="auto"/>
        <w:ind w:left="720" w:right="720"/>
        <w:jc w:val="both"/>
      </w:pPr>
      <w:r w:rsidRPr="008F73E9">
        <w:t>The Lord is slow to anger and abounding in lovingkindness (unlike the Idol Self</w:t>
      </w:r>
      <w:r w:rsidR="00533D04" w:rsidRPr="008F73E9">
        <w:t>,</w:t>
      </w:r>
      <w:r w:rsidRPr="008F73E9">
        <w:t xml:space="preserve"> </w:t>
      </w:r>
      <w:r w:rsidR="003C68D6" w:rsidRPr="008F73E9">
        <w:t>which</w:t>
      </w:r>
      <w:r w:rsidRPr="008F73E9">
        <w:t xml:space="preserve"> is </w:t>
      </w:r>
      <w:r w:rsidR="00760747" w:rsidRPr="008F73E9">
        <w:t xml:space="preserve">quick to wrath </w:t>
      </w:r>
      <w:r w:rsidRPr="008F73E9">
        <w:t xml:space="preserve">and abounds in </w:t>
      </w:r>
      <w:r w:rsidR="00760747" w:rsidRPr="008F73E9">
        <w:t xml:space="preserve">compulsive </w:t>
      </w:r>
      <w:r w:rsidR="0017199A" w:rsidRPr="008F73E9">
        <w:t>egocentric</w:t>
      </w:r>
      <w:r w:rsidRPr="008F73E9">
        <w:t xml:space="preserve"> </w:t>
      </w:r>
      <w:r w:rsidR="00760747" w:rsidRPr="008F73E9">
        <w:t>reactions</w:t>
      </w:r>
      <w:r w:rsidRPr="008F73E9">
        <w:t>).</w:t>
      </w:r>
    </w:p>
    <w:p w14:paraId="569AA5FC" w14:textId="3D3A8BDF" w:rsidR="00BD1971" w:rsidRPr="008F73E9" w:rsidRDefault="00BD1971" w:rsidP="001E4ED4">
      <w:pPr>
        <w:spacing w:after="0" w:line="240" w:lineRule="auto"/>
        <w:ind w:left="720" w:right="720"/>
        <w:jc w:val="both"/>
        <w:rPr>
          <w:iCs/>
        </w:rPr>
      </w:pPr>
      <w:r w:rsidRPr="008F73E9">
        <w:rPr>
          <w:vertAlign w:val="superscript"/>
        </w:rPr>
        <w:t>9</w:t>
      </w:r>
      <w:r w:rsidRPr="008F73E9">
        <w:t xml:space="preserve">The Lord will not always strive </w:t>
      </w:r>
      <w:r w:rsidRPr="008F73E9">
        <w:rPr>
          <w:iCs/>
        </w:rPr>
        <w:t>with our Idol Self,</w:t>
      </w:r>
    </w:p>
    <w:p w14:paraId="05DEA41E" w14:textId="11CECF29" w:rsidR="00BD1971" w:rsidRPr="008F73E9" w:rsidRDefault="00BD1971" w:rsidP="001E4ED4">
      <w:pPr>
        <w:spacing w:after="0" w:line="240" w:lineRule="auto"/>
        <w:ind w:left="720" w:right="720"/>
        <w:jc w:val="both"/>
      </w:pPr>
      <w:r w:rsidRPr="008F73E9">
        <w:t xml:space="preserve">Nor will He keep </w:t>
      </w:r>
      <w:r w:rsidRPr="008F73E9">
        <w:rPr>
          <w:iCs/>
        </w:rPr>
        <w:t>His anger</w:t>
      </w:r>
      <w:r w:rsidRPr="008F73E9">
        <w:t xml:space="preserve"> forever (unlike the Idol</w:t>
      </w:r>
      <w:r w:rsidR="00533D04" w:rsidRPr="008F73E9">
        <w:t xml:space="preserve">, </w:t>
      </w:r>
      <w:r w:rsidR="00AC245F" w:rsidRPr="008F73E9">
        <w:t>which must</w:t>
      </w:r>
      <w:r w:rsidRPr="008F73E9">
        <w:t xml:space="preserve"> reserve a store of wrath and keep accounts of wrongs suffered). </w:t>
      </w:r>
    </w:p>
    <w:p w14:paraId="494AD822" w14:textId="21AB7307" w:rsidR="00BD1971" w:rsidRPr="008F73E9" w:rsidRDefault="00BD1971" w:rsidP="001E4ED4">
      <w:pPr>
        <w:spacing w:after="0" w:line="240" w:lineRule="auto"/>
        <w:ind w:left="720" w:right="720"/>
        <w:jc w:val="both"/>
        <w:rPr>
          <w:u w:val="single"/>
        </w:rPr>
      </w:pPr>
      <w:r w:rsidRPr="008F73E9">
        <w:rPr>
          <w:vertAlign w:val="superscript"/>
        </w:rPr>
        <w:t>10</w:t>
      </w:r>
      <w:r w:rsidRPr="008F73E9">
        <w:t>The Lord has not dealt with us according to our misorientation (unlike the Idol</w:t>
      </w:r>
      <w:r w:rsidR="00350F42" w:rsidRPr="008F73E9">
        <w:t>,</w:t>
      </w:r>
      <w:r w:rsidRPr="008F73E9">
        <w:t xml:space="preserve"> </w:t>
      </w:r>
      <w:r w:rsidR="003C68D6" w:rsidRPr="008F73E9">
        <w:t xml:space="preserve">which </w:t>
      </w:r>
      <w:r w:rsidRPr="008F73E9">
        <w:t xml:space="preserve">deals with us </w:t>
      </w:r>
      <w:r w:rsidR="0017199A" w:rsidRPr="008F73E9">
        <w:t xml:space="preserve">severely </w:t>
      </w:r>
      <w:r w:rsidRPr="008F73E9">
        <w:t xml:space="preserve">when we don’t perform to </w:t>
      </w:r>
      <w:r w:rsidR="005B4ABE" w:rsidRPr="008F73E9">
        <w:t xml:space="preserve">its </w:t>
      </w:r>
      <w:r w:rsidRPr="008F73E9">
        <w:t>standard</w:t>
      </w:r>
      <w:r w:rsidR="005B4ABE" w:rsidRPr="008F73E9">
        <w:t>s</w:t>
      </w:r>
      <w:r w:rsidRPr="008F73E9">
        <w:t xml:space="preserve">). </w:t>
      </w:r>
    </w:p>
    <w:p w14:paraId="575263E5" w14:textId="6CB8E49F" w:rsidR="00BD1971" w:rsidRPr="008F73E9" w:rsidRDefault="00BD1971" w:rsidP="001E4ED4">
      <w:pPr>
        <w:spacing w:after="0" w:line="240" w:lineRule="auto"/>
        <w:ind w:left="720" w:right="720"/>
        <w:jc w:val="both"/>
      </w:pPr>
      <w:r w:rsidRPr="008F73E9">
        <w:t>Nor has the Lord rewarded us according to our iniquities (unlike the Idol</w:t>
      </w:r>
      <w:r w:rsidR="00350F42" w:rsidRPr="008F73E9">
        <w:t>,</w:t>
      </w:r>
      <w:r w:rsidRPr="008F73E9">
        <w:t xml:space="preserve"> </w:t>
      </w:r>
      <w:r w:rsidR="003C68D6" w:rsidRPr="008F73E9">
        <w:t xml:space="preserve">which </w:t>
      </w:r>
      <w:r w:rsidRPr="008F73E9">
        <w:t xml:space="preserve">rewards us with self-hate when we fail to live up to its pride system). </w:t>
      </w:r>
    </w:p>
    <w:p w14:paraId="0ECF3657" w14:textId="77777777" w:rsidR="00BD1971" w:rsidRPr="008F73E9" w:rsidRDefault="00BD1971" w:rsidP="001E4ED4">
      <w:pPr>
        <w:spacing w:after="0" w:line="240" w:lineRule="auto"/>
        <w:ind w:left="720" w:right="720"/>
        <w:jc w:val="both"/>
      </w:pPr>
      <w:r w:rsidRPr="008F73E9">
        <w:rPr>
          <w:vertAlign w:val="superscript"/>
        </w:rPr>
        <w:t>11</w:t>
      </w:r>
      <w:r w:rsidRPr="008F73E9">
        <w:t xml:space="preserve">For as high as the heavens are above the earth, </w:t>
      </w:r>
    </w:p>
    <w:p w14:paraId="3E645B88" w14:textId="77777777" w:rsidR="00BD1971" w:rsidRPr="008F73E9" w:rsidRDefault="00BD1971" w:rsidP="001E4ED4">
      <w:pPr>
        <w:spacing w:after="0" w:line="240" w:lineRule="auto"/>
        <w:ind w:left="720" w:right="720"/>
        <w:jc w:val="both"/>
      </w:pPr>
      <w:r w:rsidRPr="008F73E9">
        <w:t xml:space="preserve">So great is the Lord’s lovingkindness toward those who fear Him (who are more responsive to Him than to their Idol Self). </w:t>
      </w:r>
    </w:p>
    <w:p w14:paraId="2B184587" w14:textId="77777777" w:rsidR="00BD1971" w:rsidRPr="008F73E9" w:rsidRDefault="00BD1971" w:rsidP="001E4ED4">
      <w:pPr>
        <w:spacing w:after="0" w:line="240" w:lineRule="auto"/>
        <w:ind w:left="720" w:right="720"/>
        <w:jc w:val="both"/>
      </w:pPr>
      <w:r w:rsidRPr="008F73E9">
        <w:rPr>
          <w:vertAlign w:val="superscript"/>
        </w:rPr>
        <w:t>12</w:t>
      </w:r>
      <w:r w:rsidRPr="008F73E9">
        <w:t xml:space="preserve">As far as the east is from the west, </w:t>
      </w:r>
    </w:p>
    <w:p w14:paraId="5D300CB4" w14:textId="57C4DFEA" w:rsidR="00BD1971" w:rsidRPr="008F73E9" w:rsidRDefault="00BD1971" w:rsidP="001E4ED4">
      <w:pPr>
        <w:spacing w:after="0" w:line="240" w:lineRule="auto"/>
        <w:ind w:left="720" w:right="720"/>
        <w:jc w:val="both"/>
        <w:rPr>
          <w:iCs/>
        </w:rPr>
      </w:pPr>
      <w:r w:rsidRPr="008F73E9">
        <w:t>So far has the Lord removed our transgressions from us (unlike the Idol</w:t>
      </w:r>
      <w:r w:rsidR="00350F42" w:rsidRPr="008F73E9">
        <w:t>,</w:t>
      </w:r>
      <w:r w:rsidRPr="008F73E9">
        <w:t xml:space="preserve"> </w:t>
      </w:r>
      <w:r w:rsidR="003C68D6" w:rsidRPr="008F73E9">
        <w:t xml:space="preserve">which </w:t>
      </w:r>
      <w:r w:rsidRPr="008F73E9">
        <w:t>keeps those past failures ever</w:t>
      </w:r>
      <w:r w:rsidR="00517613" w:rsidRPr="008F73E9">
        <w:t>-</w:t>
      </w:r>
      <w:r w:rsidRPr="008F73E9">
        <w:t xml:space="preserve">present and full of </w:t>
      </w:r>
      <w:r w:rsidR="000A3853" w:rsidRPr="008F73E9">
        <w:t>shame)</w:t>
      </w:r>
      <w:r w:rsidRPr="008F73E9">
        <w:t xml:space="preserve">. </w:t>
      </w:r>
    </w:p>
    <w:p w14:paraId="17644C3B" w14:textId="3B945B33" w:rsidR="00BD1971" w:rsidRPr="008F73E9" w:rsidRDefault="00BD1971" w:rsidP="001E4ED4">
      <w:pPr>
        <w:spacing w:after="0" w:line="240" w:lineRule="auto"/>
        <w:ind w:left="720" w:right="720"/>
        <w:jc w:val="both"/>
      </w:pPr>
      <w:r w:rsidRPr="008F73E9">
        <w:rPr>
          <w:vertAlign w:val="superscript"/>
        </w:rPr>
        <w:t>13</w:t>
      </w:r>
      <w:r w:rsidRPr="008F73E9">
        <w:t xml:space="preserve">Just as a father has compassion on </w:t>
      </w:r>
      <w:r w:rsidRPr="008F73E9">
        <w:rPr>
          <w:iCs/>
        </w:rPr>
        <w:t>his</w:t>
      </w:r>
      <w:r w:rsidRPr="008F73E9">
        <w:t xml:space="preserve"> children,</w:t>
      </w:r>
    </w:p>
    <w:p w14:paraId="6D3D8DBB" w14:textId="4205FA5B" w:rsidR="00AE3132" w:rsidRPr="008F73E9" w:rsidRDefault="00BD1971" w:rsidP="001E4ED4">
      <w:pPr>
        <w:spacing w:after="0" w:line="240" w:lineRule="auto"/>
        <w:ind w:left="720" w:right="720"/>
        <w:jc w:val="both"/>
      </w:pPr>
      <w:proofErr w:type="gramStart"/>
      <w:r w:rsidRPr="008F73E9">
        <w:t>So</w:t>
      </w:r>
      <w:proofErr w:type="gramEnd"/>
      <w:r w:rsidRPr="008F73E9">
        <w:t xml:space="preserve"> the </w:t>
      </w:r>
      <w:r w:rsidR="00A943D4" w:rsidRPr="008F73E9">
        <w:t>Lord</w:t>
      </w:r>
      <w:r w:rsidRPr="008F73E9">
        <w:t xml:space="preserve"> has compassion </w:t>
      </w:r>
      <w:proofErr w:type="gramStart"/>
      <w:r w:rsidRPr="008F73E9">
        <w:t>on</w:t>
      </w:r>
      <w:proofErr w:type="gramEnd"/>
      <w:r w:rsidRPr="008F73E9">
        <w:t xml:space="preserve"> those who fear Him (</w:t>
      </w:r>
      <w:r w:rsidR="00846819" w:rsidRPr="008F73E9">
        <w:t>on</w:t>
      </w:r>
      <w:r w:rsidRPr="008F73E9">
        <w:t xml:space="preserve"> those who want to do things His way). </w:t>
      </w:r>
    </w:p>
    <w:p w14:paraId="7DCD2A0E" w14:textId="4327E9B5" w:rsidR="00BD1971" w:rsidRPr="008F73E9" w:rsidRDefault="00BD1971" w:rsidP="001E4ED4">
      <w:pPr>
        <w:spacing w:after="0" w:line="240" w:lineRule="auto"/>
        <w:ind w:left="720" w:right="720"/>
        <w:jc w:val="both"/>
      </w:pPr>
      <w:r w:rsidRPr="008F73E9">
        <w:rPr>
          <w:vertAlign w:val="superscript"/>
        </w:rPr>
        <w:t>14</w:t>
      </w:r>
      <w:r w:rsidRPr="008F73E9">
        <w:t xml:space="preserve">For He Himself knows our frame and its limitations; </w:t>
      </w:r>
    </w:p>
    <w:p w14:paraId="42D344E3" w14:textId="734564E2" w:rsidR="00BD1971" w:rsidRPr="008F73E9" w:rsidRDefault="00BD1971" w:rsidP="001E4ED4">
      <w:pPr>
        <w:spacing w:after="0" w:line="240" w:lineRule="auto"/>
        <w:ind w:left="720" w:right="720"/>
        <w:jc w:val="both"/>
      </w:pPr>
      <w:r w:rsidRPr="008F73E9">
        <w:t>He is mindful that we are only dust</w:t>
      </w:r>
      <w:r w:rsidR="003C68D6" w:rsidRPr="008F73E9">
        <w:t xml:space="preserve"> </w:t>
      </w:r>
      <w:r w:rsidR="00C87C86" w:rsidRPr="008F73E9">
        <w:t>(</w:t>
      </w:r>
      <w:r w:rsidR="005B4ABE" w:rsidRPr="008F73E9">
        <w:t xml:space="preserve">whereas our Idol </w:t>
      </w:r>
      <w:r w:rsidRPr="008F73E9">
        <w:t xml:space="preserve">is only mindful that we should be </w:t>
      </w:r>
      <w:r w:rsidR="00766DB7" w:rsidRPr="008F73E9">
        <w:t>God</w:t>
      </w:r>
      <w:r w:rsidRPr="008F73E9">
        <w:t xml:space="preserve">). </w:t>
      </w:r>
    </w:p>
    <w:p w14:paraId="3E067E39" w14:textId="27520422" w:rsidR="00BD1971" w:rsidRPr="008F73E9" w:rsidRDefault="00BD1971" w:rsidP="001E4ED4">
      <w:pPr>
        <w:spacing w:after="0" w:line="240" w:lineRule="auto"/>
        <w:ind w:left="720" w:right="720"/>
        <w:jc w:val="both"/>
      </w:pPr>
      <w:r w:rsidRPr="008F73E9">
        <w:rPr>
          <w:vertAlign w:val="superscript"/>
        </w:rPr>
        <w:t>15</w:t>
      </w:r>
      <w:r w:rsidRPr="008F73E9">
        <w:t xml:space="preserve"> As </w:t>
      </w:r>
      <w:r w:rsidR="000A21CE" w:rsidRPr="008F73E9">
        <w:t xml:space="preserve">with all </w:t>
      </w:r>
      <w:r w:rsidRPr="008F73E9">
        <w:t xml:space="preserve">creatures, our days are like grass; </w:t>
      </w:r>
    </w:p>
    <w:p w14:paraId="1A252EAB" w14:textId="5CEE6295" w:rsidR="00BD1971" w:rsidRPr="008F73E9" w:rsidRDefault="00BD1971" w:rsidP="001E4ED4">
      <w:pPr>
        <w:spacing w:after="0" w:line="240" w:lineRule="auto"/>
        <w:ind w:left="720" w:right="720"/>
        <w:jc w:val="both"/>
      </w:pPr>
      <w:r w:rsidRPr="008F73E9">
        <w:t>As a flower of the field, so we flourish</w:t>
      </w:r>
      <w:r w:rsidR="00447E9E" w:rsidRPr="008F73E9">
        <w:t>,</w:t>
      </w:r>
      <w:r w:rsidR="00197D1E" w:rsidRPr="008F73E9">
        <w:t xml:space="preserve"> </w:t>
      </w:r>
    </w:p>
    <w:p w14:paraId="1F7C276C" w14:textId="3A9B0005" w:rsidR="00BD1971" w:rsidRPr="008F73E9" w:rsidRDefault="00BD1971" w:rsidP="001E4ED4">
      <w:pPr>
        <w:spacing w:after="0" w:line="240" w:lineRule="auto"/>
        <w:ind w:left="720" w:right="720"/>
        <w:jc w:val="both"/>
      </w:pPr>
      <w:r w:rsidRPr="008F73E9">
        <w:rPr>
          <w:vertAlign w:val="superscript"/>
        </w:rPr>
        <w:t>16</w:t>
      </w:r>
      <w:r w:rsidR="00385F07" w:rsidRPr="008F73E9">
        <w:t>But w</w:t>
      </w:r>
      <w:r w:rsidRPr="008F73E9">
        <w:t xml:space="preserve">hen the wind has passed over it, it is no more, </w:t>
      </w:r>
    </w:p>
    <w:p w14:paraId="0D8076E5" w14:textId="0C6401AD" w:rsidR="00AE3132" w:rsidRPr="008F73E9" w:rsidRDefault="00BD1971" w:rsidP="001E4ED4">
      <w:pPr>
        <w:spacing w:after="0" w:line="240" w:lineRule="auto"/>
        <w:ind w:left="720" w:right="720"/>
        <w:jc w:val="both"/>
      </w:pPr>
      <w:r w:rsidRPr="008F73E9">
        <w:t xml:space="preserve">And its place acknowledges it no longer (but the Idol is screaming, </w:t>
      </w:r>
      <w:r w:rsidR="00517613" w:rsidRPr="008F73E9">
        <w:t>“</w:t>
      </w:r>
      <w:r w:rsidRPr="008F73E9">
        <w:t xml:space="preserve">Wait! What about the </w:t>
      </w:r>
      <w:r w:rsidR="0017199A" w:rsidRPr="008F73E9">
        <w:rPr>
          <w:i/>
        </w:rPr>
        <w:t>Glory of M</w:t>
      </w:r>
      <w:r w:rsidR="0017199A" w:rsidRPr="008F73E9">
        <w:rPr>
          <w:i/>
          <w:iCs/>
        </w:rPr>
        <w:t>e</w:t>
      </w:r>
      <w:r w:rsidR="009C1E48" w:rsidRPr="008F73E9">
        <w:rPr>
          <w:i/>
          <w:iCs/>
        </w:rPr>
        <w:t>!</w:t>
      </w:r>
      <w:r w:rsidRPr="008F73E9">
        <w:t>? I am forever!</w:t>
      </w:r>
      <w:r w:rsidR="00517613" w:rsidRPr="008F73E9">
        <w:t>”</w:t>
      </w:r>
      <w:r w:rsidRPr="008F73E9">
        <w:t>)</w:t>
      </w:r>
      <w:r w:rsidR="001521E4" w:rsidRPr="008F73E9">
        <w:t>.</w:t>
      </w:r>
      <w:r w:rsidRPr="008F73E9">
        <w:t xml:space="preserve"> </w:t>
      </w:r>
    </w:p>
    <w:p w14:paraId="37A1B3CD" w14:textId="0F3D7550" w:rsidR="00AE3132" w:rsidRPr="008F73E9" w:rsidRDefault="00BD1971" w:rsidP="001E4ED4">
      <w:pPr>
        <w:spacing w:after="0" w:line="240" w:lineRule="auto"/>
        <w:ind w:left="720" w:right="720"/>
        <w:jc w:val="both"/>
      </w:pPr>
      <w:r w:rsidRPr="008F73E9">
        <w:rPr>
          <w:vertAlign w:val="superscript"/>
        </w:rPr>
        <w:t>17</w:t>
      </w:r>
      <w:r w:rsidRPr="008F73E9">
        <w:t xml:space="preserve">Though we are just dust, the lovingkindness of the </w:t>
      </w:r>
      <w:r w:rsidR="00A943D4" w:rsidRPr="008F73E9">
        <w:t>Lord</w:t>
      </w:r>
      <w:r w:rsidRPr="008F73E9">
        <w:t xml:space="preserve"> is from everlasting to everlasting </w:t>
      </w:r>
      <w:r w:rsidR="00F54ACA" w:rsidRPr="008F73E9">
        <w:t>toward</w:t>
      </w:r>
      <w:r w:rsidR="005350F5" w:rsidRPr="008F73E9">
        <w:t xml:space="preserve"> </w:t>
      </w:r>
      <w:r w:rsidRPr="008F73E9">
        <w:t xml:space="preserve">those who fear Him, </w:t>
      </w:r>
    </w:p>
    <w:p w14:paraId="38EDAB7D" w14:textId="68834C5C" w:rsidR="00BD1971" w:rsidRPr="008F73E9" w:rsidRDefault="00BD1971" w:rsidP="001E4ED4">
      <w:pPr>
        <w:spacing w:after="0" w:line="240" w:lineRule="auto"/>
        <w:ind w:left="720" w:right="720"/>
        <w:jc w:val="both"/>
      </w:pPr>
      <w:r w:rsidRPr="008F73E9">
        <w:lastRenderedPageBreak/>
        <w:t xml:space="preserve">And His orientation is passed from His children to their children, </w:t>
      </w:r>
    </w:p>
    <w:p w14:paraId="10D8A45E" w14:textId="77777777" w:rsidR="00BD1971" w:rsidRPr="008F73E9" w:rsidRDefault="00BD1971" w:rsidP="001E4ED4">
      <w:pPr>
        <w:spacing w:after="0" w:line="240" w:lineRule="auto"/>
        <w:ind w:left="720" w:right="720"/>
        <w:jc w:val="both"/>
      </w:pPr>
      <w:r w:rsidRPr="008F73E9">
        <w:rPr>
          <w:vertAlign w:val="superscript"/>
        </w:rPr>
        <w:t>18</w:t>
      </w:r>
      <w:r w:rsidRPr="008F73E9">
        <w:t>To those who are trustworthy and keep His covenant,</w:t>
      </w:r>
    </w:p>
    <w:p w14:paraId="62266856" w14:textId="6D0AF653" w:rsidR="00BD1971" w:rsidRPr="008F73E9" w:rsidRDefault="00D16EF0" w:rsidP="001E4ED4">
      <w:pPr>
        <w:spacing w:after="0" w:line="240" w:lineRule="auto"/>
        <w:ind w:left="720" w:right="720"/>
        <w:jc w:val="both"/>
      </w:pPr>
      <w:bookmarkStart w:id="22" w:name="_Hlk521140223"/>
      <w:r w:rsidRPr="008F73E9">
        <w:t xml:space="preserve">Who remember His </w:t>
      </w:r>
      <w:proofErr w:type="gramStart"/>
      <w:r w:rsidRPr="008F73E9">
        <w:t>do’s</w:t>
      </w:r>
      <w:proofErr w:type="gramEnd"/>
      <w:r w:rsidRPr="008F73E9">
        <w:t xml:space="preserve"> and don’ts and are guided by them</w:t>
      </w:r>
      <w:r w:rsidR="000912F1" w:rsidRPr="008F73E9">
        <w:t xml:space="preserve">. </w:t>
      </w:r>
      <w:bookmarkEnd w:id="22"/>
    </w:p>
    <w:bookmarkEnd w:id="20"/>
    <w:bookmarkEnd w:id="21"/>
    <w:p w14:paraId="767DA24D" w14:textId="77777777" w:rsidR="00C86D09" w:rsidRPr="008F73E9" w:rsidRDefault="00C86D09" w:rsidP="001E4ED4">
      <w:pPr>
        <w:spacing w:after="0" w:line="240" w:lineRule="auto"/>
        <w:jc w:val="both"/>
      </w:pPr>
    </w:p>
    <w:p w14:paraId="4CC855DD" w14:textId="77777777" w:rsidR="00C86D09" w:rsidRPr="008F73E9" w:rsidRDefault="00C86D09" w:rsidP="001E4ED4">
      <w:pPr>
        <w:spacing w:after="0" w:line="240" w:lineRule="auto"/>
        <w:jc w:val="both"/>
      </w:pPr>
      <w:r w:rsidRPr="008F73E9">
        <w:t>Take a deep breath.</w:t>
      </w:r>
    </w:p>
    <w:p w14:paraId="3C92DCB9" w14:textId="77777777" w:rsidR="00835C72" w:rsidRPr="008F73E9" w:rsidRDefault="00835C72" w:rsidP="001E4ED4">
      <w:pPr>
        <w:spacing w:after="0" w:line="240" w:lineRule="auto"/>
        <w:jc w:val="both"/>
      </w:pPr>
    </w:p>
    <w:p w14:paraId="24546EF6" w14:textId="4036FEAA" w:rsidR="00B03CEE" w:rsidRPr="008F73E9" w:rsidRDefault="0038549A" w:rsidP="00760747">
      <w:pPr>
        <w:spacing w:after="0" w:line="240" w:lineRule="auto"/>
        <w:jc w:val="both"/>
      </w:pPr>
      <w:bookmarkStart w:id="23" w:name="OLE_LINK7"/>
      <w:r w:rsidRPr="008F73E9">
        <w:t>The last part of this psalm reminds us</w:t>
      </w:r>
      <w:r w:rsidR="000A21CE" w:rsidRPr="008F73E9">
        <w:t xml:space="preserve"> </w:t>
      </w:r>
      <w:bookmarkEnd w:id="23"/>
      <w:r w:rsidR="000A21CE" w:rsidRPr="008F73E9">
        <w:t>of our creatureliness and vulnerability</w:t>
      </w:r>
      <w:r w:rsidR="00385F07" w:rsidRPr="008F73E9" w:rsidDel="00385F07">
        <w:t xml:space="preserve"> </w:t>
      </w:r>
      <w:r w:rsidR="00A55054" w:rsidRPr="008F73E9">
        <w:t>and</w:t>
      </w:r>
      <w:r w:rsidR="003214F5" w:rsidRPr="008F73E9">
        <w:t>,</w:t>
      </w:r>
      <w:r w:rsidR="002D3587" w:rsidRPr="008F73E9">
        <w:t xml:space="preserve"> also</w:t>
      </w:r>
      <w:r w:rsidR="003214F5" w:rsidRPr="008F73E9">
        <w:t>,</w:t>
      </w:r>
      <w:r w:rsidR="003C68D6" w:rsidRPr="008F73E9">
        <w:t xml:space="preserve"> </w:t>
      </w:r>
      <w:r w:rsidR="001864BA" w:rsidRPr="008F73E9">
        <w:t>of</w:t>
      </w:r>
      <w:r w:rsidR="00FB6C87" w:rsidRPr="008F73E9">
        <w:t xml:space="preserve"> the lovingkindness of the Lord</w:t>
      </w:r>
      <w:r w:rsidR="00B54D4D" w:rsidRPr="008F73E9">
        <w:t>,</w:t>
      </w:r>
      <w:r w:rsidR="002D3587" w:rsidRPr="008F73E9">
        <w:t xml:space="preserve"> which</w:t>
      </w:r>
      <w:r w:rsidR="00FB6C87" w:rsidRPr="008F73E9">
        <w:t xml:space="preserve"> never ch</w:t>
      </w:r>
      <w:r w:rsidR="008C76CA" w:rsidRPr="008F73E9">
        <w:t>anges toward those who fear Him</w:t>
      </w:r>
      <w:r w:rsidR="00923080" w:rsidRPr="008F73E9">
        <w:t xml:space="preserve">. </w:t>
      </w:r>
      <w:r w:rsidR="002D3587" w:rsidRPr="008F73E9">
        <w:t>The Lord wants to be</w:t>
      </w:r>
      <w:r w:rsidR="00FB6C87" w:rsidRPr="008F73E9">
        <w:t xml:space="preserve"> on our side</w:t>
      </w:r>
      <w:r w:rsidR="00C178C2" w:rsidRPr="008F73E9">
        <w:t>.</w:t>
      </w:r>
      <w:r w:rsidR="005350F5" w:rsidRPr="008F73E9">
        <w:t xml:space="preserve"> He wants</w:t>
      </w:r>
      <w:r w:rsidR="00A860E9" w:rsidRPr="008F73E9">
        <w:t xml:space="preserve"> to</w:t>
      </w:r>
      <w:r w:rsidR="00FB6C87" w:rsidRPr="008F73E9">
        <w:t xml:space="preserve"> support us in our </w:t>
      </w:r>
      <w:r w:rsidR="00C23058" w:rsidRPr="008F73E9">
        <w:t xml:space="preserve">true </w:t>
      </w:r>
      <w:r w:rsidR="00FB6C87" w:rsidRPr="008F73E9">
        <w:t xml:space="preserve">development, but </w:t>
      </w:r>
      <w:proofErr w:type="gramStart"/>
      <w:r w:rsidR="00FB6C87" w:rsidRPr="008F73E9">
        <w:t>as long as</w:t>
      </w:r>
      <w:proofErr w:type="gramEnd"/>
      <w:r w:rsidR="00FB6C87" w:rsidRPr="008F73E9">
        <w:t xml:space="preserve"> we </w:t>
      </w:r>
      <w:r w:rsidR="00A55054" w:rsidRPr="008F73E9">
        <w:t>are serving</w:t>
      </w:r>
      <w:r w:rsidR="00274608" w:rsidRPr="008F73E9">
        <w:t xml:space="preserve"> the interests of </w:t>
      </w:r>
      <w:r w:rsidR="00FB6C87" w:rsidRPr="008F73E9">
        <w:t xml:space="preserve">the </w:t>
      </w:r>
      <w:r w:rsidR="008C76CA" w:rsidRPr="008F73E9">
        <w:t>Idol</w:t>
      </w:r>
      <w:r w:rsidR="00E430D5" w:rsidRPr="008F73E9">
        <w:t>,</w:t>
      </w:r>
      <w:r w:rsidR="008C76CA" w:rsidRPr="008F73E9">
        <w:t xml:space="preserve"> He</w:t>
      </w:r>
      <w:r w:rsidR="002D3587" w:rsidRPr="008F73E9">
        <w:t xml:space="preserve"> is forced to</w:t>
      </w:r>
      <w:r w:rsidR="008C76CA" w:rsidRPr="008F73E9">
        <w:t xml:space="preserve"> </w:t>
      </w:r>
      <w:r w:rsidR="00C23058" w:rsidRPr="008F73E9">
        <w:t xml:space="preserve">compassionately </w:t>
      </w:r>
      <w:r w:rsidR="004A5625" w:rsidRPr="008F73E9">
        <w:t>oppose</w:t>
      </w:r>
      <w:r w:rsidR="001864BA" w:rsidRPr="008F73E9">
        <w:t xml:space="preserve"> us</w:t>
      </w:r>
      <w:r w:rsidR="004A5625" w:rsidRPr="008F73E9">
        <w:t xml:space="preserve"> and </w:t>
      </w:r>
      <w:r w:rsidR="00C23058" w:rsidRPr="008F73E9">
        <w:t>wait</w:t>
      </w:r>
      <w:r w:rsidR="0017697B" w:rsidRPr="008F73E9">
        <w:t>.</w:t>
      </w:r>
      <w:r w:rsidR="00923080" w:rsidRPr="008F73E9">
        <w:t xml:space="preserve"> </w:t>
      </w:r>
    </w:p>
    <w:p w14:paraId="0AB033E1" w14:textId="77777777" w:rsidR="00760747" w:rsidRPr="008F73E9" w:rsidRDefault="00760747" w:rsidP="00760747">
      <w:pPr>
        <w:spacing w:after="0" w:line="240" w:lineRule="auto"/>
        <w:jc w:val="both"/>
      </w:pPr>
    </w:p>
    <w:p w14:paraId="525B82F5" w14:textId="00C4B88E" w:rsidR="00835C72" w:rsidRPr="008F73E9" w:rsidRDefault="00BD5E01" w:rsidP="001E4ED4">
      <w:pPr>
        <w:spacing w:after="0" w:line="240" w:lineRule="auto"/>
        <w:jc w:val="both"/>
      </w:pPr>
      <w:r w:rsidRPr="008F73E9">
        <w:t xml:space="preserve">In this material world that is passing away, it is so easy to forget that we are </w:t>
      </w:r>
      <w:r w:rsidR="001521E4" w:rsidRPr="008F73E9">
        <w:t xml:space="preserve">by birth </w:t>
      </w:r>
      <w:r w:rsidRPr="008F73E9">
        <w:t>eternal beings</w:t>
      </w:r>
      <w:r w:rsidR="00A860E9" w:rsidRPr="008F73E9">
        <w:t>, the children of a heavenly Father</w:t>
      </w:r>
      <w:r w:rsidRPr="008F73E9">
        <w:t xml:space="preserve">. </w:t>
      </w:r>
      <w:r w:rsidR="00A860E9" w:rsidRPr="008F73E9">
        <w:t xml:space="preserve">We </w:t>
      </w:r>
      <w:r w:rsidR="009F5849" w:rsidRPr="008F73E9">
        <w:t>were created for happiness</w:t>
      </w:r>
      <w:r w:rsidR="00107250" w:rsidRPr="008F73E9">
        <w:t>, and</w:t>
      </w:r>
      <w:r w:rsidRPr="008F73E9">
        <w:t xml:space="preserve"> we </w:t>
      </w:r>
      <w:r w:rsidR="000673CE" w:rsidRPr="008F73E9">
        <w:t xml:space="preserve">can experience happiness at any moment in time, as well as in eternity. </w:t>
      </w:r>
    </w:p>
    <w:p w14:paraId="1BBBD38A" w14:textId="77777777" w:rsidR="00FB6C87" w:rsidRPr="008F73E9" w:rsidRDefault="00FB6C87" w:rsidP="001E4ED4">
      <w:pPr>
        <w:spacing w:after="0" w:line="240" w:lineRule="auto"/>
        <w:jc w:val="both"/>
      </w:pPr>
    </w:p>
    <w:p w14:paraId="0FAF0324" w14:textId="77777777" w:rsidR="00734A38" w:rsidRPr="008F73E9" w:rsidRDefault="007B27CE" w:rsidP="001E4ED4">
      <w:pPr>
        <w:spacing w:after="0" w:line="240" w:lineRule="auto"/>
        <w:jc w:val="both"/>
      </w:pPr>
      <w:r w:rsidRPr="008F73E9">
        <w:t xml:space="preserve">Our prayer might go something like this: </w:t>
      </w:r>
    </w:p>
    <w:p w14:paraId="481843C9" w14:textId="43F1478A" w:rsidR="00734A38" w:rsidRPr="008F73E9" w:rsidRDefault="00734A38" w:rsidP="007F22AF">
      <w:pPr>
        <w:tabs>
          <w:tab w:val="left" w:pos="5704"/>
        </w:tabs>
        <w:spacing w:after="0" w:line="240" w:lineRule="auto"/>
        <w:jc w:val="both"/>
      </w:pPr>
    </w:p>
    <w:p w14:paraId="65ED4956" w14:textId="179433EA" w:rsidR="00BB69D0" w:rsidRPr="008F73E9" w:rsidRDefault="00835C72" w:rsidP="001E4ED4">
      <w:pPr>
        <w:spacing w:after="0" w:line="240" w:lineRule="auto"/>
        <w:jc w:val="center"/>
        <w:rPr>
          <w:i/>
        </w:rPr>
      </w:pPr>
      <w:bookmarkStart w:id="24" w:name="_Hlk110780870"/>
      <w:r w:rsidRPr="008F73E9">
        <w:rPr>
          <w:i/>
        </w:rPr>
        <w:t>H</w:t>
      </w:r>
      <w:r w:rsidR="00BB69D0" w:rsidRPr="008F73E9">
        <w:rPr>
          <w:i/>
        </w:rPr>
        <w:t>elp me see things like You do</w:t>
      </w:r>
      <w:r w:rsidRPr="008F73E9">
        <w:rPr>
          <w:i/>
        </w:rPr>
        <w:t>, Father</w:t>
      </w:r>
      <w:r w:rsidR="00BB69D0" w:rsidRPr="008F73E9">
        <w:rPr>
          <w:i/>
        </w:rPr>
        <w:t>.</w:t>
      </w:r>
      <w:r w:rsidRPr="008F73E9">
        <w:rPr>
          <w:i/>
        </w:rPr>
        <w:t xml:space="preserve"> Help me</w:t>
      </w:r>
      <w:r w:rsidR="001623CE" w:rsidRPr="008F73E9">
        <w:rPr>
          <w:i/>
        </w:rPr>
        <w:t xml:space="preserve"> see</w:t>
      </w:r>
      <w:r w:rsidRPr="008F73E9">
        <w:rPr>
          <w:i/>
        </w:rPr>
        <w:t xml:space="preserve"> myself like You do.</w:t>
      </w:r>
      <w:r w:rsidR="00BB69D0" w:rsidRPr="008F73E9">
        <w:t xml:space="preserve"> </w:t>
      </w:r>
      <w:r w:rsidR="00E47208" w:rsidRPr="008F73E9">
        <w:rPr>
          <w:i/>
        </w:rPr>
        <w:t>(Repeat)</w:t>
      </w:r>
    </w:p>
    <w:bookmarkEnd w:id="24"/>
    <w:p w14:paraId="5B2367D8" w14:textId="77777777" w:rsidR="008F4344" w:rsidRPr="008F73E9" w:rsidRDefault="008F4344" w:rsidP="001E4ED4">
      <w:pPr>
        <w:spacing w:after="0" w:line="240" w:lineRule="auto"/>
        <w:jc w:val="both"/>
      </w:pPr>
    </w:p>
    <w:p w14:paraId="7853B01E" w14:textId="77777777" w:rsidR="003A5AB1" w:rsidRPr="008F73E9" w:rsidRDefault="003A5AB1" w:rsidP="001E4ED4">
      <w:pPr>
        <w:spacing w:after="0" w:line="240" w:lineRule="auto"/>
        <w:jc w:val="both"/>
      </w:pPr>
      <w:r w:rsidRPr="008F73E9">
        <w:t>Take a deep breath.</w:t>
      </w:r>
    </w:p>
    <w:p w14:paraId="38B97278" w14:textId="279568A1" w:rsidR="004151CE" w:rsidRPr="008F73E9" w:rsidRDefault="004151CE" w:rsidP="004151CE">
      <w:pPr>
        <w:spacing w:after="0" w:line="240" w:lineRule="auto"/>
        <w:jc w:val="both"/>
        <w:rPr>
          <w:rFonts w:cstheme="minorHAnsi"/>
          <w:i/>
          <w:color w:val="000000"/>
        </w:rPr>
      </w:pPr>
      <w:r w:rsidRPr="008F73E9">
        <w:rPr>
          <w:rFonts w:cstheme="minorHAnsi"/>
          <w:i/>
          <w:color w:val="000000"/>
        </w:rPr>
        <w:t xml:space="preserve">(If time permits, ask, “Does anyone have comments or questions about </w:t>
      </w:r>
      <w:r w:rsidR="004B0F61" w:rsidRPr="008F73E9">
        <w:rPr>
          <w:rFonts w:cstheme="minorHAnsi"/>
          <w:i/>
          <w:color w:val="000000"/>
        </w:rPr>
        <w:t>the</w:t>
      </w:r>
      <w:r w:rsidRPr="008F73E9">
        <w:rPr>
          <w:rFonts w:cstheme="minorHAnsi"/>
          <w:i/>
          <w:color w:val="000000"/>
        </w:rPr>
        <w:t xml:space="preserve"> Bible teaching?”)</w:t>
      </w:r>
    </w:p>
    <w:p w14:paraId="1B0AD448" w14:textId="77777777" w:rsidR="00FB6C87" w:rsidRPr="008F73E9" w:rsidRDefault="00FB6C87" w:rsidP="001E4ED4">
      <w:pPr>
        <w:spacing w:after="0" w:line="240" w:lineRule="auto"/>
        <w:jc w:val="both"/>
      </w:pPr>
    </w:p>
    <w:p w14:paraId="097E96B1" w14:textId="77777777" w:rsidR="00285B9A" w:rsidRPr="008F73E9" w:rsidRDefault="00285B9A" w:rsidP="001E4ED4">
      <w:pPr>
        <w:spacing w:after="0" w:line="240" w:lineRule="auto"/>
        <w:jc w:val="both"/>
        <w:rPr>
          <w:b/>
        </w:rPr>
      </w:pPr>
      <w:r w:rsidRPr="008F73E9">
        <w:rPr>
          <w:b/>
        </w:rPr>
        <w:t>1:1</w:t>
      </w:r>
      <w:r w:rsidR="004A5625" w:rsidRPr="008F73E9">
        <w:rPr>
          <w:b/>
        </w:rPr>
        <w:t>0</w:t>
      </w:r>
      <w:r w:rsidRPr="008F73E9">
        <w:rPr>
          <w:b/>
        </w:rPr>
        <w:t xml:space="preserve"> </w:t>
      </w:r>
      <w:r w:rsidRPr="008F73E9">
        <w:rPr>
          <w:b/>
        </w:rPr>
        <w:tab/>
        <w:t>INTEGRATION</w:t>
      </w:r>
    </w:p>
    <w:p w14:paraId="5867B12F" w14:textId="77777777" w:rsidR="00910135" w:rsidRPr="008F73E9" w:rsidRDefault="00910135" w:rsidP="001E4ED4">
      <w:pPr>
        <w:spacing w:after="0" w:line="240" w:lineRule="auto"/>
        <w:jc w:val="both"/>
        <w:rPr>
          <w:b/>
        </w:rPr>
      </w:pPr>
    </w:p>
    <w:p w14:paraId="1D052A59" w14:textId="6D1CD305" w:rsidR="004A3777" w:rsidRPr="008F73E9" w:rsidRDefault="004A5625" w:rsidP="001E4ED4">
      <w:pPr>
        <w:spacing w:after="0" w:line="240" w:lineRule="auto"/>
        <w:jc w:val="both"/>
        <w:rPr>
          <w:i/>
        </w:rPr>
      </w:pPr>
      <w:r w:rsidRPr="008F73E9">
        <w:t>Sip</w:t>
      </w:r>
      <w:r w:rsidR="001672A6" w:rsidRPr="008F73E9">
        <w:t xml:space="preserve"> some</w:t>
      </w:r>
      <w:r w:rsidR="00FA2283" w:rsidRPr="008F73E9">
        <w:t xml:space="preserve"> </w:t>
      </w:r>
      <w:r w:rsidR="005350F5" w:rsidRPr="008F73E9">
        <w:t xml:space="preserve">purified </w:t>
      </w:r>
      <w:r w:rsidR="001672A6" w:rsidRPr="008F73E9">
        <w:t>water and prepare</w:t>
      </w:r>
      <w:r w:rsidR="007B3845" w:rsidRPr="008F73E9">
        <w:t xml:space="preserve"> to take some notes. </w:t>
      </w:r>
      <w:r w:rsidR="001672A6" w:rsidRPr="008F73E9">
        <w:t>Assume a</w:t>
      </w:r>
      <w:r w:rsidR="001623CE" w:rsidRPr="008F73E9">
        <w:t xml:space="preserve"> meditation posture, and breathe.</w:t>
      </w:r>
      <w:r w:rsidR="007B3845" w:rsidRPr="008F73E9">
        <w:t xml:space="preserve"> </w:t>
      </w:r>
      <w:r w:rsidR="008F4344" w:rsidRPr="008F73E9">
        <w:rPr>
          <w:i/>
          <w:iCs/>
        </w:rPr>
        <w:t>(</w:t>
      </w:r>
      <w:r w:rsidR="008F4344" w:rsidRPr="008F73E9">
        <w:rPr>
          <w:i/>
        </w:rPr>
        <w:t xml:space="preserve">Pause </w:t>
      </w:r>
      <w:r w:rsidR="001E4ED4" w:rsidRPr="008F73E9">
        <w:rPr>
          <w:i/>
        </w:rPr>
        <w:t xml:space="preserve">for </w:t>
      </w:r>
      <w:r w:rsidR="005350F5" w:rsidRPr="008F73E9">
        <w:rPr>
          <w:i/>
        </w:rPr>
        <w:t>1</w:t>
      </w:r>
      <w:r w:rsidR="003C68D6" w:rsidRPr="008F73E9">
        <w:rPr>
          <w:i/>
        </w:rPr>
        <w:t>0</w:t>
      </w:r>
      <w:r w:rsidR="005350F5" w:rsidRPr="008F73E9">
        <w:rPr>
          <w:i/>
        </w:rPr>
        <w:t xml:space="preserve"> </w:t>
      </w:r>
      <w:r w:rsidR="008F4344" w:rsidRPr="008F73E9">
        <w:rPr>
          <w:i/>
        </w:rPr>
        <w:t>seconds)</w:t>
      </w:r>
    </w:p>
    <w:p w14:paraId="6A365CBD" w14:textId="77777777" w:rsidR="001623CE" w:rsidRPr="008F73E9" w:rsidRDefault="001623CE" w:rsidP="001E4ED4">
      <w:pPr>
        <w:spacing w:after="0" w:line="240" w:lineRule="auto"/>
        <w:jc w:val="both"/>
      </w:pPr>
    </w:p>
    <w:p w14:paraId="4290B8A5" w14:textId="5C16259A" w:rsidR="00D13F70" w:rsidRPr="008F73E9" w:rsidRDefault="00C048A0" w:rsidP="001E4ED4">
      <w:pPr>
        <w:spacing w:after="0" w:line="240" w:lineRule="auto"/>
        <w:jc w:val="both"/>
      </w:pPr>
      <w:r w:rsidRPr="008F73E9">
        <w:t>Here is our integration focus</w:t>
      </w:r>
      <w:r w:rsidR="00D13F70" w:rsidRPr="008F73E9">
        <w:t>:</w:t>
      </w:r>
      <w:r w:rsidR="007B3845" w:rsidRPr="008F73E9">
        <w:t xml:space="preserve"> </w:t>
      </w:r>
      <w:r w:rsidR="00BB69D0" w:rsidRPr="008F73E9">
        <w:rPr>
          <w:i/>
        </w:rPr>
        <w:t>Consider what it means t</w:t>
      </w:r>
      <w:r w:rsidR="00E47208" w:rsidRPr="008F73E9">
        <w:rPr>
          <w:i/>
        </w:rPr>
        <w:t xml:space="preserve">o be an eternal being, </w:t>
      </w:r>
      <w:r w:rsidR="00D6398E" w:rsidRPr="008F73E9">
        <w:rPr>
          <w:i/>
        </w:rPr>
        <w:t>the child of an</w:t>
      </w:r>
      <w:r w:rsidR="00D608D6" w:rsidRPr="008F73E9">
        <w:rPr>
          <w:i/>
        </w:rPr>
        <w:t xml:space="preserve"> </w:t>
      </w:r>
      <w:r w:rsidR="008B70A9" w:rsidRPr="008F73E9">
        <w:rPr>
          <w:i/>
        </w:rPr>
        <w:t>eternal</w:t>
      </w:r>
      <w:r w:rsidR="00D6398E" w:rsidRPr="008F73E9">
        <w:rPr>
          <w:i/>
        </w:rPr>
        <w:t xml:space="preserve"> Father</w:t>
      </w:r>
      <w:r w:rsidR="008B70A9" w:rsidRPr="008F73E9">
        <w:rPr>
          <w:i/>
        </w:rPr>
        <w:t>.</w:t>
      </w:r>
      <w:r w:rsidR="008B70A9" w:rsidRPr="008F73E9">
        <w:t xml:space="preserve"> </w:t>
      </w:r>
      <w:r w:rsidR="00835C72" w:rsidRPr="008F73E9">
        <w:rPr>
          <w:i/>
        </w:rPr>
        <w:t>(Repeat)</w:t>
      </w:r>
      <w:r w:rsidR="008B70A9" w:rsidRPr="008F73E9">
        <w:rPr>
          <w:i/>
        </w:rPr>
        <w:t xml:space="preserve"> (Pause</w:t>
      </w:r>
      <w:r w:rsidR="005350F5" w:rsidRPr="008F73E9">
        <w:rPr>
          <w:i/>
        </w:rPr>
        <w:t xml:space="preserve"> </w:t>
      </w:r>
      <w:r w:rsidR="001E4ED4" w:rsidRPr="008F73E9">
        <w:rPr>
          <w:i/>
        </w:rPr>
        <w:t xml:space="preserve">for </w:t>
      </w:r>
      <w:r w:rsidR="005350F5" w:rsidRPr="008F73E9">
        <w:rPr>
          <w:i/>
        </w:rPr>
        <w:t>30 seconds</w:t>
      </w:r>
      <w:r w:rsidR="008B70A9" w:rsidRPr="008F73E9">
        <w:rPr>
          <w:i/>
        </w:rPr>
        <w:t>)</w:t>
      </w:r>
    </w:p>
    <w:p w14:paraId="450860B1" w14:textId="77777777" w:rsidR="001623CE" w:rsidRPr="008F73E9" w:rsidRDefault="001623CE" w:rsidP="001E4ED4">
      <w:pPr>
        <w:spacing w:after="0" w:line="240" w:lineRule="auto"/>
        <w:jc w:val="both"/>
      </w:pPr>
    </w:p>
    <w:p w14:paraId="6D723C77" w14:textId="77777777" w:rsidR="00B070BC" w:rsidRPr="008F73E9" w:rsidRDefault="00B070BC" w:rsidP="001E4ED4">
      <w:pPr>
        <w:spacing w:after="0" w:line="240" w:lineRule="auto"/>
        <w:jc w:val="both"/>
        <w:rPr>
          <w:b/>
        </w:rPr>
      </w:pPr>
      <w:r w:rsidRPr="008F73E9">
        <w:rPr>
          <w:b/>
        </w:rPr>
        <w:t xml:space="preserve">The FAITH </w:t>
      </w:r>
      <w:r w:rsidR="000C1558" w:rsidRPr="008F73E9">
        <w:rPr>
          <w:b/>
        </w:rPr>
        <w:t>P</w:t>
      </w:r>
      <w:r w:rsidR="0072363F" w:rsidRPr="008F73E9">
        <w:rPr>
          <w:b/>
        </w:rPr>
        <w:t>rocess</w:t>
      </w:r>
    </w:p>
    <w:p w14:paraId="11453893" w14:textId="77777777" w:rsidR="00B070BC" w:rsidRPr="008F73E9" w:rsidRDefault="00B070BC" w:rsidP="001E4ED4">
      <w:pPr>
        <w:spacing w:after="0" w:line="240" w:lineRule="auto"/>
        <w:jc w:val="both"/>
      </w:pPr>
    </w:p>
    <w:p w14:paraId="2798223D" w14:textId="77777777" w:rsidR="00B070BC" w:rsidRPr="008F73E9" w:rsidRDefault="00B070BC" w:rsidP="001E4ED4">
      <w:pPr>
        <w:spacing w:after="0" w:line="240" w:lineRule="auto"/>
        <w:jc w:val="both"/>
        <w:rPr>
          <w:b/>
        </w:rPr>
      </w:pPr>
      <w:r w:rsidRPr="008F73E9">
        <w:rPr>
          <w:b/>
        </w:rPr>
        <w:t>Feelings</w:t>
      </w:r>
    </w:p>
    <w:p w14:paraId="126658E7" w14:textId="3E14B846" w:rsidR="003A5AB1" w:rsidRPr="008F73E9" w:rsidRDefault="00B070BC" w:rsidP="001E4ED4">
      <w:pPr>
        <w:spacing w:after="0" w:line="240" w:lineRule="auto"/>
        <w:jc w:val="both"/>
        <w:rPr>
          <w:i/>
        </w:rPr>
      </w:pPr>
      <w:r w:rsidRPr="008F73E9">
        <w:t xml:space="preserve">As you consider </w:t>
      </w:r>
      <w:r w:rsidRPr="008F73E9">
        <w:rPr>
          <w:i/>
        </w:rPr>
        <w:t>what it means to be an eternal being</w:t>
      </w:r>
      <w:r w:rsidRPr="008F73E9">
        <w:t xml:space="preserve">, </w:t>
      </w:r>
      <w:r w:rsidR="00D6398E" w:rsidRPr="008F73E9">
        <w:rPr>
          <w:i/>
        </w:rPr>
        <w:t>the child of an eternal Father</w:t>
      </w:r>
      <w:r w:rsidRPr="008F73E9">
        <w:rPr>
          <w:i/>
        </w:rPr>
        <w:t xml:space="preserve">, </w:t>
      </w:r>
      <w:r w:rsidRPr="008F73E9">
        <w:t xml:space="preserve">how does it feel? </w:t>
      </w:r>
      <w:r w:rsidRPr="008F73E9">
        <w:rPr>
          <w:i/>
        </w:rPr>
        <w:t xml:space="preserve">(Pause) </w:t>
      </w:r>
      <w:r w:rsidR="003A5AB1" w:rsidRPr="008F73E9">
        <w:t>Your feelings are yours to teach you about yourself, to guide you, and to train you. They can often be uncomfo</w:t>
      </w:r>
      <w:r w:rsidR="00A351FA" w:rsidRPr="008F73E9">
        <w:t xml:space="preserve">rtable. </w:t>
      </w:r>
      <w:r w:rsidR="003A5AB1" w:rsidRPr="008F73E9">
        <w:rPr>
          <w:i/>
        </w:rPr>
        <w:t>(Pause)</w:t>
      </w:r>
      <w:r w:rsidR="003A5AB1" w:rsidRPr="008F73E9">
        <w:t xml:space="preserve"> Recognize with compassion whatever you are experiencing</w:t>
      </w:r>
      <w:r w:rsidR="00470CD9" w:rsidRPr="008F73E9">
        <w:t>,</w:t>
      </w:r>
      <w:r w:rsidR="003A5AB1" w:rsidRPr="008F73E9">
        <w:t xml:space="preserve"> and breathe. </w:t>
      </w:r>
      <w:r w:rsidR="003A5AB1" w:rsidRPr="008F73E9">
        <w:rPr>
          <w:i/>
        </w:rPr>
        <w:t xml:space="preserve">(Pause </w:t>
      </w:r>
      <w:r w:rsidR="001E4ED4" w:rsidRPr="008F73E9">
        <w:rPr>
          <w:i/>
        </w:rPr>
        <w:t xml:space="preserve">for </w:t>
      </w:r>
      <w:r w:rsidR="003A5AB1" w:rsidRPr="008F73E9">
        <w:rPr>
          <w:i/>
        </w:rPr>
        <w:t>30 seconds)</w:t>
      </w:r>
    </w:p>
    <w:p w14:paraId="4DB47711" w14:textId="77777777" w:rsidR="000912F1" w:rsidRPr="008F73E9" w:rsidRDefault="000912F1" w:rsidP="001E4ED4">
      <w:pPr>
        <w:spacing w:after="0" w:line="240" w:lineRule="auto"/>
        <w:jc w:val="both"/>
      </w:pPr>
    </w:p>
    <w:p w14:paraId="2A749B90" w14:textId="4583006F" w:rsidR="00B070BC" w:rsidRPr="008F73E9" w:rsidRDefault="00B070BC" w:rsidP="001E4ED4">
      <w:pPr>
        <w:spacing w:after="0" w:line="240" w:lineRule="auto"/>
        <w:jc w:val="both"/>
        <w:rPr>
          <w:b/>
        </w:rPr>
      </w:pPr>
      <w:r w:rsidRPr="008F73E9">
        <w:rPr>
          <w:b/>
        </w:rPr>
        <w:t>Awareness</w:t>
      </w:r>
      <w:r w:rsidR="00AE41E8" w:rsidRPr="008F73E9">
        <w:rPr>
          <w:b/>
        </w:rPr>
        <w:t xml:space="preserve"> without judgment</w:t>
      </w:r>
      <w:r w:rsidRPr="008F73E9">
        <w:rPr>
          <w:b/>
        </w:rPr>
        <w:t xml:space="preserve"> </w:t>
      </w:r>
    </w:p>
    <w:p w14:paraId="5680B61B" w14:textId="7494EB10" w:rsidR="003A5AB1" w:rsidRPr="008F73E9" w:rsidRDefault="00055961" w:rsidP="001E4ED4">
      <w:pPr>
        <w:spacing w:after="0" w:line="240" w:lineRule="auto"/>
        <w:jc w:val="both"/>
        <w:rPr>
          <w:i/>
        </w:rPr>
      </w:pPr>
      <w:r w:rsidRPr="008F73E9">
        <w:t xml:space="preserve">Gently hold your experience in your awareness </w:t>
      </w:r>
      <w:r w:rsidR="001A3824" w:rsidRPr="008F73E9">
        <w:t xml:space="preserve">as you </w:t>
      </w:r>
      <w:r w:rsidR="001A3824" w:rsidRPr="008F73E9">
        <w:rPr>
          <w:i/>
        </w:rPr>
        <w:t>consider</w:t>
      </w:r>
      <w:r w:rsidR="001A3824" w:rsidRPr="008F73E9">
        <w:t xml:space="preserve"> </w:t>
      </w:r>
      <w:r w:rsidR="001A3824" w:rsidRPr="008F73E9">
        <w:rPr>
          <w:i/>
        </w:rPr>
        <w:t>what it means to be an eternal being</w:t>
      </w:r>
      <w:r w:rsidR="00B070BC" w:rsidRPr="008F73E9">
        <w:t>. You might notice a compulsion to push thoughts or feelings away,</w:t>
      </w:r>
      <w:r w:rsidR="005350F5" w:rsidRPr="008F73E9">
        <w:t xml:space="preserve"> to</w:t>
      </w:r>
      <w:r w:rsidR="00B070BC" w:rsidRPr="008F73E9">
        <w:t xml:space="preserve"> judge them, or </w:t>
      </w:r>
      <w:r w:rsidR="005350F5" w:rsidRPr="008F73E9">
        <w:t xml:space="preserve">to </w:t>
      </w:r>
      <w:r w:rsidR="00B070BC" w:rsidRPr="008F73E9">
        <w:t>justify them</w:t>
      </w:r>
      <w:r w:rsidR="001672A6" w:rsidRPr="008F73E9">
        <w:t>.</w:t>
      </w:r>
      <w:r w:rsidRPr="008F73E9">
        <w:t xml:space="preserve"> </w:t>
      </w:r>
      <w:r w:rsidR="00760747" w:rsidRPr="008F73E9">
        <w:t>W</w:t>
      </w:r>
      <w:r w:rsidR="00470CD9" w:rsidRPr="008F73E9">
        <w:t xml:space="preserve">e </w:t>
      </w:r>
      <w:r w:rsidR="00760747" w:rsidRPr="008F73E9">
        <w:t xml:space="preserve">often </w:t>
      </w:r>
      <w:r w:rsidRPr="008F73E9">
        <w:t xml:space="preserve">flush feelings and thoughts from our consciousness before they have a chance to teach </w:t>
      </w:r>
      <w:r w:rsidR="00470CD9" w:rsidRPr="008F73E9">
        <w:t>us</w:t>
      </w:r>
      <w:r w:rsidRPr="008F73E9">
        <w:t xml:space="preserve">. </w:t>
      </w:r>
      <w:r w:rsidR="00A351FA" w:rsidRPr="00B55594">
        <w:rPr>
          <w:i/>
        </w:rPr>
        <w:t>(Pause</w:t>
      </w:r>
      <w:r w:rsidR="00A351FA" w:rsidRPr="008F73E9">
        <w:rPr>
          <w:i/>
        </w:rPr>
        <w:t>)</w:t>
      </w:r>
      <w:r w:rsidRPr="008F73E9">
        <w:t xml:space="preserve"> Give yourself pe</w:t>
      </w:r>
      <w:r w:rsidR="00A351FA" w:rsidRPr="008F73E9">
        <w:t>rmission now to explore your thoughts and feelings</w:t>
      </w:r>
      <w:r w:rsidRPr="008F73E9">
        <w:t xml:space="preserve"> without </w:t>
      </w:r>
      <w:proofErr w:type="gramStart"/>
      <w:r w:rsidRPr="008F73E9">
        <w:t>judgment, and</w:t>
      </w:r>
      <w:proofErr w:type="gramEnd"/>
      <w:r w:rsidRPr="008F73E9">
        <w:t xml:space="preserve"> breathe. </w:t>
      </w:r>
      <w:r w:rsidRPr="008F73E9">
        <w:rPr>
          <w:i/>
        </w:rPr>
        <w:t>(Pause</w:t>
      </w:r>
      <w:r w:rsidR="001E4ED4" w:rsidRPr="008F73E9">
        <w:rPr>
          <w:i/>
        </w:rPr>
        <w:t xml:space="preserve"> for</w:t>
      </w:r>
      <w:r w:rsidRPr="008F73E9">
        <w:rPr>
          <w:i/>
        </w:rPr>
        <w:t xml:space="preserve"> 30 seconds)</w:t>
      </w:r>
    </w:p>
    <w:p w14:paraId="2B85B18D" w14:textId="77777777" w:rsidR="008F73E9" w:rsidRPr="008F73E9" w:rsidRDefault="008F73E9" w:rsidP="001E4ED4">
      <w:pPr>
        <w:spacing w:after="0" w:line="240" w:lineRule="auto"/>
        <w:jc w:val="both"/>
        <w:rPr>
          <w:b/>
        </w:rPr>
      </w:pPr>
    </w:p>
    <w:p w14:paraId="31CCF9C6" w14:textId="649E6496" w:rsidR="00B070BC" w:rsidRPr="008F73E9" w:rsidRDefault="00B070BC" w:rsidP="001E4ED4">
      <w:pPr>
        <w:spacing w:after="0" w:line="240" w:lineRule="auto"/>
        <w:jc w:val="both"/>
        <w:rPr>
          <w:b/>
        </w:rPr>
      </w:pPr>
      <w:r w:rsidRPr="008F73E9">
        <w:rPr>
          <w:b/>
        </w:rPr>
        <w:t>Inquiry</w:t>
      </w:r>
      <w:r w:rsidR="00C048A0" w:rsidRPr="008F73E9">
        <w:rPr>
          <w:b/>
        </w:rPr>
        <w:t>:</w:t>
      </w:r>
      <w:r w:rsidR="005350F5" w:rsidRPr="008F73E9">
        <w:rPr>
          <w:b/>
        </w:rPr>
        <w:t xml:space="preserve"> </w:t>
      </w:r>
      <w:r w:rsidR="00C048A0" w:rsidRPr="008F73E9">
        <w:rPr>
          <w:b/>
        </w:rPr>
        <w:t>What</w:t>
      </w:r>
      <w:r w:rsidR="006F5B37" w:rsidRPr="008F73E9">
        <w:rPr>
          <w:b/>
        </w:rPr>
        <w:t xml:space="preserve"> is my body saying?</w:t>
      </w:r>
    </w:p>
    <w:p w14:paraId="1F96F24E" w14:textId="0C16BCB5" w:rsidR="00B070BC" w:rsidRPr="008F73E9" w:rsidRDefault="00B070BC" w:rsidP="001E4ED4">
      <w:pPr>
        <w:spacing w:after="0" w:line="240" w:lineRule="auto"/>
        <w:jc w:val="both"/>
        <w:rPr>
          <w:i/>
        </w:rPr>
      </w:pPr>
      <w:r w:rsidRPr="008F73E9">
        <w:t>B</w:t>
      </w:r>
      <w:r w:rsidR="001F7112" w:rsidRPr="008F73E9">
        <w:t>reathe</w:t>
      </w:r>
      <w:r w:rsidR="00D16EF0" w:rsidRPr="008F73E9">
        <w:t>,</w:t>
      </w:r>
      <w:r w:rsidR="001F7112" w:rsidRPr="008F73E9">
        <w:t xml:space="preserve"> and b</w:t>
      </w:r>
      <w:r w:rsidRPr="008F73E9">
        <w:t>ring</w:t>
      </w:r>
      <w:r w:rsidR="001F7112" w:rsidRPr="008F73E9">
        <w:t xml:space="preserve"> your attention to your body. N</w:t>
      </w:r>
      <w:r w:rsidRPr="008F73E9">
        <w:t>otice</w:t>
      </w:r>
      <w:r w:rsidR="0072363F" w:rsidRPr="008F73E9">
        <w:t xml:space="preserve"> what it</w:t>
      </w:r>
      <w:r w:rsidRPr="008F73E9">
        <w:t xml:space="preserve"> is doing when you </w:t>
      </w:r>
      <w:r w:rsidRPr="008F73E9">
        <w:rPr>
          <w:i/>
        </w:rPr>
        <w:t xml:space="preserve">consider what it means to be eternal. </w:t>
      </w:r>
      <w:r w:rsidR="0072363F" w:rsidRPr="008F73E9">
        <w:t>What sensations are there</w:t>
      </w:r>
      <w:r w:rsidRPr="008F73E9">
        <w:t xml:space="preserve">? </w:t>
      </w:r>
      <w:r w:rsidRPr="008F73E9">
        <w:rPr>
          <w:i/>
        </w:rPr>
        <w:t xml:space="preserve">(Pause) </w:t>
      </w:r>
      <w:r w:rsidRPr="008F73E9">
        <w:t xml:space="preserve">For example, you might recognize what </w:t>
      </w:r>
      <w:r w:rsidR="00480E4D" w:rsidRPr="008F73E9">
        <w:t xml:space="preserve">liberty or </w:t>
      </w:r>
      <w:r w:rsidR="00480E4D" w:rsidRPr="008F73E9">
        <w:lastRenderedPageBreak/>
        <w:t>anxiety</w:t>
      </w:r>
      <w:r w:rsidRPr="008F73E9">
        <w:t xml:space="preserve"> feels like in your body. </w:t>
      </w:r>
      <w:r w:rsidRPr="008F73E9">
        <w:rPr>
          <w:i/>
        </w:rPr>
        <w:t>(Pause)</w:t>
      </w:r>
      <w:r w:rsidRPr="008F73E9">
        <w:t xml:space="preserve"> If your sensations are uncomfortable, move your attention to </w:t>
      </w:r>
      <w:r w:rsidR="00D16EF0" w:rsidRPr="008F73E9">
        <w:t xml:space="preserve">an </w:t>
      </w:r>
      <w:r w:rsidRPr="008F73E9">
        <w:t xml:space="preserve">area of </w:t>
      </w:r>
      <w:r w:rsidR="00D16EF0" w:rsidRPr="008F73E9">
        <w:t xml:space="preserve">your </w:t>
      </w:r>
      <w:r w:rsidRPr="008F73E9">
        <w:t>body</w:t>
      </w:r>
      <w:r w:rsidR="00055961" w:rsidRPr="008F73E9">
        <w:t xml:space="preserve"> </w:t>
      </w:r>
      <w:r w:rsidR="005350F5" w:rsidRPr="008F73E9">
        <w:t>that is not reacting</w:t>
      </w:r>
      <w:r w:rsidR="00D16EF0" w:rsidRPr="008F73E9">
        <w:t>,</w:t>
      </w:r>
      <w:r w:rsidR="005350F5" w:rsidRPr="008F73E9">
        <w:t xml:space="preserve"> and rest</w:t>
      </w:r>
      <w:r w:rsidR="00055961" w:rsidRPr="008F73E9">
        <w:t>.</w:t>
      </w:r>
      <w:r w:rsidRPr="008F73E9">
        <w:t xml:space="preserve"> </w:t>
      </w:r>
      <w:r w:rsidR="005350F5" w:rsidRPr="008F73E9">
        <w:t xml:space="preserve">When you are ready, </w:t>
      </w:r>
      <w:r w:rsidR="00055961" w:rsidRPr="008F73E9">
        <w:t>return to</w:t>
      </w:r>
      <w:r w:rsidR="005350F5" w:rsidRPr="008F73E9">
        <w:t xml:space="preserve"> </w:t>
      </w:r>
      <w:r w:rsidR="000F7FC8" w:rsidRPr="008F73E9">
        <w:t>respectfully observe</w:t>
      </w:r>
      <w:r w:rsidR="00055961" w:rsidRPr="008F73E9">
        <w:t xml:space="preserve"> those uncomfortable sensations. Breathe. </w:t>
      </w:r>
      <w:r w:rsidR="00055961" w:rsidRPr="008F73E9">
        <w:rPr>
          <w:i/>
        </w:rPr>
        <w:t xml:space="preserve">(Pause </w:t>
      </w:r>
      <w:r w:rsidR="001E4ED4" w:rsidRPr="008F73E9">
        <w:rPr>
          <w:i/>
        </w:rPr>
        <w:t xml:space="preserve">for </w:t>
      </w:r>
      <w:r w:rsidR="00055961" w:rsidRPr="008F73E9">
        <w:rPr>
          <w:i/>
        </w:rPr>
        <w:t>30 seconds)</w:t>
      </w:r>
    </w:p>
    <w:p w14:paraId="7CDA57D9" w14:textId="77777777" w:rsidR="00B070BC" w:rsidRPr="008F73E9" w:rsidRDefault="00B070BC" w:rsidP="001E4ED4">
      <w:pPr>
        <w:spacing w:after="0" w:line="240" w:lineRule="auto"/>
        <w:jc w:val="both"/>
      </w:pPr>
    </w:p>
    <w:p w14:paraId="5F6924E7" w14:textId="77777777" w:rsidR="00B070BC" w:rsidRPr="008F73E9" w:rsidRDefault="00B070BC" w:rsidP="001E4ED4">
      <w:pPr>
        <w:spacing w:after="0" w:line="240" w:lineRule="auto"/>
        <w:jc w:val="both"/>
        <w:rPr>
          <w:b/>
        </w:rPr>
      </w:pPr>
      <w:r w:rsidRPr="008F73E9">
        <w:rPr>
          <w:b/>
        </w:rPr>
        <w:t>Talk to Jesus</w:t>
      </w:r>
    </w:p>
    <w:p w14:paraId="5FB9A289" w14:textId="7FD1CA14" w:rsidR="00B070BC" w:rsidRPr="008F73E9" w:rsidRDefault="00B070BC" w:rsidP="001E4ED4">
      <w:pPr>
        <w:spacing w:after="0" w:line="240" w:lineRule="auto"/>
        <w:jc w:val="both"/>
        <w:rPr>
          <w:i/>
        </w:rPr>
      </w:pPr>
      <w:r w:rsidRPr="008F73E9">
        <w:t>You might imagine that you are leaning back in the</w:t>
      </w:r>
      <w:r w:rsidR="00DC2397" w:rsidRPr="008F73E9">
        <w:t xml:space="preserve"> safe and loving</w:t>
      </w:r>
      <w:r w:rsidRPr="008F73E9">
        <w:t xml:space="preserve"> arms of Jesus</w:t>
      </w:r>
      <w:r w:rsidR="00A351FA" w:rsidRPr="008F73E9">
        <w:t xml:space="preserve"> as together you </w:t>
      </w:r>
      <w:r w:rsidR="00A351FA" w:rsidRPr="008F73E9">
        <w:rPr>
          <w:i/>
        </w:rPr>
        <w:t>consider</w:t>
      </w:r>
      <w:r w:rsidRPr="008F73E9">
        <w:rPr>
          <w:i/>
        </w:rPr>
        <w:t xml:space="preserve"> what</w:t>
      </w:r>
      <w:r w:rsidRPr="008F73E9">
        <w:t xml:space="preserve"> </w:t>
      </w:r>
      <w:r w:rsidRPr="008F73E9">
        <w:rPr>
          <w:i/>
        </w:rPr>
        <w:t>it means to be an eternal being</w:t>
      </w:r>
      <w:r w:rsidR="00480E4D" w:rsidRPr="008F73E9">
        <w:t xml:space="preserve">. </w:t>
      </w:r>
      <w:r w:rsidRPr="008F73E9">
        <w:rPr>
          <w:i/>
        </w:rPr>
        <w:t>(Pause)</w:t>
      </w:r>
      <w:r w:rsidRPr="008F73E9">
        <w:t xml:space="preserve"> </w:t>
      </w:r>
      <w:r w:rsidR="001F7112" w:rsidRPr="008F73E9">
        <w:t>Do you judge eternity</w:t>
      </w:r>
      <w:r w:rsidRPr="008F73E9">
        <w:t xml:space="preserve"> as good or evil? (</w:t>
      </w:r>
      <w:r w:rsidRPr="008F73E9">
        <w:rPr>
          <w:i/>
        </w:rPr>
        <w:t xml:space="preserve">Pause) </w:t>
      </w:r>
      <w:r w:rsidRPr="008F73E9">
        <w:t xml:space="preserve">What do you believe when you consider eternity? What story do you want to tell? </w:t>
      </w:r>
      <w:r w:rsidRPr="008F73E9">
        <w:rPr>
          <w:i/>
        </w:rPr>
        <w:t>(Pause)</w:t>
      </w:r>
      <w:r w:rsidRPr="008F73E9">
        <w:t xml:space="preserve"> Are you afraid of something</w:t>
      </w:r>
      <w:r w:rsidR="00D16EF0" w:rsidRPr="008F73E9">
        <w:t>,</w:t>
      </w:r>
      <w:r w:rsidR="001F7112" w:rsidRPr="008F73E9">
        <w:t xml:space="preserve"> or</w:t>
      </w:r>
      <w:r w:rsidRPr="008F73E9">
        <w:t xml:space="preserve"> </w:t>
      </w:r>
      <w:r w:rsidR="001F7112" w:rsidRPr="008F73E9">
        <w:t>d</w:t>
      </w:r>
      <w:r w:rsidRPr="008F73E9">
        <w:t xml:space="preserve">o you hope for something? </w:t>
      </w:r>
      <w:r w:rsidRPr="008F73E9">
        <w:rPr>
          <w:i/>
        </w:rPr>
        <w:t xml:space="preserve">(Pause) </w:t>
      </w:r>
      <w:r w:rsidRPr="008F73E9">
        <w:t xml:space="preserve">Observe your responses as just information, and breathe with </w:t>
      </w:r>
      <w:r w:rsidR="005350F5" w:rsidRPr="008F73E9">
        <w:t xml:space="preserve">a </w:t>
      </w:r>
      <w:r w:rsidRPr="008F73E9">
        <w:t xml:space="preserve">long exhaling breath. </w:t>
      </w:r>
      <w:r w:rsidRPr="008F73E9">
        <w:rPr>
          <w:i/>
        </w:rPr>
        <w:t xml:space="preserve">(Pause </w:t>
      </w:r>
      <w:r w:rsidR="001E4ED4" w:rsidRPr="008F73E9">
        <w:rPr>
          <w:i/>
        </w:rPr>
        <w:t xml:space="preserve">for </w:t>
      </w:r>
      <w:r w:rsidRPr="008F73E9">
        <w:rPr>
          <w:i/>
        </w:rPr>
        <w:t>30 seconds)</w:t>
      </w:r>
    </w:p>
    <w:p w14:paraId="6F9D3BD5" w14:textId="77777777" w:rsidR="00B070BC" w:rsidRPr="008F73E9" w:rsidRDefault="00B070BC" w:rsidP="001E4ED4">
      <w:pPr>
        <w:spacing w:after="0" w:line="240" w:lineRule="auto"/>
        <w:jc w:val="both"/>
      </w:pPr>
    </w:p>
    <w:p w14:paraId="7E0D40F4" w14:textId="77777777" w:rsidR="006F5B37" w:rsidRPr="008F73E9" w:rsidRDefault="006F5B37" w:rsidP="001E4ED4">
      <w:pPr>
        <w:spacing w:after="0" w:line="240" w:lineRule="auto"/>
        <w:jc w:val="both"/>
        <w:rPr>
          <w:b/>
        </w:rPr>
      </w:pPr>
      <w:r w:rsidRPr="008F73E9">
        <w:rPr>
          <w:b/>
        </w:rPr>
        <w:t>Heal</w:t>
      </w:r>
    </w:p>
    <w:p w14:paraId="5D81C41B" w14:textId="7928D685" w:rsidR="006F5B37" w:rsidRPr="008F73E9" w:rsidRDefault="006F5B37" w:rsidP="001E4ED4">
      <w:pPr>
        <w:spacing w:after="0" w:line="240" w:lineRule="auto"/>
        <w:jc w:val="both"/>
      </w:pPr>
      <w:r w:rsidRPr="008F73E9">
        <w:t xml:space="preserve">God created us to have all of these feelings, and for thousands of years human beings have had very strong feelings about eternity. We know </w:t>
      </w:r>
      <w:r w:rsidR="005350F5" w:rsidRPr="008F73E9">
        <w:t xml:space="preserve">this </w:t>
      </w:r>
      <w:r w:rsidRPr="008F73E9">
        <w:t>through arch</w:t>
      </w:r>
      <w:r w:rsidR="000673CE" w:rsidRPr="008F73E9">
        <w:t>a</w:t>
      </w:r>
      <w:r w:rsidRPr="008F73E9">
        <w:t>eology and ancient texts. You are also a human creature and are not alone in your feeling</w:t>
      </w:r>
      <w:r w:rsidR="00C25F66" w:rsidRPr="008F73E9">
        <w:t>s</w:t>
      </w:r>
      <w:r w:rsidRPr="008F73E9">
        <w:t xml:space="preserve">. </w:t>
      </w:r>
      <w:r w:rsidRPr="008F73E9">
        <w:rPr>
          <w:i/>
        </w:rPr>
        <w:t>(Pause)</w:t>
      </w:r>
      <w:r w:rsidRPr="008F73E9">
        <w:t xml:space="preserve"> When </w:t>
      </w:r>
      <w:r w:rsidR="0017540C" w:rsidRPr="008F73E9">
        <w:t>your feelings bring you information</w:t>
      </w:r>
      <w:r w:rsidR="005350F5" w:rsidRPr="008F73E9">
        <w:t>,</w:t>
      </w:r>
      <w:r w:rsidR="0017540C" w:rsidRPr="008F73E9">
        <w:t xml:space="preserve"> you</w:t>
      </w:r>
      <w:r w:rsidRPr="008F73E9">
        <w:t xml:space="preserve"> can </w:t>
      </w:r>
      <w:r w:rsidR="0017540C" w:rsidRPr="008F73E9">
        <w:t>choose what you</w:t>
      </w:r>
      <w:r w:rsidR="00480E4D" w:rsidRPr="008F73E9">
        <w:t xml:space="preserve"> will do with </w:t>
      </w:r>
      <w:r w:rsidR="005350F5" w:rsidRPr="008F73E9">
        <w:t>that information</w:t>
      </w:r>
      <w:r w:rsidRPr="008F73E9">
        <w:t xml:space="preserve">. </w:t>
      </w:r>
      <w:r w:rsidRPr="008F73E9">
        <w:rPr>
          <w:i/>
        </w:rPr>
        <w:t xml:space="preserve">(Pause) </w:t>
      </w:r>
      <w:r w:rsidRPr="008F73E9">
        <w:t>Breathe</w:t>
      </w:r>
      <w:r w:rsidR="00CC1FD5" w:rsidRPr="008F73E9">
        <w:t>,</w:t>
      </w:r>
      <w:r w:rsidRPr="008F73E9">
        <w:t xml:space="preserve"> and allow some compassion to flow for yourself and for others</w:t>
      </w:r>
      <w:r w:rsidR="002642C6" w:rsidRPr="008F73E9">
        <w:t xml:space="preserve"> </w:t>
      </w:r>
      <w:r w:rsidR="0079356E" w:rsidRPr="008F73E9">
        <w:t>who</w:t>
      </w:r>
      <w:r w:rsidR="007F22AF" w:rsidRPr="008F73E9">
        <w:t>,</w:t>
      </w:r>
      <w:r w:rsidR="0079356E" w:rsidRPr="008F73E9">
        <w:t xml:space="preserve"> </w:t>
      </w:r>
      <w:r w:rsidR="008E323B" w:rsidRPr="008F73E9">
        <w:t>as eternal creatures</w:t>
      </w:r>
      <w:r w:rsidR="007F22AF" w:rsidRPr="008F73E9">
        <w:t>,</w:t>
      </w:r>
      <w:r w:rsidR="008E323B" w:rsidRPr="008F73E9">
        <w:t xml:space="preserve"> </w:t>
      </w:r>
      <w:r w:rsidR="0079356E" w:rsidRPr="008F73E9">
        <w:t>are learning</w:t>
      </w:r>
      <w:r w:rsidR="00855C73" w:rsidRPr="008F73E9">
        <w:t xml:space="preserve"> to manage </w:t>
      </w:r>
      <w:r w:rsidR="008E323B" w:rsidRPr="008F73E9">
        <w:t>this</w:t>
      </w:r>
      <w:r w:rsidR="00855C73" w:rsidRPr="008F73E9">
        <w:t xml:space="preserve"> material</w:t>
      </w:r>
      <w:r w:rsidR="0079356E" w:rsidRPr="008F73E9">
        <w:t xml:space="preserve"> </w:t>
      </w:r>
      <w:r w:rsidR="00855C73" w:rsidRPr="008F73E9">
        <w:t>experience</w:t>
      </w:r>
      <w:r w:rsidRPr="008F73E9">
        <w:t xml:space="preserve">. Help your body process </w:t>
      </w:r>
      <w:r w:rsidR="005350F5" w:rsidRPr="008F73E9">
        <w:t>with a</w:t>
      </w:r>
      <w:r w:rsidR="00480E4D" w:rsidRPr="008F73E9">
        <w:t xml:space="preserve"> long exhaling breath. </w:t>
      </w:r>
      <w:r w:rsidR="00480E4D" w:rsidRPr="008F73E9">
        <w:rPr>
          <w:i/>
        </w:rPr>
        <w:t xml:space="preserve">(Pause </w:t>
      </w:r>
      <w:r w:rsidR="001E4ED4" w:rsidRPr="008F73E9">
        <w:rPr>
          <w:i/>
        </w:rPr>
        <w:t xml:space="preserve">for </w:t>
      </w:r>
      <w:r w:rsidR="00480E4D" w:rsidRPr="008F73E9">
        <w:rPr>
          <w:i/>
        </w:rPr>
        <w:t>30</w:t>
      </w:r>
      <w:r w:rsidRPr="008F73E9">
        <w:rPr>
          <w:i/>
        </w:rPr>
        <w:t xml:space="preserve"> seconds)</w:t>
      </w:r>
    </w:p>
    <w:p w14:paraId="564D1633" w14:textId="77777777" w:rsidR="00B070BC" w:rsidRPr="008F73E9" w:rsidRDefault="00B070BC" w:rsidP="001E4ED4">
      <w:pPr>
        <w:spacing w:after="0" w:line="240" w:lineRule="auto"/>
        <w:jc w:val="both"/>
      </w:pPr>
    </w:p>
    <w:p w14:paraId="66598CEC" w14:textId="4E13064C" w:rsidR="006F5B37" w:rsidRPr="008F73E9" w:rsidRDefault="00AA2F42" w:rsidP="001E4ED4">
      <w:pPr>
        <w:spacing w:after="0" w:line="240" w:lineRule="auto"/>
        <w:jc w:val="both"/>
      </w:pPr>
      <w:r w:rsidRPr="008F73E9">
        <w:rPr>
          <w:i/>
        </w:rPr>
        <w:t xml:space="preserve">(Optional) </w:t>
      </w:r>
      <w:r w:rsidR="00B070BC" w:rsidRPr="008F73E9">
        <w:t>Con</w:t>
      </w:r>
      <w:r w:rsidR="00FA2283" w:rsidRPr="008F73E9">
        <w:t xml:space="preserve">tinue to breathe </w:t>
      </w:r>
      <w:r w:rsidR="001E4ED4" w:rsidRPr="008F73E9">
        <w:t>while</w:t>
      </w:r>
      <w:r w:rsidR="00B070BC" w:rsidRPr="008F73E9">
        <w:t xml:space="preserve"> I check for further </w:t>
      </w:r>
      <w:r w:rsidRPr="008F73E9">
        <w:t>integration.</w:t>
      </w:r>
    </w:p>
    <w:p w14:paraId="1480373E" w14:textId="77777777" w:rsidR="00AA2F42" w:rsidRPr="008F73E9" w:rsidRDefault="00AA2F42" w:rsidP="001E4ED4">
      <w:pPr>
        <w:spacing w:after="0" w:line="240" w:lineRule="auto"/>
        <w:jc w:val="both"/>
      </w:pPr>
    </w:p>
    <w:p w14:paraId="15D40285" w14:textId="77777777" w:rsidR="0017540C" w:rsidRPr="008F73E9" w:rsidRDefault="0017540C" w:rsidP="001E4ED4">
      <w:pPr>
        <w:spacing w:after="0" w:line="240" w:lineRule="auto"/>
        <w:jc w:val="both"/>
      </w:pPr>
      <w:r w:rsidRPr="008F73E9">
        <w:t xml:space="preserve">Take a deep breath. </w:t>
      </w:r>
    </w:p>
    <w:p w14:paraId="572B9421" w14:textId="283AF692" w:rsidR="004151CE" w:rsidRPr="008F73E9" w:rsidRDefault="004151CE" w:rsidP="004151CE">
      <w:pPr>
        <w:spacing w:after="0" w:line="240" w:lineRule="auto"/>
        <w:jc w:val="both"/>
        <w:rPr>
          <w:rFonts w:cstheme="minorHAnsi"/>
          <w:i/>
          <w:color w:val="000000"/>
        </w:rPr>
      </w:pPr>
      <w:r w:rsidRPr="008F73E9">
        <w:rPr>
          <w:rFonts w:cstheme="minorHAnsi"/>
          <w:i/>
          <w:color w:val="000000"/>
        </w:rPr>
        <w:t xml:space="preserve">(If time permits, ask, “Does anyone have comments or questions about </w:t>
      </w:r>
      <w:r w:rsidR="004B0F61" w:rsidRPr="008F73E9">
        <w:rPr>
          <w:rFonts w:cstheme="minorHAnsi"/>
          <w:i/>
          <w:color w:val="000000"/>
        </w:rPr>
        <w:t>the</w:t>
      </w:r>
      <w:r w:rsidRPr="008F73E9">
        <w:rPr>
          <w:rFonts w:cstheme="minorHAnsi"/>
          <w:i/>
          <w:color w:val="000000"/>
        </w:rPr>
        <w:t xml:space="preserve"> integration?”)</w:t>
      </w:r>
    </w:p>
    <w:p w14:paraId="740695FC" w14:textId="77777777" w:rsidR="00301F98" w:rsidRPr="008F73E9" w:rsidRDefault="00301F98" w:rsidP="001E4ED4">
      <w:pPr>
        <w:spacing w:after="0" w:line="240" w:lineRule="auto"/>
        <w:jc w:val="both"/>
      </w:pPr>
    </w:p>
    <w:p w14:paraId="3BB4E25A" w14:textId="77777777" w:rsidR="00285B9A" w:rsidRPr="008F73E9" w:rsidRDefault="00285B9A" w:rsidP="001E4ED4">
      <w:pPr>
        <w:spacing w:after="0" w:line="240" w:lineRule="auto"/>
        <w:jc w:val="both"/>
      </w:pPr>
      <w:r w:rsidRPr="008F73E9">
        <w:rPr>
          <w:b/>
        </w:rPr>
        <w:t>1:2</w:t>
      </w:r>
      <w:r w:rsidR="00FA2283" w:rsidRPr="008F73E9">
        <w:rPr>
          <w:b/>
        </w:rPr>
        <w:t>8</w:t>
      </w:r>
      <w:r w:rsidRPr="008F73E9">
        <w:rPr>
          <w:b/>
        </w:rPr>
        <w:tab/>
        <w:t>ENDING PRAYER</w:t>
      </w:r>
    </w:p>
    <w:p w14:paraId="255C7B2D" w14:textId="77777777" w:rsidR="00EC6938" w:rsidRPr="008F73E9" w:rsidRDefault="00EC6938" w:rsidP="001E4ED4">
      <w:pPr>
        <w:spacing w:after="0" w:line="240" w:lineRule="auto"/>
        <w:jc w:val="both"/>
        <w:rPr>
          <w:b/>
        </w:rPr>
      </w:pPr>
    </w:p>
    <w:p w14:paraId="23604A23" w14:textId="77777777" w:rsidR="00B12A91" w:rsidRPr="008F73E9" w:rsidRDefault="00B12A91" w:rsidP="001E4ED4">
      <w:pPr>
        <w:spacing w:after="0" w:line="240" w:lineRule="auto"/>
        <w:jc w:val="both"/>
      </w:pPr>
      <w:bookmarkStart w:id="25" w:name="_Hlk490495669"/>
      <w:r w:rsidRPr="008F73E9">
        <w:t>Dear Father and Creator,</w:t>
      </w:r>
    </w:p>
    <w:p w14:paraId="4008DB3C" w14:textId="3EDF1CA0" w:rsidR="00B12A91" w:rsidRPr="008F73E9" w:rsidRDefault="00B12A91" w:rsidP="001E4ED4">
      <w:pPr>
        <w:spacing w:after="0" w:line="240" w:lineRule="auto"/>
        <w:jc w:val="both"/>
      </w:pPr>
      <w:r w:rsidRPr="008F73E9">
        <w:t xml:space="preserve">We are so grateful for this time of healing and training together. Help us explore our eternal nature as You guide us to our glory and to the truth about who we are. Lead us to the next step in our healing this week as we co-labor with You to reorient our own lives </w:t>
      </w:r>
      <w:r w:rsidR="00CC1FD5" w:rsidRPr="008F73E9">
        <w:t>for a more effective flow</w:t>
      </w:r>
      <w:r w:rsidRPr="008F73E9">
        <w:t xml:space="preserve"> and to flourish in our connection with our True Self</w:t>
      </w:r>
      <w:r w:rsidR="005E0F0D" w:rsidRPr="008F73E9">
        <w:t xml:space="preserve"> </w:t>
      </w:r>
      <w:r w:rsidR="00CC1FD5" w:rsidRPr="008F73E9">
        <w:t>and</w:t>
      </w:r>
      <w:r w:rsidRPr="008F73E9">
        <w:t xml:space="preserve"> </w:t>
      </w:r>
      <w:proofErr w:type="gramStart"/>
      <w:r w:rsidR="00570D23" w:rsidRPr="008F73E9">
        <w:t xml:space="preserve">all </w:t>
      </w:r>
      <w:r w:rsidR="00760747" w:rsidRPr="008F73E9">
        <w:t>of</w:t>
      </w:r>
      <w:proofErr w:type="gramEnd"/>
      <w:r w:rsidR="00760747" w:rsidRPr="008F73E9">
        <w:t xml:space="preserve"> </w:t>
      </w:r>
      <w:r w:rsidRPr="008F73E9">
        <w:t xml:space="preserve">its limitations, with the rest of Creation, and with You, for the glory and honor of our Lord Jesus. Amen. </w:t>
      </w:r>
    </w:p>
    <w:bookmarkEnd w:id="25"/>
    <w:p w14:paraId="4A25F312" w14:textId="77777777" w:rsidR="009163A2" w:rsidRPr="008F73E9" w:rsidRDefault="009163A2" w:rsidP="001E4ED4">
      <w:pPr>
        <w:spacing w:after="0" w:line="240" w:lineRule="auto"/>
        <w:jc w:val="both"/>
      </w:pPr>
    </w:p>
    <w:p w14:paraId="2CEAC3F2" w14:textId="77777777" w:rsidR="009163A2" w:rsidRPr="008F73E9" w:rsidRDefault="009163A2" w:rsidP="001E4ED4">
      <w:pPr>
        <w:spacing w:after="0" w:line="240" w:lineRule="auto"/>
        <w:jc w:val="both"/>
      </w:pPr>
      <w:r w:rsidRPr="008F73E9">
        <w:t xml:space="preserve">Take a deep breath. </w:t>
      </w:r>
    </w:p>
    <w:p w14:paraId="21A6EFFB" w14:textId="4C251CF1" w:rsidR="004151CE" w:rsidRPr="008F73E9" w:rsidRDefault="004151CE" w:rsidP="004151CE">
      <w:pPr>
        <w:spacing w:after="0" w:line="240" w:lineRule="auto"/>
        <w:jc w:val="both"/>
        <w:rPr>
          <w:rFonts w:cstheme="minorHAnsi"/>
          <w:i/>
          <w:color w:val="000000"/>
        </w:rPr>
      </w:pPr>
      <w:r w:rsidRPr="008F73E9">
        <w:rPr>
          <w:rFonts w:cstheme="minorHAnsi"/>
          <w:i/>
          <w:color w:val="000000"/>
        </w:rPr>
        <w:t>(If time permits, ask, “Does anyone have comments or questions about this meeting?”)</w:t>
      </w:r>
    </w:p>
    <w:p w14:paraId="55F8EB8E" w14:textId="77777777" w:rsidR="001623CE" w:rsidRPr="008F73E9" w:rsidRDefault="001623CE" w:rsidP="001E4ED4">
      <w:pPr>
        <w:spacing w:after="0" w:line="240" w:lineRule="auto"/>
        <w:jc w:val="both"/>
      </w:pPr>
    </w:p>
    <w:p w14:paraId="49719AB9" w14:textId="77777777" w:rsidR="00364554" w:rsidRPr="008F73E9" w:rsidRDefault="00364554" w:rsidP="001E4ED4">
      <w:pPr>
        <w:spacing w:after="0" w:line="240" w:lineRule="auto"/>
        <w:jc w:val="both"/>
        <w:rPr>
          <w:b/>
        </w:rPr>
      </w:pPr>
      <w:r w:rsidRPr="008F73E9">
        <w:rPr>
          <w:b/>
        </w:rPr>
        <w:t>1:2</w:t>
      </w:r>
      <w:r w:rsidR="00564821" w:rsidRPr="008F73E9">
        <w:rPr>
          <w:b/>
        </w:rPr>
        <w:t>9</w:t>
      </w:r>
      <w:r w:rsidRPr="008F73E9">
        <w:rPr>
          <w:b/>
        </w:rPr>
        <w:tab/>
        <w:t>ANNOUNCEMENTS</w:t>
      </w:r>
    </w:p>
    <w:p w14:paraId="70A10B13" w14:textId="748F08E4" w:rsidR="00285B9A" w:rsidRPr="008F73E9" w:rsidRDefault="00285B9A" w:rsidP="001E4ED4">
      <w:pPr>
        <w:spacing w:after="0" w:line="240" w:lineRule="auto"/>
        <w:jc w:val="both"/>
      </w:pPr>
    </w:p>
    <w:p w14:paraId="2E54F80F" w14:textId="1B2436F0" w:rsidR="00427763" w:rsidRPr="00EC6938" w:rsidRDefault="00427763" w:rsidP="001E4ED4">
      <w:pPr>
        <w:spacing w:after="0" w:line="240" w:lineRule="auto"/>
        <w:jc w:val="both"/>
      </w:pPr>
      <w:bookmarkStart w:id="26" w:name="_Hlk15297249"/>
      <w:r w:rsidRPr="008F73E9">
        <w:t>If you would like more support for your</w:t>
      </w:r>
      <w:r w:rsidR="00350D69" w:rsidRPr="008F73E9">
        <w:t xml:space="preserve"> KF</w:t>
      </w:r>
      <w:r w:rsidRPr="008F73E9">
        <w:t xml:space="preserve"> training, you might consider mini-meetings. Ask your Karis Link about this tool or </w:t>
      </w:r>
      <w:r w:rsidR="00B55594">
        <w:t>email</w:t>
      </w:r>
      <w:r w:rsidRPr="008F73E9">
        <w:t xml:space="preserve"> admin.</w:t>
      </w:r>
      <w:r>
        <w:t xml:space="preserve"> </w:t>
      </w:r>
      <w:bookmarkEnd w:id="26"/>
    </w:p>
    <w:sectPr w:rsidR="00427763" w:rsidRPr="00EC6938" w:rsidSect="00203E8D">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FEEDD" w14:textId="77777777" w:rsidR="00D0081A" w:rsidRDefault="00D0081A" w:rsidP="00285B9A">
      <w:pPr>
        <w:spacing w:after="0" w:line="240" w:lineRule="auto"/>
      </w:pPr>
      <w:r>
        <w:separator/>
      </w:r>
    </w:p>
  </w:endnote>
  <w:endnote w:type="continuationSeparator" w:id="0">
    <w:p w14:paraId="10140EA5" w14:textId="77777777" w:rsidR="00D0081A" w:rsidRDefault="00D0081A" w:rsidP="0028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012DE" w14:textId="3EA89DB7" w:rsidR="00E430D5" w:rsidRDefault="00404B66">
    <w:pPr>
      <w:pStyle w:val="Footer"/>
    </w:pPr>
    <w:r>
      <w:t>k</w:t>
    </w:r>
    <w:r w:rsidR="00DB76DE">
      <w:t>arisfellowships.com</w:t>
    </w:r>
    <w:r w:rsidR="00DB76DE">
      <w:ptab w:relativeTo="margin" w:alignment="center" w:leader="none"/>
    </w:r>
    <w:r w:rsidR="00DB76DE">
      <w:t>KF22-M</w:t>
    </w:r>
    <w:r w:rsidR="00DB76DE">
      <w:ptab w:relativeTo="margin" w:alignment="right" w:leader="none"/>
    </w:r>
    <w:r w:rsidR="00DB76DE">
      <w:rPr>
        <w:rFonts w:cstheme="minorHAnsi"/>
      </w:rPr>
      <w:t>©</w:t>
    </w:r>
    <w:r w:rsidR="00DB76DE" w:rsidRPr="00DB76DE">
      <w:t>20</w:t>
    </w:r>
    <w:r w:rsidR="00074D20">
      <w:t>21</w:t>
    </w:r>
    <w:r w:rsidR="00DB76DE" w:rsidRPr="00DB76DE">
      <w:t xml:space="preserve"> Nancy</w:t>
    </w:r>
    <w:r w:rsidR="00DB76DE">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CF6C3" w14:textId="69A8CE33" w:rsidR="00404B66" w:rsidRDefault="00404B66">
    <w:pPr>
      <w:pStyle w:val="Footer"/>
    </w:pPr>
    <w:r>
      <w:t>karisfellowships.com</w:t>
    </w:r>
    <w:r>
      <w:ptab w:relativeTo="margin" w:alignment="center" w:leader="none"/>
    </w:r>
    <w:r>
      <w:t>KF22-M</w:t>
    </w:r>
    <w:r>
      <w:ptab w:relativeTo="margin" w:alignment="right" w:leader="none"/>
    </w:r>
    <w:r>
      <w:rPr>
        <w:rFonts w:cstheme="minorHAnsi"/>
      </w:rPr>
      <w:t>©</w:t>
    </w:r>
    <w:r w:rsidRPr="00DB76DE">
      <w:t>20</w:t>
    </w:r>
    <w:r w:rsidR="00074D20">
      <w:t>21</w:t>
    </w:r>
    <w:r w:rsidRPr="00DB76DE">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804FCD" w14:textId="77777777" w:rsidR="00D0081A" w:rsidRDefault="00D0081A" w:rsidP="00285B9A">
      <w:pPr>
        <w:spacing w:after="0" w:line="240" w:lineRule="auto"/>
      </w:pPr>
      <w:r>
        <w:separator/>
      </w:r>
    </w:p>
  </w:footnote>
  <w:footnote w:type="continuationSeparator" w:id="0">
    <w:p w14:paraId="3F77FCE0" w14:textId="77777777" w:rsidR="00D0081A" w:rsidRDefault="00D0081A"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5066781"/>
      <w:docPartObj>
        <w:docPartGallery w:val="Page Numbers (Top of Page)"/>
        <w:docPartUnique/>
      </w:docPartObj>
    </w:sdtPr>
    <w:sdtEndPr>
      <w:rPr>
        <w:noProof/>
      </w:rPr>
    </w:sdtEndPr>
    <w:sdtContent>
      <w:p w14:paraId="4B863277" w14:textId="00283304" w:rsidR="003214F5" w:rsidRDefault="003214F5">
        <w:pPr>
          <w:pStyle w:val="Header"/>
          <w:jc w:val="right"/>
        </w:pPr>
        <w:r>
          <w:fldChar w:fldCharType="begin"/>
        </w:r>
        <w:r>
          <w:instrText xml:space="preserve"> PAGE   \* MERGEFORMAT </w:instrText>
        </w:r>
        <w:r>
          <w:fldChar w:fldCharType="separate"/>
        </w:r>
        <w:r w:rsidR="00D461CE">
          <w:rPr>
            <w:noProof/>
          </w:rPr>
          <w:t>6</w:t>
        </w:r>
        <w:r>
          <w:rPr>
            <w:noProof/>
          </w:rPr>
          <w:fldChar w:fldCharType="end"/>
        </w:r>
      </w:p>
    </w:sdtContent>
  </w:sdt>
  <w:p w14:paraId="433E65D4" w14:textId="61C48744" w:rsidR="00E430D5" w:rsidRDefault="00E430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500996"/>
    <w:multiLevelType w:val="multilevel"/>
    <w:tmpl w:val="FAB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19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35B5"/>
    <w:rsid w:val="00012037"/>
    <w:rsid w:val="00012A7D"/>
    <w:rsid w:val="0001538F"/>
    <w:rsid w:val="0001763A"/>
    <w:rsid w:val="00021852"/>
    <w:rsid w:val="000220F4"/>
    <w:rsid w:val="000224E5"/>
    <w:rsid w:val="000225FB"/>
    <w:rsid w:val="00025AA3"/>
    <w:rsid w:val="00030A14"/>
    <w:rsid w:val="00045E60"/>
    <w:rsid w:val="00051205"/>
    <w:rsid w:val="00055261"/>
    <w:rsid w:val="00055961"/>
    <w:rsid w:val="00061760"/>
    <w:rsid w:val="00066138"/>
    <w:rsid w:val="000673CE"/>
    <w:rsid w:val="000729B0"/>
    <w:rsid w:val="00074D20"/>
    <w:rsid w:val="000755BD"/>
    <w:rsid w:val="000812E2"/>
    <w:rsid w:val="00084108"/>
    <w:rsid w:val="000912F1"/>
    <w:rsid w:val="000932BA"/>
    <w:rsid w:val="000A0552"/>
    <w:rsid w:val="000A21CE"/>
    <w:rsid w:val="000A3853"/>
    <w:rsid w:val="000A3B62"/>
    <w:rsid w:val="000C1558"/>
    <w:rsid w:val="000C3935"/>
    <w:rsid w:val="000D33AE"/>
    <w:rsid w:val="000D3D91"/>
    <w:rsid w:val="000E59AC"/>
    <w:rsid w:val="000F0AF9"/>
    <w:rsid w:val="000F357E"/>
    <w:rsid w:val="000F7FC8"/>
    <w:rsid w:val="00107250"/>
    <w:rsid w:val="001119CA"/>
    <w:rsid w:val="00125947"/>
    <w:rsid w:val="001329C2"/>
    <w:rsid w:val="00132AAB"/>
    <w:rsid w:val="00134F2F"/>
    <w:rsid w:val="00137DF0"/>
    <w:rsid w:val="00147DEC"/>
    <w:rsid w:val="0015180F"/>
    <w:rsid w:val="001521E4"/>
    <w:rsid w:val="00154928"/>
    <w:rsid w:val="001623CE"/>
    <w:rsid w:val="001672A6"/>
    <w:rsid w:val="00170DA3"/>
    <w:rsid w:val="0017199A"/>
    <w:rsid w:val="0017540C"/>
    <w:rsid w:val="0017697B"/>
    <w:rsid w:val="0018075A"/>
    <w:rsid w:val="0018404A"/>
    <w:rsid w:val="001847A3"/>
    <w:rsid w:val="001864BA"/>
    <w:rsid w:val="00191F1A"/>
    <w:rsid w:val="00193984"/>
    <w:rsid w:val="0019619E"/>
    <w:rsid w:val="00196AAB"/>
    <w:rsid w:val="00197D1E"/>
    <w:rsid w:val="001A3824"/>
    <w:rsid w:val="001B46A3"/>
    <w:rsid w:val="001C3D10"/>
    <w:rsid w:val="001E0774"/>
    <w:rsid w:val="001E4ED4"/>
    <w:rsid w:val="001F3492"/>
    <w:rsid w:val="001F7112"/>
    <w:rsid w:val="002015F2"/>
    <w:rsid w:val="00203E8D"/>
    <w:rsid w:val="00204DA0"/>
    <w:rsid w:val="00213D64"/>
    <w:rsid w:val="00213DC9"/>
    <w:rsid w:val="002225ED"/>
    <w:rsid w:val="00222F52"/>
    <w:rsid w:val="00223D30"/>
    <w:rsid w:val="0023092B"/>
    <w:rsid w:val="00231CFB"/>
    <w:rsid w:val="002376D0"/>
    <w:rsid w:val="002454F5"/>
    <w:rsid w:val="00253297"/>
    <w:rsid w:val="002642C6"/>
    <w:rsid w:val="00267F97"/>
    <w:rsid w:val="002743B5"/>
    <w:rsid w:val="00274608"/>
    <w:rsid w:val="00276DAE"/>
    <w:rsid w:val="00285B9A"/>
    <w:rsid w:val="00286730"/>
    <w:rsid w:val="00291960"/>
    <w:rsid w:val="00291A27"/>
    <w:rsid w:val="002923A7"/>
    <w:rsid w:val="002925ED"/>
    <w:rsid w:val="002A38FD"/>
    <w:rsid w:val="002B174F"/>
    <w:rsid w:val="002B73D8"/>
    <w:rsid w:val="002C17B0"/>
    <w:rsid w:val="002C2742"/>
    <w:rsid w:val="002C3DDF"/>
    <w:rsid w:val="002C5F71"/>
    <w:rsid w:val="002C7E1D"/>
    <w:rsid w:val="002D3587"/>
    <w:rsid w:val="002E1B16"/>
    <w:rsid w:val="002F2BF2"/>
    <w:rsid w:val="002F7AA1"/>
    <w:rsid w:val="00301F98"/>
    <w:rsid w:val="00302030"/>
    <w:rsid w:val="003063C8"/>
    <w:rsid w:val="003105E9"/>
    <w:rsid w:val="00313119"/>
    <w:rsid w:val="003214F5"/>
    <w:rsid w:val="00321BDB"/>
    <w:rsid w:val="00325B65"/>
    <w:rsid w:val="003260FA"/>
    <w:rsid w:val="00331F2E"/>
    <w:rsid w:val="00335899"/>
    <w:rsid w:val="0034056B"/>
    <w:rsid w:val="0035013B"/>
    <w:rsid w:val="00350D69"/>
    <w:rsid w:val="00350F42"/>
    <w:rsid w:val="00356175"/>
    <w:rsid w:val="00360536"/>
    <w:rsid w:val="00364554"/>
    <w:rsid w:val="003714D9"/>
    <w:rsid w:val="0038549A"/>
    <w:rsid w:val="00385F07"/>
    <w:rsid w:val="00391A47"/>
    <w:rsid w:val="00392E69"/>
    <w:rsid w:val="003A5AB1"/>
    <w:rsid w:val="003B656B"/>
    <w:rsid w:val="003B7B58"/>
    <w:rsid w:val="003C3763"/>
    <w:rsid w:val="003C59F8"/>
    <w:rsid w:val="003C68D6"/>
    <w:rsid w:val="003D233E"/>
    <w:rsid w:val="003E3CE6"/>
    <w:rsid w:val="004005F0"/>
    <w:rsid w:val="00404B66"/>
    <w:rsid w:val="004103AE"/>
    <w:rsid w:val="004151CE"/>
    <w:rsid w:val="0041525F"/>
    <w:rsid w:val="0042002E"/>
    <w:rsid w:val="00422E2A"/>
    <w:rsid w:val="00423D89"/>
    <w:rsid w:val="00423D8B"/>
    <w:rsid w:val="00427763"/>
    <w:rsid w:val="00427D99"/>
    <w:rsid w:val="00430BDC"/>
    <w:rsid w:val="00431A76"/>
    <w:rsid w:val="00440AC8"/>
    <w:rsid w:val="00443CFA"/>
    <w:rsid w:val="00446CF7"/>
    <w:rsid w:val="00447E9E"/>
    <w:rsid w:val="00450802"/>
    <w:rsid w:val="00453946"/>
    <w:rsid w:val="00455DA0"/>
    <w:rsid w:val="0045737E"/>
    <w:rsid w:val="004648C8"/>
    <w:rsid w:val="00470CD9"/>
    <w:rsid w:val="0047123A"/>
    <w:rsid w:val="00473C48"/>
    <w:rsid w:val="00475993"/>
    <w:rsid w:val="00480E4D"/>
    <w:rsid w:val="00485D3F"/>
    <w:rsid w:val="00491848"/>
    <w:rsid w:val="00491BA6"/>
    <w:rsid w:val="004A2A27"/>
    <w:rsid w:val="004A3777"/>
    <w:rsid w:val="004A419B"/>
    <w:rsid w:val="004A5625"/>
    <w:rsid w:val="004B0F61"/>
    <w:rsid w:val="004C16E6"/>
    <w:rsid w:val="004C3F57"/>
    <w:rsid w:val="004D08EF"/>
    <w:rsid w:val="004D1934"/>
    <w:rsid w:val="004D19E9"/>
    <w:rsid w:val="004F1211"/>
    <w:rsid w:val="004F78F2"/>
    <w:rsid w:val="00503A22"/>
    <w:rsid w:val="0050501A"/>
    <w:rsid w:val="005056F0"/>
    <w:rsid w:val="00516679"/>
    <w:rsid w:val="00517613"/>
    <w:rsid w:val="0053155B"/>
    <w:rsid w:val="00533D04"/>
    <w:rsid w:val="00534B6E"/>
    <w:rsid w:val="005350F5"/>
    <w:rsid w:val="00537556"/>
    <w:rsid w:val="0054183A"/>
    <w:rsid w:val="00544632"/>
    <w:rsid w:val="005449E0"/>
    <w:rsid w:val="005459D7"/>
    <w:rsid w:val="00546C8D"/>
    <w:rsid w:val="00547D81"/>
    <w:rsid w:val="00547E70"/>
    <w:rsid w:val="0055076C"/>
    <w:rsid w:val="005516ED"/>
    <w:rsid w:val="00555506"/>
    <w:rsid w:val="00557B8E"/>
    <w:rsid w:val="00562497"/>
    <w:rsid w:val="0056339F"/>
    <w:rsid w:val="00564821"/>
    <w:rsid w:val="00570D23"/>
    <w:rsid w:val="00574BF7"/>
    <w:rsid w:val="00597F38"/>
    <w:rsid w:val="005A1EF3"/>
    <w:rsid w:val="005B07D4"/>
    <w:rsid w:val="005B1834"/>
    <w:rsid w:val="005B27FF"/>
    <w:rsid w:val="005B4ABE"/>
    <w:rsid w:val="005B5CF0"/>
    <w:rsid w:val="005B7013"/>
    <w:rsid w:val="005C2CB9"/>
    <w:rsid w:val="005C4437"/>
    <w:rsid w:val="005C72DE"/>
    <w:rsid w:val="005D71C8"/>
    <w:rsid w:val="005E0BEB"/>
    <w:rsid w:val="005E0F0D"/>
    <w:rsid w:val="005E1E0D"/>
    <w:rsid w:val="005E2EC8"/>
    <w:rsid w:val="005F286D"/>
    <w:rsid w:val="005F5784"/>
    <w:rsid w:val="00606EDF"/>
    <w:rsid w:val="006108A0"/>
    <w:rsid w:val="0061117B"/>
    <w:rsid w:val="00612FB5"/>
    <w:rsid w:val="006144A0"/>
    <w:rsid w:val="00615986"/>
    <w:rsid w:val="0061660E"/>
    <w:rsid w:val="00624493"/>
    <w:rsid w:val="00627AF7"/>
    <w:rsid w:val="00634CA4"/>
    <w:rsid w:val="006475DC"/>
    <w:rsid w:val="0064785D"/>
    <w:rsid w:val="00657D00"/>
    <w:rsid w:val="00661351"/>
    <w:rsid w:val="00661CC3"/>
    <w:rsid w:val="00665CB1"/>
    <w:rsid w:val="0066686F"/>
    <w:rsid w:val="006703B9"/>
    <w:rsid w:val="00670B56"/>
    <w:rsid w:val="00677DD3"/>
    <w:rsid w:val="006802CB"/>
    <w:rsid w:val="006806E2"/>
    <w:rsid w:val="0068329D"/>
    <w:rsid w:val="00691DDD"/>
    <w:rsid w:val="00696247"/>
    <w:rsid w:val="00697967"/>
    <w:rsid w:val="006A312F"/>
    <w:rsid w:val="006A3415"/>
    <w:rsid w:val="006A4C4C"/>
    <w:rsid w:val="006A648C"/>
    <w:rsid w:val="006B0F83"/>
    <w:rsid w:val="006B592E"/>
    <w:rsid w:val="006B6236"/>
    <w:rsid w:val="006D2882"/>
    <w:rsid w:val="006D399D"/>
    <w:rsid w:val="006D4B1C"/>
    <w:rsid w:val="006E2D53"/>
    <w:rsid w:val="006E658C"/>
    <w:rsid w:val="006F5B37"/>
    <w:rsid w:val="006F660A"/>
    <w:rsid w:val="00700DF2"/>
    <w:rsid w:val="007149C0"/>
    <w:rsid w:val="00721603"/>
    <w:rsid w:val="0072363F"/>
    <w:rsid w:val="0072794D"/>
    <w:rsid w:val="00734A38"/>
    <w:rsid w:val="00735FEE"/>
    <w:rsid w:val="00742710"/>
    <w:rsid w:val="00750C64"/>
    <w:rsid w:val="007514C9"/>
    <w:rsid w:val="00760747"/>
    <w:rsid w:val="00766DB7"/>
    <w:rsid w:val="00775C3B"/>
    <w:rsid w:val="0078064F"/>
    <w:rsid w:val="007853DC"/>
    <w:rsid w:val="00792E9C"/>
    <w:rsid w:val="0079356E"/>
    <w:rsid w:val="007976D7"/>
    <w:rsid w:val="007A3319"/>
    <w:rsid w:val="007A4E8B"/>
    <w:rsid w:val="007B27CE"/>
    <w:rsid w:val="007B3845"/>
    <w:rsid w:val="007B45E9"/>
    <w:rsid w:val="007B4BDE"/>
    <w:rsid w:val="007B7AE3"/>
    <w:rsid w:val="007C244E"/>
    <w:rsid w:val="007C3C5F"/>
    <w:rsid w:val="007D4D19"/>
    <w:rsid w:val="007E35BC"/>
    <w:rsid w:val="007F22AF"/>
    <w:rsid w:val="007F2C72"/>
    <w:rsid w:val="007F67CA"/>
    <w:rsid w:val="008064AB"/>
    <w:rsid w:val="008132D2"/>
    <w:rsid w:val="00816E4F"/>
    <w:rsid w:val="00817422"/>
    <w:rsid w:val="00821BC2"/>
    <w:rsid w:val="00824498"/>
    <w:rsid w:val="00826DF8"/>
    <w:rsid w:val="008346F3"/>
    <w:rsid w:val="00835C72"/>
    <w:rsid w:val="008361DF"/>
    <w:rsid w:val="00842D12"/>
    <w:rsid w:val="00845A23"/>
    <w:rsid w:val="00845C93"/>
    <w:rsid w:val="00846819"/>
    <w:rsid w:val="00846828"/>
    <w:rsid w:val="00846E0E"/>
    <w:rsid w:val="00851D12"/>
    <w:rsid w:val="008554AE"/>
    <w:rsid w:val="00855C73"/>
    <w:rsid w:val="00860B99"/>
    <w:rsid w:val="00865E11"/>
    <w:rsid w:val="00871F2F"/>
    <w:rsid w:val="00894C56"/>
    <w:rsid w:val="008A5F13"/>
    <w:rsid w:val="008B61A7"/>
    <w:rsid w:val="008B70A9"/>
    <w:rsid w:val="008C0560"/>
    <w:rsid w:val="008C1D02"/>
    <w:rsid w:val="008C2689"/>
    <w:rsid w:val="008C76CA"/>
    <w:rsid w:val="008D4B97"/>
    <w:rsid w:val="008E323B"/>
    <w:rsid w:val="008E3F9C"/>
    <w:rsid w:val="008F1372"/>
    <w:rsid w:val="008F4344"/>
    <w:rsid w:val="008F73E9"/>
    <w:rsid w:val="008F7755"/>
    <w:rsid w:val="008F7B51"/>
    <w:rsid w:val="0090151D"/>
    <w:rsid w:val="00903F64"/>
    <w:rsid w:val="0090417C"/>
    <w:rsid w:val="00910135"/>
    <w:rsid w:val="00911E11"/>
    <w:rsid w:val="009163A2"/>
    <w:rsid w:val="00923080"/>
    <w:rsid w:val="0092789D"/>
    <w:rsid w:val="0093179A"/>
    <w:rsid w:val="009341C7"/>
    <w:rsid w:val="00937973"/>
    <w:rsid w:val="009419E8"/>
    <w:rsid w:val="00941F9F"/>
    <w:rsid w:val="0095549B"/>
    <w:rsid w:val="00977F89"/>
    <w:rsid w:val="009932A6"/>
    <w:rsid w:val="009945D6"/>
    <w:rsid w:val="00997FFD"/>
    <w:rsid w:val="009A3548"/>
    <w:rsid w:val="009A3F1F"/>
    <w:rsid w:val="009B37ED"/>
    <w:rsid w:val="009C071C"/>
    <w:rsid w:val="009C1E48"/>
    <w:rsid w:val="009C29BF"/>
    <w:rsid w:val="009C5D30"/>
    <w:rsid w:val="009D14C1"/>
    <w:rsid w:val="009E3461"/>
    <w:rsid w:val="009E349D"/>
    <w:rsid w:val="009E5F1A"/>
    <w:rsid w:val="009E784E"/>
    <w:rsid w:val="009F4EEA"/>
    <w:rsid w:val="009F54DC"/>
    <w:rsid w:val="009F5849"/>
    <w:rsid w:val="009F5FB6"/>
    <w:rsid w:val="00A13C27"/>
    <w:rsid w:val="00A159DC"/>
    <w:rsid w:val="00A24C0E"/>
    <w:rsid w:val="00A32AF9"/>
    <w:rsid w:val="00A34B93"/>
    <w:rsid w:val="00A351FA"/>
    <w:rsid w:val="00A36CDE"/>
    <w:rsid w:val="00A40993"/>
    <w:rsid w:val="00A42DB2"/>
    <w:rsid w:val="00A433A1"/>
    <w:rsid w:val="00A44F3F"/>
    <w:rsid w:val="00A467D7"/>
    <w:rsid w:val="00A46CCF"/>
    <w:rsid w:val="00A5037E"/>
    <w:rsid w:val="00A55054"/>
    <w:rsid w:val="00A563A3"/>
    <w:rsid w:val="00A62D8D"/>
    <w:rsid w:val="00A70E87"/>
    <w:rsid w:val="00A76BEB"/>
    <w:rsid w:val="00A822CC"/>
    <w:rsid w:val="00A860E9"/>
    <w:rsid w:val="00A943D4"/>
    <w:rsid w:val="00AA14E1"/>
    <w:rsid w:val="00AA2F42"/>
    <w:rsid w:val="00AB383E"/>
    <w:rsid w:val="00AB3A7D"/>
    <w:rsid w:val="00AC0E86"/>
    <w:rsid w:val="00AC245F"/>
    <w:rsid w:val="00AD2175"/>
    <w:rsid w:val="00AD4016"/>
    <w:rsid w:val="00AE3132"/>
    <w:rsid w:val="00AE41E8"/>
    <w:rsid w:val="00AF286C"/>
    <w:rsid w:val="00AF4A8C"/>
    <w:rsid w:val="00B03CEE"/>
    <w:rsid w:val="00B04DFD"/>
    <w:rsid w:val="00B070BC"/>
    <w:rsid w:val="00B07658"/>
    <w:rsid w:val="00B10558"/>
    <w:rsid w:val="00B12A91"/>
    <w:rsid w:val="00B16164"/>
    <w:rsid w:val="00B1652D"/>
    <w:rsid w:val="00B211BF"/>
    <w:rsid w:val="00B215C4"/>
    <w:rsid w:val="00B27659"/>
    <w:rsid w:val="00B354CC"/>
    <w:rsid w:val="00B40BAC"/>
    <w:rsid w:val="00B40CE3"/>
    <w:rsid w:val="00B43DF7"/>
    <w:rsid w:val="00B54D4D"/>
    <w:rsid w:val="00B55594"/>
    <w:rsid w:val="00B61BF3"/>
    <w:rsid w:val="00B70CCC"/>
    <w:rsid w:val="00B956B6"/>
    <w:rsid w:val="00B9594A"/>
    <w:rsid w:val="00B97B26"/>
    <w:rsid w:val="00BA0FDF"/>
    <w:rsid w:val="00BA227C"/>
    <w:rsid w:val="00BB1CD5"/>
    <w:rsid w:val="00BB69D0"/>
    <w:rsid w:val="00BD1971"/>
    <w:rsid w:val="00BD3504"/>
    <w:rsid w:val="00BD5517"/>
    <w:rsid w:val="00BD5E01"/>
    <w:rsid w:val="00BD799D"/>
    <w:rsid w:val="00BE0853"/>
    <w:rsid w:val="00BE0962"/>
    <w:rsid w:val="00BE5AAA"/>
    <w:rsid w:val="00BE7DE1"/>
    <w:rsid w:val="00BF41A6"/>
    <w:rsid w:val="00BF477E"/>
    <w:rsid w:val="00BF4FD5"/>
    <w:rsid w:val="00BF62F4"/>
    <w:rsid w:val="00C02D71"/>
    <w:rsid w:val="00C048A0"/>
    <w:rsid w:val="00C178C2"/>
    <w:rsid w:val="00C23058"/>
    <w:rsid w:val="00C25F66"/>
    <w:rsid w:val="00C277BD"/>
    <w:rsid w:val="00C35992"/>
    <w:rsid w:val="00C3771C"/>
    <w:rsid w:val="00C41B73"/>
    <w:rsid w:val="00C42F9B"/>
    <w:rsid w:val="00C738AB"/>
    <w:rsid w:val="00C75D8E"/>
    <w:rsid w:val="00C81B96"/>
    <w:rsid w:val="00C83365"/>
    <w:rsid w:val="00C85A0E"/>
    <w:rsid w:val="00C86D09"/>
    <w:rsid w:val="00C87C86"/>
    <w:rsid w:val="00C915A4"/>
    <w:rsid w:val="00C93889"/>
    <w:rsid w:val="00C955B7"/>
    <w:rsid w:val="00C975A7"/>
    <w:rsid w:val="00C97CA8"/>
    <w:rsid w:val="00CC1FD5"/>
    <w:rsid w:val="00CC6ACD"/>
    <w:rsid w:val="00CC7293"/>
    <w:rsid w:val="00CD235B"/>
    <w:rsid w:val="00CE0DE3"/>
    <w:rsid w:val="00CE1164"/>
    <w:rsid w:val="00CE2395"/>
    <w:rsid w:val="00CF20D9"/>
    <w:rsid w:val="00CF4A56"/>
    <w:rsid w:val="00D0081A"/>
    <w:rsid w:val="00D048CB"/>
    <w:rsid w:val="00D05A0A"/>
    <w:rsid w:val="00D12DDE"/>
    <w:rsid w:val="00D13F70"/>
    <w:rsid w:val="00D16EF0"/>
    <w:rsid w:val="00D17893"/>
    <w:rsid w:val="00D20275"/>
    <w:rsid w:val="00D41598"/>
    <w:rsid w:val="00D458D2"/>
    <w:rsid w:val="00D461CE"/>
    <w:rsid w:val="00D534FE"/>
    <w:rsid w:val="00D5532E"/>
    <w:rsid w:val="00D608D6"/>
    <w:rsid w:val="00D61863"/>
    <w:rsid w:val="00D6398E"/>
    <w:rsid w:val="00D63DAE"/>
    <w:rsid w:val="00D64D24"/>
    <w:rsid w:val="00D64EA9"/>
    <w:rsid w:val="00D7065F"/>
    <w:rsid w:val="00D70ECD"/>
    <w:rsid w:val="00D72752"/>
    <w:rsid w:val="00D76FCA"/>
    <w:rsid w:val="00D83D2B"/>
    <w:rsid w:val="00D84658"/>
    <w:rsid w:val="00D86E2C"/>
    <w:rsid w:val="00D93C98"/>
    <w:rsid w:val="00D977BA"/>
    <w:rsid w:val="00DA04A9"/>
    <w:rsid w:val="00DA13A4"/>
    <w:rsid w:val="00DA3CFB"/>
    <w:rsid w:val="00DB76DE"/>
    <w:rsid w:val="00DC2397"/>
    <w:rsid w:val="00DC42A3"/>
    <w:rsid w:val="00DD3DA4"/>
    <w:rsid w:val="00DD5296"/>
    <w:rsid w:val="00DE0FA0"/>
    <w:rsid w:val="00DE1412"/>
    <w:rsid w:val="00DE22E6"/>
    <w:rsid w:val="00DE4F49"/>
    <w:rsid w:val="00DE64A0"/>
    <w:rsid w:val="00E11FA9"/>
    <w:rsid w:val="00E13982"/>
    <w:rsid w:val="00E17A26"/>
    <w:rsid w:val="00E202E8"/>
    <w:rsid w:val="00E21A83"/>
    <w:rsid w:val="00E253C3"/>
    <w:rsid w:val="00E328B8"/>
    <w:rsid w:val="00E34325"/>
    <w:rsid w:val="00E430D5"/>
    <w:rsid w:val="00E4675E"/>
    <w:rsid w:val="00E47208"/>
    <w:rsid w:val="00E522D1"/>
    <w:rsid w:val="00E552DF"/>
    <w:rsid w:val="00E57B84"/>
    <w:rsid w:val="00E648C0"/>
    <w:rsid w:val="00E80542"/>
    <w:rsid w:val="00E821DD"/>
    <w:rsid w:val="00E961E1"/>
    <w:rsid w:val="00EA2617"/>
    <w:rsid w:val="00EB251D"/>
    <w:rsid w:val="00EC15E6"/>
    <w:rsid w:val="00EC271E"/>
    <w:rsid w:val="00EC4C46"/>
    <w:rsid w:val="00EC6203"/>
    <w:rsid w:val="00EC6938"/>
    <w:rsid w:val="00EC72D1"/>
    <w:rsid w:val="00ED432F"/>
    <w:rsid w:val="00EE17E5"/>
    <w:rsid w:val="00EF02FE"/>
    <w:rsid w:val="00EF668D"/>
    <w:rsid w:val="00F04F5C"/>
    <w:rsid w:val="00F17992"/>
    <w:rsid w:val="00F33BBD"/>
    <w:rsid w:val="00F4543B"/>
    <w:rsid w:val="00F46356"/>
    <w:rsid w:val="00F54ACA"/>
    <w:rsid w:val="00F60323"/>
    <w:rsid w:val="00F62E0A"/>
    <w:rsid w:val="00F706DA"/>
    <w:rsid w:val="00F758B3"/>
    <w:rsid w:val="00F75BFA"/>
    <w:rsid w:val="00F814CF"/>
    <w:rsid w:val="00F8603C"/>
    <w:rsid w:val="00F90AAC"/>
    <w:rsid w:val="00FA2283"/>
    <w:rsid w:val="00FA36F7"/>
    <w:rsid w:val="00FA6E73"/>
    <w:rsid w:val="00FB54A7"/>
    <w:rsid w:val="00FB5C10"/>
    <w:rsid w:val="00FB6C87"/>
    <w:rsid w:val="00FD0355"/>
    <w:rsid w:val="00FD42E2"/>
    <w:rsid w:val="00FE4B46"/>
    <w:rsid w:val="00FF2F54"/>
    <w:rsid w:val="00FF4990"/>
    <w:rsid w:val="00FF54A4"/>
    <w:rsid w:val="00FF6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BE420F"/>
  <w15:docId w15:val="{9B8922A1-6842-4339-A88A-81C94712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01538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1538F"/>
    <w:rPr>
      <w:rFonts w:ascii="Lucida Grande" w:hAnsi="Lucida Grande" w:cs="Lucida Grande"/>
      <w:sz w:val="18"/>
      <w:szCs w:val="18"/>
    </w:rPr>
  </w:style>
  <w:style w:type="character" w:styleId="CommentReference">
    <w:name w:val="annotation reference"/>
    <w:basedOn w:val="DefaultParagraphFont"/>
    <w:uiPriority w:val="99"/>
    <w:semiHidden/>
    <w:unhideWhenUsed/>
    <w:rsid w:val="00A467D7"/>
    <w:rPr>
      <w:sz w:val="18"/>
      <w:szCs w:val="18"/>
    </w:rPr>
  </w:style>
  <w:style w:type="paragraph" w:styleId="CommentText">
    <w:name w:val="annotation text"/>
    <w:basedOn w:val="Normal"/>
    <w:link w:val="CommentTextChar"/>
    <w:uiPriority w:val="99"/>
    <w:semiHidden/>
    <w:unhideWhenUsed/>
    <w:rsid w:val="00A467D7"/>
    <w:pPr>
      <w:spacing w:line="240" w:lineRule="auto"/>
    </w:pPr>
    <w:rPr>
      <w:sz w:val="24"/>
      <w:szCs w:val="24"/>
    </w:rPr>
  </w:style>
  <w:style w:type="character" w:customStyle="1" w:styleId="CommentTextChar">
    <w:name w:val="Comment Text Char"/>
    <w:basedOn w:val="DefaultParagraphFont"/>
    <w:link w:val="CommentText"/>
    <w:uiPriority w:val="99"/>
    <w:semiHidden/>
    <w:rsid w:val="00A467D7"/>
    <w:rPr>
      <w:sz w:val="24"/>
      <w:szCs w:val="24"/>
    </w:rPr>
  </w:style>
  <w:style w:type="paragraph" w:styleId="CommentSubject">
    <w:name w:val="annotation subject"/>
    <w:basedOn w:val="CommentText"/>
    <w:next w:val="CommentText"/>
    <w:link w:val="CommentSubjectChar"/>
    <w:uiPriority w:val="99"/>
    <w:semiHidden/>
    <w:unhideWhenUsed/>
    <w:rsid w:val="00A467D7"/>
    <w:rPr>
      <w:b/>
      <w:bCs/>
      <w:sz w:val="20"/>
      <w:szCs w:val="20"/>
    </w:rPr>
  </w:style>
  <w:style w:type="character" w:customStyle="1" w:styleId="CommentSubjectChar">
    <w:name w:val="Comment Subject Char"/>
    <w:basedOn w:val="CommentTextChar"/>
    <w:link w:val="CommentSubject"/>
    <w:uiPriority w:val="99"/>
    <w:semiHidden/>
    <w:rsid w:val="00A467D7"/>
    <w:rPr>
      <w:b/>
      <w:bCs/>
      <w:sz w:val="20"/>
      <w:szCs w:val="20"/>
    </w:rPr>
  </w:style>
  <w:style w:type="character" w:styleId="Emphasis">
    <w:name w:val="Emphasis"/>
    <w:basedOn w:val="DefaultParagraphFont"/>
    <w:uiPriority w:val="20"/>
    <w:qFormat/>
    <w:rsid w:val="00DA13A4"/>
    <w:rPr>
      <w:i/>
      <w:iCs/>
    </w:rPr>
  </w:style>
  <w:style w:type="paragraph" w:styleId="Revision">
    <w:name w:val="Revision"/>
    <w:hidden/>
    <w:uiPriority w:val="99"/>
    <w:semiHidden/>
    <w:rsid w:val="00DE14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779909">
      <w:bodyDiv w:val="1"/>
      <w:marLeft w:val="0"/>
      <w:marRight w:val="0"/>
      <w:marTop w:val="0"/>
      <w:marBottom w:val="0"/>
      <w:divBdr>
        <w:top w:val="none" w:sz="0" w:space="0" w:color="auto"/>
        <w:left w:val="none" w:sz="0" w:space="0" w:color="auto"/>
        <w:bottom w:val="none" w:sz="0" w:space="0" w:color="auto"/>
        <w:right w:val="none" w:sz="0" w:space="0" w:color="auto"/>
      </w:divBdr>
      <w:divsChild>
        <w:div w:id="1314673777">
          <w:marLeft w:val="0"/>
          <w:marRight w:val="0"/>
          <w:marTop w:val="150"/>
          <w:marBottom w:val="150"/>
          <w:divBdr>
            <w:top w:val="single" w:sz="6" w:space="0" w:color="949DA2"/>
            <w:left w:val="single" w:sz="6" w:space="0" w:color="949DA2"/>
            <w:bottom w:val="single" w:sz="6" w:space="0" w:color="949DA2"/>
            <w:right w:val="single" w:sz="6" w:space="0" w:color="949DA2"/>
          </w:divBdr>
          <w:divsChild>
            <w:div w:id="1484199516">
              <w:marLeft w:val="0"/>
              <w:marRight w:val="0"/>
              <w:marTop w:val="0"/>
              <w:marBottom w:val="0"/>
              <w:divBdr>
                <w:top w:val="none" w:sz="0" w:space="0" w:color="auto"/>
                <w:left w:val="none" w:sz="0" w:space="0" w:color="auto"/>
                <w:bottom w:val="none" w:sz="0" w:space="0" w:color="auto"/>
                <w:right w:val="none" w:sz="0" w:space="0" w:color="auto"/>
              </w:divBdr>
              <w:divsChild>
                <w:div w:id="1118719253">
                  <w:marLeft w:val="0"/>
                  <w:marRight w:val="0"/>
                  <w:marTop w:val="0"/>
                  <w:marBottom w:val="0"/>
                  <w:divBdr>
                    <w:top w:val="none" w:sz="0" w:space="0" w:color="auto"/>
                    <w:left w:val="none" w:sz="0" w:space="0" w:color="auto"/>
                    <w:bottom w:val="none" w:sz="0" w:space="0" w:color="auto"/>
                    <w:right w:val="none" w:sz="0" w:space="0" w:color="auto"/>
                  </w:divBdr>
                  <w:divsChild>
                    <w:div w:id="1950817077">
                      <w:marLeft w:val="0"/>
                      <w:marRight w:val="0"/>
                      <w:marTop w:val="0"/>
                      <w:marBottom w:val="0"/>
                      <w:divBdr>
                        <w:top w:val="none" w:sz="0" w:space="0" w:color="auto"/>
                        <w:left w:val="none" w:sz="0" w:space="0" w:color="auto"/>
                        <w:bottom w:val="none" w:sz="0" w:space="0" w:color="auto"/>
                        <w:right w:val="none" w:sz="0" w:space="0" w:color="auto"/>
                      </w:divBdr>
                      <w:divsChild>
                        <w:div w:id="5158510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AEBCE-EB58-4DD5-8D99-FD9483901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7</TotalTime>
  <Pages>6</Pages>
  <Words>2354</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8</cp:revision>
  <cp:lastPrinted>2024-08-22T15:49:00Z</cp:lastPrinted>
  <dcterms:created xsi:type="dcterms:W3CDTF">2023-08-09T16:32:00Z</dcterms:created>
  <dcterms:modified xsi:type="dcterms:W3CDTF">2024-08-22T15:49:00Z</dcterms:modified>
</cp:coreProperties>
</file>