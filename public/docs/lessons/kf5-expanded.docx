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DB035" w14:textId="57838041" w:rsidR="00285B9A" w:rsidRPr="00F47461" w:rsidRDefault="00285B9A" w:rsidP="000F4B74">
      <w:pPr>
        <w:pStyle w:val="Title"/>
        <w:jc w:val="both"/>
      </w:pPr>
      <w:r w:rsidRPr="00F47461">
        <w:t>KF</w:t>
      </w:r>
      <w:r w:rsidR="005555C7" w:rsidRPr="00F47461">
        <w:t>5</w:t>
      </w:r>
      <w:r w:rsidR="007864F5" w:rsidRPr="00F47461">
        <w:t xml:space="preserve"> </w:t>
      </w:r>
      <w:r w:rsidR="002F5544" w:rsidRPr="00F47461">
        <w:t>Expanded</w:t>
      </w:r>
      <w:r w:rsidR="0084008A" w:rsidRPr="00F47461">
        <w:rPr>
          <w:color w:val="595959" w:themeColor="text1" w:themeTint="A6"/>
        </w:rPr>
        <w:t xml:space="preserve"> </w:t>
      </w:r>
      <w:r w:rsidR="0084008A" w:rsidRPr="00F47461">
        <w:t>Version of</w:t>
      </w:r>
      <w:r w:rsidRPr="00F47461">
        <w:t xml:space="preserve"> Teachings</w:t>
      </w:r>
      <w:r w:rsidR="00D13F70" w:rsidRPr="00F47461">
        <w:t xml:space="preserve"> </w:t>
      </w:r>
    </w:p>
    <w:p w14:paraId="68E1F4B1" w14:textId="77777777" w:rsidR="00285B9A" w:rsidRPr="00F47461" w:rsidRDefault="00285B9A" w:rsidP="000F4B74">
      <w:pPr>
        <w:spacing w:after="0" w:line="240" w:lineRule="auto"/>
        <w:jc w:val="both"/>
      </w:pPr>
      <w:r w:rsidRPr="00F47461">
        <w:t>Karis is an invitation to a relationship based on mutual generosity.</w:t>
      </w:r>
    </w:p>
    <w:p w14:paraId="3F7523E9" w14:textId="77777777" w:rsidR="004616ED" w:rsidRPr="00F47461" w:rsidRDefault="004616ED" w:rsidP="00905F56">
      <w:pPr>
        <w:spacing w:after="0" w:line="240" w:lineRule="auto"/>
        <w:jc w:val="both"/>
      </w:pPr>
    </w:p>
    <w:p w14:paraId="0BEF73EB" w14:textId="636506B0" w:rsidR="00E24411" w:rsidRPr="00F47461" w:rsidRDefault="00E24411" w:rsidP="00905F56">
      <w:pPr>
        <w:spacing w:after="0" w:line="240" w:lineRule="auto"/>
        <w:jc w:val="both"/>
      </w:pPr>
      <w:r w:rsidRPr="00F47461">
        <w:t>“Search me, O God, and know my heart. Examine me and know my thoughts. See if there is any way in me that causes pain, and lead me in the ways of eternity.” (Psalm 139:23</w:t>
      </w:r>
      <w:r w:rsidR="00384336" w:rsidRPr="00F47461">
        <w:t>–</w:t>
      </w:r>
      <w:r w:rsidRPr="00F47461">
        <w:t>24)</w:t>
      </w:r>
    </w:p>
    <w:p w14:paraId="7C3EC2C7" w14:textId="77777777" w:rsidR="004616ED" w:rsidRPr="00F47461" w:rsidRDefault="004616ED" w:rsidP="00905F56">
      <w:pPr>
        <w:spacing w:after="0" w:line="240" w:lineRule="auto"/>
        <w:jc w:val="both"/>
      </w:pPr>
    </w:p>
    <w:p w14:paraId="0EC34648" w14:textId="7864C06F" w:rsidR="00285B9A" w:rsidRPr="00F47461" w:rsidRDefault="00FD14CC" w:rsidP="00905F56">
      <w:pPr>
        <w:spacing w:after="0" w:line="240" w:lineRule="auto"/>
        <w:jc w:val="both"/>
        <w:rPr>
          <w:b/>
        </w:rPr>
      </w:pPr>
      <w:r w:rsidRPr="00F47461">
        <w:rPr>
          <w:b/>
        </w:rPr>
        <w:t>0:01</w:t>
      </w:r>
      <w:r w:rsidR="00285B9A" w:rsidRPr="00F47461">
        <w:rPr>
          <w:b/>
        </w:rPr>
        <w:tab/>
        <w:t>OPENING</w:t>
      </w:r>
    </w:p>
    <w:p w14:paraId="746BE08A" w14:textId="77777777" w:rsidR="004616ED" w:rsidRPr="00F47461" w:rsidRDefault="004616ED" w:rsidP="00905F56">
      <w:pPr>
        <w:spacing w:after="0" w:line="240" w:lineRule="auto"/>
        <w:jc w:val="both"/>
        <w:rPr>
          <w:b/>
        </w:rPr>
      </w:pPr>
    </w:p>
    <w:p w14:paraId="69920AA9" w14:textId="3EA6C318" w:rsidR="00285B9A" w:rsidRPr="00F47461" w:rsidRDefault="00FD14CC" w:rsidP="00905F56">
      <w:pPr>
        <w:spacing w:after="0" w:line="240" w:lineRule="auto"/>
        <w:jc w:val="both"/>
        <w:rPr>
          <w:b/>
        </w:rPr>
      </w:pPr>
      <w:r w:rsidRPr="00F47461">
        <w:rPr>
          <w:b/>
        </w:rPr>
        <w:t>0:02</w:t>
      </w:r>
      <w:r w:rsidR="00285B9A" w:rsidRPr="00F47461">
        <w:rPr>
          <w:b/>
        </w:rPr>
        <w:tab/>
        <w:t>PRESENTING</w:t>
      </w:r>
    </w:p>
    <w:p w14:paraId="22AFF167" w14:textId="77777777" w:rsidR="004616ED" w:rsidRPr="00F47461" w:rsidRDefault="004616ED" w:rsidP="00905F56">
      <w:pPr>
        <w:spacing w:after="0" w:line="240" w:lineRule="auto"/>
        <w:jc w:val="both"/>
        <w:rPr>
          <w:b/>
        </w:rPr>
      </w:pPr>
    </w:p>
    <w:p w14:paraId="52CCC77F" w14:textId="77777777" w:rsidR="00285B9A" w:rsidRPr="00F47461" w:rsidRDefault="001E6283" w:rsidP="00905F56">
      <w:pPr>
        <w:spacing w:after="0" w:line="240" w:lineRule="auto"/>
        <w:jc w:val="both"/>
        <w:rPr>
          <w:b/>
        </w:rPr>
      </w:pPr>
      <w:r w:rsidRPr="00F47461">
        <w:rPr>
          <w:b/>
        </w:rPr>
        <w:t>0:0</w:t>
      </w:r>
      <w:r w:rsidR="004616ED" w:rsidRPr="00F47461">
        <w:rPr>
          <w:b/>
        </w:rPr>
        <w:t>6</w:t>
      </w:r>
      <w:r w:rsidR="00716301" w:rsidRPr="00F47461">
        <w:rPr>
          <w:b/>
        </w:rPr>
        <w:tab/>
        <w:t>KARIS CIRCULATION</w:t>
      </w:r>
    </w:p>
    <w:p w14:paraId="150E2D21" w14:textId="77777777" w:rsidR="004616ED" w:rsidRPr="00F47461" w:rsidRDefault="004616ED" w:rsidP="00905F56">
      <w:pPr>
        <w:spacing w:after="0" w:line="240" w:lineRule="auto"/>
        <w:jc w:val="both"/>
        <w:rPr>
          <w:b/>
        </w:rPr>
      </w:pPr>
    </w:p>
    <w:p w14:paraId="5BE6043B" w14:textId="77777777" w:rsidR="00285B9A" w:rsidRPr="00F47461" w:rsidRDefault="001E6283" w:rsidP="00905F56">
      <w:pPr>
        <w:spacing w:after="0" w:line="240" w:lineRule="auto"/>
        <w:jc w:val="both"/>
        <w:rPr>
          <w:b/>
        </w:rPr>
      </w:pPr>
      <w:r w:rsidRPr="00F47461">
        <w:rPr>
          <w:b/>
        </w:rPr>
        <w:t>0:0</w:t>
      </w:r>
      <w:r w:rsidR="004616ED" w:rsidRPr="00F47461">
        <w:rPr>
          <w:b/>
        </w:rPr>
        <w:t>7</w:t>
      </w:r>
      <w:r w:rsidR="00285B9A" w:rsidRPr="00F47461">
        <w:rPr>
          <w:b/>
        </w:rPr>
        <w:tab/>
        <w:t>GUIDELINES &amp; LIMITATIONS</w:t>
      </w:r>
    </w:p>
    <w:p w14:paraId="223D42F2" w14:textId="77777777" w:rsidR="004616ED" w:rsidRPr="00F47461" w:rsidRDefault="004616ED" w:rsidP="00905F56">
      <w:pPr>
        <w:spacing w:after="0" w:line="240" w:lineRule="auto"/>
        <w:jc w:val="both"/>
      </w:pPr>
    </w:p>
    <w:p w14:paraId="5D9F656D" w14:textId="678A9426" w:rsidR="00786FD5" w:rsidRPr="00F47461" w:rsidRDefault="00786FD5" w:rsidP="00786FD5">
      <w:pPr>
        <w:spacing w:after="0" w:line="240" w:lineRule="auto"/>
        <w:jc w:val="both"/>
        <w:rPr>
          <w:rFonts w:cstheme="minorHAnsi"/>
        </w:rPr>
      </w:pPr>
      <w:r w:rsidRPr="00F47461">
        <w:rPr>
          <w:rFonts w:cstheme="minorHAnsi"/>
        </w:rPr>
        <w:t xml:space="preserve">Let’s look at the first KF guideline, “We cooperate for the security and efficiency of the group.” Participating members cooperate to ensure a secure environment and an efficient experience for everyone by making a trustworthy effort to attend the entire meeting. By walking together through all the steps of the training, we lay the necessary foundation for the integration process and approach our healing as one entity. </w:t>
      </w:r>
    </w:p>
    <w:p w14:paraId="4A626E10" w14:textId="77777777" w:rsidR="00786FD5" w:rsidRPr="00F47461" w:rsidRDefault="00786FD5" w:rsidP="00786FD5">
      <w:pPr>
        <w:spacing w:after="0" w:line="240" w:lineRule="auto"/>
        <w:jc w:val="both"/>
        <w:rPr>
          <w:rFonts w:cstheme="minorHAnsi"/>
        </w:rPr>
      </w:pPr>
    </w:p>
    <w:p w14:paraId="233E0CE4" w14:textId="7A96EF1E" w:rsidR="00FD14CC" w:rsidRPr="00F47461" w:rsidRDefault="00140CF3" w:rsidP="00905F56">
      <w:pPr>
        <w:spacing w:after="0" w:line="240" w:lineRule="auto"/>
        <w:jc w:val="both"/>
        <w:rPr>
          <w:rFonts w:cstheme="minorHAnsi"/>
        </w:rPr>
      </w:pPr>
      <w:r w:rsidRPr="00F47461">
        <w:rPr>
          <w:rFonts w:cstheme="minorHAnsi"/>
        </w:rPr>
        <w:t xml:space="preserve">I would like to remind </w:t>
      </w:r>
      <w:r w:rsidR="00E63DD2" w:rsidRPr="00F47461">
        <w:rPr>
          <w:rFonts w:cstheme="minorHAnsi"/>
        </w:rPr>
        <w:t>you that we are a confidential f</w:t>
      </w:r>
      <w:r w:rsidR="004412C4" w:rsidRPr="00F47461">
        <w:rPr>
          <w:rFonts w:cstheme="minorHAnsi"/>
        </w:rPr>
        <w:t xml:space="preserve">ellowship. </w:t>
      </w:r>
      <w:r w:rsidR="007C38C5" w:rsidRPr="00F47461">
        <w:rPr>
          <w:rFonts w:cstheme="minorHAnsi"/>
        </w:rPr>
        <w:t xml:space="preserve">This </w:t>
      </w:r>
      <w:r w:rsidRPr="00F47461">
        <w:rPr>
          <w:rFonts w:cstheme="minorHAnsi"/>
        </w:rPr>
        <w:t>means that we do not share</w:t>
      </w:r>
      <w:r w:rsidR="00F76E2B" w:rsidRPr="00F47461">
        <w:rPr>
          <w:rFonts w:cstheme="minorHAnsi"/>
        </w:rPr>
        <w:t xml:space="preserve"> what other</w:t>
      </w:r>
      <w:r w:rsidR="00FD17C4" w:rsidRPr="00F47461">
        <w:rPr>
          <w:rFonts w:cstheme="minorHAnsi"/>
        </w:rPr>
        <w:t xml:space="preserve"> members say in the meetings</w:t>
      </w:r>
      <w:r w:rsidR="00E23FA4" w:rsidRPr="00F47461">
        <w:rPr>
          <w:rFonts w:cstheme="minorHAnsi"/>
        </w:rPr>
        <w:t>,</w:t>
      </w:r>
      <w:r w:rsidR="00872C3F" w:rsidRPr="00F47461">
        <w:rPr>
          <w:rFonts w:cstheme="minorHAnsi"/>
        </w:rPr>
        <w:t xml:space="preserve"> nor</w:t>
      </w:r>
      <w:r w:rsidR="002A1686" w:rsidRPr="00F47461">
        <w:rPr>
          <w:rFonts w:cstheme="minorHAnsi"/>
        </w:rPr>
        <w:t xml:space="preserve"> do we</w:t>
      </w:r>
      <w:r w:rsidR="00FD17C4" w:rsidRPr="00F47461">
        <w:rPr>
          <w:rFonts w:cstheme="minorHAnsi"/>
        </w:rPr>
        <w:t xml:space="preserve"> share</w:t>
      </w:r>
      <w:r w:rsidRPr="00F47461">
        <w:rPr>
          <w:rFonts w:cstheme="minorHAnsi"/>
        </w:rPr>
        <w:t xml:space="preserve"> the playback numbers, </w:t>
      </w:r>
      <w:r w:rsidR="00F76E2B" w:rsidRPr="00F47461">
        <w:rPr>
          <w:rFonts w:cstheme="minorHAnsi"/>
        </w:rPr>
        <w:t>the recordings,</w:t>
      </w:r>
      <w:r w:rsidRPr="00F47461">
        <w:rPr>
          <w:rFonts w:cstheme="minorHAnsi"/>
        </w:rPr>
        <w:t xml:space="preserve"> the meeting notes, or th</w:t>
      </w:r>
      <w:r w:rsidR="00813471" w:rsidRPr="00F47461">
        <w:rPr>
          <w:rFonts w:cstheme="minorHAnsi"/>
        </w:rPr>
        <w:t xml:space="preserve">e </w:t>
      </w:r>
      <w:r w:rsidR="004E3D93" w:rsidRPr="00F47461">
        <w:rPr>
          <w:rFonts w:cstheme="minorHAnsi"/>
        </w:rPr>
        <w:t xml:space="preserve">KF </w:t>
      </w:r>
      <w:r w:rsidR="00813471" w:rsidRPr="00F47461">
        <w:rPr>
          <w:rFonts w:cstheme="minorHAnsi"/>
        </w:rPr>
        <w:t>self-help guides</w:t>
      </w:r>
      <w:r w:rsidR="00F76E2B" w:rsidRPr="00F47461">
        <w:rPr>
          <w:rFonts w:cstheme="minorHAnsi"/>
        </w:rPr>
        <w:t xml:space="preserve"> with</w:t>
      </w:r>
      <w:r w:rsidRPr="00F47461">
        <w:rPr>
          <w:rFonts w:cstheme="minorHAnsi"/>
        </w:rPr>
        <w:t xml:space="preserve"> people</w:t>
      </w:r>
      <w:r w:rsidR="00FD17C4" w:rsidRPr="00F47461">
        <w:rPr>
          <w:rFonts w:cstheme="minorHAnsi"/>
        </w:rPr>
        <w:t xml:space="preserve"> outside </w:t>
      </w:r>
      <w:r w:rsidR="00DC6CFE" w:rsidRPr="00F47461">
        <w:rPr>
          <w:rFonts w:cstheme="minorHAnsi"/>
        </w:rPr>
        <w:t>Karis Fellowships</w:t>
      </w:r>
      <w:r w:rsidR="00F76E2B" w:rsidRPr="00F47461">
        <w:rPr>
          <w:rFonts w:cstheme="minorHAnsi"/>
        </w:rPr>
        <w:t>.</w:t>
      </w:r>
      <w:r w:rsidR="00716301" w:rsidRPr="00F47461">
        <w:rPr>
          <w:rFonts w:cstheme="minorHAnsi"/>
        </w:rPr>
        <w:t xml:space="preserve"> </w:t>
      </w:r>
      <w:r w:rsidR="00FD14CC" w:rsidRPr="00F47461">
        <w:rPr>
          <w:rFonts w:cstheme="minorHAnsi"/>
        </w:rPr>
        <w:t xml:space="preserve">If you leave the </w:t>
      </w:r>
      <w:r w:rsidR="00E23FA4" w:rsidRPr="00F47461">
        <w:rPr>
          <w:rFonts w:cstheme="minorHAnsi"/>
        </w:rPr>
        <w:t>F</w:t>
      </w:r>
      <w:r w:rsidR="00FD14CC" w:rsidRPr="00F47461">
        <w:rPr>
          <w:rFonts w:cstheme="minorHAnsi"/>
        </w:rPr>
        <w:t>ellowship</w:t>
      </w:r>
      <w:r w:rsidR="00E23FA4" w:rsidRPr="00F47461">
        <w:rPr>
          <w:rFonts w:cstheme="minorHAnsi"/>
        </w:rPr>
        <w:t>s</w:t>
      </w:r>
      <w:r w:rsidR="00FD14CC" w:rsidRPr="00F47461">
        <w:rPr>
          <w:rFonts w:cstheme="minorHAnsi"/>
        </w:rPr>
        <w:t>, please let us know your decision and remember that “we respect the group by always announcing our presence”</w:t>
      </w:r>
      <w:r w:rsidR="00076B9B" w:rsidRPr="00F47461">
        <w:rPr>
          <w:rFonts w:cstheme="minorHAnsi"/>
        </w:rPr>
        <w:t>.</w:t>
      </w:r>
      <w:r w:rsidR="00FD14CC" w:rsidRPr="00F47461">
        <w:rPr>
          <w:rFonts w:cstheme="minorHAnsi"/>
        </w:rPr>
        <w:t xml:space="preserve"> </w:t>
      </w:r>
      <w:bookmarkStart w:id="0" w:name="OLE_LINK100"/>
      <w:bookmarkStart w:id="1" w:name="OLE_LINK101"/>
      <w:bookmarkStart w:id="2" w:name="OLE_LINK102"/>
      <w:r w:rsidR="00FD14CC" w:rsidRPr="00F47461">
        <w:rPr>
          <w:rFonts w:cstheme="minorHAnsi"/>
        </w:rPr>
        <w:t xml:space="preserve">It is not respectful or trustworthy to </w:t>
      </w:r>
      <w:r w:rsidR="00656F33" w:rsidRPr="00F47461">
        <w:rPr>
          <w:rFonts w:cstheme="minorHAnsi"/>
        </w:rPr>
        <w:t xml:space="preserve">eavesdrop on </w:t>
      </w:r>
      <w:r w:rsidR="00FD14CC" w:rsidRPr="00F47461">
        <w:rPr>
          <w:rFonts w:cstheme="minorHAnsi"/>
        </w:rPr>
        <w:t xml:space="preserve">meetings or </w:t>
      </w:r>
      <w:r w:rsidR="00656F33" w:rsidRPr="00F47461">
        <w:rPr>
          <w:rFonts w:cstheme="minorHAnsi"/>
        </w:rPr>
        <w:t xml:space="preserve">listen to </w:t>
      </w:r>
      <w:r w:rsidR="00FD14CC" w:rsidRPr="00F47461">
        <w:rPr>
          <w:rFonts w:cstheme="minorHAnsi"/>
        </w:rPr>
        <w:t xml:space="preserve">recordings if you are no longer participating in Karis Fellowships. </w:t>
      </w:r>
      <w:bookmarkEnd w:id="0"/>
      <w:bookmarkEnd w:id="1"/>
      <w:bookmarkEnd w:id="2"/>
    </w:p>
    <w:p w14:paraId="1E814B8A" w14:textId="77777777" w:rsidR="004616ED" w:rsidRPr="00F47461" w:rsidRDefault="004616ED" w:rsidP="00905F56">
      <w:pPr>
        <w:spacing w:after="0" w:line="240" w:lineRule="auto"/>
        <w:jc w:val="both"/>
        <w:rPr>
          <w:rFonts w:cstheme="minorHAnsi"/>
        </w:rPr>
      </w:pPr>
    </w:p>
    <w:p w14:paraId="613BB643" w14:textId="0E3F5740" w:rsidR="00140CF3" w:rsidRPr="00F47461" w:rsidRDefault="00076B9B" w:rsidP="00905F56">
      <w:pPr>
        <w:spacing w:after="0" w:line="240" w:lineRule="auto"/>
        <w:jc w:val="both"/>
        <w:rPr>
          <w:rFonts w:cstheme="minorHAnsi"/>
        </w:rPr>
      </w:pPr>
      <w:bookmarkStart w:id="3" w:name="_Hlk37929470"/>
      <w:r w:rsidRPr="00F47461">
        <w:rPr>
          <w:rFonts w:cstheme="minorHAnsi"/>
        </w:rPr>
        <w:t>Only those who are in the Fellowships and have done the work to get this far, who have shown themselves to be people of intention and courage, are able to understand and use KF tools effectively.</w:t>
      </w:r>
      <w:bookmarkEnd w:id="3"/>
      <w:r w:rsidRPr="00F47461">
        <w:rPr>
          <w:rFonts w:cstheme="minorHAnsi"/>
        </w:rPr>
        <w:t xml:space="preserve"> </w:t>
      </w:r>
      <w:r w:rsidR="00140CF3" w:rsidRPr="00F47461">
        <w:rPr>
          <w:rFonts w:cstheme="minorHAnsi"/>
        </w:rPr>
        <w:t xml:space="preserve">This is </w:t>
      </w:r>
      <w:r w:rsidRPr="00F47461">
        <w:rPr>
          <w:rFonts w:cstheme="minorHAnsi"/>
        </w:rPr>
        <w:t>d</w:t>
      </w:r>
      <w:r w:rsidR="00140CF3" w:rsidRPr="00F47461">
        <w:rPr>
          <w:rFonts w:cstheme="minorHAnsi"/>
        </w:rPr>
        <w:t>ifficult work</w:t>
      </w:r>
      <w:r w:rsidR="00AB6D6A" w:rsidRPr="00F47461">
        <w:rPr>
          <w:rFonts w:cstheme="minorHAnsi"/>
        </w:rPr>
        <w:t>,</w:t>
      </w:r>
      <w:r w:rsidR="00140CF3" w:rsidRPr="00F47461">
        <w:rPr>
          <w:rFonts w:cstheme="minorHAnsi"/>
        </w:rPr>
        <w:t xml:space="preserve"> and only those who are willin</w:t>
      </w:r>
      <w:r w:rsidR="00E63DD2" w:rsidRPr="00F47461">
        <w:rPr>
          <w:rFonts w:cstheme="minorHAnsi"/>
        </w:rPr>
        <w:t xml:space="preserve">g to do the work will succeed. </w:t>
      </w:r>
      <w:r w:rsidR="00140CF3" w:rsidRPr="00F47461">
        <w:rPr>
          <w:rFonts w:cstheme="minorHAnsi"/>
        </w:rPr>
        <w:t xml:space="preserve">So, like Mary, treasure </w:t>
      </w:r>
      <w:r w:rsidR="00B20B23" w:rsidRPr="00F47461">
        <w:rPr>
          <w:rFonts w:cstheme="minorHAnsi"/>
        </w:rPr>
        <w:t xml:space="preserve">in your heart </w:t>
      </w:r>
      <w:r w:rsidR="00140CF3" w:rsidRPr="00F47461">
        <w:rPr>
          <w:rFonts w:cstheme="minorHAnsi"/>
        </w:rPr>
        <w:t>what you learn</w:t>
      </w:r>
      <w:r w:rsidR="00374F2D" w:rsidRPr="00F47461">
        <w:rPr>
          <w:rFonts w:cstheme="minorHAnsi"/>
        </w:rPr>
        <w:t>,</w:t>
      </w:r>
      <w:r w:rsidR="00140CF3" w:rsidRPr="00F47461">
        <w:rPr>
          <w:rFonts w:cstheme="minorHAnsi"/>
        </w:rPr>
        <w:t xml:space="preserve"> and help others work their way toward </w:t>
      </w:r>
      <w:r w:rsidR="005A0410" w:rsidRPr="00F47461">
        <w:rPr>
          <w:rFonts w:cstheme="minorHAnsi"/>
        </w:rPr>
        <w:t xml:space="preserve">discovering </w:t>
      </w:r>
      <w:r w:rsidR="00140CF3" w:rsidRPr="00F47461">
        <w:rPr>
          <w:rFonts w:cstheme="minorHAnsi"/>
        </w:rPr>
        <w:t xml:space="preserve">their own potential by </w:t>
      </w:r>
      <w:r w:rsidR="002E6396" w:rsidRPr="00F47461">
        <w:rPr>
          <w:rFonts w:cstheme="minorHAnsi"/>
        </w:rPr>
        <w:t>inviting them to join a book study</w:t>
      </w:r>
      <w:r w:rsidR="00E63DD2" w:rsidRPr="00F47461">
        <w:rPr>
          <w:rFonts w:cstheme="minorHAnsi"/>
        </w:rPr>
        <w:t>.</w:t>
      </w:r>
      <w:r w:rsidR="00D80152" w:rsidRPr="00F47461">
        <w:rPr>
          <w:rStyle w:val="EndnoteReference"/>
          <w:rFonts w:cstheme="minorHAnsi"/>
        </w:rPr>
        <w:endnoteReference w:id="1"/>
      </w:r>
      <w:r w:rsidR="00E63DD2" w:rsidRPr="00F47461">
        <w:rPr>
          <w:rFonts w:cstheme="minorHAnsi"/>
        </w:rPr>
        <w:t xml:space="preserve"> </w:t>
      </w:r>
      <w:r w:rsidR="00C3765B" w:rsidRPr="00F47461">
        <w:rPr>
          <w:rFonts w:cstheme="minorHAnsi"/>
        </w:rPr>
        <w:t>Look for people who know that they need</w:t>
      </w:r>
      <w:r w:rsidR="004616ED" w:rsidRPr="00F47461">
        <w:rPr>
          <w:rFonts w:cstheme="minorHAnsi"/>
        </w:rPr>
        <w:t xml:space="preserve"> help. Are they already working on their personal development? Are they</w:t>
      </w:r>
      <w:r w:rsidR="00A20FD7" w:rsidRPr="00F47461">
        <w:rPr>
          <w:rFonts w:cstheme="minorHAnsi"/>
        </w:rPr>
        <w:t xml:space="preserve"> </w:t>
      </w:r>
      <w:r w:rsidR="00DC6CFE" w:rsidRPr="00F47461">
        <w:rPr>
          <w:rFonts w:cstheme="minorHAnsi"/>
        </w:rPr>
        <w:t xml:space="preserve">people </w:t>
      </w:r>
      <w:r w:rsidR="004616ED" w:rsidRPr="00F47461">
        <w:rPr>
          <w:rFonts w:cstheme="minorHAnsi"/>
        </w:rPr>
        <w:t xml:space="preserve">you are willing to support? These are the key questions </w:t>
      </w:r>
      <w:r w:rsidR="001B01F8" w:rsidRPr="00F47461">
        <w:rPr>
          <w:rFonts w:cstheme="minorHAnsi"/>
        </w:rPr>
        <w:t xml:space="preserve">that </w:t>
      </w:r>
      <w:r w:rsidR="004616ED" w:rsidRPr="00F47461">
        <w:rPr>
          <w:rFonts w:cstheme="minorHAnsi"/>
        </w:rPr>
        <w:t xml:space="preserve">we </w:t>
      </w:r>
      <w:r w:rsidR="00C3765B" w:rsidRPr="00F47461">
        <w:rPr>
          <w:rFonts w:cstheme="minorHAnsi"/>
        </w:rPr>
        <w:t xml:space="preserve">must ask ourselves </w:t>
      </w:r>
      <w:r w:rsidR="00317539" w:rsidRPr="00F47461">
        <w:rPr>
          <w:rFonts w:cstheme="minorHAnsi"/>
        </w:rPr>
        <w:t xml:space="preserve">before </w:t>
      </w:r>
      <w:r w:rsidR="00C3765B" w:rsidRPr="00F47461">
        <w:rPr>
          <w:rFonts w:cstheme="minorHAnsi"/>
        </w:rPr>
        <w:t>we invite</w:t>
      </w:r>
      <w:r w:rsidR="004616ED" w:rsidRPr="00F47461">
        <w:rPr>
          <w:rFonts w:cstheme="minorHAnsi"/>
        </w:rPr>
        <w:t xml:space="preserve"> anyone to the study. </w:t>
      </w:r>
      <w:r w:rsidR="00140CF3" w:rsidRPr="00F47461">
        <w:rPr>
          <w:rFonts w:cstheme="minorHAnsi"/>
        </w:rPr>
        <w:t>T</w:t>
      </w:r>
      <w:r w:rsidR="00A20FD7" w:rsidRPr="00F47461">
        <w:rPr>
          <w:rFonts w:cstheme="minorHAnsi"/>
        </w:rPr>
        <w:t>he</w:t>
      </w:r>
      <w:r w:rsidR="00140CF3" w:rsidRPr="00F47461">
        <w:rPr>
          <w:rFonts w:cstheme="minorHAnsi"/>
        </w:rPr>
        <w:t xml:space="preserve"> journey </w:t>
      </w:r>
      <w:r w:rsidR="004616ED" w:rsidRPr="00F47461">
        <w:rPr>
          <w:rFonts w:cstheme="minorHAnsi"/>
        </w:rPr>
        <w:t>begins with the book study where</w:t>
      </w:r>
      <w:r w:rsidR="00C3765B" w:rsidRPr="00F47461">
        <w:rPr>
          <w:rFonts w:cstheme="minorHAnsi"/>
        </w:rPr>
        <w:t xml:space="preserve"> we</w:t>
      </w:r>
      <w:r w:rsidR="00D02D11" w:rsidRPr="00F47461">
        <w:rPr>
          <w:rFonts w:cstheme="minorHAnsi"/>
        </w:rPr>
        <w:t xml:space="preserve"> find out</w:t>
      </w:r>
      <w:r w:rsidR="00C3765B" w:rsidRPr="00F47461">
        <w:rPr>
          <w:rFonts w:cstheme="minorHAnsi"/>
        </w:rPr>
        <w:t xml:space="preserve"> if people can endure this process.</w:t>
      </w:r>
      <w:r w:rsidR="00D02D11" w:rsidRPr="00F47461">
        <w:rPr>
          <w:rFonts w:cstheme="minorHAnsi"/>
        </w:rPr>
        <w:t xml:space="preserve"> </w:t>
      </w:r>
      <w:r w:rsidR="00320C19" w:rsidRPr="00F47461">
        <w:rPr>
          <w:rFonts w:cstheme="minorHAnsi"/>
        </w:rPr>
        <w:t>We might discover that people</w:t>
      </w:r>
      <w:r w:rsidR="00140CF3" w:rsidRPr="00F47461">
        <w:rPr>
          <w:rFonts w:cstheme="minorHAnsi"/>
        </w:rPr>
        <w:t xml:space="preserve"> will refuse to do the wo</w:t>
      </w:r>
      <w:r w:rsidR="002E6396" w:rsidRPr="00F47461">
        <w:rPr>
          <w:rFonts w:cstheme="minorHAnsi"/>
        </w:rPr>
        <w:t>r</w:t>
      </w:r>
      <w:r w:rsidR="00374F2D" w:rsidRPr="00F47461">
        <w:rPr>
          <w:rFonts w:cstheme="minorHAnsi"/>
        </w:rPr>
        <w:t>k</w:t>
      </w:r>
      <w:r w:rsidR="002E6396" w:rsidRPr="00F47461">
        <w:rPr>
          <w:rFonts w:cstheme="minorHAnsi"/>
        </w:rPr>
        <w:t xml:space="preserve"> but still expect results</w:t>
      </w:r>
      <w:r w:rsidR="00E63DD2" w:rsidRPr="00F47461">
        <w:rPr>
          <w:rFonts w:cstheme="minorHAnsi"/>
        </w:rPr>
        <w:t xml:space="preserve">. </w:t>
      </w:r>
      <w:r w:rsidR="00140CF3" w:rsidRPr="00F47461">
        <w:rPr>
          <w:rFonts w:cstheme="minorHAnsi"/>
        </w:rPr>
        <w:t xml:space="preserve">We know from </w:t>
      </w:r>
      <w:r w:rsidR="00635739" w:rsidRPr="00F47461">
        <w:rPr>
          <w:rFonts w:cstheme="minorHAnsi"/>
        </w:rPr>
        <w:t>Dr. Horney’s</w:t>
      </w:r>
      <w:r w:rsidR="00140CF3" w:rsidRPr="00F47461">
        <w:rPr>
          <w:rFonts w:cstheme="minorHAnsi"/>
        </w:rPr>
        <w:t xml:space="preserve"> book that the illusion of </w:t>
      </w:r>
      <w:r w:rsidR="00320C19" w:rsidRPr="00F47461">
        <w:rPr>
          <w:rFonts w:cstheme="minorHAnsi"/>
        </w:rPr>
        <w:t>effortless health and well-being</w:t>
      </w:r>
      <w:r w:rsidR="00E63DD2" w:rsidRPr="00F47461">
        <w:rPr>
          <w:rFonts w:cstheme="minorHAnsi"/>
        </w:rPr>
        <w:t xml:space="preserve"> is neurotic.</w:t>
      </w:r>
      <w:r w:rsidR="00B550D8" w:rsidRPr="00F47461">
        <w:rPr>
          <w:rStyle w:val="EndnoteReference"/>
          <w:rFonts w:cstheme="minorHAnsi"/>
        </w:rPr>
        <w:endnoteReference w:id="2"/>
      </w:r>
      <w:r w:rsidR="00E63DD2" w:rsidRPr="00F47461">
        <w:rPr>
          <w:rFonts w:cstheme="minorHAnsi"/>
        </w:rPr>
        <w:t xml:space="preserve"> </w:t>
      </w:r>
      <w:r w:rsidR="00935524" w:rsidRPr="00F47461">
        <w:rPr>
          <w:rFonts w:cstheme="minorHAnsi"/>
        </w:rPr>
        <w:t xml:space="preserve">Sharing KF tools with those outside the </w:t>
      </w:r>
      <w:r w:rsidR="00260780" w:rsidRPr="00F47461">
        <w:rPr>
          <w:rFonts w:cstheme="minorHAnsi"/>
        </w:rPr>
        <w:t>Fellowships will</w:t>
      </w:r>
      <w:r w:rsidR="00935524" w:rsidRPr="00F47461">
        <w:rPr>
          <w:rFonts w:cstheme="minorHAnsi"/>
        </w:rPr>
        <w:t xml:space="preserve"> not substantially help them in the long run</w:t>
      </w:r>
      <w:r w:rsidR="001B01F8" w:rsidRPr="00F47461">
        <w:rPr>
          <w:rFonts w:cstheme="minorHAnsi"/>
        </w:rPr>
        <w:t xml:space="preserve"> because they do not have </w:t>
      </w:r>
      <w:r w:rsidR="00BB2E73" w:rsidRPr="00F47461">
        <w:rPr>
          <w:rFonts w:cstheme="minorHAnsi"/>
        </w:rPr>
        <w:t xml:space="preserve">KF </w:t>
      </w:r>
      <w:r w:rsidR="00260780" w:rsidRPr="00F47461">
        <w:rPr>
          <w:rFonts w:cstheme="minorHAnsi"/>
        </w:rPr>
        <w:t>support and training</w:t>
      </w:r>
      <w:r w:rsidR="00935524" w:rsidRPr="00F47461">
        <w:rPr>
          <w:rFonts w:cstheme="minorHAnsi"/>
        </w:rPr>
        <w:t xml:space="preserve">. </w:t>
      </w:r>
      <w:r w:rsidR="00D16D08" w:rsidRPr="00F47461">
        <w:rPr>
          <w:rFonts w:cstheme="minorHAnsi"/>
        </w:rPr>
        <w:t>Instead, let</w:t>
      </w:r>
      <w:r w:rsidR="00320C19" w:rsidRPr="00F47461">
        <w:rPr>
          <w:rFonts w:cstheme="minorHAnsi"/>
        </w:rPr>
        <w:t xml:space="preserve"> them</w:t>
      </w:r>
      <w:r w:rsidR="00D16D08" w:rsidRPr="00F47461">
        <w:rPr>
          <w:rFonts w:cstheme="minorHAnsi"/>
        </w:rPr>
        <w:t xml:space="preserve"> see</w:t>
      </w:r>
      <w:r w:rsidR="00320C19" w:rsidRPr="00F47461">
        <w:rPr>
          <w:rFonts w:cstheme="minorHAnsi"/>
        </w:rPr>
        <w:t xml:space="preserve"> the development that is</w:t>
      </w:r>
      <w:r w:rsidR="00140CF3" w:rsidRPr="00F47461">
        <w:rPr>
          <w:rFonts w:cstheme="minorHAnsi"/>
        </w:rPr>
        <w:t xml:space="preserve"> happening in you. </w:t>
      </w:r>
      <w:r w:rsidR="00285722" w:rsidRPr="00F47461">
        <w:rPr>
          <w:rFonts w:cstheme="minorHAnsi"/>
        </w:rPr>
        <w:t>Tell them</w:t>
      </w:r>
      <w:r w:rsidR="00D82414" w:rsidRPr="00F47461">
        <w:rPr>
          <w:rFonts w:cstheme="minorHAnsi"/>
        </w:rPr>
        <w:t xml:space="preserve"> what yo</w:t>
      </w:r>
      <w:r w:rsidR="002E6396" w:rsidRPr="00F47461">
        <w:rPr>
          <w:rFonts w:cstheme="minorHAnsi"/>
        </w:rPr>
        <w:t>u are learning about yourself</w:t>
      </w:r>
      <w:r w:rsidR="00BB2E73" w:rsidRPr="00F47461">
        <w:rPr>
          <w:rFonts w:cstheme="minorHAnsi"/>
        </w:rPr>
        <w:t xml:space="preserve">. If </w:t>
      </w:r>
      <w:r w:rsidR="002E6396" w:rsidRPr="00F47461">
        <w:rPr>
          <w:rFonts w:cstheme="minorHAnsi"/>
        </w:rPr>
        <w:t>they show interest, i</w:t>
      </w:r>
      <w:r w:rsidR="00D82414" w:rsidRPr="00F47461">
        <w:rPr>
          <w:rFonts w:cstheme="minorHAnsi"/>
        </w:rPr>
        <w:t>nvite them to join you on the journey</w:t>
      </w:r>
      <w:r w:rsidR="00C3765B" w:rsidRPr="00F47461">
        <w:rPr>
          <w:rFonts w:cstheme="minorHAnsi"/>
        </w:rPr>
        <w:t xml:space="preserve">, beginning with the </w:t>
      </w:r>
      <w:r w:rsidR="00EE2B4A" w:rsidRPr="00F47461">
        <w:rPr>
          <w:rFonts w:cstheme="minorHAnsi"/>
        </w:rPr>
        <w:t xml:space="preserve">NHG </w:t>
      </w:r>
      <w:r w:rsidR="00C3765B" w:rsidRPr="00F47461">
        <w:rPr>
          <w:rFonts w:cstheme="minorHAnsi"/>
        </w:rPr>
        <w:t>book study.</w:t>
      </w:r>
      <w:r w:rsidR="00140CF3" w:rsidRPr="00F47461">
        <w:rPr>
          <w:rFonts w:cstheme="minorHAnsi"/>
        </w:rPr>
        <w:t xml:space="preserve"> </w:t>
      </w:r>
    </w:p>
    <w:p w14:paraId="4ACC0CF8" w14:textId="77777777" w:rsidR="00320C19" w:rsidRPr="00F47461" w:rsidRDefault="00320C19" w:rsidP="00905F56">
      <w:pPr>
        <w:spacing w:after="0" w:line="240" w:lineRule="auto"/>
        <w:jc w:val="both"/>
        <w:rPr>
          <w:rFonts w:eastAsia="Times New Roman" w:cstheme="minorHAnsi"/>
          <w:color w:val="000000"/>
        </w:rPr>
      </w:pPr>
    </w:p>
    <w:p w14:paraId="111A5DC3" w14:textId="77777777" w:rsidR="00163F53" w:rsidRPr="00F47461" w:rsidRDefault="002E6396" w:rsidP="00905F56">
      <w:pPr>
        <w:spacing w:after="0" w:line="240" w:lineRule="auto"/>
        <w:jc w:val="both"/>
        <w:rPr>
          <w:b/>
        </w:rPr>
      </w:pPr>
      <w:r w:rsidRPr="00F47461">
        <w:rPr>
          <w:b/>
        </w:rPr>
        <w:t>0:</w:t>
      </w:r>
      <w:r w:rsidR="00D54E90" w:rsidRPr="00F47461">
        <w:rPr>
          <w:b/>
        </w:rPr>
        <w:t>09</w:t>
      </w:r>
      <w:r w:rsidR="00285B9A" w:rsidRPr="00F47461">
        <w:rPr>
          <w:b/>
        </w:rPr>
        <w:t xml:space="preserve"> </w:t>
      </w:r>
      <w:r w:rsidR="00285B9A" w:rsidRPr="00F47461">
        <w:rPr>
          <w:b/>
        </w:rPr>
        <w:tab/>
        <w:t>MINDFULNESS &amp; MEDITATION TRAINING</w:t>
      </w:r>
    </w:p>
    <w:p w14:paraId="3B8BC93F" w14:textId="77777777" w:rsidR="00320C19" w:rsidRPr="00F47461" w:rsidRDefault="00320C19" w:rsidP="00905F56">
      <w:pPr>
        <w:spacing w:after="0" w:line="240" w:lineRule="auto"/>
        <w:jc w:val="both"/>
        <w:rPr>
          <w:b/>
        </w:rPr>
      </w:pPr>
    </w:p>
    <w:p w14:paraId="27855A3E" w14:textId="1E984F30" w:rsidR="001143C7" w:rsidRPr="00F47461" w:rsidRDefault="001143C7" w:rsidP="004226E9">
      <w:pPr>
        <w:widowControl w:val="0"/>
        <w:spacing w:after="0" w:line="240" w:lineRule="auto"/>
        <w:jc w:val="both"/>
      </w:pPr>
      <w:r w:rsidRPr="00F47461">
        <w:rPr>
          <w:rFonts w:cstheme="minorHAnsi"/>
        </w:rPr>
        <w:t xml:space="preserve">Over the months, you will learn different forms of meditation that </w:t>
      </w:r>
      <w:r w:rsidR="000024CB" w:rsidRPr="00F47461">
        <w:rPr>
          <w:rFonts w:cstheme="minorHAnsi"/>
        </w:rPr>
        <w:t>will help you</w:t>
      </w:r>
      <w:r w:rsidRPr="00F47461">
        <w:rPr>
          <w:rFonts w:cstheme="minorHAnsi"/>
        </w:rPr>
        <w:t xml:space="preserve"> reorient to God and to His Creation—a creation that includes your True Self. </w:t>
      </w:r>
      <w:r w:rsidR="00893CAF" w:rsidRPr="00F47461">
        <w:t xml:space="preserve">Many </w:t>
      </w:r>
      <w:r w:rsidRPr="00F47461">
        <w:t xml:space="preserve">of us are familiar with the idea of practicing </w:t>
      </w:r>
      <w:r w:rsidRPr="00F47461">
        <w:lastRenderedPageBreak/>
        <w:t xml:space="preserve">the </w:t>
      </w:r>
      <w:r w:rsidR="00872C3F" w:rsidRPr="00F47461">
        <w:t>presence</w:t>
      </w:r>
      <w:r w:rsidRPr="00F47461">
        <w:t xml:space="preserve"> of God, but most of us have no idea what it means.</w:t>
      </w:r>
      <w:r w:rsidR="00635739" w:rsidRPr="00F47461">
        <w:rPr>
          <w:rStyle w:val="EndnoteReference"/>
        </w:rPr>
        <w:endnoteReference w:id="3"/>
      </w:r>
      <w:r w:rsidR="002D3E33" w:rsidRPr="00F47461">
        <w:t xml:space="preserve"> </w:t>
      </w:r>
      <w:r w:rsidR="00874E79" w:rsidRPr="00F47461">
        <w:t>We</w:t>
      </w:r>
      <w:r w:rsidRPr="00F47461">
        <w:t xml:space="preserve"> are not taught to live in the present moment with God, nor how to remain there. </w:t>
      </w:r>
      <w:r w:rsidR="00874E79" w:rsidRPr="00F47461">
        <w:t xml:space="preserve">In KF, we </w:t>
      </w:r>
      <w:r w:rsidR="00872C3F" w:rsidRPr="00F47461">
        <w:t>learn</w:t>
      </w:r>
      <w:r w:rsidR="00874E79" w:rsidRPr="00F47461">
        <w:t xml:space="preserve"> to</w:t>
      </w:r>
      <w:r w:rsidRPr="00F47461">
        <w:t xml:space="preserve"> </w:t>
      </w:r>
      <w:r w:rsidR="00874E79" w:rsidRPr="00F47461">
        <w:t>remain in</w:t>
      </w:r>
      <w:r w:rsidR="00384336" w:rsidRPr="00F47461">
        <w:t xml:space="preserve"> God’s</w:t>
      </w:r>
      <w:r w:rsidRPr="00F47461">
        <w:t xml:space="preserve"> presence through mindfulness training. </w:t>
      </w:r>
    </w:p>
    <w:p w14:paraId="41E3B34C" w14:textId="77777777" w:rsidR="001143C7" w:rsidRPr="00F47461" w:rsidRDefault="001143C7" w:rsidP="004226E9">
      <w:pPr>
        <w:widowControl w:val="0"/>
        <w:spacing w:after="0" w:line="240" w:lineRule="auto"/>
        <w:jc w:val="both"/>
      </w:pPr>
    </w:p>
    <w:p w14:paraId="57623BFB" w14:textId="4EB8AB1C" w:rsidR="001143C7" w:rsidRPr="00F47461" w:rsidRDefault="001143C7" w:rsidP="004226E9">
      <w:pPr>
        <w:widowControl w:val="0"/>
        <w:spacing w:after="0" w:line="240" w:lineRule="auto"/>
        <w:jc w:val="both"/>
      </w:pPr>
      <w:r w:rsidRPr="00F47461">
        <w:rPr>
          <w:rFonts w:cstheme="minorHAnsi"/>
        </w:rPr>
        <w:t xml:space="preserve">Mindfulness techniques teach us moment-by-moment awareness, posture, breathing, and non-judgment. We begin by simply noticing </w:t>
      </w:r>
      <w:r w:rsidRPr="00F47461">
        <w:t xml:space="preserve">our bodies, and then we observe our emotions and thoughts. By being mindful, we can learn to stop manufacturing </w:t>
      </w:r>
      <w:r w:rsidR="00F94C09" w:rsidRPr="00F47461">
        <w:t xml:space="preserve">the </w:t>
      </w:r>
      <w:r w:rsidRPr="00F47461">
        <w:t xml:space="preserve">feelings and experiences </w:t>
      </w:r>
      <w:r w:rsidR="00F94C09" w:rsidRPr="00F47461">
        <w:t>that we use to</w:t>
      </w:r>
      <w:r w:rsidR="00874E79" w:rsidRPr="00F47461">
        <w:t xml:space="preserve"> protect</w:t>
      </w:r>
      <w:r w:rsidRPr="00F47461">
        <w:t xml:space="preserve"> our pride. From a platform of non-judgment, we can observe what is actually there, within us and without. Only then are we able to change the direction of our lives. </w:t>
      </w:r>
    </w:p>
    <w:p w14:paraId="6EA3F00F" w14:textId="77777777" w:rsidR="001143C7" w:rsidRPr="00F47461" w:rsidRDefault="001143C7" w:rsidP="00905F56">
      <w:pPr>
        <w:spacing w:after="0" w:line="240" w:lineRule="auto"/>
        <w:jc w:val="both"/>
      </w:pPr>
    </w:p>
    <w:p w14:paraId="223D7486" w14:textId="71E87EB4" w:rsidR="001143C7" w:rsidRPr="00F47461" w:rsidRDefault="001143C7" w:rsidP="00905F56">
      <w:pPr>
        <w:spacing w:after="0" w:line="240" w:lineRule="auto"/>
        <w:jc w:val="both"/>
      </w:pPr>
      <w:r w:rsidRPr="00F47461">
        <w:t>You cannot authentically present yourself to the Great Physician</w:t>
      </w:r>
      <w:r w:rsidR="001B01F8" w:rsidRPr="00F47461">
        <w:t xml:space="preserve"> </w:t>
      </w:r>
      <w:r w:rsidRPr="00F47461">
        <w:t>to be healed until you acknowledge that you are sick.</w:t>
      </w:r>
      <w:r w:rsidR="00635739" w:rsidRPr="00F47461">
        <w:rPr>
          <w:rStyle w:val="EndnoteReference"/>
        </w:rPr>
        <w:endnoteReference w:id="4"/>
      </w:r>
      <w:r w:rsidRPr="00F47461">
        <w:t xml:space="preserve"> Mindfulness helps you recognize the subtle changes in your body that indicate soul sickness, or misorientation. If you learn to listen to your body, you will be able to recognize when you are heating up or melting down. You can then use your tools while you still have some self-control; you can deal with your hurt pride rather than punishing your True S</w:t>
      </w:r>
      <w:r w:rsidR="000024CB" w:rsidRPr="00F47461">
        <w:t>elf or others out of self-hate.</w:t>
      </w:r>
      <w:r w:rsidRPr="00F47461">
        <w:t xml:space="preserve"> When you are mindful, you are awake. You pay attention to what </w:t>
      </w:r>
      <w:r w:rsidRPr="00F47461">
        <w:rPr>
          <w:b/>
          <w:bCs/>
          <w:i/>
        </w:rPr>
        <w:t>is</w:t>
      </w:r>
      <w:r w:rsidRPr="00F47461">
        <w:t xml:space="preserve">, not </w:t>
      </w:r>
      <w:r w:rsidRPr="005D7DCA">
        <w:t>to</w:t>
      </w:r>
      <w:r w:rsidRPr="00F47461">
        <w:t xml:space="preserve"> how it should be. Through mindfulness training, you learn how to be a mindful observer of what you are doing</w:t>
      </w:r>
      <w:r w:rsidR="00872C3F" w:rsidRPr="00F47461">
        <w:t xml:space="preserve">. Who you are and what you do are inextricably linked, so when you observe what you are doing, you find out who you are right now. </w:t>
      </w:r>
      <w:r w:rsidRPr="00F47461">
        <w:t xml:space="preserve">When we are not mindful, we are forgetful. We forget about our bodies. We forget about the person who is speaking </w:t>
      </w:r>
      <w:r w:rsidR="00872C3F" w:rsidRPr="00F47461">
        <w:t>because we are focused on</w:t>
      </w:r>
      <w:r w:rsidRPr="00F47461">
        <w:t xml:space="preserve"> what we want to say. We forget to pay attention as we go about our activities. We forget that we are citizens in a material world, living in a community</w:t>
      </w:r>
      <w:r w:rsidR="00872C3F" w:rsidRPr="00F47461">
        <w:t>; we are</w:t>
      </w:r>
      <w:r w:rsidR="00540BCE" w:rsidRPr="00F47461">
        <w:t xml:space="preserve"> </w:t>
      </w:r>
      <w:r w:rsidRPr="00F47461">
        <w:t xml:space="preserve">egocentric, wasteful, and messy. </w:t>
      </w:r>
    </w:p>
    <w:p w14:paraId="2AAC02EF" w14:textId="77777777" w:rsidR="001143C7" w:rsidRPr="00F47461" w:rsidRDefault="001143C7" w:rsidP="00905F56">
      <w:pPr>
        <w:spacing w:after="0" w:line="240" w:lineRule="auto"/>
        <w:jc w:val="both"/>
      </w:pPr>
    </w:p>
    <w:p w14:paraId="23F964E4" w14:textId="09A495F3" w:rsidR="001143C7" w:rsidRPr="00F47461" w:rsidRDefault="001143C7" w:rsidP="00905F56">
      <w:pPr>
        <w:spacing w:after="0" w:line="240" w:lineRule="auto"/>
        <w:jc w:val="both"/>
        <w:rPr>
          <w:rFonts w:cstheme="minorHAnsi"/>
        </w:rPr>
      </w:pPr>
      <w:r w:rsidRPr="00F47461">
        <w:t xml:space="preserve">In our opening statement, we remind </w:t>
      </w:r>
      <w:r w:rsidR="00BB2E73" w:rsidRPr="00F47461">
        <w:t>each other</w:t>
      </w:r>
      <w:r w:rsidRPr="00F47461">
        <w:t xml:space="preserve"> that we meet together to ground ourselves in reality. One of your goals in KF is to stop living in the Idol’s illusions and accept what is real. </w:t>
      </w:r>
      <w:r w:rsidRPr="00F47461">
        <w:rPr>
          <w:rFonts w:cstheme="minorHAnsi"/>
        </w:rPr>
        <w:t>Mindfulness tools help you recognize what is real</w:t>
      </w:r>
      <w:bookmarkStart w:id="5" w:name="_Hlk478319657"/>
      <w:r w:rsidR="00076B9B" w:rsidRPr="00F47461">
        <w:rPr>
          <w:rFonts w:cstheme="minorHAnsi"/>
        </w:rPr>
        <w:t xml:space="preserve">—who you are and what you are </w:t>
      </w:r>
      <w:proofErr w:type="gramStart"/>
      <w:r w:rsidR="00076B9B" w:rsidRPr="00F47461">
        <w:rPr>
          <w:rFonts w:cstheme="minorHAnsi"/>
        </w:rPr>
        <w:t>actually doing</w:t>
      </w:r>
      <w:proofErr w:type="gramEnd"/>
      <w:r w:rsidR="00076B9B" w:rsidRPr="00F47461">
        <w:rPr>
          <w:rFonts w:cstheme="minorHAnsi"/>
        </w:rPr>
        <w:t xml:space="preserve"> right now. You ca</w:t>
      </w:r>
      <w:r w:rsidR="004C5268" w:rsidRPr="00F47461">
        <w:rPr>
          <w:rFonts w:cstheme="minorHAnsi"/>
        </w:rPr>
        <w:t>n then</w:t>
      </w:r>
      <w:r w:rsidRPr="00F47461">
        <w:rPr>
          <w:rFonts w:cstheme="minorHAnsi"/>
        </w:rPr>
        <w:t xml:space="preserve"> enter the ring of reality and courageously come to grips</w:t>
      </w:r>
      <w:r w:rsidR="00CB1EB0" w:rsidRPr="00F47461">
        <w:rPr>
          <w:rFonts w:cstheme="minorHAnsi"/>
        </w:rPr>
        <w:t xml:space="preserve"> </w:t>
      </w:r>
      <w:r w:rsidRPr="00F47461">
        <w:rPr>
          <w:rFonts w:cstheme="minorHAnsi"/>
        </w:rPr>
        <w:t>with your self-hate</w:t>
      </w:r>
      <w:r w:rsidR="00471847" w:rsidRPr="00F47461">
        <w:rPr>
          <w:rFonts w:cstheme="minorHAnsi"/>
        </w:rPr>
        <w:t>.</w:t>
      </w:r>
      <w:r w:rsidR="00CB1EB0" w:rsidRPr="00F47461">
        <w:rPr>
          <w:rFonts w:cstheme="minorHAnsi"/>
        </w:rPr>
        <w:t xml:space="preserve"> In the ring of reality</w:t>
      </w:r>
      <w:r w:rsidR="00876829" w:rsidRPr="00F47461">
        <w:rPr>
          <w:rFonts w:cstheme="minorHAnsi"/>
        </w:rPr>
        <w:t>,</w:t>
      </w:r>
      <w:r w:rsidR="00CB1EB0" w:rsidRPr="00F47461">
        <w:rPr>
          <w:rFonts w:cstheme="minorHAnsi"/>
        </w:rPr>
        <w:t xml:space="preserve"> your eyes are opened</w:t>
      </w:r>
      <w:r w:rsidRPr="00F47461">
        <w:rPr>
          <w:rFonts w:cstheme="minorHAnsi"/>
        </w:rPr>
        <w:t xml:space="preserve"> to the real growth that is taking place </w:t>
      </w:r>
      <w:r w:rsidR="00CB1EB0" w:rsidRPr="00F47461">
        <w:rPr>
          <w:rFonts w:cstheme="minorHAnsi"/>
        </w:rPr>
        <w:t xml:space="preserve">within </w:t>
      </w:r>
      <w:r w:rsidRPr="00F47461">
        <w:rPr>
          <w:rFonts w:cstheme="minorHAnsi"/>
        </w:rPr>
        <w:t>you—growth that produces lasting joy and self-confidence in all of life’s circumstances.</w:t>
      </w:r>
      <w:bookmarkEnd w:id="5"/>
    </w:p>
    <w:p w14:paraId="284E2D63" w14:textId="5114C7A7" w:rsidR="00980183" w:rsidRPr="00F47461" w:rsidRDefault="00980183" w:rsidP="00905F56">
      <w:pPr>
        <w:spacing w:after="0" w:line="240" w:lineRule="auto"/>
        <w:jc w:val="both"/>
      </w:pPr>
    </w:p>
    <w:p w14:paraId="1889A8E0" w14:textId="61486663" w:rsidR="00140CF3" w:rsidRPr="00F47461" w:rsidRDefault="00DC6CFE" w:rsidP="00905F56">
      <w:pPr>
        <w:spacing w:after="0" w:line="240" w:lineRule="auto"/>
        <w:jc w:val="both"/>
        <w:rPr>
          <w:i/>
        </w:rPr>
      </w:pPr>
      <w:r w:rsidRPr="00F47461">
        <w:t xml:space="preserve">Let’s continue with the </w:t>
      </w:r>
      <w:r w:rsidR="00BA6450" w:rsidRPr="00F47461">
        <w:rPr>
          <w:b/>
        </w:rPr>
        <w:t>3-M</w:t>
      </w:r>
      <w:r w:rsidR="00E63DD2" w:rsidRPr="00F47461">
        <w:rPr>
          <w:b/>
        </w:rPr>
        <w:t>inu</w:t>
      </w:r>
      <w:r w:rsidR="00BA6450" w:rsidRPr="00F47461">
        <w:rPr>
          <w:b/>
        </w:rPr>
        <w:t>te Breathing S</w:t>
      </w:r>
      <w:r w:rsidRPr="00F47461">
        <w:rPr>
          <w:b/>
        </w:rPr>
        <w:t>pace</w:t>
      </w:r>
      <w:r w:rsidR="00500E21" w:rsidRPr="00F47461">
        <w:t>.</w:t>
      </w:r>
      <w:r w:rsidR="00EF261F" w:rsidRPr="00F47461">
        <w:rPr>
          <w:rStyle w:val="EndnoteReference"/>
        </w:rPr>
        <w:endnoteReference w:id="5"/>
      </w:r>
      <w:r w:rsidRPr="00F47461">
        <w:t xml:space="preserve"> I will give you minimal guidance an</w:t>
      </w:r>
      <w:r w:rsidR="00E97B0C" w:rsidRPr="00F47461">
        <w:t>d let you explore your own experience</w:t>
      </w:r>
      <w:r w:rsidRPr="00F47461">
        <w:t xml:space="preserve">. Take </w:t>
      </w:r>
      <w:r w:rsidR="000024CB" w:rsidRPr="00F47461">
        <w:t>a</w:t>
      </w:r>
      <w:r w:rsidRPr="00F47461">
        <w:t xml:space="preserve"> mindfulness </w:t>
      </w:r>
      <w:r w:rsidR="00423740" w:rsidRPr="00F47461">
        <w:t xml:space="preserve">posture, and breathe. </w:t>
      </w:r>
      <w:r w:rsidRPr="00F47461">
        <w:rPr>
          <w:i/>
        </w:rPr>
        <w:t>(Pause</w:t>
      </w:r>
      <w:r w:rsidR="00E97B0C" w:rsidRPr="00F47461">
        <w:rPr>
          <w:i/>
        </w:rPr>
        <w:t xml:space="preserve"> </w:t>
      </w:r>
      <w:r w:rsidR="00874E79" w:rsidRPr="00F47461">
        <w:rPr>
          <w:i/>
        </w:rPr>
        <w:t xml:space="preserve">for </w:t>
      </w:r>
      <w:r w:rsidR="00E97B0C" w:rsidRPr="00F47461">
        <w:rPr>
          <w:i/>
        </w:rPr>
        <w:t>3</w:t>
      </w:r>
      <w:r w:rsidR="00BA6450" w:rsidRPr="00F47461">
        <w:rPr>
          <w:i/>
        </w:rPr>
        <w:t>0 seconds</w:t>
      </w:r>
      <w:r w:rsidRPr="00F47461">
        <w:rPr>
          <w:i/>
        </w:rPr>
        <w:t>)</w:t>
      </w:r>
    </w:p>
    <w:p w14:paraId="74204B0D" w14:textId="77777777" w:rsidR="00BA6450" w:rsidRPr="00F47461" w:rsidRDefault="00BA6450" w:rsidP="00905F56">
      <w:pPr>
        <w:spacing w:after="0" w:line="240" w:lineRule="auto"/>
        <w:jc w:val="both"/>
      </w:pPr>
    </w:p>
    <w:p w14:paraId="15EC1BF9" w14:textId="77777777" w:rsidR="00716301" w:rsidRPr="00F47461" w:rsidRDefault="00BA6450" w:rsidP="00905F56">
      <w:pPr>
        <w:spacing w:after="0" w:line="240" w:lineRule="auto"/>
        <w:jc w:val="both"/>
        <w:rPr>
          <w:b/>
        </w:rPr>
      </w:pPr>
      <w:r w:rsidRPr="00F47461">
        <w:rPr>
          <w:b/>
        </w:rPr>
        <w:t>The 3-Minute Breathing Space</w:t>
      </w:r>
    </w:p>
    <w:p w14:paraId="1DF9E8D0" w14:textId="77777777" w:rsidR="00716301" w:rsidRPr="00F47461" w:rsidRDefault="00716301" w:rsidP="00905F56">
      <w:pPr>
        <w:spacing w:after="0" w:line="240" w:lineRule="auto"/>
        <w:jc w:val="both"/>
        <w:rPr>
          <w:b/>
        </w:rPr>
      </w:pPr>
    </w:p>
    <w:p w14:paraId="176546BC" w14:textId="77777777" w:rsidR="00716301" w:rsidRPr="00F47461" w:rsidRDefault="00716301" w:rsidP="00905F56">
      <w:pPr>
        <w:spacing w:after="0" w:line="240" w:lineRule="auto"/>
        <w:jc w:val="both"/>
        <w:rPr>
          <w:b/>
        </w:rPr>
      </w:pPr>
      <w:r w:rsidRPr="00F47461">
        <w:rPr>
          <w:b/>
        </w:rPr>
        <w:t>AWARENESS</w:t>
      </w:r>
    </w:p>
    <w:p w14:paraId="2357659A" w14:textId="54F9D52C" w:rsidR="00716301" w:rsidRPr="00F47461" w:rsidRDefault="00716301" w:rsidP="00905F56">
      <w:pPr>
        <w:spacing w:after="0" w:line="240" w:lineRule="auto"/>
        <w:jc w:val="both"/>
        <w:rPr>
          <w:i/>
        </w:rPr>
      </w:pPr>
      <w:r w:rsidRPr="00F47461">
        <w:t xml:space="preserve">Take one minute to explore your present experience, </w:t>
      </w:r>
      <w:r w:rsidR="005D5D63" w:rsidRPr="00F47461">
        <w:t xml:space="preserve">in </w:t>
      </w:r>
      <w:r w:rsidRPr="00F47461">
        <w:t xml:space="preserve">this present moment. </w:t>
      </w:r>
      <w:r w:rsidRPr="00F47461">
        <w:rPr>
          <w:i/>
        </w:rPr>
        <w:t xml:space="preserve">(Pause </w:t>
      </w:r>
      <w:r w:rsidR="00F978F8" w:rsidRPr="00F47461">
        <w:rPr>
          <w:i/>
        </w:rPr>
        <w:t xml:space="preserve">for </w:t>
      </w:r>
      <w:r w:rsidRPr="00F47461">
        <w:rPr>
          <w:i/>
        </w:rPr>
        <w:t>1 minute)</w:t>
      </w:r>
    </w:p>
    <w:p w14:paraId="6AE18D79" w14:textId="77777777" w:rsidR="00716301" w:rsidRPr="00F47461" w:rsidRDefault="00716301" w:rsidP="00905F56">
      <w:pPr>
        <w:spacing w:after="0" w:line="240" w:lineRule="auto"/>
        <w:jc w:val="both"/>
      </w:pPr>
    </w:p>
    <w:p w14:paraId="4EA94D6F" w14:textId="77777777" w:rsidR="00080590" w:rsidRPr="00F47461" w:rsidRDefault="00716301" w:rsidP="00905F56">
      <w:pPr>
        <w:spacing w:after="0" w:line="240" w:lineRule="auto"/>
        <w:jc w:val="both"/>
        <w:rPr>
          <w:b/>
        </w:rPr>
      </w:pPr>
      <w:r w:rsidRPr="00F47461">
        <w:rPr>
          <w:b/>
        </w:rPr>
        <w:t>GATHERING</w:t>
      </w:r>
    </w:p>
    <w:p w14:paraId="69FD5490" w14:textId="57C0A20A" w:rsidR="00716301" w:rsidRPr="00F47461" w:rsidRDefault="00C3765B" w:rsidP="00905F56">
      <w:pPr>
        <w:spacing w:after="0" w:line="240" w:lineRule="auto"/>
        <w:jc w:val="both"/>
        <w:rPr>
          <w:i/>
        </w:rPr>
      </w:pPr>
      <w:r w:rsidRPr="00F47461">
        <w:t xml:space="preserve">Gather yourself </w:t>
      </w:r>
      <w:r w:rsidR="00DB43B0" w:rsidRPr="00F47461">
        <w:t xml:space="preserve">around </w:t>
      </w:r>
      <w:r w:rsidRPr="00F47461">
        <w:t>your</w:t>
      </w:r>
      <w:r w:rsidR="00716301" w:rsidRPr="00F47461">
        <w:t xml:space="preserve"> breath</w:t>
      </w:r>
      <w:r w:rsidR="00E97B0C" w:rsidRPr="00F47461">
        <w:t>ing</w:t>
      </w:r>
      <w:r w:rsidR="00DB0FDC" w:rsidRPr="00F47461">
        <w:t xml:space="preserve"> for one minute</w:t>
      </w:r>
      <w:r w:rsidR="00716301" w:rsidRPr="00F47461">
        <w:t xml:space="preserve">. </w:t>
      </w:r>
      <w:r w:rsidR="00716301" w:rsidRPr="00F47461">
        <w:rPr>
          <w:i/>
        </w:rPr>
        <w:t xml:space="preserve">(Pause </w:t>
      </w:r>
      <w:r w:rsidR="00F978F8" w:rsidRPr="00F47461">
        <w:rPr>
          <w:i/>
        </w:rPr>
        <w:t xml:space="preserve">for </w:t>
      </w:r>
      <w:r w:rsidR="00716301" w:rsidRPr="00F47461">
        <w:rPr>
          <w:i/>
        </w:rPr>
        <w:t>1 minute)</w:t>
      </w:r>
    </w:p>
    <w:p w14:paraId="36A21106" w14:textId="77777777" w:rsidR="00716301" w:rsidRPr="00F47461" w:rsidRDefault="00716301" w:rsidP="00905F56">
      <w:pPr>
        <w:spacing w:after="0" w:line="240" w:lineRule="auto"/>
        <w:jc w:val="both"/>
      </w:pPr>
    </w:p>
    <w:p w14:paraId="0273DE90" w14:textId="266AD517" w:rsidR="00716301" w:rsidRPr="00F47461" w:rsidRDefault="00716301" w:rsidP="00905F56">
      <w:pPr>
        <w:spacing w:after="0" w:line="240" w:lineRule="auto"/>
        <w:jc w:val="both"/>
        <w:rPr>
          <w:b/>
        </w:rPr>
      </w:pPr>
      <w:r w:rsidRPr="00F47461">
        <w:rPr>
          <w:b/>
        </w:rPr>
        <w:t>EXPAND</w:t>
      </w:r>
      <w:r w:rsidR="00593367" w:rsidRPr="00F47461">
        <w:rPr>
          <w:b/>
        </w:rPr>
        <w:t>ING</w:t>
      </w:r>
    </w:p>
    <w:p w14:paraId="322DE373" w14:textId="265858F1" w:rsidR="00716301" w:rsidRPr="00F47461" w:rsidRDefault="00716301" w:rsidP="00905F56">
      <w:pPr>
        <w:spacing w:after="0" w:line="240" w:lineRule="auto"/>
        <w:jc w:val="both"/>
      </w:pPr>
      <w:r w:rsidRPr="00F47461">
        <w:t xml:space="preserve">Take one minute to expand, noticing your entire body as it breathes. </w:t>
      </w:r>
      <w:r w:rsidRPr="00F47461">
        <w:rPr>
          <w:i/>
        </w:rPr>
        <w:t xml:space="preserve">(Pause </w:t>
      </w:r>
      <w:r w:rsidR="00F978F8" w:rsidRPr="00F47461">
        <w:rPr>
          <w:i/>
        </w:rPr>
        <w:t xml:space="preserve">for </w:t>
      </w:r>
      <w:r w:rsidRPr="00F47461">
        <w:rPr>
          <w:i/>
        </w:rPr>
        <w:t>1 minute)</w:t>
      </w:r>
      <w:r w:rsidRPr="00F47461">
        <w:t xml:space="preserve"> </w:t>
      </w:r>
    </w:p>
    <w:p w14:paraId="257B81E8" w14:textId="77777777" w:rsidR="00716301" w:rsidRPr="00F47461" w:rsidRDefault="00716301" w:rsidP="00905F56">
      <w:pPr>
        <w:spacing w:after="0" w:line="240" w:lineRule="auto"/>
        <w:jc w:val="both"/>
      </w:pPr>
    </w:p>
    <w:p w14:paraId="1F45C972" w14:textId="687463B4" w:rsidR="0078124F" w:rsidRPr="00F47461" w:rsidRDefault="00EC43A2" w:rsidP="00905F56">
      <w:pPr>
        <w:spacing w:after="0" w:line="240" w:lineRule="auto"/>
        <w:jc w:val="both"/>
      </w:pPr>
      <w:r w:rsidRPr="00F47461">
        <w:t xml:space="preserve">And </w:t>
      </w:r>
      <w:r w:rsidR="003311AC" w:rsidRPr="00F47461">
        <w:t>pause</w:t>
      </w:r>
      <w:r w:rsidR="00F978F8" w:rsidRPr="00F47461">
        <w:t>. Remain</w:t>
      </w:r>
      <w:r w:rsidRPr="00F47461">
        <w:t xml:space="preserve"> </w:t>
      </w:r>
      <w:r w:rsidR="00EF261F" w:rsidRPr="00F47461">
        <w:t xml:space="preserve">in </w:t>
      </w:r>
      <w:r w:rsidR="00F978F8" w:rsidRPr="00F47461">
        <w:t>mindful awareness</w:t>
      </w:r>
      <w:r w:rsidR="003B084E" w:rsidRPr="00F47461">
        <w:t xml:space="preserve"> </w:t>
      </w:r>
      <w:r w:rsidRPr="00F47461">
        <w:t>while I read another verse of our hymn</w:t>
      </w:r>
      <w:r w:rsidR="00E743E8" w:rsidRPr="00F47461">
        <w:t>,</w:t>
      </w:r>
      <w:r w:rsidRPr="00F47461">
        <w:t xml:space="preserve"> </w:t>
      </w:r>
      <w:r w:rsidRPr="00F47461">
        <w:rPr>
          <w:i/>
        </w:rPr>
        <w:t>Breathe on Me</w:t>
      </w:r>
      <w:r w:rsidR="00500E21" w:rsidRPr="00F47461">
        <w:rPr>
          <w:i/>
        </w:rPr>
        <w:t>,</w:t>
      </w:r>
      <w:r w:rsidRPr="00F47461">
        <w:rPr>
          <w:i/>
        </w:rPr>
        <w:t xml:space="preserve"> Breath of God</w:t>
      </w:r>
      <w:r w:rsidR="00EE2B4A" w:rsidRPr="00F47461">
        <w:t>.</w:t>
      </w:r>
      <w:r w:rsidRPr="00F47461">
        <w:t xml:space="preserve"> </w:t>
      </w:r>
    </w:p>
    <w:p w14:paraId="34987F52" w14:textId="77777777" w:rsidR="0078124F" w:rsidRPr="00F47461" w:rsidRDefault="0078124F" w:rsidP="00905F56">
      <w:pPr>
        <w:spacing w:after="0" w:line="240" w:lineRule="auto"/>
        <w:jc w:val="both"/>
      </w:pPr>
    </w:p>
    <w:p w14:paraId="4C7C9A20" w14:textId="4D375886" w:rsidR="00EC43A2" w:rsidRPr="00F47461" w:rsidRDefault="00EC43A2" w:rsidP="00905F56">
      <w:pPr>
        <w:spacing w:after="0" w:line="240" w:lineRule="auto"/>
        <w:jc w:val="center"/>
      </w:pPr>
      <w:r w:rsidRPr="00F47461">
        <w:t xml:space="preserve">Breathe on me, </w:t>
      </w:r>
      <w:r w:rsidR="00F978F8" w:rsidRPr="00F47461">
        <w:t>B</w:t>
      </w:r>
      <w:r w:rsidRPr="00F47461">
        <w:t>reath of God</w:t>
      </w:r>
      <w:r w:rsidR="00F22DB0" w:rsidRPr="00F47461">
        <w:t>,</w:t>
      </w:r>
    </w:p>
    <w:p w14:paraId="4B2FB8BB" w14:textId="4D9FBDAE" w:rsidR="0078124F" w:rsidRPr="00F47461" w:rsidRDefault="00EC43A2" w:rsidP="00905F56">
      <w:pPr>
        <w:spacing w:after="0" w:line="240" w:lineRule="auto"/>
        <w:jc w:val="center"/>
      </w:pPr>
      <w:r w:rsidRPr="00F47461">
        <w:t>Blend all my soul with Thine,</w:t>
      </w:r>
    </w:p>
    <w:p w14:paraId="63318E2C" w14:textId="4A3415A8" w:rsidR="00EC43A2" w:rsidRPr="00F47461" w:rsidRDefault="00EC43A2" w:rsidP="00905F56">
      <w:pPr>
        <w:spacing w:after="0" w:line="240" w:lineRule="auto"/>
        <w:jc w:val="center"/>
      </w:pPr>
      <w:r w:rsidRPr="00F47461">
        <w:lastRenderedPageBreak/>
        <w:t>Until this earthly part of me</w:t>
      </w:r>
    </w:p>
    <w:p w14:paraId="7F2811EF" w14:textId="76952919" w:rsidR="00EC43A2" w:rsidRPr="00F47461" w:rsidRDefault="00EC43A2" w:rsidP="00905F56">
      <w:pPr>
        <w:spacing w:after="0" w:line="240" w:lineRule="auto"/>
        <w:jc w:val="center"/>
      </w:pPr>
      <w:r w:rsidRPr="00F47461">
        <w:t>Glows with Thy fire divine.</w:t>
      </w:r>
      <w:r w:rsidR="00260780" w:rsidRPr="00F47461">
        <w:rPr>
          <w:rStyle w:val="EndnoteReference"/>
        </w:rPr>
        <w:endnoteReference w:id="6"/>
      </w:r>
    </w:p>
    <w:p w14:paraId="3F4509DE" w14:textId="77777777" w:rsidR="00716301" w:rsidRPr="00F47461" w:rsidRDefault="00716301" w:rsidP="00905F56">
      <w:pPr>
        <w:spacing w:after="0" w:line="240" w:lineRule="auto"/>
        <w:jc w:val="both"/>
      </w:pPr>
    </w:p>
    <w:p w14:paraId="2BC77D6A" w14:textId="6BEFD659" w:rsidR="00502E39" w:rsidRPr="00F47461" w:rsidRDefault="00502E39" w:rsidP="00905F56">
      <w:pPr>
        <w:spacing w:after="0" w:line="240" w:lineRule="auto"/>
        <w:jc w:val="both"/>
      </w:pPr>
      <w:r w:rsidRPr="00F47461">
        <w:t>Take a deep breath.</w:t>
      </w:r>
    </w:p>
    <w:p w14:paraId="6AFEF330" w14:textId="410444A8" w:rsidR="00502E39" w:rsidRPr="00F47461" w:rsidRDefault="00502E39" w:rsidP="00905F56">
      <w:pPr>
        <w:spacing w:after="0" w:line="240" w:lineRule="auto"/>
        <w:jc w:val="both"/>
      </w:pPr>
    </w:p>
    <w:p w14:paraId="109CDA70" w14:textId="43840796" w:rsidR="00EE2B4A" w:rsidRPr="00F47461" w:rsidRDefault="00EE2B4A" w:rsidP="00905F56">
      <w:pPr>
        <w:spacing w:after="0" w:line="240" w:lineRule="auto"/>
        <w:jc w:val="both"/>
      </w:pPr>
      <w:r w:rsidRPr="00F47461">
        <w:t>This hymn was written in 1878 by Edwin Hatch, who served his community as a well-known scholar and Anglican priest.</w:t>
      </w:r>
    </w:p>
    <w:p w14:paraId="77FB8995" w14:textId="77777777" w:rsidR="00EE2B4A" w:rsidRPr="00F47461" w:rsidRDefault="00EE2B4A" w:rsidP="00905F56">
      <w:pPr>
        <w:spacing w:after="0" w:line="240" w:lineRule="auto"/>
        <w:jc w:val="both"/>
      </w:pPr>
    </w:p>
    <w:p w14:paraId="7AFCD6DF" w14:textId="0A048FC7" w:rsidR="003B084E" w:rsidRPr="00F47461" w:rsidRDefault="00E97B0C" w:rsidP="00905F56">
      <w:pPr>
        <w:spacing w:after="0" w:line="240" w:lineRule="auto"/>
        <w:jc w:val="both"/>
      </w:pPr>
      <w:r w:rsidRPr="00F47461">
        <w:rPr>
          <w:i/>
        </w:rPr>
        <w:t>(</w:t>
      </w:r>
      <w:r w:rsidR="00570E0C" w:rsidRPr="00F47461">
        <w:rPr>
          <w:i/>
        </w:rPr>
        <w:t xml:space="preserve">Go straight to </w:t>
      </w:r>
      <w:r w:rsidRPr="00F47461">
        <w:rPr>
          <w:i/>
        </w:rPr>
        <w:t xml:space="preserve">the </w:t>
      </w:r>
      <w:r w:rsidR="00A63B86" w:rsidRPr="00F47461">
        <w:rPr>
          <w:i/>
        </w:rPr>
        <w:t>Karis</w:t>
      </w:r>
      <w:r w:rsidR="006F0763" w:rsidRPr="00F47461">
        <w:rPr>
          <w:i/>
        </w:rPr>
        <w:t xml:space="preserve"> </w:t>
      </w:r>
      <w:r w:rsidRPr="00F47461">
        <w:rPr>
          <w:i/>
        </w:rPr>
        <w:t xml:space="preserve">Confession to </w:t>
      </w:r>
      <w:r w:rsidR="003B084E" w:rsidRPr="00F47461">
        <w:rPr>
          <w:i/>
        </w:rPr>
        <w:t xml:space="preserve">allow </w:t>
      </w:r>
      <w:r w:rsidRPr="00F47461">
        <w:rPr>
          <w:i/>
        </w:rPr>
        <w:t xml:space="preserve">time for </w:t>
      </w:r>
      <w:r w:rsidR="001C4C9D" w:rsidRPr="00F47461">
        <w:rPr>
          <w:i/>
        </w:rPr>
        <w:t>a longer</w:t>
      </w:r>
      <w:r w:rsidRPr="00F47461">
        <w:rPr>
          <w:i/>
        </w:rPr>
        <w:t xml:space="preserve"> Toolbox</w:t>
      </w:r>
      <w:r w:rsidR="00716301" w:rsidRPr="00F47461">
        <w:rPr>
          <w:i/>
        </w:rPr>
        <w:t>)</w:t>
      </w:r>
    </w:p>
    <w:p w14:paraId="242093AB" w14:textId="77777777" w:rsidR="005F4C36" w:rsidRPr="00F47461" w:rsidRDefault="005F4C36" w:rsidP="00905F56">
      <w:pPr>
        <w:spacing w:after="0" w:line="240" w:lineRule="auto"/>
        <w:jc w:val="both"/>
      </w:pPr>
    </w:p>
    <w:p w14:paraId="10CDBFEC" w14:textId="2307C844" w:rsidR="00285B9A" w:rsidRPr="00F47461" w:rsidRDefault="000C7C86" w:rsidP="00905F56">
      <w:pPr>
        <w:spacing w:after="0" w:line="240" w:lineRule="auto"/>
        <w:jc w:val="both"/>
        <w:rPr>
          <w:b/>
        </w:rPr>
      </w:pPr>
      <w:r w:rsidRPr="00F47461">
        <w:rPr>
          <w:b/>
        </w:rPr>
        <w:t>0:20</w:t>
      </w:r>
      <w:r w:rsidR="00285B9A" w:rsidRPr="00F47461">
        <w:rPr>
          <w:b/>
        </w:rPr>
        <w:tab/>
        <w:t>KARIS CONFESSION</w:t>
      </w:r>
    </w:p>
    <w:p w14:paraId="40486812" w14:textId="77777777" w:rsidR="005F4C36" w:rsidRPr="00F47461" w:rsidRDefault="005F4C36" w:rsidP="00905F56">
      <w:pPr>
        <w:spacing w:after="0" w:line="240" w:lineRule="auto"/>
        <w:jc w:val="both"/>
        <w:rPr>
          <w:b/>
        </w:rPr>
      </w:pPr>
    </w:p>
    <w:p w14:paraId="34CD623E" w14:textId="77777777" w:rsidR="00285B9A" w:rsidRPr="00F47461" w:rsidRDefault="00D62FF0" w:rsidP="00905F56">
      <w:pPr>
        <w:spacing w:after="0" w:line="240" w:lineRule="auto"/>
        <w:jc w:val="both"/>
        <w:rPr>
          <w:b/>
        </w:rPr>
      </w:pPr>
      <w:r w:rsidRPr="00F47461">
        <w:rPr>
          <w:b/>
        </w:rPr>
        <w:t>0:21</w:t>
      </w:r>
      <w:r w:rsidR="00285B9A" w:rsidRPr="00F47461">
        <w:rPr>
          <w:b/>
        </w:rPr>
        <w:tab/>
        <w:t>TOOLBOX</w:t>
      </w:r>
    </w:p>
    <w:p w14:paraId="463EA6FC" w14:textId="77777777" w:rsidR="005F4C36" w:rsidRPr="00F47461" w:rsidRDefault="005F4C36" w:rsidP="00905F56">
      <w:pPr>
        <w:spacing w:after="0" w:line="240" w:lineRule="auto"/>
        <w:jc w:val="both"/>
        <w:rPr>
          <w:b/>
        </w:rPr>
      </w:pPr>
    </w:p>
    <w:p w14:paraId="49DD669E" w14:textId="00316698" w:rsidR="00D5791A" w:rsidRPr="00F47461" w:rsidRDefault="00D5791A" w:rsidP="00905F56">
      <w:pPr>
        <w:spacing w:after="0" w:line="240" w:lineRule="auto"/>
        <w:jc w:val="both"/>
        <w:rPr>
          <w:rFonts w:eastAsia="Times New Roman" w:cstheme="minorHAnsi"/>
          <w:iCs/>
          <w:color w:val="000000"/>
        </w:rPr>
      </w:pPr>
      <w:bookmarkStart w:id="6" w:name="_Hlk480380734"/>
      <w:r w:rsidRPr="00F47461">
        <w:rPr>
          <w:rFonts w:eastAsia="Times New Roman" w:cstheme="minorHAnsi"/>
          <w:iCs/>
          <w:color w:val="000000"/>
        </w:rPr>
        <w:t xml:space="preserve">You may wonder why </w:t>
      </w:r>
      <w:r w:rsidR="00635739" w:rsidRPr="00F47461">
        <w:rPr>
          <w:rFonts w:eastAsia="Times New Roman" w:cstheme="minorHAnsi"/>
          <w:iCs/>
          <w:color w:val="000000"/>
        </w:rPr>
        <w:t xml:space="preserve">I </w:t>
      </w:r>
      <w:r w:rsidRPr="00F47461">
        <w:rPr>
          <w:rFonts w:eastAsia="Times New Roman" w:cstheme="minorHAnsi"/>
          <w:iCs/>
          <w:color w:val="000000"/>
        </w:rPr>
        <w:t xml:space="preserve">wrote these notes for you instead of teaching you in a spontaneous manner. The KF Team is compiling a written guide for those who are on this journey. </w:t>
      </w:r>
      <w:r w:rsidR="00635739" w:rsidRPr="00F47461">
        <w:rPr>
          <w:rFonts w:eastAsia="Times New Roman" w:cstheme="minorHAnsi"/>
          <w:iCs/>
          <w:color w:val="000000"/>
        </w:rPr>
        <w:t xml:space="preserve">I </w:t>
      </w:r>
      <w:r w:rsidRPr="00F47461">
        <w:rPr>
          <w:rFonts w:eastAsia="Times New Roman" w:cstheme="minorHAnsi"/>
          <w:iCs/>
          <w:color w:val="000000"/>
        </w:rPr>
        <w:t xml:space="preserve">will not always be with </w:t>
      </w:r>
      <w:r w:rsidR="00635739" w:rsidRPr="00F47461">
        <w:rPr>
          <w:rFonts w:eastAsia="Times New Roman" w:cstheme="minorHAnsi"/>
          <w:iCs/>
          <w:color w:val="000000"/>
        </w:rPr>
        <w:t>you</w:t>
      </w:r>
      <w:r w:rsidRPr="00F47461">
        <w:rPr>
          <w:rFonts w:eastAsia="Times New Roman" w:cstheme="minorHAnsi"/>
          <w:iCs/>
          <w:color w:val="000000"/>
        </w:rPr>
        <w:t xml:space="preserve">, and by writing these notes </w:t>
      </w:r>
      <w:r w:rsidR="00635739" w:rsidRPr="00F47461">
        <w:rPr>
          <w:rFonts w:eastAsia="Times New Roman" w:cstheme="minorHAnsi"/>
          <w:iCs/>
          <w:color w:val="000000"/>
        </w:rPr>
        <w:t>I intend</w:t>
      </w:r>
      <w:r w:rsidRPr="00F47461">
        <w:rPr>
          <w:rFonts w:eastAsia="Times New Roman" w:cstheme="minorHAnsi"/>
          <w:iCs/>
          <w:color w:val="000000"/>
        </w:rPr>
        <w:t xml:space="preserve"> to leave a legacy that will guide </w:t>
      </w:r>
      <w:r w:rsidR="00121163" w:rsidRPr="00F47461">
        <w:rPr>
          <w:rFonts w:eastAsia="Times New Roman" w:cstheme="minorHAnsi"/>
          <w:iCs/>
          <w:color w:val="000000"/>
        </w:rPr>
        <w:t xml:space="preserve">you and </w:t>
      </w:r>
      <w:r w:rsidRPr="00F47461">
        <w:rPr>
          <w:rFonts w:eastAsia="Times New Roman" w:cstheme="minorHAnsi"/>
          <w:iCs/>
          <w:color w:val="000000"/>
        </w:rPr>
        <w:t xml:space="preserve">others when </w:t>
      </w:r>
      <w:r w:rsidR="00635739" w:rsidRPr="00F47461">
        <w:rPr>
          <w:rFonts w:eastAsia="Times New Roman" w:cstheme="minorHAnsi"/>
          <w:iCs/>
          <w:color w:val="000000"/>
        </w:rPr>
        <w:t>I am</w:t>
      </w:r>
      <w:r w:rsidRPr="00F47461">
        <w:rPr>
          <w:rFonts w:eastAsia="Times New Roman" w:cstheme="minorHAnsi"/>
          <w:iCs/>
          <w:color w:val="000000"/>
        </w:rPr>
        <w:t xml:space="preserve"> gone.</w:t>
      </w:r>
    </w:p>
    <w:bookmarkEnd w:id="6"/>
    <w:p w14:paraId="42349F02" w14:textId="37E8C6A6" w:rsidR="005F4C36" w:rsidRPr="00F47461" w:rsidRDefault="005F4C36" w:rsidP="00905F56">
      <w:pPr>
        <w:spacing w:after="0" w:line="240" w:lineRule="auto"/>
        <w:jc w:val="both"/>
        <w:rPr>
          <w:rFonts w:eastAsia="Times New Roman" w:cstheme="minorHAnsi"/>
          <w:color w:val="000000"/>
        </w:rPr>
      </w:pPr>
    </w:p>
    <w:p w14:paraId="403141F3" w14:textId="05634472" w:rsidR="003D08F4" w:rsidRPr="00F47461" w:rsidRDefault="0027675D" w:rsidP="00905F56">
      <w:pPr>
        <w:spacing w:after="0" w:line="240" w:lineRule="auto"/>
        <w:jc w:val="both"/>
        <w:rPr>
          <w:rFonts w:eastAsia="Times New Roman" w:cstheme="minorHAnsi"/>
          <w:iCs/>
        </w:rPr>
      </w:pPr>
      <w:r w:rsidRPr="00F47461">
        <w:rPr>
          <w:rFonts w:eastAsia="Times New Roman" w:cstheme="minorHAnsi"/>
          <w:iCs/>
          <w:color w:val="000000"/>
        </w:rPr>
        <w:t>KF</w:t>
      </w:r>
      <w:r w:rsidR="003D08F4" w:rsidRPr="00F47461">
        <w:rPr>
          <w:rFonts w:eastAsia="Times New Roman" w:cstheme="minorHAnsi"/>
          <w:iCs/>
          <w:color w:val="000000"/>
        </w:rPr>
        <w:t xml:space="preserve"> Confession 1</w:t>
      </w:r>
      <w:r w:rsidRPr="00F47461">
        <w:rPr>
          <w:rFonts w:eastAsia="Times New Roman" w:cstheme="minorHAnsi"/>
          <w:iCs/>
          <w:color w:val="000000"/>
        </w:rPr>
        <w:t xml:space="preserve"> goes like this</w:t>
      </w:r>
      <w:r w:rsidR="00500E21" w:rsidRPr="00F47461">
        <w:rPr>
          <w:rFonts w:eastAsia="Times New Roman" w:cstheme="minorHAnsi"/>
          <w:iCs/>
          <w:color w:val="000000"/>
        </w:rPr>
        <w:t>:</w:t>
      </w:r>
    </w:p>
    <w:p w14:paraId="3CBBE863" w14:textId="77777777" w:rsidR="003D08F4" w:rsidRPr="00F47461" w:rsidRDefault="003D08F4" w:rsidP="00905F56">
      <w:pPr>
        <w:spacing w:after="0" w:line="240" w:lineRule="auto"/>
        <w:jc w:val="both"/>
        <w:rPr>
          <w:rFonts w:eastAsia="Times New Roman" w:cstheme="minorHAnsi"/>
          <w:color w:val="000000"/>
        </w:rPr>
      </w:pPr>
    </w:p>
    <w:p w14:paraId="0FCEE107" w14:textId="25783514" w:rsidR="003D08F4" w:rsidRPr="00F47461" w:rsidRDefault="003D08F4" w:rsidP="00905F56">
      <w:pPr>
        <w:spacing w:after="0" w:line="240" w:lineRule="auto"/>
        <w:jc w:val="center"/>
        <w:rPr>
          <w:rFonts w:eastAsia="Times New Roman" w:cstheme="minorHAnsi"/>
          <w:color w:val="000000"/>
        </w:rPr>
      </w:pPr>
      <w:r w:rsidRPr="00F47461">
        <w:rPr>
          <w:rFonts w:eastAsia="Times New Roman" w:cstheme="minorHAnsi"/>
          <w:bCs/>
          <w:color w:val="000000"/>
        </w:rPr>
        <w:t>We confess</w:t>
      </w:r>
      <w:r w:rsidR="003F43EF" w:rsidRPr="00F47461">
        <w:rPr>
          <w:rFonts w:eastAsia="Times New Roman" w:cstheme="minorHAnsi"/>
          <w:color w:val="000000"/>
        </w:rPr>
        <w:t xml:space="preserve"> </w:t>
      </w:r>
      <w:r w:rsidR="00C45E24" w:rsidRPr="00F47461">
        <w:rPr>
          <w:rFonts w:eastAsia="Times New Roman" w:cstheme="minorHAnsi"/>
          <w:color w:val="000000"/>
        </w:rPr>
        <w:t>that we have worship</w:t>
      </w:r>
      <w:r w:rsidR="00315F9F" w:rsidRPr="00F47461">
        <w:rPr>
          <w:rFonts w:eastAsia="Times New Roman" w:cstheme="minorHAnsi"/>
          <w:color w:val="000000"/>
        </w:rPr>
        <w:t>p</w:t>
      </w:r>
      <w:r w:rsidRPr="00F47461">
        <w:rPr>
          <w:rFonts w:eastAsia="Times New Roman" w:cstheme="minorHAnsi"/>
          <w:color w:val="000000"/>
        </w:rPr>
        <w:t>ed and served an Idol Self that we have created.</w:t>
      </w:r>
    </w:p>
    <w:p w14:paraId="32D7A73C" w14:textId="77777777" w:rsidR="007C0459" w:rsidRPr="00F47461" w:rsidRDefault="007C0459" w:rsidP="007C0459">
      <w:pPr>
        <w:spacing w:after="0" w:line="240" w:lineRule="auto"/>
        <w:jc w:val="both"/>
        <w:rPr>
          <w:rFonts w:eastAsia="Times New Roman" w:cstheme="minorHAnsi"/>
          <w:iCs/>
          <w:color w:val="000000"/>
        </w:rPr>
      </w:pPr>
      <w:bookmarkStart w:id="7" w:name="_Hlk511489205"/>
    </w:p>
    <w:p w14:paraId="08C385CC" w14:textId="18E7FB93" w:rsidR="007C0459" w:rsidRPr="00F47461" w:rsidRDefault="007C0459" w:rsidP="007C0459">
      <w:pPr>
        <w:spacing w:after="0" w:line="240" w:lineRule="auto"/>
        <w:jc w:val="both"/>
        <w:rPr>
          <w:rFonts w:eastAsia="Times New Roman" w:cstheme="minorHAnsi"/>
          <w:iCs/>
          <w:color w:val="000000"/>
        </w:rPr>
      </w:pPr>
      <w:r w:rsidRPr="00F47461">
        <w:rPr>
          <w:rFonts w:eastAsia="Times New Roman" w:cstheme="minorHAnsi"/>
          <w:iCs/>
          <w:color w:val="000000"/>
        </w:rPr>
        <w:t xml:space="preserve">In this Toolbox lesson, we will practice the second series of the </w:t>
      </w:r>
      <w:r w:rsidRPr="00F47461">
        <w:rPr>
          <w:rFonts w:eastAsia="Times New Roman" w:cstheme="minorHAnsi"/>
          <w:b/>
          <w:iCs/>
          <w:color w:val="000000"/>
        </w:rPr>
        <w:t>Tapping Protocol</w:t>
      </w:r>
      <w:r w:rsidRPr="00F47461">
        <w:rPr>
          <w:rFonts w:eastAsia="Times New Roman" w:cstheme="minorHAnsi"/>
          <w:iCs/>
          <w:color w:val="000000"/>
        </w:rPr>
        <w:t>.</w:t>
      </w:r>
      <w:r w:rsidRPr="00F47461">
        <w:rPr>
          <w:rStyle w:val="EndnoteReference"/>
          <w:rFonts w:eastAsia="Times New Roman" w:cstheme="minorHAnsi"/>
          <w:iCs/>
          <w:color w:val="000000"/>
        </w:rPr>
        <w:endnoteReference w:id="7"/>
      </w:r>
      <w:r w:rsidRPr="00F47461">
        <w:rPr>
          <w:rFonts w:eastAsia="Times New Roman" w:cstheme="minorHAnsi"/>
          <w:iCs/>
          <w:color w:val="000000"/>
        </w:rPr>
        <w:t xml:space="preserve"> This entire intervention will then be available to help you stand and fight it out when you step into the ring with your fears. Before we begin tapping, however, let’s look at a few points that will help you train to be a creature no longer driven by fear but able to respond in the moment with grace and truth.</w:t>
      </w:r>
    </w:p>
    <w:bookmarkEnd w:id="7"/>
    <w:p w14:paraId="2EA19AFC" w14:textId="77777777" w:rsidR="007C0459" w:rsidRPr="00F47461" w:rsidRDefault="007C0459" w:rsidP="00905F56">
      <w:pPr>
        <w:spacing w:after="0" w:line="240" w:lineRule="auto"/>
        <w:jc w:val="both"/>
        <w:rPr>
          <w:rFonts w:eastAsia="Times New Roman" w:cstheme="minorHAnsi"/>
          <w:color w:val="000000"/>
        </w:rPr>
      </w:pPr>
    </w:p>
    <w:p w14:paraId="2BBB0BEA" w14:textId="7CEE0E56" w:rsidR="00140CF3" w:rsidRPr="00F47461" w:rsidRDefault="00140CF3" w:rsidP="00905F56">
      <w:pPr>
        <w:pStyle w:val="ListParagraph"/>
        <w:numPr>
          <w:ilvl w:val="0"/>
          <w:numId w:val="4"/>
        </w:numPr>
        <w:tabs>
          <w:tab w:val="left" w:pos="357"/>
        </w:tabs>
        <w:spacing w:after="0" w:line="240" w:lineRule="auto"/>
        <w:ind w:left="357" w:hanging="357"/>
        <w:jc w:val="both"/>
        <w:rPr>
          <w:rFonts w:eastAsia="Times New Roman" w:cstheme="minorHAnsi"/>
          <w:b/>
          <w:iCs/>
          <w:color w:val="000000"/>
        </w:rPr>
      </w:pPr>
      <w:r w:rsidRPr="00F47461">
        <w:rPr>
          <w:rFonts w:eastAsia="Times New Roman" w:cstheme="minorHAnsi"/>
          <w:b/>
          <w:iCs/>
          <w:color w:val="000000"/>
        </w:rPr>
        <w:t>Our only</w:t>
      </w:r>
      <w:r w:rsidR="00C251BD" w:rsidRPr="00F47461">
        <w:rPr>
          <w:rFonts w:eastAsia="Times New Roman" w:cstheme="minorHAnsi"/>
          <w:b/>
          <w:iCs/>
          <w:color w:val="000000"/>
        </w:rPr>
        <w:t xml:space="preserve"> hope of recovery is in Jesus</w:t>
      </w:r>
      <w:r w:rsidR="00BB2E73" w:rsidRPr="00F47461">
        <w:rPr>
          <w:rFonts w:eastAsia="Times New Roman" w:cstheme="minorHAnsi"/>
          <w:b/>
          <w:iCs/>
          <w:color w:val="000000"/>
        </w:rPr>
        <w:t>,</w:t>
      </w:r>
      <w:r w:rsidR="004258B7" w:rsidRPr="00F47461">
        <w:rPr>
          <w:rFonts w:eastAsia="Times New Roman" w:cstheme="minorHAnsi"/>
          <w:b/>
          <w:iCs/>
          <w:color w:val="000000"/>
        </w:rPr>
        <w:t xml:space="preserve"> who</w:t>
      </w:r>
      <w:r w:rsidR="005F4C36" w:rsidRPr="00F47461">
        <w:rPr>
          <w:rFonts w:eastAsia="Times New Roman" w:cstheme="minorHAnsi"/>
          <w:b/>
          <w:iCs/>
          <w:color w:val="000000"/>
        </w:rPr>
        <w:t xml:space="preserve"> gives us the</w:t>
      </w:r>
      <w:r w:rsidRPr="00F47461">
        <w:rPr>
          <w:rFonts w:eastAsia="Times New Roman" w:cstheme="minorHAnsi"/>
          <w:b/>
          <w:iCs/>
          <w:color w:val="000000"/>
        </w:rPr>
        <w:t xml:space="preserve"> alternative to worship</w:t>
      </w:r>
      <w:r w:rsidR="00315F9F" w:rsidRPr="00F47461">
        <w:rPr>
          <w:rFonts w:eastAsia="Times New Roman" w:cstheme="minorHAnsi"/>
          <w:b/>
          <w:iCs/>
          <w:color w:val="000000"/>
        </w:rPr>
        <w:t>p</w:t>
      </w:r>
      <w:r w:rsidRPr="00F47461">
        <w:rPr>
          <w:rFonts w:eastAsia="Times New Roman" w:cstheme="minorHAnsi"/>
          <w:b/>
          <w:iCs/>
          <w:color w:val="000000"/>
        </w:rPr>
        <w:t>ing our fears</w:t>
      </w:r>
    </w:p>
    <w:p w14:paraId="03FC680C" w14:textId="451BACBB" w:rsidR="002E2EEA" w:rsidRPr="00F47461" w:rsidRDefault="002E2EEA" w:rsidP="00905F56">
      <w:pPr>
        <w:spacing w:after="0" w:line="240" w:lineRule="auto"/>
        <w:ind w:left="360"/>
        <w:jc w:val="both"/>
        <w:rPr>
          <w:rFonts w:eastAsia="Times New Roman" w:cstheme="minorHAnsi"/>
          <w:iCs/>
          <w:color w:val="000000"/>
        </w:rPr>
      </w:pPr>
      <w:r w:rsidRPr="00F47461">
        <w:rPr>
          <w:rFonts w:eastAsia="Times New Roman" w:cstheme="minorHAnsi"/>
          <w:iCs/>
          <w:color w:val="000000"/>
        </w:rPr>
        <w:t xml:space="preserve">When we are born again, we are born as our True Self, and it is our business, in partnership with the Holy Spirit and other believers, to develop our True Self into its glorious potential in Christ. In KF, we believe that this is what the apostle Paul means when he tells us to </w:t>
      </w:r>
      <w:r w:rsidR="00F978F8" w:rsidRPr="00F47461">
        <w:rPr>
          <w:rFonts w:eastAsia="Times New Roman" w:cstheme="minorHAnsi"/>
          <w:i/>
          <w:iCs/>
          <w:color w:val="000000"/>
        </w:rPr>
        <w:t>work out our salvation</w:t>
      </w:r>
      <w:r w:rsidR="00F978F8" w:rsidRPr="00F47461">
        <w:rPr>
          <w:rFonts w:eastAsia="Times New Roman" w:cstheme="minorHAnsi"/>
          <w:iCs/>
          <w:color w:val="000000"/>
        </w:rPr>
        <w:t>.</w:t>
      </w:r>
      <w:r w:rsidRPr="00F47461">
        <w:rPr>
          <w:rStyle w:val="EndnoteReference"/>
          <w:rFonts w:eastAsia="Times New Roman" w:cstheme="minorHAnsi"/>
          <w:iCs/>
          <w:color w:val="000000"/>
        </w:rPr>
        <w:endnoteReference w:id="8"/>
      </w:r>
      <w:r w:rsidRPr="00F47461">
        <w:rPr>
          <w:rFonts w:eastAsia="Times New Roman" w:cstheme="minorHAnsi"/>
          <w:iCs/>
          <w:color w:val="000000"/>
        </w:rPr>
        <w:t xml:space="preserve"> The main characteristic of this salvation is the Fruit of the Spirit, which Paul describes in his letter to the Galatians.</w:t>
      </w:r>
      <w:r w:rsidRPr="00F47461">
        <w:rPr>
          <w:rStyle w:val="EndnoteReference"/>
          <w:rFonts w:eastAsia="Times New Roman" w:cstheme="minorHAnsi"/>
          <w:iCs/>
          <w:color w:val="000000"/>
        </w:rPr>
        <w:endnoteReference w:id="9"/>
      </w:r>
      <w:r w:rsidRPr="00F47461">
        <w:rPr>
          <w:rFonts w:eastAsia="Times New Roman" w:cstheme="minorHAnsi"/>
          <w:iCs/>
          <w:color w:val="000000"/>
        </w:rPr>
        <w:t xml:space="preserve"> This </w:t>
      </w:r>
      <w:r w:rsidR="00D94625" w:rsidRPr="00F47461">
        <w:rPr>
          <w:rFonts w:eastAsia="Times New Roman" w:cstheme="minorHAnsi"/>
          <w:iCs/>
          <w:color w:val="000000"/>
        </w:rPr>
        <w:t>F</w:t>
      </w:r>
      <w:r w:rsidRPr="00F47461">
        <w:rPr>
          <w:rFonts w:eastAsia="Times New Roman" w:cstheme="minorHAnsi"/>
          <w:iCs/>
          <w:color w:val="000000"/>
        </w:rPr>
        <w:t xml:space="preserve">ruit is produced by your True Self and is a demonstration of your true glory; it is the trustworthy evidence of your connection to Jesus. So, if your life is expressing love, joy, peace, and the other qualities that Paul lists, you know that you have that connection. I want to challenge you with this: </w:t>
      </w:r>
      <w:r w:rsidR="00D94625" w:rsidRPr="00F47461">
        <w:rPr>
          <w:rFonts w:eastAsia="Times New Roman" w:cstheme="minorHAnsi"/>
          <w:iCs/>
          <w:color w:val="000000"/>
        </w:rPr>
        <w:t>i</w:t>
      </w:r>
      <w:r w:rsidR="00635739" w:rsidRPr="00F47461">
        <w:rPr>
          <w:rFonts w:eastAsia="Times New Roman" w:cstheme="minorHAnsi"/>
          <w:iCs/>
          <w:color w:val="000000"/>
        </w:rPr>
        <w:t xml:space="preserve">f you </w:t>
      </w:r>
      <w:r w:rsidRPr="00F47461">
        <w:rPr>
          <w:rFonts w:eastAsia="Times New Roman" w:cstheme="minorHAnsi"/>
          <w:iCs/>
          <w:color w:val="000000"/>
        </w:rPr>
        <w:t xml:space="preserve">are not producing the Fruit of the Spirit in your life on a regular and ongoing basis, your connection to the Spirit is faulty. </w:t>
      </w:r>
      <w:r w:rsidR="005351EF" w:rsidRPr="00F47461">
        <w:rPr>
          <w:rFonts w:eastAsia="Times New Roman" w:cstheme="minorHAnsi"/>
          <w:iCs/>
          <w:color w:val="000000"/>
        </w:rPr>
        <w:t>Once you admit that your connection to the Spirit is faulty, you can start the process of rediscovering your True Self and glory.</w:t>
      </w:r>
    </w:p>
    <w:p w14:paraId="24194BDB" w14:textId="4EDBCA03" w:rsidR="00140CF3" w:rsidRPr="00F47461" w:rsidRDefault="00140CF3" w:rsidP="00905F56">
      <w:pPr>
        <w:spacing w:after="0" w:line="240" w:lineRule="auto"/>
        <w:jc w:val="both"/>
        <w:rPr>
          <w:rFonts w:eastAsia="Times New Roman" w:cstheme="minorHAnsi"/>
          <w:iCs/>
          <w:color w:val="000000"/>
        </w:rPr>
      </w:pPr>
    </w:p>
    <w:p w14:paraId="38703DD6" w14:textId="6F9A84F7" w:rsidR="00140CF3" w:rsidRPr="00F47461" w:rsidRDefault="00140CF3" w:rsidP="00905F56">
      <w:pPr>
        <w:pStyle w:val="ListParagraph"/>
        <w:numPr>
          <w:ilvl w:val="0"/>
          <w:numId w:val="4"/>
        </w:numPr>
        <w:spacing w:after="0" w:line="240" w:lineRule="auto"/>
        <w:jc w:val="both"/>
        <w:rPr>
          <w:rFonts w:eastAsia="Times New Roman" w:cstheme="minorHAnsi"/>
          <w:b/>
          <w:iCs/>
          <w:color w:val="000000"/>
        </w:rPr>
      </w:pPr>
      <w:r w:rsidRPr="00F47461">
        <w:rPr>
          <w:rFonts w:eastAsia="Times New Roman" w:cstheme="minorHAnsi"/>
          <w:b/>
          <w:iCs/>
          <w:color w:val="000000"/>
        </w:rPr>
        <w:t xml:space="preserve">Events </w:t>
      </w:r>
      <w:r w:rsidR="000B1856">
        <w:rPr>
          <w:rFonts w:eastAsia="Times New Roman" w:cstheme="minorHAnsi"/>
          <w:b/>
          <w:iCs/>
          <w:color w:val="000000"/>
        </w:rPr>
        <w:t>reveal</w:t>
      </w:r>
      <w:r w:rsidRPr="00F47461">
        <w:rPr>
          <w:rFonts w:eastAsia="Times New Roman" w:cstheme="minorHAnsi"/>
          <w:b/>
          <w:iCs/>
          <w:color w:val="000000"/>
        </w:rPr>
        <w:t xml:space="preserve"> fear that is already there</w:t>
      </w:r>
      <w:r w:rsidR="005B7490" w:rsidRPr="00F47461">
        <w:rPr>
          <w:rFonts w:eastAsia="Times New Roman" w:cstheme="minorHAnsi"/>
          <w:b/>
          <w:iCs/>
          <w:color w:val="000000"/>
        </w:rPr>
        <w:t xml:space="preserve"> </w:t>
      </w:r>
      <w:r w:rsidR="005B7490" w:rsidRPr="00F47461">
        <w:rPr>
          <w:rFonts w:eastAsia="Times New Roman" w:cstheme="minorHAnsi"/>
          <w:b/>
          <w:i/>
          <w:iCs/>
          <w:color w:val="000000"/>
        </w:rPr>
        <w:t>(Repeat)</w:t>
      </w:r>
    </w:p>
    <w:p w14:paraId="4501011A" w14:textId="3119E656" w:rsidR="00140CF3" w:rsidRPr="00F47461" w:rsidRDefault="006C2CAF" w:rsidP="00905F56">
      <w:pPr>
        <w:spacing w:after="0" w:line="240" w:lineRule="auto"/>
        <w:ind w:left="360"/>
        <w:jc w:val="both"/>
        <w:rPr>
          <w:rFonts w:eastAsia="Times New Roman" w:cstheme="minorHAnsi"/>
          <w:iCs/>
          <w:color w:val="000000"/>
        </w:rPr>
      </w:pPr>
      <w:r w:rsidRPr="00F47461">
        <w:rPr>
          <w:rFonts w:eastAsia="Times New Roman" w:cstheme="minorHAnsi"/>
          <w:iCs/>
          <w:color w:val="000000"/>
        </w:rPr>
        <w:t>During</w:t>
      </w:r>
      <w:r w:rsidR="00140CF3" w:rsidRPr="00F47461">
        <w:rPr>
          <w:rFonts w:eastAsia="Times New Roman" w:cstheme="minorHAnsi"/>
          <w:iCs/>
          <w:color w:val="000000"/>
        </w:rPr>
        <w:t xml:space="preserve"> these last weeks</w:t>
      </w:r>
      <w:r w:rsidR="00317539" w:rsidRPr="00F47461">
        <w:rPr>
          <w:rFonts w:eastAsia="Times New Roman" w:cstheme="minorHAnsi"/>
          <w:iCs/>
          <w:color w:val="000000"/>
        </w:rPr>
        <w:t>,</w:t>
      </w:r>
      <w:r w:rsidR="00140CF3" w:rsidRPr="00F47461">
        <w:rPr>
          <w:rFonts w:eastAsia="Times New Roman" w:cstheme="minorHAnsi"/>
          <w:iCs/>
          <w:color w:val="000000"/>
        </w:rPr>
        <w:t xml:space="preserve"> we have observed our fears and the events</w:t>
      </w:r>
      <w:r w:rsidR="004B7627" w:rsidRPr="00F47461">
        <w:rPr>
          <w:rFonts w:eastAsia="Times New Roman" w:cstheme="minorHAnsi"/>
          <w:iCs/>
          <w:color w:val="000000"/>
        </w:rPr>
        <w:t xml:space="preserve"> or trials</w:t>
      </w:r>
      <w:r w:rsidR="00140CF3" w:rsidRPr="00F47461">
        <w:rPr>
          <w:rFonts w:eastAsia="Times New Roman" w:cstheme="minorHAnsi"/>
          <w:iCs/>
          <w:color w:val="000000"/>
        </w:rPr>
        <w:t xml:space="preserve"> that stir up t</w:t>
      </w:r>
      <w:r w:rsidR="003F43EF" w:rsidRPr="00F47461">
        <w:rPr>
          <w:rFonts w:eastAsia="Times New Roman" w:cstheme="minorHAnsi"/>
          <w:iCs/>
          <w:color w:val="000000"/>
        </w:rPr>
        <w:t xml:space="preserve">hose fears. </w:t>
      </w:r>
      <w:r w:rsidR="00A414EA" w:rsidRPr="00F47461">
        <w:rPr>
          <w:rFonts w:eastAsia="Times New Roman" w:cstheme="minorHAnsi"/>
          <w:iCs/>
          <w:color w:val="000000"/>
        </w:rPr>
        <w:t>Remember that when you feel like</w:t>
      </w:r>
      <w:r w:rsidR="004B7627" w:rsidRPr="00F47461">
        <w:rPr>
          <w:rFonts w:eastAsia="Times New Roman" w:cstheme="minorHAnsi"/>
          <w:iCs/>
          <w:color w:val="000000"/>
        </w:rPr>
        <w:t xml:space="preserve"> you need to </w:t>
      </w:r>
      <w:r w:rsidR="00DC1D0C" w:rsidRPr="00F47461">
        <w:rPr>
          <w:rFonts w:eastAsia="Times New Roman" w:cstheme="minorHAnsi"/>
          <w:iCs/>
          <w:color w:val="000000"/>
        </w:rPr>
        <w:t>force,</w:t>
      </w:r>
      <w:r w:rsidR="00A348C3" w:rsidRPr="00F47461">
        <w:rPr>
          <w:rFonts w:eastAsia="Times New Roman" w:cstheme="minorHAnsi"/>
          <w:iCs/>
          <w:color w:val="000000"/>
        </w:rPr>
        <w:t xml:space="preserve"> rescue</w:t>
      </w:r>
      <w:r w:rsidR="00317539" w:rsidRPr="00F47461">
        <w:rPr>
          <w:rFonts w:eastAsia="Times New Roman" w:cstheme="minorHAnsi"/>
          <w:iCs/>
          <w:color w:val="000000"/>
        </w:rPr>
        <w:t>,</w:t>
      </w:r>
      <w:r w:rsidR="00A348C3" w:rsidRPr="00F47461">
        <w:rPr>
          <w:rFonts w:eastAsia="Times New Roman" w:cstheme="minorHAnsi"/>
          <w:iCs/>
          <w:color w:val="000000"/>
        </w:rPr>
        <w:t xml:space="preserve"> or avoid something or someone, </w:t>
      </w:r>
      <w:r w:rsidR="00A414EA" w:rsidRPr="00F47461">
        <w:rPr>
          <w:rFonts w:eastAsia="Times New Roman" w:cstheme="minorHAnsi"/>
          <w:iCs/>
          <w:color w:val="000000"/>
        </w:rPr>
        <w:t xml:space="preserve">you are probably in fear. </w:t>
      </w:r>
      <w:r w:rsidR="00F06F2D" w:rsidRPr="00F47461">
        <w:rPr>
          <w:rFonts w:eastAsia="Times New Roman" w:cstheme="minorHAnsi"/>
          <w:iCs/>
          <w:color w:val="000000"/>
        </w:rPr>
        <w:t>Last week</w:t>
      </w:r>
      <w:r w:rsidR="00500E21" w:rsidRPr="00F47461">
        <w:rPr>
          <w:rFonts w:eastAsia="Times New Roman" w:cstheme="minorHAnsi"/>
          <w:iCs/>
          <w:color w:val="000000"/>
        </w:rPr>
        <w:t>,</w:t>
      </w:r>
      <w:r w:rsidR="00F06F2D" w:rsidRPr="00F47461">
        <w:rPr>
          <w:rFonts w:eastAsia="Times New Roman" w:cstheme="minorHAnsi"/>
          <w:iCs/>
          <w:color w:val="000000"/>
        </w:rPr>
        <w:t xml:space="preserve"> we </w:t>
      </w:r>
      <w:r w:rsidR="00140CF3" w:rsidRPr="00F47461">
        <w:rPr>
          <w:rFonts w:eastAsia="Times New Roman" w:cstheme="minorHAnsi"/>
          <w:iCs/>
          <w:color w:val="000000"/>
        </w:rPr>
        <w:t xml:space="preserve">began </w:t>
      </w:r>
      <w:r w:rsidR="00B6625B" w:rsidRPr="00F47461">
        <w:rPr>
          <w:rFonts w:eastAsia="Times New Roman" w:cstheme="minorHAnsi"/>
          <w:iCs/>
          <w:color w:val="000000"/>
        </w:rPr>
        <w:t>learning</w:t>
      </w:r>
      <w:r w:rsidR="00140CF3" w:rsidRPr="00F47461">
        <w:rPr>
          <w:rFonts w:eastAsia="Times New Roman" w:cstheme="minorHAnsi"/>
          <w:iCs/>
          <w:color w:val="000000"/>
        </w:rPr>
        <w:t xml:space="preserve"> </w:t>
      </w:r>
      <w:r w:rsidR="00635739" w:rsidRPr="00F47461">
        <w:rPr>
          <w:rFonts w:eastAsia="Times New Roman" w:cstheme="minorHAnsi"/>
          <w:iCs/>
          <w:color w:val="000000"/>
        </w:rPr>
        <w:t xml:space="preserve">the </w:t>
      </w:r>
      <w:r w:rsidR="00635739" w:rsidRPr="00F47461">
        <w:rPr>
          <w:rFonts w:eastAsia="Times New Roman" w:cstheme="minorHAnsi"/>
          <w:b/>
          <w:iCs/>
          <w:color w:val="000000"/>
        </w:rPr>
        <w:t>Tapping Protocol</w:t>
      </w:r>
      <w:r w:rsidR="00635739" w:rsidRPr="00F47461">
        <w:rPr>
          <w:rFonts w:eastAsia="Times New Roman" w:cstheme="minorHAnsi"/>
          <w:iCs/>
          <w:color w:val="000000"/>
        </w:rPr>
        <w:t xml:space="preserve"> </w:t>
      </w:r>
      <w:r w:rsidR="00926846" w:rsidRPr="00F47461">
        <w:rPr>
          <w:rFonts w:eastAsia="Times New Roman" w:cstheme="minorHAnsi"/>
          <w:iCs/>
          <w:color w:val="000000"/>
        </w:rPr>
        <w:t>to help us calm</w:t>
      </w:r>
      <w:r w:rsidR="004B7627" w:rsidRPr="00F47461">
        <w:rPr>
          <w:rFonts w:eastAsia="Times New Roman" w:cstheme="minorHAnsi"/>
          <w:iCs/>
          <w:color w:val="000000"/>
        </w:rPr>
        <w:t xml:space="preserve"> our bodies down when we fall into </w:t>
      </w:r>
      <w:r w:rsidR="00F978F8" w:rsidRPr="00F47461">
        <w:rPr>
          <w:rFonts w:eastAsia="Times New Roman" w:cstheme="minorHAnsi"/>
          <w:iCs/>
          <w:color w:val="000000"/>
        </w:rPr>
        <w:t>various trials</w:t>
      </w:r>
      <w:r w:rsidR="00DA2781" w:rsidRPr="00F47461">
        <w:rPr>
          <w:rFonts w:eastAsia="Times New Roman" w:cstheme="minorHAnsi"/>
          <w:iCs/>
          <w:color w:val="000000"/>
        </w:rPr>
        <w:t xml:space="preserve">. </w:t>
      </w:r>
      <w:r w:rsidR="00A414EA" w:rsidRPr="00F47461">
        <w:rPr>
          <w:rFonts w:eastAsia="Times New Roman" w:cstheme="minorHAnsi"/>
          <w:iCs/>
          <w:color w:val="000000"/>
        </w:rPr>
        <w:t>Tap regularly, even when you</w:t>
      </w:r>
      <w:r w:rsidR="00140CF3" w:rsidRPr="00F47461">
        <w:rPr>
          <w:rFonts w:eastAsia="Times New Roman" w:cstheme="minorHAnsi"/>
          <w:iCs/>
          <w:color w:val="000000"/>
        </w:rPr>
        <w:t xml:space="preserve"> are not</w:t>
      </w:r>
      <w:r w:rsidR="00C251BD" w:rsidRPr="00F47461">
        <w:rPr>
          <w:rFonts w:eastAsia="Times New Roman" w:cstheme="minorHAnsi"/>
          <w:iCs/>
          <w:color w:val="000000"/>
        </w:rPr>
        <w:t xml:space="preserve"> aware of tension building up. </w:t>
      </w:r>
      <w:r w:rsidR="00140CF3" w:rsidRPr="00F47461">
        <w:rPr>
          <w:rFonts w:eastAsia="Times New Roman" w:cstheme="minorHAnsi"/>
          <w:iCs/>
          <w:color w:val="000000"/>
        </w:rPr>
        <w:t xml:space="preserve">Start </w:t>
      </w:r>
      <w:r w:rsidR="00682711" w:rsidRPr="00F47461">
        <w:rPr>
          <w:rFonts w:eastAsia="Times New Roman" w:cstheme="minorHAnsi"/>
          <w:iCs/>
          <w:color w:val="000000"/>
        </w:rPr>
        <w:t>with smaller</w:t>
      </w:r>
      <w:r w:rsidR="00633D30" w:rsidRPr="00F47461">
        <w:rPr>
          <w:rFonts w:eastAsia="Times New Roman" w:cstheme="minorHAnsi"/>
          <w:iCs/>
          <w:color w:val="000000"/>
        </w:rPr>
        <w:t>, daily</w:t>
      </w:r>
      <w:r w:rsidR="00682711" w:rsidRPr="00F47461">
        <w:rPr>
          <w:rFonts w:eastAsia="Times New Roman" w:cstheme="minorHAnsi"/>
          <w:iCs/>
          <w:color w:val="000000"/>
        </w:rPr>
        <w:t xml:space="preserve"> issues</w:t>
      </w:r>
      <w:r w:rsidR="00140CF3" w:rsidRPr="00F47461">
        <w:rPr>
          <w:rFonts w:eastAsia="Times New Roman" w:cstheme="minorHAnsi"/>
          <w:iCs/>
          <w:color w:val="000000"/>
        </w:rPr>
        <w:t xml:space="preserve"> and then work up to the bigger</w:t>
      </w:r>
      <w:r w:rsidR="00C251BD" w:rsidRPr="00F47461">
        <w:rPr>
          <w:rFonts w:eastAsia="Times New Roman" w:cstheme="minorHAnsi"/>
          <w:iCs/>
          <w:color w:val="000000"/>
        </w:rPr>
        <w:t>, compelling</w:t>
      </w:r>
      <w:r w:rsidR="007F034E" w:rsidRPr="00F47461">
        <w:rPr>
          <w:rFonts w:eastAsia="Times New Roman" w:cstheme="minorHAnsi"/>
          <w:iCs/>
          <w:color w:val="000000"/>
        </w:rPr>
        <w:t>,</w:t>
      </w:r>
      <w:r w:rsidR="00C251BD" w:rsidRPr="00F47461">
        <w:rPr>
          <w:rFonts w:eastAsia="Times New Roman" w:cstheme="minorHAnsi"/>
          <w:iCs/>
          <w:color w:val="000000"/>
        </w:rPr>
        <w:t xml:space="preserve"> addictive</w:t>
      </w:r>
      <w:r w:rsidR="00633D30" w:rsidRPr="00F47461">
        <w:rPr>
          <w:rFonts w:eastAsia="Times New Roman" w:cstheme="minorHAnsi"/>
          <w:iCs/>
          <w:color w:val="000000"/>
        </w:rPr>
        <w:t xml:space="preserve"> issues</w:t>
      </w:r>
      <w:r w:rsidR="00140CF3" w:rsidRPr="00F47461">
        <w:rPr>
          <w:rFonts w:eastAsia="Times New Roman" w:cstheme="minorHAnsi"/>
          <w:iCs/>
          <w:color w:val="000000"/>
        </w:rPr>
        <w:t xml:space="preserve">. </w:t>
      </w:r>
      <w:r w:rsidR="00DB0FDC" w:rsidRPr="00F47461">
        <w:rPr>
          <w:rFonts w:eastAsia="Times New Roman" w:cstheme="minorHAnsi"/>
          <w:iCs/>
          <w:color w:val="000000"/>
        </w:rPr>
        <w:t xml:space="preserve">Whenever </w:t>
      </w:r>
      <w:r w:rsidR="00E24D53" w:rsidRPr="00F47461">
        <w:rPr>
          <w:rFonts w:eastAsia="Times New Roman" w:cstheme="minorHAnsi"/>
          <w:iCs/>
          <w:color w:val="000000"/>
        </w:rPr>
        <w:t>you</w:t>
      </w:r>
      <w:r w:rsidR="00A414EA" w:rsidRPr="00F47461">
        <w:rPr>
          <w:rFonts w:eastAsia="Times New Roman" w:cstheme="minorHAnsi"/>
          <w:iCs/>
          <w:color w:val="000000"/>
        </w:rPr>
        <w:t xml:space="preserve"> feel strain and</w:t>
      </w:r>
      <w:r w:rsidR="00E24D53" w:rsidRPr="00F47461">
        <w:rPr>
          <w:rFonts w:eastAsia="Times New Roman" w:cstheme="minorHAnsi"/>
          <w:iCs/>
          <w:color w:val="000000"/>
        </w:rPr>
        <w:t xml:space="preserve"> are not in peace, tap.</w:t>
      </w:r>
    </w:p>
    <w:p w14:paraId="52940B6D" w14:textId="2871BEDA" w:rsidR="004B7627" w:rsidRPr="00F47461" w:rsidRDefault="004B7627" w:rsidP="00905F56">
      <w:pPr>
        <w:spacing w:after="0" w:line="240" w:lineRule="auto"/>
        <w:jc w:val="both"/>
        <w:rPr>
          <w:rFonts w:eastAsia="Times New Roman" w:cstheme="minorHAnsi"/>
          <w:color w:val="000000"/>
        </w:rPr>
      </w:pPr>
    </w:p>
    <w:p w14:paraId="14872B4B" w14:textId="64983EBD" w:rsidR="0062799F" w:rsidRPr="00F47461" w:rsidRDefault="00140CF3" w:rsidP="00905F56">
      <w:pPr>
        <w:spacing w:after="0" w:line="240" w:lineRule="auto"/>
        <w:ind w:left="360"/>
        <w:jc w:val="both"/>
        <w:rPr>
          <w:rFonts w:eastAsia="Times New Roman" w:cstheme="minorHAnsi"/>
          <w:iCs/>
          <w:color w:val="000000"/>
        </w:rPr>
      </w:pPr>
      <w:r w:rsidRPr="00F47461">
        <w:rPr>
          <w:rFonts w:eastAsia="Times New Roman" w:cstheme="minorHAnsi"/>
          <w:iCs/>
          <w:color w:val="000000"/>
        </w:rPr>
        <w:lastRenderedPageBreak/>
        <w:t>One of the illusions of the Idol is</w:t>
      </w:r>
      <w:r w:rsidR="00A414EA" w:rsidRPr="00F47461">
        <w:rPr>
          <w:rFonts w:eastAsia="Times New Roman" w:cstheme="minorHAnsi"/>
          <w:iCs/>
          <w:color w:val="000000"/>
        </w:rPr>
        <w:t xml:space="preserve"> the story</w:t>
      </w:r>
      <w:r w:rsidRPr="00F47461">
        <w:rPr>
          <w:rFonts w:eastAsia="Times New Roman" w:cstheme="minorHAnsi"/>
          <w:iCs/>
          <w:color w:val="000000"/>
        </w:rPr>
        <w:t xml:space="preserve"> that our fear and strong reaction</w:t>
      </w:r>
      <w:r w:rsidR="00E24D53" w:rsidRPr="00F47461">
        <w:rPr>
          <w:rFonts w:eastAsia="Times New Roman" w:cstheme="minorHAnsi"/>
          <w:iCs/>
          <w:color w:val="000000"/>
        </w:rPr>
        <w:t>s are</w:t>
      </w:r>
      <w:r w:rsidRPr="00F47461">
        <w:rPr>
          <w:rFonts w:eastAsia="Times New Roman" w:cstheme="minorHAnsi"/>
          <w:iCs/>
          <w:color w:val="000000"/>
        </w:rPr>
        <w:t xml:space="preserve"> c</w:t>
      </w:r>
      <w:r w:rsidR="004B7627" w:rsidRPr="00F47461">
        <w:rPr>
          <w:rFonts w:eastAsia="Times New Roman" w:cstheme="minorHAnsi"/>
          <w:iCs/>
          <w:color w:val="000000"/>
        </w:rPr>
        <w:t xml:space="preserve">aused by the events around </w:t>
      </w:r>
      <w:r w:rsidR="003F43EF" w:rsidRPr="00F47461">
        <w:rPr>
          <w:rFonts w:eastAsia="Times New Roman" w:cstheme="minorHAnsi"/>
          <w:iCs/>
          <w:color w:val="000000"/>
        </w:rPr>
        <w:t xml:space="preserve">us. </w:t>
      </w:r>
      <w:r w:rsidR="0062799F" w:rsidRPr="00F47461">
        <w:rPr>
          <w:rFonts w:eastAsia="Times New Roman" w:cstheme="minorHAnsi"/>
          <w:iCs/>
          <w:color w:val="000000"/>
        </w:rPr>
        <w:t>In reality, events do not cause or create fear</w:t>
      </w:r>
      <w:r w:rsidR="00F06F2D" w:rsidRPr="00F47461">
        <w:rPr>
          <w:rFonts w:eastAsia="Times New Roman" w:cstheme="minorHAnsi"/>
          <w:iCs/>
          <w:color w:val="000000"/>
        </w:rPr>
        <w:t xml:space="preserve">; </w:t>
      </w:r>
      <w:r w:rsidR="00F06F2D" w:rsidRPr="00F47461">
        <w:rPr>
          <w:rFonts w:eastAsia="Times New Roman" w:cstheme="minorHAnsi"/>
          <w:i/>
          <w:iCs/>
          <w:color w:val="000000"/>
        </w:rPr>
        <w:t>they</w:t>
      </w:r>
      <w:r w:rsidR="0062799F" w:rsidRPr="00F47461">
        <w:rPr>
          <w:rFonts w:eastAsia="Times New Roman" w:cstheme="minorHAnsi"/>
          <w:i/>
          <w:iCs/>
          <w:color w:val="000000"/>
        </w:rPr>
        <w:t xml:space="preserve"> only expose</w:t>
      </w:r>
      <w:r w:rsidRPr="00F47461">
        <w:rPr>
          <w:rFonts w:eastAsia="Times New Roman" w:cstheme="minorHAnsi"/>
          <w:i/>
          <w:iCs/>
          <w:color w:val="000000"/>
        </w:rPr>
        <w:t xml:space="preserve"> the fear that is already there</w:t>
      </w:r>
      <w:r w:rsidR="004B0597" w:rsidRPr="00F47461">
        <w:rPr>
          <w:rFonts w:eastAsia="Times New Roman" w:cstheme="minorHAnsi"/>
          <w:iCs/>
          <w:color w:val="000000"/>
        </w:rPr>
        <w:t>.</w:t>
      </w:r>
      <w:r w:rsidR="009C6AE3" w:rsidRPr="00F47461">
        <w:rPr>
          <w:rFonts w:eastAsia="Times New Roman" w:cstheme="minorHAnsi"/>
          <w:iCs/>
          <w:color w:val="000000"/>
        </w:rPr>
        <w:t xml:space="preserve"> </w:t>
      </w:r>
      <w:r w:rsidR="00153A14" w:rsidRPr="00F47461">
        <w:rPr>
          <w:rFonts w:eastAsia="Times New Roman" w:cstheme="minorHAnsi"/>
          <w:i/>
          <w:iCs/>
          <w:color w:val="000000"/>
        </w:rPr>
        <w:t xml:space="preserve">(Repeat) </w:t>
      </w:r>
      <w:r w:rsidR="00AB6D6A" w:rsidRPr="00F47461">
        <w:rPr>
          <w:rFonts w:eastAsia="Times New Roman" w:cstheme="minorHAnsi"/>
          <w:iCs/>
          <w:color w:val="000000"/>
        </w:rPr>
        <w:t>Fear motivates us to make destructive choices</w:t>
      </w:r>
      <w:r w:rsidR="00B20B23" w:rsidRPr="00F47461">
        <w:rPr>
          <w:rFonts w:eastAsia="Times New Roman" w:cstheme="minorHAnsi"/>
          <w:iCs/>
          <w:color w:val="000000"/>
        </w:rPr>
        <w:t xml:space="preserve"> that</w:t>
      </w:r>
      <w:r w:rsidR="00AB6D6A" w:rsidRPr="00F47461">
        <w:rPr>
          <w:rFonts w:eastAsia="Times New Roman" w:cstheme="minorHAnsi"/>
          <w:iCs/>
          <w:color w:val="000000"/>
        </w:rPr>
        <w:t xml:space="preserve"> ruin our connection with God and our True Self. Our fear-based choices also impoverish and harm the lives of those around us. Just as love is constructive, fear is destructive. </w:t>
      </w:r>
      <w:r w:rsidR="002E2EEA" w:rsidRPr="00F47461">
        <w:rPr>
          <w:rFonts w:eastAsia="Times New Roman" w:cstheme="minorHAnsi"/>
          <w:iCs/>
          <w:color w:val="000000"/>
        </w:rPr>
        <w:t>W</w:t>
      </w:r>
      <w:r w:rsidR="00AB6D6A" w:rsidRPr="00F47461">
        <w:rPr>
          <w:rFonts w:eastAsia="Times New Roman" w:cstheme="minorHAnsi"/>
          <w:iCs/>
          <w:color w:val="000000"/>
        </w:rPr>
        <w:t>e feel fear when our Idol’s</w:t>
      </w:r>
      <w:r w:rsidR="002E2EEA" w:rsidRPr="00F47461">
        <w:rPr>
          <w:rFonts w:eastAsia="Times New Roman" w:cstheme="minorHAnsi"/>
          <w:iCs/>
          <w:color w:val="000000"/>
        </w:rPr>
        <w:t xml:space="preserve"> search for glory is threatened, but </w:t>
      </w:r>
      <w:r w:rsidR="00F06F2D" w:rsidRPr="00F47461">
        <w:rPr>
          <w:rFonts w:eastAsia="Times New Roman" w:cstheme="minorHAnsi"/>
          <w:iCs/>
          <w:color w:val="000000"/>
        </w:rPr>
        <w:t>s</w:t>
      </w:r>
      <w:r w:rsidR="00E24D53" w:rsidRPr="00F47461">
        <w:rPr>
          <w:rFonts w:eastAsia="Times New Roman" w:cstheme="minorHAnsi"/>
          <w:iCs/>
          <w:color w:val="000000"/>
        </w:rPr>
        <w:t>aving the life of our Idol Self</w:t>
      </w:r>
      <w:r w:rsidRPr="00F47461">
        <w:rPr>
          <w:rFonts w:eastAsia="Times New Roman" w:cstheme="minorHAnsi"/>
          <w:iCs/>
          <w:color w:val="000000"/>
        </w:rPr>
        <w:t xml:space="preserve"> w</w:t>
      </w:r>
      <w:r w:rsidR="0062799F" w:rsidRPr="00F47461">
        <w:rPr>
          <w:rFonts w:eastAsia="Times New Roman" w:cstheme="minorHAnsi"/>
          <w:iCs/>
          <w:color w:val="000000"/>
        </w:rPr>
        <w:t>ill not free us from that</w:t>
      </w:r>
      <w:r w:rsidR="00C251BD" w:rsidRPr="00F47461">
        <w:rPr>
          <w:rFonts w:eastAsia="Times New Roman" w:cstheme="minorHAnsi"/>
          <w:iCs/>
          <w:color w:val="000000"/>
        </w:rPr>
        <w:t xml:space="preserve"> </w:t>
      </w:r>
      <w:r w:rsidR="00DC1D0C" w:rsidRPr="00F47461">
        <w:rPr>
          <w:rFonts w:eastAsia="Times New Roman" w:cstheme="minorHAnsi"/>
          <w:iCs/>
          <w:color w:val="000000"/>
        </w:rPr>
        <w:t>fear;</w:t>
      </w:r>
      <w:r w:rsidR="0062799F" w:rsidRPr="00F47461">
        <w:rPr>
          <w:rFonts w:eastAsia="Times New Roman" w:cstheme="minorHAnsi"/>
          <w:iCs/>
          <w:color w:val="000000"/>
        </w:rPr>
        <w:t xml:space="preserve"> in fact</w:t>
      </w:r>
      <w:r w:rsidR="00DC1D0C" w:rsidRPr="00F47461">
        <w:rPr>
          <w:rFonts w:eastAsia="Times New Roman" w:cstheme="minorHAnsi"/>
          <w:iCs/>
          <w:color w:val="000000"/>
        </w:rPr>
        <w:t>,</w:t>
      </w:r>
      <w:r w:rsidR="0062799F" w:rsidRPr="00F47461">
        <w:rPr>
          <w:rFonts w:eastAsia="Times New Roman" w:cstheme="minorHAnsi"/>
          <w:iCs/>
          <w:color w:val="000000"/>
        </w:rPr>
        <w:t xml:space="preserve"> it perpetuates it</w:t>
      </w:r>
      <w:r w:rsidR="00C251BD" w:rsidRPr="00F47461">
        <w:rPr>
          <w:rFonts w:eastAsia="Times New Roman" w:cstheme="minorHAnsi"/>
          <w:iCs/>
          <w:color w:val="000000"/>
        </w:rPr>
        <w:t xml:space="preserve">. </w:t>
      </w:r>
    </w:p>
    <w:p w14:paraId="3FABB8F1" w14:textId="77777777" w:rsidR="00396297" w:rsidRPr="00F47461" w:rsidRDefault="00396297" w:rsidP="00905F56">
      <w:pPr>
        <w:spacing w:after="0" w:line="240" w:lineRule="auto"/>
        <w:ind w:left="360"/>
        <w:jc w:val="both"/>
        <w:rPr>
          <w:rFonts w:eastAsia="Times New Roman" w:cstheme="minorHAnsi"/>
          <w:iCs/>
          <w:color w:val="000000"/>
        </w:rPr>
      </w:pPr>
    </w:p>
    <w:p w14:paraId="7F435366" w14:textId="0648B2CD" w:rsidR="00140CF3" w:rsidRPr="00F47461" w:rsidRDefault="00140CF3" w:rsidP="00905F56">
      <w:pPr>
        <w:pStyle w:val="ListParagraph"/>
        <w:numPr>
          <w:ilvl w:val="0"/>
          <w:numId w:val="4"/>
        </w:numPr>
        <w:spacing w:after="0" w:line="240" w:lineRule="auto"/>
        <w:jc w:val="both"/>
        <w:rPr>
          <w:rFonts w:eastAsia="Times New Roman" w:cstheme="minorHAnsi"/>
          <w:b/>
          <w:iCs/>
          <w:color w:val="000000"/>
        </w:rPr>
      </w:pPr>
      <w:r w:rsidRPr="00F47461">
        <w:rPr>
          <w:rFonts w:eastAsia="Times New Roman" w:cstheme="minorHAnsi"/>
          <w:b/>
          <w:iCs/>
          <w:color w:val="000000"/>
        </w:rPr>
        <w:t>Pray ahead and avoid the rush</w:t>
      </w:r>
    </w:p>
    <w:p w14:paraId="5A284905" w14:textId="0C518BE7" w:rsidR="003C59EE" w:rsidRPr="00F47461" w:rsidRDefault="003C59EE" w:rsidP="00153A14">
      <w:pPr>
        <w:spacing w:after="0" w:line="240" w:lineRule="auto"/>
        <w:ind w:left="357"/>
        <w:jc w:val="both"/>
        <w:rPr>
          <w:rFonts w:eastAsia="Times New Roman" w:cstheme="minorHAnsi"/>
          <w:iCs/>
          <w:color w:val="000000"/>
        </w:rPr>
      </w:pPr>
      <w:r w:rsidRPr="00F47461">
        <w:rPr>
          <w:rFonts w:eastAsia="Times New Roman" w:cstheme="minorHAnsi"/>
          <w:iCs/>
          <w:color w:val="000000"/>
        </w:rPr>
        <w:t>When we pray ahead about our fears, we are prepar</w:t>
      </w:r>
      <w:r w:rsidR="00CB1EB0" w:rsidRPr="00F47461">
        <w:rPr>
          <w:rFonts w:eastAsia="Times New Roman" w:cstheme="minorHAnsi"/>
          <w:iCs/>
          <w:color w:val="000000"/>
        </w:rPr>
        <w:t>ing</w:t>
      </w:r>
      <w:r w:rsidRPr="00F47461">
        <w:rPr>
          <w:rFonts w:eastAsia="Times New Roman" w:cstheme="minorHAnsi"/>
          <w:iCs/>
          <w:color w:val="000000"/>
        </w:rPr>
        <w:t xml:space="preserve"> for the experiments</w:t>
      </w:r>
      <w:r w:rsidR="00C15CBA" w:rsidRPr="00F47461">
        <w:rPr>
          <w:rFonts w:eastAsia="Times New Roman" w:cstheme="minorHAnsi"/>
          <w:iCs/>
          <w:color w:val="000000"/>
        </w:rPr>
        <w:t>,</w:t>
      </w:r>
      <w:r w:rsidRPr="00F47461">
        <w:rPr>
          <w:rFonts w:eastAsia="Times New Roman" w:cstheme="minorHAnsi"/>
          <w:iCs/>
          <w:color w:val="000000"/>
        </w:rPr>
        <w:t xml:space="preserve"> or various </w:t>
      </w:r>
      <w:r w:rsidR="00B550D8" w:rsidRPr="00F47461">
        <w:rPr>
          <w:rFonts w:eastAsia="Times New Roman" w:cstheme="minorHAnsi"/>
          <w:iCs/>
          <w:color w:val="000000"/>
        </w:rPr>
        <w:t>trials, that</w:t>
      </w:r>
      <w:r w:rsidRPr="00F47461">
        <w:rPr>
          <w:rFonts w:eastAsia="Times New Roman" w:cstheme="minorHAnsi"/>
          <w:iCs/>
          <w:color w:val="000000"/>
        </w:rPr>
        <w:t xml:space="preserve"> </w:t>
      </w:r>
      <w:r w:rsidR="007039A0" w:rsidRPr="00F47461">
        <w:rPr>
          <w:rFonts w:eastAsia="Times New Roman" w:cstheme="minorHAnsi"/>
          <w:iCs/>
          <w:color w:val="000000"/>
        </w:rPr>
        <w:t>inevitably</w:t>
      </w:r>
      <w:r w:rsidRPr="00F47461">
        <w:rPr>
          <w:rFonts w:eastAsia="Times New Roman" w:cstheme="minorHAnsi"/>
          <w:iCs/>
          <w:color w:val="000000"/>
        </w:rPr>
        <w:t xml:space="preserve"> come into our lives. If you are praying our opening prayer from KF3</w:t>
      </w:r>
      <w:bookmarkStart w:id="8" w:name="_Hlk511489941"/>
      <w:r w:rsidRPr="00F47461">
        <w:rPr>
          <w:rFonts w:eastAsia="Times New Roman" w:cstheme="minorHAnsi"/>
          <w:iCs/>
          <w:color w:val="000000"/>
        </w:rPr>
        <w:t>—</w:t>
      </w:r>
      <w:r w:rsidR="00FC2B7B" w:rsidRPr="00F47461">
        <w:rPr>
          <w:rFonts w:eastAsia="Times New Roman" w:cstheme="minorHAnsi"/>
          <w:iCs/>
          <w:color w:val="000000"/>
        </w:rPr>
        <w:t>"</w:t>
      </w:r>
      <w:r w:rsidRPr="00F47461">
        <w:rPr>
          <w:rFonts w:cstheme="minorHAnsi"/>
        </w:rPr>
        <w:t>Examine me, O God, and reveal my motivations. Run experiments on me and discover my fearful thoughts</w:t>
      </w:r>
      <w:r w:rsidR="00C15CBA" w:rsidRPr="00F47461">
        <w:rPr>
          <w:rFonts w:cstheme="minorHAnsi"/>
        </w:rPr>
        <w:t>. See if there is any hurtful or idolatrous way in me, and lead me in the ways of eternity</w:t>
      </w:r>
      <w:bookmarkEnd w:id="8"/>
      <w:r w:rsidR="00FC2B7B" w:rsidRPr="00F47461">
        <w:rPr>
          <w:rFonts w:cstheme="minorHAnsi"/>
        </w:rPr>
        <w:t>”</w:t>
      </w:r>
      <w:r w:rsidR="00494C42" w:rsidRPr="00F47461">
        <w:rPr>
          <w:rFonts w:cstheme="minorHAnsi"/>
        </w:rPr>
        <w:t>—</w:t>
      </w:r>
      <w:r w:rsidRPr="00F47461">
        <w:rPr>
          <w:rFonts w:eastAsia="Times New Roman" w:cstheme="minorHAnsi"/>
          <w:iCs/>
          <w:color w:val="000000"/>
        </w:rPr>
        <w:t>you can face your fear with courage</w:t>
      </w:r>
      <w:r w:rsidR="00C15CBA" w:rsidRPr="00F47461">
        <w:rPr>
          <w:rFonts w:eastAsia="Times New Roman" w:cstheme="minorHAnsi"/>
          <w:iCs/>
          <w:color w:val="000000"/>
        </w:rPr>
        <w:t xml:space="preserve"> and be</w:t>
      </w:r>
      <w:r w:rsidRPr="00F47461">
        <w:rPr>
          <w:rFonts w:eastAsia="Times New Roman" w:cstheme="minorHAnsi"/>
          <w:iCs/>
          <w:color w:val="000000"/>
        </w:rPr>
        <w:t xml:space="preserve"> confident that God is answering your prayer.</w:t>
      </w:r>
      <w:r w:rsidR="00C15CBA" w:rsidRPr="00F47461">
        <w:rPr>
          <w:rStyle w:val="EndnoteReference"/>
          <w:rFonts w:eastAsia="Times New Roman" w:cstheme="minorHAnsi"/>
          <w:iCs/>
          <w:color w:val="000000"/>
        </w:rPr>
        <w:endnoteReference w:id="10"/>
      </w:r>
      <w:r w:rsidRPr="00F47461">
        <w:rPr>
          <w:rFonts w:eastAsia="Times New Roman" w:cstheme="minorHAnsi"/>
          <w:iCs/>
          <w:color w:val="000000"/>
        </w:rPr>
        <w:t xml:space="preserve"> </w:t>
      </w:r>
      <w:r w:rsidR="00D548C0" w:rsidRPr="00F47461">
        <w:rPr>
          <w:rFonts w:eastAsia="Times New Roman" w:cstheme="minorHAnsi"/>
          <w:iCs/>
          <w:color w:val="000000"/>
        </w:rPr>
        <w:t>He</w:t>
      </w:r>
      <w:r w:rsidR="00153A14" w:rsidRPr="00F47461">
        <w:rPr>
          <w:rFonts w:eastAsia="Times New Roman" w:cstheme="minorHAnsi"/>
          <w:iCs/>
          <w:color w:val="000000"/>
        </w:rPr>
        <w:t xml:space="preserve"> </w:t>
      </w:r>
      <w:r w:rsidRPr="00F47461">
        <w:rPr>
          <w:rFonts w:eastAsia="Times New Roman" w:cstheme="minorHAnsi"/>
          <w:iCs/>
          <w:color w:val="000000"/>
        </w:rPr>
        <w:t>is giving you opportunities that will help you recognize the areas of your life where you need training</w:t>
      </w:r>
      <w:r w:rsidR="00635739" w:rsidRPr="00F47461">
        <w:rPr>
          <w:rFonts w:eastAsia="Times New Roman" w:cstheme="minorHAnsi"/>
          <w:iCs/>
          <w:color w:val="000000"/>
        </w:rPr>
        <w:t>,</w:t>
      </w:r>
      <w:r w:rsidRPr="00F47461">
        <w:rPr>
          <w:rFonts w:eastAsia="Times New Roman" w:cstheme="minorHAnsi"/>
          <w:iCs/>
          <w:color w:val="000000"/>
        </w:rPr>
        <w:t xml:space="preserve"> and, like a great </w:t>
      </w:r>
      <w:r w:rsidR="00E23FA4" w:rsidRPr="00F47461">
        <w:rPr>
          <w:rFonts w:eastAsia="Times New Roman" w:cstheme="minorHAnsi"/>
          <w:iCs/>
          <w:color w:val="000000"/>
        </w:rPr>
        <w:t>c</w:t>
      </w:r>
      <w:r w:rsidRPr="00F47461">
        <w:rPr>
          <w:rFonts w:eastAsia="Times New Roman" w:cstheme="minorHAnsi"/>
          <w:iCs/>
          <w:color w:val="000000"/>
        </w:rPr>
        <w:t xml:space="preserve">oach, He is there with you to help you succeed. </w:t>
      </w:r>
      <w:r w:rsidR="001B1261" w:rsidRPr="00F47461">
        <w:rPr>
          <w:rFonts w:eastAsia="Times New Roman" w:cstheme="minorHAnsi"/>
          <w:iCs/>
          <w:color w:val="000000"/>
        </w:rPr>
        <w:t>So, you can step boldly into the ring of reality, knowing that He wants you to succeed and that your trial is essential for your training.</w:t>
      </w:r>
      <w:bookmarkStart w:id="9" w:name="OLE_LINK103"/>
      <w:bookmarkStart w:id="10" w:name="OLE_LINK104"/>
      <w:r w:rsidR="00AA40FF" w:rsidRPr="00F47461">
        <w:rPr>
          <w:rFonts w:eastAsia="Times New Roman" w:cstheme="minorHAnsi"/>
          <w:iCs/>
          <w:color w:val="000000"/>
        </w:rPr>
        <w:t xml:space="preserve"> </w:t>
      </w:r>
      <w:r w:rsidR="00D548C0" w:rsidRPr="00F47461">
        <w:rPr>
          <w:rFonts w:eastAsia="Times New Roman" w:cstheme="minorHAnsi"/>
          <w:iCs/>
          <w:color w:val="000000"/>
        </w:rPr>
        <w:t xml:space="preserve">In all your life events, you might try saying this to yourself: </w:t>
      </w:r>
      <w:r w:rsidR="00D548C0" w:rsidRPr="00F47461">
        <w:rPr>
          <w:rFonts w:eastAsia="Times New Roman" w:cstheme="minorHAnsi"/>
          <w:i/>
          <w:iCs/>
          <w:color w:val="000000"/>
        </w:rPr>
        <w:t>I</w:t>
      </w:r>
      <w:r w:rsidR="00D548C0" w:rsidRPr="00F47461">
        <w:rPr>
          <w:rFonts w:eastAsia="Times New Roman" w:cstheme="minorHAnsi"/>
          <w:iCs/>
          <w:color w:val="000000"/>
        </w:rPr>
        <w:t xml:space="preserve"> </w:t>
      </w:r>
      <w:r w:rsidR="00D548C0" w:rsidRPr="00F47461">
        <w:rPr>
          <w:rFonts w:eastAsia="Times New Roman" w:cstheme="minorHAnsi"/>
          <w:i/>
          <w:iCs/>
          <w:color w:val="000000"/>
        </w:rPr>
        <w:t>am not afraid because I have prayed.</w:t>
      </w:r>
      <w:r w:rsidR="00D548C0" w:rsidRPr="00F47461">
        <w:rPr>
          <w:rFonts w:eastAsia="Times New Roman" w:cstheme="minorHAnsi"/>
          <w:iCs/>
          <w:color w:val="000000"/>
        </w:rPr>
        <w:t xml:space="preserve"> </w:t>
      </w:r>
      <w:r w:rsidR="00D548C0" w:rsidRPr="00F47461">
        <w:rPr>
          <w:rFonts w:eastAsia="Times New Roman" w:cstheme="minorHAnsi"/>
          <w:i/>
          <w:iCs/>
          <w:color w:val="000000"/>
        </w:rPr>
        <w:t>(Repeat)</w:t>
      </w:r>
      <w:r w:rsidR="00D548C0" w:rsidRPr="00F47461">
        <w:rPr>
          <w:rFonts w:eastAsia="Times New Roman" w:cstheme="minorHAnsi"/>
          <w:iCs/>
          <w:color w:val="000000"/>
        </w:rPr>
        <w:t xml:space="preserve"> </w:t>
      </w:r>
      <w:bookmarkStart w:id="11" w:name="_Hlk70163917"/>
      <w:r w:rsidR="001B1261" w:rsidRPr="00F47461">
        <w:rPr>
          <w:rFonts w:eastAsia="Times New Roman" w:cstheme="minorHAnsi"/>
          <w:iCs/>
          <w:color w:val="000000"/>
        </w:rPr>
        <w:t xml:space="preserve">The Idol Self uses </w:t>
      </w:r>
      <w:r w:rsidR="00E23FA4" w:rsidRPr="00F47461">
        <w:rPr>
          <w:rFonts w:eastAsia="Times New Roman" w:cstheme="minorHAnsi"/>
          <w:iCs/>
          <w:color w:val="000000"/>
        </w:rPr>
        <w:t>y</w:t>
      </w:r>
      <w:r w:rsidR="001B1261" w:rsidRPr="00F47461">
        <w:rPr>
          <w:rFonts w:eastAsia="Times New Roman" w:cstheme="minorHAnsi"/>
          <w:iCs/>
          <w:color w:val="000000"/>
        </w:rPr>
        <w:t>our personal power to fuel the fear that drives its search for glory, but when you choose to co-labor with God in your training, you can harness that power to produce the Fruit of the Spirit in your life</w:t>
      </w:r>
      <w:r w:rsidR="005351EF" w:rsidRPr="00F47461">
        <w:rPr>
          <w:rFonts w:eastAsia="Times New Roman" w:cstheme="minorHAnsi"/>
          <w:iCs/>
          <w:color w:val="000000"/>
        </w:rPr>
        <w:t xml:space="preserve"> and </w:t>
      </w:r>
      <w:r w:rsidR="00E63E91">
        <w:rPr>
          <w:rFonts w:eastAsia="Times New Roman" w:cstheme="minorHAnsi"/>
          <w:iCs/>
          <w:color w:val="000000"/>
        </w:rPr>
        <w:t xml:space="preserve">to </w:t>
      </w:r>
      <w:r w:rsidR="005351EF" w:rsidRPr="00F47461">
        <w:rPr>
          <w:rFonts w:eastAsia="Times New Roman" w:cstheme="minorHAnsi"/>
          <w:iCs/>
          <w:color w:val="000000"/>
        </w:rPr>
        <w:t>access the many benefits of God’s gifts</w:t>
      </w:r>
      <w:r w:rsidR="001B1261" w:rsidRPr="00F47461">
        <w:rPr>
          <w:rFonts w:eastAsia="Times New Roman" w:cstheme="minorHAnsi"/>
          <w:iCs/>
          <w:color w:val="000000"/>
        </w:rPr>
        <w:t>.</w:t>
      </w:r>
      <w:bookmarkEnd w:id="9"/>
      <w:bookmarkEnd w:id="10"/>
    </w:p>
    <w:bookmarkEnd w:id="11"/>
    <w:p w14:paraId="4588FF43" w14:textId="77777777" w:rsidR="00153A14" w:rsidRPr="00F47461" w:rsidRDefault="00153A14" w:rsidP="00153A14">
      <w:pPr>
        <w:spacing w:after="0" w:line="240" w:lineRule="auto"/>
        <w:ind w:left="357"/>
        <w:jc w:val="both"/>
        <w:rPr>
          <w:rFonts w:eastAsia="Times New Roman" w:cstheme="minorHAnsi"/>
          <w:iCs/>
          <w:color w:val="000000"/>
        </w:rPr>
      </w:pPr>
    </w:p>
    <w:p w14:paraId="56863CB3" w14:textId="76DB5677" w:rsidR="003C59EE" w:rsidRPr="00F47461" w:rsidRDefault="003C59EE" w:rsidP="00905F56">
      <w:pPr>
        <w:spacing w:after="0" w:line="240" w:lineRule="auto"/>
        <w:ind w:left="360"/>
        <w:jc w:val="both"/>
        <w:rPr>
          <w:rFonts w:eastAsia="Times New Roman" w:cstheme="minorHAnsi"/>
          <w:iCs/>
          <w:color w:val="000000"/>
        </w:rPr>
      </w:pPr>
      <w:r w:rsidRPr="00F47461">
        <w:rPr>
          <w:rFonts w:eastAsia="Times New Roman" w:cstheme="minorHAnsi"/>
          <w:iCs/>
          <w:color w:val="000000"/>
        </w:rPr>
        <w:t xml:space="preserve">If you have been training hard, the fight with your fear will be easier. </w:t>
      </w:r>
      <w:r w:rsidR="00574411" w:rsidRPr="00F47461">
        <w:rPr>
          <w:rFonts w:eastAsia="Times New Roman" w:cstheme="minorHAnsi"/>
          <w:iCs/>
          <w:color w:val="000000"/>
        </w:rPr>
        <w:t xml:space="preserve">Any athlete or musician knows that if you haven’t practiced, you will not be able to perform. </w:t>
      </w:r>
      <w:r w:rsidRPr="00F47461">
        <w:rPr>
          <w:rFonts w:eastAsia="Times New Roman" w:cstheme="minorHAnsi"/>
          <w:iCs/>
          <w:color w:val="000000"/>
        </w:rPr>
        <w:t>I</w:t>
      </w:r>
      <w:r w:rsidR="00574411" w:rsidRPr="00F47461">
        <w:rPr>
          <w:rFonts w:eastAsia="Times New Roman" w:cstheme="minorHAnsi"/>
          <w:iCs/>
          <w:color w:val="000000"/>
        </w:rPr>
        <w:t>n the same way, i</w:t>
      </w:r>
      <w:r w:rsidRPr="00F47461">
        <w:rPr>
          <w:rFonts w:eastAsia="Times New Roman" w:cstheme="minorHAnsi"/>
          <w:iCs/>
          <w:color w:val="000000"/>
        </w:rPr>
        <w:t>f you have not been training hard, the fight will be beyond your range of skil</w:t>
      </w:r>
      <w:r w:rsidR="00574411" w:rsidRPr="00F47461">
        <w:rPr>
          <w:rFonts w:eastAsia="Times New Roman" w:cstheme="minorHAnsi"/>
          <w:iCs/>
          <w:color w:val="000000"/>
        </w:rPr>
        <w:t>ls</w:t>
      </w:r>
      <w:r w:rsidR="00BC40AE" w:rsidRPr="00F47461">
        <w:rPr>
          <w:rFonts w:eastAsia="Times New Roman" w:cstheme="minorHAnsi"/>
          <w:iCs/>
          <w:color w:val="000000"/>
        </w:rPr>
        <w:t>,</w:t>
      </w:r>
      <w:r w:rsidR="00574411" w:rsidRPr="00F47461">
        <w:rPr>
          <w:rFonts w:eastAsia="Times New Roman" w:cstheme="minorHAnsi"/>
          <w:iCs/>
          <w:color w:val="000000"/>
        </w:rPr>
        <w:t xml:space="preserve"> and </w:t>
      </w:r>
      <w:bookmarkStart w:id="12" w:name="OLE_LINK105"/>
      <w:bookmarkStart w:id="13" w:name="OLE_LINK106"/>
      <w:bookmarkStart w:id="14" w:name="OLE_LINK107"/>
      <w:r w:rsidRPr="00F47461">
        <w:rPr>
          <w:rFonts w:eastAsia="Times New Roman" w:cstheme="minorHAnsi"/>
          <w:iCs/>
          <w:color w:val="000000"/>
        </w:rPr>
        <w:t xml:space="preserve">you </w:t>
      </w:r>
      <w:r w:rsidR="00574411" w:rsidRPr="00F47461">
        <w:rPr>
          <w:rFonts w:eastAsia="Times New Roman" w:cstheme="minorHAnsi"/>
          <w:iCs/>
          <w:color w:val="000000"/>
        </w:rPr>
        <w:t xml:space="preserve">will </w:t>
      </w:r>
      <w:r w:rsidRPr="00F47461">
        <w:rPr>
          <w:rFonts w:eastAsia="Times New Roman" w:cstheme="minorHAnsi"/>
          <w:iCs/>
          <w:color w:val="000000"/>
        </w:rPr>
        <w:t xml:space="preserve">find it impossible to </w:t>
      </w:r>
      <w:r w:rsidR="00574411" w:rsidRPr="00F47461">
        <w:rPr>
          <w:rFonts w:eastAsia="Times New Roman" w:cstheme="minorHAnsi"/>
          <w:iCs/>
          <w:color w:val="000000"/>
        </w:rPr>
        <w:t>fulfill</w:t>
      </w:r>
      <w:r w:rsidRPr="00F47461">
        <w:rPr>
          <w:rFonts w:eastAsia="Times New Roman" w:cstheme="minorHAnsi"/>
          <w:iCs/>
          <w:color w:val="000000"/>
        </w:rPr>
        <w:t xml:space="preserve"> your good intentions.</w:t>
      </w:r>
      <w:bookmarkEnd w:id="12"/>
      <w:bookmarkEnd w:id="13"/>
      <w:bookmarkEnd w:id="14"/>
      <w:r w:rsidRPr="00F47461">
        <w:rPr>
          <w:rFonts w:eastAsia="Times New Roman" w:cstheme="minorHAnsi"/>
          <w:iCs/>
          <w:color w:val="000000"/>
        </w:rPr>
        <w:t xml:space="preserve"> When you fail to express the Fruit of the Spirit, you might recognize that you have not trained well enough</w:t>
      </w:r>
      <w:r w:rsidR="00BC40AE" w:rsidRPr="00F47461">
        <w:rPr>
          <w:rFonts w:eastAsia="Times New Roman" w:cstheme="minorHAnsi"/>
          <w:iCs/>
          <w:color w:val="000000"/>
        </w:rPr>
        <w:t xml:space="preserve"> or</w:t>
      </w:r>
      <w:r w:rsidRPr="00F47461">
        <w:rPr>
          <w:rFonts w:eastAsia="Times New Roman" w:cstheme="minorHAnsi"/>
          <w:iCs/>
          <w:color w:val="000000"/>
        </w:rPr>
        <w:t xml:space="preserve"> are simply not ready for that fight. Rather than judging yourself, consider the quality of your training and the timing of the trial. Do you need more tools? Is there someone who can help you? Do you</w:t>
      </w:r>
      <w:r w:rsidR="0031292E" w:rsidRPr="00F47461">
        <w:rPr>
          <w:rFonts w:eastAsia="Times New Roman" w:cstheme="minorHAnsi"/>
          <w:iCs/>
          <w:color w:val="000000"/>
        </w:rPr>
        <w:t xml:space="preserve"> simply need more time to grow?</w:t>
      </w:r>
      <w:r w:rsidRPr="00F47461">
        <w:rPr>
          <w:rFonts w:eastAsia="Times New Roman" w:cstheme="minorHAnsi"/>
          <w:iCs/>
          <w:color w:val="000000"/>
        </w:rPr>
        <w:t xml:space="preserve"> </w:t>
      </w:r>
      <w:r w:rsidR="009C6AE3" w:rsidRPr="00F47461">
        <w:rPr>
          <w:rFonts w:eastAsia="Times New Roman" w:cstheme="minorHAnsi"/>
          <w:iCs/>
          <w:color w:val="000000"/>
        </w:rPr>
        <w:t xml:space="preserve">Other </w:t>
      </w:r>
      <w:r w:rsidRPr="00F47461">
        <w:rPr>
          <w:rFonts w:eastAsia="Times New Roman" w:cstheme="minorHAnsi"/>
          <w:iCs/>
          <w:color w:val="000000"/>
        </w:rPr>
        <w:t xml:space="preserve">battles will surely come, so do yourself a favor—prepare </w:t>
      </w:r>
      <w:r w:rsidR="005128D4" w:rsidRPr="00F47461">
        <w:rPr>
          <w:rFonts w:eastAsia="Times New Roman" w:cstheme="minorHAnsi"/>
          <w:iCs/>
        </w:rPr>
        <w:t xml:space="preserve">now </w:t>
      </w:r>
      <w:r w:rsidRPr="00F47461">
        <w:rPr>
          <w:rFonts w:eastAsia="Times New Roman" w:cstheme="minorHAnsi"/>
          <w:iCs/>
          <w:color w:val="000000"/>
        </w:rPr>
        <w:t xml:space="preserve">for </w:t>
      </w:r>
      <w:r w:rsidR="00CC7AE4" w:rsidRPr="00F47461">
        <w:rPr>
          <w:rFonts w:eastAsia="Times New Roman" w:cstheme="minorHAnsi"/>
          <w:iCs/>
          <w:color w:val="000000"/>
        </w:rPr>
        <w:t xml:space="preserve">your </w:t>
      </w:r>
      <w:r w:rsidRPr="00F47461">
        <w:rPr>
          <w:rFonts w:eastAsia="Times New Roman" w:cstheme="minorHAnsi"/>
          <w:iCs/>
          <w:color w:val="000000"/>
        </w:rPr>
        <w:t>next battle.</w:t>
      </w:r>
    </w:p>
    <w:p w14:paraId="0E16DE7B" w14:textId="77777777" w:rsidR="00794F50" w:rsidRPr="00F47461" w:rsidRDefault="00794F50" w:rsidP="00916BCA">
      <w:pPr>
        <w:spacing w:after="0" w:line="240" w:lineRule="auto"/>
        <w:jc w:val="both"/>
        <w:rPr>
          <w:rFonts w:eastAsia="Times New Roman" w:cstheme="minorHAnsi"/>
          <w:color w:val="000000"/>
        </w:rPr>
      </w:pPr>
    </w:p>
    <w:p w14:paraId="5FB045A7" w14:textId="77777777" w:rsidR="00C15CBA" w:rsidRPr="00F47461" w:rsidRDefault="00C15CBA" w:rsidP="00C15CBA">
      <w:pPr>
        <w:spacing w:after="0" w:line="240" w:lineRule="auto"/>
        <w:jc w:val="both"/>
        <w:rPr>
          <w:rFonts w:eastAsia="Times New Roman" w:cstheme="minorHAnsi"/>
          <w:iCs/>
        </w:rPr>
      </w:pPr>
      <w:r w:rsidRPr="00F47461">
        <w:rPr>
          <w:rFonts w:eastAsia="Times New Roman" w:cstheme="minorHAnsi"/>
          <w:iCs/>
        </w:rPr>
        <w:t xml:space="preserve">Listen again to our quote from Robert Louis Stevenson: </w:t>
      </w:r>
    </w:p>
    <w:p w14:paraId="086CF136" w14:textId="77777777" w:rsidR="00C15CBA" w:rsidRPr="00F47461" w:rsidRDefault="00C15CBA" w:rsidP="00C15CBA">
      <w:pPr>
        <w:spacing w:after="0" w:line="240" w:lineRule="auto"/>
        <w:jc w:val="both"/>
        <w:rPr>
          <w:rFonts w:eastAsia="Times New Roman" w:cstheme="minorHAnsi"/>
          <w:iCs/>
        </w:rPr>
      </w:pPr>
    </w:p>
    <w:p w14:paraId="566E5A6A" w14:textId="77777777" w:rsidR="00C15CBA" w:rsidRPr="00F47461" w:rsidRDefault="00C15CBA" w:rsidP="00C15CBA">
      <w:pPr>
        <w:spacing w:after="0" w:line="240" w:lineRule="auto"/>
        <w:ind w:left="720" w:right="720"/>
        <w:jc w:val="both"/>
        <w:rPr>
          <w:rFonts w:eastAsia="Times New Roman" w:cstheme="minorHAnsi"/>
        </w:rPr>
      </w:pPr>
      <w:r w:rsidRPr="00F47461">
        <w:rPr>
          <w:rFonts w:eastAsia="Times New Roman" w:cstheme="minorHAnsi"/>
        </w:rPr>
        <w:t xml:space="preserve">You cannot run away from weakness; you must at some time fight it out or perish; and if that be so, </w:t>
      </w:r>
      <w:r w:rsidRPr="00F47461">
        <w:rPr>
          <w:rFonts w:eastAsia="Times New Roman" w:cstheme="minorHAnsi"/>
          <w:bCs/>
        </w:rPr>
        <w:t>why not now</w:t>
      </w:r>
      <w:r w:rsidRPr="00F47461">
        <w:rPr>
          <w:rFonts w:eastAsia="Times New Roman" w:cstheme="minorHAnsi"/>
        </w:rPr>
        <w:t>, and where you stand?</w:t>
      </w:r>
      <w:r w:rsidRPr="00F47461">
        <w:rPr>
          <w:rStyle w:val="EndnoteReference"/>
          <w:rFonts w:eastAsia="Times New Roman" w:cstheme="minorHAnsi"/>
        </w:rPr>
        <w:endnoteReference w:id="11"/>
      </w:r>
      <w:r w:rsidRPr="00F47461">
        <w:rPr>
          <w:rFonts w:eastAsia="Times New Roman" w:cstheme="minorHAnsi"/>
        </w:rPr>
        <w:t xml:space="preserve"> </w:t>
      </w:r>
    </w:p>
    <w:p w14:paraId="628F7E61" w14:textId="77777777" w:rsidR="00C15CBA" w:rsidRPr="00F47461" w:rsidRDefault="00C15CBA" w:rsidP="00C15CBA">
      <w:pPr>
        <w:spacing w:after="0" w:line="240" w:lineRule="auto"/>
        <w:jc w:val="both"/>
        <w:rPr>
          <w:rFonts w:eastAsia="Times New Roman" w:cstheme="minorHAnsi"/>
        </w:rPr>
      </w:pPr>
    </w:p>
    <w:p w14:paraId="35F04254" w14:textId="48983055" w:rsidR="00C15CBA" w:rsidRPr="00F47461" w:rsidRDefault="00C15CBA" w:rsidP="00C15CBA">
      <w:pPr>
        <w:spacing w:after="0" w:line="240" w:lineRule="auto"/>
        <w:jc w:val="both"/>
        <w:rPr>
          <w:rFonts w:eastAsia="Times New Roman" w:cstheme="minorHAnsi"/>
        </w:rPr>
      </w:pPr>
      <w:r w:rsidRPr="00F47461">
        <w:rPr>
          <w:rFonts w:eastAsia="Times New Roman" w:cstheme="minorHAnsi"/>
        </w:rPr>
        <w:t>If you are in KF, you are learning to stop running away from your weaknesses. You are learning how to fight it out</w:t>
      </w:r>
      <w:r w:rsidR="00422317" w:rsidRPr="00F47461">
        <w:rPr>
          <w:rFonts w:eastAsia="Times New Roman" w:cstheme="minorHAnsi"/>
        </w:rPr>
        <w:t>,</w:t>
      </w:r>
      <w:r w:rsidRPr="00F47461">
        <w:rPr>
          <w:rFonts w:eastAsia="Times New Roman" w:cstheme="minorHAnsi"/>
        </w:rPr>
        <w:t xml:space="preserve"> where you stand. </w:t>
      </w:r>
      <w:r w:rsidR="004A0AA9" w:rsidRPr="00F47461">
        <w:rPr>
          <w:rFonts w:eastAsia="Times New Roman" w:cstheme="minorHAnsi"/>
        </w:rPr>
        <w:t>Yo</w:t>
      </w:r>
      <w:r w:rsidRPr="00F47461">
        <w:rPr>
          <w:rFonts w:eastAsia="Times New Roman" w:cstheme="minorHAnsi"/>
        </w:rPr>
        <w:t xml:space="preserve">ur fight is not with others; it is with the Idol’s pride and its efforts to save its own life. You </w:t>
      </w:r>
      <w:r w:rsidR="007D5A0D" w:rsidRPr="00F47461">
        <w:rPr>
          <w:rFonts w:eastAsia="Times New Roman" w:cstheme="minorHAnsi"/>
        </w:rPr>
        <w:t xml:space="preserve">can’t </w:t>
      </w:r>
      <w:r w:rsidRPr="00F47461">
        <w:rPr>
          <w:rFonts w:eastAsia="Times New Roman" w:cstheme="minorHAnsi"/>
        </w:rPr>
        <w:t>take on every battle right now, but you can take on the battle that has been revealed to you today. Tapping</w:t>
      </w:r>
      <w:r w:rsidRPr="00F47461">
        <w:rPr>
          <w:rFonts w:eastAsia="Times New Roman" w:cstheme="minorHAnsi"/>
          <w:b/>
        </w:rPr>
        <w:t xml:space="preserve"> </w:t>
      </w:r>
      <w:r w:rsidRPr="00F47461">
        <w:rPr>
          <w:rFonts w:eastAsia="Times New Roman" w:cstheme="minorHAnsi"/>
        </w:rPr>
        <w:t>is one way to fight it out.</w:t>
      </w:r>
    </w:p>
    <w:p w14:paraId="2A198A63" w14:textId="77777777" w:rsidR="00D629A5" w:rsidRPr="00F47461" w:rsidRDefault="00D629A5" w:rsidP="00905F56">
      <w:pPr>
        <w:spacing w:after="0" w:line="240" w:lineRule="auto"/>
        <w:jc w:val="both"/>
        <w:rPr>
          <w:rFonts w:eastAsia="Times New Roman" w:cstheme="minorHAnsi"/>
          <w:color w:val="000000"/>
        </w:rPr>
      </w:pPr>
    </w:p>
    <w:p w14:paraId="30DEB0C3" w14:textId="09425A10" w:rsidR="00A55845" w:rsidRPr="00F47461" w:rsidRDefault="00D629A5" w:rsidP="00905F56">
      <w:pPr>
        <w:spacing w:after="0" w:line="240" w:lineRule="auto"/>
        <w:jc w:val="both"/>
        <w:rPr>
          <w:rFonts w:eastAsia="Times New Roman" w:cstheme="minorHAnsi"/>
          <w:i/>
          <w:color w:val="000000"/>
        </w:rPr>
      </w:pPr>
      <w:r w:rsidRPr="00F47461">
        <w:rPr>
          <w:rFonts w:eastAsia="Times New Roman" w:cstheme="minorHAnsi"/>
          <w:color w:val="000000"/>
        </w:rPr>
        <w:t xml:space="preserve">Let’s continue with the second series of </w:t>
      </w:r>
      <w:r w:rsidR="002C2A67" w:rsidRPr="00F47461">
        <w:rPr>
          <w:rFonts w:eastAsia="Times New Roman" w:cstheme="minorHAnsi"/>
          <w:color w:val="000000"/>
        </w:rPr>
        <w:t>the</w:t>
      </w:r>
      <w:r w:rsidRPr="00F47461">
        <w:rPr>
          <w:rFonts w:eastAsia="Times New Roman" w:cstheme="minorHAnsi"/>
          <w:color w:val="000000"/>
        </w:rPr>
        <w:t xml:space="preserve"> </w:t>
      </w:r>
      <w:r w:rsidRPr="00F47461">
        <w:rPr>
          <w:rFonts w:eastAsia="Times New Roman" w:cstheme="minorHAnsi"/>
          <w:b/>
          <w:color w:val="000000"/>
        </w:rPr>
        <w:t>Tap</w:t>
      </w:r>
      <w:r w:rsidR="00F85064" w:rsidRPr="00F47461">
        <w:rPr>
          <w:rFonts w:eastAsia="Times New Roman" w:cstheme="minorHAnsi"/>
          <w:b/>
          <w:color w:val="000000"/>
        </w:rPr>
        <w:t>ping Protocol</w:t>
      </w:r>
      <w:r w:rsidRPr="00F47461">
        <w:rPr>
          <w:rFonts w:eastAsia="Times New Roman" w:cstheme="minorHAnsi"/>
          <w:color w:val="000000"/>
        </w:rPr>
        <w:t xml:space="preserve">. </w:t>
      </w:r>
      <w:r w:rsidR="00A55845" w:rsidRPr="00F47461">
        <w:rPr>
          <w:rFonts w:eastAsia="Times New Roman" w:cstheme="minorHAnsi"/>
          <w:color w:val="000000"/>
        </w:rPr>
        <w:t>Recall your healing statement</w:t>
      </w:r>
      <w:r w:rsidR="002C2A67" w:rsidRPr="00F47461">
        <w:rPr>
          <w:rFonts w:eastAsia="Times New Roman" w:cstheme="minorHAnsi"/>
          <w:color w:val="000000"/>
        </w:rPr>
        <w:t xml:space="preserve"> from </w:t>
      </w:r>
      <w:r w:rsidR="001E6D6D" w:rsidRPr="00F47461">
        <w:rPr>
          <w:rFonts w:eastAsia="Times New Roman" w:cstheme="minorHAnsi"/>
          <w:color w:val="000000"/>
        </w:rPr>
        <w:t xml:space="preserve">the </w:t>
      </w:r>
      <w:r w:rsidR="002C2A67" w:rsidRPr="00F47461">
        <w:rPr>
          <w:rFonts w:eastAsia="Times New Roman" w:cstheme="minorHAnsi"/>
          <w:color w:val="000000"/>
        </w:rPr>
        <w:t>last lesson</w:t>
      </w:r>
      <w:r w:rsidR="004D47C2" w:rsidRPr="00F47461">
        <w:rPr>
          <w:rFonts w:eastAsia="Times New Roman" w:cstheme="minorHAnsi"/>
          <w:color w:val="000000"/>
        </w:rPr>
        <w:t>.</w:t>
      </w:r>
      <w:r w:rsidR="00E02470" w:rsidRPr="00F47461">
        <w:rPr>
          <w:rFonts w:eastAsia="Times New Roman" w:cstheme="minorHAnsi"/>
          <w:color w:val="000000"/>
        </w:rPr>
        <w:t xml:space="preserve"> </w:t>
      </w:r>
      <w:r w:rsidR="00EE2B4A" w:rsidRPr="00F47461">
        <w:rPr>
          <w:rFonts w:eastAsia="Times New Roman" w:cstheme="minorHAnsi"/>
          <w:i/>
          <w:color w:val="000000"/>
        </w:rPr>
        <w:t>(Pause)</w:t>
      </w:r>
    </w:p>
    <w:p w14:paraId="6A2FF68A" w14:textId="77777777" w:rsidR="00A55845" w:rsidRPr="00F47461" w:rsidRDefault="00A55845" w:rsidP="00905F56">
      <w:pPr>
        <w:spacing w:after="0" w:line="240" w:lineRule="auto"/>
        <w:jc w:val="both"/>
        <w:rPr>
          <w:rFonts w:eastAsia="Times New Roman" w:cstheme="minorHAnsi"/>
          <w:color w:val="000000"/>
        </w:rPr>
      </w:pPr>
    </w:p>
    <w:p w14:paraId="6AE8463E" w14:textId="77777777" w:rsidR="00004C28" w:rsidRPr="00F47461" w:rsidRDefault="00004C28" w:rsidP="00905F56">
      <w:pPr>
        <w:widowControl w:val="0"/>
        <w:spacing w:after="0" w:line="240" w:lineRule="auto"/>
        <w:jc w:val="both"/>
        <w:rPr>
          <w:rFonts w:eastAsia="Times New Roman" w:cstheme="minorHAnsi"/>
          <w:b/>
          <w:color w:val="000000"/>
        </w:rPr>
      </w:pPr>
      <w:r w:rsidRPr="00F47461">
        <w:rPr>
          <w:rFonts w:eastAsia="Times New Roman" w:cstheme="minorHAnsi"/>
          <w:b/>
          <w:color w:val="000000"/>
        </w:rPr>
        <w:t xml:space="preserve">Second Series </w:t>
      </w:r>
    </w:p>
    <w:p w14:paraId="6BDB9A14" w14:textId="77777777" w:rsidR="00004C28" w:rsidRPr="00F47461" w:rsidRDefault="00004C28" w:rsidP="00905F56">
      <w:pPr>
        <w:spacing w:after="0" w:line="240" w:lineRule="auto"/>
        <w:jc w:val="both"/>
      </w:pPr>
      <w:r w:rsidRPr="00F47461">
        <w:t>Continue to breathe deeply as you follow my guidance.</w:t>
      </w:r>
    </w:p>
    <w:p w14:paraId="62B2DE49" w14:textId="77777777" w:rsidR="00004C28" w:rsidRPr="00F47461" w:rsidRDefault="00004C28" w:rsidP="00905F56">
      <w:pPr>
        <w:widowControl w:val="0"/>
        <w:spacing w:after="0" w:line="240" w:lineRule="auto"/>
        <w:jc w:val="both"/>
        <w:rPr>
          <w:rFonts w:eastAsia="Times New Roman" w:cstheme="minorHAnsi"/>
          <w:b/>
          <w:color w:val="000000"/>
        </w:rPr>
      </w:pPr>
    </w:p>
    <w:p w14:paraId="03067B74" w14:textId="3E27D08B" w:rsidR="00004C28" w:rsidRPr="00F47461" w:rsidRDefault="005351EF" w:rsidP="00905F56">
      <w:pPr>
        <w:pStyle w:val="ListParagraph"/>
        <w:numPr>
          <w:ilvl w:val="0"/>
          <w:numId w:val="10"/>
        </w:numPr>
        <w:tabs>
          <w:tab w:val="left" w:pos="357"/>
        </w:tabs>
        <w:spacing w:after="0" w:line="240" w:lineRule="auto"/>
        <w:ind w:left="714" w:hanging="357"/>
        <w:jc w:val="both"/>
        <w:rPr>
          <w:rFonts w:eastAsia="Times New Roman" w:cstheme="minorHAnsi"/>
        </w:rPr>
      </w:pPr>
      <w:r w:rsidRPr="00F47461">
        <w:rPr>
          <w:rFonts w:eastAsia="Times New Roman" w:cstheme="minorHAnsi"/>
        </w:rPr>
        <w:t>To begin, s</w:t>
      </w:r>
      <w:r w:rsidR="00004C28" w:rsidRPr="00F47461">
        <w:rPr>
          <w:rFonts w:eastAsia="Times New Roman" w:cstheme="minorHAnsi"/>
        </w:rPr>
        <w:t xml:space="preserve">ay your healing statement out loud. </w:t>
      </w:r>
      <w:r w:rsidR="00004C28" w:rsidRPr="00F47461">
        <w:rPr>
          <w:rFonts w:eastAsia="Times New Roman" w:cstheme="minorHAnsi"/>
          <w:i/>
        </w:rPr>
        <w:t>(Pause</w:t>
      </w:r>
      <w:r w:rsidR="00BB4AA2" w:rsidRPr="00F47461">
        <w:rPr>
          <w:rFonts w:eastAsia="Times New Roman" w:cstheme="minorHAnsi"/>
          <w:i/>
        </w:rPr>
        <w:t xml:space="preserve"> for</w:t>
      </w:r>
      <w:r w:rsidR="00004C28" w:rsidRPr="00F47461">
        <w:rPr>
          <w:rFonts w:eastAsia="Times New Roman" w:cstheme="minorHAnsi"/>
          <w:i/>
        </w:rPr>
        <w:t xml:space="preserve"> 5 seconds) </w:t>
      </w:r>
    </w:p>
    <w:p w14:paraId="3F196675" w14:textId="77777777" w:rsidR="00004C28" w:rsidRPr="00F47461" w:rsidRDefault="00004C28" w:rsidP="00905F56">
      <w:pPr>
        <w:tabs>
          <w:tab w:val="left" w:pos="357"/>
        </w:tabs>
        <w:spacing w:after="0" w:line="240" w:lineRule="auto"/>
        <w:ind w:left="357"/>
        <w:jc w:val="both"/>
        <w:rPr>
          <w:rFonts w:eastAsia="Times New Roman" w:cstheme="minorHAnsi"/>
        </w:rPr>
      </w:pPr>
    </w:p>
    <w:p w14:paraId="2ABAB7F5" w14:textId="736C540D" w:rsidR="00004C28" w:rsidRPr="00F47461" w:rsidRDefault="00004C28" w:rsidP="00905F56">
      <w:pPr>
        <w:pStyle w:val="ListParagraph"/>
        <w:numPr>
          <w:ilvl w:val="0"/>
          <w:numId w:val="10"/>
        </w:numPr>
        <w:tabs>
          <w:tab w:val="left" w:pos="357"/>
        </w:tabs>
        <w:spacing w:after="0" w:line="240" w:lineRule="auto"/>
        <w:ind w:left="714" w:hanging="357"/>
        <w:jc w:val="both"/>
        <w:rPr>
          <w:rFonts w:eastAsia="Times New Roman" w:cstheme="minorHAnsi"/>
        </w:rPr>
      </w:pPr>
      <w:r w:rsidRPr="00F47461">
        <w:rPr>
          <w:rFonts w:eastAsia="Times New Roman" w:cstheme="minorHAnsi"/>
        </w:rPr>
        <w:lastRenderedPageBreak/>
        <w:t xml:space="preserve">Now, </w:t>
      </w:r>
      <w:r w:rsidRPr="00F47461">
        <w:rPr>
          <w:rFonts w:eastAsia="Times New Roman" w:cstheme="minorHAnsi"/>
          <w:i/>
        </w:rPr>
        <w:t>using the three middle fingers of your right hand, gently tap on the back of your left hand between the tendons of your little finger and your ring finger.</w:t>
      </w:r>
      <w:r w:rsidRPr="00F47461">
        <w:rPr>
          <w:rFonts w:eastAsia="Times New Roman" w:cstheme="minorHAnsi"/>
        </w:rPr>
        <w:t xml:space="preserve"> </w:t>
      </w:r>
      <w:r w:rsidRPr="00F47461">
        <w:rPr>
          <w:rFonts w:eastAsia="Times New Roman" w:cstheme="minorHAnsi"/>
          <w:i/>
        </w:rPr>
        <w:t>(Repeat)</w:t>
      </w:r>
      <w:r w:rsidRPr="00F47461">
        <w:rPr>
          <w:rFonts w:eastAsia="Times New Roman" w:cstheme="minorHAnsi"/>
        </w:rPr>
        <w:t xml:space="preserve"> While you are tapping, breathe deeply and say your healing statement out loud one more time. </w:t>
      </w:r>
      <w:r w:rsidRPr="00F47461">
        <w:rPr>
          <w:rFonts w:eastAsia="Times New Roman" w:cstheme="minorHAnsi"/>
          <w:i/>
        </w:rPr>
        <w:t>(Pause</w:t>
      </w:r>
      <w:r w:rsidR="00BB4AA2" w:rsidRPr="00F47461">
        <w:rPr>
          <w:rFonts w:eastAsia="Times New Roman" w:cstheme="minorHAnsi"/>
          <w:i/>
        </w:rPr>
        <w:t xml:space="preserve"> for</w:t>
      </w:r>
      <w:r w:rsidRPr="00F47461">
        <w:rPr>
          <w:rFonts w:eastAsia="Times New Roman" w:cstheme="minorHAnsi"/>
          <w:i/>
        </w:rPr>
        <w:t xml:space="preserve"> 5 seconds)</w:t>
      </w:r>
    </w:p>
    <w:p w14:paraId="582FE8ED" w14:textId="77777777" w:rsidR="00004C28" w:rsidRPr="00F47461" w:rsidRDefault="00004C28" w:rsidP="00905F56">
      <w:pPr>
        <w:spacing w:after="0" w:line="240" w:lineRule="auto"/>
        <w:jc w:val="both"/>
        <w:rPr>
          <w:rFonts w:eastAsia="Times New Roman" w:cstheme="minorHAnsi"/>
          <w:b/>
          <w:color w:val="000000"/>
        </w:rPr>
      </w:pPr>
    </w:p>
    <w:p w14:paraId="4107C269" w14:textId="324BECAB" w:rsidR="00004C28" w:rsidRPr="00F47461" w:rsidRDefault="00004C28" w:rsidP="00905F56">
      <w:pPr>
        <w:spacing w:after="0" w:line="240" w:lineRule="auto"/>
        <w:jc w:val="both"/>
        <w:rPr>
          <w:rFonts w:eastAsia="Times New Roman" w:cstheme="minorHAnsi"/>
          <w:color w:val="000000"/>
        </w:rPr>
      </w:pPr>
      <w:r w:rsidRPr="00F47461">
        <w:rPr>
          <w:rFonts w:eastAsia="Times New Roman" w:cstheme="minorHAnsi"/>
          <w:color w:val="000000"/>
        </w:rPr>
        <w:t xml:space="preserve">We are now going to do an eye movement exercise. Keep your head still </w:t>
      </w:r>
      <w:bookmarkStart w:id="15" w:name="_Hlk509840706"/>
      <w:r w:rsidR="008526DA" w:rsidRPr="00F47461">
        <w:rPr>
          <w:rFonts w:eastAsia="Times New Roman" w:cstheme="minorHAnsi"/>
          <w:color w:val="000000"/>
        </w:rPr>
        <w:t xml:space="preserve">and move </w:t>
      </w:r>
      <w:r w:rsidR="00121163" w:rsidRPr="00F47461">
        <w:rPr>
          <w:rFonts w:eastAsia="Times New Roman" w:cstheme="minorHAnsi"/>
          <w:color w:val="000000"/>
        </w:rPr>
        <w:t xml:space="preserve">only </w:t>
      </w:r>
      <w:r w:rsidR="008526DA" w:rsidRPr="00F47461">
        <w:rPr>
          <w:rFonts w:eastAsia="Times New Roman" w:cstheme="minorHAnsi"/>
          <w:color w:val="000000"/>
        </w:rPr>
        <w:t>your eyes</w:t>
      </w:r>
      <w:bookmarkEnd w:id="15"/>
      <w:r w:rsidRPr="00F47461">
        <w:rPr>
          <w:rFonts w:eastAsia="Times New Roman" w:cstheme="minorHAnsi"/>
          <w:color w:val="000000"/>
        </w:rPr>
        <w:t xml:space="preserve">. Breathe deeply and continue to tap the back of your hand while </w:t>
      </w:r>
      <w:r w:rsidR="005D5D63" w:rsidRPr="00F47461">
        <w:rPr>
          <w:rFonts w:eastAsia="Times New Roman" w:cstheme="minorHAnsi"/>
          <w:color w:val="000000"/>
        </w:rPr>
        <w:t>you follow</w:t>
      </w:r>
      <w:r w:rsidRPr="00F47461">
        <w:rPr>
          <w:rFonts w:eastAsia="Times New Roman" w:cstheme="minorHAnsi"/>
          <w:color w:val="000000"/>
        </w:rPr>
        <w:t xml:space="preserve"> these directions:</w:t>
      </w:r>
    </w:p>
    <w:p w14:paraId="61BA08B7" w14:textId="77777777" w:rsidR="00004C28" w:rsidRPr="00F47461" w:rsidRDefault="00004C28" w:rsidP="00905F56">
      <w:pPr>
        <w:spacing w:after="0" w:line="240" w:lineRule="auto"/>
        <w:jc w:val="both"/>
        <w:rPr>
          <w:rFonts w:eastAsia="Times New Roman" w:cstheme="minorHAnsi"/>
          <w:color w:val="000000"/>
        </w:rPr>
      </w:pPr>
    </w:p>
    <w:p w14:paraId="38ED34C4" w14:textId="667DA332"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color w:val="000000"/>
        </w:rPr>
      </w:pPr>
      <w:r w:rsidRPr="00F47461">
        <w:rPr>
          <w:rFonts w:eastAsia="Times New Roman" w:cstheme="minorHAnsi"/>
          <w:color w:val="000000"/>
        </w:rPr>
        <w:t xml:space="preserve">Focus your eyes straight ahead. </w:t>
      </w:r>
      <w:r w:rsidR="00FF650E" w:rsidRPr="00F47461">
        <w:rPr>
          <w:rFonts w:eastAsia="Times New Roman" w:cstheme="minorHAnsi"/>
          <w:i/>
          <w:color w:val="000000"/>
        </w:rPr>
        <w:t xml:space="preserve">(Pause </w:t>
      </w:r>
      <w:r w:rsidR="008526DA" w:rsidRPr="00F47461">
        <w:rPr>
          <w:rFonts w:eastAsia="Times New Roman" w:cstheme="minorHAnsi"/>
          <w:i/>
          <w:color w:val="000000"/>
        </w:rPr>
        <w:t xml:space="preserve">for </w:t>
      </w:r>
      <w:r w:rsidR="00FF650E" w:rsidRPr="00F47461">
        <w:rPr>
          <w:rFonts w:eastAsia="Times New Roman" w:cstheme="minorHAnsi"/>
          <w:i/>
          <w:color w:val="000000"/>
        </w:rPr>
        <w:t>3 seconds)</w:t>
      </w:r>
    </w:p>
    <w:p w14:paraId="470222D5" w14:textId="77777777" w:rsidR="000E13A3" w:rsidRPr="005D7DCA" w:rsidRDefault="000E13A3" w:rsidP="000E13A3">
      <w:pPr>
        <w:tabs>
          <w:tab w:val="left" w:pos="357"/>
        </w:tabs>
        <w:spacing w:after="0" w:line="240" w:lineRule="auto"/>
        <w:ind w:left="357"/>
        <w:jc w:val="both"/>
        <w:rPr>
          <w:rFonts w:eastAsia="Times New Roman" w:cstheme="minorHAnsi"/>
          <w:color w:val="000000"/>
        </w:rPr>
      </w:pPr>
    </w:p>
    <w:p w14:paraId="581607DA" w14:textId="4F3C70AC" w:rsidR="00004C28" w:rsidRPr="00F47461" w:rsidRDefault="000E13A3" w:rsidP="00905F56">
      <w:pPr>
        <w:pStyle w:val="ListParagraph"/>
        <w:numPr>
          <w:ilvl w:val="0"/>
          <w:numId w:val="11"/>
        </w:numPr>
        <w:tabs>
          <w:tab w:val="left" w:pos="357"/>
        </w:tabs>
        <w:spacing w:after="0" w:line="240" w:lineRule="auto"/>
        <w:ind w:left="714" w:hanging="357"/>
        <w:jc w:val="both"/>
        <w:rPr>
          <w:rFonts w:eastAsia="Times New Roman" w:cstheme="minorHAnsi"/>
          <w:color w:val="000000"/>
        </w:rPr>
      </w:pPr>
      <w:r w:rsidRPr="00F47461">
        <w:rPr>
          <w:rFonts w:eastAsia="Times New Roman" w:cstheme="minorHAnsi"/>
          <w:color w:val="000000"/>
        </w:rPr>
        <w:t>N</w:t>
      </w:r>
      <w:r w:rsidR="00004C28" w:rsidRPr="00F47461">
        <w:rPr>
          <w:rFonts w:eastAsia="Times New Roman" w:cstheme="minorHAnsi"/>
          <w:color w:val="000000"/>
        </w:rPr>
        <w:t xml:space="preserve">ow close your eyes while you continue to tap and breathe. </w:t>
      </w:r>
      <w:r w:rsidR="00004C28" w:rsidRPr="00F47461">
        <w:rPr>
          <w:rFonts w:eastAsia="Times New Roman" w:cstheme="minorHAnsi"/>
          <w:i/>
          <w:color w:val="000000"/>
        </w:rPr>
        <w:t xml:space="preserve">(Pause </w:t>
      </w:r>
      <w:r w:rsidR="008526DA" w:rsidRPr="00F47461">
        <w:rPr>
          <w:rFonts w:eastAsia="Times New Roman" w:cstheme="minorHAnsi"/>
          <w:i/>
          <w:color w:val="000000"/>
        </w:rPr>
        <w:t xml:space="preserve">for </w:t>
      </w:r>
      <w:r w:rsidR="00004C28" w:rsidRPr="00F47461">
        <w:rPr>
          <w:rFonts w:eastAsia="Times New Roman" w:cstheme="minorHAnsi"/>
          <w:i/>
          <w:color w:val="000000"/>
        </w:rPr>
        <w:t>3 seconds)</w:t>
      </w:r>
    </w:p>
    <w:p w14:paraId="603824B7" w14:textId="77777777" w:rsidR="00004C28" w:rsidRPr="00F47461" w:rsidRDefault="00004C28" w:rsidP="00B550D8">
      <w:pPr>
        <w:spacing w:after="0" w:line="240" w:lineRule="auto"/>
        <w:ind w:left="714"/>
        <w:jc w:val="both"/>
        <w:rPr>
          <w:rFonts w:eastAsia="Times New Roman" w:cstheme="minorHAnsi"/>
          <w:color w:val="000000"/>
        </w:rPr>
      </w:pPr>
    </w:p>
    <w:p w14:paraId="64E5573F" w14:textId="1E1A45E2"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color w:val="000000"/>
        </w:rPr>
      </w:pPr>
      <w:r w:rsidRPr="00F47461">
        <w:rPr>
          <w:rFonts w:eastAsia="Times New Roman" w:cstheme="minorHAnsi"/>
          <w:color w:val="000000"/>
        </w:rPr>
        <w:t xml:space="preserve">Open your eyes again and, without moving your head, look sharply down toward your right hip or elbow for a few seconds. </w:t>
      </w:r>
      <w:r w:rsidRPr="00F47461">
        <w:rPr>
          <w:rFonts w:eastAsia="Times New Roman" w:cstheme="minorHAnsi"/>
          <w:i/>
          <w:color w:val="000000"/>
        </w:rPr>
        <w:t>(Pause</w:t>
      </w:r>
      <w:r w:rsidR="008526DA" w:rsidRPr="00F47461">
        <w:rPr>
          <w:rFonts w:eastAsia="Times New Roman" w:cstheme="minorHAnsi"/>
          <w:i/>
          <w:color w:val="000000"/>
        </w:rPr>
        <w:t xml:space="preserve"> for</w:t>
      </w:r>
      <w:r w:rsidRPr="00F47461">
        <w:rPr>
          <w:rFonts w:eastAsia="Times New Roman" w:cstheme="minorHAnsi"/>
          <w:i/>
          <w:color w:val="000000"/>
        </w:rPr>
        <w:t xml:space="preserve"> 3 seconds)</w:t>
      </w:r>
    </w:p>
    <w:p w14:paraId="4D50F2C3" w14:textId="77777777" w:rsidR="00004C28" w:rsidRPr="00F47461" w:rsidRDefault="00004C28" w:rsidP="00905F56">
      <w:pPr>
        <w:pStyle w:val="ListParagraph"/>
        <w:spacing w:line="240" w:lineRule="auto"/>
        <w:jc w:val="both"/>
        <w:rPr>
          <w:rFonts w:eastAsia="Times New Roman" w:cstheme="minorHAnsi"/>
          <w:color w:val="000000"/>
        </w:rPr>
      </w:pPr>
    </w:p>
    <w:p w14:paraId="357E0BBE" w14:textId="6D6A23C9"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i/>
          <w:color w:val="000000"/>
        </w:rPr>
      </w:pPr>
      <w:r w:rsidRPr="00F47461">
        <w:rPr>
          <w:rFonts w:eastAsia="Times New Roman" w:cstheme="minorHAnsi"/>
          <w:color w:val="000000"/>
        </w:rPr>
        <w:t xml:space="preserve">Now look sharply down toward your left side, again without moving your head. </w:t>
      </w:r>
      <w:r w:rsidRPr="00F47461">
        <w:rPr>
          <w:rFonts w:eastAsia="Times New Roman" w:cstheme="minorHAnsi"/>
          <w:i/>
          <w:color w:val="000000"/>
        </w:rPr>
        <w:t xml:space="preserve">(Pause </w:t>
      </w:r>
      <w:r w:rsidR="008526DA" w:rsidRPr="00F47461">
        <w:rPr>
          <w:rFonts w:eastAsia="Times New Roman" w:cstheme="minorHAnsi"/>
          <w:i/>
          <w:color w:val="000000"/>
        </w:rPr>
        <w:t xml:space="preserve">for </w:t>
      </w:r>
      <w:r w:rsidRPr="00F47461">
        <w:rPr>
          <w:rFonts w:eastAsia="Times New Roman" w:cstheme="minorHAnsi"/>
          <w:i/>
          <w:color w:val="000000"/>
        </w:rPr>
        <w:t>3 seconds)</w:t>
      </w:r>
    </w:p>
    <w:p w14:paraId="3F9536E3" w14:textId="77777777" w:rsidR="00004C28" w:rsidRPr="00F47461" w:rsidRDefault="00004C28" w:rsidP="00905F56">
      <w:pPr>
        <w:pStyle w:val="ListParagraph"/>
        <w:spacing w:line="240" w:lineRule="auto"/>
        <w:jc w:val="both"/>
        <w:rPr>
          <w:rFonts w:eastAsia="Times New Roman" w:cstheme="minorHAnsi"/>
          <w:color w:val="000000"/>
        </w:rPr>
      </w:pPr>
    </w:p>
    <w:p w14:paraId="5A678B83" w14:textId="47B98DE3"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color w:val="000000"/>
        </w:rPr>
      </w:pPr>
      <w:r w:rsidRPr="00F47461">
        <w:rPr>
          <w:rFonts w:eastAsia="Times New Roman" w:cstheme="minorHAnsi"/>
          <w:color w:val="000000"/>
        </w:rPr>
        <w:t xml:space="preserve">Repeat this right and left eye movement two more times while you tap and breathe. </w:t>
      </w:r>
      <w:r w:rsidRPr="00F47461">
        <w:rPr>
          <w:rFonts w:eastAsia="Times New Roman" w:cstheme="minorHAnsi"/>
          <w:i/>
          <w:color w:val="000000"/>
        </w:rPr>
        <w:t xml:space="preserve">(Pause </w:t>
      </w:r>
      <w:r w:rsidR="008526DA" w:rsidRPr="00F47461">
        <w:rPr>
          <w:rFonts w:eastAsia="Times New Roman" w:cstheme="minorHAnsi"/>
          <w:i/>
          <w:color w:val="000000"/>
        </w:rPr>
        <w:t xml:space="preserve">for </w:t>
      </w:r>
      <w:r w:rsidR="00D548C0" w:rsidRPr="00F47461">
        <w:rPr>
          <w:rFonts w:eastAsia="Times New Roman" w:cstheme="minorHAnsi"/>
          <w:i/>
          <w:color w:val="000000"/>
        </w:rPr>
        <w:t xml:space="preserve">5 </w:t>
      </w:r>
      <w:r w:rsidRPr="00F47461">
        <w:rPr>
          <w:rFonts w:eastAsia="Times New Roman" w:cstheme="minorHAnsi"/>
          <w:i/>
          <w:color w:val="000000"/>
        </w:rPr>
        <w:t>seconds)</w:t>
      </w:r>
    </w:p>
    <w:p w14:paraId="516013C1" w14:textId="77777777" w:rsidR="00004C28" w:rsidRPr="00F47461" w:rsidRDefault="00004C28" w:rsidP="00905F56">
      <w:pPr>
        <w:pStyle w:val="ListParagraph"/>
        <w:spacing w:line="240" w:lineRule="auto"/>
        <w:jc w:val="both"/>
        <w:rPr>
          <w:rFonts w:eastAsia="Times New Roman" w:cstheme="minorHAnsi"/>
          <w:color w:val="000000"/>
        </w:rPr>
      </w:pPr>
    </w:p>
    <w:p w14:paraId="6DE2B3EB" w14:textId="77D17587"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i/>
          <w:color w:val="000000"/>
        </w:rPr>
      </w:pPr>
      <w:r w:rsidRPr="00F47461">
        <w:rPr>
          <w:rFonts w:eastAsia="Times New Roman" w:cstheme="minorHAnsi"/>
          <w:color w:val="000000"/>
        </w:rPr>
        <w:t xml:space="preserve">Now roll your eyes in a circle, three times in one direction and then three times in the opposite direction. You might look to one side and then direct your eyes up the wall to the ceiling, across the ceiling, down the opposite wall, and across the floor. </w:t>
      </w:r>
      <w:r w:rsidRPr="00F47461">
        <w:rPr>
          <w:rFonts w:eastAsia="Times New Roman" w:cstheme="minorHAnsi"/>
          <w:i/>
          <w:color w:val="000000"/>
        </w:rPr>
        <w:t xml:space="preserve">(Pause </w:t>
      </w:r>
      <w:r w:rsidR="008526DA" w:rsidRPr="00F47461">
        <w:rPr>
          <w:rFonts w:eastAsia="Times New Roman" w:cstheme="minorHAnsi"/>
          <w:i/>
          <w:color w:val="000000"/>
        </w:rPr>
        <w:t xml:space="preserve">for </w:t>
      </w:r>
      <w:r w:rsidRPr="00F47461">
        <w:rPr>
          <w:rFonts w:eastAsia="Times New Roman" w:cstheme="minorHAnsi"/>
          <w:i/>
          <w:color w:val="000000"/>
        </w:rPr>
        <w:t>10 seconds)</w:t>
      </w:r>
      <w:r w:rsidRPr="00F47461">
        <w:rPr>
          <w:rFonts w:eastAsia="Times New Roman" w:cstheme="minorHAnsi"/>
          <w:color w:val="000000"/>
        </w:rPr>
        <w:t xml:space="preserve"> </w:t>
      </w:r>
    </w:p>
    <w:p w14:paraId="2D1D3249" w14:textId="77777777" w:rsidR="00004C28" w:rsidRPr="00F47461" w:rsidRDefault="00004C28" w:rsidP="00905F56">
      <w:pPr>
        <w:pStyle w:val="ListParagraph"/>
        <w:spacing w:line="240" w:lineRule="auto"/>
        <w:jc w:val="both"/>
        <w:rPr>
          <w:rFonts w:eastAsia="Times New Roman" w:cstheme="minorHAnsi"/>
          <w:color w:val="000000"/>
        </w:rPr>
      </w:pPr>
    </w:p>
    <w:p w14:paraId="541EF45C" w14:textId="630721B0"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color w:val="000000"/>
        </w:rPr>
      </w:pPr>
      <w:r w:rsidRPr="00F47461">
        <w:rPr>
          <w:rFonts w:eastAsia="Times New Roman" w:cstheme="minorHAnsi"/>
          <w:color w:val="000000"/>
        </w:rPr>
        <w:t xml:space="preserve">Continue to tap while you hum the tune </w:t>
      </w:r>
      <w:r w:rsidR="003A6435" w:rsidRPr="00F47461">
        <w:rPr>
          <w:rFonts w:eastAsia="Times New Roman" w:cstheme="minorHAnsi"/>
          <w:color w:val="000000"/>
        </w:rPr>
        <w:t>“Happy Birthday”</w:t>
      </w:r>
      <w:r w:rsidR="00BB2E73" w:rsidRPr="00F47461">
        <w:rPr>
          <w:rFonts w:eastAsia="Times New Roman" w:cstheme="minorHAnsi"/>
          <w:color w:val="000000"/>
        </w:rPr>
        <w:t>.</w:t>
      </w:r>
      <w:r w:rsidRPr="00F47461">
        <w:rPr>
          <w:rFonts w:eastAsia="Times New Roman" w:cstheme="minorHAnsi"/>
          <w:color w:val="000000"/>
        </w:rPr>
        <w:t xml:space="preserve"> </w:t>
      </w:r>
      <w:r w:rsidRPr="00F47461">
        <w:rPr>
          <w:rFonts w:eastAsia="Times New Roman" w:cstheme="minorHAnsi"/>
          <w:i/>
          <w:color w:val="000000"/>
        </w:rPr>
        <w:t xml:space="preserve">(Pause </w:t>
      </w:r>
      <w:r w:rsidR="008526DA" w:rsidRPr="00F47461">
        <w:rPr>
          <w:rFonts w:eastAsia="Times New Roman" w:cstheme="minorHAnsi"/>
          <w:i/>
          <w:color w:val="000000"/>
        </w:rPr>
        <w:t xml:space="preserve">for </w:t>
      </w:r>
      <w:r w:rsidRPr="00F47461">
        <w:rPr>
          <w:rFonts w:eastAsia="Times New Roman" w:cstheme="minorHAnsi"/>
          <w:i/>
          <w:color w:val="000000"/>
        </w:rPr>
        <w:t>5 seconds)</w:t>
      </w:r>
    </w:p>
    <w:p w14:paraId="42913F18" w14:textId="77777777" w:rsidR="00004C28" w:rsidRPr="00F47461" w:rsidRDefault="00004C28" w:rsidP="00905F56">
      <w:pPr>
        <w:pStyle w:val="ListParagraph"/>
        <w:spacing w:line="240" w:lineRule="auto"/>
        <w:jc w:val="both"/>
        <w:rPr>
          <w:rFonts w:eastAsia="Times New Roman" w:cstheme="minorHAnsi"/>
          <w:color w:val="000000"/>
        </w:rPr>
      </w:pPr>
    </w:p>
    <w:p w14:paraId="592E551B" w14:textId="64AEC170"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color w:val="000000"/>
        </w:rPr>
      </w:pPr>
      <w:r w:rsidRPr="00F47461">
        <w:rPr>
          <w:rFonts w:eastAsia="Times New Roman" w:cstheme="minorHAnsi"/>
          <w:color w:val="000000"/>
        </w:rPr>
        <w:t xml:space="preserve">Now </w:t>
      </w:r>
      <w:r w:rsidR="00CC7AE4" w:rsidRPr="00F47461">
        <w:rPr>
          <w:rFonts w:eastAsia="Times New Roman" w:cstheme="minorHAnsi"/>
          <w:color w:val="000000"/>
        </w:rPr>
        <w:t xml:space="preserve">quickly </w:t>
      </w:r>
      <w:r w:rsidRPr="00F47461">
        <w:rPr>
          <w:rFonts w:eastAsia="Times New Roman" w:cstheme="minorHAnsi"/>
          <w:color w:val="000000"/>
        </w:rPr>
        <w:t xml:space="preserve">count out loud to fifteen. </w:t>
      </w:r>
      <w:r w:rsidRPr="00F47461">
        <w:rPr>
          <w:rFonts w:eastAsia="Times New Roman" w:cstheme="minorHAnsi"/>
          <w:i/>
          <w:color w:val="000000"/>
        </w:rPr>
        <w:t xml:space="preserve">(Pause 5 seconds) </w:t>
      </w:r>
    </w:p>
    <w:p w14:paraId="6183E165" w14:textId="77777777" w:rsidR="00004C28" w:rsidRPr="00F47461" w:rsidRDefault="00004C28" w:rsidP="00905F56">
      <w:pPr>
        <w:pStyle w:val="ListParagraph"/>
        <w:spacing w:line="240" w:lineRule="auto"/>
        <w:jc w:val="both"/>
        <w:rPr>
          <w:rFonts w:eastAsia="Times New Roman" w:cstheme="minorHAnsi"/>
          <w:color w:val="000000"/>
        </w:rPr>
      </w:pPr>
    </w:p>
    <w:p w14:paraId="1B6AD1CF" w14:textId="74A06732" w:rsidR="00004C28" w:rsidRPr="00F47461" w:rsidRDefault="00004C28" w:rsidP="00905F56">
      <w:pPr>
        <w:pStyle w:val="ListParagraph"/>
        <w:numPr>
          <w:ilvl w:val="0"/>
          <w:numId w:val="11"/>
        </w:numPr>
        <w:tabs>
          <w:tab w:val="left" w:pos="357"/>
        </w:tabs>
        <w:spacing w:after="0" w:line="240" w:lineRule="auto"/>
        <w:ind w:left="714" w:hanging="357"/>
        <w:jc w:val="both"/>
        <w:rPr>
          <w:rFonts w:eastAsia="Times New Roman" w:cstheme="minorHAnsi"/>
          <w:color w:val="000000"/>
        </w:rPr>
      </w:pPr>
      <w:r w:rsidRPr="00F47461">
        <w:rPr>
          <w:rFonts w:eastAsia="Times New Roman" w:cstheme="minorHAnsi"/>
          <w:color w:val="000000"/>
        </w:rPr>
        <w:t xml:space="preserve">Hum the tune again while you continue to tap. </w:t>
      </w:r>
      <w:r w:rsidRPr="00F47461">
        <w:rPr>
          <w:rFonts w:eastAsia="Times New Roman" w:cstheme="minorHAnsi"/>
          <w:i/>
          <w:color w:val="000000"/>
        </w:rPr>
        <w:t xml:space="preserve">(Pause </w:t>
      </w:r>
      <w:r w:rsidR="008526DA" w:rsidRPr="00F47461">
        <w:rPr>
          <w:rFonts w:eastAsia="Times New Roman" w:cstheme="minorHAnsi"/>
          <w:i/>
          <w:color w:val="000000"/>
        </w:rPr>
        <w:t xml:space="preserve">for </w:t>
      </w:r>
      <w:r w:rsidRPr="00F47461">
        <w:rPr>
          <w:rFonts w:eastAsia="Times New Roman" w:cstheme="minorHAnsi"/>
          <w:i/>
          <w:color w:val="000000"/>
        </w:rPr>
        <w:t>5 seconds)</w:t>
      </w:r>
    </w:p>
    <w:p w14:paraId="6F7B97A6" w14:textId="77777777" w:rsidR="001436A6" w:rsidRPr="00F47461" w:rsidRDefault="001436A6" w:rsidP="00905F56">
      <w:pPr>
        <w:spacing w:after="0" w:line="240" w:lineRule="auto"/>
        <w:jc w:val="both"/>
        <w:rPr>
          <w:rFonts w:eastAsia="Times New Roman" w:cstheme="minorHAnsi"/>
          <w:color w:val="000000"/>
        </w:rPr>
      </w:pPr>
    </w:p>
    <w:p w14:paraId="04C451B4" w14:textId="7462514D" w:rsidR="00F33B7C" w:rsidRPr="00F47461" w:rsidRDefault="001436A6" w:rsidP="00905F56">
      <w:pPr>
        <w:spacing w:after="0" w:line="240" w:lineRule="auto"/>
        <w:jc w:val="both"/>
        <w:rPr>
          <w:rFonts w:eastAsia="Times New Roman" w:cstheme="minorHAnsi"/>
          <w:color w:val="000000"/>
        </w:rPr>
      </w:pPr>
      <w:r w:rsidRPr="00F47461">
        <w:rPr>
          <w:rFonts w:eastAsia="Times New Roman" w:cstheme="minorHAnsi"/>
          <w:color w:val="000000"/>
        </w:rPr>
        <w:t xml:space="preserve">Pause. Take a sip of </w:t>
      </w:r>
      <w:r w:rsidR="00820B21" w:rsidRPr="00F47461">
        <w:rPr>
          <w:rFonts w:eastAsia="Times New Roman" w:cstheme="minorHAnsi"/>
          <w:color w:val="000000"/>
        </w:rPr>
        <w:t xml:space="preserve">purified </w:t>
      </w:r>
      <w:r w:rsidRPr="00F47461">
        <w:rPr>
          <w:rFonts w:eastAsia="Times New Roman" w:cstheme="minorHAnsi"/>
          <w:color w:val="000000"/>
        </w:rPr>
        <w:t>water and relax. After the meeting</w:t>
      </w:r>
      <w:r w:rsidR="00073F5A" w:rsidRPr="00F47461">
        <w:rPr>
          <w:rFonts w:eastAsia="Times New Roman" w:cstheme="minorHAnsi"/>
          <w:color w:val="000000"/>
        </w:rPr>
        <w:t>,</w:t>
      </w:r>
      <w:r w:rsidRPr="00F47461">
        <w:rPr>
          <w:rFonts w:eastAsia="Times New Roman" w:cstheme="minorHAnsi"/>
          <w:color w:val="000000"/>
        </w:rPr>
        <w:t xml:space="preserve"> you </w:t>
      </w:r>
      <w:r w:rsidR="00C15CBA" w:rsidRPr="00F47461">
        <w:rPr>
          <w:rFonts w:eastAsia="Times New Roman" w:cstheme="minorHAnsi"/>
          <w:color w:val="000000"/>
        </w:rPr>
        <w:t xml:space="preserve">can </w:t>
      </w:r>
      <w:r w:rsidRPr="00F47461">
        <w:rPr>
          <w:rFonts w:eastAsia="Times New Roman" w:cstheme="minorHAnsi"/>
          <w:color w:val="000000"/>
        </w:rPr>
        <w:t xml:space="preserve">finish up </w:t>
      </w:r>
      <w:r w:rsidR="00635739" w:rsidRPr="00F47461">
        <w:rPr>
          <w:rFonts w:eastAsia="Times New Roman" w:cstheme="minorHAnsi"/>
          <w:color w:val="000000"/>
        </w:rPr>
        <w:t>your tap</w:t>
      </w:r>
      <w:r w:rsidR="004C4A0B" w:rsidRPr="00F47461">
        <w:rPr>
          <w:rFonts w:eastAsia="Times New Roman" w:cstheme="minorHAnsi"/>
          <w:color w:val="000000"/>
        </w:rPr>
        <w:t xml:space="preserve"> </w:t>
      </w:r>
      <w:r w:rsidRPr="00F47461">
        <w:rPr>
          <w:rFonts w:eastAsia="Times New Roman" w:cstheme="minorHAnsi"/>
          <w:color w:val="000000"/>
        </w:rPr>
        <w:t>by repeating</w:t>
      </w:r>
      <w:r w:rsidR="00D62FF0" w:rsidRPr="00F47461">
        <w:rPr>
          <w:rFonts w:eastAsia="Times New Roman" w:cstheme="minorHAnsi"/>
          <w:color w:val="000000"/>
        </w:rPr>
        <w:t xml:space="preserve"> the first series</w:t>
      </w:r>
      <w:r w:rsidR="00AF795F" w:rsidRPr="00F47461">
        <w:rPr>
          <w:rFonts w:eastAsia="Times New Roman" w:cstheme="minorHAnsi"/>
          <w:color w:val="000000"/>
        </w:rPr>
        <w:t xml:space="preserve">, </w:t>
      </w:r>
      <w:r w:rsidR="00C15CBA" w:rsidRPr="00F47461">
        <w:rPr>
          <w:rFonts w:eastAsia="Times New Roman" w:cstheme="minorHAnsi"/>
          <w:color w:val="000000"/>
        </w:rPr>
        <w:t>which we</w:t>
      </w:r>
      <w:r w:rsidR="005F1CE8" w:rsidRPr="00F47461">
        <w:rPr>
          <w:rFonts w:eastAsia="Times New Roman" w:cstheme="minorHAnsi"/>
          <w:color w:val="000000"/>
        </w:rPr>
        <w:t xml:space="preserve"> learned </w:t>
      </w:r>
      <w:r w:rsidR="00F47461" w:rsidRPr="00F47461">
        <w:rPr>
          <w:rFonts w:eastAsia="Times New Roman" w:cstheme="minorHAnsi"/>
          <w:color w:val="000000"/>
        </w:rPr>
        <w:t xml:space="preserve">in the </w:t>
      </w:r>
      <w:r w:rsidR="005F1CE8" w:rsidRPr="00F47461">
        <w:rPr>
          <w:rFonts w:eastAsia="Times New Roman" w:cstheme="minorHAnsi"/>
          <w:color w:val="000000"/>
        </w:rPr>
        <w:t xml:space="preserve">last </w:t>
      </w:r>
      <w:r w:rsidR="000E13A3" w:rsidRPr="00F47461">
        <w:rPr>
          <w:rFonts w:eastAsia="Times New Roman" w:cstheme="minorHAnsi"/>
          <w:color w:val="000000"/>
        </w:rPr>
        <w:t>lesson</w:t>
      </w:r>
      <w:r w:rsidRPr="00F47461">
        <w:rPr>
          <w:rFonts w:eastAsia="Times New Roman" w:cstheme="minorHAnsi"/>
          <w:color w:val="000000"/>
        </w:rPr>
        <w:t>.</w:t>
      </w:r>
      <w:r w:rsidR="00223278" w:rsidRPr="00F47461" w:rsidDel="00223278">
        <w:rPr>
          <w:rFonts w:eastAsia="Times New Roman" w:cstheme="minorHAnsi"/>
          <w:color w:val="000000"/>
        </w:rPr>
        <w:t xml:space="preserve"> </w:t>
      </w:r>
      <w:r w:rsidR="00F33B7C" w:rsidRPr="00F47461">
        <w:rPr>
          <w:rFonts w:eastAsia="Times New Roman" w:cstheme="minorHAnsi"/>
          <w:color w:val="000000"/>
        </w:rPr>
        <w:t xml:space="preserve">Use </w:t>
      </w:r>
      <w:r w:rsidR="00175BAE" w:rsidRPr="00F47461">
        <w:rPr>
          <w:rFonts w:eastAsia="Times New Roman" w:cstheme="minorHAnsi"/>
          <w:color w:val="000000"/>
        </w:rPr>
        <w:t xml:space="preserve">the </w:t>
      </w:r>
      <w:r w:rsidR="00CB3F90" w:rsidRPr="00F47461">
        <w:rPr>
          <w:rFonts w:eastAsia="Times New Roman" w:cstheme="minorHAnsi"/>
          <w:b/>
          <w:color w:val="000000"/>
        </w:rPr>
        <w:t>T</w:t>
      </w:r>
      <w:r w:rsidR="00F33B7C" w:rsidRPr="00F47461">
        <w:rPr>
          <w:rFonts w:eastAsia="Times New Roman" w:cstheme="minorHAnsi"/>
          <w:b/>
          <w:color w:val="000000"/>
        </w:rPr>
        <w:t xml:space="preserve">apping </w:t>
      </w:r>
      <w:r w:rsidR="00073F5A" w:rsidRPr="00F47461">
        <w:rPr>
          <w:rFonts w:eastAsia="Times New Roman" w:cstheme="minorHAnsi"/>
          <w:b/>
          <w:color w:val="000000"/>
        </w:rPr>
        <w:t>P</w:t>
      </w:r>
      <w:r w:rsidR="00F33B7C" w:rsidRPr="00F47461">
        <w:rPr>
          <w:rFonts w:eastAsia="Times New Roman" w:cstheme="minorHAnsi"/>
          <w:b/>
          <w:color w:val="000000"/>
        </w:rPr>
        <w:t>rotocol</w:t>
      </w:r>
      <w:r w:rsidR="00F33B7C" w:rsidRPr="00F47461">
        <w:rPr>
          <w:rFonts w:eastAsia="Times New Roman" w:cstheme="minorHAnsi"/>
          <w:color w:val="000000"/>
        </w:rPr>
        <w:t xml:space="preserve"> to take on your battle for today.</w:t>
      </w:r>
      <w:r w:rsidR="0081566B" w:rsidRPr="00F47461">
        <w:rPr>
          <w:rFonts w:eastAsia="Times New Roman" w:cstheme="minorHAnsi"/>
          <w:color w:val="000000"/>
        </w:rPr>
        <w:t xml:space="preserve"> </w:t>
      </w:r>
      <w:r w:rsidR="00707D13" w:rsidRPr="00F47461">
        <w:rPr>
          <w:rFonts w:eastAsia="Times New Roman" w:cstheme="minorHAnsi"/>
          <w:color w:val="000000"/>
        </w:rPr>
        <w:t>To prepare f</w:t>
      </w:r>
      <w:r w:rsidR="0081566B" w:rsidRPr="00F47461">
        <w:rPr>
          <w:rFonts w:eastAsia="Times New Roman" w:cstheme="minorHAnsi"/>
          <w:color w:val="000000"/>
        </w:rPr>
        <w:t xml:space="preserve">or </w:t>
      </w:r>
      <w:r w:rsidR="005351EF" w:rsidRPr="00F47461">
        <w:rPr>
          <w:rFonts w:eastAsia="Times New Roman" w:cstheme="minorHAnsi"/>
          <w:color w:val="000000"/>
        </w:rPr>
        <w:t>our next lesson</w:t>
      </w:r>
      <w:r w:rsidR="005B4CCE" w:rsidRPr="00F47461">
        <w:rPr>
          <w:rFonts w:eastAsia="Times New Roman" w:cstheme="minorHAnsi"/>
          <w:color w:val="000000"/>
        </w:rPr>
        <w:t>,</w:t>
      </w:r>
      <w:r w:rsidR="00D43FCC" w:rsidRPr="00F47461">
        <w:rPr>
          <w:rFonts w:eastAsia="Times New Roman" w:cstheme="minorHAnsi"/>
          <w:color w:val="000000"/>
        </w:rPr>
        <w:t xml:space="preserve"> print out the</w:t>
      </w:r>
      <w:r w:rsidR="00D43FCC" w:rsidRPr="00F47461">
        <w:rPr>
          <w:rFonts w:eastAsia="Times New Roman" w:cstheme="minorHAnsi"/>
          <w:i/>
          <w:color w:val="000000"/>
        </w:rPr>
        <w:t xml:space="preserve"> </w:t>
      </w:r>
      <w:r w:rsidR="00D43FCC" w:rsidRPr="00F47461">
        <w:rPr>
          <w:rFonts w:eastAsia="Times New Roman" w:cstheme="minorHAnsi"/>
          <w:b/>
          <w:color w:val="000000"/>
        </w:rPr>
        <w:t xml:space="preserve">Two Paths </w:t>
      </w:r>
      <w:r w:rsidR="00B20B23" w:rsidRPr="00F47461">
        <w:rPr>
          <w:rFonts w:eastAsia="Times New Roman" w:cstheme="minorHAnsi"/>
          <w:b/>
          <w:color w:val="000000"/>
        </w:rPr>
        <w:t>Flowchart</w:t>
      </w:r>
      <w:r w:rsidR="00956474" w:rsidRPr="00F47461">
        <w:rPr>
          <w:rFonts w:eastAsia="Times New Roman" w:cstheme="minorHAnsi"/>
          <w:color w:val="000000"/>
        </w:rPr>
        <w:t xml:space="preserve"> and add it to</w:t>
      </w:r>
      <w:r w:rsidR="0081566B" w:rsidRPr="00F47461">
        <w:rPr>
          <w:rFonts w:eastAsia="Times New Roman" w:cstheme="minorHAnsi"/>
          <w:color w:val="000000"/>
        </w:rPr>
        <w:t xml:space="preserve"> your KF </w:t>
      </w:r>
      <w:r w:rsidR="00C21E1B" w:rsidRPr="00F47461">
        <w:rPr>
          <w:rFonts w:eastAsia="Times New Roman" w:cstheme="minorHAnsi"/>
          <w:color w:val="000000"/>
        </w:rPr>
        <w:t xml:space="preserve">ring </w:t>
      </w:r>
      <w:r w:rsidR="0081566B" w:rsidRPr="00F47461">
        <w:rPr>
          <w:rFonts w:eastAsia="Times New Roman" w:cstheme="minorHAnsi"/>
          <w:color w:val="000000"/>
        </w:rPr>
        <w:t>binder</w:t>
      </w:r>
      <w:r w:rsidR="00270437" w:rsidRPr="00F47461">
        <w:rPr>
          <w:rFonts w:eastAsia="Times New Roman" w:cstheme="minorHAnsi"/>
          <w:color w:val="000000"/>
        </w:rPr>
        <w:t>.</w:t>
      </w:r>
    </w:p>
    <w:p w14:paraId="7A7F2241" w14:textId="77777777" w:rsidR="001436A6" w:rsidRPr="00F47461" w:rsidRDefault="001436A6" w:rsidP="00905F56">
      <w:pPr>
        <w:spacing w:after="0" w:line="240" w:lineRule="auto"/>
        <w:jc w:val="both"/>
        <w:rPr>
          <w:rFonts w:eastAsia="Times New Roman" w:cstheme="minorHAnsi"/>
          <w:color w:val="000000"/>
        </w:rPr>
      </w:pPr>
    </w:p>
    <w:p w14:paraId="7A521CD5" w14:textId="77777777" w:rsidR="0081566B" w:rsidRPr="00F47461" w:rsidRDefault="00D43FCC" w:rsidP="00905F56">
      <w:pPr>
        <w:spacing w:after="0" w:line="240" w:lineRule="auto"/>
        <w:jc w:val="both"/>
        <w:rPr>
          <w:rFonts w:eastAsia="Times New Roman" w:cstheme="minorHAnsi"/>
          <w:color w:val="000000"/>
        </w:rPr>
      </w:pPr>
      <w:r w:rsidRPr="00F47461">
        <w:rPr>
          <w:rFonts w:eastAsia="Times New Roman" w:cstheme="minorHAnsi"/>
          <w:color w:val="000000"/>
        </w:rPr>
        <w:t xml:space="preserve">Our prayer might go something like this: </w:t>
      </w:r>
    </w:p>
    <w:p w14:paraId="3B291615" w14:textId="77777777" w:rsidR="001436A6" w:rsidRPr="00F47461" w:rsidRDefault="001436A6" w:rsidP="00905F56">
      <w:pPr>
        <w:spacing w:after="0" w:line="240" w:lineRule="auto"/>
        <w:jc w:val="both"/>
        <w:rPr>
          <w:rFonts w:eastAsia="Times New Roman" w:cstheme="minorHAnsi"/>
          <w:color w:val="000000"/>
        </w:rPr>
      </w:pPr>
    </w:p>
    <w:p w14:paraId="32410377" w14:textId="2E48D41D" w:rsidR="004D47C2" w:rsidRPr="00F47461" w:rsidRDefault="00F33B7C" w:rsidP="00905F56">
      <w:pPr>
        <w:spacing w:after="0" w:line="240" w:lineRule="auto"/>
        <w:jc w:val="center"/>
        <w:rPr>
          <w:rFonts w:eastAsia="Times New Roman" w:cstheme="minorHAnsi"/>
          <w:i/>
          <w:color w:val="000000"/>
        </w:rPr>
      </w:pPr>
      <w:r w:rsidRPr="00F47461">
        <w:rPr>
          <w:rFonts w:eastAsia="Times New Roman" w:cstheme="minorHAnsi"/>
          <w:i/>
          <w:color w:val="000000"/>
        </w:rPr>
        <w:t xml:space="preserve">Coach and Father, </w:t>
      </w:r>
      <w:r w:rsidR="0081566B" w:rsidRPr="00F47461">
        <w:rPr>
          <w:rFonts w:eastAsia="Times New Roman" w:cstheme="minorHAnsi"/>
          <w:i/>
          <w:color w:val="000000"/>
        </w:rPr>
        <w:t>help me</w:t>
      </w:r>
      <w:r w:rsidR="00EE3323" w:rsidRPr="00F47461">
        <w:rPr>
          <w:rFonts w:eastAsia="Times New Roman" w:cstheme="minorHAnsi"/>
          <w:i/>
          <w:color w:val="000000"/>
        </w:rPr>
        <w:t xml:space="preserve"> stop running</w:t>
      </w:r>
      <w:r w:rsidR="00C251BD" w:rsidRPr="00F47461">
        <w:rPr>
          <w:rFonts w:eastAsia="Times New Roman" w:cstheme="minorHAnsi"/>
          <w:i/>
          <w:color w:val="000000"/>
        </w:rPr>
        <w:t xml:space="preserve"> away</w:t>
      </w:r>
      <w:r w:rsidR="0081566B" w:rsidRPr="00F47461">
        <w:rPr>
          <w:rFonts w:eastAsia="Times New Roman" w:cstheme="minorHAnsi"/>
          <w:i/>
          <w:color w:val="000000"/>
        </w:rPr>
        <w:t xml:space="preserve"> from my</w:t>
      </w:r>
      <w:r w:rsidR="00EE3323" w:rsidRPr="00F47461">
        <w:rPr>
          <w:rFonts w:eastAsia="Times New Roman" w:cstheme="minorHAnsi"/>
          <w:i/>
          <w:color w:val="000000"/>
        </w:rPr>
        <w:t xml:space="preserve"> weaknesses. </w:t>
      </w:r>
      <w:r w:rsidR="00D43FCC" w:rsidRPr="00F47461">
        <w:rPr>
          <w:rFonts w:eastAsia="Times New Roman" w:cstheme="minorHAnsi"/>
          <w:i/>
          <w:color w:val="000000"/>
        </w:rPr>
        <w:t>(Repeat)</w:t>
      </w:r>
    </w:p>
    <w:p w14:paraId="032EABEC" w14:textId="77777777" w:rsidR="004D47C2" w:rsidRPr="00F47461" w:rsidRDefault="004D47C2" w:rsidP="00905F56">
      <w:pPr>
        <w:spacing w:after="0" w:line="240" w:lineRule="auto"/>
        <w:jc w:val="both"/>
        <w:rPr>
          <w:rFonts w:eastAsia="Times New Roman" w:cstheme="minorHAnsi"/>
          <w:color w:val="000000"/>
        </w:rPr>
      </w:pPr>
    </w:p>
    <w:p w14:paraId="30863F59" w14:textId="77777777" w:rsidR="004D47C2" w:rsidRPr="00F47461" w:rsidRDefault="004D47C2" w:rsidP="00905F56">
      <w:pPr>
        <w:spacing w:after="0" w:line="240" w:lineRule="auto"/>
        <w:jc w:val="both"/>
        <w:rPr>
          <w:rFonts w:eastAsia="Times New Roman" w:cstheme="minorHAnsi"/>
          <w:color w:val="000000"/>
        </w:rPr>
      </w:pPr>
      <w:r w:rsidRPr="00F47461">
        <w:rPr>
          <w:rFonts w:eastAsia="Times New Roman" w:cstheme="minorHAnsi"/>
          <w:color w:val="000000"/>
        </w:rPr>
        <w:t>Take a deep breath.</w:t>
      </w:r>
    </w:p>
    <w:p w14:paraId="7D8C5583" w14:textId="3A420635" w:rsidR="00570E0C" w:rsidRPr="00F47461" w:rsidRDefault="00570E0C" w:rsidP="00570E0C">
      <w:pPr>
        <w:pStyle w:val="NormalWeb"/>
        <w:spacing w:before="0" w:beforeAutospacing="0" w:after="0" w:afterAutospacing="0"/>
        <w:jc w:val="both"/>
        <w:rPr>
          <w:rFonts w:asciiTheme="minorHAnsi" w:hAnsiTheme="minorHAnsi" w:cstheme="minorHAnsi"/>
          <w:i/>
          <w:sz w:val="22"/>
          <w:szCs w:val="22"/>
        </w:rPr>
      </w:pPr>
      <w:r w:rsidRPr="00F47461">
        <w:rPr>
          <w:rFonts w:asciiTheme="minorHAnsi" w:hAnsiTheme="minorHAnsi" w:cstheme="minorHAnsi"/>
          <w:i/>
          <w:sz w:val="22"/>
          <w:szCs w:val="22"/>
        </w:rPr>
        <w:t xml:space="preserve">(If time permits, ask, “Does anyone have comments or questions about </w:t>
      </w:r>
      <w:r w:rsidR="0006213E" w:rsidRPr="00F47461">
        <w:rPr>
          <w:rFonts w:asciiTheme="minorHAnsi" w:hAnsiTheme="minorHAnsi" w:cstheme="minorHAnsi"/>
          <w:i/>
          <w:sz w:val="22"/>
          <w:szCs w:val="22"/>
        </w:rPr>
        <w:t>the</w:t>
      </w:r>
      <w:r w:rsidRPr="00F47461">
        <w:rPr>
          <w:rFonts w:asciiTheme="minorHAnsi" w:hAnsiTheme="minorHAnsi" w:cstheme="minorHAnsi"/>
          <w:i/>
          <w:sz w:val="22"/>
          <w:szCs w:val="22"/>
        </w:rPr>
        <w:t xml:space="preserve"> </w:t>
      </w:r>
      <w:r w:rsidR="00746BE3" w:rsidRPr="00F47461">
        <w:rPr>
          <w:rFonts w:asciiTheme="minorHAnsi" w:hAnsiTheme="minorHAnsi" w:cstheme="minorHAnsi"/>
          <w:i/>
          <w:sz w:val="22"/>
          <w:szCs w:val="22"/>
        </w:rPr>
        <w:t>Toolbox</w:t>
      </w:r>
      <w:r w:rsidRPr="00F47461">
        <w:rPr>
          <w:rFonts w:asciiTheme="minorHAnsi" w:hAnsiTheme="minorHAnsi" w:cstheme="minorHAnsi"/>
          <w:i/>
          <w:sz w:val="22"/>
          <w:szCs w:val="22"/>
        </w:rPr>
        <w:t>?”)</w:t>
      </w:r>
    </w:p>
    <w:p w14:paraId="27E658C4" w14:textId="77777777" w:rsidR="00237A10" w:rsidRPr="00F47461" w:rsidRDefault="00237A10" w:rsidP="00905F56">
      <w:pPr>
        <w:spacing w:after="0" w:line="240" w:lineRule="auto"/>
        <w:jc w:val="both"/>
        <w:rPr>
          <w:rFonts w:eastAsia="Times New Roman" w:cstheme="minorHAnsi"/>
          <w:b/>
          <w:color w:val="000000"/>
        </w:rPr>
      </w:pPr>
    </w:p>
    <w:p w14:paraId="0AA1EA31" w14:textId="60975009" w:rsidR="00285B9A" w:rsidRPr="00F47461" w:rsidRDefault="001436A6" w:rsidP="00905F56">
      <w:pPr>
        <w:spacing w:after="0" w:line="240" w:lineRule="auto"/>
        <w:jc w:val="both"/>
        <w:rPr>
          <w:b/>
        </w:rPr>
      </w:pPr>
      <w:r w:rsidRPr="00F47461">
        <w:rPr>
          <w:b/>
        </w:rPr>
        <w:t>0:30</w:t>
      </w:r>
      <w:r w:rsidR="00285B9A" w:rsidRPr="00F47461">
        <w:rPr>
          <w:b/>
        </w:rPr>
        <w:tab/>
        <w:t>SHARING</w:t>
      </w:r>
    </w:p>
    <w:p w14:paraId="00A21DEA" w14:textId="77777777" w:rsidR="001436A6" w:rsidRPr="00F47461" w:rsidRDefault="001436A6" w:rsidP="00905F56">
      <w:pPr>
        <w:spacing w:after="0" w:line="240" w:lineRule="auto"/>
        <w:jc w:val="both"/>
        <w:rPr>
          <w:b/>
        </w:rPr>
      </w:pPr>
    </w:p>
    <w:p w14:paraId="666251C1" w14:textId="77777777" w:rsidR="00285B9A" w:rsidRPr="00F47461" w:rsidRDefault="00707D13" w:rsidP="00905F56">
      <w:pPr>
        <w:spacing w:after="0" w:line="240" w:lineRule="auto"/>
        <w:jc w:val="both"/>
        <w:rPr>
          <w:b/>
        </w:rPr>
      </w:pPr>
      <w:r w:rsidRPr="00F47461">
        <w:rPr>
          <w:b/>
        </w:rPr>
        <w:t>1:00</w:t>
      </w:r>
      <w:r w:rsidR="00285B9A" w:rsidRPr="00F47461">
        <w:rPr>
          <w:b/>
        </w:rPr>
        <w:tab/>
        <w:t>BIBLE TEACHING</w:t>
      </w:r>
    </w:p>
    <w:p w14:paraId="64E73859" w14:textId="77777777" w:rsidR="001436A6" w:rsidRPr="00F47461" w:rsidRDefault="001436A6" w:rsidP="00905F56">
      <w:pPr>
        <w:spacing w:after="0" w:line="240" w:lineRule="auto"/>
        <w:jc w:val="both"/>
        <w:rPr>
          <w:b/>
        </w:rPr>
      </w:pPr>
    </w:p>
    <w:p w14:paraId="27C38DAC" w14:textId="43812E30" w:rsidR="000361FE" w:rsidRPr="00F47461" w:rsidRDefault="00140CF3" w:rsidP="00905F56">
      <w:pPr>
        <w:spacing w:after="0" w:line="240" w:lineRule="auto"/>
        <w:jc w:val="both"/>
        <w:rPr>
          <w:iCs/>
        </w:rPr>
      </w:pPr>
      <w:r w:rsidRPr="00F47461">
        <w:rPr>
          <w:iCs/>
        </w:rPr>
        <w:t xml:space="preserve">Let’s go back to </w:t>
      </w:r>
      <w:r w:rsidR="00805A32" w:rsidRPr="00F47461">
        <w:rPr>
          <w:iCs/>
        </w:rPr>
        <w:t xml:space="preserve">our beautiful </w:t>
      </w:r>
      <w:r w:rsidR="00317539" w:rsidRPr="00F47461">
        <w:rPr>
          <w:iCs/>
        </w:rPr>
        <w:t xml:space="preserve">passage </w:t>
      </w:r>
      <w:r w:rsidR="001436A6" w:rsidRPr="00F47461">
        <w:rPr>
          <w:iCs/>
        </w:rPr>
        <w:t>in</w:t>
      </w:r>
      <w:r w:rsidR="00073F5A" w:rsidRPr="00F47461">
        <w:rPr>
          <w:iCs/>
        </w:rPr>
        <w:t xml:space="preserve"> the first chapter of</w:t>
      </w:r>
      <w:r w:rsidR="001436A6" w:rsidRPr="00F47461">
        <w:rPr>
          <w:iCs/>
        </w:rPr>
        <w:t xml:space="preserve"> </w:t>
      </w:r>
      <w:r w:rsidR="00016CE1" w:rsidRPr="00F47461">
        <w:rPr>
          <w:iCs/>
        </w:rPr>
        <w:t>James</w:t>
      </w:r>
      <w:r w:rsidR="00805A32" w:rsidRPr="00F47461">
        <w:rPr>
          <w:iCs/>
        </w:rPr>
        <w:t xml:space="preserve">. </w:t>
      </w:r>
      <w:r w:rsidR="005D5D63" w:rsidRPr="00F47461">
        <w:rPr>
          <w:iCs/>
        </w:rPr>
        <w:t>This</w:t>
      </w:r>
      <w:r w:rsidR="00270437" w:rsidRPr="00F47461">
        <w:rPr>
          <w:iCs/>
        </w:rPr>
        <w:t xml:space="preserve"> </w:t>
      </w:r>
      <w:r w:rsidRPr="00F47461">
        <w:rPr>
          <w:iCs/>
        </w:rPr>
        <w:t xml:space="preserve">is </w:t>
      </w:r>
      <w:r w:rsidR="00635739" w:rsidRPr="00F47461">
        <w:rPr>
          <w:iCs/>
        </w:rPr>
        <w:t xml:space="preserve">my </w:t>
      </w:r>
      <w:r w:rsidRPr="00F47461">
        <w:rPr>
          <w:iCs/>
        </w:rPr>
        <w:t>translation</w:t>
      </w:r>
      <w:r w:rsidR="005D5D63" w:rsidRPr="00F47461">
        <w:rPr>
          <w:iCs/>
        </w:rPr>
        <w:t xml:space="preserve"> of </w:t>
      </w:r>
      <w:r w:rsidR="005D5D63" w:rsidRPr="00F47461">
        <w:rPr>
          <w:b/>
          <w:iCs/>
        </w:rPr>
        <w:t>James 1:2–4</w:t>
      </w:r>
      <w:r w:rsidR="00D548C0" w:rsidRPr="00F47461">
        <w:rPr>
          <w:iCs/>
        </w:rPr>
        <w:t>, with a little paraphrase.</w:t>
      </w:r>
    </w:p>
    <w:p w14:paraId="504FD451" w14:textId="77777777" w:rsidR="00D44F12" w:rsidRPr="001B4E6E" w:rsidRDefault="00D44F12" w:rsidP="00D44F12">
      <w:pPr>
        <w:widowControl w:val="0"/>
        <w:spacing w:after="0" w:line="240" w:lineRule="auto"/>
        <w:ind w:left="720" w:right="720"/>
        <w:jc w:val="both"/>
        <w:rPr>
          <w:iCs/>
        </w:rPr>
      </w:pPr>
      <w:bookmarkStart w:id="16" w:name="_Hlk101427513"/>
      <w:r w:rsidRPr="009307D6">
        <w:rPr>
          <w:bCs/>
          <w:iCs/>
          <w:vertAlign w:val="superscript"/>
        </w:rPr>
        <w:lastRenderedPageBreak/>
        <w:t>2</w:t>
      </w:r>
      <w:r w:rsidRPr="009307D6">
        <w:rPr>
          <w:iCs/>
        </w:rPr>
        <w:t xml:space="preserve">Guide yourselves into all joy, my siblings, when you fall into and are surrounded by all </w:t>
      </w:r>
      <w:r w:rsidRPr="001B4E6E">
        <w:rPr>
          <w:iCs/>
        </w:rPr>
        <w:t xml:space="preserve">kinds of experiments, </w:t>
      </w:r>
      <w:r w:rsidRPr="001B4E6E">
        <w:rPr>
          <w:bCs/>
          <w:iCs/>
          <w:vertAlign w:val="superscript"/>
        </w:rPr>
        <w:t>3</w:t>
      </w:r>
      <w:r w:rsidRPr="001B4E6E">
        <w:rPr>
          <w:iCs/>
        </w:rPr>
        <w:t xml:space="preserve">knowing that these experiments examine what you trust and act upon. They also grow your ability to remain under examination in future experiments, experiments that will further explore your ever-expanding potential. </w:t>
      </w:r>
      <w:r w:rsidRPr="001B4E6E">
        <w:rPr>
          <w:bCs/>
          <w:iCs/>
          <w:vertAlign w:val="superscript"/>
        </w:rPr>
        <w:t>4</w:t>
      </w:r>
      <w:r w:rsidRPr="001B4E6E">
        <w:rPr>
          <w:iCs/>
        </w:rPr>
        <w:t>Give this growing ability of endurance a chance to accomplish its purpose, which is to make you a mature and complete person, lacking nothing, fully equipped for your joy and mission.</w:t>
      </w:r>
    </w:p>
    <w:bookmarkEnd w:id="16"/>
    <w:p w14:paraId="5675D043" w14:textId="77777777" w:rsidR="00270437" w:rsidRPr="00F47461" w:rsidRDefault="00270437" w:rsidP="00905F56">
      <w:pPr>
        <w:spacing w:after="0" w:line="240" w:lineRule="auto"/>
        <w:jc w:val="both"/>
        <w:rPr>
          <w:iCs/>
        </w:rPr>
      </w:pPr>
    </w:p>
    <w:p w14:paraId="1F14C15D" w14:textId="2AFA2355" w:rsidR="006064AD" w:rsidRPr="00F47461" w:rsidRDefault="006064AD" w:rsidP="00905F56">
      <w:pPr>
        <w:spacing w:after="0" w:line="240" w:lineRule="auto"/>
        <w:jc w:val="both"/>
        <w:rPr>
          <w:iCs/>
        </w:rPr>
      </w:pPr>
      <w:r w:rsidRPr="00F47461">
        <w:rPr>
          <w:iCs/>
        </w:rPr>
        <w:t>Take a deep breath.</w:t>
      </w:r>
    </w:p>
    <w:p w14:paraId="592A4985" w14:textId="77777777" w:rsidR="005351EF" w:rsidRPr="00F47461" w:rsidRDefault="005351EF" w:rsidP="00905F56">
      <w:pPr>
        <w:spacing w:after="0" w:line="240" w:lineRule="auto"/>
        <w:jc w:val="both"/>
        <w:rPr>
          <w:iCs/>
        </w:rPr>
      </w:pPr>
    </w:p>
    <w:p w14:paraId="2B8549E2" w14:textId="7F9771EE" w:rsidR="0081566B" w:rsidRPr="00F47461" w:rsidRDefault="008978E1" w:rsidP="00905F56">
      <w:pPr>
        <w:spacing w:after="0" w:line="240" w:lineRule="auto"/>
        <w:jc w:val="both"/>
        <w:rPr>
          <w:iCs/>
        </w:rPr>
      </w:pPr>
      <w:r w:rsidRPr="00F47461">
        <w:rPr>
          <w:iCs/>
        </w:rPr>
        <w:t>My first</w:t>
      </w:r>
      <w:r w:rsidR="001436A6" w:rsidRPr="00F47461">
        <w:rPr>
          <w:iCs/>
        </w:rPr>
        <w:t xml:space="preserve"> point is often the most </w:t>
      </w:r>
      <w:r w:rsidR="0081566B" w:rsidRPr="00F47461">
        <w:rPr>
          <w:iCs/>
        </w:rPr>
        <w:t>difficult to rem</w:t>
      </w:r>
      <w:r w:rsidR="00016CE1" w:rsidRPr="00F47461">
        <w:rPr>
          <w:iCs/>
        </w:rPr>
        <w:t>ember.</w:t>
      </w:r>
    </w:p>
    <w:p w14:paraId="16C35941" w14:textId="77777777" w:rsidR="00FF650E" w:rsidRPr="00F47461" w:rsidRDefault="00FF650E" w:rsidP="00905F56">
      <w:pPr>
        <w:spacing w:after="0" w:line="240" w:lineRule="auto"/>
        <w:jc w:val="both"/>
        <w:rPr>
          <w:iCs/>
        </w:rPr>
      </w:pPr>
    </w:p>
    <w:p w14:paraId="6FC86A4B" w14:textId="625A9834" w:rsidR="00B80D0A" w:rsidRPr="00F47461" w:rsidRDefault="007D1F9E" w:rsidP="00905F56">
      <w:pPr>
        <w:pStyle w:val="ListParagraph"/>
        <w:widowControl w:val="0"/>
        <w:numPr>
          <w:ilvl w:val="0"/>
          <w:numId w:val="5"/>
        </w:numPr>
        <w:tabs>
          <w:tab w:val="left" w:pos="357"/>
        </w:tabs>
        <w:spacing w:after="0" w:line="240" w:lineRule="auto"/>
        <w:ind w:left="351" w:hanging="357"/>
        <w:jc w:val="both"/>
        <w:rPr>
          <w:i/>
          <w:iCs/>
        </w:rPr>
      </w:pPr>
      <w:r w:rsidRPr="00F47461">
        <w:rPr>
          <w:b/>
          <w:iCs/>
        </w:rPr>
        <w:t>The struggle is the valuable p</w:t>
      </w:r>
      <w:r w:rsidR="00140CF3" w:rsidRPr="00F47461">
        <w:rPr>
          <w:b/>
          <w:iCs/>
        </w:rPr>
        <w:t>art</w:t>
      </w:r>
      <w:r w:rsidR="00016CE1" w:rsidRPr="00F47461">
        <w:rPr>
          <w:iCs/>
        </w:rPr>
        <w:t xml:space="preserve"> </w:t>
      </w:r>
      <w:r w:rsidR="00016CE1" w:rsidRPr="00F47461">
        <w:rPr>
          <w:b/>
          <w:i/>
          <w:iCs/>
        </w:rPr>
        <w:t>(Repeat)</w:t>
      </w:r>
    </w:p>
    <w:p w14:paraId="76A2C2E4" w14:textId="11F8987E" w:rsidR="00140CF3" w:rsidRPr="00F47461" w:rsidRDefault="00140CF3" w:rsidP="00905F56">
      <w:pPr>
        <w:widowControl w:val="0"/>
        <w:spacing w:after="0" w:line="240" w:lineRule="auto"/>
        <w:ind w:left="360"/>
        <w:jc w:val="both"/>
        <w:rPr>
          <w:iCs/>
        </w:rPr>
      </w:pPr>
      <w:bookmarkStart w:id="17" w:name="OLE_LINK2"/>
      <w:r w:rsidRPr="00F47461">
        <w:rPr>
          <w:iCs/>
        </w:rPr>
        <w:t>I</w:t>
      </w:r>
      <w:r w:rsidR="009F14C5" w:rsidRPr="00F47461">
        <w:rPr>
          <w:iCs/>
        </w:rPr>
        <w:t>f you learn one thing from this</w:t>
      </w:r>
      <w:r w:rsidR="00352DB9" w:rsidRPr="00F47461">
        <w:rPr>
          <w:iCs/>
        </w:rPr>
        <w:t xml:space="preserve"> meeti</w:t>
      </w:r>
      <w:r w:rsidR="001436A6" w:rsidRPr="00F47461">
        <w:rPr>
          <w:iCs/>
        </w:rPr>
        <w:t>ng, learn this:</w:t>
      </w:r>
      <w:r w:rsidR="00805A32" w:rsidRPr="00F47461">
        <w:rPr>
          <w:iCs/>
        </w:rPr>
        <w:t xml:space="preserve"> </w:t>
      </w:r>
      <w:r w:rsidR="008B6F4A" w:rsidRPr="00F47461">
        <w:rPr>
          <w:iCs/>
        </w:rPr>
        <w:t xml:space="preserve">the </w:t>
      </w:r>
      <w:r w:rsidR="00352DB9" w:rsidRPr="00F47461">
        <w:rPr>
          <w:iCs/>
        </w:rPr>
        <w:t>s</w:t>
      </w:r>
      <w:r w:rsidRPr="00F47461">
        <w:rPr>
          <w:iCs/>
        </w:rPr>
        <w:t>truggle i</w:t>
      </w:r>
      <w:r w:rsidR="004D47C2" w:rsidRPr="00F47461">
        <w:rPr>
          <w:iCs/>
        </w:rPr>
        <w:t>s the most important part of your</w:t>
      </w:r>
      <w:r w:rsidRPr="00F47461">
        <w:rPr>
          <w:iCs/>
        </w:rPr>
        <w:t xml:space="preserve"> process. Do not hesitate to get into the struggle</w:t>
      </w:r>
      <w:r w:rsidR="00BC40AE" w:rsidRPr="00F47461">
        <w:rPr>
          <w:iCs/>
        </w:rPr>
        <w:t xml:space="preserve"> because </w:t>
      </w:r>
      <w:r w:rsidR="007306E6" w:rsidRPr="00F47461">
        <w:rPr>
          <w:iCs/>
        </w:rPr>
        <w:t xml:space="preserve">it is </w:t>
      </w:r>
      <w:r w:rsidR="00BC40AE" w:rsidRPr="00F47461">
        <w:rPr>
          <w:iCs/>
        </w:rPr>
        <w:t>through</w:t>
      </w:r>
      <w:r w:rsidR="00471847" w:rsidRPr="00F47461">
        <w:rPr>
          <w:iCs/>
        </w:rPr>
        <w:t xml:space="preserve"> well-managed struggling </w:t>
      </w:r>
      <w:r w:rsidR="007306E6" w:rsidRPr="00F47461">
        <w:rPr>
          <w:iCs/>
        </w:rPr>
        <w:t xml:space="preserve">that </w:t>
      </w:r>
      <w:r w:rsidR="00471847" w:rsidRPr="00F47461">
        <w:rPr>
          <w:iCs/>
        </w:rPr>
        <w:t>you become strong</w:t>
      </w:r>
      <w:r w:rsidR="00BC40AE" w:rsidRPr="00F47461">
        <w:rPr>
          <w:iCs/>
        </w:rPr>
        <w:t>.</w:t>
      </w:r>
      <w:r w:rsidR="00FA1CC8" w:rsidRPr="00F47461">
        <w:rPr>
          <w:iCs/>
        </w:rPr>
        <w:t xml:space="preserve"> If you exercise</w:t>
      </w:r>
      <w:r w:rsidR="00B80D0A" w:rsidRPr="00F47461">
        <w:rPr>
          <w:iCs/>
        </w:rPr>
        <w:t xml:space="preserve"> at the gym or </w:t>
      </w:r>
      <w:r w:rsidR="002E45AD" w:rsidRPr="00F47461">
        <w:rPr>
          <w:iCs/>
        </w:rPr>
        <w:t xml:space="preserve">are </w:t>
      </w:r>
      <w:r w:rsidR="00FF650E" w:rsidRPr="00F47461">
        <w:rPr>
          <w:iCs/>
        </w:rPr>
        <w:t>learning</w:t>
      </w:r>
      <w:r w:rsidR="00B80D0A" w:rsidRPr="00F47461">
        <w:rPr>
          <w:iCs/>
        </w:rPr>
        <w:t xml:space="preserve"> </w:t>
      </w:r>
      <w:r w:rsidR="00876829" w:rsidRPr="00F47461">
        <w:rPr>
          <w:iCs/>
        </w:rPr>
        <w:t>a new skill</w:t>
      </w:r>
      <w:r w:rsidR="00B80D0A" w:rsidRPr="00F47461">
        <w:rPr>
          <w:iCs/>
        </w:rPr>
        <w:t xml:space="preserve">, </w:t>
      </w:r>
      <w:r w:rsidR="00FA1CC8" w:rsidRPr="00F47461">
        <w:rPr>
          <w:iCs/>
        </w:rPr>
        <w:t xml:space="preserve">you already know this. </w:t>
      </w:r>
    </w:p>
    <w:bookmarkEnd w:id="17"/>
    <w:p w14:paraId="29F95DDE" w14:textId="77777777" w:rsidR="00CA4FFF" w:rsidRPr="00F47461" w:rsidRDefault="00CA4FFF" w:rsidP="00905F56">
      <w:pPr>
        <w:widowControl w:val="0"/>
        <w:spacing w:after="0" w:line="240" w:lineRule="auto"/>
        <w:jc w:val="both"/>
        <w:rPr>
          <w:iCs/>
        </w:rPr>
      </w:pPr>
    </w:p>
    <w:p w14:paraId="21763EEB" w14:textId="6E28262C" w:rsidR="00CC7AE4" w:rsidRPr="00F47461" w:rsidRDefault="00AC0298" w:rsidP="00905F56">
      <w:pPr>
        <w:widowControl w:val="0"/>
        <w:spacing w:after="0" w:line="240" w:lineRule="auto"/>
        <w:ind w:left="360"/>
        <w:jc w:val="both"/>
        <w:rPr>
          <w:iCs/>
        </w:rPr>
      </w:pPr>
      <w:r w:rsidRPr="00F47461">
        <w:rPr>
          <w:iCs/>
        </w:rPr>
        <w:t>In</w:t>
      </w:r>
      <w:r w:rsidR="001436A6" w:rsidRPr="00F47461">
        <w:rPr>
          <w:iCs/>
        </w:rPr>
        <w:t xml:space="preserve"> his </w:t>
      </w:r>
      <w:r w:rsidR="00396297" w:rsidRPr="00F47461">
        <w:rPr>
          <w:iCs/>
        </w:rPr>
        <w:t>groundbreaking</w:t>
      </w:r>
      <w:r w:rsidR="001436A6" w:rsidRPr="00F47461">
        <w:rPr>
          <w:iCs/>
        </w:rPr>
        <w:t xml:space="preserve"> book, </w:t>
      </w:r>
      <w:r w:rsidR="00725A49" w:rsidRPr="00F47461">
        <w:rPr>
          <w:i/>
          <w:iCs/>
        </w:rPr>
        <w:t>The Road Less Traveled</w:t>
      </w:r>
      <w:r w:rsidR="001436A6" w:rsidRPr="00F47461">
        <w:rPr>
          <w:iCs/>
        </w:rPr>
        <w:t>,</w:t>
      </w:r>
      <w:r w:rsidR="00725A49" w:rsidRPr="00F47461">
        <w:rPr>
          <w:iCs/>
        </w:rPr>
        <w:t xml:space="preserve"> </w:t>
      </w:r>
      <w:r w:rsidRPr="00F47461">
        <w:rPr>
          <w:iCs/>
        </w:rPr>
        <w:t xml:space="preserve">Scott Peck </w:t>
      </w:r>
      <w:r w:rsidR="00725A49" w:rsidRPr="00F47461">
        <w:rPr>
          <w:iCs/>
        </w:rPr>
        <w:t>begins with a trou</w:t>
      </w:r>
      <w:r w:rsidR="005D47FE" w:rsidRPr="00F47461">
        <w:rPr>
          <w:iCs/>
        </w:rPr>
        <w:t xml:space="preserve">bling but very </w:t>
      </w:r>
      <w:r w:rsidR="006F0763" w:rsidRPr="00F47461">
        <w:rPr>
          <w:iCs/>
        </w:rPr>
        <w:t xml:space="preserve">true </w:t>
      </w:r>
      <w:r w:rsidR="005D47FE" w:rsidRPr="00F47461">
        <w:rPr>
          <w:iCs/>
        </w:rPr>
        <w:t xml:space="preserve">statement: </w:t>
      </w:r>
      <w:r w:rsidR="00725A49" w:rsidRPr="00F47461">
        <w:rPr>
          <w:i/>
          <w:iCs/>
        </w:rPr>
        <w:t>Life i</w:t>
      </w:r>
      <w:r w:rsidR="001436A6" w:rsidRPr="00F47461">
        <w:rPr>
          <w:i/>
          <w:iCs/>
        </w:rPr>
        <w:t>s difficult</w:t>
      </w:r>
      <w:r w:rsidR="001436A6" w:rsidRPr="00F47461">
        <w:rPr>
          <w:iCs/>
        </w:rPr>
        <w:t>.</w:t>
      </w:r>
      <w:r w:rsidRPr="00F47461">
        <w:rPr>
          <w:rStyle w:val="EndnoteReference"/>
          <w:iCs/>
        </w:rPr>
        <w:endnoteReference w:id="12"/>
      </w:r>
      <w:r w:rsidR="00016CE1" w:rsidRPr="00F47461">
        <w:rPr>
          <w:iCs/>
        </w:rPr>
        <w:t xml:space="preserve"> </w:t>
      </w:r>
      <w:r w:rsidR="001436A6" w:rsidRPr="00F47461">
        <w:rPr>
          <w:i/>
          <w:iCs/>
        </w:rPr>
        <w:t>(Repeat</w:t>
      </w:r>
      <w:r w:rsidR="00022776" w:rsidRPr="00F47461">
        <w:rPr>
          <w:i/>
          <w:iCs/>
        </w:rPr>
        <w:t>)</w:t>
      </w:r>
      <w:r w:rsidR="00022776" w:rsidRPr="00F47461">
        <w:rPr>
          <w:iCs/>
        </w:rPr>
        <w:t xml:space="preserve"> </w:t>
      </w:r>
      <w:r w:rsidR="00694788" w:rsidRPr="00F47461">
        <w:rPr>
          <w:iCs/>
        </w:rPr>
        <w:t>In other words, life</w:t>
      </w:r>
      <w:r w:rsidR="00725A49" w:rsidRPr="00F47461">
        <w:rPr>
          <w:iCs/>
        </w:rPr>
        <w:t xml:space="preserve"> is a struggle. </w:t>
      </w:r>
      <w:r w:rsidR="00140CF3" w:rsidRPr="00F47461">
        <w:rPr>
          <w:iCs/>
        </w:rPr>
        <w:t>Our</w:t>
      </w:r>
      <w:r w:rsidR="007904E4" w:rsidRPr="00F47461">
        <w:rPr>
          <w:iCs/>
        </w:rPr>
        <w:t xml:space="preserve"> problem</w:t>
      </w:r>
      <w:r w:rsidR="00140CF3" w:rsidRPr="00F47461">
        <w:rPr>
          <w:iCs/>
        </w:rPr>
        <w:t xml:space="preserve"> is that we do not know</w:t>
      </w:r>
      <w:r w:rsidR="00DA2781" w:rsidRPr="00F47461">
        <w:rPr>
          <w:iCs/>
        </w:rPr>
        <w:t xml:space="preserve"> how to struggle productively. </w:t>
      </w:r>
      <w:r w:rsidR="00140CF3" w:rsidRPr="00F47461">
        <w:rPr>
          <w:iCs/>
        </w:rPr>
        <w:t>We can only think o</w:t>
      </w:r>
      <w:r w:rsidR="00B80D0A" w:rsidRPr="00F47461">
        <w:rPr>
          <w:iCs/>
        </w:rPr>
        <w:t>f struggle</w:t>
      </w:r>
      <w:r w:rsidR="00073F5A" w:rsidRPr="00F47461">
        <w:rPr>
          <w:iCs/>
        </w:rPr>
        <w:t xml:space="preserve"> as</w:t>
      </w:r>
      <w:r w:rsidR="00140CF3" w:rsidRPr="00F47461">
        <w:rPr>
          <w:iCs/>
        </w:rPr>
        <w:t xml:space="preserve"> </w:t>
      </w:r>
      <w:r w:rsidR="00A538CF" w:rsidRPr="00F47461">
        <w:rPr>
          <w:iCs/>
        </w:rPr>
        <w:t>an unfair or purposeless kind of suffering</w:t>
      </w:r>
      <w:r w:rsidR="00DA2781" w:rsidRPr="00F47461">
        <w:rPr>
          <w:iCs/>
        </w:rPr>
        <w:t xml:space="preserve">. </w:t>
      </w:r>
      <w:r w:rsidR="00B80D0A" w:rsidRPr="00F47461">
        <w:rPr>
          <w:iCs/>
        </w:rPr>
        <w:t xml:space="preserve">One of our most discouraging struggles </w:t>
      </w:r>
      <w:r w:rsidR="000E13A3" w:rsidRPr="00F47461">
        <w:rPr>
          <w:iCs/>
        </w:rPr>
        <w:t xml:space="preserve">comes </w:t>
      </w:r>
      <w:r w:rsidR="00B80D0A" w:rsidRPr="00F47461">
        <w:rPr>
          <w:iCs/>
        </w:rPr>
        <w:t>whe</w:t>
      </w:r>
      <w:r w:rsidR="0093282C" w:rsidRPr="00F47461">
        <w:rPr>
          <w:iCs/>
        </w:rPr>
        <w:t>n we try to live loving lives but</w:t>
      </w:r>
      <w:r w:rsidR="00B80D0A" w:rsidRPr="00F47461">
        <w:rPr>
          <w:iCs/>
        </w:rPr>
        <w:t xml:space="preserve"> find ourselves driven by </w:t>
      </w:r>
      <w:r w:rsidR="00970270" w:rsidRPr="00F47461">
        <w:rPr>
          <w:iCs/>
        </w:rPr>
        <w:t xml:space="preserve">our </w:t>
      </w:r>
      <w:r w:rsidR="00B80D0A" w:rsidRPr="00F47461">
        <w:rPr>
          <w:iCs/>
        </w:rPr>
        <w:t>compelling needs. In that</w:t>
      </w:r>
      <w:r w:rsidR="007904E4" w:rsidRPr="00F47461">
        <w:rPr>
          <w:iCs/>
        </w:rPr>
        <w:t xml:space="preserve"> struggle</w:t>
      </w:r>
      <w:r w:rsidR="00525156" w:rsidRPr="00F47461">
        <w:rPr>
          <w:iCs/>
        </w:rPr>
        <w:t>,</w:t>
      </w:r>
      <w:r w:rsidR="007904E4" w:rsidRPr="00F47461">
        <w:rPr>
          <w:iCs/>
        </w:rPr>
        <w:t xml:space="preserve"> we</w:t>
      </w:r>
      <w:r w:rsidR="00022776" w:rsidRPr="00F47461">
        <w:rPr>
          <w:iCs/>
        </w:rPr>
        <w:t xml:space="preserve"> fear</w:t>
      </w:r>
      <w:r w:rsidR="00863B57" w:rsidRPr="00F47461">
        <w:rPr>
          <w:iCs/>
        </w:rPr>
        <w:t xml:space="preserve"> that</w:t>
      </w:r>
      <w:r w:rsidR="00956474" w:rsidRPr="00F47461">
        <w:rPr>
          <w:iCs/>
        </w:rPr>
        <w:t xml:space="preserve"> our</w:t>
      </w:r>
      <w:r w:rsidR="00B80D0A" w:rsidRPr="00F47461">
        <w:rPr>
          <w:iCs/>
        </w:rPr>
        <w:t xml:space="preserve"> neurotic needs</w:t>
      </w:r>
      <w:r w:rsidR="00863B57" w:rsidRPr="00F47461">
        <w:rPr>
          <w:iCs/>
        </w:rPr>
        <w:t xml:space="preserve"> will go</w:t>
      </w:r>
      <w:r w:rsidR="00956474" w:rsidRPr="00F47461">
        <w:rPr>
          <w:iCs/>
        </w:rPr>
        <w:t xml:space="preserve"> un</w:t>
      </w:r>
      <w:r w:rsidR="00B80D0A" w:rsidRPr="00F47461">
        <w:rPr>
          <w:iCs/>
        </w:rPr>
        <w:t>met</w:t>
      </w:r>
      <w:r w:rsidR="00EE2B4A" w:rsidRPr="00F47461">
        <w:rPr>
          <w:iCs/>
        </w:rPr>
        <w:t>. We</w:t>
      </w:r>
      <w:r w:rsidR="00022776" w:rsidRPr="00F47461">
        <w:rPr>
          <w:iCs/>
        </w:rPr>
        <w:t xml:space="preserve"> also fear</w:t>
      </w:r>
      <w:r w:rsidR="00B80D0A" w:rsidRPr="00F47461">
        <w:rPr>
          <w:iCs/>
        </w:rPr>
        <w:t xml:space="preserve"> living with failure</w:t>
      </w:r>
      <w:r w:rsidR="00DA2781" w:rsidRPr="00F47461">
        <w:rPr>
          <w:iCs/>
        </w:rPr>
        <w:t xml:space="preserve">. </w:t>
      </w:r>
      <w:r w:rsidR="007904E4" w:rsidRPr="00F47461">
        <w:rPr>
          <w:iCs/>
        </w:rPr>
        <w:t>Failure afflicts our pride system</w:t>
      </w:r>
      <w:r w:rsidR="000428AE" w:rsidRPr="00F47461">
        <w:rPr>
          <w:iCs/>
        </w:rPr>
        <w:t>,</w:t>
      </w:r>
      <w:r w:rsidR="00EE2B4A" w:rsidRPr="00F47461">
        <w:rPr>
          <w:iCs/>
        </w:rPr>
        <w:t xml:space="preserve"> and </w:t>
      </w:r>
      <w:r w:rsidR="00121163" w:rsidRPr="00F47461">
        <w:rPr>
          <w:iCs/>
        </w:rPr>
        <w:t>hurt pride</w:t>
      </w:r>
      <w:r w:rsidR="000428AE" w:rsidRPr="00F47461">
        <w:rPr>
          <w:iCs/>
        </w:rPr>
        <w:t xml:space="preserve"> </w:t>
      </w:r>
      <w:r w:rsidR="007904E4" w:rsidRPr="00F47461">
        <w:rPr>
          <w:iCs/>
        </w:rPr>
        <w:t>adds to the burden of</w:t>
      </w:r>
      <w:r w:rsidR="00B80D0A" w:rsidRPr="00F47461">
        <w:rPr>
          <w:iCs/>
        </w:rPr>
        <w:t xml:space="preserve"> our struggle.</w:t>
      </w:r>
      <w:r w:rsidR="00F03123" w:rsidRPr="00F47461">
        <w:rPr>
          <w:iCs/>
        </w:rPr>
        <w:t xml:space="preserve"> </w:t>
      </w:r>
    </w:p>
    <w:p w14:paraId="583AF767" w14:textId="77777777" w:rsidR="00CC7AE4" w:rsidRPr="00F47461" w:rsidRDefault="00CC7AE4" w:rsidP="00905F56">
      <w:pPr>
        <w:widowControl w:val="0"/>
        <w:spacing w:after="0" w:line="240" w:lineRule="auto"/>
        <w:ind w:left="360"/>
        <w:jc w:val="both"/>
        <w:rPr>
          <w:iCs/>
        </w:rPr>
      </w:pPr>
    </w:p>
    <w:p w14:paraId="6698F833" w14:textId="305967B8" w:rsidR="00A248EB" w:rsidRPr="00F47461" w:rsidRDefault="00A248EB" w:rsidP="00A248EB">
      <w:pPr>
        <w:spacing w:after="0" w:line="240" w:lineRule="auto"/>
        <w:ind w:left="360"/>
        <w:jc w:val="both"/>
        <w:rPr>
          <w:iCs/>
        </w:rPr>
      </w:pPr>
      <w:r w:rsidRPr="00F47461">
        <w:rPr>
          <w:iCs/>
        </w:rPr>
        <w:t xml:space="preserve">When the Idol anticipates failure, our neurotic pride system is threatened, and we find that the terror of our self-hate is stronger and much more compelling than our commitment to love. If you have not been training, your love will be too weak to stand against the compulsive need to protect your pride. </w:t>
      </w:r>
      <w:r w:rsidR="00471847" w:rsidRPr="00F47461">
        <w:rPr>
          <w:iCs/>
        </w:rPr>
        <w:t>Instead, you</w:t>
      </w:r>
      <w:r w:rsidRPr="00F47461">
        <w:rPr>
          <w:iCs/>
        </w:rPr>
        <w:t xml:space="preserve"> will sacrifice your True Self and others in order to meet that need, and this will create a further burden of self-hate and fear in your soul. </w:t>
      </w:r>
      <w:bookmarkStart w:id="18" w:name="_Hlk478416298"/>
      <w:r w:rsidRPr="00F47461">
        <w:rPr>
          <w:iCs/>
        </w:rPr>
        <w:t xml:space="preserve">You might think that the way to overcome the unloving reactions of your pride and self-hate is to </w:t>
      </w:r>
      <w:r w:rsidR="00876829" w:rsidRPr="00F47461">
        <w:rPr>
          <w:iCs/>
        </w:rPr>
        <w:t xml:space="preserve">simply </w:t>
      </w:r>
      <w:r w:rsidRPr="00F47461">
        <w:rPr>
          <w:iCs/>
        </w:rPr>
        <w:t>exercise more self-control, but you already know from experience that your self-control is too weak and inconsistent to be reliable. The first step toward building a consistent</w:t>
      </w:r>
      <w:r w:rsidR="000F5921" w:rsidRPr="00F47461">
        <w:rPr>
          <w:iCs/>
        </w:rPr>
        <w:t>,</w:t>
      </w:r>
      <w:r w:rsidRPr="00F47461">
        <w:rPr>
          <w:iCs/>
        </w:rPr>
        <w:t xml:space="preserve"> loving life is to get rid of </w:t>
      </w:r>
      <w:r w:rsidR="00424D1E" w:rsidRPr="00F47461">
        <w:rPr>
          <w:iCs/>
        </w:rPr>
        <w:t xml:space="preserve">your </w:t>
      </w:r>
      <w:r w:rsidRPr="00F47461">
        <w:rPr>
          <w:iCs/>
        </w:rPr>
        <w:t>pride and</w:t>
      </w:r>
      <w:r w:rsidR="00424D1E" w:rsidRPr="00F47461">
        <w:rPr>
          <w:iCs/>
        </w:rPr>
        <w:t>, at the same time,</w:t>
      </w:r>
      <w:r w:rsidRPr="00F47461">
        <w:rPr>
          <w:iCs/>
        </w:rPr>
        <w:t xml:space="preserve"> learn to practice a gritty faith that stands against the Idol, fights it out, and trusts </w:t>
      </w:r>
      <w:r w:rsidR="00791625" w:rsidRPr="00F47461">
        <w:rPr>
          <w:iCs/>
        </w:rPr>
        <w:t xml:space="preserve">our </w:t>
      </w:r>
      <w:r w:rsidRPr="00F47461">
        <w:rPr>
          <w:iCs/>
        </w:rPr>
        <w:t xml:space="preserve">Savior. As </w:t>
      </w:r>
      <w:r w:rsidR="00422317" w:rsidRPr="00F47461">
        <w:rPr>
          <w:iCs/>
        </w:rPr>
        <w:t xml:space="preserve">self-hate and </w:t>
      </w:r>
      <w:r w:rsidRPr="00F47461">
        <w:rPr>
          <w:iCs/>
        </w:rPr>
        <w:t xml:space="preserve">the fear of hurt pride </w:t>
      </w:r>
      <w:r w:rsidR="00422317" w:rsidRPr="00F47461">
        <w:rPr>
          <w:iCs/>
        </w:rPr>
        <w:t>lose their</w:t>
      </w:r>
      <w:r w:rsidR="00D80152" w:rsidRPr="00F47461">
        <w:rPr>
          <w:iCs/>
        </w:rPr>
        <w:t xml:space="preserve"> </w:t>
      </w:r>
      <w:r w:rsidR="003A45AF" w:rsidRPr="00F47461">
        <w:rPr>
          <w:iCs/>
        </w:rPr>
        <w:t>grip</w:t>
      </w:r>
      <w:r w:rsidRPr="00F47461">
        <w:rPr>
          <w:iCs/>
        </w:rPr>
        <w:t>, your struggles will become manageable and productive, and the love that God has already deposited in you will start to emerge.</w:t>
      </w:r>
    </w:p>
    <w:bookmarkEnd w:id="18"/>
    <w:p w14:paraId="783C32D3" w14:textId="77777777" w:rsidR="005128D4" w:rsidRPr="00F47461" w:rsidRDefault="005128D4" w:rsidP="00905F56">
      <w:pPr>
        <w:spacing w:after="0" w:line="240" w:lineRule="auto"/>
        <w:ind w:left="360"/>
        <w:jc w:val="both"/>
        <w:rPr>
          <w:iCs/>
        </w:rPr>
      </w:pPr>
    </w:p>
    <w:p w14:paraId="04C5E2DB" w14:textId="4E72E081" w:rsidR="00140CF3" w:rsidRPr="00F47461" w:rsidRDefault="007904E4" w:rsidP="00905F56">
      <w:pPr>
        <w:spacing w:after="0" w:line="240" w:lineRule="auto"/>
        <w:ind w:left="360"/>
        <w:jc w:val="both"/>
        <w:rPr>
          <w:iCs/>
        </w:rPr>
      </w:pPr>
      <w:r w:rsidRPr="00F47461">
        <w:rPr>
          <w:iCs/>
        </w:rPr>
        <w:t>James does not</w:t>
      </w:r>
      <w:r w:rsidR="00140CF3" w:rsidRPr="00F47461">
        <w:rPr>
          <w:iCs/>
        </w:rPr>
        <w:t xml:space="preserve"> say that </w:t>
      </w:r>
      <w:r w:rsidR="00046A2B" w:rsidRPr="00F47461">
        <w:rPr>
          <w:iCs/>
        </w:rPr>
        <w:t xml:space="preserve">we </w:t>
      </w:r>
      <w:r w:rsidR="00791625" w:rsidRPr="00F47461">
        <w:rPr>
          <w:iCs/>
        </w:rPr>
        <w:t xml:space="preserve">have to </w:t>
      </w:r>
      <w:r w:rsidR="00046A2B" w:rsidRPr="00F47461">
        <w:rPr>
          <w:iCs/>
        </w:rPr>
        <w:t xml:space="preserve">suffer in </w:t>
      </w:r>
      <w:r w:rsidR="00791625" w:rsidRPr="00F47461">
        <w:rPr>
          <w:iCs/>
        </w:rPr>
        <w:t>our struggles</w:t>
      </w:r>
      <w:r w:rsidR="00046A2B" w:rsidRPr="00F47461">
        <w:rPr>
          <w:iCs/>
        </w:rPr>
        <w:t xml:space="preserve">. </w:t>
      </w:r>
      <w:r w:rsidRPr="00F47461">
        <w:rPr>
          <w:iCs/>
        </w:rPr>
        <w:t>He teaches that we</w:t>
      </w:r>
      <w:r w:rsidR="00140CF3" w:rsidRPr="00F47461">
        <w:rPr>
          <w:iCs/>
        </w:rPr>
        <w:t xml:space="preserve"> can learn to struggle </w:t>
      </w:r>
      <w:r w:rsidR="00723D59" w:rsidRPr="00F47461">
        <w:rPr>
          <w:iCs/>
        </w:rPr>
        <w:t xml:space="preserve">without suffering. </w:t>
      </w:r>
      <w:r w:rsidR="00140CF3" w:rsidRPr="00F47461">
        <w:rPr>
          <w:iCs/>
        </w:rPr>
        <w:t>W</w:t>
      </w:r>
      <w:r w:rsidR="00022776" w:rsidRPr="00F47461">
        <w:rPr>
          <w:iCs/>
        </w:rPr>
        <w:t>e can</w:t>
      </w:r>
      <w:r w:rsidR="0093282C" w:rsidRPr="00F47461">
        <w:rPr>
          <w:iCs/>
        </w:rPr>
        <w:t xml:space="preserve"> rejoice in the truth that the struggle produces endurance. </w:t>
      </w:r>
      <w:r w:rsidR="00140CF3" w:rsidRPr="00F47461">
        <w:rPr>
          <w:iCs/>
        </w:rPr>
        <w:t>Endurance is abso</w:t>
      </w:r>
      <w:r w:rsidR="0093282C" w:rsidRPr="00F47461">
        <w:rPr>
          <w:iCs/>
        </w:rPr>
        <w:t>lutely necessary for training</w:t>
      </w:r>
      <w:r w:rsidR="00D12244" w:rsidRPr="00F47461">
        <w:rPr>
          <w:iCs/>
        </w:rPr>
        <w:t>,</w:t>
      </w:r>
      <w:r w:rsidR="00525156" w:rsidRPr="00F47461">
        <w:rPr>
          <w:iCs/>
        </w:rPr>
        <w:t xml:space="preserve"> but</w:t>
      </w:r>
      <w:r w:rsidR="00340CD4" w:rsidRPr="00F47461">
        <w:rPr>
          <w:iCs/>
        </w:rPr>
        <w:t>,</w:t>
      </w:r>
      <w:r w:rsidR="00525156" w:rsidRPr="00F47461">
        <w:rPr>
          <w:iCs/>
        </w:rPr>
        <w:t xml:space="preserve"> u</w:t>
      </w:r>
      <w:r w:rsidR="0093282C" w:rsidRPr="00F47461">
        <w:rPr>
          <w:iCs/>
        </w:rPr>
        <w:t>nfortunately</w:t>
      </w:r>
      <w:r w:rsidR="00340CD4" w:rsidRPr="00F47461">
        <w:rPr>
          <w:iCs/>
        </w:rPr>
        <w:t>,</w:t>
      </w:r>
      <w:r w:rsidR="00140CF3" w:rsidRPr="00F47461">
        <w:rPr>
          <w:iCs/>
        </w:rPr>
        <w:t xml:space="preserve"> we don’t care abou</w:t>
      </w:r>
      <w:r w:rsidR="00046A2B" w:rsidRPr="00F47461">
        <w:rPr>
          <w:iCs/>
        </w:rPr>
        <w:t xml:space="preserve">t that. </w:t>
      </w:r>
      <w:r w:rsidRPr="00F47461">
        <w:rPr>
          <w:iCs/>
        </w:rPr>
        <w:t>We care about our comfort</w:t>
      </w:r>
      <w:r w:rsidR="00340CD4" w:rsidRPr="00F47461">
        <w:rPr>
          <w:iCs/>
        </w:rPr>
        <w:t xml:space="preserve"> and</w:t>
      </w:r>
      <w:r w:rsidR="00140CF3" w:rsidRPr="00F47461">
        <w:rPr>
          <w:iCs/>
        </w:rPr>
        <w:t xml:space="preserve"> </w:t>
      </w:r>
      <w:r w:rsidR="00340CD4" w:rsidRPr="00F47461">
        <w:rPr>
          <w:iCs/>
        </w:rPr>
        <w:t xml:space="preserve">our </w:t>
      </w:r>
      <w:r w:rsidR="00140CF3" w:rsidRPr="00F47461">
        <w:rPr>
          <w:iCs/>
        </w:rPr>
        <w:t>relief from tension</w:t>
      </w:r>
      <w:r w:rsidR="00791625" w:rsidRPr="00F47461">
        <w:rPr>
          <w:iCs/>
        </w:rPr>
        <w:t>. We</w:t>
      </w:r>
      <w:r w:rsidR="00340CD4" w:rsidRPr="00F47461">
        <w:rPr>
          <w:iCs/>
        </w:rPr>
        <w:t xml:space="preserve"> want our own </w:t>
      </w:r>
      <w:r w:rsidR="00140CF3" w:rsidRPr="00F47461">
        <w:rPr>
          <w:iCs/>
        </w:rPr>
        <w:t>way. Our culture do</w:t>
      </w:r>
      <w:r w:rsidR="00046A2B" w:rsidRPr="00F47461">
        <w:rPr>
          <w:iCs/>
        </w:rPr>
        <w:t>es not value endurance</w:t>
      </w:r>
      <w:r w:rsidR="00422317" w:rsidRPr="00F47461">
        <w:rPr>
          <w:iCs/>
        </w:rPr>
        <w:t>, and we</w:t>
      </w:r>
      <w:r w:rsidR="00140CF3" w:rsidRPr="00F47461">
        <w:rPr>
          <w:iCs/>
        </w:rPr>
        <w:t xml:space="preserve"> have been </w:t>
      </w:r>
      <w:r w:rsidR="0093282C" w:rsidRPr="00F47461">
        <w:rPr>
          <w:iCs/>
        </w:rPr>
        <w:t xml:space="preserve">trained to think that </w:t>
      </w:r>
      <w:r w:rsidR="00791625" w:rsidRPr="00F47461">
        <w:rPr>
          <w:iCs/>
        </w:rPr>
        <w:t xml:space="preserve">we have a right to </w:t>
      </w:r>
      <w:r w:rsidR="0093282C" w:rsidRPr="00F47461">
        <w:rPr>
          <w:iCs/>
        </w:rPr>
        <w:t>quick</w:t>
      </w:r>
      <w:r w:rsidR="00140CF3" w:rsidRPr="00F47461">
        <w:rPr>
          <w:iCs/>
        </w:rPr>
        <w:t xml:space="preserve"> </w:t>
      </w:r>
      <w:r w:rsidR="00424D1E" w:rsidRPr="00F47461">
        <w:rPr>
          <w:iCs/>
        </w:rPr>
        <w:t>results</w:t>
      </w:r>
      <w:r w:rsidR="00140CF3" w:rsidRPr="00F47461">
        <w:rPr>
          <w:iCs/>
        </w:rPr>
        <w:t xml:space="preserve"> and in</w:t>
      </w:r>
      <w:r w:rsidR="0093282C" w:rsidRPr="00F47461">
        <w:rPr>
          <w:iCs/>
        </w:rPr>
        <w:t>stant</w:t>
      </w:r>
      <w:r w:rsidR="00791625" w:rsidRPr="00F47461">
        <w:rPr>
          <w:iCs/>
        </w:rPr>
        <w:t xml:space="preserve"> gratification</w:t>
      </w:r>
      <w:r w:rsidR="00046A2B" w:rsidRPr="00F47461">
        <w:rPr>
          <w:iCs/>
        </w:rPr>
        <w:t xml:space="preserve">. </w:t>
      </w:r>
      <w:r w:rsidR="00140CF3" w:rsidRPr="00F47461">
        <w:rPr>
          <w:iCs/>
        </w:rPr>
        <w:t xml:space="preserve">If we are not whole, well, happy, content, fulfilled, strong, comfortable, </w:t>
      </w:r>
      <w:r w:rsidR="00AC0298" w:rsidRPr="00F47461">
        <w:rPr>
          <w:iCs/>
        </w:rPr>
        <w:t xml:space="preserve">and </w:t>
      </w:r>
      <w:r w:rsidR="00140CF3" w:rsidRPr="00F47461">
        <w:rPr>
          <w:iCs/>
        </w:rPr>
        <w:t>successful within a week or two, or an hour or two</w:t>
      </w:r>
      <w:r w:rsidR="006D39DF" w:rsidRPr="00F47461">
        <w:rPr>
          <w:iCs/>
        </w:rPr>
        <w:t>—</w:t>
      </w:r>
      <w:r w:rsidR="00323D1A" w:rsidRPr="00F47461">
        <w:rPr>
          <w:iCs/>
        </w:rPr>
        <w:t xml:space="preserve">and </w:t>
      </w:r>
      <w:r w:rsidRPr="00F47461">
        <w:rPr>
          <w:iCs/>
        </w:rPr>
        <w:t>especially after we have done a KF worksheet</w:t>
      </w:r>
      <w:r w:rsidR="006D39DF" w:rsidRPr="00F47461">
        <w:rPr>
          <w:iCs/>
        </w:rPr>
        <w:t>—</w:t>
      </w:r>
      <w:r w:rsidR="00140CF3" w:rsidRPr="00F47461">
        <w:rPr>
          <w:iCs/>
        </w:rPr>
        <w:t>we think that there is somethin</w:t>
      </w:r>
      <w:r w:rsidR="005C3F04" w:rsidRPr="00F47461">
        <w:rPr>
          <w:iCs/>
        </w:rPr>
        <w:t>g wrong and that life is unfair</w:t>
      </w:r>
      <w:r w:rsidR="00046A2B" w:rsidRPr="00F47461">
        <w:rPr>
          <w:iCs/>
        </w:rPr>
        <w:t xml:space="preserve">. </w:t>
      </w:r>
      <w:r w:rsidR="00525156" w:rsidRPr="00F47461">
        <w:rPr>
          <w:iCs/>
        </w:rPr>
        <w:t>The struggle</w:t>
      </w:r>
      <w:r w:rsidR="00140CF3" w:rsidRPr="00F47461">
        <w:rPr>
          <w:iCs/>
        </w:rPr>
        <w:t xml:space="preserve"> teaches us to endure productively</w:t>
      </w:r>
      <w:r w:rsidR="00022776" w:rsidRPr="00F47461">
        <w:rPr>
          <w:iCs/>
        </w:rPr>
        <w:t>, doing what we can</w:t>
      </w:r>
      <w:r w:rsidR="00D548C0" w:rsidRPr="00F47461">
        <w:rPr>
          <w:iCs/>
        </w:rPr>
        <w:t xml:space="preserve"> </w:t>
      </w:r>
      <w:r w:rsidR="00350586" w:rsidRPr="00F47461">
        <w:rPr>
          <w:iCs/>
        </w:rPr>
        <w:t>while trusting</w:t>
      </w:r>
      <w:r w:rsidR="009F5EB3" w:rsidRPr="00F47461">
        <w:rPr>
          <w:iCs/>
        </w:rPr>
        <w:t xml:space="preserve"> our </w:t>
      </w:r>
      <w:proofErr w:type="gramStart"/>
      <w:r w:rsidR="009F5EB3" w:rsidRPr="00F47461">
        <w:rPr>
          <w:iCs/>
        </w:rPr>
        <w:t>Father</w:t>
      </w:r>
      <w:proofErr w:type="gramEnd"/>
      <w:r w:rsidR="009F5EB3" w:rsidRPr="00F47461">
        <w:rPr>
          <w:iCs/>
        </w:rPr>
        <w:t xml:space="preserve"> and Coach. </w:t>
      </w:r>
    </w:p>
    <w:p w14:paraId="369C90B0" w14:textId="77777777" w:rsidR="009F5EB3" w:rsidRPr="00F47461" w:rsidRDefault="009F5EB3" w:rsidP="00905F56">
      <w:pPr>
        <w:spacing w:after="0" w:line="240" w:lineRule="auto"/>
        <w:jc w:val="both"/>
      </w:pPr>
    </w:p>
    <w:p w14:paraId="2F6776B5" w14:textId="5F7D2169" w:rsidR="00140CF3" w:rsidRPr="00F47461" w:rsidRDefault="00140CF3" w:rsidP="00905F56">
      <w:pPr>
        <w:pStyle w:val="ListParagraph"/>
        <w:numPr>
          <w:ilvl w:val="0"/>
          <w:numId w:val="5"/>
        </w:numPr>
        <w:tabs>
          <w:tab w:val="left" w:pos="357"/>
        </w:tabs>
        <w:spacing w:after="0" w:line="240" w:lineRule="auto"/>
        <w:ind w:left="357" w:hanging="357"/>
        <w:jc w:val="both"/>
        <w:rPr>
          <w:b/>
          <w:iCs/>
        </w:rPr>
      </w:pPr>
      <w:r w:rsidRPr="00F47461">
        <w:rPr>
          <w:b/>
          <w:iCs/>
        </w:rPr>
        <w:t xml:space="preserve">The discovery and </w:t>
      </w:r>
      <w:r w:rsidR="00016A75" w:rsidRPr="00F47461">
        <w:rPr>
          <w:b/>
          <w:iCs/>
        </w:rPr>
        <w:t xml:space="preserve">the </w:t>
      </w:r>
      <w:r w:rsidR="007904E4" w:rsidRPr="00F47461">
        <w:rPr>
          <w:b/>
          <w:iCs/>
        </w:rPr>
        <w:t>fostering of our True Self require</w:t>
      </w:r>
      <w:r w:rsidR="00016A75" w:rsidRPr="00F47461">
        <w:rPr>
          <w:b/>
          <w:iCs/>
        </w:rPr>
        <w:t xml:space="preserve"> </w:t>
      </w:r>
      <w:r w:rsidR="007904E4" w:rsidRPr="00F47461">
        <w:rPr>
          <w:b/>
          <w:iCs/>
        </w:rPr>
        <w:t>a lot</w:t>
      </w:r>
      <w:r w:rsidRPr="00F47461">
        <w:rPr>
          <w:b/>
          <w:iCs/>
        </w:rPr>
        <w:t xml:space="preserve"> of endurance</w:t>
      </w:r>
    </w:p>
    <w:p w14:paraId="2F41D9EB" w14:textId="36AB3271" w:rsidR="00140CF3" w:rsidRPr="00F47461" w:rsidRDefault="00970270" w:rsidP="00905F56">
      <w:pPr>
        <w:spacing w:after="0" w:line="240" w:lineRule="auto"/>
        <w:ind w:left="360"/>
        <w:jc w:val="both"/>
        <w:rPr>
          <w:iCs/>
        </w:rPr>
      </w:pPr>
      <w:r w:rsidRPr="00F47461">
        <w:rPr>
          <w:iCs/>
        </w:rPr>
        <w:lastRenderedPageBreak/>
        <w:t xml:space="preserve">The </w:t>
      </w:r>
      <w:r w:rsidR="001F2C27" w:rsidRPr="00F47461">
        <w:rPr>
          <w:iCs/>
        </w:rPr>
        <w:t>ongoing</w:t>
      </w:r>
      <w:r w:rsidRPr="00F47461">
        <w:rPr>
          <w:iCs/>
        </w:rPr>
        <w:t xml:space="preserve"> d</w:t>
      </w:r>
      <w:r w:rsidR="00140CF3" w:rsidRPr="00F47461">
        <w:rPr>
          <w:iCs/>
        </w:rPr>
        <w:t>iscove</w:t>
      </w:r>
      <w:r w:rsidRPr="00F47461">
        <w:rPr>
          <w:iCs/>
        </w:rPr>
        <w:t>ry of</w:t>
      </w:r>
      <w:r w:rsidR="006826DA" w:rsidRPr="00F47461">
        <w:rPr>
          <w:iCs/>
        </w:rPr>
        <w:t xml:space="preserve"> your</w:t>
      </w:r>
      <w:r w:rsidRPr="00F47461">
        <w:rPr>
          <w:iCs/>
        </w:rPr>
        <w:t xml:space="preserve"> True Self begins with</w:t>
      </w:r>
      <w:r w:rsidR="009F5EB3" w:rsidRPr="00F47461">
        <w:rPr>
          <w:iCs/>
        </w:rPr>
        <w:t xml:space="preserve"> months</w:t>
      </w:r>
      <w:r w:rsidR="00140CF3" w:rsidRPr="00F47461">
        <w:rPr>
          <w:iCs/>
        </w:rPr>
        <w:t xml:space="preserve"> of effort</w:t>
      </w:r>
      <w:r w:rsidR="00876829" w:rsidRPr="00F47461">
        <w:rPr>
          <w:iCs/>
        </w:rPr>
        <w:t>, but</w:t>
      </w:r>
      <w:r w:rsidR="00E545C1" w:rsidRPr="00F47461">
        <w:rPr>
          <w:iCs/>
        </w:rPr>
        <w:t xml:space="preserve"> learning</w:t>
      </w:r>
      <w:r w:rsidR="00140CF3" w:rsidRPr="00F47461">
        <w:rPr>
          <w:iCs/>
        </w:rPr>
        <w:t xml:space="preserve"> to dwell consistently in your True Self</w:t>
      </w:r>
      <w:r w:rsidR="007904E4" w:rsidRPr="00F47461">
        <w:rPr>
          <w:iCs/>
        </w:rPr>
        <w:t xml:space="preserve"> will take</w:t>
      </w:r>
      <w:r w:rsidR="009F5EB3" w:rsidRPr="00F47461">
        <w:rPr>
          <w:iCs/>
        </w:rPr>
        <w:t xml:space="preserve"> y</w:t>
      </w:r>
      <w:r w:rsidR="00CB4FD9" w:rsidRPr="00F47461">
        <w:rPr>
          <w:iCs/>
        </w:rPr>
        <w:t xml:space="preserve">ears of maintenance and </w:t>
      </w:r>
      <w:r w:rsidR="00916BCA" w:rsidRPr="00F47461">
        <w:rPr>
          <w:iCs/>
        </w:rPr>
        <w:t>care</w:t>
      </w:r>
      <w:r w:rsidR="00422317" w:rsidRPr="00F47461">
        <w:rPr>
          <w:iCs/>
        </w:rPr>
        <w:t xml:space="preserve">—in fact, </w:t>
      </w:r>
      <w:r w:rsidR="009F5EB3" w:rsidRPr="00F47461">
        <w:rPr>
          <w:iCs/>
        </w:rPr>
        <w:t>it will take</w:t>
      </w:r>
      <w:r w:rsidR="006826DA" w:rsidRPr="00F47461">
        <w:rPr>
          <w:iCs/>
        </w:rPr>
        <w:t xml:space="preserve"> </w:t>
      </w:r>
      <w:r w:rsidR="007904E4" w:rsidRPr="00F47461">
        <w:rPr>
          <w:iCs/>
        </w:rPr>
        <w:t>the rest of your life</w:t>
      </w:r>
      <w:r w:rsidR="00916BCA" w:rsidRPr="00F47461">
        <w:rPr>
          <w:iCs/>
        </w:rPr>
        <w:t xml:space="preserve">. </w:t>
      </w:r>
      <w:r w:rsidR="00916BCA" w:rsidRPr="00F47461">
        <w:rPr>
          <w:rFonts w:ascii="Calibri" w:hAnsi="Calibri" w:cs="Calibri"/>
          <w:color w:val="000000"/>
          <w:shd w:val="clear" w:color="auto" w:fill="FFFFFF"/>
        </w:rPr>
        <w:t>Just like maintaining your physical health, maintaining your True Self requires commitment, courage, and a sustained effort in an oriented direction.</w:t>
      </w:r>
      <w:r w:rsidR="00916BCA" w:rsidRPr="00F47461">
        <w:rPr>
          <w:iCs/>
        </w:rPr>
        <w:t xml:space="preserve"> </w:t>
      </w:r>
      <w:r w:rsidR="00140CF3" w:rsidRPr="00F47461">
        <w:rPr>
          <w:iCs/>
        </w:rPr>
        <w:t>T</w:t>
      </w:r>
      <w:r w:rsidR="007904E4" w:rsidRPr="00F47461">
        <w:rPr>
          <w:iCs/>
        </w:rPr>
        <w:t>o build anything</w:t>
      </w:r>
      <w:r w:rsidR="006826DA" w:rsidRPr="00F47461">
        <w:rPr>
          <w:iCs/>
        </w:rPr>
        <w:t xml:space="preserve"> worthwhile</w:t>
      </w:r>
      <w:r w:rsidR="00323D1A" w:rsidRPr="00F47461">
        <w:rPr>
          <w:iCs/>
        </w:rPr>
        <w:t>,</w:t>
      </w:r>
      <w:r w:rsidR="00140CF3" w:rsidRPr="00F47461">
        <w:rPr>
          <w:iCs/>
        </w:rPr>
        <w:t xml:space="preserve"> you need to learn the art of endurance</w:t>
      </w:r>
      <w:r w:rsidR="007904E4" w:rsidRPr="00F47461">
        <w:rPr>
          <w:iCs/>
        </w:rPr>
        <w:t xml:space="preserve">. </w:t>
      </w:r>
      <w:r w:rsidR="00140CF3" w:rsidRPr="00F47461">
        <w:rPr>
          <w:iCs/>
        </w:rPr>
        <w:t>Wh</w:t>
      </w:r>
      <w:r w:rsidR="00393905" w:rsidRPr="00F47461">
        <w:rPr>
          <w:iCs/>
        </w:rPr>
        <w:t xml:space="preserve">en </w:t>
      </w:r>
      <w:r w:rsidR="00004CCE" w:rsidRPr="00F47461">
        <w:rPr>
          <w:iCs/>
        </w:rPr>
        <w:t xml:space="preserve">you </w:t>
      </w:r>
      <w:r w:rsidR="00393905" w:rsidRPr="00F47461">
        <w:rPr>
          <w:iCs/>
        </w:rPr>
        <w:t>practice endurance</w:t>
      </w:r>
      <w:r w:rsidR="00323D1A" w:rsidRPr="00F47461">
        <w:rPr>
          <w:iCs/>
        </w:rPr>
        <w:t>,</w:t>
      </w:r>
      <w:r w:rsidR="00140CF3" w:rsidRPr="00F47461">
        <w:rPr>
          <w:iCs/>
        </w:rPr>
        <w:t xml:space="preserve"> </w:t>
      </w:r>
      <w:r w:rsidR="00004CCE" w:rsidRPr="00F47461">
        <w:rPr>
          <w:iCs/>
        </w:rPr>
        <w:t xml:space="preserve">you </w:t>
      </w:r>
      <w:r w:rsidR="00140CF3" w:rsidRPr="00F47461">
        <w:rPr>
          <w:iCs/>
        </w:rPr>
        <w:t>grow in courage</w:t>
      </w:r>
      <w:r w:rsidRPr="00F47461">
        <w:rPr>
          <w:iCs/>
        </w:rPr>
        <w:t>,</w:t>
      </w:r>
      <w:r w:rsidR="00140CF3" w:rsidRPr="00F47461">
        <w:rPr>
          <w:iCs/>
        </w:rPr>
        <w:t xml:space="preserve"> and with more courage </w:t>
      </w:r>
      <w:r w:rsidR="00004CCE" w:rsidRPr="00F47461">
        <w:rPr>
          <w:iCs/>
        </w:rPr>
        <w:t xml:space="preserve">you </w:t>
      </w:r>
      <w:r w:rsidR="00140CF3" w:rsidRPr="00F47461">
        <w:rPr>
          <w:iCs/>
        </w:rPr>
        <w:t xml:space="preserve">can endure tension longer </w:t>
      </w:r>
      <w:r w:rsidR="00F03123" w:rsidRPr="00F47461">
        <w:rPr>
          <w:iCs/>
        </w:rPr>
        <w:t xml:space="preserve">and </w:t>
      </w:r>
      <w:r w:rsidR="00140CF3" w:rsidRPr="00F47461">
        <w:rPr>
          <w:iCs/>
        </w:rPr>
        <w:t xml:space="preserve">with more </w:t>
      </w:r>
      <w:r w:rsidR="00F03123" w:rsidRPr="00F47461">
        <w:rPr>
          <w:iCs/>
        </w:rPr>
        <w:t>productive</w:t>
      </w:r>
      <w:r w:rsidR="00046A2B" w:rsidRPr="00F47461">
        <w:rPr>
          <w:iCs/>
        </w:rPr>
        <w:t xml:space="preserve"> results. </w:t>
      </w:r>
      <w:r w:rsidR="00140CF3" w:rsidRPr="00F47461">
        <w:rPr>
          <w:iCs/>
        </w:rPr>
        <w:t xml:space="preserve">You are an </w:t>
      </w:r>
      <w:r w:rsidR="00EB19ED" w:rsidRPr="00F47461">
        <w:rPr>
          <w:iCs/>
        </w:rPr>
        <w:t>eternally develop</w:t>
      </w:r>
      <w:r w:rsidR="00393905" w:rsidRPr="00F47461">
        <w:rPr>
          <w:iCs/>
        </w:rPr>
        <w:t>ing creature</w:t>
      </w:r>
      <w:r w:rsidR="00CB4FD9" w:rsidRPr="00F47461">
        <w:rPr>
          <w:iCs/>
        </w:rPr>
        <w:t xml:space="preserve"> designed to keep growing</w:t>
      </w:r>
      <w:r w:rsidR="00004CCE" w:rsidRPr="00F47461">
        <w:rPr>
          <w:iCs/>
        </w:rPr>
        <w:t>, and growth</w:t>
      </w:r>
      <w:r w:rsidR="00315678" w:rsidRPr="00F47461">
        <w:rPr>
          <w:iCs/>
        </w:rPr>
        <w:t xml:space="preserve"> happens </w:t>
      </w:r>
      <w:r w:rsidR="005351EF" w:rsidRPr="00F47461">
        <w:rPr>
          <w:iCs/>
        </w:rPr>
        <w:t xml:space="preserve">when </w:t>
      </w:r>
      <w:r w:rsidR="00343C7E" w:rsidRPr="00F47461">
        <w:rPr>
          <w:iCs/>
        </w:rPr>
        <w:t>you</w:t>
      </w:r>
      <w:r w:rsidR="005351EF" w:rsidRPr="00F47461">
        <w:rPr>
          <w:iCs/>
        </w:rPr>
        <w:t xml:space="preserve"> endure</w:t>
      </w:r>
      <w:r w:rsidR="00080590" w:rsidRPr="00F47461">
        <w:rPr>
          <w:iCs/>
        </w:rPr>
        <w:t>.</w:t>
      </w:r>
    </w:p>
    <w:p w14:paraId="0C51CFE3" w14:textId="77777777" w:rsidR="009F5EB3" w:rsidRPr="00F47461" w:rsidRDefault="009F5EB3" w:rsidP="00905F56">
      <w:pPr>
        <w:spacing w:after="0" w:line="240" w:lineRule="auto"/>
        <w:ind w:left="360"/>
        <w:jc w:val="both"/>
        <w:rPr>
          <w:iCs/>
        </w:rPr>
      </w:pPr>
    </w:p>
    <w:p w14:paraId="555D5BB6" w14:textId="05F8D3A0" w:rsidR="00755602" w:rsidRPr="00F47461" w:rsidRDefault="00140CF3" w:rsidP="00905F56">
      <w:pPr>
        <w:spacing w:after="0" w:line="240" w:lineRule="auto"/>
        <w:ind w:left="360"/>
        <w:jc w:val="both"/>
      </w:pPr>
      <w:r w:rsidRPr="00F47461">
        <w:rPr>
          <w:iCs/>
        </w:rPr>
        <w:t>Of course, our Idol Self is committed to effortless supe</w:t>
      </w:r>
      <w:r w:rsidR="00046A2B" w:rsidRPr="00F47461">
        <w:rPr>
          <w:iCs/>
        </w:rPr>
        <w:t xml:space="preserve">riority and </w:t>
      </w:r>
      <w:r w:rsidR="00A37DA9" w:rsidRPr="00F47461">
        <w:rPr>
          <w:iCs/>
        </w:rPr>
        <w:t xml:space="preserve">easy </w:t>
      </w:r>
      <w:r w:rsidR="00046A2B" w:rsidRPr="00F47461">
        <w:rPr>
          <w:iCs/>
        </w:rPr>
        <w:t>achievement</w:t>
      </w:r>
      <w:r w:rsidR="00424D1E" w:rsidRPr="00F47461">
        <w:rPr>
          <w:iCs/>
        </w:rPr>
        <w:t>s</w:t>
      </w:r>
      <w:r w:rsidR="00046A2B" w:rsidRPr="00F47461">
        <w:rPr>
          <w:iCs/>
        </w:rPr>
        <w:t xml:space="preserve">. </w:t>
      </w:r>
      <w:r w:rsidRPr="00F47461">
        <w:rPr>
          <w:iCs/>
        </w:rPr>
        <w:t>What</w:t>
      </w:r>
      <w:r w:rsidR="005D47FE" w:rsidRPr="00F47461">
        <w:rPr>
          <w:iCs/>
        </w:rPr>
        <w:t>ever</w:t>
      </w:r>
      <w:r w:rsidRPr="00F47461">
        <w:rPr>
          <w:iCs/>
        </w:rPr>
        <w:t xml:space="preserve"> it imagines should happen should happen now, and when it doesn’t happen</w:t>
      </w:r>
      <w:r w:rsidR="00A538CF" w:rsidRPr="00F47461">
        <w:rPr>
          <w:iCs/>
        </w:rPr>
        <w:t>,</w:t>
      </w:r>
      <w:r w:rsidRPr="00F47461">
        <w:rPr>
          <w:iCs/>
        </w:rPr>
        <w:t xml:space="preserve"> the Id</w:t>
      </w:r>
      <w:r w:rsidR="00EB19ED" w:rsidRPr="00F47461">
        <w:rPr>
          <w:iCs/>
        </w:rPr>
        <w:t>ol punishes us</w:t>
      </w:r>
      <w:r w:rsidR="009F5EB3" w:rsidRPr="00F47461">
        <w:rPr>
          <w:iCs/>
        </w:rPr>
        <w:t xml:space="preserve"> and others</w:t>
      </w:r>
      <w:r w:rsidR="00046A2B" w:rsidRPr="00F47461">
        <w:rPr>
          <w:iCs/>
        </w:rPr>
        <w:t xml:space="preserve"> with self-hate. </w:t>
      </w:r>
      <w:r w:rsidRPr="00F47461">
        <w:rPr>
          <w:iCs/>
        </w:rPr>
        <w:t>The Idol does not have the fortitude to tolerate set-backs</w:t>
      </w:r>
      <w:r w:rsidR="009F5EB3" w:rsidRPr="00F47461">
        <w:rPr>
          <w:iCs/>
        </w:rPr>
        <w:t>,</w:t>
      </w:r>
      <w:r w:rsidR="00046A2B" w:rsidRPr="00F47461">
        <w:rPr>
          <w:iCs/>
        </w:rPr>
        <w:t xml:space="preserve"> frustrations, or changes. </w:t>
      </w:r>
      <w:r w:rsidRPr="00F47461">
        <w:rPr>
          <w:iCs/>
        </w:rPr>
        <w:t>Every frustration is a reminder that we</w:t>
      </w:r>
      <w:r w:rsidR="00694788" w:rsidRPr="00F47461">
        <w:rPr>
          <w:iCs/>
        </w:rPr>
        <w:t xml:space="preserve">, </w:t>
      </w:r>
      <w:r w:rsidR="00424D1E" w:rsidRPr="00F47461">
        <w:rPr>
          <w:iCs/>
        </w:rPr>
        <w:t>like everyone else</w:t>
      </w:r>
      <w:r w:rsidR="00D069E3" w:rsidRPr="00F47461">
        <w:rPr>
          <w:iCs/>
        </w:rPr>
        <w:t>,</w:t>
      </w:r>
      <w:r w:rsidRPr="00F47461">
        <w:rPr>
          <w:iCs/>
        </w:rPr>
        <w:t xml:space="preserve"> have limitations</w:t>
      </w:r>
      <w:r w:rsidR="00651429" w:rsidRPr="00F47461">
        <w:rPr>
          <w:iCs/>
        </w:rPr>
        <w:t>—</w:t>
      </w:r>
      <w:r w:rsidRPr="00F47461">
        <w:rPr>
          <w:iCs/>
        </w:rPr>
        <w:t xml:space="preserve">limitations </w:t>
      </w:r>
      <w:r w:rsidR="00651429" w:rsidRPr="00F47461">
        <w:rPr>
          <w:iCs/>
        </w:rPr>
        <w:t xml:space="preserve">against </w:t>
      </w:r>
      <w:r w:rsidRPr="00F47461">
        <w:rPr>
          <w:iCs/>
        </w:rPr>
        <w:t xml:space="preserve">which the Idol </w:t>
      </w:r>
      <w:r w:rsidR="006826DA" w:rsidRPr="00F47461">
        <w:rPr>
          <w:iCs/>
        </w:rPr>
        <w:t>Self is constantly rebelling</w:t>
      </w:r>
      <w:r w:rsidRPr="00F47461">
        <w:rPr>
          <w:iCs/>
        </w:rPr>
        <w:t>.</w:t>
      </w:r>
      <w:r w:rsidRPr="00F47461">
        <w:t xml:space="preserve"> </w:t>
      </w:r>
      <w:r w:rsidR="004D47C2" w:rsidRPr="00F47461">
        <w:t xml:space="preserve">What a waste of energy! We </w:t>
      </w:r>
      <w:r w:rsidR="00F16F0A" w:rsidRPr="00F47461">
        <w:t>squander all that potential</w:t>
      </w:r>
      <w:r w:rsidR="00651429" w:rsidRPr="00F47461">
        <w:t xml:space="preserve"> </w:t>
      </w:r>
      <w:r w:rsidR="004D47C2" w:rsidRPr="00F47461">
        <w:t>fighting real limitations w</w:t>
      </w:r>
      <w:r w:rsidR="005D47FE" w:rsidRPr="00F47461">
        <w:t>hen we could be learning to endure</w:t>
      </w:r>
      <w:r w:rsidR="004D47C2" w:rsidRPr="00F47461">
        <w:t xml:space="preserve">. </w:t>
      </w:r>
    </w:p>
    <w:p w14:paraId="4A6FFE71" w14:textId="77777777" w:rsidR="008D0EB5" w:rsidRPr="00F47461" w:rsidRDefault="008D0EB5" w:rsidP="00905F56">
      <w:pPr>
        <w:spacing w:after="0" w:line="240" w:lineRule="auto"/>
        <w:ind w:left="360"/>
        <w:jc w:val="both"/>
      </w:pPr>
    </w:p>
    <w:p w14:paraId="33C58FF5" w14:textId="77777777" w:rsidR="00D74DE6" w:rsidRPr="00F47461" w:rsidRDefault="00D74DE6" w:rsidP="00905F56">
      <w:pPr>
        <w:pStyle w:val="ListParagraph"/>
        <w:widowControl w:val="0"/>
        <w:numPr>
          <w:ilvl w:val="0"/>
          <w:numId w:val="5"/>
        </w:numPr>
        <w:tabs>
          <w:tab w:val="left" w:pos="357"/>
        </w:tabs>
        <w:spacing w:after="0" w:line="240" w:lineRule="auto"/>
        <w:ind w:left="351" w:hanging="357"/>
        <w:jc w:val="both"/>
        <w:rPr>
          <w:iCs/>
        </w:rPr>
      </w:pPr>
      <w:r w:rsidRPr="00F47461">
        <w:rPr>
          <w:b/>
          <w:iCs/>
        </w:rPr>
        <w:t>Let endurance do its work</w:t>
      </w:r>
    </w:p>
    <w:p w14:paraId="3D306D11" w14:textId="4F879D20" w:rsidR="00D74DE6" w:rsidRPr="00F47461" w:rsidRDefault="00D74DE6" w:rsidP="00905F56">
      <w:pPr>
        <w:widowControl w:val="0"/>
        <w:spacing w:after="0" w:line="240" w:lineRule="auto"/>
        <w:ind w:left="357"/>
        <w:jc w:val="both"/>
        <w:rPr>
          <w:iCs/>
        </w:rPr>
      </w:pPr>
      <w:r w:rsidRPr="00F47461">
        <w:rPr>
          <w:iCs/>
        </w:rPr>
        <w:t xml:space="preserve">What is endurance? The Greek word translated as </w:t>
      </w:r>
      <w:r w:rsidRPr="00F47461">
        <w:rPr>
          <w:i/>
          <w:iCs/>
        </w:rPr>
        <w:t>endurance</w:t>
      </w:r>
      <w:r w:rsidRPr="00F47461">
        <w:rPr>
          <w:iCs/>
        </w:rPr>
        <w:t xml:space="preserve"> means to </w:t>
      </w:r>
      <w:r w:rsidRPr="00F47461">
        <w:rPr>
          <w:i/>
          <w:iCs/>
        </w:rPr>
        <w:t>remain under</w:t>
      </w:r>
      <w:r w:rsidRPr="00F47461">
        <w:rPr>
          <w:iCs/>
        </w:rPr>
        <w:t xml:space="preserve">. When you fall into an experiment, it is, as James says, an opportunity to see what skills you have, which areas </w:t>
      </w:r>
      <w:r w:rsidR="00E545C1" w:rsidRPr="00F47461">
        <w:rPr>
          <w:iCs/>
        </w:rPr>
        <w:t xml:space="preserve">of your life </w:t>
      </w:r>
      <w:r w:rsidRPr="00F47461">
        <w:rPr>
          <w:iCs/>
        </w:rPr>
        <w:t xml:space="preserve">need work, and how your character is developing. If you can manage </w:t>
      </w:r>
      <w:r w:rsidR="00E545C1" w:rsidRPr="00F47461">
        <w:rPr>
          <w:iCs/>
        </w:rPr>
        <w:t>your</w:t>
      </w:r>
      <w:r w:rsidRPr="00F47461">
        <w:rPr>
          <w:iCs/>
        </w:rPr>
        <w:t xml:space="preserve"> self-hate, you get to see the truth about yourself</w:t>
      </w:r>
      <w:r w:rsidR="001B3716" w:rsidRPr="00F47461">
        <w:rPr>
          <w:iCs/>
        </w:rPr>
        <w:t>, and if</w:t>
      </w:r>
      <w:r w:rsidRPr="00F47461">
        <w:rPr>
          <w:iCs/>
        </w:rPr>
        <w:t xml:space="preserve"> you can remain under the tension of your opportunity, you become creative</w:t>
      </w:r>
      <w:r w:rsidR="00651429" w:rsidRPr="00F47461">
        <w:rPr>
          <w:iCs/>
        </w:rPr>
        <w:t>—</w:t>
      </w:r>
      <w:r w:rsidRPr="00F47461">
        <w:rPr>
          <w:iCs/>
        </w:rPr>
        <w:t xml:space="preserve">you explore, get help, and work on your connection to the Spirit. </w:t>
      </w:r>
      <w:bookmarkStart w:id="19" w:name="OLE_LINK3"/>
      <w:r w:rsidR="001B3716" w:rsidRPr="00F47461">
        <w:rPr>
          <w:iCs/>
        </w:rPr>
        <w:t xml:space="preserve">You </w:t>
      </w:r>
      <w:r w:rsidR="00A37DA9" w:rsidRPr="00F47461">
        <w:rPr>
          <w:iCs/>
        </w:rPr>
        <w:t>discover how to live with less suffering</w:t>
      </w:r>
      <w:r w:rsidR="00765BE1" w:rsidRPr="00F47461">
        <w:rPr>
          <w:iCs/>
        </w:rPr>
        <w:t>,</w:t>
      </w:r>
      <w:r w:rsidR="00A37DA9" w:rsidRPr="00F47461">
        <w:rPr>
          <w:iCs/>
        </w:rPr>
        <w:t xml:space="preserve"> </w:t>
      </w:r>
      <w:r w:rsidR="00765BE1" w:rsidRPr="00F47461">
        <w:rPr>
          <w:iCs/>
        </w:rPr>
        <w:t>and you cause less suffering for others. Your</w:t>
      </w:r>
      <w:r w:rsidRPr="00F47461">
        <w:rPr>
          <w:iCs/>
        </w:rPr>
        <w:t xml:space="preserve"> compassion grows</w:t>
      </w:r>
      <w:r w:rsidR="00E23FA4" w:rsidRPr="00F47461">
        <w:rPr>
          <w:iCs/>
        </w:rPr>
        <w:t>,</w:t>
      </w:r>
      <w:r w:rsidR="00765BE1" w:rsidRPr="00F47461">
        <w:rPr>
          <w:iCs/>
        </w:rPr>
        <w:t xml:space="preserve"> and you experience more gratitude</w:t>
      </w:r>
      <w:r w:rsidRPr="00F47461">
        <w:rPr>
          <w:iCs/>
        </w:rPr>
        <w:t xml:space="preserve">. You learn to lean more on God and less on your Idol Self. </w:t>
      </w:r>
      <w:bookmarkEnd w:id="19"/>
    </w:p>
    <w:p w14:paraId="05D4EE76" w14:textId="77777777" w:rsidR="00D74DE6" w:rsidRPr="00F47461" w:rsidRDefault="00D74DE6" w:rsidP="00905F56">
      <w:pPr>
        <w:spacing w:after="0" w:line="240" w:lineRule="auto"/>
        <w:jc w:val="both"/>
        <w:rPr>
          <w:b/>
          <w:iCs/>
        </w:rPr>
      </w:pPr>
    </w:p>
    <w:p w14:paraId="54CCCAB4" w14:textId="77777777" w:rsidR="00D74DE6" w:rsidRPr="00F47461" w:rsidRDefault="00D74DE6" w:rsidP="00905F56">
      <w:pPr>
        <w:pStyle w:val="ListParagraph"/>
        <w:widowControl w:val="0"/>
        <w:numPr>
          <w:ilvl w:val="0"/>
          <w:numId w:val="5"/>
        </w:numPr>
        <w:tabs>
          <w:tab w:val="left" w:pos="357"/>
        </w:tabs>
        <w:spacing w:after="0" w:line="240" w:lineRule="auto"/>
        <w:ind w:left="357" w:hanging="357"/>
        <w:jc w:val="both"/>
        <w:rPr>
          <w:b/>
          <w:iCs/>
        </w:rPr>
      </w:pPr>
      <w:r w:rsidRPr="00F47461">
        <w:rPr>
          <w:b/>
          <w:iCs/>
        </w:rPr>
        <w:t>Endurance trains us to be trustworthy</w:t>
      </w:r>
    </w:p>
    <w:p w14:paraId="4F89512D" w14:textId="73EED0D2" w:rsidR="00D74DE6" w:rsidRPr="00F47461" w:rsidRDefault="00D74DE6" w:rsidP="00905F56">
      <w:pPr>
        <w:widowControl w:val="0"/>
        <w:spacing w:after="0" w:line="240" w:lineRule="auto"/>
        <w:ind w:left="360"/>
        <w:jc w:val="both"/>
        <w:rPr>
          <w:iCs/>
        </w:rPr>
      </w:pPr>
      <w:r w:rsidRPr="00F47461">
        <w:rPr>
          <w:iCs/>
        </w:rPr>
        <w:t xml:space="preserve">Finally, what is the goal of </w:t>
      </w:r>
      <w:r w:rsidR="004A0AA9" w:rsidRPr="00F47461">
        <w:rPr>
          <w:iCs/>
        </w:rPr>
        <w:t>your</w:t>
      </w:r>
      <w:r w:rsidRPr="00F47461">
        <w:rPr>
          <w:iCs/>
        </w:rPr>
        <w:t xml:space="preserve"> endur</w:t>
      </w:r>
      <w:r w:rsidR="004A0AA9" w:rsidRPr="00F47461">
        <w:rPr>
          <w:iCs/>
        </w:rPr>
        <w:t>ance</w:t>
      </w:r>
      <w:r w:rsidRPr="00F47461">
        <w:rPr>
          <w:iCs/>
        </w:rPr>
        <w:t xml:space="preserve"> through all of these experiments? </w:t>
      </w:r>
      <w:r w:rsidRPr="00F47461">
        <w:t xml:space="preserve">The goal is </w:t>
      </w:r>
      <w:r w:rsidR="00F47461" w:rsidRPr="00F47461">
        <w:t xml:space="preserve">to </w:t>
      </w:r>
      <w:r w:rsidR="00A248EB" w:rsidRPr="00F47461">
        <w:t>grow you up—to unify and</w:t>
      </w:r>
      <w:r w:rsidRPr="00F47461">
        <w:t xml:space="preserve"> fully equip you so that you have everything you need to accomplish your mission. </w:t>
      </w:r>
      <w:r w:rsidRPr="00F47461">
        <w:rPr>
          <w:iCs/>
        </w:rPr>
        <w:t>You have a vital mission; God’s reputation and the reputation of the believing community are in your hands. God cannot afford to entrust His redemptive purposes to untrustworthy people</w:t>
      </w:r>
      <w:r w:rsidR="00635739" w:rsidRPr="00F47461">
        <w:rPr>
          <w:iCs/>
        </w:rPr>
        <w:t>, so</w:t>
      </w:r>
      <w:r w:rsidRPr="00F47461">
        <w:rPr>
          <w:iCs/>
        </w:rPr>
        <w:t xml:space="preserve"> if you want to co-labor with Him to accomplish your mission, you must endure training to become trustworthy. </w:t>
      </w:r>
    </w:p>
    <w:p w14:paraId="61FC19DD" w14:textId="0B54FE37" w:rsidR="00D74DE6" w:rsidRPr="00F47461" w:rsidRDefault="00D74DE6" w:rsidP="00905F56">
      <w:pPr>
        <w:widowControl w:val="0"/>
        <w:spacing w:after="0" w:line="240" w:lineRule="auto"/>
        <w:ind w:left="360"/>
        <w:jc w:val="both"/>
        <w:rPr>
          <w:iCs/>
        </w:rPr>
      </w:pPr>
    </w:p>
    <w:p w14:paraId="6F95BAE1" w14:textId="419AA427" w:rsidR="00A248EB" w:rsidRPr="00F47461" w:rsidRDefault="00A248EB" w:rsidP="00A248EB">
      <w:pPr>
        <w:widowControl w:val="0"/>
        <w:spacing w:after="0" w:line="240" w:lineRule="auto"/>
        <w:jc w:val="both"/>
        <w:rPr>
          <w:iCs/>
        </w:rPr>
      </w:pPr>
      <w:r w:rsidRPr="00F47461">
        <w:rPr>
          <w:iCs/>
        </w:rPr>
        <w:t xml:space="preserve">You may have been taught that the purpose of endurance and suffering is to fulfill some abstract and mysterious plan, but James teaches that endurance is designed to help YOU fulfill YOUR mission and design. Endurance helps YOU become </w:t>
      </w:r>
      <w:r w:rsidR="00E23FA4" w:rsidRPr="00F47461">
        <w:rPr>
          <w:iCs/>
        </w:rPr>
        <w:t>whole,</w:t>
      </w:r>
      <w:r w:rsidRPr="00F47461">
        <w:rPr>
          <w:iCs/>
        </w:rPr>
        <w:t xml:space="preserve"> complete, integrated, and true, so that YOU who are alive in Christ are no longer forced to live in fear</w:t>
      </w:r>
      <w:r w:rsidR="004A0AA9" w:rsidRPr="00F47461">
        <w:rPr>
          <w:iCs/>
        </w:rPr>
        <w:t>,</w:t>
      </w:r>
      <w:r w:rsidRPr="00F47461">
        <w:rPr>
          <w:iCs/>
        </w:rPr>
        <w:t xml:space="preserve"> subject to addictive</w:t>
      </w:r>
      <w:r w:rsidR="004A0AA9" w:rsidRPr="00F47461">
        <w:rPr>
          <w:iCs/>
        </w:rPr>
        <w:t xml:space="preserve"> and</w:t>
      </w:r>
      <w:r w:rsidRPr="00F47461">
        <w:rPr>
          <w:iCs/>
        </w:rPr>
        <w:t xml:space="preserve"> compulsive reactions to </w:t>
      </w:r>
      <w:r w:rsidR="00B550D8" w:rsidRPr="00F47461">
        <w:rPr>
          <w:iCs/>
        </w:rPr>
        <w:t>life events</w:t>
      </w:r>
      <w:r w:rsidRPr="00F47461">
        <w:rPr>
          <w:iCs/>
        </w:rPr>
        <w:t>. You may think that you lack this or that resource to</w:t>
      </w:r>
      <w:r w:rsidR="00396297" w:rsidRPr="00F47461">
        <w:rPr>
          <w:iCs/>
        </w:rPr>
        <w:t xml:space="preserve"> help you</w:t>
      </w:r>
      <w:r w:rsidRPr="00F47461">
        <w:rPr>
          <w:iCs/>
        </w:rPr>
        <w:t xml:space="preserve"> accomplish your mission, but what do you really lack? You lack the health and orientation of the True Self—the self that circulates with God and with His Creation. If you focus </w:t>
      </w:r>
      <w:r w:rsidR="00876829" w:rsidRPr="00F47461">
        <w:rPr>
          <w:iCs/>
        </w:rPr>
        <w:t xml:space="preserve">your efforts </w:t>
      </w:r>
      <w:r w:rsidRPr="00F47461">
        <w:rPr>
          <w:iCs/>
        </w:rPr>
        <w:t>on the restoration of your True Self and your orientation to God and His Creation, you will flourish and grow into your full potential, and you most certainly will lack nothing.</w:t>
      </w:r>
    </w:p>
    <w:p w14:paraId="0E9A2060" w14:textId="77777777" w:rsidR="0066429D" w:rsidRPr="00F47461" w:rsidRDefault="0066429D" w:rsidP="00905F56">
      <w:pPr>
        <w:spacing w:after="0" w:line="240" w:lineRule="auto"/>
        <w:jc w:val="both"/>
        <w:rPr>
          <w:iCs/>
        </w:rPr>
      </w:pPr>
    </w:p>
    <w:p w14:paraId="49D8AC9C" w14:textId="77777777" w:rsidR="006826DA" w:rsidRPr="00F47461" w:rsidRDefault="00430AC0" w:rsidP="00905F56">
      <w:pPr>
        <w:spacing w:after="0" w:line="240" w:lineRule="auto"/>
        <w:jc w:val="both"/>
        <w:rPr>
          <w:iCs/>
        </w:rPr>
      </w:pPr>
      <w:r w:rsidRPr="00F47461">
        <w:rPr>
          <w:iCs/>
        </w:rPr>
        <w:t>Our p</w:t>
      </w:r>
      <w:r w:rsidR="00E07302" w:rsidRPr="00F47461">
        <w:rPr>
          <w:iCs/>
        </w:rPr>
        <w:t>rayer</w:t>
      </w:r>
      <w:r w:rsidRPr="00F47461">
        <w:rPr>
          <w:iCs/>
        </w:rPr>
        <w:t xml:space="preserve"> might go something like this</w:t>
      </w:r>
      <w:r w:rsidR="00E07302" w:rsidRPr="00F47461">
        <w:rPr>
          <w:iCs/>
        </w:rPr>
        <w:t>:</w:t>
      </w:r>
    </w:p>
    <w:p w14:paraId="1862BD2F" w14:textId="77777777" w:rsidR="0066429D" w:rsidRPr="00F47461" w:rsidRDefault="0066429D" w:rsidP="00905F56">
      <w:pPr>
        <w:spacing w:after="0" w:line="240" w:lineRule="auto"/>
        <w:jc w:val="both"/>
        <w:rPr>
          <w:iCs/>
        </w:rPr>
      </w:pPr>
    </w:p>
    <w:p w14:paraId="1F0065C1" w14:textId="77777777" w:rsidR="00E07302" w:rsidRPr="00F47461" w:rsidRDefault="00E07302" w:rsidP="00905F56">
      <w:pPr>
        <w:spacing w:after="0" w:line="240" w:lineRule="auto"/>
        <w:jc w:val="center"/>
        <w:rPr>
          <w:iCs/>
        </w:rPr>
      </w:pPr>
      <w:r w:rsidRPr="00F47461">
        <w:rPr>
          <w:i/>
          <w:iCs/>
        </w:rPr>
        <w:t>I need endurance training, Coach!</w:t>
      </w:r>
      <w:r w:rsidR="00430AC0" w:rsidRPr="00F47461">
        <w:rPr>
          <w:i/>
          <w:iCs/>
        </w:rPr>
        <w:t xml:space="preserve"> (Repeat)</w:t>
      </w:r>
    </w:p>
    <w:p w14:paraId="6D4C60FF" w14:textId="77777777" w:rsidR="004D47C2" w:rsidRPr="00F47461" w:rsidRDefault="004D47C2" w:rsidP="00905F56">
      <w:pPr>
        <w:spacing w:after="0" w:line="240" w:lineRule="auto"/>
        <w:jc w:val="both"/>
        <w:rPr>
          <w:iCs/>
        </w:rPr>
      </w:pPr>
    </w:p>
    <w:p w14:paraId="26320635" w14:textId="77777777" w:rsidR="007A06F9" w:rsidRPr="00F47461" w:rsidRDefault="007A06F9" w:rsidP="00905F56">
      <w:pPr>
        <w:spacing w:after="0" w:line="240" w:lineRule="auto"/>
        <w:jc w:val="both"/>
        <w:rPr>
          <w:iCs/>
        </w:rPr>
      </w:pPr>
      <w:r w:rsidRPr="00F47461">
        <w:rPr>
          <w:iCs/>
        </w:rPr>
        <w:t>Take a deep breath.</w:t>
      </w:r>
    </w:p>
    <w:p w14:paraId="12746AE6" w14:textId="5A90875B" w:rsidR="00570E0C" w:rsidRPr="00F47461" w:rsidRDefault="00570E0C" w:rsidP="00570E0C">
      <w:pPr>
        <w:pStyle w:val="NormalWeb"/>
        <w:spacing w:before="0" w:beforeAutospacing="0" w:after="0" w:afterAutospacing="0"/>
        <w:jc w:val="both"/>
        <w:rPr>
          <w:rFonts w:asciiTheme="minorHAnsi" w:hAnsiTheme="minorHAnsi" w:cstheme="minorHAnsi"/>
          <w:i/>
          <w:sz w:val="22"/>
          <w:szCs w:val="22"/>
        </w:rPr>
      </w:pPr>
      <w:r w:rsidRPr="00F47461">
        <w:rPr>
          <w:rFonts w:asciiTheme="minorHAnsi" w:hAnsiTheme="minorHAnsi" w:cstheme="minorHAnsi"/>
          <w:i/>
          <w:sz w:val="22"/>
          <w:szCs w:val="22"/>
        </w:rPr>
        <w:t xml:space="preserve">(If time permits, ask, “Does anyone have comments or questions about </w:t>
      </w:r>
      <w:r w:rsidR="0006213E" w:rsidRPr="00F47461">
        <w:rPr>
          <w:rFonts w:asciiTheme="minorHAnsi" w:hAnsiTheme="minorHAnsi" w:cstheme="minorHAnsi"/>
          <w:i/>
          <w:sz w:val="22"/>
          <w:szCs w:val="22"/>
        </w:rPr>
        <w:t>the</w:t>
      </w:r>
      <w:r w:rsidRPr="00F47461">
        <w:rPr>
          <w:rFonts w:asciiTheme="minorHAnsi" w:hAnsiTheme="minorHAnsi" w:cstheme="minorHAnsi"/>
          <w:i/>
          <w:sz w:val="22"/>
          <w:szCs w:val="22"/>
        </w:rPr>
        <w:t xml:space="preserve"> Bible teaching?”)</w:t>
      </w:r>
    </w:p>
    <w:p w14:paraId="6A6142D3" w14:textId="77777777" w:rsidR="00140CF3" w:rsidRPr="00F47461" w:rsidRDefault="00140CF3" w:rsidP="00905F56">
      <w:pPr>
        <w:spacing w:after="0" w:line="240" w:lineRule="auto"/>
        <w:jc w:val="both"/>
      </w:pPr>
    </w:p>
    <w:p w14:paraId="304D82AD" w14:textId="77777777" w:rsidR="00285B9A" w:rsidRPr="00F47461" w:rsidRDefault="0066429D" w:rsidP="00905F56">
      <w:pPr>
        <w:spacing w:after="0" w:line="240" w:lineRule="auto"/>
        <w:jc w:val="both"/>
        <w:rPr>
          <w:b/>
        </w:rPr>
      </w:pPr>
      <w:r w:rsidRPr="00F47461">
        <w:rPr>
          <w:b/>
        </w:rPr>
        <w:t>1:10</w:t>
      </w:r>
      <w:r w:rsidR="00285B9A" w:rsidRPr="00F47461">
        <w:rPr>
          <w:b/>
        </w:rPr>
        <w:t xml:space="preserve"> </w:t>
      </w:r>
      <w:r w:rsidR="00285B9A" w:rsidRPr="00F47461">
        <w:rPr>
          <w:b/>
        </w:rPr>
        <w:tab/>
        <w:t>INTEGRATION</w:t>
      </w:r>
    </w:p>
    <w:p w14:paraId="5D95D02F" w14:textId="1184FDF3" w:rsidR="00970270" w:rsidRPr="00F47461" w:rsidRDefault="00970270" w:rsidP="00905F56">
      <w:pPr>
        <w:spacing w:after="0" w:line="240" w:lineRule="auto"/>
        <w:jc w:val="both"/>
        <w:rPr>
          <w:i/>
        </w:rPr>
      </w:pPr>
      <w:r w:rsidRPr="00F47461">
        <w:lastRenderedPageBreak/>
        <w:t>Sip some</w:t>
      </w:r>
      <w:r w:rsidR="00FE59FC" w:rsidRPr="00F47461">
        <w:t xml:space="preserve"> </w:t>
      </w:r>
      <w:r w:rsidR="00651429" w:rsidRPr="00F47461">
        <w:t xml:space="preserve">purified </w:t>
      </w:r>
      <w:r w:rsidR="009716B6" w:rsidRPr="00F47461">
        <w:t>water</w:t>
      </w:r>
      <w:r w:rsidRPr="00F47461">
        <w:t xml:space="preserve"> and prepare to take some notes. In this lesson I will give you minimal guidance. </w:t>
      </w:r>
      <w:r w:rsidR="0038184C" w:rsidRPr="00F47461">
        <w:t xml:space="preserve">We </w:t>
      </w:r>
      <w:r w:rsidRPr="00F47461">
        <w:t xml:space="preserve">will spend </w:t>
      </w:r>
      <w:r w:rsidR="00A769D3" w:rsidRPr="00F47461">
        <w:t>one</w:t>
      </w:r>
      <w:r w:rsidR="0060723D" w:rsidRPr="00F47461">
        <w:t xml:space="preserve"> </w:t>
      </w:r>
      <w:r w:rsidRPr="00F47461">
        <w:t xml:space="preserve">minute </w:t>
      </w:r>
      <w:r w:rsidR="0060723D" w:rsidRPr="00F47461">
        <w:t xml:space="preserve">on </w:t>
      </w:r>
      <w:r w:rsidRPr="00F47461">
        <w:t xml:space="preserve">each step of </w:t>
      </w:r>
      <w:r w:rsidR="00FE59FC" w:rsidRPr="00F47461">
        <w:t>t</w:t>
      </w:r>
      <w:r w:rsidRPr="00F47461">
        <w:t xml:space="preserve">he </w:t>
      </w:r>
      <w:r w:rsidRPr="00F47461">
        <w:rPr>
          <w:b/>
        </w:rPr>
        <w:t>FAITH Process</w:t>
      </w:r>
      <w:r w:rsidRPr="00F47461">
        <w:t>.</w:t>
      </w:r>
      <w:r w:rsidR="00FE59FC" w:rsidRPr="00F47461">
        <w:t xml:space="preserve"> </w:t>
      </w:r>
      <w:r w:rsidR="00AB6D6A" w:rsidRPr="00F47461">
        <w:t>Assume</w:t>
      </w:r>
      <w:r w:rsidR="00FE59FC" w:rsidRPr="00F47461">
        <w:t xml:space="preserve"> your mindfulness</w:t>
      </w:r>
      <w:r w:rsidRPr="00F47461">
        <w:t xml:space="preserve"> posture</w:t>
      </w:r>
      <w:r w:rsidR="00651429" w:rsidRPr="00F47461">
        <w:t>,</w:t>
      </w:r>
      <w:r w:rsidRPr="00F47461">
        <w:t xml:space="preserve"> and breathe. </w:t>
      </w:r>
      <w:r w:rsidR="000C6EE4" w:rsidRPr="00F47461">
        <w:rPr>
          <w:i/>
        </w:rPr>
        <w:t xml:space="preserve">(Pause </w:t>
      </w:r>
      <w:r w:rsidR="00DF32D5" w:rsidRPr="00F47461">
        <w:rPr>
          <w:i/>
        </w:rPr>
        <w:t xml:space="preserve">for </w:t>
      </w:r>
      <w:r w:rsidR="000C6EE4" w:rsidRPr="00F47461">
        <w:rPr>
          <w:i/>
        </w:rPr>
        <w:t>1</w:t>
      </w:r>
      <w:r w:rsidRPr="00F47461">
        <w:rPr>
          <w:i/>
        </w:rPr>
        <w:t>0 seconds)</w:t>
      </w:r>
    </w:p>
    <w:p w14:paraId="360F1EBC" w14:textId="77777777" w:rsidR="00350586" w:rsidRPr="00F47461" w:rsidRDefault="00350586" w:rsidP="00905F56">
      <w:pPr>
        <w:spacing w:after="0" w:line="240" w:lineRule="auto"/>
        <w:jc w:val="both"/>
      </w:pPr>
    </w:p>
    <w:p w14:paraId="2F153145" w14:textId="064D9E07" w:rsidR="00970270" w:rsidRPr="00F47461" w:rsidRDefault="00BD2D52" w:rsidP="00905F56">
      <w:pPr>
        <w:spacing w:after="0" w:line="240" w:lineRule="auto"/>
        <w:jc w:val="both"/>
        <w:rPr>
          <w:i/>
        </w:rPr>
      </w:pPr>
      <w:r w:rsidRPr="00F47461">
        <w:t>Here is our integration focus</w:t>
      </w:r>
      <w:r w:rsidR="00970270" w:rsidRPr="00F47461">
        <w:t xml:space="preserve">: </w:t>
      </w:r>
      <w:r w:rsidR="00392A10" w:rsidRPr="00F47461">
        <w:rPr>
          <w:i/>
        </w:rPr>
        <w:t xml:space="preserve">Consider what </w:t>
      </w:r>
      <w:r w:rsidR="00421866" w:rsidRPr="00F47461">
        <w:rPr>
          <w:i/>
        </w:rPr>
        <w:t>happens</w:t>
      </w:r>
      <w:r w:rsidR="0026458D" w:rsidRPr="00F47461">
        <w:rPr>
          <w:i/>
        </w:rPr>
        <w:t xml:space="preserve"> </w:t>
      </w:r>
      <w:r w:rsidR="00970270" w:rsidRPr="00F47461">
        <w:rPr>
          <w:i/>
        </w:rPr>
        <w:t>when you are faced with an opportunity to endure</w:t>
      </w:r>
      <w:r w:rsidR="00C45E24" w:rsidRPr="00F47461">
        <w:rPr>
          <w:i/>
        </w:rPr>
        <w:t>.</w:t>
      </w:r>
      <w:r w:rsidR="00970270" w:rsidRPr="00F47461">
        <w:rPr>
          <w:i/>
        </w:rPr>
        <w:t xml:space="preserve"> (Repeat) (Pause</w:t>
      </w:r>
      <w:r w:rsidR="000C6EE4" w:rsidRPr="00F47461">
        <w:rPr>
          <w:i/>
        </w:rPr>
        <w:t xml:space="preserve"> </w:t>
      </w:r>
      <w:r w:rsidR="002D3E33" w:rsidRPr="00F47461">
        <w:rPr>
          <w:i/>
        </w:rPr>
        <w:t xml:space="preserve">for </w:t>
      </w:r>
      <w:r w:rsidR="000C6EE4" w:rsidRPr="00F47461">
        <w:rPr>
          <w:i/>
        </w:rPr>
        <w:t>30 seconds</w:t>
      </w:r>
      <w:r w:rsidR="00970270" w:rsidRPr="00F47461">
        <w:rPr>
          <w:i/>
        </w:rPr>
        <w:t>)</w:t>
      </w:r>
    </w:p>
    <w:p w14:paraId="137F89B5" w14:textId="77777777" w:rsidR="005D30DD" w:rsidRPr="00F47461" w:rsidRDefault="005D30DD" w:rsidP="00905F56">
      <w:pPr>
        <w:spacing w:after="0" w:line="240" w:lineRule="auto"/>
        <w:jc w:val="both"/>
      </w:pPr>
    </w:p>
    <w:p w14:paraId="0D61B7EB" w14:textId="1B395128" w:rsidR="00CA0FD7" w:rsidRPr="00F47461" w:rsidRDefault="00970270" w:rsidP="00905F56">
      <w:pPr>
        <w:spacing w:after="0" w:line="240" w:lineRule="auto"/>
        <w:jc w:val="both"/>
        <w:rPr>
          <w:b/>
        </w:rPr>
      </w:pPr>
      <w:r w:rsidRPr="00F47461">
        <w:rPr>
          <w:b/>
        </w:rPr>
        <w:t>The</w:t>
      </w:r>
      <w:r w:rsidRPr="00F47461">
        <w:t xml:space="preserve"> </w:t>
      </w:r>
      <w:r w:rsidR="00BD2D52" w:rsidRPr="00F47461">
        <w:rPr>
          <w:b/>
        </w:rPr>
        <w:t xml:space="preserve">FAITH </w:t>
      </w:r>
      <w:r w:rsidRPr="00F47461">
        <w:rPr>
          <w:b/>
        </w:rPr>
        <w:t>Process</w:t>
      </w:r>
    </w:p>
    <w:p w14:paraId="4C443360" w14:textId="2A38943C" w:rsidR="00056D7D" w:rsidRPr="00F47461" w:rsidRDefault="00056D7D" w:rsidP="00905F56">
      <w:pPr>
        <w:spacing w:after="0" w:line="240" w:lineRule="auto"/>
        <w:jc w:val="both"/>
      </w:pPr>
    </w:p>
    <w:p w14:paraId="78D95B21" w14:textId="28F52264" w:rsidR="00FE59FC" w:rsidRPr="00F47461" w:rsidRDefault="00FE59FC" w:rsidP="00905F56">
      <w:pPr>
        <w:spacing w:after="0" w:line="240" w:lineRule="auto"/>
        <w:jc w:val="both"/>
        <w:rPr>
          <w:b/>
        </w:rPr>
      </w:pPr>
      <w:r w:rsidRPr="00F47461">
        <w:rPr>
          <w:b/>
        </w:rPr>
        <w:t>Feelings</w:t>
      </w:r>
    </w:p>
    <w:p w14:paraId="4CF59ACF" w14:textId="0DD297E9" w:rsidR="00716A3D" w:rsidRPr="00F47461" w:rsidRDefault="00FE59FC" w:rsidP="00905F56">
      <w:pPr>
        <w:spacing w:after="0" w:line="240" w:lineRule="auto"/>
        <w:jc w:val="both"/>
        <w:rPr>
          <w:i/>
        </w:rPr>
      </w:pPr>
      <w:r w:rsidRPr="00F47461">
        <w:t xml:space="preserve">Recognize any feelings or numbness that you experience when you </w:t>
      </w:r>
      <w:r w:rsidR="0096007F" w:rsidRPr="00F47461">
        <w:rPr>
          <w:i/>
        </w:rPr>
        <w:t xml:space="preserve">consider </w:t>
      </w:r>
      <w:r w:rsidR="00065C26" w:rsidRPr="00F47461">
        <w:rPr>
          <w:i/>
        </w:rPr>
        <w:t xml:space="preserve">what </w:t>
      </w:r>
      <w:r w:rsidR="00421866" w:rsidRPr="00F47461">
        <w:rPr>
          <w:i/>
        </w:rPr>
        <w:t xml:space="preserve">happens when you are </w:t>
      </w:r>
      <w:r w:rsidR="00065C26" w:rsidRPr="00F47461">
        <w:rPr>
          <w:i/>
        </w:rPr>
        <w:t>faced with an</w:t>
      </w:r>
      <w:r w:rsidRPr="00F47461">
        <w:rPr>
          <w:i/>
        </w:rPr>
        <w:t xml:space="preserve"> opportunity to endure</w:t>
      </w:r>
      <w:r w:rsidRPr="00F47461">
        <w:t>. Observe and breathe</w:t>
      </w:r>
      <w:r w:rsidRPr="00F47461">
        <w:rPr>
          <w:i/>
        </w:rPr>
        <w:t xml:space="preserve">. (Pause </w:t>
      </w:r>
      <w:r w:rsidR="0038184C" w:rsidRPr="00F47461">
        <w:rPr>
          <w:i/>
        </w:rPr>
        <w:t xml:space="preserve">for </w:t>
      </w:r>
      <w:r w:rsidRPr="00F47461">
        <w:rPr>
          <w:i/>
        </w:rPr>
        <w:t>1 minute)</w:t>
      </w:r>
    </w:p>
    <w:p w14:paraId="5595748B" w14:textId="77777777" w:rsidR="00EB5531" w:rsidRPr="00F47461" w:rsidRDefault="00EB5531" w:rsidP="00905F56">
      <w:pPr>
        <w:widowControl w:val="0"/>
        <w:spacing w:after="0" w:line="240" w:lineRule="auto"/>
        <w:jc w:val="both"/>
      </w:pPr>
    </w:p>
    <w:p w14:paraId="4589F9FF" w14:textId="1254AD9F" w:rsidR="00FE59FC" w:rsidRPr="00F47461" w:rsidRDefault="00FE59FC" w:rsidP="00905F56">
      <w:pPr>
        <w:widowControl w:val="0"/>
        <w:spacing w:after="0" w:line="240" w:lineRule="auto"/>
        <w:jc w:val="both"/>
      </w:pPr>
      <w:r w:rsidRPr="00F47461">
        <w:rPr>
          <w:b/>
        </w:rPr>
        <w:t>Awareness without judgment</w:t>
      </w:r>
    </w:p>
    <w:p w14:paraId="201F5CFF" w14:textId="3665F4A4" w:rsidR="00716A3D" w:rsidRPr="00F47461" w:rsidRDefault="00056D7D" w:rsidP="00905F56">
      <w:pPr>
        <w:widowControl w:val="0"/>
        <w:spacing w:after="0" w:line="240" w:lineRule="auto"/>
        <w:jc w:val="both"/>
      </w:pPr>
      <w:r w:rsidRPr="00F47461">
        <w:t>A</w:t>
      </w:r>
      <w:r w:rsidR="00FE59FC" w:rsidRPr="00F47461">
        <w:t xml:space="preserve">llow your experience to rest in your awareness as you </w:t>
      </w:r>
      <w:r w:rsidR="0096007F" w:rsidRPr="00F47461">
        <w:rPr>
          <w:i/>
        </w:rPr>
        <w:t>consider</w:t>
      </w:r>
      <w:r w:rsidR="00065C26" w:rsidRPr="00F47461">
        <w:rPr>
          <w:i/>
        </w:rPr>
        <w:t xml:space="preserve"> what </w:t>
      </w:r>
      <w:r w:rsidR="00EB5531" w:rsidRPr="00F47461">
        <w:rPr>
          <w:i/>
        </w:rPr>
        <w:t>happens</w:t>
      </w:r>
      <w:r w:rsidR="00065C26" w:rsidRPr="00F47461">
        <w:rPr>
          <w:i/>
        </w:rPr>
        <w:t xml:space="preserve"> when you are faced with</w:t>
      </w:r>
      <w:r w:rsidR="00FE59FC" w:rsidRPr="00F47461">
        <w:rPr>
          <w:i/>
        </w:rPr>
        <w:t xml:space="preserve"> </w:t>
      </w:r>
      <w:r w:rsidR="0026458D" w:rsidRPr="00F47461">
        <w:rPr>
          <w:i/>
        </w:rPr>
        <w:t xml:space="preserve">an </w:t>
      </w:r>
      <w:r w:rsidR="00B20B23" w:rsidRPr="00F47461">
        <w:rPr>
          <w:i/>
        </w:rPr>
        <w:t>opportunity to endure</w:t>
      </w:r>
      <w:r w:rsidR="00FE59FC" w:rsidRPr="00F47461">
        <w:rPr>
          <w:i/>
        </w:rPr>
        <w:t>.</w:t>
      </w:r>
      <w:r w:rsidR="00FE59FC" w:rsidRPr="00F47461">
        <w:t xml:space="preserve"> Notice any conflicts or resistance. Give yourself permission to explore </w:t>
      </w:r>
      <w:r w:rsidR="00FF650E" w:rsidRPr="00F47461">
        <w:t xml:space="preserve">without judgment </w:t>
      </w:r>
      <w:r w:rsidR="00FE59FC" w:rsidRPr="00F47461">
        <w:t>whatever you are experiencing</w:t>
      </w:r>
      <w:r w:rsidR="00ED5B0E" w:rsidRPr="00F47461">
        <w:t>,</w:t>
      </w:r>
      <w:r w:rsidR="00FE59FC" w:rsidRPr="00F47461">
        <w:t xml:space="preserve"> and breathe. </w:t>
      </w:r>
      <w:r w:rsidR="00FE59FC" w:rsidRPr="00F47461">
        <w:rPr>
          <w:i/>
        </w:rPr>
        <w:t xml:space="preserve">(Pause </w:t>
      </w:r>
      <w:r w:rsidR="0038184C" w:rsidRPr="00F47461">
        <w:rPr>
          <w:i/>
        </w:rPr>
        <w:t xml:space="preserve">for </w:t>
      </w:r>
      <w:r w:rsidR="00FE59FC" w:rsidRPr="00F47461">
        <w:rPr>
          <w:i/>
        </w:rPr>
        <w:t>1 minute)</w:t>
      </w:r>
    </w:p>
    <w:p w14:paraId="3B4F0F32" w14:textId="77777777" w:rsidR="00056D7D" w:rsidRPr="00F47461" w:rsidRDefault="00056D7D" w:rsidP="00905F56">
      <w:pPr>
        <w:spacing w:after="0" w:line="240" w:lineRule="auto"/>
        <w:jc w:val="both"/>
      </w:pPr>
    </w:p>
    <w:p w14:paraId="503AD3B6" w14:textId="5E001CAF" w:rsidR="00FE59FC" w:rsidRPr="00F47461" w:rsidRDefault="00FE59FC" w:rsidP="00905F56">
      <w:pPr>
        <w:spacing w:after="0" w:line="240" w:lineRule="auto"/>
        <w:jc w:val="both"/>
      </w:pPr>
      <w:r w:rsidRPr="00F47461">
        <w:rPr>
          <w:b/>
        </w:rPr>
        <w:t>Inquiry</w:t>
      </w:r>
      <w:r w:rsidR="00D64D3A" w:rsidRPr="00F47461">
        <w:rPr>
          <w:b/>
        </w:rPr>
        <w:t>: W</w:t>
      </w:r>
      <w:r w:rsidRPr="00F47461">
        <w:rPr>
          <w:b/>
        </w:rPr>
        <w:t>hat is my body saying?</w:t>
      </w:r>
    </w:p>
    <w:p w14:paraId="7BD8DFFB" w14:textId="2040F7CD" w:rsidR="00FE59FC" w:rsidRPr="00F47461" w:rsidRDefault="00FE59FC" w:rsidP="00905F56">
      <w:pPr>
        <w:spacing w:after="0" w:line="240" w:lineRule="auto"/>
        <w:jc w:val="both"/>
      </w:pPr>
      <w:r w:rsidRPr="00F47461">
        <w:t xml:space="preserve">Bring your attention to your body and notice </w:t>
      </w:r>
      <w:r w:rsidR="00065C26" w:rsidRPr="00F47461">
        <w:t xml:space="preserve">if </w:t>
      </w:r>
      <w:r w:rsidRPr="00F47461">
        <w:t xml:space="preserve">it is </w:t>
      </w:r>
      <w:r w:rsidR="00AB6D6A" w:rsidRPr="00F47461">
        <w:t>reacting</w:t>
      </w:r>
      <w:r w:rsidRPr="00F47461">
        <w:t xml:space="preserve"> to your opportunity to endure. </w:t>
      </w:r>
      <w:r w:rsidRPr="00F47461">
        <w:rPr>
          <w:i/>
        </w:rPr>
        <w:t xml:space="preserve">(Pause </w:t>
      </w:r>
      <w:r w:rsidR="0038184C" w:rsidRPr="00F47461">
        <w:rPr>
          <w:i/>
        </w:rPr>
        <w:t xml:space="preserve">for </w:t>
      </w:r>
      <w:r w:rsidRPr="00F47461">
        <w:rPr>
          <w:i/>
        </w:rPr>
        <w:t>1 minute)</w:t>
      </w:r>
    </w:p>
    <w:p w14:paraId="4A158B7B" w14:textId="50433375" w:rsidR="00FE59FC" w:rsidRPr="00F47461" w:rsidRDefault="00FE59FC" w:rsidP="00905F56">
      <w:pPr>
        <w:spacing w:after="0" w:line="240" w:lineRule="auto"/>
        <w:jc w:val="both"/>
      </w:pPr>
    </w:p>
    <w:p w14:paraId="3794CBB8" w14:textId="77777777" w:rsidR="00FE59FC" w:rsidRPr="00F47461" w:rsidRDefault="00FE59FC" w:rsidP="00905F56">
      <w:pPr>
        <w:spacing w:after="0" w:line="240" w:lineRule="auto"/>
        <w:jc w:val="both"/>
        <w:rPr>
          <w:b/>
        </w:rPr>
      </w:pPr>
      <w:r w:rsidRPr="00F47461">
        <w:rPr>
          <w:b/>
        </w:rPr>
        <w:t>Talk to Jesus</w:t>
      </w:r>
    </w:p>
    <w:p w14:paraId="3C9D552D" w14:textId="4E7F9D34" w:rsidR="00716A3D" w:rsidRPr="00F47461" w:rsidRDefault="00FE59FC" w:rsidP="00905F56">
      <w:pPr>
        <w:spacing w:after="0" w:line="240" w:lineRule="auto"/>
        <w:jc w:val="both"/>
        <w:rPr>
          <w:i/>
        </w:rPr>
      </w:pPr>
      <w:r w:rsidRPr="00F47461">
        <w:t xml:space="preserve">Imagine </w:t>
      </w:r>
      <w:r w:rsidR="00D64D3A" w:rsidRPr="00F47461">
        <w:t xml:space="preserve">that you are </w:t>
      </w:r>
      <w:r w:rsidRPr="00F47461">
        <w:t xml:space="preserve">leaning back in the </w:t>
      </w:r>
      <w:r w:rsidR="00BC300E" w:rsidRPr="00F47461">
        <w:t xml:space="preserve">safe and loving </w:t>
      </w:r>
      <w:r w:rsidRPr="00F47461">
        <w:t xml:space="preserve">arms of Jesus as together you </w:t>
      </w:r>
      <w:r w:rsidRPr="00F47461">
        <w:rPr>
          <w:i/>
        </w:rPr>
        <w:t>consider this experience of</w:t>
      </w:r>
      <w:r w:rsidRPr="00F47461">
        <w:t xml:space="preserve"> </w:t>
      </w:r>
      <w:r w:rsidRPr="00F47461">
        <w:rPr>
          <w:i/>
        </w:rPr>
        <w:t>endurance</w:t>
      </w:r>
      <w:r w:rsidRPr="00F47461">
        <w:t xml:space="preserve">. </w:t>
      </w:r>
      <w:r w:rsidRPr="00F47461">
        <w:rPr>
          <w:i/>
        </w:rPr>
        <w:t xml:space="preserve">(Pause) </w:t>
      </w:r>
      <w:r w:rsidRPr="00F47461">
        <w:t>Are you learning something about</w:t>
      </w:r>
      <w:r w:rsidR="00CB4FD9" w:rsidRPr="00F47461">
        <w:t xml:space="preserve"> hurt pride or self-hate? </w:t>
      </w:r>
      <w:r w:rsidR="00FF650E" w:rsidRPr="00F47461">
        <w:t xml:space="preserve">We often </w:t>
      </w:r>
      <w:r w:rsidR="003A45AF" w:rsidRPr="00F47461">
        <w:t xml:space="preserve">experience </w:t>
      </w:r>
      <w:r w:rsidR="00FF650E" w:rsidRPr="00F47461">
        <w:t>hurt</w:t>
      </w:r>
      <w:r w:rsidR="00EA3710" w:rsidRPr="00F47461">
        <w:t xml:space="preserve"> pride and self-hate </w:t>
      </w:r>
      <w:r w:rsidR="00FF650E" w:rsidRPr="00F47461">
        <w:t xml:space="preserve">when </w:t>
      </w:r>
      <w:r w:rsidR="002D3E33" w:rsidRPr="00F47461">
        <w:t>an</w:t>
      </w:r>
      <w:r w:rsidR="00FF650E" w:rsidRPr="00F47461">
        <w:t xml:space="preserve"> aspect of our Idol’s search for glory is threatened or lost. </w:t>
      </w:r>
      <w:r w:rsidRPr="00F47461">
        <w:t xml:space="preserve">Observe and breathe. </w:t>
      </w:r>
      <w:r w:rsidRPr="00F47461">
        <w:rPr>
          <w:i/>
        </w:rPr>
        <w:t xml:space="preserve">(Pause </w:t>
      </w:r>
      <w:r w:rsidR="0038184C" w:rsidRPr="00F47461">
        <w:rPr>
          <w:i/>
        </w:rPr>
        <w:t xml:space="preserve">for </w:t>
      </w:r>
      <w:r w:rsidRPr="00F47461">
        <w:rPr>
          <w:i/>
        </w:rPr>
        <w:t>1 minute)</w:t>
      </w:r>
    </w:p>
    <w:p w14:paraId="46555536" w14:textId="77777777" w:rsidR="00716A3D" w:rsidRPr="00F47461" w:rsidRDefault="00716A3D" w:rsidP="00905F56">
      <w:pPr>
        <w:spacing w:after="0" w:line="240" w:lineRule="auto"/>
        <w:jc w:val="both"/>
      </w:pPr>
    </w:p>
    <w:p w14:paraId="6B544CF6" w14:textId="54F140F2" w:rsidR="00FE59FC" w:rsidRPr="00F47461" w:rsidRDefault="00FE59FC" w:rsidP="00905F56">
      <w:pPr>
        <w:spacing w:after="0" w:line="240" w:lineRule="auto"/>
        <w:jc w:val="both"/>
      </w:pPr>
      <w:r w:rsidRPr="00F47461">
        <w:rPr>
          <w:b/>
        </w:rPr>
        <w:t>Heal</w:t>
      </w:r>
    </w:p>
    <w:p w14:paraId="1C195C93" w14:textId="084D3B10" w:rsidR="00FE59FC" w:rsidRPr="00F47461" w:rsidRDefault="00FE59FC" w:rsidP="00905F56">
      <w:pPr>
        <w:spacing w:after="0" w:line="240" w:lineRule="auto"/>
        <w:jc w:val="both"/>
        <w:rPr>
          <w:i/>
        </w:rPr>
      </w:pPr>
      <w:bookmarkStart w:id="20" w:name="_Hlk37930178"/>
      <w:r w:rsidRPr="00F47461">
        <w:t>For thousands of years</w:t>
      </w:r>
      <w:r w:rsidR="0078124F" w:rsidRPr="00F47461">
        <w:t>,</w:t>
      </w:r>
      <w:r w:rsidRPr="00F47461">
        <w:t xml:space="preserve"> human beings have </w:t>
      </w:r>
      <w:r w:rsidR="005D30DD" w:rsidRPr="00F47461">
        <w:t>felt</w:t>
      </w:r>
      <w:r w:rsidR="008F4F5C" w:rsidRPr="00F47461">
        <w:t xml:space="preserve"> </w:t>
      </w:r>
      <w:r w:rsidR="005D30DD" w:rsidRPr="00F47461">
        <w:t xml:space="preserve">strong feelings </w:t>
      </w:r>
      <w:r w:rsidR="0078124F" w:rsidRPr="00F47461">
        <w:t xml:space="preserve">when they </w:t>
      </w:r>
      <w:r w:rsidR="00A248EB" w:rsidRPr="00F47461">
        <w:t xml:space="preserve">have had to endure a trial or difficulty. </w:t>
      </w:r>
      <w:r w:rsidR="005D30DD" w:rsidRPr="00F47461">
        <w:t xml:space="preserve">You are not alone in your experience. </w:t>
      </w:r>
      <w:bookmarkEnd w:id="20"/>
      <w:r w:rsidR="00A248EB" w:rsidRPr="00F47461">
        <w:t xml:space="preserve">When </w:t>
      </w:r>
      <w:r w:rsidRPr="00F47461">
        <w:t>your feelings signal you through the body</w:t>
      </w:r>
      <w:r w:rsidR="0078124F" w:rsidRPr="00F47461">
        <w:t>,</w:t>
      </w:r>
      <w:r w:rsidRPr="00F47461">
        <w:t xml:space="preserve"> you can focus on your body</w:t>
      </w:r>
      <w:r w:rsidR="00FF650E" w:rsidRPr="00F47461">
        <w:t xml:space="preserve"> and your </w:t>
      </w:r>
      <w:r w:rsidR="0038184C" w:rsidRPr="00F47461">
        <w:t>breath</w:t>
      </w:r>
      <w:r w:rsidRPr="00F47461">
        <w:t xml:space="preserve"> rather than reacting and getting caught up in stories and judgments. Breathe</w:t>
      </w:r>
      <w:r w:rsidR="00A248EB" w:rsidRPr="00F47461">
        <w:t>,</w:t>
      </w:r>
      <w:r w:rsidRPr="00F47461">
        <w:t xml:space="preserve"> and help your body process </w:t>
      </w:r>
      <w:r w:rsidR="0038184C" w:rsidRPr="00F47461">
        <w:t xml:space="preserve">with </w:t>
      </w:r>
      <w:r w:rsidRPr="00F47461">
        <w:t xml:space="preserve">a long exhaling breath. </w:t>
      </w:r>
      <w:r w:rsidRPr="00F47461">
        <w:rPr>
          <w:i/>
        </w:rPr>
        <w:t>(Pause</w:t>
      </w:r>
      <w:r w:rsidR="0038184C" w:rsidRPr="00F47461">
        <w:rPr>
          <w:i/>
        </w:rPr>
        <w:t xml:space="preserve"> for</w:t>
      </w:r>
      <w:r w:rsidRPr="00F47461">
        <w:rPr>
          <w:i/>
        </w:rPr>
        <w:t xml:space="preserve"> 1 minute)</w:t>
      </w:r>
      <w:r w:rsidR="00E02470" w:rsidRPr="00F47461">
        <w:rPr>
          <w:i/>
        </w:rPr>
        <w:t xml:space="preserve"> </w:t>
      </w:r>
    </w:p>
    <w:p w14:paraId="140139C3" w14:textId="77777777" w:rsidR="00970270" w:rsidRPr="00F47461" w:rsidRDefault="00970270" w:rsidP="00905F56">
      <w:pPr>
        <w:spacing w:after="0" w:line="240" w:lineRule="auto"/>
        <w:jc w:val="both"/>
      </w:pPr>
    </w:p>
    <w:p w14:paraId="7724B917" w14:textId="77777777" w:rsidR="00970270" w:rsidRPr="00F47461" w:rsidRDefault="00970270" w:rsidP="00905F56">
      <w:pPr>
        <w:spacing w:after="0" w:line="240" w:lineRule="auto"/>
        <w:jc w:val="both"/>
      </w:pPr>
      <w:r w:rsidRPr="00F47461">
        <w:t xml:space="preserve">Pause. Take a deep breath. </w:t>
      </w:r>
    </w:p>
    <w:p w14:paraId="76EBC03C" w14:textId="65F1C4E6" w:rsidR="00570E0C" w:rsidRPr="00F47461" w:rsidRDefault="00570E0C" w:rsidP="00570E0C">
      <w:pPr>
        <w:pStyle w:val="NormalWeb"/>
        <w:spacing w:before="0" w:beforeAutospacing="0" w:after="0" w:afterAutospacing="0"/>
        <w:jc w:val="both"/>
        <w:rPr>
          <w:rFonts w:asciiTheme="minorHAnsi" w:hAnsiTheme="minorHAnsi" w:cstheme="minorHAnsi"/>
          <w:i/>
          <w:sz w:val="22"/>
          <w:szCs w:val="22"/>
        </w:rPr>
      </w:pPr>
      <w:r w:rsidRPr="00F47461">
        <w:rPr>
          <w:rFonts w:asciiTheme="minorHAnsi" w:hAnsiTheme="minorHAnsi" w:cstheme="minorHAnsi"/>
          <w:i/>
          <w:sz w:val="22"/>
          <w:szCs w:val="22"/>
        </w:rPr>
        <w:t xml:space="preserve">(If time permits, ask, “Does anyone have comments or questions about </w:t>
      </w:r>
      <w:r w:rsidR="0006213E" w:rsidRPr="00F47461">
        <w:rPr>
          <w:rFonts w:asciiTheme="minorHAnsi" w:hAnsiTheme="minorHAnsi" w:cstheme="minorHAnsi"/>
          <w:i/>
          <w:sz w:val="22"/>
          <w:szCs w:val="22"/>
        </w:rPr>
        <w:t>the</w:t>
      </w:r>
      <w:r w:rsidRPr="00F47461">
        <w:rPr>
          <w:rFonts w:asciiTheme="minorHAnsi" w:hAnsiTheme="minorHAnsi" w:cstheme="minorHAnsi"/>
          <w:i/>
          <w:sz w:val="22"/>
          <w:szCs w:val="22"/>
        </w:rPr>
        <w:t xml:space="preserve"> integration?”)</w:t>
      </w:r>
    </w:p>
    <w:p w14:paraId="0D920BCF" w14:textId="77777777" w:rsidR="0066429D" w:rsidRPr="00F47461" w:rsidRDefault="0066429D" w:rsidP="00905F56">
      <w:pPr>
        <w:spacing w:after="0" w:line="240" w:lineRule="auto"/>
        <w:jc w:val="both"/>
      </w:pPr>
    </w:p>
    <w:p w14:paraId="36DBAB03" w14:textId="77777777" w:rsidR="00285B9A" w:rsidRPr="00F47461" w:rsidRDefault="00FE59FC" w:rsidP="00905F56">
      <w:pPr>
        <w:spacing w:after="0" w:line="240" w:lineRule="auto"/>
        <w:jc w:val="both"/>
        <w:rPr>
          <w:b/>
        </w:rPr>
      </w:pPr>
      <w:r w:rsidRPr="00F47461">
        <w:rPr>
          <w:b/>
        </w:rPr>
        <w:t>1:28</w:t>
      </w:r>
      <w:r w:rsidR="00285B9A" w:rsidRPr="00F47461">
        <w:rPr>
          <w:b/>
        </w:rPr>
        <w:tab/>
        <w:t>ENDING PRAYER</w:t>
      </w:r>
    </w:p>
    <w:p w14:paraId="243C6F61" w14:textId="77777777" w:rsidR="0066429D" w:rsidRPr="00F47461" w:rsidRDefault="0066429D" w:rsidP="00905F56">
      <w:pPr>
        <w:spacing w:after="0" w:line="240" w:lineRule="auto"/>
        <w:jc w:val="both"/>
        <w:rPr>
          <w:b/>
        </w:rPr>
      </w:pPr>
    </w:p>
    <w:p w14:paraId="24F3D992" w14:textId="77777777" w:rsidR="004B0597" w:rsidRPr="00F47461" w:rsidRDefault="004B0597" w:rsidP="004B0597">
      <w:pPr>
        <w:spacing w:after="0" w:line="240" w:lineRule="auto"/>
        <w:jc w:val="both"/>
      </w:pPr>
      <w:r w:rsidRPr="00F47461">
        <w:t>Dear Father and Creator,</w:t>
      </w:r>
    </w:p>
    <w:p w14:paraId="39EE74D4" w14:textId="77777777" w:rsidR="004B0597" w:rsidRPr="00F47461" w:rsidRDefault="004B0597" w:rsidP="004B0597">
      <w:pPr>
        <w:spacing w:after="0" w:line="240" w:lineRule="auto"/>
        <w:jc w:val="both"/>
      </w:pPr>
      <w:r w:rsidRPr="00F47461">
        <w:t>Thank You for this time together to train and to heal. Hold us in the power of this new understanding as You guide us to our glory and to the truth. Lead us to the next step in our healing this week as we co-labor with You to reorient our lives for a more effective flow and to flourish in our connection with our True Self, with the Creation, and with You, for the glory and honor of our Lord Jesus. Amen.</w:t>
      </w:r>
    </w:p>
    <w:p w14:paraId="6818DF73" w14:textId="77777777" w:rsidR="00B95804" w:rsidRPr="00F47461" w:rsidRDefault="00B95804" w:rsidP="00905F56">
      <w:pPr>
        <w:spacing w:after="0" w:line="240" w:lineRule="auto"/>
        <w:jc w:val="both"/>
      </w:pPr>
    </w:p>
    <w:p w14:paraId="7ABBE0F9" w14:textId="77777777" w:rsidR="003D119B" w:rsidRPr="00F47461" w:rsidRDefault="003D119B" w:rsidP="00905F56">
      <w:pPr>
        <w:spacing w:after="0" w:line="240" w:lineRule="auto"/>
        <w:jc w:val="both"/>
      </w:pPr>
      <w:r w:rsidRPr="00F47461">
        <w:t>Take a deep breath.</w:t>
      </w:r>
    </w:p>
    <w:p w14:paraId="007BFA0C" w14:textId="2F3B1FAA" w:rsidR="00570E0C" w:rsidRPr="00F47461" w:rsidRDefault="00570E0C" w:rsidP="00570E0C">
      <w:pPr>
        <w:pStyle w:val="NormalWeb"/>
        <w:spacing w:before="0" w:beforeAutospacing="0" w:after="0" w:afterAutospacing="0"/>
        <w:jc w:val="both"/>
        <w:rPr>
          <w:rFonts w:asciiTheme="minorHAnsi" w:hAnsiTheme="minorHAnsi" w:cstheme="minorHAnsi"/>
          <w:i/>
          <w:sz w:val="22"/>
          <w:szCs w:val="22"/>
        </w:rPr>
      </w:pPr>
      <w:r w:rsidRPr="00F47461">
        <w:rPr>
          <w:rFonts w:asciiTheme="minorHAnsi" w:hAnsiTheme="minorHAnsi" w:cstheme="minorHAnsi"/>
          <w:i/>
          <w:sz w:val="22"/>
          <w:szCs w:val="22"/>
        </w:rPr>
        <w:t>(If time permits, ask, “Does anyone have comments or questions about this meeting?”)</w:t>
      </w:r>
    </w:p>
    <w:p w14:paraId="25CE598A" w14:textId="77777777" w:rsidR="0066429D" w:rsidRPr="00F47461" w:rsidRDefault="0066429D" w:rsidP="00905F56">
      <w:pPr>
        <w:spacing w:after="0" w:line="240" w:lineRule="auto"/>
        <w:jc w:val="both"/>
      </w:pPr>
    </w:p>
    <w:p w14:paraId="784DD626" w14:textId="5B4B4C8A" w:rsidR="00364554" w:rsidRPr="00F47461" w:rsidRDefault="0066429D" w:rsidP="00905F56">
      <w:pPr>
        <w:spacing w:after="0" w:line="240" w:lineRule="auto"/>
        <w:jc w:val="both"/>
        <w:rPr>
          <w:b/>
        </w:rPr>
      </w:pPr>
      <w:r w:rsidRPr="00F47461">
        <w:rPr>
          <w:b/>
        </w:rPr>
        <w:lastRenderedPageBreak/>
        <w:t>1:29</w:t>
      </w:r>
      <w:r w:rsidR="00364554" w:rsidRPr="00F47461">
        <w:rPr>
          <w:b/>
        </w:rPr>
        <w:tab/>
        <w:t>ANNOUNCEMENTS</w:t>
      </w:r>
    </w:p>
    <w:p w14:paraId="72C42BFD" w14:textId="334CFA09" w:rsidR="00FF650E" w:rsidRPr="00F47461" w:rsidRDefault="00FF650E" w:rsidP="00905F56">
      <w:pPr>
        <w:spacing w:after="0" w:line="240" w:lineRule="auto"/>
        <w:jc w:val="both"/>
        <w:rPr>
          <w:b/>
        </w:rPr>
      </w:pPr>
    </w:p>
    <w:p w14:paraId="6F6D700D" w14:textId="4001B9CD" w:rsidR="00FF650E" w:rsidRPr="00F47461" w:rsidRDefault="00FF650E" w:rsidP="00905F56">
      <w:pPr>
        <w:spacing w:after="0" w:line="240" w:lineRule="auto"/>
        <w:jc w:val="both"/>
      </w:pPr>
      <w:r w:rsidRPr="00F47461">
        <w:t>R</w:t>
      </w:r>
      <w:bookmarkStart w:id="21" w:name="_Hlk480544048"/>
      <w:r w:rsidRPr="00F47461">
        <w:t xml:space="preserve">emember to finish off your tap </w:t>
      </w:r>
      <w:r w:rsidR="008978E1" w:rsidRPr="00F47461">
        <w:t>by repeating</w:t>
      </w:r>
      <w:r w:rsidRPr="00F47461">
        <w:t xml:space="preserve"> the first series</w:t>
      </w:r>
      <w:bookmarkEnd w:id="21"/>
      <w:r w:rsidR="004A0AA9" w:rsidRPr="00F47461">
        <w:t xml:space="preserve"> of the </w:t>
      </w:r>
      <w:r w:rsidR="004A0AA9" w:rsidRPr="00F47461">
        <w:rPr>
          <w:b/>
        </w:rPr>
        <w:t>Tapping Protocol</w:t>
      </w:r>
      <w:r w:rsidRPr="00F47461">
        <w:t xml:space="preserve">. </w:t>
      </w:r>
    </w:p>
    <w:p w14:paraId="1D41C1FF" w14:textId="7EBC02EA" w:rsidR="0087494C" w:rsidRPr="00F47461" w:rsidRDefault="0087494C" w:rsidP="00905F56">
      <w:pPr>
        <w:spacing w:after="0" w:line="240" w:lineRule="auto"/>
        <w:jc w:val="both"/>
      </w:pPr>
    </w:p>
    <w:p w14:paraId="0B30A510" w14:textId="53AAECDC" w:rsidR="0087494C" w:rsidRDefault="0087494C" w:rsidP="0087494C">
      <w:pPr>
        <w:spacing w:after="0" w:line="240" w:lineRule="auto"/>
        <w:jc w:val="both"/>
      </w:pPr>
      <w:bookmarkStart w:id="22" w:name="OLE_LINK4"/>
      <w:r w:rsidRPr="00F47461">
        <w:t xml:space="preserve">The KF book study, </w:t>
      </w:r>
      <w:r w:rsidRPr="00F47461">
        <w:rPr>
          <w:i/>
        </w:rPr>
        <w:t>Honor, Patronage, Kinship, and Purity</w:t>
      </w:r>
      <w:r w:rsidRPr="00F47461">
        <w:t xml:space="preserve"> (HPKP), by Dr. David deSilva begins soon. This study has helped many KF members explore the integrity of their own Christian beliefs in the context of first century values and culture.</w:t>
      </w:r>
      <w:bookmarkEnd w:id="22"/>
    </w:p>
    <w:p w14:paraId="5F4D9ED8" w14:textId="77777777" w:rsidR="00344299" w:rsidRDefault="00344299" w:rsidP="0087494C">
      <w:pPr>
        <w:spacing w:after="0" w:line="240" w:lineRule="auto"/>
        <w:jc w:val="both"/>
      </w:pPr>
    </w:p>
    <w:sectPr w:rsidR="00344299" w:rsidSect="008D5165">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FCC67" w14:textId="77777777" w:rsidR="00F51A8B" w:rsidRDefault="00F51A8B" w:rsidP="00285B9A">
      <w:pPr>
        <w:spacing w:after="0" w:line="240" w:lineRule="auto"/>
      </w:pPr>
      <w:r>
        <w:separator/>
      </w:r>
    </w:p>
  </w:endnote>
  <w:endnote w:type="continuationSeparator" w:id="0">
    <w:p w14:paraId="3DD169C1" w14:textId="77777777" w:rsidR="00F51A8B" w:rsidRPr="00FC36A7" w:rsidRDefault="00F51A8B" w:rsidP="00FC36A7">
      <w:pPr>
        <w:pStyle w:val="Footer"/>
      </w:pPr>
      <w:r>
        <w:continuationSeparator/>
      </w:r>
    </w:p>
  </w:endnote>
  <w:endnote w:id="1">
    <w:p w14:paraId="1833DA50" w14:textId="23CDB811" w:rsidR="00D80152" w:rsidRPr="00D80152" w:rsidRDefault="00D80152">
      <w:pPr>
        <w:pStyle w:val="EndnoteText"/>
      </w:pPr>
      <w:r>
        <w:rPr>
          <w:rStyle w:val="EndnoteReference"/>
        </w:rPr>
        <w:endnoteRef/>
      </w:r>
      <w:r>
        <w:t xml:space="preserve"> Luke 2:19.</w:t>
      </w:r>
    </w:p>
  </w:endnote>
  <w:endnote w:id="2">
    <w:p w14:paraId="6D692403" w14:textId="1DBDDDDA" w:rsidR="00B550D8" w:rsidRPr="00BB74EE" w:rsidRDefault="00B550D8">
      <w:pPr>
        <w:pStyle w:val="EndnoteText"/>
        <w:rPr>
          <w:lang w:val="en-GB"/>
        </w:rPr>
      </w:pPr>
      <w:r>
        <w:rPr>
          <w:rStyle w:val="EndnoteReference"/>
        </w:rPr>
        <w:endnoteRef/>
      </w:r>
      <w:r>
        <w:t xml:space="preserve"> </w:t>
      </w:r>
      <w:bookmarkStart w:id="4" w:name="_Hlk480541949"/>
      <w:r w:rsidRPr="002630BE">
        <w:t xml:space="preserve">Karen </w:t>
      </w:r>
      <w:r w:rsidRPr="00BB74EE">
        <w:t xml:space="preserve">Horney, </w:t>
      </w:r>
      <w:r w:rsidRPr="00BB74EE">
        <w:rPr>
          <w:i/>
        </w:rPr>
        <w:t>Neurosis and Human Growth</w:t>
      </w:r>
      <w:r w:rsidRPr="00BB74EE">
        <w:t xml:space="preserve"> (New York: Norton, 1991).</w:t>
      </w:r>
      <w:bookmarkEnd w:id="4"/>
    </w:p>
  </w:endnote>
  <w:endnote w:id="3">
    <w:p w14:paraId="1CC76ACD" w14:textId="4EC7E010" w:rsidR="00635739" w:rsidRPr="00223278" w:rsidRDefault="00635739" w:rsidP="00635739">
      <w:pPr>
        <w:pStyle w:val="EndnoteText"/>
      </w:pPr>
      <w:r w:rsidRPr="00BB74EE">
        <w:rPr>
          <w:rStyle w:val="EndnoteReference"/>
        </w:rPr>
        <w:endnoteRef/>
      </w:r>
      <w:r w:rsidRPr="00BB74EE">
        <w:t xml:space="preserve"> </w:t>
      </w:r>
      <w:hyperlink r:id="rId1" w:history="1">
        <w:r w:rsidR="00765BE1">
          <w:rPr>
            <w:rStyle w:val="Hyperlink"/>
          </w:rPr>
          <w:t>wikipedia.org/wiki/Brother_Lawrence</w:t>
        </w:r>
      </w:hyperlink>
      <w:r w:rsidRPr="00BB74EE">
        <w:t>.</w:t>
      </w:r>
    </w:p>
  </w:endnote>
  <w:endnote w:id="4">
    <w:p w14:paraId="27DE4C7B" w14:textId="77777777" w:rsidR="00635739" w:rsidRPr="00AE382F" w:rsidRDefault="00635739" w:rsidP="00635739">
      <w:pPr>
        <w:pStyle w:val="EndnoteText"/>
      </w:pPr>
      <w:r>
        <w:rPr>
          <w:rStyle w:val="EndnoteReference"/>
        </w:rPr>
        <w:endnoteRef/>
      </w:r>
      <w:r>
        <w:t xml:space="preserve"> Mark 2:17.</w:t>
      </w:r>
    </w:p>
  </w:endnote>
  <w:endnote w:id="5">
    <w:p w14:paraId="33488B57" w14:textId="5DA964FA" w:rsidR="00EF261F" w:rsidRPr="000A16C8" w:rsidRDefault="00EF261F" w:rsidP="00EF261F">
      <w:pPr>
        <w:pStyle w:val="EndnoteText"/>
        <w:rPr>
          <w:lang w:val="en-GB"/>
        </w:rPr>
      </w:pPr>
      <w:r>
        <w:rPr>
          <w:rStyle w:val="EndnoteReference"/>
        </w:rPr>
        <w:endnoteRef/>
      </w:r>
      <w:r w:rsidR="005C1A90" w:rsidRPr="005C1A90">
        <w:t xml:space="preserve"> </w:t>
      </w:r>
      <w:r w:rsidR="005C1A90" w:rsidRPr="001C6B95">
        <w:t>Zindel Segal, J. Mark G</w:t>
      </w:r>
      <w:r w:rsidR="005C1A90">
        <w:t>.</w:t>
      </w:r>
      <w:r w:rsidR="005C1A90" w:rsidRPr="001C6B95">
        <w:t xml:space="preserve"> Williams, and John D</w:t>
      </w:r>
      <w:r w:rsidR="005C1A90">
        <w:t>.</w:t>
      </w:r>
      <w:r w:rsidR="005C1A90" w:rsidRPr="001C6B95">
        <w:t xml:space="preserve"> Teasdale, </w:t>
      </w:r>
      <w:r w:rsidR="005C1A90" w:rsidRPr="001C6B95">
        <w:rPr>
          <w:i/>
        </w:rPr>
        <w:t>Mindfulness-Based Cognitive Therapy for Depression</w:t>
      </w:r>
      <w:r w:rsidR="005C1A90" w:rsidRPr="001C6B95">
        <w:t xml:space="preserve"> (New York: Guilford Press, 2013), 208</w:t>
      </w:r>
      <w:r w:rsidR="005670D4">
        <w:t>. A</w:t>
      </w:r>
      <w:r w:rsidR="005C1A90" w:rsidRPr="000A16C8">
        <w:t>dapted for Karis Fellowships by Nancy Dive</w:t>
      </w:r>
      <w:r w:rsidR="00350586">
        <w:t>n</w:t>
      </w:r>
      <w:r w:rsidR="005C1A90" w:rsidRPr="000A16C8">
        <w:t>.</w:t>
      </w:r>
    </w:p>
  </w:endnote>
  <w:endnote w:id="6">
    <w:p w14:paraId="5356A5DB" w14:textId="6D02A9D9" w:rsidR="00260780" w:rsidRPr="00260780" w:rsidRDefault="00260780">
      <w:pPr>
        <w:pStyle w:val="EndnoteText"/>
      </w:pPr>
      <w:r>
        <w:rPr>
          <w:rStyle w:val="EndnoteReference"/>
        </w:rPr>
        <w:endnoteRef/>
      </w:r>
      <w:r>
        <w:t xml:space="preserve"> </w:t>
      </w:r>
      <w:r w:rsidR="00C63791">
        <w:rPr>
          <w:i/>
        </w:rPr>
        <w:t xml:space="preserve">Breathe on Me, Breath of God </w:t>
      </w:r>
      <w:r w:rsidR="00C63791">
        <w:t>by Edwin Hatch</w:t>
      </w:r>
      <w:r w:rsidR="00C63791">
        <w:rPr>
          <w:i/>
        </w:rPr>
        <w:t xml:space="preserve"> </w:t>
      </w:r>
      <w:r w:rsidR="00C63791">
        <w:t>(1835</w:t>
      </w:r>
      <w:r w:rsidR="00E23FA4">
        <w:t>–</w:t>
      </w:r>
      <w:r w:rsidR="00C63791">
        <w:t xml:space="preserve">1889), </w:t>
      </w:r>
      <w:hyperlink r:id="rId2" w:history="1">
        <w:r w:rsidR="00C70222">
          <w:rPr>
            <w:rStyle w:val="Hyperlink"/>
          </w:rPr>
          <w:t>www.youtube.com/watch?v=M5keJHZdWYM</w:t>
        </w:r>
      </w:hyperlink>
      <w:r w:rsidR="00C63791">
        <w:t>.</w:t>
      </w:r>
    </w:p>
  </w:endnote>
  <w:endnote w:id="7">
    <w:p w14:paraId="4FF0AB31" w14:textId="3E053F17" w:rsidR="007C0459" w:rsidRPr="004E2D05" w:rsidRDefault="007C0459" w:rsidP="007C0459">
      <w:pPr>
        <w:pStyle w:val="EndnoteText"/>
        <w:rPr>
          <w:lang w:val="en-GB"/>
        </w:rPr>
      </w:pPr>
      <w:r>
        <w:rPr>
          <w:rStyle w:val="EndnoteReference"/>
        </w:rPr>
        <w:endnoteRef/>
      </w:r>
      <w:r>
        <w:t xml:space="preserve"> </w:t>
      </w:r>
      <w:r w:rsidRPr="00FD7B7C">
        <w:t xml:space="preserve">Dr. Roger Callahan, “TFT Stress Buster Tapping Class-Learn to Use TFT Tapping,” Callahan Techniques, accessed April 24, 2016, </w:t>
      </w:r>
      <w:hyperlink r:id="rId3" w:history="1">
        <w:r w:rsidR="00C70222">
          <w:rPr>
            <w:rStyle w:val="Hyperlink"/>
          </w:rPr>
          <w:t>www.rogercallahan.com/learn-to-tap.php</w:t>
        </w:r>
      </w:hyperlink>
      <w:r w:rsidR="005670D4" w:rsidRPr="005670D4">
        <w:rPr>
          <w:rStyle w:val="Hyperlink"/>
          <w:color w:val="auto"/>
          <w:u w:val="none"/>
        </w:rPr>
        <w:t>.</w:t>
      </w:r>
      <w:r w:rsidRPr="005670D4">
        <w:t xml:space="preserve"> </w:t>
      </w:r>
      <w:r w:rsidR="005670D4">
        <w:t>A</w:t>
      </w:r>
      <w:r w:rsidRPr="00FD7B7C">
        <w:t>dapted for Karis Fellowships by Nancy Diven.</w:t>
      </w:r>
    </w:p>
  </w:endnote>
  <w:endnote w:id="8">
    <w:p w14:paraId="05303E19" w14:textId="4A7F135C" w:rsidR="002E2EEA" w:rsidRPr="00553D3D" w:rsidRDefault="002E2EEA" w:rsidP="002E2EEA">
      <w:pPr>
        <w:pStyle w:val="EndnoteText"/>
        <w:rPr>
          <w:lang w:val="en-GB"/>
        </w:rPr>
      </w:pPr>
      <w:r>
        <w:rPr>
          <w:rStyle w:val="EndnoteReference"/>
        </w:rPr>
        <w:endnoteRef/>
      </w:r>
      <w:r>
        <w:t xml:space="preserve"> </w:t>
      </w:r>
      <w:r w:rsidR="00280360">
        <w:rPr>
          <w:lang w:val="en-GB"/>
        </w:rPr>
        <w:t>Phil 2:12</w:t>
      </w:r>
      <w:r>
        <w:rPr>
          <w:lang w:val="en-GB"/>
        </w:rPr>
        <w:t>.</w:t>
      </w:r>
    </w:p>
  </w:endnote>
  <w:endnote w:id="9">
    <w:p w14:paraId="26CAFF3A" w14:textId="2C7672A8" w:rsidR="002E2EEA" w:rsidRPr="004B00D7" w:rsidRDefault="002E2EEA" w:rsidP="002E2EEA">
      <w:pPr>
        <w:pStyle w:val="EndnoteText"/>
        <w:rPr>
          <w:lang w:val="en-GB"/>
        </w:rPr>
      </w:pPr>
      <w:r>
        <w:rPr>
          <w:rStyle w:val="EndnoteReference"/>
        </w:rPr>
        <w:endnoteRef/>
      </w:r>
      <w:r w:rsidR="00483B98">
        <w:t xml:space="preserve"> Gal.</w:t>
      </w:r>
      <w:r>
        <w:t xml:space="preserve"> 5:22</w:t>
      </w:r>
      <w:r w:rsidR="00350586">
        <w:t>–</w:t>
      </w:r>
      <w:r>
        <w:t>23.</w:t>
      </w:r>
    </w:p>
  </w:endnote>
  <w:endnote w:id="10">
    <w:p w14:paraId="48FB740C" w14:textId="683918E5" w:rsidR="00C15CBA" w:rsidRPr="00C15CBA" w:rsidRDefault="00C15CBA">
      <w:pPr>
        <w:pStyle w:val="EndnoteText"/>
      </w:pPr>
      <w:r>
        <w:rPr>
          <w:rStyle w:val="EndnoteReference"/>
        </w:rPr>
        <w:endnoteRef/>
      </w:r>
      <w:r>
        <w:t xml:space="preserve"> Psalm 139:23–24 (Nancy’s translation).</w:t>
      </w:r>
    </w:p>
  </w:endnote>
  <w:endnote w:id="11">
    <w:p w14:paraId="5D2D6A5A" w14:textId="6E81BBFB" w:rsidR="00C15CBA" w:rsidRPr="00BE30DF" w:rsidRDefault="00C15CBA" w:rsidP="00C15CBA">
      <w:pPr>
        <w:pStyle w:val="EndnoteText"/>
      </w:pPr>
      <w:r>
        <w:rPr>
          <w:rStyle w:val="EndnoteReference"/>
        </w:rPr>
        <w:endnoteRef/>
      </w:r>
      <w:r>
        <w:t xml:space="preserve"> </w:t>
      </w:r>
      <w:r w:rsidRPr="00483B98">
        <w:t>"Robert Louis Stevenson Quotes</w:t>
      </w:r>
      <w:r>
        <w:t>,</w:t>
      </w:r>
      <w:r w:rsidRPr="00483B98">
        <w:t xml:space="preserve">” </w:t>
      </w:r>
      <w:r w:rsidRPr="00FD7B7C">
        <w:rPr>
          <w:i/>
        </w:rPr>
        <w:t>Goodreads</w:t>
      </w:r>
      <w:r w:rsidRPr="00483B98">
        <w:t xml:space="preserve">, accessed April 24, 2016, </w:t>
      </w:r>
      <w:hyperlink r:id="rId4" w:history="1">
        <w:r w:rsidR="00C70222">
          <w:rPr>
            <w:rStyle w:val="Hyperlink"/>
          </w:rPr>
          <w:t>www.goodreads.com/author/quotes/854076.Robert_Louis_Stevenson</w:t>
        </w:r>
      </w:hyperlink>
      <w:r w:rsidRPr="00483B98">
        <w:t>.</w:t>
      </w:r>
    </w:p>
  </w:endnote>
  <w:endnote w:id="12">
    <w:p w14:paraId="179DA7A0" w14:textId="416D9745" w:rsidR="00A2498A" w:rsidRPr="009860A6" w:rsidRDefault="00AC0298" w:rsidP="009860A6">
      <w:pPr>
        <w:spacing w:after="0" w:line="240" w:lineRule="auto"/>
        <w:rPr>
          <w:sz w:val="20"/>
          <w:szCs w:val="20"/>
        </w:rPr>
      </w:pPr>
      <w:r>
        <w:rPr>
          <w:rStyle w:val="EndnoteReference"/>
        </w:rPr>
        <w:endnoteRef/>
      </w:r>
      <w:r>
        <w:t xml:space="preserve"> </w:t>
      </w:r>
      <w:r w:rsidR="00A2498A" w:rsidRPr="009860A6">
        <w:rPr>
          <w:sz w:val="20"/>
          <w:szCs w:val="20"/>
        </w:rPr>
        <w:t xml:space="preserve">M. Scott Peck, </w:t>
      </w:r>
      <w:r w:rsidR="00A2498A" w:rsidRPr="004F5FC9">
        <w:rPr>
          <w:i/>
          <w:sz w:val="20"/>
          <w:szCs w:val="20"/>
        </w:rPr>
        <w:t>The Road Less Traveled: A New Psychology of Love, Traditional Values, and Spiritual Growth</w:t>
      </w:r>
      <w:r w:rsidR="00A2498A" w:rsidRPr="009860A6">
        <w:rPr>
          <w:sz w:val="20"/>
          <w:szCs w:val="20"/>
        </w:rPr>
        <w:t xml:space="preserve"> (New York: Touchstone, 1978), 15.</w:t>
      </w:r>
    </w:p>
    <w:p w14:paraId="016D5F21" w14:textId="4D6A1604" w:rsidR="00AC0298" w:rsidRPr="00A2498A" w:rsidRDefault="00AC0298">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02B1" w14:textId="38B33110" w:rsidR="001E6283" w:rsidRDefault="001E6283" w:rsidP="00CB3F90">
    <w:pPr>
      <w:pStyle w:val="Footer"/>
    </w:pPr>
    <w:r>
      <w:t>karisfellowships.com</w:t>
    </w:r>
    <w:r>
      <w:tab/>
    </w:r>
    <w:r w:rsidR="0098521B">
      <w:t>KF5</w:t>
    </w:r>
    <w:r w:rsidR="006C083A">
      <w:t>-</w:t>
    </w:r>
    <w:r w:rsidR="00C45C06">
      <w:t>E</w:t>
    </w:r>
    <w:r>
      <w:tab/>
    </w:r>
    <w:r w:rsidRPr="008F4F5C">
      <w:rPr>
        <w:rFonts w:cstheme="minorHAnsi"/>
      </w:rPr>
      <w:t>©</w:t>
    </w:r>
    <w:r w:rsidR="00EC43A2" w:rsidRPr="008F4F5C">
      <w:t>20</w:t>
    </w:r>
    <w:r w:rsidR="000B01BD" w:rsidRPr="008F4F5C">
      <w:t>21</w:t>
    </w:r>
    <w:r w:rsidRPr="008F4F5C">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2AC7" w14:textId="63CF2F21" w:rsidR="00B32D95" w:rsidRDefault="00B32D95">
    <w:pPr>
      <w:pStyle w:val="Footer"/>
    </w:pPr>
    <w:r>
      <w:t>karisfellowships.com</w:t>
    </w:r>
    <w:r>
      <w:tab/>
      <w:t>KF5-E</w:t>
    </w:r>
    <w:r>
      <w:tab/>
    </w:r>
    <w:r w:rsidRPr="00174980">
      <w:rPr>
        <w:rFonts w:cstheme="minorHAnsi"/>
      </w:rPr>
      <w:t>©</w:t>
    </w:r>
    <w:r w:rsidR="00905F56" w:rsidRPr="00174980">
      <w:t>20</w:t>
    </w:r>
    <w:r w:rsidR="000B01BD" w:rsidRPr="00174980">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13D1C" w14:textId="77777777" w:rsidR="00F51A8B" w:rsidRDefault="00F51A8B" w:rsidP="00285B9A">
      <w:pPr>
        <w:spacing w:after="0" w:line="240" w:lineRule="auto"/>
      </w:pPr>
      <w:r>
        <w:separator/>
      </w:r>
    </w:p>
  </w:footnote>
  <w:footnote w:type="continuationSeparator" w:id="0">
    <w:p w14:paraId="3FCCEFB9" w14:textId="77777777" w:rsidR="00F51A8B" w:rsidRDefault="00F51A8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60A3F88" w14:textId="5FC114F4" w:rsidR="001E6283" w:rsidRDefault="001E6283">
        <w:pPr>
          <w:pStyle w:val="Header"/>
          <w:jc w:val="right"/>
        </w:pPr>
        <w:r>
          <w:fldChar w:fldCharType="begin"/>
        </w:r>
        <w:r>
          <w:instrText xml:space="preserve"> PAGE   \* MERGEFORMAT </w:instrText>
        </w:r>
        <w:r>
          <w:fldChar w:fldCharType="separate"/>
        </w:r>
        <w:r w:rsidR="00AF795F">
          <w:rPr>
            <w:noProof/>
          </w:rPr>
          <w:t>9</w:t>
        </w:r>
        <w:r>
          <w:rPr>
            <w:noProof/>
          </w:rPr>
          <w:fldChar w:fldCharType="end"/>
        </w:r>
      </w:p>
    </w:sdtContent>
  </w:sdt>
  <w:p w14:paraId="5233F017" w14:textId="77777777" w:rsidR="001E6283" w:rsidRDefault="001E6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10A"/>
    <w:multiLevelType w:val="hybridMultilevel"/>
    <w:tmpl w:val="A976B3DA"/>
    <w:lvl w:ilvl="0" w:tplc="2C5C4B7A">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7C4AFD"/>
    <w:multiLevelType w:val="hybridMultilevel"/>
    <w:tmpl w:val="EA3E08E8"/>
    <w:lvl w:ilvl="0" w:tplc="B6C2D10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8860C84"/>
    <w:multiLevelType w:val="hybridMultilevel"/>
    <w:tmpl w:val="CED412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9BF573B"/>
    <w:multiLevelType w:val="hybridMultilevel"/>
    <w:tmpl w:val="8BE6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A16759"/>
    <w:multiLevelType w:val="hybridMultilevel"/>
    <w:tmpl w:val="9BF8FDEC"/>
    <w:lvl w:ilvl="0" w:tplc="B6C2D10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C1A0445"/>
    <w:multiLevelType w:val="hybridMultilevel"/>
    <w:tmpl w:val="5FA0DDE2"/>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0405C9C"/>
    <w:multiLevelType w:val="hybridMultilevel"/>
    <w:tmpl w:val="0D34F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310FB4"/>
    <w:multiLevelType w:val="hybridMultilevel"/>
    <w:tmpl w:val="52BA14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3836F81"/>
    <w:multiLevelType w:val="hybridMultilevel"/>
    <w:tmpl w:val="DF682620"/>
    <w:lvl w:ilvl="0" w:tplc="0EAEA2F8">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76C4143"/>
    <w:multiLevelType w:val="hybridMultilevel"/>
    <w:tmpl w:val="E1ECA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8B65BA"/>
    <w:multiLevelType w:val="hybridMultilevel"/>
    <w:tmpl w:val="C68EA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7134387">
    <w:abstractNumId w:val="0"/>
  </w:num>
  <w:num w:numId="2" w16cid:durableId="1967738698">
    <w:abstractNumId w:val="8"/>
  </w:num>
  <w:num w:numId="3" w16cid:durableId="1868367749">
    <w:abstractNumId w:val="2"/>
  </w:num>
  <w:num w:numId="4" w16cid:durableId="1225095983">
    <w:abstractNumId w:val="4"/>
  </w:num>
  <w:num w:numId="5" w16cid:durableId="576137344">
    <w:abstractNumId w:val="1"/>
  </w:num>
  <w:num w:numId="6" w16cid:durableId="2052000399">
    <w:abstractNumId w:val="7"/>
  </w:num>
  <w:num w:numId="7" w16cid:durableId="36273119">
    <w:abstractNumId w:val="10"/>
  </w:num>
  <w:num w:numId="8" w16cid:durableId="1471360143">
    <w:abstractNumId w:val="6"/>
  </w:num>
  <w:num w:numId="9" w16cid:durableId="256597011">
    <w:abstractNumId w:val="5"/>
  </w:num>
  <w:num w:numId="10" w16cid:durableId="1960598682">
    <w:abstractNumId w:val="9"/>
  </w:num>
  <w:num w:numId="11" w16cid:durableId="420179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CF3"/>
    <w:rsid w:val="00001D48"/>
    <w:rsid w:val="000024CB"/>
    <w:rsid w:val="00004C28"/>
    <w:rsid w:val="00004CCE"/>
    <w:rsid w:val="00006599"/>
    <w:rsid w:val="0000754C"/>
    <w:rsid w:val="00012170"/>
    <w:rsid w:val="00016A75"/>
    <w:rsid w:val="00016CE1"/>
    <w:rsid w:val="000173A8"/>
    <w:rsid w:val="00022776"/>
    <w:rsid w:val="000256DA"/>
    <w:rsid w:val="00027782"/>
    <w:rsid w:val="0003169E"/>
    <w:rsid w:val="0003271C"/>
    <w:rsid w:val="000361FE"/>
    <w:rsid w:val="00040A4E"/>
    <w:rsid w:val="00040C7E"/>
    <w:rsid w:val="0004204B"/>
    <w:rsid w:val="000428AE"/>
    <w:rsid w:val="0004658A"/>
    <w:rsid w:val="00046A2B"/>
    <w:rsid w:val="0005626D"/>
    <w:rsid w:val="00056D7D"/>
    <w:rsid w:val="0006213E"/>
    <w:rsid w:val="000645B5"/>
    <w:rsid w:val="00064949"/>
    <w:rsid w:val="00065C26"/>
    <w:rsid w:val="00066E9C"/>
    <w:rsid w:val="00071E3A"/>
    <w:rsid w:val="00073F5A"/>
    <w:rsid w:val="00076B9B"/>
    <w:rsid w:val="00080590"/>
    <w:rsid w:val="00080826"/>
    <w:rsid w:val="0008310A"/>
    <w:rsid w:val="00086FED"/>
    <w:rsid w:val="000925CD"/>
    <w:rsid w:val="000A16C8"/>
    <w:rsid w:val="000A1F7E"/>
    <w:rsid w:val="000A3227"/>
    <w:rsid w:val="000A42FB"/>
    <w:rsid w:val="000A613A"/>
    <w:rsid w:val="000B01BD"/>
    <w:rsid w:val="000B1856"/>
    <w:rsid w:val="000C6EE4"/>
    <w:rsid w:val="000C7C86"/>
    <w:rsid w:val="000C7D9D"/>
    <w:rsid w:val="000D08DE"/>
    <w:rsid w:val="000D24D6"/>
    <w:rsid w:val="000E13A3"/>
    <w:rsid w:val="000E5CB8"/>
    <w:rsid w:val="000F3879"/>
    <w:rsid w:val="000F4B74"/>
    <w:rsid w:val="000F5921"/>
    <w:rsid w:val="000F6B1F"/>
    <w:rsid w:val="00101855"/>
    <w:rsid w:val="00102133"/>
    <w:rsid w:val="001077BB"/>
    <w:rsid w:val="00112818"/>
    <w:rsid w:val="00114321"/>
    <w:rsid w:val="001143C7"/>
    <w:rsid w:val="001168EC"/>
    <w:rsid w:val="00116C73"/>
    <w:rsid w:val="00121163"/>
    <w:rsid w:val="00132AAB"/>
    <w:rsid w:val="00133194"/>
    <w:rsid w:val="0013424E"/>
    <w:rsid w:val="00140CF3"/>
    <w:rsid w:val="00142701"/>
    <w:rsid w:val="001436A6"/>
    <w:rsid w:val="00144B7A"/>
    <w:rsid w:val="00144BA6"/>
    <w:rsid w:val="00153A14"/>
    <w:rsid w:val="00154928"/>
    <w:rsid w:val="00157CB5"/>
    <w:rsid w:val="00160FD6"/>
    <w:rsid w:val="00163F53"/>
    <w:rsid w:val="00174980"/>
    <w:rsid w:val="00175BAE"/>
    <w:rsid w:val="001804B8"/>
    <w:rsid w:val="0018652B"/>
    <w:rsid w:val="0018708E"/>
    <w:rsid w:val="001870D7"/>
    <w:rsid w:val="00191723"/>
    <w:rsid w:val="0019594D"/>
    <w:rsid w:val="001A1316"/>
    <w:rsid w:val="001B01F8"/>
    <w:rsid w:val="001B1261"/>
    <w:rsid w:val="001B3716"/>
    <w:rsid w:val="001B640A"/>
    <w:rsid w:val="001C471E"/>
    <w:rsid w:val="001C4C9D"/>
    <w:rsid w:val="001E6283"/>
    <w:rsid w:val="001E6CB2"/>
    <w:rsid w:val="001E6D6D"/>
    <w:rsid w:val="001F2C27"/>
    <w:rsid w:val="00202660"/>
    <w:rsid w:val="00204552"/>
    <w:rsid w:val="00207198"/>
    <w:rsid w:val="00213D64"/>
    <w:rsid w:val="00222253"/>
    <w:rsid w:val="00222F52"/>
    <w:rsid w:val="00223278"/>
    <w:rsid w:val="0022525F"/>
    <w:rsid w:val="0023362F"/>
    <w:rsid w:val="00237A10"/>
    <w:rsid w:val="002409E9"/>
    <w:rsid w:val="00242F46"/>
    <w:rsid w:val="00252E0D"/>
    <w:rsid w:val="00255F1B"/>
    <w:rsid w:val="00257486"/>
    <w:rsid w:val="00260780"/>
    <w:rsid w:val="002607D1"/>
    <w:rsid w:val="002620A8"/>
    <w:rsid w:val="0026458D"/>
    <w:rsid w:val="00270437"/>
    <w:rsid w:val="002743B5"/>
    <w:rsid w:val="00274D73"/>
    <w:rsid w:val="0027675D"/>
    <w:rsid w:val="00276DAE"/>
    <w:rsid w:val="00280360"/>
    <w:rsid w:val="002810A8"/>
    <w:rsid w:val="00282B7D"/>
    <w:rsid w:val="0028496D"/>
    <w:rsid w:val="00285722"/>
    <w:rsid w:val="00285B9A"/>
    <w:rsid w:val="00290E83"/>
    <w:rsid w:val="002955A9"/>
    <w:rsid w:val="00295C55"/>
    <w:rsid w:val="002A0875"/>
    <w:rsid w:val="002A1686"/>
    <w:rsid w:val="002A38FD"/>
    <w:rsid w:val="002C010A"/>
    <w:rsid w:val="002C2742"/>
    <w:rsid w:val="002C2A67"/>
    <w:rsid w:val="002C363A"/>
    <w:rsid w:val="002D00E9"/>
    <w:rsid w:val="002D343A"/>
    <w:rsid w:val="002D3E33"/>
    <w:rsid w:val="002D4B9E"/>
    <w:rsid w:val="002D5368"/>
    <w:rsid w:val="002D76F0"/>
    <w:rsid w:val="002E0C64"/>
    <w:rsid w:val="002E2EEA"/>
    <w:rsid w:val="002E45AD"/>
    <w:rsid w:val="002E6396"/>
    <w:rsid w:val="002F5544"/>
    <w:rsid w:val="0030115E"/>
    <w:rsid w:val="00302030"/>
    <w:rsid w:val="0030274A"/>
    <w:rsid w:val="0031292E"/>
    <w:rsid w:val="00313119"/>
    <w:rsid w:val="00314409"/>
    <w:rsid w:val="00315678"/>
    <w:rsid w:val="00315F9F"/>
    <w:rsid w:val="00317539"/>
    <w:rsid w:val="00320C19"/>
    <w:rsid w:val="00321BDB"/>
    <w:rsid w:val="00322005"/>
    <w:rsid w:val="0032389C"/>
    <w:rsid w:val="00323D1A"/>
    <w:rsid w:val="003255AA"/>
    <w:rsid w:val="003311AC"/>
    <w:rsid w:val="00331A50"/>
    <w:rsid w:val="00340160"/>
    <w:rsid w:val="00340CD4"/>
    <w:rsid w:val="00342369"/>
    <w:rsid w:val="0034316B"/>
    <w:rsid w:val="00343C7E"/>
    <w:rsid w:val="00344299"/>
    <w:rsid w:val="00345468"/>
    <w:rsid w:val="00350586"/>
    <w:rsid w:val="00352DB9"/>
    <w:rsid w:val="00355E1C"/>
    <w:rsid w:val="00356175"/>
    <w:rsid w:val="00357573"/>
    <w:rsid w:val="00364554"/>
    <w:rsid w:val="0036620D"/>
    <w:rsid w:val="00374F2D"/>
    <w:rsid w:val="00376027"/>
    <w:rsid w:val="00377088"/>
    <w:rsid w:val="0038184C"/>
    <w:rsid w:val="00384336"/>
    <w:rsid w:val="00392A10"/>
    <w:rsid w:val="00393905"/>
    <w:rsid w:val="00396297"/>
    <w:rsid w:val="003A45AF"/>
    <w:rsid w:val="003A6435"/>
    <w:rsid w:val="003B084E"/>
    <w:rsid w:val="003B383B"/>
    <w:rsid w:val="003C0261"/>
    <w:rsid w:val="003C1748"/>
    <w:rsid w:val="003C59EE"/>
    <w:rsid w:val="003D08F4"/>
    <w:rsid w:val="003D119B"/>
    <w:rsid w:val="003E0AB0"/>
    <w:rsid w:val="003E4CF3"/>
    <w:rsid w:val="003F0263"/>
    <w:rsid w:val="003F43EF"/>
    <w:rsid w:val="003F68CA"/>
    <w:rsid w:val="004064EF"/>
    <w:rsid w:val="00414070"/>
    <w:rsid w:val="00416678"/>
    <w:rsid w:val="00421866"/>
    <w:rsid w:val="00421921"/>
    <w:rsid w:val="00422317"/>
    <w:rsid w:val="004226E9"/>
    <w:rsid w:val="00423740"/>
    <w:rsid w:val="00424D1E"/>
    <w:rsid w:val="004258B7"/>
    <w:rsid w:val="00426B93"/>
    <w:rsid w:val="00430AC0"/>
    <w:rsid w:val="004412C4"/>
    <w:rsid w:val="00444415"/>
    <w:rsid w:val="00461193"/>
    <w:rsid w:val="004616ED"/>
    <w:rsid w:val="00466FA1"/>
    <w:rsid w:val="00470607"/>
    <w:rsid w:val="00471847"/>
    <w:rsid w:val="0047481A"/>
    <w:rsid w:val="00475C6A"/>
    <w:rsid w:val="00482797"/>
    <w:rsid w:val="00483B98"/>
    <w:rsid w:val="00485D3F"/>
    <w:rsid w:val="004870BD"/>
    <w:rsid w:val="00491848"/>
    <w:rsid w:val="00494C42"/>
    <w:rsid w:val="004969A0"/>
    <w:rsid w:val="004A0AA9"/>
    <w:rsid w:val="004A3777"/>
    <w:rsid w:val="004B0597"/>
    <w:rsid w:val="004B51FD"/>
    <w:rsid w:val="004B7627"/>
    <w:rsid w:val="004C4A0B"/>
    <w:rsid w:val="004C5268"/>
    <w:rsid w:val="004D2B02"/>
    <w:rsid w:val="004D47C2"/>
    <w:rsid w:val="004E3D93"/>
    <w:rsid w:val="004E5ED8"/>
    <w:rsid w:val="004F5FC9"/>
    <w:rsid w:val="00500E21"/>
    <w:rsid w:val="00502E39"/>
    <w:rsid w:val="00511E98"/>
    <w:rsid w:val="005128D4"/>
    <w:rsid w:val="00525156"/>
    <w:rsid w:val="005301A8"/>
    <w:rsid w:val="005351EF"/>
    <w:rsid w:val="00540BCE"/>
    <w:rsid w:val="00544780"/>
    <w:rsid w:val="00545B50"/>
    <w:rsid w:val="005470F2"/>
    <w:rsid w:val="00553D3D"/>
    <w:rsid w:val="00554FD9"/>
    <w:rsid w:val="005555C7"/>
    <w:rsid w:val="00557E14"/>
    <w:rsid w:val="005602CE"/>
    <w:rsid w:val="005670D4"/>
    <w:rsid w:val="00570B18"/>
    <w:rsid w:val="00570E0C"/>
    <w:rsid w:val="00574411"/>
    <w:rsid w:val="00593044"/>
    <w:rsid w:val="00593367"/>
    <w:rsid w:val="00596249"/>
    <w:rsid w:val="005A0410"/>
    <w:rsid w:val="005A33CD"/>
    <w:rsid w:val="005B4CCE"/>
    <w:rsid w:val="005B7490"/>
    <w:rsid w:val="005C1A90"/>
    <w:rsid w:val="005C1CCB"/>
    <w:rsid w:val="005C3F04"/>
    <w:rsid w:val="005C7ED3"/>
    <w:rsid w:val="005D30DD"/>
    <w:rsid w:val="005D47FE"/>
    <w:rsid w:val="005D5D63"/>
    <w:rsid w:val="005D7DCA"/>
    <w:rsid w:val="005E311B"/>
    <w:rsid w:val="005E3368"/>
    <w:rsid w:val="005F1CE8"/>
    <w:rsid w:val="005F286D"/>
    <w:rsid w:val="005F4C36"/>
    <w:rsid w:val="005F532B"/>
    <w:rsid w:val="006064AD"/>
    <w:rsid w:val="0060723D"/>
    <w:rsid w:val="0061117B"/>
    <w:rsid w:val="00615DD3"/>
    <w:rsid w:val="00621808"/>
    <w:rsid w:val="00622AAC"/>
    <w:rsid w:val="00624493"/>
    <w:rsid w:val="0062661B"/>
    <w:rsid w:val="0062799F"/>
    <w:rsid w:val="00630CD6"/>
    <w:rsid w:val="00633D30"/>
    <w:rsid w:val="00634ACF"/>
    <w:rsid w:val="00635739"/>
    <w:rsid w:val="00635CED"/>
    <w:rsid w:val="006360BC"/>
    <w:rsid w:val="006377E5"/>
    <w:rsid w:val="00641F04"/>
    <w:rsid w:val="00643C9D"/>
    <w:rsid w:val="00650313"/>
    <w:rsid w:val="00651429"/>
    <w:rsid w:val="0065399B"/>
    <w:rsid w:val="00656F33"/>
    <w:rsid w:val="00662906"/>
    <w:rsid w:val="006634DD"/>
    <w:rsid w:val="0066429D"/>
    <w:rsid w:val="00671132"/>
    <w:rsid w:val="00671C62"/>
    <w:rsid w:val="006826DA"/>
    <w:rsid w:val="00682711"/>
    <w:rsid w:val="00691DF8"/>
    <w:rsid w:val="00692BF9"/>
    <w:rsid w:val="00694788"/>
    <w:rsid w:val="006A2414"/>
    <w:rsid w:val="006B048A"/>
    <w:rsid w:val="006B722E"/>
    <w:rsid w:val="006C083A"/>
    <w:rsid w:val="006C2CAF"/>
    <w:rsid w:val="006C345A"/>
    <w:rsid w:val="006D276B"/>
    <w:rsid w:val="006D39DF"/>
    <w:rsid w:val="006D6317"/>
    <w:rsid w:val="006E0AB9"/>
    <w:rsid w:val="006E7E9A"/>
    <w:rsid w:val="006F0763"/>
    <w:rsid w:val="007035FF"/>
    <w:rsid w:val="007039A0"/>
    <w:rsid w:val="0070433E"/>
    <w:rsid w:val="00705A3E"/>
    <w:rsid w:val="00707D13"/>
    <w:rsid w:val="00716301"/>
    <w:rsid w:val="00716A3D"/>
    <w:rsid w:val="00720558"/>
    <w:rsid w:val="007226FD"/>
    <w:rsid w:val="00722F1E"/>
    <w:rsid w:val="00723D59"/>
    <w:rsid w:val="00725A49"/>
    <w:rsid w:val="00726FFD"/>
    <w:rsid w:val="007303FF"/>
    <w:rsid w:val="007306E6"/>
    <w:rsid w:val="00732658"/>
    <w:rsid w:val="00735FEE"/>
    <w:rsid w:val="0074331B"/>
    <w:rsid w:val="00746BE3"/>
    <w:rsid w:val="00753BB6"/>
    <w:rsid w:val="00754672"/>
    <w:rsid w:val="00755602"/>
    <w:rsid w:val="007620EE"/>
    <w:rsid w:val="00765BE1"/>
    <w:rsid w:val="00780A4F"/>
    <w:rsid w:val="0078124F"/>
    <w:rsid w:val="00782E28"/>
    <w:rsid w:val="007864F5"/>
    <w:rsid w:val="00786FD5"/>
    <w:rsid w:val="007877C1"/>
    <w:rsid w:val="007904E4"/>
    <w:rsid w:val="00790B5E"/>
    <w:rsid w:val="00791625"/>
    <w:rsid w:val="00794F50"/>
    <w:rsid w:val="007A06F9"/>
    <w:rsid w:val="007A67F7"/>
    <w:rsid w:val="007B0512"/>
    <w:rsid w:val="007B5185"/>
    <w:rsid w:val="007C0459"/>
    <w:rsid w:val="007C38C5"/>
    <w:rsid w:val="007D1F9E"/>
    <w:rsid w:val="007D3514"/>
    <w:rsid w:val="007D5A0D"/>
    <w:rsid w:val="007D6A9C"/>
    <w:rsid w:val="007E2EB3"/>
    <w:rsid w:val="007F034E"/>
    <w:rsid w:val="007F67CA"/>
    <w:rsid w:val="007F6961"/>
    <w:rsid w:val="00803032"/>
    <w:rsid w:val="00805A32"/>
    <w:rsid w:val="00813471"/>
    <w:rsid w:val="00814D77"/>
    <w:rsid w:val="0081566B"/>
    <w:rsid w:val="00816518"/>
    <w:rsid w:val="00820B21"/>
    <w:rsid w:val="00835398"/>
    <w:rsid w:val="0084008A"/>
    <w:rsid w:val="00841F2C"/>
    <w:rsid w:val="00842720"/>
    <w:rsid w:val="008526DA"/>
    <w:rsid w:val="00856492"/>
    <w:rsid w:val="00860BAA"/>
    <w:rsid w:val="00863B57"/>
    <w:rsid w:val="00866159"/>
    <w:rsid w:val="008720B9"/>
    <w:rsid w:val="00872C3F"/>
    <w:rsid w:val="0087494C"/>
    <w:rsid w:val="00874E79"/>
    <w:rsid w:val="00876829"/>
    <w:rsid w:val="00882830"/>
    <w:rsid w:val="00885A80"/>
    <w:rsid w:val="00893CAF"/>
    <w:rsid w:val="008978E1"/>
    <w:rsid w:val="008B4DAD"/>
    <w:rsid w:val="008B56D3"/>
    <w:rsid w:val="008B6F4A"/>
    <w:rsid w:val="008C1F94"/>
    <w:rsid w:val="008D027A"/>
    <w:rsid w:val="008D0EB5"/>
    <w:rsid w:val="008D0EC9"/>
    <w:rsid w:val="008D5165"/>
    <w:rsid w:val="008E58C2"/>
    <w:rsid w:val="008E7C0E"/>
    <w:rsid w:val="008F3116"/>
    <w:rsid w:val="008F4F5C"/>
    <w:rsid w:val="0090151D"/>
    <w:rsid w:val="00905F56"/>
    <w:rsid w:val="009078EE"/>
    <w:rsid w:val="00914548"/>
    <w:rsid w:val="00916BCA"/>
    <w:rsid w:val="009224DF"/>
    <w:rsid w:val="00923F3A"/>
    <w:rsid w:val="00924EDF"/>
    <w:rsid w:val="00926846"/>
    <w:rsid w:val="0093282C"/>
    <w:rsid w:val="00935524"/>
    <w:rsid w:val="0093776D"/>
    <w:rsid w:val="00942699"/>
    <w:rsid w:val="00943B5B"/>
    <w:rsid w:val="00945B6C"/>
    <w:rsid w:val="00950719"/>
    <w:rsid w:val="00956474"/>
    <w:rsid w:val="00957F3F"/>
    <w:rsid w:val="0096007F"/>
    <w:rsid w:val="00970270"/>
    <w:rsid w:val="009716B6"/>
    <w:rsid w:val="00972243"/>
    <w:rsid w:val="0097251B"/>
    <w:rsid w:val="0097321A"/>
    <w:rsid w:val="00974A2B"/>
    <w:rsid w:val="00974E8E"/>
    <w:rsid w:val="00975DB2"/>
    <w:rsid w:val="00980023"/>
    <w:rsid w:val="00980183"/>
    <w:rsid w:val="0098521B"/>
    <w:rsid w:val="009860A6"/>
    <w:rsid w:val="00990BE8"/>
    <w:rsid w:val="00991E98"/>
    <w:rsid w:val="009932A6"/>
    <w:rsid w:val="00994740"/>
    <w:rsid w:val="00995785"/>
    <w:rsid w:val="009975D2"/>
    <w:rsid w:val="00997963"/>
    <w:rsid w:val="009A1741"/>
    <w:rsid w:val="009A3F1F"/>
    <w:rsid w:val="009B048E"/>
    <w:rsid w:val="009C2420"/>
    <w:rsid w:val="009C5F28"/>
    <w:rsid w:val="009C6AE3"/>
    <w:rsid w:val="009D6F20"/>
    <w:rsid w:val="009E0D17"/>
    <w:rsid w:val="009E45C9"/>
    <w:rsid w:val="009F14C5"/>
    <w:rsid w:val="009F5EB3"/>
    <w:rsid w:val="009F677D"/>
    <w:rsid w:val="009F6B30"/>
    <w:rsid w:val="00A03150"/>
    <w:rsid w:val="00A056E6"/>
    <w:rsid w:val="00A05BA0"/>
    <w:rsid w:val="00A15FEB"/>
    <w:rsid w:val="00A20FD7"/>
    <w:rsid w:val="00A21103"/>
    <w:rsid w:val="00A23348"/>
    <w:rsid w:val="00A248EB"/>
    <w:rsid w:val="00A2498A"/>
    <w:rsid w:val="00A24D2A"/>
    <w:rsid w:val="00A348C3"/>
    <w:rsid w:val="00A37DA9"/>
    <w:rsid w:val="00A40732"/>
    <w:rsid w:val="00A414EA"/>
    <w:rsid w:val="00A42DB2"/>
    <w:rsid w:val="00A44F3F"/>
    <w:rsid w:val="00A45A5A"/>
    <w:rsid w:val="00A45CE8"/>
    <w:rsid w:val="00A46C01"/>
    <w:rsid w:val="00A538CF"/>
    <w:rsid w:val="00A5574A"/>
    <w:rsid w:val="00A55845"/>
    <w:rsid w:val="00A604B8"/>
    <w:rsid w:val="00A63B86"/>
    <w:rsid w:val="00A6514E"/>
    <w:rsid w:val="00A72FD1"/>
    <w:rsid w:val="00A769D3"/>
    <w:rsid w:val="00A80362"/>
    <w:rsid w:val="00A86251"/>
    <w:rsid w:val="00A918B8"/>
    <w:rsid w:val="00A92175"/>
    <w:rsid w:val="00A951E8"/>
    <w:rsid w:val="00AA40FF"/>
    <w:rsid w:val="00AB3A7D"/>
    <w:rsid w:val="00AB6D6A"/>
    <w:rsid w:val="00AC0298"/>
    <w:rsid w:val="00AC4B68"/>
    <w:rsid w:val="00AC64A3"/>
    <w:rsid w:val="00AC6538"/>
    <w:rsid w:val="00AC658C"/>
    <w:rsid w:val="00AD04F7"/>
    <w:rsid w:val="00AD1262"/>
    <w:rsid w:val="00AD63A9"/>
    <w:rsid w:val="00AE382F"/>
    <w:rsid w:val="00AE6F68"/>
    <w:rsid w:val="00AF0A0F"/>
    <w:rsid w:val="00AF286C"/>
    <w:rsid w:val="00AF795F"/>
    <w:rsid w:val="00B0067A"/>
    <w:rsid w:val="00B05772"/>
    <w:rsid w:val="00B20B23"/>
    <w:rsid w:val="00B236FD"/>
    <w:rsid w:val="00B247B7"/>
    <w:rsid w:val="00B25BB6"/>
    <w:rsid w:val="00B27565"/>
    <w:rsid w:val="00B277A1"/>
    <w:rsid w:val="00B32D95"/>
    <w:rsid w:val="00B350B6"/>
    <w:rsid w:val="00B35462"/>
    <w:rsid w:val="00B362F1"/>
    <w:rsid w:val="00B50D6E"/>
    <w:rsid w:val="00B5467A"/>
    <w:rsid w:val="00B5482C"/>
    <w:rsid w:val="00B550D8"/>
    <w:rsid w:val="00B6625B"/>
    <w:rsid w:val="00B66754"/>
    <w:rsid w:val="00B76B74"/>
    <w:rsid w:val="00B80D0A"/>
    <w:rsid w:val="00B853B2"/>
    <w:rsid w:val="00B86DC9"/>
    <w:rsid w:val="00B925C5"/>
    <w:rsid w:val="00B95804"/>
    <w:rsid w:val="00BA3732"/>
    <w:rsid w:val="00BA5969"/>
    <w:rsid w:val="00BA6450"/>
    <w:rsid w:val="00BB2E73"/>
    <w:rsid w:val="00BB4AA2"/>
    <w:rsid w:val="00BB6EAD"/>
    <w:rsid w:val="00BB74EE"/>
    <w:rsid w:val="00BC2793"/>
    <w:rsid w:val="00BC300E"/>
    <w:rsid w:val="00BC40AE"/>
    <w:rsid w:val="00BD2D52"/>
    <w:rsid w:val="00BE0C78"/>
    <w:rsid w:val="00BE127B"/>
    <w:rsid w:val="00BE511C"/>
    <w:rsid w:val="00BF440D"/>
    <w:rsid w:val="00BF477E"/>
    <w:rsid w:val="00C004DF"/>
    <w:rsid w:val="00C00CEC"/>
    <w:rsid w:val="00C1098D"/>
    <w:rsid w:val="00C15300"/>
    <w:rsid w:val="00C15CBA"/>
    <w:rsid w:val="00C21E1B"/>
    <w:rsid w:val="00C251BD"/>
    <w:rsid w:val="00C2525C"/>
    <w:rsid w:val="00C34E1C"/>
    <w:rsid w:val="00C3757F"/>
    <w:rsid w:val="00C3765B"/>
    <w:rsid w:val="00C37762"/>
    <w:rsid w:val="00C45C06"/>
    <w:rsid w:val="00C45E24"/>
    <w:rsid w:val="00C542C3"/>
    <w:rsid w:val="00C5722C"/>
    <w:rsid w:val="00C63791"/>
    <w:rsid w:val="00C70222"/>
    <w:rsid w:val="00C720EF"/>
    <w:rsid w:val="00C77FD0"/>
    <w:rsid w:val="00C84C5D"/>
    <w:rsid w:val="00C9735A"/>
    <w:rsid w:val="00CA0FD7"/>
    <w:rsid w:val="00CA4FFF"/>
    <w:rsid w:val="00CA7D95"/>
    <w:rsid w:val="00CB055C"/>
    <w:rsid w:val="00CB06B5"/>
    <w:rsid w:val="00CB1EB0"/>
    <w:rsid w:val="00CB3F90"/>
    <w:rsid w:val="00CB4FD9"/>
    <w:rsid w:val="00CC0F77"/>
    <w:rsid w:val="00CC7AE4"/>
    <w:rsid w:val="00CE510C"/>
    <w:rsid w:val="00CF206A"/>
    <w:rsid w:val="00D02D11"/>
    <w:rsid w:val="00D03335"/>
    <w:rsid w:val="00D069E3"/>
    <w:rsid w:val="00D12244"/>
    <w:rsid w:val="00D13F70"/>
    <w:rsid w:val="00D16D08"/>
    <w:rsid w:val="00D25574"/>
    <w:rsid w:val="00D32459"/>
    <w:rsid w:val="00D37DD9"/>
    <w:rsid w:val="00D401E1"/>
    <w:rsid w:val="00D40EAE"/>
    <w:rsid w:val="00D43BCE"/>
    <w:rsid w:val="00D43D80"/>
    <w:rsid w:val="00D43FCC"/>
    <w:rsid w:val="00D44395"/>
    <w:rsid w:val="00D44F12"/>
    <w:rsid w:val="00D4503F"/>
    <w:rsid w:val="00D458D2"/>
    <w:rsid w:val="00D51AA3"/>
    <w:rsid w:val="00D548C0"/>
    <w:rsid w:val="00D548F7"/>
    <w:rsid w:val="00D54E90"/>
    <w:rsid w:val="00D55DB9"/>
    <w:rsid w:val="00D5791A"/>
    <w:rsid w:val="00D57F22"/>
    <w:rsid w:val="00D615A4"/>
    <w:rsid w:val="00D629A5"/>
    <w:rsid w:val="00D62FF0"/>
    <w:rsid w:val="00D63596"/>
    <w:rsid w:val="00D64D3A"/>
    <w:rsid w:val="00D66CF6"/>
    <w:rsid w:val="00D74DE6"/>
    <w:rsid w:val="00D80152"/>
    <w:rsid w:val="00D82414"/>
    <w:rsid w:val="00D84C6E"/>
    <w:rsid w:val="00D87592"/>
    <w:rsid w:val="00D94625"/>
    <w:rsid w:val="00DA2781"/>
    <w:rsid w:val="00DB0FDC"/>
    <w:rsid w:val="00DB43B0"/>
    <w:rsid w:val="00DC0335"/>
    <w:rsid w:val="00DC1D0C"/>
    <w:rsid w:val="00DC6CFE"/>
    <w:rsid w:val="00DD07D9"/>
    <w:rsid w:val="00DD79B7"/>
    <w:rsid w:val="00DE04C3"/>
    <w:rsid w:val="00DE424B"/>
    <w:rsid w:val="00DE539B"/>
    <w:rsid w:val="00DF141C"/>
    <w:rsid w:val="00DF26F7"/>
    <w:rsid w:val="00DF32D5"/>
    <w:rsid w:val="00E02470"/>
    <w:rsid w:val="00E07302"/>
    <w:rsid w:val="00E236E2"/>
    <w:rsid w:val="00E23FA4"/>
    <w:rsid w:val="00E24411"/>
    <w:rsid w:val="00E24D53"/>
    <w:rsid w:val="00E25CF0"/>
    <w:rsid w:val="00E25DFC"/>
    <w:rsid w:val="00E31162"/>
    <w:rsid w:val="00E33A30"/>
    <w:rsid w:val="00E420E2"/>
    <w:rsid w:val="00E52CB9"/>
    <w:rsid w:val="00E545C1"/>
    <w:rsid w:val="00E63DD2"/>
    <w:rsid w:val="00E63E91"/>
    <w:rsid w:val="00E71F5D"/>
    <w:rsid w:val="00E743E8"/>
    <w:rsid w:val="00E80948"/>
    <w:rsid w:val="00E92467"/>
    <w:rsid w:val="00E97B0C"/>
    <w:rsid w:val="00EA3710"/>
    <w:rsid w:val="00EA6087"/>
    <w:rsid w:val="00EA7D7C"/>
    <w:rsid w:val="00EB19ED"/>
    <w:rsid w:val="00EB38A2"/>
    <w:rsid w:val="00EB5531"/>
    <w:rsid w:val="00EB7445"/>
    <w:rsid w:val="00EC2344"/>
    <w:rsid w:val="00EC249A"/>
    <w:rsid w:val="00EC2BFB"/>
    <w:rsid w:val="00EC43A2"/>
    <w:rsid w:val="00ED5B0E"/>
    <w:rsid w:val="00EE28B1"/>
    <w:rsid w:val="00EE2B4A"/>
    <w:rsid w:val="00EE3323"/>
    <w:rsid w:val="00EE6D2D"/>
    <w:rsid w:val="00EF261F"/>
    <w:rsid w:val="00EF34FF"/>
    <w:rsid w:val="00F0083F"/>
    <w:rsid w:val="00F01D14"/>
    <w:rsid w:val="00F025D9"/>
    <w:rsid w:val="00F03123"/>
    <w:rsid w:val="00F06F2D"/>
    <w:rsid w:val="00F1142D"/>
    <w:rsid w:val="00F16C8E"/>
    <w:rsid w:val="00F16F0A"/>
    <w:rsid w:val="00F22DB0"/>
    <w:rsid w:val="00F24667"/>
    <w:rsid w:val="00F33B7C"/>
    <w:rsid w:val="00F366B4"/>
    <w:rsid w:val="00F47461"/>
    <w:rsid w:val="00F51A8B"/>
    <w:rsid w:val="00F544CE"/>
    <w:rsid w:val="00F54E7D"/>
    <w:rsid w:val="00F67639"/>
    <w:rsid w:val="00F739A6"/>
    <w:rsid w:val="00F73EE4"/>
    <w:rsid w:val="00F76E2B"/>
    <w:rsid w:val="00F817C2"/>
    <w:rsid w:val="00F82111"/>
    <w:rsid w:val="00F85064"/>
    <w:rsid w:val="00F94C09"/>
    <w:rsid w:val="00F978F8"/>
    <w:rsid w:val="00FA1CC8"/>
    <w:rsid w:val="00FA2BB8"/>
    <w:rsid w:val="00FA6678"/>
    <w:rsid w:val="00FB3247"/>
    <w:rsid w:val="00FB54A7"/>
    <w:rsid w:val="00FB737F"/>
    <w:rsid w:val="00FC0E07"/>
    <w:rsid w:val="00FC2B7B"/>
    <w:rsid w:val="00FC36A7"/>
    <w:rsid w:val="00FD14CC"/>
    <w:rsid w:val="00FD17C4"/>
    <w:rsid w:val="00FD4C61"/>
    <w:rsid w:val="00FE4270"/>
    <w:rsid w:val="00FE59FC"/>
    <w:rsid w:val="00FE6006"/>
    <w:rsid w:val="00FF650E"/>
    <w:rsid w:val="00FF7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C2ACA"/>
  <w15:docId w15:val="{141AE6E4-C305-46CB-9017-609BCD16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14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40CF3"/>
  </w:style>
  <w:style w:type="paragraph" w:styleId="BalloonText">
    <w:name w:val="Balloon Text"/>
    <w:basedOn w:val="Normal"/>
    <w:link w:val="BalloonTextChar"/>
    <w:uiPriority w:val="99"/>
    <w:semiHidden/>
    <w:unhideWhenUsed/>
    <w:rsid w:val="00AD12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262"/>
    <w:rPr>
      <w:rFonts w:ascii="Segoe UI" w:hAnsi="Segoe UI" w:cs="Segoe UI"/>
      <w:sz w:val="18"/>
      <w:szCs w:val="18"/>
    </w:rPr>
  </w:style>
  <w:style w:type="character" w:styleId="CommentReference">
    <w:name w:val="annotation reference"/>
    <w:basedOn w:val="DefaultParagraphFont"/>
    <w:uiPriority w:val="99"/>
    <w:semiHidden/>
    <w:unhideWhenUsed/>
    <w:rsid w:val="00AD1262"/>
    <w:rPr>
      <w:sz w:val="16"/>
      <w:szCs w:val="16"/>
    </w:rPr>
  </w:style>
  <w:style w:type="paragraph" w:styleId="CommentText">
    <w:name w:val="annotation text"/>
    <w:basedOn w:val="Normal"/>
    <w:link w:val="CommentTextChar"/>
    <w:uiPriority w:val="99"/>
    <w:semiHidden/>
    <w:unhideWhenUsed/>
    <w:rsid w:val="00AD1262"/>
    <w:pPr>
      <w:spacing w:line="240" w:lineRule="auto"/>
    </w:pPr>
    <w:rPr>
      <w:sz w:val="20"/>
      <w:szCs w:val="20"/>
    </w:rPr>
  </w:style>
  <w:style w:type="character" w:customStyle="1" w:styleId="CommentTextChar">
    <w:name w:val="Comment Text Char"/>
    <w:basedOn w:val="DefaultParagraphFont"/>
    <w:link w:val="CommentText"/>
    <w:uiPriority w:val="99"/>
    <w:semiHidden/>
    <w:rsid w:val="00AD1262"/>
    <w:rPr>
      <w:sz w:val="20"/>
      <w:szCs w:val="20"/>
    </w:rPr>
  </w:style>
  <w:style w:type="paragraph" w:styleId="CommentSubject">
    <w:name w:val="annotation subject"/>
    <w:basedOn w:val="CommentText"/>
    <w:next w:val="CommentText"/>
    <w:link w:val="CommentSubjectChar"/>
    <w:uiPriority w:val="99"/>
    <w:semiHidden/>
    <w:unhideWhenUsed/>
    <w:rsid w:val="00AD1262"/>
    <w:rPr>
      <w:b/>
      <w:bCs/>
    </w:rPr>
  </w:style>
  <w:style w:type="character" w:customStyle="1" w:styleId="CommentSubjectChar">
    <w:name w:val="Comment Subject Char"/>
    <w:basedOn w:val="CommentTextChar"/>
    <w:link w:val="CommentSubject"/>
    <w:uiPriority w:val="99"/>
    <w:semiHidden/>
    <w:rsid w:val="00AD1262"/>
    <w:rPr>
      <w:b/>
      <w:bCs/>
      <w:sz w:val="20"/>
      <w:szCs w:val="20"/>
    </w:rPr>
  </w:style>
  <w:style w:type="paragraph" w:styleId="EndnoteText">
    <w:name w:val="endnote text"/>
    <w:basedOn w:val="Normal"/>
    <w:link w:val="EndnoteTextChar"/>
    <w:uiPriority w:val="99"/>
    <w:unhideWhenUsed/>
    <w:rsid w:val="00F22DB0"/>
    <w:pPr>
      <w:spacing w:after="0" w:line="240" w:lineRule="auto"/>
    </w:pPr>
    <w:rPr>
      <w:sz w:val="20"/>
      <w:szCs w:val="20"/>
    </w:rPr>
  </w:style>
  <w:style w:type="character" w:customStyle="1" w:styleId="EndnoteTextChar">
    <w:name w:val="Endnote Text Char"/>
    <w:basedOn w:val="DefaultParagraphFont"/>
    <w:link w:val="EndnoteText"/>
    <w:uiPriority w:val="99"/>
    <w:rsid w:val="00F22DB0"/>
    <w:rPr>
      <w:sz w:val="20"/>
      <w:szCs w:val="20"/>
    </w:rPr>
  </w:style>
  <w:style w:type="character" w:styleId="EndnoteReference">
    <w:name w:val="endnote reference"/>
    <w:basedOn w:val="DefaultParagraphFont"/>
    <w:uiPriority w:val="99"/>
    <w:semiHidden/>
    <w:unhideWhenUsed/>
    <w:rsid w:val="00F22DB0"/>
    <w:rPr>
      <w:vertAlign w:val="superscript"/>
    </w:rPr>
  </w:style>
  <w:style w:type="paragraph" w:styleId="FootnoteText">
    <w:name w:val="footnote text"/>
    <w:basedOn w:val="Normal"/>
    <w:link w:val="FootnoteTextChar"/>
    <w:uiPriority w:val="99"/>
    <w:semiHidden/>
    <w:unhideWhenUsed/>
    <w:rsid w:val="009F67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677D"/>
    <w:rPr>
      <w:sz w:val="20"/>
      <w:szCs w:val="20"/>
    </w:rPr>
  </w:style>
  <w:style w:type="character" w:styleId="FootnoteReference">
    <w:name w:val="footnote reference"/>
    <w:basedOn w:val="DefaultParagraphFont"/>
    <w:uiPriority w:val="99"/>
    <w:semiHidden/>
    <w:unhideWhenUsed/>
    <w:rsid w:val="009F677D"/>
    <w:rPr>
      <w:vertAlign w:val="superscript"/>
    </w:rPr>
  </w:style>
  <w:style w:type="paragraph" w:styleId="ListParagraph">
    <w:name w:val="List Paragraph"/>
    <w:basedOn w:val="Normal"/>
    <w:uiPriority w:val="34"/>
    <w:qFormat/>
    <w:rsid w:val="00AC0298"/>
    <w:pPr>
      <w:ind w:left="720"/>
      <w:contextualSpacing/>
    </w:pPr>
  </w:style>
  <w:style w:type="character" w:styleId="Emphasis">
    <w:name w:val="Emphasis"/>
    <w:basedOn w:val="DefaultParagraphFont"/>
    <w:uiPriority w:val="20"/>
    <w:qFormat/>
    <w:rsid w:val="00A2498A"/>
    <w:rPr>
      <w:i/>
      <w:iCs/>
    </w:rPr>
  </w:style>
  <w:style w:type="paragraph" w:styleId="Revision">
    <w:name w:val="Revision"/>
    <w:hidden/>
    <w:uiPriority w:val="99"/>
    <w:semiHidden/>
    <w:rsid w:val="003D08F4"/>
    <w:pPr>
      <w:spacing w:after="0" w:line="240" w:lineRule="auto"/>
    </w:pPr>
  </w:style>
  <w:style w:type="character" w:styleId="Hyperlink">
    <w:name w:val="Hyperlink"/>
    <w:basedOn w:val="DefaultParagraphFont"/>
    <w:uiPriority w:val="99"/>
    <w:unhideWhenUsed/>
    <w:rsid w:val="00475C6A"/>
    <w:rPr>
      <w:color w:val="0000FF" w:themeColor="hyperlink"/>
      <w:u w:val="single"/>
    </w:rPr>
  </w:style>
  <w:style w:type="character" w:styleId="FollowedHyperlink">
    <w:name w:val="FollowedHyperlink"/>
    <w:basedOn w:val="DefaultParagraphFont"/>
    <w:uiPriority w:val="99"/>
    <w:semiHidden/>
    <w:unhideWhenUsed/>
    <w:rsid w:val="00D32459"/>
    <w:rPr>
      <w:color w:val="800080" w:themeColor="followedHyperlink"/>
      <w:u w:val="single"/>
    </w:rPr>
  </w:style>
  <w:style w:type="character" w:styleId="Mention">
    <w:name w:val="Mention"/>
    <w:basedOn w:val="DefaultParagraphFont"/>
    <w:uiPriority w:val="99"/>
    <w:semiHidden/>
    <w:unhideWhenUsed/>
    <w:rsid w:val="00671132"/>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57756">
      <w:bodyDiv w:val="1"/>
      <w:marLeft w:val="0"/>
      <w:marRight w:val="0"/>
      <w:marTop w:val="0"/>
      <w:marBottom w:val="0"/>
      <w:divBdr>
        <w:top w:val="none" w:sz="0" w:space="0" w:color="auto"/>
        <w:left w:val="none" w:sz="0" w:space="0" w:color="auto"/>
        <w:bottom w:val="none" w:sz="0" w:space="0" w:color="auto"/>
        <w:right w:val="none" w:sz="0" w:space="0" w:color="auto"/>
      </w:divBdr>
    </w:div>
    <w:div w:id="281346637">
      <w:bodyDiv w:val="1"/>
      <w:marLeft w:val="0"/>
      <w:marRight w:val="0"/>
      <w:marTop w:val="0"/>
      <w:marBottom w:val="0"/>
      <w:divBdr>
        <w:top w:val="none" w:sz="0" w:space="0" w:color="auto"/>
        <w:left w:val="none" w:sz="0" w:space="0" w:color="auto"/>
        <w:bottom w:val="none" w:sz="0" w:space="0" w:color="auto"/>
        <w:right w:val="none" w:sz="0" w:space="0" w:color="auto"/>
      </w:divBdr>
    </w:div>
    <w:div w:id="521012280">
      <w:bodyDiv w:val="1"/>
      <w:marLeft w:val="0"/>
      <w:marRight w:val="0"/>
      <w:marTop w:val="0"/>
      <w:marBottom w:val="0"/>
      <w:divBdr>
        <w:top w:val="none" w:sz="0" w:space="0" w:color="auto"/>
        <w:left w:val="none" w:sz="0" w:space="0" w:color="auto"/>
        <w:bottom w:val="none" w:sz="0" w:space="0" w:color="auto"/>
        <w:right w:val="none" w:sz="0" w:space="0" w:color="auto"/>
      </w:divBdr>
    </w:div>
    <w:div w:id="628122479">
      <w:bodyDiv w:val="1"/>
      <w:marLeft w:val="0"/>
      <w:marRight w:val="0"/>
      <w:marTop w:val="0"/>
      <w:marBottom w:val="0"/>
      <w:divBdr>
        <w:top w:val="none" w:sz="0" w:space="0" w:color="auto"/>
        <w:left w:val="none" w:sz="0" w:space="0" w:color="auto"/>
        <w:bottom w:val="none" w:sz="0" w:space="0" w:color="auto"/>
        <w:right w:val="none" w:sz="0" w:space="0" w:color="auto"/>
      </w:divBdr>
    </w:div>
    <w:div w:id="663319161">
      <w:bodyDiv w:val="1"/>
      <w:marLeft w:val="0"/>
      <w:marRight w:val="0"/>
      <w:marTop w:val="0"/>
      <w:marBottom w:val="0"/>
      <w:divBdr>
        <w:top w:val="none" w:sz="0" w:space="0" w:color="auto"/>
        <w:left w:val="none" w:sz="0" w:space="0" w:color="auto"/>
        <w:bottom w:val="none" w:sz="0" w:space="0" w:color="auto"/>
        <w:right w:val="none" w:sz="0" w:space="0" w:color="auto"/>
      </w:divBdr>
    </w:div>
    <w:div w:id="801339752">
      <w:bodyDiv w:val="1"/>
      <w:marLeft w:val="0"/>
      <w:marRight w:val="0"/>
      <w:marTop w:val="0"/>
      <w:marBottom w:val="0"/>
      <w:divBdr>
        <w:top w:val="none" w:sz="0" w:space="0" w:color="auto"/>
        <w:left w:val="none" w:sz="0" w:space="0" w:color="auto"/>
        <w:bottom w:val="none" w:sz="0" w:space="0" w:color="auto"/>
        <w:right w:val="none" w:sz="0" w:space="0" w:color="auto"/>
      </w:divBdr>
    </w:div>
    <w:div w:id="1037586131">
      <w:bodyDiv w:val="1"/>
      <w:marLeft w:val="0"/>
      <w:marRight w:val="0"/>
      <w:marTop w:val="0"/>
      <w:marBottom w:val="0"/>
      <w:divBdr>
        <w:top w:val="none" w:sz="0" w:space="0" w:color="auto"/>
        <w:left w:val="none" w:sz="0" w:space="0" w:color="auto"/>
        <w:bottom w:val="none" w:sz="0" w:space="0" w:color="auto"/>
        <w:right w:val="none" w:sz="0" w:space="0" w:color="auto"/>
      </w:divBdr>
    </w:div>
    <w:div w:id="1086266990">
      <w:bodyDiv w:val="1"/>
      <w:marLeft w:val="0"/>
      <w:marRight w:val="0"/>
      <w:marTop w:val="0"/>
      <w:marBottom w:val="0"/>
      <w:divBdr>
        <w:top w:val="none" w:sz="0" w:space="0" w:color="auto"/>
        <w:left w:val="none" w:sz="0" w:space="0" w:color="auto"/>
        <w:bottom w:val="none" w:sz="0" w:space="0" w:color="auto"/>
        <w:right w:val="none" w:sz="0" w:space="0" w:color="auto"/>
      </w:divBdr>
    </w:div>
    <w:div w:id="1166869258">
      <w:bodyDiv w:val="1"/>
      <w:marLeft w:val="0"/>
      <w:marRight w:val="0"/>
      <w:marTop w:val="0"/>
      <w:marBottom w:val="0"/>
      <w:divBdr>
        <w:top w:val="none" w:sz="0" w:space="0" w:color="auto"/>
        <w:left w:val="none" w:sz="0" w:space="0" w:color="auto"/>
        <w:bottom w:val="none" w:sz="0" w:space="0" w:color="auto"/>
        <w:right w:val="none" w:sz="0" w:space="0" w:color="auto"/>
      </w:divBdr>
    </w:div>
    <w:div w:id="210384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rogercallahan.com/learn-to-tap.php" TargetMode="External"/><Relationship Id="rId2" Type="http://schemas.openxmlformats.org/officeDocument/2006/relationships/hyperlink" Target="https://www.youtube.com/watch?v=M5keJHZdWYM" TargetMode="External"/><Relationship Id="rId1" Type="http://schemas.openxmlformats.org/officeDocument/2006/relationships/hyperlink" Target="https://en.wikipedia.org/wiki/Brother_Lawrence" TargetMode="External"/><Relationship Id="rId4" Type="http://schemas.openxmlformats.org/officeDocument/2006/relationships/hyperlink" Target="http://www.goodreads.com/author/quotes/854076.Robert_Louis_Steven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B1ED5-4AC1-4C10-AE90-C677D1CAB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0</TotalTime>
  <Pages>9</Pages>
  <Words>3635</Words>
  <Characters>20721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3</cp:revision>
  <cp:lastPrinted>2016-08-19T14:55:00Z</cp:lastPrinted>
  <dcterms:created xsi:type="dcterms:W3CDTF">2024-05-24T15:10:00Z</dcterms:created>
  <dcterms:modified xsi:type="dcterms:W3CDTF">2025-04-28T16:04:00Z</dcterms:modified>
</cp:coreProperties>
</file>