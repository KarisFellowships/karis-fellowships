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1E00" w14:textId="5573A1A9" w:rsidR="00285B9A" w:rsidRPr="003925A7" w:rsidRDefault="00285B9A" w:rsidP="003F786D">
      <w:pPr>
        <w:pStyle w:val="Title"/>
        <w:jc w:val="both"/>
      </w:pPr>
      <w:r w:rsidRPr="003925A7">
        <w:t>KF</w:t>
      </w:r>
      <w:r w:rsidR="00A83782" w:rsidRPr="003925A7">
        <w:t>8</w:t>
      </w:r>
      <w:r w:rsidR="00D13F70" w:rsidRPr="003925A7">
        <w:t xml:space="preserve"> </w:t>
      </w:r>
      <w:r w:rsidR="001F21CD" w:rsidRPr="003925A7">
        <w:t>Meeting</w:t>
      </w:r>
      <w:r w:rsidR="00BF6F6F" w:rsidRPr="003925A7">
        <w:t xml:space="preserve"> Version of</w:t>
      </w:r>
      <w:r w:rsidRPr="003925A7">
        <w:t xml:space="preserve"> Teachings</w:t>
      </w:r>
      <w:r w:rsidR="00D13F70" w:rsidRPr="003925A7">
        <w:t xml:space="preserve"> </w:t>
      </w:r>
    </w:p>
    <w:p w14:paraId="7DD82854" w14:textId="77777777" w:rsidR="00285B9A" w:rsidRPr="003925A7" w:rsidRDefault="00285B9A" w:rsidP="008C5CCB">
      <w:pPr>
        <w:spacing w:after="0" w:line="240" w:lineRule="auto"/>
        <w:jc w:val="both"/>
        <w:rPr>
          <w:rFonts w:cstheme="minorHAnsi"/>
        </w:rPr>
      </w:pPr>
      <w:r w:rsidRPr="003925A7">
        <w:rPr>
          <w:rFonts w:cstheme="minorHAnsi"/>
        </w:rPr>
        <w:t>Karis is an invitation to a relationship based on mutual generosity.</w:t>
      </w:r>
    </w:p>
    <w:p w14:paraId="68902768" w14:textId="77777777" w:rsidR="0082583C" w:rsidRPr="003925A7" w:rsidRDefault="0082583C" w:rsidP="008C5CCB">
      <w:pPr>
        <w:spacing w:after="0" w:line="240" w:lineRule="auto"/>
        <w:jc w:val="both"/>
        <w:rPr>
          <w:rFonts w:cstheme="minorHAnsi"/>
        </w:rPr>
      </w:pPr>
    </w:p>
    <w:p w14:paraId="7D44BB96" w14:textId="780A9F40" w:rsidR="000F2168" w:rsidRPr="003925A7" w:rsidRDefault="000F2168" w:rsidP="008C5CCB">
      <w:pPr>
        <w:spacing w:after="0" w:line="240" w:lineRule="auto"/>
        <w:jc w:val="both"/>
        <w:rPr>
          <w:rFonts w:cstheme="minorHAnsi"/>
        </w:rPr>
      </w:pPr>
      <w:r w:rsidRPr="003925A7">
        <w:rPr>
          <w:rFonts w:cstheme="minorHAnsi"/>
        </w:rPr>
        <w:t>“Search me, O God, and know my heart. Examine me and know my thoughts. See if there is any way in me that causes pain, and lead me in the ways of eternity.”</w:t>
      </w:r>
      <w:r w:rsidR="00681D9C" w:rsidRPr="003925A7">
        <w:rPr>
          <w:rFonts w:cstheme="minorHAnsi"/>
        </w:rPr>
        <w:t xml:space="preserve"> </w:t>
      </w:r>
      <w:r w:rsidRPr="003925A7">
        <w:rPr>
          <w:rFonts w:cstheme="minorHAnsi"/>
        </w:rPr>
        <w:t>(Psalm 139:23</w:t>
      </w:r>
      <w:r w:rsidR="003F7735" w:rsidRPr="003925A7">
        <w:rPr>
          <w:rFonts w:cstheme="minorHAnsi"/>
        </w:rPr>
        <w:t>–</w:t>
      </w:r>
      <w:r w:rsidRPr="003925A7">
        <w:rPr>
          <w:rFonts w:cstheme="minorHAnsi"/>
        </w:rPr>
        <w:t>24)</w:t>
      </w:r>
    </w:p>
    <w:p w14:paraId="50DD5E88" w14:textId="77777777" w:rsidR="0082583C" w:rsidRPr="003925A7" w:rsidRDefault="0082583C" w:rsidP="008C5CCB">
      <w:pPr>
        <w:spacing w:after="0" w:line="240" w:lineRule="auto"/>
        <w:jc w:val="both"/>
        <w:rPr>
          <w:rFonts w:cstheme="minorHAnsi"/>
        </w:rPr>
      </w:pPr>
    </w:p>
    <w:p w14:paraId="578056C1" w14:textId="21EFE238" w:rsidR="00285B9A" w:rsidRPr="003925A7" w:rsidRDefault="00285B9A" w:rsidP="008C5CCB">
      <w:pPr>
        <w:spacing w:after="0" w:line="240" w:lineRule="auto"/>
        <w:jc w:val="both"/>
        <w:rPr>
          <w:rFonts w:cstheme="minorHAnsi"/>
          <w:b/>
        </w:rPr>
      </w:pPr>
      <w:r w:rsidRPr="003925A7">
        <w:rPr>
          <w:rFonts w:cstheme="minorHAnsi"/>
          <w:b/>
        </w:rPr>
        <w:t>0:0</w:t>
      </w:r>
      <w:r w:rsidR="003B35EC" w:rsidRPr="003925A7">
        <w:rPr>
          <w:rFonts w:cstheme="minorHAnsi"/>
          <w:b/>
        </w:rPr>
        <w:t>1</w:t>
      </w:r>
      <w:r w:rsidRPr="003925A7">
        <w:rPr>
          <w:rFonts w:cstheme="minorHAnsi"/>
          <w:b/>
        </w:rPr>
        <w:tab/>
        <w:t>OPENING</w:t>
      </w:r>
    </w:p>
    <w:p w14:paraId="718D11A9" w14:textId="77777777" w:rsidR="0082583C" w:rsidRPr="003925A7" w:rsidRDefault="0082583C" w:rsidP="008C5CCB">
      <w:pPr>
        <w:spacing w:after="0" w:line="240" w:lineRule="auto"/>
        <w:jc w:val="both"/>
        <w:rPr>
          <w:rFonts w:cstheme="minorHAnsi"/>
          <w:b/>
        </w:rPr>
      </w:pPr>
    </w:p>
    <w:p w14:paraId="4BEB81A5" w14:textId="3B4C5088" w:rsidR="00285B9A" w:rsidRPr="003925A7" w:rsidRDefault="0082583C" w:rsidP="008C5CCB">
      <w:pPr>
        <w:spacing w:after="0" w:line="240" w:lineRule="auto"/>
        <w:jc w:val="both"/>
        <w:rPr>
          <w:rFonts w:cstheme="minorHAnsi"/>
          <w:b/>
        </w:rPr>
      </w:pPr>
      <w:r w:rsidRPr="003925A7">
        <w:rPr>
          <w:rFonts w:cstheme="minorHAnsi"/>
          <w:b/>
        </w:rPr>
        <w:t>0:0</w:t>
      </w:r>
      <w:r w:rsidR="003B35EC" w:rsidRPr="003925A7">
        <w:rPr>
          <w:rFonts w:cstheme="minorHAnsi"/>
          <w:b/>
        </w:rPr>
        <w:t>2</w:t>
      </w:r>
      <w:r w:rsidR="00285B9A" w:rsidRPr="003925A7">
        <w:rPr>
          <w:rFonts w:cstheme="minorHAnsi"/>
          <w:b/>
        </w:rPr>
        <w:tab/>
        <w:t>PRESENTING</w:t>
      </w:r>
    </w:p>
    <w:p w14:paraId="24D97D85" w14:textId="77777777" w:rsidR="0082583C" w:rsidRPr="003925A7" w:rsidRDefault="0082583C" w:rsidP="008C5CCB">
      <w:pPr>
        <w:spacing w:after="0" w:line="240" w:lineRule="auto"/>
        <w:jc w:val="both"/>
        <w:rPr>
          <w:rFonts w:cstheme="minorHAnsi"/>
          <w:b/>
        </w:rPr>
      </w:pPr>
    </w:p>
    <w:p w14:paraId="46B12458" w14:textId="77777777" w:rsidR="0082583C" w:rsidRPr="003925A7" w:rsidRDefault="0082583C" w:rsidP="008C5CCB">
      <w:pPr>
        <w:spacing w:after="0" w:line="240" w:lineRule="auto"/>
        <w:jc w:val="both"/>
        <w:rPr>
          <w:rFonts w:cstheme="minorHAnsi"/>
          <w:b/>
        </w:rPr>
      </w:pPr>
      <w:r w:rsidRPr="003925A7">
        <w:rPr>
          <w:rFonts w:cstheme="minorHAnsi"/>
          <w:b/>
        </w:rPr>
        <w:t>0:0</w:t>
      </w:r>
      <w:r w:rsidR="004168C1" w:rsidRPr="003925A7">
        <w:rPr>
          <w:rFonts w:cstheme="minorHAnsi"/>
          <w:b/>
        </w:rPr>
        <w:t>6</w:t>
      </w:r>
      <w:r w:rsidR="00285B9A" w:rsidRPr="003925A7">
        <w:rPr>
          <w:rFonts w:cstheme="minorHAnsi"/>
          <w:b/>
        </w:rPr>
        <w:tab/>
      </w:r>
      <w:r w:rsidR="00735C77" w:rsidRPr="003925A7">
        <w:rPr>
          <w:rFonts w:cstheme="minorHAnsi"/>
          <w:b/>
        </w:rPr>
        <w:t>KARIS CIRCULATION</w:t>
      </w:r>
    </w:p>
    <w:p w14:paraId="14CC1352" w14:textId="6B5EFF26" w:rsidR="002409DE" w:rsidRPr="003925A7" w:rsidRDefault="002409DE" w:rsidP="008C5CCB">
      <w:pPr>
        <w:spacing w:after="0" w:line="240" w:lineRule="auto"/>
        <w:jc w:val="both"/>
        <w:rPr>
          <w:rFonts w:cstheme="minorHAnsi"/>
        </w:rPr>
      </w:pPr>
    </w:p>
    <w:p w14:paraId="740DF1F9" w14:textId="4E80F592" w:rsidR="002409DE" w:rsidRPr="003925A7" w:rsidRDefault="00735C77" w:rsidP="008C5CCB">
      <w:pPr>
        <w:spacing w:after="0" w:line="240" w:lineRule="auto"/>
        <w:jc w:val="both"/>
        <w:rPr>
          <w:rFonts w:cstheme="minorHAnsi"/>
        </w:rPr>
      </w:pPr>
      <w:bookmarkStart w:id="0" w:name="_Hlk483131488"/>
      <w:r w:rsidRPr="003925A7">
        <w:rPr>
          <w:rFonts w:cstheme="minorHAnsi"/>
        </w:rPr>
        <w:t>I</w:t>
      </w:r>
      <w:r w:rsidR="002409DE" w:rsidRPr="003925A7">
        <w:rPr>
          <w:rFonts w:cstheme="minorHAnsi"/>
        </w:rPr>
        <w:t>f you are benefiting from this</w:t>
      </w:r>
      <w:r w:rsidR="00437EC2" w:rsidRPr="003925A7">
        <w:rPr>
          <w:rFonts w:cstheme="minorHAnsi"/>
        </w:rPr>
        <w:t xml:space="preserve"> </w:t>
      </w:r>
      <w:r w:rsidR="003F7735" w:rsidRPr="003925A7">
        <w:rPr>
          <w:rFonts w:cstheme="minorHAnsi"/>
        </w:rPr>
        <w:t>ministry</w:t>
      </w:r>
      <w:r w:rsidR="000C0D39" w:rsidRPr="003925A7">
        <w:rPr>
          <w:rFonts w:cstheme="minorHAnsi"/>
        </w:rPr>
        <w:t>,</w:t>
      </w:r>
      <w:r w:rsidR="00A44A0F" w:rsidRPr="003925A7">
        <w:rPr>
          <w:rFonts w:cstheme="minorHAnsi"/>
        </w:rPr>
        <w:t xml:space="preserve"> we invite you</w:t>
      </w:r>
      <w:r w:rsidRPr="003925A7">
        <w:rPr>
          <w:rFonts w:cstheme="minorHAnsi"/>
        </w:rPr>
        <w:t xml:space="preserve"> to</w:t>
      </w:r>
      <w:r w:rsidR="00504285" w:rsidRPr="003925A7">
        <w:rPr>
          <w:rFonts w:cstheme="minorHAnsi"/>
        </w:rPr>
        <w:t xml:space="preserve"> return a financial gift </w:t>
      </w:r>
      <w:r w:rsidR="002409DE" w:rsidRPr="003925A7">
        <w:rPr>
          <w:rFonts w:cstheme="minorHAnsi"/>
        </w:rPr>
        <w:t>i</w:t>
      </w:r>
      <w:r w:rsidR="006D3AE9" w:rsidRPr="003925A7">
        <w:rPr>
          <w:rFonts w:cstheme="minorHAnsi"/>
        </w:rPr>
        <w:t xml:space="preserve">n proportion to your </w:t>
      </w:r>
      <w:r w:rsidR="006C2B62" w:rsidRPr="003925A7">
        <w:rPr>
          <w:rFonts w:cstheme="minorHAnsi"/>
        </w:rPr>
        <w:t xml:space="preserve">financial </w:t>
      </w:r>
      <w:r w:rsidR="000F2168" w:rsidRPr="003925A7">
        <w:rPr>
          <w:rFonts w:cstheme="minorHAnsi"/>
        </w:rPr>
        <w:t>resources</w:t>
      </w:r>
      <w:r w:rsidR="006D3AE9" w:rsidRPr="003925A7">
        <w:rPr>
          <w:rFonts w:cstheme="minorHAnsi"/>
        </w:rPr>
        <w:t xml:space="preserve">. This is </w:t>
      </w:r>
      <w:r w:rsidR="006D3AE9" w:rsidRPr="003925A7">
        <w:rPr>
          <w:rFonts w:cstheme="minorHAnsi"/>
          <w:i/>
        </w:rPr>
        <w:t>karis</w:t>
      </w:r>
      <w:r w:rsidR="006D3AE9" w:rsidRPr="003925A7">
        <w:rPr>
          <w:rFonts w:cstheme="minorHAnsi"/>
        </w:rPr>
        <w:t xml:space="preserve">, </w:t>
      </w:r>
      <w:r w:rsidR="00D93DDA" w:rsidRPr="003925A7">
        <w:rPr>
          <w:rFonts w:cstheme="minorHAnsi"/>
        </w:rPr>
        <w:t>the Greek word for grace</w:t>
      </w:r>
      <w:r w:rsidR="007E1C3A" w:rsidRPr="003925A7">
        <w:rPr>
          <w:rFonts w:cstheme="minorHAnsi"/>
        </w:rPr>
        <w:t xml:space="preserve">, which </w:t>
      </w:r>
      <w:r w:rsidR="00F401F5" w:rsidRPr="003925A7">
        <w:rPr>
          <w:rFonts w:cstheme="minorHAnsi"/>
        </w:rPr>
        <w:t>we now understand as a</w:t>
      </w:r>
      <w:r w:rsidR="006D3AE9" w:rsidRPr="003925A7">
        <w:rPr>
          <w:rFonts w:cstheme="minorHAnsi"/>
        </w:rPr>
        <w:t xml:space="preserve"> relationship</w:t>
      </w:r>
      <w:r w:rsidR="007E1C3A" w:rsidRPr="003925A7">
        <w:rPr>
          <w:rFonts w:cstheme="minorHAnsi"/>
        </w:rPr>
        <w:t xml:space="preserve"> with </w:t>
      </w:r>
      <w:r w:rsidR="00E86E7E" w:rsidRPr="003925A7">
        <w:rPr>
          <w:rFonts w:cstheme="minorHAnsi"/>
        </w:rPr>
        <w:t>others</w:t>
      </w:r>
      <w:r w:rsidR="0046168C" w:rsidRPr="003925A7">
        <w:rPr>
          <w:rFonts w:cstheme="minorHAnsi"/>
        </w:rPr>
        <w:t xml:space="preserve"> </w:t>
      </w:r>
      <w:r w:rsidR="006D3AE9" w:rsidRPr="003925A7">
        <w:rPr>
          <w:rFonts w:cstheme="minorHAnsi"/>
        </w:rPr>
        <w:t>based on mutual generosity</w:t>
      </w:r>
      <w:r w:rsidR="00F60AEC" w:rsidRPr="003925A7">
        <w:rPr>
          <w:rFonts w:cstheme="minorHAnsi"/>
        </w:rPr>
        <w:t>. In KF</w:t>
      </w:r>
      <w:r w:rsidR="00E37F30" w:rsidRPr="003925A7">
        <w:rPr>
          <w:rFonts w:cstheme="minorHAnsi"/>
        </w:rPr>
        <w:t>,</w:t>
      </w:r>
      <w:r w:rsidR="00F60AEC" w:rsidRPr="003925A7">
        <w:rPr>
          <w:rFonts w:cstheme="minorHAnsi"/>
        </w:rPr>
        <w:t xml:space="preserve"> we learn to respond to God’s gifts by returning a gift that represents our gratitude. </w:t>
      </w:r>
      <w:r w:rsidR="0074688D" w:rsidRPr="003925A7">
        <w:rPr>
          <w:rFonts w:cstheme="minorHAnsi"/>
        </w:rPr>
        <w:t xml:space="preserve">We also learn to respond </w:t>
      </w:r>
      <w:r w:rsidR="007E1C3A" w:rsidRPr="003925A7">
        <w:rPr>
          <w:rFonts w:cstheme="minorHAnsi"/>
        </w:rPr>
        <w:t>to one another with karis generosity</w:t>
      </w:r>
      <w:r w:rsidR="0074688D" w:rsidRPr="003925A7">
        <w:rPr>
          <w:rFonts w:cstheme="minorHAnsi"/>
        </w:rPr>
        <w:t xml:space="preserve">. </w:t>
      </w:r>
      <w:r w:rsidR="009A68A2" w:rsidRPr="003925A7">
        <w:rPr>
          <w:rFonts w:cstheme="minorHAnsi"/>
        </w:rPr>
        <w:t>Find</w:t>
      </w:r>
      <w:r w:rsidR="00EB40B0" w:rsidRPr="003925A7">
        <w:rPr>
          <w:rFonts w:cstheme="minorHAnsi"/>
        </w:rPr>
        <w:t xml:space="preserve"> </w:t>
      </w:r>
      <w:r w:rsidR="009A68A2" w:rsidRPr="003925A7">
        <w:rPr>
          <w:rFonts w:cstheme="minorHAnsi"/>
          <w:b/>
        </w:rPr>
        <w:t>Give a Gift</w:t>
      </w:r>
      <w:r w:rsidR="003B35EC" w:rsidRPr="003925A7">
        <w:rPr>
          <w:rFonts w:cstheme="minorHAnsi"/>
        </w:rPr>
        <w:t xml:space="preserve"> at</w:t>
      </w:r>
      <w:r w:rsidR="0082583C" w:rsidRPr="003925A7">
        <w:rPr>
          <w:rFonts w:cstheme="minorHAnsi"/>
        </w:rPr>
        <w:t xml:space="preserve"> the top right of the </w:t>
      </w:r>
      <w:r w:rsidR="00A36FBA" w:rsidRPr="003925A7">
        <w:rPr>
          <w:rFonts w:cstheme="minorHAnsi"/>
        </w:rPr>
        <w:t xml:space="preserve">KF </w:t>
      </w:r>
      <w:r w:rsidR="0082583C" w:rsidRPr="003925A7">
        <w:rPr>
          <w:rFonts w:cstheme="minorHAnsi"/>
        </w:rPr>
        <w:t>website</w:t>
      </w:r>
      <w:r w:rsidR="003B35EC" w:rsidRPr="003925A7">
        <w:rPr>
          <w:rFonts w:cstheme="minorHAnsi"/>
        </w:rPr>
        <w:t xml:space="preserve"> home page. You can</w:t>
      </w:r>
      <w:r w:rsidR="0082583C" w:rsidRPr="003925A7">
        <w:rPr>
          <w:rFonts w:cstheme="minorHAnsi"/>
        </w:rPr>
        <w:t xml:space="preserve"> </w:t>
      </w:r>
      <w:r w:rsidR="003B35EC" w:rsidRPr="003925A7">
        <w:rPr>
          <w:rFonts w:cstheme="minorHAnsi"/>
        </w:rPr>
        <w:t>offer</w:t>
      </w:r>
      <w:r w:rsidR="001D5BAA" w:rsidRPr="003925A7">
        <w:rPr>
          <w:rFonts w:cstheme="minorHAnsi"/>
        </w:rPr>
        <w:t xml:space="preserve"> a one-time gift </w:t>
      </w:r>
      <w:r w:rsidR="007E1C3A" w:rsidRPr="003925A7">
        <w:rPr>
          <w:rFonts w:cstheme="minorHAnsi"/>
        </w:rPr>
        <w:t xml:space="preserve">to </w:t>
      </w:r>
      <w:r w:rsidR="00454CC0" w:rsidRPr="003925A7">
        <w:rPr>
          <w:rFonts w:cstheme="minorHAnsi"/>
        </w:rPr>
        <w:t>Karis Fellowships</w:t>
      </w:r>
      <w:r w:rsidR="00F401F5" w:rsidRPr="003925A7">
        <w:rPr>
          <w:rFonts w:cstheme="minorHAnsi"/>
        </w:rPr>
        <w:t>,</w:t>
      </w:r>
      <w:r w:rsidR="007E1C3A" w:rsidRPr="003925A7">
        <w:rPr>
          <w:rFonts w:cstheme="minorHAnsi"/>
        </w:rPr>
        <w:t xml:space="preserve"> </w:t>
      </w:r>
      <w:r w:rsidR="001D5BAA" w:rsidRPr="003925A7">
        <w:rPr>
          <w:rFonts w:cstheme="minorHAnsi"/>
        </w:rPr>
        <w:t xml:space="preserve">or </w:t>
      </w:r>
      <w:r w:rsidR="000F425A" w:rsidRPr="003925A7">
        <w:rPr>
          <w:rFonts w:cstheme="minorHAnsi"/>
        </w:rPr>
        <w:t xml:space="preserve">you can </w:t>
      </w:r>
      <w:r w:rsidR="00574815" w:rsidRPr="003925A7">
        <w:rPr>
          <w:rFonts w:cstheme="minorHAnsi"/>
        </w:rPr>
        <w:t xml:space="preserve">select </w:t>
      </w:r>
      <w:r w:rsidR="0082583C" w:rsidRPr="003925A7">
        <w:rPr>
          <w:rFonts w:cstheme="minorHAnsi"/>
        </w:rPr>
        <w:t>the option to make a</w:t>
      </w:r>
      <w:r w:rsidR="00DD3465" w:rsidRPr="003925A7">
        <w:rPr>
          <w:rFonts w:cstheme="minorHAnsi"/>
        </w:rPr>
        <w:t>n</w:t>
      </w:r>
      <w:r w:rsidR="0082583C" w:rsidRPr="003925A7">
        <w:rPr>
          <w:rFonts w:cstheme="minorHAnsi"/>
        </w:rPr>
        <w:t xml:space="preserve"> </w:t>
      </w:r>
      <w:r w:rsidR="007E1C3A" w:rsidRPr="003925A7">
        <w:rPr>
          <w:rFonts w:cstheme="minorHAnsi"/>
        </w:rPr>
        <w:t xml:space="preserve">automated </w:t>
      </w:r>
      <w:r w:rsidR="0082583C" w:rsidRPr="003925A7">
        <w:rPr>
          <w:rFonts w:cstheme="minorHAnsi"/>
        </w:rPr>
        <w:t>donation</w:t>
      </w:r>
      <w:r w:rsidR="00A44A0F" w:rsidRPr="003925A7">
        <w:rPr>
          <w:rFonts w:cstheme="minorHAnsi"/>
        </w:rPr>
        <w:t>.</w:t>
      </w:r>
    </w:p>
    <w:bookmarkEnd w:id="0"/>
    <w:p w14:paraId="5608DEB5" w14:textId="77777777" w:rsidR="0082583C" w:rsidRPr="003925A7" w:rsidRDefault="0082583C" w:rsidP="008C5CCB">
      <w:pPr>
        <w:spacing w:after="0" w:line="240" w:lineRule="auto"/>
        <w:jc w:val="both"/>
        <w:rPr>
          <w:rFonts w:cstheme="minorHAnsi"/>
        </w:rPr>
      </w:pPr>
    </w:p>
    <w:p w14:paraId="2D54AC55" w14:textId="77777777" w:rsidR="00285B9A" w:rsidRPr="003925A7" w:rsidRDefault="00C03904" w:rsidP="008C5CCB">
      <w:pPr>
        <w:spacing w:after="0" w:line="240" w:lineRule="auto"/>
        <w:jc w:val="both"/>
        <w:rPr>
          <w:rFonts w:cstheme="minorHAnsi"/>
          <w:b/>
          <w:i/>
        </w:rPr>
      </w:pPr>
      <w:r w:rsidRPr="003925A7">
        <w:rPr>
          <w:rFonts w:cstheme="minorHAnsi"/>
          <w:b/>
        </w:rPr>
        <w:t>0:07</w:t>
      </w:r>
      <w:r w:rsidR="00285B9A" w:rsidRPr="003925A7">
        <w:rPr>
          <w:rFonts w:cstheme="minorHAnsi"/>
          <w:b/>
        </w:rPr>
        <w:tab/>
        <w:t>GUIDELINES &amp; LIMITATIONS</w:t>
      </w:r>
    </w:p>
    <w:p w14:paraId="246405E8" w14:textId="77777777" w:rsidR="0082583C" w:rsidRPr="003925A7" w:rsidRDefault="0082583C" w:rsidP="008C5CCB">
      <w:pPr>
        <w:spacing w:after="0" w:line="240" w:lineRule="auto"/>
        <w:jc w:val="both"/>
        <w:rPr>
          <w:rFonts w:cstheme="minorHAnsi"/>
          <w:b/>
        </w:rPr>
      </w:pPr>
    </w:p>
    <w:p w14:paraId="2C4364A2" w14:textId="2186DA47" w:rsidR="00285B9A" w:rsidRPr="003925A7" w:rsidRDefault="00C03904" w:rsidP="008C5CCB">
      <w:pPr>
        <w:spacing w:after="0" w:line="240" w:lineRule="auto"/>
        <w:jc w:val="both"/>
        <w:rPr>
          <w:rFonts w:cstheme="minorHAnsi"/>
          <w:b/>
        </w:rPr>
      </w:pPr>
      <w:r w:rsidRPr="003925A7">
        <w:rPr>
          <w:rFonts w:cstheme="minorHAnsi"/>
          <w:b/>
        </w:rPr>
        <w:t>0:0</w:t>
      </w:r>
      <w:r w:rsidR="004168C1" w:rsidRPr="003925A7">
        <w:rPr>
          <w:rFonts w:cstheme="minorHAnsi"/>
          <w:b/>
        </w:rPr>
        <w:t>8</w:t>
      </w:r>
      <w:r w:rsidR="00285B9A" w:rsidRPr="003925A7">
        <w:rPr>
          <w:rFonts w:cstheme="minorHAnsi"/>
          <w:b/>
        </w:rPr>
        <w:tab/>
        <w:t>MINDFULNESS &amp; MEDITATION TRAINING</w:t>
      </w:r>
    </w:p>
    <w:p w14:paraId="30785C0A" w14:textId="77777777" w:rsidR="0082583C" w:rsidRPr="003925A7" w:rsidRDefault="0082583C" w:rsidP="008C5CCB">
      <w:pPr>
        <w:spacing w:after="0" w:line="240" w:lineRule="auto"/>
        <w:jc w:val="both"/>
        <w:rPr>
          <w:rFonts w:cstheme="minorHAnsi"/>
        </w:rPr>
      </w:pPr>
    </w:p>
    <w:p w14:paraId="21BDC8E6" w14:textId="577EC3E9" w:rsidR="00B367BA" w:rsidRPr="003925A7" w:rsidRDefault="00507686" w:rsidP="008C5CCB">
      <w:pPr>
        <w:spacing w:after="0" w:line="240" w:lineRule="auto"/>
        <w:jc w:val="both"/>
        <w:rPr>
          <w:rFonts w:cstheme="minorHAnsi"/>
        </w:rPr>
      </w:pPr>
      <w:bookmarkStart w:id="1" w:name="_Hlk512865319"/>
      <w:r w:rsidRPr="000E3396">
        <w:rPr>
          <w:rFonts w:cstheme="minorHAnsi"/>
        </w:rPr>
        <w:t>We might thank Alison,</w:t>
      </w:r>
      <w:r w:rsidR="00BF4B5B" w:rsidRPr="000E3396">
        <w:rPr>
          <w:rFonts w:cstheme="minorHAnsi"/>
        </w:rPr>
        <w:t xml:space="preserve"> who created</w:t>
      </w:r>
      <w:r w:rsidR="000C0D39" w:rsidRPr="000E3396">
        <w:rPr>
          <w:rFonts w:cstheme="minorHAnsi"/>
        </w:rPr>
        <w:t xml:space="preserve"> the</w:t>
      </w:r>
      <w:r w:rsidR="00BF4B5B" w:rsidRPr="000E3396">
        <w:rPr>
          <w:rFonts w:cstheme="minorHAnsi"/>
        </w:rPr>
        <w:t xml:space="preserve"> </w:t>
      </w:r>
      <w:r w:rsidR="00C51CCE" w:rsidRPr="000E3396">
        <w:rPr>
          <w:rFonts w:cstheme="minorHAnsi"/>
        </w:rPr>
        <w:t xml:space="preserve">original </w:t>
      </w:r>
      <w:r w:rsidR="00BF4B5B" w:rsidRPr="000E3396">
        <w:rPr>
          <w:rFonts w:cstheme="minorHAnsi"/>
        </w:rPr>
        <w:t>Karis Fellowships website</w:t>
      </w:r>
      <w:r w:rsidR="000C0D39" w:rsidRPr="003925A7">
        <w:rPr>
          <w:rFonts w:cstheme="minorHAnsi"/>
        </w:rPr>
        <w:t xml:space="preserve"> </w:t>
      </w:r>
      <w:r w:rsidR="00BF4B5B" w:rsidRPr="003925A7">
        <w:rPr>
          <w:rFonts w:cstheme="minorHAnsi"/>
        </w:rPr>
        <w:t xml:space="preserve">as a gift to </w:t>
      </w:r>
      <w:r w:rsidR="003F0039" w:rsidRPr="003925A7">
        <w:rPr>
          <w:rFonts w:cstheme="minorHAnsi"/>
        </w:rPr>
        <w:t>the</w:t>
      </w:r>
      <w:r w:rsidR="00734FEA" w:rsidRPr="003925A7">
        <w:rPr>
          <w:rFonts w:cstheme="minorHAnsi"/>
        </w:rPr>
        <w:t xml:space="preserve"> KF</w:t>
      </w:r>
      <w:r w:rsidR="00BF4B5B" w:rsidRPr="003925A7">
        <w:rPr>
          <w:rFonts w:cstheme="minorHAnsi"/>
        </w:rPr>
        <w:t xml:space="preserve"> community</w:t>
      </w:r>
      <w:r w:rsidR="003B35EC" w:rsidRPr="003925A7">
        <w:rPr>
          <w:rFonts w:cstheme="minorHAnsi"/>
        </w:rPr>
        <w:t>.</w:t>
      </w:r>
      <w:r w:rsidRPr="003925A7">
        <w:rPr>
          <w:rFonts w:cstheme="minorHAnsi"/>
        </w:rPr>
        <w:t xml:space="preserve"> A</w:t>
      </w:r>
      <w:r w:rsidR="00FB65D9" w:rsidRPr="003925A7">
        <w:rPr>
          <w:rFonts w:cstheme="minorHAnsi"/>
        </w:rPr>
        <w:t>lison</w:t>
      </w:r>
      <w:r w:rsidRPr="003925A7">
        <w:rPr>
          <w:rFonts w:cstheme="minorHAnsi"/>
        </w:rPr>
        <w:t xml:space="preserve"> </w:t>
      </w:r>
      <w:r w:rsidR="000C0D39" w:rsidRPr="003925A7">
        <w:rPr>
          <w:rFonts w:cstheme="minorHAnsi"/>
        </w:rPr>
        <w:t xml:space="preserve">has </w:t>
      </w:r>
      <w:r w:rsidRPr="003925A7">
        <w:rPr>
          <w:rFonts w:cstheme="minorHAnsi"/>
        </w:rPr>
        <w:t>don</w:t>
      </w:r>
      <w:r w:rsidR="007266A4" w:rsidRPr="003925A7">
        <w:rPr>
          <w:rFonts w:cstheme="minorHAnsi"/>
        </w:rPr>
        <w:t xml:space="preserve">ated much of her </w:t>
      </w:r>
      <w:r w:rsidR="000C0D39" w:rsidRPr="003925A7">
        <w:rPr>
          <w:rFonts w:cstheme="minorHAnsi"/>
        </w:rPr>
        <w:t xml:space="preserve">time and </w:t>
      </w:r>
      <w:r w:rsidR="00545164" w:rsidRPr="003925A7">
        <w:rPr>
          <w:rFonts w:cstheme="minorHAnsi"/>
        </w:rPr>
        <w:t>skill</w:t>
      </w:r>
      <w:r w:rsidR="000C0D39" w:rsidRPr="003925A7">
        <w:rPr>
          <w:rFonts w:cstheme="minorHAnsi"/>
        </w:rPr>
        <w:t xml:space="preserve"> to the organization and design of</w:t>
      </w:r>
      <w:r w:rsidRPr="003925A7">
        <w:rPr>
          <w:rFonts w:cstheme="minorHAnsi"/>
        </w:rPr>
        <w:t xml:space="preserve"> this ministry. She and her husband explored </w:t>
      </w:r>
      <w:r w:rsidR="003674FC" w:rsidRPr="003925A7">
        <w:rPr>
          <w:rFonts w:cstheme="minorHAnsi"/>
        </w:rPr>
        <w:t xml:space="preserve">the </w:t>
      </w:r>
      <w:r w:rsidRPr="003925A7">
        <w:rPr>
          <w:rFonts w:cstheme="minorHAnsi"/>
        </w:rPr>
        <w:t xml:space="preserve">mindfulness training </w:t>
      </w:r>
      <w:r w:rsidR="00545164" w:rsidRPr="003925A7">
        <w:rPr>
          <w:rFonts w:cstheme="minorHAnsi"/>
        </w:rPr>
        <w:t xml:space="preserve">that was offered </w:t>
      </w:r>
      <w:r w:rsidRPr="003925A7">
        <w:rPr>
          <w:rFonts w:cstheme="minorHAnsi"/>
        </w:rPr>
        <w:t xml:space="preserve">in their </w:t>
      </w:r>
      <w:r w:rsidR="007129A7" w:rsidRPr="003925A7">
        <w:rPr>
          <w:rFonts w:cstheme="minorHAnsi"/>
        </w:rPr>
        <w:t>community and</w:t>
      </w:r>
      <w:r w:rsidR="00B367BA" w:rsidRPr="003925A7">
        <w:rPr>
          <w:rFonts w:cstheme="minorHAnsi"/>
        </w:rPr>
        <w:t xml:space="preserve"> </w:t>
      </w:r>
      <w:r w:rsidRPr="003925A7">
        <w:rPr>
          <w:rFonts w:cstheme="minorHAnsi"/>
        </w:rPr>
        <w:t>then brought</w:t>
      </w:r>
      <w:r w:rsidR="003B35EC" w:rsidRPr="003925A7">
        <w:rPr>
          <w:rFonts w:cstheme="minorHAnsi"/>
        </w:rPr>
        <w:t xml:space="preserve"> to KF</w:t>
      </w:r>
      <w:r w:rsidRPr="003925A7">
        <w:rPr>
          <w:rFonts w:cstheme="minorHAnsi"/>
        </w:rPr>
        <w:t xml:space="preserve"> some of the p</w:t>
      </w:r>
      <w:r w:rsidR="003B35EC" w:rsidRPr="003925A7">
        <w:rPr>
          <w:rFonts w:cstheme="minorHAnsi"/>
        </w:rPr>
        <w:t xml:space="preserve">ractices </w:t>
      </w:r>
      <w:r w:rsidR="00545164" w:rsidRPr="003925A7">
        <w:rPr>
          <w:rFonts w:cstheme="minorHAnsi"/>
        </w:rPr>
        <w:t xml:space="preserve">that </w:t>
      </w:r>
      <w:r w:rsidR="003B35EC" w:rsidRPr="003925A7">
        <w:rPr>
          <w:rFonts w:cstheme="minorHAnsi"/>
        </w:rPr>
        <w:t xml:space="preserve">they </w:t>
      </w:r>
      <w:r w:rsidR="00DA407A" w:rsidRPr="003925A7">
        <w:rPr>
          <w:rFonts w:cstheme="minorHAnsi"/>
        </w:rPr>
        <w:t xml:space="preserve">had </w:t>
      </w:r>
      <w:r w:rsidR="003B35EC" w:rsidRPr="003925A7">
        <w:rPr>
          <w:rFonts w:cstheme="minorHAnsi"/>
        </w:rPr>
        <w:t>learned</w:t>
      </w:r>
      <w:r w:rsidRPr="003925A7">
        <w:rPr>
          <w:rFonts w:cstheme="minorHAnsi"/>
        </w:rPr>
        <w:t>, including</w:t>
      </w:r>
      <w:r w:rsidR="007362FF" w:rsidRPr="003925A7">
        <w:rPr>
          <w:rFonts w:cstheme="minorHAnsi"/>
        </w:rPr>
        <w:t xml:space="preserve"> </w:t>
      </w:r>
      <w:r w:rsidR="00437EC2" w:rsidRPr="003925A7">
        <w:rPr>
          <w:rFonts w:cstheme="minorHAnsi"/>
        </w:rPr>
        <w:t xml:space="preserve">the </w:t>
      </w:r>
      <w:r w:rsidR="00437EC2" w:rsidRPr="003925A7">
        <w:rPr>
          <w:rFonts w:cstheme="minorHAnsi"/>
          <w:b/>
        </w:rPr>
        <w:t xml:space="preserve">3-Minute Breathing </w:t>
      </w:r>
      <w:r w:rsidR="003C24FB" w:rsidRPr="003925A7">
        <w:rPr>
          <w:rFonts w:cstheme="minorHAnsi"/>
          <w:b/>
        </w:rPr>
        <w:t xml:space="preserve">Space </w:t>
      </w:r>
      <w:r w:rsidR="003C24FB" w:rsidRPr="003925A7">
        <w:rPr>
          <w:rFonts w:cstheme="minorHAnsi"/>
        </w:rPr>
        <w:t>and</w:t>
      </w:r>
      <w:r w:rsidR="0074688D" w:rsidRPr="003925A7">
        <w:rPr>
          <w:rFonts w:cstheme="minorHAnsi"/>
        </w:rPr>
        <w:t xml:space="preserve"> a prototype</w:t>
      </w:r>
      <w:r w:rsidR="007362FF" w:rsidRPr="003925A7">
        <w:rPr>
          <w:rFonts w:cstheme="minorHAnsi"/>
        </w:rPr>
        <w:t xml:space="preserve"> of the </w:t>
      </w:r>
      <w:r w:rsidR="007362FF" w:rsidRPr="003925A7">
        <w:rPr>
          <w:rFonts w:cstheme="minorHAnsi"/>
          <w:b/>
        </w:rPr>
        <w:t xml:space="preserve">FAITH </w:t>
      </w:r>
      <w:r w:rsidR="00082370" w:rsidRPr="003925A7">
        <w:rPr>
          <w:rFonts w:cstheme="minorHAnsi"/>
          <w:b/>
        </w:rPr>
        <w:t>P</w:t>
      </w:r>
      <w:r w:rsidR="007362FF" w:rsidRPr="003925A7">
        <w:rPr>
          <w:rFonts w:cstheme="minorHAnsi"/>
          <w:b/>
        </w:rPr>
        <w:t>rocess</w:t>
      </w:r>
      <w:r w:rsidR="006D4C9C" w:rsidRPr="003925A7">
        <w:rPr>
          <w:rFonts w:cstheme="minorHAnsi"/>
        </w:rPr>
        <w:t xml:space="preserve">. </w:t>
      </w:r>
      <w:r w:rsidRPr="003925A7">
        <w:rPr>
          <w:rFonts w:cstheme="minorHAnsi"/>
        </w:rPr>
        <w:t xml:space="preserve">We are grateful for </w:t>
      </w:r>
      <w:r w:rsidR="00F64ECF" w:rsidRPr="003925A7">
        <w:rPr>
          <w:rFonts w:cstheme="minorHAnsi"/>
        </w:rPr>
        <w:t xml:space="preserve">their contribution. </w:t>
      </w:r>
      <w:r w:rsidR="00593F8E" w:rsidRPr="003925A7">
        <w:rPr>
          <w:rFonts w:cstheme="minorHAnsi"/>
        </w:rPr>
        <w:t xml:space="preserve">We </w:t>
      </w:r>
      <w:r w:rsidR="00F64ECF" w:rsidRPr="003925A7">
        <w:rPr>
          <w:rFonts w:cstheme="minorHAnsi"/>
        </w:rPr>
        <w:t xml:space="preserve">recommend </w:t>
      </w:r>
      <w:r w:rsidRPr="003925A7">
        <w:rPr>
          <w:rFonts w:cstheme="minorHAnsi"/>
        </w:rPr>
        <w:t xml:space="preserve">that you seek extra mindfulness training in your </w:t>
      </w:r>
      <w:r w:rsidR="000C0D39" w:rsidRPr="003925A7">
        <w:rPr>
          <w:rFonts w:cstheme="minorHAnsi"/>
        </w:rPr>
        <w:t xml:space="preserve">own </w:t>
      </w:r>
      <w:r w:rsidRPr="003925A7">
        <w:rPr>
          <w:rFonts w:cstheme="minorHAnsi"/>
        </w:rPr>
        <w:t>community</w:t>
      </w:r>
      <w:r w:rsidR="00C12EF9" w:rsidRPr="003925A7">
        <w:rPr>
          <w:rFonts w:cstheme="minorHAnsi"/>
        </w:rPr>
        <w:t xml:space="preserve"> and </w:t>
      </w:r>
      <w:r w:rsidR="000C0D39" w:rsidRPr="003925A7">
        <w:rPr>
          <w:rFonts w:cstheme="minorHAnsi"/>
        </w:rPr>
        <w:t>online</w:t>
      </w:r>
      <w:r w:rsidRPr="003925A7">
        <w:rPr>
          <w:rFonts w:cstheme="minorHAnsi"/>
        </w:rPr>
        <w:t>.</w:t>
      </w:r>
      <w:r w:rsidR="00EB40B0" w:rsidRPr="003925A7">
        <w:rPr>
          <w:rFonts w:cstheme="minorHAnsi"/>
        </w:rPr>
        <w:t xml:space="preserve"> </w:t>
      </w:r>
      <w:r w:rsidR="00B367BA" w:rsidRPr="003925A7">
        <w:rPr>
          <w:rFonts w:cstheme="minorHAnsi"/>
        </w:rPr>
        <w:t xml:space="preserve">Websites like </w:t>
      </w:r>
      <w:hyperlink r:id="rId8" w:history="1">
        <w:r w:rsidR="00B367BA" w:rsidRPr="003925A7">
          <w:rPr>
            <w:rStyle w:val="Hyperlink"/>
            <w:rFonts w:cstheme="minorHAnsi"/>
          </w:rPr>
          <w:t>meditationoasis.com</w:t>
        </w:r>
      </w:hyperlink>
      <w:r w:rsidR="00B367BA" w:rsidRPr="003925A7">
        <w:rPr>
          <w:rFonts w:cstheme="minorHAnsi"/>
        </w:rPr>
        <w:t xml:space="preserve"> </w:t>
      </w:r>
      <w:r w:rsidR="00973A97" w:rsidRPr="003925A7">
        <w:rPr>
          <w:rFonts w:cstheme="minorHAnsi"/>
        </w:rPr>
        <w:t xml:space="preserve">and </w:t>
      </w:r>
      <w:hyperlink r:id="rId9" w:history="1">
        <w:r w:rsidR="00B367BA" w:rsidRPr="003925A7">
          <w:rPr>
            <w:rStyle w:val="Hyperlink"/>
            <w:rFonts w:cstheme="minorHAnsi"/>
          </w:rPr>
          <w:t>headspace.com</w:t>
        </w:r>
      </w:hyperlink>
      <w:r w:rsidR="00B367BA" w:rsidRPr="003925A7">
        <w:rPr>
          <w:rFonts w:cstheme="minorHAnsi"/>
        </w:rPr>
        <w:t xml:space="preserve"> may help you </w:t>
      </w:r>
      <w:r w:rsidR="0074688D" w:rsidRPr="003925A7">
        <w:rPr>
          <w:rFonts w:cstheme="minorHAnsi"/>
        </w:rPr>
        <w:t>develop</w:t>
      </w:r>
      <w:r w:rsidR="00B367BA" w:rsidRPr="003925A7">
        <w:rPr>
          <w:rFonts w:cstheme="minorHAnsi"/>
        </w:rPr>
        <w:t xml:space="preserve"> a pract</w:t>
      </w:r>
      <w:r w:rsidR="0074688D" w:rsidRPr="003925A7">
        <w:rPr>
          <w:rFonts w:cstheme="minorHAnsi"/>
        </w:rPr>
        <w:t>ice that works for you</w:t>
      </w:r>
      <w:r w:rsidR="00B367BA" w:rsidRPr="003925A7">
        <w:rPr>
          <w:rFonts w:cstheme="minorHAnsi"/>
        </w:rPr>
        <w:t>. You can also look for guided meditations on YouTube.</w:t>
      </w:r>
    </w:p>
    <w:bookmarkEnd w:id="1"/>
    <w:p w14:paraId="3A199EB1" w14:textId="77777777" w:rsidR="00507686" w:rsidRPr="003925A7" w:rsidRDefault="00507686" w:rsidP="008C5CCB">
      <w:pPr>
        <w:spacing w:after="0" w:line="240" w:lineRule="auto"/>
        <w:jc w:val="both"/>
        <w:rPr>
          <w:rFonts w:cstheme="minorHAnsi"/>
        </w:rPr>
      </w:pPr>
    </w:p>
    <w:p w14:paraId="03E9C76B" w14:textId="77777777" w:rsidR="00507686" w:rsidRPr="003925A7" w:rsidRDefault="00507686" w:rsidP="008C5CCB">
      <w:pPr>
        <w:spacing w:after="0" w:line="240" w:lineRule="auto"/>
        <w:jc w:val="both"/>
        <w:rPr>
          <w:rFonts w:cstheme="minorHAnsi"/>
          <w:b/>
        </w:rPr>
      </w:pPr>
      <w:r w:rsidRPr="003925A7">
        <w:rPr>
          <w:rFonts w:cstheme="minorHAnsi"/>
          <w:b/>
        </w:rPr>
        <w:t>The Maranatha Meditation</w:t>
      </w:r>
      <w:r w:rsidR="00FF392F" w:rsidRPr="003925A7">
        <w:rPr>
          <w:rStyle w:val="EndnoteReference"/>
          <w:rFonts w:cstheme="minorHAnsi"/>
          <w:b/>
        </w:rPr>
        <w:endnoteReference w:id="1"/>
      </w:r>
      <w:r w:rsidR="000F2168" w:rsidRPr="003925A7">
        <w:rPr>
          <w:rFonts w:cstheme="minorHAnsi"/>
          <w:b/>
        </w:rPr>
        <w:t xml:space="preserve"> </w:t>
      </w:r>
    </w:p>
    <w:p w14:paraId="3A94028D" w14:textId="77777777" w:rsidR="00507686" w:rsidRPr="003925A7" w:rsidRDefault="00507686" w:rsidP="008C5CCB">
      <w:pPr>
        <w:spacing w:after="0" w:line="240" w:lineRule="auto"/>
        <w:jc w:val="both"/>
        <w:rPr>
          <w:rFonts w:cstheme="minorHAnsi"/>
          <w:b/>
        </w:rPr>
      </w:pPr>
    </w:p>
    <w:p w14:paraId="5B32BB48" w14:textId="627B3730" w:rsidR="00507686" w:rsidRPr="003925A7" w:rsidRDefault="00507686" w:rsidP="008C5CCB">
      <w:pPr>
        <w:spacing w:after="0" w:line="240" w:lineRule="auto"/>
        <w:jc w:val="both"/>
        <w:rPr>
          <w:rFonts w:cstheme="minorHAnsi"/>
        </w:rPr>
      </w:pPr>
      <w:bookmarkStart w:id="2" w:name="_Hlk512855155"/>
      <w:r w:rsidRPr="003925A7">
        <w:rPr>
          <w:rFonts w:cstheme="minorHAnsi"/>
        </w:rPr>
        <w:t>Begin by sitting still and as upright as you can.</w:t>
      </w:r>
      <w:r w:rsidRPr="003925A7">
        <w:rPr>
          <w:rFonts w:cstheme="minorHAnsi"/>
          <w:i/>
        </w:rPr>
        <w:t xml:space="preserve"> </w:t>
      </w:r>
      <w:r w:rsidRPr="003925A7">
        <w:rPr>
          <w:rFonts w:cstheme="minorHAnsi"/>
        </w:rPr>
        <w:t xml:space="preserve">Breathe as you lightly close your eyes. </w:t>
      </w:r>
      <w:r w:rsidRPr="003925A7">
        <w:rPr>
          <w:rFonts w:cstheme="minorHAnsi"/>
          <w:i/>
        </w:rPr>
        <w:t>(Pause</w:t>
      </w:r>
      <w:r w:rsidR="003C24FB" w:rsidRPr="003925A7">
        <w:rPr>
          <w:rFonts w:cstheme="minorHAnsi"/>
          <w:i/>
        </w:rPr>
        <w:t xml:space="preserve"> for 10 seconds</w:t>
      </w:r>
      <w:r w:rsidRPr="003925A7">
        <w:rPr>
          <w:rFonts w:cstheme="minorHAnsi"/>
          <w:i/>
        </w:rPr>
        <w:t xml:space="preserve">) </w:t>
      </w:r>
      <w:r w:rsidR="006721CE" w:rsidRPr="003925A7">
        <w:rPr>
          <w:rFonts w:cstheme="minorHAnsi"/>
        </w:rPr>
        <w:t>S</w:t>
      </w:r>
      <w:r w:rsidRPr="003925A7">
        <w:rPr>
          <w:rFonts w:cstheme="minorHAnsi"/>
        </w:rPr>
        <w:t xml:space="preserve">ilently, within your own mind, begin to slowly say the word </w:t>
      </w:r>
      <w:r w:rsidRPr="003925A7">
        <w:rPr>
          <w:rFonts w:cstheme="minorHAnsi"/>
          <w:i/>
        </w:rPr>
        <w:t>MAA-RAA-NAA-THAA</w:t>
      </w:r>
      <w:r w:rsidRPr="003925A7">
        <w:rPr>
          <w:rFonts w:cstheme="minorHAnsi"/>
        </w:rPr>
        <w:t xml:space="preserve">. </w:t>
      </w:r>
      <w:r w:rsidR="002A6BC9" w:rsidRPr="003925A7">
        <w:rPr>
          <w:rFonts w:cstheme="minorHAnsi"/>
          <w:i/>
        </w:rPr>
        <w:t xml:space="preserve">Maranatha </w:t>
      </w:r>
      <w:r w:rsidRPr="003925A7">
        <w:rPr>
          <w:rFonts w:cstheme="minorHAnsi"/>
        </w:rPr>
        <w:t xml:space="preserve">is Aramaic for </w:t>
      </w:r>
      <w:r w:rsidRPr="003925A7">
        <w:rPr>
          <w:rFonts w:cstheme="minorHAnsi"/>
          <w:i/>
        </w:rPr>
        <w:t>Come, Lord</w:t>
      </w:r>
      <w:r w:rsidR="000F2168" w:rsidRPr="003925A7">
        <w:rPr>
          <w:rFonts w:cstheme="minorHAnsi"/>
        </w:rPr>
        <w:t xml:space="preserve">. </w:t>
      </w:r>
      <w:r w:rsidR="00E86E7E" w:rsidRPr="003925A7">
        <w:rPr>
          <w:rFonts w:cstheme="minorHAnsi"/>
        </w:rPr>
        <w:t>P</w:t>
      </w:r>
      <w:r w:rsidR="0074688D" w:rsidRPr="003925A7">
        <w:rPr>
          <w:rFonts w:cstheme="minorHAnsi"/>
        </w:rPr>
        <w:t>ay attention to the word as you e</w:t>
      </w:r>
      <w:r w:rsidR="000F2168" w:rsidRPr="003925A7">
        <w:rPr>
          <w:rFonts w:cstheme="minorHAnsi"/>
        </w:rPr>
        <w:t>xplore</w:t>
      </w:r>
      <w:r w:rsidR="0074688D" w:rsidRPr="003925A7">
        <w:rPr>
          <w:rFonts w:cstheme="minorHAnsi"/>
        </w:rPr>
        <w:t xml:space="preserve"> what works </w:t>
      </w:r>
      <w:r w:rsidR="003F0039" w:rsidRPr="003925A7">
        <w:rPr>
          <w:rFonts w:cstheme="minorHAnsi"/>
        </w:rPr>
        <w:t xml:space="preserve">for </w:t>
      </w:r>
      <w:r w:rsidR="0074688D" w:rsidRPr="003925A7">
        <w:rPr>
          <w:rFonts w:cstheme="minorHAnsi"/>
        </w:rPr>
        <w:t>you.</w:t>
      </w:r>
      <w:r w:rsidR="00D9144F" w:rsidRPr="003925A7">
        <w:rPr>
          <w:rFonts w:cstheme="minorHAnsi"/>
        </w:rPr>
        <w:t xml:space="preserve"> </w:t>
      </w:r>
      <w:r w:rsidR="003F7735" w:rsidRPr="003925A7">
        <w:rPr>
          <w:rFonts w:cstheme="minorHAnsi"/>
        </w:rPr>
        <w:t>You might t</w:t>
      </w:r>
      <w:r w:rsidR="00456379" w:rsidRPr="003925A7">
        <w:rPr>
          <w:rFonts w:cstheme="minorHAnsi"/>
        </w:rPr>
        <w:t>ry saying</w:t>
      </w:r>
      <w:r w:rsidRPr="003925A7">
        <w:rPr>
          <w:rFonts w:cstheme="minorHAnsi"/>
        </w:rPr>
        <w:t xml:space="preserve"> two syllables on the inhale and two on</w:t>
      </w:r>
      <w:r w:rsidR="00456379" w:rsidRPr="003925A7">
        <w:rPr>
          <w:rFonts w:cstheme="minorHAnsi"/>
        </w:rPr>
        <w:t xml:space="preserve"> the exhale</w:t>
      </w:r>
      <w:r w:rsidR="00387F84" w:rsidRPr="003925A7">
        <w:rPr>
          <w:rFonts w:cstheme="minorHAnsi"/>
        </w:rPr>
        <w:t xml:space="preserve">. Or, if you wish, </w:t>
      </w:r>
      <w:r w:rsidR="00456379" w:rsidRPr="003925A7">
        <w:rPr>
          <w:rFonts w:cstheme="minorHAnsi"/>
        </w:rPr>
        <w:t>you can pace your breath and attend to</w:t>
      </w:r>
      <w:r w:rsidRPr="003925A7">
        <w:rPr>
          <w:rFonts w:cstheme="minorHAnsi"/>
        </w:rPr>
        <w:t xml:space="preserve"> all four syllables on the inhale and</w:t>
      </w:r>
      <w:r w:rsidR="00C12EF9" w:rsidRPr="003925A7">
        <w:rPr>
          <w:rFonts w:cstheme="minorHAnsi"/>
        </w:rPr>
        <w:t xml:space="preserve"> </w:t>
      </w:r>
      <w:r w:rsidR="009A68A2" w:rsidRPr="003925A7">
        <w:rPr>
          <w:rFonts w:cstheme="minorHAnsi"/>
        </w:rPr>
        <w:t>to all four</w:t>
      </w:r>
      <w:r w:rsidRPr="003925A7">
        <w:rPr>
          <w:rFonts w:cstheme="minorHAnsi"/>
        </w:rPr>
        <w:t xml:space="preserve"> </w:t>
      </w:r>
      <w:r w:rsidR="009F0DB5" w:rsidRPr="003925A7">
        <w:rPr>
          <w:rFonts w:cstheme="minorHAnsi"/>
        </w:rPr>
        <w:t xml:space="preserve">syllables </w:t>
      </w:r>
      <w:r w:rsidRPr="003925A7">
        <w:rPr>
          <w:rFonts w:cstheme="minorHAnsi"/>
        </w:rPr>
        <w:t>on the exhale.</w:t>
      </w:r>
      <w:r w:rsidR="00FB4378" w:rsidRPr="003925A7">
        <w:rPr>
          <w:rFonts w:cstheme="minorHAnsi"/>
        </w:rPr>
        <w:t xml:space="preserve"> You can explore that now.</w:t>
      </w:r>
      <w:r w:rsidRPr="003925A7">
        <w:rPr>
          <w:rFonts w:cstheme="minorHAnsi"/>
        </w:rPr>
        <w:t xml:space="preserve"> </w:t>
      </w:r>
      <w:r w:rsidR="007266A4" w:rsidRPr="003925A7">
        <w:rPr>
          <w:rFonts w:cstheme="minorHAnsi"/>
          <w:i/>
        </w:rPr>
        <w:t xml:space="preserve">(Pause </w:t>
      </w:r>
      <w:r w:rsidR="00387F84" w:rsidRPr="003925A7">
        <w:rPr>
          <w:rFonts w:cstheme="minorHAnsi"/>
          <w:i/>
        </w:rPr>
        <w:t xml:space="preserve">for </w:t>
      </w:r>
      <w:r w:rsidR="007266A4" w:rsidRPr="003925A7">
        <w:rPr>
          <w:rFonts w:cstheme="minorHAnsi"/>
          <w:i/>
        </w:rPr>
        <w:t>3</w:t>
      </w:r>
      <w:r w:rsidRPr="003925A7">
        <w:rPr>
          <w:rFonts w:cstheme="minorHAnsi"/>
          <w:i/>
        </w:rPr>
        <w:t>0 seconds)</w:t>
      </w:r>
      <w:r w:rsidRPr="003925A7">
        <w:rPr>
          <w:rFonts w:cstheme="minorHAnsi"/>
        </w:rPr>
        <w:t xml:space="preserve"> To help you endure</w:t>
      </w:r>
      <w:r w:rsidR="002A6BC9" w:rsidRPr="003925A7">
        <w:rPr>
          <w:rFonts w:cstheme="minorHAnsi"/>
        </w:rPr>
        <w:t>,</w:t>
      </w:r>
      <w:r w:rsidRPr="003925A7">
        <w:rPr>
          <w:rFonts w:cstheme="minorHAnsi"/>
        </w:rPr>
        <w:t xml:space="preserve"> I will rem</w:t>
      </w:r>
      <w:r w:rsidR="00456379" w:rsidRPr="003925A7">
        <w:rPr>
          <w:rFonts w:cstheme="minorHAnsi"/>
        </w:rPr>
        <w:t xml:space="preserve">ind you </w:t>
      </w:r>
      <w:r w:rsidR="00EB40B0" w:rsidRPr="003925A7">
        <w:rPr>
          <w:rFonts w:cstheme="minorHAnsi"/>
        </w:rPr>
        <w:t xml:space="preserve">of </w:t>
      </w:r>
      <w:r w:rsidR="002A6BC9" w:rsidRPr="003925A7">
        <w:rPr>
          <w:rFonts w:cstheme="minorHAnsi"/>
        </w:rPr>
        <w:t xml:space="preserve">the word </w:t>
      </w:r>
      <w:r w:rsidR="002A6BC9" w:rsidRPr="003925A7">
        <w:rPr>
          <w:rFonts w:cstheme="minorHAnsi"/>
          <w:i/>
        </w:rPr>
        <w:t>maranatha</w:t>
      </w:r>
      <w:r w:rsidR="003144DF" w:rsidRPr="003925A7">
        <w:rPr>
          <w:rFonts w:cstheme="minorHAnsi"/>
          <w:i/>
        </w:rPr>
        <w:t xml:space="preserve"> </w:t>
      </w:r>
      <w:r w:rsidR="000F2168" w:rsidRPr="003925A7">
        <w:rPr>
          <w:rFonts w:cstheme="minorHAnsi"/>
        </w:rPr>
        <w:t xml:space="preserve">once during our </w:t>
      </w:r>
      <w:r w:rsidR="00E02B79" w:rsidRPr="003925A7">
        <w:rPr>
          <w:rFonts w:cstheme="minorHAnsi"/>
        </w:rPr>
        <w:t>three-minute</w:t>
      </w:r>
      <w:r w:rsidRPr="003925A7">
        <w:rPr>
          <w:rFonts w:cstheme="minorHAnsi"/>
        </w:rPr>
        <w:t xml:space="preserve"> meditation. Relax into the word as you</w:t>
      </w:r>
      <w:r w:rsidR="00C12EF9" w:rsidRPr="003925A7">
        <w:rPr>
          <w:rFonts w:cstheme="minorHAnsi"/>
        </w:rPr>
        <w:t xml:space="preserve"> continue to observe your breath</w:t>
      </w:r>
      <w:r w:rsidRPr="003925A7">
        <w:rPr>
          <w:rFonts w:cstheme="minorHAnsi"/>
        </w:rPr>
        <w:t xml:space="preserve">, and begin. </w:t>
      </w:r>
      <w:r w:rsidRPr="003925A7">
        <w:rPr>
          <w:rFonts w:cstheme="minorHAnsi"/>
          <w:i/>
        </w:rPr>
        <w:t>(Pause for 3 minutes with a reminder</w:t>
      </w:r>
      <w:r w:rsidR="0090139D" w:rsidRPr="003925A7">
        <w:rPr>
          <w:rFonts w:cstheme="minorHAnsi"/>
          <w:i/>
        </w:rPr>
        <w:t xml:space="preserve"> </w:t>
      </w:r>
      <w:r w:rsidR="004F5867" w:rsidRPr="003925A7">
        <w:rPr>
          <w:rFonts w:cstheme="minorHAnsi"/>
          <w:i/>
        </w:rPr>
        <w:t>of the word</w:t>
      </w:r>
      <w:r w:rsidRPr="003925A7">
        <w:rPr>
          <w:rFonts w:cstheme="minorHAnsi"/>
          <w:i/>
        </w:rPr>
        <w:t xml:space="preserve"> at 1.5 minutes) </w:t>
      </w:r>
    </w:p>
    <w:bookmarkEnd w:id="2"/>
    <w:p w14:paraId="44478DC0" w14:textId="77777777" w:rsidR="00507686" w:rsidRPr="003925A7" w:rsidRDefault="00507686" w:rsidP="008C5CCB">
      <w:pPr>
        <w:widowControl w:val="0"/>
        <w:spacing w:after="0" w:line="240" w:lineRule="auto"/>
        <w:jc w:val="both"/>
        <w:rPr>
          <w:rFonts w:cstheme="minorHAnsi"/>
        </w:rPr>
      </w:pPr>
    </w:p>
    <w:p w14:paraId="498D45BE" w14:textId="5C7B3766" w:rsidR="00507686" w:rsidRPr="003925A7" w:rsidRDefault="00507686" w:rsidP="00C87B28">
      <w:pPr>
        <w:spacing w:after="0" w:line="240" w:lineRule="auto"/>
        <w:jc w:val="both"/>
        <w:rPr>
          <w:rFonts w:cstheme="minorHAnsi"/>
        </w:rPr>
      </w:pPr>
      <w:bookmarkStart w:id="3" w:name="_Hlk512855196"/>
      <w:r w:rsidRPr="003925A7">
        <w:rPr>
          <w:rFonts w:cstheme="minorHAnsi"/>
        </w:rPr>
        <w:t>Pause</w:t>
      </w:r>
      <w:r w:rsidR="00E57EF7" w:rsidRPr="003925A7">
        <w:rPr>
          <w:rFonts w:cstheme="minorHAnsi"/>
        </w:rPr>
        <w:t>.</w:t>
      </w:r>
      <w:r w:rsidRPr="003925A7">
        <w:rPr>
          <w:rFonts w:cstheme="minorHAnsi"/>
        </w:rPr>
        <w:t xml:space="preserve"> </w:t>
      </w:r>
      <w:r w:rsidR="00F64ECF" w:rsidRPr="003925A7">
        <w:rPr>
          <w:rFonts w:cstheme="minorHAnsi"/>
        </w:rPr>
        <w:t>Take a deep breath</w:t>
      </w:r>
      <w:r w:rsidR="00E57EF7" w:rsidRPr="003925A7">
        <w:rPr>
          <w:rFonts w:cstheme="minorHAnsi"/>
        </w:rPr>
        <w:t xml:space="preserve"> and open your eyes. Gently draw</w:t>
      </w:r>
      <w:r w:rsidRPr="003925A7">
        <w:rPr>
          <w:rFonts w:cstheme="minorHAnsi"/>
        </w:rPr>
        <w:t xml:space="preserve"> your mind back to the meeting.</w:t>
      </w:r>
      <w:r w:rsidR="00EB40B0" w:rsidRPr="003925A7">
        <w:rPr>
          <w:rFonts w:cstheme="minorHAnsi"/>
        </w:rPr>
        <w:t xml:space="preserve"> You might</w:t>
      </w:r>
      <w:r w:rsidRPr="003925A7">
        <w:rPr>
          <w:rFonts w:cstheme="minorHAnsi"/>
        </w:rPr>
        <w:t xml:space="preserve"> begin practicing this meditation for </w:t>
      </w:r>
      <w:r w:rsidR="00F354E4" w:rsidRPr="003925A7">
        <w:rPr>
          <w:rFonts w:cstheme="minorHAnsi"/>
        </w:rPr>
        <w:t>twenty</w:t>
      </w:r>
      <w:r w:rsidRPr="003925A7">
        <w:rPr>
          <w:rFonts w:cstheme="minorHAnsi"/>
        </w:rPr>
        <w:t xml:space="preserve"> minutes </w:t>
      </w:r>
      <w:r w:rsidR="00E86E7E" w:rsidRPr="003925A7">
        <w:rPr>
          <w:rFonts w:cstheme="minorHAnsi"/>
        </w:rPr>
        <w:t xml:space="preserve">in the </w:t>
      </w:r>
      <w:r w:rsidRPr="003925A7">
        <w:rPr>
          <w:rFonts w:cstheme="minorHAnsi"/>
        </w:rPr>
        <w:t xml:space="preserve">morning and </w:t>
      </w:r>
      <w:r w:rsidR="00387F84" w:rsidRPr="003925A7">
        <w:rPr>
          <w:rFonts w:cstheme="minorHAnsi"/>
        </w:rPr>
        <w:t xml:space="preserve">then </w:t>
      </w:r>
      <w:r w:rsidR="002A6BC9" w:rsidRPr="003925A7">
        <w:rPr>
          <w:rFonts w:cstheme="minorHAnsi"/>
        </w:rPr>
        <w:t xml:space="preserve">again </w:t>
      </w:r>
      <w:r w:rsidRPr="003925A7">
        <w:rPr>
          <w:rFonts w:cstheme="minorHAnsi"/>
        </w:rPr>
        <w:t>later in the day.</w:t>
      </w:r>
      <w:r w:rsidR="00C27154" w:rsidRPr="003925A7">
        <w:rPr>
          <w:rFonts w:cstheme="minorHAnsi"/>
        </w:rPr>
        <w:t xml:space="preserve"> Remember that the struggle to focus strengthens your ability to be mindful, just as the struggle to lif</w:t>
      </w:r>
      <w:r w:rsidR="007448A3" w:rsidRPr="003925A7">
        <w:rPr>
          <w:rFonts w:cstheme="minorHAnsi"/>
        </w:rPr>
        <w:t>t</w:t>
      </w:r>
      <w:r w:rsidR="00C27154" w:rsidRPr="003925A7">
        <w:rPr>
          <w:rFonts w:cstheme="minorHAnsi"/>
        </w:rPr>
        <w:t xml:space="preserve"> a </w:t>
      </w:r>
      <w:r w:rsidR="00E86E7E" w:rsidRPr="003925A7">
        <w:rPr>
          <w:rFonts w:cstheme="minorHAnsi"/>
        </w:rPr>
        <w:t>weight makes you strong</w:t>
      </w:r>
      <w:r w:rsidR="00C27154" w:rsidRPr="003925A7">
        <w:rPr>
          <w:rFonts w:cstheme="minorHAnsi"/>
        </w:rPr>
        <w:t>.</w:t>
      </w:r>
    </w:p>
    <w:bookmarkEnd w:id="3"/>
    <w:p w14:paraId="020085A5" w14:textId="77777777" w:rsidR="00A44A0F" w:rsidRPr="003925A7" w:rsidRDefault="00A44A0F" w:rsidP="008C5CCB">
      <w:pPr>
        <w:spacing w:after="0" w:line="240" w:lineRule="auto"/>
        <w:jc w:val="both"/>
        <w:rPr>
          <w:rFonts w:cstheme="minorHAnsi"/>
        </w:rPr>
      </w:pPr>
    </w:p>
    <w:p w14:paraId="08F34910" w14:textId="5F7016DC" w:rsidR="005152D2" w:rsidRPr="003925A7" w:rsidRDefault="00E52C08" w:rsidP="008C5CCB">
      <w:pPr>
        <w:spacing w:after="0" w:line="240" w:lineRule="auto"/>
        <w:jc w:val="both"/>
        <w:rPr>
          <w:rFonts w:cstheme="minorHAnsi"/>
        </w:rPr>
      </w:pPr>
      <w:r w:rsidRPr="003925A7">
        <w:rPr>
          <w:rFonts w:cstheme="minorHAnsi"/>
        </w:rPr>
        <w:t>Our hymn</w:t>
      </w:r>
      <w:r w:rsidR="00505231" w:rsidRPr="003925A7">
        <w:rPr>
          <w:rFonts w:cstheme="minorHAnsi"/>
        </w:rPr>
        <w:t>,</w:t>
      </w:r>
      <w:r w:rsidR="006D4C9C" w:rsidRPr="003925A7">
        <w:rPr>
          <w:rFonts w:cstheme="minorHAnsi"/>
        </w:rPr>
        <w:t xml:space="preserve"> </w:t>
      </w:r>
      <w:r w:rsidR="0067323F" w:rsidRPr="003925A7">
        <w:rPr>
          <w:rFonts w:cstheme="minorHAnsi"/>
          <w:i/>
        </w:rPr>
        <w:t>Teach Me Thy Way</w:t>
      </w:r>
      <w:r w:rsidR="00505231" w:rsidRPr="003925A7">
        <w:rPr>
          <w:rFonts w:cstheme="minorHAnsi"/>
          <w:i/>
        </w:rPr>
        <w:t>,</w:t>
      </w:r>
      <w:r w:rsidR="00C21C42" w:rsidRPr="003925A7">
        <w:rPr>
          <w:rFonts w:cstheme="minorHAnsi"/>
          <w:i/>
        </w:rPr>
        <w:t xml:space="preserve"> O Lord</w:t>
      </w:r>
      <w:r w:rsidR="00505231" w:rsidRPr="003925A7">
        <w:rPr>
          <w:rFonts w:cstheme="minorHAnsi"/>
          <w:i/>
        </w:rPr>
        <w:t xml:space="preserve"> </w:t>
      </w:r>
      <w:r w:rsidR="00505231" w:rsidRPr="003925A7">
        <w:rPr>
          <w:rFonts w:cstheme="minorHAnsi"/>
        </w:rPr>
        <w:t>describes</w:t>
      </w:r>
      <w:r w:rsidR="00A44A0F" w:rsidRPr="003925A7">
        <w:rPr>
          <w:rFonts w:cstheme="minorHAnsi"/>
        </w:rPr>
        <w:t xml:space="preserve"> normal life events that happen to everyone</w:t>
      </w:r>
      <w:r w:rsidR="00387F84" w:rsidRPr="003925A7">
        <w:rPr>
          <w:rFonts w:cstheme="minorHAnsi"/>
        </w:rPr>
        <w:t xml:space="preserve">. </w:t>
      </w:r>
      <w:bookmarkStart w:id="4" w:name="_Hlk71017954"/>
      <w:r w:rsidR="00E370AB" w:rsidRPr="003925A7">
        <w:rPr>
          <w:rFonts w:cstheme="minorHAnsi"/>
        </w:rPr>
        <w:t>M</w:t>
      </w:r>
      <w:r w:rsidR="00A44A0F" w:rsidRPr="003925A7">
        <w:rPr>
          <w:rFonts w:cstheme="minorHAnsi"/>
        </w:rPr>
        <w:t>indful</w:t>
      </w:r>
      <w:r w:rsidR="00E370AB" w:rsidRPr="003925A7">
        <w:rPr>
          <w:rFonts w:cstheme="minorHAnsi"/>
        </w:rPr>
        <w:t>ness training helps us endure</w:t>
      </w:r>
      <w:r w:rsidR="00B043BA" w:rsidRPr="003925A7">
        <w:rPr>
          <w:rFonts w:cstheme="minorHAnsi"/>
        </w:rPr>
        <w:t xml:space="preserve"> productively</w:t>
      </w:r>
      <w:r w:rsidR="00E370AB" w:rsidRPr="003925A7">
        <w:rPr>
          <w:rFonts w:cstheme="minorHAnsi"/>
        </w:rPr>
        <w:t xml:space="preserve"> </w:t>
      </w:r>
      <w:r w:rsidR="00B043BA" w:rsidRPr="003925A7">
        <w:rPr>
          <w:rFonts w:cstheme="minorHAnsi"/>
        </w:rPr>
        <w:t xml:space="preserve">so that in all of life’s events we can </w:t>
      </w:r>
      <w:r w:rsidR="00E370AB" w:rsidRPr="003925A7">
        <w:rPr>
          <w:rFonts w:cstheme="minorHAnsi"/>
        </w:rPr>
        <w:t>respond by doing things God’s way.</w:t>
      </w:r>
      <w:bookmarkEnd w:id="4"/>
    </w:p>
    <w:p w14:paraId="3D5BE111" w14:textId="77777777" w:rsidR="007E1C3A" w:rsidRPr="003925A7" w:rsidRDefault="007E1C3A" w:rsidP="008C5CCB">
      <w:pPr>
        <w:spacing w:after="0" w:line="240" w:lineRule="auto"/>
        <w:jc w:val="both"/>
        <w:rPr>
          <w:rFonts w:cstheme="minorHAnsi"/>
        </w:rPr>
      </w:pPr>
    </w:p>
    <w:p w14:paraId="124E3A11" w14:textId="5EE0F7BB" w:rsidR="005152D2" w:rsidRPr="003925A7" w:rsidRDefault="00E52C08" w:rsidP="008C5CCB">
      <w:pPr>
        <w:spacing w:after="0" w:line="240" w:lineRule="auto"/>
        <w:jc w:val="center"/>
        <w:rPr>
          <w:rFonts w:cstheme="minorHAnsi"/>
        </w:rPr>
      </w:pPr>
      <w:r w:rsidRPr="003925A7">
        <w:rPr>
          <w:rFonts w:cstheme="minorHAnsi"/>
        </w:rPr>
        <w:t>When I am sad at heart, teach me Thy way!</w:t>
      </w:r>
    </w:p>
    <w:p w14:paraId="3EB84C97" w14:textId="77777777" w:rsidR="005152D2" w:rsidRPr="003925A7" w:rsidRDefault="00E52C08" w:rsidP="008C5CCB">
      <w:pPr>
        <w:spacing w:after="0" w:line="240" w:lineRule="auto"/>
        <w:jc w:val="center"/>
        <w:rPr>
          <w:rFonts w:cstheme="minorHAnsi"/>
        </w:rPr>
      </w:pPr>
      <w:r w:rsidRPr="003925A7">
        <w:rPr>
          <w:rFonts w:cstheme="minorHAnsi"/>
        </w:rPr>
        <w:t>When earthly joys depart, teach me Thy way!</w:t>
      </w:r>
    </w:p>
    <w:p w14:paraId="719AD17B" w14:textId="77777777" w:rsidR="005152D2" w:rsidRPr="003925A7" w:rsidRDefault="00E52C08" w:rsidP="008C5CCB">
      <w:pPr>
        <w:spacing w:after="0" w:line="240" w:lineRule="auto"/>
        <w:jc w:val="center"/>
        <w:rPr>
          <w:rFonts w:cstheme="minorHAnsi"/>
        </w:rPr>
      </w:pPr>
      <w:r w:rsidRPr="003925A7">
        <w:rPr>
          <w:rFonts w:cstheme="minorHAnsi"/>
        </w:rPr>
        <w:t>In hours of loneliness, in times of dire distress,</w:t>
      </w:r>
    </w:p>
    <w:p w14:paraId="224D060E" w14:textId="32B1406C" w:rsidR="00E52C08" w:rsidRPr="003925A7" w:rsidRDefault="00E52C08" w:rsidP="008C5CCB">
      <w:pPr>
        <w:spacing w:after="0" w:line="240" w:lineRule="auto"/>
        <w:jc w:val="center"/>
        <w:rPr>
          <w:rFonts w:cstheme="minorHAnsi"/>
        </w:rPr>
      </w:pPr>
      <w:r w:rsidRPr="003925A7">
        <w:rPr>
          <w:rFonts w:cstheme="minorHAnsi"/>
        </w:rPr>
        <w:t>In failure or success, teach me Thy way!</w:t>
      </w:r>
      <w:r w:rsidR="005C509A" w:rsidRPr="003925A7">
        <w:rPr>
          <w:rStyle w:val="EndnoteReference"/>
          <w:rFonts w:cstheme="minorHAnsi"/>
        </w:rPr>
        <w:endnoteReference w:id="2"/>
      </w:r>
    </w:p>
    <w:p w14:paraId="7FEE03A0" w14:textId="77777777" w:rsidR="00E57EF7" w:rsidRPr="003925A7" w:rsidRDefault="00E57EF7" w:rsidP="008C5CCB">
      <w:pPr>
        <w:spacing w:after="0" w:line="240" w:lineRule="auto"/>
        <w:jc w:val="both"/>
        <w:rPr>
          <w:rFonts w:cstheme="minorHAnsi"/>
        </w:rPr>
      </w:pPr>
    </w:p>
    <w:p w14:paraId="690E0855" w14:textId="77777777" w:rsidR="00E57EF7" w:rsidRPr="003925A7" w:rsidRDefault="00E57EF7" w:rsidP="008C5CCB">
      <w:pPr>
        <w:spacing w:after="0" w:line="240" w:lineRule="auto"/>
        <w:jc w:val="both"/>
        <w:rPr>
          <w:rFonts w:cstheme="minorHAnsi"/>
        </w:rPr>
      </w:pPr>
      <w:r w:rsidRPr="003925A7">
        <w:rPr>
          <w:rFonts w:cstheme="minorHAnsi"/>
        </w:rPr>
        <w:t>Take a deep breath.</w:t>
      </w:r>
    </w:p>
    <w:p w14:paraId="336AE5A3" w14:textId="77777777" w:rsidR="005D7F08" w:rsidRPr="003925A7" w:rsidRDefault="005D7F08" w:rsidP="005D7F08">
      <w:pPr>
        <w:spacing w:after="0" w:line="240" w:lineRule="auto"/>
        <w:jc w:val="both"/>
        <w:rPr>
          <w:i/>
        </w:rPr>
      </w:pPr>
      <w:r w:rsidRPr="003925A7">
        <w:rPr>
          <w:i/>
        </w:rPr>
        <w:t>(If time permits, ask, “Does anyone have comments or questions about this training?”)</w:t>
      </w:r>
    </w:p>
    <w:p w14:paraId="02D2C42B" w14:textId="77777777" w:rsidR="006B2BFD" w:rsidRPr="003925A7" w:rsidRDefault="006B2BFD" w:rsidP="008C5CCB">
      <w:pPr>
        <w:spacing w:after="0" w:line="240" w:lineRule="auto"/>
        <w:jc w:val="both"/>
        <w:rPr>
          <w:rFonts w:cstheme="minorHAnsi"/>
        </w:rPr>
      </w:pPr>
    </w:p>
    <w:p w14:paraId="155868D2" w14:textId="26616E57" w:rsidR="00285B9A" w:rsidRPr="003925A7" w:rsidRDefault="008B45FB" w:rsidP="008C5CCB">
      <w:pPr>
        <w:spacing w:after="0" w:line="240" w:lineRule="auto"/>
        <w:jc w:val="both"/>
        <w:rPr>
          <w:rFonts w:cstheme="minorHAnsi"/>
        </w:rPr>
      </w:pPr>
      <w:r w:rsidRPr="003925A7">
        <w:rPr>
          <w:rFonts w:cstheme="minorHAnsi"/>
          <w:b/>
        </w:rPr>
        <w:t>0:</w:t>
      </w:r>
      <w:r w:rsidR="004168C1" w:rsidRPr="003925A7">
        <w:rPr>
          <w:rFonts w:cstheme="minorHAnsi"/>
          <w:b/>
        </w:rPr>
        <w:t>20</w:t>
      </w:r>
      <w:r w:rsidR="00285B9A" w:rsidRPr="003925A7">
        <w:rPr>
          <w:rFonts w:cstheme="minorHAnsi"/>
          <w:b/>
        </w:rPr>
        <w:tab/>
        <w:t>KARIS CONFESSION</w:t>
      </w:r>
    </w:p>
    <w:p w14:paraId="7BBA03CC" w14:textId="77777777" w:rsidR="000158A9" w:rsidRPr="003925A7" w:rsidRDefault="000158A9">
      <w:pPr>
        <w:spacing w:after="0" w:line="240" w:lineRule="auto"/>
        <w:jc w:val="both"/>
        <w:rPr>
          <w:rFonts w:cstheme="minorHAnsi"/>
        </w:rPr>
      </w:pPr>
    </w:p>
    <w:p w14:paraId="2A309C33" w14:textId="7BA0CE28" w:rsidR="000158A9" w:rsidRPr="003925A7" w:rsidRDefault="00080FD4">
      <w:pPr>
        <w:spacing w:after="0" w:line="240" w:lineRule="auto"/>
        <w:jc w:val="both"/>
        <w:rPr>
          <w:rFonts w:cstheme="minorHAnsi"/>
        </w:rPr>
      </w:pPr>
      <w:r w:rsidRPr="003925A7">
        <w:rPr>
          <w:rFonts w:cstheme="minorHAnsi"/>
          <w:i/>
        </w:rPr>
        <w:t>(</w:t>
      </w:r>
      <w:r w:rsidR="00F64ECF" w:rsidRPr="003925A7">
        <w:rPr>
          <w:rFonts w:cstheme="minorHAnsi"/>
          <w:i/>
        </w:rPr>
        <w:t>Optional</w:t>
      </w:r>
      <w:r w:rsidR="00E578F6" w:rsidRPr="003925A7">
        <w:rPr>
          <w:rFonts w:cstheme="minorHAnsi"/>
          <w:i/>
        </w:rPr>
        <w:t xml:space="preserve">) </w:t>
      </w:r>
      <w:r w:rsidR="00F64ECF" w:rsidRPr="003925A7">
        <w:rPr>
          <w:rFonts w:cstheme="minorHAnsi"/>
        </w:rPr>
        <w:t>When we find ourselves in experiments and events</w:t>
      </w:r>
      <w:r w:rsidR="0092685C" w:rsidRPr="003925A7">
        <w:rPr>
          <w:rFonts w:cstheme="minorHAnsi"/>
        </w:rPr>
        <w:t>,</w:t>
      </w:r>
      <w:r w:rsidR="00F64ECF" w:rsidRPr="003925A7">
        <w:rPr>
          <w:rFonts w:cstheme="minorHAnsi"/>
        </w:rPr>
        <w:t xml:space="preserve"> the key </w:t>
      </w:r>
      <w:r w:rsidR="00734FEA" w:rsidRPr="003925A7">
        <w:rPr>
          <w:rFonts w:cstheme="minorHAnsi"/>
        </w:rPr>
        <w:t xml:space="preserve">to our healing </w:t>
      </w:r>
      <w:r w:rsidR="00F64ECF" w:rsidRPr="003925A7">
        <w:rPr>
          <w:rFonts w:cstheme="minorHAnsi"/>
        </w:rPr>
        <w:t>is to</w:t>
      </w:r>
      <w:r w:rsidR="008B45FB" w:rsidRPr="003925A7">
        <w:rPr>
          <w:rFonts w:cstheme="minorHAnsi"/>
        </w:rPr>
        <w:t xml:space="preserve"> </w:t>
      </w:r>
      <w:r w:rsidR="00F64ECF" w:rsidRPr="003925A7">
        <w:rPr>
          <w:rFonts w:cstheme="minorHAnsi"/>
        </w:rPr>
        <w:t>observe</w:t>
      </w:r>
      <w:r w:rsidR="00EB40B0" w:rsidRPr="003925A7">
        <w:rPr>
          <w:rFonts w:cstheme="minorHAnsi"/>
        </w:rPr>
        <w:t xml:space="preserve">, </w:t>
      </w:r>
      <w:r w:rsidR="00F64ECF" w:rsidRPr="003925A7">
        <w:rPr>
          <w:rFonts w:cstheme="minorHAnsi"/>
        </w:rPr>
        <w:t>confess, and work on</w:t>
      </w:r>
      <w:r w:rsidR="008B45FB" w:rsidRPr="003925A7">
        <w:rPr>
          <w:rFonts w:cstheme="minorHAnsi"/>
        </w:rPr>
        <w:t xml:space="preserve"> </w:t>
      </w:r>
      <w:r w:rsidR="00C4077C" w:rsidRPr="003925A7">
        <w:rPr>
          <w:rFonts w:cstheme="minorHAnsi"/>
        </w:rPr>
        <w:t>our</w:t>
      </w:r>
      <w:r w:rsidR="00F64ECF" w:rsidRPr="003925A7">
        <w:rPr>
          <w:rFonts w:cstheme="minorHAnsi"/>
        </w:rPr>
        <w:t xml:space="preserve"> own misorientation</w:t>
      </w:r>
      <w:r w:rsidRPr="003925A7">
        <w:rPr>
          <w:rFonts w:cstheme="minorHAnsi"/>
        </w:rPr>
        <w:t>. We cannot heal</w:t>
      </w:r>
      <w:r w:rsidR="000158A9" w:rsidRPr="003925A7">
        <w:rPr>
          <w:rFonts w:cstheme="minorHAnsi"/>
        </w:rPr>
        <w:t xml:space="preserve"> ourselves if we are focused on</w:t>
      </w:r>
      <w:r w:rsidR="008C5B84" w:rsidRPr="003925A7">
        <w:rPr>
          <w:rFonts w:cstheme="minorHAnsi"/>
        </w:rPr>
        <w:t xml:space="preserve"> </w:t>
      </w:r>
      <w:r w:rsidR="00A60244" w:rsidRPr="003925A7">
        <w:rPr>
          <w:rFonts w:cstheme="minorHAnsi"/>
        </w:rPr>
        <w:t>the misorientation</w:t>
      </w:r>
      <w:r w:rsidR="00C4077C" w:rsidRPr="003925A7">
        <w:rPr>
          <w:rFonts w:cstheme="minorHAnsi"/>
        </w:rPr>
        <w:t xml:space="preserve"> of others. </w:t>
      </w:r>
    </w:p>
    <w:p w14:paraId="25E52A5E" w14:textId="0D42D33D" w:rsidR="00C4077C" w:rsidRPr="003925A7" w:rsidRDefault="00C4077C">
      <w:pPr>
        <w:spacing w:after="0" w:line="240" w:lineRule="auto"/>
        <w:jc w:val="both"/>
        <w:rPr>
          <w:rFonts w:cstheme="minorHAnsi"/>
        </w:rPr>
      </w:pPr>
    </w:p>
    <w:p w14:paraId="639729D2" w14:textId="77777777" w:rsidR="00285B9A" w:rsidRPr="003925A7" w:rsidRDefault="008B45FB">
      <w:pPr>
        <w:spacing w:after="0" w:line="240" w:lineRule="auto"/>
        <w:jc w:val="both"/>
        <w:rPr>
          <w:rFonts w:cstheme="minorHAnsi"/>
          <w:b/>
        </w:rPr>
      </w:pPr>
      <w:r w:rsidRPr="003925A7">
        <w:rPr>
          <w:rFonts w:cstheme="minorHAnsi"/>
          <w:b/>
        </w:rPr>
        <w:t>0:</w:t>
      </w:r>
      <w:r w:rsidR="004168C1" w:rsidRPr="003925A7">
        <w:rPr>
          <w:rFonts w:cstheme="minorHAnsi"/>
          <w:b/>
        </w:rPr>
        <w:t>21</w:t>
      </w:r>
      <w:r w:rsidR="00285B9A" w:rsidRPr="003925A7">
        <w:rPr>
          <w:rFonts w:cstheme="minorHAnsi"/>
          <w:b/>
        </w:rPr>
        <w:tab/>
        <w:t>TOOLBOX</w:t>
      </w:r>
    </w:p>
    <w:p w14:paraId="392C36AE" w14:textId="77777777" w:rsidR="000158A9" w:rsidRPr="003925A7" w:rsidRDefault="000158A9">
      <w:pPr>
        <w:spacing w:after="0" w:line="240" w:lineRule="auto"/>
        <w:jc w:val="both"/>
        <w:rPr>
          <w:rFonts w:cstheme="minorHAnsi"/>
        </w:rPr>
      </w:pPr>
    </w:p>
    <w:p w14:paraId="703A7F6F" w14:textId="2F85FB45" w:rsidR="00A60244" w:rsidRPr="003925A7" w:rsidRDefault="00E578F6">
      <w:pPr>
        <w:spacing w:after="0" w:line="240" w:lineRule="auto"/>
        <w:jc w:val="both"/>
        <w:rPr>
          <w:rFonts w:cstheme="minorHAnsi"/>
        </w:rPr>
      </w:pPr>
      <w:r w:rsidRPr="003925A7">
        <w:rPr>
          <w:rFonts w:cstheme="minorHAnsi"/>
        </w:rPr>
        <w:t xml:space="preserve">This month we are </w:t>
      </w:r>
      <w:r w:rsidR="00FA6BEE" w:rsidRPr="003925A7">
        <w:rPr>
          <w:rFonts w:cstheme="minorHAnsi"/>
        </w:rPr>
        <w:t>exploring</w:t>
      </w:r>
      <w:r w:rsidRPr="003925A7">
        <w:rPr>
          <w:rFonts w:cstheme="minorHAnsi"/>
        </w:rPr>
        <w:t xml:space="preserve"> </w:t>
      </w:r>
      <w:r w:rsidR="006B2BFD" w:rsidRPr="003925A7">
        <w:rPr>
          <w:rFonts w:cstheme="minorHAnsi"/>
        </w:rPr>
        <w:t xml:space="preserve">KF </w:t>
      </w:r>
      <w:r w:rsidRPr="003925A7">
        <w:rPr>
          <w:rFonts w:cstheme="minorHAnsi"/>
        </w:rPr>
        <w:t>Confession 2</w:t>
      </w:r>
      <w:r w:rsidR="00607C84" w:rsidRPr="003925A7">
        <w:rPr>
          <w:rFonts w:cstheme="minorHAnsi"/>
        </w:rPr>
        <w:t>:</w:t>
      </w:r>
      <w:r w:rsidR="00C4077C" w:rsidRPr="003925A7">
        <w:rPr>
          <w:rFonts w:cstheme="minorHAnsi"/>
        </w:rPr>
        <w:t xml:space="preserve"> </w:t>
      </w:r>
    </w:p>
    <w:p w14:paraId="0F37B771" w14:textId="77777777" w:rsidR="000158A9" w:rsidRPr="003925A7" w:rsidRDefault="000158A9">
      <w:pPr>
        <w:spacing w:after="0" w:line="240" w:lineRule="auto"/>
        <w:jc w:val="both"/>
        <w:rPr>
          <w:rFonts w:cstheme="minorHAnsi"/>
        </w:rPr>
      </w:pPr>
    </w:p>
    <w:p w14:paraId="6785361A" w14:textId="1A737562" w:rsidR="00C4077C" w:rsidRPr="003925A7" w:rsidRDefault="00C4077C">
      <w:pPr>
        <w:spacing w:after="0" w:line="240" w:lineRule="auto"/>
        <w:jc w:val="center"/>
        <w:rPr>
          <w:rFonts w:cstheme="minorHAnsi"/>
        </w:rPr>
      </w:pPr>
      <w:r w:rsidRPr="003925A7">
        <w:rPr>
          <w:rFonts w:cstheme="minorHAnsi"/>
        </w:rPr>
        <w:t>We abandoned the glory that was ours</w:t>
      </w:r>
      <w:r w:rsidR="002F0541" w:rsidRPr="003925A7">
        <w:rPr>
          <w:rFonts w:cstheme="minorHAnsi"/>
        </w:rPr>
        <w:t>,</w:t>
      </w:r>
      <w:r w:rsidRPr="003925A7">
        <w:rPr>
          <w:rFonts w:cstheme="minorHAnsi"/>
        </w:rPr>
        <w:t xml:space="preserve"> designed for us by our Creator.</w:t>
      </w:r>
    </w:p>
    <w:p w14:paraId="06836E32" w14:textId="77777777" w:rsidR="001C31E4" w:rsidRPr="003925A7" w:rsidRDefault="001C31E4" w:rsidP="008C5CCB">
      <w:pPr>
        <w:spacing w:after="0" w:line="240" w:lineRule="auto"/>
        <w:jc w:val="both"/>
        <w:rPr>
          <w:rFonts w:cstheme="minorHAnsi"/>
        </w:rPr>
      </w:pPr>
    </w:p>
    <w:p w14:paraId="0DA89F76" w14:textId="60B77217" w:rsidR="00456379" w:rsidRPr="003925A7" w:rsidRDefault="007C6555" w:rsidP="008C5CCB">
      <w:pPr>
        <w:spacing w:after="0" w:line="240" w:lineRule="auto"/>
        <w:jc w:val="both"/>
        <w:rPr>
          <w:rFonts w:cstheme="minorHAnsi"/>
        </w:rPr>
      </w:pPr>
      <w:r w:rsidRPr="003925A7">
        <w:rPr>
          <w:rFonts w:cstheme="minorHAnsi"/>
        </w:rPr>
        <w:t>Pull out your</w:t>
      </w:r>
      <w:r w:rsidR="00C4077C" w:rsidRPr="003925A7">
        <w:rPr>
          <w:rFonts w:cstheme="minorHAnsi"/>
        </w:rPr>
        <w:t xml:space="preserve"> </w:t>
      </w:r>
      <w:r w:rsidR="003B35EC" w:rsidRPr="003925A7">
        <w:rPr>
          <w:rFonts w:cstheme="minorHAnsi"/>
          <w:b/>
        </w:rPr>
        <w:t>Two Paths Flowc</w:t>
      </w:r>
      <w:r w:rsidR="00A60244" w:rsidRPr="003925A7">
        <w:rPr>
          <w:rFonts w:cstheme="minorHAnsi"/>
          <w:b/>
        </w:rPr>
        <w:t>hart</w:t>
      </w:r>
      <w:r w:rsidR="00740D13" w:rsidRPr="003925A7">
        <w:rPr>
          <w:rFonts w:cstheme="minorHAnsi"/>
          <w:b/>
        </w:rPr>
        <w:t xml:space="preserve"> </w:t>
      </w:r>
      <w:r w:rsidR="00740D13" w:rsidRPr="003925A7">
        <w:rPr>
          <w:rFonts w:cstheme="minorHAnsi"/>
        </w:rPr>
        <w:t>once again</w:t>
      </w:r>
      <w:r w:rsidR="00C4077C" w:rsidRPr="003925A7">
        <w:rPr>
          <w:rFonts w:cstheme="minorHAnsi"/>
        </w:rPr>
        <w:t>.</w:t>
      </w:r>
      <w:r w:rsidR="00F8506B" w:rsidRPr="003925A7">
        <w:rPr>
          <w:rFonts w:cstheme="minorHAnsi"/>
        </w:rPr>
        <w:t xml:space="preserve"> </w:t>
      </w:r>
      <w:r w:rsidR="00456379" w:rsidRPr="003925A7">
        <w:rPr>
          <w:rFonts w:cstheme="minorHAnsi"/>
        </w:rPr>
        <w:t>We</w:t>
      </w:r>
      <w:r w:rsidR="00C4077C" w:rsidRPr="003925A7">
        <w:rPr>
          <w:rFonts w:cstheme="minorHAnsi"/>
        </w:rPr>
        <w:t xml:space="preserve"> would like to remind you to keep practicing the tools that you have learned so far</w:t>
      </w:r>
      <w:r w:rsidR="0026272E" w:rsidRPr="003925A7">
        <w:rPr>
          <w:rFonts w:cstheme="minorHAnsi"/>
        </w:rPr>
        <w:t>.</w:t>
      </w:r>
      <w:r w:rsidR="00C4077C" w:rsidRPr="003925A7">
        <w:rPr>
          <w:rFonts w:cstheme="minorHAnsi"/>
        </w:rPr>
        <w:t xml:space="preserve"> </w:t>
      </w:r>
      <w:r w:rsidR="00781D0F" w:rsidRPr="003925A7">
        <w:rPr>
          <w:rFonts w:cstheme="minorHAnsi"/>
        </w:rPr>
        <w:t xml:space="preserve">You now have </w:t>
      </w:r>
      <w:r w:rsidR="00195E73" w:rsidRPr="003925A7">
        <w:rPr>
          <w:rFonts w:cstheme="minorHAnsi"/>
        </w:rPr>
        <w:t>several</w:t>
      </w:r>
      <w:r w:rsidR="00781D0F" w:rsidRPr="003925A7">
        <w:rPr>
          <w:rFonts w:cstheme="minorHAnsi"/>
        </w:rPr>
        <w:t xml:space="preserve"> tools to help you maintain your orientation to God and to your True Self. </w:t>
      </w:r>
      <w:r w:rsidR="00E40FAC" w:rsidRPr="003925A7">
        <w:rPr>
          <w:rFonts w:cstheme="minorHAnsi"/>
        </w:rPr>
        <w:t>It’s</w:t>
      </w:r>
      <w:r w:rsidR="00C4077C" w:rsidRPr="003925A7">
        <w:rPr>
          <w:rFonts w:cstheme="minorHAnsi"/>
        </w:rPr>
        <w:t xml:space="preserve"> not enough </w:t>
      </w:r>
      <w:r w:rsidR="0026272E" w:rsidRPr="003925A7">
        <w:rPr>
          <w:rFonts w:cstheme="minorHAnsi"/>
        </w:rPr>
        <w:t xml:space="preserve">to have the tools in your </w:t>
      </w:r>
      <w:r w:rsidR="00C03904" w:rsidRPr="003925A7">
        <w:rPr>
          <w:rFonts w:cstheme="minorHAnsi"/>
        </w:rPr>
        <w:t>tool</w:t>
      </w:r>
      <w:r w:rsidR="0026272E" w:rsidRPr="003925A7">
        <w:rPr>
          <w:rFonts w:cstheme="minorHAnsi"/>
        </w:rPr>
        <w:t>box</w:t>
      </w:r>
      <w:r w:rsidR="00195E73" w:rsidRPr="003925A7">
        <w:rPr>
          <w:rFonts w:cstheme="minorHAnsi"/>
        </w:rPr>
        <w:t>, however</w:t>
      </w:r>
      <w:r w:rsidR="0026272E" w:rsidRPr="003925A7">
        <w:rPr>
          <w:rFonts w:cstheme="minorHAnsi"/>
        </w:rPr>
        <w:t xml:space="preserve">. </w:t>
      </w:r>
      <w:r w:rsidR="00C4077C" w:rsidRPr="003925A7">
        <w:rPr>
          <w:rFonts w:cstheme="minorHAnsi"/>
        </w:rPr>
        <w:t>You m</w:t>
      </w:r>
      <w:r w:rsidR="006D3AE9" w:rsidRPr="003925A7">
        <w:rPr>
          <w:rFonts w:cstheme="minorHAnsi"/>
        </w:rPr>
        <w:t>ust develop the skill</w:t>
      </w:r>
      <w:r w:rsidR="0026272E" w:rsidRPr="003925A7">
        <w:rPr>
          <w:rFonts w:cstheme="minorHAnsi"/>
        </w:rPr>
        <w:t xml:space="preserve"> to use those tools</w:t>
      </w:r>
      <w:r w:rsidR="00FB3282" w:rsidRPr="003925A7">
        <w:rPr>
          <w:rFonts w:cstheme="minorHAnsi"/>
        </w:rPr>
        <w:t>,</w:t>
      </w:r>
      <w:r w:rsidR="00EA1D6B" w:rsidRPr="003925A7">
        <w:rPr>
          <w:rFonts w:cstheme="minorHAnsi"/>
        </w:rPr>
        <w:t xml:space="preserve"> and that takes</w:t>
      </w:r>
      <w:r w:rsidR="00E57EF7" w:rsidRPr="003925A7">
        <w:rPr>
          <w:rFonts w:cstheme="minorHAnsi"/>
        </w:rPr>
        <w:t xml:space="preserve"> time and</w:t>
      </w:r>
      <w:r w:rsidR="00EA1D6B" w:rsidRPr="003925A7">
        <w:rPr>
          <w:rFonts w:cstheme="minorHAnsi"/>
        </w:rPr>
        <w:t xml:space="preserve"> practice</w:t>
      </w:r>
      <w:r w:rsidR="0026272E" w:rsidRPr="003925A7">
        <w:rPr>
          <w:rFonts w:cstheme="minorHAnsi"/>
        </w:rPr>
        <w:t xml:space="preserve">. </w:t>
      </w:r>
    </w:p>
    <w:p w14:paraId="68EF89CD" w14:textId="77777777" w:rsidR="00456379" w:rsidRPr="003925A7" w:rsidRDefault="00456379">
      <w:pPr>
        <w:spacing w:after="0" w:line="240" w:lineRule="auto"/>
        <w:jc w:val="both"/>
        <w:rPr>
          <w:rFonts w:cstheme="minorHAnsi"/>
        </w:rPr>
      </w:pPr>
    </w:p>
    <w:p w14:paraId="3EE409D2" w14:textId="6F121049" w:rsidR="00C4077C" w:rsidRPr="003925A7" w:rsidRDefault="00811B37">
      <w:pPr>
        <w:spacing w:after="0" w:line="240" w:lineRule="auto"/>
        <w:jc w:val="both"/>
        <w:rPr>
          <w:rFonts w:cstheme="minorHAnsi"/>
        </w:rPr>
      </w:pPr>
      <w:r w:rsidRPr="003925A7">
        <w:rPr>
          <w:rFonts w:cstheme="minorHAnsi"/>
        </w:rPr>
        <w:t xml:space="preserve">Let’s review some </w:t>
      </w:r>
      <w:r w:rsidR="000158A9" w:rsidRPr="003925A7">
        <w:rPr>
          <w:rFonts w:cstheme="minorHAnsi"/>
        </w:rPr>
        <w:t xml:space="preserve">points that will help clarify our mission in </w:t>
      </w:r>
      <w:r w:rsidR="007C6555" w:rsidRPr="003925A7">
        <w:rPr>
          <w:rFonts w:cstheme="minorHAnsi"/>
        </w:rPr>
        <w:t>Karis Fellowships</w:t>
      </w:r>
      <w:r w:rsidR="003F7735" w:rsidRPr="003925A7">
        <w:rPr>
          <w:rFonts w:cstheme="minorHAnsi"/>
        </w:rPr>
        <w:t>.</w:t>
      </w:r>
    </w:p>
    <w:p w14:paraId="27C91FFC" w14:textId="77777777" w:rsidR="00420D5C" w:rsidRPr="003925A7" w:rsidRDefault="00420D5C">
      <w:pPr>
        <w:spacing w:after="0" w:line="240" w:lineRule="auto"/>
        <w:jc w:val="both"/>
        <w:rPr>
          <w:rFonts w:cstheme="minorHAnsi"/>
        </w:rPr>
      </w:pPr>
    </w:p>
    <w:p w14:paraId="4D598BD0" w14:textId="7EA38C6B" w:rsidR="00C4077C" w:rsidRPr="003925A7" w:rsidRDefault="007129A7">
      <w:pPr>
        <w:pStyle w:val="ListParagraph"/>
        <w:numPr>
          <w:ilvl w:val="0"/>
          <w:numId w:val="1"/>
        </w:numPr>
        <w:tabs>
          <w:tab w:val="left" w:pos="357"/>
        </w:tabs>
        <w:spacing w:after="0" w:line="240" w:lineRule="auto"/>
        <w:ind w:left="357" w:hanging="357"/>
        <w:jc w:val="both"/>
        <w:rPr>
          <w:rFonts w:cstheme="minorHAnsi"/>
          <w:b/>
        </w:rPr>
      </w:pPr>
      <w:r w:rsidRPr="003925A7">
        <w:rPr>
          <w:rFonts w:cstheme="minorHAnsi"/>
          <w:b/>
        </w:rPr>
        <w:t>O</w:t>
      </w:r>
      <w:r w:rsidR="00C4077C" w:rsidRPr="003925A7">
        <w:rPr>
          <w:rFonts w:cstheme="minorHAnsi"/>
          <w:b/>
        </w:rPr>
        <w:t>ur purpose</w:t>
      </w:r>
      <w:r w:rsidR="00EA1D6B" w:rsidRPr="003925A7">
        <w:rPr>
          <w:rFonts w:cstheme="minorHAnsi"/>
          <w:b/>
        </w:rPr>
        <w:t xml:space="preserve"> in </w:t>
      </w:r>
      <w:r w:rsidRPr="003925A7">
        <w:rPr>
          <w:rFonts w:cstheme="minorHAnsi"/>
          <w:b/>
        </w:rPr>
        <w:t>KF</w:t>
      </w:r>
    </w:p>
    <w:p w14:paraId="7F55922F" w14:textId="147A7C7C" w:rsidR="00BC5B20" w:rsidRPr="003925A7" w:rsidRDefault="007129A7" w:rsidP="008C5CCB">
      <w:pPr>
        <w:spacing w:after="0" w:line="240" w:lineRule="auto"/>
        <w:ind w:left="360"/>
        <w:jc w:val="both"/>
        <w:rPr>
          <w:rFonts w:cstheme="minorHAnsi"/>
        </w:rPr>
      </w:pPr>
      <w:bookmarkStart w:id="5" w:name="_Hlk39660808"/>
      <w:bookmarkStart w:id="6" w:name="_Hlk481828245"/>
      <w:r w:rsidRPr="003925A7">
        <w:rPr>
          <w:rFonts w:cstheme="minorHAnsi"/>
        </w:rPr>
        <w:t>You are working to</w:t>
      </w:r>
      <w:r w:rsidR="00E57EF7" w:rsidRPr="003925A7">
        <w:rPr>
          <w:rFonts w:cstheme="minorHAnsi"/>
        </w:rPr>
        <w:t xml:space="preserve"> </w:t>
      </w:r>
      <w:r w:rsidRPr="003925A7">
        <w:rPr>
          <w:rFonts w:cstheme="minorHAnsi"/>
        </w:rPr>
        <w:t xml:space="preserve">reclaim </w:t>
      </w:r>
      <w:r w:rsidR="00E57EF7" w:rsidRPr="003925A7">
        <w:rPr>
          <w:rFonts w:cstheme="minorHAnsi"/>
        </w:rPr>
        <w:t>the</w:t>
      </w:r>
      <w:r w:rsidR="00C4077C" w:rsidRPr="003925A7">
        <w:rPr>
          <w:rFonts w:cstheme="minorHAnsi"/>
        </w:rPr>
        <w:t xml:space="preserve"> glory</w:t>
      </w:r>
      <w:r w:rsidR="00E57EF7" w:rsidRPr="003925A7">
        <w:rPr>
          <w:rFonts w:cstheme="minorHAnsi"/>
        </w:rPr>
        <w:t xml:space="preserve"> that</w:t>
      </w:r>
      <w:r w:rsidR="000F33FB" w:rsidRPr="003925A7">
        <w:rPr>
          <w:rFonts w:cstheme="minorHAnsi"/>
        </w:rPr>
        <w:t xml:space="preserve"> </w:t>
      </w:r>
      <w:r w:rsidR="002A6BC9" w:rsidRPr="003925A7">
        <w:rPr>
          <w:rFonts w:cstheme="minorHAnsi"/>
        </w:rPr>
        <w:t>y</w:t>
      </w:r>
      <w:r w:rsidR="00C4077C" w:rsidRPr="003925A7">
        <w:rPr>
          <w:rFonts w:cstheme="minorHAnsi"/>
        </w:rPr>
        <w:t>our Creator int</w:t>
      </w:r>
      <w:r w:rsidR="00914C5A" w:rsidRPr="003925A7">
        <w:rPr>
          <w:rFonts w:cstheme="minorHAnsi"/>
        </w:rPr>
        <w:t>ended</w:t>
      </w:r>
      <w:r w:rsidR="00E57EF7" w:rsidRPr="003925A7">
        <w:rPr>
          <w:rFonts w:cstheme="minorHAnsi"/>
        </w:rPr>
        <w:t xml:space="preserve"> </w:t>
      </w:r>
      <w:r w:rsidR="00914C5A" w:rsidRPr="003925A7">
        <w:rPr>
          <w:rFonts w:cstheme="minorHAnsi"/>
        </w:rPr>
        <w:t>for you</w:t>
      </w:r>
      <w:r w:rsidR="00E57EF7" w:rsidRPr="003925A7">
        <w:rPr>
          <w:rFonts w:cstheme="minorHAnsi"/>
        </w:rPr>
        <w:t xml:space="preserve">. </w:t>
      </w:r>
      <w:bookmarkEnd w:id="5"/>
      <w:r w:rsidR="00E57EF7" w:rsidRPr="003925A7">
        <w:rPr>
          <w:rFonts w:cstheme="minorHAnsi"/>
        </w:rPr>
        <w:t xml:space="preserve">You are His </w:t>
      </w:r>
      <w:r w:rsidR="001B2CE3" w:rsidRPr="003925A7">
        <w:rPr>
          <w:rFonts w:cstheme="minorHAnsi"/>
        </w:rPr>
        <w:t xml:space="preserve">child, </w:t>
      </w:r>
      <w:r w:rsidR="00DA407A" w:rsidRPr="003925A7">
        <w:rPr>
          <w:rFonts w:cstheme="minorHAnsi"/>
        </w:rPr>
        <w:t>an</w:t>
      </w:r>
      <w:r w:rsidR="001B2CE3" w:rsidRPr="003925A7">
        <w:rPr>
          <w:rFonts w:cstheme="minorHAnsi"/>
        </w:rPr>
        <w:t xml:space="preserve"> heir of your Father’s house</w:t>
      </w:r>
      <w:r w:rsidR="00CB172A" w:rsidRPr="003925A7">
        <w:rPr>
          <w:rFonts w:cstheme="minorHAnsi"/>
        </w:rPr>
        <w:t>,</w:t>
      </w:r>
      <w:r w:rsidR="00E57EF7" w:rsidRPr="003925A7">
        <w:rPr>
          <w:rFonts w:cstheme="minorHAnsi"/>
        </w:rPr>
        <w:t xml:space="preserve"> but</w:t>
      </w:r>
      <w:r w:rsidR="008C5B84" w:rsidRPr="003925A7">
        <w:rPr>
          <w:rFonts w:cstheme="minorHAnsi"/>
        </w:rPr>
        <w:t xml:space="preserve"> the world, the flesh,</w:t>
      </w:r>
      <w:r w:rsidR="000158A9" w:rsidRPr="003925A7">
        <w:rPr>
          <w:rFonts w:cstheme="minorHAnsi"/>
        </w:rPr>
        <w:t xml:space="preserve"> and the devil</w:t>
      </w:r>
      <w:r w:rsidR="003478ED" w:rsidRPr="003925A7">
        <w:rPr>
          <w:rFonts w:cstheme="minorHAnsi"/>
        </w:rPr>
        <w:t xml:space="preserve"> </w:t>
      </w:r>
      <w:r w:rsidR="00E57EF7" w:rsidRPr="003925A7">
        <w:rPr>
          <w:rFonts w:cstheme="minorHAnsi"/>
        </w:rPr>
        <w:t xml:space="preserve">still </w:t>
      </w:r>
      <w:r w:rsidR="00FB3282" w:rsidRPr="003925A7">
        <w:rPr>
          <w:rFonts w:cstheme="minorHAnsi"/>
        </w:rPr>
        <w:t>hold</w:t>
      </w:r>
      <w:r w:rsidR="00E57EF7" w:rsidRPr="003925A7">
        <w:rPr>
          <w:rFonts w:cstheme="minorHAnsi"/>
        </w:rPr>
        <w:t xml:space="preserve"> you captive</w:t>
      </w:r>
      <w:r w:rsidRPr="003925A7">
        <w:rPr>
          <w:rFonts w:cstheme="minorHAnsi"/>
        </w:rPr>
        <w:t>.</w:t>
      </w:r>
      <w:r w:rsidRPr="003925A7">
        <w:rPr>
          <w:rStyle w:val="EndnoteReference"/>
          <w:rFonts w:cstheme="minorHAnsi"/>
        </w:rPr>
        <w:endnoteReference w:id="3"/>
      </w:r>
      <w:r w:rsidR="0026272E" w:rsidRPr="003925A7">
        <w:rPr>
          <w:rFonts w:cstheme="minorHAnsi"/>
        </w:rPr>
        <w:t xml:space="preserve"> </w:t>
      </w:r>
      <w:r w:rsidR="00C01D49" w:rsidRPr="003925A7">
        <w:rPr>
          <w:rFonts w:cstheme="minorHAnsi"/>
        </w:rPr>
        <w:t>In order to reveal</w:t>
      </w:r>
      <w:r w:rsidR="00254EFC" w:rsidRPr="003925A7">
        <w:rPr>
          <w:rFonts w:cstheme="minorHAnsi"/>
        </w:rPr>
        <w:t xml:space="preserve"> </w:t>
      </w:r>
      <w:r w:rsidR="00D2508B" w:rsidRPr="003925A7">
        <w:rPr>
          <w:rFonts w:cstheme="minorHAnsi"/>
        </w:rPr>
        <w:t>His</w:t>
      </w:r>
      <w:r w:rsidR="00E02B79" w:rsidRPr="003925A7">
        <w:rPr>
          <w:rFonts w:cstheme="minorHAnsi"/>
        </w:rPr>
        <w:t xml:space="preserve"> </w:t>
      </w:r>
      <w:r w:rsidR="00EA6D18" w:rsidRPr="003925A7">
        <w:rPr>
          <w:rFonts w:cstheme="minorHAnsi"/>
        </w:rPr>
        <w:t>glory</w:t>
      </w:r>
      <w:bookmarkEnd w:id="6"/>
      <w:r w:rsidR="00FB3282" w:rsidRPr="003925A7">
        <w:rPr>
          <w:rFonts w:cstheme="minorHAnsi"/>
        </w:rPr>
        <w:t>,</w:t>
      </w:r>
      <w:r w:rsidR="00EA6D18" w:rsidRPr="003925A7">
        <w:rPr>
          <w:rFonts w:cstheme="minorHAnsi"/>
        </w:rPr>
        <w:t xml:space="preserve"> you</w:t>
      </w:r>
      <w:r w:rsidR="000158A9" w:rsidRPr="003925A7">
        <w:rPr>
          <w:rFonts w:cstheme="minorHAnsi"/>
        </w:rPr>
        <w:t xml:space="preserve"> will need to</w:t>
      </w:r>
      <w:r w:rsidR="00CB172A" w:rsidRPr="003925A7">
        <w:rPr>
          <w:rFonts w:cstheme="minorHAnsi"/>
        </w:rPr>
        <w:t xml:space="preserve"> co-labor with </w:t>
      </w:r>
      <w:r w:rsidR="00D2508B" w:rsidRPr="003925A7">
        <w:rPr>
          <w:rFonts w:cstheme="minorHAnsi"/>
        </w:rPr>
        <w:t>God</w:t>
      </w:r>
      <w:r w:rsidR="00E02B79" w:rsidRPr="003925A7">
        <w:rPr>
          <w:rFonts w:cstheme="minorHAnsi"/>
        </w:rPr>
        <w:t xml:space="preserve"> </w:t>
      </w:r>
      <w:r w:rsidR="00CB172A" w:rsidRPr="003925A7">
        <w:rPr>
          <w:rFonts w:cstheme="minorHAnsi"/>
        </w:rPr>
        <w:t>to</w:t>
      </w:r>
      <w:r w:rsidR="000158A9" w:rsidRPr="003925A7">
        <w:rPr>
          <w:rFonts w:cstheme="minorHAnsi"/>
        </w:rPr>
        <w:t xml:space="preserve"> ransom</w:t>
      </w:r>
      <w:r w:rsidR="009A68A2" w:rsidRPr="003925A7">
        <w:rPr>
          <w:rFonts w:cstheme="minorHAnsi"/>
        </w:rPr>
        <w:t xml:space="preserve"> the creature that He</w:t>
      </w:r>
      <w:r w:rsidR="00C4077C" w:rsidRPr="003925A7">
        <w:rPr>
          <w:rFonts w:cstheme="minorHAnsi"/>
        </w:rPr>
        <w:t xml:space="preserve"> created,</w:t>
      </w:r>
      <w:r w:rsidR="0026272E" w:rsidRPr="003925A7">
        <w:rPr>
          <w:rFonts w:cstheme="minorHAnsi"/>
        </w:rPr>
        <w:t xml:space="preserve"> which is </w:t>
      </w:r>
      <w:r w:rsidR="00EA6D18" w:rsidRPr="003925A7">
        <w:rPr>
          <w:rFonts w:cstheme="minorHAnsi"/>
        </w:rPr>
        <w:t>y</w:t>
      </w:r>
      <w:r w:rsidR="0026272E" w:rsidRPr="003925A7">
        <w:rPr>
          <w:rFonts w:cstheme="minorHAnsi"/>
        </w:rPr>
        <w:t xml:space="preserve">our True Self. </w:t>
      </w:r>
      <w:r w:rsidR="0032014C" w:rsidRPr="003925A7">
        <w:rPr>
          <w:rFonts w:cstheme="minorHAnsi"/>
        </w:rPr>
        <w:t>Co</w:t>
      </w:r>
      <w:r w:rsidR="00F55197" w:rsidRPr="003925A7">
        <w:rPr>
          <w:rFonts w:cstheme="minorHAnsi"/>
        </w:rPr>
        <w:t>-</w:t>
      </w:r>
      <w:r w:rsidR="0032014C" w:rsidRPr="003925A7">
        <w:rPr>
          <w:rFonts w:cstheme="minorHAnsi"/>
        </w:rPr>
        <w:t>laboring with God</w:t>
      </w:r>
      <w:r w:rsidR="00EA1D6B" w:rsidRPr="003925A7">
        <w:rPr>
          <w:rFonts w:cstheme="minorHAnsi"/>
        </w:rPr>
        <w:t xml:space="preserve"> </w:t>
      </w:r>
      <w:r w:rsidR="0013314F" w:rsidRPr="003925A7">
        <w:rPr>
          <w:rFonts w:cstheme="minorHAnsi"/>
        </w:rPr>
        <w:t xml:space="preserve">in that process </w:t>
      </w:r>
      <w:r w:rsidR="0032014C" w:rsidRPr="003925A7">
        <w:rPr>
          <w:rFonts w:cstheme="minorHAnsi"/>
        </w:rPr>
        <w:t>may</w:t>
      </w:r>
      <w:r w:rsidR="00EA1D6B" w:rsidRPr="003925A7">
        <w:rPr>
          <w:rFonts w:cstheme="minorHAnsi"/>
        </w:rPr>
        <w:t xml:space="preserve"> require much of your resources right now. </w:t>
      </w:r>
      <w:r w:rsidR="009A68A2" w:rsidRPr="003925A7">
        <w:rPr>
          <w:rFonts w:cstheme="minorHAnsi"/>
        </w:rPr>
        <w:t xml:space="preserve">The ransom of your True Self </w:t>
      </w:r>
      <w:r w:rsidR="000158A9" w:rsidRPr="003925A7">
        <w:rPr>
          <w:rFonts w:cstheme="minorHAnsi"/>
        </w:rPr>
        <w:t>cost</w:t>
      </w:r>
      <w:r w:rsidR="006D4C9C" w:rsidRPr="003925A7">
        <w:rPr>
          <w:rFonts w:cstheme="minorHAnsi"/>
        </w:rPr>
        <w:t xml:space="preserve"> Jesus</w:t>
      </w:r>
      <w:r w:rsidR="000158A9" w:rsidRPr="003925A7">
        <w:rPr>
          <w:rFonts w:cstheme="minorHAnsi"/>
        </w:rPr>
        <w:t xml:space="preserve"> </w:t>
      </w:r>
      <w:r w:rsidR="001B2CE3" w:rsidRPr="003925A7">
        <w:rPr>
          <w:rFonts w:cstheme="minorHAnsi"/>
        </w:rPr>
        <w:t>a great deal</w:t>
      </w:r>
      <w:r w:rsidR="00F86CBC" w:rsidRPr="003925A7">
        <w:rPr>
          <w:rFonts w:cstheme="minorHAnsi"/>
        </w:rPr>
        <w:t>, but</w:t>
      </w:r>
      <w:r w:rsidR="001B2CE3" w:rsidRPr="003925A7">
        <w:rPr>
          <w:rFonts w:cstheme="minorHAnsi"/>
        </w:rPr>
        <w:t xml:space="preserve"> Jesus </w:t>
      </w:r>
      <w:r w:rsidR="006D4C9C" w:rsidRPr="003925A7">
        <w:rPr>
          <w:rFonts w:cstheme="minorHAnsi"/>
        </w:rPr>
        <w:t>thought you were worth it.</w:t>
      </w:r>
      <w:r w:rsidR="001B2CE3" w:rsidRPr="003925A7">
        <w:rPr>
          <w:rFonts w:cstheme="minorHAnsi"/>
        </w:rPr>
        <w:t xml:space="preserve"> Do you? Our book, </w:t>
      </w:r>
      <w:r w:rsidR="004B03C7" w:rsidRPr="003925A7">
        <w:rPr>
          <w:rFonts w:cstheme="minorHAnsi"/>
          <w:i/>
        </w:rPr>
        <w:t>Neurosis and Human Growth</w:t>
      </w:r>
      <w:r w:rsidR="001B2CE3" w:rsidRPr="003925A7">
        <w:rPr>
          <w:rFonts w:cstheme="minorHAnsi"/>
        </w:rPr>
        <w:t>,</w:t>
      </w:r>
      <w:r w:rsidR="001B2CE3" w:rsidRPr="003925A7">
        <w:rPr>
          <w:rFonts w:cstheme="minorHAnsi"/>
          <w:i/>
        </w:rPr>
        <w:t xml:space="preserve"> </w:t>
      </w:r>
      <w:r w:rsidR="00CB172A" w:rsidRPr="003925A7">
        <w:rPr>
          <w:rFonts w:cstheme="minorHAnsi"/>
        </w:rPr>
        <w:t>tells us why we often do not think we are worth it</w:t>
      </w:r>
      <w:r w:rsidR="00F86CBC" w:rsidRPr="003925A7">
        <w:rPr>
          <w:rFonts w:cstheme="minorHAnsi"/>
        </w:rPr>
        <w:t>.</w:t>
      </w:r>
      <w:r w:rsidR="003F0039" w:rsidRPr="003925A7">
        <w:rPr>
          <w:rStyle w:val="EndnoteReference"/>
          <w:rFonts w:cstheme="minorHAnsi"/>
        </w:rPr>
        <w:endnoteReference w:id="4"/>
      </w:r>
      <w:r w:rsidR="00F86CBC" w:rsidRPr="003925A7">
        <w:rPr>
          <w:rFonts w:cstheme="minorHAnsi"/>
        </w:rPr>
        <w:t xml:space="preserve"> </w:t>
      </w:r>
      <w:bookmarkStart w:id="7" w:name="_Hlk483131774"/>
      <w:r w:rsidR="00F86CBC" w:rsidRPr="003925A7">
        <w:rPr>
          <w:rFonts w:cstheme="minorHAnsi"/>
        </w:rPr>
        <w:t>So, part</w:t>
      </w:r>
      <w:r w:rsidR="00206998" w:rsidRPr="003925A7">
        <w:rPr>
          <w:rFonts w:cstheme="minorHAnsi"/>
        </w:rPr>
        <w:t xml:space="preserve"> of our</w:t>
      </w:r>
      <w:r w:rsidR="00EA6D18" w:rsidRPr="003925A7">
        <w:rPr>
          <w:rFonts w:cstheme="minorHAnsi"/>
        </w:rPr>
        <w:t xml:space="preserve"> </w:t>
      </w:r>
      <w:r w:rsidR="007E1C3A" w:rsidRPr="003925A7">
        <w:rPr>
          <w:rFonts w:cstheme="minorHAnsi"/>
        </w:rPr>
        <w:t>work</w:t>
      </w:r>
      <w:r w:rsidR="00EA6D18" w:rsidRPr="003925A7">
        <w:rPr>
          <w:rFonts w:cstheme="minorHAnsi"/>
        </w:rPr>
        <w:t xml:space="preserve"> in Karis Fellowships is to</w:t>
      </w:r>
      <w:r w:rsidR="00206998" w:rsidRPr="003925A7">
        <w:rPr>
          <w:rFonts w:cstheme="minorHAnsi"/>
        </w:rPr>
        <w:t xml:space="preserve"> develop a new vision </w:t>
      </w:r>
      <w:r w:rsidR="004F5867" w:rsidRPr="003925A7">
        <w:rPr>
          <w:rFonts w:cstheme="minorHAnsi"/>
        </w:rPr>
        <w:t xml:space="preserve">of </w:t>
      </w:r>
      <w:r w:rsidR="00FD366A" w:rsidRPr="003925A7">
        <w:rPr>
          <w:rFonts w:cstheme="minorHAnsi"/>
        </w:rPr>
        <w:t>ourselves as</w:t>
      </w:r>
      <w:r w:rsidR="00254EFC" w:rsidRPr="003925A7">
        <w:rPr>
          <w:rFonts w:cstheme="minorHAnsi"/>
        </w:rPr>
        <w:t xml:space="preserve"> individuals </w:t>
      </w:r>
      <w:r w:rsidR="00821056" w:rsidRPr="003925A7">
        <w:rPr>
          <w:rFonts w:cstheme="minorHAnsi"/>
        </w:rPr>
        <w:t xml:space="preserve">who are </w:t>
      </w:r>
      <w:r w:rsidR="0033451E" w:rsidRPr="003925A7">
        <w:rPr>
          <w:rFonts w:cstheme="minorHAnsi"/>
        </w:rPr>
        <w:t>of inestimable value to God</w:t>
      </w:r>
      <w:r w:rsidR="00821056" w:rsidRPr="003925A7">
        <w:rPr>
          <w:rFonts w:cstheme="minorHAnsi"/>
        </w:rPr>
        <w:t xml:space="preserve"> and</w:t>
      </w:r>
      <w:r w:rsidR="0033451E" w:rsidRPr="003925A7">
        <w:rPr>
          <w:rFonts w:cstheme="minorHAnsi"/>
        </w:rPr>
        <w:t xml:space="preserve"> </w:t>
      </w:r>
      <w:r w:rsidR="00254EFC" w:rsidRPr="003925A7">
        <w:rPr>
          <w:rFonts w:cstheme="minorHAnsi"/>
        </w:rPr>
        <w:t xml:space="preserve">have </w:t>
      </w:r>
      <w:r w:rsidR="003644F5" w:rsidRPr="003925A7">
        <w:rPr>
          <w:rFonts w:cstheme="minorHAnsi"/>
        </w:rPr>
        <w:t>an</w:t>
      </w:r>
      <w:r w:rsidR="00BC5B20" w:rsidRPr="003925A7">
        <w:rPr>
          <w:rFonts w:cstheme="minorHAnsi"/>
        </w:rPr>
        <w:t xml:space="preserve"> essential mission in this material world.</w:t>
      </w:r>
      <w:r w:rsidR="00420D5C" w:rsidRPr="003925A7">
        <w:rPr>
          <w:rFonts w:cstheme="minorHAnsi"/>
        </w:rPr>
        <w:t xml:space="preserve"> </w:t>
      </w:r>
      <w:bookmarkEnd w:id="7"/>
    </w:p>
    <w:p w14:paraId="10D61D4C" w14:textId="77777777" w:rsidR="00BC5B20" w:rsidRPr="003925A7" w:rsidRDefault="00BC5B20" w:rsidP="008C5CCB">
      <w:pPr>
        <w:spacing w:after="0" w:line="240" w:lineRule="auto"/>
        <w:jc w:val="both"/>
        <w:rPr>
          <w:rFonts w:cstheme="minorHAnsi"/>
        </w:rPr>
      </w:pPr>
    </w:p>
    <w:p w14:paraId="012EA8C8" w14:textId="5A84A5C2" w:rsidR="00C4077C" w:rsidRPr="003925A7" w:rsidRDefault="00206998" w:rsidP="003F0039">
      <w:pPr>
        <w:pStyle w:val="ListParagraph"/>
        <w:numPr>
          <w:ilvl w:val="0"/>
          <w:numId w:val="1"/>
        </w:numPr>
        <w:tabs>
          <w:tab w:val="left" w:pos="357"/>
        </w:tabs>
        <w:spacing w:after="0" w:line="240" w:lineRule="auto"/>
        <w:ind w:left="357" w:hanging="357"/>
        <w:jc w:val="both"/>
        <w:rPr>
          <w:rFonts w:cstheme="minorHAnsi"/>
          <w:b/>
        </w:rPr>
      </w:pPr>
      <w:r w:rsidRPr="003925A7">
        <w:rPr>
          <w:rFonts w:cstheme="minorHAnsi"/>
          <w:b/>
        </w:rPr>
        <w:t xml:space="preserve">The </w:t>
      </w:r>
      <w:r w:rsidR="003B35EC" w:rsidRPr="003925A7">
        <w:rPr>
          <w:rFonts w:cstheme="minorHAnsi"/>
          <w:b/>
        </w:rPr>
        <w:t>Two Paths Flowc</w:t>
      </w:r>
      <w:r w:rsidRPr="003925A7">
        <w:rPr>
          <w:rFonts w:cstheme="minorHAnsi"/>
          <w:b/>
        </w:rPr>
        <w:t>hart</w:t>
      </w:r>
      <w:r w:rsidR="00186009" w:rsidRPr="003925A7">
        <w:rPr>
          <w:rFonts w:cstheme="minorHAnsi"/>
          <w:b/>
        </w:rPr>
        <w:t>—li</w:t>
      </w:r>
      <w:r w:rsidR="00B168F8" w:rsidRPr="003925A7">
        <w:rPr>
          <w:rFonts w:cstheme="minorHAnsi"/>
          <w:b/>
        </w:rPr>
        <w:t>ving in</w:t>
      </w:r>
      <w:r w:rsidR="00CB172A" w:rsidRPr="003925A7">
        <w:rPr>
          <w:rFonts w:cstheme="minorHAnsi"/>
          <w:b/>
        </w:rPr>
        <w:t xml:space="preserve"> love or judgment</w:t>
      </w:r>
      <w:r w:rsidR="009C0433" w:rsidRPr="003925A7">
        <w:rPr>
          <w:rFonts w:cstheme="minorHAnsi"/>
          <w:b/>
        </w:rPr>
        <w:t xml:space="preserve"> </w:t>
      </w:r>
    </w:p>
    <w:p w14:paraId="760DAEA9" w14:textId="6716D980" w:rsidR="00D613E1" w:rsidRPr="003925A7" w:rsidRDefault="00387F84" w:rsidP="003F0039">
      <w:pPr>
        <w:spacing w:after="0" w:line="240" w:lineRule="auto"/>
        <w:ind w:left="360"/>
        <w:jc w:val="both"/>
        <w:rPr>
          <w:rFonts w:cstheme="minorHAnsi"/>
        </w:rPr>
      </w:pPr>
      <w:r w:rsidRPr="003925A7">
        <w:rPr>
          <w:rFonts w:cstheme="minorHAnsi"/>
        </w:rPr>
        <w:t xml:space="preserve">Over </w:t>
      </w:r>
      <w:r w:rsidR="003973DA" w:rsidRPr="003925A7">
        <w:rPr>
          <w:rFonts w:cstheme="minorHAnsi"/>
        </w:rPr>
        <w:t>the</w:t>
      </w:r>
      <w:r w:rsidR="00C4077C" w:rsidRPr="003925A7">
        <w:rPr>
          <w:rFonts w:cstheme="minorHAnsi"/>
        </w:rPr>
        <w:t xml:space="preserve"> next</w:t>
      </w:r>
      <w:r w:rsidR="00A0697E" w:rsidRPr="003925A7">
        <w:rPr>
          <w:rFonts w:cstheme="minorHAnsi"/>
        </w:rPr>
        <w:t xml:space="preserve"> few weeks</w:t>
      </w:r>
      <w:r w:rsidR="003F7735" w:rsidRPr="003925A7">
        <w:rPr>
          <w:rFonts w:cstheme="minorHAnsi"/>
        </w:rPr>
        <w:t>,</w:t>
      </w:r>
      <w:r w:rsidR="00C4077C" w:rsidRPr="003925A7">
        <w:rPr>
          <w:rFonts w:cstheme="minorHAnsi"/>
        </w:rPr>
        <w:t xml:space="preserve"> we will be looking closely</w:t>
      </w:r>
      <w:r w:rsidR="003B35EC" w:rsidRPr="003925A7">
        <w:rPr>
          <w:rFonts w:cstheme="minorHAnsi"/>
        </w:rPr>
        <w:t xml:space="preserve"> at how to use </w:t>
      </w:r>
      <w:r w:rsidR="002A6BC9" w:rsidRPr="003925A7">
        <w:rPr>
          <w:rFonts w:cstheme="minorHAnsi"/>
        </w:rPr>
        <w:t xml:space="preserve">this </w:t>
      </w:r>
      <w:r w:rsidR="003B35EC" w:rsidRPr="003925A7">
        <w:rPr>
          <w:rFonts w:cstheme="minorHAnsi"/>
        </w:rPr>
        <w:t>flowc</w:t>
      </w:r>
      <w:r w:rsidR="00206998" w:rsidRPr="003925A7">
        <w:rPr>
          <w:rFonts w:cstheme="minorHAnsi"/>
        </w:rPr>
        <w:t>hart</w:t>
      </w:r>
      <w:r w:rsidR="00875193" w:rsidRPr="003925A7">
        <w:rPr>
          <w:rFonts w:cstheme="minorHAnsi"/>
        </w:rPr>
        <w:t>.</w:t>
      </w:r>
    </w:p>
    <w:p w14:paraId="05F27778" w14:textId="049C9CFD" w:rsidR="00C4077C" w:rsidRPr="003925A7" w:rsidRDefault="00C4077C">
      <w:pPr>
        <w:spacing w:after="0" w:line="240" w:lineRule="auto"/>
        <w:jc w:val="both"/>
        <w:rPr>
          <w:rFonts w:cstheme="minorHAnsi"/>
        </w:rPr>
      </w:pPr>
    </w:p>
    <w:p w14:paraId="41DDEF2A" w14:textId="2D10BB8F" w:rsidR="00D817BA" w:rsidRPr="003925A7" w:rsidRDefault="00D613E1" w:rsidP="00C87B28">
      <w:pPr>
        <w:pStyle w:val="ListParagraph"/>
        <w:widowControl w:val="0"/>
        <w:numPr>
          <w:ilvl w:val="0"/>
          <w:numId w:val="1"/>
        </w:numPr>
        <w:tabs>
          <w:tab w:val="left" w:pos="357"/>
        </w:tabs>
        <w:spacing w:after="0" w:line="240" w:lineRule="auto"/>
        <w:ind w:left="357" w:hanging="357"/>
        <w:jc w:val="both"/>
        <w:rPr>
          <w:rFonts w:cstheme="minorHAnsi"/>
          <w:b/>
        </w:rPr>
      </w:pPr>
      <w:r w:rsidRPr="003925A7">
        <w:rPr>
          <w:rFonts w:cstheme="minorHAnsi"/>
          <w:b/>
        </w:rPr>
        <w:t xml:space="preserve">The </w:t>
      </w:r>
      <w:r w:rsidR="003144DF" w:rsidRPr="003925A7">
        <w:rPr>
          <w:rFonts w:cstheme="minorHAnsi"/>
          <w:b/>
        </w:rPr>
        <w:t>event or the day of judgment</w:t>
      </w:r>
    </w:p>
    <w:p w14:paraId="237C2BD1" w14:textId="4E2CB463" w:rsidR="00C4077C" w:rsidRPr="003925A7" w:rsidRDefault="00D613E1" w:rsidP="00C87B28">
      <w:pPr>
        <w:widowControl w:val="0"/>
        <w:spacing w:after="0" w:line="240" w:lineRule="auto"/>
        <w:ind w:left="360"/>
        <w:jc w:val="both"/>
        <w:rPr>
          <w:rFonts w:cstheme="minorHAnsi"/>
        </w:rPr>
      </w:pPr>
      <w:bookmarkStart w:id="8" w:name="_Hlk481831884"/>
      <w:r w:rsidRPr="003925A7">
        <w:rPr>
          <w:rFonts w:cstheme="minorHAnsi"/>
        </w:rPr>
        <w:t xml:space="preserve">James </w:t>
      </w:r>
      <w:r w:rsidR="00CA3233" w:rsidRPr="003925A7">
        <w:rPr>
          <w:rFonts w:cstheme="minorHAnsi"/>
        </w:rPr>
        <w:t>refers to</w:t>
      </w:r>
      <w:r w:rsidR="00BC5B20" w:rsidRPr="003925A7">
        <w:rPr>
          <w:rFonts w:cstheme="minorHAnsi"/>
        </w:rPr>
        <w:t xml:space="preserve"> events</w:t>
      </w:r>
      <w:r w:rsidR="00CA3233" w:rsidRPr="003925A7">
        <w:rPr>
          <w:rFonts w:cstheme="minorHAnsi"/>
        </w:rPr>
        <w:t xml:space="preserve"> as </w:t>
      </w:r>
      <w:r w:rsidR="00CA3233" w:rsidRPr="003925A7">
        <w:rPr>
          <w:rFonts w:cstheme="minorHAnsi"/>
          <w:i/>
        </w:rPr>
        <w:t>experiments</w:t>
      </w:r>
      <w:r w:rsidR="007266A4" w:rsidRPr="003925A7">
        <w:rPr>
          <w:rFonts w:cstheme="minorHAnsi"/>
        </w:rPr>
        <w:t>,</w:t>
      </w:r>
      <w:r w:rsidR="00BC5B20" w:rsidRPr="003925A7">
        <w:rPr>
          <w:rFonts w:cstheme="minorHAnsi"/>
        </w:rPr>
        <w:t xml:space="preserve"> and we can also apply John’s phrase, </w:t>
      </w:r>
      <w:r w:rsidR="00BC5B20" w:rsidRPr="003925A7">
        <w:rPr>
          <w:rFonts w:cstheme="minorHAnsi"/>
          <w:i/>
          <w:iCs/>
        </w:rPr>
        <w:t>the</w:t>
      </w:r>
      <w:r w:rsidRPr="003925A7">
        <w:rPr>
          <w:rFonts w:cstheme="minorHAnsi"/>
        </w:rPr>
        <w:t xml:space="preserve"> </w:t>
      </w:r>
      <w:r w:rsidRPr="003925A7">
        <w:rPr>
          <w:rFonts w:cstheme="minorHAnsi"/>
          <w:i/>
        </w:rPr>
        <w:t>day of judgment</w:t>
      </w:r>
      <w:r w:rsidR="00542A5D" w:rsidRPr="003925A7">
        <w:rPr>
          <w:rFonts w:cstheme="minorHAnsi"/>
        </w:rPr>
        <w:t>.</w:t>
      </w:r>
      <w:r w:rsidRPr="003925A7">
        <w:rPr>
          <w:rFonts w:cstheme="minorHAnsi"/>
        </w:rPr>
        <w:t xml:space="preserve"> </w:t>
      </w:r>
      <w:r w:rsidR="00254EFC" w:rsidRPr="003925A7">
        <w:rPr>
          <w:rFonts w:cstheme="minorHAnsi"/>
        </w:rPr>
        <w:t>The purpose of t</w:t>
      </w:r>
      <w:r w:rsidR="00593F8E" w:rsidRPr="003925A7">
        <w:rPr>
          <w:rFonts w:cstheme="minorHAnsi"/>
        </w:rPr>
        <w:t>hese</w:t>
      </w:r>
      <w:r w:rsidR="00254EFC" w:rsidRPr="003925A7">
        <w:rPr>
          <w:rFonts w:cstheme="minorHAnsi"/>
        </w:rPr>
        <w:t xml:space="preserve"> pesky life experiments</w:t>
      </w:r>
      <w:r w:rsidR="00593F8E" w:rsidRPr="003925A7">
        <w:rPr>
          <w:rFonts w:cstheme="minorHAnsi"/>
        </w:rPr>
        <w:t xml:space="preserve"> </w:t>
      </w:r>
      <w:r w:rsidR="007C6555" w:rsidRPr="003925A7">
        <w:rPr>
          <w:rFonts w:cstheme="minorHAnsi"/>
        </w:rPr>
        <w:t>is</w:t>
      </w:r>
      <w:r w:rsidR="00CB172A" w:rsidRPr="003925A7">
        <w:rPr>
          <w:rFonts w:cstheme="minorHAnsi"/>
        </w:rPr>
        <w:t xml:space="preserve"> not </w:t>
      </w:r>
      <w:r w:rsidR="007C6555" w:rsidRPr="003925A7">
        <w:rPr>
          <w:rFonts w:cstheme="minorHAnsi"/>
        </w:rPr>
        <w:t>to condemn or shame us; the purpose of these experiments is</w:t>
      </w:r>
      <w:r w:rsidR="00C4077C" w:rsidRPr="003925A7">
        <w:rPr>
          <w:rFonts w:cstheme="minorHAnsi"/>
        </w:rPr>
        <w:t xml:space="preserve"> </w:t>
      </w:r>
      <w:r w:rsidR="00254EFC" w:rsidRPr="003925A7">
        <w:rPr>
          <w:rFonts w:cstheme="minorHAnsi"/>
        </w:rPr>
        <w:t xml:space="preserve">revelation. Life events examine and reveal the quality of our trust and our trustworthiness. We can welcome these experiments because </w:t>
      </w:r>
      <w:r w:rsidR="003B35EC" w:rsidRPr="003925A7">
        <w:rPr>
          <w:rFonts w:cstheme="minorHAnsi"/>
          <w:i/>
        </w:rPr>
        <w:t>God must</w:t>
      </w:r>
      <w:r w:rsidR="001B2CE3" w:rsidRPr="003925A7">
        <w:rPr>
          <w:rFonts w:cstheme="minorHAnsi"/>
        </w:rPr>
        <w:t xml:space="preserve"> </w:t>
      </w:r>
      <w:r w:rsidR="001B2CE3" w:rsidRPr="003925A7">
        <w:rPr>
          <w:rFonts w:cstheme="minorHAnsi"/>
          <w:i/>
        </w:rPr>
        <w:t>reveal t</w:t>
      </w:r>
      <w:r w:rsidR="003478ED" w:rsidRPr="003925A7">
        <w:rPr>
          <w:rFonts w:cstheme="minorHAnsi"/>
          <w:i/>
        </w:rPr>
        <w:t xml:space="preserve">he problem </w:t>
      </w:r>
      <w:bookmarkEnd w:id="8"/>
      <w:r w:rsidR="003478ED" w:rsidRPr="003925A7">
        <w:rPr>
          <w:rFonts w:cstheme="minorHAnsi"/>
          <w:i/>
        </w:rPr>
        <w:t>before He can heal the problem</w:t>
      </w:r>
      <w:r w:rsidR="001B2CE3" w:rsidRPr="003925A7">
        <w:rPr>
          <w:rFonts w:cstheme="minorHAnsi"/>
        </w:rPr>
        <w:t>.</w:t>
      </w:r>
      <w:r w:rsidR="003B35EC" w:rsidRPr="003925A7">
        <w:rPr>
          <w:rFonts w:cstheme="minorHAnsi"/>
        </w:rPr>
        <w:t xml:space="preserve"> </w:t>
      </w:r>
      <w:r w:rsidR="003B35EC" w:rsidRPr="003925A7">
        <w:rPr>
          <w:rFonts w:cstheme="minorHAnsi"/>
          <w:i/>
        </w:rPr>
        <w:t>(Repeat)</w:t>
      </w:r>
      <w:r w:rsidR="003B35EC" w:rsidRPr="003925A7">
        <w:rPr>
          <w:rFonts w:cstheme="minorHAnsi"/>
        </w:rPr>
        <w:t xml:space="preserve"> </w:t>
      </w:r>
      <w:r w:rsidR="003C184A" w:rsidRPr="003925A7">
        <w:rPr>
          <w:rFonts w:cstheme="minorHAnsi"/>
        </w:rPr>
        <w:t>And w</w:t>
      </w:r>
      <w:r w:rsidR="00254EFC" w:rsidRPr="003925A7">
        <w:rPr>
          <w:rFonts w:cstheme="minorHAnsi"/>
        </w:rPr>
        <w:t xml:space="preserve">e want to </w:t>
      </w:r>
      <w:r w:rsidR="0033451E" w:rsidRPr="003925A7">
        <w:rPr>
          <w:rFonts w:cstheme="minorHAnsi"/>
        </w:rPr>
        <w:t>heal</w:t>
      </w:r>
      <w:r w:rsidR="00254EFC" w:rsidRPr="003925A7">
        <w:rPr>
          <w:rFonts w:cstheme="minorHAnsi"/>
        </w:rPr>
        <w:t xml:space="preserve">. </w:t>
      </w:r>
    </w:p>
    <w:p w14:paraId="7D1449C9" w14:textId="749EB595" w:rsidR="00EB4611" w:rsidRPr="003925A7" w:rsidRDefault="00EB4611" w:rsidP="008C5CCB">
      <w:pPr>
        <w:spacing w:after="0" w:line="240" w:lineRule="auto"/>
        <w:jc w:val="both"/>
        <w:rPr>
          <w:rFonts w:cstheme="minorHAnsi"/>
        </w:rPr>
      </w:pPr>
    </w:p>
    <w:p w14:paraId="235F0F33" w14:textId="6F7E6C84" w:rsidR="00253D6C" w:rsidRPr="003925A7" w:rsidRDefault="003973DA" w:rsidP="003F0039">
      <w:pPr>
        <w:pStyle w:val="ListParagraph"/>
        <w:numPr>
          <w:ilvl w:val="0"/>
          <w:numId w:val="1"/>
        </w:numPr>
        <w:tabs>
          <w:tab w:val="left" w:pos="357"/>
        </w:tabs>
        <w:spacing w:after="0" w:line="240" w:lineRule="auto"/>
        <w:ind w:left="357" w:hanging="357"/>
        <w:jc w:val="both"/>
        <w:rPr>
          <w:rFonts w:cstheme="minorHAnsi"/>
          <w:b/>
        </w:rPr>
      </w:pPr>
      <w:r w:rsidRPr="003925A7">
        <w:rPr>
          <w:rFonts w:cstheme="minorHAnsi"/>
          <w:b/>
        </w:rPr>
        <w:t>Feelings</w:t>
      </w:r>
      <w:r w:rsidR="00C4077C" w:rsidRPr="003925A7">
        <w:rPr>
          <w:rFonts w:cstheme="minorHAnsi"/>
          <w:b/>
        </w:rPr>
        <w:t xml:space="preserve"> are not mea</w:t>
      </w:r>
      <w:r w:rsidR="00CB172A" w:rsidRPr="003925A7">
        <w:rPr>
          <w:rFonts w:cstheme="minorHAnsi"/>
          <w:b/>
        </w:rPr>
        <w:t>nt to be our primary motivators</w:t>
      </w:r>
      <w:r w:rsidR="00C4077C" w:rsidRPr="003925A7">
        <w:rPr>
          <w:rFonts w:cstheme="minorHAnsi"/>
          <w:b/>
        </w:rPr>
        <w:t xml:space="preserve"> </w:t>
      </w:r>
    </w:p>
    <w:p w14:paraId="10D6DECA" w14:textId="4413CE59" w:rsidR="00643CE1" w:rsidRPr="003925A7" w:rsidRDefault="003973DA" w:rsidP="003F0039">
      <w:pPr>
        <w:spacing w:after="0" w:line="240" w:lineRule="auto"/>
        <w:ind w:left="360"/>
        <w:jc w:val="both"/>
        <w:rPr>
          <w:rFonts w:cstheme="minorHAnsi"/>
        </w:rPr>
      </w:pPr>
      <w:r w:rsidRPr="003925A7">
        <w:rPr>
          <w:rFonts w:cstheme="minorHAnsi"/>
        </w:rPr>
        <w:t>Feelings are just feelings. They</w:t>
      </w:r>
      <w:r w:rsidR="00C4077C" w:rsidRPr="003925A7">
        <w:rPr>
          <w:rFonts w:cstheme="minorHAnsi"/>
        </w:rPr>
        <w:t xml:space="preserve"> are untrustworthy guides for </w:t>
      </w:r>
      <w:r w:rsidR="0032755E" w:rsidRPr="003925A7">
        <w:rPr>
          <w:rFonts w:cstheme="minorHAnsi"/>
        </w:rPr>
        <w:t>knowing what is good and evil.</w:t>
      </w:r>
      <w:r w:rsidR="00875193" w:rsidRPr="003925A7">
        <w:rPr>
          <w:rFonts w:cstheme="minorHAnsi"/>
        </w:rPr>
        <w:t xml:space="preserve"> </w:t>
      </w:r>
      <w:r w:rsidR="00387F84" w:rsidRPr="003925A7">
        <w:rPr>
          <w:rFonts w:cstheme="minorHAnsi"/>
        </w:rPr>
        <w:t xml:space="preserve">We </w:t>
      </w:r>
      <w:r w:rsidR="00C4077C" w:rsidRPr="003925A7">
        <w:rPr>
          <w:rFonts w:cstheme="minorHAnsi"/>
        </w:rPr>
        <w:t>know this because the same event can affect people in diffe</w:t>
      </w:r>
      <w:r w:rsidR="00875193" w:rsidRPr="003925A7">
        <w:rPr>
          <w:rFonts w:cstheme="minorHAnsi"/>
        </w:rPr>
        <w:t xml:space="preserve">rent ways. </w:t>
      </w:r>
      <w:r w:rsidR="004C076E" w:rsidRPr="003925A7">
        <w:rPr>
          <w:rFonts w:cstheme="minorHAnsi"/>
        </w:rPr>
        <w:t xml:space="preserve">Some </w:t>
      </w:r>
      <w:r w:rsidR="007C6555" w:rsidRPr="003925A7">
        <w:rPr>
          <w:rFonts w:cstheme="minorHAnsi"/>
        </w:rPr>
        <w:t xml:space="preserve">will judge </w:t>
      </w:r>
      <w:r w:rsidR="004C076E" w:rsidRPr="003925A7">
        <w:rPr>
          <w:rFonts w:cstheme="minorHAnsi"/>
        </w:rPr>
        <w:t>an</w:t>
      </w:r>
      <w:r w:rsidR="00637716" w:rsidRPr="003925A7">
        <w:rPr>
          <w:rFonts w:cstheme="minorHAnsi"/>
        </w:rPr>
        <w:t xml:space="preserve"> event a</w:t>
      </w:r>
      <w:r w:rsidR="00C4077C" w:rsidRPr="003925A7">
        <w:rPr>
          <w:rFonts w:cstheme="minorHAnsi"/>
        </w:rPr>
        <w:t>s good</w:t>
      </w:r>
      <w:r w:rsidR="00142FBC" w:rsidRPr="003925A7">
        <w:rPr>
          <w:rFonts w:cstheme="minorHAnsi"/>
        </w:rPr>
        <w:t>,</w:t>
      </w:r>
      <w:r w:rsidR="00C4077C" w:rsidRPr="003925A7">
        <w:rPr>
          <w:rFonts w:cstheme="minorHAnsi"/>
        </w:rPr>
        <w:t xml:space="preserve"> </w:t>
      </w:r>
      <w:r w:rsidR="004C076E" w:rsidRPr="003925A7">
        <w:rPr>
          <w:rFonts w:cstheme="minorHAnsi"/>
        </w:rPr>
        <w:t xml:space="preserve">and others will </w:t>
      </w:r>
      <w:r w:rsidR="00B92AF0" w:rsidRPr="003925A7">
        <w:rPr>
          <w:rFonts w:cstheme="minorHAnsi"/>
        </w:rPr>
        <w:t>judge</w:t>
      </w:r>
      <w:r w:rsidR="00EE59C3" w:rsidRPr="003925A7">
        <w:rPr>
          <w:rFonts w:cstheme="minorHAnsi"/>
        </w:rPr>
        <w:t xml:space="preserve"> </w:t>
      </w:r>
      <w:r w:rsidR="007C6555" w:rsidRPr="003925A7">
        <w:rPr>
          <w:rFonts w:cstheme="minorHAnsi"/>
        </w:rPr>
        <w:t>the same event</w:t>
      </w:r>
      <w:r w:rsidR="00875193" w:rsidRPr="003925A7">
        <w:rPr>
          <w:rFonts w:cstheme="minorHAnsi"/>
        </w:rPr>
        <w:t xml:space="preserve"> as evil.</w:t>
      </w:r>
      <w:r w:rsidR="00637716" w:rsidRPr="003925A7">
        <w:rPr>
          <w:rFonts w:cstheme="minorHAnsi"/>
        </w:rPr>
        <w:t xml:space="preserve"> Nancy has</w:t>
      </w:r>
      <w:r w:rsidR="00C4077C" w:rsidRPr="003925A7">
        <w:rPr>
          <w:rFonts w:cstheme="minorHAnsi"/>
        </w:rPr>
        <w:t xml:space="preserve"> seen people completely change their own evaluation of an event</w:t>
      </w:r>
      <w:r w:rsidR="00875193" w:rsidRPr="003925A7">
        <w:rPr>
          <w:rFonts w:cstheme="minorHAnsi"/>
        </w:rPr>
        <w:t xml:space="preserve"> after</w:t>
      </w:r>
      <w:r w:rsidR="003478ED" w:rsidRPr="003925A7">
        <w:rPr>
          <w:rFonts w:cstheme="minorHAnsi"/>
        </w:rPr>
        <w:t xml:space="preserve"> a brief discussion</w:t>
      </w:r>
      <w:r w:rsidR="00875193" w:rsidRPr="003925A7">
        <w:rPr>
          <w:rFonts w:cstheme="minorHAnsi"/>
        </w:rPr>
        <w:t xml:space="preserve"> </w:t>
      </w:r>
      <w:r w:rsidR="00BC5B20" w:rsidRPr="003925A7">
        <w:rPr>
          <w:rFonts w:cstheme="minorHAnsi"/>
        </w:rPr>
        <w:t xml:space="preserve">or after </w:t>
      </w:r>
      <w:r w:rsidR="00875193" w:rsidRPr="003925A7">
        <w:rPr>
          <w:rFonts w:cstheme="minorHAnsi"/>
        </w:rPr>
        <w:t xml:space="preserve">doing some healing work. It seems like a miracle. </w:t>
      </w:r>
      <w:r w:rsidR="00643CE1" w:rsidRPr="003925A7">
        <w:rPr>
          <w:rFonts w:cstheme="minorHAnsi"/>
        </w:rPr>
        <w:t>What twenty minutes ago felt so</w:t>
      </w:r>
      <w:r w:rsidR="00C4077C" w:rsidRPr="003925A7">
        <w:rPr>
          <w:rFonts w:cstheme="minorHAnsi"/>
        </w:rPr>
        <w:t xml:space="preserve"> evil now </w:t>
      </w:r>
      <w:r w:rsidR="00BC5B20" w:rsidRPr="003925A7">
        <w:rPr>
          <w:rFonts w:cstheme="minorHAnsi"/>
        </w:rPr>
        <w:t>feels good</w:t>
      </w:r>
      <w:r w:rsidR="00387F84" w:rsidRPr="003925A7">
        <w:rPr>
          <w:rFonts w:cstheme="minorHAnsi"/>
        </w:rPr>
        <w:t xml:space="preserve"> to that same person</w:t>
      </w:r>
      <w:r w:rsidR="00771F16" w:rsidRPr="003925A7">
        <w:rPr>
          <w:rFonts w:cstheme="minorHAnsi"/>
        </w:rPr>
        <w:t>.</w:t>
      </w:r>
      <w:r w:rsidR="00C4077C" w:rsidRPr="003925A7">
        <w:rPr>
          <w:rFonts w:cstheme="minorHAnsi"/>
        </w:rPr>
        <w:t xml:space="preserve"> </w:t>
      </w:r>
    </w:p>
    <w:p w14:paraId="1E2D94E5" w14:textId="77777777" w:rsidR="00253D6C" w:rsidRPr="003925A7" w:rsidRDefault="00253D6C">
      <w:pPr>
        <w:spacing w:after="0" w:line="240" w:lineRule="auto"/>
        <w:jc w:val="both"/>
        <w:rPr>
          <w:rFonts w:cstheme="minorHAnsi"/>
        </w:rPr>
      </w:pPr>
    </w:p>
    <w:p w14:paraId="55B5E0CB" w14:textId="50ADB4F8" w:rsidR="00253D6C" w:rsidRPr="003925A7" w:rsidRDefault="00AE2928">
      <w:pPr>
        <w:pStyle w:val="ListParagraph"/>
        <w:numPr>
          <w:ilvl w:val="0"/>
          <w:numId w:val="1"/>
        </w:numPr>
        <w:tabs>
          <w:tab w:val="left" w:pos="357"/>
        </w:tabs>
        <w:spacing w:after="0" w:line="240" w:lineRule="auto"/>
        <w:ind w:left="357" w:hanging="357"/>
        <w:jc w:val="both"/>
        <w:rPr>
          <w:rFonts w:cstheme="minorHAnsi"/>
          <w:b/>
        </w:rPr>
      </w:pPr>
      <w:r w:rsidRPr="003925A7">
        <w:rPr>
          <w:rFonts w:cstheme="minorHAnsi"/>
          <w:b/>
        </w:rPr>
        <w:t>The fear of d</w:t>
      </w:r>
      <w:r w:rsidR="00253D6C" w:rsidRPr="003925A7">
        <w:rPr>
          <w:rFonts w:cstheme="minorHAnsi"/>
          <w:b/>
        </w:rPr>
        <w:t>eath is t</w:t>
      </w:r>
      <w:r w:rsidR="00CB172A" w:rsidRPr="003925A7">
        <w:rPr>
          <w:rFonts w:cstheme="minorHAnsi"/>
          <w:b/>
        </w:rPr>
        <w:t>he source of all unhealthy fear</w:t>
      </w:r>
    </w:p>
    <w:p w14:paraId="3D7DB027" w14:textId="69812537" w:rsidR="00253D6C" w:rsidRPr="003925A7" w:rsidRDefault="00BC5B20" w:rsidP="000231D0">
      <w:pPr>
        <w:spacing w:after="0" w:line="240" w:lineRule="auto"/>
        <w:ind w:left="357"/>
        <w:jc w:val="both"/>
        <w:rPr>
          <w:rFonts w:cstheme="minorHAnsi"/>
        </w:rPr>
      </w:pPr>
      <w:r w:rsidRPr="003925A7">
        <w:rPr>
          <w:rFonts w:cstheme="minorHAnsi"/>
        </w:rPr>
        <w:t xml:space="preserve">All living things react to </w:t>
      </w:r>
      <w:r w:rsidR="009046D5" w:rsidRPr="003925A7">
        <w:rPr>
          <w:rFonts w:cstheme="minorHAnsi"/>
        </w:rPr>
        <w:t xml:space="preserve">the </w:t>
      </w:r>
      <w:r w:rsidRPr="003925A7">
        <w:rPr>
          <w:rFonts w:cstheme="minorHAnsi"/>
        </w:rPr>
        <w:t>environment.</w:t>
      </w:r>
      <w:r w:rsidR="003B35EC" w:rsidRPr="003925A7">
        <w:rPr>
          <w:rFonts w:cstheme="minorHAnsi"/>
        </w:rPr>
        <w:t xml:space="preserve"> </w:t>
      </w:r>
      <w:r w:rsidR="00F26124" w:rsidRPr="003925A7">
        <w:rPr>
          <w:rFonts w:cstheme="minorHAnsi"/>
        </w:rPr>
        <w:t>If your environment presents a threat, you will react. These</w:t>
      </w:r>
      <w:r w:rsidR="003B35EC" w:rsidRPr="003925A7">
        <w:rPr>
          <w:rFonts w:cstheme="minorHAnsi"/>
        </w:rPr>
        <w:t xml:space="preserve"> reactions often spring </w:t>
      </w:r>
      <w:r w:rsidR="00F26124" w:rsidRPr="003925A7">
        <w:rPr>
          <w:rFonts w:cstheme="minorHAnsi"/>
        </w:rPr>
        <w:t xml:space="preserve">from the </w:t>
      </w:r>
      <w:r w:rsidR="003B35EC" w:rsidRPr="003925A7">
        <w:rPr>
          <w:rFonts w:cstheme="minorHAnsi"/>
        </w:rPr>
        <w:t>fear</w:t>
      </w:r>
      <w:r w:rsidR="00F26124" w:rsidRPr="003925A7">
        <w:rPr>
          <w:rFonts w:cstheme="minorHAnsi"/>
        </w:rPr>
        <w:t xml:space="preserve"> of losing your</w:t>
      </w:r>
      <w:r w:rsidR="007C6555" w:rsidRPr="003925A7">
        <w:rPr>
          <w:rFonts w:cstheme="minorHAnsi"/>
        </w:rPr>
        <w:t xml:space="preserve"> idealized</w:t>
      </w:r>
      <w:r w:rsidR="00F26124" w:rsidRPr="003925A7">
        <w:rPr>
          <w:rFonts w:cstheme="minorHAnsi"/>
        </w:rPr>
        <w:t xml:space="preserve"> lif</w:t>
      </w:r>
      <w:r w:rsidR="007C6555" w:rsidRPr="003925A7">
        <w:rPr>
          <w:rFonts w:cstheme="minorHAnsi"/>
        </w:rPr>
        <w:t xml:space="preserve">e. </w:t>
      </w:r>
      <w:r w:rsidR="003F7735" w:rsidRPr="003925A7">
        <w:rPr>
          <w:rFonts w:cstheme="minorHAnsi"/>
        </w:rPr>
        <w:t>This</w:t>
      </w:r>
      <w:r w:rsidR="007C6555" w:rsidRPr="003925A7">
        <w:rPr>
          <w:rFonts w:cstheme="minorHAnsi"/>
        </w:rPr>
        <w:t xml:space="preserve"> </w:t>
      </w:r>
      <w:r w:rsidR="00CA3233" w:rsidRPr="003925A7">
        <w:rPr>
          <w:rFonts w:cstheme="minorHAnsi"/>
        </w:rPr>
        <w:t xml:space="preserve">fear </w:t>
      </w:r>
      <w:r w:rsidR="007C6555" w:rsidRPr="003925A7">
        <w:rPr>
          <w:rFonts w:cstheme="minorHAnsi"/>
        </w:rPr>
        <w:t xml:space="preserve">is </w:t>
      </w:r>
      <w:r w:rsidR="00F26124" w:rsidRPr="003925A7">
        <w:rPr>
          <w:rFonts w:cstheme="minorHAnsi"/>
        </w:rPr>
        <w:t>the fear of death. The author of Hebrews writes</w:t>
      </w:r>
      <w:r w:rsidR="005C509A" w:rsidRPr="003925A7">
        <w:rPr>
          <w:rFonts w:cstheme="minorHAnsi"/>
        </w:rPr>
        <w:t xml:space="preserve"> that</w:t>
      </w:r>
      <w:r w:rsidR="007C24E3" w:rsidRPr="003925A7">
        <w:rPr>
          <w:rFonts w:cstheme="minorHAnsi"/>
        </w:rPr>
        <w:t>,</w:t>
      </w:r>
      <w:r w:rsidR="003A1BD8" w:rsidRPr="003925A7">
        <w:rPr>
          <w:rFonts w:cstheme="minorHAnsi"/>
        </w:rPr>
        <w:t xml:space="preserve"> without Jesus</w:t>
      </w:r>
      <w:r w:rsidR="007C24E3" w:rsidRPr="003925A7">
        <w:rPr>
          <w:rFonts w:cstheme="minorHAnsi"/>
        </w:rPr>
        <w:t>,</w:t>
      </w:r>
      <w:r w:rsidR="003A1BD8" w:rsidRPr="003925A7">
        <w:rPr>
          <w:rFonts w:cstheme="minorHAnsi"/>
        </w:rPr>
        <w:t xml:space="preserve"> all</w:t>
      </w:r>
      <w:r w:rsidR="00F26124" w:rsidRPr="003925A7">
        <w:rPr>
          <w:rFonts w:cstheme="minorHAnsi"/>
        </w:rPr>
        <w:t xml:space="preserve"> human creatures</w:t>
      </w:r>
      <w:r w:rsidR="003A1BD8" w:rsidRPr="003925A7">
        <w:rPr>
          <w:rFonts w:cstheme="minorHAnsi"/>
        </w:rPr>
        <w:t xml:space="preserve"> are</w:t>
      </w:r>
      <w:r w:rsidR="00F26124" w:rsidRPr="003925A7">
        <w:rPr>
          <w:rFonts w:cstheme="minorHAnsi"/>
        </w:rPr>
        <w:t xml:space="preserve"> enslaved to </w:t>
      </w:r>
      <w:r w:rsidR="000558E8" w:rsidRPr="003925A7">
        <w:rPr>
          <w:rFonts w:cstheme="minorHAnsi"/>
        </w:rPr>
        <w:t>the fear of death</w:t>
      </w:r>
      <w:r w:rsidR="00F26124" w:rsidRPr="003925A7">
        <w:rPr>
          <w:rFonts w:cstheme="minorHAnsi"/>
        </w:rPr>
        <w:t xml:space="preserve"> </w:t>
      </w:r>
      <w:r w:rsidR="003A1BD8" w:rsidRPr="003925A7">
        <w:rPr>
          <w:rFonts w:cstheme="minorHAnsi"/>
        </w:rPr>
        <w:t>throughout their</w:t>
      </w:r>
      <w:r w:rsidR="00D44BA1" w:rsidRPr="003925A7">
        <w:rPr>
          <w:rFonts w:cstheme="minorHAnsi"/>
        </w:rPr>
        <w:t xml:space="preserve"> </w:t>
      </w:r>
      <w:r w:rsidR="003A1BD8" w:rsidRPr="003925A7">
        <w:rPr>
          <w:rFonts w:cstheme="minorHAnsi"/>
        </w:rPr>
        <w:t xml:space="preserve">lives. </w:t>
      </w:r>
      <w:bookmarkStart w:id="9" w:name="_Hlk481685697"/>
      <w:r w:rsidR="00A27038" w:rsidRPr="003925A7">
        <w:rPr>
          <w:rFonts w:cstheme="minorHAnsi"/>
        </w:rPr>
        <w:t xml:space="preserve">The fear of death, and the compelling need to escape that fear, is like a black hole that sucks all the energy and delight from our lives. </w:t>
      </w:r>
      <w:r w:rsidR="00F26124" w:rsidRPr="003925A7">
        <w:rPr>
          <w:rFonts w:cstheme="minorHAnsi"/>
        </w:rPr>
        <w:t xml:space="preserve">Let’s look at </w:t>
      </w:r>
      <w:r w:rsidR="00F26124" w:rsidRPr="003925A7">
        <w:rPr>
          <w:rFonts w:cstheme="minorHAnsi"/>
          <w:b/>
        </w:rPr>
        <w:t>Hebrews 2:14</w:t>
      </w:r>
      <w:r w:rsidR="00420D5C" w:rsidRPr="003925A7">
        <w:rPr>
          <w:rFonts w:cstheme="minorHAnsi"/>
          <w:b/>
        </w:rPr>
        <w:t>–</w:t>
      </w:r>
      <w:r w:rsidR="00F26124" w:rsidRPr="003925A7">
        <w:rPr>
          <w:rFonts w:cstheme="minorHAnsi"/>
          <w:b/>
        </w:rPr>
        <w:t>15</w:t>
      </w:r>
      <w:r w:rsidR="00F26124" w:rsidRPr="003925A7">
        <w:rPr>
          <w:rFonts w:cstheme="minorHAnsi"/>
        </w:rPr>
        <w:t xml:space="preserve"> in</w:t>
      </w:r>
      <w:r w:rsidR="00E566B7" w:rsidRPr="003925A7">
        <w:rPr>
          <w:rFonts w:cstheme="minorHAnsi"/>
        </w:rPr>
        <w:t xml:space="preserve"> Nancy’s translation</w:t>
      </w:r>
      <w:bookmarkEnd w:id="9"/>
      <w:r w:rsidR="00F26124" w:rsidRPr="003925A7">
        <w:rPr>
          <w:rFonts w:cstheme="minorHAnsi"/>
        </w:rPr>
        <w:t>.</w:t>
      </w:r>
    </w:p>
    <w:p w14:paraId="0609D5FD" w14:textId="77777777" w:rsidR="0021367F" w:rsidRPr="003925A7" w:rsidRDefault="0021367F">
      <w:pPr>
        <w:spacing w:after="0" w:line="240" w:lineRule="auto"/>
        <w:jc w:val="both"/>
        <w:rPr>
          <w:rFonts w:cstheme="minorHAnsi"/>
        </w:rPr>
      </w:pPr>
    </w:p>
    <w:p w14:paraId="3C2A011A" w14:textId="1E12DDA9" w:rsidR="00387F84" w:rsidRPr="003925A7" w:rsidRDefault="00387F84">
      <w:pPr>
        <w:spacing w:after="0" w:line="240" w:lineRule="auto"/>
        <w:ind w:left="1077" w:right="720"/>
        <w:jc w:val="both"/>
        <w:rPr>
          <w:rFonts w:cstheme="minorHAnsi"/>
        </w:rPr>
      </w:pPr>
      <w:bookmarkStart w:id="10" w:name="40"/>
      <w:bookmarkEnd w:id="10"/>
      <w:r w:rsidRPr="003925A7">
        <w:rPr>
          <w:rFonts w:cstheme="minorHAnsi"/>
          <w:bCs/>
          <w:vertAlign w:val="superscript"/>
        </w:rPr>
        <w:t>14</w:t>
      </w:r>
      <w:r w:rsidRPr="003925A7">
        <w:rPr>
          <w:rFonts w:cstheme="minorHAnsi"/>
        </w:rPr>
        <w:t>Therefore, since the children share in flesh and blood, Jesus Himself likewise also shared the same limitations so that through death He might render powerless the one who had the power of death, that is, the devil</w:t>
      </w:r>
      <w:r w:rsidR="00A27038" w:rsidRPr="003925A7">
        <w:rPr>
          <w:rFonts w:cstheme="minorHAnsi"/>
        </w:rPr>
        <w:t xml:space="preserve"> or </w:t>
      </w:r>
      <w:r w:rsidR="00677E4E" w:rsidRPr="003925A7">
        <w:rPr>
          <w:rFonts w:cstheme="minorHAnsi"/>
        </w:rPr>
        <w:t>accuser</w:t>
      </w:r>
      <w:r w:rsidRPr="003925A7">
        <w:rPr>
          <w:rFonts w:cstheme="minorHAnsi"/>
        </w:rPr>
        <w:t xml:space="preserve">, </w:t>
      </w:r>
      <w:r w:rsidRPr="003925A7">
        <w:rPr>
          <w:rFonts w:cstheme="minorHAnsi"/>
          <w:vertAlign w:val="superscript"/>
        </w:rPr>
        <w:t>15</w:t>
      </w:r>
      <w:r w:rsidRPr="003925A7">
        <w:rPr>
          <w:rFonts w:cstheme="minorHAnsi"/>
        </w:rPr>
        <w:t xml:space="preserve">and might liberate those who have been enslaved </w:t>
      </w:r>
      <w:proofErr w:type="gramStart"/>
      <w:r w:rsidRPr="003925A7">
        <w:rPr>
          <w:rFonts w:cstheme="minorHAnsi"/>
        </w:rPr>
        <w:t>all of</w:t>
      </w:r>
      <w:proofErr w:type="gramEnd"/>
      <w:r w:rsidRPr="003925A7">
        <w:rPr>
          <w:rFonts w:cstheme="minorHAnsi"/>
        </w:rPr>
        <w:t xml:space="preserve"> their lives because of their fear of death. </w:t>
      </w:r>
    </w:p>
    <w:p w14:paraId="54975030" w14:textId="77777777" w:rsidR="00387F84" w:rsidRPr="003925A7" w:rsidRDefault="00387F84">
      <w:pPr>
        <w:spacing w:after="0" w:line="240" w:lineRule="auto"/>
        <w:jc w:val="both"/>
        <w:rPr>
          <w:rFonts w:cstheme="minorHAnsi"/>
        </w:rPr>
      </w:pPr>
    </w:p>
    <w:p w14:paraId="128F42AF" w14:textId="77777777" w:rsidR="00AB513A" w:rsidRPr="003925A7" w:rsidRDefault="00AB513A">
      <w:pPr>
        <w:spacing w:after="0" w:line="240" w:lineRule="auto"/>
        <w:ind w:left="360"/>
        <w:jc w:val="both"/>
        <w:rPr>
          <w:rFonts w:cstheme="minorHAnsi"/>
        </w:rPr>
      </w:pPr>
      <w:r w:rsidRPr="003925A7">
        <w:rPr>
          <w:rFonts w:cstheme="minorHAnsi"/>
        </w:rPr>
        <w:t>Take a deep breath.</w:t>
      </w:r>
    </w:p>
    <w:p w14:paraId="13F57985" w14:textId="77777777" w:rsidR="00A27038" w:rsidRPr="003925A7" w:rsidRDefault="00A27038">
      <w:pPr>
        <w:spacing w:after="0" w:line="240" w:lineRule="auto"/>
        <w:ind w:left="360"/>
        <w:jc w:val="both"/>
        <w:rPr>
          <w:rFonts w:cstheme="minorHAnsi"/>
        </w:rPr>
      </w:pPr>
    </w:p>
    <w:p w14:paraId="67E98DC3" w14:textId="62E5AB36" w:rsidR="00C4077C" w:rsidRPr="003925A7" w:rsidRDefault="00805FEE">
      <w:pPr>
        <w:spacing w:after="0" w:line="240" w:lineRule="auto"/>
        <w:ind w:left="360"/>
        <w:jc w:val="both"/>
        <w:rPr>
          <w:rFonts w:cstheme="minorHAnsi"/>
        </w:rPr>
      </w:pPr>
      <w:r w:rsidRPr="003925A7">
        <w:rPr>
          <w:rFonts w:cstheme="minorHAnsi"/>
        </w:rPr>
        <w:t>When</w:t>
      </w:r>
      <w:r w:rsidR="00A27038" w:rsidRPr="003925A7">
        <w:rPr>
          <w:rFonts w:cstheme="minorHAnsi"/>
        </w:rPr>
        <w:t xml:space="preserve"> </w:t>
      </w:r>
      <w:r w:rsidRPr="003925A7">
        <w:rPr>
          <w:rFonts w:cstheme="minorHAnsi"/>
        </w:rPr>
        <w:t>our search for glory is endangered</w:t>
      </w:r>
      <w:r w:rsidR="002F2C56" w:rsidRPr="003925A7">
        <w:rPr>
          <w:rFonts w:cstheme="minorHAnsi"/>
        </w:rPr>
        <w:t>,</w:t>
      </w:r>
      <w:r w:rsidRPr="003925A7">
        <w:rPr>
          <w:rFonts w:cstheme="minorHAnsi"/>
        </w:rPr>
        <w:t xml:space="preserve"> we </w:t>
      </w:r>
      <w:r w:rsidR="000B0DE8" w:rsidRPr="003925A7">
        <w:rPr>
          <w:rFonts w:cstheme="minorHAnsi"/>
        </w:rPr>
        <w:t>experience intense feelings</w:t>
      </w:r>
      <w:r w:rsidRPr="003925A7">
        <w:rPr>
          <w:rFonts w:cstheme="minorHAnsi"/>
        </w:rPr>
        <w:t xml:space="preserve"> </w:t>
      </w:r>
      <w:r w:rsidR="009A68A2" w:rsidRPr="003925A7">
        <w:rPr>
          <w:rFonts w:cstheme="minorHAnsi"/>
        </w:rPr>
        <w:t>of frustration and threat</w:t>
      </w:r>
      <w:r w:rsidR="007C24E3" w:rsidRPr="003925A7">
        <w:rPr>
          <w:rFonts w:cstheme="minorHAnsi"/>
        </w:rPr>
        <w:t xml:space="preserve">; when </w:t>
      </w:r>
      <w:r w:rsidRPr="003925A7">
        <w:rPr>
          <w:rFonts w:cstheme="minorHAnsi"/>
        </w:rPr>
        <w:t>we imagine that we</w:t>
      </w:r>
      <w:r w:rsidR="00F252A1" w:rsidRPr="003925A7">
        <w:rPr>
          <w:rFonts w:cstheme="minorHAnsi"/>
        </w:rPr>
        <w:t xml:space="preserve"> have escaped our fear and are on our way to an idealized glory</w:t>
      </w:r>
      <w:r w:rsidR="002F2C56" w:rsidRPr="003925A7">
        <w:rPr>
          <w:rFonts w:cstheme="minorHAnsi"/>
        </w:rPr>
        <w:t>,</w:t>
      </w:r>
      <w:r w:rsidR="003F316F" w:rsidRPr="003925A7">
        <w:rPr>
          <w:rFonts w:cstheme="minorHAnsi"/>
        </w:rPr>
        <w:t xml:space="preserve"> we</w:t>
      </w:r>
      <w:r w:rsidR="00F252A1" w:rsidRPr="003925A7">
        <w:rPr>
          <w:rFonts w:cstheme="minorHAnsi"/>
        </w:rPr>
        <w:t xml:space="preserve"> feel euphoric.</w:t>
      </w:r>
      <w:r w:rsidR="00875193" w:rsidRPr="003925A7">
        <w:rPr>
          <w:rFonts w:cstheme="minorHAnsi"/>
        </w:rPr>
        <w:t xml:space="preserve"> </w:t>
      </w:r>
      <w:r w:rsidR="00F252A1" w:rsidRPr="003925A7">
        <w:rPr>
          <w:rFonts w:cstheme="minorHAnsi"/>
        </w:rPr>
        <w:t>Both of these</w:t>
      </w:r>
      <w:r w:rsidR="00C4077C" w:rsidRPr="003925A7">
        <w:rPr>
          <w:rFonts w:cstheme="minorHAnsi"/>
        </w:rPr>
        <w:t xml:space="preserve"> reactions</w:t>
      </w:r>
      <w:r w:rsidR="000558E8" w:rsidRPr="003925A7">
        <w:rPr>
          <w:rFonts w:cstheme="minorHAnsi"/>
        </w:rPr>
        <w:t>, however,</w:t>
      </w:r>
      <w:r w:rsidR="00C4077C" w:rsidRPr="003925A7">
        <w:rPr>
          <w:rFonts w:cstheme="minorHAnsi"/>
        </w:rPr>
        <w:t xml:space="preserve"> are </w:t>
      </w:r>
      <w:r w:rsidR="00F252A1" w:rsidRPr="003925A7">
        <w:rPr>
          <w:rFonts w:cstheme="minorHAnsi"/>
        </w:rPr>
        <w:t>rooted in fear.</w:t>
      </w:r>
      <w:r w:rsidR="003478ED" w:rsidRPr="003925A7">
        <w:rPr>
          <w:rFonts w:cstheme="minorHAnsi"/>
        </w:rPr>
        <w:t xml:space="preserve"> </w:t>
      </w:r>
      <w:r w:rsidR="00F252A1" w:rsidRPr="003925A7">
        <w:rPr>
          <w:rFonts w:cstheme="minorHAnsi"/>
        </w:rPr>
        <w:t>W</w:t>
      </w:r>
      <w:r w:rsidR="00C4077C" w:rsidRPr="003925A7">
        <w:rPr>
          <w:rFonts w:cstheme="minorHAnsi"/>
        </w:rPr>
        <w:t>hether we ar</w:t>
      </w:r>
      <w:r w:rsidR="00437ACB" w:rsidRPr="003925A7">
        <w:rPr>
          <w:rFonts w:cstheme="minorHAnsi"/>
        </w:rPr>
        <w:t>e afraid or euphoric</w:t>
      </w:r>
      <w:r w:rsidR="002F2C56" w:rsidRPr="003925A7">
        <w:rPr>
          <w:rFonts w:cstheme="minorHAnsi"/>
        </w:rPr>
        <w:t>,</w:t>
      </w:r>
      <w:r w:rsidR="00AE2928" w:rsidRPr="003925A7">
        <w:rPr>
          <w:rFonts w:cstheme="minorHAnsi"/>
        </w:rPr>
        <w:t xml:space="preserve"> </w:t>
      </w:r>
      <w:r w:rsidR="00F252A1" w:rsidRPr="003925A7">
        <w:rPr>
          <w:rFonts w:cstheme="minorHAnsi"/>
        </w:rPr>
        <w:t>the</w:t>
      </w:r>
      <w:r w:rsidR="000B0DE8" w:rsidRPr="003925A7">
        <w:rPr>
          <w:rFonts w:cstheme="minorHAnsi"/>
        </w:rPr>
        <w:t xml:space="preserve"> </w:t>
      </w:r>
      <w:r w:rsidR="00AE2928" w:rsidRPr="003925A7">
        <w:rPr>
          <w:rFonts w:cstheme="minorHAnsi"/>
        </w:rPr>
        <w:t>deep fear of d</w:t>
      </w:r>
      <w:r w:rsidR="00537219" w:rsidRPr="003925A7">
        <w:rPr>
          <w:rFonts w:cstheme="minorHAnsi"/>
        </w:rPr>
        <w:t>eath keeps our beautiful energy</w:t>
      </w:r>
      <w:r w:rsidR="00875193" w:rsidRPr="003925A7">
        <w:rPr>
          <w:rFonts w:cstheme="minorHAnsi"/>
        </w:rPr>
        <w:t xml:space="preserve"> focused on saving our lives</w:t>
      </w:r>
      <w:r w:rsidR="009046D5" w:rsidRPr="003925A7">
        <w:rPr>
          <w:rFonts w:cstheme="minorHAnsi"/>
        </w:rPr>
        <w:t xml:space="preserve"> and our pride</w:t>
      </w:r>
      <w:r w:rsidR="00875193" w:rsidRPr="003925A7">
        <w:rPr>
          <w:rFonts w:cstheme="minorHAnsi"/>
        </w:rPr>
        <w:t xml:space="preserve">. </w:t>
      </w:r>
      <w:r w:rsidR="00C4077C" w:rsidRPr="003925A7">
        <w:rPr>
          <w:rFonts w:cstheme="minorHAnsi"/>
        </w:rPr>
        <w:t>We then unconsciously force th</w:t>
      </w:r>
      <w:r w:rsidR="00875193" w:rsidRPr="003925A7">
        <w:rPr>
          <w:rFonts w:cstheme="minorHAnsi"/>
        </w:rPr>
        <w:t xml:space="preserve">at focus onto those around us. </w:t>
      </w:r>
      <w:r w:rsidRPr="003925A7">
        <w:rPr>
          <w:rFonts w:cstheme="minorHAnsi"/>
        </w:rPr>
        <w:t xml:space="preserve">We </w:t>
      </w:r>
      <w:r w:rsidR="00144564" w:rsidRPr="003925A7">
        <w:rPr>
          <w:rFonts w:cstheme="minorHAnsi"/>
        </w:rPr>
        <w:t xml:space="preserve">try to </w:t>
      </w:r>
      <w:r w:rsidRPr="003925A7">
        <w:rPr>
          <w:rFonts w:cstheme="minorHAnsi"/>
        </w:rPr>
        <w:t xml:space="preserve">conscript them </w:t>
      </w:r>
      <w:r w:rsidR="00D26C3E" w:rsidRPr="003925A7">
        <w:rPr>
          <w:rFonts w:cstheme="minorHAnsi"/>
        </w:rPr>
        <w:t>in</w:t>
      </w:r>
      <w:r w:rsidRPr="003925A7">
        <w:rPr>
          <w:rFonts w:cstheme="minorHAnsi"/>
        </w:rPr>
        <w:t>to support</w:t>
      </w:r>
      <w:r w:rsidR="00D26C3E" w:rsidRPr="003925A7">
        <w:rPr>
          <w:rFonts w:cstheme="minorHAnsi"/>
        </w:rPr>
        <w:t>ing</w:t>
      </w:r>
      <w:r w:rsidRPr="003925A7">
        <w:rPr>
          <w:rFonts w:cstheme="minorHAnsi"/>
        </w:rPr>
        <w:t xml:space="preserve"> </w:t>
      </w:r>
      <w:r w:rsidR="00611C3E" w:rsidRPr="003925A7">
        <w:rPr>
          <w:rFonts w:cstheme="minorHAnsi"/>
        </w:rPr>
        <w:t xml:space="preserve">us in </w:t>
      </w:r>
      <w:r w:rsidR="00144564" w:rsidRPr="003925A7">
        <w:rPr>
          <w:rFonts w:cstheme="minorHAnsi"/>
        </w:rPr>
        <w:t xml:space="preserve">our </w:t>
      </w:r>
      <w:r w:rsidR="003B3511" w:rsidRPr="003925A7">
        <w:rPr>
          <w:rFonts w:cstheme="minorHAnsi"/>
        </w:rPr>
        <w:t xml:space="preserve">efforts </w:t>
      </w:r>
      <w:r w:rsidR="00144564" w:rsidRPr="003925A7">
        <w:rPr>
          <w:rFonts w:cstheme="minorHAnsi"/>
        </w:rPr>
        <w:t>to save the life of our</w:t>
      </w:r>
      <w:r w:rsidRPr="003925A7">
        <w:rPr>
          <w:rFonts w:cstheme="minorHAnsi"/>
        </w:rPr>
        <w:t xml:space="preserve"> Idol</w:t>
      </w:r>
      <w:r w:rsidR="003B3511" w:rsidRPr="003925A7">
        <w:rPr>
          <w:rFonts w:cstheme="minorHAnsi"/>
        </w:rPr>
        <w:t xml:space="preserve"> Self</w:t>
      </w:r>
      <w:r w:rsidRPr="003925A7">
        <w:rPr>
          <w:rFonts w:cstheme="minorHAnsi"/>
        </w:rPr>
        <w:t xml:space="preserve">. </w:t>
      </w:r>
      <w:r w:rsidR="003D4BA0" w:rsidRPr="003925A7">
        <w:rPr>
          <w:rFonts w:cstheme="minorHAnsi"/>
        </w:rPr>
        <w:t>Unfortunately, by conscripting others</w:t>
      </w:r>
      <w:r w:rsidR="00D10C67" w:rsidRPr="003925A7">
        <w:rPr>
          <w:rFonts w:cstheme="minorHAnsi"/>
        </w:rPr>
        <w:t>, w</w:t>
      </w:r>
      <w:r w:rsidRPr="003925A7">
        <w:rPr>
          <w:rFonts w:cstheme="minorHAnsi"/>
        </w:rPr>
        <w:t xml:space="preserve">e sometimes succeed in getting our </w:t>
      </w:r>
      <w:r w:rsidR="00A65A48" w:rsidRPr="003925A7">
        <w:rPr>
          <w:rFonts w:cstheme="minorHAnsi"/>
        </w:rPr>
        <w:t xml:space="preserve">own </w:t>
      </w:r>
      <w:r w:rsidRPr="003925A7">
        <w:rPr>
          <w:rFonts w:cstheme="minorHAnsi"/>
        </w:rPr>
        <w:t>way</w:t>
      </w:r>
      <w:r w:rsidR="002F2C56" w:rsidRPr="003925A7">
        <w:rPr>
          <w:rFonts w:cstheme="minorHAnsi"/>
        </w:rPr>
        <w:t>,</w:t>
      </w:r>
      <w:r w:rsidRPr="003925A7">
        <w:rPr>
          <w:rFonts w:cstheme="minorHAnsi"/>
        </w:rPr>
        <w:t xml:space="preserve"> </w:t>
      </w:r>
      <w:r w:rsidR="00713A3E" w:rsidRPr="003925A7">
        <w:rPr>
          <w:rFonts w:cstheme="minorHAnsi"/>
        </w:rPr>
        <w:t>and this</w:t>
      </w:r>
      <w:r w:rsidR="00E7037C" w:rsidRPr="003925A7">
        <w:rPr>
          <w:rFonts w:cstheme="minorHAnsi"/>
        </w:rPr>
        <w:t xml:space="preserve"> </w:t>
      </w:r>
      <w:r w:rsidR="00537219" w:rsidRPr="003925A7">
        <w:rPr>
          <w:rFonts w:cstheme="minorHAnsi"/>
        </w:rPr>
        <w:t>encourages</w:t>
      </w:r>
      <w:r w:rsidR="00D26C3E" w:rsidRPr="003925A7">
        <w:rPr>
          <w:rFonts w:cstheme="minorHAnsi"/>
        </w:rPr>
        <w:t xml:space="preserve"> us</w:t>
      </w:r>
      <w:r w:rsidR="00537219" w:rsidRPr="003925A7">
        <w:rPr>
          <w:rFonts w:cstheme="minorHAnsi"/>
        </w:rPr>
        <w:t xml:space="preserve"> to</w:t>
      </w:r>
      <w:r w:rsidR="00F252A1" w:rsidRPr="003925A7">
        <w:rPr>
          <w:rFonts w:cstheme="minorHAnsi"/>
        </w:rPr>
        <w:t xml:space="preserve"> believe</w:t>
      </w:r>
      <w:r w:rsidR="000B0DE8" w:rsidRPr="003925A7">
        <w:rPr>
          <w:rFonts w:cstheme="minorHAnsi"/>
        </w:rPr>
        <w:t xml:space="preserve"> </w:t>
      </w:r>
      <w:r w:rsidR="00D26C3E" w:rsidRPr="003925A7">
        <w:rPr>
          <w:rFonts w:cstheme="minorHAnsi"/>
        </w:rPr>
        <w:t>t</w:t>
      </w:r>
      <w:r w:rsidR="00AE180F" w:rsidRPr="003925A7">
        <w:rPr>
          <w:rFonts w:cstheme="minorHAnsi"/>
        </w:rPr>
        <w:t>hat we have saved ourselves</w:t>
      </w:r>
      <w:r w:rsidR="000B0DE8" w:rsidRPr="003925A7">
        <w:rPr>
          <w:rFonts w:cstheme="minorHAnsi"/>
        </w:rPr>
        <w:t xml:space="preserve"> and escaped from death</w:t>
      </w:r>
      <w:r w:rsidR="00AE180F" w:rsidRPr="003925A7">
        <w:rPr>
          <w:rFonts w:cstheme="minorHAnsi"/>
        </w:rPr>
        <w:t>.</w:t>
      </w:r>
      <w:r w:rsidR="00D9144F" w:rsidRPr="003925A7">
        <w:rPr>
          <w:rFonts w:cstheme="minorHAnsi"/>
        </w:rPr>
        <w:t xml:space="preserve"> </w:t>
      </w:r>
      <w:r w:rsidR="00D26C3E" w:rsidRPr="003925A7">
        <w:rPr>
          <w:rFonts w:cstheme="minorHAnsi"/>
        </w:rPr>
        <w:t>A</w:t>
      </w:r>
      <w:r w:rsidR="00C4077C" w:rsidRPr="003925A7">
        <w:rPr>
          <w:rFonts w:cstheme="minorHAnsi"/>
        </w:rPr>
        <w:t xml:space="preserve">s long as we </w:t>
      </w:r>
      <w:r w:rsidR="000B0DE8" w:rsidRPr="003925A7">
        <w:rPr>
          <w:rFonts w:cstheme="minorHAnsi"/>
        </w:rPr>
        <w:t>are able to maintain this illusion</w:t>
      </w:r>
      <w:r w:rsidR="00C4077C" w:rsidRPr="003925A7">
        <w:rPr>
          <w:rFonts w:cstheme="minorHAnsi"/>
        </w:rPr>
        <w:t>,</w:t>
      </w:r>
      <w:r w:rsidR="0032755E" w:rsidRPr="003925A7">
        <w:rPr>
          <w:rFonts w:cstheme="minorHAnsi"/>
        </w:rPr>
        <w:t xml:space="preserve"> we are content. </w:t>
      </w:r>
      <w:r w:rsidRPr="003925A7">
        <w:rPr>
          <w:rFonts w:cstheme="minorHAnsi"/>
        </w:rPr>
        <w:t xml:space="preserve">What a poor vision of happiness! </w:t>
      </w:r>
      <w:r w:rsidR="00C4077C" w:rsidRPr="003925A7">
        <w:rPr>
          <w:rFonts w:cstheme="minorHAnsi"/>
        </w:rPr>
        <w:t xml:space="preserve">Life is </w:t>
      </w:r>
      <w:r w:rsidR="00875193" w:rsidRPr="003925A7">
        <w:rPr>
          <w:rFonts w:cstheme="minorHAnsi"/>
        </w:rPr>
        <w:t xml:space="preserve">full of </w:t>
      </w:r>
      <w:r w:rsidR="00713A3E" w:rsidRPr="003925A7">
        <w:rPr>
          <w:rFonts w:cstheme="minorHAnsi"/>
        </w:rPr>
        <w:t xml:space="preserve">difficulties </w:t>
      </w:r>
      <w:r w:rsidR="00875193" w:rsidRPr="003925A7">
        <w:rPr>
          <w:rFonts w:cstheme="minorHAnsi"/>
        </w:rPr>
        <w:t xml:space="preserve">and </w:t>
      </w:r>
      <w:r w:rsidR="002B1054" w:rsidRPr="003925A7">
        <w:rPr>
          <w:rFonts w:cstheme="minorHAnsi"/>
        </w:rPr>
        <w:t>mishaps</w:t>
      </w:r>
      <w:r w:rsidR="00875193" w:rsidRPr="003925A7">
        <w:rPr>
          <w:rFonts w:cstheme="minorHAnsi"/>
        </w:rPr>
        <w:t xml:space="preserve">. </w:t>
      </w:r>
      <w:r w:rsidR="00DE0448" w:rsidRPr="003925A7">
        <w:rPr>
          <w:rFonts w:cstheme="minorHAnsi"/>
        </w:rPr>
        <w:t>Happiness is</w:t>
      </w:r>
      <w:r w:rsidR="007266A4" w:rsidRPr="003925A7">
        <w:rPr>
          <w:rFonts w:cstheme="minorHAnsi"/>
        </w:rPr>
        <w:t xml:space="preserve"> not </w:t>
      </w:r>
      <w:r w:rsidR="00550ED8" w:rsidRPr="003925A7">
        <w:rPr>
          <w:rFonts w:cstheme="minorHAnsi"/>
        </w:rPr>
        <w:t xml:space="preserve">found </w:t>
      </w:r>
      <w:r w:rsidR="007266A4" w:rsidRPr="003925A7">
        <w:rPr>
          <w:rFonts w:cstheme="minorHAnsi"/>
        </w:rPr>
        <w:t xml:space="preserve">in avoiding </w:t>
      </w:r>
      <w:r w:rsidR="00713A3E" w:rsidRPr="003925A7">
        <w:rPr>
          <w:rFonts w:cstheme="minorHAnsi"/>
        </w:rPr>
        <w:t>such things</w:t>
      </w:r>
      <w:r w:rsidR="007266A4" w:rsidRPr="003925A7">
        <w:rPr>
          <w:rFonts w:cstheme="minorHAnsi"/>
        </w:rPr>
        <w:t xml:space="preserve">, </w:t>
      </w:r>
      <w:r w:rsidR="005F099F" w:rsidRPr="003925A7">
        <w:rPr>
          <w:rFonts w:cstheme="minorHAnsi"/>
        </w:rPr>
        <w:t xml:space="preserve">but </w:t>
      </w:r>
      <w:r w:rsidR="007266A4" w:rsidRPr="003925A7">
        <w:rPr>
          <w:rFonts w:cstheme="minorHAnsi"/>
        </w:rPr>
        <w:t>rather</w:t>
      </w:r>
      <w:r w:rsidR="00AE180F" w:rsidRPr="003925A7">
        <w:rPr>
          <w:rFonts w:cstheme="minorHAnsi"/>
        </w:rPr>
        <w:t xml:space="preserve"> in</w:t>
      </w:r>
      <w:r w:rsidR="00DE0448" w:rsidRPr="003925A7">
        <w:rPr>
          <w:rFonts w:cstheme="minorHAnsi"/>
        </w:rPr>
        <w:t xml:space="preserve"> </w:t>
      </w:r>
      <w:r w:rsidR="00061EC1" w:rsidRPr="003925A7">
        <w:rPr>
          <w:rFonts w:cstheme="minorHAnsi"/>
        </w:rPr>
        <w:t xml:space="preserve">knowing how to handle them. </w:t>
      </w:r>
    </w:p>
    <w:p w14:paraId="05F06E00" w14:textId="77777777" w:rsidR="00D26C3E" w:rsidRPr="003925A7" w:rsidRDefault="00D26C3E">
      <w:pPr>
        <w:spacing w:after="0" w:line="240" w:lineRule="auto"/>
        <w:jc w:val="both"/>
        <w:rPr>
          <w:rFonts w:cstheme="minorHAnsi"/>
        </w:rPr>
      </w:pPr>
    </w:p>
    <w:p w14:paraId="73B8A8A6" w14:textId="20E65D67" w:rsidR="00C4077C" w:rsidRPr="003925A7" w:rsidRDefault="008C17CA">
      <w:pPr>
        <w:spacing w:after="0" w:line="240" w:lineRule="auto"/>
        <w:jc w:val="both"/>
        <w:rPr>
          <w:rFonts w:cstheme="minorHAnsi"/>
        </w:rPr>
      </w:pPr>
      <w:r w:rsidRPr="003925A7">
        <w:rPr>
          <w:rFonts w:cstheme="minorHAnsi"/>
        </w:rPr>
        <w:t xml:space="preserve">Nancy’s </w:t>
      </w:r>
      <w:r w:rsidR="00875193" w:rsidRPr="003925A7">
        <w:rPr>
          <w:rFonts w:cstheme="minorHAnsi"/>
        </w:rPr>
        <w:t>email address</w:t>
      </w:r>
      <w:r w:rsidR="00C4077C" w:rsidRPr="003925A7">
        <w:rPr>
          <w:rFonts w:cstheme="minorHAnsi"/>
        </w:rPr>
        <w:t xml:space="preserve"> is </w:t>
      </w:r>
      <w:hyperlink r:id="rId10" w:history="1">
        <w:r w:rsidR="00C4077C" w:rsidRPr="003925A7">
          <w:rPr>
            <w:rStyle w:val="Hyperlink"/>
            <w:rFonts w:cstheme="minorHAnsi"/>
          </w:rPr>
          <w:t>nancy@karisfellowships.com</w:t>
        </w:r>
      </w:hyperlink>
      <w:r w:rsidR="00C4077C" w:rsidRPr="003925A7">
        <w:rPr>
          <w:rFonts w:cstheme="minorHAnsi"/>
        </w:rPr>
        <w:t>. This we</w:t>
      </w:r>
      <w:r w:rsidR="007C6555" w:rsidRPr="003925A7">
        <w:rPr>
          <w:rFonts w:cstheme="minorHAnsi"/>
        </w:rPr>
        <w:t xml:space="preserve">ek, </w:t>
      </w:r>
      <w:r w:rsidR="00387D57" w:rsidRPr="003925A7">
        <w:rPr>
          <w:rFonts w:cstheme="minorHAnsi"/>
        </w:rPr>
        <w:t>you are invited to send her</w:t>
      </w:r>
      <w:r w:rsidRPr="003925A7">
        <w:rPr>
          <w:rFonts w:cstheme="minorHAnsi"/>
        </w:rPr>
        <w:t xml:space="preserve"> </w:t>
      </w:r>
      <w:r w:rsidR="00A3333F" w:rsidRPr="003925A7">
        <w:rPr>
          <w:rFonts w:cstheme="minorHAnsi"/>
        </w:rPr>
        <w:t>a list of your three</w:t>
      </w:r>
      <w:r w:rsidR="007C6555" w:rsidRPr="003925A7">
        <w:rPr>
          <w:rFonts w:cstheme="minorHAnsi"/>
        </w:rPr>
        <w:t xml:space="preserve"> greatest fears</w:t>
      </w:r>
      <w:r w:rsidR="00387D57" w:rsidRPr="003925A7">
        <w:rPr>
          <w:rFonts w:cstheme="minorHAnsi"/>
        </w:rPr>
        <w:t>.</w:t>
      </w:r>
      <w:r w:rsidR="00C4077C" w:rsidRPr="003925A7">
        <w:rPr>
          <w:rFonts w:cstheme="minorHAnsi"/>
        </w:rPr>
        <w:t xml:space="preserve"> </w:t>
      </w:r>
      <w:r w:rsidRPr="003925A7">
        <w:rPr>
          <w:rFonts w:cstheme="minorHAnsi"/>
        </w:rPr>
        <w:t>She</w:t>
      </w:r>
      <w:r w:rsidR="00F252A1" w:rsidRPr="003925A7">
        <w:rPr>
          <w:rFonts w:cstheme="minorHAnsi"/>
        </w:rPr>
        <w:t xml:space="preserve"> will send</w:t>
      </w:r>
      <w:r w:rsidR="00C4077C" w:rsidRPr="003925A7">
        <w:rPr>
          <w:rFonts w:cstheme="minorHAnsi"/>
        </w:rPr>
        <w:t xml:space="preserve"> </w:t>
      </w:r>
      <w:r w:rsidR="00F252A1" w:rsidRPr="003925A7">
        <w:rPr>
          <w:rFonts w:cstheme="minorHAnsi"/>
        </w:rPr>
        <w:t xml:space="preserve">you </w:t>
      </w:r>
      <w:r w:rsidR="00C4077C" w:rsidRPr="003925A7">
        <w:rPr>
          <w:rFonts w:cstheme="minorHAnsi"/>
        </w:rPr>
        <w:t xml:space="preserve">an email to remind you. We will look at these </w:t>
      </w:r>
      <w:r w:rsidR="0032755E" w:rsidRPr="003925A7">
        <w:rPr>
          <w:rFonts w:cstheme="minorHAnsi"/>
        </w:rPr>
        <w:t xml:space="preserve">fears </w:t>
      </w:r>
      <w:r w:rsidR="00C01D49" w:rsidRPr="003925A7">
        <w:rPr>
          <w:rFonts w:cstheme="minorHAnsi"/>
        </w:rPr>
        <w:t>anonymously in the weeks ahead</w:t>
      </w:r>
      <w:r w:rsidR="00904929" w:rsidRPr="003925A7">
        <w:rPr>
          <w:rFonts w:cstheme="minorHAnsi"/>
        </w:rPr>
        <w:t xml:space="preserve"> and see what </w:t>
      </w:r>
      <w:r w:rsidR="00A3333F" w:rsidRPr="003925A7">
        <w:rPr>
          <w:rFonts w:cstheme="minorHAnsi"/>
        </w:rPr>
        <w:t>we can learn</w:t>
      </w:r>
      <w:r w:rsidR="00875193" w:rsidRPr="003925A7">
        <w:rPr>
          <w:rFonts w:cstheme="minorHAnsi"/>
        </w:rPr>
        <w:t xml:space="preserve">. </w:t>
      </w:r>
      <w:r w:rsidR="00C4077C" w:rsidRPr="003925A7">
        <w:rPr>
          <w:rFonts w:cstheme="minorHAnsi"/>
        </w:rPr>
        <w:t>How exciting!</w:t>
      </w:r>
    </w:p>
    <w:p w14:paraId="56EDDCFB" w14:textId="4ED840CA" w:rsidR="00550ED8" w:rsidRPr="003925A7" w:rsidRDefault="00550ED8">
      <w:pPr>
        <w:spacing w:after="0" w:line="240" w:lineRule="auto"/>
        <w:jc w:val="both"/>
        <w:rPr>
          <w:rFonts w:cstheme="minorHAnsi"/>
        </w:rPr>
      </w:pPr>
    </w:p>
    <w:p w14:paraId="1DF022F1" w14:textId="2AABED7D" w:rsidR="007163E3" w:rsidRPr="003925A7" w:rsidRDefault="00ED7D45">
      <w:pPr>
        <w:spacing w:after="0" w:line="240" w:lineRule="auto"/>
        <w:jc w:val="both"/>
        <w:rPr>
          <w:rFonts w:cstheme="minorHAnsi"/>
        </w:rPr>
      </w:pPr>
      <w:r w:rsidRPr="003925A7">
        <w:rPr>
          <w:rFonts w:cstheme="minorHAnsi"/>
        </w:rPr>
        <w:t xml:space="preserve">Our prayer might go something like this: </w:t>
      </w:r>
    </w:p>
    <w:p w14:paraId="20C2A14A" w14:textId="77777777" w:rsidR="00420D5C" w:rsidRPr="003925A7" w:rsidRDefault="00420D5C">
      <w:pPr>
        <w:spacing w:after="0" w:line="240" w:lineRule="auto"/>
        <w:jc w:val="both"/>
        <w:rPr>
          <w:rFonts w:cstheme="minorHAnsi"/>
        </w:rPr>
      </w:pPr>
    </w:p>
    <w:p w14:paraId="67E3EA21" w14:textId="77777777" w:rsidR="00537219" w:rsidRPr="003925A7" w:rsidRDefault="007266A4">
      <w:pPr>
        <w:spacing w:after="0" w:line="240" w:lineRule="auto"/>
        <w:jc w:val="center"/>
        <w:rPr>
          <w:rFonts w:cstheme="minorHAnsi"/>
        </w:rPr>
      </w:pPr>
      <w:r w:rsidRPr="003925A7">
        <w:rPr>
          <w:rFonts w:cstheme="minorHAnsi"/>
          <w:i/>
        </w:rPr>
        <w:t>Great Counselor</w:t>
      </w:r>
      <w:r w:rsidR="00537219" w:rsidRPr="003925A7">
        <w:rPr>
          <w:rFonts w:cstheme="minorHAnsi"/>
          <w:i/>
        </w:rPr>
        <w:t>, show me my real fears. (Repeat)</w:t>
      </w:r>
    </w:p>
    <w:p w14:paraId="77EECDA0" w14:textId="77777777" w:rsidR="000A0ADB" w:rsidRPr="003925A7" w:rsidRDefault="000A0ADB" w:rsidP="008C5CCB">
      <w:pPr>
        <w:spacing w:after="0" w:line="240" w:lineRule="auto"/>
        <w:jc w:val="both"/>
        <w:rPr>
          <w:rFonts w:cstheme="minorHAnsi"/>
        </w:rPr>
      </w:pPr>
    </w:p>
    <w:p w14:paraId="03AD4AD5" w14:textId="597EFE4E" w:rsidR="00AE180F" w:rsidRPr="003925A7" w:rsidRDefault="00AE180F" w:rsidP="008C5CCB">
      <w:pPr>
        <w:spacing w:after="0" w:line="240" w:lineRule="auto"/>
        <w:jc w:val="both"/>
        <w:rPr>
          <w:rFonts w:cstheme="minorHAnsi"/>
        </w:rPr>
      </w:pPr>
      <w:r w:rsidRPr="003925A7">
        <w:rPr>
          <w:rFonts w:cstheme="minorHAnsi"/>
        </w:rPr>
        <w:t>Take a deep breath.</w:t>
      </w:r>
    </w:p>
    <w:p w14:paraId="53F36504" w14:textId="4B10BBA1" w:rsidR="005D7F08" w:rsidRPr="003925A7" w:rsidRDefault="005D7F08" w:rsidP="005D7F08">
      <w:pPr>
        <w:spacing w:after="0" w:line="240" w:lineRule="auto"/>
        <w:jc w:val="both"/>
        <w:rPr>
          <w:i/>
        </w:rPr>
      </w:pPr>
      <w:r w:rsidRPr="003925A7">
        <w:rPr>
          <w:i/>
        </w:rPr>
        <w:t xml:space="preserve">(If time permits, ask, “Does anyone have comments or questions about </w:t>
      </w:r>
      <w:r w:rsidR="00662192" w:rsidRPr="003925A7">
        <w:rPr>
          <w:i/>
        </w:rPr>
        <w:t>the</w:t>
      </w:r>
      <w:r w:rsidRPr="003925A7">
        <w:rPr>
          <w:i/>
        </w:rPr>
        <w:t xml:space="preserve"> </w:t>
      </w:r>
      <w:r w:rsidR="00300CB1" w:rsidRPr="003925A7">
        <w:rPr>
          <w:i/>
        </w:rPr>
        <w:t>Toolbox</w:t>
      </w:r>
      <w:r w:rsidRPr="003925A7">
        <w:rPr>
          <w:i/>
        </w:rPr>
        <w:t>?”)</w:t>
      </w:r>
    </w:p>
    <w:p w14:paraId="6E9407E5" w14:textId="77777777" w:rsidR="00711C0F" w:rsidRPr="003925A7" w:rsidRDefault="00711C0F" w:rsidP="005D7F08">
      <w:pPr>
        <w:spacing w:after="0" w:line="240" w:lineRule="auto"/>
        <w:jc w:val="both"/>
        <w:rPr>
          <w:i/>
        </w:rPr>
      </w:pPr>
    </w:p>
    <w:p w14:paraId="224568F1" w14:textId="1DABBBF1" w:rsidR="00285B9A" w:rsidRPr="003925A7" w:rsidRDefault="0055283B" w:rsidP="008C5CCB">
      <w:pPr>
        <w:spacing w:after="0" w:line="240" w:lineRule="auto"/>
        <w:jc w:val="both"/>
        <w:rPr>
          <w:rFonts w:cstheme="minorHAnsi"/>
          <w:b/>
        </w:rPr>
      </w:pPr>
      <w:r w:rsidRPr="003925A7">
        <w:rPr>
          <w:rFonts w:cstheme="minorHAnsi"/>
          <w:b/>
        </w:rPr>
        <w:t>0:3</w:t>
      </w:r>
      <w:r w:rsidR="00D10C67" w:rsidRPr="003925A7">
        <w:rPr>
          <w:rFonts w:cstheme="minorHAnsi"/>
          <w:b/>
        </w:rPr>
        <w:t>0</w:t>
      </w:r>
      <w:r w:rsidR="00285B9A" w:rsidRPr="003925A7">
        <w:rPr>
          <w:rFonts w:cstheme="minorHAnsi"/>
          <w:b/>
        </w:rPr>
        <w:tab/>
        <w:t>SHARING</w:t>
      </w:r>
    </w:p>
    <w:p w14:paraId="6055DA8D" w14:textId="77777777" w:rsidR="00771F16" w:rsidRPr="003925A7" w:rsidRDefault="00771F16" w:rsidP="008C5CCB">
      <w:pPr>
        <w:spacing w:after="0" w:line="240" w:lineRule="auto"/>
        <w:jc w:val="both"/>
        <w:rPr>
          <w:rFonts w:cstheme="minorHAnsi"/>
          <w:b/>
        </w:rPr>
      </w:pPr>
    </w:p>
    <w:p w14:paraId="7C524DF7" w14:textId="77777777" w:rsidR="00285B9A" w:rsidRPr="003925A7" w:rsidRDefault="00CB3646" w:rsidP="003F0039">
      <w:pPr>
        <w:spacing w:after="0" w:line="240" w:lineRule="auto"/>
        <w:jc w:val="both"/>
        <w:rPr>
          <w:rFonts w:cstheme="minorHAnsi"/>
          <w:b/>
        </w:rPr>
      </w:pPr>
      <w:r w:rsidRPr="003925A7">
        <w:rPr>
          <w:rFonts w:cstheme="minorHAnsi"/>
          <w:b/>
        </w:rPr>
        <w:t>1:0</w:t>
      </w:r>
      <w:r w:rsidR="004168C1" w:rsidRPr="003925A7">
        <w:rPr>
          <w:rFonts w:cstheme="minorHAnsi"/>
          <w:b/>
        </w:rPr>
        <w:t>0</w:t>
      </w:r>
      <w:r w:rsidR="00285B9A" w:rsidRPr="003925A7">
        <w:rPr>
          <w:rFonts w:cstheme="minorHAnsi"/>
          <w:b/>
        </w:rPr>
        <w:tab/>
        <w:t>BIBLE TEACHING</w:t>
      </w:r>
    </w:p>
    <w:p w14:paraId="7C85FEE1" w14:textId="77777777" w:rsidR="00537219" w:rsidRPr="003925A7" w:rsidRDefault="00537219" w:rsidP="003F0039">
      <w:pPr>
        <w:spacing w:after="0" w:line="240" w:lineRule="auto"/>
        <w:jc w:val="both"/>
        <w:rPr>
          <w:rFonts w:cstheme="minorHAnsi"/>
        </w:rPr>
      </w:pPr>
    </w:p>
    <w:p w14:paraId="3B8FEB36" w14:textId="66610286" w:rsidR="00C4077C" w:rsidRPr="003925A7" w:rsidRDefault="00C4077C">
      <w:pPr>
        <w:spacing w:after="0" w:line="240" w:lineRule="auto"/>
        <w:jc w:val="both"/>
        <w:rPr>
          <w:rFonts w:cstheme="minorHAnsi"/>
        </w:rPr>
      </w:pPr>
      <w:r w:rsidRPr="003925A7">
        <w:rPr>
          <w:rFonts w:cstheme="minorHAnsi"/>
        </w:rPr>
        <w:t xml:space="preserve">Let’s continue with </w:t>
      </w:r>
      <w:r w:rsidRPr="003925A7">
        <w:rPr>
          <w:rFonts w:cstheme="minorHAnsi"/>
          <w:b/>
        </w:rPr>
        <w:t>James 1</w:t>
      </w:r>
      <w:r w:rsidR="00821056" w:rsidRPr="003925A7">
        <w:rPr>
          <w:rFonts w:cstheme="minorHAnsi"/>
          <w:b/>
        </w:rPr>
        <w:t>:5–</w:t>
      </w:r>
      <w:r w:rsidR="00D10C67" w:rsidRPr="003925A7">
        <w:rPr>
          <w:rFonts w:cstheme="minorHAnsi"/>
          <w:b/>
        </w:rPr>
        <w:t>8</w:t>
      </w:r>
      <w:r w:rsidRPr="003925A7">
        <w:rPr>
          <w:rFonts w:cstheme="minorHAnsi"/>
        </w:rPr>
        <w:t>.</w:t>
      </w:r>
      <w:r w:rsidR="00AE180F" w:rsidRPr="003925A7">
        <w:rPr>
          <w:rFonts w:cstheme="minorHAnsi"/>
        </w:rPr>
        <w:t xml:space="preserve"> This is </w:t>
      </w:r>
      <w:r w:rsidR="00A44BE9" w:rsidRPr="003925A7">
        <w:rPr>
          <w:rFonts w:cstheme="minorHAnsi"/>
        </w:rPr>
        <w:t>Nancy’s</w:t>
      </w:r>
      <w:r w:rsidR="00E91571" w:rsidRPr="003925A7">
        <w:rPr>
          <w:rFonts w:cstheme="minorHAnsi"/>
        </w:rPr>
        <w:t xml:space="preserve"> translation.</w:t>
      </w:r>
    </w:p>
    <w:p w14:paraId="1B3F38A2" w14:textId="77777777" w:rsidR="0052000D" w:rsidRPr="003925A7" w:rsidRDefault="0052000D">
      <w:pPr>
        <w:spacing w:after="0" w:line="240" w:lineRule="auto"/>
        <w:jc w:val="both"/>
        <w:rPr>
          <w:rFonts w:cstheme="minorHAnsi"/>
        </w:rPr>
      </w:pPr>
    </w:p>
    <w:p w14:paraId="33BA8C6A" w14:textId="514D7090" w:rsidR="00387D57" w:rsidRPr="003925A7" w:rsidRDefault="00387D57">
      <w:pPr>
        <w:spacing w:after="0" w:line="240" w:lineRule="auto"/>
        <w:ind w:left="720" w:right="720"/>
        <w:jc w:val="both"/>
        <w:rPr>
          <w:rFonts w:cstheme="minorHAnsi"/>
        </w:rPr>
      </w:pPr>
      <w:r w:rsidRPr="003925A7">
        <w:rPr>
          <w:rFonts w:cstheme="minorHAnsi"/>
          <w:vertAlign w:val="superscript"/>
        </w:rPr>
        <w:t>5</w:t>
      </w:r>
      <w:r w:rsidRPr="003925A7">
        <w:rPr>
          <w:rFonts w:cstheme="minorHAnsi"/>
        </w:rPr>
        <w:t>But if anyone should find themselves lacking practical skill in situations, let them ask God about it. God generously gives practical help to everyone, and He gives without throwing their dysfunction back in their faces to shame and belittle them. God will give wisdom to the one who asks for skill to deal with situations</w:t>
      </w:r>
      <w:r w:rsidR="00B631A2" w:rsidRPr="003925A7">
        <w:rPr>
          <w:rFonts w:cstheme="minorHAnsi"/>
        </w:rPr>
        <w:t xml:space="preserve">, </w:t>
      </w:r>
      <w:r w:rsidRPr="003925A7">
        <w:rPr>
          <w:rFonts w:cstheme="minorHAnsi"/>
          <w:vertAlign w:val="superscript"/>
        </w:rPr>
        <w:t>6</w:t>
      </w:r>
      <w:r w:rsidR="00B631A2" w:rsidRPr="003925A7">
        <w:rPr>
          <w:rFonts w:cstheme="minorHAnsi"/>
        </w:rPr>
        <w:t>b</w:t>
      </w:r>
      <w:r w:rsidRPr="003925A7">
        <w:rPr>
          <w:rFonts w:cstheme="minorHAnsi"/>
        </w:rPr>
        <w:t xml:space="preserve">ut that person must ask in faith. In other words, </w:t>
      </w:r>
      <w:r w:rsidR="003A181F" w:rsidRPr="003925A7">
        <w:rPr>
          <w:rFonts w:cstheme="minorHAnsi"/>
        </w:rPr>
        <w:t xml:space="preserve">he or </w:t>
      </w:r>
      <w:r w:rsidR="00B631A2" w:rsidRPr="003925A7">
        <w:rPr>
          <w:rFonts w:cstheme="minorHAnsi"/>
        </w:rPr>
        <w:t xml:space="preserve">she </w:t>
      </w:r>
      <w:r w:rsidRPr="003925A7">
        <w:rPr>
          <w:rFonts w:cstheme="minorHAnsi"/>
        </w:rPr>
        <w:t xml:space="preserve">must be ready to act upon what God shows them without any hesitancy or wavering; for the one who wavers is like the surf of the sea, driven and tossed by the wind. </w:t>
      </w:r>
      <w:r w:rsidRPr="003925A7">
        <w:rPr>
          <w:rFonts w:cstheme="minorHAnsi"/>
          <w:vertAlign w:val="superscript"/>
        </w:rPr>
        <w:t>7</w:t>
      </w:r>
      <w:r w:rsidRPr="003925A7">
        <w:rPr>
          <w:rFonts w:cstheme="minorHAnsi"/>
        </w:rPr>
        <w:t xml:space="preserve">Such persons ought not to imagine that they will receive anything from the Lord, </w:t>
      </w:r>
      <w:r w:rsidRPr="003925A7">
        <w:rPr>
          <w:rFonts w:cstheme="minorHAnsi"/>
          <w:vertAlign w:val="superscript"/>
        </w:rPr>
        <w:t>8</w:t>
      </w:r>
      <w:r w:rsidRPr="003925A7">
        <w:rPr>
          <w:rFonts w:cstheme="minorHAnsi"/>
        </w:rPr>
        <w:t>being double-minded, or of two spirits, and therefore, unstable in all their ways.</w:t>
      </w:r>
    </w:p>
    <w:p w14:paraId="4DC49081" w14:textId="77777777" w:rsidR="005717B4" w:rsidRPr="003925A7" w:rsidRDefault="005717B4">
      <w:pPr>
        <w:spacing w:after="0" w:line="240" w:lineRule="auto"/>
        <w:jc w:val="both"/>
        <w:rPr>
          <w:rFonts w:cstheme="minorHAnsi"/>
        </w:rPr>
      </w:pPr>
      <w:bookmarkStart w:id="11" w:name="14"/>
      <w:bookmarkStart w:id="12" w:name="h"/>
      <w:bookmarkStart w:id="13" w:name="15"/>
      <w:bookmarkStart w:id="14" w:name="16"/>
      <w:bookmarkStart w:id="15" w:name="17"/>
      <w:bookmarkStart w:id="16" w:name="i"/>
      <w:bookmarkStart w:id="17" w:name="19"/>
      <w:bookmarkEnd w:id="11"/>
      <w:bookmarkEnd w:id="12"/>
      <w:bookmarkEnd w:id="13"/>
      <w:bookmarkEnd w:id="14"/>
      <w:bookmarkEnd w:id="15"/>
      <w:bookmarkEnd w:id="16"/>
      <w:bookmarkEnd w:id="17"/>
    </w:p>
    <w:p w14:paraId="08E89569" w14:textId="6171F42E" w:rsidR="005717B4" w:rsidRPr="003925A7" w:rsidRDefault="005717B4">
      <w:pPr>
        <w:spacing w:after="0" w:line="240" w:lineRule="auto"/>
        <w:jc w:val="both"/>
        <w:rPr>
          <w:rFonts w:cstheme="minorHAnsi"/>
        </w:rPr>
      </w:pPr>
      <w:r w:rsidRPr="003925A7">
        <w:rPr>
          <w:rFonts w:cstheme="minorHAnsi"/>
        </w:rPr>
        <w:t>Take a deep breath.</w:t>
      </w:r>
      <w:r w:rsidR="00A44BE9" w:rsidRPr="003925A7">
        <w:rPr>
          <w:rFonts w:cstheme="minorHAnsi"/>
        </w:rPr>
        <w:t xml:space="preserve"> </w:t>
      </w:r>
    </w:p>
    <w:p w14:paraId="5DB889E0" w14:textId="278035EC" w:rsidR="00C4077C" w:rsidRPr="003925A7" w:rsidRDefault="00C4077C">
      <w:pPr>
        <w:spacing w:after="0" w:line="240" w:lineRule="auto"/>
        <w:jc w:val="both"/>
        <w:rPr>
          <w:rFonts w:cstheme="minorHAnsi"/>
        </w:rPr>
      </w:pPr>
      <w:bookmarkStart w:id="18" w:name="21"/>
      <w:bookmarkEnd w:id="18"/>
    </w:p>
    <w:p w14:paraId="0B8E4114" w14:textId="77777777" w:rsidR="00C4077C" w:rsidRPr="003925A7" w:rsidRDefault="00C4077C">
      <w:pPr>
        <w:pStyle w:val="ListParagraph"/>
        <w:numPr>
          <w:ilvl w:val="0"/>
          <w:numId w:val="2"/>
        </w:numPr>
        <w:tabs>
          <w:tab w:val="left" w:pos="357"/>
        </w:tabs>
        <w:spacing w:after="0" w:line="240" w:lineRule="auto"/>
        <w:ind w:left="357" w:hanging="357"/>
        <w:jc w:val="both"/>
        <w:rPr>
          <w:rFonts w:cstheme="minorHAnsi"/>
          <w:b/>
        </w:rPr>
      </w:pPr>
      <w:r w:rsidRPr="003925A7">
        <w:rPr>
          <w:rFonts w:cstheme="minorHAnsi"/>
          <w:b/>
        </w:rPr>
        <w:t xml:space="preserve">Success is often more </w:t>
      </w:r>
      <w:r w:rsidR="00E1355A" w:rsidRPr="003925A7">
        <w:rPr>
          <w:rFonts w:cstheme="minorHAnsi"/>
          <w:b/>
        </w:rPr>
        <w:t xml:space="preserve">spiritually </w:t>
      </w:r>
      <w:r w:rsidRPr="003925A7">
        <w:rPr>
          <w:rFonts w:cstheme="minorHAnsi"/>
          <w:b/>
        </w:rPr>
        <w:t xml:space="preserve">unstable than </w:t>
      </w:r>
      <w:r w:rsidR="00FA4A93" w:rsidRPr="003925A7">
        <w:rPr>
          <w:rFonts w:cstheme="minorHAnsi"/>
          <w:b/>
        </w:rPr>
        <w:t>di</w:t>
      </w:r>
      <w:r w:rsidR="005717B4" w:rsidRPr="003925A7">
        <w:rPr>
          <w:rFonts w:cstheme="minorHAnsi"/>
          <w:b/>
        </w:rPr>
        <w:t>stress</w:t>
      </w:r>
    </w:p>
    <w:p w14:paraId="6B63428D" w14:textId="5B2986F9" w:rsidR="00C4077C" w:rsidRPr="003925A7" w:rsidRDefault="00C4077C" w:rsidP="008C5CCB">
      <w:pPr>
        <w:spacing w:after="0" w:line="240" w:lineRule="auto"/>
        <w:ind w:left="360"/>
        <w:jc w:val="both"/>
        <w:rPr>
          <w:rFonts w:cstheme="minorHAnsi"/>
        </w:rPr>
      </w:pPr>
      <w:r w:rsidRPr="003925A7">
        <w:rPr>
          <w:rFonts w:cstheme="minorHAnsi"/>
        </w:rPr>
        <w:t xml:space="preserve">Remember that </w:t>
      </w:r>
      <w:r w:rsidR="00691BF4" w:rsidRPr="003925A7">
        <w:rPr>
          <w:rFonts w:cstheme="minorHAnsi"/>
        </w:rPr>
        <w:t>in order to develop</w:t>
      </w:r>
      <w:r w:rsidRPr="003925A7">
        <w:rPr>
          <w:rFonts w:cstheme="minorHAnsi"/>
        </w:rPr>
        <w:t xml:space="preserve"> the True Self we n</w:t>
      </w:r>
      <w:r w:rsidR="00953CC3" w:rsidRPr="003925A7">
        <w:rPr>
          <w:rFonts w:cstheme="minorHAnsi"/>
        </w:rPr>
        <w:t xml:space="preserve">eed a long-tempered endurance. </w:t>
      </w:r>
      <w:r w:rsidRPr="003925A7">
        <w:rPr>
          <w:rFonts w:cstheme="minorHAnsi"/>
        </w:rPr>
        <w:t>No matter what happens around you</w:t>
      </w:r>
      <w:r w:rsidR="00DF6232" w:rsidRPr="003925A7">
        <w:rPr>
          <w:rFonts w:cstheme="minorHAnsi"/>
        </w:rPr>
        <w:t>,</w:t>
      </w:r>
      <w:r w:rsidRPr="003925A7">
        <w:rPr>
          <w:rFonts w:cstheme="minorHAnsi"/>
        </w:rPr>
        <w:t xml:space="preserve"> your real goal is </w:t>
      </w:r>
      <w:r w:rsidR="00771F16" w:rsidRPr="003925A7">
        <w:rPr>
          <w:rFonts w:cstheme="minorHAnsi"/>
        </w:rPr>
        <w:t>to develop the long-</w:t>
      </w:r>
      <w:r w:rsidR="00225BFA" w:rsidRPr="003925A7">
        <w:rPr>
          <w:rFonts w:cstheme="minorHAnsi"/>
        </w:rPr>
        <w:t>tempered</w:t>
      </w:r>
      <w:r w:rsidR="00771F16" w:rsidRPr="003925A7">
        <w:rPr>
          <w:rFonts w:cstheme="minorHAnsi"/>
        </w:rPr>
        <w:t xml:space="preserve"> endurance that will equip you </w:t>
      </w:r>
      <w:r w:rsidRPr="003925A7">
        <w:rPr>
          <w:rFonts w:cstheme="minorHAnsi"/>
        </w:rPr>
        <w:t>to live</w:t>
      </w:r>
      <w:r w:rsidR="00052B7D" w:rsidRPr="003925A7">
        <w:rPr>
          <w:rFonts w:cstheme="minorHAnsi"/>
        </w:rPr>
        <w:t xml:space="preserve"> your</w:t>
      </w:r>
      <w:r w:rsidRPr="003925A7">
        <w:rPr>
          <w:rFonts w:cstheme="minorHAnsi"/>
        </w:rPr>
        <w:t xml:space="preserve"> life gloriously</w:t>
      </w:r>
      <w:r w:rsidR="00875193" w:rsidRPr="003925A7">
        <w:rPr>
          <w:rFonts w:cstheme="minorHAnsi"/>
        </w:rPr>
        <w:t xml:space="preserve">. </w:t>
      </w:r>
      <w:r w:rsidRPr="003925A7">
        <w:rPr>
          <w:rFonts w:cstheme="minorHAnsi"/>
        </w:rPr>
        <w:t xml:space="preserve">We often think </w:t>
      </w:r>
      <w:r w:rsidR="00D83971" w:rsidRPr="003925A7">
        <w:rPr>
          <w:rFonts w:cstheme="minorHAnsi"/>
        </w:rPr>
        <w:t>that</w:t>
      </w:r>
      <w:r w:rsidRPr="003925A7">
        <w:rPr>
          <w:rFonts w:cstheme="minorHAnsi"/>
        </w:rPr>
        <w:t xml:space="preserve"> we need </w:t>
      </w:r>
      <w:r w:rsidR="009906E4" w:rsidRPr="003925A7">
        <w:rPr>
          <w:rFonts w:cstheme="minorHAnsi"/>
        </w:rPr>
        <w:t>endurance most</w:t>
      </w:r>
      <w:r w:rsidR="00D83971" w:rsidRPr="003925A7">
        <w:rPr>
          <w:rFonts w:cstheme="minorHAnsi"/>
        </w:rPr>
        <w:t xml:space="preserve"> in times of</w:t>
      </w:r>
      <w:r w:rsidR="001464B7" w:rsidRPr="003925A7">
        <w:rPr>
          <w:rFonts w:cstheme="minorHAnsi"/>
        </w:rPr>
        <w:t xml:space="preserve"> fear or loss</w:t>
      </w:r>
      <w:r w:rsidRPr="003925A7">
        <w:rPr>
          <w:rFonts w:cstheme="minorHAnsi"/>
        </w:rPr>
        <w:t xml:space="preserve">, but </w:t>
      </w:r>
      <w:r w:rsidR="00A1202C" w:rsidRPr="003925A7">
        <w:rPr>
          <w:rFonts w:cstheme="minorHAnsi"/>
        </w:rPr>
        <w:t>that’s</w:t>
      </w:r>
      <w:r w:rsidRPr="003925A7">
        <w:rPr>
          <w:rFonts w:cstheme="minorHAnsi"/>
        </w:rPr>
        <w:t xml:space="preserve"> not always</w:t>
      </w:r>
      <w:r w:rsidR="00875193" w:rsidRPr="003925A7">
        <w:rPr>
          <w:rFonts w:cstheme="minorHAnsi"/>
        </w:rPr>
        <w:t xml:space="preserve"> the case. </w:t>
      </w:r>
      <w:r w:rsidRPr="003925A7">
        <w:rPr>
          <w:rFonts w:cstheme="minorHAnsi"/>
        </w:rPr>
        <w:t xml:space="preserve">God </w:t>
      </w:r>
      <w:r w:rsidR="001464B7" w:rsidRPr="003925A7">
        <w:rPr>
          <w:rFonts w:cstheme="minorHAnsi"/>
        </w:rPr>
        <w:t>usually</w:t>
      </w:r>
      <w:r w:rsidR="009F1A0C" w:rsidRPr="003925A7">
        <w:rPr>
          <w:rFonts w:cstheme="minorHAnsi"/>
        </w:rPr>
        <w:t xml:space="preserve"> </w:t>
      </w:r>
      <w:r w:rsidRPr="003925A7">
        <w:rPr>
          <w:rFonts w:cstheme="minorHAnsi"/>
        </w:rPr>
        <w:t xml:space="preserve">has our attention </w:t>
      </w:r>
      <w:r w:rsidR="00611C3E" w:rsidRPr="003925A7">
        <w:rPr>
          <w:rFonts w:cstheme="minorHAnsi"/>
        </w:rPr>
        <w:t xml:space="preserve">in times of failure and </w:t>
      </w:r>
      <w:r w:rsidR="00545CE3" w:rsidRPr="003925A7">
        <w:rPr>
          <w:rFonts w:cstheme="minorHAnsi"/>
        </w:rPr>
        <w:t xml:space="preserve">during </w:t>
      </w:r>
      <w:r w:rsidR="003616D4" w:rsidRPr="003925A7">
        <w:rPr>
          <w:rFonts w:cstheme="minorHAnsi"/>
        </w:rPr>
        <w:t xml:space="preserve">what our hymn calls </w:t>
      </w:r>
      <w:r w:rsidR="00D83971" w:rsidRPr="003925A7">
        <w:rPr>
          <w:rFonts w:cstheme="minorHAnsi"/>
        </w:rPr>
        <w:t xml:space="preserve">“times </w:t>
      </w:r>
      <w:bookmarkStart w:id="19" w:name="_Hlk71018164"/>
      <w:r w:rsidR="00D83971" w:rsidRPr="003925A7">
        <w:rPr>
          <w:rFonts w:cstheme="minorHAnsi"/>
        </w:rPr>
        <w:t>of dire distress</w:t>
      </w:r>
      <w:r w:rsidR="00611C3E" w:rsidRPr="003925A7">
        <w:rPr>
          <w:rFonts w:cstheme="minorHAnsi"/>
        </w:rPr>
        <w:t>”</w:t>
      </w:r>
      <w:r w:rsidR="00691BF4" w:rsidRPr="003925A7">
        <w:rPr>
          <w:rFonts w:cstheme="minorHAnsi"/>
        </w:rPr>
        <w:t>.</w:t>
      </w:r>
      <w:r w:rsidR="00225BFA" w:rsidRPr="003925A7">
        <w:rPr>
          <w:rStyle w:val="EndnoteReference"/>
          <w:rFonts w:cstheme="minorHAnsi"/>
        </w:rPr>
        <w:endnoteReference w:id="5"/>
      </w:r>
      <w:r w:rsidRPr="003925A7">
        <w:rPr>
          <w:rFonts w:cstheme="minorHAnsi"/>
        </w:rPr>
        <w:t xml:space="preserve"> It</w:t>
      </w:r>
      <w:r w:rsidR="00AE0623" w:rsidRPr="003925A7">
        <w:rPr>
          <w:rFonts w:cstheme="minorHAnsi"/>
        </w:rPr>
        <w:t xml:space="preserve"> is in times of </w:t>
      </w:r>
      <w:r w:rsidR="00186009" w:rsidRPr="003925A7">
        <w:rPr>
          <w:rFonts w:cstheme="minorHAnsi"/>
        </w:rPr>
        <w:t>success</w:t>
      </w:r>
      <w:r w:rsidR="000B0DE8" w:rsidRPr="003925A7">
        <w:rPr>
          <w:rFonts w:cstheme="minorHAnsi"/>
        </w:rPr>
        <w:t xml:space="preserve"> that the quality of our training is revealed</w:t>
      </w:r>
      <w:r w:rsidR="005E04A3" w:rsidRPr="003925A7">
        <w:rPr>
          <w:rFonts w:cstheme="minorHAnsi"/>
        </w:rPr>
        <w:t>, and when we experience success—when we get what we want, when we feel euphoric—</w:t>
      </w:r>
      <w:r w:rsidRPr="003925A7">
        <w:rPr>
          <w:rFonts w:cstheme="minorHAnsi"/>
        </w:rPr>
        <w:t xml:space="preserve">we need to be </w:t>
      </w:r>
      <w:r w:rsidR="005E04A3" w:rsidRPr="003925A7">
        <w:rPr>
          <w:rFonts w:cstheme="minorHAnsi"/>
        </w:rPr>
        <w:t>especially</w:t>
      </w:r>
      <w:r w:rsidRPr="003925A7">
        <w:rPr>
          <w:rFonts w:cstheme="minorHAnsi"/>
        </w:rPr>
        <w:t xml:space="preserve"> mindful and aware.</w:t>
      </w:r>
      <w:r w:rsidR="003B35EC" w:rsidRPr="003925A7">
        <w:rPr>
          <w:rFonts w:cstheme="minorHAnsi"/>
        </w:rPr>
        <w:t xml:space="preserve"> </w:t>
      </w:r>
      <w:bookmarkStart w:id="20" w:name="_Hlk482964427"/>
      <w:r w:rsidR="00734FEA" w:rsidRPr="003925A7">
        <w:rPr>
          <w:rFonts w:cstheme="minorHAnsi"/>
        </w:rPr>
        <w:t>How often have we seen so-called successful people fail to build trustworthy, fulfilled lives</w:t>
      </w:r>
      <w:r w:rsidR="002B1054" w:rsidRPr="003925A7">
        <w:rPr>
          <w:rFonts w:cstheme="minorHAnsi"/>
        </w:rPr>
        <w:t>?</w:t>
      </w:r>
      <w:bookmarkEnd w:id="19"/>
      <w:bookmarkEnd w:id="20"/>
    </w:p>
    <w:p w14:paraId="59FD1475" w14:textId="77777777" w:rsidR="00FA4A93" w:rsidRPr="003925A7" w:rsidRDefault="00FA4A93" w:rsidP="008C5CCB">
      <w:pPr>
        <w:spacing w:after="0" w:line="240" w:lineRule="auto"/>
        <w:jc w:val="both"/>
        <w:rPr>
          <w:rFonts w:cstheme="minorHAnsi"/>
        </w:rPr>
      </w:pPr>
    </w:p>
    <w:p w14:paraId="6D92EEC7" w14:textId="7F6CAB5D" w:rsidR="000B1A8E" w:rsidRPr="003925A7" w:rsidRDefault="0021367F" w:rsidP="008C5CCB">
      <w:pPr>
        <w:spacing w:after="0" w:line="240" w:lineRule="auto"/>
        <w:ind w:left="357"/>
        <w:jc w:val="both"/>
        <w:rPr>
          <w:rFonts w:cstheme="minorHAnsi"/>
        </w:rPr>
      </w:pPr>
      <w:bookmarkStart w:id="21" w:name="_Hlk512857574"/>
      <w:r w:rsidRPr="003925A7">
        <w:rPr>
          <w:rFonts w:cstheme="minorHAnsi"/>
        </w:rPr>
        <w:t>You might imagine that you will naturally learn to handle success productively and find peace with the new status quo, but this also requires training. Success brings unprecedented experiences and changes that create tension, and this tension causes our Idol Self to react. Your ability to handle success with success is directly proportional to your ability to endure that tension. Let’s take as an example the tension that we experience when we are successful in our personal development.</w:t>
      </w:r>
      <w:r w:rsidR="00CB7F38" w:rsidRPr="003925A7">
        <w:rPr>
          <w:rFonts w:cstheme="minorHAnsi"/>
        </w:rPr>
        <w:t xml:space="preserve"> </w:t>
      </w:r>
      <w:r w:rsidRPr="003925A7">
        <w:rPr>
          <w:rFonts w:cstheme="minorHAnsi"/>
        </w:rPr>
        <w:t xml:space="preserve">For mastery type Christians, to show heartfelt kindness or mercy is success, but in order to maintain this positive direction they must endure the tension that comes from forfeiting an opportunity to conquer and punish. When self-effacing types successfully stand up for themselves or assert their preferences, they must endure the tension </w:t>
      </w:r>
      <w:r w:rsidR="00EE1CCB" w:rsidRPr="003925A7">
        <w:rPr>
          <w:rFonts w:cstheme="minorHAnsi"/>
        </w:rPr>
        <w:t>of feeling selfish</w:t>
      </w:r>
      <w:r w:rsidR="003F0039" w:rsidRPr="003925A7">
        <w:rPr>
          <w:rFonts w:cstheme="minorHAnsi"/>
        </w:rPr>
        <w:t>; they</w:t>
      </w:r>
      <w:r w:rsidRPr="003925A7">
        <w:rPr>
          <w:rFonts w:cstheme="minorHAnsi"/>
        </w:rPr>
        <w:t xml:space="preserve"> must resist the compulsion to give in, please, or apologize. When</w:t>
      </w:r>
      <w:r w:rsidR="007F041B" w:rsidRPr="003925A7">
        <w:rPr>
          <w:rFonts w:cstheme="minorHAnsi"/>
        </w:rPr>
        <w:t xml:space="preserve"> resigned types </w:t>
      </w:r>
      <w:r w:rsidR="00EE1CCB" w:rsidRPr="003925A7">
        <w:rPr>
          <w:rFonts w:cstheme="minorHAnsi"/>
        </w:rPr>
        <w:t xml:space="preserve">dare to </w:t>
      </w:r>
      <w:r w:rsidR="007F041B" w:rsidRPr="003925A7">
        <w:rPr>
          <w:rFonts w:cstheme="minorHAnsi"/>
        </w:rPr>
        <w:t xml:space="preserve">touch an area of self-awareness and make some progress toward feeling their real feelings, they must endure the craving to escape into stagnation and numbness. God is regularly seeking to stretch your ability to live gloriously, but He can only do this if you are able to productively </w:t>
      </w:r>
      <w:r w:rsidR="000558E8" w:rsidRPr="003925A7">
        <w:rPr>
          <w:rFonts w:cstheme="minorHAnsi"/>
        </w:rPr>
        <w:t>endure</w:t>
      </w:r>
      <w:r w:rsidR="003A181F" w:rsidRPr="003925A7">
        <w:rPr>
          <w:rFonts w:cstheme="minorHAnsi"/>
        </w:rPr>
        <w:t xml:space="preserve"> the tension created by</w:t>
      </w:r>
      <w:r w:rsidR="000558E8" w:rsidRPr="003925A7">
        <w:rPr>
          <w:rFonts w:cstheme="minorHAnsi"/>
        </w:rPr>
        <w:t xml:space="preserve"> change</w:t>
      </w:r>
      <w:r w:rsidR="007F041B" w:rsidRPr="003925A7">
        <w:rPr>
          <w:rFonts w:cstheme="minorHAnsi"/>
        </w:rPr>
        <w:t>. God wants to explore wi</w:t>
      </w:r>
      <w:r w:rsidR="002C0E8C" w:rsidRPr="003925A7">
        <w:rPr>
          <w:rFonts w:cstheme="minorHAnsi"/>
        </w:rPr>
        <w:t>th you as</w:t>
      </w:r>
      <w:r w:rsidR="00B250C7" w:rsidRPr="003925A7">
        <w:rPr>
          <w:rFonts w:cstheme="minorHAnsi"/>
        </w:rPr>
        <w:t>,</w:t>
      </w:r>
      <w:r w:rsidR="002C0E8C" w:rsidRPr="003925A7">
        <w:rPr>
          <w:rFonts w:cstheme="minorHAnsi"/>
        </w:rPr>
        <w:t xml:space="preserve"> together</w:t>
      </w:r>
      <w:r w:rsidR="00B250C7" w:rsidRPr="003925A7">
        <w:rPr>
          <w:rFonts w:cstheme="minorHAnsi"/>
        </w:rPr>
        <w:t>,</w:t>
      </w:r>
      <w:r w:rsidR="002C0E8C" w:rsidRPr="003925A7">
        <w:rPr>
          <w:rFonts w:cstheme="minorHAnsi"/>
        </w:rPr>
        <w:t xml:space="preserve"> you discover your </w:t>
      </w:r>
      <w:r w:rsidR="007F041B" w:rsidRPr="003925A7">
        <w:rPr>
          <w:rFonts w:cstheme="minorHAnsi"/>
        </w:rPr>
        <w:t xml:space="preserve">potential. </w:t>
      </w:r>
      <w:bookmarkStart w:id="22" w:name="_Hlk166390280"/>
      <w:r w:rsidR="007F041B" w:rsidRPr="003925A7">
        <w:rPr>
          <w:rFonts w:cstheme="minorHAnsi"/>
        </w:rPr>
        <w:t>You are an eternally developing creature who is learning the ways of eternity.</w:t>
      </w:r>
    </w:p>
    <w:bookmarkEnd w:id="21"/>
    <w:bookmarkEnd w:id="22"/>
    <w:p w14:paraId="6292D65D" w14:textId="6F6B8284" w:rsidR="00C4077C" w:rsidRPr="003925A7" w:rsidRDefault="00C4077C" w:rsidP="008C5CCB">
      <w:pPr>
        <w:spacing w:after="0" w:line="240" w:lineRule="auto"/>
        <w:jc w:val="both"/>
        <w:rPr>
          <w:rFonts w:cstheme="minorHAnsi"/>
        </w:rPr>
      </w:pPr>
    </w:p>
    <w:p w14:paraId="36369DA7" w14:textId="304871FD" w:rsidR="00C4077C" w:rsidRPr="003925A7" w:rsidRDefault="00C4077C" w:rsidP="003F0039">
      <w:pPr>
        <w:pStyle w:val="ListParagraph"/>
        <w:widowControl w:val="0"/>
        <w:numPr>
          <w:ilvl w:val="0"/>
          <w:numId w:val="2"/>
        </w:numPr>
        <w:tabs>
          <w:tab w:val="left" w:pos="357"/>
        </w:tabs>
        <w:spacing w:after="0" w:line="240" w:lineRule="auto"/>
        <w:ind w:left="357" w:hanging="357"/>
        <w:jc w:val="both"/>
        <w:rPr>
          <w:rFonts w:cstheme="minorHAnsi"/>
          <w:b/>
        </w:rPr>
      </w:pPr>
      <w:r w:rsidRPr="003925A7">
        <w:rPr>
          <w:rFonts w:cstheme="minorHAnsi"/>
          <w:b/>
        </w:rPr>
        <w:t>The basic problem is our commitment</w:t>
      </w:r>
      <w:r w:rsidR="00186009" w:rsidRPr="003925A7">
        <w:rPr>
          <w:rFonts w:cstheme="minorHAnsi"/>
          <w:b/>
        </w:rPr>
        <w:t>—a</w:t>
      </w:r>
      <w:r w:rsidR="00CF0F24" w:rsidRPr="003925A7">
        <w:rPr>
          <w:rFonts w:cstheme="minorHAnsi"/>
          <w:b/>
        </w:rPr>
        <w:t xml:space="preserve">re </w:t>
      </w:r>
      <w:r w:rsidR="00556229" w:rsidRPr="003925A7">
        <w:rPr>
          <w:rFonts w:cstheme="minorHAnsi"/>
          <w:b/>
        </w:rPr>
        <w:t>we committed to our Idol or to God?</w:t>
      </w:r>
    </w:p>
    <w:p w14:paraId="362ED017" w14:textId="3F501FC3" w:rsidR="000913BB" w:rsidRPr="003925A7" w:rsidRDefault="000A0ADB" w:rsidP="00C87B28">
      <w:pPr>
        <w:spacing w:after="0" w:line="240" w:lineRule="auto"/>
        <w:ind w:left="360"/>
        <w:jc w:val="both"/>
        <w:rPr>
          <w:rFonts w:cstheme="minorHAnsi"/>
          <w:i/>
        </w:rPr>
      </w:pPr>
      <w:r w:rsidRPr="003925A7">
        <w:rPr>
          <w:rFonts w:cstheme="minorHAnsi"/>
        </w:rPr>
        <w:t>Trusting G</w:t>
      </w:r>
      <w:r w:rsidR="00186009" w:rsidRPr="003925A7">
        <w:rPr>
          <w:rFonts w:cstheme="minorHAnsi"/>
        </w:rPr>
        <w:t>od’s wisdom requires training—</w:t>
      </w:r>
      <w:r w:rsidRPr="003925A7">
        <w:rPr>
          <w:rFonts w:cstheme="minorHAnsi"/>
        </w:rPr>
        <w:t xml:space="preserve">training that prepares you to courageously act on the wisdom He offers. God cannot train you, however, if you are still committed to the </w:t>
      </w:r>
      <w:r w:rsidR="00EA7E1D" w:rsidRPr="003925A7">
        <w:rPr>
          <w:rFonts w:cstheme="minorHAnsi"/>
        </w:rPr>
        <w:t>j</w:t>
      </w:r>
      <w:r w:rsidRPr="003925A7">
        <w:rPr>
          <w:rFonts w:cstheme="minorHAnsi"/>
        </w:rPr>
        <w:t xml:space="preserve">udgment </w:t>
      </w:r>
      <w:r w:rsidR="00EA7E1D" w:rsidRPr="003925A7">
        <w:rPr>
          <w:rFonts w:cstheme="minorHAnsi"/>
        </w:rPr>
        <w:t>p</w:t>
      </w:r>
      <w:r w:rsidRPr="003925A7">
        <w:rPr>
          <w:rFonts w:cstheme="minorHAnsi"/>
        </w:rPr>
        <w:t xml:space="preserve">ath; </w:t>
      </w:r>
      <w:bookmarkStart w:id="23" w:name="_Hlk524722741"/>
      <w:r w:rsidRPr="003925A7">
        <w:rPr>
          <w:rFonts w:cstheme="minorHAnsi"/>
        </w:rPr>
        <w:t xml:space="preserve">you will refuse to follow through on His way of doing things. </w:t>
      </w:r>
      <w:bookmarkStart w:id="24" w:name="_Hlk512884040"/>
      <w:bookmarkEnd w:id="23"/>
      <w:r w:rsidR="000913BB" w:rsidRPr="003925A7">
        <w:rPr>
          <w:rFonts w:cstheme="minorHAnsi"/>
        </w:rPr>
        <w:t xml:space="preserve">But remember this: </w:t>
      </w:r>
      <w:r w:rsidR="003E6535" w:rsidRPr="003925A7">
        <w:rPr>
          <w:rFonts w:cstheme="minorHAnsi"/>
        </w:rPr>
        <w:t>if</w:t>
      </w:r>
      <w:r w:rsidR="000913BB" w:rsidRPr="003925A7">
        <w:rPr>
          <w:rFonts w:cstheme="minorHAnsi"/>
        </w:rPr>
        <w:t xml:space="preserve"> you continue to harbor divided loyalties, you are not simply choosing between judgment and love</w:t>
      </w:r>
      <w:r w:rsidR="003E6535" w:rsidRPr="003925A7">
        <w:rPr>
          <w:rFonts w:cstheme="minorHAnsi"/>
        </w:rPr>
        <w:t>; at</w:t>
      </w:r>
      <w:r w:rsidR="000913BB" w:rsidRPr="003925A7">
        <w:rPr>
          <w:rFonts w:cstheme="minorHAnsi"/>
        </w:rPr>
        <w:t xml:space="preserve"> the heart of your choice </w:t>
      </w:r>
      <w:r w:rsidR="003E6535" w:rsidRPr="003925A7">
        <w:rPr>
          <w:rFonts w:cstheme="minorHAnsi"/>
        </w:rPr>
        <w:t>is this question—</w:t>
      </w:r>
      <w:r w:rsidR="000913BB" w:rsidRPr="003925A7">
        <w:rPr>
          <w:rFonts w:cstheme="minorHAnsi"/>
          <w:i/>
        </w:rPr>
        <w:t xml:space="preserve">Who is your God? </w:t>
      </w:r>
      <w:bookmarkEnd w:id="24"/>
    </w:p>
    <w:p w14:paraId="7FDF55AD" w14:textId="77777777" w:rsidR="003A181F" w:rsidRPr="003925A7" w:rsidRDefault="003A181F" w:rsidP="003F0039">
      <w:pPr>
        <w:widowControl w:val="0"/>
        <w:spacing w:after="0" w:line="240" w:lineRule="auto"/>
        <w:ind w:left="360"/>
        <w:jc w:val="both"/>
        <w:rPr>
          <w:rFonts w:cstheme="minorHAnsi"/>
        </w:rPr>
      </w:pPr>
    </w:p>
    <w:p w14:paraId="3A850432" w14:textId="5F69043F" w:rsidR="00FC5755" w:rsidRPr="003925A7" w:rsidRDefault="00FC5755">
      <w:pPr>
        <w:spacing w:after="0" w:line="240" w:lineRule="auto"/>
        <w:ind w:left="360"/>
        <w:jc w:val="both"/>
        <w:rPr>
          <w:rFonts w:cstheme="minorHAnsi"/>
        </w:rPr>
      </w:pPr>
      <w:r w:rsidRPr="003925A7">
        <w:rPr>
          <w:rFonts w:cstheme="minorHAnsi"/>
        </w:rPr>
        <w:t>When we are committed to our Idol Self</w:t>
      </w:r>
      <w:r w:rsidR="00EE626E" w:rsidRPr="003925A7">
        <w:rPr>
          <w:rFonts w:cstheme="minorHAnsi"/>
        </w:rPr>
        <w:t>,</w:t>
      </w:r>
      <w:r w:rsidRPr="003925A7">
        <w:rPr>
          <w:rFonts w:cstheme="minorHAnsi"/>
        </w:rPr>
        <w:t xml:space="preserve"> we are committed to another god</w:t>
      </w:r>
      <w:r w:rsidR="000F550B" w:rsidRPr="003925A7">
        <w:rPr>
          <w:rFonts w:cstheme="minorHAnsi"/>
        </w:rPr>
        <w:t xml:space="preserve">, and </w:t>
      </w:r>
      <w:r w:rsidR="00CF0F24" w:rsidRPr="003925A7">
        <w:rPr>
          <w:rFonts w:cstheme="minorHAnsi"/>
        </w:rPr>
        <w:t>i</w:t>
      </w:r>
      <w:r w:rsidRPr="003925A7">
        <w:rPr>
          <w:rFonts w:cstheme="minorHAnsi"/>
        </w:rPr>
        <w:t>f we obey the fear and compulsive demands of the Idol</w:t>
      </w:r>
      <w:r w:rsidR="00EE626E" w:rsidRPr="003925A7">
        <w:rPr>
          <w:rFonts w:cstheme="minorHAnsi"/>
        </w:rPr>
        <w:t>,</w:t>
      </w:r>
      <w:r w:rsidRPr="003925A7">
        <w:rPr>
          <w:rFonts w:cstheme="minorHAnsi"/>
        </w:rPr>
        <w:t xml:space="preserve"> we are obeying another </w:t>
      </w:r>
      <w:r w:rsidR="00195E73" w:rsidRPr="003925A7">
        <w:rPr>
          <w:rFonts w:cstheme="minorHAnsi"/>
        </w:rPr>
        <w:t>g</w:t>
      </w:r>
      <w:r w:rsidRPr="003925A7">
        <w:rPr>
          <w:rFonts w:cstheme="minorHAnsi"/>
        </w:rPr>
        <w:t xml:space="preserve">od. </w:t>
      </w:r>
      <w:r w:rsidR="00A52778" w:rsidRPr="003925A7">
        <w:rPr>
          <w:rFonts w:cstheme="minorHAnsi"/>
        </w:rPr>
        <w:t>It’s</w:t>
      </w:r>
      <w:r w:rsidRPr="003925A7">
        <w:rPr>
          <w:rFonts w:cstheme="minorHAnsi"/>
        </w:rPr>
        <w:t xml:space="preserve"> not hard to see that the Idol Self is just another god</w:t>
      </w:r>
      <w:r w:rsidR="00A1202C" w:rsidRPr="003925A7">
        <w:rPr>
          <w:rFonts w:cstheme="minorHAnsi"/>
        </w:rPr>
        <w:t xml:space="preserve">, so </w:t>
      </w:r>
      <w:r w:rsidRPr="003925A7">
        <w:rPr>
          <w:rFonts w:cstheme="minorHAnsi"/>
        </w:rPr>
        <w:t>when</w:t>
      </w:r>
      <w:r w:rsidR="00E81A62" w:rsidRPr="003925A7">
        <w:rPr>
          <w:rFonts w:cstheme="minorHAnsi"/>
        </w:rPr>
        <w:t>ever</w:t>
      </w:r>
      <w:r w:rsidRPr="003925A7">
        <w:rPr>
          <w:rFonts w:cstheme="minorHAnsi"/>
        </w:rPr>
        <w:t xml:space="preserve"> </w:t>
      </w:r>
      <w:r w:rsidR="00F551F5" w:rsidRPr="003925A7">
        <w:rPr>
          <w:rFonts w:cstheme="minorHAnsi"/>
        </w:rPr>
        <w:t>you</w:t>
      </w:r>
      <w:r w:rsidRPr="003925A7">
        <w:rPr>
          <w:rFonts w:cstheme="minorHAnsi"/>
        </w:rPr>
        <w:t xml:space="preserve"> follow its guidance</w:t>
      </w:r>
      <w:r w:rsidR="000B1A8E" w:rsidRPr="003925A7">
        <w:rPr>
          <w:rFonts w:cstheme="minorHAnsi"/>
        </w:rPr>
        <w:t>,</w:t>
      </w:r>
      <w:r w:rsidRPr="003925A7">
        <w:rPr>
          <w:rFonts w:cstheme="minorHAnsi"/>
        </w:rPr>
        <w:t xml:space="preserve"> </w:t>
      </w:r>
      <w:r w:rsidR="00F551F5" w:rsidRPr="003925A7">
        <w:rPr>
          <w:rFonts w:cstheme="minorHAnsi"/>
        </w:rPr>
        <w:t>you</w:t>
      </w:r>
      <w:r w:rsidRPr="003925A7">
        <w:rPr>
          <w:rFonts w:cstheme="minorHAnsi"/>
        </w:rPr>
        <w:t xml:space="preserve"> are breaking God’s first commandment: </w:t>
      </w:r>
      <w:r w:rsidR="007F63C0" w:rsidRPr="003925A7">
        <w:rPr>
          <w:rFonts w:cstheme="minorHAnsi"/>
        </w:rPr>
        <w:t>“</w:t>
      </w:r>
      <w:r w:rsidRPr="003925A7">
        <w:rPr>
          <w:rFonts w:cstheme="minorHAnsi"/>
        </w:rPr>
        <w:t>Thou shalt have no other gods before Me.</w:t>
      </w:r>
      <w:r w:rsidR="007F63C0" w:rsidRPr="003925A7">
        <w:rPr>
          <w:rFonts w:cstheme="minorHAnsi"/>
        </w:rPr>
        <w:t>”</w:t>
      </w:r>
      <w:r w:rsidR="00F23144" w:rsidRPr="003925A7">
        <w:rPr>
          <w:rStyle w:val="EndnoteReference"/>
          <w:rFonts w:cstheme="minorHAnsi"/>
        </w:rPr>
        <w:endnoteReference w:id="6"/>
      </w:r>
      <w:r w:rsidRPr="003925A7">
        <w:rPr>
          <w:rFonts w:cstheme="minorHAnsi"/>
        </w:rPr>
        <w:t xml:space="preserve"> When God confronts that problem in you, He is doing you a huge favor</w:t>
      </w:r>
      <w:r w:rsidR="00642983" w:rsidRPr="003925A7">
        <w:rPr>
          <w:rFonts w:cstheme="minorHAnsi"/>
        </w:rPr>
        <w:t>.</w:t>
      </w:r>
    </w:p>
    <w:p w14:paraId="70F9C321" w14:textId="77777777" w:rsidR="000A0ADB" w:rsidRPr="003925A7" w:rsidRDefault="000A0ADB">
      <w:pPr>
        <w:spacing w:after="0" w:line="240" w:lineRule="auto"/>
        <w:jc w:val="both"/>
        <w:rPr>
          <w:rFonts w:cstheme="minorHAnsi"/>
        </w:rPr>
      </w:pPr>
    </w:p>
    <w:p w14:paraId="11B6FD57" w14:textId="77777777" w:rsidR="00C4077C" w:rsidRPr="003925A7" w:rsidRDefault="00052B7D">
      <w:pPr>
        <w:pStyle w:val="ListParagraph"/>
        <w:numPr>
          <w:ilvl w:val="0"/>
          <w:numId w:val="2"/>
        </w:numPr>
        <w:tabs>
          <w:tab w:val="left" w:pos="357"/>
        </w:tabs>
        <w:spacing w:after="0" w:line="240" w:lineRule="auto"/>
        <w:ind w:left="357" w:hanging="357"/>
        <w:jc w:val="both"/>
        <w:rPr>
          <w:rFonts w:cstheme="minorHAnsi"/>
          <w:b/>
        </w:rPr>
      </w:pPr>
      <w:r w:rsidRPr="003925A7">
        <w:rPr>
          <w:rFonts w:cstheme="minorHAnsi"/>
          <w:b/>
        </w:rPr>
        <w:t xml:space="preserve">Two </w:t>
      </w:r>
      <w:r w:rsidR="003A65BA" w:rsidRPr="003925A7">
        <w:rPr>
          <w:rFonts w:cstheme="minorHAnsi"/>
          <w:b/>
        </w:rPr>
        <w:t>spirits</w:t>
      </w:r>
      <w:r w:rsidR="00AE180F" w:rsidRPr="003925A7">
        <w:rPr>
          <w:rFonts w:cstheme="minorHAnsi"/>
          <w:b/>
        </w:rPr>
        <w:t xml:space="preserve"> are</w:t>
      </w:r>
      <w:r w:rsidR="005717B4" w:rsidRPr="003925A7">
        <w:rPr>
          <w:rFonts w:cstheme="minorHAnsi"/>
          <w:b/>
        </w:rPr>
        <w:t xml:space="preserve"> two masters</w:t>
      </w:r>
    </w:p>
    <w:p w14:paraId="3421BECF" w14:textId="4F8A15CD" w:rsidR="00C4077C" w:rsidRPr="003925A7" w:rsidRDefault="00C4077C">
      <w:pPr>
        <w:spacing w:after="0" w:line="240" w:lineRule="auto"/>
        <w:ind w:left="360"/>
        <w:jc w:val="both"/>
        <w:rPr>
          <w:rFonts w:cstheme="minorHAnsi"/>
        </w:rPr>
      </w:pPr>
      <w:r w:rsidRPr="003925A7">
        <w:rPr>
          <w:rFonts w:cstheme="minorHAnsi"/>
        </w:rPr>
        <w:t>When we are torn between two masters</w:t>
      </w:r>
      <w:r w:rsidR="00602C6E" w:rsidRPr="003925A7">
        <w:rPr>
          <w:rFonts w:cstheme="minorHAnsi"/>
        </w:rPr>
        <w:t>,</w:t>
      </w:r>
      <w:r w:rsidRPr="003925A7">
        <w:rPr>
          <w:rFonts w:cstheme="minorHAnsi"/>
        </w:rPr>
        <w:t xml:space="preserve"> our instability becomes readily apparent, even to ourselves.</w:t>
      </w:r>
      <w:r w:rsidR="00681D9C" w:rsidRPr="003925A7">
        <w:rPr>
          <w:rFonts w:cstheme="minorHAnsi"/>
        </w:rPr>
        <w:t xml:space="preserve"> </w:t>
      </w:r>
      <w:r w:rsidR="004230D1" w:rsidRPr="003925A7">
        <w:rPr>
          <w:rFonts w:cstheme="minorHAnsi"/>
        </w:rPr>
        <w:t xml:space="preserve">We are not to be trusted. </w:t>
      </w:r>
      <w:r w:rsidRPr="003925A7">
        <w:rPr>
          <w:rFonts w:cstheme="minorHAnsi"/>
        </w:rPr>
        <w:t>We</w:t>
      </w:r>
      <w:r w:rsidR="00822073" w:rsidRPr="003925A7">
        <w:rPr>
          <w:rFonts w:cstheme="minorHAnsi"/>
        </w:rPr>
        <w:t xml:space="preserve"> talk about being a Christian</w:t>
      </w:r>
      <w:r w:rsidR="00AE0623" w:rsidRPr="003925A7">
        <w:rPr>
          <w:rFonts w:cstheme="minorHAnsi"/>
        </w:rPr>
        <w:t>, but</w:t>
      </w:r>
      <w:r w:rsidRPr="003925A7">
        <w:rPr>
          <w:rFonts w:cstheme="minorHAnsi"/>
        </w:rPr>
        <w:t xml:space="preserve"> </w:t>
      </w:r>
      <w:r w:rsidR="00D03319" w:rsidRPr="003925A7">
        <w:rPr>
          <w:rFonts w:cstheme="minorHAnsi"/>
        </w:rPr>
        <w:t>neither the quality of our words nor our lives reflect</w:t>
      </w:r>
      <w:r w:rsidR="00C003E8" w:rsidRPr="003925A7">
        <w:rPr>
          <w:rFonts w:cstheme="minorHAnsi"/>
        </w:rPr>
        <w:t xml:space="preserve"> that glorious new birth.</w:t>
      </w:r>
      <w:r w:rsidR="00953CC3" w:rsidRPr="003925A7">
        <w:rPr>
          <w:rFonts w:cstheme="minorHAnsi"/>
        </w:rPr>
        <w:t xml:space="preserve"> </w:t>
      </w:r>
      <w:r w:rsidRPr="003925A7">
        <w:rPr>
          <w:rFonts w:cstheme="minorHAnsi"/>
        </w:rPr>
        <w:t>We have not yet agreed within oursel</w:t>
      </w:r>
      <w:r w:rsidR="002A0263" w:rsidRPr="003925A7">
        <w:rPr>
          <w:rFonts w:cstheme="minorHAnsi"/>
        </w:rPr>
        <w:t xml:space="preserve">ves that God is who He says </w:t>
      </w:r>
      <w:r w:rsidRPr="003925A7">
        <w:rPr>
          <w:rFonts w:cstheme="minorHAnsi"/>
        </w:rPr>
        <w:t>He is</w:t>
      </w:r>
      <w:r w:rsidR="009E7625" w:rsidRPr="003925A7">
        <w:rPr>
          <w:rFonts w:cstheme="minorHAnsi"/>
        </w:rPr>
        <w:t>—</w:t>
      </w:r>
      <w:r w:rsidRPr="003925A7">
        <w:rPr>
          <w:rFonts w:cstheme="minorHAnsi"/>
        </w:rPr>
        <w:t>the Creato</w:t>
      </w:r>
      <w:r w:rsidR="004230D1" w:rsidRPr="003925A7">
        <w:rPr>
          <w:rFonts w:cstheme="minorHAnsi"/>
        </w:rPr>
        <w:t xml:space="preserve">r and </w:t>
      </w:r>
      <w:r w:rsidR="0013314F" w:rsidRPr="003925A7">
        <w:rPr>
          <w:rFonts w:cstheme="minorHAnsi"/>
        </w:rPr>
        <w:t xml:space="preserve">the </w:t>
      </w:r>
      <w:r w:rsidR="004230D1" w:rsidRPr="003925A7">
        <w:rPr>
          <w:rFonts w:cstheme="minorHAnsi"/>
        </w:rPr>
        <w:t>only Lawgiver and Judge</w:t>
      </w:r>
      <w:r w:rsidR="00AE180F" w:rsidRPr="003925A7">
        <w:rPr>
          <w:rFonts w:cstheme="minorHAnsi"/>
        </w:rPr>
        <w:t>. We are not convinced</w:t>
      </w:r>
      <w:r w:rsidR="00082370" w:rsidRPr="003925A7">
        <w:rPr>
          <w:rFonts w:cstheme="minorHAnsi"/>
        </w:rPr>
        <w:t xml:space="preserve"> that opposing Him has real consequences</w:t>
      </w:r>
      <w:r w:rsidR="004230D1" w:rsidRPr="003925A7">
        <w:rPr>
          <w:rFonts w:cstheme="minorHAnsi"/>
        </w:rPr>
        <w:t xml:space="preserve">. </w:t>
      </w:r>
      <w:bookmarkStart w:id="25" w:name="_Hlk512857600"/>
      <w:bookmarkStart w:id="26" w:name="_Hlk512857637"/>
      <w:r w:rsidR="00A52778" w:rsidRPr="003925A7">
        <w:rPr>
          <w:rFonts w:cstheme="minorHAnsi"/>
        </w:rPr>
        <w:t xml:space="preserve">We would rather gratify our pride than access and enjoy God as our ally. </w:t>
      </w:r>
      <w:bookmarkEnd w:id="25"/>
    </w:p>
    <w:bookmarkEnd w:id="26"/>
    <w:p w14:paraId="0DA1DAA0" w14:textId="77777777" w:rsidR="00FA4A93" w:rsidRPr="003925A7" w:rsidRDefault="00FA4A93">
      <w:pPr>
        <w:spacing w:after="0" w:line="240" w:lineRule="auto"/>
        <w:jc w:val="both"/>
        <w:rPr>
          <w:rFonts w:cstheme="minorHAnsi"/>
        </w:rPr>
      </w:pPr>
    </w:p>
    <w:p w14:paraId="154CF449" w14:textId="56DE6469" w:rsidR="00C4077C" w:rsidRPr="003925A7" w:rsidRDefault="00C4077C">
      <w:pPr>
        <w:pStyle w:val="ListParagraph"/>
        <w:numPr>
          <w:ilvl w:val="0"/>
          <w:numId w:val="2"/>
        </w:numPr>
        <w:tabs>
          <w:tab w:val="left" w:pos="357"/>
        </w:tabs>
        <w:spacing w:after="0" w:line="240" w:lineRule="auto"/>
        <w:ind w:left="357" w:hanging="357"/>
        <w:jc w:val="both"/>
        <w:rPr>
          <w:rFonts w:cstheme="minorHAnsi"/>
          <w:b/>
        </w:rPr>
      </w:pPr>
      <w:r w:rsidRPr="003925A7">
        <w:rPr>
          <w:rFonts w:cstheme="minorHAnsi"/>
          <w:b/>
        </w:rPr>
        <w:t xml:space="preserve">Karis Fellowships </w:t>
      </w:r>
      <w:r w:rsidR="002F5C0A" w:rsidRPr="003925A7">
        <w:rPr>
          <w:rFonts w:cstheme="minorHAnsi"/>
          <w:b/>
        </w:rPr>
        <w:t>gives</w:t>
      </w:r>
      <w:r w:rsidRPr="003925A7">
        <w:rPr>
          <w:rFonts w:cstheme="minorHAnsi"/>
          <w:b/>
        </w:rPr>
        <w:t xml:space="preserve"> </w:t>
      </w:r>
      <w:r w:rsidR="00420D5C" w:rsidRPr="003925A7">
        <w:rPr>
          <w:rFonts w:cstheme="minorHAnsi"/>
          <w:b/>
        </w:rPr>
        <w:t>us tools that</w:t>
      </w:r>
      <w:r w:rsidRPr="003925A7">
        <w:rPr>
          <w:rFonts w:cstheme="minorHAnsi"/>
          <w:b/>
        </w:rPr>
        <w:t xml:space="preserve"> </w:t>
      </w:r>
      <w:r w:rsidR="00193B78" w:rsidRPr="003925A7">
        <w:rPr>
          <w:rFonts w:cstheme="minorHAnsi"/>
          <w:b/>
        </w:rPr>
        <w:t xml:space="preserve">help us </w:t>
      </w:r>
      <w:r w:rsidRPr="003925A7">
        <w:rPr>
          <w:rFonts w:cstheme="minorHAnsi"/>
          <w:b/>
        </w:rPr>
        <w:t>become</w:t>
      </w:r>
      <w:r w:rsidR="0055283B" w:rsidRPr="003925A7">
        <w:rPr>
          <w:rFonts w:cstheme="minorHAnsi"/>
          <w:b/>
        </w:rPr>
        <w:t xml:space="preserve"> single-spirit</w:t>
      </w:r>
      <w:r w:rsidR="002A0263" w:rsidRPr="003925A7">
        <w:rPr>
          <w:rFonts w:cstheme="minorHAnsi"/>
          <w:b/>
        </w:rPr>
        <w:t xml:space="preserve"> people</w:t>
      </w:r>
    </w:p>
    <w:p w14:paraId="444444EC" w14:textId="5C2A0835" w:rsidR="008C284D" w:rsidRPr="003925A7" w:rsidRDefault="00B266F0" w:rsidP="008C5CCB">
      <w:pPr>
        <w:pStyle w:val="CommentText"/>
        <w:spacing w:after="0"/>
        <w:ind w:left="360"/>
        <w:jc w:val="both"/>
        <w:rPr>
          <w:rFonts w:cstheme="minorHAnsi"/>
          <w:sz w:val="22"/>
          <w:szCs w:val="22"/>
        </w:rPr>
      </w:pPr>
      <w:r w:rsidRPr="003925A7">
        <w:rPr>
          <w:rFonts w:cstheme="minorHAnsi"/>
          <w:sz w:val="22"/>
          <w:szCs w:val="22"/>
        </w:rPr>
        <w:t>Here</w:t>
      </w:r>
      <w:r w:rsidR="00C4077C" w:rsidRPr="003925A7">
        <w:rPr>
          <w:rFonts w:cstheme="minorHAnsi"/>
          <w:sz w:val="22"/>
          <w:szCs w:val="22"/>
        </w:rPr>
        <w:t xml:space="preserve"> is another way </w:t>
      </w:r>
      <w:r w:rsidR="00556229" w:rsidRPr="003925A7">
        <w:rPr>
          <w:rFonts w:cstheme="minorHAnsi"/>
          <w:sz w:val="22"/>
          <w:szCs w:val="22"/>
        </w:rPr>
        <w:t>of describing our goal</w:t>
      </w:r>
      <w:r w:rsidR="002A0263" w:rsidRPr="003925A7">
        <w:rPr>
          <w:rFonts w:cstheme="minorHAnsi"/>
          <w:sz w:val="22"/>
          <w:szCs w:val="22"/>
        </w:rPr>
        <w:t xml:space="preserve"> in </w:t>
      </w:r>
      <w:r w:rsidR="00402A90" w:rsidRPr="003925A7">
        <w:rPr>
          <w:rFonts w:cstheme="minorHAnsi"/>
          <w:sz w:val="22"/>
          <w:szCs w:val="22"/>
        </w:rPr>
        <w:t xml:space="preserve">KF: we </w:t>
      </w:r>
      <w:r w:rsidR="00556229" w:rsidRPr="003925A7">
        <w:rPr>
          <w:rFonts w:cstheme="minorHAnsi"/>
          <w:sz w:val="22"/>
          <w:szCs w:val="22"/>
        </w:rPr>
        <w:t xml:space="preserve">are working toward becoming </w:t>
      </w:r>
      <w:r w:rsidR="00411FFB" w:rsidRPr="003925A7">
        <w:rPr>
          <w:rFonts w:cstheme="minorHAnsi"/>
          <w:i/>
          <w:sz w:val="22"/>
          <w:szCs w:val="22"/>
        </w:rPr>
        <w:t xml:space="preserve">single-spirit </w:t>
      </w:r>
      <w:r w:rsidR="00F64C7D" w:rsidRPr="003925A7">
        <w:rPr>
          <w:rFonts w:cstheme="minorHAnsi"/>
          <w:sz w:val="22"/>
          <w:szCs w:val="22"/>
        </w:rPr>
        <w:t>people</w:t>
      </w:r>
      <w:r w:rsidR="00953CC3" w:rsidRPr="003925A7">
        <w:rPr>
          <w:rFonts w:cstheme="minorHAnsi"/>
          <w:sz w:val="22"/>
          <w:szCs w:val="22"/>
        </w:rPr>
        <w:t>. No one can serve two masters.</w:t>
      </w:r>
      <w:r w:rsidR="00420D5C" w:rsidRPr="003925A7">
        <w:rPr>
          <w:rStyle w:val="EndnoteReference"/>
          <w:rFonts w:cstheme="minorHAnsi"/>
          <w:sz w:val="22"/>
          <w:szCs w:val="22"/>
        </w:rPr>
        <w:endnoteReference w:id="7"/>
      </w:r>
      <w:r w:rsidR="002C0E8C" w:rsidRPr="003925A7">
        <w:rPr>
          <w:rFonts w:cstheme="minorHAnsi"/>
          <w:sz w:val="22"/>
          <w:szCs w:val="22"/>
        </w:rPr>
        <w:t xml:space="preserve"> </w:t>
      </w:r>
      <w:r w:rsidR="00C4077C" w:rsidRPr="003925A7">
        <w:rPr>
          <w:rFonts w:cstheme="minorHAnsi"/>
          <w:sz w:val="22"/>
          <w:szCs w:val="22"/>
        </w:rPr>
        <w:t xml:space="preserve">If you find that </w:t>
      </w:r>
      <w:r w:rsidR="008C284D" w:rsidRPr="003925A7">
        <w:rPr>
          <w:rFonts w:cstheme="minorHAnsi"/>
          <w:sz w:val="22"/>
          <w:szCs w:val="22"/>
        </w:rPr>
        <w:t>your life is full</w:t>
      </w:r>
      <w:r w:rsidR="000B194C" w:rsidRPr="003925A7">
        <w:rPr>
          <w:rFonts w:cstheme="minorHAnsi"/>
          <w:sz w:val="22"/>
          <w:szCs w:val="22"/>
        </w:rPr>
        <w:t xml:space="preserve"> of</w:t>
      </w:r>
      <w:r w:rsidR="008C284D" w:rsidRPr="003925A7">
        <w:rPr>
          <w:rFonts w:cstheme="minorHAnsi"/>
          <w:sz w:val="22"/>
          <w:szCs w:val="22"/>
        </w:rPr>
        <w:t xml:space="preserve"> unstable habits and relationships, </w:t>
      </w:r>
      <w:r w:rsidR="00411FFB" w:rsidRPr="003925A7">
        <w:rPr>
          <w:rFonts w:cstheme="minorHAnsi"/>
          <w:sz w:val="22"/>
          <w:szCs w:val="22"/>
        </w:rPr>
        <w:t xml:space="preserve">if </w:t>
      </w:r>
      <w:r w:rsidR="000B194C" w:rsidRPr="003925A7">
        <w:rPr>
          <w:rFonts w:cstheme="minorHAnsi"/>
          <w:sz w:val="22"/>
          <w:szCs w:val="22"/>
        </w:rPr>
        <w:t xml:space="preserve">you </w:t>
      </w:r>
      <w:r w:rsidR="008C284D" w:rsidRPr="003925A7">
        <w:rPr>
          <w:rFonts w:cstheme="minorHAnsi"/>
          <w:sz w:val="22"/>
          <w:szCs w:val="22"/>
        </w:rPr>
        <w:t>mak</w:t>
      </w:r>
      <w:r w:rsidR="000B194C" w:rsidRPr="003925A7">
        <w:rPr>
          <w:rFonts w:cstheme="minorHAnsi"/>
          <w:sz w:val="22"/>
          <w:szCs w:val="22"/>
        </w:rPr>
        <w:t>e</w:t>
      </w:r>
      <w:r w:rsidR="008C284D" w:rsidRPr="003925A7">
        <w:rPr>
          <w:rFonts w:cstheme="minorHAnsi"/>
          <w:sz w:val="22"/>
          <w:szCs w:val="22"/>
        </w:rPr>
        <w:t xml:space="preserve"> decision</w:t>
      </w:r>
      <w:r w:rsidR="000B194C" w:rsidRPr="003925A7">
        <w:rPr>
          <w:rFonts w:cstheme="minorHAnsi"/>
          <w:sz w:val="22"/>
          <w:szCs w:val="22"/>
        </w:rPr>
        <w:t>s</w:t>
      </w:r>
      <w:r w:rsidR="00F60D29" w:rsidRPr="003925A7">
        <w:rPr>
          <w:rFonts w:cstheme="minorHAnsi"/>
          <w:sz w:val="22"/>
          <w:szCs w:val="22"/>
        </w:rPr>
        <w:t xml:space="preserve"> but are regularly unable to </w:t>
      </w:r>
      <w:r w:rsidR="008C284D" w:rsidRPr="003925A7">
        <w:rPr>
          <w:rFonts w:cstheme="minorHAnsi"/>
          <w:sz w:val="22"/>
          <w:szCs w:val="22"/>
        </w:rPr>
        <w:t>follow</w:t>
      </w:r>
      <w:r w:rsidR="00F60D29" w:rsidRPr="003925A7">
        <w:rPr>
          <w:rFonts w:cstheme="minorHAnsi"/>
          <w:sz w:val="22"/>
          <w:szCs w:val="22"/>
        </w:rPr>
        <w:t xml:space="preserve"> them</w:t>
      </w:r>
      <w:r w:rsidR="008C284D" w:rsidRPr="003925A7">
        <w:rPr>
          <w:rFonts w:cstheme="minorHAnsi"/>
          <w:sz w:val="22"/>
          <w:szCs w:val="22"/>
        </w:rPr>
        <w:t xml:space="preserve"> through, </w:t>
      </w:r>
      <w:r w:rsidR="00411FFB" w:rsidRPr="003925A7">
        <w:rPr>
          <w:rFonts w:cstheme="minorHAnsi"/>
          <w:sz w:val="22"/>
          <w:szCs w:val="22"/>
        </w:rPr>
        <w:t xml:space="preserve">if </w:t>
      </w:r>
      <w:r w:rsidR="000B194C" w:rsidRPr="003925A7">
        <w:rPr>
          <w:rFonts w:cstheme="minorHAnsi"/>
          <w:sz w:val="22"/>
          <w:szCs w:val="22"/>
        </w:rPr>
        <w:t xml:space="preserve">you </w:t>
      </w:r>
      <w:r w:rsidR="008C284D" w:rsidRPr="003925A7">
        <w:rPr>
          <w:rFonts w:cstheme="minorHAnsi"/>
          <w:sz w:val="22"/>
          <w:szCs w:val="22"/>
        </w:rPr>
        <w:t>commit to training and</w:t>
      </w:r>
      <w:r w:rsidR="00C4077C" w:rsidRPr="003925A7">
        <w:rPr>
          <w:rFonts w:cstheme="minorHAnsi"/>
          <w:sz w:val="22"/>
          <w:szCs w:val="22"/>
        </w:rPr>
        <w:t xml:space="preserve"> t</w:t>
      </w:r>
      <w:r w:rsidR="008C284D" w:rsidRPr="003925A7">
        <w:rPr>
          <w:rFonts w:cstheme="minorHAnsi"/>
          <w:sz w:val="22"/>
          <w:szCs w:val="22"/>
        </w:rPr>
        <w:t>hen refus</w:t>
      </w:r>
      <w:r w:rsidR="000B194C" w:rsidRPr="003925A7">
        <w:rPr>
          <w:rFonts w:cstheme="minorHAnsi"/>
          <w:sz w:val="22"/>
          <w:szCs w:val="22"/>
        </w:rPr>
        <w:t>e</w:t>
      </w:r>
      <w:r w:rsidR="008C284D" w:rsidRPr="003925A7">
        <w:rPr>
          <w:rFonts w:cstheme="minorHAnsi"/>
          <w:sz w:val="22"/>
          <w:szCs w:val="22"/>
        </w:rPr>
        <w:t xml:space="preserve"> to train</w:t>
      </w:r>
      <w:r w:rsidR="00C4077C" w:rsidRPr="003925A7">
        <w:rPr>
          <w:rFonts w:cstheme="minorHAnsi"/>
          <w:sz w:val="22"/>
          <w:szCs w:val="22"/>
        </w:rPr>
        <w:t xml:space="preserve">, </w:t>
      </w:r>
      <w:r w:rsidR="00082370" w:rsidRPr="003925A7">
        <w:rPr>
          <w:rFonts w:cstheme="minorHAnsi"/>
          <w:sz w:val="22"/>
          <w:szCs w:val="22"/>
        </w:rPr>
        <w:t xml:space="preserve">or </w:t>
      </w:r>
      <w:r w:rsidR="00411FFB" w:rsidRPr="003925A7">
        <w:rPr>
          <w:rFonts w:cstheme="minorHAnsi"/>
          <w:sz w:val="22"/>
          <w:szCs w:val="22"/>
        </w:rPr>
        <w:t xml:space="preserve">if </w:t>
      </w:r>
      <w:r w:rsidR="00082370" w:rsidRPr="003925A7">
        <w:rPr>
          <w:rFonts w:cstheme="minorHAnsi"/>
          <w:sz w:val="22"/>
          <w:szCs w:val="22"/>
        </w:rPr>
        <w:t xml:space="preserve">you have taken the name of Christian but choose to do your own thing, </w:t>
      </w:r>
      <w:bookmarkStart w:id="27" w:name="_Hlk524707692"/>
      <w:r w:rsidR="00734FEA" w:rsidRPr="003925A7">
        <w:rPr>
          <w:rFonts w:cstheme="minorHAnsi"/>
          <w:sz w:val="22"/>
          <w:szCs w:val="22"/>
        </w:rPr>
        <w:t xml:space="preserve">then you are like </w:t>
      </w:r>
      <w:r w:rsidR="0042227B" w:rsidRPr="003925A7">
        <w:rPr>
          <w:rFonts w:cstheme="minorHAnsi"/>
          <w:sz w:val="22"/>
          <w:szCs w:val="22"/>
        </w:rPr>
        <w:t xml:space="preserve">the </w:t>
      </w:r>
      <w:r w:rsidR="0078625F" w:rsidRPr="003925A7">
        <w:rPr>
          <w:rFonts w:cstheme="minorHAnsi"/>
          <w:sz w:val="22"/>
          <w:szCs w:val="22"/>
        </w:rPr>
        <w:t>surf</w:t>
      </w:r>
      <w:r w:rsidR="00734FEA" w:rsidRPr="003925A7">
        <w:rPr>
          <w:rFonts w:cstheme="minorHAnsi"/>
          <w:sz w:val="22"/>
          <w:szCs w:val="22"/>
        </w:rPr>
        <w:t xml:space="preserve"> of the sea, tossed back and forth by the winds of circumstances and feelings</w:t>
      </w:r>
      <w:bookmarkEnd w:id="27"/>
      <w:r w:rsidR="00F64C7D" w:rsidRPr="003925A7">
        <w:rPr>
          <w:rFonts w:cstheme="minorHAnsi"/>
          <w:sz w:val="22"/>
          <w:szCs w:val="22"/>
        </w:rPr>
        <w:t>.</w:t>
      </w:r>
      <w:r w:rsidR="00193B78" w:rsidRPr="003925A7">
        <w:rPr>
          <w:rStyle w:val="EndnoteReference"/>
          <w:rFonts w:cstheme="minorHAnsi"/>
          <w:sz w:val="22"/>
          <w:szCs w:val="22"/>
        </w:rPr>
        <w:endnoteReference w:id="8"/>
      </w:r>
      <w:r w:rsidR="00F64C7D" w:rsidRPr="003925A7">
        <w:rPr>
          <w:rFonts w:cstheme="minorHAnsi"/>
          <w:sz w:val="22"/>
          <w:szCs w:val="22"/>
        </w:rPr>
        <w:t xml:space="preserve"> </w:t>
      </w:r>
      <w:r w:rsidR="00C4077C" w:rsidRPr="003925A7">
        <w:rPr>
          <w:rFonts w:cstheme="minorHAnsi"/>
          <w:sz w:val="22"/>
          <w:szCs w:val="22"/>
        </w:rPr>
        <w:t>Would you put your trust in that kind of sea?</w:t>
      </w:r>
      <w:r w:rsidR="00F64C7D" w:rsidRPr="003925A7">
        <w:rPr>
          <w:rFonts w:cstheme="minorHAnsi"/>
          <w:sz w:val="22"/>
          <w:szCs w:val="22"/>
        </w:rPr>
        <w:t xml:space="preserve"> Would you trust that kind of pe</w:t>
      </w:r>
      <w:r w:rsidR="00385A80" w:rsidRPr="003925A7">
        <w:rPr>
          <w:rFonts w:cstheme="minorHAnsi"/>
          <w:sz w:val="22"/>
          <w:szCs w:val="22"/>
        </w:rPr>
        <w:t>rson?</w:t>
      </w:r>
    </w:p>
    <w:p w14:paraId="683B4A60" w14:textId="77777777" w:rsidR="003F0039" w:rsidRPr="003925A7" w:rsidRDefault="003F0039" w:rsidP="008C5CCB">
      <w:pPr>
        <w:pStyle w:val="CommentText"/>
        <w:spacing w:after="0"/>
        <w:ind w:left="360"/>
        <w:jc w:val="both"/>
        <w:rPr>
          <w:rFonts w:cstheme="minorHAnsi"/>
          <w:sz w:val="22"/>
          <w:szCs w:val="22"/>
        </w:rPr>
      </w:pPr>
    </w:p>
    <w:p w14:paraId="61926192" w14:textId="3FE7E263" w:rsidR="008C284D" w:rsidRPr="003925A7" w:rsidRDefault="00F23144" w:rsidP="008C5CCB">
      <w:pPr>
        <w:spacing w:after="0" w:line="240" w:lineRule="auto"/>
        <w:jc w:val="both"/>
        <w:rPr>
          <w:rFonts w:cstheme="minorHAnsi"/>
        </w:rPr>
      </w:pPr>
      <w:r w:rsidRPr="003925A7">
        <w:rPr>
          <w:rFonts w:cstheme="minorHAnsi"/>
        </w:rPr>
        <w:t>Hopefully, you are now</w:t>
      </w:r>
      <w:r w:rsidR="00CE6445" w:rsidRPr="003925A7">
        <w:rPr>
          <w:rFonts w:cstheme="minorHAnsi"/>
        </w:rPr>
        <w:t xml:space="preserve"> willing to </w:t>
      </w:r>
      <w:r w:rsidR="005B0EE9" w:rsidRPr="003925A7">
        <w:rPr>
          <w:rFonts w:cstheme="minorHAnsi"/>
        </w:rPr>
        <w:t>admit that you are tempted</w:t>
      </w:r>
      <w:r w:rsidR="00CE6445" w:rsidRPr="003925A7">
        <w:rPr>
          <w:rFonts w:cstheme="minorHAnsi"/>
        </w:rPr>
        <w:t xml:space="preserve"> to serve two masters</w:t>
      </w:r>
      <w:r w:rsidR="00CF0F24" w:rsidRPr="003925A7">
        <w:rPr>
          <w:rFonts w:cstheme="minorHAnsi"/>
        </w:rPr>
        <w:t>.</w:t>
      </w:r>
      <w:r w:rsidR="00C51F05" w:rsidRPr="003925A7">
        <w:rPr>
          <w:rFonts w:cstheme="minorHAnsi"/>
        </w:rPr>
        <w:t xml:space="preserve"> </w:t>
      </w:r>
      <w:r w:rsidR="00AE180F" w:rsidRPr="003925A7">
        <w:rPr>
          <w:rFonts w:cstheme="minorHAnsi"/>
        </w:rPr>
        <w:t>You</w:t>
      </w:r>
      <w:r w:rsidR="00C4077C" w:rsidRPr="003925A7">
        <w:rPr>
          <w:rFonts w:cstheme="minorHAnsi"/>
        </w:rPr>
        <w:t xml:space="preserve"> </w:t>
      </w:r>
      <w:r w:rsidR="00AE180F" w:rsidRPr="003925A7">
        <w:rPr>
          <w:rFonts w:cstheme="minorHAnsi"/>
        </w:rPr>
        <w:t>might tell God this week that you</w:t>
      </w:r>
      <w:r w:rsidR="00C4077C" w:rsidRPr="003925A7">
        <w:rPr>
          <w:rFonts w:cstheme="minorHAnsi"/>
        </w:rPr>
        <w:t xml:space="preserve"> are ready to </w:t>
      </w:r>
      <w:r w:rsidR="008C284D" w:rsidRPr="003925A7">
        <w:rPr>
          <w:rFonts w:cstheme="minorHAnsi"/>
        </w:rPr>
        <w:t>give up trying to be</w:t>
      </w:r>
      <w:r w:rsidR="00953CC3" w:rsidRPr="003925A7">
        <w:rPr>
          <w:rFonts w:cstheme="minorHAnsi"/>
        </w:rPr>
        <w:t xml:space="preserve"> </w:t>
      </w:r>
      <w:r w:rsidR="00195E73" w:rsidRPr="003925A7">
        <w:rPr>
          <w:rFonts w:cstheme="minorHAnsi"/>
        </w:rPr>
        <w:t>God</w:t>
      </w:r>
      <w:r w:rsidR="00213F62" w:rsidRPr="003925A7">
        <w:rPr>
          <w:rFonts w:cstheme="minorHAnsi"/>
        </w:rPr>
        <w:t xml:space="preserve"> and</w:t>
      </w:r>
      <w:r w:rsidR="00F56DE9" w:rsidRPr="003925A7">
        <w:rPr>
          <w:rFonts w:cstheme="minorHAnsi"/>
        </w:rPr>
        <w:t xml:space="preserve"> </w:t>
      </w:r>
      <w:r w:rsidR="00CB7F38" w:rsidRPr="003925A7">
        <w:rPr>
          <w:rFonts w:cstheme="minorHAnsi"/>
        </w:rPr>
        <w:t xml:space="preserve">are </w:t>
      </w:r>
      <w:r w:rsidR="00F56DE9" w:rsidRPr="003925A7">
        <w:rPr>
          <w:rFonts w:cstheme="minorHAnsi"/>
        </w:rPr>
        <w:t>willing to train</w:t>
      </w:r>
      <w:r w:rsidR="004B0D41" w:rsidRPr="003925A7">
        <w:rPr>
          <w:rFonts w:cstheme="minorHAnsi"/>
        </w:rPr>
        <w:t xml:space="preserve"> </w:t>
      </w:r>
      <w:r w:rsidR="00AE180F" w:rsidRPr="003925A7">
        <w:rPr>
          <w:rFonts w:cstheme="minorHAnsi"/>
        </w:rPr>
        <w:t>your woefully</w:t>
      </w:r>
      <w:r w:rsidR="00213F62" w:rsidRPr="003925A7">
        <w:rPr>
          <w:rFonts w:cstheme="minorHAnsi"/>
        </w:rPr>
        <w:t xml:space="preserve"> underdeveloped True Self.</w:t>
      </w:r>
      <w:r w:rsidR="00F64C7D" w:rsidRPr="003925A7">
        <w:rPr>
          <w:rFonts w:cstheme="minorHAnsi"/>
        </w:rPr>
        <w:t xml:space="preserve"> </w:t>
      </w:r>
      <w:r w:rsidR="00AE180F" w:rsidRPr="003925A7">
        <w:rPr>
          <w:rFonts w:cstheme="minorHAnsi"/>
        </w:rPr>
        <w:t>When you give up</w:t>
      </w:r>
      <w:r w:rsidR="00C4077C" w:rsidRPr="003925A7">
        <w:rPr>
          <w:rFonts w:cstheme="minorHAnsi"/>
        </w:rPr>
        <w:t xml:space="preserve"> </w:t>
      </w:r>
      <w:r w:rsidR="004B0D41" w:rsidRPr="003925A7">
        <w:rPr>
          <w:rFonts w:cstheme="minorHAnsi"/>
        </w:rPr>
        <w:t>the</w:t>
      </w:r>
      <w:r w:rsidR="00C4077C" w:rsidRPr="003925A7">
        <w:rPr>
          <w:rFonts w:cstheme="minorHAnsi"/>
        </w:rPr>
        <w:t xml:space="preserve"> life of </w:t>
      </w:r>
      <w:r w:rsidR="005B0EE9" w:rsidRPr="003925A7">
        <w:rPr>
          <w:rFonts w:cstheme="minorHAnsi"/>
        </w:rPr>
        <w:t>trying to be</w:t>
      </w:r>
      <w:r w:rsidR="00C4077C" w:rsidRPr="003925A7">
        <w:rPr>
          <w:rFonts w:cstheme="minorHAnsi"/>
        </w:rPr>
        <w:t xml:space="preserve"> your own god</w:t>
      </w:r>
      <w:r w:rsidR="00DE299E" w:rsidRPr="003925A7">
        <w:rPr>
          <w:rFonts w:cstheme="minorHAnsi"/>
        </w:rPr>
        <w:t xml:space="preserve"> and doing your own thing,</w:t>
      </w:r>
      <w:r w:rsidR="00C4077C" w:rsidRPr="003925A7">
        <w:rPr>
          <w:rFonts w:cstheme="minorHAnsi"/>
        </w:rPr>
        <w:t xml:space="preserve"> you will be free to pursue your real potential as a glorious creature in karis re</w:t>
      </w:r>
      <w:r w:rsidR="00F64C7D" w:rsidRPr="003925A7">
        <w:rPr>
          <w:rFonts w:cstheme="minorHAnsi"/>
        </w:rPr>
        <w:t>lationship with the</w:t>
      </w:r>
      <w:r w:rsidR="003364CC" w:rsidRPr="003925A7">
        <w:rPr>
          <w:rFonts w:cstheme="minorHAnsi"/>
        </w:rPr>
        <w:t xml:space="preserve"> real</w:t>
      </w:r>
      <w:r w:rsidR="00F64C7D" w:rsidRPr="003925A7">
        <w:rPr>
          <w:rFonts w:cstheme="minorHAnsi"/>
        </w:rPr>
        <w:t xml:space="preserve"> God</w:t>
      </w:r>
      <w:r w:rsidR="003E1898" w:rsidRPr="003925A7">
        <w:rPr>
          <w:rFonts w:cstheme="minorHAnsi"/>
        </w:rPr>
        <w:t>,</w:t>
      </w:r>
      <w:r w:rsidR="00F64C7D" w:rsidRPr="003925A7">
        <w:rPr>
          <w:rFonts w:cstheme="minorHAnsi"/>
        </w:rPr>
        <w:t xml:space="preserve"> who is l</w:t>
      </w:r>
      <w:r w:rsidR="00C4077C" w:rsidRPr="003925A7">
        <w:rPr>
          <w:rFonts w:cstheme="minorHAnsi"/>
        </w:rPr>
        <w:t xml:space="preserve">ove. </w:t>
      </w:r>
      <w:bookmarkStart w:id="28" w:name="_Hlk133824494"/>
      <w:bookmarkStart w:id="29" w:name="_Hlk166483939"/>
      <w:r w:rsidR="008C284D" w:rsidRPr="003925A7">
        <w:rPr>
          <w:rFonts w:cstheme="minorHAnsi"/>
        </w:rPr>
        <w:t xml:space="preserve">This love is beyond all </w:t>
      </w:r>
      <w:r w:rsidR="00411FFB" w:rsidRPr="003925A7">
        <w:rPr>
          <w:rFonts w:cstheme="minorHAnsi"/>
        </w:rPr>
        <w:t xml:space="preserve">that </w:t>
      </w:r>
      <w:r w:rsidR="008C284D" w:rsidRPr="003925A7">
        <w:rPr>
          <w:rFonts w:cstheme="minorHAnsi"/>
        </w:rPr>
        <w:t xml:space="preserve">you can ask or think, but it is not beyond what you can experience. </w:t>
      </w:r>
      <w:bookmarkEnd w:id="28"/>
    </w:p>
    <w:bookmarkEnd w:id="29"/>
    <w:p w14:paraId="47B60344" w14:textId="0B534189" w:rsidR="00C4077C" w:rsidRPr="003925A7" w:rsidRDefault="00C4077C" w:rsidP="008C5CCB">
      <w:pPr>
        <w:spacing w:after="0" w:line="240" w:lineRule="auto"/>
        <w:jc w:val="both"/>
        <w:rPr>
          <w:rFonts w:cstheme="minorHAnsi"/>
        </w:rPr>
      </w:pPr>
    </w:p>
    <w:p w14:paraId="2CA830C1" w14:textId="77777777" w:rsidR="008C284D" w:rsidRPr="003925A7" w:rsidRDefault="00363921" w:rsidP="008C5CCB">
      <w:pPr>
        <w:spacing w:after="0" w:line="240" w:lineRule="auto"/>
        <w:jc w:val="both"/>
        <w:rPr>
          <w:rFonts w:cstheme="minorHAnsi"/>
        </w:rPr>
      </w:pPr>
      <w:r w:rsidRPr="003925A7">
        <w:rPr>
          <w:rFonts w:cstheme="minorHAnsi"/>
        </w:rPr>
        <w:t>Our prayer might go</w:t>
      </w:r>
      <w:r w:rsidR="00F64C7D" w:rsidRPr="003925A7">
        <w:rPr>
          <w:rFonts w:cstheme="minorHAnsi"/>
        </w:rPr>
        <w:t xml:space="preserve"> something like this: </w:t>
      </w:r>
    </w:p>
    <w:p w14:paraId="475ED1E6" w14:textId="77777777" w:rsidR="00556229" w:rsidRPr="003925A7" w:rsidRDefault="00556229" w:rsidP="008C5CCB">
      <w:pPr>
        <w:spacing w:after="0" w:line="240" w:lineRule="auto"/>
        <w:jc w:val="both"/>
        <w:rPr>
          <w:rFonts w:cstheme="minorHAnsi"/>
        </w:rPr>
      </w:pPr>
    </w:p>
    <w:p w14:paraId="4B6328EA" w14:textId="1B131D7C" w:rsidR="008C284D" w:rsidRPr="003925A7" w:rsidRDefault="008C284D" w:rsidP="008C5CCB">
      <w:pPr>
        <w:spacing w:after="0" w:line="240" w:lineRule="auto"/>
        <w:jc w:val="center"/>
        <w:rPr>
          <w:rFonts w:cstheme="minorHAnsi"/>
          <w:i/>
        </w:rPr>
      </w:pPr>
      <w:bookmarkStart w:id="30" w:name="_Hlk166390221"/>
      <w:r w:rsidRPr="003925A7">
        <w:rPr>
          <w:rFonts w:cstheme="minorHAnsi"/>
          <w:i/>
        </w:rPr>
        <w:t>God</w:t>
      </w:r>
      <w:r w:rsidR="001918EC" w:rsidRPr="003925A7">
        <w:rPr>
          <w:rFonts w:cstheme="minorHAnsi"/>
          <w:i/>
        </w:rPr>
        <w:t xml:space="preserve"> and Creator</w:t>
      </w:r>
      <w:r w:rsidRPr="003925A7">
        <w:rPr>
          <w:rFonts w:cstheme="minorHAnsi"/>
          <w:i/>
        </w:rPr>
        <w:t>, I am ready to be Your creature</w:t>
      </w:r>
      <w:r w:rsidR="00CA776D" w:rsidRPr="003925A7">
        <w:rPr>
          <w:rFonts w:cstheme="minorHAnsi"/>
          <w:i/>
        </w:rPr>
        <w:t xml:space="preserve"> in karis relationship</w:t>
      </w:r>
      <w:bookmarkEnd w:id="30"/>
      <w:r w:rsidRPr="003925A7">
        <w:rPr>
          <w:rFonts w:cstheme="minorHAnsi"/>
          <w:i/>
        </w:rPr>
        <w:t>. (Repeat)</w:t>
      </w:r>
    </w:p>
    <w:p w14:paraId="362579D1" w14:textId="77777777" w:rsidR="00AE180F" w:rsidRPr="003925A7" w:rsidRDefault="00AE180F" w:rsidP="008C5CCB">
      <w:pPr>
        <w:spacing w:after="0" w:line="240" w:lineRule="auto"/>
        <w:jc w:val="both"/>
        <w:rPr>
          <w:rFonts w:cstheme="minorHAnsi"/>
        </w:rPr>
      </w:pPr>
    </w:p>
    <w:p w14:paraId="56BF147A" w14:textId="77777777" w:rsidR="00AE180F" w:rsidRPr="003925A7" w:rsidRDefault="00AE180F" w:rsidP="008C5CCB">
      <w:pPr>
        <w:spacing w:after="0" w:line="240" w:lineRule="auto"/>
        <w:jc w:val="both"/>
        <w:rPr>
          <w:rFonts w:cstheme="minorHAnsi"/>
        </w:rPr>
      </w:pPr>
      <w:r w:rsidRPr="003925A7">
        <w:rPr>
          <w:rFonts w:cstheme="minorHAnsi"/>
        </w:rPr>
        <w:t>Take a deep breath.</w:t>
      </w:r>
    </w:p>
    <w:p w14:paraId="57C771BB" w14:textId="78BE7F46" w:rsidR="005D7F08" w:rsidRPr="003925A7" w:rsidRDefault="005D7F08" w:rsidP="005D7F08">
      <w:pPr>
        <w:spacing w:after="0" w:line="240" w:lineRule="auto"/>
        <w:jc w:val="both"/>
        <w:rPr>
          <w:i/>
        </w:rPr>
      </w:pPr>
      <w:r w:rsidRPr="003925A7">
        <w:rPr>
          <w:i/>
        </w:rPr>
        <w:t xml:space="preserve">(If time permits, ask, “Does anyone have comments or questions about </w:t>
      </w:r>
      <w:r w:rsidR="00662192" w:rsidRPr="003925A7">
        <w:rPr>
          <w:i/>
        </w:rPr>
        <w:t>the</w:t>
      </w:r>
      <w:r w:rsidRPr="003925A7">
        <w:rPr>
          <w:i/>
        </w:rPr>
        <w:t xml:space="preserve"> Bible teaching?”)</w:t>
      </w:r>
    </w:p>
    <w:p w14:paraId="2E3624B2" w14:textId="77777777" w:rsidR="008C284D" w:rsidRPr="003925A7" w:rsidRDefault="008C284D" w:rsidP="008C5CCB">
      <w:pPr>
        <w:spacing w:after="0" w:line="240" w:lineRule="auto"/>
        <w:jc w:val="both"/>
        <w:rPr>
          <w:rFonts w:cstheme="minorHAnsi"/>
        </w:rPr>
      </w:pPr>
    </w:p>
    <w:p w14:paraId="6E2A9E3F" w14:textId="77777777" w:rsidR="00285B9A" w:rsidRPr="003925A7" w:rsidRDefault="00285B9A" w:rsidP="008C5CCB">
      <w:pPr>
        <w:spacing w:after="0" w:line="240" w:lineRule="auto"/>
        <w:jc w:val="both"/>
        <w:rPr>
          <w:rFonts w:cstheme="minorHAnsi"/>
          <w:b/>
        </w:rPr>
      </w:pPr>
      <w:r w:rsidRPr="003925A7">
        <w:rPr>
          <w:rFonts w:cstheme="minorHAnsi"/>
          <w:b/>
        </w:rPr>
        <w:t>1:</w:t>
      </w:r>
      <w:r w:rsidR="004168C1" w:rsidRPr="003925A7">
        <w:rPr>
          <w:rFonts w:cstheme="minorHAnsi"/>
          <w:b/>
        </w:rPr>
        <w:t xml:space="preserve">10 </w:t>
      </w:r>
      <w:r w:rsidRPr="003925A7">
        <w:rPr>
          <w:rFonts w:cstheme="minorHAnsi"/>
          <w:b/>
        </w:rPr>
        <w:tab/>
        <w:t>INTEGRATION</w:t>
      </w:r>
    </w:p>
    <w:p w14:paraId="7405D211" w14:textId="77777777" w:rsidR="008C284D" w:rsidRPr="003925A7" w:rsidRDefault="008C284D" w:rsidP="008C5CCB">
      <w:pPr>
        <w:spacing w:after="0" w:line="240" w:lineRule="auto"/>
        <w:jc w:val="both"/>
        <w:rPr>
          <w:rFonts w:cstheme="minorHAnsi"/>
        </w:rPr>
      </w:pPr>
    </w:p>
    <w:p w14:paraId="1E58C7B2" w14:textId="46B6AC03" w:rsidR="004A3777" w:rsidRPr="003925A7" w:rsidRDefault="00520763" w:rsidP="008C5CCB">
      <w:pPr>
        <w:spacing w:after="0" w:line="240" w:lineRule="auto"/>
        <w:jc w:val="both"/>
        <w:rPr>
          <w:rFonts w:cstheme="minorHAnsi"/>
          <w:i/>
        </w:rPr>
      </w:pPr>
      <w:r w:rsidRPr="003925A7">
        <w:rPr>
          <w:rFonts w:cstheme="minorHAnsi"/>
        </w:rPr>
        <w:t>S</w:t>
      </w:r>
      <w:r w:rsidR="000C6BED" w:rsidRPr="003925A7">
        <w:rPr>
          <w:rFonts w:cstheme="minorHAnsi"/>
        </w:rPr>
        <w:t>ip</w:t>
      </w:r>
      <w:r w:rsidR="004A3777" w:rsidRPr="003925A7">
        <w:rPr>
          <w:rFonts w:cstheme="minorHAnsi"/>
        </w:rPr>
        <w:t xml:space="preserve"> some </w:t>
      </w:r>
      <w:r w:rsidR="003E1898" w:rsidRPr="003925A7">
        <w:rPr>
          <w:rFonts w:cstheme="minorHAnsi"/>
        </w:rPr>
        <w:t xml:space="preserve">purified </w:t>
      </w:r>
      <w:r w:rsidR="00437ACB" w:rsidRPr="003925A7">
        <w:rPr>
          <w:rFonts w:cstheme="minorHAnsi"/>
        </w:rPr>
        <w:t>water</w:t>
      </w:r>
      <w:r w:rsidR="000C6BED" w:rsidRPr="003925A7">
        <w:rPr>
          <w:rFonts w:cstheme="minorHAnsi"/>
        </w:rPr>
        <w:t xml:space="preserve"> and prepare</w:t>
      </w:r>
      <w:r w:rsidR="004A3777" w:rsidRPr="003925A7">
        <w:rPr>
          <w:rFonts w:cstheme="minorHAnsi"/>
        </w:rPr>
        <w:t xml:space="preserve"> to take some notes. </w:t>
      </w:r>
      <w:r w:rsidR="008C284D" w:rsidRPr="003925A7">
        <w:rPr>
          <w:rFonts w:cstheme="minorHAnsi"/>
        </w:rPr>
        <w:t>Assume</w:t>
      </w:r>
      <w:r w:rsidRPr="003925A7">
        <w:rPr>
          <w:rFonts w:cstheme="minorHAnsi"/>
        </w:rPr>
        <w:t xml:space="preserve"> your stillness</w:t>
      </w:r>
      <w:r w:rsidR="004334FC" w:rsidRPr="003925A7">
        <w:rPr>
          <w:rFonts w:cstheme="minorHAnsi"/>
        </w:rPr>
        <w:t xml:space="preserve"> posture</w:t>
      </w:r>
      <w:r w:rsidR="003E1898" w:rsidRPr="003925A7">
        <w:rPr>
          <w:rFonts w:cstheme="minorHAnsi"/>
        </w:rPr>
        <w:t>,</w:t>
      </w:r>
      <w:r w:rsidR="004334FC" w:rsidRPr="003925A7">
        <w:rPr>
          <w:rFonts w:cstheme="minorHAnsi"/>
        </w:rPr>
        <w:t xml:space="preserve"> and breathe. </w:t>
      </w:r>
      <w:r w:rsidR="004334FC" w:rsidRPr="003925A7">
        <w:rPr>
          <w:rFonts w:cstheme="minorHAnsi"/>
          <w:i/>
        </w:rPr>
        <w:t xml:space="preserve">(Pause </w:t>
      </w:r>
      <w:r w:rsidR="00A1031A" w:rsidRPr="003925A7">
        <w:rPr>
          <w:rFonts w:cstheme="minorHAnsi"/>
          <w:i/>
        </w:rPr>
        <w:t xml:space="preserve">for </w:t>
      </w:r>
      <w:r w:rsidR="004334FC" w:rsidRPr="003925A7">
        <w:rPr>
          <w:rFonts w:cstheme="minorHAnsi"/>
          <w:i/>
        </w:rPr>
        <w:t>10 seconds)</w:t>
      </w:r>
    </w:p>
    <w:p w14:paraId="4EF1B255" w14:textId="77777777" w:rsidR="008C284D" w:rsidRPr="003925A7" w:rsidRDefault="008C284D" w:rsidP="008C5CCB">
      <w:pPr>
        <w:spacing w:after="0" w:line="240" w:lineRule="auto"/>
        <w:jc w:val="both"/>
        <w:rPr>
          <w:rFonts w:cstheme="minorHAnsi"/>
        </w:rPr>
      </w:pPr>
    </w:p>
    <w:p w14:paraId="29534956" w14:textId="73B37703" w:rsidR="00D13F70" w:rsidRPr="003925A7" w:rsidRDefault="0061149A" w:rsidP="008C5CCB">
      <w:pPr>
        <w:spacing w:after="0" w:line="240" w:lineRule="auto"/>
        <w:jc w:val="both"/>
        <w:rPr>
          <w:rFonts w:cstheme="minorHAnsi"/>
          <w:i/>
        </w:rPr>
      </w:pPr>
      <w:r w:rsidRPr="003925A7">
        <w:rPr>
          <w:rFonts w:cstheme="minorHAnsi"/>
        </w:rPr>
        <w:t>Here is our integration focus:</w:t>
      </w:r>
      <w:r w:rsidR="004139E4" w:rsidRPr="003925A7">
        <w:rPr>
          <w:rFonts w:cstheme="minorHAnsi"/>
        </w:rPr>
        <w:t xml:space="preserve"> </w:t>
      </w:r>
      <w:r w:rsidR="004139E4" w:rsidRPr="003925A7">
        <w:rPr>
          <w:rFonts w:cstheme="minorHAnsi"/>
          <w:i/>
        </w:rPr>
        <w:t>Consider l</w:t>
      </w:r>
      <w:r w:rsidR="00010407" w:rsidRPr="003925A7">
        <w:rPr>
          <w:rFonts w:cstheme="minorHAnsi"/>
          <w:i/>
        </w:rPr>
        <w:t xml:space="preserve">iving as a </w:t>
      </w:r>
      <w:r w:rsidR="005518F2" w:rsidRPr="003925A7">
        <w:rPr>
          <w:rFonts w:cstheme="minorHAnsi"/>
          <w:i/>
        </w:rPr>
        <w:t xml:space="preserve">glorious </w:t>
      </w:r>
      <w:r w:rsidR="00010407" w:rsidRPr="003925A7">
        <w:rPr>
          <w:rFonts w:cstheme="minorHAnsi"/>
          <w:i/>
        </w:rPr>
        <w:t>creature</w:t>
      </w:r>
      <w:r w:rsidR="00A25367" w:rsidRPr="003925A7">
        <w:rPr>
          <w:rFonts w:cstheme="minorHAnsi"/>
          <w:i/>
        </w:rPr>
        <w:t xml:space="preserve"> serving the real God</w:t>
      </w:r>
      <w:r w:rsidR="000F5DE5" w:rsidRPr="003925A7">
        <w:rPr>
          <w:rFonts w:cstheme="minorHAnsi"/>
          <w:i/>
        </w:rPr>
        <w:t xml:space="preserve"> in a created </w:t>
      </w:r>
      <w:r w:rsidR="00010407" w:rsidRPr="003925A7">
        <w:rPr>
          <w:rFonts w:cstheme="minorHAnsi"/>
          <w:i/>
        </w:rPr>
        <w:t>world</w:t>
      </w:r>
      <w:r w:rsidR="004139E4" w:rsidRPr="003925A7">
        <w:rPr>
          <w:rFonts w:cstheme="minorHAnsi"/>
          <w:i/>
        </w:rPr>
        <w:t>.</w:t>
      </w:r>
      <w:r w:rsidR="004139E4" w:rsidRPr="003925A7">
        <w:rPr>
          <w:rFonts w:cstheme="minorHAnsi"/>
        </w:rPr>
        <w:t xml:space="preserve"> </w:t>
      </w:r>
      <w:r w:rsidR="004139E4" w:rsidRPr="003925A7">
        <w:rPr>
          <w:rFonts w:cstheme="minorHAnsi"/>
          <w:i/>
        </w:rPr>
        <w:t>(Repeat)</w:t>
      </w:r>
      <w:r w:rsidR="00821056" w:rsidRPr="003925A7">
        <w:rPr>
          <w:rFonts w:cstheme="minorHAnsi"/>
          <w:i/>
        </w:rPr>
        <w:t xml:space="preserve"> (Pause </w:t>
      </w:r>
      <w:r w:rsidR="00A1031A" w:rsidRPr="003925A7">
        <w:rPr>
          <w:rFonts w:cstheme="minorHAnsi"/>
          <w:i/>
        </w:rPr>
        <w:t xml:space="preserve">for </w:t>
      </w:r>
      <w:r w:rsidR="00821056" w:rsidRPr="003925A7">
        <w:rPr>
          <w:rFonts w:cstheme="minorHAnsi"/>
          <w:i/>
        </w:rPr>
        <w:t>3</w:t>
      </w:r>
      <w:r w:rsidR="004334FC" w:rsidRPr="003925A7">
        <w:rPr>
          <w:rFonts w:cstheme="minorHAnsi"/>
          <w:i/>
        </w:rPr>
        <w:t>0 seconds)</w:t>
      </w:r>
    </w:p>
    <w:p w14:paraId="7B3135A4" w14:textId="1A93C37D" w:rsidR="000B194C" w:rsidRPr="003925A7" w:rsidRDefault="000B194C" w:rsidP="008C5CCB">
      <w:pPr>
        <w:spacing w:after="0" w:line="240" w:lineRule="auto"/>
        <w:jc w:val="both"/>
        <w:rPr>
          <w:rFonts w:cstheme="minorHAnsi"/>
        </w:rPr>
      </w:pPr>
    </w:p>
    <w:p w14:paraId="29E3C6C5" w14:textId="7EAC96CC" w:rsidR="000C6BED" w:rsidRPr="003925A7" w:rsidRDefault="000B194C" w:rsidP="008C5CCB">
      <w:pPr>
        <w:spacing w:after="0" w:line="240" w:lineRule="auto"/>
        <w:jc w:val="both"/>
        <w:rPr>
          <w:rFonts w:cstheme="minorHAnsi"/>
        </w:rPr>
      </w:pPr>
      <w:r w:rsidRPr="003925A7">
        <w:rPr>
          <w:rFonts w:cstheme="minorHAnsi"/>
          <w:b/>
        </w:rPr>
        <w:t>The</w:t>
      </w:r>
      <w:r w:rsidRPr="003925A7">
        <w:rPr>
          <w:rFonts w:cstheme="minorHAnsi"/>
        </w:rPr>
        <w:t xml:space="preserve"> </w:t>
      </w:r>
      <w:r w:rsidRPr="003925A7">
        <w:rPr>
          <w:rFonts w:cstheme="minorHAnsi"/>
          <w:b/>
        </w:rPr>
        <w:t>FAITH</w:t>
      </w:r>
      <w:r w:rsidRPr="003925A7">
        <w:rPr>
          <w:rFonts w:cstheme="minorHAnsi"/>
        </w:rPr>
        <w:t xml:space="preserve"> </w:t>
      </w:r>
      <w:r w:rsidR="00082370" w:rsidRPr="003925A7">
        <w:rPr>
          <w:rFonts w:cstheme="minorHAnsi"/>
          <w:b/>
        </w:rPr>
        <w:t>Process</w:t>
      </w:r>
    </w:p>
    <w:p w14:paraId="7DF60D96" w14:textId="0F9EED80" w:rsidR="000B194C" w:rsidRPr="003925A7" w:rsidRDefault="000B194C" w:rsidP="008C5CCB">
      <w:pPr>
        <w:widowControl w:val="0"/>
        <w:spacing w:after="0" w:line="240" w:lineRule="auto"/>
        <w:jc w:val="both"/>
        <w:rPr>
          <w:rFonts w:cstheme="minorHAnsi"/>
          <w:b/>
        </w:rPr>
      </w:pPr>
      <w:r w:rsidRPr="003925A7">
        <w:rPr>
          <w:rFonts w:cstheme="minorHAnsi"/>
          <w:b/>
        </w:rPr>
        <w:t>Feelings</w:t>
      </w:r>
    </w:p>
    <w:p w14:paraId="63742BFA" w14:textId="14868DDA" w:rsidR="000B194C" w:rsidRPr="003925A7" w:rsidRDefault="000B194C" w:rsidP="008C5CCB">
      <w:pPr>
        <w:widowControl w:val="0"/>
        <w:spacing w:after="0" w:line="240" w:lineRule="auto"/>
        <w:jc w:val="both"/>
        <w:rPr>
          <w:rFonts w:cstheme="minorHAnsi"/>
        </w:rPr>
      </w:pPr>
      <w:r w:rsidRPr="003925A7">
        <w:rPr>
          <w:rFonts w:cstheme="minorHAnsi"/>
        </w:rPr>
        <w:t xml:space="preserve">As you </w:t>
      </w:r>
      <w:r w:rsidRPr="003925A7">
        <w:rPr>
          <w:rFonts w:cstheme="minorHAnsi"/>
          <w:i/>
        </w:rPr>
        <w:t>consider living as a glorious creature serving the real God in a created world</w:t>
      </w:r>
      <w:r w:rsidR="00392BF7" w:rsidRPr="003925A7">
        <w:rPr>
          <w:rFonts w:cstheme="minorHAnsi"/>
        </w:rPr>
        <w:t xml:space="preserve">, how does </w:t>
      </w:r>
      <w:r w:rsidR="002A2271" w:rsidRPr="003925A7">
        <w:rPr>
          <w:rFonts w:cstheme="minorHAnsi"/>
        </w:rPr>
        <w:t>it</w:t>
      </w:r>
      <w:r w:rsidRPr="003925A7">
        <w:rPr>
          <w:rFonts w:cstheme="minorHAnsi"/>
        </w:rPr>
        <w:t xml:space="preserve"> feel? </w:t>
      </w:r>
      <w:r w:rsidRPr="003925A7">
        <w:rPr>
          <w:rFonts w:cstheme="minorHAnsi"/>
          <w:i/>
        </w:rPr>
        <w:t xml:space="preserve">(Pause) </w:t>
      </w:r>
      <w:r w:rsidR="00AE180F" w:rsidRPr="003925A7">
        <w:rPr>
          <w:rFonts w:cstheme="minorHAnsi"/>
        </w:rPr>
        <w:t>Yo</w:t>
      </w:r>
      <w:r w:rsidRPr="003925A7">
        <w:rPr>
          <w:rFonts w:cstheme="minorHAnsi"/>
        </w:rPr>
        <w:t xml:space="preserve">ur feelings are </w:t>
      </w:r>
      <w:r w:rsidR="00AE180F" w:rsidRPr="003925A7">
        <w:rPr>
          <w:rFonts w:cstheme="minorHAnsi"/>
        </w:rPr>
        <w:t>yours to teach you</w:t>
      </w:r>
      <w:r w:rsidRPr="003925A7">
        <w:rPr>
          <w:rFonts w:cstheme="minorHAnsi"/>
        </w:rPr>
        <w:t xml:space="preserve"> about </w:t>
      </w:r>
      <w:r w:rsidR="00AE180F" w:rsidRPr="003925A7">
        <w:rPr>
          <w:rFonts w:cstheme="minorHAnsi"/>
        </w:rPr>
        <w:t>yourself, to guide you, and to train you</w:t>
      </w:r>
      <w:r w:rsidRPr="003925A7">
        <w:rPr>
          <w:rFonts w:cstheme="minorHAnsi"/>
        </w:rPr>
        <w:t xml:space="preserve">. They can often be uncomfortable. </w:t>
      </w:r>
      <w:r w:rsidRPr="003925A7">
        <w:rPr>
          <w:rFonts w:cstheme="minorHAnsi"/>
          <w:i/>
        </w:rPr>
        <w:t xml:space="preserve">(Pause) </w:t>
      </w:r>
      <w:r w:rsidR="00AE180F" w:rsidRPr="003925A7">
        <w:rPr>
          <w:rFonts w:cstheme="minorHAnsi"/>
        </w:rPr>
        <w:t>Recognize with compassion whatever you may be experiencing</w:t>
      </w:r>
      <w:r w:rsidR="00411FFB" w:rsidRPr="003925A7">
        <w:rPr>
          <w:rFonts w:cstheme="minorHAnsi"/>
        </w:rPr>
        <w:t>,</w:t>
      </w:r>
      <w:r w:rsidR="00AE180F" w:rsidRPr="003925A7">
        <w:rPr>
          <w:rFonts w:cstheme="minorHAnsi"/>
        </w:rPr>
        <w:t xml:space="preserve"> and breathe</w:t>
      </w:r>
      <w:r w:rsidRPr="003925A7">
        <w:rPr>
          <w:rFonts w:cstheme="minorHAnsi"/>
        </w:rPr>
        <w:t xml:space="preserve">. </w:t>
      </w:r>
      <w:r w:rsidRPr="003925A7">
        <w:rPr>
          <w:rFonts w:cstheme="minorHAnsi"/>
          <w:i/>
        </w:rPr>
        <w:t xml:space="preserve">(Pause </w:t>
      </w:r>
      <w:r w:rsidR="00A1031A" w:rsidRPr="003925A7">
        <w:rPr>
          <w:rFonts w:cstheme="minorHAnsi"/>
          <w:i/>
        </w:rPr>
        <w:t xml:space="preserve">for </w:t>
      </w:r>
      <w:r w:rsidRPr="003925A7">
        <w:rPr>
          <w:rFonts w:cstheme="minorHAnsi"/>
          <w:i/>
        </w:rPr>
        <w:t xml:space="preserve">30 seconds) </w:t>
      </w:r>
    </w:p>
    <w:p w14:paraId="211F7A26" w14:textId="77777777" w:rsidR="00D76EF1" w:rsidRPr="003925A7" w:rsidRDefault="00D76EF1" w:rsidP="008C5CCB">
      <w:pPr>
        <w:spacing w:after="0" w:line="240" w:lineRule="auto"/>
        <w:jc w:val="both"/>
        <w:rPr>
          <w:rFonts w:cstheme="minorHAnsi"/>
        </w:rPr>
      </w:pPr>
    </w:p>
    <w:p w14:paraId="63B4F2E4" w14:textId="77777777" w:rsidR="00093E20" w:rsidRPr="003925A7" w:rsidRDefault="000B194C" w:rsidP="008C5CCB">
      <w:pPr>
        <w:spacing w:after="0" w:line="240" w:lineRule="auto"/>
        <w:jc w:val="both"/>
        <w:rPr>
          <w:rFonts w:cstheme="minorHAnsi"/>
          <w:b/>
        </w:rPr>
      </w:pPr>
      <w:r w:rsidRPr="003925A7">
        <w:rPr>
          <w:rFonts w:cstheme="minorHAnsi"/>
          <w:b/>
        </w:rPr>
        <w:t>Awareness without judgment</w:t>
      </w:r>
    </w:p>
    <w:p w14:paraId="2FD70958" w14:textId="6AB599B2" w:rsidR="000B194C" w:rsidRPr="003925A7" w:rsidRDefault="000B194C" w:rsidP="008C5CCB">
      <w:pPr>
        <w:spacing w:after="0" w:line="240" w:lineRule="auto"/>
        <w:jc w:val="both"/>
        <w:rPr>
          <w:rFonts w:cstheme="minorHAnsi"/>
          <w:b/>
        </w:rPr>
      </w:pPr>
      <w:r w:rsidRPr="003925A7">
        <w:rPr>
          <w:rFonts w:cstheme="minorHAnsi"/>
        </w:rPr>
        <w:t xml:space="preserve">Allow whatever you are experiencing to </w:t>
      </w:r>
      <w:r w:rsidR="00AE180F" w:rsidRPr="003925A7">
        <w:rPr>
          <w:rFonts w:cstheme="minorHAnsi"/>
        </w:rPr>
        <w:t>rest</w:t>
      </w:r>
      <w:r w:rsidRPr="003925A7">
        <w:rPr>
          <w:rFonts w:cstheme="minorHAnsi"/>
        </w:rPr>
        <w:t xml:space="preserve"> in your awareness. You might notice a compulsion to push thoughts or feelings away,</w:t>
      </w:r>
      <w:r w:rsidR="00AE180F" w:rsidRPr="003925A7">
        <w:rPr>
          <w:rFonts w:cstheme="minorHAnsi"/>
        </w:rPr>
        <w:t xml:space="preserve"> </w:t>
      </w:r>
      <w:r w:rsidR="008C6D95" w:rsidRPr="003925A7">
        <w:rPr>
          <w:rFonts w:cstheme="minorHAnsi"/>
        </w:rPr>
        <w:t>to judge</w:t>
      </w:r>
      <w:r w:rsidR="001464B7" w:rsidRPr="003925A7">
        <w:rPr>
          <w:rFonts w:cstheme="minorHAnsi"/>
        </w:rPr>
        <w:t xml:space="preserve"> </w:t>
      </w:r>
      <w:r w:rsidR="00D17433" w:rsidRPr="003925A7">
        <w:rPr>
          <w:rFonts w:cstheme="minorHAnsi"/>
        </w:rPr>
        <w:t xml:space="preserve">them, </w:t>
      </w:r>
      <w:r w:rsidR="001464B7" w:rsidRPr="003925A7">
        <w:rPr>
          <w:rFonts w:cstheme="minorHAnsi"/>
        </w:rPr>
        <w:t xml:space="preserve">or </w:t>
      </w:r>
      <w:r w:rsidR="009A0813" w:rsidRPr="003925A7">
        <w:rPr>
          <w:rFonts w:cstheme="minorHAnsi"/>
        </w:rPr>
        <w:t xml:space="preserve">to </w:t>
      </w:r>
      <w:r w:rsidR="001464B7" w:rsidRPr="003925A7">
        <w:rPr>
          <w:rFonts w:cstheme="minorHAnsi"/>
        </w:rPr>
        <w:t>justify them</w:t>
      </w:r>
      <w:r w:rsidR="00AE180F" w:rsidRPr="003925A7">
        <w:rPr>
          <w:rFonts w:cstheme="minorHAnsi"/>
        </w:rPr>
        <w:t xml:space="preserve">. </w:t>
      </w:r>
      <w:r w:rsidR="00FF6FBC" w:rsidRPr="003925A7">
        <w:rPr>
          <w:rFonts w:cstheme="minorHAnsi"/>
        </w:rPr>
        <w:t>We</w:t>
      </w:r>
      <w:r w:rsidRPr="003925A7">
        <w:rPr>
          <w:rFonts w:cstheme="minorHAnsi"/>
        </w:rPr>
        <w:t xml:space="preserve"> often flush </w:t>
      </w:r>
      <w:r w:rsidR="0064510F" w:rsidRPr="003925A7">
        <w:rPr>
          <w:rFonts w:cstheme="minorHAnsi"/>
        </w:rPr>
        <w:t>real</w:t>
      </w:r>
      <w:r w:rsidRPr="003925A7">
        <w:rPr>
          <w:rFonts w:cstheme="minorHAnsi"/>
        </w:rPr>
        <w:t xml:space="preserve"> feelings or thoughts from </w:t>
      </w:r>
      <w:r w:rsidR="00FF6FBC" w:rsidRPr="003925A7">
        <w:rPr>
          <w:rFonts w:cstheme="minorHAnsi"/>
        </w:rPr>
        <w:t>our</w:t>
      </w:r>
      <w:r w:rsidRPr="003925A7">
        <w:rPr>
          <w:rFonts w:cstheme="minorHAnsi"/>
        </w:rPr>
        <w:t xml:space="preserve"> awareness before they have a chance to</w:t>
      </w:r>
      <w:r w:rsidR="00AE180F" w:rsidRPr="003925A7">
        <w:rPr>
          <w:rFonts w:cstheme="minorHAnsi"/>
        </w:rPr>
        <w:t xml:space="preserve"> teach </w:t>
      </w:r>
      <w:r w:rsidR="00FF6FBC" w:rsidRPr="003925A7">
        <w:rPr>
          <w:rFonts w:cstheme="minorHAnsi"/>
        </w:rPr>
        <w:t>us</w:t>
      </w:r>
      <w:r w:rsidR="005114D1" w:rsidRPr="003925A7">
        <w:rPr>
          <w:rFonts w:cstheme="minorHAnsi"/>
        </w:rPr>
        <w:t xml:space="preserve">. </w:t>
      </w:r>
      <w:r w:rsidR="00AE6EB8" w:rsidRPr="003925A7">
        <w:rPr>
          <w:rFonts w:cstheme="minorHAnsi"/>
          <w:i/>
        </w:rPr>
        <w:t xml:space="preserve">(Pause) </w:t>
      </w:r>
      <w:r w:rsidR="005114D1" w:rsidRPr="003925A7">
        <w:rPr>
          <w:rFonts w:cstheme="minorHAnsi"/>
        </w:rPr>
        <w:t>Breathe</w:t>
      </w:r>
      <w:r w:rsidR="00D17433" w:rsidRPr="003925A7">
        <w:rPr>
          <w:rFonts w:cstheme="minorHAnsi"/>
        </w:rPr>
        <w:t>,</w:t>
      </w:r>
      <w:r w:rsidR="005114D1" w:rsidRPr="003925A7">
        <w:rPr>
          <w:rFonts w:cstheme="minorHAnsi"/>
        </w:rPr>
        <w:t xml:space="preserve"> and hold your experience</w:t>
      </w:r>
      <w:r w:rsidR="0007652F" w:rsidRPr="003925A7">
        <w:rPr>
          <w:rFonts w:cstheme="minorHAnsi"/>
        </w:rPr>
        <w:t xml:space="preserve"> up to the light</w:t>
      </w:r>
      <w:r w:rsidRPr="003925A7">
        <w:rPr>
          <w:rFonts w:cstheme="minorHAnsi"/>
        </w:rPr>
        <w:t xml:space="preserve"> as you </w:t>
      </w:r>
      <w:r w:rsidRPr="003925A7">
        <w:rPr>
          <w:rFonts w:cstheme="minorHAnsi"/>
          <w:i/>
        </w:rPr>
        <w:t>consider living as a glorious creature serving the real God in a created world</w:t>
      </w:r>
      <w:r w:rsidRPr="003925A7">
        <w:rPr>
          <w:rFonts w:cstheme="minorHAnsi"/>
        </w:rPr>
        <w:t>. Give yours</w:t>
      </w:r>
      <w:r w:rsidR="00AE180F" w:rsidRPr="003925A7">
        <w:rPr>
          <w:rFonts w:cstheme="minorHAnsi"/>
        </w:rPr>
        <w:t>elf permission now to explore</w:t>
      </w:r>
      <w:r w:rsidRPr="003925A7">
        <w:rPr>
          <w:rFonts w:cstheme="minorHAnsi"/>
        </w:rPr>
        <w:t xml:space="preserve"> without judgment, and breathe. </w:t>
      </w:r>
      <w:r w:rsidRPr="003925A7">
        <w:rPr>
          <w:rFonts w:cstheme="minorHAnsi"/>
          <w:i/>
        </w:rPr>
        <w:t xml:space="preserve">(Pause </w:t>
      </w:r>
      <w:r w:rsidR="00A1031A" w:rsidRPr="003925A7">
        <w:rPr>
          <w:rFonts w:cstheme="minorHAnsi"/>
          <w:i/>
        </w:rPr>
        <w:t xml:space="preserve">for </w:t>
      </w:r>
      <w:r w:rsidRPr="003925A7">
        <w:rPr>
          <w:rFonts w:cstheme="minorHAnsi"/>
          <w:i/>
        </w:rPr>
        <w:t>30 seconds)</w:t>
      </w:r>
    </w:p>
    <w:p w14:paraId="678E39C0" w14:textId="77777777" w:rsidR="0064510F" w:rsidRPr="003925A7" w:rsidRDefault="0064510F" w:rsidP="008C5CCB">
      <w:pPr>
        <w:spacing w:after="0" w:line="240" w:lineRule="auto"/>
        <w:jc w:val="both"/>
        <w:rPr>
          <w:rFonts w:cstheme="minorHAnsi"/>
        </w:rPr>
      </w:pPr>
    </w:p>
    <w:p w14:paraId="564A7136" w14:textId="1D0C3452" w:rsidR="000B194C" w:rsidRPr="003925A7" w:rsidRDefault="000B194C" w:rsidP="003F0039">
      <w:pPr>
        <w:spacing w:after="0" w:line="240" w:lineRule="auto"/>
        <w:jc w:val="both"/>
        <w:rPr>
          <w:rFonts w:cstheme="minorHAnsi"/>
          <w:b/>
        </w:rPr>
      </w:pPr>
      <w:r w:rsidRPr="003925A7">
        <w:rPr>
          <w:rFonts w:cstheme="minorHAnsi"/>
          <w:b/>
        </w:rPr>
        <w:t>Inquiry</w:t>
      </w:r>
      <w:r w:rsidR="00133759" w:rsidRPr="003925A7">
        <w:rPr>
          <w:rFonts w:cstheme="minorHAnsi"/>
          <w:b/>
        </w:rPr>
        <w:t>: What</w:t>
      </w:r>
      <w:r w:rsidRPr="003925A7">
        <w:rPr>
          <w:rFonts w:cstheme="minorHAnsi"/>
          <w:b/>
        </w:rPr>
        <w:t xml:space="preserve"> is my body saying?</w:t>
      </w:r>
    </w:p>
    <w:p w14:paraId="73D1DC65" w14:textId="6D7DF285" w:rsidR="00D03319" w:rsidRPr="003925A7" w:rsidRDefault="000B194C" w:rsidP="003F0039">
      <w:pPr>
        <w:spacing w:after="0" w:line="240" w:lineRule="auto"/>
        <w:jc w:val="both"/>
        <w:rPr>
          <w:rFonts w:cstheme="minorHAnsi"/>
          <w:i/>
        </w:rPr>
      </w:pPr>
      <w:r w:rsidRPr="003925A7">
        <w:rPr>
          <w:rFonts w:cstheme="minorHAnsi"/>
        </w:rPr>
        <w:t>Breathe</w:t>
      </w:r>
      <w:r w:rsidR="00D17433" w:rsidRPr="003925A7">
        <w:rPr>
          <w:rFonts w:cstheme="minorHAnsi"/>
        </w:rPr>
        <w:t>,</w:t>
      </w:r>
      <w:r w:rsidRPr="003925A7">
        <w:rPr>
          <w:rFonts w:cstheme="minorHAnsi"/>
        </w:rPr>
        <w:t xml:space="preserve"> and bring your attention to </w:t>
      </w:r>
      <w:r w:rsidR="00596A5D" w:rsidRPr="003925A7">
        <w:rPr>
          <w:rFonts w:cstheme="minorHAnsi"/>
        </w:rPr>
        <w:t>your body. Lovingly n</w:t>
      </w:r>
      <w:r w:rsidR="000C6BED" w:rsidRPr="003925A7">
        <w:rPr>
          <w:rFonts w:cstheme="minorHAnsi"/>
        </w:rPr>
        <w:t>otice what it</w:t>
      </w:r>
      <w:r w:rsidR="00AE180F" w:rsidRPr="003925A7">
        <w:rPr>
          <w:rFonts w:cstheme="minorHAnsi"/>
        </w:rPr>
        <w:t xml:space="preserve"> is doing as</w:t>
      </w:r>
      <w:r w:rsidRPr="003925A7">
        <w:rPr>
          <w:rFonts w:cstheme="minorHAnsi"/>
        </w:rPr>
        <w:t xml:space="preserve"> </w:t>
      </w:r>
      <w:r w:rsidRPr="003925A7">
        <w:rPr>
          <w:rFonts w:cstheme="minorHAnsi"/>
          <w:i/>
        </w:rPr>
        <w:t>you consider living as a glorious c</w:t>
      </w:r>
      <w:r w:rsidR="00AE0623" w:rsidRPr="003925A7">
        <w:rPr>
          <w:rFonts w:cstheme="minorHAnsi"/>
          <w:i/>
        </w:rPr>
        <w:t>reature serving the real God</w:t>
      </w:r>
      <w:r w:rsidRPr="003925A7">
        <w:rPr>
          <w:rFonts w:cstheme="minorHAnsi"/>
        </w:rPr>
        <w:t xml:space="preserve">. </w:t>
      </w:r>
      <w:r w:rsidR="000C6BED" w:rsidRPr="003925A7">
        <w:rPr>
          <w:rFonts w:cstheme="minorHAnsi"/>
        </w:rPr>
        <w:t>What sensations are there</w:t>
      </w:r>
      <w:r w:rsidRPr="003925A7">
        <w:rPr>
          <w:rFonts w:cstheme="minorHAnsi"/>
        </w:rPr>
        <w:t xml:space="preserve">? </w:t>
      </w:r>
      <w:r w:rsidRPr="003925A7">
        <w:rPr>
          <w:rFonts w:cstheme="minorHAnsi"/>
          <w:i/>
        </w:rPr>
        <w:t>(Pause)</w:t>
      </w:r>
      <w:r w:rsidRPr="003925A7">
        <w:rPr>
          <w:rFonts w:cstheme="minorHAnsi"/>
        </w:rPr>
        <w:t xml:space="preserve"> </w:t>
      </w:r>
      <w:r w:rsidR="005A213D" w:rsidRPr="003925A7">
        <w:rPr>
          <w:rFonts w:cstheme="minorHAnsi"/>
        </w:rPr>
        <w:t>For example, you might notice</w:t>
      </w:r>
      <w:r w:rsidRPr="003925A7">
        <w:rPr>
          <w:rFonts w:cstheme="minorHAnsi"/>
        </w:rPr>
        <w:t xml:space="preserve"> what disbelief or </w:t>
      </w:r>
      <w:r w:rsidR="00F82F2F" w:rsidRPr="003925A7">
        <w:rPr>
          <w:rFonts w:cstheme="minorHAnsi"/>
        </w:rPr>
        <w:t>potential</w:t>
      </w:r>
      <w:r w:rsidRPr="003925A7">
        <w:rPr>
          <w:rFonts w:cstheme="minorHAnsi"/>
        </w:rPr>
        <w:t xml:space="preserve"> feels like in your body. </w:t>
      </w:r>
      <w:r w:rsidR="00D03319" w:rsidRPr="003925A7">
        <w:rPr>
          <w:rFonts w:cstheme="minorHAnsi"/>
        </w:rPr>
        <w:t>Breathe. </w:t>
      </w:r>
      <w:r w:rsidR="00D03319" w:rsidRPr="003925A7">
        <w:rPr>
          <w:rFonts w:cstheme="minorHAnsi"/>
          <w:i/>
        </w:rPr>
        <w:t>(Pause</w:t>
      </w:r>
      <w:r w:rsidR="00A1031A" w:rsidRPr="003925A7">
        <w:rPr>
          <w:rFonts w:cstheme="minorHAnsi"/>
          <w:i/>
        </w:rPr>
        <w:t xml:space="preserve"> for</w:t>
      </w:r>
      <w:r w:rsidR="00D03319" w:rsidRPr="003925A7">
        <w:rPr>
          <w:rFonts w:cstheme="minorHAnsi"/>
          <w:i/>
        </w:rPr>
        <w:t xml:space="preserve"> 30 seconds)</w:t>
      </w:r>
    </w:p>
    <w:p w14:paraId="391F6274" w14:textId="26B35139" w:rsidR="00F25F8C" w:rsidRPr="003925A7" w:rsidRDefault="00F25F8C">
      <w:pPr>
        <w:spacing w:after="0" w:line="240" w:lineRule="auto"/>
        <w:jc w:val="both"/>
        <w:rPr>
          <w:rFonts w:cstheme="minorHAnsi"/>
        </w:rPr>
      </w:pPr>
    </w:p>
    <w:p w14:paraId="500B8802" w14:textId="77777777" w:rsidR="000B194C" w:rsidRPr="003925A7" w:rsidRDefault="000B194C">
      <w:pPr>
        <w:spacing w:after="0" w:line="240" w:lineRule="auto"/>
        <w:jc w:val="both"/>
        <w:rPr>
          <w:rFonts w:cstheme="minorHAnsi"/>
          <w:b/>
        </w:rPr>
      </w:pPr>
      <w:r w:rsidRPr="003925A7">
        <w:rPr>
          <w:rFonts w:cstheme="minorHAnsi"/>
          <w:b/>
        </w:rPr>
        <w:t>Talk to Jesus</w:t>
      </w:r>
    </w:p>
    <w:p w14:paraId="656D896E" w14:textId="12F6EB52" w:rsidR="000B194C" w:rsidRPr="003925A7" w:rsidRDefault="000B194C">
      <w:pPr>
        <w:spacing w:after="0" w:line="240" w:lineRule="auto"/>
        <w:jc w:val="both"/>
        <w:rPr>
          <w:rFonts w:cstheme="minorHAnsi"/>
          <w:i/>
        </w:rPr>
      </w:pPr>
      <w:r w:rsidRPr="003925A7">
        <w:rPr>
          <w:rFonts w:cstheme="minorHAnsi"/>
        </w:rPr>
        <w:t>You might imagine that you are leani</w:t>
      </w:r>
      <w:r w:rsidR="005A213D" w:rsidRPr="003925A7">
        <w:rPr>
          <w:rFonts w:cstheme="minorHAnsi"/>
        </w:rPr>
        <w:t xml:space="preserve">ng back in the </w:t>
      </w:r>
      <w:r w:rsidR="00580474" w:rsidRPr="003925A7">
        <w:rPr>
          <w:rFonts w:cstheme="minorHAnsi"/>
        </w:rPr>
        <w:t xml:space="preserve">safe and loving </w:t>
      </w:r>
      <w:r w:rsidR="005A213D" w:rsidRPr="003925A7">
        <w:rPr>
          <w:rFonts w:cstheme="minorHAnsi"/>
        </w:rPr>
        <w:t>arms of Jesus as</w:t>
      </w:r>
      <w:r w:rsidRPr="003925A7">
        <w:rPr>
          <w:rFonts w:cstheme="minorHAnsi"/>
        </w:rPr>
        <w:t xml:space="preserve"> together </w:t>
      </w:r>
      <w:r w:rsidR="005A213D" w:rsidRPr="003925A7">
        <w:rPr>
          <w:rFonts w:cstheme="minorHAnsi"/>
        </w:rPr>
        <w:t xml:space="preserve">you </w:t>
      </w:r>
      <w:r w:rsidR="005A213D" w:rsidRPr="003925A7">
        <w:rPr>
          <w:rFonts w:cstheme="minorHAnsi"/>
          <w:i/>
        </w:rPr>
        <w:t>consider</w:t>
      </w:r>
      <w:r w:rsidR="005A213D" w:rsidRPr="003925A7">
        <w:rPr>
          <w:rFonts w:cstheme="minorHAnsi"/>
        </w:rPr>
        <w:t xml:space="preserve"> </w:t>
      </w:r>
      <w:r w:rsidR="00BF4644" w:rsidRPr="003925A7">
        <w:rPr>
          <w:rFonts w:cstheme="minorHAnsi"/>
          <w:i/>
        </w:rPr>
        <w:t xml:space="preserve">living </w:t>
      </w:r>
      <w:r w:rsidRPr="003925A7">
        <w:rPr>
          <w:rFonts w:cstheme="minorHAnsi"/>
          <w:i/>
        </w:rPr>
        <w:t>as a glorious creature serving the real God in a created world</w:t>
      </w:r>
      <w:r w:rsidRPr="003925A7">
        <w:rPr>
          <w:rFonts w:cstheme="minorHAnsi"/>
        </w:rPr>
        <w:t>. Do</w:t>
      </w:r>
      <w:r w:rsidR="004906E2" w:rsidRPr="003925A7">
        <w:rPr>
          <w:rFonts w:cstheme="minorHAnsi"/>
        </w:rPr>
        <w:t xml:space="preserve">es that </w:t>
      </w:r>
      <w:r w:rsidRPr="003925A7">
        <w:rPr>
          <w:rFonts w:cstheme="minorHAnsi"/>
        </w:rPr>
        <w:t xml:space="preserve">feel comfortable, uncomfortable, or are you shutting down? Just observe. </w:t>
      </w:r>
      <w:r w:rsidRPr="003925A7">
        <w:rPr>
          <w:rFonts w:cstheme="minorHAnsi"/>
          <w:i/>
        </w:rPr>
        <w:t>(Pause)</w:t>
      </w:r>
      <w:r w:rsidRPr="003925A7">
        <w:rPr>
          <w:rFonts w:cstheme="minorHAnsi"/>
        </w:rPr>
        <w:t xml:space="preserve"> Do </w:t>
      </w:r>
      <w:r w:rsidR="00343ECF" w:rsidRPr="003925A7">
        <w:rPr>
          <w:rFonts w:cstheme="minorHAnsi"/>
        </w:rPr>
        <w:t xml:space="preserve">you judge </w:t>
      </w:r>
      <w:r w:rsidR="00CE6445" w:rsidRPr="003925A7">
        <w:rPr>
          <w:rFonts w:cstheme="minorHAnsi"/>
        </w:rPr>
        <w:t xml:space="preserve">the idea of glorious living as good or bad? </w:t>
      </w:r>
      <w:r w:rsidRPr="003925A7">
        <w:rPr>
          <w:rFonts w:cstheme="minorHAnsi"/>
        </w:rPr>
        <w:t xml:space="preserve">What are your reasons? What story do you want to tell? </w:t>
      </w:r>
      <w:r w:rsidRPr="003925A7">
        <w:rPr>
          <w:rFonts w:cstheme="minorHAnsi"/>
          <w:i/>
        </w:rPr>
        <w:t>(Pause)</w:t>
      </w:r>
      <w:r w:rsidRPr="003925A7">
        <w:rPr>
          <w:rFonts w:cstheme="minorHAnsi"/>
        </w:rPr>
        <w:t xml:space="preserve"> Observe your responses as just information, </w:t>
      </w:r>
      <w:r w:rsidR="00CE6445" w:rsidRPr="003925A7">
        <w:rPr>
          <w:rFonts w:cstheme="minorHAnsi"/>
        </w:rPr>
        <w:t>and breathe</w:t>
      </w:r>
      <w:r w:rsidRPr="003925A7">
        <w:rPr>
          <w:rFonts w:cstheme="minorHAnsi"/>
        </w:rPr>
        <w:t xml:space="preserve"> with </w:t>
      </w:r>
      <w:r w:rsidR="001806B9" w:rsidRPr="003925A7">
        <w:rPr>
          <w:rFonts w:cstheme="minorHAnsi"/>
        </w:rPr>
        <w:t xml:space="preserve">a </w:t>
      </w:r>
      <w:r w:rsidRPr="003925A7">
        <w:rPr>
          <w:rFonts w:cstheme="minorHAnsi"/>
        </w:rPr>
        <w:t xml:space="preserve">long exhaling breath. </w:t>
      </w:r>
      <w:r w:rsidRPr="003925A7">
        <w:rPr>
          <w:rFonts w:cstheme="minorHAnsi"/>
          <w:i/>
        </w:rPr>
        <w:t xml:space="preserve">(Pause </w:t>
      </w:r>
      <w:r w:rsidR="00A1031A" w:rsidRPr="003925A7">
        <w:rPr>
          <w:rFonts w:cstheme="minorHAnsi"/>
          <w:i/>
        </w:rPr>
        <w:t xml:space="preserve">for </w:t>
      </w:r>
      <w:r w:rsidRPr="003925A7">
        <w:rPr>
          <w:rFonts w:cstheme="minorHAnsi"/>
          <w:i/>
        </w:rPr>
        <w:t>30 seconds)</w:t>
      </w:r>
    </w:p>
    <w:p w14:paraId="363E3B3F" w14:textId="77777777" w:rsidR="000B194C" w:rsidRPr="003925A7" w:rsidRDefault="000B194C">
      <w:pPr>
        <w:spacing w:after="0" w:line="240" w:lineRule="auto"/>
        <w:jc w:val="both"/>
        <w:rPr>
          <w:rFonts w:cstheme="minorHAnsi"/>
        </w:rPr>
      </w:pPr>
    </w:p>
    <w:p w14:paraId="0C73A426" w14:textId="77777777" w:rsidR="000B194C" w:rsidRPr="003925A7" w:rsidRDefault="000B194C">
      <w:pPr>
        <w:spacing w:after="0" w:line="240" w:lineRule="auto"/>
        <w:jc w:val="both"/>
        <w:rPr>
          <w:rFonts w:cstheme="minorHAnsi"/>
          <w:b/>
        </w:rPr>
      </w:pPr>
      <w:r w:rsidRPr="003925A7">
        <w:rPr>
          <w:rFonts w:cstheme="minorHAnsi"/>
          <w:b/>
        </w:rPr>
        <w:t xml:space="preserve">Heal </w:t>
      </w:r>
    </w:p>
    <w:p w14:paraId="4B6D0B7D" w14:textId="19F23143" w:rsidR="000B194C" w:rsidRPr="003925A7" w:rsidRDefault="000B194C">
      <w:pPr>
        <w:spacing w:after="0" w:line="240" w:lineRule="auto"/>
        <w:jc w:val="both"/>
        <w:rPr>
          <w:rFonts w:cstheme="minorHAnsi"/>
        </w:rPr>
      </w:pPr>
      <w:r w:rsidRPr="003925A7">
        <w:rPr>
          <w:rFonts w:cstheme="minorHAnsi"/>
        </w:rPr>
        <w:t xml:space="preserve">God created us to have all of these feelings, and for thousands of years human beings have been feeling like you </w:t>
      </w:r>
      <w:r w:rsidR="0015283B" w:rsidRPr="003925A7">
        <w:rPr>
          <w:rFonts w:cstheme="minorHAnsi"/>
        </w:rPr>
        <w:t>feel</w:t>
      </w:r>
      <w:r w:rsidRPr="003925A7">
        <w:rPr>
          <w:rFonts w:cstheme="minorHAnsi"/>
        </w:rPr>
        <w:t xml:space="preserve"> when </w:t>
      </w:r>
      <w:r w:rsidR="00F3784E" w:rsidRPr="003925A7">
        <w:rPr>
          <w:rFonts w:cstheme="minorHAnsi"/>
        </w:rPr>
        <w:t xml:space="preserve">they have </w:t>
      </w:r>
      <w:r w:rsidR="00F3784E" w:rsidRPr="003925A7">
        <w:rPr>
          <w:rFonts w:cstheme="minorHAnsi"/>
          <w:i/>
        </w:rPr>
        <w:t>considered</w:t>
      </w:r>
      <w:r w:rsidR="00F3784E" w:rsidRPr="003925A7">
        <w:rPr>
          <w:rFonts w:cstheme="minorHAnsi"/>
        </w:rPr>
        <w:t xml:space="preserve"> </w:t>
      </w:r>
      <w:r w:rsidRPr="003925A7">
        <w:rPr>
          <w:rFonts w:cstheme="minorHAnsi"/>
          <w:i/>
        </w:rPr>
        <w:t>living as a glorious creature serving the real God in a created world.</w:t>
      </w:r>
      <w:r w:rsidRPr="003925A7">
        <w:rPr>
          <w:rFonts w:cstheme="minorHAnsi"/>
        </w:rPr>
        <w:t xml:space="preserve"> You are a human creature</w:t>
      </w:r>
      <w:r w:rsidR="0013314F" w:rsidRPr="003925A7">
        <w:rPr>
          <w:rFonts w:cstheme="minorHAnsi"/>
        </w:rPr>
        <w:t>,</w:t>
      </w:r>
      <w:r w:rsidR="00AC6CA5" w:rsidRPr="003925A7">
        <w:rPr>
          <w:rFonts w:cstheme="minorHAnsi"/>
        </w:rPr>
        <w:t xml:space="preserve"> and</w:t>
      </w:r>
      <w:r w:rsidR="00AE6EB8" w:rsidRPr="003925A7">
        <w:rPr>
          <w:rFonts w:cstheme="minorHAnsi"/>
        </w:rPr>
        <w:t xml:space="preserve"> you</w:t>
      </w:r>
      <w:r w:rsidR="00AC6CA5" w:rsidRPr="003925A7">
        <w:rPr>
          <w:rFonts w:cstheme="minorHAnsi"/>
        </w:rPr>
        <w:t xml:space="preserve"> are not alone in your feelings</w:t>
      </w:r>
      <w:r w:rsidRPr="003925A7">
        <w:rPr>
          <w:rFonts w:cstheme="minorHAnsi"/>
        </w:rPr>
        <w:t xml:space="preserve">. </w:t>
      </w:r>
      <w:r w:rsidRPr="003925A7">
        <w:rPr>
          <w:rFonts w:cstheme="minorHAnsi"/>
          <w:i/>
        </w:rPr>
        <w:t xml:space="preserve">(Pause) </w:t>
      </w:r>
      <w:r w:rsidRPr="003925A7">
        <w:rPr>
          <w:rFonts w:cstheme="minorHAnsi"/>
        </w:rPr>
        <w:t>W</w:t>
      </w:r>
      <w:r w:rsidR="00B51B0F" w:rsidRPr="003925A7">
        <w:rPr>
          <w:rFonts w:cstheme="minorHAnsi"/>
        </w:rPr>
        <w:t>hen a fear or judgment signals you through the body</w:t>
      </w:r>
      <w:r w:rsidR="00BF4644" w:rsidRPr="003925A7">
        <w:rPr>
          <w:rFonts w:cstheme="minorHAnsi"/>
        </w:rPr>
        <w:t>,</w:t>
      </w:r>
      <w:r w:rsidR="00B51B0F" w:rsidRPr="003925A7">
        <w:rPr>
          <w:rFonts w:cstheme="minorHAnsi"/>
        </w:rPr>
        <w:t xml:space="preserve"> you</w:t>
      </w:r>
      <w:r w:rsidRPr="003925A7">
        <w:rPr>
          <w:rFonts w:cstheme="minorHAnsi"/>
        </w:rPr>
        <w:t xml:space="preserve"> can focus on </w:t>
      </w:r>
      <w:r w:rsidR="00B51B0F" w:rsidRPr="003925A7">
        <w:rPr>
          <w:rFonts w:cstheme="minorHAnsi"/>
        </w:rPr>
        <w:t>your body</w:t>
      </w:r>
      <w:r w:rsidRPr="003925A7">
        <w:rPr>
          <w:rFonts w:cstheme="minorHAnsi"/>
        </w:rPr>
        <w:t xml:space="preserve"> and </w:t>
      </w:r>
      <w:r w:rsidR="00B51B0F" w:rsidRPr="003925A7">
        <w:rPr>
          <w:rFonts w:cstheme="minorHAnsi"/>
        </w:rPr>
        <w:t>y</w:t>
      </w:r>
      <w:r w:rsidRPr="003925A7">
        <w:rPr>
          <w:rFonts w:cstheme="minorHAnsi"/>
        </w:rPr>
        <w:t>our breath rather than getting caught up in a story and reacting. Breathe</w:t>
      </w:r>
      <w:r w:rsidR="0078625F" w:rsidRPr="003925A7">
        <w:rPr>
          <w:rFonts w:cstheme="minorHAnsi"/>
        </w:rPr>
        <w:t xml:space="preserve"> </w:t>
      </w:r>
      <w:r w:rsidRPr="003925A7">
        <w:rPr>
          <w:rFonts w:cstheme="minorHAnsi"/>
        </w:rPr>
        <w:t>and</w:t>
      </w:r>
      <w:r w:rsidR="004906E2" w:rsidRPr="003925A7">
        <w:rPr>
          <w:rFonts w:cstheme="minorHAnsi"/>
        </w:rPr>
        <w:t xml:space="preserve"> allow yourself to feel some compassio</w:t>
      </w:r>
      <w:r w:rsidR="002A0263" w:rsidRPr="003925A7">
        <w:rPr>
          <w:rFonts w:cstheme="minorHAnsi"/>
        </w:rPr>
        <w:t>n for everyone who embraces the</w:t>
      </w:r>
      <w:r w:rsidR="004906E2" w:rsidRPr="003925A7">
        <w:rPr>
          <w:rFonts w:cstheme="minorHAnsi"/>
        </w:rPr>
        <w:t xml:space="preserve"> possibility</w:t>
      </w:r>
      <w:r w:rsidR="002A0263" w:rsidRPr="003925A7">
        <w:rPr>
          <w:rFonts w:cstheme="minorHAnsi"/>
        </w:rPr>
        <w:t xml:space="preserve"> of </w:t>
      </w:r>
      <w:r w:rsidR="00CB1644" w:rsidRPr="003925A7">
        <w:rPr>
          <w:rFonts w:cstheme="minorHAnsi"/>
        </w:rPr>
        <w:t xml:space="preserve">real </w:t>
      </w:r>
      <w:r w:rsidR="002A0263" w:rsidRPr="003925A7">
        <w:rPr>
          <w:rFonts w:cstheme="minorHAnsi"/>
        </w:rPr>
        <w:t>glory</w:t>
      </w:r>
      <w:r w:rsidR="004906E2" w:rsidRPr="003925A7">
        <w:rPr>
          <w:rFonts w:cstheme="minorHAnsi"/>
        </w:rPr>
        <w:t>.</w:t>
      </w:r>
      <w:r w:rsidR="00B51B0F" w:rsidRPr="003925A7">
        <w:rPr>
          <w:rFonts w:cstheme="minorHAnsi"/>
        </w:rPr>
        <w:t xml:space="preserve"> Help your body process</w:t>
      </w:r>
      <w:r w:rsidRPr="003925A7">
        <w:rPr>
          <w:rFonts w:cstheme="minorHAnsi"/>
        </w:rPr>
        <w:t xml:space="preserve"> </w:t>
      </w:r>
      <w:r w:rsidR="00A1031A" w:rsidRPr="003925A7">
        <w:rPr>
          <w:rFonts w:cstheme="minorHAnsi"/>
        </w:rPr>
        <w:t xml:space="preserve">with </w:t>
      </w:r>
      <w:r w:rsidR="001806B9" w:rsidRPr="003925A7">
        <w:rPr>
          <w:rFonts w:cstheme="minorHAnsi"/>
        </w:rPr>
        <w:t xml:space="preserve">a </w:t>
      </w:r>
      <w:r w:rsidRPr="003925A7">
        <w:rPr>
          <w:rFonts w:cstheme="minorHAnsi"/>
        </w:rPr>
        <w:t xml:space="preserve">long exhaling breath. </w:t>
      </w:r>
      <w:r w:rsidRPr="003925A7">
        <w:rPr>
          <w:rFonts w:cstheme="minorHAnsi"/>
          <w:i/>
        </w:rPr>
        <w:t xml:space="preserve">(Pause </w:t>
      </w:r>
      <w:r w:rsidR="00A1031A" w:rsidRPr="003925A7">
        <w:rPr>
          <w:rFonts w:cstheme="minorHAnsi"/>
          <w:i/>
        </w:rPr>
        <w:t xml:space="preserve">for </w:t>
      </w:r>
      <w:r w:rsidRPr="003925A7">
        <w:rPr>
          <w:rFonts w:cstheme="minorHAnsi"/>
          <w:i/>
        </w:rPr>
        <w:t>30 seconds)</w:t>
      </w:r>
    </w:p>
    <w:p w14:paraId="315E9167" w14:textId="77777777" w:rsidR="00854E0B" w:rsidRPr="003925A7" w:rsidRDefault="00854E0B">
      <w:pPr>
        <w:spacing w:after="0" w:line="240" w:lineRule="auto"/>
        <w:jc w:val="both"/>
        <w:rPr>
          <w:rFonts w:cstheme="minorHAnsi"/>
        </w:rPr>
      </w:pPr>
    </w:p>
    <w:p w14:paraId="13FCF1D7" w14:textId="16B9F45E" w:rsidR="004168C1" w:rsidRPr="003925A7" w:rsidRDefault="00CD29C5">
      <w:pPr>
        <w:spacing w:after="0" w:line="240" w:lineRule="auto"/>
        <w:jc w:val="both"/>
        <w:rPr>
          <w:rFonts w:cstheme="minorHAnsi"/>
        </w:rPr>
      </w:pPr>
      <w:r w:rsidRPr="003925A7">
        <w:rPr>
          <w:rFonts w:cstheme="minorHAnsi"/>
          <w:i/>
        </w:rPr>
        <w:t>(</w:t>
      </w:r>
      <w:r w:rsidR="0061149A" w:rsidRPr="003925A7">
        <w:rPr>
          <w:rFonts w:cstheme="minorHAnsi"/>
          <w:i/>
        </w:rPr>
        <w:t xml:space="preserve">Optional) </w:t>
      </w:r>
      <w:r w:rsidRPr="003925A7">
        <w:rPr>
          <w:rFonts w:cstheme="minorHAnsi"/>
        </w:rPr>
        <w:t xml:space="preserve">Continue to breathe </w:t>
      </w:r>
      <w:r w:rsidR="00A1031A" w:rsidRPr="003925A7">
        <w:rPr>
          <w:rFonts w:cstheme="minorHAnsi"/>
        </w:rPr>
        <w:t xml:space="preserve">while </w:t>
      </w:r>
      <w:r w:rsidR="002A0263" w:rsidRPr="003925A7">
        <w:rPr>
          <w:rFonts w:cstheme="minorHAnsi"/>
        </w:rPr>
        <w:t>I test for further integration</w:t>
      </w:r>
      <w:r w:rsidR="0061149A" w:rsidRPr="003925A7">
        <w:rPr>
          <w:rFonts w:cstheme="minorHAnsi"/>
        </w:rPr>
        <w:t>.</w:t>
      </w:r>
    </w:p>
    <w:p w14:paraId="69D67B47" w14:textId="77777777" w:rsidR="00AE180F" w:rsidRPr="003925A7" w:rsidRDefault="00AE180F">
      <w:pPr>
        <w:spacing w:after="0" w:line="240" w:lineRule="auto"/>
        <w:jc w:val="both"/>
        <w:rPr>
          <w:rFonts w:cstheme="minorHAnsi"/>
        </w:rPr>
      </w:pPr>
    </w:p>
    <w:p w14:paraId="64443925" w14:textId="77777777" w:rsidR="00AE180F" w:rsidRPr="003925A7" w:rsidRDefault="00AE180F">
      <w:pPr>
        <w:spacing w:after="0" w:line="240" w:lineRule="auto"/>
        <w:jc w:val="both"/>
        <w:rPr>
          <w:rFonts w:cstheme="minorHAnsi"/>
        </w:rPr>
      </w:pPr>
      <w:r w:rsidRPr="003925A7">
        <w:rPr>
          <w:rFonts w:cstheme="minorHAnsi"/>
        </w:rPr>
        <w:t>Pause. Take a deep breath.</w:t>
      </w:r>
    </w:p>
    <w:p w14:paraId="209A1C67" w14:textId="00134F31" w:rsidR="005D7F08" w:rsidRPr="003925A7" w:rsidRDefault="005D7F08" w:rsidP="005D7F08">
      <w:pPr>
        <w:spacing w:after="0" w:line="240" w:lineRule="auto"/>
        <w:jc w:val="both"/>
        <w:rPr>
          <w:i/>
        </w:rPr>
      </w:pPr>
      <w:r w:rsidRPr="003925A7">
        <w:rPr>
          <w:i/>
        </w:rPr>
        <w:t xml:space="preserve">(If time permits, ask, “Does anyone have comments or questions about </w:t>
      </w:r>
      <w:r w:rsidR="00662192" w:rsidRPr="003925A7">
        <w:rPr>
          <w:i/>
        </w:rPr>
        <w:t>the</w:t>
      </w:r>
      <w:r w:rsidRPr="003925A7">
        <w:rPr>
          <w:i/>
        </w:rPr>
        <w:t xml:space="preserve"> integration?”)</w:t>
      </w:r>
    </w:p>
    <w:p w14:paraId="49DAFEE3" w14:textId="77777777" w:rsidR="005B101D" w:rsidRPr="003925A7" w:rsidRDefault="005B101D">
      <w:pPr>
        <w:spacing w:after="0" w:line="240" w:lineRule="auto"/>
        <w:jc w:val="both"/>
        <w:rPr>
          <w:rFonts w:cstheme="minorHAnsi"/>
        </w:rPr>
      </w:pPr>
    </w:p>
    <w:p w14:paraId="4B1C45CF" w14:textId="15892848" w:rsidR="00285B9A" w:rsidRPr="003925A7" w:rsidRDefault="00285B9A">
      <w:pPr>
        <w:spacing w:after="0" w:line="240" w:lineRule="auto"/>
        <w:jc w:val="both"/>
        <w:rPr>
          <w:rFonts w:cstheme="minorHAnsi"/>
        </w:rPr>
      </w:pPr>
      <w:r w:rsidRPr="003925A7">
        <w:rPr>
          <w:rFonts w:cstheme="minorHAnsi"/>
          <w:b/>
        </w:rPr>
        <w:t>1:2</w:t>
      </w:r>
      <w:r w:rsidR="00CD29C5" w:rsidRPr="003925A7">
        <w:rPr>
          <w:rFonts w:cstheme="minorHAnsi"/>
          <w:b/>
        </w:rPr>
        <w:t>8</w:t>
      </w:r>
      <w:r w:rsidRPr="003925A7">
        <w:rPr>
          <w:rFonts w:cstheme="minorHAnsi"/>
          <w:b/>
        </w:rPr>
        <w:tab/>
        <w:t>ENDING PRAYER</w:t>
      </w:r>
    </w:p>
    <w:p w14:paraId="16AEFCA1" w14:textId="77777777" w:rsidR="00854E0B" w:rsidRPr="003925A7" w:rsidRDefault="00854E0B">
      <w:pPr>
        <w:spacing w:after="0" w:line="240" w:lineRule="auto"/>
        <w:jc w:val="both"/>
        <w:rPr>
          <w:rFonts w:cstheme="minorHAnsi"/>
        </w:rPr>
      </w:pPr>
    </w:p>
    <w:p w14:paraId="521E6B94" w14:textId="77777777" w:rsidR="004168C1" w:rsidRPr="003925A7" w:rsidRDefault="004168C1">
      <w:pPr>
        <w:spacing w:after="0" w:line="240" w:lineRule="auto"/>
        <w:jc w:val="both"/>
        <w:rPr>
          <w:rFonts w:cstheme="minorHAnsi"/>
        </w:rPr>
      </w:pPr>
      <w:r w:rsidRPr="003925A7">
        <w:rPr>
          <w:rFonts w:cstheme="minorHAnsi"/>
        </w:rPr>
        <w:t>Dear Father and Creator,</w:t>
      </w:r>
    </w:p>
    <w:p w14:paraId="6D725DDC" w14:textId="3C70236C" w:rsidR="00AE180F" w:rsidRPr="003925A7" w:rsidRDefault="00BA26B6">
      <w:pPr>
        <w:spacing w:after="0" w:line="240" w:lineRule="auto"/>
        <w:jc w:val="both"/>
        <w:rPr>
          <w:rFonts w:cstheme="minorHAnsi"/>
        </w:rPr>
      </w:pPr>
      <w:r w:rsidRPr="003925A7">
        <w:rPr>
          <w:rFonts w:cstheme="minorHAnsi"/>
        </w:rPr>
        <w:t xml:space="preserve">We are so grateful for this time together. Hold us in the power of this new understanding as You guide us to our glory and to the truth. Lead us to the next step in our healing this week as we co-labor with You to reorient our lives </w:t>
      </w:r>
      <w:r w:rsidR="00E91571" w:rsidRPr="003925A7">
        <w:rPr>
          <w:rFonts w:cstheme="minorHAnsi"/>
        </w:rPr>
        <w:t>for</w:t>
      </w:r>
      <w:r w:rsidRPr="003925A7">
        <w:rPr>
          <w:rFonts w:cstheme="minorHAnsi"/>
        </w:rPr>
        <w:t xml:space="preserve"> a more effective flow and to flourish in our connection with our True Self, with the Creation, and with You, for the glory and honor of our Lord Jesus. Amen</w:t>
      </w:r>
      <w:r w:rsidR="00266F3E" w:rsidRPr="003925A7">
        <w:rPr>
          <w:rFonts w:cstheme="minorHAnsi"/>
        </w:rPr>
        <w:t>.</w:t>
      </w:r>
    </w:p>
    <w:p w14:paraId="4DB740DE" w14:textId="77777777" w:rsidR="006B2BFD" w:rsidRPr="003925A7" w:rsidRDefault="006B2BFD">
      <w:pPr>
        <w:spacing w:after="0" w:line="240" w:lineRule="auto"/>
        <w:jc w:val="both"/>
        <w:rPr>
          <w:rFonts w:cstheme="minorHAnsi"/>
        </w:rPr>
      </w:pPr>
    </w:p>
    <w:p w14:paraId="5787A2DA" w14:textId="77777777" w:rsidR="00AE180F" w:rsidRPr="003925A7" w:rsidRDefault="009F3937">
      <w:pPr>
        <w:spacing w:after="0" w:line="240" w:lineRule="auto"/>
        <w:jc w:val="both"/>
        <w:rPr>
          <w:rFonts w:cstheme="minorHAnsi"/>
        </w:rPr>
      </w:pPr>
      <w:r w:rsidRPr="003925A7">
        <w:rPr>
          <w:rFonts w:cstheme="minorHAnsi"/>
        </w:rPr>
        <w:t>Take a deep breath</w:t>
      </w:r>
      <w:r w:rsidR="00AE180F" w:rsidRPr="003925A7">
        <w:rPr>
          <w:rFonts w:cstheme="minorHAnsi"/>
        </w:rPr>
        <w:t>.</w:t>
      </w:r>
    </w:p>
    <w:p w14:paraId="71205222" w14:textId="575F9E96" w:rsidR="005D7F08" w:rsidRDefault="005D7F08" w:rsidP="005D7F08">
      <w:pPr>
        <w:spacing w:after="0" w:line="240" w:lineRule="auto"/>
        <w:jc w:val="both"/>
        <w:rPr>
          <w:i/>
        </w:rPr>
      </w:pPr>
      <w:r w:rsidRPr="003925A7">
        <w:rPr>
          <w:i/>
        </w:rPr>
        <w:t>(If time permits, ask, “Does anyone have comments or questions about this meeting?”)</w:t>
      </w:r>
    </w:p>
    <w:p w14:paraId="629C4E70" w14:textId="77777777" w:rsidR="00BE14C4" w:rsidRPr="003925A7" w:rsidRDefault="00BE14C4" w:rsidP="005D7F08">
      <w:pPr>
        <w:spacing w:after="0" w:line="240" w:lineRule="auto"/>
        <w:jc w:val="both"/>
        <w:rPr>
          <w:i/>
        </w:rPr>
      </w:pPr>
    </w:p>
    <w:p w14:paraId="01ECD934" w14:textId="31EFEA06" w:rsidR="00364554" w:rsidRPr="003925A7" w:rsidRDefault="00364554">
      <w:pPr>
        <w:spacing w:after="0" w:line="240" w:lineRule="auto"/>
        <w:jc w:val="both"/>
        <w:rPr>
          <w:rFonts w:cstheme="minorHAnsi"/>
          <w:b/>
        </w:rPr>
      </w:pPr>
      <w:r w:rsidRPr="003925A7">
        <w:rPr>
          <w:rFonts w:cstheme="minorHAnsi"/>
          <w:b/>
        </w:rPr>
        <w:t>1:2</w:t>
      </w:r>
      <w:r w:rsidR="004168C1" w:rsidRPr="003925A7">
        <w:rPr>
          <w:rFonts w:cstheme="minorHAnsi"/>
          <w:b/>
        </w:rPr>
        <w:t>9</w:t>
      </w:r>
      <w:r w:rsidRPr="003925A7">
        <w:rPr>
          <w:rFonts w:cstheme="minorHAnsi"/>
          <w:b/>
        </w:rPr>
        <w:tab/>
        <w:t>ANNOUNCEMENTS</w:t>
      </w:r>
    </w:p>
    <w:p w14:paraId="76554906" w14:textId="77777777" w:rsidR="00DF7C53" w:rsidRPr="003925A7" w:rsidRDefault="00DF7C53">
      <w:pPr>
        <w:spacing w:after="0" w:line="240" w:lineRule="auto"/>
        <w:jc w:val="both"/>
        <w:rPr>
          <w:rFonts w:cstheme="minorHAnsi"/>
        </w:rPr>
      </w:pPr>
    </w:p>
    <w:p w14:paraId="7ACC4773" w14:textId="1AD09306" w:rsidR="00411FFB" w:rsidRPr="00CB7F38" w:rsidRDefault="00117243">
      <w:pPr>
        <w:spacing w:after="0" w:line="240" w:lineRule="auto"/>
        <w:jc w:val="both"/>
        <w:rPr>
          <w:rFonts w:cstheme="minorHAnsi"/>
        </w:rPr>
      </w:pPr>
      <w:r w:rsidRPr="003925A7">
        <w:rPr>
          <w:rFonts w:cstheme="minorHAnsi"/>
        </w:rPr>
        <w:t xml:space="preserve">There is a lot </w:t>
      </w:r>
      <w:r w:rsidR="00B266F0" w:rsidRPr="003925A7">
        <w:rPr>
          <w:rFonts w:cstheme="minorHAnsi"/>
        </w:rPr>
        <w:t>to learn and relearn</w:t>
      </w:r>
      <w:r w:rsidRPr="003925A7">
        <w:rPr>
          <w:rFonts w:cstheme="minorHAnsi"/>
        </w:rPr>
        <w:t xml:space="preserve"> as we renew our minds and thinking. You may wish to download and print out these teachings so that you can</w:t>
      </w:r>
      <w:r w:rsidR="009763C6" w:rsidRPr="003925A7">
        <w:rPr>
          <w:rFonts w:cstheme="minorHAnsi"/>
        </w:rPr>
        <w:t xml:space="preserve"> review</w:t>
      </w:r>
      <w:r w:rsidRPr="003925A7">
        <w:rPr>
          <w:rFonts w:cstheme="minorHAnsi"/>
        </w:rPr>
        <w:t xml:space="preserve"> them during your quiet moments</w:t>
      </w:r>
      <w:r w:rsidR="009F1A0C" w:rsidRPr="003925A7">
        <w:rPr>
          <w:rFonts w:cstheme="minorHAnsi"/>
        </w:rPr>
        <w:t>,</w:t>
      </w:r>
      <w:r w:rsidR="000D194D" w:rsidRPr="003925A7">
        <w:rPr>
          <w:rFonts w:cstheme="minorHAnsi"/>
        </w:rPr>
        <w:t xml:space="preserve"> or </w:t>
      </w:r>
      <w:r w:rsidR="00AD3DD4" w:rsidRPr="003925A7">
        <w:rPr>
          <w:rFonts w:cstheme="minorHAnsi"/>
        </w:rPr>
        <w:t xml:space="preserve">you might </w:t>
      </w:r>
      <w:r w:rsidR="000D194D" w:rsidRPr="003925A7">
        <w:rPr>
          <w:rFonts w:cstheme="minorHAnsi"/>
        </w:rPr>
        <w:t xml:space="preserve">ask admin to email you the </w:t>
      </w:r>
      <w:r w:rsidR="000D194D" w:rsidRPr="003925A7">
        <w:rPr>
          <w:rFonts w:cstheme="minorHAnsi"/>
          <w:b/>
        </w:rPr>
        <w:t>KF Compass</w:t>
      </w:r>
      <w:r w:rsidRPr="003925A7">
        <w:rPr>
          <w:rFonts w:cstheme="minorHAnsi"/>
        </w:rPr>
        <w:t xml:space="preserve">. </w:t>
      </w:r>
      <w:bookmarkStart w:id="31" w:name="_Hlk71018199"/>
      <w:r w:rsidRPr="003925A7">
        <w:rPr>
          <w:rFonts w:cstheme="minorHAnsi"/>
        </w:rPr>
        <w:t xml:space="preserve">You </w:t>
      </w:r>
      <w:r w:rsidR="00AD3DD4" w:rsidRPr="003925A7">
        <w:rPr>
          <w:rFonts w:cstheme="minorHAnsi"/>
        </w:rPr>
        <w:t xml:space="preserve">may </w:t>
      </w:r>
      <w:r w:rsidR="009F1A0C" w:rsidRPr="003925A7">
        <w:rPr>
          <w:rFonts w:cstheme="minorHAnsi"/>
        </w:rPr>
        <w:t xml:space="preserve">also find it helpful </w:t>
      </w:r>
      <w:r w:rsidRPr="003925A7">
        <w:rPr>
          <w:rFonts w:cstheme="minorHAnsi"/>
        </w:rPr>
        <w:t>to play</w:t>
      </w:r>
      <w:r w:rsidR="00B54F33" w:rsidRPr="003925A7">
        <w:rPr>
          <w:rFonts w:cstheme="minorHAnsi"/>
        </w:rPr>
        <w:t xml:space="preserve"> </w:t>
      </w:r>
      <w:r w:rsidRPr="003925A7">
        <w:rPr>
          <w:rFonts w:cstheme="minorHAnsi"/>
        </w:rPr>
        <w:t xml:space="preserve">back </w:t>
      </w:r>
      <w:r w:rsidR="005E04A3" w:rsidRPr="003925A7">
        <w:rPr>
          <w:rFonts w:cstheme="minorHAnsi"/>
        </w:rPr>
        <w:t xml:space="preserve">the </w:t>
      </w:r>
      <w:r w:rsidRPr="003925A7">
        <w:rPr>
          <w:rFonts w:cstheme="minorHAnsi"/>
        </w:rPr>
        <w:t>rec</w:t>
      </w:r>
      <w:r w:rsidR="009763C6" w:rsidRPr="003925A7">
        <w:rPr>
          <w:rFonts w:cstheme="minorHAnsi"/>
        </w:rPr>
        <w:t>ording</w:t>
      </w:r>
      <w:r w:rsidR="005E04A3" w:rsidRPr="003925A7">
        <w:rPr>
          <w:rFonts w:cstheme="minorHAnsi"/>
        </w:rPr>
        <w:t>s</w:t>
      </w:r>
      <w:r w:rsidR="009763C6" w:rsidRPr="003925A7">
        <w:rPr>
          <w:rFonts w:cstheme="minorHAnsi"/>
        </w:rPr>
        <w:t xml:space="preserve"> of </w:t>
      </w:r>
      <w:r w:rsidR="005E04A3" w:rsidRPr="003925A7">
        <w:rPr>
          <w:rFonts w:cstheme="minorHAnsi"/>
        </w:rPr>
        <w:t>these</w:t>
      </w:r>
      <w:r w:rsidR="009763C6" w:rsidRPr="003925A7">
        <w:rPr>
          <w:rFonts w:cstheme="minorHAnsi"/>
        </w:rPr>
        <w:t xml:space="preserve"> </w:t>
      </w:r>
      <w:r w:rsidR="00B266F0" w:rsidRPr="003925A7">
        <w:rPr>
          <w:rFonts w:cstheme="minorHAnsi"/>
        </w:rPr>
        <w:t>meeting</w:t>
      </w:r>
      <w:r w:rsidR="005E04A3" w:rsidRPr="003925A7">
        <w:rPr>
          <w:rFonts w:cstheme="minorHAnsi"/>
        </w:rPr>
        <w:t>s</w:t>
      </w:r>
      <w:r w:rsidR="009763C6" w:rsidRPr="003925A7">
        <w:rPr>
          <w:rFonts w:cstheme="minorHAnsi"/>
        </w:rPr>
        <w:t xml:space="preserve"> and capture a few idea</w:t>
      </w:r>
      <w:r w:rsidRPr="003925A7">
        <w:rPr>
          <w:rFonts w:cstheme="minorHAnsi"/>
        </w:rPr>
        <w:t>s to carry with you during the week.</w:t>
      </w:r>
      <w:bookmarkEnd w:id="31"/>
    </w:p>
    <w:p w14:paraId="03C25A46" w14:textId="3151AC19" w:rsidR="00117243" w:rsidRPr="00CB7F38" w:rsidRDefault="00117243">
      <w:pPr>
        <w:spacing w:after="0" w:line="240" w:lineRule="auto"/>
        <w:jc w:val="both"/>
        <w:rPr>
          <w:rFonts w:cstheme="minorHAnsi"/>
        </w:rPr>
      </w:pPr>
    </w:p>
    <w:sectPr w:rsidR="00117243" w:rsidRPr="00CB7F38" w:rsidSect="00FD366A">
      <w:headerReference w:type="default" r:id="rId11"/>
      <w:footerReference w:type="default" r:id="rId12"/>
      <w:footerReference w:type="first" r:id="rId13"/>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4F6222" w14:textId="77777777" w:rsidR="00682A75" w:rsidRDefault="00682A75" w:rsidP="00285B9A">
      <w:pPr>
        <w:spacing w:after="0" w:line="240" w:lineRule="auto"/>
      </w:pPr>
      <w:r>
        <w:separator/>
      </w:r>
    </w:p>
  </w:endnote>
  <w:endnote w:type="continuationSeparator" w:id="0">
    <w:p w14:paraId="3C29E368" w14:textId="77777777" w:rsidR="00682A75" w:rsidRDefault="00682A75" w:rsidP="00285B9A">
      <w:pPr>
        <w:spacing w:after="0" w:line="240" w:lineRule="auto"/>
      </w:pPr>
      <w:r>
        <w:continuationSeparator/>
      </w:r>
    </w:p>
  </w:endnote>
  <w:endnote w:id="1">
    <w:p w14:paraId="16B232F3" w14:textId="154E2D00" w:rsidR="00FF392F" w:rsidRPr="00F364E7" w:rsidRDefault="00FF392F">
      <w:pPr>
        <w:pStyle w:val="EndnoteText"/>
      </w:pPr>
      <w:r w:rsidRPr="00F364E7">
        <w:rPr>
          <w:rStyle w:val="EndnoteReference"/>
        </w:rPr>
        <w:endnoteRef/>
      </w:r>
      <w:r w:rsidRPr="00F364E7">
        <w:t xml:space="preserve"> </w:t>
      </w:r>
      <w:r w:rsidR="00356A2F" w:rsidRPr="00F364E7">
        <w:t xml:space="preserve">John Main, </w:t>
      </w:r>
      <w:r w:rsidR="00356A2F" w:rsidRPr="00F364E7">
        <w:rPr>
          <w:i/>
        </w:rPr>
        <w:t>Monastery without Walls: The Spiritual Letters of John Main</w:t>
      </w:r>
      <w:r w:rsidR="00356A2F" w:rsidRPr="00F364E7">
        <w:t>,</w:t>
      </w:r>
      <w:r w:rsidR="00356A2F" w:rsidRPr="00F364E7">
        <w:rPr>
          <w:i/>
        </w:rPr>
        <w:t xml:space="preserve"> </w:t>
      </w:r>
      <w:r w:rsidR="00356A2F" w:rsidRPr="00F364E7">
        <w:t>ed. Laurence Freeman (London: Canterbury Press Norwich, 2006), 32.</w:t>
      </w:r>
    </w:p>
  </w:endnote>
  <w:endnote w:id="2">
    <w:p w14:paraId="63C2C61E" w14:textId="6335BB37" w:rsidR="005C509A" w:rsidRPr="00F1533B" w:rsidRDefault="005C509A" w:rsidP="00356A2F">
      <w:pPr>
        <w:pStyle w:val="EndnoteText"/>
      </w:pPr>
      <w:r w:rsidRPr="00F364E7">
        <w:rPr>
          <w:rStyle w:val="EndnoteReference"/>
        </w:rPr>
        <w:endnoteRef/>
      </w:r>
      <w:r w:rsidRPr="00F364E7">
        <w:t xml:space="preserve"> </w:t>
      </w:r>
      <w:r w:rsidR="004B0D41" w:rsidRPr="00F364E7">
        <w:rPr>
          <w:i/>
        </w:rPr>
        <w:t xml:space="preserve">Teach Me Thy Way, O Lord </w:t>
      </w:r>
      <w:r w:rsidR="004B0D41" w:rsidRPr="00F364E7">
        <w:t>by</w:t>
      </w:r>
      <w:r w:rsidR="004B0D41" w:rsidRPr="00F364E7">
        <w:rPr>
          <w:i/>
        </w:rPr>
        <w:t xml:space="preserve"> </w:t>
      </w:r>
      <w:r w:rsidR="00356A2F" w:rsidRPr="00F364E7">
        <w:t>Benjamin Mansell Ramsey (1849</w:t>
      </w:r>
      <w:r w:rsidR="0078625F">
        <w:t>–</w:t>
      </w:r>
      <w:r w:rsidR="00356A2F" w:rsidRPr="00F364E7">
        <w:t>1923</w:t>
      </w:r>
      <w:r w:rsidR="004B0D41" w:rsidRPr="00F364E7">
        <w:t xml:space="preserve">), </w:t>
      </w:r>
      <w:hyperlink r:id="rId1" w:history="1">
        <w:r w:rsidR="00C87B28" w:rsidRPr="00F1533B">
          <w:rPr>
            <w:rStyle w:val="Hyperlink"/>
          </w:rPr>
          <w:t>youtu.be/FmY6848ZQeo</w:t>
        </w:r>
      </w:hyperlink>
      <w:r w:rsidR="00356A2F" w:rsidRPr="00F1533B">
        <w:t>.</w:t>
      </w:r>
    </w:p>
  </w:endnote>
  <w:endnote w:id="3">
    <w:p w14:paraId="5C32CE0B" w14:textId="0A62CF9F" w:rsidR="007129A7" w:rsidRDefault="007129A7">
      <w:pPr>
        <w:pStyle w:val="EndnoteText"/>
      </w:pPr>
      <w:r>
        <w:rPr>
          <w:rStyle w:val="EndnoteReference"/>
        </w:rPr>
        <w:endnoteRef/>
      </w:r>
      <w:r>
        <w:t xml:space="preserve"> </w:t>
      </w:r>
      <w:r w:rsidR="00A27038">
        <w:t>James 3:15.</w:t>
      </w:r>
    </w:p>
  </w:endnote>
  <w:endnote w:id="4">
    <w:p w14:paraId="40226176" w14:textId="77777777" w:rsidR="003F0039" w:rsidRPr="00F1533B" w:rsidRDefault="003F0039" w:rsidP="003F0039">
      <w:pPr>
        <w:pStyle w:val="EndnoteText"/>
        <w:rPr>
          <w:lang w:val="en-GB"/>
        </w:rPr>
      </w:pPr>
      <w:r w:rsidRPr="00F1533B">
        <w:rPr>
          <w:rStyle w:val="EndnoteReference"/>
        </w:rPr>
        <w:endnoteRef/>
      </w:r>
      <w:r w:rsidRPr="00F1533B">
        <w:t xml:space="preserve"> Karen Horney, </w:t>
      </w:r>
      <w:r w:rsidRPr="00F1533B">
        <w:rPr>
          <w:i/>
        </w:rPr>
        <w:t>Neurosis and Human Growth</w:t>
      </w:r>
      <w:r w:rsidRPr="00F1533B">
        <w:t xml:space="preserve"> (New York: Norton, 1991).</w:t>
      </w:r>
    </w:p>
  </w:endnote>
  <w:endnote w:id="5">
    <w:p w14:paraId="105B6C3A" w14:textId="78A38AB5" w:rsidR="00225BFA" w:rsidRPr="00337535" w:rsidRDefault="00225BFA">
      <w:pPr>
        <w:pStyle w:val="EndnoteText"/>
      </w:pPr>
      <w:r w:rsidRPr="00F1533B">
        <w:rPr>
          <w:rStyle w:val="EndnoteReference"/>
        </w:rPr>
        <w:endnoteRef/>
      </w:r>
      <w:r w:rsidRPr="00F1533B">
        <w:t xml:space="preserve"> </w:t>
      </w:r>
      <w:r w:rsidR="00F56DE9" w:rsidRPr="00F1533B">
        <w:rPr>
          <w:i/>
        </w:rPr>
        <w:t xml:space="preserve">Teach Me Thy Way, O Lord </w:t>
      </w:r>
      <w:r w:rsidR="00F56DE9" w:rsidRPr="00F1533B">
        <w:t>by</w:t>
      </w:r>
      <w:r w:rsidR="00F56DE9" w:rsidRPr="00F1533B">
        <w:rPr>
          <w:i/>
        </w:rPr>
        <w:t xml:space="preserve"> </w:t>
      </w:r>
      <w:r w:rsidR="00F56DE9" w:rsidRPr="00F1533B">
        <w:t>Benjamin Mansell Ramsey (1849</w:t>
      </w:r>
      <w:r w:rsidR="0078625F" w:rsidRPr="00F1533B">
        <w:t>–</w:t>
      </w:r>
      <w:r w:rsidR="00F56DE9" w:rsidRPr="00F1533B">
        <w:t xml:space="preserve">1923), </w:t>
      </w:r>
      <w:hyperlink r:id="rId2" w:history="1">
        <w:r w:rsidR="00C87B28" w:rsidRPr="00F1533B">
          <w:rPr>
            <w:rStyle w:val="Hyperlink"/>
          </w:rPr>
          <w:t>youtu.be/FmY6848ZQeo</w:t>
        </w:r>
      </w:hyperlink>
      <w:r w:rsidR="00337535" w:rsidRPr="00F1533B">
        <w:rPr>
          <w:rStyle w:val="Hyperlink"/>
          <w:color w:val="auto"/>
          <w:u w:val="none"/>
        </w:rPr>
        <w:t>.</w:t>
      </w:r>
    </w:p>
  </w:endnote>
  <w:endnote w:id="6">
    <w:p w14:paraId="389862EE" w14:textId="1B6AC94C" w:rsidR="00F23144" w:rsidRPr="00F23144" w:rsidRDefault="00F23144">
      <w:pPr>
        <w:pStyle w:val="EndnoteText"/>
        <w:rPr>
          <w:lang w:val="en-GB"/>
        </w:rPr>
      </w:pPr>
      <w:r>
        <w:rPr>
          <w:rStyle w:val="EndnoteReference"/>
        </w:rPr>
        <w:endnoteRef/>
      </w:r>
      <w:r>
        <w:t xml:space="preserve"> </w:t>
      </w:r>
      <w:r>
        <w:rPr>
          <w:lang w:val="en-GB"/>
        </w:rPr>
        <w:t>Exod</w:t>
      </w:r>
      <w:r w:rsidR="006E002B">
        <w:rPr>
          <w:lang w:val="en-GB"/>
        </w:rPr>
        <w:t>.</w:t>
      </w:r>
      <w:r>
        <w:rPr>
          <w:lang w:val="en-GB"/>
        </w:rPr>
        <w:t xml:space="preserve"> 20:3.</w:t>
      </w:r>
    </w:p>
  </w:endnote>
  <w:endnote w:id="7">
    <w:p w14:paraId="2880D3C6" w14:textId="3D008200" w:rsidR="00420D5C" w:rsidRPr="00E61AD7" w:rsidRDefault="00420D5C" w:rsidP="00420D5C">
      <w:pPr>
        <w:pStyle w:val="EndnoteText"/>
        <w:rPr>
          <w:lang w:val="en-GB"/>
        </w:rPr>
      </w:pPr>
      <w:r>
        <w:rPr>
          <w:rStyle w:val="EndnoteReference"/>
        </w:rPr>
        <w:endnoteRef/>
      </w:r>
      <w:r>
        <w:t xml:space="preserve"> Matt.6:24.</w:t>
      </w:r>
    </w:p>
  </w:endnote>
  <w:endnote w:id="8">
    <w:p w14:paraId="22C90FD7" w14:textId="2E34507F" w:rsidR="00193B78" w:rsidRPr="008C6D95" w:rsidRDefault="00193B78">
      <w:pPr>
        <w:pStyle w:val="EndnoteText"/>
        <w:rPr>
          <w:lang w:val="en-GB"/>
        </w:rPr>
      </w:pPr>
      <w:r>
        <w:rPr>
          <w:rStyle w:val="EndnoteReference"/>
        </w:rPr>
        <w:endnoteRef/>
      </w:r>
      <w:r>
        <w:t xml:space="preserve"> </w:t>
      </w:r>
      <w:r>
        <w:rPr>
          <w:lang w:val="en-GB"/>
        </w:rPr>
        <w:t>James 1:6.</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55CA1" w14:textId="1AEB46C8" w:rsidR="001C6EF9" w:rsidRDefault="000F2168">
    <w:pPr>
      <w:pStyle w:val="Footer"/>
    </w:pPr>
    <w:r w:rsidRPr="006F757B">
      <w:t>karisfellowships.com</w:t>
    </w:r>
    <w:r w:rsidRPr="006F757B">
      <w:tab/>
      <w:t>KF</w:t>
    </w:r>
    <w:r w:rsidR="001C6EF9" w:rsidRPr="006F757B">
      <w:t>8</w:t>
    </w:r>
    <w:r w:rsidRPr="006F757B">
      <w:t>-M</w:t>
    </w:r>
    <w:r w:rsidR="001C6EF9" w:rsidRPr="006F757B">
      <w:tab/>
    </w:r>
    <w:r w:rsidR="001C6EF9" w:rsidRPr="006F757B">
      <w:rPr>
        <w:rFonts w:cstheme="minorHAnsi"/>
      </w:rPr>
      <w:t>©</w:t>
    </w:r>
    <w:r w:rsidRPr="006F757B">
      <w:t>20</w:t>
    </w:r>
    <w:r w:rsidR="00DA407A" w:rsidRPr="006F757B">
      <w:t>21</w:t>
    </w:r>
    <w:r w:rsidR="001C6EF9" w:rsidRPr="006F757B">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ABB6" w14:textId="3B0F76B8" w:rsidR="00875FE5" w:rsidRDefault="00875FE5">
    <w:pPr>
      <w:pStyle w:val="Footer"/>
    </w:pPr>
    <w:r>
      <w:t>karisfellowships.com</w:t>
    </w:r>
    <w:r>
      <w:tab/>
      <w:t>KF</w:t>
    </w:r>
    <w:r w:rsidRPr="00437ACB">
      <w:t>8</w:t>
    </w:r>
    <w:r>
      <w:t>-M</w:t>
    </w:r>
    <w:r w:rsidRPr="00437ACB">
      <w:tab/>
    </w:r>
    <w:r w:rsidRPr="00437ACB">
      <w:rPr>
        <w:rFonts w:cstheme="minorHAnsi"/>
      </w:rPr>
      <w:t>©</w:t>
    </w:r>
    <w:r w:rsidR="00EB64A6">
      <w:t>20</w:t>
    </w:r>
    <w:r w:rsidR="007F4F30">
      <w:t>21</w:t>
    </w:r>
    <w:r w:rsidRPr="00437AC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53FF3" w14:textId="77777777" w:rsidR="00682A75" w:rsidRDefault="00682A75" w:rsidP="00285B9A">
      <w:pPr>
        <w:spacing w:after="0" w:line="240" w:lineRule="auto"/>
      </w:pPr>
      <w:r>
        <w:separator/>
      </w:r>
    </w:p>
  </w:footnote>
  <w:footnote w:type="continuationSeparator" w:id="0">
    <w:p w14:paraId="294C2CB7" w14:textId="77777777" w:rsidR="00682A75" w:rsidRDefault="00682A75"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728705BC" w14:textId="68D42EE2" w:rsidR="001C6EF9" w:rsidRDefault="006635EE">
        <w:pPr>
          <w:pStyle w:val="Header"/>
          <w:jc w:val="right"/>
        </w:pPr>
        <w:r>
          <w:fldChar w:fldCharType="begin"/>
        </w:r>
        <w:r w:rsidR="001C6EF9">
          <w:instrText xml:space="preserve"> PAGE   \* MERGEFORMAT </w:instrText>
        </w:r>
        <w:r>
          <w:fldChar w:fldCharType="separate"/>
        </w:r>
        <w:r w:rsidR="00EB64A6">
          <w:rPr>
            <w:noProof/>
          </w:rPr>
          <w:t>7</w:t>
        </w:r>
        <w:r>
          <w:rPr>
            <w:noProof/>
          </w:rPr>
          <w:fldChar w:fldCharType="end"/>
        </w:r>
      </w:p>
    </w:sdtContent>
  </w:sdt>
  <w:p w14:paraId="40F40418" w14:textId="77777777" w:rsidR="001C6EF9" w:rsidRDefault="001C6E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37950B2E"/>
    <w:multiLevelType w:val="hybridMultilevel"/>
    <w:tmpl w:val="529A4E5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75EF1704"/>
    <w:multiLevelType w:val="hybridMultilevel"/>
    <w:tmpl w:val="6346E7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0208639">
    <w:abstractNumId w:val="1"/>
  </w:num>
  <w:num w:numId="2" w16cid:durableId="1867328983">
    <w:abstractNumId w:val="0"/>
  </w:num>
  <w:num w:numId="3" w16cid:durableId="148138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32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7C"/>
    <w:rsid w:val="00010407"/>
    <w:rsid w:val="00013BB8"/>
    <w:rsid w:val="000158A9"/>
    <w:rsid w:val="000213C8"/>
    <w:rsid w:val="000231D0"/>
    <w:rsid w:val="000265AB"/>
    <w:rsid w:val="00031590"/>
    <w:rsid w:val="00036AD2"/>
    <w:rsid w:val="0004546F"/>
    <w:rsid w:val="00051AE0"/>
    <w:rsid w:val="00052B7D"/>
    <w:rsid w:val="000558E8"/>
    <w:rsid w:val="00061EC1"/>
    <w:rsid w:val="00063C6E"/>
    <w:rsid w:val="0007010B"/>
    <w:rsid w:val="0007652F"/>
    <w:rsid w:val="00076EC5"/>
    <w:rsid w:val="00080FD4"/>
    <w:rsid w:val="00082370"/>
    <w:rsid w:val="00085A9F"/>
    <w:rsid w:val="00087045"/>
    <w:rsid w:val="000913BB"/>
    <w:rsid w:val="00093E20"/>
    <w:rsid w:val="000A0ADB"/>
    <w:rsid w:val="000B0DE8"/>
    <w:rsid w:val="000B194C"/>
    <w:rsid w:val="000B1A8E"/>
    <w:rsid w:val="000C0D39"/>
    <w:rsid w:val="000C1699"/>
    <w:rsid w:val="000C1789"/>
    <w:rsid w:val="000C6BED"/>
    <w:rsid w:val="000D194D"/>
    <w:rsid w:val="000D63FA"/>
    <w:rsid w:val="000D6B3B"/>
    <w:rsid w:val="000E3022"/>
    <w:rsid w:val="000E3396"/>
    <w:rsid w:val="000F2168"/>
    <w:rsid w:val="000F33FB"/>
    <w:rsid w:val="000F425A"/>
    <w:rsid w:val="000F550B"/>
    <w:rsid w:val="000F5DE5"/>
    <w:rsid w:val="00101E2D"/>
    <w:rsid w:val="00106CB4"/>
    <w:rsid w:val="001165D6"/>
    <w:rsid w:val="00117243"/>
    <w:rsid w:val="00120DF4"/>
    <w:rsid w:val="0012244F"/>
    <w:rsid w:val="001238A1"/>
    <w:rsid w:val="00132AAB"/>
    <w:rsid w:val="0013314F"/>
    <w:rsid w:val="00133759"/>
    <w:rsid w:val="00142FBC"/>
    <w:rsid w:val="00144564"/>
    <w:rsid w:val="001464B7"/>
    <w:rsid w:val="001504E9"/>
    <w:rsid w:val="00150D03"/>
    <w:rsid w:val="0015283B"/>
    <w:rsid w:val="00154928"/>
    <w:rsid w:val="00166C4D"/>
    <w:rsid w:val="00174950"/>
    <w:rsid w:val="001776B8"/>
    <w:rsid w:val="001806B9"/>
    <w:rsid w:val="00180E0B"/>
    <w:rsid w:val="001836B1"/>
    <w:rsid w:val="00186009"/>
    <w:rsid w:val="001918EC"/>
    <w:rsid w:val="00191F2E"/>
    <w:rsid w:val="00193B78"/>
    <w:rsid w:val="00195E73"/>
    <w:rsid w:val="00196E83"/>
    <w:rsid w:val="001A6B3E"/>
    <w:rsid w:val="001B292D"/>
    <w:rsid w:val="001B2CE3"/>
    <w:rsid w:val="001B67A2"/>
    <w:rsid w:val="001C31E4"/>
    <w:rsid w:val="001C6EF9"/>
    <w:rsid w:val="001D12FC"/>
    <w:rsid w:val="001D5605"/>
    <w:rsid w:val="001D5BAA"/>
    <w:rsid w:val="001E368D"/>
    <w:rsid w:val="001E4EC9"/>
    <w:rsid w:val="001E7826"/>
    <w:rsid w:val="001F21CD"/>
    <w:rsid w:val="00200324"/>
    <w:rsid w:val="00200E25"/>
    <w:rsid w:val="0020322D"/>
    <w:rsid w:val="002055C3"/>
    <w:rsid w:val="002056BA"/>
    <w:rsid w:val="00206998"/>
    <w:rsid w:val="0020719F"/>
    <w:rsid w:val="00207870"/>
    <w:rsid w:val="0021191F"/>
    <w:rsid w:val="0021367F"/>
    <w:rsid w:val="00213D64"/>
    <w:rsid w:val="00213F62"/>
    <w:rsid w:val="00222F52"/>
    <w:rsid w:val="00225BFA"/>
    <w:rsid w:val="00230D59"/>
    <w:rsid w:val="002375D2"/>
    <w:rsid w:val="002409DE"/>
    <w:rsid w:val="00246380"/>
    <w:rsid w:val="00251566"/>
    <w:rsid w:val="00253D6C"/>
    <w:rsid w:val="00254EFC"/>
    <w:rsid w:val="00255AB4"/>
    <w:rsid w:val="002624B0"/>
    <w:rsid w:val="0026272E"/>
    <w:rsid w:val="00266F3E"/>
    <w:rsid w:val="002725DA"/>
    <w:rsid w:val="002743B5"/>
    <w:rsid w:val="00276DAE"/>
    <w:rsid w:val="00285B9A"/>
    <w:rsid w:val="00285E7B"/>
    <w:rsid w:val="002869EA"/>
    <w:rsid w:val="00296E8E"/>
    <w:rsid w:val="002A00C6"/>
    <w:rsid w:val="002A0263"/>
    <w:rsid w:val="002A1A12"/>
    <w:rsid w:val="002A2271"/>
    <w:rsid w:val="002A38FD"/>
    <w:rsid w:val="002A665A"/>
    <w:rsid w:val="002A6BC9"/>
    <w:rsid w:val="002A7E57"/>
    <w:rsid w:val="002B1054"/>
    <w:rsid w:val="002B5018"/>
    <w:rsid w:val="002C0E8C"/>
    <w:rsid w:val="002C2742"/>
    <w:rsid w:val="002D44F0"/>
    <w:rsid w:val="002E505D"/>
    <w:rsid w:val="002F03C4"/>
    <w:rsid w:val="002F0541"/>
    <w:rsid w:val="002F2C56"/>
    <w:rsid w:val="002F5C0A"/>
    <w:rsid w:val="00300CB1"/>
    <w:rsid w:val="00302030"/>
    <w:rsid w:val="003024FD"/>
    <w:rsid w:val="00304B24"/>
    <w:rsid w:val="00313119"/>
    <w:rsid w:val="003144DF"/>
    <w:rsid w:val="0032014C"/>
    <w:rsid w:val="00320178"/>
    <w:rsid w:val="00321BDB"/>
    <w:rsid w:val="0032755E"/>
    <w:rsid w:val="00333042"/>
    <w:rsid w:val="003344C9"/>
    <w:rsid w:val="0033451E"/>
    <w:rsid w:val="003364CC"/>
    <w:rsid w:val="00337535"/>
    <w:rsid w:val="00340D81"/>
    <w:rsid w:val="00342349"/>
    <w:rsid w:val="00343ECF"/>
    <w:rsid w:val="003478ED"/>
    <w:rsid w:val="00350FE9"/>
    <w:rsid w:val="00356175"/>
    <w:rsid w:val="00356A2F"/>
    <w:rsid w:val="003616D4"/>
    <w:rsid w:val="00363921"/>
    <w:rsid w:val="003644F5"/>
    <w:rsid w:val="00364554"/>
    <w:rsid w:val="003674FC"/>
    <w:rsid w:val="0037295A"/>
    <w:rsid w:val="00372B95"/>
    <w:rsid w:val="003748AC"/>
    <w:rsid w:val="003842C1"/>
    <w:rsid w:val="00384AFF"/>
    <w:rsid w:val="00385098"/>
    <w:rsid w:val="00385A80"/>
    <w:rsid w:val="00387D57"/>
    <w:rsid w:val="00387F84"/>
    <w:rsid w:val="003916D4"/>
    <w:rsid w:val="003925A7"/>
    <w:rsid w:val="00392BF7"/>
    <w:rsid w:val="00396671"/>
    <w:rsid w:val="003973DA"/>
    <w:rsid w:val="003A181F"/>
    <w:rsid w:val="003A1BD8"/>
    <w:rsid w:val="003A3489"/>
    <w:rsid w:val="003A65BA"/>
    <w:rsid w:val="003B3511"/>
    <w:rsid w:val="003B35EC"/>
    <w:rsid w:val="003C184A"/>
    <w:rsid w:val="003C24FB"/>
    <w:rsid w:val="003C7229"/>
    <w:rsid w:val="003D4BA0"/>
    <w:rsid w:val="003E1898"/>
    <w:rsid w:val="003E2263"/>
    <w:rsid w:val="003E3A29"/>
    <w:rsid w:val="003E6535"/>
    <w:rsid w:val="003E7F4C"/>
    <w:rsid w:val="003F0039"/>
    <w:rsid w:val="003F316F"/>
    <w:rsid w:val="003F7735"/>
    <w:rsid w:val="003F786D"/>
    <w:rsid w:val="00402A90"/>
    <w:rsid w:val="00410093"/>
    <w:rsid w:val="00410DA6"/>
    <w:rsid w:val="00411234"/>
    <w:rsid w:val="00411FFB"/>
    <w:rsid w:val="004120EB"/>
    <w:rsid w:val="004139E4"/>
    <w:rsid w:val="004168C1"/>
    <w:rsid w:val="00420D5C"/>
    <w:rsid w:val="0042227B"/>
    <w:rsid w:val="004230D1"/>
    <w:rsid w:val="004334FC"/>
    <w:rsid w:val="004362B5"/>
    <w:rsid w:val="00437ACB"/>
    <w:rsid w:val="00437EC2"/>
    <w:rsid w:val="00440E51"/>
    <w:rsid w:val="00454CC0"/>
    <w:rsid w:val="00456379"/>
    <w:rsid w:val="00460861"/>
    <w:rsid w:val="0046168C"/>
    <w:rsid w:val="004833F3"/>
    <w:rsid w:val="00485D3F"/>
    <w:rsid w:val="004879B4"/>
    <w:rsid w:val="004906E2"/>
    <w:rsid w:val="00491848"/>
    <w:rsid w:val="00491D75"/>
    <w:rsid w:val="004A0CD1"/>
    <w:rsid w:val="004A3777"/>
    <w:rsid w:val="004B03C7"/>
    <w:rsid w:val="004B0D41"/>
    <w:rsid w:val="004C076E"/>
    <w:rsid w:val="004C24B4"/>
    <w:rsid w:val="004C523D"/>
    <w:rsid w:val="004D362C"/>
    <w:rsid w:val="004E160E"/>
    <w:rsid w:val="004E3243"/>
    <w:rsid w:val="004F5867"/>
    <w:rsid w:val="00504285"/>
    <w:rsid w:val="0050470D"/>
    <w:rsid w:val="00505231"/>
    <w:rsid w:val="00507686"/>
    <w:rsid w:val="005114D1"/>
    <w:rsid w:val="00511D37"/>
    <w:rsid w:val="00512B72"/>
    <w:rsid w:val="00512C0E"/>
    <w:rsid w:val="005152D2"/>
    <w:rsid w:val="0051770D"/>
    <w:rsid w:val="0052000D"/>
    <w:rsid w:val="00520763"/>
    <w:rsid w:val="005214D1"/>
    <w:rsid w:val="00531600"/>
    <w:rsid w:val="00535630"/>
    <w:rsid w:val="0053670E"/>
    <w:rsid w:val="00537219"/>
    <w:rsid w:val="00542A5D"/>
    <w:rsid w:val="00545164"/>
    <w:rsid w:val="00545CE3"/>
    <w:rsid w:val="00550ED8"/>
    <w:rsid w:val="005518F2"/>
    <w:rsid w:val="0055283B"/>
    <w:rsid w:val="00556229"/>
    <w:rsid w:val="00560EF3"/>
    <w:rsid w:val="0056215B"/>
    <w:rsid w:val="005717B4"/>
    <w:rsid w:val="00571EA0"/>
    <w:rsid w:val="00574815"/>
    <w:rsid w:val="00576BFF"/>
    <w:rsid w:val="00577401"/>
    <w:rsid w:val="00580474"/>
    <w:rsid w:val="00580E09"/>
    <w:rsid w:val="0058177B"/>
    <w:rsid w:val="00590770"/>
    <w:rsid w:val="00593F8E"/>
    <w:rsid w:val="00596A5D"/>
    <w:rsid w:val="005A213D"/>
    <w:rsid w:val="005A28F4"/>
    <w:rsid w:val="005B049B"/>
    <w:rsid w:val="005B0EE9"/>
    <w:rsid w:val="005B101D"/>
    <w:rsid w:val="005B4607"/>
    <w:rsid w:val="005C007D"/>
    <w:rsid w:val="005C10A1"/>
    <w:rsid w:val="005C509A"/>
    <w:rsid w:val="005C7447"/>
    <w:rsid w:val="005D09DC"/>
    <w:rsid w:val="005D614D"/>
    <w:rsid w:val="005D7BF9"/>
    <w:rsid w:val="005D7F08"/>
    <w:rsid w:val="005E04A3"/>
    <w:rsid w:val="005E30A0"/>
    <w:rsid w:val="005E7347"/>
    <w:rsid w:val="005F099F"/>
    <w:rsid w:val="005F1B3F"/>
    <w:rsid w:val="005F286D"/>
    <w:rsid w:val="005F29FC"/>
    <w:rsid w:val="005F5648"/>
    <w:rsid w:val="005F7393"/>
    <w:rsid w:val="00602C6E"/>
    <w:rsid w:val="00607C84"/>
    <w:rsid w:val="0061117B"/>
    <w:rsid w:val="0061149A"/>
    <w:rsid w:val="00611C3E"/>
    <w:rsid w:val="00621430"/>
    <w:rsid w:val="006214D6"/>
    <w:rsid w:val="00623C36"/>
    <w:rsid w:val="00624493"/>
    <w:rsid w:val="00626A51"/>
    <w:rsid w:val="006342A5"/>
    <w:rsid w:val="00637510"/>
    <w:rsid w:val="00637716"/>
    <w:rsid w:val="00641216"/>
    <w:rsid w:val="006417D0"/>
    <w:rsid w:val="00642983"/>
    <w:rsid w:val="00643CE1"/>
    <w:rsid w:val="0064510F"/>
    <w:rsid w:val="00651B06"/>
    <w:rsid w:val="00652289"/>
    <w:rsid w:val="0065553A"/>
    <w:rsid w:val="006603E9"/>
    <w:rsid w:val="00661EF5"/>
    <w:rsid w:val="00662192"/>
    <w:rsid w:val="006635EE"/>
    <w:rsid w:val="00671C1B"/>
    <w:rsid w:val="006721CE"/>
    <w:rsid w:val="0067323F"/>
    <w:rsid w:val="00677E4E"/>
    <w:rsid w:val="00681C51"/>
    <w:rsid w:val="00681D9C"/>
    <w:rsid w:val="00682A75"/>
    <w:rsid w:val="0069002C"/>
    <w:rsid w:val="00691BF4"/>
    <w:rsid w:val="006978DC"/>
    <w:rsid w:val="006B2BFD"/>
    <w:rsid w:val="006C265B"/>
    <w:rsid w:val="006C2B62"/>
    <w:rsid w:val="006D3188"/>
    <w:rsid w:val="006D32BD"/>
    <w:rsid w:val="006D3AE9"/>
    <w:rsid w:val="006D4C9C"/>
    <w:rsid w:val="006D5804"/>
    <w:rsid w:val="006E002B"/>
    <w:rsid w:val="006E2F0D"/>
    <w:rsid w:val="006F2DFB"/>
    <w:rsid w:val="006F3F9C"/>
    <w:rsid w:val="006F757B"/>
    <w:rsid w:val="006F75F9"/>
    <w:rsid w:val="00702EE7"/>
    <w:rsid w:val="007055E4"/>
    <w:rsid w:val="00711829"/>
    <w:rsid w:val="00711C0F"/>
    <w:rsid w:val="007129A7"/>
    <w:rsid w:val="00713A3E"/>
    <w:rsid w:val="00714C82"/>
    <w:rsid w:val="007163E3"/>
    <w:rsid w:val="00725E20"/>
    <w:rsid w:val="007266A4"/>
    <w:rsid w:val="00734FEA"/>
    <w:rsid w:val="00735C77"/>
    <w:rsid w:val="00735FEE"/>
    <w:rsid w:val="007362FF"/>
    <w:rsid w:val="00740D13"/>
    <w:rsid w:val="007420BF"/>
    <w:rsid w:val="0074296A"/>
    <w:rsid w:val="00742F94"/>
    <w:rsid w:val="007448A3"/>
    <w:rsid w:val="0074688D"/>
    <w:rsid w:val="00746D23"/>
    <w:rsid w:val="007716E1"/>
    <w:rsid w:val="00771F16"/>
    <w:rsid w:val="00781D0F"/>
    <w:rsid w:val="0078625F"/>
    <w:rsid w:val="007901B6"/>
    <w:rsid w:val="0079653B"/>
    <w:rsid w:val="007A64AC"/>
    <w:rsid w:val="007A7D3A"/>
    <w:rsid w:val="007B6F47"/>
    <w:rsid w:val="007C24E3"/>
    <w:rsid w:val="007C308B"/>
    <w:rsid w:val="007C6555"/>
    <w:rsid w:val="007C74C2"/>
    <w:rsid w:val="007E1C3A"/>
    <w:rsid w:val="007F041B"/>
    <w:rsid w:val="007F4F30"/>
    <w:rsid w:val="007F63C0"/>
    <w:rsid w:val="007F67CA"/>
    <w:rsid w:val="00800758"/>
    <w:rsid w:val="00800D03"/>
    <w:rsid w:val="00801123"/>
    <w:rsid w:val="00805FEE"/>
    <w:rsid w:val="00811B37"/>
    <w:rsid w:val="0081215D"/>
    <w:rsid w:val="00821056"/>
    <w:rsid w:val="00822073"/>
    <w:rsid w:val="00823286"/>
    <w:rsid w:val="0082583C"/>
    <w:rsid w:val="0082634F"/>
    <w:rsid w:val="00837C6B"/>
    <w:rsid w:val="00840AD4"/>
    <w:rsid w:val="00850C70"/>
    <w:rsid w:val="00853FE3"/>
    <w:rsid w:val="00854E0B"/>
    <w:rsid w:val="00875193"/>
    <w:rsid w:val="00875FE5"/>
    <w:rsid w:val="00890A39"/>
    <w:rsid w:val="0089320C"/>
    <w:rsid w:val="008A0C2E"/>
    <w:rsid w:val="008A5248"/>
    <w:rsid w:val="008B45FB"/>
    <w:rsid w:val="008B5BC8"/>
    <w:rsid w:val="008C17CA"/>
    <w:rsid w:val="008C284D"/>
    <w:rsid w:val="008C599C"/>
    <w:rsid w:val="008C5AA0"/>
    <w:rsid w:val="008C5B84"/>
    <w:rsid w:val="008C5CCB"/>
    <w:rsid w:val="008C6D95"/>
    <w:rsid w:val="008C7868"/>
    <w:rsid w:val="008D110F"/>
    <w:rsid w:val="008D481E"/>
    <w:rsid w:val="008F67DF"/>
    <w:rsid w:val="0090139D"/>
    <w:rsid w:val="0090151D"/>
    <w:rsid w:val="00904178"/>
    <w:rsid w:val="009046D5"/>
    <w:rsid w:val="00904929"/>
    <w:rsid w:val="0090622D"/>
    <w:rsid w:val="00914C5A"/>
    <w:rsid w:val="0092014F"/>
    <w:rsid w:val="0092685C"/>
    <w:rsid w:val="00926884"/>
    <w:rsid w:val="00945B0B"/>
    <w:rsid w:val="009517CD"/>
    <w:rsid w:val="00951DEA"/>
    <w:rsid w:val="00953CC3"/>
    <w:rsid w:val="00960182"/>
    <w:rsid w:val="00970EB5"/>
    <w:rsid w:val="00973A97"/>
    <w:rsid w:val="00975244"/>
    <w:rsid w:val="009763C6"/>
    <w:rsid w:val="00980EF0"/>
    <w:rsid w:val="009906E4"/>
    <w:rsid w:val="009932A6"/>
    <w:rsid w:val="00994012"/>
    <w:rsid w:val="009963BE"/>
    <w:rsid w:val="009A0813"/>
    <w:rsid w:val="009A2126"/>
    <w:rsid w:val="009A2F16"/>
    <w:rsid w:val="009A3F1F"/>
    <w:rsid w:val="009A68A2"/>
    <w:rsid w:val="009C0433"/>
    <w:rsid w:val="009C4D40"/>
    <w:rsid w:val="009C523D"/>
    <w:rsid w:val="009D42CD"/>
    <w:rsid w:val="009E5797"/>
    <w:rsid w:val="009E7625"/>
    <w:rsid w:val="009E79F9"/>
    <w:rsid w:val="009F06BC"/>
    <w:rsid w:val="009F0DB5"/>
    <w:rsid w:val="009F1A0C"/>
    <w:rsid w:val="009F2502"/>
    <w:rsid w:val="009F3937"/>
    <w:rsid w:val="00A05FE0"/>
    <w:rsid w:val="00A0697E"/>
    <w:rsid w:val="00A07952"/>
    <w:rsid w:val="00A1031A"/>
    <w:rsid w:val="00A1202C"/>
    <w:rsid w:val="00A15BC0"/>
    <w:rsid w:val="00A177F5"/>
    <w:rsid w:val="00A25367"/>
    <w:rsid w:val="00A27038"/>
    <w:rsid w:val="00A2768C"/>
    <w:rsid w:val="00A30F59"/>
    <w:rsid w:val="00A3333F"/>
    <w:rsid w:val="00A36FBA"/>
    <w:rsid w:val="00A41E40"/>
    <w:rsid w:val="00A42DB2"/>
    <w:rsid w:val="00A44195"/>
    <w:rsid w:val="00A44A0F"/>
    <w:rsid w:val="00A44BE9"/>
    <w:rsid w:val="00A44F3F"/>
    <w:rsid w:val="00A50870"/>
    <w:rsid w:val="00A52778"/>
    <w:rsid w:val="00A53D77"/>
    <w:rsid w:val="00A53F78"/>
    <w:rsid w:val="00A54F10"/>
    <w:rsid w:val="00A60244"/>
    <w:rsid w:val="00A63053"/>
    <w:rsid w:val="00A65A48"/>
    <w:rsid w:val="00A70C6F"/>
    <w:rsid w:val="00A71BAC"/>
    <w:rsid w:val="00A83782"/>
    <w:rsid w:val="00A86D17"/>
    <w:rsid w:val="00A955D2"/>
    <w:rsid w:val="00A97EFD"/>
    <w:rsid w:val="00AA0254"/>
    <w:rsid w:val="00AB1F96"/>
    <w:rsid w:val="00AB3A7D"/>
    <w:rsid w:val="00AB513A"/>
    <w:rsid w:val="00AC682C"/>
    <w:rsid w:val="00AC6CA5"/>
    <w:rsid w:val="00AD2362"/>
    <w:rsid w:val="00AD2E34"/>
    <w:rsid w:val="00AD37CE"/>
    <w:rsid w:val="00AD3DD4"/>
    <w:rsid w:val="00AD5BB7"/>
    <w:rsid w:val="00AD6C0C"/>
    <w:rsid w:val="00AE0256"/>
    <w:rsid w:val="00AE0623"/>
    <w:rsid w:val="00AE180F"/>
    <w:rsid w:val="00AE2928"/>
    <w:rsid w:val="00AE4D7F"/>
    <w:rsid w:val="00AE6EB8"/>
    <w:rsid w:val="00AF286C"/>
    <w:rsid w:val="00AF5502"/>
    <w:rsid w:val="00AF7D1A"/>
    <w:rsid w:val="00B01190"/>
    <w:rsid w:val="00B043BA"/>
    <w:rsid w:val="00B168F8"/>
    <w:rsid w:val="00B250A0"/>
    <w:rsid w:val="00B250C7"/>
    <w:rsid w:val="00B25FE1"/>
    <w:rsid w:val="00B266F0"/>
    <w:rsid w:val="00B2791B"/>
    <w:rsid w:val="00B367BA"/>
    <w:rsid w:val="00B368E3"/>
    <w:rsid w:val="00B442F8"/>
    <w:rsid w:val="00B474A6"/>
    <w:rsid w:val="00B51B0F"/>
    <w:rsid w:val="00B54F33"/>
    <w:rsid w:val="00B60133"/>
    <w:rsid w:val="00B62E83"/>
    <w:rsid w:val="00B631A2"/>
    <w:rsid w:val="00B704BC"/>
    <w:rsid w:val="00B71E46"/>
    <w:rsid w:val="00B77FBD"/>
    <w:rsid w:val="00B90FF1"/>
    <w:rsid w:val="00B92AF0"/>
    <w:rsid w:val="00BA26B6"/>
    <w:rsid w:val="00BA3BA3"/>
    <w:rsid w:val="00BA7B21"/>
    <w:rsid w:val="00BB58C5"/>
    <w:rsid w:val="00BC5B20"/>
    <w:rsid w:val="00BD18D6"/>
    <w:rsid w:val="00BE0FB3"/>
    <w:rsid w:val="00BE14C4"/>
    <w:rsid w:val="00BE3EC7"/>
    <w:rsid w:val="00BF33CE"/>
    <w:rsid w:val="00BF4644"/>
    <w:rsid w:val="00BF477E"/>
    <w:rsid w:val="00BF4B5B"/>
    <w:rsid w:val="00BF6097"/>
    <w:rsid w:val="00BF6F6F"/>
    <w:rsid w:val="00BF7306"/>
    <w:rsid w:val="00C003E8"/>
    <w:rsid w:val="00C01D49"/>
    <w:rsid w:val="00C03904"/>
    <w:rsid w:val="00C069B3"/>
    <w:rsid w:val="00C07E53"/>
    <w:rsid w:val="00C1080A"/>
    <w:rsid w:val="00C12EF9"/>
    <w:rsid w:val="00C15EEC"/>
    <w:rsid w:val="00C212B9"/>
    <w:rsid w:val="00C21C42"/>
    <w:rsid w:val="00C27154"/>
    <w:rsid w:val="00C328B9"/>
    <w:rsid w:val="00C3681E"/>
    <w:rsid w:val="00C4077C"/>
    <w:rsid w:val="00C43526"/>
    <w:rsid w:val="00C473EE"/>
    <w:rsid w:val="00C50D59"/>
    <w:rsid w:val="00C51CCE"/>
    <w:rsid w:val="00C51F05"/>
    <w:rsid w:val="00C67454"/>
    <w:rsid w:val="00C749CE"/>
    <w:rsid w:val="00C80B2E"/>
    <w:rsid w:val="00C81450"/>
    <w:rsid w:val="00C85CAF"/>
    <w:rsid w:val="00C87B28"/>
    <w:rsid w:val="00C93B36"/>
    <w:rsid w:val="00C946FD"/>
    <w:rsid w:val="00CA3233"/>
    <w:rsid w:val="00CA47D8"/>
    <w:rsid w:val="00CA776D"/>
    <w:rsid w:val="00CB1644"/>
    <w:rsid w:val="00CB172A"/>
    <w:rsid w:val="00CB3646"/>
    <w:rsid w:val="00CB4CD9"/>
    <w:rsid w:val="00CB5A58"/>
    <w:rsid w:val="00CB7F38"/>
    <w:rsid w:val="00CC4EB4"/>
    <w:rsid w:val="00CD29C5"/>
    <w:rsid w:val="00CD7363"/>
    <w:rsid w:val="00CE0DC3"/>
    <w:rsid w:val="00CE6445"/>
    <w:rsid w:val="00CF0F24"/>
    <w:rsid w:val="00D00E59"/>
    <w:rsid w:val="00D03319"/>
    <w:rsid w:val="00D10C67"/>
    <w:rsid w:val="00D13B08"/>
    <w:rsid w:val="00D13EBC"/>
    <w:rsid w:val="00D13F70"/>
    <w:rsid w:val="00D17433"/>
    <w:rsid w:val="00D203CC"/>
    <w:rsid w:val="00D23655"/>
    <w:rsid w:val="00D2508B"/>
    <w:rsid w:val="00D26C3E"/>
    <w:rsid w:val="00D31611"/>
    <w:rsid w:val="00D44BA1"/>
    <w:rsid w:val="00D458D2"/>
    <w:rsid w:val="00D46494"/>
    <w:rsid w:val="00D472E3"/>
    <w:rsid w:val="00D53BAB"/>
    <w:rsid w:val="00D613E1"/>
    <w:rsid w:val="00D64D6B"/>
    <w:rsid w:val="00D76EF1"/>
    <w:rsid w:val="00D817BA"/>
    <w:rsid w:val="00D83971"/>
    <w:rsid w:val="00D87B80"/>
    <w:rsid w:val="00D9144F"/>
    <w:rsid w:val="00D93DDA"/>
    <w:rsid w:val="00DA1648"/>
    <w:rsid w:val="00DA23E0"/>
    <w:rsid w:val="00DA407A"/>
    <w:rsid w:val="00DB630F"/>
    <w:rsid w:val="00DB7544"/>
    <w:rsid w:val="00DD2DFD"/>
    <w:rsid w:val="00DD3465"/>
    <w:rsid w:val="00DE0448"/>
    <w:rsid w:val="00DE299E"/>
    <w:rsid w:val="00DE420D"/>
    <w:rsid w:val="00DF567F"/>
    <w:rsid w:val="00DF5EF4"/>
    <w:rsid w:val="00DF6232"/>
    <w:rsid w:val="00DF6C02"/>
    <w:rsid w:val="00DF7C53"/>
    <w:rsid w:val="00E02B79"/>
    <w:rsid w:val="00E04F10"/>
    <w:rsid w:val="00E11B30"/>
    <w:rsid w:val="00E1355A"/>
    <w:rsid w:val="00E16F99"/>
    <w:rsid w:val="00E31138"/>
    <w:rsid w:val="00E33B34"/>
    <w:rsid w:val="00E33C09"/>
    <w:rsid w:val="00E360FA"/>
    <w:rsid w:val="00E370AB"/>
    <w:rsid w:val="00E37F30"/>
    <w:rsid w:val="00E40FAC"/>
    <w:rsid w:val="00E51B8A"/>
    <w:rsid w:val="00E52C08"/>
    <w:rsid w:val="00E566B7"/>
    <w:rsid w:val="00E578F6"/>
    <w:rsid w:val="00E57EF7"/>
    <w:rsid w:val="00E6160B"/>
    <w:rsid w:val="00E61AD7"/>
    <w:rsid w:val="00E6290A"/>
    <w:rsid w:val="00E64A11"/>
    <w:rsid w:val="00E7037C"/>
    <w:rsid w:val="00E729A0"/>
    <w:rsid w:val="00E8078F"/>
    <w:rsid w:val="00E81A62"/>
    <w:rsid w:val="00E86E7E"/>
    <w:rsid w:val="00E90A8A"/>
    <w:rsid w:val="00E91571"/>
    <w:rsid w:val="00E924F1"/>
    <w:rsid w:val="00EA1D6B"/>
    <w:rsid w:val="00EA67D6"/>
    <w:rsid w:val="00EA6D18"/>
    <w:rsid w:val="00EA7E1D"/>
    <w:rsid w:val="00EB40B0"/>
    <w:rsid w:val="00EB4611"/>
    <w:rsid w:val="00EB64A6"/>
    <w:rsid w:val="00EB7BE9"/>
    <w:rsid w:val="00EC0488"/>
    <w:rsid w:val="00EC1642"/>
    <w:rsid w:val="00EC68D9"/>
    <w:rsid w:val="00ED7D45"/>
    <w:rsid w:val="00EE1CCB"/>
    <w:rsid w:val="00EE584D"/>
    <w:rsid w:val="00EE59C3"/>
    <w:rsid w:val="00EE626E"/>
    <w:rsid w:val="00F008BD"/>
    <w:rsid w:val="00F03C63"/>
    <w:rsid w:val="00F04DE8"/>
    <w:rsid w:val="00F14C0F"/>
    <w:rsid w:val="00F1533B"/>
    <w:rsid w:val="00F15743"/>
    <w:rsid w:val="00F170FE"/>
    <w:rsid w:val="00F172DB"/>
    <w:rsid w:val="00F23144"/>
    <w:rsid w:val="00F252A1"/>
    <w:rsid w:val="00F25F8C"/>
    <w:rsid w:val="00F26124"/>
    <w:rsid w:val="00F33D5F"/>
    <w:rsid w:val="00F3459F"/>
    <w:rsid w:val="00F354E4"/>
    <w:rsid w:val="00F3599A"/>
    <w:rsid w:val="00F364E7"/>
    <w:rsid w:val="00F3784E"/>
    <w:rsid w:val="00F401F5"/>
    <w:rsid w:val="00F41E09"/>
    <w:rsid w:val="00F4664A"/>
    <w:rsid w:val="00F51A16"/>
    <w:rsid w:val="00F52ACF"/>
    <w:rsid w:val="00F55197"/>
    <w:rsid w:val="00F551F5"/>
    <w:rsid w:val="00F56DE9"/>
    <w:rsid w:val="00F60AEC"/>
    <w:rsid w:val="00F60D29"/>
    <w:rsid w:val="00F64C7D"/>
    <w:rsid w:val="00F64ECF"/>
    <w:rsid w:val="00F676F9"/>
    <w:rsid w:val="00F769D6"/>
    <w:rsid w:val="00F7715D"/>
    <w:rsid w:val="00F82D07"/>
    <w:rsid w:val="00F82D86"/>
    <w:rsid w:val="00F82F2F"/>
    <w:rsid w:val="00F83646"/>
    <w:rsid w:val="00F8506B"/>
    <w:rsid w:val="00F8569C"/>
    <w:rsid w:val="00F86CBC"/>
    <w:rsid w:val="00F874B4"/>
    <w:rsid w:val="00F93347"/>
    <w:rsid w:val="00F93F0E"/>
    <w:rsid w:val="00FA0551"/>
    <w:rsid w:val="00FA4A93"/>
    <w:rsid w:val="00FA6AA5"/>
    <w:rsid w:val="00FA6BEE"/>
    <w:rsid w:val="00FB3282"/>
    <w:rsid w:val="00FB4378"/>
    <w:rsid w:val="00FB526B"/>
    <w:rsid w:val="00FB54A7"/>
    <w:rsid w:val="00FB65D9"/>
    <w:rsid w:val="00FB6BD2"/>
    <w:rsid w:val="00FB7179"/>
    <w:rsid w:val="00FC08F8"/>
    <w:rsid w:val="00FC20A8"/>
    <w:rsid w:val="00FC20AE"/>
    <w:rsid w:val="00FC483E"/>
    <w:rsid w:val="00FC5755"/>
    <w:rsid w:val="00FC714D"/>
    <w:rsid w:val="00FD33A8"/>
    <w:rsid w:val="00FD366A"/>
    <w:rsid w:val="00FD4103"/>
    <w:rsid w:val="00FE0D77"/>
    <w:rsid w:val="00FE4ADA"/>
    <w:rsid w:val="00FF392F"/>
    <w:rsid w:val="00FF6F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5BA461"/>
  <w15:docId w15:val="{FA7F4559-C4EC-4E20-B2B5-AE3164717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5E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styleId="Hyperlink">
    <w:name w:val="Hyperlink"/>
    <w:basedOn w:val="DefaultParagraphFont"/>
    <w:uiPriority w:val="99"/>
    <w:unhideWhenUsed/>
    <w:rsid w:val="00C4077C"/>
    <w:rPr>
      <w:color w:val="0000FF" w:themeColor="hyperlink"/>
      <w:u w:val="single"/>
    </w:rPr>
  </w:style>
  <w:style w:type="paragraph" w:styleId="NormalWeb">
    <w:name w:val="Normal (Web)"/>
    <w:basedOn w:val="Normal"/>
    <w:uiPriority w:val="99"/>
    <w:semiHidden/>
    <w:unhideWhenUsed/>
    <w:rsid w:val="00E52C0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D5BA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D5BAA"/>
    <w:rPr>
      <w:rFonts w:ascii="Lucida Grande" w:hAnsi="Lucida Grande" w:cs="Lucida Grande"/>
      <w:sz w:val="18"/>
      <w:szCs w:val="18"/>
    </w:rPr>
  </w:style>
  <w:style w:type="character" w:styleId="CommentReference">
    <w:name w:val="annotation reference"/>
    <w:basedOn w:val="DefaultParagraphFont"/>
    <w:uiPriority w:val="99"/>
    <w:semiHidden/>
    <w:unhideWhenUsed/>
    <w:rsid w:val="00507686"/>
    <w:rPr>
      <w:sz w:val="18"/>
      <w:szCs w:val="18"/>
    </w:rPr>
  </w:style>
  <w:style w:type="paragraph" w:styleId="CommentText">
    <w:name w:val="annotation text"/>
    <w:basedOn w:val="Normal"/>
    <w:link w:val="CommentTextChar"/>
    <w:uiPriority w:val="99"/>
    <w:unhideWhenUsed/>
    <w:rsid w:val="00507686"/>
    <w:pPr>
      <w:spacing w:line="240" w:lineRule="auto"/>
    </w:pPr>
    <w:rPr>
      <w:sz w:val="24"/>
      <w:szCs w:val="24"/>
    </w:rPr>
  </w:style>
  <w:style w:type="character" w:customStyle="1" w:styleId="CommentTextChar">
    <w:name w:val="Comment Text Char"/>
    <w:basedOn w:val="DefaultParagraphFont"/>
    <w:link w:val="CommentText"/>
    <w:uiPriority w:val="99"/>
    <w:rsid w:val="00507686"/>
    <w:rPr>
      <w:sz w:val="24"/>
      <w:szCs w:val="24"/>
    </w:rPr>
  </w:style>
  <w:style w:type="paragraph" w:styleId="CommentSubject">
    <w:name w:val="annotation subject"/>
    <w:basedOn w:val="CommentText"/>
    <w:next w:val="CommentText"/>
    <w:link w:val="CommentSubjectChar"/>
    <w:uiPriority w:val="99"/>
    <w:semiHidden/>
    <w:unhideWhenUsed/>
    <w:rsid w:val="00507686"/>
    <w:rPr>
      <w:b/>
      <w:bCs/>
      <w:sz w:val="20"/>
      <w:szCs w:val="20"/>
    </w:rPr>
  </w:style>
  <w:style w:type="character" w:customStyle="1" w:styleId="CommentSubjectChar">
    <w:name w:val="Comment Subject Char"/>
    <w:basedOn w:val="CommentTextChar"/>
    <w:link w:val="CommentSubject"/>
    <w:uiPriority w:val="99"/>
    <w:semiHidden/>
    <w:rsid w:val="00507686"/>
    <w:rPr>
      <w:b/>
      <w:bCs/>
      <w:sz w:val="20"/>
      <w:szCs w:val="20"/>
    </w:rPr>
  </w:style>
  <w:style w:type="paragraph" w:styleId="EndnoteText">
    <w:name w:val="endnote text"/>
    <w:basedOn w:val="Normal"/>
    <w:link w:val="EndnoteTextChar"/>
    <w:uiPriority w:val="99"/>
    <w:unhideWhenUsed/>
    <w:rsid w:val="000C0D39"/>
    <w:pPr>
      <w:spacing w:after="0" w:line="240" w:lineRule="auto"/>
    </w:pPr>
    <w:rPr>
      <w:sz w:val="20"/>
      <w:szCs w:val="20"/>
    </w:rPr>
  </w:style>
  <w:style w:type="character" w:customStyle="1" w:styleId="EndnoteTextChar">
    <w:name w:val="Endnote Text Char"/>
    <w:basedOn w:val="DefaultParagraphFont"/>
    <w:link w:val="EndnoteText"/>
    <w:uiPriority w:val="99"/>
    <w:rsid w:val="000C0D39"/>
    <w:rPr>
      <w:sz w:val="20"/>
      <w:szCs w:val="20"/>
    </w:rPr>
  </w:style>
  <w:style w:type="character" w:styleId="EndnoteReference">
    <w:name w:val="endnote reference"/>
    <w:basedOn w:val="DefaultParagraphFont"/>
    <w:uiPriority w:val="99"/>
    <w:semiHidden/>
    <w:unhideWhenUsed/>
    <w:rsid w:val="000C0D39"/>
    <w:rPr>
      <w:vertAlign w:val="superscript"/>
    </w:rPr>
  </w:style>
  <w:style w:type="paragraph" w:styleId="ListParagraph">
    <w:name w:val="List Paragraph"/>
    <w:basedOn w:val="Normal"/>
    <w:uiPriority w:val="34"/>
    <w:qFormat/>
    <w:rsid w:val="00FB3282"/>
    <w:pPr>
      <w:ind w:left="720"/>
      <w:contextualSpacing/>
    </w:pPr>
  </w:style>
  <w:style w:type="character" w:styleId="FollowedHyperlink">
    <w:name w:val="FollowedHyperlink"/>
    <w:basedOn w:val="DefaultParagraphFont"/>
    <w:uiPriority w:val="99"/>
    <w:semiHidden/>
    <w:unhideWhenUsed/>
    <w:rsid w:val="00E729A0"/>
    <w:rPr>
      <w:color w:val="800080" w:themeColor="followedHyperlink"/>
      <w:u w:val="single"/>
    </w:rPr>
  </w:style>
  <w:style w:type="character" w:styleId="Mention">
    <w:name w:val="Mention"/>
    <w:basedOn w:val="DefaultParagraphFont"/>
    <w:uiPriority w:val="99"/>
    <w:semiHidden/>
    <w:unhideWhenUsed/>
    <w:rsid w:val="003616D4"/>
    <w:rPr>
      <w:color w:val="2B579A"/>
      <w:shd w:val="clear" w:color="auto" w:fill="E6E6E6"/>
    </w:rPr>
  </w:style>
  <w:style w:type="character" w:styleId="UnresolvedMention">
    <w:name w:val="Unresolved Mention"/>
    <w:basedOn w:val="DefaultParagraphFont"/>
    <w:uiPriority w:val="99"/>
    <w:semiHidden/>
    <w:unhideWhenUsed/>
    <w:rsid w:val="00CB7F38"/>
    <w:rPr>
      <w:color w:val="605E5C"/>
      <w:shd w:val="clear" w:color="auto" w:fill="E1DFDD"/>
    </w:rPr>
  </w:style>
  <w:style w:type="paragraph" w:styleId="Revision">
    <w:name w:val="Revision"/>
    <w:hidden/>
    <w:uiPriority w:val="99"/>
    <w:semiHidden/>
    <w:rsid w:val="00781D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781032">
      <w:bodyDiv w:val="1"/>
      <w:marLeft w:val="0"/>
      <w:marRight w:val="0"/>
      <w:marTop w:val="0"/>
      <w:marBottom w:val="0"/>
      <w:divBdr>
        <w:top w:val="none" w:sz="0" w:space="0" w:color="auto"/>
        <w:left w:val="none" w:sz="0" w:space="0" w:color="auto"/>
        <w:bottom w:val="none" w:sz="0" w:space="0" w:color="auto"/>
        <w:right w:val="none" w:sz="0" w:space="0" w:color="auto"/>
      </w:divBdr>
    </w:div>
    <w:div w:id="749353242">
      <w:bodyDiv w:val="1"/>
      <w:marLeft w:val="0"/>
      <w:marRight w:val="0"/>
      <w:marTop w:val="0"/>
      <w:marBottom w:val="0"/>
      <w:divBdr>
        <w:top w:val="none" w:sz="0" w:space="0" w:color="auto"/>
        <w:left w:val="none" w:sz="0" w:space="0" w:color="auto"/>
        <w:bottom w:val="none" w:sz="0" w:space="0" w:color="auto"/>
        <w:right w:val="none" w:sz="0" w:space="0" w:color="auto"/>
      </w:divBdr>
    </w:div>
    <w:div w:id="814951364">
      <w:bodyDiv w:val="1"/>
      <w:marLeft w:val="0"/>
      <w:marRight w:val="0"/>
      <w:marTop w:val="0"/>
      <w:marBottom w:val="0"/>
      <w:divBdr>
        <w:top w:val="none" w:sz="0" w:space="0" w:color="auto"/>
        <w:left w:val="none" w:sz="0" w:space="0" w:color="auto"/>
        <w:bottom w:val="none" w:sz="0" w:space="0" w:color="auto"/>
        <w:right w:val="none" w:sz="0" w:space="0" w:color="auto"/>
      </w:divBdr>
    </w:div>
    <w:div w:id="1234778981">
      <w:bodyDiv w:val="1"/>
      <w:marLeft w:val="0"/>
      <w:marRight w:val="0"/>
      <w:marTop w:val="0"/>
      <w:marBottom w:val="0"/>
      <w:divBdr>
        <w:top w:val="none" w:sz="0" w:space="0" w:color="auto"/>
        <w:left w:val="none" w:sz="0" w:space="0" w:color="auto"/>
        <w:bottom w:val="none" w:sz="0" w:space="0" w:color="auto"/>
        <w:right w:val="none" w:sz="0" w:space="0" w:color="auto"/>
      </w:divBdr>
    </w:div>
    <w:div w:id="161941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ditationoasis.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nancy@karisfellowships.com" TargetMode="External"/><Relationship Id="rId4" Type="http://schemas.openxmlformats.org/officeDocument/2006/relationships/settings" Target="settings.xml"/><Relationship Id="rId9" Type="http://schemas.openxmlformats.org/officeDocument/2006/relationships/hyperlink" Target="https://www.headspace.com/signup?utm_source=google-b&amp;utm_medium=cpc&amp;utm_campaign=UK&amp;utm_content=headspace&amp;origintoken=google-b&amp;gclid=CNDTydSE4M4CFQsUGwodJSENmQ" TargetMode="External"/><Relationship Id="rId14" Type="http://schemas.openxmlformats.org/officeDocument/2006/relationships/fontTable" Target="fontTable.xml"/></Relationships>
</file>

<file path=word/_rels/endnotes.xml.rels><?xml version="1.0" encoding="UTF-8" standalone="yes"?>
<Relationships xmlns="http://schemas.openxmlformats.org/package/2006/relationships"><Relationship Id="rId2" Type="http://schemas.openxmlformats.org/officeDocument/2006/relationships/hyperlink" Target="https://youtu.be/FmY6848ZQeo" TargetMode="External"/><Relationship Id="rId1" Type="http://schemas.openxmlformats.org/officeDocument/2006/relationships/hyperlink" Target="https://youtu.be/FmY6848ZQ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2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9642F-92F3-4347-B781-C149F4F66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v2n.dotx</Template>
  <TotalTime>114</TotalTime>
  <Pages>1</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2019-04-11T11:53:00Z</cp:lastPrinted>
  <dcterms:created xsi:type="dcterms:W3CDTF">2024-05-30T15:33:00Z</dcterms:created>
  <dcterms:modified xsi:type="dcterms:W3CDTF">2025-07-31T23:00:00Z</dcterms:modified>
</cp:coreProperties>
</file>