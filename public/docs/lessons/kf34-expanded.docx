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9E7954" w14:textId="458672DE" w:rsidR="00285B9A" w:rsidRPr="00082B02" w:rsidRDefault="00285B9A" w:rsidP="00343530">
      <w:pPr>
        <w:pStyle w:val="Title"/>
        <w:jc w:val="both"/>
      </w:pPr>
      <w:r w:rsidRPr="00082B02">
        <w:t>KF</w:t>
      </w:r>
      <w:r w:rsidR="00A7618C" w:rsidRPr="00082B02">
        <w:t>34</w:t>
      </w:r>
      <w:r w:rsidR="00D13F70" w:rsidRPr="00082B02">
        <w:t xml:space="preserve"> </w:t>
      </w:r>
      <w:r w:rsidR="00F4240F" w:rsidRPr="00082B02">
        <w:t>Expanded</w:t>
      </w:r>
      <w:r w:rsidR="008464A9" w:rsidRPr="00082B02">
        <w:t xml:space="preserve"> Version of</w:t>
      </w:r>
      <w:r w:rsidRPr="00082B02">
        <w:t xml:space="preserve"> Teachings</w:t>
      </w:r>
    </w:p>
    <w:p w14:paraId="2A586A21" w14:textId="77777777" w:rsidR="00F37312" w:rsidRPr="00082B02" w:rsidRDefault="00F37312" w:rsidP="001E554A">
      <w:pPr>
        <w:spacing w:after="0" w:line="240" w:lineRule="auto"/>
        <w:jc w:val="both"/>
        <w:rPr>
          <w:rFonts w:cstheme="minorHAnsi"/>
        </w:rPr>
      </w:pPr>
      <w:r w:rsidRPr="00082B02">
        <w:rPr>
          <w:rFonts w:cstheme="minorHAnsi"/>
        </w:rPr>
        <w:t>Karis is an invitation to a relationship based on mutual generosity.</w:t>
      </w:r>
    </w:p>
    <w:p w14:paraId="1CEC400B" w14:textId="77777777" w:rsidR="00F37312" w:rsidRPr="00082B02" w:rsidRDefault="00F37312" w:rsidP="001E554A">
      <w:pPr>
        <w:spacing w:after="0" w:line="240" w:lineRule="auto"/>
        <w:jc w:val="both"/>
        <w:rPr>
          <w:rFonts w:cstheme="minorHAnsi"/>
        </w:rPr>
      </w:pPr>
    </w:p>
    <w:p w14:paraId="2E61A77C" w14:textId="4EEF5AB1" w:rsidR="00F37312" w:rsidRPr="00082B02" w:rsidRDefault="00F37312" w:rsidP="001E554A">
      <w:pPr>
        <w:spacing w:after="0" w:line="240" w:lineRule="auto"/>
        <w:jc w:val="both"/>
        <w:rPr>
          <w:rFonts w:cstheme="minorHAnsi"/>
        </w:rPr>
      </w:pPr>
      <w:r w:rsidRPr="00082B02">
        <w:rPr>
          <w:rFonts w:cstheme="minorHAnsi"/>
        </w:rPr>
        <w:t>“Search me, O God, and know my heart. Examine me and know my thoughts. See if there is any way in me that causes pain, and lead me in the ways of eternity.” (Psalm 139:23</w:t>
      </w:r>
      <w:r w:rsidR="001E554A" w:rsidRPr="00082B02">
        <w:rPr>
          <w:rFonts w:cstheme="minorHAnsi"/>
        </w:rPr>
        <w:t>–</w:t>
      </w:r>
      <w:r w:rsidRPr="00082B02">
        <w:rPr>
          <w:rFonts w:cstheme="minorHAnsi"/>
        </w:rPr>
        <w:t>24)</w:t>
      </w:r>
    </w:p>
    <w:p w14:paraId="73631071" w14:textId="77777777" w:rsidR="00F37312" w:rsidRPr="00082B02" w:rsidRDefault="00F37312" w:rsidP="001E554A">
      <w:pPr>
        <w:spacing w:after="0" w:line="240" w:lineRule="auto"/>
        <w:jc w:val="both"/>
        <w:rPr>
          <w:rFonts w:cstheme="minorHAnsi"/>
        </w:rPr>
      </w:pPr>
    </w:p>
    <w:p w14:paraId="3A7ABB6F" w14:textId="77777777" w:rsidR="00F37312" w:rsidRPr="00082B02" w:rsidRDefault="00F37312" w:rsidP="001E554A">
      <w:pPr>
        <w:spacing w:after="0" w:line="240" w:lineRule="auto"/>
        <w:jc w:val="both"/>
        <w:rPr>
          <w:rFonts w:cstheme="minorHAnsi"/>
          <w:b/>
        </w:rPr>
      </w:pPr>
      <w:r w:rsidRPr="00082B02">
        <w:rPr>
          <w:rFonts w:cstheme="minorHAnsi"/>
          <w:b/>
        </w:rPr>
        <w:t>0:01</w:t>
      </w:r>
      <w:r w:rsidRPr="00082B02">
        <w:rPr>
          <w:rFonts w:cstheme="minorHAnsi"/>
          <w:b/>
        </w:rPr>
        <w:tab/>
        <w:t>OPENING</w:t>
      </w:r>
    </w:p>
    <w:p w14:paraId="117558E2" w14:textId="77777777" w:rsidR="00F37312" w:rsidRPr="00082B02" w:rsidRDefault="00F37312" w:rsidP="001E554A">
      <w:pPr>
        <w:spacing w:after="0" w:line="240" w:lineRule="auto"/>
        <w:jc w:val="both"/>
        <w:rPr>
          <w:rFonts w:cstheme="minorHAnsi"/>
          <w:b/>
        </w:rPr>
      </w:pPr>
    </w:p>
    <w:p w14:paraId="5DDF9B7C" w14:textId="4F77234C" w:rsidR="00F37312" w:rsidRPr="00082B02" w:rsidRDefault="00F37312" w:rsidP="001E554A">
      <w:pPr>
        <w:spacing w:after="0" w:line="240" w:lineRule="auto"/>
        <w:jc w:val="both"/>
        <w:rPr>
          <w:rFonts w:cstheme="minorHAnsi"/>
          <w:b/>
        </w:rPr>
      </w:pPr>
      <w:r w:rsidRPr="00082B02">
        <w:rPr>
          <w:rFonts w:cstheme="minorHAnsi"/>
          <w:b/>
        </w:rPr>
        <w:t>0:02</w:t>
      </w:r>
      <w:r w:rsidRPr="00082B02">
        <w:rPr>
          <w:rFonts w:cstheme="minorHAnsi"/>
          <w:b/>
        </w:rPr>
        <w:tab/>
        <w:t>PRESENTING</w:t>
      </w:r>
    </w:p>
    <w:p w14:paraId="665CC587" w14:textId="77777777" w:rsidR="00F37312" w:rsidRPr="00082B02" w:rsidRDefault="00F37312" w:rsidP="001E554A">
      <w:pPr>
        <w:spacing w:after="0" w:line="240" w:lineRule="auto"/>
        <w:jc w:val="both"/>
        <w:rPr>
          <w:rFonts w:cstheme="minorHAnsi"/>
          <w:b/>
        </w:rPr>
      </w:pPr>
    </w:p>
    <w:p w14:paraId="1012B1F3" w14:textId="77777777" w:rsidR="00F37312" w:rsidRPr="00082B02" w:rsidRDefault="00F37312" w:rsidP="001E554A">
      <w:pPr>
        <w:spacing w:after="0" w:line="240" w:lineRule="auto"/>
        <w:jc w:val="both"/>
        <w:rPr>
          <w:rFonts w:cstheme="minorHAnsi"/>
          <w:b/>
        </w:rPr>
      </w:pPr>
      <w:r w:rsidRPr="00082B02">
        <w:rPr>
          <w:rFonts w:cstheme="minorHAnsi"/>
          <w:b/>
        </w:rPr>
        <w:t>0:06</w:t>
      </w:r>
      <w:r w:rsidRPr="00082B02">
        <w:rPr>
          <w:rFonts w:cstheme="minorHAnsi"/>
          <w:b/>
        </w:rPr>
        <w:tab/>
        <w:t xml:space="preserve">KARIS CIRCULATION </w:t>
      </w:r>
    </w:p>
    <w:p w14:paraId="38416BF4" w14:textId="77777777" w:rsidR="00F37312" w:rsidRPr="00082B02" w:rsidRDefault="00F37312" w:rsidP="001E554A">
      <w:pPr>
        <w:spacing w:after="0" w:line="240" w:lineRule="auto"/>
        <w:jc w:val="both"/>
        <w:rPr>
          <w:rFonts w:cstheme="minorHAnsi"/>
          <w:b/>
        </w:rPr>
      </w:pPr>
    </w:p>
    <w:p w14:paraId="40D73DB7" w14:textId="77777777" w:rsidR="00F37312" w:rsidRPr="00082B02" w:rsidRDefault="00F37312" w:rsidP="001E554A">
      <w:pPr>
        <w:spacing w:after="0" w:line="240" w:lineRule="auto"/>
        <w:jc w:val="both"/>
        <w:rPr>
          <w:rFonts w:cstheme="minorHAnsi"/>
          <w:b/>
        </w:rPr>
      </w:pPr>
      <w:r w:rsidRPr="00082B02">
        <w:rPr>
          <w:rFonts w:cstheme="minorHAnsi"/>
          <w:b/>
        </w:rPr>
        <w:t>0:07</w:t>
      </w:r>
      <w:r w:rsidRPr="00082B02">
        <w:rPr>
          <w:rFonts w:cstheme="minorHAnsi"/>
          <w:b/>
        </w:rPr>
        <w:tab/>
        <w:t>GUIDELINES &amp; LIMITATIONS</w:t>
      </w:r>
    </w:p>
    <w:p w14:paraId="1C6779A9" w14:textId="77777777" w:rsidR="00F37312" w:rsidRPr="00082B02" w:rsidRDefault="00F37312" w:rsidP="001E554A">
      <w:pPr>
        <w:spacing w:after="0" w:line="240" w:lineRule="auto"/>
        <w:jc w:val="both"/>
        <w:rPr>
          <w:rFonts w:cstheme="minorHAnsi"/>
          <w:b/>
        </w:rPr>
      </w:pPr>
    </w:p>
    <w:p w14:paraId="48B31C9D" w14:textId="28920323" w:rsidR="00F37312" w:rsidRPr="00082B02" w:rsidRDefault="00F37312" w:rsidP="001E554A">
      <w:pPr>
        <w:spacing w:after="0" w:line="240" w:lineRule="auto"/>
        <w:jc w:val="both"/>
        <w:rPr>
          <w:rFonts w:cstheme="minorHAnsi"/>
          <w:b/>
        </w:rPr>
      </w:pPr>
      <w:r w:rsidRPr="00082B02">
        <w:rPr>
          <w:rFonts w:cstheme="minorHAnsi"/>
          <w:b/>
        </w:rPr>
        <w:t>0:08</w:t>
      </w:r>
      <w:r w:rsidRPr="00082B02">
        <w:rPr>
          <w:rFonts w:cstheme="minorHAnsi"/>
          <w:b/>
        </w:rPr>
        <w:tab/>
        <w:t>MINDFULNESS &amp; MEDITATION TRAINING</w:t>
      </w:r>
    </w:p>
    <w:p w14:paraId="1A5D932C" w14:textId="77777777" w:rsidR="00F37312" w:rsidRPr="00082B02" w:rsidRDefault="00F37312" w:rsidP="001E554A">
      <w:pPr>
        <w:spacing w:after="0" w:line="240" w:lineRule="auto"/>
        <w:jc w:val="both"/>
        <w:rPr>
          <w:rFonts w:cstheme="minorHAnsi"/>
        </w:rPr>
      </w:pPr>
    </w:p>
    <w:p w14:paraId="6ECDC6CF" w14:textId="77777777" w:rsidR="007B0BF2" w:rsidRPr="00082B02" w:rsidRDefault="007B0BF2" w:rsidP="001E554A">
      <w:pPr>
        <w:spacing w:after="0" w:line="240" w:lineRule="auto"/>
        <w:jc w:val="both"/>
        <w:rPr>
          <w:rFonts w:cstheme="minorHAnsi"/>
        </w:rPr>
      </w:pPr>
      <w:r w:rsidRPr="00082B02">
        <w:rPr>
          <w:rFonts w:cstheme="minorHAnsi"/>
        </w:rPr>
        <w:t xml:space="preserve">In this lesson we will continue with the </w:t>
      </w:r>
      <w:r w:rsidRPr="00082B02">
        <w:rPr>
          <w:rFonts w:cstheme="minorHAnsi"/>
          <w:b/>
        </w:rPr>
        <w:t>Lectio Divina</w:t>
      </w:r>
      <w:r w:rsidRPr="00082B02">
        <w:rPr>
          <w:rFonts w:cstheme="minorHAnsi"/>
        </w:rPr>
        <w:t xml:space="preserve"> meditation.</w:t>
      </w:r>
    </w:p>
    <w:p w14:paraId="6750F533" w14:textId="44DDA99C" w:rsidR="007B0BF2" w:rsidRPr="00082B02" w:rsidRDefault="007B0BF2" w:rsidP="001E554A">
      <w:pPr>
        <w:spacing w:after="0" w:line="240" w:lineRule="auto"/>
        <w:jc w:val="both"/>
        <w:rPr>
          <w:rFonts w:cstheme="minorHAnsi"/>
        </w:rPr>
      </w:pPr>
    </w:p>
    <w:p w14:paraId="25F39EEE" w14:textId="4A324784" w:rsidR="00BE63A6" w:rsidRPr="00082B02" w:rsidRDefault="00BE63A6" w:rsidP="00BE63A6">
      <w:pPr>
        <w:widowControl w:val="0"/>
        <w:spacing w:after="0" w:line="240" w:lineRule="auto"/>
        <w:jc w:val="both"/>
        <w:rPr>
          <w:rFonts w:cstheme="minorHAnsi"/>
        </w:rPr>
      </w:pPr>
      <w:r w:rsidRPr="00082B02">
        <w:rPr>
          <w:rFonts w:cstheme="minorHAnsi"/>
        </w:rPr>
        <w:t>When you practice the Lectio Divina in your own meditation time, try reading a longer passage</w:t>
      </w:r>
      <w:r w:rsidR="000E50E9" w:rsidRPr="00082B02">
        <w:rPr>
          <w:rFonts w:ascii="Calibri" w:hAnsi="Calibri" w:cs="Calibri"/>
        </w:rPr>
        <w:t>—</w:t>
      </w:r>
      <w:r w:rsidRPr="00082B02">
        <w:rPr>
          <w:rFonts w:cstheme="minorHAnsi"/>
        </w:rPr>
        <w:t xml:space="preserve">perhaps a paragraph or a story from the Gospels. Engage with the passage by following the same steps. </w:t>
      </w:r>
    </w:p>
    <w:p w14:paraId="06C09A7F" w14:textId="77777777" w:rsidR="00BE63A6" w:rsidRPr="00082B02" w:rsidRDefault="00BE63A6" w:rsidP="001E554A">
      <w:pPr>
        <w:spacing w:after="0" w:line="240" w:lineRule="auto"/>
        <w:jc w:val="both"/>
        <w:rPr>
          <w:rFonts w:cstheme="minorHAnsi"/>
        </w:rPr>
      </w:pPr>
    </w:p>
    <w:p w14:paraId="27DB8510" w14:textId="48C8CE85" w:rsidR="007B0BF2" w:rsidRPr="00082B02" w:rsidRDefault="007B0BF2" w:rsidP="001E554A">
      <w:pPr>
        <w:spacing w:after="0" w:line="240" w:lineRule="auto"/>
        <w:jc w:val="both"/>
        <w:rPr>
          <w:rFonts w:cstheme="minorHAnsi"/>
          <w:i/>
        </w:rPr>
      </w:pPr>
      <w:r w:rsidRPr="00082B02">
        <w:rPr>
          <w:rFonts w:cstheme="minorHAnsi"/>
        </w:rPr>
        <w:t xml:space="preserve">Take the meditation posture by sitting upright. Straighten your neck as you lower your chin a little. Allow your shoulders to </w:t>
      </w:r>
      <w:r w:rsidR="00513832" w:rsidRPr="00082B02">
        <w:rPr>
          <w:rFonts w:cstheme="minorHAnsi"/>
        </w:rPr>
        <w:t xml:space="preserve">relax and </w:t>
      </w:r>
      <w:r w:rsidRPr="00082B02">
        <w:rPr>
          <w:rFonts w:cstheme="minorHAnsi"/>
        </w:rPr>
        <w:t xml:space="preserve">fall back. </w:t>
      </w:r>
      <w:r w:rsidR="000B58C5" w:rsidRPr="00082B02">
        <w:rPr>
          <w:rFonts w:cstheme="minorHAnsi"/>
          <w:i/>
          <w:iCs/>
        </w:rPr>
        <w:t xml:space="preserve">(Pause) </w:t>
      </w:r>
      <w:r w:rsidRPr="00082B02">
        <w:rPr>
          <w:rFonts w:cstheme="minorHAnsi"/>
        </w:rPr>
        <w:t xml:space="preserve">Scan your body for tension and release it on the exhale. You might use the word </w:t>
      </w:r>
      <w:r w:rsidRPr="00082B02">
        <w:rPr>
          <w:rFonts w:cstheme="minorHAnsi"/>
          <w:i/>
        </w:rPr>
        <w:t>CALM</w:t>
      </w:r>
      <w:r w:rsidRPr="00082B02">
        <w:rPr>
          <w:rFonts w:cstheme="minorHAnsi"/>
        </w:rPr>
        <w:t xml:space="preserve"> to center yourself. Breathe and prepare for one minute. </w:t>
      </w:r>
      <w:r w:rsidRPr="00082B02">
        <w:rPr>
          <w:rFonts w:cstheme="minorHAnsi"/>
          <w:i/>
        </w:rPr>
        <w:t xml:space="preserve">(Pause </w:t>
      </w:r>
      <w:r w:rsidR="001E554A" w:rsidRPr="00082B02">
        <w:rPr>
          <w:rFonts w:cstheme="minorHAnsi"/>
          <w:i/>
        </w:rPr>
        <w:t xml:space="preserve">for </w:t>
      </w:r>
      <w:r w:rsidRPr="00082B02">
        <w:rPr>
          <w:rFonts w:cstheme="minorHAnsi"/>
          <w:i/>
        </w:rPr>
        <w:t>1 minute)</w:t>
      </w:r>
    </w:p>
    <w:p w14:paraId="2B8C80FE" w14:textId="77777777" w:rsidR="007B0BF2" w:rsidRPr="00082B02" w:rsidRDefault="007B0BF2" w:rsidP="001E554A">
      <w:pPr>
        <w:spacing w:after="0" w:line="240" w:lineRule="auto"/>
        <w:jc w:val="both"/>
        <w:rPr>
          <w:rFonts w:cstheme="minorHAnsi"/>
        </w:rPr>
      </w:pPr>
    </w:p>
    <w:p w14:paraId="483D635E" w14:textId="77777777" w:rsidR="007B0BF2" w:rsidRPr="00082B02" w:rsidRDefault="007B0BF2" w:rsidP="001E554A">
      <w:pPr>
        <w:pStyle w:val="ListParagraph"/>
        <w:numPr>
          <w:ilvl w:val="0"/>
          <w:numId w:val="3"/>
        </w:numPr>
        <w:spacing w:after="0" w:line="240" w:lineRule="auto"/>
        <w:jc w:val="both"/>
        <w:rPr>
          <w:rFonts w:cstheme="minorHAnsi"/>
          <w:b/>
        </w:rPr>
      </w:pPr>
      <w:r w:rsidRPr="00082B02">
        <w:rPr>
          <w:rFonts w:cstheme="minorHAnsi"/>
          <w:b/>
        </w:rPr>
        <w:t>Read the passage</w:t>
      </w:r>
    </w:p>
    <w:p w14:paraId="7619F7D8" w14:textId="774B8C7F" w:rsidR="007B0BF2" w:rsidRPr="00082B02" w:rsidRDefault="007B0BF2" w:rsidP="001E554A">
      <w:pPr>
        <w:spacing w:after="0" w:line="240" w:lineRule="auto"/>
        <w:ind w:left="360"/>
        <w:jc w:val="both"/>
        <w:rPr>
          <w:rFonts w:cstheme="minorHAnsi"/>
        </w:rPr>
      </w:pPr>
      <w:r w:rsidRPr="00082B02">
        <w:rPr>
          <w:rFonts w:cstheme="minorHAnsi"/>
        </w:rPr>
        <w:t xml:space="preserve">I will read a short </w:t>
      </w:r>
      <w:r w:rsidR="002676AE" w:rsidRPr="00082B02">
        <w:rPr>
          <w:rFonts w:cstheme="minorHAnsi"/>
        </w:rPr>
        <w:t xml:space="preserve">text </w:t>
      </w:r>
      <w:r w:rsidRPr="00082B02">
        <w:rPr>
          <w:rFonts w:cstheme="minorHAnsi"/>
        </w:rPr>
        <w:t xml:space="preserve">from the Bible and then pause. You might wish to allow the </w:t>
      </w:r>
      <w:r w:rsidR="002676AE" w:rsidRPr="00082B02">
        <w:rPr>
          <w:rFonts w:cstheme="minorHAnsi"/>
        </w:rPr>
        <w:t xml:space="preserve">words </w:t>
      </w:r>
      <w:r w:rsidRPr="00082B02">
        <w:rPr>
          <w:rFonts w:cstheme="minorHAnsi"/>
        </w:rPr>
        <w:t xml:space="preserve">to rise and fall in your mind with your breath. Our </w:t>
      </w:r>
      <w:r w:rsidR="002676AE" w:rsidRPr="00082B02">
        <w:rPr>
          <w:rFonts w:cstheme="minorHAnsi"/>
        </w:rPr>
        <w:t xml:space="preserve">text </w:t>
      </w:r>
      <w:r w:rsidRPr="00082B02">
        <w:rPr>
          <w:rFonts w:cstheme="minorHAnsi"/>
        </w:rPr>
        <w:t>is from the first chapter of James</w:t>
      </w:r>
      <w:r w:rsidR="00C311F5" w:rsidRPr="00082B02">
        <w:rPr>
          <w:rFonts w:cstheme="minorHAnsi"/>
        </w:rPr>
        <w:t>, verse 4</w:t>
      </w:r>
      <w:r w:rsidR="00AC48A8" w:rsidRPr="00082B02">
        <w:rPr>
          <w:rFonts w:cstheme="minorHAnsi"/>
        </w:rPr>
        <w:t>.</w:t>
      </w:r>
      <w:r w:rsidRPr="00082B02">
        <w:rPr>
          <w:rFonts w:cstheme="minorHAnsi"/>
        </w:rPr>
        <w:t xml:space="preserve"> </w:t>
      </w:r>
    </w:p>
    <w:p w14:paraId="5D460C7B" w14:textId="77777777" w:rsidR="007B0BF2" w:rsidRPr="00082B02" w:rsidRDefault="007B0BF2" w:rsidP="001E554A">
      <w:pPr>
        <w:spacing w:after="0" w:line="240" w:lineRule="auto"/>
        <w:jc w:val="both"/>
        <w:rPr>
          <w:rFonts w:cstheme="minorHAnsi"/>
        </w:rPr>
      </w:pPr>
    </w:p>
    <w:p w14:paraId="6359C3FE" w14:textId="359DF161" w:rsidR="007B0BF2" w:rsidRPr="00082B02" w:rsidRDefault="007B0BF2" w:rsidP="001E554A">
      <w:pPr>
        <w:spacing w:after="0" w:line="240" w:lineRule="auto"/>
        <w:ind w:left="360"/>
        <w:jc w:val="center"/>
        <w:rPr>
          <w:rFonts w:cstheme="minorHAnsi"/>
        </w:rPr>
      </w:pPr>
      <w:r w:rsidRPr="00082B02">
        <w:rPr>
          <w:rFonts w:cstheme="minorHAnsi"/>
          <w:i/>
        </w:rPr>
        <w:t>Give endurance a chance to accomplish its oriented outcome</w:t>
      </w:r>
      <w:r w:rsidRPr="00082B02">
        <w:rPr>
          <w:rFonts w:cstheme="minorHAnsi"/>
        </w:rPr>
        <w:t>.</w:t>
      </w:r>
    </w:p>
    <w:p w14:paraId="05C0C40A" w14:textId="6275002E" w:rsidR="007B0BF2" w:rsidRPr="00082B02" w:rsidRDefault="007B0BF2" w:rsidP="001E554A">
      <w:pPr>
        <w:spacing w:after="0" w:line="240" w:lineRule="auto"/>
        <w:ind w:left="360"/>
        <w:jc w:val="center"/>
        <w:rPr>
          <w:rFonts w:cstheme="minorHAnsi"/>
          <w:i/>
        </w:rPr>
      </w:pPr>
      <w:r w:rsidRPr="00082B02">
        <w:rPr>
          <w:rFonts w:cstheme="minorHAnsi"/>
          <w:i/>
        </w:rPr>
        <w:t>(Repeat)</w:t>
      </w:r>
      <w:r w:rsidRPr="00082B02">
        <w:rPr>
          <w:rFonts w:cstheme="minorHAnsi"/>
        </w:rPr>
        <w:t xml:space="preserve"> </w:t>
      </w:r>
      <w:r w:rsidRPr="00082B02">
        <w:rPr>
          <w:rFonts w:cstheme="minorHAnsi"/>
          <w:i/>
        </w:rPr>
        <w:t xml:space="preserve">(Pause </w:t>
      </w:r>
      <w:r w:rsidR="001E554A" w:rsidRPr="00082B02">
        <w:rPr>
          <w:rFonts w:cstheme="minorHAnsi"/>
          <w:i/>
        </w:rPr>
        <w:t xml:space="preserve">for </w:t>
      </w:r>
      <w:r w:rsidRPr="00082B02">
        <w:rPr>
          <w:rFonts w:cstheme="minorHAnsi"/>
          <w:i/>
        </w:rPr>
        <w:t>10 seconds)</w:t>
      </w:r>
    </w:p>
    <w:p w14:paraId="4F2D622A" w14:textId="77777777" w:rsidR="007B0BF2" w:rsidRPr="00082B02" w:rsidRDefault="007B0BF2" w:rsidP="001E554A">
      <w:pPr>
        <w:spacing w:after="0" w:line="240" w:lineRule="auto"/>
        <w:jc w:val="both"/>
        <w:rPr>
          <w:rFonts w:cstheme="minorHAnsi"/>
        </w:rPr>
      </w:pPr>
    </w:p>
    <w:p w14:paraId="1B1BB762" w14:textId="39916F93" w:rsidR="007B0BF2" w:rsidRPr="00082B02" w:rsidRDefault="00543022" w:rsidP="001E554A">
      <w:pPr>
        <w:pStyle w:val="ListParagraph"/>
        <w:numPr>
          <w:ilvl w:val="0"/>
          <w:numId w:val="3"/>
        </w:numPr>
        <w:spacing w:after="0" w:line="240" w:lineRule="auto"/>
        <w:jc w:val="both"/>
        <w:rPr>
          <w:rFonts w:cstheme="minorHAnsi"/>
          <w:b/>
        </w:rPr>
      </w:pPr>
      <w:r w:rsidRPr="00082B02">
        <w:rPr>
          <w:rFonts w:cstheme="minorHAnsi"/>
          <w:b/>
        </w:rPr>
        <w:t xml:space="preserve">Receive </w:t>
      </w:r>
      <w:r w:rsidR="007B0BF2" w:rsidRPr="00082B02">
        <w:rPr>
          <w:rFonts w:cstheme="minorHAnsi"/>
          <w:b/>
        </w:rPr>
        <w:t>as you listen</w:t>
      </w:r>
    </w:p>
    <w:p w14:paraId="1F527275" w14:textId="5CBE92B4" w:rsidR="00A47AC3" w:rsidRPr="00082B02" w:rsidRDefault="00A47AC3" w:rsidP="001E554A">
      <w:pPr>
        <w:spacing w:after="0" w:line="240" w:lineRule="auto"/>
        <w:ind w:left="360"/>
        <w:jc w:val="both"/>
        <w:rPr>
          <w:rFonts w:cstheme="minorHAnsi"/>
        </w:rPr>
      </w:pPr>
      <w:r w:rsidRPr="00082B02">
        <w:rPr>
          <w:rFonts w:cstheme="minorHAnsi"/>
        </w:rPr>
        <w:t xml:space="preserve">Relax while I read the </w:t>
      </w:r>
      <w:r w:rsidR="002676AE" w:rsidRPr="00082B02">
        <w:rPr>
          <w:rFonts w:cstheme="minorHAnsi"/>
        </w:rPr>
        <w:t xml:space="preserve">sentence </w:t>
      </w:r>
      <w:r w:rsidRPr="00082B02">
        <w:rPr>
          <w:rFonts w:cstheme="minorHAnsi"/>
        </w:rPr>
        <w:t xml:space="preserve">three times, pausing between readings. Take the attitude of a listener and </w:t>
      </w:r>
      <w:r w:rsidR="000B58C5" w:rsidRPr="00082B02">
        <w:rPr>
          <w:rFonts w:cstheme="minorHAnsi"/>
        </w:rPr>
        <w:t>attend to</w:t>
      </w:r>
      <w:r w:rsidRPr="00082B02">
        <w:rPr>
          <w:rFonts w:cstheme="minorHAnsi"/>
        </w:rPr>
        <w:t xml:space="preserve"> your experience with </w:t>
      </w:r>
      <w:r w:rsidR="002676AE" w:rsidRPr="00082B02">
        <w:rPr>
          <w:rFonts w:cstheme="minorHAnsi"/>
        </w:rPr>
        <w:t xml:space="preserve">the </w:t>
      </w:r>
      <w:r w:rsidR="006A2294" w:rsidRPr="00082B02">
        <w:rPr>
          <w:rFonts w:cstheme="minorHAnsi"/>
        </w:rPr>
        <w:t>Scripture</w:t>
      </w:r>
      <w:r w:rsidRPr="00082B02">
        <w:rPr>
          <w:rFonts w:cstheme="minorHAnsi"/>
        </w:rPr>
        <w:t xml:space="preserve">. In the stillness between the readings, allow a feeling, thought, or image to come to mind that may be related to the </w:t>
      </w:r>
      <w:r w:rsidR="002676AE" w:rsidRPr="00082B02">
        <w:rPr>
          <w:rFonts w:cstheme="minorHAnsi"/>
        </w:rPr>
        <w:t>words</w:t>
      </w:r>
      <w:r w:rsidRPr="00082B02">
        <w:rPr>
          <w:rFonts w:cstheme="minorHAnsi"/>
        </w:rPr>
        <w:t xml:space="preserve">. If nothing comes, </w:t>
      </w:r>
      <w:r w:rsidR="00553681">
        <w:rPr>
          <w:rFonts w:cstheme="minorHAnsi"/>
        </w:rPr>
        <w:t>notice</w:t>
      </w:r>
      <w:r w:rsidR="00553681" w:rsidRPr="00082B02">
        <w:rPr>
          <w:rFonts w:cstheme="minorHAnsi"/>
        </w:rPr>
        <w:t xml:space="preserve"> </w:t>
      </w:r>
      <w:r w:rsidRPr="00082B02">
        <w:rPr>
          <w:rFonts w:cstheme="minorHAnsi"/>
        </w:rPr>
        <w:t xml:space="preserve">the </w:t>
      </w:r>
      <w:r w:rsidRPr="00082B02">
        <w:rPr>
          <w:rFonts w:cstheme="minorHAnsi"/>
        </w:rPr>
        <w:t xml:space="preserve">absence or just enjoy the stillness. Observe with compassion any other feelings or thoughts that may intrude, and then return to </w:t>
      </w:r>
      <w:r w:rsidR="006A2294" w:rsidRPr="00082B02">
        <w:rPr>
          <w:rFonts w:cstheme="minorHAnsi"/>
        </w:rPr>
        <w:t>our</w:t>
      </w:r>
      <w:r w:rsidRPr="00082B02">
        <w:rPr>
          <w:rFonts w:cstheme="minorHAnsi"/>
        </w:rPr>
        <w:t xml:space="preserve"> </w:t>
      </w:r>
      <w:r w:rsidR="002676AE" w:rsidRPr="00082B02">
        <w:rPr>
          <w:rFonts w:cstheme="minorHAnsi"/>
        </w:rPr>
        <w:t>text</w:t>
      </w:r>
      <w:r w:rsidRPr="00082B02">
        <w:rPr>
          <w:rFonts w:cstheme="minorHAnsi"/>
        </w:rPr>
        <w:t xml:space="preserve">. Let’s begin. </w:t>
      </w:r>
    </w:p>
    <w:p w14:paraId="4D0571C4" w14:textId="77777777" w:rsidR="007B0BF2" w:rsidRPr="00082B02" w:rsidRDefault="007B0BF2" w:rsidP="001E554A">
      <w:pPr>
        <w:spacing w:after="0" w:line="240" w:lineRule="auto"/>
        <w:jc w:val="both"/>
        <w:rPr>
          <w:rFonts w:cstheme="minorHAnsi"/>
        </w:rPr>
      </w:pPr>
    </w:p>
    <w:p w14:paraId="64EA3A34" w14:textId="77777777" w:rsidR="007B0BF2" w:rsidRPr="00082B02" w:rsidRDefault="007B0BF2" w:rsidP="001E554A">
      <w:pPr>
        <w:spacing w:after="0" w:line="240" w:lineRule="auto"/>
        <w:ind w:left="360"/>
        <w:jc w:val="center"/>
        <w:rPr>
          <w:rFonts w:cstheme="minorHAnsi"/>
        </w:rPr>
      </w:pPr>
      <w:r w:rsidRPr="00082B02">
        <w:rPr>
          <w:rFonts w:cstheme="minorHAnsi"/>
          <w:i/>
        </w:rPr>
        <w:t>Give endurance a chance to accomplish its oriented outcome</w:t>
      </w:r>
      <w:r w:rsidRPr="00082B02">
        <w:rPr>
          <w:rFonts w:cstheme="minorHAnsi"/>
        </w:rPr>
        <w:t>.</w:t>
      </w:r>
    </w:p>
    <w:p w14:paraId="08C7BA1B" w14:textId="5B7B9D87" w:rsidR="007B0BF2" w:rsidRPr="00082B02" w:rsidRDefault="007B0BF2" w:rsidP="001E554A">
      <w:pPr>
        <w:spacing w:after="0" w:line="240" w:lineRule="auto"/>
        <w:ind w:left="360"/>
        <w:jc w:val="center"/>
        <w:rPr>
          <w:rFonts w:cstheme="minorHAnsi"/>
          <w:i/>
        </w:rPr>
      </w:pPr>
      <w:r w:rsidRPr="00082B02">
        <w:rPr>
          <w:rFonts w:cstheme="minorHAnsi"/>
          <w:i/>
        </w:rPr>
        <w:t>(</w:t>
      </w:r>
      <w:r w:rsidR="00DA2F74" w:rsidRPr="00082B02">
        <w:rPr>
          <w:rFonts w:cstheme="minorHAnsi"/>
          <w:i/>
        </w:rPr>
        <w:t xml:space="preserve">Read </w:t>
      </w:r>
      <w:r w:rsidR="00D863EE" w:rsidRPr="00082B02">
        <w:rPr>
          <w:rFonts w:cstheme="minorHAnsi"/>
          <w:i/>
        </w:rPr>
        <w:t>3</w:t>
      </w:r>
      <w:r w:rsidR="00DA2F74" w:rsidRPr="00082B02">
        <w:rPr>
          <w:rFonts w:cstheme="minorHAnsi"/>
          <w:i/>
        </w:rPr>
        <w:t xml:space="preserve"> times</w:t>
      </w:r>
      <w:r w:rsidR="001E554A" w:rsidRPr="00082B02">
        <w:rPr>
          <w:rFonts w:cstheme="minorHAnsi"/>
          <w:i/>
        </w:rPr>
        <w:t>,</w:t>
      </w:r>
      <w:r w:rsidRPr="00082B02">
        <w:rPr>
          <w:rFonts w:cstheme="minorHAnsi"/>
          <w:i/>
        </w:rPr>
        <w:t xml:space="preserve"> </w:t>
      </w:r>
      <w:r w:rsidR="001E554A" w:rsidRPr="00082B02">
        <w:rPr>
          <w:rFonts w:cstheme="minorHAnsi"/>
          <w:i/>
        </w:rPr>
        <w:t>pausing for 30 seconds</w:t>
      </w:r>
      <w:r w:rsidRPr="00082B02">
        <w:rPr>
          <w:rFonts w:cstheme="minorHAnsi"/>
          <w:i/>
        </w:rPr>
        <w:t xml:space="preserve"> </w:t>
      </w:r>
      <w:r w:rsidR="00CA393D" w:rsidRPr="00082B02">
        <w:rPr>
          <w:rFonts w:cstheme="minorHAnsi"/>
          <w:i/>
        </w:rPr>
        <w:t>after each reading</w:t>
      </w:r>
      <w:r w:rsidRPr="00082B02">
        <w:rPr>
          <w:rFonts w:cstheme="minorHAnsi"/>
          <w:i/>
        </w:rPr>
        <w:t>)</w:t>
      </w:r>
    </w:p>
    <w:p w14:paraId="713B4FC8" w14:textId="77777777" w:rsidR="007B0BF2" w:rsidRPr="00082B02" w:rsidRDefault="007B0BF2" w:rsidP="001E554A">
      <w:pPr>
        <w:spacing w:after="0" w:line="240" w:lineRule="auto"/>
        <w:jc w:val="both"/>
        <w:rPr>
          <w:rFonts w:cstheme="minorHAnsi"/>
        </w:rPr>
      </w:pPr>
    </w:p>
    <w:p w14:paraId="0B70B1C8" w14:textId="77777777" w:rsidR="007B0BF2" w:rsidRPr="00082B02" w:rsidRDefault="007B0BF2" w:rsidP="001E554A">
      <w:pPr>
        <w:pStyle w:val="ListParagraph"/>
        <w:numPr>
          <w:ilvl w:val="0"/>
          <w:numId w:val="3"/>
        </w:numPr>
        <w:spacing w:after="0" w:line="240" w:lineRule="auto"/>
        <w:jc w:val="both"/>
        <w:rPr>
          <w:rFonts w:cstheme="minorHAnsi"/>
          <w:b/>
        </w:rPr>
      </w:pPr>
      <w:r w:rsidRPr="00082B02">
        <w:rPr>
          <w:rFonts w:cstheme="minorHAnsi"/>
          <w:b/>
        </w:rPr>
        <w:t>Respond</w:t>
      </w:r>
    </w:p>
    <w:p w14:paraId="7D60FE86" w14:textId="2918A2C9" w:rsidR="007B0BF2" w:rsidRPr="00082B02" w:rsidRDefault="00BF3641" w:rsidP="001E554A">
      <w:pPr>
        <w:spacing w:after="0" w:line="240" w:lineRule="auto"/>
        <w:ind w:left="360"/>
        <w:jc w:val="both"/>
        <w:rPr>
          <w:rFonts w:cstheme="minorHAnsi"/>
          <w:i/>
        </w:rPr>
      </w:pPr>
      <w:r w:rsidRPr="00082B02">
        <w:rPr>
          <w:rFonts w:cstheme="minorHAnsi"/>
        </w:rPr>
        <w:t>Now, whatever your experience might be</w:t>
      </w:r>
      <w:r w:rsidR="007B0BF2" w:rsidRPr="00082B02">
        <w:rPr>
          <w:rFonts w:cstheme="minorHAnsi"/>
        </w:rPr>
        <w:t xml:space="preserve">, respond to God with affirmation and gratitude. </w:t>
      </w:r>
      <w:r w:rsidR="007B0BF2" w:rsidRPr="00082B02">
        <w:rPr>
          <w:rFonts w:cstheme="minorHAnsi"/>
          <w:i/>
        </w:rPr>
        <w:t xml:space="preserve">(Pause </w:t>
      </w:r>
      <w:r w:rsidR="001E554A" w:rsidRPr="00082B02">
        <w:rPr>
          <w:rFonts w:cstheme="minorHAnsi"/>
          <w:i/>
        </w:rPr>
        <w:t xml:space="preserve">for </w:t>
      </w:r>
      <w:r w:rsidR="007B0BF2" w:rsidRPr="00082B02">
        <w:rPr>
          <w:rFonts w:cstheme="minorHAnsi"/>
          <w:i/>
        </w:rPr>
        <w:t>30 seconds)</w:t>
      </w:r>
    </w:p>
    <w:p w14:paraId="6D120AD8" w14:textId="77777777" w:rsidR="007B0BF2" w:rsidRPr="00082B02" w:rsidRDefault="007B0BF2" w:rsidP="001E554A">
      <w:pPr>
        <w:pStyle w:val="ListParagraph"/>
        <w:widowControl w:val="0"/>
        <w:numPr>
          <w:ilvl w:val="0"/>
          <w:numId w:val="3"/>
        </w:numPr>
        <w:spacing w:after="0" w:line="240" w:lineRule="auto"/>
        <w:ind w:left="357"/>
        <w:jc w:val="both"/>
        <w:rPr>
          <w:rFonts w:cstheme="minorHAnsi"/>
          <w:b/>
        </w:rPr>
      </w:pPr>
      <w:r w:rsidRPr="00082B02">
        <w:rPr>
          <w:rFonts w:cstheme="minorHAnsi"/>
          <w:b/>
        </w:rPr>
        <w:lastRenderedPageBreak/>
        <w:t>Rest in awareness</w:t>
      </w:r>
    </w:p>
    <w:p w14:paraId="6836F79A" w14:textId="3CBCA826" w:rsidR="007B0BF2" w:rsidRPr="00082B02" w:rsidRDefault="007B0BF2" w:rsidP="001E554A">
      <w:pPr>
        <w:widowControl w:val="0"/>
        <w:spacing w:after="0" w:line="240" w:lineRule="auto"/>
        <w:ind w:left="357"/>
        <w:jc w:val="both"/>
        <w:rPr>
          <w:rFonts w:cstheme="minorHAnsi"/>
        </w:rPr>
      </w:pPr>
      <w:r w:rsidRPr="00082B02">
        <w:rPr>
          <w:rFonts w:cstheme="minorHAnsi"/>
        </w:rPr>
        <w:t xml:space="preserve">Rest in stillness for one minute as you contemplate whatever has happened during this time. You might allow the </w:t>
      </w:r>
      <w:r w:rsidR="002676AE" w:rsidRPr="00082B02">
        <w:rPr>
          <w:rFonts w:cstheme="minorHAnsi"/>
        </w:rPr>
        <w:t xml:space="preserve">Scripture </w:t>
      </w:r>
      <w:r w:rsidRPr="00082B02">
        <w:rPr>
          <w:rFonts w:cstheme="minorHAnsi"/>
        </w:rPr>
        <w:t>to gently recede</w:t>
      </w:r>
      <w:r w:rsidR="00462AC6" w:rsidRPr="00082B02">
        <w:rPr>
          <w:rFonts w:cstheme="minorHAnsi"/>
        </w:rPr>
        <w:t xml:space="preserve"> </w:t>
      </w:r>
      <w:r w:rsidRPr="00082B02">
        <w:rPr>
          <w:rFonts w:cstheme="minorHAnsi"/>
        </w:rPr>
        <w:t>and</w:t>
      </w:r>
      <w:r w:rsidR="00462AC6" w:rsidRPr="00082B02">
        <w:rPr>
          <w:rFonts w:cstheme="minorHAnsi"/>
        </w:rPr>
        <w:t xml:space="preserve"> then</w:t>
      </w:r>
      <w:r w:rsidRPr="00082B02">
        <w:rPr>
          <w:rFonts w:cstheme="minorHAnsi"/>
        </w:rPr>
        <w:t xml:space="preserve"> focus your mind on your breath. </w:t>
      </w:r>
      <w:r w:rsidRPr="00082B02">
        <w:rPr>
          <w:rFonts w:cstheme="minorHAnsi"/>
          <w:i/>
        </w:rPr>
        <w:t xml:space="preserve">(Pause </w:t>
      </w:r>
      <w:r w:rsidR="001E554A" w:rsidRPr="00082B02">
        <w:rPr>
          <w:rFonts w:cstheme="minorHAnsi"/>
          <w:i/>
        </w:rPr>
        <w:t xml:space="preserve">for </w:t>
      </w:r>
      <w:r w:rsidRPr="00082B02">
        <w:rPr>
          <w:rFonts w:cstheme="minorHAnsi"/>
          <w:i/>
        </w:rPr>
        <w:t>1 minute)</w:t>
      </w:r>
      <w:r w:rsidRPr="00082B02">
        <w:rPr>
          <w:rFonts w:cstheme="minorHAnsi"/>
        </w:rPr>
        <w:t xml:space="preserve"> </w:t>
      </w:r>
    </w:p>
    <w:p w14:paraId="1FC5C7F5" w14:textId="77777777" w:rsidR="007B0BF2" w:rsidRPr="00082B02" w:rsidRDefault="007B0BF2" w:rsidP="001E554A">
      <w:pPr>
        <w:spacing w:after="0" w:line="240" w:lineRule="auto"/>
        <w:jc w:val="both"/>
        <w:rPr>
          <w:rFonts w:cstheme="minorHAnsi"/>
        </w:rPr>
      </w:pPr>
    </w:p>
    <w:p w14:paraId="0194C2E5" w14:textId="4E1DCBC7" w:rsidR="007B0BF2" w:rsidRPr="00082B02" w:rsidRDefault="007B0BF2" w:rsidP="001E554A">
      <w:pPr>
        <w:spacing w:after="0" w:line="240" w:lineRule="auto"/>
        <w:jc w:val="both"/>
        <w:rPr>
          <w:rFonts w:cstheme="minorHAnsi"/>
        </w:rPr>
      </w:pPr>
      <w:r w:rsidRPr="00082B02">
        <w:rPr>
          <w:rFonts w:cstheme="minorHAnsi"/>
        </w:rPr>
        <w:t>Pause and re-engage with your environment. You may wish to take this next minute to</w:t>
      </w:r>
      <w:r w:rsidR="00091EFD" w:rsidRPr="00082B02">
        <w:rPr>
          <w:rFonts w:cstheme="minorHAnsi"/>
        </w:rPr>
        <w:t xml:space="preserve"> rest or to</w:t>
      </w:r>
      <w:r w:rsidRPr="00082B02">
        <w:rPr>
          <w:rFonts w:cstheme="minorHAnsi"/>
        </w:rPr>
        <w:t xml:space="preserve"> record your experience, perhaps in your KF journal or </w:t>
      </w:r>
      <w:r w:rsidR="00E67086" w:rsidRPr="00082B02">
        <w:rPr>
          <w:rFonts w:cstheme="minorHAnsi"/>
        </w:rPr>
        <w:t xml:space="preserve">on your </w:t>
      </w:r>
      <w:r w:rsidRPr="00082B02">
        <w:rPr>
          <w:rFonts w:cstheme="minorHAnsi"/>
          <w:b/>
        </w:rPr>
        <w:t>Meeting Preparation Guide</w:t>
      </w:r>
      <w:r w:rsidRPr="00082B02">
        <w:rPr>
          <w:rFonts w:cstheme="minorHAnsi"/>
        </w:rPr>
        <w:t xml:space="preserve">. </w:t>
      </w:r>
      <w:r w:rsidRPr="00082B02">
        <w:rPr>
          <w:rFonts w:cstheme="minorHAnsi"/>
          <w:i/>
        </w:rPr>
        <w:t xml:space="preserve">(Pause </w:t>
      </w:r>
      <w:r w:rsidR="001E554A" w:rsidRPr="00082B02">
        <w:rPr>
          <w:rFonts w:cstheme="minorHAnsi"/>
          <w:i/>
        </w:rPr>
        <w:t xml:space="preserve">for </w:t>
      </w:r>
      <w:r w:rsidRPr="00082B02">
        <w:rPr>
          <w:rFonts w:cstheme="minorHAnsi"/>
          <w:i/>
        </w:rPr>
        <w:t>1 minute)</w:t>
      </w:r>
      <w:r w:rsidRPr="00082B02">
        <w:rPr>
          <w:rFonts w:cstheme="minorHAnsi"/>
        </w:rPr>
        <w:t xml:space="preserve"> </w:t>
      </w:r>
    </w:p>
    <w:p w14:paraId="43058A35" w14:textId="77777777" w:rsidR="007B0BF2" w:rsidRPr="00082B02" w:rsidRDefault="007B0BF2" w:rsidP="001E554A">
      <w:pPr>
        <w:spacing w:after="0" w:line="240" w:lineRule="auto"/>
        <w:jc w:val="both"/>
        <w:rPr>
          <w:rFonts w:cstheme="minorHAnsi"/>
        </w:rPr>
      </w:pPr>
    </w:p>
    <w:p w14:paraId="27BDA36F" w14:textId="48654381" w:rsidR="001C22D2" w:rsidRPr="00082B02" w:rsidRDefault="00091EFD" w:rsidP="001E554A">
      <w:pPr>
        <w:spacing w:after="0" w:line="240" w:lineRule="auto"/>
        <w:jc w:val="both"/>
        <w:rPr>
          <w:rFonts w:cstheme="minorHAnsi"/>
        </w:rPr>
      </w:pPr>
      <w:r w:rsidRPr="00082B02">
        <w:rPr>
          <w:rFonts w:cstheme="minorHAnsi"/>
        </w:rPr>
        <w:t>And pause.</w:t>
      </w:r>
    </w:p>
    <w:p w14:paraId="6FDB7F2E" w14:textId="77777777" w:rsidR="00091EFD" w:rsidRPr="00082B02" w:rsidRDefault="00091EFD" w:rsidP="001E554A">
      <w:pPr>
        <w:spacing w:after="0" w:line="240" w:lineRule="auto"/>
        <w:jc w:val="both"/>
        <w:rPr>
          <w:rFonts w:cstheme="minorHAnsi"/>
        </w:rPr>
      </w:pPr>
    </w:p>
    <w:p w14:paraId="4693E3E1" w14:textId="16D6DA9D" w:rsidR="007B0BF2" w:rsidRPr="00082B02" w:rsidRDefault="007B0BF2" w:rsidP="001E554A">
      <w:pPr>
        <w:spacing w:after="0" w:line="240" w:lineRule="auto"/>
        <w:jc w:val="both"/>
        <w:rPr>
          <w:rFonts w:cstheme="minorHAnsi"/>
        </w:rPr>
      </w:pPr>
      <w:r w:rsidRPr="00082B02">
        <w:rPr>
          <w:rFonts w:cstheme="minorHAnsi"/>
        </w:rPr>
        <w:t xml:space="preserve">Our hymn for KF Confession 8 is </w:t>
      </w:r>
      <w:r w:rsidRPr="00082B02">
        <w:rPr>
          <w:rFonts w:cstheme="minorHAnsi"/>
          <w:i/>
        </w:rPr>
        <w:t>And Can It Be?</w:t>
      </w:r>
      <w:r w:rsidR="000506F2" w:rsidRPr="00082B02">
        <w:rPr>
          <w:rFonts w:cstheme="minorHAnsi"/>
        </w:rPr>
        <w:t xml:space="preserve"> by Charles Wesley</w:t>
      </w:r>
      <w:r w:rsidR="001E554A" w:rsidRPr="00082B02">
        <w:rPr>
          <w:rFonts w:cstheme="minorHAnsi"/>
        </w:rPr>
        <w:t>.</w:t>
      </w:r>
    </w:p>
    <w:p w14:paraId="3299FEC3" w14:textId="77777777" w:rsidR="007B0BF2" w:rsidRPr="00082B02" w:rsidRDefault="007B0BF2" w:rsidP="001E554A">
      <w:pPr>
        <w:spacing w:after="0" w:line="240" w:lineRule="auto"/>
        <w:jc w:val="both"/>
        <w:rPr>
          <w:rFonts w:cstheme="minorHAnsi"/>
        </w:rPr>
      </w:pPr>
    </w:p>
    <w:p w14:paraId="58CF5861" w14:textId="18669808" w:rsidR="007B0BF2" w:rsidRPr="00082B02" w:rsidRDefault="007B0BF2" w:rsidP="001E554A">
      <w:pPr>
        <w:spacing w:after="0" w:line="240" w:lineRule="auto"/>
        <w:jc w:val="center"/>
        <w:rPr>
          <w:rFonts w:cstheme="minorHAnsi"/>
        </w:rPr>
      </w:pPr>
      <w:r w:rsidRPr="00082B02">
        <w:rPr>
          <w:rFonts w:cstheme="minorHAnsi"/>
        </w:rPr>
        <w:t>He left His Father’s throne above,</w:t>
      </w:r>
    </w:p>
    <w:p w14:paraId="257E5D67" w14:textId="4B800976" w:rsidR="007B0BF2" w:rsidRPr="00082B02" w:rsidRDefault="00287871" w:rsidP="00287871">
      <w:pPr>
        <w:tabs>
          <w:tab w:val="left" w:pos="3037"/>
          <w:tab w:val="center" w:pos="4680"/>
        </w:tabs>
        <w:spacing w:after="0" w:line="240" w:lineRule="auto"/>
        <w:rPr>
          <w:rFonts w:cstheme="minorHAnsi"/>
        </w:rPr>
      </w:pPr>
      <w:r>
        <w:rPr>
          <w:rFonts w:cstheme="minorHAnsi"/>
        </w:rPr>
        <w:tab/>
      </w:r>
      <w:r>
        <w:rPr>
          <w:rFonts w:cstheme="minorHAnsi"/>
        </w:rPr>
        <w:tab/>
      </w:r>
      <w:r w:rsidR="007B0BF2" w:rsidRPr="00082B02">
        <w:rPr>
          <w:rFonts w:cstheme="minorHAnsi"/>
        </w:rPr>
        <w:t>So free, so infinite His grace!</w:t>
      </w:r>
    </w:p>
    <w:p w14:paraId="7BD1FBED" w14:textId="77777777" w:rsidR="007B0BF2" w:rsidRPr="00082B02" w:rsidRDefault="007B0BF2" w:rsidP="001E554A">
      <w:pPr>
        <w:spacing w:after="0" w:line="240" w:lineRule="auto"/>
        <w:jc w:val="center"/>
        <w:rPr>
          <w:rFonts w:cstheme="minorHAnsi"/>
        </w:rPr>
      </w:pPr>
      <w:r w:rsidRPr="00082B02">
        <w:rPr>
          <w:rFonts w:cstheme="minorHAnsi"/>
        </w:rPr>
        <w:t>Emptied Himself of all but love,</w:t>
      </w:r>
    </w:p>
    <w:p w14:paraId="41BAA630" w14:textId="77777777" w:rsidR="007B0BF2" w:rsidRPr="00082B02" w:rsidRDefault="007B0BF2" w:rsidP="001E554A">
      <w:pPr>
        <w:spacing w:after="0" w:line="240" w:lineRule="auto"/>
        <w:jc w:val="center"/>
        <w:rPr>
          <w:rFonts w:cstheme="minorHAnsi"/>
        </w:rPr>
      </w:pPr>
      <w:r w:rsidRPr="00082B02">
        <w:rPr>
          <w:rFonts w:cstheme="minorHAnsi"/>
        </w:rPr>
        <w:t>And bled for Adam’s helpless race.</w:t>
      </w:r>
    </w:p>
    <w:p w14:paraId="30865947" w14:textId="77777777" w:rsidR="007B0BF2" w:rsidRPr="00082B02" w:rsidRDefault="007B0BF2" w:rsidP="001E554A">
      <w:pPr>
        <w:spacing w:after="0" w:line="240" w:lineRule="auto"/>
        <w:jc w:val="center"/>
        <w:rPr>
          <w:rFonts w:cstheme="minorHAnsi"/>
        </w:rPr>
      </w:pPr>
      <w:r w:rsidRPr="00082B02">
        <w:rPr>
          <w:rFonts w:cstheme="minorHAnsi"/>
        </w:rPr>
        <w:t>‘Tis mercy all, immense and free,</w:t>
      </w:r>
    </w:p>
    <w:p w14:paraId="2D1BCA77" w14:textId="77777777" w:rsidR="007B0BF2" w:rsidRPr="00082B02" w:rsidRDefault="007B0BF2" w:rsidP="001E554A">
      <w:pPr>
        <w:spacing w:after="0" w:line="240" w:lineRule="auto"/>
        <w:jc w:val="center"/>
        <w:rPr>
          <w:rFonts w:cstheme="minorHAnsi"/>
        </w:rPr>
      </w:pPr>
      <w:r w:rsidRPr="00082B02">
        <w:rPr>
          <w:rFonts w:cstheme="minorHAnsi"/>
        </w:rPr>
        <w:t>For, O my God, it found out me.</w:t>
      </w:r>
    </w:p>
    <w:p w14:paraId="1E33109F" w14:textId="77777777" w:rsidR="007B0BF2" w:rsidRPr="00082B02" w:rsidRDefault="007B0BF2" w:rsidP="001E554A">
      <w:pPr>
        <w:spacing w:after="0" w:line="240" w:lineRule="auto"/>
        <w:jc w:val="center"/>
        <w:rPr>
          <w:rFonts w:cstheme="minorHAnsi"/>
        </w:rPr>
      </w:pPr>
      <w:r w:rsidRPr="00082B02">
        <w:rPr>
          <w:rFonts w:cstheme="minorHAnsi"/>
        </w:rPr>
        <w:t>‘Tis mercy all, immense and free,</w:t>
      </w:r>
    </w:p>
    <w:p w14:paraId="281171FD" w14:textId="35CAECAA" w:rsidR="007B0BF2" w:rsidRPr="00082B02" w:rsidRDefault="007B0BF2" w:rsidP="001E554A">
      <w:pPr>
        <w:spacing w:after="0" w:line="240" w:lineRule="auto"/>
        <w:jc w:val="center"/>
        <w:rPr>
          <w:rFonts w:cstheme="minorHAnsi"/>
        </w:rPr>
      </w:pPr>
      <w:r w:rsidRPr="00082B02">
        <w:rPr>
          <w:rFonts w:cstheme="minorHAnsi"/>
        </w:rPr>
        <w:t>For, O my God, it found out me!</w:t>
      </w:r>
      <w:r w:rsidR="00A47AC3" w:rsidRPr="00082B02">
        <w:rPr>
          <w:rStyle w:val="EndnoteReference"/>
          <w:rFonts w:cstheme="minorHAnsi"/>
        </w:rPr>
        <w:endnoteReference w:id="1"/>
      </w:r>
    </w:p>
    <w:p w14:paraId="404EC2AA" w14:textId="77777777" w:rsidR="007B0BF2" w:rsidRPr="00082B02" w:rsidRDefault="007B0BF2" w:rsidP="001E554A">
      <w:pPr>
        <w:spacing w:after="0" w:line="240" w:lineRule="auto"/>
        <w:jc w:val="both"/>
        <w:rPr>
          <w:rFonts w:cstheme="minorHAnsi"/>
        </w:rPr>
      </w:pPr>
    </w:p>
    <w:p w14:paraId="288EBFBD" w14:textId="77777777" w:rsidR="007B0BF2" w:rsidRPr="00082B02" w:rsidRDefault="007B0BF2" w:rsidP="001E554A">
      <w:pPr>
        <w:spacing w:after="0" w:line="240" w:lineRule="auto"/>
        <w:jc w:val="both"/>
        <w:rPr>
          <w:rFonts w:cstheme="minorHAnsi"/>
        </w:rPr>
      </w:pPr>
      <w:r w:rsidRPr="00082B02">
        <w:rPr>
          <w:rFonts w:cstheme="minorHAnsi"/>
        </w:rPr>
        <w:t>Take a deep breath.</w:t>
      </w:r>
    </w:p>
    <w:p w14:paraId="6B0DCCC2" w14:textId="77777777" w:rsidR="00051D91" w:rsidRPr="00082B02" w:rsidRDefault="00051D91" w:rsidP="00051D91">
      <w:pPr>
        <w:spacing w:after="0" w:line="240" w:lineRule="auto"/>
        <w:jc w:val="both"/>
        <w:rPr>
          <w:rFonts w:cstheme="minorHAnsi"/>
          <w:i/>
        </w:rPr>
      </w:pPr>
      <w:bookmarkStart w:id="0" w:name="_Hlk5970274"/>
      <w:r w:rsidRPr="00082B02">
        <w:rPr>
          <w:rFonts w:cstheme="minorHAnsi"/>
          <w:i/>
        </w:rPr>
        <w:t xml:space="preserve">(If time permits, ask, “Does anyone have comments or questions about this training?”) </w:t>
      </w:r>
    </w:p>
    <w:bookmarkEnd w:id="0"/>
    <w:p w14:paraId="20B1802B" w14:textId="77777777" w:rsidR="00F4240F" w:rsidRPr="00082B02" w:rsidRDefault="00F4240F" w:rsidP="001E554A">
      <w:pPr>
        <w:spacing w:after="0" w:line="240" w:lineRule="auto"/>
        <w:jc w:val="both"/>
        <w:rPr>
          <w:rFonts w:cstheme="minorHAnsi"/>
        </w:rPr>
      </w:pPr>
    </w:p>
    <w:p w14:paraId="548EA8C4" w14:textId="77777777" w:rsidR="00285B9A" w:rsidRPr="00082B02" w:rsidRDefault="007F3A1F" w:rsidP="001E554A">
      <w:pPr>
        <w:spacing w:after="0" w:line="240" w:lineRule="auto"/>
        <w:jc w:val="both"/>
        <w:rPr>
          <w:rFonts w:cstheme="minorHAnsi"/>
          <w:b/>
        </w:rPr>
      </w:pPr>
      <w:r w:rsidRPr="00082B02">
        <w:rPr>
          <w:rFonts w:cstheme="minorHAnsi"/>
          <w:b/>
        </w:rPr>
        <w:t>0:20</w:t>
      </w:r>
      <w:r w:rsidR="00285B9A" w:rsidRPr="00082B02">
        <w:rPr>
          <w:rFonts w:cstheme="minorHAnsi"/>
          <w:b/>
        </w:rPr>
        <w:tab/>
        <w:t>KARIS CONFESSION</w:t>
      </w:r>
    </w:p>
    <w:p w14:paraId="7FED5B6A" w14:textId="77777777" w:rsidR="007F3A1F" w:rsidRPr="00082B02" w:rsidRDefault="007F3A1F" w:rsidP="001E554A">
      <w:pPr>
        <w:spacing w:after="0" w:line="240" w:lineRule="auto"/>
        <w:jc w:val="both"/>
        <w:rPr>
          <w:rFonts w:cstheme="minorHAnsi"/>
          <w:b/>
        </w:rPr>
      </w:pPr>
    </w:p>
    <w:p w14:paraId="4FD8E725" w14:textId="227C5CD6" w:rsidR="00285B9A" w:rsidRPr="00082B02" w:rsidRDefault="007F3A1F" w:rsidP="001E554A">
      <w:pPr>
        <w:spacing w:after="0" w:line="240" w:lineRule="auto"/>
        <w:jc w:val="both"/>
        <w:rPr>
          <w:rFonts w:cstheme="minorHAnsi"/>
          <w:b/>
        </w:rPr>
      </w:pPr>
      <w:r w:rsidRPr="00082B02">
        <w:rPr>
          <w:rFonts w:cstheme="minorHAnsi"/>
          <w:b/>
        </w:rPr>
        <w:t>0:21</w:t>
      </w:r>
      <w:r w:rsidR="00285B9A" w:rsidRPr="00082B02">
        <w:rPr>
          <w:rFonts w:cstheme="minorHAnsi"/>
          <w:b/>
        </w:rPr>
        <w:tab/>
        <w:t>TOOLBOX</w:t>
      </w:r>
      <w:r w:rsidR="00FB7E02" w:rsidRPr="00082B02">
        <w:rPr>
          <w:rFonts w:cstheme="minorHAnsi"/>
          <w:b/>
        </w:rPr>
        <w:t xml:space="preserve"> </w:t>
      </w:r>
    </w:p>
    <w:p w14:paraId="18023AF6" w14:textId="1A339CE7" w:rsidR="001C22D2" w:rsidRPr="00082B02" w:rsidRDefault="001C22D2" w:rsidP="001E554A">
      <w:pPr>
        <w:spacing w:after="0" w:line="240" w:lineRule="auto"/>
        <w:jc w:val="both"/>
        <w:rPr>
          <w:rFonts w:cstheme="minorHAnsi"/>
          <w:b/>
        </w:rPr>
      </w:pPr>
    </w:p>
    <w:p w14:paraId="4E51CE90" w14:textId="77777777" w:rsidR="00462AC6" w:rsidRPr="00082B02" w:rsidRDefault="00462AC6" w:rsidP="001E554A">
      <w:pPr>
        <w:spacing w:after="0" w:line="240" w:lineRule="auto"/>
        <w:jc w:val="both"/>
        <w:rPr>
          <w:rFonts w:cstheme="minorHAnsi"/>
        </w:rPr>
      </w:pPr>
      <w:bookmarkStart w:id="1" w:name="_Hlk497019021"/>
      <w:r w:rsidRPr="00082B02">
        <w:rPr>
          <w:rFonts w:cstheme="minorHAnsi"/>
        </w:rPr>
        <w:t xml:space="preserve">In KF Confession 8 we commit to partnering with God in the rescue of our True Self: </w:t>
      </w:r>
    </w:p>
    <w:bookmarkEnd w:id="1"/>
    <w:p w14:paraId="49170CE7" w14:textId="77777777" w:rsidR="000506F2" w:rsidRPr="00082B02" w:rsidRDefault="000506F2" w:rsidP="001E554A">
      <w:pPr>
        <w:spacing w:after="0" w:line="240" w:lineRule="auto"/>
        <w:jc w:val="both"/>
        <w:rPr>
          <w:rFonts w:cstheme="minorHAnsi"/>
          <w:b/>
        </w:rPr>
      </w:pPr>
    </w:p>
    <w:p w14:paraId="2D36142A" w14:textId="05B7E383" w:rsidR="00BE2291" w:rsidRPr="00082B02" w:rsidRDefault="00BE2291" w:rsidP="001E554A">
      <w:pPr>
        <w:spacing w:after="0" w:line="240" w:lineRule="auto"/>
        <w:jc w:val="center"/>
        <w:rPr>
          <w:rFonts w:cstheme="minorHAnsi"/>
        </w:rPr>
      </w:pPr>
      <w:r w:rsidRPr="00082B02">
        <w:rPr>
          <w:rFonts w:cstheme="minorHAnsi"/>
        </w:rPr>
        <w:t>We co-labor with the Creator to seek and to save that which was lost</w:t>
      </w:r>
      <w:r w:rsidR="007B0BF2" w:rsidRPr="00082B02">
        <w:rPr>
          <w:rFonts w:cstheme="minorHAnsi"/>
        </w:rPr>
        <w:t>.</w:t>
      </w:r>
    </w:p>
    <w:p w14:paraId="2EC6CB59" w14:textId="77777777" w:rsidR="000215D0" w:rsidRPr="00082B02" w:rsidRDefault="000215D0" w:rsidP="001E554A">
      <w:pPr>
        <w:spacing w:after="0" w:line="240" w:lineRule="auto"/>
        <w:jc w:val="both"/>
        <w:rPr>
          <w:rFonts w:cstheme="minorHAnsi"/>
        </w:rPr>
      </w:pPr>
    </w:p>
    <w:p w14:paraId="1B73DFAA" w14:textId="6467ABB6" w:rsidR="00AE039B" w:rsidRPr="00082B02" w:rsidRDefault="0002057A" w:rsidP="001E554A">
      <w:pPr>
        <w:spacing w:after="0" w:line="240" w:lineRule="auto"/>
        <w:jc w:val="both"/>
        <w:rPr>
          <w:rFonts w:cstheme="minorHAnsi"/>
        </w:rPr>
      </w:pPr>
      <w:r w:rsidRPr="00082B02">
        <w:rPr>
          <w:rFonts w:cstheme="minorHAnsi"/>
        </w:rPr>
        <w:t xml:space="preserve">This month we are </w:t>
      </w:r>
      <w:r w:rsidR="00A47AC3" w:rsidRPr="00082B02">
        <w:rPr>
          <w:rFonts w:cstheme="minorHAnsi"/>
        </w:rPr>
        <w:t>learning about the</w:t>
      </w:r>
      <w:r w:rsidR="00FB7E02" w:rsidRPr="00082B02">
        <w:rPr>
          <w:rFonts w:cstheme="minorHAnsi"/>
        </w:rPr>
        <w:t xml:space="preserve"> </w:t>
      </w:r>
      <w:r w:rsidR="00BE2291" w:rsidRPr="00082B02">
        <w:rPr>
          <w:rFonts w:cstheme="minorHAnsi"/>
        </w:rPr>
        <w:t>CORE</w:t>
      </w:r>
      <w:r w:rsidR="00A47AC3" w:rsidRPr="00082B02">
        <w:rPr>
          <w:rFonts w:cstheme="minorHAnsi"/>
        </w:rPr>
        <w:t xml:space="preserve"> muscles of our soul. </w:t>
      </w:r>
      <w:r w:rsidR="00E03188" w:rsidRPr="00082B02">
        <w:rPr>
          <w:rFonts w:cstheme="minorHAnsi"/>
        </w:rPr>
        <w:t>CORE—</w:t>
      </w:r>
      <w:r w:rsidR="00A47AC3" w:rsidRPr="00082B02">
        <w:rPr>
          <w:rFonts w:cstheme="minorHAnsi"/>
        </w:rPr>
        <w:t>C-O-R-E</w:t>
      </w:r>
      <w:r w:rsidR="00E03188" w:rsidRPr="00082B02">
        <w:rPr>
          <w:rFonts w:cstheme="minorHAnsi"/>
        </w:rPr>
        <w:t>—</w:t>
      </w:r>
      <w:r w:rsidR="00A47AC3" w:rsidRPr="00082B02">
        <w:rPr>
          <w:rFonts w:cstheme="minorHAnsi"/>
        </w:rPr>
        <w:t>stands for</w:t>
      </w:r>
      <w:r w:rsidR="00BE2291" w:rsidRPr="00082B02">
        <w:rPr>
          <w:rFonts w:cstheme="minorHAnsi"/>
        </w:rPr>
        <w:t xml:space="preserve"> Courage</w:t>
      </w:r>
      <w:r w:rsidR="002845C3" w:rsidRPr="00082B02">
        <w:rPr>
          <w:rFonts w:cstheme="minorHAnsi"/>
        </w:rPr>
        <w:t>, Orientation</w:t>
      </w:r>
      <w:r w:rsidR="00BE2291" w:rsidRPr="00082B02">
        <w:rPr>
          <w:rFonts w:cstheme="minorHAnsi"/>
        </w:rPr>
        <w:t>, Real</w:t>
      </w:r>
      <w:r w:rsidR="002845C3" w:rsidRPr="00082B02">
        <w:rPr>
          <w:rFonts w:cstheme="minorHAnsi"/>
        </w:rPr>
        <w:t>ity,</w:t>
      </w:r>
      <w:r w:rsidR="00BE2291" w:rsidRPr="00082B02">
        <w:rPr>
          <w:rFonts w:cstheme="minorHAnsi"/>
        </w:rPr>
        <w:t xml:space="preserve"> Endurance</w:t>
      </w:r>
      <w:r w:rsidR="00FB7E02" w:rsidRPr="00082B02">
        <w:rPr>
          <w:rFonts w:cstheme="minorHAnsi"/>
        </w:rPr>
        <w:t xml:space="preserve">. </w:t>
      </w:r>
      <w:r w:rsidRPr="00082B02">
        <w:rPr>
          <w:rFonts w:cstheme="minorHAnsi"/>
        </w:rPr>
        <w:t>L</w:t>
      </w:r>
      <w:r w:rsidR="00FB7E02" w:rsidRPr="00082B02">
        <w:rPr>
          <w:rFonts w:cstheme="minorHAnsi"/>
        </w:rPr>
        <w:t xml:space="preserve">ast week we looked </w:t>
      </w:r>
      <w:r w:rsidR="000B58C5" w:rsidRPr="00082B02">
        <w:rPr>
          <w:rFonts w:cstheme="minorHAnsi"/>
        </w:rPr>
        <w:t>how life</w:t>
      </w:r>
      <w:r w:rsidR="00EC634F" w:rsidRPr="00082B02">
        <w:rPr>
          <w:rFonts w:cstheme="minorHAnsi"/>
        </w:rPr>
        <w:t xml:space="preserve"> experiments offer effective training opportunit</w:t>
      </w:r>
      <w:r w:rsidR="000B58C5" w:rsidRPr="00082B02">
        <w:rPr>
          <w:rFonts w:cstheme="minorHAnsi"/>
        </w:rPr>
        <w:t>ies</w:t>
      </w:r>
      <w:r w:rsidR="00EC634F" w:rsidRPr="00082B02">
        <w:rPr>
          <w:rFonts w:cstheme="minorHAnsi"/>
        </w:rPr>
        <w:t xml:space="preserve"> to grow our courage. </w:t>
      </w:r>
      <w:r w:rsidRPr="00082B02">
        <w:rPr>
          <w:rFonts w:cstheme="minorHAnsi"/>
        </w:rPr>
        <w:t>When we walk through suffering or success mindfully</w:t>
      </w:r>
      <w:r w:rsidR="000E576B" w:rsidRPr="00082B02">
        <w:rPr>
          <w:rFonts w:cstheme="minorHAnsi"/>
        </w:rPr>
        <w:t>,</w:t>
      </w:r>
      <w:r w:rsidR="00C262C0" w:rsidRPr="00082B02">
        <w:rPr>
          <w:rFonts w:cstheme="minorHAnsi"/>
        </w:rPr>
        <w:t xml:space="preserve"> we </w:t>
      </w:r>
      <w:r w:rsidR="00EC634F" w:rsidRPr="00082B02">
        <w:rPr>
          <w:rFonts w:cstheme="minorHAnsi"/>
        </w:rPr>
        <w:t>develop the muscle of our</w:t>
      </w:r>
      <w:r w:rsidRPr="00082B02">
        <w:rPr>
          <w:rFonts w:cstheme="minorHAnsi"/>
        </w:rPr>
        <w:t xml:space="preserve"> courage</w:t>
      </w:r>
      <w:r w:rsidR="00EC634F" w:rsidRPr="00082B02">
        <w:rPr>
          <w:rFonts w:cstheme="minorHAnsi"/>
        </w:rPr>
        <w:t>, which increases our confidence</w:t>
      </w:r>
      <w:r w:rsidRPr="00082B02">
        <w:rPr>
          <w:rFonts w:cstheme="minorHAnsi"/>
        </w:rPr>
        <w:t xml:space="preserve"> to explore other challenges</w:t>
      </w:r>
      <w:r w:rsidR="001E554A" w:rsidRPr="00082B02">
        <w:rPr>
          <w:rFonts w:cstheme="minorHAnsi"/>
        </w:rPr>
        <w:t>—</w:t>
      </w:r>
      <w:r w:rsidR="00A47AC3" w:rsidRPr="00082B02">
        <w:rPr>
          <w:rFonts w:cstheme="minorHAnsi"/>
        </w:rPr>
        <w:t xml:space="preserve"> challenges </w:t>
      </w:r>
      <w:r w:rsidR="00EC634F" w:rsidRPr="00082B02">
        <w:rPr>
          <w:rFonts w:cstheme="minorHAnsi"/>
        </w:rPr>
        <w:t xml:space="preserve">that we know </w:t>
      </w:r>
      <w:r w:rsidR="00A47AC3" w:rsidRPr="00082B02">
        <w:rPr>
          <w:rFonts w:cstheme="minorHAnsi"/>
        </w:rPr>
        <w:t xml:space="preserve">will bring </w:t>
      </w:r>
      <w:r w:rsidRPr="00082B02">
        <w:rPr>
          <w:rFonts w:cstheme="minorHAnsi"/>
        </w:rPr>
        <w:t xml:space="preserve">more </w:t>
      </w:r>
      <w:r w:rsidR="00DD5331" w:rsidRPr="00082B02">
        <w:rPr>
          <w:rFonts w:cstheme="minorHAnsi"/>
        </w:rPr>
        <w:t>suffering and</w:t>
      </w:r>
      <w:r w:rsidR="00E03188" w:rsidRPr="00082B02">
        <w:rPr>
          <w:rFonts w:cstheme="minorHAnsi"/>
        </w:rPr>
        <w:t>, also,</w:t>
      </w:r>
      <w:r w:rsidR="00E623DC" w:rsidRPr="00082B02">
        <w:rPr>
          <w:rFonts w:cstheme="minorHAnsi"/>
        </w:rPr>
        <w:t xml:space="preserve"> </w:t>
      </w:r>
      <w:r w:rsidR="00A47AC3" w:rsidRPr="00082B02">
        <w:rPr>
          <w:rFonts w:cstheme="minorHAnsi"/>
        </w:rPr>
        <w:t xml:space="preserve">more </w:t>
      </w:r>
      <w:r w:rsidR="00E623DC" w:rsidRPr="00082B02">
        <w:rPr>
          <w:rFonts w:cstheme="minorHAnsi"/>
        </w:rPr>
        <w:t>succe</w:t>
      </w:r>
      <w:r w:rsidR="00AE039B" w:rsidRPr="00082B02">
        <w:rPr>
          <w:rFonts w:cstheme="minorHAnsi"/>
        </w:rPr>
        <w:t>ss</w:t>
      </w:r>
      <w:r w:rsidR="00F73C8F" w:rsidRPr="00082B02">
        <w:rPr>
          <w:rFonts w:cstheme="minorHAnsi"/>
        </w:rPr>
        <w:t xml:space="preserve">. </w:t>
      </w:r>
      <w:r w:rsidR="00EC634F" w:rsidRPr="00082B02">
        <w:rPr>
          <w:rFonts w:cstheme="minorHAnsi"/>
        </w:rPr>
        <w:t>Challenges</w:t>
      </w:r>
      <w:r w:rsidR="00AE039B" w:rsidRPr="00082B02">
        <w:rPr>
          <w:rFonts w:cstheme="minorHAnsi"/>
        </w:rPr>
        <w:t xml:space="preserve"> stretch our courage, </w:t>
      </w:r>
      <w:r w:rsidR="00E33CDA" w:rsidRPr="00082B02">
        <w:rPr>
          <w:rFonts w:cstheme="minorHAnsi"/>
        </w:rPr>
        <w:t xml:space="preserve">our ability to remain </w:t>
      </w:r>
      <w:r w:rsidR="00AE039B" w:rsidRPr="00082B02">
        <w:rPr>
          <w:rFonts w:cstheme="minorHAnsi"/>
        </w:rPr>
        <w:t>orient</w:t>
      </w:r>
      <w:r w:rsidR="00E33CDA" w:rsidRPr="00082B02">
        <w:rPr>
          <w:rFonts w:cstheme="minorHAnsi"/>
        </w:rPr>
        <w:t>ed</w:t>
      </w:r>
      <w:r w:rsidR="00AE039B" w:rsidRPr="00082B02">
        <w:rPr>
          <w:rFonts w:cstheme="minorHAnsi"/>
        </w:rPr>
        <w:t>, our</w:t>
      </w:r>
      <w:r w:rsidR="0045133A" w:rsidRPr="00082B02">
        <w:rPr>
          <w:rFonts w:cstheme="minorHAnsi"/>
        </w:rPr>
        <w:t xml:space="preserve"> </w:t>
      </w:r>
      <w:r w:rsidR="00A61F04" w:rsidRPr="00082B02">
        <w:rPr>
          <w:rFonts w:cstheme="minorHAnsi"/>
        </w:rPr>
        <w:t xml:space="preserve">engagement </w:t>
      </w:r>
      <w:r w:rsidR="0045133A" w:rsidRPr="00082B02">
        <w:rPr>
          <w:rFonts w:cstheme="minorHAnsi"/>
        </w:rPr>
        <w:t>with</w:t>
      </w:r>
      <w:r w:rsidR="00AE039B" w:rsidRPr="00082B02">
        <w:rPr>
          <w:rFonts w:cstheme="minorHAnsi"/>
        </w:rPr>
        <w:t xml:space="preserve"> reality</w:t>
      </w:r>
      <w:r w:rsidR="008B35C7" w:rsidRPr="00082B02">
        <w:rPr>
          <w:rFonts w:cstheme="minorHAnsi"/>
        </w:rPr>
        <w:t>,</w:t>
      </w:r>
      <w:r w:rsidR="00AE039B" w:rsidRPr="00082B02">
        <w:rPr>
          <w:rFonts w:cstheme="minorHAnsi"/>
        </w:rPr>
        <w:t xml:space="preserve"> and our endurance</w:t>
      </w:r>
      <w:r w:rsidR="00E623DC" w:rsidRPr="00082B02">
        <w:rPr>
          <w:rFonts w:cstheme="minorHAnsi"/>
        </w:rPr>
        <w:t xml:space="preserve">. </w:t>
      </w:r>
      <w:bookmarkStart w:id="2" w:name="OLE_LINK6"/>
      <w:r w:rsidRPr="00082B02">
        <w:rPr>
          <w:rFonts w:cstheme="minorHAnsi"/>
        </w:rPr>
        <w:t xml:space="preserve">When </w:t>
      </w:r>
      <w:r w:rsidR="00343530" w:rsidRPr="00082B02">
        <w:rPr>
          <w:rFonts w:cstheme="minorHAnsi"/>
        </w:rPr>
        <w:t>my</w:t>
      </w:r>
      <w:r w:rsidR="003A2523" w:rsidRPr="00082B02">
        <w:rPr>
          <w:rFonts w:cstheme="minorHAnsi"/>
        </w:rPr>
        <w:t xml:space="preserve"> personal</w:t>
      </w:r>
      <w:r w:rsidRPr="00082B02">
        <w:rPr>
          <w:rFonts w:cstheme="minorHAnsi"/>
        </w:rPr>
        <w:t xml:space="preserve"> trainer says that he would like to </w:t>
      </w:r>
      <w:r w:rsidR="00DD5331" w:rsidRPr="00082B02">
        <w:rPr>
          <w:rFonts w:cstheme="minorHAnsi"/>
        </w:rPr>
        <w:t>“</w:t>
      </w:r>
      <w:r w:rsidRPr="00082B02">
        <w:rPr>
          <w:rFonts w:cstheme="minorHAnsi"/>
        </w:rPr>
        <w:t>stretch me out</w:t>
      </w:r>
      <w:r w:rsidR="00DD5331" w:rsidRPr="00082B02">
        <w:rPr>
          <w:rFonts w:cstheme="minorHAnsi"/>
        </w:rPr>
        <w:t>”</w:t>
      </w:r>
      <w:r w:rsidRPr="00082B02">
        <w:rPr>
          <w:rFonts w:cstheme="minorHAnsi"/>
        </w:rPr>
        <w:t xml:space="preserve">, I know that </w:t>
      </w:r>
      <w:r w:rsidR="00DD5331" w:rsidRPr="00082B02">
        <w:rPr>
          <w:rFonts w:cstheme="minorHAnsi"/>
        </w:rPr>
        <w:t>I will suffer. This new challenge of suffering</w:t>
      </w:r>
      <w:r w:rsidRPr="00082B02">
        <w:rPr>
          <w:rFonts w:cstheme="minorHAnsi"/>
        </w:rPr>
        <w:t xml:space="preserve"> wi</w:t>
      </w:r>
      <w:r w:rsidR="00E925EC" w:rsidRPr="00082B02">
        <w:rPr>
          <w:rFonts w:cstheme="minorHAnsi"/>
        </w:rPr>
        <w:t>ll require courage on my part</w:t>
      </w:r>
      <w:r w:rsidR="00DD5331" w:rsidRPr="00082B02">
        <w:rPr>
          <w:rFonts w:cstheme="minorHAnsi"/>
        </w:rPr>
        <w:t>. It’s difficult for me to exercise courage, but I know that if</w:t>
      </w:r>
      <w:r w:rsidRPr="00082B02">
        <w:rPr>
          <w:rFonts w:cstheme="minorHAnsi"/>
        </w:rPr>
        <w:t xml:space="preserve"> I don’t</w:t>
      </w:r>
      <w:r w:rsidR="00E925EC" w:rsidRPr="00082B02">
        <w:rPr>
          <w:rFonts w:cstheme="minorHAnsi"/>
        </w:rPr>
        <w:t xml:space="preserve"> stretch</w:t>
      </w:r>
      <w:r w:rsidR="00EA416D" w:rsidRPr="00082B02">
        <w:rPr>
          <w:rFonts w:cstheme="minorHAnsi"/>
        </w:rPr>
        <w:t xml:space="preserve"> beyond my perceived limitations</w:t>
      </w:r>
      <w:r w:rsidR="007B0BF2" w:rsidRPr="00082B02">
        <w:rPr>
          <w:rFonts w:cstheme="minorHAnsi"/>
        </w:rPr>
        <w:t>,</w:t>
      </w:r>
      <w:r w:rsidR="00E925EC" w:rsidRPr="00082B02">
        <w:rPr>
          <w:rFonts w:cstheme="minorHAnsi"/>
        </w:rPr>
        <w:t xml:space="preserve"> I won’t get</w:t>
      </w:r>
      <w:r w:rsidR="00DD5331" w:rsidRPr="00082B02">
        <w:rPr>
          <w:rFonts w:cstheme="minorHAnsi"/>
        </w:rPr>
        <w:t xml:space="preserve"> strong</w:t>
      </w:r>
      <w:r w:rsidR="00F11B0A" w:rsidRPr="00082B02">
        <w:rPr>
          <w:rFonts w:cstheme="minorHAnsi"/>
        </w:rPr>
        <w:t xml:space="preserve">, and I </w:t>
      </w:r>
      <w:r w:rsidR="00DD5331" w:rsidRPr="00082B02">
        <w:rPr>
          <w:rFonts w:cstheme="minorHAnsi"/>
        </w:rPr>
        <w:t xml:space="preserve">need </w:t>
      </w:r>
      <w:r w:rsidR="00F11B0A" w:rsidRPr="00082B02">
        <w:rPr>
          <w:rFonts w:cstheme="minorHAnsi"/>
        </w:rPr>
        <w:t xml:space="preserve">to be strong </w:t>
      </w:r>
      <w:r w:rsidR="00DD5331" w:rsidRPr="00082B02">
        <w:rPr>
          <w:rFonts w:cstheme="minorHAnsi"/>
        </w:rPr>
        <w:t>to</w:t>
      </w:r>
      <w:r w:rsidR="00F11B0A" w:rsidRPr="00082B02">
        <w:rPr>
          <w:rFonts w:cstheme="minorHAnsi"/>
        </w:rPr>
        <w:t xml:space="preserve"> fight easy</w:t>
      </w:r>
      <w:r w:rsidR="008B35C7" w:rsidRPr="00082B02">
        <w:rPr>
          <w:rFonts w:cstheme="minorHAnsi"/>
        </w:rPr>
        <w:t xml:space="preserve">. </w:t>
      </w:r>
      <w:r w:rsidRPr="00082B02">
        <w:rPr>
          <w:rFonts w:cstheme="minorHAnsi"/>
        </w:rPr>
        <w:t>Courage grows as we stretch</w:t>
      </w:r>
      <w:r w:rsidR="003A2523" w:rsidRPr="00082B02">
        <w:rPr>
          <w:rFonts w:cstheme="minorHAnsi"/>
        </w:rPr>
        <w:t xml:space="preserve"> </w:t>
      </w:r>
      <w:r w:rsidR="00343530" w:rsidRPr="00082B02">
        <w:rPr>
          <w:rFonts w:cstheme="minorHAnsi"/>
        </w:rPr>
        <w:t>into dis</w:t>
      </w:r>
      <w:r w:rsidR="003A2523" w:rsidRPr="00082B02">
        <w:rPr>
          <w:rFonts w:cstheme="minorHAnsi"/>
        </w:rPr>
        <w:t>comfort</w:t>
      </w:r>
      <w:r w:rsidRPr="00082B02">
        <w:rPr>
          <w:rFonts w:cstheme="minorHAnsi"/>
        </w:rPr>
        <w:t xml:space="preserve"> </w:t>
      </w:r>
      <w:r w:rsidR="00343530" w:rsidRPr="00082B02">
        <w:rPr>
          <w:rFonts w:cstheme="minorHAnsi"/>
        </w:rPr>
        <w:t>and use</w:t>
      </w:r>
      <w:r w:rsidRPr="00082B02">
        <w:rPr>
          <w:rFonts w:cstheme="minorHAnsi"/>
        </w:rPr>
        <w:t xml:space="preserve"> our tools to tackle the next obstacle </w:t>
      </w:r>
      <w:r w:rsidR="00343530" w:rsidRPr="00082B02">
        <w:rPr>
          <w:rFonts w:cstheme="minorHAnsi"/>
        </w:rPr>
        <w:t>and</w:t>
      </w:r>
      <w:r w:rsidRPr="00082B02">
        <w:rPr>
          <w:rFonts w:cstheme="minorHAnsi"/>
        </w:rPr>
        <w:t xml:space="preserve"> </w:t>
      </w:r>
      <w:r w:rsidR="001436C1" w:rsidRPr="00082B02">
        <w:rPr>
          <w:rFonts w:cstheme="minorHAnsi"/>
        </w:rPr>
        <w:t xml:space="preserve">reach toward new territory. </w:t>
      </w:r>
    </w:p>
    <w:bookmarkEnd w:id="2"/>
    <w:p w14:paraId="4758376D" w14:textId="77777777" w:rsidR="00AE039B" w:rsidRPr="00082B02" w:rsidRDefault="00AE039B" w:rsidP="001E554A">
      <w:pPr>
        <w:spacing w:after="0" w:line="240" w:lineRule="auto"/>
        <w:jc w:val="both"/>
        <w:rPr>
          <w:rFonts w:cstheme="minorHAnsi"/>
        </w:rPr>
      </w:pPr>
    </w:p>
    <w:p w14:paraId="1E53330E" w14:textId="52FCC87F" w:rsidR="0002057A" w:rsidRPr="00082B02" w:rsidRDefault="00E33CDA" w:rsidP="001E554A">
      <w:pPr>
        <w:spacing w:after="0" w:line="240" w:lineRule="auto"/>
        <w:jc w:val="both"/>
        <w:rPr>
          <w:rFonts w:cstheme="minorHAnsi"/>
        </w:rPr>
      </w:pPr>
      <w:r w:rsidRPr="00082B02">
        <w:rPr>
          <w:rFonts w:cstheme="minorHAnsi"/>
        </w:rPr>
        <w:t>When you build a muscle</w:t>
      </w:r>
      <w:r w:rsidR="003A2523" w:rsidRPr="00082B02">
        <w:rPr>
          <w:rFonts w:cstheme="minorHAnsi"/>
        </w:rPr>
        <w:t xml:space="preserve"> at the gym</w:t>
      </w:r>
      <w:r w:rsidR="00C311F5" w:rsidRPr="00082B02">
        <w:rPr>
          <w:rFonts w:cstheme="minorHAnsi"/>
        </w:rPr>
        <w:t>,</w:t>
      </w:r>
      <w:r w:rsidR="003F409A" w:rsidRPr="00082B02">
        <w:rPr>
          <w:rFonts w:cstheme="minorHAnsi"/>
        </w:rPr>
        <w:t xml:space="preserve"> you work against</w:t>
      </w:r>
      <w:r w:rsidRPr="00082B02">
        <w:rPr>
          <w:rFonts w:cstheme="minorHAnsi"/>
        </w:rPr>
        <w:t xml:space="preserve"> some kind of resistance</w:t>
      </w:r>
      <w:r w:rsidR="000E50E9" w:rsidRPr="00082B02">
        <w:rPr>
          <w:rFonts w:cstheme="minorHAnsi"/>
        </w:rPr>
        <w:t xml:space="preserve">, and </w:t>
      </w:r>
      <w:r w:rsidR="00BA4F99" w:rsidRPr="00082B02">
        <w:rPr>
          <w:rFonts w:cstheme="minorHAnsi"/>
        </w:rPr>
        <w:t>w</w:t>
      </w:r>
      <w:r w:rsidRPr="00082B02">
        <w:rPr>
          <w:rFonts w:cstheme="minorHAnsi"/>
        </w:rPr>
        <w:t xml:space="preserve">hen you build </w:t>
      </w:r>
      <w:r w:rsidR="003F409A" w:rsidRPr="00082B02">
        <w:rPr>
          <w:rFonts w:cstheme="minorHAnsi"/>
        </w:rPr>
        <w:t xml:space="preserve">the muscle of </w:t>
      </w:r>
      <w:r w:rsidRPr="00082B02">
        <w:rPr>
          <w:rFonts w:cstheme="minorHAnsi"/>
        </w:rPr>
        <w:t xml:space="preserve">courage, the resistance </w:t>
      </w:r>
      <w:r w:rsidR="007B0BF2" w:rsidRPr="00082B02">
        <w:rPr>
          <w:rFonts w:cstheme="minorHAnsi"/>
        </w:rPr>
        <w:t>you work against</w:t>
      </w:r>
      <w:r w:rsidRPr="00082B02">
        <w:rPr>
          <w:rFonts w:cstheme="minorHAnsi"/>
        </w:rPr>
        <w:t xml:space="preserve"> is fear. </w:t>
      </w:r>
      <w:r w:rsidR="003A2523" w:rsidRPr="00082B02">
        <w:rPr>
          <w:rFonts w:cstheme="minorHAnsi"/>
        </w:rPr>
        <w:t xml:space="preserve">I discovered the quality of my courage </w:t>
      </w:r>
      <w:r w:rsidR="0002057A" w:rsidRPr="00082B02">
        <w:rPr>
          <w:rFonts w:cstheme="minorHAnsi"/>
        </w:rPr>
        <w:t>when</w:t>
      </w:r>
      <w:r w:rsidR="00DC0E90" w:rsidRPr="00082B02">
        <w:rPr>
          <w:rFonts w:cstheme="minorHAnsi"/>
        </w:rPr>
        <w:t>, early in our marriage,</w:t>
      </w:r>
      <w:r w:rsidR="0002057A" w:rsidRPr="00082B02">
        <w:rPr>
          <w:rFonts w:cstheme="minorHAnsi"/>
        </w:rPr>
        <w:t xml:space="preserve"> my h</w:t>
      </w:r>
      <w:r w:rsidR="00E925EC" w:rsidRPr="00082B02">
        <w:rPr>
          <w:rFonts w:cstheme="minorHAnsi"/>
        </w:rPr>
        <w:t xml:space="preserve">usband was </w:t>
      </w:r>
      <w:r w:rsidR="00AF1C0B" w:rsidRPr="00082B02">
        <w:rPr>
          <w:rFonts w:cstheme="minorHAnsi"/>
        </w:rPr>
        <w:t xml:space="preserve">given </w:t>
      </w:r>
      <w:r w:rsidR="00DC0E90" w:rsidRPr="00082B02">
        <w:rPr>
          <w:rFonts w:cstheme="minorHAnsi"/>
        </w:rPr>
        <w:t xml:space="preserve">military </w:t>
      </w:r>
      <w:r w:rsidR="00AF1C0B" w:rsidRPr="00082B02">
        <w:rPr>
          <w:rFonts w:cstheme="minorHAnsi"/>
        </w:rPr>
        <w:t>orders to move</w:t>
      </w:r>
      <w:r w:rsidR="00E925EC" w:rsidRPr="00082B02">
        <w:rPr>
          <w:rFonts w:cstheme="minorHAnsi"/>
        </w:rPr>
        <w:t xml:space="preserve"> to Germany. </w:t>
      </w:r>
      <w:r w:rsidR="0002057A" w:rsidRPr="00082B02">
        <w:rPr>
          <w:rFonts w:cstheme="minorHAnsi"/>
        </w:rPr>
        <w:t xml:space="preserve">My fear reaction told me that my faith in God did not include </w:t>
      </w:r>
      <w:r w:rsidR="00AF1C0B" w:rsidRPr="00082B02">
        <w:rPr>
          <w:rFonts w:cstheme="minorHAnsi"/>
        </w:rPr>
        <w:t>taking</w:t>
      </w:r>
      <w:r w:rsidR="007B0BF2" w:rsidRPr="00082B02">
        <w:rPr>
          <w:rFonts w:cstheme="minorHAnsi"/>
        </w:rPr>
        <w:t xml:space="preserve"> my babies </w:t>
      </w:r>
      <w:r w:rsidR="00AF1C0B" w:rsidRPr="00082B02">
        <w:rPr>
          <w:rFonts w:cstheme="minorHAnsi"/>
        </w:rPr>
        <w:t xml:space="preserve">to live in </w:t>
      </w:r>
      <w:r w:rsidR="0002057A" w:rsidRPr="00082B02">
        <w:rPr>
          <w:rFonts w:cstheme="minorHAnsi"/>
        </w:rPr>
        <w:t>foreign countries</w:t>
      </w:r>
      <w:r w:rsidR="00E925EC" w:rsidRPr="00082B02">
        <w:rPr>
          <w:rFonts w:cstheme="minorHAnsi"/>
        </w:rPr>
        <w:t xml:space="preserve">. </w:t>
      </w:r>
      <w:r w:rsidR="0002057A" w:rsidRPr="00082B02">
        <w:rPr>
          <w:rFonts w:cstheme="minorHAnsi"/>
        </w:rPr>
        <w:t>I remember crying and telling my hu</w:t>
      </w:r>
      <w:r w:rsidR="00E623DC" w:rsidRPr="00082B02">
        <w:rPr>
          <w:rFonts w:cstheme="minorHAnsi"/>
        </w:rPr>
        <w:t xml:space="preserve">sband that I was afraid to go. </w:t>
      </w:r>
      <w:r w:rsidR="003A2523" w:rsidRPr="00082B02">
        <w:rPr>
          <w:rFonts w:cstheme="minorHAnsi"/>
        </w:rPr>
        <w:t>He kindly</w:t>
      </w:r>
      <w:r w:rsidR="0002057A" w:rsidRPr="00082B02">
        <w:rPr>
          <w:rFonts w:cstheme="minorHAnsi"/>
        </w:rPr>
        <w:t xml:space="preserve"> reminded me </w:t>
      </w:r>
      <w:r w:rsidR="00E925EC" w:rsidRPr="00082B02">
        <w:rPr>
          <w:rFonts w:cstheme="minorHAnsi"/>
        </w:rPr>
        <w:t>that God lives in Germany, too.</w:t>
      </w:r>
      <w:r w:rsidR="0002057A" w:rsidRPr="00082B02">
        <w:rPr>
          <w:rFonts w:cstheme="minorHAnsi"/>
        </w:rPr>
        <w:t xml:space="preserve"> I </w:t>
      </w:r>
      <w:r w:rsidR="0002057A" w:rsidRPr="00082B02">
        <w:rPr>
          <w:rFonts w:cstheme="minorHAnsi"/>
        </w:rPr>
        <w:lastRenderedPageBreak/>
        <w:t xml:space="preserve">realized that I wasn’t going to Germany </w:t>
      </w:r>
      <w:r w:rsidR="00E925EC" w:rsidRPr="00082B02">
        <w:rPr>
          <w:rFonts w:cstheme="minorHAnsi"/>
        </w:rPr>
        <w:t xml:space="preserve">as much as I was going to God. </w:t>
      </w:r>
      <w:r w:rsidR="00AF1C0B" w:rsidRPr="00082B02">
        <w:rPr>
          <w:rFonts w:cstheme="minorHAnsi"/>
        </w:rPr>
        <w:t xml:space="preserve">Whenever </w:t>
      </w:r>
      <w:r w:rsidR="0002057A" w:rsidRPr="00082B02">
        <w:rPr>
          <w:rFonts w:cstheme="minorHAnsi"/>
        </w:rPr>
        <w:t>we are stretched</w:t>
      </w:r>
      <w:r w:rsidR="00AF1C0B" w:rsidRPr="00082B02">
        <w:rPr>
          <w:rFonts w:cstheme="minorHAnsi"/>
        </w:rPr>
        <w:t xml:space="preserve"> </w:t>
      </w:r>
      <w:r w:rsidR="008D2A87" w:rsidRPr="00082B02">
        <w:rPr>
          <w:rFonts w:cstheme="minorHAnsi"/>
        </w:rPr>
        <w:t>by</w:t>
      </w:r>
      <w:r w:rsidR="00AF1C0B" w:rsidRPr="00082B02">
        <w:rPr>
          <w:rFonts w:cstheme="minorHAnsi"/>
        </w:rPr>
        <w:t xml:space="preserve"> a new challenge</w:t>
      </w:r>
      <w:r w:rsidR="007B0BF2" w:rsidRPr="00082B02">
        <w:rPr>
          <w:rFonts w:cstheme="minorHAnsi"/>
        </w:rPr>
        <w:t>,</w:t>
      </w:r>
      <w:r w:rsidR="0002057A" w:rsidRPr="00082B02">
        <w:rPr>
          <w:rFonts w:cstheme="minorHAnsi"/>
        </w:rPr>
        <w:t xml:space="preserve"> we are going to Go</w:t>
      </w:r>
      <w:r w:rsidR="00AE039B" w:rsidRPr="00082B02">
        <w:rPr>
          <w:rFonts w:cstheme="minorHAnsi"/>
        </w:rPr>
        <w:t>d</w:t>
      </w:r>
      <w:r w:rsidR="00E319B3" w:rsidRPr="00082B02">
        <w:rPr>
          <w:rFonts w:cstheme="minorHAnsi"/>
        </w:rPr>
        <w:t xml:space="preserve">. </w:t>
      </w:r>
      <w:r w:rsidR="005B122B" w:rsidRPr="00082B02">
        <w:rPr>
          <w:rFonts w:cstheme="minorHAnsi"/>
        </w:rPr>
        <w:t xml:space="preserve">When we courageously choose </w:t>
      </w:r>
      <w:r w:rsidR="00E319B3" w:rsidRPr="00082B02">
        <w:rPr>
          <w:rFonts w:cstheme="minorHAnsi"/>
        </w:rPr>
        <w:t xml:space="preserve">to go forward, </w:t>
      </w:r>
      <w:r w:rsidR="00AE039B" w:rsidRPr="00082B02">
        <w:rPr>
          <w:rFonts w:cstheme="minorHAnsi"/>
        </w:rPr>
        <w:t xml:space="preserve">we </w:t>
      </w:r>
      <w:r w:rsidR="00E319B3" w:rsidRPr="00082B02">
        <w:rPr>
          <w:rFonts w:cstheme="minorHAnsi"/>
        </w:rPr>
        <w:t xml:space="preserve">experience </w:t>
      </w:r>
      <w:r w:rsidR="00AE039B" w:rsidRPr="00082B02">
        <w:rPr>
          <w:rFonts w:cstheme="minorHAnsi"/>
        </w:rPr>
        <w:t>a</w:t>
      </w:r>
      <w:r w:rsidR="0002057A" w:rsidRPr="00082B02">
        <w:rPr>
          <w:rFonts w:cstheme="minorHAnsi"/>
        </w:rPr>
        <w:t xml:space="preserve"> </w:t>
      </w:r>
      <w:r w:rsidR="005B2A81" w:rsidRPr="00082B02">
        <w:rPr>
          <w:rFonts w:cstheme="minorHAnsi"/>
        </w:rPr>
        <w:t>sensitive apprehension</w:t>
      </w:r>
      <w:r w:rsidR="007B0BF2" w:rsidRPr="00082B02">
        <w:rPr>
          <w:rFonts w:cstheme="minorHAnsi"/>
        </w:rPr>
        <w:t>, which</w:t>
      </w:r>
      <w:r w:rsidR="003A2523" w:rsidRPr="00082B02">
        <w:rPr>
          <w:rFonts w:cstheme="minorHAnsi"/>
        </w:rPr>
        <w:t xml:space="preserve"> </w:t>
      </w:r>
      <w:r w:rsidR="005B122B" w:rsidRPr="00082B02">
        <w:rPr>
          <w:rFonts w:cstheme="minorHAnsi"/>
        </w:rPr>
        <w:t xml:space="preserve">strengthens and sharpens our ability to trust Him. </w:t>
      </w:r>
      <w:r w:rsidR="00EA416D" w:rsidRPr="00082B02">
        <w:rPr>
          <w:rFonts w:cstheme="minorHAnsi"/>
        </w:rPr>
        <w:t xml:space="preserve">Healthy and realistic </w:t>
      </w:r>
      <w:r w:rsidR="008D121F" w:rsidRPr="00082B02">
        <w:rPr>
          <w:rFonts w:cstheme="minorHAnsi"/>
        </w:rPr>
        <w:t>apprehension</w:t>
      </w:r>
      <w:r w:rsidR="005B122B" w:rsidRPr="00082B02">
        <w:rPr>
          <w:rFonts w:cstheme="minorHAnsi"/>
        </w:rPr>
        <w:t xml:space="preserve"> break</w:t>
      </w:r>
      <w:r w:rsidR="006F4789" w:rsidRPr="00082B02">
        <w:rPr>
          <w:rFonts w:cstheme="minorHAnsi"/>
        </w:rPr>
        <w:t>s</w:t>
      </w:r>
      <w:r w:rsidR="005B122B" w:rsidRPr="00082B02">
        <w:rPr>
          <w:rFonts w:cstheme="minorHAnsi"/>
        </w:rPr>
        <w:t xml:space="preserve"> down our resistance </w:t>
      </w:r>
      <w:r w:rsidR="008D121F" w:rsidRPr="00082B02">
        <w:rPr>
          <w:rFonts w:cstheme="minorHAnsi"/>
        </w:rPr>
        <w:t xml:space="preserve">to change </w:t>
      </w:r>
      <w:r w:rsidR="005B122B" w:rsidRPr="00082B02">
        <w:rPr>
          <w:rFonts w:cstheme="minorHAnsi"/>
        </w:rPr>
        <w:t>and make</w:t>
      </w:r>
      <w:r w:rsidR="006F4789" w:rsidRPr="00082B02">
        <w:rPr>
          <w:rFonts w:cstheme="minorHAnsi"/>
        </w:rPr>
        <w:t>s</w:t>
      </w:r>
      <w:r w:rsidR="005B122B" w:rsidRPr="00082B02">
        <w:rPr>
          <w:rFonts w:cstheme="minorHAnsi"/>
        </w:rPr>
        <w:t xml:space="preserve"> us </w:t>
      </w:r>
      <w:r w:rsidR="003A2523" w:rsidRPr="00082B02">
        <w:rPr>
          <w:rFonts w:cstheme="minorHAnsi"/>
        </w:rPr>
        <w:t>more open to</w:t>
      </w:r>
      <w:r w:rsidR="00AE039B" w:rsidRPr="00082B02">
        <w:rPr>
          <w:rFonts w:cstheme="minorHAnsi"/>
        </w:rPr>
        <w:t xml:space="preserve"> listening and looking for </w:t>
      </w:r>
      <w:r w:rsidR="00F52002" w:rsidRPr="00082B02">
        <w:rPr>
          <w:rFonts w:cstheme="minorHAnsi"/>
        </w:rPr>
        <w:t>God’s</w:t>
      </w:r>
      <w:r w:rsidR="008D121F" w:rsidRPr="00082B02">
        <w:rPr>
          <w:rFonts w:cstheme="minorHAnsi"/>
        </w:rPr>
        <w:t xml:space="preserve"> </w:t>
      </w:r>
      <w:r w:rsidR="00AE039B" w:rsidRPr="00082B02">
        <w:rPr>
          <w:rFonts w:cstheme="minorHAnsi"/>
        </w:rPr>
        <w:t>guidance.</w:t>
      </w:r>
      <w:r w:rsidR="00E623DC" w:rsidRPr="00082B02">
        <w:rPr>
          <w:rFonts w:cstheme="minorHAnsi"/>
        </w:rPr>
        <w:t xml:space="preserve"> </w:t>
      </w:r>
      <w:r w:rsidR="0002057A" w:rsidRPr="00082B02">
        <w:rPr>
          <w:rFonts w:cstheme="minorHAnsi"/>
        </w:rPr>
        <w:t>Be thankful for your f</w:t>
      </w:r>
      <w:r w:rsidR="003A2523" w:rsidRPr="00082B02">
        <w:rPr>
          <w:rFonts w:cstheme="minorHAnsi"/>
        </w:rPr>
        <w:t>ear.</w:t>
      </w:r>
    </w:p>
    <w:p w14:paraId="78DA6D7C" w14:textId="77777777" w:rsidR="00AE039B" w:rsidRPr="00082B02" w:rsidRDefault="00AE039B" w:rsidP="001E554A">
      <w:pPr>
        <w:spacing w:after="0" w:line="240" w:lineRule="auto"/>
        <w:jc w:val="both"/>
        <w:rPr>
          <w:rFonts w:cstheme="minorHAnsi"/>
        </w:rPr>
      </w:pPr>
    </w:p>
    <w:p w14:paraId="6EA7203C" w14:textId="07300CC3" w:rsidR="0002057A" w:rsidRPr="00082B02" w:rsidRDefault="0002057A" w:rsidP="001E554A">
      <w:pPr>
        <w:spacing w:after="0" w:line="240" w:lineRule="auto"/>
        <w:jc w:val="both"/>
        <w:rPr>
          <w:rFonts w:cstheme="minorHAnsi"/>
        </w:rPr>
      </w:pPr>
      <w:r w:rsidRPr="00082B02">
        <w:rPr>
          <w:rFonts w:cstheme="minorHAnsi"/>
        </w:rPr>
        <w:t>Coura</w:t>
      </w:r>
      <w:r w:rsidR="00E925EC" w:rsidRPr="00082B02">
        <w:rPr>
          <w:rFonts w:cstheme="minorHAnsi"/>
        </w:rPr>
        <w:t xml:space="preserve">ge is not the absence of fear. </w:t>
      </w:r>
      <w:r w:rsidR="006141CF" w:rsidRPr="00082B02">
        <w:rPr>
          <w:rFonts w:cstheme="minorHAnsi"/>
        </w:rPr>
        <w:t xml:space="preserve">It is deciding that something is more important than your fear. </w:t>
      </w:r>
      <w:r w:rsidRPr="00082B02">
        <w:rPr>
          <w:rFonts w:cstheme="minorHAnsi"/>
        </w:rPr>
        <w:t xml:space="preserve">It is </w:t>
      </w:r>
      <w:r w:rsidR="007869F3" w:rsidRPr="00082B02">
        <w:rPr>
          <w:rFonts w:cstheme="minorHAnsi"/>
        </w:rPr>
        <w:t>choosing to act</w:t>
      </w:r>
      <w:r w:rsidRPr="00082B02">
        <w:rPr>
          <w:rFonts w:cstheme="minorHAnsi"/>
        </w:rPr>
        <w:t xml:space="preserve"> in an oriented </w:t>
      </w:r>
      <w:r w:rsidR="00F73C8F" w:rsidRPr="00082B02">
        <w:rPr>
          <w:rFonts w:cstheme="minorHAnsi"/>
        </w:rPr>
        <w:t xml:space="preserve">manner </w:t>
      </w:r>
      <w:r w:rsidRPr="00082B02">
        <w:rPr>
          <w:rFonts w:cstheme="minorHAnsi"/>
        </w:rPr>
        <w:t xml:space="preserve">when fear is </w:t>
      </w:r>
      <w:r w:rsidR="00E925EC" w:rsidRPr="00082B02">
        <w:rPr>
          <w:rFonts w:cstheme="minorHAnsi"/>
        </w:rPr>
        <w:t xml:space="preserve">goading you to </w:t>
      </w:r>
      <w:r w:rsidR="007869F3" w:rsidRPr="00082B02">
        <w:rPr>
          <w:rFonts w:cstheme="minorHAnsi"/>
        </w:rPr>
        <w:t>return to</w:t>
      </w:r>
      <w:r w:rsidR="00AE039B" w:rsidRPr="00082B02">
        <w:rPr>
          <w:rFonts w:cstheme="minorHAnsi"/>
        </w:rPr>
        <w:t xml:space="preserve"> </w:t>
      </w:r>
      <w:r w:rsidR="00824B7A" w:rsidRPr="00082B02">
        <w:rPr>
          <w:rFonts w:cstheme="minorHAnsi"/>
        </w:rPr>
        <w:t xml:space="preserve">habitual </w:t>
      </w:r>
      <w:r w:rsidR="00C41095" w:rsidRPr="00082B02">
        <w:rPr>
          <w:rFonts w:cstheme="minorHAnsi"/>
        </w:rPr>
        <w:t xml:space="preserve">and misoriented </w:t>
      </w:r>
      <w:r w:rsidR="00824B7A" w:rsidRPr="00082B02">
        <w:rPr>
          <w:rFonts w:cstheme="minorHAnsi"/>
        </w:rPr>
        <w:t>ways of relieving anxiety</w:t>
      </w:r>
      <w:bookmarkStart w:id="3" w:name="_Hlk496970462"/>
      <w:r w:rsidR="007869F3" w:rsidRPr="00082B02">
        <w:rPr>
          <w:rFonts w:cstheme="minorHAnsi"/>
        </w:rPr>
        <w:t xml:space="preserve">. Think of it this way: </w:t>
      </w:r>
      <w:r w:rsidR="002676AE" w:rsidRPr="00082B02">
        <w:rPr>
          <w:rFonts w:cstheme="minorHAnsi"/>
        </w:rPr>
        <w:t xml:space="preserve">every </w:t>
      </w:r>
      <w:r w:rsidR="00FC41F5" w:rsidRPr="00082B02">
        <w:rPr>
          <w:rFonts w:cstheme="minorHAnsi"/>
        </w:rPr>
        <w:t>real virtue is developed in the face of fear</w:t>
      </w:r>
      <w:r w:rsidR="00BF3641" w:rsidRPr="00082B02">
        <w:rPr>
          <w:rFonts w:cstheme="minorHAnsi"/>
        </w:rPr>
        <w:t>,</w:t>
      </w:r>
      <w:r w:rsidR="00FC41F5" w:rsidRPr="00082B02">
        <w:rPr>
          <w:rFonts w:cstheme="minorHAnsi"/>
        </w:rPr>
        <w:t xml:space="preserve"> courage is the soil in which every virtue is planted</w:t>
      </w:r>
      <w:r w:rsidR="00BF3641" w:rsidRPr="00082B02">
        <w:rPr>
          <w:rFonts w:cstheme="minorHAnsi"/>
        </w:rPr>
        <w:t>,</w:t>
      </w:r>
      <w:r w:rsidR="00FC41F5" w:rsidRPr="00082B02">
        <w:rPr>
          <w:rFonts w:cstheme="minorHAnsi"/>
        </w:rPr>
        <w:t xml:space="preserve"> and endurance gives every virtue time to grow.</w:t>
      </w:r>
      <w:bookmarkEnd w:id="3"/>
    </w:p>
    <w:p w14:paraId="23698145" w14:textId="77777777" w:rsidR="00F52002" w:rsidRPr="00082B02" w:rsidRDefault="00F52002" w:rsidP="001E554A">
      <w:pPr>
        <w:spacing w:after="0" w:line="240" w:lineRule="auto"/>
        <w:jc w:val="both"/>
        <w:rPr>
          <w:rFonts w:cstheme="minorHAnsi"/>
        </w:rPr>
      </w:pPr>
    </w:p>
    <w:p w14:paraId="588DC3A5" w14:textId="394E87BD" w:rsidR="00AE039B" w:rsidRPr="00082B02" w:rsidRDefault="00F0328B" w:rsidP="001E554A">
      <w:pPr>
        <w:spacing w:after="0" w:line="240" w:lineRule="auto"/>
        <w:jc w:val="both"/>
        <w:rPr>
          <w:rFonts w:cstheme="minorHAnsi"/>
        </w:rPr>
      </w:pPr>
      <w:r w:rsidRPr="00082B02">
        <w:rPr>
          <w:rFonts w:cstheme="minorHAnsi"/>
        </w:rPr>
        <w:t>Use</w:t>
      </w:r>
      <w:r w:rsidR="0002057A" w:rsidRPr="00082B02">
        <w:rPr>
          <w:rFonts w:cstheme="minorHAnsi"/>
        </w:rPr>
        <w:t xml:space="preserve"> your tools and ask God to help you calm your fear</w:t>
      </w:r>
      <w:r w:rsidR="00CB2D4A" w:rsidRPr="00082B02">
        <w:rPr>
          <w:rFonts w:cstheme="minorHAnsi"/>
        </w:rPr>
        <w:t xml:space="preserve">. </w:t>
      </w:r>
      <w:r w:rsidRPr="00082B02">
        <w:rPr>
          <w:rFonts w:cstheme="minorHAnsi"/>
        </w:rPr>
        <w:t>With</w:t>
      </w:r>
      <w:r w:rsidR="0002057A" w:rsidRPr="00082B02">
        <w:rPr>
          <w:rFonts w:cstheme="minorHAnsi"/>
        </w:rPr>
        <w:t xml:space="preserve"> great courage</w:t>
      </w:r>
      <w:r w:rsidR="000E576B" w:rsidRPr="00082B02">
        <w:rPr>
          <w:rFonts w:cstheme="minorHAnsi"/>
        </w:rPr>
        <w:t>,</w:t>
      </w:r>
      <w:r w:rsidR="0002057A" w:rsidRPr="00082B02">
        <w:rPr>
          <w:rFonts w:cstheme="minorHAnsi"/>
        </w:rPr>
        <w:t xml:space="preserve"> tell Him that </w:t>
      </w:r>
      <w:r w:rsidRPr="00082B02">
        <w:rPr>
          <w:rFonts w:cstheme="minorHAnsi"/>
        </w:rPr>
        <w:t xml:space="preserve">in this moment </w:t>
      </w:r>
      <w:r w:rsidR="0002057A" w:rsidRPr="00082B02">
        <w:rPr>
          <w:rFonts w:cstheme="minorHAnsi"/>
        </w:rPr>
        <w:t xml:space="preserve">you are willing to lose your life </w:t>
      </w:r>
      <w:r w:rsidR="008D121F" w:rsidRPr="00082B02">
        <w:rPr>
          <w:rFonts w:cstheme="minorHAnsi"/>
        </w:rPr>
        <w:t xml:space="preserve">and </w:t>
      </w:r>
      <w:r w:rsidR="0002057A" w:rsidRPr="00082B02">
        <w:rPr>
          <w:rFonts w:cstheme="minorHAnsi"/>
        </w:rPr>
        <w:t xml:space="preserve">take up your challenge to act as skillfully and </w:t>
      </w:r>
      <w:r w:rsidRPr="00082B02">
        <w:rPr>
          <w:rFonts w:cstheme="minorHAnsi"/>
        </w:rPr>
        <w:t xml:space="preserve">as </w:t>
      </w:r>
      <w:r w:rsidR="0002057A" w:rsidRPr="00082B02">
        <w:rPr>
          <w:rFonts w:cstheme="minorHAnsi"/>
        </w:rPr>
        <w:t>wisely as you know how</w:t>
      </w:r>
      <w:r w:rsidR="00260ECD" w:rsidRPr="00082B02">
        <w:rPr>
          <w:rFonts w:cstheme="minorHAnsi"/>
        </w:rPr>
        <w:t xml:space="preserve">. Tell </w:t>
      </w:r>
      <w:r w:rsidR="006229FC" w:rsidRPr="00082B02">
        <w:rPr>
          <w:rFonts w:cstheme="minorHAnsi"/>
        </w:rPr>
        <w:t>H</w:t>
      </w:r>
      <w:r w:rsidR="00260ECD" w:rsidRPr="00082B02">
        <w:rPr>
          <w:rFonts w:cstheme="minorHAnsi"/>
        </w:rPr>
        <w:t xml:space="preserve">im </w:t>
      </w:r>
      <w:r w:rsidR="00264899" w:rsidRPr="00082B02">
        <w:rPr>
          <w:rFonts w:cstheme="minorHAnsi"/>
        </w:rPr>
        <w:t>you</w:t>
      </w:r>
      <w:r w:rsidR="008D121F" w:rsidRPr="00082B02">
        <w:rPr>
          <w:rFonts w:cstheme="minorHAnsi"/>
        </w:rPr>
        <w:t xml:space="preserve"> are </w:t>
      </w:r>
      <w:r w:rsidRPr="00082B02">
        <w:rPr>
          <w:rFonts w:cstheme="minorHAnsi"/>
        </w:rPr>
        <w:t>willing to</w:t>
      </w:r>
      <w:r w:rsidR="00CB2D4A" w:rsidRPr="00082B02">
        <w:rPr>
          <w:rFonts w:cstheme="minorHAnsi"/>
        </w:rPr>
        <w:t xml:space="preserve"> </w:t>
      </w:r>
      <w:r w:rsidR="0002057A" w:rsidRPr="00082B02">
        <w:rPr>
          <w:rFonts w:cstheme="minorHAnsi"/>
        </w:rPr>
        <w:t xml:space="preserve">let </w:t>
      </w:r>
      <w:r w:rsidR="00AE039B" w:rsidRPr="00082B02">
        <w:rPr>
          <w:rFonts w:cstheme="minorHAnsi"/>
        </w:rPr>
        <w:t>go of controlling the outcome</w:t>
      </w:r>
      <w:r w:rsidR="006229FC" w:rsidRPr="00082B02">
        <w:rPr>
          <w:rFonts w:cstheme="minorHAnsi"/>
        </w:rPr>
        <w:t xml:space="preserve">. Then, with endurance, </w:t>
      </w:r>
      <w:r w:rsidRPr="00082B02">
        <w:rPr>
          <w:rFonts w:cstheme="minorHAnsi"/>
        </w:rPr>
        <w:t>stand</w:t>
      </w:r>
      <w:r w:rsidR="00AE039B" w:rsidRPr="00082B02">
        <w:rPr>
          <w:rFonts w:cstheme="minorHAnsi"/>
        </w:rPr>
        <w:t xml:space="preserve"> in reality</w:t>
      </w:r>
      <w:r w:rsidR="00B03693" w:rsidRPr="00082B02">
        <w:rPr>
          <w:rFonts w:cstheme="minorHAnsi"/>
        </w:rPr>
        <w:t xml:space="preserve"> and see what God</w:t>
      </w:r>
      <w:r w:rsidR="0002057A" w:rsidRPr="00082B02">
        <w:rPr>
          <w:rFonts w:cstheme="minorHAnsi"/>
        </w:rPr>
        <w:t xml:space="preserve"> does. </w:t>
      </w:r>
    </w:p>
    <w:p w14:paraId="51976CCE" w14:textId="06451D12" w:rsidR="0002057A" w:rsidRPr="00082B02" w:rsidRDefault="0002057A" w:rsidP="001E554A">
      <w:pPr>
        <w:spacing w:after="0" w:line="240" w:lineRule="auto"/>
        <w:jc w:val="both"/>
        <w:rPr>
          <w:rFonts w:cstheme="minorHAnsi"/>
        </w:rPr>
      </w:pPr>
    </w:p>
    <w:p w14:paraId="3935E8D6" w14:textId="4EF82208" w:rsidR="0002057A" w:rsidRPr="00082B02" w:rsidRDefault="0002057A" w:rsidP="001E554A">
      <w:pPr>
        <w:spacing w:after="0" w:line="240" w:lineRule="auto"/>
        <w:jc w:val="both"/>
        <w:rPr>
          <w:rFonts w:cstheme="minorHAnsi"/>
        </w:rPr>
      </w:pPr>
      <w:r w:rsidRPr="00082B02">
        <w:rPr>
          <w:rFonts w:cstheme="minorHAnsi"/>
        </w:rPr>
        <w:t xml:space="preserve">You cannot seek and save your True Self </w:t>
      </w:r>
      <w:r w:rsidR="00CB2D4A" w:rsidRPr="00082B02">
        <w:rPr>
          <w:rFonts w:cstheme="minorHAnsi"/>
        </w:rPr>
        <w:t>if</w:t>
      </w:r>
      <w:r w:rsidR="00E925EC" w:rsidRPr="00082B02">
        <w:rPr>
          <w:rFonts w:cstheme="minorHAnsi"/>
        </w:rPr>
        <w:t xml:space="preserve"> </w:t>
      </w:r>
      <w:r w:rsidR="00CB2D4A" w:rsidRPr="00082B02">
        <w:rPr>
          <w:rFonts w:cstheme="minorHAnsi"/>
        </w:rPr>
        <w:t xml:space="preserve">you continue to choose </w:t>
      </w:r>
      <w:r w:rsidR="00E925EC" w:rsidRPr="00082B02">
        <w:rPr>
          <w:rFonts w:cstheme="minorHAnsi"/>
        </w:rPr>
        <w:t xml:space="preserve">misorientation. </w:t>
      </w:r>
      <w:r w:rsidR="00CB2D4A" w:rsidRPr="00082B02">
        <w:rPr>
          <w:rFonts w:cstheme="minorHAnsi"/>
        </w:rPr>
        <w:t>All misorientation is the work of the Idol Self</w:t>
      </w:r>
      <w:r w:rsidR="00E925EC" w:rsidRPr="00082B02">
        <w:rPr>
          <w:rFonts w:cstheme="minorHAnsi"/>
        </w:rPr>
        <w:t xml:space="preserve">. </w:t>
      </w:r>
      <w:r w:rsidR="00A61F04" w:rsidRPr="00082B02">
        <w:rPr>
          <w:rFonts w:cstheme="minorHAnsi"/>
        </w:rPr>
        <w:t>Your</w:t>
      </w:r>
      <w:r w:rsidRPr="00082B02">
        <w:rPr>
          <w:rFonts w:cstheme="minorHAnsi"/>
        </w:rPr>
        <w:t xml:space="preserve"> Idol likes to </w:t>
      </w:r>
      <w:r w:rsidR="00F80D5E" w:rsidRPr="00082B02">
        <w:rPr>
          <w:rFonts w:cstheme="minorHAnsi"/>
        </w:rPr>
        <w:t xml:space="preserve">say, </w:t>
      </w:r>
      <w:r w:rsidR="00CB2D4A" w:rsidRPr="00082B02">
        <w:rPr>
          <w:rFonts w:cstheme="minorHAnsi"/>
        </w:rPr>
        <w:t>“</w:t>
      </w:r>
      <w:r w:rsidR="00F80D5E" w:rsidRPr="00082B02">
        <w:rPr>
          <w:rFonts w:cstheme="minorHAnsi"/>
        </w:rPr>
        <w:t>I did it my way,</w:t>
      </w:r>
      <w:r w:rsidR="00CB2D4A" w:rsidRPr="00082B02">
        <w:rPr>
          <w:rFonts w:cstheme="minorHAnsi"/>
        </w:rPr>
        <w:t>”</w:t>
      </w:r>
      <w:r w:rsidR="00F80D5E" w:rsidRPr="00082B02">
        <w:rPr>
          <w:rFonts w:cstheme="minorHAnsi"/>
        </w:rPr>
        <w:t xml:space="preserve"> but </w:t>
      </w:r>
      <w:r w:rsidRPr="00082B02">
        <w:rPr>
          <w:rFonts w:cstheme="minorHAnsi"/>
        </w:rPr>
        <w:t xml:space="preserve">actually </w:t>
      </w:r>
      <w:r w:rsidR="006141CF" w:rsidRPr="00082B02">
        <w:rPr>
          <w:rFonts w:cstheme="minorHAnsi"/>
          <w:i/>
        </w:rPr>
        <w:t>doing it my</w:t>
      </w:r>
      <w:r w:rsidR="00E33CDA" w:rsidRPr="00082B02">
        <w:rPr>
          <w:rFonts w:cstheme="minorHAnsi"/>
          <w:i/>
        </w:rPr>
        <w:t xml:space="preserve"> way</w:t>
      </w:r>
      <w:r w:rsidR="003A2523" w:rsidRPr="00082B02">
        <w:rPr>
          <w:rFonts w:cstheme="minorHAnsi"/>
          <w:i/>
        </w:rPr>
        <w:t xml:space="preserve"> </w:t>
      </w:r>
      <w:r w:rsidRPr="00082B02">
        <w:rPr>
          <w:rFonts w:cstheme="minorHAnsi"/>
        </w:rPr>
        <w:t xml:space="preserve">only means that </w:t>
      </w:r>
      <w:r w:rsidR="00A61F04" w:rsidRPr="00082B02">
        <w:rPr>
          <w:rFonts w:cstheme="minorHAnsi"/>
        </w:rPr>
        <w:t xml:space="preserve">you </w:t>
      </w:r>
      <w:r w:rsidRPr="00082B02">
        <w:rPr>
          <w:rFonts w:cstheme="minorHAnsi"/>
        </w:rPr>
        <w:t>r</w:t>
      </w:r>
      <w:r w:rsidR="00F80D5E" w:rsidRPr="00082B02">
        <w:rPr>
          <w:rFonts w:cstheme="minorHAnsi"/>
        </w:rPr>
        <w:t>eacted to the fear of d</w:t>
      </w:r>
      <w:r w:rsidR="0017173A" w:rsidRPr="00082B02">
        <w:rPr>
          <w:rFonts w:cstheme="minorHAnsi"/>
        </w:rPr>
        <w:t xml:space="preserve">eath </w:t>
      </w:r>
      <w:r w:rsidR="00BF3641" w:rsidRPr="00082B02">
        <w:rPr>
          <w:rFonts w:cstheme="minorHAnsi"/>
        </w:rPr>
        <w:t>with</w:t>
      </w:r>
      <w:r w:rsidR="0017173A" w:rsidRPr="00082B02">
        <w:rPr>
          <w:rFonts w:cstheme="minorHAnsi"/>
        </w:rPr>
        <w:t xml:space="preserve"> </w:t>
      </w:r>
      <w:r w:rsidR="00A61F04" w:rsidRPr="00082B02">
        <w:rPr>
          <w:rFonts w:cstheme="minorHAnsi"/>
        </w:rPr>
        <w:t>your</w:t>
      </w:r>
      <w:r w:rsidRPr="00082B02">
        <w:rPr>
          <w:rFonts w:cstheme="minorHAnsi"/>
        </w:rPr>
        <w:t xml:space="preserve"> habitual </w:t>
      </w:r>
      <w:r w:rsidR="00BF3641" w:rsidRPr="00082B02">
        <w:rPr>
          <w:rFonts w:cstheme="minorHAnsi"/>
        </w:rPr>
        <w:t>patterns</w:t>
      </w:r>
      <w:r w:rsidR="00CB2D4A" w:rsidRPr="00082B02">
        <w:rPr>
          <w:rFonts w:cstheme="minorHAnsi"/>
        </w:rPr>
        <w:t xml:space="preserve">—that is, </w:t>
      </w:r>
      <w:r w:rsidR="00A61F04" w:rsidRPr="00082B02">
        <w:rPr>
          <w:rFonts w:cstheme="minorHAnsi"/>
        </w:rPr>
        <w:t xml:space="preserve">you </w:t>
      </w:r>
      <w:r w:rsidRPr="00082B02">
        <w:rPr>
          <w:rFonts w:cstheme="minorHAnsi"/>
        </w:rPr>
        <w:t xml:space="preserve">asserted </w:t>
      </w:r>
      <w:r w:rsidR="00A61F04" w:rsidRPr="00082B02">
        <w:rPr>
          <w:rFonts w:cstheme="minorHAnsi"/>
        </w:rPr>
        <w:t>your</w:t>
      </w:r>
      <w:r w:rsidRPr="00082B02">
        <w:rPr>
          <w:rFonts w:cstheme="minorHAnsi"/>
        </w:rPr>
        <w:t xml:space="preserve"> </w:t>
      </w:r>
      <w:r w:rsidR="00F80D5E" w:rsidRPr="00082B02">
        <w:rPr>
          <w:rFonts w:cstheme="minorHAnsi"/>
        </w:rPr>
        <w:t>cl</w:t>
      </w:r>
      <w:r w:rsidRPr="00082B02">
        <w:rPr>
          <w:rFonts w:cstheme="minorHAnsi"/>
        </w:rPr>
        <w:t xml:space="preserve">aims, met the demands of </w:t>
      </w:r>
      <w:r w:rsidR="00A61F04" w:rsidRPr="00082B02">
        <w:rPr>
          <w:rFonts w:cstheme="minorHAnsi"/>
        </w:rPr>
        <w:t>your</w:t>
      </w:r>
      <w:r w:rsidR="005B2A81" w:rsidRPr="00082B02">
        <w:rPr>
          <w:rFonts w:cstheme="minorHAnsi"/>
        </w:rPr>
        <w:t xml:space="preserve"> shoulds</w:t>
      </w:r>
      <w:r w:rsidRPr="00082B02">
        <w:rPr>
          <w:rFonts w:cstheme="minorHAnsi"/>
        </w:rPr>
        <w:t>, an</w:t>
      </w:r>
      <w:r w:rsidR="00E925EC" w:rsidRPr="00082B02">
        <w:rPr>
          <w:rFonts w:cstheme="minorHAnsi"/>
        </w:rPr>
        <w:t xml:space="preserve">d maintained </w:t>
      </w:r>
      <w:r w:rsidR="00A61F04" w:rsidRPr="00082B02">
        <w:rPr>
          <w:rFonts w:cstheme="minorHAnsi"/>
        </w:rPr>
        <w:t>your</w:t>
      </w:r>
      <w:r w:rsidR="00C262C0" w:rsidRPr="00082B02">
        <w:rPr>
          <w:rFonts w:cstheme="minorHAnsi"/>
        </w:rPr>
        <w:t xml:space="preserve"> pride s</w:t>
      </w:r>
      <w:r w:rsidR="00E925EC" w:rsidRPr="00082B02">
        <w:rPr>
          <w:rFonts w:cstheme="minorHAnsi"/>
        </w:rPr>
        <w:t xml:space="preserve">ystem. </w:t>
      </w:r>
      <w:r w:rsidRPr="00082B02">
        <w:rPr>
          <w:rFonts w:cstheme="minorHAnsi"/>
          <w:i/>
        </w:rPr>
        <w:t>My w</w:t>
      </w:r>
      <w:r w:rsidR="00CC7BB6" w:rsidRPr="00082B02">
        <w:rPr>
          <w:rFonts w:cstheme="minorHAnsi"/>
          <w:i/>
        </w:rPr>
        <w:t>ay</w:t>
      </w:r>
      <w:r w:rsidR="003A2523" w:rsidRPr="00082B02">
        <w:rPr>
          <w:rFonts w:cstheme="minorHAnsi"/>
        </w:rPr>
        <w:t xml:space="preserve"> is no</w:t>
      </w:r>
      <w:r w:rsidR="00E925EC" w:rsidRPr="00082B02">
        <w:rPr>
          <w:rFonts w:cstheme="minorHAnsi"/>
        </w:rPr>
        <w:t xml:space="preserve"> way at all. </w:t>
      </w:r>
      <w:r w:rsidR="00E33CDA" w:rsidRPr="00082B02">
        <w:rPr>
          <w:rFonts w:cstheme="minorHAnsi"/>
        </w:rPr>
        <w:t>It is</w:t>
      </w:r>
      <w:r w:rsidR="00D629B8" w:rsidRPr="00082B02">
        <w:rPr>
          <w:rFonts w:cstheme="minorHAnsi"/>
        </w:rPr>
        <w:t xml:space="preserve"> the</w:t>
      </w:r>
      <w:r w:rsidR="00E33CDA" w:rsidRPr="00082B02">
        <w:rPr>
          <w:rFonts w:cstheme="minorHAnsi"/>
        </w:rPr>
        <w:t xml:space="preserve"> hamster wheel</w:t>
      </w:r>
      <w:r w:rsidR="006141CF" w:rsidRPr="00082B02">
        <w:rPr>
          <w:rFonts w:cstheme="minorHAnsi"/>
        </w:rPr>
        <w:t xml:space="preserve"> </w:t>
      </w:r>
      <w:r w:rsidR="00D629B8" w:rsidRPr="00082B02">
        <w:rPr>
          <w:rFonts w:cstheme="minorHAnsi"/>
        </w:rPr>
        <w:t xml:space="preserve">that uses up </w:t>
      </w:r>
      <w:r w:rsidR="00A61F04" w:rsidRPr="00082B02">
        <w:rPr>
          <w:rFonts w:cstheme="minorHAnsi"/>
        </w:rPr>
        <w:t xml:space="preserve">your </w:t>
      </w:r>
      <w:r w:rsidR="006141CF" w:rsidRPr="00082B02">
        <w:rPr>
          <w:rFonts w:cstheme="minorHAnsi"/>
        </w:rPr>
        <w:t>resources but go</w:t>
      </w:r>
      <w:r w:rsidR="00D629B8" w:rsidRPr="00082B02">
        <w:rPr>
          <w:rFonts w:cstheme="minorHAnsi"/>
        </w:rPr>
        <w:t xml:space="preserve">es </w:t>
      </w:r>
      <w:r w:rsidR="006141CF" w:rsidRPr="00082B02">
        <w:rPr>
          <w:rFonts w:cstheme="minorHAnsi"/>
        </w:rPr>
        <w:t>nowhere</w:t>
      </w:r>
      <w:r w:rsidR="00E33CDA" w:rsidRPr="00082B02">
        <w:rPr>
          <w:rFonts w:cstheme="minorHAnsi"/>
        </w:rPr>
        <w:t xml:space="preserve">. </w:t>
      </w:r>
      <w:r w:rsidR="00237B95" w:rsidRPr="00082B02">
        <w:rPr>
          <w:rFonts w:cstheme="minorHAnsi"/>
        </w:rPr>
        <w:t xml:space="preserve">We have all seen people who do their own thing, </w:t>
      </w:r>
      <w:r w:rsidR="00BF3641" w:rsidRPr="00082B02">
        <w:rPr>
          <w:rFonts w:cstheme="minorHAnsi"/>
        </w:rPr>
        <w:t>offer</w:t>
      </w:r>
      <w:r w:rsidR="00237B95" w:rsidRPr="00082B02">
        <w:rPr>
          <w:rFonts w:cstheme="minorHAnsi"/>
        </w:rPr>
        <w:t xml:space="preserve"> only feeble contributions to the community, and never make substantial progress in their </w:t>
      </w:r>
      <w:r w:rsidR="00343530" w:rsidRPr="00082B02">
        <w:rPr>
          <w:rFonts w:cstheme="minorHAnsi"/>
        </w:rPr>
        <w:t xml:space="preserve">personal </w:t>
      </w:r>
      <w:r w:rsidR="00237B95" w:rsidRPr="00082B02">
        <w:rPr>
          <w:rFonts w:cstheme="minorHAnsi"/>
        </w:rPr>
        <w:t xml:space="preserve">lives. </w:t>
      </w:r>
      <w:r w:rsidR="00CB2D4A" w:rsidRPr="00082B02">
        <w:rPr>
          <w:rFonts w:cstheme="minorHAnsi"/>
        </w:rPr>
        <w:t>These people</w:t>
      </w:r>
      <w:r w:rsidRPr="00082B02">
        <w:rPr>
          <w:rFonts w:cstheme="minorHAnsi"/>
        </w:rPr>
        <w:t xml:space="preserve"> end up </w:t>
      </w:r>
      <w:r w:rsidR="00343530" w:rsidRPr="00082B02">
        <w:rPr>
          <w:rFonts w:cstheme="minorHAnsi"/>
        </w:rPr>
        <w:t>becoming</w:t>
      </w:r>
      <w:r w:rsidRPr="00082B02">
        <w:rPr>
          <w:rFonts w:cstheme="minorHAnsi"/>
        </w:rPr>
        <w:t xml:space="preserve"> chaotic,</w:t>
      </w:r>
      <w:r w:rsidR="00E925EC" w:rsidRPr="00082B02">
        <w:rPr>
          <w:rFonts w:cstheme="minorHAnsi"/>
        </w:rPr>
        <w:t xml:space="preserve"> demanding, or listless. </w:t>
      </w:r>
      <w:r w:rsidR="00CB2D4A" w:rsidRPr="00082B02">
        <w:rPr>
          <w:rFonts w:cstheme="minorHAnsi"/>
        </w:rPr>
        <w:t>By contrast, t</w:t>
      </w:r>
      <w:r w:rsidR="00E33CDA" w:rsidRPr="00082B02">
        <w:rPr>
          <w:rFonts w:cstheme="minorHAnsi"/>
        </w:rPr>
        <w:t>hose who have trained to</w:t>
      </w:r>
      <w:r w:rsidR="003A2523" w:rsidRPr="00082B02">
        <w:rPr>
          <w:rFonts w:cstheme="minorHAnsi"/>
        </w:rPr>
        <w:t xml:space="preserve"> live </w:t>
      </w:r>
      <w:r w:rsidR="00E33CDA" w:rsidRPr="00082B02">
        <w:rPr>
          <w:rFonts w:cstheme="minorHAnsi"/>
        </w:rPr>
        <w:t>lives of courage</w:t>
      </w:r>
      <w:r w:rsidR="006141CF" w:rsidRPr="00082B02">
        <w:rPr>
          <w:rFonts w:cstheme="minorHAnsi"/>
        </w:rPr>
        <w:t>ous virtue</w:t>
      </w:r>
      <w:r w:rsidR="003A2523" w:rsidRPr="00082B02">
        <w:rPr>
          <w:rFonts w:cstheme="minorHAnsi"/>
        </w:rPr>
        <w:t xml:space="preserve"> </w:t>
      </w:r>
      <w:r w:rsidR="00E33CDA" w:rsidRPr="00082B02">
        <w:rPr>
          <w:rFonts w:cstheme="minorHAnsi"/>
        </w:rPr>
        <w:t xml:space="preserve">experience </w:t>
      </w:r>
      <w:r w:rsidR="00D629B8" w:rsidRPr="00082B02">
        <w:rPr>
          <w:rFonts w:cstheme="minorHAnsi"/>
        </w:rPr>
        <w:t xml:space="preserve">spontaneous </w:t>
      </w:r>
      <w:r w:rsidRPr="00082B02">
        <w:rPr>
          <w:rFonts w:cstheme="minorHAnsi"/>
        </w:rPr>
        <w:t xml:space="preserve">love, joy, </w:t>
      </w:r>
      <w:r w:rsidR="00E33CDA" w:rsidRPr="00082B02">
        <w:rPr>
          <w:rFonts w:cstheme="minorHAnsi"/>
        </w:rPr>
        <w:t>and</w:t>
      </w:r>
      <w:r w:rsidRPr="00082B02">
        <w:rPr>
          <w:rFonts w:cstheme="minorHAnsi"/>
        </w:rPr>
        <w:t xml:space="preserve"> peace</w:t>
      </w:r>
      <w:r w:rsidR="004345D2" w:rsidRPr="00082B02">
        <w:rPr>
          <w:rFonts w:cstheme="minorHAnsi"/>
        </w:rPr>
        <w:t xml:space="preserve"> and </w:t>
      </w:r>
      <w:r w:rsidR="00BF3641" w:rsidRPr="00082B02">
        <w:rPr>
          <w:rFonts w:cstheme="minorHAnsi"/>
        </w:rPr>
        <w:t>have</w:t>
      </w:r>
      <w:r w:rsidR="00D629B8" w:rsidRPr="00082B02">
        <w:rPr>
          <w:rFonts w:cstheme="minorHAnsi"/>
        </w:rPr>
        <w:t xml:space="preserve"> access </w:t>
      </w:r>
      <w:r w:rsidR="003A3435" w:rsidRPr="00082B02">
        <w:rPr>
          <w:rFonts w:cstheme="minorHAnsi"/>
        </w:rPr>
        <w:t xml:space="preserve">to </w:t>
      </w:r>
      <w:r w:rsidR="00D629B8" w:rsidRPr="00082B02">
        <w:rPr>
          <w:rFonts w:cstheme="minorHAnsi"/>
        </w:rPr>
        <w:t>all kinds of marvelous gifts</w:t>
      </w:r>
      <w:r w:rsidRPr="00082B02">
        <w:rPr>
          <w:rFonts w:cstheme="minorHAnsi"/>
        </w:rPr>
        <w:t>.</w:t>
      </w:r>
      <w:r w:rsidR="001E554A" w:rsidRPr="00082B02">
        <w:rPr>
          <w:rFonts w:cstheme="minorHAnsi"/>
        </w:rPr>
        <w:t xml:space="preserve"> </w:t>
      </w:r>
    </w:p>
    <w:p w14:paraId="643236F3" w14:textId="77777777" w:rsidR="00AE039B" w:rsidRPr="00082B02" w:rsidRDefault="00AE039B" w:rsidP="001E554A">
      <w:pPr>
        <w:spacing w:after="0" w:line="240" w:lineRule="auto"/>
        <w:jc w:val="both"/>
        <w:rPr>
          <w:rFonts w:cstheme="minorHAnsi"/>
        </w:rPr>
      </w:pPr>
    </w:p>
    <w:p w14:paraId="00B5F359" w14:textId="11340048" w:rsidR="008011B5" w:rsidRPr="00082B02" w:rsidRDefault="0002057A" w:rsidP="001E554A">
      <w:pPr>
        <w:spacing w:after="0" w:line="240" w:lineRule="auto"/>
        <w:jc w:val="both"/>
        <w:rPr>
          <w:rFonts w:cstheme="minorHAnsi"/>
        </w:rPr>
      </w:pPr>
      <w:r w:rsidRPr="00082B02">
        <w:rPr>
          <w:rFonts w:cstheme="minorHAnsi"/>
        </w:rPr>
        <w:t>With growing courage</w:t>
      </w:r>
      <w:r w:rsidR="004345D2" w:rsidRPr="00082B02">
        <w:rPr>
          <w:rFonts w:cstheme="minorHAnsi"/>
        </w:rPr>
        <w:t>,</w:t>
      </w:r>
      <w:r w:rsidRPr="00082B02">
        <w:rPr>
          <w:rFonts w:cstheme="minorHAnsi"/>
        </w:rPr>
        <w:t xml:space="preserve"> we can learn to reach for orientati</w:t>
      </w:r>
      <w:r w:rsidR="00E925EC" w:rsidRPr="00082B02">
        <w:rPr>
          <w:rFonts w:cstheme="minorHAnsi"/>
        </w:rPr>
        <w:t xml:space="preserve">on in more areas of our lives. </w:t>
      </w:r>
      <w:r w:rsidRPr="00082B02">
        <w:rPr>
          <w:rFonts w:cstheme="minorHAnsi"/>
        </w:rPr>
        <w:t xml:space="preserve">Acting in oriented ways is </w:t>
      </w:r>
      <w:r w:rsidR="00AE039B" w:rsidRPr="00082B02">
        <w:rPr>
          <w:rFonts w:cstheme="minorHAnsi"/>
        </w:rPr>
        <w:t xml:space="preserve">sometimes called </w:t>
      </w:r>
      <w:r w:rsidR="00AE039B" w:rsidRPr="00082B02">
        <w:rPr>
          <w:rFonts w:cstheme="minorHAnsi"/>
          <w:i/>
        </w:rPr>
        <w:t>obedience.</w:t>
      </w:r>
      <w:r w:rsidR="00E925EC" w:rsidRPr="00082B02">
        <w:rPr>
          <w:rFonts w:cstheme="minorHAnsi"/>
        </w:rPr>
        <w:t xml:space="preserve"> </w:t>
      </w:r>
      <w:r w:rsidR="004345D2" w:rsidRPr="00082B02">
        <w:rPr>
          <w:rFonts w:cstheme="minorHAnsi"/>
        </w:rPr>
        <w:t>The idea of o</w:t>
      </w:r>
      <w:r w:rsidR="00AE039B" w:rsidRPr="00082B02">
        <w:rPr>
          <w:rFonts w:cstheme="minorHAnsi"/>
        </w:rPr>
        <w:t xml:space="preserve">bedience might </w:t>
      </w:r>
      <w:r w:rsidR="004345D2" w:rsidRPr="00082B02">
        <w:rPr>
          <w:rFonts w:cstheme="minorHAnsi"/>
        </w:rPr>
        <w:t>be</w:t>
      </w:r>
      <w:r w:rsidR="00AE039B" w:rsidRPr="00082B02">
        <w:rPr>
          <w:rFonts w:cstheme="minorHAnsi"/>
        </w:rPr>
        <w:t xml:space="preserve"> repulsive to you</w:t>
      </w:r>
      <w:r w:rsidR="004345D2" w:rsidRPr="00082B02">
        <w:rPr>
          <w:rFonts w:cstheme="minorHAnsi"/>
        </w:rPr>
        <w:t>, so you may feel rebellious</w:t>
      </w:r>
      <w:r w:rsidR="006141CF" w:rsidRPr="00082B02">
        <w:rPr>
          <w:rFonts w:cstheme="minorHAnsi"/>
        </w:rPr>
        <w:t xml:space="preserve"> right now</w:t>
      </w:r>
      <w:r w:rsidR="004345D2" w:rsidRPr="00082B02">
        <w:rPr>
          <w:rFonts w:cstheme="minorHAnsi"/>
        </w:rPr>
        <w:t>. That is</w:t>
      </w:r>
      <w:r w:rsidR="00743FA6" w:rsidRPr="00082B02">
        <w:rPr>
          <w:rFonts w:cstheme="minorHAnsi"/>
        </w:rPr>
        <w:t xml:space="preserve"> understandable</w:t>
      </w:r>
      <w:r w:rsidR="004345D2" w:rsidRPr="00082B02">
        <w:rPr>
          <w:rFonts w:cstheme="minorHAnsi"/>
        </w:rPr>
        <w:t xml:space="preserve"> because many of us </w:t>
      </w:r>
      <w:r w:rsidR="00427763" w:rsidRPr="00082B02">
        <w:rPr>
          <w:rFonts w:cstheme="minorHAnsi"/>
        </w:rPr>
        <w:t xml:space="preserve">have </w:t>
      </w:r>
      <w:r w:rsidR="004345D2" w:rsidRPr="00082B02">
        <w:rPr>
          <w:rFonts w:cstheme="minorHAnsi"/>
        </w:rPr>
        <w:t>experienced abuse in the</w:t>
      </w:r>
      <w:r w:rsidR="00260ECD" w:rsidRPr="00082B02">
        <w:rPr>
          <w:rFonts w:cstheme="minorHAnsi"/>
        </w:rPr>
        <w:t xml:space="preserve"> </w:t>
      </w:r>
      <w:r w:rsidR="004345D2" w:rsidRPr="00082B02">
        <w:rPr>
          <w:rFonts w:cstheme="minorHAnsi"/>
        </w:rPr>
        <w:t xml:space="preserve">name of obedience. </w:t>
      </w:r>
      <w:r w:rsidR="00237B95" w:rsidRPr="00082B02">
        <w:rPr>
          <w:rFonts w:cstheme="minorHAnsi"/>
        </w:rPr>
        <w:t>Authorities in our lives did not consider our needs or desires</w:t>
      </w:r>
      <w:bookmarkStart w:id="4" w:name="OLE_LINK8"/>
      <w:r w:rsidR="00237B95" w:rsidRPr="00082B02">
        <w:rPr>
          <w:rFonts w:cstheme="minorHAnsi"/>
        </w:rPr>
        <w:t xml:space="preserve">. </w:t>
      </w:r>
      <w:r w:rsidR="00553681" w:rsidRPr="006112B5">
        <w:rPr>
          <w:rFonts w:cstheme="minorHAnsi"/>
        </w:rPr>
        <w:t xml:space="preserve">They just </w:t>
      </w:r>
      <w:r w:rsidR="00553681">
        <w:rPr>
          <w:rFonts w:cstheme="minorHAnsi"/>
        </w:rPr>
        <w:t>imposed on us their compulsive need</w:t>
      </w:r>
      <w:r w:rsidR="00553681" w:rsidRPr="006112B5">
        <w:rPr>
          <w:rFonts w:cstheme="minorHAnsi"/>
        </w:rPr>
        <w:t xml:space="preserve"> </w:t>
      </w:r>
      <w:r w:rsidR="00553681">
        <w:rPr>
          <w:rFonts w:cstheme="minorHAnsi"/>
        </w:rPr>
        <w:t>for control</w:t>
      </w:r>
      <w:r w:rsidR="00553681" w:rsidRPr="006112B5">
        <w:rPr>
          <w:rFonts w:cstheme="minorHAnsi"/>
        </w:rPr>
        <w:t xml:space="preserve">. </w:t>
      </w:r>
      <w:r w:rsidR="00237B95" w:rsidRPr="00082B02">
        <w:rPr>
          <w:rFonts w:cstheme="minorHAnsi"/>
        </w:rPr>
        <w:t>On the other hand, some of us were never taught to obey, and from that neglect we learned that obedience is bad</w:t>
      </w:r>
      <w:r w:rsidR="006B113D" w:rsidRPr="00082B02">
        <w:rPr>
          <w:rFonts w:cstheme="minorHAnsi"/>
        </w:rPr>
        <w:t>, unnecessary,</w:t>
      </w:r>
      <w:r w:rsidR="00237B95" w:rsidRPr="00082B02">
        <w:rPr>
          <w:rFonts w:cstheme="minorHAnsi"/>
        </w:rPr>
        <w:t xml:space="preserve"> or too hard</w:t>
      </w:r>
      <w:bookmarkEnd w:id="4"/>
      <w:r w:rsidR="004345D2" w:rsidRPr="00082B02">
        <w:rPr>
          <w:rFonts w:cstheme="minorHAnsi"/>
        </w:rPr>
        <w:t>—something that demands</w:t>
      </w:r>
      <w:r w:rsidR="00115362" w:rsidRPr="00082B02">
        <w:rPr>
          <w:rFonts w:cstheme="minorHAnsi"/>
        </w:rPr>
        <w:t xml:space="preserve"> too much effort</w:t>
      </w:r>
      <w:r w:rsidR="006141CF" w:rsidRPr="00082B02">
        <w:rPr>
          <w:rFonts w:cstheme="minorHAnsi"/>
        </w:rPr>
        <w:t xml:space="preserve"> </w:t>
      </w:r>
      <w:r w:rsidR="004345D2" w:rsidRPr="00082B02">
        <w:rPr>
          <w:rFonts w:cstheme="minorHAnsi"/>
        </w:rPr>
        <w:t>and offers no</w:t>
      </w:r>
      <w:r w:rsidR="006141CF" w:rsidRPr="00082B02">
        <w:rPr>
          <w:rFonts w:cstheme="minorHAnsi"/>
        </w:rPr>
        <w:t xml:space="preserve"> reward</w:t>
      </w:r>
      <w:r w:rsidR="00115362" w:rsidRPr="00082B02">
        <w:rPr>
          <w:rFonts w:cstheme="minorHAnsi"/>
        </w:rPr>
        <w:t xml:space="preserve">. </w:t>
      </w:r>
      <w:r w:rsidRPr="00082B02">
        <w:rPr>
          <w:rFonts w:cstheme="minorHAnsi"/>
        </w:rPr>
        <w:t>When God tells us to obey</w:t>
      </w:r>
      <w:r w:rsidR="00115362" w:rsidRPr="00082B02">
        <w:rPr>
          <w:rFonts w:cstheme="minorHAnsi"/>
        </w:rPr>
        <w:t>, however,</w:t>
      </w:r>
      <w:r w:rsidRPr="00082B02">
        <w:rPr>
          <w:rFonts w:cstheme="minorHAnsi"/>
        </w:rPr>
        <w:t xml:space="preserve"> He is </w:t>
      </w:r>
      <w:r w:rsidR="00EC634F" w:rsidRPr="00082B02">
        <w:rPr>
          <w:rFonts w:cstheme="minorHAnsi"/>
        </w:rPr>
        <w:t>giving us a gift. He is not impoverishing us or using u</w:t>
      </w:r>
      <w:r w:rsidR="00E925EC" w:rsidRPr="00082B02">
        <w:rPr>
          <w:rFonts w:cstheme="minorHAnsi"/>
        </w:rPr>
        <w:t xml:space="preserve">s. </w:t>
      </w:r>
      <w:r w:rsidR="00C70530" w:rsidRPr="00082B02">
        <w:rPr>
          <w:rFonts w:cstheme="minorHAnsi"/>
        </w:rPr>
        <w:t xml:space="preserve">He is training us to be free. </w:t>
      </w:r>
      <w:r w:rsidRPr="00082B02">
        <w:rPr>
          <w:rFonts w:cstheme="minorHAnsi"/>
        </w:rPr>
        <w:t>To obey</w:t>
      </w:r>
      <w:r w:rsidR="00CC7BB6" w:rsidRPr="00082B02">
        <w:rPr>
          <w:rFonts w:cstheme="minorHAnsi"/>
        </w:rPr>
        <w:t xml:space="preserve"> God is</w:t>
      </w:r>
      <w:r w:rsidR="0017173A" w:rsidRPr="00082B02">
        <w:rPr>
          <w:rFonts w:cstheme="minorHAnsi"/>
        </w:rPr>
        <w:t xml:space="preserve"> to recognize that we are creatures who </w:t>
      </w:r>
      <w:r w:rsidR="004345D2" w:rsidRPr="00082B02">
        <w:rPr>
          <w:rFonts w:cstheme="minorHAnsi"/>
        </w:rPr>
        <w:t>thrive when we live</w:t>
      </w:r>
      <w:r w:rsidR="0017173A" w:rsidRPr="00082B02">
        <w:rPr>
          <w:rFonts w:cstheme="minorHAnsi"/>
        </w:rPr>
        <w:t xml:space="preserve"> according to our design. </w:t>
      </w:r>
      <w:r w:rsidR="002676AE" w:rsidRPr="00082B02">
        <w:rPr>
          <w:rFonts w:cstheme="minorHAnsi"/>
        </w:rPr>
        <w:t xml:space="preserve">God is </w:t>
      </w:r>
      <w:r w:rsidR="004345D2" w:rsidRPr="00082B02">
        <w:rPr>
          <w:rFonts w:cstheme="minorHAnsi"/>
        </w:rPr>
        <w:t>our</w:t>
      </w:r>
      <w:r w:rsidR="0017173A" w:rsidRPr="00082B02">
        <w:rPr>
          <w:rFonts w:cstheme="minorHAnsi"/>
        </w:rPr>
        <w:t xml:space="preserve"> Designer</w:t>
      </w:r>
      <w:r w:rsidR="004345D2" w:rsidRPr="00082B02">
        <w:rPr>
          <w:rFonts w:cstheme="minorHAnsi"/>
        </w:rPr>
        <w:t xml:space="preserve">, </w:t>
      </w:r>
      <w:r w:rsidR="002676AE" w:rsidRPr="00082B02">
        <w:rPr>
          <w:rFonts w:cstheme="minorHAnsi"/>
        </w:rPr>
        <w:t xml:space="preserve">and He </w:t>
      </w:r>
      <w:r w:rsidRPr="00082B02">
        <w:rPr>
          <w:rFonts w:cstheme="minorHAnsi"/>
        </w:rPr>
        <w:t xml:space="preserve">knows how </w:t>
      </w:r>
      <w:r w:rsidR="00E925EC" w:rsidRPr="00082B02">
        <w:rPr>
          <w:rFonts w:cstheme="minorHAnsi"/>
        </w:rPr>
        <w:t xml:space="preserve">we work and what works for us. </w:t>
      </w:r>
      <w:r w:rsidRPr="00082B02">
        <w:rPr>
          <w:rFonts w:cstheme="minorHAnsi"/>
        </w:rPr>
        <w:t>Tru</w:t>
      </w:r>
      <w:r w:rsidR="006141CF" w:rsidRPr="00082B02">
        <w:rPr>
          <w:rFonts w:cstheme="minorHAnsi"/>
        </w:rPr>
        <w:t xml:space="preserve">st </w:t>
      </w:r>
      <w:r w:rsidR="00513832" w:rsidRPr="00082B02">
        <w:rPr>
          <w:rFonts w:cstheme="minorHAnsi"/>
        </w:rPr>
        <w:t xml:space="preserve">Him </w:t>
      </w:r>
      <w:r w:rsidR="006141CF" w:rsidRPr="00082B02">
        <w:rPr>
          <w:rFonts w:cstheme="minorHAnsi"/>
        </w:rPr>
        <w:t xml:space="preserve">to </w:t>
      </w:r>
      <w:r w:rsidR="0093701A" w:rsidRPr="00082B02">
        <w:rPr>
          <w:rFonts w:cstheme="minorHAnsi"/>
        </w:rPr>
        <w:t>bring into your life</w:t>
      </w:r>
      <w:r w:rsidR="006141CF" w:rsidRPr="00082B02">
        <w:rPr>
          <w:rFonts w:cstheme="minorHAnsi"/>
        </w:rPr>
        <w:t xml:space="preserve"> what will train and build</w:t>
      </w:r>
      <w:r w:rsidRPr="00082B02">
        <w:rPr>
          <w:rFonts w:cstheme="minorHAnsi"/>
        </w:rPr>
        <w:t xml:space="preserve"> y</w:t>
      </w:r>
      <w:r w:rsidR="00E925EC" w:rsidRPr="00082B02">
        <w:rPr>
          <w:rFonts w:cstheme="minorHAnsi"/>
        </w:rPr>
        <w:t>our True Self</w:t>
      </w:r>
      <w:r w:rsidR="006141CF" w:rsidRPr="00082B02">
        <w:rPr>
          <w:rFonts w:cstheme="minorHAnsi"/>
        </w:rPr>
        <w:t xml:space="preserve"> for fulfillment and freedom</w:t>
      </w:r>
      <w:r w:rsidR="00E925EC" w:rsidRPr="00082B02">
        <w:rPr>
          <w:rFonts w:cstheme="minorHAnsi"/>
        </w:rPr>
        <w:t xml:space="preserve">. </w:t>
      </w:r>
    </w:p>
    <w:p w14:paraId="03702D66" w14:textId="77777777" w:rsidR="008011B5" w:rsidRPr="00082B02" w:rsidRDefault="008011B5" w:rsidP="001E554A">
      <w:pPr>
        <w:spacing w:after="0" w:line="240" w:lineRule="auto"/>
        <w:jc w:val="both"/>
        <w:rPr>
          <w:rFonts w:cstheme="minorHAnsi"/>
        </w:rPr>
      </w:pPr>
    </w:p>
    <w:p w14:paraId="757306FA" w14:textId="0A79BC80" w:rsidR="0002057A" w:rsidRPr="00082B02" w:rsidRDefault="0002057A" w:rsidP="001E554A">
      <w:pPr>
        <w:spacing w:after="0" w:line="240" w:lineRule="auto"/>
        <w:jc w:val="both"/>
        <w:rPr>
          <w:rFonts w:cstheme="minorHAnsi"/>
        </w:rPr>
      </w:pPr>
      <w:r w:rsidRPr="00082B02">
        <w:rPr>
          <w:rFonts w:cstheme="minorHAnsi"/>
        </w:rPr>
        <w:t>Through the guidance in the Bible</w:t>
      </w:r>
      <w:r w:rsidR="004345D2" w:rsidRPr="00082B02">
        <w:rPr>
          <w:rFonts w:cstheme="minorHAnsi"/>
        </w:rPr>
        <w:t>,</w:t>
      </w:r>
      <w:r w:rsidRPr="00082B02">
        <w:rPr>
          <w:rFonts w:cstheme="minorHAnsi"/>
        </w:rPr>
        <w:t xml:space="preserve"> God is showing you how to create a</w:t>
      </w:r>
      <w:r w:rsidR="0017173A" w:rsidRPr="00082B02">
        <w:rPr>
          <w:rFonts w:cstheme="minorHAnsi"/>
        </w:rPr>
        <w:t xml:space="preserve"> healthy</w:t>
      </w:r>
      <w:r w:rsidR="004345D2" w:rsidRPr="00082B02">
        <w:rPr>
          <w:rFonts w:cstheme="minorHAnsi"/>
        </w:rPr>
        <w:t>,</w:t>
      </w:r>
      <w:r w:rsidRPr="00082B02">
        <w:rPr>
          <w:rFonts w:cstheme="minorHAnsi"/>
        </w:rPr>
        <w:t xml:space="preserve"> stable </w:t>
      </w:r>
      <w:r w:rsidR="006229FC" w:rsidRPr="00082B02">
        <w:rPr>
          <w:rFonts w:cstheme="minorHAnsi"/>
        </w:rPr>
        <w:t>lifestyle</w:t>
      </w:r>
      <w:r w:rsidR="001436C1" w:rsidRPr="00082B02">
        <w:rPr>
          <w:rFonts w:cstheme="minorHAnsi"/>
        </w:rPr>
        <w:t xml:space="preserve"> that circulates</w:t>
      </w:r>
      <w:r w:rsidRPr="00082B02">
        <w:rPr>
          <w:rFonts w:cstheme="minorHAnsi"/>
        </w:rPr>
        <w:t xml:space="preserve"> enough vitality to recognize and resist</w:t>
      </w:r>
      <w:r w:rsidR="00B2744E" w:rsidRPr="00082B02">
        <w:rPr>
          <w:rFonts w:cstheme="minorHAnsi"/>
        </w:rPr>
        <w:t xml:space="preserve"> your own</w:t>
      </w:r>
      <w:r w:rsidRPr="00082B02">
        <w:rPr>
          <w:rFonts w:cstheme="minorHAnsi"/>
        </w:rPr>
        <w:t xml:space="preserve"> toxic </w:t>
      </w:r>
      <w:r w:rsidR="00B2744E" w:rsidRPr="00082B02">
        <w:rPr>
          <w:rFonts w:cstheme="minorHAnsi"/>
        </w:rPr>
        <w:t>patterns</w:t>
      </w:r>
      <w:r w:rsidR="00684F6E" w:rsidRPr="00082B02">
        <w:rPr>
          <w:rFonts w:cstheme="minorHAnsi"/>
        </w:rPr>
        <w:t xml:space="preserve"> </w:t>
      </w:r>
      <w:r w:rsidR="00B2744E" w:rsidRPr="00082B02">
        <w:rPr>
          <w:rFonts w:cstheme="minorHAnsi"/>
        </w:rPr>
        <w:t>and those of others</w:t>
      </w:r>
      <w:r w:rsidR="00E925EC" w:rsidRPr="00082B02">
        <w:rPr>
          <w:rFonts w:cstheme="minorHAnsi"/>
        </w:rPr>
        <w:t xml:space="preserve">. </w:t>
      </w:r>
      <w:r w:rsidR="00910AAB" w:rsidRPr="00082B02">
        <w:rPr>
          <w:rFonts w:cstheme="minorHAnsi"/>
        </w:rPr>
        <w:t>With the strength that comes from</w:t>
      </w:r>
      <w:r w:rsidR="00F52002" w:rsidRPr="00082B02">
        <w:rPr>
          <w:rFonts w:cstheme="minorHAnsi"/>
        </w:rPr>
        <w:t xml:space="preserve"> </w:t>
      </w:r>
      <w:r w:rsidRPr="00082B02">
        <w:rPr>
          <w:rFonts w:cstheme="minorHAnsi"/>
        </w:rPr>
        <w:t>stability and growing health, you can tackle the messed-up</w:t>
      </w:r>
      <w:r w:rsidR="0017173A" w:rsidRPr="00082B02">
        <w:rPr>
          <w:rFonts w:cstheme="minorHAnsi"/>
        </w:rPr>
        <w:t xml:space="preserve"> energy that you </w:t>
      </w:r>
      <w:r w:rsidR="00910AAB" w:rsidRPr="00082B02">
        <w:rPr>
          <w:rFonts w:cstheme="minorHAnsi"/>
        </w:rPr>
        <w:t xml:space="preserve">have </w:t>
      </w:r>
      <w:r w:rsidR="0017173A" w:rsidRPr="00082B02">
        <w:rPr>
          <w:rFonts w:cstheme="minorHAnsi"/>
        </w:rPr>
        <w:t>inherited</w:t>
      </w:r>
      <w:r w:rsidR="001C4709" w:rsidRPr="00082B02">
        <w:rPr>
          <w:rFonts w:cstheme="minorHAnsi"/>
        </w:rPr>
        <w:t xml:space="preserve"> </w:t>
      </w:r>
      <w:r w:rsidR="0017173A" w:rsidRPr="00082B02">
        <w:rPr>
          <w:rFonts w:cstheme="minorHAnsi"/>
        </w:rPr>
        <w:t xml:space="preserve">and </w:t>
      </w:r>
      <w:r w:rsidR="004345D2" w:rsidRPr="00082B02">
        <w:rPr>
          <w:rFonts w:cstheme="minorHAnsi"/>
        </w:rPr>
        <w:t xml:space="preserve">deal </w:t>
      </w:r>
      <w:r w:rsidR="00BC52E2" w:rsidRPr="00082B02">
        <w:rPr>
          <w:rFonts w:cstheme="minorHAnsi"/>
        </w:rPr>
        <w:t>with whatever</w:t>
      </w:r>
      <w:r w:rsidR="0017173A" w:rsidRPr="00082B02">
        <w:rPr>
          <w:rFonts w:cstheme="minorHAnsi"/>
        </w:rPr>
        <w:t xml:space="preserve"> mess </w:t>
      </w:r>
      <w:r w:rsidRPr="00082B02">
        <w:rPr>
          <w:rFonts w:cstheme="minorHAnsi"/>
        </w:rPr>
        <w:t>you have already created</w:t>
      </w:r>
      <w:r w:rsidR="00910AAB" w:rsidRPr="00082B02">
        <w:rPr>
          <w:rFonts w:cstheme="minorHAnsi"/>
        </w:rPr>
        <w:t>; you can withstand</w:t>
      </w:r>
      <w:r w:rsidR="00CC0864" w:rsidRPr="00082B02">
        <w:rPr>
          <w:rFonts w:cstheme="minorHAnsi"/>
        </w:rPr>
        <w:t xml:space="preserve"> the toxic energy around you.</w:t>
      </w:r>
      <w:r w:rsidRPr="00082B02">
        <w:rPr>
          <w:rFonts w:cstheme="minorHAnsi"/>
        </w:rPr>
        <w:t xml:space="preserve"> </w:t>
      </w:r>
    </w:p>
    <w:p w14:paraId="58DFAAF1" w14:textId="77777777" w:rsidR="00AE039B" w:rsidRPr="00082B02" w:rsidRDefault="00AE039B" w:rsidP="001E554A">
      <w:pPr>
        <w:spacing w:after="0" w:line="240" w:lineRule="auto"/>
        <w:jc w:val="both"/>
        <w:rPr>
          <w:rFonts w:cstheme="minorHAnsi"/>
        </w:rPr>
      </w:pPr>
    </w:p>
    <w:p w14:paraId="5B50B837" w14:textId="112FECC7" w:rsidR="00C524FF" w:rsidRPr="00082B02" w:rsidRDefault="00910AAB" w:rsidP="001E554A">
      <w:pPr>
        <w:spacing w:after="0" w:line="240" w:lineRule="auto"/>
        <w:jc w:val="both"/>
        <w:rPr>
          <w:rFonts w:cstheme="minorHAnsi"/>
        </w:rPr>
      </w:pPr>
      <w:r w:rsidRPr="00082B02">
        <w:rPr>
          <w:rFonts w:cstheme="minorHAnsi"/>
        </w:rPr>
        <w:t xml:space="preserve">God uses your limitations to guide you in paths of orientation. Within the boundaries of those limitations He gives your True Self the freedom and space to develop its glory. </w:t>
      </w:r>
      <w:r w:rsidR="005106C9" w:rsidRPr="00082B02">
        <w:rPr>
          <w:rFonts w:cstheme="minorHAnsi"/>
        </w:rPr>
        <w:t xml:space="preserve">Orientation is living in harmony with God and with the Creation. </w:t>
      </w:r>
      <w:r w:rsidR="0002057A" w:rsidRPr="00082B02">
        <w:rPr>
          <w:rFonts w:cstheme="minorHAnsi"/>
        </w:rPr>
        <w:t>The Cre</w:t>
      </w:r>
      <w:r w:rsidR="00684F6E" w:rsidRPr="00082B02">
        <w:rPr>
          <w:rFonts w:cstheme="minorHAnsi"/>
        </w:rPr>
        <w:t xml:space="preserve">ation includes your body, </w:t>
      </w:r>
      <w:r w:rsidR="009B0410" w:rsidRPr="00082B02">
        <w:rPr>
          <w:rFonts w:cstheme="minorHAnsi"/>
        </w:rPr>
        <w:t xml:space="preserve">your </w:t>
      </w:r>
      <w:r w:rsidR="0002057A" w:rsidRPr="00082B02">
        <w:rPr>
          <w:rFonts w:cstheme="minorHAnsi"/>
        </w:rPr>
        <w:t xml:space="preserve">personality, </w:t>
      </w:r>
      <w:r w:rsidR="00824B7A" w:rsidRPr="00082B02">
        <w:rPr>
          <w:rFonts w:cstheme="minorHAnsi"/>
        </w:rPr>
        <w:t xml:space="preserve">your </w:t>
      </w:r>
      <w:r w:rsidR="00684F6E" w:rsidRPr="00082B02">
        <w:rPr>
          <w:rFonts w:cstheme="minorHAnsi"/>
        </w:rPr>
        <w:t xml:space="preserve">mission, </w:t>
      </w:r>
      <w:r w:rsidR="0002057A" w:rsidRPr="00082B02">
        <w:rPr>
          <w:rFonts w:cstheme="minorHAnsi"/>
        </w:rPr>
        <w:t>and</w:t>
      </w:r>
      <w:r w:rsidR="00FA488D" w:rsidRPr="00082B02">
        <w:rPr>
          <w:rFonts w:cstheme="minorHAnsi"/>
        </w:rPr>
        <w:t>,</w:t>
      </w:r>
      <w:r w:rsidR="0002057A" w:rsidRPr="00082B02">
        <w:rPr>
          <w:rFonts w:cstheme="minorHAnsi"/>
        </w:rPr>
        <w:t xml:space="preserve"> also</w:t>
      </w:r>
      <w:r w:rsidR="00FA488D" w:rsidRPr="00082B02">
        <w:rPr>
          <w:rFonts w:cstheme="minorHAnsi"/>
        </w:rPr>
        <w:t>,</w:t>
      </w:r>
      <w:r w:rsidR="0002057A" w:rsidRPr="00082B02">
        <w:rPr>
          <w:rFonts w:cstheme="minorHAnsi"/>
        </w:rPr>
        <w:t xml:space="preserve"> </w:t>
      </w:r>
      <w:r w:rsidR="004345D2" w:rsidRPr="00082B02">
        <w:rPr>
          <w:rFonts w:cstheme="minorHAnsi"/>
        </w:rPr>
        <w:t xml:space="preserve">your </w:t>
      </w:r>
      <w:r w:rsidR="00E925EC" w:rsidRPr="00082B02">
        <w:rPr>
          <w:rFonts w:cstheme="minorHAnsi"/>
        </w:rPr>
        <w:t xml:space="preserve">community. </w:t>
      </w:r>
      <w:r w:rsidR="004345D2" w:rsidRPr="00082B02">
        <w:rPr>
          <w:rFonts w:cstheme="minorHAnsi"/>
        </w:rPr>
        <w:t xml:space="preserve">The Creation flows within the limitations of its design, and as we work within the </w:t>
      </w:r>
      <w:r w:rsidR="004345D2" w:rsidRPr="00082B02">
        <w:rPr>
          <w:rFonts w:cstheme="minorHAnsi"/>
        </w:rPr>
        <w:lastRenderedPageBreak/>
        <w:t xml:space="preserve">limitations of our design, our lives line up with the flow of life. </w:t>
      </w:r>
      <w:r w:rsidR="0002057A" w:rsidRPr="00082B02">
        <w:rPr>
          <w:rFonts w:cstheme="minorHAnsi"/>
        </w:rPr>
        <w:t>Oriented people are ecosystems that are spiritually and energ</w:t>
      </w:r>
      <w:r w:rsidR="00684F6E" w:rsidRPr="00082B02">
        <w:rPr>
          <w:rFonts w:cstheme="minorHAnsi"/>
        </w:rPr>
        <w:t>etically cleansing themselves</w:t>
      </w:r>
      <w:r w:rsidR="00BF3641" w:rsidRPr="00082B02">
        <w:rPr>
          <w:rFonts w:cstheme="minorHAnsi"/>
        </w:rPr>
        <w:t>;</w:t>
      </w:r>
      <w:r w:rsidR="00AE5FA3" w:rsidRPr="00082B02">
        <w:rPr>
          <w:rFonts w:cstheme="minorHAnsi"/>
        </w:rPr>
        <w:t xml:space="preserve"> </w:t>
      </w:r>
      <w:r w:rsidR="00FA488D" w:rsidRPr="00082B02">
        <w:rPr>
          <w:rFonts w:cstheme="minorHAnsi"/>
        </w:rPr>
        <w:t>and by</w:t>
      </w:r>
      <w:r w:rsidR="0002057A" w:rsidRPr="00082B02">
        <w:rPr>
          <w:rFonts w:cstheme="minorHAnsi"/>
        </w:rPr>
        <w:t xml:space="preserve"> cleansing themselves, t</w:t>
      </w:r>
      <w:r w:rsidR="00E0624C" w:rsidRPr="00082B02">
        <w:rPr>
          <w:rFonts w:cstheme="minorHAnsi"/>
        </w:rPr>
        <w:t xml:space="preserve">hey cleanse their environment. </w:t>
      </w:r>
      <w:r w:rsidR="0002057A" w:rsidRPr="00082B02">
        <w:rPr>
          <w:rFonts w:cstheme="minorHAnsi"/>
        </w:rPr>
        <w:t>Misoriented peop</w:t>
      </w:r>
      <w:r w:rsidR="00E0624C" w:rsidRPr="00082B02">
        <w:rPr>
          <w:rFonts w:cstheme="minorHAnsi"/>
        </w:rPr>
        <w:t xml:space="preserve">le become more and more toxic. </w:t>
      </w:r>
      <w:r w:rsidR="0002057A" w:rsidRPr="00082B02">
        <w:rPr>
          <w:rFonts w:cstheme="minorHAnsi"/>
        </w:rPr>
        <w:t>T</w:t>
      </w:r>
      <w:r w:rsidR="009B0410" w:rsidRPr="00082B02">
        <w:rPr>
          <w:rFonts w:cstheme="minorHAnsi"/>
        </w:rPr>
        <w:t>hrough their misoriented choices, t</w:t>
      </w:r>
      <w:r w:rsidR="0002057A" w:rsidRPr="00082B02">
        <w:rPr>
          <w:rFonts w:cstheme="minorHAnsi"/>
        </w:rPr>
        <w:t>hey pollute their</w:t>
      </w:r>
      <w:r w:rsidR="00E0624C" w:rsidRPr="00082B02">
        <w:rPr>
          <w:rFonts w:cstheme="minorHAnsi"/>
        </w:rPr>
        <w:t xml:space="preserve"> lives</w:t>
      </w:r>
      <w:r w:rsidR="009B0410" w:rsidRPr="00082B02">
        <w:rPr>
          <w:rFonts w:cstheme="minorHAnsi"/>
        </w:rPr>
        <w:t>, their bodies, and their energy</w:t>
      </w:r>
      <w:r w:rsidR="00237B95" w:rsidRPr="00082B02">
        <w:rPr>
          <w:rFonts w:cstheme="minorHAnsi"/>
        </w:rPr>
        <w:t>—</w:t>
      </w:r>
      <w:r w:rsidR="009B0410" w:rsidRPr="00082B02">
        <w:rPr>
          <w:rFonts w:cstheme="minorHAnsi"/>
        </w:rPr>
        <w:t xml:space="preserve">and, like any polluted ecosystem, they pollute </w:t>
      </w:r>
      <w:r w:rsidR="00E0624C" w:rsidRPr="00082B02">
        <w:rPr>
          <w:rFonts w:cstheme="minorHAnsi"/>
        </w:rPr>
        <w:t xml:space="preserve">the systems around them. </w:t>
      </w:r>
      <w:r w:rsidR="00C524FF" w:rsidRPr="00082B02">
        <w:rPr>
          <w:rFonts w:cstheme="minorHAnsi"/>
        </w:rPr>
        <w:t xml:space="preserve">We have all been polluted by toxic people. Perhaps you are related </w:t>
      </w:r>
      <w:r w:rsidR="001B5573" w:rsidRPr="00082B02">
        <w:rPr>
          <w:rFonts w:cstheme="minorHAnsi"/>
        </w:rPr>
        <w:t xml:space="preserve">to </w:t>
      </w:r>
      <w:r w:rsidR="00C524FF" w:rsidRPr="00082B02">
        <w:rPr>
          <w:rFonts w:cstheme="minorHAnsi"/>
        </w:rPr>
        <w:t>some of them</w:t>
      </w:r>
      <w:r w:rsidR="0097094F" w:rsidRPr="00082B02">
        <w:rPr>
          <w:rFonts w:cstheme="minorHAnsi"/>
        </w:rPr>
        <w:t>.</w:t>
      </w:r>
      <w:r w:rsidR="00C524FF" w:rsidRPr="00082B02">
        <w:rPr>
          <w:rFonts w:cstheme="minorHAnsi"/>
        </w:rPr>
        <w:t xml:space="preserve"> We </w:t>
      </w:r>
      <w:r w:rsidR="000248AE" w:rsidRPr="00082B02">
        <w:rPr>
          <w:rFonts w:cstheme="minorHAnsi"/>
        </w:rPr>
        <w:t>often focus</w:t>
      </w:r>
      <w:r w:rsidR="00C524FF" w:rsidRPr="00082B02">
        <w:rPr>
          <w:rFonts w:cstheme="minorHAnsi"/>
        </w:rPr>
        <w:t xml:space="preserve"> on cleaning up our physical environment, and rightly so, but cleaning up the energetic ecosystem of our </w:t>
      </w:r>
      <w:r w:rsidR="000248AE" w:rsidRPr="00082B02">
        <w:rPr>
          <w:rFonts w:cstheme="minorHAnsi"/>
        </w:rPr>
        <w:t>families</w:t>
      </w:r>
      <w:r w:rsidR="00C524FF" w:rsidRPr="00082B02">
        <w:rPr>
          <w:rFonts w:cstheme="minorHAnsi"/>
        </w:rPr>
        <w:t xml:space="preserve"> may be our most important mission in this world. </w:t>
      </w:r>
    </w:p>
    <w:p w14:paraId="47D4BB33" w14:textId="77777777" w:rsidR="000248AE" w:rsidRPr="00082B02" w:rsidRDefault="000248AE" w:rsidP="001E554A">
      <w:pPr>
        <w:spacing w:after="0" w:line="240" w:lineRule="auto"/>
        <w:jc w:val="both"/>
        <w:rPr>
          <w:rFonts w:cstheme="minorHAnsi"/>
        </w:rPr>
      </w:pPr>
    </w:p>
    <w:p w14:paraId="6FFF33F2" w14:textId="77777777" w:rsidR="000248AE" w:rsidRPr="00082B02" w:rsidRDefault="000248AE" w:rsidP="000248AE">
      <w:pPr>
        <w:widowControl w:val="0"/>
        <w:spacing w:after="0" w:line="240" w:lineRule="auto"/>
        <w:jc w:val="both"/>
        <w:rPr>
          <w:rFonts w:cstheme="minorHAnsi"/>
        </w:rPr>
      </w:pPr>
      <w:bookmarkStart w:id="5" w:name="_Hlk497014204"/>
      <w:bookmarkStart w:id="6" w:name="OLE_LINK10"/>
      <w:bookmarkStart w:id="7" w:name="OLE_LINK11"/>
      <w:r w:rsidRPr="00082B02">
        <w:rPr>
          <w:rFonts w:cstheme="minorHAnsi"/>
        </w:rPr>
        <w:t>Just as there are rules in the darkroom for developing film, so there are rules in life for developing your True Self.</w:t>
      </w:r>
      <w:r w:rsidRPr="00082B02">
        <w:rPr>
          <w:rStyle w:val="EndnoteReference"/>
          <w:rFonts w:cstheme="minorHAnsi"/>
        </w:rPr>
        <w:endnoteReference w:id="2"/>
      </w:r>
      <w:r w:rsidRPr="00082B02">
        <w:rPr>
          <w:rFonts w:cstheme="minorHAnsi"/>
        </w:rPr>
        <w:t xml:space="preserve"> By choosing to obey these rules, you clean up your life, and you help clean up the energetic path of those who went before you. You also provide a cleaner environment for those who follow you. So, when you read the Bible, look for examples of do’s and don’ts and try not to fear this guidance. Telling stories about how restrictive or </w:t>
      </w:r>
      <w:r w:rsidRPr="00553681">
        <w:rPr>
          <w:rFonts w:cstheme="minorHAnsi"/>
        </w:rPr>
        <w:t>hard that</w:t>
      </w:r>
      <w:r w:rsidRPr="00082B02">
        <w:rPr>
          <w:rFonts w:cstheme="minorHAnsi"/>
        </w:rPr>
        <w:t xml:space="preserve"> guidance is won’t benefit you or anyone else. Instead, recognize the hope that this guidance brings. </w:t>
      </w:r>
    </w:p>
    <w:bookmarkEnd w:id="5"/>
    <w:bookmarkEnd w:id="6"/>
    <w:bookmarkEnd w:id="7"/>
    <w:p w14:paraId="704A893A" w14:textId="15255E4B" w:rsidR="004A31EF" w:rsidRPr="00082B02" w:rsidRDefault="004A31EF" w:rsidP="001E554A">
      <w:pPr>
        <w:spacing w:after="0" w:line="240" w:lineRule="auto"/>
        <w:jc w:val="both"/>
        <w:rPr>
          <w:rFonts w:cstheme="minorHAnsi"/>
        </w:rPr>
      </w:pPr>
    </w:p>
    <w:p w14:paraId="7F827366" w14:textId="308D7862" w:rsidR="00C32EB3" w:rsidRPr="00082B02" w:rsidRDefault="00C32EB3" w:rsidP="001E554A">
      <w:pPr>
        <w:spacing w:after="0" w:line="240" w:lineRule="auto"/>
        <w:jc w:val="both"/>
        <w:rPr>
          <w:rFonts w:cstheme="minorHAnsi"/>
        </w:rPr>
      </w:pPr>
      <w:r w:rsidRPr="00082B02">
        <w:rPr>
          <w:rFonts w:cstheme="minorHAnsi"/>
        </w:rPr>
        <w:t xml:space="preserve">Now that you know how to manage your self-hate, you can courageously face whatever reality your choices reveal about your faith, the quality of your orientation, and your commitment to your own growth and mission. You can then valiantly choose to reorient to an authentic life, seeking and saving what has been lost. </w:t>
      </w:r>
      <w:r w:rsidR="00417A07" w:rsidRPr="00082B02">
        <w:rPr>
          <w:rFonts w:cstheme="minorHAnsi"/>
        </w:rPr>
        <w:t>All that you learn in this process</w:t>
      </w:r>
      <w:r w:rsidRPr="00082B02">
        <w:rPr>
          <w:rFonts w:cstheme="minorHAnsi"/>
        </w:rPr>
        <w:t xml:space="preserve"> will be woven into the fabric of your real glory. The Father </w:t>
      </w:r>
      <w:r w:rsidR="001B5573" w:rsidRPr="00082B02">
        <w:rPr>
          <w:rFonts w:cstheme="minorHAnsi"/>
        </w:rPr>
        <w:t xml:space="preserve">of glory </w:t>
      </w:r>
      <w:r w:rsidRPr="00082B02">
        <w:rPr>
          <w:rFonts w:cstheme="minorHAnsi"/>
        </w:rPr>
        <w:t>wants to glorify you in your True Self, the self that He designed</w:t>
      </w:r>
      <w:r w:rsidR="00AD2B00" w:rsidRPr="00082B02">
        <w:rPr>
          <w:rFonts w:cstheme="minorHAnsi"/>
        </w:rPr>
        <w:t>,</w:t>
      </w:r>
      <w:r w:rsidRPr="00082B02">
        <w:rPr>
          <w:rFonts w:cstheme="minorHAnsi"/>
        </w:rPr>
        <w:t xml:space="preserve"> so that you might glorify Him. You will discover that the recovery of what you have lost will become part of your message to those in this sick world who have lost the same thing. Give up the Idol and its compulsive illusions about who you should be. No matter what has happened to you, your True Self is still there, waiting to be discovered, nurtured</w:t>
      </w:r>
      <w:r w:rsidR="00C311F5" w:rsidRPr="00082B02">
        <w:rPr>
          <w:rFonts w:cstheme="minorHAnsi"/>
        </w:rPr>
        <w:t>,</w:t>
      </w:r>
      <w:r w:rsidRPr="00082B02">
        <w:rPr>
          <w:rFonts w:cstheme="minorHAnsi"/>
        </w:rPr>
        <w:t xml:space="preserve"> and supported while you press on to real glory.</w:t>
      </w:r>
    </w:p>
    <w:p w14:paraId="0E5A21B0" w14:textId="17D27295" w:rsidR="000B13A8" w:rsidRPr="00082B02" w:rsidRDefault="000B13A8" w:rsidP="001E554A">
      <w:pPr>
        <w:spacing w:after="0" w:line="240" w:lineRule="auto"/>
        <w:jc w:val="both"/>
        <w:rPr>
          <w:rFonts w:cstheme="minorHAnsi"/>
        </w:rPr>
      </w:pPr>
    </w:p>
    <w:p w14:paraId="32CB082C" w14:textId="77777777" w:rsidR="00922D7A" w:rsidRPr="00082B02" w:rsidRDefault="00E0624C" w:rsidP="001E554A">
      <w:pPr>
        <w:spacing w:after="0" w:line="240" w:lineRule="auto"/>
        <w:jc w:val="both"/>
        <w:rPr>
          <w:rFonts w:cstheme="minorHAnsi"/>
        </w:rPr>
      </w:pPr>
      <w:r w:rsidRPr="00082B02">
        <w:rPr>
          <w:rFonts w:cstheme="minorHAnsi"/>
        </w:rPr>
        <w:t>Our p</w:t>
      </w:r>
      <w:r w:rsidR="0002057A" w:rsidRPr="00082B02">
        <w:rPr>
          <w:rFonts w:cstheme="minorHAnsi"/>
        </w:rPr>
        <w:t>rayer</w:t>
      </w:r>
      <w:r w:rsidRPr="00082B02">
        <w:rPr>
          <w:rFonts w:cstheme="minorHAnsi"/>
        </w:rPr>
        <w:t xml:space="preserve"> might go something like this: </w:t>
      </w:r>
    </w:p>
    <w:p w14:paraId="32055268" w14:textId="77777777" w:rsidR="000B13A8" w:rsidRPr="00082B02" w:rsidRDefault="000B13A8" w:rsidP="001E554A">
      <w:pPr>
        <w:spacing w:after="0" w:line="240" w:lineRule="auto"/>
        <w:jc w:val="both"/>
        <w:rPr>
          <w:rFonts w:cstheme="minorHAnsi"/>
        </w:rPr>
      </w:pPr>
    </w:p>
    <w:p w14:paraId="15D43799" w14:textId="7DB23877" w:rsidR="00392B8E" w:rsidRPr="00082B02" w:rsidRDefault="00392B8E" w:rsidP="003E5DE6">
      <w:pPr>
        <w:spacing w:after="0" w:line="240" w:lineRule="auto"/>
        <w:jc w:val="center"/>
        <w:rPr>
          <w:rFonts w:cstheme="minorHAnsi"/>
          <w:i/>
        </w:rPr>
      </w:pPr>
      <w:r w:rsidRPr="00082B02">
        <w:rPr>
          <w:rFonts w:cstheme="minorHAnsi"/>
          <w:i/>
        </w:rPr>
        <w:t>Lord Jesus, support me as I make oriented choices to nurture my True Self and</w:t>
      </w:r>
      <w:r w:rsidR="00AD2B00" w:rsidRPr="00082B02">
        <w:rPr>
          <w:rFonts w:cstheme="minorHAnsi"/>
          <w:i/>
        </w:rPr>
        <w:t xml:space="preserve"> reveal</w:t>
      </w:r>
      <w:r w:rsidRPr="00082B02">
        <w:rPr>
          <w:rFonts w:cstheme="minorHAnsi"/>
          <w:i/>
        </w:rPr>
        <w:t xml:space="preserve"> my true glory. (Repeat)</w:t>
      </w:r>
    </w:p>
    <w:p w14:paraId="0D8AE75F" w14:textId="77777777" w:rsidR="00C70530" w:rsidRPr="00082B02" w:rsidRDefault="00C70530" w:rsidP="001E554A">
      <w:pPr>
        <w:spacing w:after="0" w:line="240" w:lineRule="auto"/>
        <w:jc w:val="both"/>
        <w:rPr>
          <w:rFonts w:cstheme="minorHAnsi"/>
        </w:rPr>
      </w:pPr>
    </w:p>
    <w:p w14:paraId="24DAD0A6" w14:textId="77777777" w:rsidR="00F73C8F" w:rsidRPr="00082B02" w:rsidRDefault="00F73C8F" w:rsidP="001E554A">
      <w:pPr>
        <w:spacing w:after="0" w:line="240" w:lineRule="auto"/>
        <w:jc w:val="both"/>
        <w:rPr>
          <w:rFonts w:cstheme="minorHAnsi"/>
        </w:rPr>
      </w:pPr>
      <w:r w:rsidRPr="00082B02">
        <w:rPr>
          <w:rFonts w:cstheme="minorHAnsi"/>
        </w:rPr>
        <w:t>Take a deep breath.</w:t>
      </w:r>
    </w:p>
    <w:p w14:paraId="16AA0022" w14:textId="4869D6B8" w:rsidR="00051D91" w:rsidRPr="00082B02" w:rsidRDefault="00051D91" w:rsidP="00051D91">
      <w:pPr>
        <w:spacing w:after="0" w:line="240" w:lineRule="auto"/>
        <w:jc w:val="both"/>
        <w:rPr>
          <w:rFonts w:cstheme="minorHAnsi"/>
          <w:i/>
        </w:rPr>
      </w:pPr>
      <w:r w:rsidRPr="00082B02">
        <w:rPr>
          <w:rFonts w:cstheme="minorHAnsi"/>
          <w:i/>
        </w:rPr>
        <w:t xml:space="preserve">(If time permits, ask, “Does anyone have comments or questions about </w:t>
      </w:r>
      <w:r w:rsidR="00AD3BCA" w:rsidRPr="00082B02">
        <w:rPr>
          <w:rFonts w:cstheme="minorHAnsi"/>
          <w:i/>
        </w:rPr>
        <w:t>the Toolbox</w:t>
      </w:r>
      <w:r w:rsidRPr="00082B02">
        <w:rPr>
          <w:rFonts w:cstheme="minorHAnsi"/>
          <w:i/>
        </w:rPr>
        <w:t xml:space="preserve">?”) </w:t>
      </w:r>
    </w:p>
    <w:p w14:paraId="3B25319C" w14:textId="77777777" w:rsidR="0002057A" w:rsidRPr="00082B02" w:rsidRDefault="0002057A" w:rsidP="001E554A">
      <w:pPr>
        <w:spacing w:after="0" w:line="240" w:lineRule="auto"/>
        <w:jc w:val="both"/>
        <w:rPr>
          <w:rFonts w:cstheme="minorHAnsi"/>
        </w:rPr>
      </w:pPr>
    </w:p>
    <w:p w14:paraId="1CECEEA3" w14:textId="77777777" w:rsidR="00285B9A" w:rsidRPr="00082B02" w:rsidRDefault="000B13A8" w:rsidP="001E554A">
      <w:pPr>
        <w:spacing w:after="0" w:line="240" w:lineRule="auto"/>
        <w:jc w:val="both"/>
        <w:rPr>
          <w:rFonts w:cstheme="minorHAnsi"/>
          <w:b/>
        </w:rPr>
      </w:pPr>
      <w:r w:rsidRPr="00082B02">
        <w:rPr>
          <w:rFonts w:cstheme="minorHAnsi"/>
          <w:b/>
        </w:rPr>
        <w:t>0:30</w:t>
      </w:r>
      <w:r w:rsidR="00285B9A" w:rsidRPr="00082B02">
        <w:rPr>
          <w:rFonts w:cstheme="minorHAnsi"/>
          <w:b/>
        </w:rPr>
        <w:tab/>
        <w:t>SHARING</w:t>
      </w:r>
    </w:p>
    <w:p w14:paraId="488BA933" w14:textId="77777777" w:rsidR="000B13A8" w:rsidRPr="00082B02" w:rsidRDefault="000B13A8" w:rsidP="001E554A">
      <w:pPr>
        <w:spacing w:after="0" w:line="240" w:lineRule="auto"/>
        <w:jc w:val="both"/>
        <w:rPr>
          <w:rFonts w:cstheme="minorHAnsi"/>
          <w:b/>
        </w:rPr>
      </w:pPr>
    </w:p>
    <w:p w14:paraId="30E6D608" w14:textId="77777777" w:rsidR="00285B9A" w:rsidRPr="00082B02" w:rsidRDefault="000B13A8" w:rsidP="001E554A">
      <w:pPr>
        <w:spacing w:after="0" w:line="240" w:lineRule="auto"/>
        <w:jc w:val="both"/>
        <w:rPr>
          <w:rFonts w:cstheme="minorHAnsi"/>
          <w:b/>
        </w:rPr>
      </w:pPr>
      <w:r w:rsidRPr="00082B02">
        <w:rPr>
          <w:rFonts w:cstheme="minorHAnsi"/>
          <w:b/>
        </w:rPr>
        <w:t>1:00</w:t>
      </w:r>
      <w:r w:rsidR="00285B9A" w:rsidRPr="00082B02">
        <w:rPr>
          <w:rFonts w:cstheme="minorHAnsi"/>
          <w:b/>
        </w:rPr>
        <w:tab/>
        <w:t>BIBLE TEACHING</w:t>
      </w:r>
    </w:p>
    <w:p w14:paraId="22ADB5D8" w14:textId="6E9808B0" w:rsidR="000B13A8" w:rsidRPr="00082B02" w:rsidRDefault="000B13A8" w:rsidP="001E554A">
      <w:pPr>
        <w:spacing w:after="0" w:line="240" w:lineRule="auto"/>
        <w:jc w:val="both"/>
        <w:rPr>
          <w:rFonts w:cstheme="minorHAnsi"/>
        </w:rPr>
      </w:pPr>
    </w:p>
    <w:p w14:paraId="59924A76" w14:textId="3484FB8B" w:rsidR="00B44DD3" w:rsidRPr="00082B02" w:rsidRDefault="00B025DD" w:rsidP="001E554A">
      <w:pPr>
        <w:spacing w:after="0" w:line="240" w:lineRule="auto"/>
        <w:jc w:val="both"/>
        <w:rPr>
          <w:rFonts w:cstheme="minorHAnsi"/>
        </w:rPr>
      </w:pPr>
      <w:r w:rsidRPr="00082B02">
        <w:rPr>
          <w:rFonts w:cstheme="minorHAnsi"/>
        </w:rPr>
        <w:t>Heaven rejoices</w:t>
      </w:r>
      <w:r w:rsidR="00160696" w:rsidRPr="00082B02">
        <w:rPr>
          <w:rFonts w:cstheme="minorHAnsi"/>
        </w:rPr>
        <w:t xml:space="preserve"> </w:t>
      </w:r>
      <w:r w:rsidR="00B44DD3" w:rsidRPr="00082B02">
        <w:rPr>
          <w:rFonts w:cstheme="minorHAnsi"/>
        </w:rPr>
        <w:t>when we start to practice KF Confession 8:</w:t>
      </w:r>
      <w:r w:rsidR="00160696" w:rsidRPr="00082B02">
        <w:rPr>
          <w:rStyle w:val="EndnoteReference"/>
          <w:rFonts w:cstheme="minorHAnsi"/>
        </w:rPr>
        <w:endnoteReference w:id="3"/>
      </w:r>
    </w:p>
    <w:p w14:paraId="7DE66486" w14:textId="77777777" w:rsidR="00B44DD3" w:rsidRPr="00082B02" w:rsidRDefault="00B44DD3" w:rsidP="001E554A">
      <w:pPr>
        <w:spacing w:after="0" w:line="240" w:lineRule="auto"/>
        <w:jc w:val="both"/>
        <w:rPr>
          <w:rFonts w:cstheme="minorHAnsi"/>
        </w:rPr>
      </w:pPr>
    </w:p>
    <w:p w14:paraId="76FC3BA2" w14:textId="5094E778" w:rsidR="00D15DAB" w:rsidRPr="00082B02" w:rsidRDefault="00D15DAB" w:rsidP="003E5DE6">
      <w:pPr>
        <w:spacing w:after="0" w:line="240" w:lineRule="auto"/>
        <w:jc w:val="center"/>
        <w:rPr>
          <w:rFonts w:cstheme="minorHAnsi"/>
        </w:rPr>
      </w:pPr>
      <w:r w:rsidRPr="00082B02">
        <w:rPr>
          <w:rFonts w:cstheme="minorHAnsi"/>
        </w:rPr>
        <w:t>We co-labor with the Creator to seek and to save that which was lost.</w:t>
      </w:r>
    </w:p>
    <w:p w14:paraId="2FBB5858" w14:textId="77777777" w:rsidR="000B13A8" w:rsidRPr="00082B02" w:rsidRDefault="000B13A8" w:rsidP="00AD3BCA">
      <w:pPr>
        <w:spacing w:after="0" w:line="240" w:lineRule="auto"/>
        <w:jc w:val="both"/>
        <w:rPr>
          <w:rFonts w:cstheme="minorHAnsi"/>
        </w:rPr>
      </w:pPr>
    </w:p>
    <w:p w14:paraId="3A096FE1" w14:textId="0A70F0E8" w:rsidR="00C32EB3" w:rsidRPr="00082B02" w:rsidRDefault="00C32EB3" w:rsidP="001E554A">
      <w:pPr>
        <w:spacing w:after="0" w:line="240" w:lineRule="auto"/>
        <w:jc w:val="both"/>
        <w:rPr>
          <w:rFonts w:cstheme="minorHAnsi"/>
        </w:rPr>
      </w:pPr>
      <w:bookmarkStart w:id="8" w:name="_Hlk496980308"/>
      <w:r w:rsidRPr="00082B02">
        <w:rPr>
          <w:rFonts w:cstheme="minorHAnsi"/>
        </w:rPr>
        <w:t xml:space="preserve">Our Bible passages for this lesson are </w:t>
      </w:r>
      <w:r w:rsidR="002676AE" w:rsidRPr="00082B02">
        <w:rPr>
          <w:rFonts w:cstheme="minorHAnsi"/>
        </w:rPr>
        <w:t>taken from</w:t>
      </w:r>
      <w:r w:rsidRPr="00082B02">
        <w:rPr>
          <w:rFonts w:cstheme="minorHAnsi"/>
        </w:rPr>
        <w:t xml:space="preserve"> chapter 15 of the Gospel of John and chapter 3 of First Peter. </w:t>
      </w:r>
      <w:r w:rsidR="00842EC1" w:rsidRPr="00082B02">
        <w:rPr>
          <w:rFonts w:cstheme="minorHAnsi"/>
        </w:rPr>
        <w:t>Let’s start with my</w:t>
      </w:r>
      <w:r w:rsidR="00442B78" w:rsidRPr="00082B02">
        <w:rPr>
          <w:rFonts w:cstheme="minorHAnsi"/>
        </w:rPr>
        <w:t xml:space="preserve"> </w:t>
      </w:r>
      <w:r w:rsidR="00091EFD" w:rsidRPr="00082B02">
        <w:rPr>
          <w:rFonts w:cstheme="minorHAnsi"/>
        </w:rPr>
        <w:t xml:space="preserve">translation of </w:t>
      </w:r>
      <w:r w:rsidR="001F6301" w:rsidRPr="00082B02">
        <w:rPr>
          <w:rFonts w:cstheme="minorHAnsi"/>
          <w:b/>
        </w:rPr>
        <w:t>John 15:1–15</w:t>
      </w:r>
      <w:r w:rsidR="00513832" w:rsidRPr="00082B02">
        <w:rPr>
          <w:rFonts w:cstheme="minorHAnsi"/>
        </w:rPr>
        <w:t>.</w:t>
      </w:r>
      <w:r w:rsidR="00091EFD" w:rsidRPr="00082B02">
        <w:rPr>
          <w:rFonts w:cstheme="minorHAnsi"/>
        </w:rPr>
        <w:t xml:space="preserve"> Jesus is </w:t>
      </w:r>
      <w:r w:rsidR="005F2BF1" w:rsidRPr="00082B02">
        <w:rPr>
          <w:rFonts w:cstheme="minorHAnsi"/>
        </w:rPr>
        <w:t xml:space="preserve">teaching about the relationship between the True Vine and its branches. </w:t>
      </w:r>
      <w:bookmarkEnd w:id="8"/>
    </w:p>
    <w:p w14:paraId="015D82C5" w14:textId="170EE2B6" w:rsidR="000B13A8" w:rsidRPr="00082B02" w:rsidRDefault="000B13A8" w:rsidP="00386678">
      <w:pPr>
        <w:widowControl w:val="0"/>
        <w:spacing w:after="0" w:line="240" w:lineRule="auto"/>
        <w:jc w:val="both"/>
        <w:rPr>
          <w:rFonts w:cstheme="minorHAnsi"/>
        </w:rPr>
      </w:pPr>
    </w:p>
    <w:p w14:paraId="054C3838" w14:textId="2A9DED19" w:rsidR="00091EFD" w:rsidRPr="00082B02" w:rsidRDefault="00091EFD" w:rsidP="00386678">
      <w:pPr>
        <w:widowControl w:val="0"/>
        <w:spacing w:after="0" w:line="240" w:lineRule="auto"/>
        <w:ind w:left="720" w:right="720"/>
        <w:jc w:val="both"/>
        <w:rPr>
          <w:rFonts w:cstheme="minorHAnsi"/>
        </w:rPr>
      </w:pPr>
      <w:bookmarkStart w:id="9" w:name="1"/>
      <w:bookmarkEnd w:id="9"/>
      <w:r w:rsidRPr="00082B02">
        <w:rPr>
          <w:rFonts w:cstheme="minorHAnsi"/>
          <w:vertAlign w:val="superscript"/>
        </w:rPr>
        <w:t>1</w:t>
      </w:r>
      <w:r w:rsidRPr="00082B02">
        <w:rPr>
          <w:rFonts w:cstheme="minorHAnsi"/>
        </w:rPr>
        <w:t xml:space="preserve">I and no other am the True Vine, and my Father is the </w:t>
      </w:r>
      <w:r w:rsidR="00BA4F99" w:rsidRPr="00082B02">
        <w:rPr>
          <w:rFonts w:cstheme="minorHAnsi"/>
        </w:rPr>
        <w:t>vinedresser</w:t>
      </w:r>
      <w:r w:rsidRPr="00082B02">
        <w:rPr>
          <w:rFonts w:cstheme="minorHAnsi"/>
        </w:rPr>
        <w:t xml:space="preserve">. </w:t>
      </w:r>
      <w:r w:rsidRPr="00082B02">
        <w:rPr>
          <w:rFonts w:cstheme="minorHAnsi"/>
          <w:vertAlign w:val="superscript"/>
        </w:rPr>
        <w:t>2</w:t>
      </w:r>
      <w:r w:rsidRPr="00082B02">
        <w:rPr>
          <w:rFonts w:cstheme="minorHAnsi"/>
        </w:rPr>
        <w:t xml:space="preserve">All the branches attached to Me that are not bearing fruit He takes away, and all the branches that are bearing fruit He prunes back so that they can carry more fruit. </w:t>
      </w:r>
      <w:r w:rsidRPr="00082B02">
        <w:rPr>
          <w:rFonts w:cstheme="minorHAnsi"/>
          <w:vertAlign w:val="superscript"/>
        </w:rPr>
        <w:t>3</w:t>
      </w:r>
      <w:r w:rsidRPr="00082B02">
        <w:rPr>
          <w:rFonts w:cstheme="minorHAnsi"/>
        </w:rPr>
        <w:t xml:space="preserve">You are already pruned </w:t>
      </w:r>
      <w:r w:rsidRPr="00082B02">
        <w:rPr>
          <w:rFonts w:cstheme="minorHAnsi"/>
        </w:rPr>
        <w:lastRenderedPageBreak/>
        <w:t xml:space="preserve">branches because of the logos I told you about. </w:t>
      </w:r>
      <w:r w:rsidRPr="00082B02">
        <w:rPr>
          <w:rFonts w:cstheme="minorHAnsi"/>
          <w:vertAlign w:val="superscript"/>
        </w:rPr>
        <w:t>4</w:t>
      </w:r>
      <w:r w:rsidRPr="00082B02">
        <w:rPr>
          <w:rFonts w:cstheme="minorHAnsi"/>
        </w:rPr>
        <w:t xml:space="preserve">In all of your activities, remain in Me, even as I am remaining in you. Just as the branch must remain connected to the vine in order to bear fruit, so you must remain connected to Me. </w:t>
      </w:r>
      <w:r w:rsidRPr="00082B02">
        <w:rPr>
          <w:rFonts w:cstheme="minorHAnsi"/>
          <w:vertAlign w:val="superscript"/>
        </w:rPr>
        <w:t>5</w:t>
      </w:r>
      <w:r w:rsidRPr="00082B02">
        <w:rPr>
          <w:rFonts w:cstheme="minorHAnsi"/>
        </w:rPr>
        <w:t xml:space="preserve">I, and no other, am the Vine and you are the branches. </w:t>
      </w:r>
      <w:r w:rsidR="005D4420" w:rsidRPr="00082B02">
        <w:rPr>
          <w:rFonts w:cstheme="minorHAnsi"/>
        </w:rPr>
        <w:t>The one</w:t>
      </w:r>
      <w:r w:rsidRPr="00082B02">
        <w:rPr>
          <w:rFonts w:cstheme="minorHAnsi"/>
        </w:rPr>
        <w:t xml:space="preserve"> who remains connected to Me </w:t>
      </w:r>
      <w:r w:rsidR="005D4420" w:rsidRPr="00082B02">
        <w:rPr>
          <w:rFonts w:cstheme="minorHAnsi"/>
        </w:rPr>
        <w:t>in the same way</w:t>
      </w:r>
      <w:r w:rsidR="006B113D" w:rsidRPr="00082B02">
        <w:rPr>
          <w:rFonts w:cstheme="minorHAnsi"/>
        </w:rPr>
        <w:t xml:space="preserve"> that I remai</w:t>
      </w:r>
      <w:r w:rsidRPr="00082B02">
        <w:rPr>
          <w:rFonts w:cstheme="minorHAnsi"/>
        </w:rPr>
        <w:t xml:space="preserve">n connected to </w:t>
      </w:r>
      <w:r w:rsidR="006B113D" w:rsidRPr="00082B02">
        <w:rPr>
          <w:rFonts w:cstheme="minorHAnsi"/>
        </w:rPr>
        <w:t xml:space="preserve">them </w:t>
      </w:r>
      <w:r w:rsidRPr="00082B02">
        <w:rPr>
          <w:rFonts w:cstheme="minorHAnsi"/>
        </w:rPr>
        <w:t xml:space="preserve">bears a lot of fruit, because apart from Me you are not able to produce a single thing. </w:t>
      </w:r>
      <w:r w:rsidRPr="00082B02">
        <w:rPr>
          <w:rFonts w:cstheme="minorHAnsi"/>
          <w:vertAlign w:val="superscript"/>
        </w:rPr>
        <w:t>6</w:t>
      </w:r>
      <w:r w:rsidRPr="00082B02">
        <w:rPr>
          <w:rFonts w:cstheme="minorHAnsi"/>
        </w:rPr>
        <w:t xml:space="preserve">If a person does not remain connected to Me, that person is thrown away and dries up, and others gather </w:t>
      </w:r>
      <w:r w:rsidR="003E5DE6" w:rsidRPr="00082B02">
        <w:rPr>
          <w:rFonts w:cstheme="minorHAnsi"/>
        </w:rPr>
        <w:t xml:space="preserve">together </w:t>
      </w:r>
      <w:r w:rsidRPr="00082B02">
        <w:rPr>
          <w:rFonts w:cstheme="minorHAnsi"/>
        </w:rPr>
        <w:t xml:space="preserve">those dried branches to throw them into the fire as kindling. </w:t>
      </w:r>
      <w:r w:rsidRPr="00082B02">
        <w:rPr>
          <w:rFonts w:cstheme="minorHAnsi"/>
          <w:vertAlign w:val="superscript"/>
        </w:rPr>
        <w:t>7</w:t>
      </w:r>
      <w:r w:rsidRPr="00082B02">
        <w:rPr>
          <w:rFonts w:cstheme="minorHAnsi"/>
        </w:rPr>
        <w:t xml:space="preserve">If you live in Me, however, and My sayings are alive </w:t>
      </w:r>
      <w:r w:rsidR="00442B78" w:rsidRPr="00082B02">
        <w:rPr>
          <w:rFonts w:cstheme="minorHAnsi"/>
        </w:rPr>
        <w:t xml:space="preserve">in </w:t>
      </w:r>
      <w:r w:rsidRPr="00082B02">
        <w:rPr>
          <w:rFonts w:cstheme="minorHAnsi"/>
        </w:rPr>
        <w:t xml:space="preserve">you, ask for whatever you want—it will become a new state of being for you. </w:t>
      </w:r>
      <w:bookmarkStart w:id="10" w:name="OLE_LINK1"/>
      <w:bookmarkStart w:id="11" w:name="OLE_LINK2"/>
      <w:r w:rsidRPr="00082B02">
        <w:rPr>
          <w:rFonts w:cstheme="minorHAnsi"/>
          <w:vertAlign w:val="superscript"/>
        </w:rPr>
        <w:t>8</w:t>
      </w:r>
      <w:r w:rsidR="00CA70BE" w:rsidRPr="00082B02">
        <w:rPr>
          <w:rFonts w:cstheme="minorHAnsi"/>
        </w:rPr>
        <w:t>When you become My disciples and bear much fruit,</w:t>
      </w:r>
      <w:r w:rsidR="00BF3641" w:rsidRPr="00082B02">
        <w:rPr>
          <w:rFonts w:cstheme="minorHAnsi"/>
        </w:rPr>
        <w:t xml:space="preserve"> others benefit and they honor</w:t>
      </w:r>
      <w:r w:rsidR="00CA70BE" w:rsidRPr="00082B02">
        <w:rPr>
          <w:rFonts w:cstheme="minorHAnsi"/>
        </w:rPr>
        <w:t xml:space="preserve"> My Father. </w:t>
      </w:r>
      <w:bookmarkEnd w:id="10"/>
      <w:bookmarkEnd w:id="11"/>
      <w:r w:rsidRPr="00082B02">
        <w:rPr>
          <w:rFonts w:cstheme="minorHAnsi"/>
          <w:vertAlign w:val="superscript"/>
        </w:rPr>
        <w:t>9</w:t>
      </w:r>
      <w:r w:rsidRPr="00082B02">
        <w:rPr>
          <w:rFonts w:cstheme="minorHAnsi"/>
        </w:rPr>
        <w:t xml:space="preserve">Just as the Father is well-pleased with Me, I am well-pleased with you. Live in My love. </w:t>
      </w:r>
      <w:r w:rsidRPr="00082B02">
        <w:rPr>
          <w:rFonts w:cstheme="minorHAnsi"/>
          <w:vertAlign w:val="superscript"/>
        </w:rPr>
        <w:t>10</w:t>
      </w:r>
      <w:r w:rsidRPr="00082B02">
        <w:rPr>
          <w:rFonts w:cstheme="minorHAnsi"/>
        </w:rPr>
        <w:t xml:space="preserve">If you guard </w:t>
      </w:r>
      <w:r w:rsidR="00A8484C" w:rsidRPr="00082B02">
        <w:rPr>
          <w:rFonts w:cstheme="minorHAnsi"/>
        </w:rPr>
        <w:t xml:space="preserve">My </w:t>
      </w:r>
      <w:r w:rsidRPr="00082B02">
        <w:rPr>
          <w:rFonts w:cstheme="minorHAnsi"/>
        </w:rPr>
        <w:t xml:space="preserve">commands, you will remain in My love, just as I have guarded My Father’s commands and remain in His love. </w:t>
      </w:r>
      <w:r w:rsidRPr="00082B02">
        <w:rPr>
          <w:rFonts w:cstheme="minorHAnsi"/>
          <w:vertAlign w:val="superscript"/>
        </w:rPr>
        <w:t>11</w:t>
      </w:r>
      <w:r w:rsidRPr="00082B02">
        <w:rPr>
          <w:rFonts w:cstheme="minorHAnsi"/>
        </w:rPr>
        <w:t xml:space="preserve">I have told you these things so that you might experience My joy and that your joy might be complete. </w:t>
      </w:r>
      <w:r w:rsidRPr="00082B02">
        <w:rPr>
          <w:rFonts w:cstheme="minorHAnsi"/>
          <w:vertAlign w:val="superscript"/>
        </w:rPr>
        <w:t>12</w:t>
      </w:r>
      <w:r w:rsidRPr="00082B02">
        <w:rPr>
          <w:rFonts w:cstheme="minorHAnsi"/>
        </w:rPr>
        <w:t xml:space="preserve">This is My </w:t>
      </w:r>
      <w:r w:rsidR="003E5DE6" w:rsidRPr="00082B02">
        <w:rPr>
          <w:rFonts w:cstheme="minorHAnsi"/>
        </w:rPr>
        <w:t xml:space="preserve">command: </w:t>
      </w:r>
      <w:r w:rsidR="00842EC1" w:rsidRPr="00082B02">
        <w:rPr>
          <w:rFonts w:cstheme="minorHAnsi"/>
        </w:rPr>
        <w:t>l</w:t>
      </w:r>
      <w:r w:rsidR="003E5DE6" w:rsidRPr="00082B02">
        <w:rPr>
          <w:rFonts w:cstheme="minorHAnsi"/>
        </w:rPr>
        <w:t>ove</w:t>
      </w:r>
      <w:r w:rsidRPr="00082B02">
        <w:rPr>
          <w:rFonts w:cstheme="minorHAnsi"/>
        </w:rPr>
        <w:t xml:space="preserve"> each other just as I have loved you. </w:t>
      </w:r>
      <w:r w:rsidRPr="00082B02">
        <w:rPr>
          <w:rFonts w:cstheme="minorHAnsi"/>
          <w:vertAlign w:val="superscript"/>
        </w:rPr>
        <w:t>13</w:t>
      </w:r>
      <w:r w:rsidRPr="00082B02">
        <w:rPr>
          <w:rFonts w:cstheme="minorHAnsi"/>
        </w:rPr>
        <w:t>No one has a greater love than this</w:t>
      </w:r>
      <w:r w:rsidR="00842EC1" w:rsidRPr="00082B02">
        <w:rPr>
          <w:rFonts w:cstheme="minorHAnsi"/>
        </w:rPr>
        <w:t>—</w:t>
      </w:r>
      <w:r w:rsidRPr="00082B02">
        <w:rPr>
          <w:rFonts w:cstheme="minorHAnsi"/>
        </w:rPr>
        <w:t xml:space="preserve">to lay down one’s life or conscious self on behalf of one’s friends. </w:t>
      </w:r>
      <w:r w:rsidRPr="00082B02">
        <w:rPr>
          <w:rFonts w:cstheme="minorHAnsi"/>
          <w:vertAlign w:val="superscript"/>
        </w:rPr>
        <w:t>14</w:t>
      </w:r>
      <w:r w:rsidRPr="00082B02">
        <w:rPr>
          <w:rFonts w:cstheme="minorHAnsi"/>
        </w:rPr>
        <w:t>You are My friends if you produce the kind of life that I command.</w:t>
      </w:r>
      <w:r w:rsidRPr="00082B02" w:rsidDel="00754E63">
        <w:rPr>
          <w:rFonts w:cstheme="minorHAnsi"/>
        </w:rPr>
        <w:t xml:space="preserve"> </w:t>
      </w:r>
      <w:r w:rsidRPr="00082B02">
        <w:rPr>
          <w:rFonts w:cstheme="minorHAnsi"/>
          <w:vertAlign w:val="superscript"/>
        </w:rPr>
        <w:t>15</w:t>
      </w:r>
      <w:r w:rsidRPr="00082B02">
        <w:rPr>
          <w:rFonts w:cstheme="minorHAnsi"/>
        </w:rPr>
        <w:t>I am telling you that you are no longer slaves, because a slave does not know what kind of life the master is producing. By telling you this</w:t>
      </w:r>
      <w:r w:rsidR="003E5DE6" w:rsidRPr="00082B02">
        <w:rPr>
          <w:rFonts w:cstheme="minorHAnsi"/>
        </w:rPr>
        <w:t>,</w:t>
      </w:r>
      <w:r w:rsidRPr="00082B02">
        <w:rPr>
          <w:rFonts w:cstheme="minorHAnsi"/>
        </w:rPr>
        <w:t xml:space="preserve"> I am treating you like friends, because what I have heard from My Father I </w:t>
      </w:r>
      <w:r w:rsidR="00442B78" w:rsidRPr="00082B02">
        <w:rPr>
          <w:rFonts w:cstheme="minorHAnsi"/>
        </w:rPr>
        <w:t xml:space="preserve">am </w:t>
      </w:r>
      <w:r w:rsidRPr="00082B02">
        <w:rPr>
          <w:rFonts w:cstheme="minorHAnsi"/>
        </w:rPr>
        <w:t xml:space="preserve">making known </w:t>
      </w:r>
      <w:r w:rsidR="00F52002" w:rsidRPr="00082B02">
        <w:rPr>
          <w:rFonts w:cstheme="minorHAnsi"/>
        </w:rPr>
        <w:t xml:space="preserve">to </w:t>
      </w:r>
      <w:r w:rsidRPr="00082B02">
        <w:rPr>
          <w:rFonts w:cstheme="minorHAnsi"/>
        </w:rPr>
        <w:t xml:space="preserve">you. </w:t>
      </w:r>
    </w:p>
    <w:p w14:paraId="54F0194F" w14:textId="541D3806" w:rsidR="000B13A8" w:rsidRPr="00082B02" w:rsidRDefault="000B13A8" w:rsidP="001E554A">
      <w:pPr>
        <w:spacing w:after="0" w:line="240" w:lineRule="auto"/>
        <w:jc w:val="both"/>
        <w:rPr>
          <w:rFonts w:cstheme="minorHAnsi"/>
        </w:rPr>
      </w:pPr>
    </w:p>
    <w:p w14:paraId="7FFB3310" w14:textId="283E1A0D" w:rsidR="00442B78" w:rsidRPr="00082B02" w:rsidRDefault="00442B78" w:rsidP="001E554A">
      <w:pPr>
        <w:spacing w:after="0" w:line="240" w:lineRule="auto"/>
        <w:jc w:val="both"/>
        <w:rPr>
          <w:rFonts w:cstheme="minorHAnsi"/>
        </w:rPr>
      </w:pPr>
      <w:r w:rsidRPr="00082B02">
        <w:rPr>
          <w:rFonts w:cstheme="minorHAnsi"/>
        </w:rPr>
        <w:t>Take a deep breath.</w:t>
      </w:r>
    </w:p>
    <w:p w14:paraId="717A3F88" w14:textId="77777777" w:rsidR="00442B78" w:rsidRPr="00082B02" w:rsidRDefault="00442B78" w:rsidP="001E554A">
      <w:pPr>
        <w:spacing w:after="0" w:line="240" w:lineRule="auto"/>
        <w:jc w:val="both"/>
        <w:rPr>
          <w:rFonts w:cstheme="minorHAnsi"/>
        </w:rPr>
      </w:pPr>
    </w:p>
    <w:p w14:paraId="19440FCC" w14:textId="4C800A5F" w:rsidR="00EA625A" w:rsidRPr="00082B02" w:rsidRDefault="00EA625A" w:rsidP="001E554A">
      <w:pPr>
        <w:spacing w:after="0" w:line="240" w:lineRule="auto"/>
        <w:jc w:val="both"/>
        <w:rPr>
          <w:rFonts w:cstheme="minorHAnsi"/>
        </w:rPr>
      </w:pPr>
      <w:r w:rsidRPr="00082B02">
        <w:rPr>
          <w:rFonts w:cstheme="minorHAnsi"/>
        </w:rPr>
        <w:t xml:space="preserve">In this passage we see that Jesus is the source of our fruit. If we </w:t>
      </w:r>
      <w:r w:rsidR="00F82C4B">
        <w:rPr>
          <w:rFonts w:cstheme="minorHAnsi"/>
        </w:rPr>
        <w:t>focus</w:t>
      </w:r>
      <w:r w:rsidRPr="00082B02">
        <w:rPr>
          <w:rFonts w:cstheme="minorHAnsi"/>
        </w:rPr>
        <w:t xml:space="preserve"> on the fruit</w:t>
      </w:r>
      <w:r w:rsidR="009F7AA2" w:rsidRPr="00082B02">
        <w:rPr>
          <w:rFonts w:cstheme="minorHAnsi"/>
        </w:rPr>
        <w:t>,</w:t>
      </w:r>
      <w:r w:rsidRPr="00082B02">
        <w:rPr>
          <w:rFonts w:cstheme="minorHAnsi"/>
        </w:rPr>
        <w:t xml:space="preserve"> </w:t>
      </w:r>
      <w:r w:rsidR="00F82C4B">
        <w:rPr>
          <w:rFonts w:cstheme="minorHAnsi"/>
        </w:rPr>
        <w:t>we know that we have</w:t>
      </w:r>
      <w:r w:rsidRPr="00082B02">
        <w:rPr>
          <w:rFonts w:cstheme="minorHAnsi"/>
        </w:rPr>
        <w:t xml:space="preserve"> invested pride in it</w:t>
      </w:r>
      <w:r w:rsidR="00F82C4B">
        <w:rPr>
          <w:rFonts w:cstheme="minorHAnsi"/>
        </w:rPr>
        <w:t>; w</w:t>
      </w:r>
      <w:r w:rsidRPr="00082B02">
        <w:rPr>
          <w:rFonts w:cstheme="minorHAnsi"/>
        </w:rPr>
        <w:t>e are hoping that the fruit will serve our search for an idealized glory. If we are focused on the source</w:t>
      </w:r>
      <w:r w:rsidR="001B5573" w:rsidRPr="00082B02">
        <w:rPr>
          <w:rFonts w:cstheme="minorHAnsi"/>
        </w:rPr>
        <w:t xml:space="preserve"> of our true glory</w:t>
      </w:r>
      <w:r w:rsidRPr="00082B02">
        <w:rPr>
          <w:rFonts w:cstheme="minorHAnsi"/>
        </w:rPr>
        <w:t xml:space="preserve">, Jesus, we </w:t>
      </w:r>
      <w:r w:rsidR="001B5573" w:rsidRPr="00082B02">
        <w:rPr>
          <w:rFonts w:cstheme="minorHAnsi"/>
        </w:rPr>
        <w:t>know</w:t>
      </w:r>
      <w:r w:rsidRPr="00082B02">
        <w:rPr>
          <w:rFonts w:cstheme="minorHAnsi"/>
        </w:rPr>
        <w:t xml:space="preserve"> that </w:t>
      </w:r>
      <w:r w:rsidR="001B5573" w:rsidRPr="00082B02">
        <w:rPr>
          <w:rFonts w:cstheme="minorHAnsi"/>
        </w:rPr>
        <w:t xml:space="preserve">our </w:t>
      </w:r>
      <w:r w:rsidR="007462EC" w:rsidRPr="00082B02">
        <w:rPr>
          <w:rFonts w:cstheme="minorHAnsi"/>
        </w:rPr>
        <w:t>fruit reflects</w:t>
      </w:r>
      <w:r w:rsidRPr="00082B02">
        <w:rPr>
          <w:rFonts w:cstheme="minorHAnsi"/>
        </w:rPr>
        <w:t xml:space="preserve"> </w:t>
      </w:r>
      <w:r w:rsidR="001B5573" w:rsidRPr="00082B02">
        <w:rPr>
          <w:rFonts w:cstheme="minorHAnsi"/>
        </w:rPr>
        <w:t>His</w:t>
      </w:r>
      <w:r w:rsidRPr="00082B02">
        <w:rPr>
          <w:rFonts w:cstheme="minorHAnsi"/>
        </w:rPr>
        <w:t xml:space="preserve"> glory</w:t>
      </w:r>
      <w:r w:rsidR="00F82C4B">
        <w:rPr>
          <w:rFonts w:cstheme="minorHAnsi"/>
        </w:rPr>
        <w:t xml:space="preserve"> and that </w:t>
      </w:r>
      <w:r w:rsidR="001B5573" w:rsidRPr="00082B02">
        <w:rPr>
          <w:rFonts w:cstheme="minorHAnsi"/>
        </w:rPr>
        <w:t>we can</w:t>
      </w:r>
      <w:r w:rsidRPr="00082B02">
        <w:rPr>
          <w:rFonts w:cstheme="minorHAnsi"/>
        </w:rPr>
        <w:t xml:space="preserve"> peacefully trust Him to </w:t>
      </w:r>
      <w:r w:rsidR="009F7AA2" w:rsidRPr="00082B02">
        <w:rPr>
          <w:rFonts w:cstheme="minorHAnsi"/>
        </w:rPr>
        <w:t xml:space="preserve">produce whatever </w:t>
      </w:r>
      <w:r w:rsidR="007462EC" w:rsidRPr="00082B02">
        <w:rPr>
          <w:rFonts w:cstheme="minorHAnsi"/>
        </w:rPr>
        <w:t xml:space="preserve">fruit </w:t>
      </w:r>
      <w:r w:rsidR="009F7AA2" w:rsidRPr="00082B02">
        <w:rPr>
          <w:rFonts w:cstheme="minorHAnsi"/>
        </w:rPr>
        <w:t xml:space="preserve">He wishes </w:t>
      </w:r>
      <w:r w:rsidR="007462EC" w:rsidRPr="00082B02">
        <w:rPr>
          <w:rFonts w:cstheme="minorHAnsi"/>
        </w:rPr>
        <w:t>in its s</w:t>
      </w:r>
      <w:r w:rsidR="009F7AA2" w:rsidRPr="00082B02">
        <w:rPr>
          <w:rFonts w:cstheme="minorHAnsi"/>
        </w:rPr>
        <w:t>e</w:t>
      </w:r>
      <w:r w:rsidR="007462EC" w:rsidRPr="00082B02">
        <w:rPr>
          <w:rFonts w:cstheme="minorHAnsi"/>
        </w:rPr>
        <w:t>ason</w:t>
      </w:r>
      <w:r w:rsidR="009F7AA2" w:rsidRPr="00082B02">
        <w:rPr>
          <w:rFonts w:cstheme="minorHAnsi"/>
        </w:rPr>
        <w:t>.</w:t>
      </w:r>
    </w:p>
    <w:p w14:paraId="1B277683" w14:textId="77777777" w:rsidR="002109E2" w:rsidRPr="00082B02" w:rsidRDefault="002109E2" w:rsidP="001E554A">
      <w:pPr>
        <w:spacing w:after="0" w:line="240" w:lineRule="auto"/>
        <w:jc w:val="both"/>
        <w:rPr>
          <w:rFonts w:cstheme="minorHAnsi"/>
        </w:rPr>
      </w:pPr>
    </w:p>
    <w:p w14:paraId="45980CD4" w14:textId="528D4B4D" w:rsidR="000B13A8" w:rsidRPr="00082B02" w:rsidRDefault="008F2C7A" w:rsidP="001E554A">
      <w:pPr>
        <w:pStyle w:val="ListParagraph"/>
        <w:numPr>
          <w:ilvl w:val="0"/>
          <w:numId w:val="4"/>
        </w:numPr>
        <w:spacing w:after="0" w:line="240" w:lineRule="auto"/>
        <w:jc w:val="both"/>
        <w:rPr>
          <w:rFonts w:cstheme="minorHAnsi"/>
        </w:rPr>
      </w:pPr>
      <w:r w:rsidRPr="00082B02">
        <w:rPr>
          <w:rFonts w:cstheme="minorHAnsi"/>
          <w:b/>
        </w:rPr>
        <w:t>Jesus is the T</w:t>
      </w:r>
      <w:r w:rsidR="007D0FE0" w:rsidRPr="00082B02">
        <w:rPr>
          <w:rFonts w:cstheme="minorHAnsi"/>
          <w:b/>
        </w:rPr>
        <w:t xml:space="preserve">rue </w:t>
      </w:r>
      <w:r w:rsidRPr="00082B02">
        <w:rPr>
          <w:rFonts w:cstheme="minorHAnsi"/>
          <w:b/>
        </w:rPr>
        <w:t>V</w:t>
      </w:r>
      <w:r w:rsidR="007D0FE0" w:rsidRPr="00082B02">
        <w:rPr>
          <w:rFonts w:cstheme="minorHAnsi"/>
          <w:b/>
        </w:rPr>
        <w:t>ine</w:t>
      </w:r>
    </w:p>
    <w:p w14:paraId="7530F2AF" w14:textId="41505219" w:rsidR="0002057A" w:rsidRPr="00082B02" w:rsidRDefault="00C32EB3" w:rsidP="001E554A">
      <w:pPr>
        <w:spacing w:after="0" w:line="240" w:lineRule="auto"/>
        <w:ind w:left="360"/>
        <w:jc w:val="both"/>
        <w:rPr>
          <w:rFonts w:cstheme="minorHAnsi"/>
        </w:rPr>
      </w:pPr>
      <w:r w:rsidRPr="00082B02">
        <w:rPr>
          <w:rFonts w:cstheme="minorHAnsi"/>
        </w:rPr>
        <w:t xml:space="preserve">Jesus calls Himself the True Vine. This implies that </w:t>
      </w:r>
      <w:r w:rsidR="007462EC" w:rsidRPr="00082B02">
        <w:rPr>
          <w:rFonts w:cstheme="minorHAnsi"/>
        </w:rPr>
        <w:t>there is a false vine</w:t>
      </w:r>
      <w:r w:rsidRPr="00082B02">
        <w:rPr>
          <w:rFonts w:cstheme="minorHAnsi"/>
        </w:rPr>
        <w:t xml:space="preserve">, and I would call </w:t>
      </w:r>
      <w:r w:rsidR="007462EC" w:rsidRPr="00082B02">
        <w:rPr>
          <w:rFonts w:cstheme="minorHAnsi"/>
        </w:rPr>
        <w:t>this false vine</w:t>
      </w:r>
      <w:r w:rsidRPr="00082B02">
        <w:rPr>
          <w:rFonts w:cstheme="minorHAnsi"/>
        </w:rPr>
        <w:t xml:space="preserve"> the Idol Self. </w:t>
      </w:r>
      <w:r w:rsidR="007B2494" w:rsidRPr="00082B02">
        <w:rPr>
          <w:rFonts w:cstheme="minorHAnsi"/>
        </w:rPr>
        <w:t xml:space="preserve">Our fruit </w:t>
      </w:r>
      <w:r w:rsidR="00051D91" w:rsidRPr="00082B02">
        <w:rPr>
          <w:rFonts w:cstheme="minorHAnsi"/>
        </w:rPr>
        <w:t>tells</w:t>
      </w:r>
      <w:r w:rsidR="007B2494" w:rsidRPr="00082B02">
        <w:rPr>
          <w:rFonts w:cstheme="minorHAnsi"/>
        </w:rPr>
        <w:t xml:space="preserve"> us </w:t>
      </w:r>
      <w:r w:rsidR="000818D5" w:rsidRPr="00082B02">
        <w:rPr>
          <w:rFonts w:cstheme="minorHAnsi"/>
        </w:rPr>
        <w:t xml:space="preserve">from </w:t>
      </w:r>
      <w:r w:rsidR="007B2494" w:rsidRPr="00082B02">
        <w:rPr>
          <w:rFonts w:cstheme="minorHAnsi"/>
        </w:rPr>
        <w:t xml:space="preserve">which vine we are </w:t>
      </w:r>
      <w:r w:rsidR="000818D5" w:rsidRPr="00082B02">
        <w:rPr>
          <w:rFonts w:cstheme="minorHAnsi"/>
        </w:rPr>
        <w:t>deriving our life</w:t>
      </w:r>
      <w:r w:rsidR="007B2494" w:rsidRPr="00082B02">
        <w:rPr>
          <w:rFonts w:cstheme="minorHAnsi"/>
        </w:rPr>
        <w:t>. The True Self is a branch connected to the True Vine</w:t>
      </w:r>
      <w:r w:rsidR="009776CD" w:rsidRPr="00082B02">
        <w:rPr>
          <w:rFonts w:cstheme="minorHAnsi"/>
        </w:rPr>
        <w:t>,</w:t>
      </w:r>
      <w:r w:rsidR="007B2494" w:rsidRPr="00082B02">
        <w:rPr>
          <w:rFonts w:cstheme="minorHAnsi"/>
        </w:rPr>
        <w:t xml:space="preserve"> and its motivation, outcomes</w:t>
      </w:r>
      <w:r w:rsidR="000818D5" w:rsidRPr="00082B02">
        <w:rPr>
          <w:rFonts w:cstheme="minorHAnsi"/>
        </w:rPr>
        <w:t>,</w:t>
      </w:r>
      <w:r w:rsidR="007B2494" w:rsidRPr="00082B02">
        <w:rPr>
          <w:rFonts w:cstheme="minorHAnsi"/>
        </w:rPr>
        <w:t xml:space="preserve"> and sustenance are all derived from </w:t>
      </w:r>
      <w:r w:rsidR="000818D5" w:rsidRPr="00082B02">
        <w:rPr>
          <w:rFonts w:cstheme="minorHAnsi"/>
        </w:rPr>
        <w:t xml:space="preserve">that </w:t>
      </w:r>
      <w:r w:rsidR="007B2494" w:rsidRPr="00082B02">
        <w:rPr>
          <w:rFonts w:cstheme="minorHAnsi"/>
        </w:rPr>
        <w:t>Vine.</w:t>
      </w:r>
      <w:r w:rsidR="000818D5" w:rsidRPr="00082B02">
        <w:rPr>
          <w:rFonts w:cstheme="minorHAnsi"/>
        </w:rPr>
        <w:t xml:space="preserve"> </w:t>
      </w:r>
      <w:r w:rsidR="0002057A" w:rsidRPr="00082B02">
        <w:rPr>
          <w:rFonts w:cstheme="minorHAnsi"/>
        </w:rPr>
        <w:t xml:space="preserve">If we </w:t>
      </w:r>
      <w:r w:rsidR="000818D5" w:rsidRPr="00082B02">
        <w:rPr>
          <w:rFonts w:cstheme="minorHAnsi"/>
        </w:rPr>
        <w:t>choose to be</w:t>
      </w:r>
      <w:r w:rsidR="000B13A8" w:rsidRPr="00082B02">
        <w:rPr>
          <w:rFonts w:cstheme="minorHAnsi"/>
        </w:rPr>
        <w:t xml:space="preserve"> connected to Jesus</w:t>
      </w:r>
      <w:r w:rsidR="007C4823" w:rsidRPr="00082B02">
        <w:rPr>
          <w:rFonts w:cstheme="minorHAnsi"/>
        </w:rPr>
        <w:t>,</w:t>
      </w:r>
      <w:r w:rsidR="000B13A8" w:rsidRPr="00082B02">
        <w:rPr>
          <w:rFonts w:cstheme="minorHAnsi"/>
        </w:rPr>
        <w:t xml:space="preserve"> the True</w:t>
      </w:r>
      <w:r w:rsidR="0002057A" w:rsidRPr="00082B02">
        <w:rPr>
          <w:rFonts w:cstheme="minorHAnsi"/>
        </w:rPr>
        <w:t xml:space="preserve"> vine</w:t>
      </w:r>
      <w:r w:rsidR="007B6D81" w:rsidRPr="00082B02">
        <w:rPr>
          <w:rFonts w:cstheme="minorHAnsi"/>
        </w:rPr>
        <w:t>,</w:t>
      </w:r>
      <w:r w:rsidR="00743FA6" w:rsidRPr="00082B02">
        <w:rPr>
          <w:rFonts w:cstheme="minorHAnsi"/>
        </w:rPr>
        <w:t xml:space="preserve"> </w:t>
      </w:r>
      <w:r w:rsidR="000818D5" w:rsidRPr="00082B02">
        <w:rPr>
          <w:rFonts w:cstheme="minorHAnsi"/>
        </w:rPr>
        <w:t>we are supporting</w:t>
      </w:r>
      <w:r w:rsidR="00743FA6" w:rsidRPr="00082B02">
        <w:rPr>
          <w:rFonts w:cstheme="minorHAnsi"/>
        </w:rPr>
        <w:t xml:space="preserve"> the True Self</w:t>
      </w:r>
      <w:r w:rsidR="001B5573" w:rsidRPr="00082B02">
        <w:rPr>
          <w:rFonts w:cstheme="minorHAnsi"/>
        </w:rPr>
        <w:t>. Only</w:t>
      </w:r>
      <w:r w:rsidR="002A46E4" w:rsidRPr="00082B02">
        <w:rPr>
          <w:rFonts w:cstheme="minorHAnsi"/>
        </w:rPr>
        <w:t xml:space="preserve"> </w:t>
      </w:r>
      <w:r w:rsidR="000818D5" w:rsidRPr="00082B02">
        <w:rPr>
          <w:rFonts w:cstheme="minorHAnsi"/>
        </w:rPr>
        <w:t xml:space="preserve">the truth can support </w:t>
      </w:r>
      <w:r w:rsidR="002A46E4" w:rsidRPr="00082B02">
        <w:rPr>
          <w:rFonts w:cstheme="minorHAnsi"/>
        </w:rPr>
        <w:t>what is true</w:t>
      </w:r>
      <w:r w:rsidR="008949EC" w:rsidRPr="00082B02">
        <w:rPr>
          <w:rFonts w:cstheme="minorHAnsi"/>
        </w:rPr>
        <w:t>.</w:t>
      </w:r>
      <w:r w:rsidR="00491440" w:rsidRPr="00082B02">
        <w:rPr>
          <w:rFonts w:cstheme="minorHAnsi"/>
        </w:rPr>
        <w:t xml:space="preserve"> E</w:t>
      </w:r>
      <w:r w:rsidR="00F52002" w:rsidRPr="00082B02">
        <w:rPr>
          <w:rFonts w:cstheme="minorHAnsi"/>
        </w:rPr>
        <w:t>ven</w:t>
      </w:r>
      <w:r w:rsidR="0002057A" w:rsidRPr="00082B02">
        <w:rPr>
          <w:rFonts w:cstheme="minorHAnsi"/>
        </w:rPr>
        <w:t xml:space="preserve"> </w:t>
      </w:r>
      <w:r w:rsidR="000818D5" w:rsidRPr="00082B02">
        <w:rPr>
          <w:rFonts w:cstheme="minorHAnsi"/>
        </w:rPr>
        <w:t>when we are connected to truth,</w:t>
      </w:r>
      <w:r w:rsidR="0002057A" w:rsidRPr="00082B02">
        <w:rPr>
          <w:rFonts w:cstheme="minorHAnsi"/>
        </w:rPr>
        <w:t xml:space="preserve"> </w:t>
      </w:r>
      <w:r w:rsidR="001B5573" w:rsidRPr="00082B02">
        <w:rPr>
          <w:rFonts w:cstheme="minorHAnsi"/>
        </w:rPr>
        <w:t>however</w:t>
      </w:r>
      <w:r w:rsidR="00D212AE" w:rsidRPr="00082B02">
        <w:rPr>
          <w:rFonts w:cstheme="minorHAnsi"/>
        </w:rPr>
        <w:t>,</w:t>
      </w:r>
      <w:r w:rsidR="001B5573" w:rsidRPr="00082B02">
        <w:rPr>
          <w:rFonts w:cstheme="minorHAnsi"/>
        </w:rPr>
        <w:t xml:space="preserve"> </w:t>
      </w:r>
      <w:r w:rsidR="0002057A" w:rsidRPr="00082B02">
        <w:rPr>
          <w:rFonts w:cstheme="minorHAnsi"/>
        </w:rPr>
        <w:t>we find that</w:t>
      </w:r>
      <w:r w:rsidR="008949EC" w:rsidRPr="00082B02">
        <w:rPr>
          <w:rFonts w:cstheme="minorHAnsi"/>
        </w:rPr>
        <w:t xml:space="preserve"> our True Self must be pruned. </w:t>
      </w:r>
      <w:r w:rsidR="0002057A" w:rsidRPr="00082B02">
        <w:rPr>
          <w:rFonts w:cstheme="minorHAnsi"/>
        </w:rPr>
        <w:t>In fact, the more fruit we pr</w:t>
      </w:r>
      <w:r w:rsidR="008949EC" w:rsidRPr="00082B02">
        <w:rPr>
          <w:rFonts w:cstheme="minorHAnsi"/>
        </w:rPr>
        <w:t>oduce</w:t>
      </w:r>
      <w:r w:rsidR="007C4823" w:rsidRPr="00082B02">
        <w:rPr>
          <w:rFonts w:cstheme="minorHAnsi"/>
        </w:rPr>
        <w:t>,</w:t>
      </w:r>
      <w:r w:rsidR="008949EC" w:rsidRPr="00082B02">
        <w:rPr>
          <w:rFonts w:cstheme="minorHAnsi"/>
        </w:rPr>
        <w:t xml:space="preserve"> the more</w:t>
      </w:r>
      <w:r w:rsidR="002A46E4" w:rsidRPr="00082B02">
        <w:rPr>
          <w:rFonts w:cstheme="minorHAnsi"/>
        </w:rPr>
        <w:t xml:space="preserve"> we are pruned</w:t>
      </w:r>
      <w:r w:rsidR="008949EC" w:rsidRPr="00082B02">
        <w:rPr>
          <w:rFonts w:cstheme="minorHAnsi"/>
        </w:rPr>
        <w:t xml:space="preserve">. </w:t>
      </w:r>
      <w:r w:rsidRPr="00082B02">
        <w:rPr>
          <w:rFonts w:cstheme="minorHAnsi"/>
        </w:rPr>
        <w:t>Have you ever seen a grapevine that</w:t>
      </w:r>
      <w:r w:rsidR="00BA4F99" w:rsidRPr="00082B02">
        <w:rPr>
          <w:rFonts w:cstheme="minorHAnsi"/>
        </w:rPr>
        <w:t xml:space="preserve">’s </w:t>
      </w:r>
      <w:r w:rsidRPr="00082B02">
        <w:rPr>
          <w:rFonts w:cstheme="minorHAnsi"/>
        </w:rPr>
        <w:t xml:space="preserve">been pruned for winter? At this dormant stage of its life cycle, the vine is unproductive and unattractive. From a distance the vine looks dead, and you would swear that it could never produce </w:t>
      </w:r>
      <w:r w:rsidR="004C4224" w:rsidRPr="00082B02">
        <w:rPr>
          <w:rFonts w:cstheme="minorHAnsi"/>
        </w:rPr>
        <w:t xml:space="preserve">fruit </w:t>
      </w:r>
      <w:r w:rsidRPr="00082B02">
        <w:rPr>
          <w:rFonts w:cstheme="minorHAnsi"/>
        </w:rPr>
        <w:t xml:space="preserve">again. </w:t>
      </w:r>
      <w:r w:rsidR="007462EC" w:rsidRPr="00082B02">
        <w:rPr>
          <w:rFonts w:cstheme="minorHAnsi"/>
        </w:rPr>
        <w:t>You</w:t>
      </w:r>
      <w:r w:rsidRPr="00082B02">
        <w:rPr>
          <w:rFonts w:cstheme="minorHAnsi"/>
        </w:rPr>
        <w:t xml:space="preserve"> might feel that way about </w:t>
      </w:r>
      <w:r w:rsidR="007462EC" w:rsidRPr="00082B02">
        <w:rPr>
          <w:rFonts w:cstheme="minorHAnsi"/>
        </w:rPr>
        <w:t>yourself</w:t>
      </w:r>
      <w:r w:rsidRPr="00082B02">
        <w:rPr>
          <w:rFonts w:cstheme="minorHAnsi"/>
        </w:rPr>
        <w:t xml:space="preserve">. But if you understand the </w:t>
      </w:r>
      <w:r w:rsidR="002676AE" w:rsidRPr="00082B02">
        <w:rPr>
          <w:rFonts w:cstheme="minorHAnsi"/>
        </w:rPr>
        <w:t xml:space="preserve">growth </w:t>
      </w:r>
      <w:r w:rsidRPr="00082B02">
        <w:rPr>
          <w:rFonts w:cstheme="minorHAnsi"/>
        </w:rPr>
        <w:t>cycle</w:t>
      </w:r>
      <w:r w:rsidR="007B2494" w:rsidRPr="00082B02">
        <w:rPr>
          <w:rFonts w:cstheme="minorHAnsi"/>
        </w:rPr>
        <w:t xml:space="preserve"> </w:t>
      </w:r>
      <w:r w:rsidR="001452BF" w:rsidRPr="00082B02">
        <w:rPr>
          <w:rFonts w:cstheme="minorHAnsi"/>
        </w:rPr>
        <w:t>of the vine</w:t>
      </w:r>
      <w:r w:rsidRPr="00082B02">
        <w:rPr>
          <w:rFonts w:cstheme="minorHAnsi"/>
        </w:rPr>
        <w:t>, you will know that the vine is not dead. It is quietly enduring the winter while it secretly and mysteriously recharges</w:t>
      </w:r>
      <w:r w:rsidR="007B2494" w:rsidRPr="00082B02">
        <w:rPr>
          <w:rFonts w:cstheme="minorHAnsi"/>
        </w:rPr>
        <w:t xml:space="preserve"> and prepares</w:t>
      </w:r>
      <w:r w:rsidRPr="00082B02">
        <w:rPr>
          <w:rFonts w:cstheme="minorHAnsi"/>
        </w:rPr>
        <w:t xml:space="preserve"> to produce abundant fruit in the spring</w:t>
      </w:r>
      <w:r w:rsidR="00006961" w:rsidRPr="00082B02">
        <w:rPr>
          <w:rFonts w:cstheme="minorHAnsi"/>
        </w:rPr>
        <w:t>.</w:t>
      </w:r>
      <w:r w:rsidR="003B50B3" w:rsidRPr="00082B02">
        <w:rPr>
          <w:rFonts w:cstheme="minorHAnsi"/>
        </w:rPr>
        <w:t xml:space="preserve"> The vine demonstrates</w:t>
      </w:r>
      <w:r w:rsidR="008949EC" w:rsidRPr="00082B02">
        <w:rPr>
          <w:rFonts w:cstheme="minorHAnsi"/>
        </w:rPr>
        <w:t xml:space="preserve"> the power of </w:t>
      </w:r>
      <w:r w:rsidR="003B50B3" w:rsidRPr="00082B02">
        <w:rPr>
          <w:rFonts w:cstheme="minorHAnsi"/>
        </w:rPr>
        <w:t xml:space="preserve">productive </w:t>
      </w:r>
      <w:r w:rsidR="008949EC" w:rsidRPr="00082B02">
        <w:rPr>
          <w:rFonts w:cstheme="minorHAnsi"/>
        </w:rPr>
        <w:t xml:space="preserve">cycles. </w:t>
      </w:r>
      <w:r w:rsidR="0002057A" w:rsidRPr="00082B02">
        <w:rPr>
          <w:rFonts w:cstheme="minorHAnsi"/>
        </w:rPr>
        <w:t>There is a time to bear fruit in our lives</w:t>
      </w:r>
      <w:r w:rsidR="007B6D81" w:rsidRPr="00082B02">
        <w:rPr>
          <w:rFonts w:cstheme="minorHAnsi"/>
        </w:rPr>
        <w:t>,</w:t>
      </w:r>
      <w:r w:rsidR="0002057A" w:rsidRPr="00082B02">
        <w:rPr>
          <w:rFonts w:cstheme="minorHAnsi"/>
        </w:rPr>
        <w:t xml:space="preserve"> and there is a time to be pruned and rest. When we are pruned</w:t>
      </w:r>
      <w:r w:rsidR="00D67977" w:rsidRPr="00082B02">
        <w:rPr>
          <w:rFonts w:cstheme="minorHAnsi"/>
        </w:rPr>
        <w:t>,</w:t>
      </w:r>
      <w:r w:rsidR="0002057A" w:rsidRPr="00082B02">
        <w:rPr>
          <w:rFonts w:cstheme="minorHAnsi"/>
        </w:rPr>
        <w:t xml:space="preserve"> w</w:t>
      </w:r>
      <w:r w:rsidR="008949EC" w:rsidRPr="00082B02">
        <w:rPr>
          <w:rFonts w:cstheme="minorHAnsi"/>
        </w:rPr>
        <w:t xml:space="preserve">e may feel fear and self-hate. </w:t>
      </w:r>
      <w:r w:rsidR="0002057A" w:rsidRPr="00082B02">
        <w:rPr>
          <w:rFonts w:cstheme="minorHAnsi"/>
        </w:rPr>
        <w:t xml:space="preserve">Where is all of that glorious fruit that we have come to expect? </w:t>
      </w:r>
      <w:r w:rsidR="00D67977" w:rsidRPr="00082B02">
        <w:rPr>
          <w:rFonts w:cstheme="minorHAnsi"/>
        </w:rPr>
        <w:t>At these times</w:t>
      </w:r>
      <w:r w:rsidR="00417A07" w:rsidRPr="00082B02">
        <w:rPr>
          <w:rFonts w:cstheme="minorHAnsi"/>
        </w:rPr>
        <w:t>,</w:t>
      </w:r>
      <w:r w:rsidR="00D67977" w:rsidRPr="00082B02">
        <w:rPr>
          <w:rFonts w:cstheme="minorHAnsi"/>
        </w:rPr>
        <w:t xml:space="preserve"> i</w:t>
      </w:r>
      <w:r w:rsidR="0002057A" w:rsidRPr="00082B02">
        <w:rPr>
          <w:rFonts w:cstheme="minorHAnsi"/>
        </w:rPr>
        <w:t>t is important to remember t</w:t>
      </w:r>
      <w:r w:rsidR="004A57DB" w:rsidRPr="00082B02">
        <w:rPr>
          <w:rFonts w:cstheme="minorHAnsi"/>
        </w:rPr>
        <w:t>hat our connection is with the T</w:t>
      </w:r>
      <w:r w:rsidR="0002057A" w:rsidRPr="00082B02">
        <w:rPr>
          <w:rFonts w:cstheme="minorHAnsi"/>
        </w:rPr>
        <w:t>ru</w:t>
      </w:r>
      <w:r w:rsidR="004A57DB" w:rsidRPr="00082B02">
        <w:rPr>
          <w:rFonts w:cstheme="minorHAnsi"/>
        </w:rPr>
        <w:t>e V</w:t>
      </w:r>
      <w:r w:rsidR="008949EC" w:rsidRPr="00082B02">
        <w:rPr>
          <w:rFonts w:cstheme="minorHAnsi"/>
        </w:rPr>
        <w:t xml:space="preserve">ine and not with the fruit. </w:t>
      </w:r>
      <w:r w:rsidR="0002057A" w:rsidRPr="00082B02">
        <w:rPr>
          <w:rFonts w:cstheme="minorHAnsi"/>
        </w:rPr>
        <w:t xml:space="preserve">When we </w:t>
      </w:r>
      <w:r w:rsidR="00F50620" w:rsidRPr="00082B02">
        <w:rPr>
          <w:rFonts w:cstheme="minorHAnsi"/>
        </w:rPr>
        <w:t xml:space="preserve">try to </w:t>
      </w:r>
      <w:r w:rsidR="0002057A" w:rsidRPr="00082B02">
        <w:rPr>
          <w:rFonts w:cstheme="minorHAnsi"/>
        </w:rPr>
        <w:t>connect to the fruit</w:t>
      </w:r>
      <w:r w:rsidR="00D67977" w:rsidRPr="00082B02">
        <w:rPr>
          <w:rFonts w:cstheme="minorHAnsi"/>
        </w:rPr>
        <w:t>,</w:t>
      </w:r>
      <w:r w:rsidR="0002057A" w:rsidRPr="00082B02">
        <w:rPr>
          <w:rFonts w:cstheme="minorHAnsi"/>
        </w:rPr>
        <w:t xml:space="preserve"> we </w:t>
      </w:r>
      <w:r w:rsidR="003B50B3" w:rsidRPr="00082B02">
        <w:rPr>
          <w:rFonts w:cstheme="minorHAnsi"/>
        </w:rPr>
        <w:t>are attaching</w:t>
      </w:r>
      <w:r w:rsidR="0002057A" w:rsidRPr="00082B02">
        <w:rPr>
          <w:rFonts w:cstheme="minorHAnsi"/>
        </w:rPr>
        <w:t xml:space="preserve"> to </w:t>
      </w:r>
      <w:r w:rsidR="00491440" w:rsidRPr="00082B02">
        <w:rPr>
          <w:rFonts w:cstheme="minorHAnsi"/>
        </w:rPr>
        <w:t>particular</w:t>
      </w:r>
      <w:r w:rsidR="0002057A" w:rsidRPr="00082B02">
        <w:rPr>
          <w:rFonts w:cstheme="minorHAnsi"/>
        </w:rPr>
        <w:t xml:space="preserve"> outcomes, to judgments about quality an</w:t>
      </w:r>
      <w:r w:rsidR="008949EC" w:rsidRPr="00082B02">
        <w:rPr>
          <w:rFonts w:cstheme="minorHAnsi"/>
        </w:rPr>
        <w:t xml:space="preserve">d quantity, and to </w:t>
      </w:r>
      <w:r w:rsidR="001D1871" w:rsidRPr="00082B02">
        <w:rPr>
          <w:rFonts w:cstheme="minorHAnsi"/>
        </w:rPr>
        <w:t xml:space="preserve">a </w:t>
      </w:r>
      <w:r w:rsidR="005106C9" w:rsidRPr="00082B02">
        <w:rPr>
          <w:rFonts w:cstheme="minorHAnsi"/>
        </w:rPr>
        <w:t>desperate desire</w:t>
      </w:r>
      <w:r w:rsidR="001D1871" w:rsidRPr="00082B02">
        <w:rPr>
          <w:rFonts w:cstheme="minorHAnsi"/>
        </w:rPr>
        <w:t xml:space="preserve"> for </w:t>
      </w:r>
      <w:r w:rsidR="008949EC" w:rsidRPr="00082B02">
        <w:rPr>
          <w:rFonts w:cstheme="minorHAnsi"/>
        </w:rPr>
        <w:t>permanence</w:t>
      </w:r>
      <w:r w:rsidR="00D67977" w:rsidRPr="00082B02">
        <w:rPr>
          <w:rFonts w:cstheme="minorHAnsi"/>
        </w:rPr>
        <w:t xml:space="preserve">—the </w:t>
      </w:r>
      <w:r w:rsidR="001D1871" w:rsidRPr="00082B02">
        <w:rPr>
          <w:rFonts w:cstheme="minorHAnsi"/>
        </w:rPr>
        <w:t>claim</w:t>
      </w:r>
      <w:r w:rsidR="00D67977" w:rsidRPr="00082B02">
        <w:rPr>
          <w:rFonts w:cstheme="minorHAnsi"/>
        </w:rPr>
        <w:t xml:space="preserve"> </w:t>
      </w:r>
      <w:r w:rsidR="00363320" w:rsidRPr="00082B02">
        <w:rPr>
          <w:rFonts w:cstheme="minorHAnsi"/>
        </w:rPr>
        <w:t>that</w:t>
      </w:r>
      <w:r w:rsidR="007B6D81" w:rsidRPr="00082B02">
        <w:rPr>
          <w:rFonts w:cstheme="minorHAnsi"/>
        </w:rPr>
        <w:t xml:space="preserve"> </w:t>
      </w:r>
      <w:r w:rsidR="002A46E4" w:rsidRPr="00082B02">
        <w:rPr>
          <w:rFonts w:cstheme="minorHAnsi"/>
        </w:rPr>
        <w:t>things should go on just as they did yesterday</w:t>
      </w:r>
      <w:r w:rsidR="008949EC" w:rsidRPr="00082B02">
        <w:rPr>
          <w:rFonts w:cstheme="minorHAnsi"/>
        </w:rPr>
        <w:t xml:space="preserve">. </w:t>
      </w:r>
      <w:r w:rsidR="0002057A" w:rsidRPr="00082B02">
        <w:rPr>
          <w:rFonts w:cstheme="minorHAnsi"/>
        </w:rPr>
        <w:t>Nothing is perman</w:t>
      </w:r>
      <w:r w:rsidR="008949EC" w:rsidRPr="00082B02">
        <w:rPr>
          <w:rFonts w:cstheme="minorHAnsi"/>
        </w:rPr>
        <w:t>ent</w:t>
      </w:r>
      <w:r w:rsidR="007B6D81" w:rsidRPr="00082B02">
        <w:rPr>
          <w:rFonts w:cstheme="minorHAnsi"/>
        </w:rPr>
        <w:t>,</w:t>
      </w:r>
      <w:r w:rsidR="008949EC" w:rsidRPr="00082B02">
        <w:rPr>
          <w:rFonts w:cstheme="minorHAnsi"/>
        </w:rPr>
        <w:t xml:space="preserve"> and that is a great thing. </w:t>
      </w:r>
      <w:r w:rsidR="002A46E4" w:rsidRPr="00082B02">
        <w:rPr>
          <w:rFonts w:cstheme="minorHAnsi"/>
        </w:rPr>
        <w:t xml:space="preserve">You are a creature living in cycles. </w:t>
      </w:r>
      <w:r w:rsidR="0002057A" w:rsidRPr="00082B02">
        <w:rPr>
          <w:rFonts w:cstheme="minorHAnsi"/>
        </w:rPr>
        <w:t xml:space="preserve">You do not </w:t>
      </w:r>
      <w:r w:rsidR="002A46E4" w:rsidRPr="00082B02">
        <w:rPr>
          <w:rFonts w:cstheme="minorHAnsi"/>
        </w:rPr>
        <w:t xml:space="preserve">want to be </w:t>
      </w:r>
      <w:r w:rsidR="003B50B3" w:rsidRPr="00082B02">
        <w:rPr>
          <w:rFonts w:cstheme="minorHAnsi"/>
        </w:rPr>
        <w:t xml:space="preserve">limited to </w:t>
      </w:r>
      <w:r w:rsidR="002A46E4" w:rsidRPr="00082B02">
        <w:rPr>
          <w:rFonts w:cstheme="minorHAnsi"/>
        </w:rPr>
        <w:t xml:space="preserve">producing the same </w:t>
      </w:r>
      <w:r w:rsidR="00EA416D" w:rsidRPr="00082B02">
        <w:rPr>
          <w:rFonts w:cstheme="minorHAnsi"/>
        </w:rPr>
        <w:t>amount</w:t>
      </w:r>
      <w:r w:rsidR="008949EC" w:rsidRPr="00082B02">
        <w:rPr>
          <w:rFonts w:cstheme="minorHAnsi"/>
        </w:rPr>
        <w:t xml:space="preserve"> of fruit year after year. </w:t>
      </w:r>
      <w:r w:rsidR="0002057A" w:rsidRPr="00082B02">
        <w:rPr>
          <w:rFonts w:cstheme="minorHAnsi"/>
        </w:rPr>
        <w:t>You want to grow.</w:t>
      </w:r>
      <w:r w:rsidR="001E554A" w:rsidRPr="00082B02">
        <w:rPr>
          <w:rFonts w:cstheme="minorHAnsi"/>
        </w:rPr>
        <w:t xml:space="preserve"> </w:t>
      </w:r>
    </w:p>
    <w:p w14:paraId="7EE71BD0" w14:textId="40839480" w:rsidR="0002057A" w:rsidRPr="00082B02" w:rsidRDefault="0002057A" w:rsidP="00BA4F99">
      <w:pPr>
        <w:pStyle w:val="ListParagraph"/>
        <w:widowControl w:val="0"/>
        <w:numPr>
          <w:ilvl w:val="0"/>
          <w:numId w:val="4"/>
        </w:numPr>
        <w:spacing w:after="0" w:line="240" w:lineRule="auto"/>
        <w:jc w:val="both"/>
        <w:rPr>
          <w:rFonts w:cstheme="minorHAnsi"/>
          <w:b/>
        </w:rPr>
      </w:pPr>
      <w:r w:rsidRPr="00082B02">
        <w:rPr>
          <w:rFonts w:cstheme="minorHAnsi"/>
          <w:b/>
        </w:rPr>
        <w:lastRenderedPageBreak/>
        <w:t>We glorify the Father by bearing</w:t>
      </w:r>
      <w:r w:rsidR="00363320" w:rsidRPr="00082B02">
        <w:rPr>
          <w:rFonts w:cstheme="minorHAnsi"/>
          <w:b/>
        </w:rPr>
        <w:t xml:space="preserve"> much</w:t>
      </w:r>
      <w:r w:rsidR="00E037B7" w:rsidRPr="00082B02">
        <w:rPr>
          <w:rFonts w:cstheme="minorHAnsi"/>
          <w:b/>
        </w:rPr>
        <w:t xml:space="preserve"> fruit</w:t>
      </w:r>
    </w:p>
    <w:p w14:paraId="0322F3BA" w14:textId="0782373A" w:rsidR="0002057A" w:rsidRPr="00082B02" w:rsidRDefault="00C12CF6" w:rsidP="00BA4F99">
      <w:pPr>
        <w:widowControl w:val="0"/>
        <w:spacing w:after="0" w:line="240" w:lineRule="auto"/>
        <w:ind w:left="360"/>
        <w:jc w:val="both"/>
        <w:rPr>
          <w:rFonts w:cstheme="minorHAnsi"/>
        </w:rPr>
      </w:pPr>
      <w:bookmarkStart w:id="12" w:name="_Hlk150411044"/>
      <w:r w:rsidRPr="00082B02">
        <w:rPr>
          <w:rFonts w:cstheme="minorHAnsi"/>
        </w:rPr>
        <w:t xml:space="preserve">The </w:t>
      </w:r>
      <w:r w:rsidR="00CA70BE" w:rsidRPr="00082B02">
        <w:rPr>
          <w:rFonts w:cstheme="minorHAnsi"/>
        </w:rPr>
        <w:t>F</w:t>
      </w:r>
      <w:r w:rsidRPr="00082B02">
        <w:rPr>
          <w:rFonts w:cstheme="minorHAnsi"/>
        </w:rPr>
        <w:t xml:space="preserve">ruit of the </w:t>
      </w:r>
      <w:r w:rsidR="00160696" w:rsidRPr="00082B02">
        <w:rPr>
          <w:rFonts w:cstheme="minorHAnsi"/>
        </w:rPr>
        <w:t xml:space="preserve">Spirit and </w:t>
      </w:r>
      <w:r w:rsidR="00BA4F99" w:rsidRPr="00082B02">
        <w:rPr>
          <w:rFonts w:cstheme="minorHAnsi"/>
        </w:rPr>
        <w:t xml:space="preserve">our oriented choices can be seen by </w:t>
      </w:r>
      <w:bookmarkStart w:id="13" w:name="_Hlk118289439"/>
      <w:r w:rsidR="00BA4F99" w:rsidRPr="00082B02">
        <w:rPr>
          <w:rFonts w:cstheme="minorHAnsi"/>
        </w:rPr>
        <w:t>others.</w:t>
      </w:r>
      <w:r w:rsidR="00491440" w:rsidRPr="00082B02">
        <w:rPr>
          <w:rStyle w:val="EndnoteReference"/>
          <w:rFonts w:cstheme="minorHAnsi"/>
        </w:rPr>
        <w:endnoteReference w:id="4"/>
      </w:r>
      <w:r w:rsidRPr="00082B02">
        <w:rPr>
          <w:rFonts w:cstheme="minorHAnsi"/>
        </w:rPr>
        <w:t xml:space="preserve"> </w:t>
      </w:r>
      <w:bookmarkEnd w:id="12"/>
      <w:bookmarkEnd w:id="13"/>
      <w:r w:rsidRPr="00082B02">
        <w:rPr>
          <w:rFonts w:cstheme="minorHAnsi"/>
        </w:rPr>
        <w:t xml:space="preserve">When people see this fruit in us, they recognize the character of Jesus, who is the true Vine and the material expression of the Father. We honor </w:t>
      </w:r>
      <w:r w:rsidR="005106C9" w:rsidRPr="00082B02">
        <w:rPr>
          <w:rFonts w:cstheme="minorHAnsi"/>
        </w:rPr>
        <w:t>God our</w:t>
      </w:r>
      <w:r w:rsidRPr="00082B02">
        <w:rPr>
          <w:rFonts w:cstheme="minorHAnsi"/>
        </w:rPr>
        <w:t xml:space="preserve"> Father by </w:t>
      </w:r>
      <w:r w:rsidR="00BF3641" w:rsidRPr="00082B02">
        <w:rPr>
          <w:rFonts w:cstheme="minorHAnsi"/>
        </w:rPr>
        <w:t>remaining</w:t>
      </w:r>
      <w:r w:rsidRPr="00082B02">
        <w:rPr>
          <w:rFonts w:cstheme="minorHAnsi"/>
        </w:rPr>
        <w:t xml:space="preserve"> connected to the Vine and</w:t>
      </w:r>
      <w:r w:rsidR="00491440" w:rsidRPr="00082B02">
        <w:rPr>
          <w:rFonts w:cstheme="minorHAnsi"/>
        </w:rPr>
        <w:t xml:space="preserve"> </w:t>
      </w:r>
      <w:r w:rsidRPr="00082B02">
        <w:rPr>
          <w:rFonts w:cstheme="minorHAnsi"/>
        </w:rPr>
        <w:t>bearing fruit</w:t>
      </w:r>
      <w:r w:rsidR="00BA4F99" w:rsidRPr="00082B02">
        <w:rPr>
          <w:rFonts w:cstheme="minorHAnsi"/>
        </w:rPr>
        <w:t xml:space="preserve"> in </w:t>
      </w:r>
      <w:r w:rsidR="00F413C6" w:rsidRPr="00082B02">
        <w:rPr>
          <w:rFonts w:cstheme="minorHAnsi"/>
        </w:rPr>
        <w:t>our</w:t>
      </w:r>
      <w:r w:rsidR="00BA4F99" w:rsidRPr="00082B02">
        <w:rPr>
          <w:rFonts w:cstheme="minorHAnsi"/>
        </w:rPr>
        <w:t xml:space="preserve"> season</w:t>
      </w:r>
      <w:r w:rsidRPr="00082B02">
        <w:rPr>
          <w:rFonts w:cstheme="minorHAnsi"/>
        </w:rPr>
        <w:t>.</w:t>
      </w:r>
      <w:r w:rsidR="008949EC" w:rsidRPr="00082B02">
        <w:rPr>
          <w:rFonts w:cstheme="minorHAnsi"/>
        </w:rPr>
        <w:t xml:space="preserve"> </w:t>
      </w:r>
      <w:r w:rsidR="0002057A" w:rsidRPr="00082B02">
        <w:rPr>
          <w:rFonts w:cstheme="minorHAnsi"/>
        </w:rPr>
        <w:t xml:space="preserve">There are seasons when </w:t>
      </w:r>
      <w:r w:rsidR="00BA4702" w:rsidRPr="00082B02">
        <w:rPr>
          <w:rFonts w:cstheme="minorHAnsi"/>
        </w:rPr>
        <w:t>you will produce abundant</w:t>
      </w:r>
      <w:r w:rsidR="003B50B3" w:rsidRPr="00082B02">
        <w:rPr>
          <w:rFonts w:cstheme="minorHAnsi"/>
        </w:rPr>
        <w:t xml:space="preserve"> fruit</w:t>
      </w:r>
      <w:r w:rsidRPr="00082B02">
        <w:rPr>
          <w:rFonts w:cstheme="minorHAnsi"/>
        </w:rPr>
        <w:t>,</w:t>
      </w:r>
      <w:r w:rsidR="003B50B3" w:rsidRPr="00082B02">
        <w:rPr>
          <w:rFonts w:cstheme="minorHAnsi"/>
        </w:rPr>
        <w:t xml:space="preserve"> </w:t>
      </w:r>
      <w:r w:rsidR="00852635" w:rsidRPr="00082B02">
        <w:rPr>
          <w:rFonts w:cstheme="minorHAnsi"/>
        </w:rPr>
        <w:t>and that fru</w:t>
      </w:r>
      <w:r w:rsidR="00F30250" w:rsidRPr="00082B02">
        <w:rPr>
          <w:rFonts w:cstheme="minorHAnsi"/>
        </w:rPr>
        <w:t>it</w:t>
      </w:r>
      <w:r w:rsidR="00203432" w:rsidRPr="00082B02">
        <w:rPr>
          <w:rFonts w:cstheme="minorHAnsi"/>
        </w:rPr>
        <w:t xml:space="preserve"> is</w:t>
      </w:r>
      <w:r w:rsidR="00BA4702" w:rsidRPr="00082B02">
        <w:rPr>
          <w:rFonts w:cstheme="minorHAnsi"/>
        </w:rPr>
        <w:t xml:space="preserve"> </w:t>
      </w:r>
      <w:r w:rsidR="003B50B3" w:rsidRPr="00082B02">
        <w:rPr>
          <w:rFonts w:cstheme="minorHAnsi"/>
        </w:rPr>
        <w:t xml:space="preserve">clear evidence of </w:t>
      </w:r>
      <w:r w:rsidR="00BA4702" w:rsidRPr="00082B02">
        <w:rPr>
          <w:rFonts w:cstheme="minorHAnsi"/>
        </w:rPr>
        <w:t>your connection to</w:t>
      </w:r>
      <w:r w:rsidR="003B50B3" w:rsidRPr="00082B02">
        <w:rPr>
          <w:rFonts w:cstheme="minorHAnsi"/>
        </w:rPr>
        <w:t xml:space="preserve"> the </w:t>
      </w:r>
      <w:r w:rsidR="00BC52E2" w:rsidRPr="00082B02">
        <w:rPr>
          <w:rFonts w:cstheme="minorHAnsi"/>
        </w:rPr>
        <w:t>Vine. There</w:t>
      </w:r>
      <w:r w:rsidR="0002057A" w:rsidRPr="00082B02">
        <w:rPr>
          <w:rFonts w:cstheme="minorHAnsi"/>
        </w:rPr>
        <w:t xml:space="preserve"> will</w:t>
      </w:r>
      <w:r w:rsidR="00852635" w:rsidRPr="00082B02">
        <w:rPr>
          <w:rFonts w:cstheme="minorHAnsi"/>
        </w:rPr>
        <w:t xml:space="preserve"> also</w:t>
      </w:r>
      <w:r w:rsidR="0002057A" w:rsidRPr="00082B02">
        <w:rPr>
          <w:rFonts w:cstheme="minorHAnsi"/>
        </w:rPr>
        <w:t xml:space="preserve"> be </w:t>
      </w:r>
      <w:r w:rsidR="00BA4702" w:rsidRPr="00082B02">
        <w:rPr>
          <w:rFonts w:cstheme="minorHAnsi"/>
        </w:rPr>
        <w:t xml:space="preserve">seasons </w:t>
      </w:r>
      <w:r w:rsidR="002B74BE" w:rsidRPr="00082B02">
        <w:rPr>
          <w:rFonts w:cstheme="minorHAnsi"/>
        </w:rPr>
        <w:t xml:space="preserve">of rest </w:t>
      </w:r>
      <w:r w:rsidR="0002057A" w:rsidRPr="00082B02">
        <w:rPr>
          <w:rFonts w:cstheme="minorHAnsi"/>
        </w:rPr>
        <w:t>when</w:t>
      </w:r>
      <w:r w:rsidR="00852635" w:rsidRPr="00082B02">
        <w:rPr>
          <w:rFonts w:cstheme="minorHAnsi"/>
        </w:rPr>
        <w:t xml:space="preserve"> you produce</w:t>
      </w:r>
      <w:r w:rsidR="0002057A" w:rsidRPr="00082B02">
        <w:rPr>
          <w:rFonts w:cstheme="minorHAnsi"/>
        </w:rPr>
        <w:t xml:space="preserve"> </w:t>
      </w:r>
      <w:r w:rsidR="00BA4702" w:rsidRPr="00082B02">
        <w:rPr>
          <w:rFonts w:cstheme="minorHAnsi"/>
        </w:rPr>
        <w:t>little or no</w:t>
      </w:r>
      <w:r w:rsidR="00852635" w:rsidRPr="00082B02">
        <w:rPr>
          <w:rFonts w:cstheme="minorHAnsi"/>
        </w:rPr>
        <w:t xml:space="preserve"> apparent</w:t>
      </w:r>
      <w:r w:rsidR="00BA4702" w:rsidRPr="00082B02">
        <w:rPr>
          <w:rFonts w:cstheme="minorHAnsi"/>
        </w:rPr>
        <w:t xml:space="preserve"> fruit</w:t>
      </w:r>
      <w:r w:rsidR="002B74BE" w:rsidRPr="00082B02">
        <w:rPr>
          <w:rFonts w:cstheme="minorHAnsi"/>
        </w:rPr>
        <w:t xml:space="preserve">. In those seasons, it is your endurance that is the evidence of your connection to the Vine. </w:t>
      </w:r>
      <w:r w:rsidRPr="00082B02">
        <w:rPr>
          <w:rFonts w:cstheme="minorHAnsi"/>
        </w:rPr>
        <w:t>It isn’t really your business whether you are resting or producing fruit</w:t>
      </w:r>
      <w:r w:rsidR="00110A06" w:rsidRPr="00082B02">
        <w:rPr>
          <w:rFonts w:cstheme="minorHAnsi"/>
        </w:rPr>
        <w:t>; it</w:t>
      </w:r>
      <w:r w:rsidR="0002057A" w:rsidRPr="00082B02">
        <w:rPr>
          <w:rFonts w:cstheme="minorHAnsi"/>
        </w:rPr>
        <w:t xml:space="preserve"> is </w:t>
      </w:r>
      <w:r w:rsidR="004A57DB" w:rsidRPr="00082B02">
        <w:rPr>
          <w:rFonts w:cstheme="minorHAnsi"/>
        </w:rPr>
        <w:t>the business of the True V</w:t>
      </w:r>
      <w:r w:rsidR="008949EC" w:rsidRPr="00082B02">
        <w:rPr>
          <w:rFonts w:cstheme="minorHAnsi"/>
        </w:rPr>
        <w:t xml:space="preserve">ine. </w:t>
      </w:r>
      <w:r w:rsidR="00BA4702" w:rsidRPr="00082B02">
        <w:rPr>
          <w:rFonts w:cstheme="minorHAnsi"/>
        </w:rPr>
        <w:t>Yo</w:t>
      </w:r>
      <w:r w:rsidR="0002057A" w:rsidRPr="00082B02">
        <w:rPr>
          <w:rFonts w:cstheme="minorHAnsi"/>
        </w:rPr>
        <w:t>ur bus</w:t>
      </w:r>
      <w:r w:rsidR="008949EC" w:rsidRPr="00082B02">
        <w:rPr>
          <w:rFonts w:cstheme="minorHAnsi"/>
        </w:rPr>
        <w:t>iness is to</w:t>
      </w:r>
      <w:r w:rsidR="00BA4702" w:rsidRPr="00082B02">
        <w:rPr>
          <w:rFonts w:cstheme="minorHAnsi"/>
        </w:rPr>
        <w:t xml:space="preserve"> consistently</w:t>
      </w:r>
      <w:r w:rsidR="008949EC" w:rsidRPr="00082B02">
        <w:rPr>
          <w:rFonts w:cstheme="minorHAnsi"/>
        </w:rPr>
        <w:t xml:space="preserve"> abide in </w:t>
      </w:r>
      <w:r w:rsidR="001D1871" w:rsidRPr="00082B02">
        <w:rPr>
          <w:rFonts w:cstheme="minorHAnsi"/>
        </w:rPr>
        <w:t>the love of Jesus</w:t>
      </w:r>
      <w:r w:rsidR="008949EC" w:rsidRPr="00082B02">
        <w:rPr>
          <w:rFonts w:cstheme="minorHAnsi"/>
        </w:rPr>
        <w:t xml:space="preserve">. </w:t>
      </w:r>
      <w:r w:rsidR="000B13A8" w:rsidRPr="00082B02">
        <w:rPr>
          <w:rFonts w:cstheme="minorHAnsi"/>
        </w:rPr>
        <w:t xml:space="preserve">We abide </w:t>
      </w:r>
      <w:r w:rsidR="00CE13BA" w:rsidRPr="00082B02">
        <w:rPr>
          <w:rFonts w:cstheme="minorHAnsi"/>
        </w:rPr>
        <w:t xml:space="preserve">in </w:t>
      </w:r>
      <w:r w:rsidR="00BA4702" w:rsidRPr="00082B02">
        <w:rPr>
          <w:rFonts w:cstheme="minorHAnsi"/>
        </w:rPr>
        <w:t>His</w:t>
      </w:r>
      <w:r w:rsidR="00D67977" w:rsidRPr="00082B02">
        <w:rPr>
          <w:rFonts w:cstheme="minorHAnsi"/>
        </w:rPr>
        <w:t xml:space="preserve"> life-giving love </w:t>
      </w:r>
      <w:r w:rsidR="0002057A" w:rsidRPr="00082B02">
        <w:rPr>
          <w:rFonts w:cstheme="minorHAnsi"/>
        </w:rPr>
        <w:t xml:space="preserve">by taking the Believe It </w:t>
      </w:r>
      <w:r w:rsidR="00C70530" w:rsidRPr="00082B02">
        <w:rPr>
          <w:rFonts w:cstheme="minorHAnsi"/>
        </w:rPr>
        <w:t>P</w:t>
      </w:r>
      <w:r w:rsidR="0002057A" w:rsidRPr="00082B02">
        <w:rPr>
          <w:rFonts w:cstheme="minorHAnsi"/>
        </w:rPr>
        <w:t>ath</w:t>
      </w:r>
      <w:r w:rsidR="004A57DB" w:rsidRPr="00082B02">
        <w:rPr>
          <w:rFonts w:cstheme="minorHAnsi"/>
        </w:rPr>
        <w:t xml:space="preserve">, letting go of judgments, </w:t>
      </w:r>
      <w:r w:rsidR="00CE13BA" w:rsidRPr="00082B02">
        <w:rPr>
          <w:rFonts w:cstheme="minorHAnsi"/>
        </w:rPr>
        <w:t>and</w:t>
      </w:r>
      <w:r w:rsidR="004A57DB" w:rsidRPr="00082B02">
        <w:rPr>
          <w:rFonts w:cstheme="minorHAnsi"/>
        </w:rPr>
        <w:t xml:space="preserve"> </w:t>
      </w:r>
      <w:r w:rsidR="00BA4702" w:rsidRPr="00082B02">
        <w:rPr>
          <w:rFonts w:cstheme="minorHAnsi"/>
        </w:rPr>
        <w:t xml:space="preserve">following </w:t>
      </w:r>
      <w:r w:rsidR="004A57DB" w:rsidRPr="00082B02">
        <w:rPr>
          <w:rFonts w:cstheme="minorHAnsi"/>
        </w:rPr>
        <w:t>His</w:t>
      </w:r>
      <w:r w:rsidR="005C790A" w:rsidRPr="00082B02">
        <w:rPr>
          <w:rFonts w:cstheme="minorHAnsi"/>
        </w:rPr>
        <w:t xml:space="preserve"> guidance.</w:t>
      </w:r>
      <w:r w:rsidR="00135C24" w:rsidRPr="00082B02">
        <w:rPr>
          <w:rFonts w:cstheme="minorHAnsi"/>
        </w:rPr>
        <w:t xml:space="preserve"> </w:t>
      </w:r>
      <w:r w:rsidR="00CE13BA" w:rsidRPr="00082B02">
        <w:rPr>
          <w:rFonts w:cstheme="minorHAnsi"/>
        </w:rPr>
        <w:t>In this way, we guard</w:t>
      </w:r>
      <w:r w:rsidR="00135C24" w:rsidRPr="00082B02">
        <w:rPr>
          <w:rFonts w:cstheme="minorHAnsi"/>
        </w:rPr>
        <w:t xml:space="preserve"> His command</w:t>
      </w:r>
      <w:r w:rsidR="00CE13BA" w:rsidRPr="00082B02">
        <w:rPr>
          <w:rFonts w:cstheme="minorHAnsi"/>
        </w:rPr>
        <w:t>ments, and at the same time</w:t>
      </w:r>
      <w:r w:rsidR="00135C24" w:rsidRPr="00082B02">
        <w:rPr>
          <w:rFonts w:cstheme="minorHAnsi"/>
        </w:rPr>
        <w:t xml:space="preserve"> we guard ourselves. </w:t>
      </w:r>
      <w:r w:rsidR="00CE13BA" w:rsidRPr="00082B02">
        <w:rPr>
          <w:rFonts w:cstheme="minorHAnsi"/>
        </w:rPr>
        <w:t>When we disregard</w:t>
      </w:r>
      <w:r w:rsidR="00135C24" w:rsidRPr="00082B02">
        <w:rPr>
          <w:rFonts w:cstheme="minorHAnsi"/>
        </w:rPr>
        <w:t xml:space="preserve"> His command</w:t>
      </w:r>
      <w:r w:rsidR="00CE13BA" w:rsidRPr="00082B02">
        <w:rPr>
          <w:rFonts w:cstheme="minorHAnsi"/>
        </w:rPr>
        <w:t>ment</w:t>
      </w:r>
      <w:r w:rsidR="00135C24" w:rsidRPr="00082B02">
        <w:rPr>
          <w:rFonts w:cstheme="minorHAnsi"/>
        </w:rPr>
        <w:t>s</w:t>
      </w:r>
      <w:r w:rsidR="00CE13BA" w:rsidRPr="00082B02">
        <w:rPr>
          <w:rFonts w:cstheme="minorHAnsi"/>
        </w:rPr>
        <w:t xml:space="preserve"> and trust in deceptive </w:t>
      </w:r>
      <w:r w:rsidR="00FF512F" w:rsidRPr="00082B02">
        <w:rPr>
          <w:rFonts w:cstheme="minorHAnsi"/>
        </w:rPr>
        <w:t>ideas or beliefs</w:t>
      </w:r>
      <w:r w:rsidR="00455A11" w:rsidRPr="00082B02">
        <w:rPr>
          <w:rFonts w:cstheme="minorHAnsi"/>
        </w:rPr>
        <w:t>,</w:t>
      </w:r>
      <w:r w:rsidR="00135C24" w:rsidRPr="00082B02">
        <w:rPr>
          <w:rFonts w:cstheme="minorHAnsi"/>
        </w:rPr>
        <w:t xml:space="preserve"> we harm ourselves.</w:t>
      </w:r>
      <w:r w:rsidR="00CE13BA" w:rsidRPr="00082B02">
        <w:rPr>
          <w:rStyle w:val="EndnoteReference"/>
          <w:rFonts w:cstheme="minorHAnsi"/>
        </w:rPr>
        <w:endnoteReference w:id="5"/>
      </w:r>
    </w:p>
    <w:p w14:paraId="6EECCF1B" w14:textId="77777777" w:rsidR="000B13A8" w:rsidRPr="00082B02" w:rsidRDefault="000B13A8" w:rsidP="001E554A">
      <w:pPr>
        <w:spacing w:after="0" w:line="240" w:lineRule="auto"/>
        <w:jc w:val="both"/>
        <w:rPr>
          <w:rFonts w:cstheme="minorHAnsi"/>
        </w:rPr>
      </w:pPr>
    </w:p>
    <w:p w14:paraId="0DD222EB" w14:textId="47BE9775" w:rsidR="0002057A" w:rsidRPr="00082B02" w:rsidRDefault="00F50620" w:rsidP="001E554A">
      <w:pPr>
        <w:pStyle w:val="ListParagraph"/>
        <w:numPr>
          <w:ilvl w:val="0"/>
          <w:numId w:val="4"/>
        </w:numPr>
        <w:spacing w:after="0" w:line="240" w:lineRule="auto"/>
        <w:jc w:val="both"/>
        <w:rPr>
          <w:rFonts w:cstheme="minorHAnsi"/>
          <w:b/>
        </w:rPr>
      </w:pPr>
      <w:r w:rsidRPr="00082B02">
        <w:rPr>
          <w:rFonts w:cstheme="minorHAnsi"/>
          <w:b/>
        </w:rPr>
        <w:t>We abide in the love of Jesus through obedience</w:t>
      </w:r>
    </w:p>
    <w:p w14:paraId="51924F56" w14:textId="1348D49F" w:rsidR="0002057A" w:rsidRPr="00082B02" w:rsidRDefault="00F50620" w:rsidP="007A7E03">
      <w:pPr>
        <w:spacing w:after="0" w:line="240" w:lineRule="auto"/>
        <w:ind w:left="360"/>
        <w:jc w:val="both"/>
        <w:rPr>
          <w:rFonts w:cstheme="minorHAnsi"/>
        </w:rPr>
      </w:pPr>
      <w:r w:rsidRPr="00082B02">
        <w:rPr>
          <w:rFonts w:cstheme="minorHAnsi"/>
        </w:rPr>
        <w:t>The</w:t>
      </w:r>
      <w:r w:rsidR="00B1312E" w:rsidRPr="00082B02">
        <w:rPr>
          <w:rFonts w:cstheme="minorHAnsi"/>
        </w:rPr>
        <w:t xml:space="preserve"> circulating</w:t>
      </w:r>
      <w:r w:rsidRPr="00082B02">
        <w:rPr>
          <w:rFonts w:cstheme="minorHAnsi"/>
        </w:rPr>
        <w:t xml:space="preserve"> life</w:t>
      </w:r>
      <w:r w:rsidR="00F81CB8" w:rsidRPr="00082B02">
        <w:rPr>
          <w:rFonts w:cstheme="minorHAnsi"/>
        </w:rPr>
        <w:t xml:space="preserve"> </w:t>
      </w:r>
      <w:r w:rsidRPr="00082B02">
        <w:rPr>
          <w:rFonts w:cstheme="minorHAnsi"/>
        </w:rPr>
        <w:t xml:space="preserve">force of the True Vine is love. If we </w:t>
      </w:r>
      <w:r w:rsidR="00B1312E" w:rsidRPr="00082B02">
        <w:rPr>
          <w:rFonts w:cstheme="minorHAnsi"/>
        </w:rPr>
        <w:t>remain in</w:t>
      </w:r>
      <w:r w:rsidRPr="00082B02">
        <w:rPr>
          <w:rFonts w:cstheme="minorHAnsi"/>
        </w:rPr>
        <w:t xml:space="preserve"> </w:t>
      </w:r>
      <w:r w:rsidR="00EC553B" w:rsidRPr="00082B02">
        <w:rPr>
          <w:rFonts w:cstheme="minorHAnsi"/>
        </w:rPr>
        <w:t xml:space="preserve">the </w:t>
      </w:r>
      <w:r w:rsidRPr="00082B02">
        <w:rPr>
          <w:rFonts w:cstheme="minorHAnsi"/>
        </w:rPr>
        <w:t>Vine, we have access to this love, which</w:t>
      </w:r>
      <w:r w:rsidR="001F50A7" w:rsidRPr="00082B02">
        <w:rPr>
          <w:rFonts w:cstheme="minorHAnsi"/>
        </w:rPr>
        <w:t>, like breath</w:t>
      </w:r>
      <w:r w:rsidR="00EC553B" w:rsidRPr="00082B02">
        <w:rPr>
          <w:rFonts w:cstheme="minorHAnsi"/>
        </w:rPr>
        <w:t xml:space="preserve">, </w:t>
      </w:r>
      <w:r w:rsidRPr="00082B02">
        <w:rPr>
          <w:rFonts w:cstheme="minorHAnsi"/>
        </w:rPr>
        <w:t>flow</w:t>
      </w:r>
      <w:r w:rsidR="008862CA" w:rsidRPr="00082B02">
        <w:rPr>
          <w:rFonts w:cstheme="minorHAnsi"/>
        </w:rPr>
        <w:t xml:space="preserve">s in and through us </w:t>
      </w:r>
      <w:r w:rsidRPr="00082B02">
        <w:rPr>
          <w:rFonts w:cstheme="minorHAnsi"/>
        </w:rPr>
        <w:t xml:space="preserve">in harmony with God and the Creation. In this state of harmony, we can do astonishing things. How do we stay attached to </w:t>
      </w:r>
      <w:r w:rsidR="00110A06" w:rsidRPr="00082B02">
        <w:rPr>
          <w:rFonts w:cstheme="minorHAnsi"/>
        </w:rPr>
        <w:t xml:space="preserve">Jesus, the True </w:t>
      </w:r>
      <w:r w:rsidRPr="00082B02">
        <w:rPr>
          <w:rFonts w:cstheme="minorHAnsi"/>
        </w:rPr>
        <w:t xml:space="preserve">Vine? We stay attached to </w:t>
      </w:r>
      <w:r w:rsidR="007725D4" w:rsidRPr="00082B02">
        <w:rPr>
          <w:rFonts w:cstheme="minorHAnsi"/>
        </w:rPr>
        <w:t>the True Vine</w:t>
      </w:r>
      <w:r w:rsidR="007C67D8" w:rsidRPr="00082B02">
        <w:rPr>
          <w:rFonts w:cstheme="minorHAnsi"/>
        </w:rPr>
        <w:t xml:space="preserve"> by</w:t>
      </w:r>
      <w:r w:rsidRPr="00082B02">
        <w:rPr>
          <w:rFonts w:cstheme="minorHAnsi"/>
        </w:rPr>
        <w:t xml:space="preserve"> abiding in </w:t>
      </w:r>
      <w:r w:rsidR="00605AB2" w:rsidRPr="00082B02">
        <w:rPr>
          <w:rFonts w:cstheme="minorHAnsi"/>
        </w:rPr>
        <w:t xml:space="preserve">His </w:t>
      </w:r>
      <w:r w:rsidRPr="00082B02">
        <w:rPr>
          <w:rFonts w:cstheme="minorHAnsi"/>
        </w:rPr>
        <w:t xml:space="preserve">love, and we abide in </w:t>
      </w:r>
      <w:r w:rsidR="00605AB2" w:rsidRPr="00082B02">
        <w:rPr>
          <w:rFonts w:cstheme="minorHAnsi"/>
        </w:rPr>
        <w:t xml:space="preserve">His </w:t>
      </w:r>
      <w:r w:rsidRPr="00082B02">
        <w:rPr>
          <w:rFonts w:cstheme="minorHAnsi"/>
        </w:rPr>
        <w:t xml:space="preserve">love through obedience. </w:t>
      </w:r>
      <w:r w:rsidR="00006961" w:rsidRPr="00082B02">
        <w:rPr>
          <w:rFonts w:cstheme="minorHAnsi"/>
        </w:rPr>
        <w:t>Later</w:t>
      </w:r>
      <w:r w:rsidR="001F50A7" w:rsidRPr="00082B02">
        <w:rPr>
          <w:rFonts w:cstheme="minorHAnsi"/>
        </w:rPr>
        <w:t xml:space="preserve"> in this passage</w:t>
      </w:r>
      <w:r w:rsidR="00EC553B" w:rsidRPr="00082B02">
        <w:rPr>
          <w:rFonts w:cstheme="minorHAnsi"/>
        </w:rPr>
        <w:t>, we see that the all-</w:t>
      </w:r>
      <w:r w:rsidR="007A7E03" w:rsidRPr="00082B02">
        <w:rPr>
          <w:rFonts w:cstheme="minorHAnsi"/>
        </w:rPr>
        <w:t xml:space="preserve">encompassing </w:t>
      </w:r>
      <w:r w:rsidR="00EC553B" w:rsidRPr="00082B02">
        <w:rPr>
          <w:rFonts w:cstheme="minorHAnsi"/>
        </w:rPr>
        <w:t xml:space="preserve">command of Jesus is to love one another. Loving acts and words support our own orientation and </w:t>
      </w:r>
      <w:r w:rsidR="007A7E03" w:rsidRPr="00082B02">
        <w:rPr>
          <w:rFonts w:cstheme="minorHAnsi"/>
        </w:rPr>
        <w:t xml:space="preserve">the orientation </w:t>
      </w:r>
      <w:r w:rsidR="00EC553B" w:rsidRPr="00082B02">
        <w:rPr>
          <w:rFonts w:cstheme="minorHAnsi"/>
        </w:rPr>
        <w:t>of others</w:t>
      </w:r>
      <w:r w:rsidR="007A7E03" w:rsidRPr="00082B02">
        <w:rPr>
          <w:rFonts w:cstheme="minorHAnsi"/>
        </w:rPr>
        <w:t>.</w:t>
      </w:r>
      <w:r w:rsidR="00EC553B" w:rsidRPr="00082B02">
        <w:rPr>
          <w:rFonts w:cstheme="minorHAnsi"/>
        </w:rPr>
        <w:t xml:space="preserve"> </w:t>
      </w:r>
      <w:r w:rsidR="007A7E03" w:rsidRPr="00082B02">
        <w:rPr>
          <w:rFonts w:cstheme="minorHAnsi"/>
        </w:rPr>
        <w:t xml:space="preserve">When we are oriented, the love of God is expressed toward us and through us—and through us His love circulates into the world. Living in that place of circulating love with other branches on the True Vine is a place of abundant joy. </w:t>
      </w:r>
    </w:p>
    <w:p w14:paraId="74FA7865" w14:textId="77777777" w:rsidR="005E442F" w:rsidRPr="00082B02" w:rsidRDefault="005E442F" w:rsidP="001E554A">
      <w:pPr>
        <w:spacing w:after="0" w:line="240" w:lineRule="auto"/>
        <w:jc w:val="both"/>
        <w:rPr>
          <w:rFonts w:cstheme="minorHAnsi"/>
        </w:rPr>
      </w:pPr>
    </w:p>
    <w:p w14:paraId="120A7A64" w14:textId="6D160097" w:rsidR="0002057A" w:rsidRPr="00082B02" w:rsidRDefault="001F50A7" w:rsidP="001E554A">
      <w:pPr>
        <w:spacing w:after="0" w:line="240" w:lineRule="auto"/>
        <w:jc w:val="both"/>
        <w:rPr>
          <w:rFonts w:cstheme="minorHAnsi"/>
        </w:rPr>
      </w:pPr>
      <w:r w:rsidRPr="00082B02">
        <w:rPr>
          <w:rFonts w:cstheme="minorHAnsi"/>
        </w:rPr>
        <w:t xml:space="preserve">Let’s flip over to </w:t>
      </w:r>
      <w:r w:rsidRPr="00082B02">
        <w:rPr>
          <w:rFonts w:cstheme="minorHAnsi"/>
          <w:b/>
        </w:rPr>
        <w:t>First Peter 3:8–12</w:t>
      </w:r>
      <w:r w:rsidRPr="00082B02">
        <w:rPr>
          <w:rFonts w:cstheme="minorHAnsi"/>
        </w:rPr>
        <w:t>, which we will read in my paraphrase</w:t>
      </w:r>
      <w:r w:rsidR="00146582" w:rsidRPr="00082B02">
        <w:rPr>
          <w:rFonts w:cstheme="minorHAnsi"/>
        </w:rPr>
        <w:t>.</w:t>
      </w:r>
    </w:p>
    <w:p w14:paraId="002184F7" w14:textId="77777777" w:rsidR="00BF3641" w:rsidRPr="00082B02" w:rsidRDefault="00BF3641" w:rsidP="001E554A">
      <w:pPr>
        <w:spacing w:after="0" w:line="240" w:lineRule="auto"/>
        <w:jc w:val="both"/>
        <w:rPr>
          <w:rFonts w:cstheme="minorHAnsi"/>
        </w:rPr>
      </w:pPr>
    </w:p>
    <w:p w14:paraId="5EC43205" w14:textId="23709464" w:rsidR="00BF3641" w:rsidRPr="00082B02" w:rsidRDefault="00BF3641" w:rsidP="00BF3641">
      <w:pPr>
        <w:widowControl w:val="0"/>
        <w:spacing w:after="0" w:line="240" w:lineRule="auto"/>
        <w:ind w:left="720" w:right="720"/>
        <w:jc w:val="both"/>
        <w:rPr>
          <w:rFonts w:cstheme="minorHAnsi"/>
        </w:rPr>
      </w:pPr>
      <w:r w:rsidRPr="00082B02">
        <w:rPr>
          <w:rFonts w:cstheme="minorHAnsi"/>
          <w:vertAlign w:val="superscript"/>
        </w:rPr>
        <w:t>8</w:t>
      </w:r>
      <w:r w:rsidRPr="00082B02">
        <w:rPr>
          <w:rFonts w:cstheme="minorHAnsi"/>
        </w:rPr>
        <w:t xml:space="preserve">Here is a summary of what I’ve just been saying: All of you, be like loving family— harmonious, compassionate, tender-hearted, and humble in spirit. </w:t>
      </w:r>
      <w:bookmarkStart w:id="14" w:name="15"/>
      <w:bookmarkEnd w:id="14"/>
      <w:r w:rsidRPr="00082B02">
        <w:rPr>
          <w:rFonts w:cstheme="minorHAnsi"/>
          <w:b/>
          <w:bCs/>
          <w:vertAlign w:val="superscript"/>
        </w:rPr>
        <w:t>9</w:t>
      </w:r>
      <w:r w:rsidRPr="00082B02">
        <w:rPr>
          <w:rFonts w:cstheme="minorHAnsi"/>
          <w:bCs/>
        </w:rPr>
        <w:t>Get into a healthy cycle of</w:t>
      </w:r>
      <w:r w:rsidRPr="00082B02">
        <w:rPr>
          <w:rFonts w:cstheme="minorHAnsi"/>
          <w:b/>
          <w:bCs/>
        </w:rPr>
        <w:t xml:space="preserve"> </w:t>
      </w:r>
      <w:r w:rsidRPr="00082B02">
        <w:rPr>
          <w:rFonts w:cstheme="minorHAnsi"/>
          <w:bCs/>
        </w:rPr>
        <w:t xml:space="preserve">blessing others and inheriting a blessing instead of perpetuating the destructive cycle of </w:t>
      </w:r>
      <w:r w:rsidRPr="00082B02">
        <w:rPr>
          <w:rFonts w:cstheme="minorHAnsi"/>
        </w:rPr>
        <w:t>law-keepers, who return</w:t>
      </w:r>
      <w:r w:rsidRPr="00082B02">
        <w:rPr>
          <w:rFonts w:cstheme="minorHAnsi"/>
          <w:bCs/>
        </w:rPr>
        <w:t xml:space="preserve"> harm for harm and restore their hurt pride by punishing other</w:t>
      </w:r>
      <w:bookmarkStart w:id="15" w:name="16"/>
      <w:bookmarkStart w:id="16" w:name="e"/>
      <w:bookmarkStart w:id="17" w:name="17"/>
      <w:bookmarkEnd w:id="15"/>
      <w:bookmarkEnd w:id="16"/>
      <w:bookmarkEnd w:id="17"/>
      <w:r w:rsidRPr="00082B02">
        <w:rPr>
          <w:rFonts w:cstheme="minorHAnsi"/>
          <w:bCs/>
        </w:rPr>
        <w:t>s</w:t>
      </w:r>
      <w:r w:rsidRPr="00082B02">
        <w:rPr>
          <w:rFonts w:cstheme="minorHAnsi"/>
        </w:rPr>
        <w:t>.</w:t>
      </w:r>
      <w:bookmarkStart w:id="18" w:name="18"/>
      <w:bookmarkEnd w:id="18"/>
      <w:r w:rsidRPr="00082B02">
        <w:rPr>
          <w:rFonts w:cstheme="minorHAnsi"/>
        </w:rPr>
        <w:t xml:space="preserve"> Your choice to bless others depends on your karis relationship with God; it does not depend on what others do or don’t do. </w:t>
      </w:r>
      <w:r w:rsidRPr="00082B02">
        <w:rPr>
          <w:rFonts w:cstheme="minorHAnsi"/>
          <w:bCs/>
          <w:vertAlign w:val="superscript"/>
        </w:rPr>
        <w:t>10</w:t>
      </w:r>
      <w:r w:rsidRPr="00082B02">
        <w:rPr>
          <w:rFonts w:cstheme="minorHAnsi"/>
        </w:rPr>
        <w:t xml:space="preserve">Do you remember Psalm 34? </w:t>
      </w:r>
      <w:bookmarkStart w:id="19" w:name="20"/>
      <w:bookmarkEnd w:id="19"/>
      <w:r w:rsidRPr="00082B02">
        <w:rPr>
          <w:rFonts w:cstheme="minorHAnsi"/>
        </w:rPr>
        <w:t xml:space="preserve">“Those who desire to live well—to love </w:t>
      </w:r>
      <w:r w:rsidRPr="00F82C4B">
        <w:rPr>
          <w:rFonts w:cstheme="minorHAnsi"/>
        </w:rPr>
        <w:t xml:space="preserve">and </w:t>
      </w:r>
      <w:r w:rsidR="00287871" w:rsidRPr="00F82C4B">
        <w:rPr>
          <w:rFonts w:cstheme="minorHAnsi"/>
        </w:rPr>
        <w:t xml:space="preserve">to </w:t>
      </w:r>
      <w:r w:rsidRPr="00F82C4B">
        <w:rPr>
          <w:rFonts w:cstheme="minorHAnsi"/>
        </w:rPr>
        <w:t>experience</w:t>
      </w:r>
      <w:r w:rsidRPr="00082B02">
        <w:rPr>
          <w:rFonts w:cstheme="minorHAnsi"/>
        </w:rPr>
        <w:t xml:space="preserve"> good days—reveal that intention by refusing to speak the harm on the tip of their tongues and by refusing to use polite words to cloak resentful wrath. </w:t>
      </w:r>
      <w:bookmarkStart w:id="20" w:name="21"/>
      <w:bookmarkEnd w:id="20"/>
      <w:r w:rsidRPr="00082B02">
        <w:rPr>
          <w:rFonts w:cstheme="minorHAnsi"/>
        </w:rPr>
        <w:t xml:space="preserve">Those who choose life take responsibility for their feelings. They choose to swerve away from harming the Creation, and they do good to themselves and to others. They seek peace </w:t>
      </w:r>
      <w:r w:rsidR="008A31A0" w:rsidRPr="00082B02">
        <w:rPr>
          <w:rFonts w:cstheme="minorHAnsi"/>
        </w:rPr>
        <w:t xml:space="preserve">and </w:t>
      </w:r>
      <w:r w:rsidRPr="00082B02">
        <w:rPr>
          <w:rFonts w:cstheme="minorHAnsi"/>
        </w:rPr>
        <w:t xml:space="preserve">pursue it like a hunter. </w:t>
      </w:r>
      <w:bookmarkStart w:id="21" w:name="22"/>
      <w:bookmarkEnd w:id="21"/>
      <w:r w:rsidRPr="00082B02">
        <w:rPr>
          <w:rFonts w:cstheme="minorHAnsi"/>
          <w:bCs/>
          <w:vertAlign w:val="superscript"/>
        </w:rPr>
        <w:t>12</w:t>
      </w:r>
      <w:r w:rsidRPr="00082B02">
        <w:rPr>
          <w:rFonts w:cstheme="minorHAnsi"/>
        </w:rPr>
        <w:t>Why do they choose to live this way? Because the eyes of the Lord are toward the oriented and His ears attend to their prayer, but the face of the Lord is actively against those who perpetuate misorientation.”</w:t>
      </w:r>
    </w:p>
    <w:p w14:paraId="7E6E7743" w14:textId="30A64164" w:rsidR="0002057A" w:rsidRPr="00082B02" w:rsidRDefault="0002057A" w:rsidP="001E554A">
      <w:pPr>
        <w:spacing w:after="0" w:line="240" w:lineRule="auto"/>
        <w:jc w:val="both"/>
        <w:rPr>
          <w:rFonts w:cstheme="minorHAnsi"/>
        </w:rPr>
      </w:pPr>
    </w:p>
    <w:p w14:paraId="053DAD03" w14:textId="2A230902" w:rsidR="000B6A8B" w:rsidRPr="00082B02" w:rsidRDefault="000B6A8B" w:rsidP="001E554A">
      <w:pPr>
        <w:spacing w:after="0" w:line="240" w:lineRule="auto"/>
        <w:jc w:val="both"/>
        <w:rPr>
          <w:rFonts w:cstheme="minorHAnsi"/>
        </w:rPr>
      </w:pPr>
      <w:r w:rsidRPr="00082B02">
        <w:rPr>
          <w:rFonts w:cstheme="minorHAnsi"/>
        </w:rPr>
        <w:t>Take a deep breath.</w:t>
      </w:r>
    </w:p>
    <w:p w14:paraId="6EE232CF" w14:textId="77777777" w:rsidR="001C78B5" w:rsidRPr="00082B02" w:rsidRDefault="001C78B5" w:rsidP="001E554A">
      <w:pPr>
        <w:spacing w:after="0" w:line="240" w:lineRule="auto"/>
        <w:jc w:val="both"/>
        <w:rPr>
          <w:rFonts w:cstheme="minorHAnsi"/>
        </w:rPr>
      </w:pPr>
    </w:p>
    <w:p w14:paraId="76C41792" w14:textId="7184FF60" w:rsidR="0002057A" w:rsidRPr="00082B02" w:rsidRDefault="00BB62FD" w:rsidP="001E554A">
      <w:pPr>
        <w:spacing w:after="0" w:line="240" w:lineRule="auto"/>
        <w:jc w:val="both"/>
        <w:rPr>
          <w:rFonts w:cstheme="minorHAnsi"/>
        </w:rPr>
      </w:pPr>
      <w:r w:rsidRPr="00082B02">
        <w:rPr>
          <w:rFonts w:cstheme="minorHAnsi"/>
        </w:rPr>
        <w:t>God has invited you into a karis relationship with Him so that you can inherit His blessing. You can’t inherit His blessing if you continue to live life your</w:t>
      </w:r>
      <w:r w:rsidRPr="00082B02">
        <w:rPr>
          <w:rFonts w:cstheme="minorHAnsi"/>
          <w:i/>
        </w:rPr>
        <w:t xml:space="preserve"> </w:t>
      </w:r>
      <w:r w:rsidRPr="00082B02">
        <w:rPr>
          <w:rFonts w:cstheme="minorHAnsi"/>
        </w:rPr>
        <w:t>own way</w:t>
      </w:r>
      <w:r w:rsidR="00B1312E" w:rsidRPr="00082B02">
        <w:rPr>
          <w:rFonts w:cstheme="minorHAnsi"/>
        </w:rPr>
        <w:t>—</w:t>
      </w:r>
      <w:r w:rsidRPr="00082B02">
        <w:rPr>
          <w:rFonts w:cstheme="minorHAnsi"/>
        </w:rPr>
        <w:t xml:space="preserve">taking cheap, habitual </w:t>
      </w:r>
      <w:r w:rsidR="00A6369E" w:rsidRPr="00082B02">
        <w:rPr>
          <w:rFonts w:cstheme="minorHAnsi"/>
        </w:rPr>
        <w:t>shortcuts</w:t>
      </w:r>
      <w:r w:rsidRPr="00082B02">
        <w:rPr>
          <w:rFonts w:cstheme="minorHAnsi"/>
        </w:rPr>
        <w:t xml:space="preserve"> to relieve your anxiety and save your Idol’s pride. By</w:t>
      </w:r>
      <w:r w:rsidR="00F50620" w:rsidRPr="00082B02">
        <w:rPr>
          <w:rFonts w:cstheme="minorHAnsi"/>
        </w:rPr>
        <w:t xml:space="preserve"> consistently following Peter’s short list of do’s and don’ts, you </w:t>
      </w:r>
      <w:r w:rsidR="003A2A72" w:rsidRPr="00082B02">
        <w:rPr>
          <w:rFonts w:cstheme="minorHAnsi"/>
        </w:rPr>
        <w:t xml:space="preserve">maintain your orientation and </w:t>
      </w:r>
      <w:r w:rsidR="00F50620" w:rsidRPr="00082B02">
        <w:rPr>
          <w:rFonts w:cstheme="minorHAnsi"/>
        </w:rPr>
        <w:t xml:space="preserve">invest in your stock portfolio of blessing, which in due season will produce abundant and glorious fruit. </w:t>
      </w:r>
      <w:r w:rsidR="00682751" w:rsidRPr="00082B02">
        <w:rPr>
          <w:rFonts w:cstheme="minorHAnsi"/>
        </w:rPr>
        <w:t>Your</w:t>
      </w:r>
      <w:r w:rsidR="0002057A" w:rsidRPr="00082B02">
        <w:rPr>
          <w:rFonts w:cstheme="minorHAnsi"/>
        </w:rPr>
        <w:t xml:space="preserve"> hard</w:t>
      </w:r>
      <w:r w:rsidR="005D632D" w:rsidRPr="00082B02">
        <w:rPr>
          <w:rFonts w:cstheme="minorHAnsi"/>
        </w:rPr>
        <w:t>-</w:t>
      </w:r>
      <w:r w:rsidR="0002057A" w:rsidRPr="00082B02">
        <w:rPr>
          <w:rFonts w:cstheme="minorHAnsi"/>
        </w:rPr>
        <w:t xml:space="preserve">trained endurance gives </w:t>
      </w:r>
      <w:r w:rsidR="00A6369E" w:rsidRPr="00082B02">
        <w:rPr>
          <w:rFonts w:cstheme="minorHAnsi"/>
        </w:rPr>
        <w:t xml:space="preserve">that fruit time </w:t>
      </w:r>
      <w:r w:rsidR="008949EC" w:rsidRPr="00082B02">
        <w:rPr>
          <w:rFonts w:cstheme="minorHAnsi"/>
        </w:rPr>
        <w:t xml:space="preserve">to grow. </w:t>
      </w:r>
      <w:r w:rsidR="005C790A" w:rsidRPr="00082B02">
        <w:rPr>
          <w:rFonts w:cstheme="minorHAnsi"/>
        </w:rPr>
        <w:t xml:space="preserve">James </w:t>
      </w:r>
      <w:r w:rsidR="005D632D" w:rsidRPr="00082B02">
        <w:rPr>
          <w:rFonts w:cstheme="minorHAnsi"/>
        </w:rPr>
        <w:t>writes</w:t>
      </w:r>
      <w:r w:rsidR="005C790A" w:rsidRPr="00082B02">
        <w:rPr>
          <w:rFonts w:cstheme="minorHAnsi"/>
        </w:rPr>
        <w:t>, “Allow endurance to achieve its designed outcome</w:t>
      </w:r>
      <w:r w:rsidR="00682751" w:rsidRPr="00082B02">
        <w:rPr>
          <w:rFonts w:cstheme="minorHAnsi"/>
        </w:rPr>
        <w:t>.</w:t>
      </w:r>
      <w:r w:rsidR="005C790A" w:rsidRPr="00082B02">
        <w:rPr>
          <w:rFonts w:cstheme="minorHAnsi"/>
        </w:rPr>
        <w:t xml:space="preserve">” </w:t>
      </w:r>
      <w:r w:rsidR="00682751" w:rsidRPr="00082B02">
        <w:rPr>
          <w:rFonts w:cstheme="minorHAnsi"/>
        </w:rPr>
        <w:t xml:space="preserve">This </w:t>
      </w:r>
      <w:r w:rsidR="005C790A" w:rsidRPr="00082B02">
        <w:rPr>
          <w:rFonts w:cstheme="minorHAnsi"/>
        </w:rPr>
        <w:t xml:space="preserve">designed outcome </w:t>
      </w:r>
      <w:r w:rsidR="00682751" w:rsidRPr="00082B02">
        <w:rPr>
          <w:rFonts w:cstheme="minorHAnsi"/>
        </w:rPr>
        <w:t>is that you should</w:t>
      </w:r>
      <w:r w:rsidR="00902E49" w:rsidRPr="00082B02">
        <w:rPr>
          <w:rFonts w:cstheme="minorHAnsi"/>
        </w:rPr>
        <w:t xml:space="preserve"> become</w:t>
      </w:r>
      <w:r w:rsidR="00682751" w:rsidRPr="00082B02">
        <w:rPr>
          <w:rFonts w:cstheme="minorHAnsi"/>
        </w:rPr>
        <w:t xml:space="preserve"> </w:t>
      </w:r>
      <w:r w:rsidR="005C790A" w:rsidRPr="00082B02">
        <w:rPr>
          <w:rFonts w:cstheme="minorHAnsi"/>
        </w:rPr>
        <w:t>mature</w:t>
      </w:r>
      <w:r w:rsidR="00DA4109" w:rsidRPr="00082B02">
        <w:rPr>
          <w:rFonts w:cstheme="minorHAnsi"/>
        </w:rPr>
        <w:t>, complete, and lack</w:t>
      </w:r>
      <w:r w:rsidR="005D632D" w:rsidRPr="00082B02">
        <w:rPr>
          <w:rFonts w:cstheme="minorHAnsi"/>
        </w:rPr>
        <w:t xml:space="preserve">ing </w:t>
      </w:r>
      <w:r w:rsidR="00DA4109" w:rsidRPr="00082B02">
        <w:rPr>
          <w:rFonts w:cstheme="minorHAnsi"/>
        </w:rPr>
        <w:t>nothing</w:t>
      </w:r>
      <w:r w:rsidR="005C790A" w:rsidRPr="00082B02">
        <w:rPr>
          <w:rFonts w:cstheme="minorHAnsi"/>
        </w:rPr>
        <w:t xml:space="preserve">. </w:t>
      </w:r>
      <w:r w:rsidR="0002057A" w:rsidRPr="00082B02">
        <w:rPr>
          <w:rFonts w:cstheme="minorHAnsi"/>
        </w:rPr>
        <w:t>Like a fond father, the eyes of the Lord are toward the oriented</w:t>
      </w:r>
      <w:r w:rsidR="003A2A72" w:rsidRPr="00082B02">
        <w:rPr>
          <w:rFonts w:cstheme="minorHAnsi"/>
        </w:rPr>
        <w:t xml:space="preserve">, </w:t>
      </w:r>
      <w:r w:rsidR="003A2A72" w:rsidRPr="00082B02">
        <w:rPr>
          <w:rFonts w:cstheme="minorHAnsi"/>
        </w:rPr>
        <w:lastRenderedPageBreak/>
        <w:t xml:space="preserve">those who are in karis relationship with Him, </w:t>
      </w:r>
      <w:r w:rsidR="0002057A" w:rsidRPr="00082B02">
        <w:rPr>
          <w:rFonts w:cstheme="minorHAnsi"/>
        </w:rPr>
        <w:t>and Hi</w:t>
      </w:r>
      <w:r w:rsidR="008949EC" w:rsidRPr="00082B02">
        <w:rPr>
          <w:rFonts w:cstheme="minorHAnsi"/>
        </w:rPr>
        <w:t xml:space="preserve">s ears attend to their prayer. </w:t>
      </w:r>
      <w:r w:rsidR="005D632D" w:rsidRPr="00082B02">
        <w:rPr>
          <w:rFonts w:cstheme="minorHAnsi"/>
        </w:rPr>
        <w:t xml:space="preserve">God </w:t>
      </w:r>
      <w:r w:rsidR="0002057A" w:rsidRPr="00082B02">
        <w:rPr>
          <w:rFonts w:cstheme="minorHAnsi"/>
        </w:rPr>
        <w:t>earnestly hopes</w:t>
      </w:r>
      <w:r w:rsidR="000C5F69" w:rsidRPr="00082B02">
        <w:rPr>
          <w:rFonts w:cstheme="minorHAnsi"/>
        </w:rPr>
        <w:t xml:space="preserve"> </w:t>
      </w:r>
      <w:r w:rsidR="0002057A" w:rsidRPr="00082B02">
        <w:rPr>
          <w:rFonts w:cstheme="minorHAnsi"/>
        </w:rPr>
        <w:t>that</w:t>
      </w:r>
      <w:r w:rsidR="001C78B5" w:rsidRPr="00082B02">
        <w:rPr>
          <w:rFonts w:cstheme="minorHAnsi"/>
        </w:rPr>
        <w:t xml:space="preserve"> we will choose t</w:t>
      </w:r>
      <w:r w:rsidR="00B81B2C" w:rsidRPr="00082B02">
        <w:rPr>
          <w:rFonts w:cstheme="minorHAnsi"/>
        </w:rPr>
        <w:t xml:space="preserve">o </w:t>
      </w:r>
      <w:r w:rsidR="005D632D" w:rsidRPr="00082B02">
        <w:rPr>
          <w:rFonts w:cstheme="minorHAnsi"/>
        </w:rPr>
        <w:t xml:space="preserve">enter </w:t>
      </w:r>
      <w:r w:rsidR="00B81B2C" w:rsidRPr="00082B02">
        <w:rPr>
          <w:rFonts w:cstheme="minorHAnsi"/>
        </w:rPr>
        <w:t>into the</w:t>
      </w:r>
      <w:r w:rsidR="0002057A" w:rsidRPr="00082B02">
        <w:rPr>
          <w:rFonts w:cstheme="minorHAnsi"/>
        </w:rPr>
        <w:t xml:space="preserve"> inheritance</w:t>
      </w:r>
      <w:r w:rsidR="00F706D8" w:rsidRPr="00082B02">
        <w:rPr>
          <w:rFonts w:cstheme="minorHAnsi"/>
        </w:rPr>
        <w:t xml:space="preserve"> of all that </w:t>
      </w:r>
      <w:r w:rsidR="005D632D" w:rsidRPr="00082B02">
        <w:rPr>
          <w:rFonts w:cstheme="minorHAnsi"/>
        </w:rPr>
        <w:t xml:space="preserve">He </w:t>
      </w:r>
      <w:r w:rsidR="00F706D8" w:rsidRPr="00082B02">
        <w:rPr>
          <w:rFonts w:cstheme="minorHAnsi"/>
        </w:rPr>
        <w:t>intends for us</w:t>
      </w:r>
      <w:r w:rsidR="005D632D" w:rsidRPr="00082B02">
        <w:rPr>
          <w:rFonts w:cstheme="minorHAnsi"/>
        </w:rPr>
        <w:t>—</w:t>
      </w:r>
      <w:r w:rsidR="00B81B2C" w:rsidRPr="00082B02">
        <w:rPr>
          <w:rFonts w:cstheme="minorHAnsi"/>
        </w:rPr>
        <w:t>an inheritance of influence and joy</w:t>
      </w:r>
      <w:r w:rsidR="003A2A72" w:rsidRPr="00082B02">
        <w:rPr>
          <w:rFonts w:cstheme="minorHAnsi"/>
        </w:rPr>
        <w:t>.</w:t>
      </w:r>
      <w:r w:rsidR="001C78B5" w:rsidRPr="00082B02">
        <w:rPr>
          <w:rFonts w:cstheme="minorHAnsi"/>
        </w:rPr>
        <w:t xml:space="preserve"> </w:t>
      </w:r>
    </w:p>
    <w:p w14:paraId="5BC93D4A" w14:textId="77777777" w:rsidR="001C78B5" w:rsidRPr="00082B02" w:rsidRDefault="001C78B5" w:rsidP="001E554A">
      <w:pPr>
        <w:spacing w:after="0" w:line="240" w:lineRule="auto"/>
        <w:jc w:val="both"/>
        <w:rPr>
          <w:rFonts w:cstheme="minorHAnsi"/>
        </w:rPr>
      </w:pPr>
    </w:p>
    <w:p w14:paraId="52412675" w14:textId="77777777" w:rsidR="001C78B5" w:rsidRPr="00082B02" w:rsidRDefault="008949EC" w:rsidP="001E554A">
      <w:pPr>
        <w:spacing w:after="0" w:line="240" w:lineRule="auto"/>
        <w:jc w:val="both"/>
        <w:rPr>
          <w:rFonts w:cstheme="minorHAnsi"/>
        </w:rPr>
      </w:pPr>
      <w:r w:rsidRPr="00082B02">
        <w:rPr>
          <w:rFonts w:cstheme="minorHAnsi"/>
        </w:rPr>
        <w:t>Our prayer might go something like this:</w:t>
      </w:r>
    </w:p>
    <w:p w14:paraId="286D49E5" w14:textId="77777777" w:rsidR="001C78B5" w:rsidRPr="00082B02" w:rsidRDefault="001C78B5" w:rsidP="001E554A">
      <w:pPr>
        <w:spacing w:after="0" w:line="240" w:lineRule="auto"/>
        <w:jc w:val="both"/>
        <w:rPr>
          <w:rFonts w:cstheme="minorHAnsi"/>
        </w:rPr>
      </w:pPr>
    </w:p>
    <w:p w14:paraId="52A4908C" w14:textId="77777777" w:rsidR="005601E8" w:rsidRPr="00082B02" w:rsidRDefault="005601E8" w:rsidP="001E554A">
      <w:pPr>
        <w:spacing w:after="0" w:line="240" w:lineRule="auto"/>
        <w:jc w:val="center"/>
        <w:rPr>
          <w:rFonts w:cstheme="minorHAnsi"/>
          <w:i/>
        </w:rPr>
      </w:pPr>
      <w:r w:rsidRPr="00082B02">
        <w:rPr>
          <w:rFonts w:cstheme="minorHAnsi"/>
          <w:i/>
        </w:rPr>
        <w:t>Lord of blessing, whatever it takes, bring me into my inheritance of blessing. (Repeat)</w:t>
      </w:r>
    </w:p>
    <w:p w14:paraId="1924C232" w14:textId="77777777" w:rsidR="007C67D8" w:rsidRPr="00082B02" w:rsidRDefault="007C67D8" w:rsidP="001E554A">
      <w:pPr>
        <w:spacing w:after="0" w:line="240" w:lineRule="auto"/>
        <w:jc w:val="both"/>
        <w:rPr>
          <w:rFonts w:cstheme="minorHAnsi"/>
        </w:rPr>
      </w:pPr>
    </w:p>
    <w:p w14:paraId="4B42C276" w14:textId="4AA0E2AC" w:rsidR="00F51BC9" w:rsidRPr="00082B02" w:rsidRDefault="00F51BC9" w:rsidP="001E554A">
      <w:pPr>
        <w:spacing w:after="0" w:line="240" w:lineRule="auto"/>
        <w:jc w:val="both"/>
        <w:rPr>
          <w:rFonts w:cstheme="minorHAnsi"/>
        </w:rPr>
      </w:pPr>
      <w:r w:rsidRPr="00082B02">
        <w:rPr>
          <w:rFonts w:cstheme="minorHAnsi"/>
        </w:rPr>
        <w:t>Take a deep breath.</w:t>
      </w:r>
    </w:p>
    <w:p w14:paraId="06FDAF37" w14:textId="2F8495AE" w:rsidR="00051D91" w:rsidRPr="00082B02" w:rsidRDefault="00051D91" w:rsidP="00051D91">
      <w:pPr>
        <w:spacing w:after="0" w:line="240" w:lineRule="auto"/>
        <w:jc w:val="both"/>
        <w:rPr>
          <w:rFonts w:cstheme="minorHAnsi"/>
          <w:i/>
        </w:rPr>
      </w:pPr>
      <w:r w:rsidRPr="00082B02">
        <w:rPr>
          <w:rFonts w:cstheme="minorHAnsi"/>
          <w:i/>
        </w:rPr>
        <w:t xml:space="preserve">(If time permits, ask, “Does anyone have comments or questions about </w:t>
      </w:r>
      <w:r w:rsidR="00AD3BCA" w:rsidRPr="00082B02">
        <w:rPr>
          <w:rFonts w:cstheme="minorHAnsi"/>
          <w:i/>
        </w:rPr>
        <w:t>the</w:t>
      </w:r>
      <w:r w:rsidRPr="00082B02">
        <w:rPr>
          <w:rFonts w:cstheme="minorHAnsi"/>
          <w:i/>
        </w:rPr>
        <w:t xml:space="preserve"> Bible teaching?”) </w:t>
      </w:r>
    </w:p>
    <w:p w14:paraId="1DF97592" w14:textId="77777777" w:rsidR="001C78B5" w:rsidRPr="00082B02" w:rsidRDefault="001C78B5" w:rsidP="001E554A">
      <w:pPr>
        <w:spacing w:after="0" w:line="240" w:lineRule="auto"/>
        <w:jc w:val="both"/>
        <w:rPr>
          <w:rFonts w:cstheme="minorHAnsi"/>
        </w:rPr>
      </w:pPr>
    </w:p>
    <w:p w14:paraId="06203583" w14:textId="77777777" w:rsidR="00285B9A" w:rsidRPr="00082B02" w:rsidRDefault="00285B9A" w:rsidP="001E554A">
      <w:pPr>
        <w:spacing w:after="0" w:line="240" w:lineRule="auto"/>
        <w:jc w:val="both"/>
        <w:rPr>
          <w:rFonts w:cstheme="minorHAnsi"/>
          <w:b/>
        </w:rPr>
      </w:pPr>
      <w:r w:rsidRPr="00082B02">
        <w:rPr>
          <w:rFonts w:cstheme="minorHAnsi"/>
          <w:b/>
        </w:rPr>
        <w:t>1:1</w:t>
      </w:r>
      <w:r w:rsidR="005E442F" w:rsidRPr="00082B02">
        <w:rPr>
          <w:rFonts w:cstheme="minorHAnsi"/>
          <w:b/>
        </w:rPr>
        <w:t>0</w:t>
      </w:r>
      <w:r w:rsidRPr="00082B02">
        <w:rPr>
          <w:rFonts w:cstheme="minorHAnsi"/>
          <w:b/>
        </w:rPr>
        <w:t xml:space="preserve"> </w:t>
      </w:r>
      <w:r w:rsidRPr="00082B02">
        <w:rPr>
          <w:rFonts w:cstheme="minorHAnsi"/>
          <w:b/>
        </w:rPr>
        <w:tab/>
        <w:t>INTEGRATION</w:t>
      </w:r>
    </w:p>
    <w:p w14:paraId="1CB1A368" w14:textId="77777777" w:rsidR="00F51BC9" w:rsidRPr="00082B02" w:rsidRDefault="00F51BC9" w:rsidP="001E554A">
      <w:pPr>
        <w:spacing w:after="0" w:line="240" w:lineRule="auto"/>
        <w:jc w:val="both"/>
        <w:rPr>
          <w:rFonts w:cstheme="minorHAnsi"/>
        </w:rPr>
      </w:pPr>
    </w:p>
    <w:p w14:paraId="722F6DBA" w14:textId="38CFF0CB" w:rsidR="00282AEC" w:rsidRPr="00082B02" w:rsidRDefault="00282AEC" w:rsidP="001E554A">
      <w:pPr>
        <w:spacing w:after="0" w:line="240" w:lineRule="auto"/>
        <w:jc w:val="both"/>
        <w:rPr>
          <w:rFonts w:cstheme="minorHAnsi"/>
        </w:rPr>
      </w:pPr>
      <w:r w:rsidRPr="00082B02">
        <w:rPr>
          <w:rFonts w:cstheme="minorHAnsi"/>
        </w:rPr>
        <w:t xml:space="preserve">Sip some </w:t>
      </w:r>
      <w:r w:rsidR="00D6272C" w:rsidRPr="00082B02">
        <w:rPr>
          <w:rFonts w:cstheme="minorHAnsi"/>
        </w:rPr>
        <w:t xml:space="preserve">purified </w:t>
      </w:r>
      <w:r w:rsidRPr="00082B02">
        <w:rPr>
          <w:rFonts w:cstheme="minorHAnsi"/>
        </w:rPr>
        <w:t>water</w:t>
      </w:r>
      <w:r w:rsidR="00051D91" w:rsidRPr="00082B02">
        <w:rPr>
          <w:rFonts w:cstheme="minorHAnsi"/>
        </w:rPr>
        <w:t>,</w:t>
      </w:r>
      <w:r w:rsidRPr="00082B02">
        <w:rPr>
          <w:rFonts w:cstheme="minorHAnsi"/>
        </w:rPr>
        <w:t xml:space="preserve"> and you might prepare to take some notes. Assume your meditation posture, and breathe. </w:t>
      </w:r>
      <w:r w:rsidRPr="00082B02">
        <w:rPr>
          <w:rFonts w:cstheme="minorHAnsi"/>
          <w:i/>
        </w:rPr>
        <w:t xml:space="preserve">(Pause </w:t>
      </w:r>
      <w:r w:rsidR="0078065D" w:rsidRPr="00082B02">
        <w:rPr>
          <w:rFonts w:cstheme="minorHAnsi"/>
          <w:i/>
        </w:rPr>
        <w:t xml:space="preserve">for </w:t>
      </w:r>
      <w:r w:rsidR="00D6272C" w:rsidRPr="00082B02">
        <w:rPr>
          <w:rFonts w:cstheme="minorHAnsi"/>
          <w:i/>
        </w:rPr>
        <w:t xml:space="preserve">10 </w:t>
      </w:r>
      <w:r w:rsidRPr="00082B02">
        <w:rPr>
          <w:rFonts w:cstheme="minorHAnsi"/>
          <w:i/>
        </w:rPr>
        <w:t>seconds)</w:t>
      </w:r>
    </w:p>
    <w:p w14:paraId="20917E78" w14:textId="77777777" w:rsidR="00282AEC" w:rsidRPr="00082B02" w:rsidRDefault="00282AEC" w:rsidP="001E554A">
      <w:pPr>
        <w:spacing w:after="0" w:line="240" w:lineRule="auto"/>
        <w:jc w:val="both"/>
        <w:rPr>
          <w:rFonts w:cstheme="minorHAnsi"/>
        </w:rPr>
      </w:pPr>
    </w:p>
    <w:p w14:paraId="08AD8BDA" w14:textId="6C65840E" w:rsidR="00282AEC" w:rsidRPr="00082B02" w:rsidRDefault="00282AEC" w:rsidP="001E554A">
      <w:pPr>
        <w:spacing w:after="0" w:line="240" w:lineRule="auto"/>
        <w:jc w:val="both"/>
        <w:rPr>
          <w:rFonts w:cstheme="minorHAnsi"/>
          <w:i/>
        </w:rPr>
      </w:pPr>
      <w:r w:rsidRPr="00082B02">
        <w:rPr>
          <w:rFonts w:cstheme="minorHAnsi"/>
        </w:rPr>
        <w:t xml:space="preserve">Here is our integration focus: </w:t>
      </w:r>
      <w:r w:rsidRPr="00082B02">
        <w:rPr>
          <w:rFonts w:cstheme="minorHAnsi"/>
          <w:i/>
        </w:rPr>
        <w:t xml:space="preserve">Consider </w:t>
      </w:r>
      <w:r w:rsidR="00605AB2" w:rsidRPr="00082B02">
        <w:rPr>
          <w:rFonts w:cstheme="minorHAnsi"/>
          <w:i/>
        </w:rPr>
        <w:t>an area</w:t>
      </w:r>
      <w:r w:rsidRPr="00082B02">
        <w:rPr>
          <w:rFonts w:cstheme="minorHAnsi"/>
          <w:i/>
        </w:rPr>
        <w:t xml:space="preserve"> </w:t>
      </w:r>
      <w:r w:rsidR="00605AB2" w:rsidRPr="00082B02">
        <w:rPr>
          <w:rFonts w:cstheme="minorHAnsi"/>
          <w:i/>
        </w:rPr>
        <w:t xml:space="preserve">of your life </w:t>
      </w:r>
      <w:r w:rsidRPr="00082B02">
        <w:rPr>
          <w:rFonts w:cstheme="minorHAnsi"/>
          <w:i/>
        </w:rPr>
        <w:t xml:space="preserve">where you might invest </w:t>
      </w:r>
      <w:r w:rsidR="00F82C4B">
        <w:rPr>
          <w:rFonts w:cstheme="minorHAnsi"/>
          <w:i/>
        </w:rPr>
        <w:t>to inherit a</w:t>
      </w:r>
      <w:r w:rsidRPr="00082B02">
        <w:rPr>
          <w:rFonts w:cstheme="minorHAnsi"/>
          <w:i/>
        </w:rPr>
        <w:t xml:space="preserve"> blessing. (Repeat) (Pause</w:t>
      </w:r>
      <w:r w:rsidR="00D6272C" w:rsidRPr="00082B02">
        <w:rPr>
          <w:rFonts w:cstheme="minorHAnsi"/>
          <w:i/>
        </w:rPr>
        <w:t xml:space="preserve"> </w:t>
      </w:r>
      <w:r w:rsidR="0078065D" w:rsidRPr="00082B02">
        <w:rPr>
          <w:rFonts w:cstheme="minorHAnsi"/>
          <w:i/>
        </w:rPr>
        <w:t xml:space="preserve">for </w:t>
      </w:r>
      <w:r w:rsidR="00D6272C" w:rsidRPr="00082B02">
        <w:rPr>
          <w:rFonts w:cstheme="minorHAnsi"/>
          <w:i/>
        </w:rPr>
        <w:t>30 seconds</w:t>
      </w:r>
      <w:r w:rsidRPr="00082B02">
        <w:rPr>
          <w:rFonts w:cstheme="minorHAnsi"/>
          <w:i/>
        </w:rPr>
        <w:t>)</w:t>
      </w:r>
    </w:p>
    <w:p w14:paraId="04DADDE6" w14:textId="469A588C" w:rsidR="00282AEC" w:rsidRPr="00082B02" w:rsidRDefault="00282AEC" w:rsidP="001E554A">
      <w:pPr>
        <w:spacing w:after="0" w:line="240" w:lineRule="auto"/>
        <w:jc w:val="both"/>
        <w:rPr>
          <w:rFonts w:cstheme="minorHAnsi"/>
        </w:rPr>
      </w:pPr>
    </w:p>
    <w:p w14:paraId="5B7F80C4" w14:textId="77777777" w:rsidR="00282AEC" w:rsidRPr="00082B02" w:rsidRDefault="00282AEC" w:rsidP="001E554A">
      <w:pPr>
        <w:spacing w:after="0" w:line="240" w:lineRule="auto"/>
        <w:jc w:val="both"/>
        <w:rPr>
          <w:rFonts w:cstheme="minorHAnsi"/>
          <w:b/>
        </w:rPr>
      </w:pPr>
      <w:r w:rsidRPr="00082B02">
        <w:rPr>
          <w:rFonts w:cstheme="minorHAnsi"/>
          <w:b/>
        </w:rPr>
        <w:t>The FAITH Process</w:t>
      </w:r>
    </w:p>
    <w:p w14:paraId="1ED0FBCF" w14:textId="77777777" w:rsidR="00A6369E" w:rsidRPr="00082B02" w:rsidRDefault="00A6369E" w:rsidP="001E554A">
      <w:pPr>
        <w:spacing w:after="0" w:line="240" w:lineRule="auto"/>
        <w:jc w:val="both"/>
        <w:rPr>
          <w:rFonts w:cstheme="minorHAnsi"/>
          <w:i/>
        </w:rPr>
      </w:pPr>
      <w:r w:rsidRPr="00082B02">
        <w:rPr>
          <w:rFonts w:cstheme="minorHAnsi"/>
          <w:i/>
        </w:rPr>
        <w:t>(Choose from each section a few sentences that are meaningful to you)</w:t>
      </w:r>
    </w:p>
    <w:p w14:paraId="5258E49A" w14:textId="77777777" w:rsidR="00A6369E" w:rsidRPr="00082B02" w:rsidRDefault="00A6369E" w:rsidP="001E554A">
      <w:pPr>
        <w:spacing w:after="0" w:line="240" w:lineRule="auto"/>
        <w:jc w:val="both"/>
        <w:rPr>
          <w:rFonts w:cstheme="minorHAnsi"/>
          <w:i/>
        </w:rPr>
      </w:pPr>
    </w:p>
    <w:p w14:paraId="3A4AE092" w14:textId="77777777" w:rsidR="00282AEC" w:rsidRPr="00082B02" w:rsidRDefault="00282AEC" w:rsidP="001E554A">
      <w:pPr>
        <w:spacing w:after="0" w:line="240" w:lineRule="auto"/>
        <w:jc w:val="both"/>
        <w:rPr>
          <w:rFonts w:cstheme="minorHAnsi"/>
        </w:rPr>
      </w:pPr>
      <w:r w:rsidRPr="00082B02">
        <w:rPr>
          <w:rFonts w:cstheme="minorHAnsi"/>
          <w:b/>
        </w:rPr>
        <w:t>Feelings</w:t>
      </w:r>
    </w:p>
    <w:p w14:paraId="6596023A" w14:textId="3566CDAB" w:rsidR="00282AEC" w:rsidRPr="00082B02" w:rsidRDefault="00282AEC" w:rsidP="001E554A">
      <w:pPr>
        <w:spacing w:after="0" w:line="240" w:lineRule="auto"/>
        <w:jc w:val="both"/>
        <w:rPr>
          <w:rFonts w:cstheme="minorHAnsi"/>
          <w:i/>
        </w:rPr>
      </w:pPr>
      <w:r w:rsidRPr="00082B02">
        <w:rPr>
          <w:rFonts w:cstheme="minorHAnsi"/>
        </w:rPr>
        <w:t xml:space="preserve">As you </w:t>
      </w:r>
      <w:r w:rsidRPr="00082B02">
        <w:rPr>
          <w:rFonts w:cstheme="minorHAnsi"/>
        </w:rPr>
        <w:softHyphen/>
      </w:r>
      <w:r w:rsidRPr="00082B02">
        <w:rPr>
          <w:rFonts w:cstheme="minorHAnsi"/>
          <w:i/>
        </w:rPr>
        <w:t xml:space="preserve">consider </w:t>
      </w:r>
      <w:r w:rsidR="00605AB2" w:rsidRPr="00082B02">
        <w:rPr>
          <w:rFonts w:cstheme="minorHAnsi"/>
          <w:i/>
        </w:rPr>
        <w:t>an area</w:t>
      </w:r>
      <w:r w:rsidRPr="00082B02">
        <w:rPr>
          <w:rFonts w:cstheme="minorHAnsi"/>
          <w:i/>
        </w:rPr>
        <w:t xml:space="preserve"> </w:t>
      </w:r>
      <w:r w:rsidR="00605AB2" w:rsidRPr="00082B02">
        <w:rPr>
          <w:rFonts w:cstheme="minorHAnsi"/>
          <w:i/>
        </w:rPr>
        <w:t>of</w:t>
      </w:r>
      <w:r w:rsidRPr="00082B02">
        <w:rPr>
          <w:rFonts w:cstheme="minorHAnsi"/>
          <w:i/>
        </w:rPr>
        <w:t xml:space="preserve"> your life where you might invest </w:t>
      </w:r>
      <w:r w:rsidR="00F82C4B">
        <w:rPr>
          <w:rFonts w:cstheme="minorHAnsi"/>
          <w:i/>
        </w:rPr>
        <w:t>to inherit a</w:t>
      </w:r>
      <w:r w:rsidRPr="00082B02">
        <w:rPr>
          <w:rFonts w:cstheme="minorHAnsi"/>
          <w:i/>
        </w:rPr>
        <w:t xml:space="preserve"> blessing</w:t>
      </w:r>
      <w:r w:rsidRPr="00082B02">
        <w:rPr>
          <w:rFonts w:cstheme="minorHAnsi"/>
        </w:rPr>
        <w:t xml:space="preserve">, how does it feel? </w:t>
      </w:r>
      <w:r w:rsidRPr="00082B02">
        <w:rPr>
          <w:rFonts w:cstheme="minorHAnsi"/>
          <w:i/>
        </w:rPr>
        <w:t xml:space="preserve">(Pause) </w:t>
      </w:r>
      <w:r w:rsidRPr="00082B02">
        <w:rPr>
          <w:rFonts w:cstheme="minorHAnsi"/>
        </w:rPr>
        <w:t xml:space="preserve">Our feelings are ours to teach us about ourselves, to guide us, and to train us. They can often be uncomfortable. </w:t>
      </w:r>
      <w:r w:rsidRPr="00082B02">
        <w:rPr>
          <w:rFonts w:cstheme="minorHAnsi"/>
          <w:i/>
        </w:rPr>
        <w:t>(Pause)</w:t>
      </w:r>
      <w:r w:rsidRPr="00082B02">
        <w:rPr>
          <w:rFonts w:cstheme="minorHAnsi"/>
        </w:rPr>
        <w:t xml:space="preserve"> We can learn to recognize and honor our feelings without allowing them to master us, or anyone else. </w:t>
      </w:r>
      <w:r w:rsidRPr="00082B02">
        <w:rPr>
          <w:rFonts w:cstheme="minorHAnsi"/>
          <w:i/>
        </w:rPr>
        <w:t>(Pause)</w:t>
      </w:r>
      <w:r w:rsidRPr="00082B02">
        <w:rPr>
          <w:rFonts w:cstheme="minorHAnsi"/>
        </w:rPr>
        <w:t xml:space="preserve"> Recognize with compassion whatever you are experiencing, and breathe. </w:t>
      </w:r>
      <w:r w:rsidRPr="00082B02">
        <w:rPr>
          <w:rFonts w:cstheme="minorHAnsi"/>
          <w:i/>
        </w:rPr>
        <w:t>(Pause</w:t>
      </w:r>
      <w:r w:rsidR="001E554A" w:rsidRPr="00082B02">
        <w:rPr>
          <w:rFonts w:cstheme="minorHAnsi"/>
          <w:i/>
        </w:rPr>
        <w:t xml:space="preserve"> for</w:t>
      </w:r>
      <w:r w:rsidRPr="00082B02">
        <w:rPr>
          <w:rFonts w:cstheme="minorHAnsi"/>
          <w:i/>
        </w:rPr>
        <w:t xml:space="preserve"> 30 seconds) </w:t>
      </w:r>
    </w:p>
    <w:p w14:paraId="557E1AF3" w14:textId="77777777" w:rsidR="008D4F4D" w:rsidRPr="00082B02" w:rsidRDefault="008D4F4D" w:rsidP="001E554A">
      <w:pPr>
        <w:spacing w:after="0" w:line="240" w:lineRule="auto"/>
        <w:jc w:val="both"/>
        <w:rPr>
          <w:rFonts w:cstheme="minorHAnsi"/>
          <w:b/>
        </w:rPr>
      </w:pPr>
    </w:p>
    <w:p w14:paraId="46E045F5" w14:textId="06A07A3D" w:rsidR="00282AEC" w:rsidRPr="00082B02" w:rsidRDefault="00282AEC" w:rsidP="001E554A">
      <w:pPr>
        <w:spacing w:after="0" w:line="240" w:lineRule="auto"/>
        <w:jc w:val="both"/>
        <w:rPr>
          <w:rFonts w:cstheme="minorHAnsi"/>
          <w:b/>
        </w:rPr>
      </w:pPr>
      <w:r w:rsidRPr="00082B02">
        <w:rPr>
          <w:rFonts w:cstheme="minorHAnsi"/>
          <w:b/>
        </w:rPr>
        <w:t>Awareness without judgment</w:t>
      </w:r>
    </w:p>
    <w:p w14:paraId="24E8AE82" w14:textId="58AAC40D" w:rsidR="00282AEC" w:rsidRPr="00082B02" w:rsidRDefault="00F50620" w:rsidP="001E554A">
      <w:pPr>
        <w:spacing w:after="0" w:line="240" w:lineRule="auto"/>
        <w:jc w:val="both"/>
        <w:rPr>
          <w:rFonts w:cstheme="minorHAnsi"/>
        </w:rPr>
      </w:pPr>
      <w:r w:rsidRPr="00082B02">
        <w:rPr>
          <w:rFonts w:cstheme="minorHAnsi"/>
        </w:rPr>
        <w:t xml:space="preserve">Allow whatever you are experiencing to rest in your awareness. </w:t>
      </w:r>
      <w:r w:rsidR="000B58C5" w:rsidRPr="00082B02">
        <w:rPr>
          <w:rFonts w:cstheme="minorHAnsi"/>
        </w:rPr>
        <w:t xml:space="preserve">Observe whatever tension you may be feeling as you </w:t>
      </w:r>
      <w:r w:rsidR="000B58C5" w:rsidRPr="00082B02">
        <w:rPr>
          <w:rFonts w:cstheme="minorHAnsi"/>
          <w:i/>
        </w:rPr>
        <w:t>consider where you might invest to inherit a blessing</w:t>
      </w:r>
      <w:r w:rsidR="000B58C5" w:rsidRPr="00082B02">
        <w:rPr>
          <w:rFonts w:cstheme="minorHAnsi"/>
        </w:rPr>
        <w:t xml:space="preserve">. </w:t>
      </w:r>
      <w:r w:rsidRPr="00082B02">
        <w:rPr>
          <w:rFonts w:cstheme="minorHAnsi"/>
        </w:rPr>
        <w:t xml:space="preserve">You might notice a compulsion to push away or excuse thoughts and feelings, or to make up a virtue story. </w:t>
      </w:r>
      <w:r w:rsidRPr="00082B02">
        <w:rPr>
          <w:rFonts w:cstheme="minorHAnsi"/>
          <w:i/>
        </w:rPr>
        <w:t xml:space="preserve">(Pause) </w:t>
      </w:r>
      <w:r w:rsidRPr="00082B02">
        <w:rPr>
          <w:rFonts w:cstheme="minorHAnsi"/>
        </w:rPr>
        <w:t>Feelings and passing thoughts are not right or wrong</w:t>
      </w:r>
      <w:r w:rsidR="0078065D" w:rsidRPr="00082B02">
        <w:rPr>
          <w:rFonts w:cstheme="minorHAnsi"/>
        </w:rPr>
        <w:t>; they</w:t>
      </w:r>
      <w:r w:rsidRPr="00082B02">
        <w:rPr>
          <w:rFonts w:cstheme="minorHAnsi"/>
        </w:rPr>
        <w:t xml:space="preserve"> just are. Give yourself permission now to explore them without judgment, and breathe. </w:t>
      </w:r>
      <w:r w:rsidRPr="00082B02">
        <w:rPr>
          <w:rFonts w:cstheme="minorHAnsi"/>
          <w:i/>
        </w:rPr>
        <w:t xml:space="preserve">(Pause </w:t>
      </w:r>
      <w:r w:rsidR="001E554A" w:rsidRPr="00082B02">
        <w:rPr>
          <w:rFonts w:cstheme="minorHAnsi"/>
          <w:i/>
        </w:rPr>
        <w:t xml:space="preserve">for </w:t>
      </w:r>
      <w:r w:rsidRPr="00082B02">
        <w:rPr>
          <w:rFonts w:cstheme="minorHAnsi"/>
          <w:i/>
        </w:rPr>
        <w:t>30 seconds)</w:t>
      </w:r>
    </w:p>
    <w:p w14:paraId="0116FC0C" w14:textId="77777777" w:rsidR="008D4F4D" w:rsidRPr="00082B02" w:rsidRDefault="008D4F4D" w:rsidP="001E554A">
      <w:pPr>
        <w:spacing w:after="0" w:line="240" w:lineRule="auto"/>
        <w:jc w:val="both"/>
        <w:rPr>
          <w:rFonts w:cstheme="minorHAnsi"/>
          <w:b/>
        </w:rPr>
      </w:pPr>
    </w:p>
    <w:p w14:paraId="0D7B774A" w14:textId="3CFF7827" w:rsidR="00282AEC" w:rsidRPr="00082B02" w:rsidRDefault="00486F38" w:rsidP="001E554A">
      <w:pPr>
        <w:spacing w:after="0" w:line="240" w:lineRule="auto"/>
        <w:jc w:val="both"/>
        <w:rPr>
          <w:rFonts w:cstheme="minorHAnsi"/>
        </w:rPr>
      </w:pPr>
      <w:r w:rsidRPr="00082B02">
        <w:rPr>
          <w:rFonts w:cstheme="minorHAnsi"/>
          <w:b/>
        </w:rPr>
        <w:t>Inquiry: What</w:t>
      </w:r>
      <w:r w:rsidR="00282AEC" w:rsidRPr="00082B02">
        <w:rPr>
          <w:rFonts w:cstheme="minorHAnsi"/>
          <w:b/>
        </w:rPr>
        <w:t xml:space="preserve"> is my body saying?</w:t>
      </w:r>
    </w:p>
    <w:p w14:paraId="3A0903EB" w14:textId="31C5FB42" w:rsidR="00D227BA" w:rsidRPr="00082B02" w:rsidRDefault="00D227BA" w:rsidP="001E554A">
      <w:pPr>
        <w:spacing w:after="0" w:line="240" w:lineRule="auto"/>
        <w:jc w:val="both"/>
        <w:rPr>
          <w:rFonts w:cstheme="minorHAnsi"/>
          <w:i/>
        </w:rPr>
      </w:pPr>
      <w:r w:rsidRPr="00082B02">
        <w:rPr>
          <w:rFonts w:cstheme="minorHAnsi"/>
        </w:rPr>
        <w:t xml:space="preserve">Bring your attention to your body and notice what it is doing when you </w:t>
      </w:r>
      <w:r w:rsidRPr="00082B02">
        <w:rPr>
          <w:rFonts w:cstheme="minorHAnsi"/>
          <w:i/>
        </w:rPr>
        <w:t xml:space="preserve">consider this </w:t>
      </w:r>
      <w:r w:rsidR="00605AB2" w:rsidRPr="00082B02">
        <w:rPr>
          <w:rFonts w:cstheme="minorHAnsi"/>
          <w:i/>
        </w:rPr>
        <w:t>area</w:t>
      </w:r>
      <w:r w:rsidRPr="00082B02">
        <w:rPr>
          <w:rFonts w:cstheme="minorHAnsi"/>
          <w:i/>
        </w:rPr>
        <w:t xml:space="preserve"> </w:t>
      </w:r>
      <w:r w:rsidR="00605AB2" w:rsidRPr="00082B02">
        <w:rPr>
          <w:rFonts w:cstheme="minorHAnsi"/>
          <w:i/>
        </w:rPr>
        <w:t xml:space="preserve">of your life </w:t>
      </w:r>
      <w:r w:rsidRPr="00082B02">
        <w:rPr>
          <w:rFonts w:cstheme="minorHAnsi"/>
          <w:i/>
        </w:rPr>
        <w:t>where you might invest to inherit a blessing</w:t>
      </w:r>
      <w:r w:rsidRPr="00082B02">
        <w:rPr>
          <w:rFonts w:cstheme="minorHAnsi"/>
        </w:rPr>
        <w:t xml:space="preserve">. </w:t>
      </w:r>
      <w:r w:rsidRPr="00082B02">
        <w:rPr>
          <w:rFonts w:cstheme="minorHAnsi"/>
          <w:i/>
        </w:rPr>
        <w:t>(Pause)</w:t>
      </w:r>
      <w:r w:rsidRPr="00082B02">
        <w:rPr>
          <w:rFonts w:cstheme="minorHAnsi"/>
        </w:rPr>
        <w:t xml:space="preserve"> </w:t>
      </w:r>
      <w:r w:rsidR="00EF50FA" w:rsidRPr="00082B02">
        <w:rPr>
          <w:rFonts w:cstheme="minorHAnsi"/>
        </w:rPr>
        <w:t xml:space="preserve">You might notice what </w:t>
      </w:r>
      <w:r w:rsidR="00110A06" w:rsidRPr="00082B02">
        <w:rPr>
          <w:rFonts w:cstheme="minorHAnsi"/>
        </w:rPr>
        <w:t>an old pattern</w:t>
      </w:r>
      <w:r w:rsidR="006C4336" w:rsidRPr="00082B02">
        <w:rPr>
          <w:rFonts w:cstheme="minorHAnsi"/>
        </w:rPr>
        <w:t xml:space="preserve"> of </w:t>
      </w:r>
      <w:r w:rsidR="00C12CF6" w:rsidRPr="00082B02">
        <w:rPr>
          <w:rFonts w:cstheme="minorHAnsi"/>
        </w:rPr>
        <w:t>rationalizing or</w:t>
      </w:r>
      <w:r w:rsidR="00EF50FA" w:rsidRPr="00082B02">
        <w:rPr>
          <w:rFonts w:cstheme="minorHAnsi"/>
        </w:rPr>
        <w:t xml:space="preserve"> an old story feels like in your body</w:t>
      </w:r>
      <w:r w:rsidR="001C3F22" w:rsidRPr="00082B02">
        <w:rPr>
          <w:rFonts w:cstheme="minorHAnsi"/>
        </w:rPr>
        <w:t xml:space="preserve">. </w:t>
      </w:r>
      <w:r w:rsidRPr="00082B02">
        <w:rPr>
          <w:rFonts w:cstheme="minorHAnsi"/>
        </w:rPr>
        <w:t>You might feel compulsive strain, pushing, and craving</w:t>
      </w:r>
      <w:r w:rsidR="006A2294" w:rsidRPr="00082B02">
        <w:rPr>
          <w:rFonts w:cstheme="minorHAnsi"/>
        </w:rPr>
        <w:t xml:space="preserve"> or, perhaps, the fear of loss</w:t>
      </w:r>
      <w:r w:rsidRPr="00082B02">
        <w:rPr>
          <w:rFonts w:cstheme="minorHAnsi"/>
        </w:rPr>
        <w:t xml:space="preserve">. Gently keep your attention focused on whatever you might be sensing. </w:t>
      </w:r>
      <w:r w:rsidRPr="00082B02">
        <w:rPr>
          <w:rFonts w:cstheme="minorHAnsi"/>
          <w:i/>
        </w:rPr>
        <w:t>(Pause)</w:t>
      </w:r>
      <w:r w:rsidR="006A2294" w:rsidRPr="00082B02">
        <w:rPr>
          <w:rFonts w:cstheme="minorHAnsi"/>
        </w:rPr>
        <w:t xml:space="preserve"> </w:t>
      </w:r>
      <w:r w:rsidRPr="00082B02">
        <w:rPr>
          <w:rFonts w:cstheme="minorHAnsi"/>
        </w:rPr>
        <w:t xml:space="preserve">If your sensations are uncomfortable, you can move your attention to </w:t>
      </w:r>
      <w:r w:rsidR="0078065D" w:rsidRPr="00082B02">
        <w:rPr>
          <w:rFonts w:cstheme="minorHAnsi"/>
        </w:rPr>
        <w:t>an</w:t>
      </w:r>
      <w:r w:rsidRPr="00082B02">
        <w:rPr>
          <w:rFonts w:cstheme="minorHAnsi"/>
        </w:rPr>
        <w:t xml:space="preserve"> area of </w:t>
      </w:r>
      <w:r w:rsidR="0078065D" w:rsidRPr="00082B02">
        <w:rPr>
          <w:rFonts w:cstheme="minorHAnsi"/>
        </w:rPr>
        <w:t>your</w:t>
      </w:r>
      <w:r w:rsidRPr="00082B02">
        <w:rPr>
          <w:rFonts w:cstheme="minorHAnsi"/>
        </w:rPr>
        <w:t xml:space="preserve"> body that is not reacting</w:t>
      </w:r>
      <w:r w:rsidR="0078065D" w:rsidRPr="00082B02">
        <w:rPr>
          <w:rFonts w:cstheme="minorHAnsi"/>
        </w:rPr>
        <w:t xml:space="preserve">, </w:t>
      </w:r>
      <w:r w:rsidRPr="00082B02">
        <w:rPr>
          <w:rFonts w:cstheme="minorHAnsi"/>
        </w:rPr>
        <w:t xml:space="preserve">and rest. </w:t>
      </w:r>
      <w:r w:rsidRPr="00082B02">
        <w:rPr>
          <w:rFonts w:cstheme="minorHAnsi"/>
          <w:iCs/>
        </w:rPr>
        <w:t>When you are ready</w:t>
      </w:r>
      <w:r w:rsidRPr="00082B02">
        <w:rPr>
          <w:rFonts w:cstheme="minorHAnsi"/>
        </w:rPr>
        <w:t>, return to respectfully observe those uncomfortable sensations. Breathe.</w:t>
      </w:r>
      <w:r w:rsidR="001E554A" w:rsidRPr="00082B02">
        <w:rPr>
          <w:rFonts w:cstheme="minorHAnsi"/>
        </w:rPr>
        <w:t xml:space="preserve"> </w:t>
      </w:r>
      <w:r w:rsidRPr="00082B02">
        <w:rPr>
          <w:rFonts w:cstheme="minorHAnsi"/>
          <w:i/>
        </w:rPr>
        <w:t xml:space="preserve">(Pause </w:t>
      </w:r>
      <w:r w:rsidR="001E554A" w:rsidRPr="00082B02">
        <w:rPr>
          <w:rFonts w:cstheme="minorHAnsi"/>
          <w:i/>
        </w:rPr>
        <w:t xml:space="preserve">for </w:t>
      </w:r>
      <w:r w:rsidRPr="00082B02">
        <w:rPr>
          <w:rFonts w:cstheme="minorHAnsi"/>
          <w:i/>
        </w:rPr>
        <w:t>30 seconds)</w:t>
      </w:r>
    </w:p>
    <w:p w14:paraId="7F921715" w14:textId="77777777" w:rsidR="00282AEC" w:rsidRPr="00082B02" w:rsidRDefault="00282AEC" w:rsidP="00386678">
      <w:pPr>
        <w:widowControl w:val="0"/>
        <w:spacing w:after="0" w:line="240" w:lineRule="auto"/>
        <w:jc w:val="both"/>
        <w:rPr>
          <w:rFonts w:cstheme="minorHAnsi"/>
        </w:rPr>
      </w:pPr>
    </w:p>
    <w:p w14:paraId="228C8567" w14:textId="77777777" w:rsidR="00282AEC" w:rsidRPr="00082B02" w:rsidRDefault="00282AEC" w:rsidP="00386678">
      <w:pPr>
        <w:widowControl w:val="0"/>
        <w:spacing w:after="0" w:line="240" w:lineRule="auto"/>
        <w:jc w:val="both"/>
        <w:rPr>
          <w:rFonts w:cstheme="minorHAnsi"/>
          <w:b/>
        </w:rPr>
      </w:pPr>
      <w:r w:rsidRPr="00082B02">
        <w:rPr>
          <w:rFonts w:cstheme="minorHAnsi"/>
          <w:b/>
        </w:rPr>
        <w:t>Talk to Jesus</w:t>
      </w:r>
    </w:p>
    <w:p w14:paraId="13783000" w14:textId="2209886A" w:rsidR="00D227BA" w:rsidRPr="00082B02" w:rsidRDefault="00D227BA" w:rsidP="00386678">
      <w:pPr>
        <w:widowControl w:val="0"/>
        <w:spacing w:after="0" w:line="240" w:lineRule="auto"/>
        <w:jc w:val="both"/>
        <w:rPr>
          <w:rFonts w:cstheme="minorHAnsi"/>
          <w:i/>
        </w:rPr>
      </w:pPr>
      <w:r w:rsidRPr="00082B02">
        <w:rPr>
          <w:rFonts w:cstheme="minorHAnsi"/>
        </w:rPr>
        <w:t xml:space="preserve">You might imagine that you are leaning back in the safe and loving arms of Jesus as together you </w:t>
      </w:r>
      <w:r w:rsidRPr="00082B02">
        <w:rPr>
          <w:rFonts w:cstheme="minorHAnsi"/>
          <w:i/>
        </w:rPr>
        <w:t>consider this area</w:t>
      </w:r>
      <w:r w:rsidRPr="00082B02">
        <w:rPr>
          <w:rFonts w:cstheme="minorHAnsi"/>
        </w:rPr>
        <w:t xml:space="preserve"> </w:t>
      </w:r>
      <w:r w:rsidRPr="00082B02">
        <w:rPr>
          <w:rFonts w:cstheme="minorHAnsi"/>
          <w:i/>
        </w:rPr>
        <w:t>of your life where you might invest to inherit a blessing</w:t>
      </w:r>
      <w:r w:rsidRPr="00DD4759">
        <w:rPr>
          <w:rFonts w:cstheme="minorHAnsi"/>
          <w:iCs/>
        </w:rPr>
        <w:t>.</w:t>
      </w:r>
      <w:r w:rsidRPr="00082B02">
        <w:rPr>
          <w:rFonts w:cstheme="minorHAnsi"/>
        </w:rPr>
        <w:t xml:space="preserve"> Does that feel pleasant, unpleasant, or </w:t>
      </w:r>
      <w:r w:rsidRPr="00082B02">
        <w:rPr>
          <w:rFonts w:cstheme="minorHAnsi"/>
        </w:rPr>
        <w:lastRenderedPageBreak/>
        <w:t xml:space="preserve">vague and slippery? Just observe. </w:t>
      </w:r>
      <w:r w:rsidRPr="00082B02">
        <w:rPr>
          <w:rFonts w:cstheme="minorHAnsi"/>
          <w:i/>
        </w:rPr>
        <w:t>(Pause)</w:t>
      </w:r>
      <w:r w:rsidRPr="00082B02">
        <w:rPr>
          <w:rFonts w:cstheme="minorHAnsi"/>
        </w:rPr>
        <w:t xml:space="preserve"> What do you believe when you consider this investment? What story do you want to tell? </w:t>
      </w:r>
      <w:r w:rsidRPr="00082B02">
        <w:rPr>
          <w:rFonts w:cstheme="minorHAnsi"/>
          <w:i/>
        </w:rPr>
        <w:t>(Pause)</w:t>
      </w:r>
      <w:r w:rsidRPr="00082B02">
        <w:rPr>
          <w:rFonts w:cstheme="minorHAnsi"/>
        </w:rPr>
        <w:t xml:space="preserve"> Are you afraid of something—of yourself, of others, or of loss? Perhaps you feel hope. Observe your experience as just information, and breathe. </w:t>
      </w:r>
      <w:r w:rsidRPr="00082B02">
        <w:rPr>
          <w:rFonts w:cstheme="minorHAnsi"/>
          <w:i/>
        </w:rPr>
        <w:t xml:space="preserve">(Pause </w:t>
      </w:r>
      <w:r w:rsidR="001E554A" w:rsidRPr="00082B02">
        <w:rPr>
          <w:rFonts w:cstheme="minorHAnsi"/>
          <w:i/>
        </w:rPr>
        <w:t xml:space="preserve">for </w:t>
      </w:r>
      <w:r w:rsidRPr="00082B02">
        <w:rPr>
          <w:rFonts w:cstheme="minorHAnsi"/>
          <w:i/>
        </w:rPr>
        <w:t>30 seconds)</w:t>
      </w:r>
    </w:p>
    <w:p w14:paraId="3FF53071" w14:textId="77777777" w:rsidR="00282AEC" w:rsidRPr="00082B02" w:rsidRDefault="00282AEC" w:rsidP="001E554A">
      <w:pPr>
        <w:spacing w:after="0" w:line="240" w:lineRule="auto"/>
        <w:jc w:val="both"/>
        <w:rPr>
          <w:rFonts w:cstheme="minorHAnsi"/>
        </w:rPr>
      </w:pPr>
    </w:p>
    <w:p w14:paraId="50C5765A" w14:textId="2013467A" w:rsidR="008D4F4D" w:rsidRPr="00082B02" w:rsidRDefault="00282AEC" w:rsidP="003D2708">
      <w:pPr>
        <w:widowControl w:val="0"/>
        <w:spacing w:after="0" w:line="240" w:lineRule="auto"/>
        <w:jc w:val="both"/>
        <w:rPr>
          <w:rFonts w:cstheme="minorHAnsi"/>
          <w:b/>
        </w:rPr>
      </w:pPr>
      <w:r w:rsidRPr="00082B02">
        <w:rPr>
          <w:rFonts w:cstheme="minorHAnsi"/>
          <w:b/>
        </w:rPr>
        <w:t>Heal</w:t>
      </w:r>
    </w:p>
    <w:p w14:paraId="259D56AF" w14:textId="2C675704" w:rsidR="00D227BA" w:rsidRPr="00082B02" w:rsidRDefault="00D227BA" w:rsidP="003D2708">
      <w:pPr>
        <w:widowControl w:val="0"/>
        <w:spacing w:after="0" w:line="240" w:lineRule="auto"/>
        <w:jc w:val="both"/>
        <w:rPr>
          <w:rFonts w:cstheme="minorHAnsi"/>
          <w:b/>
        </w:rPr>
      </w:pPr>
      <w:r w:rsidRPr="00082B02">
        <w:rPr>
          <w:rFonts w:cstheme="minorHAnsi"/>
        </w:rPr>
        <w:t xml:space="preserve">God created all of us to have feelings, and for thousands of years human beings have </w:t>
      </w:r>
      <w:r w:rsidR="00EF50FA" w:rsidRPr="00082B02">
        <w:rPr>
          <w:rFonts w:cstheme="minorHAnsi"/>
        </w:rPr>
        <w:t>felt</w:t>
      </w:r>
      <w:r w:rsidRPr="00082B02">
        <w:rPr>
          <w:rFonts w:cstheme="minorHAnsi"/>
        </w:rPr>
        <w:t xml:space="preserve"> like you </w:t>
      </w:r>
      <w:r w:rsidR="00BF3641" w:rsidRPr="00082B02">
        <w:rPr>
          <w:rFonts w:cstheme="minorHAnsi"/>
        </w:rPr>
        <w:t>feel</w:t>
      </w:r>
      <w:r w:rsidRPr="00082B02">
        <w:rPr>
          <w:rFonts w:cstheme="minorHAnsi"/>
        </w:rPr>
        <w:t xml:space="preserve"> when they have </w:t>
      </w:r>
      <w:r w:rsidRPr="00082B02">
        <w:rPr>
          <w:rFonts w:cstheme="minorHAnsi"/>
          <w:i/>
        </w:rPr>
        <w:t xml:space="preserve">considered making an investment in their future inheritance of blessing. </w:t>
      </w:r>
      <w:r w:rsidRPr="00082B02">
        <w:rPr>
          <w:rFonts w:cstheme="minorHAnsi"/>
        </w:rPr>
        <w:t xml:space="preserve">You can stop telling stories about this </w:t>
      </w:r>
      <w:r w:rsidR="001C3F22" w:rsidRPr="00082B02">
        <w:rPr>
          <w:rFonts w:cstheme="minorHAnsi"/>
        </w:rPr>
        <w:t>investment</w:t>
      </w:r>
      <w:r w:rsidR="0001651B" w:rsidRPr="00082B02">
        <w:rPr>
          <w:rFonts w:cstheme="minorHAnsi"/>
        </w:rPr>
        <w:t xml:space="preserve"> </w:t>
      </w:r>
      <w:r w:rsidRPr="00082B02">
        <w:rPr>
          <w:rFonts w:cstheme="minorHAnsi"/>
        </w:rPr>
        <w:t>by asking yourself, “</w:t>
      </w:r>
      <w:r w:rsidR="00386678" w:rsidRPr="00082B02">
        <w:rPr>
          <w:rFonts w:cstheme="minorHAnsi"/>
        </w:rPr>
        <w:t>Are my</w:t>
      </w:r>
      <w:r w:rsidR="00BF3641" w:rsidRPr="00082B02">
        <w:rPr>
          <w:rFonts w:cstheme="minorHAnsi"/>
        </w:rPr>
        <w:t xml:space="preserve"> present</w:t>
      </w:r>
      <w:r w:rsidRPr="00082B02">
        <w:rPr>
          <w:rFonts w:cstheme="minorHAnsi"/>
        </w:rPr>
        <w:t xml:space="preserve"> </w:t>
      </w:r>
      <w:r w:rsidR="001C3F22" w:rsidRPr="00082B02">
        <w:rPr>
          <w:rFonts w:cstheme="minorHAnsi"/>
        </w:rPr>
        <w:t xml:space="preserve">investment </w:t>
      </w:r>
      <w:r w:rsidRPr="00082B02">
        <w:rPr>
          <w:rFonts w:cstheme="minorHAnsi"/>
        </w:rPr>
        <w:t xml:space="preserve">choices </w:t>
      </w:r>
      <w:r w:rsidR="001C3F22" w:rsidRPr="00082B02">
        <w:rPr>
          <w:rFonts w:cstheme="minorHAnsi"/>
        </w:rPr>
        <w:t>r</w:t>
      </w:r>
      <w:r w:rsidRPr="00082B02">
        <w:rPr>
          <w:rFonts w:cstheme="minorHAnsi"/>
        </w:rPr>
        <w:t>eflect</w:t>
      </w:r>
      <w:r w:rsidR="00386678" w:rsidRPr="00082B02">
        <w:rPr>
          <w:rFonts w:cstheme="minorHAnsi"/>
        </w:rPr>
        <w:t>ing</w:t>
      </w:r>
      <w:r w:rsidRPr="00082B02">
        <w:rPr>
          <w:rFonts w:cstheme="minorHAnsi"/>
        </w:rPr>
        <w:t xml:space="preserve"> who I really am in Christ? How might I invest</w:t>
      </w:r>
      <w:r w:rsidR="001C3F22" w:rsidRPr="00082B02">
        <w:rPr>
          <w:rFonts w:cstheme="minorHAnsi"/>
        </w:rPr>
        <w:t xml:space="preserve"> today</w:t>
      </w:r>
      <w:r w:rsidRPr="00082B02">
        <w:rPr>
          <w:rFonts w:cstheme="minorHAnsi"/>
        </w:rPr>
        <w:t xml:space="preserve"> in a future of blessing</w:t>
      </w:r>
      <w:r w:rsidR="00605AB2" w:rsidRPr="00082B02">
        <w:rPr>
          <w:rFonts w:cstheme="minorHAnsi"/>
        </w:rPr>
        <w:t>?</w:t>
      </w:r>
      <w:r w:rsidRPr="00082B02">
        <w:rPr>
          <w:rFonts w:cstheme="minorHAnsi"/>
        </w:rPr>
        <w:t xml:space="preserve">” </w:t>
      </w:r>
      <w:r w:rsidRPr="00082B02">
        <w:rPr>
          <w:rFonts w:cstheme="minorHAnsi"/>
          <w:i/>
        </w:rPr>
        <w:t xml:space="preserve">(Pause) </w:t>
      </w:r>
      <w:r w:rsidRPr="00082B02">
        <w:rPr>
          <w:rFonts w:cstheme="minorHAnsi"/>
        </w:rPr>
        <w:t xml:space="preserve">With compassion for yourself and </w:t>
      </w:r>
      <w:r w:rsidR="00F52002" w:rsidRPr="00082B02">
        <w:rPr>
          <w:rFonts w:cstheme="minorHAnsi"/>
        </w:rPr>
        <w:t xml:space="preserve">for </w:t>
      </w:r>
      <w:r w:rsidRPr="00082B02">
        <w:rPr>
          <w:rFonts w:cstheme="minorHAnsi"/>
        </w:rPr>
        <w:t xml:space="preserve">others who are making this choice to invest, breathe and help your body process with a long exhaling breath. </w:t>
      </w:r>
      <w:r w:rsidRPr="00082B02">
        <w:rPr>
          <w:rFonts w:cstheme="minorHAnsi"/>
          <w:i/>
        </w:rPr>
        <w:t xml:space="preserve">(Pause </w:t>
      </w:r>
      <w:r w:rsidR="001E554A" w:rsidRPr="00082B02">
        <w:rPr>
          <w:rFonts w:cstheme="minorHAnsi"/>
          <w:i/>
        </w:rPr>
        <w:t xml:space="preserve">for </w:t>
      </w:r>
      <w:r w:rsidRPr="00082B02">
        <w:rPr>
          <w:rFonts w:cstheme="minorHAnsi"/>
          <w:i/>
        </w:rPr>
        <w:t>30 seconds)</w:t>
      </w:r>
    </w:p>
    <w:p w14:paraId="6E528119" w14:textId="77777777" w:rsidR="00282AEC" w:rsidRPr="00082B02" w:rsidRDefault="00282AEC" w:rsidP="001E554A">
      <w:pPr>
        <w:spacing w:after="0" w:line="240" w:lineRule="auto"/>
        <w:jc w:val="both"/>
        <w:rPr>
          <w:rFonts w:cstheme="minorHAnsi"/>
          <w:b/>
        </w:rPr>
      </w:pPr>
    </w:p>
    <w:p w14:paraId="75778E21" w14:textId="77777777" w:rsidR="00282AEC" w:rsidRPr="00082B02" w:rsidRDefault="00282AEC" w:rsidP="001E554A">
      <w:pPr>
        <w:spacing w:after="0" w:line="240" w:lineRule="auto"/>
        <w:jc w:val="both"/>
        <w:rPr>
          <w:rFonts w:cstheme="minorHAnsi"/>
        </w:rPr>
      </w:pPr>
      <w:r w:rsidRPr="00082B02">
        <w:rPr>
          <w:rFonts w:cstheme="minorHAnsi"/>
        </w:rPr>
        <w:t>Pause. Take a deep breath.</w:t>
      </w:r>
    </w:p>
    <w:p w14:paraId="280A299D" w14:textId="589CD733" w:rsidR="00051D91" w:rsidRPr="00082B02" w:rsidRDefault="00051D91" w:rsidP="00051D91">
      <w:pPr>
        <w:spacing w:after="0" w:line="240" w:lineRule="auto"/>
        <w:jc w:val="both"/>
        <w:rPr>
          <w:rFonts w:cstheme="minorHAnsi"/>
          <w:i/>
        </w:rPr>
      </w:pPr>
      <w:r w:rsidRPr="00082B02">
        <w:rPr>
          <w:rFonts w:cstheme="minorHAnsi"/>
          <w:i/>
        </w:rPr>
        <w:t xml:space="preserve">(If time permits, ask, “Does anyone have comments or questions about </w:t>
      </w:r>
      <w:r w:rsidR="00AD3BCA" w:rsidRPr="00082B02">
        <w:rPr>
          <w:rFonts w:cstheme="minorHAnsi"/>
          <w:i/>
        </w:rPr>
        <w:t>the</w:t>
      </w:r>
      <w:r w:rsidRPr="00082B02">
        <w:rPr>
          <w:rFonts w:cstheme="minorHAnsi"/>
          <w:i/>
        </w:rPr>
        <w:t xml:space="preserve"> integration?”) </w:t>
      </w:r>
    </w:p>
    <w:p w14:paraId="0592A6E5" w14:textId="77777777" w:rsidR="008D4F4D" w:rsidRPr="00082B02" w:rsidRDefault="008D4F4D" w:rsidP="001E554A">
      <w:pPr>
        <w:spacing w:after="0" w:line="240" w:lineRule="auto"/>
        <w:jc w:val="both"/>
        <w:rPr>
          <w:rFonts w:cstheme="minorHAnsi"/>
          <w:color w:val="000000"/>
        </w:rPr>
      </w:pPr>
    </w:p>
    <w:p w14:paraId="0C1127ED" w14:textId="77777777" w:rsidR="00282AEC" w:rsidRPr="00082B02" w:rsidRDefault="00282AEC" w:rsidP="001E554A">
      <w:pPr>
        <w:spacing w:after="0" w:line="240" w:lineRule="auto"/>
        <w:jc w:val="both"/>
        <w:rPr>
          <w:rFonts w:cstheme="minorHAnsi"/>
          <w:b/>
        </w:rPr>
      </w:pPr>
      <w:r w:rsidRPr="00082B02">
        <w:rPr>
          <w:rFonts w:cstheme="minorHAnsi"/>
          <w:b/>
        </w:rPr>
        <w:t>1:28</w:t>
      </w:r>
      <w:r w:rsidRPr="00082B02">
        <w:rPr>
          <w:rFonts w:cstheme="minorHAnsi"/>
          <w:b/>
        </w:rPr>
        <w:tab/>
        <w:t>ENDING PRAYER</w:t>
      </w:r>
    </w:p>
    <w:p w14:paraId="09356DE4" w14:textId="77777777" w:rsidR="00282AEC" w:rsidRPr="00082B02" w:rsidRDefault="00282AEC" w:rsidP="001E554A">
      <w:pPr>
        <w:spacing w:after="0" w:line="240" w:lineRule="auto"/>
        <w:jc w:val="both"/>
        <w:rPr>
          <w:rFonts w:cstheme="minorHAnsi"/>
        </w:rPr>
      </w:pPr>
    </w:p>
    <w:p w14:paraId="3F00E511" w14:textId="77777777" w:rsidR="00D227BA" w:rsidRPr="00082B02" w:rsidRDefault="00D227BA" w:rsidP="001E554A">
      <w:pPr>
        <w:spacing w:after="0" w:line="240" w:lineRule="auto"/>
        <w:jc w:val="both"/>
        <w:rPr>
          <w:rFonts w:cstheme="minorHAnsi"/>
        </w:rPr>
      </w:pPr>
      <w:r w:rsidRPr="00082B02">
        <w:rPr>
          <w:rFonts w:cstheme="minorHAnsi"/>
        </w:rPr>
        <w:t>Dear Father and Creator,</w:t>
      </w:r>
    </w:p>
    <w:p w14:paraId="2060985E" w14:textId="340EB388" w:rsidR="00D227BA" w:rsidRPr="00082B02" w:rsidRDefault="00D227BA" w:rsidP="001E554A">
      <w:pPr>
        <w:spacing w:after="0" w:line="240" w:lineRule="auto"/>
        <w:jc w:val="both"/>
        <w:rPr>
          <w:rFonts w:cstheme="minorHAnsi"/>
        </w:rPr>
      </w:pPr>
      <w:r w:rsidRPr="00082B02">
        <w:rPr>
          <w:rFonts w:cstheme="minorHAnsi"/>
        </w:rPr>
        <w:t>Thank You for this time together of healing and redirection. Hold us in this orientation toward You and toward our inheritance</w:t>
      </w:r>
      <w:r w:rsidR="001A4217" w:rsidRPr="00082B02">
        <w:rPr>
          <w:rFonts w:cstheme="minorHAnsi"/>
        </w:rPr>
        <w:t xml:space="preserve"> in Christ</w:t>
      </w:r>
      <w:r w:rsidRPr="00082B02">
        <w:rPr>
          <w:rFonts w:cstheme="minorHAnsi"/>
        </w:rPr>
        <w:t xml:space="preserve">. Lead us to the next step in our healing this week as we co-labor with You to reorient our lives </w:t>
      </w:r>
      <w:r w:rsidR="001E554A" w:rsidRPr="00082B02">
        <w:rPr>
          <w:rFonts w:cstheme="minorHAnsi"/>
        </w:rPr>
        <w:t>for</w:t>
      </w:r>
      <w:r w:rsidRPr="00082B02">
        <w:rPr>
          <w:rFonts w:cstheme="minorHAnsi"/>
        </w:rPr>
        <w:t xml:space="preserve"> a more effective flow and to flourish in our connection with our true design and potential, with our community and the</w:t>
      </w:r>
      <w:r w:rsidR="001A4217" w:rsidRPr="00082B02">
        <w:rPr>
          <w:rFonts w:cstheme="minorHAnsi"/>
        </w:rPr>
        <w:t xml:space="preserve"> rest of</w:t>
      </w:r>
      <w:r w:rsidRPr="00082B02">
        <w:rPr>
          <w:rFonts w:cstheme="minorHAnsi"/>
        </w:rPr>
        <w:t xml:space="preserve"> Creation, and with You, for the glory and honor of our Lord Jesus. Amen.</w:t>
      </w:r>
    </w:p>
    <w:p w14:paraId="4E674F17" w14:textId="77777777" w:rsidR="00282AEC" w:rsidRPr="00082B02" w:rsidRDefault="00282AEC" w:rsidP="001E554A">
      <w:pPr>
        <w:spacing w:after="0" w:line="240" w:lineRule="auto"/>
        <w:jc w:val="both"/>
        <w:rPr>
          <w:rFonts w:cstheme="minorHAnsi"/>
        </w:rPr>
      </w:pPr>
    </w:p>
    <w:p w14:paraId="6C51F680" w14:textId="77777777" w:rsidR="00282AEC" w:rsidRPr="00082B02" w:rsidRDefault="00282AEC" w:rsidP="001E554A">
      <w:pPr>
        <w:spacing w:after="0" w:line="240" w:lineRule="auto"/>
        <w:jc w:val="both"/>
        <w:rPr>
          <w:rFonts w:cstheme="minorHAnsi"/>
        </w:rPr>
      </w:pPr>
      <w:r w:rsidRPr="00082B02">
        <w:rPr>
          <w:rFonts w:cstheme="minorHAnsi"/>
        </w:rPr>
        <w:t>Take a deep breath.</w:t>
      </w:r>
    </w:p>
    <w:p w14:paraId="74EE75D6" w14:textId="7BEFE976" w:rsidR="00051D91" w:rsidRPr="00082B02" w:rsidRDefault="00051D91" w:rsidP="00051D91">
      <w:pPr>
        <w:spacing w:after="0" w:line="240" w:lineRule="auto"/>
        <w:jc w:val="both"/>
        <w:rPr>
          <w:rFonts w:cstheme="minorHAnsi"/>
          <w:i/>
        </w:rPr>
      </w:pPr>
      <w:r w:rsidRPr="00082B02">
        <w:rPr>
          <w:rFonts w:cstheme="minorHAnsi"/>
          <w:i/>
        </w:rPr>
        <w:t xml:space="preserve">(If time permits, ask, “Does anyone have comments or questions about this meeting?”) </w:t>
      </w:r>
    </w:p>
    <w:p w14:paraId="73462A25" w14:textId="77777777" w:rsidR="008D4F4D" w:rsidRPr="00082B02" w:rsidRDefault="008D4F4D" w:rsidP="001E554A">
      <w:pPr>
        <w:spacing w:after="0" w:line="240" w:lineRule="auto"/>
        <w:jc w:val="both"/>
        <w:rPr>
          <w:rFonts w:cstheme="minorHAnsi"/>
          <w:b/>
        </w:rPr>
      </w:pPr>
    </w:p>
    <w:p w14:paraId="044642D9" w14:textId="65CBCA45" w:rsidR="00285B9A" w:rsidRPr="001E554A" w:rsidRDefault="00364554" w:rsidP="001E554A">
      <w:pPr>
        <w:spacing w:after="0" w:line="240" w:lineRule="auto"/>
        <w:jc w:val="both"/>
        <w:rPr>
          <w:rFonts w:cstheme="minorHAnsi"/>
        </w:rPr>
      </w:pPr>
      <w:r w:rsidRPr="00082B02">
        <w:rPr>
          <w:rFonts w:cstheme="minorHAnsi"/>
          <w:b/>
        </w:rPr>
        <w:t>1:2</w:t>
      </w:r>
      <w:r w:rsidR="00E35B4B" w:rsidRPr="00082B02">
        <w:rPr>
          <w:rFonts w:cstheme="minorHAnsi"/>
          <w:b/>
        </w:rPr>
        <w:t>9</w:t>
      </w:r>
      <w:r w:rsidRPr="00082B02">
        <w:rPr>
          <w:rFonts w:cstheme="minorHAnsi"/>
          <w:b/>
        </w:rPr>
        <w:tab/>
        <w:t>ANNOUNCEMENTS</w:t>
      </w:r>
    </w:p>
    <w:p w14:paraId="075C7FBA" w14:textId="77777777" w:rsidR="000506F2" w:rsidRPr="00964844" w:rsidRDefault="000506F2" w:rsidP="001E554A">
      <w:pPr>
        <w:spacing w:after="0" w:line="240" w:lineRule="auto"/>
        <w:jc w:val="both"/>
      </w:pPr>
    </w:p>
    <w:sectPr w:rsidR="000506F2" w:rsidRPr="00964844" w:rsidSect="00A47AC3">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BB02B3" w14:textId="77777777" w:rsidR="00887790" w:rsidRDefault="00887790" w:rsidP="00285B9A">
      <w:pPr>
        <w:spacing w:after="0" w:line="240" w:lineRule="auto"/>
      </w:pPr>
      <w:r>
        <w:separator/>
      </w:r>
    </w:p>
  </w:endnote>
  <w:endnote w:type="continuationSeparator" w:id="0">
    <w:p w14:paraId="40F617CB" w14:textId="77777777" w:rsidR="00887790" w:rsidRDefault="00887790" w:rsidP="00285B9A">
      <w:pPr>
        <w:spacing w:after="0" w:line="240" w:lineRule="auto"/>
      </w:pPr>
      <w:r>
        <w:continuationSeparator/>
      </w:r>
    </w:p>
  </w:endnote>
  <w:endnote w:id="1">
    <w:p w14:paraId="44E60A47" w14:textId="1B341F48" w:rsidR="00A47AC3" w:rsidRPr="000506F2" w:rsidRDefault="00A47AC3" w:rsidP="001C3F22">
      <w:pPr>
        <w:pStyle w:val="EndnoteText"/>
        <w:jc w:val="both"/>
      </w:pPr>
      <w:r>
        <w:rPr>
          <w:rStyle w:val="EndnoteReference"/>
        </w:rPr>
        <w:endnoteRef/>
      </w:r>
      <w:r>
        <w:t xml:space="preserve"> </w:t>
      </w:r>
      <w:r w:rsidR="000506F2" w:rsidRPr="00386678">
        <w:rPr>
          <w:i/>
        </w:rPr>
        <w:t>And Can It Be?</w:t>
      </w:r>
      <w:r w:rsidR="000506F2">
        <w:t xml:space="preserve"> by Charles Wesley (1707</w:t>
      </w:r>
      <w:r w:rsidR="007C67D8">
        <w:t>–</w:t>
      </w:r>
      <w:r w:rsidR="000506F2">
        <w:t xml:space="preserve">1788); </w:t>
      </w:r>
      <w:hyperlink r:id="rId1" w:history="1">
        <w:r w:rsidR="007C67D8">
          <w:rPr>
            <w:rStyle w:val="Hyperlink"/>
          </w:rPr>
          <w:t>www.youtube.com/watch?v=sQeIGbKqiw8</w:t>
        </w:r>
      </w:hyperlink>
      <w:r w:rsidR="000506F2">
        <w:t>.</w:t>
      </w:r>
    </w:p>
  </w:endnote>
  <w:endnote w:id="2">
    <w:p w14:paraId="2C78B311" w14:textId="77777777" w:rsidR="000248AE" w:rsidRDefault="000248AE" w:rsidP="000248AE">
      <w:pPr>
        <w:pStyle w:val="EndnoteText"/>
      </w:pPr>
      <w:r>
        <w:rPr>
          <w:rStyle w:val="EndnoteReference"/>
        </w:rPr>
        <w:endnoteRef/>
      </w:r>
      <w:r>
        <w:t xml:space="preserve"> See KF6 Expanded.</w:t>
      </w:r>
    </w:p>
  </w:endnote>
  <w:endnote w:id="3">
    <w:p w14:paraId="18AABB97" w14:textId="77777777" w:rsidR="00160696" w:rsidRPr="00513832" w:rsidRDefault="00160696" w:rsidP="00160696">
      <w:pPr>
        <w:pStyle w:val="EndnoteText"/>
        <w:rPr>
          <w:lang w:val="en-GB"/>
        </w:rPr>
      </w:pPr>
      <w:r>
        <w:rPr>
          <w:rStyle w:val="EndnoteReference"/>
        </w:rPr>
        <w:endnoteRef/>
      </w:r>
      <w:r>
        <w:t xml:space="preserve"> Luke 15:7</w:t>
      </w:r>
      <w:r w:rsidRPr="00BC52E2">
        <w:t>, 10, 32</w:t>
      </w:r>
      <w:r w:rsidRPr="00095CD0">
        <w:t>.</w:t>
      </w:r>
    </w:p>
  </w:endnote>
  <w:endnote w:id="4">
    <w:p w14:paraId="52F57215" w14:textId="057ED775" w:rsidR="00491440" w:rsidRDefault="00491440">
      <w:pPr>
        <w:pStyle w:val="EndnoteText"/>
      </w:pPr>
      <w:r>
        <w:rPr>
          <w:rStyle w:val="EndnoteReference"/>
        </w:rPr>
        <w:endnoteRef/>
      </w:r>
      <w:r>
        <w:t xml:space="preserve"> </w:t>
      </w:r>
      <w:r w:rsidR="00160696">
        <w:t>Gal. 5:22-23,</w:t>
      </w:r>
      <w:r w:rsidR="00160696" w:rsidRPr="00160696">
        <w:t xml:space="preserve"> </w:t>
      </w:r>
      <w:r w:rsidR="00160696">
        <w:t>Matt. 5:16.</w:t>
      </w:r>
    </w:p>
  </w:endnote>
  <w:endnote w:id="5">
    <w:p w14:paraId="137D7787" w14:textId="05B6CEF1" w:rsidR="00CE13BA" w:rsidRDefault="00CE13BA">
      <w:pPr>
        <w:pStyle w:val="EndnoteText"/>
      </w:pPr>
      <w:r>
        <w:rPr>
          <w:rStyle w:val="EndnoteReference"/>
        </w:rPr>
        <w:endnoteRef/>
      </w:r>
      <w:r>
        <w:t xml:space="preserve"> Jer. 7:5–8.</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Ari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082C8F" w14:textId="285040CE" w:rsidR="00AB4FB9" w:rsidRDefault="00AB4FB9">
    <w:pPr>
      <w:pStyle w:val="Footer"/>
    </w:pPr>
    <w:r>
      <w:t>karisfellowships.com</w:t>
    </w:r>
    <w:r>
      <w:tab/>
    </w:r>
    <w:r w:rsidRPr="007B0BF2">
      <w:t>KF34</w:t>
    </w:r>
    <w:r w:rsidR="008A03D1" w:rsidRPr="007B0BF2">
      <w:t>-</w:t>
    </w:r>
    <w:r w:rsidR="000506F2">
      <w:t>E</w:t>
    </w:r>
    <w:r w:rsidRPr="007B0BF2">
      <w:tab/>
    </w:r>
    <w:r w:rsidRPr="007B0BF2">
      <w:rPr>
        <w:rFonts w:cstheme="minorHAnsi"/>
      </w:rPr>
      <w:t>©</w:t>
    </w:r>
    <w:r w:rsidR="007B0BF2" w:rsidRPr="007B0BF2">
      <w:t>20</w:t>
    </w:r>
    <w:r w:rsidR="00343530">
      <w:t>21</w:t>
    </w:r>
    <w:r w:rsidRPr="007B0BF2">
      <w:t xml:space="preserve"> Nancy</w:t>
    </w:r>
    <w:r>
      <w:t xml:space="preserve"> Diven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E53AA" w14:textId="608906F2" w:rsidR="00A47AC3" w:rsidRDefault="00A47AC3">
    <w:pPr>
      <w:pStyle w:val="Footer"/>
    </w:pPr>
    <w:r>
      <w:t>karisfellowships.com</w:t>
    </w:r>
    <w:r>
      <w:tab/>
    </w:r>
    <w:r w:rsidRPr="007B0BF2">
      <w:t>KF34-</w:t>
    </w:r>
    <w:r w:rsidR="000506F2">
      <w:t>E</w:t>
    </w:r>
    <w:r>
      <w:tab/>
    </w:r>
    <w:r w:rsidRPr="007B0BF2">
      <w:rPr>
        <w:rFonts w:cstheme="minorHAnsi"/>
      </w:rPr>
      <w:t>©</w:t>
    </w:r>
    <w:r w:rsidRPr="007B0BF2">
      <w:t>20</w:t>
    </w:r>
    <w:r w:rsidR="00343530">
      <w:t>21</w:t>
    </w:r>
    <w:r w:rsidRPr="007B0BF2">
      <w:t xml:space="preserve"> Nancy</w:t>
    </w:r>
    <w:r>
      <w:t xml:space="preserve">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E977CD" w14:textId="77777777" w:rsidR="00887790" w:rsidRDefault="00887790" w:rsidP="00285B9A">
      <w:pPr>
        <w:spacing w:after="0" w:line="240" w:lineRule="auto"/>
      </w:pPr>
      <w:r>
        <w:separator/>
      </w:r>
    </w:p>
  </w:footnote>
  <w:footnote w:type="continuationSeparator" w:id="0">
    <w:p w14:paraId="597AED7F" w14:textId="77777777" w:rsidR="00887790" w:rsidRDefault="00887790"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22719036"/>
      <w:docPartObj>
        <w:docPartGallery w:val="Page Numbers (Top of Page)"/>
        <w:docPartUnique/>
      </w:docPartObj>
    </w:sdtPr>
    <w:sdtContent>
      <w:p w14:paraId="0017C9FD" w14:textId="25D29166" w:rsidR="00AB4FB9" w:rsidRDefault="00C82168">
        <w:pPr>
          <w:pStyle w:val="Header"/>
          <w:jc w:val="right"/>
        </w:pPr>
        <w:r>
          <w:fldChar w:fldCharType="begin"/>
        </w:r>
        <w:r w:rsidR="00AB4FB9">
          <w:instrText xml:space="preserve"> PAGE   \* MERGEFORMAT </w:instrText>
        </w:r>
        <w:r>
          <w:fldChar w:fldCharType="separate"/>
        </w:r>
        <w:r w:rsidR="00264899">
          <w:rPr>
            <w:noProof/>
          </w:rPr>
          <w:t>8</w:t>
        </w:r>
        <w:r>
          <w:rPr>
            <w:noProof/>
          </w:rPr>
          <w:fldChar w:fldCharType="end"/>
        </w:r>
      </w:p>
    </w:sdtContent>
  </w:sdt>
  <w:p w14:paraId="2BACAB14" w14:textId="77777777" w:rsidR="00AB4FB9" w:rsidRDefault="00AB4F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D7695C"/>
    <w:multiLevelType w:val="hybridMultilevel"/>
    <w:tmpl w:val="A81AA074"/>
    <w:lvl w:ilvl="0" w:tplc="3C5ABD4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D6A5D3B"/>
    <w:multiLevelType w:val="hybridMultilevel"/>
    <w:tmpl w:val="C9DA2D8C"/>
    <w:lvl w:ilvl="0" w:tplc="2B20CBC2">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6DEC36BE"/>
    <w:multiLevelType w:val="hybridMultilevel"/>
    <w:tmpl w:val="C04E1B2C"/>
    <w:lvl w:ilvl="0" w:tplc="42D8E80A">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76A27043"/>
    <w:multiLevelType w:val="hybridMultilevel"/>
    <w:tmpl w:val="2E8AF444"/>
    <w:lvl w:ilvl="0" w:tplc="120EF9A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5462233">
    <w:abstractNumId w:val="3"/>
  </w:num>
  <w:num w:numId="2" w16cid:durableId="996347897">
    <w:abstractNumId w:val="0"/>
  </w:num>
  <w:num w:numId="3" w16cid:durableId="1453745722">
    <w:abstractNumId w:val="2"/>
  </w:num>
  <w:num w:numId="4" w16cid:durableId="19462267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3"/>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CD5"/>
    <w:rsid w:val="0000676C"/>
    <w:rsid w:val="00006961"/>
    <w:rsid w:val="0001651B"/>
    <w:rsid w:val="0002057A"/>
    <w:rsid w:val="0002060F"/>
    <w:rsid w:val="000215D0"/>
    <w:rsid w:val="000248AE"/>
    <w:rsid w:val="00025E29"/>
    <w:rsid w:val="0004382E"/>
    <w:rsid w:val="00045604"/>
    <w:rsid w:val="000506F2"/>
    <w:rsid w:val="00051D91"/>
    <w:rsid w:val="0005370F"/>
    <w:rsid w:val="000807D4"/>
    <w:rsid w:val="000818D5"/>
    <w:rsid w:val="00082B02"/>
    <w:rsid w:val="0008710B"/>
    <w:rsid w:val="00091EFD"/>
    <w:rsid w:val="000933E4"/>
    <w:rsid w:val="00095CD0"/>
    <w:rsid w:val="000A05E6"/>
    <w:rsid w:val="000B13A8"/>
    <w:rsid w:val="000B58C5"/>
    <w:rsid w:val="000B6A8B"/>
    <w:rsid w:val="000C47DB"/>
    <w:rsid w:val="000C5F69"/>
    <w:rsid w:val="000E50E9"/>
    <w:rsid w:val="000E576B"/>
    <w:rsid w:val="000F000B"/>
    <w:rsid w:val="00110A06"/>
    <w:rsid w:val="00115362"/>
    <w:rsid w:val="00132AAB"/>
    <w:rsid w:val="00135C24"/>
    <w:rsid w:val="001436C1"/>
    <w:rsid w:val="001439C0"/>
    <w:rsid w:val="001452BF"/>
    <w:rsid w:val="00146582"/>
    <w:rsid w:val="00154928"/>
    <w:rsid w:val="00160696"/>
    <w:rsid w:val="0017173A"/>
    <w:rsid w:val="00174854"/>
    <w:rsid w:val="00176B72"/>
    <w:rsid w:val="00193585"/>
    <w:rsid w:val="001A3F08"/>
    <w:rsid w:val="001A4217"/>
    <w:rsid w:val="001A4692"/>
    <w:rsid w:val="001B0218"/>
    <w:rsid w:val="001B4AD3"/>
    <w:rsid w:val="001B5573"/>
    <w:rsid w:val="001C22D2"/>
    <w:rsid w:val="001C3F22"/>
    <w:rsid w:val="001C4709"/>
    <w:rsid w:val="001C78B5"/>
    <w:rsid w:val="001D1871"/>
    <w:rsid w:val="001D4D24"/>
    <w:rsid w:val="001E554A"/>
    <w:rsid w:val="001E690D"/>
    <w:rsid w:val="001F34BE"/>
    <w:rsid w:val="001F4D66"/>
    <w:rsid w:val="001F50A7"/>
    <w:rsid w:val="001F6301"/>
    <w:rsid w:val="001F6746"/>
    <w:rsid w:val="00203432"/>
    <w:rsid w:val="002109E2"/>
    <w:rsid w:val="00213D64"/>
    <w:rsid w:val="00222F52"/>
    <w:rsid w:val="0023085B"/>
    <w:rsid w:val="00237B95"/>
    <w:rsid w:val="00253228"/>
    <w:rsid w:val="00255ADE"/>
    <w:rsid w:val="00255C1B"/>
    <w:rsid w:val="00260ECD"/>
    <w:rsid w:val="00264899"/>
    <w:rsid w:val="002676AE"/>
    <w:rsid w:val="0027170E"/>
    <w:rsid w:val="002743B5"/>
    <w:rsid w:val="00276DAE"/>
    <w:rsid w:val="00282AEC"/>
    <w:rsid w:val="002845C3"/>
    <w:rsid w:val="00285B9A"/>
    <w:rsid w:val="00287871"/>
    <w:rsid w:val="002A38FD"/>
    <w:rsid w:val="002A46E4"/>
    <w:rsid w:val="002B035F"/>
    <w:rsid w:val="002B74BE"/>
    <w:rsid w:val="002C2742"/>
    <w:rsid w:val="002E4CA8"/>
    <w:rsid w:val="002F701F"/>
    <w:rsid w:val="00302030"/>
    <w:rsid w:val="00307A3C"/>
    <w:rsid w:val="00311C9B"/>
    <w:rsid w:val="00313119"/>
    <w:rsid w:val="003138A5"/>
    <w:rsid w:val="00315D7E"/>
    <w:rsid w:val="00321BDB"/>
    <w:rsid w:val="0033016F"/>
    <w:rsid w:val="00343530"/>
    <w:rsid w:val="00356175"/>
    <w:rsid w:val="00363320"/>
    <w:rsid w:val="003635EF"/>
    <w:rsid w:val="003644A0"/>
    <w:rsid w:val="00364554"/>
    <w:rsid w:val="00365146"/>
    <w:rsid w:val="00386678"/>
    <w:rsid w:val="00392B8E"/>
    <w:rsid w:val="003957CA"/>
    <w:rsid w:val="003A2523"/>
    <w:rsid w:val="003A2A72"/>
    <w:rsid w:val="003A3435"/>
    <w:rsid w:val="003B50B3"/>
    <w:rsid w:val="003B5F34"/>
    <w:rsid w:val="003D2708"/>
    <w:rsid w:val="003E1180"/>
    <w:rsid w:val="003E4E57"/>
    <w:rsid w:val="003E5DE6"/>
    <w:rsid w:val="003F1CE4"/>
    <w:rsid w:val="003F409A"/>
    <w:rsid w:val="00402F25"/>
    <w:rsid w:val="00404232"/>
    <w:rsid w:val="00417A07"/>
    <w:rsid w:val="00427763"/>
    <w:rsid w:val="00433AA2"/>
    <w:rsid w:val="00433B87"/>
    <w:rsid w:val="004345D2"/>
    <w:rsid w:val="004347E6"/>
    <w:rsid w:val="00442B78"/>
    <w:rsid w:val="00445CB1"/>
    <w:rsid w:val="00446169"/>
    <w:rsid w:val="00450802"/>
    <w:rsid w:val="0045133A"/>
    <w:rsid w:val="00455A11"/>
    <w:rsid w:val="00462AC6"/>
    <w:rsid w:val="0046387E"/>
    <w:rsid w:val="004741D5"/>
    <w:rsid w:val="004857D0"/>
    <w:rsid w:val="00485D3F"/>
    <w:rsid w:val="00486F38"/>
    <w:rsid w:val="00491440"/>
    <w:rsid w:val="00491848"/>
    <w:rsid w:val="004A31EF"/>
    <w:rsid w:val="004A3777"/>
    <w:rsid w:val="004A57DB"/>
    <w:rsid w:val="004A6C6A"/>
    <w:rsid w:val="004B428E"/>
    <w:rsid w:val="004B678D"/>
    <w:rsid w:val="004B7203"/>
    <w:rsid w:val="004C3484"/>
    <w:rsid w:val="004C4224"/>
    <w:rsid w:val="004C62BA"/>
    <w:rsid w:val="004D14ED"/>
    <w:rsid w:val="004D2400"/>
    <w:rsid w:val="00500600"/>
    <w:rsid w:val="005052E4"/>
    <w:rsid w:val="0050619A"/>
    <w:rsid w:val="005106C9"/>
    <w:rsid w:val="00513832"/>
    <w:rsid w:val="00513971"/>
    <w:rsid w:val="005149FA"/>
    <w:rsid w:val="0051594B"/>
    <w:rsid w:val="00521AE3"/>
    <w:rsid w:val="0053213D"/>
    <w:rsid w:val="00543022"/>
    <w:rsid w:val="00553681"/>
    <w:rsid w:val="005601E8"/>
    <w:rsid w:val="00577D6E"/>
    <w:rsid w:val="00593AA9"/>
    <w:rsid w:val="00594684"/>
    <w:rsid w:val="005B122B"/>
    <w:rsid w:val="005B2A81"/>
    <w:rsid w:val="005B414C"/>
    <w:rsid w:val="005C186A"/>
    <w:rsid w:val="005C790A"/>
    <w:rsid w:val="005D1BA3"/>
    <w:rsid w:val="005D1C8F"/>
    <w:rsid w:val="005D4420"/>
    <w:rsid w:val="005D632D"/>
    <w:rsid w:val="005E0128"/>
    <w:rsid w:val="005E442F"/>
    <w:rsid w:val="005F05C1"/>
    <w:rsid w:val="005F285F"/>
    <w:rsid w:val="005F286D"/>
    <w:rsid w:val="005F2BF1"/>
    <w:rsid w:val="006047EE"/>
    <w:rsid w:val="00605AB2"/>
    <w:rsid w:val="0061117B"/>
    <w:rsid w:val="006141CF"/>
    <w:rsid w:val="006229FC"/>
    <w:rsid w:val="00622EDB"/>
    <w:rsid w:val="00624493"/>
    <w:rsid w:val="00626D9B"/>
    <w:rsid w:val="00631382"/>
    <w:rsid w:val="00645107"/>
    <w:rsid w:val="0064785D"/>
    <w:rsid w:val="0065212C"/>
    <w:rsid w:val="00665CB1"/>
    <w:rsid w:val="00682751"/>
    <w:rsid w:val="00684F6E"/>
    <w:rsid w:val="00697F6C"/>
    <w:rsid w:val="006A2294"/>
    <w:rsid w:val="006A4C39"/>
    <w:rsid w:val="006B113D"/>
    <w:rsid w:val="006C011B"/>
    <w:rsid w:val="006C4336"/>
    <w:rsid w:val="006D0ED1"/>
    <w:rsid w:val="006D26B5"/>
    <w:rsid w:val="006D69F9"/>
    <w:rsid w:val="006F01DA"/>
    <w:rsid w:val="006F4789"/>
    <w:rsid w:val="007315D0"/>
    <w:rsid w:val="00734F5E"/>
    <w:rsid w:val="00735FEE"/>
    <w:rsid w:val="00742710"/>
    <w:rsid w:val="00743FA6"/>
    <w:rsid w:val="007462EC"/>
    <w:rsid w:val="00762CE6"/>
    <w:rsid w:val="00762D24"/>
    <w:rsid w:val="00766357"/>
    <w:rsid w:val="007725D4"/>
    <w:rsid w:val="0077503A"/>
    <w:rsid w:val="0078065D"/>
    <w:rsid w:val="007869F3"/>
    <w:rsid w:val="007A3DA0"/>
    <w:rsid w:val="007A7E03"/>
    <w:rsid w:val="007A7E42"/>
    <w:rsid w:val="007B0BF2"/>
    <w:rsid w:val="007B2494"/>
    <w:rsid w:val="007B6D81"/>
    <w:rsid w:val="007C066B"/>
    <w:rsid w:val="007C4823"/>
    <w:rsid w:val="007C67D8"/>
    <w:rsid w:val="007D0FE0"/>
    <w:rsid w:val="007D2FB1"/>
    <w:rsid w:val="007D5BCD"/>
    <w:rsid w:val="007E09A9"/>
    <w:rsid w:val="007E5ACE"/>
    <w:rsid w:val="007F3A1F"/>
    <w:rsid w:val="007F67CA"/>
    <w:rsid w:val="008011B5"/>
    <w:rsid w:val="00814398"/>
    <w:rsid w:val="00817346"/>
    <w:rsid w:val="00824B7A"/>
    <w:rsid w:val="00842EC1"/>
    <w:rsid w:val="008464A9"/>
    <w:rsid w:val="00846B0D"/>
    <w:rsid w:val="00852635"/>
    <w:rsid w:val="00855225"/>
    <w:rsid w:val="008862CA"/>
    <w:rsid w:val="00887790"/>
    <w:rsid w:val="008949EC"/>
    <w:rsid w:val="00895C43"/>
    <w:rsid w:val="008A008D"/>
    <w:rsid w:val="008A03D1"/>
    <w:rsid w:val="008A31A0"/>
    <w:rsid w:val="008A4928"/>
    <w:rsid w:val="008A6B0B"/>
    <w:rsid w:val="008B23F1"/>
    <w:rsid w:val="008B29B7"/>
    <w:rsid w:val="008B35C7"/>
    <w:rsid w:val="008D121F"/>
    <w:rsid w:val="008D2A87"/>
    <w:rsid w:val="008D4F4D"/>
    <w:rsid w:val="008E26B5"/>
    <w:rsid w:val="008F2C7A"/>
    <w:rsid w:val="0090151D"/>
    <w:rsid w:val="00902E49"/>
    <w:rsid w:val="009031DD"/>
    <w:rsid w:val="00910AAB"/>
    <w:rsid w:val="00922D7A"/>
    <w:rsid w:val="0093499C"/>
    <w:rsid w:val="00936073"/>
    <w:rsid w:val="0093701A"/>
    <w:rsid w:val="0095610B"/>
    <w:rsid w:val="009563BD"/>
    <w:rsid w:val="00956D3C"/>
    <w:rsid w:val="00964844"/>
    <w:rsid w:val="0097094F"/>
    <w:rsid w:val="009715DB"/>
    <w:rsid w:val="00971C7E"/>
    <w:rsid w:val="00974525"/>
    <w:rsid w:val="009776CD"/>
    <w:rsid w:val="00985723"/>
    <w:rsid w:val="0099019E"/>
    <w:rsid w:val="009932A6"/>
    <w:rsid w:val="009A3F1F"/>
    <w:rsid w:val="009B0410"/>
    <w:rsid w:val="009B2DE4"/>
    <w:rsid w:val="009B46D8"/>
    <w:rsid w:val="009F77E9"/>
    <w:rsid w:val="009F7AA2"/>
    <w:rsid w:val="00A00655"/>
    <w:rsid w:val="00A01023"/>
    <w:rsid w:val="00A04B6E"/>
    <w:rsid w:val="00A10412"/>
    <w:rsid w:val="00A21731"/>
    <w:rsid w:val="00A26AED"/>
    <w:rsid w:val="00A34720"/>
    <w:rsid w:val="00A42DB2"/>
    <w:rsid w:val="00A43774"/>
    <w:rsid w:val="00A44F3F"/>
    <w:rsid w:val="00A47AC3"/>
    <w:rsid w:val="00A61F04"/>
    <w:rsid w:val="00A6307E"/>
    <w:rsid w:val="00A6369E"/>
    <w:rsid w:val="00A63BF2"/>
    <w:rsid w:val="00A65CB7"/>
    <w:rsid w:val="00A70E57"/>
    <w:rsid w:val="00A7618C"/>
    <w:rsid w:val="00A8004C"/>
    <w:rsid w:val="00A8484C"/>
    <w:rsid w:val="00A954D3"/>
    <w:rsid w:val="00A95BF3"/>
    <w:rsid w:val="00AA2392"/>
    <w:rsid w:val="00AB3A7D"/>
    <w:rsid w:val="00AB434F"/>
    <w:rsid w:val="00AB4FB9"/>
    <w:rsid w:val="00AC48A8"/>
    <w:rsid w:val="00AD1611"/>
    <w:rsid w:val="00AD2190"/>
    <w:rsid w:val="00AD2B00"/>
    <w:rsid w:val="00AD3BCA"/>
    <w:rsid w:val="00AE002E"/>
    <w:rsid w:val="00AE039B"/>
    <w:rsid w:val="00AE2BC8"/>
    <w:rsid w:val="00AE5FA3"/>
    <w:rsid w:val="00AE7513"/>
    <w:rsid w:val="00AF1C0B"/>
    <w:rsid w:val="00AF286C"/>
    <w:rsid w:val="00B025DD"/>
    <w:rsid w:val="00B03693"/>
    <w:rsid w:val="00B107D8"/>
    <w:rsid w:val="00B1312E"/>
    <w:rsid w:val="00B20502"/>
    <w:rsid w:val="00B22E17"/>
    <w:rsid w:val="00B2744E"/>
    <w:rsid w:val="00B30B2A"/>
    <w:rsid w:val="00B370D7"/>
    <w:rsid w:val="00B37C82"/>
    <w:rsid w:val="00B449E9"/>
    <w:rsid w:val="00B44DD3"/>
    <w:rsid w:val="00B6011C"/>
    <w:rsid w:val="00B67B97"/>
    <w:rsid w:val="00B774BC"/>
    <w:rsid w:val="00B81B2C"/>
    <w:rsid w:val="00B97E53"/>
    <w:rsid w:val="00BA41C1"/>
    <w:rsid w:val="00BA4702"/>
    <w:rsid w:val="00BA4BA8"/>
    <w:rsid w:val="00BA4F99"/>
    <w:rsid w:val="00BA6D75"/>
    <w:rsid w:val="00BA7D49"/>
    <w:rsid w:val="00BB1CD5"/>
    <w:rsid w:val="00BB62FD"/>
    <w:rsid w:val="00BB6C30"/>
    <w:rsid w:val="00BB7B94"/>
    <w:rsid w:val="00BC2E07"/>
    <w:rsid w:val="00BC49A9"/>
    <w:rsid w:val="00BC52E2"/>
    <w:rsid w:val="00BE2291"/>
    <w:rsid w:val="00BE577B"/>
    <w:rsid w:val="00BE63A6"/>
    <w:rsid w:val="00BE7962"/>
    <w:rsid w:val="00BE7DE1"/>
    <w:rsid w:val="00BF3641"/>
    <w:rsid w:val="00BF477E"/>
    <w:rsid w:val="00BF4A92"/>
    <w:rsid w:val="00BF4EC3"/>
    <w:rsid w:val="00BF7D76"/>
    <w:rsid w:val="00C01081"/>
    <w:rsid w:val="00C12CF6"/>
    <w:rsid w:val="00C145C1"/>
    <w:rsid w:val="00C262C0"/>
    <w:rsid w:val="00C311F5"/>
    <w:rsid w:val="00C32EB3"/>
    <w:rsid w:val="00C360AE"/>
    <w:rsid w:val="00C41095"/>
    <w:rsid w:val="00C524FF"/>
    <w:rsid w:val="00C70530"/>
    <w:rsid w:val="00C81280"/>
    <w:rsid w:val="00C82168"/>
    <w:rsid w:val="00C90D1D"/>
    <w:rsid w:val="00C9224B"/>
    <w:rsid w:val="00CA393D"/>
    <w:rsid w:val="00CA70BE"/>
    <w:rsid w:val="00CB2D4A"/>
    <w:rsid w:val="00CC0864"/>
    <w:rsid w:val="00CC40EF"/>
    <w:rsid w:val="00CC7BB6"/>
    <w:rsid w:val="00CD0DEC"/>
    <w:rsid w:val="00CD308B"/>
    <w:rsid w:val="00CE13BA"/>
    <w:rsid w:val="00CE2F50"/>
    <w:rsid w:val="00CE69FC"/>
    <w:rsid w:val="00D049D0"/>
    <w:rsid w:val="00D04FA8"/>
    <w:rsid w:val="00D13F70"/>
    <w:rsid w:val="00D1457C"/>
    <w:rsid w:val="00D15DAB"/>
    <w:rsid w:val="00D2016D"/>
    <w:rsid w:val="00D212AE"/>
    <w:rsid w:val="00D227BA"/>
    <w:rsid w:val="00D23436"/>
    <w:rsid w:val="00D40A59"/>
    <w:rsid w:val="00D458D2"/>
    <w:rsid w:val="00D6272C"/>
    <w:rsid w:val="00D629B8"/>
    <w:rsid w:val="00D67977"/>
    <w:rsid w:val="00D82E90"/>
    <w:rsid w:val="00D863EE"/>
    <w:rsid w:val="00DA2F74"/>
    <w:rsid w:val="00DA3423"/>
    <w:rsid w:val="00DA4109"/>
    <w:rsid w:val="00DA7362"/>
    <w:rsid w:val="00DA73C6"/>
    <w:rsid w:val="00DB0730"/>
    <w:rsid w:val="00DC0E90"/>
    <w:rsid w:val="00DD0C8B"/>
    <w:rsid w:val="00DD1335"/>
    <w:rsid w:val="00DD16F4"/>
    <w:rsid w:val="00DD4759"/>
    <w:rsid w:val="00DD5331"/>
    <w:rsid w:val="00DD7864"/>
    <w:rsid w:val="00DE3092"/>
    <w:rsid w:val="00DE3170"/>
    <w:rsid w:val="00DF2175"/>
    <w:rsid w:val="00DF4515"/>
    <w:rsid w:val="00E00AE4"/>
    <w:rsid w:val="00E03188"/>
    <w:rsid w:val="00E037B7"/>
    <w:rsid w:val="00E0624C"/>
    <w:rsid w:val="00E164E2"/>
    <w:rsid w:val="00E31570"/>
    <w:rsid w:val="00E319B3"/>
    <w:rsid w:val="00E33CDA"/>
    <w:rsid w:val="00E35B4B"/>
    <w:rsid w:val="00E37623"/>
    <w:rsid w:val="00E45737"/>
    <w:rsid w:val="00E465E9"/>
    <w:rsid w:val="00E623DC"/>
    <w:rsid w:val="00E6514E"/>
    <w:rsid w:val="00E67086"/>
    <w:rsid w:val="00E76460"/>
    <w:rsid w:val="00E81843"/>
    <w:rsid w:val="00E84484"/>
    <w:rsid w:val="00E925EC"/>
    <w:rsid w:val="00EA416D"/>
    <w:rsid w:val="00EA625A"/>
    <w:rsid w:val="00EA626F"/>
    <w:rsid w:val="00EC3DA8"/>
    <w:rsid w:val="00EC553B"/>
    <w:rsid w:val="00EC634F"/>
    <w:rsid w:val="00EE251E"/>
    <w:rsid w:val="00EF016C"/>
    <w:rsid w:val="00EF0FEB"/>
    <w:rsid w:val="00EF50FA"/>
    <w:rsid w:val="00F02E91"/>
    <w:rsid w:val="00F0328B"/>
    <w:rsid w:val="00F0593D"/>
    <w:rsid w:val="00F10A4C"/>
    <w:rsid w:val="00F11B0A"/>
    <w:rsid w:val="00F30250"/>
    <w:rsid w:val="00F37312"/>
    <w:rsid w:val="00F413C6"/>
    <w:rsid w:val="00F418FD"/>
    <w:rsid w:val="00F4240F"/>
    <w:rsid w:val="00F50620"/>
    <w:rsid w:val="00F51BC9"/>
    <w:rsid w:val="00F52002"/>
    <w:rsid w:val="00F57783"/>
    <w:rsid w:val="00F577B2"/>
    <w:rsid w:val="00F659DE"/>
    <w:rsid w:val="00F706D8"/>
    <w:rsid w:val="00F73C8F"/>
    <w:rsid w:val="00F74077"/>
    <w:rsid w:val="00F80D5E"/>
    <w:rsid w:val="00F81CB8"/>
    <w:rsid w:val="00F82C4B"/>
    <w:rsid w:val="00F84ED5"/>
    <w:rsid w:val="00F95B7B"/>
    <w:rsid w:val="00F97363"/>
    <w:rsid w:val="00F97B3C"/>
    <w:rsid w:val="00FA2F70"/>
    <w:rsid w:val="00FA488D"/>
    <w:rsid w:val="00FB54A7"/>
    <w:rsid w:val="00FB7E02"/>
    <w:rsid w:val="00FC14B3"/>
    <w:rsid w:val="00FC41F5"/>
    <w:rsid w:val="00FC469D"/>
    <w:rsid w:val="00FF5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0CE82FC"/>
  <w15:docId w15:val="{B83CBD04-C9DF-405E-95BA-030C20E8B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6307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BalloonText">
    <w:name w:val="Balloon Text"/>
    <w:basedOn w:val="Normal"/>
    <w:link w:val="BalloonTextChar"/>
    <w:uiPriority w:val="99"/>
    <w:semiHidden/>
    <w:unhideWhenUsed/>
    <w:rsid w:val="000E576B"/>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E576B"/>
    <w:rPr>
      <w:rFonts w:ascii="Lucida Grande" w:hAnsi="Lucida Grande" w:cs="Lucida Grande"/>
      <w:sz w:val="18"/>
      <w:szCs w:val="18"/>
    </w:rPr>
  </w:style>
  <w:style w:type="paragraph" w:styleId="ListParagraph">
    <w:name w:val="List Paragraph"/>
    <w:basedOn w:val="Normal"/>
    <w:uiPriority w:val="34"/>
    <w:qFormat/>
    <w:rsid w:val="00BA4BA8"/>
    <w:pPr>
      <w:ind w:left="720"/>
      <w:contextualSpacing/>
    </w:pPr>
  </w:style>
  <w:style w:type="paragraph" w:styleId="EndnoteText">
    <w:name w:val="endnote text"/>
    <w:basedOn w:val="Normal"/>
    <w:link w:val="EndnoteTextChar"/>
    <w:uiPriority w:val="99"/>
    <w:semiHidden/>
    <w:unhideWhenUsed/>
    <w:rsid w:val="007B0BF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B0BF2"/>
    <w:rPr>
      <w:sz w:val="20"/>
      <w:szCs w:val="20"/>
    </w:rPr>
  </w:style>
  <w:style w:type="character" w:styleId="EndnoteReference">
    <w:name w:val="endnote reference"/>
    <w:basedOn w:val="DefaultParagraphFont"/>
    <w:uiPriority w:val="99"/>
    <w:semiHidden/>
    <w:unhideWhenUsed/>
    <w:rsid w:val="007B0BF2"/>
    <w:rPr>
      <w:vertAlign w:val="superscript"/>
    </w:rPr>
  </w:style>
  <w:style w:type="character" w:styleId="Hyperlink">
    <w:name w:val="Hyperlink"/>
    <w:basedOn w:val="DefaultParagraphFont"/>
    <w:uiPriority w:val="99"/>
    <w:unhideWhenUsed/>
    <w:rsid w:val="007B0BF2"/>
    <w:rPr>
      <w:color w:val="0000FF" w:themeColor="hyperlink"/>
      <w:u w:val="single"/>
    </w:rPr>
  </w:style>
  <w:style w:type="character" w:styleId="CommentReference">
    <w:name w:val="annotation reference"/>
    <w:basedOn w:val="DefaultParagraphFont"/>
    <w:uiPriority w:val="99"/>
    <w:semiHidden/>
    <w:unhideWhenUsed/>
    <w:rsid w:val="005B2A81"/>
    <w:rPr>
      <w:sz w:val="16"/>
      <w:szCs w:val="16"/>
    </w:rPr>
  </w:style>
  <w:style w:type="paragraph" w:styleId="CommentText">
    <w:name w:val="annotation text"/>
    <w:basedOn w:val="Normal"/>
    <w:link w:val="CommentTextChar"/>
    <w:uiPriority w:val="99"/>
    <w:semiHidden/>
    <w:unhideWhenUsed/>
    <w:rsid w:val="005B2A81"/>
    <w:pPr>
      <w:spacing w:line="240" w:lineRule="auto"/>
    </w:pPr>
    <w:rPr>
      <w:sz w:val="20"/>
      <w:szCs w:val="20"/>
    </w:rPr>
  </w:style>
  <w:style w:type="character" w:customStyle="1" w:styleId="CommentTextChar">
    <w:name w:val="Comment Text Char"/>
    <w:basedOn w:val="DefaultParagraphFont"/>
    <w:link w:val="CommentText"/>
    <w:uiPriority w:val="99"/>
    <w:semiHidden/>
    <w:rsid w:val="005B2A81"/>
    <w:rPr>
      <w:sz w:val="20"/>
      <w:szCs w:val="20"/>
    </w:rPr>
  </w:style>
  <w:style w:type="paragraph" w:styleId="CommentSubject">
    <w:name w:val="annotation subject"/>
    <w:basedOn w:val="CommentText"/>
    <w:next w:val="CommentText"/>
    <w:link w:val="CommentSubjectChar"/>
    <w:uiPriority w:val="99"/>
    <w:semiHidden/>
    <w:unhideWhenUsed/>
    <w:rsid w:val="005B2A81"/>
    <w:rPr>
      <w:b/>
      <w:bCs/>
    </w:rPr>
  </w:style>
  <w:style w:type="character" w:customStyle="1" w:styleId="CommentSubjectChar">
    <w:name w:val="Comment Subject Char"/>
    <w:basedOn w:val="CommentTextChar"/>
    <w:link w:val="CommentSubject"/>
    <w:uiPriority w:val="99"/>
    <w:semiHidden/>
    <w:rsid w:val="005B2A81"/>
    <w:rPr>
      <w:b/>
      <w:bCs/>
      <w:sz w:val="20"/>
      <w:szCs w:val="20"/>
    </w:rPr>
  </w:style>
  <w:style w:type="paragraph" w:styleId="Revision">
    <w:name w:val="Revision"/>
    <w:hidden/>
    <w:uiPriority w:val="99"/>
    <w:semiHidden/>
    <w:rsid w:val="00A8484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1" Type="http://schemas.openxmlformats.org/officeDocument/2006/relationships/hyperlink" Target="https://www.youtube.com/watch?v=sQeIGbKqiw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20Template%20v3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1EAE8D-EC9C-490A-9022-074991FC39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v3n</Template>
  <TotalTime>14</TotalTime>
  <Pages>8</Pages>
  <Words>3565</Words>
  <Characters>20325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Nancy</dc:creator>
  <cp:lastModifiedBy>Nancy Diven</cp:lastModifiedBy>
  <cp:revision>3</cp:revision>
  <cp:lastPrinted>2018-10-31T17:02:00Z</cp:lastPrinted>
  <dcterms:created xsi:type="dcterms:W3CDTF">2024-11-14T16:25:00Z</dcterms:created>
  <dcterms:modified xsi:type="dcterms:W3CDTF">2024-11-14T16:50:00Z</dcterms:modified>
</cp:coreProperties>
</file>