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F2CB" w14:textId="77777777" w:rsidR="00285B9A" w:rsidRPr="00793B71" w:rsidRDefault="00285B9A" w:rsidP="001E1314">
      <w:pPr>
        <w:pStyle w:val="Title"/>
        <w:jc w:val="both"/>
      </w:pPr>
      <w:r w:rsidRPr="00793B71">
        <w:t>KF</w:t>
      </w:r>
      <w:r w:rsidR="00715C97" w:rsidRPr="00793B71">
        <w:t>33</w:t>
      </w:r>
      <w:r w:rsidRPr="00793B71">
        <w:t xml:space="preserve"> </w:t>
      </w:r>
      <w:r w:rsidR="00603B56" w:rsidRPr="00793B71">
        <w:t>Expanded</w:t>
      </w:r>
      <w:r w:rsidR="00416C22" w:rsidRPr="00793B71">
        <w:t xml:space="preserve"> Version of </w:t>
      </w:r>
      <w:r w:rsidRPr="00793B71">
        <w:t>Teachings</w:t>
      </w:r>
    </w:p>
    <w:p w14:paraId="346868AF" w14:textId="77777777" w:rsidR="00442646" w:rsidRPr="00793B71" w:rsidRDefault="00442646" w:rsidP="00FE0B2A">
      <w:pPr>
        <w:spacing w:after="0" w:line="240" w:lineRule="auto"/>
        <w:jc w:val="both"/>
        <w:rPr>
          <w:rFonts w:cstheme="minorHAnsi"/>
        </w:rPr>
      </w:pPr>
      <w:r w:rsidRPr="00793B71">
        <w:rPr>
          <w:rFonts w:cstheme="minorHAnsi"/>
        </w:rPr>
        <w:t>Karis is an invitation to a relationship based on mutual generosity.</w:t>
      </w:r>
    </w:p>
    <w:p w14:paraId="2484CA42" w14:textId="77777777" w:rsidR="00442646" w:rsidRPr="00793B71" w:rsidRDefault="00442646" w:rsidP="00FE0B2A">
      <w:pPr>
        <w:spacing w:after="0" w:line="240" w:lineRule="auto"/>
        <w:jc w:val="both"/>
        <w:rPr>
          <w:rFonts w:cstheme="minorHAnsi"/>
        </w:rPr>
      </w:pPr>
    </w:p>
    <w:p w14:paraId="155000CC" w14:textId="182002D9" w:rsidR="00442646" w:rsidRPr="00793B71" w:rsidRDefault="00442646" w:rsidP="00FE0B2A">
      <w:pPr>
        <w:spacing w:after="0" w:line="240" w:lineRule="auto"/>
        <w:jc w:val="both"/>
        <w:rPr>
          <w:rFonts w:cstheme="minorHAnsi"/>
        </w:rPr>
      </w:pPr>
      <w:r w:rsidRPr="00793B71">
        <w:rPr>
          <w:rFonts w:cstheme="minorHAnsi"/>
        </w:rPr>
        <w:t>“Search me, O God, and know my heart. Examine me and know my thoughts. See if there is any way in me that causes pain, and lead me in the ways of eternity.” (Psalm 139:23</w:t>
      </w:r>
      <w:r w:rsidR="00A75EE6" w:rsidRPr="00793B71">
        <w:rPr>
          <w:rFonts w:cstheme="minorHAnsi"/>
        </w:rPr>
        <w:t>–</w:t>
      </w:r>
      <w:r w:rsidRPr="00793B71">
        <w:rPr>
          <w:rFonts w:cstheme="minorHAnsi"/>
        </w:rPr>
        <w:t>24)</w:t>
      </w:r>
    </w:p>
    <w:p w14:paraId="2DF91E43" w14:textId="77777777" w:rsidR="00591A84" w:rsidRPr="00793B71" w:rsidRDefault="00591A84" w:rsidP="00FE0B2A">
      <w:pPr>
        <w:spacing w:after="0" w:line="240" w:lineRule="auto"/>
        <w:jc w:val="both"/>
        <w:rPr>
          <w:rFonts w:cstheme="minorHAnsi"/>
        </w:rPr>
      </w:pPr>
    </w:p>
    <w:p w14:paraId="393B5C24" w14:textId="66001462" w:rsidR="00442646" w:rsidRPr="00793B71" w:rsidRDefault="00442646" w:rsidP="00FE0B2A">
      <w:pPr>
        <w:spacing w:after="0" w:line="240" w:lineRule="auto"/>
        <w:jc w:val="both"/>
        <w:rPr>
          <w:rFonts w:cstheme="minorHAnsi"/>
          <w:b/>
        </w:rPr>
      </w:pPr>
      <w:r w:rsidRPr="00793B71">
        <w:rPr>
          <w:rFonts w:cstheme="minorHAnsi"/>
          <w:b/>
        </w:rPr>
        <w:t>0:01</w:t>
      </w:r>
      <w:r w:rsidRPr="00793B71">
        <w:rPr>
          <w:rFonts w:cstheme="minorHAnsi"/>
          <w:b/>
        </w:rPr>
        <w:tab/>
        <w:t>OPENING</w:t>
      </w:r>
    </w:p>
    <w:p w14:paraId="354A963D" w14:textId="77777777" w:rsidR="00442646" w:rsidRPr="00793B71" w:rsidRDefault="00442646" w:rsidP="00FE0B2A">
      <w:pPr>
        <w:spacing w:after="0" w:line="240" w:lineRule="auto"/>
        <w:jc w:val="both"/>
        <w:rPr>
          <w:rFonts w:cstheme="minorHAnsi"/>
          <w:b/>
        </w:rPr>
      </w:pPr>
    </w:p>
    <w:p w14:paraId="09726EBE" w14:textId="2C1AE98A" w:rsidR="00442646" w:rsidRPr="00793B71" w:rsidRDefault="00442646" w:rsidP="00FE0B2A">
      <w:pPr>
        <w:spacing w:after="0" w:line="240" w:lineRule="auto"/>
        <w:jc w:val="both"/>
        <w:rPr>
          <w:rFonts w:cstheme="minorHAnsi"/>
          <w:b/>
        </w:rPr>
      </w:pPr>
      <w:r w:rsidRPr="00793B71">
        <w:rPr>
          <w:rFonts w:cstheme="minorHAnsi"/>
          <w:b/>
        </w:rPr>
        <w:t>0:02</w:t>
      </w:r>
      <w:r w:rsidRPr="00793B71">
        <w:rPr>
          <w:rFonts w:cstheme="minorHAnsi"/>
          <w:b/>
        </w:rPr>
        <w:tab/>
        <w:t>PRESENTING</w:t>
      </w:r>
    </w:p>
    <w:p w14:paraId="060F1491" w14:textId="77777777" w:rsidR="00442646" w:rsidRPr="00793B71" w:rsidRDefault="00442646" w:rsidP="00FE0B2A">
      <w:pPr>
        <w:spacing w:after="0" w:line="240" w:lineRule="auto"/>
        <w:jc w:val="both"/>
        <w:rPr>
          <w:rFonts w:cstheme="minorHAnsi"/>
          <w:b/>
        </w:rPr>
      </w:pPr>
    </w:p>
    <w:p w14:paraId="0B94B23B" w14:textId="77777777" w:rsidR="00442646" w:rsidRPr="00793B71" w:rsidRDefault="00442646" w:rsidP="00FE0B2A">
      <w:pPr>
        <w:spacing w:after="0" w:line="240" w:lineRule="auto"/>
        <w:jc w:val="both"/>
        <w:rPr>
          <w:rFonts w:cstheme="minorHAnsi"/>
          <w:b/>
        </w:rPr>
      </w:pPr>
      <w:r w:rsidRPr="00793B71">
        <w:rPr>
          <w:rFonts w:cstheme="minorHAnsi"/>
          <w:b/>
        </w:rPr>
        <w:t>0:06</w:t>
      </w:r>
      <w:r w:rsidRPr="00793B71">
        <w:rPr>
          <w:rFonts w:cstheme="minorHAnsi"/>
          <w:b/>
        </w:rPr>
        <w:tab/>
        <w:t>KARIS CIRCULATION</w:t>
      </w:r>
    </w:p>
    <w:p w14:paraId="628633B5" w14:textId="77777777" w:rsidR="00442646" w:rsidRPr="00793B71" w:rsidRDefault="00442646" w:rsidP="00FE0B2A">
      <w:pPr>
        <w:spacing w:after="0" w:line="240" w:lineRule="auto"/>
        <w:jc w:val="both"/>
        <w:rPr>
          <w:rFonts w:cstheme="minorHAnsi"/>
          <w:b/>
        </w:rPr>
      </w:pPr>
    </w:p>
    <w:p w14:paraId="517AA263" w14:textId="77777777" w:rsidR="00442646" w:rsidRPr="00793B71" w:rsidRDefault="00442646" w:rsidP="00FE0B2A">
      <w:pPr>
        <w:spacing w:after="0" w:line="240" w:lineRule="auto"/>
        <w:jc w:val="both"/>
        <w:rPr>
          <w:rFonts w:cstheme="minorHAnsi"/>
          <w:b/>
        </w:rPr>
      </w:pPr>
      <w:r w:rsidRPr="00793B71">
        <w:rPr>
          <w:rFonts w:cstheme="minorHAnsi"/>
          <w:b/>
        </w:rPr>
        <w:t>0:07</w:t>
      </w:r>
      <w:r w:rsidRPr="00793B71">
        <w:rPr>
          <w:rFonts w:cstheme="minorHAnsi"/>
          <w:b/>
        </w:rPr>
        <w:tab/>
        <w:t>GUIDELINES &amp; LIMITATIONS</w:t>
      </w:r>
    </w:p>
    <w:p w14:paraId="68B47E90" w14:textId="77777777" w:rsidR="00442646" w:rsidRPr="00793B71" w:rsidRDefault="00442646" w:rsidP="00FE0B2A">
      <w:pPr>
        <w:spacing w:after="0" w:line="240" w:lineRule="auto"/>
        <w:jc w:val="both"/>
        <w:rPr>
          <w:rFonts w:cstheme="minorHAnsi"/>
          <w:b/>
        </w:rPr>
      </w:pPr>
    </w:p>
    <w:p w14:paraId="6F6848E7" w14:textId="1F7E293A" w:rsidR="00442646" w:rsidRPr="00793B71" w:rsidRDefault="00442646" w:rsidP="00FE0B2A">
      <w:pPr>
        <w:spacing w:after="0" w:line="240" w:lineRule="auto"/>
        <w:jc w:val="both"/>
        <w:rPr>
          <w:rFonts w:cstheme="minorHAnsi"/>
          <w:b/>
        </w:rPr>
      </w:pPr>
      <w:r w:rsidRPr="00793B71">
        <w:rPr>
          <w:rFonts w:cstheme="minorHAnsi"/>
          <w:b/>
        </w:rPr>
        <w:t>0:08</w:t>
      </w:r>
      <w:r w:rsidRPr="00793B71">
        <w:rPr>
          <w:rFonts w:cstheme="minorHAnsi"/>
          <w:b/>
        </w:rPr>
        <w:tab/>
        <w:t>MINDFULNESS &amp; MEDITATION TRAINING</w:t>
      </w:r>
    </w:p>
    <w:p w14:paraId="0EC1CA05" w14:textId="77777777" w:rsidR="00442646" w:rsidRPr="00793B71" w:rsidRDefault="00442646" w:rsidP="00FE0B2A">
      <w:pPr>
        <w:spacing w:after="0" w:line="240" w:lineRule="auto"/>
        <w:jc w:val="both"/>
        <w:rPr>
          <w:rFonts w:cstheme="minorHAnsi"/>
        </w:rPr>
      </w:pPr>
    </w:p>
    <w:p w14:paraId="5F1E63CD" w14:textId="347A1333" w:rsidR="00267400" w:rsidRPr="00793B71" w:rsidRDefault="00267400" w:rsidP="00FE0B2A">
      <w:pPr>
        <w:spacing w:after="0" w:line="240" w:lineRule="auto"/>
        <w:jc w:val="both"/>
        <w:rPr>
          <w:rFonts w:cstheme="minorHAnsi"/>
        </w:rPr>
      </w:pPr>
      <w:r w:rsidRPr="00793B71">
        <w:rPr>
          <w:rFonts w:cstheme="minorHAnsi"/>
        </w:rPr>
        <w:t xml:space="preserve">In this lesson we will introduce the </w:t>
      </w:r>
      <w:r w:rsidRPr="00793B71">
        <w:rPr>
          <w:rFonts w:cstheme="minorHAnsi"/>
          <w:b/>
        </w:rPr>
        <w:t>Lectio Divina</w:t>
      </w:r>
      <w:r w:rsidRPr="00793B71">
        <w:rPr>
          <w:rFonts w:cstheme="minorHAnsi"/>
        </w:rPr>
        <w:t xml:space="preserve"> meditation.</w:t>
      </w:r>
      <w:r w:rsidRPr="00793B71">
        <w:rPr>
          <w:rFonts w:cstheme="minorHAnsi"/>
          <w:i/>
        </w:rPr>
        <w:t xml:space="preserve"> </w:t>
      </w:r>
      <w:r w:rsidRPr="00793B71">
        <w:rPr>
          <w:rFonts w:cstheme="minorHAnsi"/>
          <w:b/>
        </w:rPr>
        <w:t>Lectio Divina</w:t>
      </w:r>
      <w:r w:rsidRPr="00793B71">
        <w:rPr>
          <w:rFonts w:cstheme="minorHAnsi"/>
        </w:rPr>
        <w:t xml:space="preserve">, or </w:t>
      </w:r>
      <w:r w:rsidRPr="00793B71">
        <w:rPr>
          <w:rFonts w:cstheme="minorHAnsi"/>
          <w:i/>
        </w:rPr>
        <w:t xml:space="preserve">divine reading, </w:t>
      </w:r>
      <w:r w:rsidRPr="00793B71">
        <w:rPr>
          <w:rFonts w:cstheme="minorHAnsi"/>
        </w:rPr>
        <w:t xml:space="preserve">is a traditional Benedictine practice of meditation and prayer. Its purpose is to help us </w:t>
      </w:r>
      <w:r w:rsidR="000804BC" w:rsidRPr="00793B71">
        <w:rPr>
          <w:rFonts w:cstheme="minorHAnsi"/>
        </w:rPr>
        <w:t>personalize</w:t>
      </w:r>
      <w:r w:rsidRPr="00793B71">
        <w:rPr>
          <w:rFonts w:cstheme="minorHAnsi"/>
        </w:rPr>
        <w:t xml:space="preserve"> Scripture and deepen our communion with God. There are four steps in the </w:t>
      </w:r>
      <w:r w:rsidRPr="00793B71">
        <w:rPr>
          <w:rFonts w:cstheme="minorHAnsi"/>
          <w:b/>
        </w:rPr>
        <w:t>Lectio Divina</w:t>
      </w:r>
      <w:r w:rsidRPr="00793B71">
        <w:rPr>
          <w:rFonts w:cstheme="minorHAnsi"/>
        </w:rPr>
        <w:t>. First, we read a passage from the Bible several times. We then meditate, opening our minds to what the Holy Spirit might</w:t>
      </w:r>
      <w:r w:rsidR="007D02CC" w:rsidRPr="00793B71">
        <w:rPr>
          <w:rFonts w:cstheme="minorHAnsi"/>
        </w:rPr>
        <w:t xml:space="preserve"> be</w:t>
      </w:r>
      <w:r w:rsidRPr="00793B71">
        <w:rPr>
          <w:rFonts w:cstheme="minorHAnsi"/>
        </w:rPr>
        <w:t xml:space="preserve"> say</w:t>
      </w:r>
      <w:r w:rsidR="007D02CC" w:rsidRPr="00793B71">
        <w:rPr>
          <w:rFonts w:cstheme="minorHAnsi"/>
        </w:rPr>
        <w:t>ing</w:t>
      </w:r>
      <w:r w:rsidRPr="00793B71">
        <w:rPr>
          <w:rFonts w:cstheme="minorHAnsi"/>
        </w:rPr>
        <w:t xml:space="preserve"> to us through the passage. Next, we respond to any impression that we receive. Finally, we contemplate, or maintain our awareness, of what we have experienced. There are no right or wrong responses to the passage. </w:t>
      </w:r>
      <w:r w:rsidRPr="00793B71">
        <w:rPr>
          <w:rFonts w:cstheme="minorHAnsi"/>
          <w:b/>
        </w:rPr>
        <w:t>Lectio Divina</w:t>
      </w:r>
      <w:r w:rsidRPr="00793B71">
        <w:rPr>
          <w:rFonts w:cstheme="minorHAnsi"/>
        </w:rPr>
        <w:t xml:space="preserve"> is an entirely personal experience. </w:t>
      </w:r>
    </w:p>
    <w:p w14:paraId="4DAF6066" w14:textId="043ACEDB" w:rsidR="00442646" w:rsidRPr="00793B71" w:rsidRDefault="00442646" w:rsidP="00FE0B2A">
      <w:pPr>
        <w:spacing w:after="0" w:line="240" w:lineRule="auto"/>
        <w:jc w:val="both"/>
        <w:rPr>
          <w:rFonts w:cstheme="minorHAnsi"/>
        </w:rPr>
      </w:pPr>
    </w:p>
    <w:p w14:paraId="25DBB573" w14:textId="77777777" w:rsidR="002125E7" w:rsidRPr="00793B71" w:rsidRDefault="002125E7" w:rsidP="002125E7">
      <w:pPr>
        <w:spacing w:after="0" w:line="240" w:lineRule="auto"/>
        <w:jc w:val="both"/>
        <w:rPr>
          <w:rFonts w:cstheme="minorHAnsi"/>
          <w:b/>
        </w:rPr>
      </w:pPr>
      <w:r w:rsidRPr="00793B71">
        <w:rPr>
          <w:rFonts w:cstheme="minorHAnsi"/>
          <w:b/>
        </w:rPr>
        <w:t>Lectio Divina</w:t>
      </w:r>
    </w:p>
    <w:p w14:paraId="78CCC5D4" w14:textId="77777777" w:rsidR="002125E7" w:rsidRPr="00793B71" w:rsidRDefault="002125E7" w:rsidP="002125E7">
      <w:pPr>
        <w:spacing w:after="0" w:line="240" w:lineRule="auto"/>
        <w:jc w:val="both"/>
        <w:rPr>
          <w:rFonts w:cstheme="minorHAnsi"/>
        </w:rPr>
      </w:pPr>
    </w:p>
    <w:p w14:paraId="62CE5A0A" w14:textId="77777777" w:rsidR="002125E7" w:rsidRPr="00793B71" w:rsidRDefault="002125E7" w:rsidP="002125E7">
      <w:pPr>
        <w:spacing w:after="0" w:line="240" w:lineRule="auto"/>
        <w:jc w:val="both"/>
        <w:rPr>
          <w:rFonts w:cstheme="minorHAnsi"/>
          <w:i/>
        </w:rPr>
      </w:pPr>
      <w:r w:rsidRPr="00793B71">
        <w:rPr>
          <w:rFonts w:cstheme="minorHAnsi"/>
        </w:rPr>
        <w:t xml:space="preserve">Take a meditation posture, with the crown of your head reaching toward the heavens and your tailbone reaching toward the earth. Allow your body to hang from the central pole of your spine. Scan your body for tension, and relax. Breathe. You might use the word </w:t>
      </w:r>
      <w:r w:rsidRPr="00793B71">
        <w:rPr>
          <w:rFonts w:cstheme="minorHAnsi"/>
          <w:i/>
        </w:rPr>
        <w:t>CALM</w:t>
      </w:r>
      <w:r w:rsidRPr="00793B71">
        <w:rPr>
          <w:rFonts w:cstheme="minorHAnsi"/>
        </w:rPr>
        <w:t xml:space="preserve"> to center yourself for one minute. </w:t>
      </w:r>
      <w:r w:rsidRPr="00793B71">
        <w:rPr>
          <w:rFonts w:cstheme="minorHAnsi"/>
          <w:i/>
        </w:rPr>
        <w:t>(Pause for 1 minute)</w:t>
      </w:r>
    </w:p>
    <w:p w14:paraId="21610D92" w14:textId="77777777" w:rsidR="002125E7" w:rsidRPr="00793B71" w:rsidRDefault="002125E7" w:rsidP="002125E7">
      <w:pPr>
        <w:spacing w:after="0" w:line="240" w:lineRule="auto"/>
        <w:jc w:val="both"/>
        <w:rPr>
          <w:rFonts w:cstheme="minorHAnsi"/>
        </w:rPr>
      </w:pPr>
    </w:p>
    <w:p w14:paraId="23526F03" w14:textId="77777777" w:rsidR="002125E7" w:rsidRPr="00793B71" w:rsidRDefault="002125E7" w:rsidP="002125E7">
      <w:pPr>
        <w:pStyle w:val="ListParagraph"/>
        <w:numPr>
          <w:ilvl w:val="0"/>
          <w:numId w:val="6"/>
        </w:numPr>
        <w:spacing w:after="0" w:line="240" w:lineRule="auto"/>
        <w:jc w:val="both"/>
        <w:rPr>
          <w:rFonts w:cstheme="minorHAnsi"/>
        </w:rPr>
      </w:pPr>
      <w:r w:rsidRPr="00793B71">
        <w:rPr>
          <w:rFonts w:cstheme="minorHAnsi"/>
          <w:b/>
        </w:rPr>
        <w:t>Read the passage</w:t>
      </w:r>
    </w:p>
    <w:p w14:paraId="2C7978D1" w14:textId="13E5EC19" w:rsidR="002125E7" w:rsidRPr="00793B71" w:rsidRDefault="002125E7" w:rsidP="002125E7">
      <w:pPr>
        <w:spacing w:after="0" w:line="240" w:lineRule="auto"/>
        <w:ind w:left="360"/>
        <w:jc w:val="both"/>
        <w:rPr>
          <w:rFonts w:cstheme="minorHAnsi"/>
        </w:rPr>
      </w:pPr>
      <w:r w:rsidRPr="00793B71">
        <w:rPr>
          <w:rFonts w:cstheme="minorHAnsi"/>
        </w:rPr>
        <w:t xml:space="preserve">I will read a short text from the Bible and then pause. You may wish to focus your mind by repeating the Scripture to yourself. Observe </w:t>
      </w:r>
      <w:r w:rsidR="006853E7" w:rsidRPr="00793B71">
        <w:rPr>
          <w:rFonts w:cstheme="minorHAnsi"/>
        </w:rPr>
        <w:t>a</w:t>
      </w:r>
      <w:r w:rsidRPr="00793B71">
        <w:rPr>
          <w:rFonts w:cstheme="minorHAnsi"/>
        </w:rPr>
        <w:t xml:space="preserve">s you allow the words to rise and fall with your breath. The text for this meditation is from John 17:1. </w:t>
      </w:r>
    </w:p>
    <w:p w14:paraId="4B1CC2A4" w14:textId="77777777" w:rsidR="002125E7" w:rsidRPr="00793B71" w:rsidRDefault="002125E7" w:rsidP="002125E7">
      <w:pPr>
        <w:spacing w:after="0" w:line="240" w:lineRule="auto"/>
        <w:ind w:left="360"/>
        <w:jc w:val="both"/>
        <w:rPr>
          <w:rFonts w:cstheme="minorHAnsi"/>
        </w:rPr>
      </w:pPr>
    </w:p>
    <w:p w14:paraId="2963E9D1" w14:textId="77777777" w:rsidR="002125E7" w:rsidRPr="00793B71" w:rsidRDefault="002125E7" w:rsidP="002125E7">
      <w:pPr>
        <w:spacing w:after="0" w:line="240" w:lineRule="auto"/>
        <w:ind w:left="360"/>
        <w:jc w:val="center"/>
        <w:rPr>
          <w:rFonts w:cstheme="minorHAnsi"/>
        </w:rPr>
      </w:pPr>
      <w:r w:rsidRPr="00793B71">
        <w:rPr>
          <w:rFonts w:cstheme="minorHAnsi"/>
          <w:i/>
        </w:rPr>
        <w:t>Glorify your Son so that your Son may also glorify You</w:t>
      </w:r>
      <w:r w:rsidRPr="00793B71">
        <w:rPr>
          <w:rFonts w:cstheme="minorHAnsi"/>
        </w:rPr>
        <w:t>.</w:t>
      </w:r>
    </w:p>
    <w:p w14:paraId="790DC167" w14:textId="77777777" w:rsidR="002125E7" w:rsidRPr="00793B71" w:rsidRDefault="002125E7" w:rsidP="002125E7">
      <w:pPr>
        <w:spacing w:after="0" w:line="240" w:lineRule="auto"/>
        <w:ind w:left="360"/>
        <w:jc w:val="center"/>
        <w:rPr>
          <w:rFonts w:cstheme="minorHAnsi"/>
        </w:rPr>
      </w:pPr>
      <w:r w:rsidRPr="00793B71">
        <w:rPr>
          <w:rFonts w:cstheme="minorHAnsi"/>
          <w:i/>
        </w:rPr>
        <w:t>(Repeat) (Pause for 30 seconds)</w:t>
      </w:r>
    </w:p>
    <w:p w14:paraId="1FC17B64" w14:textId="77777777" w:rsidR="002125E7" w:rsidRPr="00793B71" w:rsidRDefault="002125E7" w:rsidP="002125E7">
      <w:pPr>
        <w:spacing w:after="0" w:line="240" w:lineRule="auto"/>
        <w:jc w:val="both"/>
        <w:rPr>
          <w:rFonts w:cstheme="minorHAnsi"/>
        </w:rPr>
      </w:pPr>
    </w:p>
    <w:p w14:paraId="5CA75F41" w14:textId="77777777" w:rsidR="002125E7" w:rsidRPr="00793B71" w:rsidRDefault="002125E7" w:rsidP="002125E7">
      <w:pPr>
        <w:pStyle w:val="ListParagraph"/>
        <w:numPr>
          <w:ilvl w:val="0"/>
          <w:numId w:val="6"/>
        </w:numPr>
        <w:spacing w:after="0" w:line="240" w:lineRule="auto"/>
        <w:jc w:val="both"/>
        <w:rPr>
          <w:rFonts w:cstheme="minorHAnsi"/>
        </w:rPr>
      </w:pPr>
      <w:r w:rsidRPr="00793B71">
        <w:rPr>
          <w:rFonts w:cstheme="minorHAnsi"/>
          <w:b/>
        </w:rPr>
        <w:t>Receive as you listen</w:t>
      </w:r>
    </w:p>
    <w:p w14:paraId="656AF70B" w14:textId="77777777" w:rsidR="00F81D01" w:rsidRPr="00793B71" w:rsidRDefault="00F81D01" w:rsidP="00F81D01">
      <w:pPr>
        <w:spacing w:after="0" w:line="240" w:lineRule="auto"/>
        <w:ind w:left="360"/>
        <w:jc w:val="both"/>
        <w:rPr>
          <w:rFonts w:cstheme="minorHAnsi"/>
        </w:rPr>
      </w:pPr>
      <w:r w:rsidRPr="00793B71">
        <w:rPr>
          <w:rFonts w:cstheme="minorHAnsi"/>
        </w:rPr>
        <w:t xml:space="preserve">Relax while I read this sentence three times, pausing for thirty seconds between readings. Take the attitude of a listener and observe your experience. In the stillness between the readings, allow a feeling, thought, or image to come to mind that may be related to the words. If nothing comes to mind, notice the absence of thought or just enjoy the stillness. Compassionately notice any other feelings or thoughts that may intrude, and then return to the text. Let’s begin. </w:t>
      </w:r>
    </w:p>
    <w:p w14:paraId="7D948DF5" w14:textId="77777777" w:rsidR="002125E7" w:rsidRPr="00793B71" w:rsidRDefault="002125E7" w:rsidP="002125E7">
      <w:pPr>
        <w:spacing w:after="0" w:line="240" w:lineRule="auto"/>
        <w:ind w:left="360"/>
        <w:jc w:val="center"/>
        <w:rPr>
          <w:rFonts w:cstheme="minorHAnsi"/>
          <w:i/>
        </w:rPr>
      </w:pPr>
      <w:r w:rsidRPr="00793B71">
        <w:rPr>
          <w:rFonts w:cstheme="minorHAnsi"/>
          <w:i/>
        </w:rPr>
        <w:lastRenderedPageBreak/>
        <w:t>Glorify Your Son so that Your Son may also glorify You.</w:t>
      </w:r>
    </w:p>
    <w:p w14:paraId="4716E6D7" w14:textId="77777777" w:rsidR="002125E7" w:rsidRPr="00793B71" w:rsidRDefault="002125E7" w:rsidP="002125E7">
      <w:pPr>
        <w:spacing w:after="0" w:line="240" w:lineRule="auto"/>
        <w:ind w:left="360"/>
        <w:jc w:val="center"/>
        <w:rPr>
          <w:rFonts w:cstheme="minorHAnsi"/>
          <w:i/>
        </w:rPr>
      </w:pPr>
      <w:r w:rsidRPr="00793B71">
        <w:rPr>
          <w:rFonts w:cstheme="minorHAnsi"/>
          <w:i/>
        </w:rPr>
        <w:t>(Read 3 times, pausing for 30 seconds after each reading)</w:t>
      </w:r>
    </w:p>
    <w:p w14:paraId="54A2A33E" w14:textId="77777777" w:rsidR="002125E7" w:rsidRPr="00793B71" w:rsidRDefault="002125E7" w:rsidP="002125E7">
      <w:pPr>
        <w:spacing w:after="0" w:line="240" w:lineRule="auto"/>
        <w:ind w:left="360"/>
        <w:jc w:val="both"/>
        <w:rPr>
          <w:rFonts w:cstheme="minorHAnsi"/>
        </w:rPr>
      </w:pPr>
    </w:p>
    <w:p w14:paraId="7E5D52E4" w14:textId="77777777" w:rsidR="002125E7" w:rsidRPr="00793B71" w:rsidRDefault="002125E7" w:rsidP="002125E7">
      <w:pPr>
        <w:pStyle w:val="ListParagraph"/>
        <w:numPr>
          <w:ilvl w:val="0"/>
          <w:numId w:val="6"/>
        </w:numPr>
        <w:spacing w:after="0" w:line="240" w:lineRule="auto"/>
        <w:jc w:val="both"/>
        <w:rPr>
          <w:rFonts w:cstheme="minorHAnsi"/>
        </w:rPr>
      </w:pPr>
      <w:r w:rsidRPr="00793B71">
        <w:rPr>
          <w:rFonts w:cstheme="minorHAnsi"/>
          <w:b/>
        </w:rPr>
        <w:t>Respond</w:t>
      </w:r>
    </w:p>
    <w:p w14:paraId="5D41FF12" w14:textId="77777777" w:rsidR="002125E7" w:rsidRPr="00793B71" w:rsidRDefault="002125E7" w:rsidP="002125E7">
      <w:pPr>
        <w:spacing w:after="0" w:line="240" w:lineRule="auto"/>
        <w:ind w:left="360"/>
        <w:jc w:val="both"/>
        <w:rPr>
          <w:rFonts w:cstheme="minorHAnsi"/>
        </w:rPr>
      </w:pPr>
      <w:r w:rsidRPr="00793B71">
        <w:rPr>
          <w:rFonts w:cstheme="minorHAnsi"/>
        </w:rPr>
        <w:t xml:space="preserve">If you were aware of an impression, an understanding, or a feeling as you listened to the words, respond to God with affirmation and gratitude. </w:t>
      </w:r>
      <w:r w:rsidRPr="00793B71">
        <w:rPr>
          <w:rFonts w:cstheme="minorHAnsi"/>
          <w:i/>
        </w:rPr>
        <w:t>(Pause for 30 seconds)</w:t>
      </w:r>
    </w:p>
    <w:p w14:paraId="47E33453" w14:textId="77777777" w:rsidR="002125E7" w:rsidRPr="00793B71" w:rsidRDefault="002125E7" w:rsidP="002125E7">
      <w:pPr>
        <w:spacing w:after="0" w:line="240" w:lineRule="auto"/>
        <w:jc w:val="both"/>
        <w:rPr>
          <w:rFonts w:cstheme="minorHAnsi"/>
        </w:rPr>
      </w:pPr>
    </w:p>
    <w:p w14:paraId="725B255F" w14:textId="77777777" w:rsidR="002125E7" w:rsidRPr="00793B71" w:rsidRDefault="002125E7" w:rsidP="002125E7">
      <w:pPr>
        <w:pStyle w:val="ListParagraph"/>
        <w:numPr>
          <w:ilvl w:val="0"/>
          <w:numId w:val="6"/>
        </w:numPr>
        <w:spacing w:after="0" w:line="240" w:lineRule="auto"/>
        <w:jc w:val="both"/>
        <w:rPr>
          <w:rFonts w:cstheme="minorHAnsi"/>
          <w:b/>
        </w:rPr>
      </w:pPr>
      <w:r w:rsidRPr="00793B71">
        <w:rPr>
          <w:rFonts w:cstheme="minorHAnsi"/>
          <w:b/>
        </w:rPr>
        <w:t>Rest in awareness</w:t>
      </w:r>
    </w:p>
    <w:p w14:paraId="2DB5A9D2" w14:textId="68EF501E" w:rsidR="002125E7" w:rsidRPr="00793B71" w:rsidRDefault="00F81D01" w:rsidP="002125E7">
      <w:pPr>
        <w:spacing w:after="0" w:line="240" w:lineRule="auto"/>
        <w:ind w:left="360"/>
        <w:jc w:val="both"/>
        <w:rPr>
          <w:rFonts w:cstheme="minorHAnsi"/>
        </w:rPr>
      </w:pPr>
      <w:r w:rsidRPr="00793B71">
        <w:rPr>
          <w:rFonts w:cstheme="minorHAnsi"/>
        </w:rPr>
        <w:t>Now</w:t>
      </w:r>
      <w:r w:rsidR="002125E7" w:rsidRPr="00793B71">
        <w:rPr>
          <w:rFonts w:cstheme="minorHAnsi"/>
        </w:rPr>
        <w:t xml:space="preserve"> rest in stillness for one minute as you hold in your awareness whatever has happened during this time. You might allow the Scripture to gently recede, and then focus your mind on your breath. </w:t>
      </w:r>
      <w:r w:rsidR="002125E7" w:rsidRPr="00793B71">
        <w:rPr>
          <w:rFonts w:cstheme="minorHAnsi"/>
          <w:i/>
        </w:rPr>
        <w:t>(Pause for 1 minute)</w:t>
      </w:r>
      <w:r w:rsidR="002125E7" w:rsidRPr="00793B71">
        <w:rPr>
          <w:rFonts w:cstheme="minorHAnsi"/>
        </w:rPr>
        <w:t xml:space="preserve"> </w:t>
      </w:r>
    </w:p>
    <w:p w14:paraId="2D409DF4" w14:textId="77777777" w:rsidR="002125E7" w:rsidRPr="00793B71" w:rsidRDefault="002125E7" w:rsidP="002125E7">
      <w:pPr>
        <w:spacing w:after="0" w:line="240" w:lineRule="auto"/>
        <w:jc w:val="both"/>
        <w:rPr>
          <w:rFonts w:cstheme="minorHAnsi"/>
        </w:rPr>
      </w:pPr>
    </w:p>
    <w:p w14:paraId="22F86A1E" w14:textId="77777777" w:rsidR="002125E7" w:rsidRPr="00793B71" w:rsidRDefault="002125E7" w:rsidP="002125E7">
      <w:pPr>
        <w:spacing w:after="0" w:line="240" w:lineRule="auto"/>
        <w:jc w:val="both"/>
        <w:rPr>
          <w:rFonts w:cstheme="minorHAnsi"/>
        </w:rPr>
      </w:pPr>
      <w:r w:rsidRPr="00793B71">
        <w:rPr>
          <w:rFonts w:cstheme="minorHAnsi"/>
        </w:rPr>
        <w:t xml:space="preserve">Pause, and re-engage with your environment. You may wish to take this next minute to record your experience in your KF journal or on your </w:t>
      </w:r>
      <w:r w:rsidRPr="00793B71">
        <w:rPr>
          <w:rFonts w:cstheme="minorHAnsi"/>
          <w:b/>
        </w:rPr>
        <w:t>Meeting Preparation Guide</w:t>
      </w:r>
      <w:r w:rsidRPr="00793B71">
        <w:rPr>
          <w:rFonts w:cstheme="minorHAnsi"/>
          <w:bCs/>
        </w:rPr>
        <w:t>,</w:t>
      </w:r>
      <w:r w:rsidRPr="00793B71">
        <w:rPr>
          <w:rFonts w:cstheme="minorHAnsi"/>
        </w:rPr>
        <w:t xml:space="preserve"> or you may wish to rest and return to your breathing. </w:t>
      </w:r>
      <w:r w:rsidRPr="00793B71">
        <w:rPr>
          <w:rFonts w:cstheme="minorHAnsi"/>
          <w:i/>
        </w:rPr>
        <w:t>(Pause for 1 minute)</w:t>
      </w:r>
      <w:r w:rsidRPr="00793B71">
        <w:rPr>
          <w:rFonts w:cstheme="minorHAnsi"/>
        </w:rPr>
        <w:t xml:space="preserve"> </w:t>
      </w:r>
    </w:p>
    <w:p w14:paraId="2F0BB786" w14:textId="77777777" w:rsidR="002125E7" w:rsidRPr="00793B71" w:rsidRDefault="002125E7" w:rsidP="002125E7">
      <w:pPr>
        <w:spacing w:after="0" w:line="240" w:lineRule="auto"/>
        <w:jc w:val="both"/>
        <w:rPr>
          <w:rFonts w:cstheme="minorHAnsi"/>
        </w:rPr>
      </w:pPr>
    </w:p>
    <w:p w14:paraId="6F8C531D" w14:textId="77777777" w:rsidR="002125E7" w:rsidRPr="00793B71" w:rsidRDefault="002125E7" w:rsidP="002125E7">
      <w:pPr>
        <w:spacing w:after="0" w:line="240" w:lineRule="auto"/>
        <w:jc w:val="both"/>
        <w:rPr>
          <w:rFonts w:cstheme="minorHAnsi"/>
        </w:rPr>
      </w:pPr>
      <w:r w:rsidRPr="00793B71">
        <w:rPr>
          <w:rFonts w:cstheme="minorHAnsi"/>
        </w:rPr>
        <w:t>Pause. Take a deep breath.</w:t>
      </w:r>
    </w:p>
    <w:p w14:paraId="755D6BA7" w14:textId="77777777" w:rsidR="002125E7" w:rsidRPr="00793B71" w:rsidRDefault="002125E7" w:rsidP="002125E7">
      <w:pPr>
        <w:spacing w:after="0" w:line="240" w:lineRule="auto"/>
        <w:jc w:val="both"/>
        <w:rPr>
          <w:rFonts w:cstheme="minorHAnsi"/>
          <w:i/>
        </w:rPr>
      </w:pPr>
      <w:r w:rsidRPr="00793B71">
        <w:rPr>
          <w:rFonts w:cstheme="minorHAnsi"/>
          <w:i/>
        </w:rPr>
        <w:t xml:space="preserve">(If time permits, ask, “Does anyone have comments or questions about this training?”) </w:t>
      </w:r>
    </w:p>
    <w:p w14:paraId="4612560F" w14:textId="77777777" w:rsidR="00442646" w:rsidRPr="00793B71" w:rsidRDefault="00442646" w:rsidP="00FE0B2A">
      <w:pPr>
        <w:tabs>
          <w:tab w:val="left" w:pos="720"/>
          <w:tab w:val="left" w:pos="1440"/>
          <w:tab w:val="left" w:pos="2160"/>
          <w:tab w:val="left" w:pos="3858"/>
        </w:tabs>
        <w:spacing w:after="0" w:line="240" w:lineRule="auto"/>
        <w:jc w:val="both"/>
        <w:rPr>
          <w:rFonts w:cstheme="minorHAnsi"/>
        </w:rPr>
      </w:pPr>
    </w:p>
    <w:p w14:paraId="487C6586" w14:textId="4C738701" w:rsidR="00285B9A" w:rsidRPr="00793B71" w:rsidRDefault="00495C60" w:rsidP="00FE0B2A">
      <w:pPr>
        <w:tabs>
          <w:tab w:val="left" w:pos="720"/>
          <w:tab w:val="left" w:pos="1440"/>
          <w:tab w:val="left" w:pos="2160"/>
          <w:tab w:val="left" w:pos="3858"/>
        </w:tabs>
        <w:spacing w:after="0" w:line="240" w:lineRule="auto"/>
        <w:jc w:val="both"/>
        <w:rPr>
          <w:rFonts w:cstheme="minorHAnsi"/>
          <w:b/>
        </w:rPr>
      </w:pPr>
      <w:r w:rsidRPr="00793B71">
        <w:rPr>
          <w:rFonts w:cstheme="minorHAnsi"/>
          <w:b/>
        </w:rPr>
        <w:t>0:20</w:t>
      </w:r>
      <w:r w:rsidR="00285B9A" w:rsidRPr="00793B71">
        <w:rPr>
          <w:rFonts w:cstheme="minorHAnsi"/>
          <w:b/>
        </w:rPr>
        <w:tab/>
        <w:t>KARIS CONFESSION</w:t>
      </w:r>
    </w:p>
    <w:p w14:paraId="674FAAFB" w14:textId="77777777" w:rsidR="00065C7E" w:rsidRPr="00793B71" w:rsidRDefault="00065C7E" w:rsidP="00FE0B2A">
      <w:pPr>
        <w:spacing w:after="0" w:line="240" w:lineRule="auto"/>
        <w:jc w:val="both"/>
        <w:rPr>
          <w:rFonts w:cstheme="minorHAnsi"/>
          <w:b/>
        </w:rPr>
      </w:pPr>
    </w:p>
    <w:p w14:paraId="765F4F33" w14:textId="77777777" w:rsidR="00285B9A" w:rsidRPr="00793B71" w:rsidRDefault="009755A4" w:rsidP="00FE0B2A">
      <w:pPr>
        <w:spacing w:after="0" w:line="240" w:lineRule="auto"/>
        <w:jc w:val="both"/>
        <w:rPr>
          <w:rFonts w:cstheme="minorHAnsi"/>
          <w:b/>
        </w:rPr>
      </w:pPr>
      <w:r w:rsidRPr="00793B71">
        <w:rPr>
          <w:rFonts w:cstheme="minorHAnsi"/>
          <w:b/>
        </w:rPr>
        <w:t>0:2</w:t>
      </w:r>
      <w:r w:rsidR="008019DA" w:rsidRPr="00793B71">
        <w:rPr>
          <w:rFonts w:cstheme="minorHAnsi"/>
          <w:b/>
        </w:rPr>
        <w:t>1</w:t>
      </w:r>
      <w:r w:rsidR="00285B9A" w:rsidRPr="00793B71">
        <w:rPr>
          <w:rFonts w:cstheme="minorHAnsi"/>
          <w:b/>
        </w:rPr>
        <w:tab/>
        <w:t>TOOLBOX</w:t>
      </w:r>
    </w:p>
    <w:p w14:paraId="416E4692" w14:textId="77777777" w:rsidR="00065C7E" w:rsidRPr="00793B71" w:rsidRDefault="00065C7E" w:rsidP="00FE0B2A">
      <w:pPr>
        <w:spacing w:after="0" w:line="240" w:lineRule="auto"/>
        <w:jc w:val="both"/>
        <w:rPr>
          <w:rFonts w:cstheme="minorHAnsi"/>
        </w:rPr>
      </w:pPr>
    </w:p>
    <w:p w14:paraId="0581765C" w14:textId="77777777" w:rsidR="00AF65AB" w:rsidRPr="00793B71" w:rsidRDefault="00AF65AB" w:rsidP="00FE0B2A">
      <w:pPr>
        <w:spacing w:after="0" w:line="240" w:lineRule="auto"/>
        <w:jc w:val="both"/>
        <w:rPr>
          <w:rFonts w:cstheme="minorHAnsi"/>
        </w:rPr>
      </w:pPr>
      <w:r w:rsidRPr="00793B71">
        <w:rPr>
          <w:rFonts w:cstheme="minorHAnsi"/>
        </w:rPr>
        <w:t>This month we will begin to explore KF Confession 8:</w:t>
      </w:r>
    </w:p>
    <w:p w14:paraId="52A64CCF" w14:textId="77777777" w:rsidR="00AF65AB" w:rsidRPr="00793B71" w:rsidRDefault="00AF65AB" w:rsidP="00FE0B2A">
      <w:pPr>
        <w:spacing w:after="0" w:line="240" w:lineRule="auto"/>
        <w:jc w:val="both"/>
        <w:rPr>
          <w:rFonts w:cstheme="minorHAnsi"/>
          <w:b/>
        </w:rPr>
      </w:pPr>
    </w:p>
    <w:p w14:paraId="50DD938A" w14:textId="1668AC42" w:rsidR="00AF65AB" w:rsidRPr="00793B71" w:rsidRDefault="00AF65AB" w:rsidP="00FE0B2A">
      <w:pPr>
        <w:spacing w:after="0" w:line="240" w:lineRule="auto"/>
        <w:jc w:val="center"/>
        <w:rPr>
          <w:rFonts w:cstheme="minorHAnsi"/>
        </w:rPr>
      </w:pPr>
      <w:r w:rsidRPr="00793B71">
        <w:rPr>
          <w:rFonts w:cstheme="minorHAnsi"/>
        </w:rPr>
        <w:t>We co-labor with the Creator to seek and to save that which was lost.</w:t>
      </w:r>
    </w:p>
    <w:p w14:paraId="664E2445" w14:textId="77777777" w:rsidR="00065C7E" w:rsidRPr="00793B71" w:rsidRDefault="00065C7E" w:rsidP="00FE0B2A">
      <w:pPr>
        <w:spacing w:after="0" w:line="240" w:lineRule="auto"/>
        <w:jc w:val="both"/>
        <w:rPr>
          <w:rFonts w:cstheme="minorHAnsi"/>
        </w:rPr>
      </w:pPr>
    </w:p>
    <w:p w14:paraId="453D7241" w14:textId="4EF8195E" w:rsidR="00224ED4" w:rsidRPr="00793B71" w:rsidRDefault="00224ED4" w:rsidP="00FE0B2A">
      <w:pPr>
        <w:spacing w:after="0" w:line="240" w:lineRule="auto"/>
        <w:jc w:val="both"/>
        <w:rPr>
          <w:rFonts w:cstheme="minorHAnsi"/>
        </w:rPr>
      </w:pPr>
      <w:r w:rsidRPr="00793B71">
        <w:rPr>
          <w:rFonts w:cstheme="minorHAnsi"/>
        </w:rPr>
        <w:t xml:space="preserve">Consider for a moment what people in the ancient world had to do to recover a kidnapped loved one. </w:t>
      </w:r>
      <w:r w:rsidR="000804BC" w:rsidRPr="00793B71">
        <w:rPr>
          <w:rFonts w:cstheme="minorHAnsi"/>
        </w:rPr>
        <w:t xml:space="preserve">To achieve </w:t>
      </w:r>
      <w:r w:rsidR="004B762D" w:rsidRPr="00793B71">
        <w:rPr>
          <w:rFonts w:cstheme="minorHAnsi"/>
        </w:rPr>
        <w:t xml:space="preserve">their </w:t>
      </w:r>
      <w:r w:rsidR="000804BC" w:rsidRPr="00793B71">
        <w:rPr>
          <w:rFonts w:cstheme="minorHAnsi"/>
        </w:rPr>
        <w:t>goal, these people needed developed courage</w:t>
      </w:r>
      <w:r w:rsidR="00FE273F" w:rsidRPr="00793B71">
        <w:rPr>
          <w:rFonts w:cstheme="minorHAnsi"/>
        </w:rPr>
        <w:t xml:space="preserve">, </w:t>
      </w:r>
      <w:r w:rsidRPr="00793B71">
        <w:rPr>
          <w:rFonts w:cstheme="minorHAnsi"/>
        </w:rPr>
        <w:t>resources</w:t>
      </w:r>
      <w:r w:rsidR="00FE273F" w:rsidRPr="00793B71">
        <w:rPr>
          <w:rFonts w:cstheme="minorHAnsi"/>
        </w:rPr>
        <w:t>, and skills;</w:t>
      </w:r>
      <w:r w:rsidRPr="00793B71">
        <w:rPr>
          <w:rFonts w:cstheme="minorHAnsi"/>
        </w:rPr>
        <w:t xml:space="preserve"> they needed to face realities; and they needed endurance. You are engaged in the same process, but you are not alone. The God who created you is working with you to seek and to save the person that you have lost. That person is your True Self.</w:t>
      </w:r>
    </w:p>
    <w:p w14:paraId="46452BF3" w14:textId="77777777" w:rsidR="00065C7E" w:rsidRPr="00793B71" w:rsidRDefault="00065C7E" w:rsidP="00FE0B2A">
      <w:pPr>
        <w:spacing w:after="0" w:line="240" w:lineRule="auto"/>
        <w:jc w:val="both"/>
        <w:rPr>
          <w:rFonts w:cstheme="minorHAnsi"/>
        </w:rPr>
      </w:pPr>
    </w:p>
    <w:p w14:paraId="69BA1E34" w14:textId="6FCE4AD0" w:rsidR="00591A84" w:rsidRPr="00793B71" w:rsidRDefault="00591A84" w:rsidP="00FE0B2A">
      <w:pPr>
        <w:spacing w:after="0" w:line="240" w:lineRule="auto"/>
        <w:jc w:val="both"/>
        <w:rPr>
          <w:rFonts w:cstheme="minorHAnsi"/>
        </w:rPr>
      </w:pPr>
      <w:r w:rsidRPr="00793B71">
        <w:rPr>
          <w:rFonts w:cstheme="minorHAnsi"/>
        </w:rPr>
        <w:t xml:space="preserve">Quiet self-confidence, peaceful self-management, and mindful generosity are </w:t>
      </w:r>
      <w:r w:rsidR="00F81D01" w:rsidRPr="00793B71">
        <w:rPr>
          <w:rFonts w:cstheme="minorHAnsi"/>
        </w:rPr>
        <w:t>trustworthy indicators</w:t>
      </w:r>
      <w:r w:rsidRPr="00793B71">
        <w:rPr>
          <w:rFonts w:cstheme="minorHAnsi"/>
        </w:rPr>
        <w:t xml:space="preserve"> that you have found your True Self. </w:t>
      </w:r>
      <w:r w:rsidR="002125E7" w:rsidRPr="00793B71">
        <w:rPr>
          <w:rFonts w:cstheme="minorHAnsi"/>
        </w:rPr>
        <w:t>In KF we are looking to see progress</w:t>
      </w:r>
      <w:r w:rsidR="00D92A16" w:rsidRPr="00793B71">
        <w:rPr>
          <w:rFonts w:cstheme="minorHAnsi"/>
        </w:rPr>
        <w:t xml:space="preserve"> in these areas</w:t>
      </w:r>
      <w:r w:rsidR="002125E7" w:rsidRPr="00793B71">
        <w:rPr>
          <w:rFonts w:cstheme="minorHAnsi"/>
        </w:rPr>
        <w:t>, not perfection.</w:t>
      </w:r>
      <w:r w:rsidRPr="00793B71">
        <w:rPr>
          <w:rFonts w:cstheme="minorHAnsi"/>
        </w:rPr>
        <w:t xml:space="preserve"> Once you have experienced living in your True Self, you will want to guard the life of that </w:t>
      </w:r>
      <w:r w:rsidR="00516D2A" w:rsidRPr="00793B71">
        <w:rPr>
          <w:rFonts w:cstheme="minorHAnsi"/>
        </w:rPr>
        <w:t>s</w:t>
      </w:r>
      <w:r w:rsidRPr="00793B71">
        <w:rPr>
          <w:rFonts w:cstheme="minorHAnsi"/>
        </w:rPr>
        <w:t xml:space="preserve">elf and nurture its glorious potential. </w:t>
      </w:r>
    </w:p>
    <w:p w14:paraId="13BEF26C" w14:textId="00CB70B4" w:rsidR="00240976" w:rsidRPr="00793B71" w:rsidRDefault="00240976" w:rsidP="00FE0B2A">
      <w:pPr>
        <w:spacing w:after="0" w:line="240" w:lineRule="auto"/>
        <w:jc w:val="both"/>
        <w:rPr>
          <w:rFonts w:cstheme="minorHAnsi"/>
        </w:rPr>
      </w:pPr>
    </w:p>
    <w:p w14:paraId="43226B28" w14:textId="521A811A" w:rsidR="00494244" w:rsidRPr="00793B71" w:rsidRDefault="00494244" w:rsidP="00FE0B2A">
      <w:pPr>
        <w:spacing w:after="0" w:line="240" w:lineRule="auto"/>
        <w:jc w:val="both"/>
        <w:rPr>
          <w:rFonts w:cstheme="minorHAnsi"/>
        </w:rPr>
      </w:pPr>
      <w:r w:rsidRPr="00793B71">
        <w:rPr>
          <w:rFonts w:cstheme="minorHAnsi"/>
        </w:rPr>
        <w:t xml:space="preserve">Do you remember that early in our KF training we identified our three greatest </w:t>
      </w:r>
      <w:r w:rsidR="00587202" w:rsidRPr="00793B71">
        <w:rPr>
          <w:rFonts w:cstheme="minorHAnsi"/>
        </w:rPr>
        <w:t>fears?</w:t>
      </w:r>
      <w:r w:rsidRPr="00793B71">
        <w:rPr>
          <w:rFonts w:cstheme="minorHAnsi"/>
        </w:rPr>
        <w:t xml:space="preserve"> We saw how these fears undermine the efforts we make to recover our True Self. We also learned that there are three categories of fear. First, we might fear ourselves</w:t>
      </w:r>
      <w:r w:rsidR="006853E7" w:rsidRPr="00793B71">
        <w:rPr>
          <w:rFonts w:cstheme="minorHAnsi"/>
        </w:rPr>
        <w:t xml:space="preserve">. </w:t>
      </w:r>
      <w:r w:rsidR="0032110F" w:rsidRPr="00793B71">
        <w:rPr>
          <w:rFonts w:cstheme="minorHAnsi"/>
        </w:rPr>
        <w:t>We</w:t>
      </w:r>
      <w:r w:rsidRPr="00793B71">
        <w:rPr>
          <w:rFonts w:cstheme="minorHAnsi"/>
        </w:rPr>
        <w:t xml:space="preserve"> are afraid that we are crazy, worthless, or vulnerable </w:t>
      </w:r>
      <w:r w:rsidR="00F81D01" w:rsidRPr="00793B71">
        <w:rPr>
          <w:rFonts w:cstheme="minorHAnsi"/>
        </w:rPr>
        <w:t xml:space="preserve">and will fail to meet our standards, </w:t>
      </w:r>
      <w:r w:rsidR="007D02CC" w:rsidRPr="00793B71">
        <w:rPr>
          <w:rFonts w:cstheme="minorHAnsi"/>
        </w:rPr>
        <w:t xml:space="preserve">so we are harsh with </w:t>
      </w:r>
      <w:r w:rsidR="00F81D01" w:rsidRPr="00793B71">
        <w:rPr>
          <w:rFonts w:cstheme="minorHAnsi"/>
        </w:rPr>
        <w:t>ourselves and try</w:t>
      </w:r>
      <w:r w:rsidR="007D02CC" w:rsidRPr="00793B71">
        <w:rPr>
          <w:rFonts w:cstheme="minorHAnsi"/>
        </w:rPr>
        <w:t xml:space="preserve"> to force a certain performance. </w:t>
      </w:r>
      <w:r w:rsidRPr="00793B71">
        <w:rPr>
          <w:rFonts w:cstheme="minorHAnsi"/>
        </w:rPr>
        <w:t xml:space="preserve">In those areas where we fear ourselves, we are full of self-doubt, </w:t>
      </w:r>
      <w:r w:rsidR="00141723" w:rsidRPr="00793B71">
        <w:rPr>
          <w:rFonts w:cstheme="minorHAnsi"/>
        </w:rPr>
        <w:t xml:space="preserve">and in our </w:t>
      </w:r>
      <w:proofErr w:type="gramStart"/>
      <w:r w:rsidR="00141723" w:rsidRPr="00793B71">
        <w:rPr>
          <w:rFonts w:cstheme="minorHAnsi"/>
        </w:rPr>
        <w:t>self-hate</w:t>
      </w:r>
      <w:proofErr w:type="gramEnd"/>
      <w:r w:rsidRPr="00793B71">
        <w:rPr>
          <w:rFonts w:cstheme="minorHAnsi"/>
        </w:rPr>
        <w:t xml:space="preserve"> we judge every choice we make. We </w:t>
      </w:r>
      <w:r w:rsidR="00E864C1" w:rsidRPr="00793B71">
        <w:rPr>
          <w:rFonts w:cstheme="minorHAnsi"/>
        </w:rPr>
        <w:t xml:space="preserve">then </w:t>
      </w:r>
      <w:r w:rsidRPr="00793B71">
        <w:rPr>
          <w:rFonts w:cstheme="minorHAnsi"/>
        </w:rPr>
        <w:t xml:space="preserve">try to avoid facing what we fear about ourselves by imposing on others, convincing </w:t>
      </w:r>
      <w:r w:rsidR="00D92A16" w:rsidRPr="00793B71">
        <w:rPr>
          <w:rFonts w:cstheme="minorHAnsi"/>
        </w:rPr>
        <w:t>people</w:t>
      </w:r>
      <w:r w:rsidRPr="00793B71">
        <w:rPr>
          <w:rFonts w:cstheme="minorHAnsi"/>
        </w:rPr>
        <w:t xml:space="preserve"> of our value, and forcing life and others to do things our way.</w:t>
      </w:r>
      <w:r w:rsidR="00313FC6" w:rsidRPr="00793B71">
        <w:rPr>
          <w:rFonts w:cstheme="minorHAnsi"/>
        </w:rPr>
        <w:t xml:space="preserve"> </w:t>
      </w:r>
      <w:r w:rsidR="00D65896" w:rsidRPr="00793B71">
        <w:rPr>
          <w:rFonts w:cstheme="minorHAnsi"/>
        </w:rPr>
        <w:t>Or w</w:t>
      </w:r>
      <w:r w:rsidR="00313FC6" w:rsidRPr="00793B71">
        <w:rPr>
          <w:rFonts w:cstheme="minorHAnsi"/>
        </w:rPr>
        <w:t>e choose chronic inertia</w:t>
      </w:r>
      <w:r w:rsidR="007D02CC" w:rsidRPr="00793B71">
        <w:rPr>
          <w:rFonts w:cstheme="minorHAnsi"/>
        </w:rPr>
        <w:t xml:space="preserve"> to confine our minds and </w:t>
      </w:r>
      <w:r w:rsidR="00F81D01" w:rsidRPr="00793B71">
        <w:rPr>
          <w:rFonts w:cstheme="minorHAnsi"/>
        </w:rPr>
        <w:t>our</w:t>
      </w:r>
      <w:r w:rsidR="006853E7" w:rsidRPr="00793B71">
        <w:rPr>
          <w:rFonts w:cstheme="minorHAnsi"/>
        </w:rPr>
        <w:t xml:space="preserve"> behavior</w:t>
      </w:r>
      <w:bookmarkStart w:id="0" w:name="_Hlk117593156"/>
      <w:r w:rsidR="006853E7" w:rsidRPr="00793B71">
        <w:rPr>
          <w:rFonts w:cstheme="minorHAnsi"/>
        </w:rPr>
        <w:t xml:space="preserve"> and to avoid exposure to</w:t>
      </w:r>
      <w:r w:rsidR="00313FC6" w:rsidRPr="00793B71">
        <w:rPr>
          <w:rFonts w:cstheme="minorHAnsi"/>
        </w:rPr>
        <w:t xml:space="preserve"> situations that might reveal what we fear</w:t>
      </w:r>
      <w:r w:rsidR="007D02CC" w:rsidRPr="00793B71">
        <w:rPr>
          <w:rFonts w:cstheme="minorHAnsi"/>
        </w:rPr>
        <w:t xml:space="preserve"> about ourselves</w:t>
      </w:r>
      <w:bookmarkEnd w:id="0"/>
      <w:r w:rsidR="00313FC6" w:rsidRPr="00793B71">
        <w:rPr>
          <w:rFonts w:cstheme="minorHAnsi"/>
        </w:rPr>
        <w:t>.</w:t>
      </w:r>
      <w:r w:rsidRPr="00793B71">
        <w:rPr>
          <w:rFonts w:cstheme="minorHAnsi"/>
        </w:rPr>
        <w:t xml:space="preserve"> Second, we might fear others</w:t>
      </w:r>
      <w:r w:rsidR="00D92A16" w:rsidRPr="00793B71">
        <w:rPr>
          <w:rFonts w:cstheme="minorHAnsi"/>
        </w:rPr>
        <w:t>. W</w:t>
      </w:r>
      <w:r w:rsidR="0055304A" w:rsidRPr="00793B71">
        <w:rPr>
          <w:rFonts w:cstheme="minorHAnsi"/>
        </w:rPr>
        <w:t>hat others</w:t>
      </w:r>
      <w:r w:rsidRPr="00793B71">
        <w:rPr>
          <w:rFonts w:cstheme="minorHAnsi"/>
        </w:rPr>
        <w:t xml:space="preserve"> think and do terrifies us, </w:t>
      </w:r>
      <w:r w:rsidR="000804BC" w:rsidRPr="00793B71">
        <w:rPr>
          <w:rFonts w:cstheme="minorHAnsi"/>
        </w:rPr>
        <w:t>and</w:t>
      </w:r>
      <w:r w:rsidRPr="00793B71">
        <w:rPr>
          <w:rFonts w:cstheme="minorHAnsi"/>
        </w:rPr>
        <w:t xml:space="preserve"> in order to feel safe we compulsively control or avoid them. We </w:t>
      </w:r>
      <w:r w:rsidR="00750831" w:rsidRPr="00793B71">
        <w:rPr>
          <w:rFonts w:cstheme="minorHAnsi"/>
        </w:rPr>
        <w:t>are</w:t>
      </w:r>
      <w:r w:rsidRPr="00793B71">
        <w:rPr>
          <w:rFonts w:cstheme="minorHAnsi"/>
        </w:rPr>
        <w:t xml:space="preserve"> continually vigilant, watching for </w:t>
      </w:r>
      <w:r w:rsidR="00746F60" w:rsidRPr="00793B71">
        <w:rPr>
          <w:rFonts w:cstheme="minorHAnsi"/>
        </w:rPr>
        <w:t>people’s</w:t>
      </w:r>
      <w:r w:rsidRPr="00793B71">
        <w:rPr>
          <w:rFonts w:cstheme="minorHAnsi"/>
        </w:rPr>
        <w:t xml:space="preserve"> </w:t>
      </w:r>
      <w:r w:rsidRPr="00793B71">
        <w:rPr>
          <w:rFonts w:cstheme="minorHAnsi"/>
        </w:rPr>
        <w:lastRenderedPageBreak/>
        <w:t>reactions, imagining their motivations, judging their choices, and performing in ways that we hope will get the reaction we think we need. Third, we might fear loss—</w:t>
      </w:r>
      <w:r w:rsidR="00D65896" w:rsidRPr="00793B71">
        <w:rPr>
          <w:rFonts w:cstheme="minorHAnsi"/>
        </w:rPr>
        <w:t xml:space="preserve">loss of our self-image or reputation, loss of support from others, </w:t>
      </w:r>
      <w:r w:rsidR="00750831" w:rsidRPr="00793B71">
        <w:rPr>
          <w:rFonts w:cstheme="minorHAnsi"/>
        </w:rPr>
        <w:t xml:space="preserve">loss of money, </w:t>
      </w:r>
      <w:r w:rsidR="00D65896" w:rsidRPr="00793B71">
        <w:rPr>
          <w:rFonts w:cstheme="minorHAnsi"/>
        </w:rPr>
        <w:t>loss of our time or personal space, and loss of self-control</w:t>
      </w:r>
      <w:r w:rsidR="00C21147" w:rsidRPr="00793B71">
        <w:rPr>
          <w:rFonts w:cstheme="minorHAnsi"/>
        </w:rPr>
        <w:t>. We</w:t>
      </w:r>
      <w:r w:rsidRPr="00793B71">
        <w:rPr>
          <w:rFonts w:cstheme="minorHAnsi"/>
        </w:rPr>
        <w:t xml:space="preserve"> might </w:t>
      </w:r>
      <w:r w:rsidR="00750831" w:rsidRPr="00793B71">
        <w:rPr>
          <w:rFonts w:cstheme="minorHAnsi"/>
        </w:rPr>
        <w:t>fear missing out on life</w:t>
      </w:r>
      <w:r w:rsidRPr="00793B71">
        <w:rPr>
          <w:rFonts w:cstheme="minorHAnsi"/>
        </w:rPr>
        <w:t xml:space="preserve">. Fear of loss expresses itself in egocentric greed, possessiveness, withdrawing support, and hoarding of any kind. </w:t>
      </w:r>
      <w:r w:rsidR="004C6EC3" w:rsidRPr="00793B71">
        <w:rPr>
          <w:rFonts w:cstheme="minorHAnsi"/>
        </w:rPr>
        <w:t>It</w:t>
      </w:r>
      <w:r w:rsidRPr="00793B71">
        <w:rPr>
          <w:rFonts w:cstheme="minorHAnsi"/>
        </w:rPr>
        <w:t xml:space="preserve"> is also revealed in </w:t>
      </w:r>
      <w:r w:rsidR="004C6EC3" w:rsidRPr="00793B71">
        <w:rPr>
          <w:rFonts w:cstheme="minorHAnsi"/>
        </w:rPr>
        <w:t xml:space="preserve">our rigid and pervasive </w:t>
      </w:r>
      <w:r w:rsidRPr="00793B71">
        <w:rPr>
          <w:rFonts w:cstheme="minorHAnsi"/>
        </w:rPr>
        <w:t>claims</w:t>
      </w:r>
      <w:r w:rsidR="004C6EC3" w:rsidRPr="00793B71">
        <w:rPr>
          <w:rFonts w:cstheme="minorHAnsi"/>
        </w:rPr>
        <w:t>.</w:t>
      </w:r>
      <w:r w:rsidR="002D6596" w:rsidRPr="00793B71">
        <w:rPr>
          <w:rFonts w:cstheme="minorHAnsi"/>
        </w:rPr>
        <w:t xml:space="preserve"> </w:t>
      </w:r>
      <w:r w:rsidR="004C6EC3" w:rsidRPr="00793B71">
        <w:rPr>
          <w:rFonts w:cstheme="minorHAnsi"/>
        </w:rPr>
        <w:t>The fear of loss</w:t>
      </w:r>
      <w:r w:rsidR="004B762D" w:rsidRPr="00793B71">
        <w:rPr>
          <w:rFonts w:cstheme="minorHAnsi"/>
        </w:rPr>
        <w:t xml:space="preserve"> </w:t>
      </w:r>
      <w:r w:rsidRPr="00793B71">
        <w:rPr>
          <w:rFonts w:cstheme="minorHAnsi"/>
        </w:rPr>
        <w:t>is the cause of a multitude of anxieties about our well-being: we fear the future</w:t>
      </w:r>
      <w:r w:rsidR="002D7616" w:rsidRPr="00793B71">
        <w:rPr>
          <w:rFonts w:cstheme="minorHAnsi"/>
        </w:rPr>
        <w:t>;</w:t>
      </w:r>
      <w:r w:rsidRPr="00793B71">
        <w:rPr>
          <w:rFonts w:cstheme="minorHAnsi"/>
        </w:rPr>
        <w:t xml:space="preserve"> we fear changing relationships</w:t>
      </w:r>
      <w:r w:rsidR="002D7616" w:rsidRPr="00793B71">
        <w:rPr>
          <w:rFonts w:cstheme="minorHAnsi"/>
        </w:rPr>
        <w:t>;</w:t>
      </w:r>
      <w:r w:rsidRPr="00793B71">
        <w:rPr>
          <w:rFonts w:cstheme="minorHAnsi"/>
        </w:rPr>
        <w:t xml:space="preserve"> and we fear any threat to our </w:t>
      </w:r>
      <w:r w:rsidR="00183A97" w:rsidRPr="00793B71">
        <w:rPr>
          <w:rFonts w:cstheme="minorHAnsi"/>
        </w:rPr>
        <w:t xml:space="preserve">search for </w:t>
      </w:r>
      <w:r w:rsidR="006853E7" w:rsidRPr="00793B71">
        <w:rPr>
          <w:rFonts w:cstheme="minorHAnsi"/>
        </w:rPr>
        <w:t>idealized</w:t>
      </w:r>
      <w:r w:rsidR="00183A97" w:rsidRPr="00793B71">
        <w:rPr>
          <w:rFonts w:cstheme="minorHAnsi"/>
        </w:rPr>
        <w:t xml:space="preserve"> glory</w:t>
      </w:r>
      <w:r w:rsidRPr="00793B71">
        <w:rPr>
          <w:rFonts w:cstheme="minorHAnsi"/>
        </w:rPr>
        <w:t>.</w:t>
      </w:r>
    </w:p>
    <w:p w14:paraId="1A75BE44" w14:textId="77777777" w:rsidR="00494244" w:rsidRPr="00793B71" w:rsidRDefault="00494244" w:rsidP="00FE0B2A">
      <w:pPr>
        <w:spacing w:after="0" w:line="240" w:lineRule="auto"/>
        <w:jc w:val="both"/>
        <w:rPr>
          <w:rFonts w:cstheme="minorHAnsi"/>
        </w:rPr>
      </w:pPr>
    </w:p>
    <w:p w14:paraId="326B1E7F" w14:textId="77777777" w:rsidR="00F81D01" w:rsidRPr="00793B71" w:rsidRDefault="00F81D01" w:rsidP="00F81D01">
      <w:pPr>
        <w:spacing w:after="0" w:line="240" w:lineRule="auto"/>
        <w:jc w:val="both"/>
        <w:rPr>
          <w:rFonts w:cstheme="minorHAnsi"/>
        </w:rPr>
      </w:pPr>
      <w:bookmarkStart w:id="1" w:name="_Hlk496932840"/>
      <w:r w:rsidRPr="00793B71">
        <w:rPr>
          <w:rFonts w:cstheme="minorHAnsi"/>
        </w:rPr>
        <w:t xml:space="preserve">You can probably sense right now what a huge amount of energy it takes to live in fear—energy that could be used to seek and save your True Self. If you are full of fear, it will take all the energy you have just to manage that fear and keep you functioning. Think about your fear. What are you afraid of losing—your self-value, your reputation, or missing out on the delights of this world? </w:t>
      </w:r>
      <w:r w:rsidRPr="00793B71">
        <w:rPr>
          <w:rFonts w:cstheme="minorHAnsi"/>
          <w:i/>
          <w:iCs/>
        </w:rPr>
        <w:t>You may be discovering that you are more motivated by</w:t>
      </w:r>
      <w:r w:rsidRPr="00793B71">
        <w:rPr>
          <w:rFonts w:cstheme="minorHAnsi"/>
          <w:i/>
        </w:rPr>
        <w:t xml:space="preserve"> your fear of loss than by your love</w:t>
      </w:r>
      <w:r w:rsidRPr="00793B71">
        <w:rPr>
          <w:rFonts w:cstheme="minorHAnsi"/>
        </w:rPr>
        <w:t xml:space="preserve">. </w:t>
      </w:r>
      <w:r w:rsidRPr="00793B71">
        <w:rPr>
          <w:rFonts w:cstheme="minorHAnsi"/>
          <w:i/>
        </w:rPr>
        <w:t>(Repeat)</w:t>
      </w:r>
    </w:p>
    <w:bookmarkEnd w:id="1"/>
    <w:p w14:paraId="50D1B767" w14:textId="77777777" w:rsidR="00494244" w:rsidRPr="00793B71" w:rsidRDefault="00494244" w:rsidP="00FE0B2A">
      <w:pPr>
        <w:spacing w:after="0" w:line="240" w:lineRule="auto"/>
        <w:jc w:val="both"/>
        <w:rPr>
          <w:rFonts w:cstheme="minorHAnsi"/>
        </w:rPr>
      </w:pPr>
    </w:p>
    <w:p w14:paraId="15528759" w14:textId="42CB0DA2" w:rsidR="00494244" w:rsidRPr="00793B71" w:rsidRDefault="00494244" w:rsidP="00750831">
      <w:pPr>
        <w:spacing w:after="0" w:line="240" w:lineRule="auto"/>
        <w:jc w:val="both"/>
        <w:rPr>
          <w:rFonts w:cstheme="minorHAnsi"/>
        </w:rPr>
      </w:pPr>
      <w:r w:rsidRPr="00793B71">
        <w:rPr>
          <w:rFonts w:cstheme="minorHAnsi"/>
        </w:rPr>
        <w:t>We now know that the True Self is not motivated by misoriented fear. It is not afraid of itself, of the Idol’s self-hate</w:t>
      </w:r>
      <w:r w:rsidR="00E46F3F" w:rsidRPr="00793B71">
        <w:rPr>
          <w:rFonts w:cstheme="minorHAnsi"/>
        </w:rPr>
        <w:t>, or of going into the not-knowing</w:t>
      </w:r>
      <w:r w:rsidRPr="00793B71">
        <w:rPr>
          <w:rFonts w:cstheme="minorHAnsi"/>
        </w:rPr>
        <w:t>. It is not motivated by the fear of what others might think or do</w:t>
      </w:r>
      <w:r w:rsidR="009E4146" w:rsidRPr="00793B71">
        <w:rPr>
          <w:rFonts w:cstheme="minorHAnsi"/>
        </w:rPr>
        <w:t>,</w:t>
      </w:r>
      <w:r w:rsidRPr="00793B71">
        <w:rPr>
          <w:rFonts w:cstheme="minorHAnsi"/>
        </w:rPr>
        <w:t xml:space="preserve"> nor is it motivated by the fear of loss. When you feel strong emotions or craving, ask yourself: </w:t>
      </w:r>
      <w:r w:rsidRPr="00793B71">
        <w:rPr>
          <w:rFonts w:cstheme="minorHAnsi"/>
          <w:i/>
        </w:rPr>
        <w:t>What am I afraid of losing? (Repeat)</w:t>
      </w:r>
      <w:r w:rsidRPr="00793B71">
        <w:rPr>
          <w:rFonts w:cstheme="minorHAnsi"/>
        </w:rPr>
        <w:t xml:space="preserve"> If you are afraid of losing something, you might tell God about that. Use your tools and ask Him to calm your fear. Courageously tell Him that you are willing to lose whatever it is for His sake. Let go, and see what God can do. </w:t>
      </w:r>
    </w:p>
    <w:p w14:paraId="12362B28" w14:textId="77777777" w:rsidR="00494244" w:rsidRPr="00793B71" w:rsidRDefault="00494244" w:rsidP="00FE0B2A">
      <w:pPr>
        <w:spacing w:after="0" w:line="240" w:lineRule="auto"/>
        <w:jc w:val="both"/>
        <w:rPr>
          <w:rFonts w:cstheme="minorHAnsi"/>
        </w:rPr>
      </w:pPr>
    </w:p>
    <w:p w14:paraId="1F66D867" w14:textId="6C327441" w:rsidR="00240976" w:rsidRPr="00793B71" w:rsidRDefault="00240976" w:rsidP="00FE0B2A">
      <w:pPr>
        <w:spacing w:after="0" w:line="240" w:lineRule="auto"/>
        <w:jc w:val="both"/>
        <w:rPr>
          <w:rFonts w:cstheme="minorHAnsi"/>
        </w:rPr>
      </w:pPr>
      <w:r w:rsidRPr="00793B71">
        <w:rPr>
          <w:rFonts w:cstheme="minorHAnsi"/>
        </w:rPr>
        <w:t xml:space="preserve">I want to remind you, however, that </w:t>
      </w:r>
      <w:r w:rsidR="005172A4" w:rsidRPr="00793B71">
        <w:rPr>
          <w:rFonts w:cstheme="minorHAnsi"/>
        </w:rPr>
        <w:t xml:space="preserve">God </w:t>
      </w:r>
      <w:r w:rsidRPr="00793B71">
        <w:rPr>
          <w:rFonts w:cstheme="minorHAnsi"/>
        </w:rPr>
        <w:t>will not</w:t>
      </w:r>
      <w:r w:rsidR="000944AD" w:rsidRPr="00793B71">
        <w:rPr>
          <w:rFonts w:cstheme="minorHAnsi"/>
        </w:rPr>
        <w:t xml:space="preserve"> always</w:t>
      </w:r>
      <w:r w:rsidRPr="00793B71">
        <w:rPr>
          <w:rFonts w:cstheme="minorHAnsi"/>
        </w:rPr>
        <w:t xml:space="preserve"> act acco</w:t>
      </w:r>
      <w:r w:rsidR="00CC36D8" w:rsidRPr="00793B71">
        <w:rPr>
          <w:rFonts w:cstheme="minorHAnsi"/>
        </w:rPr>
        <w:t xml:space="preserve">rding to your hopes and plans. </w:t>
      </w:r>
      <w:r w:rsidRPr="00793B71">
        <w:rPr>
          <w:rFonts w:cstheme="minorHAnsi"/>
        </w:rPr>
        <w:t>He will ac</w:t>
      </w:r>
      <w:r w:rsidR="00906532" w:rsidRPr="00793B71">
        <w:rPr>
          <w:rFonts w:cstheme="minorHAnsi"/>
        </w:rPr>
        <w:t xml:space="preserve">t </w:t>
      </w:r>
      <w:r w:rsidR="002D7616" w:rsidRPr="00793B71">
        <w:rPr>
          <w:rFonts w:cstheme="minorHAnsi"/>
        </w:rPr>
        <w:t xml:space="preserve">in the interest of </w:t>
      </w:r>
      <w:r w:rsidR="00906532" w:rsidRPr="00793B71">
        <w:rPr>
          <w:rFonts w:cstheme="minorHAnsi"/>
        </w:rPr>
        <w:t>your True Self.</w:t>
      </w:r>
      <w:r w:rsidR="00C743E4" w:rsidRPr="00793B71">
        <w:rPr>
          <w:rFonts w:cstheme="minorHAnsi"/>
        </w:rPr>
        <w:t xml:space="preserve"> Letting go</w:t>
      </w:r>
      <w:r w:rsidR="00047812" w:rsidRPr="00793B71">
        <w:rPr>
          <w:rFonts w:cstheme="minorHAnsi"/>
        </w:rPr>
        <w:t xml:space="preserve"> with no strings attached</w:t>
      </w:r>
      <w:r w:rsidR="00C743E4" w:rsidRPr="00793B71">
        <w:rPr>
          <w:rFonts w:cstheme="minorHAnsi"/>
        </w:rPr>
        <w:t xml:space="preserve"> is evidence of your trust in God’s purposes and love. </w:t>
      </w:r>
      <w:r w:rsidR="0095597B" w:rsidRPr="00793B71">
        <w:rPr>
          <w:rFonts w:cstheme="minorHAnsi"/>
        </w:rPr>
        <w:t xml:space="preserve">Sometimes </w:t>
      </w:r>
      <w:r w:rsidR="003F7688" w:rsidRPr="00793B71">
        <w:rPr>
          <w:rFonts w:cstheme="minorHAnsi"/>
        </w:rPr>
        <w:t>I feel virtuous about letting something go and am</w:t>
      </w:r>
      <w:r w:rsidR="004B762D" w:rsidRPr="00793B71">
        <w:rPr>
          <w:rFonts w:cstheme="minorHAnsi"/>
        </w:rPr>
        <w:t xml:space="preserve"> </w:t>
      </w:r>
      <w:r w:rsidR="0095597B" w:rsidRPr="00793B71">
        <w:rPr>
          <w:rFonts w:cstheme="minorHAnsi"/>
        </w:rPr>
        <w:t xml:space="preserve">then </w:t>
      </w:r>
      <w:r w:rsidR="004B762D" w:rsidRPr="00793B71">
        <w:rPr>
          <w:rFonts w:cstheme="minorHAnsi"/>
        </w:rPr>
        <w:t xml:space="preserve">tempted to start making </w:t>
      </w:r>
      <w:r w:rsidR="005172A4" w:rsidRPr="00793B71">
        <w:rPr>
          <w:rFonts w:cstheme="minorHAnsi"/>
        </w:rPr>
        <w:t>c</w:t>
      </w:r>
      <w:r w:rsidR="0054269F" w:rsidRPr="00793B71">
        <w:rPr>
          <w:rFonts w:cstheme="minorHAnsi"/>
        </w:rPr>
        <w:t>laims on God</w:t>
      </w:r>
      <w:r w:rsidR="004B762D" w:rsidRPr="00793B71">
        <w:rPr>
          <w:rFonts w:cstheme="minorHAnsi"/>
        </w:rPr>
        <w:t xml:space="preserve"> as if He owed me something in return</w:t>
      </w:r>
      <w:r w:rsidR="00047812" w:rsidRPr="00793B71">
        <w:rPr>
          <w:rFonts w:cstheme="minorHAnsi"/>
        </w:rPr>
        <w:t xml:space="preserve">. </w:t>
      </w:r>
      <w:r w:rsidR="00494244" w:rsidRPr="00793B71">
        <w:rPr>
          <w:rFonts w:cstheme="minorHAnsi"/>
        </w:rPr>
        <w:t xml:space="preserve">I </w:t>
      </w:r>
      <w:r w:rsidR="0054269F" w:rsidRPr="00793B71">
        <w:rPr>
          <w:rFonts w:cstheme="minorHAnsi"/>
        </w:rPr>
        <w:t>often d</w:t>
      </w:r>
      <w:r w:rsidR="00BE3663" w:rsidRPr="00793B71">
        <w:rPr>
          <w:rFonts w:cstheme="minorHAnsi"/>
        </w:rPr>
        <w:t xml:space="preserve">o not know that </w:t>
      </w:r>
      <w:r w:rsidR="00494244" w:rsidRPr="00793B71">
        <w:rPr>
          <w:rFonts w:cstheme="minorHAnsi"/>
        </w:rPr>
        <w:t xml:space="preserve">I </w:t>
      </w:r>
      <w:r w:rsidR="00BE3663" w:rsidRPr="00793B71">
        <w:rPr>
          <w:rFonts w:cstheme="minorHAnsi"/>
        </w:rPr>
        <w:t xml:space="preserve">have made a </w:t>
      </w:r>
      <w:r w:rsidR="005172A4" w:rsidRPr="00793B71">
        <w:rPr>
          <w:rFonts w:cstheme="minorHAnsi"/>
        </w:rPr>
        <w:t>c</w:t>
      </w:r>
      <w:r w:rsidR="0054269F" w:rsidRPr="00793B71">
        <w:rPr>
          <w:rFonts w:cstheme="minorHAnsi"/>
        </w:rPr>
        <w:t xml:space="preserve">laim until </w:t>
      </w:r>
      <w:r w:rsidR="004B762D" w:rsidRPr="00793B71">
        <w:rPr>
          <w:rFonts w:cstheme="minorHAnsi"/>
        </w:rPr>
        <w:t>the feeling of</w:t>
      </w:r>
      <w:r w:rsidR="00494244" w:rsidRPr="00793B71">
        <w:rPr>
          <w:rFonts w:cstheme="minorHAnsi"/>
        </w:rPr>
        <w:t xml:space="preserve"> disappointment</w:t>
      </w:r>
      <w:r w:rsidR="00313FC6" w:rsidRPr="00793B71">
        <w:rPr>
          <w:rFonts w:cstheme="minorHAnsi"/>
        </w:rPr>
        <w:t xml:space="preserve"> or unfairness</w:t>
      </w:r>
      <w:r w:rsidR="00494244" w:rsidRPr="00793B71">
        <w:rPr>
          <w:rFonts w:cstheme="minorHAnsi"/>
        </w:rPr>
        <w:t xml:space="preserve"> </w:t>
      </w:r>
      <w:r w:rsidR="004B762D" w:rsidRPr="00793B71">
        <w:rPr>
          <w:rFonts w:cstheme="minorHAnsi"/>
        </w:rPr>
        <w:t>flags</w:t>
      </w:r>
      <w:r w:rsidR="0056706D" w:rsidRPr="00793B71">
        <w:rPr>
          <w:rFonts w:cstheme="minorHAnsi"/>
        </w:rPr>
        <w:t xml:space="preserve"> the presence of</w:t>
      </w:r>
      <w:r w:rsidR="004B762D" w:rsidRPr="00793B71">
        <w:rPr>
          <w:rFonts w:cstheme="minorHAnsi"/>
        </w:rPr>
        <w:t xml:space="preserve"> </w:t>
      </w:r>
      <w:r w:rsidR="00494244" w:rsidRPr="00793B71">
        <w:rPr>
          <w:rFonts w:cstheme="minorHAnsi"/>
        </w:rPr>
        <w:t>an unfulfilled claim</w:t>
      </w:r>
      <w:r w:rsidR="0054269F" w:rsidRPr="00793B71">
        <w:rPr>
          <w:rFonts w:cstheme="minorHAnsi"/>
        </w:rPr>
        <w:t xml:space="preserve">. </w:t>
      </w:r>
      <w:r w:rsidR="00BE3663" w:rsidRPr="00793B71">
        <w:rPr>
          <w:rFonts w:cstheme="minorHAnsi"/>
        </w:rPr>
        <w:t xml:space="preserve">When God reveals a </w:t>
      </w:r>
      <w:r w:rsidR="005172A4" w:rsidRPr="00793B71">
        <w:rPr>
          <w:rFonts w:cstheme="minorHAnsi"/>
        </w:rPr>
        <w:t>c</w:t>
      </w:r>
      <w:r w:rsidR="00BE3663" w:rsidRPr="00793B71">
        <w:rPr>
          <w:rFonts w:cstheme="minorHAnsi"/>
        </w:rPr>
        <w:t>laim</w:t>
      </w:r>
      <w:r w:rsidR="00800033" w:rsidRPr="00793B71">
        <w:rPr>
          <w:rFonts w:cstheme="minorHAnsi"/>
        </w:rPr>
        <w:t>,</w:t>
      </w:r>
      <w:r w:rsidR="00BE3663" w:rsidRPr="00793B71">
        <w:rPr>
          <w:rFonts w:cstheme="minorHAnsi"/>
        </w:rPr>
        <w:t xml:space="preserve"> it is a great gift! God is seeking</w:t>
      </w:r>
      <w:r w:rsidR="0054269F" w:rsidRPr="00793B71">
        <w:rPr>
          <w:rFonts w:cstheme="minorHAnsi"/>
        </w:rPr>
        <w:t xml:space="preserve"> our True Self. He</w:t>
      </w:r>
      <w:r w:rsidRPr="00793B71">
        <w:rPr>
          <w:rFonts w:cstheme="minorHAnsi"/>
        </w:rPr>
        <w:t xml:space="preserve"> doesn’t make deals with Idols. </w:t>
      </w:r>
    </w:p>
    <w:p w14:paraId="47889F9D" w14:textId="77777777" w:rsidR="00065C7E" w:rsidRPr="00793B71" w:rsidRDefault="00065C7E" w:rsidP="00FE0B2A">
      <w:pPr>
        <w:spacing w:after="0" w:line="240" w:lineRule="auto"/>
        <w:jc w:val="both"/>
        <w:rPr>
          <w:rFonts w:cstheme="minorHAnsi"/>
        </w:rPr>
      </w:pPr>
    </w:p>
    <w:p w14:paraId="7690F192" w14:textId="1B538092" w:rsidR="0018278F" w:rsidRPr="00793B71" w:rsidRDefault="0018278F" w:rsidP="00FE0B2A">
      <w:pPr>
        <w:spacing w:after="0" w:line="240" w:lineRule="auto"/>
        <w:jc w:val="both"/>
        <w:rPr>
          <w:rFonts w:cstheme="minorHAnsi"/>
        </w:rPr>
      </w:pPr>
      <w:r w:rsidRPr="00793B71">
        <w:rPr>
          <w:rFonts w:cstheme="minorHAnsi"/>
        </w:rPr>
        <w:t xml:space="preserve">It takes courage to act in an oriented manner no matter how much fear we feel. </w:t>
      </w:r>
      <w:r w:rsidR="00317073" w:rsidRPr="00793B71">
        <w:rPr>
          <w:rFonts w:cstheme="minorHAnsi"/>
        </w:rPr>
        <w:t>You might recall</w:t>
      </w:r>
      <w:r w:rsidRPr="00793B71">
        <w:rPr>
          <w:rFonts w:cstheme="minorHAnsi"/>
        </w:rPr>
        <w:t xml:space="preserve"> our KF motto</w:t>
      </w:r>
      <w:r w:rsidR="003F7688" w:rsidRPr="00793B71">
        <w:rPr>
          <w:rFonts w:cstheme="minorHAnsi"/>
        </w:rPr>
        <w:t xml:space="preserve">: </w:t>
      </w:r>
      <w:r w:rsidRPr="00793B71">
        <w:rPr>
          <w:rFonts w:cstheme="minorHAnsi"/>
          <w:i/>
        </w:rPr>
        <w:t>Train hard. Fight easy.</w:t>
      </w:r>
      <w:r w:rsidRPr="00793B71">
        <w:rPr>
          <w:rStyle w:val="EndnoteReference"/>
          <w:rFonts w:cstheme="minorHAnsi"/>
        </w:rPr>
        <w:endnoteReference w:id="1"/>
      </w:r>
      <w:r w:rsidRPr="00793B71">
        <w:rPr>
          <w:rFonts w:cstheme="minorHAnsi"/>
          <w:i/>
        </w:rPr>
        <w:t xml:space="preserve"> (Repeat)</w:t>
      </w:r>
      <w:r w:rsidRPr="00793B71">
        <w:rPr>
          <w:rFonts w:cstheme="minorHAnsi"/>
        </w:rPr>
        <w:t xml:space="preserve"> Just as soldiers are trained to act in a disciplined manner in the face of fear, </w:t>
      </w:r>
      <w:r w:rsidR="000804BC" w:rsidRPr="00793B71">
        <w:rPr>
          <w:rFonts w:cstheme="minorHAnsi"/>
        </w:rPr>
        <w:t>members of</w:t>
      </w:r>
      <w:r w:rsidRPr="00793B71">
        <w:rPr>
          <w:rFonts w:cstheme="minorHAnsi"/>
        </w:rPr>
        <w:t xml:space="preserve"> Karis Fellowships </w:t>
      </w:r>
      <w:r w:rsidR="00083095" w:rsidRPr="00793B71">
        <w:rPr>
          <w:rFonts w:cstheme="minorHAnsi"/>
        </w:rPr>
        <w:t xml:space="preserve">are </w:t>
      </w:r>
      <w:r w:rsidR="000804BC" w:rsidRPr="00793B71">
        <w:rPr>
          <w:rFonts w:cstheme="minorHAnsi"/>
        </w:rPr>
        <w:t>trained to</w:t>
      </w:r>
      <w:r w:rsidRPr="00793B71">
        <w:rPr>
          <w:rFonts w:cstheme="minorHAnsi"/>
        </w:rPr>
        <w:t xml:space="preserve"> move through </w:t>
      </w:r>
      <w:r w:rsidR="004C6EC3" w:rsidRPr="00793B71">
        <w:rPr>
          <w:rFonts w:cstheme="minorHAnsi"/>
        </w:rPr>
        <w:t xml:space="preserve">the </w:t>
      </w:r>
      <w:r w:rsidRPr="00793B71">
        <w:rPr>
          <w:rFonts w:cstheme="minorHAnsi"/>
        </w:rPr>
        <w:t xml:space="preserve">fear </w:t>
      </w:r>
      <w:r w:rsidR="000804BC" w:rsidRPr="00793B71">
        <w:rPr>
          <w:rFonts w:cstheme="minorHAnsi"/>
        </w:rPr>
        <w:t xml:space="preserve">into </w:t>
      </w:r>
      <w:r w:rsidRPr="00793B71">
        <w:rPr>
          <w:rFonts w:cstheme="minorHAnsi"/>
        </w:rPr>
        <w:t xml:space="preserve">self-disciplined action. We start by training our courage. You may have read and heard that </w:t>
      </w:r>
      <w:r w:rsidRPr="00793B71">
        <w:rPr>
          <w:rFonts w:cstheme="minorHAnsi"/>
          <w:iCs/>
        </w:rPr>
        <w:t>courage is the foundation of all virtue. Let me repeat that: courage is the foundation of all virtue.</w:t>
      </w:r>
      <w:r w:rsidRPr="00793B71">
        <w:rPr>
          <w:rStyle w:val="EndnoteReference"/>
          <w:rFonts w:cstheme="minorHAnsi"/>
          <w:iCs/>
        </w:rPr>
        <w:endnoteReference w:id="2"/>
      </w:r>
      <w:r w:rsidRPr="00793B71">
        <w:rPr>
          <w:rFonts w:cstheme="minorHAnsi"/>
          <w:iCs/>
        </w:rPr>
        <w:t xml:space="preserve"> </w:t>
      </w:r>
      <w:r w:rsidRPr="00793B71">
        <w:rPr>
          <w:rFonts w:cstheme="minorHAnsi"/>
        </w:rPr>
        <w:t>Without courage</w:t>
      </w:r>
      <w:r w:rsidR="00750831" w:rsidRPr="00793B71">
        <w:rPr>
          <w:rFonts w:cstheme="minorHAnsi"/>
        </w:rPr>
        <w:t xml:space="preserve"> in the face of life’s experiments</w:t>
      </w:r>
      <w:r w:rsidRPr="00793B71">
        <w:rPr>
          <w:rFonts w:cstheme="minorHAnsi"/>
        </w:rPr>
        <w:t xml:space="preserve">, you will not take the steps that lead to real virtue, moral integrity, and principled choices. Without courage, you will find yourself retreating </w:t>
      </w:r>
      <w:r w:rsidR="004654C2" w:rsidRPr="00793B71">
        <w:rPr>
          <w:rFonts w:cstheme="minorHAnsi"/>
        </w:rPr>
        <w:t>in</w:t>
      </w:r>
      <w:r w:rsidRPr="00793B71">
        <w:rPr>
          <w:rFonts w:cstheme="minorHAnsi"/>
        </w:rPr>
        <w:t>to old patterns of behavior</w:t>
      </w:r>
      <w:r w:rsidR="002D7616" w:rsidRPr="00793B71">
        <w:rPr>
          <w:rFonts w:cstheme="minorHAnsi"/>
        </w:rPr>
        <w:t>,</w:t>
      </w:r>
      <w:r w:rsidRPr="00793B71">
        <w:rPr>
          <w:rFonts w:cstheme="minorHAnsi"/>
        </w:rPr>
        <w:t xml:space="preserve"> and </w:t>
      </w:r>
      <w:r w:rsidR="007E5095" w:rsidRPr="00793B71">
        <w:rPr>
          <w:rFonts w:cstheme="minorHAnsi"/>
        </w:rPr>
        <w:t xml:space="preserve">you </w:t>
      </w:r>
      <w:r w:rsidRPr="00793B71">
        <w:rPr>
          <w:rFonts w:cstheme="minorHAnsi"/>
        </w:rPr>
        <w:t xml:space="preserve">will justify your choices with virtue stories </w:t>
      </w:r>
      <w:r w:rsidR="007E5095" w:rsidRPr="00793B71">
        <w:rPr>
          <w:rFonts w:cstheme="minorHAnsi"/>
        </w:rPr>
        <w:t xml:space="preserve">that </w:t>
      </w:r>
      <w:r w:rsidRPr="00793B71">
        <w:rPr>
          <w:rFonts w:cstheme="minorHAnsi"/>
        </w:rPr>
        <w:t>restore your pride and mask your fears</w:t>
      </w:r>
      <w:r w:rsidR="008F1333" w:rsidRPr="00793B71">
        <w:rPr>
          <w:rFonts w:cstheme="minorHAnsi"/>
        </w:rPr>
        <w:t>; and when you are faced</w:t>
      </w:r>
      <w:r w:rsidRPr="00793B71">
        <w:rPr>
          <w:rFonts w:cstheme="minorHAnsi"/>
        </w:rPr>
        <w:t xml:space="preserve"> with the challenges and enticements of this material world, the compulsion to save your life will overwhelm your best intentions.</w:t>
      </w:r>
    </w:p>
    <w:p w14:paraId="07A04ACA" w14:textId="77777777" w:rsidR="00065C7E" w:rsidRPr="00793B71" w:rsidRDefault="00065C7E" w:rsidP="00FE0B2A">
      <w:pPr>
        <w:spacing w:after="0" w:line="240" w:lineRule="auto"/>
        <w:jc w:val="both"/>
        <w:rPr>
          <w:rFonts w:cstheme="minorHAnsi"/>
        </w:rPr>
      </w:pPr>
    </w:p>
    <w:p w14:paraId="3A70013F" w14:textId="6FC650A4" w:rsidR="00083095" w:rsidRPr="00793B71" w:rsidRDefault="00083095" w:rsidP="00FE0B2A">
      <w:pPr>
        <w:spacing w:after="0" w:line="240" w:lineRule="auto"/>
        <w:jc w:val="both"/>
        <w:rPr>
          <w:rFonts w:cstheme="minorHAnsi"/>
        </w:rPr>
      </w:pPr>
      <w:bookmarkStart w:id="3" w:name="_Hlk496575388"/>
      <w:r w:rsidRPr="00793B71">
        <w:rPr>
          <w:rFonts w:cstheme="minorHAnsi"/>
        </w:rPr>
        <w:t xml:space="preserve">Every time you </w:t>
      </w:r>
      <w:r w:rsidR="00ED220A" w:rsidRPr="00793B71">
        <w:rPr>
          <w:rFonts w:cstheme="minorHAnsi"/>
        </w:rPr>
        <w:t xml:space="preserve">exercise your courage and </w:t>
      </w:r>
      <w:r w:rsidRPr="00793B71">
        <w:rPr>
          <w:rFonts w:cstheme="minorHAnsi"/>
        </w:rPr>
        <w:t xml:space="preserve">make an oriented choice in the face of fear, your courage grows. This is called training. Then, when you have to bear the heavy weight of distress or success, or you need to take the next step in your </w:t>
      </w:r>
      <w:r w:rsidR="007D02CC" w:rsidRPr="00793B71">
        <w:rPr>
          <w:rFonts w:cstheme="minorHAnsi"/>
        </w:rPr>
        <w:t xml:space="preserve">journey toward </w:t>
      </w:r>
      <w:r w:rsidRPr="00793B71">
        <w:rPr>
          <w:rFonts w:cstheme="minorHAnsi"/>
        </w:rPr>
        <w:t xml:space="preserve">healing, you will have the courageous muscle to stand your ground no matter what your Idol Self is screaming at you. </w:t>
      </w:r>
      <w:r w:rsidR="00FE273F" w:rsidRPr="00793B71">
        <w:rPr>
          <w:rFonts w:cstheme="minorHAnsi"/>
        </w:rPr>
        <w:t>When your mission requires you to take risks, to assert your real power and influence, or to let go, you will be able to remain oriented because you have been training hard.</w:t>
      </w:r>
    </w:p>
    <w:bookmarkEnd w:id="3"/>
    <w:p w14:paraId="30189100" w14:textId="77777777" w:rsidR="007E5095" w:rsidRPr="00793B71" w:rsidRDefault="007E5095" w:rsidP="00FE273F">
      <w:pPr>
        <w:widowControl w:val="0"/>
        <w:spacing w:after="0" w:line="240" w:lineRule="auto"/>
        <w:jc w:val="both"/>
        <w:rPr>
          <w:rFonts w:cstheme="minorHAnsi"/>
        </w:rPr>
      </w:pPr>
    </w:p>
    <w:p w14:paraId="2663FE1E" w14:textId="2DC7743B" w:rsidR="005E06B3" w:rsidRPr="00793B71" w:rsidRDefault="005E06B3" w:rsidP="00FE273F">
      <w:pPr>
        <w:widowControl w:val="0"/>
        <w:spacing w:after="0" w:line="240" w:lineRule="auto"/>
        <w:jc w:val="both"/>
        <w:rPr>
          <w:rFonts w:cstheme="minorHAnsi"/>
          <w:i/>
        </w:rPr>
      </w:pPr>
      <w:r w:rsidRPr="00793B71">
        <w:rPr>
          <w:rFonts w:cstheme="minorHAnsi"/>
        </w:rPr>
        <w:t>You might consider this</w:t>
      </w:r>
      <w:r w:rsidR="00353D65" w:rsidRPr="00793B71">
        <w:rPr>
          <w:rFonts w:cstheme="minorHAnsi"/>
        </w:rPr>
        <w:t>:</w:t>
      </w:r>
      <w:r w:rsidRPr="00793B71">
        <w:rPr>
          <w:rFonts w:cstheme="minorHAnsi"/>
        </w:rPr>
        <w:t xml:space="preserve"> </w:t>
      </w:r>
      <w:r w:rsidR="007A36DE" w:rsidRPr="00793B71">
        <w:rPr>
          <w:rFonts w:cstheme="minorHAnsi"/>
          <w:i/>
        </w:rPr>
        <w:t>Your</w:t>
      </w:r>
      <w:r w:rsidRPr="00793B71">
        <w:rPr>
          <w:rFonts w:cstheme="minorHAnsi"/>
          <w:i/>
        </w:rPr>
        <w:t xml:space="preserve"> fear of loss may be just a shadow of the </w:t>
      </w:r>
      <w:r w:rsidR="00FF28AE" w:rsidRPr="00793B71">
        <w:rPr>
          <w:rFonts w:cstheme="minorHAnsi"/>
          <w:i/>
        </w:rPr>
        <w:t xml:space="preserve">horror </w:t>
      </w:r>
      <w:r w:rsidRPr="00793B71">
        <w:rPr>
          <w:rFonts w:cstheme="minorHAnsi"/>
          <w:i/>
        </w:rPr>
        <w:t xml:space="preserve">and </w:t>
      </w:r>
      <w:r w:rsidR="00FF28AE" w:rsidRPr="00793B71">
        <w:rPr>
          <w:rFonts w:cstheme="minorHAnsi"/>
          <w:i/>
        </w:rPr>
        <w:t>grief</w:t>
      </w:r>
      <w:r w:rsidR="00BE3663" w:rsidRPr="00793B71">
        <w:rPr>
          <w:rFonts w:cstheme="minorHAnsi"/>
          <w:i/>
        </w:rPr>
        <w:t xml:space="preserve"> that</w:t>
      </w:r>
      <w:r w:rsidR="00FF28AE" w:rsidRPr="00793B71">
        <w:rPr>
          <w:rFonts w:cstheme="minorHAnsi"/>
          <w:i/>
        </w:rPr>
        <w:t xml:space="preserve"> </w:t>
      </w:r>
      <w:r w:rsidR="0054269F" w:rsidRPr="00793B71">
        <w:rPr>
          <w:rFonts w:cstheme="minorHAnsi"/>
          <w:i/>
        </w:rPr>
        <w:t>you</w:t>
      </w:r>
      <w:r w:rsidR="00E46F3F" w:rsidRPr="00793B71">
        <w:rPr>
          <w:rFonts w:cstheme="minorHAnsi"/>
          <w:i/>
        </w:rPr>
        <w:t xml:space="preserve"> unconsciously</w:t>
      </w:r>
      <w:r w:rsidR="0054269F" w:rsidRPr="00793B71">
        <w:rPr>
          <w:rFonts w:cstheme="minorHAnsi"/>
          <w:i/>
        </w:rPr>
        <w:t xml:space="preserve"> feel</w:t>
      </w:r>
      <w:r w:rsidRPr="00793B71">
        <w:rPr>
          <w:rFonts w:cstheme="minorHAnsi"/>
          <w:i/>
        </w:rPr>
        <w:t xml:space="preserve"> </w:t>
      </w:r>
      <w:r w:rsidR="00FF28AE" w:rsidRPr="00793B71">
        <w:rPr>
          <w:rFonts w:cstheme="minorHAnsi"/>
          <w:i/>
        </w:rPr>
        <w:t xml:space="preserve">over </w:t>
      </w:r>
      <w:r w:rsidR="00EA024E" w:rsidRPr="00793B71">
        <w:rPr>
          <w:rFonts w:cstheme="minorHAnsi"/>
          <w:i/>
        </w:rPr>
        <w:t xml:space="preserve">a much more </w:t>
      </w:r>
      <w:r w:rsidR="0074779D" w:rsidRPr="00793B71">
        <w:rPr>
          <w:rFonts w:cstheme="minorHAnsi"/>
          <w:i/>
        </w:rPr>
        <w:t>profound</w:t>
      </w:r>
      <w:r w:rsidRPr="00793B71">
        <w:rPr>
          <w:rFonts w:cstheme="minorHAnsi"/>
          <w:i/>
        </w:rPr>
        <w:t xml:space="preserve"> loss, the loss of your True Self.</w:t>
      </w:r>
      <w:r w:rsidR="003A33C8" w:rsidRPr="00793B71">
        <w:rPr>
          <w:rFonts w:cstheme="minorHAnsi"/>
        </w:rPr>
        <w:t xml:space="preserve"> </w:t>
      </w:r>
      <w:r w:rsidR="003A33C8" w:rsidRPr="00793B71">
        <w:rPr>
          <w:rFonts w:cstheme="minorHAnsi"/>
          <w:i/>
        </w:rPr>
        <w:t>(Repeat)</w:t>
      </w:r>
    </w:p>
    <w:p w14:paraId="784D1B58" w14:textId="57C2C802" w:rsidR="003A0C9E" w:rsidRPr="00793B71" w:rsidRDefault="00C8370D" w:rsidP="00FE0B2A">
      <w:pPr>
        <w:spacing w:after="0" w:line="240" w:lineRule="auto"/>
        <w:jc w:val="both"/>
        <w:rPr>
          <w:rFonts w:cstheme="minorHAnsi"/>
        </w:rPr>
      </w:pPr>
      <w:r w:rsidRPr="00793B71">
        <w:rPr>
          <w:rFonts w:cstheme="minorHAnsi"/>
        </w:rPr>
        <w:lastRenderedPageBreak/>
        <w:t xml:space="preserve">Our prayer might go something like this: </w:t>
      </w:r>
    </w:p>
    <w:p w14:paraId="411EF3B5" w14:textId="77777777" w:rsidR="00065C7E" w:rsidRPr="00793B71" w:rsidRDefault="00065C7E" w:rsidP="00FE0B2A">
      <w:pPr>
        <w:spacing w:after="0" w:line="240" w:lineRule="auto"/>
        <w:jc w:val="both"/>
        <w:rPr>
          <w:rFonts w:cstheme="minorHAnsi"/>
        </w:rPr>
      </w:pPr>
    </w:p>
    <w:p w14:paraId="5B784097" w14:textId="77777777" w:rsidR="00240976" w:rsidRPr="00793B71" w:rsidRDefault="00C8370D" w:rsidP="00FE0B2A">
      <w:pPr>
        <w:spacing w:after="0" w:line="240" w:lineRule="auto"/>
        <w:jc w:val="center"/>
        <w:rPr>
          <w:rFonts w:cstheme="minorHAnsi"/>
          <w:i/>
        </w:rPr>
      </w:pPr>
      <w:r w:rsidRPr="00793B71">
        <w:rPr>
          <w:rFonts w:cstheme="minorHAnsi"/>
          <w:i/>
        </w:rPr>
        <w:t xml:space="preserve">Father, </w:t>
      </w:r>
      <w:r w:rsidR="0054269F" w:rsidRPr="00793B71">
        <w:rPr>
          <w:rFonts w:cstheme="minorHAnsi"/>
          <w:i/>
        </w:rPr>
        <w:t xml:space="preserve">for Your sake, </w:t>
      </w:r>
      <w:r w:rsidRPr="00793B71">
        <w:rPr>
          <w:rFonts w:cstheme="minorHAnsi"/>
          <w:i/>
        </w:rPr>
        <w:t xml:space="preserve">I want to give up </w:t>
      </w:r>
      <w:r w:rsidR="005E06B3" w:rsidRPr="00793B71">
        <w:rPr>
          <w:rFonts w:cstheme="minorHAnsi"/>
          <w:i/>
        </w:rPr>
        <w:t>my search for glory and seek my</w:t>
      </w:r>
      <w:r w:rsidR="0054269F" w:rsidRPr="00793B71">
        <w:rPr>
          <w:rFonts w:cstheme="minorHAnsi"/>
          <w:i/>
        </w:rPr>
        <w:t xml:space="preserve"> True Self</w:t>
      </w:r>
      <w:r w:rsidRPr="00793B71">
        <w:rPr>
          <w:rFonts w:cstheme="minorHAnsi"/>
          <w:i/>
        </w:rPr>
        <w:t>.</w:t>
      </w:r>
      <w:r w:rsidR="003A0C9E" w:rsidRPr="00793B71">
        <w:rPr>
          <w:rFonts w:cstheme="minorHAnsi"/>
          <w:i/>
        </w:rPr>
        <w:t xml:space="preserve"> (Repeat)</w:t>
      </w:r>
    </w:p>
    <w:p w14:paraId="2F52D8E4" w14:textId="77777777" w:rsidR="00610393" w:rsidRPr="00793B71" w:rsidRDefault="00610393" w:rsidP="00FE0B2A">
      <w:pPr>
        <w:spacing w:after="0" w:line="240" w:lineRule="auto"/>
        <w:jc w:val="both"/>
        <w:rPr>
          <w:rFonts w:cstheme="minorHAnsi"/>
        </w:rPr>
      </w:pPr>
    </w:p>
    <w:p w14:paraId="18577C38" w14:textId="77777777" w:rsidR="0074779D" w:rsidRPr="00793B71" w:rsidRDefault="0074779D" w:rsidP="00FE0B2A">
      <w:pPr>
        <w:spacing w:after="0" w:line="240" w:lineRule="auto"/>
        <w:jc w:val="both"/>
        <w:rPr>
          <w:rFonts w:cstheme="minorHAnsi"/>
        </w:rPr>
      </w:pPr>
      <w:r w:rsidRPr="00793B71">
        <w:rPr>
          <w:rFonts w:cstheme="minorHAnsi"/>
        </w:rPr>
        <w:t>Take a deep breath.</w:t>
      </w:r>
    </w:p>
    <w:p w14:paraId="57E20E54" w14:textId="18BF4035" w:rsidR="00E648AB" w:rsidRPr="00793B71" w:rsidRDefault="00E648AB" w:rsidP="00E648AB">
      <w:pPr>
        <w:spacing w:after="0" w:line="240" w:lineRule="auto"/>
        <w:jc w:val="both"/>
        <w:rPr>
          <w:rFonts w:cstheme="minorHAnsi"/>
          <w:i/>
        </w:rPr>
      </w:pPr>
      <w:r w:rsidRPr="00793B71">
        <w:rPr>
          <w:rFonts w:cstheme="minorHAnsi"/>
          <w:i/>
        </w:rPr>
        <w:t xml:space="preserve">(If time permits, ask, “Does anyone have comments or questions about </w:t>
      </w:r>
      <w:r w:rsidR="002D6596" w:rsidRPr="00793B71">
        <w:rPr>
          <w:rFonts w:cstheme="minorHAnsi"/>
          <w:i/>
        </w:rPr>
        <w:t>the Toolbox</w:t>
      </w:r>
      <w:r w:rsidRPr="00793B71">
        <w:rPr>
          <w:rFonts w:cstheme="minorHAnsi"/>
          <w:i/>
        </w:rPr>
        <w:t xml:space="preserve">?”) </w:t>
      </w:r>
    </w:p>
    <w:p w14:paraId="4E7E32CB" w14:textId="77777777" w:rsidR="00065C7E" w:rsidRPr="00793B71" w:rsidRDefault="00065C7E" w:rsidP="00FE0B2A">
      <w:pPr>
        <w:spacing w:after="0" w:line="240" w:lineRule="auto"/>
        <w:jc w:val="both"/>
        <w:rPr>
          <w:rFonts w:cstheme="minorHAnsi"/>
        </w:rPr>
      </w:pPr>
    </w:p>
    <w:p w14:paraId="5A6F61CC" w14:textId="77777777" w:rsidR="00285B9A" w:rsidRPr="00793B71" w:rsidRDefault="003A0C9E" w:rsidP="00FE0B2A">
      <w:pPr>
        <w:spacing w:after="0" w:line="240" w:lineRule="auto"/>
        <w:jc w:val="both"/>
        <w:rPr>
          <w:rFonts w:cstheme="minorHAnsi"/>
          <w:b/>
        </w:rPr>
      </w:pPr>
      <w:r w:rsidRPr="00793B71">
        <w:rPr>
          <w:rFonts w:cstheme="minorHAnsi"/>
          <w:b/>
        </w:rPr>
        <w:t>0:30</w:t>
      </w:r>
      <w:r w:rsidR="00285B9A" w:rsidRPr="00793B71">
        <w:rPr>
          <w:rFonts w:cstheme="minorHAnsi"/>
          <w:b/>
        </w:rPr>
        <w:tab/>
        <w:t>SHARING</w:t>
      </w:r>
    </w:p>
    <w:p w14:paraId="7E07B6F5" w14:textId="77777777" w:rsidR="00065C7E" w:rsidRPr="00793B71" w:rsidRDefault="00065C7E" w:rsidP="00FE0B2A">
      <w:pPr>
        <w:spacing w:after="0" w:line="240" w:lineRule="auto"/>
        <w:jc w:val="both"/>
        <w:rPr>
          <w:rFonts w:cstheme="minorHAnsi"/>
          <w:b/>
        </w:rPr>
      </w:pPr>
    </w:p>
    <w:p w14:paraId="0902CBC5" w14:textId="77777777" w:rsidR="00C8370D" w:rsidRPr="00793B71" w:rsidRDefault="003A0C9E" w:rsidP="00FE0B2A">
      <w:pPr>
        <w:spacing w:after="0" w:line="240" w:lineRule="auto"/>
        <w:jc w:val="both"/>
        <w:rPr>
          <w:rFonts w:cstheme="minorHAnsi"/>
          <w:b/>
        </w:rPr>
      </w:pPr>
      <w:r w:rsidRPr="00793B71">
        <w:rPr>
          <w:rFonts w:cstheme="minorHAnsi"/>
          <w:b/>
        </w:rPr>
        <w:t>1:00</w:t>
      </w:r>
      <w:r w:rsidR="00271593" w:rsidRPr="00793B71">
        <w:rPr>
          <w:rFonts w:cstheme="minorHAnsi"/>
          <w:b/>
        </w:rPr>
        <w:tab/>
        <w:t>BIBLE TEACHING</w:t>
      </w:r>
    </w:p>
    <w:p w14:paraId="4B4FF44C" w14:textId="77777777" w:rsidR="00065C7E" w:rsidRPr="00793B71" w:rsidRDefault="00065C7E" w:rsidP="00FE0B2A">
      <w:pPr>
        <w:spacing w:after="0" w:line="240" w:lineRule="auto"/>
        <w:jc w:val="both"/>
        <w:rPr>
          <w:rFonts w:cstheme="minorHAnsi"/>
        </w:rPr>
      </w:pPr>
    </w:p>
    <w:p w14:paraId="555BD622" w14:textId="2AC757F9" w:rsidR="002A3005" w:rsidRPr="00793B71" w:rsidRDefault="0086458B" w:rsidP="00FE0B2A">
      <w:pPr>
        <w:spacing w:after="0" w:line="240" w:lineRule="auto"/>
        <w:jc w:val="both"/>
        <w:rPr>
          <w:rFonts w:cstheme="minorHAnsi"/>
        </w:rPr>
      </w:pPr>
      <w:r w:rsidRPr="00793B71">
        <w:rPr>
          <w:rFonts w:cstheme="minorHAnsi"/>
        </w:rPr>
        <w:t xml:space="preserve">In this </w:t>
      </w:r>
      <w:r w:rsidR="00220DF9" w:rsidRPr="00793B71">
        <w:rPr>
          <w:rFonts w:cstheme="minorHAnsi"/>
        </w:rPr>
        <w:t>lesson</w:t>
      </w:r>
      <w:r w:rsidR="00D66709" w:rsidRPr="00793B71">
        <w:rPr>
          <w:rFonts w:cstheme="minorHAnsi"/>
        </w:rPr>
        <w:t>,</w:t>
      </w:r>
      <w:r w:rsidR="00220DF9" w:rsidRPr="00793B71">
        <w:rPr>
          <w:rFonts w:cstheme="minorHAnsi"/>
        </w:rPr>
        <w:t xml:space="preserve"> </w:t>
      </w:r>
      <w:r w:rsidRPr="00793B71">
        <w:rPr>
          <w:rFonts w:cstheme="minorHAnsi"/>
        </w:rPr>
        <w:t>we will continue to look at the letter from James</w:t>
      </w:r>
      <w:r w:rsidR="00353D65" w:rsidRPr="00793B71">
        <w:rPr>
          <w:rFonts w:cstheme="minorHAnsi"/>
        </w:rPr>
        <w:t xml:space="preserve">. </w:t>
      </w:r>
      <w:r w:rsidR="00C8370D" w:rsidRPr="00793B71">
        <w:rPr>
          <w:rFonts w:cstheme="minorHAnsi"/>
        </w:rPr>
        <w:t xml:space="preserve">James has already pointed out how </w:t>
      </w:r>
      <w:r w:rsidR="0095597B" w:rsidRPr="00793B71">
        <w:rPr>
          <w:rFonts w:cstheme="minorHAnsi"/>
        </w:rPr>
        <w:t xml:space="preserve">the </w:t>
      </w:r>
      <w:r w:rsidR="00C8370D" w:rsidRPr="00793B71">
        <w:rPr>
          <w:rFonts w:cstheme="minorHAnsi"/>
        </w:rPr>
        <w:t>man</w:t>
      </w:r>
      <w:r w:rsidR="00921170" w:rsidRPr="00793B71">
        <w:rPr>
          <w:rFonts w:cstheme="minorHAnsi"/>
        </w:rPr>
        <w:t>-</w:t>
      </w:r>
      <w:r w:rsidR="00C8370D" w:rsidRPr="00793B71">
        <w:rPr>
          <w:rFonts w:cstheme="minorHAnsi"/>
        </w:rPr>
        <w:t>made legal systems</w:t>
      </w:r>
      <w:r w:rsidR="003A0C9E" w:rsidRPr="00793B71">
        <w:rPr>
          <w:rFonts w:cstheme="minorHAnsi"/>
        </w:rPr>
        <w:t xml:space="preserve"> in the market economy</w:t>
      </w:r>
      <w:r w:rsidR="00C8370D" w:rsidRPr="00793B71">
        <w:rPr>
          <w:rFonts w:cstheme="minorHAnsi"/>
        </w:rPr>
        <w:t xml:space="preserve"> create partiality</w:t>
      </w:r>
      <w:r w:rsidR="003A0C9E" w:rsidRPr="00793B71">
        <w:rPr>
          <w:rFonts w:cstheme="minorHAnsi"/>
        </w:rPr>
        <w:t xml:space="preserve"> in our relationships</w:t>
      </w:r>
      <w:r w:rsidR="00750831" w:rsidRPr="00793B71">
        <w:rPr>
          <w:rFonts w:cstheme="minorHAnsi"/>
        </w:rPr>
        <w:t>.</w:t>
      </w:r>
      <w:r w:rsidRPr="00793B71">
        <w:rPr>
          <w:rFonts w:cstheme="minorHAnsi"/>
        </w:rPr>
        <w:t xml:space="preserve"> </w:t>
      </w:r>
      <w:r w:rsidR="00AB538C" w:rsidRPr="00793B71">
        <w:rPr>
          <w:rFonts w:cstheme="minorHAnsi"/>
        </w:rPr>
        <w:t>In chapter 2</w:t>
      </w:r>
      <w:r w:rsidRPr="00793B71">
        <w:rPr>
          <w:rFonts w:cstheme="minorHAnsi"/>
        </w:rPr>
        <w:t>, James</w:t>
      </w:r>
      <w:r w:rsidR="00C8370D" w:rsidRPr="00793B71">
        <w:rPr>
          <w:rFonts w:cstheme="minorHAnsi"/>
        </w:rPr>
        <w:t xml:space="preserve"> </w:t>
      </w:r>
      <w:r w:rsidR="00AB538C" w:rsidRPr="00793B71">
        <w:rPr>
          <w:rFonts w:cstheme="minorHAnsi"/>
        </w:rPr>
        <w:t xml:space="preserve">presents </w:t>
      </w:r>
      <w:r w:rsidR="0046193A" w:rsidRPr="00793B71">
        <w:rPr>
          <w:rFonts w:cstheme="minorHAnsi"/>
        </w:rPr>
        <w:t>partiality in terms</w:t>
      </w:r>
      <w:r w:rsidR="00C8370D" w:rsidRPr="00793B71">
        <w:rPr>
          <w:rFonts w:cstheme="minorHAnsi"/>
        </w:rPr>
        <w:t xml:space="preserve"> of sh</w:t>
      </w:r>
      <w:r w:rsidR="00271593" w:rsidRPr="00793B71">
        <w:rPr>
          <w:rFonts w:cstheme="minorHAnsi"/>
        </w:rPr>
        <w:t xml:space="preserve">owing deference to </w:t>
      </w:r>
      <w:r w:rsidR="00AB538C" w:rsidRPr="00793B71">
        <w:rPr>
          <w:rFonts w:cstheme="minorHAnsi"/>
        </w:rPr>
        <w:t>the wealthy and contempt to the poor</w:t>
      </w:r>
      <w:r w:rsidR="00921170" w:rsidRPr="00793B71">
        <w:rPr>
          <w:rFonts w:cstheme="minorHAnsi"/>
        </w:rPr>
        <w:t xml:space="preserve">. </w:t>
      </w:r>
      <w:r w:rsidR="003A0C9E" w:rsidRPr="00793B71">
        <w:rPr>
          <w:rFonts w:cstheme="minorHAnsi"/>
        </w:rPr>
        <w:t xml:space="preserve">In the market economy, </w:t>
      </w:r>
      <w:r w:rsidR="001B4DD1" w:rsidRPr="00793B71">
        <w:rPr>
          <w:rFonts w:cstheme="minorHAnsi"/>
        </w:rPr>
        <w:t xml:space="preserve">we believe that </w:t>
      </w:r>
      <w:r w:rsidR="003A0C9E" w:rsidRPr="00793B71">
        <w:rPr>
          <w:rFonts w:cstheme="minorHAnsi"/>
        </w:rPr>
        <w:t>s</w:t>
      </w:r>
      <w:r w:rsidR="00C8370D" w:rsidRPr="00793B71">
        <w:rPr>
          <w:rFonts w:cstheme="minorHAnsi"/>
        </w:rPr>
        <w:t xml:space="preserve">howing deference to the wealthy </w:t>
      </w:r>
      <w:r w:rsidR="00756790" w:rsidRPr="00793B71">
        <w:rPr>
          <w:rFonts w:cstheme="minorHAnsi"/>
        </w:rPr>
        <w:t xml:space="preserve">person </w:t>
      </w:r>
      <w:r w:rsidR="00C8370D" w:rsidRPr="00793B71">
        <w:rPr>
          <w:rFonts w:cstheme="minorHAnsi"/>
        </w:rPr>
        <w:t xml:space="preserve">may </w:t>
      </w:r>
      <w:r w:rsidR="00756790" w:rsidRPr="00793B71">
        <w:rPr>
          <w:rFonts w:cstheme="minorHAnsi"/>
        </w:rPr>
        <w:t>be a worthwhile investment, whereas being</w:t>
      </w:r>
      <w:r w:rsidR="00C8370D" w:rsidRPr="00793B71">
        <w:rPr>
          <w:rFonts w:cstheme="minorHAnsi"/>
        </w:rPr>
        <w:t xml:space="preserve"> generous to a poor person seems like a waste of resources. James is trying to </w:t>
      </w:r>
      <w:r w:rsidR="008F1333" w:rsidRPr="00793B71">
        <w:rPr>
          <w:rFonts w:cstheme="minorHAnsi"/>
        </w:rPr>
        <w:t xml:space="preserve">persuade us to </w:t>
      </w:r>
      <w:r w:rsidR="0095597B" w:rsidRPr="00793B71">
        <w:rPr>
          <w:rFonts w:cstheme="minorHAnsi"/>
        </w:rPr>
        <w:t>shift our thinking</w:t>
      </w:r>
      <w:r w:rsidR="00C8370D" w:rsidRPr="00793B71">
        <w:rPr>
          <w:rFonts w:cstheme="minorHAnsi"/>
        </w:rPr>
        <w:t xml:space="preserve"> </w:t>
      </w:r>
      <w:r w:rsidR="0095597B" w:rsidRPr="00793B71">
        <w:rPr>
          <w:rFonts w:cstheme="minorHAnsi"/>
        </w:rPr>
        <w:t xml:space="preserve">about personal relationships </w:t>
      </w:r>
      <w:r w:rsidR="008F1333" w:rsidRPr="00793B71">
        <w:rPr>
          <w:rFonts w:cstheme="minorHAnsi"/>
        </w:rPr>
        <w:t xml:space="preserve">so that we </w:t>
      </w:r>
      <w:r w:rsidR="00B1033A" w:rsidRPr="00793B71">
        <w:rPr>
          <w:rFonts w:cstheme="minorHAnsi"/>
        </w:rPr>
        <w:t xml:space="preserve">can </w:t>
      </w:r>
      <w:r w:rsidR="008F1333" w:rsidRPr="00793B71">
        <w:rPr>
          <w:rFonts w:cstheme="minorHAnsi"/>
        </w:rPr>
        <w:t xml:space="preserve">move </w:t>
      </w:r>
      <w:r w:rsidR="004654C2" w:rsidRPr="00793B71">
        <w:rPr>
          <w:rFonts w:cstheme="minorHAnsi"/>
        </w:rPr>
        <w:t>out of</w:t>
      </w:r>
      <w:r w:rsidR="00C8370D" w:rsidRPr="00793B71">
        <w:rPr>
          <w:rFonts w:cstheme="minorHAnsi"/>
        </w:rPr>
        <w:t xml:space="preserve"> the</w:t>
      </w:r>
      <w:r w:rsidR="003A0C9E" w:rsidRPr="00793B71">
        <w:rPr>
          <w:rFonts w:cstheme="minorHAnsi"/>
        </w:rPr>
        <w:t xml:space="preserve"> cause and effect of the market economy</w:t>
      </w:r>
      <w:r w:rsidR="00C8370D" w:rsidRPr="00793B71">
        <w:rPr>
          <w:rFonts w:cstheme="minorHAnsi"/>
        </w:rPr>
        <w:t xml:space="preserve"> and into the</w:t>
      </w:r>
      <w:r w:rsidR="003A0C9E" w:rsidRPr="00793B71">
        <w:rPr>
          <w:rFonts w:cstheme="minorHAnsi"/>
        </w:rPr>
        <w:t xml:space="preserve"> cause and effect of the</w:t>
      </w:r>
      <w:r w:rsidR="00C8370D" w:rsidRPr="00793B71">
        <w:rPr>
          <w:rFonts w:cstheme="minorHAnsi"/>
        </w:rPr>
        <w:t xml:space="preserve"> karis</w:t>
      </w:r>
      <w:r w:rsidR="00C8370D" w:rsidRPr="00793B71">
        <w:rPr>
          <w:rFonts w:cstheme="minorHAnsi"/>
          <w:i/>
        </w:rPr>
        <w:t xml:space="preserve"> </w:t>
      </w:r>
      <w:r w:rsidR="003A0C9E" w:rsidRPr="00793B71">
        <w:rPr>
          <w:rFonts w:cstheme="minorHAnsi"/>
        </w:rPr>
        <w:t>economy</w:t>
      </w:r>
      <w:r w:rsidR="00C8370D" w:rsidRPr="00793B71">
        <w:rPr>
          <w:rFonts w:cstheme="minorHAnsi"/>
        </w:rPr>
        <w:t>. Both</w:t>
      </w:r>
      <w:r w:rsidR="003A0C9E" w:rsidRPr="00793B71">
        <w:rPr>
          <w:rFonts w:cstheme="minorHAnsi"/>
        </w:rPr>
        <w:t xml:space="preserve"> economies</w:t>
      </w:r>
      <w:r w:rsidR="00C8370D" w:rsidRPr="00793B71">
        <w:rPr>
          <w:rFonts w:cstheme="minorHAnsi"/>
        </w:rPr>
        <w:t xml:space="preserve"> are valid ways to circulate in this material world</w:t>
      </w:r>
      <w:r w:rsidR="00BA57E8" w:rsidRPr="00793B71">
        <w:rPr>
          <w:rFonts w:cstheme="minorHAnsi"/>
        </w:rPr>
        <w:t>.</w:t>
      </w:r>
      <w:r w:rsidR="00C8370D" w:rsidRPr="00793B71">
        <w:rPr>
          <w:rFonts w:cstheme="minorHAnsi"/>
        </w:rPr>
        <w:t xml:space="preserve"> </w:t>
      </w:r>
      <w:r w:rsidR="00BA57E8" w:rsidRPr="00793B71">
        <w:rPr>
          <w:rFonts w:cstheme="minorHAnsi"/>
        </w:rPr>
        <w:t xml:space="preserve">The market economy </w:t>
      </w:r>
      <w:r w:rsidR="003A0C9E" w:rsidRPr="00793B71">
        <w:rPr>
          <w:rFonts w:cstheme="minorHAnsi"/>
        </w:rPr>
        <w:t>is based on law</w:t>
      </w:r>
      <w:r w:rsidR="00BA57E8" w:rsidRPr="00793B71">
        <w:rPr>
          <w:rFonts w:cstheme="minorHAnsi"/>
        </w:rPr>
        <w:t xml:space="preserve"> and contracts</w:t>
      </w:r>
      <w:r w:rsidR="00C21147" w:rsidRPr="00793B71">
        <w:rPr>
          <w:rFonts w:cstheme="minorHAnsi"/>
        </w:rPr>
        <w:t>, so there</w:t>
      </w:r>
      <w:r w:rsidR="00BA57E8" w:rsidRPr="00793B71">
        <w:rPr>
          <w:rFonts w:cstheme="minorHAnsi"/>
        </w:rPr>
        <w:t xml:space="preserve"> is an agreed protocol of exchange between parties. It is the economy of money, skills, property, and horse trading. </w:t>
      </w:r>
      <w:r w:rsidR="00EA2793" w:rsidRPr="00793B71">
        <w:rPr>
          <w:rFonts w:cstheme="minorHAnsi"/>
        </w:rPr>
        <w:t>T</w:t>
      </w:r>
      <w:r w:rsidR="00220DF9" w:rsidRPr="00793B71">
        <w:rPr>
          <w:rFonts w:cstheme="minorHAnsi"/>
        </w:rPr>
        <w:t>he karis economy</w:t>
      </w:r>
      <w:r w:rsidR="00BA57E8" w:rsidRPr="00793B71">
        <w:rPr>
          <w:rFonts w:cstheme="minorHAnsi"/>
        </w:rPr>
        <w:t>, on the other hand,</w:t>
      </w:r>
      <w:r w:rsidR="00C8370D" w:rsidRPr="00793B71">
        <w:rPr>
          <w:rFonts w:cstheme="minorHAnsi"/>
          <w:i/>
        </w:rPr>
        <w:t xml:space="preserve"> </w:t>
      </w:r>
      <w:r w:rsidR="00C8370D" w:rsidRPr="00793B71">
        <w:rPr>
          <w:rFonts w:cstheme="minorHAnsi"/>
        </w:rPr>
        <w:t xml:space="preserve">is </w:t>
      </w:r>
      <w:r w:rsidR="003A0C9E" w:rsidRPr="00793B71">
        <w:rPr>
          <w:rFonts w:cstheme="minorHAnsi"/>
        </w:rPr>
        <w:t xml:space="preserve">based on mutual </w:t>
      </w:r>
      <w:r w:rsidR="00BA57E8" w:rsidRPr="00793B71">
        <w:rPr>
          <w:rFonts w:cstheme="minorHAnsi"/>
        </w:rPr>
        <w:t xml:space="preserve">yet unpredictable </w:t>
      </w:r>
      <w:r w:rsidR="003A0C9E" w:rsidRPr="00793B71">
        <w:rPr>
          <w:rFonts w:cstheme="minorHAnsi"/>
        </w:rPr>
        <w:t>generosity</w:t>
      </w:r>
      <w:r w:rsidR="00BA57E8" w:rsidRPr="00793B71">
        <w:rPr>
          <w:rFonts w:cstheme="minorHAnsi"/>
        </w:rPr>
        <w:t>. It is the</w:t>
      </w:r>
      <w:r w:rsidR="003A0C9E" w:rsidRPr="00793B71">
        <w:rPr>
          <w:rFonts w:cstheme="minorHAnsi"/>
        </w:rPr>
        <w:t xml:space="preserve"> most productive way to engage in personal relationships</w:t>
      </w:r>
      <w:r w:rsidR="00BA57E8" w:rsidRPr="00793B71">
        <w:rPr>
          <w:rFonts w:cstheme="minorHAnsi"/>
        </w:rPr>
        <w:t xml:space="preserve"> and </w:t>
      </w:r>
      <w:r w:rsidR="00183A97" w:rsidRPr="00793B71">
        <w:rPr>
          <w:rFonts w:cstheme="minorHAnsi"/>
        </w:rPr>
        <w:t xml:space="preserve">to </w:t>
      </w:r>
      <w:r w:rsidR="00220DF9" w:rsidRPr="00793B71">
        <w:rPr>
          <w:rFonts w:cstheme="minorHAnsi"/>
        </w:rPr>
        <w:t>build</w:t>
      </w:r>
      <w:r w:rsidR="00BA57E8" w:rsidRPr="00793B71">
        <w:rPr>
          <w:rFonts w:cstheme="minorHAnsi"/>
        </w:rPr>
        <w:t xml:space="preserve"> a trusting and trustworthy community</w:t>
      </w:r>
      <w:r w:rsidR="00781D2C" w:rsidRPr="00793B71">
        <w:rPr>
          <w:rFonts w:cstheme="minorHAnsi"/>
        </w:rPr>
        <w:t xml:space="preserve">. </w:t>
      </w:r>
      <w:r w:rsidR="00C60EF2" w:rsidRPr="00793B71">
        <w:rPr>
          <w:rFonts w:cstheme="minorHAnsi"/>
        </w:rPr>
        <w:t>Furthermore, k</w:t>
      </w:r>
      <w:r w:rsidR="00781D2C" w:rsidRPr="00793B71">
        <w:rPr>
          <w:rFonts w:cstheme="minorHAnsi"/>
        </w:rPr>
        <w:t xml:space="preserve">aris is </w:t>
      </w:r>
      <w:r w:rsidR="003A0C9E" w:rsidRPr="00793B71">
        <w:rPr>
          <w:rFonts w:cstheme="minorHAnsi"/>
        </w:rPr>
        <w:t xml:space="preserve">the only way to relate to </w:t>
      </w:r>
      <w:r w:rsidR="00C8370D" w:rsidRPr="00793B71">
        <w:rPr>
          <w:rFonts w:cstheme="minorHAnsi"/>
        </w:rPr>
        <w:t xml:space="preserve">God through the True Self. </w:t>
      </w:r>
    </w:p>
    <w:p w14:paraId="3F32BDFA" w14:textId="7090ECF8" w:rsidR="00065C7E" w:rsidRPr="00793B71" w:rsidRDefault="00065C7E" w:rsidP="00FE0B2A">
      <w:pPr>
        <w:spacing w:after="0" w:line="240" w:lineRule="auto"/>
        <w:jc w:val="both"/>
        <w:rPr>
          <w:rFonts w:cstheme="minorHAnsi"/>
        </w:rPr>
      </w:pPr>
    </w:p>
    <w:p w14:paraId="1699D74F" w14:textId="16BAFB2F" w:rsidR="00703990" w:rsidRPr="00793B71" w:rsidRDefault="00AC3A20" w:rsidP="00FE0B2A">
      <w:pPr>
        <w:spacing w:after="0" w:line="240" w:lineRule="auto"/>
        <w:jc w:val="both"/>
        <w:rPr>
          <w:rFonts w:cstheme="minorHAnsi"/>
        </w:rPr>
      </w:pPr>
      <w:r w:rsidRPr="00793B71">
        <w:rPr>
          <w:rFonts w:cstheme="minorHAnsi"/>
        </w:rPr>
        <w:t xml:space="preserve">I would like you to think about </w:t>
      </w:r>
      <w:r w:rsidR="0095597B" w:rsidRPr="00793B71">
        <w:rPr>
          <w:rFonts w:cstheme="minorHAnsi"/>
        </w:rPr>
        <w:t xml:space="preserve">the </w:t>
      </w:r>
      <w:r w:rsidR="004654C2" w:rsidRPr="00793B71">
        <w:rPr>
          <w:rFonts w:cstheme="minorHAnsi"/>
        </w:rPr>
        <w:t>problem</w:t>
      </w:r>
      <w:r w:rsidR="00761BE2" w:rsidRPr="00793B71">
        <w:rPr>
          <w:rFonts w:cstheme="minorHAnsi"/>
        </w:rPr>
        <w:t xml:space="preserve"> </w:t>
      </w:r>
      <w:r w:rsidR="0095597B" w:rsidRPr="00793B71">
        <w:rPr>
          <w:rFonts w:cstheme="minorHAnsi"/>
        </w:rPr>
        <w:t xml:space="preserve">of partiality </w:t>
      </w:r>
      <w:r w:rsidR="004654C2" w:rsidRPr="00793B71">
        <w:rPr>
          <w:rFonts w:cstheme="minorHAnsi"/>
        </w:rPr>
        <w:t xml:space="preserve">in the community </w:t>
      </w:r>
      <w:r w:rsidRPr="00793B71">
        <w:rPr>
          <w:rFonts w:cstheme="minorHAnsi"/>
        </w:rPr>
        <w:t xml:space="preserve">as a metaphor for how </w:t>
      </w:r>
      <w:r w:rsidR="00517D78" w:rsidRPr="00793B71">
        <w:rPr>
          <w:rFonts w:cstheme="minorHAnsi"/>
        </w:rPr>
        <w:t>we favor</w:t>
      </w:r>
      <w:r w:rsidRPr="00793B71">
        <w:rPr>
          <w:rFonts w:cstheme="minorHAnsi"/>
        </w:rPr>
        <w:t xml:space="preserve"> the Idol Self</w:t>
      </w:r>
      <w:r w:rsidR="00517D78" w:rsidRPr="00793B71">
        <w:rPr>
          <w:rFonts w:cstheme="minorHAnsi"/>
        </w:rPr>
        <w:t xml:space="preserve"> over the True Self</w:t>
      </w:r>
      <w:r w:rsidRPr="00793B71">
        <w:rPr>
          <w:rFonts w:cstheme="minorHAnsi"/>
        </w:rPr>
        <w:t xml:space="preserve">. Think of the Idol Self as the rich </w:t>
      </w:r>
      <w:r w:rsidR="00750831" w:rsidRPr="00793B71">
        <w:rPr>
          <w:rFonts w:cstheme="minorHAnsi"/>
        </w:rPr>
        <w:t xml:space="preserve">or valued </w:t>
      </w:r>
      <w:r w:rsidRPr="00793B71">
        <w:rPr>
          <w:rFonts w:cstheme="minorHAnsi"/>
        </w:rPr>
        <w:t xml:space="preserve">person and the True Self as the poor </w:t>
      </w:r>
      <w:r w:rsidR="00750831" w:rsidRPr="00793B71">
        <w:rPr>
          <w:rFonts w:cstheme="minorHAnsi"/>
        </w:rPr>
        <w:t xml:space="preserve">or despised </w:t>
      </w:r>
      <w:r w:rsidRPr="00793B71">
        <w:rPr>
          <w:rFonts w:cstheme="minorHAnsi"/>
        </w:rPr>
        <w:t xml:space="preserve">person. The first has been fed and watered with </w:t>
      </w:r>
      <w:r w:rsidR="001C4A64" w:rsidRPr="00793B71">
        <w:rPr>
          <w:rFonts w:cstheme="minorHAnsi"/>
        </w:rPr>
        <w:t xml:space="preserve">our </w:t>
      </w:r>
      <w:r w:rsidRPr="00793B71">
        <w:rPr>
          <w:rFonts w:cstheme="minorHAnsi"/>
        </w:rPr>
        <w:t>available resources</w:t>
      </w:r>
      <w:r w:rsidR="00313FC6" w:rsidRPr="00793B71">
        <w:rPr>
          <w:rFonts w:cstheme="minorHAnsi"/>
        </w:rPr>
        <w:t>, perhaps</w:t>
      </w:r>
      <w:r w:rsidRPr="00793B71">
        <w:rPr>
          <w:rFonts w:cstheme="minorHAnsi"/>
        </w:rPr>
        <w:t xml:space="preserve"> for decades, and the other has lived on the fringe, scrounging for scraps of leftover energy. In its colossal egocentricity, the Idol is invariably partial to itself, exclusively favoring its own compulsive needs and never being authentically generous toward others.</w:t>
      </w:r>
      <w:r w:rsidR="00FE0B2A" w:rsidRPr="00793B71">
        <w:rPr>
          <w:rFonts w:cstheme="minorHAnsi"/>
        </w:rPr>
        <w:t xml:space="preserve"> </w:t>
      </w:r>
      <w:r w:rsidR="00517D78" w:rsidRPr="00793B71">
        <w:rPr>
          <w:rFonts w:cstheme="minorHAnsi"/>
        </w:rPr>
        <w:t xml:space="preserve">Partiality in favor of the Idol Self is the worst kind of partiality. </w:t>
      </w:r>
      <w:r w:rsidR="003F7D28" w:rsidRPr="00793B71">
        <w:rPr>
          <w:rFonts w:cstheme="minorHAnsi"/>
        </w:rPr>
        <w:t xml:space="preserve">The mirror that James refers to in </w:t>
      </w:r>
      <w:r w:rsidR="001C4A64" w:rsidRPr="00793B71">
        <w:rPr>
          <w:rFonts w:cstheme="minorHAnsi"/>
        </w:rPr>
        <w:t xml:space="preserve">the first chapter of </w:t>
      </w:r>
      <w:r w:rsidR="003F7D28" w:rsidRPr="00793B71">
        <w:rPr>
          <w:rFonts w:cstheme="minorHAnsi"/>
        </w:rPr>
        <w:t>his letter reveals whether</w:t>
      </w:r>
      <w:r w:rsidR="007F439B" w:rsidRPr="00793B71">
        <w:rPr>
          <w:rFonts w:cstheme="minorHAnsi"/>
        </w:rPr>
        <w:t xml:space="preserve"> we are doers or just hearers of the logos</w:t>
      </w:r>
      <w:r w:rsidR="003F7D28" w:rsidRPr="00793B71">
        <w:rPr>
          <w:rFonts w:cstheme="minorHAnsi"/>
        </w:rPr>
        <w:t>.</w:t>
      </w:r>
      <w:r w:rsidR="00EA2793" w:rsidRPr="00793B71">
        <w:rPr>
          <w:rStyle w:val="EndnoteReference"/>
          <w:rFonts w:cstheme="minorHAnsi"/>
        </w:rPr>
        <w:endnoteReference w:id="3"/>
      </w:r>
      <w:r w:rsidR="003F7D28" w:rsidRPr="00793B71">
        <w:rPr>
          <w:rFonts w:cstheme="minorHAnsi"/>
        </w:rPr>
        <w:t xml:space="preserve"> </w:t>
      </w:r>
      <w:r w:rsidR="00306C58" w:rsidRPr="00793B71">
        <w:rPr>
          <w:rFonts w:cstheme="minorHAnsi"/>
        </w:rPr>
        <w:t>If</w:t>
      </w:r>
      <w:r w:rsidR="003F7D28" w:rsidRPr="00793B71">
        <w:rPr>
          <w:rFonts w:cstheme="minorHAnsi"/>
        </w:rPr>
        <w:t xml:space="preserve"> we look into this mirror with partiality</w:t>
      </w:r>
      <w:r w:rsidR="002802E1" w:rsidRPr="00793B71">
        <w:rPr>
          <w:rFonts w:cstheme="minorHAnsi"/>
        </w:rPr>
        <w:t xml:space="preserve">, choosing </w:t>
      </w:r>
      <w:r w:rsidR="00703990" w:rsidRPr="00793B71">
        <w:rPr>
          <w:rFonts w:cstheme="minorHAnsi"/>
        </w:rPr>
        <w:t>to see what we want to see</w:t>
      </w:r>
      <w:r w:rsidR="005915ED" w:rsidRPr="00793B71">
        <w:rPr>
          <w:rFonts w:cstheme="minorHAnsi"/>
        </w:rPr>
        <w:t xml:space="preserve"> about ourselves</w:t>
      </w:r>
      <w:r w:rsidR="00703990" w:rsidRPr="00793B71">
        <w:rPr>
          <w:rFonts w:cstheme="minorHAnsi"/>
        </w:rPr>
        <w:t xml:space="preserve">, we will </w:t>
      </w:r>
      <w:r w:rsidR="007E3752" w:rsidRPr="00793B71">
        <w:rPr>
          <w:rFonts w:cstheme="minorHAnsi"/>
        </w:rPr>
        <w:t xml:space="preserve">only see the mask of the Idol which hides the evidence of our misorientation. </w:t>
      </w:r>
      <w:r w:rsidR="004654C2" w:rsidRPr="00793B71">
        <w:rPr>
          <w:rFonts w:cstheme="minorHAnsi"/>
        </w:rPr>
        <w:t>On</w:t>
      </w:r>
      <w:r w:rsidR="00761BE2" w:rsidRPr="00793B71">
        <w:rPr>
          <w:rFonts w:cstheme="minorHAnsi"/>
        </w:rPr>
        <w:t xml:space="preserve"> the other hand, if</w:t>
      </w:r>
      <w:r w:rsidR="007F439B" w:rsidRPr="00793B71">
        <w:rPr>
          <w:rFonts w:cstheme="minorHAnsi"/>
        </w:rPr>
        <w:t xml:space="preserve"> we are looking into the mirror to discover the truth about ourselves, we will recognize what our True Self needs in order to grow into its true potential—and we will recognize what others need </w:t>
      </w:r>
      <w:r w:rsidR="00220DF9" w:rsidRPr="00793B71">
        <w:rPr>
          <w:rFonts w:cstheme="minorHAnsi"/>
        </w:rPr>
        <w:t xml:space="preserve">in order </w:t>
      </w:r>
      <w:r w:rsidR="007F439B" w:rsidRPr="00793B71">
        <w:rPr>
          <w:rFonts w:cstheme="minorHAnsi"/>
        </w:rPr>
        <w:t xml:space="preserve">to grow into theirs. </w:t>
      </w:r>
    </w:p>
    <w:p w14:paraId="3AF12B6F" w14:textId="77777777" w:rsidR="007F439B" w:rsidRPr="00793B71" w:rsidRDefault="007F439B" w:rsidP="00FE0B2A">
      <w:pPr>
        <w:spacing w:after="0" w:line="240" w:lineRule="auto"/>
        <w:jc w:val="both"/>
        <w:rPr>
          <w:rFonts w:cstheme="minorHAnsi"/>
          <w:u w:val="single"/>
        </w:rPr>
      </w:pPr>
    </w:p>
    <w:p w14:paraId="7C885A95" w14:textId="45535412" w:rsidR="0018278F" w:rsidRPr="00793B71" w:rsidRDefault="0018278F" w:rsidP="00FE0B2A">
      <w:pPr>
        <w:spacing w:after="0" w:line="240" w:lineRule="auto"/>
        <w:jc w:val="both"/>
        <w:rPr>
          <w:rFonts w:cstheme="minorHAnsi"/>
        </w:rPr>
      </w:pPr>
      <w:bookmarkStart w:id="4" w:name="_Hlk496152274"/>
      <w:r w:rsidRPr="00793B71">
        <w:rPr>
          <w:rFonts w:cstheme="minorHAnsi"/>
        </w:rPr>
        <w:t xml:space="preserve">In the second chapter of his letter, James writes about faith. To give us a better understanding of what James is teaching us, </w:t>
      </w:r>
      <w:r w:rsidR="00220DF9" w:rsidRPr="00793B71">
        <w:rPr>
          <w:rFonts w:cstheme="minorHAnsi"/>
        </w:rPr>
        <w:t>I have</w:t>
      </w:r>
      <w:r w:rsidRPr="00793B71">
        <w:rPr>
          <w:rFonts w:cstheme="minorHAnsi"/>
        </w:rPr>
        <w:t xml:space="preserve"> </w:t>
      </w:r>
      <w:r w:rsidR="00083095" w:rsidRPr="00793B71">
        <w:rPr>
          <w:rFonts w:cstheme="minorHAnsi"/>
        </w:rPr>
        <w:t xml:space="preserve">introduced </w:t>
      </w:r>
      <w:r w:rsidRPr="00793B71">
        <w:rPr>
          <w:rFonts w:cstheme="minorHAnsi"/>
        </w:rPr>
        <w:t xml:space="preserve">other accurate and valid translations of the Greek word for faith, including </w:t>
      </w:r>
      <w:r w:rsidRPr="00793B71">
        <w:rPr>
          <w:rFonts w:cstheme="minorHAnsi"/>
          <w:i/>
        </w:rPr>
        <w:t>trust</w:t>
      </w:r>
      <w:r w:rsidRPr="00793B71">
        <w:rPr>
          <w:rFonts w:cstheme="minorHAnsi"/>
        </w:rPr>
        <w:t xml:space="preserve">, </w:t>
      </w:r>
      <w:r w:rsidRPr="00793B71">
        <w:rPr>
          <w:rFonts w:cstheme="minorHAnsi"/>
          <w:i/>
        </w:rPr>
        <w:t>believe</w:t>
      </w:r>
      <w:r w:rsidRPr="00793B71">
        <w:rPr>
          <w:rFonts w:cstheme="minorHAnsi"/>
        </w:rPr>
        <w:t xml:space="preserve">, and </w:t>
      </w:r>
      <w:r w:rsidRPr="00793B71">
        <w:rPr>
          <w:rFonts w:cstheme="minorHAnsi"/>
          <w:i/>
        </w:rPr>
        <w:t>a set of beliefs</w:t>
      </w:r>
      <w:r w:rsidRPr="00793B71">
        <w:rPr>
          <w:rFonts w:cstheme="minorHAnsi"/>
        </w:rPr>
        <w:t xml:space="preserve">. </w:t>
      </w:r>
    </w:p>
    <w:p w14:paraId="160811F3" w14:textId="77777777" w:rsidR="0018278F" w:rsidRPr="00793B71" w:rsidRDefault="0018278F" w:rsidP="00FE0B2A">
      <w:pPr>
        <w:spacing w:after="0" w:line="240" w:lineRule="auto"/>
        <w:jc w:val="both"/>
        <w:rPr>
          <w:rFonts w:cstheme="minorHAnsi"/>
        </w:rPr>
      </w:pPr>
    </w:p>
    <w:p w14:paraId="4EA548A8" w14:textId="28CD018B" w:rsidR="0018278F" w:rsidRPr="00793B71" w:rsidRDefault="0018278F" w:rsidP="00FE0B2A">
      <w:pPr>
        <w:spacing w:after="0" w:line="240" w:lineRule="auto"/>
        <w:jc w:val="both"/>
        <w:rPr>
          <w:rFonts w:cstheme="minorHAnsi"/>
          <w:b/>
        </w:rPr>
      </w:pPr>
      <w:r w:rsidRPr="00793B71">
        <w:rPr>
          <w:rFonts w:cstheme="minorHAnsi"/>
        </w:rPr>
        <w:t xml:space="preserve">Let’s listen now to </w:t>
      </w:r>
      <w:r w:rsidR="00220DF9" w:rsidRPr="00793B71">
        <w:rPr>
          <w:rFonts w:cstheme="minorHAnsi"/>
        </w:rPr>
        <w:t xml:space="preserve">my </w:t>
      </w:r>
      <w:r w:rsidRPr="00793B71">
        <w:rPr>
          <w:rFonts w:cstheme="minorHAnsi"/>
        </w:rPr>
        <w:t xml:space="preserve">paraphrase of </w:t>
      </w:r>
      <w:r w:rsidRPr="00793B71">
        <w:rPr>
          <w:rFonts w:cstheme="minorHAnsi"/>
          <w:b/>
        </w:rPr>
        <w:t>James 2:10–23</w:t>
      </w:r>
      <w:bookmarkEnd w:id="4"/>
      <w:r w:rsidR="007F75E0" w:rsidRPr="00793B71">
        <w:rPr>
          <w:rFonts w:cstheme="minorHAnsi"/>
        </w:rPr>
        <w:t>.</w:t>
      </w:r>
    </w:p>
    <w:p w14:paraId="35E12368" w14:textId="77777777" w:rsidR="0018278F" w:rsidRPr="00793B71" w:rsidRDefault="0018278F" w:rsidP="00FE0B2A">
      <w:pPr>
        <w:spacing w:after="0" w:line="240" w:lineRule="auto"/>
        <w:jc w:val="both"/>
        <w:rPr>
          <w:rFonts w:cstheme="minorHAnsi"/>
          <w:b/>
        </w:rPr>
      </w:pPr>
    </w:p>
    <w:p w14:paraId="11275DE5" w14:textId="1F3FD845" w:rsidR="00F81D01" w:rsidRPr="00793B71" w:rsidRDefault="00F81D01" w:rsidP="00F81D01">
      <w:pPr>
        <w:spacing w:after="0" w:line="240" w:lineRule="auto"/>
        <w:ind w:left="720" w:right="720"/>
        <w:jc w:val="both"/>
        <w:rPr>
          <w:rFonts w:cstheme="minorHAnsi"/>
        </w:rPr>
      </w:pPr>
      <w:bookmarkStart w:id="5" w:name="_Hlk117674419"/>
      <w:r w:rsidRPr="00793B71">
        <w:rPr>
          <w:rFonts w:cstheme="minorHAnsi"/>
          <w:vertAlign w:val="superscript"/>
        </w:rPr>
        <w:t>10</w:t>
      </w:r>
      <w:r w:rsidRPr="00793B71">
        <w:rPr>
          <w:rFonts w:cstheme="minorHAnsi"/>
        </w:rPr>
        <w:t xml:space="preserve">If you try to use the law of your Idol’s system and then fail in one area of your </w:t>
      </w:r>
      <w:proofErr w:type="gramStart"/>
      <w:r w:rsidRPr="00793B71">
        <w:rPr>
          <w:rFonts w:cstheme="minorHAnsi"/>
        </w:rPr>
        <w:t>law,</w:t>
      </w:r>
      <w:proofErr w:type="gramEnd"/>
      <w:r w:rsidRPr="00793B71">
        <w:rPr>
          <w:rFonts w:cstheme="minorHAnsi"/>
        </w:rPr>
        <w:t xml:space="preserve"> you will condemn everything about yourself. </w:t>
      </w:r>
      <w:r w:rsidRPr="00793B71">
        <w:rPr>
          <w:rFonts w:cstheme="minorHAnsi"/>
          <w:vertAlign w:val="superscript"/>
        </w:rPr>
        <w:t>11</w:t>
      </w:r>
      <w:r w:rsidRPr="00793B71">
        <w:rPr>
          <w:rFonts w:cstheme="minorHAnsi"/>
        </w:rPr>
        <w:t xml:space="preserve">The same Lawgiver who says, “Do not be sexually untrustworthy,” also says, “Do not be murderous.” In other words, if you choose to live by law and be chaste, but are still murderous, you make yourself fail the whole law. </w:t>
      </w:r>
      <w:r w:rsidRPr="00793B71">
        <w:rPr>
          <w:rFonts w:cstheme="minorHAnsi"/>
          <w:vertAlign w:val="superscript"/>
        </w:rPr>
        <w:t>12</w:t>
      </w:r>
      <w:r w:rsidRPr="00793B71">
        <w:rPr>
          <w:rFonts w:cstheme="minorHAnsi"/>
        </w:rPr>
        <w:t xml:space="preserve">Instead, speak and also act like citizens who are brought to court by the law of freedom </w:t>
      </w:r>
      <w:r w:rsidRPr="00793B71">
        <w:rPr>
          <w:rFonts w:cstheme="minorHAnsi"/>
        </w:rPr>
        <w:lastRenderedPageBreak/>
        <w:t xml:space="preserve">rather than like slaves who are brought to court by the law of the Idol. </w:t>
      </w:r>
      <w:r w:rsidRPr="00793B71">
        <w:rPr>
          <w:rFonts w:cstheme="minorHAnsi"/>
          <w:vertAlign w:val="superscript"/>
        </w:rPr>
        <w:t>13</w:t>
      </w:r>
      <w:r w:rsidRPr="00793B71">
        <w:rPr>
          <w:rFonts w:cstheme="minorHAnsi"/>
        </w:rPr>
        <w:t>The result</w:t>
      </w:r>
      <w:r w:rsidR="00B1033A" w:rsidRPr="00793B71">
        <w:rPr>
          <w:rFonts w:cstheme="minorHAnsi"/>
        </w:rPr>
        <w:t>ing verdict</w:t>
      </w:r>
      <w:r w:rsidRPr="00793B71">
        <w:rPr>
          <w:rFonts w:cstheme="minorHAnsi"/>
        </w:rPr>
        <w:t xml:space="preserve"> of </w:t>
      </w:r>
      <w:r w:rsidR="00B1033A" w:rsidRPr="00793B71">
        <w:rPr>
          <w:rFonts w:cstheme="minorHAnsi"/>
        </w:rPr>
        <w:t>the court</w:t>
      </w:r>
      <w:r w:rsidRPr="00793B71">
        <w:rPr>
          <w:rFonts w:cstheme="minorHAnsi"/>
        </w:rPr>
        <w:t xml:space="preserve"> according to the Idol’s law will be inexorable for those who are inexorable</w:t>
      </w:r>
      <w:r w:rsidR="00B1033A" w:rsidRPr="00793B71">
        <w:rPr>
          <w:rFonts w:cstheme="minorHAnsi"/>
        </w:rPr>
        <w:t xml:space="preserve"> for they</w:t>
      </w:r>
      <w:r w:rsidRPr="00793B71">
        <w:rPr>
          <w:rFonts w:cstheme="minorHAnsi"/>
        </w:rPr>
        <w:t xml:space="preserve"> cannot help but punish themselves and others through self-hate. Mercy, however, exults and is self-confident in trials. Mismanaged self-hate throws us back into slavery, but having mercy on ourselves and on others is the new way to handle mistakes and invite possibilities. Mercy is real self-confidence in action. </w:t>
      </w:r>
    </w:p>
    <w:p w14:paraId="2E49E3FF" w14:textId="77777777" w:rsidR="00F81D01" w:rsidRPr="00793B71" w:rsidRDefault="00F81D01" w:rsidP="00F81D01">
      <w:pPr>
        <w:spacing w:after="0" w:line="240" w:lineRule="auto"/>
        <w:ind w:left="720" w:right="720"/>
        <w:jc w:val="both"/>
        <w:rPr>
          <w:rFonts w:cstheme="minorHAnsi"/>
        </w:rPr>
      </w:pPr>
    </w:p>
    <w:p w14:paraId="1177E85A" w14:textId="49F5CC7F" w:rsidR="00DA1BBA" w:rsidRPr="00793B71" w:rsidRDefault="00DA1BBA" w:rsidP="00DA1BBA">
      <w:pPr>
        <w:spacing w:after="0" w:line="240" w:lineRule="auto"/>
        <w:ind w:left="720" w:right="720"/>
        <w:jc w:val="both"/>
        <w:rPr>
          <w:rFonts w:eastAsia="Times New Roman" w:cstheme="minorHAnsi"/>
          <w:bCs/>
          <w:color w:val="333333"/>
        </w:rPr>
      </w:pPr>
      <w:bookmarkStart w:id="6" w:name="_Hlk497004167"/>
      <w:bookmarkEnd w:id="5"/>
      <w:r w:rsidRPr="00793B71">
        <w:rPr>
          <w:rFonts w:cstheme="minorHAnsi"/>
          <w:vertAlign w:val="superscript"/>
        </w:rPr>
        <w:t>14</w:t>
      </w:r>
      <w:r w:rsidRPr="00793B71">
        <w:rPr>
          <w:rFonts w:cstheme="minorHAnsi"/>
        </w:rPr>
        <w:t xml:space="preserve">How does it benefit you, or anyone, if you say that you believe but do not act on what you believe? Your belief will not rescue you or anyone else. </w:t>
      </w:r>
      <w:r w:rsidRPr="00793B71">
        <w:rPr>
          <w:rFonts w:cstheme="minorHAnsi"/>
          <w:b/>
          <w:vertAlign w:val="superscript"/>
        </w:rPr>
        <w:t>15</w:t>
      </w:r>
      <w:r w:rsidRPr="00793B71">
        <w:rPr>
          <w:rFonts w:cstheme="minorHAnsi"/>
        </w:rPr>
        <w:t xml:space="preserve">And that lack of congruence between your beliefs and actions will be exposed when you encounter a member in the community who is in need. </w:t>
      </w:r>
      <w:r w:rsidRPr="00012488">
        <w:rPr>
          <w:rFonts w:cstheme="minorHAnsi"/>
          <w:vertAlign w:val="superscript"/>
        </w:rPr>
        <w:t>16</w:t>
      </w:r>
      <w:r w:rsidRPr="00012488">
        <w:rPr>
          <w:rFonts w:cstheme="minorHAnsi"/>
        </w:rPr>
        <w:t>For example, you say to someone in need, “Go away from me in peace with my blessing of warmth and food,” but</w:t>
      </w:r>
      <w:r w:rsidR="00A0358B" w:rsidRPr="00012488">
        <w:rPr>
          <w:rFonts w:cstheme="minorHAnsi"/>
        </w:rPr>
        <w:t xml:space="preserve"> you</w:t>
      </w:r>
      <w:r w:rsidRPr="00012488">
        <w:rPr>
          <w:rFonts w:cstheme="minorHAnsi"/>
        </w:rPr>
        <w:t xml:space="preserve"> do nothing practical about their need. Their need is stirring up conflicts in you, and since you won’t deal with your own inner conflict about showing mercy to yourself, you refuse to deal with any conflict about mercy.</w:t>
      </w:r>
      <w:r w:rsidRPr="00012488">
        <w:rPr>
          <w:rFonts w:cstheme="minorHAnsi"/>
          <w:vertAlign w:val="superscript"/>
        </w:rPr>
        <w:t xml:space="preserve"> </w:t>
      </w:r>
      <w:r w:rsidRPr="00793B71">
        <w:rPr>
          <w:rFonts w:cstheme="minorHAnsi"/>
          <w:vertAlign w:val="superscript"/>
        </w:rPr>
        <w:t>17</w:t>
      </w:r>
      <w:r w:rsidRPr="00793B71">
        <w:rPr>
          <w:rFonts w:cstheme="minorHAnsi"/>
        </w:rPr>
        <w:t xml:space="preserve">In this way, relying on a set of beliefs without taking action destroys your faith’s vitality. </w:t>
      </w:r>
      <w:r w:rsidRPr="00793B71">
        <w:rPr>
          <w:rFonts w:cstheme="minorHAnsi"/>
          <w:vertAlign w:val="superscript"/>
        </w:rPr>
        <w:t>18</w:t>
      </w:r>
      <w:r w:rsidRPr="00793B71">
        <w:rPr>
          <w:rFonts w:cstheme="minorHAnsi"/>
        </w:rPr>
        <w:t xml:space="preserve">Look at it this way. You say that you trust God, or have a set of beliefs that you trust, but I take action. Show me your trust apart from action, and I will show you my trust by my action. Which is more real? </w:t>
      </w:r>
      <w:r w:rsidRPr="00793B71">
        <w:rPr>
          <w:rFonts w:cstheme="minorHAnsi"/>
          <w:vertAlign w:val="superscript"/>
        </w:rPr>
        <w:t>19</w:t>
      </w:r>
      <w:r w:rsidRPr="00793B71">
        <w:rPr>
          <w:rFonts w:cstheme="minorHAnsi"/>
        </w:rPr>
        <w:t xml:space="preserve">You say that you believe that God is undivided in His person and in His activities, and that is admirable, but even demons believe that. Unlike you, however, who separate faith from action, demons are congruently afraid of God. </w:t>
      </w:r>
      <w:r w:rsidRPr="00793B71">
        <w:rPr>
          <w:rFonts w:cstheme="minorHAnsi"/>
          <w:vertAlign w:val="superscript"/>
        </w:rPr>
        <w:t>20</w:t>
      </w:r>
      <w:r w:rsidRPr="00793B71">
        <w:rPr>
          <w:rFonts w:cstheme="minorHAnsi"/>
        </w:rPr>
        <w:t xml:space="preserve">You vain and pretentious people, are you willing to recognize that your faith separated from your action is not doing its job? It is not preparing your soil for seeds of orientation. </w:t>
      </w:r>
      <w:r w:rsidRPr="00793B71">
        <w:rPr>
          <w:rFonts w:cstheme="minorHAnsi"/>
          <w:vertAlign w:val="superscript"/>
        </w:rPr>
        <w:t>21</w:t>
      </w:r>
      <w:r w:rsidRPr="00793B71">
        <w:rPr>
          <w:rFonts w:cstheme="minorHAnsi"/>
        </w:rPr>
        <w:t xml:space="preserve">Abraham, who was our first example of a person living in a relationship with God based on faith, was oriented through his action—the action of taking Isaac, his son, up to the place of sacrifice. In the same way, you are learning to sacrifice your dreams of an idealized glory. </w:t>
      </w:r>
      <w:r w:rsidRPr="006E0B96">
        <w:rPr>
          <w:rFonts w:cstheme="minorHAnsi"/>
          <w:vertAlign w:val="superscript"/>
        </w:rPr>
        <w:t>22</w:t>
      </w:r>
      <w:r w:rsidRPr="006E0B96">
        <w:rPr>
          <w:rFonts w:cstheme="minorHAnsi"/>
        </w:rPr>
        <w:t xml:space="preserve">You can see that his action was congruent with his faith, and through his action his faith reached its fulfillment. That fulfillment was orientation to God. Abraham’s gift to God in karis relationship was his effort, not his set of beliefs. </w:t>
      </w:r>
      <w:r w:rsidRPr="006E0B96">
        <w:rPr>
          <w:rFonts w:cstheme="minorHAnsi"/>
          <w:vertAlign w:val="superscript"/>
        </w:rPr>
        <w:t>23</w:t>
      </w:r>
      <w:r w:rsidRPr="006E0B96">
        <w:rPr>
          <w:rFonts w:cstheme="minorHAnsi"/>
        </w:rPr>
        <w:t>And what is written was fulfilled: “Abraham was trustworthy with God, responding to God with his karis gift, and this act—this offering—was credited to Abraham as orientation, and he was called the beloved friend of God.”</w:t>
      </w:r>
    </w:p>
    <w:bookmarkEnd w:id="6"/>
    <w:p w14:paraId="7446944C" w14:textId="77777777" w:rsidR="0018278F" w:rsidRPr="00793B71" w:rsidRDefault="0018278F" w:rsidP="00FE0B2A">
      <w:pPr>
        <w:spacing w:after="0" w:line="240" w:lineRule="auto"/>
        <w:jc w:val="both"/>
        <w:rPr>
          <w:rFonts w:eastAsia="Times New Roman" w:cstheme="minorHAnsi"/>
          <w:bCs/>
          <w:color w:val="333333"/>
        </w:rPr>
      </w:pPr>
    </w:p>
    <w:p w14:paraId="52B420EB" w14:textId="1CA25C8C" w:rsidR="0018278F" w:rsidRPr="006E0B96" w:rsidRDefault="0018278F" w:rsidP="00FE0B2A">
      <w:pPr>
        <w:spacing w:after="0" w:line="240" w:lineRule="auto"/>
        <w:jc w:val="both"/>
        <w:rPr>
          <w:rFonts w:cstheme="minorHAnsi"/>
        </w:rPr>
      </w:pPr>
      <w:r w:rsidRPr="006E0B96">
        <w:rPr>
          <w:rFonts w:cstheme="minorHAnsi"/>
        </w:rPr>
        <w:t>Take a deep breath.</w:t>
      </w:r>
    </w:p>
    <w:p w14:paraId="1BC53743" w14:textId="77777777" w:rsidR="0018278F" w:rsidRPr="00793B71" w:rsidRDefault="0018278F" w:rsidP="00FE0B2A">
      <w:pPr>
        <w:spacing w:after="0" w:line="240" w:lineRule="auto"/>
        <w:jc w:val="both"/>
        <w:rPr>
          <w:rFonts w:eastAsia="Times New Roman" w:cstheme="minorHAnsi"/>
          <w:bCs/>
          <w:color w:val="333333"/>
        </w:rPr>
      </w:pPr>
    </w:p>
    <w:p w14:paraId="2463160B" w14:textId="4555DAEE" w:rsidR="00C8370D" w:rsidRPr="006E0B96" w:rsidRDefault="008F0544" w:rsidP="00FE0B2A">
      <w:pPr>
        <w:spacing w:after="0" w:line="240" w:lineRule="auto"/>
        <w:jc w:val="both"/>
        <w:rPr>
          <w:rFonts w:cstheme="minorHAnsi"/>
        </w:rPr>
      </w:pPr>
      <w:r w:rsidRPr="006E0B96">
        <w:rPr>
          <w:rFonts w:cstheme="minorHAnsi"/>
        </w:rPr>
        <w:t>Let’s look at</w:t>
      </w:r>
      <w:r w:rsidR="00A97863" w:rsidRPr="006E0B96">
        <w:rPr>
          <w:rFonts w:cstheme="minorHAnsi"/>
        </w:rPr>
        <w:t xml:space="preserve"> </w:t>
      </w:r>
      <w:r w:rsidR="00C8370D" w:rsidRPr="006E0B96">
        <w:rPr>
          <w:rFonts w:cstheme="minorHAnsi"/>
        </w:rPr>
        <w:t xml:space="preserve">a few points </w:t>
      </w:r>
      <w:r w:rsidR="0018278F" w:rsidRPr="006E0B96">
        <w:rPr>
          <w:rFonts w:cstheme="minorHAnsi"/>
        </w:rPr>
        <w:t>that James presents in this</w:t>
      </w:r>
      <w:r w:rsidR="00C8370D" w:rsidRPr="006E0B96">
        <w:rPr>
          <w:rFonts w:cstheme="minorHAnsi"/>
        </w:rPr>
        <w:t xml:space="preserve"> passage</w:t>
      </w:r>
      <w:r w:rsidR="00873B3E" w:rsidRPr="006E0B96">
        <w:rPr>
          <w:rFonts w:cstheme="minorHAnsi"/>
        </w:rPr>
        <w:t>.</w:t>
      </w:r>
    </w:p>
    <w:p w14:paraId="08516C15" w14:textId="77777777" w:rsidR="00065C7E" w:rsidRPr="00793B71" w:rsidRDefault="00065C7E" w:rsidP="00FE0B2A">
      <w:pPr>
        <w:spacing w:after="0" w:line="240" w:lineRule="auto"/>
        <w:jc w:val="both"/>
        <w:rPr>
          <w:rFonts w:eastAsia="Times New Roman" w:cstheme="minorHAnsi"/>
          <w:color w:val="333333"/>
        </w:rPr>
      </w:pPr>
    </w:p>
    <w:p w14:paraId="36AC0B11" w14:textId="21A641F1" w:rsidR="00B76A03" w:rsidRPr="00793B71" w:rsidRDefault="0056330A" w:rsidP="00FE0B2A">
      <w:pPr>
        <w:pStyle w:val="ListParagraph"/>
        <w:numPr>
          <w:ilvl w:val="0"/>
          <w:numId w:val="3"/>
        </w:numPr>
        <w:spacing w:after="0" w:line="240" w:lineRule="auto"/>
        <w:jc w:val="both"/>
        <w:rPr>
          <w:rFonts w:eastAsia="Times New Roman" w:cstheme="minorHAnsi"/>
          <w:b/>
          <w:color w:val="333333"/>
        </w:rPr>
      </w:pPr>
      <w:r w:rsidRPr="00793B71">
        <w:rPr>
          <w:rFonts w:eastAsia="Times New Roman" w:cstheme="minorHAnsi"/>
          <w:b/>
          <w:color w:val="333333"/>
        </w:rPr>
        <w:t xml:space="preserve">The law cannot rescue </w:t>
      </w:r>
      <w:r w:rsidR="00587202" w:rsidRPr="00793B71">
        <w:rPr>
          <w:rFonts w:eastAsia="Times New Roman" w:cstheme="minorHAnsi"/>
          <w:b/>
          <w:color w:val="333333"/>
        </w:rPr>
        <w:t xml:space="preserve">you </w:t>
      </w:r>
    </w:p>
    <w:p w14:paraId="2CDAE486" w14:textId="322F59E4" w:rsidR="002802E1" w:rsidRPr="006E0B96" w:rsidRDefault="00065C7E" w:rsidP="001875AF">
      <w:pPr>
        <w:spacing w:after="0" w:line="240" w:lineRule="auto"/>
        <w:ind w:left="360"/>
        <w:jc w:val="both"/>
        <w:rPr>
          <w:rFonts w:cstheme="minorHAnsi"/>
        </w:rPr>
      </w:pPr>
      <w:r w:rsidRPr="006E0B96">
        <w:rPr>
          <w:rFonts w:cstheme="minorHAnsi"/>
        </w:rPr>
        <w:t>You cannot rescue the True Self</w:t>
      </w:r>
      <w:r w:rsidR="00C8370D" w:rsidRPr="006E0B96">
        <w:rPr>
          <w:rFonts w:cstheme="minorHAnsi"/>
        </w:rPr>
        <w:t xml:space="preserve"> </w:t>
      </w:r>
      <w:r w:rsidR="002802E1" w:rsidRPr="006E0B96">
        <w:rPr>
          <w:rFonts w:cstheme="minorHAnsi"/>
        </w:rPr>
        <w:t>by imposing legal systems and</w:t>
      </w:r>
      <w:r w:rsidRPr="006E0B96">
        <w:rPr>
          <w:rFonts w:cstheme="minorHAnsi"/>
        </w:rPr>
        <w:t xml:space="preserve"> judging</w:t>
      </w:r>
      <w:r w:rsidR="00C8370D" w:rsidRPr="006E0B96">
        <w:rPr>
          <w:rFonts w:cstheme="minorHAnsi"/>
        </w:rPr>
        <w:t xml:space="preserve"> what is right or wrong according to you</w:t>
      </w:r>
      <w:r w:rsidR="008F0544" w:rsidRPr="006E0B96">
        <w:rPr>
          <w:rFonts w:cstheme="minorHAnsi"/>
        </w:rPr>
        <w:t>r own standards</w:t>
      </w:r>
      <w:r w:rsidR="00C8370D" w:rsidRPr="006E0B96">
        <w:rPr>
          <w:rFonts w:cstheme="minorHAnsi"/>
        </w:rPr>
        <w:t xml:space="preserve">. </w:t>
      </w:r>
      <w:r w:rsidR="002802E1" w:rsidRPr="006E0B96">
        <w:rPr>
          <w:rFonts w:cstheme="minorHAnsi"/>
        </w:rPr>
        <w:t xml:space="preserve">It is impossible to fulfill all the requirements of a legal system, and if you try, you will always be in danger of self-condemnation. </w:t>
      </w:r>
      <w:r w:rsidR="008F0544" w:rsidRPr="006E0B96">
        <w:rPr>
          <w:rFonts w:cstheme="minorHAnsi"/>
        </w:rPr>
        <w:t xml:space="preserve">When we are judging others for their choices, which are often </w:t>
      </w:r>
      <w:r w:rsidR="00B60E75" w:rsidRPr="006E0B96">
        <w:rPr>
          <w:rFonts w:cstheme="minorHAnsi"/>
        </w:rPr>
        <w:t>driven by their cravings</w:t>
      </w:r>
      <w:r w:rsidR="008F0544" w:rsidRPr="006E0B96">
        <w:rPr>
          <w:rFonts w:cstheme="minorHAnsi"/>
        </w:rPr>
        <w:t>, we might look at how viciously we judge our own cravings</w:t>
      </w:r>
      <w:r w:rsidR="00EB64A5" w:rsidRPr="006E0B96">
        <w:rPr>
          <w:rFonts w:cstheme="minorHAnsi"/>
        </w:rPr>
        <w:t xml:space="preserve"> and choices</w:t>
      </w:r>
      <w:r w:rsidR="008F0544" w:rsidRPr="006E0B96">
        <w:rPr>
          <w:rFonts w:cstheme="minorHAnsi"/>
        </w:rPr>
        <w:t xml:space="preserve">. Perhaps </w:t>
      </w:r>
      <w:r w:rsidR="0056330A" w:rsidRPr="006E0B96">
        <w:rPr>
          <w:rFonts w:cstheme="minorHAnsi"/>
        </w:rPr>
        <w:t>the cravings of others</w:t>
      </w:r>
      <w:r w:rsidR="008F0544" w:rsidRPr="006E0B96">
        <w:rPr>
          <w:rFonts w:cstheme="minorHAnsi"/>
        </w:rPr>
        <w:t xml:space="preserve"> frighten us because </w:t>
      </w:r>
      <w:r w:rsidR="0056330A" w:rsidRPr="006E0B96">
        <w:rPr>
          <w:rFonts w:cstheme="minorHAnsi"/>
        </w:rPr>
        <w:t xml:space="preserve">we are frightened by </w:t>
      </w:r>
      <w:r w:rsidR="008F0544" w:rsidRPr="006E0B96">
        <w:rPr>
          <w:rFonts w:cstheme="minorHAnsi"/>
        </w:rPr>
        <w:t>our own crazy cravings</w:t>
      </w:r>
      <w:r w:rsidR="00A07A89" w:rsidRPr="006E0B96">
        <w:rPr>
          <w:rFonts w:cstheme="minorHAnsi"/>
        </w:rPr>
        <w:t xml:space="preserve">. </w:t>
      </w:r>
      <w:r w:rsidR="00C8370D" w:rsidRPr="006E0B96">
        <w:rPr>
          <w:rFonts w:cstheme="minorHAnsi"/>
        </w:rPr>
        <w:t>Cravings are part of the Idol system</w:t>
      </w:r>
      <w:r w:rsidR="0020773F" w:rsidRPr="006E0B96">
        <w:rPr>
          <w:rFonts w:cstheme="minorHAnsi"/>
        </w:rPr>
        <w:t>—and we use all ki</w:t>
      </w:r>
      <w:r w:rsidR="00202EED" w:rsidRPr="006E0B96">
        <w:rPr>
          <w:rFonts w:cstheme="minorHAnsi"/>
        </w:rPr>
        <w:t xml:space="preserve">nds of stories to justify </w:t>
      </w:r>
      <w:r w:rsidR="00902C7E" w:rsidRPr="006E0B96">
        <w:rPr>
          <w:rFonts w:cstheme="minorHAnsi"/>
        </w:rPr>
        <w:t>our cravings</w:t>
      </w:r>
      <w:r w:rsidR="001875AF" w:rsidRPr="006E0B96">
        <w:rPr>
          <w:rFonts w:cstheme="minorHAnsi"/>
        </w:rPr>
        <w:t xml:space="preserve"> without considering that </w:t>
      </w:r>
      <w:r w:rsidR="00902C7E" w:rsidRPr="006E0B96">
        <w:rPr>
          <w:rFonts w:cstheme="minorHAnsi"/>
        </w:rPr>
        <w:t>they</w:t>
      </w:r>
      <w:r w:rsidR="001875AF" w:rsidRPr="006E0B96">
        <w:rPr>
          <w:rFonts w:cstheme="minorHAnsi"/>
        </w:rPr>
        <w:t xml:space="preserve"> </w:t>
      </w:r>
      <w:r w:rsidR="00354698" w:rsidRPr="006E0B96">
        <w:rPr>
          <w:rFonts w:cstheme="minorHAnsi"/>
        </w:rPr>
        <w:t>are</w:t>
      </w:r>
      <w:r w:rsidR="001875AF" w:rsidRPr="006E0B96">
        <w:rPr>
          <w:rFonts w:cstheme="minorHAnsi"/>
        </w:rPr>
        <w:t xml:space="preserve"> often </w:t>
      </w:r>
      <w:r w:rsidR="001C4A64" w:rsidRPr="006E0B96">
        <w:rPr>
          <w:rFonts w:cstheme="minorHAnsi"/>
        </w:rPr>
        <w:t>symptoms</w:t>
      </w:r>
      <w:r w:rsidR="001875AF" w:rsidRPr="006E0B96">
        <w:rPr>
          <w:rFonts w:cstheme="minorHAnsi"/>
        </w:rPr>
        <w:t xml:space="preserve"> of the Idol’s </w:t>
      </w:r>
      <w:r w:rsidR="001C4A64" w:rsidRPr="006E0B96">
        <w:rPr>
          <w:rFonts w:cstheme="minorHAnsi"/>
        </w:rPr>
        <w:t>compelling</w:t>
      </w:r>
      <w:r w:rsidR="003F7688" w:rsidRPr="006E0B96">
        <w:rPr>
          <w:rFonts w:cstheme="minorHAnsi"/>
        </w:rPr>
        <w:t xml:space="preserve"> need</w:t>
      </w:r>
      <w:r w:rsidR="00104270" w:rsidRPr="006E0B96">
        <w:rPr>
          <w:rFonts w:cstheme="minorHAnsi"/>
        </w:rPr>
        <w:t xml:space="preserve"> to relieve anxiety</w:t>
      </w:r>
      <w:r w:rsidR="00AD1B94" w:rsidRPr="006E0B96">
        <w:rPr>
          <w:rFonts w:cstheme="minorHAnsi"/>
        </w:rPr>
        <w:t>.</w:t>
      </w:r>
    </w:p>
    <w:p w14:paraId="2F47C49F" w14:textId="77777777" w:rsidR="00902C7E" w:rsidRPr="00793B71" w:rsidRDefault="00902C7E" w:rsidP="001875AF">
      <w:pPr>
        <w:spacing w:after="0" w:line="240" w:lineRule="auto"/>
        <w:ind w:left="360"/>
        <w:jc w:val="both"/>
        <w:rPr>
          <w:rFonts w:eastAsia="Times New Roman" w:cstheme="minorHAnsi"/>
          <w:color w:val="333333"/>
        </w:rPr>
      </w:pPr>
    </w:p>
    <w:p w14:paraId="01314FD0" w14:textId="01B1231D" w:rsidR="00C8370D" w:rsidRPr="00793B71" w:rsidRDefault="00C04047" w:rsidP="00FE0B2A">
      <w:pPr>
        <w:spacing w:after="0" w:line="240" w:lineRule="auto"/>
        <w:ind w:left="360"/>
        <w:jc w:val="both"/>
        <w:rPr>
          <w:rFonts w:eastAsia="Times New Roman" w:cstheme="minorHAnsi"/>
          <w:color w:val="333333"/>
        </w:rPr>
      </w:pPr>
      <w:r w:rsidRPr="006E0B96">
        <w:rPr>
          <w:rFonts w:cstheme="minorHAnsi"/>
        </w:rPr>
        <w:t>No matter how many times you have kept the law, the justice of a civil court condemn</w:t>
      </w:r>
      <w:r w:rsidR="00C53894" w:rsidRPr="006E0B96">
        <w:rPr>
          <w:rFonts w:cstheme="minorHAnsi"/>
        </w:rPr>
        <w:t>s</w:t>
      </w:r>
      <w:r w:rsidRPr="006E0B96">
        <w:rPr>
          <w:rFonts w:cstheme="minorHAnsi"/>
        </w:rPr>
        <w:t xml:space="preserve"> your whole person if you commit murder or rape. The “justice” of the Idol system is even more severe. No matter </w:t>
      </w:r>
      <w:r w:rsidRPr="006E0B96">
        <w:rPr>
          <w:rFonts w:cstheme="minorHAnsi"/>
        </w:rPr>
        <w:lastRenderedPageBreak/>
        <w:t xml:space="preserve">how many times you fulfill its </w:t>
      </w:r>
      <w:r w:rsidR="00C53894" w:rsidRPr="006E0B96">
        <w:rPr>
          <w:rFonts w:cstheme="minorHAnsi"/>
        </w:rPr>
        <w:t>demands,</w:t>
      </w:r>
      <w:r w:rsidRPr="006E0B96">
        <w:rPr>
          <w:rFonts w:cstheme="minorHAnsi"/>
        </w:rPr>
        <w:t xml:space="preserve"> the Idol condemns your whole self for the slightest </w:t>
      </w:r>
      <w:r w:rsidR="00C53894" w:rsidRPr="006E0B96">
        <w:rPr>
          <w:rFonts w:cstheme="minorHAnsi"/>
        </w:rPr>
        <w:t>infringement</w:t>
      </w:r>
      <w:r w:rsidRPr="006E0B96">
        <w:rPr>
          <w:rFonts w:cstheme="minorHAnsi"/>
        </w:rPr>
        <w:t xml:space="preserve"> of </w:t>
      </w:r>
      <w:r w:rsidR="00C53894" w:rsidRPr="006E0B96">
        <w:rPr>
          <w:rFonts w:cstheme="minorHAnsi"/>
        </w:rPr>
        <w:t>its</w:t>
      </w:r>
      <w:r w:rsidRPr="006E0B96">
        <w:rPr>
          <w:rFonts w:cstheme="minorHAnsi"/>
        </w:rPr>
        <w:t xml:space="preserve"> </w:t>
      </w:r>
      <w:r w:rsidR="00C53894" w:rsidRPr="006E0B96">
        <w:rPr>
          <w:rFonts w:cstheme="minorHAnsi"/>
        </w:rPr>
        <w:t>enslaving law</w:t>
      </w:r>
      <w:r w:rsidRPr="006E0B96">
        <w:rPr>
          <w:rFonts w:cstheme="minorHAnsi"/>
        </w:rPr>
        <w:t xml:space="preserve">. </w:t>
      </w:r>
      <w:r w:rsidR="00F44B89" w:rsidRPr="006E0B96">
        <w:rPr>
          <w:rFonts w:cstheme="minorHAnsi"/>
        </w:rPr>
        <w:t xml:space="preserve">When </w:t>
      </w:r>
      <w:r w:rsidR="00902C7E" w:rsidRPr="006E0B96">
        <w:rPr>
          <w:rFonts w:cstheme="minorHAnsi"/>
        </w:rPr>
        <w:t xml:space="preserve">you </w:t>
      </w:r>
      <w:r w:rsidR="00F44B89" w:rsidRPr="006E0B96">
        <w:rPr>
          <w:rFonts w:cstheme="minorHAnsi"/>
        </w:rPr>
        <w:t xml:space="preserve">make a mistake, the Idol distains </w:t>
      </w:r>
      <w:r w:rsidR="00AE1C2F" w:rsidRPr="006E0B96">
        <w:rPr>
          <w:rFonts w:cstheme="minorHAnsi"/>
        </w:rPr>
        <w:t xml:space="preserve">all </w:t>
      </w:r>
      <w:r w:rsidR="00902C7E" w:rsidRPr="006E0B96">
        <w:rPr>
          <w:rFonts w:cstheme="minorHAnsi"/>
        </w:rPr>
        <w:t>y</w:t>
      </w:r>
      <w:r w:rsidR="00AE1C2F" w:rsidRPr="006E0B96">
        <w:rPr>
          <w:rFonts w:cstheme="minorHAnsi"/>
        </w:rPr>
        <w:t>our past efforts</w:t>
      </w:r>
      <w:r w:rsidR="009C5343" w:rsidRPr="006E0B96">
        <w:rPr>
          <w:rFonts w:cstheme="minorHAnsi"/>
        </w:rPr>
        <w:t xml:space="preserve"> </w:t>
      </w:r>
      <w:r w:rsidR="00F44B89" w:rsidRPr="006E0B96">
        <w:rPr>
          <w:rFonts w:cstheme="minorHAnsi"/>
        </w:rPr>
        <w:t xml:space="preserve">to adhere to its </w:t>
      </w:r>
      <w:r w:rsidR="00C53894" w:rsidRPr="006E0B96">
        <w:rPr>
          <w:rFonts w:cstheme="minorHAnsi"/>
        </w:rPr>
        <w:t>standards</w:t>
      </w:r>
      <w:r w:rsidR="00F44B89" w:rsidRPr="006E0B96">
        <w:rPr>
          <w:rFonts w:cstheme="minorHAnsi"/>
        </w:rPr>
        <w:t xml:space="preserve">. </w:t>
      </w:r>
      <w:r w:rsidR="00C53894" w:rsidRPr="006E0B96">
        <w:rPr>
          <w:rFonts w:cstheme="minorHAnsi"/>
        </w:rPr>
        <w:t>The</w:t>
      </w:r>
      <w:r w:rsidR="008F0544" w:rsidRPr="006E0B96">
        <w:rPr>
          <w:rFonts w:cstheme="minorHAnsi"/>
        </w:rPr>
        <w:t xml:space="preserve"> </w:t>
      </w:r>
      <w:r w:rsidR="00F44B89" w:rsidRPr="006E0B96">
        <w:rPr>
          <w:rFonts w:cstheme="minorHAnsi"/>
        </w:rPr>
        <w:t xml:space="preserve">liberating </w:t>
      </w:r>
      <w:r w:rsidR="008F0544" w:rsidRPr="006E0B96">
        <w:rPr>
          <w:rFonts w:cstheme="minorHAnsi"/>
        </w:rPr>
        <w:t>law of k</w:t>
      </w:r>
      <w:r w:rsidR="00065C7E" w:rsidRPr="006E0B96">
        <w:rPr>
          <w:rFonts w:cstheme="minorHAnsi"/>
        </w:rPr>
        <w:t>aris</w:t>
      </w:r>
      <w:r w:rsidR="00C53894" w:rsidRPr="006E0B96">
        <w:rPr>
          <w:rFonts w:cstheme="minorHAnsi"/>
        </w:rPr>
        <w:t xml:space="preserve">, however, </w:t>
      </w:r>
      <w:r w:rsidR="00646A41" w:rsidRPr="006E0B96">
        <w:rPr>
          <w:rFonts w:cstheme="minorHAnsi"/>
        </w:rPr>
        <w:t xml:space="preserve">appreciates </w:t>
      </w:r>
      <w:r w:rsidR="00902C7E" w:rsidRPr="006E0B96">
        <w:rPr>
          <w:rFonts w:cstheme="minorHAnsi"/>
        </w:rPr>
        <w:t>y</w:t>
      </w:r>
      <w:r w:rsidR="00646A41" w:rsidRPr="006E0B96">
        <w:rPr>
          <w:rFonts w:cstheme="minorHAnsi"/>
        </w:rPr>
        <w:t xml:space="preserve">our efforts and </w:t>
      </w:r>
      <w:r w:rsidR="007C7CBC" w:rsidRPr="006E0B96">
        <w:rPr>
          <w:rFonts w:cstheme="minorHAnsi"/>
        </w:rPr>
        <w:t>offers</w:t>
      </w:r>
      <w:r w:rsidR="00065C7E" w:rsidRPr="006E0B96">
        <w:rPr>
          <w:rFonts w:cstheme="minorHAnsi"/>
        </w:rPr>
        <w:t xml:space="preserve"> </w:t>
      </w:r>
      <w:r w:rsidR="00902C7E" w:rsidRPr="006E0B96">
        <w:rPr>
          <w:rFonts w:cstheme="minorHAnsi"/>
        </w:rPr>
        <w:t>you</w:t>
      </w:r>
      <w:r w:rsidR="00354698" w:rsidRPr="006E0B96">
        <w:rPr>
          <w:rFonts w:cstheme="minorHAnsi"/>
        </w:rPr>
        <w:t xml:space="preserve"> </w:t>
      </w:r>
      <w:r w:rsidR="00065C7E" w:rsidRPr="006E0B96">
        <w:rPr>
          <w:rFonts w:cstheme="minorHAnsi"/>
        </w:rPr>
        <w:t>mercy</w:t>
      </w:r>
      <w:r w:rsidR="008F0544" w:rsidRPr="006E0B96">
        <w:rPr>
          <w:rFonts w:cstheme="minorHAnsi"/>
        </w:rPr>
        <w:t xml:space="preserve"> when </w:t>
      </w:r>
      <w:r w:rsidR="002B6BA0" w:rsidRPr="006E0B96">
        <w:rPr>
          <w:rFonts w:cstheme="minorHAnsi"/>
        </w:rPr>
        <w:t xml:space="preserve">you </w:t>
      </w:r>
      <w:r w:rsidR="008F0544" w:rsidRPr="006E0B96">
        <w:rPr>
          <w:rFonts w:cstheme="minorHAnsi"/>
        </w:rPr>
        <w:t>fail</w:t>
      </w:r>
      <w:r w:rsidR="009824F8" w:rsidRPr="006E0B96">
        <w:rPr>
          <w:rFonts w:cstheme="minorHAnsi"/>
        </w:rPr>
        <w:t>. This mercy is</w:t>
      </w:r>
      <w:r w:rsidR="00065C7E" w:rsidRPr="006E0B96">
        <w:rPr>
          <w:rFonts w:cstheme="minorHAnsi"/>
        </w:rPr>
        <w:t xml:space="preserve"> based on the freedom</w:t>
      </w:r>
      <w:r w:rsidR="00354698" w:rsidRPr="006E0B96">
        <w:rPr>
          <w:rFonts w:cstheme="minorHAnsi"/>
        </w:rPr>
        <w:t xml:space="preserve"> </w:t>
      </w:r>
      <w:r w:rsidR="009C5343" w:rsidRPr="006E0B96">
        <w:rPr>
          <w:rFonts w:cstheme="minorHAnsi"/>
        </w:rPr>
        <w:t xml:space="preserve">that </w:t>
      </w:r>
      <w:r w:rsidR="00354698" w:rsidRPr="006E0B96">
        <w:rPr>
          <w:rFonts w:cstheme="minorHAnsi"/>
        </w:rPr>
        <w:t>we have as beloved children who are encouraged</w:t>
      </w:r>
      <w:r w:rsidR="00065C7E" w:rsidRPr="006E0B96">
        <w:rPr>
          <w:rFonts w:cstheme="minorHAnsi"/>
        </w:rPr>
        <w:t xml:space="preserve"> to </w:t>
      </w:r>
      <w:r w:rsidR="00646A41" w:rsidRPr="006E0B96">
        <w:rPr>
          <w:rFonts w:cstheme="minorHAnsi"/>
        </w:rPr>
        <w:t>confidently</w:t>
      </w:r>
      <w:r w:rsidR="00AE1C2F" w:rsidRPr="006E0B96">
        <w:rPr>
          <w:rFonts w:cstheme="minorHAnsi"/>
        </w:rPr>
        <w:t xml:space="preserve"> </w:t>
      </w:r>
      <w:r w:rsidR="00065C7E" w:rsidRPr="006E0B96">
        <w:rPr>
          <w:rFonts w:cstheme="minorHAnsi"/>
        </w:rPr>
        <w:t xml:space="preserve">explore </w:t>
      </w:r>
      <w:r w:rsidR="00354698" w:rsidRPr="006E0B96">
        <w:rPr>
          <w:rFonts w:cstheme="minorHAnsi"/>
        </w:rPr>
        <w:t>their</w:t>
      </w:r>
      <w:r w:rsidR="00065C7E" w:rsidRPr="006E0B96">
        <w:rPr>
          <w:rFonts w:cstheme="minorHAnsi"/>
        </w:rPr>
        <w:t xml:space="preserve"> relationship with </w:t>
      </w:r>
      <w:r w:rsidR="00354698" w:rsidRPr="006E0B96">
        <w:rPr>
          <w:rFonts w:cstheme="minorHAnsi"/>
        </w:rPr>
        <w:t xml:space="preserve">their </w:t>
      </w:r>
      <w:proofErr w:type="gramStart"/>
      <w:r w:rsidR="00354698" w:rsidRPr="006E0B96">
        <w:rPr>
          <w:rFonts w:cstheme="minorHAnsi"/>
        </w:rPr>
        <w:t>Father</w:t>
      </w:r>
      <w:proofErr w:type="gramEnd"/>
      <w:r w:rsidR="007C7CBC" w:rsidRPr="006E0B96">
        <w:rPr>
          <w:rFonts w:cstheme="minorHAnsi"/>
        </w:rPr>
        <w:t xml:space="preserve"> </w:t>
      </w:r>
      <w:r w:rsidR="004C4416" w:rsidRPr="006E0B96">
        <w:rPr>
          <w:rFonts w:cstheme="minorHAnsi"/>
        </w:rPr>
        <w:t xml:space="preserve">as they engage with reality. </w:t>
      </w:r>
      <w:r w:rsidR="00E46F3F" w:rsidRPr="006E0B96">
        <w:rPr>
          <w:rFonts w:cstheme="minorHAnsi"/>
        </w:rPr>
        <w:t>We</w:t>
      </w:r>
      <w:r w:rsidR="00E46F3F" w:rsidRPr="00793B71">
        <w:rPr>
          <w:rFonts w:eastAsia="Times New Roman" w:cstheme="minorHAnsi"/>
          <w:color w:val="333333"/>
        </w:rPr>
        <w:t xml:space="preserve"> </w:t>
      </w:r>
      <w:r w:rsidR="009C5343" w:rsidRPr="006E0B96">
        <w:rPr>
          <w:rFonts w:cstheme="minorHAnsi"/>
        </w:rPr>
        <w:t xml:space="preserve">are </w:t>
      </w:r>
      <w:r w:rsidR="003F7688" w:rsidRPr="006E0B96">
        <w:rPr>
          <w:rFonts w:cstheme="minorHAnsi"/>
        </w:rPr>
        <w:t xml:space="preserve">expected </w:t>
      </w:r>
      <w:r w:rsidR="009C5343" w:rsidRPr="006E0B96">
        <w:rPr>
          <w:rFonts w:cstheme="minorHAnsi"/>
        </w:rPr>
        <w:t xml:space="preserve">to </w:t>
      </w:r>
      <w:r w:rsidR="00354698" w:rsidRPr="006E0B96">
        <w:rPr>
          <w:rFonts w:cstheme="minorHAnsi"/>
        </w:rPr>
        <w:t>make mistakes in the process.</w:t>
      </w:r>
      <w:r w:rsidR="009C5343" w:rsidRPr="006E0B96">
        <w:rPr>
          <w:rFonts w:cstheme="minorHAnsi"/>
        </w:rPr>
        <w:t xml:space="preserve"> </w:t>
      </w:r>
      <w:r w:rsidR="00354698" w:rsidRPr="006E0B96">
        <w:rPr>
          <w:rFonts w:cstheme="minorHAnsi"/>
        </w:rPr>
        <w:t>With mercy and kindness</w:t>
      </w:r>
      <w:r w:rsidR="00391229" w:rsidRPr="006E0B96">
        <w:rPr>
          <w:rFonts w:cstheme="minorHAnsi"/>
        </w:rPr>
        <w:t>,</w:t>
      </w:r>
      <w:r w:rsidR="00354698" w:rsidRPr="006E0B96">
        <w:rPr>
          <w:rFonts w:cstheme="minorHAnsi"/>
        </w:rPr>
        <w:t xml:space="preserve"> God trains us to be trustworthy </w:t>
      </w:r>
      <w:r w:rsidR="009C5343" w:rsidRPr="006E0B96">
        <w:rPr>
          <w:rFonts w:cstheme="minorHAnsi"/>
        </w:rPr>
        <w:t xml:space="preserve">so that we can </w:t>
      </w:r>
      <w:r w:rsidR="00354698" w:rsidRPr="006E0B96">
        <w:rPr>
          <w:rFonts w:cstheme="minorHAnsi"/>
        </w:rPr>
        <w:t>co-labor with Him</w:t>
      </w:r>
      <w:r w:rsidR="009C5343" w:rsidRPr="006E0B96">
        <w:rPr>
          <w:rFonts w:cstheme="minorHAnsi"/>
        </w:rPr>
        <w:t xml:space="preserve"> </w:t>
      </w:r>
      <w:r w:rsidR="00391229" w:rsidRPr="006E0B96">
        <w:rPr>
          <w:rFonts w:cstheme="minorHAnsi"/>
        </w:rPr>
        <w:t xml:space="preserve">as He works </w:t>
      </w:r>
      <w:r w:rsidR="00354698" w:rsidRPr="006E0B96">
        <w:rPr>
          <w:rFonts w:cstheme="minorHAnsi"/>
        </w:rPr>
        <w:t>to fulfill His desires for us and for those around us.</w:t>
      </w:r>
      <w:r w:rsidR="00354698" w:rsidRPr="006E0B96">
        <w:rPr>
          <w:rFonts w:cstheme="minorHAnsi"/>
          <w:vertAlign w:val="superscript"/>
        </w:rPr>
        <w:endnoteReference w:id="4"/>
      </w:r>
      <w:r w:rsidR="00CC6AB7" w:rsidRPr="006E0B96">
        <w:rPr>
          <w:rFonts w:cstheme="minorHAnsi"/>
          <w:vertAlign w:val="superscript"/>
        </w:rPr>
        <w:t xml:space="preserve"> </w:t>
      </w:r>
    </w:p>
    <w:p w14:paraId="5BCFA0B9" w14:textId="77777777" w:rsidR="00065C7E" w:rsidRPr="00793B71" w:rsidRDefault="00065C7E" w:rsidP="00FE0B2A">
      <w:pPr>
        <w:spacing w:after="0" w:line="240" w:lineRule="auto"/>
        <w:jc w:val="both"/>
        <w:rPr>
          <w:rFonts w:eastAsia="Times New Roman" w:cstheme="minorHAnsi"/>
          <w:color w:val="333333"/>
        </w:rPr>
      </w:pPr>
    </w:p>
    <w:p w14:paraId="4755C1F5" w14:textId="07C3F642" w:rsidR="00B76A03" w:rsidRPr="00793B71" w:rsidRDefault="0056330A" w:rsidP="00FE0B2A">
      <w:pPr>
        <w:pStyle w:val="ListParagraph"/>
        <w:numPr>
          <w:ilvl w:val="0"/>
          <w:numId w:val="3"/>
        </w:numPr>
        <w:spacing w:after="0" w:line="240" w:lineRule="auto"/>
        <w:jc w:val="both"/>
        <w:rPr>
          <w:rFonts w:eastAsia="Times New Roman" w:cstheme="minorHAnsi"/>
          <w:color w:val="333333"/>
        </w:rPr>
      </w:pPr>
      <w:r w:rsidRPr="00793B71">
        <w:rPr>
          <w:rFonts w:eastAsia="Times New Roman" w:cstheme="minorHAnsi"/>
          <w:b/>
          <w:color w:val="333333"/>
        </w:rPr>
        <w:t>F</w:t>
      </w:r>
      <w:r w:rsidR="00C8370D" w:rsidRPr="00793B71">
        <w:rPr>
          <w:rFonts w:eastAsia="Times New Roman" w:cstheme="minorHAnsi"/>
          <w:b/>
          <w:color w:val="333333"/>
        </w:rPr>
        <w:t>reedom is wh</w:t>
      </w:r>
      <w:r w:rsidRPr="00793B71">
        <w:rPr>
          <w:rFonts w:eastAsia="Times New Roman" w:cstheme="minorHAnsi"/>
          <w:b/>
          <w:color w:val="333333"/>
        </w:rPr>
        <w:t>at kidnapped slaves are seeking</w:t>
      </w:r>
    </w:p>
    <w:p w14:paraId="3FFEB6C2" w14:textId="419637CF" w:rsidR="00C8370D" w:rsidRPr="006E0B96" w:rsidRDefault="005429DA" w:rsidP="00FE0B2A">
      <w:pPr>
        <w:spacing w:after="0" w:line="240" w:lineRule="auto"/>
        <w:ind w:left="360"/>
        <w:jc w:val="both"/>
        <w:rPr>
          <w:rFonts w:cstheme="minorHAnsi"/>
        </w:rPr>
      </w:pPr>
      <w:r w:rsidRPr="006E0B96">
        <w:rPr>
          <w:rFonts w:cstheme="minorHAnsi"/>
        </w:rPr>
        <w:t xml:space="preserve">Our True Self is seeking our help. It </w:t>
      </w:r>
      <w:r w:rsidR="00C90296" w:rsidRPr="006E0B96">
        <w:rPr>
          <w:rFonts w:cstheme="minorHAnsi"/>
        </w:rPr>
        <w:t>is like a kidnapped member of the community that is uncared for</w:t>
      </w:r>
      <w:r w:rsidR="00EB70E5" w:rsidRPr="006E0B96">
        <w:rPr>
          <w:rFonts w:cstheme="minorHAnsi"/>
        </w:rPr>
        <w:t xml:space="preserve"> and</w:t>
      </w:r>
      <w:r w:rsidR="00C90296" w:rsidRPr="006E0B96">
        <w:rPr>
          <w:rFonts w:cstheme="minorHAnsi"/>
        </w:rPr>
        <w:t xml:space="preserve"> </w:t>
      </w:r>
      <w:r w:rsidR="00EB70E5" w:rsidRPr="006E0B96">
        <w:rPr>
          <w:rFonts w:cstheme="minorHAnsi"/>
        </w:rPr>
        <w:t>forced by the Idol Self to serve misorientation</w:t>
      </w:r>
      <w:r w:rsidR="00C90296" w:rsidRPr="006E0B96">
        <w:rPr>
          <w:rFonts w:cstheme="minorHAnsi"/>
        </w:rPr>
        <w:t xml:space="preserve">. </w:t>
      </w:r>
      <w:r w:rsidR="00EB70E5" w:rsidRPr="006E0B96">
        <w:rPr>
          <w:rFonts w:cstheme="minorHAnsi"/>
        </w:rPr>
        <w:t xml:space="preserve">Our </w:t>
      </w:r>
      <w:r w:rsidRPr="006E0B96">
        <w:rPr>
          <w:rFonts w:cstheme="minorHAnsi"/>
        </w:rPr>
        <w:t>task</w:t>
      </w:r>
      <w:r w:rsidR="00EB70E5" w:rsidRPr="006E0B96">
        <w:rPr>
          <w:rFonts w:cstheme="minorHAnsi"/>
        </w:rPr>
        <w:t xml:space="preserve"> is to redeem that self, meet its needs, and </w:t>
      </w:r>
      <w:r w:rsidR="009E4146" w:rsidRPr="006E0B96">
        <w:rPr>
          <w:rFonts w:cstheme="minorHAnsi"/>
        </w:rPr>
        <w:t>support its development</w:t>
      </w:r>
      <w:r w:rsidRPr="006E0B96">
        <w:rPr>
          <w:rFonts w:cstheme="minorHAnsi"/>
        </w:rPr>
        <w:t xml:space="preserve"> so that we might present ourselves to God whole, complete, and lacking nothing. I</w:t>
      </w:r>
      <w:r w:rsidR="005E0B9D" w:rsidRPr="006E0B96">
        <w:rPr>
          <w:rFonts w:cstheme="minorHAnsi"/>
        </w:rPr>
        <w:t xml:space="preserve">n first </w:t>
      </w:r>
      <w:proofErr w:type="gramStart"/>
      <w:r w:rsidR="005E0B9D" w:rsidRPr="006E0B96">
        <w:rPr>
          <w:rFonts w:cstheme="minorHAnsi"/>
        </w:rPr>
        <w:t>century</w:t>
      </w:r>
      <w:proofErr w:type="gramEnd"/>
      <w:r w:rsidR="005E0B9D" w:rsidRPr="006E0B96">
        <w:rPr>
          <w:rFonts w:cstheme="minorHAnsi"/>
        </w:rPr>
        <w:t xml:space="preserve"> Rome, s</w:t>
      </w:r>
      <w:r w:rsidR="00C8370D" w:rsidRPr="006E0B96">
        <w:rPr>
          <w:rFonts w:cstheme="minorHAnsi"/>
        </w:rPr>
        <w:t>laves</w:t>
      </w:r>
      <w:r w:rsidR="00FF060B" w:rsidRPr="006E0B96">
        <w:rPr>
          <w:rFonts w:cstheme="minorHAnsi"/>
        </w:rPr>
        <w:t>,</w:t>
      </w:r>
      <w:r w:rsidR="000D7B3A" w:rsidRPr="006E0B96">
        <w:rPr>
          <w:rFonts w:cstheme="minorHAnsi"/>
        </w:rPr>
        <w:t xml:space="preserve"> wives,</w:t>
      </w:r>
      <w:r w:rsidR="00921170" w:rsidRPr="006E0B96">
        <w:rPr>
          <w:rFonts w:cstheme="minorHAnsi"/>
        </w:rPr>
        <w:t xml:space="preserve"> </w:t>
      </w:r>
      <w:r w:rsidR="005E0B9D" w:rsidRPr="006E0B96">
        <w:rPr>
          <w:rFonts w:cstheme="minorHAnsi"/>
        </w:rPr>
        <w:t>and</w:t>
      </w:r>
      <w:r w:rsidR="00921170" w:rsidRPr="006E0B96">
        <w:rPr>
          <w:rFonts w:cstheme="minorHAnsi"/>
        </w:rPr>
        <w:t xml:space="preserve"> the poor</w:t>
      </w:r>
      <w:r w:rsidR="000D7B3A" w:rsidRPr="006E0B96">
        <w:rPr>
          <w:rFonts w:cstheme="minorHAnsi"/>
        </w:rPr>
        <w:t xml:space="preserve"> were</w:t>
      </w:r>
      <w:r w:rsidR="00C8370D" w:rsidRPr="006E0B96">
        <w:rPr>
          <w:rFonts w:cstheme="minorHAnsi"/>
        </w:rPr>
        <w:t xml:space="preserve"> not free to change </w:t>
      </w:r>
      <w:r w:rsidR="00391229" w:rsidRPr="006E0B96">
        <w:rPr>
          <w:rFonts w:cstheme="minorHAnsi"/>
        </w:rPr>
        <w:t>the circumstances</w:t>
      </w:r>
      <w:r w:rsidR="008E6733" w:rsidRPr="006E0B96">
        <w:rPr>
          <w:rFonts w:cstheme="minorHAnsi"/>
        </w:rPr>
        <w:t xml:space="preserve"> of</w:t>
      </w:r>
      <w:r w:rsidR="00391229" w:rsidRPr="006E0B96">
        <w:rPr>
          <w:rFonts w:cstheme="minorHAnsi"/>
        </w:rPr>
        <w:t xml:space="preserve"> </w:t>
      </w:r>
      <w:r w:rsidR="00C8370D" w:rsidRPr="006E0B96">
        <w:rPr>
          <w:rFonts w:cstheme="minorHAnsi"/>
        </w:rPr>
        <w:t xml:space="preserve">their lives, </w:t>
      </w:r>
      <w:r w:rsidR="005B70A9" w:rsidRPr="006E0B96">
        <w:rPr>
          <w:rFonts w:cstheme="minorHAnsi"/>
        </w:rPr>
        <w:t>and yet they could envision a life of freedom.</w:t>
      </w:r>
      <w:r w:rsidR="00A0358B" w:rsidRPr="006E0B96">
        <w:rPr>
          <w:rFonts w:cstheme="minorHAnsi"/>
        </w:rPr>
        <w:t xml:space="preserve"> </w:t>
      </w:r>
      <w:r w:rsidR="005B70A9" w:rsidRPr="006E0B96">
        <w:rPr>
          <w:rFonts w:cstheme="minorHAnsi"/>
        </w:rPr>
        <w:t xml:space="preserve">We </w:t>
      </w:r>
      <w:r w:rsidR="00820264" w:rsidRPr="006E0B96">
        <w:rPr>
          <w:rFonts w:cstheme="minorHAnsi"/>
        </w:rPr>
        <w:t>have all been</w:t>
      </w:r>
      <w:r w:rsidR="005B70A9" w:rsidRPr="006E0B96">
        <w:rPr>
          <w:rFonts w:cstheme="minorHAnsi"/>
        </w:rPr>
        <w:t xml:space="preserve"> slaves to the law of misorientation</w:t>
      </w:r>
      <w:r w:rsidR="00820264" w:rsidRPr="006E0B96">
        <w:rPr>
          <w:rFonts w:cstheme="minorHAnsi"/>
        </w:rPr>
        <w:t>,</w:t>
      </w:r>
      <w:r w:rsidR="005B70A9" w:rsidRPr="006E0B96">
        <w:rPr>
          <w:rFonts w:cstheme="minorHAnsi"/>
        </w:rPr>
        <w:t xml:space="preserve"> but now</w:t>
      </w:r>
      <w:r w:rsidR="00820264" w:rsidRPr="006E0B96">
        <w:rPr>
          <w:rFonts w:cstheme="minorHAnsi"/>
        </w:rPr>
        <w:t>,</w:t>
      </w:r>
      <w:r w:rsidR="005B70A9" w:rsidRPr="006E0B96">
        <w:rPr>
          <w:rFonts w:cstheme="minorHAnsi"/>
        </w:rPr>
        <w:t xml:space="preserve"> as citizens living under the law of liberty</w:t>
      </w:r>
      <w:r w:rsidR="002125E7" w:rsidRPr="006E0B96">
        <w:rPr>
          <w:rFonts w:cstheme="minorHAnsi"/>
        </w:rPr>
        <w:t xml:space="preserve"> through Christ</w:t>
      </w:r>
      <w:r w:rsidR="005B70A9" w:rsidRPr="006E0B96">
        <w:rPr>
          <w:rFonts w:cstheme="minorHAnsi"/>
        </w:rPr>
        <w:t>, we have freedom</w:t>
      </w:r>
      <w:r w:rsidR="00DA1BBA" w:rsidRPr="006E0B96">
        <w:rPr>
          <w:rFonts w:cstheme="minorHAnsi"/>
        </w:rPr>
        <w:t>, and we also have</w:t>
      </w:r>
      <w:r w:rsidR="005B70A9" w:rsidRPr="006E0B96">
        <w:rPr>
          <w:rFonts w:cstheme="minorHAnsi"/>
        </w:rPr>
        <w:t xml:space="preserve"> </w:t>
      </w:r>
      <w:bookmarkStart w:id="7" w:name="_Hlk117593433"/>
      <w:r w:rsidR="005B70A9" w:rsidRPr="006E0B96">
        <w:rPr>
          <w:rFonts w:cstheme="minorHAnsi"/>
        </w:rPr>
        <w:t>the resources and the responsibility to change our lives</w:t>
      </w:r>
      <w:bookmarkEnd w:id="7"/>
      <w:r w:rsidR="005B70A9" w:rsidRPr="006E0B96">
        <w:rPr>
          <w:rFonts w:cstheme="minorHAnsi"/>
        </w:rPr>
        <w:t>.</w:t>
      </w:r>
    </w:p>
    <w:p w14:paraId="29B619C1" w14:textId="77777777" w:rsidR="00065C7E" w:rsidRPr="00793B71" w:rsidRDefault="00065C7E" w:rsidP="001E1314">
      <w:pPr>
        <w:spacing w:after="0" w:line="240" w:lineRule="auto"/>
        <w:ind w:left="360"/>
        <w:jc w:val="both"/>
        <w:rPr>
          <w:rFonts w:eastAsia="Times New Roman" w:cstheme="minorHAnsi"/>
          <w:b/>
          <w:color w:val="333333"/>
        </w:rPr>
      </w:pPr>
    </w:p>
    <w:p w14:paraId="4A06BC75" w14:textId="75264F54" w:rsidR="00B76A03" w:rsidRPr="00793B71" w:rsidRDefault="00C8370D" w:rsidP="00FE0B2A">
      <w:pPr>
        <w:pStyle w:val="ListParagraph"/>
        <w:numPr>
          <w:ilvl w:val="0"/>
          <w:numId w:val="3"/>
        </w:numPr>
        <w:spacing w:after="0" w:line="240" w:lineRule="auto"/>
        <w:jc w:val="both"/>
        <w:rPr>
          <w:rFonts w:eastAsia="Times New Roman" w:cstheme="minorHAnsi"/>
          <w:color w:val="333333"/>
        </w:rPr>
      </w:pPr>
      <w:r w:rsidRPr="00793B71">
        <w:rPr>
          <w:rFonts w:eastAsia="Times New Roman" w:cstheme="minorHAnsi"/>
          <w:b/>
          <w:color w:val="333333"/>
        </w:rPr>
        <w:t>Mercy is self-confidence in action</w:t>
      </w:r>
    </w:p>
    <w:p w14:paraId="08FDDC86" w14:textId="20F49A85" w:rsidR="006C1FF0" w:rsidRPr="006E0B96" w:rsidRDefault="001E1314" w:rsidP="001E1314">
      <w:pPr>
        <w:spacing w:after="0" w:line="240" w:lineRule="auto"/>
        <w:ind w:left="360"/>
        <w:jc w:val="both"/>
        <w:rPr>
          <w:rFonts w:cstheme="minorHAnsi"/>
        </w:rPr>
      </w:pPr>
      <w:r w:rsidRPr="006E0B96">
        <w:rPr>
          <w:rFonts w:cstheme="minorHAnsi"/>
        </w:rPr>
        <w:t>When we feel the need to judge because something threatens us, we can choose instead to trust God for our welfare and offer mercy. Mercy triumphs over judgment.</w:t>
      </w:r>
      <w:r w:rsidRPr="006E0B96">
        <w:endnoteReference w:id="5"/>
      </w:r>
      <w:r w:rsidRPr="006E0B96">
        <w:rPr>
          <w:rFonts w:cstheme="minorHAnsi"/>
        </w:rPr>
        <w:t xml:space="preserve"> It is the law of Jesus in the court of freedom and</w:t>
      </w:r>
      <w:r w:rsidR="00902C7E" w:rsidRPr="006E0B96">
        <w:rPr>
          <w:rFonts w:cstheme="minorHAnsi"/>
        </w:rPr>
        <w:t xml:space="preserve"> </w:t>
      </w:r>
      <w:r w:rsidR="00E225A2" w:rsidRPr="006E0B96">
        <w:rPr>
          <w:rFonts w:cstheme="minorHAnsi"/>
        </w:rPr>
        <w:t xml:space="preserve">is </w:t>
      </w:r>
      <w:r w:rsidRPr="006E0B96">
        <w:rPr>
          <w:rFonts w:cstheme="minorHAnsi"/>
        </w:rPr>
        <w:t xml:space="preserve">the opposite of self-hate. Mercy flows out of the internal wealth and freedom that our salvation in Jesus provides. We can offer mercy to others because we are confident in the mercy of our Lord. As citizens of the kingdom of God, we are free to go about our own business without the fear of failure or the fear of making mistakes. Under the kingdom law of karis, there is no condemnation, so we are free to </w:t>
      </w:r>
      <w:r w:rsidR="005342EA" w:rsidRPr="006E0B96">
        <w:rPr>
          <w:rFonts w:cstheme="minorHAnsi"/>
        </w:rPr>
        <w:t xml:space="preserve">make mistakes, </w:t>
      </w:r>
      <w:r w:rsidRPr="006E0B96">
        <w:rPr>
          <w:rFonts w:cstheme="minorHAnsi"/>
        </w:rPr>
        <w:t>find out what works</w:t>
      </w:r>
      <w:r w:rsidR="005342EA" w:rsidRPr="006E0B96">
        <w:rPr>
          <w:rFonts w:cstheme="minorHAnsi"/>
        </w:rPr>
        <w:t>,</w:t>
      </w:r>
      <w:r w:rsidRPr="006E0B96">
        <w:rPr>
          <w:rFonts w:cstheme="minorHAnsi"/>
        </w:rPr>
        <w:t xml:space="preserve"> and </w:t>
      </w:r>
      <w:r w:rsidR="00FE273F" w:rsidRPr="006E0B96">
        <w:rPr>
          <w:rFonts w:cstheme="minorHAnsi"/>
        </w:rPr>
        <w:t>then</w:t>
      </w:r>
      <w:r w:rsidRPr="006E0B96">
        <w:rPr>
          <w:rFonts w:cstheme="minorHAnsi"/>
        </w:rPr>
        <w:t xml:space="preserve"> become the cause of our own beneficial outcomes, which builds more self-confidence. Unfettered by self-judgment and undeterred by the judgments of others, we are free to explore.</w:t>
      </w:r>
    </w:p>
    <w:p w14:paraId="438B36BD" w14:textId="77777777" w:rsidR="001E1314" w:rsidRPr="00793B71" w:rsidRDefault="001E1314" w:rsidP="001E1314">
      <w:pPr>
        <w:spacing w:after="0" w:line="240" w:lineRule="auto"/>
        <w:ind w:left="360"/>
        <w:jc w:val="both"/>
        <w:rPr>
          <w:rFonts w:eastAsia="Times New Roman" w:cstheme="minorHAnsi"/>
          <w:color w:val="333333"/>
        </w:rPr>
      </w:pPr>
    </w:p>
    <w:p w14:paraId="4C269FFD" w14:textId="36794E51" w:rsidR="0070663C" w:rsidRPr="00793B71" w:rsidRDefault="009824F8" w:rsidP="00FE0B2A">
      <w:pPr>
        <w:pStyle w:val="ListParagraph"/>
        <w:numPr>
          <w:ilvl w:val="0"/>
          <w:numId w:val="3"/>
        </w:numPr>
        <w:spacing w:after="0" w:line="240" w:lineRule="auto"/>
        <w:jc w:val="both"/>
        <w:rPr>
          <w:rFonts w:eastAsia="Times New Roman" w:cstheme="minorHAnsi"/>
          <w:b/>
          <w:color w:val="333333"/>
        </w:rPr>
      </w:pPr>
      <w:r w:rsidRPr="00793B71">
        <w:rPr>
          <w:rFonts w:eastAsia="Times New Roman" w:cstheme="minorHAnsi"/>
          <w:b/>
          <w:color w:val="333333"/>
        </w:rPr>
        <w:t>Mercy toward</w:t>
      </w:r>
      <w:r w:rsidR="0056330A" w:rsidRPr="00793B71">
        <w:rPr>
          <w:rFonts w:eastAsia="Times New Roman" w:cstheme="minorHAnsi"/>
          <w:b/>
          <w:color w:val="333333"/>
        </w:rPr>
        <w:t xml:space="preserve"> others</w:t>
      </w:r>
    </w:p>
    <w:p w14:paraId="00D49477" w14:textId="4134E50E" w:rsidR="00C8370D" w:rsidRPr="006E0B96" w:rsidRDefault="00C8370D" w:rsidP="00FE0B2A">
      <w:pPr>
        <w:spacing w:after="0" w:line="240" w:lineRule="auto"/>
        <w:ind w:left="360"/>
        <w:jc w:val="both"/>
        <w:rPr>
          <w:rFonts w:cstheme="minorHAnsi"/>
        </w:rPr>
      </w:pPr>
      <w:r w:rsidRPr="006E0B96">
        <w:rPr>
          <w:rFonts w:cstheme="minorHAnsi"/>
        </w:rPr>
        <w:t xml:space="preserve">The </w:t>
      </w:r>
      <w:r w:rsidR="00B60E75" w:rsidRPr="006E0B96">
        <w:rPr>
          <w:rFonts w:cstheme="minorHAnsi"/>
        </w:rPr>
        <w:t xml:space="preserve">unseen </w:t>
      </w:r>
      <w:r w:rsidRPr="006E0B96">
        <w:rPr>
          <w:rFonts w:cstheme="minorHAnsi"/>
        </w:rPr>
        <w:t>mercy that we show</w:t>
      </w:r>
      <w:r w:rsidR="009824F8" w:rsidRPr="006E0B96">
        <w:rPr>
          <w:rFonts w:cstheme="minorHAnsi"/>
        </w:rPr>
        <w:t xml:space="preserve"> to</w:t>
      </w:r>
      <w:r w:rsidRPr="006E0B96">
        <w:rPr>
          <w:rFonts w:cstheme="minorHAnsi"/>
        </w:rPr>
        <w:t xml:space="preserve"> ourselves is manifested in the material world by </w:t>
      </w:r>
      <w:r w:rsidR="00112D53" w:rsidRPr="006E0B96">
        <w:rPr>
          <w:rFonts w:cstheme="minorHAnsi"/>
        </w:rPr>
        <w:t>the mercy we show to others</w:t>
      </w:r>
      <w:r w:rsidRPr="006E0B96">
        <w:rPr>
          <w:rFonts w:cstheme="minorHAnsi"/>
        </w:rPr>
        <w:t xml:space="preserve">. </w:t>
      </w:r>
      <w:r w:rsidR="00A46544" w:rsidRPr="006E0B96">
        <w:rPr>
          <w:rFonts w:cstheme="minorHAnsi"/>
        </w:rPr>
        <w:t xml:space="preserve">We </w:t>
      </w:r>
      <w:r w:rsidRPr="006E0B96">
        <w:rPr>
          <w:rFonts w:cstheme="minorHAnsi"/>
        </w:rPr>
        <w:t>have compassion on our own impoverished True Self</w:t>
      </w:r>
      <w:r w:rsidR="002B6BA0" w:rsidRPr="006E0B96">
        <w:rPr>
          <w:rFonts w:cstheme="minorHAnsi"/>
        </w:rPr>
        <w:t xml:space="preserve">, and we take action to metaphorically feed </w:t>
      </w:r>
      <w:r w:rsidRPr="006E0B96">
        <w:rPr>
          <w:rFonts w:cstheme="minorHAnsi"/>
        </w:rPr>
        <w:t xml:space="preserve">and clothe it. When </w:t>
      </w:r>
      <w:r w:rsidR="00EC3E74" w:rsidRPr="006E0B96">
        <w:rPr>
          <w:rFonts w:cstheme="minorHAnsi"/>
        </w:rPr>
        <w:t xml:space="preserve">of our own free will, rather than compulsively, </w:t>
      </w:r>
      <w:r w:rsidRPr="006E0B96">
        <w:rPr>
          <w:rFonts w:cstheme="minorHAnsi"/>
        </w:rPr>
        <w:t>we extend ourselves to support the personal development of anoth</w:t>
      </w:r>
      <w:r w:rsidR="001B2038" w:rsidRPr="006E0B96">
        <w:rPr>
          <w:rFonts w:cstheme="minorHAnsi"/>
        </w:rPr>
        <w:t>er</w:t>
      </w:r>
      <w:r w:rsidR="004328C0" w:rsidRPr="006E0B96">
        <w:rPr>
          <w:rFonts w:cstheme="minorHAnsi"/>
        </w:rPr>
        <w:t>,</w:t>
      </w:r>
      <w:r w:rsidR="001B2038" w:rsidRPr="006E0B96">
        <w:rPr>
          <w:rFonts w:cstheme="minorHAnsi"/>
        </w:rPr>
        <w:t xml:space="preserve"> we reveal how well we are supporting</w:t>
      </w:r>
      <w:r w:rsidR="00FF060B" w:rsidRPr="006E0B96">
        <w:rPr>
          <w:rFonts w:cstheme="minorHAnsi"/>
        </w:rPr>
        <w:t xml:space="preserve"> ourselves.</w:t>
      </w:r>
      <w:r w:rsidR="00EC3E74" w:rsidRPr="006E0B96">
        <w:rPr>
          <w:rFonts w:cstheme="minorHAnsi"/>
        </w:rPr>
        <w:t xml:space="preserve"> </w:t>
      </w:r>
      <w:r w:rsidR="009C1AF7" w:rsidRPr="006E0B96">
        <w:rPr>
          <w:rFonts w:cstheme="minorHAnsi"/>
        </w:rPr>
        <w:t>Mercy</w:t>
      </w:r>
      <w:r w:rsidR="00B60E75" w:rsidRPr="006E0B96">
        <w:rPr>
          <w:rFonts w:cstheme="minorHAnsi"/>
        </w:rPr>
        <w:t xml:space="preserve"> is an active, effortful self-extension that shows God we mean business about His mission, His priorities, and our relationship with Him. </w:t>
      </w:r>
      <w:bookmarkStart w:id="8" w:name="OLE_LINK4"/>
      <w:r w:rsidR="009C1AF7" w:rsidRPr="006E0B96">
        <w:rPr>
          <w:rFonts w:cstheme="minorHAnsi"/>
        </w:rPr>
        <w:t>Showing mercy</w:t>
      </w:r>
      <w:r w:rsidR="002125E7" w:rsidRPr="006E0B96">
        <w:rPr>
          <w:rFonts w:cstheme="minorHAnsi"/>
        </w:rPr>
        <w:t xml:space="preserve"> to our community</w:t>
      </w:r>
      <w:r w:rsidR="009C1AF7" w:rsidRPr="006E0B96">
        <w:rPr>
          <w:rFonts w:cstheme="minorHAnsi"/>
        </w:rPr>
        <w:t xml:space="preserve"> is </w:t>
      </w:r>
      <w:r w:rsidR="001A7D68" w:rsidRPr="006E0B96">
        <w:rPr>
          <w:rFonts w:cstheme="minorHAnsi"/>
        </w:rPr>
        <w:t xml:space="preserve">often </w:t>
      </w:r>
      <w:r w:rsidR="009C1AF7" w:rsidRPr="006E0B96">
        <w:rPr>
          <w:rFonts w:cstheme="minorHAnsi"/>
        </w:rPr>
        <w:t xml:space="preserve">difficult. It is an expression of </w:t>
      </w:r>
      <w:r w:rsidR="00E900CD" w:rsidRPr="006E0B96">
        <w:rPr>
          <w:rFonts w:cstheme="minorHAnsi"/>
        </w:rPr>
        <w:t>y</w:t>
      </w:r>
      <w:r w:rsidR="009C1AF7" w:rsidRPr="006E0B96">
        <w:rPr>
          <w:rFonts w:cstheme="minorHAnsi"/>
        </w:rPr>
        <w:t>our trust</w:t>
      </w:r>
      <w:r w:rsidR="005342EA" w:rsidRPr="006E0B96">
        <w:rPr>
          <w:rFonts w:cstheme="minorHAnsi"/>
        </w:rPr>
        <w:t xml:space="preserve"> and</w:t>
      </w:r>
      <w:r w:rsidR="009C1AF7" w:rsidRPr="006E0B96">
        <w:rPr>
          <w:rFonts w:cstheme="minorHAnsi"/>
        </w:rPr>
        <w:t xml:space="preserve"> </w:t>
      </w:r>
      <w:r w:rsidR="005342EA" w:rsidRPr="006E0B96">
        <w:rPr>
          <w:rFonts w:cstheme="minorHAnsi"/>
        </w:rPr>
        <w:t xml:space="preserve">requires courage because it </w:t>
      </w:r>
      <w:r w:rsidR="009C1AF7" w:rsidRPr="006E0B96">
        <w:rPr>
          <w:rFonts w:cstheme="minorHAnsi"/>
        </w:rPr>
        <w:t xml:space="preserve">costs you something. A </w:t>
      </w:r>
      <w:r w:rsidR="002B6BA0" w:rsidRPr="006E0B96">
        <w:rPr>
          <w:rFonts w:cstheme="minorHAnsi"/>
        </w:rPr>
        <w:t xml:space="preserve">gift </w:t>
      </w:r>
      <w:r w:rsidR="00902C7E" w:rsidRPr="006E0B96">
        <w:rPr>
          <w:rFonts w:cstheme="minorHAnsi"/>
        </w:rPr>
        <w:t xml:space="preserve">is not a </w:t>
      </w:r>
      <w:r w:rsidR="002B6BA0" w:rsidRPr="006E0B96">
        <w:rPr>
          <w:rFonts w:cstheme="minorHAnsi"/>
        </w:rPr>
        <w:t xml:space="preserve">karis </w:t>
      </w:r>
      <w:r w:rsidR="00902C7E" w:rsidRPr="006E0B96">
        <w:rPr>
          <w:rFonts w:cstheme="minorHAnsi"/>
        </w:rPr>
        <w:t>gift i</w:t>
      </w:r>
      <w:r w:rsidR="002B6BA0" w:rsidRPr="006E0B96">
        <w:rPr>
          <w:rFonts w:cstheme="minorHAnsi"/>
        </w:rPr>
        <w:t>f</w:t>
      </w:r>
      <w:r w:rsidR="00902C7E" w:rsidRPr="006E0B96">
        <w:rPr>
          <w:rFonts w:cstheme="minorHAnsi"/>
        </w:rPr>
        <w:t xml:space="preserve"> it costs you nothing</w:t>
      </w:r>
      <w:r w:rsidR="009C1AF7" w:rsidRPr="006E0B96">
        <w:rPr>
          <w:rFonts w:cstheme="minorHAnsi"/>
        </w:rPr>
        <w:t xml:space="preserve">. </w:t>
      </w:r>
      <w:r w:rsidR="005342EA" w:rsidRPr="006E0B96">
        <w:rPr>
          <w:rFonts w:cstheme="minorHAnsi"/>
        </w:rPr>
        <w:t>M</w:t>
      </w:r>
      <w:r w:rsidR="00B60E75" w:rsidRPr="006E0B96">
        <w:rPr>
          <w:rFonts w:cstheme="minorHAnsi"/>
        </w:rPr>
        <w:t>ercy is a karis gift</w:t>
      </w:r>
      <w:bookmarkEnd w:id="8"/>
      <w:r w:rsidR="00B60E75" w:rsidRPr="006E0B96">
        <w:rPr>
          <w:rFonts w:cstheme="minorHAnsi"/>
        </w:rPr>
        <w:t xml:space="preserve">. </w:t>
      </w:r>
    </w:p>
    <w:p w14:paraId="76504DC1" w14:textId="77777777" w:rsidR="0070663C" w:rsidRPr="00793B71" w:rsidRDefault="0070663C" w:rsidP="00FE0B2A">
      <w:pPr>
        <w:spacing w:after="0" w:line="240" w:lineRule="auto"/>
        <w:ind w:left="360"/>
        <w:jc w:val="both"/>
        <w:rPr>
          <w:rFonts w:eastAsia="Times New Roman" w:cstheme="minorHAnsi"/>
          <w:color w:val="333333"/>
        </w:rPr>
      </w:pPr>
    </w:p>
    <w:p w14:paraId="01C3CB9F" w14:textId="12F8C3EA" w:rsidR="00B76A03" w:rsidRPr="00793B71" w:rsidRDefault="00C8370D" w:rsidP="00FE0B2A">
      <w:pPr>
        <w:pStyle w:val="ListParagraph"/>
        <w:numPr>
          <w:ilvl w:val="0"/>
          <w:numId w:val="3"/>
        </w:numPr>
        <w:spacing w:after="0" w:line="240" w:lineRule="auto"/>
        <w:jc w:val="both"/>
        <w:rPr>
          <w:rFonts w:eastAsia="Times New Roman" w:cstheme="minorHAnsi"/>
          <w:color w:val="333333"/>
        </w:rPr>
      </w:pPr>
      <w:r w:rsidRPr="00793B71">
        <w:rPr>
          <w:rFonts w:eastAsia="Times New Roman" w:cstheme="minorHAnsi"/>
          <w:b/>
          <w:color w:val="333333"/>
        </w:rPr>
        <w:t xml:space="preserve">God is united in effort </w:t>
      </w:r>
      <w:r w:rsidR="0056330A" w:rsidRPr="00793B71">
        <w:rPr>
          <w:rFonts w:eastAsia="Times New Roman" w:cstheme="minorHAnsi"/>
          <w:b/>
          <w:color w:val="333333"/>
        </w:rPr>
        <w:t>and principle</w:t>
      </w:r>
    </w:p>
    <w:p w14:paraId="4F673DFF" w14:textId="7EFE28E7" w:rsidR="00C8370D" w:rsidRPr="006E0B96" w:rsidRDefault="00330628" w:rsidP="00FE0B2A">
      <w:pPr>
        <w:spacing w:after="0" w:line="240" w:lineRule="auto"/>
        <w:ind w:left="360"/>
        <w:jc w:val="both"/>
        <w:rPr>
          <w:rFonts w:cstheme="minorHAnsi"/>
        </w:rPr>
      </w:pPr>
      <w:r w:rsidRPr="006E0B96">
        <w:rPr>
          <w:rFonts w:cstheme="minorHAnsi"/>
        </w:rPr>
        <w:t>We are called to be imitators of God</w:t>
      </w:r>
      <w:r w:rsidR="005429DA" w:rsidRPr="006E0B96">
        <w:rPr>
          <w:rFonts w:cstheme="minorHAnsi"/>
        </w:rPr>
        <w:t xml:space="preserve">, </w:t>
      </w:r>
      <w:r w:rsidR="00081DC2" w:rsidRPr="006E0B96">
        <w:rPr>
          <w:rFonts w:cstheme="minorHAnsi"/>
        </w:rPr>
        <w:t xml:space="preserve">acting </w:t>
      </w:r>
      <w:r w:rsidR="000154BC" w:rsidRPr="006E0B96">
        <w:rPr>
          <w:rFonts w:cstheme="minorHAnsi"/>
        </w:rPr>
        <w:t>in congruence</w:t>
      </w:r>
      <w:r w:rsidR="00081DC2" w:rsidRPr="006E0B96">
        <w:rPr>
          <w:rFonts w:cstheme="minorHAnsi"/>
        </w:rPr>
        <w:t xml:space="preserve"> with </w:t>
      </w:r>
      <w:r w:rsidRPr="006E0B96">
        <w:rPr>
          <w:rFonts w:cstheme="minorHAnsi"/>
        </w:rPr>
        <w:t>what we know to be good, right</w:t>
      </w:r>
      <w:r w:rsidR="00761BE2" w:rsidRPr="006E0B96">
        <w:rPr>
          <w:rFonts w:cstheme="minorHAnsi"/>
        </w:rPr>
        <w:t>,</w:t>
      </w:r>
      <w:r w:rsidRPr="006E0B96">
        <w:rPr>
          <w:rFonts w:cstheme="minorHAnsi"/>
        </w:rPr>
        <w:t xml:space="preserve"> and fair.</w:t>
      </w:r>
      <w:r w:rsidRPr="006E0B96">
        <w:rPr>
          <w:rFonts w:cstheme="minorHAnsi"/>
          <w:vertAlign w:val="superscript"/>
        </w:rPr>
        <w:endnoteReference w:id="6"/>
      </w:r>
      <w:r w:rsidRPr="006E0B96">
        <w:rPr>
          <w:rFonts w:cstheme="minorHAnsi"/>
        </w:rPr>
        <w:t xml:space="preserve"> James reminds us that what</w:t>
      </w:r>
      <w:r w:rsidR="00B76A03" w:rsidRPr="006E0B96">
        <w:rPr>
          <w:rFonts w:cstheme="minorHAnsi"/>
        </w:rPr>
        <w:t xml:space="preserve"> God</w:t>
      </w:r>
      <w:r w:rsidR="00C8370D" w:rsidRPr="006E0B96">
        <w:rPr>
          <w:rFonts w:cstheme="minorHAnsi"/>
        </w:rPr>
        <w:t xml:space="preserve"> says, He does. He </w:t>
      </w:r>
      <w:r w:rsidR="00E900CD" w:rsidRPr="006E0B96">
        <w:rPr>
          <w:rFonts w:cstheme="minorHAnsi"/>
        </w:rPr>
        <w:t>doesn’t</w:t>
      </w:r>
      <w:r w:rsidR="00C8370D" w:rsidRPr="006E0B96">
        <w:rPr>
          <w:rFonts w:cstheme="minorHAnsi"/>
        </w:rPr>
        <w:t xml:space="preserve"> compartmentalize, believing one thing and </w:t>
      </w:r>
      <w:r w:rsidR="000D7B3A" w:rsidRPr="006E0B96">
        <w:rPr>
          <w:rFonts w:cstheme="minorHAnsi"/>
        </w:rPr>
        <w:t>yet</w:t>
      </w:r>
      <w:r w:rsidR="00A46544" w:rsidRPr="006E0B96">
        <w:rPr>
          <w:rFonts w:cstheme="minorHAnsi"/>
        </w:rPr>
        <w:t xml:space="preserve"> </w:t>
      </w:r>
      <w:r w:rsidR="00C8370D" w:rsidRPr="006E0B96">
        <w:rPr>
          <w:rFonts w:cstheme="minorHAnsi"/>
        </w:rPr>
        <w:t xml:space="preserve">doing something else. </w:t>
      </w:r>
      <w:r w:rsidR="00081DC2" w:rsidRPr="006E0B96">
        <w:rPr>
          <w:rFonts w:cstheme="minorHAnsi"/>
        </w:rPr>
        <w:t xml:space="preserve">Congruence makes demons </w:t>
      </w:r>
      <w:r w:rsidR="004D2306" w:rsidRPr="006E0B96">
        <w:rPr>
          <w:rFonts w:cstheme="minorHAnsi"/>
        </w:rPr>
        <w:t>tremble; it</w:t>
      </w:r>
      <w:r w:rsidR="00081DC2" w:rsidRPr="006E0B96">
        <w:rPr>
          <w:rFonts w:cstheme="minorHAnsi"/>
        </w:rPr>
        <w:t xml:space="preserve"> makes their work impossible</w:t>
      </w:r>
      <w:r w:rsidR="00C8370D" w:rsidRPr="006E0B96">
        <w:rPr>
          <w:rFonts w:cstheme="minorHAnsi"/>
        </w:rPr>
        <w:t xml:space="preserve">. </w:t>
      </w:r>
      <w:r w:rsidR="00081DC2" w:rsidRPr="006E0B96">
        <w:rPr>
          <w:rFonts w:cstheme="minorHAnsi"/>
        </w:rPr>
        <w:t xml:space="preserve">Neither </w:t>
      </w:r>
      <w:r w:rsidR="00E900CD" w:rsidRPr="006E0B96">
        <w:rPr>
          <w:rFonts w:cstheme="minorHAnsi"/>
        </w:rPr>
        <w:t>can</w:t>
      </w:r>
      <w:r w:rsidR="00C8370D" w:rsidRPr="006E0B96">
        <w:rPr>
          <w:rFonts w:cstheme="minorHAnsi"/>
        </w:rPr>
        <w:t xml:space="preserve"> the Idol Self</w:t>
      </w:r>
      <w:r w:rsidR="00E900CD" w:rsidRPr="006E0B96">
        <w:rPr>
          <w:rFonts w:cstheme="minorHAnsi"/>
        </w:rPr>
        <w:t xml:space="preserve"> operate when we are congruent. The Idol </w:t>
      </w:r>
      <w:r w:rsidR="00C8370D" w:rsidRPr="006E0B96">
        <w:rPr>
          <w:rFonts w:cstheme="minorHAnsi"/>
        </w:rPr>
        <w:t>continually lives in ill</w:t>
      </w:r>
      <w:r w:rsidR="00BC0853" w:rsidRPr="006E0B96">
        <w:rPr>
          <w:rFonts w:cstheme="minorHAnsi"/>
        </w:rPr>
        <w:t>usions about what is</w:t>
      </w:r>
      <w:r w:rsidR="00FF060B" w:rsidRPr="006E0B96">
        <w:rPr>
          <w:rFonts w:cstheme="minorHAnsi"/>
        </w:rPr>
        <w:t xml:space="preserve"> </w:t>
      </w:r>
      <w:r w:rsidR="004D2306" w:rsidRPr="006E0B96">
        <w:rPr>
          <w:rFonts w:cstheme="minorHAnsi"/>
        </w:rPr>
        <w:t xml:space="preserve">good </w:t>
      </w:r>
      <w:r w:rsidR="00FF060B" w:rsidRPr="006E0B96">
        <w:rPr>
          <w:rFonts w:cstheme="minorHAnsi"/>
        </w:rPr>
        <w:t>or right</w:t>
      </w:r>
      <w:r w:rsidR="00102DEB" w:rsidRPr="006E0B96">
        <w:rPr>
          <w:rFonts w:cstheme="minorHAnsi"/>
        </w:rPr>
        <w:t xml:space="preserve">. It </w:t>
      </w:r>
      <w:r w:rsidR="003A15D0" w:rsidRPr="006E0B96">
        <w:rPr>
          <w:rFonts w:cstheme="minorHAnsi"/>
        </w:rPr>
        <w:t>has good intentions that never translate into action</w:t>
      </w:r>
      <w:r w:rsidR="00102DEB" w:rsidRPr="006E0B96">
        <w:rPr>
          <w:rFonts w:cstheme="minorHAnsi"/>
        </w:rPr>
        <w:t>, and it demands</w:t>
      </w:r>
      <w:r w:rsidR="003A15D0" w:rsidRPr="006E0B96">
        <w:rPr>
          <w:rFonts w:cstheme="minorHAnsi"/>
        </w:rPr>
        <w:t xml:space="preserve"> to be exempt from the law of cause and effect. </w:t>
      </w:r>
      <w:r w:rsidR="0070663C" w:rsidRPr="006E0B96">
        <w:rPr>
          <w:rFonts w:cstheme="minorHAnsi"/>
        </w:rPr>
        <w:t>The Idol is divided</w:t>
      </w:r>
      <w:r w:rsidR="00102DEB" w:rsidRPr="006E0B96">
        <w:rPr>
          <w:rFonts w:cstheme="minorHAnsi"/>
        </w:rPr>
        <w:t>; there is a disconnect between what it claims to believe</w:t>
      </w:r>
      <w:r w:rsidR="0070663C" w:rsidRPr="006E0B96">
        <w:rPr>
          <w:rFonts w:cstheme="minorHAnsi"/>
        </w:rPr>
        <w:t xml:space="preserve"> and </w:t>
      </w:r>
      <w:r w:rsidR="00102DEB" w:rsidRPr="006E0B96">
        <w:rPr>
          <w:rFonts w:cstheme="minorHAnsi"/>
        </w:rPr>
        <w:t>how it chooses to act.</w:t>
      </w:r>
      <w:r w:rsidR="0070663C" w:rsidRPr="006E0B96">
        <w:rPr>
          <w:rFonts w:cstheme="minorHAnsi"/>
        </w:rPr>
        <w:t xml:space="preserve"> </w:t>
      </w:r>
      <w:r w:rsidR="007C7CBC" w:rsidRPr="006E0B96">
        <w:rPr>
          <w:rFonts w:cstheme="minorHAnsi"/>
        </w:rPr>
        <w:t>God</w:t>
      </w:r>
      <w:r w:rsidR="009824F8" w:rsidRPr="006E0B96">
        <w:rPr>
          <w:rFonts w:cstheme="minorHAnsi"/>
        </w:rPr>
        <w:t xml:space="preserve">, in </w:t>
      </w:r>
      <w:r w:rsidR="000D7B3A" w:rsidRPr="006E0B96">
        <w:rPr>
          <w:rFonts w:cstheme="minorHAnsi"/>
        </w:rPr>
        <w:t xml:space="preserve">direct </w:t>
      </w:r>
      <w:r w:rsidR="009824F8" w:rsidRPr="006E0B96">
        <w:rPr>
          <w:rFonts w:cstheme="minorHAnsi"/>
        </w:rPr>
        <w:t>contrast,</w:t>
      </w:r>
      <w:r w:rsidR="007C7CBC" w:rsidRPr="006E0B96">
        <w:rPr>
          <w:rFonts w:cstheme="minorHAnsi"/>
        </w:rPr>
        <w:t xml:space="preserve"> is </w:t>
      </w:r>
      <w:r w:rsidR="00102DEB" w:rsidRPr="006E0B96">
        <w:rPr>
          <w:rFonts w:cstheme="minorHAnsi"/>
        </w:rPr>
        <w:t>fully congruent</w:t>
      </w:r>
      <w:r w:rsidR="00DA1BBA" w:rsidRPr="006E0B96">
        <w:rPr>
          <w:rFonts w:cstheme="minorHAnsi"/>
        </w:rPr>
        <w:t xml:space="preserve">; </w:t>
      </w:r>
      <w:r w:rsidR="00102DEB" w:rsidRPr="006E0B96">
        <w:rPr>
          <w:rFonts w:cstheme="minorHAnsi"/>
        </w:rPr>
        <w:t>He is One.</w:t>
      </w:r>
    </w:p>
    <w:p w14:paraId="230752CD" w14:textId="0D4DE85A" w:rsidR="0070663C" w:rsidRPr="00793B71" w:rsidRDefault="00C8370D" w:rsidP="009E2F40">
      <w:pPr>
        <w:pStyle w:val="ListParagraph"/>
        <w:widowControl w:val="0"/>
        <w:numPr>
          <w:ilvl w:val="0"/>
          <w:numId w:val="3"/>
        </w:numPr>
        <w:spacing w:after="0" w:line="240" w:lineRule="auto"/>
        <w:jc w:val="both"/>
        <w:rPr>
          <w:rFonts w:eastAsia="Times New Roman" w:cstheme="minorHAnsi"/>
          <w:color w:val="333333"/>
        </w:rPr>
      </w:pPr>
      <w:r w:rsidRPr="00793B71">
        <w:rPr>
          <w:rFonts w:eastAsia="Times New Roman" w:cstheme="minorHAnsi"/>
          <w:b/>
          <w:color w:val="333333"/>
        </w:rPr>
        <w:lastRenderedPageBreak/>
        <w:t>Abraham gave the karis gift of obedienc</w:t>
      </w:r>
      <w:r w:rsidR="00FF060B" w:rsidRPr="00793B71">
        <w:rPr>
          <w:rFonts w:eastAsia="Times New Roman" w:cstheme="minorHAnsi"/>
          <w:b/>
          <w:color w:val="333333"/>
        </w:rPr>
        <w:t>e</w:t>
      </w:r>
    </w:p>
    <w:p w14:paraId="6B0044C8" w14:textId="4A18E28D" w:rsidR="00C8370D" w:rsidRPr="006E0B96" w:rsidRDefault="00330628" w:rsidP="009E2F40">
      <w:pPr>
        <w:widowControl w:val="0"/>
        <w:spacing w:after="0" w:line="240" w:lineRule="auto"/>
        <w:ind w:left="360"/>
        <w:jc w:val="both"/>
        <w:rPr>
          <w:rFonts w:cstheme="minorHAnsi"/>
        </w:rPr>
      </w:pPr>
      <w:bookmarkStart w:id="9" w:name="OLE_LINK6"/>
      <w:r w:rsidRPr="006E0B96">
        <w:rPr>
          <w:rFonts w:cstheme="minorHAnsi"/>
        </w:rPr>
        <w:t xml:space="preserve">In obedient response to God’s </w:t>
      </w:r>
      <w:r w:rsidR="00D21882" w:rsidRPr="006E0B96">
        <w:rPr>
          <w:rFonts w:cstheme="minorHAnsi"/>
        </w:rPr>
        <w:t>request</w:t>
      </w:r>
      <w:r w:rsidR="00102DEB" w:rsidRPr="006E0B96">
        <w:rPr>
          <w:rFonts w:cstheme="minorHAnsi"/>
        </w:rPr>
        <w:t>,</w:t>
      </w:r>
      <w:r w:rsidRPr="006E0B96">
        <w:rPr>
          <w:rFonts w:cstheme="minorHAnsi"/>
        </w:rPr>
        <w:t xml:space="preserve"> </w:t>
      </w:r>
      <w:r w:rsidR="00B76A03" w:rsidRPr="006E0B96">
        <w:rPr>
          <w:rFonts w:cstheme="minorHAnsi"/>
        </w:rPr>
        <w:t xml:space="preserve">Abraham </w:t>
      </w:r>
      <w:r w:rsidR="00102DEB" w:rsidRPr="006E0B96">
        <w:rPr>
          <w:rFonts w:cstheme="minorHAnsi"/>
        </w:rPr>
        <w:t>relinquished</w:t>
      </w:r>
      <w:r w:rsidR="00FF060B" w:rsidRPr="006E0B96">
        <w:rPr>
          <w:rFonts w:cstheme="minorHAnsi"/>
        </w:rPr>
        <w:t xml:space="preserve"> what he loved most</w:t>
      </w:r>
      <w:r w:rsidR="00D55505" w:rsidRPr="006E0B96">
        <w:rPr>
          <w:rFonts w:cstheme="minorHAnsi"/>
        </w:rPr>
        <w:t>—</w:t>
      </w:r>
      <w:r w:rsidR="00C8370D" w:rsidRPr="006E0B96">
        <w:rPr>
          <w:rFonts w:cstheme="minorHAnsi"/>
        </w:rPr>
        <w:t>his</w:t>
      </w:r>
      <w:r w:rsidR="004328C0" w:rsidRPr="006E0B96">
        <w:rPr>
          <w:rFonts w:cstheme="minorHAnsi"/>
        </w:rPr>
        <w:t xml:space="preserve"> </w:t>
      </w:r>
      <w:r w:rsidR="00C8370D" w:rsidRPr="006E0B96">
        <w:rPr>
          <w:rFonts w:cstheme="minorHAnsi"/>
        </w:rPr>
        <w:t>son</w:t>
      </w:r>
      <w:r w:rsidR="0070663C" w:rsidRPr="006E0B96">
        <w:rPr>
          <w:rFonts w:cstheme="minorHAnsi"/>
        </w:rPr>
        <w:t>,</w:t>
      </w:r>
      <w:r w:rsidR="00C8370D" w:rsidRPr="006E0B96">
        <w:rPr>
          <w:rFonts w:cstheme="minorHAnsi"/>
        </w:rPr>
        <w:t xml:space="preserve"> who was </w:t>
      </w:r>
      <w:r w:rsidR="00D21882" w:rsidRPr="006E0B96">
        <w:rPr>
          <w:rFonts w:cstheme="minorHAnsi"/>
        </w:rPr>
        <w:t>his hope for</w:t>
      </w:r>
      <w:r w:rsidR="003F719E" w:rsidRPr="006E0B96">
        <w:rPr>
          <w:rFonts w:cstheme="minorHAnsi"/>
        </w:rPr>
        <w:t xml:space="preserve"> </w:t>
      </w:r>
      <w:r w:rsidR="001C7C14" w:rsidRPr="006E0B96">
        <w:rPr>
          <w:rFonts w:cstheme="minorHAnsi"/>
        </w:rPr>
        <w:t>the fulfillment</w:t>
      </w:r>
      <w:r w:rsidR="00CC5206" w:rsidRPr="006E0B96">
        <w:rPr>
          <w:rFonts w:cstheme="minorHAnsi"/>
        </w:rPr>
        <w:t xml:space="preserve"> of his search for</w:t>
      </w:r>
      <w:r w:rsidR="00C8370D" w:rsidRPr="006E0B96">
        <w:rPr>
          <w:rFonts w:cstheme="minorHAnsi"/>
        </w:rPr>
        <w:t xml:space="preserve"> glory. </w:t>
      </w:r>
      <w:bookmarkEnd w:id="9"/>
      <w:r w:rsidR="00C8370D" w:rsidRPr="006E0B96">
        <w:rPr>
          <w:rFonts w:cstheme="minorHAnsi"/>
        </w:rPr>
        <w:t xml:space="preserve">God </w:t>
      </w:r>
      <w:r w:rsidR="00A527C6" w:rsidRPr="006E0B96">
        <w:rPr>
          <w:rFonts w:cstheme="minorHAnsi"/>
        </w:rPr>
        <w:t xml:space="preserve">saw in </w:t>
      </w:r>
      <w:r w:rsidR="001C7C14" w:rsidRPr="006E0B96">
        <w:rPr>
          <w:rFonts w:cstheme="minorHAnsi"/>
        </w:rPr>
        <w:t>Abraham’s obedience</w:t>
      </w:r>
      <w:r w:rsidR="009824F8" w:rsidRPr="006E0B96">
        <w:rPr>
          <w:rFonts w:cstheme="minorHAnsi"/>
        </w:rPr>
        <w:t xml:space="preserve"> the</w:t>
      </w:r>
      <w:r w:rsidR="00A527C6" w:rsidRPr="006E0B96">
        <w:rPr>
          <w:rFonts w:cstheme="minorHAnsi"/>
        </w:rPr>
        <w:t xml:space="preserve"> evidence of </w:t>
      </w:r>
      <w:r w:rsidR="00C8370D" w:rsidRPr="006E0B96">
        <w:rPr>
          <w:rFonts w:cstheme="minorHAnsi"/>
        </w:rPr>
        <w:t xml:space="preserve">trustworthiness. </w:t>
      </w:r>
      <w:bookmarkStart w:id="10" w:name="_Hlk117674719"/>
      <w:r w:rsidR="00C8370D" w:rsidRPr="006E0B96">
        <w:rPr>
          <w:rFonts w:cstheme="minorHAnsi"/>
        </w:rPr>
        <w:t>Abraham</w:t>
      </w:r>
      <w:r w:rsidR="004D2306" w:rsidRPr="006E0B96">
        <w:rPr>
          <w:rFonts w:cstheme="minorHAnsi"/>
        </w:rPr>
        <w:t xml:space="preserve"> </w:t>
      </w:r>
      <w:r w:rsidR="00C8370D" w:rsidRPr="006E0B96">
        <w:rPr>
          <w:rFonts w:cstheme="minorHAnsi"/>
        </w:rPr>
        <w:t>was congruent</w:t>
      </w:r>
      <w:bookmarkStart w:id="11" w:name="_Hlk181947776"/>
      <w:r w:rsidR="00A0358B" w:rsidRPr="006E0B96">
        <w:rPr>
          <w:rFonts w:cstheme="minorHAnsi"/>
        </w:rPr>
        <w:t>. He</w:t>
      </w:r>
      <w:r w:rsidR="004D2306" w:rsidRPr="006E0B96">
        <w:rPr>
          <w:rFonts w:cstheme="minorHAnsi"/>
        </w:rPr>
        <w:t xml:space="preserve"> acted on what he believed about </w:t>
      </w:r>
      <w:r w:rsidR="00FC5761" w:rsidRPr="006E0B96">
        <w:rPr>
          <w:rFonts w:cstheme="minorHAnsi"/>
        </w:rPr>
        <w:t>God, and</w:t>
      </w:r>
      <w:r w:rsidR="001A7D68" w:rsidRPr="006E0B96">
        <w:rPr>
          <w:rFonts w:cstheme="minorHAnsi"/>
        </w:rPr>
        <w:t xml:space="preserve"> t</w:t>
      </w:r>
      <w:r w:rsidR="00A527C6" w:rsidRPr="006E0B96">
        <w:rPr>
          <w:rFonts w:cstheme="minorHAnsi"/>
        </w:rPr>
        <w:t>hrough his choices</w:t>
      </w:r>
      <w:r w:rsidR="006844CA" w:rsidRPr="006E0B96">
        <w:rPr>
          <w:rFonts w:cstheme="minorHAnsi"/>
        </w:rPr>
        <w:t>, not</w:t>
      </w:r>
      <w:r w:rsidR="001A7D68" w:rsidRPr="006E0B96">
        <w:rPr>
          <w:rFonts w:cstheme="minorHAnsi"/>
        </w:rPr>
        <w:t xml:space="preserve"> through</w:t>
      </w:r>
      <w:r w:rsidR="006844CA" w:rsidRPr="006E0B96">
        <w:rPr>
          <w:rFonts w:cstheme="minorHAnsi"/>
        </w:rPr>
        <w:t xml:space="preserve"> his ideas</w:t>
      </w:r>
      <w:r w:rsidR="001A7D68" w:rsidRPr="006E0B96">
        <w:rPr>
          <w:rFonts w:cstheme="minorHAnsi"/>
        </w:rPr>
        <w:t xml:space="preserve"> or good intentions</w:t>
      </w:r>
      <w:r w:rsidR="006844CA" w:rsidRPr="006E0B96">
        <w:rPr>
          <w:rFonts w:cstheme="minorHAnsi"/>
        </w:rPr>
        <w:t>,</w:t>
      </w:r>
      <w:r w:rsidR="00A527C6" w:rsidRPr="006E0B96">
        <w:rPr>
          <w:rFonts w:cstheme="minorHAnsi"/>
        </w:rPr>
        <w:t xml:space="preserve"> </w:t>
      </w:r>
      <w:r w:rsidR="001A7D68" w:rsidRPr="006E0B96">
        <w:rPr>
          <w:rFonts w:cstheme="minorHAnsi"/>
        </w:rPr>
        <w:t xml:space="preserve">he </w:t>
      </w:r>
      <w:r w:rsidR="00C8370D" w:rsidRPr="006E0B96">
        <w:rPr>
          <w:rFonts w:cstheme="minorHAnsi"/>
        </w:rPr>
        <w:t xml:space="preserve">became God’s beloved friend. </w:t>
      </w:r>
      <w:bookmarkEnd w:id="10"/>
      <w:bookmarkEnd w:id="11"/>
      <w:r w:rsidR="00962C45" w:rsidRPr="006E0B96">
        <w:rPr>
          <w:rFonts w:cstheme="minorHAnsi"/>
        </w:rPr>
        <w:t>C</w:t>
      </w:r>
      <w:r w:rsidR="001C7C14" w:rsidRPr="006E0B96">
        <w:rPr>
          <w:rFonts w:cstheme="minorHAnsi"/>
        </w:rPr>
        <w:t xml:space="preserve">ongruence </w:t>
      </w:r>
      <w:r w:rsidR="00962C45" w:rsidRPr="006E0B96">
        <w:rPr>
          <w:rFonts w:cstheme="minorHAnsi"/>
        </w:rPr>
        <w:t xml:space="preserve">between oriented </w:t>
      </w:r>
      <w:r w:rsidR="001C7C14" w:rsidRPr="006E0B96">
        <w:rPr>
          <w:rFonts w:cstheme="minorHAnsi"/>
        </w:rPr>
        <w:t xml:space="preserve">beliefs and choices builds trust in any friendship. </w:t>
      </w:r>
      <w:r w:rsidR="00C21147" w:rsidRPr="006E0B96">
        <w:rPr>
          <w:rFonts w:cstheme="minorHAnsi"/>
        </w:rPr>
        <w:t xml:space="preserve">When we </w:t>
      </w:r>
      <w:r w:rsidR="004D2306" w:rsidRPr="006E0B96">
        <w:rPr>
          <w:rFonts w:cstheme="minorHAnsi"/>
        </w:rPr>
        <w:t xml:space="preserve">make the effort to be </w:t>
      </w:r>
      <w:r w:rsidR="00C21147" w:rsidRPr="006E0B96">
        <w:rPr>
          <w:rFonts w:cstheme="minorHAnsi"/>
        </w:rPr>
        <w:t xml:space="preserve">congruent, acting on what we believe as Christians, we </w:t>
      </w:r>
      <w:r w:rsidR="004D2306" w:rsidRPr="006E0B96">
        <w:rPr>
          <w:rFonts w:cstheme="minorHAnsi"/>
        </w:rPr>
        <w:t>become</w:t>
      </w:r>
      <w:r w:rsidR="00C21147" w:rsidRPr="006E0B96">
        <w:rPr>
          <w:rFonts w:cstheme="minorHAnsi"/>
        </w:rPr>
        <w:t xml:space="preserve"> God’s trustworthy and beloved friend. </w:t>
      </w:r>
    </w:p>
    <w:p w14:paraId="011EAD06" w14:textId="77777777" w:rsidR="00124803" w:rsidRPr="00793B71" w:rsidRDefault="00124803" w:rsidP="00FE0B2A">
      <w:pPr>
        <w:spacing w:after="0" w:line="240" w:lineRule="auto"/>
        <w:jc w:val="both"/>
        <w:rPr>
          <w:rFonts w:eastAsia="Times New Roman" w:cstheme="minorHAnsi"/>
          <w:color w:val="333333"/>
        </w:rPr>
      </w:pPr>
    </w:p>
    <w:p w14:paraId="317BB226" w14:textId="6D94D0E4" w:rsidR="00FF060B" w:rsidRPr="006E0B96" w:rsidRDefault="00CC5206" w:rsidP="00FE0B2A">
      <w:pPr>
        <w:spacing w:after="0" w:line="240" w:lineRule="auto"/>
        <w:jc w:val="both"/>
        <w:rPr>
          <w:rFonts w:cstheme="minorHAnsi"/>
        </w:rPr>
      </w:pPr>
      <w:r w:rsidRPr="006E0B96">
        <w:rPr>
          <w:rFonts w:cstheme="minorHAnsi"/>
        </w:rPr>
        <w:t>Our prayer</w:t>
      </w:r>
      <w:r w:rsidR="00FF060B" w:rsidRPr="006E0B96">
        <w:rPr>
          <w:rFonts w:cstheme="minorHAnsi"/>
        </w:rPr>
        <w:t xml:space="preserve"> might go something like this</w:t>
      </w:r>
      <w:r w:rsidRPr="006E0B96">
        <w:rPr>
          <w:rFonts w:cstheme="minorHAnsi"/>
        </w:rPr>
        <w:t xml:space="preserve">: </w:t>
      </w:r>
    </w:p>
    <w:p w14:paraId="2E3B8199" w14:textId="77777777" w:rsidR="004D2306" w:rsidRPr="006E0B96" w:rsidRDefault="004D2306" w:rsidP="00FE0B2A">
      <w:pPr>
        <w:spacing w:after="0" w:line="240" w:lineRule="auto"/>
        <w:jc w:val="both"/>
        <w:rPr>
          <w:rFonts w:cstheme="minorHAnsi"/>
        </w:rPr>
      </w:pPr>
    </w:p>
    <w:p w14:paraId="407A3BDA" w14:textId="77777777" w:rsidR="00895865" w:rsidRPr="006E0B96" w:rsidRDefault="00895865" w:rsidP="00FE0B2A">
      <w:pPr>
        <w:spacing w:after="0" w:line="240" w:lineRule="auto"/>
        <w:jc w:val="center"/>
        <w:rPr>
          <w:rFonts w:cstheme="minorHAnsi"/>
        </w:rPr>
      </w:pPr>
      <w:r w:rsidRPr="006E0B96">
        <w:rPr>
          <w:rFonts w:cstheme="minorHAnsi"/>
        </w:rPr>
        <w:t>God of Abraham, help me become Your trustworthy friend. (Repeat)</w:t>
      </w:r>
    </w:p>
    <w:p w14:paraId="1280C002" w14:textId="77777777" w:rsidR="009824F8" w:rsidRPr="006E0B96" w:rsidRDefault="009824F8" w:rsidP="00FE0B2A">
      <w:pPr>
        <w:spacing w:after="0" w:line="240" w:lineRule="auto"/>
        <w:jc w:val="both"/>
        <w:rPr>
          <w:rFonts w:cstheme="minorHAnsi"/>
        </w:rPr>
      </w:pPr>
    </w:p>
    <w:p w14:paraId="7052C66B" w14:textId="77777777" w:rsidR="00A46544" w:rsidRPr="006E0B96" w:rsidRDefault="00A46544" w:rsidP="00FE0B2A">
      <w:pPr>
        <w:spacing w:after="0" w:line="240" w:lineRule="auto"/>
        <w:jc w:val="both"/>
        <w:rPr>
          <w:rFonts w:cstheme="minorHAnsi"/>
        </w:rPr>
      </w:pPr>
      <w:r w:rsidRPr="006E0B96">
        <w:rPr>
          <w:rFonts w:cstheme="minorHAnsi"/>
        </w:rPr>
        <w:t>Take a deep breath.</w:t>
      </w:r>
    </w:p>
    <w:p w14:paraId="63DB013E" w14:textId="7A5A8F57" w:rsidR="00662C4D" w:rsidRPr="00793B71" w:rsidRDefault="00662C4D" w:rsidP="00662C4D">
      <w:pPr>
        <w:spacing w:after="0" w:line="240" w:lineRule="auto"/>
        <w:jc w:val="both"/>
        <w:rPr>
          <w:rFonts w:cstheme="minorHAnsi"/>
          <w:i/>
        </w:rPr>
      </w:pPr>
      <w:r w:rsidRPr="00793B71">
        <w:rPr>
          <w:rFonts w:cstheme="minorHAnsi"/>
          <w:i/>
        </w:rPr>
        <w:t xml:space="preserve">(If time permits, ask, “Does anyone have comments or questions about </w:t>
      </w:r>
      <w:r w:rsidR="002D6596" w:rsidRPr="00793B71">
        <w:rPr>
          <w:rFonts w:cstheme="minorHAnsi"/>
          <w:i/>
        </w:rPr>
        <w:t>the</w:t>
      </w:r>
      <w:r w:rsidRPr="00793B71">
        <w:rPr>
          <w:rFonts w:cstheme="minorHAnsi"/>
          <w:i/>
        </w:rPr>
        <w:t xml:space="preserve"> Bible teaching?”) </w:t>
      </w:r>
    </w:p>
    <w:p w14:paraId="4A542EB4" w14:textId="77777777" w:rsidR="00B9079F" w:rsidRPr="00793B71" w:rsidRDefault="00B9079F" w:rsidP="00FE0B2A">
      <w:pPr>
        <w:spacing w:after="0" w:line="240" w:lineRule="auto"/>
        <w:jc w:val="both"/>
        <w:rPr>
          <w:rFonts w:eastAsia="Times New Roman" w:cstheme="minorHAnsi"/>
          <w:color w:val="333333"/>
        </w:rPr>
      </w:pPr>
    </w:p>
    <w:p w14:paraId="1A907D52" w14:textId="77777777" w:rsidR="00285B9A" w:rsidRPr="00793B71" w:rsidRDefault="00285B9A" w:rsidP="00FE0B2A">
      <w:pPr>
        <w:pStyle w:val="NormalWeb"/>
        <w:spacing w:before="0" w:beforeAutospacing="0" w:after="0" w:afterAutospacing="0"/>
        <w:jc w:val="both"/>
        <w:rPr>
          <w:rFonts w:asciiTheme="minorHAnsi" w:hAnsiTheme="minorHAnsi" w:cstheme="minorHAnsi"/>
          <w:b/>
          <w:sz w:val="22"/>
          <w:szCs w:val="22"/>
        </w:rPr>
      </w:pPr>
      <w:r w:rsidRPr="00793B71">
        <w:rPr>
          <w:rFonts w:asciiTheme="minorHAnsi" w:hAnsiTheme="minorHAnsi" w:cstheme="minorHAnsi"/>
          <w:b/>
          <w:sz w:val="22"/>
          <w:szCs w:val="22"/>
        </w:rPr>
        <w:t>1:1</w:t>
      </w:r>
      <w:r w:rsidR="004328C0" w:rsidRPr="00793B71">
        <w:rPr>
          <w:rFonts w:asciiTheme="minorHAnsi" w:hAnsiTheme="minorHAnsi" w:cstheme="minorHAnsi"/>
          <w:b/>
          <w:sz w:val="22"/>
          <w:szCs w:val="22"/>
        </w:rPr>
        <w:t>0</w:t>
      </w:r>
      <w:r w:rsidRPr="00793B71">
        <w:rPr>
          <w:rFonts w:asciiTheme="minorHAnsi" w:hAnsiTheme="minorHAnsi" w:cstheme="minorHAnsi"/>
          <w:b/>
          <w:sz w:val="22"/>
          <w:szCs w:val="22"/>
        </w:rPr>
        <w:t xml:space="preserve"> </w:t>
      </w:r>
      <w:r w:rsidRPr="00793B71">
        <w:rPr>
          <w:rFonts w:asciiTheme="minorHAnsi" w:hAnsiTheme="minorHAnsi" w:cstheme="minorHAnsi"/>
          <w:b/>
          <w:sz w:val="22"/>
          <w:szCs w:val="22"/>
        </w:rPr>
        <w:tab/>
        <w:t>INTEGRATION</w:t>
      </w:r>
    </w:p>
    <w:p w14:paraId="342462AB" w14:textId="77777777" w:rsidR="002063E5" w:rsidRPr="00793B71" w:rsidRDefault="002063E5" w:rsidP="00FE0B2A">
      <w:pPr>
        <w:pStyle w:val="NormalWeb"/>
        <w:spacing w:before="0" w:beforeAutospacing="0" w:after="0" w:afterAutospacing="0"/>
        <w:jc w:val="both"/>
        <w:rPr>
          <w:rFonts w:asciiTheme="minorHAnsi" w:hAnsiTheme="minorHAnsi" w:cstheme="minorHAnsi"/>
          <w:sz w:val="22"/>
          <w:szCs w:val="22"/>
        </w:rPr>
      </w:pPr>
    </w:p>
    <w:p w14:paraId="72EA1694" w14:textId="482CDC1D" w:rsidR="002063E5" w:rsidRPr="00793B71" w:rsidRDefault="002063E5" w:rsidP="00FE0B2A">
      <w:pPr>
        <w:spacing w:after="0" w:line="240" w:lineRule="auto"/>
        <w:jc w:val="both"/>
        <w:rPr>
          <w:rFonts w:cstheme="minorHAnsi"/>
          <w:i/>
        </w:rPr>
      </w:pPr>
      <w:r w:rsidRPr="00793B71">
        <w:rPr>
          <w:rFonts w:cstheme="minorHAnsi"/>
        </w:rPr>
        <w:t xml:space="preserve">Sip some </w:t>
      </w:r>
      <w:r w:rsidR="00B924D4" w:rsidRPr="00793B71">
        <w:rPr>
          <w:rFonts w:cstheme="minorHAnsi"/>
        </w:rPr>
        <w:t xml:space="preserve">purified </w:t>
      </w:r>
      <w:r w:rsidRPr="00793B71">
        <w:rPr>
          <w:rFonts w:cstheme="minorHAnsi"/>
        </w:rPr>
        <w:t>water and prepare to take some notes. Assume a meditation posture</w:t>
      </w:r>
      <w:r w:rsidR="00B924D4" w:rsidRPr="00793B71">
        <w:rPr>
          <w:rFonts w:cstheme="minorHAnsi"/>
        </w:rPr>
        <w:t>,</w:t>
      </w:r>
      <w:r w:rsidRPr="00793B71">
        <w:rPr>
          <w:rFonts w:cstheme="minorHAnsi"/>
        </w:rPr>
        <w:t xml:space="preserve"> and breathe. </w:t>
      </w:r>
      <w:r w:rsidR="00CF49E0" w:rsidRPr="00793B71">
        <w:rPr>
          <w:rFonts w:cstheme="minorHAnsi"/>
          <w:i/>
        </w:rPr>
        <w:t>(P</w:t>
      </w:r>
      <w:r w:rsidRPr="00793B71">
        <w:rPr>
          <w:rFonts w:cstheme="minorHAnsi"/>
          <w:i/>
        </w:rPr>
        <w:t xml:space="preserve">ause </w:t>
      </w:r>
      <w:r w:rsidR="00D21882" w:rsidRPr="00793B71">
        <w:rPr>
          <w:rFonts w:cstheme="minorHAnsi"/>
          <w:i/>
        </w:rPr>
        <w:t xml:space="preserve">for </w:t>
      </w:r>
      <w:r w:rsidR="00CF49E0" w:rsidRPr="00793B71">
        <w:rPr>
          <w:rFonts w:cstheme="minorHAnsi"/>
          <w:i/>
        </w:rPr>
        <w:t>10</w:t>
      </w:r>
      <w:r w:rsidRPr="00793B71">
        <w:rPr>
          <w:rFonts w:cstheme="minorHAnsi"/>
          <w:i/>
        </w:rPr>
        <w:t xml:space="preserve"> seconds)</w:t>
      </w:r>
    </w:p>
    <w:p w14:paraId="19713184" w14:textId="77777777" w:rsidR="002063E5" w:rsidRPr="00793B71" w:rsidRDefault="002063E5" w:rsidP="00FE0B2A">
      <w:pPr>
        <w:spacing w:after="0" w:line="240" w:lineRule="auto"/>
        <w:jc w:val="both"/>
        <w:rPr>
          <w:rFonts w:cstheme="minorHAnsi"/>
        </w:rPr>
      </w:pPr>
    </w:p>
    <w:p w14:paraId="26855146" w14:textId="07228EFB" w:rsidR="002063E5" w:rsidRPr="00793B71" w:rsidRDefault="00CF49E0" w:rsidP="00FE0B2A">
      <w:pPr>
        <w:spacing w:after="0" w:line="240" w:lineRule="auto"/>
        <w:jc w:val="both"/>
        <w:rPr>
          <w:rFonts w:cstheme="minorHAnsi"/>
          <w:i/>
        </w:rPr>
      </w:pPr>
      <w:r w:rsidRPr="00793B71">
        <w:rPr>
          <w:rFonts w:cstheme="minorHAnsi"/>
        </w:rPr>
        <w:t xml:space="preserve">Here is our integration </w:t>
      </w:r>
      <w:r w:rsidR="002063E5" w:rsidRPr="00793B71">
        <w:rPr>
          <w:rFonts w:cstheme="minorHAnsi"/>
        </w:rPr>
        <w:t xml:space="preserve">focus: </w:t>
      </w:r>
      <w:r w:rsidR="002063E5" w:rsidRPr="00793B71">
        <w:rPr>
          <w:rFonts w:cstheme="minorHAnsi"/>
          <w:i/>
        </w:rPr>
        <w:t>Consider becoming God’s trustworthy friend.</w:t>
      </w:r>
      <w:r w:rsidR="002063E5" w:rsidRPr="00793B71">
        <w:rPr>
          <w:rFonts w:cstheme="minorHAnsi"/>
        </w:rPr>
        <w:t xml:space="preserve"> </w:t>
      </w:r>
      <w:r w:rsidR="002063E5" w:rsidRPr="00793B71">
        <w:rPr>
          <w:rFonts w:cstheme="minorHAnsi"/>
          <w:i/>
        </w:rPr>
        <w:t>(Repeat)</w:t>
      </w:r>
      <w:r w:rsidR="002063E5" w:rsidRPr="00793B71">
        <w:rPr>
          <w:rFonts w:cstheme="minorHAnsi"/>
        </w:rPr>
        <w:t xml:space="preserve"> </w:t>
      </w:r>
      <w:r w:rsidR="002063E5" w:rsidRPr="00793B71">
        <w:rPr>
          <w:rFonts w:cstheme="minorHAnsi"/>
          <w:i/>
        </w:rPr>
        <w:t>(Pause</w:t>
      </w:r>
      <w:r w:rsidRPr="00793B71">
        <w:rPr>
          <w:rFonts w:cstheme="minorHAnsi"/>
          <w:i/>
        </w:rPr>
        <w:t xml:space="preserve"> </w:t>
      </w:r>
      <w:r w:rsidR="00D21882" w:rsidRPr="00793B71">
        <w:rPr>
          <w:rFonts w:cstheme="minorHAnsi"/>
          <w:i/>
        </w:rPr>
        <w:t xml:space="preserve">for </w:t>
      </w:r>
      <w:r w:rsidRPr="00793B71">
        <w:rPr>
          <w:rFonts w:cstheme="minorHAnsi"/>
          <w:i/>
        </w:rPr>
        <w:t>30 seconds</w:t>
      </w:r>
      <w:r w:rsidR="002063E5" w:rsidRPr="00793B71">
        <w:rPr>
          <w:rFonts w:cstheme="minorHAnsi"/>
          <w:i/>
        </w:rPr>
        <w:t>)</w:t>
      </w:r>
    </w:p>
    <w:p w14:paraId="638BA65F" w14:textId="77777777" w:rsidR="002063E5" w:rsidRPr="00793B71" w:rsidRDefault="002063E5" w:rsidP="00FE0B2A">
      <w:pPr>
        <w:spacing w:after="0" w:line="240" w:lineRule="auto"/>
        <w:jc w:val="both"/>
        <w:rPr>
          <w:rFonts w:cstheme="minorHAnsi"/>
        </w:rPr>
      </w:pPr>
    </w:p>
    <w:p w14:paraId="7F7A7056" w14:textId="62173AEE" w:rsidR="002063E5" w:rsidRPr="00793B71" w:rsidRDefault="002063E5" w:rsidP="00FE0B2A">
      <w:pPr>
        <w:spacing w:after="0" w:line="240" w:lineRule="auto"/>
        <w:jc w:val="both"/>
        <w:rPr>
          <w:rFonts w:cstheme="minorHAnsi"/>
          <w:b/>
        </w:rPr>
      </w:pPr>
      <w:r w:rsidRPr="00793B71">
        <w:rPr>
          <w:rFonts w:cstheme="minorHAnsi"/>
          <w:b/>
        </w:rPr>
        <w:t>The FAITH Process</w:t>
      </w:r>
    </w:p>
    <w:p w14:paraId="303C963A" w14:textId="1FB1BA88" w:rsidR="0018278F" w:rsidRPr="00793B71" w:rsidRDefault="0018278F" w:rsidP="00FE0B2A">
      <w:pPr>
        <w:spacing w:after="0" w:line="240" w:lineRule="auto"/>
        <w:jc w:val="both"/>
        <w:rPr>
          <w:rFonts w:cstheme="minorHAnsi"/>
          <w:i/>
        </w:rPr>
      </w:pPr>
      <w:r w:rsidRPr="00793B71">
        <w:rPr>
          <w:rFonts w:cstheme="minorHAnsi"/>
          <w:i/>
        </w:rPr>
        <w:t>(Choose from each section a few sentences that are meaningful to you)</w:t>
      </w:r>
    </w:p>
    <w:p w14:paraId="562BF831" w14:textId="77777777" w:rsidR="002063E5" w:rsidRPr="00793B71" w:rsidRDefault="002063E5" w:rsidP="00FE0B2A">
      <w:pPr>
        <w:spacing w:after="0" w:line="240" w:lineRule="auto"/>
        <w:jc w:val="both"/>
        <w:rPr>
          <w:rFonts w:cstheme="minorHAnsi"/>
        </w:rPr>
      </w:pPr>
    </w:p>
    <w:p w14:paraId="6FDD618A" w14:textId="77777777" w:rsidR="002063E5" w:rsidRPr="00793B71" w:rsidRDefault="002063E5" w:rsidP="00FE0B2A">
      <w:pPr>
        <w:spacing w:after="0" w:line="240" w:lineRule="auto"/>
        <w:jc w:val="both"/>
        <w:rPr>
          <w:rFonts w:cstheme="minorHAnsi"/>
        </w:rPr>
      </w:pPr>
      <w:r w:rsidRPr="00793B71">
        <w:rPr>
          <w:rFonts w:cstheme="minorHAnsi"/>
          <w:b/>
        </w:rPr>
        <w:t>Feelings</w:t>
      </w:r>
    </w:p>
    <w:p w14:paraId="1AF3E0FF" w14:textId="303FE62D" w:rsidR="002063E5" w:rsidRPr="00793B71" w:rsidRDefault="002063E5" w:rsidP="00FE0B2A">
      <w:pPr>
        <w:spacing w:after="0" w:line="240" w:lineRule="auto"/>
        <w:jc w:val="both"/>
        <w:rPr>
          <w:rFonts w:cstheme="minorHAnsi"/>
          <w:i/>
        </w:rPr>
      </w:pPr>
      <w:r w:rsidRPr="00793B71">
        <w:rPr>
          <w:rFonts w:cstheme="minorHAnsi"/>
        </w:rPr>
        <w:t xml:space="preserve">As you </w:t>
      </w:r>
      <w:r w:rsidRPr="00793B71">
        <w:rPr>
          <w:rFonts w:cstheme="minorHAnsi"/>
          <w:i/>
        </w:rPr>
        <w:t>consider</w:t>
      </w:r>
      <w:r w:rsidRPr="00793B71">
        <w:rPr>
          <w:rFonts w:cstheme="minorHAnsi"/>
        </w:rPr>
        <w:t xml:space="preserve"> </w:t>
      </w:r>
      <w:r w:rsidRPr="00793B71">
        <w:rPr>
          <w:rFonts w:cstheme="minorHAnsi"/>
          <w:i/>
        </w:rPr>
        <w:t>becoming God’s trustworthy friend</w:t>
      </w:r>
      <w:r w:rsidRPr="00793B71">
        <w:rPr>
          <w:rFonts w:cstheme="minorHAnsi"/>
        </w:rPr>
        <w:t xml:space="preserve">, how does it feel? </w:t>
      </w:r>
      <w:r w:rsidRPr="00793B71">
        <w:rPr>
          <w:rFonts w:cstheme="minorHAnsi"/>
          <w:i/>
        </w:rPr>
        <w:t xml:space="preserve">(Pause) </w:t>
      </w:r>
      <w:r w:rsidRPr="00793B71">
        <w:rPr>
          <w:rFonts w:cstheme="minorHAnsi"/>
        </w:rPr>
        <w:t xml:space="preserve">Your feelings are yours to teach you about yourself, to guide you, and to train you. They can often be uncomfortable. You can learn to recognize and honor your feelings without allowing them to master you. </w:t>
      </w:r>
      <w:r w:rsidRPr="00793B71">
        <w:rPr>
          <w:rFonts w:cstheme="minorHAnsi"/>
          <w:i/>
        </w:rPr>
        <w:t>(Pause)</w:t>
      </w:r>
      <w:r w:rsidRPr="00793B71">
        <w:rPr>
          <w:rFonts w:cstheme="minorHAnsi"/>
        </w:rPr>
        <w:t xml:space="preserve"> Recognize with compassion whatever you may be experiencing, and breathe. </w:t>
      </w:r>
      <w:r w:rsidRPr="00793B71">
        <w:rPr>
          <w:rFonts w:cstheme="minorHAnsi"/>
          <w:i/>
        </w:rPr>
        <w:t xml:space="preserve">(Pause </w:t>
      </w:r>
      <w:r w:rsidR="00D21882" w:rsidRPr="00793B71">
        <w:rPr>
          <w:rFonts w:cstheme="minorHAnsi"/>
          <w:i/>
        </w:rPr>
        <w:t xml:space="preserve">for </w:t>
      </w:r>
      <w:r w:rsidRPr="00793B71">
        <w:rPr>
          <w:rFonts w:cstheme="minorHAnsi"/>
          <w:i/>
        </w:rPr>
        <w:t xml:space="preserve">30 seconds) </w:t>
      </w:r>
    </w:p>
    <w:p w14:paraId="190B65D7" w14:textId="77777777" w:rsidR="002063E5" w:rsidRPr="00793B71" w:rsidRDefault="002063E5" w:rsidP="00FE0B2A">
      <w:pPr>
        <w:spacing w:after="0" w:line="240" w:lineRule="auto"/>
        <w:jc w:val="both"/>
        <w:rPr>
          <w:rFonts w:cstheme="minorHAnsi"/>
        </w:rPr>
      </w:pPr>
    </w:p>
    <w:p w14:paraId="654E9C5B" w14:textId="77777777" w:rsidR="002063E5" w:rsidRPr="00793B71" w:rsidRDefault="002063E5" w:rsidP="00FE0B2A">
      <w:pPr>
        <w:spacing w:after="0" w:line="240" w:lineRule="auto"/>
        <w:jc w:val="both"/>
        <w:rPr>
          <w:rFonts w:cstheme="minorHAnsi"/>
          <w:b/>
        </w:rPr>
      </w:pPr>
      <w:r w:rsidRPr="00793B71">
        <w:rPr>
          <w:rFonts w:cstheme="minorHAnsi"/>
          <w:b/>
        </w:rPr>
        <w:t>Awareness without judgment</w:t>
      </w:r>
    </w:p>
    <w:p w14:paraId="13D13231" w14:textId="1DCB3298" w:rsidR="002063E5" w:rsidRPr="00793B71" w:rsidRDefault="002063E5" w:rsidP="00FE0B2A">
      <w:pPr>
        <w:spacing w:after="0" w:line="240" w:lineRule="auto"/>
        <w:jc w:val="both"/>
        <w:rPr>
          <w:rFonts w:cstheme="minorHAnsi"/>
          <w:i/>
        </w:rPr>
      </w:pPr>
      <w:r w:rsidRPr="00793B71">
        <w:rPr>
          <w:rFonts w:cstheme="minorHAnsi"/>
        </w:rPr>
        <w:t xml:space="preserve">Graciously allow your experience to rest in your awareness. You might notice that you instantly forget your thoughts or feelings. </w:t>
      </w:r>
      <w:r w:rsidR="00662C4D" w:rsidRPr="00793B71">
        <w:rPr>
          <w:rFonts w:cstheme="minorHAnsi"/>
        </w:rPr>
        <w:t xml:space="preserve">We </w:t>
      </w:r>
      <w:r w:rsidRPr="00793B71">
        <w:rPr>
          <w:rFonts w:cstheme="minorHAnsi"/>
        </w:rPr>
        <w:t xml:space="preserve">often flush </w:t>
      </w:r>
      <w:r w:rsidR="004C4416" w:rsidRPr="00793B71">
        <w:rPr>
          <w:rFonts w:cstheme="minorHAnsi"/>
        </w:rPr>
        <w:t xml:space="preserve">away </w:t>
      </w:r>
      <w:r w:rsidR="00662C4D" w:rsidRPr="00793B71">
        <w:rPr>
          <w:rFonts w:cstheme="minorHAnsi"/>
        </w:rPr>
        <w:t xml:space="preserve">feelings and thoughts </w:t>
      </w:r>
      <w:r w:rsidRPr="00793B71">
        <w:rPr>
          <w:rFonts w:cstheme="minorHAnsi"/>
        </w:rPr>
        <w:t xml:space="preserve">before they can teach </w:t>
      </w:r>
      <w:r w:rsidR="00662C4D" w:rsidRPr="00793B71">
        <w:rPr>
          <w:rFonts w:cstheme="minorHAnsi"/>
        </w:rPr>
        <w:t>us</w:t>
      </w:r>
      <w:r w:rsidRPr="00793B71">
        <w:rPr>
          <w:rFonts w:cstheme="minorHAnsi"/>
        </w:rPr>
        <w:t xml:space="preserve">. Notice if there is any tension or struggle as you </w:t>
      </w:r>
      <w:r w:rsidRPr="00793B71">
        <w:rPr>
          <w:rFonts w:cstheme="minorHAnsi"/>
          <w:i/>
        </w:rPr>
        <w:t>consider</w:t>
      </w:r>
      <w:r w:rsidRPr="00793B71">
        <w:rPr>
          <w:rFonts w:cstheme="minorHAnsi"/>
        </w:rPr>
        <w:t xml:space="preserve"> </w:t>
      </w:r>
      <w:r w:rsidRPr="00793B71">
        <w:rPr>
          <w:rFonts w:cstheme="minorHAnsi"/>
          <w:i/>
        </w:rPr>
        <w:t>becoming God’s trustworthy friend</w:t>
      </w:r>
      <w:r w:rsidRPr="00793B71">
        <w:rPr>
          <w:rFonts w:cstheme="minorHAnsi"/>
        </w:rPr>
        <w:t xml:space="preserve">. </w:t>
      </w:r>
      <w:r w:rsidRPr="00793B71">
        <w:rPr>
          <w:rFonts w:cstheme="minorHAnsi"/>
          <w:i/>
        </w:rPr>
        <w:t xml:space="preserve">(Pause) </w:t>
      </w:r>
      <w:r w:rsidRPr="00793B71">
        <w:rPr>
          <w:rFonts w:cstheme="minorHAnsi"/>
        </w:rPr>
        <w:t>Feelings and passing thoughts are not right or wrong</w:t>
      </w:r>
      <w:r w:rsidR="00D21882" w:rsidRPr="00793B71">
        <w:rPr>
          <w:rFonts w:cstheme="minorHAnsi"/>
        </w:rPr>
        <w:t>; they</w:t>
      </w:r>
      <w:r w:rsidRPr="00793B71">
        <w:rPr>
          <w:rFonts w:cstheme="minorHAnsi"/>
        </w:rPr>
        <w:t xml:space="preserve"> just are. Give yourself permission now to explore them without judgment, and breathe. </w:t>
      </w:r>
      <w:r w:rsidRPr="00793B71">
        <w:rPr>
          <w:rFonts w:cstheme="minorHAnsi"/>
          <w:i/>
        </w:rPr>
        <w:t xml:space="preserve">(Pause </w:t>
      </w:r>
      <w:r w:rsidR="00D21882" w:rsidRPr="00793B71">
        <w:rPr>
          <w:rFonts w:cstheme="minorHAnsi"/>
          <w:i/>
        </w:rPr>
        <w:t xml:space="preserve">for </w:t>
      </w:r>
      <w:r w:rsidRPr="00793B71">
        <w:rPr>
          <w:rFonts w:cstheme="minorHAnsi"/>
          <w:i/>
        </w:rPr>
        <w:t>30 seconds)</w:t>
      </w:r>
    </w:p>
    <w:p w14:paraId="5B7F4130" w14:textId="77777777" w:rsidR="002063E5" w:rsidRPr="00793B71" w:rsidRDefault="002063E5" w:rsidP="00FE0B2A">
      <w:pPr>
        <w:spacing w:after="0" w:line="240" w:lineRule="auto"/>
        <w:jc w:val="both"/>
        <w:rPr>
          <w:rFonts w:cstheme="minorHAnsi"/>
          <w:iCs/>
        </w:rPr>
      </w:pPr>
    </w:p>
    <w:p w14:paraId="3BF4C1E7" w14:textId="4302337A" w:rsidR="002063E5" w:rsidRPr="00793B71" w:rsidRDefault="006E59E3" w:rsidP="00FE0B2A">
      <w:pPr>
        <w:spacing w:after="0" w:line="240" w:lineRule="auto"/>
        <w:jc w:val="both"/>
        <w:rPr>
          <w:rFonts w:cstheme="minorHAnsi"/>
        </w:rPr>
      </w:pPr>
      <w:r w:rsidRPr="00793B71">
        <w:rPr>
          <w:rFonts w:cstheme="minorHAnsi"/>
          <w:b/>
        </w:rPr>
        <w:t>Inquiry: W</w:t>
      </w:r>
      <w:r w:rsidR="002063E5" w:rsidRPr="00793B71">
        <w:rPr>
          <w:rFonts w:cstheme="minorHAnsi"/>
          <w:b/>
        </w:rPr>
        <w:t>hat is my body saying?</w:t>
      </w:r>
    </w:p>
    <w:p w14:paraId="37BF913C" w14:textId="615C0785" w:rsidR="002063E5" w:rsidRPr="00793B71" w:rsidRDefault="002063E5" w:rsidP="00FE0B2A">
      <w:pPr>
        <w:spacing w:after="0" w:line="240" w:lineRule="auto"/>
        <w:jc w:val="both"/>
        <w:rPr>
          <w:rFonts w:cstheme="minorHAnsi"/>
          <w:i/>
        </w:rPr>
      </w:pPr>
      <w:r w:rsidRPr="00793B71">
        <w:rPr>
          <w:rFonts w:cstheme="minorHAnsi"/>
        </w:rPr>
        <w:t xml:space="preserve">Bring your attention to your body and notice what it is signaling when you </w:t>
      </w:r>
      <w:r w:rsidRPr="00793B71">
        <w:rPr>
          <w:rFonts w:cstheme="minorHAnsi"/>
          <w:i/>
        </w:rPr>
        <w:t>consider</w:t>
      </w:r>
      <w:r w:rsidRPr="00793B71">
        <w:rPr>
          <w:rFonts w:cstheme="minorHAnsi"/>
        </w:rPr>
        <w:t xml:space="preserve"> </w:t>
      </w:r>
      <w:r w:rsidRPr="00793B71">
        <w:rPr>
          <w:rFonts w:cstheme="minorHAnsi"/>
          <w:i/>
        </w:rPr>
        <w:t xml:space="preserve">becoming God’s trustworthy friend. </w:t>
      </w:r>
      <w:r w:rsidRPr="00793B71">
        <w:rPr>
          <w:rFonts w:cstheme="minorHAnsi"/>
        </w:rPr>
        <w:t xml:space="preserve">What sensations are there? </w:t>
      </w:r>
      <w:r w:rsidRPr="00793B71">
        <w:rPr>
          <w:rFonts w:cstheme="minorHAnsi"/>
          <w:i/>
        </w:rPr>
        <w:t xml:space="preserve">(Pause) </w:t>
      </w:r>
      <w:r w:rsidRPr="00793B71">
        <w:rPr>
          <w:rFonts w:cstheme="minorHAnsi"/>
        </w:rPr>
        <w:t>For example, you might notice</w:t>
      </w:r>
      <w:r w:rsidRPr="00793B71">
        <w:rPr>
          <w:rFonts w:cstheme="minorHAnsi"/>
          <w:i/>
        </w:rPr>
        <w:t xml:space="preserve"> </w:t>
      </w:r>
      <w:r w:rsidRPr="00793B71">
        <w:rPr>
          <w:rFonts w:cstheme="minorHAnsi"/>
        </w:rPr>
        <w:t>what hope</w:t>
      </w:r>
      <w:r w:rsidR="00083095" w:rsidRPr="00793B71">
        <w:rPr>
          <w:rFonts w:cstheme="minorHAnsi"/>
        </w:rPr>
        <w:t>,</w:t>
      </w:r>
      <w:r w:rsidRPr="00793B71">
        <w:rPr>
          <w:rFonts w:cstheme="minorHAnsi"/>
        </w:rPr>
        <w:t xml:space="preserve"> </w:t>
      </w:r>
      <w:r w:rsidR="00083095" w:rsidRPr="00793B71">
        <w:rPr>
          <w:rFonts w:cstheme="minorHAnsi"/>
        </w:rPr>
        <w:t xml:space="preserve">pessimism, or shame </w:t>
      </w:r>
      <w:r w:rsidRPr="00793B71">
        <w:rPr>
          <w:rFonts w:cstheme="minorHAnsi"/>
        </w:rPr>
        <w:t xml:space="preserve">feels like in your body. You might feel nothing at all. Gently </w:t>
      </w:r>
      <w:r w:rsidR="00083095" w:rsidRPr="00793B71">
        <w:rPr>
          <w:rFonts w:cstheme="minorHAnsi"/>
        </w:rPr>
        <w:t>maintain awareness of</w:t>
      </w:r>
      <w:r w:rsidRPr="00793B71">
        <w:rPr>
          <w:rFonts w:cstheme="minorHAnsi"/>
        </w:rPr>
        <w:t xml:space="preserve"> whatever you are experiencing. </w:t>
      </w:r>
      <w:r w:rsidRPr="00793B71">
        <w:rPr>
          <w:rFonts w:cstheme="minorHAnsi"/>
          <w:i/>
        </w:rPr>
        <w:t>(Pause)</w:t>
      </w:r>
      <w:r w:rsidRPr="00793B71">
        <w:rPr>
          <w:rFonts w:cstheme="minorHAnsi"/>
        </w:rPr>
        <w:t xml:space="preserve"> </w:t>
      </w:r>
      <w:r w:rsidR="006E59E3" w:rsidRPr="00793B71">
        <w:rPr>
          <w:rFonts w:cstheme="minorHAnsi"/>
        </w:rPr>
        <w:t xml:space="preserve">If your sensations are uncomfortable, you can move your attention to </w:t>
      </w:r>
      <w:r w:rsidR="002709E7" w:rsidRPr="00793B71">
        <w:rPr>
          <w:rFonts w:cstheme="minorHAnsi"/>
        </w:rPr>
        <w:t xml:space="preserve">an </w:t>
      </w:r>
      <w:r w:rsidR="006E59E3" w:rsidRPr="00793B71">
        <w:rPr>
          <w:rFonts w:cstheme="minorHAnsi"/>
        </w:rPr>
        <w:t xml:space="preserve">area of </w:t>
      </w:r>
      <w:r w:rsidR="002709E7" w:rsidRPr="00793B71">
        <w:rPr>
          <w:rFonts w:cstheme="minorHAnsi"/>
        </w:rPr>
        <w:t xml:space="preserve">your </w:t>
      </w:r>
      <w:r w:rsidR="006E59E3" w:rsidRPr="00793B71">
        <w:rPr>
          <w:rFonts w:cstheme="minorHAnsi"/>
        </w:rPr>
        <w:t>body that is not reacting</w:t>
      </w:r>
      <w:r w:rsidR="002709E7" w:rsidRPr="00793B71">
        <w:rPr>
          <w:rFonts w:cstheme="minorHAnsi"/>
        </w:rPr>
        <w:t>,</w:t>
      </w:r>
      <w:r w:rsidR="006E59E3" w:rsidRPr="00793B71">
        <w:rPr>
          <w:rFonts w:cstheme="minorHAnsi"/>
        </w:rPr>
        <w:t xml:space="preserve"> and rest. When you are ready, return to observe those uncomfortable sensations. Breathe.</w:t>
      </w:r>
      <w:r w:rsidR="00FE0B2A" w:rsidRPr="00793B71">
        <w:rPr>
          <w:rFonts w:cstheme="minorHAnsi"/>
        </w:rPr>
        <w:t xml:space="preserve"> </w:t>
      </w:r>
      <w:r w:rsidRPr="00793B71">
        <w:rPr>
          <w:rFonts w:cstheme="minorHAnsi"/>
          <w:i/>
        </w:rPr>
        <w:t xml:space="preserve">(Pause </w:t>
      </w:r>
      <w:r w:rsidR="002709E7" w:rsidRPr="00793B71">
        <w:rPr>
          <w:rFonts w:cstheme="minorHAnsi"/>
          <w:i/>
        </w:rPr>
        <w:t xml:space="preserve">for </w:t>
      </w:r>
      <w:r w:rsidRPr="00793B71">
        <w:rPr>
          <w:rFonts w:cstheme="minorHAnsi"/>
          <w:i/>
        </w:rPr>
        <w:t>30 seconds)</w:t>
      </w:r>
    </w:p>
    <w:p w14:paraId="3A41C910" w14:textId="77777777" w:rsidR="0065501B" w:rsidRPr="00793B71" w:rsidRDefault="0065501B" w:rsidP="00FE0B2A">
      <w:pPr>
        <w:spacing w:after="0" w:line="240" w:lineRule="auto"/>
        <w:jc w:val="both"/>
        <w:rPr>
          <w:rFonts w:cstheme="minorHAnsi"/>
        </w:rPr>
      </w:pPr>
    </w:p>
    <w:p w14:paraId="13E42256" w14:textId="77777777" w:rsidR="002063E5" w:rsidRPr="00793B71" w:rsidRDefault="002063E5" w:rsidP="00CA3A4E">
      <w:pPr>
        <w:widowControl w:val="0"/>
        <w:spacing w:after="0" w:line="240" w:lineRule="auto"/>
        <w:jc w:val="both"/>
        <w:rPr>
          <w:rFonts w:cstheme="minorHAnsi"/>
          <w:b/>
        </w:rPr>
      </w:pPr>
      <w:r w:rsidRPr="00793B71">
        <w:rPr>
          <w:rFonts w:cstheme="minorHAnsi"/>
          <w:b/>
        </w:rPr>
        <w:t>Talk to Jesus</w:t>
      </w:r>
    </w:p>
    <w:p w14:paraId="3205F9DC" w14:textId="74034CA4" w:rsidR="002063E5" w:rsidRPr="00793B71" w:rsidRDefault="002063E5" w:rsidP="00CA3A4E">
      <w:pPr>
        <w:widowControl w:val="0"/>
        <w:spacing w:after="0" w:line="240" w:lineRule="auto"/>
        <w:jc w:val="both"/>
        <w:rPr>
          <w:rFonts w:cstheme="minorHAnsi"/>
          <w:i/>
        </w:rPr>
      </w:pPr>
      <w:r w:rsidRPr="00793B71">
        <w:rPr>
          <w:rFonts w:cstheme="minorHAnsi"/>
        </w:rPr>
        <w:t>You might imagine that you are leaning back in the</w:t>
      </w:r>
      <w:r w:rsidR="006E59E3" w:rsidRPr="00793B71">
        <w:rPr>
          <w:rFonts w:cstheme="minorHAnsi"/>
        </w:rPr>
        <w:t xml:space="preserve"> safe and loving</w:t>
      </w:r>
      <w:r w:rsidRPr="00793B71">
        <w:rPr>
          <w:rFonts w:cstheme="minorHAnsi"/>
        </w:rPr>
        <w:t xml:space="preserve"> arms of Jesus </w:t>
      </w:r>
      <w:r w:rsidR="006E59E3" w:rsidRPr="00793B71">
        <w:rPr>
          <w:rFonts w:cstheme="minorHAnsi"/>
        </w:rPr>
        <w:t xml:space="preserve">as </w:t>
      </w:r>
      <w:r w:rsidRPr="00793B71">
        <w:rPr>
          <w:rFonts w:cstheme="minorHAnsi"/>
        </w:rPr>
        <w:t xml:space="preserve">together you </w:t>
      </w:r>
      <w:r w:rsidR="006E59E3" w:rsidRPr="00793B71">
        <w:rPr>
          <w:rFonts w:cstheme="minorHAnsi"/>
          <w:i/>
        </w:rPr>
        <w:t xml:space="preserve">consider </w:t>
      </w:r>
      <w:r w:rsidR="006E59E3" w:rsidRPr="00793B71">
        <w:rPr>
          <w:rFonts w:cstheme="minorHAnsi"/>
          <w:i/>
        </w:rPr>
        <w:lastRenderedPageBreak/>
        <w:t xml:space="preserve">the </w:t>
      </w:r>
      <w:r w:rsidRPr="00793B71">
        <w:rPr>
          <w:rFonts w:cstheme="minorHAnsi"/>
          <w:i/>
        </w:rPr>
        <w:t>possibility of becoming God’s trustworthy friend</w:t>
      </w:r>
      <w:r w:rsidRPr="00793B71">
        <w:rPr>
          <w:rFonts w:cstheme="minorHAnsi"/>
        </w:rPr>
        <w:t xml:space="preserve">. Is your experience right now comfortable, uncomfortable, or vague and slippery? Just observe. </w:t>
      </w:r>
      <w:r w:rsidRPr="00793B71">
        <w:rPr>
          <w:rFonts w:cstheme="minorHAnsi"/>
          <w:i/>
        </w:rPr>
        <w:t>(Pause)</w:t>
      </w:r>
      <w:r w:rsidRPr="00793B71">
        <w:rPr>
          <w:rFonts w:cstheme="minorHAnsi"/>
        </w:rPr>
        <w:t xml:space="preserve"> What do you believe when you consider becoming God’s trustworthy friend? What story do you want to tell? </w:t>
      </w:r>
      <w:r w:rsidRPr="00793B71">
        <w:rPr>
          <w:rFonts w:cstheme="minorHAnsi"/>
          <w:i/>
        </w:rPr>
        <w:t>(Pause)</w:t>
      </w:r>
      <w:r w:rsidRPr="00793B71">
        <w:rPr>
          <w:rFonts w:cstheme="minorHAnsi"/>
        </w:rPr>
        <w:t xml:space="preserve"> Are you,</w:t>
      </w:r>
      <w:r w:rsidR="00FC5761" w:rsidRPr="00793B71">
        <w:rPr>
          <w:rFonts w:cstheme="minorHAnsi"/>
        </w:rPr>
        <w:t xml:space="preserve"> perhaps</w:t>
      </w:r>
      <w:r w:rsidRPr="00793B71">
        <w:rPr>
          <w:rFonts w:cstheme="minorHAnsi"/>
        </w:rPr>
        <w:t xml:space="preserve"> like Abraham, afraid of loss? Observe your experience as just information, and breathe. </w:t>
      </w:r>
      <w:r w:rsidRPr="00793B71">
        <w:rPr>
          <w:rFonts w:cstheme="minorHAnsi"/>
          <w:i/>
        </w:rPr>
        <w:t xml:space="preserve">(Pause </w:t>
      </w:r>
      <w:r w:rsidR="002709E7" w:rsidRPr="00793B71">
        <w:rPr>
          <w:rFonts w:cstheme="minorHAnsi"/>
          <w:i/>
        </w:rPr>
        <w:t xml:space="preserve">for </w:t>
      </w:r>
      <w:r w:rsidRPr="00793B71">
        <w:rPr>
          <w:rFonts w:cstheme="minorHAnsi"/>
          <w:i/>
        </w:rPr>
        <w:t>30 seconds)</w:t>
      </w:r>
    </w:p>
    <w:p w14:paraId="7F4132AD" w14:textId="77777777" w:rsidR="00CA3A4E" w:rsidRPr="00793B71" w:rsidRDefault="00CA3A4E" w:rsidP="00FE0B2A">
      <w:pPr>
        <w:spacing w:after="0" w:line="240" w:lineRule="auto"/>
        <w:jc w:val="both"/>
        <w:rPr>
          <w:rFonts w:cstheme="minorHAnsi"/>
          <w:b/>
        </w:rPr>
      </w:pPr>
    </w:p>
    <w:p w14:paraId="3E0CDC01" w14:textId="63A65614" w:rsidR="002063E5" w:rsidRPr="00793B71" w:rsidRDefault="002063E5" w:rsidP="00FE0B2A">
      <w:pPr>
        <w:spacing w:after="0" w:line="240" w:lineRule="auto"/>
        <w:jc w:val="both"/>
        <w:rPr>
          <w:rFonts w:cstheme="minorHAnsi"/>
          <w:b/>
        </w:rPr>
      </w:pPr>
      <w:r w:rsidRPr="00793B71">
        <w:rPr>
          <w:rFonts w:cstheme="minorHAnsi"/>
          <w:b/>
        </w:rPr>
        <w:t>Heal</w:t>
      </w:r>
    </w:p>
    <w:p w14:paraId="0E60E7EF" w14:textId="2BF24DBF" w:rsidR="002063E5" w:rsidRPr="00793B71" w:rsidRDefault="002063E5" w:rsidP="00FE0B2A">
      <w:pPr>
        <w:spacing w:after="0" w:line="240" w:lineRule="auto"/>
        <w:jc w:val="both"/>
        <w:rPr>
          <w:rFonts w:cstheme="minorHAnsi"/>
        </w:rPr>
      </w:pPr>
      <w:r w:rsidRPr="00793B71">
        <w:rPr>
          <w:rFonts w:cstheme="minorHAnsi"/>
        </w:rPr>
        <w:t>As you breathe</w:t>
      </w:r>
      <w:r w:rsidR="00083095" w:rsidRPr="00793B71">
        <w:rPr>
          <w:rFonts w:cstheme="minorHAnsi"/>
        </w:rPr>
        <w:t>,</w:t>
      </w:r>
      <w:r w:rsidRPr="00793B71">
        <w:rPr>
          <w:rFonts w:cstheme="minorHAnsi"/>
        </w:rPr>
        <w:t xml:space="preserve"> repeat the word </w:t>
      </w:r>
      <w:r w:rsidRPr="00793B71">
        <w:rPr>
          <w:rFonts w:cstheme="minorHAnsi"/>
          <w:i/>
        </w:rPr>
        <w:t>Welcome</w:t>
      </w:r>
      <w:r w:rsidRPr="00793B71">
        <w:rPr>
          <w:rFonts w:cstheme="minorHAnsi"/>
        </w:rPr>
        <w:t xml:space="preserve">. </w:t>
      </w:r>
      <w:bookmarkStart w:id="12" w:name="OLE_LINK3"/>
      <w:bookmarkStart w:id="13" w:name="OLE_LINK7"/>
      <w:r w:rsidRPr="00793B71" w:rsidDel="002B4D63">
        <w:rPr>
          <w:rFonts w:cstheme="minorHAnsi"/>
          <w:i/>
        </w:rPr>
        <w:t xml:space="preserve">(Pause </w:t>
      </w:r>
      <w:r w:rsidR="002709E7" w:rsidRPr="00793B71" w:rsidDel="002B4D63">
        <w:rPr>
          <w:rFonts w:cstheme="minorHAnsi"/>
          <w:i/>
        </w:rPr>
        <w:t xml:space="preserve">for </w:t>
      </w:r>
      <w:r w:rsidRPr="00793B71" w:rsidDel="002B4D63">
        <w:rPr>
          <w:rFonts w:cstheme="minorHAnsi"/>
          <w:i/>
        </w:rPr>
        <w:t>10 seconds)</w:t>
      </w:r>
      <w:bookmarkEnd w:id="12"/>
      <w:bookmarkEnd w:id="13"/>
      <w:r w:rsidRPr="00793B71" w:rsidDel="002B4D63">
        <w:rPr>
          <w:rFonts w:cstheme="minorHAnsi"/>
        </w:rPr>
        <w:t xml:space="preserve"> </w:t>
      </w:r>
    </w:p>
    <w:p w14:paraId="6CEED63C" w14:textId="77777777" w:rsidR="006E59E3" w:rsidRPr="00793B71" w:rsidRDefault="006E59E3" w:rsidP="00FE0B2A">
      <w:pPr>
        <w:spacing w:after="0" w:line="240" w:lineRule="auto"/>
        <w:jc w:val="both"/>
        <w:rPr>
          <w:rFonts w:cstheme="minorHAnsi"/>
        </w:rPr>
      </w:pPr>
    </w:p>
    <w:p w14:paraId="36AE7FEF" w14:textId="570D954E" w:rsidR="002063E5" w:rsidRPr="00793B71" w:rsidRDefault="002063E5" w:rsidP="00FE0B2A">
      <w:pPr>
        <w:spacing w:after="0" w:line="240" w:lineRule="auto"/>
        <w:jc w:val="both"/>
        <w:rPr>
          <w:rFonts w:cstheme="minorHAnsi"/>
          <w:i/>
        </w:rPr>
      </w:pPr>
      <w:r w:rsidRPr="00793B71">
        <w:rPr>
          <w:rFonts w:cstheme="minorHAnsi"/>
          <w:i/>
        </w:rPr>
        <w:t>(Pause</w:t>
      </w:r>
      <w:r w:rsidR="006E59E3" w:rsidRPr="00793B71">
        <w:rPr>
          <w:rFonts w:cstheme="minorHAnsi"/>
          <w:i/>
        </w:rPr>
        <w:t xml:space="preserve"> for</w:t>
      </w:r>
      <w:r w:rsidRPr="00793B71">
        <w:rPr>
          <w:rFonts w:cstheme="minorHAnsi"/>
          <w:i/>
        </w:rPr>
        <w:t xml:space="preserve"> 8 seconds or one long breath after each statement)</w:t>
      </w:r>
    </w:p>
    <w:p w14:paraId="5F7ACAC6" w14:textId="37CC7B5A" w:rsidR="006E59E3" w:rsidRPr="00793B71" w:rsidRDefault="002063E5" w:rsidP="00FE0B2A">
      <w:pPr>
        <w:pStyle w:val="ListParagraph"/>
        <w:numPr>
          <w:ilvl w:val="0"/>
          <w:numId w:val="4"/>
        </w:numPr>
        <w:spacing w:after="0" w:line="240" w:lineRule="auto"/>
        <w:jc w:val="both"/>
        <w:rPr>
          <w:rFonts w:cstheme="minorHAnsi"/>
        </w:rPr>
      </w:pPr>
      <w:r w:rsidRPr="00793B71">
        <w:rPr>
          <w:rFonts w:cstheme="minorHAnsi"/>
        </w:rPr>
        <w:t xml:space="preserve">Welcome this opportunity to explore </w:t>
      </w:r>
      <w:r w:rsidR="00177ACE" w:rsidRPr="00793B71">
        <w:rPr>
          <w:rFonts w:cstheme="minorHAnsi"/>
        </w:rPr>
        <w:t>friendship with God</w:t>
      </w:r>
      <w:r w:rsidRPr="00793B71">
        <w:rPr>
          <w:rFonts w:cstheme="minorHAnsi"/>
        </w:rPr>
        <w:t>.</w:t>
      </w:r>
    </w:p>
    <w:p w14:paraId="0DE187AB" w14:textId="3AA50768" w:rsidR="006E59E3" w:rsidRPr="00793B71" w:rsidRDefault="002063E5" w:rsidP="00FE0B2A">
      <w:pPr>
        <w:pStyle w:val="ListParagraph"/>
        <w:numPr>
          <w:ilvl w:val="0"/>
          <w:numId w:val="4"/>
        </w:numPr>
        <w:spacing w:after="0" w:line="240" w:lineRule="auto"/>
        <w:jc w:val="both"/>
        <w:rPr>
          <w:rFonts w:cstheme="minorHAnsi"/>
        </w:rPr>
      </w:pPr>
      <w:r w:rsidRPr="00793B71">
        <w:rPr>
          <w:rFonts w:cstheme="minorHAnsi"/>
        </w:rPr>
        <w:t xml:space="preserve">Welcome the Holy Spirit of truth as He reveals the </w:t>
      </w:r>
      <w:r w:rsidR="00177ACE" w:rsidRPr="00793B71">
        <w:rPr>
          <w:rFonts w:cstheme="minorHAnsi"/>
        </w:rPr>
        <w:t>realities of your faith</w:t>
      </w:r>
      <w:r w:rsidRPr="00793B71">
        <w:rPr>
          <w:rFonts w:cstheme="minorHAnsi"/>
        </w:rPr>
        <w:t xml:space="preserve">. </w:t>
      </w:r>
    </w:p>
    <w:p w14:paraId="4B7F1CED" w14:textId="38EBECF9" w:rsidR="006E59E3" w:rsidRPr="00793B71" w:rsidRDefault="002063E5" w:rsidP="00FE0B2A">
      <w:pPr>
        <w:pStyle w:val="ListParagraph"/>
        <w:numPr>
          <w:ilvl w:val="0"/>
          <w:numId w:val="4"/>
        </w:numPr>
        <w:spacing w:after="0" w:line="240" w:lineRule="auto"/>
        <w:jc w:val="both"/>
        <w:rPr>
          <w:rFonts w:cstheme="minorHAnsi"/>
        </w:rPr>
      </w:pPr>
      <w:r w:rsidRPr="00793B71">
        <w:rPr>
          <w:rFonts w:cstheme="minorHAnsi"/>
        </w:rPr>
        <w:t>Welcome your present reality and the progress you have made.</w:t>
      </w:r>
    </w:p>
    <w:p w14:paraId="39789D0F" w14:textId="28C18CCC" w:rsidR="002063E5" w:rsidRPr="00793B71" w:rsidRDefault="002063E5" w:rsidP="00FE0B2A">
      <w:pPr>
        <w:pStyle w:val="ListParagraph"/>
        <w:numPr>
          <w:ilvl w:val="0"/>
          <w:numId w:val="4"/>
        </w:numPr>
        <w:spacing w:after="0" w:line="240" w:lineRule="auto"/>
        <w:jc w:val="both"/>
        <w:rPr>
          <w:rFonts w:cstheme="minorHAnsi"/>
        </w:rPr>
      </w:pPr>
      <w:r w:rsidRPr="00793B71">
        <w:rPr>
          <w:rFonts w:cstheme="minorHAnsi"/>
        </w:rPr>
        <w:t xml:space="preserve">Welcome what you are learning about yourself. </w:t>
      </w:r>
      <w:r w:rsidR="00FE76DC" w:rsidRPr="00793B71" w:rsidDel="002B4D63">
        <w:rPr>
          <w:rFonts w:cstheme="minorHAnsi"/>
          <w:i/>
        </w:rPr>
        <w:t>(Pause for 10 seconds)</w:t>
      </w:r>
    </w:p>
    <w:p w14:paraId="632E1D1E" w14:textId="77777777" w:rsidR="002063E5" w:rsidRPr="00793B71" w:rsidRDefault="002063E5" w:rsidP="00FE0B2A">
      <w:pPr>
        <w:spacing w:after="0" w:line="240" w:lineRule="auto"/>
        <w:jc w:val="both"/>
        <w:rPr>
          <w:rFonts w:cstheme="minorHAnsi"/>
        </w:rPr>
      </w:pPr>
    </w:p>
    <w:p w14:paraId="1DEEB2F6" w14:textId="77777777" w:rsidR="00141723" w:rsidRPr="00793B71" w:rsidRDefault="00141723" w:rsidP="00141723">
      <w:pPr>
        <w:spacing w:after="0" w:line="240" w:lineRule="auto"/>
        <w:jc w:val="both"/>
      </w:pPr>
      <w:bookmarkStart w:id="14" w:name="OLE_LINK34"/>
      <w:bookmarkStart w:id="15" w:name="OLE_LINK33"/>
      <w:bookmarkStart w:id="16" w:name="_Hlk496221850"/>
      <w:r w:rsidRPr="00793B71">
        <w:t>Now, as you breathe, you might use the following statements as a confession to the Lord and turn away from the Idol Self. On the exhale, let go.</w:t>
      </w:r>
      <w:bookmarkStart w:id="17" w:name="_Hlk525227968"/>
      <w:r w:rsidRPr="00793B71">
        <w:rPr>
          <w:rStyle w:val="EndnoteReference"/>
        </w:rPr>
        <w:endnoteReference w:id="7"/>
      </w:r>
      <w:bookmarkEnd w:id="14"/>
      <w:bookmarkEnd w:id="15"/>
      <w:bookmarkEnd w:id="17"/>
    </w:p>
    <w:bookmarkEnd w:id="16"/>
    <w:p w14:paraId="06E3450B" w14:textId="77777777" w:rsidR="006E59E3" w:rsidRPr="00793B71" w:rsidRDefault="006E59E3" w:rsidP="00FE0B2A">
      <w:pPr>
        <w:spacing w:after="0" w:line="240" w:lineRule="auto"/>
        <w:jc w:val="both"/>
        <w:rPr>
          <w:rFonts w:cstheme="minorHAnsi"/>
        </w:rPr>
      </w:pPr>
    </w:p>
    <w:p w14:paraId="41E542F7" w14:textId="77777777" w:rsidR="006E59E3" w:rsidRPr="00793B71" w:rsidRDefault="006E59E3" w:rsidP="00FE0B2A">
      <w:pPr>
        <w:spacing w:after="0" w:line="240" w:lineRule="auto"/>
        <w:jc w:val="both"/>
        <w:rPr>
          <w:rFonts w:cstheme="minorHAnsi"/>
          <w:i/>
        </w:rPr>
      </w:pPr>
      <w:r w:rsidRPr="00793B71">
        <w:rPr>
          <w:rFonts w:cstheme="minorHAnsi"/>
          <w:i/>
        </w:rPr>
        <w:t>(Pause for 5 seconds after each statement)</w:t>
      </w:r>
    </w:p>
    <w:p w14:paraId="32657C0B" w14:textId="77777777" w:rsidR="006E59E3" w:rsidRPr="00793B71" w:rsidRDefault="002063E5" w:rsidP="00FE0B2A">
      <w:pPr>
        <w:pStyle w:val="ListParagraph"/>
        <w:numPr>
          <w:ilvl w:val="0"/>
          <w:numId w:val="5"/>
        </w:numPr>
        <w:spacing w:after="0" w:line="240" w:lineRule="auto"/>
        <w:jc w:val="both"/>
        <w:rPr>
          <w:rFonts w:cstheme="minorHAnsi"/>
        </w:rPr>
      </w:pPr>
      <w:r w:rsidRPr="00793B71">
        <w:rPr>
          <w:rFonts w:cstheme="minorHAnsi"/>
        </w:rPr>
        <w:t>As I learn to be God’s trustworthy friend, I let go of the craving for power and control.</w:t>
      </w:r>
    </w:p>
    <w:p w14:paraId="684646EA" w14:textId="0A0E0F57" w:rsidR="006E59E3" w:rsidRPr="00793B71" w:rsidRDefault="002063E5" w:rsidP="00FE0B2A">
      <w:pPr>
        <w:pStyle w:val="ListParagraph"/>
        <w:numPr>
          <w:ilvl w:val="0"/>
          <w:numId w:val="5"/>
        </w:numPr>
        <w:spacing w:after="0" w:line="240" w:lineRule="auto"/>
        <w:jc w:val="both"/>
        <w:rPr>
          <w:rFonts w:cstheme="minorHAnsi"/>
        </w:rPr>
      </w:pPr>
      <w:r w:rsidRPr="00793B71">
        <w:rPr>
          <w:rFonts w:cstheme="minorHAnsi"/>
        </w:rPr>
        <w:t>As I learn to be God’s trustworthy friend, I let go of the craving for admiration and affection</w:t>
      </w:r>
      <w:r w:rsidR="00DA1BBA" w:rsidRPr="00793B71">
        <w:rPr>
          <w:rFonts w:cstheme="minorHAnsi"/>
        </w:rPr>
        <w:t>.</w:t>
      </w:r>
    </w:p>
    <w:p w14:paraId="1006EBE1" w14:textId="7493DBAB" w:rsidR="006E59E3" w:rsidRPr="00793B71" w:rsidRDefault="002063E5" w:rsidP="00FE0B2A">
      <w:pPr>
        <w:pStyle w:val="ListParagraph"/>
        <w:numPr>
          <w:ilvl w:val="0"/>
          <w:numId w:val="5"/>
        </w:numPr>
        <w:spacing w:after="0" w:line="240" w:lineRule="auto"/>
        <w:jc w:val="both"/>
        <w:rPr>
          <w:rFonts w:cstheme="minorHAnsi"/>
        </w:rPr>
      </w:pPr>
      <w:r w:rsidRPr="00793B71">
        <w:rPr>
          <w:rFonts w:cstheme="minorHAnsi"/>
        </w:rPr>
        <w:t>As I learn to be God’s trustworthy friend, I let go of the craving for security and comfort.</w:t>
      </w:r>
    </w:p>
    <w:p w14:paraId="284A190E" w14:textId="73E97CCF" w:rsidR="002063E5" w:rsidRPr="00793B71" w:rsidRDefault="002063E5" w:rsidP="00FE0B2A">
      <w:pPr>
        <w:pStyle w:val="ListParagraph"/>
        <w:numPr>
          <w:ilvl w:val="0"/>
          <w:numId w:val="5"/>
        </w:numPr>
        <w:spacing w:after="0" w:line="240" w:lineRule="auto"/>
        <w:jc w:val="both"/>
        <w:rPr>
          <w:rFonts w:cstheme="minorHAnsi"/>
        </w:rPr>
      </w:pPr>
      <w:r w:rsidRPr="00793B71">
        <w:rPr>
          <w:rFonts w:cstheme="minorHAnsi"/>
        </w:rPr>
        <w:t xml:space="preserve">As I learn to be God’s trustworthy friend, I let go of the craving for perfection. </w:t>
      </w:r>
      <w:r w:rsidRPr="00793B71">
        <w:rPr>
          <w:rFonts w:cstheme="minorHAnsi"/>
          <w:i/>
        </w:rPr>
        <w:t xml:space="preserve">(Pause </w:t>
      </w:r>
      <w:r w:rsidR="002709E7" w:rsidRPr="00793B71">
        <w:rPr>
          <w:rFonts w:cstheme="minorHAnsi"/>
          <w:i/>
        </w:rPr>
        <w:t xml:space="preserve">for </w:t>
      </w:r>
      <w:r w:rsidRPr="00793B71">
        <w:rPr>
          <w:rFonts w:cstheme="minorHAnsi"/>
          <w:i/>
        </w:rPr>
        <w:t>30 seconds)</w:t>
      </w:r>
      <w:r w:rsidRPr="00793B71">
        <w:rPr>
          <w:rFonts w:cstheme="minorHAnsi"/>
        </w:rPr>
        <w:t xml:space="preserve"> </w:t>
      </w:r>
    </w:p>
    <w:p w14:paraId="3DB006A7" w14:textId="77777777" w:rsidR="002063E5" w:rsidRPr="00793B71" w:rsidRDefault="002063E5" w:rsidP="00FE0B2A">
      <w:pPr>
        <w:spacing w:after="0" w:line="240" w:lineRule="auto"/>
        <w:jc w:val="both"/>
        <w:rPr>
          <w:rFonts w:cstheme="minorHAnsi"/>
        </w:rPr>
      </w:pPr>
    </w:p>
    <w:p w14:paraId="730AB6D0" w14:textId="32D60491" w:rsidR="002063E5" w:rsidRPr="00793B71" w:rsidRDefault="002063E5" w:rsidP="00FE0B2A">
      <w:pPr>
        <w:spacing w:after="0" w:line="240" w:lineRule="auto"/>
        <w:jc w:val="both"/>
        <w:rPr>
          <w:rFonts w:cstheme="minorHAnsi"/>
        </w:rPr>
      </w:pPr>
      <w:r w:rsidRPr="00793B71">
        <w:rPr>
          <w:rFonts w:cstheme="minorHAnsi"/>
        </w:rPr>
        <w:t>Pause.</w:t>
      </w:r>
      <w:r w:rsidR="00982165" w:rsidRPr="00793B71">
        <w:rPr>
          <w:rFonts w:cstheme="minorHAnsi"/>
          <w:i/>
        </w:rPr>
        <w:t xml:space="preserve"> </w:t>
      </w:r>
      <w:r w:rsidRPr="00793B71">
        <w:rPr>
          <w:rFonts w:cstheme="minorHAnsi"/>
        </w:rPr>
        <w:t xml:space="preserve">Take a deep breath. </w:t>
      </w:r>
    </w:p>
    <w:p w14:paraId="3D43C9D1" w14:textId="0F6E2BE6" w:rsidR="00E648AB" w:rsidRPr="00793B71" w:rsidRDefault="00E648AB" w:rsidP="00E648AB">
      <w:pPr>
        <w:spacing w:after="0" w:line="240" w:lineRule="auto"/>
        <w:jc w:val="both"/>
        <w:rPr>
          <w:rFonts w:cstheme="minorHAnsi"/>
          <w:i/>
        </w:rPr>
      </w:pPr>
      <w:r w:rsidRPr="00793B71">
        <w:rPr>
          <w:rFonts w:cstheme="minorHAnsi"/>
          <w:i/>
        </w:rPr>
        <w:t xml:space="preserve">(If time permits, ask, “Does anyone have comments or questions about </w:t>
      </w:r>
      <w:r w:rsidR="002D6596" w:rsidRPr="00793B71">
        <w:rPr>
          <w:rFonts w:cstheme="minorHAnsi"/>
          <w:i/>
        </w:rPr>
        <w:t>the</w:t>
      </w:r>
      <w:r w:rsidRPr="00793B71">
        <w:rPr>
          <w:rFonts w:cstheme="minorHAnsi"/>
          <w:i/>
        </w:rPr>
        <w:t xml:space="preserve"> integration?”) </w:t>
      </w:r>
    </w:p>
    <w:p w14:paraId="7D1437C7" w14:textId="675F3384" w:rsidR="002063E5" w:rsidRPr="00793B71" w:rsidRDefault="002063E5" w:rsidP="00FE0B2A">
      <w:pPr>
        <w:spacing w:after="0" w:line="240" w:lineRule="auto"/>
        <w:jc w:val="both"/>
        <w:rPr>
          <w:rFonts w:cstheme="minorHAnsi"/>
          <w:color w:val="000000"/>
        </w:rPr>
      </w:pPr>
    </w:p>
    <w:p w14:paraId="0BACD4FE" w14:textId="77777777" w:rsidR="002063E5" w:rsidRPr="00793B71" w:rsidRDefault="002063E5" w:rsidP="00FE0B2A">
      <w:pPr>
        <w:spacing w:after="0" w:line="240" w:lineRule="auto"/>
        <w:jc w:val="both"/>
        <w:rPr>
          <w:rFonts w:cstheme="minorHAnsi"/>
          <w:b/>
        </w:rPr>
      </w:pPr>
      <w:r w:rsidRPr="00793B71">
        <w:rPr>
          <w:rFonts w:cstheme="minorHAnsi"/>
          <w:b/>
        </w:rPr>
        <w:t>1:28</w:t>
      </w:r>
      <w:r w:rsidRPr="00793B71">
        <w:rPr>
          <w:rFonts w:cstheme="minorHAnsi"/>
          <w:b/>
        </w:rPr>
        <w:tab/>
        <w:t>ENDING PRAYER</w:t>
      </w:r>
    </w:p>
    <w:p w14:paraId="0073C5F5" w14:textId="77777777" w:rsidR="002063E5" w:rsidRPr="00793B71" w:rsidRDefault="002063E5" w:rsidP="00FE0B2A">
      <w:pPr>
        <w:spacing w:after="0" w:line="240" w:lineRule="auto"/>
        <w:jc w:val="both"/>
        <w:rPr>
          <w:rFonts w:cstheme="minorHAnsi"/>
        </w:rPr>
      </w:pPr>
    </w:p>
    <w:p w14:paraId="529FD9B2" w14:textId="77777777" w:rsidR="002B4D63" w:rsidRPr="00793B71" w:rsidRDefault="002B4D63" w:rsidP="002B4D63">
      <w:pPr>
        <w:spacing w:after="0" w:line="240" w:lineRule="auto"/>
        <w:jc w:val="both"/>
        <w:rPr>
          <w:rFonts w:cstheme="minorHAnsi"/>
        </w:rPr>
      </w:pPr>
      <w:r w:rsidRPr="00793B71">
        <w:rPr>
          <w:rFonts w:cstheme="minorHAnsi"/>
        </w:rPr>
        <w:t>Dear Father and Creator,</w:t>
      </w:r>
    </w:p>
    <w:p w14:paraId="596F604C" w14:textId="77777777" w:rsidR="002B4D63" w:rsidRPr="00793B71" w:rsidRDefault="002B4D63" w:rsidP="002B4D63">
      <w:pPr>
        <w:spacing w:after="0" w:line="240" w:lineRule="auto"/>
        <w:jc w:val="both"/>
        <w:rPr>
          <w:rFonts w:cstheme="minorHAnsi"/>
        </w:rPr>
      </w:pPr>
      <w:r w:rsidRPr="00793B71">
        <w:rPr>
          <w:rFonts w:cstheme="minorHAnsi"/>
        </w:rPr>
        <w:t>We are so grateful for this time together. Hold us in the power of our growing trustworthiness and lead us to the next step in our healing this week. Help us co-labor with You to reorient our lives for a more effective flow and to flourish in our connection with our True Self and design, with our community and the rest of Creation, and with You, for the glory and honor of our Lord Jesus. Amen.</w:t>
      </w:r>
    </w:p>
    <w:p w14:paraId="69D8EC9C" w14:textId="77777777" w:rsidR="002709E7" w:rsidRPr="00793B71" w:rsidRDefault="002709E7" w:rsidP="00FE0B2A">
      <w:pPr>
        <w:spacing w:after="0" w:line="240" w:lineRule="auto"/>
        <w:jc w:val="both"/>
        <w:rPr>
          <w:rFonts w:cstheme="minorHAnsi"/>
        </w:rPr>
      </w:pPr>
    </w:p>
    <w:p w14:paraId="4EE1FD8C" w14:textId="77777777" w:rsidR="002063E5" w:rsidRPr="00793B71" w:rsidRDefault="002063E5" w:rsidP="00FE0B2A">
      <w:pPr>
        <w:spacing w:after="0" w:line="240" w:lineRule="auto"/>
        <w:jc w:val="both"/>
        <w:rPr>
          <w:rFonts w:cstheme="minorHAnsi"/>
        </w:rPr>
      </w:pPr>
      <w:r w:rsidRPr="00793B71">
        <w:rPr>
          <w:rFonts w:cstheme="minorHAnsi"/>
        </w:rPr>
        <w:t>Take a deep breath.</w:t>
      </w:r>
    </w:p>
    <w:p w14:paraId="528CC372" w14:textId="4DDB95BA" w:rsidR="00E648AB" w:rsidRPr="00793B71" w:rsidRDefault="00E648AB" w:rsidP="00E648AB">
      <w:pPr>
        <w:spacing w:after="0" w:line="240" w:lineRule="auto"/>
        <w:jc w:val="both"/>
        <w:rPr>
          <w:rFonts w:cstheme="minorHAnsi"/>
          <w:i/>
        </w:rPr>
      </w:pPr>
      <w:r w:rsidRPr="00793B71">
        <w:rPr>
          <w:rFonts w:cstheme="minorHAnsi"/>
          <w:i/>
        </w:rPr>
        <w:t xml:space="preserve">(If time permits, ask, “Does anyone have comments or questions about this meeting?”) </w:t>
      </w:r>
    </w:p>
    <w:p w14:paraId="057015B9" w14:textId="77777777" w:rsidR="002063E5" w:rsidRPr="00793B71" w:rsidRDefault="002063E5" w:rsidP="00FE0B2A">
      <w:pPr>
        <w:spacing w:after="0" w:line="240" w:lineRule="auto"/>
        <w:jc w:val="both"/>
        <w:rPr>
          <w:rFonts w:cstheme="minorHAnsi"/>
        </w:rPr>
      </w:pPr>
    </w:p>
    <w:p w14:paraId="67F3787F" w14:textId="06B138C0" w:rsidR="006E59E3" w:rsidRPr="00793B71" w:rsidRDefault="00364554" w:rsidP="00FE0B2A">
      <w:pPr>
        <w:spacing w:after="0" w:line="240" w:lineRule="auto"/>
        <w:jc w:val="both"/>
        <w:rPr>
          <w:rFonts w:cstheme="minorHAnsi"/>
          <w:b/>
        </w:rPr>
      </w:pPr>
      <w:r w:rsidRPr="00793B71">
        <w:rPr>
          <w:rFonts w:cstheme="minorHAnsi"/>
          <w:b/>
        </w:rPr>
        <w:t>1:2</w:t>
      </w:r>
      <w:r w:rsidR="00B9229F" w:rsidRPr="00793B71">
        <w:rPr>
          <w:rFonts w:cstheme="minorHAnsi"/>
          <w:b/>
        </w:rPr>
        <w:t>9</w:t>
      </w:r>
      <w:r w:rsidRPr="00793B71">
        <w:rPr>
          <w:rFonts w:cstheme="minorHAnsi"/>
          <w:b/>
        </w:rPr>
        <w:tab/>
        <w:t>ANNOUNCEMENTS</w:t>
      </w:r>
    </w:p>
    <w:p w14:paraId="57DAD2B9" w14:textId="7FC19AE9" w:rsidR="00E379F2" w:rsidRPr="00793B71" w:rsidRDefault="00E379F2" w:rsidP="00FE0B2A">
      <w:pPr>
        <w:spacing w:after="0" w:line="240" w:lineRule="auto"/>
        <w:jc w:val="both"/>
        <w:rPr>
          <w:rFonts w:cstheme="minorHAnsi"/>
        </w:rPr>
      </w:pPr>
    </w:p>
    <w:p w14:paraId="3E9EBAE4" w14:textId="2B865610" w:rsidR="00962C45" w:rsidRPr="00793B71" w:rsidRDefault="00A0358B" w:rsidP="00962C45">
      <w:pPr>
        <w:spacing w:after="0" w:line="240" w:lineRule="auto"/>
        <w:jc w:val="both"/>
        <w:rPr>
          <w:rFonts w:cstheme="minorHAnsi"/>
        </w:rPr>
      </w:pPr>
      <w:r w:rsidRPr="00793B71">
        <w:rPr>
          <w:rFonts w:cstheme="minorHAnsi"/>
        </w:rPr>
        <w:t>*</w:t>
      </w:r>
      <w:r w:rsidR="00962C45" w:rsidRPr="00793B71">
        <w:rPr>
          <w:rFonts w:cstheme="minorHAnsi"/>
        </w:rPr>
        <w:t>Pray for those who are organizing the NHG study. Pray that God will fulfill every one of their oriented desires for goodness and for the accomplishment of their work of faith through their can-do energy so that the name of our Lord will be glorified in them</w:t>
      </w:r>
      <w:r w:rsidR="005342EA" w:rsidRPr="00793B71">
        <w:rPr>
          <w:rFonts w:cstheme="minorHAnsi"/>
        </w:rPr>
        <w:t>,</w:t>
      </w:r>
      <w:r w:rsidR="00962C45" w:rsidRPr="00793B71">
        <w:rPr>
          <w:rFonts w:cstheme="minorHAnsi"/>
        </w:rPr>
        <w:t xml:space="preserve"> and they will be glorified in Him.</w:t>
      </w:r>
      <w:r w:rsidR="00962C45" w:rsidRPr="00793B71">
        <w:rPr>
          <w:rStyle w:val="EndnoteReference"/>
          <w:rFonts w:cstheme="minorHAnsi"/>
        </w:rPr>
        <w:endnoteReference w:id="8"/>
      </w:r>
      <w:r w:rsidR="00962C45" w:rsidRPr="00793B71">
        <w:rPr>
          <w:rFonts w:cstheme="minorHAnsi"/>
        </w:rPr>
        <w:t xml:space="preserve"> </w:t>
      </w:r>
    </w:p>
    <w:p w14:paraId="2E6A9DA0" w14:textId="77777777" w:rsidR="00A0358B" w:rsidRPr="00793B71" w:rsidRDefault="00A0358B" w:rsidP="00FE0B2A">
      <w:pPr>
        <w:spacing w:after="0" w:line="240" w:lineRule="auto"/>
        <w:jc w:val="both"/>
        <w:rPr>
          <w:rFonts w:cstheme="minorHAnsi"/>
        </w:rPr>
      </w:pPr>
    </w:p>
    <w:p w14:paraId="4160E550" w14:textId="7CD910E8" w:rsidR="00962C45" w:rsidRDefault="00A0358B" w:rsidP="00FE0B2A">
      <w:pPr>
        <w:spacing w:after="0" w:line="240" w:lineRule="auto"/>
        <w:jc w:val="both"/>
        <w:rPr>
          <w:rFonts w:cstheme="minorHAnsi"/>
        </w:rPr>
      </w:pPr>
      <w:r w:rsidRPr="00793B71">
        <w:rPr>
          <w:rFonts w:cstheme="minorHAnsi"/>
          <w:i/>
          <w:iCs/>
        </w:rPr>
        <w:t>(*Except when preparing for the Jubilee Year)</w:t>
      </w:r>
    </w:p>
    <w:p w14:paraId="322F7972" w14:textId="77777777" w:rsidR="00A0358B" w:rsidRPr="005D454E" w:rsidRDefault="00A0358B" w:rsidP="00FE0B2A">
      <w:pPr>
        <w:spacing w:after="0" w:line="240" w:lineRule="auto"/>
        <w:jc w:val="both"/>
        <w:rPr>
          <w:rFonts w:cstheme="minorHAnsi"/>
          <w:b/>
          <w:bCs/>
        </w:rPr>
      </w:pPr>
    </w:p>
    <w:sectPr w:rsidR="00A0358B" w:rsidRPr="005D454E" w:rsidSect="00267400">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2AD7E" w14:textId="77777777" w:rsidR="009B0B1B" w:rsidRPr="006E59E3" w:rsidRDefault="009B0B1B" w:rsidP="006E59E3">
      <w:pPr>
        <w:pStyle w:val="Footer"/>
      </w:pPr>
      <w:r>
        <w:separator/>
      </w:r>
    </w:p>
  </w:endnote>
  <w:endnote w:type="continuationSeparator" w:id="0">
    <w:p w14:paraId="777BACBE" w14:textId="77777777" w:rsidR="009B0B1B" w:rsidRDefault="009B0B1B" w:rsidP="00285B9A">
      <w:pPr>
        <w:spacing w:after="0" w:line="240" w:lineRule="auto"/>
      </w:pPr>
      <w:r>
        <w:continuationSeparator/>
      </w:r>
    </w:p>
  </w:endnote>
  <w:endnote w:id="1">
    <w:p w14:paraId="0B8641FF" w14:textId="1B4C929F" w:rsidR="0018278F" w:rsidRPr="005734F4" w:rsidRDefault="0018278F" w:rsidP="00757A13">
      <w:pPr>
        <w:pStyle w:val="EndnoteText"/>
        <w:rPr>
          <w:lang w:val="en-GB"/>
        </w:rPr>
      </w:pPr>
      <w:r>
        <w:rPr>
          <w:rStyle w:val="EndnoteReference"/>
        </w:rPr>
        <w:endnoteRef/>
      </w:r>
      <w:r>
        <w:t xml:space="preserve"> </w:t>
      </w:r>
      <w:bookmarkStart w:id="2" w:name="OLE_LINK5"/>
      <w:r w:rsidR="005458F7">
        <w:fldChar w:fldCharType="begin"/>
      </w:r>
      <w:r w:rsidR="009B6BAD">
        <w:instrText>HYPERLINK "https://en.wikiquote.org/wiki/Alexander_Suvorov"</w:instrText>
      </w:r>
      <w:r w:rsidR="005458F7">
        <w:fldChar w:fldCharType="separate"/>
      </w:r>
      <w:r w:rsidR="009B6BAD">
        <w:rPr>
          <w:rStyle w:val="Hyperlink"/>
        </w:rPr>
        <w:t>en.wikiquote.org/wiki/Alexander_Suvorov</w:t>
      </w:r>
      <w:r w:rsidR="005458F7">
        <w:fldChar w:fldCharType="end"/>
      </w:r>
      <w:r w:rsidR="005458F7">
        <w:t>.</w:t>
      </w:r>
    </w:p>
    <w:bookmarkEnd w:id="2"/>
  </w:endnote>
  <w:endnote w:id="2">
    <w:p w14:paraId="389E9487" w14:textId="258A9404" w:rsidR="0018278F" w:rsidRPr="00F96FFE" w:rsidRDefault="0018278F" w:rsidP="00757A13">
      <w:pPr>
        <w:pStyle w:val="EndnoteText"/>
      </w:pPr>
      <w:r>
        <w:rPr>
          <w:rStyle w:val="EndnoteReference"/>
        </w:rPr>
        <w:endnoteRef/>
      </w:r>
      <w:r>
        <w:t xml:space="preserve"> </w:t>
      </w:r>
      <w:hyperlink r:id="rId1" w:history="1">
        <w:r w:rsidR="002D6596">
          <w:rPr>
            <w:rStyle w:val="Hyperlink"/>
          </w:rPr>
          <w:t>www.brainyquote.com/quotes/quotes/c/cslewis100842.html</w:t>
        </w:r>
      </w:hyperlink>
      <w:r>
        <w:t>.</w:t>
      </w:r>
    </w:p>
  </w:endnote>
  <w:endnote w:id="3">
    <w:p w14:paraId="7334CD24" w14:textId="16A1CBF1" w:rsidR="00EA2793" w:rsidRDefault="00EA2793" w:rsidP="00757A13">
      <w:pPr>
        <w:pStyle w:val="EndnoteText"/>
      </w:pPr>
      <w:r>
        <w:rPr>
          <w:rStyle w:val="EndnoteReference"/>
        </w:rPr>
        <w:endnoteRef/>
      </w:r>
      <w:r>
        <w:t xml:space="preserve"> Jam</w:t>
      </w:r>
      <w:r w:rsidR="002B4D63">
        <w:t>es</w:t>
      </w:r>
      <w:r>
        <w:t xml:space="preserve"> 1:23</w:t>
      </w:r>
      <w:r w:rsidR="005915ED">
        <w:t>-25</w:t>
      </w:r>
      <w:r>
        <w:t>.</w:t>
      </w:r>
    </w:p>
  </w:endnote>
  <w:endnote w:id="4">
    <w:p w14:paraId="21025E9C" w14:textId="0A7AA9E0" w:rsidR="00354698" w:rsidRDefault="00354698" w:rsidP="00757A13">
      <w:pPr>
        <w:pStyle w:val="EndnoteText"/>
      </w:pPr>
      <w:r>
        <w:rPr>
          <w:rStyle w:val="EndnoteReference"/>
        </w:rPr>
        <w:endnoteRef/>
      </w:r>
      <w:r>
        <w:t xml:space="preserve"> Rom. 2:4.</w:t>
      </w:r>
    </w:p>
  </w:endnote>
  <w:endnote w:id="5">
    <w:p w14:paraId="6DD34C80" w14:textId="53EA59E6" w:rsidR="001E1314" w:rsidRDefault="001E1314">
      <w:pPr>
        <w:pStyle w:val="EndnoteText"/>
      </w:pPr>
      <w:r>
        <w:rPr>
          <w:rStyle w:val="EndnoteReference"/>
        </w:rPr>
        <w:endnoteRef/>
      </w:r>
      <w:r>
        <w:t xml:space="preserve"> James 2:13.</w:t>
      </w:r>
    </w:p>
  </w:endnote>
  <w:endnote w:id="6">
    <w:p w14:paraId="236CFDF2" w14:textId="0DA22C3E" w:rsidR="00330628" w:rsidRPr="00FB165B" w:rsidRDefault="00330628" w:rsidP="00757A13">
      <w:pPr>
        <w:pStyle w:val="EndnoteText"/>
      </w:pPr>
      <w:r>
        <w:rPr>
          <w:rStyle w:val="EndnoteReference"/>
        </w:rPr>
        <w:endnoteRef/>
      </w:r>
      <w:r>
        <w:t xml:space="preserve"> Eph.</w:t>
      </w:r>
      <w:r w:rsidR="00177ACE">
        <w:t xml:space="preserve"> </w:t>
      </w:r>
      <w:r>
        <w:t>5:1</w:t>
      </w:r>
      <w:r w:rsidR="00177ACE">
        <w:t>; Proverbs 2:9.</w:t>
      </w:r>
    </w:p>
  </w:endnote>
  <w:endnote w:id="7">
    <w:p w14:paraId="6954501F" w14:textId="2DE762DC" w:rsidR="00141723" w:rsidRDefault="00141723" w:rsidP="00757A13">
      <w:pPr>
        <w:pStyle w:val="EndnoteText"/>
        <w:rPr>
          <w:lang w:val="en-GB"/>
        </w:rPr>
      </w:pPr>
      <w:r>
        <w:rPr>
          <w:rStyle w:val="EndnoteReference"/>
        </w:rPr>
        <w:endnoteRef/>
      </w:r>
      <w:r w:rsidRPr="00F736EA">
        <w:rPr>
          <w:lang w:val="en-GB"/>
        </w:rPr>
        <w:t xml:space="preserve"> </w:t>
      </w:r>
      <w:hyperlink r:id="rId2" w:history="1">
        <w:r w:rsidR="009B6BAD">
          <w:rPr>
            <w:rStyle w:val="Hyperlink"/>
            <w:lang w:val="en-GB"/>
          </w:rPr>
          <w:t>www.camillecaldwell.com/WelcomePrayer.html</w:t>
        </w:r>
      </w:hyperlink>
      <w:r w:rsidRPr="00141723">
        <w:rPr>
          <w:rStyle w:val="Hyperlink"/>
          <w:color w:val="auto"/>
          <w:u w:val="none"/>
          <w:lang w:val="en-GB"/>
        </w:rPr>
        <w:t xml:space="preserve">. </w:t>
      </w:r>
      <w:r w:rsidRPr="00141723">
        <w:rPr>
          <w:rStyle w:val="Hyperlink"/>
          <w:color w:val="auto"/>
          <w:u w:val="none"/>
        </w:rPr>
        <w:t>A</w:t>
      </w:r>
      <w:r w:rsidRPr="00141723">
        <w:t xml:space="preserve">dapted </w:t>
      </w:r>
      <w:r>
        <w:t>for Karis Fellowships by Nancy Diven.</w:t>
      </w:r>
    </w:p>
  </w:endnote>
  <w:endnote w:id="8">
    <w:p w14:paraId="6A749684" w14:textId="77777777" w:rsidR="00962C45" w:rsidRDefault="00962C45" w:rsidP="00962C45">
      <w:pPr>
        <w:pStyle w:val="EndnoteText"/>
      </w:pPr>
      <w:r>
        <w:rPr>
          <w:rStyle w:val="EndnoteReference"/>
        </w:rPr>
        <w:endnoteRef/>
      </w:r>
      <w:r>
        <w:t xml:space="preserve"> 2 Thess. 1:11.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C08A" w14:textId="5EC8427C" w:rsidR="00BA712D" w:rsidRDefault="00BA712D">
    <w:pPr>
      <w:pStyle w:val="Footer"/>
    </w:pPr>
    <w:r>
      <w:t>karisfellowships.com</w:t>
    </w:r>
    <w:r>
      <w:tab/>
    </w:r>
    <w:r w:rsidRPr="006E59E3">
      <w:t>KF33-E</w:t>
    </w:r>
    <w:r w:rsidRPr="006E59E3">
      <w:tab/>
    </w:r>
    <w:r w:rsidRPr="006E59E3">
      <w:rPr>
        <w:rFonts w:cstheme="minorHAnsi"/>
      </w:rPr>
      <w:t>©</w:t>
    </w:r>
    <w:r w:rsidRPr="006E59E3">
      <w:t>20</w:t>
    </w:r>
    <w:r w:rsidR="001E1314">
      <w:t>21</w:t>
    </w:r>
    <w:r>
      <w:t xml:space="preserve"> Nancy Diven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EEBE" w14:textId="1CF13DB6" w:rsidR="00267400" w:rsidRDefault="00267400">
    <w:pPr>
      <w:pStyle w:val="Footer"/>
    </w:pPr>
    <w:r>
      <w:t>karisfellowships.com</w:t>
    </w:r>
    <w:r>
      <w:tab/>
    </w:r>
    <w:r w:rsidRPr="006E59E3">
      <w:t>KF33-E</w:t>
    </w:r>
    <w:r>
      <w:tab/>
    </w:r>
    <w:r w:rsidRPr="006E59E3">
      <w:rPr>
        <w:rFonts w:cstheme="minorHAnsi"/>
      </w:rPr>
      <w:t>©</w:t>
    </w:r>
    <w:r w:rsidRPr="006E59E3">
      <w:t>20</w:t>
    </w:r>
    <w:r w:rsidR="001E1314">
      <w:t>21</w:t>
    </w:r>
    <w:r w:rsidR="00FE0B2A">
      <w:t xml:space="preserve"> </w:t>
    </w:r>
    <w:r>
      <w:t>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4507" w14:textId="77777777" w:rsidR="009B0B1B" w:rsidRDefault="009B0B1B" w:rsidP="00285B9A">
      <w:pPr>
        <w:spacing w:after="0" w:line="240" w:lineRule="auto"/>
      </w:pPr>
      <w:r>
        <w:separator/>
      </w:r>
    </w:p>
  </w:footnote>
  <w:footnote w:type="continuationSeparator" w:id="0">
    <w:p w14:paraId="28993400" w14:textId="77777777" w:rsidR="009B0B1B" w:rsidRDefault="009B0B1B"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5C4A6469" w14:textId="10D7BB54" w:rsidR="00BA712D" w:rsidRDefault="00BA712D">
        <w:pPr>
          <w:pStyle w:val="Header"/>
          <w:jc w:val="right"/>
        </w:pPr>
        <w:r>
          <w:fldChar w:fldCharType="begin"/>
        </w:r>
        <w:r>
          <w:instrText xml:space="preserve"> PAGE   \* MERGEFORMAT </w:instrText>
        </w:r>
        <w:r>
          <w:fldChar w:fldCharType="separate"/>
        </w:r>
        <w:r w:rsidR="00306394">
          <w:rPr>
            <w:noProof/>
          </w:rPr>
          <w:t>7</w:t>
        </w:r>
        <w:r>
          <w:rPr>
            <w:noProof/>
          </w:rPr>
          <w:fldChar w:fldCharType="end"/>
        </w:r>
      </w:p>
    </w:sdtContent>
  </w:sdt>
  <w:p w14:paraId="2CFAFDFE" w14:textId="77777777" w:rsidR="00BA712D" w:rsidRDefault="00BA71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302"/>
    <w:multiLevelType w:val="hybridMultilevel"/>
    <w:tmpl w:val="E7EAB6D2"/>
    <w:lvl w:ilvl="0" w:tplc="3FE4963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45F44D5"/>
    <w:multiLevelType w:val="hybridMultilevel"/>
    <w:tmpl w:val="C0BEDD72"/>
    <w:lvl w:ilvl="0" w:tplc="0DEA41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503A25"/>
    <w:multiLevelType w:val="hybridMultilevel"/>
    <w:tmpl w:val="8B62D58C"/>
    <w:lvl w:ilvl="0" w:tplc="DFF8E97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A4752D7"/>
    <w:multiLevelType w:val="hybridMultilevel"/>
    <w:tmpl w:val="88C44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842EF4"/>
    <w:multiLevelType w:val="hybridMultilevel"/>
    <w:tmpl w:val="0A2EE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877A10"/>
    <w:multiLevelType w:val="hybridMultilevel"/>
    <w:tmpl w:val="2C2636AC"/>
    <w:lvl w:ilvl="0" w:tplc="A96407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9935930">
    <w:abstractNumId w:val="1"/>
  </w:num>
  <w:num w:numId="2" w16cid:durableId="1404988968">
    <w:abstractNumId w:val="5"/>
  </w:num>
  <w:num w:numId="3" w16cid:durableId="1422070631">
    <w:abstractNumId w:val="0"/>
  </w:num>
  <w:num w:numId="4" w16cid:durableId="128206191">
    <w:abstractNumId w:val="4"/>
  </w:num>
  <w:num w:numId="5" w16cid:durableId="1252161520">
    <w:abstractNumId w:val="3"/>
  </w:num>
  <w:num w:numId="6" w16cid:durableId="1166164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D5"/>
    <w:rsid w:val="000004D4"/>
    <w:rsid w:val="0000314A"/>
    <w:rsid w:val="00012488"/>
    <w:rsid w:val="000154BC"/>
    <w:rsid w:val="00020156"/>
    <w:rsid w:val="00022FCE"/>
    <w:rsid w:val="00040CBF"/>
    <w:rsid w:val="00047812"/>
    <w:rsid w:val="0005101C"/>
    <w:rsid w:val="000545C9"/>
    <w:rsid w:val="00057A7E"/>
    <w:rsid w:val="00065C7E"/>
    <w:rsid w:val="00070054"/>
    <w:rsid w:val="00073E6C"/>
    <w:rsid w:val="000804BC"/>
    <w:rsid w:val="00081DC2"/>
    <w:rsid w:val="00083095"/>
    <w:rsid w:val="00085395"/>
    <w:rsid w:val="000944AD"/>
    <w:rsid w:val="00096FE2"/>
    <w:rsid w:val="000D1265"/>
    <w:rsid w:val="000D7B3A"/>
    <w:rsid w:val="000E00E0"/>
    <w:rsid w:val="00102DEB"/>
    <w:rsid w:val="00104270"/>
    <w:rsid w:val="001107F8"/>
    <w:rsid w:val="00112D53"/>
    <w:rsid w:val="001227F0"/>
    <w:rsid w:val="00124803"/>
    <w:rsid w:val="00132AAB"/>
    <w:rsid w:val="00132D5D"/>
    <w:rsid w:val="00132D70"/>
    <w:rsid w:val="001332C3"/>
    <w:rsid w:val="00141723"/>
    <w:rsid w:val="00141DB0"/>
    <w:rsid w:val="001421B5"/>
    <w:rsid w:val="00150A53"/>
    <w:rsid w:val="00151D51"/>
    <w:rsid w:val="00151E39"/>
    <w:rsid w:val="00154928"/>
    <w:rsid w:val="00173519"/>
    <w:rsid w:val="00177ACE"/>
    <w:rsid w:val="0018278F"/>
    <w:rsid w:val="00182BB6"/>
    <w:rsid w:val="00183A97"/>
    <w:rsid w:val="001856BA"/>
    <w:rsid w:val="001875AF"/>
    <w:rsid w:val="001A7D68"/>
    <w:rsid w:val="001B14D7"/>
    <w:rsid w:val="001B2038"/>
    <w:rsid w:val="001B4DD1"/>
    <w:rsid w:val="001C4A64"/>
    <w:rsid w:val="001C7C14"/>
    <w:rsid w:val="001E1314"/>
    <w:rsid w:val="001E6172"/>
    <w:rsid w:val="001F29F9"/>
    <w:rsid w:val="00202EED"/>
    <w:rsid w:val="00203DB0"/>
    <w:rsid w:val="00204A07"/>
    <w:rsid w:val="00204E83"/>
    <w:rsid w:val="002063E5"/>
    <w:rsid w:val="0020773F"/>
    <w:rsid w:val="002125E7"/>
    <w:rsid w:val="00213D64"/>
    <w:rsid w:val="00220DF9"/>
    <w:rsid w:val="00222F52"/>
    <w:rsid w:val="00224ED4"/>
    <w:rsid w:val="002322CD"/>
    <w:rsid w:val="0023273C"/>
    <w:rsid w:val="00235199"/>
    <w:rsid w:val="00240976"/>
    <w:rsid w:val="002419E9"/>
    <w:rsid w:val="0024708E"/>
    <w:rsid w:val="00254A09"/>
    <w:rsid w:val="00267400"/>
    <w:rsid w:val="002709E7"/>
    <w:rsid w:val="00271593"/>
    <w:rsid w:val="00271B1A"/>
    <w:rsid w:val="002743B5"/>
    <w:rsid w:val="00276DAE"/>
    <w:rsid w:val="002802E1"/>
    <w:rsid w:val="00285B9A"/>
    <w:rsid w:val="002A3005"/>
    <w:rsid w:val="002A38FD"/>
    <w:rsid w:val="002A60F6"/>
    <w:rsid w:val="002A7094"/>
    <w:rsid w:val="002B4D63"/>
    <w:rsid w:val="002B6BA0"/>
    <w:rsid w:val="002C2742"/>
    <w:rsid w:val="002D6596"/>
    <w:rsid w:val="002D7616"/>
    <w:rsid w:val="002E0DE9"/>
    <w:rsid w:val="002F5FB1"/>
    <w:rsid w:val="002F6435"/>
    <w:rsid w:val="00302030"/>
    <w:rsid w:val="00306394"/>
    <w:rsid w:val="00306C58"/>
    <w:rsid w:val="00313119"/>
    <w:rsid w:val="00313FC6"/>
    <w:rsid w:val="00317073"/>
    <w:rsid w:val="0032110F"/>
    <w:rsid w:val="00321BDB"/>
    <w:rsid w:val="00322F6B"/>
    <w:rsid w:val="00330628"/>
    <w:rsid w:val="003312A5"/>
    <w:rsid w:val="003322AB"/>
    <w:rsid w:val="00344659"/>
    <w:rsid w:val="00345DDC"/>
    <w:rsid w:val="00353D65"/>
    <w:rsid w:val="00354698"/>
    <w:rsid w:val="00356175"/>
    <w:rsid w:val="00357A30"/>
    <w:rsid w:val="003616CF"/>
    <w:rsid w:val="003637A7"/>
    <w:rsid w:val="00364554"/>
    <w:rsid w:val="00372DE4"/>
    <w:rsid w:val="003776CD"/>
    <w:rsid w:val="00380F25"/>
    <w:rsid w:val="00381B00"/>
    <w:rsid w:val="00383C40"/>
    <w:rsid w:val="00391229"/>
    <w:rsid w:val="00394C33"/>
    <w:rsid w:val="00397086"/>
    <w:rsid w:val="003A0C9E"/>
    <w:rsid w:val="003A15D0"/>
    <w:rsid w:val="003A33C8"/>
    <w:rsid w:val="003A7407"/>
    <w:rsid w:val="003B5D55"/>
    <w:rsid w:val="003C7149"/>
    <w:rsid w:val="003F1E8F"/>
    <w:rsid w:val="003F32D4"/>
    <w:rsid w:val="003F719E"/>
    <w:rsid w:val="003F7688"/>
    <w:rsid w:val="003F7D28"/>
    <w:rsid w:val="00406A2C"/>
    <w:rsid w:val="004153FA"/>
    <w:rsid w:val="00416C22"/>
    <w:rsid w:val="004328C0"/>
    <w:rsid w:val="004329E2"/>
    <w:rsid w:val="00432E25"/>
    <w:rsid w:val="00442646"/>
    <w:rsid w:val="00450802"/>
    <w:rsid w:val="004511D6"/>
    <w:rsid w:val="00455F69"/>
    <w:rsid w:val="00456715"/>
    <w:rsid w:val="00461275"/>
    <w:rsid w:val="0046193A"/>
    <w:rsid w:val="004654C2"/>
    <w:rsid w:val="00465BF4"/>
    <w:rsid w:val="0048372C"/>
    <w:rsid w:val="00485D3F"/>
    <w:rsid w:val="00491848"/>
    <w:rsid w:val="00494244"/>
    <w:rsid w:val="00495C60"/>
    <w:rsid w:val="00497D40"/>
    <w:rsid w:val="004A3777"/>
    <w:rsid w:val="004A646E"/>
    <w:rsid w:val="004A69CE"/>
    <w:rsid w:val="004B2E1E"/>
    <w:rsid w:val="004B762D"/>
    <w:rsid w:val="004B7FDA"/>
    <w:rsid w:val="004C2E14"/>
    <w:rsid w:val="004C4416"/>
    <w:rsid w:val="004C6EC3"/>
    <w:rsid w:val="004D0DF3"/>
    <w:rsid w:val="004D2306"/>
    <w:rsid w:val="004E5D7D"/>
    <w:rsid w:val="0050316E"/>
    <w:rsid w:val="00516D2A"/>
    <w:rsid w:val="005172A4"/>
    <w:rsid w:val="00517C5E"/>
    <w:rsid w:val="00517D78"/>
    <w:rsid w:val="00523025"/>
    <w:rsid w:val="00524313"/>
    <w:rsid w:val="00524B54"/>
    <w:rsid w:val="00526E43"/>
    <w:rsid w:val="005342EA"/>
    <w:rsid w:val="00535885"/>
    <w:rsid w:val="00535CDA"/>
    <w:rsid w:val="00537EBD"/>
    <w:rsid w:val="00542218"/>
    <w:rsid w:val="0054269F"/>
    <w:rsid w:val="005429DA"/>
    <w:rsid w:val="00543A6E"/>
    <w:rsid w:val="005458F7"/>
    <w:rsid w:val="005514F0"/>
    <w:rsid w:val="0055275A"/>
    <w:rsid w:val="0055304A"/>
    <w:rsid w:val="0056111C"/>
    <w:rsid w:val="0056330A"/>
    <w:rsid w:val="0056706D"/>
    <w:rsid w:val="00572777"/>
    <w:rsid w:val="005858AF"/>
    <w:rsid w:val="00587202"/>
    <w:rsid w:val="005915ED"/>
    <w:rsid w:val="00591A84"/>
    <w:rsid w:val="00597AC0"/>
    <w:rsid w:val="005A29C4"/>
    <w:rsid w:val="005A63E1"/>
    <w:rsid w:val="005A6E07"/>
    <w:rsid w:val="005B70A9"/>
    <w:rsid w:val="005C0271"/>
    <w:rsid w:val="005D047B"/>
    <w:rsid w:val="005D454E"/>
    <w:rsid w:val="005D71BE"/>
    <w:rsid w:val="005E0381"/>
    <w:rsid w:val="005E06B3"/>
    <w:rsid w:val="005E0B9D"/>
    <w:rsid w:val="005E20FF"/>
    <w:rsid w:val="005F170F"/>
    <w:rsid w:val="005F1C6F"/>
    <w:rsid w:val="005F24BD"/>
    <w:rsid w:val="005F286D"/>
    <w:rsid w:val="00603B56"/>
    <w:rsid w:val="00610393"/>
    <w:rsid w:val="0061117B"/>
    <w:rsid w:val="00611939"/>
    <w:rsid w:val="00623654"/>
    <w:rsid w:val="00624493"/>
    <w:rsid w:val="0063226E"/>
    <w:rsid w:val="006325FF"/>
    <w:rsid w:val="00643978"/>
    <w:rsid w:val="00646A41"/>
    <w:rsid w:val="0064731F"/>
    <w:rsid w:val="0064785D"/>
    <w:rsid w:val="0065501B"/>
    <w:rsid w:val="00656C9A"/>
    <w:rsid w:val="00657E2E"/>
    <w:rsid w:val="00661348"/>
    <w:rsid w:val="00662C4D"/>
    <w:rsid w:val="00665CB1"/>
    <w:rsid w:val="006823CF"/>
    <w:rsid w:val="006844CA"/>
    <w:rsid w:val="006853E7"/>
    <w:rsid w:val="006876CC"/>
    <w:rsid w:val="00692058"/>
    <w:rsid w:val="006C1FF0"/>
    <w:rsid w:val="006C65C5"/>
    <w:rsid w:val="006C7AEF"/>
    <w:rsid w:val="006E0B96"/>
    <w:rsid w:val="006E3B15"/>
    <w:rsid w:val="006E59E3"/>
    <w:rsid w:val="006F7936"/>
    <w:rsid w:val="00701A57"/>
    <w:rsid w:val="00703990"/>
    <w:rsid w:val="0070663C"/>
    <w:rsid w:val="00715C97"/>
    <w:rsid w:val="00723032"/>
    <w:rsid w:val="00724868"/>
    <w:rsid w:val="00726B28"/>
    <w:rsid w:val="00732652"/>
    <w:rsid w:val="00735FEE"/>
    <w:rsid w:val="007379B2"/>
    <w:rsid w:val="00742710"/>
    <w:rsid w:val="007453C1"/>
    <w:rsid w:val="00746F60"/>
    <w:rsid w:val="0074779D"/>
    <w:rsid w:val="00750831"/>
    <w:rsid w:val="00750CB8"/>
    <w:rsid w:val="00751BA6"/>
    <w:rsid w:val="00753588"/>
    <w:rsid w:val="00756790"/>
    <w:rsid w:val="00757A13"/>
    <w:rsid w:val="00757C3E"/>
    <w:rsid w:val="00761BE2"/>
    <w:rsid w:val="007747EE"/>
    <w:rsid w:val="00781D2C"/>
    <w:rsid w:val="00791303"/>
    <w:rsid w:val="00793B71"/>
    <w:rsid w:val="00797EC4"/>
    <w:rsid w:val="007A0128"/>
    <w:rsid w:val="007A3349"/>
    <w:rsid w:val="007A36DE"/>
    <w:rsid w:val="007B2F6B"/>
    <w:rsid w:val="007B32E4"/>
    <w:rsid w:val="007C24CE"/>
    <w:rsid w:val="007C3622"/>
    <w:rsid w:val="007C5247"/>
    <w:rsid w:val="007C5961"/>
    <w:rsid w:val="007C7CBC"/>
    <w:rsid w:val="007D02CC"/>
    <w:rsid w:val="007E28A3"/>
    <w:rsid w:val="007E3752"/>
    <w:rsid w:val="007E5095"/>
    <w:rsid w:val="007F439B"/>
    <w:rsid w:val="007F67CA"/>
    <w:rsid w:val="007F75E0"/>
    <w:rsid w:val="00800033"/>
    <w:rsid w:val="0080094E"/>
    <w:rsid w:val="008011A7"/>
    <w:rsid w:val="008019DA"/>
    <w:rsid w:val="00816DD8"/>
    <w:rsid w:val="00820264"/>
    <w:rsid w:val="00833411"/>
    <w:rsid w:val="008537E3"/>
    <w:rsid w:val="008620C7"/>
    <w:rsid w:val="0086458B"/>
    <w:rsid w:val="00873B3E"/>
    <w:rsid w:val="00877C9B"/>
    <w:rsid w:val="00895865"/>
    <w:rsid w:val="008A33E3"/>
    <w:rsid w:val="008A42F2"/>
    <w:rsid w:val="008B09F8"/>
    <w:rsid w:val="008B65BF"/>
    <w:rsid w:val="008C0837"/>
    <w:rsid w:val="008E6733"/>
    <w:rsid w:val="008F0544"/>
    <w:rsid w:val="008F1333"/>
    <w:rsid w:val="008F66C9"/>
    <w:rsid w:val="009007AC"/>
    <w:rsid w:val="0090151D"/>
    <w:rsid w:val="00902C7E"/>
    <w:rsid w:val="00906532"/>
    <w:rsid w:val="00921170"/>
    <w:rsid w:val="009236CD"/>
    <w:rsid w:val="00925CC8"/>
    <w:rsid w:val="009324D1"/>
    <w:rsid w:val="0093588D"/>
    <w:rsid w:val="0095597B"/>
    <w:rsid w:val="00962505"/>
    <w:rsid w:val="00962C45"/>
    <w:rsid w:val="009755A4"/>
    <w:rsid w:val="00982165"/>
    <w:rsid w:val="009824F8"/>
    <w:rsid w:val="009932A6"/>
    <w:rsid w:val="009A3F1F"/>
    <w:rsid w:val="009A6EE3"/>
    <w:rsid w:val="009A7E31"/>
    <w:rsid w:val="009B0B1B"/>
    <w:rsid w:val="009B6BAD"/>
    <w:rsid w:val="009C1AF7"/>
    <w:rsid w:val="009C1C77"/>
    <w:rsid w:val="009C5343"/>
    <w:rsid w:val="009C5FEF"/>
    <w:rsid w:val="009C7B2B"/>
    <w:rsid w:val="009D2316"/>
    <w:rsid w:val="009E2F40"/>
    <w:rsid w:val="009E3091"/>
    <w:rsid w:val="009E4146"/>
    <w:rsid w:val="009E4262"/>
    <w:rsid w:val="009E4C98"/>
    <w:rsid w:val="00A0358B"/>
    <w:rsid w:val="00A07A89"/>
    <w:rsid w:val="00A07EE4"/>
    <w:rsid w:val="00A15AFB"/>
    <w:rsid w:val="00A42DB2"/>
    <w:rsid w:val="00A44F3F"/>
    <w:rsid w:val="00A46544"/>
    <w:rsid w:val="00A4794C"/>
    <w:rsid w:val="00A527C6"/>
    <w:rsid w:val="00A625A3"/>
    <w:rsid w:val="00A62D12"/>
    <w:rsid w:val="00A75EE6"/>
    <w:rsid w:val="00A8152F"/>
    <w:rsid w:val="00A81DCC"/>
    <w:rsid w:val="00A94D3F"/>
    <w:rsid w:val="00A9622F"/>
    <w:rsid w:val="00A97863"/>
    <w:rsid w:val="00AB0DCD"/>
    <w:rsid w:val="00AB3A7D"/>
    <w:rsid w:val="00AB3D99"/>
    <w:rsid w:val="00AB538C"/>
    <w:rsid w:val="00AC3A20"/>
    <w:rsid w:val="00AD1B94"/>
    <w:rsid w:val="00AD2588"/>
    <w:rsid w:val="00AE1C2F"/>
    <w:rsid w:val="00AE69EF"/>
    <w:rsid w:val="00AF2495"/>
    <w:rsid w:val="00AF286C"/>
    <w:rsid w:val="00AF65AB"/>
    <w:rsid w:val="00B0597E"/>
    <w:rsid w:val="00B1033A"/>
    <w:rsid w:val="00B109AB"/>
    <w:rsid w:val="00B15017"/>
    <w:rsid w:val="00B1781E"/>
    <w:rsid w:val="00B43D9F"/>
    <w:rsid w:val="00B4717A"/>
    <w:rsid w:val="00B51EC0"/>
    <w:rsid w:val="00B525B8"/>
    <w:rsid w:val="00B60E75"/>
    <w:rsid w:val="00B714BD"/>
    <w:rsid w:val="00B76A03"/>
    <w:rsid w:val="00B85D53"/>
    <w:rsid w:val="00B9079F"/>
    <w:rsid w:val="00B917C9"/>
    <w:rsid w:val="00B91D64"/>
    <w:rsid w:val="00B9229F"/>
    <w:rsid w:val="00B924D4"/>
    <w:rsid w:val="00B947D4"/>
    <w:rsid w:val="00B976D6"/>
    <w:rsid w:val="00B97B60"/>
    <w:rsid w:val="00BA57E8"/>
    <w:rsid w:val="00BA59F4"/>
    <w:rsid w:val="00BA712D"/>
    <w:rsid w:val="00BB1CD5"/>
    <w:rsid w:val="00BC0853"/>
    <w:rsid w:val="00BE3663"/>
    <w:rsid w:val="00BE629A"/>
    <w:rsid w:val="00BE6C37"/>
    <w:rsid w:val="00BE7DE1"/>
    <w:rsid w:val="00BF1026"/>
    <w:rsid w:val="00BF477E"/>
    <w:rsid w:val="00C00381"/>
    <w:rsid w:val="00C04047"/>
    <w:rsid w:val="00C045DA"/>
    <w:rsid w:val="00C15516"/>
    <w:rsid w:val="00C16B18"/>
    <w:rsid w:val="00C21147"/>
    <w:rsid w:val="00C231D8"/>
    <w:rsid w:val="00C35576"/>
    <w:rsid w:val="00C46831"/>
    <w:rsid w:val="00C53894"/>
    <w:rsid w:val="00C56489"/>
    <w:rsid w:val="00C60EF2"/>
    <w:rsid w:val="00C675FC"/>
    <w:rsid w:val="00C70FFC"/>
    <w:rsid w:val="00C72A1A"/>
    <w:rsid w:val="00C743E4"/>
    <w:rsid w:val="00C75930"/>
    <w:rsid w:val="00C80F76"/>
    <w:rsid w:val="00C8370D"/>
    <w:rsid w:val="00C84115"/>
    <w:rsid w:val="00C90296"/>
    <w:rsid w:val="00CA2066"/>
    <w:rsid w:val="00CA3A4E"/>
    <w:rsid w:val="00CB6F72"/>
    <w:rsid w:val="00CC27B8"/>
    <w:rsid w:val="00CC36D8"/>
    <w:rsid w:val="00CC5206"/>
    <w:rsid w:val="00CC56F0"/>
    <w:rsid w:val="00CC6AB7"/>
    <w:rsid w:val="00CD355B"/>
    <w:rsid w:val="00CD57D3"/>
    <w:rsid w:val="00CD6EC5"/>
    <w:rsid w:val="00CF49E0"/>
    <w:rsid w:val="00CF4DE0"/>
    <w:rsid w:val="00D134D9"/>
    <w:rsid w:val="00D13F70"/>
    <w:rsid w:val="00D2089F"/>
    <w:rsid w:val="00D21882"/>
    <w:rsid w:val="00D407F5"/>
    <w:rsid w:val="00D40A0D"/>
    <w:rsid w:val="00D458D2"/>
    <w:rsid w:val="00D55505"/>
    <w:rsid w:val="00D61222"/>
    <w:rsid w:val="00D65896"/>
    <w:rsid w:val="00D66709"/>
    <w:rsid w:val="00D73768"/>
    <w:rsid w:val="00D7541A"/>
    <w:rsid w:val="00D77522"/>
    <w:rsid w:val="00D92A16"/>
    <w:rsid w:val="00D95AFD"/>
    <w:rsid w:val="00D97F6D"/>
    <w:rsid w:val="00DA0FC6"/>
    <w:rsid w:val="00DA1BBA"/>
    <w:rsid w:val="00DA7CD1"/>
    <w:rsid w:val="00DB7F45"/>
    <w:rsid w:val="00DC11FE"/>
    <w:rsid w:val="00DD166D"/>
    <w:rsid w:val="00DD423E"/>
    <w:rsid w:val="00DE064D"/>
    <w:rsid w:val="00DF2391"/>
    <w:rsid w:val="00E0006C"/>
    <w:rsid w:val="00E225A2"/>
    <w:rsid w:val="00E379F2"/>
    <w:rsid w:val="00E44088"/>
    <w:rsid w:val="00E44609"/>
    <w:rsid w:val="00E46F3F"/>
    <w:rsid w:val="00E54EB2"/>
    <w:rsid w:val="00E622CB"/>
    <w:rsid w:val="00E648AB"/>
    <w:rsid w:val="00E73279"/>
    <w:rsid w:val="00E77144"/>
    <w:rsid w:val="00E864C1"/>
    <w:rsid w:val="00E900CD"/>
    <w:rsid w:val="00EA024E"/>
    <w:rsid w:val="00EA2793"/>
    <w:rsid w:val="00EB64A5"/>
    <w:rsid w:val="00EB69B8"/>
    <w:rsid w:val="00EB70E5"/>
    <w:rsid w:val="00EC3E74"/>
    <w:rsid w:val="00EC63D1"/>
    <w:rsid w:val="00ED220A"/>
    <w:rsid w:val="00F11E71"/>
    <w:rsid w:val="00F20A33"/>
    <w:rsid w:val="00F339C1"/>
    <w:rsid w:val="00F348C4"/>
    <w:rsid w:val="00F44B89"/>
    <w:rsid w:val="00F45F9F"/>
    <w:rsid w:val="00F57C03"/>
    <w:rsid w:val="00F63F05"/>
    <w:rsid w:val="00F73A70"/>
    <w:rsid w:val="00F74686"/>
    <w:rsid w:val="00F81D01"/>
    <w:rsid w:val="00F85A51"/>
    <w:rsid w:val="00F92121"/>
    <w:rsid w:val="00FB54A7"/>
    <w:rsid w:val="00FC37C9"/>
    <w:rsid w:val="00FC5761"/>
    <w:rsid w:val="00FC7B98"/>
    <w:rsid w:val="00FE0B2A"/>
    <w:rsid w:val="00FE273F"/>
    <w:rsid w:val="00FE76DC"/>
    <w:rsid w:val="00FF060B"/>
    <w:rsid w:val="00FF1D8C"/>
    <w:rsid w:val="00FF28AE"/>
    <w:rsid w:val="00FF5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010B19"/>
  <w15:docId w15:val="{EC0C202C-EC7B-4D7C-928F-8C516A1DC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81B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unhideWhenUsed/>
    <w:rsid w:val="00C8370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019D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9DA"/>
    <w:rPr>
      <w:rFonts w:ascii="Lucida Grande" w:hAnsi="Lucida Grande" w:cs="Lucida Grande"/>
      <w:sz w:val="18"/>
      <w:szCs w:val="18"/>
    </w:rPr>
  </w:style>
  <w:style w:type="paragraph" w:styleId="ListParagraph">
    <w:name w:val="List Paragraph"/>
    <w:basedOn w:val="Normal"/>
    <w:uiPriority w:val="34"/>
    <w:qFormat/>
    <w:rsid w:val="008019DA"/>
    <w:pPr>
      <w:ind w:left="720"/>
      <w:contextualSpacing/>
    </w:pPr>
  </w:style>
  <w:style w:type="paragraph" w:styleId="EndnoteText">
    <w:name w:val="endnote text"/>
    <w:basedOn w:val="Normal"/>
    <w:link w:val="EndnoteTextChar"/>
    <w:uiPriority w:val="99"/>
    <w:unhideWhenUsed/>
    <w:rsid w:val="006E59E3"/>
    <w:pPr>
      <w:spacing w:after="0" w:line="240" w:lineRule="auto"/>
    </w:pPr>
    <w:rPr>
      <w:sz w:val="20"/>
      <w:szCs w:val="20"/>
    </w:rPr>
  </w:style>
  <w:style w:type="character" w:customStyle="1" w:styleId="EndnoteTextChar">
    <w:name w:val="Endnote Text Char"/>
    <w:basedOn w:val="DefaultParagraphFont"/>
    <w:link w:val="EndnoteText"/>
    <w:uiPriority w:val="99"/>
    <w:rsid w:val="006E59E3"/>
    <w:rPr>
      <w:sz w:val="20"/>
      <w:szCs w:val="20"/>
    </w:rPr>
  </w:style>
  <w:style w:type="character" w:styleId="EndnoteReference">
    <w:name w:val="endnote reference"/>
    <w:basedOn w:val="DefaultParagraphFont"/>
    <w:uiPriority w:val="99"/>
    <w:semiHidden/>
    <w:unhideWhenUsed/>
    <w:rsid w:val="006E59E3"/>
    <w:rPr>
      <w:vertAlign w:val="superscript"/>
    </w:rPr>
  </w:style>
  <w:style w:type="character" w:styleId="Hyperlink">
    <w:name w:val="Hyperlink"/>
    <w:basedOn w:val="DefaultParagraphFont"/>
    <w:uiPriority w:val="99"/>
    <w:unhideWhenUsed/>
    <w:rsid w:val="006E59E3"/>
    <w:rPr>
      <w:color w:val="0000FF" w:themeColor="hyperlink"/>
      <w:u w:val="single"/>
    </w:rPr>
  </w:style>
  <w:style w:type="character" w:styleId="CommentReference">
    <w:name w:val="annotation reference"/>
    <w:basedOn w:val="DefaultParagraphFont"/>
    <w:uiPriority w:val="99"/>
    <w:semiHidden/>
    <w:unhideWhenUsed/>
    <w:rsid w:val="00330628"/>
    <w:rPr>
      <w:sz w:val="16"/>
      <w:szCs w:val="16"/>
    </w:rPr>
  </w:style>
  <w:style w:type="paragraph" w:styleId="CommentText">
    <w:name w:val="annotation text"/>
    <w:basedOn w:val="Normal"/>
    <w:link w:val="CommentTextChar"/>
    <w:uiPriority w:val="99"/>
    <w:semiHidden/>
    <w:unhideWhenUsed/>
    <w:rsid w:val="00330628"/>
    <w:pPr>
      <w:spacing w:line="240" w:lineRule="auto"/>
    </w:pPr>
    <w:rPr>
      <w:sz w:val="20"/>
      <w:szCs w:val="20"/>
    </w:rPr>
  </w:style>
  <w:style w:type="character" w:customStyle="1" w:styleId="CommentTextChar">
    <w:name w:val="Comment Text Char"/>
    <w:basedOn w:val="DefaultParagraphFont"/>
    <w:link w:val="CommentText"/>
    <w:uiPriority w:val="99"/>
    <w:semiHidden/>
    <w:rsid w:val="00330628"/>
    <w:rPr>
      <w:sz w:val="20"/>
      <w:szCs w:val="20"/>
    </w:rPr>
  </w:style>
  <w:style w:type="paragraph" w:styleId="CommentSubject">
    <w:name w:val="annotation subject"/>
    <w:basedOn w:val="CommentText"/>
    <w:next w:val="CommentText"/>
    <w:link w:val="CommentSubjectChar"/>
    <w:uiPriority w:val="99"/>
    <w:semiHidden/>
    <w:unhideWhenUsed/>
    <w:rsid w:val="00330628"/>
    <w:rPr>
      <w:b/>
      <w:bCs/>
    </w:rPr>
  </w:style>
  <w:style w:type="character" w:customStyle="1" w:styleId="CommentSubjectChar">
    <w:name w:val="Comment Subject Char"/>
    <w:basedOn w:val="CommentTextChar"/>
    <w:link w:val="CommentSubject"/>
    <w:uiPriority w:val="99"/>
    <w:semiHidden/>
    <w:rsid w:val="00330628"/>
    <w:rPr>
      <w:b/>
      <w:bCs/>
      <w:sz w:val="20"/>
      <w:szCs w:val="20"/>
    </w:rPr>
  </w:style>
  <w:style w:type="character" w:customStyle="1" w:styleId="inner1">
    <w:name w:val="inner1"/>
    <w:basedOn w:val="DefaultParagraphFont"/>
    <w:rsid w:val="00703990"/>
  </w:style>
  <w:style w:type="character" w:styleId="UnresolvedMention">
    <w:name w:val="Unresolved Mention"/>
    <w:basedOn w:val="DefaultParagraphFont"/>
    <w:uiPriority w:val="99"/>
    <w:rsid w:val="005458F7"/>
    <w:rPr>
      <w:color w:val="605E5C"/>
      <w:shd w:val="clear" w:color="auto" w:fill="E1DFDD"/>
    </w:rPr>
  </w:style>
  <w:style w:type="character" w:customStyle="1" w:styleId="m-5184917370583886556gmail-msoendnotereference">
    <w:name w:val="m_-5184917370583886556gmail-msoendnotereference"/>
    <w:basedOn w:val="DefaultParagraphFont"/>
    <w:rsid w:val="006C1FF0"/>
  </w:style>
  <w:style w:type="paragraph" w:styleId="Revision">
    <w:name w:val="Revision"/>
    <w:hidden/>
    <w:uiPriority w:val="99"/>
    <w:semiHidden/>
    <w:rsid w:val="001A7D6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880643">
      <w:bodyDiv w:val="1"/>
      <w:marLeft w:val="0"/>
      <w:marRight w:val="0"/>
      <w:marTop w:val="0"/>
      <w:marBottom w:val="0"/>
      <w:divBdr>
        <w:top w:val="none" w:sz="0" w:space="0" w:color="auto"/>
        <w:left w:val="none" w:sz="0" w:space="0" w:color="auto"/>
        <w:bottom w:val="none" w:sz="0" w:space="0" w:color="auto"/>
        <w:right w:val="none" w:sz="0" w:space="0" w:color="auto"/>
      </w:divBdr>
      <w:divsChild>
        <w:div w:id="608195918">
          <w:marLeft w:val="0"/>
          <w:marRight w:val="0"/>
          <w:marTop w:val="0"/>
          <w:marBottom w:val="0"/>
          <w:divBdr>
            <w:top w:val="none" w:sz="0" w:space="0" w:color="auto"/>
            <w:left w:val="none" w:sz="0" w:space="0" w:color="auto"/>
            <w:bottom w:val="none" w:sz="0" w:space="0" w:color="auto"/>
            <w:right w:val="none" w:sz="0" w:space="0" w:color="auto"/>
          </w:divBdr>
          <w:divsChild>
            <w:div w:id="955404902">
              <w:marLeft w:val="0"/>
              <w:marRight w:val="0"/>
              <w:marTop w:val="0"/>
              <w:marBottom w:val="0"/>
              <w:divBdr>
                <w:top w:val="none" w:sz="0" w:space="0" w:color="auto"/>
                <w:left w:val="none" w:sz="0" w:space="0" w:color="auto"/>
                <w:bottom w:val="none" w:sz="0" w:space="0" w:color="auto"/>
                <w:right w:val="none" w:sz="0" w:space="0" w:color="auto"/>
              </w:divBdr>
              <w:divsChild>
                <w:div w:id="402065353">
                  <w:marLeft w:val="0"/>
                  <w:marRight w:val="0"/>
                  <w:marTop w:val="0"/>
                  <w:marBottom w:val="0"/>
                  <w:divBdr>
                    <w:top w:val="none" w:sz="0" w:space="0" w:color="auto"/>
                    <w:left w:val="none" w:sz="0" w:space="0" w:color="auto"/>
                    <w:bottom w:val="none" w:sz="0" w:space="0" w:color="auto"/>
                    <w:right w:val="none" w:sz="0" w:space="0" w:color="auto"/>
                  </w:divBdr>
                  <w:divsChild>
                    <w:div w:id="1951548835">
                      <w:marLeft w:val="0"/>
                      <w:marRight w:val="0"/>
                      <w:marTop w:val="0"/>
                      <w:marBottom w:val="0"/>
                      <w:divBdr>
                        <w:top w:val="single" w:sz="6" w:space="0" w:color="A3A3A3"/>
                        <w:left w:val="single" w:sz="6" w:space="0" w:color="A3A3A3"/>
                        <w:bottom w:val="single" w:sz="6" w:space="0" w:color="A3A3A3"/>
                        <w:right w:val="single" w:sz="6" w:space="0" w:color="A3A3A3"/>
                      </w:divBdr>
                    </w:div>
                    <w:div w:id="335577084">
                      <w:marLeft w:val="0"/>
                      <w:marRight w:val="0"/>
                      <w:marTop w:val="0"/>
                      <w:marBottom w:val="0"/>
                      <w:divBdr>
                        <w:top w:val="single" w:sz="6" w:space="0" w:color="A3A3A3"/>
                        <w:left w:val="single" w:sz="6" w:space="0" w:color="A3A3A3"/>
                        <w:bottom w:val="single" w:sz="6" w:space="0" w:color="A3A3A3"/>
                        <w:right w:val="single" w:sz="6" w:space="0" w:color="A3A3A3"/>
                      </w:divBdr>
                      <w:divsChild>
                        <w:div w:id="809247253">
                          <w:marLeft w:val="0"/>
                          <w:marRight w:val="0"/>
                          <w:marTop w:val="0"/>
                          <w:marBottom w:val="0"/>
                          <w:divBdr>
                            <w:top w:val="none" w:sz="0" w:space="0" w:color="auto"/>
                            <w:left w:val="none" w:sz="0" w:space="0" w:color="auto"/>
                            <w:bottom w:val="none" w:sz="0" w:space="0" w:color="auto"/>
                            <w:right w:val="none" w:sz="0" w:space="0" w:color="auto"/>
                          </w:divBdr>
                          <w:divsChild>
                            <w:div w:id="264702151">
                              <w:marLeft w:val="0"/>
                              <w:marRight w:val="0"/>
                              <w:marTop w:val="0"/>
                              <w:marBottom w:val="0"/>
                              <w:divBdr>
                                <w:top w:val="none" w:sz="0" w:space="0" w:color="auto"/>
                                <w:left w:val="none" w:sz="0" w:space="0" w:color="auto"/>
                                <w:bottom w:val="none" w:sz="0" w:space="0" w:color="auto"/>
                                <w:right w:val="none" w:sz="0" w:space="0" w:color="auto"/>
                              </w:divBdr>
                              <w:divsChild>
                                <w:div w:id="440032503">
                                  <w:marLeft w:val="120"/>
                                  <w:marRight w:val="120"/>
                                  <w:marTop w:val="120"/>
                                  <w:marBottom w:val="120"/>
                                  <w:divBdr>
                                    <w:top w:val="single" w:sz="6" w:space="5" w:color="FFDF0E"/>
                                    <w:left w:val="single" w:sz="6" w:space="23" w:color="FFDF0E"/>
                                    <w:bottom w:val="single" w:sz="6" w:space="3" w:color="FFDF0E"/>
                                    <w:right w:val="single" w:sz="6" w:space="9" w:color="FFDF0E"/>
                                  </w:divBdr>
                                </w:div>
                              </w:divsChild>
                            </w:div>
                            <w:div w:id="1084498284">
                              <w:marLeft w:val="150"/>
                              <w:marRight w:val="150"/>
                              <w:marTop w:val="150"/>
                              <w:marBottom w:val="150"/>
                              <w:divBdr>
                                <w:top w:val="none" w:sz="0" w:space="0" w:color="auto"/>
                                <w:left w:val="none" w:sz="0" w:space="0" w:color="auto"/>
                                <w:bottom w:val="none" w:sz="0" w:space="0" w:color="auto"/>
                                <w:right w:val="none" w:sz="0" w:space="0" w:color="auto"/>
                              </w:divBdr>
                              <w:divsChild>
                                <w:div w:id="2010597322">
                                  <w:marLeft w:val="0"/>
                                  <w:marRight w:val="0"/>
                                  <w:marTop w:val="0"/>
                                  <w:marBottom w:val="0"/>
                                  <w:divBdr>
                                    <w:top w:val="single" w:sz="12" w:space="0" w:color="F0F0F0"/>
                                    <w:left w:val="none" w:sz="0" w:space="0" w:color="auto"/>
                                    <w:bottom w:val="none" w:sz="0" w:space="0" w:color="auto"/>
                                    <w:right w:val="none" w:sz="0" w:space="0" w:color="auto"/>
                                  </w:divBdr>
                                  <w:divsChild>
                                    <w:div w:id="540441448">
                                      <w:marLeft w:val="0"/>
                                      <w:marRight w:val="0"/>
                                      <w:marTop w:val="0"/>
                                      <w:marBottom w:val="0"/>
                                      <w:divBdr>
                                        <w:top w:val="none" w:sz="0" w:space="0" w:color="auto"/>
                                        <w:left w:val="none" w:sz="0" w:space="0" w:color="auto"/>
                                        <w:bottom w:val="none" w:sz="0" w:space="0" w:color="auto"/>
                                        <w:right w:val="none" w:sz="0" w:space="0" w:color="auto"/>
                                      </w:divBdr>
                                      <w:divsChild>
                                        <w:div w:id="110730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www.brainyquote.com/quotes/quotes/c/cslewis10084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ACA8D-5B34-41A1-B46B-4AA99C76C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10</TotalTime>
  <Pages>9</Pages>
  <Words>3785</Words>
  <Characters>21580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5</cp:revision>
  <cp:lastPrinted>2026-02-12T21:51:00Z</cp:lastPrinted>
  <dcterms:created xsi:type="dcterms:W3CDTF">2024-11-08T16:47:00Z</dcterms:created>
  <dcterms:modified xsi:type="dcterms:W3CDTF">2026-02-12T21:56:00Z</dcterms:modified>
</cp:coreProperties>
</file>