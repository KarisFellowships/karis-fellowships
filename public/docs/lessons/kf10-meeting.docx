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43820" w14:textId="047C967D" w:rsidR="00AB3A7D" w:rsidRPr="000F32F6" w:rsidRDefault="00285B9A" w:rsidP="007A1D19">
      <w:pPr>
        <w:pStyle w:val="Title"/>
        <w:jc w:val="both"/>
      </w:pPr>
      <w:r w:rsidRPr="000F32F6">
        <w:t>KF</w:t>
      </w:r>
      <w:r w:rsidR="004B1229" w:rsidRPr="000F32F6">
        <w:t>1</w:t>
      </w:r>
      <w:r w:rsidR="0036664E" w:rsidRPr="000F32F6">
        <w:t>0</w:t>
      </w:r>
      <w:r w:rsidRPr="000F32F6">
        <w:t xml:space="preserve"> </w:t>
      </w:r>
      <w:r w:rsidR="00A67095" w:rsidRPr="000F32F6">
        <w:t>Meeting Version of</w:t>
      </w:r>
      <w:r w:rsidRPr="000F32F6">
        <w:t xml:space="preserve"> Teachings</w:t>
      </w:r>
    </w:p>
    <w:p w14:paraId="29FA015D" w14:textId="77777777" w:rsidR="00285B9A" w:rsidRPr="000F32F6" w:rsidRDefault="00285B9A" w:rsidP="00E431FA">
      <w:pPr>
        <w:spacing w:after="0" w:line="240" w:lineRule="auto"/>
        <w:jc w:val="both"/>
        <w:rPr>
          <w:rFonts w:cstheme="minorHAnsi"/>
        </w:rPr>
      </w:pPr>
      <w:r w:rsidRPr="000F32F6">
        <w:rPr>
          <w:rFonts w:cstheme="minorHAnsi"/>
        </w:rPr>
        <w:t>Karis is an invitation to a relationship based on mutual generosity.</w:t>
      </w:r>
    </w:p>
    <w:p w14:paraId="34DE8684" w14:textId="77777777" w:rsidR="00DF6440" w:rsidRPr="000F32F6" w:rsidRDefault="00DF6440" w:rsidP="00E431FA">
      <w:pPr>
        <w:spacing w:after="0" w:line="240" w:lineRule="auto"/>
        <w:jc w:val="both"/>
        <w:rPr>
          <w:rFonts w:cstheme="minorHAnsi"/>
        </w:rPr>
      </w:pPr>
    </w:p>
    <w:p w14:paraId="33BFB623" w14:textId="1EDAD7EF" w:rsidR="000C464E" w:rsidRPr="000F32F6" w:rsidRDefault="000C464E" w:rsidP="00E431FA">
      <w:pPr>
        <w:spacing w:after="0" w:line="240" w:lineRule="auto"/>
        <w:jc w:val="both"/>
        <w:rPr>
          <w:rFonts w:cstheme="minorHAnsi"/>
        </w:rPr>
      </w:pPr>
      <w:r w:rsidRPr="000F32F6">
        <w:rPr>
          <w:rFonts w:cstheme="minorHAnsi"/>
        </w:rPr>
        <w:t>“Search me, O God, and know my heart. Examine me and know my thoughts. See if there is any way in me that causes pain, and lead me in the ways of eternity.”</w:t>
      </w:r>
      <w:r w:rsidR="004F0D5E" w:rsidRPr="000F32F6">
        <w:rPr>
          <w:rFonts w:cstheme="minorHAnsi"/>
        </w:rPr>
        <w:t xml:space="preserve"> </w:t>
      </w:r>
      <w:r w:rsidRPr="000F32F6">
        <w:rPr>
          <w:rFonts w:cstheme="minorHAnsi"/>
        </w:rPr>
        <w:t>(Psalm 139:23</w:t>
      </w:r>
      <w:r w:rsidR="00E431FA" w:rsidRPr="000F32F6">
        <w:rPr>
          <w:rFonts w:cstheme="minorHAnsi"/>
        </w:rPr>
        <w:t>–</w:t>
      </w:r>
      <w:r w:rsidRPr="000F32F6">
        <w:rPr>
          <w:rFonts w:cstheme="minorHAnsi"/>
        </w:rPr>
        <w:t>24)</w:t>
      </w:r>
    </w:p>
    <w:p w14:paraId="57DB3471" w14:textId="77777777" w:rsidR="00DF6440" w:rsidRPr="000F32F6" w:rsidRDefault="00DF6440" w:rsidP="00E431FA">
      <w:pPr>
        <w:spacing w:after="0" w:line="240" w:lineRule="auto"/>
        <w:jc w:val="both"/>
        <w:rPr>
          <w:rFonts w:cstheme="minorHAnsi"/>
          <w:b/>
        </w:rPr>
      </w:pPr>
    </w:p>
    <w:p w14:paraId="3053ECA0" w14:textId="629908A2" w:rsidR="00285B9A" w:rsidRPr="000F32F6" w:rsidRDefault="00285B9A" w:rsidP="00E431FA">
      <w:pPr>
        <w:spacing w:after="0" w:line="240" w:lineRule="auto"/>
        <w:jc w:val="both"/>
        <w:rPr>
          <w:rFonts w:cstheme="minorHAnsi"/>
          <w:b/>
        </w:rPr>
      </w:pPr>
      <w:r w:rsidRPr="000F32F6">
        <w:rPr>
          <w:rFonts w:cstheme="minorHAnsi"/>
          <w:b/>
        </w:rPr>
        <w:t>0:0</w:t>
      </w:r>
      <w:r w:rsidR="00B717E4" w:rsidRPr="000F32F6">
        <w:rPr>
          <w:rFonts w:cstheme="minorHAnsi"/>
          <w:b/>
        </w:rPr>
        <w:t>1</w:t>
      </w:r>
      <w:r w:rsidRPr="000F32F6">
        <w:rPr>
          <w:rFonts w:cstheme="minorHAnsi"/>
          <w:b/>
        </w:rPr>
        <w:tab/>
        <w:t>OPENING</w:t>
      </w:r>
    </w:p>
    <w:p w14:paraId="0F77BFA0" w14:textId="77777777" w:rsidR="00DF6440" w:rsidRPr="000F32F6" w:rsidRDefault="00DF6440" w:rsidP="00E431FA">
      <w:pPr>
        <w:spacing w:after="0" w:line="240" w:lineRule="auto"/>
        <w:jc w:val="both"/>
        <w:rPr>
          <w:rFonts w:cstheme="minorHAnsi"/>
          <w:b/>
        </w:rPr>
      </w:pPr>
    </w:p>
    <w:p w14:paraId="1EA9718C" w14:textId="23ED23D1" w:rsidR="00285B9A" w:rsidRPr="000F32F6" w:rsidRDefault="00285B9A" w:rsidP="00E431FA">
      <w:pPr>
        <w:spacing w:after="0" w:line="240" w:lineRule="auto"/>
        <w:jc w:val="both"/>
        <w:rPr>
          <w:rFonts w:cstheme="minorHAnsi"/>
          <w:b/>
        </w:rPr>
      </w:pPr>
      <w:r w:rsidRPr="000F32F6">
        <w:rPr>
          <w:rFonts w:cstheme="minorHAnsi"/>
          <w:b/>
        </w:rPr>
        <w:t>0:0</w:t>
      </w:r>
      <w:r w:rsidR="00B717E4" w:rsidRPr="000F32F6">
        <w:rPr>
          <w:rFonts w:cstheme="minorHAnsi"/>
          <w:b/>
        </w:rPr>
        <w:t>2</w:t>
      </w:r>
      <w:r w:rsidRPr="000F32F6">
        <w:rPr>
          <w:rFonts w:cstheme="minorHAnsi"/>
          <w:b/>
        </w:rPr>
        <w:tab/>
        <w:t>PRESENTING</w:t>
      </w:r>
    </w:p>
    <w:p w14:paraId="1B3D1475" w14:textId="77777777" w:rsidR="00DF6440" w:rsidRPr="000F32F6" w:rsidRDefault="00DF6440" w:rsidP="00E431FA">
      <w:pPr>
        <w:spacing w:after="0" w:line="240" w:lineRule="auto"/>
        <w:jc w:val="both"/>
        <w:rPr>
          <w:rFonts w:cstheme="minorHAnsi"/>
          <w:b/>
        </w:rPr>
      </w:pPr>
    </w:p>
    <w:p w14:paraId="6575BCE8" w14:textId="2A0721CC" w:rsidR="00285B9A" w:rsidRPr="000F32F6" w:rsidRDefault="000936E2" w:rsidP="00E431FA">
      <w:pPr>
        <w:spacing w:after="0" w:line="240" w:lineRule="auto"/>
        <w:jc w:val="both"/>
        <w:rPr>
          <w:rFonts w:cstheme="minorHAnsi"/>
          <w:b/>
        </w:rPr>
      </w:pPr>
      <w:r w:rsidRPr="000F32F6">
        <w:rPr>
          <w:rFonts w:cstheme="minorHAnsi"/>
          <w:b/>
        </w:rPr>
        <w:t>0:0</w:t>
      </w:r>
      <w:r w:rsidR="009A3CDF" w:rsidRPr="000F32F6">
        <w:rPr>
          <w:rFonts w:cstheme="minorHAnsi"/>
          <w:b/>
        </w:rPr>
        <w:t>6</w:t>
      </w:r>
      <w:r w:rsidR="0027334F" w:rsidRPr="000F32F6">
        <w:rPr>
          <w:rFonts w:cstheme="minorHAnsi"/>
          <w:b/>
        </w:rPr>
        <w:tab/>
        <w:t>KARIS CIRCULATION</w:t>
      </w:r>
    </w:p>
    <w:p w14:paraId="11468B39" w14:textId="77777777" w:rsidR="00DF6440" w:rsidRPr="000F32F6" w:rsidRDefault="00DF6440" w:rsidP="00E431FA">
      <w:pPr>
        <w:spacing w:after="0" w:line="240" w:lineRule="auto"/>
        <w:jc w:val="both"/>
        <w:rPr>
          <w:rFonts w:cstheme="minorHAnsi"/>
          <w:b/>
        </w:rPr>
      </w:pPr>
    </w:p>
    <w:p w14:paraId="70DD0132" w14:textId="795D7C8E" w:rsidR="001A678A" w:rsidRPr="000F32F6" w:rsidRDefault="000936E2" w:rsidP="00E431FA">
      <w:pPr>
        <w:spacing w:after="0" w:line="240" w:lineRule="auto"/>
        <w:jc w:val="both"/>
        <w:rPr>
          <w:rFonts w:cstheme="minorHAnsi"/>
          <w:b/>
        </w:rPr>
      </w:pPr>
      <w:r w:rsidRPr="000F32F6">
        <w:rPr>
          <w:rFonts w:cstheme="minorHAnsi"/>
          <w:b/>
        </w:rPr>
        <w:t>0:0</w:t>
      </w:r>
      <w:r w:rsidR="009A3CDF" w:rsidRPr="000F32F6">
        <w:rPr>
          <w:rFonts w:cstheme="minorHAnsi"/>
          <w:b/>
        </w:rPr>
        <w:t>7</w:t>
      </w:r>
      <w:r w:rsidR="00285B9A" w:rsidRPr="000F32F6">
        <w:rPr>
          <w:rFonts w:cstheme="minorHAnsi"/>
          <w:b/>
        </w:rPr>
        <w:tab/>
        <w:t>GUIDELINES &amp; LIMITATIONS</w:t>
      </w:r>
    </w:p>
    <w:p w14:paraId="5A57BE75" w14:textId="77777777" w:rsidR="00DF6440" w:rsidRPr="000F32F6" w:rsidRDefault="00DF6440" w:rsidP="00E431FA">
      <w:pPr>
        <w:spacing w:after="0" w:line="240" w:lineRule="auto"/>
        <w:jc w:val="both"/>
        <w:rPr>
          <w:rFonts w:cstheme="minorHAnsi"/>
          <w:b/>
        </w:rPr>
      </w:pPr>
    </w:p>
    <w:p w14:paraId="6983D119" w14:textId="5B83D128" w:rsidR="003735B1" w:rsidRPr="000F32F6" w:rsidRDefault="000936E2" w:rsidP="00E431FA">
      <w:pPr>
        <w:spacing w:after="0" w:line="240" w:lineRule="auto"/>
        <w:jc w:val="both"/>
        <w:rPr>
          <w:rFonts w:cstheme="minorHAnsi"/>
          <w:b/>
        </w:rPr>
      </w:pPr>
      <w:r w:rsidRPr="000F32F6">
        <w:rPr>
          <w:rFonts w:cstheme="minorHAnsi"/>
          <w:b/>
        </w:rPr>
        <w:t>0:0</w:t>
      </w:r>
      <w:r w:rsidR="009A3CDF" w:rsidRPr="000F32F6">
        <w:rPr>
          <w:rFonts w:cstheme="minorHAnsi"/>
          <w:b/>
        </w:rPr>
        <w:t>8</w:t>
      </w:r>
      <w:r w:rsidR="00285B9A" w:rsidRPr="000F32F6">
        <w:rPr>
          <w:rFonts w:cstheme="minorHAnsi"/>
          <w:b/>
        </w:rPr>
        <w:tab/>
        <w:t>MINDFULNESS &amp; MEDITATION TRAINING</w:t>
      </w:r>
    </w:p>
    <w:p w14:paraId="7332638B" w14:textId="77777777" w:rsidR="00DF6440" w:rsidRPr="000F32F6" w:rsidRDefault="00DF6440" w:rsidP="00E431FA">
      <w:pPr>
        <w:spacing w:after="0" w:line="240" w:lineRule="auto"/>
        <w:jc w:val="both"/>
        <w:rPr>
          <w:rFonts w:cstheme="minorHAnsi"/>
        </w:rPr>
      </w:pPr>
    </w:p>
    <w:p w14:paraId="4444D461" w14:textId="7CE45554" w:rsidR="00460DF2" w:rsidRPr="000F32F6" w:rsidRDefault="00B938BE" w:rsidP="00E431FA">
      <w:pPr>
        <w:spacing w:after="0" w:line="240" w:lineRule="auto"/>
        <w:jc w:val="both"/>
        <w:rPr>
          <w:rFonts w:cstheme="minorHAnsi"/>
        </w:rPr>
      </w:pPr>
      <w:bookmarkStart w:id="0" w:name="_Hlk514236559"/>
      <w:r w:rsidRPr="000F32F6">
        <w:rPr>
          <w:rFonts w:cstheme="minorHAnsi"/>
        </w:rPr>
        <w:t xml:space="preserve">Dr. Thorndyke, a character in detective fiction created about a hundred years ago, defined mindfulness </w:t>
      </w:r>
      <w:r w:rsidR="00D70C6F" w:rsidRPr="000F32F6">
        <w:rPr>
          <w:rFonts w:cstheme="minorHAnsi"/>
        </w:rPr>
        <w:t xml:space="preserve">as </w:t>
      </w:r>
      <w:r w:rsidR="00866832" w:rsidRPr="000F32F6">
        <w:rPr>
          <w:rFonts w:cstheme="minorHAnsi"/>
          <w:i/>
        </w:rPr>
        <w:t>the capac</w:t>
      </w:r>
      <w:r w:rsidR="009376E4" w:rsidRPr="000F32F6">
        <w:rPr>
          <w:rFonts w:cstheme="minorHAnsi"/>
          <w:i/>
        </w:rPr>
        <w:t>ity for continuous observation</w:t>
      </w:r>
      <w:r w:rsidR="009376E4" w:rsidRPr="000F32F6">
        <w:rPr>
          <w:rFonts w:cstheme="minorHAnsi"/>
        </w:rPr>
        <w:t xml:space="preserve"> </w:t>
      </w:r>
      <w:r w:rsidR="00315B37" w:rsidRPr="000F32F6">
        <w:rPr>
          <w:rFonts w:cstheme="minorHAnsi"/>
          <w:i/>
        </w:rPr>
        <w:t>and</w:t>
      </w:r>
      <w:r w:rsidR="00866832" w:rsidRPr="000F32F6">
        <w:rPr>
          <w:rFonts w:cstheme="minorHAnsi"/>
        </w:rPr>
        <w:t xml:space="preserve"> </w:t>
      </w:r>
      <w:r w:rsidR="00866832" w:rsidRPr="000F32F6">
        <w:rPr>
          <w:rFonts w:cstheme="minorHAnsi"/>
          <w:i/>
        </w:rPr>
        <w:t>a habit of allowing nothing to pass without a certain amount of conscious attention</w:t>
      </w:r>
      <w:r w:rsidR="00866832" w:rsidRPr="000F32F6">
        <w:rPr>
          <w:rFonts w:cstheme="minorHAnsi"/>
        </w:rPr>
        <w:t>.</w:t>
      </w:r>
      <w:r w:rsidR="004F0D5E" w:rsidRPr="000F32F6">
        <w:rPr>
          <w:rStyle w:val="EndnoteReference"/>
          <w:rFonts w:cstheme="minorHAnsi"/>
        </w:rPr>
        <w:endnoteReference w:id="1"/>
      </w:r>
      <w:r w:rsidR="008001C1" w:rsidRPr="000F32F6">
        <w:rPr>
          <w:rFonts w:cstheme="minorHAnsi"/>
        </w:rPr>
        <w:t xml:space="preserve"> </w:t>
      </w:r>
      <w:r w:rsidR="008731A9" w:rsidRPr="000F32F6">
        <w:rPr>
          <w:rFonts w:cstheme="minorHAnsi"/>
        </w:rPr>
        <w:t>In KF, w</w:t>
      </w:r>
      <w:r w:rsidR="00D435C3" w:rsidRPr="000F32F6">
        <w:rPr>
          <w:rFonts w:cstheme="minorHAnsi"/>
        </w:rPr>
        <w:t>e begin our mindfulness training by observing our breath</w:t>
      </w:r>
      <w:r w:rsidR="008731A9" w:rsidRPr="000F32F6">
        <w:rPr>
          <w:rFonts w:cstheme="minorHAnsi"/>
        </w:rPr>
        <w:t>. Then,</w:t>
      </w:r>
      <w:r w:rsidR="00D435C3" w:rsidRPr="000F32F6">
        <w:rPr>
          <w:rFonts w:cstheme="minorHAnsi"/>
        </w:rPr>
        <w:t xml:space="preserve"> as we continue to train, we </w:t>
      </w:r>
      <w:r w:rsidR="008731A9" w:rsidRPr="000F32F6">
        <w:rPr>
          <w:rFonts w:cstheme="minorHAnsi"/>
        </w:rPr>
        <w:t xml:space="preserve">learn to </w:t>
      </w:r>
      <w:r w:rsidR="00D435C3" w:rsidRPr="000F32F6">
        <w:rPr>
          <w:rFonts w:cstheme="minorHAnsi"/>
        </w:rPr>
        <w:t>expand our capacity for continuous observation</w:t>
      </w:r>
      <w:r w:rsidR="008731A9" w:rsidRPr="000F32F6">
        <w:rPr>
          <w:rFonts w:cstheme="minorHAnsi"/>
        </w:rPr>
        <w:t xml:space="preserve"> to include </w:t>
      </w:r>
      <w:r w:rsidR="003A08A2" w:rsidRPr="000F32F6">
        <w:rPr>
          <w:rFonts w:cstheme="minorHAnsi"/>
        </w:rPr>
        <w:t>everything, both within and without, as we go through our day.</w:t>
      </w:r>
    </w:p>
    <w:bookmarkEnd w:id="0"/>
    <w:p w14:paraId="1A85847A" w14:textId="77777777" w:rsidR="00460DF2" w:rsidRPr="000F32F6" w:rsidRDefault="00460DF2" w:rsidP="00E431FA">
      <w:pPr>
        <w:spacing w:after="0" w:line="240" w:lineRule="auto"/>
        <w:jc w:val="both"/>
        <w:rPr>
          <w:rFonts w:cstheme="minorHAnsi"/>
        </w:rPr>
      </w:pPr>
    </w:p>
    <w:p w14:paraId="00F9A8B1" w14:textId="38088F0C" w:rsidR="00866832" w:rsidRPr="000F32F6" w:rsidRDefault="00C70ED5" w:rsidP="00E431FA">
      <w:pPr>
        <w:tabs>
          <w:tab w:val="left" w:pos="3686"/>
        </w:tabs>
        <w:spacing w:after="0" w:line="240" w:lineRule="auto"/>
        <w:jc w:val="both"/>
        <w:rPr>
          <w:rFonts w:cstheme="minorHAnsi"/>
        </w:rPr>
      </w:pPr>
      <w:bookmarkStart w:id="1" w:name="_Hlk514246998"/>
      <w:r w:rsidRPr="000F32F6">
        <w:rPr>
          <w:rFonts w:cstheme="minorHAnsi"/>
        </w:rPr>
        <w:t>Centuries</w:t>
      </w:r>
      <w:r w:rsidR="00CC2683" w:rsidRPr="000F32F6">
        <w:rPr>
          <w:rFonts w:cstheme="minorHAnsi"/>
        </w:rPr>
        <w:t xml:space="preserve"> ago</w:t>
      </w:r>
      <w:r w:rsidR="00CA032A" w:rsidRPr="000F32F6">
        <w:rPr>
          <w:rFonts w:cstheme="minorHAnsi"/>
        </w:rPr>
        <w:t>,</w:t>
      </w:r>
      <w:r w:rsidR="00CC2683" w:rsidRPr="000F32F6">
        <w:rPr>
          <w:rFonts w:cstheme="minorHAnsi"/>
        </w:rPr>
        <w:t xml:space="preserve"> s</w:t>
      </w:r>
      <w:r w:rsidR="009376E4" w:rsidRPr="000F32F6">
        <w:rPr>
          <w:rFonts w:cstheme="minorHAnsi"/>
        </w:rPr>
        <w:t>ome jealous</w:t>
      </w:r>
      <w:r w:rsidR="00D04D72" w:rsidRPr="000F32F6">
        <w:rPr>
          <w:rFonts w:cstheme="minorHAnsi"/>
        </w:rPr>
        <w:t xml:space="preserve"> teachers questioned a great teacher about</w:t>
      </w:r>
      <w:r w:rsidR="00866832" w:rsidRPr="000F32F6">
        <w:rPr>
          <w:rFonts w:cstheme="minorHAnsi"/>
        </w:rPr>
        <w:t xml:space="preserve"> the difference between </w:t>
      </w:r>
      <w:r w:rsidR="003B7C7B" w:rsidRPr="000F32F6">
        <w:rPr>
          <w:rFonts w:cstheme="minorHAnsi"/>
        </w:rPr>
        <w:t xml:space="preserve">his </w:t>
      </w:r>
      <w:r w:rsidR="00866832" w:rsidRPr="000F32F6">
        <w:rPr>
          <w:rFonts w:cstheme="minorHAnsi"/>
        </w:rPr>
        <w:t xml:space="preserve">disciples and </w:t>
      </w:r>
      <w:r w:rsidR="003B7C7B" w:rsidRPr="000F32F6">
        <w:rPr>
          <w:rFonts w:cstheme="minorHAnsi"/>
        </w:rPr>
        <w:t>theirs</w:t>
      </w:r>
      <w:r w:rsidR="00866832" w:rsidRPr="000F32F6">
        <w:rPr>
          <w:rFonts w:cstheme="minorHAnsi"/>
        </w:rPr>
        <w:t>.</w:t>
      </w:r>
      <w:r w:rsidR="00AE4C9A" w:rsidRPr="000F32F6">
        <w:rPr>
          <w:rFonts w:cstheme="minorHAnsi"/>
        </w:rPr>
        <w:t xml:space="preserve"> They said,</w:t>
      </w:r>
      <w:r w:rsidR="00866832" w:rsidRPr="000F32F6">
        <w:rPr>
          <w:rFonts w:cstheme="minorHAnsi"/>
        </w:rPr>
        <w:t xml:space="preserve"> “Our disciples walk, and so do yours. They </w:t>
      </w:r>
      <w:r w:rsidR="00BB7DB6" w:rsidRPr="000F32F6">
        <w:rPr>
          <w:rFonts w:cstheme="minorHAnsi"/>
        </w:rPr>
        <w:t>eat</w:t>
      </w:r>
      <w:r w:rsidR="00866832" w:rsidRPr="000F32F6">
        <w:rPr>
          <w:rFonts w:cstheme="minorHAnsi"/>
        </w:rPr>
        <w:t xml:space="preserve">, as yours do. What is the difference?” The </w:t>
      </w:r>
      <w:r w:rsidR="008001C1" w:rsidRPr="000F32F6">
        <w:rPr>
          <w:rFonts w:cstheme="minorHAnsi"/>
        </w:rPr>
        <w:t xml:space="preserve">great </w:t>
      </w:r>
      <w:r w:rsidR="00866832" w:rsidRPr="000F32F6">
        <w:rPr>
          <w:rFonts w:cstheme="minorHAnsi"/>
        </w:rPr>
        <w:t>teacher answered, “Th</w:t>
      </w:r>
      <w:r w:rsidR="00D00563" w:rsidRPr="000F32F6">
        <w:rPr>
          <w:rFonts w:cstheme="minorHAnsi"/>
        </w:rPr>
        <w:t>is is the</w:t>
      </w:r>
      <w:r w:rsidR="00866832" w:rsidRPr="000F32F6">
        <w:rPr>
          <w:rFonts w:cstheme="minorHAnsi"/>
        </w:rPr>
        <w:t xml:space="preserve"> difference</w:t>
      </w:r>
      <w:r w:rsidR="00D00563" w:rsidRPr="000F32F6">
        <w:rPr>
          <w:rFonts w:cstheme="minorHAnsi"/>
        </w:rPr>
        <w:t>. M</w:t>
      </w:r>
      <w:r w:rsidR="00866832" w:rsidRPr="000F32F6">
        <w:rPr>
          <w:rFonts w:cstheme="minorHAnsi"/>
        </w:rPr>
        <w:t xml:space="preserve">y disciples </w:t>
      </w:r>
      <w:r w:rsidR="00866832" w:rsidRPr="000F32F6">
        <w:rPr>
          <w:rFonts w:cstheme="minorHAnsi"/>
          <w:i/>
        </w:rPr>
        <w:t>know</w:t>
      </w:r>
      <w:r w:rsidR="00866832" w:rsidRPr="000F32F6">
        <w:rPr>
          <w:rFonts w:cstheme="minorHAnsi"/>
        </w:rPr>
        <w:t xml:space="preserve"> that they are walking and</w:t>
      </w:r>
      <w:r w:rsidRPr="000F32F6">
        <w:rPr>
          <w:rFonts w:cstheme="minorHAnsi"/>
        </w:rPr>
        <w:t xml:space="preserve"> they</w:t>
      </w:r>
      <w:r w:rsidR="00866832" w:rsidRPr="000F32F6">
        <w:rPr>
          <w:rFonts w:cstheme="minorHAnsi"/>
        </w:rPr>
        <w:t xml:space="preserve"> </w:t>
      </w:r>
      <w:r w:rsidR="00866832" w:rsidRPr="000F32F6">
        <w:rPr>
          <w:rFonts w:cstheme="minorHAnsi"/>
          <w:i/>
        </w:rPr>
        <w:t>know</w:t>
      </w:r>
      <w:r w:rsidR="00866832" w:rsidRPr="000F32F6">
        <w:rPr>
          <w:rFonts w:cstheme="minorHAnsi"/>
        </w:rPr>
        <w:t xml:space="preserve"> that they are </w:t>
      </w:r>
      <w:r w:rsidR="00BB7DB6" w:rsidRPr="000F32F6">
        <w:rPr>
          <w:rFonts w:cstheme="minorHAnsi"/>
        </w:rPr>
        <w:t>eating</w:t>
      </w:r>
      <w:r w:rsidR="00866832" w:rsidRPr="000F32F6">
        <w:rPr>
          <w:rFonts w:cstheme="minorHAnsi"/>
        </w:rPr>
        <w:t>.”</w:t>
      </w:r>
      <w:r w:rsidR="00FB5785" w:rsidRPr="000F32F6">
        <w:rPr>
          <w:rStyle w:val="EndnoteReference"/>
          <w:rFonts w:cstheme="minorHAnsi"/>
        </w:rPr>
        <w:endnoteReference w:id="2"/>
      </w:r>
      <w:r w:rsidR="00DA58B2" w:rsidRPr="000F32F6">
        <w:rPr>
          <w:rFonts w:cstheme="minorHAnsi"/>
        </w:rPr>
        <w:t xml:space="preserve"> </w:t>
      </w:r>
      <w:r w:rsidR="002C2CEA" w:rsidRPr="000F32F6">
        <w:rPr>
          <w:rFonts w:cstheme="minorHAnsi"/>
        </w:rPr>
        <w:t>By this he meant</w:t>
      </w:r>
      <w:r w:rsidR="00CA032A" w:rsidRPr="000F32F6">
        <w:rPr>
          <w:rFonts w:cstheme="minorHAnsi"/>
        </w:rPr>
        <w:t xml:space="preserve"> </w:t>
      </w:r>
      <w:r w:rsidR="008001C1" w:rsidRPr="000F32F6">
        <w:rPr>
          <w:rFonts w:cstheme="minorHAnsi"/>
        </w:rPr>
        <w:t>that his disciples</w:t>
      </w:r>
      <w:r w:rsidR="00AE4C9A" w:rsidRPr="000F32F6">
        <w:rPr>
          <w:rFonts w:cstheme="minorHAnsi"/>
        </w:rPr>
        <w:t xml:space="preserve"> </w:t>
      </w:r>
      <w:r w:rsidR="00BD1FB9" w:rsidRPr="000F32F6">
        <w:rPr>
          <w:rFonts w:cstheme="minorHAnsi"/>
        </w:rPr>
        <w:t>were</w:t>
      </w:r>
      <w:r w:rsidR="00AE4C9A" w:rsidRPr="000F32F6">
        <w:rPr>
          <w:rFonts w:cstheme="minorHAnsi"/>
        </w:rPr>
        <w:t xml:space="preserve"> consciously aware of</w:t>
      </w:r>
      <w:r w:rsidR="00DA58B2" w:rsidRPr="000F32F6">
        <w:rPr>
          <w:rFonts w:cstheme="minorHAnsi"/>
        </w:rPr>
        <w:t xml:space="preserve"> their movements and choices. They</w:t>
      </w:r>
      <w:r w:rsidR="008001C1" w:rsidRPr="000F32F6">
        <w:rPr>
          <w:rFonts w:cstheme="minorHAnsi"/>
        </w:rPr>
        <w:t xml:space="preserve"> had</w:t>
      </w:r>
      <w:r w:rsidR="009904EA" w:rsidRPr="000F32F6">
        <w:rPr>
          <w:rFonts w:cstheme="minorHAnsi"/>
        </w:rPr>
        <w:t xml:space="preserve"> learned to stop damaging</w:t>
      </w:r>
      <w:r w:rsidR="00DA58B2" w:rsidRPr="000F32F6">
        <w:rPr>
          <w:rFonts w:cstheme="minorHAnsi"/>
        </w:rPr>
        <w:t xml:space="preserve"> things, </w:t>
      </w:r>
      <w:r w:rsidR="008001C1" w:rsidRPr="000F32F6">
        <w:rPr>
          <w:rFonts w:cstheme="minorHAnsi"/>
        </w:rPr>
        <w:t xml:space="preserve">forgetting </w:t>
      </w:r>
      <w:r w:rsidR="00DA58B2" w:rsidRPr="000F32F6">
        <w:rPr>
          <w:rFonts w:cstheme="minorHAnsi"/>
        </w:rPr>
        <w:t xml:space="preserve">things, </w:t>
      </w:r>
      <w:r w:rsidR="00516CCA" w:rsidRPr="000F32F6">
        <w:rPr>
          <w:rFonts w:cstheme="minorHAnsi"/>
        </w:rPr>
        <w:t xml:space="preserve">going on autopilot, </w:t>
      </w:r>
      <w:r w:rsidR="00DA58B2" w:rsidRPr="000F32F6">
        <w:rPr>
          <w:rFonts w:cstheme="minorHAnsi"/>
        </w:rPr>
        <w:t>and</w:t>
      </w:r>
      <w:r w:rsidR="008001C1" w:rsidRPr="000F32F6">
        <w:rPr>
          <w:rFonts w:cstheme="minorHAnsi"/>
        </w:rPr>
        <w:t xml:space="preserve"> messing things up</w:t>
      </w:r>
      <w:r w:rsidR="003B7C7B" w:rsidRPr="000F32F6">
        <w:rPr>
          <w:rFonts w:cstheme="minorHAnsi"/>
        </w:rPr>
        <w:t>,</w:t>
      </w:r>
      <w:r w:rsidR="00AE4C9A" w:rsidRPr="000F32F6">
        <w:rPr>
          <w:rFonts w:cstheme="minorHAnsi"/>
        </w:rPr>
        <w:t xml:space="preserve"> </w:t>
      </w:r>
      <w:r w:rsidR="00DA58B2" w:rsidRPr="000F32F6">
        <w:rPr>
          <w:rFonts w:cstheme="minorHAnsi"/>
        </w:rPr>
        <w:t>because t</w:t>
      </w:r>
      <w:r w:rsidR="00AE4C9A" w:rsidRPr="000F32F6">
        <w:rPr>
          <w:rFonts w:cstheme="minorHAnsi"/>
        </w:rPr>
        <w:t>hey had learned the habit of allowing nothing to pass without a certain amount of conscious attention</w:t>
      </w:r>
      <w:r w:rsidR="00DA58B2" w:rsidRPr="000F32F6">
        <w:rPr>
          <w:rFonts w:cstheme="minorHAnsi"/>
        </w:rPr>
        <w:t xml:space="preserve">. </w:t>
      </w:r>
      <w:r w:rsidR="00EB3F25" w:rsidRPr="000F32F6">
        <w:rPr>
          <w:rFonts w:cstheme="minorHAnsi"/>
        </w:rPr>
        <w:t>We</w:t>
      </w:r>
      <w:r w:rsidRPr="000F32F6">
        <w:rPr>
          <w:rFonts w:cstheme="minorHAnsi"/>
        </w:rPr>
        <w:t xml:space="preserve"> can learn </w:t>
      </w:r>
      <w:r w:rsidR="00707013" w:rsidRPr="000F32F6">
        <w:rPr>
          <w:rFonts w:cstheme="minorHAnsi"/>
        </w:rPr>
        <w:t xml:space="preserve">to </w:t>
      </w:r>
      <w:r w:rsidR="00BD265D" w:rsidRPr="000F32F6">
        <w:rPr>
          <w:rFonts w:cstheme="minorHAnsi"/>
        </w:rPr>
        <w:t>live like that</w:t>
      </w:r>
      <w:r w:rsidR="00F25E25" w:rsidRPr="000F32F6">
        <w:rPr>
          <w:rFonts w:cstheme="minorHAnsi"/>
        </w:rPr>
        <w:t>,</w:t>
      </w:r>
      <w:r w:rsidR="00BD265D" w:rsidRPr="000F32F6">
        <w:rPr>
          <w:rFonts w:cstheme="minorHAnsi"/>
        </w:rPr>
        <w:t xml:space="preserve"> too</w:t>
      </w:r>
      <w:r w:rsidR="00BB7DB6" w:rsidRPr="000F32F6">
        <w:rPr>
          <w:rFonts w:cstheme="minorHAnsi"/>
        </w:rPr>
        <w:t>.</w:t>
      </w:r>
    </w:p>
    <w:bookmarkEnd w:id="1"/>
    <w:p w14:paraId="6FE317C8" w14:textId="77777777" w:rsidR="00DF6440" w:rsidRPr="000F32F6" w:rsidRDefault="00DF6440" w:rsidP="00E431FA">
      <w:pPr>
        <w:spacing w:after="0" w:line="240" w:lineRule="auto"/>
        <w:jc w:val="both"/>
        <w:rPr>
          <w:rFonts w:cstheme="minorHAnsi"/>
        </w:rPr>
      </w:pPr>
    </w:p>
    <w:p w14:paraId="04C94467" w14:textId="195699BF" w:rsidR="002C7025" w:rsidRPr="000F32F6" w:rsidRDefault="00AE4C9A" w:rsidP="00E431FA">
      <w:pPr>
        <w:spacing w:after="0" w:line="240" w:lineRule="auto"/>
        <w:jc w:val="both"/>
        <w:rPr>
          <w:rFonts w:cstheme="minorHAnsi"/>
          <w:b/>
        </w:rPr>
      </w:pPr>
      <w:r w:rsidRPr="000F32F6">
        <w:rPr>
          <w:rFonts w:cstheme="minorHAnsi"/>
        </w:rPr>
        <w:t xml:space="preserve">Let’s practice the </w:t>
      </w:r>
      <w:r w:rsidR="00690927" w:rsidRPr="000F32F6">
        <w:rPr>
          <w:rFonts w:cstheme="minorHAnsi"/>
          <w:b/>
        </w:rPr>
        <w:t>Maranatha</w:t>
      </w:r>
      <w:r w:rsidR="00690927" w:rsidRPr="000F32F6">
        <w:rPr>
          <w:rFonts w:cstheme="minorHAnsi"/>
        </w:rPr>
        <w:t xml:space="preserve"> </w:t>
      </w:r>
      <w:r w:rsidR="00690927" w:rsidRPr="000F32F6">
        <w:rPr>
          <w:rFonts w:cstheme="minorHAnsi"/>
          <w:b/>
        </w:rPr>
        <w:t>Meditation</w:t>
      </w:r>
      <w:r w:rsidRPr="000F32F6">
        <w:rPr>
          <w:rFonts w:cstheme="minorHAnsi"/>
        </w:rPr>
        <w:t>.</w:t>
      </w:r>
      <w:r w:rsidR="00783D5E" w:rsidRPr="000F32F6">
        <w:rPr>
          <w:rStyle w:val="EndnoteReference"/>
          <w:rFonts w:cstheme="minorHAnsi"/>
          <w:b/>
        </w:rPr>
        <w:endnoteReference w:id="3"/>
      </w:r>
    </w:p>
    <w:p w14:paraId="761456ED" w14:textId="77777777" w:rsidR="00DF6440" w:rsidRPr="000F32F6" w:rsidRDefault="00DF6440" w:rsidP="00E431FA">
      <w:pPr>
        <w:spacing w:after="0" w:line="240" w:lineRule="auto"/>
        <w:jc w:val="both"/>
        <w:rPr>
          <w:rFonts w:cstheme="minorHAnsi"/>
        </w:rPr>
      </w:pPr>
    </w:p>
    <w:p w14:paraId="65DA2FEF" w14:textId="7564B4EA" w:rsidR="00690927" w:rsidRPr="000F32F6" w:rsidRDefault="00690927" w:rsidP="00E431FA">
      <w:pPr>
        <w:spacing w:after="0" w:line="240" w:lineRule="auto"/>
        <w:jc w:val="both"/>
        <w:rPr>
          <w:rFonts w:cstheme="minorHAnsi"/>
        </w:rPr>
      </w:pPr>
      <w:r w:rsidRPr="000F32F6">
        <w:rPr>
          <w:rFonts w:cstheme="minorHAnsi"/>
        </w:rPr>
        <w:t xml:space="preserve">Begin by sitting still and as upright as you can. Breathe as you </w:t>
      </w:r>
      <w:r w:rsidRPr="007A73E9">
        <w:rPr>
          <w:rFonts w:cstheme="minorHAnsi"/>
        </w:rPr>
        <w:t>lightly close your</w:t>
      </w:r>
      <w:r w:rsidRPr="000F32F6">
        <w:rPr>
          <w:rFonts w:cstheme="minorHAnsi"/>
        </w:rPr>
        <w:t xml:space="preserve"> eyes. </w:t>
      </w:r>
      <w:r w:rsidRPr="000F32F6">
        <w:rPr>
          <w:rFonts w:cstheme="minorHAnsi"/>
          <w:i/>
        </w:rPr>
        <w:t>(Pause)</w:t>
      </w:r>
      <w:r w:rsidRPr="000F32F6">
        <w:rPr>
          <w:rFonts w:cstheme="minorHAnsi"/>
        </w:rPr>
        <w:t xml:space="preserve"> Your mi</w:t>
      </w:r>
      <w:r w:rsidR="0027334F" w:rsidRPr="000F32F6">
        <w:rPr>
          <w:rFonts w:cstheme="minorHAnsi"/>
        </w:rPr>
        <w:t>nd ma</w:t>
      </w:r>
      <w:r w:rsidR="002F3F07" w:rsidRPr="000F32F6">
        <w:rPr>
          <w:rFonts w:cstheme="minorHAnsi"/>
        </w:rPr>
        <w:t xml:space="preserve">y not be focused right now, but </w:t>
      </w:r>
      <w:r w:rsidR="00E64DA8" w:rsidRPr="000F32F6">
        <w:rPr>
          <w:rFonts w:cstheme="minorHAnsi"/>
        </w:rPr>
        <w:t>don’t worry about that</w:t>
      </w:r>
      <w:r w:rsidR="00CA20BB" w:rsidRPr="000F32F6">
        <w:rPr>
          <w:rFonts w:cstheme="minorHAnsi"/>
        </w:rPr>
        <w:t>. It’</w:t>
      </w:r>
      <w:r w:rsidRPr="000F32F6">
        <w:rPr>
          <w:rFonts w:cstheme="minorHAnsi"/>
        </w:rPr>
        <w:t xml:space="preserve">s better to try to meditate and to do it imperfectly than </w:t>
      </w:r>
      <w:r w:rsidR="006F4502" w:rsidRPr="000F32F6">
        <w:rPr>
          <w:rFonts w:cstheme="minorHAnsi"/>
        </w:rPr>
        <w:t>to</w:t>
      </w:r>
      <w:r w:rsidR="00BD265D" w:rsidRPr="000F32F6">
        <w:rPr>
          <w:rFonts w:cstheme="minorHAnsi"/>
        </w:rPr>
        <w:t xml:space="preserve"> </w:t>
      </w:r>
      <w:r w:rsidRPr="000F32F6">
        <w:rPr>
          <w:rFonts w:cstheme="minorHAnsi"/>
        </w:rPr>
        <w:t xml:space="preserve">give up meditation because you can’t do it without some frustration. Meditation is a discipline that requires training and practice. Be kind to yourself as a learner. </w:t>
      </w:r>
    </w:p>
    <w:p w14:paraId="7E6DD902" w14:textId="77777777" w:rsidR="00690927" w:rsidRPr="000F32F6" w:rsidRDefault="00690927" w:rsidP="00E431FA">
      <w:pPr>
        <w:spacing w:after="0" w:line="240" w:lineRule="auto"/>
        <w:jc w:val="both"/>
        <w:rPr>
          <w:rFonts w:cstheme="minorHAnsi"/>
        </w:rPr>
      </w:pPr>
    </w:p>
    <w:p w14:paraId="5E9202CA" w14:textId="510A9D9D" w:rsidR="00BB7DB6" w:rsidRPr="000F32F6" w:rsidRDefault="002871D3" w:rsidP="00E431FA">
      <w:pPr>
        <w:spacing w:after="0" w:line="240" w:lineRule="auto"/>
        <w:jc w:val="both"/>
        <w:rPr>
          <w:rFonts w:cstheme="minorHAnsi"/>
        </w:rPr>
      </w:pPr>
      <w:r w:rsidRPr="000F32F6">
        <w:rPr>
          <w:rFonts w:cstheme="minorHAnsi"/>
        </w:rPr>
        <w:t>Continue</w:t>
      </w:r>
      <w:r w:rsidR="00D023F5" w:rsidRPr="000F32F6">
        <w:rPr>
          <w:rFonts w:cstheme="minorHAnsi"/>
        </w:rPr>
        <w:t xml:space="preserve"> your mindful observation of</w:t>
      </w:r>
      <w:r w:rsidRPr="000F32F6">
        <w:rPr>
          <w:rFonts w:cstheme="minorHAnsi"/>
        </w:rPr>
        <w:t xml:space="preserve"> the breath as </w:t>
      </w:r>
      <w:r w:rsidR="009C1338" w:rsidRPr="000F32F6">
        <w:rPr>
          <w:rFonts w:cstheme="minorHAnsi"/>
        </w:rPr>
        <w:t xml:space="preserve">within yourself </w:t>
      </w:r>
      <w:r w:rsidRPr="000F32F6">
        <w:rPr>
          <w:rFonts w:cstheme="minorHAnsi"/>
        </w:rPr>
        <w:t xml:space="preserve">you </w:t>
      </w:r>
      <w:r w:rsidR="009C1338" w:rsidRPr="000F32F6">
        <w:rPr>
          <w:rFonts w:cstheme="minorHAnsi"/>
        </w:rPr>
        <w:t xml:space="preserve">begin to say </w:t>
      </w:r>
      <w:r w:rsidRPr="000F32F6">
        <w:rPr>
          <w:rFonts w:cstheme="minorHAnsi"/>
        </w:rPr>
        <w:t xml:space="preserve">the </w:t>
      </w:r>
      <w:r w:rsidR="00690927" w:rsidRPr="000F32F6">
        <w:rPr>
          <w:rFonts w:cstheme="minorHAnsi"/>
        </w:rPr>
        <w:t>word MAA-RAA-NAA-THAA. If your mind wanders, gently draw it back to the word</w:t>
      </w:r>
      <w:r w:rsidRPr="000F32F6">
        <w:rPr>
          <w:rFonts w:cstheme="minorHAnsi"/>
        </w:rPr>
        <w:t xml:space="preserve"> and the breath</w:t>
      </w:r>
      <w:r w:rsidR="00D023F5" w:rsidRPr="000F32F6">
        <w:rPr>
          <w:rFonts w:cstheme="minorHAnsi"/>
        </w:rPr>
        <w:t xml:space="preserve">. </w:t>
      </w:r>
      <w:r w:rsidR="00690927" w:rsidRPr="000F32F6">
        <w:rPr>
          <w:rFonts w:cstheme="minorHAnsi"/>
          <w:i/>
        </w:rPr>
        <w:t xml:space="preserve">(Pause) </w:t>
      </w:r>
      <w:r w:rsidR="00690927" w:rsidRPr="000F32F6">
        <w:rPr>
          <w:rFonts w:cstheme="minorHAnsi"/>
        </w:rPr>
        <w:t>To help you endure</w:t>
      </w:r>
      <w:r w:rsidR="00BD265D" w:rsidRPr="000F32F6">
        <w:rPr>
          <w:rFonts w:cstheme="minorHAnsi"/>
        </w:rPr>
        <w:t>,</w:t>
      </w:r>
      <w:r w:rsidR="00690927" w:rsidRPr="000F32F6">
        <w:rPr>
          <w:rFonts w:cstheme="minorHAnsi"/>
        </w:rPr>
        <w:t xml:space="preserve"> I will remind you of the word once during our </w:t>
      </w:r>
      <w:r w:rsidR="009D27B8" w:rsidRPr="000F32F6">
        <w:rPr>
          <w:rFonts w:cstheme="minorHAnsi"/>
        </w:rPr>
        <w:t>three-minute</w:t>
      </w:r>
      <w:r w:rsidR="00690927" w:rsidRPr="000F32F6">
        <w:rPr>
          <w:rFonts w:cstheme="minorHAnsi"/>
        </w:rPr>
        <w:t xml:space="preserve"> meditation. Begin</w:t>
      </w:r>
      <w:r w:rsidR="00BD265D" w:rsidRPr="000F32F6">
        <w:rPr>
          <w:rFonts w:cstheme="minorHAnsi"/>
        </w:rPr>
        <w:t>,</w:t>
      </w:r>
      <w:r w:rsidR="00690927" w:rsidRPr="000F32F6">
        <w:rPr>
          <w:rFonts w:cstheme="minorHAnsi"/>
        </w:rPr>
        <w:t xml:space="preserve"> and relax into the word as you breathe.</w:t>
      </w:r>
      <w:r w:rsidR="00690927" w:rsidRPr="000F32F6">
        <w:rPr>
          <w:rFonts w:cstheme="minorHAnsi"/>
          <w:i/>
        </w:rPr>
        <w:t xml:space="preserve"> (Pause for 3 minutes with a reminder </w:t>
      </w:r>
      <w:r w:rsidR="009A57A5" w:rsidRPr="000F32F6">
        <w:rPr>
          <w:rFonts w:cstheme="minorHAnsi"/>
          <w:i/>
        </w:rPr>
        <w:t xml:space="preserve">of the word </w:t>
      </w:r>
      <w:r w:rsidR="00690927" w:rsidRPr="000F32F6">
        <w:rPr>
          <w:rFonts w:cstheme="minorHAnsi"/>
          <w:i/>
        </w:rPr>
        <w:t>after 1.5 minutes)</w:t>
      </w:r>
      <w:r w:rsidR="00BB7DB6" w:rsidRPr="000F32F6">
        <w:rPr>
          <w:rFonts w:cstheme="minorHAnsi"/>
        </w:rPr>
        <w:t xml:space="preserve"> </w:t>
      </w:r>
    </w:p>
    <w:p w14:paraId="6DCFCAD6" w14:textId="77777777" w:rsidR="00BB7DB6" w:rsidRPr="000F32F6" w:rsidRDefault="00BB7DB6" w:rsidP="00E431FA">
      <w:pPr>
        <w:widowControl w:val="0"/>
        <w:spacing w:after="0" w:line="240" w:lineRule="auto"/>
        <w:jc w:val="both"/>
        <w:rPr>
          <w:rFonts w:cstheme="minorHAnsi"/>
        </w:rPr>
      </w:pPr>
    </w:p>
    <w:p w14:paraId="6D311E26" w14:textId="64EA2AAC" w:rsidR="00205A77" w:rsidRPr="000F32F6" w:rsidRDefault="0014061D" w:rsidP="007D2452">
      <w:pPr>
        <w:spacing w:after="0" w:line="240" w:lineRule="auto"/>
        <w:jc w:val="both"/>
        <w:rPr>
          <w:rFonts w:cstheme="minorHAnsi"/>
        </w:rPr>
      </w:pPr>
      <w:r w:rsidRPr="000F32F6">
        <w:rPr>
          <w:rFonts w:cstheme="minorHAnsi"/>
        </w:rPr>
        <w:t xml:space="preserve">And pause. </w:t>
      </w:r>
      <w:r w:rsidR="00FA09D3" w:rsidRPr="000F32F6">
        <w:rPr>
          <w:rFonts w:cstheme="minorHAnsi"/>
        </w:rPr>
        <w:t>Your</w:t>
      </w:r>
      <w:r w:rsidR="00BB7DB6" w:rsidRPr="000F32F6">
        <w:rPr>
          <w:rFonts w:cstheme="minorHAnsi"/>
        </w:rPr>
        <w:t xml:space="preserve"> breath </w:t>
      </w:r>
      <w:r w:rsidR="00D023F5" w:rsidRPr="000F32F6">
        <w:rPr>
          <w:rFonts w:cstheme="minorHAnsi"/>
        </w:rPr>
        <w:t>can</w:t>
      </w:r>
      <w:r w:rsidR="00BB7DB6" w:rsidRPr="000F32F6">
        <w:rPr>
          <w:rFonts w:cstheme="minorHAnsi"/>
        </w:rPr>
        <w:t xml:space="preserve"> function as</w:t>
      </w:r>
      <w:r w:rsidR="00D023F5" w:rsidRPr="000F32F6">
        <w:rPr>
          <w:rFonts w:cstheme="minorHAnsi"/>
        </w:rPr>
        <w:t xml:space="preserve"> an anchor to bring you into a</w:t>
      </w:r>
      <w:r w:rsidR="00BB7DB6" w:rsidRPr="000F32F6">
        <w:rPr>
          <w:rFonts w:cstheme="minorHAnsi"/>
        </w:rPr>
        <w:t xml:space="preserve"> present</w:t>
      </w:r>
      <w:r w:rsidR="0027334F" w:rsidRPr="000F32F6">
        <w:rPr>
          <w:rFonts w:cstheme="minorHAnsi"/>
        </w:rPr>
        <w:t xml:space="preserve"> </w:t>
      </w:r>
      <w:r w:rsidR="00BB7DB6" w:rsidRPr="000F32F6">
        <w:rPr>
          <w:rFonts w:cstheme="minorHAnsi"/>
        </w:rPr>
        <w:t>state of awarenes</w:t>
      </w:r>
      <w:r w:rsidR="00D023F5" w:rsidRPr="000F32F6">
        <w:rPr>
          <w:rFonts w:cstheme="minorHAnsi"/>
        </w:rPr>
        <w:t>s without judgment</w:t>
      </w:r>
      <w:r w:rsidR="00BB7DB6" w:rsidRPr="000F32F6">
        <w:rPr>
          <w:rFonts w:cstheme="minorHAnsi"/>
        </w:rPr>
        <w:t>.</w:t>
      </w:r>
      <w:r w:rsidRPr="000F32F6">
        <w:rPr>
          <w:rFonts w:cstheme="minorHAnsi"/>
        </w:rPr>
        <w:t xml:space="preserve"> </w:t>
      </w:r>
      <w:r w:rsidR="00C60CBE" w:rsidRPr="000F32F6">
        <w:rPr>
          <w:rFonts w:cstheme="minorHAnsi"/>
        </w:rPr>
        <w:t xml:space="preserve">The </w:t>
      </w:r>
      <w:r w:rsidR="00D023F5" w:rsidRPr="000F32F6">
        <w:rPr>
          <w:rFonts w:cstheme="minorHAnsi"/>
          <w:b/>
        </w:rPr>
        <w:t xml:space="preserve">Maranatha </w:t>
      </w:r>
      <w:r w:rsidR="002C2CEA" w:rsidRPr="000F32F6">
        <w:rPr>
          <w:rFonts w:cstheme="minorHAnsi"/>
          <w:b/>
        </w:rPr>
        <w:t>M</w:t>
      </w:r>
      <w:r w:rsidR="00C60CBE" w:rsidRPr="000F32F6">
        <w:rPr>
          <w:rFonts w:cstheme="minorHAnsi"/>
          <w:b/>
        </w:rPr>
        <w:t>editation</w:t>
      </w:r>
      <w:r w:rsidR="00C60CBE" w:rsidRPr="000F32F6">
        <w:rPr>
          <w:rFonts w:cstheme="minorHAnsi"/>
        </w:rPr>
        <w:t xml:space="preserve"> </w:t>
      </w:r>
      <w:r w:rsidR="00D023F5" w:rsidRPr="000F32F6">
        <w:rPr>
          <w:rFonts w:cstheme="minorHAnsi"/>
        </w:rPr>
        <w:t>trains</w:t>
      </w:r>
      <w:r w:rsidR="002871D3" w:rsidRPr="000F32F6">
        <w:rPr>
          <w:rFonts w:cstheme="minorHAnsi"/>
        </w:rPr>
        <w:t xml:space="preserve"> </w:t>
      </w:r>
      <w:r w:rsidR="00C60CBE" w:rsidRPr="000F32F6">
        <w:rPr>
          <w:rFonts w:cstheme="minorHAnsi"/>
        </w:rPr>
        <w:t xml:space="preserve">your mind </w:t>
      </w:r>
      <w:r w:rsidR="00D023F5" w:rsidRPr="000F32F6">
        <w:rPr>
          <w:rFonts w:cstheme="minorHAnsi"/>
        </w:rPr>
        <w:t>to stop dashing around out of fear</w:t>
      </w:r>
      <w:r w:rsidR="00205A77" w:rsidRPr="000F32F6">
        <w:rPr>
          <w:rFonts w:cstheme="minorHAnsi"/>
        </w:rPr>
        <w:t xml:space="preserve"> or euphoria</w:t>
      </w:r>
      <w:r w:rsidR="00D023F5" w:rsidRPr="000F32F6">
        <w:rPr>
          <w:rFonts w:cstheme="minorHAnsi"/>
        </w:rPr>
        <w:t>.</w:t>
      </w:r>
      <w:r w:rsidR="002871D3" w:rsidRPr="000F32F6">
        <w:rPr>
          <w:rFonts w:cstheme="minorHAnsi"/>
        </w:rPr>
        <w:t xml:space="preserve"> </w:t>
      </w:r>
      <w:r w:rsidR="00C60CBE" w:rsidRPr="000F32F6">
        <w:rPr>
          <w:rFonts w:cstheme="minorHAnsi"/>
        </w:rPr>
        <w:lastRenderedPageBreak/>
        <w:t xml:space="preserve">You </w:t>
      </w:r>
      <w:r w:rsidR="006F4502" w:rsidRPr="000F32F6">
        <w:rPr>
          <w:rFonts w:cstheme="minorHAnsi"/>
        </w:rPr>
        <w:t>learn</w:t>
      </w:r>
      <w:r w:rsidR="002871D3" w:rsidRPr="000F32F6">
        <w:rPr>
          <w:rFonts w:cstheme="minorHAnsi"/>
        </w:rPr>
        <w:t xml:space="preserve"> to take charge of </w:t>
      </w:r>
      <w:r w:rsidR="002C2CEA" w:rsidRPr="000F32F6">
        <w:rPr>
          <w:rFonts w:cstheme="minorHAnsi"/>
        </w:rPr>
        <w:t xml:space="preserve">your body and </w:t>
      </w:r>
      <w:r w:rsidR="00790D53" w:rsidRPr="000F32F6">
        <w:rPr>
          <w:rFonts w:cstheme="minorHAnsi"/>
        </w:rPr>
        <w:t xml:space="preserve">your </w:t>
      </w:r>
      <w:r w:rsidR="002C2CEA" w:rsidRPr="000F32F6">
        <w:rPr>
          <w:rFonts w:cstheme="minorHAnsi"/>
        </w:rPr>
        <w:t>mind</w:t>
      </w:r>
      <w:r w:rsidR="002871D3" w:rsidRPr="000F32F6">
        <w:rPr>
          <w:rFonts w:cstheme="minorHAnsi"/>
        </w:rPr>
        <w:t xml:space="preserve"> when </w:t>
      </w:r>
      <w:r w:rsidR="009C1338" w:rsidRPr="000F32F6">
        <w:rPr>
          <w:rFonts w:cstheme="minorHAnsi"/>
        </w:rPr>
        <w:t xml:space="preserve">your </w:t>
      </w:r>
      <w:r w:rsidR="002871D3" w:rsidRPr="000F32F6">
        <w:rPr>
          <w:rFonts w:cstheme="minorHAnsi"/>
        </w:rPr>
        <w:t>Idol Self feels th</w:t>
      </w:r>
      <w:r w:rsidR="007A1D19" w:rsidRPr="000F32F6">
        <w:rPr>
          <w:rFonts w:cstheme="minorHAnsi"/>
        </w:rPr>
        <w:t>e compelling need to fulfi</w:t>
      </w:r>
      <w:r w:rsidR="00A150BF" w:rsidRPr="000F32F6">
        <w:rPr>
          <w:rFonts w:cstheme="minorHAnsi"/>
        </w:rPr>
        <w:t>l</w:t>
      </w:r>
      <w:r w:rsidR="007A1D19" w:rsidRPr="000F32F6">
        <w:rPr>
          <w:rFonts w:cstheme="minorHAnsi"/>
        </w:rPr>
        <w:t>l its search for glory.</w:t>
      </w:r>
    </w:p>
    <w:p w14:paraId="66409D4C" w14:textId="3337F70D" w:rsidR="00CD1F1B" w:rsidRPr="000F32F6" w:rsidRDefault="00CD1F1B" w:rsidP="00E431FA">
      <w:pPr>
        <w:widowControl w:val="0"/>
        <w:spacing w:after="0" w:line="240" w:lineRule="auto"/>
        <w:jc w:val="both"/>
        <w:rPr>
          <w:rFonts w:cstheme="minorHAnsi"/>
        </w:rPr>
      </w:pPr>
    </w:p>
    <w:p w14:paraId="57DF561B" w14:textId="402F66CA" w:rsidR="00CD1F1B" w:rsidRPr="000F32F6" w:rsidRDefault="002C7025" w:rsidP="00E431FA">
      <w:pPr>
        <w:spacing w:after="0" w:line="240" w:lineRule="auto"/>
        <w:jc w:val="both"/>
        <w:rPr>
          <w:rFonts w:cstheme="minorHAnsi"/>
          <w:i/>
        </w:rPr>
      </w:pPr>
      <w:r w:rsidRPr="000F32F6">
        <w:rPr>
          <w:rFonts w:cstheme="minorHAnsi"/>
        </w:rPr>
        <w:t>Our hymn and prayer</w:t>
      </w:r>
      <w:r w:rsidR="00707013" w:rsidRPr="000F32F6">
        <w:rPr>
          <w:rFonts w:cstheme="minorHAnsi"/>
        </w:rPr>
        <w:t xml:space="preserve"> </w:t>
      </w:r>
      <w:r w:rsidR="00404881" w:rsidRPr="000F32F6">
        <w:rPr>
          <w:rFonts w:cstheme="minorHAnsi"/>
        </w:rPr>
        <w:t>is</w:t>
      </w:r>
      <w:r w:rsidR="00404881" w:rsidRPr="000F32F6">
        <w:rPr>
          <w:rFonts w:cstheme="minorHAnsi"/>
          <w:i/>
        </w:rPr>
        <w:t xml:space="preserve"> Teach</w:t>
      </w:r>
      <w:r w:rsidR="000936E2" w:rsidRPr="000F32F6">
        <w:rPr>
          <w:rFonts w:cstheme="minorHAnsi"/>
          <w:i/>
        </w:rPr>
        <w:t xml:space="preserve"> Me Thy Way</w:t>
      </w:r>
      <w:r w:rsidR="003B7C7B" w:rsidRPr="000F32F6">
        <w:rPr>
          <w:rFonts w:cstheme="minorHAnsi"/>
          <w:i/>
        </w:rPr>
        <w:t>, O Lord</w:t>
      </w:r>
      <w:r w:rsidR="00BE09C6" w:rsidRPr="000F32F6">
        <w:rPr>
          <w:rFonts w:cstheme="minorHAnsi"/>
        </w:rPr>
        <w:t>.</w:t>
      </w:r>
      <w:r w:rsidR="00016529" w:rsidRPr="000F32F6">
        <w:rPr>
          <w:rFonts w:cstheme="minorHAnsi"/>
        </w:rPr>
        <w:t xml:space="preserve"> </w:t>
      </w:r>
    </w:p>
    <w:p w14:paraId="3939403F" w14:textId="77777777" w:rsidR="00593760" w:rsidRPr="000F32F6" w:rsidRDefault="00593760" w:rsidP="00E431FA">
      <w:pPr>
        <w:spacing w:after="0" w:line="240" w:lineRule="auto"/>
        <w:jc w:val="both"/>
        <w:rPr>
          <w:rFonts w:cstheme="minorHAnsi"/>
        </w:rPr>
      </w:pPr>
    </w:p>
    <w:p w14:paraId="2DF7406C" w14:textId="71C0E42F" w:rsidR="00CD1F1B" w:rsidRPr="000F32F6" w:rsidRDefault="002C7025" w:rsidP="00E431FA">
      <w:pPr>
        <w:spacing w:after="0" w:line="240" w:lineRule="auto"/>
        <w:jc w:val="center"/>
        <w:rPr>
          <w:rFonts w:cstheme="minorHAnsi"/>
        </w:rPr>
      </w:pPr>
      <w:r w:rsidRPr="000F32F6">
        <w:rPr>
          <w:rFonts w:cstheme="minorHAnsi"/>
        </w:rPr>
        <w:t>Long as my life shall last, teach me Thy way!</w:t>
      </w:r>
    </w:p>
    <w:p w14:paraId="016F3752" w14:textId="77777777" w:rsidR="00CD1F1B" w:rsidRPr="000F32F6" w:rsidRDefault="002C7025" w:rsidP="00E431FA">
      <w:pPr>
        <w:spacing w:after="0" w:line="240" w:lineRule="auto"/>
        <w:jc w:val="center"/>
        <w:rPr>
          <w:rFonts w:cstheme="minorHAnsi"/>
        </w:rPr>
      </w:pPr>
      <w:r w:rsidRPr="000F32F6">
        <w:rPr>
          <w:rFonts w:cstheme="minorHAnsi"/>
        </w:rPr>
        <w:t>Where’er my lot be cast, teach me Thy way!</w:t>
      </w:r>
    </w:p>
    <w:p w14:paraId="22A9EE3A" w14:textId="77777777" w:rsidR="00CD1F1B" w:rsidRPr="000F32F6" w:rsidRDefault="002C7025" w:rsidP="00E431FA">
      <w:pPr>
        <w:spacing w:after="0" w:line="240" w:lineRule="auto"/>
        <w:jc w:val="center"/>
        <w:rPr>
          <w:rFonts w:cstheme="minorHAnsi"/>
        </w:rPr>
      </w:pPr>
      <w:r w:rsidRPr="000F32F6">
        <w:rPr>
          <w:rFonts w:cstheme="minorHAnsi"/>
        </w:rPr>
        <w:t>Until the race is run, until the journey’s done,</w:t>
      </w:r>
    </w:p>
    <w:p w14:paraId="66AE3C3C" w14:textId="09B94F5B" w:rsidR="0027334F" w:rsidRPr="000F32F6" w:rsidRDefault="002C7025" w:rsidP="00E431FA">
      <w:pPr>
        <w:spacing w:after="0" w:line="240" w:lineRule="auto"/>
        <w:jc w:val="center"/>
        <w:rPr>
          <w:rFonts w:cstheme="minorHAnsi"/>
          <w:iCs/>
        </w:rPr>
      </w:pPr>
      <w:r w:rsidRPr="000F32F6">
        <w:rPr>
          <w:rFonts w:cstheme="minorHAnsi"/>
        </w:rPr>
        <w:t>Until the crown is won, teach me Thy way!</w:t>
      </w:r>
      <w:r w:rsidR="00DF255F" w:rsidRPr="000F32F6">
        <w:rPr>
          <w:rStyle w:val="EndnoteReference"/>
          <w:rFonts w:cstheme="minorHAnsi"/>
        </w:rPr>
        <w:t xml:space="preserve"> </w:t>
      </w:r>
      <w:r w:rsidR="00DF255F" w:rsidRPr="000F32F6">
        <w:rPr>
          <w:rStyle w:val="EndnoteReference"/>
          <w:rFonts w:cstheme="minorHAnsi"/>
        </w:rPr>
        <w:endnoteReference w:id="4"/>
      </w:r>
    </w:p>
    <w:p w14:paraId="4549CA73" w14:textId="77777777" w:rsidR="0027334F" w:rsidRPr="000F32F6" w:rsidRDefault="0027334F" w:rsidP="00E431FA">
      <w:pPr>
        <w:spacing w:after="0" w:line="240" w:lineRule="auto"/>
        <w:jc w:val="both"/>
        <w:rPr>
          <w:rFonts w:cstheme="minorHAnsi"/>
        </w:rPr>
      </w:pPr>
    </w:p>
    <w:p w14:paraId="280B5869" w14:textId="499D44EA" w:rsidR="003B102D" w:rsidRPr="000F32F6" w:rsidRDefault="0027334F" w:rsidP="00E431FA">
      <w:pPr>
        <w:spacing w:after="0" w:line="240" w:lineRule="auto"/>
        <w:jc w:val="both"/>
        <w:rPr>
          <w:rFonts w:cstheme="minorHAnsi"/>
        </w:rPr>
      </w:pPr>
      <w:r w:rsidRPr="000F32F6">
        <w:rPr>
          <w:rFonts w:cstheme="minorHAnsi"/>
        </w:rPr>
        <w:t>Take a deep breath.</w:t>
      </w:r>
    </w:p>
    <w:p w14:paraId="3DDC9856" w14:textId="77777777" w:rsidR="00B7771A" w:rsidRPr="000F32F6" w:rsidRDefault="00B7771A" w:rsidP="00B7771A">
      <w:pPr>
        <w:spacing w:after="0" w:line="240" w:lineRule="auto"/>
        <w:jc w:val="both"/>
        <w:rPr>
          <w:i/>
        </w:rPr>
      </w:pPr>
      <w:r w:rsidRPr="000F32F6">
        <w:rPr>
          <w:i/>
        </w:rPr>
        <w:t>(If time permits, ask, “Does anyone have comments or questions about this training?”)</w:t>
      </w:r>
    </w:p>
    <w:p w14:paraId="159B9652" w14:textId="77777777" w:rsidR="0027334F" w:rsidRPr="000F32F6" w:rsidRDefault="0027334F" w:rsidP="00E431FA">
      <w:pPr>
        <w:spacing w:after="0" w:line="240" w:lineRule="auto"/>
        <w:jc w:val="both"/>
        <w:rPr>
          <w:rFonts w:cstheme="minorHAnsi"/>
        </w:rPr>
      </w:pPr>
    </w:p>
    <w:p w14:paraId="65477604" w14:textId="0538075B" w:rsidR="00285B9A" w:rsidRPr="000F32F6" w:rsidRDefault="000936E2" w:rsidP="00E431FA">
      <w:pPr>
        <w:spacing w:after="0" w:line="240" w:lineRule="auto"/>
        <w:jc w:val="both"/>
        <w:rPr>
          <w:rFonts w:cstheme="minorHAnsi"/>
          <w:b/>
        </w:rPr>
      </w:pPr>
      <w:r w:rsidRPr="000F32F6">
        <w:rPr>
          <w:rFonts w:cstheme="minorHAnsi"/>
          <w:b/>
        </w:rPr>
        <w:t>0:</w:t>
      </w:r>
      <w:r w:rsidR="002871D3" w:rsidRPr="000F32F6">
        <w:rPr>
          <w:rFonts w:cstheme="minorHAnsi"/>
          <w:b/>
        </w:rPr>
        <w:t>20</w:t>
      </w:r>
      <w:r w:rsidR="00285B9A" w:rsidRPr="000F32F6">
        <w:rPr>
          <w:rFonts w:cstheme="minorHAnsi"/>
          <w:b/>
        </w:rPr>
        <w:tab/>
        <w:t>KARIS CONFESSION</w:t>
      </w:r>
    </w:p>
    <w:p w14:paraId="0557CB4C" w14:textId="77777777" w:rsidR="00DF6440" w:rsidRPr="000F32F6" w:rsidRDefault="00DF6440" w:rsidP="00E431FA">
      <w:pPr>
        <w:spacing w:after="0" w:line="240" w:lineRule="auto"/>
        <w:jc w:val="both"/>
        <w:rPr>
          <w:rFonts w:cstheme="minorHAnsi"/>
          <w:b/>
        </w:rPr>
      </w:pPr>
    </w:p>
    <w:p w14:paraId="302F7B4C" w14:textId="77777777" w:rsidR="00DF6440" w:rsidRPr="000F32F6" w:rsidRDefault="00007DF0" w:rsidP="00E431FA">
      <w:pPr>
        <w:spacing w:after="0" w:line="240" w:lineRule="auto"/>
        <w:jc w:val="both"/>
        <w:rPr>
          <w:rFonts w:cstheme="minorHAnsi"/>
          <w:b/>
        </w:rPr>
      </w:pPr>
      <w:r w:rsidRPr="000F32F6">
        <w:rPr>
          <w:rFonts w:cstheme="minorHAnsi"/>
          <w:b/>
        </w:rPr>
        <w:t>0:</w:t>
      </w:r>
      <w:r w:rsidR="002871D3" w:rsidRPr="000F32F6">
        <w:rPr>
          <w:rFonts w:cstheme="minorHAnsi"/>
          <w:b/>
        </w:rPr>
        <w:t>21</w:t>
      </w:r>
      <w:r w:rsidR="00285B9A" w:rsidRPr="000F32F6">
        <w:rPr>
          <w:rFonts w:cstheme="minorHAnsi"/>
          <w:b/>
        </w:rPr>
        <w:tab/>
        <w:t>TOOLBOX</w:t>
      </w:r>
      <w:r w:rsidR="000E194F" w:rsidRPr="000F32F6">
        <w:rPr>
          <w:rFonts w:cstheme="minorHAnsi"/>
          <w:b/>
        </w:rPr>
        <w:t xml:space="preserve"> </w:t>
      </w:r>
    </w:p>
    <w:p w14:paraId="01876CCC" w14:textId="2248A6B0" w:rsidR="00285B9A" w:rsidRPr="000F32F6" w:rsidRDefault="00285B9A" w:rsidP="00E431FA">
      <w:pPr>
        <w:spacing w:after="0" w:line="240" w:lineRule="auto"/>
        <w:jc w:val="both"/>
        <w:rPr>
          <w:rFonts w:cstheme="minorHAnsi"/>
          <w:b/>
        </w:rPr>
      </w:pPr>
    </w:p>
    <w:p w14:paraId="43656C75" w14:textId="66CD9D00" w:rsidR="002C7025" w:rsidRPr="000F32F6" w:rsidRDefault="004F0D5E" w:rsidP="00E431FA">
      <w:pPr>
        <w:spacing w:after="0" w:line="240" w:lineRule="auto"/>
        <w:jc w:val="both"/>
        <w:rPr>
          <w:rFonts w:cstheme="minorHAnsi"/>
        </w:rPr>
      </w:pPr>
      <w:r w:rsidRPr="000F32F6">
        <w:rPr>
          <w:rFonts w:cstheme="minorHAnsi"/>
        </w:rPr>
        <w:t xml:space="preserve">This month we are exploring </w:t>
      </w:r>
      <w:r w:rsidR="002C2CEA" w:rsidRPr="000F32F6">
        <w:rPr>
          <w:rFonts w:cstheme="minorHAnsi"/>
        </w:rPr>
        <w:t xml:space="preserve">KF </w:t>
      </w:r>
      <w:r w:rsidRPr="000F32F6">
        <w:rPr>
          <w:rFonts w:cstheme="minorHAnsi"/>
        </w:rPr>
        <w:t>Confession 2</w:t>
      </w:r>
      <w:r w:rsidR="00BD265D" w:rsidRPr="000F32F6">
        <w:rPr>
          <w:rFonts w:cstheme="minorHAnsi"/>
        </w:rPr>
        <w:t>:</w:t>
      </w:r>
    </w:p>
    <w:p w14:paraId="16EFD73E" w14:textId="77777777" w:rsidR="00C83A95" w:rsidRPr="000F32F6" w:rsidRDefault="00C83A95" w:rsidP="00E431FA">
      <w:pPr>
        <w:spacing w:after="0" w:line="240" w:lineRule="auto"/>
        <w:jc w:val="both"/>
        <w:rPr>
          <w:rFonts w:cstheme="minorHAnsi"/>
        </w:rPr>
      </w:pPr>
    </w:p>
    <w:p w14:paraId="24FE8DA3" w14:textId="6EA3F306" w:rsidR="002C7025" w:rsidRPr="000F32F6" w:rsidRDefault="002C7025" w:rsidP="00E431FA">
      <w:pPr>
        <w:spacing w:after="0" w:line="240" w:lineRule="auto"/>
        <w:jc w:val="center"/>
        <w:rPr>
          <w:rFonts w:cstheme="minorHAnsi"/>
        </w:rPr>
      </w:pPr>
      <w:r w:rsidRPr="000F32F6">
        <w:rPr>
          <w:rFonts w:cstheme="minorHAnsi"/>
        </w:rPr>
        <w:t>We abandoned the glory that was ours</w:t>
      </w:r>
      <w:r w:rsidR="00DF255F" w:rsidRPr="000F32F6">
        <w:rPr>
          <w:rFonts w:cstheme="minorHAnsi"/>
        </w:rPr>
        <w:t>,</w:t>
      </w:r>
      <w:r w:rsidRPr="000F32F6">
        <w:rPr>
          <w:rFonts w:cstheme="minorHAnsi"/>
        </w:rPr>
        <w:t xml:space="preserve"> designed for us by our Creator.</w:t>
      </w:r>
    </w:p>
    <w:p w14:paraId="0BD53A24" w14:textId="77777777" w:rsidR="004F0D5E" w:rsidRPr="000F32F6" w:rsidRDefault="004F0D5E" w:rsidP="00E431FA">
      <w:pPr>
        <w:spacing w:after="0" w:line="240" w:lineRule="auto"/>
        <w:jc w:val="both"/>
        <w:rPr>
          <w:rFonts w:cstheme="minorHAnsi"/>
        </w:rPr>
      </w:pPr>
    </w:p>
    <w:p w14:paraId="26804663" w14:textId="337E5483" w:rsidR="00DF6440" w:rsidRPr="000F32F6" w:rsidRDefault="003B7C7B" w:rsidP="00E431FA">
      <w:pPr>
        <w:spacing w:after="0" w:line="240" w:lineRule="auto"/>
        <w:jc w:val="both"/>
        <w:rPr>
          <w:rFonts w:cstheme="minorHAnsi"/>
          <w:color w:val="000000"/>
        </w:rPr>
      </w:pPr>
      <w:bookmarkStart w:id="3" w:name="_Hlk514236634"/>
      <w:r w:rsidRPr="000F32F6">
        <w:rPr>
          <w:rFonts w:cstheme="minorHAnsi"/>
          <w:color w:val="000000"/>
        </w:rPr>
        <w:t>Over the past few weeks, we</w:t>
      </w:r>
      <w:r w:rsidR="0014061D" w:rsidRPr="000F32F6">
        <w:rPr>
          <w:rFonts w:cstheme="minorHAnsi"/>
          <w:color w:val="000000"/>
        </w:rPr>
        <w:t xml:space="preserve"> have been</w:t>
      </w:r>
      <w:r w:rsidR="00AE4C9A" w:rsidRPr="000F32F6">
        <w:rPr>
          <w:rFonts w:cstheme="minorHAnsi"/>
          <w:color w:val="000000"/>
        </w:rPr>
        <w:t xml:space="preserve"> looking at the</w:t>
      </w:r>
      <w:r w:rsidR="004B1229" w:rsidRPr="000F32F6">
        <w:rPr>
          <w:rFonts w:cstheme="minorHAnsi"/>
          <w:color w:val="000000"/>
        </w:rPr>
        <w:t xml:space="preserve"> </w:t>
      </w:r>
      <w:r w:rsidR="00E81095" w:rsidRPr="000F32F6">
        <w:rPr>
          <w:rFonts w:cstheme="minorHAnsi"/>
          <w:b/>
          <w:color w:val="000000"/>
        </w:rPr>
        <w:t>Two Paths Flowch</w:t>
      </w:r>
      <w:r w:rsidR="004B1229" w:rsidRPr="000F32F6">
        <w:rPr>
          <w:rFonts w:cstheme="minorHAnsi"/>
          <w:b/>
          <w:color w:val="000000"/>
        </w:rPr>
        <w:t>art</w:t>
      </w:r>
      <w:r w:rsidR="0008072F" w:rsidRPr="000F32F6">
        <w:rPr>
          <w:rFonts w:cstheme="minorHAnsi"/>
          <w:color w:val="000000"/>
        </w:rPr>
        <w:t xml:space="preserve">. </w:t>
      </w:r>
      <w:r w:rsidR="001443A5" w:rsidRPr="000F32F6">
        <w:rPr>
          <w:rFonts w:cstheme="minorHAnsi"/>
          <w:color w:val="000000"/>
        </w:rPr>
        <w:t>This tool helps us think through</w:t>
      </w:r>
      <w:r w:rsidR="002C7025" w:rsidRPr="000F32F6">
        <w:rPr>
          <w:rFonts w:cstheme="minorHAnsi"/>
          <w:color w:val="000000"/>
        </w:rPr>
        <w:t xml:space="preserve"> </w:t>
      </w:r>
      <w:r w:rsidR="002C4668" w:rsidRPr="000F32F6">
        <w:rPr>
          <w:rFonts w:cstheme="minorHAnsi"/>
          <w:color w:val="000000"/>
        </w:rPr>
        <w:t>how we</w:t>
      </w:r>
      <w:r w:rsidR="00FC13FB" w:rsidRPr="000F32F6">
        <w:rPr>
          <w:rFonts w:cstheme="minorHAnsi"/>
          <w:color w:val="000000"/>
        </w:rPr>
        <w:t>,</w:t>
      </w:r>
      <w:r w:rsidR="002C7025" w:rsidRPr="000F32F6">
        <w:rPr>
          <w:rFonts w:cstheme="minorHAnsi"/>
          <w:color w:val="000000"/>
        </w:rPr>
        <w:t xml:space="preserve"> or others</w:t>
      </w:r>
      <w:r w:rsidR="00FC13FB" w:rsidRPr="000F32F6">
        <w:rPr>
          <w:rFonts w:cstheme="minorHAnsi"/>
          <w:color w:val="000000"/>
        </w:rPr>
        <w:t>,</w:t>
      </w:r>
      <w:r w:rsidR="002C7025" w:rsidRPr="000F32F6">
        <w:rPr>
          <w:rFonts w:cstheme="minorHAnsi"/>
          <w:color w:val="000000"/>
        </w:rPr>
        <w:t xml:space="preserve"> are</w:t>
      </w:r>
      <w:r w:rsidR="0014061D" w:rsidRPr="000F32F6">
        <w:rPr>
          <w:rFonts w:cstheme="minorHAnsi"/>
          <w:color w:val="000000"/>
        </w:rPr>
        <w:t xml:space="preserve"> </w:t>
      </w:r>
      <w:r w:rsidR="00315B37" w:rsidRPr="000F32F6">
        <w:rPr>
          <w:rFonts w:cstheme="minorHAnsi"/>
          <w:color w:val="000000"/>
        </w:rPr>
        <w:t xml:space="preserve">handling </w:t>
      </w:r>
      <w:r w:rsidR="0014061D" w:rsidRPr="000F32F6">
        <w:rPr>
          <w:rFonts w:cstheme="minorHAnsi"/>
          <w:color w:val="000000"/>
        </w:rPr>
        <w:t xml:space="preserve">an </w:t>
      </w:r>
      <w:r w:rsidR="00BA6538" w:rsidRPr="000F32F6">
        <w:rPr>
          <w:rFonts w:cstheme="minorHAnsi"/>
          <w:color w:val="000000"/>
        </w:rPr>
        <w:t>event. If</w:t>
      </w:r>
      <w:r w:rsidR="001443A5" w:rsidRPr="000F32F6">
        <w:rPr>
          <w:rFonts w:cstheme="minorHAnsi"/>
          <w:color w:val="000000"/>
        </w:rPr>
        <w:t xml:space="preserve"> we have taken the judgment path</w:t>
      </w:r>
      <w:r w:rsidR="00BA6538" w:rsidRPr="000F32F6">
        <w:rPr>
          <w:rFonts w:cstheme="minorHAnsi"/>
          <w:color w:val="000000"/>
        </w:rPr>
        <w:t>,</w:t>
      </w:r>
      <w:r w:rsidR="001443A5" w:rsidRPr="000F32F6">
        <w:rPr>
          <w:rFonts w:cstheme="minorHAnsi"/>
          <w:color w:val="000000"/>
        </w:rPr>
        <w:t xml:space="preserve"> we have reacted with fear</w:t>
      </w:r>
      <w:r w:rsidR="00162A12" w:rsidRPr="000F32F6">
        <w:rPr>
          <w:rFonts w:cstheme="minorHAnsi"/>
          <w:color w:val="000000"/>
        </w:rPr>
        <w:t>, but</w:t>
      </w:r>
      <w:r w:rsidR="00EA60A2" w:rsidRPr="000F32F6">
        <w:rPr>
          <w:rFonts w:cstheme="minorHAnsi"/>
          <w:color w:val="000000"/>
        </w:rPr>
        <w:t xml:space="preserve"> it might not feel like fear at the time</w:t>
      </w:r>
      <w:r w:rsidR="00B938BE" w:rsidRPr="000F32F6">
        <w:rPr>
          <w:rFonts w:cstheme="minorHAnsi"/>
          <w:color w:val="000000"/>
        </w:rPr>
        <w:t xml:space="preserve">. Fear </w:t>
      </w:r>
      <w:r w:rsidR="00AE4C9A" w:rsidRPr="000F32F6">
        <w:rPr>
          <w:rFonts w:cstheme="minorHAnsi"/>
          <w:color w:val="000000"/>
        </w:rPr>
        <w:t xml:space="preserve">might feel like fatigue, rage, or </w:t>
      </w:r>
      <w:r w:rsidR="00996948" w:rsidRPr="000F32F6">
        <w:rPr>
          <w:rFonts w:cstheme="minorHAnsi"/>
          <w:color w:val="000000"/>
        </w:rPr>
        <w:t xml:space="preserve">an </w:t>
      </w:r>
      <w:r w:rsidR="00AE4C9A" w:rsidRPr="000F32F6">
        <w:rPr>
          <w:rFonts w:cstheme="minorHAnsi"/>
          <w:color w:val="000000"/>
        </w:rPr>
        <w:t>addictive compulsion.</w:t>
      </w:r>
      <w:r w:rsidR="001A07CE" w:rsidRPr="000F32F6">
        <w:rPr>
          <w:rFonts w:cstheme="minorHAnsi"/>
          <w:color w:val="000000"/>
        </w:rPr>
        <w:t xml:space="preserve"> </w:t>
      </w:r>
      <w:r w:rsidR="00BD5DB7" w:rsidRPr="000F32F6">
        <w:rPr>
          <w:rFonts w:cstheme="minorHAnsi"/>
          <w:color w:val="000000"/>
        </w:rPr>
        <w:t>W</w:t>
      </w:r>
      <w:r w:rsidR="003F384C" w:rsidRPr="000F32F6">
        <w:rPr>
          <w:rFonts w:cstheme="minorHAnsi"/>
          <w:color w:val="000000"/>
        </w:rPr>
        <w:t xml:space="preserve">hen examining </w:t>
      </w:r>
      <w:r w:rsidR="00061F1F" w:rsidRPr="000F32F6">
        <w:rPr>
          <w:rFonts w:cstheme="minorHAnsi"/>
          <w:color w:val="000000"/>
        </w:rPr>
        <w:t>y</w:t>
      </w:r>
      <w:r w:rsidR="00036495" w:rsidRPr="000F32F6">
        <w:rPr>
          <w:rFonts w:cstheme="minorHAnsi"/>
          <w:color w:val="000000"/>
        </w:rPr>
        <w:t>our</w:t>
      </w:r>
      <w:r w:rsidR="003F384C" w:rsidRPr="000F32F6">
        <w:rPr>
          <w:rFonts w:cstheme="minorHAnsi"/>
          <w:color w:val="000000"/>
        </w:rPr>
        <w:t xml:space="preserve"> experiences</w:t>
      </w:r>
      <w:r w:rsidR="00036495" w:rsidRPr="000F32F6">
        <w:rPr>
          <w:rFonts w:cstheme="minorHAnsi"/>
          <w:color w:val="000000"/>
        </w:rPr>
        <w:t xml:space="preserve"> and reactions</w:t>
      </w:r>
      <w:r w:rsidR="00653F3D" w:rsidRPr="000F32F6">
        <w:rPr>
          <w:rFonts w:cstheme="minorHAnsi"/>
          <w:color w:val="000000"/>
        </w:rPr>
        <w:t>,</w:t>
      </w:r>
      <w:r w:rsidR="00BD5DB7" w:rsidRPr="000F32F6">
        <w:rPr>
          <w:rFonts w:cstheme="minorHAnsi"/>
          <w:color w:val="000000"/>
        </w:rPr>
        <w:t xml:space="preserve"> i</w:t>
      </w:r>
      <w:r w:rsidR="002C7025" w:rsidRPr="000F32F6">
        <w:rPr>
          <w:rFonts w:cstheme="minorHAnsi"/>
          <w:color w:val="000000"/>
        </w:rPr>
        <w:t>t is important to remember that the</w:t>
      </w:r>
      <w:r w:rsidR="0014061D" w:rsidRPr="000F32F6">
        <w:rPr>
          <w:rFonts w:cstheme="minorHAnsi"/>
          <w:color w:val="000000"/>
        </w:rPr>
        <w:t xml:space="preserve"> e</w:t>
      </w:r>
      <w:r w:rsidR="001A07CE" w:rsidRPr="000F32F6">
        <w:rPr>
          <w:rFonts w:cstheme="minorHAnsi"/>
          <w:color w:val="000000"/>
        </w:rPr>
        <w:t xml:space="preserve">vent </w:t>
      </w:r>
      <w:r w:rsidRPr="000F32F6">
        <w:rPr>
          <w:rFonts w:cstheme="minorHAnsi"/>
          <w:color w:val="000000"/>
        </w:rPr>
        <w:t xml:space="preserve">itself </w:t>
      </w:r>
      <w:r w:rsidR="001A07CE" w:rsidRPr="000F32F6">
        <w:rPr>
          <w:rFonts w:cstheme="minorHAnsi"/>
          <w:color w:val="000000"/>
        </w:rPr>
        <w:t>is not causing the fear.</w:t>
      </w:r>
      <w:r w:rsidR="00111AFE" w:rsidRPr="000F32F6">
        <w:rPr>
          <w:rFonts w:cstheme="minorHAnsi"/>
          <w:color w:val="000000"/>
        </w:rPr>
        <w:t xml:space="preserve"> The event</w:t>
      </w:r>
      <w:r w:rsidR="002C7025" w:rsidRPr="000F32F6">
        <w:rPr>
          <w:rFonts w:cstheme="minorHAnsi"/>
          <w:color w:val="000000"/>
        </w:rPr>
        <w:t xml:space="preserve"> is only revealing the fear that is</w:t>
      </w:r>
      <w:r w:rsidR="00D023F5" w:rsidRPr="000F32F6">
        <w:rPr>
          <w:rFonts w:cstheme="minorHAnsi"/>
          <w:color w:val="000000"/>
        </w:rPr>
        <w:t xml:space="preserve"> already</w:t>
      </w:r>
      <w:r w:rsidR="002C7025" w:rsidRPr="000F32F6">
        <w:rPr>
          <w:rFonts w:cstheme="minorHAnsi"/>
          <w:color w:val="000000"/>
        </w:rPr>
        <w:t xml:space="preserve"> there, the</w:t>
      </w:r>
      <w:r w:rsidR="006F4502" w:rsidRPr="000F32F6">
        <w:rPr>
          <w:rFonts w:cstheme="minorHAnsi"/>
          <w:color w:val="000000"/>
        </w:rPr>
        <w:t xml:space="preserve"> fear </w:t>
      </w:r>
      <w:r w:rsidR="002C7025" w:rsidRPr="000F32F6">
        <w:rPr>
          <w:rFonts w:cstheme="minorHAnsi"/>
          <w:color w:val="000000"/>
        </w:rPr>
        <w:t>that you already carry</w:t>
      </w:r>
      <w:r w:rsidR="002F3F07" w:rsidRPr="000F32F6">
        <w:rPr>
          <w:rFonts w:cstheme="minorHAnsi"/>
          <w:color w:val="000000"/>
        </w:rPr>
        <w:t>. Nancy has</w:t>
      </w:r>
      <w:r w:rsidR="00075C9E" w:rsidRPr="000F32F6">
        <w:rPr>
          <w:rFonts w:cstheme="minorHAnsi"/>
          <w:color w:val="000000"/>
        </w:rPr>
        <w:t xml:space="preserve"> designed </w:t>
      </w:r>
      <w:r w:rsidR="007A73E9">
        <w:rPr>
          <w:rFonts w:cstheme="minorHAnsi"/>
          <w:color w:val="000000"/>
        </w:rPr>
        <w:t xml:space="preserve">a </w:t>
      </w:r>
      <w:r w:rsidR="00404881" w:rsidRPr="000F32F6">
        <w:rPr>
          <w:rFonts w:cstheme="minorHAnsi"/>
          <w:color w:val="000000"/>
        </w:rPr>
        <w:t xml:space="preserve">guide </w:t>
      </w:r>
      <w:r w:rsidR="00707013" w:rsidRPr="000F32F6">
        <w:rPr>
          <w:rFonts w:cstheme="minorHAnsi"/>
          <w:color w:val="000000"/>
        </w:rPr>
        <w:t xml:space="preserve">called the </w:t>
      </w:r>
      <w:r w:rsidR="00707013" w:rsidRPr="000F32F6">
        <w:rPr>
          <w:rFonts w:cstheme="minorHAnsi"/>
          <w:b/>
          <w:color w:val="000000"/>
        </w:rPr>
        <w:t>Two Paths Worksheet</w:t>
      </w:r>
      <w:r w:rsidR="00707013" w:rsidRPr="000F32F6">
        <w:rPr>
          <w:rFonts w:cstheme="minorHAnsi"/>
          <w:color w:val="000000"/>
        </w:rPr>
        <w:t xml:space="preserve"> </w:t>
      </w:r>
      <w:r w:rsidR="00DB6251" w:rsidRPr="000F32F6">
        <w:rPr>
          <w:rFonts w:cstheme="minorHAnsi"/>
          <w:color w:val="000000"/>
        </w:rPr>
        <w:t>to</w:t>
      </w:r>
      <w:r w:rsidR="00FD19AC" w:rsidRPr="000F32F6">
        <w:rPr>
          <w:rFonts w:cstheme="minorHAnsi"/>
          <w:color w:val="000000"/>
        </w:rPr>
        <w:t xml:space="preserve"> </w:t>
      </w:r>
      <w:r w:rsidR="00075C9E" w:rsidRPr="000F32F6">
        <w:rPr>
          <w:rFonts w:cstheme="minorHAnsi"/>
          <w:color w:val="000000"/>
        </w:rPr>
        <w:t>help you</w:t>
      </w:r>
      <w:r w:rsidR="001443A5" w:rsidRPr="000F32F6">
        <w:rPr>
          <w:rFonts w:cstheme="minorHAnsi"/>
          <w:color w:val="000000"/>
        </w:rPr>
        <w:t xml:space="preserve"> apply the flowchart to an event.</w:t>
      </w:r>
      <w:r w:rsidR="00075C9E" w:rsidRPr="000F32F6">
        <w:rPr>
          <w:rFonts w:cstheme="minorHAnsi"/>
          <w:color w:val="000000"/>
        </w:rPr>
        <w:t xml:space="preserve"> </w:t>
      </w:r>
      <w:r w:rsidR="00DB6251" w:rsidRPr="000F32F6">
        <w:rPr>
          <w:rFonts w:cstheme="minorHAnsi"/>
          <w:color w:val="000000"/>
        </w:rPr>
        <w:t xml:space="preserve">You might like to print </w:t>
      </w:r>
      <w:r w:rsidR="00A5506B" w:rsidRPr="000F32F6">
        <w:rPr>
          <w:rFonts w:cstheme="minorHAnsi"/>
          <w:color w:val="000000"/>
        </w:rPr>
        <w:t xml:space="preserve">it </w:t>
      </w:r>
      <w:r w:rsidR="00DB6251" w:rsidRPr="000F32F6">
        <w:rPr>
          <w:rFonts w:cstheme="minorHAnsi"/>
          <w:color w:val="000000"/>
        </w:rPr>
        <w:t>out and explore it this week.</w:t>
      </w:r>
    </w:p>
    <w:p w14:paraId="6680956D" w14:textId="77777777" w:rsidR="00214E1A" w:rsidRPr="000F32F6" w:rsidRDefault="00214E1A" w:rsidP="00E431FA">
      <w:pPr>
        <w:spacing w:after="0" w:line="240" w:lineRule="auto"/>
        <w:jc w:val="both"/>
        <w:rPr>
          <w:rFonts w:cstheme="minorHAnsi"/>
          <w:color w:val="000000"/>
        </w:rPr>
      </w:pPr>
      <w:bookmarkStart w:id="4" w:name="_Hlk483211339"/>
      <w:bookmarkEnd w:id="3"/>
    </w:p>
    <w:p w14:paraId="25FE7F60" w14:textId="0317E08D" w:rsidR="002C7025" w:rsidRPr="000F32F6" w:rsidRDefault="002C4668" w:rsidP="00E431FA">
      <w:pPr>
        <w:spacing w:after="0" w:line="240" w:lineRule="auto"/>
        <w:jc w:val="both"/>
        <w:rPr>
          <w:rFonts w:cstheme="minorHAnsi"/>
          <w:color w:val="000000"/>
        </w:rPr>
      </w:pPr>
      <w:r w:rsidRPr="000F32F6">
        <w:rPr>
          <w:rFonts w:cstheme="minorHAnsi"/>
          <w:color w:val="000000"/>
        </w:rPr>
        <w:t>As we learn</w:t>
      </w:r>
      <w:r w:rsidR="00B938BE" w:rsidRPr="000F32F6">
        <w:rPr>
          <w:rFonts w:cstheme="minorHAnsi"/>
          <w:color w:val="000000"/>
        </w:rPr>
        <w:t xml:space="preserve"> to recognize and</w:t>
      </w:r>
      <w:r w:rsidR="00AE7403" w:rsidRPr="000F32F6">
        <w:rPr>
          <w:rFonts w:cstheme="minorHAnsi"/>
          <w:color w:val="000000"/>
        </w:rPr>
        <w:t xml:space="preserve"> unload our fears, we become more and more aware of the areas where we cannot trust ourselves. </w:t>
      </w:r>
      <w:r w:rsidR="002F3F07" w:rsidRPr="000F32F6">
        <w:rPr>
          <w:rFonts w:cstheme="minorHAnsi"/>
          <w:color w:val="000000"/>
        </w:rPr>
        <w:t>You might review</w:t>
      </w:r>
      <w:r w:rsidR="002F4380" w:rsidRPr="000F32F6">
        <w:rPr>
          <w:rFonts w:cstheme="minorHAnsi"/>
          <w:color w:val="000000"/>
        </w:rPr>
        <w:t xml:space="preserve"> the</w:t>
      </w:r>
      <w:r w:rsidR="002C7025" w:rsidRPr="000F32F6">
        <w:rPr>
          <w:rFonts w:cstheme="minorHAnsi"/>
          <w:color w:val="000000"/>
        </w:rPr>
        <w:t xml:space="preserve"> chapter</w:t>
      </w:r>
      <w:r w:rsidR="002F4380" w:rsidRPr="000F32F6">
        <w:rPr>
          <w:rFonts w:cstheme="minorHAnsi"/>
          <w:color w:val="000000"/>
        </w:rPr>
        <w:t xml:space="preserve"> </w:t>
      </w:r>
      <w:r w:rsidR="00D94809" w:rsidRPr="000F32F6">
        <w:rPr>
          <w:rFonts w:cstheme="minorHAnsi"/>
          <w:color w:val="000000"/>
        </w:rPr>
        <w:t>on your Idol type in Dr. Horney’s book</w:t>
      </w:r>
      <w:r w:rsidR="00FC13FB" w:rsidRPr="000F32F6">
        <w:rPr>
          <w:rFonts w:cstheme="minorHAnsi"/>
          <w:color w:val="000000"/>
        </w:rPr>
        <w:t>,</w:t>
      </w:r>
      <w:r w:rsidR="006443A9" w:rsidRPr="000F32F6">
        <w:rPr>
          <w:rFonts w:cstheme="minorHAnsi"/>
          <w:color w:val="000000"/>
        </w:rPr>
        <w:t xml:space="preserve"> as well as</w:t>
      </w:r>
      <w:r w:rsidR="005605AA" w:rsidRPr="000F32F6">
        <w:rPr>
          <w:rFonts w:cstheme="minorHAnsi"/>
          <w:color w:val="000000"/>
        </w:rPr>
        <w:t xml:space="preserve"> chapters</w:t>
      </w:r>
      <w:r w:rsidR="00A568D2" w:rsidRPr="000F32F6">
        <w:rPr>
          <w:rFonts w:cstheme="minorHAnsi"/>
          <w:color w:val="000000"/>
        </w:rPr>
        <w:t xml:space="preserve"> </w:t>
      </w:r>
      <w:r w:rsidR="007A1D19" w:rsidRPr="000F32F6">
        <w:rPr>
          <w:rFonts w:cstheme="minorHAnsi"/>
          <w:color w:val="000000"/>
        </w:rPr>
        <w:t>12–16</w:t>
      </w:r>
      <w:r w:rsidRPr="000F32F6">
        <w:rPr>
          <w:rFonts w:cstheme="minorHAnsi"/>
          <w:color w:val="000000"/>
        </w:rPr>
        <w:t>,</w:t>
      </w:r>
      <w:r w:rsidR="00162A12" w:rsidRPr="000F32F6">
        <w:rPr>
          <w:rFonts w:cstheme="minorHAnsi"/>
          <w:color w:val="000000"/>
        </w:rPr>
        <w:t xml:space="preserve"> to help you identify </w:t>
      </w:r>
      <w:r w:rsidR="002C7025" w:rsidRPr="000F32F6">
        <w:rPr>
          <w:rFonts w:cstheme="minorHAnsi"/>
          <w:color w:val="000000"/>
        </w:rPr>
        <w:t>the</w:t>
      </w:r>
      <w:r w:rsidR="000A340B" w:rsidRPr="000F32F6">
        <w:rPr>
          <w:rFonts w:cstheme="minorHAnsi"/>
          <w:color w:val="000000"/>
        </w:rPr>
        <w:t xml:space="preserve"> </w:t>
      </w:r>
      <w:r w:rsidRPr="000F32F6">
        <w:rPr>
          <w:rFonts w:cstheme="minorHAnsi"/>
          <w:color w:val="000000"/>
        </w:rPr>
        <w:t xml:space="preserve">situations </w:t>
      </w:r>
      <w:r w:rsidR="000A340B" w:rsidRPr="000F32F6">
        <w:rPr>
          <w:rFonts w:cstheme="minorHAnsi"/>
        </w:rPr>
        <w:t>that tempt you</w:t>
      </w:r>
      <w:r w:rsidR="002C7025" w:rsidRPr="000F32F6">
        <w:rPr>
          <w:rFonts w:cstheme="minorHAnsi"/>
        </w:rPr>
        <w:t xml:space="preserve"> </w:t>
      </w:r>
      <w:r w:rsidR="002C7025" w:rsidRPr="000F32F6">
        <w:rPr>
          <w:rFonts w:cstheme="minorHAnsi"/>
          <w:color w:val="000000"/>
        </w:rPr>
        <w:t xml:space="preserve">to </w:t>
      </w:r>
      <w:r w:rsidR="00214E1A" w:rsidRPr="000F32F6">
        <w:rPr>
          <w:rFonts w:cstheme="minorHAnsi"/>
          <w:color w:val="000000"/>
        </w:rPr>
        <w:t>react with</w:t>
      </w:r>
      <w:r w:rsidR="002C7025" w:rsidRPr="000F32F6">
        <w:rPr>
          <w:rFonts w:cstheme="minorHAnsi"/>
          <w:color w:val="000000"/>
        </w:rPr>
        <w:t xml:space="preserve"> fear</w:t>
      </w:r>
      <w:r w:rsidR="00214E1A" w:rsidRPr="000F32F6">
        <w:rPr>
          <w:rFonts w:cstheme="minorHAnsi"/>
          <w:color w:val="000000"/>
        </w:rPr>
        <w:t>, making you untrustworthy</w:t>
      </w:r>
      <w:r w:rsidR="006F3F7C" w:rsidRPr="000F32F6">
        <w:rPr>
          <w:rFonts w:cstheme="minorHAnsi"/>
          <w:color w:val="000000"/>
        </w:rPr>
        <w:t>.</w:t>
      </w:r>
      <w:r w:rsidR="005E59E5" w:rsidRPr="000F32F6">
        <w:rPr>
          <w:rFonts w:cstheme="minorHAnsi"/>
          <w:color w:val="000000"/>
        </w:rPr>
        <w:t xml:space="preserve"> </w:t>
      </w:r>
      <w:r w:rsidR="00421FAB" w:rsidRPr="000F32F6">
        <w:rPr>
          <w:rFonts w:cstheme="minorHAnsi"/>
          <w:color w:val="000000"/>
        </w:rPr>
        <w:t xml:space="preserve">Your fear </w:t>
      </w:r>
      <w:r w:rsidR="00AE4C9A" w:rsidRPr="000F32F6">
        <w:rPr>
          <w:rFonts w:cstheme="minorHAnsi"/>
          <w:color w:val="000000"/>
        </w:rPr>
        <w:t>reactions ar</w:t>
      </w:r>
      <w:r w:rsidR="00111AFE" w:rsidRPr="000F32F6">
        <w:rPr>
          <w:rFonts w:cstheme="minorHAnsi"/>
          <w:color w:val="000000"/>
        </w:rPr>
        <w:t xml:space="preserve">e based on your personal </w:t>
      </w:r>
      <w:r w:rsidR="008731A9" w:rsidRPr="000F32F6">
        <w:rPr>
          <w:rFonts w:cstheme="minorHAnsi"/>
          <w:color w:val="000000"/>
        </w:rPr>
        <w:t>l</w:t>
      </w:r>
      <w:r w:rsidR="00111AFE" w:rsidRPr="000F32F6">
        <w:rPr>
          <w:rFonts w:cstheme="minorHAnsi"/>
          <w:color w:val="000000"/>
        </w:rPr>
        <w:t>aw, your</w:t>
      </w:r>
      <w:r w:rsidR="00AE4C9A" w:rsidRPr="000F32F6">
        <w:rPr>
          <w:rFonts w:cstheme="minorHAnsi"/>
          <w:color w:val="000000"/>
        </w:rPr>
        <w:t xml:space="preserve"> </w:t>
      </w:r>
      <w:r w:rsidR="008731A9" w:rsidRPr="000F32F6">
        <w:rPr>
          <w:rFonts w:cstheme="minorHAnsi"/>
          <w:color w:val="000000"/>
        </w:rPr>
        <w:t>“</w:t>
      </w:r>
      <w:r w:rsidR="00AE4C9A" w:rsidRPr="000F32F6">
        <w:rPr>
          <w:rFonts w:cstheme="minorHAnsi"/>
          <w:color w:val="000000"/>
        </w:rPr>
        <w:t>Ten C</w:t>
      </w:r>
      <w:r w:rsidR="002C7025" w:rsidRPr="000F32F6">
        <w:rPr>
          <w:rFonts w:cstheme="minorHAnsi"/>
          <w:color w:val="000000"/>
        </w:rPr>
        <w:t>ommandments</w:t>
      </w:r>
      <w:r w:rsidR="008731A9" w:rsidRPr="000F32F6">
        <w:rPr>
          <w:rFonts w:cstheme="minorHAnsi"/>
          <w:color w:val="000000"/>
        </w:rPr>
        <w:t>”</w:t>
      </w:r>
      <w:r w:rsidR="00D331A7" w:rsidRPr="000F32F6">
        <w:rPr>
          <w:rFonts w:cstheme="minorHAnsi"/>
          <w:color w:val="000000"/>
        </w:rPr>
        <w:t>.</w:t>
      </w:r>
      <w:r w:rsidR="00A5506B" w:rsidRPr="000F32F6">
        <w:rPr>
          <w:rFonts w:cstheme="minorHAnsi"/>
          <w:color w:val="000000"/>
        </w:rPr>
        <w:t xml:space="preserve"> They</w:t>
      </w:r>
      <w:r w:rsidR="006443A9" w:rsidRPr="000F32F6">
        <w:rPr>
          <w:rFonts w:cstheme="minorHAnsi"/>
          <w:color w:val="000000"/>
        </w:rPr>
        <w:t xml:space="preserve"> are the</w:t>
      </w:r>
      <w:r w:rsidR="002C7025" w:rsidRPr="000F32F6">
        <w:rPr>
          <w:rFonts w:cstheme="minorHAnsi"/>
          <w:color w:val="000000"/>
        </w:rPr>
        <w:t xml:space="preserve"> </w:t>
      </w:r>
      <w:r w:rsidR="00D400FC" w:rsidRPr="000F32F6">
        <w:rPr>
          <w:rFonts w:cstheme="minorHAnsi"/>
          <w:color w:val="000000"/>
        </w:rPr>
        <w:t>s</w:t>
      </w:r>
      <w:r w:rsidR="002C7025" w:rsidRPr="000F32F6">
        <w:rPr>
          <w:rFonts w:cstheme="minorHAnsi"/>
          <w:color w:val="000000"/>
        </w:rPr>
        <w:t>houlds</w:t>
      </w:r>
      <w:r w:rsidR="00D400FC" w:rsidRPr="000F32F6">
        <w:rPr>
          <w:rFonts w:cstheme="minorHAnsi"/>
          <w:color w:val="000000"/>
        </w:rPr>
        <w:t>, t</w:t>
      </w:r>
      <w:r w:rsidR="004F6142" w:rsidRPr="000F32F6">
        <w:rPr>
          <w:rFonts w:cstheme="minorHAnsi"/>
          <w:color w:val="000000"/>
        </w:rPr>
        <w:t>aboos,</w:t>
      </w:r>
      <w:r w:rsidR="00D400FC" w:rsidRPr="000F32F6">
        <w:rPr>
          <w:rFonts w:cstheme="minorHAnsi"/>
          <w:color w:val="000000"/>
        </w:rPr>
        <w:t xml:space="preserve"> and c</w:t>
      </w:r>
      <w:r w:rsidR="002C7025" w:rsidRPr="000F32F6">
        <w:rPr>
          <w:rFonts w:cstheme="minorHAnsi"/>
          <w:color w:val="000000"/>
        </w:rPr>
        <w:t xml:space="preserve">laims that enslave you to the </w:t>
      </w:r>
      <w:r w:rsidR="00D400FC" w:rsidRPr="000F32F6">
        <w:rPr>
          <w:rFonts w:cstheme="minorHAnsi"/>
          <w:color w:val="000000"/>
        </w:rPr>
        <w:t>fear of d</w:t>
      </w:r>
      <w:r w:rsidR="002C7025" w:rsidRPr="000F32F6">
        <w:rPr>
          <w:rFonts w:cstheme="minorHAnsi"/>
          <w:color w:val="000000"/>
        </w:rPr>
        <w:t xml:space="preserve">eath. </w:t>
      </w:r>
      <w:r w:rsidR="001A07CE" w:rsidRPr="000F32F6">
        <w:rPr>
          <w:rFonts w:cstheme="minorHAnsi"/>
          <w:color w:val="000000"/>
        </w:rPr>
        <w:t>God’s co</w:t>
      </w:r>
      <w:r w:rsidR="00075C9E" w:rsidRPr="000F32F6">
        <w:rPr>
          <w:rFonts w:cstheme="minorHAnsi"/>
          <w:color w:val="000000"/>
        </w:rPr>
        <w:t>mmandments are healthy</w:t>
      </w:r>
      <w:r w:rsidR="008808B7" w:rsidRPr="000F32F6">
        <w:rPr>
          <w:rFonts w:cstheme="minorHAnsi"/>
          <w:color w:val="000000"/>
        </w:rPr>
        <w:t xml:space="preserve"> and </w:t>
      </w:r>
      <w:r w:rsidR="00162A12" w:rsidRPr="000F32F6">
        <w:rPr>
          <w:rFonts w:cstheme="minorHAnsi"/>
          <w:color w:val="000000"/>
        </w:rPr>
        <w:t>support our true glory</w:t>
      </w:r>
      <w:r w:rsidR="00075C9E" w:rsidRPr="000F32F6">
        <w:rPr>
          <w:rFonts w:cstheme="minorHAnsi"/>
          <w:color w:val="000000"/>
        </w:rPr>
        <w:t>, but our</w:t>
      </w:r>
      <w:r w:rsidR="005E59E5" w:rsidRPr="000F32F6">
        <w:rPr>
          <w:rFonts w:cstheme="minorHAnsi"/>
          <w:color w:val="000000"/>
        </w:rPr>
        <w:t xml:space="preserve"> </w:t>
      </w:r>
      <w:r w:rsidR="00162A12" w:rsidRPr="000F32F6">
        <w:rPr>
          <w:rFonts w:cstheme="minorHAnsi"/>
          <w:color w:val="000000"/>
        </w:rPr>
        <w:t xml:space="preserve">personal </w:t>
      </w:r>
      <w:r w:rsidR="005E59E5" w:rsidRPr="000F32F6">
        <w:rPr>
          <w:rFonts w:cstheme="minorHAnsi"/>
          <w:color w:val="000000"/>
        </w:rPr>
        <w:t>commandments</w:t>
      </w:r>
      <w:r w:rsidR="001A07CE" w:rsidRPr="000F32F6">
        <w:rPr>
          <w:rFonts w:cstheme="minorHAnsi"/>
          <w:color w:val="000000"/>
        </w:rPr>
        <w:t xml:space="preserve"> compel us to save </w:t>
      </w:r>
      <w:r w:rsidR="00FC13FB" w:rsidRPr="000F32F6">
        <w:rPr>
          <w:rFonts w:cstheme="minorHAnsi"/>
          <w:color w:val="000000"/>
        </w:rPr>
        <w:t xml:space="preserve">our Idol’s life </w:t>
      </w:r>
      <w:r w:rsidR="00AE4C9A" w:rsidRPr="000F32F6">
        <w:rPr>
          <w:rFonts w:cstheme="minorHAnsi"/>
          <w:color w:val="000000"/>
        </w:rPr>
        <w:t>and</w:t>
      </w:r>
      <w:r w:rsidR="00E64DA8" w:rsidRPr="000F32F6">
        <w:rPr>
          <w:rFonts w:cstheme="minorHAnsi"/>
          <w:color w:val="000000"/>
        </w:rPr>
        <w:t>,</w:t>
      </w:r>
      <w:r w:rsidR="00FE5B11" w:rsidRPr="000F32F6">
        <w:rPr>
          <w:rFonts w:cstheme="minorHAnsi"/>
          <w:color w:val="000000"/>
        </w:rPr>
        <w:t xml:space="preserve"> with it</w:t>
      </w:r>
      <w:r w:rsidR="00E64DA8" w:rsidRPr="000F32F6">
        <w:rPr>
          <w:rFonts w:cstheme="minorHAnsi"/>
          <w:color w:val="000000"/>
        </w:rPr>
        <w:t>,</w:t>
      </w:r>
      <w:r w:rsidR="00AE4C9A" w:rsidRPr="000F32F6">
        <w:rPr>
          <w:rFonts w:cstheme="minorHAnsi"/>
          <w:color w:val="000000"/>
        </w:rPr>
        <w:t xml:space="preserve"> our pride</w:t>
      </w:r>
      <w:r w:rsidR="001A07CE" w:rsidRPr="000F32F6">
        <w:rPr>
          <w:rFonts w:cstheme="minorHAnsi"/>
          <w:color w:val="000000"/>
        </w:rPr>
        <w:t xml:space="preserve">. </w:t>
      </w:r>
      <w:r w:rsidR="001443A5" w:rsidRPr="000F32F6">
        <w:rPr>
          <w:rFonts w:cstheme="minorHAnsi"/>
          <w:color w:val="000000"/>
        </w:rPr>
        <w:t>We</w:t>
      </w:r>
      <w:r w:rsidR="005E59E5" w:rsidRPr="000F32F6">
        <w:rPr>
          <w:rFonts w:cstheme="minorHAnsi"/>
          <w:color w:val="000000"/>
        </w:rPr>
        <w:t xml:space="preserve"> need to </w:t>
      </w:r>
      <w:r w:rsidR="00FE5B11" w:rsidRPr="000F32F6">
        <w:rPr>
          <w:rFonts w:cstheme="minorHAnsi"/>
          <w:color w:val="000000"/>
        </w:rPr>
        <w:t>reclaim</w:t>
      </w:r>
      <w:r w:rsidR="005E59E5" w:rsidRPr="000F32F6">
        <w:rPr>
          <w:rFonts w:cstheme="minorHAnsi"/>
          <w:color w:val="000000"/>
        </w:rPr>
        <w:t xml:space="preserve"> the treasure</w:t>
      </w:r>
      <w:r w:rsidR="002C7025" w:rsidRPr="000F32F6">
        <w:rPr>
          <w:rFonts w:cstheme="minorHAnsi"/>
          <w:color w:val="000000"/>
        </w:rPr>
        <w:t xml:space="preserve"> of </w:t>
      </w:r>
      <w:bookmarkEnd w:id="4"/>
      <w:r w:rsidR="00FC13FB" w:rsidRPr="000F32F6">
        <w:rPr>
          <w:rFonts w:cstheme="minorHAnsi"/>
          <w:color w:val="000000"/>
        </w:rPr>
        <w:t>the glory that has been stolen from us by our Idol’s fear.</w:t>
      </w:r>
    </w:p>
    <w:p w14:paraId="697CDB08" w14:textId="28C8D0A4" w:rsidR="00FE5B11" w:rsidRPr="000F32F6" w:rsidRDefault="00FE5B11" w:rsidP="00E431FA">
      <w:pPr>
        <w:spacing w:after="0" w:line="240" w:lineRule="auto"/>
        <w:jc w:val="both"/>
        <w:rPr>
          <w:rFonts w:cstheme="minorHAnsi"/>
          <w:color w:val="000000"/>
        </w:rPr>
      </w:pPr>
    </w:p>
    <w:p w14:paraId="46210A59" w14:textId="391FF177" w:rsidR="00214E1A" w:rsidRPr="000F32F6" w:rsidRDefault="00214E1A" w:rsidP="00E431FA">
      <w:pPr>
        <w:spacing w:after="0" w:line="240" w:lineRule="auto"/>
        <w:jc w:val="both"/>
        <w:rPr>
          <w:rFonts w:cstheme="minorHAnsi"/>
          <w:color w:val="000000"/>
        </w:rPr>
      </w:pPr>
      <w:r w:rsidRPr="000F32F6">
        <w:rPr>
          <w:rFonts w:cstheme="minorHAnsi"/>
          <w:color w:val="000000"/>
        </w:rPr>
        <w:t>Our</w:t>
      </w:r>
      <w:r w:rsidR="002C7025" w:rsidRPr="000F32F6">
        <w:rPr>
          <w:rFonts w:cstheme="minorHAnsi"/>
          <w:color w:val="000000"/>
        </w:rPr>
        <w:t xml:space="preserve"> </w:t>
      </w:r>
      <w:r w:rsidR="00A5506B" w:rsidRPr="000F32F6">
        <w:rPr>
          <w:rFonts w:cstheme="minorHAnsi"/>
          <w:color w:val="000000"/>
        </w:rPr>
        <w:t>fears fall</w:t>
      </w:r>
      <w:r w:rsidR="002C7025" w:rsidRPr="000F32F6">
        <w:rPr>
          <w:rFonts w:cstheme="minorHAnsi"/>
          <w:color w:val="000000"/>
        </w:rPr>
        <w:t xml:space="preserve"> into three </w:t>
      </w:r>
      <w:r w:rsidR="00833EED" w:rsidRPr="000F32F6">
        <w:rPr>
          <w:rFonts w:cstheme="minorHAnsi"/>
          <w:color w:val="000000"/>
        </w:rPr>
        <w:t>general</w:t>
      </w:r>
      <w:r w:rsidR="00A856B4" w:rsidRPr="000F32F6">
        <w:rPr>
          <w:rFonts w:cstheme="minorHAnsi"/>
          <w:color w:val="000000"/>
        </w:rPr>
        <w:t xml:space="preserve"> </w:t>
      </w:r>
      <w:r w:rsidR="002C7025" w:rsidRPr="000F32F6">
        <w:rPr>
          <w:rFonts w:cstheme="minorHAnsi"/>
          <w:color w:val="000000"/>
        </w:rPr>
        <w:t>categories</w:t>
      </w:r>
      <w:r w:rsidR="002222C3" w:rsidRPr="000F32F6">
        <w:rPr>
          <w:rFonts w:cstheme="minorHAnsi"/>
          <w:color w:val="000000"/>
        </w:rPr>
        <w:t>—</w:t>
      </w:r>
      <w:r w:rsidR="00786BAC" w:rsidRPr="000F32F6">
        <w:rPr>
          <w:rFonts w:cstheme="minorHAnsi"/>
          <w:color w:val="000000"/>
        </w:rPr>
        <w:t xml:space="preserve">the </w:t>
      </w:r>
      <w:r w:rsidR="00075513" w:rsidRPr="000F32F6">
        <w:rPr>
          <w:rFonts w:cstheme="minorHAnsi"/>
          <w:color w:val="000000"/>
        </w:rPr>
        <w:t>f</w:t>
      </w:r>
      <w:r w:rsidR="00786BAC" w:rsidRPr="000F32F6">
        <w:rPr>
          <w:rFonts w:cstheme="minorHAnsi"/>
          <w:color w:val="000000"/>
        </w:rPr>
        <w:t xml:space="preserve">ear of </w:t>
      </w:r>
      <w:r w:rsidR="00075513" w:rsidRPr="000F32F6">
        <w:rPr>
          <w:rFonts w:cstheme="minorHAnsi"/>
          <w:color w:val="000000"/>
        </w:rPr>
        <w:t>s</w:t>
      </w:r>
      <w:r w:rsidR="00786BAC" w:rsidRPr="000F32F6">
        <w:rPr>
          <w:rFonts w:cstheme="minorHAnsi"/>
          <w:color w:val="000000"/>
        </w:rPr>
        <w:t xml:space="preserve">elf, the </w:t>
      </w:r>
      <w:r w:rsidR="00075513" w:rsidRPr="000F32F6">
        <w:rPr>
          <w:rFonts w:cstheme="minorHAnsi"/>
          <w:color w:val="000000"/>
        </w:rPr>
        <w:t>f</w:t>
      </w:r>
      <w:r w:rsidR="002C7025" w:rsidRPr="000F32F6">
        <w:rPr>
          <w:rFonts w:cstheme="minorHAnsi"/>
          <w:color w:val="000000"/>
        </w:rPr>
        <w:t xml:space="preserve">ear </w:t>
      </w:r>
      <w:r w:rsidR="00786BAC" w:rsidRPr="000F32F6">
        <w:rPr>
          <w:rFonts w:cstheme="minorHAnsi"/>
          <w:color w:val="000000"/>
        </w:rPr>
        <w:t xml:space="preserve">of </w:t>
      </w:r>
      <w:r w:rsidR="00075513" w:rsidRPr="000F32F6">
        <w:rPr>
          <w:rFonts w:cstheme="minorHAnsi"/>
          <w:color w:val="000000"/>
        </w:rPr>
        <w:t>o</w:t>
      </w:r>
      <w:r w:rsidR="00786BAC" w:rsidRPr="000F32F6">
        <w:rPr>
          <w:rFonts w:cstheme="minorHAnsi"/>
          <w:color w:val="000000"/>
        </w:rPr>
        <w:t xml:space="preserve">thers, and the </w:t>
      </w:r>
      <w:r w:rsidR="00075513" w:rsidRPr="000F32F6">
        <w:rPr>
          <w:rFonts w:cstheme="minorHAnsi"/>
          <w:color w:val="000000"/>
        </w:rPr>
        <w:t>f</w:t>
      </w:r>
      <w:r w:rsidR="00786BAC" w:rsidRPr="000F32F6">
        <w:rPr>
          <w:rFonts w:cstheme="minorHAnsi"/>
          <w:color w:val="000000"/>
        </w:rPr>
        <w:t xml:space="preserve">ear of </w:t>
      </w:r>
      <w:r w:rsidR="00075513" w:rsidRPr="000F32F6">
        <w:rPr>
          <w:rFonts w:cstheme="minorHAnsi"/>
          <w:color w:val="000000"/>
        </w:rPr>
        <w:t>l</w:t>
      </w:r>
      <w:r w:rsidR="00075C9E" w:rsidRPr="000F32F6">
        <w:rPr>
          <w:rFonts w:cstheme="minorHAnsi"/>
          <w:color w:val="000000"/>
        </w:rPr>
        <w:t>oss</w:t>
      </w:r>
      <w:r w:rsidR="00775F54" w:rsidRPr="000F32F6">
        <w:rPr>
          <w:rFonts w:cstheme="minorHAnsi"/>
          <w:color w:val="000000"/>
        </w:rPr>
        <w:t>, including the loss of control</w:t>
      </w:r>
      <w:r w:rsidRPr="000F32F6">
        <w:rPr>
          <w:rFonts w:cstheme="minorHAnsi"/>
          <w:color w:val="000000"/>
        </w:rPr>
        <w:t>.</w:t>
      </w:r>
      <w:r w:rsidR="002C7025" w:rsidRPr="000F32F6">
        <w:rPr>
          <w:rFonts w:cstheme="minorHAnsi"/>
          <w:color w:val="000000"/>
        </w:rPr>
        <w:t xml:space="preserve"> </w:t>
      </w:r>
    </w:p>
    <w:p w14:paraId="3F23E983" w14:textId="77777777" w:rsidR="00214E1A" w:rsidRPr="000F32F6" w:rsidRDefault="00214E1A" w:rsidP="00E431FA">
      <w:pPr>
        <w:spacing w:after="0" w:line="240" w:lineRule="auto"/>
        <w:jc w:val="both"/>
        <w:rPr>
          <w:rFonts w:cstheme="minorHAnsi"/>
          <w:color w:val="000000"/>
        </w:rPr>
      </w:pPr>
    </w:p>
    <w:p w14:paraId="74743FF2" w14:textId="188607A0" w:rsidR="00833EED" w:rsidRPr="000F32F6" w:rsidRDefault="00833EED" w:rsidP="00833EED">
      <w:pPr>
        <w:spacing w:after="0" w:line="240" w:lineRule="auto"/>
        <w:jc w:val="both"/>
        <w:rPr>
          <w:rFonts w:cstheme="minorHAnsi"/>
          <w:color w:val="000000"/>
        </w:rPr>
      </w:pPr>
      <w:r w:rsidRPr="000F32F6">
        <w:rPr>
          <w:rFonts w:cstheme="minorHAnsi"/>
          <w:color w:val="000000"/>
        </w:rPr>
        <w:t xml:space="preserve">First, we fear ourselves. We fear that something is wrong with us and that this fundamental wrongness will inexorably ruin our lives. </w:t>
      </w:r>
      <w:r w:rsidR="003A1162" w:rsidRPr="000F32F6">
        <w:rPr>
          <w:rFonts w:cstheme="minorHAnsi"/>
          <w:color w:val="000000"/>
        </w:rPr>
        <w:t>Deep d</w:t>
      </w:r>
      <w:r w:rsidR="00DA58B2" w:rsidRPr="000F32F6">
        <w:rPr>
          <w:rFonts w:cstheme="minorHAnsi"/>
          <w:color w:val="000000"/>
        </w:rPr>
        <w:t>own</w:t>
      </w:r>
      <w:r w:rsidR="00A856B4" w:rsidRPr="000F32F6">
        <w:rPr>
          <w:rFonts w:cstheme="minorHAnsi"/>
          <w:color w:val="000000"/>
        </w:rPr>
        <w:t>,</w:t>
      </w:r>
      <w:r w:rsidR="00DA58B2" w:rsidRPr="000F32F6">
        <w:rPr>
          <w:rFonts w:cstheme="minorHAnsi"/>
          <w:color w:val="000000"/>
        </w:rPr>
        <w:t xml:space="preserve"> we know that we </w:t>
      </w:r>
      <w:r w:rsidRPr="000F32F6">
        <w:rPr>
          <w:rFonts w:cstheme="minorHAnsi"/>
          <w:color w:val="000000"/>
        </w:rPr>
        <w:t xml:space="preserve">can </w:t>
      </w:r>
      <w:r w:rsidR="0095511B" w:rsidRPr="000F32F6">
        <w:rPr>
          <w:rFonts w:cstheme="minorHAnsi"/>
          <w:color w:val="000000"/>
        </w:rPr>
        <w:t>destroy our lives</w:t>
      </w:r>
      <w:r w:rsidR="00FE5B11" w:rsidRPr="000F32F6">
        <w:rPr>
          <w:rFonts w:cstheme="minorHAnsi"/>
          <w:color w:val="000000"/>
        </w:rPr>
        <w:t xml:space="preserve">, but the fatal flaw </w:t>
      </w:r>
      <w:r w:rsidR="00756F88" w:rsidRPr="000F32F6">
        <w:rPr>
          <w:rFonts w:cstheme="minorHAnsi"/>
          <w:color w:val="000000"/>
        </w:rPr>
        <w:t>is to believe that we cannot help it</w:t>
      </w:r>
      <w:r w:rsidR="00DA58B2" w:rsidRPr="000F32F6">
        <w:rPr>
          <w:rFonts w:cstheme="minorHAnsi"/>
          <w:color w:val="000000"/>
        </w:rPr>
        <w:t xml:space="preserve">. </w:t>
      </w:r>
      <w:bookmarkStart w:id="5" w:name="OLE_LINK3"/>
      <w:r w:rsidRPr="000F32F6">
        <w:rPr>
          <w:rFonts w:cstheme="minorHAnsi"/>
          <w:color w:val="000000"/>
        </w:rPr>
        <w:t xml:space="preserve">The truth is that we </w:t>
      </w:r>
      <w:r w:rsidR="00F0154C" w:rsidRPr="000F32F6">
        <w:rPr>
          <w:rFonts w:cstheme="minorHAnsi"/>
          <w:color w:val="000000"/>
        </w:rPr>
        <w:t xml:space="preserve">actually </w:t>
      </w:r>
      <w:r w:rsidRPr="000F32F6">
        <w:rPr>
          <w:rFonts w:cstheme="minorHAnsi"/>
          <w:color w:val="000000"/>
        </w:rPr>
        <w:t xml:space="preserve">can make choices that will produce positive outcomes. </w:t>
      </w:r>
    </w:p>
    <w:bookmarkEnd w:id="5"/>
    <w:p w14:paraId="5F85CC4C" w14:textId="77777777" w:rsidR="00AA2DF4" w:rsidRPr="000F32F6" w:rsidRDefault="00AA2DF4" w:rsidP="00E431FA">
      <w:pPr>
        <w:spacing w:after="0" w:line="240" w:lineRule="auto"/>
        <w:jc w:val="both"/>
        <w:rPr>
          <w:rFonts w:cstheme="minorHAnsi"/>
          <w:color w:val="000000"/>
        </w:rPr>
      </w:pPr>
    </w:p>
    <w:p w14:paraId="5C3A6C01" w14:textId="718B50E5" w:rsidR="009C1338" w:rsidRPr="000F32F6" w:rsidRDefault="00AA2DF4" w:rsidP="00E431FA">
      <w:pPr>
        <w:spacing w:after="0" w:line="240" w:lineRule="auto"/>
        <w:jc w:val="both"/>
        <w:rPr>
          <w:rFonts w:cstheme="minorHAnsi"/>
          <w:color w:val="000000"/>
        </w:rPr>
      </w:pPr>
      <w:r w:rsidRPr="000F32F6">
        <w:rPr>
          <w:rFonts w:cstheme="minorHAnsi"/>
          <w:color w:val="000000"/>
        </w:rPr>
        <w:t>Second, we fear people</w:t>
      </w:r>
      <w:r w:rsidR="009C1338" w:rsidRPr="000F32F6">
        <w:rPr>
          <w:rFonts w:cstheme="minorHAnsi"/>
          <w:color w:val="000000"/>
        </w:rPr>
        <w:t xml:space="preserve">, God, or institutions. Some of us fear that others will </w:t>
      </w:r>
      <w:r w:rsidR="00D5418D" w:rsidRPr="000F32F6">
        <w:rPr>
          <w:rFonts w:cstheme="minorHAnsi"/>
          <w:color w:val="000000"/>
        </w:rPr>
        <w:t>outshine</w:t>
      </w:r>
      <w:r w:rsidR="009C1338" w:rsidRPr="000F32F6">
        <w:rPr>
          <w:rFonts w:cstheme="minorHAnsi"/>
          <w:color w:val="000000"/>
        </w:rPr>
        <w:t xml:space="preserve"> us, obstruct us, or shame us. </w:t>
      </w:r>
      <w:bookmarkStart w:id="6" w:name="_Hlk498380188"/>
      <w:r w:rsidR="009C1338" w:rsidRPr="000F32F6">
        <w:rPr>
          <w:rFonts w:cstheme="minorHAnsi"/>
          <w:color w:val="000000"/>
        </w:rPr>
        <w:t xml:space="preserve">We are afraid that they will not </w:t>
      </w:r>
      <w:r w:rsidR="001674DF" w:rsidRPr="000F32F6">
        <w:rPr>
          <w:rFonts w:cstheme="minorHAnsi"/>
          <w:color w:val="000000"/>
        </w:rPr>
        <w:t xml:space="preserve">support us in our efforts to </w:t>
      </w:r>
      <w:r w:rsidR="009C1338" w:rsidRPr="000F32F6">
        <w:rPr>
          <w:rFonts w:cstheme="minorHAnsi"/>
          <w:color w:val="000000"/>
        </w:rPr>
        <w:t xml:space="preserve">fulfill our imagined glory. </w:t>
      </w:r>
      <w:bookmarkEnd w:id="6"/>
      <w:r w:rsidR="009C1338" w:rsidRPr="000F32F6">
        <w:rPr>
          <w:rFonts w:cstheme="minorHAnsi"/>
          <w:color w:val="000000"/>
        </w:rPr>
        <w:t>Some of us fear that others will abandon us, reject us, or judge us. Their opinion of us is critical to our well-be</w:t>
      </w:r>
      <w:r w:rsidR="002F3F07" w:rsidRPr="000F32F6">
        <w:rPr>
          <w:rFonts w:cstheme="minorHAnsi"/>
          <w:color w:val="000000"/>
        </w:rPr>
        <w:t xml:space="preserve">ing. </w:t>
      </w:r>
      <w:r w:rsidR="002F3F07" w:rsidRPr="000F32F6">
        <w:rPr>
          <w:rFonts w:cstheme="minorHAnsi"/>
          <w:color w:val="000000"/>
        </w:rPr>
        <w:lastRenderedPageBreak/>
        <w:t>When others are stronger or</w:t>
      </w:r>
      <w:r w:rsidR="009C1338" w:rsidRPr="000F32F6">
        <w:rPr>
          <w:rFonts w:cstheme="minorHAnsi"/>
          <w:color w:val="000000"/>
        </w:rPr>
        <w:t xml:space="preserve"> quicker</w:t>
      </w:r>
      <w:r w:rsidR="004F374B" w:rsidRPr="000F32F6">
        <w:rPr>
          <w:rFonts w:cstheme="minorHAnsi"/>
          <w:color w:val="000000"/>
        </w:rPr>
        <w:t xml:space="preserve"> than </w:t>
      </w:r>
      <w:r w:rsidR="007E0D39" w:rsidRPr="000F32F6">
        <w:rPr>
          <w:rFonts w:cstheme="minorHAnsi"/>
          <w:color w:val="000000"/>
        </w:rPr>
        <w:t>we are</w:t>
      </w:r>
      <w:r w:rsidR="009C1338" w:rsidRPr="000F32F6">
        <w:rPr>
          <w:rFonts w:cstheme="minorHAnsi"/>
          <w:color w:val="000000"/>
        </w:rPr>
        <w:t xml:space="preserve">, we may fear that they will impose on us and make us do </w:t>
      </w:r>
      <w:r w:rsidR="0040037C" w:rsidRPr="000F32F6">
        <w:rPr>
          <w:rFonts w:cstheme="minorHAnsi"/>
          <w:color w:val="000000"/>
        </w:rPr>
        <w:t>things we</w:t>
      </w:r>
      <w:r w:rsidR="009C1338" w:rsidRPr="000F32F6">
        <w:rPr>
          <w:rFonts w:cstheme="minorHAnsi"/>
          <w:color w:val="000000"/>
        </w:rPr>
        <w:t xml:space="preserve"> don’t want to do.</w:t>
      </w:r>
    </w:p>
    <w:p w14:paraId="0C228640" w14:textId="77777777" w:rsidR="007E0D39" w:rsidRPr="000F32F6" w:rsidRDefault="007E0D39" w:rsidP="00E431FA">
      <w:pPr>
        <w:spacing w:after="0" w:line="240" w:lineRule="auto"/>
        <w:jc w:val="both"/>
        <w:rPr>
          <w:rFonts w:cstheme="minorHAnsi"/>
          <w:color w:val="000000"/>
        </w:rPr>
      </w:pPr>
    </w:p>
    <w:p w14:paraId="469AB527" w14:textId="26B6CA57" w:rsidR="00DF6440" w:rsidRPr="000F32F6" w:rsidRDefault="002C7025" w:rsidP="00E431FA">
      <w:pPr>
        <w:spacing w:after="0" w:line="240" w:lineRule="auto"/>
        <w:jc w:val="both"/>
        <w:rPr>
          <w:rFonts w:cstheme="minorHAnsi"/>
        </w:rPr>
      </w:pPr>
      <w:bookmarkStart w:id="7" w:name="_Hlk483575022"/>
      <w:r w:rsidRPr="000F32F6">
        <w:rPr>
          <w:rFonts w:cstheme="minorHAnsi"/>
        </w:rPr>
        <w:t>The last g</w:t>
      </w:r>
      <w:r w:rsidR="00786BAC" w:rsidRPr="000F32F6">
        <w:rPr>
          <w:rFonts w:cstheme="minorHAnsi"/>
        </w:rPr>
        <w:t>ene</w:t>
      </w:r>
      <w:r w:rsidR="00E0460D" w:rsidRPr="000F32F6">
        <w:rPr>
          <w:rFonts w:cstheme="minorHAnsi"/>
        </w:rPr>
        <w:t>ral</w:t>
      </w:r>
      <w:r w:rsidR="001674DF" w:rsidRPr="000F32F6">
        <w:rPr>
          <w:rFonts w:cstheme="minorHAnsi"/>
        </w:rPr>
        <w:t xml:space="preserve"> </w:t>
      </w:r>
      <w:r w:rsidR="00E0460D" w:rsidRPr="000F32F6">
        <w:rPr>
          <w:rFonts w:cstheme="minorHAnsi"/>
        </w:rPr>
        <w:t xml:space="preserve">category of fear is the </w:t>
      </w:r>
      <w:r w:rsidR="00075513" w:rsidRPr="000F32F6">
        <w:rPr>
          <w:rFonts w:cstheme="minorHAnsi"/>
        </w:rPr>
        <w:t>f</w:t>
      </w:r>
      <w:r w:rsidRPr="000F32F6">
        <w:rPr>
          <w:rFonts w:cstheme="minorHAnsi"/>
        </w:rPr>
        <w:t xml:space="preserve">ear of </w:t>
      </w:r>
      <w:r w:rsidR="00075513" w:rsidRPr="000F32F6">
        <w:rPr>
          <w:rFonts w:cstheme="minorHAnsi"/>
        </w:rPr>
        <w:t>l</w:t>
      </w:r>
      <w:r w:rsidR="005E59E5" w:rsidRPr="000F32F6">
        <w:rPr>
          <w:rFonts w:cstheme="minorHAnsi"/>
        </w:rPr>
        <w:t>oss</w:t>
      </w:r>
      <w:r w:rsidRPr="000F32F6">
        <w:rPr>
          <w:rFonts w:cstheme="minorHAnsi"/>
          <w:b/>
        </w:rPr>
        <w:t>.</w:t>
      </w:r>
      <w:r w:rsidR="00776EB8" w:rsidRPr="000F32F6">
        <w:rPr>
          <w:rFonts w:cstheme="minorHAnsi"/>
          <w:b/>
        </w:rPr>
        <w:t xml:space="preserve"> </w:t>
      </w:r>
      <w:r w:rsidR="00AA2DF4" w:rsidRPr="000F32F6">
        <w:rPr>
          <w:rFonts w:cstheme="minorHAnsi"/>
        </w:rPr>
        <w:t>We may fear the loss of</w:t>
      </w:r>
      <w:r w:rsidR="00677A82" w:rsidRPr="000F32F6">
        <w:rPr>
          <w:rFonts w:cstheme="minorHAnsi"/>
        </w:rPr>
        <w:t xml:space="preserve"> a</w:t>
      </w:r>
      <w:r w:rsidR="00AA2DF4" w:rsidRPr="000F32F6">
        <w:rPr>
          <w:rFonts w:cstheme="minorHAnsi"/>
          <w:color w:val="000000"/>
        </w:rPr>
        <w:t xml:space="preserve"> </w:t>
      </w:r>
      <w:r w:rsidR="004812F5" w:rsidRPr="000F32F6">
        <w:rPr>
          <w:rFonts w:cstheme="minorHAnsi"/>
          <w:color w:val="000000"/>
        </w:rPr>
        <w:t>loving</w:t>
      </w:r>
      <w:r w:rsidRPr="000F32F6">
        <w:rPr>
          <w:rFonts w:cstheme="minorHAnsi"/>
          <w:color w:val="000000"/>
        </w:rPr>
        <w:t xml:space="preserve"> relationship,</w:t>
      </w:r>
      <w:r w:rsidR="00E0460D" w:rsidRPr="000F32F6">
        <w:rPr>
          <w:rFonts w:cstheme="minorHAnsi"/>
          <w:color w:val="000000"/>
        </w:rPr>
        <w:t xml:space="preserve"> a life-style,</w:t>
      </w:r>
      <w:r w:rsidRPr="000F32F6">
        <w:rPr>
          <w:rFonts w:cstheme="minorHAnsi"/>
          <w:color w:val="000000"/>
        </w:rPr>
        <w:t xml:space="preserve"> freedom, control, </w:t>
      </w:r>
      <w:r w:rsidR="00594AA7" w:rsidRPr="000F32F6">
        <w:rPr>
          <w:rFonts w:cstheme="minorHAnsi"/>
          <w:color w:val="000000"/>
        </w:rPr>
        <w:t>wealth of any kind</w:t>
      </w:r>
      <w:r w:rsidR="00FD6E18" w:rsidRPr="000F32F6">
        <w:rPr>
          <w:rFonts w:cstheme="minorHAnsi"/>
          <w:color w:val="000000"/>
        </w:rPr>
        <w:t xml:space="preserve">, </w:t>
      </w:r>
      <w:r w:rsidRPr="000F32F6">
        <w:rPr>
          <w:rFonts w:cstheme="minorHAnsi"/>
          <w:color w:val="000000"/>
        </w:rPr>
        <w:t xml:space="preserve">or even </w:t>
      </w:r>
      <w:r w:rsidR="00677A82" w:rsidRPr="000F32F6">
        <w:rPr>
          <w:rFonts w:cstheme="minorHAnsi"/>
          <w:color w:val="000000"/>
        </w:rPr>
        <w:t xml:space="preserve">the loss of </w:t>
      </w:r>
      <w:r w:rsidRPr="000F32F6">
        <w:rPr>
          <w:rFonts w:cstheme="minorHAnsi"/>
          <w:color w:val="000000"/>
        </w:rPr>
        <w:t xml:space="preserve">a sense of superiority. </w:t>
      </w:r>
      <w:r w:rsidR="009E3235" w:rsidRPr="000F32F6">
        <w:rPr>
          <w:rFonts w:cstheme="minorHAnsi"/>
          <w:color w:val="000000"/>
        </w:rPr>
        <w:t>We are terrified of losing what</w:t>
      </w:r>
      <w:r w:rsidR="00F0154C" w:rsidRPr="000F32F6">
        <w:rPr>
          <w:rFonts w:cstheme="minorHAnsi"/>
          <w:color w:val="000000"/>
        </w:rPr>
        <w:t>ever</w:t>
      </w:r>
      <w:r w:rsidR="009E3235" w:rsidRPr="000F32F6">
        <w:rPr>
          <w:rFonts w:cstheme="minorHAnsi"/>
          <w:color w:val="000000"/>
        </w:rPr>
        <w:t xml:space="preserve"> our Idol </w:t>
      </w:r>
      <w:r w:rsidR="005605AA" w:rsidRPr="000F32F6">
        <w:rPr>
          <w:rFonts w:cstheme="minorHAnsi"/>
          <w:color w:val="000000"/>
        </w:rPr>
        <w:t>Self values, whether mastery</w:t>
      </w:r>
      <w:r w:rsidR="009E3235" w:rsidRPr="000F32F6">
        <w:rPr>
          <w:rFonts w:cstheme="minorHAnsi"/>
          <w:color w:val="000000"/>
        </w:rPr>
        <w:t xml:space="preserve">, love, or freedom. </w:t>
      </w:r>
      <w:r w:rsidR="001C1E88" w:rsidRPr="000F32F6">
        <w:rPr>
          <w:rFonts w:cstheme="minorHAnsi"/>
        </w:rPr>
        <w:t>We are afraid that time and r</w:t>
      </w:r>
      <w:r w:rsidR="006A2AF4" w:rsidRPr="000F32F6">
        <w:rPr>
          <w:rFonts w:cstheme="minorHAnsi"/>
        </w:rPr>
        <w:t>esources will be</w:t>
      </w:r>
      <w:r w:rsidR="009C4CA8" w:rsidRPr="000F32F6">
        <w:rPr>
          <w:rFonts w:cstheme="minorHAnsi"/>
        </w:rPr>
        <w:t xml:space="preserve"> stolen from us. We fear the</w:t>
      </w:r>
      <w:r w:rsidR="006A2AF4" w:rsidRPr="000F32F6">
        <w:rPr>
          <w:rFonts w:cstheme="minorHAnsi"/>
        </w:rPr>
        <w:t xml:space="preserve"> </w:t>
      </w:r>
      <w:r w:rsidR="009C4CA8" w:rsidRPr="000F32F6">
        <w:rPr>
          <w:rFonts w:cstheme="minorHAnsi"/>
        </w:rPr>
        <w:t>loss</w:t>
      </w:r>
      <w:r w:rsidR="001C1E88" w:rsidRPr="000F32F6">
        <w:rPr>
          <w:rFonts w:cstheme="minorHAnsi"/>
        </w:rPr>
        <w:t xml:space="preserve"> of our true </w:t>
      </w:r>
      <w:r w:rsidR="00DC079A" w:rsidRPr="000F32F6">
        <w:rPr>
          <w:rFonts w:cstheme="minorHAnsi"/>
        </w:rPr>
        <w:t>potential</w:t>
      </w:r>
      <w:r w:rsidR="001C1E88" w:rsidRPr="000F32F6">
        <w:rPr>
          <w:rFonts w:cstheme="minorHAnsi"/>
        </w:rPr>
        <w:t>.</w:t>
      </w:r>
    </w:p>
    <w:bookmarkEnd w:id="7"/>
    <w:p w14:paraId="1B74ADD2" w14:textId="77777777" w:rsidR="001C1E88" w:rsidRPr="000F32F6" w:rsidRDefault="001C1E88" w:rsidP="00E431FA">
      <w:pPr>
        <w:spacing w:after="0" w:line="240" w:lineRule="auto"/>
        <w:jc w:val="both"/>
        <w:rPr>
          <w:rFonts w:cstheme="minorHAnsi"/>
        </w:rPr>
      </w:pPr>
    </w:p>
    <w:p w14:paraId="55928896" w14:textId="6BFCB163" w:rsidR="002C7025" w:rsidRPr="000F32F6" w:rsidRDefault="002F3F07" w:rsidP="00E431FA">
      <w:pPr>
        <w:spacing w:after="0" w:line="240" w:lineRule="auto"/>
        <w:jc w:val="both"/>
        <w:rPr>
          <w:rFonts w:cstheme="minorHAnsi"/>
        </w:rPr>
      </w:pPr>
      <w:r w:rsidRPr="000F32F6">
        <w:rPr>
          <w:rFonts w:cstheme="minorHAnsi"/>
        </w:rPr>
        <w:t>Most of the fears that</w:t>
      </w:r>
      <w:r w:rsidR="00DC079A" w:rsidRPr="000F32F6">
        <w:rPr>
          <w:rFonts w:cstheme="minorHAnsi"/>
        </w:rPr>
        <w:t xml:space="preserve"> </w:t>
      </w:r>
      <w:r w:rsidR="00CC1D00" w:rsidRPr="000F32F6">
        <w:rPr>
          <w:rFonts w:cstheme="minorHAnsi"/>
        </w:rPr>
        <w:t xml:space="preserve">KF members </w:t>
      </w:r>
      <w:r w:rsidR="00DC079A" w:rsidRPr="000F32F6">
        <w:rPr>
          <w:rFonts w:cstheme="minorHAnsi"/>
        </w:rPr>
        <w:t>identified we</w:t>
      </w:r>
      <w:r w:rsidR="003C2CA6" w:rsidRPr="000F32F6">
        <w:rPr>
          <w:rFonts w:cstheme="minorHAnsi"/>
        </w:rPr>
        <w:t xml:space="preserve">re fears of self. This is </w:t>
      </w:r>
      <w:r w:rsidR="00DC079A" w:rsidRPr="000F32F6">
        <w:rPr>
          <w:rFonts w:cstheme="minorHAnsi"/>
        </w:rPr>
        <w:t>typical</w:t>
      </w:r>
      <w:r w:rsidR="003C2CA6" w:rsidRPr="000F32F6">
        <w:rPr>
          <w:rFonts w:cstheme="minorHAnsi"/>
        </w:rPr>
        <w:t xml:space="preserve"> of KF members and </w:t>
      </w:r>
      <w:r w:rsidR="00C17DF2" w:rsidRPr="000F32F6">
        <w:rPr>
          <w:rFonts w:cstheme="minorHAnsi"/>
        </w:rPr>
        <w:t xml:space="preserve">is </w:t>
      </w:r>
      <w:r w:rsidR="003C2CA6" w:rsidRPr="000F32F6">
        <w:rPr>
          <w:rFonts w:cstheme="minorHAnsi"/>
        </w:rPr>
        <w:t>actually quite p</w:t>
      </w:r>
      <w:r w:rsidR="00776EB8" w:rsidRPr="000F32F6">
        <w:rPr>
          <w:rFonts w:cstheme="minorHAnsi"/>
        </w:rPr>
        <w:t>ositive</w:t>
      </w:r>
      <w:r w:rsidR="00D400FC" w:rsidRPr="000F32F6">
        <w:rPr>
          <w:rFonts w:cstheme="minorHAnsi"/>
        </w:rPr>
        <w:t xml:space="preserve">. </w:t>
      </w:r>
      <w:r w:rsidR="00055D77" w:rsidRPr="000F32F6">
        <w:rPr>
          <w:rFonts w:cstheme="minorHAnsi"/>
        </w:rPr>
        <w:t>It</w:t>
      </w:r>
      <w:r w:rsidR="00896565" w:rsidRPr="000F32F6">
        <w:rPr>
          <w:rFonts w:cstheme="minorHAnsi"/>
        </w:rPr>
        <w:t xml:space="preserve"> means that you have a reasonable fear of how powerful </w:t>
      </w:r>
      <w:r w:rsidR="00FC13FB" w:rsidRPr="000F32F6">
        <w:rPr>
          <w:rFonts w:cstheme="minorHAnsi"/>
        </w:rPr>
        <w:t xml:space="preserve">your </w:t>
      </w:r>
      <w:r w:rsidR="00896565" w:rsidRPr="000F32F6">
        <w:rPr>
          <w:rFonts w:cstheme="minorHAnsi"/>
        </w:rPr>
        <w:t xml:space="preserve">choices can be. </w:t>
      </w:r>
      <w:r w:rsidR="004F374B" w:rsidRPr="000F32F6">
        <w:rPr>
          <w:rFonts w:cstheme="minorHAnsi"/>
        </w:rPr>
        <w:t>You</w:t>
      </w:r>
      <w:r w:rsidR="00896565" w:rsidRPr="000F32F6">
        <w:rPr>
          <w:rFonts w:cstheme="minorHAnsi"/>
        </w:rPr>
        <w:t xml:space="preserve"> may not know how to manage </w:t>
      </w:r>
      <w:r w:rsidR="00FC13FB" w:rsidRPr="000F32F6">
        <w:rPr>
          <w:rFonts w:cstheme="minorHAnsi"/>
        </w:rPr>
        <w:t>those</w:t>
      </w:r>
      <w:r w:rsidR="00FE4842" w:rsidRPr="000F32F6">
        <w:rPr>
          <w:rFonts w:cstheme="minorHAnsi"/>
        </w:rPr>
        <w:t xml:space="preserve"> </w:t>
      </w:r>
      <w:r w:rsidR="00896565" w:rsidRPr="000F32F6">
        <w:rPr>
          <w:rFonts w:cstheme="minorHAnsi"/>
        </w:rPr>
        <w:t>choices</w:t>
      </w:r>
      <w:r w:rsidR="004F374B" w:rsidRPr="000F32F6">
        <w:rPr>
          <w:rFonts w:cstheme="minorHAnsi"/>
        </w:rPr>
        <w:t xml:space="preserve"> right now</w:t>
      </w:r>
      <w:r w:rsidR="00896565" w:rsidRPr="000F32F6">
        <w:rPr>
          <w:rFonts w:cstheme="minorHAnsi"/>
        </w:rPr>
        <w:t>, but you are in KF because you have hope</w:t>
      </w:r>
      <w:r w:rsidR="00FE4842" w:rsidRPr="000F32F6">
        <w:rPr>
          <w:rFonts w:cstheme="minorHAnsi"/>
        </w:rPr>
        <w:t xml:space="preserve"> that you can learn</w:t>
      </w:r>
      <w:r w:rsidR="00896565" w:rsidRPr="000F32F6">
        <w:rPr>
          <w:rFonts w:cstheme="minorHAnsi"/>
        </w:rPr>
        <w:t>. You are</w:t>
      </w:r>
      <w:r w:rsidR="00584FD2" w:rsidRPr="000F32F6">
        <w:rPr>
          <w:rFonts w:cstheme="minorHAnsi"/>
        </w:rPr>
        <w:t xml:space="preserve"> willing to be trained and are</w:t>
      </w:r>
      <w:r w:rsidR="00896565" w:rsidRPr="000F32F6">
        <w:rPr>
          <w:rFonts w:cstheme="minorHAnsi"/>
        </w:rPr>
        <w:t xml:space="preserve"> mak</w:t>
      </w:r>
      <w:r w:rsidR="00055D77" w:rsidRPr="000F32F6">
        <w:rPr>
          <w:rFonts w:cstheme="minorHAnsi"/>
        </w:rPr>
        <w:t>ing the effort to learn courage and</w:t>
      </w:r>
      <w:r w:rsidR="00896565" w:rsidRPr="000F32F6">
        <w:rPr>
          <w:rFonts w:cstheme="minorHAnsi"/>
        </w:rPr>
        <w:t xml:space="preserve"> endurance. </w:t>
      </w:r>
      <w:bookmarkStart w:id="8" w:name="_Hlk40621846"/>
      <w:r w:rsidR="0088514D" w:rsidRPr="000F32F6">
        <w:rPr>
          <w:rFonts w:cstheme="minorHAnsi"/>
        </w:rPr>
        <w:t>You are far, far above</w:t>
      </w:r>
      <w:r w:rsidR="00055D77" w:rsidRPr="000F32F6">
        <w:rPr>
          <w:rFonts w:cstheme="minorHAnsi"/>
        </w:rPr>
        <w:t xml:space="preserve"> the</w:t>
      </w:r>
      <w:r w:rsidR="0088514D" w:rsidRPr="000F32F6">
        <w:rPr>
          <w:rFonts w:cstheme="minorHAnsi"/>
        </w:rPr>
        <w:t xml:space="preserve"> average</w:t>
      </w:r>
      <w:r w:rsidR="004812F5" w:rsidRPr="000F32F6">
        <w:rPr>
          <w:rFonts w:cstheme="minorHAnsi"/>
        </w:rPr>
        <w:t xml:space="preserve"> person </w:t>
      </w:r>
      <w:r w:rsidR="0088514D" w:rsidRPr="000F32F6">
        <w:rPr>
          <w:rFonts w:cstheme="minorHAnsi"/>
        </w:rPr>
        <w:t>in your efforts</w:t>
      </w:r>
      <w:r w:rsidR="003F384C" w:rsidRPr="000F32F6">
        <w:rPr>
          <w:rFonts w:cstheme="minorHAnsi"/>
        </w:rPr>
        <w:t xml:space="preserve"> to change your life</w:t>
      </w:r>
      <w:r w:rsidR="004812F5" w:rsidRPr="000F32F6">
        <w:rPr>
          <w:rFonts w:cstheme="minorHAnsi"/>
        </w:rPr>
        <w:t xml:space="preserve">. </w:t>
      </w:r>
      <w:bookmarkEnd w:id="8"/>
    </w:p>
    <w:p w14:paraId="382477E1" w14:textId="77777777" w:rsidR="00DF6440" w:rsidRPr="000F32F6" w:rsidRDefault="00DF6440" w:rsidP="00E431FA">
      <w:pPr>
        <w:spacing w:after="0" w:line="240" w:lineRule="auto"/>
        <w:jc w:val="both"/>
        <w:rPr>
          <w:rFonts w:cstheme="minorHAnsi"/>
          <w:color w:val="000000"/>
        </w:rPr>
      </w:pPr>
    </w:p>
    <w:p w14:paraId="7BCB48D8" w14:textId="382DB5BB" w:rsidR="00D65480" w:rsidRPr="000F32F6" w:rsidRDefault="00D65480" w:rsidP="00E431FA">
      <w:pPr>
        <w:spacing w:after="0" w:line="240" w:lineRule="auto"/>
        <w:jc w:val="both"/>
        <w:rPr>
          <w:rFonts w:cstheme="minorHAnsi"/>
          <w:color w:val="000000"/>
        </w:rPr>
      </w:pPr>
      <w:bookmarkStart w:id="9" w:name="_Hlk483212473"/>
      <w:r w:rsidRPr="000F32F6">
        <w:rPr>
          <w:rFonts w:cstheme="minorHAnsi"/>
          <w:color w:val="000000"/>
        </w:rPr>
        <w:t xml:space="preserve">The Idol Self </w:t>
      </w:r>
      <w:r w:rsidR="00E159A5" w:rsidRPr="000F32F6">
        <w:rPr>
          <w:rFonts w:cstheme="minorHAnsi"/>
          <w:color w:val="000000"/>
        </w:rPr>
        <w:t>conscripts</w:t>
      </w:r>
      <w:r w:rsidRPr="000F32F6">
        <w:rPr>
          <w:rFonts w:cstheme="minorHAnsi"/>
          <w:color w:val="000000"/>
        </w:rPr>
        <w:t xml:space="preserve"> our natural fears</w:t>
      </w:r>
      <w:r w:rsidR="00FB5785" w:rsidRPr="000F32F6">
        <w:rPr>
          <w:rFonts w:cstheme="minorHAnsi"/>
          <w:color w:val="000000"/>
        </w:rPr>
        <w:t>, which</w:t>
      </w:r>
      <w:r w:rsidR="00E159A5" w:rsidRPr="000F32F6">
        <w:rPr>
          <w:rFonts w:cstheme="minorHAnsi"/>
          <w:color w:val="000000"/>
        </w:rPr>
        <w:t xml:space="preserve"> are designed to</w:t>
      </w:r>
      <w:r w:rsidRPr="000F32F6">
        <w:rPr>
          <w:rFonts w:cstheme="minorHAnsi"/>
          <w:color w:val="000000"/>
        </w:rPr>
        <w:t xml:space="preserve"> promote survival</w:t>
      </w:r>
      <w:r w:rsidR="00FB5785" w:rsidRPr="000F32F6">
        <w:rPr>
          <w:rFonts w:cstheme="minorHAnsi"/>
          <w:color w:val="000000"/>
        </w:rPr>
        <w:t>,</w:t>
      </w:r>
      <w:r w:rsidR="001127F8" w:rsidRPr="000F32F6">
        <w:rPr>
          <w:rFonts w:cstheme="minorHAnsi"/>
          <w:color w:val="000000"/>
        </w:rPr>
        <w:t xml:space="preserve"> and uses </w:t>
      </w:r>
      <w:r w:rsidR="00E159A5" w:rsidRPr="000F32F6">
        <w:rPr>
          <w:rFonts w:cstheme="minorHAnsi"/>
          <w:color w:val="000000"/>
        </w:rPr>
        <w:t xml:space="preserve">those fears </w:t>
      </w:r>
      <w:r w:rsidRPr="000F32F6">
        <w:rPr>
          <w:rFonts w:cstheme="minorHAnsi"/>
          <w:color w:val="000000"/>
        </w:rPr>
        <w:t>to defend itself when threatened. Fear is an extremely powerful motivator</w:t>
      </w:r>
      <w:r w:rsidR="001127F8" w:rsidRPr="000F32F6">
        <w:rPr>
          <w:rFonts w:cstheme="minorHAnsi"/>
          <w:color w:val="000000"/>
        </w:rPr>
        <w:t>,</w:t>
      </w:r>
      <w:r w:rsidRPr="000F32F6">
        <w:rPr>
          <w:rFonts w:cstheme="minorHAnsi"/>
          <w:color w:val="000000"/>
        </w:rPr>
        <w:t xml:space="preserve"> and it is the only motivator that the Idol Self knows how to use</w:t>
      </w:r>
      <w:r w:rsidR="001674DF" w:rsidRPr="000F32F6">
        <w:rPr>
          <w:rFonts w:cstheme="minorHAnsi"/>
          <w:color w:val="000000"/>
        </w:rPr>
        <w:t xml:space="preserve">. </w:t>
      </w:r>
      <w:r w:rsidR="00BE57E0" w:rsidRPr="000F32F6">
        <w:rPr>
          <w:rFonts w:cstheme="minorHAnsi"/>
          <w:color w:val="000000"/>
        </w:rPr>
        <w:t>Over the years</w:t>
      </w:r>
      <w:r w:rsidR="00427E90" w:rsidRPr="000F32F6">
        <w:rPr>
          <w:rFonts w:cstheme="minorHAnsi"/>
          <w:color w:val="000000"/>
        </w:rPr>
        <w:t>,</w:t>
      </w:r>
      <w:r w:rsidR="00E16701" w:rsidRPr="000F32F6">
        <w:rPr>
          <w:rFonts w:cstheme="minorHAnsi"/>
          <w:color w:val="000000"/>
        </w:rPr>
        <w:t xml:space="preserve"> </w:t>
      </w:r>
      <w:r w:rsidR="00BA56F8" w:rsidRPr="000F32F6">
        <w:rPr>
          <w:rFonts w:cstheme="minorHAnsi"/>
          <w:color w:val="000000"/>
        </w:rPr>
        <w:t>y</w:t>
      </w:r>
      <w:r w:rsidR="00A9038E" w:rsidRPr="000F32F6">
        <w:rPr>
          <w:rFonts w:cstheme="minorHAnsi"/>
          <w:color w:val="000000"/>
        </w:rPr>
        <w:t>our</w:t>
      </w:r>
      <w:r w:rsidRPr="000F32F6">
        <w:rPr>
          <w:rFonts w:cstheme="minorHAnsi"/>
          <w:color w:val="000000"/>
        </w:rPr>
        <w:t xml:space="preserve"> body has adapted to using fear as </w:t>
      </w:r>
      <w:r w:rsidR="00A9038E" w:rsidRPr="000F32F6">
        <w:rPr>
          <w:rFonts w:cstheme="minorHAnsi"/>
          <w:color w:val="000000"/>
        </w:rPr>
        <w:t>its</w:t>
      </w:r>
      <w:r w:rsidRPr="000F32F6">
        <w:rPr>
          <w:rFonts w:cstheme="minorHAnsi"/>
          <w:color w:val="000000"/>
        </w:rPr>
        <w:t xml:space="preserve"> primary motivator in all kinds of situations.</w:t>
      </w:r>
      <w:r w:rsidR="00002E93" w:rsidRPr="000F32F6">
        <w:rPr>
          <w:rFonts w:cstheme="minorHAnsi"/>
          <w:color w:val="000000"/>
        </w:rPr>
        <w:t xml:space="preserve"> </w:t>
      </w:r>
      <w:r w:rsidR="00D3547A" w:rsidRPr="000F32F6">
        <w:rPr>
          <w:rFonts w:cstheme="minorHAnsi"/>
          <w:color w:val="000000"/>
        </w:rPr>
        <w:t xml:space="preserve">You are </w:t>
      </w:r>
      <w:r w:rsidR="00BE57E0" w:rsidRPr="000F32F6">
        <w:rPr>
          <w:rFonts w:cstheme="minorHAnsi"/>
          <w:color w:val="000000"/>
        </w:rPr>
        <w:t xml:space="preserve">now </w:t>
      </w:r>
      <w:r w:rsidR="00D3547A" w:rsidRPr="000F32F6">
        <w:rPr>
          <w:rFonts w:cstheme="minorHAnsi"/>
          <w:color w:val="000000"/>
        </w:rPr>
        <w:t xml:space="preserve">so </w:t>
      </w:r>
      <w:r w:rsidR="007222F7" w:rsidRPr="000F32F6">
        <w:rPr>
          <w:rFonts w:cstheme="minorHAnsi"/>
          <w:color w:val="000000"/>
        </w:rPr>
        <w:t>accustomed</w:t>
      </w:r>
      <w:r w:rsidR="00D3547A" w:rsidRPr="000F32F6">
        <w:rPr>
          <w:rFonts w:cstheme="minorHAnsi"/>
          <w:color w:val="000000"/>
        </w:rPr>
        <w:t xml:space="preserve"> to living in fear that you may be afraid </w:t>
      </w:r>
      <w:r w:rsidR="000709EA" w:rsidRPr="000F32F6">
        <w:rPr>
          <w:rFonts w:cstheme="minorHAnsi"/>
          <w:color w:val="000000"/>
        </w:rPr>
        <w:t>to give</w:t>
      </w:r>
      <w:r w:rsidR="00D3547A" w:rsidRPr="000F32F6">
        <w:rPr>
          <w:rFonts w:cstheme="minorHAnsi"/>
          <w:color w:val="000000"/>
        </w:rPr>
        <w:t xml:space="preserve"> </w:t>
      </w:r>
      <w:r w:rsidR="00E16701" w:rsidRPr="000F32F6">
        <w:rPr>
          <w:rFonts w:cstheme="minorHAnsi"/>
          <w:color w:val="000000"/>
        </w:rPr>
        <w:t>it up; t</w:t>
      </w:r>
      <w:r w:rsidR="00BE57E0" w:rsidRPr="000F32F6">
        <w:rPr>
          <w:rFonts w:cstheme="minorHAnsi"/>
          <w:color w:val="000000"/>
        </w:rPr>
        <w:t xml:space="preserve">he idea of a life free from fear may </w:t>
      </w:r>
      <w:r w:rsidR="00E16701" w:rsidRPr="000F32F6">
        <w:rPr>
          <w:rFonts w:cstheme="minorHAnsi"/>
          <w:color w:val="000000"/>
        </w:rPr>
        <w:t>actually frighten you.</w:t>
      </w:r>
      <w:r w:rsidR="00BE57E0" w:rsidRPr="000F32F6">
        <w:rPr>
          <w:rFonts w:cstheme="minorHAnsi"/>
          <w:color w:val="000000"/>
        </w:rPr>
        <w:t xml:space="preserve"> </w:t>
      </w:r>
      <w:r w:rsidRPr="000F32F6">
        <w:rPr>
          <w:rFonts w:cstheme="minorHAnsi"/>
          <w:color w:val="000000"/>
        </w:rPr>
        <w:t xml:space="preserve">What will help you make choices if not fear? </w:t>
      </w:r>
      <w:r w:rsidR="00857DCA" w:rsidRPr="000F32F6">
        <w:rPr>
          <w:rFonts w:cstheme="minorHAnsi"/>
          <w:color w:val="000000"/>
        </w:rPr>
        <w:t>What will you use</w:t>
      </w:r>
      <w:r w:rsidRPr="000F32F6">
        <w:rPr>
          <w:rFonts w:cstheme="minorHAnsi"/>
          <w:color w:val="000000"/>
        </w:rPr>
        <w:t xml:space="preserve"> </w:t>
      </w:r>
      <w:r w:rsidR="00857DCA" w:rsidRPr="000F32F6">
        <w:rPr>
          <w:rFonts w:cstheme="minorHAnsi"/>
          <w:color w:val="000000"/>
        </w:rPr>
        <w:t xml:space="preserve">to </w:t>
      </w:r>
      <w:r w:rsidRPr="000F32F6">
        <w:rPr>
          <w:rFonts w:cstheme="minorHAnsi"/>
          <w:color w:val="000000"/>
        </w:rPr>
        <w:t>justify your compulsive need to attack, appease, medicate, or withdraw? You may tell yourself the</w:t>
      </w:r>
      <w:r w:rsidR="00002E93" w:rsidRPr="000F32F6">
        <w:rPr>
          <w:rFonts w:cstheme="minorHAnsi"/>
          <w:color w:val="000000"/>
        </w:rPr>
        <w:t xml:space="preserve"> story that </w:t>
      </w:r>
      <w:r w:rsidR="00857DCA" w:rsidRPr="000F32F6">
        <w:rPr>
          <w:rFonts w:cstheme="minorHAnsi"/>
          <w:color w:val="000000"/>
        </w:rPr>
        <w:t>your misoriented</w:t>
      </w:r>
      <w:r w:rsidR="00002E93" w:rsidRPr="000F32F6">
        <w:rPr>
          <w:rFonts w:cstheme="minorHAnsi"/>
          <w:color w:val="000000"/>
        </w:rPr>
        <w:t xml:space="preserve"> </w:t>
      </w:r>
      <w:r w:rsidRPr="000F32F6">
        <w:rPr>
          <w:rFonts w:cstheme="minorHAnsi"/>
          <w:color w:val="000000"/>
        </w:rPr>
        <w:t>choices are motivated by common sense, justice, a real need, or Christian obedience, but</w:t>
      </w:r>
      <w:r w:rsidR="00500A63" w:rsidRPr="000F32F6">
        <w:rPr>
          <w:rFonts w:cstheme="minorHAnsi"/>
          <w:color w:val="000000"/>
        </w:rPr>
        <w:t>,</w:t>
      </w:r>
      <w:r w:rsidRPr="000F32F6">
        <w:rPr>
          <w:rFonts w:cstheme="minorHAnsi"/>
          <w:color w:val="000000"/>
        </w:rPr>
        <w:t xml:space="preserve"> in reality</w:t>
      </w:r>
      <w:r w:rsidR="00D14ACB" w:rsidRPr="000F32F6">
        <w:rPr>
          <w:rFonts w:cstheme="minorHAnsi"/>
          <w:color w:val="000000"/>
        </w:rPr>
        <w:t>,</w:t>
      </w:r>
      <w:r w:rsidRPr="000F32F6">
        <w:rPr>
          <w:rFonts w:cstheme="minorHAnsi"/>
          <w:color w:val="000000"/>
        </w:rPr>
        <w:t xml:space="preserve"> they are motivated by fear. For all of us, </w:t>
      </w:r>
      <w:r w:rsidR="00857DCA" w:rsidRPr="000F32F6">
        <w:rPr>
          <w:rFonts w:cstheme="minorHAnsi"/>
          <w:color w:val="000000"/>
        </w:rPr>
        <w:t>fear</w:t>
      </w:r>
      <w:r w:rsidRPr="000F32F6">
        <w:rPr>
          <w:rFonts w:cstheme="minorHAnsi"/>
          <w:color w:val="000000"/>
        </w:rPr>
        <w:t xml:space="preserve"> is difficult </w:t>
      </w:r>
      <w:r w:rsidR="00F60A39" w:rsidRPr="000F32F6">
        <w:rPr>
          <w:rFonts w:cstheme="minorHAnsi"/>
          <w:color w:val="000000"/>
        </w:rPr>
        <w:t xml:space="preserve">both </w:t>
      </w:r>
      <w:r w:rsidRPr="000F32F6">
        <w:rPr>
          <w:rFonts w:cstheme="minorHAnsi"/>
          <w:color w:val="000000"/>
        </w:rPr>
        <w:t>to</w:t>
      </w:r>
      <w:r w:rsidR="00F60A39" w:rsidRPr="000F32F6">
        <w:rPr>
          <w:rFonts w:cstheme="minorHAnsi"/>
          <w:color w:val="000000"/>
        </w:rPr>
        <w:t xml:space="preserve"> </w:t>
      </w:r>
      <w:r w:rsidRPr="000F32F6">
        <w:rPr>
          <w:rFonts w:cstheme="minorHAnsi"/>
          <w:color w:val="000000"/>
        </w:rPr>
        <w:t>acknowledge and to give up.</w:t>
      </w:r>
    </w:p>
    <w:bookmarkEnd w:id="9"/>
    <w:p w14:paraId="6A17BCFD" w14:textId="25583338" w:rsidR="00DF6440" w:rsidRPr="000F32F6" w:rsidRDefault="00DF6440" w:rsidP="00E431FA">
      <w:pPr>
        <w:spacing w:after="0" w:line="240" w:lineRule="auto"/>
        <w:jc w:val="both"/>
        <w:rPr>
          <w:rFonts w:cstheme="minorHAnsi"/>
          <w:color w:val="000000"/>
        </w:rPr>
      </w:pPr>
    </w:p>
    <w:p w14:paraId="2ABCCF20" w14:textId="7E345B6F" w:rsidR="002C7025" w:rsidRPr="000F32F6" w:rsidRDefault="004F49FB" w:rsidP="00E431FA">
      <w:pPr>
        <w:spacing w:after="0" w:line="240" w:lineRule="auto"/>
        <w:jc w:val="both"/>
        <w:rPr>
          <w:rFonts w:cstheme="minorHAnsi"/>
          <w:color w:val="000000"/>
        </w:rPr>
      </w:pPr>
      <w:r w:rsidRPr="000F32F6">
        <w:rPr>
          <w:rFonts w:cstheme="minorHAnsi"/>
          <w:color w:val="000000"/>
        </w:rPr>
        <w:t>Continue to</w:t>
      </w:r>
      <w:r w:rsidR="002C7025" w:rsidRPr="000F32F6">
        <w:rPr>
          <w:rFonts w:cstheme="minorHAnsi"/>
          <w:color w:val="000000"/>
        </w:rPr>
        <w:t xml:space="preserve"> use the </w:t>
      </w:r>
      <w:r w:rsidR="006F4502" w:rsidRPr="000F32F6">
        <w:rPr>
          <w:rFonts w:cstheme="minorHAnsi"/>
          <w:b/>
          <w:color w:val="000000"/>
        </w:rPr>
        <w:t>T</w:t>
      </w:r>
      <w:r w:rsidR="00DD2CBC" w:rsidRPr="000F32F6">
        <w:rPr>
          <w:rFonts w:cstheme="minorHAnsi"/>
          <w:b/>
          <w:color w:val="000000"/>
        </w:rPr>
        <w:t>apping</w:t>
      </w:r>
      <w:r w:rsidR="002C7025" w:rsidRPr="000F32F6">
        <w:rPr>
          <w:rFonts w:cstheme="minorHAnsi"/>
          <w:b/>
          <w:color w:val="000000"/>
        </w:rPr>
        <w:t xml:space="preserve"> </w:t>
      </w:r>
      <w:r w:rsidR="00212622" w:rsidRPr="000F32F6">
        <w:rPr>
          <w:rFonts w:cstheme="minorHAnsi"/>
          <w:b/>
          <w:color w:val="000000"/>
        </w:rPr>
        <w:t>P</w:t>
      </w:r>
      <w:r w:rsidR="002C7025" w:rsidRPr="000F32F6">
        <w:rPr>
          <w:rFonts w:cstheme="minorHAnsi"/>
          <w:b/>
          <w:color w:val="000000"/>
        </w:rPr>
        <w:t>rotocol</w:t>
      </w:r>
      <w:r w:rsidR="002C7025" w:rsidRPr="000F32F6">
        <w:rPr>
          <w:rFonts w:cstheme="minorHAnsi"/>
          <w:color w:val="000000"/>
        </w:rPr>
        <w:t xml:space="preserve"> when you recogniz</w:t>
      </w:r>
      <w:r w:rsidR="00496292" w:rsidRPr="000F32F6">
        <w:rPr>
          <w:rFonts w:cstheme="minorHAnsi"/>
          <w:color w:val="000000"/>
        </w:rPr>
        <w:t xml:space="preserve">e that fear is motivating you. </w:t>
      </w:r>
      <w:r w:rsidR="008B1A3A" w:rsidRPr="000F32F6">
        <w:rPr>
          <w:rFonts w:cstheme="minorHAnsi"/>
          <w:color w:val="000000"/>
        </w:rPr>
        <w:t>Through tapping you can r</w:t>
      </w:r>
      <w:r w:rsidR="009C4CA8" w:rsidRPr="000F32F6">
        <w:rPr>
          <w:rFonts w:cstheme="minorHAnsi"/>
          <w:color w:val="000000"/>
        </w:rPr>
        <w:t>elieve the aching need to fight</w:t>
      </w:r>
      <w:r w:rsidR="008B1A3A" w:rsidRPr="000F32F6">
        <w:rPr>
          <w:rFonts w:cstheme="minorHAnsi"/>
          <w:color w:val="000000"/>
        </w:rPr>
        <w:t xml:space="preserve"> or control</w:t>
      </w:r>
      <w:r w:rsidR="00146A44" w:rsidRPr="000F32F6">
        <w:rPr>
          <w:rFonts w:cstheme="minorHAnsi"/>
          <w:color w:val="000000"/>
        </w:rPr>
        <w:t>,</w:t>
      </w:r>
      <w:r w:rsidR="009C4CA8" w:rsidRPr="000F32F6">
        <w:rPr>
          <w:rFonts w:cstheme="minorHAnsi"/>
          <w:color w:val="000000"/>
        </w:rPr>
        <w:t xml:space="preserve"> lie or apologize</w:t>
      </w:r>
      <w:r w:rsidR="009031F3" w:rsidRPr="000F32F6">
        <w:rPr>
          <w:rFonts w:cstheme="minorHAnsi"/>
          <w:color w:val="000000"/>
        </w:rPr>
        <w:t>, escape</w:t>
      </w:r>
      <w:r w:rsidR="009C4CA8" w:rsidRPr="000F32F6">
        <w:rPr>
          <w:rFonts w:cstheme="minorHAnsi"/>
          <w:color w:val="000000"/>
        </w:rPr>
        <w:t xml:space="preserve"> or block</w:t>
      </w:r>
      <w:r w:rsidR="00496292" w:rsidRPr="000F32F6">
        <w:rPr>
          <w:rFonts w:cstheme="minorHAnsi"/>
          <w:color w:val="000000"/>
        </w:rPr>
        <w:t xml:space="preserve">. </w:t>
      </w:r>
      <w:r w:rsidR="002C7025" w:rsidRPr="000F32F6">
        <w:rPr>
          <w:rFonts w:cstheme="minorHAnsi"/>
          <w:color w:val="000000"/>
        </w:rPr>
        <w:t>Calm your distress as you would calm a distressed child.</w:t>
      </w:r>
    </w:p>
    <w:p w14:paraId="2BBA3657" w14:textId="77777777" w:rsidR="00DF6440" w:rsidRPr="000F32F6" w:rsidRDefault="00DF6440" w:rsidP="00E431FA">
      <w:pPr>
        <w:spacing w:after="0" w:line="240" w:lineRule="auto"/>
        <w:jc w:val="both"/>
        <w:rPr>
          <w:rFonts w:cstheme="minorHAnsi"/>
          <w:color w:val="000000"/>
        </w:rPr>
      </w:pPr>
    </w:p>
    <w:p w14:paraId="2862B972" w14:textId="28A0D330" w:rsidR="00FF4369" w:rsidRPr="000F32F6" w:rsidRDefault="00F25E25" w:rsidP="00E431FA">
      <w:pPr>
        <w:spacing w:after="0" w:line="240" w:lineRule="auto"/>
        <w:jc w:val="both"/>
        <w:rPr>
          <w:rFonts w:cstheme="minorHAnsi"/>
          <w:color w:val="000000"/>
        </w:rPr>
      </w:pPr>
      <w:bookmarkStart w:id="10" w:name="OLE_LINK1"/>
      <w:r w:rsidRPr="000F32F6">
        <w:rPr>
          <w:rFonts w:cstheme="minorHAnsi"/>
          <w:color w:val="000000"/>
        </w:rPr>
        <w:t>In our next lesson</w:t>
      </w:r>
      <w:r w:rsidR="001674DF" w:rsidRPr="000F32F6">
        <w:rPr>
          <w:rFonts w:cstheme="minorHAnsi"/>
          <w:color w:val="000000"/>
        </w:rPr>
        <w:t>,</w:t>
      </w:r>
      <w:r w:rsidR="00FF4369" w:rsidRPr="000F32F6">
        <w:rPr>
          <w:rFonts w:cstheme="minorHAnsi"/>
          <w:color w:val="000000"/>
        </w:rPr>
        <w:t xml:space="preserve"> </w:t>
      </w:r>
      <w:r w:rsidR="004D6D3F" w:rsidRPr="000F32F6">
        <w:rPr>
          <w:rFonts w:cstheme="minorHAnsi"/>
          <w:color w:val="000000"/>
        </w:rPr>
        <w:t xml:space="preserve">we will learn how to use the </w:t>
      </w:r>
      <w:r w:rsidR="00B34E95" w:rsidRPr="000F32F6">
        <w:rPr>
          <w:rFonts w:cstheme="minorHAnsi"/>
          <w:b/>
          <w:color w:val="000000"/>
        </w:rPr>
        <w:t xml:space="preserve">Two Paths </w:t>
      </w:r>
      <w:r w:rsidR="00FF4369" w:rsidRPr="000F32F6">
        <w:rPr>
          <w:rFonts w:cstheme="minorHAnsi"/>
          <w:b/>
          <w:color w:val="000000"/>
        </w:rPr>
        <w:t>Worksheet</w:t>
      </w:r>
      <w:r w:rsidR="004D6D3F" w:rsidRPr="000F32F6">
        <w:rPr>
          <w:rFonts w:cstheme="minorHAnsi"/>
          <w:color w:val="000000"/>
        </w:rPr>
        <w:t>, which helps us analyze our reactions to people and events</w:t>
      </w:r>
      <w:r w:rsidR="003F1995" w:rsidRPr="000F32F6">
        <w:rPr>
          <w:rFonts w:cstheme="minorHAnsi"/>
          <w:color w:val="000000"/>
        </w:rPr>
        <w:t>,</w:t>
      </w:r>
      <w:r w:rsidR="004D6D3F" w:rsidRPr="000F32F6">
        <w:rPr>
          <w:rFonts w:cstheme="minorHAnsi"/>
          <w:color w:val="000000"/>
        </w:rPr>
        <w:t xml:space="preserve"> and </w:t>
      </w:r>
      <w:r w:rsidR="001160DE" w:rsidRPr="000F32F6">
        <w:rPr>
          <w:rFonts w:cstheme="minorHAnsi"/>
          <w:color w:val="000000"/>
        </w:rPr>
        <w:t xml:space="preserve">guides us to </w:t>
      </w:r>
      <w:r w:rsidR="004D6D3F" w:rsidRPr="000F32F6">
        <w:rPr>
          <w:rFonts w:cstheme="minorHAnsi"/>
          <w:color w:val="000000"/>
        </w:rPr>
        <w:t xml:space="preserve">creatively </w:t>
      </w:r>
      <w:r w:rsidR="001160DE" w:rsidRPr="000F32F6">
        <w:rPr>
          <w:rFonts w:cstheme="minorHAnsi"/>
          <w:color w:val="000000"/>
        </w:rPr>
        <w:t>consider</w:t>
      </w:r>
      <w:r w:rsidR="004D6D3F" w:rsidRPr="000F32F6">
        <w:rPr>
          <w:rFonts w:cstheme="minorHAnsi"/>
          <w:color w:val="000000"/>
        </w:rPr>
        <w:t xml:space="preserve"> </w:t>
      </w:r>
      <w:r w:rsidR="001160DE" w:rsidRPr="000F32F6">
        <w:rPr>
          <w:rFonts w:cstheme="minorHAnsi"/>
          <w:color w:val="000000"/>
        </w:rPr>
        <w:t xml:space="preserve">our </w:t>
      </w:r>
      <w:r w:rsidR="004D6D3F" w:rsidRPr="000F32F6">
        <w:rPr>
          <w:rFonts w:cstheme="minorHAnsi"/>
          <w:color w:val="000000"/>
        </w:rPr>
        <w:t xml:space="preserve">options. You might wish to </w:t>
      </w:r>
      <w:r w:rsidR="00A856B4" w:rsidRPr="000F32F6">
        <w:rPr>
          <w:rFonts w:cstheme="minorHAnsi"/>
          <w:color w:val="000000"/>
        </w:rPr>
        <w:t xml:space="preserve">explore </w:t>
      </w:r>
      <w:r w:rsidR="004D6D3F" w:rsidRPr="000F32F6">
        <w:rPr>
          <w:rFonts w:cstheme="minorHAnsi"/>
          <w:color w:val="000000"/>
        </w:rPr>
        <w:t>this worksheet with your Karis Link.</w:t>
      </w:r>
    </w:p>
    <w:bookmarkEnd w:id="10"/>
    <w:p w14:paraId="21C367D2" w14:textId="77777777" w:rsidR="00DF6440" w:rsidRPr="000F32F6" w:rsidRDefault="00DF6440" w:rsidP="00E431FA">
      <w:pPr>
        <w:spacing w:after="0" w:line="240" w:lineRule="auto"/>
        <w:jc w:val="both"/>
        <w:rPr>
          <w:rFonts w:cstheme="minorHAnsi"/>
          <w:color w:val="000000"/>
        </w:rPr>
      </w:pPr>
    </w:p>
    <w:p w14:paraId="26BC886C" w14:textId="77777777" w:rsidR="000D59D0" w:rsidRPr="000F32F6" w:rsidRDefault="00496292" w:rsidP="00E431FA">
      <w:pPr>
        <w:spacing w:after="0" w:line="240" w:lineRule="auto"/>
        <w:jc w:val="both"/>
        <w:rPr>
          <w:rFonts w:cstheme="minorHAnsi"/>
          <w:color w:val="000000"/>
        </w:rPr>
      </w:pPr>
      <w:r w:rsidRPr="000F32F6">
        <w:rPr>
          <w:rFonts w:cstheme="minorHAnsi"/>
          <w:color w:val="000000"/>
        </w:rPr>
        <w:t>Our prayer might go somet</w:t>
      </w:r>
      <w:r w:rsidR="0088514D" w:rsidRPr="000F32F6">
        <w:rPr>
          <w:rFonts w:cstheme="minorHAnsi"/>
          <w:color w:val="000000"/>
        </w:rPr>
        <w:t xml:space="preserve">hing like this: </w:t>
      </w:r>
    </w:p>
    <w:p w14:paraId="6072B050" w14:textId="77777777" w:rsidR="00DF6440" w:rsidRPr="000F32F6" w:rsidRDefault="00DF6440" w:rsidP="00E431FA">
      <w:pPr>
        <w:spacing w:after="0" w:line="240" w:lineRule="auto"/>
        <w:jc w:val="both"/>
        <w:rPr>
          <w:rFonts w:cstheme="minorHAnsi"/>
          <w:color w:val="000000"/>
        </w:rPr>
      </w:pPr>
    </w:p>
    <w:p w14:paraId="6E711471" w14:textId="29CA5FFE" w:rsidR="00496292" w:rsidRPr="000F32F6" w:rsidRDefault="0088514D" w:rsidP="00E431FA">
      <w:pPr>
        <w:spacing w:after="0" w:line="240" w:lineRule="auto"/>
        <w:jc w:val="center"/>
        <w:rPr>
          <w:rFonts w:cstheme="minorHAnsi"/>
          <w:i/>
          <w:color w:val="000000"/>
        </w:rPr>
      </w:pPr>
      <w:r w:rsidRPr="000F32F6">
        <w:rPr>
          <w:rFonts w:cstheme="minorHAnsi"/>
          <w:i/>
          <w:color w:val="000000"/>
        </w:rPr>
        <w:t>Loving Lord, help me</w:t>
      </w:r>
      <w:r w:rsidR="00146A44" w:rsidRPr="000F32F6">
        <w:rPr>
          <w:rFonts w:cstheme="minorHAnsi"/>
          <w:i/>
          <w:color w:val="000000"/>
        </w:rPr>
        <w:t xml:space="preserve"> in the moment to</w:t>
      </w:r>
      <w:r w:rsidR="00496292" w:rsidRPr="000F32F6">
        <w:rPr>
          <w:rFonts w:cstheme="minorHAnsi"/>
          <w:i/>
          <w:color w:val="000000"/>
        </w:rPr>
        <w:t xml:space="preserve"> recognize the fear. </w:t>
      </w:r>
      <w:r w:rsidR="008B1A3A" w:rsidRPr="000F32F6">
        <w:rPr>
          <w:rFonts w:cstheme="minorHAnsi"/>
          <w:i/>
          <w:color w:val="000000"/>
        </w:rPr>
        <w:t>(Repeat)</w:t>
      </w:r>
    </w:p>
    <w:p w14:paraId="10F591D9" w14:textId="77777777" w:rsidR="00DF6440" w:rsidRPr="000F32F6" w:rsidRDefault="00DF6440" w:rsidP="00E431FA">
      <w:pPr>
        <w:spacing w:after="0" w:line="240" w:lineRule="auto"/>
        <w:jc w:val="both"/>
        <w:rPr>
          <w:rFonts w:cstheme="minorHAnsi"/>
          <w:color w:val="000000"/>
        </w:rPr>
      </w:pPr>
    </w:p>
    <w:p w14:paraId="2AE2E2C7" w14:textId="25ED056B" w:rsidR="00DF6440" w:rsidRPr="000F32F6" w:rsidRDefault="00DF6440" w:rsidP="00E431FA">
      <w:pPr>
        <w:spacing w:after="0" w:line="240" w:lineRule="auto"/>
        <w:jc w:val="both"/>
        <w:rPr>
          <w:rFonts w:cstheme="minorHAnsi"/>
          <w:color w:val="000000"/>
        </w:rPr>
      </w:pPr>
      <w:r w:rsidRPr="000F32F6">
        <w:rPr>
          <w:rFonts w:cstheme="minorHAnsi"/>
          <w:color w:val="000000"/>
        </w:rPr>
        <w:t>Take a deep breath.</w:t>
      </w:r>
    </w:p>
    <w:p w14:paraId="223BB4EB" w14:textId="680D56BF" w:rsidR="00B7771A" w:rsidRPr="000F32F6" w:rsidRDefault="00B7771A" w:rsidP="00B7771A">
      <w:pPr>
        <w:spacing w:after="0" w:line="240" w:lineRule="auto"/>
        <w:jc w:val="both"/>
        <w:rPr>
          <w:i/>
        </w:rPr>
      </w:pPr>
      <w:r w:rsidRPr="000F32F6">
        <w:rPr>
          <w:i/>
        </w:rPr>
        <w:t xml:space="preserve">(If time permits, ask, “Does anyone have comments or questions about </w:t>
      </w:r>
      <w:r w:rsidR="008713D5" w:rsidRPr="000F32F6">
        <w:rPr>
          <w:i/>
        </w:rPr>
        <w:t>the</w:t>
      </w:r>
      <w:r w:rsidRPr="000F32F6">
        <w:rPr>
          <w:i/>
        </w:rPr>
        <w:t xml:space="preserve"> </w:t>
      </w:r>
      <w:r w:rsidR="00E93E62" w:rsidRPr="000F32F6">
        <w:rPr>
          <w:i/>
        </w:rPr>
        <w:t>Toolbox</w:t>
      </w:r>
      <w:r w:rsidRPr="000F32F6">
        <w:rPr>
          <w:i/>
        </w:rPr>
        <w:t>?”)</w:t>
      </w:r>
    </w:p>
    <w:p w14:paraId="37E8D93F" w14:textId="77777777" w:rsidR="00DF6440" w:rsidRPr="000F32F6" w:rsidRDefault="00DF6440" w:rsidP="00E431FA">
      <w:pPr>
        <w:spacing w:after="0" w:line="240" w:lineRule="auto"/>
        <w:jc w:val="both"/>
        <w:rPr>
          <w:rFonts w:cstheme="minorHAnsi"/>
          <w:color w:val="000000"/>
        </w:rPr>
      </w:pPr>
    </w:p>
    <w:p w14:paraId="032A1E94" w14:textId="326DF74A" w:rsidR="00285B9A" w:rsidRPr="000F32F6" w:rsidRDefault="00CE2C13" w:rsidP="00E431FA">
      <w:pPr>
        <w:spacing w:after="0" w:line="240" w:lineRule="auto"/>
        <w:jc w:val="both"/>
        <w:rPr>
          <w:rFonts w:cstheme="minorHAnsi"/>
          <w:b/>
        </w:rPr>
      </w:pPr>
      <w:r w:rsidRPr="000F32F6">
        <w:rPr>
          <w:rFonts w:cstheme="minorHAnsi"/>
          <w:b/>
        </w:rPr>
        <w:t>0:3</w:t>
      </w:r>
      <w:r w:rsidR="00FE54C9" w:rsidRPr="000F32F6">
        <w:rPr>
          <w:rFonts w:cstheme="minorHAnsi"/>
          <w:b/>
        </w:rPr>
        <w:t>0</w:t>
      </w:r>
      <w:r w:rsidR="00285B9A" w:rsidRPr="000F32F6">
        <w:rPr>
          <w:rFonts w:cstheme="minorHAnsi"/>
          <w:b/>
        </w:rPr>
        <w:tab/>
        <w:t>SHARING</w:t>
      </w:r>
    </w:p>
    <w:p w14:paraId="7AE30E30" w14:textId="77777777" w:rsidR="00DF6440" w:rsidRPr="000F32F6" w:rsidRDefault="00DF6440" w:rsidP="00E431FA">
      <w:pPr>
        <w:spacing w:after="0" w:line="240" w:lineRule="auto"/>
        <w:jc w:val="both"/>
        <w:rPr>
          <w:rFonts w:cstheme="minorHAnsi"/>
          <w:b/>
        </w:rPr>
      </w:pPr>
    </w:p>
    <w:p w14:paraId="01E3BA0F" w14:textId="77777777" w:rsidR="00285B9A" w:rsidRPr="000F32F6" w:rsidRDefault="00CE2C13" w:rsidP="00E431FA">
      <w:pPr>
        <w:spacing w:after="0" w:line="240" w:lineRule="auto"/>
        <w:jc w:val="both"/>
        <w:rPr>
          <w:rFonts w:cstheme="minorHAnsi"/>
          <w:b/>
        </w:rPr>
      </w:pPr>
      <w:r w:rsidRPr="000F32F6">
        <w:rPr>
          <w:rFonts w:cstheme="minorHAnsi"/>
          <w:b/>
        </w:rPr>
        <w:t>1:00</w:t>
      </w:r>
      <w:r w:rsidR="00285B9A" w:rsidRPr="000F32F6">
        <w:rPr>
          <w:rFonts w:cstheme="minorHAnsi"/>
          <w:b/>
        </w:rPr>
        <w:tab/>
        <w:t>BIBLE TEACHING</w:t>
      </w:r>
    </w:p>
    <w:p w14:paraId="01FDFD80" w14:textId="77777777" w:rsidR="00DF6440" w:rsidRPr="000F32F6" w:rsidRDefault="00DF6440" w:rsidP="00E431FA">
      <w:pPr>
        <w:spacing w:after="0" w:line="240" w:lineRule="auto"/>
        <w:jc w:val="both"/>
        <w:rPr>
          <w:rFonts w:cstheme="minorHAnsi"/>
        </w:rPr>
      </w:pPr>
    </w:p>
    <w:p w14:paraId="782644F9" w14:textId="7EAFD7E7" w:rsidR="00DF6440" w:rsidRPr="000F32F6" w:rsidRDefault="00705C91" w:rsidP="00E431FA">
      <w:pPr>
        <w:spacing w:after="0" w:line="240" w:lineRule="auto"/>
        <w:jc w:val="both"/>
        <w:rPr>
          <w:rFonts w:cstheme="minorHAnsi"/>
        </w:rPr>
      </w:pPr>
      <w:r w:rsidRPr="000F32F6">
        <w:rPr>
          <w:rFonts w:cstheme="minorHAnsi"/>
        </w:rPr>
        <w:t>If you have your Bible</w:t>
      </w:r>
      <w:r w:rsidR="00FF2E12" w:rsidRPr="000F32F6">
        <w:rPr>
          <w:rFonts w:cstheme="minorHAnsi"/>
        </w:rPr>
        <w:t xml:space="preserve"> with you</w:t>
      </w:r>
      <w:r w:rsidRPr="000F32F6">
        <w:rPr>
          <w:rFonts w:cstheme="minorHAnsi"/>
        </w:rPr>
        <w:t>, turn</w:t>
      </w:r>
      <w:r w:rsidR="008B1A3A" w:rsidRPr="000F32F6">
        <w:rPr>
          <w:rFonts w:cstheme="minorHAnsi"/>
        </w:rPr>
        <w:t xml:space="preserve"> to</w:t>
      </w:r>
      <w:r w:rsidR="004E06B2" w:rsidRPr="000F32F6">
        <w:rPr>
          <w:rFonts w:cstheme="minorHAnsi"/>
        </w:rPr>
        <w:t xml:space="preserve"> </w:t>
      </w:r>
      <w:r w:rsidR="00212622" w:rsidRPr="000F32F6">
        <w:rPr>
          <w:rFonts w:cstheme="minorHAnsi"/>
        </w:rPr>
        <w:t>the second chapter</w:t>
      </w:r>
      <w:r w:rsidR="00E21318" w:rsidRPr="000F32F6">
        <w:rPr>
          <w:rFonts w:cstheme="minorHAnsi"/>
        </w:rPr>
        <w:t xml:space="preserve"> </w:t>
      </w:r>
      <w:r w:rsidR="00DC079A" w:rsidRPr="000F32F6">
        <w:rPr>
          <w:rFonts w:cstheme="minorHAnsi"/>
        </w:rPr>
        <w:t xml:space="preserve">of Paul’s letter to the </w:t>
      </w:r>
      <w:r w:rsidR="00D400FC" w:rsidRPr="000F32F6">
        <w:rPr>
          <w:rFonts w:cstheme="minorHAnsi"/>
        </w:rPr>
        <w:t>Philippians.</w:t>
      </w:r>
    </w:p>
    <w:p w14:paraId="23994375" w14:textId="77777777" w:rsidR="00D400FC" w:rsidRPr="000F32F6" w:rsidRDefault="00D400FC" w:rsidP="00E431FA">
      <w:pPr>
        <w:spacing w:after="0" w:line="240" w:lineRule="auto"/>
        <w:jc w:val="both"/>
        <w:rPr>
          <w:rFonts w:cstheme="minorHAnsi"/>
        </w:rPr>
      </w:pPr>
    </w:p>
    <w:p w14:paraId="502C9D2E" w14:textId="3136AE7C" w:rsidR="004F49FB" w:rsidRPr="000F32F6" w:rsidRDefault="00EB7B1E" w:rsidP="00B7771A">
      <w:pPr>
        <w:spacing w:after="0" w:line="240" w:lineRule="auto"/>
        <w:jc w:val="both"/>
        <w:rPr>
          <w:rFonts w:cstheme="minorHAnsi"/>
        </w:rPr>
      </w:pPr>
      <w:bookmarkStart w:id="11" w:name="_Hlk514342521"/>
      <w:r w:rsidRPr="000F32F6">
        <w:rPr>
          <w:rFonts w:cstheme="minorHAnsi"/>
        </w:rPr>
        <w:t xml:space="preserve">In this </w:t>
      </w:r>
      <w:r w:rsidR="004E68E7" w:rsidRPr="000F32F6">
        <w:rPr>
          <w:rFonts w:cstheme="minorHAnsi"/>
        </w:rPr>
        <w:t>letter</w:t>
      </w:r>
      <w:r w:rsidR="00920AFF" w:rsidRPr="000F32F6">
        <w:rPr>
          <w:rFonts w:cstheme="minorHAnsi"/>
        </w:rPr>
        <w:t>,</w:t>
      </w:r>
      <w:r w:rsidRPr="000F32F6">
        <w:rPr>
          <w:rFonts w:cstheme="minorHAnsi"/>
        </w:rPr>
        <w:t xml:space="preserve"> Paul wants</w:t>
      </w:r>
      <w:r w:rsidR="004F49FB" w:rsidRPr="000F32F6">
        <w:rPr>
          <w:rFonts w:cstheme="minorHAnsi"/>
        </w:rPr>
        <w:t xml:space="preserve"> to </w:t>
      </w:r>
      <w:r w:rsidRPr="000F32F6">
        <w:rPr>
          <w:rFonts w:cstheme="minorHAnsi"/>
        </w:rPr>
        <w:t xml:space="preserve">remind us </w:t>
      </w:r>
      <w:r w:rsidR="004F49FB" w:rsidRPr="000F32F6">
        <w:rPr>
          <w:rFonts w:cstheme="minorHAnsi"/>
        </w:rPr>
        <w:t xml:space="preserve">of the glory that we abandon </w:t>
      </w:r>
      <w:r w:rsidR="00D73153" w:rsidRPr="000F32F6">
        <w:rPr>
          <w:rFonts w:cstheme="minorHAnsi"/>
        </w:rPr>
        <w:t>when we choose</w:t>
      </w:r>
      <w:r w:rsidR="004F49FB" w:rsidRPr="000F32F6">
        <w:rPr>
          <w:rFonts w:cstheme="minorHAnsi"/>
        </w:rPr>
        <w:t xml:space="preserve"> the Idol Self</w:t>
      </w:r>
      <w:r w:rsidR="00677A82" w:rsidRPr="000F32F6">
        <w:rPr>
          <w:rFonts w:cstheme="minorHAnsi"/>
        </w:rPr>
        <w:t xml:space="preserve"> over the real God. </w:t>
      </w:r>
      <w:r w:rsidR="008B1A3A" w:rsidRPr="000F32F6">
        <w:rPr>
          <w:rFonts w:cstheme="minorHAnsi"/>
        </w:rPr>
        <w:t xml:space="preserve">The Bible </w:t>
      </w:r>
      <w:r w:rsidR="004F49FB" w:rsidRPr="000F32F6">
        <w:rPr>
          <w:rFonts w:cstheme="minorHAnsi"/>
        </w:rPr>
        <w:t>tells us what our glory looks like and feels</w:t>
      </w:r>
      <w:r w:rsidR="008B1A3A" w:rsidRPr="000F32F6">
        <w:rPr>
          <w:rFonts w:cstheme="minorHAnsi"/>
        </w:rPr>
        <w:t xml:space="preserve"> like</w:t>
      </w:r>
      <w:r w:rsidR="00826E19" w:rsidRPr="000F32F6">
        <w:rPr>
          <w:rFonts w:cstheme="minorHAnsi"/>
        </w:rPr>
        <w:t>,</w:t>
      </w:r>
      <w:r w:rsidR="008B1A3A" w:rsidRPr="000F32F6">
        <w:rPr>
          <w:rFonts w:cstheme="minorHAnsi"/>
        </w:rPr>
        <w:t xml:space="preserve"> and </w:t>
      </w:r>
      <w:r w:rsidR="00826E19" w:rsidRPr="000F32F6">
        <w:rPr>
          <w:rFonts w:cstheme="minorHAnsi"/>
        </w:rPr>
        <w:t xml:space="preserve">it </w:t>
      </w:r>
      <w:r w:rsidR="008B1A3A" w:rsidRPr="000F32F6">
        <w:rPr>
          <w:rFonts w:cstheme="minorHAnsi"/>
        </w:rPr>
        <w:t>describes the</w:t>
      </w:r>
      <w:r w:rsidR="004F49FB" w:rsidRPr="000F32F6">
        <w:rPr>
          <w:rFonts w:cstheme="minorHAnsi"/>
        </w:rPr>
        <w:t xml:space="preserve"> results of living in that glory</w:t>
      </w:r>
      <w:r w:rsidRPr="000F32F6">
        <w:rPr>
          <w:rFonts w:cstheme="minorHAnsi"/>
        </w:rPr>
        <w:t>, but we don’t believe</w:t>
      </w:r>
      <w:r w:rsidR="003D2591" w:rsidRPr="000F32F6">
        <w:rPr>
          <w:rFonts w:cstheme="minorHAnsi"/>
        </w:rPr>
        <w:t xml:space="preserve"> what</w:t>
      </w:r>
      <w:r w:rsidR="00584FD2" w:rsidRPr="000F32F6">
        <w:rPr>
          <w:rFonts w:cstheme="minorHAnsi"/>
        </w:rPr>
        <w:t xml:space="preserve"> the Bible</w:t>
      </w:r>
      <w:r w:rsidR="003D2591" w:rsidRPr="000F32F6">
        <w:rPr>
          <w:rFonts w:cstheme="minorHAnsi"/>
        </w:rPr>
        <w:t xml:space="preserve"> says</w:t>
      </w:r>
      <w:r w:rsidR="00826E19" w:rsidRPr="000F32F6">
        <w:rPr>
          <w:rFonts w:cstheme="minorHAnsi"/>
        </w:rPr>
        <w:t xml:space="preserve">. </w:t>
      </w:r>
      <w:r w:rsidRPr="000F32F6">
        <w:rPr>
          <w:rFonts w:cstheme="minorHAnsi"/>
        </w:rPr>
        <w:t>We have no</w:t>
      </w:r>
      <w:r w:rsidR="008218E2" w:rsidRPr="000F32F6">
        <w:rPr>
          <w:rFonts w:cstheme="minorHAnsi"/>
        </w:rPr>
        <w:t xml:space="preserve">t been encouraged or trained to </w:t>
      </w:r>
      <w:r w:rsidR="008218E2" w:rsidRPr="000F32F6">
        <w:rPr>
          <w:rFonts w:cstheme="minorHAnsi"/>
        </w:rPr>
        <w:lastRenderedPageBreak/>
        <w:t xml:space="preserve">understand that </w:t>
      </w:r>
      <w:r w:rsidR="003E14DB" w:rsidRPr="000F32F6">
        <w:rPr>
          <w:rFonts w:cstheme="minorHAnsi"/>
        </w:rPr>
        <w:t xml:space="preserve">our true </w:t>
      </w:r>
      <w:r w:rsidR="008218E2" w:rsidRPr="000F32F6">
        <w:rPr>
          <w:rFonts w:cstheme="minorHAnsi"/>
        </w:rPr>
        <w:t xml:space="preserve">glory </w:t>
      </w:r>
      <w:r w:rsidR="00874A71" w:rsidRPr="000F32F6">
        <w:rPr>
          <w:rFonts w:cstheme="minorHAnsi"/>
        </w:rPr>
        <w:t>can be experienced now,</w:t>
      </w:r>
      <w:r w:rsidRPr="000F32F6">
        <w:rPr>
          <w:rFonts w:cstheme="minorHAnsi"/>
        </w:rPr>
        <w:t xml:space="preserve"> today, here on earth.</w:t>
      </w:r>
      <w:r w:rsidR="00F50DC9" w:rsidRPr="000F32F6">
        <w:rPr>
          <w:rFonts w:cstheme="minorHAnsi"/>
        </w:rPr>
        <w:t xml:space="preserve"> </w:t>
      </w:r>
      <w:bookmarkEnd w:id="11"/>
      <w:r w:rsidR="00F50DC9" w:rsidRPr="000F32F6">
        <w:rPr>
          <w:rFonts w:cstheme="minorHAnsi"/>
        </w:rPr>
        <w:t>The</w:t>
      </w:r>
      <w:r w:rsidR="004F49FB" w:rsidRPr="000F32F6">
        <w:rPr>
          <w:rFonts w:cstheme="minorHAnsi"/>
        </w:rPr>
        <w:t xml:space="preserve"> problem is a little more sinister than that</w:t>
      </w:r>
      <w:r w:rsidR="00F50DC9" w:rsidRPr="000F32F6">
        <w:rPr>
          <w:rFonts w:cstheme="minorHAnsi"/>
        </w:rPr>
        <w:t>, however. We</w:t>
      </w:r>
      <w:r w:rsidR="004F49FB" w:rsidRPr="000F32F6">
        <w:rPr>
          <w:rFonts w:cstheme="minorHAnsi"/>
        </w:rPr>
        <w:t xml:space="preserve"> have</w:t>
      </w:r>
      <w:r w:rsidR="00681C28" w:rsidRPr="000F32F6">
        <w:rPr>
          <w:rFonts w:cstheme="minorHAnsi"/>
        </w:rPr>
        <w:t xml:space="preserve"> </w:t>
      </w:r>
      <w:r w:rsidR="004F49FB" w:rsidRPr="000F32F6">
        <w:rPr>
          <w:rFonts w:cstheme="minorHAnsi"/>
        </w:rPr>
        <w:t>imagined a glory that we think is better than the one d</w:t>
      </w:r>
      <w:r w:rsidR="00391F21" w:rsidRPr="000F32F6">
        <w:rPr>
          <w:rFonts w:cstheme="minorHAnsi"/>
        </w:rPr>
        <w:t>e</w:t>
      </w:r>
      <w:r w:rsidR="00681C28" w:rsidRPr="000F32F6">
        <w:rPr>
          <w:rFonts w:cstheme="minorHAnsi"/>
        </w:rPr>
        <w:t xml:space="preserve">signed for us by our Creator. </w:t>
      </w:r>
      <w:r w:rsidR="004F49FB" w:rsidRPr="000F32F6">
        <w:rPr>
          <w:rFonts w:cstheme="minorHAnsi"/>
        </w:rPr>
        <w:t xml:space="preserve">It takes humility and courage to give up the pursuit of </w:t>
      </w:r>
      <w:r w:rsidR="001F6A71" w:rsidRPr="000F32F6">
        <w:rPr>
          <w:rFonts w:cstheme="minorHAnsi"/>
        </w:rPr>
        <w:t>fulfilling our</w:t>
      </w:r>
      <w:r w:rsidR="004F49FB" w:rsidRPr="000F32F6">
        <w:rPr>
          <w:rFonts w:cstheme="minorHAnsi"/>
        </w:rPr>
        <w:t xml:space="preserve"> imagined glory </w:t>
      </w:r>
      <w:bookmarkStart w:id="12" w:name="_Hlk514242813"/>
      <w:r w:rsidR="00FF150E" w:rsidRPr="000F32F6">
        <w:rPr>
          <w:rFonts w:cstheme="minorHAnsi"/>
        </w:rPr>
        <w:t>and, like Jesus, to take up the form of a servant and pursue our real glory</w:t>
      </w:r>
      <w:r w:rsidR="00444A7F" w:rsidRPr="000F32F6">
        <w:rPr>
          <w:rFonts w:cstheme="minorHAnsi"/>
        </w:rPr>
        <w:t xml:space="preserve">. </w:t>
      </w:r>
    </w:p>
    <w:p w14:paraId="7D1011C5" w14:textId="77777777" w:rsidR="00164C39" w:rsidRPr="000F32F6" w:rsidRDefault="00164C39" w:rsidP="00E431FA">
      <w:pPr>
        <w:spacing w:after="0" w:line="240" w:lineRule="auto"/>
        <w:jc w:val="both"/>
        <w:rPr>
          <w:rFonts w:cstheme="minorHAnsi"/>
        </w:rPr>
      </w:pPr>
    </w:p>
    <w:p w14:paraId="5A96C1B4" w14:textId="2018459E" w:rsidR="007D57B7" w:rsidRPr="000F32F6" w:rsidRDefault="007D57B7" w:rsidP="00E431FA">
      <w:pPr>
        <w:spacing w:after="0" w:line="240" w:lineRule="auto"/>
        <w:jc w:val="both"/>
        <w:rPr>
          <w:rFonts w:cstheme="minorHAnsi"/>
        </w:rPr>
      </w:pPr>
      <w:bookmarkStart w:id="13" w:name="_Hlk136588026"/>
      <w:bookmarkEnd w:id="12"/>
      <w:r w:rsidRPr="000F32F6">
        <w:rPr>
          <w:rFonts w:cstheme="minorHAnsi"/>
        </w:rPr>
        <w:t>This</w:t>
      </w:r>
      <w:r w:rsidR="00046DDE" w:rsidRPr="000F32F6">
        <w:rPr>
          <w:rFonts w:cstheme="minorHAnsi"/>
        </w:rPr>
        <w:t xml:space="preserve"> is</w:t>
      </w:r>
      <w:r w:rsidR="004E06B2" w:rsidRPr="000F32F6">
        <w:rPr>
          <w:rFonts w:cstheme="minorHAnsi"/>
        </w:rPr>
        <w:t xml:space="preserve"> </w:t>
      </w:r>
      <w:r w:rsidR="008523A0" w:rsidRPr="000F32F6">
        <w:rPr>
          <w:rFonts w:cstheme="minorHAnsi"/>
        </w:rPr>
        <w:t>Nancy</w:t>
      </w:r>
      <w:r w:rsidR="004E06B2" w:rsidRPr="000F32F6">
        <w:rPr>
          <w:rFonts w:cstheme="minorHAnsi"/>
        </w:rPr>
        <w:t>’s</w:t>
      </w:r>
      <w:r w:rsidR="008523A0" w:rsidRPr="000F32F6">
        <w:rPr>
          <w:rFonts w:cstheme="minorHAnsi"/>
        </w:rPr>
        <w:t xml:space="preserve"> </w:t>
      </w:r>
      <w:r w:rsidR="00D75B80" w:rsidRPr="000F32F6">
        <w:rPr>
          <w:rFonts w:cstheme="minorHAnsi"/>
        </w:rPr>
        <w:t>translation</w:t>
      </w:r>
      <w:r w:rsidR="00E517E1" w:rsidRPr="000F32F6">
        <w:rPr>
          <w:rFonts w:cstheme="minorHAnsi"/>
        </w:rPr>
        <w:t xml:space="preserve"> with paraphrase</w:t>
      </w:r>
      <w:r w:rsidR="00792051" w:rsidRPr="000F32F6">
        <w:rPr>
          <w:rFonts w:cstheme="minorHAnsi"/>
        </w:rPr>
        <w:t xml:space="preserve"> </w:t>
      </w:r>
      <w:r w:rsidR="008523A0" w:rsidRPr="000F32F6">
        <w:rPr>
          <w:rFonts w:cstheme="minorHAnsi"/>
        </w:rPr>
        <w:t xml:space="preserve">of </w:t>
      </w:r>
      <w:r w:rsidR="008523A0" w:rsidRPr="000F32F6">
        <w:rPr>
          <w:rFonts w:cstheme="minorHAnsi"/>
          <w:b/>
        </w:rPr>
        <w:t>Philippians 2</w:t>
      </w:r>
      <w:r w:rsidR="000D59D0" w:rsidRPr="000F32F6">
        <w:rPr>
          <w:rFonts w:cstheme="minorHAnsi"/>
          <w:b/>
        </w:rPr>
        <w:t>:</w:t>
      </w:r>
      <w:r w:rsidR="008523A0" w:rsidRPr="000F32F6">
        <w:rPr>
          <w:rFonts w:cstheme="minorHAnsi"/>
          <w:b/>
        </w:rPr>
        <w:t>5</w:t>
      </w:r>
      <w:r w:rsidR="00D852CA" w:rsidRPr="000F32F6">
        <w:rPr>
          <w:rFonts w:cstheme="minorHAnsi"/>
          <w:b/>
        </w:rPr>
        <w:t>–</w:t>
      </w:r>
      <w:r w:rsidR="008523A0" w:rsidRPr="000F32F6">
        <w:rPr>
          <w:rFonts w:cstheme="minorHAnsi"/>
          <w:b/>
        </w:rPr>
        <w:t>11</w:t>
      </w:r>
      <w:r w:rsidR="00CD0313" w:rsidRPr="000F32F6">
        <w:rPr>
          <w:rFonts w:cstheme="minorHAnsi"/>
        </w:rPr>
        <w:t>.</w:t>
      </w:r>
      <w:r w:rsidR="00DE5601" w:rsidRPr="000F32F6">
        <w:rPr>
          <w:rFonts w:cstheme="minorHAnsi"/>
        </w:rPr>
        <w:t xml:space="preserve"> </w:t>
      </w:r>
    </w:p>
    <w:bookmarkEnd w:id="13"/>
    <w:p w14:paraId="02CEC63F" w14:textId="77777777" w:rsidR="00DE5601" w:rsidRPr="000F32F6" w:rsidRDefault="00DE5601" w:rsidP="00E431FA">
      <w:pPr>
        <w:spacing w:after="0" w:line="240" w:lineRule="auto"/>
        <w:ind w:right="720"/>
        <w:jc w:val="both"/>
        <w:rPr>
          <w:rFonts w:cstheme="minorHAnsi"/>
        </w:rPr>
      </w:pPr>
    </w:p>
    <w:p w14:paraId="1220602B" w14:textId="143548FF" w:rsidR="00CB24CF" w:rsidRPr="000F32F6" w:rsidRDefault="004F49FB" w:rsidP="00E431FA">
      <w:pPr>
        <w:spacing w:after="0" w:line="240" w:lineRule="auto"/>
        <w:ind w:left="720" w:right="720"/>
        <w:jc w:val="both"/>
        <w:rPr>
          <w:rFonts w:cstheme="minorHAnsi"/>
        </w:rPr>
      </w:pPr>
      <w:r w:rsidRPr="000F32F6">
        <w:rPr>
          <w:rFonts w:cstheme="minorHAnsi"/>
          <w:vertAlign w:val="superscript"/>
        </w:rPr>
        <w:t>5</w:t>
      </w:r>
      <w:bookmarkStart w:id="14" w:name="9"/>
      <w:bookmarkEnd w:id="14"/>
      <w:r w:rsidR="009C0781" w:rsidRPr="000F32F6">
        <w:rPr>
          <w:rFonts w:cstheme="minorHAnsi"/>
        </w:rPr>
        <w:t>Think within yourselves</w:t>
      </w:r>
      <w:r w:rsidR="000A340B" w:rsidRPr="000F32F6">
        <w:rPr>
          <w:rFonts w:cstheme="minorHAnsi"/>
        </w:rPr>
        <w:t xml:space="preserve"> as Christ Jesus did,</w:t>
      </w:r>
      <w:r w:rsidR="009C0781" w:rsidRPr="000F32F6">
        <w:rPr>
          <w:rFonts w:cstheme="minorHAnsi"/>
          <w:vertAlign w:val="superscript"/>
        </w:rPr>
        <w:t>6</w:t>
      </w:r>
      <w:r w:rsidR="002D398B" w:rsidRPr="000F32F6">
        <w:rPr>
          <w:rFonts w:cstheme="minorHAnsi"/>
        </w:rPr>
        <w:t>w</w:t>
      </w:r>
      <w:r w:rsidR="009C0781" w:rsidRPr="000F32F6">
        <w:rPr>
          <w:rFonts w:cstheme="minorHAnsi"/>
        </w:rPr>
        <w:t>ho</w:t>
      </w:r>
      <w:r w:rsidR="00C75853" w:rsidRPr="000F32F6">
        <w:rPr>
          <w:rFonts w:cstheme="minorHAnsi"/>
        </w:rPr>
        <w:t>,</w:t>
      </w:r>
      <w:r w:rsidR="009C0781" w:rsidRPr="000F32F6">
        <w:rPr>
          <w:rFonts w:cstheme="minorHAnsi"/>
        </w:rPr>
        <w:t xml:space="preserve"> </w:t>
      </w:r>
      <w:r w:rsidR="00A01CAC" w:rsidRPr="000F32F6">
        <w:rPr>
          <w:rFonts w:cstheme="minorHAnsi"/>
        </w:rPr>
        <w:t xml:space="preserve">though </w:t>
      </w:r>
      <w:r w:rsidR="009C0781" w:rsidRPr="000F32F6">
        <w:rPr>
          <w:rFonts w:cstheme="minorHAnsi"/>
        </w:rPr>
        <w:t>in the form of God</w:t>
      </w:r>
      <w:r w:rsidR="008523A0" w:rsidRPr="000F32F6">
        <w:rPr>
          <w:rFonts w:cstheme="minorHAnsi"/>
        </w:rPr>
        <w:t xml:space="preserve"> from the beginning</w:t>
      </w:r>
      <w:r w:rsidR="00C75853" w:rsidRPr="00270F8D">
        <w:rPr>
          <w:rFonts w:cstheme="minorHAnsi"/>
        </w:rPr>
        <w:t>,</w:t>
      </w:r>
      <w:r w:rsidR="008523A0" w:rsidRPr="00270F8D">
        <w:rPr>
          <w:rFonts w:cstheme="minorHAnsi"/>
        </w:rPr>
        <w:t xml:space="preserve"> </w:t>
      </w:r>
      <w:r w:rsidR="009C0781" w:rsidRPr="00270F8D">
        <w:rPr>
          <w:rFonts w:cstheme="minorHAnsi"/>
        </w:rPr>
        <w:t>led</w:t>
      </w:r>
      <w:r w:rsidR="00EC3C4E" w:rsidRPr="00270F8D">
        <w:rPr>
          <w:rFonts w:cstheme="minorHAnsi"/>
        </w:rPr>
        <w:t xml:space="preserve"> the way in not grasping for that</w:t>
      </w:r>
      <w:r w:rsidR="009C0781" w:rsidRPr="00270F8D">
        <w:rPr>
          <w:rFonts w:cstheme="minorHAnsi"/>
        </w:rPr>
        <w:t xml:space="preserve"> prize </w:t>
      </w:r>
      <w:r w:rsidR="00D73153" w:rsidRPr="00270F8D">
        <w:rPr>
          <w:rFonts w:cstheme="minorHAnsi"/>
        </w:rPr>
        <w:t>of</w:t>
      </w:r>
      <w:r w:rsidR="008523A0" w:rsidRPr="00270F8D">
        <w:rPr>
          <w:rFonts w:cstheme="minorHAnsi"/>
        </w:rPr>
        <w:t xml:space="preserve"> equal footing with God</w:t>
      </w:r>
      <w:r w:rsidR="005C1FD1" w:rsidRPr="00270F8D">
        <w:rPr>
          <w:rFonts w:cstheme="minorHAnsi"/>
        </w:rPr>
        <w:t>.</w:t>
      </w:r>
      <w:r w:rsidR="00F25E25" w:rsidRPr="00270F8D">
        <w:rPr>
          <w:rFonts w:cstheme="minorHAnsi"/>
        </w:rPr>
        <w:t xml:space="preserve"> </w:t>
      </w:r>
      <w:r w:rsidR="009C0781" w:rsidRPr="00270F8D">
        <w:rPr>
          <w:rFonts w:cstheme="minorHAnsi"/>
          <w:vertAlign w:val="superscript"/>
        </w:rPr>
        <w:t>7</w:t>
      </w:r>
      <w:r w:rsidR="005C1FD1" w:rsidRPr="00270F8D">
        <w:rPr>
          <w:rFonts w:cstheme="minorHAnsi"/>
        </w:rPr>
        <w:t>Instead</w:t>
      </w:r>
      <w:r w:rsidR="00417212" w:rsidRPr="00270F8D">
        <w:rPr>
          <w:rFonts w:cstheme="minorHAnsi"/>
        </w:rPr>
        <w:t>,</w:t>
      </w:r>
      <w:r w:rsidR="005C1FD1" w:rsidRPr="00270F8D">
        <w:rPr>
          <w:rFonts w:cstheme="minorHAnsi"/>
        </w:rPr>
        <w:t xml:space="preserve"> H</w:t>
      </w:r>
      <w:r w:rsidR="0080410E" w:rsidRPr="00270F8D">
        <w:rPr>
          <w:rFonts w:cstheme="minorHAnsi"/>
        </w:rPr>
        <w:t xml:space="preserve">e </w:t>
      </w:r>
      <w:r w:rsidR="00BF35BB" w:rsidRPr="00270F8D">
        <w:rPr>
          <w:rFonts w:cstheme="minorHAnsi"/>
        </w:rPr>
        <w:t>stripped</w:t>
      </w:r>
      <w:r w:rsidR="00BF35BB" w:rsidRPr="00270F8D">
        <w:rPr>
          <w:rFonts w:cstheme="minorHAnsi"/>
        </w:rPr>
        <w:t xml:space="preserve"> </w:t>
      </w:r>
      <w:r w:rsidR="00BF35BB">
        <w:rPr>
          <w:rFonts w:cstheme="minorHAnsi"/>
        </w:rPr>
        <w:t xml:space="preserve">and </w:t>
      </w:r>
      <w:r w:rsidR="009C0781" w:rsidRPr="00270F8D">
        <w:rPr>
          <w:rFonts w:cstheme="minorHAnsi"/>
        </w:rPr>
        <w:t>emptied</w:t>
      </w:r>
      <w:r w:rsidR="00BF35BB">
        <w:rPr>
          <w:rFonts w:cstheme="minorHAnsi"/>
        </w:rPr>
        <w:t xml:space="preserve"> </w:t>
      </w:r>
      <w:r w:rsidR="009C0781" w:rsidRPr="00270F8D">
        <w:rPr>
          <w:rFonts w:cstheme="minorHAnsi"/>
        </w:rPr>
        <w:t>Himself</w:t>
      </w:r>
      <w:r w:rsidR="009C0781" w:rsidRPr="000F32F6">
        <w:rPr>
          <w:rFonts w:cstheme="minorHAnsi"/>
        </w:rPr>
        <w:t xml:space="preserve"> of the form of God and took the form of a slave, becoming just like other people</w:t>
      </w:r>
      <w:r w:rsidR="004630CD" w:rsidRPr="000F32F6">
        <w:rPr>
          <w:rFonts w:cstheme="minorHAnsi"/>
        </w:rPr>
        <w:t xml:space="preserve"> with creaturely limitations</w:t>
      </w:r>
      <w:r w:rsidR="009C0781" w:rsidRPr="000F32F6">
        <w:rPr>
          <w:rFonts w:cstheme="minorHAnsi"/>
        </w:rPr>
        <w:t>, and</w:t>
      </w:r>
      <w:r w:rsidR="00D73153" w:rsidRPr="000F32F6">
        <w:rPr>
          <w:rFonts w:cstheme="minorHAnsi"/>
        </w:rPr>
        <w:t xml:space="preserve"> was</w:t>
      </w:r>
      <w:r w:rsidR="009C0781" w:rsidRPr="000F32F6">
        <w:rPr>
          <w:rFonts w:cstheme="minorHAnsi"/>
        </w:rPr>
        <w:t xml:space="preserve"> discovered by everyone to look just like a human being. </w:t>
      </w:r>
      <w:r w:rsidR="009C0781" w:rsidRPr="000F32F6">
        <w:rPr>
          <w:rFonts w:cstheme="minorHAnsi"/>
          <w:vertAlign w:val="superscript"/>
        </w:rPr>
        <w:t>8</w:t>
      </w:r>
      <w:r w:rsidR="009C0781" w:rsidRPr="000F32F6">
        <w:rPr>
          <w:rFonts w:cstheme="minorHAnsi"/>
        </w:rPr>
        <w:t xml:space="preserve">He humbled </w:t>
      </w:r>
      <w:r w:rsidR="00ED5A55" w:rsidRPr="000F32F6">
        <w:rPr>
          <w:rFonts w:cstheme="minorHAnsi"/>
        </w:rPr>
        <w:t>H</w:t>
      </w:r>
      <w:r w:rsidR="009C0781" w:rsidRPr="000F32F6">
        <w:rPr>
          <w:rFonts w:cstheme="minorHAnsi"/>
        </w:rPr>
        <w:t>imself, becoming obedient right up to His</w:t>
      </w:r>
      <w:r w:rsidR="00DF6440" w:rsidRPr="000F32F6">
        <w:rPr>
          <w:rFonts w:cstheme="minorHAnsi"/>
        </w:rPr>
        <w:t xml:space="preserve"> death, the death of the cross, </w:t>
      </w:r>
      <w:r w:rsidR="0088514D" w:rsidRPr="000F32F6">
        <w:rPr>
          <w:rFonts w:cstheme="minorHAnsi"/>
        </w:rPr>
        <w:t>p</w:t>
      </w:r>
      <w:r w:rsidR="009C0781" w:rsidRPr="000F32F6">
        <w:rPr>
          <w:rFonts w:cstheme="minorHAnsi"/>
        </w:rPr>
        <w:t>e</w:t>
      </w:r>
      <w:r w:rsidR="00DF6440" w:rsidRPr="000F32F6">
        <w:rPr>
          <w:rFonts w:cstheme="minorHAnsi"/>
        </w:rPr>
        <w:t>rhaps the humblest death of all</w:t>
      </w:r>
      <w:r w:rsidR="009C0781" w:rsidRPr="000F32F6">
        <w:rPr>
          <w:rFonts w:cstheme="minorHAnsi"/>
        </w:rPr>
        <w:t>.</w:t>
      </w:r>
      <w:r w:rsidR="009C0781" w:rsidRPr="000F32F6">
        <w:rPr>
          <w:rFonts w:cstheme="minorHAnsi"/>
          <w:b/>
        </w:rPr>
        <w:t xml:space="preserve"> </w:t>
      </w:r>
      <w:r w:rsidR="009C0781" w:rsidRPr="000F32F6">
        <w:rPr>
          <w:rFonts w:cstheme="minorHAnsi"/>
          <w:vertAlign w:val="superscript"/>
        </w:rPr>
        <w:t>9</w:t>
      </w:r>
      <w:r w:rsidR="005C1FD1" w:rsidRPr="000F32F6">
        <w:rPr>
          <w:rFonts w:cstheme="minorHAnsi"/>
        </w:rPr>
        <w:t>T</w:t>
      </w:r>
      <w:r w:rsidR="00CB24CF" w:rsidRPr="000F32F6">
        <w:rPr>
          <w:rFonts w:cstheme="minorHAnsi"/>
        </w:rPr>
        <w:t xml:space="preserve">herefore, God super-exalted Him, </w:t>
      </w:r>
      <w:r w:rsidR="007E0D39" w:rsidRPr="000F32F6">
        <w:rPr>
          <w:rFonts w:cstheme="minorHAnsi"/>
        </w:rPr>
        <w:t xml:space="preserve">much more than </w:t>
      </w:r>
      <w:r w:rsidR="00D42A26" w:rsidRPr="000F32F6">
        <w:rPr>
          <w:rFonts w:cstheme="minorHAnsi"/>
        </w:rPr>
        <w:t>Jesus</w:t>
      </w:r>
      <w:r w:rsidR="00164C39" w:rsidRPr="000F32F6">
        <w:rPr>
          <w:rFonts w:cstheme="minorHAnsi"/>
        </w:rPr>
        <w:t xml:space="preserve"> </w:t>
      </w:r>
      <w:r w:rsidR="007E0D39" w:rsidRPr="000F32F6">
        <w:rPr>
          <w:rFonts w:cstheme="minorHAnsi"/>
        </w:rPr>
        <w:t>could have exalted Himself,</w:t>
      </w:r>
      <w:r w:rsidR="00CB24CF" w:rsidRPr="000F32F6">
        <w:rPr>
          <w:rFonts w:cstheme="minorHAnsi"/>
        </w:rPr>
        <w:t xml:space="preserve"> and God </w:t>
      </w:r>
      <w:r w:rsidR="00CB24CF" w:rsidRPr="000F32F6">
        <w:rPr>
          <w:rFonts w:cstheme="minorHAnsi"/>
          <w:i/>
        </w:rPr>
        <w:t>karissed</w:t>
      </w:r>
      <w:r w:rsidR="00CB24CF" w:rsidRPr="000F32F6">
        <w:rPr>
          <w:rFonts w:cstheme="minorHAnsi"/>
        </w:rPr>
        <w:t xml:space="preserve"> to Jesus the Name above all names</w:t>
      </w:r>
      <w:r w:rsidR="00D37C7D" w:rsidRPr="000F32F6">
        <w:rPr>
          <w:rFonts w:cstheme="minorHAnsi"/>
        </w:rPr>
        <w:t>—</w:t>
      </w:r>
      <w:r w:rsidR="005C1FD1" w:rsidRPr="000F32F6">
        <w:rPr>
          <w:rFonts w:cstheme="minorHAnsi"/>
        </w:rPr>
        <w:t>that is,</w:t>
      </w:r>
      <w:r w:rsidR="00D852CA" w:rsidRPr="000F32F6">
        <w:rPr>
          <w:rFonts w:cstheme="minorHAnsi"/>
        </w:rPr>
        <w:t xml:space="preserve"> </w:t>
      </w:r>
      <w:r w:rsidR="00CB24CF" w:rsidRPr="000F32F6">
        <w:rPr>
          <w:rFonts w:cstheme="minorHAnsi"/>
        </w:rPr>
        <w:t>His own reputation and authority, perhaps God’s greatest gift</w:t>
      </w:r>
      <w:r w:rsidR="00D37C7D" w:rsidRPr="000F32F6">
        <w:rPr>
          <w:rFonts w:cstheme="minorHAnsi"/>
        </w:rPr>
        <w:t>—</w:t>
      </w:r>
      <w:r w:rsidR="00CB24CF" w:rsidRPr="000F32F6">
        <w:rPr>
          <w:rFonts w:cstheme="minorHAnsi"/>
          <w:vertAlign w:val="superscript"/>
        </w:rPr>
        <w:t>10</w:t>
      </w:r>
      <w:r w:rsidR="00CB24CF" w:rsidRPr="000F32F6">
        <w:rPr>
          <w:rFonts w:cstheme="minorHAnsi"/>
        </w:rPr>
        <w:t xml:space="preserve">in order that at the name of Jesus </w:t>
      </w:r>
      <w:bookmarkStart w:id="15" w:name="_Hlk482953892"/>
      <w:r w:rsidR="00D852CA" w:rsidRPr="000F32F6">
        <w:rPr>
          <w:rFonts w:cstheme="minorHAnsi"/>
        </w:rPr>
        <w:t>every knee should bow</w:t>
      </w:r>
      <w:r w:rsidR="00D37C7D" w:rsidRPr="000F32F6">
        <w:rPr>
          <w:rFonts w:cstheme="minorHAnsi"/>
        </w:rPr>
        <w:t xml:space="preserve">, </w:t>
      </w:r>
      <w:r w:rsidR="00D852CA" w:rsidRPr="000F32F6">
        <w:rPr>
          <w:rFonts w:cstheme="minorHAnsi"/>
        </w:rPr>
        <w:t xml:space="preserve">the knees of every heavenly and earthly being and of those in the </w:t>
      </w:r>
      <w:bookmarkStart w:id="16" w:name="_Hlk483063022"/>
      <w:r w:rsidR="00D852CA" w:rsidRPr="000F32F6">
        <w:rPr>
          <w:rFonts w:cstheme="minorHAnsi"/>
        </w:rPr>
        <w:t>underworld</w:t>
      </w:r>
      <w:bookmarkEnd w:id="15"/>
      <w:r w:rsidR="00D37C7D" w:rsidRPr="000F32F6">
        <w:rPr>
          <w:rFonts w:cstheme="minorHAnsi"/>
        </w:rPr>
        <w:t xml:space="preserve">, </w:t>
      </w:r>
      <w:r w:rsidR="00CB24CF" w:rsidRPr="000F32F6">
        <w:rPr>
          <w:rFonts w:cstheme="minorHAnsi"/>
          <w:vertAlign w:val="superscript"/>
        </w:rPr>
        <w:t>11</w:t>
      </w:r>
      <w:r w:rsidR="00CB24CF" w:rsidRPr="000F32F6">
        <w:rPr>
          <w:rFonts w:cstheme="minorHAnsi"/>
        </w:rPr>
        <w:t xml:space="preserve">and every tongue should </w:t>
      </w:r>
      <w:r w:rsidR="005C1FD1" w:rsidRPr="000F32F6">
        <w:rPr>
          <w:rFonts w:cstheme="minorHAnsi"/>
        </w:rPr>
        <w:t xml:space="preserve">make grateful </w:t>
      </w:r>
      <w:r w:rsidR="0080410E" w:rsidRPr="000F32F6">
        <w:rPr>
          <w:rFonts w:cstheme="minorHAnsi"/>
        </w:rPr>
        <w:t>acknowledge</w:t>
      </w:r>
      <w:r w:rsidR="005C1FD1" w:rsidRPr="000F32F6">
        <w:rPr>
          <w:rFonts w:cstheme="minorHAnsi"/>
        </w:rPr>
        <w:t>ments</w:t>
      </w:r>
      <w:r w:rsidR="003D3400" w:rsidRPr="000F32F6">
        <w:rPr>
          <w:rFonts w:cstheme="minorHAnsi"/>
        </w:rPr>
        <w:t>,</w:t>
      </w:r>
      <w:r w:rsidR="0080410E" w:rsidRPr="000F32F6">
        <w:rPr>
          <w:rFonts w:cstheme="minorHAnsi"/>
        </w:rPr>
        <w:t xml:space="preserve"> with </w:t>
      </w:r>
      <w:r w:rsidR="005C1FD1" w:rsidRPr="000F32F6">
        <w:rPr>
          <w:rFonts w:cstheme="minorHAnsi"/>
        </w:rPr>
        <w:t>the giving of thanks</w:t>
      </w:r>
      <w:r w:rsidR="003D3400" w:rsidRPr="000F32F6">
        <w:rPr>
          <w:rFonts w:cstheme="minorHAnsi"/>
        </w:rPr>
        <w:t>,</w:t>
      </w:r>
      <w:r w:rsidR="0080410E" w:rsidRPr="000F32F6">
        <w:rPr>
          <w:rFonts w:cstheme="minorHAnsi"/>
        </w:rPr>
        <w:t xml:space="preserve"> </w:t>
      </w:r>
      <w:r w:rsidR="00CB24CF" w:rsidRPr="000F32F6">
        <w:rPr>
          <w:rFonts w:cstheme="minorHAnsi"/>
        </w:rPr>
        <w:t>that the Lord, the Name above all names, is Jesus Christ; and all of this adds to the glory of God the Father</w:t>
      </w:r>
      <w:bookmarkEnd w:id="16"/>
      <w:r w:rsidR="00CB24CF" w:rsidRPr="000F32F6">
        <w:rPr>
          <w:rFonts w:cstheme="minorHAnsi"/>
        </w:rPr>
        <w:t xml:space="preserve">. </w:t>
      </w:r>
    </w:p>
    <w:p w14:paraId="4751243C" w14:textId="77777777" w:rsidR="00DF6440" w:rsidRPr="000F32F6" w:rsidRDefault="00DF6440" w:rsidP="00E431FA">
      <w:pPr>
        <w:spacing w:after="0" w:line="240" w:lineRule="auto"/>
        <w:jc w:val="both"/>
        <w:rPr>
          <w:rFonts w:cstheme="minorHAnsi"/>
        </w:rPr>
      </w:pPr>
    </w:p>
    <w:p w14:paraId="69E7C8E6" w14:textId="7C12FF3C" w:rsidR="006A2AF4" w:rsidRPr="000F32F6" w:rsidRDefault="006A2AF4" w:rsidP="00E431FA">
      <w:pPr>
        <w:spacing w:after="0" w:line="240" w:lineRule="auto"/>
        <w:jc w:val="both"/>
        <w:rPr>
          <w:rFonts w:cstheme="minorHAnsi"/>
        </w:rPr>
      </w:pPr>
      <w:r w:rsidRPr="000F32F6">
        <w:rPr>
          <w:rFonts w:cstheme="minorHAnsi"/>
        </w:rPr>
        <w:t>Take a deep breath.</w:t>
      </w:r>
    </w:p>
    <w:p w14:paraId="7FD69F46" w14:textId="77777777" w:rsidR="006A2AF4" w:rsidRPr="000F32F6" w:rsidRDefault="006A2AF4" w:rsidP="00E431FA">
      <w:pPr>
        <w:spacing w:after="0" w:line="240" w:lineRule="auto"/>
        <w:jc w:val="both"/>
        <w:rPr>
          <w:rFonts w:cstheme="minorHAnsi"/>
        </w:rPr>
      </w:pPr>
    </w:p>
    <w:p w14:paraId="7B6CE99F" w14:textId="2B43B762" w:rsidR="004B5770" w:rsidRPr="000F32F6" w:rsidRDefault="004B5770" w:rsidP="000F32F6">
      <w:pPr>
        <w:spacing w:after="0" w:line="240" w:lineRule="auto"/>
        <w:jc w:val="both"/>
        <w:rPr>
          <w:rFonts w:cstheme="minorHAnsi"/>
        </w:rPr>
      </w:pPr>
      <w:bookmarkStart w:id="17" w:name="_Hlk136588172"/>
      <w:r w:rsidRPr="000F32F6">
        <w:rPr>
          <w:rFonts w:cstheme="minorHAnsi"/>
        </w:rPr>
        <w:t>If we will choose to cultivate the same attitude of humility that Jesus had, we can follow Him to real glory. Jesus really was God, but unlike our Idol, He did not snatch at being God. Instead, He chose to be a bondservant and allowed others to experience Him as a simple human being. If we want to follow Him, we will have to come down from the lofty illusions of our imagined glory and become obedient to God to the point of what often feels like death—for that is what it takes. Obedience will feel very much like the death of our idealized dreams of personal fulfillment, but when our training in humility is complete, we will experience a resurrection just as Jesus did. God will take over the exalting part and will help you, even you, to become more than you ever dreamed possible. This is not just storytelling. We see it happening in Karis Fellowships every week.</w:t>
      </w:r>
    </w:p>
    <w:bookmarkEnd w:id="17"/>
    <w:p w14:paraId="72BA3EDB" w14:textId="77777777" w:rsidR="00040A99" w:rsidRPr="000F32F6" w:rsidRDefault="00040A99" w:rsidP="00E431FA">
      <w:pPr>
        <w:spacing w:after="0" w:line="240" w:lineRule="auto"/>
        <w:jc w:val="both"/>
        <w:rPr>
          <w:rFonts w:cstheme="minorHAnsi"/>
        </w:rPr>
      </w:pPr>
    </w:p>
    <w:p w14:paraId="2AD55508" w14:textId="30E6D486" w:rsidR="004F49FB" w:rsidRPr="000F32F6" w:rsidRDefault="00C42797" w:rsidP="00E431FA">
      <w:pPr>
        <w:spacing w:after="0" w:line="240" w:lineRule="auto"/>
        <w:jc w:val="both"/>
        <w:rPr>
          <w:rFonts w:cstheme="minorHAnsi"/>
        </w:rPr>
      </w:pPr>
      <w:r w:rsidRPr="000F32F6">
        <w:rPr>
          <w:rFonts w:cstheme="minorHAnsi"/>
        </w:rPr>
        <w:t>In our last lesson,</w:t>
      </w:r>
      <w:r w:rsidR="004F49FB" w:rsidRPr="000F32F6">
        <w:rPr>
          <w:rFonts w:cstheme="minorHAnsi"/>
        </w:rPr>
        <w:t xml:space="preserve"> we learned that when we live out of the True Self</w:t>
      </w:r>
      <w:r w:rsidR="00D74C51" w:rsidRPr="000F32F6">
        <w:rPr>
          <w:rFonts w:cstheme="minorHAnsi"/>
        </w:rPr>
        <w:t>,</w:t>
      </w:r>
      <w:r w:rsidR="004B5A65" w:rsidRPr="000F32F6">
        <w:rPr>
          <w:rFonts w:cstheme="minorHAnsi"/>
        </w:rPr>
        <w:t xml:space="preserve"> several things happen</w:t>
      </w:r>
      <w:r w:rsidR="004F49FB" w:rsidRPr="000F32F6">
        <w:rPr>
          <w:rFonts w:cstheme="minorHAnsi"/>
        </w:rPr>
        <w:t>:</w:t>
      </w:r>
      <w:r w:rsidR="00626CD3" w:rsidRPr="000F32F6">
        <w:rPr>
          <w:rFonts w:cstheme="minorHAnsi"/>
        </w:rPr>
        <w:t xml:space="preserve"> </w:t>
      </w:r>
    </w:p>
    <w:p w14:paraId="2E308633" w14:textId="67AA514F" w:rsidR="00CB24CF" w:rsidRPr="000F32F6" w:rsidRDefault="00CB24CF" w:rsidP="00E431FA">
      <w:pPr>
        <w:spacing w:after="0" w:line="240" w:lineRule="auto"/>
        <w:jc w:val="both"/>
        <w:rPr>
          <w:rFonts w:cstheme="minorHAnsi"/>
        </w:rPr>
      </w:pPr>
    </w:p>
    <w:p w14:paraId="40414008" w14:textId="4B05B327" w:rsidR="00CB24CF" w:rsidRPr="000F32F6" w:rsidRDefault="00CB24CF" w:rsidP="00E431FA">
      <w:pPr>
        <w:pStyle w:val="ListParagraph"/>
        <w:numPr>
          <w:ilvl w:val="0"/>
          <w:numId w:val="1"/>
        </w:numPr>
        <w:spacing w:after="0" w:line="240" w:lineRule="auto"/>
        <w:ind w:left="360"/>
        <w:jc w:val="both"/>
        <w:rPr>
          <w:rFonts w:cstheme="minorHAnsi"/>
        </w:rPr>
      </w:pPr>
      <w:r w:rsidRPr="000F32F6">
        <w:rPr>
          <w:rFonts w:cstheme="minorHAnsi"/>
        </w:rPr>
        <w:t xml:space="preserve">We live in continual correspondence, or circulation, with the created world and the Creator. </w:t>
      </w:r>
    </w:p>
    <w:p w14:paraId="22425271" w14:textId="77777777" w:rsidR="00CB24CF" w:rsidRPr="000F32F6" w:rsidRDefault="00CB24CF" w:rsidP="00E431FA">
      <w:pPr>
        <w:spacing w:after="0" w:line="240" w:lineRule="auto"/>
        <w:jc w:val="both"/>
        <w:rPr>
          <w:rFonts w:cstheme="minorHAnsi"/>
        </w:rPr>
      </w:pPr>
    </w:p>
    <w:p w14:paraId="6561833A" w14:textId="09486A03" w:rsidR="00CB24CF" w:rsidRPr="000F32F6" w:rsidRDefault="00CB24CF" w:rsidP="00E431FA">
      <w:pPr>
        <w:pStyle w:val="ListParagraph"/>
        <w:numPr>
          <w:ilvl w:val="0"/>
          <w:numId w:val="1"/>
        </w:numPr>
        <w:spacing w:after="0" w:line="240" w:lineRule="auto"/>
        <w:ind w:left="360"/>
        <w:jc w:val="both"/>
        <w:rPr>
          <w:rFonts w:cstheme="minorHAnsi"/>
        </w:rPr>
      </w:pPr>
      <w:r w:rsidRPr="000F32F6">
        <w:rPr>
          <w:rFonts w:cstheme="minorHAnsi"/>
        </w:rPr>
        <w:t>We become truly creative creatures</w:t>
      </w:r>
      <w:r w:rsidR="00726D08" w:rsidRPr="000F32F6">
        <w:rPr>
          <w:rFonts w:cstheme="minorHAnsi"/>
        </w:rPr>
        <w:t xml:space="preserve"> who are bringing</w:t>
      </w:r>
      <w:r w:rsidRPr="000F32F6">
        <w:rPr>
          <w:rFonts w:cstheme="minorHAnsi"/>
        </w:rPr>
        <w:t xml:space="preserve"> the glory of God into </w:t>
      </w:r>
      <w:r w:rsidR="00C42797" w:rsidRPr="000F32F6">
        <w:rPr>
          <w:rFonts w:cstheme="minorHAnsi"/>
        </w:rPr>
        <w:t>the material and spiritual</w:t>
      </w:r>
      <w:r w:rsidRPr="000F32F6">
        <w:rPr>
          <w:rFonts w:cstheme="minorHAnsi"/>
        </w:rPr>
        <w:t xml:space="preserve"> world. </w:t>
      </w:r>
    </w:p>
    <w:p w14:paraId="68F44187" w14:textId="77777777" w:rsidR="00CB24CF" w:rsidRPr="000F32F6" w:rsidRDefault="00CB24CF" w:rsidP="00885CF4">
      <w:pPr>
        <w:pStyle w:val="ListParagraph"/>
        <w:widowControl w:val="0"/>
        <w:spacing w:after="0" w:line="240" w:lineRule="auto"/>
        <w:ind w:left="0"/>
        <w:jc w:val="both"/>
        <w:rPr>
          <w:rFonts w:cstheme="minorHAnsi"/>
        </w:rPr>
      </w:pPr>
    </w:p>
    <w:p w14:paraId="7D82C2BD" w14:textId="49C848AE" w:rsidR="00CB24CF" w:rsidRPr="000F32F6" w:rsidRDefault="00CB24CF" w:rsidP="00885CF4">
      <w:pPr>
        <w:pStyle w:val="ListParagraph"/>
        <w:widowControl w:val="0"/>
        <w:numPr>
          <w:ilvl w:val="0"/>
          <w:numId w:val="1"/>
        </w:numPr>
        <w:spacing w:after="0" w:line="240" w:lineRule="auto"/>
        <w:ind w:left="360"/>
        <w:jc w:val="both"/>
        <w:rPr>
          <w:rFonts w:cstheme="minorHAnsi"/>
        </w:rPr>
      </w:pPr>
      <w:r w:rsidRPr="000F32F6">
        <w:rPr>
          <w:rFonts w:cstheme="minorHAnsi"/>
        </w:rPr>
        <w:t xml:space="preserve">We explore </w:t>
      </w:r>
      <w:r w:rsidR="007209BF" w:rsidRPr="000F32F6">
        <w:rPr>
          <w:rFonts w:cstheme="minorHAnsi"/>
        </w:rPr>
        <w:t>what Paul meant</w:t>
      </w:r>
      <w:r w:rsidRPr="000F32F6">
        <w:rPr>
          <w:rFonts w:cstheme="minorHAnsi"/>
        </w:rPr>
        <w:t xml:space="preserve"> when he wrote to Timothy: “The mature outcome of our message is love from a clean heart and mind, from a good moral co-understanding with God, and an authentic, active trust.”</w:t>
      </w:r>
      <w:r w:rsidR="00284E7E" w:rsidRPr="000F32F6">
        <w:rPr>
          <w:rStyle w:val="EndnoteReference"/>
          <w:rFonts w:cstheme="minorHAnsi"/>
        </w:rPr>
        <w:endnoteReference w:id="5"/>
      </w:r>
      <w:r w:rsidRPr="000F32F6">
        <w:rPr>
          <w:rFonts w:cstheme="minorHAnsi"/>
          <w:i/>
        </w:rPr>
        <w:t xml:space="preserve"> </w:t>
      </w:r>
    </w:p>
    <w:p w14:paraId="189EFCD6" w14:textId="77777777" w:rsidR="001F6A71" w:rsidRPr="000F32F6" w:rsidRDefault="001F6A71" w:rsidP="00E431FA">
      <w:pPr>
        <w:spacing w:after="0" w:line="240" w:lineRule="auto"/>
        <w:jc w:val="both"/>
        <w:rPr>
          <w:rFonts w:cstheme="minorHAnsi"/>
        </w:rPr>
      </w:pPr>
    </w:p>
    <w:p w14:paraId="2D404E0D" w14:textId="5F40CAF7" w:rsidR="009570F0" w:rsidRPr="000F32F6" w:rsidRDefault="00C42797" w:rsidP="00E431FA">
      <w:pPr>
        <w:spacing w:after="0" w:line="240" w:lineRule="auto"/>
        <w:jc w:val="both"/>
        <w:rPr>
          <w:rFonts w:cstheme="minorHAnsi"/>
        </w:rPr>
      </w:pPr>
      <w:r w:rsidRPr="000F32F6">
        <w:rPr>
          <w:rFonts w:cstheme="minorHAnsi"/>
        </w:rPr>
        <w:t>Through the Holy Spirit living in us, t</w:t>
      </w:r>
      <w:r w:rsidR="00A71EE7" w:rsidRPr="000F32F6">
        <w:rPr>
          <w:rFonts w:cstheme="minorHAnsi"/>
        </w:rPr>
        <w:t>he True Self has been birthed by God</w:t>
      </w:r>
      <w:r w:rsidRPr="000F32F6">
        <w:rPr>
          <w:rFonts w:cstheme="minorHAnsi"/>
        </w:rPr>
        <w:t>, our true Father;</w:t>
      </w:r>
      <w:r w:rsidR="00A71EE7" w:rsidRPr="000F32F6">
        <w:rPr>
          <w:rFonts w:cstheme="minorHAnsi"/>
        </w:rPr>
        <w:t xml:space="preserve"> and when we produce the Fruit of the Spirit in our lives, we reveal our</w:t>
      </w:r>
      <w:r w:rsidR="00CB530B" w:rsidRPr="000F32F6">
        <w:rPr>
          <w:rFonts w:cstheme="minorHAnsi"/>
        </w:rPr>
        <w:t xml:space="preserve"> new</w:t>
      </w:r>
      <w:r w:rsidR="00A71EE7" w:rsidRPr="000F32F6">
        <w:rPr>
          <w:rFonts w:cstheme="minorHAnsi"/>
        </w:rPr>
        <w:t xml:space="preserve"> family </w:t>
      </w:r>
      <w:r w:rsidR="009C7EA4" w:rsidRPr="000F32F6">
        <w:rPr>
          <w:rFonts w:cstheme="minorHAnsi"/>
        </w:rPr>
        <w:t>heritage. We</w:t>
      </w:r>
      <w:r w:rsidR="006B4338" w:rsidRPr="000F32F6">
        <w:rPr>
          <w:rFonts w:cstheme="minorHAnsi"/>
        </w:rPr>
        <w:t xml:space="preserve"> can learn to nurture the production of this Fruit</w:t>
      </w:r>
      <w:r w:rsidR="00164C39" w:rsidRPr="000F32F6">
        <w:rPr>
          <w:rFonts w:cstheme="minorHAnsi"/>
        </w:rPr>
        <w:t>,</w:t>
      </w:r>
      <w:r w:rsidR="006B4338" w:rsidRPr="000F32F6">
        <w:rPr>
          <w:rFonts w:cstheme="minorHAnsi"/>
        </w:rPr>
        <w:t xml:space="preserve"> just </w:t>
      </w:r>
      <w:r w:rsidR="001F6A71" w:rsidRPr="000F32F6">
        <w:rPr>
          <w:rFonts w:cstheme="minorHAnsi"/>
        </w:rPr>
        <w:t>as</w:t>
      </w:r>
      <w:r w:rsidR="006B4338" w:rsidRPr="000F32F6">
        <w:rPr>
          <w:rFonts w:cstheme="minorHAnsi"/>
        </w:rPr>
        <w:t xml:space="preserve"> we can learn to nurture the produce of a garden</w:t>
      </w:r>
      <w:r w:rsidR="004D2329" w:rsidRPr="000F32F6">
        <w:rPr>
          <w:rFonts w:cstheme="minorHAnsi"/>
        </w:rPr>
        <w:t xml:space="preserve">. </w:t>
      </w:r>
    </w:p>
    <w:p w14:paraId="6078A2AF" w14:textId="3CC5953F" w:rsidR="001F6A71" w:rsidRPr="000F32F6" w:rsidRDefault="001F6A71" w:rsidP="00E431FA">
      <w:pPr>
        <w:spacing w:after="0" w:line="240" w:lineRule="auto"/>
        <w:jc w:val="both"/>
        <w:rPr>
          <w:rFonts w:cstheme="minorHAnsi"/>
        </w:rPr>
      </w:pPr>
    </w:p>
    <w:p w14:paraId="29408813" w14:textId="1816A083" w:rsidR="004F49FB" w:rsidRPr="000F32F6" w:rsidRDefault="00726D08" w:rsidP="00E431FA">
      <w:pPr>
        <w:spacing w:after="0" w:line="240" w:lineRule="auto"/>
        <w:jc w:val="both"/>
        <w:rPr>
          <w:rFonts w:cstheme="minorHAnsi"/>
        </w:rPr>
      </w:pPr>
      <w:r w:rsidRPr="000F32F6" w:rsidDel="000A6313">
        <w:rPr>
          <w:rFonts w:cstheme="minorHAnsi"/>
        </w:rPr>
        <w:lastRenderedPageBreak/>
        <w:t>When fruit is ripe, the harvest feeds us and everyone around us.</w:t>
      </w:r>
      <w:r w:rsidRPr="000F32F6" w:rsidDel="000A6313">
        <w:rPr>
          <w:rStyle w:val="EndnoteReference"/>
          <w:rFonts w:cstheme="minorHAnsi"/>
        </w:rPr>
        <w:endnoteReference w:id="6"/>
      </w:r>
      <w:r w:rsidRPr="000F32F6" w:rsidDel="000A6313">
        <w:rPr>
          <w:rFonts w:cstheme="minorHAnsi"/>
        </w:rPr>
        <w:t xml:space="preserve"> </w:t>
      </w:r>
      <w:r w:rsidRPr="000F32F6">
        <w:rPr>
          <w:rFonts w:cstheme="minorHAnsi"/>
        </w:rPr>
        <w:t>However, p</w:t>
      </w:r>
      <w:r w:rsidR="00036495" w:rsidRPr="000F32F6">
        <w:rPr>
          <w:rFonts w:cstheme="minorHAnsi"/>
        </w:rPr>
        <w:t>roducing fruit</w:t>
      </w:r>
      <w:r w:rsidR="00FE4842" w:rsidRPr="000F32F6">
        <w:rPr>
          <w:rFonts w:cstheme="minorHAnsi"/>
        </w:rPr>
        <w:t>,</w:t>
      </w:r>
      <w:r w:rsidR="00036495" w:rsidRPr="000F32F6">
        <w:rPr>
          <w:rFonts w:cstheme="minorHAnsi"/>
        </w:rPr>
        <w:t xml:space="preserve"> </w:t>
      </w:r>
      <w:r w:rsidR="009E1110" w:rsidRPr="000F32F6">
        <w:rPr>
          <w:rFonts w:cstheme="minorHAnsi"/>
        </w:rPr>
        <w:t xml:space="preserve">whether </w:t>
      </w:r>
      <w:r w:rsidR="001F6A71" w:rsidRPr="000F32F6">
        <w:rPr>
          <w:rFonts w:cstheme="minorHAnsi"/>
        </w:rPr>
        <w:t xml:space="preserve">in a garden </w:t>
      </w:r>
      <w:r w:rsidR="009E1110" w:rsidRPr="000F32F6">
        <w:rPr>
          <w:rFonts w:cstheme="minorHAnsi"/>
        </w:rPr>
        <w:t>o</w:t>
      </w:r>
      <w:r w:rsidR="001F6A71" w:rsidRPr="000F32F6">
        <w:rPr>
          <w:rFonts w:cstheme="minorHAnsi"/>
        </w:rPr>
        <w:t>r in our lives</w:t>
      </w:r>
      <w:r w:rsidR="009E1110" w:rsidRPr="000F32F6">
        <w:rPr>
          <w:rFonts w:cstheme="minorHAnsi"/>
        </w:rPr>
        <w:t>,</w:t>
      </w:r>
      <w:r w:rsidR="001F6A71" w:rsidRPr="000F32F6">
        <w:rPr>
          <w:rFonts w:cstheme="minorHAnsi"/>
        </w:rPr>
        <w:t xml:space="preserve"> </w:t>
      </w:r>
      <w:r w:rsidR="000A340B" w:rsidRPr="000F32F6">
        <w:rPr>
          <w:rFonts w:cstheme="minorHAnsi"/>
        </w:rPr>
        <w:t xml:space="preserve">does </w:t>
      </w:r>
      <w:r w:rsidR="006B4338" w:rsidRPr="000F32F6">
        <w:rPr>
          <w:rFonts w:cstheme="minorHAnsi"/>
        </w:rPr>
        <w:t xml:space="preserve">not happen overnight. </w:t>
      </w:r>
      <w:r w:rsidR="000A340B" w:rsidRPr="000F32F6">
        <w:rPr>
          <w:rFonts w:cstheme="minorHAnsi"/>
        </w:rPr>
        <w:t>A</w:t>
      </w:r>
      <w:r w:rsidR="00B938BE" w:rsidRPr="000F32F6">
        <w:rPr>
          <w:rFonts w:cstheme="minorHAnsi"/>
        </w:rPr>
        <w:t xml:space="preserve"> harvest of fruit</w:t>
      </w:r>
      <w:r w:rsidR="006B4338" w:rsidRPr="000F32F6">
        <w:rPr>
          <w:rFonts w:cstheme="minorHAnsi"/>
        </w:rPr>
        <w:t xml:space="preserve"> </w:t>
      </w:r>
      <w:r w:rsidR="00B938BE" w:rsidRPr="000F32F6">
        <w:rPr>
          <w:rFonts w:cstheme="minorHAnsi"/>
        </w:rPr>
        <w:t xml:space="preserve">requires the </w:t>
      </w:r>
      <w:r w:rsidR="00D47D02" w:rsidRPr="000F32F6">
        <w:rPr>
          <w:rFonts w:cstheme="minorHAnsi"/>
        </w:rPr>
        <w:t xml:space="preserve">intentional and </w:t>
      </w:r>
      <w:r w:rsidR="00D94809" w:rsidRPr="000F32F6">
        <w:rPr>
          <w:rFonts w:cstheme="minorHAnsi"/>
        </w:rPr>
        <w:t xml:space="preserve">consistent </w:t>
      </w:r>
      <w:r w:rsidR="00B938BE" w:rsidRPr="000F32F6">
        <w:rPr>
          <w:rFonts w:cstheme="minorHAnsi"/>
        </w:rPr>
        <w:t>investment of</w:t>
      </w:r>
      <w:r w:rsidR="004F49FB" w:rsidRPr="000F32F6">
        <w:rPr>
          <w:rFonts w:cstheme="minorHAnsi"/>
        </w:rPr>
        <w:t xml:space="preserve"> preparation, </w:t>
      </w:r>
      <w:r w:rsidR="00516FED" w:rsidRPr="000F32F6">
        <w:rPr>
          <w:rFonts w:cstheme="minorHAnsi"/>
        </w:rPr>
        <w:t xml:space="preserve">training, time, and resources. </w:t>
      </w:r>
      <w:r w:rsidR="00145BB8" w:rsidRPr="000F32F6">
        <w:rPr>
          <w:rFonts w:cstheme="minorHAnsi"/>
        </w:rPr>
        <w:t xml:space="preserve">The real business of the True Self </w:t>
      </w:r>
      <w:r w:rsidR="00B938BE" w:rsidRPr="000F32F6">
        <w:rPr>
          <w:rFonts w:cstheme="minorHAnsi"/>
        </w:rPr>
        <w:t>is</w:t>
      </w:r>
      <w:r w:rsidR="000A340B" w:rsidRPr="000F32F6">
        <w:rPr>
          <w:rFonts w:cstheme="minorHAnsi"/>
        </w:rPr>
        <w:t xml:space="preserve"> </w:t>
      </w:r>
      <w:r w:rsidR="00145BB8" w:rsidRPr="000F32F6">
        <w:rPr>
          <w:rFonts w:cstheme="minorHAnsi"/>
        </w:rPr>
        <w:t>to</w:t>
      </w:r>
      <w:r w:rsidR="006B4338" w:rsidRPr="000F32F6">
        <w:rPr>
          <w:rFonts w:cstheme="minorHAnsi"/>
        </w:rPr>
        <w:t xml:space="preserve"> provide an environment</w:t>
      </w:r>
      <w:r w:rsidR="00B938BE" w:rsidRPr="000F32F6">
        <w:rPr>
          <w:rFonts w:cstheme="minorHAnsi"/>
        </w:rPr>
        <w:t xml:space="preserve"> that eventually produces the Fruit of the Spirit</w:t>
      </w:r>
      <w:r w:rsidR="007E69A1" w:rsidRPr="000F32F6">
        <w:rPr>
          <w:rFonts w:cstheme="minorHAnsi"/>
        </w:rPr>
        <w:t xml:space="preserve"> in every situation</w:t>
      </w:r>
      <w:r w:rsidR="00B938BE" w:rsidRPr="000F32F6">
        <w:rPr>
          <w:rFonts w:cstheme="minorHAnsi"/>
        </w:rPr>
        <w:t>.</w:t>
      </w:r>
      <w:r w:rsidR="004F49FB" w:rsidRPr="000F32F6">
        <w:rPr>
          <w:rFonts w:cstheme="minorHAnsi"/>
        </w:rPr>
        <w:t xml:space="preserve"> </w:t>
      </w:r>
      <w:r w:rsidR="005524BA" w:rsidRPr="000F32F6">
        <w:rPr>
          <w:rFonts w:cstheme="minorHAnsi"/>
        </w:rPr>
        <w:t xml:space="preserve">You are a new </w:t>
      </w:r>
      <w:r w:rsidR="00251C8C" w:rsidRPr="000F32F6">
        <w:rPr>
          <w:rFonts w:cstheme="minorHAnsi"/>
        </w:rPr>
        <w:t>creation</w:t>
      </w:r>
      <w:r w:rsidR="00500A63" w:rsidRPr="000F32F6">
        <w:rPr>
          <w:rFonts w:cstheme="minorHAnsi"/>
        </w:rPr>
        <w:t xml:space="preserve"> </w:t>
      </w:r>
      <w:r w:rsidR="004F49FB" w:rsidRPr="000F32F6">
        <w:rPr>
          <w:rFonts w:cstheme="minorHAnsi"/>
        </w:rPr>
        <w:t>in Christ</w:t>
      </w:r>
      <w:r w:rsidR="00036495" w:rsidRPr="000F32F6">
        <w:rPr>
          <w:rFonts w:cstheme="minorHAnsi"/>
        </w:rPr>
        <w:t xml:space="preserve">. </w:t>
      </w:r>
      <w:r w:rsidR="00A17454" w:rsidRPr="000F32F6">
        <w:rPr>
          <w:rFonts w:cstheme="minorHAnsi"/>
        </w:rPr>
        <w:t>You are</w:t>
      </w:r>
      <w:r w:rsidR="006B4338" w:rsidRPr="000F32F6">
        <w:rPr>
          <w:rFonts w:cstheme="minorHAnsi"/>
        </w:rPr>
        <w:t xml:space="preserve"> </w:t>
      </w:r>
      <w:r w:rsidR="006518D8" w:rsidRPr="000F32F6">
        <w:rPr>
          <w:rFonts w:cstheme="minorHAnsi"/>
        </w:rPr>
        <w:t xml:space="preserve">no </w:t>
      </w:r>
      <w:r w:rsidR="006B4338" w:rsidRPr="000F32F6">
        <w:rPr>
          <w:rFonts w:cstheme="minorHAnsi"/>
        </w:rPr>
        <w:t xml:space="preserve">longer </w:t>
      </w:r>
      <w:r w:rsidR="004F49FB" w:rsidRPr="000F32F6">
        <w:rPr>
          <w:rFonts w:cstheme="minorHAnsi"/>
        </w:rPr>
        <w:t>compelled to</w:t>
      </w:r>
      <w:r w:rsidR="00C975C0" w:rsidRPr="000F32F6">
        <w:rPr>
          <w:rFonts w:cstheme="minorHAnsi"/>
        </w:rPr>
        <w:t xml:space="preserve"> </w:t>
      </w:r>
      <w:r w:rsidR="004F49FB" w:rsidRPr="000F32F6">
        <w:rPr>
          <w:rFonts w:cstheme="minorHAnsi"/>
        </w:rPr>
        <w:t>conform to the world with all of</w:t>
      </w:r>
      <w:r w:rsidR="009141DC" w:rsidRPr="000F32F6">
        <w:rPr>
          <w:rFonts w:cstheme="minorHAnsi"/>
        </w:rPr>
        <w:t xml:space="preserve"> its conflicts, </w:t>
      </w:r>
      <w:r w:rsidR="00516FED" w:rsidRPr="000F32F6">
        <w:rPr>
          <w:rFonts w:cstheme="minorHAnsi"/>
        </w:rPr>
        <w:t>fears</w:t>
      </w:r>
      <w:r w:rsidR="009141DC" w:rsidRPr="000F32F6">
        <w:rPr>
          <w:rFonts w:cstheme="minorHAnsi"/>
        </w:rPr>
        <w:t>,</w:t>
      </w:r>
      <w:r w:rsidR="004B5A65" w:rsidRPr="000F32F6">
        <w:rPr>
          <w:rFonts w:cstheme="minorHAnsi"/>
        </w:rPr>
        <w:t xml:space="preserve"> and cravings</w:t>
      </w:r>
      <w:r w:rsidR="00061F1F" w:rsidRPr="000F32F6">
        <w:rPr>
          <w:rFonts w:cstheme="minorHAnsi"/>
        </w:rPr>
        <w:t>,</w:t>
      </w:r>
      <w:r w:rsidR="007D57B7" w:rsidRPr="000F32F6">
        <w:rPr>
          <w:rFonts w:cstheme="minorHAnsi"/>
        </w:rPr>
        <w:t xml:space="preserve"> </w:t>
      </w:r>
      <w:r w:rsidR="00061F1F" w:rsidRPr="000F32F6">
        <w:rPr>
          <w:rFonts w:cstheme="minorHAnsi"/>
        </w:rPr>
        <w:t>n</w:t>
      </w:r>
      <w:r w:rsidR="007D57B7" w:rsidRPr="000F32F6">
        <w:rPr>
          <w:rFonts w:cstheme="minorHAnsi"/>
        </w:rPr>
        <w:t>or</w:t>
      </w:r>
      <w:r w:rsidR="00516FED" w:rsidRPr="000F32F6">
        <w:rPr>
          <w:rFonts w:cstheme="minorHAnsi"/>
        </w:rPr>
        <w:t xml:space="preserve"> </w:t>
      </w:r>
      <w:r w:rsidR="00061F1F" w:rsidRPr="000F32F6">
        <w:rPr>
          <w:rFonts w:cstheme="minorHAnsi"/>
        </w:rPr>
        <w:t xml:space="preserve">are you obligated </w:t>
      </w:r>
      <w:r w:rsidR="008523A0" w:rsidRPr="000F32F6">
        <w:rPr>
          <w:rFonts w:cstheme="minorHAnsi"/>
        </w:rPr>
        <w:t>to</w:t>
      </w:r>
      <w:r w:rsidR="00ED5A55" w:rsidRPr="000F32F6">
        <w:rPr>
          <w:rFonts w:cstheme="minorHAnsi"/>
        </w:rPr>
        <w:t xml:space="preserve"> </w:t>
      </w:r>
      <w:r w:rsidR="00FB2246" w:rsidRPr="000F32F6">
        <w:rPr>
          <w:rFonts w:cstheme="minorHAnsi"/>
        </w:rPr>
        <w:t xml:space="preserve">adhere to </w:t>
      </w:r>
      <w:r w:rsidR="00ED5A55" w:rsidRPr="000F32F6">
        <w:rPr>
          <w:rFonts w:cstheme="minorHAnsi"/>
        </w:rPr>
        <w:t>old</w:t>
      </w:r>
      <w:r w:rsidR="00623FF6" w:rsidRPr="000F32F6">
        <w:rPr>
          <w:rFonts w:cstheme="minorHAnsi"/>
        </w:rPr>
        <w:t xml:space="preserve"> family systems</w:t>
      </w:r>
      <w:r w:rsidR="008523A0" w:rsidRPr="000F32F6">
        <w:rPr>
          <w:rFonts w:cstheme="minorHAnsi"/>
        </w:rPr>
        <w:t xml:space="preserve"> that</w:t>
      </w:r>
      <w:r w:rsidR="00623FF6" w:rsidRPr="000F32F6">
        <w:rPr>
          <w:rFonts w:cstheme="minorHAnsi"/>
        </w:rPr>
        <w:t xml:space="preserve"> </w:t>
      </w:r>
      <w:r w:rsidR="008523A0" w:rsidRPr="000F32F6">
        <w:rPr>
          <w:rFonts w:cstheme="minorHAnsi"/>
        </w:rPr>
        <w:t>promote</w:t>
      </w:r>
      <w:r w:rsidR="004F49FB" w:rsidRPr="000F32F6">
        <w:rPr>
          <w:rFonts w:cstheme="minorHAnsi"/>
        </w:rPr>
        <w:t xml:space="preserve"> and maintain</w:t>
      </w:r>
      <w:r w:rsidR="00F73487" w:rsidRPr="000F32F6">
        <w:rPr>
          <w:rFonts w:cstheme="minorHAnsi"/>
        </w:rPr>
        <w:t xml:space="preserve"> </w:t>
      </w:r>
      <w:r w:rsidR="004B1790" w:rsidRPr="000F32F6">
        <w:rPr>
          <w:rFonts w:cstheme="minorHAnsi"/>
        </w:rPr>
        <w:t>futile</w:t>
      </w:r>
      <w:r w:rsidR="00F73487" w:rsidRPr="000F32F6">
        <w:rPr>
          <w:rFonts w:cstheme="minorHAnsi"/>
        </w:rPr>
        <w:t xml:space="preserve"> ways of </w:t>
      </w:r>
      <w:r w:rsidR="00AE6534" w:rsidRPr="000F32F6">
        <w:rPr>
          <w:rFonts w:cstheme="minorHAnsi"/>
        </w:rPr>
        <w:t>life</w:t>
      </w:r>
      <w:r w:rsidR="00036495" w:rsidRPr="000F32F6">
        <w:rPr>
          <w:rFonts w:cstheme="minorHAnsi"/>
        </w:rPr>
        <w:t>. You</w:t>
      </w:r>
      <w:r w:rsidR="008D4D9E" w:rsidRPr="000F32F6">
        <w:rPr>
          <w:rFonts w:cstheme="minorHAnsi"/>
        </w:rPr>
        <w:t xml:space="preserve"> </w:t>
      </w:r>
      <w:r w:rsidRPr="000F32F6">
        <w:rPr>
          <w:rFonts w:cstheme="minorHAnsi"/>
        </w:rPr>
        <w:t>don’t have</w:t>
      </w:r>
      <w:r w:rsidR="008D4D9E" w:rsidRPr="000F32F6">
        <w:rPr>
          <w:rFonts w:cstheme="minorHAnsi"/>
        </w:rPr>
        <w:t xml:space="preserve"> to perpetuate </w:t>
      </w:r>
      <w:r w:rsidR="00C74302" w:rsidRPr="000F32F6">
        <w:rPr>
          <w:rFonts w:cstheme="minorHAnsi"/>
        </w:rPr>
        <w:t xml:space="preserve">the </w:t>
      </w:r>
      <w:r w:rsidR="00623FF6" w:rsidRPr="000F32F6">
        <w:rPr>
          <w:rFonts w:cstheme="minorHAnsi"/>
        </w:rPr>
        <w:t>fears</w:t>
      </w:r>
      <w:r w:rsidR="00647DA5" w:rsidRPr="000F32F6">
        <w:rPr>
          <w:rFonts w:cstheme="minorHAnsi"/>
        </w:rPr>
        <w:t xml:space="preserve">, </w:t>
      </w:r>
      <w:r w:rsidR="00C74302" w:rsidRPr="000F32F6">
        <w:rPr>
          <w:rFonts w:cstheme="minorHAnsi"/>
        </w:rPr>
        <w:t xml:space="preserve">misoriented </w:t>
      </w:r>
      <w:r w:rsidR="00647DA5" w:rsidRPr="000F32F6">
        <w:rPr>
          <w:rFonts w:cstheme="minorHAnsi"/>
        </w:rPr>
        <w:t xml:space="preserve">choices, </w:t>
      </w:r>
      <w:r w:rsidR="00516FED" w:rsidRPr="000F32F6">
        <w:rPr>
          <w:rFonts w:cstheme="minorHAnsi"/>
        </w:rPr>
        <w:t>and secrets</w:t>
      </w:r>
      <w:r w:rsidR="00F73487" w:rsidRPr="000F32F6">
        <w:rPr>
          <w:rFonts w:cstheme="minorHAnsi"/>
        </w:rPr>
        <w:t xml:space="preserve"> of </w:t>
      </w:r>
      <w:r w:rsidR="00B56C4E" w:rsidRPr="000F32F6">
        <w:rPr>
          <w:rFonts w:cstheme="minorHAnsi"/>
        </w:rPr>
        <w:t>y</w:t>
      </w:r>
      <w:r w:rsidR="00F73487" w:rsidRPr="000F32F6">
        <w:rPr>
          <w:rFonts w:cstheme="minorHAnsi"/>
        </w:rPr>
        <w:t>our forefathers</w:t>
      </w:r>
      <w:r w:rsidR="00516FED" w:rsidRPr="000F32F6">
        <w:rPr>
          <w:rFonts w:cstheme="minorHAnsi"/>
        </w:rPr>
        <w:t>.</w:t>
      </w:r>
      <w:r w:rsidR="00251C8C" w:rsidRPr="000F32F6">
        <w:rPr>
          <w:rStyle w:val="EndnoteReference"/>
          <w:rFonts w:cstheme="minorHAnsi"/>
        </w:rPr>
        <w:endnoteReference w:id="7"/>
      </w:r>
      <w:r w:rsidR="00516FED" w:rsidRPr="000F32F6">
        <w:rPr>
          <w:rFonts w:cstheme="minorHAnsi"/>
        </w:rPr>
        <w:t xml:space="preserve"> </w:t>
      </w:r>
      <w:r w:rsidR="004F49FB" w:rsidRPr="000F32F6">
        <w:rPr>
          <w:rFonts w:cstheme="minorHAnsi"/>
        </w:rPr>
        <w:t xml:space="preserve">Nothing changed until Jesus </w:t>
      </w:r>
      <w:r w:rsidR="00516FED" w:rsidRPr="000F32F6">
        <w:rPr>
          <w:rFonts w:cstheme="minorHAnsi"/>
        </w:rPr>
        <w:t xml:space="preserve">came to do something new. </w:t>
      </w:r>
      <w:r w:rsidR="00F16314" w:rsidRPr="000F32F6">
        <w:rPr>
          <w:rFonts w:cstheme="minorHAnsi"/>
        </w:rPr>
        <w:t>Now, y</w:t>
      </w:r>
      <w:r w:rsidR="00516FED" w:rsidRPr="000F32F6">
        <w:rPr>
          <w:rFonts w:cstheme="minorHAnsi"/>
        </w:rPr>
        <w:t xml:space="preserve">ou are doing something new. </w:t>
      </w:r>
      <w:r w:rsidR="00120203" w:rsidRPr="000F32F6">
        <w:rPr>
          <w:rFonts w:cstheme="minorHAnsi"/>
        </w:rPr>
        <w:t>It’s</w:t>
      </w:r>
      <w:r w:rsidR="00B053C8" w:rsidRPr="000F32F6">
        <w:rPr>
          <w:rFonts w:cstheme="minorHAnsi"/>
        </w:rPr>
        <w:t xml:space="preserve"> not</w:t>
      </w:r>
      <w:r w:rsidR="004F49FB" w:rsidRPr="000F32F6">
        <w:rPr>
          <w:rFonts w:cstheme="minorHAnsi"/>
        </w:rPr>
        <w:t xml:space="preserve"> easy to do new things, but nothing will</w:t>
      </w:r>
      <w:r w:rsidR="001A4A18" w:rsidRPr="000F32F6">
        <w:rPr>
          <w:rFonts w:cstheme="minorHAnsi"/>
        </w:rPr>
        <w:t xml:space="preserve"> </w:t>
      </w:r>
      <w:r w:rsidR="006E4F45" w:rsidRPr="000F32F6">
        <w:rPr>
          <w:rFonts w:cstheme="minorHAnsi"/>
        </w:rPr>
        <w:t>change unless</w:t>
      </w:r>
      <w:r w:rsidR="00EF7DD2" w:rsidRPr="000F32F6">
        <w:rPr>
          <w:rFonts w:cstheme="minorHAnsi"/>
        </w:rPr>
        <w:t xml:space="preserve"> you </w:t>
      </w:r>
      <w:r w:rsidR="006B4338" w:rsidRPr="000F32F6">
        <w:rPr>
          <w:rFonts w:cstheme="minorHAnsi"/>
        </w:rPr>
        <w:t>do</w:t>
      </w:r>
      <w:r w:rsidR="00EF7DD2" w:rsidRPr="000F32F6">
        <w:rPr>
          <w:rFonts w:cstheme="minorHAnsi"/>
        </w:rPr>
        <w:t>.</w:t>
      </w:r>
    </w:p>
    <w:p w14:paraId="4C129AE9" w14:textId="77777777" w:rsidR="000A6313" w:rsidRPr="000F32F6" w:rsidRDefault="000A6313" w:rsidP="00E431FA">
      <w:pPr>
        <w:spacing w:after="0" w:line="240" w:lineRule="auto"/>
        <w:jc w:val="both"/>
        <w:rPr>
          <w:rFonts w:cstheme="minorHAnsi"/>
        </w:rPr>
      </w:pPr>
    </w:p>
    <w:p w14:paraId="03890C5F" w14:textId="33714D49" w:rsidR="000F4E43" w:rsidRPr="000F32F6" w:rsidRDefault="004D6D3F" w:rsidP="00E431FA">
      <w:pPr>
        <w:spacing w:after="0" w:line="240" w:lineRule="auto"/>
        <w:jc w:val="both"/>
        <w:rPr>
          <w:rFonts w:cstheme="minorHAnsi"/>
        </w:rPr>
      </w:pPr>
      <w:r w:rsidRPr="000F32F6">
        <w:rPr>
          <w:rFonts w:cstheme="minorHAnsi"/>
        </w:rPr>
        <w:t>Our</w:t>
      </w:r>
      <w:r w:rsidR="00BA56F8" w:rsidRPr="000F32F6">
        <w:rPr>
          <w:rFonts w:cstheme="minorHAnsi"/>
        </w:rPr>
        <w:t xml:space="preserve"> prayer might go something like this</w:t>
      </w:r>
      <w:r w:rsidR="001A4A18" w:rsidRPr="000F32F6">
        <w:rPr>
          <w:rFonts w:cstheme="minorHAnsi"/>
        </w:rPr>
        <w:t>:</w:t>
      </w:r>
    </w:p>
    <w:p w14:paraId="6144CADA" w14:textId="77777777" w:rsidR="00DF6440" w:rsidRPr="000F32F6" w:rsidRDefault="00DF6440" w:rsidP="00E431FA">
      <w:pPr>
        <w:spacing w:after="0" w:line="240" w:lineRule="auto"/>
        <w:jc w:val="both"/>
        <w:rPr>
          <w:rFonts w:cstheme="minorHAnsi"/>
        </w:rPr>
      </w:pPr>
    </w:p>
    <w:p w14:paraId="2BB106D0" w14:textId="3BAC3FDA" w:rsidR="00516FED" w:rsidRPr="000F32F6" w:rsidRDefault="00516FED" w:rsidP="00E431FA">
      <w:pPr>
        <w:spacing w:after="0" w:line="240" w:lineRule="auto"/>
        <w:jc w:val="center"/>
        <w:rPr>
          <w:rFonts w:cstheme="minorHAnsi"/>
          <w:i/>
        </w:rPr>
      </w:pPr>
      <w:r w:rsidRPr="000F32F6">
        <w:rPr>
          <w:rFonts w:cstheme="minorHAnsi"/>
          <w:i/>
        </w:rPr>
        <w:t>Lord</w:t>
      </w:r>
      <w:r w:rsidR="00AF6307" w:rsidRPr="000F32F6">
        <w:rPr>
          <w:rFonts w:cstheme="minorHAnsi"/>
          <w:i/>
        </w:rPr>
        <w:t xml:space="preserve"> and Creator</w:t>
      </w:r>
      <w:r w:rsidRPr="000F32F6">
        <w:rPr>
          <w:rFonts w:cstheme="minorHAnsi"/>
          <w:i/>
        </w:rPr>
        <w:t xml:space="preserve">, help me become something new. </w:t>
      </w:r>
      <w:r w:rsidR="003C6C5C" w:rsidRPr="000F32F6">
        <w:rPr>
          <w:rFonts w:cstheme="minorHAnsi"/>
          <w:i/>
        </w:rPr>
        <w:t>(Repeat)</w:t>
      </w:r>
    </w:p>
    <w:p w14:paraId="428E1EEA" w14:textId="77777777" w:rsidR="00DF6440" w:rsidRPr="000F32F6" w:rsidRDefault="00DF6440" w:rsidP="00E431FA">
      <w:pPr>
        <w:spacing w:after="0" w:line="240" w:lineRule="auto"/>
        <w:jc w:val="both"/>
        <w:rPr>
          <w:rFonts w:cstheme="minorHAnsi"/>
        </w:rPr>
      </w:pPr>
    </w:p>
    <w:p w14:paraId="5A47A83B" w14:textId="77777777" w:rsidR="001A4A18" w:rsidRPr="000F32F6" w:rsidRDefault="00DF6440" w:rsidP="00E431FA">
      <w:pPr>
        <w:spacing w:after="0" w:line="240" w:lineRule="auto"/>
        <w:jc w:val="both"/>
        <w:rPr>
          <w:rFonts w:cstheme="minorHAnsi"/>
        </w:rPr>
      </w:pPr>
      <w:r w:rsidRPr="000F32F6">
        <w:rPr>
          <w:rFonts w:cstheme="minorHAnsi"/>
        </w:rPr>
        <w:t>Take a deep breath.</w:t>
      </w:r>
    </w:p>
    <w:p w14:paraId="3270B16F" w14:textId="413D0B44" w:rsidR="00B7771A" w:rsidRPr="000F32F6" w:rsidRDefault="00B7771A" w:rsidP="00B7771A">
      <w:pPr>
        <w:spacing w:after="0" w:line="240" w:lineRule="auto"/>
        <w:jc w:val="both"/>
        <w:rPr>
          <w:i/>
        </w:rPr>
      </w:pPr>
      <w:r w:rsidRPr="000F32F6">
        <w:rPr>
          <w:i/>
        </w:rPr>
        <w:t xml:space="preserve">(If time permits, ask, “Does anyone have comments or questions about </w:t>
      </w:r>
      <w:r w:rsidR="008713D5" w:rsidRPr="000F32F6">
        <w:rPr>
          <w:i/>
        </w:rPr>
        <w:t>the</w:t>
      </w:r>
      <w:r w:rsidRPr="000F32F6">
        <w:rPr>
          <w:i/>
        </w:rPr>
        <w:t xml:space="preserve"> Bible teaching?”)</w:t>
      </w:r>
    </w:p>
    <w:p w14:paraId="2726F0DA" w14:textId="77777777" w:rsidR="00DF6440" w:rsidRPr="000F32F6" w:rsidRDefault="00DF6440" w:rsidP="00E431FA">
      <w:pPr>
        <w:spacing w:after="0" w:line="240" w:lineRule="auto"/>
        <w:jc w:val="both"/>
        <w:rPr>
          <w:rFonts w:cstheme="minorHAnsi"/>
        </w:rPr>
      </w:pPr>
    </w:p>
    <w:p w14:paraId="7938CB22" w14:textId="3B6660F1" w:rsidR="00285B9A" w:rsidRPr="000F32F6" w:rsidRDefault="000C69C1" w:rsidP="00E431FA">
      <w:pPr>
        <w:spacing w:after="0" w:line="240" w:lineRule="auto"/>
        <w:jc w:val="both"/>
        <w:rPr>
          <w:rFonts w:cstheme="minorHAnsi"/>
          <w:b/>
        </w:rPr>
      </w:pPr>
      <w:r w:rsidRPr="000F32F6">
        <w:rPr>
          <w:rFonts w:cstheme="minorHAnsi"/>
          <w:b/>
        </w:rPr>
        <w:t>1:</w:t>
      </w:r>
      <w:r w:rsidR="00FE54C9" w:rsidRPr="000F32F6">
        <w:rPr>
          <w:rFonts w:cstheme="minorHAnsi"/>
          <w:b/>
        </w:rPr>
        <w:t>10</w:t>
      </w:r>
      <w:r w:rsidR="00285B9A" w:rsidRPr="000F32F6">
        <w:rPr>
          <w:rFonts w:cstheme="minorHAnsi"/>
          <w:b/>
        </w:rPr>
        <w:t xml:space="preserve"> </w:t>
      </w:r>
      <w:r w:rsidR="00285B9A" w:rsidRPr="000F32F6">
        <w:rPr>
          <w:rFonts w:cstheme="minorHAnsi"/>
          <w:b/>
        </w:rPr>
        <w:tab/>
        <w:t>INTEGRATION</w:t>
      </w:r>
    </w:p>
    <w:p w14:paraId="1BF2A501" w14:textId="77777777" w:rsidR="00DF6440" w:rsidRPr="000F32F6" w:rsidRDefault="00DF6440" w:rsidP="00E431FA">
      <w:pPr>
        <w:spacing w:after="0" w:line="240" w:lineRule="auto"/>
        <w:jc w:val="both"/>
        <w:rPr>
          <w:rFonts w:cstheme="minorHAnsi"/>
          <w:b/>
        </w:rPr>
      </w:pPr>
    </w:p>
    <w:p w14:paraId="12D5DB61" w14:textId="68A1341B" w:rsidR="008523A0" w:rsidRPr="000F32F6" w:rsidRDefault="00DF6440" w:rsidP="00E431FA">
      <w:pPr>
        <w:spacing w:after="0" w:line="240" w:lineRule="auto"/>
        <w:jc w:val="both"/>
        <w:rPr>
          <w:rFonts w:cstheme="minorHAnsi"/>
          <w:i/>
        </w:rPr>
      </w:pPr>
      <w:r w:rsidRPr="000F32F6">
        <w:rPr>
          <w:rFonts w:cstheme="minorHAnsi"/>
        </w:rPr>
        <w:t>Sip</w:t>
      </w:r>
      <w:r w:rsidR="004A3777" w:rsidRPr="000F32F6">
        <w:rPr>
          <w:rFonts w:cstheme="minorHAnsi"/>
        </w:rPr>
        <w:t xml:space="preserve"> some </w:t>
      </w:r>
      <w:r w:rsidR="008D4D9E" w:rsidRPr="000F32F6">
        <w:rPr>
          <w:rFonts w:cstheme="minorHAnsi"/>
        </w:rPr>
        <w:t xml:space="preserve">purified </w:t>
      </w:r>
      <w:r w:rsidRPr="000F32F6">
        <w:rPr>
          <w:rFonts w:cstheme="minorHAnsi"/>
        </w:rPr>
        <w:t>water</w:t>
      </w:r>
      <w:r w:rsidR="004A3777" w:rsidRPr="000F32F6">
        <w:rPr>
          <w:rFonts w:cstheme="minorHAnsi"/>
        </w:rPr>
        <w:t xml:space="preserve"> and </w:t>
      </w:r>
      <w:r w:rsidRPr="000F32F6">
        <w:rPr>
          <w:rFonts w:cstheme="minorHAnsi"/>
        </w:rPr>
        <w:t>prepare</w:t>
      </w:r>
      <w:r w:rsidR="004604D7" w:rsidRPr="000F32F6">
        <w:rPr>
          <w:rFonts w:cstheme="minorHAnsi"/>
        </w:rPr>
        <w:t xml:space="preserve"> to take some notes. Assume</w:t>
      </w:r>
      <w:r w:rsidR="008523A0" w:rsidRPr="000F32F6">
        <w:rPr>
          <w:rFonts w:cstheme="minorHAnsi"/>
        </w:rPr>
        <w:t xml:space="preserve"> your </w:t>
      </w:r>
      <w:r w:rsidR="00212622" w:rsidRPr="000F32F6">
        <w:rPr>
          <w:rFonts w:cstheme="minorHAnsi"/>
        </w:rPr>
        <w:t xml:space="preserve">mindfulness </w:t>
      </w:r>
      <w:r w:rsidR="008523A0" w:rsidRPr="000F32F6">
        <w:rPr>
          <w:rFonts w:cstheme="minorHAnsi"/>
        </w:rPr>
        <w:t>posture</w:t>
      </w:r>
      <w:r w:rsidR="008D4D9E" w:rsidRPr="000F32F6">
        <w:rPr>
          <w:rFonts w:cstheme="minorHAnsi"/>
        </w:rPr>
        <w:t>,</w:t>
      </w:r>
      <w:r w:rsidR="008523A0" w:rsidRPr="000F32F6">
        <w:rPr>
          <w:rFonts w:cstheme="minorHAnsi"/>
        </w:rPr>
        <w:t xml:space="preserve"> and breathe. </w:t>
      </w:r>
      <w:r w:rsidR="008523A0" w:rsidRPr="000F32F6">
        <w:rPr>
          <w:rFonts w:cstheme="minorHAnsi"/>
          <w:i/>
        </w:rPr>
        <w:t xml:space="preserve">(Pause </w:t>
      </w:r>
      <w:r w:rsidR="00036495" w:rsidRPr="000F32F6">
        <w:rPr>
          <w:rFonts w:cstheme="minorHAnsi"/>
          <w:i/>
        </w:rPr>
        <w:t xml:space="preserve">for </w:t>
      </w:r>
      <w:r w:rsidR="008523A0" w:rsidRPr="000F32F6">
        <w:rPr>
          <w:rFonts w:cstheme="minorHAnsi"/>
          <w:i/>
        </w:rPr>
        <w:t>10 seconds)</w:t>
      </w:r>
    </w:p>
    <w:p w14:paraId="3EF50ECC" w14:textId="77777777" w:rsidR="00DF6440" w:rsidRPr="000F32F6" w:rsidRDefault="00DF6440" w:rsidP="00E431FA">
      <w:pPr>
        <w:spacing w:after="0" w:line="240" w:lineRule="auto"/>
        <w:jc w:val="both"/>
        <w:rPr>
          <w:rFonts w:cstheme="minorHAnsi"/>
        </w:rPr>
      </w:pPr>
    </w:p>
    <w:p w14:paraId="314DCDD0" w14:textId="09A255A2" w:rsidR="00CD1F1B" w:rsidRPr="000F32F6" w:rsidRDefault="002611EF" w:rsidP="00E431FA">
      <w:pPr>
        <w:spacing w:after="0" w:line="240" w:lineRule="auto"/>
        <w:jc w:val="both"/>
        <w:rPr>
          <w:rFonts w:cstheme="minorHAnsi"/>
          <w:i/>
        </w:rPr>
      </w:pPr>
      <w:r w:rsidRPr="000F32F6">
        <w:rPr>
          <w:rFonts w:cstheme="minorHAnsi"/>
        </w:rPr>
        <w:t>Here is our integration focus</w:t>
      </w:r>
      <w:r w:rsidR="00D13F70" w:rsidRPr="000F32F6">
        <w:rPr>
          <w:rFonts w:cstheme="minorHAnsi"/>
        </w:rPr>
        <w:t>:</w:t>
      </w:r>
      <w:r w:rsidR="003C6C5C" w:rsidRPr="000F32F6">
        <w:rPr>
          <w:rFonts w:cstheme="minorHAnsi"/>
        </w:rPr>
        <w:t xml:space="preserve"> </w:t>
      </w:r>
      <w:r w:rsidR="00576970" w:rsidRPr="000F32F6">
        <w:rPr>
          <w:rFonts w:cstheme="minorHAnsi"/>
          <w:i/>
        </w:rPr>
        <w:t>Consider choosing to become something new</w:t>
      </w:r>
      <w:r w:rsidR="00AA28D2" w:rsidRPr="000F32F6">
        <w:rPr>
          <w:rFonts w:cstheme="minorHAnsi"/>
        </w:rPr>
        <w:t>.</w:t>
      </w:r>
      <w:r w:rsidR="003C6C5C" w:rsidRPr="000F32F6">
        <w:rPr>
          <w:rFonts w:cstheme="minorHAnsi"/>
        </w:rPr>
        <w:t xml:space="preserve"> </w:t>
      </w:r>
      <w:r w:rsidR="003C6C5C" w:rsidRPr="000F32F6">
        <w:rPr>
          <w:rFonts w:cstheme="minorHAnsi"/>
          <w:i/>
        </w:rPr>
        <w:t>(Repeat)</w:t>
      </w:r>
      <w:r w:rsidR="007E7765" w:rsidRPr="000F32F6">
        <w:rPr>
          <w:rFonts w:cstheme="minorHAnsi"/>
          <w:i/>
        </w:rPr>
        <w:t xml:space="preserve"> (Pause</w:t>
      </w:r>
      <w:r w:rsidR="006D058C" w:rsidRPr="000F32F6">
        <w:rPr>
          <w:rFonts w:cstheme="minorHAnsi"/>
          <w:i/>
        </w:rPr>
        <w:t xml:space="preserve"> </w:t>
      </w:r>
      <w:r w:rsidR="00036495" w:rsidRPr="000F32F6">
        <w:rPr>
          <w:rFonts w:cstheme="minorHAnsi"/>
          <w:i/>
        </w:rPr>
        <w:t xml:space="preserve">for </w:t>
      </w:r>
      <w:r w:rsidR="006D058C" w:rsidRPr="000F32F6">
        <w:rPr>
          <w:rFonts w:cstheme="minorHAnsi"/>
          <w:i/>
        </w:rPr>
        <w:t>30 seconds</w:t>
      </w:r>
      <w:r w:rsidR="007E7765" w:rsidRPr="000F32F6">
        <w:rPr>
          <w:rFonts w:cstheme="minorHAnsi"/>
          <w:i/>
        </w:rPr>
        <w:t>)</w:t>
      </w:r>
    </w:p>
    <w:p w14:paraId="5A457BCE" w14:textId="77777777" w:rsidR="00DF6440" w:rsidRPr="000F32F6" w:rsidRDefault="00DF6440" w:rsidP="00E431FA">
      <w:pPr>
        <w:spacing w:after="0" w:line="240" w:lineRule="auto"/>
        <w:jc w:val="both"/>
        <w:rPr>
          <w:rFonts w:cstheme="minorHAnsi"/>
        </w:rPr>
      </w:pPr>
    </w:p>
    <w:p w14:paraId="1A303AD6" w14:textId="77777777" w:rsidR="00705D84" w:rsidRPr="000F32F6" w:rsidRDefault="00C12AD4" w:rsidP="00E431FA">
      <w:pPr>
        <w:spacing w:after="0" w:line="240" w:lineRule="auto"/>
        <w:jc w:val="both"/>
        <w:rPr>
          <w:rFonts w:cstheme="minorHAnsi"/>
        </w:rPr>
      </w:pPr>
      <w:r w:rsidRPr="000F32F6">
        <w:rPr>
          <w:rFonts w:cstheme="minorHAnsi"/>
          <w:b/>
        </w:rPr>
        <w:t>The</w:t>
      </w:r>
      <w:r w:rsidRPr="000F32F6">
        <w:rPr>
          <w:rFonts w:cstheme="minorHAnsi"/>
        </w:rPr>
        <w:t xml:space="preserve"> </w:t>
      </w:r>
      <w:r w:rsidRPr="000F32F6">
        <w:rPr>
          <w:rFonts w:cstheme="minorHAnsi"/>
          <w:b/>
        </w:rPr>
        <w:t>FAITH</w:t>
      </w:r>
      <w:r w:rsidRPr="000F32F6">
        <w:rPr>
          <w:rFonts w:cstheme="minorHAnsi"/>
        </w:rPr>
        <w:t xml:space="preserve"> </w:t>
      </w:r>
      <w:r w:rsidRPr="000F32F6">
        <w:rPr>
          <w:rFonts w:cstheme="minorHAnsi"/>
          <w:b/>
        </w:rPr>
        <w:t>Process</w:t>
      </w:r>
      <w:r w:rsidRPr="000F32F6">
        <w:rPr>
          <w:rFonts w:cstheme="minorHAnsi"/>
        </w:rPr>
        <w:t xml:space="preserve"> </w:t>
      </w:r>
    </w:p>
    <w:p w14:paraId="65175348" w14:textId="77777777" w:rsidR="00C12AD4" w:rsidRPr="000F32F6" w:rsidRDefault="00C12AD4" w:rsidP="00E431FA">
      <w:pPr>
        <w:spacing w:after="0" w:line="240" w:lineRule="auto"/>
        <w:jc w:val="both"/>
        <w:rPr>
          <w:rFonts w:cstheme="minorHAnsi"/>
        </w:rPr>
      </w:pPr>
    </w:p>
    <w:p w14:paraId="4AE2D76F" w14:textId="77777777" w:rsidR="00C12AD4" w:rsidRPr="000F32F6" w:rsidRDefault="00C12AD4" w:rsidP="00E431FA">
      <w:pPr>
        <w:spacing w:after="0" w:line="240" w:lineRule="auto"/>
        <w:jc w:val="both"/>
        <w:rPr>
          <w:rFonts w:cstheme="minorHAnsi"/>
          <w:b/>
        </w:rPr>
      </w:pPr>
      <w:r w:rsidRPr="000F32F6">
        <w:rPr>
          <w:rFonts w:cstheme="minorHAnsi"/>
          <w:b/>
        </w:rPr>
        <w:t>Feelings</w:t>
      </w:r>
    </w:p>
    <w:p w14:paraId="7B6F94D6" w14:textId="4963F481" w:rsidR="00C12AD4" w:rsidRPr="000F32F6" w:rsidRDefault="00C12AD4" w:rsidP="00E431FA">
      <w:pPr>
        <w:spacing w:after="0" w:line="240" w:lineRule="auto"/>
        <w:jc w:val="both"/>
        <w:rPr>
          <w:rFonts w:cstheme="minorHAnsi"/>
        </w:rPr>
      </w:pPr>
      <w:r w:rsidRPr="000F32F6">
        <w:rPr>
          <w:rFonts w:cstheme="minorHAnsi"/>
        </w:rPr>
        <w:t xml:space="preserve">As you </w:t>
      </w:r>
      <w:r w:rsidRPr="000F32F6">
        <w:rPr>
          <w:rFonts w:cstheme="minorHAnsi"/>
          <w:i/>
        </w:rPr>
        <w:t>consider choosing to become something new</w:t>
      </w:r>
      <w:r w:rsidRPr="000F32F6">
        <w:rPr>
          <w:rFonts w:cstheme="minorHAnsi"/>
        </w:rPr>
        <w:t xml:space="preserve">, how does it feel? </w:t>
      </w:r>
      <w:r w:rsidRPr="000F32F6">
        <w:rPr>
          <w:rFonts w:cstheme="minorHAnsi"/>
          <w:i/>
        </w:rPr>
        <w:t xml:space="preserve">(Pause) </w:t>
      </w:r>
      <w:r w:rsidR="00B053C8" w:rsidRPr="000F32F6">
        <w:rPr>
          <w:rFonts w:cstheme="minorHAnsi"/>
        </w:rPr>
        <w:t>Yo</w:t>
      </w:r>
      <w:r w:rsidRPr="000F32F6">
        <w:rPr>
          <w:rFonts w:cstheme="minorHAnsi"/>
        </w:rPr>
        <w:t xml:space="preserve">ur feelings are </w:t>
      </w:r>
      <w:r w:rsidR="00B053C8" w:rsidRPr="000F32F6">
        <w:rPr>
          <w:rFonts w:cstheme="minorHAnsi"/>
        </w:rPr>
        <w:t>yours to teach you</w:t>
      </w:r>
      <w:r w:rsidRPr="000F32F6">
        <w:rPr>
          <w:rFonts w:cstheme="minorHAnsi"/>
        </w:rPr>
        <w:t xml:space="preserve"> about </w:t>
      </w:r>
      <w:r w:rsidR="00B053C8" w:rsidRPr="000F32F6">
        <w:rPr>
          <w:rFonts w:cstheme="minorHAnsi"/>
        </w:rPr>
        <w:t>yourself</w:t>
      </w:r>
      <w:r w:rsidRPr="000F32F6">
        <w:rPr>
          <w:rFonts w:cstheme="minorHAnsi"/>
        </w:rPr>
        <w:t>, to g</w:t>
      </w:r>
      <w:r w:rsidR="00B053C8" w:rsidRPr="000F32F6">
        <w:rPr>
          <w:rFonts w:cstheme="minorHAnsi"/>
        </w:rPr>
        <w:t>uide you, and to train you</w:t>
      </w:r>
      <w:r w:rsidRPr="000F32F6">
        <w:rPr>
          <w:rFonts w:cstheme="minorHAnsi"/>
        </w:rPr>
        <w:t xml:space="preserve">. They can often be uncomfortable. </w:t>
      </w:r>
      <w:r w:rsidRPr="000F32F6">
        <w:rPr>
          <w:rFonts w:cstheme="minorHAnsi"/>
          <w:i/>
        </w:rPr>
        <w:t xml:space="preserve">(Pause) </w:t>
      </w:r>
      <w:r w:rsidR="00ED5A55" w:rsidRPr="000F32F6">
        <w:rPr>
          <w:rFonts w:cstheme="minorHAnsi"/>
        </w:rPr>
        <w:t>Recognize with compassion whatever you are feeling, and breathe.</w:t>
      </w:r>
      <w:r w:rsidRPr="000F32F6">
        <w:rPr>
          <w:rFonts w:cstheme="minorHAnsi"/>
        </w:rPr>
        <w:t xml:space="preserve"> </w:t>
      </w:r>
      <w:r w:rsidRPr="000F32F6">
        <w:rPr>
          <w:rFonts w:cstheme="minorHAnsi"/>
          <w:i/>
        </w:rPr>
        <w:t>(Pause</w:t>
      </w:r>
      <w:r w:rsidR="008A3662" w:rsidRPr="000F32F6">
        <w:rPr>
          <w:rFonts w:cstheme="minorHAnsi"/>
          <w:i/>
        </w:rPr>
        <w:t xml:space="preserve"> for</w:t>
      </w:r>
      <w:r w:rsidRPr="000F32F6">
        <w:rPr>
          <w:rFonts w:cstheme="minorHAnsi"/>
          <w:i/>
        </w:rPr>
        <w:t xml:space="preserve"> 30 seconds) </w:t>
      </w:r>
    </w:p>
    <w:p w14:paraId="02ADDBF1" w14:textId="77777777" w:rsidR="00C12AD4" w:rsidRPr="000F32F6" w:rsidRDefault="00C12AD4" w:rsidP="00E431FA">
      <w:pPr>
        <w:spacing w:after="0" w:line="240" w:lineRule="auto"/>
        <w:jc w:val="both"/>
        <w:rPr>
          <w:rFonts w:cstheme="minorHAnsi"/>
        </w:rPr>
      </w:pPr>
    </w:p>
    <w:p w14:paraId="62DB6C50" w14:textId="77777777" w:rsidR="00C12AD4" w:rsidRPr="000F32F6" w:rsidRDefault="00C12AD4" w:rsidP="00E431FA">
      <w:pPr>
        <w:spacing w:after="0" w:line="240" w:lineRule="auto"/>
        <w:jc w:val="both"/>
        <w:rPr>
          <w:rFonts w:cstheme="minorHAnsi"/>
          <w:b/>
        </w:rPr>
      </w:pPr>
      <w:r w:rsidRPr="000F32F6">
        <w:rPr>
          <w:rFonts w:cstheme="minorHAnsi"/>
          <w:b/>
        </w:rPr>
        <w:t>Awareness without judgment</w:t>
      </w:r>
    </w:p>
    <w:p w14:paraId="16D72903" w14:textId="19D8A539" w:rsidR="00C12AD4" w:rsidRPr="000F32F6" w:rsidRDefault="00C12AD4" w:rsidP="00E431FA">
      <w:pPr>
        <w:spacing w:after="0" w:line="240" w:lineRule="auto"/>
        <w:jc w:val="both"/>
        <w:rPr>
          <w:rFonts w:cstheme="minorHAnsi"/>
          <w:i/>
        </w:rPr>
      </w:pPr>
      <w:r w:rsidRPr="000F32F6">
        <w:rPr>
          <w:rFonts w:cstheme="minorHAnsi"/>
        </w:rPr>
        <w:t>Allow what</w:t>
      </w:r>
      <w:r w:rsidR="00705D84" w:rsidRPr="000F32F6">
        <w:rPr>
          <w:rFonts w:cstheme="minorHAnsi"/>
        </w:rPr>
        <w:t>ever you are experiencing to rest</w:t>
      </w:r>
      <w:r w:rsidR="00717085" w:rsidRPr="000F32F6">
        <w:rPr>
          <w:rFonts w:cstheme="minorHAnsi"/>
        </w:rPr>
        <w:t xml:space="preserve"> in your awareness</w:t>
      </w:r>
      <w:r w:rsidR="008D4D9E" w:rsidRPr="000F32F6">
        <w:rPr>
          <w:rFonts w:cstheme="minorHAnsi"/>
        </w:rPr>
        <w:t>,</w:t>
      </w:r>
      <w:r w:rsidR="00717085" w:rsidRPr="000F32F6">
        <w:rPr>
          <w:rFonts w:cstheme="minorHAnsi"/>
        </w:rPr>
        <w:t xml:space="preserve"> without judgment</w:t>
      </w:r>
      <w:r w:rsidRPr="000F32F6">
        <w:rPr>
          <w:rFonts w:cstheme="minorHAnsi"/>
        </w:rPr>
        <w:t>. You might notice a compulsion to push thoughts or feelings away,</w:t>
      </w:r>
      <w:r w:rsidR="00244063" w:rsidRPr="000F32F6">
        <w:rPr>
          <w:rFonts w:cstheme="minorHAnsi"/>
        </w:rPr>
        <w:t xml:space="preserve"> to</w:t>
      </w:r>
      <w:r w:rsidR="00B053C8" w:rsidRPr="000F32F6">
        <w:rPr>
          <w:rFonts w:cstheme="minorHAnsi"/>
        </w:rPr>
        <w:t xml:space="preserve"> judge them, or </w:t>
      </w:r>
      <w:r w:rsidR="001A2243" w:rsidRPr="000F32F6">
        <w:rPr>
          <w:rFonts w:cstheme="minorHAnsi"/>
        </w:rPr>
        <w:t xml:space="preserve">to </w:t>
      </w:r>
      <w:r w:rsidR="00B053C8" w:rsidRPr="000F32F6">
        <w:rPr>
          <w:rFonts w:cstheme="minorHAnsi"/>
        </w:rPr>
        <w:t xml:space="preserve">justify them. </w:t>
      </w:r>
      <w:r w:rsidR="008D4D9E" w:rsidRPr="000F32F6">
        <w:rPr>
          <w:rFonts w:cstheme="minorHAnsi"/>
        </w:rPr>
        <w:t xml:space="preserve">We </w:t>
      </w:r>
      <w:r w:rsidRPr="000F32F6">
        <w:rPr>
          <w:rFonts w:cstheme="minorHAnsi"/>
        </w:rPr>
        <w:t xml:space="preserve">often flush feelings or thoughts from </w:t>
      </w:r>
      <w:r w:rsidR="008D4D9E" w:rsidRPr="000F32F6">
        <w:rPr>
          <w:rFonts w:cstheme="minorHAnsi"/>
        </w:rPr>
        <w:t>our</w:t>
      </w:r>
      <w:r w:rsidRPr="000F32F6">
        <w:rPr>
          <w:rFonts w:cstheme="minorHAnsi"/>
        </w:rPr>
        <w:t xml:space="preserve"> awareness before they have a chance to te</w:t>
      </w:r>
      <w:r w:rsidR="00B053C8" w:rsidRPr="000F32F6">
        <w:rPr>
          <w:rFonts w:cstheme="minorHAnsi"/>
        </w:rPr>
        <w:t xml:space="preserve">ach </w:t>
      </w:r>
      <w:r w:rsidR="008D4D9E" w:rsidRPr="000F32F6">
        <w:rPr>
          <w:rFonts w:cstheme="minorHAnsi"/>
        </w:rPr>
        <w:t>us</w:t>
      </w:r>
      <w:r w:rsidRPr="000F32F6">
        <w:rPr>
          <w:rFonts w:cstheme="minorHAnsi"/>
        </w:rPr>
        <w:t>. Breathe</w:t>
      </w:r>
      <w:r w:rsidR="001246C7" w:rsidRPr="000F32F6">
        <w:rPr>
          <w:rFonts w:cstheme="minorHAnsi"/>
        </w:rPr>
        <w:t>,</w:t>
      </w:r>
      <w:r w:rsidRPr="000F32F6">
        <w:rPr>
          <w:rFonts w:cstheme="minorHAnsi"/>
        </w:rPr>
        <w:t xml:space="preserve"> and hold your experience up to the light as you </w:t>
      </w:r>
      <w:r w:rsidRPr="000F32F6">
        <w:rPr>
          <w:rFonts w:cstheme="minorHAnsi"/>
          <w:i/>
        </w:rPr>
        <w:t>consider</w:t>
      </w:r>
      <w:r w:rsidR="00162573" w:rsidRPr="000F32F6">
        <w:rPr>
          <w:rFonts w:cstheme="minorHAnsi"/>
          <w:i/>
        </w:rPr>
        <w:t xml:space="preserve"> becoming</w:t>
      </w:r>
      <w:r w:rsidRPr="000F32F6">
        <w:rPr>
          <w:rFonts w:cstheme="minorHAnsi"/>
          <w:i/>
        </w:rPr>
        <w:t xml:space="preserve"> something new</w:t>
      </w:r>
      <w:r w:rsidRPr="000F32F6">
        <w:rPr>
          <w:rFonts w:cstheme="minorHAnsi"/>
        </w:rPr>
        <w:t xml:space="preserve">. </w:t>
      </w:r>
      <w:r w:rsidRPr="000F32F6">
        <w:rPr>
          <w:rFonts w:cstheme="minorHAnsi"/>
          <w:i/>
        </w:rPr>
        <w:t xml:space="preserve">(Pause </w:t>
      </w:r>
      <w:r w:rsidR="00036495" w:rsidRPr="000F32F6">
        <w:rPr>
          <w:rFonts w:cstheme="minorHAnsi"/>
          <w:i/>
        </w:rPr>
        <w:t xml:space="preserve">for </w:t>
      </w:r>
      <w:r w:rsidRPr="000F32F6">
        <w:rPr>
          <w:rFonts w:cstheme="minorHAnsi"/>
          <w:i/>
        </w:rPr>
        <w:t>30 seconds)</w:t>
      </w:r>
    </w:p>
    <w:p w14:paraId="574D0A71" w14:textId="3E6A7EE8" w:rsidR="00C12AD4" w:rsidRPr="000F32F6" w:rsidRDefault="00C12AD4" w:rsidP="00E431FA">
      <w:pPr>
        <w:spacing w:after="0" w:line="240" w:lineRule="auto"/>
        <w:jc w:val="both"/>
        <w:rPr>
          <w:rFonts w:cstheme="minorHAnsi"/>
        </w:rPr>
      </w:pPr>
    </w:p>
    <w:p w14:paraId="41966D4A" w14:textId="5E154117" w:rsidR="00C12AD4" w:rsidRPr="000F32F6" w:rsidRDefault="00C12AD4" w:rsidP="00885CF4">
      <w:pPr>
        <w:widowControl w:val="0"/>
        <w:spacing w:after="0" w:line="240" w:lineRule="auto"/>
        <w:jc w:val="both"/>
        <w:rPr>
          <w:rFonts w:cstheme="minorHAnsi"/>
          <w:b/>
        </w:rPr>
      </w:pPr>
      <w:r w:rsidRPr="000F32F6">
        <w:rPr>
          <w:rFonts w:cstheme="minorHAnsi"/>
          <w:b/>
        </w:rPr>
        <w:t>Inquiry</w:t>
      </w:r>
      <w:r w:rsidR="00783D5E" w:rsidRPr="000F32F6">
        <w:rPr>
          <w:rFonts w:cstheme="minorHAnsi"/>
          <w:b/>
        </w:rPr>
        <w:t>: What</w:t>
      </w:r>
      <w:r w:rsidRPr="000F32F6">
        <w:rPr>
          <w:rFonts w:cstheme="minorHAnsi"/>
          <w:b/>
        </w:rPr>
        <w:t xml:space="preserve"> is my body saying?</w:t>
      </w:r>
    </w:p>
    <w:p w14:paraId="5EC20A64" w14:textId="34B35C07" w:rsidR="00C12AD4" w:rsidRPr="000F32F6" w:rsidRDefault="00E8288E" w:rsidP="00885CF4">
      <w:pPr>
        <w:widowControl w:val="0"/>
        <w:spacing w:after="0" w:line="240" w:lineRule="auto"/>
        <w:jc w:val="both"/>
        <w:rPr>
          <w:rFonts w:cstheme="minorHAnsi"/>
          <w:i/>
        </w:rPr>
      </w:pPr>
      <w:r w:rsidRPr="000F32F6">
        <w:rPr>
          <w:rFonts w:cstheme="minorHAnsi"/>
        </w:rPr>
        <w:t>Bring</w:t>
      </w:r>
      <w:r w:rsidR="00C12AD4" w:rsidRPr="000F32F6">
        <w:rPr>
          <w:rFonts w:cstheme="minorHAnsi"/>
        </w:rPr>
        <w:t xml:space="preserve"> your attention to your body. Notice what </w:t>
      </w:r>
      <w:r w:rsidR="00705D84" w:rsidRPr="000F32F6">
        <w:rPr>
          <w:rFonts w:cstheme="minorHAnsi"/>
        </w:rPr>
        <w:t>it</w:t>
      </w:r>
      <w:r w:rsidR="00C12AD4" w:rsidRPr="000F32F6">
        <w:rPr>
          <w:rFonts w:cstheme="minorHAnsi"/>
        </w:rPr>
        <w:t xml:space="preserve"> is doing when you </w:t>
      </w:r>
      <w:r w:rsidR="00C12AD4" w:rsidRPr="000F32F6">
        <w:rPr>
          <w:rFonts w:cstheme="minorHAnsi"/>
          <w:i/>
        </w:rPr>
        <w:t xml:space="preserve">consider </w:t>
      </w:r>
      <w:r w:rsidR="004604D7" w:rsidRPr="000F32F6">
        <w:rPr>
          <w:rFonts w:cstheme="minorHAnsi"/>
          <w:i/>
        </w:rPr>
        <w:t>becoming</w:t>
      </w:r>
      <w:r w:rsidR="00C12AD4" w:rsidRPr="000F32F6">
        <w:rPr>
          <w:rFonts w:cstheme="minorHAnsi"/>
          <w:i/>
        </w:rPr>
        <w:t xml:space="preserve"> something new</w:t>
      </w:r>
      <w:r w:rsidR="00C12AD4" w:rsidRPr="000F32F6">
        <w:rPr>
          <w:rFonts w:cstheme="minorHAnsi"/>
        </w:rPr>
        <w:t xml:space="preserve">. </w:t>
      </w:r>
      <w:r w:rsidR="00705D84" w:rsidRPr="000F32F6">
        <w:rPr>
          <w:rFonts w:cstheme="minorHAnsi"/>
        </w:rPr>
        <w:t>What sensations are there</w:t>
      </w:r>
      <w:r w:rsidR="00C12AD4" w:rsidRPr="000F32F6">
        <w:rPr>
          <w:rFonts w:cstheme="minorHAnsi"/>
        </w:rPr>
        <w:t xml:space="preserve">? </w:t>
      </w:r>
      <w:r w:rsidR="00C12AD4" w:rsidRPr="000F32F6">
        <w:rPr>
          <w:rFonts w:cstheme="minorHAnsi"/>
          <w:i/>
        </w:rPr>
        <w:t>(Pause)</w:t>
      </w:r>
      <w:r w:rsidR="00C12AD4" w:rsidRPr="000F32F6">
        <w:rPr>
          <w:rFonts w:cstheme="minorHAnsi"/>
        </w:rPr>
        <w:t xml:space="preserve"> Your body is always talking to you. You may not understand its language right now, but you can observe. For example, you might recognize what </w:t>
      </w:r>
      <w:r w:rsidR="00440A5F" w:rsidRPr="000F32F6">
        <w:rPr>
          <w:rFonts w:cstheme="minorHAnsi"/>
        </w:rPr>
        <w:t>hopelessness</w:t>
      </w:r>
      <w:r w:rsidR="008B39D4" w:rsidRPr="000F32F6">
        <w:rPr>
          <w:rFonts w:cstheme="minorHAnsi"/>
        </w:rPr>
        <w:t>, terror,</w:t>
      </w:r>
      <w:r w:rsidR="00440A5F" w:rsidRPr="000F32F6">
        <w:rPr>
          <w:rFonts w:cstheme="minorHAnsi"/>
        </w:rPr>
        <w:t xml:space="preserve"> or</w:t>
      </w:r>
      <w:r w:rsidR="00705D84" w:rsidRPr="000F32F6">
        <w:rPr>
          <w:rFonts w:cstheme="minorHAnsi"/>
        </w:rPr>
        <w:t xml:space="preserve"> inspiration</w:t>
      </w:r>
      <w:r w:rsidR="00C12AD4" w:rsidRPr="000F32F6">
        <w:rPr>
          <w:rFonts w:cstheme="minorHAnsi"/>
        </w:rPr>
        <w:t xml:space="preserve"> feels like in your body. </w:t>
      </w:r>
      <w:r w:rsidR="00803295" w:rsidRPr="000F32F6">
        <w:rPr>
          <w:rFonts w:cstheme="minorHAnsi"/>
        </w:rPr>
        <w:t>Breathe. </w:t>
      </w:r>
      <w:r w:rsidR="00803295" w:rsidRPr="000F32F6">
        <w:rPr>
          <w:rFonts w:cstheme="minorHAnsi"/>
          <w:i/>
        </w:rPr>
        <w:t xml:space="preserve">(Pause </w:t>
      </w:r>
      <w:r w:rsidR="00036495" w:rsidRPr="000F32F6">
        <w:rPr>
          <w:rFonts w:cstheme="minorHAnsi"/>
          <w:i/>
        </w:rPr>
        <w:t xml:space="preserve">for </w:t>
      </w:r>
      <w:r w:rsidR="00803295" w:rsidRPr="000F32F6">
        <w:rPr>
          <w:rFonts w:cstheme="minorHAnsi"/>
          <w:i/>
        </w:rPr>
        <w:t>30 seconds)</w:t>
      </w:r>
    </w:p>
    <w:p w14:paraId="0893432B" w14:textId="77777777" w:rsidR="00803295" w:rsidRPr="000F32F6" w:rsidRDefault="00803295" w:rsidP="00E431FA">
      <w:pPr>
        <w:spacing w:after="0" w:line="240" w:lineRule="auto"/>
        <w:jc w:val="both"/>
        <w:rPr>
          <w:rFonts w:cstheme="minorHAnsi"/>
        </w:rPr>
      </w:pPr>
    </w:p>
    <w:p w14:paraId="5515788A" w14:textId="77777777" w:rsidR="00C12AD4" w:rsidRPr="000F32F6" w:rsidRDefault="00C12AD4" w:rsidP="00E431FA">
      <w:pPr>
        <w:spacing w:after="0" w:line="240" w:lineRule="auto"/>
        <w:jc w:val="both"/>
        <w:rPr>
          <w:rFonts w:cstheme="minorHAnsi"/>
          <w:b/>
        </w:rPr>
      </w:pPr>
      <w:r w:rsidRPr="000F32F6">
        <w:rPr>
          <w:rFonts w:cstheme="minorHAnsi"/>
          <w:b/>
        </w:rPr>
        <w:t>Talk to Jesus</w:t>
      </w:r>
    </w:p>
    <w:p w14:paraId="23DCB717" w14:textId="7ABE8C32" w:rsidR="00C12AD4" w:rsidRPr="000F32F6" w:rsidRDefault="00C12AD4" w:rsidP="00E431FA">
      <w:pPr>
        <w:spacing w:after="0" w:line="240" w:lineRule="auto"/>
        <w:jc w:val="both"/>
        <w:rPr>
          <w:rFonts w:cstheme="minorHAnsi"/>
          <w:i/>
        </w:rPr>
      </w:pPr>
      <w:r w:rsidRPr="000F32F6">
        <w:rPr>
          <w:rFonts w:cstheme="minorHAnsi"/>
        </w:rPr>
        <w:t xml:space="preserve">You might imagine that you are leaning back in the </w:t>
      </w:r>
      <w:r w:rsidR="007405EA" w:rsidRPr="000F32F6">
        <w:rPr>
          <w:rFonts w:cstheme="minorHAnsi"/>
        </w:rPr>
        <w:t xml:space="preserve">safe and loving </w:t>
      </w:r>
      <w:r w:rsidRPr="000F32F6">
        <w:rPr>
          <w:rFonts w:cstheme="minorHAnsi"/>
        </w:rPr>
        <w:t xml:space="preserve">arms of Jesus </w:t>
      </w:r>
      <w:r w:rsidR="00D74F7F" w:rsidRPr="000F32F6">
        <w:rPr>
          <w:rFonts w:cstheme="minorHAnsi"/>
        </w:rPr>
        <w:t xml:space="preserve">as </w:t>
      </w:r>
      <w:r w:rsidRPr="000F32F6">
        <w:rPr>
          <w:rFonts w:cstheme="minorHAnsi"/>
        </w:rPr>
        <w:t xml:space="preserve">together </w:t>
      </w:r>
      <w:r w:rsidR="00705D84" w:rsidRPr="000F32F6">
        <w:rPr>
          <w:rFonts w:cstheme="minorHAnsi"/>
        </w:rPr>
        <w:t xml:space="preserve">you </w:t>
      </w:r>
      <w:r w:rsidR="00D74F7F" w:rsidRPr="000F32F6">
        <w:rPr>
          <w:rFonts w:cstheme="minorHAnsi"/>
          <w:i/>
        </w:rPr>
        <w:t>consider</w:t>
      </w:r>
      <w:r w:rsidRPr="000F32F6">
        <w:rPr>
          <w:rFonts w:cstheme="minorHAnsi"/>
          <w:i/>
        </w:rPr>
        <w:t xml:space="preserve"> </w:t>
      </w:r>
      <w:r w:rsidR="00AD0269" w:rsidRPr="000F32F6">
        <w:rPr>
          <w:rFonts w:cstheme="minorHAnsi"/>
          <w:i/>
        </w:rPr>
        <w:t>becoming</w:t>
      </w:r>
      <w:r w:rsidRPr="000F32F6">
        <w:rPr>
          <w:rFonts w:cstheme="minorHAnsi"/>
          <w:i/>
        </w:rPr>
        <w:t xml:space="preserve"> something new</w:t>
      </w:r>
      <w:r w:rsidR="00705D84" w:rsidRPr="000F32F6">
        <w:rPr>
          <w:rFonts w:cstheme="minorHAnsi"/>
        </w:rPr>
        <w:t>. Does that</w:t>
      </w:r>
      <w:r w:rsidRPr="000F32F6">
        <w:rPr>
          <w:rFonts w:cstheme="minorHAnsi"/>
        </w:rPr>
        <w:t xml:space="preserve"> feel comfortable, uncomfortable, or are you shutting down? Just observe. </w:t>
      </w:r>
      <w:r w:rsidRPr="000F32F6">
        <w:rPr>
          <w:rFonts w:cstheme="minorHAnsi"/>
          <w:i/>
        </w:rPr>
        <w:t>(Pause)</w:t>
      </w:r>
      <w:r w:rsidR="00705D84" w:rsidRPr="000F32F6">
        <w:rPr>
          <w:rFonts w:cstheme="minorHAnsi"/>
        </w:rPr>
        <w:t xml:space="preserve"> Do you judge becoming something new</w:t>
      </w:r>
      <w:r w:rsidRPr="000F32F6">
        <w:rPr>
          <w:rFonts w:cstheme="minorHAnsi"/>
        </w:rPr>
        <w:t xml:space="preserve"> as good or evil</w:t>
      </w:r>
      <w:r w:rsidR="00D0681E" w:rsidRPr="000F32F6">
        <w:rPr>
          <w:rFonts w:cstheme="minorHAnsi"/>
        </w:rPr>
        <w:t>, as liberty</w:t>
      </w:r>
      <w:r w:rsidR="0057538C" w:rsidRPr="000F32F6">
        <w:rPr>
          <w:rFonts w:cstheme="minorHAnsi"/>
        </w:rPr>
        <w:t xml:space="preserve"> or</w:t>
      </w:r>
      <w:r w:rsidR="00705D84" w:rsidRPr="000F32F6">
        <w:rPr>
          <w:rFonts w:cstheme="minorHAnsi"/>
        </w:rPr>
        <w:t xml:space="preserve"> </w:t>
      </w:r>
      <w:r w:rsidR="006C1376" w:rsidRPr="000F32F6">
        <w:rPr>
          <w:rFonts w:cstheme="minorHAnsi"/>
        </w:rPr>
        <w:t>threat</w:t>
      </w:r>
      <w:r w:rsidRPr="000F32F6">
        <w:rPr>
          <w:rFonts w:cstheme="minorHAnsi"/>
        </w:rPr>
        <w:t xml:space="preserve">? </w:t>
      </w:r>
      <w:r w:rsidRPr="000F32F6">
        <w:rPr>
          <w:rFonts w:cstheme="minorHAnsi"/>
          <w:i/>
        </w:rPr>
        <w:t xml:space="preserve">(Pause) </w:t>
      </w:r>
      <w:r w:rsidRPr="000F32F6">
        <w:rPr>
          <w:rFonts w:cstheme="minorHAnsi"/>
        </w:rPr>
        <w:t xml:space="preserve">What </w:t>
      </w:r>
      <w:r w:rsidRPr="000F32F6">
        <w:rPr>
          <w:rFonts w:cstheme="minorHAnsi"/>
        </w:rPr>
        <w:lastRenderedPageBreak/>
        <w:t xml:space="preserve">are your reasons? </w:t>
      </w:r>
      <w:r w:rsidR="00705D84" w:rsidRPr="000F32F6">
        <w:rPr>
          <w:rFonts w:cstheme="minorHAnsi"/>
        </w:rPr>
        <w:t>What story do you want to tell?</w:t>
      </w:r>
      <w:r w:rsidRPr="000F32F6">
        <w:rPr>
          <w:rFonts w:cstheme="minorHAnsi"/>
        </w:rPr>
        <w:t xml:space="preserve"> </w:t>
      </w:r>
      <w:r w:rsidRPr="000F32F6">
        <w:rPr>
          <w:rFonts w:cstheme="minorHAnsi"/>
          <w:i/>
        </w:rPr>
        <w:t>(Pause)</w:t>
      </w:r>
      <w:r w:rsidR="00705D84" w:rsidRPr="000F32F6">
        <w:rPr>
          <w:rFonts w:cstheme="minorHAnsi"/>
        </w:rPr>
        <w:t xml:space="preserve"> Are you afraid of something</w:t>
      </w:r>
      <w:r w:rsidR="008D4D9E" w:rsidRPr="000F32F6">
        <w:rPr>
          <w:rFonts w:cstheme="minorHAnsi"/>
        </w:rPr>
        <w:t>—</w:t>
      </w:r>
      <w:r w:rsidRPr="000F32F6">
        <w:rPr>
          <w:rFonts w:cstheme="minorHAnsi"/>
        </w:rPr>
        <w:t>of</w:t>
      </w:r>
      <w:r w:rsidR="00705D84" w:rsidRPr="000F32F6">
        <w:rPr>
          <w:rFonts w:cstheme="minorHAnsi"/>
        </w:rPr>
        <w:t xml:space="preserve"> loss, of others, or</w:t>
      </w:r>
      <w:r w:rsidR="008B39D4" w:rsidRPr="000F32F6">
        <w:rPr>
          <w:rFonts w:cstheme="minorHAnsi"/>
        </w:rPr>
        <w:t xml:space="preserve"> of</w:t>
      </w:r>
      <w:r w:rsidR="00705D84" w:rsidRPr="000F32F6">
        <w:rPr>
          <w:rFonts w:cstheme="minorHAnsi"/>
        </w:rPr>
        <w:t xml:space="preserve"> yourself</w:t>
      </w:r>
      <w:r w:rsidRPr="000F32F6">
        <w:rPr>
          <w:rFonts w:cstheme="minorHAnsi"/>
        </w:rPr>
        <w:t xml:space="preserve">? </w:t>
      </w:r>
      <w:r w:rsidR="00314910" w:rsidRPr="000F32F6">
        <w:rPr>
          <w:rFonts w:cstheme="minorHAnsi"/>
          <w:i/>
        </w:rPr>
        <w:t xml:space="preserve">(Pause) </w:t>
      </w:r>
      <w:r w:rsidRPr="000F32F6">
        <w:rPr>
          <w:rFonts w:cstheme="minorHAnsi"/>
        </w:rPr>
        <w:t xml:space="preserve">Observe your responses as just information, and breathe with </w:t>
      </w:r>
      <w:r w:rsidR="001A2243" w:rsidRPr="000F32F6">
        <w:rPr>
          <w:rFonts w:cstheme="minorHAnsi"/>
        </w:rPr>
        <w:t xml:space="preserve">a </w:t>
      </w:r>
      <w:r w:rsidRPr="000F32F6">
        <w:rPr>
          <w:rFonts w:cstheme="minorHAnsi"/>
        </w:rPr>
        <w:t xml:space="preserve">long exhaling breath. </w:t>
      </w:r>
      <w:r w:rsidRPr="000F32F6">
        <w:rPr>
          <w:rFonts w:cstheme="minorHAnsi"/>
          <w:i/>
        </w:rPr>
        <w:t xml:space="preserve">(Pause </w:t>
      </w:r>
      <w:r w:rsidR="00036495" w:rsidRPr="000F32F6">
        <w:rPr>
          <w:rFonts w:cstheme="minorHAnsi"/>
          <w:i/>
        </w:rPr>
        <w:t xml:space="preserve">for </w:t>
      </w:r>
      <w:r w:rsidRPr="000F32F6">
        <w:rPr>
          <w:rFonts w:cstheme="minorHAnsi"/>
          <w:i/>
        </w:rPr>
        <w:t>30 seconds)</w:t>
      </w:r>
    </w:p>
    <w:p w14:paraId="718AE880" w14:textId="77777777" w:rsidR="00247EF5" w:rsidRPr="000F32F6" w:rsidRDefault="00247EF5" w:rsidP="00E431FA">
      <w:pPr>
        <w:spacing w:after="0" w:line="240" w:lineRule="auto"/>
        <w:jc w:val="both"/>
        <w:rPr>
          <w:rFonts w:cstheme="minorHAnsi"/>
          <w:b/>
        </w:rPr>
      </w:pPr>
    </w:p>
    <w:p w14:paraId="6568BD74" w14:textId="27473361" w:rsidR="00C12AD4" w:rsidRPr="000F32F6" w:rsidRDefault="00C12AD4" w:rsidP="00E431FA">
      <w:pPr>
        <w:spacing w:after="0" w:line="240" w:lineRule="auto"/>
        <w:jc w:val="both"/>
        <w:rPr>
          <w:rFonts w:cstheme="minorHAnsi"/>
          <w:b/>
        </w:rPr>
      </w:pPr>
      <w:r w:rsidRPr="000F32F6">
        <w:rPr>
          <w:rFonts w:cstheme="minorHAnsi"/>
          <w:b/>
        </w:rPr>
        <w:t xml:space="preserve">Heal </w:t>
      </w:r>
    </w:p>
    <w:p w14:paraId="58DC0869" w14:textId="32D30116" w:rsidR="00C12AD4" w:rsidRPr="000F32F6" w:rsidRDefault="00C12AD4" w:rsidP="00D80526">
      <w:pPr>
        <w:widowControl w:val="0"/>
        <w:spacing w:after="0" w:line="240" w:lineRule="auto"/>
        <w:jc w:val="both"/>
        <w:rPr>
          <w:rFonts w:cstheme="minorHAnsi"/>
          <w:i/>
        </w:rPr>
      </w:pPr>
      <w:r w:rsidRPr="000F32F6">
        <w:rPr>
          <w:rFonts w:cstheme="minorHAnsi"/>
        </w:rPr>
        <w:t xml:space="preserve">God created us to have all of these feelings, and for thousands of years human beings have been feeling like you </w:t>
      </w:r>
      <w:r w:rsidR="00FB2246" w:rsidRPr="000F32F6">
        <w:rPr>
          <w:rFonts w:cstheme="minorHAnsi"/>
        </w:rPr>
        <w:t>feel</w:t>
      </w:r>
      <w:r w:rsidRPr="000F32F6">
        <w:rPr>
          <w:rFonts w:cstheme="minorHAnsi"/>
        </w:rPr>
        <w:t xml:space="preserve"> when they have </w:t>
      </w:r>
      <w:r w:rsidRPr="000F32F6">
        <w:rPr>
          <w:rFonts w:cstheme="minorHAnsi"/>
          <w:i/>
        </w:rPr>
        <w:t>considered</w:t>
      </w:r>
      <w:r w:rsidRPr="000F32F6">
        <w:rPr>
          <w:rFonts w:cstheme="minorHAnsi"/>
        </w:rPr>
        <w:t xml:space="preserve"> </w:t>
      </w:r>
      <w:r w:rsidRPr="000F32F6">
        <w:rPr>
          <w:rFonts w:cstheme="minorHAnsi"/>
          <w:i/>
        </w:rPr>
        <w:t>becoming something new.</w:t>
      </w:r>
      <w:r w:rsidRPr="000F32F6">
        <w:rPr>
          <w:rFonts w:cstheme="minorHAnsi"/>
        </w:rPr>
        <w:t xml:space="preserve"> You are not alone in your feelings. You are a human creature. </w:t>
      </w:r>
      <w:r w:rsidRPr="000F32F6">
        <w:rPr>
          <w:rFonts w:cstheme="minorHAnsi"/>
          <w:i/>
        </w:rPr>
        <w:t xml:space="preserve">(Pause) </w:t>
      </w:r>
      <w:r w:rsidRPr="000F32F6">
        <w:rPr>
          <w:rFonts w:cstheme="minorHAnsi"/>
        </w:rPr>
        <w:t>Breathe</w:t>
      </w:r>
      <w:r w:rsidR="00ED5A55" w:rsidRPr="000F32F6">
        <w:rPr>
          <w:rFonts w:cstheme="minorHAnsi"/>
        </w:rPr>
        <w:t xml:space="preserve"> with compassion for yours</w:t>
      </w:r>
      <w:r w:rsidR="00586013" w:rsidRPr="000F32F6">
        <w:rPr>
          <w:rFonts w:cstheme="minorHAnsi"/>
        </w:rPr>
        <w:t>elf and for others who are making</w:t>
      </w:r>
      <w:r w:rsidR="00ED5A55" w:rsidRPr="000F32F6">
        <w:rPr>
          <w:rFonts w:cstheme="minorHAnsi"/>
        </w:rPr>
        <w:t xml:space="preserve"> an effort to become something new.</w:t>
      </w:r>
      <w:r w:rsidR="000E2ACB" w:rsidRPr="000F32F6">
        <w:rPr>
          <w:rFonts w:cstheme="minorHAnsi"/>
        </w:rPr>
        <w:t xml:space="preserve"> Help your body process </w:t>
      </w:r>
      <w:r w:rsidR="00036495" w:rsidRPr="000F32F6">
        <w:rPr>
          <w:rFonts w:cstheme="minorHAnsi"/>
        </w:rPr>
        <w:t xml:space="preserve">with </w:t>
      </w:r>
      <w:r w:rsidR="001A2243" w:rsidRPr="000F32F6">
        <w:rPr>
          <w:rFonts w:cstheme="minorHAnsi"/>
        </w:rPr>
        <w:t xml:space="preserve">a </w:t>
      </w:r>
      <w:r w:rsidRPr="000F32F6">
        <w:rPr>
          <w:rFonts w:cstheme="minorHAnsi"/>
        </w:rPr>
        <w:t xml:space="preserve">long exhaling breath. </w:t>
      </w:r>
      <w:r w:rsidRPr="000F32F6">
        <w:rPr>
          <w:rFonts w:cstheme="minorHAnsi"/>
          <w:i/>
        </w:rPr>
        <w:t xml:space="preserve">(Pause </w:t>
      </w:r>
      <w:r w:rsidR="00036495" w:rsidRPr="000F32F6">
        <w:rPr>
          <w:rFonts w:cstheme="minorHAnsi"/>
          <w:i/>
        </w:rPr>
        <w:t xml:space="preserve">for </w:t>
      </w:r>
      <w:r w:rsidRPr="000F32F6">
        <w:rPr>
          <w:rFonts w:cstheme="minorHAnsi"/>
          <w:i/>
        </w:rPr>
        <w:t>30 seconds)</w:t>
      </w:r>
    </w:p>
    <w:p w14:paraId="5BCA14D8" w14:textId="77777777" w:rsidR="00EE754B" w:rsidRPr="000F32F6" w:rsidRDefault="00EE754B" w:rsidP="00E431FA">
      <w:pPr>
        <w:spacing w:after="0" w:line="240" w:lineRule="auto"/>
        <w:jc w:val="both"/>
        <w:rPr>
          <w:rFonts w:cstheme="minorHAnsi"/>
        </w:rPr>
      </w:pPr>
    </w:p>
    <w:p w14:paraId="0A647D7F" w14:textId="44DB2120" w:rsidR="00624493" w:rsidRPr="000F32F6" w:rsidRDefault="000723D1" w:rsidP="00E431FA">
      <w:pPr>
        <w:spacing w:after="0" w:line="240" w:lineRule="auto"/>
        <w:jc w:val="both"/>
        <w:rPr>
          <w:rFonts w:cstheme="minorHAnsi"/>
        </w:rPr>
      </w:pPr>
      <w:r w:rsidRPr="000F32F6">
        <w:rPr>
          <w:rFonts w:cstheme="minorHAnsi"/>
          <w:i/>
        </w:rPr>
        <w:t>(</w:t>
      </w:r>
      <w:r w:rsidR="002611EF" w:rsidRPr="000F32F6">
        <w:rPr>
          <w:rFonts w:cstheme="minorHAnsi"/>
          <w:i/>
        </w:rPr>
        <w:t xml:space="preserve">Optional) </w:t>
      </w:r>
      <w:r w:rsidR="00C42381" w:rsidRPr="000F32F6">
        <w:rPr>
          <w:rFonts w:cstheme="minorHAnsi"/>
        </w:rPr>
        <w:t>Continue to breathe</w:t>
      </w:r>
      <w:r w:rsidRPr="000F32F6">
        <w:rPr>
          <w:rFonts w:cstheme="minorHAnsi"/>
        </w:rPr>
        <w:t xml:space="preserve"> </w:t>
      </w:r>
      <w:r w:rsidR="00036495" w:rsidRPr="000F32F6">
        <w:rPr>
          <w:rFonts w:cstheme="minorHAnsi"/>
        </w:rPr>
        <w:t xml:space="preserve">while </w:t>
      </w:r>
      <w:r w:rsidR="00C42381" w:rsidRPr="000F32F6">
        <w:rPr>
          <w:rFonts w:cstheme="minorHAnsi"/>
        </w:rPr>
        <w:t>I test for furth</w:t>
      </w:r>
      <w:r w:rsidR="00E70592" w:rsidRPr="000F32F6">
        <w:rPr>
          <w:rFonts w:cstheme="minorHAnsi"/>
        </w:rPr>
        <w:t>er integration</w:t>
      </w:r>
      <w:r w:rsidR="002611EF" w:rsidRPr="000F32F6">
        <w:rPr>
          <w:rFonts w:cstheme="minorHAnsi"/>
        </w:rPr>
        <w:t>.</w:t>
      </w:r>
      <w:r w:rsidR="00C42381" w:rsidRPr="000F32F6">
        <w:rPr>
          <w:rFonts w:cstheme="minorHAnsi"/>
          <w:i/>
        </w:rPr>
        <w:t xml:space="preserve"> </w:t>
      </w:r>
    </w:p>
    <w:p w14:paraId="5770FE85" w14:textId="77777777" w:rsidR="00ED5A55" w:rsidRPr="000F32F6" w:rsidRDefault="00ED5A55" w:rsidP="00E431FA">
      <w:pPr>
        <w:spacing w:after="0" w:line="240" w:lineRule="auto"/>
        <w:jc w:val="both"/>
        <w:rPr>
          <w:rFonts w:cstheme="minorHAnsi"/>
        </w:rPr>
      </w:pPr>
    </w:p>
    <w:p w14:paraId="24E11BCB" w14:textId="0E67450A" w:rsidR="00ED5A55" w:rsidRPr="000F32F6" w:rsidRDefault="00ED5A55" w:rsidP="00E431FA">
      <w:pPr>
        <w:spacing w:after="0" w:line="240" w:lineRule="auto"/>
        <w:jc w:val="both"/>
        <w:rPr>
          <w:rFonts w:cstheme="minorHAnsi"/>
        </w:rPr>
      </w:pPr>
      <w:r w:rsidRPr="000F32F6">
        <w:rPr>
          <w:rFonts w:cstheme="minorHAnsi"/>
        </w:rPr>
        <w:t>Pause. Take a deep breath.</w:t>
      </w:r>
    </w:p>
    <w:p w14:paraId="76BFAB54" w14:textId="7C4D5784" w:rsidR="00B7771A" w:rsidRPr="000F32F6" w:rsidRDefault="00B7771A" w:rsidP="00B7771A">
      <w:pPr>
        <w:spacing w:after="0" w:line="240" w:lineRule="auto"/>
        <w:jc w:val="both"/>
        <w:rPr>
          <w:i/>
        </w:rPr>
      </w:pPr>
      <w:r w:rsidRPr="000F32F6">
        <w:rPr>
          <w:i/>
        </w:rPr>
        <w:t xml:space="preserve">(If time permits, ask, “Does anyone have comments or questions about </w:t>
      </w:r>
      <w:r w:rsidR="008713D5" w:rsidRPr="000F32F6">
        <w:rPr>
          <w:i/>
        </w:rPr>
        <w:t>the</w:t>
      </w:r>
      <w:r w:rsidRPr="000F32F6">
        <w:rPr>
          <w:i/>
        </w:rPr>
        <w:t xml:space="preserve"> integration?”)</w:t>
      </w:r>
    </w:p>
    <w:p w14:paraId="3A5D5463" w14:textId="77777777" w:rsidR="00ED5A55" w:rsidRPr="000F32F6" w:rsidRDefault="00ED5A55" w:rsidP="00E431FA">
      <w:pPr>
        <w:spacing w:after="0" w:line="240" w:lineRule="auto"/>
        <w:jc w:val="both"/>
        <w:rPr>
          <w:rFonts w:cstheme="minorHAnsi"/>
        </w:rPr>
      </w:pPr>
    </w:p>
    <w:p w14:paraId="4C2F2D61" w14:textId="3BD362AE" w:rsidR="00285B9A" w:rsidRPr="000F32F6" w:rsidRDefault="000723D1" w:rsidP="00E431FA">
      <w:pPr>
        <w:spacing w:after="0" w:line="240" w:lineRule="auto"/>
        <w:jc w:val="both"/>
        <w:rPr>
          <w:rFonts w:cstheme="minorHAnsi"/>
          <w:b/>
        </w:rPr>
      </w:pPr>
      <w:r w:rsidRPr="000F32F6">
        <w:rPr>
          <w:rFonts w:cstheme="minorHAnsi"/>
          <w:b/>
        </w:rPr>
        <w:t>1:28</w:t>
      </w:r>
      <w:r w:rsidR="00285B9A" w:rsidRPr="000F32F6">
        <w:rPr>
          <w:rFonts w:cstheme="minorHAnsi"/>
          <w:b/>
        </w:rPr>
        <w:tab/>
        <w:t>ENDING PRAYER</w:t>
      </w:r>
    </w:p>
    <w:p w14:paraId="297B30CF" w14:textId="61F1D1AB" w:rsidR="00ED5A55" w:rsidRPr="000F32F6" w:rsidRDefault="00ED5A55" w:rsidP="00E431FA">
      <w:pPr>
        <w:spacing w:after="0" w:line="240" w:lineRule="auto"/>
        <w:jc w:val="both"/>
        <w:rPr>
          <w:rFonts w:cstheme="minorHAnsi"/>
          <w:b/>
        </w:rPr>
      </w:pPr>
    </w:p>
    <w:p w14:paraId="379CCCDE" w14:textId="77777777" w:rsidR="007405EA" w:rsidRPr="000F32F6" w:rsidRDefault="007405EA" w:rsidP="00E431FA">
      <w:pPr>
        <w:spacing w:after="0" w:line="240" w:lineRule="auto"/>
        <w:jc w:val="both"/>
        <w:rPr>
          <w:rFonts w:cstheme="minorHAnsi"/>
        </w:rPr>
      </w:pPr>
      <w:r w:rsidRPr="000F32F6">
        <w:rPr>
          <w:rFonts w:cstheme="minorHAnsi"/>
        </w:rPr>
        <w:t>Dear Father and Creator,</w:t>
      </w:r>
    </w:p>
    <w:p w14:paraId="156C3073" w14:textId="449BA470" w:rsidR="007405EA" w:rsidRPr="000F32F6" w:rsidRDefault="00E8288E" w:rsidP="00E431FA">
      <w:pPr>
        <w:spacing w:after="0" w:line="240" w:lineRule="auto"/>
        <w:jc w:val="both"/>
        <w:rPr>
          <w:rFonts w:cstheme="minorHAnsi"/>
        </w:rPr>
      </w:pPr>
      <w:r w:rsidRPr="000F32F6">
        <w:rPr>
          <w:rFonts w:cstheme="minorHAnsi"/>
        </w:rPr>
        <w:t xml:space="preserve">Thank You </w:t>
      </w:r>
      <w:r w:rsidR="007405EA" w:rsidRPr="000F32F6">
        <w:rPr>
          <w:rFonts w:cstheme="minorHAnsi"/>
        </w:rPr>
        <w:t xml:space="preserve">for this time </w:t>
      </w:r>
      <w:r w:rsidRPr="000F32F6">
        <w:rPr>
          <w:rFonts w:cstheme="minorHAnsi"/>
        </w:rPr>
        <w:t xml:space="preserve">to heal and train </w:t>
      </w:r>
      <w:r w:rsidR="007405EA" w:rsidRPr="000F32F6">
        <w:rPr>
          <w:rFonts w:cstheme="minorHAnsi"/>
        </w:rPr>
        <w:t xml:space="preserve">together. Hold us in the power of this new understanding as You guide us to our </w:t>
      </w:r>
      <w:r w:rsidR="00932275" w:rsidRPr="000F32F6">
        <w:rPr>
          <w:rFonts w:cstheme="minorHAnsi"/>
        </w:rPr>
        <w:t xml:space="preserve">real </w:t>
      </w:r>
      <w:r w:rsidR="007405EA" w:rsidRPr="000F32F6">
        <w:rPr>
          <w:rFonts w:cstheme="minorHAnsi"/>
        </w:rPr>
        <w:t xml:space="preserve">glory and to the truth. Lead us to the next step in our healing this week as we co-labor with You to reorient our lives </w:t>
      </w:r>
      <w:r w:rsidR="00932275" w:rsidRPr="000F32F6">
        <w:rPr>
          <w:rFonts w:cstheme="minorHAnsi"/>
        </w:rPr>
        <w:t>for</w:t>
      </w:r>
      <w:r w:rsidR="007405EA" w:rsidRPr="000F32F6">
        <w:rPr>
          <w:rFonts w:cstheme="minorHAnsi"/>
        </w:rPr>
        <w:t xml:space="preserve"> a more effective flow and to flourish in our connection with our True Self, with the Creation, and with You, for the glory and honor of our Lord Jesus. Amen</w:t>
      </w:r>
      <w:r w:rsidR="00D741C1" w:rsidRPr="000F32F6">
        <w:rPr>
          <w:rFonts w:cstheme="minorHAnsi"/>
        </w:rPr>
        <w:t>.</w:t>
      </w:r>
    </w:p>
    <w:p w14:paraId="38F824D3" w14:textId="77777777" w:rsidR="00F33BD5" w:rsidRPr="000F32F6" w:rsidRDefault="00F33BD5" w:rsidP="00E431FA">
      <w:pPr>
        <w:spacing w:after="0" w:line="240" w:lineRule="auto"/>
        <w:jc w:val="both"/>
        <w:rPr>
          <w:rFonts w:cstheme="minorHAnsi"/>
        </w:rPr>
      </w:pPr>
    </w:p>
    <w:p w14:paraId="22A99051" w14:textId="08939A9C" w:rsidR="00F33BD5" w:rsidRPr="000F32F6" w:rsidRDefault="00F33BD5" w:rsidP="00E431FA">
      <w:pPr>
        <w:spacing w:after="0" w:line="240" w:lineRule="auto"/>
        <w:jc w:val="both"/>
        <w:rPr>
          <w:rFonts w:cstheme="minorHAnsi"/>
        </w:rPr>
      </w:pPr>
      <w:r w:rsidRPr="000F32F6">
        <w:rPr>
          <w:rFonts w:cstheme="minorHAnsi"/>
        </w:rPr>
        <w:t>Take a deep breath.</w:t>
      </w:r>
    </w:p>
    <w:p w14:paraId="460A8A58" w14:textId="0233A1CF" w:rsidR="00B7771A" w:rsidRPr="000F32F6" w:rsidRDefault="00B7771A" w:rsidP="00B7771A">
      <w:pPr>
        <w:spacing w:after="0" w:line="240" w:lineRule="auto"/>
        <w:jc w:val="both"/>
        <w:rPr>
          <w:i/>
        </w:rPr>
      </w:pPr>
      <w:r w:rsidRPr="000F32F6">
        <w:rPr>
          <w:i/>
        </w:rPr>
        <w:t>(If time permits, ask, “Does anyone have comments or questions about this meeting?”)</w:t>
      </w:r>
    </w:p>
    <w:p w14:paraId="760C3CAE" w14:textId="77777777" w:rsidR="00ED5A55" w:rsidRPr="000F32F6" w:rsidRDefault="00ED5A55" w:rsidP="00E431FA">
      <w:pPr>
        <w:spacing w:after="0" w:line="240" w:lineRule="auto"/>
        <w:jc w:val="both"/>
        <w:rPr>
          <w:rFonts w:cstheme="minorHAnsi"/>
        </w:rPr>
      </w:pPr>
    </w:p>
    <w:p w14:paraId="6C2ECC0B" w14:textId="68657D5A" w:rsidR="00285B9A" w:rsidRPr="00E431FA" w:rsidRDefault="00D0681E" w:rsidP="00E431FA">
      <w:pPr>
        <w:spacing w:after="0" w:line="240" w:lineRule="auto"/>
        <w:jc w:val="both"/>
        <w:rPr>
          <w:rFonts w:cstheme="minorHAnsi"/>
        </w:rPr>
      </w:pPr>
      <w:r w:rsidRPr="000F32F6">
        <w:rPr>
          <w:rFonts w:cstheme="minorHAnsi"/>
          <w:b/>
        </w:rPr>
        <w:t>1:29</w:t>
      </w:r>
      <w:r w:rsidRPr="000F32F6">
        <w:rPr>
          <w:rFonts w:cstheme="minorHAnsi"/>
          <w:b/>
        </w:rPr>
        <w:tab/>
        <w:t>A</w:t>
      </w:r>
      <w:r w:rsidR="00364554" w:rsidRPr="000F32F6">
        <w:rPr>
          <w:rFonts w:cstheme="minorHAnsi"/>
          <w:b/>
        </w:rPr>
        <w:t>NNOUNCEMENTS</w:t>
      </w:r>
    </w:p>
    <w:p w14:paraId="2F4C0F7B" w14:textId="77777777" w:rsidR="00314910" w:rsidRPr="00690927" w:rsidRDefault="00314910" w:rsidP="00E431FA">
      <w:pPr>
        <w:spacing w:after="0" w:line="240" w:lineRule="auto"/>
        <w:jc w:val="both"/>
      </w:pPr>
    </w:p>
    <w:sectPr w:rsidR="00314910" w:rsidRPr="00690927" w:rsidSect="004F0D5E">
      <w:headerReference w:type="default" r:id="rId8"/>
      <w:footerReference w:type="default" r:id="rId9"/>
      <w:footerReference w:type="first" r:id="rId10"/>
      <w:endnotePr>
        <w:numFmt w:val="decimal"/>
      </w:endnotePr>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034ED" w14:textId="77777777" w:rsidR="004963FD" w:rsidRDefault="004963FD" w:rsidP="00285B9A">
      <w:pPr>
        <w:spacing w:after="0" w:line="240" w:lineRule="auto"/>
      </w:pPr>
      <w:r>
        <w:separator/>
      </w:r>
    </w:p>
  </w:endnote>
  <w:endnote w:type="continuationSeparator" w:id="0">
    <w:p w14:paraId="62AAEBBC" w14:textId="77777777" w:rsidR="004963FD" w:rsidRDefault="004963FD" w:rsidP="00285B9A">
      <w:pPr>
        <w:spacing w:after="0" w:line="240" w:lineRule="auto"/>
      </w:pPr>
      <w:r>
        <w:continuationSeparator/>
      </w:r>
    </w:p>
  </w:endnote>
  <w:endnote w:id="1">
    <w:p w14:paraId="17079A67" w14:textId="53B7426A" w:rsidR="004F0D5E" w:rsidRPr="00E21318" w:rsidRDefault="004F0D5E" w:rsidP="00783D5E">
      <w:pPr>
        <w:pStyle w:val="EndnoteText"/>
        <w:rPr>
          <w:lang w:val="en-GB"/>
        </w:rPr>
      </w:pPr>
      <w:r w:rsidRPr="007D2452">
        <w:rPr>
          <w:rStyle w:val="EndnoteReference"/>
        </w:rPr>
        <w:endnoteRef/>
      </w:r>
      <w:r w:rsidRPr="007D2452">
        <w:t xml:space="preserve"> </w:t>
      </w:r>
      <w:r w:rsidR="00783D5E" w:rsidRPr="007D2452">
        <w:t>R</w:t>
      </w:r>
      <w:r w:rsidR="00C42797" w:rsidRPr="007D2452">
        <w:t>.</w:t>
      </w:r>
      <w:r w:rsidR="00783D5E" w:rsidRPr="007D2452">
        <w:t xml:space="preserve"> Austin</w:t>
      </w:r>
      <w:r w:rsidR="00783D5E" w:rsidRPr="00566484">
        <w:t xml:space="preserve"> Freeman, </w:t>
      </w:r>
      <w:r w:rsidR="00783D5E" w:rsidRPr="00566484">
        <w:rPr>
          <w:i/>
        </w:rPr>
        <w:t>The Red Thumb Mark</w:t>
      </w:r>
      <w:r w:rsidR="00783D5E" w:rsidRPr="00566484">
        <w:t xml:space="preserve"> (London: Collingwood Brothers, 1907), chapter XIII. Accessed 18 June, 2016</w:t>
      </w:r>
      <w:r w:rsidR="00566484" w:rsidRPr="00566484">
        <w:t xml:space="preserve">, </w:t>
      </w:r>
      <w:hyperlink r:id="rId1" w:history="1">
        <w:r w:rsidR="008A3662">
          <w:rPr>
            <w:rStyle w:val="Hyperlink"/>
          </w:rPr>
          <w:t>gutenberg.net.au/ebooks/c00002.html</w:t>
        </w:r>
      </w:hyperlink>
      <w:r w:rsidR="00FD6277" w:rsidRPr="00566484">
        <w:t>.</w:t>
      </w:r>
    </w:p>
  </w:endnote>
  <w:endnote w:id="2">
    <w:p w14:paraId="5C61500F" w14:textId="42FAC1F3" w:rsidR="00FB5785" w:rsidRPr="00FB5785" w:rsidRDefault="00FB5785">
      <w:pPr>
        <w:pStyle w:val="EndnoteText"/>
      </w:pPr>
      <w:r w:rsidRPr="004E5472">
        <w:rPr>
          <w:rStyle w:val="EndnoteReference"/>
        </w:rPr>
        <w:endnoteRef/>
      </w:r>
      <w:r>
        <w:t xml:space="preserve"> </w:t>
      </w:r>
      <w:bookmarkStart w:id="2" w:name="_Hlk519237928"/>
      <w:r w:rsidR="00AB620B" w:rsidRPr="00AB620B">
        <w:t xml:space="preserve">Nhat Hanh, Thich. </w:t>
      </w:r>
      <w:r w:rsidR="00AB620B" w:rsidRPr="00AB620B">
        <w:rPr>
          <w:i/>
        </w:rPr>
        <w:t>The Long Road Turns to Joy: A Guide to Walking Meditation</w:t>
      </w:r>
      <w:r w:rsidR="00AB620B" w:rsidRPr="00AB620B">
        <w:t xml:space="preserve"> (Berkeley: Parallax Press, 1996), 4.</w:t>
      </w:r>
      <w:bookmarkEnd w:id="2"/>
    </w:p>
  </w:endnote>
  <w:endnote w:id="3">
    <w:p w14:paraId="74E0E087" w14:textId="07E408DB" w:rsidR="00783D5E" w:rsidRPr="00E21318" w:rsidRDefault="00783D5E">
      <w:pPr>
        <w:pStyle w:val="EndnoteText"/>
        <w:rPr>
          <w:lang w:val="en-GB"/>
        </w:rPr>
      </w:pPr>
      <w:r w:rsidRPr="00E21318">
        <w:rPr>
          <w:rStyle w:val="EndnoteReference"/>
        </w:rPr>
        <w:endnoteRef/>
      </w:r>
      <w:r w:rsidRPr="00E21318">
        <w:t xml:space="preserve"> </w:t>
      </w:r>
      <w:r w:rsidR="00F45D37">
        <w:t>John Main,</w:t>
      </w:r>
      <w:r w:rsidR="00F45D37" w:rsidRPr="00BF4644">
        <w:t xml:space="preserve"> </w:t>
      </w:r>
      <w:r w:rsidR="00F45D37" w:rsidRPr="001B292D">
        <w:rPr>
          <w:i/>
        </w:rPr>
        <w:t>Monastery without Walls: The Spiritual Letters of John Main</w:t>
      </w:r>
      <w:r w:rsidR="00F45D37">
        <w:t>,</w:t>
      </w:r>
      <w:r w:rsidR="00F45D37">
        <w:rPr>
          <w:i/>
        </w:rPr>
        <w:t xml:space="preserve"> </w:t>
      </w:r>
      <w:r w:rsidR="00F45D37">
        <w:t>ed. Laurence Freeman</w:t>
      </w:r>
      <w:r w:rsidR="00F45D37" w:rsidRPr="00BF4644">
        <w:t xml:space="preserve"> (London: Canterbury Press Norwich, 2006), 32.</w:t>
      </w:r>
    </w:p>
  </w:endnote>
  <w:endnote w:id="4">
    <w:p w14:paraId="7038ECAA" w14:textId="5A45919B" w:rsidR="00DF255F" w:rsidRPr="00F87016" w:rsidRDefault="00DF255F" w:rsidP="00F45D37">
      <w:pPr>
        <w:pStyle w:val="EndnoteText"/>
      </w:pPr>
      <w:r w:rsidRPr="00E21318">
        <w:rPr>
          <w:rStyle w:val="EndnoteReference"/>
        </w:rPr>
        <w:endnoteRef/>
      </w:r>
      <w:r w:rsidRPr="00E21318">
        <w:t xml:space="preserve"> </w:t>
      </w:r>
      <w:r w:rsidR="00F87016">
        <w:rPr>
          <w:i/>
        </w:rPr>
        <w:t>Teach Me Thy W</w:t>
      </w:r>
      <w:r w:rsidR="00F87016" w:rsidRPr="009934E6">
        <w:rPr>
          <w:i/>
        </w:rPr>
        <w:t>ay, O Lord</w:t>
      </w:r>
      <w:r w:rsidR="00F87016" w:rsidRPr="007413C3">
        <w:t xml:space="preserve"> </w:t>
      </w:r>
      <w:r w:rsidR="00F87016">
        <w:t xml:space="preserve">by </w:t>
      </w:r>
      <w:r w:rsidR="00F87016" w:rsidRPr="007413C3">
        <w:t>Benjamin Mansell Ramsey (1849</w:t>
      </w:r>
      <w:r w:rsidR="00C975C0">
        <w:t>–</w:t>
      </w:r>
      <w:r w:rsidR="00F87016" w:rsidRPr="007413C3">
        <w:t>1923)</w:t>
      </w:r>
      <w:r w:rsidR="00F87016">
        <w:rPr>
          <w:i/>
        </w:rPr>
        <w:t xml:space="preserve">, </w:t>
      </w:r>
      <w:hyperlink r:id="rId2" w:history="1">
        <w:r w:rsidR="00F87016">
          <w:rPr>
            <w:rStyle w:val="Hyperlink"/>
          </w:rPr>
          <w:t>youtu.be/FmY6848ZQeo</w:t>
        </w:r>
      </w:hyperlink>
      <w:r w:rsidR="00F87016">
        <w:t>.</w:t>
      </w:r>
    </w:p>
  </w:endnote>
  <w:endnote w:id="5">
    <w:p w14:paraId="3D33CC15" w14:textId="3D419BE9" w:rsidR="00284E7E" w:rsidRPr="00284E7E" w:rsidRDefault="00284E7E">
      <w:pPr>
        <w:pStyle w:val="EndnoteText"/>
        <w:rPr>
          <w:lang w:val="en-GB"/>
        </w:rPr>
      </w:pPr>
      <w:r>
        <w:rPr>
          <w:rStyle w:val="EndnoteReference"/>
        </w:rPr>
        <w:endnoteRef/>
      </w:r>
      <w:r>
        <w:t xml:space="preserve"> 1 Tim</w:t>
      </w:r>
      <w:r w:rsidR="00F45D37">
        <w:t>.</w:t>
      </w:r>
      <w:r>
        <w:t xml:space="preserve"> </w:t>
      </w:r>
      <w:r w:rsidRPr="00566484">
        <w:t>1:5</w:t>
      </w:r>
      <w:r w:rsidR="00B82DEF" w:rsidRPr="00566484">
        <w:t xml:space="preserve"> </w:t>
      </w:r>
      <w:r w:rsidR="00566484">
        <w:t>(translat</w:t>
      </w:r>
      <w:r w:rsidR="00566484" w:rsidRPr="00566484">
        <w:t xml:space="preserve">ed </w:t>
      </w:r>
      <w:r w:rsidR="00B82DEF" w:rsidRPr="00566484">
        <w:t>with paraphrase by Nancy Diven)</w:t>
      </w:r>
      <w:r w:rsidRPr="00566484">
        <w:t>.</w:t>
      </w:r>
    </w:p>
  </w:endnote>
  <w:endnote w:id="6">
    <w:p w14:paraId="73027134" w14:textId="77777777" w:rsidR="00726D08" w:rsidRPr="007B3989" w:rsidRDefault="00726D08" w:rsidP="00726D08">
      <w:pPr>
        <w:pStyle w:val="EndnoteText"/>
        <w:rPr>
          <w:lang w:val="en-GB"/>
        </w:rPr>
      </w:pPr>
      <w:r>
        <w:rPr>
          <w:rStyle w:val="EndnoteReference"/>
        </w:rPr>
        <w:endnoteRef/>
      </w:r>
      <w:r>
        <w:t xml:space="preserve"> Gal. 5:22–23.</w:t>
      </w:r>
    </w:p>
  </w:endnote>
  <w:endnote w:id="7">
    <w:p w14:paraId="56889840" w14:textId="0EAA9167" w:rsidR="00251C8C" w:rsidRPr="00B82DEF" w:rsidRDefault="00251C8C">
      <w:pPr>
        <w:pStyle w:val="EndnoteText"/>
        <w:rPr>
          <w:lang w:val="en-GB"/>
        </w:rPr>
      </w:pPr>
      <w:r>
        <w:rPr>
          <w:rStyle w:val="EndnoteReference"/>
        </w:rPr>
        <w:endnoteRef/>
      </w:r>
      <w:r>
        <w:t xml:space="preserve"> </w:t>
      </w:r>
      <w:r w:rsidR="00AE6534">
        <w:t xml:space="preserve">2 Cor. 5:17; </w:t>
      </w:r>
      <w:r>
        <w:rPr>
          <w:lang w:val="en-GB"/>
        </w:rPr>
        <w:t>1 Peter 1:18.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Yu Gothic"/>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CA03A" w14:textId="3016895A" w:rsidR="00C12AD4" w:rsidRDefault="00016529">
    <w:pPr>
      <w:pStyle w:val="Footer"/>
    </w:pPr>
    <w:r w:rsidRPr="0024237C">
      <w:t>karisfellowships.com</w:t>
    </w:r>
    <w:r w:rsidRPr="0024237C">
      <w:tab/>
      <w:t>KF</w:t>
    </w:r>
    <w:r w:rsidR="00C12AD4" w:rsidRPr="0024237C">
      <w:t>10</w:t>
    </w:r>
    <w:r w:rsidRPr="0024237C">
      <w:t>-M</w:t>
    </w:r>
    <w:r w:rsidR="00C12AD4" w:rsidRPr="0024237C">
      <w:tab/>
    </w:r>
    <w:r w:rsidR="00C12AD4" w:rsidRPr="0024237C">
      <w:rPr>
        <w:rFonts w:cstheme="minorHAnsi"/>
      </w:rPr>
      <w:t>©</w:t>
    </w:r>
    <w:r w:rsidRPr="0024237C">
      <w:t>20</w:t>
    </w:r>
    <w:r w:rsidR="00F0154C" w:rsidRPr="0024237C">
      <w:t>21</w:t>
    </w:r>
    <w:r w:rsidR="00C12AD4" w:rsidRPr="0024237C">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D6BF6" w14:textId="6288EBD4" w:rsidR="004F0D5E" w:rsidRDefault="004F0D5E">
    <w:pPr>
      <w:pStyle w:val="Footer"/>
    </w:pPr>
    <w:r>
      <w:t>karisfellowships.com</w:t>
    </w:r>
    <w:r>
      <w:ptab w:relativeTo="margin" w:alignment="center" w:leader="none"/>
    </w:r>
    <w:r>
      <w:t>KF10-M</w:t>
    </w:r>
    <w:r>
      <w:ptab w:relativeTo="margin" w:alignment="right" w:leader="none"/>
    </w:r>
    <w:r w:rsidRPr="001647D7">
      <w:rPr>
        <w:rFonts w:cstheme="minorHAnsi"/>
      </w:rPr>
      <w:t>©</w:t>
    </w:r>
    <w:r w:rsidR="002F3F07">
      <w:t>20</w:t>
    </w:r>
    <w:r w:rsidR="0012346A">
      <w:t>21</w:t>
    </w:r>
    <w:r w:rsidRPr="001647D7">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B7AD6" w14:textId="77777777" w:rsidR="004963FD" w:rsidRDefault="004963FD" w:rsidP="00285B9A">
      <w:pPr>
        <w:spacing w:after="0" w:line="240" w:lineRule="auto"/>
      </w:pPr>
      <w:r>
        <w:separator/>
      </w:r>
    </w:p>
  </w:footnote>
  <w:footnote w:type="continuationSeparator" w:id="0">
    <w:p w14:paraId="06A5BA93" w14:textId="77777777" w:rsidR="004963FD" w:rsidRDefault="004963FD"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650635"/>
      <w:docPartObj>
        <w:docPartGallery w:val="Page Numbers (Top of Page)"/>
        <w:docPartUnique/>
      </w:docPartObj>
    </w:sdtPr>
    <w:sdtContent>
      <w:p w14:paraId="4F6E67D5" w14:textId="0C46BA7A" w:rsidR="00C12AD4" w:rsidRDefault="00C12AD4">
        <w:pPr>
          <w:pStyle w:val="Header"/>
          <w:jc w:val="right"/>
        </w:pPr>
        <w:r>
          <w:fldChar w:fldCharType="begin"/>
        </w:r>
        <w:r>
          <w:instrText xml:space="preserve"> PAGE   \* MERGEFORMAT </w:instrText>
        </w:r>
        <w:r>
          <w:fldChar w:fldCharType="separate"/>
        </w:r>
        <w:r w:rsidR="00566484">
          <w:rPr>
            <w:noProof/>
          </w:rPr>
          <w:t>6</w:t>
        </w:r>
        <w:r>
          <w:rPr>
            <w:noProof/>
          </w:rPr>
          <w:fldChar w:fldCharType="end"/>
        </w:r>
      </w:p>
    </w:sdtContent>
  </w:sdt>
  <w:p w14:paraId="59923B9B" w14:textId="77777777" w:rsidR="00C12AD4" w:rsidRDefault="00C12A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D0530"/>
    <w:multiLevelType w:val="hybridMultilevel"/>
    <w:tmpl w:val="D4CC4A6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3878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4DC"/>
    <w:rsid w:val="00002E93"/>
    <w:rsid w:val="00007DF0"/>
    <w:rsid w:val="000140B2"/>
    <w:rsid w:val="00016529"/>
    <w:rsid w:val="000173A8"/>
    <w:rsid w:val="00030BEF"/>
    <w:rsid w:val="00036495"/>
    <w:rsid w:val="00040A99"/>
    <w:rsid w:val="00046BE4"/>
    <w:rsid w:val="00046DDE"/>
    <w:rsid w:val="000542D7"/>
    <w:rsid w:val="00055D77"/>
    <w:rsid w:val="00061F1F"/>
    <w:rsid w:val="000709EA"/>
    <w:rsid w:val="000723D1"/>
    <w:rsid w:val="00075513"/>
    <w:rsid w:val="00075C9E"/>
    <w:rsid w:val="0008072F"/>
    <w:rsid w:val="000920F0"/>
    <w:rsid w:val="00092BAE"/>
    <w:rsid w:val="000936E2"/>
    <w:rsid w:val="000A340B"/>
    <w:rsid w:val="000A6313"/>
    <w:rsid w:val="000B7E97"/>
    <w:rsid w:val="000C464E"/>
    <w:rsid w:val="000C5832"/>
    <w:rsid w:val="000C5D9E"/>
    <w:rsid w:val="000C69C1"/>
    <w:rsid w:val="000D59D0"/>
    <w:rsid w:val="000E062A"/>
    <w:rsid w:val="000E194F"/>
    <w:rsid w:val="000E2ACB"/>
    <w:rsid w:val="000E3104"/>
    <w:rsid w:val="000E44EC"/>
    <w:rsid w:val="000E4F34"/>
    <w:rsid w:val="000F207E"/>
    <w:rsid w:val="000F32F6"/>
    <w:rsid w:val="000F380E"/>
    <w:rsid w:val="000F4E43"/>
    <w:rsid w:val="00111AFE"/>
    <w:rsid w:val="001127F8"/>
    <w:rsid w:val="001160DE"/>
    <w:rsid w:val="00120203"/>
    <w:rsid w:val="0012346A"/>
    <w:rsid w:val="001246C7"/>
    <w:rsid w:val="00132AAB"/>
    <w:rsid w:val="0014061D"/>
    <w:rsid w:val="001443A5"/>
    <w:rsid w:val="00145BB8"/>
    <w:rsid w:val="00146A44"/>
    <w:rsid w:val="001517A8"/>
    <w:rsid w:val="00154928"/>
    <w:rsid w:val="001550B2"/>
    <w:rsid w:val="00155AB0"/>
    <w:rsid w:val="001573E2"/>
    <w:rsid w:val="00162573"/>
    <w:rsid w:val="00162A12"/>
    <w:rsid w:val="00164C39"/>
    <w:rsid w:val="001674DF"/>
    <w:rsid w:val="0017020B"/>
    <w:rsid w:val="0017041B"/>
    <w:rsid w:val="00172A2F"/>
    <w:rsid w:val="0019632A"/>
    <w:rsid w:val="001974BC"/>
    <w:rsid w:val="001A07CE"/>
    <w:rsid w:val="001A0D15"/>
    <w:rsid w:val="001A2243"/>
    <w:rsid w:val="001A4A18"/>
    <w:rsid w:val="001A678A"/>
    <w:rsid w:val="001B029A"/>
    <w:rsid w:val="001B50CD"/>
    <w:rsid w:val="001C1E88"/>
    <w:rsid w:val="001C30F9"/>
    <w:rsid w:val="001C480D"/>
    <w:rsid w:val="001D0BF8"/>
    <w:rsid w:val="001D10F1"/>
    <w:rsid w:val="001D2DD2"/>
    <w:rsid w:val="001E4243"/>
    <w:rsid w:val="001E4E99"/>
    <w:rsid w:val="001F1676"/>
    <w:rsid w:val="001F37D9"/>
    <w:rsid w:val="001F6A71"/>
    <w:rsid w:val="00205A77"/>
    <w:rsid w:val="002101AF"/>
    <w:rsid w:val="00212622"/>
    <w:rsid w:val="00213D64"/>
    <w:rsid w:val="00214E1A"/>
    <w:rsid w:val="002222C3"/>
    <w:rsid w:val="00222F52"/>
    <w:rsid w:val="00224E7F"/>
    <w:rsid w:val="00227B2B"/>
    <w:rsid w:val="00241DF9"/>
    <w:rsid w:val="0024237C"/>
    <w:rsid w:val="002424B9"/>
    <w:rsid w:val="00244063"/>
    <w:rsid w:val="00246102"/>
    <w:rsid w:val="002475E5"/>
    <w:rsid w:val="00247EF5"/>
    <w:rsid w:val="00250D91"/>
    <w:rsid w:val="00251C8C"/>
    <w:rsid w:val="00252B2C"/>
    <w:rsid w:val="00253DA4"/>
    <w:rsid w:val="00255D33"/>
    <w:rsid w:val="00257014"/>
    <w:rsid w:val="002611EF"/>
    <w:rsid w:val="0026285A"/>
    <w:rsid w:val="002678FD"/>
    <w:rsid w:val="00270F8D"/>
    <w:rsid w:val="0027334F"/>
    <w:rsid w:val="002735CE"/>
    <w:rsid w:val="002743B5"/>
    <w:rsid w:val="00276DAE"/>
    <w:rsid w:val="00282970"/>
    <w:rsid w:val="00284E7E"/>
    <w:rsid w:val="002850CC"/>
    <w:rsid w:val="00285B9A"/>
    <w:rsid w:val="002871D3"/>
    <w:rsid w:val="002A1B2A"/>
    <w:rsid w:val="002A38FD"/>
    <w:rsid w:val="002B0EA3"/>
    <w:rsid w:val="002B2EB5"/>
    <w:rsid w:val="002B3B5A"/>
    <w:rsid w:val="002B4CBF"/>
    <w:rsid w:val="002C0B04"/>
    <w:rsid w:val="002C2742"/>
    <w:rsid w:val="002C2CEA"/>
    <w:rsid w:val="002C4668"/>
    <w:rsid w:val="002C4BAA"/>
    <w:rsid w:val="002C5B7B"/>
    <w:rsid w:val="002C5ED5"/>
    <w:rsid w:val="002C7025"/>
    <w:rsid w:val="002D398B"/>
    <w:rsid w:val="002D7956"/>
    <w:rsid w:val="002E026A"/>
    <w:rsid w:val="002E3727"/>
    <w:rsid w:val="002E4925"/>
    <w:rsid w:val="002F06AB"/>
    <w:rsid w:val="002F3F07"/>
    <w:rsid w:val="002F4380"/>
    <w:rsid w:val="00301050"/>
    <w:rsid w:val="00302030"/>
    <w:rsid w:val="00303562"/>
    <w:rsid w:val="00313119"/>
    <w:rsid w:val="00314910"/>
    <w:rsid w:val="00315B37"/>
    <w:rsid w:val="003179DF"/>
    <w:rsid w:val="00321BDB"/>
    <w:rsid w:val="00323C79"/>
    <w:rsid w:val="0032418E"/>
    <w:rsid w:val="00327AC7"/>
    <w:rsid w:val="00332A3B"/>
    <w:rsid w:val="00332A76"/>
    <w:rsid w:val="003549C1"/>
    <w:rsid w:val="00356175"/>
    <w:rsid w:val="00360010"/>
    <w:rsid w:val="003610F3"/>
    <w:rsid w:val="00361119"/>
    <w:rsid w:val="00364554"/>
    <w:rsid w:val="00365975"/>
    <w:rsid w:val="0036664E"/>
    <w:rsid w:val="003671E7"/>
    <w:rsid w:val="00370168"/>
    <w:rsid w:val="0037095C"/>
    <w:rsid w:val="003735B1"/>
    <w:rsid w:val="00391F21"/>
    <w:rsid w:val="00392FFC"/>
    <w:rsid w:val="00396AEB"/>
    <w:rsid w:val="00396E52"/>
    <w:rsid w:val="00397EAA"/>
    <w:rsid w:val="003A08A2"/>
    <w:rsid w:val="003A1162"/>
    <w:rsid w:val="003B102D"/>
    <w:rsid w:val="003B4EE4"/>
    <w:rsid w:val="003B5825"/>
    <w:rsid w:val="003B7C7B"/>
    <w:rsid w:val="003B7E01"/>
    <w:rsid w:val="003C2CA6"/>
    <w:rsid w:val="003C460C"/>
    <w:rsid w:val="003C6C5C"/>
    <w:rsid w:val="003D2591"/>
    <w:rsid w:val="003D3400"/>
    <w:rsid w:val="003D7E98"/>
    <w:rsid w:val="003E14DB"/>
    <w:rsid w:val="003E4575"/>
    <w:rsid w:val="003E7A93"/>
    <w:rsid w:val="003F1995"/>
    <w:rsid w:val="003F384C"/>
    <w:rsid w:val="003F3D2A"/>
    <w:rsid w:val="003F50EC"/>
    <w:rsid w:val="003F6D3D"/>
    <w:rsid w:val="0040037C"/>
    <w:rsid w:val="00404881"/>
    <w:rsid w:val="00413F70"/>
    <w:rsid w:val="00417212"/>
    <w:rsid w:val="00421FAB"/>
    <w:rsid w:val="004228CF"/>
    <w:rsid w:val="00427E6F"/>
    <w:rsid w:val="00427E90"/>
    <w:rsid w:val="00440A5F"/>
    <w:rsid w:val="00441E37"/>
    <w:rsid w:val="00444A7F"/>
    <w:rsid w:val="00446E3F"/>
    <w:rsid w:val="00453C8C"/>
    <w:rsid w:val="004604D7"/>
    <w:rsid w:val="00460DF2"/>
    <w:rsid w:val="004630CD"/>
    <w:rsid w:val="00464434"/>
    <w:rsid w:val="00473527"/>
    <w:rsid w:val="004812F5"/>
    <w:rsid w:val="004836D0"/>
    <w:rsid w:val="00485D3F"/>
    <w:rsid w:val="00491848"/>
    <w:rsid w:val="00496292"/>
    <w:rsid w:val="004963FD"/>
    <w:rsid w:val="0049735C"/>
    <w:rsid w:val="004A3777"/>
    <w:rsid w:val="004B1229"/>
    <w:rsid w:val="004B1790"/>
    <w:rsid w:val="004B182D"/>
    <w:rsid w:val="004B2A86"/>
    <w:rsid w:val="004B46C0"/>
    <w:rsid w:val="004B5189"/>
    <w:rsid w:val="004B5770"/>
    <w:rsid w:val="004B5A65"/>
    <w:rsid w:val="004C40DE"/>
    <w:rsid w:val="004D09AA"/>
    <w:rsid w:val="004D2329"/>
    <w:rsid w:val="004D6D3F"/>
    <w:rsid w:val="004E06B2"/>
    <w:rsid w:val="004E50C9"/>
    <w:rsid w:val="004E5472"/>
    <w:rsid w:val="004E68E7"/>
    <w:rsid w:val="004E746A"/>
    <w:rsid w:val="004F0D5E"/>
    <w:rsid w:val="004F374B"/>
    <w:rsid w:val="004F4402"/>
    <w:rsid w:val="004F49FB"/>
    <w:rsid w:val="004F6142"/>
    <w:rsid w:val="00500A63"/>
    <w:rsid w:val="00505CD5"/>
    <w:rsid w:val="00510ED3"/>
    <w:rsid w:val="00512650"/>
    <w:rsid w:val="00516CCA"/>
    <w:rsid w:val="00516FED"/>
    <w:rsid w:val="0052406F"/>
    <w:rsid w:val="00533250"/>
    <w:rsid w:val="005354BE"/>
    <w:rsid w:val="00537CA9"/>
    <w:rsid w:val="005524BA"/>
    <w:rsid w:val="00552670"/>
    <w:rsid w:val="005605AA"/>
    <w:rsid w:val="005652B6"/>
    <w:rsid w:val="00566484"/>
    <w:rsid w:val="00572E2B"/>
    <w:rsid w:val="00572EE7"/>
    <w:rsid w:val="0057538C"/>
    <w:rsid w:val="00576970"/>
    <w:rsid w:val="0057783F"/>
    <w:rsid w:val="00584FD2"/>
    <w:rsid w:val="00585BC3"/>
    <w:rsid w:val="00586013"/>
    <w:rsid w:val="00593760"/>
    <w:rsid w:val="00594AA7"/>
    <w:rsid w:val="005A5BFB"/>
    <w:rsid w:val="005A7B0E"/>
    <w:rsid w:val="005B128B"/>
    <w:rsid w:val="005C1048"/>
    <w:rsid w:val="005C1C51"/>
    <w:rsid w:val="005C1FD1"/>
    <w:rsid w:val="005D3449"/>
    <w:rsid w:val="005D7CC8"/>
    <w:rsid w:val="005E5521"/>
    <w:rsid w:val="005E59E5"/>
    <w:rsid w:val="005F286D"/>
    <w:rsid w:val="0061117B"/>
    <w:rsid w:val="0062043B"/>
    <w:rsid w:val="00623FF6"/>
    <w:rsid w:val="00624493"/>
    <w:rsid w:val="00626CD3"/>
    <w:rsid w:val="00627729"/>
    <w:rsid w:val="00630629"/>
    <w:rsid w:val="0063307E"/>
    <w:rsid w:val="006339D5"/>
    <w:rsid w:val="006443A9"/>
    <w:rsid w:val="00647DA5"/>
    <w:rsid w:val="0065141A"/>
    <w:rsid w:val="006518D8"/>
    <w:rsid w:val="006524F7"/>
    <w:rsid w:val="00653F3D"/>
    <w:rsid w:val="006545DA"/>
    <w:rsid w:val="006603C8"/>
    <w:rsid w:val="00661FE6"/>
    <w:rsid w:val="00664B42"/>
    <w:rsid w:val="006753B2"/>
    <w:rsid w:val="00677A82"/>
    <w:rsid w:val="0068047C"/>
    <w:rsid w:val="00681C28"/>
    <w:rsid w:val="00690927"/>
    <w:rsid w:val="00693E06"/>
    <w:rsid w:val="00695CBF"/>
    <w:rsid w:val="006A0C49"/>
    <w:rsid w:val="006A2AF4"/>
    <w:rsid w:val="006B0E55"/>
    <w:rsid w:val="006B4338"/>
    <w:rsid w:val="006B4B23"/>
    <w:rsid w:val="006C1376"/>
    <w:rsid w:val="006D058C"/>
    <w:rsid w:val="006D32DA"/>
    <w:rsid w:val="006D36E6"/>
    <w:rsid w:val="006D40F4"/>
    <w:rsid w:val="006D40F7"/>
    <w:rsid w:val="006D7011"/>
    <w:rsid w:val="006E23D1"/>
    <w:rsid w:val="006E4F45"/>
    <w:rsid w:val="006F1AAA"/>
    <w:rsid w:val="006F3F7C"/>
    <w:rsid w:val="006F4502"/>
    <w:rsid w:val="00705C91"/>
    <w:rsid w:val="00705D84"/>
    <w:rsid w:val="00707013"/>
    <w:rsid w:val="007076A3"/>
    <w:rsid w:val="00711BBB"/>
    <w:rsid w:val="00717085"/>
    <w:rsid w:val="007209BF"/>
    <w:rsid w:val="007222F7"/>
    <w:rsid w:val="0072295C"/>
    <w:rsid w:val="00726D08"/>
    <w:rsid w:val="00726DFA"/>
    <w:rsid w:val="00734CA6"/>
    <w:rsid w:val="00735FEE"/>
    <w:rsid w:val="007405EA"/>
    <w:rsid w:val="007522BB"/>
    <w:rsid w:val="00756F88"/>
    <w:rsid w:val="0076052C"/>
    <w:rsid w:val="007611DA"/>
    <w:rsid w:val="00775F54"/>
    <w:rsid w:val="00776EB8"/>
    <w:rsid w:val="0078041F"/>
    <w:rsid w:val="00783AE5"/>
    <w:rsid w:val="00783D5E"/>
    <w:rsid w:val="00784460"/>
    <w:rsid w:val="00786BAC"/>
    <w:rsid w:val="00790D53"/>
    <w:rsid w:val="00792051"/>
    <w:rsid w:val="007953B8"/>
    <w:rsid w:val="007A1D19"/>
    <w:rsid w:val="007A73E9"/>
    <w:rsid w:val="007B3989"/>
    <w:rsid w:val="007D1C60"/>
    <w:rsid w:val="007D2452"/>
    <w:rsid w:val="007D4687"/>
    <w:rsid w:val="007D57B7"/>
    <w:rsid w:val="007D5A42"/>
    <w:rsid w:val="007D6D80"/>
    <w:rsid w:val="007D7638"/>
    <w:rsid w:val="007E0D39"/>
    <w:rsid w:val="007E69A1"/>
    <w:rsid w:val="007E7765"/>
    <w:rsid w:val="007F04DC"/>
    <w:rsid w:val="007F5F1A"/>
    <w:rsid w:val="007F67CA"/>
    <w:rsid w:val="008001C1"/>
    <w:rsid w:val="00803295"/>
    <w:rsid w:val="0080410E"/>
    <w:rsid w:val="00807D7D"/>
    <w:rsid w:val="008218E2"/>
    <w:rsid w:val="00826E19"/>
    <w:rsid w:val="00833050"/>
    <w:rsid w:val="00833EED"/>
    <w:rsid w:val="008373C9"/>
    <w:rsid w:val="0085219B"/>
    <w:rsid w:val="008523A0"/>
    <w:rsid w:val="008523AE"/>
    <w:rsid w:val="008549A5"/>
    <w:rsid w:val="00857DCA"/>
    <w:rsid w:val="00866832"/>
    <w:rsid w:val="008674F3"/>
    <w:rsid w:val="008713D5"/>
    <w:rsid w:val="008723D8"/>
    <w:rsid w:val="008731A9"/>
    <w:rsid w:val="00874A71"/>
    <w:rsid w:val="008808B7"/>
    <w:rsid w:val="0088514D"/>
    <w:rsid w:val="00885CF4"/>
    <w:rsid w:val="008863E3"/>
    <w:rsid w:val="0088704F"/>
    <w:rsid w:val="00890792"/>
    <w:rsid w:val="00896565"/>
    <w:rsid w:val="008A02E9"/>
    <w:rsid w:val="008A2063"/>
    <w:rsid w:val="008A3662"/>
    <w:rsid w:val="008A3ED6"/>
    <w:rsid w:val="008B1A3A"/>
    <w:rsid w:val="008B39D4"/>
    <w:rsid w:val="008C22A9"/>
    <w:rsid w:val="008C4E0A"/>
    <w:rsid w:val="008C6679"/>
    <w:rsid w:val="008C7AA4"/>
    <w:rsid w:val="008D4D9E"/>
    <w:rsid w:val="008D50A2"/>
    <w:rsid w:val="008E0474"/>
    <w:rsid w:val="008F780F"/>
    <w:rsid w:val="0090151D"/>
    <w:rsid w:val="009031F3"/>
    <w:rsid w:val="00903EA6"/>
    <w:rsid w:val="009065B5"/>
    <w:rsid w:val="00913C65"/>
    <w:rsid w:val="009141DC"/>
    <w:rsid w:val="00920AFF"/>
    <w:rsid w:val="0092235A"/>
    <w:rsid w:val="00922458"/>
    <w:rsid w:val="00924685"/>
    <w:rsid w:val="00932275"/>
    <w:rsid w:val="00934063"/>
    <w:rsid w:val="009376E4"/>
    <w:rsid w:val="0095189B"/>
    <w:rsid w:val="00952CBF"/>
    <w:rsid w:val="0095511B"/>
    <w:rsid w:val="00955D23"/>
    <w:rsid w:val="009570F0"/>
    <w:rsid w:val="00973B3F"/>
    <w:rsid w:val="0097652D"/>
    <w:rsid w:val="00977D76"/>
    <w:rsid w:val="009904EA"/>
    <w:rsid w:val="00990508"/>
    <w:rsid w:val="00992F62"/>
    <w:rsid w:val="009932A6"/>
    <w:rsid w:val="00996948"/>
    <w:rsid w:val="009A0674"/>
    <w:rsid w:val="009A3CDF"/>
    <w:rsid w:val="009A3F1F"/>
    <w:rsid w:val="009A57A5"/>
    <w:rsid w:val="009C0781"/>
    <w:rsid w:val="009C1338"/>
    <w:rsid w:val="009C4CA8"/>
    <w:rsid w:val="009C7EA4"/>
    <w:rsid w:val="009D27B8"/>
    <w:rsid w:val="009D4BD2"/>
    <w:rsid w:val="009E07F3"/>
    <w:rsid w:val="009E1110"/>
    <w:rsid w:val="009E3235"/>
    <w:rsid w:val="009E6E10"/>
    <w:rsid w:val="009E77B1"/>
    <w:rsid w:val="009F3083"/>
    <w:rsid w:val="009F6EF2"/>
    <w:rsid w:val="00A01CAC"/>
    <w:rsid w:val="00A02211"/>
    <w:rsid w:val="00A0257A"/>
    <w:rsid w:val="00A07AC7"/>
    <w:rsid w:val="00A150BF"/>
    <w:rsid w:val="00A15A6C"/>
    <w:rsid w:val="00A17454"/>
    <w:rsid w:val="00A26C60"/>
    <w:rsid w:val="00A42DB2"/>
    <w:rsid w:val="00A44F3F"/>
    <w:rsid w:val="00A5506B"/>
    <w:rsid w:val="00A568D2"/>
    <w:rsid w:val="00A605E4"/>
    <w:rsid w:val="00A67095"/>
    <w:rsid w:val="00A70B0E"/>
    <w:rsid w:val="00A714B3"/>
    <w:rsid w:val="00A71EE7"/>
    <w:rsid w:val="00A75AC6"/>
    <w:rsid w:val="00A856B4"/>
    <w:rsid w:val="00A86D0B"/>
    <w:rsid w:val="00A9038E"/>
    <w:rsid w:val="00A909E5"/>
    <w:rsid w:val="00AA28D2"/>
    <w:rsid w:val="00AA2DF4"/>
    <w:rsid w:val="00AA4BFF"/>
    <w:rsid w:val="00AA52A7"/>
    <w:rsid w:val="00AA793C"/>
    <w:rsid w:val="00AA7AB3"/>
    <w:rsid w:val="00AB3A7D"/>
    <w:rsid w:val="00AB620B"/>
    <w:rsid w:val="00AD0269"/>
    <w:rsid w:val="00AD1438"/>
    <w:rsid w:val="00AD1C0A"/>
    <w:rsid w:val="00AD4B1D"/>
    <w:rsid w:val="00AE4C9A"/>
    <w:rsid w:val="00AE6534"/>
    <w:rsid w:val="00AE7403"/>
    <w:rsid w:val="00AF286C"/>
    <w:rsid w:val="00AF6307"/>
    <w:rsid w:val="00B04234"/>
    <w:rsid w:val="00B044A5"/>
    <w:rsid w:val="00B053C8"/>
    <w:rsid w:val="00B060CF"/>
    <w:rsid w:val="00B11D28"/>
    <w:rsid w:val="00B11EDE"/>
    <w:rsid w:val="00B13DB5"/>
    <w:rsid w:val="00B16FC6"/>
    <w:rsid w:val="00B212CE"/>
    <w:rsid w:val="00B25C35"/>
    <w:rsid w:val="00B27DED"/>
    <w:rsid w:val="00B335FC"/>
    <w:rsid w:val="00B34E95"/>
    <w:rsid w:val="00B36FC3"/>
    <w:rsid w:val="00B37678"/>
    <w:rsid w:val="00B42252"/>
    <w:rsid w:val="00B56C4E"/>
    <w:rsid w:val="00B57558"/>
    <w:rsid w:val="00B627D8"/>
    <w:rsid w:val="00B65347"/>
    <w:rsid w:val="00B659E3"/>
    <w:rsid w:val="00B70CDB"/>
    <w:rsid w:val="00B717E4"/>
    <w:rsid w:val="00B71B58"/>
    <w:rsid w:val="00B7771A"/>
    <w:rsid w:val="00B77C1E"/>
    <w:rsid w:val="00B82DEF"/>
    <w:rsid w:val="00B938BE"/>
    <w:rsid w:val="00B9449E"/>
    <w:rsid w:val="00BA0356"/>
    <w:rsid w:val="00BA3CB6"/>
    <w:rsid w:val="00BA56F8"/>
    <w:rsid w:val="00BA6538"/>
    <w:rsid w:val="00BA6587"/>
    <w:rsid w:val="00BB4771"/>
    <w:rsid w:val="00BB7376"/>
    <w:rsid w:val="00BB7B85"/>
    <w:rsid w:val="00BB7DB6"/>
    <w:rsid w:val="00BD0556"/>
    <w:rsid w:val="00BD1FB9"/>
    <w:rsid w:val="00BD265D"/>
    <w:rsid w:val="00BD5DB7"/>
    <w:rsid w:val="00BE09C6"/>
    <w:rsid w:val="00BE2B7C"/>
    <w:rsid w:val="00BE57E0"/>
    <w:rsid w:val="00BE6F2C"/>
    <w:rsid w:val="00BF0922"/>
    <w:rsid w:val="00BF35BB"/>
    <w:rsid w:val="00BF477E"/>
    <w:rsid w:val="00C03042"/>
    <w:rsid w:val="00C12AD4"/>
    <w:rsid w:val="00C1352B"/>
    <w:rsid w:val="00C151CD"/>
    <w:rsid w:val="00C1716A"/>
    <w:rsid w:val="00C17DF2"/>
    <w:rsid w:val="00C22285"/>
    <w:rsid w:val="00C23600"/>
    <w:rsid w:val="00C33475"/>
    <w:rsid w:val="00C403A6"/>
    <w:rsid w:val="00C42381"/>
    <w:rsid w:val="00C42797"/>
    <w:rsid w:val="00C4518E"/>
    <w:rsid w:val="00C5699A"/>
    <w:rsid w:val="00C60CBE"/>
    <w:rsid w:val="00C67D77"/>
    <w:rsid w:val="00C70ED5"/>
    <w:rsid w:val="00C70ED6"/>
    <w:rsid w:val="00C74302"/>
    <w:rsid w:val="00C75853"/>
    <w:rsid w:val="00C76737"/>
    <w:rsid w:val="00C82ABD"/>
    <w:rsid w:val="00C83A95"/>
    <w:rsid w:val="00C975C0"/>
    <w:rsid w:val="00CA032A"/>
    <w:rsid w:val="00CA20BB"/>
    <w:rsid w:val="00CA5FB5"/>
    <w:rsid w:val="00CB24CF"/>
    <w:rsid w:val="00CB26F9"/>
    <w:rsid w:val="00CB530B"/>
    <w:rsid w:val="00CC1D00"/>
    <w:rsid w:val="00CC2683"/>
    <w:rsid w:val="00CD0313"/>
    <w:rsid w:val="00CD1F1B"/>
    <w:rsid w:val="00CE2C13"/>
    <w:rsid w:val="00CE524A"/>
    <w:rsid w:val="00CE69B8"/>
    <w:rsid w:val="00CF22A4"/>
    <w:rsid w:val="00D00563"/>
    <w:rsid w:val="00D023F5"/>
    <w:rsid w:val="00D04D72"/>
    <w:rsid w:val="00D054DD"/>
    <w:rsid w:val="00D0681E"/>
    <w:rsid w:val="00D07F82"/>
    <w:rsid w:val="00D13F70"/>
    <w:rsid w:val="00D14ACB"/>
    <w:rsid w:val="00D15052"/>
    <w:rsid w:val="00D1763F"/>
    <w:rsid w:val="00D307D6"/>
    <w:rsid w:val="00D3131F"/>
    <w:rsid w:val="00D331A7"/>
    <w:rsid w:val="00D342DC"/>
    <w:rsid w:val="00D3547A"/>
    <w:rsid w:val="00D37C7D"/>
    <w:rsid w:val="00D400FC"/>
    <w:rsid w:val="00D42A26"/>
    <w:rsid w:val="00D435C3"/>
    <w:rsid w:val="00D458D2"/>
    <w:rsid w:val="00D47D02"/>
    <w:rsid w:val="00D5418D"/>
    <w:rsid w:val="00D54E5E"/>
    <w:rsid w:val="00D61342"/>
    <w:rsid w:val="00D62D0A"/>
    <w:rsid w:val="00D65480"/>
    <w:rsid w:val="00D66F34"/>
    <w:rsid w:val="00D70C6F"/>
    <w:rsid w:val="00D73153"/>
    <w:rsid w:val="00D741C1"/>
    <w:rsid w:val="00D74C51"/>
    <w:rsid w:val="00D74F7F"/>
    <w:rsid w:val="00D75B80"/>
    <w:rsid w:val="00D80526"/>
    <w:rsid w:val="00D852CA"/>
    <w:rsid w:val="00D94809"/>
    <w:rsid w:val="00DA17DC"/>
    <w:rsid w:val="00DA26EE"/>
    <w:rsid w:val="00DA36CC"/>
    <w:rsid w:val="00DA58B2"/>
    <w:rsid w:val="00DA634F"/>
    <w:rsid w:val="00DB00E8"/>
    <w:rsid w:val="00DB163D"/>
    <w:rsid w:val="00DB52AF"/>
    <w:rsid w:val="00DB5383"/>
    <w:rsid w:val="00DB6251"/>
    <w:rsid w:val="00DC079A"/>
    <w:rsid w:val="00DC1F54"/>
    <w:rsid w:val="00DC4D13"/>
    <w:rsid w:val="00DC77CC"/>
    <w:rsid w:val="00DD0BBB"/>
    <w:rsid w:val="00DD2CBC"/>
    <w:rsid w:val="00DE2455"/>
    <w:rsid w:val="00DE5601"/>
    <w:rsid w:val="00DF255F"/>
    <w:rsid w:val="00DF4E8B"/>
    <w:rsid w:val="00DF6440"/>
    <w:rsid w:val="00DF69AA"/>
    <w:rsid w:val="00DF762A"/>
    <w:rsid w:val="00E0223C"/>
    <w:rsid w:val="00E0460D"/>
    <w:rsid w:val="00E12A33"/>
    <w:rsid w:val="00E159A5"/>
    <w:rsid w:val="00E16701"/>
    <w:rsid w:val="00E21318"/>
    <w:rsid w:val="00E22AA0"/>
    <w:rsid w:val="00E431FA"/>
    <w:rsid w:val="00E47612"/>
    <w:rsid w:val="00E517E1"/>
    <w:rsid w:val="00E6381B"/>
    <w:rsid w:val="00E64DA8"/>
    <w:rsid w:val="00E70592"/>
    <w:rsid w:val="00E73D58"/>
    <w:rsid w:val="00E73F79"/>
    <w:rsid w:val="00E81095"/>
    <w:rsid w:val="00E8288E"/>
    <w:rsid w:val="00E92827"/>
    <w:rsid w:val="00E93E62"/>
    <w:rsid w:val="00EA60A2"/>
    <w:rsid w:val="00EA683C"/>
    <w:rsid w:val="00EB3F25"/>
    <w:rsid w:val="00EB7B1E"/>
    <w:rsid w:val="00EC1EA3"/>
    <w:rsid w:val="00EC200D"/>
    <w:rsid w:val="00EC3C4E"/>
    <w:rsid w:val="00EC4388"/>
    <w:rsid w:val="00EC43C8"/>
    <w:rsid w:val="00EC70E9"/>
    <w:rsid w:val="00ED5A55"/>
    <w:rsid w:val="00EE754B"/>
    <w:rsid w:val="00EF0E1E"/>
    <w:rsid w:val="00EF5325"/>
    <w:rsid w:val="00EF7DD2"/>
    <w:rsid w:val="00F0154C"/>
    <w:rsid w:val="00F140B3"/>
    <w:rsid w:val="00F1513A"/>
    <w:rsid w:val="00F16314"/>
    <w:rsid w:val="00F24FC1"/>
    <w:rsid w:val="00F25E25"/>
    <w:rsid w:val="00F33BD5"/>
    <w:rsid w:val="00F45D37"/>
    <w:rsid w:val="00F473C3"/>
    <w:rsid w:val="00F50DC9"/>
    <w:rsid w:val="00F50ED4"/>
    <w:rsid w:val="00F54C37"/>
    <w:rsid w:val="00F54EBD"/>
    <w:rsid w:val="00F60A39"/>
    <w:rsid w:val="00F62392"/>
    <w:rsid w:val="00F676F9"/>
    <w:rsid w:val="00F73487"/>
    <w:rsid w:val="00F76832"/>
    <w:rsid w:val="00F77414"/>
    <w:rsid w:val="00F83DA4"/>
    <w:rsid w:val="00F8517D"/>
    <w:rsid w:val="00F87016"/>
    <w:rsid w:val="00FA0190"/>
    <w:rsid w:val="00FA09D3"/>
    <w:rsid w:val="00FA3C55"/>
    <w:rsid w:val="00FA5835"/>
    <w:rsid w:val="00FB2246"/>
    <w:rsid w:val="00FB54A7"/>
    <w:rsid w:val="00FB5785"/>
    <w:rsid w:val="00FB5C36"/>
    <w:rsid w:val="00FC13FB"/>
    <w:rsid w:val="00FD0331"/>
    <w:rsid w:val="00FD19AC"/>
    <w:rsid w:val="00FD25AA"/>
    <w:rsid w:val="00FD3C29"/>
    <w:rsid w:val="00FD6277"/>
    <w:rsid w:val="00FD6E18"/>
    <w:rsid w:val="00FE3682"/>
    <w:rsid w:val="00FE4842"/>
    <w:rsid w:val="00FE54C9"/>
    <w:rsid w:val="00FE5B11"/>
    <w:rsid w:val="00FE5D1F"/>
    <w:rsid w:val="00FE6433"/>
    <w:rsid w:val="00FF13D2"/>
    <w:rsid w:val="00FF150E"/>
    <w:rsid w:val="00FF2E12"/>
    <w:rsid w:val="00FF4369"/>
    <w:rsid w:val="00FF4E1E"/>
    <w:rsid w:val="00FF73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B15530"/>
  <w15:docId w15:val="{A9AAA938-FD26-41F3-8B6F-A8651C565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E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BalloonText">
    <w:name w:val="Balloon Text"/>
    <w:basedOn w:val="Normal"/>
    <w:link w:val="BalloonTextChar"/>
    <w:uiPriority w:val="99"/>
    <w:semiHidden/>
    <w:unhideWhenUsed/>
    <w:rsid w:val="00BD1FB9"/>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D1FB9"/>
    <w:rPr>
      <w:rFonts w:ascii="Lucida Grande" w:hAnsi="Lucida Grande" w:cs="Lucida Grande"/>
      <w:sz w:val="18"/>
      <w:szCs w:val="18"/>
    </w:rPr>
  </w:style>
  <w:style w:type="character" w:styleId="CommentReference">
    <w:name w:val="annotation reference"/>
    <w:basedOn w:val="DefaultParagraphFont"/>
    <w:uiPriority w:val="99"/>
    <w:semiHidden/>
    <w:unhideWhenUsed/>
    <w:rsid w:val="00F76832"/>
    <w:rPr>
      <w:sz w:val="18"/>
      <w:szCs w:val="18"/>
    </w:rPr>
  </w:style>
  <w:style w:type="paragraph" w:styleId="CommentText">
    <w:name w:val="annotation text"/>
    <w:basedOn w:val="Normal"/>
    <w:link w:val="CommentTextChar"/>
    <w:uiPriority w:val="99"/>
    <w:semiHidden/>
    <w:unhideWhenUsed/>
    <w:rsid w:val="00F76832"/>
    <w:pPr>
      <w:spacing w:line="240" w:lineRule="auto"/>
    </w:pPr>
    <w:rPr>
      <w:sz w:val="24"/>
      <w:szCs w:val="24"/>
    </w:rPr>
  </w:style>
  <w:style w:type="character" w:customStyle="1" w:styleId="CommentTextChar">
    <w:name w:val="Comment Text Char"/>
    <w:basedOn w:val="DefaultParagraphFont"/>
    <w:link w:val="CommentText"/>
    <w:uiPriority w:val="99"/>
    <w:semiHidden/>
    <w:rsid w:val="00F76832"/>
    <w:rPr>
      <w:sz w:val="24"/>
      <w:szCs w:val="24"/>
    </w:rPr>
  </w:style>
  <w:style w:type="paragraph" w:styleId="CommentSubject">
    <w:name w:val="annotation subject"/>
    <w:basedOn w:val="CommentText"/>
    <w:next w:val="CommentText"/>
    <w:link w:val="CommentSubjectChar"/>
    <w:uiPriority w:val="99"/>
    <w:semiHidden/>
    <w:unhideWhenUsed/>
    <w:rsid w:val="00F76832"/>
    <w:rPr>
      <w:b/>
      <w:bCs/>
      <w:sz w:val="20"/>
      <w:szCs w:val="20"/>
    </w:rPr>
  </w:style>
  <w:style w:type="character" w:customStyle="1" w:styleId="CommentSubjectChar">
    <w:name w:val="Comment Subject Char"/>
    <w:basedOn w:val="CommentTextChar"/>
    <w:link w:val="CommentSubject"/>
    <w:uiPriority w:val="99"/>
    <w:semiHidden/>
    <w:rsid w:val="00F76832"/>
    <w:rPr>
      <w:b/>
      <w:bCs/>
      <w:sz w:val="20"/>
      <w:szCs w:val="20"/>
    </w:rPr>
  </w:style>
  <w:style w:type="paragraph" w:styleId="Revision">
    <w:name w:val="Revision"/>
    <w:hidden/>
    <w:uiPriority w:val="99"/>
    <w:semiHidden/>
    <w:rsid w:val="00F76832"/>
    <w:pPr>
      <w:spacing w:after="0" w:line="240" w:lineRule="auto"/>
    </w:pPr>
  </w:style>
  <w:style w:type="paragraph" w:styleId="EndnoteText">
    <w:name w:val="endnote text"/>
    <w:basedOn w:val="Normal"/>
    <w:link w:val="EndnoteTextChar"/>
    <w:uiPriority w:val="99"/>
    <w:unhideWhenUsed/>
    <w:rsid w:val="004F0D5E"/>
    <w:pPr>
      <w:spacing w:after="0" w:line="240" w:lineRule="auto"/>
    </w:pPr>
    <w:rPr>
      <w:sz w:val="20"/>
      <w:szCs w:val="20"/>
    </w:rPr>
  </w:style>
  <w:style w:type="character" w:customStyle="1" w:styleId="EndnoteTextChar">
    <w:name w:val="Endnote Text Char"/>
    <w:basedOn w:val="DefaultParagraphFont"/>
    <w:link w:val="EndnoteText"/>
    <w:uiPriority w:val="99"/>
    <w:rsid w:val="004F0D5E"/>
    <w:rPr>
      <w:sz w:val="20"/>
      <w:szCs w:val="20"/>
    </w:rPr>
  </w:style>
  <w:style w:type="character" w:styleId="EndnoteReference">
    <w:name w:val="endnote reference"/>
    <w:basedOn w:val="DefaultParagraphFont"/>
    <w:uiPriority w:val="99"/>
    <w:semiHidden/>
    <w:unhideWhenUsed/>
    <w:rsid w:val="004F0D5E"/>
    <w:rPr>
      <w:vertAlign w:val="superscript"/>
    </w:rPr>
  </w:style>
  <w:style w:type="paragraph" w:styleId="ListParagraph">
    <w:name w:val="List Paragraph"/>
    <w:basedOn w:val="Normal"/>
    <w:uiPriority w:val="34"/>
    <w:qFormat/>
    <w:rsid w:val="00CB24CF"/>
    <w:pPr>
      <w:ind w:left="720"/>
      <w:contextualSpacing/>
    </w:pPr>
  </w:style>
  <w:style w:type="character" w:styleId="Hyperlink">
    <w:name w:val="Hyperlink"/>
    <w:basedOn w:val="DefaultParagraphFont"/>
    <w:uiPriority w:val="99"/>
    <w:unhideWhenUsed/>
    <w:rsid w:val="00FD627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054994">
      <w:bodyDiv w:val="1"/>
      <w:marLeft w:val="0"/>
      <w:marRight w:val="0"/>
      <w:marTop w:val="0"/>
      <w:marBottom w:val="0"/>
      <w:divBdr>
        <w:top w:val="none" w:sz="0" w:space="0" w:color="auto"/>
        <w:left w:val="none" w:sz="0" w:space="0" w:color="auto"/>
        <w:bottom w:val="none" w:sz="0" w:space="0" w:color="auto"/>
        <w:right w:val="none" w:sz="0" w:space="0" w:color="auto"/>
      </w:divBdr>
    </w:div>
    <w:div w:id="1799302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2" Type="http://schemas.openxmlformats.org/officeDocument/2006/relationships/hyperlink" Target="https://youtu.be/FmY6848ZQeo" TargetMode="External"/><Relationship Id="rId1" Type="http://schemas.openxmlformats.org/officeDocument/2006/relationships/hyperlink" Target="http://gutenberg.net.au/ebooks/c00002.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2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D56015E-AB98-49BF-9E0A-D98A369AC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v2n</Template>
  <TotalTime>1443</TotalTime>
  <Pages>6</Pages>
  <Words>2382</Words>
  <Characters>13584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3</cp:revision>
  <cp:lastPrinted>2018-05-17T17:38:00Z</cp:lastPrinted>
  <dcterms:created xsi:type="dcterms:W3CDTF">2024-06-01T16:21:00Z</dcterms:created>
  <dcterms:modified xsi:type="dcterms:W3CDTF">2025-05-27T18:56:00Z</dcterms:modified>
</cp:coreProperties>
</file>