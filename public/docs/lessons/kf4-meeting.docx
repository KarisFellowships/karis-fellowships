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0D696" w14:textId="02182D07" w:rsidR="00AB3A7D" w:rsidRPr="00362BB0" w:rsidRDefault="00285B9A" w:rsidP="0061478F">
      <w:pPr>
        <w:pStyle w:val="Title"/>
        <w:jc w:val="both"/>
        <w:rPr>
          <w:rFonts w:cstheme="minorHAnsi"/>
        </w:rPr>
      </w:pPr>
      <w:r w:rsidRPr="00362BB0">
        <w:rPr>
          <w:rFonts w:cstheme="minorHAnsi"/>
        </w:rPr>
        <w:t>KF</w:t>
      </w:r>
      <w:r w:rsidR="007B799A" w:rsidRPr="00362BB0">
        <w:rPr>
          <w:rFonts w:cstheme="minorHAnsi"/>
        </w:rPr>
        <w:t xml:space="preserve">4 </w:t>
      </w:r>
      <w:r w:rsidR="00950D43" w:rsidRPr="00362BB0">
        <w:rPr>
          <w:rFonts w:cstheme="minorHAnsi"/>
        </w:rPr>
        <w:t>Meeting</w:t>
      </w:r>
      <w:r w:rsidR="00111980" w:rsidRPr="00362BB0">
        <w:rPr>
          <w:rFonts w:cstheme="minorHAnsi"/>
        </w:rPr>
        <w:t xml:space="preserve"> Version of </w:t>
      </w:r>
      <w:r w:rsidRPr="00362BB0">
        <w:rPr>
          <w:rFonts w:cstheme="minorHAnsi"/>
        </w:rPr>
        <w:t>Teachings</w:t>
      </w:r>
    </w:p>
    <w:p w14:paraId="1CC7D5C7" w14:textId="3F5C7C94" w:rsidR="00727273" w:rsidRPr="00362BB0" w:rsidRDefault="00285B9A" w:rsidP="00ED67EE">
      <w:pPr>
        <w:spacing w:after="0" w:line="240" w:lineRule="auto"/>
        <w:jc w:val="both"/>
        <w:rPr>
          <w:rFonts w:eastAsia="Times New Roman" w:cstheme="minorHAnsi"/>
        </w:rPr>
      </w:pPr>
      <w:r w:rsidRPr="00362BB0">
        <w:rPr>
          <w:rFonts w:cstheme="minorHAnsi"/>
        </w:rPr>
        <w:t>Karis is an invitation to a relationship based on mutual generosity.</w:t>
      </w:r>
    </w:p>
    <w:p w14:paraId="0B8DFEA0" w14:textId="77777777" w:rsidR="00727273" w:rsidRPr="00362BB0" w:rsidRDefault="00727273" w:rsidP="00ED67EE">
      <w:pPr>
        <w:spacing w:after="0" w:line="240" w:lineRule="auto"/>
        <w:jc w:val="both"/>
        <w:rPr>
          <w:rFonts w:eastAsia="Times New Roman" w:cstheme="minorHAnsi"/>
        </w:rPr>
      </w:pPr>
    </w:p>
    <w:p w14:paraId="0B8C76C5" w14:textId="4F2EFBF0" w:rsidR="00A6480F" w:rsidRPr="00362BB0" w:rsidRDefault="00A6480F" w:rsidP="00ED67EE">
      <w:pPr>
        <w:spacing w:after="0" w:line="240" w:lineRule="auto"/>
        <w:jc w:val="both"/>
        <w:rPr>
          <w:rFonts w:cstheme="minorHAnsi"/>
        </w:rPr>
      </w:pPr>
      <w:r w:rsidRPr="00362BB0">
        <w:rPr>
          <w:rFonts w:cstheme="minorHAnsi"/>
        </w:rPr>
        <w:t>“Search me, O God, and know my heart. Examine me and know my thoughts. See if there is any way in me that causes pain, and lead me in the ways of eternity.” (Psalm 139:23</w:t>
      </w:r>
      <w:r w:rsidR="00DA50B0" w:rsidRPr="00362BB0">
        <w:rPr>
          <w:rFonts w:cstheme="minorHAnsi"/>
        </w:rPr>
        <w:t>–</w:t>
      </w:r>
      <w:r w:rsidRPr="00362BB0">
        <w:rPr>
          <w:rFonts w:cstheme="minorHAnsi"/>
        </w:rPr>
        <w:t>24)</w:t>
      </w:r>
    </w:p>
    <w:p w14:paraId="14C14578" w14:textId="464DC1CC" w:rsidR="00B30034" w:rsidRPr="00362BB0" w:rsidRDefault="00B30034" w:rsidP="00ED67EE">
      <w:pPr>
        <w:spacing w:after="0" w:line="240" w:lineRule="auto"/>
        <w:jc w:val="both"/>
        <w:rPr>
          <w:rFonts w:eastAsia="Times New Roman" w:cstheme="minorHAnsi"/>
        </w:rPr>
      </w:pPr>
    </w:p>
    <w:p w14:paraId="0CBCAA71" w14:textId="5BE841B9" w:rsidR="00285B9A" w:rsidRPr="00362BB0" w:rsidRDefault="00285B9A" w:rsidP="00ED67EE">
      <w:pPr>
        <w:spacing w:after="0" w:line="240" w:lineRule="auto"/>
        <w:jc w:val="both"/>
        <w:rPr>
          <w:rFonts w:cstheme="minorHAnsi"/>
          <w:b/>
        </w:rPr>
      </w:pPr>
      <w:r w:rsidRPr="00362BB0">
        <w:rPr>
          <w:rFonts w:cstheme="minorHAnsi"/>
          <w:b/>
        </w:rPr>
        <w:t>0:0</w:t>
      </w:r>
      <w:r w:rsidR="004D19B1" w:rsidRPr="00362BB0">
        <w:rPr>
          <w:rFonts w:cstheme="minorHAnsi"/>
          <w:b/>
        </w:rPr>
        <w:t>1</w:t>
      </w:r>
      <w:r w:rsidRPr="00362BB0">
        <w:rPr>
          <w:rFonts w:cstheme="minorHAnsi"/>
          <w:b/>
        </w:rPr>
        <w:tab/>
        <w:t>OPENING</w:t>
      </w:r>
    </w:p>
    <w:p w14:paraId="5592CDDB" w14:textId="77777777" w:rsidR="00B30034" w:rsidRPr="00362BB0" w:rsidRDefault="00B30034" w:rsidP="00ED67EE">
      <w:pPr>
        <w:spacing w:after="0" w:line="240" w:lineRule="auto"/>
        <w:jc w:val="both"/>
        <w:rPr>
          <w:rFonts w:cstheme="minorHAnsi"/>
          <w:b/>
        </w:rPr>
      </w:pPr>
    </w:p>
    <w:p w14:paraId="3CE364E7" w14:textId="22D14978" w:rsidR="00285B9A" w:rsidRPr="00362BB0" w:rsidRDefault="00285B9A" w:rsidP="00ED67EE">
      <w:pPr>
        <w:spacing w:after="0" w:line="240" w:lineRule="auto"/>
        <w:jc w:val="both"/>
        <w:rPr>
          <w:rFonts w:cstheme="minorHAnsi"/>
          <w:b/>
        </w:rPr>
      </w:pPr>
      <w:r w:rsidRPr="00362BB0">
        <w:rPr>
          <w:rFonts w:cstheme="minorHAnsi"/>
          <w:b/>
        </w:rPr>
        <w:t>0:0</w:t>
      </w:r>
      <w:r w:rsidR="004D19B1" w:rsidRPr="00362BB0">
        <w:rPr>
          <w:rFonts w:cstheme="minorHAnsi"/>
          <w:b/>
        </w:rPr>
        <w:t>2</w:t>
      </w:r>
      <w:r w:rsidRPr="00362BB0">
        <w:rPr>
          <w:rFonts w:cstheme="minorHAnsi"/>
          <w:b/>
        </w:rPr>
        <w:tab/>
        <w:t>PRESENTING</w:t>
      </w:r>
    </w:p>
    <w:p w14:paraId="7BF02C69" w14:textId="77777777" w:rsidR="00B30034" w:rsidRPr="00362BB0" w:rsidRDefault="00B30034" w:rsidP="00ED67EE">
      <w:pPr>
        <w:spacing w:after="0" w:line="240" w:lineRule="auto"/>
        <w:jc w:val="both"/>
        <w:rPr>
          <w:rFonts w:cstheme="minorHAnsi"/>
          <w:b/>
        </w:rPr>
      </w:pPr>
    </w:p>
    <w:p w14:paraId="7AA2C011" w14:textId="38E6E8E3" w:rsidR="00285B9A" w:rsidRPr="00362BB0" w:rsidRDefault="002D58FF" w:rsidP="00ED67EE">
      <w:pPr>
        <w:spacing w:after="0" w:line="240" w:lineRule="auto"/>
        <w:jc w:val="both"/>
        <w:rPr>
          <w:rFonts w:cstheme="minorHAnsi"/>
          <w:b/>
        </w:rPr>
      </w:pPr>
      <w:r w:rsidRPr="00362BB0">
        <w:rPr>
          <w:rFonts w:cstheme="minorHAnsi"/>
          <w:b/>
        </w:rPr>
        <w:t>0:0</w:t>
      </w:r>
      <w:r w:rsidR="007C1F56" w:rsidRPr="00362BB0">
        <w:rPr>
          <w:rFonts w:cstheme="minorHAnsi"/>
          <w:b/>
        </w:rPr>
        <w:t>6</w:t>
      </w:r>
      <w:r w:rsidR="007C1F56" w:rsidRPr="00362BB0">
        <w:rPr>
          <w:rFonts w:cstheme="minorHAnsi"/>
          <w:b/>
        </w:rPr>
        <w:tab/>
        <w:t>KARIS CIRCULATION</w:t>
      </w:r>
    </w:p>
    <w:p w14:paraId="47E4C0E3" w14:textId="77777777" w:rsidR="00B30034" w:rsidRPr="00362BB0" w:rsidRDefault="00B30034" w:rsidP="00ED67EE">
      <w:pPr>
        <w:spacing w:after="0" w:line="240" w:lineRule="auto"/>
        <w:jc w:val="both"/>
        <w:rPr>
          <w:rFonts w:cstheme="minorHAnsi"/>
          <w:b/>
        </w:rPr>
      </w:pPr>
    </w:p>
    <w:p w14:paraId="50AF3753" w14:textId="0A479D7D" w:rsidR="00285B9A" w:rsidRPr="00362BB0" w:rsidRDefault="002D58FF" w:rsidP="00ED67EE">
      <w:pPr>
        <w:spacing w:after="0" w:line="240" w:lineRule="auto"/>
        <w:jc w:val="both"/>
        <w:rPr>
          <w:rFonts w:cstheme="minorHAnsi"/>
          <w:b/>
        </w:rPr>
      </w:pPr>
      <w:r w:rsidRPr="00362BB0">
        <w:rPr>
          <w:rFonts w:cstheme="minorHAnsi"/>
          <w:b/>
        </w:rPr>
        <w:t>0:</w:t>
      </w:r>
      <w:r w:rsidR="007B799A" w:rsidRPr="00362BB0">
        <w:rPr>
          <w:rFonts w:cstheme="minorHAnsi"/>
          <w:b/>
        </w:rPr>
        <w:t>0</w:t>
      </w:r>
      <w:r w:rsidR="00F90240" w:rsidRPr="00362BB0">
        <w:rPr>
          <w:rFonts w:cstheme="minorHAnsi"/>
          <w:b/>
        </w:rPr>
        <w:t>7</w:t>
      </w:r>
      <w:r w:rsidR="00285B9A" w:rsidRPr="00362BB0">
        <w:rPr>
          <w:rFonts w:cstheme="minorHAnsi"/>
          <w:b/>
        </w:rPr>
        <w:tab/>
        <w:t>GUIDELINES &amp; LIMITATIONS</w:t>
      </w:r>
    </w:p>
    <w:p w14:paraId="78717FD3" w14:textId="77777777" w:rsidR="001A1FCD" w:rsidRPr="00362BB0" w:rsidRDefault="001A1FCD" w:rsidP="00ED67EE">
      <w:pPr>
        <w:spacing w:after="0" w:line="240" w:lineRule="auto"/>
        <w:jc w:val="both"/>
        <w:rPr>
          <w:rFonts w:cstheme="minorHAnsi"/>
          <w:b/>
        </w:rPr>
      </w:pPr>
    </w:p>
    <w:p w14:paraId="1DBAC46D" w14:textId="03777E64" w:rsidR="00D659C7" w:rsidRPr="00362BB0" w:rsidRDefault="00CA514B" w:rsidP="001A1FCD">
      <w:pPr>
        <w:spacing w:after="0" w:line="240" w:lineRule="auto"/>
        <w:jc w:val="both"/>
        <w:rPr>
          <w:rFonts w:cstheme="minorHAnsi"/>
        </w:rPr>
      </w:pPr>
      <w:r w:rsidRPr="00362BB0">
        <w:rPr>
          <w:rFonts w:cstheme="minorHAnsi"/>
        </w:rPr>
        <w:t xml:space="preserve">Let’s look </w:t>
      </w:r>
      <w:r w:rsidR="00144485" w:rsidRPr="00362BB0">
        <w:rPr>
          <w:rFonts w:cstheme="minorHAnsi"/>
        </w:rPr>
        <w:t xml:space="preserve">at </w:t>
      </w:r>
      <w:r w:rsidRPr="00362BB0">
        <w:rPr>
          <w:rFonts w:cstheme="minorHAnsi"/>
        </w:rPr>
        <w:t>the first KF guideline</w:t>
      </w:r>
      <w:r w:rsidR="007762E8" w:rsidRPr="00362BB0">
        <w:rPr>
          <w:rFonts w:cstheme="minorHAnsi"/>
        </w:rPr>
        <w:t>:</w:t>
      </w:r>
      <w:r w:rsidRPr="00362BB0">
        <w:rPr>
          <w:rFonts w:cstheme="minorHAnsi"/>
        </w:rPr>
        <w:t xml:space="preserve"> “We cooperate for the security and efficiency of the group.” </w:t>
      </w:r>
      <w:r w:rsidR="00CE5F4A" w:rsidRPr="00362BB0">
        <w:rPr>
          <w:rFonts w:cstheme="minorHAnsi"/>
        </w:rPr>
        <w:t>Participating members cooperat</w:t>
      </w:r>
      <w:r w:rsidR="00144485" w:rsidRPr="00362BB0">
        <w:rPr>
          <w:rFonts w:cstheme="minorHAnsi"/>
        </w:rPr>
        <w:t xml:space="preserve">e to ensure a secure environment and an efficient experience for </w:t>
      </w:r>
      <w:r w:rsidR="009A75A5" w:rsidRPr="00362BB0">
        <w:rPr>
          <w:rFonts w:cstheme="minorHAnsi"/>
        </w:rPr>
        <w:t xml:space="preserve">everyone </w:t>
      </w:r>
      <w:r w:rsidR="00CE5F4A" w:rsidRPr="00362BB0">
        <w:rPr>
          <w:rFonts w:cstheme="minorHAnsi"/>
        </w:rPr>
        <w:t>by making</w:t>
      </w:r>
      <w:r w:rsidRPr="00362BB0">
        <w:rPr>
          <w:rFonts w:cstheme="minorHAnsi"/>
        </w:rPr>
        <w:t xml:space="preserve"> </w:t>
      </w:r>
      <w:r w:rsidR="009A75A5" w:rsidRPr="00362BB0">
        <w:rPr>
          <w:rFonts w:cstheme="minorHAnsi"/>
        </w:rPr>
        <w:t>a trustworthy</w:t>
      </w:r>
      <w:r w:rsidRPr="00362BB0">
        <w:rPr>
          <w:rFonts w:cstheme="minorHAnsi"/>
        </w:rPr>
        <w:t xml:space="preserve"> effort to attend the </w:t>
      </w:r>
      <w:r w:rsidR="009A75A5" w:rsidRPr="00362BB0">
        <w:rPr>
          <w:rFonts w:cstheme="minorHAnsi"/>
        </w:rPr>
        <w:t>entire</w:t>
      </w:r>
      <w:r w:rsidRPr="00362BB0">
        <w:rPr>
          <w:rFonts w:cstheme="minorHAnsi"/>
        </w:rPr>
        <w:t xml:space="preserve"> meeting</w:t>
      </w:r>
      <w:r w:rsidR="00CE5F4A" w:rsidRPr="00362BB0">
        <w:rPr>
          <w:rFonts w:cstheme="minorHAnsi"/>
        </w:rPr>
        <w:t xml:space="preserve">. </w:t>
      </w:r>
      <w:r w:rsidR="00D659C7" w:rsidRPr="00362BB0">
        <w:rPr>
          <w:rFonts w:cstheme="minorHAnsi"/>
        </w:rPr>
        <w:t xml:space="preserve">By walking together through all the steps of the </w:t>
      </w:r>
      <w:r w:rsidR="00C721B8" w:rsidRPr="00362BB0">
        <w:rPr>
          <w:rFonts w:cstheme="minorHAnsi"/>
        </w:rPr>
        <w:t>training</w:t>
      </w:r>
      <w:r w:rsidR="00D659C7" w:rsidRPr="00362BB0">
        <w:rPr>
          <w:rFonts w:cstheme="minorHAnsi"/>
        </w:rPr>
        <w:t xml:space="preserve">, we lay the necessary foundation for the integration process and approach our healing as one entity. </w:t>
      </w:r>
    </w:p>
    <w:p w14:paraId="2DC8B156" w14:textId="3D69BEC3" w:rsidR="00B30034" w:rsidRPr="00362BB0" w:rsidRDefault="00B30034" w:rsidP="00ED67EE">
      <w:pPr>
        <w:spacing w:after="0" w:line="240" w:lineRule="auto"/>
        <w:jc w:val="both"/>
        <w:rPr>
          <w:rFonts w:cstheme="minorHAnsi"/>
          <w:b/>
        </w:rPr>
      </w:pPr>
    </w:p>
    <w:p w14:paraId="351DA835" w14:textId="33D07961" w:rsidR="00584232" w:rsidRPr="00362BB0" w:rsidRDefault="00584232" w:rsidP="00ED67EE">
      <w:pPr>
        <w:spacing w:after="0" w:line="240" w:lineRule="auto"/>
        <w:jc w:val="both"/>
        <w:rPr>
          <w:rFonts w:cstheme="minorHAnsi"/>
        </w:rPr>
      </w:pPr>
      <w:r w:rsidRPr="00362BB0">
        <w:rPr>
          <w:rFonts w:cstheme="minorHAnsi"/>
          <w:i/>
        </w:rPr>
        <w:t>(Optional)</w:t>
      </w:r>
      <w:r w:rsidRPr="00362BB0">
        <w:rPr>
          <w:rFonts w:cstheme="minorHAnsi"/>
        </w:rPr>
        <w:t xml:space="preserve"> </w:t>
      </w:r>
      <w:r w:rsidR="00BF3099" w:rsidRPr="00362BB0">
        <w:rPr>
          <w:rFonts w:cstheme="minorHAnsi"/>
        </w:rPr>
        <w:t xml:space="preserve">Our souls need congruence; therefore, we cannot say one thing and do another without harming ourselves. In order to maintain this inner balance and integrity, we have to do what we say. </w:t>
      </w:r>
      <w:r w:rsidRPr="00362BB0">
        <w:rPr>
          <w:rFonts w:cstheme="minorHAnsi"/>
        </w:rPr>
        <w:t xml:space="preserve">We will now do our best to begin our meetings on time. This may seem rigid </w:t>
      </w:r>
      <w:r w:rsidR="007762E8" w:rsidRPr="00362BB0">
        <w:rPr>
          <w:rFonts w:cstheme="minorHAnsi"/>
        </w:rPr>
        <w:t>to</w:t>
      </w:r>
      <w:r w:rsidRPr="00362BB0">
        <w:rPr>
          <w:rFonts w:cstheme="minorHAnsi"/>
        </w:rPr>
        <w:t xml:space="preserve"> some, but our meeting guidelines remind us that</w:t>
      </w:r>
      <w:r w:rsidR="00AE135E" w:rsidRPr="00362BB0">
        <w:rPr>
          <w:rFonts w:cstheme="minorHAnsi"/>
        </w:rPr>
        <w:t>,</w:t>
      </w:r>
      <w:r w:rsidRPr="00362BB0">
        <w:rPr>
          <w:rFonts w:cstheme="minorHAnsi"/>
        </w:rPr>
        <w:t xml:space="preserve"> as creatures living in time, </w:t>
      </w:r>
      <w:r w:rsidR="00AE135E" w:rsidRPr="00362BB0">
        <w:rPr>
          <w:rFonts w:cstheme="minorHAnsi"/>
        </w:rPr>
        <w:t xml:space="preserve">we </w:t>
      </w:r>
      <w:r w:rsidRPr="00362BB0">
        <w:rPr>
          <w:rFonts w:cstheme="minorHAnsi"/>
        </w:rPr>
        <w:t xml:space="preserve">choose to honor </w:t>
      </w:r>
      <w:r w:rsidR="00C5774F" w:rsidRPr="00362BB0">
        <w:rPr>
          <w:rFonts w:cstheme="minorHAnsi"/>
        </w:rPr>
        <w:t>time limitations</w:t>
      </w:r>
      <w:r w:rsidRPr="00362BB0">
        <w:rPr>
          <w:rFonts w:cstheme="minorHAnsi"/>
        </w:rPr>
        <w:t xml:space="preserve">. Our Idol Self will rebel against limitations, and some of us are not yet strong enough to defy the Idol Self. </w:t>
      </w:r>
      <w:r w:rsidR="00706729" w:rsidRPr="00362BB0">
        <w:rPr>
          <w:rFonts w:cstheme="minorHAnsi"/>
        </w:rPr>
        <w:t>We can easily lose track of time during our sharing, so</w:t>
      </w:r>
      <w:r w:rsidRPr="00362BB0">
        <w:rPr>
          <w:rFonts w:cstheme="minorHAnsi"/>
        </w:rPr>
        <w:t xml:space="preserve"> </w:t>
      </w:r>
      <w:r w:rsidR="00D2272D" w:rsidRPr="00362BB0">
        <w:rPr>
          <w:rFonts w:cstheme="minorHAnsi"/>
        </w:rPr>
        <w:t xml:space="preserve">set </w:t>
      </w:r>
      <w:r w:rsidRPr="00362BB0">
        <w:rPr>
          <w:rFonts w:cstheme="minorHAnsi"/>
        </w:rPr>
        <w:t xml:space="preserve">a timer or alarm </w:t>
      </w:r>
      <w:r w:rsidR="00BE5A41" w:rsidRPr="00362BB0">
        <w:rPr>
          <w:rFonts w:cstheme="minorHAnsi"/>
        </w:rPr>
        <w:t>before you share</w:t>
      </w:r>
      <w:r w:rsidR="00EC216A" w:rsidRPr="00362BB0">
        <w:rPr>
          <w:rFonts w:cstheme="minorHAnsi"/>
        </w:rPr>
        <w:t xml:space="preserve"> </w:t>
      </w:r>
      <w:r w:rsidRPr="00362BB0">
        <w:rPr>
          <w:rFonts w:cstheme="minorHAnsi"/>
        </w:rPr>
        <w:t>to help you stay within the time restraints.</w:t>
      </w:r>
    </w:p>
    <w:p w14:paraId="4039BED6" w14:textId="025ADDE1" w:rsidR="00AF2373" w:rsidRPr="00362BB0" w:rsidRDefault="00AF2373" w:rsidP="00ED67EE">
      <w:pPr>
        <w:spacing w:after="0" w:line="240" w:lineRule="auto"/>
        <w:jc w:val="both"/>
        <w:rPr>
          <w:rFonts w:cstheme="minorHAnsi"/>
        </w:rPr>
      </w:pPr>
    </w:p>
    <w:p w14:paraId="70F5A67F" w14:textId="7D7B931C" w:rsidR="00285B9A" w:rsidRPr="00362BB0" w:rsidRDefault="002D58FF" w:rsidP="00ED67EE">
      <w:pPr>
        <w:spacing w:after="0" w:line="240" w:lineRule="auto"/>
        <w:jc w:val="both"/>
        <w:rPr>
          <w:rFonts w:cstheme="minorHAnsi"/>
          <w:b/>
        </w:rPr>
      </w:pPr>
      <w:r w:rsidRPr="00362BB0">
        <w:rPr>
          <w:rFonts w:cstheme="minorHAnsi"/>
          <w:b/>
        </w:rPr>
        <w:t>0:</w:t>
      </w:r>
      <w:r w:rsidR="007B799A" w:rsidRPr="00362BB0">
        <w:rPr>
          <w:rFonts w:cstheme="minorHAnsi"/>
          <w:b/>
        </w:rPr>
        <w:t>08</w:t>
      </w:r>
      <w:r w:rsidR="00285B9A" w:rsidRPr="00362BB0">
        <w:rPr>
          <w:rFonts w:cstheme="minorHAnsi"/>
          <w:b/>
        </w:rPr>
        <w:tab/>
        <w:t>MINDFULNESS &amp; MEDITATION TRAINING</w:t>
      </w:r>
    </w:p>
    <w:p w14:paraId="0748072A" w14:textId="77777777" w:rsidR="00B30034" w:rsidRPr="00362BB0" w:rsidRDefault="00B30034" w:rsidP="00ED67EE">
      <w:pPr>
        <w:spacing w:after="0" w:line="240" w:lineRule="auto"/>
        <w:jc w:val="both"/>
        <w:rPr>
          <w:rFonts w:cstheme="minorHAnsi"/>
          <w:b/>
        </w:rPr>
      </w:pPr>
    </w:p>
    <w:p w14:paraId="051517C1" w14:textId="1005FE7D" w:rsidR="00231E88" w:rsidRPr="00362BB0" w:rsidRDefault="00AE3869" w:rsidP="00ED67EE">
      <w:pPr>
        <w:spacing w:after="0" w:line="240" w:lineRule="auto"/>
        <w:jc w:val="both"/>
        <w:rPr>
          <w:rFonts w:cstheme="minorHAnsi"/>
        </w:rPr>
      </w:pPr>
      <w:r w:rsidRPr="00362BB0">
        <w:rPr>
          <w:rFonts w:cstheme="minorHAnsi"/>
        </w:rPr>
        <w:t>Through mindfulness training</w:t>
      </w:r>
      <w:r w:rsidR="004A4499" w:rsidRPr="00362BB0">
        <w:rPr>
          <w:rFonts w:cstheme="minorHAnsi"/>
        </w:rPr>
        <w:t>,</w:t>
      </w:r>
      <w:r w:rsidRPr="00362BB0">
        <w:rPr>
          <w:rFonts w:cstheme="minorHAnsi"/>
        </w:rPr>
        <w:t xml:space="preserve"> </w:t>
      </w:r>
      <w:r w:rsidR="00F27917" w:rsidRPr="00362BB0">
        <w:rPr>
          <w:rFonts w:cstheme="minorHAnsi"/>
        </w:rPr>
        <w:t>you</w:t>
      </w:r>
      <w:r w:rsidRPr="00362BB0">
        <w:rPr>
          <w:rFonts w:cstheme="minorHAnsi"/>
        </w:rPr>
        <w:t xml:space="preserve"> learn that </w:t>
      </w:r>
      <w:bookmarkStart w:id="0" w:name="_Hlk100043593"/>
      <w:r w:rsidR="00F27917" w:rsidRPr="00362BB0">
        <w:rPr>
          <w:rFonts w:cstheme="minorHAnsi"/>
        </w:rPr>
        <w:t>you</w:t>
      </w:r>
      <w:r w:rsidRPr="00362BB0">
        <w:rPr>
          <w:rFonts w:cstheme="minorHAnsi"/>
        </w:rPr>
        <w:t xml:space="preserve"> </w:t>
      </w:r>
      <w:r w:rsidR="00363994" w:rsidRPr="00362BB0">
        <w:rPr>
          <w:rFonts w:cstheme="minorHAnsi"/>
        </w:rPr>
        <w:t>don’t</w:t>
      </w:r>
      <w:r w:rsidR="00FE5632" w:rsidRPr="00362BB0">
        <w:rPr>
          <w:rFonts w:cstheme="minorHAnsi"/>
        </w:rPr>
        <w:t xml:space="preserve"> have to judge or</w:t>
      </w:r>
      <w:r w:rsidR="002D58FF" w:rsidRPr="00362BB0">
        <w:rPr>
          <w:rFonts w:cstheme="minorHAnsi"/>
        </w:rPr>
        <w:t xml:space="preserve"> even</w:t>
      </w:r>
      <w:r w:rsidR="00FE5632" w:rsidRPr="00362BB0">
        <w:rPr>
          <w:rFonts w:cstheme="minorHAnsi"/>
        </w:rPr>
        <w:t xml:space="preserve"> speak</w:t>
      </w:r>
      <w:r w:rsidR="00203114" w:rsidRPr="00362BB0">
        <w:rPr>
          <w:rFonts w:cstheme="minorHAnsi"/>
        </w:rPr>
        <w:t xml:space="preserve"> when</w:t>
      </w:r>
      <w:r w:rsidR="00CD3A79" w:rsidRPr="00362BB0">
        <w:rPr>
          <w:rFonts w:cstheme="minorHAnsi"/>
        </w:rPr>
        <w:t xml:space="preserve"> situations arise</w:t>
      </w:r>
      <w:bookmarkEnd w:id="0"/>
      <w:r w:rsidR="00FE5632" w:rsidRPr="00362BB0">
        <w:rPr>
          <w:rFonts w:cstheme="minorHAnsi"/>
        </w:rPr>
        <w:t xml:space="preserve">. </w:t>
      </w:r>
      <w:r w:rsidR="004D19B1" w:rsidRPr="00362BB0">
        <w:rPr>
          <w:rFonts w:cstheme="minorHAnsi"/>
        </w:rPr>
        <w:t>During the next few minutes</w:t>
      </w:r>
      <w:r w:rsidR="004A4499" w:rsidRPr="00362BB0">
        <w:rPr>
          <w:rFonts w:cstheme="minorHAnsi"/>
        </w:rPr>
        <w:t>,</w:t>
      </w:r>
      <w:r w:rsidR="004D19B1" w:rsidRPr="00362BB0">
        <w:rPr>
          <w:rFonts w:cstheme="minorHAnsi"/>
        </w:rPr>
        <w:t xml:space="preserve"> </w:t>
      </w:r>
      <w:r w:rsidR="00F27917" w:rsidRPr="00362BB0">
        <w:rPr>
          <w:rFonts w:cstheme="minorHAnsi"/>
        </w:rPr>
        <w:t>you</w:t>
      </w:r>
      <w:r w:rsidR="004D19B1" w:rsidRPr="00362BB0">
        <w:rPr>
          <w:rFonts w:cstheme="minorHAnsi"/>
        </w:rPr>
        <w:t xml:space="preserve"> can</w:t>
      </w:r>
      <w:r w:rsidR="002D58FF" w:rsidRPr="00362BB0">
        <w:rPr>
          <w:rFonts w:cstheme="minorHAnsi"/>
        </w:rPr>
        <w:t xml:space="preserve"> q</w:t>
      </w:r>
      <w:r w:rsidRPr="00362BB0">
        <w:rPr>
          <w:rFonts w:cstheme="minorHAnsi"/>
        </w:rPr>
        <w:t xml:space="preserve">uiet </w:t>
      </w:r>
      <w:r w:rsidR="00F27917" w:rsidRPr="00362BB0">
        <w:rPr>
          <w:rFonts w:cstheme="minorHAnsi"/>
        </w:rPr>
        <w:t>y</w:t>
      </w:r>
      <w:r w:rsidRPr="00362BB0">
        <w:rPr>
          <w:rFonts w:cstheme="minorHAnsi"/>
        </w:rPr>
        <w:t>our mind and stop</w:t>
      </w:r>
      <w:r w:rsidR="00971C9E" w:rsidRPr="00362BB0">
        <w:rPr>
          <w:rFonts w:cstheme="minorHAnsi"/>
        </w:rPr>
        <w:t xml:space="preserve"> the chatter of the Idol Self. </w:t>
      </w:r>
      <w:bookmarkStart w:id="1" w:name="_Hlk5867349"/>
    </w:p>
    <w:p w14:paraId="607D17FB" w14:textId="77777777" w:rsidR="00231E88" w:rsidRPr="00362BB0" w:rsidRDefault="00231E88" w:rsidP="00ED67EE">
      <w:pPr>
        <w:spacing w:after="0" w:line="240" w:lineRule="auto"/>
        <w:jc w:val="both"/>
        <w:rPr>
          <w:rFonts w:cstheme="minorHAnsi"/>
        </w:rPr>
      </w:pPr>
    </w:p>
    <w:p w14:paraId="1B014C73" w14:textId="24120907" w:rsidR="00AE3869" w:rsidRPr="00362BB0" w:rsidRDefault="002A0201" w:rsidP="00ED67EE">
      <w:pPr>
        <w:spacing w:after="0" w:line="240" w:lineRule="auto"/>
        <w:jc w:val="both"/>
        <w:rPr>
          <w:rFonts w:cstheme="minorHAnsi"/>
        </w:rPr>
      </w:pPr>
      <w:r w:rsidRPr="00362BB0">
        <w:rPr>
          <w:rFonts w:cstheme="minorHAnsi"/>
        </w:rPr>
        <w:t>You are training to be</w:t>
      </w:r>
      <w:r w:rsidR="00AE3869" w:rsidRPr="00362BB0">
        <w:rPr>
          <w:rFonts w:cstheme="minorHAnsi"/>
        </w:rPr>
        <w:t xml:space="preserve"> still in your spirit and </w:t>
      </w:r>
      <w:r w:rsidRPr="00362BB0">
        <w:rPr>
          <w:rFonts w:cstheme="minorHAnsi"/>
        </w:rPr>
        <w:t xml:space="preserve">to observe without judgment while you learn to allow </w:t>
      </w:r>
      <w:r w:rsidR="00AE3869" w:rsidRPr="00362BB0">
        <w:rPr>
          <w:rFonts w:cstheme="minorHAnsi"/>
        </w:rPr>
        <w:t>wh</w:t>
      </w:r>
      <w:r w:rsidR="002D58FF" w:rsidRPr="00362BB0">
        <w:rPr>
          <w:rFonts w:cstheme="minorHAnsi"/>
        </w:rPr>
        <w:t xml:space="preserve">atever is happening to just </w:t>
      </w:r>
      <w:r w:rsidR="002D58FF" w:rsidRPr="00362BB0">
        <w:rPr>
          <w:rFonts w:cstheme="minorHAnsi"/>
          <w:i/>
        </w:rPr>
        <w:t>be</w:t>
      </w:r>
      <w:bookmarkEnd w:id="1"/>
      <w:r w:rsidR="00FE5632" w:rsidRPr="00362BB0">
        <w:rPr>
          <w:rFonts w:cstheme="minorHAnsi"/>
        </w:rPr>
        <w:t xml:space="preserve">. </w:t>
      </w:r>
      <w:r w:rsidR="00363994" w:rsidRPr="00362BB0">
        <w:rPr>
          <w:rFonts w:cstheme="minorHAnsi"/>
        </w:rPr>
        <w:t>During this mindfulness exercise, r</w:t>
      </w:r>
      <w:r w:rsidR="00AE3869" w:rsidRPr="00362BB0">
        <w:rPr>
          <w:rFonts w:cstheme="minorHAnsi"/>
        </w:rPr>
        <w:t>efuse to evaluate</w:t>
      </w:r>
      <w:r w:rsidR="008159C8" w:rsidRPr="00362BB0">
        <w:rPr>
          <w:rFonts w:cstheme="minorHAnsi"/>
        </w:rPr>
        <w:t xml:space="preserve"> the performance of anyone</w:t>
      </w:r>
      <w:r w:rsidR="002D58FF" w:rsidRPr="00362BB0">
        <w:rPr>
          <w:rFonts w:cstheme="minorHAnsi"/>
        </w:rPr>
        <w:t>, including yourself</w:t>
      </w:r>
      <w:r w:rsidR="00964752" w:rsidRPr="00362BB0">
        <w:rPr>
          <w:rFonts w:cstheme="minorHAnsi"/>
        </w:rPr>
        <w:t xml:space="preserve">. </w:t>
      </w:r>
      <w:r w:rsidR="00EF4FDD" w:rsidRPr="00362BB0">
        <w:rPr>
          <w:rFonts w:cstheme="minorHAnsi"/>
        </w:rPr>
        <w:t>Observe where your thoughts want to scatter</w:t>
      </w:r>
      <w:r w:rsidR="00AE3869" w:rsidRPr="00362BB0">
        <w:rPr>
          <w:rFonts w:cstheme="minorHAnsi"/>
        </w:rPr>
        <w:t xml:space="preserve"> and then gently dra</w:t>
      </w:r>
      <w:r w:rsidR="008B0B80" w:rsidRPr="00362BB0">
        <w:rPr>
          <w:rFonts w:cstheme="minorHAnsi"/>
        </w:rPr>
        <w:t>w them</w:t>
      </w:r>
      <w:r w:rsidR="00BB6FED" w:rsidRPr="00362BB0">
        <w:rPr>
          <w:rFonts w:cstheme="minorHAnsi"/>
        </w:rPr>
        <w:t xml:space="preserve"> back to the breath. </w:t>
      </w:r>
      <w:r w:rsidR="00AE3869" w:rsidRPr="00362BB0">
        <w:rPr>
          <w:rFonts w:cstheme="minorHAnsi"/>
        </w:rPr>
        <w:t xml:space="preserve">Take it easy and be </w:t>
      </w:r>
      <w:r w:rsidR="007B64EE" w:rsidRPr="00362BB0">
        <w:rPr>
          <w:rFonts w:cstheme="minorHAnsi"/>
        </w:rPr>
        <w:t>kind to</w:t>
      </w:r>
      <w:r w:rsidR="00AC50BD" w:rsidRPr="00362BB0">
        <w:rPr>
          <w:rFonts w:cstheme="minorHAnsi"/>
        </w:rPr>
        <w:t xml:space="preserve"> yourself </w:t>
      </w:r>
      <w:r w:rsidR="00DB27AF" w:rsidRPr="00362BB0">
        <w:rPr>
          <w:rFonts w:cstheme="minorHAnsi"/>
        </w:rPr>
        <w:t>in this learning process</w:t>
      </w:r>
      <w:r w:rsidR="00AE3869" w:rsidRPr="00362BB0">
        <w:rPr>
          <w:rFonts w:cstheme="minorHAnsi"/>
        </w:rPr>
        <w:t>.</w:t>
      </w:r>
    </w:p>
    <w:p w14:paraId="71477E57" w14:textId="77777777" w:rsidR="00B30034" w:rsidRPr="00362BB0" w:rsidRDefault="00B30034" w:rsidP="00ED67EE">
      <w:pPr>
        <w:spacing w:after="0" w:line="240" w:lineRule="auto"/>
        <w:jc w:val="both"/>
        <w:rPr>
          <w:rFonts w:cstheme="minorHAnsi"/>
        </w:rPr>
      </w:pPr>
    </w:p>
    <w:p w14:paraId="1BDEAA6D" w14:textId="7D4ED96E" w:rsidR="00AE3869" w:rsidRPr="00362BB0" w:rsidRDefault="00F90240" w:rsidP="00ED67EE">
      <w:pPr>
        <w:spacing w:after="0" w:line="240" w:lineRule="auto"/>
        <w:jc w:val="both"/>
        <w:rPr>
          <w:rFonts w:cstheme="minorHAnsi"/>
          <w:b/>
        </w:rPr>
      </w:pPr>
      <w:r w:rsidRPr="00362BB0">
        <w:rPr>
          <w:rFonts w:cstheme="minorHAnsi"/>
          <w:b/>
        </w:rPr>
        <w:t xml:space="preserve">The </w:t>
      </w:r>
      <w:r w:rsidR="00AE3869" w:rsidRPr="00362BB0">
        <w:rPr>
          <w:rFonts w:cstheme="minorHAnsi"/>
          <w:b/>
        </w:rPr>
        <w:t>3</w:t>
      </w:r>
      <w:r w:rsidRPr="00362BB0">
        <w:rPr>
          <w:rFonts w:cstheme="minorHAnsi"/>
          <w:b/>
        </w:rPr>
        <w:t>-</w:t>
      </w:r>
      <w:r w:rsidR="00AE3869" w:rsidRPr="00362BB0">
        <w:rPr>
          <w:rFonts w:cstheme="minorHAnsi"/>
          <w:b/>
        </w:rPr>
        <w:t>Minute Breathing Space</w:t>
      </w:r>
      <w:r w:rsidR="00546962" w:rsidRPr="00362BB0">
        <w:rPr>
          <w:rStyle w:val="EndnoteReference"/>
          <w:rFonts w:cstheme="minorHAnsi"/>
          <w:b/>
        </w:rPr>
        <w:endnoteReference w:id="1"/>
      </w:r>
      <w:r w:rsidR="008B0B80" w:rsidRPr="00362BB0">
        <w:rPr>
          <w:rFonts w:cstheme="minorHAnsi"/>
          <w:b/>
        </w:rPr>
        <w:t xml:space="preserve"> </w:t>
      </w:r>
    </w:p>
    <w:p w14:paraId="5EC6D6A0" w14:textId="77777777" w:rsidR="00B30034" w:rsidRPr="00362BB0" w:rsidRDefault="00B30034" w:rsidP="00ED67EE">
      <w:pPr>
        <w:spacing w:after="0" w:line="240" w:lineRule="auto"/>
        <w:jc w:val="both"/>
        <w:rPr>
          <w:rFonts w:cstheme="minorHAnsi"/>
          <w:b/>
        </w:rPr>
      </w:pPr>
    </w:p>
    <w:p w14:paraId="342E3517" w14:textId="77777777" w:rsidR="00B30034" w:rsidRPr="00362BB0" w:rsidRDefault="00DD42ED" w:rsidP="00ED67EE">
      <w:pPr>
        <w:spacing w:after="0" w:line="240" w:lineRule="auto"/>
        <w:jc w:val="both"/>
        <w:rPr>
          <w:rFonts w:cstheme="minorHAnsi"/>
          <w:b/>
        </w:rPr>
      </w:pPr>
      <w:r w:rsidRPr="00362BB0">
        <w:rPr>
          <w:rFonts w:cstheme="minorHAnsi"/>
          <w:b/>
        </w:rPr>
        <w:t xml:space="preserve">AWARENESS </w:t>
      </w:r>
    </w:p>
    <w:p w14:paraId="6149F26C" w14:textId="046F8FB1" w:rsidR="00AE3869" w:rsidRPr="00362BB0" w:rsidRDefault="001D6556" w:rsidP="00ED67EE">
      <w:pPr>
        <w:spacing w:after="0" w:line="240" w:lineRule="auto"/>
        <w:jc w:val="both"/>
        <w:rPr>
          <w:rFonts w:cstheme="minorHAnsi"/>
        </w:rPr>
      </w:pPr>
      <w:r w:rsidRPr="00362BB0">
        <w:rPr>
          <w:rFonts w:cstheme="minorHAnsi"/>
        </w:rPr>
        <w:t>Assume</w:t>
      </w:r>
      <w:r w:rsidR="004D19B1" w:rsidRPr="00362BB0">
        <w:rPr>
          <w:rFonts w:cstheme="minorHAnsi"/>
        </w:rPr>
        <w:t xml:space="preserve"> a mindfulness</w:t>
      </w:r>
      <w:r w:rsidR="00F90240" w:rsidRPr="00362BB0">
        <w:rPr>
          <w:rFonts w:cstheme="minorHAnsi"/>
        </w:rPr>
        <w:t xml:space="preserve"> posture</w:t>
      </w:r>
      <w:r w:rsidRPr="00362BB0">
        <w:rPr>
          <w:rFonts w:cstheme="minorHAnsi"/>
        </w:rPr>
        <w:t>,</w:t>
      </w:r>
      <w:r w:rsidR="00F90240" w:rsidRPr="00362BB0">
        <w:rPr>
          <w:rFonts w:cstheme="minorHAnsi"/>
        </w:rPr>
        <w:t xml:space="preserve"> and breathe.</w:t>
      </w:r>
      <w:r w:rsidR="008D1E62" w:rsidRPr="00362BB0">
        <w:rPr>
          <w:rFonts w:cstheme="minorHAnsi"/>
        </w:rPr>
        <w:t xml:space="preserve"> </w:t>
      </w:r>
      <w:r w:rsidR="008D1E62" w:rsidRPr="00362BB0">
        <w:rPr>
          <w:rFonts w:cstheme="minorHAnsi"/>
          <w:i/>
        </w:rPr>
        <w:t>(Pause)</w:t>
      </w:r>
      <w:r w:rsidR="00BB6FED" w:rsidRPr="00362BB0">
        <w:rPr>
          <w:rFonts w:cstheme="minorHAnsi"/>
        </w:rPr>
        <w:t xml:space="preserve"> </w:t>
      </w:r>
      <w:r w:rsidR="00B14E15" w:rsidRPr="00362BB0">
        <w:rPr>
          <w:rFonts w:cstheme="minorHAnsi"/>
        </w:rPr>
        <w:t>Get to know yourself in</w:t>
      </w:r>
      <w:r w:rsidR="00AE3869" w:rsidRPr="00362BB0">
        <w:rPr>
          <w:rFonts w:cstheme="minorHAnsi"/>
        </w:rPr>
        <w:t xml:space="preserve"> </w:t>
      </w:r>
      <w:r w:rsidR="00AE3869" w:rsidRPr="00362BB0">
        <w:rPr>
          <w:rFonts w:cstheme="minorHAnsi"/>
          <w:i/>
        </w:rPr>
        <w:t>this</w:t>
      </w:r>
      <w:r w:rsidR="00AE3869" w:rsidRPr="00362BB0">
        <w:rPr>
          <w:rFonts w:cstheme="minorHAnsi"/>
        </w:rPr>
        <w:t xml:space="preserve"> moment, in </w:t>
      </w:r>
      <w:r w:rsidR="00AE3869" w:rsidRPr="00362BB0">
        <w:rPr>
          <w:rFonts w:cstheme="minorHAnsi"/>
          <w:i/>
        </w:rPr>
        <w:t>this</w:t>
      </w:r>
      <w:r w:rsidR="00AE3869" w:rsidRPr="00362BB0">
        <w:rPr>
          <w:rFonts w:cstheme="minorHAnsi"/>
        </w:rPr>
        <w:t xml:space="preserve"> space.</w:t>
      </w:r>
      <w:r w:rsidR="000B525C" w:rsidRPr="00362BB0">
        <w:rPr>
          <w:rFonts w:cstheme="minorHAnsi"/>
        </w:rPr>
        <w:t xml:space="preserve"> </w:t>
      </w:r>
      <w:r w:rsidR="00B14E15" w:rsidRPr="00362BB0">
        <w:rPr>
          <w:rFonts w:cstheme="minorHAnsi"/>
        </w:rPr>
        <w:t>E</w:t>
      </w:r>
      <w:r w:rsidR="00AE3869" w:rsidRPr="00362BB0">
        <w:rPr>
          <w:rFonts w:cstheme="minorHAnsi"/>
        </w:rPr>
        <w:t>xplore your current experience.</w:t>
      </w:r>
      <w:r w:rsidR="00964752" w:rsidRPr="00362BB0">
        <w:rPr>
          <w:rFonts w:cstheme="minorHAnsi"/>
        </w:rPr>
        <w:t xml:space="preserve"> </w:t>
      </w:r>
      <w:r w:rsidR="00B14E15" w:rsidRPr="00362BB0">
        <w:rPr>
          <w:rFonts w:cstheme="minorHAnsi"/>
          <w:i/>
        </w:rPr>
        <w:t xml:space="preserve">(Pause) </w:t>
      </w:r>
      <w:r w:rsidR="00AE3869" w:rsidRPr="00362BB0">
        <w:rPr>
          <w:rFonts w:cstheme="minorHAnsi"/>
        </w:rPr>
        <w:t>You might notice sensations in your body</w:t>
      </w:r>
      <w:r w:rsidR="005F768E" w:rsidRPr="00362BB0">
        <w:rPr>
          <w:rFonts w:cstheme="minorHAnsi"/>
        </w:rPr>
        <w:t>,</w:t>
      </w:r>
      <w:r w:rsidR="00AE3869" w:rsidRPr="00362BB0">
        <w:rPr>
          <w:rFonts w:cstheme="minorHAnsi"/>
        </w:rPr>
        <w:t xml:space="preserve"> or</w:t>
      </w:r>
      <w:r w:rsidR="005F768E" w:rsidRPr="00362BB0">
        <w:rPr>
          <w:rFonts w:cstheme="minorHAnsi"/>
        </w:rPr>
        <w:t xml:space="preserve"> you might</w:t>
      </w:r>
      <w:r w:rsidR="00AE3869" w:rsidRPr="00362BB0">
        <w:rPr>
          <w:rFonts w:cstheme="minorHAnsi"/>
        </w:rPr>
        <w:t xml:space="preserve"> </w:t>
      </w:r>
      <w:r w:rsidR="00801280" w:rsidRPr="00362BB0">
        <w:rPr>
          <w:rFonts w:cstheme="minorHAnsi"/>
        </w:rPr>
        <w:t xml:space="preserve">be aware of </w:t>
      </w:r>
      <w:r w:rsidR="00B14E15" w:rsidRPr="00362BB0">
        <w:rPr>
          <w:rFonts w:cstheme="minorHAnsi"/>
        </w:rPr>
        <w:t xml:space="preserve">passing </w:t>
      </w:r>
      <w:r w:rsidR="00AE3869" w:rsidRPr="00362BB0">
        <w:rPr>
          <w:rFonts w:cstheme="minorHAnsi"/>
        </w:rPr>
        <w:t>thoughts</w:t>
      </w:r>
      <w:r w:rsidR="00B14E15" w:rsidRPr="00362BB0">
        <w:rPr>
          <w:rFonts w:cstheme="minorHAnsi"/>
        </w:rPr>
        <w:t xml:space="preserve"> and feelings</w:t>
      </w:r>
      <w:r w:rsidR="00FE5632" w:rsidRPr="00362BB0">
        <w:rPr>
          <w:rFonts w:cstheme="minorHAnsi"/>
        </w:rPr>
        <w:t xml:space="preserve">. </w:t>
      </w:r>
      <w:r w:rsidR="00AE3869" w:rsidRPr="00362BB0">
        <w:rPr>
          <w:rFonts w:cstheme="minorHAnsi"/>
        </w:rPr>
        <w:t xml:space="preserve">You may </w:t>
      </w:r>
      <w:r w:rsidRPr="00362BB0">
        <w:rPr>
          <w:rFonts w:cstheme="minorHAnsi"/>
        </w:rPr>
        <w:t>find these comfortable</w:t>
      </w:r>
      <w:r w:rsidR="00B14E15" w:rsidRPr="00362BB0">
        <w:rPr>
          <w:rFonts w:cstheme="minorHAnsi"/>
        </w:rPr>
        <w:t>,</w:t>
      </w:r>
      <w:r w:rsidR="00CB278D" w:rsidRPr="00362BB0">
        <w:rPr>
          <w:rFonts w:cstheme="minorHAnsi"/>
        </w:rPr>
        <w:t xml:space="preserve"> or you may not.</w:t>
      </w:r>
      <w:r w:rsidR="00AE3869" w:rsidRPr="00362BB0">
        <w:rPr>
          <w:rFonts w:cstheme="minorHAnsi"/>
        </w:rPr>
        <w:t xml:space="preserve"> Experiment with </w:t>
      </w:r>
      <w:r w:rsidR="00DF7E72" w:rsidRPr="00362BB0">
        <w:rPr>
          <w:rFonts w:cstheme="minorHAnsi"/>
        </w:rPr>
        <w:t xml:space="preserve">simply </w:t>
      </w:r>
      <w:r w:rsidR="00AE3869" w:rsidRPr="00362BB0">
        <w:rPr>
          <w:rFonts w:cstheme="minorHAnsi"/>
        </w:rPr>
        <w:t>observing and acknowledging what is there</w:t>
      </w:r>
      <w:r w:rsidR="00B14E15" w:rsidRPr="00362BB0">
        <w:rPr>
          <w:rFonts w:cstheme="minorHAnsi"/>
        </w:rPr>
        <w:t xml:space="preserve">. </w:t>
      </w:r>
      <w:r w:rsidR="00DF7E72" w:rsidRPr="00362BB0">
        <w:rPr>
          <w:rFonts w:cstheme="minorHAnsi"/>
        </w:rPr>
        <w:t>Just a</w:t>
      </w:r>
      <w:r w:rsidR="00B14E15" w:rsidRPr="00362BB0">
        <w:rPr>
          <w:rFonts w:cstheme="minorHAnsi"/>
        </w:rPr>
        <w:t>llow it to</w:t>
      </w:r>
      <w:r w:rsidR="00313B5B" w:rsidRPr="00362BB0">
        <w:rPr>
          <w:rFonts w:cstheme="minorHAnsi"/>
        </w:rPr>
        <w:t xml:space="preserve"> </w:t>
      </w:r>
      <w:r w:rsidR="00B14E15" w:rsidRPr="00362BB0">
        <w:rPr>
          <w:rFonts w:cstheme="minorHAnsi"/>
        </w:rPr>
        <w:t>be</w:t>
      </w:r>
      <w:r w:rsidR="007C1F56" w:rsidRPr="00362BB0">
        <w:rPr>
          <w:rFonts w:cstheme="minorHAnsi"/>
        </w:rPr>
        <w:t>,</w:t>
      </w:r>
      <w:r w:rsidR="00B14E15" w:rsidRPr="00362BB0">
        <w:rPr>
          <w:rFonts w:cstheme="minorHAnsi"/>
        </w:rPr>
        <w:t xml:space="preserve"> and observe.</w:t>
      </w:r>
      <w:r w:rsidR="000A295C" w:rsidRPr="00362BB0">
        <w:rPr>
          <w:rFonts w:cstheme="minorHAnsi"/>
        </w:rPr>
        <w:t xml:space="preserve"> </w:t>
      </w:r>
      <w:r w:rsidR="008D1E62" w:rsidRPr="00362BB0">
        <w:rPr>
          <w:rFonts w:cstheme="minorHAnsi"/>
          <w:i/>
        </w:rPr>
        <w:t xml:space="preserve">(Pause </w:t>
      </w:r>
      <w:r w:rsidR="005F768E" w:rsidRPr="00362BB0">
        <w:rPr>
          <w:rFonts w:cstheme="minorHAnsi"/>
          <w:i/>
        </w:rPr>
        <w:t xml:space="preserve">for </w:t>
      </w:r>
      <w:r w:rsidR="008D1E62" w:rsidRPr="00362BB0">
        <w:rPr>
          <w:rFonts w:cstheme="minorHAnsi"/>
          <w:i/>
        </w:rPr>
        <w:t>30 seconds</w:t>
      </w:r>
      <w:r w:rsidR="00964752" w:rsidRPr="00362BB0">
        <w:rPr>
          <w:rFonts w:cstheme="minorHAnsi"/>
          <w:i/>
        </w:rPr>
        <w:t>)</w:t>
      </w:r>
    </w:p>
    <w:p w14:paraId="6CE61038" w14:textId="77777777" w:rsidR="00AE3869" w:rsidRPr="00362BB0" w:rsidRDefault="008D1E62" w:rsidP="00ED67EE">
      <w:pPr>
        <w:spacing w:after="0" w:line="240" w:lineRule="auto"/>
        <w:jc w:val="both"/>
        <w:rPr>
          <w:rFonts w:cstheme="minorHAnsi"/>
          <w:b/>
        </w:rPr>
      </w:pPr>
      <w:r w:rsidRPr="00362BB0">
        <w:rPr>
          <w:rFonts w:cstheme="minorHAnsi"/>
          <w:b/>
        </w:rPr>
        <w:lastRenderedPageBreak/>
        <w:t xml:space="preserve">GATHERING </w:t>
      </w:r>
    </w:p>
    <w:p w14:paraId="51091F44" w14:textId="489A6062" w:rsidR="00AE3869" w:rsidRPr="00362BB0" w:rsidRDefault="00AE3869" w:rsidP="00ED67EE">
      <w:pPr>
        <w:spacing w:after="0" w:line="240" w:lineRule="auto"/>
        <w:jc w:val="both"/>
        <w:rPr>
          <w:rFonts w:cstheme="minorHAnsi"/>
        </w:rPr>
      </w:pPr>
      <w:r w:rsidRPr="00362BB0">
        <w:rPr>
          <w:rFonts w:cstheme="minorHAnsi"/>
        </w:rPr>
        <w:t>Gently bring your full attention to your breath, watching each in-breath and each out-breath</w:t>
      </w:r>
      <w:r w:rsidR="00F90240" w:rsidRPr="00362BB0">
        <w:rPr>
          <w:rFonts w:cstheme="minorHAnsi"/>
        </w:rPr>
        <w:t xml:space="preserve"> as you breathe naturally</w:t>
      </w:r>
      <w:r w:rsidRPr="00362BB0">
        <w:rPr>
          <w:rFonts w:cstheme="minorHAnsi"/>
        </w:rPr>
        <w:t>. Where</w:t>
      </w:r>
      <w:r w:rsidR="00BB6FED" w:rsidRPr="00362BB0">
        <w:rPr>
          <w:rFonts w:cstheme="minorHAnsi"/>
        </w:rPr>
        <w:t xml:space="preserve"> do you notice your breathing</w:t>
      </w:r>
      <w:r w:rsidR="00B14E15" w:rsidRPr="00362BB0">
        <w:rPr>
          <w:rFonts w:cstheme="minorHAnsi"/>
        </w:rPr>
        <w:t>?</w:t>
      </w:r>
      <w:r w:rsidR="007C1F56" w:rsidRPr="00362BB0">
        <w:rPr>
          <w:rFonts w:cstheme="minorHAnsi"/>
        </w:rPr>
        <w:t xml:space="preserve"> </w:t>
      </w:r>
      <w:r w:rsidR="007C1F56" w:rsidRPr="00362BB0">
        <w:rPr>
          <w:rFonts w:cstheme="minorHAnsi"/>
          <w:i/>
        </w:rPr>
        <w:t>(Pause)</w:t>
      </w:r>
      <w:r w:rsidR="007C1F56" w:rsidRPr="00362BB0">
        <w:rPr>
          <w:rFonts w:cstheme="minorHAnsi"/>
        </w:rPr>
        <w:t xml:space="preserve"> </w:t>
      </w:r>
      <w:r w:rsidR="00B14E15" w:rsidRPr="00362BB0">
        <w:rPr>
          <w:rFonts w:cstheme="minorHAnsi"/>
        </w:rPr>
        <w:t>Feel your body move</w:t>
      </w:r>
      <w:r w:rsidR="00354015" w:rsidRPr="00362BB0">
        <w:rPr>
          <w:rFonts w:cstheme="minorHAnsi"/>
        </w:rPr>
        <w:t xml:space="preserve"> as it breathes</w:t>
      </w:r>
      <w:r w:rsidR="00FE5632" w:rsidRPr="00362BB0" w:rsidDel="0093181A">
        <w:rPr>
          <w:rFonts w:cstheme="minorHAnsi"/>
        </w:rPr>
        <w:t xml:space="preserve">. </w:t>
      </w:r>
      <w:r w:rsidR="00B0458E" w:rsidRPr="00362BB0">
        <w:rPr>
          <w:rFonts w:cstheme="minorHAnsi"/>
        </w:rPr>
        <w:t>When your mind wanders</w:t>
      </w:r>
      <w:r w:rsidR="002F0E14" w:rsidRPr="00362BB0">
        <w:rPr>
          <w:rFonts w:cstheme="minorHAnsi"/>
        </w:rPr>
        <w:t>,</w:t>
      </w:r>
      <w:r w:rsidRPr="00362BB0">
        <w:rPr>
          <w:rFonts w:cstheme="minorHAnsi"/>
        </w:rPr>
        <w:t xml:space="preserve"> </w:t>
      </w:r>
      <w:r w:rsidR="00BB6FED" w:rsidRPr="00362BB0">
        <w:rPr>
          <w:rFonts w:cstheme="minorHAnsi"/>
        </w:rPr>
        <w:t>gently</w:t>
      </w:r>
      <w:r w:rsidRPr="00362BB0">
        <w:rPr>
          <w:rFonts w:cstheme="minorHAnsi"/>
        </w:rPr>
        <w:t xml:space="preserve"> guide it back to your </w:t>
      </w:r>
      <w:r w:rsidR="0093181A" w:rsidRPr="00362BB0">
        <w:rPr>
          <w:rFonts w:cstheme="minorHAnsi"/>
        </w:rPr>
        <w:t>breath</w:t>
      </w:r>
      <w:r w:rsidRPr="00362BB0">
        <w:rPr>
          <w:rFonts w:cstheme="minorHAnsi"/>
        </w:rPr>
        <w:t xml:space="preserve">. </w:t>
      </w:r>
      <w:r w:rsidR="008D1E62" w:rsidRPr="00362BB0">
        <w:rPr>
          <w:rFonts w:cstheme="minorHAnsi"/>
          <w:i/>
        </w:rPr>
        <w:t xml:space="preserve">(Pause </w:t>
      </w:r>
      <w:r w:rsidR="005F768E" w:rsidRPr="00362BB0">
        <w:rPr>
          <w:rFonts w:cstheme="minorHAnsi"/>
          <w:i/>
        </w:rPr>
        <w:t xml:space="preserve">for </w:t>
      </w:r>
      <w:r w:rsidR="00F90240" w:rsidRPr="00362BB0">
        <w:rPr>
          <w:rFonts w:cstheme="minorHAnsi"/>
          <w:i/>
        </w:rPr>
        <w:t>3</w:t>
      </w:r>
      <w:r w:rsidR="008D1E62" w:rsidRPr="00362BB0">
        <w:rPr>
          <w:rFonts w:cstheme="minorHAnsi"/>
          <w:i/>
        </w:rPr>
        <w:t>0 seconds</w:t>
      </w:r>
      <w:r w:rsidR="00964752" w:rsidRPr="00362BB0">
        <w:rPr>
          <w:rFonts w:cstheme="minorHAnsi"/>
          <w:i/>
        </w:rPr>
        <w:t>)</w:t>
      </w:r>
    </w:p>
    <w:p w14:paraId="289D15A5" w14:textId="7AD0282B" w:rsidR="004A7BE6" w:rsidRPr="00362BB0" w:rsidRDefault="004A7BE6" w:rsidP="00ED67EE">
      <w:pPr>
        <w:spacing w:after="0" w:line="240" w:lineRule="auto"/>
        <w:jc w:val="both"/>
        <w:rPr>
          <w:rFonts w:cstheme="minorHAnsi"/>
        </w:rPr>
      </w:pPr>
    </w:p>
    <w:p w14:paraId="66015555" w14:textId="05AA5476" w:rsidR="00AE3869" w:rsidRPr="00362BB0" w:rsidRDefault="00B0458E" w:rsidP="00ED67EE">
      <w:pPr>
        <w:widowControl w:val="0"/>
        <w:spacing w:after="0" w:line="240" w:lineRule="auto"/>
        <w:jc w:val="both"/>
        <w:rPr>
          <w:rFonts w:cstheme="minorHAnsi"/>
          <w:b/>
        </w:rPr>
      </w:pPr>
      <w:r w:rsidRPr="00362BB0">
        <w:rPr>
          <w:rFonts w:cstheme="minorHAnsi"/>
          <w:b/>
        </w:rPr>
        <w:t>EXPANDING</w:t>
      </w:r>
    </w:p>
    <w:p w14:paraId="5C3391B7" w14:textId="355A99A4" w:rsidR="00AE3869" w:rsidRPr="00362BB0" w:rsidRDefault="00AE3869" w:rsidP="00ED67EE">
      <w:pPr>
        <w:widowControl w:val="0"/>
        <w:spacing w:after="0" w:line="240" w:lineRule="auto"/>
        <w:jc w:val="both"/>
        <w:rPr>
          <w:rFonts w:cstheme="minorHAnsi"/>
        </w:rPr>
      </w:pPr>
      <w:r w:rsidRPr="00362BB0">
        <w:rPr>
          <w:rFonts w:cstheme="minorHAnsi"/>
        </w:rPr>
        <w:t xml:space="preserve">Expand your awareness now to include </w:t>
      </w:r>
      <w:r w:rsidR="00794825" w:rsidRPr="00362BB0">
        <w:rPr>
          <w:rFonts w:cstheme="minorHAnsi"/>
        </w:rPr>
        <w:t xml:space="preserve">a </w:t>
      </w:r>
      <w:r w:rsidR="004B13D8" w:rsidRPr="00362BB0">
        <w:rPr>
          <w:rFonts w:cstheme="minorHAnsi"/>
        </w:rPr>
        <w:t>sense of your</w:t>
      </w:r>
      <w:r w:rsidR="00F90240" w:rsidRPr="00362BB0">
        <w:rPr>
          <w:rFonts w:cstheme="minorHAnsi"/>
        </w:rPr>
        <w:t>self</w:t>
      </w:r>
      <w:r w:rsidR="004B13D8" w:rsidRPr="00362BB0">
        <w:rPr>
          <w:rFonts w:cstheme="minorHAnsi"/>
        </w:rPr>
        <w:t xml:space="preserve"> as a whole</w:t>
      </w:r>
      <w:r w:rsidR="00F90240" w:rsidRPr="00362BB0">
        <w:rPr>
          <w:rFonts w:cstheme="minorHAnsi"/>
        </w:rPr>
        <w:t xml:space="preserve"> person</w:t>
      </w:r>
      <w:r w:rsidR="004B13D8" w:rsidRPr="00362BB0">
        <w:rPr>
          <w:rFonts w:cstheme="minorHAnsi"/>
        </w:rPr>
        <w:t xml:space="preserve">. </w:t>
      </w:r>
      <w:r w:rsidRPr="00362BB0">
        <w:rPr>
          <w:rFonts w:cstheme="minorHAnsi"/>
        </w:rPr>
        <w:t>As you breathe</w:t>
      </w:r>
      <w:r w:rsidR="00187D91" w:rsidRPr="00362BB0">
        <w:rPr>
          <w:rFonts w:cstheme="minorHAnsi"/>
        </w:rPr>
        <w:t>,</w:t>
      </w:r>
      <w:r w:rsidRPr="00362BB0">
        <w:rPr>
          <w:rFonts w:cstheme="minorHAnsi"/>
        </w:rPr>
        <w:t xml:space="preserve"> feel your whole body respon</w:t>
      </w:r>
      <w:r w:rsidR="004B13D8" w:rsidRPr="00362BB0">
        <w:rPr>
          <w:rFonts w:cstheme="minorHAnsi"/>
        </w:rPr>
        <w:t>d to the inhale and the exhale.</w:t>
      </w:r>
      <w:r w:rsidRPr="00362BB0">
        <w:rPr>
          <w:rFonts w:cstheme="minorHAnsi"/>
        </w:rPr>
        <w:t xml:space="preserve"> Observe your</w:t>
      </w:r>
      <w:r w:rsidR="00F90240" w:rsidRPr="00362BB0">
        <w:rPr>
          <w:rFonts w:cstheme="minorHAnsi"/>
        </w:rPr>
        <w:t xml:space="preserve"> thoughts and feelings.</w:t>
      </w:r>
      <w:r w:rsidRPr="00362BB0">
        <w:rPr>
          <w:rFonts w:cstheme="minorHAnsi"/>
        </w:rPr>
        <w:t xml:space="preserve"> </w:t>
      </w:r>
      <w:r w:rsidR="005C5834" w:rsidRPr="00362BB0">
        <w:rPr>
          <w:rFonts w:cstheme="minorHAnsi"/>
        </w:rPr>
        <w:t>Within your mind, c</w:t>
      </w:r>
      <w:r w:rsidR="008D1E62" w:rsidRPr="00362BB0">
        <w:rPr>
          <w:rFonts w:cstheme="minorHAnsi"/>
        </w:rPr>
        <w:t xml:space="preserve">onnect </w:t>
      </w:r>
      <w:r w:rsidR="00F36AE4" w:rsidRPr="00362BB0">
        <w:rPr>
          <w:rFonts w:cstheme="minorHAnsi"/>
        </w:rPr>
        <w:t xml:space="preserve">your </w:t>
      </w:r>
      <w:r w:rsidR="008D1E62" w:rsidRPr="00362BB0">
        <w:rPr>
          <w:rFonts w:cstheme="minorHAnsi"/>
        </w:rPr>
        <w:t>breath to your body</w:t>
      </w:r>
      <w:r w:rsidR="00187D91" w:rsidRPr="00362BB0">
        <w:rPr>
          <w:rFonts w:cstheme="minorHAnsi"/>
        </w:rPr>
        <w:t>,</w:t>
      </w:r>
      <w:r w:rsidR="008D1E62" w:rsidRPr="00362BB0">
        <w:rPr>
          <w:rFonts w:cstheme="minorHAnsi"/>
        </w:rPr>
        <w:t xml:space="preserve"> and c</w:t>
      </w:r>
      <w:r w:rsidR="00971C9E" w:rsidRPr="00362BB0">
        <w:rPr>
          <w:rFonts w:cstheme="minorHAnsi"/>
        </w:rPr>
        <w:t>onnect your body to your breath</w:t>
      </w:r>
      <w:r w:rsidR="00FE03D1" w:rsidRPr="00362BB0">
        <w:rPr>
          <w:rFonts w:cstheme="minorHAnsi"/>
        </w:rPr>
        <w:t>.</w:t>
      </w:r>
      <w:r w:rsidR="00971C9E" w:rsidRPr="00362BB0">
        <w:rPr>
          <w:rFonts w:cstheme="minorHAnsi"/>
        </w:rPr>
        <w:t xml:space="preserve"> </w:t>
      </w:r>
      <w:r w:rsidR="00964752" w:rsidRPr="00362BB0">
        <w:rPr>
          <w:rFonts w:cstheme="minorHAnsi"/>
          <w:i/>
        </w:rPr>
        <w:t xml:space="preserve">(Pause </w:t>
      </w:r>
      <w:r w:rsidR="005F768E" w:rsidRPr="00362BB0">
        <w:rPr>
          <w:rFonts w:cstheme="minorHAnsi"/>
          <w:i/>
        </w:rPr>
        <w:t xml:space="preserve">for </w:t>
      </w:r>
      <w:r w:rsidR="00F90240" w:rsidRPr="00362BB0">
        <w:rPr>
          <w:rFonts w:cstheme="minorHAnsi"/>
          <w:i/>
        </w:rPr>
        <w:t>3</w:t>
      </w:r>
      <w:r w:rsidR="000B525C" w:rsidRPr="00362BB0">
        <w:rPr>
          <w:rFonts w:cstheme="minorHAnsi"/>
          <w:i/>
        </w:rPr>
        <w:t>0 seconds</w:t>
      </w:r>
      <w:r w:rsidR="00964752" w:rsidRPr="00362BB0">
        <w:rPr>
          <w:rFonts w:cstheme="minorHAnsi"/>
          <w:i/>
        </w:rPr>
        <w:t>)</w:t>
      </w:r>
      <w:r w:rsidRPr="00362BB0">
        <w:rPr>
          <w:rFonts w:cstheme="minorHAnsi"/>
        </w:rPr>
        <w:t xml:space="preserve"> </w:t>
      </w:r>
    </w:p>
    <w:p w14:paraId="06B358E1" w14:textId="77777777" w:rsidR="00B30034" w:rsidRPr="00362BB0" w:rsidRDefault="00B30034" w:rsidP="00ED67EE">
      <w:pPr>
        <w:spacing w:after="0" w:line="240" w:lineRule="auto"/>
        <w:jc w:val="both"/>
        <w:rPr>
          <w:rFonts w:cstheme="minorHAnsi"/>
        </w:rPr>
      </w:pPr>
    </w:p>
    <w:p w14:paraId="416A12A4" w14:textId="505AA386" w:rsidR="00AE3869" w:rsidRPr="00362BB0" w:rsidRDefault="00AE3869" w:rsidP="00ED67EE">
      <w:pPr>
        <w:spacing w:after="0" w:line="240" w:lineRule="auto"/>
        <w:jc w:val="both"/>
        <w:rPr>
          <w:rFonts w:cstheme="minorHAnsi"/>
        </w:rPr>
      </w:pPr>
      <w:r w:rsidRPr="00362BB0">
        <w:rPr>
          <w:rFonts w:cstheme="minorHAnsi"/>
        </w:rPr>
        <w:t>Close this time by gradually re-engag</w:t>
      </w:r>
      <w:r w:rsidR="004B13D8" w:rsidRPr="00362BB0">
        <w:rPr>
          <w:rFonts w:cstheme="minorHAnsi"/>
        </w:rPr>
        <w:t xml:space="preserve">ing with the world around you. </w:t>
      </w:r>
      <w:r w:rsidR="005F768E" w:rsidRPr="00362BB0">
        <w:rPr>
          <w:rFonts w:cstheme="minorHAnsi"/>
        </w:rPr>
        <w:t xml:space="preserve">Open your eyes. </w:t>
      </w:r>
      <w:r w:rsidR="004B13D8" w:rsidRPr="00362BB0">
        <w:rPr>
          <w:rFonts w:cstheme="minorHAnsi"/>
        </w:rPr>
        <w:t>You may want to stretch</w:t>
      </w:r>
      <w:r w:rsidRPr="00362BB0">
        <w:rPr>
          <w:rFonts w:cstheme="minorHAnsi"/>
        </w:rPr>
        <w:t>, breath</w:t>
      </w:r>
      <w:r w:rsidR="004B13D8" w:rsidRPr="00362BB0">
        <w:rPr>
          <w:rFonts w:cstheme="minorHAnsi"/>
        </w:rPr>
        <w:t xml:space="preserve">e deeply, or even yawn. </w:t>
      </w:r>
      <w:r w:rsidR="00B14E15" w:rsidRPr="00362BB0">
        <w:rPr>
          <w:rFonts w:cstheme="minorHAnsi"/>
        </w:rPr>
        <w:t xml:space="preserve">Experiment </w:t>
      </w:r>
      <w:r w:rsidR="007C1F56" w:rsidRPr="00362BB0">
        <w:rPr>
          <w:rFonts w:cstheme="minorHAnsi"/>
        </w:rPr>
        <w:t>with</w:t>
      </w:r>
      <w:r w:rsidR="004D19B1" w:rsidRPr="00362BB0">
        <w:rPr>
          <w:rFonts w:cstheme="minorHAnsi"/>
        </w:rPr>
        <w:t xml:space="preserve"> allowing</w:t>
      </w:r>
      <w:r w:rsidR="007C1F56" w:rsidRPr="00362BB0">
        <w:rPr>
          <w:rFonts w:cstheme="minorHAnsi"/>
        </w:rPr>
        <w:t xml:space="preserve"> </w:t>
      </w:r>
      <w:r w:rsidR="00B14E15" w:rsidRPr="00362BB0">
        <w:rPr>
          <w:rFonts w:cstheme="minorHAnsi"/>
        </w:rPr>
        <w:t>this connection</w:t>
      </w:r>
      <w:r w:rsidR="004D19B1" w:rsidRPr="00362BB0">
        <w:rPr>
          <w:rFonts w:cstheme="minorHAnsi"/>
        </w:rPr>
        <w:t xml:space="preserve"> with yourself to be your companion </w:t>
      </w:r>
      <w:r w:rsidRPr="00362BB0">
        <w:rPr>
          <w:rFonts w:cstheme="minorHAnsi"/>
        </w:rPr>
        <w:t>through</w:t>
      </w:r>
      <w:r w:rsidR="00801280" w:rsidRPr="00362BB0">
        <w:rPr>
          <w:rFonts w:cstheme="minorHAnsi"/>
        </w:rPr>
        <w:t>out</w:t>
      </w:r>
      <w:r w:rsidRPr="00362BB0">
        <w:rPr>
          <w:rFonts w:cstheme="minorHAnsi"/>
        </w:rPr>
        <w:t xml:space="preserve"> the rest of the meeting.</w:t>
      </w:r>
    </w:p>
    <w:p w14:paraId="511931E0" w14:textId="77777777" w:rsidR="00584232" w:rsidRPr="00362BB0" w:rsidRDefault="00584232" w:rsidP="00ED67EE">
      <w:pPr>
        <w:spacing w:after="0" w:line="240" w:lineRule="auto"/>
        <w:jc w:val="both"/>
        <w:rPr>
          <w:rFonts w:cstheme="minorHAnsi"/>
        </w:rPr>
      </w:pPr>
    </w:p>
    <w:p w14:paraId="41BE1875" w14:textId="12472D3F" w:rsidR="004E52B1" w:rsidRPr="00362BB0" w:rsidRDefault="005D7296" w:rsidP="00ED67EE">
      <w:pPr>
        <w:spacing w:after="0" w:line="240" w:lineRule="auto"/>
        <w:jc w:val="both"/>
        <w:rPr>
          <w:rFonts w:cstheme="minorHAnsi"/>
        </w:rPr>
      </w:pPr>
      <w:r w:rsidRPr="00362BB0">
        <w:rPr>
          <w:rFonts w:cstheme="minorHAnsi"/>
        </w:rPr>
        <w:t xml:space="preserve">During the </w:t>
      </w:r>
      <w:r w:rsidR="005F768E" w:rsidRPr="00362BB0">
        <w:rPr>
          <w:rFonts w:cstheme="minorHAnsi"/>
        </w:rPr>
        <w:t>week</w:t>
      </w:r>
      <w:r w:rsidR="004E52B1" w:rsidRPr="00362BB0">
        <w:rPr>
          <w:rFonts w:cstheme="minorHAnsi"/>
        </w:rPr>
        <w:t>,</w:t>
      </w:r>
      <w:r w:rsidR="005F768E" w:rsidRPr="00362BB0">
        <w:rPr>
          <w:rFonts w:cstheme="minorHAnsi"/>
        </w:rPr>
        <w:t xml:space="preserve"> you</w:t>
      </w:r>
      <w:r w:rsidR="003B5E6E" w:rsidRPr="00362BB0">
        <w:rPr>
          <w:rFonts w:cstheme="minorHAnsi"/>
        </w:rPr>
        <w:t xml:space="preserve"> might notice</w:t>
      </w:r>
      <w:r w:rsidR="00971C9E" w:rsidRPr="00362BB0">
        <w:rPr>
          <w:rFonts w:cstheme="minorHAnsi"/>
        </w:rPr>
        <w:t xml:space="preserve"> </w:t>
      </w:r>
      <w:r w:rsidR="003B5E6E" w:rsidRPr="00362BB0">
        <w:rPr>
          <w:rFonts w:cstheme="minorHAnsi"/>
        </w:rPr>
        <w:t>how the breath is used in</w:t>
      </w:r>
      <w:r w:rsidR="004B13D8" w:rsidRPr="00362BB0">
        <w:rPr>
          <w:rFonts w:cstheme="minorHAnsi"/>
        </w:rPr>
        <w:t xml:space="preserve"> the Bible and in our culture. </w:t>
      </w:r>
    </w:p>
    <w:p w14:paraId="52A8F62B" w14:textId="77777777" w:rsidR="004E52B1" w:rsidRPr="00362BB0" w:rsidRDefault="004E52B1" w:rsidP="00ED67EE">
      <w:pPr>
        <w:spacing w:after="0" w:line="240" w:lineRule="auto"/>
        <w:jc w:val="both"/>
        <w:rPr>
          <w:rFonts w:cstheme="minorHAnsi"/>
        </w:rPr>
      </w:pPr>
    </w:p>
    <w:p w14:paraId="5E39D8BA" w14:textId="34BD0657" w:rsidR="007B799A" w:rsidRPr="00362BB0" w:rsidRDefault="00F90240" w:rsidP="00ED67EE">
      <w:pPr>
        <w:spacing w:after="0" w:line="240" w:lineRule="auto"/>
        <w:jc w:val="both"/>
        <w:rPr>
          <w:rFonts w:cstheme="minorHAnsi"/>
        </w:rPr>
      </w:pPr>
      <w:r w:rsidRPr="00362BB0">
        <w:rPr>
          <w:rFonts w:cstheme="minorHAnsi"/>
        </w:rPr>
        <w:t>Listen</w:t>
      </w:r>
      <w:r w:rsidR="00203114" w:rsidRPr="00362BB0">
        <w:rPr>
          <w:rFonts w:cstheme="minorHAnsi"/>
        </w:rPr>
        <w:t xml:space="preserve"> now</w:t>
      </w:r>
      <w:r w:rsidR="004872AF" w:rsidRPr="00362BB0">
        <w:rPr>
          <w:rFonts w:cstheme="minorHAnsi"/>
        </w:rPr>
        <w:t xml:space="preserve"> to the first verse of the hymn</w:t>
      </w:r>
      <w:r w:rsidRPr="00362BB0">
        <w:rPr>
          <w:rFonts w:cstheme="minorHAnsi"/>
        </w:rPr>
        <w:t xml:space="preserve"> </w:t>
      </w:r>
      <w:r w:rsidR="003B5E6E" w:rsidRPr="00362BB0">
        <w:rPr>
          <w:rFonts w:cstheme="minorHAnsi"/>
          <w:i/>
        </w:rPr>
        <w:t>Bre</w:t>
      </w:r>
      <w:r w:rsidR="004B13D8" w:rsidRPr="00362BB0">
        <w:rPr>
          <w:rFonts w:cstheme="minorHAnsi"/>
          <w:i/>
        </w:rPr>
        <w:t xml:space="preserve">athe on </w:t>
      </w:r>
      <w:r w:rsidR="007B799A" w:rsidRPr="00362BB0">
        <w:rPr>
          <w:rFonts w:cstheme="minorHAnsi"/>
          <w:i/>
        </w:rPr>
        <w:t>M</w:t>
      </w:r>
      <w:r w:rsidR="004B13D8" w:rsidRPr="00362BB0">
        <w:rPr>
          <w:rFonts w:cstheme="minorHAnsi"/>
          <w:i/>
        </w:rPr>
        <w:t>e</w:t>
      </w:r>
      <w:r w:rsidR="00BD0A62" w:rsidRPr="00362BB0">
        <w:rPr>
          <w:rFonts w:cstheme="minorHAnsi"/>
          <w:i/>
        </w:rPr>
        <w:t>,</w:t>
      </w:r>
      <w:r w:rsidR="004B13D8" w:rsidRPr="00362BB0">
        <w:rPr>
          <w:rFonts w:cstheme="minorHAnsi"/>
          <w:i/>
        </w:rPr>
        <w:t xml:space="preserve"> </w:t>
      </w:r>
      <w:r w:rsidR="007B799A" w:rsidRPr="00362BB0">
        <w:rPr>
          <w:rFonts w:cstheme="minorHAnsi"/>
          <w:i/>
        </w:rPr>
        <w:t>B</w:t>
      </w:r>
      <w:r w:rsidR="004B13D8" w:rsidRPr="00362BB0">
        <w:rPr>
          <w:rFonts w:cstheme="minorHAnsi"/>
          <w:i/>
        </w:rPr>
        <w:t xml:space="preserve">reath </w:t>
      </w:r>
      <w:r w:rsidR="00B0458E" w:rsidRPr="00362BB0">
        <w:rPr>
          <w:rFonts w:cstheme="minorHAnsi"/>
          <w:i/>
        </w:rPr>
        <w:t>of God</w:t>
      </w:r>
      <w:r w:rsidR="00AE135E" w:rsidRPr="00362BB0">
        <w:rPr>
          <w:rFonts w:cstheme="minorHAnsi"/>
        </w:rPr>
        <w:t>.</w:t>
      </w:r>
    </w:p>
    <w:p w14:paraId="101B2110" w14:textId="77777777" w:rsidR="00F51CCD" w:rsidRPr="00362BB0" w:rsidRDefault="00F51CCD" w:rsidP="0061478F">
      <w:pPr>
        <w:spacing w:after="0" w:line="240" w:lineRule="auto"/>
        <w:rPr>
          <w:rFonts w:cstheme="minorHAnsi"/>
        </w:rPr>
      </w:pPr>
    </w:p>
    <w:p w14:paraId="7BD4BE9D" w14:textId="66B1E33A" w:rsidR="00D934E6" w:rsidRPr="00362BB0" w:rsidRDefault="007B799A" w:rsidP="00ED67EE">
      <w:pPr>
        <w:spacing w:after="0" w:line="240" w:lineRule="auto"/>
        <w:jc w:val="center"/>
        <w:rPr>
          <w:rFonts w:cstheme="minorHAnsi"/>
        </w:rPr>
      </w:pPr>
      <w:r w:rsidRPr="00362BB0">
        <w:rPr>
          <w:rFonts w:cstheme="minorHAnsi"/>
        </w:rPr>
        <w:t>Breathe on me</w:t>
      </w:r>
      <w:r w:rsidR="00BD0A62" w:rsidRPr="00362BB0">
        <w:rPr>
          <w:rFonts w:cstheme="minorHAnsi"/>
        </w:rPr>
        <w:t>,</w:t>
      </w:r>
      <w:r w:rsidRPr="00362BB0">
        <w:rPr>
          <w:rFonts w:cstheme="minorHAnsi"/>
        </w:rPr>
        <w:t xml:space="preserve"> </w:t>
      </w:r>
      <w:r w:rsidR="004E52B1" w:rsidRPr="00362BB0">
        <w:rPr>
          <w:rFonts w:cstheme="minorHAnsi"/>
        </w:rPr>
        <w:t>B</w:t>
      </w:r>
      <w:r w:rsidRPr="00362BB0">
        <w:rPr>
          <w:rFonts w:cstheme="minorHAnsi"/>
        </w:rPr>
        <w:t>reath of God</w:t>
      </w:r>
      <w:r w:rsidR="00981652" w:rsidRPr="00362BB0">
        <w:rPr>
          <w:rFonts w:cstheme="minorHAnsi"/>
        </w:rPr>
        <w:t>.</w:t>
      </w:r>
    </w:p>
    <w:p w14:paraId="24CDB77B" w14:textId="0B0C8EF3" w:rsidR="00552ECE" w:rsidRPr="00362BB0" w:rsidRDefault="00B0458E" w:rsidP="00ED67EE">
      <w:pPr>
        <w:spacing w:after="0" w:line="240" w:lineRule="auto"/>
        <w:jc w:val="center"/>
        <w:rPr>
          <w:rFonts w:cstheme="minorHAnsi"/>
        </w:rPr>
      </w:pPr>
      <w:r w:rsidRPr="00362BB0">
        <w:rPr>
          <w:rFonts w:cstheme="minorHAnsi"/>
        </w:rPr>
        <w:t>Fill me with life anew</w:t>
      </w:r>
      <w:r w:rsidR="00F51CCD" w:rsidRPr="00362BB0">
        <w:rPr>
          <w:rFonts w:cstheme="minorHAnsi"/>
        </w:rPr>
        <w:t>,</w:t>
      </w:r>
    </w:p>
    <w:p w14:paraId="42D5C363" w14:textId="3EB0EF00" w:rsidR="007B799A" w:rsidRPr="00362BB0" w:rsidRDefault="003B5E6E" w:rsidP="00ED67EE">
      <w:pPr>
        <w:spacing w:after="0" w:line="240" w:lineRule="auto"/>
        <w:jc w:val="center"/>
        <w:rPr>
          <w:rFonts w:cstheme="minorHAnsi"/>
        </w:rPr>
      </w:pPr>
      <w:r w:rsidRPr="00362BB0">
        <w:rPr>
          <w:rFonts w:cstheme="minorHAnsi"/>
        </w:rPr>
        <w:t>That I may love what Thou dost love,</w:t>
      </w:r>
    </w:p>
    <w:p w14:paraId="1DCF088E" w14:textId="65A5864C" w:rsidR="003B5E6E" w:rsidRPr="00362BB0" w:rsidRDefault="007B799A" w:rsidP="00ED67EE">
      <w:pPr>
        <w:spacing w:after="0" w:line="240" w:lineRule="auto"/>
        <w:jc w:val="center"/>
        <w:rPr>
          <w:rFonts w:cstheme="minorHAnsi"/>
        </w:rPr>
      </w:pPr>
      <w:r w:rsidRPr="00362BB0">
        <w:rPr>
          <w:rFonts w:cstheme="minorHAnsi"/>
        </w:rPr>
        <w:t>A</w:t>
      </w:r>
      <w:r w:rsidR="003B5E6E" w:rsidRPr="00362BB0">
        <w:rPr>
          <w:rFonts w:cstheme="minorHAnsi"/>
        </w:rPr>
        <w:t>nd do what Thou wouldst do.</w:t>
      </w:r>
      <w:r w:rsidR="003C0DF5" w:rsidRPr="00362BB0">
        <w:rPr>
          <w:rStyle w:val="EndnoteReference"/>
          <w:rFonts w:cstheme="minorHAnsi"/>
        </w:rPr>
        <w:endnoteReference w:id="2"/>
      </w:r>
    </w:p>
    <w:p w14:paraId="5B205035" w14:textId="77777777" w:rsidR="007C1F56" w:rsidRPr="00362BB0" w:rsidRDefault="007C1F56" w:rsidP="00ED67EE">
      <w:pPr>
        <w:spacing w:after="0" w:line="240" w:lineRule="auto"/>
        <w:jc w:val="both"/>
        <w:rPr>
          <w:rFonts w:cstheme="minorHAnsi"/>
        </w:rPr>
      </w:pPr>
    </w:p>
    <w:p w14:paraId="060E12DD" w14:textId="329668F0" w:rsidR="00C75EAB" w:rsidRPr="00362BB0" w:rsidRDefault="00B14E15" w:rsidP="00ED67EE">
      <w:pPr>
        <w:spacing w:after="0" w:line="240" w:lineRule="auto"/>
        <w:jc w:val="both"/>
        <w:rPr>
          <w:rFonts w:cstheme="minorHAnsi"/>
        </w:rPr>
      </w:pPr>
      <w:r w:rsidRPr="00362BB0">
        <w:rPr>
          <w:rFonts w:cstheme="minorHAnsi"/>
        </w:rPr>
        <w:t xml:space="preserve">Take a deep breath. </w:t>
      </w:r>
    </w:p>
    <w:p w14:paraId="64F65C22" w14:textId="5A3A14F5" w:rsidR="00C75EAB" w:rsidRPr="00362BB0" w:rsidRDefault="00C75EAB" w:rsidP="00ED67EE">
      <w:pPr>
        <w:spacing w:after="0" w:line="240" w:lineRule="auto"/>
        <w:jc w:val="both"/>
        <w:rPr>
          <w:rFonts w:cstheme="minorHAnsi"/>
          <w:i/>
        </w:rPr>
      </w:pPr>
      <w:r w:rsidRPr="00362BB0">
        <w:rPr>
          <w:rFonts w:cstheme="minorHAnsi"/>
          <w:i/>
        </w:rPr>
        <w:t>(</w:t>
      </w:r>
      <w:r w:rsidR="00B30034" w:rsidRPr="00362BB0">
        <w:rPr>
          <w:rFonts w:cstheme="minorHAnsi"/>
          <w:i/>
        </w:rPr>
        <w:t xml:space="preserve">Go straight to the </w:t>
      </w:r>
      <w:r w:rsidR="00BB2D8B" w:rsidRPr="00362BB0">
        <w:rPr>
          <w:rFonts w:cstheme="minorHAnsi"/>
          <w:i/>
        </w:rPr>
        <w:t>Karis</w:t>
      </w:r>
      <w:r w:rsidR="00F36AE4" w:rsidRPr="00362BB0">
        <w:rPr>
          <w:rFonts w:cstheme="minorHAnsi"/>
          <w:i/>
        </w:rPr>
        <w:t xml:space="preserve"> </w:t>
      </w:r>
      <w:r w:rsidR="00B30034" w:rsidRPr="00362BB0">
        <w:rPr>
          <w:rFonts w:cstheme="minorHAnsi"/>
          <w:i/>
        </w:rPr>
        <w:t xml:space="preserve">Confession to </w:t>
      </w:r>
      <w:r w:rsidR="00B73C01" w:rsidRPr="00362BB0">
        <w:rPr>
          <w:rFonts w:cstheme="minorHAnsi"/>
          <w:i/>
        </w:rPr>
        <w:t xml:space="preserve">allow </w:t>
      </w:r>
      <w:r w:rsidR="00BF3099" w:rsidRPr="00362BB0">
        <w:rPr>
          <w:rFonts w:cstheme="minorHAnsi"/>
          <w:i/>
        </w:rPr>
        <w:t>more time for the</w:t>
      </w:r>
      <w:r w:rsidR="00B73C01" w:rsidRPr="00362BB0">
        <w:rPr>
          <w:rFonts w:cstheme="minorHAnsi"/>
          <w:i/>
        </w:rPr>
        <w:t xml:space="preserve"> Toolbox)</w:t>
      </w:r>
    </w:p>
    <w:p w14:paraId="756EDA61" w14:textId="77777777" w:rsidR="00F15FB7" w:rsidRPr="00362BB0" w:rsidRDefault="00F15FB7" w:rsidP="00ED67EE">
      <w:pPr>
        <w:spacing w:after="0" w:line="240" w:lineRule="auto"/>
        <w:jc w:val="both"/>
        <w:rPr>
          <w:rFonts w:cstheme="minorHAnsi"/>
        </w:rPr>
      </w:pPr>
    </w:p>
    <w:p w14:paraId="2A8800F6" w14:textId="5C4C47E4" w:rsidR="00285B9A" w:rsidRPr="00362BB0" w:rsidRDefault="007F4921" w:rsidP="00ED67EE">
      <w:pPr>
        <w:spacing w:after="0" w:line="240" w:lineRule="auto"/>
        <w:jc w:val="both"/>
        <w:rPr>
          <w:rFonts w:cstheme="minorHAnsi"/>
          <w:b/>
        </w:rPr>
      </w:pPr>
      <w:r w:rsidRPr="00362BB0">
        <w:rPr>
          <w:rFonts w:cstheme="minorHAnsi"/>
          <w:b/>
        </w:rPr>
        <w:t>0:</w:t>
      </w:r>
      <w:r w:rsidR="00F90240" w:rsidRPr="00362BB0">
        <w:rPr>
          <w:rFonts w:cstheme="minorHAnsi"/>
          <w:b/>
        </w:rPr>
        <w:t>20</w:t>
      </w:r>
      <w:r w:rsidR="00285B9A" w:rsidRPr="00362BB0">
        <w:rPr>
          <w:rFonts w:cstheme="minorHAnsi"/>
          <w:b/>
        </w:rPr>
        <w:tab/>
        <w:t>KARIS CONFESSION</w:t>
      </w:r>
      <w:r w:rsidR="004B13D8" w:rsidRPr="00362BB0">
        <w:rPr>
          <w:rFonts w:cstheme="minorHAnsi"/>
          <w:b/>
        </w:rPr>
        <w:t xml:space="preserve"> </w:t>
      </w:r>
    </w:p>
    <w:p w14:paraId="5786270E" w14:textId="77777777" w:rsidR="00B30034" w:rsidRPr="00362BB0" w:rsidRDefault="00B30034" w:rsidP="00ED67EE">
      <w:pPr>
        <w:spacing w:after="0" w:line="240" w:lineRule="auto"/>
        <w:jc w:val="both"/>
        <w:rPr>
          <w:rFonts w:cstheme="minorHAnsi"/>
          <w:b/>
        </w:rPr>
      </w:pPr>
    </w:p>
    <w:p w14:paraId="3E999AE2" w14:textId="39933476" w:rsidR="00285B9A" w:rsidRPr="00362BB0" w:rsidRDefault="007F4921" w:rsidP="00ED67EE">
      <w:pPr>
        <w:spacing w:after="0" w:line="240" w:lineRule="auto"/>
        <w:jc w:val="both"/>
        <w:rPr>
          <w:rFonts w:cstheme="minorHAnsi"/>
          <w:b/>
        </w:rPr>
      </w:pPr>
      <w:r w:rsidRPr="00362BB0">
        <w:rPr>
          <w:rFonts w:cstheme="minorHAnsi"/>
          <w:b/>
        </w:rPr>
        <w:t>0:</w:t>
      </w:r>
      <w:r w:rsidR="004872AF" w:rsidRPr="00362BB0">
        <w:rPr>
          <w:rFonts w:cstheme="minorHAnsi"/>
          <w:b/>
        </w:rPr>
        <w:t>21</w:t>
      </w:r>
      <w:r w:rsidR="00285B9A" w:rsidRPr="00362BB0">
        <w:rPr>
          <w:rFonts w:cstheme="minorHAnsi"/>
          <w:b/>
        </w:rPr>
        <w:tab/>
        <w:t>TOOLBOX</w:t>
      </w:r>
    </w:p>
    <w:p w14:paraId="50952F9B" w14:textId="77777777" w:rsidR="00B30034" w:rsidRPr="00362BB0" w:rsidRDefault="00B30034" w:rsidP="00ED67EE">
      <w:pPr>
        <w:spacing w:after="0" w:line="240" w:lineRule="auto"/>
        <w:jc w:val="both"/>
        <w:rPr>
          <w:rFonts w:cstheme="minorHAnsi"/>
          <w:b/>
        </w:rPr>
      </w:pPr>
    </w:p>
    <w:p w14:paraId="25D7AED0" w14:textId="06232F79" w:rsidR="00AE3869" w:rsidRPr="00362BB0" w:rsidRDefault="00AE3869" w:rsidP="00ED67EE">
      <w:pPr>
        <w:spacing w:after="0" w:line="240" w:lineRule="auto"/>
        <w:jc w:val="both"/>
        <w:rPr>
          <w:rFonts w:cstheme="minorHAnsi"/>
        </w:rPr>
      </w:pPr>
      <w:r w:rsidRPr="00362BB0">
        <w:rPr>
          <w:rFonts w:cstheme="minorHAnsi"/>
        </w:rPr>
        <w:t xml:space="preserve">Our </w:t>
      </w:r>
      <w:r w:rsidR="0074061A" w:rsidRPr="00362BB0">
        <w:rPr>
          <w:rFonts w:cstheme="minorHAnsi"/>
        </w:rPr>
        <w:t>T</w:t>
      </w:r>
      <w:r w:rsidRPr="00362BB0">
        <w:rPr>
          <w:rFonts w:cstheme="minorHAnsi"/>
        </w:rPr>
        <w:t>oolbox will be longer</w:t>
      </w:r>
      <w:r w:rsidR="00794825" w:rsidRPr="00362BB0">
        <w:rPr>
          <w:rFonts w:cstheme="minorHAnsi"/>
        </w:rPr>
        <w:t xml:space="preserve"> </w:t>
      </w:r>
      <w:r w:rsidR="00103038" w:rsidRPr="00362BB0">
        <w:rPr>
          <w:rFonts w:cstheme="minorHAnsi"/>
        </w:rPr>
        <w:t>in this lesson</w:t>
      </w:r>
      <w:r w:rsidR="00971C9E" w:rsidRPr="00362BB0">
        <w:rPr>
          <w:rFonts w:cstheme="minorHAnsi"/>
        </w:rPr>
        <w:t xml:space="preserve"> </w:t>
      </w:r>
      <w:r w:rsidR="005D7296" w:rsidRPr="00362BB0">
        <w:rPr>
          <w:rFonts w:cstheme="minorHAnsi"/>
        </w:rPr>
        <w:t xml:space="preserve">to </w:t>
      </w:r>
      <w:r w:rsidR="00BF3099" w:rsidRPr="00362BB0">
        <w:rPr>
          <w:rFonts w:cstheme="minorHAnsi"/>
        </w:rPr>
        <w:t>give</w:t>
      </w:r>
      <w:r w:rsidR="005D7296" w:rsidRPr="00362BB0">
        <w:rPr>
          <w:rFonts w:cstheme="minorHAnsi"/>
        </w:rPr>
        <w:t xml:space="preserve"> us time</w:t>
      </w:r>
      <w:r w:rsidR="00E31B41" w:rsidRPr="00362BB0">
        <w:rPr>
          <w:rFonts w:cstheme="minorHAnsi"/>
        </w:rPr>
        <w:t xml:space="preserve"> to</w:t>
      </w:r>
      <w:r w:rsidR="00971C9E" w:rsidRPr="00362BB0">
        <w:rPr>
          <w:rFonts w:cstheme="minorHAnsi"/>
        </w:rPr>
        <w:t xml:space="preserve"> practice</w:t>
      </w:r>
      <w:r w:rsidR="00187D91" w:rsidRPr="00362BB0">
        <w:rPr>
          <w:rFonts w:cstheme="minorHAnsi"/>
        </w:rPr>
        <w:t xml:space="preserve"> a </w:t>
      </w:r>
      <w:r w:rsidR="005C5834" w:rsidRPr="00362BB0">
        <w:rPr>
          <w:rFonts w:cstheme="minorHAnsi"/>
        </w:rPr>
        <w:t xml:space="preserve">powerful </w:t>
      </w:r>
      <w:r w:rsidR="00187D91" w:rsidRPr="00362BB0">
        <w:rPr>
          <w:rFonts w:cstheme="minorHAnsi"/>
        </w:rPr>
        <w:t>tool called</w:t>
      </w:r>
      <w:r w:rsidR="00703009" w:rsidRPr="00362BB0">
        <w:rPr>
          <w:rFonts w:cstheme="minorHAnsi"/>
        </w:rPr>
        <w:t xml:space="preserve"> t</w:t>
      </w:r>
      <w:r w:rsidR="00971C9E" w:rsidRPr="00362BB0">
        <w:rPr>
          <w:rFonts w:cstheme="minorHAnsi"/>
        </w:rPr>
        <w:t>ap</w:t>
      </w:r>
      <w:r w:rsidR="00703009" w:rsidRPr="00362BB0">
        <w:rPr>
          <w:rFonts w:cstheme="minorHAnsi"/>
        </w:rPr>
        <w:t>ping</w:t>
      </w:r>
      <w:r w:rsidR="00971C9E" w:rsidRPr="00362BB0">
        <w:rPr>
          <w:rFonts w:cstheme="minorHAnsi"/>
        </w:rPr>
        <w:t xml:space="preserve">. </w:t>
      </w:r>
    </w:p>
    <w:p w14:paraId="06504041" w14:textId="77777777" w:rsidR="00B30034" w:rsidRPr="00362BB0" w:rsidRDefault="00B30034" w:rsidP="00ED67EE">
      <w:pPr>
        <w:spacing w:after="0" w:line="240" w:lineRule="auto"/>
        <w:jc w:val="both"/>
        <w:rPr>
          <w:rFonts w:cstheme="minorHAnsi"/>
        </w:rPr>
      </w:pPr>
    </w:p>
    <w:p w14:paraId="517AD4F7" w14:textId="1AA78917" w:rsidR="00440C32" w:rsidRPr="00362BB0" w:rsidRDefault="00D2272D" w:rsidP="00ED67EE">
      <w:pPr>
        <w:spacing w:after="0" w:line="240" w:lineRule="auto"/>
        <w:jc w:val="both"/>
        <w:rPr>
          <w:rFonts w:cstheme="minorHAnsi"/>
        </w:rPr>
      </w:pPr>
      <w:r w:rsidRPr="00362BB0">
        <w:rPr>
          <w:rFonts w:cstheme="minorHAnsi"/>
        </w:rPr>
        <w:t>This month we are focusing on</w:t>
      </w:r>
      <w:r w:rsidR="00C20214" w:rsidRPr="00362BB0">
        <w:rPr>
          <w:rFonts w:cstheme="minorHAnsi"/>
        </w:rPr>
        <w:t xml:space="preserve"> </w:t>
      </w:r>
      <w:r w:rsidR="005904C5" w:rsidRPr="00362BB0">
        <w:rPr>
          <w:rFonts w:cstheme="minorHAnsi"/>
        </w:rPr>
        <w:t xml:space="preserve">KF </w:t>
      </w:r>
      <w:r w:rsidR="00C20214" w:rsidRPr="00362BB0">
        <w:rPr>
          <w:rFonts w:cstheme="minorHAnsi"/>
        </w:rPr>
        <w:t>Confession 1</w:t>
      </w:r>
      <w:r w:rsidR="00AE3869" w:rsidRPr="00362BB0">
        <w:rPr>
          <w:rFonts w:cstheme="minorHAnsi"/>
        </w:rPr>
        <w:t>:</w:t>
      </w:r>
      <w:r w:rsidR="00440C32" w:rsidRPr="00362BB0" w:rsidDel="00440C32">
        <w:rPr>
          <w:rFonts w:cstheme="minorHAnsi"/>
        </w:rPr>
        <w:t xml:space="preserve"> </w:t>
      </w:r>
    </w:p>
    <w:p w14:paraId="242ACF3D" w14:textId="77777777" w:rsidR="00440C32" w:rsidRPr="00362BB0" w:rsidRDefault="00440C32" w:rsidP="00ED67EE">
      <w:pPr>
        <w:spacing w:after="0" w:line="240" w:lineRule="auto"/>
        <w:jc w:val="both"/>
        <w:rPr>
          <w:rFonts w:cstheme="minorHAnsi"/>
        </w:rPr>
      </w:pPr>
    </w:p>
    <w:p w14:paraId="7182A344" w14:textId="3E02EEE3" w:rsidR="00B30034" w:rsidRPr="00362BB0" w:rsidRDefault="00AE3869" w:rsidP="00ED67EE">
      <w:pPr>
        <w:spacing w:after="0" w:line="240" w:lineRule="auto"/>
        <w:jc w:val="center"/>
        <w:rPr>
          <w:rFonts w:cstheme="minorHAnsi"/>
        </w:rPr>
      </w:pPr>
      <w:r w:rsidRPr="00362BB0">
        <w:rPr>
          <w:rFonts w:cstheme="minorHAnsi"/>
        </w:rPr>
        <w:t>We confess that we have worship</w:t>
      </w:r>
      <w:r w:rsidR="007762E8" w:rsidRPr="00362BB0">
        <w:rPr>
          <w:rFonts w:cstheme="minorHAnsi"/>
        </w:rPr>
        <w:t>p</w:t>
      </w:r>
      <w:r w:rsidRPr="00362BB0">
        <w:rPr>
          <w:rFonts w:cstheme="minorHAnsi"/>
        </w:rPr>
        <w:t>ed and served an Idol Self that we have created.</w:t>
      </w:r>
    </w:p>
    <w:p w14:paraId="30A78830" w14:textId="77777777" w:rsidR="00D357F9" w:rsidRPr="00362BB0" w:rsidRDefault="00D357F9" w:rsidP="00ED67EE">
      <w:pPr>
        <w:spacing w:after="0" w:line="240" w:lineRule="auto"/>
        <w:jc w:val="both"/>
        <w:rPr>
          <w:rFonts w:cstheme="minorHAnsi"/>
        </w:rPr>
      </w:pPr>
    </w:p>
    <w:p w14:paraId="60670E86" w14:textId="06EDCF54" w:rsidR="00D2272D" w:rsidRPr="00362BB0" w:rsidRDefault="00D2272D" w:rsidP="00ED67EE">
      <w:pPr>
        <w:spacing w:after="0" w:line="240" w:lineRule="auto"/>
        <w:jc w:val="both"/>
        <w:rPr>
          <w:rFonts w:cstheme="minorHAnsi"/>
        </w:rPr>
      </w:pPr>
      <w:r w:rsidRPr="00362BB0">
        <w:rPr>
          <w:rFonts w:cstheme="minorHAnsi"/>
        </w:rPr>
        <w:t xml:space="preserve">Wouldn’t it be absolutely glorious to live a fear-free life? In KF, we are working toward freeing ourselves from misoriented fear. </w:t>
      </w:r>
      <w:r w:rsidR="006F08F3" w:rsidRPr="00362BB0">
        <w:rPr>
          <w:rFonts w:cstheme="minorHAnsi"/>
        </w:rPr>
        <w:t>That</w:t>
      </w:r>
      <w:r w:rsidRPr="00362BB0">
        <w:rPr>
          <w:rFonts w:cstheme="minorHAnsi"/>
        </w:rPr>
        <w:t xml:space="preserve"> is the direction in which you are headed. Observe how fear interferes with your whole life. Now, if you can, </w:t>
      </w:r>
      <w:r w:rsidRPr="00362BB0">
        <w:rPr>
          <w:rFonts w:cstheme="minorHAnsi"/>
          <w:i/>
        </w:rPr>
        <w:t>think about a place in your life where there is no fear. (Repeat)</w:t>
      </w:r>
      <w:r w:rsidRPr="00362BB0">
        <w:rPr>
          <w:rFonts w:cstheme="minorHAnsi"/>
        </w:rPr>
        <w:t xml:space="preserve"> </w:t>
      </w:r>
      <w:r w:rsidRPr="00362BB0">
        <w:rPr>
          <w:rFonts w:cstheme="minorHAnsi"/>
          <w:i/>
        </w:rPr>
        <w:t>(Pause)</w:t>
      </w:r>
      <w:r w:rsidRPr="00362BB0">
        <w:rPr>
          <w:rFonts w:cstheme="minorHAnsi"/>
        </w:rPr>
        <w:t xml:space="preserve"> Isn’t that a wonderful place? It is usually a place of play and fun, of exploration and gratitude; it is often a place where there are people you trust. You really can learn to live, most of the time, in </w:t>
      </w:r>
      <w:r w:rsidR="00083822" w:rsidRPr="00362BB0">
        <w:rPr>
          <w:rFonts w:cstheme="minorHAnsi"/>
        </w:rPr>
        <w:t xml:space="preserve">a </w:t>
      </w:r>
      <w:r w:rsidRPr="00362BB0">
        <w:rPr>
          <w:rFonts w:cstheme="minorHAnsi"/>
        </w:rPr>
        <w:t>place</w:t>
      </w:r>
      <w:r w:rsidR="00083822" w:rsidRPr="00362BB0">
        <w:rPr>
          <w:rFonts w:cstheme="minorHAnsi"/>
        </w:rPr>
        <w:t xml:space="preserve"> like that</w:t>
      </w:r>
      <w:r w:rsidR="00E31B41" w:rsidRPr="00362BB0">
        <w:rPr>
          <w:rFonts w:cstheme="minorHAnsi"/>
        </w:rPr>
        <w:t>—</w:t>
      </w:r>
      <w:r w:rsidRPr="00362BB0">
        <w:rPr>
          <w:rFonts w:cstheme="minorHAnsi"/>
        </w:rPr>
        <w:t>free from fear.</w:t>
      </w:r>
    </w:p>
    <w:p w14:paraId="08FFDAA8" w14:textId="77777777" w:rsidR="00D2272D" w:rsidRPr="00362BB0" w:rsidRDefault="00D2272D" w:rsidP="00ED67EE">
      <w:pPr>
        <w:spacing w:after="0" w:line="240" w:lineRule="auto"/>
        <w:jc w:val="both"/>
        <w:rPr>
          <w:rFonts w:cstheme="minorHAnsi"/>
        </w:rPr>
      </w:pPr>
    </w:p>
    <w:p w14:paraId="3BBE6356" w14:textId="0EE0F420" w:rsidR="00B30034" w:rsidRPr="00362BB0" w:rsidRDefault="006F5436" w:rsidP="00ED67EE">
      <w:pPr>
        <w:spacing w:after="0" w:line="240" w:lineRule="auto"/>
        <w:jc w:val="both"/>
        <w:rPr>
          <w:rFonts w:cstheme="minorHAnsi"/>
        </w:rPr>
      </w:pPr>
      <w:r w:rsidRPr="00362BB0">
        <w:rPr>
          <w:rFonts w:cstheme="minorHAnsi"/>
        </w:rPr>
        <w:t xml:space="preserve">Your connection </w:t>
      </w:r>
      <w:r w:rsidR="00C31A2F" w:rsidRPr="00362BB0">
        <w:rPr>
          <w:rFonts w:cstheme="minorHAnsi"/>
        </w:rPr>
        <w:t>to</w:t>
      </w:r>
      <w:r w:rsidRPr="00362BB0">
        <w:rPr>
          <w:rFonts w:cstheme="minorHAnsi"/>
        </w:rPr>
        <w:t xml:space="preserve"> the Holy Spirit, </w:t>
      </w:r>
      <w:r w:rsidR="00C31A2F" w:rsidRPr="00362BB0">
        <w:rPr>
          <w:rFonts w:cstheme="minorHAnsi"/>
        </w:rPr>
        <w:t xml:space="preserve">to </w:t>
      </w:r>
      <w:r w:rsidRPr="00362BB0">
        <w:rPr>
          <w:rFonts w:cstheme="minorHAnsi"/>
        </w:rPr>
        <w:t xml:space="preserve">the Bible, and </w:t>
      </w:r>
      <w:r w:rsidR="00C31A2F" w:rsidRPr="00362BB0">
        <w:rPr>
          <w:rFonts w:cstheme="minorHAnsi"/>
        </w:rPr>
        <w:t xml:space="preserve">to </w:t>
      </w:r>
      <w:r w:rsidRPr="00362BB0">
        <w:rPr>
          <w:rFonts w:cstheme="minorHAnsi"/>
        </w:rPr>
        <w:t xml:space="preserve">a trustworthy community of believers is essential for living fear-free. </w:t>
      </w:r>
      <w:r w:rsidR="00112A7D" w:rsidRPr="00362BB0">
        <w:rPr>
          <w:rFonts w:cstheme="minorHAnsi"/>
        </w:rPr>
        <w:t>Let’s review the KF tools that you now have available to support you.</w:t>
      </w:r>
    </w:p>
    <w:p w14:paraId="5DDA90EC" w14:textId="77777777" w:rsidR="00112A7D" w:rsidRPr="00362BB0" w:rsidRDefault="00112A7D" w:rsidP="00ED67EE">
      <w:pPr>
        <w:spacing w:after="0" w:line="240" w:lineRule="auto"/>
        <w:jc w:val="both"/>
        <w:rPr>
          <w:rFonts w:cstheme="minorHAnsi"/>
        </w:rPr>
      </w:pPr>
    </w:p>
    <w:p w14:paraId="328A2269" w14:textId="52A0F2F0" w:rsidR="00730976" w:rsidRPr="00362BB0" w:rsidRDefault="00BF3099" w:rsidP="00ED67EE">
      <w:pPr>
        <w:pStyle w:val="ListParagraph"/>
        <w:numPr>
          <w:ilvl w:val="0"/>
          <w:numId w:val="19"/>
        </w:numPr>
        <w:tabs>
          <w:tab w:val="left" w:pos="357"/>
        </w:tabs>
        <w:spacing w:after="0" w:line="240" w:lineRule="auto"/>
        <w:ind w:left="357" w:hanging="357"/>
        <w:jc w:val="both"/>
        <w:rPr>
          <w:rFonts w:cstheme="minorHAnsi"/>
          <w:color w:val="000000"/>
        </w:rPr>
      </w:pPr>
      <w:r w:rsidRPr="00362BB0">
        <w:rPr>
          <w:rFonts w:cstheme="minorHAnsi"/>
          <w:b/>
        </w:rPr>
        <w:t>KF w</w:t>
      </w:r>
      <w:r w:rsidR="00354015" w:rsidRPr="00362BB0">
        <w:rPr>
          <w:rFonts w:cstheme="minorHAnsi"/>
          <w:b/>
        </w:rPr>
        <w:t>eekly meeting</w:t>
      </w:r>
      <w:r w:rsidR="00D91777" w:rsidRPr="00362BB0">
        <w:rPr>
          <w:rFonts w:cstheme="minorHAnsi"/>
          <w:b/>
        </w:rPr>
        <w:t>s</w:t>
      </w:r>
      <w:r w:rsidR="00354015" w:rsidRPr="00362BB0">
        <w:rPr>
          <w:rFonts w:cstheme="minorHAnsi"/>
          <w:b/>
        </w:rPr>
        <w:t xml:space="preserve"> and </w:t>
      </w:r>
      <w:r w:rsidRPr="00362BB0">
        <w:rPr>
          <w:rFonts w:cstheme="minorHAnsi"/>
          <w:b/>
        </w:rPr>
        <w:t xml:space="preserve">the </w:t>
      </w:r>
      <w:r w:rsidR="00753FBC" w:rsidRPr="00362BB0">
        <w:rPr>
          <w:rFonts w:cstheme="minorHAnsi"/>
          <w:b/>
        </w:rPr>
        <w:t>Meeting Preparation Guide</w:t>
      </w:r>
    </w:p>
    <w:p w14:paraId="5B964209" w14:textId="301C19A6" w:rsidR="002C0431" w:rsidRPr="00362BB0" w:rsidRDefault="0093181A" w:rsidP="00ED67EE">
      <w:pPr>
        <w:spacing w:after="0" w:line="240" w:lineRule="auto"/>
        <w:ind w:left="360"/>
        <w:jc w:val="both"/>
        <w:rPr>
          <w:rFonts w:cstheme="minorHAnsi"/>
          <w:color w:val="000000"/>
        </w:rPr>
      </w:pPr>
      <w:r w:rsidRPr="00362BB0">
        <w:rPr>
          <w:rFonts w:cstheme="minorHAnsi"/>
        </w:rPr>
        <w:t xml:space="preserve">Your </w:t>
      </w:r>
      <w:r w:rsidR="00AE3869" w:rsidRPr="00362BB0">
        <w:rPr>
          <w:rFonts w:cstheme="minorHAnsi"/>
        </w:rPr>
        <w:t xml:space="preserve">first tool is </w:t>
      </w:r>
      <w:r w:rsidR="00094720" w:rsidRPr="00362BB0">
        <w:rPr>
          <w:rFonts w:cstheme="minorHAnsi"/>
        </w:rPr>
        <w:t>your weekly</w:t>
      </w:r>
      <w:r w:rsidR="002C0431" w:rsidRPr="00362BB0">
        <w:rPr>
          <w:rFonts w:cstheme="minorHAnsi"/>
        </w:rPr>
        <w:t xml:space="preserve"> </w:t>
      </w:r>
      <w:r w:rsidR="00AE3869" w:rsidRPr="00362BB0">
        <w:rPr>
          <w:rFonts w:cstheme="minorHAnsi"/>
        </w:rPr>
        <w:t>Karis Fellowships</w:t>
      </w:r>
      <w:r w:rsidR="002C0431" w:rsidRPr="00362BB0">
        <w:rPr>
          <w:rFonts w:cstheme="minorHAnsi"/>
        </w:rPr>
        <w:t xml:space="preserve"> meeting</w:t>
      </w:r>
      <w:r w:rsidR="009C1797" w:rsidRPr="00362BB0">
        <w:rPr>
          <w:rFonts w:cstheme="minorHAnsi"/>
        </w:rPr>
        <w:t>,</w:t>
      </w:r>
      <w:r w:rsidR="00382489" w:rsidRPr="00362BB0">
        <w:rPr>
          <w:rFonts w:cstheme="minorHAnsi"/>
        </w:rPr>
        <w:t xml:space="preserve"> </w:t>
      </w:r>
      <w:r w:rsidRPr="00362BB0">
        <w:rPr>
          <w:rFonts w:cstheme="minorHAnsi"/>
        </w:rPr>
        <w:t>along</w:t>
      </w:r>
      <w:r w:rsidR="00505258" w:rsidRPr="00362BB0">
        <w:rPr>
          <w:rFonts w:cstheme="minorHAnsi"/>
        </w:rPr>
        <w:t xml:space="preserve"> </w:t>
      </w:r>
      <w:r w:rsidR="00382489" w:rsidRPr="00362BB0">
        <w:rPr>
          <w:rFonts w:cstheme="minorHAnsi"/>
        </w:rPr>
        <w:t xml:space="preserve">with the </w:t>
      </w:r>
      <w:r w:rsidR="00382489" w:rsidRPr="00362BB0">
        <w:rPr>
          <w:rFonts w:cstheme="minorHAnsi"/>
          <w:b/>
        </w:rPr>
        <w:t>Meeting Preparation Guide</w:t>
      </w:r>
      <w:r w:rsidR="004B13D8" w:rsidRPr="00362BB0">
        <w:rPr>
          <w:rFonts w:cstheme="minorHAnsi"/>
        </w:rPr>
        <w:t xml:space="preserve">. </w:t>
      </w:r>
    </w:p>
    <w:p w14:paraId="1BB858AC" w14:textId="4AE5A241" w:rsidR="007B2CB5" w:rsidRPr="00362BB0" w:rsidRDefault="007B2CB5" w:rsidP="00ED67EE">
      <w:pPr>
        <w:pStyle w:val="ListParagraph"/>
        <w:numPr>
          <w:ilvl w:val="0"/>
          <w:numId w:val="19"/>
        </w:numPr>
        <w:spacing w:after="0" w:line="240" w:lineRule="auto"/>
        <w:jc w:val="both"/>
        <w:rPr>
          <w:rFonts w:cstheme="minorHAnsi"/>
          <w:color w:val="000000"/>
        </w:rPr>
      </w:pPr>
      <w:r w:rsidRPr="00362BB0">
        <w:rPr>
          <w:rFonts w:cstheme="minorHAnsi"/>
          <w:b/>
          <w:color w:val="000000"/>
        </w:rPr>
        <w:lastRenderedPageBreak/>
        <w:t xml:space="preserve">Our </w:t>
      </w:r>
      <w:r w:rsidR="00EF2EF0" w:rsidRPr="00362BB0">
        <w:rPr>
          <w:rFonts w:cstheme="minorHAnsi"/>
          <w:b/>
          <w:color w:val="000000"/>
        </w:rPr>
        <w:t>m</w:t>
      </w:r>
      <w:r w:rsidR="001D6556" w:rsidRPr="00362BB0">
        <w:rPr>
          <w:rFonts w:cstheme="minorHAnsi"/>
          <w:b/>
          <w:color w:val="000000"/>
        </w:rPr>
        <w:t>anuals</w:t>
      </w:r>
      <w:r w:rsidR="007762E8" w:rsidRPr="00362BB0">
        <w:rPr>
          <w:rFonts w:cstheme="minorHAnsi"/>
          <w:b/>
          <w:color w:val="000000"/>
        </w:rPr>
        <w:t xml:space="preserve">: </w:t>
      </w:r>
      <w:r w:rsidR="00B60A44" w:rsidRPr="00362BB0">
        <w:rPr>
          <w:rFonts w:cstheme="minorHAnsi"/>
          <w:b/>
          <w:color w:val="000000"/>
        </w:rPr>
        <w:t>t</w:t>
      </w:r>
      <w:r w:rsidRPr="00362BB0">
        <w:rPr>
          <w:rFonts w:cstheme="minorHAnsi"/>
          <w:b/>
          <w:color w:val="000000"/>
        </w:rPr>
        <w:t xml:space="preserve">he Bible and the book </w:t>
      </w:r>
      <w:r w:rsidRPr="00362BB0">
        <w:rPr>
          <w:rFonts w:cstheme="minorHAnsi"/>
          <w:b/>
          <w:i/>
          <w:color w:val="000000"/>
        </w:rPr>
        <w:t>Neurosis and Human Growth</w:t>
      </w:r>
      <w:r w:rsidR="0020637B" w:rsidRPr="00362BB0">
        <w:rPr>
          <w:rStyle w:val="EndnoteReference"/>
          <w:rFonts w:cstheme="minorHAnsi"/>
          <w:b/>
          <w:color w:val="000000"/>
        </w:rPr>
        <w:endnoteReference w:id="3"/>
      </w:r>
    </w:p>
    <w:p w14:paraId="6F5530B4" w14:textId="1597F943" w:rsidR="00754902" w:rsidRPr="00362BB0" w:rsidRDefault="0020637B" w:rsidP="00ED67EE">
      <w:pPr>
        <w:spacing w:after="0" w:line="240" w:lineRule="auto"/>
        <w:ind w:left="360"/>
        <w:jc w:val="both"/>
        <w:rPr>
          <w:rFonts w:eastAsia="Times New Roman" w:cstheme="minorHAnsi"/>
          <w:iCs/>
        </w:rPr>
      </w:pPr>
      <w:r w:rsidRPr="00362BB0">
        <w:rPr>
          <w:rFonts w:eastAsia="Times New Roman" w:cstheme="minorHAnsi"/>
          <w:iCs/>
          <w:color w:val="000000"/>
        </w:rPr>
        <w:t xml:space="preserve">To help you stay on track, review your </w:t>
      </w:r>
      <w:r w:rsidRPr="00362BB0">
        <w:rPr>
          <w:rFonts w:eastAsia="Times New Roman" w:cstheme="minorHAnsi"/>
          <w:b/>
          <w:iCs/>
          <w:color w:val="000000"/>
        </w:rPr>
        <w:t>NHG Reading Guides</w:t>
      </w:r>
      <w:r w:rsidRPr="00362BB0">
        <w:rPr>
          <w:rFonts w:eastAsia="Times New Roman" w:cstheme="minorHAnsi"/>
          <w:iCs/>
          <w:color w:val="000000"/>
        </w:rPr>
        <w:t xml:space="preserve"> and finish reading chapters 12</w:t>
      </w:r>
      <w:r w:rsidR="00746441" w:rsidRPr="00362BB0">
        <w:rPr>
          <w:rFonts w:eastAsia="Times New Roman" w:cstheme="minorHAnsi"/>
          <w:iCs/>
          <w:color w:val="000000"/>
        </w:rPr>
        <w:t>–</w:t>
      </w:r>
      <w:r w:rsidRPr="00362BB0">
        <w:rPr>
          <w:rFonts w:eastAsia="Times New Roman" w:cstheme="minorHAnsi"/>
          <w:iCs/>
          <w:color w:val="000000"/>
        </w:rPr>
        <w:t>16</w:t>
      </w:r>
      <w:r w:rsidR="007762E8" w:rsidRPr="00362BB0">
        <w:rPr>
          <w:rFonts w:eastAsia="Times New Roman" w:cstheme="minorHAnsi"/>
          <w:iCs/>
          <w:color w:val="000000"/>
        </w:rPr>
        <w:t xml:space="preserve"> of Dr</w:t>
      </w:r>
      <w:r w:rsidRPr="00362BB0">
        <w:rPr>
          <w:rFonts w:eastAsia="Times New Roman" w:cstheme="minorHAnsi"/>
          <w:iCs/>
          <w:color w:val="000000"/>
        </w:rPr>
        <w:t xml:space="preserve">. </w:t>
      </w:r>
      <w:r w:rsidR="007762E8" w:rsidRPr="00362BB0">
        <w:rPr>
          <w:rFonts w:eastAsia="Times New Roman" w:cstheme="minorHAnsi"/>
          <w:iCs/>
          <w:color w:val="000000"/>
        </w:rPr>
        <w:t xml:space="preserve">Horney’s book. </w:t>
      </w:r>
      <w:r w:rsidRPr="00362BB0">
        <w:rPr>
          <w:rFonts w:eastAsia="Times New Roman" w:cstheme="minorHAnsi"/>
          <w:iCs/>
          <w:color w:val="000000"/>
        </w:rPr>
        <w:t xml:space="preserve">Add a </w:t>
      </w:r>
      <w:r w:rsidRPr="00362BB0">
        <w:rPr>
          <w:rFonts w:eastAsia="Times New Roman" w:cstheme="minorHAnsi"/>
          <w:iCs/>
        </w:rPr>
        <w:t>few minutes of Bible reading to your time of meditation or, perhaps, before or after a meal.</w:t>
      </w:r>
    </w:p>
    <w:p w14:paraId="2B6C325B" w14:textId="76326FC4" w:rsidR="00737D45" w:rsidRPr="00362BB0" w:rsidRDefault="00737D45" w:rsidP="00ED67EE">
      <w:pPr>
        <w:spacing w:after="0" w:line="240" w:lineRule="auto"/>
        <w:ind w:left="360"/>
        <w:jc w:val="both"/>
        <w:rPr>
          <w:rFonts w:eastAsia="Times New Roman" w:cstheme="minorHAnsi"/>
          <w:iCs/>
        </w:rPr>
      </w:pPr>
    </w:p>
    <w:p w14:paraId="4AFCD786" w14:textId="3761E730" w:rsidR="003F371D" w:rsidRPr="00362BB0" w:rsidRDefault="003F371D" w:rsidP="00ED67EE">
      <w:pPr>
        <w:spacing w:after="0" w:line="240" w:lineRule="auto"/>
        <w:ind w:left="360"/>
        <w:jc w:val="both"/>
        <w:rPr>
          <w:rFonts w:eastAsia="Times New Roman" w:cstheme="minorHAnsi"/>
          <w:iCs/>
        </w:rPr>
      </w:pPr>
      <w:r w:rsidRPr="00362BB0">
        <w:rPr>
          <w:rFonts w:eastAsia="Times New Roman" w:cstheme="minorHAnsi"/>
          <w:iCs/>
        </w:rPr>
        <w:t xml:space="preserve">Here is a quote from Robert Louis Stevenson: </w:t>
      </w:r>
    </w:p>
    <w:p w14:paraId="41EEE352" w14:textId="77777777" w:rsidR="004A7BE6" w:rsidRPr="00362BB0" w:rsidRDefault="004A7BE6" w:rsidP="00ED67EE">
      <w:pPr>
        <w:spacing w:after="0" w:line="240" w:lineRule="auto"/>
        <w:ind w:left="360"/>
        <w:jc w:val="both"/>
        <w:rPr>
          <w:rFonts w:eastAsia="Times New Roman" w:cstheme="minorHAnsi"/>
          <w:iCs/>
        </w:rPr>
      </w:pPr>
    </w:p>
    <w:p w14:paraId="4D1E39B6" w14:textId="77777777" w:rsidR="003F371D" w:rsidRPr="00362BB0" w:rsidRDefault="003F371D" w:rsidP="00ED67EE">
      <w:pPr>
        <w:spacing w:after="0" w:line="240" w:lineRule="auto"/>
        <w:ind w:left="1077" w:right="720"/>
        <w:jc w:val="both"/>
        <w:rPr>
          <w:rFonts w:cstheme="minorHAnsi"/>
        </w:rPr>
      </w:pPr>
      <w:r w:rsidRPr="00362BB0">
        <w:rPr>
          <w:rFonts w:cstheme="minorHAnsi"/>
        </w:rPr>
        <w:t xml:space="preserve">You cannot run away from weakness; you must at some time fight it out or perish; and if that be so, </w:t>
      </w:r>
      <w:r w:rsidRPr="00362BB0">
        <w:rPr>
          <w:rStyle w:val="Emphasis"/>
          <w:rFonts w:cstheme="minorHAnsi"/>
          <w:b w:val="0"/>
        </w:rPr>
        <w:t>why not now</w:t>
      </w:r>
      <w:r w:rsidRPr="00362BB0">
        <w:rPr>
          <w:rFonts w:cstheme="minorHAnsi"/>
        </w:rPr>
        <w:t>, and where you stand?</w:t>
      </w:r>
      <w:r w:rsidRPr="00362BB0">
        <w:rPr>
          <w:rStyle w:val="EndnoteReference"/>
          <w:rFonts w:cstheme="minorHAnsi"/>
        </w:rPr>
        <w:endnoteReference w:id="4"/>
      </w:r>
      <w:r w:rsidRPr="00362BB0">
        <w:rPr>
          <w:rFonts w:cstheme="minorHAnsi"/>
        </w:rPr>
        <w:t xml:space="preserve"> </w:t>
      </w:r>
    </w:p>
    <w:p w14:paraId="1193A9C7" w14:textId="77777777" w:rsidR="00EF6D6A" w:rsidRPr="00362BB0" w:rsidRDefault="00EF6D6A" w:rsidP="00ED67EE">
      <w:pPr>
        <w:spacing w:after="0" w:line="240" w:lineRule="auto"/>
        <w:ind w:left="357" w:right="357"/>
        <w:jc w:val="both"/>
        <w:rPr>
          <w:rFonts w:cstheme="minorHAnsi"/>
        </w:rPr>
      </w:pPr>
    </w:p>
    <w:p w14:paraId="51E96445" w14:textId="10B8D5B2" w:rsidR="003F371D" w:rsidRPr="00362BB0" w:rsidRDefault="003F371D" w:rsidP="00ED67EE">
      <w:pPr>
        <w:spacing w:after="0" w:line="240" w:lineRule="auto"/>
        <w:ind w:left="360"/>
        <w:jc w:val="both"/>
        <w:rPr>
          <w:rFonts w:eastAsia="Times New Roman" w:cstheme="minorHAnsi"/>
          <w:iCs/>
          <w:color w:val="000000"/>
        </w:rPr>
      </w:pPr>
      <w:r w:rsidRPr="00362BB0">
        <w:rPr>
          <w:rFonts w:eastAsia="Times New Roman" w:cstheme="minorHAnsi"/>
          <w:iCs/>
          <w:color w:val="000000"/>
        </w:rPr>
        <w:t xml:space="preserve">The book study </w:t>
      </w:r>
      <w:r w:rsidR="00AF08F1" w:rsidRPr="00362BB0">
        <w:rPr>
          <w:rFonts w:eastAsia="Times New Roman" w:cstheme="minorHAnsi"/>
          <w:iCs/>
          <w:color w:val="000000"/>
        </w:rPr>
        <w:t>helps you identify</w:t>
      </w:r>
      <w:r w:rsidR="00754902" w:rsidRPr="00362BB0">
        <w:rPr>
          <w:rFonts w:eastAsia="Times New Roman" w:cstheme="minorHAnsi"/>
          <w:iCs/>
          <w:color w:val="000000"/>
        </w:rPr>
        <w:t xml:space="preserve"> </w:t>
      </w:r>
      <w:r w:rsidR="00753FBC" w:rsidRPr="00362BB0">
        <w:rPr>
          <w:rFonts w:eastAsia="Times New Roman" w:cstheme="minorHAnsi"/>
          <w:iCs/>
          <w:color w:val="000000"/>
        </w:rPr>
        <w:t>areas of weakness</w:t>
      </w:r>
      <w:r w:rsidRPr="00362BB0">
        <w:rPr>
          <w:rFonts w:eastAsia="Times New Roman" w:cstheme="minorHAnsi"/>
          <w:iCs/>
          <w:color w:val="000000"/>
        </w:rPr>
        <w:t xml:space="preserve"> where </w:t>
      </w:r>
      <w:r w:rsidR="00753FBC" w:rsidRPr="00362BB0">
        <w:rPr>
          <w:rFonts w:eastAsia="Times New Roman" w:cstheme="minorHAnsi"/>
          <w:iCs/>
          <w:color w:val="000000"/>
        </w:rPr>
        <w:t xml:space="preserve">you </w:t>
      </w:r>
      <w:r w:rsidR="00E31B41" w:rsidRPr="00362BB0">
        <w:rPr>
          <w:rFonts w:eastAsia="Times New Roman" w:cstheme="minorHAnsi"/>
          <w:iCs/>
          <w:color w:val="000000"/>
        </w:rPr>
        <w:t xml:space="preserve">need to </w:t>
      </w:r>
      <w:r w:rsidRPr="00362BB0">
        <w:rPr>
          <w:rFonts w:eastAsia="Times New Roman" w:cstheme="minorHAnsi"/>
          <w:iCs/>
          <w:color w:val="000000"/>
        </w:rPr>
        <w:t>stand</w:t>
      </w:r>
      <w:r w:rsidR="00E31B41" w:rsidRPr="00362BB0">
        <w:rPr>
          <w:rFonts w:eastAsia="Times New Roman" w:cstheme="minorHAnsi"/>
          <w:iCs/>
          <w:color w:val="000000"/>
        </w:rPr>
        <w:t xml:space="preserve"> against your fears</w:t>
      </w:r>
      <w:r w:rsidRPr="00362BB0">
        <w:rPr>
          <w:rFonts w:eastAsia="Times New Roman" w:cstheme="minorHAnsi"/>
          <w:iCs/>
          <w:color w:val="000000"/>
        </w:rPr>
        <w:t xml:space="preserve"> and fight it out. </w:t>
      </w:r>
    </w:p>
    <w:p w14:paraId="728C02B8" w14:textId="77777777" w:rsidR="003F371D" w:rsidRPr="00362BB0" w:rsidRDefault="003F371D" w:rsidP="00ED67EE">
      <w:pPr>
        <w:spacing w:after="0" w:line="240" w:lineRule="auto"/>
        <w:ind w:left="360"/>
        <w:jc w:val="both"/>
        <w:rPr>
          <w:rFonts w:eastAsia="Times New Roman" w:cstheme="minorHAnsi"/>
          <w:iCs/>
          <w:color w:val="000000"/>
        </w:rPr>
      </w:pPr>
    </w:p>
    <w:p w14:paraId="21D79489" w14:textId="0956D254" w:rsidR="00E25F07" w:rsidRPr="00362BB0" w:rsidRDefault="00EF2EF0" w:rsidP="00ED67EE">
      <w:pPr>
        <w:pStyle w:val="ListParagraph"/>
        <w:numPr>
          <w:ilvl w:val="0"/>
          <w:numId w:val="19"/>
        </w:numPr>
        <w:spacing w:after="0" w:line="240" w:lineRule="auto"/>
        <w:jc w:val="both"/>
        <w:rPr>
          <w:rFonts w:eastAsia="Times New Roman" w:cstheme="minorHAnsi"/>
          <w:b/>
          <w:color w:val="000000"/>
        </w:rPr>
      </w:pPr>
      <w:r w:rsidRPr="00362BB0">
        <w:rPr>
          <w:rFonts w:eastAsia="Times New Roman" w:cstheme="minorHAnsi"/>
          <w:b/>
          <w:iCs/>
          <w:color w:val="000000"/>
        </w:rPr>
        <w:t>Mindfulness and meditation p</w:t>
      </w:r>
      <w:r w:rsidR="00E25F07" w:rsidRPr="00362BB0">
        <w:rPr>
          <w:rFonts w:eastAsia="Times New Roman" w:cstheme="minorHAnsi"/>
          <w:b/>
          <w:iCs/>
          <w:color w:val="000000"/>
        </w:rPr>
        <w:t>ractice</w:t>
      </w:r>
      <w:r w:rsidR="00E25F07" w:rsidRPr="00362BB0">
        <w:rPr>
          <w:rFonts w:eastAsia="Times New Roman" w:cstheme="minorHAnsi"/>
          <w:b/>
          <w:color w:val="000000"/>
        </w:rPr>
        <w:t xml:space="preserve"> </w:t>
      </w:r>
    </w:p>
    <w:p w14:paraId="666A11AD" w14:textId="3439FD97" w:rsidR="00E25F07" w:rsidRPr="00362BB0" w:rsidRDefault="00E25F07" w:rsidP="00ED67EE">
      <w:pPr>
        <w:spacing w:after="0" w:line="240" w:lineRule="auto"/>
        <w:ind w:left="360"/>
        <w:jc w:val="both"/>
        <w:rPr>
          <w:rFonts w:eastAsia="Times New Roman" w:cstheme="minorHAnsi"/>
          <w:iCs/>
          <w:color w:val="000000"/>
        </w:rPr>
      </w:pPr>
      <w:r w:rsidRPr="00362BB0">
        <w:rPr>
          <w:rFonts w:eastAsia="Times New Roman" w:cstheme="minorHAnsi"/>
          <w:iCs/>
          <w:color w:val="000000"/>
        </w:rPr>
        <w:t xml:space="preserve">Mindfulness training teaches you to observe </w:t>
      </w:r>
      <w:r w:rsidR="0061478F" w:rsidRPr="00362BB0">
        <w:rPr>
          <w:rFonts w:eastAsia="Times New Roman" w:cstheme="minorHAnsi"/>
          <w:iCs/>
          <w:color w:val="000000"/>
        </w:rPr>
        <w:t xml:space="preserve">reality </w:t>
      </w:r>
      <w:r w:rsidRPr="00362BB0">
        <w:rPr>
          <w:rFonts w:eastAsia="Times New Roman" w:cstheme="minorHAnsi"/>
          <w:iCs/>
          <w:color w:val="000000"/>
        </w:rPr>
        <w:t xml:space="preserve">with </w:t>
      </w:r>
      <w:r w:rsidR="004B4A47" w:rsidRPr="00362BB0">
        <w:rPr>
          <w:rFonts w:eastAsia="Times New Roman" w:cstheme="minorHAnsi"/>
          <w:iCs/>
          <w:color w:val="000000"/>
        </w:rPr>
        <w:t>your</w:t>
      </w:r>
      <w:r w:rsidRPr="00362BB0">
        <w:rPr>
          <w:rFonts w:eastAsia="Times New Roman" w:cstheme="minorHAnsi"/>
          <w:iCs/>
          <w:color w:val="000000"/>
        </w:rPr>
        <w:t xml:space="preserve"> mind, to calm </w:t>
      </w:r>
      <w:r w:rsidR="004B4A47" w:rsidRPr="00362BB0">
        <w:rPr>
          <w:rFonts w:eastAsia="Times New Roman" w:cstheme="minorHAnsi"/>
          <w:iCs/>
          <w:color w:val="000000"/>
        </w:rPr>
        <w:t>your</w:t>
      </w:r>
      <w:r w:rsidRPr="00362BB0">
        <w:rPr>
          <w:rFonts w:eastAsia="Times New Roman" w:cstheme="minorHAnsi"/>
          <w:iCs/>
          <w:color w:val="000000"/>
        </w:rPr>
        <w:t xml:space="preserve"> body, and to exercise endurance, all of which strengthens </w:t>
      </w:r>
      <w:r w:rsidR="004B4A47" w:rsidRPr="00362BB0">
        <w:rPr>
          <w:rFonts w:eastAsia="Times New Roman" w:cstheme="minorHAnsi"/>
          <w:iCs/>
          <w:color w:val="000000"/>
        </w:rPr>
        <w:t>your</w:t>
      </w:r>
      <w:r w:rsidRPr="00362BB0">
        <w:rPr>
          <w:rFonts w:eastAsia="Times New Roman" w:cstheme="minorHAnsi"/>
          <w:iCs/>
          <w:color w:val="000000"/>
        </w:rPr>
        <w:t xml:space="preserve"> True Self.</w:t>
      </w:r>
    </w:p>
    <w:p w14:paraId="07C8D1C6" w14:textId="77777777" w:rsidR="00313B5B" w:rsidRPr="00362BB0" w:rsidRDefault="00313B5B" w:rsidP="00ED67EE">
      <w:pPr>
        <w:spacing w:after="0" w:line="240" w:lineRule="auto"/>
        <w:jc w:val="both"/>
        <w:rPr>
          <w:rFonts w:eastAsia="Times New Roman" w:cstheme="minorHAnsi"/>
          <w:iCs/>
          <w:color w:val="000000"/>
        </w:rPr>
      </w:pPr>
    </w:p>
    <w:p w14:paraId="42781BCE" w14:textId="545891F6" w:rsidR="00AE3869" w:rsidRPr="00362BB0" w:rsidRDefault="004D19B1" w:rsidP="00ED67EE">
      <w:pPr>
        <w:pStyle w:val="ListParagraph"/>
        <w:widowControl w:val="0"/>
        <w:numPr>
          <w:ilvl w:val="0"/>
          <w:numId w:val="19"/>
        </w:numPr>
        <w:spacing w:after="0" w:line="240" w:lineRule="auto"/>
        <w:jc w:val="both"/>
        <w:rPr>
          <w:rFonts w:cstheme="minorHAnsi"/>
          <w:b/>
        </w:rPr>
      </w:pPr>
      <w:r w:rsidRPr="00362BB0">
        <w:rPr>
          <w:rFonts w:cstheme="minorHAnsi"/>
          <w:b/>
        </w:rPr>
        <w:t>W</w:t>
      </w:r>
      <w:r w:rsidR="00AE3869" w:rsidRPr="00362BB0">
        <w:rPr>
          <w:rFonts w:cstheme="minorHAnsi"/>
          <w:b/>
        </w:rPr>
        <w:t xml:space="preserve">orksheets and </w:t>
      </w:r>
      <w:r w:rsidR="00EF2EF0" w:rsidRPr="00362BB0">
        <w:rPr>
          <w:rFonts w:cstheme="minorHAnsi"/>
          <w:b/>
        </w:rPr>
        <w:t>g</w:t>
      </w:r>
      <w:r w:rsidR="00AE3869" w:rsidRPr="00362BB0">
        <w:rPr>
          <w:rFonts w:cstheme="minorHAnsi"/>
          <w:b/>
        </w:rPr>
        <w:t>uides</w:t>
      </w:r>
      <w:r w:rsidR="001D6556" w:rsidRPr="00362BB0">
        <w:rPr>
          <w:rFonts w:cstheme="minorHAnsi"/>
          <w:b/>
        </w:rPr>
        <w:t>—</w:t>
      </w:r>
      <w:r w:rsidR="00EF2EF0" w:rsidRPr="00362BB0">
        <w:rPr>
          <w:rFonts w:cstheme="minorHAnsi"/>
          <w:b/>
        </w:rPr>
        <w:t>h</w:t>
      </w:r>
      <w:r w:rsidR="00794825" w:rsidRPr="00362BB0">
        <w:rPr>
          <w:rFonts w:cstheme="minorHAnsi"/>
          <w:b/>
        </w:rPr>
        <w:t>omework for lasting recovery</w:t>
      </w:r>
    </w:p>
    <w:p w14:paraId="1A1AE38E" w14:textId="4829A8AD" w:rsidR="00B30034" w:rsidRPr="00362BB0" w:rsidRDefault="00AE3869" w:rsidP="00ED67EE">
      <w:pPr>
        <w:widowControl w:val="0"/>
        <w:spacing w:after="0" w:line="240" w:lineRule="auto"/>
        <w:ind w:left="360"/>
        <w:jc w:val="both"/>
        <w:rPr>
          <w:rFonts w:cstheme="minorHAnsi"/>
        </w:rPr>
      </w:pPr>
      <w:r w:rsidRPr="00362BB0">
        <w:rPr>
          <w:rFonts w:cstheme="minorHAnsi"/>
        </w:rPr>
        <w:t>As the weeks go by</w:t>
      </w:r>
      <w:r w:rsidR="00BE0354" w:rsidRPr="00362BB0">
        <w:rPr>
          <w:rFonts w:cstheme="minorHAnsi"/>
        </w:rPr>
        <w:t>,</w:t>
      </w:r>
      <w:r w:rsidR="004D19B1" w:rsidRPr="00362BB0">
        <w:rPr>
          <w:rFonts w:cstheme="minorHAnsi"/>
        </w:rPr>
        <w:t xml:space="preserve"> you will have access to </w:t>
      </w:r>
      <w:r w:rsidRPr="00362BB0">
        <w:rPr>
          <w:rFonts w:cstheme="minorHAnsi"/>
        </w:rPr>
        <w:t xml:space="preserve">a variety of </w:t>
      </w:r>
      <w:r w:rsidR="00347A8C" w:rsidRPr="00362BB0">
        <w:rPr>
          <w:rFonts w:cstheme="minorHAnsi"/>
        </w:rPr>
        <w:t xml:space="preserve">worksheets </w:t>
      </w:r>
      <w:r w:rsidR="00EF2EF0" w:rsidRPr="00362BB0">
        <w:rPr>
          <w:rFonts w:cstheme="minorHAnsi"/>
        </w:rPr>
        <w:t>that support your efforts to</w:t>
      </w:r>
      <w:r w:rsidR="004B13D8" w:rsidRPr="00362BB0">
        <w:rPr>
          <w:rFonts w:cstheme="minorHAnsi"/>
        </w:rPr>
        <w:t xml:space="preserve"> </w:t>
      </w:r>
      <w:r w:rsidR="007B6B67" w:rsidRPr="00362BB0">
        <w:rPr>
          <w:rFonts w:cstheme="minorHAnsi"/>
        </w:rPr>
        <w:t>rescue</w:t>
      </w:r>
      <w:r w:rsidR="00232C67" w:rsidRPr="00362BB0">
        <w:rPr>
          <w:rFonts w:cstheme="minorHAnsi"/>
        </w:rPr>
        <w:t xml:space="preserve"> and repair</w:t>
      </w:r>
      <w:r w:rsidR="00356EA8" w:rsidRPr="00362BB0">
        <w:rPr>
          <w:rFonts w:cstheme="minorHAnsi"/>
        </w:rPr>
        <w:t xml:space="preserve"> </w:t>
      </w:r>
      <w:r w:rsidR="004B13D8" w:rsidRPr="00362BB0">
        <w:rPr>
          <w:rFonts w:cstheme="minorHAnsi"/>
        </w:rPr>
        <w:t xml:space="preserve">your True Self. </w:t>
      </w:r>
      <w:r w:rsidRPr="00362BB0">
        <w:rPr>
          <w:rFonts w:cstheme="minorHAnsi"/>
        </w:rPr>
        <w:t xml:space="preserve">You will need to keep </w:t>
      </w:r>
      <w:r w:rsidR="00505258" w:rsidRPr="00362BB0">
        <w:rPr>
          <w:rFonts w:cstheme="minorHAnsi"/>
        </w:rPr>
        <w:t xml:space="preserve">these </w:t>
      </w:r>
      <w:r w:rsidRPr="00362BB0">
        <w:rPr>
          <w:rFonts w:cstheme="minorHAnsi"/>
        </w:rPr>
        <w:t xml:space="preserve">documents in a place </w:t>
      </w:r>
      <w:r w:rsidR="004B4A47" w:rsidRPr="00362BB0">
        <w:rPr>
          <w:rFonts w:cstheme="minorHAnsi"/>
        </w:rPr>
        <w:t>where they are</w:t>
      </w:r>
      <w:r w:rsidR="00794825" w:rsidRPr="00362BB0">
        <w:rPr>
          <w:rFonts w:cstheme="minorHAnsi"/>
        </w:rPr>
        <w:t xml:space="preserve"> </w:t>
      </w:r>
      <w:r w:rsidRPr="00362BB0">
        <w:rPr>
          <w:rFonts w:cstheme="minorHAnsi"/>
        </w:rPr>
        <w:t>eas</w:t>
      </w:r>
      <w:r w:rsidR="006211D7" w:rsidRPr="00362BB0">
        <w:rPr>
          <w:rFonts w:cstheme="minorHAnsi"/>
        </w:rPr>
        <w:t>ily accessible</w:t>
      </w:r>
      <w:r w:rsidR="004B13D8" w:rsidRPr="00362BB0">
        <w:rPr>
          <w:rFonts w:cstheme="minorHAnsi"/>
        </w:rPr>
        <w:t>.</w:t>
      </w:r>
      <w:r w:rsidRPr="00362BB0">
        <w:rPr>
          <w:rFonts w:cstheme="minorHAnsi"/>
        </w:rPr>
        <w:t xml:space="preserve"> </w:t>
      </w:r>
    </w:p>
    <w:p w14:paraId="14CF8C40" w14:textId="07CB6462" w:rsidR="00AE3869" w:rsidRPr="00362BB0" w:rsidRDefault="00AE3869" w:rsidP="00ED67EE">
      <w:pPr>
        <w:spacing w:after="0" w:line="240" w:lineRule="auto"/>
        <w:jc w:val="both"/>
        <w:rPr>
          <w:rFonts w:cstheme="minorHAnsi"/>
        </w:rPr>
      </w:pPr>
    </w:p>
    <w:p w14:paraId="794421A1" w14:textId="58F590F4" w:rsidR="00AE3869" w:rsidRPr="00362BB0" w:rsidRDefault="004E4160" w:rsidP="00ED67EE">
      <w:pPr>
        <w:pStyle w:val="ListParagraph"/>
        <w:numPr>
          <w:ilvl w:val="0"/>
          <w:numId w:val="19"/>
        </w:numPr>
        <w:spacing w:after="0" w:line="240" w:lineRule="auto"/>
        <w:jc w:val="both"/>
        <w:rPr>
          <w:rFonts w:cstheme="minorHAnsi"/>
        </w:rPr>
      </w:pPr>
      <w:r w:rsidRPr="00362BB0">
        <w:rPr>
          <w:rFonts w:cstheme="minorHAnsi"/>
          <w:b/>
        </w:rPr>
        <w:t>Tap</w:t>
      </w:r>
      <w:r w:rsidR="00703009" w:rsidRPr="00362BB0">
        <w:rPr>
          <w:rFonts w:cstheme="minorHAnsi"/>
          <w:b/>
        </w:rPr>
        <w:t>ping</w:t>
      </w:r>
      <w:r w:rsidR="001D6556" w:rsidRPr="00362BB0">
        <w:rPr>
          <w:rFonts w:cstheme="minorHAnsi"/>
          <w:b/>
        </w:rPr>
        <w:t>—</w:t>
      </w:r>
      <w:r w:rsidR="00EF2EF0" w:rsidRPr="00362BB0">
        <w:rPr>
          <w:rFonts w:cstheme="minorHAnsi"/>
          <w:b/>
        </w:rPr>
        <w:t>w</w:t>
      </w:r>
      <w:r w:rsidR="00794825" w:rsidRPr="00362BB0">
        <w:rPr>
          <w:rFonts w:cstheme="minorHAnsi"/>
          <w:b/>
        </w:rPr>
        <w:t>hen the going gets roug</w:t>
      </w:r>
      <w:r w:rsidR="009153F1" w:rsidRPr="00362BB0">
        <w:rPr>
          <w:rFonts w:cstheme="minorHAnsi"/>
          <w:b/>
        </w:rPr>
        <w:t>h</w:t>
      </w:r>
      <w:r w:rsidR="00794825" w:rsidRPr="00362BB0">
        <w:rPr>
          <w:rFonts w:cstheme="minorHAnsi"/>
          <w:b/>
        </w:rPr>
        <w:t xml:space="preserve"> </w:t>
      </w:r>
    </w:p>
    <w:p w14:paraId="3599E462" w14:textId="61DAEE6C" w:rsidR="00104D83" w:rsidRPr="00362BB0" w:rsidRDefault="00BD360F" w:rsidP="00ED67EE">
      <w:pPr>
        <w:pStyle w:val="NormalWeb"/>
        <w:spacing w:before="0" w:beforeAutospacing="0" w:after="0" w:afterAutospacing="0"/>
        <w:ind w:left="360"/>
        <w:jc w:val="both"/>
        <w:rPr>
          <w:rFonts w:asciiTheme="minorHAnsi" w:hAnsiTheme="minorHAnsi" w:cstheme="minorHAnsi"/>
          <w:sz w:val="22"/>
          <w:szCs w:val="22"/>
        </w:rPr>
      </w:pPr>
      <w:r w:rsidRPr="00362BB0">
        <w:rPr>
          <w:rFonts w:asciiTheme="minorHAnsi" w:hAnsiTheme="minorHAnsi" w:cstheme="minorHAnsi"/>
          <w:sz w:val="22"/>
          <w:szCs w:val="22"/>
        </w:rPr>
        <w:t xml:space="preserve">Tapping is one of the tools that we use in KF to train hard so that we can fight easy when dealing with our weaknesses and fears. </w:t>
      </w:r>
      <w:r w:rsidR="00D33726" w:rsidRPr="00362BB0">
        <w:rPr>
          <w:rFonts w:asciiTheme="minorHAnsi" w:hAnsiTheme="minorHAnsi" w:cstheme="minorHAnsi"/>
          <w:sz w:val="22"/>
          <w:szCs w:val="22"/>
        </w:rPr>
        <w:t>Stored information in our bodies drives u</w:t>
      </w:r>
      <w:r w:rsidR="000D4D90" w:rsidRPr="00362BB0">
        <w:rPr>
          <w:rFonts w:asciiTheme="minorHAnsi" w:hAnsiTheme="minorHAnsi" w:cstheme="minorHAnsi"/>
          <w:sz w:val="22"/>
          <w:szCs w:val="22"/>
        </w:rPr>
        <w:t>s to react before we can think, so we work with our bodies first. With calmer bodies</w:t>
      </w:r>
      <w:r w:rsidR="00505258" w:rsidRPr="00362BB0">
        <w:rPr>
          <w:rFonts w:asciiTheme="minorHAnsi" w:hAnsiTheme="minorHAnsi" w:cstheme="minorHAnsi"/>
          <w:sz w:val="22"/>
          <w:szCs w:val="22"/>
        </w:rPr>
        <w:t>,</w:t>
      </w:r>
      <w:r w:rsidR="000D4D90" w:rsidRPr="00362BB0">
        <w:rPr>
          <w:rFonts w:asciiTheme="minorHAnsi" w:hAnsiTheme="minorHAnsi" w:cstheme="minorHAnsi"/>
          <w:sz w:val="22"/>
          <w:szCs w:val="22"/>
        </w:rPr>
        <w:t xml:space="preserve"> we have more freedom to choose healthier outcomes. </w:t>
      </w:r>
    </w:p>
    <w:p w14:paraId="6D185757" w14:textId="77777777" w:rsidR="00B91DEA" w:rsidRPr="00362BB0" w:rsidRDefault="00B91DEA" w:rsidP="00ED67EE">
      <w:pPr>
        <w:spacing w:after="0" w:line="240" w:lineRule="auto"/>
        <w:jc w:val="both"/>
        <w:rPr>
          <w:rFonts w:cstheme="minorHAnsi"/>
        </w:rPr>
      </w:pPr>
    </w:p>
    <w:p w14:paraId="2E573422" w14:textId="17C15258" w:rsidR="00163F67" w:rsidRPr="00362BB0" w:rsidRDefault="00AE3869" w:rsidP="00ED67EE">
      <w:pPr>
        <w:spacing w:after="0" w:line="240" w:lineRule="auto"/>
        <w:jc w:val="both"/>
        <w:rPr>
          <w:rFonts w:cstheme="minorHAnsi"/>
        </w:rPr>
      </w:pPr>
      <w:r w:rsidRPr="00362BB0">
        <w:rPr>
          <w:rFonts w:cstheme="minorHAnsi"/>
        </w:rPr>
        <w:t>I hope t</w:t>
      </w:r>
      <w:r w:rsidR="00303088" w:rsidRPr="00362BB0">
        <w:rPr>
          <w:rFonts w:cstheme="minorHAnsi"/>
        </w:rPr>
        <w:t xml:space="preserve">hat you were able to download the </w:t>
      </w:r>
      <w:r w:rsidR="00410225" w:rsidRPr="00362BB0">
        <w:rPr>
          <w:rFonts w:cstheme="minorHAnsi"/>
          <w:b/>
        </w:rPr>
        <w:t xml:space="preserve">Tapping Protocol </w:t>
      </w:r>
      <w:r w:rsidR="00123C97" w:rsidRPr="00362BB0">
        <w:rPr>
          <w:rFonts w:cstheme="minorHAnsi"/>
        </w:rPr>
        <w:t>from the Karis Fellowships website</w:t>
      </w:r>
      <w:r w:rsidR="007E7C91" w:rsidRPr="00362BB0">
        <w:rPr>
          <w:rFonts w:cstheme="minorHAnsi"/>
        </w:rPr>
        <w:t>. You can also</w:t>
      </w:r>
      <w:r w:rsidR="000C0E4B" w:rsidRPr="00B64A6A">
        <w:rPr>
          <w:rFonts w:cstheme="minorHAnsi"/>
        </w:rPr>
        <w:t xml:space="preserve"> watch </w:t>
      </w:r>
      <w:hyperlink r:id="rId8" w:history="1">
        <w:r w:rsidR="000C0E4B">
          <w:rPr>
            <w:rStyle w:val="Hyperlink"/>
            <w:rFonts w:cstheme="minorHAnsi"/>
          </w:rPr>
          <w:t>Alison’s tapping and TAT videos</w:t>
        </w:r>
      </w:hyperlink>
      <w:r w:rsidR="000C0E4B" w:rsidRPr="00B64A6A">
        <w:rPr>
          <w:rFonts w:cstheme="minorHAnsi"/>
        </w:rPr>
        <w:t xml:space="preserve"> </w:t>
      </w:r>
      <w:r w:rsidR="003E58DE">
        <w:rPr>
          <w:rFonts w:cstheme="minorHAnsi"/>
        </w:rPr>
        <w:t xml:space="preserve">which </w:t>
      </w:r>
      <w:r w:rsidR="00D2272D" w:rsidRPr="00362BB0">
        <w:rPr>
          <w:rFonts w:cstheme="minorHAnsi"/>
        </w:rPr>
        <w:t>demonstrate</w:t>
      </w:r>
      <w:r w:rsidR="007E7C91" w:rsidRPr="00362BB0">
        <w:rPr>
          <w:rFonts w:cstheme="minorHAnsi"/>
        </w:rPr>
        <w:t xml:space="preserve"> this </w:t>
      </w:r>
      <w:r w:rsidR="00D91777" w:rsidRPr="00362BB0">
        <w:rPr>
          <w:rFonts w:cstheme="minorHAnsi"/>
        </w:rPr>
        <w:t>tool</w:t>
      </w:r>
      <w:r w:rsidR="00123C97" w:rsidRPr="00362BB0">
        <w:rPr>
          <w:rFonts w:cstheme="minorHAnsi"/>
        </w:rPr>
        <w:t xml:space="preserve">. </w:t>
      </w:r>
      <w:bookmarkStart w:id="3" w:name="_Hlk509657639"/>
      <w:r w:rsidR="00DE2106" w:rsidRPr="00362BB0">
        <w:rPr>
          <w:rFonts w:cstheme="minorHAnsi"/>
        </w:rPr>
        <w:t xml:space="preserve">While I read, follow along in your notes and participate as best you can. </w:t>
      </w:r>
    </w:p>
    <w:bookmarkEnd w:id="3"/>
    <w:p w14:paraId="185FA949" w14:textId="00FA8B7B" w:rsidR="00546962" w:rsidRPr="00362BB0" w:rsidRDefault="00546962" w:rsidP="00ED67EE">
      <w:pPr>
        <w:spacing w:after="0" w:line="240" w:lineRule="auto"/>
        <w:jc w:val="both"/>
        <w:rPr>
          <w:rFonts w:cstheme="minorHAnsi"/>
        </w:rPr>
      </w:pPr>
    </w:p>
    <w:p w14:paraId="295256F0" w14:textId="63709CA0" w:rsidR="00546962" w:rsidRPr="00362BB0" w:rsidRDefault="00DE2106" w:rsidP="00ED67EE">
      <w:pPr>
        <w:spacing w:after="0" w:line="240" w:lineRule="auto"/>
        <w:jc w:val="both"/>
        <w:rPr>
          <w:rFonts w:cstheme="minorHAnsi"/>
          <w:b/>
        </w:rPr>
      </w:pPr>
      <w:r w:rsidRPr="00362BB0">
        <w:rPr>
          <w:rFonts w:cstheme="minorHAnsi"/>
          <w:b/>
        </w:rPr>
        <w:t xml:space="preserve">The </w:t>
      </w:r>
      <w:r w:rsidR="00546962" w:rsidRPr="00362BB0">
        <w:rPr>
          <w:rFonts w:cstheme="minorHAnsi"/>
          <w:b/>
        </w:rPr>
        <w:t>Tap</w:t>
      </w:r>
      <w:r w:rsidR="006B4BF3" w:rsidRPr="00362BB0">
        <w:rPr>
          <w:rFonts w:cstheme="minorHAnsi"/>
          <w:b/>
        </w:rPr>
        <w:t>ping</w:t>
      </w:r>
      <w:r w:rsidR="00546962" w:rsidRPr="00362BB0">
        <w:rPr>
          <w:rFonts w:cstheme="minorHAnsi"/>
          <w:b/>
        </w:rPr>
        <w:t xml:space="preserve"> </w:t>
      </w:r>
      <w:r w:rsidR="009153F1" w:rsidRPr="00362BB0">
        <w:rPr>
          <w:rFonts w:cstheme="minorHAnsi"/>
          <w:b/>
        </w:rPr>
        <w:t>Protocol</w:t>
      </w:r>
      <w:r w:rsidR="009153F1" w:rsidRPr="00362BB0">
        <w:rPr>
          <w:rStyle w:val="EndnoteReference"/>
          <w:rFonts w:cstheme="minorHAnsi"/>
          <w:b/>
        </w:rPr>
        <w:endnoteReference w:id="5"/>
      </w:r>
    </w:p>
    <w:p w14:paraId="31B8A975" w14:textId="77777777" w:rsidR="00440C32" w:rsidRPr="00362BB0" w:rsidRDefault="00440C32" w:rsidP="00ED67EE">
      <w:pPr>
        <w:spacing w:after="0" w:line="240" w:lineRule="auto"/>
        <w:jc w:val="both"/>
        <w:rPr>
          <w:rFonts w:cstheme="minorHAnsi"/>
        </w:rPr>
      </w:pPr>
    </w:p>
    <w:p w14:paraId="20BDECA6" w14:textId="5A2ADE1F" w:rsidR="00B07CC1" w:rsidRPr="00362BB0" w:rsidRDefault="003851F9" w:rsidP="00ED67EE">
      <w:pPr>
        <w:spacing w:after="0" w:line="240" w:lineRule="auto"/>
        <w:jc w:val="both"/>
        <w:rPr>
          <w:rFonts w:cstheme="minorHAnsi"/>
        </w:rPr>
      </w:pPr>
      <w:r w:rsidRPr="00362BB0">
        <w:rPr>
          <w:rFonts w:cstheme="minorHAnsi"/>
        </w:rPr>
        <w:t>Before you begin tapping</w:t>
      </w:r>
      <w:r w:rsidR="006B4BF3" w:rsidRPr="00362BB0">
        <w:rPr>
          <w:rFonts w:cstheme="minorHAnsi"/>
        </w:rPr>
        <w:t>,</w:t>
      </w:r>
      <w:r w:rsidR="00546962" w:rsidRPr="00362BB0">
        <w:rPr>
          <w:rFonts w:cstheme="minorHAnsi"/>
        </w:rPr>
        <w:t xml:space="preserve"> </w:t>
      </w:r>
      <w:r w:rsidR="00CA13DA" w:rsidRPr="00362BB0">
        <w:rPr>
          <w:rFonts w:cstheme="minorHAnsi"/>
        </w:rPr>
        <w:t>you</w:t>
      </w:r>
      <w:r w:rsidR="00546962" w:rsidRPr="00362BB0">
        <w:rPr>
          <w:rFonts w:cstheme="minorHAnsi"/>
        </w:rPr>
        <w:t xml:space="preserve"> need to formulate </w:t>
      </w:r>
      <w:r w:rsidR="00CA13DA" w:rsidRPr="00362BB0">
        <w:rPr>
          <w:rFonts w:cstheme="minorHAnsi"/>
        </w:rPr>
        <w:t>y</w:t>
      </w:r>
      <w:r w:rsidR="00546962" w:rsidRPr="00362BB0">
        <w:rPr>
          <w:rFonts w:cstheme="minorHAnsi"/>
        </w:rPr>
        <w:t>our healing statement</w:t>
      </w:r>
      <w:r w:rsidR="00703009" w:rsidRPr="00362BB0">
        <w:rPr>
          <w:rFonts w:cstheme="minorHAnsi"/>
        </w:rPr>
        <w:t xml:space="preserve"> and write it down</w:t>
      </w:r>
      <w:r w:rsidR="00546962" w:rsidRPr="00362BB0">
        <w:rPr>
          <w:rFonts w:cstheme="minorHAnsi"/>
        </w:rPr>
        <w:t xml:space="preserve">. This statement </w:t>
      </w:r>
      <w:r w:rsidR="008D58D0" w:rsidRPr="00362BB0">
        <w:rPr>
          <w:rFonts w:cstheme="minorHAnsi"/>
        </w:rPr>
        <w:t>describes</w:t>
      </w:r>
      <w:r w:rsidR="00546962" w:rsidRPr="00362BB0">
        <w:rPr>
          <w:rFonts w:cstheme="minorHAnsi"/>
        </w:rPr>
        <w:t xml:space="preserve"> the problem that triggered your stress reaction and</w:t>
      </w:r>
      <w:r w:rsidR="007308AE" w:rsidRPr="00362BB0">
        <w:rPr>
          <w:rFonts w:cstheme="minorHAnsi"/>
        </w:rPr>
        <w:t>,</w:t>
      </w:r>
      <w:r w:rsidR="00546962" w:rsidRPr="00362BB0">
        <w:rPr>
          <w:rFonts w:cstheme="minorHAnsi"/>
        </w:rPr>
        <w:t xml:space="preserve"> </w:t>
      </w:r>
      <w:r w:rsidR="00B92AFD" w:rsidRPr="00362BB0">
        <w:rPr>
          <w:rFonts w:cstheme="minorHAnsi"/>
        </w:rPr>
        <w:t>also</w:t>
      </w:r>
      <w:r w:rsidR="007308AE" w:rsidRPr="00362BB0">
        <w:rPr>
          <w:rFonts w:cstheme="minorHAnsi"/>
        </w:rPr>
        <w:t xml:space="preserve">, </w:t>
      </w:r>
      <w:r w:rsidR="00546962" w:rsidRPr="00362BB0">
        <w:rPr>
          <w:rFonts w:cstheme="minorHAnsi"/>
        </w:rPr>
        <w:t>identifies a few of the em</w:t>
      </w:r>
      <w:r w:rsidR="003746A9" w:rsidRPr="00362BB0">
        <w:rPr>
          <w:rFonts w:cstheme="minorHAnsi"/>
        </w:rPr>
        <w:t>otions that you are experiencing</w:t>
      </w:r>
      <w:r w:rsidR="00546962" w:rsidRPr="00362BB0">
        <w:rPr>
          <w:rFonts w:cstheme="minorHAnsi"/>
        </w:rPr>
        <w:t xml:space="preserve">. Allow yourself to play with this a little. The statement does not have to be perfectly crafted. </w:t>
      </w:r>
      <w:r w:rsidR="00CA13DA" w:rsidRPr="00362BB0">
        <w:rPr>
          <w:rFonts w:cstheme="minorHAnsi"/>
        </w:rPr>
        <w:t>Here is an example of a healing statement</w:t>
      </w:r>
      <w:r w:rsidR="00546962" w:rsidRPr="00362BB0">
        <w:rPr>
          <w:rFonts w:cstheme="minorHAnsi"/>
        </w:rPr>
        <w:t xml:space="preserve">: </w:t>
      </w:r>
      <w:r w:rsidR="00546962" w:rsidRPr="00362BB0">
        <w:rPr>
          <w:rFonts w:cstheme="minorHAnsi"/>
          <w:i/>
        </w:rPr>
        <w:t>My problem is that I am experiencing a life change</w:t>
      </w:r>
      <w:r w:rsidR="00202A8E" w:rsidRPr="00362BB0">
        <w:rPr>
          <w:rFonts w:cstheme="minorHAnsi"/>
          <w:i/>
        </w:rPr>
        <w:t>,</w:t>
      </w:r>
      <w:r w:rsidR="00546962" w:rsidRPr="00362BB0">
        <w:rPr>
          <w:rFonts w:cstheme="minorHAnsi"/>
          <w:i/>
        </w:rPr>
        <w:t xml:space="preserve"> and when I think of that</w:t>
      </w:r>
      <w:r w:rsidR="00235DDD" w:rsidRPr="00362BB0">
        <w:rPr>
          <w:rFonts w:cstheme="minorHAnsi"/>
          <w:i/>
        </w:rPr>
        <w:t>,</w:t>
      </w:r>
      <w:r w:rsidR="00546962" w:rsidRPr="00362BB0">
        <w:rPr>
          <w:rFonts w:cstheme="minorHAnsi"/>
          <w:i/>
        </w:rPr>
        <w:t xml:space="preserve"> I feel lonely, distressed, anxious, and vulnerable</w:t>
      </w:r>
      <w:r w:rsidR="000C6CA8" w:rsidRPr="00362BB0">
        <w:rPr>
          <w:rFonts w:cstheme="minorHAnsi"/>
        </w:rPr>
        <w:t>.</w:t>
      </w:r>
    </w:p>
    <w:p w14:paraId="501085A5" w14:textId="77777777" w:rsidR="00B07CC1" w:rsidRPr="00362BB0" w:rsidRDefault="00B07CC1" w:rsidP="00ED67EE">
      <w:pPr>
        <w:spacing w:after="0" w:line="240" w:lineRule="auto"/>
        <w:jc w:val="both"/>
        <w:rPr>
          <w:rFonts w:cstheme="minorHAnsi"/>
        </w:rPr>
      </w:pPr>
    </w:p>
    <w:p w14:paraId="14F55264" w14:textId="53221CD0" w:rsidR="009C2D5B" w:rsidRPr="00362BB0" w:rsidRDefault="00103038" w:rsidP="00ED67EE">
      <w:pPr>
        <w:spacing w:after="0" w:line="240" w:lineRule="auto"/>
        <w:jc w:val="both"/>
        <w:rPr>
          <w:rFonts w:cstheme="minorHAnsi"/>
        </w:rPr>
      </w:pPr>
      <w:r w:rsidRPr="00362BB0">
        <w:rPr>
          <w:rFonts w:cstheme="minorHAnsi"/>
        </w:rPr>
        <w:t xml:space="preserve">Now let’s go step by step through the process of creating </w:t>
      </w:r>
      <w:r w:rsidR="000D073C" w:rsidRPr="00362BB0">
        <w:rPr>
          <w:rFonts w:cstheme="minorHAnsi"/>
        </w:rPr>
        <w:t>a personal</w:t>
      </w:r>
      <w:r w:rsidRPr="00362BB0">
        <w:rPr>
          <w:rFonts w:cstheme="minorHAnsi"/>
        </w:rPr>
        <w:t xml:space="preserve"> healing statement.</w:t>
      </w:r>
    </w:p>
    <w:p w14:paraId="46B68DD2" w14:textId="77777777" w:rsidR="00546962" w:rsidRPr="00362BB0" w:rsidRDefault="00546962" w:rsidP="00ED67EE">
      <w:pPr>
        <w:spacing w:after="0" w:line="240" w:lineRule="auto"/>
        <w:jc w:val="both"/>
        <w:rPr>
          <w:rFonts w:cstheme="minorHAnsi"/>
        </w:rPr>
      </w:pPr>
    </w:p>
    <w:p w14:paraId="646B7E77" w14:textId="6BD343B9" w:rsidR="00546962" w:rsidRPr="00362BB0" w:rsidRDefault="00546962" w:rsidP="00ED67EE">
      <w:pPr>
        <w:pStyle w:val="ListParagraph"/>
        <w:numPr>
          <w:ilvl w:val="0"/>
          <w:numId w:val="11"/>
        </w:numPr>
        <w:tabs>
          <w:tab w:val="left" w:pos="357"/>
        </w:tabs>
        <w:spacing w:after="0" w:line="240" w:lineRule="auto"/>
        <w:ind w:left="357" w:hanging="357"/>
        <w:jc w:val="both"/>
        <w:rPr>
          <w:rFonts w:cstheme="minorHAnsi"/>
          <w:b/>
        </w:rPr>
      </w:pPr>
      <w:r w:rsidRPr="00362BB0">
        <w:rPr>
          <w:rFonts w:cstheme="minorHAnsi"/>
          <w:b/>
        </w:rPr>
        <w:t xml:space="preserve">Determine the focus </w:t>
      </w:r>
    </w:p>
    <w:p w14:paraId="0ADF7885" w14:textId="628178B6" w:rsidR="00546962" w:rsidRPr="00362BB0" w:rsidRDefault="00546962" w:rsidP="00ED67EE">
      <w:pPr>
        <w:spacing w:after="0" w:line="240" w:lineRule="auto"/>
        <w:ind w:left="360"/>
        <w:jc w:val="both"/>
        <w:rPr>
          <w:rFonts w:cstheme="minorHAnsi"/>
          <w:i/>
        </w:rPr>
      </w:pPr>
      <w:r w:rsidRPr="00362BB0">
        <w:rPr>
          <w:rFonts w:cstheme="minorHAnsi"/>
        </w:rPr>
        <w:t xml:space="preserve">What is the problem or issue that you want to address? You might consider one of the fears that you noticed this week. Your problem would be whatever triggered the fear. Begin with the phrase </w:t>
      </w:r>
      <w:r w:rsidR="00F67D0A" w:rsidRPr="00362BB0">
        <w:rPr>
          <w:rFonts w:cstheme="minorHAnsi"/>
          <w:b/>
          <w:i/>
        </w:rPr>
        <w:t>“</w:t>
      </w:r>
      <w:r w:rsidR="003C61A8" w:rsidRPr="00362BB0">
        <w:rPr>
          <w:rFonts w:cstheme="minorHAnsi"/>
          <w:b/>
          <w:i/>
        </w:rPr>
        <w:t>My problem is that</w:t>
      </w:r>
      <w:r w:rsidR="002F1969" w:rsidRPr="00362BB0">
        <w:rPr>
          <w:rFonts w:cstheme="minorHAnsi"/>
          <w:b/>
          <w:i/>
        </w:rPr>
        <w:t xml:space="preserve"> . . .</w:t>
      </w:r>
      <w:r w:rsidR="00F67D0A" w:rsidRPr="00362BB0">
        <w:rPr>
          <w:rFonts w:cstheme="minorHAnsi"/>
          <w:b/>
          <w:i/>
        </w:rPr>
        <w:t>”</w:t>
      </w:r>
      <w:r w:rsidR="003C61A8" w:rsidRPr="00362BB0">
        <w:rPr>
          <w:rFonts w:cstheme="minorHAnsi"/>
        </w:rPr>
        <w:t xml:space="preserve"> </w:t>
      </w:r>
      <w:r w:rsidRPr="00362BB0">
        <w:rPr>
          <w:rFonts w:cstheme="minorHAnsi"/>
        </w:rPr>
        <w:t xml:space="preserve">and then state the problem in simple terms. </w:t>
      </w:r>
      <w:r w:rsidRPr="00362BB0">
        <w:rPr>
          <w:rFonts w:cstheme="minorHAnsi"/>
          <w:i/>
        </w:rPr>
        <w:t>(Pause</w:t>
      </w:r>
      <w:r w:rsidR="00971731" w:rsidRPr="00362BB0">
        <w:rPr>
          <w:rFonts w:cstheme="minorHAnsi"/>
          <w:i/>
        </w:rPr>
        <w:t xml:space="preserve"> </w:t>
      </w:r>
      <w:r w:rsidR="00215E3A" w:rsidRPr="00362BB0">
        <w:rPr>
          <w:rFonts w:cstheme="minorHAnsi"/>
          <w:i/>
        </w:rPr>
        <w:t xml:space="preserve">for </w:t>
      </w:r>
      <w:r w:rsidR="00971731" w:rsidRPr="00362BB0">
        <w:rPr>
          <w:rFonts w:cstheme="minorHAnsi"/>
          <w:i/>
        </w:rPr>
        <w:t>1</w:t>
      </w:r>
      <w:r w:rsidR="001925D2" w:rsidRPr="00362BB0">
        <w:rPr>
          <w:rFonts w:cstheme="minorHAnsi"/>
          <w:i/>
        </w:rPr>
        <w:t>5</w:t>
      </w:r>
      <w:r w:rsidR="00971731" w:rsidRPr="00362BB0">
        <w:rPr>
          <w:rFonts w:cstheme="minorHAnsi"/>
          <w:i/>
        </w:rPr>
        <w:t xml:space="preserve"> seconds</w:t>
      </w:r>
      <w:r w:rsidRPr="00362BB0">
        <w:rPr>
          <w:rFonts w:cstheme="minorHAnsi"/>
          <w:i/>
        </w:rPr>
        <w:t xml:space="preserve">) </w:t>
      </w:r>
    </w:p>
    <w:p w14:paraId="0D8CFE48" w14:textId="63D4B6DA" w:rsidR="00546962" w:rsidRDefault="00546962" w:rsidP="00ED67EE">
      <w:pPr>
        <w:spacing w:after="0" w:line="240" w:lineRule="auto"/>
        <w:jc w:val="both"/>
        <w:rPr>
          <w:rFonts w:cstheme="minorHAnsi"/>
          <w:b/>
        </w:rPr>
      </w:pPr>
    </w:p>
    <w:p w14:paraId="7277AFEC" w14:textId="77777777" w:rsidR="00310B98" w:rsidRDefault="00310B98" w:rsidP="00ED67EE">
      <w:pPr>
        <w:spacing w:after="0" w:line="240" w:lineRule="auto"/>
        <w:jc w:val="both"/>
        <w:rPr>
          <w:rFonts w:cstheme="minorHAnsi"/>
          <w:b/>
        </w:rPr>
      </w:pPr>
    </w:p>
    <w:p w14:paraId="7503D35D" w14:textId="621CC5CB" w:rsidR="00546962" w:rsidRPr="00362BB0" w:rsidRDefault="00546962" w:rsidP="00023A07">
      <w:pPr>
        <w:pStyle w:val="ListParagraph"/>
        <w:widowControl w:val="0"/>
        <w:numPr>
          <w:ilvl w:val="0"/>
          <w:numId w:val="11"/>
        </w:numPr>
        <w:tabs>
          <w:tab w:val="left" w:pos="357"/>
        </w:tabs>
        <w:spacing w:after="0" w:line="240" w:lineRule="auto"/>
        <w:ind w:left="357" w:hanging="357"/>
        <w:jc w:val="both"/>
        <w:rPr>
          <w:rFonts w:cstheme="minorHAnsi"/>
          <w:b/>
        </w:rPr>
      </w:pPr>
      <w:r w:rsidRPr="00362BB0">
        <w:rPr>
          <w:rFonts w:cstheme="minorHAnsi"/>
          <w:b/>
        </w:rPr>
        <w:lastRenderedPageBreak/>
        <w:t xml:space="preserve">Identify your </w:t>
      </w:r>
      <w:proofErr w:type="gramStart"/>
      <w:r w:rsidRPr="00362BB0">
        <w:rPr>
          <w:rFonts w:cstheme="minorHAnsi"/>
          <w:b/>
        </w:rPr>
        <w:t>emotions</w:t>
      </w:r>
      <w:proofErr w:type="gramEnd"/>
    </w:p>
    <w:p w14:paraId="2ED0945E" w14:textId="641C5279" w:rsidR="00546962" w:rsidRPr="00362BB0" w:rsidRDefault="00185D38" w:rsidP="00023A07">
      <w:pPr>
        <w:widowControl w:val="0"/>
        <w:spacing w:after="0" w:line="240" w:lineRule="auto"/>
        <w:ind w:left="360"/>
        <w:jc w:val="both"/>
        <w:rPr>
          <w:rFonts w:cstheme="minorHAnsi"/>
        </w:rPr>
      </w:pPr>
      <w:r w:rsidRPr="00362BB0">
        <w:rPr>
          <w:rFonts w:cstheme="minorHAnsi"/>
        </w:rPr>
        <w:t xml:space="preserve">What do you feel when you think </w:t>
      </w:r>
      <w:r w:rsidR="00A17F0C" w:rsidRPr="00362BB0">
        <w:rPr>
          <w:rFonts w:cstheme="minorHAnsi"/>
        </w:rPr>
        <w:t>about</w:t>
      </w:r>
      <w:r w:rsidRPr="00362BB0">
        <w:rPr>
          <w:rFonts w:cstheme="minorHAnsi"/>
        </w:rPr>
        <w:t xml:space="preserve"> your problem? </w:t>
      </w:r>
      <w:r w:rsidR="008D58D0" w:rsidRPr="00362BB0">
        <w:rPr>
          <w:rFonts w:cstheme="minorHAnsi"/>
          <w:i/>
        </w:rPr>
        <w:t>(Pause)</w:t>
      </w:r>
      <w:r w:rsidR="00103038" w:rsidRPr="00362BB0">
        <w:rPr>
          <w:rFonts w:cstheme="minorHAnsi"/>
        </w:rPr>
        <w:t xml:space="preserve"> Add to your healing statement</w:t>
      </w:r>
      <w:r w:rsidR="004220C1" w:rsidRPr="00362BB0">
        <w:rPr>
          <w:rFonts w:cstheme="minorHAnsi"/>
        </w:rPr>
        <w:t xml:space="preserve"> </w:t>
      </w:r>
      <w:r w:rsidR="00F67D0A" w:rsidRPr="00362BB0">
        <w:rPr>
          <w:rFonts w:cstheme="minorHAnsi"/>
          <w:b/>
          <w:i/>
        </w:rPr>
        <w:t>“</w:t>
      </w:r>
      <w:r w:rsidR="003C61A8" w:rsidRPr="00362BB0">
        <w:rPr>
          <w:rFonts w:cstheme="minorHAnsi"/>
          <w:b/>
          <w:i/>
        </w:rPr>
        <w:t>and when I think of that</w:t>
      </w:r>
      <w:r w:rsidR="00D357F9" w:rsidRPr="00362BB0">
        <w:rPr>
          <w:rFonts w:cstheme="minorHAnsi"/>
          <w:b/>
          <w:i/>
        </w:rPr>
        <w:t>,</w:t>
      </w:r>
      <w:r w:rsidR="003C61A8" w:rsidRPr="00362BB0">
        <w:rPr>
          <w:rFonts w:cstheme="minorHAnsi"/>
          <w:b/>
          <w:i/>
        </w:rPr>
        <w:t xml:space="preserve"> I feel . . .</w:t>
      </w:r>
      <w:r w:rsidR="00F67D0A" w:rsidRPr="00362BB0">
        <w:rPr>
          <w:rFonts w:cstheme="minorHAnsi"/>
          <w:b/>
          <w:i/>
        </w:rPr>
        <w:t>”</w:t>
      </w:r>
      <w:r w:rsidR="004220C1" w:rsidRPr="00362BB0">
        <w:rPr>
          <w:rFonts w:cstheme="minorHAnsi"/>
        </w:rPr>
        <w:t xml:space="preserve"> </w:t>
      </w:r>
      <w:r w:rsidR="00103038" w:rsidRPr="00362BB0">
        <w:rPr>
          <w:rFonts w:cstheme="minorHAnsi"/>
        </w:rPr>
        <w:t>Now</w:t>
      </w:r>
      <w:r w:rsidR="00546962" w:rsidRPr="00362BB0">
        <w:rPr>
          <w:rFonts w:cstheme="minorHAnsi"/>
        </w:rPr>
        <w:t xml:space="preserve"> </w:t>
      </w:r>
      <w:r w:rsidR="00EB3A5B" w:rsidRPr="00362BB0">
        <w:rPr>
          <w:rFonts w:cstheme="minorHAnsi"/>
        </w:rPr>
        <w:t>list</w:t>
      </w:r>
      <w:r w:rsidR="00546962" w:rsidRPr="00362BB0">
        <w:rPr>
          <w:rFonts w:cstheme="minorHAnsi"/>
        </w:rPr>
        <w:t xml:space="preserve"> a few </w:t>
      </w:r>
      <w:r w:rsidR="00CE15A3" w:rsidRPr="00362BB0">
        <w:rPr>
          <w:rFonts w:cstheme="minorHAnsi"/>
        </w:rPr>
        <w:t xml:space="preserve">of the </w:t>
      </w:r>
      <w:r w:rsidR="00546962" w:rsidRPr="00362BB0">
        <w:rPr>
          <w:rFonts w:cstheme="minorHAnsi"/>
        </w:rPr>
        <w:t>emotions</w:t>
      </w:r>
      <w:r w:rsidR="00CE15A3" w:rsidRPr="00362BB0">
        <w:rPr>
          <w:rFonts w:cstheme="minorHAnsi"/>
        </w:rPr>
        <w:t xml:space="preserve"> </w:t>
      </w:r>
      <w:r w:rsidR="004220C1" w:rsidRPr="00362BB0">
        <w:rPr>
          <w:rFonts w:cstheme="minorHAnsi"/>
        </w:rPr>
        <w:t xml:space="preserve">that </w:t>
      </w:r>
      <w:r w:rsidR="00CE15A3" w:rsidRPr="00362BB0">
        <w:rPr>
          <w:rFonts w:cstheme="minorHAnsi"/>
        </w:rPr>
        <w:t xml:space="preserve">you </w:t>
      </w:r>
      <w:r w:rsidR="00103038" w:rsidRPr="00362BB0">
        <w:rPr>
          <w:rFonts w:cstheme="minorHAnsi"/>
        </w:rPr>
        <w:t>have identified</w:t>
      </w:r>
      <w:r w:rsidR="00546962" w:rsidRPr="00362BB0">
        <w:rPr>
          <w:rFonts w:cstheme="minorHAnsi"/>
        </w:rPr>
        <w:t xml:space="preserve">. </w:t>
      </w:r>
      <w:r w:rsidR="00733EF8" w:rsidRPr="00362BB0">
        <w:rPr>
          <w:rFonts w:cstheme="minorHAnsi"/>
          <w:i/>
        </w:rPr>
        <w:t>(Pause</w:t>
      </w:r>
      <w:r w:rsidR="00971731" w:rsidRPr="00362BB0">
        <w:rPr>
          <w:rFonts w:cstheme="minorHAnsi"/>
          <w:i/>
        </w:rPr>
        <w:t xml:space="preserve"> </w:t>
      </w:r>
      <w:r w:rsidR="00215E3A" w:rsidRPr="00362BB0">
        <w:rPr>
          <w:rFonts w:cstheme="minorHAnsi"/>
          <w:i/>
        </w:rPr>
        <w:t xml:space="preserve">for </w:t>
      </w:r>
      <w:r w:rsidR="00971731" w:rsidRPr="00362BB0">
        <w:rPr>
          <w:rFonts w:cstheme="minorHAnsi"/>
          <w:i/>
        </w:rPr>
        <w:t>1</w:t>
      </w:r>
      <w:r w:rsidR="001925D2" w:rsidRPr="00362BB0">
        <w:rPr>
          <w:rFonts w:cstheme="minorHAnsi"/>
          <w:i/>
        </w:rPr>
        <w:t>5</w:t>
      </w:r>
      <w:r w:rsidR="00971731" w:rsidRPr="00362BB0">
        <w:rPr>
          <w:rFonts w:cstheme="minorHAnsi"/>
          <w:i/>
        </w:rPr>
        <w:t xml:space="preserve"> seconds</w:t>
      </w:r>
      <w:r w:rsidR="00733EF8" w:rsidRPr="00362BB0">
        <w:rPr>
          <w:rFonts w:cstheme="minorHAnsi"/>
          <w:i/>
        </w:rPr>
        <w:t>)</w:t>
      </w:r>
    </w:p>
    <w:p w14:paraId="551DDA7E" w14:textId="77777777" w:rsidR="007753AA" w:rsidRPr="00362BB0" w:rsidRDefault="007753AA" w:rsidP="00ED67EE">
      <w:pPr>
        <w:widowControl w:val="0"/>
        <w:spacing w:after="0" w:line="240" w:lineRule="auto"/>
        <w:jc w:val="both"/>
        <w:rPr>
          <w:rFonts w:cstheme="minorHAnsi"/>
          <w:b/>
        </w:rPr>
      </w:pPr>
    </w:p>
    <w:p w14:paraId="7381EC55" w14:textId="5F2AD183" w:rsidR="00546962" w:rsidRPr="00362BB0" w:rsidRDefault="00546962" w:rsidP="00ED67EE">
      <w:pPr>
        <w:pStyle w:val="ListParagraph"/>
        <w:widowControl w:val="0"/>
        <w:numPr>
          <w:ilvl w:val="0"/>
          <w:numId w:val="11"/>
        </w:numPr>
        <w:tabs>
          <w:tab w:val="left" w:pos="357"/>
        </w:tabs>
        <w:spacing w:after="0" w:line="240" w:lineRule="auto"/>
        <w:ind w:left="357" w:hanging="357"/>
        <w:jc w:val="both"/>
        <w:rPr>
          <w:rFonts w:cstheme="minorHAnsi"/>
          <w:b/>
        </w:rPr>
      </w:pPr>
      <w:r w:rsidRPr="00362BB0">
        <w:rPr>
          <w:rFonts w:cstheme="minorHAnsi"/>
          <w:b/>
        </w:rPr>
        <w:t xml:space="preserve">Write </w:t>
      </w:r>
      <w:r w:rsidR="007A169C" w:rsidRPr="00362BB0">
        <w:rPr>
          <w:rFonts w:cstheme="minorHAnsi"/>
          <w:b/>
        </w:rPr>
        <w:t xml:space="preserve">down </w:t>
      </w:r>
      <w:r w:rsidR="0061478F" w:rsidRPr="00362BB0">
        <w:rPr>
          <w:rFonts w:cstheme="minorHAnsi"/>
          <w:b/>
        </w:rPr>
        <w:t>your</w:t>
      </w:r>
      <w:r w:rsidRPr="00362BB0">
        <w:rPr>
          <w:rFonts w:cstheme="minorHAnsi"/>
          <w:b/>
        </w:rPr>
        <w:t xml:space="preserve"> </w:t>
      </w:r>
      <w:r w:rsidR="0061478F" w:rsidRPr="00362BB0">
        <w:rPr>
          <w:rFonts w:cstheme="minorHAnsi"/>
          <w:b/>
        </w:rPr>
        <w:t xml:space="preserve">complete </w:t>
      </w:r>
      <w:r w:rsidRPr="00362BB0">
        <w:rPr>
          <w:rFonts w:cstheme="minorHAnsi"/>
          <w:b/>
        </w:rPr>
        <w:t>healing statement</w:t>
      </w:r>
    </w:p>
    <w:p w14:paraId="5A546380" w14:textId="08B483A2" w:rsidR="00546962" w:rsidRPr="00362BB0" w:rsidRDefault="00546962" w:rsidP="00ED67EE">
      <w:pPr>
        <w:widowControl w:val="0"/>
        <w:tabs>
          <w:tab w:val="left" w:pos="357"/>
        </w:tabs>
        <w:spacing w:after="0" w:line="240" w:lineRule="auto"/>
        <w:ind w:left="357"/>
        <w:jc w:val="both"/>
        <w:rPr>
          <w:rFonts w:cstheme="minorHAnsi"/>
        </w:rPr>
      </w:pPr>
      <w:r w:rsidRPr="00362BB0">
        <w:rPr>
          <w:rFonts w:cstheme="minorHAnsi"/>
        </w:rPr>
        <w:t xml:space="preserve">Here </w:t>
      </w:r>
      <w:r w:rsidR="00CA13DA" w:rsidRPr="00362BB0">
        <w:rPr>
          <w:rFonts w:cstheme="minorHAnsi"/>
        </w:rPr>
        <w:t>is our example again</w:t>
      </w:r>
      <w:r w:rsidRPr="00362BB0">
        <w:rPr>
          <w:rFonts w:cstheme="minorHAnsi"/>
        </w:rPr>
        <w:t xml:space="preserve">: </w:t>
      </w:r>
      <w:r w:rsidRPr="00362BB0">
        <w:rPr>
          <w:rFonts w:cstheme="minorHAnsi"/>
          <w:i/>
        </w:rPr>
        <w:t>My problem is that I am experiencing a life change</w:t>
      </w:r>
      <w:r w:rsidR="00202A8E" w:rsidRPr="00362BB0">
        <w:rPr>
          <w:rFonts w:cstheme="minorHAnsi"/>
          <w:i/>
        </w:rPr>
        <w:t>,</w:t>
      </w:r>
      <w:r w:rsidRPr="00362BB0">
        <w:rPr>
          <w:rFonts w:cstheme="minorHAnsi"/>
          <w:i/>
        </w:rPr>
        <w:t xml:space="preserve"> and when I think of that</w:t>
      </w:r>
      <w:r w:rsidR="0074472E" w:rsidRPr="00362BB0">
        <w:rPr>
          <w:rFonts w:cstheme="minorHAnsi"/>
          <w:i/>
        </w:rPr>
        <w:t>,</w:t>
      </w:r>
      <w:r w:rsidRPr="00362BB0">
        <w:rPr>
          <w:rFonts w:cstheme="minorHAnsi"/>
          <w:i/>
        </w:rPr>
        <w:t xml:space="preserve"> I feel lonely, distressed, anxious, and vulnerable. </w:t>
      </w:r>
      <w:r w:rsidR="00F51CCD" w:rsidRPr="00362BB0">
        <w:rPr>
          <w:rFonts w:cstheme="minorHAnsi"/>
        </w:rPr>
        <w:t>Be sure to w</w:t>
      </w:r>
      <w:r w:rsidR="004220C1" w:rsidRPr="00362BB0">
        <w:rPr>
          <w:rFonts w:cstheme="minorHAnsi"/>
        </w:rPr>
        <w:t xml:space="preserve">rite </w:t>
      </w:r>
      <w:r w:rsidR="007A169C" w:rsidRPr="00362BB0">
        <w:rPr>
          <w:rFonts w:cstheme="minorHAnsi"/>
        </w:rPr>
        <w:t xml:space="preserve">down </w:t>
      </w:r>
      <w:r w:rsidR="004220C1" w:rsidRPr="00362BB0">
        <w:rPr>
          <w:rFonts w:cstheme="minorHAnsi"/>
        </w:rPr>
        <w:t xml:space="preserve">your healing statement </w:t>
      </w:r>
      <w:r w:rsidR="005904C5" w:rsidRPr="00362BB0">
        <w:rPr>
          <w:rFonts w:cstheme="minorHAnsi"/>
        </w:rPr>
        <w:t>and keep it</w:t>
      </w:r>
      <w:r w:rsidR="004220C1" w:rsidRPr="00362BB0">
        <w:rPr>
          <w:rFonts w:cstheme="minorHAnsi"/>
        </w:rPr>
        <w:t xml:space="preserve"> </w:t>
      </w:r>
      <w:r w:rsidR="00971731" w:rsidRPr="00362BB0">
        <w:rPr>
          <w:rFonts w:cstheme="minorHAnsi"/>
        </w:rPr>
        <w:t>in a place where</w:t>
      </w:r>
      <w:r w:rsidR="004220C1" w:rsidRPr="00362BB0">
        <w:rPr>
          <w:rFonts w:cstheme="minorHAnsi"/>
        </w:rPr>
        <w:t xml:space="preserve"> you can easily find it again for your KF work.</w:t>
      </w:r>
      <w:r w:rsidR="000A295C" w:rsidRPr="00362BB0">
        <w:rPr>
          <w:rFonts w:cstheme="minorHAnsi"/>
        </w:rPr>
        <w:t xml:space="preserve"> </w:t>
      </w:r>
    </w:p>
    <w:p w14:paraId="1DEB64D1" w14:textId="77777777" w:rsidR="00BF1E5B" w:rsidRPr="00362BB0" w:rsidRDefault="00BF1E5B" w:rsidP="007C0513">
      <w:pPr>
        <w:spacing w:after="0" w:line="240" w:lineRule="auto"/>
        <w:jc w:val="both"/>
        <w:rPr>
          <w:rFonts w:cstheme="minorHAnsi"/>
        </w:rPr>
      </w:pPr>
    </w:p>
    <w:p w14:paraId="5002DEB9" w14:textId="4A214A0D" w:rsidR="00546962" w:rsidRPr="00362BB0" w:rsidRDefault="00546962" w:rsidP="00ED67EE">
      <w:pPr>
        <w:pStyle w:val="ListParagraph"/>
        <w:numPr>
          <w:ilvl w:val="0"/>
          <w:numId w:val="11"/>
        </w:numPr>
        <w:tabs>
          <w:tab w:val="left" w:pos="357"/>
        </w:tabs>
        <w:spacing w:after="0" w:line="240" w:lineRule="auto"/>
        <w:ind w:left="357" w:hanging="357"/>
        <w:jc w:val="both"/>
        <w:rPr>
          <w:rFonts w:cstheme="minorHAnsi"/>
        </w:rPr>
      </w:pPr>
      <w:r w:rsidRPr="00362BB0">
        <w:rPr>
          <w:rFonts w:cstheme="minorHAnsi"/>
          <w:b/>
        </w:rPr>
        <w:t>Assess the level of fear or stress</w:t>
      </w:r>
    </w:p>
    <w:p w14:paraId="192730A8" w14:textId="31772140" w:rsidR="00546962" w:rsidRPr="00362BB0" w:rsidRDefault="00546962" w:rsidP="00ED67EE">
      <w:pPr>
        <w:spacing w:after="0" w:line="240" w:lineRule="auto"/>
        <w:ind w:left="360"/>
        <w:jc w:val="both"/>
        <w:rPr>
          <w:rFonts w:cstheme="minorHAnsi"/>
        </w:rPr>
      </w:pPr>
      <w:r w:rsidRPr="00362BB0">
        <w:rPr>
          <w:rFonts w:cstheme="minorHAnsi"/>
        </w:rPr>
        <w:t xml:space="preserve">On a scale of </w:t>
      </w:r>
      <w:r w:rsidR="00215E3A" w:rsidRPr="00362BB0">
        <w:rPr>
          <w:rFonts w:cstheme="minorHAnsi"/>
        </w:rPr>
        <w:t>one</w:t>
      </w:r>
      <w:r w:rsidRPr="00362BB0">
        <w:rPr>
          <w:rFonts w:cstheme="minorHAnsi"/>
        </w:rPr>
        <w:t xml:space="preserve"> to </w:t>
      </w:r>
      <w:r w:rsidR="00215E3A" w:rsidRPr="00362BB0">
        <w:rPr>
          <w:rFonts w:cstheme="minorHAnsi"/>
        </w:rPr>
        <w:t>ten</w:t>
      </w:r>
      <w:r w:rsidRPr="00362BB0">
        <w:rPr>
          <w:rFonts w:cstheme="minorHAnsi"/>
        </w:rPr>
        <w:t xml:space="preserve">, with </w:t>
      </w:r>
      <w:r w:rsidR="00215E3A" w:rsidRPr="00362BB0">
        <w:rPr>
          <w:rFonts w:cstheme="minorHAnsi"/>
        </w:rPr>
        <w:t xml:space="preserve">ten </w:t>
      </w:r>
      <w:r w:rsidRPr="00362BB0">
        <w:rPr>
          <w:rFonts w:cstheme="minorHAnsi"/>
        </w:rPr>
        <w:t xml:space="preserve">being the most stressful for you, how stressful </w:t>
      </w:r>
      <w:r w:rsidR="00060866" w:rsidRPr="00362BB0">
        <w:rPr>
          <w:rFonts w:cstheme="minorHAnsi"/>
        </w:rPr>
        <w:t xml:space="preserve">is </w:t>
      </w:r>
      <w:r w:rsidRPr="00362BB0">
        <w:rPr>
          <w:rFonts w:cstheme="minorHAnsi"/>
        </w:rPr>
        <w:t>your problem?</w:t>
      </w:r>
      <w:r w:rsidR="00A50C4D" w:rsidRPr="00362BB0">
        <w:rPr>
          <w:rFonts w:cstheme="minorHAnsi"/>
        </w:rPr>
        <w:t xml:space="preserve"> </w:t>
      </w:r>
      <w:r w:rsidR="00E31B41" w:rsidRPr="00362BB0">
        <w:rPr>
          <w:rFonts w:cstheme="minorHAnsi"/>
        </w:rPr>
        <w:t xml:space="preserve">Make a note of that. </w:t>
      </w:r>
      <w:r w:rsidR="00A50C4D" w:rsidRPr="00362BB0">
        <w:rPr>
          <w:rFonts w:cstheme="minorHAnsi"/>
          <w:i/>
        </w:rPr>
        <w:t>(Pause)</w:t>
      </w:r>
    </w:p>
    <w:p w14:paraId="36D99A5C" w14:textId="40447B17" w:rsidR="00313B5B" w:rsidRPr="00362BB0" w:rsidRDefault="00313B5B" w:rsidP="00ED67EE">
      <w:pPr>
        <w:spacing w:after="0" w:line="240" w:lineRule="auto"/>
        <w:jc w:val="both"/>
        <w:rPr>
          <w:rFonts w:cstheme="minorHAnsi"/>
        </w:rPr>
      </w:pPr>
    </w:p>
    <w:p w14:paraId="2622EC04" w14:textId="6B278621" w:rsidR="00313B5B" w:rsidRPr="00362BB0" w:rsidRDefault="00313B5B" w:rsidP="00ED67EE">
      <w:pPr>
        <w:spacing w:after="0" w:line="240" w:lineRule="auto"/>
        <w:jc w:val="both"/>
        <w:rPr>
          <w:rFonts w:cstheme="minorHAnsi"/>
          <w:b/>
        </w:rPr>
      </w:pPr>
      <w:r w:rsidRPr="00362BB0">
        <w:rPr>
          <w:rFonts w:cstheme="minorHAnsi"/>
        </w:rPr>
        <w:t>Let’s</w:t>
      </w:r>
      <w:r w:rsidR="00CC6C6E" w:rsidRPr="00362BB0">
        <w:rPr>
          <w:rFonts w:cstheme="minorHAnsi"/>
        </w:rPr>
        <w:t xml:space="preserve"> </w:t>
      </w:r>
      <w:r w:rsidR="00546833" w:rsidRPr="00362BB0">
        <w:rPr>
          <w:rFonts w:cstheme="minorHAnsi"/>
        </w:rPr>
        <w:t>practice</w:t>
      </w:r>
      <w:r w:rsidRPr="00362BB0">
        <w:rPr>
          <w:rFonts w:cstheme="minorHAnsi"/>
        </w:rPr>
        <w:t xml:space="preserve"> the fi</w:t>
      </w:r>
      <w:r w:rsidR="006B4BF3" w:rsidRPr="00362BB0">
        <w:rPr>
          <w:rFonts w:cstheme="minorHAnsi"/>
        </w:rPr>
        <w:t xml:space="preserve">rst series of the </w:t>
      </w:r>
      <w:r w:rsidR="006B4BF3" w:rsidRPr="00362BB0">
        <w:rPr>
          <w:rFonts w:cstheme="minorHAnsi"/>
          <w:b/>
        </w:rPr>
        <w:t>Tap</w:t>
      </w:r>
      <w:r w:rsidR="003851F9" w:rsidRPr="00362BB0">
        <w:rPr>
          <w:rFonts w:cstheme="minorHAnsi"/>
          <w:b/>
        </w:rPr>
        <w:t>ping P</w:t>
      </w:r>
      <w:r w:rsidR="006B4BF3" w:rsidRPr="00362BB0">
        <w:rPr>
          <w:rFonts w:cstheme="minorHAnsi"/>
          <w:b/>
        </w:rPr>
        <w:t>rotocol</w:t>
      </w:r>
      <w:r w:rsidR="00215E3A" w:rsidRPr="00362BB0">
        <w:rPr>
          <w:rFonts w:cstheme="minorHAnsi"/>
          <w:b/>
        </w:rPr>
        <w:t xml:space="preserve"> </w:t>
      </w:r>
      <w:r w:rsidR="00215E3A" w:rsidRPr="00362BB0">
        <w:rPr>
          <w:rFonts w:cstheme="minorHAnsi"/>
        </w:rPr>
        <w:t>together</w:t>
      </w:r>
      <w:r w:rsidR="003851F9" w:rsidRPr="00362BB0">
        <w:rPr>
          <w:rFonts w:cstheme="minorHAnsi"/>
        </w:rPr>
        <w:t>.</w:t>
      </w:r>
    </w:p>
    <w:p w14:paraId="26C78462" w14:textId="083E01FD" w:rsidR="00313B5B" w:rsidRPr="00362BB0" w:rsidRDefault="00313B5B" w:rsidP="00ED67EE">
      <w:pPr>
        <w:spacing w:after="0" w:line="240" w:lineRule="auto"/>
        <w:jc w:val="both"/>
        <w:rPr>
          <w:rFonts w:cstheme="minorHAnsi"/>
        </w:rPr>
      </w:pPr>
    </w:p>
    <w:p w14:paraId="5929491E" w14:textId="7AAAF726" w:rsidR="00546962" w:rsidRPr="00362BB0" w:rsidRDefault="006120F9" w:rsidP="00ED67EE">
      <w:pPr>
        <w:spacing w:after="0" w:line="240" w:lineRule="auto"/>
        <w:jc w:val="both"/>
        <w:rPr>
          <w:rFonts w:cstheme="minorHAnsi"/>
        </w:rPr>
      </w:pPr>
      <w:r w:rsidRPr="00362BB0">
        <w:rPr>
          <w:rFonts w:cstheme="minorHAnsi"/>
        </w:rPr>
        <w:t xml:space="preserve">Sip some purified water and assume a mindfulness posture. Be sure to breathe deeply while you tap. </w:t>
      </w:r>
    </w:p>
    <w:p w14:paraId="0BD86598" w14:textId="77777777" w:rsidR="006120F9" w:rsidRPr="00362BB0" w:rsidRDefault="006120F9" w:rsidP="00ED67EE">
      <w:pPr>
        <w:spacing w:after="0" w:line="240" w:lineRule="auto"/>
        <w:jc w:val="both"/>
        <w:rPr>
          <w:rFonts w:cstheme="minorHAnsi"/>
          <w:b/>
        </w:rPr>
      </w:pPr>
    </w:p>
    <w:p w14:paraId="1FE6E801" w14:textId="2D044E2A" w:rsidR="00546962" w:rsidRPr="00362BB0" w:rsidRDefault="00546962" w:rsidP="00ED67EE">
      <w:pPr>
        <w:spacing w:after="0" w:line="240" w:lineRule="auto"/>
        <w:jc w:val="both"/>
        <w:rPr>
          <w:rFonts w:cstheme="minorHAnsi"/>
          <w:b/>
        </w:rPr>
      </w:pPr>
      <w:r w:rsidRPr="00362BB0">
        <w:rPr>
          <w:rFonts w:cstheme="minorHAnsi"/>
          <w:b/>
        </w:rPr>
        <w:t>Opening</w:t>
      </w:r>
    </w:p>
    <w:p w14:paraId="7F569A14" w14:textId="77777777" w:rsidR="000D1440" w:rsidRPr="00362BB0" w:rsidRDefault="000D1440" w:rsidP="000D1440">
      <w:pPr>
        <w:rPr>
          <w:rFonts w:cstheme="minorHAnsi"/>
        </w:rPr>
      </w:pPr>
      <w:r w:rsidRPr="00362BB0">
        <w:rPr>
          <w:rFonts w:cstheme="minorHAnsi"/>
        </w:rPr>
        <w:t xml:space="preserve">With the palm of each hand flat on your chest, rub in a circular motion crossing over the sternum. While rubbing, breathe deeply and repeat this statement after me: </w:t>
      </w:r>
    </w:p>
    <w:p w14:paraId="065AE857" w14:textId="51BF5233" w:rsidR="00697A0E" w:rsidRPr="00362BB0" w:rsidRDefault="00546962" w:rsidP="00ED67EE">
      <w:pPr>
        <w:widowControl w:val="0"/>
        <w:spacing w:after="0" w:line="240" w:lineRule="auto"/>
        <w:jc w:val="both"/>
        <w:rPr>
          <w:rFonts w:cstheme="minorHAnsi"/>
          <w:i/>
        </w:rPr>
      </w:pPr>
      <w:bookmarkStart w:id="4" w:name="_Hlk478351361"/>
      <w:r w:rsidRPr="00362BB0">
        <w:rPr>
          <w:rFonts w:cstheme="minorHAnsi"/>
          <w:i/>
        </w:rPr>
        <w:t xml:space="preserve">I fully </w:t>
      </w:r>
      <w:r w:rsidR="00505178" w:rsidRPr="00362BB0">
        <w:rPr>
          <w:rFonts w:cstheme="minorHAnsi"/>
          <w:i/>
        </w:rPr>
        <w:t xml:space="preserve">and </w:t>
      </w:r>
      <w:r w:rsidRPr="00362BB0">
        <w:rPr>
          <w:rFonts w:cstheme="minorHAnsi"/>
          <w:i/>
        </w:rPr>
        <w:t>completely accept myself as I am today. (</w:t>
      </w:r>
      <w:r w:rsidR="0074472E" w:rsidRPr="00362BB0">
        <w:rPr>
          <w:rFonts w:cstheme="minorHAnsi"/>
          <w:i/>
        </w:rPr>
        <w:t>Read 3 times</w:t>
      </w:r>
      <w:r w:rsidR="009153F1" w:rsidRPr="00362BB0">
        <w:rPr>
          <w:rFonts w:cstheme="minorHAnsi"/>
          <w:i/>
        </w:rPr>
        <w:t xml:space="preserve">, </w:t>
      </w:r>
      <w:r w:rsidR="007B64EE" w:rsidRPr="00362BB0">
        <w:rPr>
          <w:rFonts w:cstheme="minorHAnsi"/>
          <w:i/>
        </w:rPr>
        <w:t>pausing for 3 seconds</w:t>
      </w:r>
      <w:r w:rsidR="00697A0E" w:rsidRPr="00362BB0">
        <w:rPr>
          <w:rFonts w:cstheme="minorHAnsi"/>
          <w:i/>
        </w:rPr>
        <w:t xml:space="preserve"> after each reading)</w:t>
      </w:r>
    </w:p>
    <w:bookmarkEnd w:id="4"/>
    <w:p w14:paraId="28B4C752" w14:textId="7ADC7F62" w:rsidR="007B6B67" w:rsidRPr="00362BB0" w:rsidRDefault="007B6B67" w:rsidP="00ED67EE">
      <w:pPr>
        <w:widowControl w:val="0"/>
        <w:spacing w:after="0" w:line="240" w:lineRule="auto"/>
        <w:jc w:val="both"/>
        <w:rPr>
          <w:rFonts w:cstheme="minorHAnsi"/>
        </w:rPr>
      </w:pPr>
    </w:p>
    <w:p w14:paraId="0B2BEAAE" w14:textId="6D28935B" w:rsidR="007B6B67" w:rsidRPr="00362BB0" w:rsidRDefault="007B6B67" w:rsidP="00ED67EE">
      <w:pPr>
        <w:widowControl w:val="0"/>
        <w:spacing w:after="0" w:line="240" w:lineRule="auto"/>
        <w:jc w:val="both"/>
        <w:rPr>
          <w:rFonts w:cstheme="minorHAnsi"/>
        </w:rPr>
      </w:pPr>
      <w:r w:rsidRPr="00362BB0">
        <w:rPr>
          <w:rFonts w:cstheme="minorHAnsi"/>
        </w:rPr>
        <w:t>Now pause.</w:t>
      </w:r>
    </w:p>
    <w:p w14:paraId="3FAD8AD0" w14:textId="081F5A47" w:rsidR="00546962" w:rsidRPr="00362BB0" w:rsidRDefault="00546962" w:rsidP="00ED67EE">
      <w:pPr>
        <w:spacing w:after="0" w:line="240" w:lineRule="auto"/>
        <w:jc w:val="both"/>
        <w:rPr>
          <w:rFonts w:cstheme="minorHAnsi"/>
        </w:rPr>
      </w:pPr>
    </w:p>
    <w:p w14:paraId="7FB31F28" w14:textId="02E99B1D" w:rsidR="00546962" w:rsidRPr="00362BB0" w:rsidRDefault="00546962" w:rsidP="00ED67EE">
      <w:pPr>
        <w:spacing w:after="0" w:line="240" w:lineRule="auto"/>
        <w:jc w:val="both"/>
        <w:rPr>
          <w:rFonts w:cstheme="minorHAnsi"/>
          <w:b/>
        </w:rPr>
      </w:pPr>
      <w:r w:rsidRPr="00362BB0">
        <w:rPr>
          <w:rFonts w:cstheme="minorHAnsi"/>
          <w:b/>
        </w:rPr>
        <w:t>First Series</w:t>
      </w:r>
    </w:p>
    <w:p w14:paraId="15BF3A52" w14:textId="46100797" w:rsidR="00546962" w:rsidRPr="00362BB0" w:rsidRDefault="00546962" w:rsidP="00ED67EE">
      <w:pPr>
        <w:spacing w:after="0" w:line="240" w:lineRule="auto"/>
        <w:jc w:val="both"/>
        <w:rPr>
          <w:rFonts w:cstheme="minorHAnsi"/>
        </w:rPr>
      </w:pPr>
      <w:r w:rsidRPr="00362BB0">
        <w:rPr>
          <w:rFonts w:cstheme="minorHAnsi"/>
        </w:rPr>
        <w:t>Continue to breathe deeply as you follow my guidance.</w:t>
      </w:r>
    </w:p>
    <w:p w14:paraId="642D07C5" w14:textId="7689DB99" w:rsidR="00546962" w:rsidRPr="00362BB0" w:rsidRDefault="00546962" w:rsidP="00ED67EE">
      <w:pPr>
        <w:spacing w:after="0" w:line="240" w:lineRule="auto"/>
        <w:jc w:val="both"/>
        <w:rPr>
          <w:rFonts w:cstheme="minorHAnsi"/>
          <w:b/>
        </w:rPr>
      </w:pPr>
    </w:p>
    <w:p w14:paraId="65B56032" w14:textId="437CE65A" w:rsidR="00546962" w:rsidRPr="00362BB0" w:rsidRDefault="00C3294D" w:rsidP="00ED67EE">
      <w:pPr>
        <w:pStyle w:val="ListParagraph"/>
        <w:numPr>
          <w:ilvl w:val="0"/>
          <w:numId w:val="16"/>
        </w:numPr>
        <w:tabs>
          <w:tab w:val="left" w:pos="357"/>
        </w:tabs>
        <w:spacing w:after="0" w:line="240" w:lineRule="auto"/>
        <w:ind w:left="714" w:hanging="357"/>
        <w:jc w:val="both"/>
        <w:rPr>
          <w:rFonts w:cstheme="minorHAnsi"/>
          <w:i/>
        </w:rPr>
      </w:pPr>
      <w:r w:rsidRPr="00362BB0">
        <w:rPr>
          <w:rFonts w:cstheme="minorHAnsi"/>
          <w:i/>
        </w:rPr>
        <w:t xml:space="preserve">Using </w:t>
      </w:r>
      <w:r w:rsidR="00546962" w:rsidRPr="00362BB0">
        <w:rPr>
          <w:rFonts w:cstheme="minorHAnsi"/>
          <w:i/>
        </w:rPr>
        <w:t xml:space="preserve">the three middle fingers of each hand, tap gently on the orbital bones </w:t>
      </w:r>
      <w:r w:rsidR="00FB6372" w:rsidRPr="00362BB0">
        <w:rPr>
          <w:rFonts w:cstheme="minorHAnsi"/>
          <w:i/>
        </w:rPr>
        <w:t xml:space="preserve">under </w:t>
      </w:r>
      <w:r w:rsidR="00546962" w:rsidRPr="00362BB0">
        <w:rPr>
          <w:rFonts w:cstheme="minorHAnsi"/>
          <w:i/>
        </w:rPr>
        <w:t>your eyes. (Repeat)</w:t>
      </w:r>
      <w:r w:rsidR="006F72C7" w:rsidRPr="00362BB0" w:rsidDel="006F72C7">
        <w:rPr>
          <w:rFonts w:cstheme="minorHAnsi"/>
        </w:rPr>
        <w:t xml:space="preserve"> </w:t>
      </w:r>
      <w:r w:rsidR="00546962" w:rsidRPr="00362BB0">
        <w:rPr>
          <w:rFonts w:cstheme="minorHAnsi"/>
        </w:rPr>
        <w:t>Read your hea</w:t>
      </w:r>
      <w:r w:rsidR="00552E95" w:rsidRPr="00362BB0">
        <w:rPr>
          <w:rFonts w:cstheme="minorHAnsi"/>
        </w:rPr>
        <w:t>ling statement out loud and</w:t>
      </w:r>
      <w:r w:rsidR="00546962" w:rsidRPr="00362BB0">
        <w:rPr>
          <w:rFonts w:cstheme="minorHAnsi"/>
        </w:rPr>
        <w:t xml:space="preserve"> </w:t>
      </w:r>
      <w:r w:rsidR="00552E95" w:rsidRPr="00362BB0">
        <w:rPr>
          <w:rFonts w:cstheme="minorHAnsi"/>
        </w:rPr>
        <w:t xml:space="preserve">then </w:t>
      </w:r>
      <w:r w:rsidR="00546962" w:rsidRPr="00362BB0">
        <w:rPr>
          <w:rFonts w:cstheme="minorHAnsi"/>
        </w:rPr>
        <w:t>breathe</w:t>
      </w:r>
      <w:r w:rsidR="00552E95" w:rsidRPr="00362BB0">
        <w:rPr>
          <w:rFonts w:cstheme="minorHAnsi"/>
        </w:rPr>
        <w:t xml:space="preserve"> deeply</w:t>
      </w:r>
      <w:r w:rsidR="00546962" w:rsidRPr="00362BB0">
        <w:rPr>
          <w:rFonts w:cstheme="minorHAnsi"/>
        </w:rPr>
        <w:t xml:space="preserve"> as you tap</w:t>
      </w:r>
      <w:r w:rsidR="00CC0599" w:rsidRPr="00362BB0">
        <w:rPr>
          <w:rFonts w:cstheme="minorHAnsi"/>
        </w:rPr>
        <w:t xml:space="preserve">: </w:t>
      </w:r>
      <w:r w:rsidR="003C61A8" w:rsidRPr="00362BB0">
        <w:rPr>
          <w:rFonts w:cstheme="minorHAnsi"/>
          <w:b/>
          <w:i/>
        </w:rPr>
        <w:t>“My problem is . . .</w:t>
      </w:r>
      <w:r w:rsidR="00203114" w:rsidRPr="00362BB0">
        <w:rPr>
          <w:rFonts w:cstheme="minorHAnsi"/>
          <w:b/>
          <w:i/>
        </w:rPr>
        <w:t>,</w:t>
      </w:r>
      <w:r w:rsidR="00552E95" w:rsidRPr="00362BB0">
        <w:rPr>
          <w:rFonts w:cstheme="minorHAnsi"/>
          <w:b/>
          <w:i/>
        </w:rPr>
        <w:t xml:space="preserve"> and when I think of that</w:t>
      </w:r>
      <w:r w:rsidR="00D357F9" w:rsidRPr="00362BB0">
        <w:rPr>
          <w:rFonts w:cstheme="minorHAnsi"/>
          <w:i/>
        </w:rPr>
        <w:t>,</w:t>
      </w:r>
      <w:r w:rsidR="00552E95" w:rsidRPr="00362BB0">
        <w:rPr>
          <w:rFonts w:cstheme="minorHAnsi"/>
          <w:b/>
          <w:i/>
        </w:rPr>
        <w:t xml:space="preserve"> I feel</w:t>
      </w:r>
      <w:r w:rsidR="002F1969" w:rsidRPr="00362BB0">
        <w:rPr>
          <w:rFonts w:cstheme="minorHAnsi"/>
          <w:b/>
          <w:i/>
        </w:rPr>
        <w:t xml:space="preserve"> </w:t>
      </w:r>
      <w:r w:rsidR="00552E95" w:rsidRPr="00362BB0">
        <w:rPr>
          <w:rFonts w:cstheme="minorHAnsi"/>
          <w:b/>
          <w:i/>
        </w:rPr>
        <w:t>. . .</w:t>
      </w:r>
      <w:r w:rsidR="002713DD" w:rsidRPr="00362BB0">
        <w:rPr>
          <w:rFonts w:cstheme="minorHAnsi"/>
          <w:b/>
          <w:i/>
        </w:rPr>
        <w:t>”</w:t>
      </w:r>
      <w:r w:rsidR="002713DD" w:rsidRPr="00362BB0">
        <w:rPr>
          <w:rFonts w:cstheme="minorHAnsi"/>
          <w:i/>
        </w:rPr>
        <w:t xml:space="preserve"> </w:t>
      </w:r>
      <w:r w:rsidR="00546962" w:rsidRPr="00362BB0">
        <w:rPr>
          <w:rFonts w:cstheme="minorHAnsi"/>
          <w:i/>
        </w:rPr>
        <w:t xml:space="preserve">(Pause </w:t>
      </w:r>
      <w:r w:rsidR="00215E3A" w:rsidRPr="00362BB0">
        <w:rPr>
          <w:rFonts w:cstheme="minorHAnsi"/>
          <w:i/>
        </w:rPr>
        <w:t xml:space="preserve">for </w:t>
      </w:r>
      <w:r w:rsidR="00546962" w:rsidRPr="00362BB0">
        <w:rPr>
          <w:rFonts w:cstheme="minorHAnsi"/>
          <w:i/>
        </w:rPr>
        <w:t>1</w:t>
      </w:r>
      <w:r w:rsidR="001925D2" w:rsidRPr="00362BB0">
        <w:rPr>
          <w:rFonts w:cstheme="minorHAnsi"/>
          <w:i/>
        </w:rPr>
        <w:t>5</w:t>
      </w:r>
      <w:r w:rsidR="00546962" w:rsidRPr="00362BB0">
        <w:rPr>
          <w:rFonts w:cstheme="minorHAnsi"/>
          <w:i/>
        </w:rPr>
        <w:t xml:space="preserve"> seconds)</w:t>
      </w:r>
    </w:p>
    <w:p w14:paraId="7A3853A6" w14:textId="77777777" w:rsidR="00546962" w:rsidRPr="00362BB0" w:rsidRDefault="00546962" w:rsidP="00ED67EE">
      <w:pPr>
        <w:tabs>
          <w:tab w:val="left" w:pos="357"/>
        </w:tabs>
        <w:spacing w:after="0" w:line="240" w:lineRule="auto"/>
        <w:ind w:left="360"/>
        <w:jc w:val="both"/>
        <w:rPr>
          <w:rFonts w:cstheme="minorHAnsi"/>
          <w:b/>
        </w:rPr>
      </w:pPr>
    </w:p>
    <w:p w14:paraId="5DEE0050" w14:textId="2BC4F161" w:rsidR="00546962" w:rsidRPr="00362BB0" w:rsidRDefault="00546962" w:rsidP="00ED67EE">
      <w:pPr>
        <w:pStyle w:val="ListParagraph"/>
        <w:numPr>
          <w:ilvl w:val="0"/>
          <w:numId w:val="16"/>
        </w:numPr>
        <w:tabs>
          <w:tab w:val="left" w:pos="357"/>
        </w:tabs>
        <w:spacing w:after="0" w:line="240" w:lineRule="auto"/>
        <w:ind w:left="714" w:hanging="357"/>
        <w:jc w:val="both"/>
        <w:rPr>
          <w:rFonts w:cstheme="minorHAnsi"/>
          <w:i/>
        </w:rPr>
      </w:pPr>
      <w:r w:rsidRPr="00362BB0">
        <w:rPr>
          <w:rFonts w:cstheme="minorHAnsi"/>
        </w:rPr>
        <w:t>Now</w:t>
      </w:r>
      <w:r w:rsidR="00AE135E" w:rsidRPr="00362BB0">
        <w:rPr>
          <w:rFonts w:cstheme="minorHAnsi"/>
        </w:rPr>
        <w:t>,</w:t>
      </w:r>
      <w:r w:rsidRPr="00362BB0">
        <w:rPr>
          <w:rFonts w:cstheme="minorHAnsi"/>
        </w:rPr>
        <w:t xml:space="preserve"> under your dominant arm</w:t>
      </w:r>
      <w:r w:rsidR="00936D6D" w:rsidRPr="00362BB0">
        <w:rPr>
          <w:rFonts w:cstheme="minorHAnsi"/>
        </w:rPr>
        <w:t>,</w:t>
      </w:r>
      <w:r w:rsidR="00444A4F" w:rsidRPr="00362BB0">
        <w:rPr>
          <w:rFonts w:cstheme="minorHAnsi"/>
        </w:rPr>
        <w:t xml:space="preserve"> </w:t>
      </w:r>
      <w:r w:rsidR="00AD72A3" w:rsidRPr="00362BB0">
        <w:rPr>
          <w:rFonts w:cstheme="minorHAnsi"/>
        </w:rPr>
        <w:t xml:space="preserve">which is </w:t>
      </w:r>
      <w:r w:rsidR="00CC6C6E" w:rsidRPr="00362BB0">
        <w:rPr>
          <w:rFonts w:cstheme="minorHAnsi"/>
        </w:rPr>
        <w:t>most often</w:t>
      </w:r>
      <w:r w:rsidR="00444A4F" w:rsidRPr="00362BB0">
        <w:rPr>
          <w:rFonts w:cstheme="minorHAnsi"/>
        </w:rPr>
        <w:t xml:space="preserve"> </w:t>
      </w:r>
      <w:r w:rsidR="00CC6C6E" w:rsidRPr="00362BB0">
        <w:rPr>
          <w:rFonts w:cstheme="minorHAnsi"/>
        </w:rPr>
        <w:t>the</w:t>
      </w:r>
      <w:r w:rsidR="00CF1870" w:rsidRPr="00362BB0">
        <w:rPr>
          <w:rFonts w:cstheme="minorHAnsi"/>
        </w:rPr>
        <w:t xml:space="preserve"> right arm</w:t>
      </w:r>
      <w:r w:rsidR="002F09A9" w:rsidRPr="00362BB0">
        <w:rPr>
          <w:rFonts w:cstheme="minorHAnsi"/>
        </w:rPr>
        <w:t>,</w:t>
      </w:r>
      <w:r w:rsidRPr="00362BB0">
        <w:rPr>
          <w:rFonts w:cstheme="minorHAnsi"/>
        </w:rPr>
        <w:t xml:space="preserve"> find a point about four inches below the armpit. Massage this rather tender spot as you repeat your healing statement. </w:t>
      </w:r>
      <w:r w:rsidR="007B6B67" w:rsidRPr="00362BB0">
        <w:rPr>
          <w:rFonts w:cstheme="minorHAnsi"/>
        </w:rPr>
        <w:t>Try not to</w:t>
      </w:r>
      <w:r w:rsidRPr="00362BB0">
        <w:rPr>
          <w:rFonts w:cstheme="minorHAnsi"/>
        </w:rPr>
        <w:t xml:space="preserve"> worry about finding the exact location. </w:t>
      </w:r>
      <w:r w:rsidRPr="00362BB0">
        <w:rPr>
          <w:rFonts w:cstheme="minorHAnsi"/>
          <w:i/>
        </w:rPr>
        <w:t xml:space="preserve">(Pause </w:t>
      </w:r>
      <w:r w:rsidR="00215E3A" w:rsidRPr="00362BB0">
        <w:rPr>
          <w:rFonts w:cstheme="minorHAnsi"/>
          <w:i/>
        </w:rPr>
        <w:t xml:space="preserve">for </w:t>
      </w:r>
      <w:r w:rsidRPr="00362BB0">
        <w:rPr>
          <w:rFonts w:cstheme="minorHAnsi"/>
          <w:i/>
        </w:rPr>
        <w:t>1</w:t>
      </w:r>
      <w:r w:rsidR="001925D2" w:rsidRPr="00362BB0">
        <w:rPr>
          <w:rFonts w:cstheme="minorHAnsi"/>
          <w:i/>
        </w:rPr>
        <w:t>5</w:t>
      </w:r>
      <w:r w:rsidRPr="00362BB0">
        <w:rPr>
          <w:rFonts w:cstheme="minorHAnsi"/>
          <w:i/>
        </w:rPr>
        <w:t xml:space="preserve"> seconds)</w:t>
      </w:r>
    </w:p>
    <w:p w14:paraId="0E8EE464" w14:textId="77777777" w:rsidR="00546962" w:rsidRPr="00362BB0" w:rsidRDefault="00546962" w:rsidP="00ED67EE">
      <w:pPr>
        <w:tabs>
          <w:tab w:val="left" w:pos="357"/>
        </w:tabs>
        <w:spacing w:after="0" w:line="240" w:lineRule="auto"/>
        <w:ind w:left="360"/>
        <w:jc w:val="both"/>
        <w:rPr>
          <w:rFonts w:cstheme="minorHAnsi"/>
          <w:b/>
        </w:rPr>
      </w:pPr>
    </w:p>
    <w:p w14:paraId="1ADC9650" w14:textId="063E95D4" w:rsidR="00546962" w:rsidRPr="00362BB0" w:rsidRDefault="00546962" w:rsidP="00ED67EE">
      <w:pPr>
        <w:pStyle w:val="ListParagraph"/>
        <w:numPr>
          <w:ilvl w:val="0"/>
          <w:numId w:val="16"/>
        </w:numPr>
        <w:tabs>
          <w:tab w:val="left" w:pos="357"/>
        </w:tabs>
        <w:spacing w:after="0" w:line="240" w:lineRule="auto"/>
        <w:ind w:left="714" w:hanging="357"/>
        <w:jc w:val="both"/>
        <w:rPr>
          <w:rFonts w:cstheme="minorHAnsi"/>
          <w:i/>
        </w:rPr>
      </w:pPr>
      <w:r w:rsidRPr="00362BB0">
        <w:rPr>
          <w:rFonts w:cstheme="minorHAnsi"/>
        </w:rPr>
        <w:t xml:space="preserve">Pause. With the </w:t>
      </w:r>
      <w:r w:rsidR="00215E3A" w:rsidRPr="00362BB0">
        <w:rPr>
          <w:rFonts w:cstheme="minorHAnsi"/>
        </w:rPr>
        <w:t>palm of each hand</w:t>
      </w:r>
      <w:r w:rsidRPr="00362BB0">
        <w:rPr>
          <w:rFonts w:cstheme="minorHAnsi"/>
        </w:rPr>
        <w:t xml:space="preserve"> facing you, </w:t>
      </w:r>
      <w:r w:rsidR="00EA0E90" w:rsidRPr="00362BB0">
        <w:rPr>
          <w:rFonts w:cstheme="minorHAnsi"/>
        </w:rPr>
        <w:t xml:space="preserve">push your little fingers away from you and </w:t>
      </w:r>
      <w:r w:rsidR="006F72C7" w:rsidRPr="00362BB0">
        <w:rPr>
          <w:rFonts w:cstheme="minorHAnsi"/>
        </w:rPr>
        <w:t xml:space="preserve">bring your two ring fingers together so that they touch each </w:t>
      </w:r>
      <w:r w:rsidR="00BC5AF8" w:rsidRPr="00362BB0">
        <w:rPr>
          <w:rFonts w:cstheme="minorHAnsi"/>
        </w:rPr>
        <w:t>other.</w:t>
      </w:r>
      <w:r w:rsidRPr="00362BB0">
        <w:rPr>
          <w:rFonts w:cstheme="minorHAnsi"/>
        </w:rPr>
        <w:t xml:space="preserve"> </w:t>
      </w:r>
      <w:r w:rsidRPr="00362BB0">
        <w:rPr>
          <w:rFonts w:cstheme="minorHAnsi"/>
          <w:i/>
        </w:rPr>
        <w:t>Bring all the middle fingers together to form a kind of picket fence and tap on your brow</w:t>
      </w:r>
      <w:r w:rsidR="00BC5AF8" w:rsidRPr="00362BB0">
        <w:rPr>
          <w:rFonts w:cstheme="minorHAnsi"/>
          <w:i/>
        </w:rPr>
        <w:t>,</w:t>
      </w:r>
      <w:r w:rsidRPr="00362BB0">
        <w:rPr>
          <w:rFonts w:cstheme="minorHAnsi"/>
          <w:i/>
        </w:rPr>
        <w:t xml:space="preserve"> </w:t>
      </w:r>
      <w:r w:rsidR="00CC0599" w:rsidRPr="00362BB0">
        <w:rPr>
          <w:rFonts w:cstheme="minorHAnsi"/>
          <w:i/>
        </w:rPr>
        <w:t xml:space="preserve">above </w:t>
      </w:r>
      <w:r w:rsidRPr="00362BB0">
        <w:rPr>
          <w:rFonts w:cstheme="minorHAnsi"/>
          <w:i/>
        </w:rPr>
        <w:t>your nose</w:t>
      </w:r>
      <w:r w:rsidR="00BC5AF8" w:rsidRPr="00362BB0">
        <w:rPr>
          <w:rFonts w:cstheme="minorHAnsi"/>
          <w:i/>
        </w:rPr>
        <w:t>,</w:t>
      </w:r>
      <w:r w:rsidRPr="00362BB0">
        <w:rPr>
          <w:rFonts w:cstheme="minorHAnsi"/>
          <w:i/>
        </w:rPr>
        <w:t xml:space="preserve"> with all six </w:t>
      </w:r>
      <w:r w:rsidR="005904C5" w:rsidRPr="00362BB0">
        <w:rPr>
          <w:rFonts w:cstheme="minorHAnsi"/>
          <w:i/>
        </w:rPr>
        <w:t>finger</w:t>
      </w:r>
      <w:r w:rsidRPr="00362BB0">
        <w:rPr>
          <w:rFonts w:cstheme="minorHAnsi"/>
          <w:i/>
        </w:rPr>
        <w:t>tips.</w:t>
      </w:r>
      <w:r w:rsidRPr="00362BB0">
        <w:rPr>
          <w:rFonts w:cstheme="minorHAnsi"/>
        </w:rPr>
        <w:t xml:space="preserve"> </w:t>
      </w:r>
      <w:r w:rsidRPr="00362BB0">
        <w:rPr>
          <w:rFonts w:cstheme="minorHAnsi"/>
          <w:i/>
        </w:rPr>
        <w:t xml:space="preserve">(Repeat) </w:t>
      </w:r>
      <w:r w:rsidRPr="00362BB0">
        <w:rPr>
          <w:rFonts w:cstheme="minorHAnsi"/>
        </w:rPr>
        <w:t>Breathe</w:t>
      </w:r>
      <w:r w:rsidR="000D073C" w:rsidRPr="00362BB0">
        <w:rPr>
          <w:rFonts w:cstheme="minorHAnsi"/>
        </w:rPr>
        <w:t>,</w:t>
      </w:r>
      <w:r w:rsidRPr="00362BB0">
        <w:rPr>
          <w:rFonts w:cstheme="minorHAnsi"/>
        </w:rPr>
        <w:t xml:space="preserve"> and repeat your </w:t>
      </w:r>
      <w:r w:rsidR="00F51A33" w:rsidRPr="00362BB0">
        <w:rPr>
          <w:rFonts w:cstheme="minorHAnsi"/>
        </w:rPr>
        <w:t xml:space="preserve">healing </w:t>
      </w:r>
      <w:r w:rsidRPr="00362BB0">
        <w:rPr>
          <w:rFonts w:cstheme="minorHAnsi"/>
        </w:rPr>
        <w:t xml:space="preserve">statement. </w:t>
      </w:r>
      <w:r w:rsidRPr="00362BB0">
        <w:rPr>
          <w:rFonts w:cstheme="minorHAnsi"/>
          <w:i/>
        </w:rPr>
        <w:t xml:space="preserve">(Pause </w:t>
      </w:r>
      <w:r w:rsidR="00215E3A" w:rsidRPr="00362BB0">
        <w:rPr>
          <w:rFonts w:cstheme="minorHAnsi"/>
          <w:i/>
        </w:rPr>
        <w:t xml:space="preserve">for </w:t>
      </w:r>
      <w:r w:rsidRPr="00362BB0">
        <w:rPr>
          <w:rFonts w:cstheme="minorHAnsi"/>
          <w:i/>
        </w:rPr>
        <w:t>1</w:t>
      </w:r>
      <w:r w:rsidR="001925D2" w:rsidRPr="00362BB0">
        <w:rPr>
          <w:rFonts w:cstheme="minorHAnsi"/>
          <w:i/>
        </w:rPr>
        <w:t>5</w:t>
      </w:r>
      <w:r w:rsidRPr="00362BB0">
        <w:rPr>
          <w:rFonts w:cstheme="minorHAnsi"/>
          <w:i/>
        </w:rPr>
        <w:t xml:space="preserve"> seconds)</w:t>
      </w:r>
    </w:p>
    <w:p w14:paraId="1B7F4791" w14:textId="77777777" w:rsidR="00546962" w:rsidRPr="00362BB0" w:rsidRDefault="00546962" w:rsidP="00ED67EE">
      <w:pPr>
        <w:tabs>
          <w:tab w:val="left" w:pos="357"/>
        </w:tabs>
        <w:spacing w:after="0" w:line="240" w:lineRule="auto"/>
        <w:ind w:left="360"/>
        <w:jc w:val="both"/>
        <w:rPr>
          <w:rFonts w:cstheme="minorHAnsi"/>
          <w:b/>
        </w:rPr>
      </w:pPr>
    </w:p>
    <w:p w14:paraId="7CE94A9B" w14:textId="5529DA89" w:rsidR="00546962" w:rsidRPr="00362BB0" w:rsidRDefault="00546962" w:rsidP="00ED67EE">
      <w:pPr>
        <w:pStyle w:val="ListParagraph"/>
        <w:numPr>
          <w:ilvl w:val="0"/>
          <w:numId w:val="16"/>
        </w:numPr>
        <w:tabs>
          <w:tab w:val="left" w:pos="357"/>
        </w:tabs>
        <w:spacing w:after="0" w:line="240" w:lineRule="auto"/>
        <w:ind w:left="714" w:hanging="357"/>
        <w:jc w:val="both"/>
        <w:rPr>
          <w:rFonts w:cstheme="minorHAnsi"/>
          <w:i/>
        </w:rPr>
      </w:pPr>
      <w:bookmarkStart w:id="5" w:name="_Hlk512252417"/>
      <w:r w:rsidRPr="00362BB0">
        <w:rPr>
          <w:rFonts w:cstheme="minorHAnsi"/>
        </w:rPr>
        <w:t>Locate your collarbone and follow it out to your shoulder joint</w:t>
      </w:r>
      <w:r w:rsidR="007A169C" w:rsidRPr="00362BB0">
        <w:rPr>
          <w:rFonts w:cstheme="minorHAnsi"/>
        </w:rPr>
        <w:t>s</w:t>
      </w:r>
      <w:r w:rsidRPr="00362BB0">
        <w:rPr>
          <w:rFonts w:cstheme="minorHAnsi"/>
        </w:rPr>
        <w:t xml:space="preserve">. Drop down about </w:t>
      </w:r>
      <w:r w:rsidR="0087537A" w:rsidRPr="00362BB0">
        <w:rPr>
          <w:rFonts w:cstheme="minorHAnsi"/>
        </w:rPr>
        <w:t xml:space="preserve">two </w:t>
      </w:r>
      <w:r w:rsidRPr="00362BB0">
        <w:rPr>
          <w:rFonts w:cstheme="minorHAnsi"/>
        </w:rPr>
        <w:t xml:space="preserve">inches into the crevice between </w:t>
      </w:r>
      <w:r w:rsidR="00215E3A" w:rsidRPr="00362BB0">
        <w:rPr>
          <w:rFonts w:cstheme="minorHAnsi"/>
        </w:rPr>
        <w:t xml:space="preserve">your </w:t>
      </w:r>
      <w:r w:rsidRPr="00362BB0">
        <w:rPr>
          <w:rFonts w:cstheme="minorHAnsi"/>
        </w:rPr>
        <w:t>shoulder</w:t>
      </w:r>
      <w:r w:rsidR="00E90EA6" w:rsidRPr="00362BB0">
        <w:rPr>
          <w:rFonts w:cstheme="minorHAnsi"/>
        </w:rPr>
        <w:t>s</w:t>
      </w:r>
      <w:r w:rsidRPr="00362BB0">
        <w:rPr>
          <w:rFonts w:cstheme="minorHAnsi"/>
        </w:rPr>
        <w:t xml:space="preserve"> and chest muscles. Massage </w:t>
      </w:r>
      <w:r w:rsidR="00090B66" w:rsidRPr="00362BB0">
        <w:rPr>
          <w:rFonts w:cstheme="minorHAnsi"/>
        </w:rPr>
        <w:t>these two points</w:t>
      </w:r>
      <w:r w:rsidRPr="00362BB0">
        <w:rPr>
          <w:rFonts w:cstheme="minorHAnsi"/>
        </w:rPr>
        <w:t xml:space="preserve"> and repeat your statement. </w:t>
      </w:r>
      <w:bookmarkEnd w:id="5"/>
      <w:r w:rsidRPr="00362BB0">
        <w:rPr>
          <w:rFonts w:cstheme="minorHAnsi"/>
        </w:rPr>
        <w:t xml:space="preserve">Breathe. </w:t>
      </w:r>
      <w:r w:rsidRPr="00362BB0">
        <w:rPr>
          <w:rFonts w:cstheme="minorHAnsi"/>
          <w:i/>
        </w:rPr>
        <w:t xml:space="preserve">(Pause </w:t>
      </w:r>
      <w:r w:rsidR="00215E3A" w:rsidRPr="00362BB0">
        <w:rPr>
          <w:rFonts w:cstheme="minorHAnsi"/>
          <w:i/>
        </w:rPr>
        <w:t xml:space="preserve">for </w:t>
      </w:r>
      <w:r w:rsidRPr="00362BB0">
        <w:rPr>
          <w:rFonts w:cstheme="minorHAnsi"/>
          <w:i/>
        </w:rPr>
        <w:t>1</w:t>
      </w:r>
      <w:r w:rsidR="001925D2" w:rsidRPr="00362BB0">
        <w:rPr>
          <w:rFonts w:cstheme="minorHAnsi"/>
          <w:i/>
        </w:rPr>
        <w:t>5</w:t>
      </w:r>
      <w:r w:rsidRPr="00362BB0">
        <w:rPr>
          <w:rFonts w:cstheme="minorHAnsi"/>
          <w:i/>
        </w:rPr>
        <w:t xml:space="preserve"> seconds)</w:t>
      </w:r>
    </w:p>
    <w:p w14:paraId="1CE020B6" w14:textId="77777777" w:rsidR="00546962" w:rsidRPr="00362BB0" w:rsidRDefault="00546962" w:rsidP="00ED67EE">
      <w:pPr>
        <w:tabs>
          <w:tab w:val="left" w:pos="357"/>
        </w:tabs>
        <w:spacing w:after="0" w:line="240" w:lineRule="auto"/>
        <w:ind w:left="360"/>
        <w:jc w:val="both"/>
        <w:rPr>
          <w:rFonts w:cstheme="minorHAnsi"/>
        </w:rPr>
      </w:pPr>
    </w:p>
    <w:p w14:paraId="5D539818" w14:textId="59B63ED6" w:rsidR="00546962" w:rsidRDefault="00546962" w:rsidP="00362BB0">
      <w:pPr>
        <w:pStyle w:val="ListParagraph"/>
        <w:widowControl w:val="0"/>
        <w:numPr>
          <w:ilvl w:val="0"/>
          <w:numId w:val="16"/>
        </w:numPr>
        <w:tabs>
          <w:tab w:val="left" w:pos="357"/>
        </w:tabs>
        <w:spacing w:after="0" w:line="240" w:lineRule="auto"/>
        <w:ind w:left="714" w:hanging="357"/>
        <w:jc w:val="both"/>
        <w:rPr>
          <w:rFonts w:cstheme="minorHAnsi"/>
          <w:i/>
        </w:rPr>
      </w:pPr>
      <w:r w:rsidRPr="00362BB0">
        <w:rPr>
          <w:rFonts w:cstheme="minorHAnsi"/>
        </w:rPr>
        <w:t>Now</w:t>
      </w:r>
      <w:r w:rsidR="007B64EE" w:rsidRPr="00362BB0">
        <w:rPr>
          <w:rFonts w:cstheme="minorHAnsi"/>
        </w:rPr>
        <w:t>,</w:t>
      </w:r>
      <w:r w:rsidRPr="00362BB0">
        <w:rPr>
          <w:rFonts w:cstheme="minorHAnsi"/>
        </w:rPr>
        <w:t xml:space="preserve"> follow your collarbone back to the sternum. Drop down about </w:t>
      </w:r>
      <w:r w:rsidR="00C20214" w:rsidRPr="00362BB0">
        <w:rPr>
          <w:rFonts w:cstheme="minorHAnsi"/>
        </w:rPr>
        <w:t>two</w:t>
      </w:r>
      <w:r w:rsidRPr="00362BB0">
        <w:rPr>
          <w:rFonts w:cstheme="minorHAnsi"/>
        </w:rPr>
        <w:t xml:space="preserve"> inches on each side of </w:t>
      </w:r>
      <w:r w:rsidRPr="00362BB0">
        <w:rPr>
          <w:rFonts w:cstheme="minorHAnsi"/>
        </w:rPr>
        <w:lastRenderedPageBreak/>
        <w:t xml:space="preserve">the sternum and tap or massage </w:t>
      </w:r>
      <w:r w:rsidR="00BF1E5B" w:rsidRPr="00362BB0">
        <w:rPr>
          <w:rFonts w:cstheme="minorHAnsi"/>
        </w:rPr>
        <w:t xml:space="preserve">the space </w:t>
      </w:r>
      <w:r w:rsidRPr="00362BB0">
        <w:rPr>
          <w:rFonts w:cstheme="minorHAnsi"/>
        </w:rPr>
        <w:t xml:space="preserve">between </w:t>
      </w:r>
      <w:r w:rsidR="00215E3A" w:rsidRPr="00362BB0">
        <w:rPr>
          <w:rFonts w:cstheme="minorHAnsi"/>
        </w:rPr>
        <w:t>your</w:t>
      </w:r>
      <w:r w:rsidRPr="00362BB0">
        <w:rPr>
          <w:rFonts w:cstheme="minorHAnsi"/>
        </w:rPr>
        <w:t xml:space="preserve"> ribs. Repeat your statement</w:t>
      </w:r>
      <w:r w:rsidR="005A20EC" w:rsidRPr="00362BB0">
        <w:rPr>
          <w:rFonts w:cstheme="minorHAnsi"/>
        </w:rPr>
        <w:t>,</w:t>
      </w:r>
      <w:r w:rsidRPr="00362BB0">
        <w:rPr>
          <w:rFonts w:cstheme="minorHAnsi"/>
        </w:rPr>
        <w:t xml:space="preserve"> and breathe. </w:t>
      </w:r>
      <w:r w:rsidRPr="00362BB0">
        <w:rPr>
          <w:rFonts w:cstheme="minorHAnsi"/>
          <w:i/>
        </w:rPr>
        <w:t xml:space="preserve">(Pause </w:t>
      </w:r>
      <w:r w:rsidR="00215E3A" w:rsidRPr="00362BB0">
        <w:rPr>
          <w:rFonts w:cstheme="minorHAnsi"/>
          <w:i/>
        </w:rPr>
        <w:t xml:space="preserve">for </w:t>
      </w:r>
      <w:r w:rsidRPr="00362BB0">
        <w:rPr>
          <w:rFonts w:cstheme="minorHAnsi"/>
          <w:i/>
        </w:rPr>
        <w:t>1</w:t>
      </w:r>
      <w:r w:rsidR="001925D2" w:rsidRPr="00362BB0">
        <w:rPr>
          <w:rFonts w:cstheme="minorHAnsi"/>
          <w:i/>
        </w:rPr>
        <w:t>5</w:t>
      </w:r>
      <w:r w:rsidRPr="00362BB0">
        <w:rPr>
          <w:rFonts w:cstheme="minorHAnsi"/>
          <w:i/>
        </w:rPr>
        <w:t xml:space="preserve"> seconds)</w:t>
      </w:r>
    </w:p>
    <w:p w14:paraId="491BF977" w14:textId="77777777" w:rsidR="00362BB0" w:rsidRPr="00362BB0" w:rsidRDefault="00362BB0" w:rsidP="00362BB0">
      <w:pPr>
        <w:pStyle w:val="ListParagraph"/>
        <w:spacing w:after="0" w:line="240" w:lineRule="auto"/>
        <w:rPr>
          <w:rFonts w:cstheme="minorHAnsi"/>
          <w:i/>
        </w:rPr>
      </w:pPr>
    </w:p>
    <w:p w14:paraId="7318C0F9" w14:textId="6227E6EF" w:rsidR="00992C0F" w:rsidRPr="00362BB0" w:rsidRDefault="00992C0F" w:rsidP="00362BB0">
      <w:pPr>
        <w:pStyle w:val="ListParagraph"/>
        <w:widowControl w:val="0"/>
        <w:numPr>
          <w:ilvl w:val="0"/>
          <w:numId w:val="16"/>
        </w:numPr>
        <w:tabs>
          <w:tab w:val="left" w:pos="357"/>
        </w:tabs>
        <w:spacing w:after="0" w:line="240" w:lineRule="auto"/>
        <w:ind w:left="714" w:hanging="357"/>
        <w:jc w:val="both"/>
        <w:rPr>
          <w:rFonts w:cstheme="minorHAnsi"/>
        </w:rPr>
      </w:pPr>
      <w:bookmarkStart w:id="6" w:name="_Hlk512252478"/>
      <w:r w:rsidRPr="00362BB0">
        <w:rPr>
          <w:rFonts w:cstheme="minorHAnsi"/>
        </w:rPr>
        <w:t>Move to the little finger of your left hand.</w:t>
      </w:r>
      <w:r w:rsidRPr="00362BB0">
        <w:rPr>
          <w:rFonts w:cstheme="minorHAnsi"/>
          <w:i/>
        </w:rPr>
        <w:t xml:space="preserve"> With the three middle fingers of </w:t>
      </w:r>
      <w:r w:rsidR="002C1E54" w:rsidRPr="00362BB0">
        <w:rPr>
          <w:rFonts w:cstheme="minorHAnsi"/>
          <w:i/>
        </w:rPr>
        <w:t xml:space="preserve">your </w:t>
      </w:r>
      <w:r w:rsidRPr="00362BB0">
        <w:rPr>
          <w:rFonts w:cstheme="minorHAnsi"/>
          <w:i/>
        </w:rPr>
        <w:t>right hand, tap on the inside edge of the</w:t>
      </w:r>
      <w:r w:rsidR="00874E50" w:rsidRPr="00362BB0">
        <w:rPr>
          <w:rFonts w:cstheme="minorHAnsi"/>
          <w:i/>
        </w:rPr>
        <w:t xml:space="preserve"> </w:t>
      </w:r>
      <w:r w:rsidRPr="00362BB0">
        <w:rPr>
          <w:rFonts w:cstheme="minorHAnsi"/>
          <w:i/>
        </w:rPr>
        <w:t xml:space="preserve">left little finger, incorporating the edge of </w:t>
      </w:r>
      <w:r w:rsidR="00090B66" w:rsidRPr="00362BB0">
        <w:rPr>
          <w:rFonts w:cstheme="minorHAnsi"/>
          <w:i/>
        </w:rPr>
        <w:t xml:space="preserve">the </w:t>
      </w:r>
      <w:r w:rsidRPr="00362BB0">
        <w:rPr>
          <w:rFonts w:cstheme="minorHAnsi"/>
          <w:i/>
        </w:rPr>
        <w:t>fingernail. (Repeat)</w:t>
      </w:r>
      <w:r w:rsidRPr="00362BB0">
        <w:rPr>
          <w:rFonts w:cstheme="minorHAnsi"/>
        </w:rPr>
        <w:t xml:space="preserve"> Repeat your statement, and breathe. </w:t>
      </w:r>
      <w:r w:rsidRPr="00362BB0">
        <w:rPr>
          <w:rFonts w:cstheme="minorHAnsi"/>
          <w:i/>
        </w:rPr>
        <w:t>(Pause for 1</w:t>
      </w:r>
      <w:r w:rsidR="001925D2" w:rsidRPr="00362BB0">
        <w:rPr>
          <w:rFonts w:cstheme="minorHAnsi"/>
          <w:i/>
        </w:rPr>
        <w:t>5</w:t>
      </w:r>
      <w:r w:rsidRPr="00362BB0">
        <w:rPr>
          <w:rFonts w:cstheme="minorHAnsi"/>
          <w:i/>
        </w:rPr>
        <w:t xml:space="preserve"> seconds)</w:t>
      </w:r>
    </w:p>
    <w:p w14:paraId="2CA8AF49" w14:textId="77777777" w:rsidR="004A7BE6" w:rsidRPr="00362BB0" w:rsidRDefault="004A7BE6" w:rsidP="00015368">
      <w:pPr>
        <w:widowControl w:val="0"/>
        <w:tabs>
          <w:tab w:val="left" w:pos="0"/>
        </w:tabs>
        <w:spacing w:after="0" w:line="240" w:lineRule="auto"/>
        <w:jc w:val="both"/>
        <w:rPr>
          <w:rFonts w:cstheme="minorHAnsi"/>
        </w:rPr>
      </w:pPr>
    </w:p>
    <w:bookmarkEnd w:id="6"/>
    <w:p w14:paraId="2ED2E849" w14:textId="3A85CC15" w:rsidR="00546962" w:rsidRPr="00362BB0" w:rsidRDefault="003277ED" w:rsidP="00ED67EE">
      <w:pPr>
        <w:pStyle w:val="ListParagraph"/>
        <w:widowControl w:val="0"/>
        <w:numPr>
          <w:ilvl w:val="0"/>
          <w:numId w:val="16"/>
        </w:numPr>
        <w:tabs>
          <w:tab w:val="left" w:pos="357"/>
        </w:tabs>
        <w:spacing w:after="0" w:line="240" w:lineRule="auto"/>
        <w:ind w:left="714" w:hanging="357"/>
        <w:jc w:val="both"/>
        <w:rPr>
          <w:rFonts w:cstheme="minorHAnsi"/>
          <w:i/>
        </w:rPr>
      </w:pPr>
      <w:r w:rsidRPr="00362BB0">
        <w:rPr>
          <w:rFonts w:cstheme="minorHAnsi"/>
        </w:rPr>
        <w:t>P</w:t>
      </w:r>
      <w:r w:rsidR="00546962" w:rsidRPr="00362BB0">
        <w:rPr>
          <w:rFonts w:cstheme="minorHAnsi"/>
        </w:rPr>
        <w:t xml:space="preserve">ause. Take a deep breath and sip some water. On a scale of </w:t>
      </w:r>
      <w:r w:rsidR="00052ACE" w:rsidRPr="00362BB0">
        <w:rPr>
          <w:rFonts w:cstheme="minorHAnsi"/>
        </w:rPr>
        <w:t>one</w:t>
      </w:r>
      <w:r w:rsidR="00546962" w:rsidRPr="00362BB0">
        <w:rPr>
          <w:rFonts w:cstheme="minorHAnsi"/>
        </w:rPr>
        <w:t xml:space="preserve"> to </w:t>
      </w:r>
      <w:r w:rsidR="00052ACE" w:rsidRPr="00362BB0">
        <w:rPr>
          <w:rFonts w:cstheme="minorHAnsi"/>
        </w:rPr>
        <w:t>ten</w:t>
      </w:r>
      <w:r w:rsidR="00505258" w:rsidRPr="00362BB0">
        <w:rPr>
          <w:rFonts w:cstheme="minorHAnsi"/>
        </w:rPr>
        <w:t>,</w:t>
      </w:r>
      <w:r w:rsidR="00546962" w:rsidRPr="00362BB0">
        <w:rPr>
          <w:rFonts w:cstheme="minorHAnsi"/>
        </w:rPr>
        <w:t xml:space="preserve"> how distressing is the problem or trigger event now? Jot down the number for </w:t>
      </w:r>
      <w:r w:rsidR="009668F2" w:rsidRPr="00362BB0">
        <w:rPr>
          <w:rFonts w:cstheme="minorHAnsi"/>
        </w:rPr>
        <w:t xml:space="preserve">your </w:t>
      </w:r>
      <w:r w:rsidR="00546962" w:rsidRPr="00362BB0">
        <w:rPr>
          <w:rFonts w:cstheme="minorHAnsi"/>
        </w:rPr>
        <w:t xml:space="preserve">reference. </w:t>
      </w:r>
      <w:r w:rsidR="00546962" w:rsidRPr="00362BB0">
        <w:rPr>
          <w:rFonts w:cstheme="minorHAnsi"/>
          <w:i/>
        </w:rPr>
        <w:t>(Pause)</w:t>
      </w:r>
      <w:r w:rsidR="00DD114C" w:rsidRPr="00362BB0">
        <w:rPr>
          <w:rFonts w:cstheme="minorHAnsi"/>
          <w:i/>
        </w:rPr>
        <w:t xml:space="preserve"> </w:t>
      </w:r>
    </w:p>
    <w:p w14:paraId="5BE722E4" w14:textId="2053F5DC" w:rsidR="00A50C4D" w:rsidRPr="00362BB0" w:rsidRDefault="00A50C4D" w:rsidP="00ED67EE">
      <w:pPr>
        <w:tabs>
          <w:tab w:val="left" w:pos="357"/>
        </w:tabs>
        <w:spacing w:after="0" w:line="240" w:lineRule="auto"/>
        <w:jc w:val="both"/>
        <w:rPr>
          <w:rFonts w:cstheme="minorHAnsi"/>
        </w:rPr>
      </w:pPr>
    </w:p>
    <w:p w14:paraId="2D9DF139" w14:textId="64C21FAD" w:rsidR="003E58DE" w:rsidRDefault="00546962" w:rsidP="00660303">
      <w:pPr>
        <w:widowControl w:val="0"/>
        <w:rPr>
          <w:rFonts w:cstheme="minorHAnsi"/>
        </w:rPr>
      </w:pPr>
      <w:r w:rsidRPr="00362BB0">
        <w:rPr>
          <w:rFonts w:cstheme="minorHAnsi"/>
        </w:rPr>
        <w:t xml:space="preserve">This is the first series of the </w:t>
      </w:r>
      <w:r w:rsidRPr="00362BB0">
        <w:rPr>
          <w:rFonts w:cstheme="minorHAnsi"/>
          <w:b/>
        </w:rPr>
        <w:t>Tap</w:t>
      </w:r>
      <w:r w:rsidR="00346E42" w:rsidRPr="00362BB0">
        <w:rPr>
          <w:rFonts w:cstheme="minorHAnsi"/>
          <w:b/>
        </w:rPr>
        <w:t>ping</w:t>
      </w:r>
      <w:r w:rsidR="003610FD" w:rsidRPr="00362BB0">
        <w:rPr>
          <w:rFonts w:cstheme="minorHAnsi"/>
          <w:b/>
        </w:rPr>
        <w:t xml:space="preserve"> </w:t>
      </w:r>
      <w:r w:rsidR="005904C5" w:rsidRPr="00362BB0">
        <w:rPr>
          <w:rFonts w:cstheme="minorHAnsi"/>
          <w:b/>
        </w:rPr>
        <w:t>P</w:t>
      </w:r>
      <w:r w:rsidRPr="00362BB0">
        <w:rPr>
          <w:rFonts w:cstheme="minorHAnsi"/>
          <w:b/>
        </w:rPr>
        <w:t>rotocol</w:t>
      </w:r>
      <w:r w:rsidRPr="00362BB0">
        <w:rPr>
          <w:rFonts w:cstheme="minorHAnsi"/>
        </w:rPr>
        <w:t xml:space="preserve">. </w:t>
      </w:r>
      <w:r w:rsidR="006B6291" w:rsidRPr="00362BB0">
        <w:rPr>
          <w:rFonts w:cstheme="minorHAnsi"/>
        </w:rPr>
        <w:t>In the next lesson</w:t>
      </w:r>
      <w:r w:rsidRPr="00362BB0">
        <w:rPr>
          <w:rFonts w:cstheme="minorHAnsi"/>
        </w:rPr>
        <w:t xml:space="preserve"> we will learn the second series. </w:t>
      </w:r>
      <w:r w:rsidR="00660303" w:rsidRPr="00772AF1">
        <w:rPr>
          <w:rFonts w:cstheme="minorHAnsi"/>
        </w:rPr>
        <w:t>For a much more effective tap, spend twenty seconds on each step</w:t>
      </w:r>
      <w:r w:rsidR="00660303" w:rsidRPr="00BB120D">
        <w:rPr>
          <w:rFonts w:cstheme="minorHAnsi"/>
        </w:rPr>
        <w:t xml:space="preserve">. </w:t>
      </w:r>
    </w:p>
    <w:p w14:paraId="5838ABB5" w14:textId="1051CFCF" w:rsidR="00546962" w:rsidRPr="00362BB0" w:rsidRDefault="00546962" w:rsidP="00ED67EE">
      <w:pPr>
        <w:spacing w:after="0" w:line="240" w:lineRule="auto"/>
        <w:jc w:val="both"/>
        <w:rPr>
          <w:rFonts w:cstheme="minorHAnsi"/>
        </w:rPr>
      </w:pPr>
      <w:r w:rsidRPr="00362BB0">
        <w:rPr>
          <w:rFonts w:cstheme="minorHAnsi"/>
        </w:rPr>
        <w:t>Our prayer might go something like this:</w:t>
      </w:r>
    </w:p>
    <w:p w14:paraId="11202E53" w14:textId="77777777" w:rsidR="00546962" w:rsidRPr="00362BB0" w:rsidRDefault="00546962" w:rsidP="00ED67EE">
      <w:pPr>
        <w:spacing w:after="0" w:line="240" w:lineRule="auto"/>
        <w:jc w:val="both"/>
        <w:rPr>
          <w:rFonts w:cstheme="minorHAnsi"/>
        </w:rPr>
      </w:pPr>
    </w:p>
    <w:p w14:paraId="0A95B02D" w14:textId="77777777" w:rsidR="004C5D18" w:rsidRPr="00362BB0" w:rsidRDefault="00FA33AC" w:rsidP="00ED67EE">
      <w:pPr>
        <w:pStyle w:val="NormalWeb"/>
        <w:spacing w:before="0" w:beforeAutospacing="0" w:after="0" w:afterAutospacing="0"/>
        <w:jc w:val="center"/>
        <w:rPr>
          <w:rFonts w:asciiTheme="minorHAnsi" w:hAnsiTheme="minorHAnsi" w:cstheme="minorHAnsi"/>
          <w:i/>
          <w:color w:val="000000"/>
          <w:sz w:val="22"/>
          <w:szCs w:val="22"/>
        </w:rPr>
      </w:pPr>
      <w:r w:rsidRPr="00362BB0">
        <w:rPr>
          <w:rFonts w:asciiTheme="minorHAnsi" w:hAnsiTheme="minorHAnsi" w:cstheme="minorHAnsi"/>
          <w:i/>
          <w:color w:val="000000"/>
          <w:sz w:val="22"/>
          <w:szCs w:val="22"/>
        </w:rPr>
        <w:t>Father, remind me to tap. (Repeat)</w:t>
      </w:r>
    </w:p>
    <w:p w14:paraId="0BF2673E" w14:textId="77777777" w:rsidR="004C5D18" w:rsidRPr="00362BB0" w:rsidRDefault="004C5D18" w:rsidP="00ED67EE">
      <w:pPr>
        <w:pStyle w:val="NormalWeb"/>
        <w:spacing w:before="0" w:beforeAutospacing="0" w:after="0" w:afterAutospacing="0"/>
        <w:jc w:val="both"/>
        <w:rPr>
          <w:rFonts w:asciiTheme="minorHAnsi" w:hAnsiTheme="minorHAnsi" w:cstheme="minorHAnsi"/>
          <w:color w:val="000000"/>
          <w:sz w:val="22"/>
          <w:szCs w:val="22"/>
        </w:rPr>
      </w:pPr>
    </w:p>
    <w:p w14:paraId="1AFEBEEF" w14:textId="2B945503" w:rsidR="001C714D" w:rsidRPr="00362BB0" w:rsidRDefault="004C5D18" w:rsidP="00ED67EE">
      <w:pPr>
        <w:pStyle w:val="NormalWeb"/>
        <w:spacing w:before="0" w:beforeAutospacing="0" w:after="0" w:afterAutospacing="0"/>
        <w:jc w:val="both"/>
        <w:rPr>
          <w:rFonts w:asciiTheme="minorHAnsi" w:hAnsiTheme="minorHAnsi" w:cstheme="minorHAnsi"/>
          <w:color w:val="000000"/>
          <w:sz w:val="22"/>
          <w:szCs w:val="22"/>
        </w:rPr>
      </w:pPr>
      <w:r w:rsidRPr="00362BB0">
        <w:rPr>
          <w:rFonts w:asciiTheme="minorHAnsi" w:hAnsiTheme="minorHAnsi" w:cstheme="minorHAnsi"/>
          <w:color w:val="000000"/>
          <w:sz w:val="22"/>
          <w:szCs w:val="22"/>
        </w:rPr>
        <w:t xml:space="preserve">Take a deep breath. </w:t>
      </w:r>
    </w:p>
    <w:p w14:paraId="13B3DD12" w14:textId="1F4BC663" w:rsidR="00DE1522" w:rsidRPr="00362BB0" w:rsidRDefault="00DE1522" w:rsidP="00DE1522">
      <w:pPr>
        <w:pStyle w:val="NormalWeb"/>
        <w:spacing w:before="0" w:beforeAutospacing="0" w:after="0" w:afterAutospacing="0"/>
        <w:jc w:val="both"/>
        <w:rPr>
          <w:rFonts w:asciiTheme="minorHAnsi" w:hAnsiTheme="minorHAnsi" w:cstheme="minorHAnsi"/>
          <w:i/>
          <w:sz w:val="22"/>
          <w:szCs w:val="22"/>
        </w:rPr>
      </w:pPr>
      <w:r w:rsidRPr="00362BB0">
        <w:rPr>
          <w:rFonts w:asciiTheme="minorHAnsi" w:hAnsiTheme="minorHAnsi" w:cstheme="minorHAnsi"/>
          <w:i/>
          <w:sz w:val="22"/>
          <w:szCs w:val="22"/>
        </w:rPr>
        <w:t xml:space="preserve">(If time permits, ask, “Does anyone have comments or questions about </w:t>
      </w:r>
      <w:r w:rsidR="0093526B" w:rsidRPr="00362BB0">
        <w:rPr>
          <w:rFonts w:asciiTheme="minorHAnsi" w:hAnsiTheme="minorHAnsi" w:cstheme="minorHAnsi"/>
          <w:i/>
          <w:sz w:val="22"/>
          <w:szCs w:val="22"/>
        </w:rPr>
        <w:t>the</w:t>
      </w:r>
      <w:r w:rsidRPr="00362BB0">
        <w:rPr>
          <w:rFonts w:asciiTheme="minorHAnsi" w:hAnsiTheme="minorHAnsi" w:cstheme="minorHAnsi"/>
          <w:i/>
          <w:sz w:val="22"/>
          <w:szCs w:val="22"/>
        </w:rPr>
        <w:t xml:space="preserve"> </w:t>
      </w:r>
      <w:r w:rsidR="0027775F" w:rsidRPr="00362BB0">
        <w:rPr>
          <w:rFonts w:asciiTheme="minorHAnsi" w:hAnsiTheme="minorHAnsi" w:cstheme="minorHAnsi"/>
          <w:i/>
          <w:sz w:val="22"/>
          <w:szCs w:val="22"/>
        </w:rPr>
        <w:t>Toolbox</w:t>
      </w:r>
      <w:r w:rsidRPr="00362BB0">
        <w:rPr>
          <w:rFonts w:asciiTheme="minorHAnsi" w:hAnsiTheme="minorHAnsi" w:cstheme="minorHAnsi"/>
          <w:i/>
          <w:sz w:val="22"/>
          <w:szCs w:val="22"/>
        </w:rPr>
        <w:t>?”)</w:t>
      </w:r>
    </w:p>
    <w:p w14:paraId="248D185D" w14:textId="77777777" w:rsidR="001939E3" w:rsidRPr="00362BB0" w:rsidRDefault="001939E3" w:rsidP="00ED67EE">
      <w:pPr>
        <w:pStyle w:val="NormalWeb"/>
        <w:spacing w:before="0" w:beforeAutospacing="0" w:after="0" w:afterAutospacing="0"/>
        <w:jc w:val="both"/>
        <w:rPr>
          <w:rFonts w:asciiTheme="minorHAnsi" w:hAnsiTheme="minorHAnsi" w:cstheme="minorHAnsi"/>
          <w:color w:val="000000"/>
          <w:sz w:val="22"/>
          <w:szCs w:val="22"/>
        </w:rPr>
      </w:pPr>
    </w:p>
    <w:p w14:paraId="16DC9412" w14:textId="23CE38F5" w:rsidR="00285B9A" w:rsidRPr="00362BB0" w:rsidRDefault="00BD41AE" w:rsidP="00ED67EE">
      <w:pPr>
        <w:spacing w:after="0" w:line="240" w:lineRule="auto"/>
        <w:jc w:val="both"/>
        <w:rPr>
          <w:rFonts w:cstheme="minorHAnsi"/>
          <w:b/>
        </w:rPr>
      </w:pPr>
      <w:r w:rsidRPr="00362BB0">
        <w:rPr>
          <w:rFonts w:cstheme="minorHAnsi"/>
          <w:b/>
        </w:rPr>
        <w:t>0:3</w:t>
      </w:r>
      <w:r w:rsidR="00FA33AC" w:rsidRPr="00362BB0">
        <w:rPr>
          <w:rFonts w:cstheme="minorHAnsi"/>
          <w:b/>
        </w:rPr>
        <w:t>0</w:t>
      </w:r>
      <w:r w:rsidR="00285B9A" w:rsidRPr="00362BB0">
        <w:rPr>
          <w:rFonts w:cstheme="minorHAnsi"/>
          <w:b/>
        </w:rPr>
        <w:tab/>
        <w:t>SHARING</w:t>
      </w:r>
    </w:p>
    <w:p w14:paraId="396BCA20" w14:textId="77777777" w:rsidR="008B5902" w:rsidRPr="00362BB0" w:rsidRDefault="008B5902" w:rsidP="00ED67EE">
      <w:pPr>
        <w:spacing w:after="0" w:line="240" w:lineRule="auto"/>
        <w:jc w:val="both"/>
        <w:rPr>
          <w:rFonts w:cstheme="minorHAnsi"/>
          <w:b/>
        </w:rPr>
      </w:pPr>
    </w:p>
    <w:p w14:paraId="27292658" w14:textId="4F1479D4" w:rsidR="00285B9A" w:rsidRPr="00362BB0" w:rsidRDefault="00C03772" w:rsidP="00ED67EE">
      <w:pPr>
        <w:spacing w:after="0" w:line="240" w:lineRule="auto"/>
        <w:jc w:val="both"/>
        <w:rPr>
          <w:rFonts w:cstheme="minorHAnsi"/>
          <w:b/>
        </w:rPr>
      </w:pPr>
      <w:r w:rsidRPr="00362BB0">
        <w:rPr>
          <w:rFonts w:cstheme="minorHAnsi"/>
          <w:b/>
        </w:rPr>
        <w:t>1:</w:t>
      </w:r>
      <w:r w:rsidR="00BD41AE" w:rsidRPr="00362BB0">
        <w:rPr>
          <w:rFonts w:cstheme="minorHAnsi"/>
          <w:b/>
        </w:rPr>
        <w:t>00</w:t>
      </w:r>
      <w:r w:rsidR="00285B9A" w:rsidRPr="00362BB0">
        <w:rPr>
          <w:rFonts w:cstheme="minorHAnsi"/>
          <w:b/>
        </w:rPr>
        <w:tab/>
        <w:t>BIBLE TEACHING</w:t>
      </w:r>
    </w:p>
    <w:p w14:paraId="16DCFDEA" w14:textId="77777777" w:rsidR="001C714D" w:rsidRPr="00362BB0" w:rsidRDefault="001C714D" w:rsidP="00ED67EE">
      <w:pPr>
        <w:spacing w:after="0" w:line="240" w:lineRule="auto"/>
        <w:jc w:val="both"/>
        <w:rPr>
          <w:rFonts w:cstheme="minorHAnsi"/>
          <w:b/>
        </w:rPr>
      </w:pPr>
    </w:p>
    <w:p w14:paraId="70B0D376" w14:textId="0099EC4F" w:rsidR="0003233C" w:rsidRPr="00362BB0" w:rsidRDefault="0003233C" w:rsidP="00ED67EE">
      <w:pPr>
        <w:spacing w:after="0" w:line="240" w:lineRule="auto"/>
        <w:jc w:val="both"/>
        <w:rPr>
          <w:rFonts w:cstheme="minorHAnsi"/>
        </w:rPr>
      </w:pPr>
      <w:r w:rsidRPr="00362BB0">
        <w:rPr>
          <w:rFonts w:cstheme="minorHAnsi"/>
        </w:rPr>
        <w:t>We will be spending some w</w:t>
      </w:r>
      <w:r w:rsidR="008443D5" w:rsidRPr="00362BB0">
        <w:rPr>
          <w:rFonts w:cstheme="minorHAnsi"/>
        </w:rPr>
        <w:t>ee</w:t>
      </w:r>
      <w:r w:rsidR="004D19B1" w:rsidRPr="00362BB0">
        <w:rPr>
          <w:rFonts w:cstheme="minorHAnsi"/>
        </w:rPr>
        <w:t>ks in the letter from James</w:t>
      </w:r>
      <w:r w:rsidR="00143F4E" w:rsidRPr="00362BB0">
        <w:rPr>
          <w:rFonts w:cstheme="minorHAnsi"/>
        </w:rPr>
        <w:t>, so you</w:t>
      </w:r>
      <w:r w:rsidRPr="00362BB0">
        <w:rPr>
          <w:rFonts w:cstheme="minorHAnsi"/>
        </w:rPr>
        <w:t xml:space="preserve"> might want to print out </w:t>
      </w:r>
      <w:r w:rsidR="00ED67FF" w:rsidRPr="00362BB0">
        <w:rPr>
          <w:rFonts w:cstheme="minorHAnsi"/>
        </w:rPr>
        <w:t xml:space="preserve">the </w:t>
      </w:r>
      <w:r w:rsidRPr="00362BB0">
        <w:rPr>
          <w:rFonts w:cstheme="minorHAnsi"/>
        </w:rPr>
        <w:t>first chapter</w:t>
      </w:r>
      <w:r w:rsidR="00ED67FF" w:rsidRPr="00362BB0">
        <w:rPr>
          <w:rFonts w:cstheme="minorHAnsi"/>
        </w:rPr>
        <w:t xml:space="preserve"> of James</w:t>
      </w:r>
      <w:r w:rsidRPr="00362BB0">
        <w:rPr>
          <w:rFonts w:cstheme="minorHAnsi"/>
        </w:rPr>
        <w:t xml:space="preserve"> from one of the many Bible </w:t>
      </w:r>
      <w:r w:rsidR="003829A3" w:rsidRPr="00362BB0">
        <w:rPr>
          <w:rFonts w:cstheme="minorHAnsi"/>
        </w:rPr>
        <w:t>websites.</w:t>
      </w:r>
      <w:r w:rsidR="00ED67FF" w:rsidRPr="00362BB0">
        <w:rPr>
          <w:rFonts w:cstheme="minorHAnsi"/>
        </w:rPr>
        <w:t xml:space="preserve"> </w:t>
      </w:r>
      <w:r w:rsidR="009F3748" w:rsidRPr="00362BB0">
        <w:rPr>
          <w:rFonts w:cstheme="minorHAnsi"/>
        </w:rPr>
        <w:t xml:space="preserve">Double or triple space the </w:t>
      </w:r>
      <w:r w:rsidR="00D2272D" w:rsidRPr="00362BB0">
        <w:rPr>
          <w:rFonts w:cstheme="minorHAnsi"/>
        </w:rPr>
        <w:t xml:space="preserve">text </w:t>
      </w:r>
      <w:r w:rsidR="009F3748" w:rsidRPr="00362BB0">
        <w:rPr>
          <w:rFonts w:cstheme="minorHAnsi"/>
        </w:rPr>
        <w:t xml:space="preserve">to </w:t>
      </w:r>
      <w:r w:rsidR="008E73A3" w:rsidRPr="00362BB0">
        <w:rPr>
          <w:rFonts w:cstheme="minorHAnsi"/>
        </w:rPr>
        <w:t xml:space="preserve">give yourself </w:t>
      </w:r>
      <w:r w:rsidR="00CD5510" w:rsidRPr="00362BB0">
        <w:rPr>
          <w:rFonts w:cstheme="minorHAnsi"/>
        </w:rPr>
        <w:t>room</w:t>
      </w:r>
      <w:r w:rsidR="009F3748" w:rsidRPr="00362BB0">
        <w:rPr>
          <w:rFonts w:cstheme="minorHAnsi"/>
        </w:rPr>
        <w:t xml:space="preserve"> for taking notes</w:t>
      </w:r>
      <w:r w:rsidR="00CD5510" w:rsidRPr="00362BB0">
        <w:rPr>
          <w:rFonts w:cstheme="minorHAnsi"/>
        </w:rPr>
        <w:t>,</w:t>
      </w:r>
      <w:r w:rsidR="009F3748" w:rsidRPr="00362BB0">
        <w:rPr>
          <w:rFonts w:cstheme="minorHAnsi"/>
        </w:rPr>
        <w:t xml:space="preserve"> and keep a copy in your ring binder with your other KF materials.</w:t>
      </w:r>
    </w:p>
    <w:p w14:paraId="66E17B5B" w14:textId="77777777" w:rsidR="00326D1D" w:rsidRPr="00362BB0" w:rsidRDefault="00326D1D" w:rsidP="00ED67EE">
      <w:pPr>
        <w:spacing w:after="0" w:line="240" w:lineRule="auto"/>
        <w:jc w:val="both"/>
        <w:rPr>
          <w:rFonts w:cstheme="minorHAnsi"/>
        </w:rPr>
      </w:pPr>
    </w:p>
    <w:p w14:paraId="181A8060" w14:textId="1A30CB17" w:rsidR="00F36AE4" w:rsidRPr="00362BB0" w:rsidRDefault="0003233C" w:rsidP="00ED67EE">
      <w:pPr>
        <w:spacing w:after="0" w:line="240" w:lineRule="auto"/>
        <w:jc w:val="both"/>
        <w:rPr>
          <w:rFonts w:cstheme="minorHAnsi"/>
        </w:rPr>
      </w:pPr>
      <w:r w:rsidRPr="00362BB0">
        <w:rPr>
          <w:rFonts w:cstheme="minorHAnsi"/>
        </w:rPr>
        <w:t xml:space="preserve">Let’s look at </w:t>
      </w:r>
      <w:r w:rsidR="00697F3D" w:rsidRPr="00362BB0">
        <w:rPr>
          <w:rFonts w:cstheme="minorHAnsi"/>
          <w:b/>
        </w:rPr>
        <w:t>James 1:2</w:t>
      </w:r>
      <w:r w:rsidR="000E19A2" w:rsidRPr="00362BB0">
        <w:rPr>
          <w:rFonts w:cstheme="minorHAnsi"/>
        </w:rPr>
        <w:t>.</w:t>
      </w:r>
    </w:p>
    <w:p w14:paraId="1E94C310" w14:textId="77777777" w:rsidR="00BB2D8B" w:rsidRPr="00362BB0" w:rsidRDefault="00BB2D8B" w:rsidP="00ED67EE">
      <w:pPr>
        <w:spacing w:after="0" w:line="240" w:lineRule="auto"/>
        <w:jc w:val="both"/>
        <w:rPr>
          <w:rFonts w:cstheme="minorHAnsi"/>
        </w:rPr>
      </w:pPr>
    </w:p>
    <w:p w14:paraId="068DFEE3" w14:textId="5CC85C81" w:rsidR="0003233C" w:rsidRPr="00362BB0" w:rsidRDefault="00C87840" w:rsidP="00ED67EE">
      <w:pPr>
        <w:spacing w:after="0" w:line="240" w:lineRule="auto"/>
        <w:jc w:val="both"/>
        <w:rPr>
          <w:rFonts w:cstheme="minorHAnsi"/>
        </w:rPr>
      </w:pPr>
      <w:bookmarkStart w:id="7" w:name="OLE_LINK59"/>
      <w:bookmarkStart w:id="8" w:name="OLE_LINK60"/>
      <w:bookmarkStart w:id="9" w:name="OLE_LINK61"/>
      <w:r w:rsidRPr="00362BB0">
        <w:rPr>
          <w:rFonts w:cstheme="minorHAnsi"/>
        </w:rPr>
        <w:t>The NASB translation reads</w:t>
      </w:r>
      <w:r w:rsidR="00CE2FD2" w:rsidRPr="00362BB0">
        <w:rPr>
          <w:rFonts w:cstheme="minorHAnsi"/>
        </w:rPr>
        <w:t>:</w:t>
      </w:r>
      <w:r w:rsidR="0019261A" w:rsidRPr="00362BB0">
        <w:rPr>
          <w:rFonts w:cstheme="minorHAnsi"/>
        </w:rPr>
        <w:t xml:space="preserve"> </w:t>
      </w:r>
      <w:r w:rsidR="00EA0DEA" w:rsidRPr="00362BB0">
        <w:rPr>
          <w:rFonts w:cstheme="minorHAnsi"/>
        </w:rPr>
        <w:t>“</w:t>
      </w:r>
      <w:r w:rsidR="0003233C" w:rsidRPr="00362BB0">
        <w:rPr>
          <w:rFonts w:cstheme="minorHAnsi"/>
        </w:rPr>
        <w:t>Consider it all joy, my brethren, when you encounter various trials</w:t>
      </w:r>
      <w:r w:rsidR="00BB2D8B" w:rsidRPr="00362BB0">
        <w:rPr>
          <w:rFonts w:cstheme="minorHAnsi"/>
        </w:rPr>
        <w:t>.”</w:t>
      </w:r>
      <w:r w:rsidR="00CD0A18" w:rsidRPr="00362BB0">
        <w:rPr>
          <w:rStyle w:val="EndnoteReference"/>
          <w:rFonts w:cstheme="minorHAnsi"/>
        </w:rPr>
        <w:endnoteReference w:id="6"/>
      </w:r>
      <w:r w:rsidR="00D54AE0" w:rsidRPr="00362BB0">
        <w:rPr>
          <w:rFonts w:cstheme="minorHAnsi"/>
          <w:i/>
        </w:rPr>
        <w:t xml:space="preserve"> </w:t>
      </w:r>
      <w:bookmarkStart w:id="10" w:name="OLE_LINK56"/>
      <w:bookmarkStart w:id="11" w:name="OLE_LINK57"/>
      <w:bookmarkStart w:id="12" w:name="OLE_LINK58"/>
      <w:bookmarkStart w:id="13" w:name="OLE_LINK62"/>
      <w:r w:rsidR="0003233C" w:rsidRPr="00362BB0">
        <w:rPr>
          <w:rFonts w:cstheme="minorHAnsi"/>
        </w:rPr>
        <w:t>Last week</w:t>
      </w:r>
      <w:r w:rsidR="003A2A50" w:rsidRPr="00362BB0">
        <w:rPr>
          <w:rFonts w:cstheme="minorHAnsi"/>
        </w:rPr>
        <w:t>,</w:t>
      </w:r>
      <w:r w:rsidR="00ED67FF" w:rsidRPr="00362BB0">
        <w:rPr>
          <w:rFonts w:cstheme="minorHAnsi"/>
        </w:rPr>
        <w:t xml:space="preserve"> </w:t>
      </w:r>
      <w:r w:rsidR="0019261A" w:rsidRPr="00362BB0">
        <w:rPr>
          <w:rFonts w:cstheme="minorHAnsi"/>
        </w:rPr>
        <w:t>we learned</w:t>
      </w:r>
      <w:r w:rsidR="002F66A6" w:rsidRPr="00362BB0">
        <w:rPr>
          <w:rFonts w:cstheme="minorHAnsi"/>
        </w:rPr>
        <w:t xml:space="preserve"> that the </w:t>
      </w:r>
      <w:r w:rsidR="004A7BE6" w:rsidRPr="00362BB0">
        <w:rPr>
          <w:rFonts w:cstheme="minorHAnsi"/>
        </w:rPr>
        <w:t xml:space="preserve">Greek </w:t>
      </w:r>
      <w:r w:rsidR="002F66A6" w:rsidRPr="00362BB0">
        <w:rPr>
          <w:rFonts w:cstheme="minorHAnsi"/>
        </w:rPr>
        <w:t xml:space="preserve">word </w:t>
      </w:r>
      <w:r w:rsidR="004A7BE6" w:rsidRPr="00362BB0">
        <w:rPr>
          <w:rFonts w:cstheme="minorHAnsi"/>
        </w:rPr>
        <w:t>for</w:t>
      </w:r>
      <w:r w:rsidR="004A7BE6" w:rsidRPr="00362BB0">
        <w:rPr>
          <w:rFonts w:cstheme="minorHAnsi"/>
          <w:i/>
        </w:rPr>
        <w:t xml:space="preserve"> consider</w:t>
      </w:r>
      <w:r w:rsidR="002F66A6" w:rsidRPr="00362BB0">
        <w:rPr>
          <w:rFonts w:cstheme="minorHAnsi"/>
          <w:i/>
        </w:rPr>
        <w:t xml:space="preserve"> </w:t>
      </w:r>
      <w:r w:rsidR="004A7BE6" w:rsidRPr="00362BB0">
        <w:rPr>
          <w:rFonts w:cstheme="minorHAnsi"/>
        </w:rPr>
        <w:t xml:space="preserve">can be translated as </w:t>
      </w:r>
      <w:r w:rsidR="004A7BE6" w:rsidRPr="00362BB0">
        <w:rPr>
          <w:rFonts w:cstheme="minorHAnsi"/>
          <w:i/>
        </w:rPr>
        <w:t>guide yourself</w:t>
      </w:r>
      <w:r w:rsidR="00147937" w:rsidRPr="00362BB0">
        <w:rPr>
          <w:rFonts w:cstheme="minorHAnsi"/>
        </w:rPr>
        <w:t xml:space="preserve">. </w:t>
      </w:r>
      <w:bookmarkEnd w:id="10"/>
      <w:bookmarkEnd w:id="11"/>
      <w:bookmarkEnd w:id="12"/>
      <w:bookmarkEnd w:id="13"/>
      <w:r w:rsidR="00147937" w:rsidRPr="00362BB0">
        <w:rPr>
          <w:rFonts w:cstheme="minorHAnsi"/>
        </w:rPr>
        <w:t>We</w:t>
      </w:r>
      <w:r w:rsidR="009B4947" w:rsidRPr="00362BB0">
        <w:rPr>
          <w:rFonts w:cstheme="minorHAnsi"/>
        </w:rPr>
        <w:t xml:space="preserve"> can guide</w:t>
      </w:r>
      <w:r w:rsidR="0003233C" w:rsidRPr="00362BB0">
        <w:rPr>
          <w:rFonts w:cstheme="minorHAnsi"/>
        </w:rPr>
        <w:t xml:space="preserve"> ourselves</w:t>
      </w:r>
      <w:r w:rsidR="002A72EC" w:rsidRPr="00362BB0">
        <w:rPr>
          <w:rFonts w:cstheme="minorHAnsi"/>
        </w:rPr>
        <w:t xml:space="preserve"> into all joy in any situation.</w:t>
      </w:r>
      <w:r w:rsidR="00F20206" w:rsidRPr="00362BB0">
        <w:rPr>
          <w:rFonts w:cstheme="minorHAnsi"/>
        </w:rPr>
        <w:t xml:space="preserve"> Isn’t that amazing</w:t>
      </w:r>
      <w:r w:rsidR="0019261A" w:rsidRPr="00362BB0">
        <w:rPr>
          <w:rFonts w:cstheme="minorHAnsi"/>
        </w:rPr>
        <w:t xml:space="preserve">? </w:t>
      </w:r>
      <w:r w:rsidR="002A22EE" w:rsidRPr="00362BB0">
        <w:rPr>
          <w:rFonts w:cstheme="minorHAnsi"/>
        </w:rPr>
        <w:t>However, you might wonder</w:t>
      </w:r>
      <w:r w:rsidR="006864B8" w:rsidRPr="00362BB0">
        <w:rPr>
          <w:rFonts w:cstheme="minorHAnsi"/>
        </w:rPr>
        <w:t xml:space="preserve"> where </w:t>
      </w:r>
      <w:r w:rsidR="0043511B" w:rsidRPr="00362BB0">
        <w:rPr>
          <w:rFonts w:cstheme="minorHAnsi"/>
        </w:rPr>
        <w:t xml:space="preserve">this </w:t>
      </w:r>
      <w:r w:rsidR="006864B8" w:rsidRPr="00362BB0">
        <w:rPr>
          <w:rFonts w:cstheme="minorHAnsi"/>
        </w:rPr>
        <w:t xml:space="preserve">joy </w:t>
      </w:r>
      <w:r w:rsidR="00CC0599" w:rsidRPr="00362BB0">
        <w:rPr>
          <w:rFonts w:cstheme="minorHAnsi"/>
        </w:rPr>
        <w:t xml:space="preserve">is </w:t>
      </w:r>
      <w:r w:rsidR="006864B8" w:rsidRPr="00362BB0">
        <w:rPr>
          <w:rFonts w:cstheme="minorHAnsi"/>
        </w:rPr>
        <w:t xml:space="preserve">that </w:t>
      </w:r>
      <w:r w:rsidR="002A72EC" w:rsidRPr="00362BB0">
        <w:rPr>
          <w:rFonts w:cstheme="minorHAnsi"/>
        </w:rPr>
        <w:t xml:space="preserve">we are </w:t>
      </w:r>
      <w:r w:rsidR="009668F2" w:rsidRPr="00362BB0">
        <w:rPr>
          <w:rFonts w:cstheme="minorHAnsi"/>
        </w:rPr>
        <w:t>guiding</w:t>
      </w:r>
      <w:r w:rsidR="002A72EC" w:rsidRPr="00362BB0">
        <w:rPr>
          <w:rFonts w:cstheme="minorHAnsi"/>
        </w:rPr>
        <w:t xml:space="preserve"> ourselves into</w:t>
      </w:r>
      <w:r w:rsidR="00AA4AA4" w:rsidRPr="00362BB0">
        <w:rPr>
          <w:rFonts w:cstheme="minorHAnsi"/>
        </w:rPr>
        <w:t>.</w:t>
      </w:r>
      <w:r w:rsidR="002A72EC" w:rsidRPr="00362BB0">
        <w:rPr>
          <w:rFonts w:cstheme="minorHAnsi"/>
        </w:rPr>
        <w:t xml:space="preserve"> </w:t>
      </w:r>
      <w:r w:rsidR="0003233C" w:rsidRPr="00362BB0">
        <w:rPr>
          <w:rFonts w:cstheme="minorHAnsi"/>
        </w:rPr>
        <w:t xml:space="preserve">Most of us have no idea </w:t>
      </w:r>
      <w:r w:rsidR="00202A8E" w:rsidRPr="00362BB0">
        <w:rPr>
          <w:rFonts w:cstheme="minorHAnsi"/>
        </w:rPr>
        <w:t xml:space="preserve">where to find </w:t>
      </w:r>
      <w:r w:rsidR="00052ACE" w:rsidRPr="00362BB0">
        <w:rPr>
          <w:rFonts w:cstheme="minorHAnsi"/>
        </w:rPr>
        <w:t>joy</w:t>
      </w:r>
      <w:r w:rsidR="0003233C" w:rsidRPr="00362BB0">
        <w:rPr>
          <w:rFonts w:cstheme="minorHAnsi"/>
        </w:rPr>
        <w:t xml:space="preserve">, but fortunately we </w:t>
      </w:r>
      <w:r w:rsidR="005D0F4C" w:rsidRPr="00362BB0">
        <w:rPr>
          <w:rFonts w:cstheme="minorHAnsi"/>
        </w:rPr>
        <w:t>do not</w:t>
      </w:r>
      <w:r w:rsidR="0003233C" w:rsidRPr="00362BB0">
        <w:rPr>
          <w:rFonts w:cstheme="minorHAnsi"/>
        </w:rPr>
        <w:t xml:space="preserve"> have</w:t>
      </w:r>
      <w:r w:rsidR="00EF676B" w:rsidRPr="00362BB0">
        <w:rPr>
          <w:rFonts w:cstheme="minorHAnsi"/>
        </w:rPr>
        <w:t xml:space="preserve"> to</w:t>
      </w:r>
      <w:r w:rsidR="0003233C" w:rsidRPr="00362BB0">
        <w:rPr>
          <w:rFonts w:cstheme="minorHAnsi"/>
        </w:rPr>
        <w:t xml:space="preserve"> know </w:t>
      </w:r>
      <w:r w:rsidR="00202A8E" w:rsidRPr="00362BB0">
        <w:rPr>
          <w:rFonts w:cstheme="minorHAnsi"/>
        </w:rPr>
        <w:t>where we are going</w:t>
      </w:r>
      <w:r w:rsidR="002A72EC" w:rsidRPr="00362BB0">
        <w:rPr>
          <w:rFonts w:cstheme="minorHAnsi"/>
        </w:rPr>
        <w:t xml:space="preserve"> before we begin the journey. </w:t>
      </w:r>
      <w:r w:rsidR="0003233C" w:rsidRPr="00362BB0">
        <w:rPr>
          <w:rFonts w:cstheme="minorHAnsi"/>
        </w:rPr>
        <w:t>Like all</w:t>
      </w:r>
      <w:r w:rsidR="002A72EC" w:rsidRPr="00362BB0">
        <w:rPr>
          <w:rFonts w:cstheme="minorHAnsi"/>
        </w:rPr>
        <w:t xml:space="preserve"> journeys</w:t>
      </w:r>
      <w:r w:rsidR="001E2B2D" w:rsidRPr="00362BB0">
        <w:rPr>
          <w:rFonts w:cstheme="minorHAnsi"/>
        </w:rPr>
        <w:t>,</w:t>
      </w:r>
      <w:r w:rsidR="002A72EC" w:rsidRPr="00362BB0">
        <w:rPr>
          <w:rFonts w:cstheme="minorHAnsi"/>
        </w:rPr>
        <w:t xml:space="preserve"> we must simply begin.</w:t>
      </w:r>
      <w:r w:rsidR="0003233C" w:rsidRPr="00362BB0">
        <w:rPr>
          <w:rFonts w:cstheme="minorHAnsi"/>
        </w:rPr>
        <w:t xml:space="preserve"> </w:t>
      </w:r>
      <w:r w:rsidR="00FA39E8" w:rsidRPr="00362BB0">
        <w:rPr>
          <w:rFonts w:cstheme="minorHAnsi"/>
        </w:rPr>
        <w:t xml:space="preserve">Jesus really is </w:t>
      </w:r>
      <w:r w:rsidR="00FA39E8" w:rsidRPr="00362BB0">
        <w:rPr>
          <w:rFonts w:cstheme="minorHAnsi"/>
          <w:i/>
        </w:rPr>
        <w:t>The Way</w:t>
      </w:r>
      <w:r w:rsidR="00052ACE" w:rsidRPr="00362BB0">
        <w:rPr>
          <w:rFonts w:cstheme="minorHAnsi"/>
        </w:rPr>
        <w:t>,</w:t>
      </w:r>
      <w:r w:rsidR="00203114" w:rsidRPr="00362BB0">
        <w:rPr>
          <w:rFonts w:cstheme="minorHAnsi"/>
        </w:rPr>
        <w:t xml:space="preserve"> </w:t>
      </w:r>
      <w:r w:rsidR="00FA39E8" w:rsidRPr="00362BB0">
        <w:rPr>
          <w:rFonts w:cstheme="minorHAnsi"/>
        </w:rPr>
        <w:t>and on this journey toward reclaiming the True Self, we discover more and more about who He is and who we are becoming.</w:t>
      </w:r>
      <w:r w:rsidR="003A2A50" w:rsidRPr="00362BB0">
        <w:rPr>
          <w:rStyle w:val="EndnoteReference"/>
          <w:rFonts w:cstheme="minorHAnsi"/>
        </w:rPr>
        <w:endnoteReference w:id="7"/>
      </w:r>
      <w:r w:rsidR="00FA39E8" w:rsidRPr="00362BB0">
        <w:rPr>
          <w:rFonts w:cstheme="minorHAnsi"/>
        </w:rPr>
        <w:t xml:space="preserve"> This is the source of all joy.</w:t>
      </w:r>
    </w:p>
    <w:bookmarkEnd w:id="7"/>
    <w:bookmarkEnd w:id="8"/>
    <w:bookmarkEnd w:id="9"/>
    <w:p w14:paraId="3DEC2DE8" w14:textId="77777777" w:rsidR="00FA39E8" w:rsidRPr="00362BB0" w:rsidRDefault="00FA39E8" w:rsidP="00ED67EE">
      <w:pPr>
        <w:spacing w:after="0" w:line="240" w:lineRule="auto"/>
        <w:jc w:val="both"/>
        <w:rPr>
          <w:rFonts w:cstheme="minorHAnsi"/>
        </w:rPr>
      </w:pPr>
    </w:p>
    <w:p w14:paraId="1077FC72" w14:textId="74A4E2B3" w:rsidR="0003233C" w:rsidRDefault="0003233C" w:rsidP="00ED67EE">
      <w:pPr>
        <w:spacing w:after="0" w:line="240" w:lineRule="auto"/>
        <w:jc w:val="both"/>
        <w:rPr>
          <w:rFonts w:cstheme="minorHAnsi"/>
        </w:rPr>
      </w:pPr>
      <w:r w:rsidRPr="00362BB0">
        <w:rPr>
          <w:rFonts w:cstheme="minorHAnsi"/>
        </w:rPr>
        <w:t xml:space="preserve">What are these </w:t>
      </w:r>
      <w:r w:rsidRPr="00362BB0">
        <w:rPr>
          <w:rFonts w:cstheme="minorHAnsi"/>
          <w:i/>
        </w:rPr>
        <w:t>various t</w:t>
      </w:r>
      <w:r w:rsidR="002A72EC" w:rsidRPr="00362BB0">
        <w:rPr>
          <w:rFonts w:cstheme="minorHAnsi"/>
          <w:i/>
        </w:rPr>
        <w:t>rials</w:t>
      </w:r>
      <w:r w:rsidR="002A72EC" w:rsidRPr="00362BB0">
        <w:rPr>
          <w:rFonts w:cstheme="minorHAnsi"/>
        </w:rPr>
        <w:t xml:space="preserve"> that James talks about? </w:t>
      </w:r>
      <w:r w:rsidRPr="00362BB0">
        <w:rPr>
          <w:rFonts w:cstheme="minorHAnsi"/>
        </w:rPr>
        <w:t>We have learned during</w:t>
      </w:r>
      <w:r w:rsidR="0019261A" w:rsidRPr="00362BB0">
        <w:rPr>
          <w:rFonts w:cstheme="minorHAnsi"/>
        </w:rPr>
        <w:t xml:space="preserve"> these last weeks that trials or experiences </w:t>
      </w:r>
      <w:r w:rsidRPr="00362BB0">
        <w:rPr>
          <w:rFonts w:cstheme="minorHAnsi"/>
        </w:rPr>
        <w:t xml:space="preserve">are opportunities to </w:t>
      </w:r>
      <w:r w:rsidR="00B04457" w:rsidRPr="00362BB0">
        <w:rPr>
          <w:rFonts w:cstheme="minorHAnsi"/>
        </w:rPr>
        <w:t xml:space="preserve">discover </w:t>
      </w:r>
      <w:r w:rsidR="004D19B1" w:rsidRPr="00362BB0">
        <w:rPr>
          <w:rFonts w:cstheme="minorHAnsi"/>
        </w:rPr>
        <w:t xml:space="preserve">the truth about </w:t>
      </w:r>
      <w:r w:rsidRPr="00362BB0">
        <w:rPr>
          <w:rFonts w:cstheme="minorHAnsi"/>
        </w:rPr>
        <w:t>who</w:t>
      </w:r>
      <w:r w:rsidR="004D19B1" w:rsidRPr="00362BB0">
        <w:rPr>
          <w:rFonts w:cstheme="minorHAnsi"/>
        </w:rPr>
        <w:t xml:space="preserve"> we are and where our real strengths and weaknesses lie</w:t>
      </w:r>
      <w:r w:rsidR="002A72EC" w:rsidRPr="00362BB0">
        <w:rPr>
          <w:rFonts w:cstheme="minorHAnsi"/>
        </w:rPr>
        <w:t xml:space="preserve">. </w:t>
      </w:r>
      <w:r w:rsidR="00C70B76" w:rsidRPr="00362BB0">
        <w:rPr>
          <w:rFonts w:cstheme="minorHAnsi"/>
        </w:rPr>
        <w:t>I</w:t>
      </w:r>
      <w:r w:rsidR="0019261A" w:rsidRPr="00362BB0">
        <w:rPr>
          <w:rFonts w:cstheme="minorHAnsi"/>
        </w:rPr>
        <w:t xml:space="preserve">n </w:t>
      </w:r>
      <w:r w:rsidR="004D19B1" w:rsidRPr="00362BB0">
        <w:rPr>
          <w:rFonts w:cstheme="minorHAnsi"/>
        </w:rPr>
        <w:t>our passage from First</w:t>
      </w:r>
      <w:r w:rsidR="00EA0DEA" w:rsidRPr="00362BB0">
        <w:rPr>
          <w:rFonts w:cstheme="minorHAnsi"/>
        </w:rPr>
        <w:t xml:space="preserve"> </w:t>
      </w:r>
      <w:r w:rsidR="001E2B2D" w:rsidRPr="00362BB0">
        <w:rPr>
          <w:rFonts w:cstheme="minorHAnsi"/>
        </w:rPr>
        <w:t>John,</w:t>
      </w:r>
      <w:r w:rsidR="00C70B76" w:rsidRPr="00362BB0">
        <w:rPr>
          <w:rFonts w:cstheme="minorHAnsi"/>
        </w:rPr>
        <w:t xml:space="preserve"> we learned that</w:t>
      </w:r>
      <w:r w:rsidRPr="00362BB0">
        <w:rPr>
          <w:rFonts w:cstheme="minorHAnsi"/>
        </w:rPr>
        <w:t xml:space="preserve"> these trials are day</w:t>
      </w:r>
      <w:r w:rsidR="00FD1140" w:rsidRPr="00362BB0">
        <w:rPr>
          <w:rFonts w:cstheme="minorHAnsi"/>
        </w:rPr>
        <w:t>s</w:t>
      </w:r>
      <w:r w:rsidRPr="00362BB0">
        <w:rPr>
          <w:rFonts w:cstheme="minorHAnsi"/>
        </w:rPr>
        <w:t xml:space="preserve"> of judgment</w:t>
      </w:r>
      <w:r w:rsidR="002D7167" w:rsidRPr="00362BB0">
        <w:rPr>
          <w:rFonts w:cstheme="minorHAnsi"/>
        </w:rPr>
        <w:t>.</w:t>
      </w:r>
      <w:r w:rsidR="006C479D" w:rsidRPr="00362BB0">
        <w:rPr>
          <w:rStyle w:val="EndnoteReference"/>
          <w:rFonts w:cstheme="minorHAnsi"/>
        </w:rPr>
        <w:endnoteReference w:id="8"/>
      </w:r>
      <w:r w:rsidRPr="00362BB0">
        <w:rPr>
          <w:rFonts w:cstheme="minorHAnsi"/>
        </w:rPr>
        <w:t xml:space="preserve"> They show us the truth about o</w:t>
      </w:r>
      <w:r w:rsidR="002A72EC" w:rsidRPr="00362BB0">
        <w:rPr>
          <w:rFonts w:cstheme="minorHAnsi"/>
        </w:rPr>
        <w:t>ur beliefs and</w:t>
      </w:r>
      <w:r w:rsidR="00540D2F" w:rsidRPr="00362BB0">
        <w:rPr>
          <w:rFonts w:cstheme="minorHAnsi"/>
        </w:rPr>
        <w:t xml:space="preserve"> our</w:t>
      </w:r>
      <w:r w:rsidR="002A72EC" w:rsidRPr="00362BB0">
        <w:rPr>
          <w:rFonts w:cstheme="minorHAnsi"/>
        </w:rPr>
        <w:t xml:space="preserve"> </w:t>
      </w:r>
      <w:r w:rsidR="009B4947" w:rsidRPr="00362BB0">
        <w:rPr>
          <w:rFonts w:cstheme="minorHAnsi"/>
        </w:rPr>
        <w:t xml:space="preserve">fearful </w:t>
      </w:r>
      <w:r w:rsidR="002A72EC" w:rsidRPr="00362BB0">
        <w:rPr>
          <w:rFonts w:cstheme="minorHAnsi"/>
        </w:rPr>
        <w:t xml:space="preserve">misorientation. </w:t>
      </w:r>
      <w:r w:rsidRPr="00362BB0">
        <w:rPr>
          <w:rFonts w:cstheme="minorHAnsi"/>
        </w:rPr>
        <w:t>Just as a court</w:t>
      </w:r>
      <w:r w:rsidR="00F36AE4" w:rsidRPr="00362BB0">
        <w:rPr>
          <w:rFonts w:cstheme="minorHAnsi"/>
        </w:rPr>
        <w:t>room</w:t>
      </w:r>
      <w:r w:rsidRPr="00362BB0">
        <w:rPr>
          <w:rFonts w:cstheme="minorHAnsi"/>
        </w:rPr>
        <w:t xml:space="preserve"> will explore what is true, so th</w:t>
      </w:r>
      <w:r w:rsidR="00E12FF3" w:rsidRPr="00362BB0">
        <w:rPr>
          <w:rFonts w:cstheme="minorHAnsi"/>
        </w:rPr>
        <w:t>is</w:t>
      </w:r>
      <w:r w:rsidRPr="00362BB0">
        <w:rPr>
          <w:rFonts w:cstheme="minorHAnsi"/>
        </w:rPr>
        <w:t xml:space="preserve"> day of judgment will explore our hearts </w:t>
      </w:r>
      <w:r w:rsidR="009F3748" w:rsidRPr="00362BB0">
        <w:rPr>
          <w:rFonts w:cstheme="minorHAnsi"/>
        </w:rPr>
        <w:t>and reveal</w:t>
      </w:r>
      <w:r w:rsidR="006C479D" w:rsidRPr="00362BB0">
        <w:rPr>
          <w:rFonts w:cstheme="minorHAnsi"/>
        </w:rPr>
        <w:t xml:space="preserve"> </w:t>
      </w:r>
      <w:r w:rsidRPr="00362BB0">
        <w:rPr>
          <w:rFonts w:cstheme="minorHAnsi"/>
        </w:rPr>
        <w:t xml:space="preserve">the true </w:t>
      </w:r>
      <w:r w:rsidR="00BC2976" w:rsidRPr="00362BB0">
        <w:rPr>
          <w:rFonts w:cstheme="minorHAnsi"/>
        </w:rPr>
        <w:t xml:space="preserve">quality of our faith and love. </w:t>
      </w:r>
      <w:r w:rsidR="00143F4E" w:rsidRPr="00362BB0">
        <w:rPr>
          <w:rFonts w:cstheme="minorHAnsi"/>
        </w:rPr>
        <w:t>Although</w:t>
      </w:r>
      <w:r w:rsidR="004D19B1" w:rsidRPr="00362BB0">
        <w:rPr>
          <w:rFonts w:cstheme="minorHAnsi"/>
        </w:rPr>
        <w:t xml:space="preserve"> this experience might sound intimidating, John says that we can be bold in this day of judgment. </w:t>
      </w:r>
      <w:r w:rsidRPr="00362BB0">
        <w:rPr>
          <w:rFonts w:cstheme="minorHAnsi"/>
        </w:rPr>
        <w:t xml:space="preserve">We get to see how much fear we are carrying in our souls. We </w:t>
      </w:r>
      <w:r w:rsidR="00B04457" w:rsidRPr="00362BB0">
        <w:rPr>
          <w:rFonts w:cstheme="minorHAnsi"/>
        </w:rPr>
        <w:t xml:space="preserve">also </w:t>
      </w:r>
      <w:r w:rsidRPr="00362BB0">
        <w:rPr>
          <w:rFonts w:cstheme="minorHAnsi"/>
        </w:rPr>
        <w:t xml:space="preserve">get to see how </w:t>
      </w:r>
      <w:r w:rsidR="00DD114C" w:rsidRPr="00362BB0">
        <w:rPr>
          <w:rFonts w:cstheme="minorHAnsi"/>
        </w:rPr>
        <w:t xml:space="preserve">far we have travelled toward our goal of reorienting to God and living in harmony with </w:t>
      </w:r>
      <w:r w:rsidR="00634A36" w:rsidRPr="00362BB0">
        <w:rPr>
          <w:rFonts w:cstheme="minorHAnsi"/>
        </w:rPr>
        <w:t>His</w:t>
      </w:r>
      <w:r w:rsidR="00DD114C" w:rsidRPr="00362BB0">
        <w:rPr>
          <w:rFonts w:cstheme="minorHAnsi"/>
        </w:rPr>
        <w:t xml:space="preserve"> Creation</w:t>
      </w:r>
      <w:r w:rsidRPr="00362BB0">
        <w:rPr>
          <w:rFonts w:cstheme="minorHAnsi"/>
        </w:rPr>
        <w:t xml:space="preserve">. </w:t>
      </w:r>
      <w:r w:rsidR="00540D2F" w:rsidRPr="00362BB0">
        <w:rPr>
          <w:rFonts w:cstheme="minorHAnsi"/>
        </w:rPr>
        <w:t>We no longer</w:t>
      </w:r>
      <w:r w:rsidR="00C70B76" w:rsidRPr="00362BB0">
        <w:rPr>
          <w:rFonts w:cstheme="minorHAnsi"/>
        </w:rPr>
        <w:t xml:space="preserve"> shrink ba</w:t>
      </w:r>
      <w:r w:rsidR="00BC2976" w:rsidRPr="00362BB0">
        <w:rPr>
          <w:rFonts w:cstheme="minorHAnsi"/>
        </w:rPr>
        <w:t xml:space="preserve">ck </w:t>
      </w:r>
      <w:r w:rsidR="006C479D" w:rsidRPr="00362BB0">
        <w:rPr>
          <w:rFonts w:cstheme="minorHAnsi"/>
        </w:rPr>
        <w:t xml:space="preserve">through </w:t>
      </w:r>
      <w:r w:rsidR="00BC2976" w:rsidRPr="00362BB0">
        <w:rPr>
          <w:rFonts w:cstheme="minorHAnsi"/>
        </w:rPr>
        <w:t>fear of self-hate.</w:t>
      </w:r>
      <w:r w:rsidR="00F44FC6" w:rsidRPr="00362BB0">
        <w:rPr>
          <w:rStyle w:val="EndnoteReference"/>
          <w:rFonts w:cstheme="minorHAnsi"/>
        </w:rPr>
        <w:endnoteReference w:id="9"/>
      </w:r>
      <w:r w:rsidR="008640E4" w:rsidRPr="00362BB0">
        <w:rPr>
          <w:rFonts w:cstheme="minorHAnsi"/>
        </w:rPr>
        <w:t xml:space="preserve"> </w:t>
      </w:r>
      <w:r w:rsidRPr="00362BB0">
        <w:rPr>
          <w:rFonts w:cstheme="minorHAnsi"/>
        </w:rPr>
        <w:t>All of this kn</w:t>
      </w:r>
      <w:r w:rsidR="00BC2976" w:rsidRPr="00362BB0">
        <w:rPr>
          <w:rFonts w:cstheme="minorHAnsi"/>
        </w:rPr>
        <w:t>owing leads to our growing</w:t>
      </w:r>
      <w:r w:rsidR="001E2B2D" w:rsidRPr="00362BB0">
        <w:rPr>
          <w:rFonts w:cstheme="minorHAnsi"/>
        </w:rPr>
        <w:t>,</w:t>
      </w:r>
      <w:r w:rsidR="00540D2F" w:rsidRPr="00362BB0">
        <w:rPr>
          <w:rFonts w:cstheme="minorHAnsi"/>
        </w:rPr>
        <w:t xml:space="preserve"> </w:t>
      </w:r>
      <w:r w:rsidR="001E2B2D" w:rsidRPr="00362BB0">
        <w:rPr>
          <w:rFonts w:cstheme="minorHAnsi"/>
        </w:rPr>
        <w:t>a</w:t>
      </w:r>
      <w:r w:rsidR="00540D2F" w:rsidRPr="00362BB0">
        <w:rPr>
          <w:rFonts w:cstheme="minorHAnsi"/>
        </w:rPr>
        <w:t xml:space="preserve">nd growing leads to more </w:t>
      </w:r>
      <w:r w:rsidR="00540D2F" w:rsidRPr="00362BB0">
        <w:rPr>
          <w:rFonts w:cstheme="minorHAnsi"/>
        </w:rPr>
        <w:lastRenderedPageBreak/>
        <w:t>knowing.</w:t>
      </w:r>
      <w:r w:rsidR="004D19B1" w:rsidRPr="00362BB0">
        <w:rPr>
          <w:rFonts w:cstheme="minorHAnsi"/>
        </w:rPr>
        <w:t xml:space="preserve"> </w:t>
      </w:r>
      <w:r w:rsidR="009D38E8" w:rsidRPr="00362BB0">
        <w:rPr>
          <w:rFonts w:cstheme="minorHAnsi"/>
        </w:rPr>
        <w:t>Through knowing and growing we gain</w:t>
      </w:r>
      <w:r w:rsidR="005D0F4C" w:rsidRPr="00362BB0">
        <w:rPr>
          <w:rFonts w:cstheme="minorHAnsi"/>
        </w:rPr>
        <w:t xml:space="preserve"> real self-</w:t>
      </w:r>
      <w:r w:rsidR="004D19B1" w:rsidRPr="00362BB0">
        <w:rPr>
          <w:rFonts w:cstheme="minorHAnsi"/>
        </w:rPr>
        <w:t>confidence.</w:t>
      </w:r>
      <w:r w:rsidR="00540D2F" w:rsidRPr="00362BB0">
        <w:rPr>
          <w:rFonts w:cstheme="minorHAnsi"/>
        </w:rPr>
        <w:t xml:space="preserve"> </w:t>
      </w:r>
      <w:r w:rsidRPr="00362BB0">
        <w:rPr>
          <w:rFonts w:cstheme="minorHAnsi"/>
        </w:rPr>
        <w:t>Just as the lilies grow without fear, so can you.</w:t>
      </w:r>
      <w:r w:rsidR="00960DFA" w:rsidRPr="00362BB0">
        <w:rPr>
          <w:rStyle w:val="EndnoteReference"/>
          <w:rFonts w:cstheme="minorHAnsi"/>
        </w:rPr>
        <w:endnoteReference w:id="10"/>
      </w:r>
    </w:p>
    <w:p w14:paraId="7499D181" w14:textId="77777777" w:rsidR="00310B98" w:rsidRPr="00362BB0" w:rsidRDefault="00310B98" w:rsidP="00ED67EE">
      <w:pPr>
        <w:spacing w:after="0" w:line="240" w:lineRule="auto"/>
        <w:jc w:val="both"/>
        <w:rPr>
          <w:rFonts w:cstheme="minorHAnsi"/>
        </w:rPr>
      </w:pPr>
    </w:p>
    <w:p w14:paraId="09ACC134" w14:textId="4C073208" w:rsidR="00F44FC6" w:rsidRDefault="00F44FC6" w:rsidP="00575A35">
      <w:pPr>
        <w:widowControl w:val="0"/>
        <w:spacing w:after="0" w:line="240" w:lineRule="auto"/>
        <w:jc w:val="both"/>
        <w:rPr>
          <w:rFonts w:cstheme="minorHAnsi"/>
        </w:rPr>
      </w:pPr>
      <w:r w:rsidRPr="00362BB0">
        <w:rPr>
          <w:rFonts w:cstheme="minorHAnsi"/>
        </w:rPr>
        <w:t xml:space="preserve">This is what Nancy wrote about her </w:t>
      </w:r>
      <w:r w:rsidR="00CD0A18" w:rsidRPr="00362BB0">
        <w:rPr>
          <w:rFonts w:cstheme="minorHAnsi"/>
        </w:rPr>
        <w:t>own journey toward orientation</w:t>
      </w:r>
      <w:r w:rsidRPr="00362BB0">
        <w:rPr>
          <w:rFonts w:cstheme="minorHAnsi"/>
        </w:rPr>
        <w:t xml:space="preserve">: </w:t>
      </w:r>
    </w:p>
    <w:p w14:paraId="4B173399" w14:textId="77777777" w:rsidR="00310B98" w:rsidRPr="00362BB0" w:rsidRDefault="00310B98" w:rsidP="00575A35">
      <w:pPr>
        <w:widowControl w:val="0"/>
        <w:spacing w:after="0" w:line="240" w:lineRule="auto"/>
        <w:jc w:val="both"/>
        <w:rPr>
          <w:rFonts w:cstheme="minorHAnsi"/>
        </w:rPr>
      </w:pPr>
    </w:p>
    <w:p w14:paraId="1F319D72" w14:textId="6CC2425D" w:rsidR="00F44FC6" w:rsidRPr="00362BB0" w:rsidRDefault="005A785B" w:rsidP="00575A35">
      <w:pPr>
        <w:widowControl w:val="0"/>
        <w:spacing w:after="0" w:line="240" w:lineRule="auto"/>
        <w:ind w:left="720" w:right="720"/>
        <w:jc w:val="both"/>
        <w:rPr>
          <w:rFonts w:cstheme="minorHAnsi"/>
        </w:rPr>
      </w:pPr>
      <w:r w:rsidRPr="00362BB0">
        <w:rPr>
          <w:rFonts w:cstheme="minorHAnsi"/>
        </w:rPr>
        <w:t>In the early days of Karis Fellowships</w:t>
      </w:r>
      <w:r w:rsidR="00F44FC6" w:rsidRPr="00362BB0">
        <w:rPr>
          <w:rFonts w:cstheme="minorHAnsi"/>
        </w:rPr>
        <w:t xml:space="preserve">, I thought about how difficult these new ideas might be for some of you, especially if you have been trained to think in a certain way. Our KF work reminds me of how difficult it must have been for those </w:t>
      </w:r>
      <w:r w:rsidR="00B67802" w:rsidRPr="00362BB0">
        <w:rPr>
          <w:rFonts w:cstheme="minorHAnsi"/>
        </w:rPr>
        <w:t>listening</w:t>
      </w:r>
      <w:r w:rsidR="00F44FC6" w:rsidRPr="00362BB0">
        <w:rPr>
          <w:rFonts w:cstheme="minorHAnsi"/>
        </w:rPr>
        <w:t xml:space="preserve"> to Jesus for the first time. Jesus invited them to rethink their whole culture and upbringing. They naturally felt intimidated and resistant. I thought about a time</w:t>
      </w:r>
      <w:r w:rsidR="007B75F9" w:rsidRPr="00362BB0">
        <w:rPr>
          <w:rFonts w:cstheme="minorHAnsi"/>
        </w:rPr>
        <w:t>,</w:t>
      </w:r>
      <w:r w:rsidR="00F44FC6" w:rsidRPr="00362BB0">
        <w:rPr>
          <w:rFonts w:cstheme="minorHAnsi"/>
        </w:rPr>
        <w:t xml:space="preserve"> years ago, long before we ever thought of Karis Fellowships,</w:t>
      </w:r>
      <w:r w:rsidR="00ED67EE" w:rsidRPr="00362BB0">
        <w:rPr>
          <w:rFonts w:cstheme="minorHAnsi"/>
        </w:rPr>
        <w:t xml:space="preserve"> </w:t>
      </w:r>
      <w:r w:rsidR="00F44FC6" w:rsidRPr="00362BB0">
        <w:rPr>
          <w:rFonts w:cstheme="minorHAnsi"/>
        </w:rPr>
        <w:t xml:space="preserve">when I was agonizing about where </w:t>
      </w:r>
      <w:r w:rsidR="00F44FC6" w:rsidRPr="00362BB0">
        <w:rPr>
          <w:rFonts w:cstheme="minorHAnsi"/>
          <w:i/>
        </w:rPr>
        <w:t>Neurosis and Human Growth</w:t>
      </w:r>
      <w:r w:rsidR="00ED67EE" w:rsidRPr="00362BB0">
        <w:rPr>
          <w:rFonts w:cstheme="minorHAnsi"/>
          <w:i/>
        </w:rPr>
        <w:t xml:space="preserve"> </w:t>
      </w:r>
      <w:r w:rsidR="00F44FC6" w:rsidRPr="00362BB0">
        <w:rPr>
          <w:rFonts w:cstheme="minorHAnsi"/>
        </w:rPr>
        <w:t xml:space="preserve">and </w:t>
      </w:r>
      <w:r w:rsidR="00BD360F" w:rsidRPr="00362BB0">
        <w:rPr>
          <w:rFonts w:cstheme="minorHAnsi"/>
        </w:rPr>
        <w:t>my study of Paul’s letter to the Romans</w:t>
      </w:r>
      <w:r w:rsidR="00F44FC6" w:rsidRPr="00362BB0">
        <w:rPr>
          <w:rFonts w:cstheme="minorHAnsi"/>
        </w:rPr>
        <w:t xml:space="preserve"> would take me.</w:t>
      </w:r>
      <w:r w:rsidR="00ED67EE" w:rsidRPr="00362BB0">
        <w:rPr>
          <w:rStyle w:val="EndnoteReference"/>
          <w:rFonts w:cstheme="minorHAnsi"/>
        </w:rPr>
        <w:endnoteReference w:id="11"/>
      </w:r>
      <w:r w:rsidR="007B75F9" w:rsidRPr="00362BB0">
        <w:rPr>
          <w:rFonts w:cstheme="minorHAnsi"/>
        </w:rPr>
        <w:t xml:space="preserve"> </w:t>
      </w:r>
      <w:r w:rsidR="00F44FC6" w:rsidRPr="00362BB0">
        <w:rPr>
          <w:rFonts w:cstheme="minorHAnsi"/>
        </w:rPr>
        <w:t>I was afraid of my own journey</w:t>
      </w:r>
      <w:r w:rsidR="00DB23B9" w:rsidRPr="00362BB0">
        <w:rPr>
          <w:rFonts w:cstheme="minorHAnsi"/>
        </w:rPr>
        <w:t xml:space="preserve"> toward orientation</w:t>
      </w:r>
      <w:r w:rsidR="00F44FC6" w:rsidRPr="00362BB0">
        <w:rPr>
          <w:rFonts w:cstheme="minorHAnsi"/>
        </w:rPr>
        <w:t>; I was afraid of going into the not-knowing. I think fear confuses all of us. When we are in fear, we feel abandoned, and in those moments</w:t>
      </w:r>
      <w:r w:rsidR="00895A79" w:rsidRPr="00362BB0">
        <w:rPr>
          <w:rFonts w:cstheme="minorHAnsi"/>
        </w:rPr>
        <w:t>,</w:t>
      </w:r>
      <w:r w:rsidR="00F44FC6" w:rsidRPr="00362BB0">
        <w:rPr>
          <w:rFonts w:cstheme="minorHAnsi"/>
        </w:rPr>
        <w:t xml:space="preserve"> we need to be reminded that Jesus is with us. </w:t>
      </w:r>
    </w:p>
    <w:p w14:paraId="4D71ECCA" w14:textId="77777777" w:rsidR="00F44FC6" w:rsidRPr="00362BB0" w:rsidRDefault="00F44FC6" w:rsidP="00ED67EE">
      <w:pPr>
        <w:spacing w:after="0" w:line="240" w:lineRule="auto"/>
        <w:ind w:left="720" w:right="720"/>
        <w:jc w:val="both"/>
        <w:rPr>
          <w:rFonts w:cstheme="minorHAnsi"/>
        </w:rPr>
      </w:pPr>
    </w:p>
    <w:p w14:paraId="2695DB13" w14:textId="5A9C9DE1" w:rsidR="00F44FC6" w:rsidRPr="00362BB0" w:rsidRDefault="00552A47" w:rsidP="00ED67EE">
      <w:pPr>
        <w:spacing w:after="0" w:line="240" w:lineRule="auto"/>
        <w:ind w:left="720" w:right="720"/>
        <w:jc w:val="both"/>
        <w:rPr>
          <w:rFonts w:cstheme="minorHAnsi"/>
        </w:rPr>
      </w:pPr>
      <w:r w:rsidRPr="00362BB0">
        <w:rPr>
          <w:rFonts w:cstheme="minorHAnsi"/>
        </w:rPr>
        <w:t>Several</w:t>
      </w:r>
      <w:r w:rsidR="00F44FC6" w:rsidRPr="00362BB0">
        <w:rPr>
          <w:rFonts w:cstheme="minorHAnsi"/>
        </w:rPr>
        <w:t xml:space="preserve"> years ago, while in prayer, the Lord plainly spoke to me.</w:t>
      </w:r>
      <w:r w:rsidR="00AC6206" w:rsidRPr="00362BB0">
        <w:rPr>
          <w:rFonts w:cstheme="minorHAnsi"/>
        </w:rPr>
        <w:t xml:space="preserve"> </w:t>
      </w:r>
      <w:r w:rsidR="00F44FC6" w:rsidRPr="00362BB0">
        <w:rPr>
          <w:rFonts w:cstheme="minorHAnsi"/>
        </w:rPr>
        <w:t xml:space="preserve">He said, </w:t>
      </w:r>
      <w:r w:rsidR="00203114" w:rsidRPr="00362BB0">
        <w:rPr>
          <w:rFonts w:cstheme="minorHAnsi"/>
          <w:i/>
        </w:rPr>
        <w:t>“</w:t>
      </w:r>
      <w:r w:rsidR="00F44FC6" w:rsidRPr="00362BB0">
        <w:rPr>
          <w:rFonts w:cstheme="minorHAnsi"/>
          <w:i/>
        </w:rPr>
        <w:t>You must be willing to go into the not-knowing.</w:t>
      </w:r>
      <w:r w:rsidR="00203114" w:rsidRPr="00362BB0">
        <w:rPr>
          <w:rFonts w:cstheme="minorHAnsi"/>
          <w:i/>
        </w:rPr>
        <w:t>”</w:t>
      </w:r>
      <w:r w:rsidR="00F44FC6" w:rsidRPr="00362BB0">
        <w:rPr>
          <w:rFonts w:cstheme="minorHAnsi"/>
          <w:i/>
        </w:rPr>
        <w:t xml:space="preserve"> (Repeat)</w:t>
      </w:r>
      <w:r w:rsidR="00F44FC6" w:rsidRPr="00362BB0">
        <w:rPr>
          <w:rFonts w:cstheme="minorHAnsi"/>
        </w:rPr>
        <w:t xml:space="preserve"> </w:t>
      </w:r>
      <w:bookmarkStart w:id="34" w:name="_Hlk100053730"/>
      <w:r w:rsidR="00526A2B" w:rsidRPr="00362BB0">
        <w:rPr>
          <w:rFonts w:cstheme="minorHAnsi"/>
        </w:rPr>
        <w:t xml:space="preserve">At that time, </w:t>
      </w:r>
      <w:r w:rsidR="00F44FC6" w:rsidRPr="00362BB0">
        <w:rPr>
          <w:rFonts w:cstheme="minorHAnsi"/>
        </w:rPr>
        <w:t xml:space="preserve">I really did not know what </w:t>
      </w:r>
      <w:r w:rsidR="00526A2B" w:rsidRPr="00362BB0">
        <w:rPr>
          <w:rFonts w:cstheme="minorHAnsi"/>
        </w:rPr>
        <w:t xml:space="preserve">He meant, but all the same </w:t>
      </w:r>
      <w:r w:rsidR="00F44FC6" w:rsidRPr="00362BB0">
        <w:rPr>
          <w:rFonts w:cstheme="minorHAnsi"/>
        </w:rPr>
        <w:t xml:space="preserve">His words encouraged me to let go of needing to know </w:t>
      </w:r>
      <w:r w:rsidR="00E864C0" w:rsidRPr="00362BB0">
        <w:rPr>
          <w:rFonts w:cstheme="minorHAnsi"/>
        </w:rPr>
        <w:t xml:space="preserve">where </w:t>
      </w:r>
      <w:r w:rsidR="003A2A50" w:rsidRPr="00362BB0">
        <w:rPr>
          <w:rFonts w:cstheme="minorHAnsi"/>
        </w:rPr>
        <w:t>this journey</w:t>
      </w:r>
      <w:r w:rsidR="00F44FC6" w:rsidRPr="00362BB0">
        <w:rPr>
          <w:rFonts w:cstheme="minorHAnsi"/>
        </w:rPr>
        <w:t xml:space="preserve"> would take me.</w:t>
      </w:r>
      <w:bookmarkEnd w:id="34"/>
      <w:r w:rsidR="00F44FC6" w:rsidRPr="00362BB0">
        <w:rPr>
          <w:rFonts w:cstheme="minorHAnsi"/>
        </w:rPr>
        <w:t xml:space="preserve"> Let me point </w:t>
      </w:r>
      <w:r w:rsidR="00B25191" w:rsidRPr="00362BB0">
        <w:rPr>
          <w:rFonts w:cstheme="minorHAnsi"/>
        </w:rPr>
        <w:t xml:space="preserve">out </w:t>
      </w:r>
      <w:r w:rsidR="00F44FC6" w:rsidRPr="00362BB0">
        <w:rPr>
          <w:rFonts w:cstheme="minorHAnsi"/>
        </w:rPr>
        <w:t xml:space="preserve">something. Letting go of anything is a day of </w:t>
      </w:r>
      <w:r w:rsidR="003A2A50" w:rsidRPr="00362BB0">
        <w:rPr>
          <w:rFonts w:cstheme="minorHAnsi"/>
        </w:rPr>
        <w:t>judgment</w:t>
      </w:r>
      <w:r w:rsidR="00147937" w:rsidRPr="00362BB0">
        <w:rPr>
          <w:rFonts w:cstheme="minorHAnsi"/>
        </w:rPr>
        <w:t>—and it is</w:t>
      </w:r>
      <w:r w:rsidR="00F44FC6" w:rsidRPr="00362BB0">
        <w:rPr>
          <w:rFonts w:cstheme="minorHAnsi"/>
        </w:rPr>
        <w:t xml:space="preserve"> probably one of our more severe trials or experiments. We find out where our treasure is when we cannot let go, and that can be extremely painful. Some of us have a compulsive need to be </w:t>
      </w:r>
      <w:r w:rsidR="00F44FC6" w:rsidRPr="00362BB0">
        <w:rPr>
          <w:rFonts w:cstheme="minorHAnsi"/>
          <w:i/>
        </w:rPr>
        <w:t>right</w:t>
      </w:r>
      <w:r w:rsidR="00F44FC6" w:rsidRPr="00362BB0">
        <w:rPr>
          <w:rFonts w:cstheme="minorHAnsi"/>
        </w:rPr>
        <w:t xml:space="preserve">. I have always felt that I needed to know the </w:t>
      </w:r>
      <w:r w:rsidR="00F44FC6" w:rsidRPr="00362BB0">
        <w:rPr>
          <w:rFonts w:cstheme="minorHAnsi"/>
          <w:i/>
        </w:rPr>
        <w:t>right</w:t>
      </w:r>
      <w:r w:rsidR="00F44FC6" w:rsidRPr="00362BB0">
        <w:rPr>
          <w:rFonts w:cstheme="minorHAnsi"/>
        </w:rPr>
        <w:t xml:space="preserve"> theology</w:t>
      </w:r>
      <w:r w:rsidR="00376228" w:rsidRPr="00362BB0">
        <w:rPr>
          <w:rFonts w:cstheme="minorHAnsi"/>
        </w:rPr>
        <w:t>,</w:t>
      </w:r>
      <w:r w:rsidR="00F44FC6" w:rsidRPr="00362BB0">
        <w:rPr>
          <w:rFonts w:cstheme="minorHAnsi"/>
        </w:rPr>
        <w:t xml:space="preserve"> the </w:t>
      </w:r>
      <w:r w:rsidR="00F44FC6" w:rsidRPr="00362BB0">
        <w:rPr>
          <w:rFonts w:cstheme="minorHAnsi"/>
          <w:i/>
        </w:rPr>
        <w:t>right</w:t>
      </w:r>
      <w:r w:rsidR="00F44FC6" w:rsidRPr="00362BB0">
        <w:rPr>
          <w:rFonts w:cstheme="minorHAnsi"/>
        </w:rPr>
        <w:t xml:space="preserve"> way to do something</w:t>
      </w:r>
      <w:r w:rsidR="00376228" w:rsidRPr="00362BB0">
        <w:rPr>
          <w:rFonts w:cstheme="minorHAnsi"/>
        </w:rPr>
        <w:t>,</w:t>
      </w:r>
      <w:r w:rsidR="00F44FC6" w:rsidRPr="00362BB0">
        <w:rPr>
          <w:rFonts w:cstheme="minorHAnsi"/>
        </w:rPr>
        <w:t xml:space="preserve"> what is </w:t>
      </w:r>
      <w:r w:rsidR="00F44FC6" w:rsidRPr="00362BB0">
        <w:rPr>
          <w:rFonts w:cstheme="minorHAnsi"/>
          <w:i/>
        </w:rPr>
        <w:t>right</w:t>
      </w:r>
      <w:r w:rsidR="00F44FC6" w:rsidRPr="00362BB0">
        <w:rPr>
          <w:rFonts w:cstheme="minorHAnsi"/>
        </w:rPr>
        <w:t xml:space="preserve"> about myself, about society, about the choices of others</w:t>
      </w:r>
      <w:r w:rsidR="00376228" w:rsidRPr="00362BB0">
        <w:rPr>
          <w:rFonts w:cstheme="minorHAnsi"/>
        </w:rPr>
        <w:t>,</w:t>
      </w:r>
      <w:r w:rsidR="00E847BF" w:rsidRPr="00362BB0">
        <w:rPr>
          <w:rFonts w:cstheme="minorHAnsi"/>
        </w:rPr>
        <w:t xml:space="preserve"> </w:t>
      </w:r>
      <w:r w:rsidR="00F44FC6" w:rsidRPr="00362BB0">
        <w:rPr>
          <w:rFonts w:cstheme="minorHAnsi"/>
        </w:rPr>
        <w:t xml:space="preserve">and what is </w:t>
      </w:r>
      <w:r w:rsidR="00F44FC6" w:rsidRPr="00362BB0">
        <w:rPr>
          <w:rFonts w:cstheme="minorHAnsi"/>
          <w:i/>
        </w:rPr>
        <w:t>wrong</w:t>
      </w:r>
      <w:r w:rsidR="00F44FC6" w:rsidRPr="00362BB0">
        <w:rPr>
          <w:rFonts w:cstheme="minorHAnsi"/>
        </w:rPr>
        <w:t xml:space="preserve"> about all of those things. I had to know what was right </w:t>
      </w:r>
      <w:r w:rsidR="006F6A8A" w:rsidRPr="00362BB0">
        <w:rPr>
          <w:rFonts w:cstheme="minorHAnsi"/>
        </w:rPr>
        <w:t xml:space="preserve">in order </w:t>
      </w:r>
      <w:r w:rsidR="00F44FC6" w:rsidRPr="00362BB0">
        <w:rPr>
          <w:rFonts w:cstheme="minorHAnsi"/>
        </w:rPr>
        <w:t xml:space="preserve">to support my pride and relieve my anxiety. </w:t>
      </w:r>
      <w:r w:rsidR="00EC216A" w:rsidRPr="00362BB0">
        <w:rPr>
          <w:rFonts w:cstheme="minorHAnsi"/>
        </w:rPr>
        <w:t>During</w:t>
      </w:r>
      <w:r w:rsidR="00F44FC6" w:rsidRPr="00362BB0">
        <w:rPr>
          <w:rFonts w:cstheme="minorHAnsi"/>
        </w:rPr>
        <w:t xml:space="preserve"> that year, God encouraged me to give up needing to know what was right. He encouraged me to just keep growing—or, shall I say, to keep going forward on the journey, producing more of the Fruit of the Spirit in my life. </w:t>
      </w:r>
      <w:bookmarkStart w:id="35" w:name="_Hlk510518911"/>
      <w:r w:rsidR="00F44FC6" w:rsidRPr="00362BB0">
        <w:rPr>
          <w:rFonts w:cstheme="minorHAnsi"/>
        </w:rPr>
        <w:t xml:space="preserve">I knew in my heart that if I </w:t>
      </w:r>
      <w:r w:rsidR="002771F2" w:rsidRPr="00362BB0">
        <w:rPr>
          <w:rFonts w:cstheme="minorHAnsi"/>
        </w:rPr>
        <w:t xml:space="preserve">allowed the fear of being wrong to </w:t>
      </w:r>
      <w:r w:rsidR="00874E50" w:rsidRPr="00362BB0">
        <w:rPr>
          <w:rFonts w:cstheme="minorHAnsi"/>
        </w:rPr>
        <w:t>hold me back</w:t>
      </w:r>
      <w:r w:rsidR="002771F2" w:rsidRPr="00362BB0">
        <w:rPr>
          <w:rFonts w:cstheme="minorHAnsi"/>
        </w:rPr>
        <w:t xml:space="preserve">, </w:t>
      </w:r>
      <w:r w:rsidR="00F44FC6" w:rsidRPr="00362BB0">
        <w:rPr>
          <w:rFonts w:cstheme="minorHAnsi"/>
        </w:rPr>
        <w:t>I would be obeying my fears</w:t>
      </w:r>
      <w:r w:rsidR="002771F2" w:rsidRPr="00362BB0">
        <w:rPr>
          <w:rFonts w:cstheme="minorHAnsi"/>
        </w:rPr>
        <w:t xml:space="preserve">. </w:t>
      </w:r>
      <w:bookmarkEnd w:id="35"/>
      <w:r w:rsidR="002771F2" w:rsidRPr="00362BB0">
        <w:rPr>
          <w:rFonts w:cstheme="minorHAnsi"/>
        </w:rPr>
        <w:t xml:space="preserve">I would be </w:t>
      </w:r>
      <w:r w:rsidR="00F44FC6" w:rsidRPr="00362BB0">
        <w:rPr>
          <w:rFonts w:cstheme="minorHAnsi"/>
        </w:rPr>
        <w:t xml:space="preserve">teaching my heart to love fear rather than to love God. What a loss that would have been! If I had followed my fears, </w:t>
      </w:r>
      <w:r w:rsidR="009D38E8" w:rsidRPr="00362BB0">
        <w:rPr>
          <w:rFonts w:cstheme="minorHAnsi"/>
        </w:rPr>
        <w:t>I would not have these healing gifts to offer</w:t>
      </w:r>
      <w:r w:rsidR="00F44FC6" w:rsidRPr="00362BB0">
        <w:rPr>
          <w:rFonts w:cstheme="minorHAnsi"/>
        </w:rPr>
        <w:t xml:space="preserve"> to my community, nor would we have Karis Fellowships.</w:t>
      </w:r>
    </w:p>
    <w:p w14:paraId="65A1705D" w14:textId="77777777" w:rsidR="00F44FC6" w:rsidRPr="00362BB0" w:rsidRDefault="00F44FC6" w:rsidP="00ED67EE">
      <w:pPr>
        <w:spacing w:after="0" w:line="240" w:lineRule="auto"/>
        <w:jc w:val="both"/>
        <w:rPr>
          <w:rFonts w:cstheme="minorHAnsi"/>
        </w:rPr>
      </w:pPr>
    </w:p>
    <w:p w14:paraId="2ED391DB" w14:textId="01640CE4" w:rsidR="00C653B7" w:rsidRPr="00362BB0" w:rsidRDefault="00996169" w:rsidP="00ED67EE">
      <w:pPr>
        <w:spacing w:after="0" w:line="240" w:lineRule="auto"/>
        <w:jc w:val="both"/>
        <w:rPr>
          <w:rFonts w:cstheme="minorHAnsi"/>
        </w:rPr>
      </w:pPr>
      <w:r w:rsidRPr="00362BB0">
        <w:rPr>
          <w:rFonts w:cstheme="minorHAnsi"/>
        </w:rPr>
        <w:t>Our p</w:t>
      </w:r>
      <w:r w:rsidR="002C57CA" w:rsidRPr="00362BB0">
        <w:rPr>
          <w:rFonts w:cstheme="minorHAnsi"/>
        </w:rPr>
        <w:t>rayer</w:t>
      </w:r>
      <w:r w:rsidRPr="00362BB0">
        <w:rPr>
          <w:rFonts w:cstheme="minorHAnsi"/>
        </w:rPr>
        <w:t xml:space="preserve"> might go something like this</w:t>
      </w:r>
      <w:r w:rsidR="006F67CF" w:rsidRPr="00362BB0">
        <w:rPr>
          <w:rFonts w:cstheme="minorHAnsi"/>
        </w:rPr>
        <w:t>:</w:t>
      </w:r>
    </w:p>
    <w:p w14:paraId="4E3412CE" w14:textId="77777777" w:rsidR="003B4DD7" w:rsidRPr="00362BB0" w:rsidRDefault="003B4DD7" w:rsidP="00ED67EE">
      <w:pPr>
        <w:spacing w:after="0" w:line="240" w:lineRule="auto"/>
        <w:jc w:val="both"/>
        <w:rPr>
          <w:rFonts w:cstheme="minorHAnsi"/>
        </w:rPr>
      </w:pPr>
    </w:p>
    <w:p w14:paraId="3E963541" w14:textId="506CA772" w:rsidR="00A17B61" w:rsidRPr="00362BB0" w:rsidRDefault="00FE52A1" w:rsidP="00ED67EE">
      <w:pPr>
        <w:spacing w:after="0" w:line="240" w:lineRule="auto"/>
        <w:jc w:val="center"/>
        <w:rPr>
          <w:rFonts w:cstheme="minorHAnsi"/>
          <w:i/>
        </w:rPr>
      </w:pPr>
      <w:r w:rsidRPr="00362BB0">
        <w:rPr>
          <w:rFonts w:cstheme="minorHAnsi"/>
          <w:i/>
        </w:rPr>
        <w:t>Jesus</w:t>
      </w:r>
      <w:r w:rsidR="002C57CA" w:rsidRPr="00362BB0">
        <w:rPr>
          <w:rFonts w:cstheme="minorHAnsi"/>
          <w:i/>
        </w:rPr>
        <w:t>, he</w:t>
      </w:r>
      <w:r w:rsidR="00CA13DA" w:rsidRPr="00362BB0">
        <w:rPr>
          <w:rFonts w:cstheme="minorHAnsi"/>
          <w:i/>
        </w:rPr>
        <w:t>lp me go into the not-knowing</w:t>
      </w:r>
      <w:r w:rsidRPr="00362BB0">
        <w:rPr>
          <w:rFonts w:cstheme="minorHAnsi"/>
          <w:i/>
        </w:rPr>
        <w:t xml:space="preserve"> with You</w:t>
      </w:r>
      <w:r w:rsidR="00E61BF8" w:rsidRPr="00362BB0">
        <w:rPr>
          <w:rFonts w:cstheme="minorHAnsi"/>
          <w:i/>
        </w:rPr>
        <w:t>.</w:t>
      </w:r>
      <w:r w:rsidR="00427FFD" w:rsidRPr="00362BB0">
        <w:rPr>
          <w:rFonts w:cstheme="minorHAnsi"/>
          <w:i/>
        </w:rPr>
        <w:t xml:space="preserve"> (Repeat)</w:t>
      </w:r>
    </w:p>
    <w:p w14:paraId="4B813E5C" w14:textId="77777777" w:rsidR="0038643A" w:rsidRPr="00362BB0" w:rsidRDefault="0038643A" w:rsidP="00ED67EE">
      <w:pPr>
        <w:spacing w:after="0" w:line="240" w:lineRule="auto"/>
        <w:jc w:val="both"/>
        <w:rPr>
          <w:rFonts w:cstheme="minorHAnsi"/>
        </w:rPr>
      </w:pPr>
    </w:p>
    <w:p w14:paraId="384229DC" w14:textId="7134CAB9" w:rsidR="0038643A" w:rsidRPr="00362BB0" w:rsidRDefault="0038643A" w:rsidP="001939E3">
      <w:pPr>
        <w:tabs>
          <w:tab w:val="left" w:pos="7114"/>
        </w:tabs>
        <w:spacing w:after="0" w:line="240" w:lineRule="auto"/>
        <w:jc w:val="both"/>
        <w:rPr>
          <w:rFonts w:cstheme="minorHAnsi"/>
        </w:rPr>
      </w:pPr>
      <w:r w:rsidRPr="00362BB0">
        <w:rPr>
          <w:rFonts w:cstheme="minorHAnsi"/>
        </w:rPr>
        <w:t>Take a deep breath.</w:t>
      </w:r>
    </w:p>
    <w:p w14:paraId="3EC2382F" w14:textId="448E08A4" w:rsidR="003B4DD7" w:rsidRPr="00362BB0" w:rsidRDefault="001939E3" w:rsidP="00ED67EE">
      <w:pPr>
        <w:spacing w:after="0" w:line="240" w:lineRule="auto"/>
        <w:jc w:val="both"/>
        <w:rPr>
          <w:rFonts w:cstheme="minorHAnsi"/>
          <w:i/>
        </w:rPr>
      </w:pPr>
      <w:r w:rsidRPr="00362BB0">
        <w:rPr>
          <w:rFonts w:cstheme="minorHAnsi"/>
          <w:i/>
        </w:rPr>
        <w:t xml:space="preserve">(If time permits, ask, “Does anyone have comments or questions about </w:t>
      </w:r>
      <w:r w:rsidR="0093526B" w:rsidRPr="00362BB0">
        <w:rPr>
          <w:rFonts w:cstheme="minorHAnsi"/>
          <w:i/>
        </w:rPr>
        <w:t>the</w:t>
      </w:r>
      <w:r w:rsidRPr="00362BB0">
        <w:rPr>
          <w:rFonts w:cstheme="minorHAnsi"/>
          <w:i/>
        </w:rPr>
        <w:t xml:space="preserve"> Bible teaching?”)</w:t>
      </w:r>
    </w:p>
    <w:p w14:paraId="1289ACF9" w14:textId="77777777" w:rsidR="001939E3" w:rsidRPr="00362BB0" w:rsidRDefault="001939E3" w:rsidP="00ED67EE">
      <w:pPr>
        <w:spacing w:after="0" w:line="240" w:lineRule="auto"/>
        <w:jc w:val="both"/>
        <w:rPr>
          <w:rFonts w:cstheme="minorHAnsi"/>
        </w:rPr>
      </w:pPr>
    </w:p>
    <w:p w14:paraId="2385C413" w14:textId="6053CF1D" w:rsidR="00285B9A" w:rsidRPr="00362BB0" w:rsidRDefault="002064C4" w:rsidP="00ED67EE">
      <w:pPr>
        <w:spacing w:after="0" w:line="240" w:lineRule="auto"/>
        <w:jc w:val="both"/>
        <w:rPr>
          <w:rFonts w:cstheme="minorHAnsi"/>
          <w:b/>
        </w:rPr>
      </w:pPr>
      <w:r w:rsidRPr="00362BB0">
        <w:rPr>
          <w:rFonts w:cstheme="minorHAnsi"/>
          <w:b/>
        </w:rPr>
        <w:t>1:10</w:t>
      </w:r>
      <w:r w:rsidR="00285B9A" w:rsidRPr="00362BB0">
        <w:rPr>
          <w:rFonts w:cstheme="minorHAnsi"/>
          <w:b/>
        </w:rPr>
        <w:t xml:space="preserve"> </w:t>
      </w:r>
      <w:r w:rsidR="00285B9A" w:rsidRPr="00362BB0">
        <w:rPr>
          <w:rFonts w:cstheme="minorHAnsi"/>
          <w:b/>
        </w:rPr>
        <w:tab/>
        <w:t>INTEGRATION</w:t>
      </w:r>
    </w:p>
    <w:p w14:paraId="16EAD498" w14:textId="77777777" w:rsidR="003B4DD7" w:rsidRPr="00362BB0" w:rsidRDefault="003B4DD7" w:rsidP="00ED67EE">
      <w:pPr>
        <w:spacing w:after="0" w:line="240" w:lineRule="auto"/>
        <w:jc w:val="both"/>
        <w:rPr>
          <w:rFonts w:cstheme="minorHAnsi"/>
          <w:b/>
        </w:rPr>
      </w:pPr>
    </w:p>
    <w:p w14:paraId="5DBFCEFD" w14:textId="32ECEB7B" w:rsidR="004A3777" w:rsidRPr="00362BB0" w:rsidRDefault="004D19B1" w:rsidP="00ED67EE">
      <w:pPr>
        <w:spacing w:after="0" w:line="240" w:lineRule="auto"/>
        <w:jc w:val="both"/>
        <w:rPr>
          <w:rFonts w:cstheme="minorHAnsi"/>
          <w:i/>
        </w:rPr>
      </w:pPr>
      <w:r w:rsidRPr="00362BB0">
        <w:rPr>
          <w:rFonts w:cstheme="minorHAnsi"/>
        </w:rPr>
        <w:t>S</w:t>
      </w:r>
      <w:r w:rsidR="00882428" w:rsidRPr="00362BB0">
        <w:rPr>
          <w:rFonts w:cstheme="minorHAnsi"/>
        </w:rPr>
        <w:t xml:space="preserve">ip </w:t>
      </w:r>
      <w:r w:rsidRPr="00362BB0">
        <w:rPr>
          <w:rFonts w:cstheme="minorHAnsi"/>
        </w:rPr>
        <w:t>some</w:t>
      </w:r>
      <w:r w:rsidR="00882428" w:rsidRPr="00362BB0">
        <w:rPr>
          <w:rFonts w:cstheme="minorHAnsi"/>
        </w:rPr>
        <w:t xml:space="preserve"> </w:t>
      </w:r>
      <w:r w:rsidR="00F92FF8" w:rsidRPr="00362BB0">
        <w:rPr>
          <w:rFonts w:cstheme="minorHAnsi"/>
        </w:rPr>
        <w:t xml:space="preserve">purified </w:t>
      </w:r>
      <w:r w:rsidR="00882428" w:rsidRPr="00362BB0">
        <w:rPr>
          <w:rFonts w:cstheme="minorHAnsi"/>
        </w:rPr>
        <w:t>water and prepare</w:t>
      </w:r>
      <w:r w:rsidR="002C4184" w:rsidRPr="00362BB0">
        <w:rPr>
          <w:rFonts w:cstheme="minorHAnsi"/>
        </w:rPr>
        <w:t xml:space="preserve"> to take some notes</w:t>
      </w:r>
      <w:r w:rsidR="00A10D6C" w:rsidRPr="00362BB0">
        <w:rPr>
          <w:rFonts w:cstheme="minorHAnsi"/>
        </w:rPr>
        <w:t xml:space="preserve">, perhaps in a KF </w:t>
      </w:r>
      <w:r w:rsidR="002E2A83" w:rsidRPr="00362BB0">
        <w:rPr>
          <w:rFonts w:cstheme="minorHAnsi"/>
        </w:rPr>
        <w:t>j</w:t>
      </w:r>
      <w:r w:rsidR="00A10D6C" w:rsidRPr="00362BB0">
        <w:rPr>
          <w:rFonts w:cstheme="minorHAnsi"/>
        </w:rPr>
        <w:t>ournal</w:t>
      </w:r>
      <w:r w:rsidR="002C4184" w:rsidRPr="00362BB0">
        <w:rPr>
          <w:rFonts w:cstheme="minorHAnsi"/>
        </w:rPr>
        <w:t xml:space="preserve">. </w:t>
      </w:r>
      <w:r w:rsidR="00882428" w:rsidRPr="00362BB0">
        <w:rPr>
          <w:rFonts w:cstheme="minorHAnsi"/>
        </w:rPr>
        <w:t>Assume</w:t>
      </w:r>
      <w:r w:rsidRPr="00362BB0">
        <w:rPr>
          <w:rFonts w:cstheme="minorHAnsi"/>
        </w:rPr>
        <w:t xml:space="preserve"> </w:t>
      </w:r>
      <w:r w:rsidR="00FA39E8" w:rsidRPr="00362BB0">
        <w:rPr>
          <w:rFonts w:cstheme="minorHAnsi"/>
        </w:rPr>
        <w:t>a</w:t>
      </w:r>
      <w:r w:rsidRPr="00362BB0">
        <w:rPr>
          <w:rFonts w:cstheme="minorHAnsi"/>
        </w:rPr>
        <w:t xml:space="preserve"> mindfulness</w:t>
      </w:r>
      <w:r w:rsidR="002C4184" w:rsidRPr="00362BB0">
        <w:rPr>
          <w:rFonts w:cstheme="minorHAnsi"/>
        </w:rPr>
        <w:t xml:space="preserve"> posture</w:t>
      </w:r>
      <w:r w:rsidR="00F92FF8" w:rsidRPr="00362BB0">
        <w:rPr>
          <w:rFonts w:cstheme="minorHAnsi"/>
        </w:rPr>
        <w:t>,</w:t>
      </w:r>
      <w:r w:rsidR="002C4184" w:rsidRPr="00362BB0">
        <w:rPr>
          <w:rFonts w:cstheme="minorHAnsi"/>
        </w:rPr>
        <w:t xml:space="preserve"> and breathe. </w:t>
      </w:r>
      <w:r w:rsidR="002C4184" w:rsidRPr="00362BB0">
        <w:rPr>
          <w:rFonts w:cstheme="minorHAnsi"/>
          <w:i/>
        </w:rPr>
        <w:t>(</w:t>
      </w:r>
      <w:r w:rsidR="00882428" w:rsidRPr="00362BB0">
        <w:rPr>
          <w:rFonts w:cstheme="minorHAnsi"/>
          <w:i/>
        </w:rPr>
        <w:t xml:space="preserve">Pause </w:t>
      </w:r>
      <w:r w:rsidR="00F7771F" w:rsidRPr="00362BB0">
        <w:rPr>
          <w:rFonts w:cstheme="minorHAnsi"/>
          <w:i/>
        </w:rPr>
        <w:t xml:space="preserve">for </w:t>
      </w:r>
      <w:r w:rsidR="00D357F9" w:rsidRPr="00362BB0">
        <w:rPr>
          <w:rFonts w:cstheme="minorHAnsi"/>
          <w:i/>
        </w:rPr>
        <w:t>1</w:t>
      </w:r>
      <w:r w:rsidR="002C4184" w:rsidRPr="00362BB0">
        <w:rPr>
          <w:rFonts w:cstheme="minorHAnsi"/>
          <w:i/>
        </w:rPr>
        <w:t>0 seconds)</w:t>
      </w:r>
    </w:p>
    <w:p w14:paraId="5925B703" w14:textId="77777777" w:rsidR="003B4DD7" w:rsidRPr="00362BB0" w:rsidRDefault="003B4DD7" w:rsidP="00ED67EE">
      <w:pPr>
        <w:spacing w:after="0" w:line="240" w:lineRule="auto"/>
        <w:jc w:val="both"/>
        <w:rPr>
          <w:rFonts w:cstheme="minorHAnsi"/>
        </w:rPr>
      </w:pPr>
    </w:p>
    <w:p w14:paraId="2274A1B2" w14:textId="5AE0C5E8" w:rsidR="00354294" w:rsidRPr="00362BB0" w:rsidRDefault="00765A92" w:rsidP="00ED67EE">
      <w:pPr>
        <w:spacing w:after="0" w:line="240" w:lineRule="auto"/>
        <w:jc w:val="both"/>
        <w:rPr>
          <w:rFonts w:cstheme="minorHAnsi"/>
          <w:i/>
        </w:rPr>
      </w:pPr>
      <w:r w:rsidRPr="00362BB0">
        <w:rPr>
          <w:rFonts w:cstheme="minorHAnsi"/>
        </w:rPr>
        <w:t>Here is o</w:t>
      </w:r>
      <w:r w:rsidR="00D13F70" w:rsidRPr="00362BB0">
        <w:rPr>
          <w:rFonts w:cstheme="minorHAnsi"/>
        </w:rPr>
        <w:t xml:space="preserve">ur </w:t>
      </w:r>
      <w:r w:rsidR="003D6D20" w:rsidRPr="00362BB0">
        <w:rPr>
          <w:rFonts w:cstheme="minorHAnsi"/>
        </w:rPr>
        <w:t>integration focus</w:t>
      </w:r>
      <w:r w:rsidR="00D13F70" w:rsidRPr="00362BB0">
        <w:rPr>
          <w:rFonts w:cstheme="minorHAnsi"/>
        </w:rPr>
        <w:t>:</w:t>
      </w:r>
      <w:r w:rsidR="00BC2976" w:rsidRPr="00362BB0">
        <w:rPr>
          <w:rFonts w:cstheme="minorHAnsi"/>
        </w:rPr>
        <w:t xml:space="preserve"> </w:t>
      </w:r>
      <w:r w:rsidR="00A10D6C" w:rsidRPr="00362BB0">
        <w:rPr>
          <w:rFonts w:cstheme="minorHAnsi"/>
          <w:i/>
        </w:rPr>
        <w:t>Consider g</w:t>
      </w:r>
      <w:r w:rsidR="00540D2F" w:rsidRPr="00362BB0">
        <w:rPr>
          <w:rFonts w:cstheme="minorHAnsi"/>
          <w:i/>
        </w:rPr>
        <w:t>oing on this</w:t>
      </w:r>
      <w:r w:rsidR="00AF3CE1" w:rsidRPr="00362BB0">
        <w:rPr>
          <w:rFonts w:cstheme="minorHAnsi"/>
          <w:i/>
        </w:rPr>
        <w:t xml:space="preserve"> journey with Jesus, not knowing where you are going.</w:t>
      </w:r>
      <w:r w:rsidR="006F67CF" w:rsidRPr="00362BB0">
        <w:rPr>
          <w:rFonts w:cstheme="minorHAnsi"/>
          <w:i/>
        </w:rPr>
        <w:t xml:space="preserve"> </w:t>
      </w:r>
      <w:r w:rsidR="00755681" w:rsidRPr="00362BB0">
        <w:rPr>
          <w:rFonts w:cstheme="minorHAnsi"/>
          <w:i/>
        </w:rPr>
        <w:t>(Repeat)</w:t>
      </w:r>
      <w:r w:rsidR="00AF3CE1" w:rsidRPr="00362BB0">
        <w:rPr>
          <w:rFonts w:cstheme="minorHAnsi"/>
        </w:rPr>
        <w:t xml:space="preserve"> </w:t>
      </w:r>
      <w:r w:rsidR="00317B59" w:rsidRPr="00362BB0">
        <w:rPr>
          <w:rFonts w:cstheme="minorHAnsi"/>
          <w:i/>
        </w:rPr>
        <w:t>(Pause</w:t>
      </w:r>
      <w:r w:rsidR="00D357F9" w:rsidRPr="00362BB0">
        <w:rPr>
          <w:rFonts w:cstheme="minorHAnsi"/>
          <w:i/>
        </w:rPr>
        <w:t xml:space="preserve"> </w:t>
      </w:r>
      <w:r w:rsidR="00F7771F" w:rsidRPr="00362BB0">
        <w:rPr>
          <w:rFonts w:cstheme="minorHAnsi"/>
          <w:i/>
        </w:rPr>
        <w:t xml:space="preserve">for </w:t>
      </w:r>
      <w:r w:rsidR="00D357F9" w:rsidRPr="00362BB0">
        <w:rPr>
          <w:rFonts w:cstheme="minorHAnsi"/>
          <w:i/>
        </w:rPr>
        <w:t>30 seconds</w:t>
      </w:r>
      <w:r w:rsidR="00317B59" w:rsidRPr="00362BB0">
        <w:rPr>
          <w:rFonts w:cstheme="minorHAnsi"/>
          <w:i/>
        </w:rPr>
        <w:t>)</w:t>
      </w:r>
    </w:p>
    <w:p w14:paraId="07B6CAF7" w14:textId="0EED0F36" w:rsidR="00733222" w:rsidRPr="00362BB0" w:rsidRDefault="00733222" w:rsidP="00ED67EE">
      <w:pPr>
        <w:spacing w:after="0" w:line="240" w:lineRule="auto"/>
        <w:jc w:val="both"/>
        <w:rPr>
          <w:rFonts w:cstheme="minorHAnsi"/>
        </w:rPr>
      </w:pPr>
      <w:r w:rsidRPr="00362BB0">
        <w:rPr>
          <w:rFonts w:cstheme="minorHAnsi"/>
          <w:b/>
        </w:rPr>
        <w:lastRenderedPageBreak/>
        <w:t>The FAITH</w:t>
      </w:r>
      <w:r w:rsidR="003B4DD7" w:rsidRPr="00362BB0">
        <w:rPr>
          <w:rFonts w:cstheme="minorHAnsi"/>
          <w:b/>
        </w:rPr>
        <w:t xml:space="preserve"> P</w:t>
      </w:r>
      <w:r w:rsidRPr="00362BB0">
        <w:rPr>
          <w:rFonts w:cstheme="minorHAnsi"/>
          <w:b/>
        </w:rPr>
        <w:t>rocess</w:t>
      </w:r>
    </w:p>
    <w:p w14:paraId="78DC7066" w14:textId="77777777" w:rsidR="00733222" w:rsidRPr="00362BB0" w:rsidRDefault="00733222" w:rsidP="00ED67EE">
      <w:pPr>
        <w:spacing w:after="0" w:line="240" w:lineRule="auto"/>
        <w:jc w:val="both"/>
        <w:rPr>
          <w:rFonts w:cstheme="minorHAnsi"/>
        </w:rPr>
      </w:pPr>
    </w:p>
    <w:p w14:paraId="3BD0E195" w14:textId="77777777" w:rsidR="00733222" w:rsidRPr="00362BB0" w:rsidRDefault="00733222" w:rsidP="009414A3">
      <w:pPr>
        <w:widowControl w:val="0"/>
        <w:spacing w:after="0" w:line="240" w:lineRule="auto"/>
        <w:jc w:val="both"/>
        <w:rPr>
          <w:rFonts w:cstheme="minorHAnsi"/>
          <w:b/>
        </w:rPr>
      </w:pPr>
      <w:r w:rsidRPr="00362BB0">
        <w:rPr>
          <w:rFonts w:cstheme="minorHAnsi"/>
          <w:b/>
        </w:rPr>
        <w:t>Feelings</w:t>
      </w:r>
    </w:p>
    <w:p w14:paraId="3844261E" w14:textId="6CB23F2F" w:rsidR="00733222" w:rsidRPr="00362BB0" w:rsidRDefault="00733222" w:rsidP="009414A3">
      <w:pPr>
        <w:widowControl w:val="0"/>
        <w:spacing w:after="0" w:line="240" w:lineRule="auto"/>
        <w:jc w:val="both"/>
        <w:rPr>
          <w:rFonts w:cstheme="minorHAnsi"/>
          <w:i/>
        </w:rPr>
      </w:pPr>
      <w:r w:rsidRPr="00362BB0">
        <w:rPr>
          <w:rFonts w:cstheme="minorHAnsi"/>
        </w:rPr>
        <w:t xml:space="preserve">As you </w:t>
      </w:r>
      <w:bookmarkStart w:id="36" w:name="_Hlk479532232"/>
      <w:r w:rsidRPr="00362BB0">
        <w:rPr>
          <w:rFonts w:cstheme="minorHAnsi"/>
          <w:i/>
        </w:rPr>
        <w:t>consider going on this journey with Jesus, not knowing where you are going</w:t>
      </w:r>
      <w:bookmarkEnd w:id="36"/>
      <w:r w:rsidRPr="00362BB0">
        <w:rPr>
          <w:rFonts w:cstheme="minorHAnsi"/>
        </w:rPr>
        <w:t xml:space="preserve">, how does it feel? </w:t>
      </w:r>
      <w:r w:rsidRPr="00362BB0">
        <w:rPr>
          <w:rFonts w:cstheme="minorHAnsi"/>
          <w:i/>
        </w:rPr>
        <w:t xml:space="preserve">(Pause) </w:t>
      </w:r>
      <w:r w:rsidR="004D19B1" w:rsidRPr="00362BB0">
        <w:rPr>
          <w:rFonts w:cstheme="minorHAnsi"/>
        </w:rPr>
        <w:t>Yo</w:t>
      </w:r>
      <w:r w:rsidRPr="00362BB0">
        <w:rPr>
          <w:rFonts w:cstheme="minorHAnsi"/>
        </w:rPr>
        <w:t xml:space="preserve">ur feelings are </w:t>
      </w:r>
      <w:r w:rsidR="004D19B1" w:rsidRPr="00362BB0">
        <w:rPr>
          <w:rFonts w:cstheme="minorHAnsi"/>
        </w:rPr>
        <w:t>yours to teach you</w:t>
      </w:r>
      <w:r w:rsidRPr="00362BB0">
        <w:rPr>
          <w:rFonts w:cstheme="minorHAnsi"/>
        </w:rPr>
        <w:t xml:space="preserve"> about </w:t>
      </w:r>
      <w:r w:rsidR="004D19B1" w:rsidRPr="00362BB0">
        <w:rPr>
          <w:rFonts w:cstheme="minorHAnsi"/>
        </w:rPr>
        <w:t>yourself</w:t>
      </w:r>
      <w:r w:rsidRPr="00362BB0">
        <w:rPr>
          <w:rFonts w:cstheme="minorHAnsi"/>
        </w:rPr>
        <w:t xml:space="preserve">, to guide </w:t>
      </w:r>
      <w:r w:rsidR="004D19B1" w:rsidRPr="00362BB0">
        <w:rPr>
          <w:rFonts w:cstheme="minorHAnsi"/>
        </w:rPr>
        <w:t>you, and to train you</w:t>
      </w:r>
      <w:r w:rsidRPr="00362BB0">
        <w:rPr>
          <w:rFonts w:cstheme="minorHAnsi"/>
        </w:rPr>
        <w:t xml:space="preserve">. They can often be uncomfortable. </w:t>
      </w:r>
      <w:r w:rsidRPr="00362BB0">
        <w:rPr>
          <w:rFonts w:cstheme="minorHAnsi"/>
          <w:i/>
        </w:rPr>
        <w:t xml:space="preserve">(Pause) </w:t>
      </w:r>
      <w:r w:rsidR="00124260" w:rsidRPr="00362BB0">
        <w:rPr>
          <w:rFonts w:cstheme="minorHAnsi"/>
        </w:rPr>
        <w:t>Acknowledge your experience</w:t>
      </w:r>
      <w:r w:rsidRPr="00362BB0">
        <w:rPr>
          <w:rFonts w:cstheme="minorHAnsi"/>
        </w:rPr>
        <w:t xml:space="preserve"> with compassion</w:t>
      </w:r>
      <w:r w:rsidR="00124260" w:rsidRPr="00362BB0">
        <w:rPr>
          <w:rFonts w:cstheme="minorHAnsi"/>
        </w:rPr>
        <w:t>, whatever it may be,</w:t>
      </w:r>
      <w:r w:rsidRPr="00362BB0">
        <w:rPr>
          <w:rFonts w:cstheme="minorHAnsi"/>
        </w:rPr>
        <w:t xml:space="preserve"> and breathe. </w:t>
      </w:r>
      <w:r w:rsidRPr="00362BB0">
        <w:rPr>
          <w:rFonts w:cstheme="minorHAnsi"/>
          <w:i/>
        </w:rPr>
        <w:t xml:space="preserve">(Pause </w:t>
      </w:r>
      <w:r w:rsidR="00F7771F" w:rsidRPr="00362BB0">
        <w:rPr>
          <w:rFonts w:cstheme="minorHAnsi"/>
          <w:i/>
        </w:rPr>
        <w:t xml:space="preserve">for </w:t>
      </w:r>
      <w:r w:rsidRPr="00362BB0">
        <w:rPr>
          <w:rFonts w:cstheme="minorHAnsi"/>
          <w:i/>
        </w:rPr>
        <w:t xml:space="preserve">30 seconds) </w:t>
      </w:r>
    </w:p>
    <w:p w14:paraId="4EBA5526" w14:textId="77777777" w:rsidR="00546833" w:rsidRPr="00362BB0" w:rsidRDefault="00546833" w:rsidP="00ED67EE">
      <w:pPr>
        <w:spacing w:after="0" w:line="240" w:lineRule="auto"/>
        <w:jc w:val="both"/>
        <w:rPr>
          <w:rFonts w:cstheme="minorHAnsi"/>
        </w:rPr>
      </w:pPr>
    </w:p>
    <w:p w14:paraId="583BD32E" w14:textId="77777777" w:rsidR="00733222" w:rsidRPr="00362BB0" w:rsidRDefault="00733222" w:rsidP="00ED67EE">
      <w:pPr>
        <w:widowControl w:val="0"/>
        <w:spacing w:after="0" w:line="240" w:lineRule="auto"/>
        <w:jc w:val="both"/>
        <w:rPr>
          <w:rFonts w:cstheme="minorHAnsi"/>
          <w:b/>
        </w:rPr>
      </w:pPr>
      <w:r w:rsidRPr="00362BB0">
        <w:rPr>
          <w:rFonts w:cstheme="minorHAnsi"/>
          <w:b/>
        </w:rPr>
        <w:t>Awareness without judgment</w:t>
      </w:r>
    </w:p>
    <w:p w14:paraId="0A21700B" w14:textId="5801EF83" w:rsidR="00733222" w:rsidRPr="00362BB0" w:rsidRDefault="004D19B1" w:rsidP="00ED67EE">
      <w:pPr>
        <w:widowControl w:val="0"/>
        <w:spacing w:after="0" w:line="240" w:lineRule="auto"/>
        <w:jc w:val="both"/>
        <w:rPr>
          <w:rFonts w:cstheme="minorHAnsi"/>
          <w:i/>
        </w:rPr>
      </w:pPr>
      <w:r w:rsidRPr="00362BB0">
        <w:rPr>
          <w:rFonts w:cstheme="minorHAnsi"/>
        </w:rPr>
        <w:t>Gently a</w:t>
      </w:r>
      <w:r w:rsidR="00733222" w:rsidRPr="00362BB0">
        <w:rPr>
          <w:rFonts w:cstheme="minorHAnsi"/>
        </w:rPr>
        <w:t>llow whatever y</w:t>
      </w:r>
      <w:r w:rsidRPr="00362BB0">
        <w:rPr>
          <w:rFonts w:cstheme="minorHAnsi"/>
        </w:rPr>
        <w:t xml:space="preserve">ou are experiencing to </w:t>
      </w:r>
      <w:r w:rsidR="009C1D7C" w:rsidRPr="00362BB0">
        <w:rPr>
          <w:rFonts w:cstheme="minorHAnsi"/>
        </w:rPr>
        <w:t>rest</w:t>
      </w:r>
      <w:r w:rsidR="00666609" w:rsidRPr="00362BB0">
        <w:rPr>
          <w:rFonts w:cstheme="minorHAnsi"/>
        </w:rPr>
        <w:t xml:space="preserve"> in your awareness. </w:t>
      </w:r>
      <w:r w:rsidR="00746441" w:rsidRPr="00362BB0">
        <w:rPr>
          <w:rFonts w:cstheme="minorHAnsi"/>
        </w:rPr>
        <w:t>As you breathe,</w:t>
      </w:r>
      <w:r w:rsidR="00733222" w:rsidRPr="00362BB0">
        <w:rPr>
          <w:rFonts w:cstheme="minorHAnsi"/>
        </w:rPr>
        <w:t xml:space="preserve"> </w:t>
      </w:r>
      <w:r w:rsidR="00171131" w:rsidRPr="00362BB0">
        <w:rPr>
          <w:rFonts w:cstheme="minorHAnsi"/>
        </w:rPr>
        <w:t>h</w:t>
      </w:r>
      <w:r w:rsidRPr="00362BB0">
        <w:rPr>
          <w:rFonts w:cstheme="minorHAnsi"/>
        </w:rPr>
        <w:t xml:space="preserve">old your </w:t>
      </w:r>
      <w:r w:rsidR="004E4B8F" w:rsidRPr="00362BB0">
        <w:rPr>
          <w:rFonts w:cstheme="minorHAnsi"/>
        </w:rPr>
        <w:t>thoughts and feelings</w:t>
      </w:r>
      <w:r w:rsidR="00733222" w:rsidRPr="00362BB0">
        <w:rPr>
          <w:rFonts w:cstheme="minorHAnsi"/>
        </w:rPr>
        <w:t xml:space="preserve"> up to the light. Observe whatever you may be experiencing as you </w:t>
      </w:r>
      <w:r w:rsidR="00733222" w:rsidRPr="00362BB0">
        <w:rPr>
          <w:rFonts w:cstheme="minorHAnsi"/>
          <w:i/>
        </w:rPr>
        <w:t>consider going on this journey with Jesus, not knowing where you are going</w:t>
      </w:r>
      <w:r w:rsidR="00733222" w:rsidRPr="00362BB0">
        <w:rPr>
          <w:rFonts w:cstheme="minorHAnsi"/>
        </w:rPr>
        <w:t xml:space="preserve">. </w:t>
      </w:r>
      <w:r w:rsidR="00733222" w:rsidRPr="00362BB0">
        <w:rPr>
          <w:rFonts w:cstheme="minorHAnsi"/>
          <w:i/>
        </w:rPr>
        <w:t xml:space="preserve">(Pause) </w:t>
      </w:r>
      <w:r w:rsidR="00733222" w:rsidRPr="00362BB0">
        <w:rPr>
          <w:rFonts w:cstheme="minorHAnsi"/>
        </w:rPr>
        <w:t>Feelings</w:t>
      </w:r>
      <w:r w:rsidR="009C1D7C" w:rsidRPr="00362BB0">
        <w:rPr>
          <w:rFonts w:cstheme="minorHAnsi"/>
        </w:rPr>
        <w:t xml:space="preserve"> and passing thoughts</w:t>
      </w:r>
      <w:r w:rsidR="00733222" w:rsidRPr="00362BB0">
        <w:rPr>
          <w:rFonts w:cstheme="minorHAnsi"/>
        </w:rPr>
        <w:t xml:space="preserve"> are not right or wrong</w:t>
      </w:r>
      <w:r w:rsidR="00F7771F" w:rsidRPr="00362BB0">
        <w:rPr>
          <w:rFonts w:cstheme="minorHAnsi"/>
        </w:rPr>
        <w:t>; they</w:t>
      </w:r>
      <w:r w:rsidR="00733222" w:rsidRPr="00362BB0">
        <w:rPr>
          <w:rFonts w:cstheme="minorHAnsi"/>
        </w:rPr>
        <w:t xml:space="preserve"> just are. Give yours</w:t>
      </w:r>
      <w:r w:rsidR="00666609" w:rsidRPr="00362BB0">
        <w:rPr>
          <w:rFonts w:cstheme="minorHAnsi"/>
        </w:rPr>
        <w:t>elf permission now to explore</w:t>
      </w:r>
      <w:r w:rsidR="00733222" w:rsidRPr="00362BB0">
        <w:rPr>
          <w:rFonts w:cstheme="minorHAnsi"/>
        </w:rPr>
        <w:t xml:space="preserve"> them without judgment, and breathe. </w:t>
      </w:r>
      <w:r w:rsidR="00733222" w:rsidRPr="00362BB0">
        <w:rPr>
          <w:rFonts w:cstheme="minorHAnsi"/>
          <w:i/>
        </w:rPr>
        <w:t xml:space="preserve">(Pause </w:t>
      </w:r>
      <w:r w:rsidR="00F7771F" w:rsidRPr="00362BB0">
        <w:rPr>
          <w:rFonts w:cstheme="minorHAnsi"/>
          <w:i/>
        </w:rPr>
        <w:t xml:space="preserve">for </w:t>
      </w:r>
      <w:r w:rsidR="00733222" w:rsidRPr="00362BB0">
        <w:rPr>
          <w:rFonts w:cstheme="minorHAnsi"/>
          <w:i/>
        </w:rPr>
        <w:t>30 seconds)</w:t>
      </w:r>
    </w:p>
    <w:p w14:paraId="4EE83AA2" w14:textId="77777777" w:rsidR="00296FCF" w:rsidRPr="00362BB0" w:rsidRDefault="00296FCF" w:rsidP="00ED67EE">
      <w:pPr>
        <w:spacing w:after="0" w:line="240" w:lineRule="auto"/>
        <w:jc w:val="both"/>
        <w:rPr>
          <w:rFonts w:cstheme="minorHAnsi"/>
        </w:rPr>
      </w:pPr>
    </w:p>
    <w:p w14:paraId="45BB4A46" w14:textId="52E4FB8A" w:rsidR="00733222" w:rsidRPr="00362BB0" w:rsidRDefault="00733222" w:rsidP="00ED67EE">
      <w:pPr>
        <w:spacing w:after="0" w:line="240" w:lineRule="auto"/>
        <w:jc w:val="both"/>
        <w:rPr>
          <w:rFonts w:cstheme="minorHAnsi"/>
          <w:b/>
        </w:rPr>
      </w:pPr>
      <w:r w:rsidRPr="00362BB0">
        <w:rPr>
          <w:rFonts w:cstheme="minorHAnsi"/>
          <w:b/>
        </w:rPr>
        <w:t>Inquiry</w:t>
      </w:r>
      <w:r w:rsidR="00945790" w:rsidRPr="00362BB0">
        <w:rPr>
          <w:rFonts w:cstheme="minorHAnsi"/>
          <w:b/>
        </w:rPr>
        <w:t>: Wh</w:t>
      </w:r>
      <w:r w:rsidRPr="00362BB0">
        <w:rPr>
          <w:rFonts w:cstheme="minorHAnsi"/>
          <w:b/>
        </w:rPr>
        <w:t>at is my body saying?</w:t>
      </w:r>
    </w:p>
    <w:p w14:paraId="3D1D3BBE" w14:textId="43955B59" w:rsidR="00733222" w:rsidRPr="00362BB0" w:rsidRDefault="00733222" w:rsidP="00ED67EE">
      <w:pPr>
        <w:spacing w:after="0" w:line="240" w:lineRule="auto"/>
        <w:jc w:val="both"/>
        <w:rPr>
          <w:rFonts w:cstheme="minorHAnsi"/>
          <w:i/>
        </w:rPr>
      </w:pPr>
      <w:r w:rsidRPr="00362BB0">
        <w:rPr>
          <w:rFonts w:cstheme="minorHAnsi"/>
        </w:rPr>
        <w:t>Breathe</w:t>
      </w:r>
      <w:r w:rsidR="00F7771F" w:rsidRPr="00362BB0">
        <w:rPr>
          <w:rFonts w:cstheme="minorHAnsi"/>
        </w:rPr>
        <w:t>,</w:t>
      </w:r>
      <w:r w:rsidRPr="00362BB0">
        <w:rPr>
          <w:rFonts w:cstheme="minorHAnsi"/>
        </w:rPr>
        <w:t xml:space="preserve"> and bring your attention to your body. Notice what </w:t>
      </w:r>
      <w:r w:rsidR="00A10D6C" w:rsidRPr="00362BB0">
        <w:rPr>
          <w:rFonts w:cstheme="minorHAnsi"/>
        </w:rPr>
        <w:t>it</w:t>
      </w:r>
      <w:r w:rsidRPr="00362BB0">
        <w:rPr>
          <w:rFonts w:cstheme="minorHAnsi"/>
        </w:rPr>
        <w:t xml:space="preserve"> is doing when you </w:t>
      </w:r>
      <w:r w:rsidRPr="00362BB0">
        <w:rPr>
          <w:rFonts w:cstheme="minorHAnsi"/>
          <w:i/>
        </w:rPr>
        <w:t xml:space="preserve">consider going on this journey with Jesus, not knowing where you are going. </w:t>
      </w:r>
      <w:r w:rsidR="00A10D6C" w:rsidRPr="00362BB0">
        <w:rPr>
          <w:rFonts w:cstheme="minorHAnsi"/>
        </w:rPr>
        <w:t>What sensations are there</w:t>
      </w:r>
      <w:r w:rsidRPr="00362BB0">
        <w:rPr>
          <w:rFonts w:cstheme="minorHAnsi"/>
        </w:rPr>
        <w:t xml:space="preserve">? </w:t>
      </w:r>
      <w:r w:rsidRPr="00362BB0">
        <w:rPr>
          <w:rFonts w:cstheme="minorHAnsi"/>
          <w:i/>
        </w:rPr>
        <w:t xml:space="preserve">(Pause) </w:t>
      </w:r>
      <w:r w:rsidRPr="00362BB0">
        <w:rPr>
          <w:rFonts w:cstheme="minorHAnsi"/>
        </w:rPr>
        <w:t xml:space="preserve">Your body is always talking to you. For example, you might recognize what </w:t>
      </w:r>
      <w:r w:rsidR="009755DA" w:rsidRPr="00362BB0">
        <w:rPr>
          <w:rFonts w:cstheme="minorHAnsi"/>
        </w:rPr>
        <w:t>anxiety</w:t>
      </w:r>
      <w:r w:rsidRPr="00362BB0">
        <w:rPr>
          <w:rFonts w:cstheme="minorHAnsi"/>
        </w:rPr>
        <w:t xml:space="preserve"> or </w:t>
      </w:r>
      <w:r w:rsidR="009755DA" w:rsidRPr="00362BB0">
        <w:rPr>
          <w:rFonts w:cstheme="minorHAnsi"/>
        </w:rPr>
        <w:t>resistance</w:t>
      </w:r>
      <w:r w:rsidRPr="00362BB0">
        <w:rPr>
          <w:rFonts w:cstheme="minorHAnsi"/>
        </w:rPr>
        <w:t xml:space="preserve"> feels like in your body.</w:t>
      </w:r>
      <w:r w:rsidR="00097329" w:rsidRPr="00362BB0">
        <w:rPr>
          <w:rFonts w:cstheme="minorHAnsi"/>
        </w:rPr>
        <w:t xml:space="preserve"> You might feel curiosity or courage.</w:t>
      </w:r>
      <w:r w:rsidRPr="00362BB0">
        <w:rPr>
          <w:rFonts w:cstheme="minorHAnsi"/>
        </w:rPr>
        <w:t xml:space="preserve"> </w:t>
      </w:r>
      <w:r w:rsidRPr="00362BB0">
        <w:rPr>
          <w:rFonts w:cstheme="minorHAnsi"/>
          <w:i/>
        </w:rPr>
        <w:t>(Pause)</w:t>
      </w:r>
      <w:r w:rsidRPr="00362BB0">
        <w:rPr>
          <w:rFonts w:cstheme="minorHAnsi"/>
        </w:rPr>
        <w:t xml:space="preserve"> </w:t>
      </w:r>
      <w:r w:rsidR="0028329E" w:rsidRPr="00362BB0">
        <w:rPr>
          <w:rFonts w:cstheme="minorHAnsi"/>
        </w:rPr>
        <w:t xml:space="preserve">If your sensations are uncomfortable, you can move your attention to </w:t>
      </w:r>
      <w:r w:rsidR="00F7771F" w:rsidRPr="00362BB0">
        <w:rPr>
          <w:rFonts w:cstheme="minorHAnsi"/>
        </w:rPr>
        <w:t>an area of your</w:t>
      </w:r>
      <w:r w:rsidR="0028329E" w:rsidRPr="00362BB0">
        <w:rPr>
          <w:rFonts w:cstheme="minorHAnsi"/>
        </w:rPr>
        <w:t xml:space="preserve"> body that is not reacting</w:t>
      </w:r>
      <w:r w:rsidR="00F7771F" w:rsidRPr="00362BB0">
        <w:rPr>
          <w:rFonts w:cstheme="minorHAnsi"/>
        </w:rPr>
        <w:t>,</w:t>
      </w:r>
      <w:r w:rsidR="0028329E" w:rsidRPr="00362BB0">
        <w:rPr>
          <w:rFonts w:cstheme="minorHAnsi"/>
        </w:rPr>
        <w:t xml:space="preserve"> and rest. When you are ready, return to observe those uncomfortable sensations. Breathe. </w:t>
      </w:r>
      <w:r w:rsidR="0028329E" w:rsidRPr="00362BB0">
        <w:rPr>
          <w:rFonts w:cstheme="minorHAnsi"/>
          <w:i/>
        </w:rPr>
        <w:t xml:space="preserve">(Pause </w:t>
      </w:r>
      <w:r w:rsidR="00F7771F" w:rsidRPr="00362BB0">
        <w:rPr>
          <w:rFonts w:cstheme="minorHAnsi"/>
          <w:i/>
        </w:rPr>
        <w:t xml:space="preserve">for </w:t>
      </w:r>
      <w:r w:rsidR="0028329E" w:rsidRPr="00362BB0">
        <w:rPr>
          <w:rFonts w:cstheme="minorHAnsi"/>
          <w:i/>
        </w:rPr>
        <w:t>30 seconds)</w:t>
      </w:r>
    </w:p>
    <w:p w14:paraId="30BAD88B" w14:textId="77777777" w:rsidR="00313B5B" w:rsidRPr="00362BB0" w:rsidRDefault="00313B5B" w:rsidP="00ED67EE">
      <w:pPr>
        <w:spacing w:after="0" w:line="240" w:lineRule="auto"/>
        <w:jc w:val="both"/>
        <w:rPr>
          <w:rFonts w:cstheme="minorHAnsi"/>
        </w:rPr>
      </w:pPr>
    </w:p>
    <w:p w14:paraId="2F9D1B71" w14:textId="77777777" w:rsidR="00733222" w:rsidRPr="00362BB0" w:rsidRDefault="00733222" w:rsidP="00ED67EE">
      <w:pPr>
        <w:widowControl w:val="0"/>
        <w:spacing w:after="0" w:line="240" w:lineRule="auto"/>
        <w:jc w:val="both"/>
        <w:rPr>
          <w:rFonts w:cstheme="minorHAnsi"/>
          <w:b/>
        </w:rPr>
      </w:pPr>
      <w:r w:rsidRPr="00362BB0">
        <w:rPr>
          <w:rFonts w:cstheme="minorHAnsi"/>
          <w:b/>
        </w:rPr>
        <w:t>Talk to Jesus</w:t>
      </w:r>
    </w:p>
    <w:p w14:paraId="393298A4" w14:textId="3C351C01" w:rsidR="00733222" w:rsidRPr="00362BB0" w:rsidRDefault="00733222" w:rsidP="00ED67EE">
      <w:pPr>
        <w:widowControl w:val="0"/>
        <w:spacing w:after="0" w:line="240" w:lineRule="auto"/>
        <w:jc w:val="both"/>
        <w:rPr>
          <w:rFonts w:cstheme="minorHAnsi"/>
          <w:i/>
        </w:rPr>
      </w:pPr>
      <w:r w:rsidRPr="00362BB0">
        <w:rPr>
          <w:rFonts w:cstheme="minorHAnsi"/>
        </w:rPr>
        <w:t xml:space="preserve">You might imagine that you are leaning back in the </w:t>
      </w:r>
      <w:r w:rsidR="00D2187A" w:rsidRPr="00362BB0">
        <w:rPr>
          <w:rFonts w:cstheme="minorHAnsi"/>
        </w:rPr>
        <w:t xml:space="preserve">safe and loving </w:t>
      </w:r>
      <w:r w:rsidRPr="00362BB0">
        <w:rPr>
          <w:rFonts w:cstheme="minorHAnsi"/>
        </w:rPr>
        <w:t>arms of Jesus</w:t>
      </w:r>
      <w:r w:rsidR="002128A0" w:rsidRPr="00362BB0">
        <w:rPr>
          <w:rFonts w:cstheme="minorHAnsi"/>
        </w:rPr>
        <w:t xml:space="preserve"> as</w:t>
      </w:r>
      <w:r w:rsidRPr="00362BB0">
        <w:rPr>
          <w:rFonts w:cstheme="minorHAnsi"/>
        </w:rPr>
        <w:t xml:space="preserve"> </w:t>
      </w:r>
      <w:r w:rsidR="00B8144A" w:rsidRPr="00362BB0">
        <w:rPr>
          <w:rFonts w:cstheme="minorHAnsi"/>
        </w:rPr>
        <w:t xml:space="preserve">together </w:t>
      </w:r>
      <w:r w:rsidR="00A10D6C" w:rsidRPr="00362BB0">
        <w:rPr>
          <w:rFonts w:cstheme="minorHAnsi"/>
        </w:rPr>
        <w:t xml:space="preserve">you </w:t>
      </w:r>
      <w:r w:rsidR="00A10D6C" w:rsidRPr="00362BB0">
        <w:rPr>
          <w:rFonts w:cstheme="minorHAnsi"/>
          <w:i/>
        </w:rPr>
        <w:t>consider</w:t>
      </w:r>
      <w:r w:rsidR="00664AE3" w:rsidRPr="00362BB0">
        <w:rPr>
          <w:rFonts w:cstheme="minorHAnsi"/>
          <w:i/>
        </w:rPr>
        <w:t xml:space="preserve"> going on</w:t>
      </w:r>
      <w:r w:rsidR="00882428" w:rsidRPr="00362BB0">
        <w:rPr>
          <w:rFonts w:cstheme="minorHAnsi"/>
          <w:i/>
        </w:rPr>
        <w:t xml:space="preserve"> this journey with Him</w:t>
      </w:r>
      <w:r w:rsidR="009755DA" w:rsidRPr="00362BB0">
        <w:rPr>
          <w:rFonts w:cstheme="minorHAnsi"/>
          <w:i/>
        </w:rPr>
        <w:t>, not knowing where you are going</w:t>
      </w:r>
      <w:r w:rsidR="00FB75EB" w:rsidRPr="00362BB0">
        <w:rPr>
          <w:rFonts w:cstheme="minorHAnsi"/>
        </w:rPr>
        <w:t xml:space="preserve">. Do </w:t>
      </w:r>
      <w:r w:rsidRPr="00362BB0">
        <w:rPr>
          <w:rFonts w:cstheme="minorHAnsi"/>
        </w:rPr>
        <w:t>you feel comf</w:t>
      </w:r>
      <w:r w:rsidR="00951B44" w:rsidRPr="00362BB0">
        <w:rPr>
          <w:rFonts w:cstheme="minorHAnsi"/>
        </w:rPr>
        <w:t>ortable</w:t>
      </w:r>
      <w:r w:rsidR="00286091" w:rsidRPr="00362BB0">
        <w:rPr>
          <w:rFonts w:cstheme="minorHAnsi"/>
        </w:rPr>
        <w:t xml:space="preserve"> with that</w:t>
      </w:r>
      <w:r w:rsidR="00951B44" w:rsidRPr="00362BB0">
        <w:rPr>
          <w:rFonts w:cstheme="minorHAnsi"/>
        </w:rPr>
        <w:t>, uncomfortable, or</w:t>
      </w:r>
      <w:r w:rsidR="009E3B62" w:rsidRPr="00362BB0">
        <w:rPr>
          <w:rFonts w:cstheme="minorHAnsi"/>
        </w:rPr>
        <w:t xml:space="preserve"> are you</w:t>
      </w:r>
      <w:r w:rsidR="00951B44" w:rsidRPr="00362BB0">
        <w:rPr>
          <w:rFonts w:cstheme="minorHAnsi"/>
        </w:rPr>
        <w:t xml:space="preserve"> shut</w:t>
      </w:r>
      <w:r w:rsidR="009E3B62" w:rsidRPr="00362BB0">
        <w:rPr>
          <w:rFonts w:cstheme="minorHAnsi"/>
        </w:rPr>
        <w:t>ting</w:t>
      </w:r>
      <w:r w:rsidR="00951B44" w:rsidRPr="00362BB0">
        <w:rPr>
          <w:rFonts w:cstheme="minorHAnsi"/>
        </w:rPr>
        <w:t xml:space="preserve"> down?</w:t>
      </w:r>
      <w:r w:rsidRPr="00362BB0">
        <w:rPr>
          <w:rFonts w:cstheme="minorHAnsi"/>
        </w:rPr>
        <w:t xml:space="preserve"> Just observe. </w:t>
      </w:r>
      <w:r w:rsidRPr="00362BB0">
        <w:rPr>
          <w:rFonts w:cstheme="minorHAnsi"/>
          <w:i/>
        </w:rPr>
        <w:t>(Pause)</w:t>
      </w:r>
      <w:r w:rsidRPr="00362BB0">
        <w:rPr>
          <w:rFonts w:cstheme="minorHAnsi"/>
        </w:rPr>
        <w:t xml:space="preserve"> </w:t>
      </w:r>
      <w:r w:rsidR="00A306E1" w:rsidRPr="00362BB0">
        <w:rPr>
          <w:rFonts w:cstheme="minorHAnsi"/>
        </w:rPr>
        <w:t>Do you judge this</w:t>
      </w:r>
      <w:r w:rsidR="00882428" w:rsidRPr="00362BB0">
        <w:rPr>
          <w:rFonts w:cstheme="minorHAnsi"/>
        </w:rPr>
        <w:t xml:space="preserve"> journey</w:t>
      </w:r>
      <w:r w:rsidRPr="00362BB0">
        <w:rPr>
          <w:rFonts w:cstheme="minorHAnsi"/>
        </w:rPr>
        <w:t xml:space="preserve"> as good or evil? </w:t>
      </w:r>
      <w:r w:rsidRPr="00362BB0">
        <w:rPr>
          <w:rFonts w:cstheme="minorHAnsi"/>
          <w:i/>
        </w:rPr>
        <w:t xml:space="preserve">(Pause) </w:t>
      </w:r>
      <w:r w:rsidRPr="00362BB0">
        <w:rPr>
          <w:rFonts w:cstheme="minorHAnsi"/>
        </w:rPr>
        <w:t>What</w:t>
      </w:r>
      <w:r w:rsidR="00882428" w:rsidRPr="00362BB0">
        <w:rPr>
          <w:rFonts w:cstheme="minorHAnsi"/>
        </w:rPr>
        <w:t xml:space="preserve"> are your reasons</w:t>
      </w:r>
      <w:r w:rsidRPr="00362BB0">
        <w:rPr>
          <w:rFonts w:cstheme="minorHAnsi"/>
        </w:rPr>
        <w:t xml:space="preserve">? What story do you want to tell? </w:t>
      </w:r>
      <w:r w:rsidRPr="00362BB0">
        <w:rPr>
          <w:rFonts w:cstheme="minorHAnsi"/>
          <w:i/>
        </w:rPr>
        <w:t>(Pause)</w:t>
      </w:r>
      <w:r w:rsidRPr="00362BB0">
        <w:rPr>
          <w:rFonts w:cstheme="minorHAnsi"/>
        </w:rPr>
        <w:t xml:space="preserve"> Are you afraid of something</w:t>
      </w:r>
      <w:r w:rsidR="00F92FF8" w:rsidRPr="00362BB0">
        <w:rPr>
          <w:rFonts w:cstheme="minorHAnsi"/>
        </w:rPr>
        <w:t>—</w:t>
      </w:r>
      <w:r w:rsidR="00945790" w:rsidRPr="00362BB0">
        <w:rPr>
          <w:rFonts w:cstheme="minorHAnsi"/>
        </w:rPr>
        <w:t xml:space="preserve">of </w:t>
      </w:r>
      <w:r w:rsidR="00882428" w:rsidRPr="00362BB0">
        <w:rPr>
          <w:rFonts w:cstheme="minorHAnsi"/>
        </w:rPr>
        <w:t xml:space="preserve">loss, of others, or </w:t>
      </w:r>
      <w:r w:rsidR="00A10D6C" w:rsidRPr="00362BB0">
        <w:rPr>
          <w:rFonts w:cstheme="minorHAnsi"/>
        </w:rPr>
        <w:t xml:space="preserve">of </w:t>
      </w:r>
      <w:r w:rsidR="00882428" w:rsidRPr="00362BB0">
        <w:rPr>
          <w:rFonts w:cstheme="minorHAnsi"/>
        </w:rPr>
        <w:t>yourself</w:t>
      </w:r>
      <w:r w:rsidRPr="00362BB0">
        <w:rPr>
          <w:rFonts w:cstheme="minorHAnsi"/>
        </w:rPr>
        <w:t>? Observe you</w:t>
      </w:r>
      <w:r w:rsidR="00634A36" w:rsidRPr="00362BB0">
        <w:rPr>
          <w:rFonts w:cstheme="minorHAnsi"/>
        </w:rPr>
        <w:t>r responses as just information</w:t>
      </w:r>
      <w:r w:rsidRPr="00362BB0">
        <w:rPr>
          <w:rFonts w:cstheme="minorHAnsi"/>
        </w:rPr>
        <w:t xml:space="preserve"> and breathe with </w:t>
      </w:r>
      <w:r w:rsidR="002713DD" w:rsidRPr="00362BB0">
        <w:rPr>
          <w:rFonts w:cstheme="minorHAnsi"/>
        </w:rPr>
        <w:t xml:space="preserve">a </w:t>
      </w:r>
      <w:r w:rsidRPr="00362BB0">
        <w:rPr>
          <w:rFonts w:cstheme="minorHAnsi"/>
        </w:rPr>
        <w:t xml:space="preserve">long exhaling breath. </w:t>
      </w:r>
      <w:r w:rsidRPr="00362BB0">
        <w:rPr>
          <w:rFonts w:cstheme="minorHAnsi"/>
          <w:i/>
        </w:rPr>
        <w:t xml:space="preserve">(Pause </w:t>
      </w:r>
      <w:r w:rsidR="00F7771F" w:rsidRPr="00362BB0">
        <w:rPr>
          <w:rFonts w:cstheme="minorHAnsi"/>
          <w:i/>
        </w:rPr>
        <w:t xml:space="preserve">for </w:t>
      </w:r>
      <w:r w:rsidRPr="00362BB0">
        <w:rPr>
          <w:rFonts w:cstheme="minorHAnsi"/>
          <w:i/>
        </w:rPr>
        <w:t>30 seconds)</w:t>
      </w:r>
    </w:p>
    <w:p w14:paraId="200605A5" w14:textId="77777777" w:rsidR="006D1249" w:rsidRPr="00362BB0" w:rsidRDefault="006D1249" w:rsidP="00ED67EE">
      <w:pPr>
        <w:widowControl w:val="0"/>
        <w:spacing w:after="0" w:line="240" w:lineRule="auto"/>
        <w:jc w:val="both"/>
        <w:rPr>
          <w:rFonts w:cstheme="minorHAnsi"/>
        </w:rPr>
      </w:pPr>
    </w:p>
    <w:p w14:paraId="2E8D45CC" w14:textId="77777777" w:rsidR="00733222" w:rsidRPr="00362BB0" w:rsidRDefault="00733222" w:rsidP="00ED67EE">
      <w:pPr>
        <w:spacing w:after="0" w:line="240" w:lineRule="auto"/>
        <w:jc w:val="both"/>
        <w:rPr>
          <w:rFonts w:cstheme="minorHAnsi"/>
          <w:b/>
        </w:rPr>
      </w:pPr>
      <w:r w:rsidRPr="00362BB0">
        <w:rPr>
          <w:rFonts w:cstheme="minorHAnsi"/>
          <w:b/>
        </w:rPr>
        <w:t xml:space="preserve">Heal </w:t>
      </w:r>
    </w:p>
    <w:p w14:paraId="6CE8A82B" w14:textId="387D362A" w:rsidR="009755DA" w:rsidRPr="00362BB0" w:rsidRDefault="00286091" w:rsidP="00ED67EE">
      <w:pPr>
        <w:spacing w:after="0" w:line="240" w:lineRule="auto"/>
        <w:jc w:val="both"/>
        <w:rPr>
          <w:rFonts w:cstheme="minorHAnsi"/>
          <w:i/>
        </w:rPr>
      </w:pPr>
      <w:r w:rsidRPr="00362BB0">
        <w:rPr>
          <w:rFonts w:cstheme="minorHAnsi"/>
        </w:rPr>
        <w:t>God created you</w:t>
      </w:r>
      <w:r w:rsidR="00733222" w:rsidRPr="00362BB0">
        <w:rPr>
          <w:rFonts w:cstheme="minorHAnsi"/>
        </w:rPr>
        <w:t xml:space="preserve"> to have all of these feelings, and for thousands of years human beings have been feeling like you</w:t>
      </w:r>
      <w:r w:rsidR="00882428" w:rsidRPr="00362BB0">
        <w:rPr>
          <w:rFonts w:cstheme="minorHAnsi"/>
        </w:rPr>
        <w:t xml:space="preserve"> do</w:t>
      </w:r>
      <w:r w:rsidR="00733222" w:rsidRPr="00362BB0">
        <w:rPr>
          <w:rFonts w:cstheme="minorHAnsi"/>
        </w:rPr>
        <w:t xml:space="preserve"> when they have </w:t>
      </w:r>
      <w:r w:rsidR="009755DA" w:rsidRPr="00362BB0">
        <w:rPr>
          <w:rFonts w:cstheme="minorHAnsi"/>
        </w:rPr>
        <w:t>gone into the not-knowing</w:t>
      </w:r>
      <w:r w:rsidR="00733222" w:rsidRPr="00362BB0">
        <w:rPr>
          <w:rFonts w:cstheme="minorHAnsi"/>
        </w:rPr>
        <w:t xml:space="preserve">. You are not alone in your feelings. You are a human creature. </w:t>
      </w:r>
      <w:r w:rsidR="00733222" w:rsidRPr="00362BB0">
        <w:rPr>
          <w:rFonts w:cstheme="minorHAnsi"/>
          <w:i/>
        </w:rPr>
        <w:t xml:space="preserve">(Pause) </w:t>
      </w:r>
      <w:r w:rsidRPr="00362BB0">
        <w:rPr>
          <w:rFonts w:cstheme="minorHAnsi"/>
        </w:rPr>
        <w:t>With training</w:t>
      </w:r>
      <w:r w:rsidR="00664AE3" w:rsidRPr="00362BB0">
        <w:rPr>
          <w:rFonts w:cstheme="minorHAnsi"/>
        </w:rPr>
        <w:t>,</w:t>
      </w:r>
      <w:r w:rsidRPr="00362BB0">
        <w:rPr>
          <w:rFonts w:cstheme="minorHAnsi"/>
        </w:rPr>
        <w:t xml:space="preserve"> you</w:t>
      </w:r>
      <w:r w:rsidR="00951B44" w:rsidRPr="00362BB0">
        <w:rPr>
          <w:rFonts w:cstheme="minorHAnsi"/>
        </w:rPr>
        <w:t xml:space="preserve"> can </w:t>
      </w:r>
      <w:r w:rsidRPr="00362BB0">
        <w:rPr>
          <w:rFonts w:cstheme="minorHAnsi"/>
        </w:rPr>
        <w:t>choose what you</w:t>
      </w:r>
      <w:r w:rsidR="00733222" w:rsidRPr="00362BB0">
        <w:rPr>
          <w:rFonts w:cstheme="minorHAnsi"/>
        </w:rPr>
        <w:t xml:space="preserve"> will do with </w:t>
      </w:r>
      <w:r w:rsidR="00801280" w:rsidRPr="00362BB0">
        <w:rPr>
          <w:rFonts w:cstheme="minorHAnsi"/>
        </w:rPr>
        <w:t>those feelings</w:t>
      </w:r>
      <w:r w:rsidR="00733222" w:rsidRPr="00362BB0">
        <w:rPr>
          <w:rFonts w:cstheme="minorHAnsi"/>
        </w:rPr>
        <w:t xml:space="preserve">. </w:t>
      </w:r>
      <w:r w:rsidR="00733222" w:rsidRPr="00362BB0">
        <w:rPr>
          <w:rFonts w:cstheme="minorHAnsi"/>
          <w:i/>
        </w:rPr>
        <w:t>(Pause)</w:t>
      </w:r>
      <w:r w:rsidR="00733222" w:rsidRPr="00362BB0">
        <w:rPr>
          <w:rFonts w:cstheme="minorHAnsi"/>
        </w:rPr>
        <w:t xml:space="preserve"> Wh</w:t>
      </w:r>
      <w:r w:rsidRPr="00362BB0">
        <w:rPr>
          <w:rFonts w:cstheme="minorHAnsi"/>
        </w:rPr>
        <w:t>en a fear or judgment signals you through the body</w:t>
      </w:r>
      <w:r w:rsidR="00945790" w:rsidRPr="00362BB0">
        <w:rPr>
          <w:rFonts w:cstheme="minorHAnsi"/>
        </w:rPr>
        <w:t>,</w:t>
      </w:r>
      <w:r w:rsidRPr="00362BB0">
        <w:rPr>
          <w:rFonts w:cstheme="minorHAnsi"/>
        </w:rPr>
        <w:t xml:space="preserve"> you</w:t>
      </w:r>
      <w:r w:rsidR="00733222" w:rsidRPr="00362BB0">
        <w:rPr>
          <w:rFonts w:cstheme="minorHAnsi"/>
        </w:rPr>
        <w:t xml:space="preserve"> can focus on </w:t>
      </w:r>
      <w:r w:rsidRPr="00362BB0">
        <w:rPr>
          <w:rFonts w:cstheme="minorHAnsi"/>
        </w:rPr>
        <w:t>your body</w:t>
      </w:r>
      <w:r w:rsidR="00733222" w:rsidRPr="00362BB0">
        <w:rPr>
          <w:rFonts w:cstheme="minorHAnsi"/>
        </w:rPr>
        <w:t xml:space="preserve"> and </w:t>
      </w:r>
      <w:r w:rsidRPr="00362BB0">
        <w:rPr>
          <w:rFonts w:cstheme="minorHAnsi"/>
        </w:rPr>
        <w:t>y</w:t>
      </w:r>
      <w:r w:rsidR="00733222" w:rsidRPr="00362BB0">
        <w:rPr>
          <w:rFonts w:cstheme="minorHAnsi"/>
        </w:rPr>
        <w:t>our breath rather than getting caught up in a story and reacting. Breathe</w:t>
      </w:r>
      <w:r w:rsidR="004F23AB" w:rsidRPr="00362BB0">
        <w:rPr>
          <w:rFonts w:cstheme="minorHAnsi"/>
        </w:rPr>
        <w:t>,</w:t>
      </w:r>
      <w:r w:rsidR="00733222" w:rsidRPr="00362BB0">
        <w:rPr>
          <w:rFonts w:cstheme="minorHAnsi"/>
        </w:rPr>
        <w:t xml:space="preserve"> </w:t>
      </w:r>
      <w:r w:rsidR="00FC14EC" w:rsidRPr="00362BB0">
        <w:rPr>
          <w:rFonts w:cstheme="minorHAnsi"/>
        </w:rPr>
        <w:t>and allow yourself to feel</w:t>
      </w:r>
      <w:r w:rsidR="00733222" w:rsidRPr="00362BB0">
        <w:rPr>
          <w:rFonts w:cstheme="minorHAnsi"/>
        </w:rPr>
        <w:t xml:space="preserve"> compassion</w:t>
      </w:r>
      <w:r w:rsidR="00FC14EC" w:rsidRPr="00362BB0">
        <w:rPr>
          <w:rFonts w:cstheme="minorHAnsi"/>
        </w:rPr>
        <w:t xml:space="preserve"> for</w:t>
      </w:r>
      <w:r w:rsidR="004C3F89" w:rsidRPr="00362BB0">
        <w:rPr>
          <w:rFonts w:cstheme="minorHAnsi"/>
        </w:rPr>
        <w:t xml:space="preserve"> all</w:t>
      </w:r>
      <w:r w:rsidR="00FC14EC" w:rsidRPr="00362BB0">
        <w:rPr>
          <w:rFonts w:cstheme="minorHAnsi"/>
        </w:rPr>
        <w:t xml:space="preserve"> </w:t>
      </w:r>
      <w:r w:rsidR="004C3F89" w:rsidRPr="00362BB0">
        <w:rPr>
          <w:rFonts w:cstheme="minorHAnsi"/>
        </w:rPr>
        <w:t>human creatures who are driven by fear</w:t>
      </w:r>
      <w:r w:rsidRPr="00362BB0">
        <w:rPr>
          <w:rFonts w:cstheme="minorHAnsi"/>
        </w:rPr>
        <w:t xml:space="preserve">. Help your body process </w:t>
      </w:r>
      <w:r w:rsidR="007F330E" w:rsidRPr="00362BB0">
        <w:rPr>
          <w:rFonts w:cstheme="minorHAnsi"/>
        </w:rPr>
        <w:t xml:space="preserve">with </w:t>
      </w:r>
      <w:r w:rsidR="00C64D32" w:rsidRPr="00362BB0">
        <w:rPr>
          <w:rFonts w:cstheme="minorHAnsi"/>
        </w:rPr>
        <w:t xml:space="preserve">a </w:t>
      </w:r>
      <w:r w:rsidR="00733222" w:rsidRPr="00362BB0">
        <w:rPr>
          <w:rFonts w:cstheme="minorHAnsi"/>
        </w:rPr>
        <w:t xml:space="preserve">long exhaling breath. </w:t>
      </w:r>
      <w:r w:rsidR="00733222" w:rsidRPr="00362BB0">
        <w:rPr>
          <w:rFonts w:cstheme="minorHAnsi"/>
          <w:i/>
        </w:rPr>
        <w:t xml:space="preserve">(Pause </w:t>
      </w:r>
      <w:r w:rsidR="007F330E" w:rsidRPr="00362BB0">
        <w:rPr>
          <w:rFonts w:cstheme="minorHAnsi"/>
          <w:i/>
        </w:rPr>
        <w:t xml:space="preserve">for </w:t>
      </w:r>
      <w:r w:rsidR="00733222" w:rsidRPr="00362BB0">
        <w:rPr>
          <w:rFonts w:cstheme="minorHAnsi"/>
          <w:i/>
        </w:rPr>
        <w:t>30 seconds)</w:t>
      </w:r>
    </w:p>
    <w:p w14:paraId="7160775C" w14:textId="77777777" w:rsidR="003B4DD7" w:rsidRPr="00362BB0" w:rsidRDefault="003B4DD7" w:rsidP="00ED67EE">
      <w:pPr>
        <w:spacing w:after="0" w:line="240" w:lineRule="auto"/>
        <w:jc w:val="both"/>
        <w:rPr>
          <w:rFonts w:cstheme="minorHAnsi"/>
        </w:rPr>
      </w:pPr>
    </w:p>
    <w:p w14:paraId="3E261014" w14:textId="0954E0C0" w:rsidR="00FD1140" w:rsidRPr="00362BB0" w:rsidRDefault="007F6EA0" w:rsidP="00ED67EE">
      <w:pPr>
        <w:spacing w:after="0" w:line="240" w:lineRule="auto"/>
        <w:jc w:val="both"/>
        <w:rPr>
          <w:rFonts w:cstheme="minorHAnsi"/>
        </w:rPr>
      </w:pPr>
      <w:r w:rsidRPr="00362BB0">
        <w:rPr>
          <w:rFonts w:cstheme="minorHAnsi"/>
          <w:i/>
        </w:rPr>
        <w:t>(</w:t>
      </w:r>
      <w:r w:rsidR="00FD1140" w:rsidRPr="00362BB0">
        <w:rPr>
          <w:rFonts w:cstheme="minorHAnsi"/>
          <w:i/>
        </w:rPr>
        <w:t xml:space="preserve">Optional) </w:t>
      </w:r>
      <w:r w:rsidR="00FD1140" w:rsidRPr="00362BB0">
        <w:rPr>
          <w:rFonts w:cstheme="minorHAnsi"/>
        </w:rPr>
        <w:t xml:space="preserve">Continue to </w:t>
      </w:r>
      <w:r w:rsidR="000844F4" w:rsidRPr="00362BB0">
        <w:rPr>
          <w:rFonts w:cstheme="minorHAnsi"/>
        </w:rPr>
        <w:t>breathe</w:t>
      </w:r>
      <w:r w:rsidR="00FD1140" w:rsidRPr="00362BB0">
        <w:rPr>
          <w:rFonts w:cstheme="minorHAnsi"/>
        </w:rPr>
        <w:t xml:space="preserve"> while I test for further integration.</w:t>
      </w:r>
    </w:p>
    <w:p w14:paraId="0D5569BB" w14:textId="627D9A6F" w:rsidR="00783E1D" w:rsidRPr="00362BB0" w:rsidRDefault="00783E1D" w:rsidP="00ED67EE">
      <w:pPr>
        <w:spacing w:after="0" w:line="240" w:lineRule="auto"/>
        <w:jc w:val="both"/>
        <w:rPr>
          <w:rFonts w:cstheme="minorHAnsi"/>
        </w:rPr>
      </w:pPr>
    </w:p>
    <w:p w14:paraId="12232729" w14:textId="25F9C219" w:rsidR="00286091" w:rsidRPr="00362BB0" w:rsidRDefault="00286091" w:rsidP="00ED67EE">
      <w:pPr>
        <w:spacing w:after="0" w:line="240" w:lineRule="auto"/>
        <w:jc w:val="both"/>
        <w:rPr>
          <w:rFonts w:cstheme="minorHAnsi"/>
        </w:rPr>
      </w:pPr>
      <w:r w:rsidRPr="00362BB0">
        <w:rPr>
          <w:rFonts w:cstheme="minorHAnsi"/>
        </w:rPr>
        <w:t>Pause. Take a deep breath.</w:t>
      </w:r>
    </w:p>
    <w:p w14:paraId="77408D19" w14:textId="6070E59A" w:rsidR="001939E3" w:rsidRPr="00362BB0" w:rsidRDefault="001939E3" w:rsidP="001939E3">
      <w:pPr>
        <w:pStyle w:val="NormalWeb"/>
        <w:spacing w:before="0" w:beforeAutospacing="0" w:after="0" w:afterAutospacing="0"/>
        <w:jc w:val="both"/>
        <w:rPr>
          <w:rFonts w:asciiTheme="minorHAnsi" w:hAnsiTheme="minorHAnsi" w:cstheme="minorHAnsi"/>
          <w:i/>
          <w:sz w:val="22"/>
          <w:szCs w:val="22"/>
        </w:rPr>
      </w:pPr>
      <w:r w:rsidRPr="00362BB0">
        <w:rPr>
          <w:rFonts w:asciiTheme="minorHAnsi" w:hAnsiTheme="minorHAnsi" w:cstheme="minorHAnsi"/>
          <w:i/>
          <w:sz w:val="22"/>
          <w:szCs w:val="22"/>
        </w:rPr>
        <w:t xml:space="preserve">(If time permits, ask, “Does anyone have comments or questions about </w:t>
      </w:r>
      <w:r w:rsidR="0093526B" w:rsidRPr="00362BB0">
        <w:rPr>
          <w:rFonts w:asciiTheme="minorHAnsi" w:hAnsiTheme="minorHAnsi" w:cstheme="minorHAnsi"/>
          <w:i/>
          <w:sz w:val="22"/>
          <w:szCs w:val="22"/>
        </w:rPr>
        <w:t>the</w:t>
      </w:r>
      <w:r w:rsidRPr="00362BB0">
        <w:rPr>
          <w:rFonts w:asciiTheme="minorHAnsi" w:hAnsiTheme="minorHAnsi" w:cstheme="minorHAnsi"/>
          <w:i/>
          <w:sz w:val="22"/>
          <w:szCs w:val="22"/>
        </w:rPr>
        <w:t xml:space="preserve"> integration?”)</w:t>
      </w:r>
    </w:p>
    <w:p w14:paraId="1CCFFF88" w14:textId="77777777" w:rsidR="003B4DD7" w:rsidRPr="00362BB0" w:rsidRDefault="003B4DD7" w:rsidP="00ED67EE">
      <w:pPr>
        <w:spacing w:after="0" w:line="240" w:lineRule="auto"/>
        <w:jc w:val="both"/>
        <w:rPr>
          <w:rFonts w:cstheme="minorHAnsi"/>
        </w:rPr>
      </w:pPr>
    </w:p>
    <w:p w14:paraId="20C5EC93" w14:textId="77056A49" w:rsidR="00285B9A" w:rsidRPr="00362BB0" w:rsidRDefault="00285B9A" w:rsidP="00ED67EE">
      <w:pPr>
        <w:spacing w:after="0" w:line="240" w:lineRule="auto"/>
        <w:jc w:val="both"/>
        <w:rPr>
          <w:rFonts w:cstheme="minorHAnsi"/>
          <w:b/>
        </w:rPr>
      </w:pPr>
      <w:r w:rsidRPr="00362BB0">
        <w:rPr>
          <w:rFonts w:cstheme="minorHAnsi"/>
          <w:b/>
        </w:rPr>
        <w:t>1:2</w:t>
      </w:r>
      <w:r w:rsidR="004D19B1" w:rsidRPr="00362BB0">
        <w:rPr>
          <w:rFonts w:cstheme="minorHAnsi"/>
          <w:b/>
        </w:rPr>
        <w:t>8</w:t>
      </w:r>
      <w:r w:rsidRPr="00362BB0">
        <w:rPr>
          <w:rFonts w:cstheme="minorHAnsi"/>
          <w:b/>
        </w:rPr>
        <w:tab/>
        <w:t>ENDING PRAYER</w:t>
      </w:r>
    </w:p>
    <w:p w14:paraId="6A6D2C6E" w14:textId="794E5CD0" w:rsidR="00310B98" w:rsidRDefault="00310B98" w:rsidP="00ED67EE">
      <w:pPr>
        <w:spacing w:after="0" w:line="240" w:lineRule="auto"/>
        <w:jc w:val="both"/>
        <w:rPr>
          <w:rFonts w:cstheme="minorHAnsi"/>
          <w:b/>
        </w:rPr>
      </w:pPr>
    </w:p>
    <w:p w14:paraId="4E4B8422" w14:textId="77777777" w:rsidR="00310B98" w:rsidRPr="00362BB0" w:rsidRDefault="00310B98" w:rsidP="00ED67EE">
      <w:pPr>
        <w:spacing w:after="0" w:line="240" w:lineRule="auto"/>
        <w:jc w:val="both"/>
        <w:rPr>
          <w:rFonts w:cstheme="minorHAnsi"/>
          <w:b/>
        </w:rPr>
      </w:pPr>
    </w:p>
    <w:p w14:paraId="04B76086" w14:textId="77777777" w:rsidR="00FE03D1" w:rsidRPr="00362BB0" w:rsidRDefault="00285B9A" w:rsidP="00ED67EE">
      <w:pPr>
        <w:spacing w:after="0" w:line="240" w:lineRule="auto"/>
        <w:jc w:val="both"/>
        <w:rPr>
          <w:rFonts w:cstheme="minorHAnsi"/>
        </w:rPr>
      </w:pPr>
      <w:r w:rsidRPr="00362BB0">
        <w:rPr>
          <w:rFonts w:cstheme="minorHAnsi"/>
        </w:rPr>
        <w:lastRenderedPageBreak/>
        <w:t>Dear Father and Creator,</w:t>
      </w:r>
    </w:p>
    <w:p w14:paraId="4EFF7E7D" w14:textId="4218EDD5" w:rsidR="0023788C" w:rsidRDefault="002F66A6" w:rsidP="00ED67EE">
      <w:pPr>
        <w:spacing w:after="0" w:line="240" w:lineRule="auto"/>
        <w:jc w:val="both"/>
        <w:rPr>
          <w:rFonts w:cstheme="minorHAnsi"/>
        </w:rPr>
      </w:pPr>
      <w:r w:rsidRPr="00362BB0">
        <w:rPr>
          <w:rFonts w:cstheme="minorHAnsi"/>
        </w:rPr>
        <w:t>Thank You</w:t>
      </w:r>
      <w:r w:rsidR="001831A8" w:rsidRPr="00362BB0">
        <w:rPr>
          <w:rFonts w:cstheme="minorHAnsi"/>
        </w:rPr>
        <w:t xml:space="preserve"> for this time together. Hold us in the power of this new understanding as You guide us</w:t>
      </w:r>
      <w:r w:rsidR="008D5E58" w:rsidRPr="00362BB0">
        <w:rPr>
          <w:rFonts w:cstheme="minorHAnsi"/>
        </w:rPr>
        <w:t xml:space="preserve"> to our glory and</w:t>
      </w:r>
      <w:r w:rsidR="00D72C3F" w:rsidRPr="00362BB0">
        <w:rPr>
          <w:rFonts w:cstheme="minorHAnsi"/>
        </w:rPr>
        <w:t xml:space="preserve"> </w:t>
      </w:r>
      <w:r w:rsidR="008D5E58" w:rsidRPr="00362BB0">
        <w:rPr>
          <w:rFonts w:cstheme="minorHAnsi"/>
        </w:rPr>
        <w:t>to the truth.</w:t>
      </w:r>
      <w:r w:rsidR="001831A8" w:rsidRPr="00362BB0">
        <w:rPr>
          <w:rFonts w:cstheme="minorHAnsi"/>
        </w:rPr>
        <w:t xml:space="preserve"> Lead us to the next step in our healing this week as we co-labor with You to reorient our lives </w:t>
      </w:r>
      <w:r w:rsidR="004E4B8F" w:rsidRPr="00362BB0">
        <w:rPr>
          <w:rFonts w:cstheme="minorHAnsi"/>
        </w:rPr>
        <w:t xml:space="preserve">for </w:t>
      </w:r>
      <w:r w:rsidR="001831A8" w:rsidRPr="00362BB0">
        <w:rPr>
          <w:rFonts w:cstheme="minorHAnsi"/>
        </w:rPr>
        <w:t>a more effective flow and to flourish in our connection with our True Self, with the Creation, and with You, for the glory and honor of our Lord Jesus. Amen</w:t>
      </w:r>
      <w:r w:rsidR="00F3761E" w:rsidRPr="00362BB0">
        <w:rPr>
          <w:rFonts w:cstheme="minorHAnsi"/>
        </w:rPr>
        <w:t>.</w:t>
      </w:r>
    </w:p>
    <w:p w14:paraId="5168EA48" w14:textId="77777777" w:rsidR="00310B98" w:rsidRPr="00362BB0" w:rsidRDefault="00310B98" w:rsidP="00ED67EE">
      <w:pPr>
        <w:spacing w:after="0" w:line="240" w:lineRule="auto"/>
        <w:jc w:val="both"/>
        <w:rPr>
          <w:rFonts w:cstheme="minorHAnsi"/>
        </w:rPr>
      </w:pPr>
    </w:p>
    <w:p w14:paraId="3AA46AD6" w14:textId="14C6AA7D" w:rsidR="0023788C" w:rsidRPr="00362BB0" w:rsidRDefault="002F66A6" w:rsidP="00ED67EE">
      <w:pPr>
        <w:spacing w:after="0" w:line="240" w:lineRule="auto"/>
        <w:jc w:val="both"/>
        <w:rPr>
          <w:rFonts w:cstheme="minorHAnsi"/>
        </w:rPr>
      </w:pPr>
      <w:r w:rsidRPr="00362BB0">
        <w:rPr>
          <w:rFonts w:cstheme="minorHAnsi"/>
        </w:rPr>
        <w:t>Take a</w:t>
      </w:r>
      <w:r w:rsidR="0023788C" w:rsidRPr="00362BB0">
        <w:rPr>
          <w:rFonts w:cstheme="minorHAnsi"/>
        </w:rPr>
        <w:t xml:space="preserve"> </w:t>
      </w:r>
      <w:r w:rsidRPr="00362BB0">
        <w:rPr>
          <w:rFonts w:cstheme="minorHAnsi"/>
        </w:rPr>
        <w:t xml:space="preserve">deep </w:t>
      </w:r>
      <w:r w:rsidR="0023788C" w:rsidRPr="00362BB0">
        <w:rPr>
          <w:rFonts w:cstheme="minorHAnsi"/>
        </w:rPr>
        <w:t>breath</w:t>
      </w:r>
      <w:r w:rsidRPr="00362BB0">
        <w:rPr>
          <w:rFonts w:cstheme="minorHAnsi"/>
        </w:rPr>
        <w:t>.</w:t>
      </w:r>
      <w:r w:rsidR="0023788C" w:rsidRPr="00362BB0">
        <w:rPr>
          <w:rFonts w:cstheme="minorHAnsi"/>
        </w:rPr>
        <w:t xml:space="preserve"> </w:t>
      </w:r>
    </w:p>
    <w:p w14:paraId="4D121531" w14:textId="4F72C973" w:rsidR="001939E3" w:rsidRPr="00362BB0" w:rsidRDefault="001939E3" w:rsidP="001939E3">
      <w:pPr>
        <w:pStyle w:val="NormalWeb"/>
        <w:spacing w:before="0" w:beforeAutospacing="0" w:after="0" w:afterAutospacing="0"/>
        <w:jc w:val="both"/>
        <w:rPr>
          <w:rFonts w:asciiTheme="minorHAnsi" w:hAnsiTheme="minorHAnsi" w:cstheme="minorHAnsi"/>
          <w:i/>
          <w:sz w:val="22"/>
          <w:szCs w:val="22"/>
        </w:rPr>
      </w:pPr>
      <w:r w:rsidRPr="00362BB0">
        <w:rPr>
          <w:rFonts w:asciiTheme="minorHAnsi" w:hAnsiTheme="minorHAnsi" w:cstheme="minorHAnsi"/>
          <w:i/>
          <w:sz w:val="22"/>
          <w:szCs w:val="22"/>
        </w:rPr>
        <w:t>(If time permits, ask, “Does anyone have comments or questions about this meeting?”)</w:t>
      </w:r>
    </w:p>
    <w:p w14:paraId="51410DCE" w14:textId="77777777" w:rsidR="003B4DD7" w:rsidRPr="00362BB0" w:rsidRDefault="003B4DD7" w:rsidP="00ED67EE">
      <w:pPr>
        <w:spacing w:after="0" w:line="240" w:lineRule="auto"/>
        <w:jc w:val="both"/>
        <w:rPr>
          <w:rFonts w:cstheme="minorHAnsi"/>
        </w:rPr>
      </w:pPr>
    </w:p>
    <w:p w14:paraId="6C575D1D" w14:textId="3B460C71" w:rsidR="00364554" w:rsidRPr="00362BB0" w:rsidRDefault="00364554" w:rsidP="00ED67EE">
      <w:pPr>
        <w:spacing w:after="0" w:line="240" w:lineRule="auto"/>
        <w:jc w:val="both"/>
        <w:rPr>
          <w:rFonts w:cstheme="minorHAnsi"/>
          <w:b/>
        </w:rPr>
      </w:pPr>
      <w:r w:rsidRPr="00362BB0">
        <w:rPr>
          <w:rFonts w:cstheme="minorHAnsi"/>
          <w:b/>
        </w:rPr>
        <w:t>1:2</w:t>
      </w:r>
      <w:r w:rsidR="00AD6334" w:rsidRPr="00362BB0">
        <w:rPr>
          <w:rFonts w:cstheme="minorHAnsi"/>
          <w:b/>
        </w:rPr>
        <w:t>9</w:t>
      </w:r>
      <w:r w:rsidRPr="00362BB0">
        <w:rPr>
          <w:rFonts w:cstheme="minorHAnsi"/>
          <w:b/>
        </w:rPr>
        <w:tab/>
        <w:t>ANNOUNCEMENTS</w:t>
      </w:r>
    </w:p>
    <w:p w14:paraId="09582232" w14:textId="77777777" w:rsidR="00D72C3F" w:rsidRPr="00362BB0" w:rsidRDefault="00D72C3F" w:rsidP="00ED67EE">
      <w:pPr>
        <w:spacing w:after="0" w:line="240" w:lineRule="auto"/>
        <w:jc w:val="both"/>
        <w:rPr>
          <w:rFonts w:cstheme="minorHAnsi"/>
          <w:b/>
        </w:rPr>
      </w:pPr>
    </w:p>
    <w:p w14:paraId="4C5C5E45" w14:textId="10427DEB" w:rsidR="00DD1B0B" w:rsidRPr="00362BB0" w:rsidRDefault="00DD1B0B" w:rsidP="00ED67EE">
      <w:pPr>
        <w:spacing w:after="0" w:line="240" w:lineRule="auto"/>
        <w:jc w:val="both"/>
        <w:rPr>
          <w:rFonts w:cstheme="minorHAnsi"/>
        </w:rPr>
      </w:pPr>
      <w:r w:rsidRPr="00362BB0">
        <w:rPr>
          <w:rFonts w:cstheme="minorHAnsi"/>
        </w:rPr>
        <w:t xml:space="preserve">If you would like more support for your training, you might consider KF </w:t>
      </w:r>
      <w:proofErr w:type="gramStart"/>
      <w:r w:rsidRPr="00362BB0">
        <w:rPr>
          <w:rFonts w:cstheme="minorHAnsi"/>
        </w:rPr>
        <w:t>mini-meetings</w:t>
      </w:r>
      <w:proofErr w:type="gramEnd"/>
      <w:r w:rsidR="00A5166F" w:rsidRPr="00362BB0">
        <w:rPr>
          <w:rFonts w:cstheme="minorHAnsi"/>
        </w:rPr>
        <w:t>.</w:t>
      </w:r>
      <w:r w:rsidRPr="00362BB0">
        <w:rPr>
          <w:rFonts w:cstheme="minorHAnsi"/>
        </w:rPr>
        <w:t xml:space="preserve"> Ask your Karis Link about this tool.</w:t>
      </w:r>
    </w:p>
    <w:p w14:paraId="78C96FA9" w14:textId="62CD9C7B" w:rsidR="007308D7" w:rsidRPr="00362BB0" w:rsidRDefault="007308D7" w:rsidP="00ED67EE">
      <w:pPr>
        <w:spacing w:after="0" w:line="240" w:lineRule="auto"/>
        <w:jc w:val="both"/>
        <w:rPr>
          <w:rFonts w:cstheme="minorHAnsi"/>
        </w:rPr>
      </w:pPr>
    </w:p>
    <w:p w14:paraId="5F5078C3" w14:textId="2CC5ECED" w:rsidR="007308D7" w:rsidRDefault="007308D7" w:rsidP="007308D7">
      <w:pPr>
        <w:spacing w:after="0" w:line="240" w:lineRule="auto"/>
        <w:jc w:val="both"/>
      </w:pPr>
      <w:bookmarkStart w:id="37" w:name="OLE_LINK2"/>
      <w:bookmarkStart w:id="38" w:name="OLE_LINK3"/>
      <w:bookmarkStart w:id="39" w:name="OLE_LINK4"/>
      <w:r w:rsidRPr="00362BB0">
        <w:t>The KF book study</w:t>
      </w:r>
      <w:r w:rsidR="003E58DE">
        <w:t xml:space="preserve"> of </w:t>
      </w:r>
      <w:r w:rsidRPr="00362BB0">
        <w:rPr>
          <w:i/>
        </w:rPr>
        <w:t>Honor, Patronage, Kinship, and Purity</w:t>
      </w:r>
      <w:r w:rsidRPr="00362BB0">
        <w:t xml:space="preserve"> (HPKP)</w:t>
      </w:r>
      <w:r w:rsidR="003E58DE">
        <w:t xml:space="preserve"> </w:t>
      </w:r>
      <w:r w:rsidRPr="00362BB0">
        <w:t xml:space="preserve">by Dr. David </w:t>
      </w:r>
      <w:proofErr w:type="spellStart"/>
      <w:r w:rsidRPr="00362BB0">
        <w:t>deSilva</w:t>
      </w:r>
      <w:proofErr w:type="spellEnd"/>
      <w:r w:rsidRPr="00362BB0">
        <w:t xml:space="preserve"> begins soon.</w:t>
      </w:r>
      <w:r w:rsidR="0061478F" w:rsidRPr="00362BB0">
        <w:rPr>
          <w:rStyle w:val="EndnoteReference"/>
        </w:rPr>
        <w:endnoteReference w:id="12"/>
      </w:r>
      <w:r w:rsidRPr="00362BB0">
        <w:t xml:space="preserve"> This study has helped many KF members explore the integrity of their own Christian beliefs in the context of first century values and culture.</w:t>
      </w:r>
      <w:bookmarkEnd w:id="37"/>
      <w:bookmarkEnd w:id="38"/>
      <w:bookmarkEnd w:id="39"/>
    </w:p>
    <w:p w14:paraId="420706E7" w14:textId="77777777" w:rsidR="00DA50B0" w:rsidRPr="00D72C3F" w:rsidRDefault="00DA50B0" w:rsidP="00ED67EE">
      <w:pPr>
        <w:spacing w:after="0" w:line="240" w:lineRule="auto"/>
        <w:jc w:val="both"/>
        <w:rPr>
          <w:rFonts w:cstheme="minorHAnsi"/>
        </w:rPr>
      </w:pPr>
    </w:p>
    <w:sectPr w:rsidR="00DA50B0" w:rsidRPr="00D72C3F" w:rsidSect="00142DF6">
      <w:headerReference w:type="default" r:id="rId9"/>
      <w:footerReference w:type="even" r:id="rId10"/>
      <w:footerReference w:type="defaul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CB2FB" w14:textId="77777777" w:rsidR="009B1BE0" w:rsidRDefault="009B1BE0" w:rsidP="00285B9A">
      <w:pPr>
        <w:spacing w:after="0" w:line="240" w:lineRule="auto"/>
      </w:pPr>
      <w:r>
        <w:separator/>
      </w:r>
    </w:p>
  </w:endnote>
  <w:endnote w:type="continuationSeparator" w:id="0">
    <w:p w14:paraId="66C88322" w14:textId="77777777" w:rsidR="009B1BE0" w:rsidRDefault="009B1BE0" w:rsidP="00285B9A">
      <w:pPr>
        <w:spacing w:after="0" w:line="240" w:lineRule="auto"/>
      </w:pPr>
      <w:r>
        <w:continuationSeparator/>
      </w:r>
    </w:p>
  </w:endnote>
  <w:endnote w:id="1">
    <w:p w14:paraId="212CAB27" w14:textId="4FE367D1" w:rsidR="00546962" w:rsidRPr="00593379" w:rsidRDefault="00546962" w:rsidP="009414A3">
      <w:pPr>
        <w:pStyle w:val="EndnoteText"/>
      </w:pPr>
      <w:r w:rsidRPr="00593379">
        <w:rPr>
          <w:rStyle w:val="EndnoteReference"/>
        </w:rPr>
        <w:endnoteRef/>
      </w:r>
      <w:r w:rsidRPr="00593379">
        <w:t xml:space="preserve"> </w:t>
      </w:r>
      <w:r w:rsidR="00F44FC6" w:rsidRPr="00593379">
        <w:t xml:space="preserve">Zindel Segal, J. Mark G. Williams, and John D. Teasdale, </w:t>
      </w:r>
      <w:r w:rsidR="00F44FC6" w:rsidRPr="00593379">
        <w:rPr>
          <w:i/>
        </w:rPr>
        <w:t>Mindfulness-Based Cognitive Therapy for Depression</w:t>
      </w:r>
      <w:r w:rsidR="00F44FC6" w:rsidRPr="00593379">
        <w:t xml:space="preserve"> (New York: Guilford Press, 2013), 208</w:t>
      </w:r>
      <w:r w:rsidR="00EC0AEE" w:rsidRPr="00593379">
        <w:t>. A</w:t>
      </w:r>
      <w:r w:rsidR="00F44FC6" w:rsidRPr="00593379">
        <w:t>dapted for Karis Fellowships by Nancy Diven.</w:t>
      </w:r>
    </w:p>
  </w:endnote>
  <w:endnote w:id="2">
    <w:p w14:paraId="3EA61FB7" w14:textId="2FFF8025" w:rsidR="003C0DF5" w:rsidRPr="00593379" w:rsidRDefault="003C0DF5" w:rsidP="009414A3">
      <w:pPr>
        <w:pStyle w:val="EndnoteText"/>
      </w:pPr>
      <w:r w:rsidRPr="00593379">
        <w:rPr>
          <w:rStyle w:val="EndnoteReference"/>
        </w:rPr>
        <w:endnoteRef/>
      </w:r>
      <w:r w:rsidRPr="00593379">
        <w:t xml:space="preserve"> </w:t>
      </w:r>
      <w:r w:rsidR="00BE66A9" w:rsidRPr="00593379">
        <w:rPr>
          <w:i/>
        </w:rPr>
        <w:t xml:space="preserve">Breathe on Me, Breath of God </w:t>
      </w:r>
      <w:r w:rsidR="00BE66A9" w:rsidRPr="00593379">
        <w:t>by Edwin Hatch</w:t>
      </w:r>
      <w:r w:rsidR="00BE66A9" w:rsidRPr="00593379">
        <w:rPr>
          <w:i/>
        </w:rPr>
        <w:t xml:space="preserve"> </w:t>
      </w:r>
      <w:r w:rsidR="00BE66A9" w:rsidRPr="00593379">
        <w:t xml:space="preserve">(1835-1889), </w:t>
      </w:r>
      <w:hyperlink r:id="rId1" w:history="1">
        <w:r w:rsidR="003F440B" w:rsidRPr="00593379">
          <w:rPr>
            <w:rStyle w:val="Hyperlink"/>
          </w:rPr>
          <w:t>www.youtube.com/watch?v=M5keJHZdWYM</w:t>
        </w:r>
      </w:hyperlink>
      <w:r w:rsidR="00BE66A9" w:rsidRPr="00593379">
        <w:t>.</w:t>
      </w:r>
    </w:p>
  </w:endnote>
  <w:endnote w:id="3">
    <w:p w14:paraId="7E9991D5" w14:textId="0859C9B6" w:rsidR="0020637B" w:rsidRPr="00593379" w:rsidRDefault="0020637B" w:rsidP="009414A3">
      <w:pPr>
        <w:pStyle w:val="EndnoteText"/>
      </w:pPr>
      <w:bookmarkStart w:id="2" w:name="_Hlk479844211"/>
      <w:r w:rsidRPr="00593379">
        <w:rPr>
          <w:rStyle w:val="EndnoteReference"/>
        </w:rPr>
        <w:endnoteRef/>
      </w:r>
      <w:r w:rsidRPr="00593379">
        <w:t xml:space="preserve"> </w:t>
      </w:r>
      <w:r w:rsidR="00FC48CB" w:rsidRPr="00593379">
        <w:rPr>
          <w:color w:val="000000"/>
        </w:rPr>
        <w:t xml:space="preserve">Karen Horney, </w:t>
      </w:r>
      <w:r w:rsidR="00F44FC6" w:rsidRPr="00593379">
        <w:rPr>
          <w:i/>
          <w:iCs/>
          <w:color w:val="000000"/>
        </w:rPr>
        <w:t>Neurosis and Human Growth</w:t>
      </w:r>
      <w:r w:rsidR="00FC48CB" w:rsidRPr="00593379">
        <w:rPr>
          <w:color w:val="000000"/>
        </w:rPr>
        <w:t xml:space="preserve"> </w:t>
      </w:r>
      <w:r w:rsidR="00F44FC6" w:rsidRPr="00593379">
        <w:rPr>
          <w:color w:val="000000"/>
        </w:rPr>
        <w:t>(New York: Norton, 1991).</w:t>
      </w:r>
    </w:p>
    <w:bookmarkEnd w:id="2"/>
  </w:endnote>
  <w:endnote w:id="4">
    <w:p w14:paraId="01B88522" w14:textId="4E9F579D" w:rsidR="003F371D" w:rsidRPr="00593379" w:rsidRDefault="003F371D" w:rsidP="009414A3">
      <w:pPr>
        <w:pStyle w:val="EndnoteText"/>
      </w:pPr>
      <w:r w:rsidRPr="00593379">
        <w:rPr>
          <w:rStyle w:val="EndnoteReference"/>
        </w:rPr>
        <w:endnoteRef/>
      </w:r>
      <w:r w:rsidRPr="00593379">
        <w:t xml:space="preserve"> "Robert Louis Stevenson Quotes,” </w:t>
      </w:r>
      <w:r w:rsidRPr="00593379">
        <w:rPr>
          <w:i/>
        </w:rPr>
        <w:t>Goodreads</w:t>
      </w:r>
      <w:r w:rsidRPr="00593379">
        <w:t>, accessed April 24, 2016,</w:t>
      </w:r>
      <w:r w:rsidR="009414A3" w:rsidRPr="00593379">
        <w:t xml:space="preserve"> </w:t>
      </w:r>
      <w:hyperlink r:id="rId2" w:history="1">
        <w:r w:rsidR="003F440B" w:rsidRPr="00593379">
          <w:rPr>
            <w:rStyle w:val="Hyperlink"/>
          </w:rPr>
          <w:t>www.goodreads.com/author/quotes/854076.Robert_Louis_Stevenson</w:t>
        </w:r>
      </w:hyperlink>
      <w:r w:rsidRPr="00593379">
        <w:t>.</w:t>
      </w:r>
    </w:p>
  </w:endnote>
  <w:endnote w:id="5">
    <w:p w14:paraId="413208E6" w14:textId="3B257242" w:rsidR="009153F1" w:rsidRPr="00593379" w:rsidRDefault="009153F1" w:rsidP="009153F1">
      <w:pPr>
        <w:pStyle w:val="EndnoteText"/>
      </w:pPr>
      <w:r w:rsidRPr="00593379">
        <w:rPr>
          <w:rStyle w:val="EndnoteReference"/>
        </w:rPr>
        <w:endnoteRef/>
      </w:r>
      <w:r w:rsidRPr="00593379">
        <w:t xml:space="preserve"> Dr. Roger Callahan, “TFT Stress Buster Tapping Class-Learn to Use TFT Tapping,” Callahan Techniques, accessed April 24, 2016, </w:t>
      </w:r>
      <w:hyperlink r:id="rId3" w:history="1">
        <w:r w:rsidR="009414A3" w:rsidRPr="00593379">
          <w:rPr>
            <w:rStyle w:val="Hyperlink"/>
          </w:rPr>
          <w:t>www.rogercallahan.com/learn-to-tap.php</w:t>
        </w:r>
      </w:hyperlink>
      <w:r w:rsidRPr="00593379">
        <w:rPr>
          <w:rStyle w:val="Hyperlink"/>
          <w:color w:val="auto"/>
          <w:u w:val="none"/>
        </w:rPr>
        <w:t>. A</w:t>
      </w:r>
      <w:r w:rsidRPr="00593379">
        <w:t>dapted for Karis Fellowships by Nancy Diven.</w:t>
      </w:r>
    </w:p>
  </w:endnote>
  <w:endnote w:id="6">
    <w:p w14:paraId="7950A0E4" w14:textId="269D1529" w:rsidR="00CD0A18" w:rsidRPr="00593379" w:rsidRDefault="00CD0A18" w:rsidP="009414A3">
      <w:pPr>
        <w:spacing w:after="0" w:line="240" w:lineRule="auto"/>
        <w:rPr>
          <w:sz w:val="20"/>
          <w:szCs w:val="20"/>
          <w:lang w:val="en-GB"/>
        </w:rPr>
      </w:pPr>
      <w:r w:rsidRPr="00593379">
        <w:rPr>
          <w:rStyle w:val="EndnoteReference"/>
        </w:rPr>
        <w:endnoteRef/>
      </w:r>
      <w:r w:rsidRPr="00593379">
        <w:rPr>
          <w:sz w:val="20"/>
          <w:szCs w:val="20"/>
          <w:lang w:val="en-GB"/>
        </w:rPr>
        <w:t xml:space="preserve"> </w:t>
      </w:r>
      <w:r w:rsidRPr="00593379">
        <w:rPr>
          <w:sz w:val="20"/>
          <w:szCs w:val="20"/>
        </w:rPr>
        <w:t>Gen. 1:26</w:t>
      </w:r>
      <w:r w:rsidR="00A30097" w:rsidRPr="00593379">
        <w:rPr>
          <w:sz w:val="20"/>
          <w:szCs w:val="20"/>
        </w:rPr>
        <w:t>–</w:t>
      </w:r>
      <w:r w:rsidRPr="00593379">
        <w:rPr>
          <w:sz w:val="20"/>
          <w:szCs w:val="20"/>
        </w:rPr>
        <w:t>28 (New American Standard Bible)</w:t>
      </w:r>
      <w:r w:rsidR="00873A23" w:rsidRPr="00593379">
        <w:rPr>
          <w:sz w:val="20"/>
          <w:szCs w:val="20"/>
        </w:rPr>
        <w:t xml:space="preserve">, </w:t>
      </w:r>
      <w:hyperlink r:id="rId4" w:history="1">
        <w:r w:rsidR="003F440B" w:rsidRPr="00593379">
          <w:rPr>
            <w:rStyle w:val="Hyperlink"/>
            <w:sz w:val="20"/>
            <w:szCs w:val="20"/>
          </w:rPr>
          <w:t>www.biblegateway.com/passage/?search=Genesis+1%3A26-28&amp;version=NASB</w:t>
        </w:r>
      </w:hyperlink>
      <w:r w:rsidRPr="00593379">
        <w:rPr>
          <w:sz w:val="20"/>
          <w:szCs w:val="20"/>
          <w:lang w:val="en-GB"/>
        </w:rPr>
        <w:t>.</w:t>
      </w:r>
      <w:r w:rsidRPr="00593379" w:rsidDel="00F36AE4">
        <w:rPr>
          <w:sz w:val="20"/>
          <w:szCs w:val="20"/>
          <w:lang w:val="en-GB"/>
        </w:rPr>
        <w:t xml:space="preserve"> </w:t>
      </w:r>
    </w:p>
  </w:endnote>
  <w:endnote w:id="7">
    <w:p w14:paraId="38027DD9" w14:textId="2F8797AB" w:rsidR="003A2A50" w:rsidRPr="00593379" w:rsidRDefault="003A2A50" w:rsidP="009414A3">
      <w:pPr>
        <w:pStyle w:val="EndnoteText"/>
        <w:rPr>
          <w:lang w:val="en-GB"/>
        </w:rPr>
      </w:pPr>
      <w:r w:rsidRPr="00593379">
        <w:rPr>
          <w:rStyle w:val="EndnoteReference"/>
        </w:rPr>
        <w:endnoteRef/>
      </w:r>
      <w:r w:rsidRPr="00593379">
        <w:t xml:space="preserve"> </w:t>
      </w:r>
      <w:r w:rsidR="00F42151" w:rsidRPr="00593379">
        <w:t>John 14:6.</w:t>
      </w:r>
    </w:p>
  </w:endnote>
  <w:endnote w:id="8">
    <w:p w14:paraId="09421408" w14:textId="02959572" w:rsidR="006C479D" w:rsidRPr="00593379" w:rsidRDefault="006C479D" w:rsidP="009414A3">
      <w:pPr>
        <w:pStyle w:val="EndnoteText"/>
      </w:pPr>
      <w:r w:rsidRPr="00593379">
        <w:rPr>
          <w:rStyle w:val="EndnoteReference"/>
        </w:rPr>
        <w:endnoteRef/>
      </w:r>
      <w:r w:rsidRPr="00593379">
        <w:t xml:space="preserve"> 1 John 4:17.</w:t>
      </w:r>
      <w:r w:rsidR="00A63B87" w:rsidRPr="00593379">
        <w:t xml:space="preserve"> </w:t>
      </w:r>
      <w:bookmarkStart w:id="14" w:name="OLE_LINK9"/>
      <w:r w:rsidR="00A63B87" w:rsidRPr="00593379">
        <w:t>(See KF2 Bible Teaching</w:t>
      </w:r>
      <w:bookmarkEnd w:id="14"/>
      <w:r w:rsidR="00A63B87" w:rsidRPr="00593379">
        <w:t>)</w:t>
      </w:r>
    </w:p>
  </w:endnote>
  <w:endnote w:id="9">
    <w:p w14:paraId="412DEF75" w14:textId="2ECF8155" w:rsidR="00F44FC6" w:rsidRPr="00593379" w:rsidRDefault="00F44FC6" w:rsidP="009414A3">
      <w:pPr>
        <w:pStyle w:val="EndnoteText"/>
        <w:rPr>
          <w:lang w:val="en-GB"/>
        </w:rPr>
      </w:pPr>
      <w:r w:rsidRPr="00593379">
        <w:rPr>
          <w:rStyle w:val="EndnoteReference"/>
        </w:rPr>
        <w:endnoteRef/>
      </w:r>
      <w:r w:rsidRPr="00593379">
        <w:t xml:space="preserve"> </w:t>
      </w:r>
      <w:r w:rsidRPr="00593379">
        <w:rPr>
          <w:lang w:val="en-GB"/>
        </w:rPr>
        <w:t>Heb. 10:38.</w:t>
      </w:r>
    </w:p>
  </w:endnote>
  <w:endnote w:id="10">
    <w:p w14:paraId="1A0C659E" w14:textId="3255901B" w:rsidR="00960DFA" w:rsidRPr="00593379" w:rsidRDefault="00960DFA" w:rsidP="009414A3">
      <w:pPr>
        <w:pStyle w:val="EndnoteText"/>
      </w:pPr>
      <w:r w:rsidRPr="00593379">
        <w:rPr>
          <w:rStyle w:val="EndnoteReference"/>
        </w:rPr>
        <w:endnoteRef/>
      </w:r>
      <w:r w:rsidR="00F44FC6" w:rsidRPr="00593379">
        <w:t xml:space="preserve"> Matt.</w:t>
      </w:r>
      <w:r w:rsidRPr="00593379">
        <w:t xml:space="preserve"> 6:28.</w:t>
      </w:r>
    </w:p>
  </w:endnote>
  <w:endnote w:id="11">
    <w:p w14:paraId="4A94C11D" w14:textId="69D56C72" w:rsidR="00ED67EE" w:rsidRPr="00593379" w:rsidRDefault="00ED67EE" w:rsidP="009414A3">
      <w:pPr>
        <w:spacing w:after="0" w:line="240" w:lineRule="auto"/>
        <w:rPr>
          <w:sz w:val="20"/>
          <w:szCs w:val="20"/>
          <w:lang w:val="en-GB"/>
        </w:rPr>
      </w:pPr>
      <w:r w:rsidRPr="00593379">
        <w:rPr>
          <w:rStyle w:val="EndnoteReference"/>
          <w:sz w:val="20"/>
          <w:szCs w:val="20"/>
        </w:rPr>
        <w:endnoteRef/>
      </w:r>
      <w:r w:rsidRPr="00593379">
        <w:rPr>
          <w:sz w:val="20"/>
          <w:szCs w:val="20"/>
        </w:rPr>
        <w:t xml:space="preserve"> </w:t>
      </w:r>
      <w:bookmarkStart w:id="15" w:name="OLE_LINK29"/>
      <w:bookmarkStart w:id="16" w:name="OLE_LINK30"/>
      <w:bookmarkStart w:id="17" w:name="OLE_LINK31"/>
      <w:r w:rsidRPr="00593379">
        <w:rPr>
          <w:color w:val="000000"/>
          <w:sz w:val="20"/>
          <w:szCs w:val="20"/>
        </w:rPr>
        <w:t xml:space="preserve">Karen Horney, </w:t>
      </w:r>
      <w:r w:rsidRPr="00593379">
        <w:rPr>
          <w:i/>
          <w:iCs/>
          <w:color w:val="000000"/>
          <w:sz w:val="20"/>
          <w:szCs w:val="20"/>
        </w:rPr>
        <w:t>Neurosis and Human Growth</w:t>
      </w:r>
      <w:r w:rsidRPr="00593379">
        <w:rPr>
          <w:color w:val="000000"/>
          <w:sz w:val="20"/>
          <w:szCs w:val="20"/>
        </w:rPr>
        <w:t xml:space="preserve"> (New York: Norton, 1991)</w:t>
      </w:r>
      <w:r w:rsidR="007B75F9" w:rsidRPr="00593379">
        <w:rPr>
          <w:color w:val="000000"/>
          <w:sz w:val="20"/>
          <w:szCs w:val="20"/>
        </w:rPr>
        <w:t xml:space="preserve">; </w:t>
      </w:r>
      <w:bookmarkStart w:id="18" w:name="OLE_LINK21"/>
      <w:bookmarkStart w:id="19" w:name="OLE_LINK22"/>
      <w:bookmarkStart w:id="20" w:name="_Hlk516838516"/>
      <w:bookmarkStart w:id="21" w:name="_Hlk516838528"/>
      <w:bookmarkStart w:id="22" w:name="_Hlk516838529"/>
      <w:bookmarkStart w:id="23" w:name="OLE_LINK23"/>
      <w:bookmarkStart w:id="24" w:name="OLE_LINK24"/>
      <w:bookmarkStart w:id="25" w:name="_Hlk516838530"/>
      <w:bookmarkStart w:id="26" w:name="OLE_LINK25"/>
      <w:bookmarkStart w:id="27" w:name="OLE_LINK26"/>
      <w:bookmarkStart w:id="28" w:name="_Hlk516838542"/>
      <w:bookmarkStart w:id="29" w:name="_Hlk516838544"/>
      <w:bookmarkStart w:id="30" w:name="_Hlk516838545"/>
      <w:bookmarkStart w:id="31" w:name="OLE_LINK27"/>
      <w:bookmarkStart w:id="32" w:name="OLE_LINK28"/>
      <w:bookmarkStart w:id="33" w:name="_Hlk516838546"/>
      <w:r w:rsidR="007B75F9" w:rsidRPr="00593379">
        <w:rPr>
          <w:color w:val="000000"/>
          <w:sz w:val="20"/>
          <w:szCs w:val="20"/>
        </w:rPr>
        <w:t xml:space="preserve">Nancy Diven, </w:t>
      </w:r>
      <w:r w:rsidR="007B75F9" w:rsidRPr="00593379">
        <w:rPr>
          <w:i/>
          <w:color w:val="000000"/>
          <w:sz w:val="20"/>
          <w:szCs w:val="20"/>
        </w:rPr>
        <w:t>KF Romans Bible Study</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009414A3" w:rsidRPr="00593379">
        <w:rPr>
          <w:i/>
          <w:color w:val="000000"/>
          <w:sz w:val="20"/>
          <w:szCs w:val="20"/>
        </w:rPr>
        <w:t>.</w:t>
      </w:r>
    </w:p>
  </w:endnote>
  <w:endnote w:id="12">
    <w:p w14:paraId="4A7DE78D" w14:textId="77814E22" w:rsidR="0061478F" w:rsidRDefault="0061478F">
      <w:pPr>
        <w:pStyle w:val="EndnoteText"/>
      </w:pPr>
      <w:r w:rsidRPr="00593379">
        <w:rPr>
          <w:rStyle w:val="EndnoteReference"/>
        </w:rPr>
        <w:endnoteRef/>
      </w:r>
      <w:r w:rsidRPr="00593379">
        <w:t xml:space="preserve"> David A. deSilva, </w:t>
      </w:r>
      <w:r w:rsidRPr="00593379">
        <w:rPr>
          <w:i/>
        </w:rPr>
        <w:t xml:space="preserve">Honor, Patronage, Kinship, and Purity </w:t>
      </w:r>
      <w:r w:rsidR="00C43BE1" w:rsidRPr="00593379">
        <w:rPr>
          <w:iCs/>
        </w:rPr>
        <w:t>(Downers Grove: Intervarsity Press, 2000).</w:t>
      </w:r>
      <w:r>
        <w:rPr>
          <w: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23147" w14:textId="77777777" w:rsidR="0023788C" w:rsidRDefault="00000000">
    <w:pPr>
      <w:pStyle w:val="Footer"/>
    </w:pPr>
    <w:sdt>
      <w:sdtPr>
        <w:id w:val="969400743"/>
        <w:temporary/>
        <w:showingPlcHdr/>
      </w:sdtPr>
      <w:sdtContent>
        <w:r w:rsidR="0023788C">
          <w:t>[Type text]</w:t>
        </w:r>
      </w:sdtContent>
    </w:sdt>
    <w:r w:rsidR="0023788C">
      <w:ptab w:relativeTo="margin" w:alignment="center" w:leader="none"/>
    </w:r>
    <w:sdt>
      <w:sdtPr>
        <w:id w:val="969400748"/>
        <w:temporary/>
        <w:showingPlcHdr/>
      </w:sdtPr>
      <w:sdtContent>
        <w:r w:rsidR="0023788C">
          <w:t>[Type text]</w:t>
        </w:r>
      </w:sdtContent>
    </w:sdt>
    <w:r w:rsidR="0023788C">
      <w:ptab w:relativeTo="margin" w:alignment="right" w:leader="none"/>
    </w:r>
    <w:sdt>
      <w:sdtPr>
        <w:id w:val="969400753"/>
        <w:temporary/>
        <w:showingPlcHdr/>
      </w:sdtPr>
      <w:sdtContent>
        <w:r w:rsidR="0023788C">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E6D90" w14:textId="0288BCD2" w:rsidR="00205C6E" w:rsidRDefault="00AF6F8F" w:rsidP="00205C6E">
    <w:pPr>
      <w:pStyle w:val="Footer"/>
      <w:tabs>
        <w:tab w:val="clear" w:pos="4680"/>
        <w:tab w:val="clear" w:pos="9360"/>
        <w:tab w:val="left" w:pos="1230"/>
      </w:tabs>
    </w:pPr>
    <w:r>
      <w:t>karisfellowships.com</w:t>
    </w:r>
    <w:r>
      <w:ptab w:relativeTo="margin" w:alignment="center" w:leader="none"/>
    </w:r>
    <w:r>
      <w:t>KF4-M</w:t>
    </w:r>
    <w:r>
      <w:ptab w:relativeTo="margin" w:alignment="right" w:leader="none"/>
    </w:r>
    <w:r>
      <w:t>©2021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B7DDA" w14:textId="66EDA719" w:rsidR="00205C6E" w:rsidRDefault="00AF6F8F">
    <w:pPr>
      <w:pStyle w:val="Footer"/>
    </w:pPr>
    <w:r>
      <w:t>karisfellowships.com</w:t>
    </w:r>
    <w:r>
      <w:tab/>
    </w:r>
    <w:r>
      <w:ptab w:relativeTo="margin" w:alignment="center" w:leader="none"/>
    </w:r>
    <w:r>
      <w:t>KF4-M</w:t>
    </w:r>
    <w:r>
      <w:ptab w:relativeTo="margin" w:alignment="right" w:leader="none"/>
    </w:r>
    <w:r>
      <w:t>©2021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10FD8" w14:textId="77777777" w:rsidR="009B1BE0" w:rsidRDefault="009B1BE0" w:rsidP="00285B9A">
      <w:pPr>
        <w:spacing w:after="0" w:line="240" w:lineRule="auto"/>
      </w:pPr>
      <w:r>
        <w:separator/>
      </w:r>
    </w:p>
  </w:footnote>
  <w:footnote w:type="continuationSeparator" w:id="0">
    <w:p w14:paraId="1FC641A0" w14:textId="77777777" w:rsidR="009B1BE0" w:rsidRDefault="009B1BE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3D161D33" w14:textId="10CAC794" w:rsidR="0023788C" w:rsidRDefault="0023788C" w:rsidP="00F7263E">
        <w:pPr>
          <w:pStyle w:val="Header"/>
          <w:widowControl w:val="0"/>
          <w:jc w:val="right"/>
        </w:pPr>
        <w:r>
          <w:fldChar w:fldCharType="begin"/>
        </w:r>
        <w:r>
          <w:instrText xml:space="preserve"> PAGE   \* MERGEFORMAT </w:instrText>
        </w:r>
        <w:r>
          <w:fldChar w:fldCharType="separate"/>
        </w:r>
        <w:r w:rsidR="00B35B7B">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53A4C"/>
    <w:multiLevelType w:val="hybridMultilevel"/>
    <w:tmpl w:val="640A2BBA"/>
    <w:lvl w:ilvl="0" w:tplc="08090001">
      <w:start w:val="1"/>
      <w:numFmt w:val="bullet"/>
      <w:lvlText w:val=""/>
      <w:lvlJc w:val="left"/>
      <w:pPr>
        <w:ind w:left="360" w:hanging="360"/>
      </w:pPr>
      <w:rPr>
        <w:rFonts w:ascii="Symbol" w:hAnsi="Symbol" w:hint="default"/>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35510A"/>
    <w:multiLevelType w:val="hybridMultilevel"/>
    <w:tmpl w:val="A976B3DA"/>
    <w:lvl w:ilvl="0" w:tplc="2C5C4B7A">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B2363C"/>
    <w:multiLevelType w:val="hybridMultilevel"/>
    <w:tmpl w:val="13B0B206"/>
    <w:lvl w:ilvl="0" w:tplc="0A5E283E">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E564A"/>
    <w:multiLevelType w:val="hybridMultilevel"/>
    <w:tmpl w:val="34C86EC0"/>
    <w:lvl w:ilvl="0" w:tplc="59F8F2A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F834BF2"/>
    <w:multiLevelType w:val="hybridMultilevel"/>
    <w:tmpl w:val="6E3C9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923971"/>
    <w:multiLevelType w:val="hybridMultilevel"/>
    <w:tmpl w:val="00426660"/>
    <w:lvl w:ilvl="0" w:tplc="E57A2CF8">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75746"/>
    <w:multiLevelType w:val="hybridMultilevel"/>
    <w:tmpl w:val="8736852C"/>
    <w:lvl w:ilvl="0" w:tplc="767A8B1C">
      <w:start w:val="1"/>
      <w:numFmt w:val="bullet"/>
      <w:lvlText w:val=""/>
      <w:lvlJc w:val="left"/>
      <w:pPr>
        <w:ind w:left="765" w:hanging="360"/>
      </w:pPr>
      <w:rPr>
        <w:rFonts w:ascii="Symbol" w:hAnsi="Symbol" w:hint="default"/>
        <w:color w:val="95B3D7" w:themeColor="accent1" w:themeTint="99"/>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57B5300"/>
    <w:multiLevelType w:val="hybridMultilevel"/>
    <w:tmpl w:val="C8142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E21FF"/>
    <w:multiLevelType w:val="hybridMultilevel"/>
    <w:tmpl w:val="A538D46E"/>
    <w:lvl w:ilvl="0" w:tplc="F996833A">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44967"/>
    <w:multiLevelType w:val="hybridMultilevel"/>
    <w:tmpl w:val="997A6F72"/>
    <w:lvl w:ilvl="0" w:tplc="051AFA7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8AC76AC"/>
    <w:multiLevelType w:val="hybridMultilevel"/>
    <w:tmpl w:val="C77A2FF8"/>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11" w15:restartNumberingAfterBreak="0">
    <w:nsid w:val="3A3C484D"/>
    <w:multiLevelType w:val="hybridMultilevel"/>
    <w:tmpl w:val="055E6A04"/>
    <w:lvl w:ilvl="0" w:tplc="DE1A305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E283551"/>
    <w:multiLevelType w:val="hybridMultilevel"/>
    <w:tmpl w:val="3CA0124A"/>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13" w15:restartNumberingAfterBreak="0">
    <w:nsid w:val="41BA355D"/>
    <w:multiLevelType w:val="hybridMultilevel"/>
    <w:tmpl w:val="D9ECDD5E"/>
    <w:lvl w:ilvl="0" w:tplc="DE1A3050">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5B8586A"/>
    <w:multiLevelType w:val="hybridMultilevel"/>
    <w:tmpl w:val="3B7A1D94"/>
    <w:lvl w:ilvl="0" w:tplc="2C5C4B7A">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30585"/>
    <w:multiLevelType w:val="hybridMultilevel"/>
    <w:tmpl w:val="EFE020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2B64C9D"/>
    <w:multiLevelType w:val="hybridMultilevel"/>
    <w:tmpl w:val="ADA63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57123E"/>
    <w:multiLevelType w:val="hybridMultilevel"/>
    <w:tmpl w:val="35961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836F81"/>
    <w:multiLevelType w:val="hybridMultilevel"/>
    <w:tmpl w:val="DF682620"/>
    <w:lvl w:ilvl="0" w:tplc="0EAEA2F8">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EF21DA"/>
    <w:multiLevelType w:val="hybridMultilevel"/>
    <w:tmpl w:val="95C2BF9C"/>
    <w:lvl w:ilvl="0" w:tplc="DE1A3050">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9F715E"/>
    <w:multiLevelType w:val="hybridMultilevel"/>
    <w:tmpl w:val="D8969F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A9163BE"/>
    <w:multiLevelType w:val="hybridMultilevel"/>
    <w:tmpl w:val="BA0A9414"/>
    <w:lvl w:ilvl="0" w:tplc="2DBCE26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EED1B4C"/>
    <w:multiLevelType w:val="hybridMultilevel"/>
    <w:tmpl w:val="599C0ECC"/>
    <w:lvl w:ilvl="0" w:tplc="0DB65476">
      <w:start w:val="1"/>
      <w:numFmt w:val="decimal"/>
      <w:lvlText w:val="%1."/>
      <w:lvlJc w:val="left"/>
      <w:pPr>
        <w:ind w:left="360" w:hanging="360"/>
      </w:pPr>
      <w:rPr>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49730326">
    <w:abstractNumId w:val="5"/>
  </w:num>
  <w:num w:numId="2" w16cid:durableId="2008512535">
    <w:abstractNumId w:val="1"/>
  </w:num>
  <w:num w:numId="3" w16cid:durableId="1711496022">
    <w:abstractNumId w:val="18"/>
  </w:num>
  <w:num w:numId="4" w16cid:durableId="1541043149">
    <w:abstractNumId w:val="6"/>
  </w:num>
  <w:num w:numId="5" w16cid:durableId="1888684962">
    <w:abstractNumId w:val="2"/>
  </w:num>
  <w:num w:numId="6" w16cid:durableId="347872377">
    <w:abstractNumId w:val="8"/>
  </w:num>
  <w:num w:numId="7" w16cid:durableId="1884706780">
    <w:abstractNumId w:val="7"/>
  </w:num>
  <w:num w:numId="8" w16cid:durableId="1400402070">
    <w:abstractNumId w:val="14"/>
  </w:num>
  <w:num w:numId="9" w16cid:durableId="103574755">
    <w:abstractNumId w:val="17"/>
  </w:num>
  <w:num w:numId="10" w16cid:durableId="1948074457">
    <w:abstractNumId w:val="15"/>
  </w:num>
  <w:num w:numId="11" w16cid:durableId="1057629276">
    <w:abstractNumId w:val="21"/>
  </w:num>
  <w:num w:numId="12" w16cid:durableId="50811924">
    <w:abstractNumId w:val="16"/>
  </w:num>
  <w:num w:numId="13" w16cid:durableId="1801804867">
    <w:abstractNumId w:val="22"/>
  </w:num>
  <w:num w:numId="14" w16cid:durableId="67386968">
    <w:abstractNumId w:val="3"/>
  </w:num>
  <w:num w:numId="15" w16cid:durableId="1901207163">
    <w:abstractNumId w:val="9"/>
  </w:num>
  <w:num w:numId="16" w16cid:durableId="1043211197">
    <w:abstractNumId w:val="0"/>
  </w:num>
  <w:num w:numId="17" w16cid:durableId="1378704909">
    <w:abstractNumId w:val="11"/>
  </w:num>
  <w:num w:numId="18" w16cid:durableId="1872570023">
    <w:abstractNumId w:val="13"/>
  </w:num>
  <w:num w:numId="19" w16cid:durableId="878978934">
    <w:abstractNumId w:val="19"/>
  </w:num>
  <w:num w:numId="20" w16cid:durableId="1664161183">
    <w:abstractNumId w:val="4"/>
  </w:num>
  <w:num w:numId="21" w16cid:durableId="1527518493">
    <w:abstractNumId w:val="20"/>
  </w:num>
  <w:num w:numId="22" w16cid:durableId="1594895137">
    <w:abstractNumId w:val="10"/>
  </w:num>
  <w:num w:numId="23" w16cid:durableId="20595482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869"/>
    <w:rsid w:val="0000299E"/>
    <w:rsid w:val="00003F6E"/>
    <w:rsid w:val="000060C1"/>
    <w:rsid w:val="00007BBB"/>
    <w:rsid w:val="00015261"/>
    <w:rsid w:val="00015368"/>
    <w:rsid w:val="000167EE"/>
    <w:rsid w:val="000173A8"/>
    <w:rsid w:val="00021762"/>
    <w:rsid w:val="00023A07"/>
    <w:rsid w:val="00023E47"/>
    <w:rsid w:val="00026D06"/>
    <w:rsid w:val="00027210"/>
    <w:rsid w:val="000276F4"/>
    <w:rsid w:val="000309E9"/>
    <w:rsid w:val="0003233C"/>
    <w:rsid w:val="0003465D"/>
    <w:rsid w:val="00044900"/>
    <w:rsid w:val="00045652"/>
    <w:rsid w:val="000457CB"/>
    <w:rsid w:val="00052ACE"/>
    <w:rsid w:val="00052CA4"/>
    <w:rsid w:val="00056E01"/>
    <w:rsid w:val="00056F90"/>
    <w:rsid w:val="00060866"/>
    <w:rsid w:val="000611A1"/>
    <w:rsid w:val="00067854"/>
    <w:rsid w:val="00070822"/>
    <w:rsid w:val="00083822"/>
    <w:rsid w:val="00083C66"/>
    <w:rsid w:val="000844F4"/>
    <w:rsid w:val="00090B66"/>
    <w:rsid w:val="00091788"/>
    <w:rsid w:val="00093C81"/>
    <w:rsid w:val="00094720"/>
    <w:rsid w:val="00097329"/>
    <w:rsid w:val="000A295C"/>
    <w:rsid w:val="000A2BC6"/>
    <w:rsid w:val="000A3044"/>
    <w:rsid w:val="000A3ABD"/>
    <w:rsid w:val="000A6CC0"/>
    <w:rsid w:val="000A768C"/>
    <w:rsid w:val="000B006C"/>
    <w:rsid w:val="000B1E34"/>
    <w:rsid w:val="000B525C"/>
    <w:rsid w:val="000C0B48"/>
    <w:rsid w:val="000C0E4B"/>
    <w:rsid w:val="000C141F"/>
    <w:rsid w:val="000C6CA8"/>
    <w:rsid w:val="000D073C"/>
    <w:rsid w:val="000D1440"/>
    <w:rsid w:val="000D1ED7"/>
    <w:rsid w:val="000D3361"/>
    <w:rsid w:val="000D3BA9"/>
    <w:rsid w:val="000D3E5A"/>
    <w:rsid w:val="000D4D90"/>
    <w:rsid w:val="000D691A"/>
    <w:rsid w:val="000D7483"/>
    <w:rsid w:val="000E10E0"/>
    <w:rsid w:val="000E19A2"/>
    <w:rsid w:val="000E2DE5"/>
    <w:rsid w:val="000F0001"/>
    <w:rsid w:val="000F3AC7"/>
    <w:rsid w:val="000F3FC1"/>
    <w:rsid w:val="000F6795"/>
    <w:rsid w:val="0010127C"/>
    <w:rsid w:val="00102378"/>
    <w:rsid w:val="00103038"/>
    <w:rsid w:val="00104D83"/>
    <w:rsid w:val="00105758"/>
    <w:rsid w:val="00111980"/>
    <w:rsid w:val="00112A7D"/>
    <w:rsid w:val="00114D9D"/>
    <w:rsid w:val="00123C97"/>
    <w:rsid w:val="00124260"/>
    <w:rsid w:val="00124D70"/>
    <w:rsid w:val="0012769E"/>
    <w:rsid w:val="00132AAB"/>
    <w:rsid w:val="00142DF6"/>
    <w:rsid w:val="00143F4E"/>
    <w:rsid w:val="00144485"/>
    <w:rsid w:val="00146A0B"/>
    <w:rsid w:val="00147937"/>
    <w:rsid w:val="00154928"/>
    <w:rsid w:val="00156B22"/>
    <w:rsid w:val="00156D9D"/>
    <w:rsid w:val="00162610"/>
    <w:rsid w:val="00162D89"/>
    <w:rsid w:val="001632D0"/>
    <w:rsid w:val="00163F67"/>
    <w:rsid w:val="00171131"/>
    <w:rsid w:val="0018097B"/>
    <w:rsid w:val="00180A82"/>
    <w:rsid w:val="0018205B"/>
    <w:rsid w:val="001831A8"/>
    <w:rsid w:val="00183A4B"/>
    <w:rsid w:val="00185D38"/>
    <w:rsid w:val="00187D91"/>
    <w:rsid w:val="001925D2"/>
    <w:rsid w:val="0019261A"/>
    <w:rsid w:val="001939E3"/>
    <w:rsid w:val="0019782F"/>
    <w:rsid w:val="001A1FCD"/>
    <w:rsid w:val="001B0815"/>
    <w:rsid w:val="001B25C2"/>
    <w:rsid w:val="001B4492"/>
    <w:rsid w:val="001B4E2A"/>
    <w:rsid w:val="001C1A7C"/>
    <w:rsid w:val="001C54F8"/>
    <w:rsid w:val="001C714D"/>
    <w:rsid w:val="001C7E63"/>
    <w:rsid w:val="001D6556"/>
    <w:rsid w:val="001E045D"/>
    <w:rsid w:val="001E2B2D"/>
    <w:rsid w:val="001E5D5C"/>
    <w:rsid w:val="001F1688"/>
    <w:rsid w:val="00202A8E"/>
    <w:rsid w:val="0020310F"/>
    <w:rsid w:val="00203114"/>
    <w:rsid w:val="0020577D"/>
    <w:rsid w:val="00205C6E"/>
    <w:rsid w:val="00205FB1"/>
    <w:rsid w:val="0020637B"/>
    <w:rsid w:val="002064C4"/>
    <w:rsid w:val="00206663"/>
    <w:rsid w:val="002128A0"/>
    <w:rsid w:val="00213D64"/>
    <w:rsid w:val="00214E10"/>
    <w:rsid w:val="00215E3A"/>
    <w:rsid w:val="002179FF"/>
    <w:rsid w:val="00220DF0"/>
    <w:rsid w:val="00221546"/>
    <w:rsid w:val="00222F52"/>
    <w:rsid w:val="002253FE"/>
    <w:rsid w:val="00225458"/>
    <w:rsid w:val="00225EC6"/>
    <w:rsid w:val="00231E88"/>
    <w:rsid w:val="00232C67"/>
    <w:rsid w:val="00235DDD"/>
    <w:rsid w:val="0023788C"/>
    <w:rsid w:val="00240E35"/>
    <w:rsid w:val="00250A2A"/>
    <w:rsid w:val="002513D3"/>
    <w:rsid w:val="00253D93"/>
    <w:rsid w:val="002567AF"/>
    <w:rsid w:val="0026472D"/>
    <w:rsid w:val="002713DD"/>
    <w:rsid w:val="002743B5"/>
    <w:rsid w:val="00276DAE"/>
    <w:rsid w:val="002771F2"/>
    <w:rsid w:val="0027775F"/>
    <w:rsid w:val="00280412"/>
    <w:rsid w:val="00281BE3"/>
    <w:rsid w:val="00282A44"/>
    <w:rsid w:val="0028329E"/>
    <w:rsid w:val="00285B9A"/>
    <w:rsid w:val="00286091"/>
    <w:rsid w:val="00293B62"/>
    <w:rsid w:val="00295913"/>
    <w:rsid w:val="00296FCF"/>
    <w:rsid w:val="0029777F"/>
    <w:rsid w:val="002A0201"/>
    <w:rsid w:val="002A195D"/>
    <w:rsid w:val="002A22EE"/>
    <w:rsid w:val="002A38FD"/>
    <w:rsid w:val="002A6973"/>
    <w:rsid w:val="002A72EC"/>
    <w:rsid w:val="002B1B03"/>
    <w:rsid w:val="002B2176"/>
    <w:rsid w:val="002B6823"/>
    <w:rsid w:val="002C0431"/>
    <w:rsid w:val="002C1E54"/>
    <w:rsid w:val="002C23D3"/>
    <w:rsid w:val="002C2742"/>
    <w:rsid w:val="002C4184"/>
    <w:rsid w:val="002C46D2"/>
    <w:rsid w:val="002C57CA"/>
    <w:rsid w:val="002D1621"/>
    <w:rsid w:val="002D407F"/>
    <w:rsid w:val="002D58FF"/>
    <w:rsid w:val="002D7167"/>
    <w:rsid w:val="002E2A83"/>
    <w:rsid w:val="002F0060"/>
    <w:rsid w:val="002F09A9"/>
    <w:rsid w:val="002F0A1D"/>
    <w:rsid w:val="002F0D7E"/>
    <w:rsid w:val="002F0E14"/>
    <w:rsid w:val="002F1969"/>
    <w:rsid w:val="002F2777"/>
    <w:rsid w:val="002F2E30"/>
    <w:rsid w:val="002F4E4C"/>
    <w:rsid w:val="002F66A6"/>
    <w:rsid w:val="00302030"/>
    <w:rsid w:val="003024D6"/>
    <w:rsid w:val="00303088"/>
    <w:rsid w:val="00303E57"/>
    <w:rsid w:val="0030758C"/>
    <w:rsid w:val="00310B98"/>
    <w:rsid w:val="00313119"/>
    <w:rsid w:val="00313B5B"/>
    <w:rsid w:val="00314BD1"/>
    <w:rsid w:val="00317B59"/>
    <w:rsid w:val="00321BDB"/>
    <w:rsid w:val="00326D1D"/>
    <w:rsid w:val="003277ED"/>
    <w:rsid w:val="00343927"/>
    <w:rsid w:val="003439A7"/>
    <w:rsid w:val="0034660E"/>
    <w:rsid w:val="00346E42"/>
    <w:rsid w:val="00347A8C"/>
    <w:rsid w:val="00353C84"/>
    <w:rsid w:val="00354015"/>
    <w:rsid w:val="00354294"/>
    <w:rsid w:val="00355879"/>
    <w:rsid w:val="00355ABE"/>
    <w:rsid w:val="00356175"/>
    <w:rsid w:val="0035623A"/>
    <w:rsid w:val="00356EA8"/>
    <w:rsid w:val="003610FD"/>
    <w:rsid w:val="00361E56"/>
    <w:rsid w:val="00362BB0"/>
    <w:rsid w:val="00363994"/>
    <w:rsid w:val="00364554"/>
    <w:rsid w:val="00371427"/>
    <w:rsid w:val="0037178D"/>
    <w:rsid w:val="003746A9"/>
    <w:rsid w:val="00374FDB"/>
    <w:rsid w:val="00376228"/>
    <w:rsid w:val="00380594"/>
    <w:rsid w:val="00380B51"/>
    <w:rsid w:val="00381498"/>
    <w:rsid w:val="00382489"/>
    <w:rsid w:val="003829A3"/>
    <w:rsid w:val="00384B6F"/>
    <w:rsid w:val="003851F9"/>
    <w:rsid w:val="00385275"/>
    <w:rsid w:val="0038643A"/>
    <w:rsid w:val="003873B9"/>
    <w:rsid w:val="003916E6"/>
    <w:rsid w:val="00394F1C"/>
    <w:rsid w:val="003954AC"/>
    <w:rsid w:val="00395600"/>
    <w:rsid w:val="00395C14"/>
    <w:rsid w:val="00395DA4"/>
    <w:rsid w:val="00397E29"/>
    <w:rsid w:val="003A2A50"/>
    <w:rsid w:val="003B00B3"/>
    <w:rsid w:val="003B0918"/>
    <w:rsid w:val="003B267F"/>
    <w:rsid w:val="003B2BF0"/>
    <w:rsid w:val="003B4DD7"/>
    <w:rsid w:val="003B5E6E"/>
    <w:rsid w:val="003C00E8"/>
    <w:rsid w:val="003C0DF5"/>
    <w:rsid w:val="003C61A8"/>
    <w:rsid w:val="003D47BA"/>
    <w:rsid w:val="003D6D20"/>
    <w:rsid w:val="003E2DF5"/>
    <w:rsid w:val="003E506E"/>
    <w:rsid w:val="003E58DE"/>
    <w:rsid w:val="003F3212"/>
    <w:rsid w:val="003F371D"/>
    <w:rsid w:val="003F378F"/>
    <w:rsid w:val="003F440B"/>
    <w:rsid w:val="00407D70"/>
    <w:rsid w:val="00410225"/>
    <w:rsid w:val="004220C1"/>
    <w:rsid w:val="00426267"/>
    <w:rsid w:val="00427FFD"/>
    <w:rsid w:val="00434A6C"/>
    <w:rsid w:val="0043511B"/>
    <w:rsid w:val="00440C32"/>
    <w:rsid w:val="00444A4F"/>
    <w:rsid w:val="00447CE3"/>
    <w:rsid w:val="004554AE"/>
    <w:rsid w:val="004573EE"/>
    <w:rsid w:val="00457F53"/>
    <w:rsid w:val="00466E69"/>
    <w:rsid w:val="00471A33"/>
    <w:rsid w:val="004748C9"/>
    <w:rsid w:val="00485D3F"/>
    <w:rsid w:val="004872AF"/>
    <w:rsid w:val="00490B6C"/>
    <w:rsid w:val="00491848"/>
    <w:rsid w:val="004934FD"/>
    <w:rsid w:val="004A0E5F"/>
    <w:rsid w:val="004A3777"/>
    <w:rsid w:val="004A4499"/>
    <w:rsid w:val="004A7BE6"/>
    <w:rsid w:val="004B13D8"/>
    <w:rsid w:val="004B4A47"/>
    <w:rsid w:val="004B505B"/>
    <w:rsid w:val="004B51AC"/>
    <w:rsid w:val="004B6488"/>
    <w:rsid w:val="004B75D4"/>
    <w:rsid w:val="004B7A0A"/>
    <w:rsid w:val="004C00B2"/>
    <w:rsid w:val="004C3F89"/>
    <w:rsid w:val="004C5D18"/>
    <w:rsid w:val="004D19B1"/>
    <w:rsid w:val="004D5137"/>
    <w:rsid w:val="004D77C6"/>
    <w:rsid w:val="004D7A35"/>
    <w:rsid w:val="004E4160"/>
    <w:rsid w:val="004E418D"/>
    <w:rsid w:val="004E4B8F"/>
    <w:rsid w:val="004E52B1"/>
    <w:rsid w:val="004E61A0"/>
    <w:rsid w:val="004E6E91"/>
    <w:rsid w:val="004F043F"/>
    <w:rsid w:val="004F23AB"/>
    <w:rsid w:val="004F37C7"/>
    <w:rsid w:val="0050086B"/>
    <w:rsid w:val="005040D5"/>
    <w:rsid w:val="00504664"/>
    <w:rsid w:val="00505178"/>
    <w:rsid w:val="00505258"/>
    <w:rsid w:val="00511EF2"/>
    <w:rsid w:val="005167C5"/>
    <w:rsid w:val="00520002"/>
    <w:rsid w:val="0052083D"/>
    <w:rsid w:val="0052585B"/>
    <w:rsid w:val="005258FF"/>
    <w:rsid w:val="0052659F"/>
    <w:rsid w:val="00526A2B"/>
    <w:rsid w:val="00526FBE"/>
    <w:rsid w:val="00535AD0"/>
    <w:rsid w:val="005367F0"/>
    <w:rsid w:val="005371A8"/>
    <w:rsid w:val="00540D2F"/>
    <w:rsid w:val="00546833"/>
    <w:rsid w:val="005468C2"/>
    <w:rsid w:val="00546962"/>
    <w:rsid w:val="00546B75"/>
    <w:rsid w:val="00552A47"/>
    <w:rsid w:val="00552DBB"/>
    <w:rsid w:val="00552E95"/>
    <w:rsid w:val="00552ECE"/>
    <w:rsid w:val="00557A29"/>
    <w:rsid w:val="00563110"/>
    <w:rsid w:val="00563354"/>
    <w:rsid w:val="00566EB9"/>
    <w:rsid w:val="00570049"/>
    <w:rsid w:val="00570420"/>
    <w:rsid w:val="00574887"/>
    <w:rsid w:val="00575A35"/>
    <w:rsid w:val="005766E1"/>
    <w:rsid w:val="0057788C"/>
    <w:rsid w:val="00584232"/>
    <w:rsid w:val="005904C5"/>
    <w:rsid w:val="00593379"/>
    <w:rsid w:val="005937B7"/>
    <w:rsid w:val="005A0366"/>
    <w:rsid w:val="005A161D"/>
    <w:rsid w:val="005A20EC"/>
    <w:rsid w:val="005A3209"/>
    <w:rsid w:val="005A785B"/>
    <w:rsid w:val="005A7E9D"/>
    <w:rsid w:val="005B0B7A"/>
    <w:rsid w:val="005B3E8D"/>
    <w:rsid w:val="005B48D9"/>
    <w:rsid w:val="005B7FD7"/>
    <w:rsid w:val="005C06D9"/>
    <w:rsid w:val="005C27B1"/>
    <w:rsid w:val="005C2DA8"/>
    <w:rsid w:val="005C3756"/>
    <w:rsid w:val="005C51F6"/>
    <w:rsid w:val="005C5834"/>
    <w:rsid w:val="005D0661"/>
    <w:rsid w:val="005D0F4C"/>
    <w:rsid w:val="005D471F"/>
    <w:rsid w:val="005D64FA"/>
    <w:rsid w:val="005D7296"/>
    <w:rsid w:val="005E0B08"/>
    <w:rsid w:val="005F0083"/>
    <w:rsid w:val="005F286D"/>
    <w:rsid w:val="005F7226"/>
    <w:rsid w:val="005F768E"/>
    <w:rsid w:val="00606D5A"/>
    <w:rsid w:val="0061117B"/>
    <w:rsid w:val="006120F9"/>
    <w:rsid w:val="00613362"/>
    <w:rsid w:val="006136DD"/>
    <w:rsid w:val="0061478F"/>
    <w:rsid w:val="0061640B"/>
    <w:rsid w:val="006211D7"/>
    <w:rsid w:val="006230CB"/>
    <w:rsid w:val="00624493"/>
    <w:rsid w:val="00627467"/>
    <w:rsid w:val="00634A36"/>
    <w:rsid w:val="00635DA0"/>
    <w:rsid w:val="0063776E"/>
    <w:rsid w:val="0064065A"/>
    <w:rsid w:val="00655061"/>
    <w:rsid w:val="00660303"/>
    <w:rsid w:val="0066124F"/>
    <w:rsid w:val="00664AE3"/>
    <w:rsid w:val="00666609"/>
    <w:rsid w:val="006667D0"/>
    <w:rsid w:val="00671036"/>
    <w:rsid w:val="0067236B"/>
    <w:rsid w:val="006752C8"/>
    <w:rsid w:val="00675A43"/>
    <w:rsid w:val="00681B04"/>
    <w:rsid w:val="0068527F"/>
    <w:rsid w:val="006864B8"/>
    <w:rsid w:val="0069388D"/>
    <w:rsid w:val="00697A0E"/>
    <w:rsid w:val="00697F3D"/>
    <w:rsid w:val="006A10D2"/>
    <w:rsid w:val="006A1D12"/>
    <w:rsid w:val="006A1FF8"/>
    <w:rsid w:val="006B0446"/>
    <w:rsid w:val="006B2796"/>
    <w:rsid w:val="006B4BF3"/>
    <w:rsid w:val="006B6291"/>
    <w:rsid w:val="006B6648"/>
    <w:rsid w:val="006C2718"/>
    <w:rsid w:val="006C479D"/>
    <w:rsid w:val="006C74FA"/>
    <w:rsid w:val="006D1249"/>
    <w:rsid w:val="006D6553"/>
    <w:rsid w:val="006E3A7A"/>
    <w:rsid w:val="006F08F3"/>
    <w:rsid w:val="006F128B"/>
    <w:rsid w:val="006F5436"/>
    <w:rsid w:val="006F67CF"/>
    <w:rsid w:val="006F6A8A"/>
    <w:rsid w:val="006F72C7"/>
    <w:rsid w:val="00703009"/>
    <w:rsid w:val="00704990"/>
    <w:rsid w:val="00706729"/>
    <w:rsid w:val="00707C66"/>
    <w:rsid w:val="00713538"/>
    <w:rsid w:val="007176F5"/>
    <w:rsid w:val="00720C14"/>
    <w:rsid w:val="0072600D"/>
    <w:rsid w:val="00726DC7"/>
    <w:rsid w:val="00727273"/>
    <w:rsid w:val="007308AE"/>
    <w:rsid w:val="007308D7"/>
    <w:rsid w:val="00730976"/>
    <w:rsid w:val="00733222"/>
    <w:rsid w:val="00733EF8"/>
    <w:rsid w:val="00735FEE"/>
    <w:rsid w:val="007370C1"/>
    <w:rsid w:val="00737D45"/>
    <w:rsid w:val="0074061A"/>
    <w:rsid w:val="0074472E"/>
    <w:rsid w:val="00746441"/>
    <w:rsid w:val="00753FBC"/>
    <w:rsid w:val="00754902"/>
    <w:rsid w:val="00755681"/>
    <w:rsid w:val="00763E52"/>
    <w:rsid w:val="0076449E"/>
    <w:rsid w:val="0076452F"/>
    <w:rsid w:val="00765A92"/>
    <w:rsid w:val="00765FFA"/>
    <w:rsid w:val="00770F5B"/>
    <w:rsid w:val="007753AA"/>
    <w:rsid w:val="007762E8"/>
    <w:rsid w:val="00776B9C"/>
    <w:rsid w:val="007811F0"/>
    <w:rsid w:val="007826CC"/>
    <w:rsid w:val="00783E1D"/>
    <w:rsid w:val="0079149C"/>
    <w:rsid w:val="00792AB2"/>
    <w:rsid w:val="00793B90"/>
    <w:rsid w:val="00794825"/>
    <w:rsid w:val="00796BC9"/>
    <w:rsid w:val="007A0E7F"/>
    <w:rsid w:val="007A169C"/>
    <w:rsid w:val="007A4209"/>
    <w:rsid w:val="007B2C96"/>
    <w:rsid w:val="007B2CB5"/>
    <w:rsid w:val="007B64EE"/>
    <w:rsid w:val="007B6A51"/>
    <w:rsid w:val="007B6B67"/>
    <w:rsid w:val="007B6ED2"/>
    <w:rsid w:val="007B75F9"/>
    <w:rsid w:val="007B799A"/>
    <w:rsid w:val="007B7FA8"/>
    <w:rsid w:val="007C0513"/>
    <w:rsid w:val="007C1F56"/>
    <w:rsid w:val="007C266A"/>
    <w:rsid w:val="007D1FE2"/>
    <w:rsid w:val="007D7E8A"/>
    <w:rsid w:val="007E5DF1"/>
    <w:rsid w:val="007E6ABA"/>
    <w:rsid w:val="007E7C91"/>
    <w:rsid w:val="007F20C6"/>
    <w:rsid w:val="007F330E"/>
    <w:rsid w:val="007F4921"/>
    <w:rsid w:val="007F67CA"/>
    <w:rsid w:val="007F6EA0"/>
    <w:rsid w:val="00801280"/>
    <w:rsid w:val="00806529"/>
    <w:rsid w:val="00812D76"/>
    <w:rsid w:val="008159C8"/>
    <w:rsid w:val="00827FD6"/>
    <w:rsid w:val="00836272"/>
    <w:rsid w:val="0083725C"/>
    <w:rsid w:val="008411CE"/>
    <w:rsid w:val="008443D5"/>
    <w:rsid w:val="00844930"/>
    <w:rsid w:val="00853CEC"/>
    <w:rsid w:val="008543C4"/>
    <w:rsid w:val="008551E9"/>
    <w:rsid w:val="00855EAF"/>
    <w:rsid w:val="00857E3A"/>
    <w:rsid w:val="00863C3D"/>
    <w:rsid w:val="008640E4"/>
    <w:rsid w:val="00870591"/>
    <w:rsid w:val="00873A23"/>
    <w:rsid w:val="00874E50"/>
    <w:rsid w:val="00874F37"/>
    <w:rsid w:val="0087537A"/>
    <w:rsid w:val="00882428"/>
    <w:rsid w:val="00887183"/>
    <w:rsid w:val="008921CA"/>
    <w:rsid w:val="00895A79"/>
    <w:rsid w:val="008B0B80"/>
    <w:rsid w:val="008B2E3C"/>
    <w:rsid w:val="008B5883"/>
    <w:rsid w:val="008B5902"/>
    <w:rsid w:val="008B645C"/>
    <w:rsid w:val="008D1E62"/>
    <w:rsid w:val="008D5216"/>
    <w:rsid w:val="008D58D0"/>
    <w:rsid w:val="008D5E58"/>
    <w:rsid w:val="008D60AD"/>
    <w:rsid w:val="008D68B2"/>
    <w:rsid w:val="008E4293"/>
    <w:rsid w:val="008E5861"/>
    <w:rsid w:val="008E73A3"/>
    <w:rsid w:val="008E7519"/>
    <w:rsid w:val="008F3F51"/>
    <w:rsid w:val="008F5E35"/>
    <w:rsid w:val="0090151D"/>
    <w:rsid w:val="0091417D"/>
    <w:rsid w:val="009153F1"/>
    <w:rsid w:val="0092053A"/>
    <w:rsid w:val="00920F51"/>
    <w:rsid w:val="009224C2"/>
    <w:rsid w:val="00924403"/>
    <w:rsid w:val="0093181A"/>
    <w:rsid w:val="0093526B"/>
    <w:rsid w:val="00935976"/>
    <w:rsid w:val="00936D6D"/>
    <w:rsid w:val="00937B56"/>
    <w:rsid w:val="009414A3"/>
    <w:rsid w:val="00941A0C"/>
    <w:rsid w:val="00942056"/>
    <w:rsid w:val="0094232E"/>
    <w:rsid w:val="00943949"/>
    <w:rsid w:val="0094528C"/>
    <w:rsid w:val="00945790"/>
    <w:rsid w:val="00946A36"/>
    <w:rsid w:val="00947111"/>
    <w:rsid w:val="0094750C"/>
    <w:rsid w:val="00950D43"/>
    <w:rsid w:val="00951B44"/>
    <w:rsid w:val="009533AA"/>
    <w:rsid w:val="00960DFA"/>
    <w:rsid w:val="00964752"/>
    <w:rsid w:val="009668F2"/>
    <w:rsid w:val="00966A01"/>
    <w:rsid w:val="00967D9E"/>
    <w:rsid w:val="00971731"/>
    <w:rsid w:val="00971C9E"/>
    <w:rsid w:val="009732E4"/>
    <w:rsid w:val="009755DA"/>
    <w:rsid w:val="0097627A"/>
    <w:rsid w:val="009811EE"/>
    <w:rsid w:val="00981652"/>
    <w:rsid w:val="009819E3"/>
    <w:rsid w:val="00992C0F"/>
    <w:rsid w:val="009932A6"/>
    <w:rsid w:val="00994430"/>
    <w:rsid w:val="00996169"/>
    <w:rsid w:val="009A3F1F"/>
    <w:rsid w:val="009A7501"/>
    <w:rsid w:val="009A75A5"/>
    <w:rsid w:val="009A7DCB"/>
    <w:rsid w:val="009B1BE0"/>
    <w:rsid w:val="009B4947"/>
    <w:rsid w:val="009B4DED"/>
    <w:rsid w:val="009C04A0"/>
    <w:rsid w:val="009C1797"/>
    <w:rsid w:val="009C1D7C"/>
    <w:rsid w:val="009C2D5B"/>
    <w:rsid w:val="009C3D28"/>
    <w:rsid w:val="009C3D59"/>
    <w:rsid w:val="009C5CE4"/>
    <w:rsid w:val="009D184D"/>
    <w:rsid w:val="009D1ADB"/>
    <w:rsid w:val="009D2A64"/>
    <w:rsid w:val="009D389A"/>
    <w:rsid w:val="009D38E8"/>
    <w:rsid w:val="009E3B62"/>
    <w:rsid w:val="009E57F6"/>
    <w:rsid w:val="009E5F75"/>
    <w:rsid w:val="009E71D9"/>
    <w:rsid w:val="009E73EB"/>
    <w:rsid w:val="009F35FD"/>
    <w:rsid w:val="009F3748"/>
    <w:rsid w:val="009F448F"/>
    <w:rsid w:val="009F693C"/>
    <w:rsid w:val="00A03735"/>
    <w:rsid w:val="00A06A11"/>
    <w:rsid w:val="00A10D6C"/>
    <w:rsid w:val="00A128D3"/>
    <w:rsid w:val="00A15DDD"/>
    <w:rsid w:val="00A169D7"/>
    <w:rsid w:val="00A16CA2"/>
    <w:rsid w:val="00A17B61"/>
    <w:rsid w:val="00A17F0C"/>
    <w:rsid w:val="00A20C21"/>
    <w:rsid w:val="00A217ED"/>
    <w:rsid w:val="00A30097"/>
    <w:rsid w:val="00A306E1"/>
    <w:rsid w:val="00A30934"/>
    <w:rsid w:val="00A32878"/>
    <w:rsid w:val="00A32894"/>
    <w:rsid w:val="00A361E4"/>
    <w:rsid w:val="00A420C3"/>
    <w:rsid w:val="00A42DB2"/>
    <w:rsid w:val="00A43141"/>
    <w:rsid w:val="00A434D6"/>
    <w:rsid w:val="00A44F3F"/>
    <w:rsid w:val="00A4594C"/>
    <w:rsid w:val="00A469AB"/>
    <w:rsid w:val="00A50C4D"/>
    <w:rsid w:val="00A5166F"/>
    <w:rsid w:val="00A528EE"/>
    <w:rsid w:val="00A630D9"/>
    <w:rsid w:val="00A63B87"/>
    <w:rsid w:val="00A6480F"/>
    <w:rsid w:val="00A657E5"/>
    <w:rsid w:val="00A6766D"/>
    <w:rsid w:val="00A67D54"/>
    <w:rsid w:val="00A72E32"/>
    <w:rsid w:val="00A74EEF"/>
    <w:rsid w:val="00A91A5F"/>
    <w:rsid w:val="00A91A72"/>
    <w:rsid w:val="00AA08EC"/>
    <w:rsid w:val="00AA2A03"/>
    <w:rsid w:val="00AA4AA4"/>
    <w:rsid w:val="00AA4EAC"/>
    <w:rsid w:val="00AA7F3F"/>
    <w:rsid w:val="00AB3A7D"/>
    <w:rsid w:val="00AB54DF"/>
    <w:rsid w:val="00AC50BD"/>
    <w:rsid w:val="00AC6206"/>
    <w:rsid w:val="00AC6E25"/>
    <w:rsid w:val="00AD6334"/>
    <w:rsid w:val="00AD72A3"/>
    <w:rsid w:val="00AE0C73"/>
    <w:rsid w:val="00AE135E"/>
    <w:rsid w:val="00AE2209"/>
    <w:rsid w:val="00AE3869"/>
    <w:rsid w:val="00AE3CD8"/>
    <w:rsid w:val="00AE4355"/>
    <w:rsid w:val="00AE4B66"/>
    <w:rsid w:val="00AE6551"/>
    <w:rsid w:val="00AF08F1"/>
    <w:rsid w:val="00AF2373"/>
    <w:rsid w:val="00AF286C"/>
    <w:rsid w:val="00AF2967"/>
    <w:rsid w:val="00AF3CE1"/>
    <w:rsid w:val="00AF4187"/>
    <w:rsid w:val="00AF6F8F"/>
    <w:rsid w:val="00B04457"/>
    <w:rsid w:val="00B0458E"/>
    <w:rsid w:val="00B07CC1"/>
    <w:rsid w:val="00B07E75"/>
    <w:rsid w:val="00B14E15"/>
    <w:rsid w:val="00B150D4"/>
    <w:rsid w:val="00B173F7"/>
    <w:rsid w:val="00B21DF1"/>
    <w:rsid w:val="00B22C23"/>
    <w:rsid w:val="00B235AE"/>
    <w:rsid w:val="00B2369F"/>
    <w:rsid w:val="00B25191"/>
    <w:rsid w:val="00B30034"/>
    <w:rsid w:val="00B35B7B"/>
    <w:rsid w:val="00B364DC"/>
    <w:rsid w:val="00B41067"/>
    <w:rsid w:val="00B432EA"/>
    <w:rsid w:val="00B43430"/>
    <w:rsid w:val="00B528B5"/>
    <w:rsid w:val="00B5375F"/>
    <w:rsid w:val="00B60A44"/>
    <w:rsid w:val="00B62BBC"/>
    <w:rsid w:val="00B64422"/>
    <w:rsid w:val="00B67802"/>
    <w:rsid w:val="00B701DE"/>
    <w:rsid w:val="00B70515"/>
    <w:rsid w:val="00B72DD5"/>
    <w:rsid w:val="00B73C01"/>
    <w:rsid w:val="00B74BD7"/>
    <w:rsid w:val="00B8144A"/>
    <w:rsid w:val="00B91DEA"/>
    <w:rsid w:val="00B92AFD"/>
    <w:rsid w:val="00B9506E"/>
    <w:rsid w:val="00BA61A6"/>
    <w:rsid w:val="00BB2D8B"/>
    <w:rsid w:val="00BB3E8F"/>
    <w:rsid w:val="00BB69F5"/>
    <w:rsid w:val="00BB6FED"/>
    <w:rsid w:val="00BC2976"/>
    <w:rsid w:val="00BC5AF8"/>
    <w:rsid w:val="00BC68AD"/>
    <w:rsid w:val="00BD0A62"/>
    <w:rsid w:val="00BD2E28"/>
    <w:rsid w:val="00BD360F"/>
    <w:rsid w:val="00BD39B1"/>
    <w:rsid w:val="00BD41AE"/>
    <w:rsid w:val="00BE0354"/>
    <w:rsid w:val="00BE0BCE"/>
    <w:rsid w:val="00BE3591"/>
    <w:rsid w:val="00BE5A41"/>
    <w:rsid w:val="00BE66A9"/>
    <w:rsid w:val="00BF10C4"/>
    <w:rsid w:val="00BF1E5B"/>
    <w:rsid w:val="00BF3099"/>
    <w:rsid w:val="00BF477E"/>
    <w:rsid w:val="00BF6C52"/>
    <w:rsid w:val="00BF7AB6"/>
    <w:rsid w:val="00C00165"/>
    <w:rsid w:val="00C00509"/>
    <w:rsid w:val="00C03772"/>
    <w:rsid w:val="00C03CC8"/>
    <w:rsid w:val="00C12B9F"/>
    <w:rsid w:val="00C13C94"/>
    <w:rsid w:val="00C17C58"/>
    <w:rsid w:val="00C20214"/>
    <w:rsid w:val="00C21A48"/>
    <w:rsid w:val="00C24E69"/>
    <w:rsid w:val="00C30E53"/>
    <w:rsid w:val="00C31A2F"/>
    <w:rsid w:val="00C3294D"/>
    <w:rsid w:val="00C43BE1"/>
    <w:rsid w:val="00C43E66"/>
    <w:rsid w:val="00C4722C"/>
    <w:rsid w:val="00C51324"/>
    <w:rsid w:val="00C51531"/>
    <w:rsid w:val="00C54857"/>
    <w:rsid w:val="00C5774F"/>
    <w:rsid w:val="00C64D32"/>
    <w:rsid w:val="00C653B7"/>
    <w:rsid w:val="00C70B76"/>
    <w:rsid w:val="00C721B8"/>
    <w:rsid w:val="00C75EAB"/>
    <w:rsid w:val="00C7667D"/>
    <w:rsid w:val="00C8584E"/>
    <w:rsid w:val="00C8725D"/>
    <w:rsid w:val="00C87840"/>
    <w:rsid w:val="00CA13DA"/>
    <w:rsid w:val="00CA2375"/>
    <w:rsid w:val="00CA514B"/>
    <w:rsid w:val="00CB11A5"/>
    <w:rsid w:val="00CB278D"/>
    <w:rsid w:val="00CB4605"/>
    <w:rsid w:val="00CB5C84"/>
    <w:rsid w:val="00CB69D4"/>
    <w:rsid w:val="00CC0599"/>
    <w:rsid w:val="00CC5063"/>
    <w:rsid w:val="00CC6A73"/>
    <w:rsid w:val="00CC6C6E"/>
    <w:rsid w:val="00CD05E6"/>
    <w:rsid w:val="00CD0A18"/>
    <w:rsid w:val="00CD30F6"/>
    <w:rsid w:val="00CD3A79"/>
    <w:rsid w:val="00CD47B2"/>
    <w:rsid w:val="00CD5510"/>
    <w:rsid w:val="00CE15A3"/>
    <w:rsid w:val="00CE2839"/>
    <w:rsid w:val="00CE2FD2"/>
    <w:rsid w:val="00CE31E6"/>
    <w:rsid w:val="00CE431F"/>
    <w:rsid w:val="00CE5F4A"/>
    <w:rsid w:val="00CE67F4"/>
    <w:rsid w:val="00CF1870"/>
    <w:rsid w:val="00CF5375"/>
    <w:rsid w:val="00D01FAD"/>
    <w:rsid w:val="00D053E0"/>
    <w:rsid w:val="00D07353"/>
    <w:rsid w:val="00D13F70"/>
    <w:rsid w:val="00D1458E"/>
    <w:rsid w:val="00D2187A"/>
    <w:rsid w:val="00D2272D"/>
    <w:rsid w:val="00D2454A"/>
    <w:rsid w:val="00D27F65"/>
    <w:rsid w:val="00D3220A"/>
    <w:rsid w:val="00D33726"/>
    <w:rsid w:val="00D34263"/>
    <w:rsid w:val="00D357F9"/>
    <w:rsid w:val="00D3595C"/>
    <w:rsid w:val="00D3627A"/>
    <w:rsid w:val="00D4070D"/>
    <w:rsid w:val="00D458D2"/>
    <w:rsid w:val="00D52B38"/>
    <w:rsid w:val="00D531C6"/>
    <w:rsid w:val="00D54AE0"/>
    <w:rsid w:val="00D57BEF"/>
    <w:rsid w:val="00D630B4"/>
    <w:rsid w:val="00D659C7"/>
    <w:rsid w:val="00D6766A"/>
    <w:rsid w:val="00D72C3F"/>
    <w:rsid w:val="00D85756"/>
    <w:rsid w:val="00D90830"/>
    <w:rsid w:val="00D91777"/>
    <w:rsid w:val="00D934E6"/>
    <w:rsid w:val="00DA3357"/>
    <w:rsid w:val="00DA3592"/>
    <w:rsid w:val="00DA41AD"/>
    <w:rsid w:val="00DA50B0"/>
    <w:rsid w:val="00DA5222"/>
    <w:rsid w:val="00DA65F3"/>
    <w:rsid w:val="00DB16A6"/>
    <w:rsid w:val="00DB1E74"/>
    <w:rsid w:val="00DB23B9"/>
    <w:rsid w:val="00DB2561"/>
    <w:rsid w:val="00DB27AF"/>
    <w:rsid w:val="00DB3C14"/>
    <w:rsid w:val="00DB3CBC"/>
    <w:rsid w:val="00DC023C"/>
    <w:rsid w:val="00DC404F"/>
    <w:rsid w:val="00DC6F48"/>
    <w:rsid w:val="00DD114C"/>
    <w:rsid w:val="00DD1A47"/>
    <w:rsid w:val="00DD1B0B"/>
    <w:rsid w:val="00DD4281"/>
    <w:rsid w:val="00DD42ED"/>
    <w:rsid w:val="00DD4DDD"/>
    <w:rsid w:val="00DE1522"/>
    <w:rsid w:val="00DE2106"/>
    <w:rsid w:val="00DE24C4"/>
    <w:rsid w:val="00DE4D20"/>
    <w:rsid w:val="00DE7668"/>
    <w:rsid w:val="00DE7B2D"/>
    <w:rsid w:val="00DF4AC4"/>
    <w:rsid w:val="00DF5F26"/>
    <w:rsid w:val="00DF7E72"/>
    <w:rsid w:val="00E02B66"/>
    <w:rsid w:val="00E02F07"/>
    <w:rsid w:val="00E05F8E"/>
    <w:rsid w:val="00E12FF3"/>
    <w:rsid w:val="00E13A81"/>
    <w:rsid w:val="00E17392"/>
    <w:rsid w:val="00E17DEA"/>
    <w:rsid w:val="00E22B6D"/>
    <w:rsid w:val="00E23C37"/>
    <w:rsid w:val="00E2487D"/>
    <w:rsid w:val="00E25F07"/>
    <w:rsid w:val="00E27F03"/>
    <w:rsid w:val="00E30011"/>
    <w:rsid w:val="00E31B41"/>
    <w:rsid w:val="00E400A9"/>
    <w:rsid w:val="00E404A7"/>
    <w:rsid w:val="00E4792E"/>
    <w:rsid w:val="00E53E00"/>
    <w:rsid w:val="00E54236"/>
    <w:rsid w:val="00E54553"/>
    <w:rsid w:val="00E57813"/>
    <w:rsid w:val="00E61BF8"/>
    <w:rsid w:val="00E66824"/>
    <w:rsid w:val="00E6689F"/>
    <w:rsid w:val="00E700C9"/>
    <w:rsid w:val="00E76579"/>
    <w:rsid w:val="00E81D04"/>
    <w:rsid w:val="00E847BF"/>
    <w:rsid w:val="00E864C0"/>
    <w:rsid w:val="00E90DB7"/>
    <w:rsid w:val="00E90EA6"/>
    <w:rsid w:val="00E91939"/>
    <w:rsid w:val="00E9623C"/>
    <w:rsid w:val="00EA0DEA"/>
    <w:rsid w:val="00EA0E90"/>
    <w:rsid w:val="00EA1F1E"/>
    <w:rsid w:val="00EA4B72"/>
    <w:rsid w:val="00EA4CC3"/>
    <w:rsid w:val="00EB2444"/>
    <w:rsid w:val="00EB3A5B"/>
    <w:rsid w:val="00EC0AEE"/>
    <w:rsid w:val="00EC216A"/>
    <w:rsid w:val="00EC3BAA"/>
    <w:rsid w:val="00EC4E2A"/>
    <w:rsid w:val="00EC5E84"/>
    <w:rsid w:val="00ED1142"/>
    <w:rsid w:val="00ED67EE"/>
    <w:rsid w:val="00ED67FF"/>
    <w:rsid w:val="00EE0C34"/>
    <w:rsid w:val="00EE45A2"/>
    <w:rsid w:val="00EE4D6F"/>
    <w:rsid w:val="00EF203B"/>
    <w:rsid w:val="00EF2EF0"/>
    <w:rsid w:val="00EF4FDD"/>
    <w:rsid w:val="00EF676B"/>
    <w:rsid w:val="00EF6D6A"/>
    <w:rsid w:val="00F02E25"/>
    <w:rsid w:val="00F04F26"/>
    <w:rsid w:val="00F06A00"/>
    <w:rsid w:val="00F10EDB"/>
    <w:rsid w:val="00F15FB7"/>
    <w:rsid w:val="00F171E8"/>
    <w:rsid w:val="00F20206"/>
    <w:rsid w:val="00F27917"/>
    <w:rsid w:val="00F323C5"/>
    <w:rsid w:val="00F3606D"/>
    <w:rsid w:val="00F36AE4"/>
    <w:rsid w:val="00F3761E"/>
    <w:rsid w:val="00F40BCA"/>
    <w:rsid w:val="00F416A4"/>
    <w:rsid w:val="00F42151"/>
    <w:rsid w:val="00F44FC6"/>
    <w:rsid w:val="00F45F26"/>
    <w:rsid w:val="00F46BF2"/>
    <w:rsid w:val="00F51A33"/>
    <w:rsid w:val="00F51B8C"/>
    <w:rsid w:val="00F51CCD"/>
    <w:rsid w:val="00F52431"/>
    <w:rsid w:val="00F550D1"/>
    <w:rsid w:val="00F5638A"/>
    <w:rsid w:val="00F6277F"/>
    <w:rsid w:val="00F676F9"/>
    <w:rsid w:val="00F67D0A"/>
    <w:rsid w:val="00F7263E"/>
    <w:rsid w:val="00F7771F"/>
    <w:rsid w:val="00F814BC"/>
    <w:rsid w:val="00F81756"/>
    <w:rsid w:val="00F823AD"/>
    <w:rsid w:val="00F85E07"/>
    <w:rsid w:val="00F868F3"/>
    <w:rsid w:val="00F90240"/>
    <w:rsid w:val="00F92FF8"/>
    <w:rsid w:val="00F94014"/>
    <w:rsid w:val="00FA1925"/>
    <w:rsid w:val="00FA205C"/>
    <w:rsid w:val="00FA337E"/>
    <w:rsid w:val="00FA33AC"/>
    <w:rsid w:val="00FA39E8"/>
    <w:rsid w:val="00FB3618"/>
    <w:rsid w:val="00FB54A7"/>
    <w:rsid w:val="00FB6372"/>
    <w:rsid w:val="00FB75EB"/>
    <w:rsid w:val="00FC04CD"/>
    <w:rsid w:val="00FC14EC"/>
    <w:rsid w:val="00FC259F"/>
    <w:rsid w:val="00FC2623"/>
    <w:rsid w:val="00FC48CB"/>
    <w:rsid w:val="00FC6A61"/>
    <w:rsid w:val="00FD1140"/>
    <w:rsid w:val="00FD1F06"/>
    <w:rsid w:val="00FE03D1"/>
    <w:rsid w:val="00FE52A1"/>
    <w:rsid w:val="00FE5632"/>
    <w:rsid w:val="00FF0676"/>
    <w:rsid w:val="00FF1C5A"/>
    <w:rsid w:val="00FF2387"/>
    <w:rsid w:val="00FF492A"/>
    <w:rsid w:val="00FF5116"/>
    <w:rsid w:val="00FF7F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6061FA"/>
  <w15:docId w15:val="{676C2B59-F97B-4795-B0CC-4130E56F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Emphasis">
    <w:name w:val="Emphasis"/>
    <w:basedOn w:val="DefaultParagraphFont"/>
    <w:uiPriority w:val="20"/>
    <w:qFormat/>
    <w:rsid w:val="00AE3869"/>
    <w:rPr>
      <w:b/>
      <w:bCs/>
      <w:i w:val="0"/>
      <w:iCs w:val="0"/>
    </w:rPr>
  </w:style>
  <w:style w:type="paragraph" w:styleId="NormalWeb">
    <w:name w:val="Normal (Web)"/>
    <w:basedOn w:val="Normal"/>
    <w:uiPriority w:val="99"/>
    <w:unhideWhenUsed/>
    <w:rsid w:val="00AE38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E3869"/>
  </w:style>
  <w:style w:type="paragraph" w:styleId="BalloonText">
    <w:name w:val="Balloon Text"/>
    <w:basedOn w:val="Normal"/>
    <w:link w:val="BalloonTextChar"/>
    <w:uiPriority w:val="99"/>
    <w:semiHidden/>
    <w:unhideWhenUsed/>
    <w:rsid w:val="00B0458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458E"/>
    <w:rPr>
      <w:rFonts w:ascii="Lucida Grande" w:hAnsi="Lucida Grande" w:cs="Lucida Grande"/>
      <w:sz w:val="18"/>
      <w:szCs w:val="18"/>
    </w:rPr>
  </w:style>
  <w:style w:type="paragraph" w:styleId="Revision">
    <w:name w:val="Revision"/>
    <w:hidden/>
    <w:uiPriority w:val="99"/>
    <w:semiHidden/>
    <w:rsid w:val="005D471F"/>
    <w:pPr>
      <w:spacing w:after="0" w:line="240" w:lineRule="auto"/>
    </w:pPr>
  </w:style>
  <w:style w:type="character" w:styleId="CommentReference">
    <w:name w:val="annotation reference"/>
    <w:basedOn w:val="DefaultParagraphFont"/>
    <w:uiPriority w:val="99"/>
    <w:semiHidden/>
    <w:unhideWhenUsed/>
    <w:rsid w:val="00C653B7"/>
    <w:rPr>
      <w:sz w:val="18"/>
      <w:szCs w:val="18"/>
    </w:rPr>
  </w:style>
  <w:style w:type="paragraph" w:styleId="CommentText">
    <w:name w:val="annotation text"/>
    <w:basedOn w:val="Normal"/>
    <w:link w:val="CommentTextChar"/>
    <w:uiPriority w:val="99"/>
    <w:unhideWhenUsed/>
    <w:rsid w:val="00C653B7"/>
    <w:pPr>
      <w:spacing w:line="240" w:lineRule="auto"/>
    </w:pPr>
    <w:rPr>
      <w:sz w:val="24"/>
      <w:szCs w:val="24"/>
    </w:rPr>
  </w:style>
  <w:style w:type="character" w:customStyle="1" w:styleId="CommentTextChar">
    <w:name w:val="Comment Text Char"/>
    <w:basedOn w:val="DefaultParagraphFont"/>
    <w:link w:val="CommentText"/>
    <w:uiPriority w:val="99"/>
    <w:rsid w:val="00C653B7"/>
    <w:rPr>
      <w:sz w:val="24"/>
      <w:szCs w:val="24"/>
    </w:rPr>
  </w:style>
  <w:style w:type="paragraph" w:styleId="CommentSubject">
    <w:name w:val="annotation subject"/>
    <w:basedOn w:val="CommentText"/>
    <w:next w:val="CommentText"/>
    <w:link w:val="CommentSubjectChar"/>
    <w:uiPriority w:val="99"/>
    <w:semiHidden/>
    <w:unhideWhenUsed/>
    <w:rsid w:val="00C653B7"/>
    <w:rPr>
      <w:b/>
      <w:bCs/>
      <w:sz w:val="20"/>
      <w:szCs w:val="20"/>
    </w:rPr>
  </w:style>
  <w:style w:type="character" w:customStyle="1" w:styleId="CommentSubjectChar">
    <w:name w:val="Comment Subject Char"/>
    <w:basedOn w:val="CommentTextChar"/>
    <w:link w:val="CommentSubject"/>
    <w:uiPriority w:val="99"/>
    <w:semiHidden/>
    <w:rsid w:val="00C653B7"/>
    <w:rPr>
      <w:b/>
      <w:bCs/>
      <w:sz w:val="20"/>
      <w:szCs w:val="20"/>
    </w:rPr>
  </w:style>
  <w:style w:type="character" w:styleId="Hyperlink">
    <w:name w:val="Hyperlink"/>
    <w:basedOn w:val="DefaultParagraphFont"/>
    <w:uiPriority w:val="99"/>
    <w:unhideWhenUsed/>
    <w:rsid w:val="009D389A"/>
    <w:rPr>
      <w:color w:val="0000FF" w:themeColor="hyperlink"/>
      <w:u w:val="single"/>
    </w:rPr>
  </w:style>
  <w:style w:type="paragraph" w:styleId="EndnoteText">
    <w:name w:val="endnote text"/>
    <w:basedOn w:val="Normal"/>
    <w:link w:val="EndnoteTextChar"/>
    <w:uiPriority w:val="99"/>
    <w:unhideWhenUsed/>
    <w:rsid w:val="00546962"/>
    <w:pPr>
      <w:spacing w:after="0" w:line="240" w:lineRule="auto"/>
    </w:pPr>
    <w:rPr>
      <w:sz w:val="20"/>
      <w:szCs w:val="20"/>
    </w:rPr>
  </w:style>
  <w:style w:type="character" w:customStyle="1" w:styleId="EndnoteTextChar">
    <w:name w:val="Endnote Text Char"/>
    <w:basedOn w:val="DefaultParagraphFont"/>
    <w:link w:val="EndnoteText"/>
    <w:uiPriority w:val="99"/>
    <w:rsid w:val="00546962"/>
    <w:rPr>
      <w:sz w:val="20"/>
      <w:szCs w:val="20"/>
    </w:rPr>
  </w:style>
  <w:style w:type="character" w:styleId="EndnoteReference">
    <w:name w:val="endnote reference"/>
    <w:basedOn w:val="DefaultParagraphFont"/>
    <w:uiPriority w:val="99"/>
    <w:semiHidden/>
    <w:unhideWhenUsed/>
    <w:rsid w:val="00546962"/>
    <w:rPr>
      <w:vertAlign w:val="superscript"/>
    </w:rPr>
  </w:style>
  <w:style w:type="paragraph" w:styleId="ListParagraph">
    <w:name w:val="List Paragraph"/>
    <w:basedOn w:val="Normal"/>
    <w:uiPriority w:val="34"/>
    <w:qFormat/>
    <w:rsid w:val="00162D89"/>
    <w:pPr>
      <w:ind w:left="720"/>
      <w:contextualSpacing/>
    </w:pPr>
  </w:style>
  <w:style w:type="character" w:styleId="FollowedHyperlink">
    <w:name w:val="FollowedHyperlink"/>
    <w:basedOn w:val="DefaultParagraphFont"/>
    <w:uiPriority w:val="99"/>
    <w:semiHidden/>
    <w:unhideWhenUsed/>
    <w:rsid w:val="00C20214"/>
    <w:rPr>
      <w:color w:val="800080" w:themeColor="followedHyperlink"/>
      <w:u w:val="single"/>
    </w:rPr>
  </w:style>
  <w:style w:type="character" w:styleId="UnresolvedMention">
    <w:name w:val="Unresolved Mention"/>
    <w:basedOn w:val="DefaultParagraphFont"/>
    <w:uiPriority w:val="99"/>
    <w:semiHidden/>
    <w:unhideWhenUsed/>
    <w:rsid w:val="00E864C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099780">
      <w:bodyDiv w:val="1"/>
      <w:marLeft w:val="0"/>
      <w:marRight w:val="0"/>
      <w:marTop w:val="0"/>
      <w:marBottom w:val="0"/>
      <w:divBdr>
        <w:top w:val="none" w:sz="0" w:space="0" w:color="auto"/>
        <w:left w:val="none" w:sz="0" w:space="0" w:color="auto"/>
        <w:bottom w:val="none" w:sz="0" w:space="0" w:color="auto"/>
        <w:right w:val="none" w:sz="0" w:space="0" w:color="auto"/>
      </w:divBdr>
    </w:div>
    <w:div w:id="447965825">
      <w:bodyDiv w:val="1"/>
      <w:marLeft w:val="0"/>
      <w:marRight w:val="0"/>
      <w:marTop w:val="0"/>
      <w:marBottom w:val="0"/>
      <w:divBdr>
        <w:top w:val="none" w:sz="0" w:space="0" w:color="auto"/>
        <w:left w:val="none" w:sz="0" w:space="0" w:color="auto"/>
        <w:bottom w:val="none" w:sz="0" w:space="0" w:color="auto"/>
        <w:right w:val="none" w:sz="0" w:space="0" w:color="auto"/>
      </w:divBdr>
    </w:div>
    <w:div w:id="1262683734">
      <w:bodyDiv w:val="1"/>
      <w:marLeft w:val="0"/>
      <w:marRight w:val="0"/>
      <w:marTop w:val="0"/>
      <w:marBottom w:val="0"/>
      <w:divBdr>
        <w:top w:val="none" w:sz="0" w:space="0" w:color="auto"/>
        <w:left w:val="none" w:sz="0" w:space="0" w:color="auto"/>
        <w:bottom w:val="none" w:sz="0" w:space="0" w:color="auto"/>
        <w:right w:val="none" w:sz="0" w:space="0" w:color="auto"/>
      </w:divBdr>
    </w:div>
    <w:div w:id="128962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www.rogercallahan.com/learn-to-tap.php" TargetMode="External"/><Relationship Id="rId2" Type="http://schemas.openxmlformats.org/officeDocument/2006/relationships/hyperlink" Target="http://www.goodreads.com/author/quotes/854076.Robert_Louis_Stevenson" TargetMode="External"/><Relationship Id="rId1" Type="http://schemas.openxmlformats.org/officeDocument/2006/relationships/hyperlink" Target="http://www.youtube.com/watch?v=M5keJHZdWYM" TargetMode="External"/><Relationship Id="rId4" Type="http://schemas.openxmlformats.org/officeDocument/2006/relationships/hyperlink" Target="http://www.biblegateway.com/passage/?search=Genesis+1%3A26-28&amp;version=NAS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E51D2-2653-46BA-87E2-5854C5377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11</TotalTime>
  <Pages>8</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5</cp:revision>
  <cp:lastPrinted>2024-05-29T21:17:00Z</cp:lastPrinted>
  <dcterms:created xsi:type="dcterms:W3CDTF">2024-05-24T15:37:00Z</dcterms:created>
  <dcterms:modified xsi:type="dcterms:W3CDTF">2024-05-29T21:34:00Z</dcterms:modified>
</cp:coreProperties>
</file>