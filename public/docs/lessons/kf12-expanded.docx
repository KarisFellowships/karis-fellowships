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21DF" w14:textId="77777777" w:rsidR="00285B9A" w:rsidRPr="00CC537C" w:rsidRDefault="00285B9A" w:rsidP="00634215">
      <w:pPr>
        <w:pStyle w:val="Title"/>
        <w:spacing w:after="0"/>
        <w:jc w:val="both"/>
      </w:pPr>
      <w:r w:rsidRPr="00CC537C">
        <w:t>KF</w:t>
      </w:r>
      <w:r w:rsidR="00510BAE" w:rsidRPr="00CC537C">
        <w:t>12</w:t>
      </w:r>
      <w:r w:rsidR="00D13F70" w:rsidRPr="00CC537C">
        <w:t xml:space="preserve"> </w:t>
      </w:r>
      <w:r w:rsidR="007D0C92" w:rsidRPr="00CC537C">
        <w:t>Expanded</w:t>
      </w:r>
      <w:r w:rsidR="00160FBD" w:rsidRPr="00CC537C">
        <w:t xml:space="preserve"> Version of</w:t>
      </w:r>
      <w:r w:rsidRPr="00CC537C">
        <w:t xml:space="preserve"> Teachings</w:t>
      </w:r>
      <w:r w:rsidR="00D13F70" w:rsidRPr="00CC537C">
        <w:t xml:space="preserve"> </w:t>
      </w:r>
    </w:p>
    <w:p w14:paraId="2C4F4992" w14:textId="77777777" w:rsidR="00103170" w:rsidRPr="00CC537C" w:rsidRDefault="00103170" w:rsidP="00634215">
      <w:pPr>
        <w:spacing w:after="0" w:line="240" w:lineRule="auto"/>
        <w:jc w:val="both"/>
      </w:pPr>
    </w:p>
    <w:p w14:paraId="78C62C8B" w14:textId="77777777" w:rsidR="00DB11F4" w:rsidRPr="00CC537C" w:rsidRDefault="00285B9A" w:rsidP="00634215">
      <w:pPr>
        <w:spacing w:after="0" w:line="240" w:lineRule="auto"/>
        <w:jc w:val="both"/>
      </w:pPr>
      <w:r w:rsidRPr="00CC537C">
        <w:t>Karis is an invitation to a relationship based on mutual generosity.</w:t>
      </w:r>
    </w:p>
    <w:p w14:paraId="65A7CDC6" w14:textId="77777777" w:rsidR="00103170" w:rsidRPr="00CC537C" w:rsidRDefault="00103170" w:rsidP="00634215">
      <w:pPr>
        <w:spacing w:after="0" w:line="240" w:lineRule="auto"/>
        <w:jc w:val="both"/>
      </w:pPr>
    </w:p>
    <w:p w14:paraId="718E19BD" w14:textId="09C91FDE" w:rsidR="00285B9A" w:rsidRPr="00CC537C" w:rsidRDefault="00625C80" w:rsidP="00634215">
      <w:pPr>
        <w:spacing w:after="0" w:line="240" w:lineRule="auto"/>
        <w:jc w:val="both"/>
      </w:pPr>
      <w:r w:rsidRPr="00CC537C">
        <w:t>“</w:t>
      </w:r>
      <w:r w:rsidR="00285B9A" w:rsidRPr="00CC537C">
        <w:t xml:space="preserve">Search me, O God, and know my heart. Try me and know my anxious thoughts. See if there is any way in </w:t>
      </w:r>
      <w:r w:rsidR="00A25214" w:rsidRPr="00CC537C">
        <w:t xml:space="preserve">way in </w:t>
      </w:r>
      <w:r w:rsidR="00285B9A" w:rsidRPr="00CC537C">
        <w:t>me</w:t>
      </w:r>
      <w:r w:rsidR="00A25214" w:rsidRPr="00CC537C">
        <w:t xml:space="preserve"> that causes</w:t>
      </w:r>
      <w:r w:rsidR="006439DE" w:rsidRPr="00CC537C">
        <w:t xml:space="preserve"> pain</w:t>
      </w:r>
      <w:r w:rsidR="00285B9A" w:rsidRPr="00CC537C">
        <w:t xml:space="preserve">, and lead me in </w:t>
      </w:r>
      <w:r w:rsidR="006439DE" w:rsidRPr="00CC537C">
        <w:t xml:space="preserve">the </w:t>
      </w:r>
      <w:r w:rsidR="00285B9A" w:rsidRPr="00CC537C">
        <w:t>ways</w:t>
      </w:r>
      <w:r w:rsidR="00A25214" w:rsidRPr="00CC537C">
        <w:t xml:space="preserve"> of eternity</w:t>
      </w:r>
      <w:r w:rsidR="00285B9A" w:rsidRPr="00CC537C">
        <w:t>.</w:t>
      </w:r>
      <w:r w:rsidRPr="00CC537C">
        <w:t>”</w:t>
      </w:r>
      <w:r w:rsidR="00285B9A" w:rsidRPr="00CC537C">
        <w:rPr>
          <w:i/>
        </w:rPr>
        <w:t xml:space="preserve"> </w:t>
      </w:r>
      <w:r w:rsidR="00285B9A" w:rsidRPr="00CC537C">
        <w:t>(Psalm 139:23</w:t>
      </w:r>
      <w:r w:rsidR="005F5C5C" w:rsidRPr="00CC537C">
        <w:t>–</w:t>
      </w:r>
      <w:r w:rsidR="00285B9A" w:rsidRPr="00CC537C">
        <w:t>24)</w:t>
      </w:r>
    </w:p>
    <w:p w14:paraId="737E6EAE" w14:textId="77777777" w:rsidR="00103170" w:rsidRPr="00CC537C" w:rsidRDefault="00103170" w:rsidP="00634215">
      <w:pPr>
        <w:spacing w:after="0" w:line="240" w:lineRule="auto"/>
        <w:jc w:val="both"/>
      </w:pPr>
    </w:p>
    <w:p w14:paraId="5468EF56" w14:textId="77777777" w:rsidR="00285B9A" w:rsidRPr="00CC537C" w:rsidRDefault="00103170" w:rsidP="00634215">
      <w:pPr>
        <w:spacing w:after="0" w:line="240" w:lineRule="auto"/>
        <w:jc w:val="both"/>
        <w:rPr>
          <w:b/>
        </w:rPr>
      </w:pPr>
      <w:r w:rsidRPr="00CC537C">
        <w:rPr>
          <w:b/>
        </w:rPr>
        <w:t>0:0</w:t>
      </w:r>
      <w:r w:rsidR="005D103C" w:rsidRPr="00CC537C">
        <w:rPr>
          <w:b/>
        </w:rPr>
        <w:t>1</w:t>
      </w:r>
      <w:r w:rsidR="00285B9A" w:rsidRPr="00CC537C">
        <w:rPr>
          <w:b/>
        </w:rPr>
        <w:t xml:space="preserve"> </w:t>
      </w:r>
      <w:r w:rsidR="00285B9A" w:rsidRPr="00CC537C">
        <w:rPr>
          <w:b/>
        </w:rPr>
        <w:tab/>
        <w:t>OPENING</w:t>
      </w:r>
    </w:p>
    <w:p w14:paraId="58B2A642" w14:textId="77777777" w:rsidR="00103170" w:rsidRPr="00CC537C" w:rsidRDefault="00103170" w:rsidP="00634215">
      <w:pPr>
        <w:spacing w:after="0" w:line="240" w:lineRule="auto"/>
        <w:jc w:val="both"/>
        <w:rPr>
          <w:b/>
        </w:rPr>
      </w:pPr>
    </w:p>
    <w:p w14:paraId="58A12105" w14:textId="77777777" w:rsidR="00285B9A" w:rsidRPr="00CC537C" w:rsidRDefault="00014CEF" w:rsidP="00634215">
      <w:pPr>
        <w:spacing w:after="0" w:line="240" w:lineRule="auto"/>
        <w:jc w:val="both"/>
        <w:rPr>
          <w:b/>
        </w:rPr>
      </w:pPr>
      <w:r w:rsidRPr="00CC537C">
        <w:rPr>
          <w:b/>
        </w:rPr>
        <w:t>0:0</w:t>
      </w:r>
      <w:r w:rsidR="005D103C" w:rsidRPr="00CC537C">
        <w:rPr>
          <w:b/>
        </w:rPr>
        <w:t>2</w:t>
      </w:r>
      <w:r w:rsidR="00285B9A" w:rsidRPr="00CC537C">
        <w:rPr>
          <w:b/>
        </w:rPr>
        <w:t xml:space="preserve"> </w:t>
      </w:r>
      <w:r w:rsidR="00285B9A" w:rsidRPr="00CC537C">
        <w:rPr>
          <w:b/>
        </w:rPr>
        <w:tab/>
        <w:t>PRESENTING</w:t>
      </w:r>
    </w:p>
    <w:p w14:paraId="387C9E00" w14:textId="77777777" w:rsidR="00103170" w:rsidRPr="00CC537C" w:rsidRDefault="00103170" w:rsidP="00634215">
      <w:pPr>
        <w:spacing w:after="0" w:line="240" w:lineRule="auto"/>
        <w:jc w:val="both"/>
        <w:rPr>
          <w:b/>
        </w:rPr>
      </w:pPr>
    </w:p>
    <w:p w14:paraId="1FC63008" w14:textId="77777777" w:rsidR="00285B9A" w:rsidRPr="00CC537C" w:rsidRDefault="00103170" w:rsidP="00634215">
      <w:pPr>
        <w:spacing w:after="0" w:line="240" w:lineRule="auto"/>
        <w:jc w:val="both"/>
        <w:rPr>
          <w:b/>
        </w:rPr>
      </w:pPr>
      <w:r w:rsidRPr="00CC537C">
        <w:rPr>
          <w:b/>
        </w:rPr>
        <w:t>0:06</w:t>
      </w:r>
      <w:r w:rsidR="00285B9A" w:rsidRPr="00CC537C">
        <w:rPr>
          <w:b/>
        </w:rPr>
        <w:tab/>
      </w:r>
      <w:r w:rsidR="007D0C92" w:rsidRPr="00CC537C">
        <w:rPr>
          <w:b/>
        </w:rPr>
        <w:t>KARIS CIRCULATION</w:t>
      </w:r>
    </w:p>
    <w:p w14:paraId="513B5804" w14:textId="77777777" w:rsidR="008F2E6F" w:rsidRPr="00CC537C" w:rsidRDefault="008F2E6F" w:rsidP="00634215">
      <w:pPr>
        <w:spacing w:after="0" w:line="240" w:lineRule="auto"/>
        <w:jc w:val="both"/>
        <w:rPr>
          <w:b/>
        </w:rPr>
      </w:pPr>
    </w:p>
    <w:p w14:paraId="6CAC6B5D" w14:textId="77777777" w:rsidR="00285B9A" w:rsidRPr="00CC537C" w:rsidRDefault="00103170" w:rsidP="00634215">
      <w:pPr>
        <w:spacing w:after="0" w:line="240" w:lineRule="auto"/>
        <w:jc w:val="both"/>
        <w:rPr>
          <w:b/>
        </w:rPr>
      </w:pPr>
      <w:r w:rsidRPr="00CC537C">
        <w:rPr>
          <w:b/>
        </w:rPr>
        <w:t>0:07</w:t>
      </w:r>
      <w:r w:rsidR="00285B9A" w:rsidRPr="00CC537C">
        <w:rPr>
          <w:b/>
        </w:rPr>
        <w:tab/>
        <w:t>GUIDELINES &amp; LIMITATIONS</w:t>
      </w:r>
    </w:p>
    <w:p w14:paraId="2D9FCDCA" w14:textId="77777777" w:rsidR="00103170" w:rsidRPr="00CC537C" w:rsidRDefault="00103170" w:rsidP="00634215">
      <w:pPr>
        <w:spacing w:after="0" w:line="240" w:lineRule="auto"/>
        <w:jc w:val="both"/>
        <w:rPr>
          <w:b/>
        </w:rPr>
      </w:pPr>
    </w:p>
    <w:p w14:paraId="66A693B9" w14:textId="77777777" w:rsidR="00285B9A" w:rsidRPr="00CC537C" w:rsidRDefault="00103170" w:rsidP="00634215">
      <w:pPr>
        <w:spacing w:after="0" w:line="240" w:lineRule="auto"/>
        <w:jc w:val="both"/>
        <w:rPr>
          <w:b/>
        </w:rPr>
      </w:pPr>
      <w:r w:rsidRPr="00CC537C">
        <w:rPr>
          <w:b/>
        </w:rPr>
        <w:t>0:08</w:t>
      </w:r>
      <w:r w:rsidR="00285B9A" w:rsidRPr="00CC537C">
        <w:rPr>
          <w:b/>
        </w:rPr>
        <w:t xml:space="preserve"> </w:t>
      </w:r>
      <w:r w:rsidR="00285B9A" w:rsidRPr="00CC537C">
        <w:rPr>
          <w:b/>
        </w:rPr>
        <w:tab/>
        <w:t>MINDFULNESS &amp; MEDITATION TRAINING</w:t>
      </w:r>
    </w:p>
    <w:p w14:paraId="1F7E1C24" w14:textId="77777777" w:rsidR="005D103C" w:rsidRPr="00CC537C" w:rsidRDefault="005D103C" w:rsidP="00634215">
      <w:pPr>
        <w:spacing w:after="0" w:line="240" w:lineRule="auto"/>
        <w:jc w:val="both"/>
      </w:pPr>
    </w:p>
    <w:p w14:paraId="440A5530" w14:textId="105F1663" w:rsidR="00C01D9F" w:rsidRPr="00CC537C" w:rsidRDefault="005D103C" w:rsidP="00634215">
      <w:pPr>
        <w:spacing w:after="0" w:line="240" w:lineRule="auto"/>
        <w:jc w:val="both"/>
      </w:pPr>
      <w:r w:rsidRPr="00CC537C">
        <w:t xml:space="preserve">If you can, make it a habit to have some </w:t>
      </w:r>
      <w:r w:rsidR="00013861" w:rsidRPr="00CC537C">
        <w:t>purified</w:t>
      </w:r>
      <w:r w:rsidRPr="00CC537C">
        <w:t xml:space="preserve"> water with you during the meeting. Sipping water helps your body process what </w:t>
      </w:r>
      <w:r w:rsidR="00634215" w:rsidRPr="00CC537C">
        <w:t>you are experiencing.</w:t>
      </w:r>
    </w:p>
    <w:p w14:paraId="5B72F08C" w14:textId="77777777" w:rsidR="00356F22" w:rsidRPr="00CC537C" w:rsidRDefault="00356F22" w:rsidP="00634215">
      <w:pPr>
        <w:spacing w:after="0" w:line="240" w:lineRule="auto"/>
        <w:jc w:val="both"/>
        <w:rPr>
          <w:lang w:val="en-GB"/>
        </w:rPr>
      </w:pPr>
    </w:p>
    <w:p w14:paraId="63830A17" w14:textId="4E9E83D8" w:rsidR="00356F22" w:rsidRPr="00CC537C" w:rsidRDefault="003B4EBB" w:rsidP="00E51AC7">
      <w:pPr>
        <w:pStyle w:val="NoSpacing"/>
        <w:jc w:val="both"/>
      </w:pPr>
      <w:bookmarkStart w:id="0" w:name="OLE_LINK1"/>
      <w:r w:rsidRPr="00CC537C">
        <w:t xml:space="preserve">Mindfulness training strengthens our ability </w:t>
      </w:r>
      <w:r w:rsidR="00A3502F" w:rsidRPr="00CC537C">
        <w:t>to focus with endurance</w:t>
      </w:r>
      <w:r w:rsidRPr="00CC537C">
        <w:t>. We</w:t>
      </w:r>
      <w:r w:rsidR="00A3502F" w:rsidRPr="00CC537C">
        <w:t xml:space="preserve"> </w:t>
      </w:r>
      <w:r w:rsidRPr="00CC537C">
        <w:t xml:space="preserve">are then able to </w:t>
      </w:r>
      <w:r w:rsidR="00A3502F" w:rsidRPr="00CC537C">
        <w:t>learn the skills we need to</w:t>
      </w:r>
      <w:r w:rsidR="00356F22" w:rsidRPr="00CC537C">
        <w:t xml:space="preserve"> deconstruct our judgmental reactions. </w:t>
      </w:r>
      <w:bookmarkEnd w:id="0"/>
      <w:r w:rsidR="00356F22" w:rsidRPr="00CC537C">
        <w:t xml:space="preserve">If you find that you struggle with the mindfulness training, allow </w:t>
      </w:r>
      <w:r w:rsidR="00950F48" w:rsidRPr="00CC537C">
        <w:t xml:space="preserve">yourself to struggle without judging the struggle. </w:t>
      </w:r>
      <w:r w:rsidR="00356F22" w:rsidRPr="00CC537C">
        <w:t>Observe any frustration or despair that you might feel</w:t>
      </w:r>
      <w:r w:rsidR="00634215" w:rsidRPr="00CC537C">
        <w:t>, and remember that enduring those feelings is part of your training</w:t>
      </w:r>
      <w:r w:rsidR="00356F22" w:rsidRPr="00CC537C">
        <w:t xml:space="preserve">. </w:t>
      </w:r>
      <w:r w:rsidR="007E2010" w:rsidRPr="00CC537C">
        <w:t>Give yourself the gift of compassion</w:t>
      </w:r>
      <w:r w:rsidR="00356F22" w:rsidRPr="00CC537C">
        <w:t xml:space="preserve"> while you practice endurance.</w:t>
      </w:r>
    </w:p>
    <w:p w14:paraId="35270F64" w14:textId="77777777" w:rsidR="00356F22" w:rsidRPr="00CC537C" w:rsidRDefault="00356F22" w:rsidP="00634215">
      <w:pPr>
        <w:spacing w:after="0" w:line="240" w:lineRule="auto"/>
        <w:jc w:val="both"/>
      </w:pPr>
    </w:p>
    <w:p w14:paraId="2A4BBC67" w14:textId="318B2579" w:rsidR="005D103C" w:rsidRPr="00CC537C" w:rsidRDefault="00F0250A" w:rsidP="00634215">
      <w:pPr>
        <w:spacing w:after="0" w:line="240" w:lineRule="auto"/>
        <w:jc w:val="both"/>
        <w:rPr>
          <w:b/>
        </w:rPr>
      </w:pPr>
      <w:r w:rsidRPr="00CC537C">
        <w:t>Let’s continue the</w:t>
      </w:r>
      <w:r w:rsidRPr="00CC537C">
        <w:rPr>
          <w:b/>
        </w:rPr>
        <w:t xml:space="preserve"> SALT Process</w:t>
      </w:r>
      <w:r w:rsidRPr="00CC537C">
        <w:t>.</w:t>
      </w:r>
    </w:p>
    <w:p w14:paraId="368793FC" w14:textId="77777777" w:rsidR="005D103C" w:rsidRPr="00CC537C" w:rsidRDefault="005D103C" w:rsidP="00634215">
      <w:pPr>
        <w:spacing w:after="0" w:line="240" w:lineRule="auto"/>
        <w:jc w:val="both"/>
      </w:pPr>
    </w:p>
    <w:p w14:paraId="0A44F8DA" w14:textId="77777777" w:rsidR="00354E89" w:rsidRPr="00CC537C" w:rsidRDefault="005D103C" w:rsidP="00634215">
      <w:pPr>
        <w:pStyle w:val="ListParagraph"/>
        <w:numPr>
          <w:ilvl w:val="0"/>
          <w:numId w:val="7"/>
        </w:numPr>
        <w:spacing w:after="0" w:line="240" w:lineRule="auto"/>
        <w:jc w:val="both"/>
        <w:rPr>
          <w:b/>
        </w:rPr>
      </w:pPr>
      <w:r w:rsidRPr="00CC537C">
        <w:rPr>
          <w:b/>
        </w:rPr>
        <w:t>S</w:t>
      </w:r>
      <w:r w:rsidRPr="00CC537C">
        <w:t xml:space="preserve"> is for </w:t>
      </w:r>
      <w:r w:rsidR="00354E89" w:rsidRPr="00CC537C">
        <w:rPr>
          <w:b/>
        </w:rPr>
        <w:t>Skin</w:t>
      </w:r>
      <w:r w:rsidRPr="00CC537C">
        <w:rPr>
          <w:b/>
        </w:rPr>
        <w:t xml:space="preserve"> </w:t>
      </w:r>
    </w:p>
    <w:p w14:paraId="65A9ABE0" w14:textId="415CBB2C" w:rsidR="007E2010" w:rsidRPr="00CC537C" w:rsidRDefault="007E2010" w:rsidP="00634215">
      <w:pPr>
        <w:spacing w:after="0" w:line="240" w:lineRule="auto"/>
        <w:ind w:left="360"/>
        <w:jc w:val="both"/>
      </w:pPr>
      <w:r w:rsidRPr="00CC537C">
        <w:t xml:space="preserve">Assume a mindfulness posture, and breathe. </w:t>
      </w:r>
      <w:r w:rsidRPr="00CC537C">
        <w:rPr>
          <w:i/>
        </w:rPr>
        <w:t>(Pause)</w:t>
      </w:r>
      <w:r w:rsidRPr="00CC537C">
        <w:t xml:space="preserve"> Notice where your skin is and what is beyond your skin. Perhaps your skin is sensing the air around you or the fabric of your clothing. </w:t>
      </w:r>
      <w:r w:rsidRPr="00CC537C">
        <w:rPr>
          <w:i/>
        </w:rPr>
        <w:t xml:space="preserve">(Pause for 10 seconds) </w:t>
      </w:r>
      <w:r w:rsidRPr="00CC537C">
        <w:t>Now, guide your attention to observe only what is within your skin—your sensations, your thoughts</w:t>
      </w:r>
      <w:r w:rsidR="00373AAF" w:rsidRPr="00CC537C">
        <w:t>,</w:t>
      </w:r>
      <w:r w:rsidRPr="00CC537C">
        <w:t xml:space="preserve"> and </w:t>
      </w:r>
      <w:r w:rsidR="00373AAF" w:rsidRPr="00CC537C">
        <w:t xml:space="preserve">your </w:t>
      </w:r>
      <w:r w:rsidRPr="00CC537C">
        <w:t xml:space="preserve">feelings. Breathe. </w:t>
      </w:r>
      <w:r w:rsidRPr="00CC537C">
        <w:rPr>
          <w:i/>
        </w:rPr>
        <w:t>(Pause for 30 seconds)</w:t>
      </w:r>
    </w:p>
    <w:p w14:paraId="38C36271" w14:textId="77777777" w:rsidR="005D103C" w:rsidRPr="00CC537C" w:rsidRDefault="005D103C" w:rsidP="00634215">
      <w:pPr>
        <w:spacing w:after="0" w:line="240" w:lineRule="auto"/>
        <w:jc w:val="both"/>
      </w:pPr>
    </w:p>
    <w:p w14:paraId="3AA46A4F" w14:textId="77777777" w:rsidR="00354E89" w:rsidRPr="00CC537C" w:rsidRDefault="005D103C" w:rsidP="00634215">
      <w:pPr>
        <w:pStyle w:val="ListParagraph"/>
        <w:numPr>
          <w:ilvl w:val="0"/>
          <w:numId w:val="7"/>
        </w:numPr>
        <w:spacing w:after="0" w:line="240" w:lineRule="auto"/>
        <w:jc w:val="both"/>
      </w:pPr>
      <w:r w:rsidRPr="00CC537C">
        <w:rPr>
          <w:b/>
        </w:rPr>
        <w:t xml:space="preserve">A </w:t>
      </w:r>
      <w:r w:rsidRPr="00CC537C">
        <w:t>is for</w:t>
      </w:r>
      <w:r w:rsidR="00354E89" w:rsidRPr="00CC537C">
        <w:rPr>
          <w:b/>
        </w:rPr>
        <w:t xml:space="preserve"> Assess</w:t>
      </w:r>
    </w:p>
    <w:p w14:paraId="31A02ABB" w14:textId="5A0EAF66" w:rsidR="00634215" w:rsidRPr="00CC537C" w:rsidRDefault="00634215" w:rsidP="00634215">
      <w:pPr>
        <w:spacing w:after="0" w:line="240" w:lineRule="auto"/>
        <w:ind w:left="360"/>
        <w:jc w:val="both"/>
        <w:rPr>
          <w:i/>
        </w:rPr>
      </w:pPr>
      <w:r w:rsidRPr="00CC537C">
        <w:t xml:space="preserve">Allow an event or an outcome to come to mind, one that you have judged as evil or as a threat. Observe how your body feels when you think </w:t>
      </w:r>
      <w:r w:rsidR="00373AAF" w:rsidRPr="00CC537C">
        <w:t>about</w:t>
      </w:r>
      <w:r w:rsidRPr="00CC537C">
        <w:t xml:space="preserve"> that event or situation. </w:t>
      </w:r>
      <w:r w:rsidRPr="00CC537C">
        <w:rPr>
          <w:i/>
        </w:rPr>
        <w:t>(Pause)</w:t>
      </w:r>
      <w:r w:rsidRPr="00CC537C">
        <w:t xml:space="preserve"> Assess on a scale of one to ten how uncomfortable those sensations are. </w:t>
      </w:r>
      <w:r w:rsidRPr="00CC537C">
        <w:rPr>
          <w:i/>
        </w:rPr>
        <w:t>(Pause)</w:t>
      </w:r>
      <w:r w:rsidRPr="00CC537C">
        <w:t xml:space="preserve"> If you feel </w:t>
      </w:r>
      <w:r w:rsidR="00B11311">
        <w:t>distress</w:t>
      </w:r>
      <w:r w:rsidR="00B11311" w:rsidRPr="00CC537C">
        <w:t xml:space="preserve"> </w:t>
      </w:r>
      <w:r w:rsidR="00F662F4" w:rsidRPr="00CC537C">
        <w:t>or</w:t>
      </w:r>
      <w:r w:rsidRPr="00CC537C">
        <w:t xml:space="preserve"> </w:t>
      </w:r>
      <w:r w:rsidR="00F662F4" w:rsidRPr="00CC537C">
        <w:t xml:space="preserve">are </w:t>
      </w:r>
      <w:r w:rsidRPr="00CC537C">
        <w:t xml:space="preserve">distracted during your mindfulness practice, you might try using the Dragon Breath. The Dragon Breath is a forced exhaling breath that comes from your diaphragm, loud and strong—the sort of breath that would fog a mirror. I will demonstrate it for you. </w:t>
      </w:r>
      <w:r w:rsidRPr="00CC537C">
        <w:rPr>
          <w:i/>
          <w:iCs/>
        </w:rPr>
        <w:t>(</w:t>
      </w:r>
      <w:r w:rsidRPr="00CC537C">
        <w:rPr>
          <w:i/>
        </w:rPr>
        <w:t>Demonstrate the Dragon Breath)</w:t>
      </w:r>
      <w:r w:rsidRPr="00CC537C">
        <w:t xml:space="preserve"> </w:t>
      </w:r>
      <w:r w:rsidR="001D4357">
        <w:t xml:space="preserve">Breathe. </w:t>
      </w:r>
      <w:proofErr w:type="gramStart"/>
      <w:r w:rsidRPr="00CC537C">
        <w:rPr>
          <w:i/>
        </w:rPr>
        <w:t>(</w:t>
      </w:r>
      <w:proofErr w:type="gramEnd"/>
      <w:r w:rsidRPr="00CC537C">
        <w:rPr>
          <w:i/>
        </w:rPr>
        <w:t xml:space="preserve">Pause for 30 seconds) </w:t>
      </w:r>
    </w:p>
    <w:p w14:paraId="514E6E24" w14:textId="77777777" w:rsidR="00C94C1D" w:rsidRPr="00CC537C" w:rsidRDefault="00C94C1D" w:rsidP="00634215">
      <w:pPr>
        <w:spacing w:after="0" w:line="240" w:lineRule="auto"/>
        <w:ind w:left="360"/>
        <w:jc w:val="both"/>
        <w:rPr>
          <w:iCs/>
        </w:rPr>
      </w:pPr>
    </w:p>
    <w:p w14:paraId="61144E20" w14:textId="77777777" w:rsidR="00354E89" w:rsidRPr="00CC537C" w:rsidRDefault="00DD0FC2" w:rsidP="00634215">
      <w:pPr>
        <w:pStyle w:val="ListParagraph"/>
        <w:numPr>
          <w:ilvl w:val="0"/>
          <w:numId w:val="7"/>
        </w:numPr>
        <w:spacing w:after="0" w:line="240" w:lineRule="auto"/>
        <w:jc w:val="both"/>
        <w:rPr>
          <w:b/>
        </w:rPr>
      </w:pPr>
      <w:r w:rsidRPr="00CC537C">
        <w:rPr>
          <w:b/>
        </w:rPr>
        <w:t>L</w:t>
      </w:r>
      <w:r w:rsidR="005D103C" w:rsidRPr="00CC537C">
        <w:rPr>
          <w:b/>
        </w:rPr>
        <w:t xml:space="preserve"> </w:t>
      </w:r>
      <w:r w:rsidR="005D103C" w:rsidRPr="00CC537C">
        <w:t xml:space="preserve">is for </w:t>
      </w:r>
      <w:r w:rsidR="00354E89" w:rsidRPr="00CC537C">
        <w:rPr>
          <w:b/>
        </w:rPr>
        <w:t>Look</w:t>
      </w:r>
      <w:r w:rsidR="005D103C" w:rsidRPr="00CC537C">
        <w:rPr>
          <w:b/>
        </w:rPr>
        <w:t xml:space="preserve"> </w:t>
      </w:r>
    </w:p>
    <w:p w14:paraId="2686E31D" w14:textId="704F7F27" w:rsidR="00634215" w:rsidRPr="00CC537C" w:rsidRDefault="00634215" w:rsidP="00634215">
      <w:pPr>
        <w:spacing w:after="0" w:line="240" w:lineRule="auto"/>
        <w:ind w:left="360"/>
        <w:jc w:val="both"/>
        <w:rPr>
          <w:i/>
        </w:rPr>
      </w:pPr>
      <w:r w:rsidRPr="00CC537C">
        <w:t xml:space="preserve">Now we can look for the fear behind the assessment. </w:t>
      </w:r>
      <w:r w:rsidR="005D4ACE" w:rsidRPr="00CC537C">
        <w:t>Usually,</w:t>
      </w:r>
      <w:r w:rsidRPr="00CC537C">
        <w:t xml:space="preserve"> the nature and extent of our fear is irrational. We might ask ourselves:</w:t>
      </w:r>
      <w:r w:rsidRPr="00CC537C">
        <w:rPr>
          <w:i/>
        </w:rPr>
        <w:t xml:space="preserve"> Of whom or of what am I afraid? What threatens my Idol Self or </w:t>
      </w:r>
      <w:r w:rsidRPr="00CC537C">
        <w:rPr>
          <w:i/>
        </w:rPr>
        <w:lastRenderedPageBreak/>
        <w:t>my pride system? Am I experiencing self-hate or the dread of self-hate?</w:t>
      </w:r>
      <w:r w:rsidRPr="00CC537C">
        <w:t xml:space="preserve"> </w:t>
      </w:r>
      <w:r w:rsidR="00B11311" w:rsidRPr="003C2CF7">
        <w:rPr>
          <w:iCs/>
        </w:rPr>
        <w:t xml:space="preserve">Ask God to help you identify your fear. </w:t>
      </w:r>
      <w:r w:rsidRPr="00CC537C">
        <w:t xml:space="preserve">Remember that </w:t>
      </w:r>
      <w:r w:rsidR="00935D2D" w:rsidRPr="00CC537C">
        <w:t xml:space="preserve">your </w:t>
      </w:r>
      <w:r w:rsidRPr="00CC537C">
        <w:t>conscious fears are mostly of self, of others, or of loss</w:t>
      </w:r>
      <w:bookmarkStart w:id="1" w:name="_Hlk515726497"/>
      <w:r w:rsidR="00373AAF" w:rsidRPr="00CC537C">
        <w:t xml:space="preserve"> and</w:t>
      </w:r>
      <w:r w:rsidRPr="00CC537C">
        <w:t xml:space="preserve"> will have characteristics particular to your Idol type</w:t>
      </w:r>
      <w:bookmarkEnd w:id="1"/>
      <w:r w:rsidRPr="00CC537C">
        <w:t xml:space="preserve">. </w:t>
      </w:r>
      <w:r w:rsidR="00B11311">
        <w:rPr>
          <w:i/>
          <w:iCs/>
        </w:rPr>
        <w:t xml:space="preserve">(Pause) </w:t>
      </w:r>
      <w:r w:rsidRPr="00CC537C">
        <w:t xml:space="preserve">Observe your fear without judgment. It is bringing you information about the </w:t>
      </w:r>
      <w:r w:rsidR="00C94C1D" w:rsidRPr="00CC537C">
        <w:t>grip</w:t>
      </w:r>
      <w:r w:rsidRPr="00CC537C">
        <w:t xml:space="preserve"> that the Idol has on your life. </w:t>
      </w:r>
      <w:r w:rsidRPr="00CC537C">
        <w:rPr>
          <w:i/>
        </w:rPr>
        <w:t>(Pause)</w:t>
      </w:r>
      <w:r w:rsidRPr="00CC537C">
        <w:t xml:space="preserve"> You might try welcoming the fear and thanking it for what it is telling you about the quality of your trust, or faith. Breathe. </w:t>
      </w:r>
      <w:r w:rsidRPr="00CC537C">
        <w:rPr>
          <w:i/>
        </w:rPr>
        <w:t>(Pause for 30 seconds)</w:t>
      </w:r>
    </w:p>
    <w:p w14:paraId="7AAED1D1" w14:textId="77777777" w:rsidR="005D103C" w:rsidRPr="00CC537C" w:rsidRDefault="005D103C" w:rsidP="00634215">
      <w:pPr>
        <w:spacing w:after="0" w:line="240" w:lineRule="auto"/>
        <w:jc w:val="both"/>
      </w:pPr>
    </w:p>
    <w:p w14:paraId="1FB43FCE" w14:textId="77777777" w:rsidR="00354E89" w:rsidRPr="00CC537C" w:rsidRDefault="005D103C" w:rsidP="00634215">
      <w:pPr>
        <w:pStyle w:val="ListParagraph"/>
        <w:numPr>
          <w:ilvl w:val="0"/>
          <w:numId w:val="7"/>
        </w:numPr>
        <w:spacing w:after="0" w:line="240" w:lineRule="auto"/>
        <w:jc w:val="both"/>
        <w:rPr>
          <w:b/>
        </w:rPr>
      </w:pPr>
      <w:r w:rsidRPr="00CC537C">
        <w:rPr>
          <w:b/>
        </w:rPr>
        <w:t>T</w:t>
      </w:r>
      <w:r w:rsidRPr="00CC537C">
        <w:t xml:space="preserve"> is for </w:t>
      </w:r>
      <w:r w:rsidR="00354E89" w:rsidRPr="00CC537C">
        <w:rPr>
          <w:b/>
        </w:rPr>
        <w:t>Tell</w:t>
      </w:r>
      <w:r w:rsidRPr="00CC537C">
        <w:rPr>
          <w:b/>
        </w:rPr>
        <w:t xml:space="preserve"> </w:t>
      </w:r>
    </w:p>
    <w:p w14:paraId="4B8804D4" w14:textId="77777777" w:rsidR="00E53115" w:rsidRPr="00E53115" w:rsidRDefault="00E53115" w:rsidP="00E53115">
      <w:pPr>
        <w:spacing w:after="0" w:line="240" w:lineRule="auto"/>
        <w:ind w:left="360"/>
        <w:jc w:val="both"/>
        <w:rPr>
          <w:i/>
        </w:rPr>
      </w:pPr>
      <w:r w:rsidRPr="00D3718C">
        <w:t xml:space="preserve">Tell God about </w:t>
      </w:r>
      <w:r>
        <w:t>your</w:t>
      </w:r>
      <w:r w:rsidRPr="00D3718C">
        <w:t xml:space="preserve"> fear</w:t>
      </w:r>
      <w:r>
        <w:t xml:space="preserve"> </w:t>
      </w:r>
      <w:r w:rsidRPr="00D3718C">
        <w:t>and, if you can, tell Him why</w:t>
      </w:r>
      <w:r>
        <w:t xml:space="preserve"> you feel afraid</w:t>
      </w:r>
      <w:r w:rsidRPr="00D3718C">
        <w:t xml:space="preserve">. </w:t>
      </w:r>
      <w:r w:rsidRPr="00E53115">
        <w:rPr>
          <w:i/>
        </w:rPr>
        <w:t>(Pause 10 seconds)</w:t>
      </w:r>
      <w:r w:rsidRPr="00D3718C">
        <w:t xml:space="preserve"> </w:t>
      </w:r>
      <w:r>
        <w:t>Now, a</w:t>
      </w:r>
      <w:r w:rsidRPr="00D3718C">
        <w:t xml:space="preserve">sk God to </w:t>
      </w:r>
      <w:r>
        <w:t>tell you the truth about what you fear and to</w:t>
      </w:r>
      <w:r w:rsidRPr="00D3718C">
        <w:t xml:space="preserve"> fill this misoriented place of fear with the positive motivations of trust, hope, and love. You might wish to use a long exhaling breath. </w:t>
      </w:r>
      <w:r w:rsidRPr="00E53115">
        <w:rPr>
          <w:i/>
        </w:rPr>
        <w:t xml:space="preserve">(Pause for 30 seconds) </w:t>
      </w:r>
    </w:p>
    <w:p w14:paraId="6C0E33CC" w14:textId="77777777" w:rsidR="005D103C" w:rsidRPr="00CC537C" w:rsidRDefault="005D103C" w:rsidP="00634215">
      <w:pPr>
        <w:spacing w:after="0" w:line="240" w:lineRule="auto"/>
        <w:jc w:val="both"/>
      </w:pPr>
    </w:p>
    <w:p w14:paraId="38128476" w14:textId="77777777" w:rsidR="00E53115" w:rsidRPr="00D3718C" w:rsidRDefault="00E53115" w:rsidP="00E53115">
      <w:pPr>
        <w:spacing w:after="0" w:line="240" w:lineRule="auto"/>
        <w:jc w:val="both"/>
        <w:rPr>
          <w:i/>
        </w:rPr>
      </w:pPr>
      <w:r w:rsidRPr="00D3718C">
        <w:t xml:space="preserve">Now bring yourself </w:t>
      </w:r>
      <w:r w:rsidRPr="00013D13">
        <w:t>back into correspondence with your environment, that which is outside your skin. While you breathe, allow what is within you to calmly observe and respond to what is without. Breathe.</w:t>
      </w:r>
      <w:r w:rsidRPr="00D3718C">
        <w:t xml:space="preserve"> </w:t>
      </w:r>
      <w:r w:rsidRPr="00D3718C">
        <w:rPr>
          <w:i/>
        </w:rPr>
        <w:t>(Pause for 30 seconds)</w:t>
      </w:r>
    </w:p>
    <w:p w14:paraId="5029B209" w14:textId="77777777" w:rsidR="005D103C" w:rsidRPr="00CC537C" w:rsidRDefault="005D103C" w:rsidP="00634215">
      <w:pPr>
        <w:spacing w:after="0" w:line="240" w:lineRule="auto"/>
        <w:jc w:val="both"/>
      </w:pPr>
    </w:p>
    <w:p w14:paraId="6A9FDCA8" w14:textId="144EB554" w:rsidR="005D103C" w:rsidRPr="00CC537C" w:rsidRDefault="005D103C" w:rsidP="00634215">
      <w:pPr>
        <w:spacing w:after="0" w:line="240" w:lineRule="auto"/>
        <w:jc w:val="both"/>
      </w:pPr>
      <w:r w:rsidRPr="00CC537C">
        <w:t xml:space="preserve">Our hymn for this confession is </w:t>
      </w:r>
      <w:r w:rsidRPr="00CC537C">
        <w:rPr>
          <w:i/>
        </w:rPr>
        <w:t>All the Way My Savior Leads Me</w:t>
      </w:r>
      <w:r w:rsidRPr="00CC537C">
        <w:t>,</w:t>
      </w:r>
      <w:r w:rsidRPr="00CC537C">
        <w:rPr>
          <w:i/>
        </w:rPr>
        <w:t xml:space="preserve"> </w:t>
      </w:r>
      <w:r w:rsidRPr="00CC537C">
        <w:t xml:space="preserve">by Fanny J. Crosby. This hymn is especially meaningful because </w:t>
      </w:r>
      <w:r w:rsidR="00215990" w:rsidRPr="00CC537C">
        <w:t xml:space="preserve">Fanny </w:t>
      </w:r>
      <w:r w:rsidRPr="00CC537C">
        <w:t>became blind shortly after</w:t>
      </w:r>
      <w:r w:rsidR="00634215" w:rsidRPr="00CC537C">
        <w:t xml:space="preserve"> her</w:t>
      </w:r>
      <w:r w:rsidRPr="00CC537C">
        <w:t xml:space="preserve"> birth. She wrote over 8,000 hymns.</w:t>
      </w:r>
    </w:p>
    <w:p w14:paraId="11E10D9F" w14:textId="77777777" w:rsidR="00A902F0" w:rsidRPr="00CC537C" w:rsidRDefault="00A902F0" w:rsidP="00634215">
      <w:pPr>
        <w:spacing w:after="0" w:line="240" w:lineRule="auto"/>
        <w:jc w:val="both"/>
        <w:rPr>
          <w:color w:val="000000"/>
        </w:rPr>
      </w:pPr>
    </w:p>
    <w:p w14:paraId="01D45885" w14:textId="77777777" w:rsidR="00A902F0" w:rsidRPr="00CC537C" w:rsidRDefault="005D103C" w:rsidP="00E51AC7">
      <w:pPr>
        <w:spacing w:after="0" w:line="240" w:lineRule="auto"/>
        <w:jc w:val="center"/>
        <w:rPr>
          <w:color w:val="000000"/>
        </w:rPr>
      </w:pPr>
      <w:r w:rsidRPr="00CC537C">
        <w:rPr>
          <w:color w:val="000000"/>
        </w:rPr>
        <w:t>All the way my Savior leads me. What have I to ask beside?</w:t>
      </w:r>
    </w:p>
    <w:p w14:paraId="4A548BEE" w14:textId="77777777" w:rsidR="00A902F0" w:rsidRPr="00CC537C" w:rsidRDefault="005D103C" w:rsidP="00E51AC7">
      <w:pPr>
        <w:spacing w:after="0" w:line="240" w:lineRule="auto"/>
        <w:jc w:val="center"/>
        <w:rPr>
          <w:color w:val="000000"/>
        </w:rPr>
      </w:pPr>
      <w:r w:rsidRPr="00CC537C">
        <w:rPr>
          <w:color w:val="000000"/>
        </w:rPr>
        <w:t>Can I doubt His tender mercy, who through life has been my Guide?</w:t>
      </w:r>
    </w:p>
    <w:p w14:paraId="28890A59" w14:textId="77777777" w:rsidR="00A902F0" w:rsidRPr="00CC537C" w:rsidRDefault="005D103C" w:rsidP="00E51AC7">
      <w:pPr>
        <w:spacing w:after="0" w:line="240" w:lineRule="auto"/>
        <w:jc w:val="center"/>
        <w:rPr>
          <w:color w:val="000000"/>
        </w:rPr>
      </w:pPr>
      <w:r w:rsidRPr="00CC537C">
        <w:rPr>
          <w:color w:val="000000"/>
        </w:rPr>
        <w:t>Heav’nly peace, divinest comfort, here by faith in Him to dwell!</w:t>
      </w:r>
    </w:p>
    <w:p w14:paraId="2C5EBD7E" w14:textId="77777777" w:rsidR="00A902F0" w:rsidRPr="00CC537C" w:rsidRDefault="005D103C" w:rsidP="00E51AC7">
      <w:pPr>
        <w:spacing w:after="0" w:line="240" w:lineRule="auto"/>
        <w:jc w:val="center"/>
        <w:rPr>
          <w:color w:val="000000"/>
        </w:rPr>
      </w:pPr>
      <w:r w:rsidRPr="00CC537C">
        <w:rPr>
          <w:color w:val="000000"/>
        </w:rPr>
        <w:t>For I know, whate’er befall me, Jesus doeth all things well;</w:t>
      </w:r>
    </w:p>
    <w:p w14:paraId="4998575A" w14:textId="77777777" w:rsidR="005D103C" w:rsidRPr="00CC537C" w:rsidRDefault="005D103C" w:rsidP="00E51AC7">
      <w:pPr>
        <w:spacing w:after="0" w:line="240" w:lineRule="auto"/>
        <w:jc w:val="center"/>
        <w:rPr>
          <w:color w:val="000000"/>
        </w:rPr>
      </w:pPr>
      <w:r w:rsidRPr="00CC537C">
        <w:rPr>
          <w:color w:val="000000"/>
        </w:rPr>
        <w:t>For I know, whate’er befall me, Jesus doeth all things well.</w:t>
      </w:r>
      <w:r w:rsidR="00D6701C" w:rsidRPr="00CC537C">
        <w:rPr>
          <w:rStyle w:val="EndnoteReference"/>
        </w:rPr>
        <w:endnoteReference w:id="2"/>
      </w:r>
    </w:p>
    <w:p w14:paraId="745BE398" w14:textId="77777777" w:rsidR="005D103C" w:rsidRPr="00CC537C" w:rsidRDefault="005D103C" w:rsidP="00634215">
      <w:pPr>
        <w:spacing w:after="0" w:line="240" w:lineRule="auto"/>
        <w:jc w:val="both"/>
      </w:pPr>
    </w:p>
    <w:p w14:paraId="04373E80" w14:textId="77777777" w:rsidR="005D103C" w:rsidRPr="00CC537C" w:rsidRDefault="005D103C" w:rsidP="00634215">
      <w:pPr>
        <w:spacing w:after="0" w:line="240" w:lineRule="auto"/>
        <w:jc w:val="both"/>
      </w:pPr>
      <w:r w:rsidRPr="00CC537C">
        <w:t xml:space="preserve">Take a deep breath. </w:t>
      </w:r>
    </w:p>
    <w:p w14:paraId="396806FD" w14:textId="77777777" w:rsidR="00696F2F" w:rsidRPr="00CC537C" w:rsidRDefault="00696F2F" w:rsidP="00696F2F">
      <w:pPr>
        <w:spacing w:after="0" w:line="240" w:lineRule="auto"/>
        <w:jc w:val="both"/>
        <w:rPr>
          <w:i/>
        </w:rPr>
      </w:pPr>
      <w:r w:rsidRPr="00CC537C">
        <w:rPr>
          <w:i/>
        </w:rPr>
        <w:t>(If time permits, ask, “Does anyone have comments or questions about this training?”)</w:t>
      </w:r>
    </w:p>
    <w:p w14:paraId="0B24B591" w14:textId="77777777" w:rsidR="005D103C" w:rsidRPr="00CC537C" w:rsidRDefault="005D103C" w:rsidP="00634215">
      <w:pPr>
        <w:spacing w:after="0" w:line="240" w:lineRule="auto"/>
        <w:jc w:val="both"/>
      </w:pPr>
    </w:p>
    <w:p w14:paraId="1A5623EA" w14:textId="77777777" w:rsidR="00285B9A" w:rsidRPr="00CC537C" w:rsidRDefault="0017366D" w:rsidP="00634215">
      <w:pPr>
        <w:spacing w:after="0" w:line="240" w:lineRule="auto"/>
        <w:jc w:val="both"/>
        <w:rPr>
          <w:b/>
        </w:rPr>
      </w:pPr>
      <w:r w:rsidRPr="00CC537C">
        <w:rPr>
          <w:b/>
        </w:rPr>
        <w:t>0:2</w:t>
      </w:r>
      <w:r w:rsidR="00F74C33" w:rsidRPr="00CC537C">
        <w:rPr>
          <w:b/>
        </w:rPr>
        <w:t>0</w:t>
      </w:r>
      <w:r w:rsidR="00285B9A" w:rsidRPr="00CC537C">
        <w:rPr>
          <w:b/>
        </w:rPr>
        <w:tab/>
        <w:t>KARIS CONFESSION</w:t>
      </w:r>
    </w:p>
    <w:p w14:paraId="75AC903C" w14:textId="77777777" w:rsidR="00DA0422" w:rsidRPr="00CC537C" w:rsidRDefault="00DA0422" w:rsidP="00634215">
      <w:pPr>
        <w:spacing w:after="0" w:line="240" w:lineRule="auto"/>
        <w:jc w:val="both"/>
        <w:rPr>
          <w:b/>
        </w:rPr>
      </w:pPr>
    </w:p>
    <w:p w14:paraId="782651E4" w14:textId="77777777" w:rsidR="00285B9A" w:rsidRPr="00CC537C" w:rsidRDefault="0017366D" w:rsidP="00634215">
      <w:pPr>
        <w:spacing w:after="0" w:line="240" w:lineRule="auto"/>
        <w:jc w:val="both"/>
        <w:rPr>
          <w:b/>
        </w:rPr>
      </w:pPr>
      <w:r w:rsidRPr="00CC537C">
        <w:rPr>
          <w:b/>
        </w:rPr>
        <w:t>0:2</w:t>
      </w:r>
      <w:r w:rsidR="00F74C33" w:rsidRPr="00CC537C">
        <w:rPr>
          <w:b/>
        </w:rPr>
        <w:t>1</w:t>
      </w:r>
      <w:r w:rsidR="00285B9A" w:rsidRPr="00CC537C">
        <w:rPr>
          <w:b/>
        </w:rPr>
        <w:tab/>
        <w:t>TOOLBOX</w:t>
      </w:r>
    </w:p>
    <w:p w14:paraId="7120A105" w14:textId="77777777" w:rsidR="00EE581C" w:rsidRPr="00CC537C" w:rsidRDefault="00EE581C" w:rsidP="00634215">
      <w:pPr>
        <w:spacing w:after="0" w:line="240" w:lineRule="auto"/>
        <w:jc w:val="both"/>
      </w:pPr>
    </w:p>
    <w:p w14:paraId="0BCE2D23" w14:textId="77777777" w:rsidR="00054F4E" w:rsidRPr="00CC537C" w:rsidRDefault="00F547E5" w:rsidP="00634215">
      <w:pPr>
        <w:spacing w:after="0" w:line="240" w:lineRule="auto"/>
        <w:jc w:val="both"/>
        <w:rPr>
          <w:rFonts w:cs="Calibri"/>
        </w:rPr>
      </w:pPr>
      <w:r w:rsidRPr="00CC537C">
        <w:rPr>
          <w:rFonts w:cs="Calibri"/>
        </w:rPr>
        <w:t xml:space="preserve">This month we are focusing on </w:t>
      </w:r>
      <w:r w:rsidR="001420FA" w:rsidRPr="00CC537C">
        <w:rPr>
          <w:rFonts w:cs="Calibri"/>
        </w:rPr>
        <w:t xml:space="preserve">KF </w:t>
      </w:r>
      <w:r w:rsidRPr="00CC537C">
        <w:rPr>
          <w:rFonts w:cs="Calibri"/>
        </w:rPr>
        <w:t>Confession 3</w:t>
      </w:r>
      <w:r w:rsidR="00054F4E" w:rsidRPr="00CC537C">
        <w:rPr>
          <w:rFonts w:cs="Calibri"/>
        </w:rPr>
        <w:t>:</w:t>
      </w:r>
    </w:p>
    <w:p w14:paraId="7FA655FA" w14:textId="77777777" w:rsidR="00DA0422" w:rsidRPr="00CC537C" w:rsidRDefault="00DA0422" w:rsidP="00634215">
      <w:pPr>
        <w:spacing w:after="0" w:line="240" w:lineRule="auto"/>
        <w:jc w:val="both"/>
        <w:rPr>
          <w:rFonts w:cs="Calibri"/>
        </w:rPr>
      </w:pPr>
    </w:p>
    <w:p w14:paraId="2B3D55DA" w14:textId="77777777" w:rsidR="00054F4E" w:rsidRPr="00CC537C" w:rsidRDefault="00054F4E" w:rsidP="00E51AC7">
      <w:pPr>
        <w:spacing w:after="0" w:line="240" w:lineRule="auto"/>
        <w:jc w:val="center"/>
      </w:pPr>
      <w:r w:rsidRPr="00CC537C">
        <w:t xml:space="preserve">We constructed legal systems based on our </w:t>
      </w:r>
      <w:r w:rsidR="00F02ACF" w:rsidRPr="00CC537C">
        <w:t xml:space="preserve">own </w:t>
      </w:r>
      <w:r w:rsidRPr="00CC537C">
        <w:t>assessment of good and evil.</w:t>
      </w:r>
    </w:p>
    <w:p w14:paraId="6B1353C0" w14:textId="77777777" w:rsidR="00DA0422" w:rsidRPr="00CC537C" w:rsidRDefault="00DA0422" w:rsidP="00634215">
      <w:pPr>
        <w:spacing w:after="0" w:line="240" w:lineRule="auto"/>
        <w:jc w:val="both"/>
      </w:pPr>
    </w:p>
    <w:p w14:paraId="5F80D87F" w14:textId="77777777" w:rsidR="00E92FD2" w:rsidRPr="00CC537C" w:rsidRDefault="00DD5D8B" w:rsidP="00634215">
      <w:pPr>
        <w:spacing w:after="0" w:line="240" w:lineRule="auto"/>
        <w:jc w:val="both"/>
      </w:pPr>
      <w:r w:rsidRPr="00CC537C">
        <w:t xml:space="preserve">Let’s look at </w:t>
      </w:r>
      <w:r w:rsidR="00EA580E" w:rsidRPr="00CC537C">
        <w:t xml:space="preserve">the </w:t>
      </w:r>
      <w:r w:rsidR="00E92FD2" w:rsidRPr="00CC537C">
        <w:rPr>
          <w:b/>
        </w:rPr>
        <w:t>Two Paths Worksheet</w:t>
      </w:r>
      <w:r w:rsidR="00E92FD2" w:rsidRPr="00CC537C">
        <w:t xml:space="preserve"> </w:t>
      </w:r>
      <w:r w:rsidRPr="00CC537C">
        <w:t>again</w:t>
      </w:r>
      <w:r w:rsidR="00E92FD2" w:rsidRPr="00CC537C">
        <w:t xml:space="preserve">. </w:t>
      </w:r>
    </w:p>
    <w:p w14:paraId="6CFE61C4" w14:textId="77777777" w:rsidR="00DA0422" w:rsidRPr="00CC537C" w:rsidRDefault="00DA0422" w:rsidP="00634215">
      <w:pPr>
        <w:spacing w:after="0" w:line="240" w:lineRule="auto"/>
        <w:jc w:val="both"/>
        <w:rPr>
          <w:b/>
        </w:rPr>
      </w:pPr>
    </w:p>
    <w:p w14:paraId="75F9900A" w14:textId="4E32735A" w:rsidR="00C01D9F" w:rsidRPr="00CC537C" w:rsidRDefault="00C01D9F" w:rsidP="00634215">
      <w:pPr>
        <w:spacing w:after="0" w:line="240" w:lineRule="auto"/>
        <w:jc w:val="both"/>
      </w:pPr>
      <w:r w:rsidRPr="00CC537C">
        <w:t xml:space="preserve">When we are afraid of something or feel threatened, we are tricked into thinking that the threat is our business. Anything that scares us feels like our business because we feel that we must do something to ward off </w:t>
      </w:r>
      <w:r w:rsidR="00842CF8" w:rsidRPr="00CC537C">
        <w:t xml:space="preserve">every </w:t>
      </w:r>
      <w:r w:rsidRPr="00CC537C">
        <w:t xml:space="preserve">threat. </w:t>
      </w:r>
      <w:r w:rsidR="008F2E6F" w:rsidRPr="00CC537C">
        <w:t xml:space="preserve">Without any consideration, we go straight into judging as bad or evil whatever </w:t>
      </w:r>
      <w:r w:rsidR="00634215" w:rsidRPr="00CC537C">
        <w:t xml:space="preserve">has </w:t>
      </w:r>
      <w:r w:rsidR="007E2010" w:rsidRPr="00CC537C">
        <w:t>threatened us</w:t>
      </w:r>
      <w:r w:rsidR="008F2E6F" w:rsidRPr="00CC537C">
        <w:t>. We do this because we have already allowed our hearts to attach to a certain outc</w:t>
      </w:r>
      <w:r w:rsidR="009C6492" w:rsidRPr="00CC537C">
        <w:t>ome</w:t>
      </w:r>
      <w:r w:rsidR="0016436D" w:rsidRPr="00CC537C">
        <w:t>—</w:t>
      </w:r>
      <w:bookmarkStart w:id="2" w:name="OLE_LINK2"/>
      <w:bookmarkStart w:id="3" w:name="_Hlk514948938"/>
      <w:bookmarkStart w:id="4" w:name="_Hlk515957932"/>
      <w:r w:rsidR="00C94C1D" w:rsidRPr="00CC537C">
        <w:t xml:space="preserve"> an outcome that we have judged as good. When we experience events or when people make choices that threaten our desired outcome, we feel fear, and our fear compels us to judge</w:t>
      </w:r>
      <w:r w:rsidR="007E2010" w:rsidRPr="00CC537C">
        <w:t xml:space="preserve">. </w:t>
      </w:r>
      <w:bookmarkEnd w:id="2"/>
      <w:r w:rsidR="007E2010" w:rsidRPr="00CC537C">
        <w:t>We then try to control the situation</w:t>
      </w:r>
      <w:r w:rsidR="00127F74" w:rsidRPr="00CC537C">
        <w:t>, hoping to force</w:t>
      </w:r>
      <w:r w:rsidR="007E2010" w:rsidRPr="00CC537C">
        <w:t xml:space="preserve"> an outcome that will deliver us from fear and save our pride.</w:t>
      </w:r>
      <w:bookmarkEnd w:id="3"/>
      <w:r w:rsidR="00966970" w:rsidRPr="00CC537C">
        <w:t xml:space="preserve"> </w:t>
      </w:r>
      <w:r w:rsidRPr="00CC537C">
        <w:t xml:space="preserve">We are not thinking: </w:t>
      </w:r>
      <w:r w:rsidRPr="00CC537C">
        <w:rPr>
          <w:i/>
        </w:rPr>
        <w:t>I want to change myself first so that I can learn to really love in this situation.</w:t>
      </w:r>
      <w:r w:rsidRPr="00CC537C">
        <w:t xml:space="preserve"> We are more likely to tell ourselves the story that this situation is our business and it is up to us to grab control.</w:t>
      </w:r>
      <w:bookmarkEnd w:id="4"/>
    </w:p>
    <w:p w14:paraId="6584A263" w14:textId="0BD7A7FD" w:rsidR="00054F4E" w:rsidRPr="00CC537C" w:rsidRDefault="00966970" w:rsidP="00634215">
      <w:pPr>
        <w:spacing w:after="0" w:line="240" w:lineRule="auto"/>
        <w:jc w:val="both"/>
      </w:pPr>
      <w:r w:rsidRPr="00CC537C">
        <w:lastRenderedPageBreak/>
        <w:t xml:space="preserve">If we are suffering, it is natural to want to change our </w:t>
      </w:r>
      <w:r w:rsidR="00F41C4A" w:rsidRPr="00CC537C">
        <w:t>circumstances</w:t>
      </w:r>
      <w:r w:rsidR="00DA0422" w:rsidRPr="00CC537C">
        <w:t>. However</w:t>
      </w:r>
      <w:r w:rsidR="007E2010" w:rsidRPr="00CC537C">
        <w:t xml:space="preserve">, if we </w:t>
      </w:r>
      <w:r w:rsidRPr="00CC537C">
        <w:t xml:space="preserve">try to force </w:t>
      </w:r>
      <w:bookmarkStart w:id="5" w:name="_Hlk106809260"/>
      <w:r w:rsidR="00127F74" w:rsidRPr="00CC537C">
        <w:t xml:space="preserve">change that supports </w:t>
      </w:r>
      <w:bookmarkEnd w:id="5"/>
      <w:r w:rsidR="00054F4E" w:rsidRPr="00CC537C">
        <w:t xml:space="preserve">our Idol Self and its judgments, our efforts are </w:t>
      </w:r>
      <w:r w:rsidR="00106F79" w:rsidRPr="00CC537C">
        <w:t>egocentric</w:t>
      </w:r>
      <w:r w:rsidR="00054F4E" w:rsidRPr="00CC537C">
        <w:t xml:space="preserve">, compulsive, focused on the quick fix, and </w:t>
      </w:r>
      <w:r w:rsidR="00117E41" w:rsidRPr="00CC537C">
        <w:t xml:space="preserve">ultimately </w:t>
      </w:r>
      <w:r w:rsidR="00054F4E" w:rsidRPr="00CC537C">
        <w:t xml:space="preserve">destructive. </w:t>
      </w:r>
      <w:r w:rsidR="0059320E" w:rsidRPr="00CC537C">
        <w:t>In this condition</w:t>
      </w:r>
      <w:r w:rsidR="00436A80" w:rsidRPr="00CC537C">
        <w:t>,</w:t>
      </w:r>
      <w:r w:rsidR="0059320E" w:rsidRPr="00CC537C">
        <w:t xml:space="preserve"> anything that scares us feels like our business. Our creative minds are conscripted into supporting the tyranny of </w:t>
      </w:r>
      <w:r w:rsidR="00D6701C" w:rsidRPr="00CC537C">
        <w:t xml:space="preserve">the </w:t>
      </w:r>
      <w:r w:rsidR="0059320E" w:rsidRPr="00CC537C">
        <w:t xml:space="preserve">illusions that we believe will support our survival. </w:t>
      </w:r>
      <w:r w:rsidR="00D6701C" w:rsidRPr="00CC537C">
        <w:t>Our sole aim is</w:t>
      </w:r>
      <w:r w:rsidR="0059320E" w:rsidRPr="00CC537C">
        <w:t xml:space="preserve"> to escape what</w:t>
      </w:r>
      <w:r w:rsidR="00634215" w:rsidRPr="00CC537C">
        <w:t>ever</w:t>
      </w:r>
      <w:r w:rsidR="0059320E" w:rsidRPr="00CC537C">
        <w:t xml:space="preserve"> our bodies perceive as danger and a threat. </w:t>
      </w:r>
      <w:r w:rsidR="00054F4E" w:rsidRPr="00CC537C">
        <w:t xml:space="preserve">We might get what we want in the </w:t>
      </w:r>
      <w:r w:rsidR="00436A80" w:rsidRPr="00CC537C">
        <w:t>short-term</w:t>
      </w:r>
      <w:r w:rsidR="00054F4E" w:rsidRPr="00CC537C">
        <w:t xml:space="preserve">, but </w:t>
      </w:r>
      <w:r w:rsidR="00436A80" w:rsidRPr="00CC537C">
        <w:t xml:space="preserve">we </w:t>
      </w:r>
      <w:r w:rsidR="00054F4E" w:rsidRPr="00CC537C">
        <w:t>lose our lives</w:t>
      </w:r>
      <w:r w:rsidR="0059320E" w:rsidRPr="00CC537C">
        <w:t>, damage our souls,</w:t>
      </w:r>
      <w:r w:rsidR="00054F4E" w:rsidRPr="00CC537C">
        <w:t xml:space="preserve"> and harm others in the process. </w:t>
      </w:r>
    </w:p>
    <w:p w14:paraId="2C568BD5" w14:textId="77777777" w:rsidR="00DA3A17" w:rsidRPr="00CC537C" w:rsidRDefault="00DA3A17" w:rsidP="00634215">
      <w:pPr>
        <w:spacing w:after="0" w:line="240" w:lineRule="auto"/>
        <w:jc w:val="both"/>
      </w:pPr>
    </w:p>
    <w:p w14:paraId="6BECC735" w14:textId="1EB5C4B0" w:rsidR="003D1930" w:rsidRPr="00CC537C" w:rsidRDefault="00E1275D" w:rsidP="00634215">
      <w:pPr>
        <w:spacing w:after="0" w:line="240" w:lineRule="auto"/>
        <w:jc w:val="both"/>
      </w:pPr>
      <w:bookmarkStart w:id="6" w:name="_Hlk484101783"/>
      <w:r w:rsidRPr="00CC537C">
        <w:t xml:space="preserve">The </w:t>
      </w:r>
      <w:r w:rsidRPr="00CC537C">
        <w:rPr>
          <w:b/>
        </w:rPr>
        <w:t>Two Paths Worksheet</w:t>
      </w:r>
      <w:r w:rsidRPr="00CC537C">
        <w:t xml:space="preserve"> can help</w:t>
      </w:r>
      <w:r w:rsidR="007E2010" w:rsidRPr="00CC537C">
        <w:t xml:space="preserve"> us learn how to respond </w:t>
      </w:r>
      <w:r w:rsidR="00990A1C" w:rsidRPr="00CC537C">
        <w:t xml:space="preserve">to suffering </w:t>
      </w:r>
      <w:r w:rsidR="007E2010" w:rsidRPr="00CC537C">
        <w:t>in a healthy way that will lead to positive outcomes</w:t>
      </w:r>
      <w:r w:rsidRPr="00CC537C">
        <w:t>.</w:t>
      </w:r>
      <w:bookmarkEnd w:id="6"/>
      <w:r w:rsidRPr="00CC537C">
        <w:t xml:space="preserve"> </w:t>
      </w:r>
      <w:r w:rsidR="00211392" w:rsidRPr="00CC537C">
        <w:t>This worksheet is unique</w:t>
      </w:r>
      <w:r w:rsidR="00A3502F" w:rsidRPr="00CC537C">
        <w:t xml:space="preserve"> among KF w</w:t>
      </w:r>
      <w:r w:rsidR="00211392" w:rsidRPr="00CC537C">
        <w:t xml:space="preserve">orksheets in that it exercises our imagination </w:t>
      </w:r>
      <w:r w:rsidR="003D1930" w:rsidRPr="00CC537C">
        <w:t>to explore</w:t>
      </w:r>
      <w:r w:rsidR="00361A7B" w:rsidRPr="00CC537C">
        <w:t xml:space="preserve"> </w:t>
      </w:r>
      <w:r w:rsidR="00211392" w:rsidRPr="00CC537C">
        <w:t xml:space="preserve">what </w:t>
      </w:r>
      <w:r w:rsidR="00634215" w:rsidRPr="00CC537C">
        <w:t>is possible when we live in non-judgment</w:t>
      </w:r>
      <w:r w:rsidR="00211392" w:rsidRPr="00CC537C">
        <w:t xml:space="preserve">. </w:t>
      </w:r>
    </w:p>
    <w:p w14:paraId="118FAF0C" w14:textId="77777777" w:rsidR="003D1930" w:rsidRPr="00CC537C" w:rsidRDefault="003D1930" w:rsidP="00634215">
      <w:pPr>
        <w:spacing w:after="0" w:line="240" w:lineRule="auto"/>
        <w:jc w:val="both"/>
      </w:pPr>
    </w:p>
    <w:p w14:paraId="0F3F2906" w14:textId="75A3375C" w:rsidR="008576AD" w:rsidRPr="00CC537C" w:rsidRDefault="008576AD" w:rsidP="00634215">
      <w:pPr>
        <w:spacing w:after="0" w:line="240" w:lineRule="auto"/>
        <w:jc w:val="both"/>
      </w:pPr>
      <w:r w:rsidRPr="00CC537C">
        <w:t xml:space="preserve">Let’s look at </w:t>
      </w:r>
      <w:r w:rsidR="001B15A3" w:rsidRPr="00CC537C">
        <w:t>s</w:t>
      </w:r>
      <w:r w:rsidR="00A3502F" w:rsidRPr="00CC537C">
        <w:t>teps 7–</w:t>
      </w:r>
      <w:r w:rsidR="00AC686C" w:rsidRPr="00CC537C">
        <w:t xml:space="preserve">10 of the </w:t>
      </w:r>
      <w:r w:rsidRPr="00CC537C">
        <w:rPr>
          <w:b/>
        </w:rPr>
        <w:t>Two Paths Worksheet</w:t>
      </w:r>
      <w:r w:rsidRPr="00CC537C">
        <w:t>.</w:t>
      </w:r>
    </w:p>
    <w:p w14:paraId="051578F7" w14:textId="77777777" w:rsidR="008576AD" w:rsidRPr="00CC537C" w:rsidRDefault="008576AD" w:rsidP="00634215">
      <w:pPr>
        <w:spacing w:after="0" w:line="240" w:lineRule="auto"/>
        <w:jc w:val="both"/>
      </w:pPr>
    </w:p>
    <w:p w14:paraId="23CE4E89" w14:textId="77777777" w:rsidR="001420FA" w:rsidRPr="00CC537C" w:rsidRDefault="005B6CC8" w:rsidP="00634215">
      <w:pPr>
        <w:pStyle w:val="ListParagraph"/>
        <w:numPr>
          <w:ilvl w:val="0"/>
          <w:numId w:val="4"/>
        </w:numPr>
        <w:spacing w:after="0" w:line="240" w:lineRule="auto"/>
        <w:jc w:val="both"/>
        <w:rPr>
          <w:b/>
        </w:rPr>
      </w:pPr>
      <w:r w:rsidRPr="00CC537C">
        <w:rPr>
          <w:b/>
        </w:rPr>
        <w:t>Event</w:t>
      </w:r>
    </w:p>
    <w:p w14:paraId="3CA79717" w14:textId="233D5211" w:rsidR="00AC686C" w:rsidRPr="00CC537C" w:rsidRDefault="00425970" w:rsidP="00776B13">
      <w:pPr>
        <w:spacing w:after="0" w:line="240" w:lineRule="auto"/>
        <w:ind w:left="360"/>
        <w:jc w:val="both"/>
      </w:pPr>
      <w:r w:rsidRPr="00CC537C">
        <w:t xml:space="preserve">It is </w:t>
      </w:r>
      <w:r w:rsidR="00842CF8" w:rsidRPr="00CC537C">
        <w:t>y</w:t>
      </w:r>
      <w:r w:rsidRPr="00CC537C">
        <w:t xml:space="preserve">our business to build new outcomes </w:t>
      </w:r>
      <w:r w:rsidR="00DA3A17" w:rsidRPr="00CC537C">
        <w:t xml:space="preserve">in </w:t>
      </w:r>
      <w:r w:rsidR="00173CC5" w:rsidRPr="00CC537C">
        <w:t>y</w:t>
      </w:r>
      <w:r w:rsidR="00DA3A17" w:rsidRPr="00CC537C">
        <w:t xml:space="preserve">our </w:t>
      </w:r>
      <w:r w:rsidR="00842CF8" w:rsidRPr="00CC537C">
        <w:t>life</w:t>
      </w:r>
      <w:r w:rsidR="00DA3A17" w:rsidRPr="00CC537C">
        <w:t xml:space="preserve">. </w:t>
      </w:r>
      <w:r w:rsidR="00215990" w:rsidRPr="00CC537C">
        <w:t xml:space="preserve">At the bottom </w:t>
      </w:r>
      <w:r w:rsidR="00B5066B" w:rsidRPr="00CC537C">
        <w:t xml:space="preserve">left </w:t>
      </w:r>
      <w:r w:rsidR="00215990" w:rsidRPr="00CC537C">
        <w:t xml:space="preserve">of the </w:t>
      </w:r>
      <w:r w:rsidR="00361A7B" w:rsidRPr="00CC537C">
        <w:t>worksheet</w:t>
      </w:r>
      <w:r w:rsidR="00215990" w:rsidRPr="00CC537C">
        <w:t xml:space="preserve">, </w:t>
      </w:r>
      <w:r w:rsidR="00634215" w:rsidRPr="00CC537C">
        <w:t>you</w:t>
      </w:r>
      <w:r w:rsidR="00215990" w:rsidRPr="00CC537C">
        <w:t xml:space="preserve"> </w:t>
      </w:r>
      <w:r w:rsidR="00DA3A17" w:rsidRPr="00CC537C">
        <w:t>can record the event that</w:t>
      </w:r>
      <w:r w:rsidRPr="00CC537C">
        <w:t xml:space="preserve"> scared </w:t>
      </w:r>
      <w:r w:rsidR="00A146B7" w:rsidRPr="00CC537C">
        <w:t xml:space="preserve">or delighted </w:t>
      </w:r>
      <w:r w:rsidR="00634215" w:rsidRPr="00CC537C">
        <w:t>your</w:t>
      </w:r>
      <w:r w:rsidRPr="00CC537C">
        <w:t xml:space="preserve"> Idol Self. </w:t>
      </w:r>
      <w:r w:rsidR="000E7B30" w:rsidRPr="00CC537C">
        <w:t>Hopefully,</w:t>
      </w:r>
      <w:r w:rsidR="00DA3A17" w:rsidRPr="00CC537C">
        <w:t xml:space="preserve"> you have already </w:t>
      </w:r>
      <w:r w:rsidR="00A146B7" w:rsidRPr="00CC537C">
        <w:t>recognized</w:t>
      </w:r>
      <w:r w:rsidR="00DA3A17" w:rsidRPr="00CC537C">
        <w:t xml:space="preserve"> </w:t>
      </w:r>
      <w:r w:rsidR="00581675" w:rsidRPr="00CC537C">
        <w:t xml:space="preserve">the event </w:t>
      </w:r>
      <w:r w:rsidR="000E7B30" w:rsidRPr="00CC537C">
        <w:t xml:space="preserve">that </w:t>
      </w:r>
      <w:r w:rsidR="00581675" w:rsidRPr="00CC537C">
        <w:t xml:space="preserve">triggered </w:t>
      </w:r>
      <w:r w:rsidR="00DA3A17" w:rsidRPr="00CC537C">
        <w:t>fear or euphoria</w:t>
      </w:r>
      <w:r w:rsidR="003D1930" w:rsidRPr="00CC537C">
        <w:t xml:space="preserve">. </w:t>
      </w:r>
      <w:bookmarkStart w:id="7" w:name="OLE_LINK3"/>
      <w:r w:rsidRPr="00CC537C">
        <w:t>Let me remind you that e</w:t>
      </w:r>
      <w:r w:rsidR="008576AD" w:rsidRPr="00CC537C">
        <w:t>uphoria is the ecstatic release from fear</w:t>
      </w:r>
      <w:r w:rsidR="003D1930" w:rsidRPr="00CC537C">
        <w:t xml:space="preserve">; </w:t>
      </w:r>
      <w:r w:rsidR="00361A7B" w:rsidRPr="00CC537C">
        <w:t>it</w:t>
      </w:r>
      <w:r w:rsidR="008576AD" w:rsidRPr="00CC537C">
        <w:t xml:space="preserve"> is the illusion of success.</w:t>
      </w:r>
      <w:bookmarkEnd w:id="7"/>
      <w:r w:rsidR="008576AD" w:rsidRPr="00CC537C">
        <w:t xml:space="preserve"> </w:t>
      </w:r>
      <w:r w:rsidR="00990A1C" w:rsidRPr="00CC537C">
        <w:t>Just like fear, euphoria</w:t>
      </w:r>
      <w:r w:rsidR="008576AD" w:rsidRPr="00CC537C">
        <w:t xml:space="preserve"> can take us down the Judgment Path</w:t>
      </w:r>
      <w:r w:rsidR="00361A7B" w:rsidRPr="00CC537C">
        <w:t>, which</w:t>
      </w:r>
      <w:r w:rsidR="008576AD" w:rsidRPr="00CC537C">
        <w:t xml:space="preserve"> leads to misorientation. </w:t>
      </w:r>
      <w:r w:rsidR="007E3312" w:rsidRPr="00CC537C">
        <w:t>Whether we react</w:t>
      </w:r>
      <w:r w:rsidR="00920EDC" w:rsidRPr="00CC537C">
        <w:t xml:space="preserve"> with fear or euphoria, </w:t>
      </w:r>
      <w:r w:rsidR="00173CC5" w:rsidRPr="00CC537C">
        <w:t xml:space="preserve">the </w:t>
      </w:r>
      <w:r w:rsidR="00920EDC" w:rsidRPr="00CC537C">
        <w:t xml:space="preserve">situation is not necessarily </w:t>
      </w:r>
      <w:r w:rsidR="007D0C92" w:rsidRPr="00CC537C">
        <w:t>our business</w:t>
      </w:r>
      <w:r w:rsidR="00920EDC" w:rsidRPr="00CC537C">
        <w:t>—</w:t>
      </w:r>
      <w:r w:rsidR="007D0C92" w:rsidRPr="00CC537C">
        <w:t>but we know through our KF training th</w:t>
      </w:r>
      <w:r w:rsidR="008576AD" w:rsidRPr="00CC537C">
        <w:t xml:space="preserve">at </w:t>
      </w:r>
      <w:r w:rsidR="008576AD" w:rsidRPr="00CC537C">
        <w:rPr>
          <w:i/>
        </w:rPr>
        <w:t>our fear</w:t>
      </w:r>
      <w:r w:rsidR="008576AD" w:rsidRPr="00CC537C">
        <w:t xml:space="preserve"> is certainly </w:t>
      </w:r>
      <w:r w:rsidR="008576AD" w:rsidRPr="00CC537C">
        <w:rPr>
          <w:i/>
        </w:rPr>
        <w:t>our business</w:t>
      </w:r>
      <w:r w:rsidR="008576AD" w:rsidRPr="00CC537C">
        <w:t xml:space="preserve">. </w:t>
      </w:r>
      <w:r w:rsidR="001B15A3" w:rsidRPr="00CC537C">
        <w:t>W</w:t>
      </w:r>
      <w:r w:rsidR="00000485" w:rsidRPr="00CC537C">
        <w:t xml:space="preserve">e want to become people of no fear </w:t>
      </w:r>
      <w:r w:rsidR="00581675" w:rsidRPr="00CC537C">
        <w:t>so that</w:t>
      </w:r>
      <w:r w:rsidR="00000485" w:rsidRPr="00CC537C">
        <w:t xml:space="preserve"> the love of God </w:t>
      </w:r>
      <w:r w:rsidR="00581675" w:rsidRPr="00CC537C">
        <w:t>can</w:t>
      </w:r>
      <w:r w:rsidR="008576AD" w:rsidRPr="00CC537C">
        <w:t xml:space="preserve"> flow </w:t>
      </w:r>
      <w:r w:rsidR="004620D9" w:rsidRPr="00CC537C">
        <w:t xml:space="preserve">through </w:t>
      </w:r>
      <w:r w:rsidR="00581675" w:rsidRPr="00CC537C">
        <w:t>us</w:t>
      </w:r>
      <w:r w:rsidR="008576AD" w:rsidRPr="00CC537C">
        <w:t xml:space="preserve"> into this messed</w:t>
      </w:r>
      <w:r w:rsidR="00A146B7" w:rsidRPr="00CC537C">
        <w:t>-</w:t>
      </w:r>
      <w:r w:rsidR="008576AD" w:rsidRPr="00CC537C">
        <w:t xml:space="preserve">up world. Holding fear in our bodies interferes with that goal. </w:t>
      </w:r>
      <w:r w:rsidR="00AC686C" w:rsidRPr="00CC537C">
        <w:t xml:space="preserve">When we </w:t>
      </w:r>
      <w:r w:rsidR="00C94C1D" w:rsidRPr="00CC537C">
        <w:t>accept that our fear is our responsibility</w:t>
      </w:r>
      <w:r w:rsidR="00AC686C" w:rsidRPr="00CC537C">
        <w:t xml:space="preserve">, we can </w:t>
      </w:r>
      <w:r w:rsidR="00C94C1D" w:rsidRPr="00CC537C">
        <w:t>observe</w:t>
      </w:r>
      <w:r w:rsidR="00AC686C" w:rsidRPr="00CC537C">
        <w:t xml:space="preserve"> it with compassion and then invest our beautiful energy in </w:t>
      </w:r>
      <w:r w:rsidR="00F41C4A" w:rsidRPr="00CC537C">
        <w:t xml:space="preserve">the kind of </w:t>
      </w:r>
      <w:r w:rsidR="00AC686C" w:rsidRPr="00CC537C">
        <w:t xml:space="preserve">training that </w:t>
      </w:r>
      <w:bookmarkStart w:id="8" w:name="_Hlk484275671"/>
      <w:r w:rsidR="001B15A3" w:rsidRPr="00CC537C">
        <w:t>helps us</w:t>
      </w:r>
      <w:r w:rsidR="00AC686C" w:rsidRPr="00CC537C">
        <w:t xml:space="preserve"> make oriented choices</w:t>
      </w:r>
      <w:r w:rsidR="00E1275D" w:rsidRPr="00CC537C">
        <w:t xml:space="preserve">, </w:t>
      </w:r>
      <w:r w:rsidR="00215990" w:rsidRPr="00CC537C">
        <w:t>leading to</w:t>
      </w:r>
      <w:r w:rsidR="00AC686C" w:rsidRPr="00CC537C">
        <w:t xml:space="preserve"> glorious outcomes. </w:t>
      </w:r>
      <w:bookmarkEnd w:id="8"/>
    </w:p>
    <w:p w14:paraId="045C257A" w14:textId="77777777" w:rsidR="008576AD" w:rsidRPr="00CC537C" w:rsidRDefault="008576AD" w:rsidP="00634215">
      <w:pPr>
        <w:spacing w:after="0" w:line="240" w:lineRule="auto"/>
        <w:ind w:left="360"/>
        <w:jc w:val="both"/>
      </w:pPr>
    </w:p>
    <w:p w14:paraId="5E165DCF" w14:textId="77777777" w:rsidR="001420FA" w:rsidRPr="00CC537C" w:rsidRDefault="005B6CC8" w:rsidP="00634215">
      <w:pPr>
        <w:pStyle w:val="ListParagraph"/>
        <w:numPr>
          <w:ilvl w:val="0"/>
          <w:numId w:val="4"/>
        </w:numPr>
        <w:spacing w:after="0" w:line="240" w:lineRule="auto"/>
        <w:jc w:val="both"/>
        <w:rPr>
          <w:b/>
        </w:rPr>
      </w:pPr>
      <w:r w:rsidRPr="00CC537C">
        <w:rPr>
          <w:b/>
        </w:rPr>
        <w:t>Love believes</w:t>
      </w:r>
    </w:p>
    <w:p w14:paraId="757A0B33" w14:textId="77777777" w:rsidR="00E53115" w:rsidRPr="00D3718C" w:rsidRDefault="00E53115" w:rsidP="00E53115">
      <w:pPr>
        <w:spacing w:after="0" w:line="240" w:lineRule="auto"/>
        <w:ind w:left="360"/>
        <w:jc w:val="both"/>
      </w:pPr>
      <w:r w:rsidRPr="00D3718C">
        <w:t xml:space="preserve">Next, we can access our creative mind and record under step 8 what a </w:t>
      </w:r>
      <w:r w:rsidRPr="00E53115">
        <w:rPr>
          <w:i/>
        </w:rPr>
        <w:t>long-tempered</w:t>
      </w:r>
      <w:r w:rsidRPr="00D3718C">
        <w:t xml:space="preserve"> response to our fear might be. When you have a fear reaction to an event, you might ask yourself: </w:t>
      </w:r>
      <w:r w:rsidRPr="00E53115">
        <w:rPr>
          <w:i/>
        </w:rPr>
        <w:t xml:space="preserve">Is this situation my business? </w:t>
      </w:r>
      <w:r w:rsidRPr="00D3718C">
        <w:t>Asking yourself that question lengthens your temper, and your answer will weed out a lot of unnecessary and wasteful effort.</w:t>
      </w:r>
    </w:p>
    <w:p w14:paraId="44F3DAEA" w14:textId="77777777" w:rsidR="006B0982" w:rsidRPr="00CC537C" w:rsidRDefault="006B0982" w:rsidP="00634215">
      <w:pPr>
        <w:spacing w:after="0" w:line="240" w:lineRule="auto"/>
        <w:jc w:val="both"/>
      </w:pPr>
    </w:p>
    <w:p w14:paraId="5A221308" w14:textId="77777777" w:rsidR="00154341" w:rsidRPr="00CC537C" w:rsidRDefault="00154341" w:rsidP="00634215">
      <w:pPr>
        <w:pStyle w:val="ListParagraph"/>
        <w:numPr>
          <w:ilvl w:val="0"/>
          <w:numId w:val="4"/>
        </w:numPr>
        <w:spacing w:after="0" w:line="240" w:lineRule="auto"/>
        <w:jc w:val="both"/>
        <w:rPr>
          <w:b/>
        </w:rPr>
      </w:pPr>
      <w:r w:rsidRPr="00CC537C">
        <w:rPr>
          <w:b/>
        </w:rPr>
        <w:t>Story</w:t>
      </w:r>
    </w:p>
    <w:p w14:paraId="6840F372" w14:textId="0FFCD84B" w:rsidR="001B15A3" w:rsidRPr="00CC537C" w:rsidRDefault="001B15A3" w:rsidP="00634215">
      <w:pPr>
        <w:spacing w:after="0" w:line="240" w:lineRule="auto"/>
        <w:ind w:left="360"/>
        <w:jc w:val="both"/>
      </w:pPr>
      <w:r w:rsidRPr="00CC537C">
        <w:t>Now move up to the story. Try to list, without judgment, the simple facts that led to the event</w:t>
      </w:r>
      <w:r w:rsidR="004763D7" w:rsidRPr="00CC537C">
        <w:t>.</w:t>
      </w:r>
      <w:r w:rsidRPr="00CC537C">
        <w:t xml:space="preserve"> This is objective evidence. The Idol loves its illusions and drama, but the True Self thrives on facts.</w:t>
      </w:r>
    </w:p>
    <w:p w14:paraId="1EC83894" w14:textId="77777777" w:rsidR="00D21B6A" w:rsidRPr="00CC537C" w:rsidRDefault="00D21B6A" w:rsidP="00634215">
      <w:pPr>
        <w:spacing w:after="0" w:line="240" w:lineRule="auto"/>
        <w:jc w:val="both"/>
      </w:pPr>
    </w:p>
    <w:p w14:paraId="022F4948" w14:textId="77777777" w:rsidR="00154341" w:rsidRPr="00CC537C" w:rsidRDefault="00154341" w:rsidP="00634215">
      <w:pPr>
        <w:pStyle w:val="ListParagraph"/>
        <w:numPr>
          <w:ilvl w:val="0"/>
          <w:numId w:val="4"/>
        </w:numPr>
        <w:spacing w:after="0" w:line="240" w:lineRule="auto"/>
        <w:jc w:val="both"/>
        <w:rPr>
          <w:b/>
        </w:rPr>
      </w:pPr>
      <w:r w:rsidRPr="00CC537C">
        <w:rPr>
          <w:b/>
        </w:rPr>
        <w:t xml:space="preserve">Rejoicing in the </w:t>
      </w:r>
      <w:r w:rsidR="00D21B6A" w:rsidRPr="00CC537C">
        <w:rPr>
          <w:b/>
        </w:rPr>
        <w:t>t</w:t>
      </w:r>
      <w:r w:rsidRPr="00CC537C">
        <w:rPr>
          <w:b/>
        </w:rPr>
        <w:t>ruth</w:t>
      </w:r>
    </w:p>
    <w:p w14:paraId="6B1AF584" w14:textId="7270BE92" w:rsidR="00435710" w:rsidRPr="00CC537C" w:rsidRDefault="001B15A3" w:rsidP="00634215">
      <w:pPr>
        <w:spacing w:after="0" w:line="240" w:lineRule="auto"/>
        <w:ind w:left="360"/>
        <w:jc w:val="both"/>
      </w:pPr>
      <w:r w:rsidRPr="00CC537C">
        <w:t>What have you learned about yourself, others, or life</w:t>
      </w:r>
      <w:r w:rsidR="004763D7" w:rsidRPr="00CC537C">
        <w:t xml:space="preserve"> from this event</w:t>
      </w:r>
      <w:r w:rsidRPr="00CC537C">
        <w:t xml:space="preserve">? If you can lay aside your pride and the misoriented illusions that force compulsive </w:t>
      </w:r>
      <w:r w:rsidR="007E2010" w:rsidRPr="00CC537C">
        <w:t>re</w:t>
      </w:r>
      <w:r w:rsidRPr="00CC537C">
        <w:t xml:space="preserve">actions, you can look for the training opportunity in the situation. This is </w:t>
      </w:r>
      <w:r w:rsidRPr="00CC537C">
        <w:rPr>
          <w:i/>
        </w:rPr>
        <w:t>rejoicing in the truth</w:t>
      </w:r>
      <w:r w:rsidRPr="00CC537C">
        <w:t>. Y</w:t>
      </w:r>
      <w:r w:rsidR="0016436D" w:rsidRPr="00CC537C">
        <w:t>o</w:t>
      </w:r>
      <w:r w:rsidR="00EA5379" w:rsidRPr="00CC537C">
        <w:t>ur feelings</w:t>
      </w:r>
      <w:r w:rsidR="0016436D" w:rsidRPr="00CC537C">
        <w:t>, too, are facts that</w:t>
      </w:r>
      <w:r w:rsidR="00435710" w:rsidRPr="00CC537C">
        <w:t xml:space="preserve"> tell </w:t>
      </w:r>
      <w:r w:rsidRPr="00CC537C">
        <w:t xml:space="preserve">you </w:t>
      </w:r>
      <w:r w:rsidR="00697F18" w:rsidRPr="00CC537C">
        <w:t xml:space="preserve">something </w:t>
      </w:r>
      <w:r w:rsidR="00435710" w:rsidRPr="00CC537C">
        <w:t xml:space="preserve">about who </w:t>
      </w:r>
      <w:r w:rsidRPr="00CC537C">
        <w:t xml:space="preserve">you </w:t>
      </w:r>
      <w:r w:rsidR="00435710" w:rsidRPr="00CC537C">
        <w:t>are, but</w:t>
      </w:r>
      <w:r w:rsidR="00133951" w:rsidRPr="00CC537C">
        <w:t xml:space="preserve"> </w:t>
      </w:r>
      <w:r w:rsidRPr="00CC537C">
        <w:t xml:space="preserve">you </w:t>
      </w:r>
      <w:r w:rsidR="00EA5379" w:rsidRPr="00CC537C">
        <w:t xml:space="preserve">now </w:t>
      </w:r>
      <w:r w:rsidR="004D5AFB" w:rsidRPr="00CC537C">
        <w:t xml:space="preserve">understand that </w:t>
      </w:r>
      <w:r w:rsidR="007E2010" w:rsidRPr="00CC537C">
        <w:t xml:space="preserve">feelings </w:t>
      </w:r>
      <w:r w:rsidR="00133951" w:rsidRPr="00CC537C">
        <w:t>are</w:t>
      </w:r>
      <w:r w:rsidR="00435710" w:rsidRPr="00CC537C">
        <w:t xml:space="preserve"> rarely</w:t>
      </w:r>
      <w:r w:rsidR="00133951" w:rsidRPr="00CC537C">
        <w:t xml:space="preserve"> reliable </w:t>
      </w:r>
      <w:r w:rsidR="007E2010" w:rsidRPr="00CC537C">
        <w:t>guides for evaluating an event</w:t>
      </w:r>
      <w:r w:rsidR="00435710" w:rsidRPr="00CC537C">
        <w:t>.</w:t>
      </w:r>
      <w:r w:rsidR="00425970" w:rsidRPr="00CC537C">
        <w:t xml:space="preserve"> </w:t>
      </w:r>
      <w:r w:rsidR="00747B2E" w:rsidRPr="00CC537C">
        <w:t xml:space="preserve">Those feelings and choices are your business. </w:t>
      </w:r>
      <w:r w:rsidRPr="00CC537C">
        <w:t>You can honor your</w:t>
      </w:r>
      <w:r w:rsidR="00DF485A" w:rsidRPr="00CC537C">
        <w:t xml:space="preserve"> feelings</w:t>
      </w:r>
      <w:r w:rsidR="00160F6B" w:rsidRPr="00CC537C">
        <w:t xml:space="preserve"> about the situation</w:t>
      </w:r>
      <w:r w:rsidRPr="00CC537C">
        <w:t xml:space="preserve"> by simply allowing them to be and then making </w:t>
      </w:r>
      <w:r w:rsidR="00435710" w:rsidRPr="00CC537C">
        <w:t xml:space="preserve">choices based on </w:t>
      </w:r>
      <w:r w:rsidR="00E6529A" w:rsidRPr="00CC537C">
        <w:t xml:space="preserve">the </w:t>
      </w:r>
      <w:r w:rsidR="00435710" w:rsidRPr="00CC537C">
        <w:t>objective</w:t>
      </w:r>
      <w:r w:rsidR="0017366D" w:rsidRPr="00CC537C">
        <w:t xml:space="preserve"> evidence</w:t>
      </w:r>
      <w:r w:rsidR="00E6529A" w:rsidRPr="00CC537C">
        <w:t xml:space="preserve"> of the story</w:t>
      </w:r>
      <w:r w:rsidR="00054F4E" w:rsidRPr="00CC537C">
        <w:t>.</w:t>
      </w:r>
      <w:r w:rsidR="00E6529A" w:rsidRPr="00CC537C">
        <w:t xml:space="preserve"> </w:t>
      </w:r>
      <w:r w:rsidR="00CE2F38" w:rsidRPr="00CC537C">
        <w:t xml:space="preserve">By committing </w:t>
      </w:r>
      <w:r w:rsidR="00E6529A" w:rsidRPr="00CC537C">
        <w:t xml:space="preserve">yourself </w:t>
      </w:r>
      <w:r w:rsidR="00CE2F38" w:rsidRPr="00CC537C">
        <w:t>to the truth</w:t>
      </w:r>
      <w:r w:rsidR="00EA5379" w:rsidRPr="00CC537C">
        <w:t>,</w:t>
      </w:r>
      <w:r w:rsidR="00160F6B" w:rsidRPr="00CC537C">
        <w:t xml:space="preserve"> </w:t>
      </w:r>
      <w:r w:rsidR="00C02860" w:rsidRPr="00CC537C">
        <w:t xml:space="preserve">you are </w:t>
      </w:r>
      <w:r w:rsidR="0016436D" w:rsidRPr="00CC537C">
        <w:t>position</w:t>
      </w:r>
      <w:r w:rsidR="00C02860" w:rsidRPr="00CC537C">
        <w:t>ed</w:t>
      </w:r>
      <w:r w:rsidR="0016436D" w:rsidRPr="00CC537C">
        <w:t xml:space="preserve"> </w:t>
      </w:r>
      <w:r w:rsidR="00E6529A" w:rsidRPr="00CC537C">
        <w:t xml:space="preserve">to </w:t>
      </w:r>
      <w:r w:rsidR="00160F6B" w:rsidRPr="00CC537C">
        <w:t xml:space="preserve">take an action that will invite a </w:t>
      </w:r>
      <w:r w:rsidR="00DF485A" w:rsidRPr="00CC537C">
        <w:t xml:space="preserve">more oriented </w:t>
      </w:r>
      <w:r w:rsidR="00F90FB6" w:rsidRPr="00CC537C">
        <w:t>o</w:t>
      </w:r>
      <w:r w:rsidR="009801B4" w:rsidRPr="00CC537C">
        <w:t>utcome</w:t>
      </w:r>
      <w:r w:rsidR="00C02860" w:rsidRPr="00CC537C">
        <w:t>. Y</w:t>
      </w:r>
      <w:r w:rsidR="0016436D" w:rsidRPr="00CC537C">
        <w:t>ou</w:t>
      </w:r>
      <w:r w:rsidR="00C02860" w:rsidRPr="00CC537C">
        <w:t xml:space="preserve"> can</w:t>
      </w:r>
      <w:r w:rsidR="0016436D" w:rsidRPr="00CC537C">
        <w:t xml:space="preserve"> </w:t>
      </w:r>
      <w:r w:rsidR="006B0982" w:rsidRPr="00CC537C">
        <w:t>train</w:t>
      </w:r>
      <w:r w:rsidR="009801B4" w:rsidRPr="00CC537C">
        <w:t xml:space="preserve"> </w:t>
      </w:r>
      <w:r w:rsidR="00C02860" w:rsidRPr="00CC537C">
        <w:t>your True</w:t>
      </w:r>
      <w:r w:rsidR="00054F4E" w:rsidRPr="00CC537C">
        <w:t xml:space="preserve"> Self</w:t>
      </w:r>
      <w:r w:rsidR="00C02860" w:rsidRPr="00CC537C">
        <w:t xml:space="preserve"> to recognize truth</w:t>
      </w:r>
      <w:r w:rsidR="008576AD" w:rsidRPr="00CC537C">
        <w:t xml:space="preserve"> and give the Holy Spirit a chance to teach </w:t>
      </w:r>
      <w:r w:rsidR="0016436D" w:rsidRPr="00CC537C">
        <w:t>you</w:t>
      </w:r>
      <w:r w:rsidR="0060271E" w:rsidRPr="00CC537C">
        <w:t xml:space="preserve"> what is real.</w:t>
      </w:r>
    </w:p>
    <w:p w14:paraId="0449C929" w14:textId="77777777" w:rsidR="00DA0422" w:rsidRPr="00CC537C" w:rsidRDefault="00DA0422" w:rsidP="00634215">
      <w:pPr>
        <w:spacing w:after="0" w:line="240" w:lineRule="auto"/>
        <w:jc w:val="both"/>
      </w:pPr>
    </w:p>
    <w:p w14:paraId="1DB6EC35" w14:textId="3FD6E143" w:rsidR="00054F4E" w:rsidRPr="00CC537C" w:rsidRDefault="00054F4E" w:rsidP="00634215">
      <w:pPr>
        <w:spacing w:after="0" w:line="240" w:lineRule="auto"/>
        <w:jc w:val="both"/>
      </w:pPr>
      <w:r w:rsidRPr="00CC537C">
        <w:t xml:space="preserve">When I talk </w:t>
      </w:r>
      <w:r w:rsidRPr="00E039F0">
        <w:t>about business</w:t>
      </w:r>
      <w:r w:rsidR="00C33C20" w:rsidRPr="00E039F0">
        <w:t>,</w:t>
      </w:r>
      <w:r w:rsidRPr="00E039F0">
        <w:t xml:space="preserve"> I really mean responsibilities. We</w:t>
      </w:r>
      <w:r w:rsidRPr="00CC537C">
        <w:t xml:space="preserve"> live in a real world </w:t>
      </w:r>
      <w:r w:rsidR="007E2010" w:rsidRPr="00CC537C">
        <w:t>that generates real business that must be attended to.</w:t>
      </w:r>
      <w:r w:rsidR="004763D7" w:rsidRPr="00CC537C">
        <w:t xml:space="preserve"> </w:t>
      </w:r>
      <w:r w:rsidRPr="00CC537C">
        <w:t xml:space="preserve">All this business falls </w:t>
      </w:r>
      <w:r w:rsidR="00C33C20" w:rsidRPr="00CC537C">
        <w:t xml:space="preserve">into </w:t>
      </w:r>
      <w:r w:rsidRPr="00CC537C">
        <w:t>three categories:</w:t>
      </w:r>
    </w:p>
    <w:p w14:paraId="7B2E65D0" w14:textId="2A5416D3" w:rsidR="00154341" w:rsidRPr="00CC537C" w:rsidRDefault="00154341" w:rsidP="00634215">
      <w:pPr>
        <w:pStyle w:val="ListParagraph"/>
        <w:numPr>
          <w:ilvl w:val="0"/>
          <w:numId w:val="12"/>
        </w:numPr>
        <w:spacing w:after="0" w:line="240" w:lineRule="auto"/>
        <w:jc w:val="both"/>
      </w:pPr>
      <w:r w:rsidRPr="00CC537C">
        <w:rPr>
          <w:b/>
        </w:rPr>
        <w:lastRenderedPageBreak/>
        <w:t>My business</w:t>
      </w:r>
      <w:r w:rsidR="00697F18" w:rsidRPr="00CC537C">
        <w:rPr>
          <w:bCs/>
        </w:rPr>
        <w:t>—</w:t>
      </w:r>
      <w:r w:rsidRPr="00CC537C">
        <w:t xml:space="preserve">which is about </w:t>
      </w:r>
      <w:r w:rsidR="00BA3A80" w:rsidRPr="00CC537C">
        <w:t>me</w:t>
      </w:r>
      <w:r w:rsidRPr="00CC537C">
        <w:t>, my contribution, and my role in the community.</w:t>
      </w:r>
    </w:p>
    <w:p w14:paraId="3E04CE9B" w14:textId="77777777" w:rsidR="00154341" w:rsidRPr="00CC537C" w:rsidRDefault="00154341" w:rsidP="00634215">
      <w:pPr>
        <w:spacing w:after="0" w:line="240" w:lineRule="auto"/>
        <w:jc w:val="both"/>
      </w:pPr>
    </w:p>
    <w:p w14:paraId="5976D577" w14:textId="31A80107" w:rsidR="00154341" w:rsidRPr="00CC537C" w:rsidRDefault="00697F18" w:rsidP="00634215">
      <w:pPr>
        <w:pStyle w:val="ListParagraph"/>
        <w:numPr>
          <w:ilvl w:val="0"/>
          <w:numId w:val="12"/>
        </w:numPr>
        <w:spacing w:after="0" w:line="240" w:lineRule="auto"/>
        <w:jc w:val="both"/>
      </w:pPr>
      <w:r w:rsidRPr="00CC537C">
        <w:rPr>
          <w:b/>
        </w:rPr>
        <w:t>Other people’s business</w:t>
      </w:r>
      <w:r w:rsidRPr="00CC537C">
        <w:rPr>
          <w:bCs/>
        </w:rPr>
        <w:t>—</w:t>
      </w:r>
      <w:r w:rsidR="00154341" w:rsidRPr="00CC537C">
        <w:t xml:space="preserve">which is about </w:t>
      </w:r>
      <w:r w:rsidR="00BA3A80" w:rsidRPr="00CC537C">
        <w:t>them</w:t>
      </w:r>
      <w:r w:rsidR="00154341" w:rsidRPr="00CC537C">
        <w:t>, their contribution, and their role.</w:t>
      </w:r>
    </w:p>
    <w:p w14:paraId="3EE8292C" w14:textId="77777777" w:rsidR="00154341" w:rsidRPr="00CC537C" w:rsidRDefault="00154341" w:rsidP="00634215">
      <w:pPr>
        <w:spacing w:after="0" w:line="240" w:lineRule="auto"/>
        <w:jc w:val="both"/>
      </w:pPr>
    </w:p>
    <w:p w14:paraId="6B8048E2" w14:textId="77777777" w:rsidR="00154341" w:rsidRPr="00CC537C" w:rsidRDefault="00697F18" w:rsidP="00634215">
      <w:pPr>
        <w:pStyle w:val="ListParagraph"/>
        <w:numPr>
          <w:ilvl w:val="0"/>
          <w:numId w:val="12"/>
        </w:numPr>
        <w:spacing w:after="0" w:line="240" w:lineRule="auto"/>
        <w:jc w:val="both"/>
      </w:pPr>
      <w:r w:rsidRPr="00CC537C">
        <w:rPr>
          <w:b/>
        </w:rPr>
        <w:t>God’s business</w:t>
      </w:r>
      <w:r w:rsidRPr="00CC537C">
        <w:rPr>
          <w:bCs/>
        </w:rPr>
        <w:t>—</w:t>
      </w:r>
      <w:r w:rsidR="00154341" w:rsidRPr="00CC537C">
        <w:t>which is everything else.</w:t>
      </w:r>
    </w:p>
    <w:p w14:paraId="33790661" w14:textId="77777777" w:rsidR="00154341" w:rsidRPr="00CC537C" w:rsidRDefault="00154341" w:rsidP="00634215">
      <w:pPr>
        <w:spacing w:after="0" w:line="240" w:lineRule="auto"/>
        <w:jc w:val="both"/>
      </w:pPr>
    </w:p>
    <w:p w14:paraId="44F68FE1" w14:textId="6A91880F" w:rsidR="00DB70F2" w:rsidRPr="00CC537C" w:rsidRDefault="00014F9C" w:rsidP="00634215">
      <w:pPr>
        <w:spacing w:after="0" w:line="240" w:lineRule="auto"/>
        <w:jc w:val="both"/>
      </w:pPr>
      <w:r w:rsidRPr="00CC537C">
        <w:t>The b</w:t>
      </w:r>
      <w:r w:rsidR="00054F4E" w:rsidRPr="00CC537C">
        <w:t>usiness</w:t>
      </w:r>
      <w:r w:rsidRPr="00CC537C">
        <w:t xml:space="preserve"> of people</w:t>
      </w:r>
      <w:r w:rsidR="00054F4E" w:rsidRPr="00CC537C">
        <w:t xml:space="preserve"> is personal care</w:t>
      </w:r>
      <w:r w:rsidR="00000485" w:rsidRPr="00CC537C">
        <w:t>,</w:t>
      </w:r>
      <w:r w:rsidR="00697F18" w:rsidRPr="00CC537C">
        <w:t xml:space="preserve"> and this includes food</w:t>
      </w:r>
      <w:r w:rsidR="00D178BA" w:rsidRPr="00CC537C">
        <w:t>,</w:t>
      </w:r>
      <w:r w:rsidR="00697F18" w:rsidRPr="00CC537C">
        <w:t xml:space="preserve"> shelter</w:t>
      </w:r>
      <w:r w:rsidR="00D178BA" w:rsidRPr="00CC537C">
        <w:t>,</w:t>
      </w:r>
      <w:r w:rsidR="00697F18" w:rsidRPr="00CC537C">
        <w:t xml:space="preserve"> material</w:t>
      </w:r>
      <w:r w:rsidR="00F41C4A" w:rsidRPr="00CC537C">
        <w:t>/</w:t>
      </w:r>
      <w:r w:rsidR="00697F18" w:rsidRPr="00CC537C">
        <w:t>spiritual</w:t>
      </w:r>
      <w:r w:rsidR="00F41C4A" w:rsidRPr="00CC537C">
        <w:t>/</w:t>
      </w:r>
      <w:r w:rsidR="00697F18" w:rsidRPr="00CC537C">
        <w:t>personal development</w:t>
      </w:r>
      <w:r w:rsidR="00D178BA" w:rsidRPr="00CC537C">
        <w:t>,</w:t>
      </w:r>
      <w:r w:rsidR="00697F18" w:rsidRPr="00CC537C">
        <w:t xml:space="preserve"> health</w:t>
      </w:r>
      <w:r w:rsidR="00D178BA" w:rsidRPr="00CC537C">
        <w:t xml:space="preserve"> (</w:t>
      </w:r>
      <w:r w:rsidR="00697F18" w:rsidRPr="00CC537C">
        <w:t xml:space="preserve">which is essential and </w:t>
      </w:r>
      <w:r w:rsidR="00F74D3D" w:rsidRPr="00F74D3D">
        <w:t xml:space="preserve">the </w:t>
      </w:r>
      <w:proofErr w:type="gramStart"/>
      <w:r w:rsidR="00697F18" w:rsidRPr="00F74D3D">
        <w:t>first priority</w:t>
      </w:r>
      <w:proofErr w:type="gramEnd"/>
      <w:r w:rsidR="00F41C4A" w:rsidRPr="00F74D3D">
        <w:t>),</w:t>
      </w:r>
      <w:r w:rsidR="00697F18" w:rsidRPr="00F74D3D">
        <w:t xml:space="preserve"> livelihood</w:t>
      </w:r>
      <w:r w:rsidR="00D178BA" w:rsidRPr="00CC537C">
        <w:t>,</w:t>
      </w:r>
      <w:r w:rsidR="00697F18" w:rsidRPr="00CC537C">
        <w:t xml:space="preserve"> and responsibilities in the community. </w:t>
      </w:r>
      <w:r w:rsidR="00054F4E" w:rsidRPr="00CC537C">
        <w:t>God’s business is beyond our abilities and perception. His business is</w:t>
      </w:r>
      <w:r w:rsidR="00000485" w:rsidRPr="00CC537C">
        <w:t xml:space="preserve"> always </w:t>
      </w:r>
      <w:r w:rsidR="00054F4E" w:rsidRPr="00CC537C">
        <w:t>in our best interests</w:t>
      </w:r>
      <w:r w:rsidR="0016436D" w:rsidRPr="00CC537C">
        <w:t xml:space="preserve"> </w:t>
      </w:r>
      <w:r w:rsidR="00697F18" w:rsidRPr="00CC537C">
        <w:t xml:space="preserve">and is accomplished with our co-operation. </w:t>
      </w:r>
    </w:p>
    <w:p w14:paraId="41FA8002" w14:textId="77777777" w:rsidR="00DB70F2" w:rsidRPr="00CC537C" w:rsidRDefault="00DB70F2" w:rsidP="00634215">
      <w:pPr>
        <w:spacing w:after="0" w:line="240" w:lineRule="auto"/>
        <w:jc w:val="both"/>
        <w:rPr>
          <w:lang w:val="en-GB"/>
        </w:rPr>
      </w:pPr>
    </w:p>
    <w:p w14:paraId="420D9B54" w14:textId="77777777" w:rsidR="00054F4E" w:rsidRPr="00CC537C" w:rsidRDefault="00C60C16" w:rsidP="00634215">
      <w:pPr>
        <w:spacing w:after="0" w:line="240" w:lineRule="auto"/>
        <w:jc w:val="both"/>
      </w:pPr>
      <w:r w:rsidRPr="00CC537C">
        <w:t>When you are experiencing</w:t>
      </w:r>
      <w:r w:rsidR="00DA0422" w:rsidRPr="00CC537C">
        <w:t xml:space="preserve"> an e</w:t>
      </w:r>
      <w:r w:rsidR="00054F4E" w:rsidRPr="00CC537C">
        <w:t>vent, observe what y</w:t>
      </w:r>
      <w:r w:rsidR="005D103C" w:rsidRPr="00CC537C">
        <w:t xml:space="preserve">our mind is doing and </w:t>
      </w:r>
      <w:r w:rsidR="00A902F0" w:rsidRPr="00CC537C">
        <w:t>consider</w:t>
      </w:r>
      <w:r w:rsidR="00695FC4" w:rsidRPr="00CC537C">
        <w:t xml:space="preserve"> this question: </w:t>
      </w:r>
      <w:r w:rsidR="00054F4E" w:rsidRPr="00CC537C">
        <w:rPr>
          <w:i/>
        </w:rPr>
        <w:t xml:space="preserve">Is this my business, other people’s business, or God’s business? </w:t>
      </w:r>
      <w:r w:rsidR="00054F4E" w:rsidRPr="00CC537C">
        <w:t xml:space="preserve">Tell God about it and then use </w:t>
      </w:r>
      <w:r w:rsidR="00CE2F38" w:rsidRPr="00CC537C">
        <w:t>th</w:t>
      </w:r>
      <w:r w:rsidR="00435710" w:rsidRPr="00CC537C">
        <w:t>e</w:t>
      </w:r>
      <w:r w:rsidR="00054F4E" w:rsidRPr="00CC537C">
        <w:t xml:space="preserve"> </w:t>
      </w:r>
      <w:r w:rsidR="00CE2F38" w:rsidRPr="00CC537C">
        <w:rPr>
          <w:b/>
        </w:rPr>
        <w:t>Two Paths Worksheet</w:t>
      </w:r>
      <w:r w:rsidR="00CE2F38" w:rsidRPr="00CC537C">
        <w:t xml:space="preserve"> and your </w:t>
      </w:r>
      <w:r w:rsidR="00054F4E" w:rsidRPr="00CC537C">
        <w:t>mindful</w:t>
      </w:r>
      <w:r w:rsidR="00AF230C" w:rsidRPr="00CC537C">
        <w:t>ness training to bring yourself</w:t>
      </w:r>
      <w:r w:rsidR="00054F4E" w:rsidRPr="00CC537C">
        <w:t xml:space="preserve"> back to your business. </w:t>
      </w:r>
    </w:p>
    <w:p w14:paraId="1F0CADC0" w14:textId="77777777" w:rsidR="00DA0422" w:rsidRPr="00CC537C" w:rsidRDefault="00DA0422" w:rsidP="00634215">
      <w:pPr>
        <w:spacing w:after="0" w:line="240" w:lineRule="auto"/>
        <w:jc w:val="both"/>
      </w:pPr>
    </w:p>
    <w:p w14:paraId="4472561F" w14:textId="77777777" w:rsidR="00DA0422" w:rsidRPr="00CC537C" w:rsidRDefault="00054F4E" w:rsidP="00634215">
      <w:pPr>
        <w:spacing w:after="0" w:line="240" w:lineRule="auto"/>
        <w:jc w:val="both"/>
      </w:pPr>
      <w:r w:rsidRPr="00CC537C">
        <w:t>Our prayer might go something like this:</w:t>
      </w:r>
    </w:p>
    <w:p w14:paraId="715EC604" w14:textId="77777777" w:rsidR="00DA0422" w:rsidRPr="00CC537C" w:rsidRDefault="00DA0422" w:rsidP="00634215">
      <w:pPr>
        <w:spacing w:after="0" w:line="240" w:lineRule="auto"/>
        <w:jc w:val="both"/>
      </w:pPr>
    </w:p>
    <w:p w14:paraId="5BDF70BA" w14:textId="77777777" w:rsidR="00054F4E" w:rsidRPr="00CC537C" w:rsidRDefault="00054F4E" w:rsidP="00E51AC7">
      <w:pPr>
        <w:spacing w:after="0" w:line="240" w:lineRule="auto"/>
        <w:jc w:val="center"/>
        <w:rPr>
          <w:i/>
        </w:rPr>
      </w:pPr>
      <w:r w:rsidRPr="00CC537C">
        <w:rPr>
          <w:i/>
        </w:rPr>
        <w:t xml:space="preserve">Lord, help me stick to my business. </w:t>
      </w:r>
      <w:r w:rsidR="00962799" w:rsidRPr="00CC537C">
        <w:rPr>
          <w:i/>
        </w:rPr>
        <w:t>(Repeat)</w:t>
      </w:r>
    </w:p>
    <w:p w14:paraId="25F4715B" w14:textId="77777777" w:rsidR="00F74C33" w:rsidRPr="00CC537C" w:rsidRDefault="00F74C33" w:rsidP="00634215">
      <w:pPr>
        <w:spacing w:after="0" w:line="240" w:lineRule="auto"/>
        <w:jc w:val="both"/>
      </w:pPr>
    </w:p>
    <w:p w14:paraId="2DAD651C" w14:textId="77777777" w:rsidR="004045ED" w:rsidRPr="00CC537C" w:rsidRDefault="004045ED" w:rsidP="00634215">
      <w:pPr>
        <w:spacing w:after="0" w:line="240" w:lineRule="auto"/>
        <w:jc w:val="both"/>
      </w:pPr>
      <w:r w:rsidRPr="00CC537C">
        <w:t>Take a deep breath.</w:t>
      </w:r>
    </w:p>
    <w:p w14:paraId="4EF1A841" w14:textId="440CB5AB" w:rsidR="00696F2F" w:rsidRPr="00CC537C" w:rsidRDefault="00696F2F" w:rsidP="00696F2F">
      <w:pPr>
        <w:spacing w:after="0" w:line="240" w:lineRule="auto"/>
        <w:jc w:val="both"/>
        <w:rPr>
          <w:i/>
        </w:rPr>
      </w:pPr>
      <w:bookmarkStart w:id="9" w:name="OLE_LINK6"/>
      <w:r w:rsidRPr="00CC537C">
        <w:rPr>
          <w:i/>
        </w:rPr>
        <w:t xml:space="preserve">(If time permits, ask, “Does anyone have comments or questions about </w:t>
      </w:r>
      <w:r w:rsidR="00EC354B" w:rsidRPr="00CC537C">
        <w:rPr>
          <w:i/>
        </w:rPr>
        <w:t>the</w:t>
      </w:r>
      <w:r w:rsidRPr="00CC537C">
        <w:rPr>
          <w:i/>
        </w:rPr>
        <w:t xml:space="preserve"> </w:t>
      </w:r>
      <w:r w:rsidR="004A4BB7" w:rsidRPr="00CC537C">
        <w:rPr>
          <w:i/>
        </w:rPr>
        <w:t>Toolbox</w:t>
      </w:r>
      <w:r w:rsidRPr="00CC537C">
        <w:rPr>
          <w:i/>
        </w:rPr>
        <w:t>?”)</w:t>
      </w:r>
    </w:p>
    <w:bookmarkEnd w:id="9"/>
    <w:p w14:paraId="31718825" w14:textId="77777777" w:rsidR="00DA0422" w:rsidRPr="00CC537C" w:rsidRDefault="00DA0422" w:rsidP="00634215">
      <w:pPr>
        <w:spacing w:after="0" w:line="240" w:lineRule="auto"/>
        <w:jc w:val="both"/>
      </w:pPr>
    </w:p>
    <w:p w14:paraId="6B80C9AE" w14:textId="77777777" w:rsidR="00285B9A" w:rsidRPr="00CC537C" w:rsidRDefault="00AF230C" w:rsidP="00634215">
      <w:pPr>
        <w:spacing w:after="0" w:line="240" w:lineRule="auto"/>
        <w:jc w:val="both"/>
        <w:rPr>
          <w:b/>
        </w:rPr>
      </w:pPr>
      <w:r w:rsidRPr="00CC537C">
        <w:rPr>
          <w:b/>
        </w:rPr>
        <w:t>0:30</w:t>
      </w:r>
      <w:r w:rsidR="00285B9A" w:rsidRPr="00CC537C">
        <w:rPr>
          <w:b/>
        </w:rPr>
        <w:tab/>
        <w:t>SHARING</w:t>
      </w:r>
    </w:p>
    <w:p w14:paraId="46C61B09" w14:textId="77777777" w:rsidR="00DA0422" w:rsidRPr="00CC537C" w:rsidRDefault="00DA0422" w:rsidP="00634215">
      <w:pPr>
        <w:spacing w:after="0" w:line="240" w:lineRule="auto"/>
        <w:jc w:val="both"/>
        <w:rPr>
          <w:b/>
        </w:rPr>
      </w:pPr>
    </w:p>
    <w:p w14:paraId="390807CE" w14:textId="77777777" w:rsidR="00285B9A" w:rsidRPr="00CC537C" w:rsidRDefault="007A0BC3" w:rsidP="00634215">
      <w:pPr>
        <w:spacing w:after="0" w:line="240" w:lineRule="auto"/>
        <w:jc w:val="both"/>
        <w:rPr>
          <w:b/>
        </w:rPr>
      </w:pPr>
      <w:r w:rsidRPr="00CC537C">
        <w:rPr>
          <w:b/>
        </w:rPr>
        <w:t>1:00</w:t>
      </w:r>
      <w:r w:rsidR="00285B9A" w:rsidRPr="00CC537C">
        <w:rPr>
          <w:b/>
        </w:rPr>
        <w:tab/>
        <w:t>BIBLE TEACHING</w:t>
      </w:r>
    </w:p>
    <w:p w14:paraId="04203405" w14:textId="77777777" w:rsidR="00DA0422" w:rsidRPr="00CC537C" w:rsidRDefault="00DA0422" w:rsidP="00634215">
      <w:pPr>
        <w:spacing w:after="0" w:line="240" w:lineRule="auto"/>
        <w:jc w:val="both"/>
      </w:pPr>
    </w:p>
    <w:p w14:paraId="6278508C" w14:textId="77777777" w:rsidR="00695FC4" w:rsidRPr="00CC537C" w:rsidRDefault="00695FC4" w:rsidP="00634215">
      <w:pPr>
        <w:spacing w:after="0" w:line="240" w:lineRule="auto"/>
        <w:jc w:val="both"/>
      </w:pPr>
      <w:r w:rsidRPr="00CC537C">
        <w:t xml:space="preserve">Let’s remind ourselves of </w:t>
      </w:r>
      <w:r w:rsidR="00073F64" w:rsidRPr="00CC537C">
        <w:t xml:space="preserve">KF </w:t>
      </w:r>
      <w:r w:rsidRPr="00CC537C">
        <w:t>Confession 3:</w:t>
      </w:r>
    </w:p>
    <w:p w14:paraId="3CB6F58F" w14:textId="77777777" w:rsidR="00695FC4" w:rsidRPr="00CC537C" w:rsidRDefault="00695FC4" w:rsidP="00634215">
      <w:pPr>
        <w:spacing w:after="0" w:line="240" w:lineRule="auto"/>
        <w:jc w:val="both"/>
      </w:pPr>
    </w:p>
    <w:p w14:paraId="51F73B9A" w14:textId="77777777" w:rsidR="00054F4E" w:rsidRPr="00CC537C" w:rsidRDefault="00054F4E" w:rsidP="00B2091E">
      <w:pPr>
        <w:spacing w:after="0" w:line="240" w:lineRule="auto"/>
        <w:jc w:val="center"/>
      </w:pPr>
      <w:r w:rsidRPr="00CC537C">
        <w:t>We constructed</w:t>
      </w:r>
      <w:r w:rsidRPr="00CC537C">
        <w:rPr>
          <w:b/>
        </w:rPr>
        <w:t xml:space="preserve"> </w:t>
      </w:r>
      <w:r w:rsidRPr="00CC537C">
        <w:t xml:space="preserve">legal systems based on our </w:t>
      </w:r>
      <w:r w:rsidR="009801B4" w:rsidRPr="00CC537C">
        <w:t xml:space="preserve">own </w:t>
      </w:r>
      <w:r w:rsidRPr="00CC537C">
        <w:t>assessment of good and evil.</w:t>
      </w:r>
    </w:p>
    <w:p w14:paraId="14B655D2" w14:textId="77777777" w:rsidR="00DA0422" w:rsidRPr="00CC537C" w:rsidRDefault="00DA0422" w:rsidP="00885395">
      <w:pPr>
        <w:spacing w:after="0" w:line="240" w:lineRule="auto"/>
        <w:jc w:val="both"/>
      </w:pPr>
    </w:p>
    <w:p w14:paraId="746E0464" w14:textId="04956EB6" w:rsidR="00F0250A" w:rsidRPr="00CC537C" w:rsidRDefault="00F0250A" w:rsidP="00634215">
      <w:pPr>
        <w:spacing w:after="0" w:line="240" w:lineRule="auto"/>
        <w:jc w:val="both"/>
      </w:pPr>
      <w:r w:rsidRPr="00CC537C">
        <w:t xml:space="preserve">If you start thinking about your business, you are more likely to make choices that create stable and oriented outcomes. Of course, your Idol Self does not want you to think about your business. </w:t>
      </w:r>
      <w:r w:rsidR="008A349A" w:rsidRPr="00CC537C">
        <w:t xml:space="preserve">To keep you enslaved to your search for idealized glory, </w:t>
      </w:r>
      <w:r w:rsidR="00C40FF3" w:rsidRPr="00CC537C">
        <w:t>the pride system of your Idol</w:t>
      </w:r>
      <w:r w:rsidR="008A349A" w:rsidRPr="00CC537C">
        <w:t xml:space="preserve"> will oppose your healthy choices and manipulate you with fear.</w:t>
      </w:r>
      <w:r w:rsidRPr="00CC537C">
        <w:t xml:space="preserve"> Once you have experienced real peace and joy, however, you will not be so easily manipulated. You will start fighting for your liberty.</w:t>
      </w:r>
    </w:p>
    <w:p w14:paraId="7E000C0E" w14:textId="77777777" w:rsidR="00C317A6" w:rsidRPr="00CC537C" w:rsidRDefault="00C317A6" w:rsidP="00634215">
      <w:pPr>
        <w:spacing w:after="0" w:line="240" w:lineRule="auto"/>
        <w:jc w:val="both"/>
      </w:pPr>
    </w:p>
    <w:p w14:paraId="692BF0AB" w14:textId="73C141F5" w:rsidR="003B0FAD" w:rsidRDefault="00C317A6" w:rsidP="00634215">
      <w:pPr>
        <w:spacing w:after="0" w:line="240" w:lineRule="auto"/>
        <w:jc w:val="both"/>
      </w:pPr>
      <w:r w:rsidRPr="00CC537C">
        <w:t xml:space="preserve">Think about how much a hunter relies on fear or euphoria to capture his prey. He frightens it out into the open where he can shoot it, or he uses bait to lure it into a snare. </w:t>
      </w:r>
      <w:r w:rsidR="003B0FAD" w:rsidRPr="00CC537C">
        <w:t xml:space="preserve">His prey will </w:t>
      </w:r>
      <w:r w:rsidR="00E039F0">
        <w:t>be either</w:t>
      </w:r>
      <w:r w:rsidR="003B0FAD" w:rsidRPr="00CC537C">
        <w:t xml:space="preserve"> terrified by the fear of death or feel euphoric about finding a convenient tasty morsel. Both the fear of death and the </w:t>
      </w:r>
      <w:r w:rsidR="00B11311">
        <w:t xml:space="preserve">euphoric </w:t>
      </w:r>
      <w:r w:rsidR="003B0FAD" w:rsidRPr="00CC537C">
        <w:t xml:space="preserve">release from the fear of death are used by the hunter to dominate his prey. In the same way, your Idol Self, or another person’s Idol Self, will be very tempted to </w:t>
      </w:r>
      <w:r w:rsidR="003B0FAD" w:rsidRPr="00F74D3D">
        <w:t xml:space="preserve">use </w:t>
      </w:r>
      <w:r w:rsidR="00F74D3D" w:rsidRPr="00F74D3D">
        <w:t xml:space="preserve">threat </w:t>
      </w:r>
      <w:r w:rsidR="00E039F0" w:rsidRPr="00F74D3D">
        <w:t xml:space="preserve">or a tasty morsel </w:t>
      </w:r>
      <w:r w:rsidR="003B0FAD" w:rsidRPr="00F74D3D">
        <w:t xml:space="preserve">to manipulate you. In KF we are learning </w:t>
      </w:r>
      <w:r w:rsidR="000B4CD2" w:rsidRPr="00F74D3D">
        <w:t xml:space="preserve">not </w:t>
      </w:r>
      <w:r w:rsidR="003B0FAD" w:rsidRPr="00F74D3D">
        <w:t>to be manipulated by fear.</w:t>
      </w:r>
      <w:r w:rsidR="003B0FAD" w:rsidRPr="00CC537C">
        <w:t xml:space="preserve"> </w:t>
      </w:r>
    </w:p>
    <w:p w14:paraId="7305B8F9" w14:textId="77777777" w:rsidR="00B11311" w:rsidRPr="00CC537C" w:rsidRDefault="00B11311" w:rsidP="00634215">
      <w:pPr>
        <w:spacing w:after="0" w:line="240" w:lineRule="auto"/>
        <w:jc w:val="both"/>
      </w:pPr>
    </w:p>
    <w:p w14:paraId="2455FF0C" w14:textId="3EC66782" w:rsidR="00054F4E" w:rsidRPr="00CC537C" w:rsidRDefault="00D117CA" w:rsidP="00634215">
      <w:pPr>
        <w:spacing w:after="0" w:line="240" w:lineRule="auto"/>
        <w:jc w:val="both"/>
      </w:pPr>
      <w:r w:rsidRPr="00CC537C">
        <w:t xml:space="preserve">In his letter, </w:t>
      </w:r>
      <w:r w:rsidR="00DA0422" w:rsidRPr="00CC537C">
        <w:t>James</w:t>
      </w:r>
      <w:r w:rsidRPr="00CC537C">
        <w:t xml:space="preserve"> teaches us that</w:t>
      </w:r>
      <w:r w:rsidR="00054F4E" w:rsidRPr="00CC537C">
        <w:t xml:space="preserve"> life’s experiences, or experiments, reveal the quality of our trust</w:t>
      </w:r>
      <w:r w:rsidR="00DA0422" w:rsidRPr="00CC537C">
        <w:t xml:space="preserve"> and trustworthiness</w:t>
      </w:r>
      <w:r w:rsidR="00054F4E" w:rsidRPr="00CC537C">
        <w:t xml:space="preserve">. Rather than </w:t>
      </w:r>
      <w:r w:rsidR="00581675" w:rsidRPr="00CC537C">
        <w:t>trying to escape</w:t>
      </w:r>
      <w:r w:rsidR="00054F4E" w:rsidRPr="00CC537C">
        <w:t xml:space="preserve"> life’s experiments through</w:t>
      </w:r>
      <w:r w:rsidR="00C02860" w:rsidRPr="00CC537C">
        <w:t xml:space="preserve"> mindless</w:t>
      </w:r>
      <w:r w:rsidR="00054F4E" w:rsidRPr="00CC537C">
        <w:t xml:space="preserve"> reactions and judgments, we are encouraged to welcome </w:t>
      </w:r>
      <w:r w:rsidR="005E3DE4" w:rsidRPr="00CC537C">
        <w:t xml:space="preserve">these experiences </w:t>
      </w:r>
      <w:r w:rsidR="00054F4E" w:rsidRPr="00CC537C">
        <w:t xml:space="preserve">with joy </w:t>
      </w:r>
      <w:r w:rsidR="00917C80" w:rsidRPr="00CC537C">
        <w:t xml:space="preserve">because they reveal </w:t>
      </w:r>
      <w:r w:rsidR="005C0436" w:rsidRPr="00CC537C">
        <w:t xml:space="preserve">the truth about who we are and </w:t>
      </w:r>
      <w:r w:rsidR="00C852C7" w:rsidRPr="00CC537C">
        <w:t>the</w:t>
      </w:r>
      <w:r w:rsidR="000B4CD2" w:rsidRPr="00CC537C">
        <w:t xml:space="preserve"> truth about the world around us</w:t>
      </w:r>
      <w:r w:rsidR="005D7BD2" w:rsidRPr="00CC537C">
        <w:t xml:space="preserve">. </w:t>
      </w:r>
      <w:r w:rsidR="00054F4E" w:rsidRPr="00CC537C">
        <w:t>Our Idol Self is the self of illusions. It does not want to see the truth about itself</w:t>
      </w:r>
      <w:r w:rsidR="007A0BC3" w:rsidRPr="00CC537C">
        <w:t xml:space="preserve"> or</w:t>
      </w:r>
      <w:r w:rsidR="00624883" w:rsidRPr="00CC537C">
        <w:t xml:space="preserve"> about</w:t>
      </w:r>
      <w:r w:rsidR="007A0BC3" w:rsidRPr="00CC537C">
        <w:t xml:space="preserve"> life</w:t>
      </w:r>
      <w:r w:rsidR="00054F4E" w:rsidRPr="00CC537C">
        <w:t>. Our True Self is the self of truth. It can only thrive in truth</w:t>
      </w:r>
      <w:r w:rsidRPr="00CC537C">
        <w:t>,</w:t>
      </w:r>
      <w:r w:rsidR="005C0436" w:rsidRPr="00CC537C">
        <w:t xml:space="preserve"> </w:t>
      </w:r>
      <w:r w:rsidR="005C0436" w:rsidRPr="00CC537C">
        <w:lastRenderedPageBreak/>
        <w:t>and</w:t>
      </w:r>
      <w:r w:rsidR="00D178BA" w:rsidRPr="00CC537C">
        <w:t xml:space="preserve"> it</w:t>
      </w:r>
      <w:r w:rsidR="00054F4E" w:rsidRPr="00CC537C">
        <w:t xml:space="preserve"> rejoices in the truth of what is revea</w:t>
      </w:r>
      <w:r w:rsidR="00962799" w:rsidRPr="00CC537C">
        <w:t xml:space="preserve">led. </w:t>
      </w:r>
      <w:r w:rsidR="00B16F28" w:rsidRPr="00CC537C">
        <w:t>When we live out of our True Self</w:t>
      </w:r>
      <w:r w:rsidR="005D7BD2" w:rsidRPr="00CC537C">
        <w:t xml:space="preserve">, we seek solutions to our problems without wavering in our commitment to the truth. </w:t>
      </w:r>
      <w:r w:rsidR="00962799" w:rsidRPr="00CC537C">
        <w:t xml:space="preserve">We courageously </w:t>
      </w:r>
      <w:r w:rsidR="00054F4E" w:rsidRPr="00CC537C">
        <w:t>allow endurance to productively work in our lives. We are single-minded. We believe</w:t>
      </w:r>
      <w:r w:rsidR="005D7BD2" w:rsidRPr="00CC537C">
        <w:t>,</w:t>
      </w:r>
      <w:r w:rsidR="00054F4E" w:rsidRPr="00CC537C">
        <w:t xml:space="preserve"> </w:t>
      </w:r>
      <w:r w:rsidR="005D7BD2" w:rsidRPr="00CC537C">
        <w:t>without</w:t>
      </w:r>
      <w:r w:rsidR="00E039F0">
        <w:t xml:space="preserve"> </w:t>
      </w:r>
      <w:r w:rsidR="00B11311">
        <w:t>judging</w:t>
      </w:r>
      <w:r w:rsidR="005D7BD2" w:rsidRPr="00CC537C">
        <w:t xml:space="preserve">, </w:t>
      </w:r>
      <w:r w:rsidR="00054F4E" w:rsidRPr="00CC537C">
        <w:t>what we see in ourselves and others. From that place of believing</w:t>
      </w:r>
      <w:r w:rsidR="005E3DE4" w:rsidRPr="00CC537C">
        <w:t>,</w:t>
      </w:r>
      <w:r w:rsidR="00054F4E" w:rsidRPr="00CC537C">
        <w:t xml:space="preserve"> we can be perceptive, open-minded, and creative. Love rejoices in the truth. It does not rejoice in </w:t>
      </w:r>
      <w:r w:rsidR="005E3DE4" w:rsidRPr="00CC537C">
        <w:t>illusions or</w:t>
      </w:r>
      <w:r w:rsidR="00054F4E" w:rsidRPr="00CC537C">
        <w:t xml:space="preserve"> </w:t>
      </w:r>
      <w:r w:rsidR="00624883" w:rsidRPr="00CC537C">
        <w:t xml:space="preserve">in </w:t>
      </w:r>
      <w:r w:rsidR="00054F4E" w:rsidRPr="00CC537C">
        <w:t>what it wants</w:t>
      </w:r>
      <w:r w:rsidR="00CA185E" w:rsidRPr="00CC537C">
        <w:t xml:space="preserve"> or needs</w:t>
      </w:r>
      <w:r w:rsidR="00054F4E" w:rsidRPr="00CC537C">
        <w:t xml:space="preserve"> to believe. Love believes</w:t>
      </w:r>
      <w:r w:rsidR="00014F9C" w:rsidRPr="00CC537C">
        <w:t xml:space="preserve"> and trusts</w:t>
      </w:r>
      <w:r w:rsidR="00054F4E" w:rsidRPr="00CC537C">
        <w:t xml:space="preserve"> all things th</w:t>
      </w:r>
      <w:r w:rsidR="00624883" w:rsidRPr="00CC537C">
        <w:t>at are true. Free of judgment</w:t>
      </w:r>
      <w:r w:rsidR="009801B4" w:rsidRPr="00CC537C">
        <w:t>,</w:t>
      </w:r>
      <w:r w:rsidR="00624883" w:rsidRPr="00CC537C">
        <w:t xml:space="preserve"> love</w:t>
      </w:r>
      <w:r w:rsidR="00054F4E" w:rsidRPr="00CC537C">
        <w:t xml:space="preserve"> is at liberty to trust the truth of what it sees and take action based on that truth. </w:t>
      </w:r>
      <w:r w:rsidR="00282398" w:rsidRPr="00CC537C">
        <w:rPr>
          <w:i/>
        </w:rPr>
        <w:t>Believing i</w:t>
      </w:r>
      <w:r w:rsidR="00054F4E" w:rsidRPr="00CC537C">
        <w:rPr>
          <w:i/>
        </w:rPr>
        <w:t>t</w:t>
      </w:r>
      <w:r w:rsidR="00800368" w:rsidRPr="00CC537C">
        <w:t xml:space="preserve"> </w:t>
      </w:r>
      <w:r w:rsidR="004124FA" w:rsidRPr="00CC537C">
        <w:t xml:space="preserve">means that we do not </w:t>
      </w:r>
      <w:r w:rsidR="00B16F28" w:rsidRPr="00CC537C">
        <w:t>jump to conclusions or get derailed</w:t>
      </w:r>
      <w:r w:rsidR="00410B02" w:rsidRPr="00CC537C">
        <w:t xml:space="preserve"> </w:t>
      </w:r>
      <w:r w:rsidR="005E3DE4" w:rsidRPr="00CC537C">
        <w:t>by</w:t>
      </w:r>
      <w:r w:rsidR="003B0FAD" w:rsidRPr="00CC537C">
        <w:t xml:space="preserve"> automatic reactions that are programmed to </w:t>
      </w:r>
      <w:r w:rsidR="00581675" w:rsidRPr="00CC537C">
        <w:t>deliver us from</w:t>
      </w:r>
      <w:r w:rsidR="003B0FAD" w:rsidRPr="00CC537C">
        <w:t xml:space="preserve"> fear</w:t>
      </w:r>
      <w:r w:rsidR="00800368" w:rsidRPr="00CC537C">
        <w:t xml:space="preserve">. </w:t>
      </w:r>
      <w:r w:rsidR="0074231B" w:rsidRPr="00CC537C">
        <w:t>When we simply believe</w:t>
      </w:r>
      <w:r w:rsidR="00B16F28" w:rsidRPr="00CC537C">
        <w:t>,</w:t>
      </w:r>
      <w:r w:rsidR="0074231B" w:rsidRPr="00CC537C">
        <w:t xml:space="preserve"> w</w:t>
      </w:r>
      <w:r w:rsidR="007A0BC3" w:rsidRPr="00CC537C">
        <w:t>e can step</w:t>
      </w:r>
      <w:r w:rsidR="00CA185E" w:rsidRPr="00CC537C">
        <w:t xml:space="preserve"> back </w:t>
      </w:r>
      <w:r w:rsidR="00CA185E" w:rsidRPr="00E039F0">
        <w:t>and observe.</w:t>
      </w:r>
      <w:r w:rsidR="00054F4E" w:rsidRPr="00E039F0">
        <w:t xml:space="preserve"> </w:t>
      </w:r>
      <w:r w:rsidR="007A0BC3" w:rsidRPr="00E039F0">
        <w:t xml:space="preserve">Love </w:t>
      </w:r>
      <w:r w:rsidR="00054F4E" w:rsidRPr="00E039F0">
        <w:t>quiets the emotions and is quick to hear, slow to speak, and slow to wrath.</w:t>
      </w:r>
      <w:r w:rsidR="00294BE4" w:rsidRPr="00E039F0">
        <w:rPr>
          <w:rStyle w:val="EndnoteReference"/>
        </w:rPr>
        <w:endnoteReference w:id="3"/>
      </w:r>
      <w:r w:rsidR="00054F4E" w:rsidRPr="00E039F0">
        <w:t xml:space="preserve"> The True Self prepares itself with</w:t>
      </w:r>
      <w:r w:rsidR="003E73A9" w:rsidRPr="00E039F0">
        <w:t xml:space="preserve"> love</w:t>
      </w:r>
      <w:r w:rsidR="00E039F0">
        <w:t xml:space="preserve"> </w:t>
      </w:r>
      <w:r w:rsidR="00E32F7D">
        <w:t>so that it can</w:t>
      </w:r>
      <w:r w:rsidR="00C852C7" w:rsidRPr="00E039F0">
        <w:t xml:space="preserve"> </w:t>
      </w:r>
      <w:r w:rsidR="00E039F0">
        <w:t>respond to reality with</w:t>
      </w:r>
      <w:r w:rsidR="00C852C7" w:rsidRPr="00E039F0">
        <w:t xml:space="preserve"> productive</w:t>
      </w:r>
      <w:r w:rsidR="003E73A9" w:rsidRPr="00E039F0">
        <w:t xml:space="preserve"> action</w:t>
      </w:r>
      <w:r w:rsidR="00E039F0">
        <w:t xml:space="preserve"> </w:t>
      </w:r>
      <w:r w:rsidR="00E32F7D">
        <w:t>rather than react</w:t>
      </w:r>
      <w:r w:rsidR="00054F4E" w:rsidRPr="00E039F0">
        <w:t xml:space="preserve"> </w:t>
      </w:r>
      <w:r w:rsidR="000B4CD2" w:rsidRPr="00E039F0">
        <w:t>to</w:t>
      </w:r>
      <w:r w:rsidR="00800368" w:rsidRPr="00E039F0">
        <w:t xml:space="preserve"> </w:t>
      </w:r>
      <w:r w:rsidR="00054F4E" w:rsidRPr="00E039F0">
        <w:t>the Idol’s fear, illusions, and judgments. With</w:t>
      </w:r>
      <w:r w:rsidR="00C60C16" w:rsidRPr="00E039F0">
        <w:t xml:space="preserve"> long</w:t>
      </w:r>
      <w:r w:rsidR="00C60C16" w:rsidRPr="00CC537C">
        <w:t>-tempered</w:t>
      </w:r>
      <w:r w:rsidR="00054F4E" w:rsidRPr="00CC537C">
        <w:t xml:space="preserve"> practice</w:t>
      </w:r>
      <w:r w:rsidR="00B16F28" w:rsidRPr="00CC537C">
        <w:t>,</w:t>
      </w:r>
      <w:r w:rsidR="00054F4E" w:rsidRPr="00CC537C">
        <w:t xml:space="preserve"> you will learn to default to truth and love</w:t>
      </w:r>
      <w:r w:rsidR="00962799" w:rsidRPr="00CC537C">
        <w:t xml:space="preserve"> when faced with life’s experiments</w:t>
      </w:r>
      <w:r w:rsidR="00054F4E" w:rsidRPr="00CC537C">
        <w:t xml:space="preserve">. </w:t>
      </w:r>
    </w:p>
    <w:p w14:paraId="12263BA4" w14:textId="77777777" w:rsidR="00DA0422" w:rsidRPr="00CC537C" w:rsidRDefault="00DA0422" w:rsidP="00634215">
      <w:pPr>
        <w:spacing w:after="0" w:line="240" w:lineRule="auto"/>
        <w:jc w:val="both"/>
      </w:pPr>
    </w:p>
    <w:p w14:paraId="3F76397C" w14:textId="277D06C8" w:rsidR="00FC1A07" w:rsidRPr="00CC537C" w:rsidRDefault="00E9557F" w:rsidP="00634215">
      <w:pPr>
        <w:spacing w:after="0" w:line="240" w:lineRule="auto"/>
        <w:jc w:val="both"/>
      </w:pPr>
      <w:r w:rsidRPr="00CC537C">
        <w:t>As human creatures</w:t>
      </w:r>
      <w:r w:rsidR="00B37DA5" w:rsidRPr="00CC537C">
        <w:t>,</w:t>
      </w:r>
      <w:r w:rsidRPr="00CC537C">
        <w:t xml:space="preserve"> we can be</w:t>
      </w:r>
      <w:r w:rsidR="004045ED" w:rsidRPr="00CC537C">
        <w:t xml:space="preserve"> like wild animals</w:t>
      </w:r>
      <w:r w:rsidR="00BA3A80" w:rsidRPr="00CC537C">
        <w:t xml:space="preserve"> that react to threat in mindless and preprogrammed ways</w:t>
      </w:r>
      <w:bookmarkStart w:id="10" w:name="OLE_LINK9"/>
      <w:r w:rsidRPr="00CC537C">
        <w:t xml:space="preserve">. </w:t>
      </w:r>
      <w:bookmarkStart w:id="11" w:name="OLE_LINK10"/>
      <w:bookmarkStart w:id="12" w:name="OLE_LINK4"/>
      <w:bookmarkStart w:id="13" w:name="OLE_LINK5"/>
      <w:r w:rsidR="00BF143C" w:rsidRPr="00CC537C">
        <w:t>We are so habituated to reacting with fear that we rarely make healthy choices when we feel threatened</w:t>
      </w:r>
      <w:r w:rsidR="00DA0422" w:rsidRPr="00CC537C">
        <w:t xml:space="preserve">. </w:t>
      </w:r>
      <w:bookmarkEnd w:id="11"/>
      <w:bookmarkEnd w:id="12"/>
      <w:bookmarkEnd w:id="13"/>
      <w:r w:rsidR="00DA0422" w:rsidRPr="00CC537C">
        <w:t>W</w:t>
      </w:r>
      <w:r w:rsidR="00054F4E" w:rsidRPr="00CC537C">
        <w:t xml:space="preserve">e will need to train </w:t>
      </w:r>
      <w:r w:rsidR="00DA0422" w:rsidRPr="00CC537C">
        <w:t xml:space="preserve">hard in order to change </w:t>
      </w:r>
      <w:r w:rsidR="00CA47A3" w:rsidRPr="00CC537C">
        <w:t xml:space="preserve">our </w:t>
      </w:r>
      <w:r w:rsidR="00DA0422" w:rsidRPr="00CC537C">
        <w:t>conditioning</w:t>
      </w:r>
      <w:r w:rsidR="00054F4E" w:rsidRPr="00CC537C">
        <w:t xml:space="preserve">. </w:t>
      </w:r>
      <w:bookmarkEnd w:id="10"/>
      <w:r w:rsidR="00054F4E" w:rsidRPr="00CC537C">
        <w:t>Karis Fellowships is like the gym of your soul</w:t>
      </w:r>
      <w:r w:rsidR="004558E7" w:rsidRPr="00CC537C">
        <w:t>; it provides</w:t>
      </w:r>
      <w:r w:rsidR="00800368" w:rsidRPr="00CC537C">
        <w:t xml:space="preserve"> many tools that you can use to plan your love work-out.</w:t>
      </w:r>
      <w:r w:rsidR="00054F4E" w:rsidRPr="00CC537C">
        <w:t xml:space="preserve"> </w:t>
      </w:r>
      <w:r w:rsidR="00800368" w:rsidRPr="00CC537C">
        <w:t>The founding members of KF realized that they</w:t>
      </w:r>
      <w:r w:rsidR="00054F4E" w:rsidRPr="00CC537C">
        <w:t xml:space="preserve"> need</w:t>
      </w:r>
      <w:r w:rsidR="00800368" w:rsidRPr="00CC537C">
        <w:t>ed</w:t>
      </w:r>
      <w:r w:rsidR="0070643A" w:rsidRPr="00CC537C">
        <w:t xml:space="preserve"> to be reminded, at least weekly,</w:t>
      </w:r>
      <w:r w:rsidR="00054F4E" w:rsidRPr="00CC537C">
        <w:t xml:space="preserve"> </w:t>
      </w:r>
      <w:r w:rsidR="00800368" w:rsidRPr="00CC537C">
        <w:t>of their goals and</w:t>
      </w:r>
      <w:r w:rsidR="0070643A" w:rsidRPr="00CC537C">
        <w:t xml:space="preserve"> of the</w:t>
      </w:r>
      <w:r w:rsidR="00800368" w:rsidRPr="00CC537C">
        <w:t xml:space="preserve"> tools</w:t>
      </w:r>
      <w:r w:rsidR="0070643A" w:rsidRPr="00CC537C">
        <w:t xml:space="preserve"> available for</w:t>
      </w:r>
      <w:r w:rsidR="00054F4E" w:rsidRPr="00CC537C">
        <w:t xml:space="preserve"> deal</w:t>
      </w:r>
      <w:r w:rsidR="0070643A" w:rsidRPr="00CC537C">
        <w:t>ing</w:t>
      </w:r>
      <w:r w:rsidR="00054F4E" w:rsidRPr="00CC537C">
        <w:t xml:space="preserve"> with their fear productively</w:t>
      </w:r>
      <w:r w:rsidR="0070643A" w:rsidRPr="00CC537C">
        <w:t>. They also realized that they needed a vehicle for tracking</w:t>
      </w:r>
      <w:r w:rsidR="00054F4E" w:rsidRPr="00CC537C">
        <w:t xml:space="preserve"> their progress </w:t>
      </w:r>
      <w:r w:rsidR="00BF143C" w:rsidRPr="00CC537C">
        <w:t xml:space="preserve">toward </w:t>
      </w:r>
      <w:r w:rsidR="00054F4E" w:rsidRPr="00CC537C">
        <w:t xml:space="preserve">orientation. </w:t>
      </w:r>
      <w:r w:rsidR="00530FF8" w:rsidRPr="00CC537C">
        <w:t>That is why we developed the</w:t>
      </w:r>
      <w:r w:rsidR="0070643A" w:rsidRPr="00CC537C">
        <w:t xml:space="preserve"> weekly</w:t>
      </w:r>
      <w:r w:rsidR="00530FF8" w:rsidRPr="00CC537C">
        <w:t xml:space="preserve"> </w:t>
      </w:r>
      <w:r w:rsidR="0070643A" w:rsidRPr="00CC537C">
        <w:t xml:space="preserve">training meetings and </w:t>
      </w:r>
      <w:r w:rsidR="0070643A" w:rsidRPr="003C2CF7">
        <w:t>mini-meetings</w:t>
      </w:r>
      <w:r w:rsidR="00C60C16" w:rsidRPr="003C2CF7">
        <w:t>.</w:t>
      </w:r>
      <w:r w:rsidR="00C60C16" w:rsidRPr="00CC537C">
        <w:t xml:space="preserve"> </w:t>
      </w:r>
      <w:r w:rsidR="00477E31" w:rsidRPr="00CC537C">
        <w:t xml:space="preserve">We are addicts who use fear as a drug to </w:t>
      </w:r>
      <w:r w:rsidR="00A369A4">
        <w:t>help us avoid facing up to the reality of our situation</w:t>
      </w:r>
      <w:r w:rsidR="00920EDC" w:rsidRPr="00CC537C">
        <w:t>.</w:t>
      </w:r>
      <w:r w:rsidR="00221B55" w:rsidRPr="00CC537C">
        <w:t xml:space="preserve"> If we want to recover from our addiction, we will need to identify ourselves as addicts and work to change our </w:t>
      </w:r>
      <w:r w:rsidR="00CA47A3" w:rsidRPr="00CC537C">
        <w:t>habits</w:t>
      </w:r>
      <w:r w:rsidR="00221B55" w:rsidRPr="00CC537C">
        <w:t>.</w:t>
      </w:r>
    </w:p>
    <w:p w14:paraId="7E32CEB4" w14:textId="77777777" w:rsidR="00DA0422" w:rsidRPr="00CC537C" w:rsidRDefault="00DA0422" w:rsidP="00634215">
      <w:pPr>
        <w:spacing w:after="0" w:line="240" w:lineRule="auto"/>
        <w:jc w:val="both"/>
      </w:pPr>
    </w:p>
    <w:p w14:paraId="7E30CCE4" w14:textId="5DB95FC2" w:rsidR="00054F4E" w:rsidRPr="00CC537C" w:rsidRDefault="00410B02" w:rsidP="00634215">
      <w:pPr>
        <w:spacing w:after="0" w:line="240" w:lineRule="auto"/>
        <w:jc w:val="both"/>
      </w:pPr>
      <w:r w:rsidRPr="00CC537C">
        <w:t>Let’s return</w:t>
      </w:r>
      <w:r w:rsidR="007E7729" w:rsidRPr="00CC537C">
        <w:t xml:space="preserve"> to James, chapter 1. </w:t>
      </w:r>
      <w:bookmarkStart w:id="14" w:name="OLE_LINK7"/>
      <w:r w:rsidR="003E5FCE" w:rsidRPr="00CC537C">
        <w:t xml:space="preserve">In this passage, James combines the metaphor of hunting with the metaphor of breeding livestock, but </w:t>
      </w:r>
      <w:r w:rsidR="00477E31" w:rsidRPr="00CC537C">
        <w:t>you won’t notice these images</w:t>
      </w:r>
      <w:r w:rsidR="003E5FCE" w:rsidRPr="00CC537C">
        <w:t xml:space="preserve"> in English translations. </w:t>
      </w:r>
      <w:bookmarkEnd w:id="14"/>
      <w:r w:rsidR="00054F4E" w:rsidRPr="00CC537C">
        <w:t>The Bible is really quite unabashed about sex. The writers are not ashamed that we</w:t>
      </w:r>
      <w:r w:rsidR="007E7729" w:rsidRPr="00CC537C">
        <w:t>, as male and female creatures, engage in procreation</w:t>
      </w:r>
      <w:r w:rsidR="00054F4E" w:rsidRPr="00CC537C">
        <w:t>.</w:t>
      </w:r>
      <w:r w:rsidR="00481D3C" w:rsidRPr="00CC537C">
        <w:t xml:space="preserve"> They respect the power of sex by </w:t>
      </w:r>
      <w:r w:rsidR="003E5FCE" w:rsidRPr="00CC537C">
        <w:t>teaching</w:t>
      </w:r>
      <w:r w:rsidR="00481D3C" w:rsidRPr="00CC537C">
        <w:t xml:space="preserve"> us to use it gloriously.</w:t>
      </w:r>
    </w:p>
    <w:p w14:paraId="3131509F" w14:textId="77777777" w:rsidR="00DA0422" w:rsidRPr="00CC537C" w:rsidRDefault="00DA0422" w:rsidP="00634215">
      <w:pPr>
        <w:spacing w:after="0" w:line="240" w:lineRule="auto"/>
        <w:jc w:val="both"/>
      </w:pPr>
    </w:p>
    <w:p w14:paraId="4BEEBF19" w14:textId="0975028D" w:rsidR="006827C5" w:rsidRPr="00CC537C" w:rsidRDefault="002A2798" w:rsidP="00634215">
      <w:pPr>
        <w:spacing w:after="0" w:line="240" w:lineRule="auto"/>
        <w:jc w:val="both"/>
      </w:pPr>
      <w:r w:rsidRPr="00CC537C">
        <w:t xml:space="preserve">This is </w:t>
      </w:r>
      <w:r w:rsidR="000A3F91" w:rsidRPr="00CC537C">
        <w:t>my</w:t>
      </w:r>
      <w:r w:rsidRPr="00CC537C">
        <w:t xml:space="preserve"> </w:t>
      </w:r>
      <w:r w:rsidR="00054F4E" w:rsidRPr="00CC537C">
        <w:t xml:space="preserve">version of </w:t>
      </w:r>
      <w:r w:rsidR="00481D3C" w:rsidRPr="00CC537C">
        <w:rPr>
          <w:b/>
        </w:rPr>
        <w:t>James 1:</w:t>
      </w:r>
      <w:r w:rsidR="00054F4E" w:rsidRPr="00CC537C">
        <w:rPr>
          <w:b/>
        </w:rPr>
        <w:t>13</w:t>
      </w:r>
      <w:r w:rsidR="007E7729" w:rsidRPr="00CC537C">
        <w:rPr>
          <w:b/>
        </w:rPr>
        <w:t>–</w:t>
      </w:r>
      <w:r w:rsidR="00054F4E" w:rsidRPr="00CC537C">
        <w:rPr>
          <w:b/>
        </w:rPr>
        <w:t>21</w:t>
      </w:r>
      <w:r w:rsidR="0060271E" w:rsidRPr="00CC537C">
        <w:t>.</w:t>
      </w:r>
    </w:p>
    <w:p w14:paraId="21260C08" w14:textId="77777777" w:rsidR="00282398" w:rsidRPr="00CC537C" w:rsidRDefault="00282398" w:rsidP="00634215">
      <w:pPr>
        <w:spacing w:after="0" w:line="240" w:lineRule="auto"/>
        <w:jc w:val="both"/>
      </w:pPr>
    </w:p>
    <w:p w14:paraId="4BA8629A" w14:textId="780FB446" w:rsidR="006827C5" w:rsidRPr="00CC537C" w:rsidRDefault="006827C5" w:rsidP="00634215">
      <w:pPr>
        <w:spacing w:after="0" w:line="240" w:lineRule="auto"/>
        <w:ind w:left="720" w:right="720"/>
        <w:jc w:val="both"/>
      </w:pPr>
      <w:r w:rsidRPr="00CC537C">
        <w:rPr>
          <w:vertAlign w:val="superscript"/>
        </w:rPr>
        <w:t>13</w:t>
      </w:r>
      <w:r w:rsidRPr="00CC537C">
        <w:t xml:space="preserve">Let no one say when tempted into misorientation, “I am </w:t>
      </w:r>
      <w:r w:rsidR="00282398" w:rsidRPr="00CC537C">
        <w:t xml:space="preserve">being </w:t>
      </w:r>
      <w:r w:rsidRPr="00CC537C">
        <w:t xml:space="preserve">examined by God.” </w:t>
      </w:r>
      <w:r w:rsidR="00577AD7" w:rsidRPr="00CC537C">
        <w:t>Consider this</w:t>
      </w:r>
      <w:r w:rsidRPr="00CC537C">
        <w:t xml:space="preserve">: God is incapable of being tempted with evil (we actually saw that when Jesus was tested in the wilderness) and He does not tempt anyone with evil. </w:t>
      </w:r>
      <w:r w:rsidRPr="00CC537C">
        <w:rPr>
          <w:bCs/>
          <w:vertAlign w:val="superscript"/>
        </w:rPr>
        <w:t>14</w:t>
      </w:r>
      <w:r w:rsidRPr="00CC537C">
        <w:t xml:space="preserve">Here is the </w:t>
      </w:r>
      <w:r w:rsidRPr="00E32F7D">
        <w:t>truth</w:t>
      </w:r>
      <w:r w:rsidR="00D178BA" w:rsidRPr="00E32F7D">
        <w:t xml:space="preserve">: </w:t>
      </w:r>
      <w:r w:rsidRPr="00E32F7D">
        <w:t xml:space="preserve">each one of us is tempted when he or she is lured away by the craving to relieve fear, just </w:t>
      </w:r>
      <w:r w:rsidR="00920EDC" w:rsidRPr="00E32F7D">
        <w:t xml:space="preserve">as </w:t>
      </w:r>
      <w:r w:rsidRPr="00E32F7D">
        <w:t xml:space="preserve">the hunter’s prey is lured </w:t>
      </w:r>
      <w:r w:rsidR="00BF143C" w:rsidRPr="00E32F7D">
        <w:t xml:space="preserve">with bait </w:t>
      </w:r>
      <w:r w:rsidRPr="00E32F7D">
        <w:t xml:space="preserve">into </w:t>
      </w:r>
      <w:r w:rsidR="00920EDC" w:rsidRPr="00E32F7D">
        <w:t>a snare</w:t>
      </w:r>
      <w:r w:rsidRPr="00E32F7D">
        <w:t xml:space="preserve">. </w:t>
      </w:r>
      <w:r w:rsidRPr="00E32F7D">
        <w:rPr>
          <w:bCs/>
          <w:vertAlign w:val="superscript"/>
        </w:rPr>
        <w:t>15</w:t>
      </w:r>
      <w:r w:rsidRPr="00E32F7D">
        <w:t xml:space="preserve">Then </w:t>
      </w:r>
      <w:bookmarkStart w:id="15" w:name="30"/>
      <w:bookmarkEnd w:id="15"/>
      <w:r w:rsidRPr="00E32F7D">
        <w:t>when that craving has been captured</w:t>
      </w:r>
      <w:r w:rsidRPr="00CC537C">
        <w:t xml:space="preserve"> and taken prisoner (or we can use the metaphor of one of our prize cows getting together with the undesirable bull next door), that craving, coupled with fear, gives birth to misorientation; and when </w:t>
      </w:r>
      <w:bookmarkStart w:id="16" w:name="31"/>
      <w:bookmarkEnd w:id="16"/>
      <w:r w:rsidRPr="00CC537C">
        <w:t xml:space="preserve">misorientation reaches full term, it produces </w:t>
      </w:r>
      <w:r w:rsidR="00BF143C" w:rsidRPr="00CC537C">
        <w:t>death as its offspring</w:t>
      </w:r>
      <w:r w:rsidRPr="00CC537C">
        <w:t xml:space="preserve">. </w:t>
      </w:r>
      <w:r w:rsidRPr="00CC537C">
        <w:rPr>
          <w:bCs/>
          <w:vertAlign w:val="superscript"/>
        </w:rPr>
        <w:t>16</w:t>
      </w:r>
      <w:bookmarkStart w:id="17" w:name="32"/>
      <w:bookmarkEnd w:id="17"/>
      <w:r w:rsidRPr="00CC537C">
        <w:t xml:space="preserve">My beloved siblings, do not be </w:t>
      </w:r>
      <w:bookmarkStart w:id="18" w:name="q"/>
      <w:bookmarkEnd w:id="18"/>
      <w:r w:rsidRPr="00CC537C">
        <w:t xml:space="preserve">led astray like unwitting prey by the bait of the hunter, or by the craving of a prize heifer. </w:t>
      </w:r>
      <w:r w:rsidRPr="00CC537C">
        <w:rPr>
          <w:bCs/>
          <w:vertAlign w:val="superscript"/>
        </w:rPr>
        <w:t>17</w:t>
      </w:r>
      <w:r w:rsidRPr="00CC537C">
        <w:t xml:space="preserve">The hunter’s bait seems like a gift, and you might feel euphoria; but every gift </w:t>
      </w:r>
      <w:r w:rsidR="00282398" w:rsidRPr="00CC537C">
        <w:t xml:space="preserve">that God gives </w:t>
      </w:r>
      <w:r w:rsidRPr="00CC537C">
        <w:t xml:space="preserve">and every </w:t>
      </w:r>
      <w:r w:rsidR="00282398" w:rsidRPr="00CC537C">
        <w:t>benefit</w:t>
      </w:r>
      <w:r w:rsidRPr="00CC537C">
        <w:t xml:space="preserve"> that promotes our true potential comes </w:t>
      </w:r>
      <w:bookmarkStart w:id="19" w:name="34"/>
      <w:bookmarkEnd w:id="19"/>
      <w:r w:rsidRPr="00CC537C">
        <w:t xml:space="preserve">from above, coming down from </w:t>
      </w:r>
      <w:bookmarkStart w:id="20" w:name="35"/>
      <w:bookmarkEnd w:id="20"/>
      <w:r w:rsidRPr="00CC537C">
        <w:t xml:space="preserve">the Father of Lights, </w:t>
      </w:r>
      <w:bookmarkStart w:id="21" w:name="36"/>
      <w:bookmarkEnd w:id="21"/>
      <w:r w:rsidRPr="00CC537C">
        <w:t xml:space="preserve">with whom there is no variation or </w:t>
      </w:r>
      <w:bookmarkStart w:id="22" w:name="r"/>
      <w:bookmarkEnd w:id="22"/>
      <w:r w:rsidRPr="00CC537C">
        <w:t xml:space="preserve">shifting shadow where a hunter could hide. You can trust the Father’s gifts. </w:t>
      </w:r>
      <w:r w:rsidRPr="00CC537C">
        <w:rPr>
          <w:bCs/>
          <w:vertAlign w:val="superscript"/>
        </w:rPr>
        <w:t>18</w:t>
      </w:r>
      <w:bookmarkStart w:id="23" w:name="OLE_LINK8"/>
      <w:r w:rsidR="00725EA5" w:rsidRPr="00CC537C">
        <w:t xml:space="preserve">Know this, my beloved siblings: the Father never intended death to be the harvest of these </w:t>
      </w:r>
      <w:r w:rsidR="00C94C1D" w:rsidRPr="00CC537C">
        <w:t>times of trial</w:t>
      </w:r>
      <w:r w:rsidR="00725EA5" w:rsidRPr="00CC537C">
        <w:t xml:space="preserve">; rather, it </w:t>
      </w:r>
      <w:r w:rsidR="00176B83" w:rsidRPr="00CC537C">
        <w:t>is</w:t>
      </w:r>
      <w:r w:rsidR="00F90BA5" w:rsidRPr="00CC537C">
        <w:t xml:space="preserve"> His</w:t>
      </w:r>
      <w:r w:rsidR="00725EA5" w:rsidRPr="00CC537C">
        <w:t xml:space="preserve"> </w:t>
      </w:r>
      <w:r w:rsidRPr="00CC537C">
        <w:t xml:space="preserve">intention to produce our True Selves by the creative process and the first principle of truth so that we would be a kind of first fruits among His creatures. </w:t>
      </w:r>
      <w:bookmarkEnd w:id="23"/>
      <w:r w:rsidRPr="00CC537C">
        <w:rPr>
          <w:bCs/>
          <w:vertAlign w:val="superscript"/>
        </w:rPr>
        <w:t>19</w:t>
      </w:r>
      <w:r w:rsidRPr="00CC537C">
        <w:t xml:space="preserve">Now let everyone be quick to hear, like wary prey; </w:t>
      </w:r>
      <w:r w:rsidRPr="00CC537C">
        <w:lastRenderedPageBreak/>
        <w:t xml:space="preserve">slow to speak (don’t make noise!); and slow to wrath, which causes us to act recklessly. </w:t>
      </w:r>
      <w:r w:rsidRPr="00CC537C">
        <w:rPr>
          <w:bCs/>
          <w:vertAlign w:val="superscript"/>
        </w:rPr>
        <w:t>20</w:t>
      </w:r>
      <w:r w:rsidRPr="00CC537C">
        <w:t>For human wrath and judgment do not do the work necessary to achieve orientation to God.</w:t>
      </w:r>
    </w:p>
    <w:p w14:paraId="15DB83AB" w14:textId="77777777" w:rsidR="00DA0422" w:rsidRPr="00CC537C" w:rsidRDefault="00DA0422" w:rsidP="00634215">
      <w:pPr>
        <w:spacing w:after="0" w:line="240" w:lineRule="auto"/>
        <w:jc w:val="both"/>
      </w:pPr>
      <w:bookmarkStart w:id="24" w:name="29"/>
      <w:bookmarkStart w:id="25" w:name="p"/>
      <w:bookmarkStart w:id="26" w:name="33"/>
      <w:bookmarkStart w:id="27" w:name="37"/>
      <w:bookmarkStart w:id="28" w:name="t"/>
      <w:bookmarkStart w:id="29" w:name="u"/>
      <w:bookmarkStart w:id="30" w:name="41"/>
      <w:bookmarkStart w:id="31" w:name="45"/>
      <w:bookmarkEnd w:id="24"/>
      <w:bookmarkEnd w:id="25"/>
      <w:bookmarkEnd w:id="26"/>
      <w:bookmarkEnd w:id="27"/>
      <w:bookmarkEnd w:id="28"/>
      <w:bookmarkEnd w:id="29"/>
      <w:bookmarkEnd w:id="30"/>
      <w:bookmarkEnd w:id="31"/>
    </w:p>
    <w:p w14:paraId="2156E2CE" w14:textId="77777777" w:rsidR="005D49A4" w:rsidRPr="00CC537C" w:rsidRDefault="005D49A4" w:rsidP="00634215">
      <w:pPr>
        <w:spacing w:after="0" w:line="240" w:lineRule="auto"/>
        <w:jc w:val="both"/>
      </w:pPr>
      <w:r w:rsidRPr="00CC537C">
        <w:t xml:space="preserve">Take a deep breath. </w:t>
      </w:r>
    </w:p>
    <w:p w14:paraId="1D47CEB5" w14:textId="77777777" w:rsidR="005D49A4" w:rsidRPr="00CC537C" w:rsidRDefault="005D49A4" w:rsidP="00634215">
      <w:pPr>
        <w:spacing w:after="0" w:line="240" w:lineRule="auto"/>
        <w:jc w:val="both"/>
      </w:pPr>
    </w:p>
    <w:p w14:paraId="4ED25765" w14:textId="41072F5A" w:rsidR="00BA3A80" w:rsidRPr="00CC537C" w:rsidRDefault="00BA3A80" w:rsidP="00634215">
      <w:pPr>
        <w:spacing w:after="0" w:line="240" w:lineRule="auto"/>
        <w:jc w:val="both"/>
      </w:pPr>
      <w:bookmarkStart w:id="32" w:name="_Hlk136594831"/>
      <w:r w:rsidRPr="00CC537C">
        <w:t xml:space="preserve">In this passage, we can see </w:t>
      </w:r>
      <w:r w:rsidR="00125E71" w:rsidRPr="00CC537C">
        <w:t>how our attachments, fears, and cravings trick us</w:t>
      </w:r>
      <w:r w:rsidRPr="00CC537C">
        <w:t xml:space="preserve"> into taking the Judgment </w:t>
      </w:r>
      <w:r w:rsidRPr="00E32F7D">
        <w:t xml:space="preserve">Path. Our fears trigger </w:t>
      </w:r>
      <w:r w:rsidR="00C94C1D" w:rsidRPr="00E32F7D">
        <w:t>the</w:t>
      </w:r>
      <w:r w:rsidRPr="00E32F7D">
        <w:t xml:space="preserve"> </w:t>
      </w:r>
      <w:r w:rsidR="00E32F7D">
        <w:t>compulsion</w:t>
      </w:r>
      <w:r w:rsidR="00E32F7D" w:rsidRPr="00E32F7D">
        <w:t xml:space="preserve"> </w:t>
      </w:r>
      <w:r w:rsidRPr="00E32F7D">
        <w:t xml:space="preserve">to snatch, escape, and </w:t>
      </w:r>
      <w:r w:rsidR="003E5FCE" w:rsidRPr="00E32F7D">
        <w:t>defend</w:t>
      </w:r>
      <w:r w:rsidR="00173CC5" w:rsidRPr="00E32F7D">
        <w:t xml:space="preserve"> </w:t>
      </w:r>
      <w:r w:rsidRPr="00E32F7D">
        <w:t xml:space="preserve">our pride. </w:t>
      </w:r>
      <w:r w:rsidRPr="00B11311">
        <w:t xml:space="preserve">When an event feels threatening, we run out into the open like </w:t>
      </w:r>
      <w:r w:rsidRPr="003C2CF7">
        <w:t>startled rabbits</w:t>
      </w:r>
      <w:r w:rsidR="00173CC5" w:rsidRPr="003C2CF7">
        <w:t>;</w:t>
      </w:r>
      <w:r w:rsidR="003C2CF7" w:rsidRPr="003C2CF7">
        <w:t xml:space="preserve"> </w:t>
      </w:r>
      <w:r w:rsidR="00CE0F4A" w:rsidRPr="003C2CF7">
        <w:t>and</w:t>
      </w:r>
      <w:r w:rsidR="00CE0F4A">
        <w:t xml:space="preserve"> when</w:t>
      </w:r>
      <w:r w:rsidRPr="00B11311">
        <w:t xml:space="preserve"> an event presents to us an </w:t>
      </w:r>
      <w:r w:rsidR="00935D2D" w:rsidRPr="00B11311">
        <w:t xml:space="preserve">opportunity for </w:t>
      </w:r>
      <w:r w:rsidRPr="00B11311">
        <w:t>easy gratification, we cannot resist</w:t>
      </w:r>
      <w:r w:rsidR="00E32F7D">
        <w:t xml:space="preserve"> our craving to take the bait</w:t>
      </w:r>
      <w:r w:rsidRPr="00B11311">
        <w:t>.</w:t>
      </w:r>
      <w:r w:rsidRPr="00CC537C">
        <w:t xml:space="preserve"> </w:t>
      </w:r>
      <w:r w:rsidR="00C85679" w:rsidRPr="00CC537C">
        <w:t xml:space="preserve">Whenever </w:t>
      </w:r>
      <w:r w:rsidR="00221B55" w:rsidRPr="00CC537C">
        <w:t>we act out of fear or euphoria</w:t>
      </w:r>
      <w:r w:rsidR="00173CC5" w:rsidRPr="00CC537C">
        <w:t xml:space="preserve">, </w:t>
      </w:r>
      <w:r w:rsidRPr="00CC537C">
        <w:t xml:space="preserve">we are </w:t>
      </w:r>
      <w:r w:rsidR="00F90BA5" w:rsidRPr="00CC537C">
        <w:t xml:space="preserve">seeking </w:t>
      </w:r>
      <w:r w:rsidRPr="00CC537C">
        <w:t xml:space="preserve">to save our idealized life. The hunter is your Idol Self, </w:t>
      </w:r>
      <w:r w:rsidR="00F90BA5" w:rsidRPr="00CC537C">
        <w:t>full of</w:t>
      </w:r>
      <w:r w:rsidRPr="00CC537C">
        <w:t xml:space="preserve"> pride, judgments, stories, fears, and self-hate, taking you prisoner and planting in your precious soul the seeds of misorientation. Those seeds flourish like weeds in your weakened soul and choke out your true life. That is the outcome of the Judgment Path. </w:t>
      </w:r>
    </w:p>
    <w:bookmarkEnd w:id="32"/>
    <w:p w14:paraId="20097537" w14:textId="3D789B5C" w:rsidR="00BA3A80" w:rsidRPr="00CC537C" w:rsidRDefault="00BA3A80" w:rsidP="00634215">
      <w:pPr>
        <w:spacing w:after="0" w:line="240" w:lineRule="auto"/>
        <w:jc w:val="both"/>
      </w:pPr>
    </w:p>
    <w:p w14:paraId="6AD648EA" w14:textId="05D6FDAC" w:rsidR="00BA3A80" w:rsidRPr="00CC537C" w:rsidRDefault="00BA3A80" w:rsidP="00634215">
      <w:pPr>
        <w:spacing w:after="0" w:line="240" w:lineRule="auto"/>
        <w:jc w:val="both"/>
      </w:pPr>
      <w:r w:rsidRPr="00CC537C">
        <w:t xml:space="preserve">You, however, are a child of the Father of Lights, </w:t>
      </w:r>
      <w:r w:rsidR="00D178BA" w:rsidRPr="00CC537C">
        <w:t>whose</w:t>
      </w:r>
      <w:r w:rsidRPr="00CC537C">
        <w:t xml:space="preserve"> intention is not to hunt you down and hurt you but to give you gifts of truth that promote your potential and glory. The Father knows your longings, and rather than using those longings to deceive you, </w:t>
      </w:r>
      <w:bookmarkStart w:id="33" w:name="_Hlk104921874"/>
      <w:r w:rsidRPr="00CC537C">
        <w:t>He wants to lead you into the right pasture where the Spirit can plant within you</w:t>
      </w:r>
      <w:r w:rsidR="00935D2D" w:rsidRPr="00CC537C">
        <w:t>r soul</w:t>
      </w:r>
      <w:r w:rsidRPr="00CC537C">
        <w:t xml:space="preserve"> the good gifts that lead to a fulfilled and glorious life. </w:t>
      </w:r>
      <w:bookmarkEnd w:id="33"/>
    </w:p>
    <w:p w14:paraId="1541C381" w14:textId="77777777" w:rsidR="00DA0422" w:rsidRPr="00CC537C" w:rsidRDefault="00DA0422" w:rsidP="00634215">
      <w:pPr>
        <w:spacing w:after="0" w:line="240" w:lineRule="auto"/>
        <w:jc w:val="both"/>
      </w:pPr>
    </w:p>
    <w:p w14:paraId="16F5E63C" w14:textId="77777777" w:rsidR="00DA0422" w:rsidRPr="00CC537C" w:rsidRDefault="00054F4E" w:rsidP="00634215">
      <w:pPr>
        <w:spacing w:after="0" w:line="240" w:lineRule="auto"/>
        <w:jc w:val="both"/>
      </w:pPr>
      <w:r w:rsidRPr="00CC537C">
        <w:t xml:space="preserve">Our prayer might </w:t>
      </w:r>
      <w:r w:rsidR="00101769" w:rsidRPr="00CC537C">
        <w:t xml:space="preserve">go </w:t>
      </w:r>
      <w:r w:rsidRPr="00CC537C">
        <w:t>something like this:</w:t>
      </w:r>
    </w:p>
    <w:p w14:paraId="728E5260" w14:textId="77777777" w:rsidR="00DA0422" w:rsidRPr="00CC537C" w:rsidRDefault="00DA0422" w:rsidP="00634215">
      <w:pPr>
        <w:spacing w:after="0" w:line="240" w:lineRule="auto"/>
        <w:jc w:val="both"/>
      </w:pPr>
    </w:p>
    <w:p w14:paraId="58FB311F" w14:textId="77777777" w:rsidR="00054F4E" w:rsidRPr="00CC537C" w:rsidRDefault="0059455A" w:rsidP="00E51AC7">
      <w:pPr>
        <w:spacing w:after="0" w:line="240" w:lineRule="auto"/>
        <w:jc w:val="center"/>
        <w:rPr>
          <w:i/>
        </w:rPr>
      </w:pPr>
      <w:r w:rsidRPr="00CC537C">
        <w:rPr>
          <w:i/>
        </w:rPr>
        <w:t>Father of Lights</w:t>
      </w:r>
      <w:r w:rsidR="00054F4E" w:rsidRPr="00CC537C">
        <w:rPr>
          <w:i/>
        </w:rPr>
        <w:t xml:space="preserve">, train me </w:t>
      </w:r>
      <w:r w:rsidRPr="00CC537C">
        <w:rPr>
          <w:i/>
        </w:rPr>
        <w:t xml:space="preserve">with Your gifts </w:t>
      </w:r>
      <w:r w:rsidR="00054F4E" w:rsidRPr="00CC537C">
        <w:rPr>
          <w:i/>
        </w:rPr>
        <w:t>to give up my addiction to</w:t>
      </w:r>
      <w:r w:rsidR="00B15F3E" w:rsidRPr="00CC537C">
        <w:rPr>
          <w:i/>
        </w:rPr>
        <w:t xml:space="preserve"> the Idol’s</w:t>
      </w:r>
      <w:r w:rsidR="00054F4E" w:rsidRPr="00CC537C">
        <w:rPr>
          <w:i/>
        </w:rPr>
        <w:t xml:space="preserve"> fear</w:t>
      </w:r>
      <w:r w:rsidR="00B15F3E" w:rsidRPr="00CC537C">
        <w:rPr>
          <w:i/>
        </w:rPr>
        <w:t>s</w:t>
      </w:r>
      <w:r w:rsidR="00054F4E" w:rsidRPr="00CC537C">
        <w:rPr>
          <w:i/>
        </w:rPr>
        <w:t xml:space="preserve">. </w:t>
      </w:r>
      <w:r w:rsidR="000C090E" w:rsidRPr="00CC537C">
        <w:rPr>
          <w:i/>
        </w:rPr>
        <w:t>(Repeat)</w:t>
      </w:r>
    </w:p>
    <w:p w14:paraId="37986308" w14:textId="77777777" w:rsidR="00F74C33" w:rsidRPr="00CC537C" w:rsidRDefault="00F74C33" w:rsidP="00634215">
      <w:pPr>
        <w:spacing w:after="0" w:line="240" w:lineRule="auto"/>
        <w:jc w:val="both"/>
      </w:pPr>
    </w:p>
    <w:p w14:paraId="6C1BEB8B" w14:textId="77777777" w:rsidR="00481D3C" w:rsidRPr="00CC537C" w:rsidRDefault="00481D3C" w:rsidP="00634215">
      <w:pPr>
        <w:spacing w:after="0" w:line="240" w:lineRule="auto"/>
        <w:jc w:val="both"/>
      </w:pPr>
      <w:r w:rsidRPr="00CC537C">
        <w:t>Take a deep breath.</w:t>
      </w:r>
    </w:p>
    <w:p w14:paraId="7A5BEAD7" w14:textId="5E0C3465" w:rsidR="00696F2F" w:rsidRPr="00CC537C" w:rsidRDefault="00696F2F" w:rsidP="00696F2F">
      <w:pPr>
        <w:spacing w:after="0" w:line="240" w:lineRule="auto"/>
        <w:jc w:val="both"/>
        <w:rPr>
          <w:i/>
        </w:rPr>
      </w:pPr>
      <w:r w:rsidRPr="00CC537C">
        <w:rPr>
          <w:i/>
        </w:rPr>
        <w:t xml:space="preserve">(If time permits, ask, “Does anyone have comments or questions about </w:t>
      </w:r>
      <w:r w:rsidR="00EC354B" w:rsidRPr="00CC537C">
        <w:rPr>
          <w:i/>
        </w:rPr>
        <w:t>the</w:t>
      </w:r>
      <w:r w:rsidRPr="00CC537C">
        <w:rPr>
          <w:i/>
        </w:rPr>
        <w:t xml:space="preserve"> Bible teaching?”)</w:t>
      </w:r>
    </w:p>
    <w:p w14:paraId="4A40E63B" w14:textId="77777777" w:rsidR="00054F4E" w:rsidRPr="00CC537C" w:rsidRDefault="00054F4E" w:rsidP="00634215">
      <w:pPr>
        <w:spacing w:after="0" w:line="240" w:lineRule="auto"/>
        <w:jc w:val="both"/>
      </w:pPr>
    </w:p>
    <w:p w14:paraId="36CD34B5" w14:textId="77777777" w:rsidR="00285B9A" w:rsidRPr="00CC537C" w:rsidRDefault="00285B9A" w:rsidP="00634215">
      <w:pPr>
        <w:spacing w:after="0" w:line="240" w:lineRule="auto"/>
        <w:jc w:val="both"/>
        <w:rPr>
          <w:b/>
        </w:rPr>
      </w:pPr>
      <w:r w:rsidRPr="00CC537C">
        <w:rPr>
          <w:b/>
        </w:rPr>
        <w:t>1:1</w:t>
      </w:r>
      <w:r w:rsidR="00F74C33" w:rsidRPr="00CC537C">
        <w:rPr>
          <w:b/>
        </w:rPr>
        <w:t>0</w:t>
      </w:r>
      <w:r w:rsidRPr="00CC537C">
        <w:rPr>
          <w:b/>
        </w:rPr>
        <w:t xml:space="preserve"> </w:t>
      </w:r>
      <w:r w:rsidRPr="00CC537C">
        <w:rPr>
          <w:b/>
        </w:rPr>
        <w:tab/>
        <w:t>INTEGRATION</w:t>
      </w:r>
    </w:p>
    <w:p w14:paraId="796BE455" w14:textId="77777777" w:rsidR="00481D3C" w:rsidRPr="00CC537C" w:rsidRDefault="00481D3C" w:rsidP="00634215">
      <w:pPr>
        <w:spacing w:after="0" w:line="240" w:lineRule="auto"/>
        <w:jc w:val="both"/>
      </w:pPr>
    </w:p>
    <w:p w14:paraId="3B239640" w14:textId="32F9C277" w:rsidR="00481D3C" w:rsidRPr="00CC537C" w:rsidRDefault="00481D3C" w:rsidP="00634215">
      <w:pPr>
        <w:spacing w:after="0" w:line="240" w:lineRule="auto"/>
        <w:jc w:val="both"/>
        <w:rPr>
          <w:i/>
        </w:rPr>
      </w:pPr>
      <w:r w:rsidRPr="00CC537C">
        <w:t xml:space="preserve">Sip some </w:t>
      </w:r>
      <w:r w:rsidR="00101769" w:rsidRPr="00CC537C">
        <w:t xml:space="preserve">purified </w:t>
      </w:r>
      <w:r w:rsidRPr="00CC537C">
        <w:t>water and</w:t>
      </w:r>
      <w:r w:rsidR="0092666B" w:rsidRPr="00CC537C">
        <w:t>, if you wish,</w:t>
      </w:r>
      <w:r w:rsidRPr="00CC537C">
        <w:t xml:space="preserve"> prepare to take some notes. Assume a </w:t>
      </w:r>
      <w:r w:rsidR="0092666B" w:rsidRPr="00CC537C">
        <w:t xml:space="preserve">mindfulness </w:t>
      </w:r>
      <w:r w:rsidRPr="00CC537C">
        <w:t>posture</w:t>
      </w:r>
      <w:r w:rsidR="00101769" w:rsidRPr="00CC537C">
        <w:t>,</w:t>
      </w:r>
      <w:r w:rsidRPr="00CC537C">
        <w:t xml:space="preserve"> and breathe. </w:t>
      </w:r>
      <w:r w:rsidRPr="00CC537C">
        <w:rPr>
          <w:i/>
        </w:rPr>
        <w:t xml:space="preserve">(Pause </w:t>
      </w:r>
      <w:r w:rsidR="00966970" w:rsidRPr="00CC537C">
        <w:rPr>
          <w:i/>
        </w:rPr>
        <w:t xml:space="preserve">for </w:t>
      </w:r>
      <w:r w:rsidR="001F74C6" w:rsidRPr="00CC537C">
        <w:rPr>
          <w:i/>
        </w:rPr>
        <w:t>1</w:t>
      </w:r>
      <w:r w:rsidRPr="00CC537C">
        <w:rPr>
          <w:i/>
        </w:rPr>
        <w:t>0 seconds)</w:t>
      </w:r>
    </w:p>
    <w:p w14:paraId="5F47FB60" w14:textId="77777777" w:rsidR="00481D3C" w:rsidRPr="00CC537C" w:rsidRDefault="00481D3C" w:rsidP="00634215">
      <w:pPr>
        <w:spacing w:after="0" w:line="240" w:lineRule="auto"/>
        <w:jc w:val="both"/>
      </w:pPr>
    </w:p>
    <w:p w14:paraId="678381D1" w14:textId="6C998308" w:rsidR="00481D3C" w:rsidRPr="00CC537C" w:rsidRDefault="00454E75" w:rsidP="00634215">
      <w:pPr>
        <w:spacing w:after="0" w:line="240" w:lineRule="auto"/>
        <w:jc w:val="both"/>
        <w:rPr>
          <w:i/>
        </w:rPr>
      </w:pPr>
      <w:r w:rsidRPr="00CC537C">
        <w:t>Here is our integration focus</w:t>
      </w:r>
      <w:r w:rsidR="0060271E" w:rsidRPr="00CC537C">
        <w:t xml:space="preserve">: </w:t>
      </w:r>
      <w:r w:rsidR="00481D3C" w:rsidRPr="00CC537C">
        <w:rPr>
          <w:i/>
        </w:rPr>
        <w:t>Consider a situation that tempts you to take the bait. (Repeat)</w:t>
      </w:r>
      <w:r w:rsidR="00481D3C" w:rsidRPr="00CC537C">
        <w:t xml:space="preserve"> </w:t>
      </w:r>
      <w:r w:rsidR="00481D3C" w:rsidRPr="00CC537C">
        <w:rPr>
          <w:i/>
        </w:rPr>
        <w:t>(Pause</w:t>
      </w:r>
      <w:r w:rsidR="001F74C6" w:rsidRPr="00CC537C">
        <w:rPr>
          <w:i/>
        </w:rPr>
        <w:t xml:space="preserve"> </w:t>
      </w:r>
      <w:r w:rsidR="00966970" w:rsidRPr="00CC537C">
        <w:rPr>
          <w:i/>
        </w:rPr>
        <w:t xml:space="preserve">for </w:t>
      </w:r>
      <w:r w:rsidR="001F74C6" w:rsidRPr="00CC537C">
        <w:rPr>
          <w:i/>
        </w:rPr>
        <w:t>30 seconds</w:t>
      </w:r>
      <w:r w:rsidR="00481D3C" w:rsidRPr="00CC537C">
        <w:rPr>
          <w:i/>
        </w:rPr>
        <w:t>)</w:t>
      </w:r>
    </w:p>
    <w:p w14:paraId="3B181700" w14:textId="77777777" w:rsidR="00481D3C" w:rsidRPr="00CC537C" w:rsidRDefault="00481D3C" w:rsidP="00634215">
      <w:pPr>
        <w:spacing w:after="0" w:line="240" w:lineRule="auto"/>
        <w:jc w:val="both"/>
      </w:pPr>
    </w:p>
    <w:p w14:paraId="2637404E" w14:textId="6F7E35B4" w:rsidR="00481D3C" w:rsidRPr="00CC537C" w:rsidRDefault="00481D3C" w:rsidP="00634215">
      <w:pPr>
        <w:spacing w:after="0" w:line="240" w:lineRule="auto"/>
        <w:jc w:val="both"/>
      </w:pPr>
      <w:r w:rsidRPr="00CC537C">
        <w:rPr>
          <w:b/>
        </w:rPr>
        <w:t>The</w:t>
      </w:r>
      <w:r w:rsidRPr="00CC537C">
        <w:t xml:space="preserve"> </w:t>
      </w:r>
      <w:r w:rsidRPr="00CC537C">
        <w:rPr>
          <w:b/>
        </w:rPr>
        <w:t>FAITH</w:t>
      </w:r>
      <w:r w:rsidRPr="00CC537C">
        <w:t xml:space="preserve"> </w:t>
      </w:r>
      <w:r w:rsidRPr="00CC537C">
        <w:rPr>
          <w:b/>
        </w:rPr>
        <w:t>Process</w:t>
      </w:r>
    </w:p>
    <w:p w14:paraId="30AAB9FE" w14:textId="77777777" w:rsidR="00481D3C" w:rsidRPr="00CC537C" w:rsidRDefault="00481D3C" w:rsidP="00634215">
      <w:pPr>
        <w:spacing w:after="0" w:line="240" w:lineRule="auto"/>
        <w:jc w:val="both"/>
      </w:pPr>
      <w:r w:rsidRPr="00CC537C">
        <w:rPr>
          <w:i/>
        </w:rPr>
        <w:t xml:space="preserve">(Choose </w:t>
      </w:r>
      <w:r w:rsidR="00736AA5" w:rsidRPr="00CC537C">
        <w:rPr>
          <w:i/>
        </w:rPr>
        <w:t xml:space="preserve">from each section </w:t>
      </w:r>
      <w:r w:rsidRPr="00CC537C">
        <w:rPr>
          <w:i/>
        </w:rPr>
        <w:t xml:space="preserve">a few phrases </w:t>
      </w:r>
      <w:r w:rsidR="00736AA5" w:rsidRPr="00CC537C">
        <w:rPr>
          <w:i/>
        </w:rPr>
        <w:t>that are meaningful to you</w:t>
      </w:r>
      <w:r w:rsidRPr="00CC537C">
        <w:rPr>
          <w:i/>
        </w:rPr>
        <w:t>)</w:t>
      </w:r>
    </w:p>
    <w:p w14:paraId="20AE0DF5" w14:textId="77777777" w:rsidR="00481D3C" w:rsidRPr="00CC537C" w:rsidRDefault="00481D3C" w:rsidP="00634215">
      <w:pPr>
        <w:spacing w:after="0" w:line="240" w:lineRule="auto"/>
        <w:jc w:val="both"/>
      </w:pPr>
    </w:p>
    <w:p w14:paraId="505A2AD2" w14:textId="77777777" w:rsidR="00481D3C" w:rsidRPr="00CC537C" w:rsidRDefault="00481D3C" w:rsidP="00634215">
      <w:pPr>
        <w:spacing w:after="0" w:line="240" w:lineRule="auto"/>
        <w:jc w:val="both"/>
        <w:rPr>
          <w:b/>
        </w:rPr>
      </w:pPr>
      <w:r w:rsidRPr="00CC537C">
        <w:rPr>
          <w:b/>
        </w:rPr>
        <w:t>Feelings</w:t>
      </w:r>
    </w:p>
    <w:p w14:paraId="2E29AAAF" w14:textId="3F166943" w:rsidR="00481D3C" w:rsidRPr="00CC537C" w:rsidRDefault="00481D3C" w:rsidP="00634215">
      <w:pPr>
        <w:spacing w:after="0" w:line="240" w:lineRule="auto"/>
        <w:jc w:val="both"/>
      </w:pPr>
      <w:r w:rsidRPr="00CC537C">
        <w:t xml:space="preserve">As you </w:t>
      </w:r>
      <w:r w:rsidRPr="00CC537C">
        <w:rPr>
          <w:i/>
        </w:rPr>
        <w:t>consider</w:t>
      </w:r>
      <w:r w:rsidRPr="00CC537C">
        <w:rPr>
          <w:rFonts w:cs="Calibri"/>
          <w:i/>
        </w:rPr>
        <w:t xml:space="preserve"> </w:t>
      </w:r>
      <w:r w:rsidRPr="00CC537C">
        <w:rPr>
          <w:i/>
        </w:rPr>
        <w:t>a situation that tempts you to take the bait</w:t>
      </w:r>
      <w:r w:rsidRPr="00CC537C">
        <w:t xml:space="preserve">, how does it feel? </w:t>
      </w:r>
      <w:r w:rsidRPr="00CC537C">
        <w:rPr>
          <w:i/>
        </w:rPr>
        <w:t xml:space="preserve">(Pause) </w:t>
      </w:r>
      <w:r w:rsidRPr="00CC537C">
        <w:t>Your feelings are yours to teach you about yourself, to guide you</w:t>
      </w:r>
      <w:r w:rsidR="00F90BA5" w:rsidRPr="00CC537C">
        <w:t xml:space="preserve">, and </w:t>
      </w:r>
      <w:r w:rsidRPr="00CC537C">
        <w:t xml:space="preserve">to train you. They can often be uncomfortable. </w:t>
      </w:r>
      <w:r w:rsidRPr="00CC537C">
        <w:rPr>
          <w:i/>
        </w:rPr>
        <w:t xml:space="preserve">(Pause) </w:t>
      </w:r>
      <w:r w:rsidR="0059455A" w:rsidRPr="00CC537C">
        <w:t xml:space="preserve">You can learn </w:t>
      </w:r>
      <w:r w:rsidRPr="00CC537C">
        <w:t>to recognize and honor your feelings without allowing them to master you. Acknowledge with compassion whatever you may be experiencing</w:t>
      </w:r>
      <w:r w:rsidR="002772C3" w:rsidRPr="00CC537C">
        <w:t>,</w:t>
      </w:r>
      <w:r w:rsidRPr="00CC537C">
        <w:t xml:space="preserve"> and breathe. </w:t>
      </w:r>
      <w:r w:rsidRPr="00CC537C">
        <w:rPr>
          <w:i/>
        </w:rPr>
        <w:t xml:space="preserve">(Pause </w:t>
      </w:r>
      <w:r w:rsidR="00966970" w:rsidRPr="00CC537C">
        <w:rPr>
          <w:i/>
        </w:rPr>
        <w:t xml:space="preserve">for </w:t>
      </w:r>
      <w:r w:rsidRPr="00CC537C">
        <w:rPr>
          <w:i/>
        </w:rPr>
        <w:t xml:space="preserve">30 seconds) </w:t>
      </w:r>
    </w:p>
    <w:p w14:paraId="2D672B80" w14:textId="77777777" w:rsidR="00C94C1D" w:rsidRPr="00CC537C" w:rsidRDefault="00C94C1D" w:rsidP="00634215">
      <w:pPr>
        <w:widowControl w:val="0"/>
        <w:spacing w:after="0" w:line="240" w:lineRule="auto"/>
        <w:jc w:val="both"/>
        <w:rPr>
          <w:b/>
        </w:rPr>
      </w:pPr>
    </w:p>
    <w:p w14:paraId="193FB8E0" w14:textId="36EFED16" w:rsidR="00481D3C" w:rsidRPr="00CC537C" w:rsidRDefault="00481D3C" w:rsidP="00634215">
      <w:pPr>
        <w:widowControl w:val="0"/>
        <w:spacing w:after="0" w:line="240" w:lineRule="auto"/>
        <w:jc w:val="both"/>
        <w:rPr>
          <w:b/>
        </w:rPr>
      </w:pPr>
      <w:r w:rsidRPr="00CC537C">
        <w:rPr>
          <w:b/>
        </w:rPr>
        <w:t>Awareness without judgment</w:t>
      </w:r>
    </w:p>
    <w:p w14:paraId="3CA43547" w14:textId="64BA1A53" w:rsidR="00481D3C" w:rsidRPr="00CC537C" w:rsidRDefault="00481D3C" w:rsidP="00634215">
      <w:pPr>
        <w:widowControl w:val="0"/>
        <w:spacing w:after="0" w:line="240" w:lineRule="auto"/>
        <w:jc w:val="both"/>
        <w:rPr>
          <w:i/>
        </w:rPr>
      </w:pPr>
      <w:r w:rsidRPr="00CC537C">
        <w:t>Allow whatever you are experiencing to rest in your awareness. You might notice a compulsion to push thoughts or feelings away, to judge them</w:t>
      </w:r>
      <w:r w:rsidR="00082D40" w:rsidRPr="00CC537C">
        <w:t>,</w:t>
      </w:r>
      <w:r w:rsidRPr="00CC537C">
        <w:t xml:space="preserve"> or </w:t>
      </w:r>
      <w:r w:rsidR="00082D40" w:rsidRPr="00CC537C">
        <w:t xml:space="preserve">to </w:t>
      </w:r>
      <w:r w:rsidRPr="00CC537C">
        <w:t xml:space="preserve">justify them. </w:t>
      </w:r>
      <w:r w:rsidR="00A0636A" w:rsidRPr="00CC537C">
        <w:t xml:space="preserve">We </w:t>
      </w:r>
      <w:r w:rsidR="00CE0F4A">
        <w:t>often</w:t>
      </w:r>
      <w:r w:rsidR="00CE0F4A" w:rsidRPr="00CC537C">
        <w:t xml:space="preserve"> </w:t>
      </w:r>
      <w:r w:rsidRPr="00CC537C">
        <w:t xml:space="preserve">flush </w:t>
      </w:r>
      <w:r w:rsidR="00A0636A" w:rsidRPr="00CC537C">
        <w:t xml:space="preserve">our </w:t>
      </w:r>
      <w:r w:rsidRPr="00CC537C">
        <w:t xml:space="preserve">feelings or thoughts from </w:t>
      </w:r>
      <w:r w:rsidR="00DA58D7" w:rsidRPr="00CC537C">
        <w:t xml:space="preserve">our </w:t>
      </w:r>
      <w:r w:rsidRPr="00CC537C">
        <w:t xml:space="preserve">awareness before they have a chance to teach </w:t>
      </w:r>
      <w:r w:rsidR="00DA58D7" w:rsidRPr="00CC537C">
        <w:t>us</w:t>
      </w:r>
      <w:r w:rsidRPr="00CC537C">
        <w:t>. Breathe</w:t>
      </w:r>
      <w:r w:rsidR="00082D40" w:rsidRPr="00CC537C">
        <w:t>,</w:t>
      </w:r>
      <w:r w:rsidRPr="00CC537C">
        <w:t xml:space="preserve"> and hold </w:t>
      </w:r>
      <w:r w:rsidR="0092666B" w:rsidRPr="00CC537C">
        <w:t xml:space="preserve">your </w:t>
      </w:r>
      <w:r w:rsidRPr="00CC537C">
        <w:t xml:space="preserve">experience up to the light </w:t>
      </w:r>
      <w:r w:rsidRPr="00CC537C">
        <w:lastRenderedPageBreak/>
        <w:t xml:space="preserve">as you </w:t>
      </w:r>
      <w:r w:rsidRPr="00CC537C">
        <w:rPr>
          <w:i/>
        </w:rPr>
        <w:t>c</w:t>
      </w:r>
      <w:r w:rsidRPr="00CC537C">
        <w:rPr>
          <w:rFonts w:cs="Calibri"/>
          <w:i/>
        </w:rPr>
        <w:t xml:space="preserve">onsider </w:t>
      </w:r>
      <w:r w:rsidRPr="00CC537C">
        <w:rPr>
          <w:i/>
        </w:rPr>
        <w:t>a situation that tempts you to take the bait</w:t>
      </w:r>
      <w:r w:rsidRPr="00CC537C">
        <w:t xml:space="preserve">. </w:t>
      </w:r>
      <w:r w:rsidRPr="00CC537C">
        <w:rPr>
          <w:i/>
        </w:rPr>
        <w:t xml:space="preserve">(Pause) </w:t>
      </w:r>
      <w:r w:rsidRPr="00CC537C">
        <w:t>Feelings and passing thoughts are not right or wrong</w:t>
      </w:r>
      <w:r w:rsidR="002772C3" w:rsidRPr="00CC537C">
        <w:t>; they</w:t>
      </w:r>
      <w:r w:rsidRPr="00CC537C">
        <w:t xml:space="preserve"> just are. Give yourself permission now to explore them without judgment, and breathe. </w:t>
      </w:r>
      <w:r w:rsidRPr="00CC537C">
        <w:rPr>
          <w:i/>
        </w:rPr>
        <w:t xml:space="preserve">(Pause </w:t>
      </w:r>
      <w:r w:rsidR="00966970" w:rsidRPr="00CC537C">
        <w:rPr>
          <w:i/>
        </w:rPr>
        <w:t xml:space="preserve">for </w:t>
      </w:r>
      <w:r w:rsidRPr="00CC537C">
        <w:rPr>
          <w:i/>
        </w:rPr>
        <w:t>30 seconds)</w:t>
      </w:r>
    </w:p>
    <w:p w14:paraId="029CBEB6" w14:textId="77777777" w:rsidR="00481D3C" w:rsidRPr="00CC537C" w:rsidRDefault="00481D3C" w:rsidP="00634215">
      <w:pPr>
        <w:spacing w:after="0" w:line="240" w:lineRule="auto"/>
        <w:jc w:val="both"/>
      </w:pPr>
    </w:p>
    <w:p w14:paraId="524CFE65" w14:textId="77777777" w:rsidR="00481D3C" w:rsidRPr="00CC537C" w:rsidRDefault="00481D3C" w:rsidP="00634215">
      <w:pPr>
        <w:spacing w:after="0" w:line="240" w:lineRule="auto"/>
        <w:jc w:val="both"/>
        <w:rPr>
          <w:b/>
        </w:rPr>
      </w:pPr>
      <w:r w:rsidRPr="00CC537C">
        <w:rPr>
          <w:b/>
        </w:rPr>
        <w:t>Inquiry</w:t>
      </w:r>
      <w:r w:rsidR="0092666B" w:rsidRPr="00CC537C">
        <w:rPr>
          <w:b/>
        </w:rPr>
        <w:t>: W</w:t>
      </w:r>
      <w:r w:rsidRPr="00CC537C">
        <w:rPr>
          <w:b/>
        </w:rPr>
        <w:t>hat is my body saying?</w:t>
      </w:r>
    </w:p>
    <w:p w14:paraId="6EC83DF6" w14:textId="174D8BF8" w:rsidR="00481D3C" w:rsidRPr="00CC537C" w:rsidRDefault="00481D3C" w:rsidP="00634215">
      <w:pPr>
        <w:spacing w:after="0" w:line="240" w:lineRule="auto"/>
        <w:jc w:val="both"/>
      </w:pPr>
      <w:r w:rsidRPr="00CC537C">
        <w:t>Breathe</w:t>
      </w:r>
      <w:r w:rsidR="002772C3" w:rsidRPr="00CC537C">
        <w:t>,</w:t>
      </w:r>
      <w:r w:rsidRPr="00CC537C">
        <w:t xml:space="preserve"> and bring your attention to your body. Notice what it is doing when you </w:t>
      </w:r>
      <w:r w:rsidRPr="00CC537C">
        <w:rPr>
          <w:rFonts w:cs="Calibri"/>
          <w:i/>
        </w:rPr>
        <w:t xml:space="preserve">consider </w:t>
      </w:r>
      <w:r w:rsidRPr="00CC537C">
        <w:rPr>
          <w:i/>
        </w:rPr>
        <w:t>taking the bait</w:t>
      </w:r>
      <w:r w:rsidRPr="00CC537C">
        <w:rPr>
          <w:rFonts w:cs="Calibri"/>
          <w:i/>
        </w:rPr>
        <w:t>.</w:t>
      </w:r>
      <w:r w:rsidRPr="00CC537C">
        <w:rPr>
          <w:i/>
        </w:rPr>
        <w:t xml:space="preserve"> </w:t>
      </w:r>
      <w:r w:rsidRPr="00CC537C">
        <w:t xml:space="preserve">What sensations are there? </w:t>
      </w:r>
      <w:r w:rsidRPr="00CC537C">
        <w:rPr>
          <w:i/>
        </w:rPr>
        <w:t xml:space="preserve">(Pause) </w:t>
      </w:r>
      <w:r w:rsidRPr="00CC537C">
        <w:t xml:space="preserve">Your body is always talking to you. You may not understand its language right now, but you can observe. For example, you might recognize what craving or panic feels like, or perhaps euphoria or disgust. </w:t>
      </w:r>
      <w:r w:rsidRPr="00CC537C">
        <w:rPr>
          <w:i/>
        </w:rPr>
        <w:t>(Pause)</w:t>
      </w:r>
      <w:r w:rsidRPr="00CC537C">
        <w:t xml:space="preserve"> </w:t>
      </w:r>
      <w:r w:rsidR="00006679" w:rsidRPr="00CC537C">
        <w:t xml:space="preserve">If your sensations are uncomfortable, you can move your attention to </w:t>
      </w:r>
      <w:r w:rsidR="002772C3" w:rsidRPr="00CC537C">
        <w:t>an area of your</w:t>
      </w:r>
      <w:r w:rsidR="00006679" w:rsidRPr="00CC537C">
        <w:t xml:space="preserve"> body that is not </w:t>
      </w:r>
      <w:r w:rsidR="00073F64" w:rsidRPr="00CC537C">
        <w:t>reacting</w:t>
      </w:r>
      <w:r w:rsidR="002772C3" w:rsidRPr="00CC537C">
        <w:t>,</w:t>
      </w:r>
      <w:r w:rsidR="00073F64" w:rsidRPr="00CC537C">
        <w:t xml:space="preserve"> and</w:t>
      </w:r>
      <w:r w:rsidR="00006679" w:rsidRPr="00CC537C">
        <w:t xml:space="preserve"> rest. When you are ready, return to </w:t>
      </w:r>
      <w:r w:rsidR="00C47CCF" w:rsidRPr="00CC537C">
        <w:t xml:space="preserve">respectfully </w:t>
      </w:r>
      <w:r w:rsidR="00006679" w:rsidRPr="00CC537C">
        <w:t>observe those uncomfortable sensations. Breathe. </w:t>
      </w:r>
      <w:r w:rsidR="00006679" w:rsidRPr="00CC537C">
        <w:rPr>
          <w:i/>
        </w:rPr>
        <w:t xml:space="preserve">(Pause </w:t>
      </w:r>
      <w:r w:rsidR="004B0D90" w:rsidRPr="00CC537C">
        <w:rPr>
          <w:i/>
        </w:rPr>
        <w:t xml:space="preserve">for </w:t>
      </w:r>
      <w:r w:rsidR="00006679" w:rsidRPr="00CC537C">
        <w:rPr>
          <w:i/>
        </w:rPr>
        <w:t>30 seconds)</w:t>
      </w:r>
    </w:p>
    <w:p w14:paraId="12FDEBF9" w14:textId="77777777" w:rsidR="00481D3C" w:rsidRPr="00CC537C" w:rsidRDefault="00481D3C" w:rsidP="00634215">
      <w:pPr>
        <w:spacing w:after="0" w:line="240" w:lineRule="auto"/>
        <w:jc w:val="both"/>
      </w:pPr>
    </w:p>
    <w:p w14:paraId="32526E9F" w14:textId="77777777" w:rsidR="00481D3C" w:rsidRPr="00CC537C" w:rsidRDefault="00481D3C" w:rsidP="00634215">
      <w:pPr>
        <w:spacing w:after="0" w:line="240" w:lineRule="auto"/>
        <w:jc w:val="both"/>
        <w:rPr>
          <w:b/>
        </w:rPr>
      </w:pPr>
      <w:r w:rsidRPr="00CC537C">
        <w:rPr>
          <w:b/>
        </w:rPr>
        <w:t>Talk to Jesus</w:t>
      </w:r>
    </w:p>
    <w:p w14:paraId="1F6AA853" w14:textId="320C1406" w:rsidR="00481D3C" w:rsidRPr="00CC537C" w:rsidRDefault="00481D3C" w:rsidP="00634215">
      <w:pPr>
        <w:spacing w:after="0" w:line="240" w:lineRule="auto"/>
        <w:jc w:val="both"/>
        <w:rPr>
          <w:i/>
        </w:rPr>
      </w:pPr>
      <w:r w:rsidRPr="00CC537C">
        <w:t>You might imagine that you are leaning back in the</w:t>
      </w:r>
      <w:r w:rsidR="00DD5B5B" w:rsidRPr="00CC537C">
        <w:t xml:space="preserve"> safe and loving</w:t>
      </w:r>
      <w:r w:rsidRPr="00CC537C">
        <w:t xml:space="preserve"> arms of Jesus </w:t>
      </w:r>
      <w:r w:rsidR="00D16D46" w:rsidRPr="00CC537C">
        <w:t xml:space="preserve">as </w:t>
      </w:r>
      <w:r w:rsidRPr="00CC537C">
        <w:t xml:space="preserve">together you </w:t>
      </w:r>
      <w:r w:rsidR="00D16D46" w:rsidRPr="00CC537C">
        <w:rPr>
          <w:i/>
        </w:rPr>
        <w:t>consider</w:t>
      </w:r>
      <w:r w:rsidRPr="00CC537C">
        <w:rPr>
          <w:rFonts w:cs="Calibri"/>
          <w:i/>
        </w:rPr>
        <w:t xml:space="preserve"> </w:t>
      </w:r>
      <w:r w:rsidR="0092666B" w:rsidRPr="00CC537C">
        <w:rPr>
          <w:i/>
        </w:rPr>
        <w:t xml:space="preserve">this </w:t>
      </w:r>
      <w:r w:rsidRPr="00CC537C">
        <w:rPr>
          <w:i/>
        </w:rPr>
        <w:t>situation that tempts you to take the bait</w:t>
      </w:r>
      <w:r w:rsidRPr="00CC537C">
        <w:t xml:space="preserve">. Do you feel comfortable, uncomfortable, or are you shutting down? Just observe. </w:t>
      </w:r>
      <w:r w:rsidRPr="00CC537C">
        <w:rPr>
          <w:i/>
        </w:rPr>
        <w:t>(Pause)</w:t>
      </w:r>
      <w:r w:rsidRPr="00CC537C">
        <w:t xml:space="preserve"> Do you judge this situation as life or death</w:t>
      </w:r>
      <w:r w:rsidR="00625C80" w:rsidRPr="00CC537C">
        <w:t xml:space="preserve">, </w:t>
      </w:r>
      <w:r w:rsidR="001F74C6" w:rsidRPr="00CC537C">
        <w:t>release or threat</w:t>
      </w:r>
      <w:r w:rsidRPr="00CC537C">
        <w:t xml:space="preserve">? What are your reasons? What story do you want to tell? </w:t>
      </w:r>
      <w:r w:rsidRPr="00CC537C">
        <w:rPr>
          <w:i/>
        </w:rPr>
        <w:t>(Pause)</w:t>
      </w:r>
      <w:r w:rsidRPr="00CC537C">
        <w:t xml:space="preserve"> </w:t>
      </w:r>
      <w:r w:rsidRPr="00CC537C">
        <w:rPr>
          <w:rFonts w:cs="Calibri"/>
        </w:rPr>
        <w:t>Is this</w:t>
      </w:r>
      <w:r w:rsidR="0092666B" w:rsidRPr="00CC537C">
        <w:rPr>
          <w:rFonts w:cs="Calibri"/>
        </w:rPr>
        <w:t xml:space="preserve"> situation</w:t>
      </w:r>
      <w:r w:rsidRPr="00CC537C">
        <w:rPr>
          <w:rFonts w:cs="Calibri"/>
        </w:rPr>
        <w:t xml:space="preserve"> a regular pattern in your life?</w:t>
      </w:r>
      <w:r w:rsidR="003C2CF7">
        <w:rPr>
          <w:rFonts w:cs="Calibri"/>
        </w:rPr>
        <w:t xml:space="preserve"> </w:t>
      </w:r>
      <w:r w:rsidRPr="00CC537C">
        <w:t>Are you afraid of something</w:t>
      </w:r>
      <w:r w:rsidR="002772C3" w:rsidRPr="00CC537C">
        <w:t>—</w:t>
      </w:r>
      <w:r w:rsidRPr="00CC537C">
        <w:t xml:space="preserve">of being wrong, of </w:t>
      </w:r>
      <w:r w:rsidRPr="003C2CF7">
        <w:t xml:space="preserve">missing out, of exertion? </w:t>
      </w:r>
      <w:r w:rsidR="0092666B" w:rsidRPr="003C2CF7">
        <w:t>You</w:t>
      </w:r>
      <w:r w:rsidR="0092666B" w:rsidRPr="00CC537C">
        <w:t xml:space="preserve"> might be</w:t>
      </w:r>
      <w:r w:rsidRPr="00CC537C">
        <w:t xml:space="preserve"> afraid of your own power, or </w:t>
      </w:r>
      <w:r w:rsidR="00966970" w:rsidRPr="00CC537C">
        <w:t xml:space="preserve">of </w:t>
      </w:r>
      <w:r w:rsidRPr="00CC537C">
        <w:t xml:space="preserve">someone else’s power? </w:t>
      </w:r>
      <w:r w:rsidR="00CE0F4A" w:rsidRPr="003C2CF7">
        <w:rPr>
          <w:i/>
          <w:iCs/>
        </w:rPr>
        <w:t xml:space="preserve">(Pause) </w:t>
      </w:r>
      <w:r w:rsidRPr="00CC537C">
        <w:t xml:space="preserve">Observe your responses as just information, and breathe with </w:t>
      </w:r>
      <w:r w:rsidR="00A902F0" w:rsidRPr="00CC537C">
        <w:t xml:space="preserve">a </w:t>
      </w:r>
      <w:r w:rsidRPr="00CC537C">
        <w:t xml:space="preserve">long exhaling breath. </w:t>
      </w:r>
      <w:r w:rsidRPr="00CC537C">
        <w:rPr>
          <w:i/>
        </w:rPr>
        <w:t xml:space="preserve">(Pause </w:t>
      </w:r>
      <w:r w:rsidR="00966970" w:rsidRPr="00CC537C">
        <w:rPr>
          <w:i/>
        </w:rPr>
        <w:t xml:space="preserve">for </w:t>
      </w:r>
      <w:r w:rsidRPr="00CC537C">
        <w:rPr>
          <w:i/>
        </w:rPr>
        <w:t>30 seconds)</w:t>
      </w:r>
    </w:p>
    <w:p w14:paraId="59C83478" w14:textId="77777777" w:rsidR="00481D3C" w:rsidRPr="00CC537C" w:rsidRDefault="00481D3C" w:rsidP="00634215">
      <w:pPr>
        <w:spacing w:after="0" w:line="240" w:lineRule="auto"/>
        <w:jc w:val="both"/>
      </w:pPr>
    </w:p>
    <w:p w14:paraId="7091C1E6" w14:textId="77777777" w:rsidR="00481D3C" w:rsidRPr="00CC537C" w:rsidRDefault="00481D3C" w:rsidP="00634215">
      <w:pPr>
        <w:spacing w:after="0" w:line="240" w:lineRule="auto"/>
        <w:jc w:val="both"/>
        <w:rPr>
          <w:b/>
        </w:rPr>
      </w:pPr>
      <w:r w:rsidRPr="00CC537C">
        <w:rPr>
          <w:b/>
        </w:rPr>
        <w:t xml:space="preserve">Heal </w:t>
      </w:r>
    </w:p>
    <w:p w14:paraId="22C87A62" w14:textId="122817EC" w:rsidR="00481D3C" w:rsidRPr="00CC537C" w:rsidRDefault="00481D3C" w:rsidP="00634215">
      <w:pPr>
        <w:spacing w:after="0" w:line="240" w:lineRule="auto"/>
        <w:jc w:val="both"/>
        <w:rPr>
          <w:b/>
        </w:rPr>
      </w:pPr>
      <w:r w:rsidRPr="00CC537C">
        <w:t xml:space="preserve">God created us to have all of these feelings, and for thousands of years human beings have been feeling like you </w:t>
      </w:r>
      <w:r w:rsidR="00C94C1D" w:rsidRPr="00CC537C">
        <w:t>feel</w:t>
      </w:r>
      <w:r w:rsidRPr="00CC537C">
        <w:t xml:space="preserve"> when they have </w:t>
      </w:r>
      <w:r w:rsidRPr="00CC537C">
        <w:rPr>
          <w:i/>
        </w:rPr>
        <w:t>considered</w:t>
      </w:r>
      <w:r w:rsidRPr="00CC537C">
        <w:t xml:space="preserve"> </w:t>
      </w:r>
      <w:r w:rsidRPr="00CC537C">
        <w:rPr>
          <w:i/>
        </w:rPr>
        <w:t>taking the bait</w:t>
      </w:r>
      <w:r w:rsidRPr="00CC537C">
        <w:rPr>
          <w:rFonts w:cs="Calibri"/>
          <w:i/>
        </w:rPr>
        <w:t>.</w:t>
      </w:r>
      <w:r w:rsidRPr="00CC537C">
        <w:t xml:space="preserve"> You </w:t>
      </w:r>
      <w:r w:rsidR="00CC537C" w:rsidRPr="00CC537C">
        <w:t>are a human creature and are not alone in your feelings</w:t>
      </w:r>
      <w:r w:rsidRPr="00CC537C">
        <w:t xml:space="preserve">. </w:t>
      </w:r>
      <w:r w:rsidRPr="00CC537C">
        <w:rPr>
          <w:i/>
        </w:rPr>
        <w:t xml:space="preserve">(Pause) </w:t>
      </w:r>
      <w:r w:rsidRPr="00CC537C">
        <w:t xml:space="preserve">Feelings are just chemical reactions in </w:t>
      </w:r>
      <w:r w:rsidR="00D16D46" w:rsidRPr="00CC537C">
        <w:t>y</w:t>
      </w:r>
      <w:r w:rsidRPr="00CC537C">
        <w:t xml:space="preserve">our </w:t>
      </w:r>
      <w:r w:rsidR="00D16D46" w:rsidRPr="00CC537C">
        <w:t xml:space="preserve">body </w:t>
      </w:r>
      <w:r w:rsidRPr="00CC537C">
        <w:t>bringing</w:t>
      </w:r>
      <w:r w:rsidR="00D16D46" w:rsidRPr="00CC537C">
        <w:t xml:space="preserve"> you </w:t>
      </w:r>
      <w:r w:rsidRPr="00CC537C">
        <w:t>information. With training</w:t>
      </w:r>
      <w:r w:rsidR="00A902F0" w:rsidRPr="00CC537C">
        <w:t>,</w:t>
      </w:r>
      <w:r w:rsidRPr="00CC537C">
        <w:t xml:space="preserve"> </w:t>
      </w:r>
      <w:r w:rsidR="00D16D46" w:rsidRPr="00CC537C">
        <w:t xml:space="preserve">you </w:t>
      </w:r>
      <w:r w:rsidRPr="00CC537C">
        <w:t xml:space="preserve">can choose what </w:t>
      </w:r>
      <w:r w:rsidR="00D16D46" w:rsidRPr="00CC537C">
        <w:t xml:space="preserve">you </w:t>
      </w:r>
      <w:r w:rsidRPr="00CC537C">
        <w:t xml:space="preserve">will do with those feelings. </w:t>
      </w:r>
      <w:r w:rsidRPr="00CC537C">
        <w:rPr>
          <w:i/>
        </w:rPr>
        <w:t>(Pause)</w:t>
      </w:r>
      <w:r w:rsidRPr="00CC537C">
        <w:t xml:space="preserve"> You can observe </w:t>
      </w:r>
      <w:r w:rsidR="0092666B" w:rsidRPr="00CC537C">
        <w:t xml:space="preserve">yourself </w:t>
      </w:r>
      <w:r w:rsidRPr="00CC537C">
        <w:t>with compassion and learn something from w</w:t>
      </w:r>
      <w:r w:rsidR="0060271E" w:rsidRPr="00CC537C">
        <w:t xml:space="preserve">hat you have just experienced. </w:t>
      </w:r>
      <w:r w:rsidRPr="00CC537C">
        <w:t xml:space="preserve">When a fear or judgment signals </w:t>
      </w:r>
      <w:r w:rsidR="00D16D46" w:rsidRPr="00CC537C">
        <w:t xml:space="preserve">you </w:t>
      </w:r>
      <w:r w:rsidRPr="00CC537C">
        <w:t>through the body</w:t>
      </w:r>
      <w:r w:rsidR="00966970" w:rsidRPr="00CC537C">
        <w:t>,</w:t>
      </w:r>
      <w:r w:rsidRPr="00CC537C">
        <w:t xml:space="preserve"> </w:t>
      </w:r>
      <w:r w:rsidR="004B0D90" w:rsidRPr="00CC537C">
        <w:t xml:space="preserve">you </w:t>
      </w:r>
      <w:r w:rsidRPr="00CC537C">
        <w:t xml:space="preserve">can focus on </w:t>
      </w:r>
      <w:r w:rsidR="00D16D46" w:rsidRPr="00CC537C">
        <w:t>your body and your breath</w:t>
      </w:r>
      <w:r w:rsidRPr="00CC537C">
        <w:t xml:space="preserve"> rather than getting caught up in a story and reacting. Breathe</w:t>
      </w:r>
      <w:r w:rsidR="004B0D90" w:rsidRPr="00CC537C">
        <w:t>,</w:t>
      </w:r>
      <w:r w:rsidRPr="00CC537C">
        <w:t xml:space="preserve"> and help your body process your experience </w:t>
      </w:r>
      <w:r w:rsidR="00E51AC7" w:rsidRPr="00CC537C">
        <w:t xml:space="preserve">with </w:t>
      </w:r>
      <w:r w:rsidR="00A902F0" w:rsidRPr="00CC537C">
        <w:t xml:space="preserve">a </w:t>
      </w:r>
      <w:r w:rsidRPr="00CC537C">
        <w:t xml:space="preserve">long exhaling breath. </w:t>
      </w:r>
      <w:r w:rsidRPr="00CC537C">
        <w:rPr>
          <w:i/>
        </w:rPr>
        <w:t xml:space="preserve">(Pause </w:t>
      </w:r>
      <w:r w:rsidR="004B0D90" w:rsidRPr="00CC537C">
        <w:rPr>
          <w:i/>
        </w:rPr>
        <w:t xml:space="preserve">for </w:t>
      </w:r>
      <w:r w:rsidRPr="00CC537C">
        <w:rPr>
          <w:i/>
        </w:rPr>
        <w:t>30 seconds)</w:t>
      </w:r>
    </w:p>
    <w:p w14:paraId="518DD5E8" w14:textId="77777777" w:rsidR="00481D3C" w:rsidRPr="00CC537C" w:rsidRDefault="00481D3C" w:rsidP="00634215">
      <w:pPr>
        <w:spacing w:after="0" w:line="240" w:lineRule="auto"/>
        <w:jc w:val="both"/>
      </w:pPr>
    </w:p>
    <w:p w14:paraId="49540B09" w14:textId="77777777" w:rsidR="00481D3C" w:rsidRPr="00CC537C" w:rsidRDefault="0092666B" w:rsidP="00634215">
      <w:pPr>
        <w:spacing w:after="0" w:line="240" w:lineRule="auto"/>
        <w:jc w:val="both"/>
      </w:pPr>
      <w:r w:rsidRPr="00CC537C">
        <w:t xml:space="preserve">Pause. </w:t>
      </w:r>
      <w:r w:rsidR="00481D3C" w:rsidRPr="00CC537C">
        <w:t>Take a deep breath.</w:t>
      </w:r>
    </w:p>
    <w:p w14:paraId="3C77607E" w14:textId="6160F4F7" w:rsidR="00696F2F" w:rsidRPr="00CC537C" w:rsidRDefault="00696F2F" w:rsidP="00696F2F">
      <w:pPr>
        <w:spacing w:after="0" w:line="240" w:lineRule="auto"/>
        <w:jc w:val="both"/>
        <w:rPr>
          <w:i/>
        </w:rPr>
      </w:pPr>
      <w:r w:rsidRPr="00CC537C">
        <w:rPr>
          <w:i/>
        </w:rPr>
        <w:t xml:space="preserve">(If time permits, ask, “Does anyone have comments or questions about </w:t>
      </w:r>
      <w:r w:rsidR="00EC354B" w:rsidRPr="00CC537C">
        <w:rPr>
          <w:i/>
        </w:rPr>
        <w:t>the</w:t>
      </w:r>
      <w:r w:rsidRPr="00CC537C">
        <w:rPr>
          <w:i/>
        </w:rPr>
        <w:t xml:space="preserve"> integration?”)</w:t>
      </w:r>
    </w:p>
    <w:p w14:paraId="3838255F" w14:textId="03B15B4F" w:rsidR="00624493" w:rsidRPr="00CC537C" w:rsidRDefault="00624493" w:rsidP="00634215">
      <w:pPr>
        <w:spacing w:after="0" w:line="240" w:lineRule="auto"/>
        <w:jc w:val="both"/>
      </w:pPr>
    </w:p>
    <w:p w14:paraId="5CFE83D4" w14:textId="77777777" w:rsidR="00285B9A" w:rsidRPr="00CC537C" w:rsidRDefault="00285B9A" w:rsidP="00634215">
      <w:pPr>
        <w:spacing w:after="0" w:line="240" w:lineRule="auto"/>
        <w:jc w:val="both"/>
        <w:rPr>
          <w:b/>
        </w:rPr>
      </w:pPr>
      <w:r w:rsidRPr="00CC537C">
        <w:rPr>
          <w:b/>
        </w:rPr>
        <w:t>1:2</w:t>
      </w:r>
      <w:r w:rsidR="00530FF8" w:rsidRPr="00CC537C">
        <w:rPr>
          <w:b/>
        </w:rPr>
        <w:t>8</w:t>
      </w:r>
      <w:r w:rsidRPr="00CC537C">
        <w:rPr>
          <w:b/>
        </w:rPr>
        <w:tab/>
        <w:t>ENDING PRAYER</w:t>
      </w:r>
    </w:p>
    <w:p w14:paraId="2B143F72" w14:textId="77777777" w:rsidR="00EB4BC1" w:rsidRPr="00CC537C" w:rsidRDefault="00EB4BC1" w:rsidP="00634215">
      <w:pPr>
        <w:spacing w:after="0" w:line="240" w:lineRule="auto"/>
        <w:jc w:val="both"/>
      </w:pPr>
    </w:p>
    <w:p w14:paraId="42D2D3AD" w14:textId="77777777" w:rsidR="006827C5" w:rsidRPr="00CC537C" w:rsidRDefault="006827C5" w:rsidP="00634215">
      <w:pPr>
        <w:spacing w:after="0" w:line="240" w:lineRule="auto"/>
        <w:jc w:val="both"/>
      </w:pPr>
      <w:r w:rsidRPr="00CC537C">
        <w:t>Dear Father and Creator,</w:t>
      </w:r>
    </w:p>
    <w:p w14:paraId="2D0F76D4" w14:textId="6120FA8D" w:rsidR="006827C5" w:rsidRPr="00CC537C" w:rsidRDefault="006827C5" w:rsidP="00634215">
      <w:pPr>
        <w:spacing w:after="0" w:line="240" w:lineRule="auto"/>
        <w:jc w:val="both"/>
      </w:pPr>
      <w:r w:rsidRPr="00CC537C">
        <w:t xml:space="preserve">Thank you for this time together to heal and train. Hold us in the power of this new understanding as You guide us to our glory and to the truth. Lead us to the next step in our healing this week as we co-labor with You to reorient our lives </w:t>
      </w:r>
      <w:r w:rsidR="004B0D90" w:rsidRPr="00CC537C">
        <w:t xml:space="preserve">for </w:t>
      </w:r>
      <w:r w:rsidRPr="00CC537C">
        <w:t>a more effective flow and to flourish in our connection with our True Self, with the Creation, and with You, for the glory and honor of our Lord Jesus. Amen.</w:t>
      </w:r>
    </w:p>
    <w:p w14:paraId="454E7AD5" w14:textId="77777777" w:rsidR="004972E3" w:rsidRPr="00CC537C" w:rsidRDefault="004972E3" w:rsidP="00634215">
      <w:pPr>
        <w:spacing w:after="0" w:line="240" w:lineRule="auto"/>
        <w:jc w:val="both"/>
      </w:pPr>
    </w:p>
    <w:p w14:paraId="6ECB12B8" w14:textId="77777777" w:rsidR="004972E3" w:rsidRPr="00CC537C" w:rsidRDefault="004972E3" w:rsidP="00634215">
      <w:pPr>
        <w:spacing w:after="0" w:line="240" w:lineRule="auto"/>
        <w:jc w:val="both"/>
      </w:pPr>
      <w:r w:rsidRPr="00CC537C">
        <w:t>Take a deep breath.</w:t>
      </w:r>
    </w:p>
    <w:p w14:paraId="1DC842E1" w14:textId="6C636058" w:rsidR="00696F2F" w:rsidRDefault="00696F2F" w:rsidP="00696F2F">
      <w:pPr>
        <w:spacing w:after="0" w:line="240" w:lineRule="auto"/>
        <w:jc w:val="both"/>
        <w:rPr>
          <w:i/>
        </w:rPr>
      </w:pPr>
      <w:r w:rsidRPr="00CC537C">
        <w:rPr>
          <w:i/>
        </w:rPr>
        <w:t>(If time permits, ask, “Does anyone have comments or questions about this meeting?”)</w:t>
      </w:r>
    </w:p>
    <w:p w14:paraId="00A8E437" w14:textId="77777777" w:rsidR="003C2CF7" w:rsidRPr="00CC537C" w:rsidRDefault="003C2CF7" w:rsidP="00696F2F">
      <w:pPr>
        <w:spacing w:after="0" w:line="240" w:lineRule="auto"/>
        <w:jc w:val="both"/>
        <w:rPr>
          <w:i/>
        </w:rPr>
      </w:pPr>
    </w:p>
    <w:p w14:paraId="27936359" w14:textId="53B49332" w:rsidR="003D115E" w:rsidRDefault="00364554" w:rsidP="00634215">
      <w:pPr>
        <w:spacing w:after="0" w:line="240" w:lineRule="auto"/>
        <w:jc w:val="both"/>
        <w:rPr>
          <w:b/>
        </w:rPr>
      </w:pPr>
      <w:r w:rsidRPr="00CC537C">
        <w:rPr>
          <w:b/>
        </w:rPr>
        <w:t>1:2</w:t>
      </w:r>
      <w:r w:rsidR="00F74C33" w:rsidRPr="00CC537C">
        <w:rPr>
          <w:b/>
        </w:rPr>
        <w:t>9</w:t>
      </w:r>
      <w:r w:rsidRPr="00CC537C">
        <w:rPr>
          <w:b/>
        </w:rPr>
        <w:tab/>
        <w:t>ANNOUNCEMENTS</w:t>
      </w:r>
      <w:r w:rsidR="00E13E0D" w:rsidRPr="00022705">
        <w:rPr>
          <w:b/>
        </w:rPr>
        <w:t xml:space="preserve"> </w:t>
      </w:r>
    </w:p>
    <w:p w14:paraId="6946B5F3" w14:textId="77777777" w:rsidR="00082D40" w:rsidRDefault="00082D40" w:rsidP="00634215">
      <w:pPr>
        <w:spacing w:after="0" w:line="240" w:lineRule="auto"/>
        <w:jc w:val="both"/>
      </w:pPr>
    </w:p>
    <w:sectPr w:rsidR="00082D40" w:rsidSect="001947A9">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1A01" w14:textId="77777777" w:rsidR="00E362C8" w:rsidRDefault="00E362C8" w:rsidP="00285B9A">
      <w:pPr>
        <w:spacing w:after="0" w:line="240" w:lineRule="auto"/>
      </w:pPr>
      <w:r>
        <w:separator/>
      </w:r>
    </w:p>
  </w:endnote>
  <w:endnote w:type="continuationSeparator" w:id="0">
    <w:p w14:paraId="1FE549D0" w14:textId="77777777" w:rsidR="00E362C8" w:rsidRDefault="00E362C8" w:rsidP="00285B9A">
      <w:pPr>
        <w:spacing w:after="0" w:line="240" w:lineRule="auto"/>
      </w:pPr>
      <w:r>
        <w:continuationSeparator/>
      </w:r>
    </w:p>
  </w:endnote>
  <w:endnote w:type="continuationNotice" w:id="1">
    <w:p w14:paraId="4AE32D2D" w14:textId="77777777" w:rsidR="00E362C8" w:rsidRDefault="00E362C8">
      <w:pPr>
        <w:spacing w:after="0" w:line="240" w:lineRule="auto"/>
      </w:pPr>
    </w:p>
  </w:endnote>
  <w:endnote w:id="2">
    <w:p w14:paraId="5C5704ED" w14:textId="4D0DD9C2" w:rsidR="00D6701C" w:rsidRPr="00625C80" w:rsidRDefault="00D6701C" w:rsidP="00D6701C">
      <w:pPr>
        <w:pStyle w:val="EndnoteText"/>
        <w:rPr>
          <w:lang w:val="en-GB"/>
        </w:rPr>
      </w:pPr>
      <w:r>
        <w:rPr>
          <w:rStyle w:val="EndnoteReference"/>
        </w:rPr>
        <w:endnoteRef/>
      </w:r>
      <w:r>
        <w:t xml:space="preserve"> </w:t>
      </w:r>
      <w:r w:rsidR="00353DEE" w:rsidRPr="00625C80">
        <w:rPr>
          <w:i/>
        </w:rPr>
        <w:t>All the Way My Savior Leads Me</w:t>
      </w:r>
      <w:r w:rsidR="00353DEE">
        <w:t xml:space="preserve"> by Fanny J. Crosby (1820–1915), </w:t>
      </w:r>
      <w:hyperlink r:id="rId1" w:history="1">
        <w:r w:rsidR="00353DEE">
          <w:rPr>
            <w:rStyle w:val="Hyperlink"/>
          </w:rPr>
          <w:t>www.youtube.com/watch?v=ekUELQCnQlM</w:t>
        </w:r>
      </w:hyperlink>
      <w:r w:rsidR="00353DEE">
        <w:t>.</w:t>
      </w:r>
    </w:p>
  </w:endnote>
  <w:endnote w:id="3">
    <w:p w14:paraId="1376B0A6" w14:textId="0EC4C7A3" w:rsidR="00294BE4" w:rsidRPr="00294BE4" w:rsidRDefault="00294BE4">
      <w:pPr>
        <w:pStyle w:val="EndnoteText"/>
        <w:rPr>
          <w:lang w:val="en-GB"/>
        </w:rPr>
      </w:pPr>
      <w:r>
        <w:rPr>
          <w:rStyle w:val="EndnoteReference"/>
        </w:rPr>
        <w:endnoteRef/>
      </w:r>
      <w:r>
        <w:t xml:space="preserve"> </w:t>
      </w:r>
      <w:r>
        <w:rPr>
          <w:lang w:val="en-GB"/>
        </w:rPr>
        <w:t>James 1:19.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85FD" w14:textId="0A99221A" w:rsidR="00F33F75" w:rsidRDefault="00F33F75">
    <w:pPr>
      <w:pStyle w:val="Footer"/>
    </w:pPr>
    <w:r>
      <w:t>karisfellowships.com</w:t>
    </w:r>
    <w:r>
      <w:tab/>
      <w:t>KF12</w:t>
    </w:r>
    <w:r w:rsidR="002C079E">
      <w:t>-E</w:t>
    </w:r>
    <w:r>
      <w:tab/>
    </w:r>
    <w:r w:rsidRPr="00936D26">
      <w:rPr>
        <w:rFonts w:cs="Calibri"/>
      </w:rPr>
      <w:t>©</w:t>
    </w:r>
    <w:r w:rsidRPr="0017455F">
      <w:t>20</w:t>
    </w:r>
    <w:r w:rsidR="00C94C1D">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4627" w14:textId="4F188374" w:rsidR="002C079E" w:rsidRDefault="002C079E">
    <w:pPr>
      <w:pStyle w:val="Footer"/>
    </w:pPr>
    <w:r>
      <w:t>karisfellowships.com</w:t>
    </w:r>
    <w:r>
      <w:tab/>
      <w:t>KF12-E</w:t>
    </w:r>
    <w:r>
      <w:tab/>
    </w:r>
    <w:r w:rsidRPr="00936D26">
      <w:rPr>
        <w:rFonts w:cs="Calibri"/>
      </w:rPr>
      <w:t>©</w:t>
    </w:r>
    <w:r w:rsidRPr="0096365A">
      <w:t>20</w:t>
    </w:r>
    <w:r w:rsidR="00C94C1D">
      <w:t>21</w:t>
    </w:r>
    <w:r w:rsidRPr="0096365A">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C6661" w14:textId="77777777" w:rsidR="00E362C8" w:rsidRDefault="00E362C8" w:rsidP="00285B9A">
      <w:pPr>
        <w:spacing w:after="0" w:line="240" w:lineRule="auto"/>
      </w:pPr>
      <w:r>
        <w:separator/>
      </w:r>
    </w:p>
  </w:footnote>
  <w:footnote w:type="continuationSeparator" w:id="0">
    <w:p w14:paraId="166F49C4" w14:textId="77777777" w:rsidR="00E362C8" w:rsidRDefault="00E362C8" w:rsidP="00285B9A">
      <w:pPr>
        <w:spacing w:after="0" w:line="240" w:lineRule="auto"/>
      </w:pPr>
      <w:r>
        <w:continuationSeparator/>
      </w:r>
    </w:p>
  </w:footnote>
  <w:footnote w:type="continuationNotice" w:id="1">
    <w:p w14:paraId="76B3F09F" w14:textId="77777777" w:rsidR="00E362C8" w:rsidRDefault="00E362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EFC3" w14:textId="0334D31E" w:rsidR="009067E5" w:rsidRDefault="009067E5">
    <w:pPr>
      <w:pStyle w:val="Header"/>
      <w:jc w:val="right"/>
    </w:pPr>
    <w:r>
      <w:fldChar w:fldCharType="begin"/>
    </w:r>
    <w:r>
      <w:instrText xml:space="preserve"> PAGE   \* MERGEFORMAT </w:instrText>
    </w:r>
    <w:r>
      <w:fldChar w:fldCharType="separate"/>
    </w:r>
    <w:r w:rsidR="002259C8">
      <w:rPr>
        <w:noProof/>
      </w:rPr>
      <w:t>8</w:t>
    </w:r>
    <w:r>
      <w:rPr>
        <w:noProof/>
      </w:rPr>
      <w:fldChar w:fldCharType="end"/>
    </w:r>
  </w:p>
  <w:p w14:paraId="684EC263" w14:textId="77777777" w:rsidR="00F33F75" w:rsidRDefault="00F33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976A52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E2C9A"/>
    <w:multiLevelType w:val="hybridMultilevel"/>
    <w:tmpl w:val="4CF6DD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8F5803"/>
    <w:multiLevelType w:val="hybridMultilevel"/>
    <w:tmpl w:val="70C0D34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E17025E"/>
    <w:multiLevelType w:val="hybridMultilevel"/>
    <w:tmpl w:val="8BA49A36"/>
    <w:lvl w:ilvl="0" w:tplc="65B2F6A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E961B4"/>
    <w:multiLevelType w:val="hybridMultilevel"/>
    <w:tmpl w:val="0484B910"/>
    <w:lvl w:ilvl="0" w:tplc="44A25C2A">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FD219B"/>
    <w:multiLevelType w:val="hybridMultilevel"/>
    <w:tmpl w:val="367EFE6C"/>
    <w:lvl w:ilvl="0" w:tplc="3DEE4002">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37C1CD4"/>
    <w:multiLevelType w:val="hybridMultilevel"/>
    <w:tmpl w:val="68A29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175F37"/>
    <w:multiLevelType w:val="hybridMultilevel"/>
    <w:tmpl w:val="FA902EA8"/>
    <w:lvl w:ilvl="0" w:tplc="08090001">
      <w:start w:val="1"/>
      <w:numFmt w:val="bullet"/>
      <w:lvlText w:val=""/>
      <w:lvlJc w:val="left"/>
      <w:pPr>
        <w:ind w:left="720" w:hanging="360"/>
      </w:pPr>
      <w:rPr>
        <w:rFonts w:ascii="Symbol" w:hAnsi="Symbo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A773DA"/>
    <w:multiLevelType w:val="hybridMultilevel"/>
    <w:tmpl w:val="731804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5CEC1A44"/>
    <w:multiLevelType w:val="hybridMultilevel"/>
    <w:tmpl w:val="E1C6EF18"/>
    <w:lvl w:ilvl="0" w:tplc="F87AE50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E700B2E"/>
    <w:multiLevelType w:val="hybridMultilevel"/>
    <w:tmpl w:val="12BE66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BAE252F"/>
    <w:multiLevelType w:val="hybridMultilevel"/>
    <w:tmpl w:val="581A75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7955279">
    <w:abstractNumId w:val="0"/>
  </w:num>
  <w:num w:numId="2" w16cid:durableId="281227409">
    <w:abstractNumId w:val="1"/>
  </w:num>
  <w:num w:numId="3" w16cid:durableId="536821911">
    <w:abstractNumId w:val="11"/>
  </w:num>
  <w:num w:numId="4" w16cid:durableId="1247808845">
    <w:abstractNumId w:val="5"/>
  </w:num>
  <w:num w:numId="5" w16cid:durableId="1479608517">
    <w:abstractNumId w:val="4"/>
  </w:num>
  <w:num w:numId="6" w16cid:durableId="1346402095">
    <w:abstractNumId w:val="3"/>
  </w:num>
  <w:num w:numId="7" w16cid:durableId="1792432299">
    <w:abstractNumId w:val="9"/>
  </w:num>
  <w:num w:numId="8" w16cid:durableId="153767630">
    <w:abstractNumId w:val="6"/>
  </w:num>
  <w:num w:numId="9" w16cid:durableId="1281380883">
    <w:abstractNumId w:val="2"/>
  </w:num>
  <w:num w:numId="10" w16cid:durableId="1113674952">
    <w:abstractNumId w:val="8"/>
  </w:num>
  <w:num w:numId="11" w16cid:durableId="1185289936">
    <w:abstractNumId w:val="10"/>
  </w:num>
  <w:num w:numId="12" w16cid:durableId="1160998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AE"/>
    <w:rsid w:val="00000485"/>
    <w:rsid w:val="00006679"/>
    <w:rsid w:val="000075E8"/>
    <w:rsid w:val="00013861"/>
    <w:rsid w:val="00014CEF"/>
    <w:rsid w:val="00014F9C"/>
    <w:rsid w:val="00022705"/>
    <w:rsid w:val="00025755"/>
    <w:rsid w:val="00030C64"/>
    <w:rsid w:val="000312B4"/>
    <w:rsid w:val="00046EC5"/>
    <w:rsid w:val="00047941"/>
    <w:rsid w:val="00051F86"/>
    <w:rsid w:val="00054F4E"/>
    <w:rsid w:val="00055069"/>
    <w:rsid w:val="00057AD3"/>
    <w:rsid w:val="00073F64"/>
    <w:rsid w:val="00082D40"/>
    <w:rsid w:val="00083F56"/>
    <w:rsid w:val="00092D91"/>
    <w:rsid w:val="000A3F24"/>
    <w:rsid w:val="000A3F91"/>
    <w:rsid w:val="000B03B3"/>
    <w:rsid w:val="000B4CD2"/>
    <w:rsid w:val="000B4DCA"/>
    <w:rsid w:val="000B5FDD"/>
    <w:rsid w:val="000C090E"/>
    <w:rsid w:val="000C1DC4"/>
    <w:rsid w:val="000C220D"/>
    <w:rsid w:val="000C2615"/>
    <w:rsid w:val="000E7B30"/>
    <w:rsid w:val="00101769"/>
    <w:rsid w:val="00103170"/>
    <w:rsid w:val="00106F79"/>
    <w:rsid w:val="001117E1"/>
    <w:rsid w:val="00116F52"/>
    <w:rsid w:val="00117E41"/>
    <w:rsid w:val="00125E71"/>
    <w:rsid w:val="00126CBC"/>
    <w:rsid w:val="00127F74"/>
    <w:rsid w:val="00132AAB"/>
    <w:rsid w:val="00133951"/>
    <w:rsid w:val="001420FA"/>
    <w:rsid w:val="0014442B"/>
    <w:rsid w:val="00151E4C"/>
    <w:rsid w:val="00154341"/>
    <w:rsid w:val="00154928"/>
    <w:rsid w:val="00155F47"/>
    <w:rsid w:val="00160F6B"/>
    <w:rsid w:val="00160FBD"/>
    <w:rsid w:val="00161718"/>
    <w:rsid w:val="00162AD5"/>
    <w:rsid w:val="0016436D"/>
    <w:rsid w:val="001724BD"/>
    <w:rsid w:val="0017366D"/>
    <w:rsid w:val="00173CC5"/>
    <w:rsid w:val="0017455F"/>
    <w:rsid w:val="001769E1"/>
    <w:rsid w:val="00176B83"/>
    <w:rsid w:val="001830E7"/>
    <w:rsid w:val="00190297"/>
    <w:rsid w:val="00192F9C"/>
    <w:rsid w:val="001947A9"/>
    <w:rsid w:val="001B15A3"/>
    <w:rsid w:val="001B361F"/>
    <w:rsid w:val="001C5E22"/>
    <w:rsid w:val="001D4357"/>
    <w:rsid w:val="001F6599"/>
    <w:rsid w:val="001F74C6"/>
    <w:rsid w:val="00211392"/>
    <w:rsid w:val="00213D64"/>
    <w:rsid w:val="00215990"/>
    <w:rsid w:val="002171DB"/>
    <w:rsid w:val="00221B55"/>
    <w:rsid w:val="00222F52"/>
    <w:rsid w:val="002259C8"/>
    <w:rsid w:val="00235E6D"/>
    <w:rsid w:val="002648A6"/>
    <w:rsid w:val="002743B5"/>
    <w:rsid w:val="00275AA6"/>
    <w:rsid w:val="00276DAE"/>
    <w:rsid w:val="002772C3"/>
    <w:rsid w:val="00282398"/>
    <w:rsid w:val="00285B9A"/>
    <w:rsid w:val="00294BE4"/>
    <w:rsid w:val="002970CE"/>
    <w:rsid w:val="002A2798"/>
    <w:rsid w:val="002A38FD"/>
    <w:rsid w:val="002C079E"/>
    <w:rsid w:val="002C2742"/>
    <w:rsid w:val="00302030"/>
    <w:rsid w:val="00306B0D"/>
    <w:rsid w:val="00311855"/>
    <w:rsid w:val="00313119"/>
    <w:rsid w:val="00321BDB"/>
    <w:rsid w:val="003263E4"/>
    <w:rsid w:val="00330C88"/>
    <w:rsid w:val="00332D56"/>
    <w:rsid w:val="003334C4"/>
    <w:rsid w:val="00343871"/>
    <w:rsid w:val="00344722"/>
    <w:rsid w:val="00350269"/>
    <w:rsid w:val="0035191E"/>
    <w:rsid w:val="00353DEE"/>
    <w:rsid w:val="00354E89"/>
    <w:rsid w:val="00356175"/>
    <w:rsid w:val="00356F22"/>
    <w:rsid w:val="0036148E"/>
    <w:rsid w:val="00361A7B"/>
    <w:rsid w:val="00364554"/>
    <w:rsid w:val="00366318"/>
    <w:rsid w:val="00366ADB"/>
    <w:rsid w:val="00373AAF"/>
    <w:rsid w:val="003A325C"/>
    <w:rsid w:val="003A3AFE"/>
    <w:rsid w:val="003B0862"/>
    <w:rsid w:val="003B0FAD"/>
    <w:rsid w:val="003B4EBB"/>
    <w:rsid w:val="003B4EF5"/>
    <w:rsid w:val="003C2CF7"/>
    <w:rsid w:val="003C65A2"/>
    <w:rsid w:val="003D115E"/>
    <w:rsid w:val="003D1930"/>
    <w:rsid w:val="003D36A6"/>
    <w:rsid w:val="003D48C4"/>
    <w:rsid w:val="003D4DA6"/>
    <w:rsid w:val="003D7AEA"/>
    <w:rsid w:val="003E5FCE"/>
    <w:rsid w:val="003E73A9"/>
    <w:rsid w:val="003F15E0"/>
    <w:rsid w:val="003F331A"/>
    <w:rsid w:val="003F590D"/>
    <w:rsid w:val="004045ED"/>
    <w:rsid w:val="004078E9"/>
    <w:rsid w:val="00410B02"/>
    <w:rsid w:val="004124FA"/>
    <w:rsid w:val="004240CB"/>
    <w:rsid w:val="00425970"/>
    <w:rsid w:val="00430FC7"/>
    <w:rsid w:val="00435710"/>
    <w:rsid w:val="00436A80"/>
    <w:rsid w:val="00450802"/>
    <w:rsid w:val="00454E75"/>
    <w:rsid w:val="004558E7"/>
    <w:rsid w:val="004620D9"/>
    <w:rsid w:val="004763D7"/>
    <w:rsid w:val="00476BCF"/>
    <w:rsid w:val="00477E31"/>
    <w:rsid w:val="00481D3C"/>
    <w:rsid w:val="00483B04"/>
    <w:rsid w:val="00484A94"/>
    <w:rsid w:val="00485D3F"/>
    <w:rsid w:val="0049116C"/>
    <w:rsid w:val="00491848"/>
    <w:rsid w:val="004972E3"/>
    <w:rsid w:val="004A3777"/>
    <w:rsid w:val="004A4BB7"/>
    <w:rsid w:val="004A5288"/>
    <w:rsid w:val="004A5EB9"/>
    <w:rsid w:val="004B0D90"/>
    <w:rsid w:val="004C1888"/>
    <w:rsid w:val="004C7452"/>
    <w:rsid w:val="004D5AFB"/>
    <w:rsid w:val="004E6B15"/>
    <w:rsid w:val="00500DCC"/>
    <w:rsid w:val="00501D40"/>
    <w:rsid w:val="00510BAE"/>
    <w:rsid w:val="00527106"/>
    <w:rsid w:val="00530014"/>
    <w:rsid w:val="00530FF8"/>
    <w:rsid w:val="00534D84"/>
    <w:rsid w:val="00535892"/>
    <w:rsid w:val="005365BA"/>
    <w:rsid w:val="005426BC"/>
    <w:rsid w:val="0054362F"/>
    <w:rsid w:val="00564252"/>
    <w:rsid w:val="00577AD7"/>
    <w:rsid w:val="00580ABD"/>
    <w:rsid w:val="00581675"/>
    <w:rsid w:val="0059320E"/>
    <w:rsid w:val="0059455A"/>
    <w:rsid w:val="005B6CC8"/>
    <w:rsid w:val="005C0436"/>
    <w:rsid w:val="005C3B17"/>
    <w:rsid w:val="005C6675"/>
    <w:rsid w:val="005D103C"/>
    <w:rsid w:val="005D2353"/>
    <w:rsid w:val="005D49A4"/>
    <w:rsid w:val="005D4ACE"/>
    <w:rsid w:val="005D5991"/>
    <w:rsid w:val="005D7BD2"/>
    <w:rsid w:val="005E3DE4"/>
    <w:rsid w:val="005F2754"/>
    <w:rsid w:val="005F286D"/>
    <w:rsid w:val="005F534B"/>
    <w:rsid w:val="005F5C5C"/>
    <w:rsid w:val="0060271E"/>
    <w:rsid w:val="0061117B"/>
    <w:rsid w:val="00612C2D"/>
    <w:rsid w:val="00624493"/>
    <w:rsid w:val="00624883"/>
    <w:rsid w:val="00625C80"/>
    <w:rsid w:val="0063192A"/>
    <w:rsid w:val="00634215"/>
    <w:rsid w:val="006357CC"/>
    <w:rsid w:val="00640D22"/>
    <w:rsid w:val="00641540"/>
    <w:rsid w:val="00642940"/>
    <w:rsid w:val="00642C2E"/>
    <w:rsid w:val="006439DE"/>
    <w:rsid w:val="0064785D"/>
    <w:rsid w:val="00665CB1"/>
    <w:rsid w:val="00666D7C"/>
    <w:rsid w:val="00671B81"/>
    <w:rsid w:val="006827C5"/>
    <w:rsid w:val="00682C6C"/>
    <w:rsid w:val="00693837"/>
    <w:rsid w:val="00695FC4"/>
    <w:rsid w:val="00696119"/>
    <w:rsid w:val="00696F2F"/>
    <w:rsid w:val="00697F18"/>
    <w:rsid w:val="006A59DC"/>
    <w:rsid w:val="006A7F85"/>
    <w:rsid w:val="006B0982"/>
    <w:rsid w:val="006C75B1"/>
    <w:rsid w:val="006D39DA"/>
    <w:rsid w:val="006E406A"/>
    <w:rsid w:val="006F6E4E"/>
    <w:rsid w:val="0070643A"/>
    <w:rsid w:val="00710E9B"/>
    <w:rsid w:val="00716797"/>
    <w:rsid w:val="00720DCA"/>
    <w:rsid w:val="0072294C"/>
    <w:rsid w:val="00725EA5"/>
    <w:rsid w:val="00726710"/>
    <w:rsid w:val="00735FEE"/>
    <w:rsid w:val="00736AA5"/>
    <w:rsid w:val="00740A98"/>
    <w:rsid w:val="0074152D"/>
    <w:rsid w:val="0074231B"/>
    <w:rsid w:val="00742710"/>
    <w:rsid w:val="00742B18"/>
    <w:rsid w:val="00747B2E"/>
    <w:rsid w:val="00765397"/>
    <w:rsid w:val="00776B13"/>
    <w:rsid w:val="007805FA"/>
    <w:rsid w:val="007863C6"/>
    <w:rsid w:val="007A0BC3"/>
    <w:rsid w:val="007A3309"/>
    <w:rsid w:val="007B3950"/>
    <w:rsid w:val="007B4FEB"/>
    <w:rsid w:val="007C21E6"/>
    <w:rsid w:val="007C3C9C"/>
    <w:rsid w:val="007C732F"/>
    <w:rsid w:val="007D0C92"/>
    <w:rsid w:val="007D11D5"/>
    <w:rsid w:val="007D57D0"/>
    <w:rsid w:val="007E2010"/>
    <w:rsid w:val="007E3312"/>
    <w:rsid w:val="007E7729"/>
    <w:rsid w:val="007F669B"/>
    <w:rsid w:val="007F67CA"/>
    <w:rsid w:val="007F7801"/>
    <w:rsid w:val="00800368"/>
    <w:rsid w:val="00842CF8"/>
    <w:rsid w:val="008576AD"/>
    <w:rsid w:val="00867029"/>
    <w:rsid w:val="00867FA7"/>
    <w:rsid w:val="00885395"/>
    <w:rsid w:val="008A2DB7"/>
    <w:rsid w:val="008A349A"/>
    <w:rsid w:val="008B116E"/>
    <w:rsid w:val="008C1035"/>
    <w:rsid w:val="008D036C"/>
    <w:rsid w:val="008F2E6F"/>
    <w:rsid w:val="008F54CA"/>
    <w:rsid w:val="0090151D"/>
    <w:rsid w:val="009067E5"/>
    <w:rsid w:val="0091213D"/>
    <w:rsid w:val="0091550A"/>
    <w:rsid w:val="00917C80"/>
    <w:rsid w:val="00920B3B"/>
    <w:rsid w:val="00920EDC"/>
    <w:rsid w:val="00924C2C"/>
    <w:rsid w:val="009258D4"/>
    <w:rsid w:val="0092666B"/>
    <w:rsid w:val="00927F43"/>
    <w:rsid w:val="00934BC4"/>
    <w:rsid w:val="00935D2D"/>
    <w:rsid w:val="00936D26"/>
    <w:rsid w:val="0094568A"/>
    <w:rsid w:val="00946663"/>
    <w:rsid w:val="0094691C"/>
    <w:rsid w:val="0095065A"/>
    <w:rsid w:val="00950F48"/>
    <w:rsid w:val="009543C9"/>
    <w:rsid w:val="00962799"/>
    <w:rsid w:val="0096365A"/>
    <w:rsid w:val="00963F59"/>
    <w:rsid w:val="00966727"/>
    <w:rsid w:val="00966970"/>
    <w:rsid w:val="009801B4"/>
    <w:rsid w:val="00990A1C"/>
    <w:rsid w:val="0099191E"/>
    <w:rsid w:val="009932A6"/>
    <w:rsid w:val="009A3F1F"/>
    <w:rsid w:val="009B3E86"/>
    <w:rsid w:val="009B481B"/>
    <w:rsid w:val="009C3DD2"/>
    <w:rsid w:val="009C4EC5"/>
    <w:rsid w:val="009C6492"/>
    <w:rsid w:val="009E0736"/>
    <w:rsid w:val="009E5569"/>
    <w:rsid w:val="009F1101"/>
    <w:rsid w:val="009F1823"/>
    <w:rsid w:val="009F5030"/>
    <w:rsid w:val="00A0636A"/>
    <w:rsid w:val="00A13675"/>
    <w:rsid w:val="00A146B7"/>
    <w:rsid w:val="00A242E6"/>
    <w:rsid w:val="00A25214"/>
    <w:rsid w:val="00A34B3C"/>
    <w:rsid w:val="00A3502F"/>
    <w:rsid w:val="00A369A4"/>
    <w:rsid w:val="00A37D4B"/>
    <w:rsid w:val="00A42DB2"/>
    <w:rsid w:val="00A44F3F"/>
    <w:rsid w:val="00A5476B"/>
    <w:rsid w:val="00A54FBA"/>
    <w:rsid w:val="00A63501"/>
    <w:rsid w:val="00A76416"/>
    <w:rsid w:val="00A87332"/>
    <w:rsid w:val="00A902F0"/>
    <w:rsid w:val="00A943D1"/>
    <w:rsid w:val="00AA1177"/>
    <w:rsid w:val="00AA28DA"/>
    <w:rsid w:val="00AB3A7D"/>
    <w:rsid w:val="00AB3E7F"/>
    <w:rsid w:val="00AC00F2"/>
    <w:rsid w:val="00AC686C"/>
    <w:rsid w:val="00AD353A"/>
    <w:rsid w:val="00AE489B"/>
    <w:rsid w:val="00AE6A6E"/>
    <w:rsid w:val="00AF230C"/>
    <w:rsid w:val="00AF286C"/>
    <w:rsid w:val="00AF440E"/>
    <w:rsid w:val="00AF4438"/>
    <w:rsid w:val="00B0713F"/>
    <w:rsid w:val="00B10B99"/>
    <w:rsid w:val="00B11311"/>
    <w:rsid w:val="00B15F3E"/>
    <w:rsid w:val="00B15FA6"/>
    <w:rsid w:val="00B16F28"/>
    <w:rsid w:val="00B2091E"/>
    <w:rsid w:val="00B27592"/>
    <w:rsid w:val="00B30E1D"/>
    <w:rsid w:val="00B37DA5"/>
    <w:rsid w:val="00B444C0"/>
    <w:rsid w:val="00B46FC2"/>
    <w:rsid w:val="00B5066B"/>
    <w:rsid w:val="00B6550D"/>
    <w:rsid w:val="00B66505"/>
    <w:rsid w:val="00B67465"/>
    <w:rsid w:val="00B71912"/>
    <w:rsid w:val="00B7535D"/>
    <w:rsid w:val="00B82CDA"/>
    <w:rsid w:val="00B8649B"/>
    <w:rsid w:val="00BA3A80"/>
    <w:rsid w:val="00BB1CD5"/>
    <w:rsid w:val="00BD5374"/>
    <w:rsid w:val="00BD6082"/>
    <w:rsid w:val="00BE36B1"/>
    <w:rsid w:val="00BE504D"/>
    <w:rsid w:val="00BE65BF"/>
    <w:rsid w:val="00BE7DE1"/>
    <w:rsid w:val="00BF143C"/>
    <w:rsid w:val="00BF477E"/>
    <w:rsid w:val="00C005E2"/>
    <w:rsid w:val="00C01D9F"/>
    <w:rsid w:val="00C02860"/>
    <w:rsid w:val="00C1299A"/>
    <w:rsid w:val="00C13AFD"/>
    <w:rsid w:val="00C162A6"/>
    <w:rsid w:val="00C20C54"/>
    <w:rsid w:val="00C21D4C"/>
    <w:rsid w:val="00C317A6"/>
    <w:rsid w:val="00C31E3A"/>
    <w:rsid w:val="00C33C20"/>
    <w:rsid w:val="00C40FF3"/>
    <w:rsid w:val="00C4571E"/>
    <w:rsid w:val="00C47CCF"/>
    <w:rsid w:val="00C522E1"/>
    <w:rsid w:val="00C57298"/>
    <w:rsid w:val="00C60C16"/>
    <w:rsid w:val="00C7237D"/>
    <w:rsid w:val="00C77794"/>
    <w:rsid w:val="00C852C7"/>
    <w:rsid w:val="00C85679"/>
    <w:rsid w:val="00C9483F"/>
    <w:rsid w:val="00C94C1D"/>
    <w:rsid w:val="00CA185E"/>
    <w:rsid w:val="00CA3656"/>
    <w:rsid w:val="00CA47A3"/>
    <w:rsid w:val="00CA4EB1"/>
    <w:rsid w:val="00CC537C"/>
    <w:rsid w:val="00CE0F4A"/>
    <w:rsid w:val="00CE2F38"/>
    <w:rsid w:val="00CE70C0"/>
    <w:rsid w:val="00CE7310"/>
    <w:rsid w:val="00D059CB"/>
    <w:rsid w:val="00D117CA"/>
    <w:rsid w:val="00D1365E"/>
    <w:rsid w:val="00D13F70"/>
    <w:rsid w:val="00D16D46"/>
    <w:rsid w:val="00D178BA"/>
    <w:rsid w:val="00D21B6A"/>
    <w:rsid w:val="00D2560B"/>
    <w:rsid w:val="00D458D2"/>
    <w:rsid w:val="00D56560"/>
    <w:rsid w:val="00D6701C"/>
    <w:rsid w:val="00D6782E"/>
    <w:rsid w:val="00D801A5"/>
    <w:rsid w:val="00D9297D"/>
    <w:rsid w:val="00DA0422"/>
    <w:rsid w:val="00DA16E4"/>
    <w:rsid w:val="00DA3A17"/>
    <w:rsid w:val="00DA3C2C"/>
    <w:rsid w:val="00DA58D7"/>
    <w:rsid w:val="00DB066F"/>
    <w:rsid w:val="00DB11F4"/>
    <w:rsid w:val="00DB70F2"/>
    <w:rsid w:val="00DC31C9"/>
    <w:rsid w:val="00DC6863"/>
    <w:rsid w:val="00DC6CB3"/>
    <w:rsid w:val="00DC72AF"/>
    <w:rsid w:val="00DD0FC2"/>
    <w:rsid w:val="00DD33AD"/>
    <w:rsid w:val="00DD4D01"/>
    <w:rsid w:val="00DD5B5B"/>
    <w:rsid w:val="00DD5D8B"/>
    <w:rsid w:val="00DD7A3D"/>
    <w:rsid w:val="00DF485A"/>
    <w:rsid w:val="00DF6A9A"/>
    <w:rsid w:val="00E02300"/>
    <w:rsid w:val="00E03770"/>
    <w:rsid w:val="00E039F0"/>
    <w:rsid w:val="00E049BD"/>
    <w:rsid w:val="00E04FB2"/>
    <w:rsid w:val="00E1275D"/>
    <w:rsid w:val="00E13E0D"/>
    <w:rsid w:val="00E215FC"/>
    <w:rsid w:val="00E32F7D"/>
    <w:rsid w:val="00E362C8"/>
    <w:rsid w:val="00E51AC7"/>
    <w:rsid w:val="00E53115"/>
    <w:rsid w:val="00E53960"/>
    <w:rsid w:val="00E53C68"/>
    <w:rsid w:val="00E6529A"/>
    <w:rsid w:val="00E65BE9"/>
    <w:rsid w:val="00E768B3"/>
    <w:rsid w:val="00E76C09"/>
    <w:rsid w:val="00E84BDE"/>
    <w:rsid w:val="00E84F97"/>
    <w:rsid w:val="00E92FD2"/>
    <w:rsid w:val="00E93489"/>
    <w:rsid w:val="00E9557F"/>
    <w:rsid w:val="00EA2C63"/>
    <w:rsid w:val="00EA4162"/>
    <w:rsid w:val="00EA5379"/>
    <w:rsid w:val="00EA580E"/>
    <w:rsid w:val="00EA7932"/>
    <w:rsid w:val="00EB4BC1"/>
    <w:rsid w:val="00EB65AB"/>
    <w:rsid w:val="00EC354B"/>
    <w:rsid w:val="00ED24F1"/>
    <w:rsid w:val="00EE581C"/>
    <w:rsid w:val="00EE7A2C"/>
    <w:rsid w:val="00EF6FFB"/>
    <w:rsid w:val="00F0250A"/>
    <w:rsid w:val="00F02ACF"/>
    <w:rsid w:val="00F25EB3"/>
    <w:rsid w:val="00F33F75"/>
    <w:rsid w:val="00F41C4A"/>
    <w:rsid w:val="00F461F1"/>
    <w:rsid w:val="00F53172"/>
    <w:rsid w:val="00F547E5"/>
    <w:rsid w:val="00F65807"/>
    <w:rsid w:val="00F662F4"/>
    <w:rsid w:val="00F74077"/>
    <w:rsid w:val="00F74C33"/>
    <w:rsid w:val="00F74D3D"/>
    <w:rsid w:val="00F844FD"/>
    <w:rsid w:val="00F90BA5"/>
    <w:rsid w:val="00F90FB6"/>
    <w:rsid w:val="00F91B8F"/>
    <w:rsid w:val="00F955F8"/>
    <w:rsid w:val="00FB215B"/>
    <w:rsid w:val="00FB54A7"/>
    <w:rsid w:val="00FB64D5"/>
    <w:rsid w:val="00FB6DFA"/>
    <w:rsid w:val="00FC0FB1"/>
    <w:rsid w:val="00FC1A07"/>
    <w:rsid w:val="00FF5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2E4A4C"/>
  <w15:docId w15:val="{0E38A979-B3D1-4DB2-ACE4-1EF536AC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34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285B9A"/>
    <w:rPr>
      <w:rFonts w:ascii="Cambria" w:eastAsia="Times New Roman" w:hAnsi="Cambria" w:cs="Times New Roman"/>
      <w:color w:val="17365D"/>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054F4E"/>
    <w:pPr>
      <w:ind w:left="720"/>
      <w:contextualSpacing/>
    </w:pPr>
    <w:rPr>
      <w:rFonts w:eastAsia="Calibri"/>
    </w:rPr>
  </w:style>
  <w:style w:type="paragraph" w:styleId="BalloonText">
    <w:name w:val="Balloon Text"/>
    <w:basedOn w:val="Normal"/>
    <w:link w:val="BalloonTextChar"/>
    <w:uiPriority w:val="99"/>
    <w:semiHidden/>
    <w:unhideWhenUsed/>
    <w:rsid w:val="00022705"/>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022705"/>
    <w:rPr>
      <w:rFonts w:ascii="Lucida Grande" w:hAnsi="Lucida Grande" w:cs="Lucida Grande"/>
      <w:sz w:val="18"/>
      <w:szCs w:val="18"/>
    </w:rPr>
  </w:style>
  <w:style w:type="paragraph" w:styleId="EndnoteText">
    <w:name w:val="endnote text"/>
    <w:basedOn w:val="Normal"/>
    <w:link w:val="EndnoteTextChar"/>
    <w:uiPriority w:val="99"/>
    <w:semiHidden/>
    <w:unhideWhenUsed/>
    <w:rsid w:val="007C21E6"/>
    <w:pPr>
      <w:spacing w:after="0" w:line="240" w:lineRule="auto"/>
    </w:pPr>
    <w:rPr>
      <w:sz w:val="20"/>
      <w:szCs w:val="20"/>
    </w:rPr>
  </w:style>
  <w:style w:type="character" w:customStyle="1" w:styleId="EndnoteTextChar">
    <w:name w:val="Endnote Text Char"/>
    <w:link w:val="EndnoteText"/>
    <w:uiPriority w:val="99"/>
    <w:semiHidden/>
    <w:rsid w:val="007C21E6"/>
    <w:rPr>
      <w:sz w:val="20"/>
      <w:szCs w:val="20"/>
    </w:rPr>
  </w:style>
  <w:style w:type="character" w:styleId="EndnoteReference">
    <w:name w:val="endnote reference"/>
    <w:uiPriority w:val="99"/>
    <w:semiHidden/>
    <w:unhideWhenUsed/>
    <w:rsid w:val="007C21E6"/>
    <w:rPr>
      <w:vertAlign w:val="superscript"/>
    </w:rPr>
  </w:style>
  <w:style w:type="character" w:styleId="CommentReference">
    <w:name w:val="annotation reference"/>
    <w:uiPriority w:val="99"/>
    <w:semiHidden/>
    <w:unhideWhenUsed/>
    <w:rsid w:val="00D21B6A"/>
    <w:rPr>
      <w:sz w:val="16"/>
      <w:szCs w:val="16"/>
    </w:rPr>
  </w:style>
  <w:style w:type="paragraph" w:styleId="CommentText">
    <w:name w:val="annotation text"/>
    <w:basedOn w:val="Normal"/>
    <w:link w:val="CommentTextChar"/>
    <w:uiPriority w:val="99"/>
    <w:semiHidden/>
    <w:unhideWhenUsed/>
    <w:rsid w:val="00D21B6A"/>
    <w:pPr>
      <w:spacing w:line="240" w:lineRule="auto"/>
    </w:pPr>
    <w:rPr>
      <w:sz w:val="20"/>
      <w:szCs w:val="20"/>
    </w:rPr>
  </w:style>
  <w:style w:type="character" w:customStyle="1" w:styleId="CommentTextChar">
    <w:name w:val="Comment Text Char"/>
    <w:link w:val="CommentText"/>
    <w:uiPriority w:val="99"/>
    <w:semiHidden/>
    <w:rsid w:val="00D21B6A"/>
    <w:rPr>
      <w:sz w:val="20"/>
      <w:szCs w:val="20"/>
    </w:rPr>
  </w:style>
  <w:style w:type="paragraph" w:styleId="CommentSubject">
    <w:name w:val="annotation subject"/>
    <w:basedOn w:val="CommentText"/>
    <w:next w:val="CommentText"/>
    <w:link w:val="CommentSubjectChar"/>
    <w:uiPriority w:val="99"/>
    <w:semiHidden/>
    <w:unhideWhenUsed/>
    <w:rsid w:val="00D21B6A"/>
    <w:rPr>
      <w:b/>
      <w:bCs/>
    </w:rPr>
  </w:style>
  <w:style w:type="character" w:customStyle="1" w:styleId="CommentSubjectChar">
    <w:name w:val="Comment Subject Char"/>
    <w:link w:val="CommentSubject"/>
    <w:uiPriority w:val="99"/>
    <w:semiHidden/>
    <w:rsid w:val="00D21B6A"/>
    <w:rPr>
      <w:b/>
      <w:bCs/>
      <w:sz w:val="20"/>
      <w:szCs w:val="20"/>
    </w:rPr>
  </w:style>
  <w:style w:type="paragraph" w:styleId="Revision">
    <w:name w:val="Revision"/>
    <w:hidden/>
    <w:uiPriority w:val="99"/>
    <w:semiHidden/>
    <w:rsid w:val="00641540"/>
    <w:rPr>
      <w:sz w:val="22"/>
      <w:szCs w:val="22"/>
      <w:lang w:val="en-US" w:eastAsia="en-US"/>
    </w:rPr>
  </w:style>
  <w:style w:type="character" w:styleId="Hyperlink">
    <w:name w:val="Hyperlink"/>
    <w:uiPriority w:val="99"/>
    <w:unhideWhenUsed/>
    <w:rsid w:val="00BA3A80"/>
    <w:rPr>
      <w:color w:val="0000FF"/>
      <w:u w:val="single"/>
    </w:rPr>
  </w:style>
  <w:style w:type="paragraph" w:styleId="NoSpacing">
    <w:name w:val="No Spacing"/>
    <w:uiPriority w:val="1"/>
    <w:qFormat/>
    <w:rsid w:val="00634215"/>
    <w:rPr>
      <w:sz w:val="22"/>
      <w:szCs w:val="22"/>
      <w:lang w:val="en-US" w:eastAsia="en-US"/>
    </w:rPr>
  </w:style>
  <w:style w:type="character" w:styleId="FollowedHyperlink">
    <w:name w:val="FollowedHyperlink"/>
    <w:basedOn w:val="DefaultParagraphFont"/>
    <w:uiPriority w:val="99"/>
    <w:semiHidden/>
    <w:unhideWhenUsed/>
    <w:rsid w:val="005D59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99793">
      <w:bodyDiv w:val="1"/>
      <w:marLeft w:val="0"/>
      <w:marRight w:val="0"/>
      <w:marTop w:val="0"/>
      <w:marBottom w:val="0"/>
      <w:divBdr>
        <w:top w:val="none" w:sz="0" w:space="0" w:color="auto"/>
        <w:left w:val="none" w:sz="0" w:space="0" w:color="auto"/>
        <w:bottom w:val="none" w:sz="0" w:space="0" w:color="auto"/>
        <w:right w:val="none" w:sz="0" w:space="0" w:color="auto"/>
      </w:divBdr>
    </w:div>
    <w:div w:id="172650859">
      <w:bodyDiv w:val="1"/>
      <w:marLeft w:val="0"/>
      <w:marRight w:val="0"/>
      <w:marTop w:val="0"/>
      <w:marBottom w:val="0"/>
      <w:divBdr>
        <w:top w:val="none" w:sz="0" w:space="0" w:color="auto"/>
        <w:left w:val="none" w:sz="0" w:space="0" w:color="auto"/>
        <w:bottom w:val="none" w:sz="0" w:space="0" w:color="auto"/>
        <w:right w:val="none" w:sz="0" w:space="0" w:color="auto"/>
      </w:divBdr>
    </w:div>
    <w:div w:id="446125995">
      <w:bodyDiv w:val="1"/>
      <w:marLeft w:val="0"/>
      <w:marRight w:val="0"/>
      <w:marTop w:val="0"/>
      <w:marBottom w:val="0"/>
      <w:divBdr>
        <w:top w:val="none" w:sz="0" w:space="0" w:color="auto"/>
        <w:left w:val="none" w:sz="0" w:space="0" w:color="auto"/>
        <w:bottom w:val="none" w:sz="0" w:space="0" w:color="auto"/>
        <w:right w:val="none" w:sz="0" w:space="0" w:color="auto"/>
      </w:divBdr>
    </w:div>
    <w:div w:id="952319222">
      <w:bodyDiv w:val="1"/>
      <w:marLeft w:val="0"/>
      <w:marRight w:val="0"/>
      <w:marTop w:val="0"/>
      <w:marBottom w:val="0"/>
      <w:divBdr>
        <w:top w:val="none" w:sz="0" w:space="0" w:color="auto"/>
        <w:left w:val="none" w:sz="0" w:space="0" w:color="auto"/>
        <w:bottom w:val="none" w:sz="0" w:space="0" w:color="auto"/>
        <w:right w:val="none" w:sz="0" w:space="0" w:color="auto"/>
      </w:divBdr>
    </w:div>
    <w:div w:id="1128351721">
      <w:bodyDiv w:val="1"/>
      <w:marLeft w:val="0"/>
      <w:marRight w:val="0"/>
      <w:marTop w:val="0"/>
      <w:marBottom w:val="0"/>
      <w:divBdr>
        <w:top w:val="none" w:sz="0" w:space="0" w:color="auto"/>
        <w:left w:val="none" w:sz="0" w:space="0" w:color="auto"/>
        <w:bottom w:val="none" w:sz="0" w:space="0" w:color="auto"/>
        <w:right w:val="none" w:sz="0" w:space="0" w:color="auto"/>
      </w:divBdr>
    </w:div>
    <w:div w:id="1221595561">
      <w:bodyDiv w:val="1"/>
      <w:marLeft w:val="0"/>
      <w:marRight w:val="0"/>
      <w:marTop w:val="0"/>
      <w:marBottom w:val="0"/>
      <w:divBdr>
        <w:top w:val="none" w:sz="0" w:space="0" w:color="auto"/>
        <w:left w:val="none" w:sz="0" w:space="0" w:color="auto"/>
        <w:bottom w:val="none" w:sz="0" w:space="0" w:color="auto"/>
        <w:right w:val="none" w:sz="0" w:space="0" w:color="auto"/>
      </w:divBdr>
    </w:div>
    <w:div w:id="1395740923">
      <w:bodyDiv w:val="1"/>
      <w:marLeft w:val="0"/>
      <w:marRight w:val="0"/>
      <w:marTop w:val="0"/>
      <w:marBottom w:val="0"/>
      <w:divBdr>
        <w:top w:val="none" w:sz="0" w:space="0" w:color="auto"/>
        <w:left w:val="none" w:sz="0" w:space="0" w:color="auto"/>
        <w:bottom w:val="none" w:sz="0" w:space="0" w:color="auto"/>
        <w:right w:val="none" w:sz="0" w:space="0" w:color="auto"/>
      </w:divBdr>
    </w:div>
    <w:div w:id="1848211921">
      <w:bodyDiv w:val="1"/>
      <w:marLeft w:val="0"/>
      <w:marRight w:val="0"/>
      <w:marTop w:val="0"/>
      <w:marBottom w:val="0"/>
      <w:divBdr>
        <w:top w:val="none" w:sz="0" w:space="0" w:color="auto"/>
        <w:left w:val="none" w:sz="0" w:space="0" w:color="auto"/>
        <w:bottom w:val="none" w:sz="0" w:space="0" w:color="auto"/>
        <w:right w:val="none" w:sz="0" w:space="0" w:color="auto"/>
      </w:divBdr>
    </w:div>
    <w:div w:id="204374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ekUELQCnQl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7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822F2-CD5E-4507-B44F-5D8938F33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v7n</Template>
  <TotalTime>2</TotalTime>
  <Pages>8</Pages>
  <Words>3180</Words>
  <Characters>18129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4</cp:revision>
  <cp:lastPrinted>2022-06-22T16:17:00Z</cp:lastPrinted>
  <dcterms:created xsi:type="dcterms:W3CDTF">2024-06-13T15:28:00Z</dcterms:created>
  <dcterms:modified xsi:type="dcterms:W3CDTF">2025-06-09T19:01:00Z</dcterms:modified>
</cp:coreProperties>
</file>