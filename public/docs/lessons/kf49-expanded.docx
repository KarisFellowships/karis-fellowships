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FB5FB" w14:textId="77777777" w:rsidR="00285B9A" w:rsidRPr="002307BB" w:rsidRDefault="00285B9A" w:rsidP="00720DCF">
      <w:pPr>
        <w:pStyle w:val="Title"/>
        <w:jc w:val="both"/>
        <w:rPr>
          <w:rFonts w:cstheme="minorHAnsi"/>
        </w:rPr>
      </w:pPr>
      <w:r w:rsidRPr="002307BB">
        <w:rPr>
          <w:rFonts w:cstheme="minorHAnsi"/>
        </w:rPr>
        <w:t>KF</w:t>
      </w:r>
      <w:r w:rsidR="00D957CA" w:rsidRPr="002307BB">
        <w:rPr>
          <w:rFonts w:cstheme="minorHAnsi"/>
        </w:rPr>
        <w:t>49</w:t>
      </w:r>
      <w:r w:rsidR="00047D6F" w:rsidRPr="002307BB">
        <w:rPr>
          <w:rFonts w:cstheme="minorHAnsi"/>
        </w:rPr>
        <w:t xml:space="preserve"> </w:t>
      </w:r>
      <w:r w:rsidR="0010247D" w:rsidRPr="002307BB">
        <w:rPr>
          <w:rFonts w:cstheme="minorHAnsi"/>
        </w:rPr>
        <w:t>Expanded</w:t>
      </w:r>
      <w:r w:rsidR="00047D6F" w:rsidRPr="002307BB">
        <w:rPr>
          <w:rFonts w:cstheme="minorHAnsi"/>
        </w:rPr>
        <w:t xml:space="preserve"> Version of</w:t>
      </w:r>
      <w:r w:rsidRPr="002307BB">
        <w:rPr>
          <w:rFonts w:cstheme="minorHAnsi"/>
        </w:rPr>
        <w:t xml:space="preserve"> Teachings</w:t>
      </w:r>
    </w:p>
    <w:p w14:paraId="1C25A83E" w14:textId="77777777" w:rsidR="00CF4F98" w:rsidRPr="002307BB" w:rsidRDefault="00CF4F98" w:rsidP="00760A33">
      <w:pPr>
        <w:spacing w:after="0" w:line="240" w:lineRule="auto"/>
        <w:jc w:val="both"/>
        <w:rPr>
          <w:rFonts w:cstheme="minorHAnsi"/>
        </w:rPr>
      </w:pPr>
      <w:r w:rsidRPr="002307BB">
        <w:rPr>
          <w:rFonts w:cstheme="minorHAnsi"/>
        </w:rPr>
        <w:t>Karis is an invitation to a relationship based on mutual generosity.</w:t>
      </w:r>
    </w:p>
    <w:p w14:paraId="6BB41B47" w14:textId="77777777" w:rsidR="00CF4F98" w:rsidRPr="002307BB" w:rsidRDefault="00CF4F98" w:rsidP="00760A33">
      <w:pPr>
        <w:spacing w:after="0" w:line="240" w:lineRule="auto"/>
        <w:jc w:val="both"/>
        <w:rPr>
          <w:rFonts w:cstheme="minorHAnsi"/>
        </w:rPr>
      </w:pPr>
    </w:p>
    <w:p w14:paraId="77875AF1" w14:textId="07AA4077" w:rsidR="00CF4F98" w:rsidRPr="002307BB" w:rsidRDefault="00CF4F98" w:rsidP="00760A33">
      <w:pPr>
        <w:spacing w:after="0" w:line="240" w:lineRule="auto"/>
        <w:jc w:val="both"/>
        <w:rPr>
          <w:rFonts w:cstheme="minorHAnsi"/>
        </w:rPr>
      </w:pPr>
      <w:r w:rsidRPr="002307BB">
        <w:rPr>
          <w:rFonts w:cstheme="minorHAnsi"/>
        </w:rPr>
        <w:t>“Search me, O God, and know my heart. Examine me and know my thoughts. See if there is any way in me that causes pain, and lead me in the ways of eternity.” (Psalm 139:23</w:t>
      </w:r>
      <w:r w:rsidR="009529A6" w:rsidRPr="002307BB">
        <w:rPr>
          <w:rFonts w:cstheme="minorHAnsi"/>
        </w:rPr>
        <w:t>–</w:t>
      </w:r>
      <w:r w:rsidRPr="002307BB">
        <w:rPr>
          <w:rFonts w:cstheme="minorHAnsi"/>
        </w:rPr>
        <w:t>24)</w:t>
      </w:r>
    </w:p>
    <w:p w14:paraId="1EB8BBF9" w14:textId="77777777" w:rsidR="00CF4F98" w:rsidRPr="002307BB" w:rsidRDefault="00CF4F98" w:rsidP="00760A33">
      <w:pPr>
        <w:spacing w:after="0" w:line="240" w:lineRule="auto"/>
        <w:jc w:val="both"/>
        <w:rPr>
          <w:rFonts w:cstheme="minorHAnsi"/>
        </w:rPr>
      </w:pPr>
    </w:p>
    <w:p w14:paraId="30101301" w14:textId="76403074" w:rsidR="00CF4F98" w:rsidRPr="002307BB" w:rsidRDefault="00CF4F98" w:rsidP="00760A33">
      <w:pPr>
        <w:spacing w:after="0" w:line="240" w:lineRule="auto"/>
        <w:jc w:val="both"/>
        <w:rPr>
          <w:rFonts w:cstheme="minorHAnsi"/>
          <w:b/>
        </w:rPr>
      </w:pPr>
      <w:r w:rsidRPr="002307BB">
        <w:rPr>
          <w:rFonts w:cstheme="minorHAnsi"/>
          <w:b/>
        </w:rPr>
        <w:t>0:01</w:t>
      </w:r>
      <w:r w:rsidRPr="002307BB">
        <w:rPr>
          <w:rFonts w:cstheme="minorHAnsi"/>
          <w:b/>
        </w:rPr>
        <w:tab/>
        <w:t>OPENING</w:t>
      </w:r>
    </w:p>
    <w:p w14:paraId="73B5D524" w14:textId="77777777" w:rsidR="00CF4F98" w:rsidRPr="002307BB" w:rsidRDefault="00CF4F98" w:rsidP="00760A33">
      <w:pPr>
        <w:spacing w:after="0" w:line="240" w:lineRule="auto"/>
        <w:jc w:val="both"/>
        <w:rPr>
          <w:rFonts w:cstheme="minorHAnsi"/>
          <w:b/>
        </w:rPr>
      </w:pPr>
    </w:p>
    <w:p w14:paraId="21BEC6BB" w14:textId="236495C4" w:rsidR="00CF4F98" w:rsidRPr="002307BB" w:rsidRDefault="00CF4F98" w:rsidP="00760A33">
      <w:pPr>
        <w:spacing w:after="0" w:line="240" w:lineRule="auto"/>
        <w:jc w:val="both"/>
        <w:rPr>
          <w:rFonts w:cstheme="minorHAnsi"/>
          <w:b/>
        </w:rPr>
      </w:pPr>
      <w:r w:rsidRPr="002307BB">
        <w:rPr>
          <w:rFonts w:cstheme="minorHAnsi"/>
          <w:b/>
        </w:rPr>
        <w:t>0:02</w:t>
      </w:r>
      <w:r w:rsidRPr="002307BB">
        <w:rPr>
          <w:rFonts w:cstheme="minorHAnsi"/>
          <w:b/>
        </w:rPr>
        <w:tab/>
        <w:t>PRESENTING</w:t>
      </w:r>
    </w:p>
    <w:p w14:paraId="2EDAC921" w14:textId="77777777" w:rsidR="00CF4F98" w:rsidRPr="002307BB" w:rsidRDefault="00CF4F98" w:rsidP="00760A33">
      <w:pPr>
        <w:spacing w:after="0" w:line="240" w:lineRule="auto"/>
        <w:jc w:val="both"/>
        <w:rPr>
          <w:rFonts w:cstheme="minorHAnsi"/>
          <w:b/>
        </w:rPr>
      </w:pPr>
    </w:p>
    <w:p w14:paraId="1A62BE9F" w14:textId="77777777" w:rsidR="00CF4F98" w:rsidRPr="002307BB" w:rsidRDefault="00CF4F98" w:rsidP="00760A33">
      <w:pPr>
        <w:spacing w:after="0" w:line="240" w:lineRule="auto"/>
        <w:jc w:val="both"/>
        <w:rPr>
          <w:rFonts w:cstheme="minorHAnsi"/>
          <w:b/>
        </w:rPr>
      </w:pPr>
      <w:r w:rsidRPr="002307BB">
        <w:rPr>
          <w:rFonts w:cstheme="minorHAnsi"/>
          <w:b/>
        </w:rPr>
        <w:t>0:06</w:t>
      </w:r>
      <w:r w:rsidRPr="002307BB">
        <w:rPr>
          <w:rFonts w:cstheme="minorHAnsi"/>
          <w:b/>
        </w:rPr>
        <w:tab/>
        <w:t>KARIS CIRCULATION</w:t>
      </w:r>
    </w:p>
    <w:p w14:paraId="5937A61D" w14:textId="77777777" w:rsidR="00CF4F98" w:rsidRPr="002307BB" w:rsidRDefault="00CF4F98" w:rsidP="00760A33">
      <w:pPr>
        <w:spacing w:after="0" w:line="240" w:lineRule="auto"/>
        <w:jc w:val="both"/>
        <w:rPr>
          <w:rFonts w:cstheme="minorHAnsi"/>
          <w:b/>
        </w:rPr>
      </w:pPr>
    </w:p>
    <w:p w14:paraId="46EC83E5" w14:textId="77777777" w:rsidR="00CF4F98" w:rsidRPr="002307BB" w:rsidRDefault="00CF4F98" w:rsidP="00760A33">
      <w:pPr>
        <w:spacing w:after="0" w:line="240" w:lineRule="auto"/>
        <w:jc w:val="both"/>
        <w:rPr>
          <w:rFonts w:cstheme="minorHAnsi"/>
          <w:b/>
        </w:rPr>
      </w:pPr>
      <w:r w:rsidRPr="002307BB">
        <w:rPr>
          <w:rFonts w:cstheme="minorHAnsi"/>
          <w:b/>
        </w:rPr>
        <w:t>0:07</w:t>
      </w:r>
      <w:r w:rsidRPr="002307BB">
        <w:rPr>
          <w:rFonts w:cstheme="minorHAnsi"/>
          <w:b/>
        </w:rPr>
        <w:tab/>
        <w:t>GUIDELINES &amp; LIMITATIONS</w:t>
      </w:r>
    </w:p>
    <w:p w14:paraId="7A8CCE77" w14:textId="77777777" w:rsidR="00CF4F98" w:rsidRPr="002307BB" w:rsidRDefault="00CF4F98" w:rsidP="00760A33">
      <w:pPr>
        <w:spacing w:after="0" w:line="240" w:lineRule="auto"/>
        <w:jc w:val="both"/>
        <w:rPr>
          <w:rFonts w:cstheme="minorHAnsi"/>
          <w:b/>
        </w:rPr>
      </w:pPr>
    </w:p>
    <w:p w14:paraId="06D9A91D" w14:textId="77777777" w:rsidR="00CF4F98" w:rsidRPr="002307BB" w:rsidRDefault="00CF4F98" w:rsidP="00760A33">
      <w:pPr>
        <w:spacing w:after="0" w:line="240" w:lineRule="auto"/>
        <w:jc w:val="both"/>
        <w:rPr>
          <w:rFonts w:cstheme="minorHAnsi"/>
          <w:b/>
        </w:rPr>
      </w:pPr>
      <w:r w:rsidRPr="002307BB">
        <w:rPr>
          <w:rFonts w:cstheme="minorHAnsi"/>
          <w:b/>
        </w:rPr>
        <w:t>0:08</w:t>
      </w:r>
      <w:r w:rsidRPr="002307BB">
        <w:rPr>
          <w:rFonts w:cstheme="minorHAnsi"/>
          <w:b/>
        </w:rPr>
        <w:tab/>
        <w:t>MINDFULNESS &amp; MEDITATION TRAINING</w:t>
      </w:r>
    </w:p>
    <w:p w14:paraId="67397701" w14:textId="77777777" w:rsidR="00CF4F98" w:rsidRPr="002307BB" w:rsidRDefault="00CF4F98" w:rsidP="00760A33">
      <w:pPr>
        <w:spacing w:after="0" w:line="240" w:lineRule="auto"/>
        <w:jc w:val="both"/>
        <w:rPr>
          <w:rFonts w:cstheme="minorHAnsi"/>
        </w:rPr>
      </w:pPr>
    </w:p>
    <w:p w14:paraId="0FCED0AA" w14:textId="2A659AB5" w:rsidR="0053203D" w:rsidRPr="002307BB" w:rsidRDefault="0053203D" w:rsidP="0053203D">
      <w:pPr>
        <w:spacing w:after="0" w:line="240" w:lineRule="auto"/>
        <w:jc w:val="both"/>
        <w:rPr>
          <w:rFonts w:cstheme="minorHAnsi"/>
          <w:i/>
        </w:rPr>
      </w:pPr>
      <w:r w:rsidRPr="002307BB">
        <w:rPr>
          <w:rFonts w:cstheme="minorHAnsi"/>
        </w:rPr>
        <w:t xml:space="preserve">We may now be ready to enter into stillness using the </w:t>
      </w:r>
      <w:r w:rsidRPr="002307BB">
        <w:rPr>
          <w:rFonts w:cstheme="minorHAnsi"/>
          <w:b/>
        </w:rPr>
        <w:t xml:space="preserve">Sunlight Meditation </w:t>
      </w:r>
      <w:r w:rsidRPr="002307BB">
        <w:rPr>
          <w:rFonts w:cstheme="minorHAnsi"/>
        </w:rPr>
        <w:t xml:space="preserve">without blending it with other </w:t>
      </w:r>
      <w:r w:rsidR="00F1033C" w:rsidRPr="002307BB">
        <w:rPr>
          <w:rFonts w:cstheme="minorHAnsi"/>
        </w:rPr>
        <w:t>meditation practices</w:t>
      </w:r>
      <w:r w:rsidRPr="002307BB">
        <w:rPr>
          <w:rFonts w:cstheme="minorHAnsi"/>
        </w:rPr>
        <w:t xml:space="preserve">. </w:t>
      </w:r>
      <w:bookmarkStart w:id="0" w:name="_Hlk159312985"/>
      <w:r w:rsidR="00F1033C" w:rsidRPr="002307BB">
        <w:rPr>
          <w:rFonts w:cstheme="minorHAnsi"/>
        </w:rPr>
        <w:t xml:space="preserve">Assume a meditation posture. </w:t>
      </w:r>
      <w:bookmarkEnd w:id="0"/>
      <w:r w:rsidRPr="002307BB">
        <w:rPr>
          <w:rFonts w:cstheme="minorHAnsi"/>
        </w:rPr>
        <w:t xml:space="preserve">Sit upright and straighten your neck by dropping your chin a little. Gently close your eyes. Begin with </w:t>
      </w:r>
      <w:r w:rsidR="0060072B" w:rsidRPr="002307BB">
        <w:rPr>
          <w:rFonts w:cstheme="minorHAnsi"/>
        </w:rPr>
        <w:t xml:space="preserve">two </w:t>
      </w:r>
      <w:r w:rsidRPr="002307BB">
        <w:rPr>
          <w:rFonts w:cstheme="minorHAnsi"/>
        </w:rPr>
        <w:t>minute</w:t>
      </w:r>
      <w:r w:rsidR="0060072B" w:rsidRPr="002307BB">
        <w:rPr>
          <w:rFonts w:cstheme="minorHAnsi"/>
        </w:rPr>
        <w:t>s</w:t>
      </w:r>
      <w:r w:rsidRPr="002307BB">
        <w:rPr>
          <w:rFonts w:cstheme="minorHAnsi"/>
        </w:rPr>
        <w:t xml:space="preserve"> of </w:t>
      </w:r>
      <w:r w:rsidRPr="002307BB">
        <w:rPr>
          <w:rFonts w:cstheme="minorHAnsi"/>
          <w:b/>
        </w:rPr>
        <w:t>Alternate Nostril Breathing</w:t>
      </w:r>
      <w:r w:rsidRPr="002307BB">
        <w:rPr>
          <w:rFonts w:cstheme="minorHAnsi"/>
        </w:rPr>
        <w:t xml:space="preserve">. </w:t>
      </w:r>
      <w:r w:rsidRPr="002307BB">
        <w:rPr>
          <w:rFonts w:cstheme="minorHAnsi"/>
          <w:i/>
        </w:rPr>
        <w:t xml:space="preserve">(Pause for </w:t>
      </w:r>
      <w:r w:rsidR="0060072B" w:rsidRPr="002307BB">
        <w:rPr>
          <w:rFonts w:cstheme="minorHAnsi"/>
          <w:i/>
        </w:rPr>
        <w:t xml:space="preserve">2 </w:t>
      </w:r>
      <w:r w:rsidRPr="002307BB">
        <w:rPr>
          <w:rFonts w:cstheme="minorHAnsi"/>
          <w:i/>
        </w:rPr>
        <w:t>minute</w:t>
      </w:r>
      <w:r w:rsidR="0060072B" w:rsidRPr="002307BB">
        <w:rPr>
          <w:rFonts w:cstheme="minorHAnsi"/>
          <w:i/>
        </w:rPr>
        <w:t>s</w:t>
      </w:r>
      <w:r w:rsidRPr="002307BB">
        <w:rPr>
          <w:rFonts w:cstheme="minorHAnsi"/>
          <w:i/>
        </w:rPr>
        <w:t>)</w:t>
      </w:r>
    </w:p>
    <w:p w14:paraId="0C27B1D9" w14:textId="77777777" w:rsidR="0053203D" w:rsidRPr="002307BB" w:rsidRDefault="0053203D" w:rsidP="0053203D">
      <w:pPr>
        <w:spacing w:after="0" w:line="240" w:lineRule="auto"/>
        <w:jc w:val="both"/>
        <w:rPr>
          <w:rFonts w:cstheme="minorHAnsi"/>
        </w:rPr>
      </w:pPr>
    </w:p>
    <w:p w14:paraId="69DE8C20" w14:textId="52F85BBD" w:rsidR="0053203D" w:rsidRPr="002307BB" w:rsidRDefault="0053203D" w:rsidP="0053203D">
      <w:pPr>
        <w:spacing w:after="0" w:line="240" w:lineRule="auto"/>
        <w:jc w:val="both"/>
        <w:rPr>
          <w:rFonts w:cstheme="minorHAnsi"/>
        </w:rPr>
      </w:pPr>
      <w:r w:rsidRPr="002307BB">
        <w:rPr>
          <w:rFonts w:cstheme="minorHAnsi"/>
        </w:rPr>
        <w:t xml:space="preserve">Now, </w:t>
      </w:r>
      <w:r w:rsidR="0060072B" w:rsidRPr="002307BB">
        <w:rPr>
          <w:rFonts w:cstheme="minorHAnsi"/>
        </w:rPr>
        <w:t xml:space="preserve">let go of </w:t>
      </w:r>
      <w:r w:rsidR="0060072B" w:rsidRPr="002307BB">
        <w:rPr>
          <w:rFonts w:cstheme="minorHAnsi"/>
          <w:b/>
          <w:bCs/>
        </w:rPr>
        <w:t>Alternate Nostril Breathing</w:t>
      </w:r>
      <w:r w:rsidR="0060072B" w:rsidRPr="002307BB">
        <w:rPr>
          <w:rFonts w:cstheme="minorHAnsi"/>
        </w:rPr>
        <w:t>. F</w:t>
      </w:r>
      <w:r w:rsidRPr="002307BB">
        <w:rPr>
          <w:rFonts w:cstheme="minorHAnsi"/>
        </w:rPr>
        <w:t xml:space="preserve">ocus on your breath and your forehead. If your mind wanders off into images or words, </w:t>
      </w:r>
      <w:r w:rsidRPr="002307BB">
        <w:t>say to yourself, “</w:t>
      </w:r>
      <w:r w:rsidR="0060072B" w:rsidRPr="002307BB">
        <w:t>Release thoughts</w:t>
      </w:r>
      <w:r w:rsidRPr="002307BB">
        <w:t xml:space="preserve">,” </w:t>
      </w:r>
      <w:r w:rsidRPr="002307BB">
        <w:rPr>
          <w:rFonts w:cstheme="minorHAnsi"/>
        </w:rPr>
        <w:t>and then draw your focus away from mental activity.</w:t>
      </w:r>
      <w:r w:rsidRPr="002307BB">
        <w:rPr>
          <w:rStyle w:val="EndnoteReference"/>
          <w:rFonts w:cstheme="minorHAnsi"/>
        </w:rPr>
        <w:endnoteReference w:id="1"/>
      </w:r>
      <w:r w:rsidRPr="002307BB">
        <w:rPr>
          <w:rFonts w:cstheme="minorHAnsi"/>
        </w:rPr>
        <w:t xml:space="preserve"> Return to stillness, and with your eyelids closed, gently turn your eyes upward as if you were looking at something close to your forehead. Breathe. </w:t>
      </w:r>
      <w:r w:rsidRPr="002307BB">
        <w:rPr>
          <w:rFonts w:cstheme="minorHAnsi"/>
          <w:i/>
        </w:rPr>
        <w:t>(Pause for 30 seconds)</w:t>
      </w:r>
    </w:p>
    <w:p w14:paraId="19B28D9B" w14:textId="77777777" w:rsidR="0053203D" w:rsidRPr="002307BB" w:rsidRDefault="0053203D" w:rsidP="0053203D">
      <w:pPr>
        <w:spacing w:after="0" w:line="240" w:lineRule="auto"/>
        <w:jc w:val="both"/>
      </w:pPr>
    </w:p>
    <w:p w14:paraId="61E3BAD5" w14:textId="0390568F" w:rsidR="00F1033C" w:rsidRPr="002307BB" w:rsidRDefault="0053203D" w:rsidP="00F1033C">
      <w:pPr>
        <w:spacing w:after="0" w:line="240" w:lineRule="auto"/>
        <w:jc w:val="both"/>
        <w:rPr>
          <w:i/>
        </w:rPr>
      </w:pPr>
      <w:bookmarkStart w:id="1" w:name="_Hlk506660755"/>
      <w:r w:rsidRPr="002307BB">
        <w:t xml:space="preserve">When you are ready, imagine that the </w:t>
      </w:r>
      <w:r w:rsidR="0060072B" w:rsidRPr="002307BB">
        <w:t xml:space="preserve">light of the </w:t>
      </w:r>
      <w:r w:rsidRPr="002307BB">
        <w:t xml:space="preserve">sun or a lamp is shining onto your forehead and into </w:t>
      </w:r>
      <w:r w:rsidR="00F1033C" w:rsidRPr="002307BB">
        <w:t xml:space="preserve">your eyes. If you wish to pace your breathing, inhale and exhale for the same amount of time. For example, you might inhale for six counts and pause for three counts, and then exhale for six counts and pause for three counts. When you are comfortable with the rhythm of your breathing, you can let go of counting. If your mind wanders, say to yourself, “Release thoughts,” and then gently draw your attention back to the light. Continue for two minutes while you rest in the stillness and gaze into the light. </w:t>
      </w:r>
      <w:r w:rsidR="00F1033C" w:rsidRPr="002307BB">
        <w:rPr>
          <w:i/>
        </w:rPr>
        <w:t>(Pause for 2 minutes)</w:t>
      </w:r>
    </w:p>
    <w:bookmarkEnd w:id="1"/>
    <w:p w14:paraId="44D345F5" w14:textId="77777777" w:rsidR="00256FF3" w:rsidRPr="002307BB" w:rsidRDefault="00256FF3" w:rsidP="00256FF3">
      <w:pPr>
        <w:spacing w:after="0" w:line="240" w:lineRule="auto"/>
        <w:jc w:val="both"/>
        <w:rPr>
          <w:rFonts w:cstheme="minorHAnsi"/>
        </w:rPr>
      </w:pPr>
    </w:p>
    <w:p w14:paraId="782FA5E3" w14:textId="77777777" w:rsidR="00256FF3" w:rsidRPr="002307BB" w:rsidRDefault="00256FF3" w:rsidP="00256FF3">
      <w:pPr>
        <w:spacing w:after="0" w:line="240" w:lineRule="auto"/>
        <w:jc w:val="both"/>
        <w:rPr>
          <w:rFonts w:cstheme="minorHAnsi"/>
        </w:rPr>
      </w:pPr>
      <w:r w:rsidRPr="002307BB">
        <w:rPr>
          <w:rFonts w:cstheme="minorHAnsi"/>
        </w:rPr>
        <w:t xml:space="preserve">Pause. Take a deep breath and gently open your eyes. Stretch and re-engage with the meeting. </w:t>
      </w:r>
    </w:p>
    <w:p w14:paraId="56FBE628" w14:textId="77777777" w:rsidR="00256FF3" w:rsidRPr="002307BB" w:rsidRDefault="00256FF3" w:rsidP="00256FF3">
      <w:pPr>
        <w:spacing w:after="0" w:line="240" w:lineRule="auto"/>
        <w:jc w:val="both"/>
        <w:rPr>
          <w:rFonts w:cstheme="minorHAnsi"/>
        </w:rPr>
      </w:pPr>
    </w:p>
    <w:p w14:paraId="18B96D91" w14:textId="24C0BC20" w:rsidR="00256FF3" w:rsidRPr="002307BB" w:rsidRDefault="00256FF3" w:rsidP="00256FF3">
      <w:pPr>
        <w:spacing w:after="0" w:line="240" w:lineRule="auto"/>
        <w:jc w:val="both"/>
        <w:rPr>
          <w:rFonts w:cstheme="minorHAnsi"/>
        </w:rPr>
      </w:pPr>
      <w:r w:rsidRPr="002307BB">
        <w:rPr>
          <w:rFonts w:cstheme="minorHAnsi"/>
        </w:rPr>
        <w:t xml:space="preserve">Our hymn for the final month of the KF training cycle is </w:t>
      </w:r>
      <w:r w:rsidRPr="002307BB">
        <w:rPr>
          <w:rFonts w:cstheme="minorHAnsi"/>
          <w:i/>
        </w:rPr>
        <w:t>Be Thou My Vision</w:t>
      </w:r>
      <w:r w:rsidRPr="002307BB">
        <w:rPr>
          <w:rFonts w:cstheme="minorHAnsi"/>
        </w:rPr>
        <w:t>. This hymn was written in the 6</w:t>
      </w:r>
      <w:r w:rsidRPr="002307BB">
        <w:rPr>
          <w:rFonts w:cstheme="minorHAnsi"/>
          <w:vertAlign w:val="superscript"/>
        </w:rPr>
        <w:t>th</w:t>
      </w:r>
      <w:r w:rsidRPr="002307BB">
        <w:rPr>
          <w:rFonts w:cstheme="minorHAnsi"/>
        </w:rPr>
        <w:t xml:space="preserve"> century by an </w:t>
      </w:r>
      <w:r w:rsidR="002A1F25" w:rsidRPr="002307BB">
        <w:t xml:space="preserve">Irish Christian </w:t>
      </w:r>
      <w:r w:rsidRPr="002307BB">
        <w:rPr>
          <w:rFonts w:cstheme="minorHAnsi"/>
        </w:rPr>
        <w:t xml:space="preserve">poet, Dallan </w:t>
      </w:r>
      <w:proofErr w:type="spellStart"/>
      <w:r w:rsidRPr="002307BB">
        <w:rPr>
          <w:rFonts w:cstheme="minorHAnsi"/>
        </w:rPr>
        <w:t>Forgail</w:t>
      </w:r>
      <w:proofErr w:type="spellEnd"/>
      <w:r w:rsidRPr="002307BB">
        <w:rPr>
          <w:rFonts w:cstheme="minorHAnsi"/>
        </w:rPr>
        <w:t>.</w:t>
      </w:r>
    </w:p>
    <w:p w14:paraId="1CAD0FC5" w14:textId="77777777" w:rsidR="00256FF3" w:rsidRPr="002307BB" w:rsidRDefault="00256FF3" w:rsidP="00256FF3">
      <w:pPr>
        <w:spacing w:after="0" w:line="240" w:lineRule="auto"/>
        <w:jc w:val="both"/>
        <w:rPr>
          <w:rFonts w:cstheme="minorHAnsi"/>
        </w:rPr>
      </w:pPr>
    </w:p>
    <w:p w14:paraId="3642C5F8" w14:textId="78CF3CC1" w:rsidR="00256FF3" w:rsidRPr="002307BB" w:rsidRDefault="00256FF3" w:rsidP="00256FF3">
      <w:pPr>
        <w:spacing w:after="0" w:line="240" w:lineRule="auto"/>
        <w:jc w:val="center"/>
        <w:rPr>
          <w:rFonts w:cstheme="minorHAnsi"/>
        </w:rPr>
      </w:pPr>
      <w:r w:rsidRPr="002307BB">
        <w:rPr>
          <w:rFonts w:cstheme="minorHAnsi"/>
        </w:rPr>
        <w:t xml:space="preserve">Be Thou my Vision, O Lord of my </w:t>
      </w:r>
      <w:r w:rsidR="001650EC" w:rsidRPr="002307BB">
        <w:rPr>
          <w:rFonts w:cstheme="minorHAnsi"/>
        </w:rPr>
        <w:t>heart;</w:t>
      </w:r>
    </w:p>
    <w:p w14:paraId="3AB186EC" w14:textId="55910C76" w:rsidR="00256FF3" w:rsidRPr="002307BB" w:rsidRDefault="00256FF3" w:rsidP="00256FF3">
      <w:pPr>
        <w:spacing w:after="0" w:line="240" w:lineRule="auto"/>
        <w:jc w:val="center"/>
        <w:rPr>
          <w:rFonts w:cstheme="minorHAnsi"/>
        </w:rPr>
      </w:pPr>
      <w:r w:rsidRPr="002307BB">
        <w:rPr>
          <w:rFonts w:cstheme="minorHAnsi"/>
        </w:rPr>
        <w:t>Naught be all else to me, save that Thou art</w:t>
      </w:r>
      <w:r w:rsidR="001650EC" w:rsidRPr="002307BB">
        <w:rPr>
          <w:rFonts w:cstheme="minorHAnsi"/>
        </w:rPr>
        <w:t>;</w:t>
      </w:r>
    </w:p>
    <w:p w14:paraId="4791DEAE" w14:textId="46E38D72" w:rsidR="00256FF3" w:rsidRPr="002307BB" w:rsidRDefault="00256FF3" w:rsidP="00256FF3">
      <w:pPr>
        <w:spacing w:after="0" w:line="240" w:lineRule="auto"/>
        <w:jc w:val="center"/>
        <w:rPr>
          <w:rFonts w:cstheme="minorHAnsi"/>
        </w:rPr>
      </w:pPr>
      <w:r w:rsidRPr="002307BB">
        <w:rPr>
          <w:rFonts w:cstheme="minorHAnsi"/>
        </w:rPr>
        <w:t>Thou my best Thought, by day or by night</w:t>
      </w:r>
      <w:r w:rsidR="001650EC" w:rsidRPr="002307BB">
        <w:rPr>
          <w:rFonts w:cstheme="minorHAnsi"/>
        </w:rPr>
        <w:t>,</w:t>
      </w:r>
    </w:p>
    <w:p w14:paraId="421895F9" w14:textId="77777777" w:rsidR="00256FF3" w:rsidRPr="002307BB" w:rsidRDefault="00256FF3" w:rsidP="00256FF3">
      <w:pPr>
        <w:spacing w:after="0" w:line="240" w:lineRule="auto"/>
        <w:jc w:val="center"/>
        <w:rPr>
          <w:rFonts w:cstheme="minorHAnsi"/>
        </w:rPr>
      </w:pPr>
      <w:r w:rsidRPr="002307BB">
        <w:rPr>
          <w:rFonts w:cstheme="minorHAnsi"/>
        </w:rPr>
        <w:t>Waking or sleeping, Thy presence my Light.</w:t>
      </w:r>
      <w:r w:rsidRPr="002307BB">
        <w:rPr>
          <w:rStyle w:val="EndnoteReference"/>
          <w:rFonts w:cstheme="minorHAnsi"/>
        </w:rPr>
        <w:endnoteReference w:id="2"/>
      </w:r>
    </w:p>
    <w:p w14:paraId="443E465A" w14:textId="77777777" w:rsidR="00256FF3" w:rsidRPr="002307BB" w:rsidRDefault="00256FF3" w:rsidP="00256FF3">
      <w:pPr>
        <w:spacing w:after="0" w:line="240" w:lineRule="auto"/>
        <w:jc w:val="both"/>
        <w:rPr>
          <w:rFonts w:cstheme="minorHAnsi"/>
        </w:rPr>
      </w:pPr>
    </w:p>
    <w:p w14:paraId="241DBCD2" w14:textId="520AE929" w:rsidR="00256FF3" w:rsidRPr="002307BB" w:rsidRDefault="00256FF3" w:rsidP="00256FF3">
      <w:pPr>
        <w:tabs>
          <w:tab w:val="left" w:pos="2268"/>
        </w:tabs>
        <w:spacing w:after="0" w:line="240" w:lineRule="auto"/>
        <w:jc w:val="both"/>
        <w:rPr>
          <w:rFonts w:cstheme="minorHAnsi"/>
        </w:rPr>
      </w:pPr>
      <w:r w:rsidRPr="002307BB">
        <w:rPr>
          <w:rFonts w:cstheme="minorHAnsi"/>
        </w:rPr>
        <w:t xml:space="preserve">Take a deep breath. </w:t>
      </w:r>
    </w:p>
    <w:p w14:paraId="413A69F4" w14:textId="193C2948" w:rsidR="009529A6" w:rsidRPr="002307BB" w:rsidRDefault="009529A6" w:rsidP="009529A6">
      <w:pPr>
        <w:spacing w:after="0" w:line="240" w:lineRule="auto"/>
        <w:jc w:val="both"/>
        <w:rPr>
          <w:rFonts w:cstheme="minorHAnsi"/>
          <w:iCs/>
        </w:rPr>
      </w:pPr>
      <w:r w:rsidRPr="002307BB">
        <w:rPr>
          <w:rFonts w:cstheme="minorHAnsi"/>
          <w:i/>
        </w:rPr>
        <w:t xml:space="preserve">(If time permits, ask, “Does anyone have comments or questions about this training?”) </w:t>
      </w:r>
    </w:p>
    <w:p w14:paraId="1EEAF777" w14:textId="1A209BA5" w:rsidR="00285B9A" w:rsidRPr="002307BB" w:rsidRDefault="00FE1C11" w:rsidP="00760A33">
      <w:pPr>
        <w:spacing w:after="0" w:line="240" w:lineRule="auto"/>
        <w:jc w:val="both"/>
        <w:rPr>
          <w:rFonts w:cstheme="minorHAnsi"/>
          <w:b/>
        </w:rPr>
      </w:pPr>
      <w:r w:rsidRPr="002307BB">
        <w:rPr>
          <w:rFonts w:cstheme="minorHAnsi"/>
          <w:b/>
        </w:rPr>
        <w:lastRenderedPageBreak/>
        <w:t>0:20</w:t>
      </w:r>
      <w:r w:rsidR="00285B9A" w:rsidRPr="002307BB">
        <w:rPr>
          <w:rFonts w:cstheme="minorHAnsi"/>
          <w:b/>
        </w:rPr>
        <w:tab/>
        <w:t>KARIS CONFESSION</w:t>
      </w:r>
    </w:p>
    <w:p w14:paraId="37245C49" w14:textId="77777777" w:rsidR="00FE1C11" w:rsidRPr="002307BB" w:rsidRDefault="00FE1C11" w:rsidP="00760A33">
      <w:pPr>
        <w:spacing w:after="0" w:line="240" w:lineRule="auto"/>
        <w:jc w:val="both"/>
        <w:rPr>
          <w:rFonts w:cstheme="minorHAnsi"/>
          <w:b/>
        </w:rPr>
      </w:pPr>
    </w:p>
    <w:p w14:paraId="08F51E03" w14:textId="77777777" w:rsidR="00285B9A" w:rsidRPr="002307BB" w:rsidRDefault="00FE1C11" w:rsidP="00760A33">
      <w:pPr>
        <w:spacing w:after="0" w:line="240" w:lineRule="auto"/>
        <w:jc w:val="both"/>
        <w:rPr>
          <w:rFonts w:cstheme="minorHAnsi"/>
          <w:b/>
        </w:rPr>
      </w:pPr>
      <w:r w:rsidRPr="002307BB">
        <w:rPr>
          <w:rFonts w:cstheme="minorHAnsi"/>
          <w:b/>
        </w:rPr>
        <w:t>0:21</w:t>
      </w:r>
      <w:r w:rsidR="00285B9A" w:rsidRPr="002307BB">
        <w:rPr>
          <w:rFonts w:cstheme="minorHAnsi"/>
          <w:b/>
        </w:rPr>
        <w:tab/>
        <w:t>TOOLBOX</w:t>
      </w:r>
    </w:p>
    <w:p w14:paraId="277F4B13" w14:textId="77777777" w:rsidR="00326E3C" w:rsidRPr="002307BB" w:rsidRDefault="00326E3C" w:rsidP="00760A33">
      <w:pPr>
        <w:spacing w:after="0" w:line="240" w:lineRule="auto"/>
        <w:jc w:val="both"/>
        <w:rPr>
          <w:rFonts w:cstheme="minorHAnsi"/>
          <w:b/>
        </w:rPr>
      </w:pPr>
    </w:p>
    <w:p w14:paraId="596FD7AA" w14:textId="77777777" w:rsidR="00326E3C" w:rsidRPr="002307BB" w:rsidRDefault="00326E3C" w:rsidP="00760A33">
      <w:pPr>
        <w:spacing w:after="0" w:line="240" w:lineRule="auto"/>
        <w:jc w:val="both"/>
        <w:rPr>
          <w:rFonts w:cstheme="minorHAnsi"/>
        </w:rPr>
      </w:pPr>
      <w:r w:rsidRPr="002307BB">
        <w:rPr>
          <w:rFonts w:cstheme="minorHAnsi"/>
        </w:rPr>
        <w:t>KF Confession 11 helps us build new foundations:</w:t>
      </w:r>
    </w:p>
    <w:p w14:paraId="32B184B4" w14:textId="77777777" w:rsidR="00326E3C" w:rsidRPr="002307BB" w:rsidRDefault="00326E3C" w:rsidP="00760A33">
      <w:pPr>
        <w:spacing w:after="0" w:line="240" w:lineRule="auto"/>
        <w:jc w:val="both"/>
        <w:rPr>
          <w:rFonts w:cstheme="minorHAnsi"/>
        </w:rPr>
      </w:pPr>
    </w:p>
    <w:p w14:paraId="5F3CAF1A" w14:textId="287102E5" w:rsidR="00326E3C" w:rsidRPr="002307BB" w:rsidRDefault="00326E3C" w:rsidP="003A7860">
      <w:pPr>
        <w:spacing w:after="0" w:line="240" w:lineRule="auto"/>
        <w:jc w:val="center"/>
        <w:rPr>
          <w:rFonts w:cstheme="minorHAnsi"/>
        </w:rPr>
      </w:pPr>
      <w:r w:rsidRPr="002307BB">
        <w:rPr>
          <w:rFonts w:cstheme="minorHAnsi"/>
        </w:rPr>
        <w:t>We take responsibility for any damage that we have done.</w:t>
      </w:r>
    </w:p>
    <w:p w14:paraId="03615980" w14:textId="77777777" w:rsidR="00FE1C11" w:rsidRPr="002307BB" w:rsidRDefault="00FE1C11" w:rsidP="001C61B7">
      <w:pPr>
        <w:spacing w:after="0" w:line="240" w:lineRule="auto"/>
        <w:jc w:val="both"/>
        <w:rPr>
          <w:rFonts w:cstheme="minorHAnsi"/>
        </w:rPr>
      </w:pPr>
    </w:p>
    <w:p w14:paraId="48B348E2" w14:textId="0D7B2279" w:rsidR="0004630C" w:rsidRPr="002307BB" w:rsidRDefault="0004630C" w:rsidP="006C4019">
      <w:pPr>
        <w:pStyle w:val="ListParagraph"/>
        <w:numPr>
          <w:ilvl w:val="0"/>
          <w:numId w:val="1"/>
        </w:numPr>
        <w:spacing w:after="0" w:line="240" w:lineRule="auto"/>
        <w:jc w:val="both"/>
        <w:rPr>
          <w:rFonts w:cstheme="minorHAnsi"/>
          <w:b/>
        </w:rPr>
      </w:pPr>
      <w:r w:rsidRPr="002307BB">
        <w:rPr>
          <w:rFonts w:cstheme="minorHAnsi"/>
          <w:b/>
        </w:rPr>
        <w:t>We first make efforts to restore the damage that we have done.</w:t>
      </w:r>
    </w:p>
    <w:p w14:paraId="20FFE796" w14:textId="57C54563" w:rsidR="0004630C" w:rsidRPr="002307BB" w:rsidRDefault="006319CB" w:rsidP="006C4019">
      <w:pPr>
        <w:spacing w:after="0" w:line="240" w:lineRule="auto"/>
        <w:ind w:left="360"/>
        <w:jc w:val="both"/>
        <w:rPr>
          <w:rFonts w:cstheme="minorHAnsi"/>
        </w:rPr>
      </w:pPr>
      <w:r w:rsidRPr="002307BB">
        <w:rPr>
          <w:rFonts w:cstheme="minorHAnsi"/>
        </w:rPr>
        <w:t xml:space="preserve">We can </w:t>
      </w:r>
      <w:r w:rsidR="002A1F25" w:rsidRPr="002307BB">
        <w:rPr>
          <w:rFonts w:cstheme="minorHAnsi"/>
        </w:rPr>
        <w:t xml:space="preserve">now </w:t>
      </w:r>
      <w:r w:rsidRPr="002307BB">
        <w:rPr>
          <w:rFonts w:cstheme="minorHAnsi"/>
        </w:rPr>
        <w:t>tell the Lord that we</w:t>
      </w:r>
      <w:r w:rsidR="00A55E2C" w:rsidRPr="002307BB">
        <w:rPr>
          <w:rFonts w:cstheme="minorHAnsi"/>
        </w:rPr>
        <w:t xml:space="preserve"> are</w:t>
      </w:r>
      <w:r w:rsidRPr="002307BB">
        <w:rPr>
          <w:rFonts w:cstheme="minorHAnsi"/>
        </w:rPr>
        <w:t xml:space="preserve"> ready to </w:t>
      </w:r>
      <w:r w:rsidR="007C284C" w:rsidRPr="002307BB">
        <w:rPr>
          <w:rFonts w:cstheme="minorHAnsi"/>
        </w:rPr>
        <w:t xml:space="preserve">take responsibility for </w:t>
      </w:r>
      <w:r w:rsidR="009F1DFD" w:rsidRPr="002307BB">
        <w:rPr>
          <w:rFonts w:cstheme="minorHAnsi"/>
        </w:rPr>
        <w:t xml:space="preserve">the </w:t>
      </w:r>
      <w:r w:rsidR="007B4B0F" w:rsidRPr="002307BB">
        <w:rPr>
          <w:rFonts w:cstheme="minorHAnsi"/>
        </w:rPr>
        <w:t>damage</w:t>
      </w:r>
      <w:r w:rsidR="0031393B" w:rsidRPr="002307BB">
        <w:rPr>
          <w:rFonts w:cstheme="minorHAnsi"/>
        </w:rPr>
        <w:t xml:space="preserve"> that we have </w:t>
      </w:r>
      <w:r w:rsidR="007B4B0F" w:rsidRPr="002307BB">
        <w:rPr>
          <w:rFonts w:cstheme="minorHAnsi"/>
        </w:rPr>
        <w:t>done to</w:t>
      </w:r>
      <w:r w:rsidR="00A55E2C" w:rsidRPr="002307BB">
        <w:rPr>
          <w:rFonts w:cstheme="minorHAnsi"/>
        </w:rPr>
        <w:t xml:space="preserve"> our minds, </w:t>
      </w:r>
      <w:r w:rsidR="0086499E" w:rsidRPr="002307BB">
        <w:rPr>
          <w:rFonts w:cstheme="minorHAnsi"/>
        </w:rPr>
        <w:t xml:space="preserve">our </w:t>
      </w:r>
      <w:r w:rsidR="00A55E2C" w:rsidRPr="002307BB">
        <w:rPr>
          <w:rFonts w:cstheme="minorHAnsi"/>
        </w:rPr>
        <w:t xml:space="preserve">bodies, and </w:t>
      </w:r>
      <w:r w:rsidR="0086499E" w:rsidRPr="002307BB">
        <w:rPr>
          <w:rFonts w:cstheme="minorHAnsi"/>
        </w:rPr>
        <w:t xml:space="preserve">our </w:t>
      </w:r>
      <w:r w:rsidR="007B4B0F" w:rsidRPr="002307BB">
        <w:rPr>
          <w:rFonts w:cstheme="minorHAnsi"/>
        </w:rPr>
        <w:t>spirits</w:t>
      </w:r>
      <w:r w:rsidR="0031393B" w:rsidRPr="002307BB">
        <w:rPr>
          <w:rFonts w:cstheme="minorHAnsi"/>
        </w:rPr>
        <w:t xml:space="preserve">. </w:t>
      </w:r>
      <w:r w:rsidRPr="002307BB">
        <w:rPr>
          <w:rFonts w:cstheme="minorHAnsi"/>
        </w:rPr>
        <w:t xml:space="preserve">We begin with self-care and the hard work </w:t>
      </w:r>
      <w:r w:rsidR="007B4B0F" w:rsidRPr="002307BB">
        <w:rPr>
          <w:rFonts w:cstheme="minorHAnsi"/>
        </w:rPr>
        <w:t>of redirecting</w:t>
      </w:r>
      <w:r w:rsidRPr="002307BB">
        <w:rPr>
          <w:rFonts w:cstheme="minorHAnsi"/>
        </w:rPr>
        <w:t xml:space="preserve"> our </w:t>
      </w:r>
      <w:r w:rsidRPr="00237FF2">
        <w:rPr>
          <w:rFonts w:cstheme="minorHAnsi"/>
        </w:rPr>
        <w:t>own liv</w:t>
      </w:r>
      <w:r w:rsidR="0031393B" w:rsidRPr="00237FF2">
        <w:rPr>
          <w:rFonts w:cstheme="minorHAnsi"/>
        </w:rPr>
        <w:t>es</w:t>
      </w:r>
      <w:r w:rsidR="0031393B" w:rsidRPr="002307BB">
        <w:rPr>
          <w:rFonts w:cstheme="minorHAnsi"/>
        </w:rPr>
        <w:t xml:space="preserve"> toward habitual orientation.</w:t>
      </w:r>
      <w:r w:rsidRPr="002307BB">
        <w:rPr>
          <w:rFonts w:cstheme="minorHAnsi"/>
        </w:rPr>
        <w:t xml:space="preserve"> Once that process is in motion, we turn our a</w:t>
      </w:r>
      <w:r w:rsidR="0031393B" w:rsidRPr="002307BB">
        <w:rPr>
          <w:rFonts w:cstheme="minorHAnsi"/>
        </w:rPr>
        <w:t xml:space="preserve">ttention to our relationships. </w:t>
      </w:r>
      <w:r w:rsidRPr="002307BB">
        <w:rPr>
          <w:rFonts w:cstheme="minorHAnsi"/>
        </w:rPr>
        <w:t>We examine our behavior</w:t>
      </w:r>
      <w:r w:rsidR="00B140A9" w:rsidRPr="002307BB">
        <w:rPr>
          <w:rFonts w:cstheme="minorHAnsi"/>
        </w:rPr>
        <w:t xml:space="preserve"> and </w:t>
      </w:r>
      <w:r w:rsidR="007B4B0F" w:rsidRPr="002307BB">
        <w:rPr>
          <w:rFonts w:cstheme="minorHAnsi"/>
        </w:rPr>
        <w:t xml:space="preserve">our </w:t>
      </w:r>
      <w:r w:rsidR="00B140A9" w:rsidRPr="002307BB">
        <w:rPr>
          <w:rFonts w:cstheme="minorHAnsi"/>
        </w:rPr>
        <w:t xml:space="preserve">choices </w:t>
      </w:r>
      <w:r w:rsidR="007B4B0F" w:rsidRPr="002307BB">
        <w:rPr>
          <w:rFonts w:cstheme="minorHAnsi"/>
        </w:rPr>
        <w:t>by asking</w:t>
      </w:r>
      <w:r w:rsidR="00B140A9" w:rsidRPr="002307BB">
        <w:rPr>
          <w:rFonts w:cstheme="minorHAnsi"/>
        </w:rPr>
        <w:t xml:space="preserve"> ourselves</w:t>
      </w:r>
      <w:r w:rsidR="007B4B0F" w:rsidRPr="002307BB">
        <w:rPr>
          <w:rFonts w:cstheme="minorHAnsi"/>
        </w:rPr>
        <w:t>,</w:t>
      </w:r>
      <w:r w:rsidR="00A55E2C" w:rsidRPr="002307BB">
        <w:rPr>
          <w:rFonts w:cstheme="minorHAnsi"/>
        </w:rPr>
        <w:t xml:space="preserve"> </w:t>
      </w:r>
      <w:r w:rsidR="007B4B0F" w:rsidRPr="002307BB">
        <w:rPr>
          <w:rFonts w:cstheme="minorHAnsi"/>
        </w:rPr>
        <w:t>“</w:t>
      </w:r>
      <w:r w:rsidRPr="002307BB">
        <w:rPr>
          <w:rFonts w:cstheme="minorHAnsi"/>
        </w:rPr>
        <w:t xml:space="preserve">Would I treat a stranger the way I </w:t>
      </w:r>
      <w:r w:rsidR="002A1F25" w:rsidRPr="002307BB">
        <w:rPr>
          <w:rFonts w:cstheme="minorHAnsi"/>
        </w:rPr>
        <w:t>have treated</w:t>
      </w:r>
      <w:r w:rsidR="00B140A9" w:rsidRPr="002307BB">
        <w:rPr>
          <w:rFonts w:cstheme="minorHAnsi"/>
        </w:rPr>
        <w:t xml:space="preserve"> this person?</w:t>
      </w:r>
      <w:r w:rsidR="007B4B0F" w:rsidRPr="002307BB">
        <w:rPr>
          <w:rFonts w:cstheme="minorHAnsi"/>
        </w:rPr>
        <w:t>”</w:t>
      </w:r>
      <w:r w:rsidR="00B140A9" w:rsidRPr="002307BB">
        <w:rPr>
          <w:rFonts w:cstheme="minorHAnsi"/>
          <w:i/>
        </w:rPr>
        <w:t xml:space="preserve"> </w:t>
      </w:r>
      <w:r w:rsidR="007B4B0F" w:rsidRPr="002307BB">
        <w:rPr>
          <w:rFonts w:cstheme="minorHAnsi"/>
        </w:rPr>
        <w:t xml:space="preserve">Our answer </w:t>
      </w:r>
      <w:r w:rsidR="00D62241" w:rsidRPr="002307BB">
        <w:rPr>
          <w:rFonts w:cstheme="minorHAnsi"/>
        </w:rPr>
        <w:t xml:space="preserve">to that question </w:t>
      </w:r>
      <w:r w:rsidR="005E78C1" w:rsidRPr="002307BB">
        <w:rPr>
          <w:rFonts w:cstheme="minorHAnsi"/>
        </w:rPr>
        <w:t>may</w:t>
      </w:r>
      <w:r w:rsidR="007B4B0F" w:rsidRPr="002307BB">
        <w:rPr>
          <w:rFonts w:cstheme="minorHAnsi"/>
        </w:rPr>
        <w:t xml:space="preserve"> help us</w:t>
      </w:r>
      <w:r w:rsidRPr="002307BB">
        <w:rPr>
          <w:rFonts w:cstheme="minorHAnsi"/>
        </w:rPr>
        <w:t xml:space="preserve"> determine whether we </w:t>
      </w:r>
      <w:r w:rsidR="002A1F25" w:rsidRPr="002307BB">
        <w:rPr>
          <w:rFonts w:cstheme="minorHAnsi"/>
        </w:rPr>
        <w:t>have abused</w:t>
      </w:r>
      <w:r w:rsidR="0031393B" w:rsidRPr="002307BB">
        <w:rPr>
          <w:rFonts w:cstheme="minorHAnsi"/>
        </w:rPr>
        <w:t xml:space="preserve"> </w:t>
      </w:r>
      <w:r w:rsidR="002A1F25" w:rsidRPr="002307BB">
        <w:rPr>
          <w:rFonts w:cstheme="minorHAnsi"/>
        </w:rPr>
        <w:t>that person</w:t>
      </w:r>
      <w:r w:rsidR="0031393B" w:rsidRPr="002307BB">
        <w:rPr>
          <w:rFonts w:cstheme="minorHAnsi"/>
        </w:rPr>
        <w:t xml:space="preserve">. </w:t>
      </w:r>
      <w:r w:rsidR="002A1F25" w:rsidRPr="002307BB">
        <w:t xml:space="preserve">We can then begin the essential work of changing our behavior, which will in turn initiate the rewarding process of healing our relationships. </w:t>
      </w:r>
      <w:r w:rsidRPr="002307BB">
        <w:rPr>
          <w:rFonts w:cstheme="minorHAnsi"/>
        </w:rPr>
        <w:t xml:space="preserve">As I have mentioned </w:t>
      </w:r>
      <w:r w:rsidR="006C4019" w:rsidRPr="002307BB">
        <w:rPr>
          <w:rFonts w:cstheme="minorHAnsi"/>
        </w:rPr>
        <w:t>before</w:t>
      </w:r>
      <w:r w:rsidRPr="002307BB">
        <w:rPr>
          <w:rFonts w:cstheme="minorHAnsi"/>
        </w:rPr>
        <w:t>, simple good manners and consistent courtesy go a long way toward resto</w:t>
      </w:r>
      <w:r w:rsidR="0031393B" w:rsidRPr="002307BB">
        <w:rPr>
          <w:rFonts w:cstheme="minorHAnsi"/>
        </w:rPr>
        <w:t xml:space="preserve">ring damage that we have done. </w:t>
      </w:r>
      <w:r w:rsidRPr="002307BB">
        <w:rPr>
          <w:rFonts w:cstheme="minorHAnsi"/>
        </w:rPr>
        <w:t xml:space="preserve">Once our </w:t>
      </w:r>
      <w:r w:rsidR="006301BF" w:rsidRPr="002307BB">
        <w:rPr>
          <w:rFonts w:cstheme="minorHAnsi"/>
        </w:rPr>
        <w:t xml:space="preserve">close </w:t>
      </w:r>
      <w:r w:rsidRPr="002307BB">
        <w:rPr>
          <w:rFonts w:cstheme="minorHAnsi"/>
        </w:rPr>
        <w:t xml:space="preserve">relationships </w:t>
      </w:r>
      <w:r w:rsidR="007B4B0F" w:rsidRPr="002307BB">
        <w:rPr>
          <w:rFonts w:cstheme="minorHAnsi"/>
        </w:rPr>
        <w:t>have begun</w:t>
      </w:r>
      <w:r w:rsidRPr="002307BB">
        <w:rPr>
          <w:rFonts w:cstheme="minorHAnsi"/>
        </w:rPr>
        <w:t xml:space="preserve"> to </w:t>
      </w:r>
      <w:r w:rsidR="002650AF" w:rsidRPr="002307BB">
        <w:rPr>
          <w:rFonts w:cstheme="minorHAnsi"/>
        </w:rPr>
        <w:t>move toward orientation</w:t>
      </w:r>
      <w:r w:rsidR="007B4B0F" w:rsidRPr="002307BB">
        <w:rPr>
          <w:rFonts w:cstheme="minorHAnsi"/>
        </w:rPr>
        <w:t>,</w:t>
      </w:r>
      <w:r w:rsidR="002650AF" w:rsidRPr="002307BB">
        <w:rPr>
          <w:rFonts w:cstheme="minorHAnsi"/>
        </w:rPr>
        <w:t xml:space="preserve"> we can make efforts to restore </w:t>
      </w:r>
      <w:r w:rsidR="0031393B" w:rsidRPr="002307BB">
        <w:rPr>
          <w:rFonts w:cstheme="minorHAnsi"/>
        </w:rPr>
        <w:t xml:space="preserve">damage in our </w:t>
      </w:r>
      <w:r w:rsidR="007B4B0F" w:rsidRPr="002307BB">
        <w:rPr>
          <w:rFonts w:cstheme="minorHAnsi"/>
        </w:rPr>
        <w:t xml:space="preserve">wider </w:t>
      </w:r>
      <w:r w:rsidR="0031393B" w:rsidRPr="002307BB">
        <w:rPr>
          <w:rFonts w:cstheme="minorHAnsi"/>
        </w:rPr>
        <w:t xml:space="preserve">community. </w:t>
      </w:r>
      <w:r w:rsidRPr="002307BB">
        <w:rPr>
          <w:rFonts w:cstheme="minorHAnsi"/>
        </w:rPr>
        <w:t>If we have stolen from our community</w:t>
      </w:r>
      <w:r w:rsidR="00B140A9" w:rsidRPr="002307BB">
        <w:rPr>
          <w:rFonts w:cstheme="minorHAnsi"/>
        </w:rPr>
        <w:t>,</w:t>
      </w:r>
      <w:r w:rsidRPr="002307BB">
        <w:rPr>
          <w:rFonts w:cstheme="minorHAnsi"/>
        </w:rPr>
        <w:t xml:space="preserve"> we </w:t>
      </w:r>
      <w:r w:rsidR="00B140A9" w:rsidRPr="002307BB">
        <w:rPr>
          <w:rFonts w:cstheme="minorHAnsi"/>
        </w:rPr>
        <w:t xml:space="preserve">can </w:t>
      </w:r>
      <w:r w:rsidR="007B4B0F" w:rsidRPr="002307BB">
        <w:rPr>
          <w:rFonts w:cstheme="minorHAnsi"/>
        </w:rPr>
        <w:t>take steps</w:t>
      </w:r>
      <w:r w:rsidR="00B140A9" w:rsidRPr="002307BB">
        <w:rPr>
          <w:rFonts w:cstheme="minorHAnsi"/>
        </w:rPr>
        <w:t xml:space="preserve"> to repair the damage </w:t>
      </w:r>
      <w:r w:rsidR="007B4B0F" w:rsidRPr="002307BB">
        <w:rPr>
          <w:rFonts w:cstheme="minorHAnsi"/>
        </w:rPr>
        <w:t>by offering</w:t>
      </w:r>
      <w:r w:rsidR="00B140A9" w:rsidRPr="002307BB">
        <w:rPr>
          <w:rFonts w:cstheme="minorHAnsi"/>
        </w:rPr>
        <w:t xml:space="preserve"> karis gifts.</w:t>
      </w:r>
    </w:p>
    <w:p w14:paraId="14642509" w14:textId="77777777" w:rsidR="0004630C" w:rsidRPr="002307BB" w:rsidRDefault="0004630C" w:rsidP="00760A33">
      <w:pPr>
        <w:spacing w:after="0" w:line="240" w:lineRule="auto"/>
        <w:jc w:val="both"/>
        <w:rPr>
          <w:rFonts w:cstheme="minorHAnsi"/>
        </w:rPr>
      </w:pPr>
    </w:p>
    <w:p w14:paraId="60ED7EF1" w14:textId="489E40B5" w:rsidR="0004630C" w:rsidRPr="002307BB" w:rsidRDefault="0004630C" w:rsidP="006C4019">
      <w:pPr>
        <w:pStyle w:val="ListParagraph"/>
        <w:numPr>
          <w:ilvl w:val="0"/>
          <w:numId w:val="1"/>
        </w:numPr>
        <w:spacing w:after="0" w:line="240" w:lineRule="auto"/>
        <w:jc w:val="both"/>
        <w:rPr>
          <w:rFonts w:cstheme="minorHAnsi"/>
        </w:rPr>
      </w:pPr>
      <w:r w:rsidRPr="002307BB">
        <w:rPr>
          <w:rFonts w:cstheme="minorHAnsi"/>
          <w:b/>
        </w:rPr>
        <w:t>We are invited to restore damage where</w:t>
      </w:r>
      <w:r w:rsidR="007B4B0F" w:rsidRPr="002307BB">
        <w:rPr>
          <w:rFonts w:cstheme="minorHAnsi"/>
          <w:b/>
        </w:rPr>
        <w:t>ver</w:t>
      </w:r>
      <w:r w:rsidRPr="002307BB">
        <w:rPr>
          <w:rFonts w:cstheme="minorHAnsi"/>
          <w:b/>
        </w:rPr>
        <w:t xml:space="preserve"> we meet it</w:t>
      </w:r>
      <w:r w:rsidRPr="002307BB">
        <w:rPr>
          <w:rFonts w:cstheme="minorHAnsi"/>
        </w:rPr>
        <w:t>.</w:t>
      </w:r>
    </w:p>
    <w:p w14:paraId="122BD7FE" w14:textId="331E32CC" w:rsidR="00AE20AA" w:rsidRPr="002307BB" w:rsidRDefault="00AE20AA" w:rsidP="006C4019">
      <w:pPr>
        <w:spacing w:after="0" w:line="240" w:lineRule="auto"/>
        <w:ind w:left="360"/>
        <w:jc w:val="both"/>
        <w:rPr>
          <w:rFonts w:cstheme="minorHAnsi"/>
        </w:rPr>
      </w:pPr>
      <w:r w:rsidRPr="002307BB">
        <w:rPr>
          <w:rFonts w:cstheme="minorHAnsi"/>
        </w:rPr>
        <w:t>All of us have been damaged by other</w:t>
      </w:r>
      <w:r w:rsidR="007B4B0F" w:rsidRPr="002307BB">
        <w:rPr>
          <w:rFonts w:cstheme="minorHAnsi"/>
        </w:rPr>
        <w:t xml:space="preserve"> people</w:t>
      </w:r>
      <w:r w:rsidRPr="002307BB">
        <w:rPr>
          <w:rFonts w:cstheme="minorHAnsi"/>
        </w:rPr>
        <w:t xml:space="preserve">. </w:t>
      </w:r>
      <w:r w:rsidR="007B4B0F" w:rsidRPr="002307BB">
        <w:rPr>
          <w:rFonts w:cstheme="minorHAnsi"/>
        </w:rPr>
        <w:t>Now, w</w:t>
      </w:r>
      <w:r w:rsidRPr="002307BB">
        <w:rPr>
          <w:rFonts w:cstheme="minorHAnsi"/>
        </w:rPr>
        <w:t>e need to step into the adventure of healing that damage.</w:t>
      </w:r>
      <w:r w:rsidR="00760A33" w:rsidRPr="002307BB">
        <w:rPr>
          <w:rFonts w:cstheme="minorHAnsi"/>
        </w:rPr>
        <w:t xml:space="preserve"> </w:t>
      </w:r>
      <w:r w:rsidRPr="002307BB">
        <w:rPr>
          <w:rFonts w:cstheme="minorHAnsi"/>
        </w:rPr>
        <w:t>We can either feel cheated</w:t>
      </w:r>
      <w:r w:rsidR="007B4B0F" w:rsidRPr="002307BB">
        <w:rPr>
          <w:rFonts w:cstheme="minorHAnsi"/>
        </w:rPr>
        <w:t>,</w:t>
      </w:r>
      <w:r w:rsidRPr="002307BB">
        <w:rPr>
          <w:rFonts w:cstheme="minorHAnsi"/>
        </w:rPr>
        <w:t xml:space="preserve"> </w:t>
      </w:r>
      <w:r w:rsidR="00B140A9" w:rsidRPr="002307BB">
        <w:rPr>
          <w:rFonts w:cstheme="minorHAnsi"/>
        </w:rPr>
        <w:t>judge our situation as</w:t>
      </w:r>
      <w:r w:rsidRPr="002307BB">
        <w:rPr>
          <w:rFonts w:cstheme="minorHAnsi"/>
        </w:rPr>
        <w:t xml:space="preserve"> unfair </w:t>
      </w:r>
      <w:r w:rsidR="007B4B0F" w:rsidRPr="002307BB">
        <w:rPr>
          <w:rFonts w:cstheme="minorHAnsi"/>
        </w:rPr>
        <w:t xml:space="preserve">and live in retaliation, </w:t>
      </w:r>
      <w:r w:rsidRPr="002307BB">
        <w:rPr>
          <w:rFonts w:cstheme="minorHAnsi"/>
        </w:rPr>
        <w:t xml:space="preserve">or we can choose to </w:t>
      </w:r>
      <w:r w:rsidR="00D67009" w:rsidRPr="002307BB">
        <w:rPr>
          <w:rFonts w:cstheme="minorHAnsi"/>
        </w:rPr>
        <w:t xml:space="preserve">reframe our story in the light of the Believe It </w:t>
      </w:r>
      <w:r w:rsidR="0052089E" w:rsidRPr="002307BB">
        <w:rPr>
          <w:rFonts w:cstheme="minorHAnsi"/>
        </w:rPr>
        <w:t>P</w:t>
      </w:r>
      <w:r w:rsidR="00D67009" w:rsidRPr="002307BB">
        <w:rPr>
          <w:rFonts w:cstheme="minorHAnsi"/>
        </w:rPr>
        <w:t xml:space="preserve">ath and respond </w:t>
      </w:r>
      <w:r w:rsidR="0052089E" w:rsidRPr="002307BB">
        <w:rPr>
          <w:rFonts w:cstheme="minorHAnsi"/>
        </w:rPr>
        <w:t>to God’s invitation to restore harmony</w:t>
      </w:r>
      <w:r w:rsidR="002C3FA0" w:rsidRPr="002307BB">
        <w:rPr>
          <w:rFonts w:cstheme="minorHAnsi"/>
        </w:rPr>
        <w:t xml:space="preserve"> by co-laboring with Him</w:t>
      </w:r>
      <w:r w:rsidR="006F7DA8" w:rsidRPr="002307BB">
        <w:rPr>
          <w:rFonts w:cstheme="minorHAnsi"/>
        </w:rPr>
        <w:t xml:space="preserve"> to heal </w:t>
      </w:r>
      <w:r w:rsidR="00164CDE" w:rsidRPr="002307BB">
        <w:rPr>
          <w:rFonts w:cstheme="minorHAnsi"/>
        </w:rPr>
        <w:t>the</w:t>
      </w:r>
      <w:r w:rsidR="006F7DA8" w:rsidRPr="002307BB">
        <w:rPr>
          <w:rFonts w:cstheme="minorHAnsi"/>
        </w:rPr>
        <w:t xml:space="preserve"> damage</w:t>
      </w:r>
      <w:r w:rsidR="00164CDE" w:rsidRPr="002307BB">
        <w:rPr>
          <w:rFonts w:cstheme="minorHAnsi"/>
        </w:rPr>
        <w:t xml:space="preserve"> that has been done to us</w:t>
      </w:r>
      <w:r w:rsidR="0052089E" w:rsidRPr="002307BB">
        <w:rPr>
          <w:rFonts w:cstheme="minorHAnsi"/>
        </w:rPr>
        <w:t>.</w:t>
      </w:r>
    </w:p>
    <w:p w14:paraId="1A6FBC2D" w14:textId="77777777" w:rsidR="006F7DA8" w:rsidRPr="002307BB" w:rsidRDefault="006F7DA8" w:rsidP="006C4019">
      <w:pPr>
        <w:spacing w:after="0" w:line="240" w:lineRule="auto"/>
        <w:ind w:left="360"/>
        <w:jc w:val="both"/>
        <w:rPr>
          <w:rFonts w:cstheme="minorHAnsi"/>
        </w:rPr>
      </w:pPr>
    </w:p>
    <w:p w14:paraId="123FEB94" w14:textId="483F9399" w:rsidR="0004630C" w:rsidRPr="002307BB" w:rsidRDefault="006319CB" w:rsidP="006C4019">
      <w:pPr>
        <w:spacing w:after="0" w:line="240" w:lineRule="auto"/>
        <w:ind w:left="360"/>
        <w:jc w:val="both"/>
        <w:rPr>
          <w:rFonts w:cstheme="minorHAnsi"/>
        </w:rPr>
      </w:pPr>
      <w:r w:rsidRPr="002307BB">
        <w:rPr>
          <w:rFonts w:cstheme="minorHAnsi"/>
        </w:rPr>
        <w:t>If our community has been damaged by other</w:t>
      </w:r>
      <w:r w:rsidR="00AE20AA" w:rsidRPr="002307BB">
        <w:rPr>
          <w:rFonts w:cstheme="minorHAnsi"/>
        </w:rPr>
        <w:t>s</w:t>
      </w:r>
      <w:r w:rsidRPr="002307BB">
        <w:rPr>
          <w:rFonts w:cstheme="minorHAnsi"/>
        </w:rPr>
        <w:t xml:space="preserve">, we may be </w:t>
      </w:r>
      <w:r w:rsidR="006C4019" w:rsidRPr="002307BB">
        <w:rPr>
          <w:rFonts w:cstheme="minorHAnsi"/>
        </w:rPr>
        <w:t>ready</w:t>
      </w:r>
      <w:r w:rsidRPr="002307BB">
        <w:rPr>
          <w:rFonts w:cstheme="minorHAnsi"/>
        </w:rPr>
        <w:t xml:space="preserve"> to take up </w:t>
      </w:r>
      <w:r w:rsidR="00ED7DF9" w:rsidRPr="002307BB">
        <w:rPr>
          <w:rFonts w:cstheme="minorHAnsi"/>
        </w:rPr>
        <w:t>the</w:t>
      </w:r>
      <w:r w:rsidRPr="002307BB">
        <w:rPr>
          <w:rFonts w:cstheme="minorHAnsi"/>
        </w:rPr>
        <w:t xml:space="preserve"> mission </w:t>
      </w:r>
      <w:r w:rsidR="00ED7DF9" w:rsidRPr="002307BB">
        <w:rPr>
          <w:rFonts w:cstheme="minorHAnsi"/>
        </w:rPr>
        <w:t xml:space="preserve">to </w:t>
      </w:r>
      <w:r w:rsidRPr="002307BB">
        <w:rPr>
          <w:rFonts w:cstheme="minorHAnsi"/>
        </w:rPr>
        <w:t>overcom</w:t>
      </w:r>
      <w:r w:rsidR="00ED7DF9" w:rsidRPr="002307BB">
        <w:rPr>
          <w:rFonts w:cstheme="minorHAnsi"/>
        </w:rPr>
        <w:t>e</w:t>
      </w:r>
      <w:r w:rsidRPr="002307BB">
        <w:rPr>
          <w:rFonts w:cstheme="minorHAnsi"/>
        </w:rPr>
        <w:t xml:space="preserve"> the</w:t>
      </w:r>
      <w:r w:rsidRPr="002307BB">
        <w:rPr>
          <w:rFonts w:cstheme="minorHAnsi"/>
          <w:color w:val="FF0000"/>
        </w:rPr>
        <w:t xml:space="preserve"> </w:t>
      </w:r>
      <w:r w:rsidRPr="002307BB">
        <w:rPr>
          <w:rFonts w:cstheme="minorHAnsi"/>
        </w:rPr>
        <w:t>injury with act</w:t>
      </w:r>
      <w:r w:rsidR="00347092" w:rsidRPr="002307BB">
        <w:rPr>
          <w:rFonts w:cstheme="minorHAnsi"/>
        </w:rPr>
        <w:t>ive goodness</w:t>
      </w:r>
      <w:r w:rsidR="0031393B" w:rsidRPr="002307BB">
        <w:rPr>
          <w:rFonts w:cstheme="minorHAnsi"/>
        </w:rPr>
        <w:t>.</w:t>
      </w:r>
      <w:r w:rsidRPr="002307BB">
        <w:rPr>
          <w:rFonts w:cstheme="minorHAnsi"/>
        </w:rPr>
        <w:t xml:space="preserve"> </w:t>
      </w:r>
      <w:r w:rsidR="006C4019" w:rsidRPr="002307BB">
        <w:rPr>
          <w:rFonts w:cstheme="minorHAnsi"/>
        </w:rPr>
        <w:t>We can do this</w:t>
      </w:r>
      <w:r w:rsidRPr="002307BB">
        <w:rPr>
          <w:rFonts w:cstheme="minorHAnsi"/>
        </w:rPr>
        <w:t xml:space="preserve"> </w:t>
      </w:r>
      <w:r w:rsidR="002D157E" w:rsidRPr="002307BB">
        <w:rPr>
          <w:rFonts w:cstheme="minorHAnsi"/>
        </w:rPr>
        <w:t>in</w:t>
      </w:r>
      <w:r w:rsidRPr="002307BB">
        <w:rPr>
          <w:rFonts w:cstheme="minorHAnsi"/>
        </w:rPr>
        <w:t xml:space="preserve"> our jobs</w:t>
      </w:r>
      <w:r w:rsidR="0086499E" w:rsidRPr="002307BB">
        <w:rPr>
          <w:rFonts w:cstheme="minorHAnsi"/>
        </w:rPr>
        <w:t xml:space="preserve"> and through </w:t>
      </w:r>
      <w:r w:rsidRPr="002307BB">
        <w:rPr>
          <w:rFonts w:cstheme="minorHAnsi"/>
        </w:rPr>
        <w:t>volunteer work</w:t>
      </w:r>
      <w:r w:rsidR="00164CDE" w:rsidRPr="002307BB">
        <w:rPr>
          <w:rFonts w:cstheme="minorHAnsi"/>
        </w:rPr>
        <w:t>,</w:t>
      </w:r>
      <w:r w:rsidR="002D157E" w:rsidRPr="002307BB">
        <w:rPr>
          <w:rFonts w:cstheme="minorHAnsi"/>
        </w:rPr>
        <w:t xml:space="preserve"> </w:t>
      </w:r>
      <w:r w:rsidR="0086499E" w:rsidRPr="002307BB">
        <w:rPr>
          <w:rFonts w:cstheme="minorHAnsi"/>
        </w:rPr>
        <w:t xml:space="preserve">or </w:t>
      </w:r>
      <w:r w:rsidR="0052089E" w:rsidRPr="002307BB">
        <w:rPr>
          <w:rFonts w:cstheme="minorHAnsi"/>
        </w:rPr>
        <w:t xml:space="preserve">simply </w:t>
      </w:r>
      <w:r w:rsidR="00B140A9" w:rsidRPr="002307BB">
        <w:rPr>
          <w:rFonts w:cstheme="minorHAnsi"/>
        </w:rPr>
        <w:t xml:space="preserve">by </w:t>
      </w:r>
      <w:r w:rsidRPr="002307BB">
        <w:rPr>
          <w:rFonts w:cstheme="minorHAnsi"/>
        </w:rPr>
        <w:t>spreading goodwill wherever we go and in whatever situation we find ourselves.</w:t>
      </w:r>
      <w:r w:rsidR="005E78C1" w:rsidRPr="002307BB">
        <w:rPr>
          <w:rFonts w:cstheme="minorHAnsi"/>
        </w:rPr>
        <w:t xml:space="preserve"> </w:t>
      </w:r>
      <w:bookmarkStart w:id="2" w:name="_Hlk49157911"/>
      <w:r w:rsidR="005E78C1" w:rsidRPr="002307BB">
        <w:rPr>
          <w:rFonts w:cstheme="minorHAnsi"/>
        </w:rPr>
        <w:t>We can learn to smile as a habit. A smile is a gift.</w:t>
      </w:r>
      <w:r w:rsidR="0031393B" w:rsidRPr="002307BB">
        <w:rPr>
          <w:rFonts w:cstheme="minorHAnsi"/>
        </w:rPr>
        <w:t xml:space="preserve"> </w:t>
      </w:r>
    </w:p>
    <w:bookmarkEnd w:id="2"/>
    <w:p w14:paraId="393D4689" w14:textId="77777777" w:rsidR="0004630C" w:rsidRPr="002307BB" w:rsidRDefault="0004630C" w:rsidP="00760A33">
      <w:pPr>
        <w:spacing w:after="0" w:line="240" w:lineRule="auto"/>
        <w:jc w:val="both"/>
        <w:rPr>
          <w:rFonts w:cstheme="minorHAnsi"/>
        </w:rPr>
      </w:pPr>
    </w:p>
    <w:p w14:paraId="7EC7D154" w14:textId="483B5765" w:rsidR="0004630C" w:rsidRPr="00237FF2" w:rsidRDefault="00BA61F6" w:rsidP="006C4019">
      <w:pPr>
        <w:pStyle w:val="ListParagraph"/>
        <w:numPr>
          <w:ilvl w:val="0"/>
          <w:numId w:val="1"/>
        </w:numPr>
        <w:spacing w:after="0" w:line="240" w:lineRule="auto"/>
        <w:jc w:val="both"/>
        <w:rPr>
          <w:rFonts w:cstheme="minorHAnsi"/>
          <w:b/>
        </w:rPr>
      </w:pPr>
      <w:r w:rsidRPr="00237FF2">
        <w:rPr>
          <w:rFonts w:cstheme="minorHAnsi"/>
          <w:b/>
        </w:rPr>
        <w:t xml:space="preserve">We help to restore </w:t>
      </w:r>
      <w:r w:rsidR="006C4019" w:rsidRPr="00237FF2">
        <w:rPr>
          <w:rFonts w:cstheme="minorHAnsi"/>
          <w:b/>
        </w:rPr>
        <w:t xml:space="preserve">the </w:t>
      </w:r>
      <w:r w:rsidR="0004630C" w:rsidRPr="00237FF2">
        <w:rPr>
          <w:rFonts w:cstheme="minorHAnsi"/>
          <w:b/>
        </w:rPr>
        <w:t>damaged Creation.</w:t>
      </w:r>
    </w:p>
    <w:p w14:paraId="3EB43DEB" w14:textId="307D8623" w:rsidR="00347092" w:rsidRPr="002307BB" w:rsidRDefault="0031393B" w:rsidP="00563804">
      <w:pPr>
        <w:spacing w:after="0" w:line="240" w:lineRule="auto"/>
        <w:ind w:left="360"/>
        <w:jc w:val="both"/>
        <w:rPr>
          <w:rFonts w:cstheme="minorHAnsi"/>
        </w:rPr>
      </w:pPr>
      <w:r w:rsidRPr="00237FF2">
        <w:rPr>
          <w:rFonts w:cstheme="minorHAnsi"/>
        </w:rPr>
        <w:t>The C</w:t>
      </w:r>
      <w:r w:rsidR="006319CB" w:rsidRPr="00237FF2">
        <w:rPr>
          <w:rFonts w:cstheme="minorHAnsi"/>
        </w:rPr>
        <w:t>reation encompasses everything from the cells in your</w:t>
      </w:r>
      <w:r w:rsidR="003E56D6" w:rsidRPr="00237FF2">
        <w:rPr>
          <w:rFonts w:cstheme="minorHAnsi"/>
        </w:rPr>
        <w:t xml:space="preserve"> </w:t>
      </w:r>
      <w:r w:rsidR="006319CB" w:rsidRPr="00237FF2">
        <w:rPr>
          <w:rFonts w:cstheme="minorHAnsi"/>
        </w:rPr>
        <w:t>body to t</w:t>
      </w:r>
      <w:r w:rsidRPr="00237FF2">
        <w:rPr>
          <w:rFonts w:cstheme="minorHAnsi"/>
        </w:rPr>
        <w:t>he planets in the universe. The C</w:t>
      </w:r>
      <w:r w:rsidR="006319CB" w:rsidRPr="00237FF2">
        <w:rPr>
          <w:rFonts w:cstheme="minorHAnsi"/>
        </w:rPr>
        <w:t>reation is y</w:t>
      </w:r>
      <w:r w:rsidR="00B140A9" w:rsidRPr="00237FF2">
        <w:rPr>
          <w:rFonts w:cstheme="minorHAnsi"/>
        </w:rPr>
        <w:t>ou</w:t>
      </w:r>
      <w:r w:rsidRPr="00237FF2">
        <w:rPr>
          <w:rFonts w:cstheme="minorHAnsi"/>
        </w:rPr>
        <w:t xml:space="preserve"> and everything around you. </w:t>
      </w:r>
      <w:r w:rsidR="00BC274E" w:rsidRPr="00237FF2">
        <w:rPr>
          <w:rFonts w:cstheme="minorHAnsi"/>
        </w:rPr>
        <w:t xml:space="preserve">We have begun to see how much we can influence both our own healing and the healing of others. We might think that healing ourselves and others is our </w:t>
      </w:r>
      <w:r w:rsidR="00861AAD" w:rsidRPr="00237FF2">
        <w:rPr>
          <w:rFonts w:cstheme="minorHAnsi"/>
        </w:rPr>
        <w:t>only concern</w:t>
      </w:r>
      <w:r w:rsidR="006319CB" w:rsidRPr="00237FF2">
        <w:rPr>
          <w:rFonts w:cstheme="minorHAnsi"/>
        </w:rPr>
        <w:t xml:space="preserve">, but </w:t>
      </w:r>
      <w:r w:rsidR="0086499E" w:rsidRPr="00237FF2">
        <w:rPr>
          <w:rFonts w:cstheme="minorHAnsi"/>
        </w:rPr>
        <w:t xml:space="preserve">actually </w:t>
      </w:r>
      <w:r w:rsidR="00994303" w:rsidRPr="00237FF2">
        <w:rPr>
          <w:rFonts w:cstheme="minorHAnsi"/>
        </w:rPr>
        <w:t xml:space="preserve">people </w:t>
      </w:r>
      <w:r w:rsidR="006319CB" w:rsidRPr="00237FF2">
        <w:rPr>
          <w:rFonts w:cstheme="minorHAnsi"/>
        </w:rPr>
        <w:t xml:space="preserve">are just a part </w:t>
      </w:r>
      <w:r w:rsidRPr="00237FF2">
        <w:rPr>
          <w:rFonts w:cstheme="minorHAnsi"/>
        </w:rPr>
        <w:t xml:space="preserve">of the Creation. </w:t>
      </w:r>
      <w:r w:rsidR="00563804" w:rsidRPr="00237FF2">
        <w:rPr>
          <w:rFonts w:cstheme="minorHAnsi"/>
        </w:rPr>
        <w:t xml:space="preserve">The whole Creation, both animate and inanimate, </w:t>
      </w:r>
      <w:r w:rsidR="00FC197E" w:rsidRPr="00237FF2">
        <w:rPr>
          <w:rFonts w:cstheme="minorHAnsi"/>
        </w:rPr>
        <w:t xml:space="preserve">is designed to reveal </w:t>
      </w:r>
      <w:r w:rsidR="00994303" w:rsidRPr="00237FF2">
        <w:rPr>
          <w:rFonts w:cstheme="minorHAnsi"/>
        </w:rPr>
        <w:t>the glory of God</w:t>
      </w:r>
      <w:r w:rsidR="00192045" w:rsidRPr="00237FF2">
        <w:rPr>
          <w:rFonts w:cstheme="minorHAnsi"/>
        </w:rPr>
        <w:t xml:space="preserve">. </w:t>
      </w:r>
      <w:bookmarkStart w:id="3" w:name="_Hlk191540804"/>
      <w:r w:rsidR="00192045" w:rsidRPr="00237FF2">
        <w:rPr>
          <w:rFonts w:cstheme="minorHAnsi"/>
        </w:rPr>
        <w:t>If, however</w:t>
      </w:r>
      <w:r w:rsidR="00563804" w:rsidRPr="00237FF2">
        <w:rPr>
          <w:rFonts w:cstheme="minorHAnsi"/>
        </w:rPr>
        <w:t xml:space="preserve">, we damage that glorious Creation </w:t>
      </w:r>
      <w:r w:rsidR="00192045" w:rsidRPr="00237FF2">
        <w:rPr>
          <w:rFonts w:cstheme="minorHAnsi"/>
        </w:rPr>
        <w:t xml:space="preserve">by our egocentric choices </w:t>
      </w:r>
      <w:r w:rsidR="00563804" w:rsidRPr="00237FF2">
        <w:rPr>
          <w:rFonts w:cstheme="minorHAnsi"/>
        </w:rPr>
        <w:t xml:space="preserve">and steal from the lives of future generations, </w:t>
      </w:r>
      <w:bookmarkEnd w:id="3"/>
      <w:r w:rsidR="00563804" w:rsidRPr="00237FF2">
        <w:rPr>
          <w:rFonts w:cstheme="minorHAnsi"/>
        </w:rPr>
        <w:t xml:space="preserve">how will </w:t>
      </w:r>
      <w:r w:rsidR="000B6E1A" w:rsidRPr="00237FF2">
        <w:rPr>
          <w:rFonts w:cstheme="minorHAnsi"/>
        </w:rPr>
        <w:t>those</w:t>
      </w:r>
      <w:r w:rsidR="00563804" w:rsidRPr="00237FF2">
        <w:rPr>
          <w:rFonts w:cstheme="minorHAnsi"/>
        </w:rPr>
        <w:t xml:space="preserve"> generations experience God’s marvelous gifts and His beautiful goodness? The truth is that each one of us is part of the ecosystem of the entire Creation, so if the Creation is not functioning</w:t>
      </w:r>
      <w:r w:rsidR="00563804" w:rsidRPr="002307BB">
        <w:rPr>
          <w:rFonts w:cstheme="minorHAnsi"/>
        </w:rPr>
        <w:t xml:space="preserve"> well, all of us are damaged.</w:t>
      </w:r>
    </w:p>
    <w:p w14:paraId="5D435A4C" w14:textId="77777777" w:rsidR="00563804" w:rsidRPr="002307BB" w:rsidRDefault="00563804" w:rsidP="00563804">
      <w:pPr>
        <w:spacing w:after="0" w:line="240" w:lineRule="auto"/>
        <w:ind w:left="360"/>
        <w:jc w:val="both"/>
        <w:rPr>
          <w:rFonts w:cstheme="minorHAnsi"/>
        </w:rPr>
      </w:pPr>
    </w:p>
    <w:p w14:paraId="23B83E2F" w14:textId="51152C52" w:rsidR="006319CB" w:rsidRPr="002307BB" w:rsidRDefault="00563804" w:rsidP="006C4019">
      <w:pPr>
        <w:spacing w:after="0" w:line="240" w:lineRule="auto"/>
        <w:ind w:left="360"/>
        <w:jc w:val="both"/>
        <w:rPr>
          <w:rFonts w:cstheme="minorHAnsi"/>
        </w:rPr>
      </w:pPr>
      <w:r w:rsidRPr="002307BB">
        <w:rPr>
          <w:rFonts w:cstheme="minorHAnsi"/>
        </w:rPr>
        <w:t xml:space="preserve">We already have some idea of the damaging effects of misorientation. Through misorientation, we pollute and burden our lives and are, therefore, unable to fulfill the glory of God. We then compound the damage by polluting and burdening our environment. </w:t>
      </w:r>
      <w:r w:rsidR="00E17135" w:rsidRPr="002307BB">
        <w:rPr>
          <w:rFonts w:cstheme="minorHAnsi"/>
        </w:rPr>
        <w:t>When we are misoriented</w:t>
      </w:r>
      <w:r w:rsidR="00662647" w:rsidRPr="002307BB">
        <w:rPr>
          <w:rFonts w:cstheme="minorHAnsi"/>
        </w:rPr>
        <w:t xml:space="preserve">, we live in an </w:t>
      </w:r>
      <w:r w:rsidR="00662647" w:rsidRPr="002307BB">
        <w:rPr>
          <w:rFonts w:cstheme="minorHAnsi"/>
          <w:i/>
        </w:rPr>
        <w:t>ego</w:t>
      </w:r>
      <w:r w:rsidR="00CA0EFA" w:rsidRPr="002307BB">
        <w:rPr>
          <w:rFonts w:cstheme="minorHAnsi"/>
          <w:i/>
        </w:rPr>
        <w:t>-</w:t>
      </w:r>
      <w:r w:rsidR="00662647" w:rsidRPr="002307BB">
        <w:rPr>
          <w:rFonts w:cstheme="minorHAnsi"/>
        </w:rPr>
        <w:t xml:space="preserve">system of craving and selfishness rather than in an </w:t>
      </w:r>
      <w:r w:rsidR="00662647" w:rsidRPr="002307BB">
        <w:rPr>
          <w:rFonts w:cstheme="minorHAnsi"/>
          <w:i/>
        </w:rPr>
        <w:t>eco</w:t>
      </w:r>
      <w:r w:rsidR="00CA0EFA" w:rsidRPr="002307BB">
        <w:rPr>
          <w:rFonts w:cstheme="minorHAnsi"/>
          <w:i/>
        </w:rPr>
        <w:t>-</w:t>
      </w:r>
      <w:r w:rsidR="00662647" w:rsidRPr="002307BB">
        <w:rPr>
          <w:rFonts w:cstheme="minorHAnsi"/>
        </w:rPr>
        <w:t>system of flow and cooperation</w:t>
      </w:r>
      <w:r w:rsidR="00E17135" w:rsidRPr="002307BB">
        <w:rPr>
          <w:rFonts w:cstheme="minorHAnsi"/>
        </w:rPr>
        <w:t>.</w:t>
      </w:r>
      <w:r w:rsidR="00662647" w:rsidRPr="002307BB">
        <w:rPr>
          <w:rFonts w:cstheme="minorHAnsi"/>
        </w:rPr>
        <w:t xml:space="preserve"> </w:t>
      </w:r>
      <w:r w:rsidR="00347092" w:rsidRPr="002307BB">
        <w:rPr>
          <w:rFonts w:cstheme="minorHAnsi"/>
        </w:rPr>
        <w:t>W</w:t>
      </w:r>
      <w:r w:rsidR="006319CB" w:rsidRPr="002307BB">
        <w:rPr>
          <w:rFonts w:cstheme="minorHAnsi"/>
        </w:rPr>
        <w:t xml:space="preserve">e then make up virtue stories about </w:t>
      </w:r>
      <w:r w:rsidR="009A0E6E" w:rsidRPr="002307BB">
        <w:rPr>
          <w:rFonts w:cstheme="minorHAnsi"/>
        </w:rPr>
        <w:t>our actions and choice</w:t>
      </w:r>
      <w:r w:rsidR="00E65405" w:rsidRPr="002307BB">
        <w:rPr>
          <w:rFonts w:cstheme="minorHAnsi"/>
        </w:rPr>
        <w:t>s</w:t>
      </w:r>
      <w:r w:rsidR="0031393B" w:rsidRPr="002307BB">
        <w:rPr>
          <w:rFonts w:cstheme="minorHAnsi"/>
        </w:rPr>
        <w:t xml:space="preserve">. </w:t>
      </w:r>
      <w:r w:rsidR="006319CB" w:rsidRPr="002307BB">
        <w:rPr>
          <w:rFonts w:cstheme="minorHAnsi"/>
        </w:rPr>
        <w:t xml:space="preserve">In reality, </w:t>
      </w:r>
      <w:r w:rsidR="00572F5F" w:rsidRPr="002307BB">
        <w:rPr>
          <w:rFonts w:cstheme="minorHAnsi"/>
        </w:rPr>
        <w:t>each one of us is</w:t>
      </w:r>
      <w:r w:rsidR="006319CB" w:rsidRPr="002307BB">
        <w:rPr>
          <w:rFonts w:cstheme="minorHAnsi"/>
        </w:rPr>
        <w:t xml:space="preserve"> part </w:t>
      </w:r>
      <w:r w:rsidR="0031393B" w:rsidRPr="002307BB">
        <w:rPr>
          <w:rFonts w:cstheme="minorHAnsi"/>
        </w:rPr>
        <w:t xml:space="preserve">of the ecosystem </w:t>
      </w:r>
      <w:r w:rsidR="0031393B" w:rsidRPr="002307BB">
        <w:rPr>
          <w:rFonts w:cstheme="minorHAnsi"/>
        </w:rPr>
        <w:lastRenderedPageBreak/>
        <w:t>of the whole C</w:t>
      </w:r>
      <w:r w:rsidR="006319CB" w:rsidRPr="002307BB">
        <w:rPr>
          <w:rFonts w:cstheme="minorHAnsi"/>
        </w:rPr>
        <w:t>reation.</w:t>
      </w:r>
      <w:r w:rsidR="00760A33" w:rsidRPr="002307BB">
        <w:rPr>
          <w:rFonts w:cstheme="minorHAnsi"/>
        </w:rPr>
        <w:t xml:space="preserve"> </w:t>
      </w:r>
      <w:r w:rsidR="00F93D8C" w:rsidRPr="002307BB">
        <w:rPr>
          <w:rFonts w:cstheme="minorHAnsi"/>
        </w:rPr>
        <w:t>By</w:t>
      </w:r>
      <w:r w:rsidR="00E65405" w:rsidRPr="002307BB">
        <w:rPr>
          <w:rFonts w:cstheme="minorHAnsi"/>
        </w:rPr>
        <w:t xml:space="preserve"> u</w:t>
      </w:r>
      <w:r w:rsidR="00F93D8C" w:rsidRPr="002307BB">
        <w:rPr>
          <w:rFonts w:cstheme="minorHAnsi"/>
        </w:rPr>
        <w:t xml:space="preserve">sing our mindfulness training, we can </w:t>
      </w:r>
      <w:r w:rsidR="006319CB" w:rsidRPr="002307BB">
        <w:rPr>
          <w:rFonts w:cstheme="minorHAnsi"/>
        </w:rPr>
        <w:t xml:space="preserve">observe </w:t>
      </w:r>
      <w:r w:rsidR="00B140A9" w:rsidRPr="002307BB">
        <w:rPr>
          <w:rFonts w:cstheme="minorHAnsi"/>
        </w:rPr>
        <w:t>how we treat the Creation</w:t>
      </w:r>
      <w:r w:rsidR="00572F5F" w:rsidRPr="002307BB">
        <w:rPr>
          <w:rFonts w:cstheme="minorHAnsi"/>
        </w:rPr>
        <w:t>,</w:t>
      </w:r>
      <w:r w:rsidR="006319CB" w:rsidRPr="002307BB">
        <w:rPr>
          <w:rFonts w:cstheme="minorHAnsi"/>
        </w:rPr>
        <w:t xml:space="preserve"> and just as we </w:t>
      </w:r>
      <w:r w:rsidR="00572F5F" w:rsidRPr="002307BB">
        <w:rPr>
          <w:rFonts w:cstheme="minorHAnsi"/>
        </w:rPr>
        <w:t>are beginning to clean up our</w:t>
      </w:r>
      <w:r w:rsidR="006319CB" w:rsidRPr="002307BB">
        <w:rPr>
          <w:rFonts w:cstheme="minorHAnsi"/>
        </w:rPr>
        <w:t xml:space="preserve"> own lives, we can</w:t>
      </w:r>
      <w:r w:rsidR="00572F5F" w:rsidRPr="002307BB">
        <w:rPr>
          <w:rFonts w:cstheme="minorHAnsi"/>
        </w:rPr>
        <w:t>, little by little,</w:t>
      </w:r>
      <w:r w:rsidR="006319CB" w:rsidRPr="002307BB">
        <w:rPr>
          <w:rFonts w:cstheme="minorHAnsi"/>
        </w:rPr>
        <w:t xml:space="preserve"> </w:t>
      </w:r>
      <w:r w:rsidRPr="002307BB">
        <w:rPr>
          <w:rFonts w:cstheme="minorHAnsi"/>
        </w:rPr>
        <w:t xml:space="preserve">start helping </w:t>
      </w:r>
      <w:r w:rsidR="00572F5F" w:rsidRPr="002307BB">
        <w:rPr>
          <w:rFonts w:cstheme="minorHAnsi"/>
        </w:rPr>
        <w:t>to clean up</w:t>
      </w:r>
      <w:r w:rsidR="006319CB" w:rsidRPr="002307BB">
        <w:rPr>
          <w:rFonts w:cstheme="minorHAnsi"/>
        </w:rPr>
        <w:t xml:space="preserve"> our </w:t>
      </w:r>
      <w:r w:rsidR="00F93D8C" w:rsidRPr="002307BB">
        <w:rPr>
          <w:rFonts w:cstheme="minorHAnsi"/>
        </w:rPr>
        <w:t>world</w:t>
      </w:r>
      <w:r w:rsidR="006319CB" w:rsidRPr="002307BB">
        <w:rPr>
          <w:rFonts w:cstheme="minorHAnsi"/>
        </w:rPr>
        <w:t xml:space="preserve">. </w:t>
      </w:r>
    </w:p>
    <w:p w14:paraId="6E36546F" w14:textId="77777777" w:rsidR="00347092" w:rsidRPr="002307BB" w:rsidRDefault="00347092" w:rsidP="00760A33">
      <w:pPr>
        <w:spacing w:after="0" w:line="240" w:lineRule="auto"/>
        <w:jc w:val="both"/>
        <w:rPr>
          <w:rFonts w:cstheme="minorHAnsi"/>
        </w:rPr>
      </w:pPr>
    </w:p>
    <w:p w14:paraId="35520B7A" w14:textId="0921DC31" w:rsidR="0031393B" w:rsidRPr="002307BB" w:rsidRDefault="006319CB" w:rsidP="006C4019">
      <w:pPr>
        <w:spacing w:after="0" w:line="240" w:lineRule="auto"/>
        <w:ind w:left="360"/>
        <w:jc w:val="both"/>
        <w:rPr>
          <w:rFonts w:cstheme="minorHAnsi"/>
        </w:rPr>
      </w:pPr>
      <w:r w:rsidRPr="002307BB">
        <w:rPr>
          <w:rFonts w:cstheme="minorHAnsi"/>
        </w:rPr>
        <w:t>We can learn to use less, reuse what</w:t>
      </w:r>
      <w:r w:rsidR="0031393B" w:rsidRPr="002307BB">
        <w:rPr>
          <w:rFonts w:cstheme="minorHAnsi"/>
        </w:rPr>
        <w:t xml:space="preserve"> we have, and recycle what we don’t use. </w:t>
      </w:r>
      <w:r w:rsidRPr="002307BB">
        <w:rPr>
          <w:rFonts w:cstheme="minorHAnsi"/>
        </w:rPr>
        <w:t xml:space="preserve">When we are tempted to litter or </w:t>
      </w:r>
      <w:r w:rsidR="00572F5F" w:rsidRPr="002307BB">
        <w:rPr>
          <w:rFonts w:cstheme="minorHAnsi"/>
        </w:rPr>
        <w:t xml:space="preserve">to </w:t>
      </w:r>
      <w:r w:rsidRPr="002307BB">
        <w:rPr>
          <w:rFonts w:cstheme="minorHAnsi"/>
        </w:rPr>
        <w:t xml:space="preserve">leave a location less oriented than </w:t>
      </w:r>
      <w:r w:rsidR="009A0E6E" w:rsidRPr="002307BB">
        <w:rPr>
          <w:rFonts w:cstheme="minorHAnsi"/>
        </w:rPr>
        <w:t xml:space="preserve">when </w:t>
      </w:r>
      <w:r w:rsidRPr="002307BB">
        <w:rPr>
          <w:rFonts w:cstheme="minorHAnsi"/>
        </w:rPr>
        <w:t xml:space="preserve">we found it, </w:t>
      </w:r>
      <w:r w:rsidR="00104087" w:rsidRPr="002307BB">
        <w:rPr>
          <w:rFonts w:cstheme="minorHAnsi"/>
        </w:rPr>
        <w:t xml:space="preserve">we </w:t>
      </w:r>
      <w:r w:rsidR="001E101E" w:rsidRPr="002307BB">
        <w:rPr>
          <w:rFonts w:cstheme="minorHAnsi"/>
        </w:rPr>
        <w:t xml:space="preserve">can respond </w:t>
      </w:r>
      <w:r w:rsidR="009A0E6E" w:rsidRPr="002307BB">
        <w:rPr>
          <w:rFonts w:cstheme="minorHAnsi"/>
        </w:rPr>
        <w:t xml:space="preserve">mindfully </w:t>
      </w:r>
      <w:r w:rsidR="00E65405" w:rsidRPr="002307BB">
        <w:rPr>
          <w:rFonts w:cstheme="minorHAnsi"/>
        </w:rPr>
        <w:t>and honor</w:t>
      </w:r>
      <w:r w:rsidRPr="002307BB">
        <w:rPr>
          <w:rFonts w:cstheme="minorHAnsi"/>
        </w:rPr>
        <w:t xml:space="preserve"> our </w:t>
      </w:r>
      <w:r w:rsidR="001E101E" w:rsidRPr="002307BB">
        <w:rPr>
          <w:rFonts w:cstheme="minorHAnsi"/>
        </w:rPr>
        <w:t>ecosystem</w:t>
      </w:r>
      <w:r w:rsidRPr="002307BB">
        <w:rPr>
          <w:rFonts w:cstheme="minorHAnsi"/>
        </w:rPr>
        <w:t xml:space="preserve"> by mak</w:t>
      </w:r>
      <w:r w:rsidR="0031393B" w:rsidRPr="002307BB">
        <w:rPr>
          <w:rFonts w:cstheme="minorHAnsi"/>
        </w:rPr>
        <w:t xml:space="preserve">ing a small effort to tidy up. </w:t>
      </w:r>
      <w:r w:rsidR="00A21013" w:rsidRPr="002307BB">
        <w:rPr>
          <w:rFonts w:cstheme="minorHAnsi"/>
        </w:rPr>
        <w:t xml:space="preserve">When you clean </w:t>
      </w:r>
      <w:r w:rsidR="00E65405" w:rsidRPr="002307BB">
        <w:rPr>
          <w:rFonts w:cstheme="minorHAnsi"/>
        </w:rPr>
        <w:t xml:space="preserve">up </w:t>
      </w:r>
      <w:r w:rsidR="00A21013" w:rsidRPr="002307BB">
        <w:rPr>
          <w:rFonts w:cstheme="minorHAnsi"/>
        </w:rPr>
        <w:t>your ecosystem</w:t>
      </w:r>
      <w:r w:rsidR="0031393B" w:rsidRPr="002307BB">
        <w:rPr>
          <w:rFonts w:cstheme="minorHAnsi"/>
        </w:rPr>
        <w:t xml:space="preserve">, you </w:t>
      </w:r>
      <w:r w:rsidR="00A21013" w:rsidRPr="002307BB">
        <w:rPr>
          <w:rFonts w:cstheme="minorHAnsi"/>
        </w:rPr>
        <w:t xml:space="preserve">clean </w:t>
      </w:r>
      <w:r w:rsidR="0031393B" w:rsidRPr="002307BB">
        <w:rPr>
          <w:rFonts w:cstheme="minorHAnsi"/>
        </w:rPr>
        <w:t xml:space="preserve">up your soul. </w:t>
      </w:r>
      <w:r w:rsidR="00BE3454" w:rsidRPr="002307BB">
        <w:rPr>
          <w:rFonts w:cstheme="minorHAnsi"/>
        </w:rPr>
        <w:t xml:space="preserve">You </w:t>
      </w:r>
      <w:r w:rsidR="008847C9" w:rsidRPr="002307BB">
        <w:rPr>
          <w:rFonts w:cstheme="minorHAnsi"/>
        </w:rPr>
        <w:t>might pick</w:t>
      </w:r>
      <w:r w:rsidRPr="002307BB">
        <w:rPr>
          <w:rFonts w:cstheme="minorHAnsi"/>
        </w:rPr>
        <w:t xml:space="preserve"> up a piece of litte</w:t>
      </w:r>
      <w:r w:rsidR="008847C9" w:rsidRPr="002307BB">
        <w:rPr>
          <w:rFonts w:cstheme="minorHAnsi"/>
        </w:rPr>
        <w:t>r and put</w:t>
      </w:r>
      <w:r w:rsidR="0031393B" w:rsidRPr="002307BB">
        <w:rPr>
          <w:rFonts w:cstheme="minorHAnsi"/>
        </w:rPr>
        <w:t xml:space="preserve"> it in the trash.</w:t>
      </w:r>
      <w:r w:rsidR="004724C9" w:rsidRPr="002307BB">
        <w:rPr>
          <w:rFonts w:cstheme="minorHAnsi"/>
        </w:rPr>
        <w:t xml:space="preserve"> </w:t>
      </w:r>
      <w:r w:rsidR="003C52DA" w:rsidRPr="002307BB">
        <w:rPr>
          <w:rFonts w:cstheme="minorHAnsi"/>
        </w:rPr>
        <w:t>That’s</w:t>
      </w:r>
      <w:r w:rsidR="004724C9" w:rsidRPr="002307BB">
        <w:rPr>
          <w:rFonts w:cstheme="minorHAnsi"/>
        </w:rPr>
        <w:t xml:space="preserve"> a humble thing to do, but</w:t>
      </w:r>
      <w:r w:rsidR="0031393B" w:rsidRPr="002307BB">
        <w:rPr>
          <w:rFonts w:cstheme="minorHAnsi"/>
        </w:rPr>
        <w:t xml:space="preserve"> </w:t>
      </w:r>
      <w:r w:rsidR="00BE3454" w:rsidRPr="002307BB">
        <w:rPr>
          <w:rFonts w:cstheme="minorHAnsi"/>
        </w:rPr>
        <w:t xml:space="preserve">through </w:t>
      </w:r>
      <w:r w:rsidR="003C52DA" w:rsidRPr="002307BB">
        <w:rPr>
          <w:rFonts w:cstheme="minorHAnsi"/>
        </w:rPr>
        <w:t>this humble</w:t>
      </w:r>
      <w:r w:rsidR="00BE3454" w:rsidRPr="002307BB">
        <w:rPr>
          <w:rFonts w:cstheme="minorHAnsi"/>
        </w:rPr>
        <w:t xml:space="preserve"> action you</w:t>
      </w:r>
      <w:r w:rsidR="008847C9" w:rsidRPr="002307BB">
        <w:rPr>
          <w:rFonts w:cstheme="minorHAnsi"/>
        </w:rPr>
        <w:t xml:space="preserve"> invite the karis of God</w:t>
      </w:r>
      <w:r w:rsidR="007C284C" w:rsidRPr="002307BB">
        <w:rPr>
          <w:rFonts w:cstheme="minorHAnsi"/>
        </w:rPr>
        <w:t xml:space="preserve"> into </w:t>
      </w:r>
      <w:r w:rsidR="009529A6" w:rsidRPr="002307BB">
        <w:rPr>
          <w:rFonts w:cstheme="minorHAnsi"/>
        </w:rPr>
        <w:t>your life</w:t>
      </w:r>
      <w:r w:rsidR="0031393B" w:rsidRPr="002307BB">
        <w:rPr>
          <w:rFonts w:cstheme="minorHAnsi"/>
        </w:rPr>
        <w:t xml:space="preserve">. </w:t>
      </w:r>
      <w:r w:rsidR="003C52DA" w:rsidRPr="002307BB">
        <w:rPr>
          <w:rFonts w:cstheme="minorHAnsi"/>
        </w:rPr>
        <w:t>Learn how you might help clean up the earth</w:t>
      </w:r>
      <w:r w:rsidR="0031393B" w:rsidRPr="002307BB">
        <w:rPr>
          <w:rFonts w:cstheme="minorHAnsi"/>
        </w:rPr>
        <w:t xml:space="preserve">. </w:t>
      </w:r>
      <w:r w:rsidR="003C52DA" w:rsidRPr="002307BB">
        <w:rPr>
          <w:rFonts w:cstheme="minorHAnsi"/>
        </w:rPr>
        <w:t>Just as you would start to clean up your own life by taking one small step, choose one small action that will help restore the Creation</w:t>
      </w:r>
      <w:r w:rsidR="000B6E1A" w:rsidRPr="002307BB">
        <w:rPr>
          <w:rFonts w:cstheme="minorHAnsi"/>
        </w:rPr>
        <w:t>,</w:t>
      </w:r>
      <w:r w:rsidR="003C52DA" w:rsidRPr="002307BB">
        <w:rPr>
          <w:rFonts w:cstheme="minorHAnsi"/>
        </w:rPr>
        <w:t xml:space="preserve"> and </w:t>
      </w:r>
      <w:r w:rsidR="000B6E1A" w:rsidRPr="002307BB">
        <w:rPr>
          <w:rFonts w:cstheme="minorHAnsi"/>
        </w:rPr>
        <w:t xml:space="preserve">then </w:t>
      </w:r>
      <w:r w:rsidR="007C284C" w:rsidRPr="002307BB">
        <w:rPr>
          <w:rFonts w:cstheme="minorHAnsi"/>
        </w:rPr>
        <w:t xml:space="preserve">turn that action into a </w:t>
      </w:r>
      <w:r w:rsidR="00654C4C" w:rsidRPr="002307BB">
        <w:rPr>
          <w:rFonts w:cstheme="minorHAnsi"/>
        </w:rPr>
        <w:t xml:space="preserve">mindful </w:t>
      </w:r>
      <w:r w:rsidR="007C284C" w:rsidRPr="002307BB">
        <w:rPr>
          <w:rFonts w:cstheme="minorHAnsi"/>
        </w:rPr>
        <w:t>practice</w:t>
      </w:r>
      <w:r w:rsidR="007250D5" w:rsidRPr="002307BB">
        <w:rPr>
          <w:rFonts w:cstheme="minorHAnsi"/>
        </w:rPr>
        <w:t>.</w:t>
      </w:r>
      <w:r w:rsidR="007C284C" w:rsidRPr="002307BB">
        <w:rPr>
          <w:rFonts w:cstheme="minorHAnsi"/>
        </w:rPr>
        <w:t xml:space="preserve"> </w:t>
      </w:r>
      <w:r w:rsidR="0039121B" w:rsidRPr="002307BB">
        <w:rPr>
          <w:rFonts w:cstheme="minorHAnsi"/>
        </w:rPr>
        <w:t>Perhaps it is your mission to be involved</w:t>
      </w:r>
      <w:r w:rsidRPr="002307BB">
        <w:rPr>
          <w:rFonts w:cstheme="minorHAnsi"/>
        </w:rPr>
        <w:t xml:space="preserve"> politically</w:t>
      </w:r>
      <w:r w:rsidR="0039121B" w:rsidRPr="002307BB">
        <w:rPr>
          <w:rFonts w:cstheme="minorHAnsi"/>
        </w:rPr>
        <w:t xml:space="preserve"> or </w:t>
      </w:r>
      <w:r w:rsidR="002307BB" w:rsidRPr="002307BB">
        <w:rPr>
          <w:rFonts w:cstheme="minorHAnsi"/>
        </w:rPr>
        <w:t xml:space="preserve">in a business. You might be called to </w:t>
      </w:r>
      <w:r w:rsidR="004724C9" w:rsidRPr="002307BB">
        <w:rPr>
          <w:rFonts w:cstheme="minorHAnsi"/>
        </w:rPr>
        <w:t xml:space="preserve">prevent cruelty to </w:t>
      </w:r>
      <w:r w:rsidR="002307BB" w:rsidRPr="002307BB">
        <w:rPr>
          <w:rFonts w:cstheme="minorHAnsi"/>
        </w:rPr>
        <w:t>other creatures o</w:t>
      </w:r>
      <w:r w:rsidRPr="002307BB">
        <w:rPr>
          <w:rFonts w:cstheme="minorHAnsi"/>
        </w:rPr>
        <w:t>r</w:t>
      </w:r>
      <w:r w:rsidR="002307BB" w:rsidRPr="002307BB">
        <w:rPr>
          <w:rFonts w:cstheme="minorHAnsi"/>
        </w:rPr>
        <w:t xml:space="preserve"> </w:t>
      </w:r>
      <w:r w:rsidRPr="002307BB">
        <w:rPr>
          <w:rFonts w:cstheme="minorHAnsi"/>
        </w:rPr>
        <w:t>to help clea</w:t>
      </w:r>
      <w:r w:rsidR="0031393B" w:rsidRPr="002307BB">
        <w:rPr>
          <w:rFonts w:cstheme="minorHAnsi"/>
        </w:rPr>
        <w:t xml:space="preserve">n up our </w:t>
      </w:r>
      <w:r w:rsidR="00BC274E" w:rsidRPr="002307BB">
        <w:rPr>
          <w:rFonts w:cstheme="minorHAnsi"/>
        </w:rPr>
        <w:t xml:space="preserve">water, </w:t>
      </w:r>
      <w:r w:rsidR="0031393B" w:rsidRPr="002307BB">
        <w:rPr>
          <w:rFonts w:cstheme="minorHAnsi"/>
        </w:rPr>
        <w:t xml:space="preserve">food, </w:t>
      </w:r>
      <w:r w:rsidR="00BC274E" w:rsidRPr="002307BB">
        <w:rPr>
          <w:rFonts w:cstheme="minorHAnsi"/>
        </w:rPr>
        <w:t xml:space="preserve">and </w:t>
      </w:r>
      <w:r w:rsidR="0031393B" w:rsidRPr="002307BB">
        <w:rPr>
          <w:rFonts w:cstheme="minorHAnsi"/>
        </w:rPr>
        <w:t xml:space="preserve">air. </w:t>
      </w:r>
      <w:r w:rsidR="00BE3454" w:rsidRPr="002307BB">
        <w:rPr>
          <w:rFonts w:cstheme="minorHAnsi"/>
        </w:rPr>
        <w:t>It’s all</w:t>
      </w:r>
      <w:r w:rsidRPr="002307BB">
        <w:rPr>
          <w:rFonts w:cstheme="minorHAnsi"/>
        </w:rPr>
        <w:t xml:space="preserve"> spiritual work if done </w:t>
      </w:r>
      <w:r w:rsidR="004724C9" w:rsidRPr="002307BB">
        <w:rPr>
          <w:rFonts w:cstheme="minorHAnsi"/>
        </w:rPr>
        <w:t>in partnership with God and through</w:t>
      </w:r>
      <w:r w:rsidRPr="002307BB">
        <w:rPr>
          <w:rFonts w:cstheme="minorHAnsi"/>
        </w:rPr>
        <w:t xml:space="preserve"> the True Self. </w:t>
      </w:r>
    </w:p>
    <w:p w14:paraId="278F298E" w14:textId="77777777" w:rsidR="000B089C" w:rsidRPr="002307BB" w:rsidRDefault="000B089C" w:rsidP="00760A33">
      <w:pPr>
        <w:spacing w:after="0" w:line="240" w:lineRule="auto"/>
        <w:jc w:val="both"/>
        <w:rPr>
          <w:rFonts w:cstheme="minorHAnsi"/>
        </w:rPr>
      </w:pPr>
    </w:p>
    <w:p w14:paraId="3A39E515" w14:textId="77777777" w:rsidR="000B089C" w:rsidRPr="002307BB" w:rsidRDefault="0031393B" w:rsidP="00760A33">
      <w:pPr>
        <w:spacing w:after="0" w:line="240" w:lineRule="auto"/>
        <w:jc w:val="both"/>
        <w:rPr>
          <w:rFonts w:cstheme="minorHAnsi"/>
        </w:rPr>
      </w:pPr>
      <w:r w:rsidRPr="002307BB">
        <w:rPr>
          <w:rFonts w:cstheme="minorHAnsi"/>
        </w:rPr>
        <w:t xml:space="preserve">Our prayer might go something like this: </w:t>
      </w:r>
    </w:p>
    <w:p w14:paraId="5A162ED1" w14:textId="77777777" w:rsidR="000B089C" w:rsidRPr="002307BB" w:rsidRDefault="000B089C" w:rsidP="00760A33">
      <w:pPr>
        <w:spacing w:after="0" w:line="240" w:lineRule="auto"/>
        <w:jc w:val="both"/>
        <w:rPr>
          <w:rFonts w:cstheme="minorHAnsi"/>
        </w:rPr>
      </w:pPr>
    </w:p>
    <w:p w14:paraId="200F001D" w14:textId="18749ED7" w:rsidR="006319CB" w:rsidRPr="002307BB" w:rsidRDefault="0031393B" w:rsidP="003A7860">
      <w:pPr>
        <w:spacing w:after="0" w:line="240" w:lineRule="auto"/>
        <w:jc w:val="center"/>
        <w:rPr>
          <w:rFonts w:cstheme="minorHAnsi"/>
          <w:i/>
        </w:rPr>
      </w:pPr>
      <w:r w:rsidRPr="002307BB">
        <w:rPr>
          <w:rFonts w:cstheme="minorHAnsi"/>
          <w:i/>
        </w:rPr>
        <w:t xml:space="preserve">Creator, show me a small step </w:t>
      </w:r>
      <w:r w:rsidR="00E17135" w:rsidRPr="002307BB">
        <w:rPr>
          <w:rFonts w:cstheme="minorHAnsi"/>
          <w:i/>
        </w:rPr>
        <w:t>that will help heal</w:t>
      </w:r>
      <w:r w:rsidRPr="002307BB">
        <w:rPr>
          <w:rFonts w:cstheme="minorHAnsi"/>
          <w:i/>
        </w:rPr>
        <w:t xml:space="preserve"> Your Creation. (Repeat)</w:t>
      </w:r>
    </w:p>
    <w:p w14:paraId="7A84197F" w14:textId="77777777" w:rsidR="000B089C" w:rsidRPr="002307BB" w:rsidRDefault="000B089C" w:rsidP="00760A33">
      <w:pPr>
        <w:spacing w:after="0" w:line="240" w:lineRule="auto"/>
        <w:jc w:val="both"/>
        <w:rPr>
          <w:rFonts w:cstheme="minorHAnsi"/>
        </w:rPr>
      </w:pPr>
    </w:p>
    <w:p w14:paraId="38D3097C" w14:textId="77777777" w:rsidR="0048250B" w:rsidRPr="002307BB" w:rsidRDefault="0048250B" w:rsidP="00760A33">
      <w:pPr>
        <w:spacing w:after="0" w:line="240" w:lineRule="auto"/>
        <w:jc w:val="both"/>
        <w:rPr>
          <w:rFonts w:cstheme="minorHAnsi"/>
        </w:rPr>
      </w:pPr>
      <w:r w:rsidRPr="002307BB">
        <w:rPr>
          <w:rFonts w:cstheme="minorHAnsi"/>
        </w:rPr>
        <w:t>Take a deep breath.</w:t>
      </w:r>
    </w:p>
    <w:p w14:paraId="3FB2A877" w14:textId="751BA94A" w:rsidR="009529A6" w:rsidRPr="002307BB" w:rsidRDefault="009529A6" w:rsidP="009529A6">
      <w:pPr>
        <w:spacing w:after="0" w:line="240" w:lineRule="auto"/>
        <w:jc w:val="both"/>
        <w:rPr>
          <w:rFonts w:cstheme="minorHAnsi"/>
        </w:rPr>
      </w:pPr>
      <w:r w:rsidRPr="002307BB">
        <w:rPr>
          <w:rFonts w:cstheme="minorHAnsi"/>
          <w:i/>
        </w:rPr>
        <w:t xml:space="preserve">(If time permits, ask, “Does anyone have comments or questions about the Toolbox?”) </w:t>
      </w:r>
    </w:p>
    <w:p w14:paraId="404AF3E6" w14:textId="77777777" w:rsidR="006319CB" w:rsidRPr="002307BB" w:rsidRDefault="006319CB" w:rsidP="00760A33">
      <w:pPr>
        <w:spacing w:after="0" w:line="240" w:lineRule="auto"/>
        <w:jc w:val="both"/>
        <w:rPr>
          <w:rFonts w:cstheme="minorHAnsi"/>
        </w:rPr>
      </w:pPr>
    </w:p>
    <w:p w14:paraId="167B945A" w14:textId="77777777" w:rsidR="00285B9A" w:rsidRPr="002307BB" w:rsidRDefault="000B089C" w:rsidP="00760A33">
      <w:pPr>
        <w:spacing w:after="0" w:line="240" w:lineRule="auto"/>
        <w:jc w:val="both"/>
        <w:rPr>
          <w:rFonts w:cstheme="minorHAnsi"/>
          <w:b/>
        </w:rPr>
      </w:pPr>
      <w:r w:rsidRPr="002307BB">
        <w:rPr>
          <w:rFonts w:cstheme="minorHAnsi"/>
          <w:b/>
        </w:rPr>
        <w:t>0:30</w:t>
      </w:r>
      <w:r w:rsidR="00285B9A" w:rsidRPr="002307BB">
        <w:rPr>
          <w:rFonts w:cstheme="minorHAnsi"/>
          <w:b/>
        </w:rPr>
        <w:tab/>
        <w:t>SHARING</w:t>
      </w:r>
    </w:p>
    <w:p w14:paraId="1DF6F359" w14:textId="77777777" w:rsidR="000B089C" w:rsidRPr="002307BB" w:rsidRDefault="000B089C" w:rsidP="00760A33">
      <w:pPr>
        <w:spacing w:after="0" w:line="240" w:lineRule="auto"/>
        <w:jc w:val="both"/>
        <w:rPr>
          <w:rFonts w:cstheme="minorHAnsi"/>
          <w:b/>
        </w:rPr>
      </w:pPr>
    </w:p>
    <w:p w14:paraId="25E26F15" w14:textId="42861891" w:rsidR="00285B9A" w:rsidRPr="002307BB" w:rsidRDefault="000B089C" w:rsidP="00760A33">
      <w:pPr>
        <w:spacing w:after="0" w:line="240" w:lineRule="auto"/>
        <w:jc w:val="both"/>
        <w:rPr>
          <w:rFonts w:cstheme="minorHAnsi"/>
          <w:b/>
        </w:rPr>
      </w:pPr>
      <w:r w:rsidRPr="002307BB">
        <w:rPr>
          <w:rFonts w:cstheme="minorHAnsi"/>
          <w:b/>
        </w:rPr>
        <w:t>1:00</w:t>
      </w:r>
      <w:r w:rsidR="00285B9A" w:rsidRPr="002307BB">
        <w:rPr>
          <w:rFonts w:cstheme="minorHAnsi"/>
          <w:b/>
        </w:rPr>
        <w:tab/>
        <w:t>BIBLE TEACHING</w:t>
      </w:r>
      <w:r w:rsidR="002307BB" w:rsidRPr="002307BB">
        <w:rPr>
          <w:rFonts w:cstheme="minorHAnsi"/>
          <w:b/>
        </w:rPr>
        <w:t xml:space="preserve"> </w:t>
      </w:r>
    </w:p>
    <w:p w14:paraId="73B271DB" w14:textId="77777777" w:rsidR="004C3B69" w:rsidRPr="002307BB" w:rsidRDefault="004C3B69" w:rsidP="00760A33">
      <w:pPr>
        <w:spacing w:after="0" w:line="240" w:lineRule="auto"/>
        <w:jc w:val="both"/>
        <w:rPr>
          <w:rFonts w:cstheme="minorHAnsi"/>
          <w:b/>
        </w:rPr>
      </w:pPr>
    </w:p>
    <w:p w14:paraId="0D4872A6" w14:textId="4F3676A2" w:rsidR="004C3B69" w:rsidRPr="002307BB" w:rsidRDefault="004C3B69" w:rsidP="00760A33">
      <w:pPr>
        <w:spacing w:after="0" w:line="240" w:lineRule="auto"/>
        <w:jc w:val="both"/>
        <w:rPr>
          <w:rFonts w:cstheme="minorHAnsi"/>
          <w:b/>
        </w:rPr>
      </w:pPr>
      <w:r w:rsidRPr="002307BB">
        <w:rPr>
          <w:rFonts w:cstheme="minorHAnsi"/>
        </w:rPr>
        <w:t xml:space="preserve">We might make KF Confession 11 one of our goals </w:t>
      </w:r>
      <w:r w:rsidR="007C284C" w:rsidRPr="002307BB">
        <w:rPr>
          <w:rFonts w:cstheme="minorHAnsi"/>
        </w:rPr>
        <w:t xml:space="preserve">for </w:t>
      </w:r>
      <w:r w:rsidRPr="002307BB">
        <w:rPr>
          <w:rFonts w:cstheme="minorHAnsi"/>
        </w:rPr>
        <w:t>this year:</w:t>
      </w:r>
    </w:p>
    <w:p w14:paraId="2F631070" w14:textId="77777777" w:rsidR="004C3B69" w:rsidRPr="002307BB" w:rsidRDefault="004C3B69" w:rsidP="00760A33">
      <w:pPr>
        <w:spacing w:after="0" w:line="240" w:lineRule="auto"/>
        <w:jc w:val="both"/>
        <w:rPr>
          <w:rFonts w:cstheme="minorHAnsi"/>
        </w:rPr>
      </w:pPr>
    </w:p>
    <w:p w14:paraId="067A7321" w14:textId="4733FE98" w:rsidR="004C3B69" w:rsidRPr="002307BB" w:rsidRDefault="004C3B69" w:rsidP="003A7860">
      <w:pPr>
        <w:spacing w:after="0" w:line="240" w:lineRule="auto"/>
        <w:jc w:val="center"/>
        <w:rPr>
          <w:rFonts w:cstheme="minorHAnsi"/>
        </w:rPr>
      </w:pPr>
      <w:r w:rsidRPr="002307BB">
        <w:rPr>
          <w:rFonts w:cstheme="minorHAnsi"/>
        </w:rPr>
        <w:t>We take responsibility for any damage that we have done.</w:t>
      </w:r>
    </w:p>
    <w:p w14:paraId="229F75AF" w14:textId="77777777" w:rsidR="004C3B69" w:rsidRPr="002307BB" w:rsidRDefault="004C3B69" w:rsidP="001C61B7">
      <w:pPr>
        <w:spacing w:after="0" w:line="240" w:lineRule="auto"/>
        <w:jc w:val="both"/>
        <w:rPr>
          <w:rFonts w:cstheme="minorHAnsi"/>
        </w:rPr>
      </w:pPr>
    </w:p>
    <w:p w14:paraId="5A7272FE" w14:textId="4603C646" w:rsidR="004C3B69" w:rsidRPr="002307BB" w:rsidRDefault="004C3B69" w:rsidP="00760A33">
      <w:pPr>
        <w:spacing w:after="0" w:line="240" w:lineRule="auto"/>
        <w:jc w:val="both"/>
        <w:rPr>
          <w:rFonts w:cstheme="minorHAnsi"/>
        </w:rPr>
      </w:pPr>
      <w:r w:rsidRPr="002307BB">
        <w:rPr>
          <w:rFonts w:cstheme="minorHAnsi"/>
        </w:rPr>
        <w:t xml:space="preserve">Let’s look at </w:t>
      </w:r>
      <w:r w:rsidRPr="002307BB">
        <w:rPr>
          <w:rFonts w:cstheme="minorHAnsi"/>
          <w:b/>
        </w:rPr>
        <w:t>Romans 8:16-23</w:t>
      </w:r>
      <w:r w:rsidRPr="002307BB">
        <w:rPr>
          <w:rFonts w:cstheme="minorHAnsi"/>
        </w:rPr>
        <w:t xml:space="preserve">. This is </w:t>
      </w:r>
      <w:r w:rsidR="005E78C1" w:rsidRPr="002307BB">
        <w:rPr>
          <w:rFonts w:cstheme="minorHAnsi"/>
        </w:rPr>
        <w:t>my</w:t>
      </w:r>
      <w:r w:rsidRPr="002307BB">
        <w:rPr>
          <w:rFonts w:cstheme="minorHAnsi"/>
        </w:rPr>
        <w:t xml:space="preserve"> translation</w:t>
      </w:r>
      <w:r w:rsidR="009410CD" w:rsidRPr="002307BB">
        <w:rPr>
          <w:rFonts w:cstheme="minorHAnsi"/>
        </w:rPr>
        <w:t>,</w:t>
      </w:r>
      <w:r w:rsidRPr="002307BB">
        <w:rPr>
          <w:rFonts w:cstheme="minorHAnsi"/>
        </w:rPr>
        <w:t xml:space="preserve"> with a little paraphrase for clarity.</w:t>
      </w:r>
    </w:p>
    <w:p w14:paraId="4E92C8BC" w14:textId="03E0FAF2" w:rsidR="006319CB" w:rsidRPr="002307BB" w:rsidRDefault="006319CB" w:rsidP="00760A33">
      <w:pPr>
        <w:spacing w:after="0" w:line="240" w:lineRule="auto"/>
        <w:jc w:val="both"/>
        <w:rPr>
          <w:rFonts w:cstheme="minorHAnsi"/>
        </w:rPr>
      </w:pPr>
    </w:p>
    <w:p w14:paraId="42C0F497" w14:textId="4C2FC532" w:rsidR="00945ABC" w:rsidRPr="002307BB" w:rsidRDefault="00945ABC" w:rsidP="00945ABC">
      <w:pPr>
        <w:pStyle w:val="NormalWeb"/>
        <w:spacing w:before="0" w:beforeAutospacing="0" w:after="0" w:afterAutospacing="0"/>
        <w:ind w:left="720" w:right="720"/>
        <w:jc w:val="both"/>
        <w:rPr>
          <w:rFonts w:asciiTheme="minorHAnsi" w:hAnsiTheme="minorHAnsi"/>
          <w:sz w:val="22"/>
          <w:szCs w:val="22"/>
        </w:rPr>
      </w:pPr>
      <w:r w:rsidRPr="002307BB">
        <w:rPr>
          <w:rFonts w:asciiTheme="minorHAnsi" w:hAnsiTheme="minorHAnsi"/>
          <w:sz w:val="22"/>
          <w:szCs w:val="22"/>
          <w:vertAlign w:val="superscript"/>
        </w:rPr>
        <w:t>16</w:t>
      </w:r>
      <w:r w:rsidRPr="002307BB">
        <w:rPr>
          <w:rFonts w:asciiTheme="minorHAnsi" w:hAnsiTheme="minorHAnsi"/>
          <w:sz w:val="22"/>
          <w:szCs w:val="22"/>
        </w:rPr>
        <w:t xml:space="preserve">The Spirit Himself is a witness with our spirit that we are the children of God. </w:t>
      </w:r>
      <w:r w:rsidRPr="002307BB">
        <w:rPr>
          <w:rFonts w:asciiTheme="minorHAnsi" w:hAnsiTheme="minorHAnsi"/>
          <w:sz w:val="22"/>
          <w:szCs w:val="22"/>
          <w:vertAlign w:val="superscript"/>
        </w:rPr>
        <w:t>17</w:t>
      </w:r>
      <w:r w:rsidRPr="002307BB">
        <w:rPr>
          <w:rFonts w:asciiTheme="minorHAnsi" w:hAnsiTheme="minorHAnsi"/>
          <w:sz w:val="22"/>
          <w:szCs w:val="22"/>
        </w:rPr>
        <w:t xml:space="preserve">If children, we are heirs—heirs indeed of God! And not only that, but fellow-heirs with Christ, so we suffer with Him and jointly glorify Him, revealing His nature through our suffering. </w:t>
      </w:r>
      <w:r w:rsidRPr="002307BB">
        <w:rPr>
          <w:rFonts w:asciiTheme="minorHAnsi" w:hAnsiTheme="minorHAnsi"/>
          <w:sz w:val="22"/>
          <w:szCs w:val="22"/>
          <w:vertAlign w:val="superscript"/>
        </w:rPr>
        <w:t>18</w:t>
      </w:r>
      <w:r w:rsidRPr="002307BB">
        <w:rPr>
          <w:rFonts w:asciiTheme="minorHAnsi" w:hAnsiTheme="minorHAnsi"/>
          <w:sz w:val="22"/>
          <w:szCs w:val="22"/>
        </w:rPr>
        <w:t xml:space="preserve">And with that understanding, I consider that whatever suffering there may be at this present moment is not even worth evaluating compared to the glory that God intends to reveal in us. </w:t>
      </w:r>
      <w:r w:rsidRPr="002307BB">
        <w:rPr>
          <w:rFonts w:asciiTheme="minorHAnsi" w:hAnsiTheme="minorHAnsi"/>
          <w:sz w:val="22"/>
          <w:szCs w:val="22"/>
          <w:vertAlign w:val="superscript"/>
        </w:rPr>
        <w:t>19</w:t>
      </w:r>
      <w:r w:rsidRPr="002307BB">
        <w:rPr>
          <w:rFonts w:asciiTheme="minorHAnsi" w:hAnsiTheme="minorHAnsi"/>
          <w:sz w:val="22"/>
          <w:szCs w:val="22"/>
        </w:rPr>
        <w:t xml:space="preserve">We are creatures living in a material world, and that material world fully expects, and even eagerly anticipates, the revelation of the sons of God. </w:t>
      </w:r>
      <w:r w:rsidRPr="002307BB">
        <w:rPr>
          <w:rFonts w:asciiTheme="minorHAnsi" w:hAnsiTheme="minorHAnsi"/>
          <w:sz w:val="22"/>
          <w:szCs w:val="22"/>
          <w:vertAlign w:val="superscript"/>
        </w:rPr>
        <w:t>20</w:t>
      </w:r>
      <w:r w:rsidRPr="002307BB">
        <w:rPr>
          <w:rFonts w:asciiTheme="minorHAnsi" w:hAnsiTheme="minorHAnsi"/>
          <w:sz w:val="22"/>
          <w:szCs w:val="22"/>
        </w:rPr>
        <w:t xml:space="preserve">For the Creation was put on hold, not by choice, but by the one who subjected it, in the hope </w:t>
      </w:r>
      <w:r w:rsidRPr="002307BB">
        <w:rPr>
          <w:rFonts w:asciiTheme="minorHAnsi" w:hAnsiTheme="minorHAnsi"/>
          <w:sz w:val="22"/>
          <w:szCs w:val="22"/>
          <w:vertAlign w:val="superscript"/>
        </w:rPr>
        <w:t>21</w:t>
      </w:r>
      <w:r w:rsidRPr="002307BB">
        <w:rPr>
          <w:rFonts w:asciiTheme="minorHAnsi" w:hAnsiTheme="minorHAnsi"/>
          <w:sz w:val="22"/>
          <w:szCs w:val="22"/>
        </w:rPr>
        <w:t xml:space="preserve">that the Creation itself will also be set free from slavery to deterioration and released into the liberty of the real glory of the children of God. </w:t>
      </w:r>
      <w:r w:rsidRPr="002307BB">
        <w:rPr>
          <w:rFonts w:asciiTheme="minorHAnsi" w:hAnsiTheme="minorHAnsi"/>
          <w:sz w:val="22"/>
          <w:szCs w:val="22"/>
          <w:vertAlign w:val="superscript"/>
        </w:rPr>
        <w:t>22</w:t>
      </w:r>
      <w:r w:rsidRPr="002307BB">
        <w:rPr>
          <w:rFonts w:asciiTheme="minorHAnsi" w:hAnsiTheme="minorHAnsi"/>
          <w:sz w:val="22"/>
          <w:szCs w:val="22"/>
        </w:rPr>
        <w:t>For we know that up to this time, we, with the whole Creation, groan and suffer as if in the pains of childbirth—</w:t>
      </w:r>
      <w:r w:rsidRPr="002307BB">
        <w:rPr>
          <w:rFonts w:asciiTheme="minorHAnsi" w:hAnsiTheme="minorHAnsi"/>
          <w:sz w:val="22"/>
          <w:szCs w:val="22"/>
          <w:vertAlign w:val="superscript"/>
        </w:rPr>
        <w:t>23</w:t>
      </w:r>
      <w:r w:rsidRPr="002307BB">
        <w:rPr>
          <w:rFonts w:asciiTheme="minorHAnsi" w:hAnsiTheme="minorHAnsi"/>
          <w:sz w:val="22"/>
          <w:szCs w:val="22"/>
        </w:rPr>
        <w:t>not just as sufferers</w:t>
      </w:r>
      <w:r w:rsidR="00BC274E" w:rsidRPr="002307BB">
        <w:rPr>
          <w:rFonts w:asciiTheme="minorHAnsi" w:hAnsiTheme="minorHAnsi"/>
          <w:sz w:val="22"/>
          <w:szCs w:val="22"/>
        </w:rPr>
        <w:t>, but rather as those who</w:t>
      </w:r>
      <w:r w:rsidR="00CA0EFA" w:rsidRPr="002307BB">
        <w:rPr>
          <w:rFonts w:asciiTheme="minorHAnsi" w:hAnsiTheme="minorHAnsi"/>
          <w:sz w:val="22"/>
          <w:szCs w:val="22"/>
        </w:rPr>
        <w:t>,</w:t>
      </w:r>
      <w:r w:rsidR="00BC274E" w:rsidRPr="002307BB">
        <w:rPr>
          <w:rFonts w:asciiTheme="minorHAnsi" w:hAnsiTheme="minorHAnsi"/>
          <w:sz w:val="22"/>
          <w:szCs w:val="22"/>
        </w:rPr>
        <w:t xml:space="preserve"> groaning within themselves as in the labor of birth</w:t>
      </w:r>
      <w:r w:rsidR="00CA0EFA" w:rsidRPr="002307BB">
        <w:rPr>
          <w:rFonts w:asciiTheme="minorHAnsi" w:hAnsiTheme="minorHAnsi"/>
          <w:sz w:val="22"/>
          <w:szCs w:val="22"/>
        </w:rPr>
        <w:t>,</w:t>
      </w:r>
      <w:r w:rsidR="00BC274E" w:rsidRPr="002307BB">
        <w:rPr>
          <w:rFonts w:asciiTheme="minorHAnsi" w:hAnsiTheme="minorHAnsi"/>
          <w:sz w:val="22"/>
          <w:szCs w:val="22"/>
        </w:rPr>
        <w:t xml:space="preserve"> produce the firstfruits of the Spirit</w:t>
      </w:r>
      <w:r w:rsidRPr="002307BB">
        <w:rPr>
          <w:rFonts w:asciiTheme="minorHAnsi" w:hAnsiTheme="minorHAnsi"/>
          <w:sz w:val="22"/>
          <w:szCs w:val="22"/>
        </w:rPr>
        <w:t xml:space="preserve">. We wait patiently and purposefully to be made sons, when our whole person will be ransomed and </w:t>
      </w:r>
      <w:r w:rsidR="00164CDE" w:rsidRPr="002307BB">
        <w:rPr>
          <w:rFonts w:asciiTheme="minorHAnsi" w:hAnsiTheme="minorHAnsi"/>
          <w:sz w:val="22"/>
          <w:szCs w:val="22"/>
        </w:rPr>
        <w:t>unified</w:t>
      </w:r>
      <w:r w:rsidRPr="002307BB">
        <w:rPr>
          <w:rFonts w:asciiTheme="minorHAnsi" w:hAnsiTheme="minorHAnsi"/>
          <w:sz w:val="22"/>
          <w:szCs w:val="22"/>
        </w:rPr>
        <w:t xml:space="preserve">. </w:t>
      </w:r>
    </w:p>
    <w:p w14:paraId="56514B8F" w14:textId="77777777" w:rsidR="000B089C" w:rsidRPr="002307BB" w:rsidRDefault="000B089C" w:rsidP="00760A33">
      <w:pPr>
        <w:pStyle w:val="NormalWeb"/>
        <w:spacing w:before="0" w:beforeAutospacing="0" w:after="0" w:afterAutospacing="0"/>
        <w:jc w:val="both"/>
        <w:rPr>
          <w:rFonts w:asciiTheme="minorHAnsi" w:hAnsiTheme="minorHAnsi" w:cstheme="minorHAnsi"/>
          <w:sz w:val="22"/>
          <w:szCs w:val="22"/>
        </w:rPr>
      </w:pPr>
    </w:p>
    <w:p w14:paraId="07CC91E2" w14:textId="444BE987" w:rsidR="00B66E49" w:rsidRPr="002307BB" w:rsidRDefault="00B66E49" w:rsidP="00760A33">
      <w:pPr>
        <w:pStyle w:val="NormalWeb"/>
        <w:spacing w:before="0" w:beforeAutospacing="0" w:after="0" w:afterAutospacing="0"/>
        <w:jc w:val="both"/>
        <w:rPr>
          <w:rFonts w:asciiTheme="minorHAnsi" w:hAnsiTheme="minorHAnsi" w:cstheme="minorHAnsi"/>
          <w:sz w:val="22"/>
          <w:szCs w:val="22"/>
        </w:rPr>
      </w:pPr>
      <w:r w:rsidRPr="002307BB">
        <w:rPr>
          <w:rFonts w:asciiTheme="minorHAnsi" w:hAnsiTheme="minorHAnsi" w:cstheme="minorHAnsi"/>
          <w:sz w:val="22"/>
          <w:szCs w:val="22"/>
        </w:rPr>
        <w:t>Take a deep breath.</w:t>
      </w:r>
    </w:p>
    <w:p w14:paraId="5576549A" w14:textId="3EDBBC87" w:rsidR="00587DAE" w:rsidRPr="002307BB" w:rsidRDefault="00587DAE" w:rsidP="00587DAE">
      <w:pPr>
        <w:spacing w:after="0" w:line="240" w:lineRule="auto"/>
        <w:jc w:val="both"/>
        <w:rPr>
          <w:rFonts w:cstheme="minorHAnsi"/>
        </w:rPr>
      </w:pPr>
      <w:r w:rsidRPr="002307BB">
        <w:rPr>
          <w:rFonts w:cstheme="minorHAnsi"/>
        </w:rPr>
        <w:lastRenderedPageBreak/>
        <w:t xml:space="preserve">In this passage, Paul teaches us that the whole point of our suffering in this life is to reveal our glory as heirs of God together with our Lord Jesus. When we choose to productively endure suffering, God can reveal through us the character of Jesus and the glory of our True Self. Together with the rest of Creation, we are suffering </w:t>
      </w:r>
      <w:r w:rsidR="00F93D8C" w:rsidRPr="002307BB">
        <w:rPr>
          <w:rFonts w:cstheme="minorHAnsi"/>
        </w:rPr>
        <w:t xml:space="preserve">from </w:t>
      </w:r>
      <w:r w:rsidRPr="002307BB">
        <w:rPr>
          <w:rFonts w:cstheme="minorHAnsi"/>
        </w:rPr>
        <w:t xml:space="preserve">the natural pain of birth as we move into the </w:t>
      </w:r>
      <w:r w:rsidR="00EE35E8" w:rsidRPr="002307BB">
        <w:rPr>
          <w:rFonts w:cstheme="minorHAnsi"/>
        </w:rPr>
        <w:t xml:space="preserve">position of power and authority </w:t>
      </w:r>
      <w:r w:rsidRPr="002307BB">
        <w:rPr>
          <w:rFonts w:cstheme="minorHAnsi"/>
        </w:rPr>
        <w:t xml:space="preserve">prepared for the sons and heirs of God. </w:t>
      </w:r>
      <w:r w:rsidR="0020487D" w:rsidRPr="002307BB">
        <w:rPr>
          <w:rFonts w:cstheme="minorHAnsi"/>
        </w:rPr>
        <w:t xml:space="preserve">We are being ushered into a new state of being that is free from constant deterioration and misorientation. </w:t>
      </w:r>
      <w:r w:rsidR="000B6E1A" w:rsidRPr="002307BB">
        <w:rPr>
          <w:rFonts w:cstheme="minorHAnsi"/>
        </w:rPr>
        <w:t xml:space="preserve">Every aspect of the Creation </w:t>
      </w:r>
      <w:r w:rsidRPr="002307BB">
        <w:rPr>
          <w:rFonts w:cstheme="minorHAnsi"/>
        </w:rPr>
        <w:t xml:space="preserve">eagerly anticipates our coming and the revelation of our glory. When we become the people God intended us to be, the whole Creation will be liberated with us. </w:t>
      </w:r>
    </w:p>
    <w:p w14:paraId="37988C76" w14:textId="77777777" w:rsidR="00587DAE" w:rsidRPr="002307BB" w:rsidRDefault="00587DAE" w:rsidP="00587DAE">
      <w:pPr>
        <w:spacing w:after="0" w:line="240" w:lineRule="auto"/>
        <w:jc w:val="both"/>
        <w:rPr>
          <w:rFonts w:cstheme="minorHAnsi"/>
        </w:rPr>
      </w:pPr>
    </w:p>
    <w:p w14:paraId="72514FA6" w14:textId="7BDF83A0" w:rsidR="00587DAE" w:rsidRPr="002307BB" w:rsidRDefault="00945ABC" w:rsidP="00587DAE">
      <w:pPr>
        <w:spacing w:after="0" w:line="240" w:lineRule="auto"/>
        <w:jc w:val="both"/>
        <w:rPr>
          <w:rFonts w:cstheme="minorHAnsi"/>
        </w:rPr>
      </w:pPr>
      <w:r w:rsidRPr="002307BB">
        <w:rPr>
          <w:rFonts w:cstheme="minorHAnsi"/>
        </w:rPr>
        <w:t>We</w:t>
      </w:r>
      <w:r w:rsidR="00587DAE" w:rsidRPr="002307BB">
        <w:rPr>
          <w:rFonts w:cstheme="minorHAnsi"/>
        </w:rPr>
        <w:t xml:space="preserve"> and this material world labor </w:t>
      </w:r>
      <w:r w:rsidR="00EE35E8" w:rsidRPr="002307BB">
        <w:rPr>
          <w:rFonts w:cstheme="minorHAnsi"/>
        </w:rPr>
        <w:t>together</w:t>
      </w:r>
      <w:r w:rsidRPr="002307BB">
        <w:rPr>
          <w:rFonts w:cstheme="minorHAnsi"/>
        </w:rPr>
        <w:t xml:space="preserve"> </w:t>
      </w:r>
      <w:r w:rsidR="00587DAE" w:rsidRPr="002307BB">
        <w:rPr>
          <w:rFonts w:cstheme="minorHAnsi"/>
        </w:rPr>
        <w:t>in the real hope that one day everything about us will be ransomed and made whole. Paul teaches that the Creation</w:t>
      </w:r>
      <w:r w:rsidR="00614D50" w:rsidRPr="002307BB">
        <w:rPr>
          <w:rFonts w:cstheme="minorHAnsi"/>
        </w:rPr>
        <w:t>,</w:t>
      </w:r>
      <w:r w:rsidR="00587DAE" w:rsidRPr="002307BB">
        <w:rPr>
          <w:rFonts w:cstheme="minorHAnsi"/>
        </w:rPr>
        <w:t xml:space="preserve"> with its material limitations</w:t>
      </w:r>
      <w:r w:rsidR="00614D50" w:rsidRPr="002307BB">
        <w:rPr>
          <w:rFonts w:cstheme="minorHAnsi"/>
        </w:rPr>
        <w:t>,</w:t>
      </w:r>
      <w:r w:rsidR="00587DAE" w:rsidRPr="002307BB">
        <w:rPr>
          <w:rFonts w:cstheme="minorHAnsi"/>
        </w:rPr>
        <w:t xml:space="preserve"> is actually supporting us in this process. By cooperating with </w:t>
      </w:r>
      <w:r w:rsidR="00F768BC" w:rsidRPr="002307BB">
        <w:rPr>
          <w:rFonts w:cstheme="minorHAnsi"/>
        </w:rPr>
        <w:t xml:space="preserve">the </w:t>
      </w:r>
      <w:r w:rsidR="00587DAE" w:rsidRPr="002307BB">
        <w:rPr>
          <w:rFonts w:cstheme="minorHAnsi"/>
        </w:rPr>
        <w:t>real limitations, cycles, and design</w:t>
      </w:r>
      <w:r w:rsidR="00F768BC" w:rsidRPr="002307BB">
        <w:rPr>
          <w:rFonts w:cstheme="minorHAnsi"/>
        </w:rPr>
        <w:t xml:space="preserve"> of the Creation</w:t>
      </w:r>
      <w:r w:rsidR="00587DAE" w:rsidRPr="002307BB">
        <w:rPr>
          <w:rFonts w:cstheme="minorHAnsi"/>
        </w:rPr>
        <w:t xml:space="preserve">, we make </w:t>
      </w:r>
      <w:r w:rsidR="00F768BC" w:rsidRPr="002307BB">
        <w:rPr>
          <w:rFonts w:cstheme="minorHAnsi"/>
        </w:rPr>
        <w:t>use of</w:t>
      </w:r>
      <w:r w:rsidR="00587DAE" w:rsidRPr="002307BB">
        <w:rPr>
          <w:rFonts w:cstheme="minorHAnsi"/>
        </w:rPr>
        <w:t xml:space="preserve"> </w:t>
      </w:r>
      <w:r w:rsidR="006301BF" w:rsidRPr="002307BB">
        <w:rPr>
          <w:rFonts w:cstheme="minorHAnsi"/>
        </w:rPr>
        <w:t xml:space="preserve">the support that </w:t>
      </w:r>
      <w:r w:rsidR="00E43F86" w:rsidRPr="002307BB">
        <w:rPr>
          <w:rFonts w:cstheme="minorHAnsi"/>
        </w:rPr>
        <w:t>the Creation</w:t>
      </w:r>
      <w:r w:rsidR="006301BF" w:rsidRPr="002307BB">
        <w:rPr>
          <w:rFonts w:cstheme="minorHAnsi"/>
        </w:rPr>
        <w:t xml:space="preserve"> offers</w:t>
      </w:r>
      <w:r w:rsidR="00587DAE" w:rsidRPr="002307BB">
        <w:rPr>
          <w:rFonts w:cstheme="minorHAnsi"/>
        </w:rPr>
        <w:t xml:space="preserve"> rather than </w:t>
      </w:r>
      <w:r w:rsidR="007C284C" w:rsidRPr="002307BB">
        <w:rPr>
          <w:rFonts w:cstheme="minorHAnsi"/>
        </w:rPr>
        <w:t>struggling against that support</w:t>
      </w:r>
      <w:r w:rsidR="00587DAE" w:rsidRPr="002307BB">
        <w:rPr>
          <w:rFonts w:cstheme="minorHAnsi"/>
        </w:rPr>
        <w:t>.</w:t>
      </w:r>
      <w:r w:rsidR="003A31D5" w:rsidRPr="002307BB">
        <w:rPr>
          <w:rFonts w:cstheme="minorHAnsi"/>
        </w:rPr>
        <w:t xml:space="preserve"> </w:t>
      </w:r>
      <w:r w:rsidR="00587DAE" w:rsidRPr="002307BB">
        <w:rPr>
          <w:rFonts w:cstheme="minorHAnsi"/>
        </w:rPr>
        <w:t>We waste so much energy fighting our birth because in our misorientation we hate any process that we cannot control. We want to live our lives as immature womb-children</w:t>
      </w:r>
      <w:bookmarkStart w:id="4" w:name="OLE_LINK2"/>
      <w:r w:rsidR="00F768BC" w:rsidRPr="002307BB">
        <w:rPr>
          <w:rFonts w:cstheme="minorHAnsi"/>
        </w:rPr>
        <w:t xml:space="preserve">, so we refuse to learn to trust God and </w:t>
      </w:r>
      <w:r w:rsidR="00994303" w:rsidRPr="002307BB">
        <w:rPr>
          <w:rFonts w:cstheme="minorHAnsi"/>
        </w:rPr>
        <w:t xml:space="preserve">are unwilling to </w:t>
      </w:r>
      <w:r w:rsidRPr="002307BB">
        <w:rPr>
          <w:rFonts w:cstheme="minorHAnsi"/>
        </w:rPr>
        <w:t>submit to His</w:t>
      </w:r>
      <w:r w:rsidR="00E43F86" w:rsidRPr="002307BB">
        <w:rPr>
          <w:rFonts w:cstheme="minorHAnsi"/>
        </w:rPr>
        <w:t xml:space="preserve"> training</w:t>
      </w:r>
      <w:bookmarkEnd w:id="4"/>
      <w:r w:rsidR="00587DAE" w:rsidRPr="002307BB">
        <w:rPr>
          <w:rFonts w:cstheme="minorHAnsi"/>
        </w:rPr>
        <w:t xml:space="preserve">. We </w:t>
      </w:r>
      <w:r w:rsidR="00F93D8C" w:rsidRPr="002307BB">
        <w:rPr>
          <w:rFonts w:cstheme="minorHAnsi"/>
        </w:rPr>
        <w:t>have already decided how life should be</w:t>
      </w:r>
      <w:r w:rsidRPr="002307BB">
        <w:rPr>
          <w:rFonts w:cstheme="minorHAnsi"/>
        </w:rPr>
        <w:t xml:space="preserve"> and who we want to be</w:t>
      </w:r>
      <w:r w:rsidR="00587DAE" w:rsidRPr="002307BB">
        <w:rPr>
          <w:rFonts w:cstheme="minorHAnsi"/>
        </w:rPr>
        <w:t xml:space="preserve">, and we </w:t>
      </w:r>
      <w:r w:rsidR="00E43F86" w:rsidRPr="002307BB">
        <w:rPr>
          <w:rFonts w:cstheme="minorHAnsi"/>
        </w:rPr>
        <w:t xml:space="preserve">are </w:t>
      </w:r>
      <w:r w:rsidR="00994303" w:rsidRPr="002307BB">
        <w:rPr>
          <w:rFonts w:cstheme="minorHAnsi"/>
        </w:rPr>
        <w:t>averse to going</w:t>
      </w:r>
      <w:r w:rsidR="00587DAE" w:rsidRPr="002307BB">
        <w:rPr>
          <w:rFonts w:cstheme="minorHAnsi"/>
        </w:rPr>
        <w:t xml:space="preserve"> into the not-knowing where we might experience some suffering. Right now, we are still in the process of birth. We do not yet see what we can become, but we have hope—just as God has hope—that if we participate in </w:t>
      </w:r>
      <w:r w:rsidR="00284C86" w:rsidRPr="002307BB">
        <w:rPr>
          <w:rFonts w:cstheme="minorHAnsi"/>
        </w:rPr>
        <w:t>this process</w:t>
      </w:r>
      <w:r w:rsidR="00587DAE" w:rsidRPr="002307BB">
        <w:rPr>
          <w:rFonts w:cstheme="minorHAnsi"/>
        </w:rPr>
        <w:t>, we will all get to find out</w:t>
      </w:r>
      <w:r w:rsidR="006301BF" w:rsidRPr="002307BB">
        <w:rPr>
          <w:rFonts w:cstheme="minorHAnsi"/>
        </w:rPr>
        <w:t xml:space="preserve"> who we were meant to be</w:t>
      </w:r>
      <w:r w:rsidR="00587DAE" w:rsidRPr="002307BB">
        <w:rPr>
          <w:rFonts w:cstheme="minorHAnsi"/>
        </w:rPr>
        <w:t xml:space="preserve">. </w:t>
      </w:r>
    </w:p>
    <w:p w14:paraId="6BDCE699" w14:textId="1C49E79D" w:rsidR="00587DAE" w:rsidRPr="002307BB" w:rsidRDefault="00587DAE" w:rsidP="00760A33">
      <w:pPr>
        <w:pStyle w:val="NormalWeb"/>
        <w:spacing w:before="0" w:beforeAutospacing="0" w:after="0" w:afterAutospacing="0"/>
        <w:jc w:val="both"/>
        <w:rPr>
          <w:rFonts w:asciiTheme="minorHAnsi" w:hAnsiTheme="minorHAnsi" w:cstheme="minorHAnsi"/>
          <w:sz w:val="22"/>
          <w:szCs w:val="22"/>
        </w:rPr>
      </w:pPr>
    </w:p>
    <w:p w14:paraId="1C0A0C56" w14:textId="27A3D901" w:rsidR="00587DAE" w:rsidRPr="002307BB" w:rsidRDefault="00D66BC2" w:rsidP="00587DAE">
      <w:pPr>
        <w:spacing w:after="0" w:line="240" w:lineRule="auto"/>
        <w:jc w:val="both"/>
        <w:rPr>
          <w:rFonts w:cstheme="minorHAnsi"/>
        </w:rPr>
      </w:pPr>
      <w:r w:rsidRPr="002307BB">
        <w:rPr>
          <w:rFonts w:cstheme="minorHAnsi"/>
        </w:rPr>
        <w:t xml:space="preserve">Think of the Creation, </w:t>
      </w:r>
      <w:r w:rsidR="003C52DA" w:rsidRPr="002307BB">
        <w:rPr>
          <w:rFonts w:cstheme="minorHAnsi"/>
        </w:rPr>
        <w:t xml:space="preserve">which includes </w:t>
      </w:r>
      <w:r w:rsidRPr="002307BB">
        <w:rPr>
          <w:rFonts w:cstheme="minorHAnsi"/>
        </w:rPr>
        <w:t>your own bod</w:t>
      </w:r>
      <w:r w:rsidR="00F93D8C" w:rsidRPr="002307BB">
        <w:rPr>
          <w:rFonts w:cstheme="minorHAnsi"/>
        </w:rPr>
        <w:t>y</w:t>
      </w:r>
      <w:r w:rsidRPr="002307BB">
        <w:rPr>
          <w:rFonts w:cstheme="minorHAnsi"/>
        </w:rPr>
        <w:t xml:space="preserve"> and personalit</w:t>
      </w:r>
      <w:r w:rsidR="00F93D8C" w:rsidRPr="002307BB">
        <w:rPr>
          <w:rFonts w:cstheme="minorHAnsi"/>
        </w:rPr>
        <w:t>y</w:t>
      </w:r>
      <w:r w:rsidRPr="002307BB">
        <w:rPr>
          <w:rFonts w:cstheme="minorHAnsi"/>
        </w:rPr>
        <w:t xml:space="preserve">, as </w:t>
      </w:r>
      <w:r w:rsidR="00587DAE" w:rsidRPr="002307BB">
        <w:rPr>
          <w:rFonts w:cstheme="minorHAnsi"/>
        </w:rPr>
        <w:t xml:space="preserve">an ally, a </w:t>
      </w:r>
      <w:r w:rsidRPr="002307BB">
        <w:rPr>
          <w:rFonts w:cstheme="minorHAnsi"/>
        </w:rPr>
        <w:t xml:space="preserve">friend </w:t>
      </w:r>
      <w:r w:rsidR="0058799C" w:rsidRPr="002307BB">
        <w:rPr>
          <w:rFonts w:cstheme="minorHAnsi"/>
        </w:rPr>
        <w:t xml:space="preserve">who </w:t>
      </w:r>
      <w:r w:rsidR="00587DAE" w:rsidRPr="002307BB">
        <w:rPr>
          <w:rFonts w:cstheme="minorHAnsi"/>
        </w:rPr>
        <w:t xml:space="preserve">supports </w:t>
      </w:r>
      <w:r w:rsidR="000D5AA6" w:rsidRPr="002307BB">
        <w:rPr>
          <w:rFonts w:cstheme="minorHAnsi"/>
        </w:rPr>
        <w:t>you in your birth</w:t>
      </w:r>
      <w:r w:rsidR="00587DAE" w:rsidRPr="002307BB">
        <w:rPr>
          <w:rFonts w:cstheme="minorHAnsi"/>
        </w:rPr>
        <w:t xml:space="preserve">. The </w:t>
      </w:r>
      <w:r w:rsidRPr="002307BB">
        <w:rPr>
          <w:rFonts w:cstheme="minorHAnsi"/>
        </w:rPr>
        <w:t>limitations and seeming oppositions</w:t>
      </w:r>
      <w:r w:rsidR="00587DAE" w:rsidRPr="002307BB">
        <w:rPr>
          <w:rFonts w:cstheme="minorHAnsi"/>
        </w:rPr>
        <w:t xml:space="preserve"> of the Creation are actually helping to </w:t>
      </w:r>
      <w:r w:rsidRPr="002307BB">
        <w:rPr>
          <w:rFonts w:cstheme="minorHAnsi"/>
        </w:rPr>
        <w:t xml:space="preserve">move you toward your </w:t>
      </w:r>
      <w:r w:rsidR="00587DAE" w:rsidRPr="002307BB">
        <w:rPr>
          <w:rFonts w:cstheme="minorHAnsi"/>
        </w:rPr>
        <w:t>destiny</w:t>
      </w:r>
      <w:r w:rsidR="00284C86" w:rsidRPr="002307BB">
        <w:rPr>
          <w:rFonts w:cstheme="minorHAnsi"/>
        </w:rPr>
        <w:t xml:space="preserve">—the destiny of becoming a son of God with all the rights of </w:t>
      </w:r>
      <w:r w:rsidR="00164CDE" w:rsidRPr="002307BB">
        <w:rPr>
          <w:rFonts w:cstheme="minorHAnsi"/>
        </w:rPr>
        <w:t>a son’s</w:t>
      </w:r>
      <w:r w:rsidR="00284C86" w:rsidRPr="002307BB">
        <w:rPr>
          <w:rFonts w:cstheme="minorHAnsi"/>
        </w:rPr>
        <w:t xml:space="preserve"> inheritance. </w:t>
      </w:r>
      <w:r w:rsidRPr="002307BB">
        <w:rPr>
          <w:rFonts w:cstheme="minorHAnsi"/>
        </w:rPr>
        <w:t xml:space="preserve">Yes, </w:t>
      </w:r>
      <w:r w:rsidR="00587DAE" w:rsidRPr="002307BB">
        <w:rPr>
          <w:rFonts w:cstheme="minorHAnsi"/>
        </w:rPr>
        <w:t xml:space="preserve">this process </w:t>
      </w:r>
      <w:r w:rsidRPr="002307BB">
        <w:rPr>
          <w:rFonts w:cstheme="minorHAnsi"/>
        </w:rPr>
        <w:t>is difficult, just as childbirth is difficult, but the oriented outcome is the regeneration of an independent, glorious, and powerful creature</w:t>
      </w:r>
      <w:r w:rsidR="001C61B7" w:rsidRPr="002307BB">
        <w:rPr>
          <w:rFonts w:cstheme="minorHAnsi"/>
        </w:rPr>
        <w:t>—</w:t>
      </w:r>
      <w:r w:rsidR="00F93D8C" w:rsidRPr="002307BB">
        <w:rPr>
          <w:rFonts w:cstheme="minorHAnsi"/>
        </w:rPr>
        <w:t>YOU</w:t>
      </w:r>
      <w:r w:rsidR="00587DAE" w:rsidRPr="002307BB">
        <w:rPr>
          <w:rFonts w:cstheme="minorHAnsi"/>
        </w:rPr>
        <w:t>! You are the son who has chosen this training and is preparing for the delights and responsibilities of the glorious authority that belongs to the heirs of God.</w:t>
      </w:r>
    </w:p>
    <w:p w14:paraId="0B1BC42B" w14:textId="682E632B" w:rsidR="006319CB" w:rsidRPr="002307BB" w:rsidRDefault="006319CB" w:rsidP="00760A33">
      <w:pPr>
        <w:spacing w:after="0" w:line="240" w:lineRule="auto"/>
        <w:jc w:val="both"/>
        <w:rPr>
          <w:rFonts w:cstheme="minorHAnsi"/>
        </w:rPr>
      </w:pPr>
    </w:p>
    <w:p w14:paraId="434168D5" w14:textId="77777777" w:rsidR="000B089C" w:rsidRPr="002307BB" w:rsidRDefault="00E31960" w:rsidP="00760A33">
      <w:pPr>
        <w:spacing w:after="0" w:line="240" w:lineRule="auto"/>
        <w:jc w:val="both"/>
        <w:rPr>
          <w:rFonts w:cstheme="minorHAnsi"/>
        </w:rPr>
      </w:pPr>
      <w:r w:rsidRPr="002307BB">
        <w:rPr>
          <w:rFonts w:cstheme="minorHAnsi"/>
        </w:rPr>
        <w:t xml:space="preserve">Our prayer might go something like this: </w:t>
      </w:r>
    </w:p>
    <w:p w14:paraId="3F5F8A99" w14:textId="77777777" w:rsidR="000B089C" w:rsidRPr="002307BB" w:rsidRDefault="000B089C" w:rsidP="00760A33">
      <w:pPr>
        <w:spacing w:after="0" w:line="240" w:lineRule="auto"/>
        <w:jc w:val="both"/>
        <w:rPr>
          <w:rFonts w:cstheme="minorHAnsi"/>
        </w:rPr>
      </w:pPr>
    </w:p>
    <w:p w14:paraId="4F54D38B" w14:textId="77777777" w:rsidR="00E31960" w:rsidRPr="002307BB" w:rsidRDefault="000B089C" w:rsidP="003A7860">
      <w:pPr>
        <w:spacing w:after="0" w:line="240" w:lineRule="auto"/>
        <w:jc w:val="center"/>
        <w:rPr>
          <w:rFonts w:cstheme="minorHAnsi"/>
          <w:i/>
        </w:rPr>
      </w:pPr>
      <w:r w:rsidRPr="002307BB">
        <w:rPr>
          <w:rFonts w:cstheme="minorHAnsi"/>
          <w:i/>
        </w:rPr>
        <w:t xml:space="preserve">Father, train me </w:t>
      </w:r>
      <w:r w:rsidR="0031641A" w:rsidRPr="002307BB">
        <w:rPr>
          <w:rFonts w:cstheme="minorHAnsi"/>
          <w:i/>
        </w:rPr>
        <w:t xml:space="preserve">to </w:t>
      </w:r>
      <w:r w:rsidRPr="002307BB">
        <w:rPr>
          <w:rFonts w:cstheme="minorHAnsi"/>
          <w:i/>
        </w:rPr>
        <w:t>enter into</w:t>
      </w:r>
      <w:r w:rsidR="00E31960" w:rsidRPr="002307BB">
        <w:rPr>
          <w:rFonts w:cstheme="minorHAnsi"/>
          <w:i/>
        </w:rPr>
        <w:t xml:space="preserve"> my inheritance</w:t>
      </w:r>
      <w:r w:rsidRPr="002307BB">
        <w:rPr>
          <w:rFonts w:cstheme="minorHAnsi"/>
          <w:i/>
        </w:rPr>
        <w:t xml:space="preserve"> with joy</w:t>
      </w:r>
      <w:r w:rsidR="00E31960" w:rsidRPr="002307BB">
        <w:rPr>
          <w:rFonts w:cstheme="minorHAnsi"/>
          <w:i/>
        </w:rPr>
        <w:t>. (Repeat)</w:t>
      </w:r>
    </w:p>
    <w:p w14:paraId="04444BAC" w14:textId="77777777" w:rsidR="000B089C" w:rsidRPr="002307BB" w:rsidRDefault="000B089C" w:rsidP="00760A33">
      <w:pPr>
        <w:spacing w:after="0" w:line="240" w:lineRule="auto"/>
        <w:jc w:val="both"/>
        <w:rPr>
          <w:rFonts w:cstheme="minorHAnsi"/>
        </w:rPr>
      </w:pPr>
    </w:p>
    <w:p w14:paraId="4B17C699" w14:textId="77777777" w:rsidR="00A542E8" w:rsidRPr="002307BB" w:rsidRDefault="00A542E8" w:rsidP="00760A33">
      <w:pPr>
        <w:spacing w:after="0" w:line="240" w:lineRule="auto"/>
        <w:jc w:val="both"/>
        <w:rPr>
          <w:rFonts w:cstheme="minorHAnsi"/>
        </w:rPr>
      </w:pPr>
      <w:r w:rsidRPr="002307BB">
        <w:rPr>
          <w:rFonts w:cstheme="minorHAnsi"/>
        </w:rPr>
        <w:t>Take a deep breath.</w:t>
      </w:r>
    </w:p>
    <w:p w14:paraId="6B8770D9" w14:textId="097C3E1B" w:rsidR="009529A6" w:rsidRPr="002307BB" w:rsidRDefault="009529A6" w:rsidP="009529A6">
      <w:pPr>
        <w:spacing w:after="0" w:line="240" w:lineRule="auto"/>
        <w:jc w:val="both"/>
        <w:rPr>
          <w:rFonts w:cstheme="minorHAnsi"/>
        </w:rPr>
      </w:pPr>
      <w:r w:rsidRPr="002307BB">
        <w:rPr>
          <w:rFonts w:cstheme="minorHAnsi"/>
          <w:i/>
        </w:rPr>
        <w:t xml:space="preserve">(If time permits, ask, “Does anyone have comments or questions about the Bible teaching?”) </w:t>
      </w:r>
    </w:p>
    <w:p w14:paraId="029BAC21" w14:textId="77777777" w:rsidR="006319CB" w:rsidRPr="002307BB" w:rsidRDefault="006319CB" w:rsidP="00760A33">
      <w:pPr>
        <w:spacing w:after="0" w:line="240" w:lineRule="auto"/>
        <w:jc w:val="both"/>
        <w:rPr>
          <w:rFonts w:cstheme="minorHAnsi"/>
          <w:b/>
        </w:rPr>
      </w:pPr>
    </w:p>
    <w:p w14:paraId="29270D4F" w14:textId="20078475" w:rsidR="00285B9A" w:rsidRPr="002307BB" w:rsidRDefault="000B089C" w:rsidP="00760A33">
      <w:pPr>
        <w:spacing w:after="0" w:line="240" w:lineRule="auto"/>
        <w:jc w:val="both"/>
        <w:rPr>
          <w:rFonts w:cstheme="minorHAnsi"/>
          <w:b/>
        </w:rPr>
      </w:pPr>
      <w:r w:rsidRPr="002307BB">
        <w:rPr>
          <w:rFonts w:cstheme="minorHAnsi"/>
          <w:b/>
        </w:rPr>
        <w:t>1:10</w:t>
      </w:r>
      <w:r w:rsidR="00285B9A" w:rsidRPr="002307BB">
        <w:rPr>
          <w:rFonts w:cstheme="minorHAnsi"/>
          <w:b/>
        </w:rPr>
        <w:tab/>
        <w:t>INTEGRATION</w:t>
      </w:r>
    </w:p>
    <w:p w14:paraId="5A3666B1" w14:textId="77777777" w:rsidR="00B66E49" w:rsidRPr="002307BB" w:rsidRDefault="00B66E49" w:rsidP="00760A33">
      <w:pPr>
        <w:spacing w:after="0" w:line="240" w:lineRule="auto"/>
        <w:jc w:val="both"/>
        <w:rPr>
          <w:rFonts w:cstheme="minorHAnsi"/>
          <w:b/>
        </w:rPr>
      </w:pPr>
    </w:p>
    <w:p w14:paraId="14B00776" w14:textId="43A6F60D" w:rsidR="00A6216B" w:rsidRPr="002307BB" w:rsidRDefault="00A6216B" w:rsidP="00760A33">
      <w:pPr>
        <w:spacing w:after="0" w:line="240" w:lineRule="auto"/>
        <w:jc w:val="both"/>
        <w:rPr>
          <w:rFonts w:cstheme="minorHAnsi"/>
        </w:rPr>
      </w:pPr>
      <w:r w:rsidRPr="002307BB">
        <w:rPr>
          <w:rFonts w:cstheme="minorHAnsi"/>
        </w:rPr>
        <w:t xml:space="preserve">Sip some </w:t>
      </w:r>
      <w:r w:rsidR="00614D50" w:rsidRPr="002307BB">
        <w:rPr>
          <w:rFonts w:cstheme="minorHAnsi"/>
        </w:rPr>
        <w:t>purified</w:t>
      </w:r>
      <w:r w:rsidRPr="002307BB">
        <w:rPr>
          <w:rFonts w:cstheme="minorHAnsi"/>
        </w:rPr>
        <w:t xml:space="preserve"> water and prepare to take some notes. Assume a meditation posture, and breathe. </w:t>
      </w:r>
      <w:r w:rsidRPr="002307BB">
        <w:rPr>
          <w:rFonts w:cstheme="minorHAnsi"/>
          <w:i/>
        </w:rPr>
        <w:t xml:space="preserve">(Pause </w:t>
      </w:r>
      <w:r w:rsidR="001718E4" w:rsidRPr="002307BB">
        <w:rPr>
          <w:rFonts w:cstheme="minorHAnsi"/>
          <w:i/>
        </w:rPr>
        <w:t>for</w:t>
      </w:r>
      <w:r w:rsidR="00F93D8C" w:rsidRPr="002307BB">
        <w:rPr>
          <w:rFonts w:cstheme="minorHAnsi"/>
          <w:i/>
        </w:rPr>
        <w:t xml:space="preserve"> </w:t>
      </w:r>
      <w:r w:rsidR="001718E4" w:rsidRPr="002307BB">
        <w:rPr>
          <w:rFonts w:cstheme="minorHAnsi"/>
          <w:i/>
        </w:rPr>
        <w:t xml:space="preserve">10 </w:t>
      </w:r>
      <w:r w:rsidRPr="002307BB">
        <w:rPr>
          <w:rFonts w:cstheme="minorHAnsi"/>
          <w:i/>
        </w:rPr>
        <w:t>seconds)</w:t>
      </w:r>
    </w:p>
    <w:p w14:paraId="401AFA28" w14:textId="77777777" w:rsidR="00A6216B" w:rsidRPr="002307BB" w:rsidRDefault="00A6216B" w:rsidP="00760A33">
      <w:pPr>
        <w:spacing w:after="0" w:line="240" w:lineRule="auto"/>
        <w:jc w:val="both"/>
        <w:rPr>
          <w:rFonts w:cstheme="minorHAnsi"/>
        </w:rPr>
      </w:pPr>
    </w:p>
    <w:p w14:paraId="65FBA486" w14:textId="53C8CD7C" w:rsidR="00A6216B" w:rsidRPr="002307BB" w:rsidRDefault="00F92B62" w:rsidP="00760A33">
      <w:pPr>
        <w:spacing w:after="0" w:line="240" w:lineRule="auto"/>
        <w:jc w:val="both"/>
        <w:rPr>
          <w:rFonts w:cstheme="minorHAnsi"/>
          <w:i/>
        </w:rPr>
      </w:pPr>
      <w:r w:rsidRPr="002307BB">
        <w:rPr>
          <w:rFonts w:cstheme="minorHAnsi"/>
        </w:rPr>
        <w:t xml:space="preserve">Here </w:t>
      </w:r>
      <w:r w:rsidR="00A6216B" w:rsidRPr="002307BB">
        <w:rPr>
          <w:rFonts w:cstheme="minorHAnsi"/>
        </w:rPr>
        <w:t>is our integration focus:</w:t>
      </w:r>
      <w:r w:rsidR="00760A33" w:rsidRPr="002307BB">
        <w:rPr>
          <w:rFonts w:cstheme="minorHAnsi"/>
        </w:rPr>
        <w:t xml:space="preserve"> </w:t>
      </w:r>
      <w:r w:rsidR="00A6216B" w:rsidRPr="002307BB">
        <w:rPr>
          <w:rFonts w:cstheme="minorHAnsi"/>
          <w:i/>
        </w:rPr>
        <w:t>Consider entering into the delights and responsibilities of your inheritance. (Repeat) (Pause</w:t>
      </w:r>
      <w:r w:rsidR="001718E4" w:rsidRPr="002307BB">
        <w:rPr>
          <w:rFonts w:cstheme="minorHAnsi"/>
          <w:i/>
        </w:rPr>
        <w:t xml:space="preserve"> for 30 seconds</w:t>
      </w:r>
      <w:r w:rsidR="00A6216B" w:rsidRPr="002307BB">
        <w:rPr>
          <w:rFonts w:cstheme="minorHAnsi"/>
          <w:i/>
        </w:rPr>
        <w:t>)</w:t>
      </w:r>
    </w:p>
    <w:p w14:paraId="01E39A46" w14:textId="77777777" w:rsidR="00A6216B" w:rsidRPr="002307BB" w:rsidRDefault="00A6216B" w:rsidP="00760A33">
      <w:pPr>
        <w:spacing w:after="0" w:line="240" w:lineRule="auto"/>
        <w:jc w:val="both"/>
        <w:rPr>
          <w:rFonts w:cstheme="minorHAnsi"/>
        </w:rPr>
      </w:pPr>
    </w:p>
    <w:p w14:paraId="13A230FF" w14:textId="77777777" w:rsidR="00A6216B" w:rsidRPr="002307BB" w:rsidRDefault="00A6216B" w:rsidP="00760A33">
      <w:pPr>
        <w:spacing w:after="0" w:line="240" w:lineRule="auto"/>
        <w:jc w:val="both"/>
        <w:rPr>
          <w:rFonts w:cstheme="minorHAnsi"/>
          <w:b/>
        </w:rPr>
      </w:pPr>
      <w:r w:rsidRPr="002307BB">
        <w:rPr>
          <w:rFonts w:cstheme="minorHAnsi"/>
          <w:b/>
        </w:rPr>
        <w:t>The FAITH Process</w:t>
      </w:r>
    </w:p>
    <w:p w14:paraId="503E57A4" w14:textId="199B5F85" w:rsidR="00A6216B" w:rsidRPr="002307BB" w:rsidRDefault="001718E4" w:rsidP="00760A33">
      <w:pPr>
        <w:spacing w:after="0" w:line="240" w:lineRule="auto"/>
        <w:jc w:val="both"/>
        <w:rPr>
          <w:rFonts w:cstheme="minorHAnsi"/>
          <w:i/>
        </w:rPr>
      </w:pPr>
      <w:r w:rsidRPr="002307BB">
        <w:rPr>
          <w:rFonts w:cstheme="minorHAnsi"/>
          <w:i/>
        </w:rPr>
        <w:t>(Choose from each section a few sentences that are meaningful to you)</w:t>
      </w:r>
    </w:p>
    <w:p w14:paraId="78AC30A1" w14:textId="77777777" w:rsidR="001718E4" w:rsidRPr="002307BB" w:rsidRDefault="001718E4" w:rsidP="00760A33">
      <w:pPr>
        <w:spacing w:after="0" w:line="240" w:lineRule="auto"/>
        <w:jc w:val="both"/>
        <w:rPr>
          <w:rFonts w:cstheme="minorHAnsi"/>
        </w:rPr>
      </w:pPr>
    </w:p>
    <w:p w14:paraId="02B5177B" w14:textId="77777777" w:rsidR="00A6216B" w:rsidRPr="002307BB" w:rsidRDefault="00A6216B" w:rsidP="00632B59">
      <w:pPr>
        <w:widowControl w:val="0"/>
        <w:spacing w:after="0" w:line="240" w:lineRule="auto"/>
        <w:jc w:val="both"/>
        <w:rPr>
          <w:rFonts w:cstheme="minorHAnsi"/>
          <w:b/>
        </w:rPr>
      </w:pPr>
      <w:r w:rsidRPr="002307BB">
        <w:rPr>
          <w:rFonts w:cstheme="minorHAnsi"/>
          <w:b/>
        </w:rPr>
        <w:t>Feelings</w:t>
      </w:r>
    </w:p>
    <w:p w14:paraId="7852888C" w14:textId="7B0D2203" w:rsidR="00A6216B" w:rsidRPr="002307BB" w:rsidRDefault="00A6216B" w:rsidP="00632B59">
      <w:pPr>
        <w:widowControl w:val="0"/>
        <w:spacing w:after="0" w:line="240" w:lineRule="auto"/>
        <w:jc w:val="both"/>
        <w:rPr>
          <w:rFonts w:cstheme="minorHAnsi"/>
          <w:i/>
        </w:rPr>
      </w:pPr>
      <w:r w:rsidRPr="002307BB">
        <w:rPr>
          <w:rFonts w:cstheme="minorHAnsi"/>
        </w:rPr>
        <w:t xml:space="preserve">As you </w:t>
      </w:r>
      <w:r w:rsidRPr="002307BB">
        <w:rPr>
          <w:rFonts w:cstheme="minorHAnsi"/>
          <w:i/>
        </w:rPr>
        <w:t>consider</w:t>
      </w:r>
      <w:r w:rsidRPr="002307BB">
        <w:rPr>
          <w:rFonts w:cstheme="minorHAnsi"/>
        </w:rPr>
        <w:t xml:space="preserve"> </w:t>
      </w:r>
      <w:r w:rsidRPr="002307BB">
        <w:rPr>
          <w:rFonts w:cstheme="minorHAnsi"/>
          <w:i/>
        </w:rPr>
        <w:t>entering into the delights and responsibilities of your inheritance</w:t>
      </w:r>
      <w:r w:rsidRPr="002307BB">
        <w:rPr>
          <w:rFonts w:cstheme="minorHAnsi"/>
        </w:rPr>
        <w:t xml:space="preserve">, how does it feel? </w:t>
      </w:r>
      <w:r w:rsidRPr="002307BB">
        <w:rPr>
          <w:rFonts w:cstheme="minorHAnsi"/>
          <w:i/>
        </w:rPr>
        <w:t xml:space="preserve">(Pause) </w:t>
      </w:r>
      <w:r w:rsidRPr="002307BB">
        <w:rPr>
          <w:rFonts w:cstheme="minorHAnsi"/>
        </w:rPr>
        <w:t xml:space="preserve">Your feelings are yours to teach you about yourself, to guide you, and to train you. They can often be </w:t>
      </w:r>
      <w:r w:rsidRPr="002307BB">
        <w:rPr>
          <w:rFonts w:cstheme="minorHAnsi"/>
        </w:rPr>
        <w:lastRenderedPageBreak/>
        <w:t>uncomfortable. (</w:t>
      </w:r>
      <w:r w:rsidRPr="002307BB">
        <w:rPr>
          <w:rFonts w:cstheme="minorHAnsi"/>
          <w:i/>
        </w:rPr>
        <w:t xml:space="preserve">Pause) </w:t>
      </w:r>
      <w:r w:rsidRPr="002307BB">
        <w:rPr>
          <w:rFonts w:cstheme="minorHAnsi"/>
        </w:rPr>
        <w:t xml:space="preserve">Recognize with compassion whatever you are experiencing, and breathe. </w:t>
      </w:r>
      <w:r w:rsidRPr="002307BB">
        <w:rPr>
          <w:rFonts w:cstheme="minorHAnsi"/>
          <w:i/>
        </w:rPr>
        <w:t xml:space="preserve">(Pause </w:t>
      </w:r>
      <w:r w:rsidR="001718E4" w:rsidRPr="002307BB">
        <w:rPr>
          <w:rFonts w:cstheme="minorHAnsi"/>
          <w:i/>
        </w:rPr>
        <w:t>for</w:t>
      </w:r>
      <w:r w:rsidR="00284C86" w:rsidRPr="002307BB">
        <w:rPr>
          <w:rFonts w:cstheme="minorHAnsi"/>
          <w:i/>
        </w:rPr>
        <w:t xml:space="preserve"> </w:t>
      </w:r>
      <w:r w:rsidRPr="002307BB">
        <w:rPr>
          <w:rFonts w:cstheme="minorHAnsi"/>
          <w:i/>
        </w:rPr>
        <w:t xml:space="preserve">30 seconds) </w:t>
      </w:r>
    </w:p>
    <w:p w14:paraId="114D4BEA" w14:textId="77777777" w:rsidR="00A6216B" w:rsidRPr="002307BB" w:rsidRDefault="00A6216B" w:rsidP="00760A33">
      <w:pPr>
        <w:spacing w:after="0" w:line="240" w:lineRule="auto"/>
        <w:jc w:val="both"/>
        <w:rPr>
          <w:rFonts w:cstheme="minorHAnsi"/>
        </w:rPr>
      </w:pPr>
    </w:p>
    <w:p w14:paraId="5D660D86" w14:textId="77777777" w:rsidR="00A6216B" w:rsidRPr="002307BB" w:rsidRDefault="00A6216B" w:rsidP="00760A33">
      <w:pPr>
        <w:spacing w:after="0" w:line="240" w:lineRule="auto"/>
        <w:jc w:val="both"/>
        <w:rPr>
          <w:rFonts w:cstheme="minorHAnsi"/>
          <w:b/>
        </w:rPr>
      </w:pPr>
      <w:r w:rsidRPr="002307BB">
        <w:rPr>
          <w:rFonts w:cstheme="minorHAnsi"/>
          <w:b/>
        </w:rPr>
        <w:t>Awareness without judgment</w:t>
      </w:r>
    </w:p>
    <w:p w14:paraId="2F21AC64" w14:textId="23B789A3" w:rsidR="00A6216B" w:rsidRPr="002307BB" w:rsidRDefault="00A6216B" w:rsidP="00760A33">
      <w:pPr>
        <w:spacing w:after="0" w:line="240" w:lineRule="auto"/>
        <w:jc w:val="both"/>
        <w:rPr>
          <w:rFonts w:cstheme="minorHAnsi"/>
          <w:i/>
        </w:rPr>
      </w:pPr>
      <w:r w:rsidRPr="002307BB">
        <w:rPr>
          <w:rFonts w:cstheme="minorHAnsi"/>
        </w:rPr>
        <w:t xml:space="preserve">Allow your experience to rest in your awareness. Step back and observe whatever you may be experiencing as you </w:t>
      </w:r>
      <w:r w:rsidRPr="002307BB">
        <w:rPr>
          <w:rFonts w:cstheme="minorHAnsi"/>
          <w:i/>
        </w:rPr>
        <w:t>consider entering into your inheritance</w:t>
      </w:r>
      <w:r w:rsidRPr="002307BB">
        <w:rPr>
          <w:rFonts w:cstheme="minorHAnsi"/>
        </w:rPr>
        <w:t xml:space="preserve">. </w:t>
      </w:r>
      <w:r w:rsidRPr="002307BB">
        <w:rPr>
          <w:rFonts w:cstheme="minorHAnsi"/>
          <w:i/>
        </w:rPr>
        <w:t xml:space="preserve">(Pause) </w:t>
      </w:r>
      <w:r w:rsidRPr="002307BB">
        <w:rPr>
          <w:rFonts w:cstheme="minorHAnsi"/>
        </w:rPr>
        <w:t xml:space="preserve">Feelings and passing thoughts are not right or </w:t>
      </w:r>
      <w:r w:rsidR="001718E4" w:rsidRPr="002307BB">
        <w:rPr>
          <w:rFonts w:cstheme="minorHAnsi"/>
        </w:rPr>
        <w:t>wrong; they</w:t>
      </w:r>
      <w:r w:rsidRPr="002307BB">
        <w:rPr>
          <w:rFonts w:cstheme="minorHAnsi"/>
        </w:rPr>
        <w:t xml:space="preserve"> just are. Give yourself permission now to explore them without judgment, and breathe. </w:t>
      </w:r>
      <w:r w:rsidRPr="002307BB">
        <w:rPr>
          <w:rFonts w:cstheme="minorHAnsi"/>
          <w:i/>
        </w:rPr>
        <w:t xml:space="preserve">(Pause </w:t>
      </w:r>
      <w:r w:rsidR="001718E4" w:rsidRPr="002307BB">
        <w:rPr>
          <w:rFonts w:cstheme="minorHAnsi"/>
          <w:i/>
        </w:rPr>
        <w:t xml:space="preserve">for </w:t>
      </w:r>
      <w:r w:rsidRPr="002307BB">
        <w:rPr>
          <w:rFonts w:cstheme="minorHAnsi"/>
          <w:i/>
        </w:rPr>
        <w:t>30 seconds)</w:t>
      </w:r>
    </w:p>
    <w:p w14:paraId="41346C49" w14:textId="77777777" w:rsidR="003A7860" w:rsidRPr="002307BB" w:rsidRDefault="003A7860" w:rsidP="00760A33">
      <w:pPr>
        <w:spacing w:after="0" w:line="240" w:lineRule="auto"/>
        <w:jc w:val="both"/>
        <w:rPr>
          <w:rFonts w:cstheme="minorHAnsi"/>
          <w:b/>
        </w:rPr>
      </w:pPr>
    </w:p>
    <w:p w14:paraId="450A2831" w14:textId="38F24456" w:rsidR="00A6216B" w:rsidRPr="002307BB" w:rsidRDefault="00A6216B" w:rsidP="00760A33">
      <w:pPr>
        <w:spacing w:after="0" w:line="240" w:lineRule="auto"/>
        <w:jc w:val="both"/>
        <w:rPr>
          <w:rFonts w:cstheme="minorHAnsi"/>
          <w:b/>
        </w:rPr>
      </w:pPr>
      <w:r w:rsidRPr="002307BB">
        <w:rPr>
          <w:rFonts w:cstheme="minorHAnsi"/>
          <w:b/>
        </w:rPr>
        <w:t>Inquiry: What is my body saying?</w:t>
      </w:r>
    </w:p>
    <w:p w14:paraId="31B4C661" w14:textId="3C38D5D7" w:rsidR="00A6216B" w:rsidRPr="002307BB" w:rsidRDefault="00A6216B" w:rsidP="00760A33">
      <w:pPr>
        <w:spacing w:after="0" w:line="240" w:lineRule="auto"/>
        <w:jc w:val="both"/>
        <w:rPr>
          <w:rFonts w:cstheme="minorHAnsi"/>
        </w:rPr>
      </w:pPr>
      <w:r w:rsidRPr="002307BB">
        <w:rPr>
          <w:rFonts w:cstheme="minorHAnsi"/>
        </w:rPr>
        <w:t xml:space="preserve">Bring your attention to your body and notice what it is doing when you </w:t>
      </w:r>
      <w:r w:rsidRPr="002307BB">
        <w:rPr>
          <w:rFonts w:cstheme="minorHAnsi"/>
          <w:i/>
        </w:rPr>
        <w:t>consider</w:t>
      </w:r>
      <w:r w:rsidRPr="002307BB">
        <w:rPr>
          <w:rFonts w:cstheme="minorHAnsi"/>
        </w:rPr>
        <w:t xml:space="preserve"> </w:t>
      </w:r>
      <w:r w:rsidRPr="002307BB">
        <w:rPr>
          <w:rFonts w:cstheme="minorHAnsi"/>
          <w:i/>
        </w:rPr>
        <w:t xml:space="preserve">entering into your inheritance. </w:t>
      </w:r>
      <w:r w:rsidRPr="002307BB">
        <w:rPr>
          <w:rFonts w:cstheme="minorHAnsi"/>
        </w:rPr>
        <w:t xml:space="preserve">What sensations are there? </w:t>
      </w:r>
      <w:r w:rsidRPr="002307BB">
        <w:rPr>
          <w:rFonts w:cstheme="minorHAnsi"/>
          <w:i/>
        </w:rPr>
        <w:t xml:space="preserve">(Pause) </w:t>
      </w:r>
      <w:r w:rsidRPr="002307BB">
        <w:rPr>
          <w:rFonts w:cstheme="minorHAnsi"/>
        </w:rPr>
        <w:t xml:space="preserve">Your body is always talking to you. You may not understand its language right now, but you can observe. For example, you might recognize what joy or despair feels like in your body. </w:t>
      </w:r>
      <w:r w:rsidRPr="002307BB">
        <w:rPr>
          <w:rFonts w:cstheme="minorHAnsi"/>
          <w:i/>
        </w:rPr>
        <w:t>(Pause)</w:t>
      </w:r>
      <w:r w:rsidRPr="002307BB">
        <w:rPr>
          <w:rFonts w:cstheme="minorHAnsi"/>
        </w:rPr>
        <w:t xml:space="preserve"> If your sensations are </w:t>
      </w:r>
      <w:r w:rsidR="00F00BC0" w:rsidRPr="002307BB">
        <w:rPr>
          <w:rFonts w:cstheme="minorHAnsi"/>
        </w:rPr>
        <w:t xml:space="preserve">too </w:t>
      </w:r>
      <w:r w:rsidRPr="002307BB">
        <w:rPr>
          <w:rFonts w:cstheme="minorHAnsi"/>
        </w:rPr>
        <w:t xml:space="preserve">uncomfortable, </w:t>
      </w:r>
      <w:r w:rsidR="00BA61F6" w:rsidRPr="002307BB">
        <w:rPr>
          <w:rFonts w:cstheme="minorHAnsi"/>
        </w:rPr>
        <w:t xml:space="preserve">you can take control and </w:t>
      </w:r>
      <w:r w:rsidR="00D37C46" w:rsidRPr="002307BB">
        <w:rPr>
          <w:rFonts w:cstheme="minorHAnsi"/>
        </w:rPr>
        <w:t>direct</w:t>
      </w:r>
      <w:r w:rsidRPr="002307BB">
        <w:rPr>
          <w:rFonts w:cstheme="minorHAnsi"/>
        </w:rPr>
        <w:t xml:space="preserve"> your attention to </w:t>
      </w:r>
      <w:r w:rsidR="00D37C46" w:rsidRPr="002307BB">
        <w:rPr>
          <w:rFonts w:cstheme="minorHAnsi"/>
        </w:rPr>
        <w:t xml:space="preserve">an </w:t>
      </w:r>
      <w:r w:rsidRPr="002307BB">
        <w:rPr>
          <w:rFonts w:cstheme="minorHAnsi"/>
        </w:rPr>
        <w:t>area of the body</w:t>
      </w:r>
      <w:r w:rsidR="00D37C46" w:rsidRPr="002307BB">
        <w:rPr>
          <w:rFonts w:cstheme="minorHAnsi"/>
        </w:rPr>
        <w:t xml:space="preserve"> that is not reacting</w:t>
      </w:r>
      <w:r w:rsidRPr="002307BB">
        <w:rPr>
          <w:rFonts w:cstheme="minorHAnsi"/>
        </w:rPr>
        <w:t xml:space="preserve">. </w:t>
      </w:r>
      <w:r w:rsidR="00CB177F" w:rsidRPr="002307BB">
        <w:rPr>
          <w:rFonts w:cstheme="minorHAnsi"/>
        </w:rPr>
        <w:t>The sense of control may give you the confidence to</w:t>
      </w:r>
      <w:r w:rsidR="005E78C1" w:rsidRPr="002307BB">
        <w:rPr>
          <w:rFonts w:cstheme="minorHAnsi"/>
        </w:rPr>
        <w:t xml:space="preserve"> return and</w:t>
      </w:r>
      <w:r w:rsidR="00CB177F" w:rsidRPr="002307BB">
        <w:rPr>
          <w:rFonts w:cstheme="minorHAnsi"/>
        </w:rPr>
        <w:t xml:space="preserve"> observe the </w:t>
      </w:r>
      <w:r w:rsidRPr="002307BB">
        <w:rPr>
          <w:rFonts w:cstheme="minorHAnsi"/>
        </w:rPr>
        <w:t>uncomfortable sensation</w:t>
      </w:r>
      <w:r w:rsidR="00F93D8C" w:rsidRPr="002307BB">
        <w:rPr>
          <w:rFonts w:cstheme="minorHAnsi"/>
        </w:rPr>
        <w:t>s</w:t>
      </w:r>
      <w:r w:rsidRPr="002307BB">
        <w:rPr>
          <w:rFonts w:cstheme="minorHAnsi"/>
        </w:rPr>
        <w:t>.</w:t>
      </w:r>
      <w:r w:rsidR="0020487D" w:rsidRPr="002307BB">
        <w:rPr>
          <w:rFonts w:cstheme="minorHAnsi"/>
        </w:rPr>
        <w:t xml:space="preserve"> </w:t>
      </w:r>
      <w:r w:rsidR="00F93D8C" w:rsidRPr="002307BB">
        <w:rPr>
          <w:rFonts w:cstheme="minorHAnsi"/>
        </w:rPr>
        <w:t xml:space="preserve">Breathe </w:t>
      </w:r>
      <w:r w:rsidRPr="002307BB">
        <w:rPr>
          <w:rFonts w:cstheme="minorHAnsi"/>
          <w:i/>
        </w:rPr>
        <w:t>(Pause</w:t>
      </w:r>
      <w:r w:rsidR="001718E4" w:rsidRPr="002307BB">
        <w:rPr>
          <w:rFonts w:cstheme="minorHAnsi"/>
          <w:i/>
        </w:rPr>
        <w:t xml:space="preserve"> for</w:t>
      </w:r>
      <w:r w:rsidRPr="002307BB">
        <w:rPr>
          <w:rFonts w:cstheme="minorHAnsi"/>
          <w:i/>
        </w:rPr>
        <w:t xml:space="preserve"> </w:t>
      </w:r>
      <w:r w:rsidR="00D37C46" w:rsidRPr="002307BB">
        <w:rPr>
          <w:rFonts w:cstheme="minorHAnsi"/>
          <w:i/>
        </w:rPr>
        <w:t xml:space="preserve">30 </w:t>
      </w:r>
      <w:r w:rsidRPr="002307BB">
        <w:rPr>
          <w:rFonts w:cstheme="minorHAnsi"/>
          <w:i/>
        </w:rPr>
        <w:t>seconds)</w:t>
      </w:r>
    </w:p>
    <w:p w14:paraId="7F2B4443" w14:textId="77777777" w:rsidR="00A6216B" w:rsidRPr="002307BB" w:rsidRDefault="00A6216B" w:rsidP="003A7860">
      <w:pPr>
        <w:spacing w:after="0" w:line="240" w:lineRule="auto"/>
        <w:jc w:val="both"/>
        <w:rPr>
          <w:rFonts w:cstheme="minorHAnsi"/>
        </w:rPr>
      </w:pPr>
    </w:p>
    <w:p w14:paraId="39E6B40E" w14:textId="77777777" w:rsidR="00A6216B" w:rsidRPr="002307BB" w:rsidRDefault="00A6216B" w:rsidP="00760A33">
      <w:pPr>
        <w:spacing w:after="0" w:line="240" w:lineRule="auto"/>
        <w:jc w:val="both"/>
        <w:rPr>
          <w:rFonts w:cstheme="minorHAnsi"/>
          <w:b/>
        </w:rPr>
      </w:pPr>
      <w:r w:rsidRPr="002307BB">
        <w:rPr>
          <w:rFonts w:cstheme="minorHAnsi"/>
          <w:b/>
        </w:rPr>
        <w:t>Talk to Jesus</w:t>
      </w:r>
    </w:p>
    <w:p w14:paraId="62963E59" w14:textId="5A0A8E09" w:rsidR="00A6216B" w:rsidRPr="002307BB" w:rsidRDefault="00A6216B" w:rsidP="00760A33">
      <w:pPr>
        <w:spacing w:after="0" w:line="240" w:lineRule="auto"/>
        <w:jc w:val="both"/>
        <w:rPr>
          <w:rFonts w:cstheme="minorHAnsi"/>
          <w:i/>
        </w:rPr>
      </w:pPr>
      <w:r w:rsidRPr="002307BB">
        <w:rPr>
          <w:rFonts w:cstheme="minorHAnsi"/>
        </w:rPr>
        <w:t xml:space="preserve">You might imagine that you are leaning back in the safe and loving arms of Jesus as together you </w:t>
      </w:r>
      <w:r w:rsidRPr="002307BB">
        <w:rPr>
          <w:rFonts w:cstheme="minorHAnsi"/>
          <w:i/>
        </w:rPr>
        <w:t>consider</w:t>
      </w:r>
      <w:r w:rsidRPr="002307BB">
        <w:rPr>
          <w:rFonts w:cstheme="minorHAnsi"/>
        </w:rPr>
        <w:t xml:space="preserve"> </w:t>
      </w:r>
      <w:r w:rsidRPr="002307BB">
        <w:rPr>
          <w:rFonts w:cstheme="minorHAnsi"/>
          <w:i/>
        </w:rPr>
        <w:t>entering into the delights and responsibilities of your inheritance</w:t>
      </w:r>
      <w:r w:rsidRPr="002307BB">
        <w:rPr>
          <w:rFonts w:cstheme="minorHAnsi"/>
        </w:rPr>
        <w:t>. Do you feel comfortable</w:t>
      </w:r>
      <w:r w:rsidR="00D37C46" w:rsidRPr="002307BB">
        <w:rPr>
          <w:rFonts w:cstheme="minorHAnsi"/>
        </w:rPr>
        <w:t xml:space="preserve"> or uncomfortable</w:t>
      </w:r>
      <w:r w:rsidRPr="002307BB">
        <w:rPr>
          <w:rFonts w:cstheme="minorHAnsi"/>
        </w:rPr>
        <w:t xml:space="preserve"> with </w:t>
      </w:r>
      <w:r w:rsidR="00327FD1" w:rsidRPr="002307BB">
        <w:rPr>
          <w:rFonts w:cstheme="minorHAnsi"/>
        </w:rPr>
        <w:t xml:space="preserve">this </w:t>
      </w:r>
      <w:r w:rsidRPr="002307BB">
        <w:rPr>
          <w:rFonts w:cstheme="minorHAnsi"/>
        </w:rPr>
        <w:t>idea</w:t>
      </w:r>
      <w:r w:rsidR="000D5AA6" w:rsidRPr="002307BB">
        <w:rPr>
          <w:rFonts w:cstheme="minorHAnsi"/>
        </w:rPr>
        <w:t>, or</w:t>
      </w:r>
      <w:r w:rsidR="00D37C46" w:rsidRPr="002307BB">
        <w:rPr>
          <w:rFonts w:cstheme="minorHAnsi"/>
        </w:rPr>
        <w:t xml:space="preserve"> perhaps</w:t>
      </w:r>
      <w:r w:rsidRPr="002307BB">
        <w:rPr>
          <w:rFonts w:cstheme="minorHAnsi"/>
        </w:rPr>
        <w:t xml:space="preserve"> confused or dismayed? Just observe. </w:t>
      </w:r>
      <w:r w:rsidRPr="002307BB">
        <w:rPr>
          <w:rFonts w:cstheme="minorHAnsi"/>
          <w:i/>
        </w:rPr>
        <w:t>(Pause)</w:t>
      </w:r>
      <w:r w:rsidRPr="002307BB">
        <w:rPr>
          <w:rFonts w:cstheme="minorHAnsi"/>
        </w:rPr>
        <w:t xml:space="preserve"> Do you judge delight or responsibility as good or evil? Do you feel euphoria or fear? (</w:t>
      </w:r>
      <w:r w:rsidRPr="002307BB">
        <w:rPr>
          <w:rFonts w:cstheme="minorHAnsi"/>
          <w:i/>
        </w:rPr>
        <w:t xml:space="preserve">Pause) </w:t>
      </w:r>
      <w:r w:rsidRPr="002307BB">
        <w:rPr>
          <w:rFonts w:cstheme="minorHAnsi"/>
        </w:rPr>
        <w:t>When you think about this inheritance</w:t>
      </w:r>
      <w:r w:rsidR="001718E4" w:rsidRPr="002307BB">
        <w:rPr>
          <w:rFonts w:cstheme="minorHAnsi"/>
        </w:rPr>
        <w:t>,</w:t>
      </w:r>
      <w:r w:rsidRPr="002307BB">
        <w:rPr>
          <w:rFonts w:cstheme="minorHAnsi"/>
        </w:rPr>
        <w:t xml:space="preserve"> what limitations or lack of limitations </w:t>
      </w:r>
      <w:r w:rsidR="00F93D8C" w:rsidRPr="002307BB">
        <w:rPr>
          <w:rFonts w:cstheme="minorHAnsi"/>
        </w:rPr>
        <w:t>do</w:t>
      </w:r>
      <w:r w:rsidRPr="002307BB">
        <w:rPr>
          <w:rFonts w:cstheme="minorHAnsi"/>
        </w:rPr>
        <w:t xml:space="preserve"> you imagine? </w:t>
      </w:r>
      <w:r w:rsidRPr="002307BB">
        <w:rPr>
          <w:rFonts w:cstheme="minorHAnsi"/>
          <w:i/>
        </w:rPr>
        <w:t>(Pause)</w:t>
      </w:r>
      <w:r w:rsidRPr="002307BB">
        <w:rPr>
          <w:rFonts w:cstheme="minorHAnsi"/>
        </w:rPr>
        <w:t xml:space="preserve"> Observe your responses as just information</w:t>
      </w:r>
      <w:r w:rsidR="00F93D8C" w:rsidRPr="002307BB">
        <w:rPr>
          <w:rFonts w:cstheme="minorHAnsi"/>
        </w:rPr>
        <w:t>,</w:t>
      </w:r>
      <w:r w:rsidRPr="002307BB">
        <w:rPr>
          <w:rFonts w:cstheme="minorHAnsi"/>
        </w:rPr>
        <w:t xml:space="preserve"> and breathe with a long exhaling breath or the </w:t>
      </w:r>
      <w:r w:rsidR="001718E4" w:rsidRPr="002307BB">
        <w:rPr>
          <w:rFonts w:cstheme="minorHAnsi"/>
        </w:rPr>
        <w:t>D</w:t>
      </w:r>
      <w:r w:rsidRPr="002307BB">
        <w:rPr>
          <w:rFonts w:cstheme="minorHAnsi"/>
        </w:rPr>
        <w:t xml:space="preserve">ragon </w:t>
      </w:r>
      <w:r w:rsidR="001718E4" w:rsidRPr="002307BB">
        <w:rPr>
          <w:rFonts w:cstheme="minorHAnsi"/>
        </w:rPr>
        <w:t>B</w:t>
      </w:r>
      <w:r w:rsidRPr="002307BB">
        <w:rPr>
          <w:rFonts w:cstheme="minorHAnsi"/>
        </w:rPr>
        <w:t xml:space="preserve">reath. </w:t>
      </w:r>
      <w:r w:rsidRPr="002307BB">
        <w:rPr>
          <w:rFonts w:cstheme="minorHAnsi"/>
          <w:i/>
        </w:rPr>
        <w:t>(Pause</w:t>
      </w:r>
      <w:r w:rsidR="001718E4" w:rsidRPr="002307BB">
        <w:rPr>
          <w:rFonts w:cstheme="minorHAnsi"/>
          <w:i/>
        </w:rPr>
        <w:t xml:space="preserve"> for</w:t>
      </w:r>
      <w:r w:rsidRPr="002307BB">
        <w:rPr>
          <w:rFonts w:cstheme="minorHAnsi"/>
          <w:i/>
        </w:rPr>
        <w:t xml:space="preserve"> 30 seconds)</w:t>
      </w:r>
    </w:p>
    <w:p w14:paraId="38E2BE30" w14:textId="77777777" w:rsidR="00A6216B" w:rsidRPr="002307BB" w:rsidRDefault="00A6216B" w:rsidP="00760A33">
      <w:pPr>
        <w:spacing w:after="0" w:line="240" w:lineRule="auto"/>
        <w:jc w:val="both"/>
        <w:rPr>
          <w:rFonts w:cstheme="minorHAnsi"/>
        </w:rPr>
      </w:pPr>
    </w:p>
    <w:p w14:paraId="6DA719D1" w14:textId="77777777" w:rsidR="00A6216B" w:rsidRPr="002307BB" w:rsidRDefault="00A6216B" w:rsidP="00760A33">
      <w:pPr>
        <w:spacing w:after="0" w:line="240" w:lineRule="auto"/>
        <w:jc w:val="both"/>
        <w:rPr>
          <w:rFonts w:cstheme="minorHAnsi"/>
          <w:b/>
        </w:rPr>
      </w:pPr>
      <w:r w:rsidRPr="002307BB">
        <w:rPr>
          <w:rFonts w:cstheme="minorHAnsi"/>
          <w:b/>
        </w:rPr>
        <w:t>Heal</w:t>
      </w:r>
    </w:p>
    <w:p w14:paraId="23D9CC06" w14:textId="73FE501D" w:rsidR="003A7860" w:rsidRPr="002307BB" w:rsidRDefault="00A6216B" w:rsidP="00760A33">
      <w:pPr>
        <w:spacing w:after="0" w:line="240" w:lineRule="auto"/>
        <w:jc w:val="both"/>
        <w:rPr>
          <w:rFonts w:cstheme="minorHAnsi"/>
          <w:i/>
        </w:rPr>
      </w:pPr>
      <w:r w:rsidRPr="002307BB">
        <w:rPr>
          <w:rFonts w:cstheme="minorHAnsi"/>
        </w:rPr>
        <w:t>As you breathe</w:t>
      </w:r>
      <w:r w:rsidR="00075464" w:rsidRPr="002307BB">
        <w:rPr>
          <w:rFonts w:cstheme="minorHAnsi"/>
        </w:rPr>
        <w:t>,</w:t>
      </w:r>
      <w:r w:rsidRPr="002307BB">
        <w:rPr>
          <w:rFonts w:cstheme="minorHAnsi"/>
        </w:rPr>
        <w:t xml:space="preserve"> repeat the word</w:t>
      </w:r>
      <w:r w:rsidR="003A7860" w:rsidRPr="002307BB">
        <w:rPr>
          <w:rFonts w:cstheme="minorHAnsi"/>
        </w:rPr>
        <w:t xml:space="preserve"> </w:t>
      </w:r>
      <w:r w:rsidR="00284C86" w:rsidRPr="002307BB">
        <w:rPr>
          <w:rFonts w:cstheme="minorHAnsi"/>
          <w:i/>
        </w:rPr>
        <w:t>W</w:t>
      </w:r>
      <w:r w:rsidRPr="002307BB">
        <w:rPr>
          <w:rFonts w:cstheme="minorHAnsi"/>
          <w:i/>
        </w:rPr>
        <w:t>elcome</w:t>
      </w:r>
      <w:r w:rsidRPr="002307BB">
        <w:rPr>
          <w:rFonts w:cstheme="minorHAnsi"/>
        </w:rPr>
        <w:t xml:space="preserve">. </w:t>
      </w:r>
      <w:r w:rsidRPr="002307BB">
        <w:rPr>
          <w:rFonts w:cstheme="minorHAnsi"/>
          <w:i/>
        </w:rPr>
        <w:t xml:space="preserve">(Pause </w:t>
      </w:r>
      <w:r w:rsidR="001718E4" w:rsidRPr="002307BB">
        <w:rPr>
          <w:rFonts w:cstheme="minorHAnsi"/>
          <w:i/>
        </w:rPr>
        <w:t xml:space="preserve">for </w:t>
      </w:r>
      <w:r w:rsidRPr="002307BB">
        <w:rPr>
          <w:rFonts w:cstheme="minorHAnsi"/>
          <w:i/>
        </w:rPr>
        <w:t>10 seconds)</w:t>
      </w:r>
    </w:p>
    <w:p w14:paraId="4BDA131D" w14:textId="77777777" w:rsidR="003A7860" w:rsidRPr="002307BB" w:rsidRDefault="003A7860" w:rsidP="00760A33">
      <w:pPr>
        <w:spacing w:after="0" w:line="240" w:lineRule="auto"/>
        <w:jc w:val="both"/>
        <w:rPr>
          <w:rFonts w:cstheme="minorHAnsi"/>
        </w:rPr>
      </w:pPr>
    </w:p>
    <w:p w14:paraId="3E9653B9" w14:textId="2C2152E3" w:rsidR="00A6216B" w:rsidRPr="002307BB" w:rsidRDefault="00A6216B" w:rsidP="00760A33">
      <w:pPr>
        <w:spacing w:after="0" w:line="240" w:lineRule="auto"/>
        <w:jc w:val="both"/>
        <w:rPr>
          <w:rFonts w:cstheme="minorHAnsi"/>
          <w:i/>
        </w:rPr>
      </w:pPr>
      <w:r w:rsidRPr="002307BB">
        <w:rPr>
          <w:rFonts w:cstheme="minorHAnsi"/>
          <w:i/>
        </w:rPr>
        <w:t xml:space="preserve">(Pause </w:t>
      </w:r>
      <w:r w:rsidR="001718E4" w:rsidRPr="002307BB">
        <w:rPr>
          <w:rFonts w:cstheme="minorHAnsi"/>
          <w:i/>
        </w:rPr>
        <w:t xml:space="preserve">for </w:t>
      </w:r>
      <w:r w:rsidRPr="002307BB">
        <w:rPr>
          <w:rFonts w:cstheme="minorHAnsi"/>
          <w:i/>
        </w:rPr>
        <w:t xml:space="preserve">8 seconds </w:t>
      </w:r>
      <w:r w:rsidR="00284C86" w:rsidRPr="002307BB">
        <w:rPr>
          <w:rFonts w:cstheme="minorHAnsi"/>
          <w:i/>
        </w:rPr>
        <w:t xml:space="preserve">or one long breath </w:t>
      </w:r>
      <w:r w:rsidRPr="002307BB">
        <w:rPr>
          <w:rFonts w:cstheme="minorHAnsi"/>
          <w:i/>
        </w:rPr>
        <w:t xml:space="preserve">after each statement) </w:t>
      </w:r>
    </w:p>
    <w:p w14:paraId="7B39D41E" w14:textId="77777777" w:rsidR="003A7860" w:rsidRPr="002307BB" w:rsidRDefault="00A6216B" w:rsidP="001718E4">
      <w:pPr>
        <w:pStyle w:val="ListParagraph"/>
        <w:numPr>
          <w:ilvl w:val="0"/>
          <w:numId w:val="2"/>
        </w:numPr>
        <w:spacing w:after="0" w:line="240" w:lineRule="auto"/>
        <w:jc w:val="both"/>
        <w:rPr>
          <w:rFonts w:cstheme="minorHAnsi"/>
        </w:rPr>
      </w:pPr>
      <w:r w:rsidRPr="002307BB">
        <w:rPr>
          <w:rFonts w:cstheme="minorHAnsi"/>
        </w:rPr>
        <w:t xml:space="preserve">Welcome this opportunity to explore the hope of your inheritance in Christ. </w:t>
      </w:r>
    </w:p>
    <w:p w14:paraId="3A2E0680" w14:textId="26546549" w:rsidR="003A7860" w:rsidRPr="002307BB" w:rsidRDefault="00A6216B" w:rsidP="001718E4">
      <w:pPr>
        <w:pStyle w:val="ListParagraph"/>
        <w:numPr>
          <w:ilvl w:val="0"/>
          <w:numId w:val="2"/>
        </w:numPr>
        <w:spacing w:after="0" w:line="240" w:lineRule="auto"/>
        <w:jc w:val="both"/>
        <w:rPr>
          <w:rFonts w:cstheme="minorHAnsi"/>
        </w:rPr>
      </w:pPr>
      <w:r w:rsidRPr="002307BB">
        <w:rPr>
          <w:rFonts w:cstheme="minorHAnsi"/>
        </w:rPr>
        <w:t>Welcome the gentle Holy Spirit</w:t>
      </w:r>
      <w:r w:rsidR="00284C86" w:rsidRPr="002307BB">
        <w:rPr>
          <w:rFonts w:cstheme="minorHAnsi"/>
        </w:rPr>
        <w:t>,</w:t>
      </w:r>
      <w:r w:rsidRPr="002307BB">
        <w:rPr>
          <w:rFonts w:cstheme="minorHAnsi"/>
        </w:rPr>
        <w:t xml:space="preserve"> who desires to train you for that inheritance. </w:t>
      </w:r>
    </w:p>
    <w:p w14:paraId="443B581B" w14:textId="570298F5" w:rsidR="003A7860" w:rsidRPr="002307BB" w:rsidRDefault="00A6216B" w:rsidP="001718E4">
      <w:pPr>
        <w:pStyle w:val="ListParagraph"/>
        <w:numPr>
          <w:ilvl w:val="0"/>
          <w:numId w:val="2"/>
        </w:numPr>
        <w:spacing w:after="0" w:line="240" w:lineRule="auto"/>
        <w:jc w:val="both"/>
        <w:rPr>
          <w:rFonts w:cstheme="minorHAnsi"/>
        </w:rPr>
      </w:pPr>
      <w:r w:rsidRPr="002307BB">
        <w:rPr>
          <w:rFonts w:cstheme="minorHAnsi"/>
        </w:rPr>
        <w:t>Welcome your present reality</w:t>
      </w:r>
      <w:r w:rsidR="003A7860" w:rsidRPr="002307BB">
        <w:rPr>
          <w:rFonts w:cstheme="minorHAnsi"/>
        </w:rPr>
        <w:t>—</w:t>
      </w:r>
      <w:r w:rsidRPr="002307BB">
        <w:rPr>
          <w:rFonts w:cstheme="minorHAnsi"/>
        </w:rPr>
        <w:t xml:space="preserve">where you are today and </w:t>
      </w:r>
      <w:r w:rsidR="00284C86" w:rsidRPr="002307BB">
        <w:rPr>
          <w:rFonts w:cstheme="minorHAnsi"/>
        </w:rPr>
        <w:t>what your potential might be</w:t>
      </w:r>
      <w:r w:rsidRPr="002307BB">
        <w:rPr>
          <w:rFonts w:cstheme="minorHAnsi"/>
        </w:rPr>
        <w:t xml:space="preserve">. </w:t>
      </w:r>
    </w:p>
    <w:p w14:paraId="0970C11B" w14:textId="1EA6C5EF" w:rsidR="00A6216B" w:rsidRPr="002307BB" w:rsidRDefault="00A6216B" w:rsidP="001718E4">
      <w:pPr>
        <w:pStyle w:val="ListParagraph"/>
        <w:numPr>
          <w:ilvl w:val="0"/>
          <w:numId w:val="2"/>
        </w:numPr>
        <w:spacing w:after="0" w:line="240" w:lineRule="auto"/>
        <w:jc w:val="both"/>
        <w:rPr>
          <w:rFonts w:cstheme="minorHAnsi"/>
          <w:i/>
        </w:rPr>
      </w:pPr>
      <w:r w:rsidRPr="002307BB">
        <w:rPr>
          <w:rFonts w:cstheme="minorHAnsi"/>
        </w:rPr>
        <w:t xml:space="preserve">Welcome what you are learning about yourself. </w:t>
      </w:r>
      <w:r w:rsidRPr="002307BB">
        <w:rPr>
          <w:rFonts w:cstheme="minorHAnsi"/>
          <w:i/>
        </w:rPr>
        <w:t xml:space="preserve">(Pause </w:t>
      </w:r>
      <w:r w:rsidR="001718E4" w:rsidRPr="002307BB">
        <w:rPr>
          <w:rFonts w:cstheme="minorHAnsi"/>
          <w:i/>
        </w:rPr>
        <w:t xml:space="preserve">for </w:t>
      </w:r>
      <w:r w:rsidRPr="002307BB">
        <w:rPr>
          <w:rFonts w:cstheme="minorHAnsi"/>
          <w:i/>
        </w:rPr>
        <w:t>10 seconds)</w:t>
      </w:r>
    </w:p>
    <w:p w14:paraId="45ACE2BA" w14:textId="77777777" w:rsidR="00A6216B" w:rsidRPr="002307BB" w:rsidRDefault="00A6216B" w:rsidP="00760A33">
      <w:pPr>
        <w:spacing w:after="0" w:line="240" w:lineRule="auto"/>
        <w:jc w:val="both"/>
        <w:rPr>
          <w:rFonts w:cstheme="minorHAnsi"/>
        </w:rPr>
      </w:pPr>
    </w:p>
    <w:p w14:paraId="63AF8750" w14:textId="77777777" w:rsidR="00284C86" w:rsidRPr="002307BB" w:rsidRDefault="00284C86" w:rsidP="00284C86">
      <w:pPr>
        <w:spacing w:after="0" w:line="240" w:lineRule="auto"/>
        <w:jc w:val="both"/>
        <w:rPr>
          <w:rFonts w:cstheme="minorHAnsi"/>
        </w:rPr>
      </w:pPr>
      <w:bookmarkStart w:id="5" w:name="OLE_LINK34"/>
      <w:bookmarkStart w:id="6" w:name="OLE_LINK33"/>
      <w:r w:rsidRPr="002307BB">
        <w:rPr>
          <w:rFonts w:cstheme="minorHAnsi"/>
        </w:rPr>
        <w:t>Now, as you breathe, you might use the following statements as a confession to the Lord and turn away from the Idol Self. On the exhale, let go.</w:t>
      </w:r>
      <w:bookmarkStart w:id="7" w:name="_Hlk525227968"/>
      <w:r w:rsidRPr="002307BB">
        <w:rPr>
          <w:rStyle w:val="EndnoteReference"/>
          <w:rFonts w:cstheme="minorHAnsi"/>
        </w:rPr>
        <w:endnoteReference w:id="3"/>
      </w:r>
      <w:bookmarkEnd w:id="5"/>
      <w:bookmarkEnd w:id="6"/>
      <w:bookmarkEnd w:id="7"/>
    </w:p>
    <w:p w14:paraId="12519B16" w14:textId="77777777" w:rsidR="003A7860" w:rsidRPr="002307BB" w:rsidRDefault="003A7860" w:rsidP="00760A33">
      <w:pPr>
        <w:spacing w:after="0" w:line="240" w:lineRule="auto"/>
        <w:jc w:val="both"/>
        <w:rPr>
          <w:rFonts w:cstheme="minorHAnsi"/>
        </w:rPr>
      </w:pPr>
    </w:p>
    <w:p w14:paraId="7C4DF9C9" w14:textId="2EA2963E" w:rsidR="00A6216B" w:rsidRPr="002307BB" w:rsidRDefault="00A6216B" w:rsidP="00760A33">
      <w:pPr>
        <w:spacing w:after="0" w:line="240" w:lineRule="auto"/>
        <w:jc w:val="both"/>
        <w:rPr>
          <w:rFonts w:cstheme="minorHAnsi"/>
        </w:rPr>
      </w:pPr>
      <w:r w:rsidRPr="002307BB">
        <w:rPr>
          <w:rFonts w:cstheme="minorHAnsi"/>
          <w:i/>
        </w:rPr>
        <w:t xml:space="preserve">(Pause </w:t>
      </w:r>
      <w:r w:rsidR="001718E4" w:rsidRPr="002307BB">
        <w:rPr>
          <w:rFonts w:cstheme="minorHAnsi"/>
          <w:i/>
        </w:rPr>
        <w:t xml:space="preserve">for </w:t>
      </w:r>
      <w:r w:rsidRPr="002307BB">
        <w:rPr>
          <w:rFonts w:cstheme="minorHAnsi"/>
          <w:i/>
        </w:rPr>
        <w:t>5 seconds after each statement)</w:t>
      </w:r>
    </w:p>
    <w:p w14:paraId="42B7BF70" w14:textId="77777777" w:rsidR="003A7860" w:rsidRPr="002307BB" w:rsidRDefault="00A6216B" w:rsidP="001718E4">
      <w:pPr>
        <w:pStyle w:val="ListParagraph"/>
        <w:numPr>
          <w:ilvl w:val="0"/>
          <w:numId w:val="3"/>
        </w:numPr>
        <w:spacing w:after="0" w:line="240" w:lineRule="auto"/>
        <w:jc w:val="both"/>
        <w:rPr>
          <w:rFonts w:cstheme="minorHAnsi"/>
        </w:rPr>
      </w:pPr>
      <w:r w:rsidRPr="002307BB">
        <w:rPr>
          <w:rFonts w:cstheme="minorHAnsi"/>
        </w:rPr>
        <w:t>As I am trained for my inheritance, I let go of the craving for power and control.</w:t>
      </w:r>
    </w:p>
    <w:p w14:paraId="789B71C7" w14:textId="77777777" w:rsidR="003A7860" w:rsidRPr="002307BB" w:rsidRDefault="00A6216B" w:rsidP="001718E4">
      <w:pPr>
        <w:pStyle w:val="ListParagraph"/>
        <w:numPr>
          <w:ilvl w:val="0"/>
          <w:numId w:val="3"/>
        </w:numPr>
        <w:spacing w:after="0" w:line="240" w:lineRule="auto"/>
        <w:jc w:val="both"/>
        <w:rPr>
          <w:rFonts w:cstheme="minorHAnsi"/>
        </w:rPr>
      </w:pPr>
      <w:r w:rsidRPr="002307BB">
        <w:rPr>
          <w:rFonts w:cstheme="minorHAnsi"/>
        </w:rPr>
        <w:t>As I am trained for my inheritance, I let go of the craving for esteem and affection.</w:t>
      </w:r>
    </w:p>
    <w:p w14:paraId="3A15383A" w14:textId="77777777" w:rsidR="003A7860" w:rsidRPr="002307BB" w:rsidRDefault="00A6216B" w:rsidP="001718E4">
      <w:pPr>
        <w:pStyle w:val="ListParagraph"/>
        <w:numPr>
          <w:ilvl w:val="0"/>
          <w:numId w:val="3"/>
        </w:numPr>
        <w:spacing w:after="0" w:line="240" w:lineRule="auto"/>
        <w:jc w:val="both"/>
        <w:rPr>
          <w:rFonts w:cstheme="minorHAnsi"/>
        </w:rPr>
      </w:pPr>
      <w:r w:rsidRPr="002307BB">
        <w:rPr>
          <w:rFonts w:cstheme="minorHAnsi"/>
        </w:rPr>
        <w:t>As I am trained for my inheritance, I let go of the craving for security and superiority.</w:t>
      </w:r>
    </w:p>
    <w:p w14:paraId="56748276" w14:textId="7EA9259F" w:rsidR="00A6216B" w:rsidRPr="002307BB" w:rsidRDefault="00A6216B" w:rsidP="001718E4">
      <w:pPr>
        <w:pStyle w:val="ListParagraph"/>
        <w:numPr>
          <w:ilvl w:val="0"/>
          <w:numId w:val="3"/>
        </w:numPr>
        <w:spacing w:after="0" w:line="240" w:lineRule="auto"/>
        <w:jc w:val="both"/>
        <w:rPr>
          <w:rFonts w:cstheme="minorHAnsi"/>
        </w:rPr>
      </w:pPr>
      <w:r w:rsidRPr="002307BB">
        <w:rPr>
          <w:rFonts w:cstheme="minorHAnsi"/>
        </w:rPr>
        <w:t xml:space="preserve">As I am trained for my inheritance, I let go of the craving for perfection. </w:t>
      </w:r>
      <w:r w:rsidRPr="002307BB">
        <w:rPr>
          <w:rFonts w:cstheme="minorHAnsi"/>
          <w:i/>
        </w:rPr>
        <w:t>(Pause for 30 seconds)</w:t>
      </w:r>
      <w:r w:rsidRPr="002307BB">
        <w:rPr>
          <w:rFonts w:cstheme="minorHAnsi"/>
        </w:rPr>
        <w:t xml:space="preserve"> </w:t>
      </w:r>
    </w:p>
    <w:p w14:paraId="4EBDDF2E" w14:textId="77777777" w:rsidR="00A6216B" w:rsidRPr="002307BB" w:rsidRDefault="00A6216B" w:rsidP="00760A33">
      <w:pPr>
        <w:spacing w:after="0" w:line="240" w:lineRule="auto"/>
        <w:jc w:val="both"/>
        <w:rPr>
          <w:rFonts w:cstheme="minorHAnsi"/>
        </w:rPr>
      </w:pPr>
    </w:p>
    <w:p w14:paraId="7C757E2F" w14:textId="77777777" w:rsidR="00A6216B" w:rsidRPr="002307BB" w:rsidRDefault="00A6216B" w:rsidP="00760A33">
      <w:pPr>
        <w:spacing w:after="0" w:line="240" w:lineRule="auto"/>
        <w:jc w:val="both"/>
        <w:rPr>
          <w:rFonts w:cstheme="minorHAnsi"/>
        </w:rPr>
      </w:pPr>
      <w:r w:rsidRPr="002307BB">
        <w:rPr>
          <w:rFonts w:cstheme="minorHAnsi"/>
        </w:rPr>
        <w:t xml:space="preserve">Take a deep breath. </w:t>
      </w:r>
    </w:p>
    <w:p w14:paraId="7E674AAD" w14:textId="6B706023" w:rsidR="009529A6" w:rsidRPr="002307BB" w:rsidRDefault="009529A6" w:rsidP="009529A6">
      <w:pPr>
        <w:spacing w:after="0" w:line="240" w:lineRule="auto"/>
        <w:jc w:val="both"/>
        <w:rPr>
          <w:rFonts w:cstheme="minorHAnsi"/>
          <w:i/>
        </w:rPr>
      </w:pPr>
      <w:r w:rsidRPr="002307BB">
        <w:rPr>
          <w:rFonts w:cstheme="minorHAnsi"/>
          <w:i/>
        </w:rPr>
        <w:t xml:space="preserve">(If time permits, ask, “Does anyone have comments or questions about the integration?”) </w:t>
      </w:r>
    </w:p>
    <w:p w14:paraId="5125000C" w14:textId="77777777" w:rsidR="005E78C1" w:rsidRPr="002307BB" w:rsidRDefault="005E78C1" w:rsidP="009529A6">
      <w:pPr>
        <w:spacing w:after="0" w:line="240" w:lineRule="auto"/>
        <w:jc w:val="both"/>
        <w:rPr>
          <w:rFonts w:cstheme="minorHAnsi"/>
        </w:rPr>
      </w:pPr>
    </w:p>
    <w:p w14:paraId="2167367D" w14:textId="6FB24FED" w:rsidR="00A6216B" w:rsidRPr="002307BB" w:rsidRDefault="00A6216B" w:rsidP="00760A33">
      <w:pPr>
        <w:spacing w:after="0" w:line="240" w:lineRule="auto"/>
        <w:jc w:val="both"/>
        <w:rPr>
          <w:rFonts w:cstheme="minorHAnsi"/>
          <w:b/>
        </w:rPr>
      </w:pPr>
      <w:r w:rsidRPr="002307BB">
        <w:rPr>
          <w:rFonts w:cstheme="minorHAnsi"/>
          <w:b/>
        </w:rPr>
        <w:t>1:28</w:t>
      </w:r>
      <w:r w:rsidRPr="002307BB">
        <w:rPr>
          <w:rFonts w:cstheme="minorHAnsi"/>
          <w:b/>
        </w:rPr>
        <w:tab/>
        <w:t>ENDING PRAYER</w:t>
      </w:r>
    </w:p>
    <w:p w14:paraId="2D02744B" w14:textId="77777777" w:rsidR="00F93D8C" w:rsidRPr="002307BB" w:rsidRDefault="00F93D8C" w:rsidP="00F93D8C">
      <w:pPr>
        <w:spacing w:after="0" w:line="240" w:lineRule="auto"/>
        <w:jc w:val="both"/>
        <w:rPr>
          <w:rFonts w:cstheme="minorHAnsi"/>
        </w:rPr>
      </w:pPr>
      <w:r w:rsidRPr="002307BB">
        <w:rPr>
          <w:rFonts w:cstheme="minorHAnsi"/>
        </w:rPr>
        <w:lastRenderedPageBreak/>
        <w:t>Dear Father and Creator,</w:t>
      </w:r>
    </w:p>
    <w:p w14:paraId="523419F7" w14:textId="5FACF4D7" w:rsidR="00F93D8C" w:rsidRPr="002307BB" w:rsidRDefault="00BC274E" w:rsidP="00F93D8C">
      <w:pPr>
        <w:spacing w:after="0" w:line="240" w:lineRule="auto"/>
        <w:jc w:val="both"/>
        <w:rPr>
          <w:rFonts w:cstheme="minorHAnsi"/>
        </w:rPr>
      </w:pPr>
      <w:bookmarkStart w:id="8" w:name="_Hlk49157972"/>
      <w:r w:rsidRPr="002307BB">
        <w:rPr>
          <w:rFonts w:cstheme="minorHAnsi"/>
        </w:rPr>
        <w:t>Thank You for inviting us to train together to receive our inheritance</w:t>
      </w:r>
      <w:r w:rsidR="00F93D8C" w:rsidRPr="002307BB">
        <w:rPr>
          <w:rFonts w:cstheme="minorHAnsi"/>
        </w:rPr>
        <w:t xml:space="preserve">. Hold us in the power of this new understanding as You guide us to our real glory and </w:t>
      </w:r>
      <w:r w:rsidR="00C52D0B" w:rsidRPr="002307BB">
        <w:rPr>
          <w:rFonts w:cstheme="minorHAnsi"/>
        </w:rPr>
        <w:t xml:space="preserve">to </w:t>
      </w:r>
      <w:r w:rsidR="005E78C1" w:rsidRPr="002307BB">
        <w:rPr>
          <w:rFonts w:cstheme="minorHAnsi"/>
        </w:rPr>
        <w:t xml:space="preserve">all that </w:t>
      </w:r>
      <w:r w:rsidR="00F93D8C" w:rsidRPr="002307BB">
        <w:rPr>
          <w:rFonts w:cstheme="minorHAnsi"/>
        </w:rPr>
        <w:t>You intended us to be. Help us co-labor with You to reorient our lives for a more effective flow and to further our connection with our true glory, with our mission, with the Creation, and with You, for the glory and honor of our Lord Jesus. Amen.</w:t>
      </w:r>
    </w:p>
    <w:bookmarkEnd w:id="8"/>
    <w:p w14:paraId="3F605751" w14:textId="77777777" w:rsidR="00A6216B" w:rsidRPr="002307BB" w:rsidRDefault="00A6216B" w:rsidP="00760A33">
      <w:pPr>
        <w:spacing w:after="0" w:line="240" w:lineRule="auto"/>
        <w:jc w:val="both"/>
        <w:rPr>
          <w:rFonts w:cstheme="minorHAnsi"/>
        </w:rPr>
      </w:pPr>
    </w:p>
    <w:p w14:paraId="6E028B3A" w14:textId="77777777" w:rsidR="00A6216B" w:rsidRPr="002307BB" w:rsidRDefault="00A6216B" w:rsidP="00760A33">
      <w:pPr>
        <w:spacing w:after="0" w:line="240" w:lineRule="auto"/>
        <w:jc w:val="both"/>
        <w:rPr>
          <w:rFonts w:cstheme="minorHAnsi"/>
        </w:rPr>
      </w:pPr>
      <w:r w:rsidRPr="002307BB">
        <w:rPr>
          <w:rFonts w:cstheme="minorHAnsi"/>
        </w:rPr>
        <w:t>Take a deep breath.</w:t>
      </w:r>
    </w:p>
    <w:p w14:paraId="6F032E99" w14:textId="437E1B02" w:rsidR="009529A6" w:rsidRPr="002307BB" w:rsidRDefault="009529A6" w:rsidP="009529A6">
      <w:pPr>
        <w:spacing w:after="0" w:line="240" w:lineRule="auto"/>
        <w:jc w:val="both"/>
        <w:rPr>
          <w:rFonts w:cstheme="minorHAnsi"/>
        </w:rPr>
      </w:pPr>
      <w:r w:rsidRPr="002307BB">
        <w:rPr>
          <w:rFonts w:cstheme="minorHAnsi"/>
          <w:i/>
        </w:rPr>
        <w:t xml:space="preserve">(If time permits, ask, “Does anyone have comments or questions about this meeting?”) </w:t>
      </w:r>
    </w:p>
    <w:p w14:paraId="1B28554B" w14:textId="77777777" w:rsidR="00A6216B" w:rsidRPr="002307BB" w:rsidRDefault="00A6216B" w:rsidP="00760A33">
      <w:pPr>
        <w:spacing w:after="0" w:line="240" w:lineRule="auto"/>
        <w:jc w:val="both"/>
        <w:rPr>
          <w:rFonts w:cstheme="minorHAnsi"/>
        </w:rPr>
      </w:pPr>
    </w:p>
    <w:p w14:paraId="755CD1B8" w14:textId="77777777" w:rsidR="00A6216B" w:rsidRPr="002307BB" w:rsidRDefault="00A6216B" w:rsidP="00760A33">
      <w:pPr>
        <w:spacing w:after="0" w:line="240" w:lineRule="auto"/>
        <w:jc w:val="both"/>
        <w:rPr>
          <w:rFonts w:cstheme="minorHAnsi"/>
          <w:b/>
        </w:rPr>
      </w:pPr>
      <w:r w:rsidRPr="002307BB">
        <w:rPr>
          <w:rFonts w:cstheme="minorHAnsi"/>
          <w:b/>
        </w:rPr>
        <w:t>1:29</w:t>
      </w:r>
      <w:r w:rsidRPr="002307BB">
        <w:rPr>
          <w:rFonts w:cstheme="minorHAnsi"/>
          <w:b/>
        </w:rPr>
        <w:tab/>
        <w:t xml:space="preserve">ANNOUNCEMENTS </w:t>
      </w:r>
    </w:p>
    <w:p w14:paraId="7021F06F" w14:textId="77777777" w:rsidR="00284C86" w:rsidRPr="002307BB" w:rsidRDefault="00284C86" w:rsidP="00760A33">
      <w:pPr>
        <w:spacing w:after="0" w:line="240" w:lineRule="auto"/>
        <w:jc w:val="both"/>
        <w:rPr>
          <w:rFonts w:cstheme="minorHAnsi"/>
          <w:b/>
        </w:rPr>
      </w:pPr>
    </w:p>
    <w:p w14:paraId="7B3F5111" w14:textId="19D45B57" w:rsidR="002C5B89" w:rsidRDefault="002C5B89" w:rsidP="002C5B89">
      <w:pPr>
        <w:spacing w:after="0" w:line="240" w:lineRule="auto"/>
        <w:jc w:val="both"/>
      </w:pPr>
      <w:bookmarkStart w:id="9" w:name="_Hlk506743710"/>
      <w:bookmarkStart w:id="10" w:name="_Hlk95831703"/>
      <w:r w:rsidRPr="002307BB">
        <w:t xml:space="preserve">The KF training cycle </w:t>
      </w:r>
      <w:r w:rsidR="0060072B" w:rsidRPr="002307BB">
        <w:t>begins</w:t>
      </w:r>
      <w:r w:rsidRPr="002307BB">
        <w:t xml:space="preserve"> again in March. Admin requests that all current KF members register now on the website for the next KF cycle. If you know people who have graduated from the book study within the last year and have either not joined or dropped out of the Fellowships, you might wish to invite them to register for KF again. Simply let them know, as a courtesy and a gift, that the new cycle is due to begin. If they are interested in KF training, you might help them register on the website</w:t>
      </w:r>
      <w:bookmarkEnd w:id="9"/>
      <w:r w:rsidRPr="002307BB">
        <w:t>.</w:t>
      </w:r>
    </w:p>
    <w:bookmarkEnd w:id="10"/>
    <w:p w14:paraId="0C2EB628" w14:textId="77777777" w:rsidR="001C61B7" w:rsidRPr="0020487D" w:rsidRDefault="001C61B7" w:rsidP="00760A33">
      <w:pPr>
        <w:spacing w:after="0" w:line="240" w:lineRule="auto"/>
        <w:jc w:val="both"/>
        <w:rPr>
          <w:rFonts w:cstheme="minorHAnsi"/>
        </w:rPr>
      </w:pPr>
    </w:p>
    <w:sectPr w:rsidR="001C61B7" w:rsidRPr="0020487D" w:rsidSect="00A165AA">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4F9A7" w14:textId="77777777" w:rsidR="00573E51" w:rsidRDefault="00573E51" w:rsidP="00285B9A">
      <w:pPr>
        <w:spacing w:after="0" w:line="240" w:lineRule="auto"/>
      </w:pPr>
      <w:r>
        <w:separator/>
      </w:r>
    </w:p>
  </w:endnote>
  <w:endnote w:type="continuationSeparator" w:id="0">
    <w:p w14:paraId="19F37881" w14:textId="77777777" w:rsidR="00573E51" w:rsidRDefault="00573E51" w:rsidP="00285B9A">
      <w:pPr>
        <w:spacing w:after="0" w:line="240" w:lineRule="auto"/>
      </w:pPr>
      <w:r>
        <w:continuationSeparator/>
      </w:r>
    </w:p>
  </w:endnote>
  <w:endnote w:id="1">
    <w:p w14:paraId="7FE91097" w14:textId="409C832A" w:rsidR="0053203D" w:rsidRDefault="0053203D" w:rsidP="0053203D">
      <w:pPr>
        <w:pStyle w:val="EndnoteText"/>
      </w:pPr>
      <w:r w:rsidRPr="0053203D">
        <w:rPr>
          <w:rStyle w:val="EndnoteReference"/>
        </w:rPr>
        <w:endnoteRef/>
      </w:r>
      <w:r w:rsidRPr="0053203D">
        <w:t xml:space="preserve"> “Let </w:t>
      </w:r>
      <w:r w:rsidRPr="00237FF2">
        <w:t>go, relax, and know that I am God” (Psalm 46:10)</w:t>
      </w:r>
      <w:r w:rsidR="00880D22" w:rsidRPr="00237FF2">
        <w:t>.</w:t>
      </w:r>
    </w:p>
  </w:endnote>
  <w:endnote w:id="2">
    <w:p w14:paraId="23E17AC4" w14:textId="71F024F8" w:rsidR="00D62241" w:rsidRPr="00D461A1" w:rsidRDefault="00D62241" w:rsidP="00256FF3">
      <w:pPr>
        <w:pStyle w:val="EndnoteText"/>
        <w:rPr>
          <w:lang w:val="en-GB"/>
        </w:rPr>
      </w:pPr>
      <w:r>
        <w:rPr>
          <w:rStyle w:val="EndnoteReference"/>
        </w:rPr>
        <w:endnoteRef/>
      </w:r>
      <w:r>
        <w:t xml:space="preserve"> </w:t>
      </w:r>
      <w:hyperlink r:id="rId1" w:history="1">
        <w:r w:rsidR="009529A6">
          <w:rPr>
            <w:rStyle w:val="Hyperlink"/>
          </w:rPr>
          <w:t>www.youtube.com/watch?v=ihJAJA4ibEs</w:t>
        </w:r>
      </w:hyperlink>
      <w:r>
        <w:t>.</w:t>
      </w:r>
    </w:p>
  </w:endnote>
  <w:endnote w:id="3">
    <w:p w14:paraId="5FE6F78E" w14:textId="70DA27AE" w:rsidR="00284C86" w:rsidRDefault="00284C86" w:rsidP="00284C86">
      <w:pPr>
        <w:pStyle w:val="EndnoteText"/>
        <w:jc w:val="both"/>
        <w:rPr>
          <w:lang w:val="en-GB"/>
        </w:rPr>
      </w:pPr>
      <w:r>
        <w:rPr>
          <w:rStyle w:val="EndnoteReference"/>
        </w:rPr>
        <w:endnoteRef/>
      </w:r>
      <w:r w:rsidRPr="004426CE">
        <w:rPr>
          <w:lang w:val="en-GB"/>
        </w:rPr>
        <w:t xml:space="preserve"> </w:t>
      </w:r>
      <w:hyperlink r:id="rId2" w:history="1">
        <w:r w:rsidR="009529A6">
          <w:rPr>
            <w:rStyle w:val="Hyperlink"/>
            <w:lang w:val="en-GB"/>
          </w:rPr>
          <w:t>www.camillecaldwell.com/WelcomePrayer.html</w:t>
        </w:r>
      </w:hyperlink>
      <w:r w:rsidRPr="000D5AA6">
        <w:rPr>
          <w:rStyle w:val="Hyperlink"/>
          <w:color w:val="auto"/>
          <w:u w:val="none"/>
          <w:lang w:val="en-GB"/>
        </w:rPr>
        <w:t xml:space="preserve">. </w:t>
      </w:r>
      <w:r w:rsidRPr="000D5AA6">
        <w:rPr>
          <w:rStyle w:val="Hyperlink"/>
          <w:color w:val="auto"/>
          <w:u w:val="none"/>
        </w:rPr>
        <w:t>A</w:t>
      </w:r>
      <w:r w:rsidRPr="001144B7">
        <w:t>dapted</w:t>
      </w:r>
      <w:r w:rsidRPr="00404372">
        <w:t xml:space="preserve"> </w:t>
      </w:r>
      <w:r>
        <w:t>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F80DA" w14:textId="724E1F28" w:rsidR="00D62241" w:rsidRDefault="00D62241">
    <w:pPr>
      <w:pStyle w:val="Footer"/>
    </w:pPr>
    <w:r>
      <w:t>karisfellowships.com</w:t>
    </w:r>
    <w:r>
      <w:tab/>
    </w:r>
    <w:r w:rsidRPr="003A7860">
      <w:t>KF49-</w:t>
    </w:r>
    <w:r w:rsidR="00D41AFA">
      <w:t>E</w:t>
    </w:r>
    <w:r>
      <w:tab/>
    </w:r>
    <w:r>
      <w:rPr>
        <w:rFonts w:cstheme="minorHAnsi"/>
      </w:rPr>
      <w:t>©</w:t>
    </w:r>
    <w:r>
      <w:t>20</w:t>
    </w:r>
    <w:r w:rsidR="00720DCF">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27131" w14:textId="7A842363" w:rsidR="00D62241" w:rsidRPr="003A7860" w:rsidRDefault="00D62241" w:rsidP="003A7860">
    <w:pPr>
      <w:pStyle w:val="Footer"/>
    </w:pPr>
    <w:r>
      <w:t>karisfellowships.com</w:t>
    </w:r>
    <w:r>
      <w:tab/>
    </w:r>
    <w:r w:rsidRPr="003A7860">
      <w:t>KF49-</w:t>
    </w:r>
    <w:r w:rsidR="00D41AFA">
      <w:t>E</w:t>
    </w:r>
    <w:r>
      <w:tab/>
    </w:r>
    <w:r>
      <w:rPr>
        <w:rFonts w:cstheme="minorHAnsi"/>
      </w:rPr>
      <w:t>©</w:t>
    </w:r>
    <w:r>
      <w:t>20</w:t>
    </w:r>
    <w:r w:rsidR="005E78C1">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81789" w14:textId="77777777" w:rsidR="00573E51" w:rsidRDefault="00573E51" w:rsidP="00285B9A">
      <w:pPr>
        <w:spacing w:after="0" w:line="240" w:lineRule="auto"/>
      </w:pPr>
      <w:r>
        <w:separator/>
      </w:r>
    </w:p>
  </w:footnote>
  <w:footnote w:type="continuationSeparator" w:id="0">
    <w:p w14:paraId="43C434C6" w14:textId="77777777" w:rsidR="00573E51" w:rsidRDefault="00573E51"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75DEEDF2" w14:textId="28009354" w:rsidR="00D62241" w:rsidRDefault="00D62241">
        <w:pPr>
          <w:pStyle w:val="Header"/>
          <w:jc w:val="right"/>
        </w:pPr>
        <w:r>
          <w:fldChar w:fldCharType="begin"/>
        </w:r>
        <w:r>
          <w:instrText xml:space="preserve"> PAGE   \* MERGEFORMAT </w:instrText>
        </w:r>
        <w:r>
          <w:fldChar w:fldCharType="separate"/>
        </w:r>
        <w:r w:rsidR="00F92B62">
          <w:rPr>
            <w:noProof/>
          </w:rPr>
          <w:t>6</w:t>
        </w:r>
        <w:r>
          <w:rPr>
            <w:noProof/>
          </w:rPr>
          <w:fldChar w:fldCharType="end"/>
        </w:r>
      </w:p>
    </w:sdtContent>
  </w:sdt>
  <w:p w14:paraId="045B40A6" w14:textId="77777777" w:rsidR="00D62241" w:rsidRDefault="00D622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45E18"/>
    <w:multiLevelType w:val="hybridMultilevel"/>
    <w:tmpl w:val="200825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42C1660"/>
    <w:multiLevelType w:val="hybridMultilevel"/>
    <w:tmpl w:val="14DCB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82610E5"/>
    <w:multiLevelType w:val="hybridMultilevel"/>
    <w:tmpl w:val="CE80BB9E"/>
    <w:lvl w:ilvl="0" w:tplc="18F4BD5C">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797216345">
    <w:abstractNumId w:val="2"/>
  </w:num>
  <w:num w:numId="2" w16cid:durableId="1759524230">
    <w:abstractNumId w:val="1"/>
  </w:num>
  <w:num w:numId="3" w16cid:durableId="480731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7CA"/>
    <w:rsid w:val="00006696"/>
    <w:rsid w:val="00020136"/>
    <w:rsid w:val="00045F4A"/>
    <w:rsid w:val="0004630C"/>
    <w:rsid w:val="0004715A"/>
    <w:rsid w:val="00047D6F"/>
    <w:rsid w:val="00054072"/>
    <w:rsid w:val="00065915"/>
    <w:rsid w:val="00075464"/>
    <w:rsid w:val="000876A0"/>
    <w:rsid w:val="00096BE5"/>
    <w:rsid w:val="00097864"/>
    <w:rsid w:val="000A01C8"/>
    <w:rsid w:val="000B089C"/>
    <w:rsid w:val="000B6E1A"/>
    <w:rsid w:val="000C570B"/>
    <w:rsid w:val="000D04A7"/>
    <w:rsid w:val="000D3FAB"/>
    <w:rsid w:val="000D5AA6"/>
    <w:rsid w:val="0010247D"/>
    <w:rsid w:val="00104087"/>
    <w:rsid w:val="00132AAB"/>
    <w:rsid w:val="001404C8"/>
    <w:rsid w:val="00154928"/>
    <w:rsid w:val="001627A9"/>
    <w:rsid w:val="0016352D"/>
    <w:rsid w:val="00164CDE"/>
    <w:rsid w:val="001650EC"/>
    <w:rsid w:val="001718E4"/>
    <w:rsid w:val="00171A41"/>
    <w:rsid w:val="001808FB"/>
    <w:rsid w:val="001837F9"/>
    <w:rsid w:val="00192045"/>
    <w:rsid w:val="001A7711"/>
    <w:rsid w:val="001B51E9"/>
    <w:rsid w:val="001B7CEA"/>
    <w:rsid w:val="001C61B7"/>
    <w:rsid w:val="001E101E"/>
    <w:rsid w:val="002010C0"/>
    <w:rsid w:val="0020487D"/>
    <w:rsid w:val="00210CD8"/>
    <w:rsid w:val="00213D64"/>
    <w:rsid w:val="00216B35"/>
    <w:rsid w:val="00222F52"/>
    <w:rsid w:val="002307BB"/>
    <w:rsid w:val="00237FF2"/>
    <w:rsid w:val="002542C2"/>
    <w:rsid w:val="00256FF3"/>
    <w:rsid w:val="002650AF"/>
    <w:rsid w:val="002743B5"/>
    <w:rsid w:val="00276DAE"/>
    <w:rsid w:val="00284C86"/>
    <w:rsid w:val="00285B9A"/>
    <w:rsid w:val="002860FD"/>
    <w:rsid w:val="002A1F25"/>
    <w:rsid w:val="002A37AF"/>
    <w:rsid w:val="002A38FD"/>
    <w:rsid w:val="002A3DBA"/>
    <w:rsid w:val="002A4015"/>
    <w:rsid w:val="002A6FA8"/>
    <w:rsid w:val="002B13F0"/>
    <w:rsid w:val="002B4D3D"/>
    <w:rsid w:val="002C2742"/>
    <w:rsid w:val="002C3FA0"/>
    <w:rsid w:val="002C5B89"/>
    <w:rsid w:val="002D157E"/>
    <w:rsid w:val="00302030"/>
    <w:rsid w:val="00306F09"/>
    <w:rsid w:val="00313119"/>
    <w:rsid w:val="0031393B"/>
    <w:rsid w:val="0031641A"/>
    <w:rsid w:val="00321BDB"/>
    <w:rsid w:val="00326E3C"/>
    <w:rsid w:val="00327FD1"/>
    <w:rsid w:val="00347092"/>
    <w:rsid w:val="00356175"/>
    <w:rsid w:val="003619BB"/>
    <w:rsid w:val="0036203E"/>
    <w:rsid w:val="00364554"/>
    <w:rsid w:val="0036612C"/>
    <w:rsid w:val="003819C0"/>
    <w:rsid w:val="00381E0F"/>
    <w:rsid w:val="0039121B"/>
    <w:rsid w:val="003A2E48"/>
    <w:rsid w:val="003A31D5"/>
    <w:rsid w:val="003A7860"/>
    <w:rsid w:val="003C52DA"/>
    <w:rsid w:val="003D07B8"/>
    <w:rsid w:val="003E56D6"/>
    <w:rsid w:val="00407A21"/>
    <w:rsid w:val="004320AA"/>
    <w:rsid w:val="004433CC"/>
    <w:rsid w:val="00450090"/>
    <w:rsid w:val="00450802"/>
    <w:rsid w:val="004724C9"/>
    <w:rsid w:val="0048250B"/>
    <w:rsid w:val="00485D3F"/>
    <w:rsid w:val="00491848"/>
    <w:rsid w:val="00494814"/>
    <w:rsid w:val="004A059E"/>
    <w:rsid w:val="004A3777"/>
    <w:rsid w:val="004B0EE8"/>
    <w:rsid w:val="004C1EA3"/>
    <w:rsid w:val="004C3B69"/>
    <w:rsid w:val="004E3A87"/>
    <w:rsid w:val="005131B1"/>
    <w:rsid w:val="0052089E"/>
    <w:rsid w:val="0053203D"/>
    <w:rsid w:val="00545A79"/>
    <w:rsid w:val="00563804"/>
    <w:rsid w:val="00564C7F"/>
    <w:rsid w:val="00572F5F"/>
    <w:rsid w:val="00573E51"/>
    <w:rsid w:val="005802A3"/>
    <w:rsid w:val="0058799C"/>
    <w:rsid w:val="00587DAE"/>
    <w:rsid w:val="005B499E"/>
    <w:rsid w:val="005E4B35"/>
    <w:rsid w:val="005E78C1"/>
    <w:rsid w:val="005F286D"/>
    <w:rsid w:val="0060072B"/>
    <w:rsid w:val="0061117B"/>
    <w:rsid w:val="00614D50"/>
    <w:rsid w:val="00624493"/>
    <w:rsid w:val="006301BF"/>
    <w:rsid w:val="006319CB"/>
    <w:rsid w:val="00632B59"/>
    <w:rsid w:val="0064785D"/>
    <w:rsid w:val="00654C4C"/>
    <w:rsid w:val="00662647"/>
    <w:rsid w:val="00665CB1"/>
    <w:rsid w:val="006937A5"/>
    <w:rsid w:val="006A237A"/>
    <w:rsid w:val="006A297E"/>
    <w:rsid w:val="006C4019"/>
    <w:rsid w:val="006C59E2"/>
    <w:rsid w:val="006D1C6C"/>
    <w:rsid w:val="006E2CE3"/>
    <w:rsid w:val="006E44DC"/>
    <w:rsid w:val="006E46BC"/>
    <w:rsid w:val="006F7DA8"/>
    <w:rsid w:val="00720DCF"/>
    <w:rsid w:val="007250D5"/>
    <w:rsid w:val="00735FEE"/>
    <w:rsid w:val="007363E3"/>
    <w:rsid w:val="00742710"/>
    <w:rsid w:val="00760A33"/>
    <w:rsid w:val="00773762"/>
    <w:rsid w:val="007967A4"/>
    <w:rsid w:val="007B4B0F"/>
    <w:rsid w:val="007B6F3B"/>
    <w:rsid w:val="007C284C"/>
    <w:rsid w:val="007E11F3"/>
    <w:rsid w:val="007E5D1A"/>
    <w:rsid w:val="007F5C26"/>
    <w:rsid w:val="007F67CA"/>
    <w:rsid w:val="008450E1"/>
    <w:rsid w:val="00861AAD"/>
    <w:rsid w:val="0086499E"/>
    <w:rsid w:val="00866187"/>
    <w:rsid w:val="00880D22"/>
    <w:rsid w:val="008815A1"/>
    <w:rsid w:val="008847C9"/>
    <w:rsid w:val="008C22BE"/>
    <w:rsid w:val="008C23B3"/>
    <w:rsid w:val="008F17F8"/>
    <w:rsid w:val="0090151D"/>
    <w:rsid w:val="00902E81"/>
    <w:rsid w:val="00903C75"/>
    <w:rsid w:val="00917F76"/>
    <w:rsid w:val="009410CD"/>
    <w:rsid w:val="00945ABC"/>
    <w:rsid w:val="009529A6"/>
    <w:rsid w:val="00974C58"/>
    <w:rsid w:val="009932A6"/>
    <w:rsid w:val="00994303"/>
    <w:rsid w:val="009A0E6E"/>
    <w:rsid w:val="009A114B"/>
    <w:rsid w:val="009A3F1F"/>
    <w:rsid w:val="009E0CCB"/>
    <w:rsid w:val="009F1DFD"/>
    <w:rsid w:val="00A01834"/>
    <w:rsid w:val="00A03A8C"/>
    <w:rsid w:val="00A165AA"/>
    <w:rsid w:val="00A174BF"/>
    <w:rsid w:val="00A21013"/>
    <w:rsid w:val="00A42DB2"/>
    <w:rsid w:val="00A44F3F"/>
    <w:rsid w:val="00A46BC0"/>
    <w:rsid w:val="00A542E8"/>
    <w:rsid w:val="00A55E2C"/>
    <w:rsid w:val="00A6216B"/>
    <w:rsid w:val="00A83367"/>
    <w:rsid w:val="00A9700A"/>
    <w:rsid w:val="00AB3A7D"/>
    <w:rsid w:val="00AE20AA"/>
    <w:rsid w:val="00AE688B"/>
    <w:rsid w:val="00AF286C"/>
    <w:rsid w:val="00AF677F"/>
    <w:rsid w:val="00B078E5"/>
    <w:rsid w:val="00B140A9"/>
    <w:rsid w:val="00B24D87"/>
    <w:rsid w:val="00B33E0A"/>
    <w:rsid w:val="00B53F4F"/>
    <w:rsid w:val="00B6088F"/>
    <w:rsid w:val="00B64B81"/>
    <w:rsid w:val="00B66E49"/>
    <w:rsid w:val="00B717DE"/>
    <w:rsid w:val="00B859ED"/>
    <w:rsid w:val="00B968C4"/>
    <w:rsid w:val="00BA61F6"/>
    <w:rsid w:val="00BB1CD5"/>
    <w:rsid w:val="00BC2109"/>
    <w:rsid w:val="00BC274E"/>
    <w:rsid w:val="00BD4DDD"/>
    <w:rsid w:val="00BD656D"/>
    <w:rsid w:val="00BE3454"/>
    <w:rsid w:val="00BE7DE1"/>
    <w:rsid w:val="00BF3446"/>
    <w:rsid w:val="00BF46A0"/>
    <w:rsid w:val="00BF477E"/>
    <w:rsid w:val="00C11B7D"/>
    <w:rsid w:val="00C27301"/>
    <w:rsid w:val="00C52D0B"/>
    <w:rsid w:val="00C61BA2"/>
    <w:rsid w:val="00C66CBB"/>
    <w:rsid w:val="00C838B5"/>
    <w:rsid w:val="00CA0EFA"/>
    <w:rsid w:val="00CB177F"/>
    <w:rsid w:val="00CD7D57"/>
    <w:rsid w:val="00CF4F98"/>
    <w:rsid w:val="00CF7E51"/>
    <w:rsid w:val="00D13CE6"/>
    <w:rsid w:val="00D13F70"/>
    <w:rsid w:val="00D24139"/>
    <w:rsid w:val="00D37C46"/>
    <w:rsid w:val="00D37F1D"/>
    <w:rsid w:val="00D41AFA"/>
    <w:rsid w:val="00D41C08"/>
    <w:rsid w:val="00D458D2"/>
    <w:rsid w:val="00D62241"/>
    <w:rsid w:val="00D66BC2"/>
    <w:rsid w:val="00D67009"/>
    <w:rsid w:val="00D7227D"/>
    <w:rsid w:val="00D957CA"/>
    <w:rsid w:val="00DB0DD2"/>
    <w:rsid w:val="00DF05B6"/>
    <w:rsid w:val="00E17135"/>
    <w:rsid w:val="00E31960"/>
    <w:rsid w:val="00E43F86"/>
    <w:rsid w:val="00E65405"/>
    <w:rsid w:val="00E73222"/>
    <w:rsid w:val="00E8033D"/>
    <w:rsid w:val="00EB0E85"/>
    <w:rsid w:val="00ED7DF9"/>
    <w:rsid w:val="00EE35E8"/>
    <w:rsid w:val="00EF1A7B"/>
    <w:rsid w:val="00F00BC0"/>
    <w:rsid w:val="00F1033C"/>
    <w:rsid w:val="00F17414"/>
    <w:rsid w:val="00F4206A"/>
    <w:rsid w:val="00F644FF"/>
    <w:rsid w:val="00F70538"/>
    <w:rsid w:val="00F706F5"/>
    <w:rsid w:val="00F70CA6"/>
    <w:rsid w:val="00F768BC"/>
    <w:rsid w:val="00F8537D"/>
    <w:rsid w:val="00F92B62"/>
    <w:rsid w:val="00F936F7"/>
    <w:rsid w:val="00F93D8C"/>
    <w:rsid w:val="00FB1A61"/>
    <w:rsid w:val="00FB331B"/>
    <w:rsid w:val="00FB50D0"/>
    <w:rsid w:val="00FB54A7"/>
    <w:rsid w:val="00FC197E"/>
    <w:rsid w:val="00FC4456"/>
    <w:rsid w:val="00FE1C11"/>
    <w:rsid w:val="00FE6A5D"/>
    <w:rsid w:val="00FF135E"/>
    <w:rsid w:val="00FF7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6886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E5D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NormalWeb">
    <w:name w:val="Normal (Web)"/>
    <w:basedOn w:val="Normal"/>
    <w:uiPriority w:val="99"/>
    <w:semiHidden/>
    <w:unhideWhenUsed/>
    <w:rsid w:val="006319CB"/>
    <w:pPr>
      <w:spacing w:before="100" w:beforeAutospacing="1" w:after="100" w:afterAutospacing="1" w:line="240" w:lineRule="auto"/>
    </w:pPr>
    <w:rPr>
      <w:rFonts w:ascii="Times New Roman" w:eastAsia="Times New Roman" w:hAnsi="Times New Roman" w:cs="Times New Roman"/>
      <w:sz w:val="24"/>
      <w:szCs w:val="24"/>
    </w:rPr>
  </w:style>
  <w:style w:type="paragraph" w:styleId="EndnoteText">
    <w:name w:val="endnote text"/>
    <w:basedOn w:val="Normal"/>
    <w:link w:val="EndnoteTextChar"/>
    <w:uiPriority w:val="99"/>
    <w:unhideWhenUsed/>
    <w:rsid w:val="003A7860"/>
    <w:pPr>
      <w:spacing w:after="0" w:line="240" w:lineRule="auto"/>
    </w:pPr>
    <w:rPr>
      <w:sz w:val="20"/>
      <w:szCs w:val="20"/>
    </w:rPr>
  </w:style>
  <w:style w:type="character" w:customStyle="1" w:styleId="EndnoteTextChar">
    <w:name w:val="Endnote Text Char"/>
    <w:basedOn w:val="DefaultParagraphFont"/>
    <w:link w:val="EndnoteText"/>
    <w:uiPriority w:val="99"/>
    <w:rsid w:val="003A7860"/>
    <w:rPr>
      <w:sz w:val="20"/>
      <w:szCs w:val="20"/>
    </w:rPr>
  </w:style>
  <w:style w:type="character" w:styleId="EndnoteReference">
    <w:name w:val="endnote reference"/>
    <w:basedOn w:val="DefaultParagraphFont"/>
    <w:uiPriority w:val="99"/>
    <w:semiHidden/>
    <w:unhideWhenUsed/>
    <w:rsid w:val="003A7860"/>
    <w:rPr>
      <w:vertAlign w:val="superscript"/>
    </w:rPr>
  </w:style>
  <w:style w:type="paragraph" w:styleId="ListParagraph">
    <w:name w:val="List Paragraph"/>
    <w:basedOn w:val="Normal"/>
    <w:uiPriority w:val="34"/>
    <w:qFormat/>
    <w:rsid w:val="006C4019"/>
    <w:pPr>
      <w:ind w:left="720"/>
      <w:contextualSpacing/>
    </w:pPr>
  </w:style>
  <w:style w:type="paragraph" w:styleId="BalloonText">
    <w:name w:val="Balloon Text"/>
    <w:basedOn w:val="Normal"/>
    <w:link w:val="BalloonTextChar"/>
    <w:uiPriority w:val="99"/>
    <w:semiHidden/>
    <w:unhideWhenUsed/>
    <w:rsid w:val="006C40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4019"/>
    <w:rPr>
      <w:rFonts w:ascii="Segoe UI" w:hAnsi="Segoe UI" w:cs="Segoe UI"/>
      <w:sz w:val="18"/>
      <w:szCs w:val="18"/>
    </w:rPr>
  </w:style>
  <w:style w:type="character" w:styleId="Hyperlink">
    <w:name w:val="Hyperlink"/>
    <w:basedOn w:val="DefaultParagraphFont"/>
    <w:uiPriority w:val="99"/>
    <w:unhideWhenUsed/>
    <w:rsid w:val="001718E4"/>
    <w:rPr>
      <w:color w:val="0000FF" w:themeColor="hyperlink"/>
      <w:u w:val="single"/>
    </w:rPr>
  </w:style>
  <w:style w:type="character" w:styleId="FollowedHyperlink">
    <w:name w:val="FollowedHyperlink"/>
    <w:basedOn w:val="DefaultParagraphFont"/>
    <w:uiPriority w:val="99"/>
    <w:semiHidden/>
    <w:unhideWhenUsed/>
    <w:rsid w:val="0016352D"/>
    <w:rPr>
      <w:color w:val="800080" w:themeColor="followedHyperlink"/>
      <w:u w:val="single"/>
    </w:rPr>
  </w:style>
  <w:style w:type="paragraph" w:styleId="Revision">
    <w:name w:val="Revision"/>
    <w:hidden/>
    <w:uiPriority w:val="99"/>
    <w:semiHidden/>
    <w:rsid w:val="0060072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518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2" Type="http://schemas.openxmlformats.org/officeDocument/2006/relationships/hyperlink" Target="http://www.camillecaldwell.com/WelcomePrayer.html" TargetMode="External"/><Relationship Id="rId1" Type="http://schemas.openxmlformats.org/officeDocument/2006/relationships/hyperlink" Target="https://www.youtube.com/watch?v=ihJAJA4ib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7n%20(Welcome%20m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35396C-A3EB-4ECC-9044-F874BA2D7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v7n (Welcome med.)</Template>
  <TotalTime>0</TotalTime>
  <Pages>6</Pages>
  <Words>2350</Words>
  <Characters>13399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2</cp:revision>
  <cp:lastPrinted>2021-02-19T12:08:00Z</cp:lastPrinted>
  <dcterms:created xsi:type="dcterms:W3CDTF">2025-02-27T17:28:00Z</dcterms:created>
  <dcterms:modified xsi:type="dcterms:W3CDTF">2025-02-27T17:28:00Z</dcterms:modified>
</cp:coreProperties>
</file>