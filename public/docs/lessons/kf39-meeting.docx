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1B4A4" w14:textId="77777777" w:rsidR="00285B9A" w:rsidRPr="00AC12A7" w:rsidRDefault="00285B9A" w:rsidP="00C30B41">
      <w:pPr>
        <w:pStyle w:val="Title"/>
        <w:jc w:val="both"/>
      </w:pPr>
      <w:r w:rsidRPr="00AC12A7">
        <w:t>KF</w:t>
      </w:r>
      <w:r w:rsidR="00B448AC" w:rsidRPr="00AC12A7">
        <w:t>39</w:t>
      </w:r>
      <w:r w:rsidR="00D13F70" w:rsidRPr="00AC12A7">
        <w:t xml:space="preserve"> </w:t>
      </w:r>
      <w:r w:rsidR="001663FC" w:rsidRPr="00AC12A7">
        <w:t>Meeting</w:t>
      </w:r>
      <w:r w:rsidR="0051001E" w:rsidRPr="00AC12A7">
        <w:t xml:space="preserve"> Version of</w:t>
      </w:r>
      <w:r w:rsidRPr="00AC12A7">
        <w:t xml:space="preserve"> Teachings</w:t>
      </w:r>
    </w:p>
    <w:p w14:paraId="7153515E" w14:textId="77777777" w:rsidR="00285B9A" w:rsidRPr="00AC12A7" w:rsidRDefault="00285B9A" w:rsidP="00F93868">
      <w:pPr>
        <w:spacing w:after="0" w:line="240" w:lineRule="auto"/>
        <w:jc w:val="both"/>
        <w:rPr>
          <w:rFonts w:cstheme="minorHAnsi"/>
        </w:rPr>
      </w:pPr>
      <w:r w:rsidRPr="00AC12A7">
        <w:rPr>
          <w:rFonts w:cstheme="minorHAnsi"/>
        </w:rPr>
        <w:t>Karis is an invitation to a relationship based on mutual generosity.</w:t>
      </w:r>
    </w:p>
    <w:p w14:paraId="24658932" w14:textId="77777777" w:rsidR="00533FFB" w:rsidRPr="00AC12A7" w:rsidRDefault="00533FFB" w:rsidP="00F93868">
      <w:pPr>
        <w:spacing w:after="0" w:line="240" w:lineRule="auto"/>
        <w:jc w:val="both"/>
        <w:rPr>
          <w:rFonts w:cstheme="minorHAnsi"/>
        </w:rPr>
      </w:pPr>
    </w:p>
    <w:p w14:paraId="664D1B5A" w14:textId="77777777" w:rsidR="00533FFB" w:rsidRPr="00AC12A7" w:rsidRDefault="0027302B" w:rsidP="00F93868">
      <w:pPr>
        <w:spacing w:after="0" w:line="240" w:lineRule="auto"/>
        <w:jc w:val="both"/>
        <w:rPr>
          <w:rFonts w:cstheme="minorHAnsi"/>
        </w:rPr>
      </w:pPr>
      <w:bookmarkStart w:id="0" w:name="_Hlk24979238"/>
      <w:r w:rsidRPr="00AC12A7">
        <w:rPr>
          <w:rFonts w:cstheme="minorHAnsi"/>
        </w:rPr>
        <w:t>“Search me, O God, and know my heart. Examine me and know my thoughts. See if there is any way in me that causes pain, and lead me in the ways of eternity.” (Psalm 139:23-24)</w:t>
      </w:r>
    </w:p>
    <w:bookmarkEnd w:id="0"/>
    <w:p w14:paraId="371F43E2" w14:textId="77777777" w:rsidR="0027302B" w:rsidRPr="00AC12A7" w:rsidRDefault="0027302B" w:rsidP="00F93868">
      <w:pPr>
        <w:spacing w:after="0" w:line="240" w:lineRule="auto"/>
        <w:jc w:val="both"/>
        <w:rPr>
          <w:rFonts w:cstheme="minorHAnsi"/>
        </w:rPr>
      </w:pPr>
    </w:p>
    <w:p w14:paraId="457BF610" w14:textId="77777777" w:rsidR="00285B9A" w:rsidRPr="00AC12A7" w:rsidRDefault="009178CE" w:rsidP="00F93868">
      <w:pPr>
        <w:spacing w:after="0" w:line="240" w:lineRule="auto"/>
        <w:jc w:val="both"/>
        <w:rPr>
          <w:rFonts w:cstheme="minorHAnsi"/>
          <w:b/>
        </w:rPr>
      </w:pPr>
      <w:r w:rsidRPr="00AC12A7">
        <w:rPr>
          <w:rFonts w:cstheme="minorHAnsi"/>
          <w:b/>
        </w:rPr>
        <w:t>0:01</w:t>
      </w:r>
      <w:r w:rsidR="00285B9A" w:rsidRPr="00AC12A7">
        <w:rPr>
          <w:rFonts w:cstheme="minorHAnsi"/>
          <w:b/>
        </w:rPr>
        <w:tab/>
        <w:t>OPENING</w:t>
      </w:r>
    </w:p>
    <w:p w14:paraId="3F9BB029" w14:textId="77777777" w:rsidR="00533FFB" w:rsidRPr="00AC12A7" w:rsidRDefault="00533FFB" w:rsidP="00F93868">
      <w:pPr>
        <w:spacing w:after="0" w:line="240" w:lineRule="auto"/>
        <w:jc w:val="both"/>
        <w:rPr>
          <w:rFonts w:cstheme="minorHAnsi"/>
          <w:b/>
        </w:rPr>
      </w:pPr>
    </w:p>
    <w:p w14:paraId="52C1E165" w14:textId="77777777" w:rsidR="00285B9A" w:rsidRPr="00AC12A7" w:rsidRDefault="009178CE" w:rsidP="00F93868">
      <w:pPr>
        <w:spacing w:after="0" w:line="240" w:lineRule="auto"/>
        <w:jc w:val="both"/>
        <w:rPr>
          <w:rFonts w:cstheme="minorHAnsi"/>
          <w:b/>
        </w:rPr>
      </w:pPr>
      <w:r w:rsidRPr="00AC12A7">
        <w:rPr>
          <w:rFonts w:cstheme="minorHAnsi"/>
          <w:b/>
        </w:rPr>
        <w:t>0:02</w:t>
      </w:r>
      <w:r w:rsidR="00285B9A" w:rsidRPr="00AC12A7">
        <w:rPr>
          <w:rFonts w:cstheme="minorHAnsi"/>
          <w:b/>
        </w:rPr>
        <w:tab/>
        <w:t>PRESENTING</w:t>
      </w:r>
    </w:p>
    <w:p w14:paraId="72F0CAFC" w14:textId="77777777" w:rsidR="00533FFB" w:rsidRPr="00AC12A7" w:rsidRDefault="00533FFB" w:rsidP="00F93868">
      <w:pPr>
        <w:spacing w:after="0" w:line="240" w:lineRule="auto"/>
        <w:jc w:val="both"/>
        <w:rPr>
          <w:rFonts w:cstheme="minorHAnsi"/>
          <w:b/>
        </w:rPr>
      </w:pPr>
    </w:p>
    <w:p w14:paraId="1AA829F3" w14:textId="77777777" w:rsidR="00285B9A" w:rsidRPr="00AC12A7" w:rsidRDefault="008F2CA4" w:rsidP="00F93868">
      <w:pPr>
        <w:spacing w:after="0" w:line="240" w:lineRule="auto"/>
        <w:jc w:val="both"/>
        <w:rPr>
          <w:rFonts w:cstheme="minorHAnsi"/>
          <w:b/>
        </w:rPr>
      </w:pPr>
      <w:r w:rsidRPr="00AC12A7">
        <w:rPr>
          <w:rFonts w:cstheme="minorHAnsi"/>
          <w:b/>
        </w:rPr>
        <w:t>0:06</w:t>
      </w:r>
      <w:r w:rsidR="009178CE" w:rsidRPr="00AC12A7">
        <w:rPr>
          <w:rFonts w:cstheme="minorHAnsi"/>
          <w:b/>
        </w:rPr>
        <w:tab/>
        <w:t>KARIS CIRCULATION</w:t>
      </w:r>
    </w:p>
    <w:p w14:paraId="405E0141" w14:textId="77777777" w:rsidR="00533FFB" w:rsidRPr="00AC12A7" w:rsidRDefault="00533FFB" w:rsidP="00F93868">
      <w:pPr>
        <w:spacing w:after="0" w:line="240" w:lineRule="auto"/>
        <w:jc w:val="both"/>
        <w:rPr>
          <w:rFonts w:cstheme="minorHAnsi"/>
        </w:rPr>
      </w:pPr>
    </w:p>
    <w:p w14:paraId="7162FA5E" w14:textId="77777777" w:rsidR="00285B9A" w:rsidRPr="00AC12A7" w:rsidRDefault="008F2CA4" w:rsidP="00F93868">
      <w:pPr>
        <w:spacing w:after="0" w:line="240" w:lineRule="auto"/>
        <w:jc w:val="both"/>
        <w:rPr>
          <w:rFonts w:cstheme="minorHAnsi"/>
          <w:b/>
        </w:rPr>
      </w:pPr>
      <w:r w:rsidRPr="00AC12A7">
        <w:rPr>
          <w:rFonts w:cstheme="minorHAnsi"/>
          <w:b/>
        </w:rPr>
        <w:t>0:07</w:t>
      </w:r>
      <w:r w:rsidR="00285B9A" w:rsidRPr="00AC12A7">
        <w:rPr>
          <w:rFonts w:cstheme="minorHAnsi"/>
          <w:b/>
        </w:rPr>
        <w:tab/>
        <w:t>GUIDELINES &amp; LIMITATIONS</w:t>
      </w:r>
    </w:p>
    <w:p w14:paraId="7D2BED98" w14:textId="77777777" w:rsidR="00533FFB" w:rsidRPr="00AC12A7" w:rsidRDefault="00533FFB" w:rsidP="00F93868">
      <w:pPr>
        <w:spacing w:after="0" w:line="240" w:lineRule="auto"/>
        <w:jc w:val="both"/>
        <w:rPr>
          <w:rFonts w:cstheme="minorHAnsi"/>
          <w:b/>
        </w:rPr>
      </w:pPr>
    </w:p>
    <w:p w14:paraId="1946CD64" w14:textId="77777777" w:rsidR="00AD3FC4" w:rsidRPr="00AC12A7" w:rsidRDefault="008F2CA4" w:rsidP="00F93868">
      <w:pPr>
        <w:spacing w:after="0" w:line="240" w:lineRule="auto"/>
        <w:jc w:val="both"/>
        <w:rPr>
          <w:rFonts w:cstheme="minorHAnsi"/>
          <w:b/>
        </w:rPr>
      </w:pPr>
      <w:r w:rsidRPr="00AC12A7">
        <w:rPr>
          <w:rFonts w:cstheme="minorHAnsi"/>
          <w:b/>
        </w:rPr>
        <w:t>0:0</w:t>
      </w:r>
      <w:r w:rsidR="00D055A6" w:rsidRPr="00AC12A7">
        <w:rPr>
          <w:rFonts w:cstheme="minorHAnsi"/>
          <w:b/>
        </w:rPr>
        <w:t>8</w:t>
      </w:r>
      <w:r w:rsidR="00285B9A" w:rsidRPr="00AC12A7">
        <w:rPr>
          <w:rFonts w:cstheme="minorHAnsi"/>
          <w:b/>
        </w:rPr>
        <w:tab/>
        <w:t>MINDFULNESS &amp; MEDITATION TRAINING</w:t>
      </w:r>
    </w:p>
    <w:p w14:paraId="4C4241D4" w14:textId="77777777" w:rsidR="00533FFB" w:rsidRPr="00AC12A7" w:rsidRDefault="00533FFB" w:rsidP="00F93868">
      <w:pPr>
        <w:spacing w:after="0" w:line="240" w:lineRule="auto"/>
        <w:jc w:val="both"/>
        <w:rPr>
          <w:rFonts w:cstheme="minorHAnsi"/>
        </w:rPr>
      </w:pPr>
    </w:p>
    <w:p w14:paraId="24E44D51" w14:textId="54D8FF4E" w:rsidR="008A684A" w:rsidRPr="00AC12A7" w:rsidRDefault="00ED21A2" w:rsidP="00F93868">
      <w:pPr>
        <w:spacing w:after="0" w:line="240" w:lineRule="auto"/>
        <w:jc w:val="both"/>
        <w:rPr>
          <w:rFonts w:cstheme="minorHAnsi"/>
        </w:rPr>
      </w:pPr>
      <w:bookmarkStart w:id="1" w:name="_Hlk498136241"/>
      <w:r w:rsidRPr="00AC12A7">
        <w:rPr>
          <w:rFonts w:cstheme="minorHAnsi"/>
        </w:rPr>
        <w:t>In t</w:t>
      </w:r>
      <w:r w:rsidR="00E20DCB" w:rsidRPr="00AC12A7">
        <w:rPr>
          <w:rFonts w:cstheme="minorHAnsi"/>
        </w:rPr>
        <w:t>his lesson we will practice pac</w:t>
      </w:r>
      <w:r w:rsidR="00AD1AC1" w:rsidRPr="00AC12A7">
        <w:rPr>
          <w:rFonts w:cstheme="minorHAnsi"/>
        </w:rPr>
        <w:t>ing</w:t>
      </w:r>
      <w:r w:rsidR="0068116F" w:rsidRPr="00AC12A7">
        <w:rPr>
          <w:rFonts w:cstheme="minorHAnsi"/>
        </w:rPr>
        <w:t xml:space="preserve"> the</w:t>
      </w:r>
      <w:r w:rsidR="00E20DCB" w:rsidRPr="00AC12A7">
        <w:rPr>
          <w:rFonts w:cstheme="minorHAnsi"/>
        </w:rPr>
        <w:t xml:space="preserve"> </w:t>
      </w:r>
      <w:r w:rsidR="0068116F" w:rsidRPr="00AC12A7">
        <w:rPr>
          <w:rFonts w:cstheme="minorHAnsi"/>
          <w:b/>
        </w:rPr>
        <w:t>Three-Part Breath</w:t>
      </w:r>
      <w:r w:rsidR="00AD3FC4" w:rsidRPr="00AC12A7">
        <w:rPr>
          <w:rFonts w:cstheme="minorHAnsi"/>
        </w:rPr>
        <w:t xml:space="preserve"> </w:t>
      </w:r>
      <w:r w:rsidR="00B448AC" w:rsidRPr="00DA4A7D">
        <w:rPr>
          <w:rFonts w:cstheme="minorHAnsi"/>
        </w:rPr>
        <w:t>while</w:t>
      </w:r>
      <w:r w:rsidR="00B448AC" w:rsidRPr="00AC12A7">
        <w:rPr>
          <w:rFonts w:cstheme="minorHAnsi"/>
        </w:rPr>
        <w:t xml:space="preserve"> relaxing the perineum and the face muscles</w:t>
      </w:r>
      <w:r w:rsidR="0027302B" w:rsidRPr="00AC12A7">
        <w:rPr>
          <w:rFonts w:cstheme="minorHAnsi"/>
        </w:rPr>
        <w:t xml:space="preserve">. </w:t>
      </w:r>
      <w:r w:rsidR="0068116F" w:rsidRPr="00AC12A7">
        <w:rPr>
          <w:rFonts w:cstheme="minorHAnsi"/>
        </w:rPr>
        <w:t>This</w:t>
      </w:r>
      <w:r w:rsidR="00F0771C" w:rsidRPr="00AC12A7">
        <w:rPr>
          <w:rFonts w:cstheme="minorHAnsi"/>
        </w:rPr>
        <w:t xml:space="preserve"> technique</w:t>
      </w:r>
      <w:r w:rsidR="0068116F" w:rsidRPr="00AC12A7">
        <w:rPr>
          <w:rFonts w:cstheme="minorHAnsi"/>
        </w:rPr>
        <w:t xml:space="preserve"> </w:t>
      </w:r>
      <w:r w:rsidR="002C2A5C" w:rsidRPr="00AC12A7">
        <w:rPr>
          <w:rFonts w:cstheme="minorHAnsi"/>
        </w:rPr>
        <w:t>strengthen</w:t>
      </w:r>
      <w:r w:rsidR="0027302B" w:rsidRPr="00AC12A7">
        <w:rPr>
          <w:rFonts w:cstheme="minorHAnsi"/>
        </w:rPr>
        <w:t>s</w:t>
      </w:r>
      <w:r w:rsidR="002C2A5C" w:rsidRPr="00AC12A7">
        <w:rPr>
          <w:rFonts w:cstheme="minorHAnsi"/>
        </w:rPr>
        <w:t xml:space="preserve"> </w:t>
      </w:r>
      <w:r w:rsidR="00A61449" w:rsidRPr="00AC12A7">
        <w:rPr>
          <w:rFonts w:cstheme="minorHAnsi"/>
        </w:rPr>
        <w:t>our ability to focus</w:t>
      </w:r>
      <w:r w:rsidR="0027302B" w:rsidRPr="00AC12A7">
        <w:rPr>
          <w:rFonts w:cstheme="minorHAnsi"/>
        </w:rPr>
        <w:t xml:space="preserve"> our minds</w:t>
      </w:r>
      <w:r w:rsidR="002C2A5C" w:rsidRPr="00AC12A7">
        <w:rPr>
          <w:rFonts w:cstheme="minorHAnsi"/>
        </w:rPr>
        <w:t xml:space="preserve"> and</w:t>
      </w:r>
      <w:r w:rsidR="0027302B" w:rsidRPr="00AC12A7">
        <w:rPr>
          <w:rFonts w:cstheme="minorHAnsi"/>
        </w:rPr>
        <w:t xml:space="preserve"> manage </w:t>
      </w:r>
      <w:r w:rsidR="002C2A5C" w:rsidRPr="00AC12A7">
        <w:rPr>
          <w:rFonts w:cstheme="minorHAnsi"/>
        </w:rPr>
        <w:t>our bodies</w:t>
      </w:r>
      <w:r w:rsidR="004C4CCD" w:rsidRPr="00AC12A7">
        <w:rPr>
          <w:rFonts w:cstheme="minorHAnsi"/>
        </w:rPr>
        <w:t>. It</w:t>
      </w:r>
      <w:r w:rsidR="00F0771C" w:rsidRPr="00AC12A7">
        <w:rPr>
          <w:rFonts w:cstheme="minorHAnsi"/>
        </w:rPr>
        <w:t xml:space="preserve"> may also generate a little stress</w:t>
      </w:r>
      <w:r w:rsidR="00F93868" w:rsidRPr="00AC12A7">
        <w:rPr>
          <w:rFonts w:cstheme="minorHAnsi"/>
        </w:rPr>
        <w:t>,</w:t>
      </w:r>
      <w:r w:rsidR="00F0771C" w:rsidRPr="00AC12A7">
        <w:rPr>
          <w:rFonts w:cstheme="minorHAnsi"/>
        </w:rPr>
        <w:t xml:space="preserve"> which gives us the opportunity to exercise </w:t>
      </w:r>
      <w:r w:rsidR="002C2A5C" w:rsidRPr="00AC12A7">
        <w:rPr>
          <w:rFonts w:cstheme="minorHAnsi"/>
        </w:rPr>
        <w:t>courage and endurance</w:t>
      </w:r>
      <w:r w:rsidR="00AD1AC1" w:rsidRPr="00AC12A7">
        <w:rPr>
          <w:rFonts w:cstheme="minorHAnsi"/>
        </w:rPr>
        <w:t xml:space="preserve">. </w:t>
      </w:r>
      <w:r w:rsidR="0068116F" w:rsidRPr="00AC12A7">
        <w:rPr>
          <w:rFonts w:cstheme="minorHAnsi"/>
        </w:rPr>
        <w:t>S</w:t>
      </w:r>
      <w:r w:rsidR="00AD3FC4" w:rsidRPr="00AC12A7">
        <w:rPr>
          <w:rFonts w:cstheme="minorHAnsi"/>
        </w:rPr>
        <w:t>pend a few minutes</w:t>
      </w:r>
      <w:r w:rsidR="00F0771C" w:rsidRPr="00AC12A7">
        <w:rPr>
          <w:rFonts w:cstheme="minorHAnsi"/>
        </w:rPr>
        <w:t xml:space="preserve"> practicing </w:t>
      </w:r>
      <w:r w:rsidR="00AD3FC4" w:rsidRPr="00AC12A7">
        <w:rPr>
          <w:rFonts w:cstheme="minorHAnsi"/>
        </w:rPr>
        <w:t xml:space="preserve">this breathing </w:t>
      </w:r>
      <w:r w:rsidR="00F0771C" w:rsidRPr="00AC12A7">
        <w:rPr>
          <w:rFonts w:cstheme="minorHAnsi"/>
        </w:rPr>
        <w:t>method</w:t>
      </w:r>
      <w:r w:rsidR="008A684A" w:rsidRPr="00AC12A7">
        <w:rPr>
          <w:rFonts w:cstheme="minorHAnsi"/>
        </w:rPr>
        <w:t xml:space="preserve"> </w:t>
      </w:r>
      <w:r w:rsidR="00C130ED" w:rsidRPr="00AC12A7">
        <w:rPr>
          <w:rFonts w:cstheme="minorHAnsi"/>
        </w:rPr>
        <w:t xml:space="preserve">at the start of </w:t>
      </w:r>
      <w:r w:rsidR="008A684A" w:rsidRPr="00AC12A7">
        <w:rPr>
          <w:rFonts w:cstheme="minorHAnsi"/>
        </w:rPr>
        <w:t>your</w:t>
      </w:r>
      <w:r w:rsidR="00094B13" w:rsidRPr="00AC12A7">
        <w:rPr>
          <w:rFonts w:cstheme="minorHAnsi"/>
        </w:rPr>
        <w:t xml:space="preserve"> own</w:t>
      </w:r>
      <w:r w:rsidR="008A684A" w:rsidRPr="00AC12A7">
        <w:rPr>
          <w:rFonts w:cstheme="minorHAnsi"/>
        </w:rPr>
        <w:t xml:space="preserve"> meditation</w:t>
      </w:r>
      <w:r w:rsidR="00E6051F" w:rsidRPr="00AC12A7">
        <w:rPr>
          <w:rFonts w:cstheme="minorHAnsi"/>
        </w:rPr>
        <w:t xml:space="preserve"> time</w:t>
      </w:r>
      <w:r w:rsidR="008A684A" w:rsidRPr="00AC12A7">
        <w:rPr>
          <w:rFonts w:cstheme="minorHAnsi"/>
        </w:rPr>
        <w:t xml:space="preserve">. </w:t>
      </w:r>
      <w:r w:rsidR="00094B13" w:rsidRPr="00AC12A7">
        <w:rPr>
          <w:rFonts w:cstheme="minorHAnsi"/>
        </w:rPr>
        <w:t xml:space="preserve">Your goal is to </w:t>
      </w:r>
      <w:r w:rsidR="00EC181C" w:rsidRPr="00AC12A7">
        <w:rPr>
          <w:rFonts w:cstheme="minorHAnsi"/>
        </w:rPr>
        <w:t xml:space="preserve">maintain a connection between your mind and body </w:t>
      </w:r>
      <w:r w:rsidR="00F0771C" w:rsidRPr="00DA4A7D">
        <w:rPr>
          <w:rFonts w:cstheme="minorHAnsi"/>
        </w:rPr>
        <w:t>while</w:t>
      </w:r>
      <w:r w:rsidR="00EC181C" w:rsidRPr="00DA4A7D">
        <w:rPr>
          <w:rFonts w:cstheme="minorHAnsi"/>
        </w:rPr>
        <w:t xml:space="preserve"> disconnect</w:t>
      </w:r>
      <w:r w:rsidR="00F0771C" w:rsidRPr="00DA4A7D">
        <w:rPr>
          <w:rFonts w:cstheme="minorHAnsi"/>
        </w:rPr>
        <w:t>ing</w:t>
      </w:r>
      <w:r w:rsidR="00EC181C" w:rsidRPr="00AC12A7">
        <w:rPr>
          <w:rFonts w:cstheme="minorHAnsi"/>
        </w:rPr>
        <w:t xml:space="preserve"> from your stories and </w:t>
      </w:r>
      <w:r w:rsidR="0068116F" w:rsidRPr="00AC12A7">
        <w:rPr>
          <w:rFonts w:cstheme="minorHAnsi"/>
        </w:rPr>
        <w:t>distractions</w:t>
      </w:r>
      <w:r w:rsidR="00EC181C" w:rsidRPr="00AC12A7">
        <w:rPr>
          <w:rFonts w:cstheme="minorHAnsi"/>
        </w:rPr>
        <w:t xml:space="preserve">. </w:t>
      </w:r>
      <w:r w:rsidR="00AD3FC4" w:rsidRPr="00AC12A7">
        <w:rPr>
          <w:rFonts w:cstheme="minorHAnsi"/>
        </w:rPr>
        <w:t xml:space="preserve">When </w:t>
      </w:r>
      <w:r w:rsidR="008A684A" w:rsidRPr="00AC12A7">
        <w:rPr>
          <w:rFonts w:cstheme="minorHAnsi"/>
        </w:rPr>
        <w:t>you fi</w:t>
      </w:r>
      <w:r w:rsidR="007F2E48" w:rsidRPr="00AC12A7">
        <w:rPr>
          <w:rFonts w:cstheme="minorHAnsi"/>
        </w:rPr>
        <w:t xml:space="preserve">nd your mind </w:t>
      </w:r>
      <w:r w:rsidR="000B6126" w:rsidRPr="00AC12A7">
        <w:rPr>
          <w:rFonts w:cstheme="minorHAnsi"/>
        </w:rPr>
        <w:t>wandering</w:t>
      </w:r>
      <w:r w:rsidR="00AF37BB" w:rsidRPr="00AC12A7">
        <w:rPr>
          <w:rFonts w:cstheme="minorHAnsi"/>
        </w:rPr>
        <w:t xml:space="preserve">, kindly say to </w:t>
      </w:r>
      <w:r w:rsidR="00A61449" w:rsidRPr="00AC12A7">
        <w:rPr>
          <w:rFonts w:cstheme="minorHAnsi"/>
        </w:rPr>
        <w:t>yourself</w:t>
      </w:r>
      <w:r w:rsidR="00F0771C" w:rsidRPr="00AC12A7">
        <w:rPr>
          <w:rFonts w:cstheme="minorHAnsi"/>
        </w:rPr>
        <w:t>, “</w:t>
      </w:r>
      <w:r w:rsidR="00534BE9" w:rsidRPr="00AC12A7">
        <w:rPr>
          <w:rFonts w:cstheme="minorHAnsi"/>
        </w:rPr>
        <w:t>Release thoughts</w:t>
      </w:r>
      <w:r w:rsidR="00F0771C" w:rsidRPr="00AC12A7">
        <w:rPr>
          <w:rFonts w:cstheme="minorHAnsi"/>
        </w:rPr>
        <w:t>,” and</w:t>
      </w:r>
      <w:r w:rsidR="00A61449" w:rsidRPr="00AC12A7">
        <w:rPr>
          <w:rFonts w:cstheme="minorHAnsi"/>
        </w:rPr>
        <w:t xml:space="preserve"> </w:t>
      </w:r>
      <w:r w:rsidR="00F0771C" w:rsidRPr="00AC12A7">
        <w:rPr>
          <w:rFonts w:cstheme="minorHAnsi"/>
        </w:rPr>
        <w:t>t</w:t>
      </w:r>
      <w:r w:rsidRPr="00AC12A7">
        <w:rPr>
          <w:rFonts w:cstheme="minorHAnsi"/>
        </w:rPr>
        <w:t xml:space="preserve">hen gently </w:t>
      </w:r>
      <w:r w:rsidR="0027302B" w:rsidRPr="00AC12A7">
        <w:rPr>
          <w:rFonts w:cstheme="minorHAnsi"/>
        </w:rPr>
        <w:t>reconnect to your</w:t>
      </w:r>
      <w:r w:rsidR="00AD3FC4" w:rsidRPr="00AC12A7">
        <w:rPr>
          <w:rFonts w:cstheme="minorHAnsi"/>
        </w:rPr>
        <w:t xml:space="preserve"> breath.</w:t>
      </w:r>
      <w:r w:rsidR="00132E34" w:rsidRPr="00AC12A7">
        <w:rPr>
          <w:rFonts w:cstheme="minorHAnsi"/>
        </w:rPr>
        <w:t xml:space="preserve"> </w:t>
      </w:r>
      <w:r w:rsidR="0027302B" w:rsidRPr="00AC12A7">
        <w:rPr>
          <w:rFonts w:cstheme="minorHAnsi"/>
        </w:rPr>
        <w:t>Let’s s</w:t>
      </w:r>
      <w:r w:rsidR="00AD1AC1" w:rsidRPr="00AC12A7">
        <w:rPr>
          <w:rFonts w:cstheme="minorHAnsi"/>
        </w:rPr>
        <w:t>tart</w:t>
      </w:r>
      <w:r w:rsidR="0027302B" w:rsidRPr="00AC12A7">
        <w:rPr>
          <w:rFonts w:cstheme="minorHAnsi"/>
        </w:rPr>
        <w:t xml:space="preserve"> with relaxed,</w:t>
      </w:r>
      <w:r w:rsidR="00AD1AC1" w:rsidRPr="00AC12A7">
        <w:rPr>
          <w:rFonts w:cstheme="minorHAnsi"/>
        </w:rPr>
        <w:t xml:space="preserve"> natural breathing. (</w:t>
      </w:r>
      <w:r w:rsidR="00AD1AC1" w:rsidRPr="00AC12A7">
        <w:rPr>
          <w:rFonts w:cstheme="minorHAnsi"/>
          <w:i/>
        </w:rPr>
        <w:t>Pause</w:t>
      </w:r>
      <w:r w:rsidR="00C93F6D" w:rsidRPr="00AC12A7">
        <w:rPr>
          <w:rFonts w:cstheme="minorHAnsi"/>
          <w:i/>
        </w:rPr>
        <w:t xml:space="preserve"> </w:t>
      </w:r>
      <w:r w:rsidR="00F93868" w:rsidRPr="00AC12A7">
        <w:rPr>
          <w:rFonts w:cstheme="minorHAnsi"/>
          <w:i/>
        </w:rPr>
        <w:t xml:space="preserve">for </w:t>
      </w:r>
      <w:r w:rsidR="00C93F6D" w:rsidRPr="00AC12A7">
        <w:rPr>
          <w:rFonts w:cstheme="minorHAnsi"/>
          <w:i/>
        </w:rPr>
        <w:t>30 seconds</w:t>
      </w:r>
      <w:r w:rsidR="00AD1AC1" w:rsidRPr="00AC12A7">
        <w:rPr>
          <w:rFonts w:cstheme="minorHAnsi"/>
          <w:i/>
        </w:rPr>
        <w:t>)</w:t>
      </w:r>
    </w:p>
    <w:p w14:paraId="6576D418" w14:textId="77777777" w:rsidR="00AD1AC1" w:rsidRPr="00AC12A7" w:rsidRDefault="00AD1AC1" w:rsidP="00F93868">
      <w:pPr>
        <w:spacing w:after="0" w:line="240" w:lineRule="auto"/>
        <w:jc w:val="both"/>
        <w:rPr>
          <w:rFonts w:cstheme="minorHAnsi"/>
        </w:rPr>
      </w:pPr>
    </w:p>
    <w:p w14:paraId="1AB39B5A" w14:textId="7A1F405C" w:rsidR="008F2CA4" w:rsidRPr="00AC12A7" w:rsidRDefault="00AD1AC1" w:rsidP="00F93868">
      <w:pPr>
        <w:spacing w:after="0" w:line="240" w:lineRule="auto"/>
        <w:jc w:val="both"/>
        <w:rPr>
          <w:rFonts w:cstheme="minorHAnsi"/>
        </w:rPr>
      </w:pPr>
      <w:r w:rsidRPr="00AC12A7">
        <w:rPr>
          <w:rFonts w:cstheme="minorHAnsi"/>
        </w:rPr>
        <w:t>T</w:t>
      </w:r>
      <w:r w:rsidR="00976DCD" w:rsidRPr="00AC12A7">
        <w:rPr>
          <w:rFonts w:cstheme="minorHAnsi"/>
        </w:rPr>
        <w:t xml:space="preserve">he </w:t>
      </w:r>
      <w:r w:rsidRPr="00AC12A7">
        <w:rPr>
          <w:rFonts w:cstheme="minorHAnsi"/>
        </w:rPr>
        <w:t xml:space="preserve">upright </w:t>
      </w:r>
      <w:r w:rsidR="00B448AC" w:rsidRPr="00AC12A7">
        <w:rPr>
          <w:rFonts w:cstheme="minorHAnsi"/>
        </w:rPr>
        <w:t>meditation postur</w:t>
      </w:r>
      <w:r w:rsidR="008A684A" w:rsidRPr="00AC12A7">
        <w:rPr>
          <w:rFonts w:cstheme="minorHAnsi"/>
        </w:rPr>
        <w:t>e</w:t>
      </w:r>
      <w:r w:rsidRPr="00AC12A7">
        <w:rPr>
          <w:rFonts w:cstheme="minorHAnsi"/>
        </w:rPr>
        <w:t xml:space="preserve"> gives</w:t>
      </w:r>
      <w:r w:rsidR="00226737" w:rsidRPr="00AC12A7">
        <w:rPr>
          <w:rFonts w:cstheme="minorHAnsi"/>
        </w:rPr>
        <w:t xml:space="preserve"> your body</w:t>
      </w:r>
      <w:r w:rsidRPr="00AC12A7">
        <w:rPr>
          <w:rFonts w:cstheme="minorHAnsi"/>
        </w:rPr>
        <w:t xml:space="preserve"> </w:t>
      </w:r>
      <w:r w:rsidR="00F0771C" w:rsidRPr="00AC12A7">
        <w:rPr>
          <w:rFonts w:cstheme="minorHAnsi"/>
        </w:rPr>
        <w:t>more</w:t>
      </w:r>
      <w:r w:rsidRPr="00AC12A7">
        <w:rPr>
          <w:rFonts w:cstheme="minorHAnsi"/>
        </w:rPr>
        <w:t xml:space="preserve"> room</w:t>
      </w:r>
      <w:r w:rsidR="00976DCD" w:rsidRPr="00AC12A7">
        <w:rPr>
          <w:rFonts w:cstheme="minorHAnsi"/>
        </w:rPr>
        <w:t xml:space="preserve"> to expand. Sit up straight with </w:t>
      </w:r>
      <w:r w:rsidR="00603584" w:rsidRPr="00AC12A7">
        <w:rPr>
          <w:rFonts w:cstheme="minorHAnsi"/>
        </w:rPr>
        <w:t xml:space="preserve">the crown of </w:t>
      </w:r>
      <w:r w:rsidR="00976DCD" w:rsidRPr="00AC12A7">
        <w:rPr>
          <w:rFonts w:cstheme="minorHAnsi"/>
        </w:rPr>
        <w:t>you</w:t>
      </w:r>
      <w:r w:rsidR="00534479" w:rsidRPr="00AC12A7">
        <w:rPr>
          <w:rFonts w:cstheme="minorHAnsi"/>
        </w:rPr>
        <w:t>r</w:t>
      </w:r>
      <w:r w:rsidR="00976DCD" w:rsidRPr="00AC12A7">
        <w:rPr>
          <w:rFonts w:cstheme="minorHAnsi"/>
        </w:rPr>
        <w:t xml:space="preserve"> head reaching toward the heavens and your tailbone reaching toward the earth. </w:t>
      </w:r>
      <w:r w:rsidR="008F2CA4" w:rsidRPr="00AC12A7">
        <w:rPr>
          <w:rFonts w:cstheme="minorHAnsi"/>
        </w:rPr>
        <w:t xml:space="preserve">Lower your chin a little as you </w:t>
      </w:r>
      <w:r w:rsidR="00603584" w:rsidRPr="00AC12A7">
        <w:rPr>
          <w:rFonts w:cstheme="minorHAnsi"/>
        </w:rPr>
        <w:t>lengthen</w:t>
      </w:r>
      <w:r w:rsidR="008C286C" w:rsidRPr="00AC12A7">
        <w:rPr>
          <w:rFonts w:cstheme="minorHAnsi"/>
        </w:rPr>
        <w:t xml:space="preserve"> the back of your</w:t>
      </w:r>
      <w:r w:rsidR="00C93F6D" w:rsidRPr="00AC12A7">
        <w:rPr>
          <w:rFonts w:cstheme="minorHAnsi"/>
        </w:rPr>
        <w:t xml:space="preserve"> neck</w:t>
      </w:r>
      <w:r w:rsidRPr="00AC12A7">
        <w:rPr>
          <w:rFonts w:cstheme="minorHAnsi"/>
        </w:rPr>
        <w:t>.</w:t>
      </w:r>
      <w:r w:rsidR="008A684A" w:rsidRPr="00AC12A7">
        <w:rPr>
          <w:rFonts w:cstheme="minorHAnsi"/>
        </w:rPr>
        <w:t xml:space="preserve"> </w:t>
      </w:r>
      <w:r w:rsidR="00226737" w:rsidRPr="00AC12A7">
        <w:rPr>
          <w:rFonts w:cstheme="minorHAnsi"/>
        </w:rPr>
        <w:t>Breathe</w:t>
      </w:r>
      <w:r w:rsidRPr="00AC12A7">
        <w:rPr>
          <w:rFonts w:cstheme="minorHAnsi"/>
        </w:rPr>
        <w:t xml:space="preserve"> naturally </w:t>
      </w:r>
      <w:r w:rsidR="00ED4BD1" w:rsidRPr="00AC12A7">
        <w:rPr>
          <w:rFonts w:cstheme="minorHAnsi"/>
        </w:rPr>
        <w:t>while maintaining</w:t>
      </w:r>
      <w:r w:rsidRPr="00AC12A7">
        <w:rPr>
          <w:rFonts w:cstheme="minorHAnsi"/>
        </w:rPr>
        <w:t xml:space="preserve"> this posture</w:t>
      </w:r>
      <w:r w:rsidR="004D2877" w:rsidRPr="00AC12A7">
        <w:rPr>
          <w:rFonts w:cstheme="minorHAnsi"/>
        </w:rPr>
        <w:t xml:space="preserve">. </w:t>
      </w:r>
      <w:r w:rsidR="004D2877" w:rsidRPr="00AC12A7">
        <w:rPr>
          <w:rFonts w:cstheme="minorHAnsi"/>
          <w:i/>
        </w:rPr>
        <w:t>(Pause)</w:t>
      </w:r>
      <w:r w:rsidR="00B454DB" w:rsidRPr="00AC12A7">
        <w:rPr>
          <w:rFonts w:cstheme="minorHAnsi"/>
          <w:i/>
        </w:rPr>
        <w:t xml:space="preserve"> </w:t>
      </w:r>
      <w:r w:rsidR="004D2877" w:rsidRPr="00AC12A7">
        <w:rPr>
          <w:rFonts w:cstheme="minorHAnsi"/>
        </w:rPr>
        <w:t>O</w:t>
      </w:r>
      <w:r w:rsidR="00B448AC" w:rsidRPr="00AC12A7">
        <w:rPr>
          <w:rFonts w:cstheme="minorHAnsi"/>
        </w:rPr>
        <w:t>bserve</w:t>
      </w:r>
      <w:r w:rsidR="00534479" w:rsidRPr="00AC12A7">
        <w:rPr>
          <w:rFonts w:cstheme="minorHAnsi"/>
        </w:rPr>
        <w:t xml:space="preserve"> how your body moves</w:t>
      </w:r>
      <w:r w:rsidR="0027302B" w:rsidRPr="00AC12A7">
        <w:rPr>
          <w:rFonts w:cstheme="minorHAnsi"/>
        </w:rPr>
        <w:t xml:space="preserve"> and how</w:t>
      </w:r>
      <w:r w:rsidR="00503BE6" w:rsidRPr="00AC12A7">
        <w:rPr>
          <w:rFonts w:cstheme="minorHAnsi"/>
        </w:rPr>
        <w:t xml:space="preserve"> your back expands as you</w:t>
      </w:r>
      <w:r w:rsidR="0027302B" w:rsidRPr="00AC12A7">
        <w:rPr>
          <w:rFonts w:cstheme="minorHAnsi"/>
        </w:rPr>
        <w:t xml:space="preserve"> breathe</w:t>
      </w:r>
      <w:r w:rsidR="00503BE6" w:rsidRPr="00AC12A7">
        <w:rPr>
          <w:rFonts w:cstheme="minorHAnsi"/>
        </w:rPr>
        <w:t>.</w:t>
      </w:r>
      <w:r w:rsidR="00F74860" w:rsidRPr="00AC12A7">
        <w:rPr>
          <w:rFonts w:cstheme="minorHAnsi"/>
        </w:rPr>
        <w:t xml:space="preserve"> </w:t>
      </w:r>
      <w:r w:rsidR="00976DCD" w:rsidRPr="00AC12A7">
        <w:rPr>
          <w:rFonts w:cstheme="minorHAnsi"/>
          <w:i/>
        </w:rPr>
        <w:t xml:space="preserve">(Pause </w:t>
      </w:r>
      <w:r w:rsidR="00F93868" w:rsidRPr="00AC12A7">
        <w:rPr>
          <w:rFonts w:cstheme="minorHAnsi"/>
          <w:i/>
        </w:rPr>
        <w:t xml:space="preserve">for </w:t>
      </w:r>
      <w:r w:rsidR="00976DCD" w:rsidRPr="00AC12A7">
        <w:rPr>
          <w:rFonts w:cstheme="minorHAnsi"/>
          <w:i/>
        </w:rPr>
        <w:t>30 seconds)</w:t>
      </w:r>
      <w:r w:rsidR="00B448AC" w:rsidRPr="00AC12A7">
        <w:rPr>
          <w:rFonts w:cstheme="minorHAnsi"/>
        </w:rPr>
        <w:t xml:space="preserve"> </w:t>
      </w:r>
    </w:p>
    <w:p w14:paraId="775B7E1E" w14:textId="77777777" w:rsidR="00533FFB" w:rsidRPr="00AC12A7" w:rsidRDefault="00533FFB" w:rsidP="00F93868">
      <w:pPr>
        <w:spacing w:after="0" w:line="240" w:lineRule="auto"/>
        <w:jc w:val="both"/>
        <w:rPr>
          <w:rFonts w:cstheme="minorHAnsi"/>
        </w:rPr>
      </w:pPr>
    </w:p>
    <w:p w14:paraId="0C024E78" w14:textId="35111FE6" w:rsidR="00B448AC" w:rsidRPr="00AC12A7" w:rsidRDefault="00ED4BD1" w:rsidP="00F93868">
      <w:pPr>
        <w:spacing w:after="0" w:line="240" w:lineRule="auto"/>
        <w:jc w:val="both"/>
        <w:rPr>
          <w:rFonts w:cstheme="minorHAnsi"/>
        </w:rPr>
      </w:pPr>
      <w:r w:rsidRPr="00AC12A7">
        <w:rPr>
          <w:rFonts w:cstheme="minorHAnsi"/>
        </w:rPr>
        <w:t>Let’s</w:t>
      </w:r>
      <w:r w:rsidR="007245E1" w:rsidRPr="00AC12A7">
        <w:rPr>
          <w:rFonts w:cstheme="minorHAnsi"/>
        </w:rPr>
        <w:t xml:space="preserve"> begin the </w:t>
      </w:r>
      <w:r w:rsidR="0027302B" w:rsidRPr="00AC12A7">
        <w:rPr>
          <w:rFonts w:cstheme="minorHAnsi"/>
          <w:b/>
        </w:rPr>
        <w:t>Three</w:t>
      </w:r>
      <w:r w:rsidR="007245E1" w:rsidRPr="00AC12A7">
        <w:rPr>
          <w:rFonts w:cstheme="minorHAnsi"/>
          <w:b/>
        </w:rPr>
        <w:t>-Part Breath</w:t>
      </w:r>
      <w:r w:rsidR="007245E1" w:rsidRPr="00AC12A7">
        <w:rPr>
          <w:rFonts w:cstheme="minorHAnsi"/>
          <w:i/>
        </w:rPr>
        <w:t>.</w:t>
      </w:r>
      <w:r w:rsidR="007245E1" w:rsidRPr="00AC12A7">
        <w:rPr>
          <w:rFonts w:cstheme="minorHAnsi"/>
        </w:rPr>
        <w:t xml:space="preserve"> You </w:t>
      </w:r>
      <w:r w:rsidR="00805F2E" w:rsidRPr="00AC12A7">
        <w:rPr>
          <w:rFonts w:cstheme="minorHAnsi"/>
        </w:rPr>
        <w:t>don’t</w:t>
      </w:r>
      <w:r w:rsidR="00B448AC" w:rsidRPr="00AC12A7">
        <w:rPr>
          <w:rFonts w:cstheme="minorHAnsi"/>
        </w:rPr>
        <w:t xml:space="preserve"> </w:t>
      </w:r>
      <w:r w:rsidR="008A684A" w:rsidRPr="00AC12A7">
        <w:rPr>
          <w:rFonts w:cstheme="minorHAnsi"/>
        </w:rPr>
        <w:t xml:space="preserve">need to work hard at this. </w:t>
      </w:r>
      <w:r w:rsidR="00B448AC" w:rsidRPr="00AC12A7">
        <w:rPr>
          <w:rFonts w:cstheme="minorHAnsi"/>
        </w:rPr>
        <w:t xml:space="preserve">Try </w:t>
      </w:r>
      <w:r w:rsidR="009178CE" w:rsidRPr="00AC12A7">
        <w:rPr>
          <w:rFonts w:cstheme="minorHAnsi"/>
        </w:rPr>
        <w:t xml:space="preserve">not to </w:t>
      </w:r>
      <w:r w:rsidR="00EC181C" w:rsidRPr="00AC12A7">
        <w:rPr>
          <w:rFonts w:cstheme="minorHAnsi"/>
        </w:rPr>
        <w:t xml:space="preserve">create tension in your body by forcing air </w:t>
      </w:r>
      <w:r w:rsidR="00F93868" w:rsidRPr="00AC12A7">
        <w:rPr>
          <w:rFonts w:cstheme="minorHAnsi"/>
        </w:rPr>
        <w:t xml:space="preserve">either </w:t>
      </w:r>
      <w:r w:rsidR="00EC181C" w:rsidRPr="00AC12A7">
        <w:rPr>
          <w:rFonts w:cstheme="minorHAnsi"/>
        </w:rPr>
        <w:t>in or out.</w:t>
      </w:r>
      <w:r w:rsidR="00976DCD" w:rsidRPr="00AC12A7">
        <w:rPr>
          <w:rFonts w:cstheme="minorHAnsi"/>
        </w:rPr>
        <w:t xml:space="preserve"> </w:t>
      </w:r>
      <w:r w:rsidR="007245E1" w:rsidRPr="00AC12A7">
        <w:rPr>
          <w:rFonts w:cstheme="minorHAnsi"/>
          <w:i/>
        </w:rPr>
        <w:t xml:space="preserve">(Pause </w:t>
      </w:r>
      <w:r w:rsidR="00F93868" w:rsidRPr="00AC12A7">
        <w:rPr>
          <w:rFonts w:cstheme="minorHAnsi"/>
          <w:i/>
        </w:rPr>
        <w:t xml:space="preserve">for </w:t>
      </w:r>
      <w:r w:rsidR="007245E1" w:rsidRPr="00AC12A7">
        <w:rPr>
          <w:rFonts w:cstheme="minorHAnsi"/>
          <w:i/>
        </w:rPr>
        <w:t>10 seconds)</w:t>
      </w:r>
      <w:r w:rsidR="00B448AC" w:rsidRPr="00AC12A7">
        <w:rPr>
          <w:rFonts w:cstheme="minorHAnsi"/>
        </w:rPr>
        <w:t xml:space="preserve"> </w:t>
      </w:r>
    </w:p>
    <w:p w14:paraId="4F8917F3" w14:textId="77777777" w:rsidR="00533FFB" w:rsidRPr="00AC12A7" w:rsidRDefault="00533FFB" w:rsidP="00F93868">
      <w:pPr>
        <w:spacing w:after="0" w:line="240" w:lineRule="auto"/>
        <w:jc w:val="both"/>
        <w:rPr>
          <w:rFonts w:cstheme="minorHAnsi"/>
        </w:rPr>
      </w:pPr>
    </w:p>
    <w:p w14:paraId="5968B49F" w14:textId="39DC72BD" w:rsidR="00B448AC" w:rsidRPr="00AC12A7" w:rsidRDefault="00CC00A7" w:rsidP="00F93868">
      <w:pPr>
        <w:spacing w:after="0" w:line="240" w:lineRule="auto"/>
        <w:jc w:val="both"/>
        <w:rPr>
          <w:rFonts w:cstheme="minorHAnsi"/>
        </w:rPr>
      </w:pPr>
      <w:r w:rsidRPr="00AC12A7">
        <w:rPr>
          <w:rFonts w:cstheme="minorHAnsi"/>
        </w:rPr>
        <w:t xml:space="preserve">Relax </w:t>
      </w:r>
      <w:r w:rsidR="00094B13" w:rsidRPr="00AC12A7">
        <w:rPr>
          <w:rFonts w:cstheme="minorHAnsi"/>
        </w:rPr>
        <w:t>your</w:t>
      </w:r>
      <w:r w:rsidRPr="00AC12A7">
        <w:rPr>
          <w:rFonts w:cstheme="minorHAnsi"/>
        </w:rPr>
        <w:t xml:space="preserve"> </w:t>
      </w:r>
      <w:r w:rsidR="000B6126" w:rsidRPr="00AC12A7">
        <w:rPr>
          <w:rFonts w:cstheme="minorHAnsi"/>
        </w:rPr>
        <w:t>throat</w:t>
      </w:r>
      <w:r w:rsidRPr="00AC12A7">
        <w:rPr>
          <w:rFonts w:cstheme="minorHAnsi"/>
        </w:rPr>
        <w:t xml:space="preserve"> and face</w:t>
      </w:r>
      <w:r w:rsidR="00B448AC" w:rsidRPr="00AC12A7">
        <w:rPr>
          <w:rFonts w:cstheme="minorHAnsi"/>
        </w:rPr>
        <w:t xml:space="preserve">. It might help </w:t>
      </w:r>
      <w:r w:rsidR="00C93F6D" w:rsidRPr="00AC12A7">
        <w:rPr>
          <w:rFonts w:cstheme="minorHAnsi"/>
        </w:rPr>
        <w:t>to maintain a little Mona Lisa</w:t>
      </w:r>
      <w:r w:rsidR="00B448AC" w:rsidRPr="00AC12A7">
        <w:rPr>
          <w:rFonts w:cstheme="minorHAnsi"/>
        </w:rPr>
        <w:t xml:space="preserve"> sm</w:t>
      </w:r>
      <w:r w:rsidR="00976DCD" w:rsidRPr="00AC12A7">
        <w:rPr>
          <w:rFonts w:cstheme="minorHAnsi"/>
        </w:rPr>
        <w:t>ile through</w:t>
      </w:r>
      <w:r w:rsidR="00ED4BD1" w:rsidRPr="00AC12A7">
        <w:rPr>
          <w:rFonts w:cstheme="minorHAnsi"/>
        </w:rPr>
        <w:t>out</w:t>
      </w:r>
      <w:r w:rsidR="00976DCD" w:rsidRPr="00AC12A7">
        <w:rPr>
          <w:rFonts w:cstheme="minorHAnsi"/>
        </w:rPr>
        <w:t xml:space="preserve"> the entire br</w:t>
      </w:r>
      <w:r w:rsidR="00094B13" w:rsidRPr="00AC12A7">
        <w:rPr>
          <w:rFonts w:cstheme="minorHAnsi"/>
        </w:rPr>
        <w:t>eath</w:t>
      </w:r>
      <w:r w:rsidR="00976DCD" w:rsidRPr="00AC12A7">
        <w:rPr>
          <w:rFonts w:cstheme="minorHAnsi"/>
        </w:rPr>
        <w:t xml:space="preserve">. </w:t>
      </w:r>
      <w:r w:rsidR="00E915A9" w:rsidRPr="00AC12A7">
        <w:rPr>
          <w:rFonts w:cstheme="minorHAnsi"/>
        </w:rPr>
        <w:t>Open the space between your eyebrows by allowing</w:t>
      </w:r>
      <w:r w:rsidR="00B448AC" w:rsidRPr="00AC12A7">
        <w:rPr>
          <w:rFonts w:cstheme="minorHAnsi"/>
        </w:rPr>
        <w:t xml:space="preserve"> the muscles on </w:t>
      </w:r>
      <w:r w:rsidR="00B97C2D" w:rsidRPr="00AC12A7">
        <w:rPr>
          <w:rFonts w:cstheme="minorHAnsi"/>
        </w:rPr>
        <w:t>both sides</w:t>
      </w:r>
      <w:r w:rsidR="00B448AC" w:rsidRPr="00AC12A7">
        <w:rPr>
          <w:rFonts w:cstheme="minorHAnsi"/>
        </w:rPr>
        <w:t xml:space="preserve"> of </w:t>
      </w:r>
      <w:r w:rsidR="00EC181C" w:rsidRPr="00AC12A7">
        <w:rPr>
          <w:rFonts w:cstheme="minorHAnsi"/>
        </w:rPr>
        <w:t xml:space="preserve">your </w:t>
      </w:r>
      <w:r w:rsidR="00B448AC" w:rsidRPr="00AC12A7">
        <w:rPr>
          <w:rFonts w:cstheme="minorHAnsi"/>
        </w:rPr>
        <w:t>face to relax</w:t>
      </w:r>
      <w:r w:rsidR="00976DCD" w:rsidRPr="00AC12A7">
        <w:rPr>
          <w:rFonts w:cstheme="minorHAnsi"/>
        </w:rPr>
        <w:t xml:space="preserve">. </w:t>
      </w:r>
      <w:r w:rsidR="000B6126" w:rsidRPr="00AC12A7">
        <w:rPr>
          <w:rFonts w:cstheme="minorHAnsi"/>
        </w:rPr>
        <w:t>Release</w:t>
      </w:r>
      <w:r w:rsidR="00B448AC" w:rsidRPr="00AC12A7">
        <w:rPr>
          <w:rFonts w:cstheme="minorHAnsi"/>
        </w:rPr>
        <w:t xml:space="preserve"> any tension between </w:t>
      </w:r>
      <w:r w:rsidR="00ED4BD1" w:rsidRPr="00AC12A7">
        <w:rPr>
          <w:rFonts w:cstheme="minorHAnsi"/>
        </w:rPr>
        <w:t>your</w:t>
      </w:r>
      <w:r w:rsidR="00B448AC" w:rsidRPr="00AC12A7">
        <w:rPr>
          <w:rFonts w:cstheme="minorHAnsi"/>
        </w:rPr>
        <w:t xml:space="preserve"> eyebrows</w:t>
      </w:r>
      <w:r w:rsidR="009178CE" w:rsidRPr="00AC12A7">
        <w:rPr>
          <w:rFonts w:cstheme="minorHAnsi"/>
        </w:rPr>
        <w:t xml:space="preserve"> </w:t>
      </w:r>
      <w:proofErr w:type="gramStart"/>
      <w:r w:rsidR="005774E2" w:rsidRPr="00AC12A7">
        <w:rPr>
          <w:rFonts w:cstheme="minorHAnsi"/>
        </w:rPr>
        <w:t>and</w:t>
      </w:r>
      <w:r w:rsidR="00ED4BD1" w:rsidRPr="00AC12A7">
        <w:rPr>
          <w:rFonts w:cstheme="minorHAnsi"/>
        </w:rPr>
        <w:t xml:space="preserve"> in</w:t>
      </w:r>
      <w:proofErr w:type="gramEnd"/>
      <w:r w:rsidR="00ED4BD1" w:rsidRPr="00AC12A7">
        <w:rPr>
          <w:rFonts w:cstheme="minorHAnsi"/>
        </w:rPr>
        <w:t xml:space="preserve"> your</w:t>
      </w:r>
      <w:r w:rsidR="009178CE" w:rsidRPr="00AC12A7">
        <w:rPr>
          <w:rFonts w:cstheme="minorHAnsi"/>
        </w:rPr>
        <w:t xml:space="preserve"> jaw</w:t>
      </w:r>
      <w:r w:rsidR="00B448AC" w:rsidRPr="00AC12A7">
        <w:rPr>
          <w:rFonts w:cstheme="minorHAnsi"/>
        </w:rPr>
        <w:t>.</w:t>
      </w:r>
      <w:r w:rsidR="003C1591" w:rsidRPr="00AC12A7">
        <w:rPr>
          <w:rFonts w:cstheme="minorHAnsi"/>
        </w:rPr>
        <w:t xml:space="preserve"> </w:t>
      </w:r>
      <w:r w:rsidR="003C1591" w:rsidRPr="00AC12A7">
        <w:rPr>
          <w:rFonts w:cstheme="minorHAnsi"/>
          <w:i/>
        </w:rPr>
        <w:t xml:space="preserve">(Pause </w:t>
      </w:r>
      <w:r w:rsidR="00F93868" w:rsidRPr="00AC12A7">
        <w:rPr>
          <w:rFonts w:cstheme="minorHAnsi"/>
          <w:i/>
        </w:rPr>
        <w:t xml:space="preserve">for </w:t>
      </w:r>
      <w:r w:rsidR="003C1591" w:rsidRPr="00AC12A7">
        <w:rPr>
          <w:rFonts w:cstheme="minorHAnsi"/>
          <w:i/>
        </w:rPr>
        <w:t>30 seconds)</w:t>
      </w:r>
    </w:p>
    <w:p w14:paraId="20E60E75" w14:textId="77777777" w:rsidR="00533FFB" w:rsidRPr="00AC12A7" w:rsidRDefault="00533FFB" w:rsidP="00F93868">
      <w:pPr>
        <w:spacing w:after="0" w:line="240" w:lineRule="auto"/>
        <w:jc w:val="both"/>
        <w:rPr>
          <w:rFonts w:cstheme="minorHAnsi"/>
        </w:rPr>
      </w:pPr>
    </w:p>
    <w:p w14:paraId="34C5580D" w14:textId="77777777" w:rsidR="00B448AC" w:rsidRPr="00AC12A7" w:rsidRDefault="00B448AC" w:rsidP="00F93868">
      <w:pPr>
        <w:spacing w:after="0" w:line="240" w:lineRule="auto"/>
        <w:jc w:val="both"/>
        <w:rPr>
          <w:rFonts w:cstheme="minorHAnsi"/>
        </w:rPr>
      </w:pPr>
      <w:r w:rsidRPr="00AC12A7">
        <w:rPr>
          <w:rFonts w:cstheme="minorHAnsi"/>
        </w:rPr>
        <w:t>When exhaling</w:t>
      </w:r>
      <w:r w:rsidR="00E6051F" w:rsidRPr="00AC12A7">
        <w:rPr>
          <w:rFonts w:cstheme="minorHAnsi"/>
        </w:rPr>
        <w:t>,</w:t>
      </w:r>
      <w:r w:rsidRPr="00AC12A7">
        <w:rPr>
          <w:rFonts w:cstheme="minorHAnsi"/>
        </w:rPr>
        <w:t xml:space="preserve"> </w:t>
      </w:r>
      <w:r w:rsidR="00ED21A2" w:rsidRPr="00AC12A7">
        <w:rPr>
          <w:rFonts w:cstheme="minorHAnsi"/>
        </w:rPr>
        <w:t>focus on the expanded</w:t>
      </w:r>
      <w:r w:rsidR="00C93F6D" w:rsidRPr="00AC12A7">
        <w:rPr>
          <w:rFonts w:cstheme="minorHAnsi"/>
        </w:rPr>
        <w:t xml:space="preserve"> lower ribs</w:t>
      </w:r>
      <w:r w:rsidRPr="00AC12A7">
        <w:rPr>
          <w:rFonts w:cstheme="minorHAnsi"/>
        </w:rPr>
        <w:t xml:space="preserve"> and abdomen </w:t>
      </w:r>
      <w:r w:rsidR="00976DCD" w:rsidRPr="00AC12A7">
        <w:rPr>
          <w:rFonts w:cstheme="minorHAnsi"/>
        </w:rPr>
        <w:t xml:space="preserve">while the upper </w:t>
      </w:r>
      <w:r w:rsidR="00ED4BD1" w:rsidRPr="00AC12A7">
        <w:rPr>
          <w:rFonts w:cstheme="minorHAnsi"/>
        </w:rPr>
        <w:t>chest</w:t>
      </w:r>
      <w:r w:rsidR="00976DCD" w:rsidRPr="00AC12A7">
        <w:rPr>
          <w:rFonts w:cstheme="minorHAnsi"/>
        </w:rPr>
        <w:t xml:space="preserve"> rel</w:t>
      </w:r>
      <w:r w:rsidR="00ED4BD1" w:rsidRPr="00AC12A7">
        <w:rPr>
          <w:rFonts w:cstheme="minorHAnsi"/>
        </w:rPr>
        <w:t>axes</w:t>
      </w:r>
      <w:r w:rsidR="00976DCD" w:rsidRPr="00AC12A7">
        <w:rPr>
          <w:rFonts w:cstheme="minorHAnsi"/>
        </w:rPr>
        <w:t xml:space="preserve">. </w:t>
      </w:r>
      <w:r w:rsidR="00C93F6D" w:rsidRPr="00AC12A7">
        <w:rPr>
          <w:rFonts w:cstheme="minorHAnsi"/>
        </w:rPr>
        <w:t xml:space="preserve">Then </w:t>
      </w:r>
      <w:r w:rsidR="00E915A9" w:rsidRPr="00AC12A7">
        <w:rPr>
          <w:rFonts w:cstheme="minorHAnsi"/>
        </w:rPr>
        <w:t xml:space="preserve">allow </w:t>
      </w:r>
      <w:r w:rsidR="00C93F6D" w:rsidRPr="00AC12A7">
        <w:rPr>
          <w:rFonts w:cstheme="minorHAnsi"/>
        </w:rPr>
        <w:t>the lower ribs</w:t>
      </w:r>
      <w:r w:rsidRPr="00AC12A7">
        <w:rPr>
          <w:rFonts w:cstheme="minorHAnsi"/>
        </w:rPr>
        <w:t xml:space="preserve"> </w:t>
      </w:r>
      <w:r w:rsidR="00E915A9" w:rsidRPr="00AC12A7">
        <w:rPr>
          <w:rFonts w:cstheme="minorHAnsi"/>
        </w:rPr>
        <w:t xml:space="preserve">to </w:t>
      </w:r>
      <w:r w:rsidR="00C93F6D" w:rsidRPr="00AC12A7">
        <w:rPr>
          <w:rFonts w:cstheme="minorHAnsi"/>
        </w:rPr>
        <w:t>deflate</w:t>
      </w:r>
      <w:r w:rsidRPr="00AC12A7">
        <w:rPr>
          <w:rFonts w:cstheme="minorHAnsi"/>
        </w:rPr>
        <w:t xml:space="preserve"> just before the abd</w:t>
      </w:r>
      <w:r w:rsidR="00534479" w:rsidRPr="00AC12A7">
        <w:rPr>
          <w:rFonts w:cstheme="minorHAnsi"/>
        </w:rPr>
        <w:t>omen begins collapsing</w:t>
      </w:r>
      <w:r w:rsidR="00976DCD" w:rsidRPr="00AC12A7">
        <w:rPr>
          <w:rFonts w:cstheme="minorHAnsi"/>
        </w:rPr>
        <w:t xml:space="preserve">. </w:t>
      </w:r>
      <w:r w:rsidR="00CC00A7" w:rsidRPr="00AC12A7">
        <w:rPr>
          <w:rFonts w:cstheme="minorHAnsi"/>
        </w:rPr>
        <w:t>As you gent</w:t>
      </w:r>
      <w:r w:rsidRPr="00AC12A7">
        <w:rPr>
          <w:rFonts w:cstheme="minorHAnsi"/>
        </w:rPr>
        <w:t>ly pull your abdomen toward your spine on the exhale</w:t>
      </w:r>
      <w:r w:rsidR="008C286C" w:rsidRPr="00AC12A7">
        <w:rPr>
          <w:rFonts w:cstheme="minorHAnsi"/>
        </w:rPr>
        <w:t>, keep your</w:t>
      </w:r>
      <w:r w:rsidR="00CC00A7" w:rsidRPr="00AC12A7">
        <w:rPr>
          <w:rFonts w:cstheme="minorHAnsi"/>
        </w:rPr>
        <w:t xml:space="preserve"> perineum </w:t>
      </w:r>
      <w:r w:rsidR="000F759E" w:rsidRPr="00AC12A7">
        <w:rPr>
          <w:rFonts w:cstheme="minorHAnsi"/>
        </w:rPr>
        <w:t xml:space="preserve">and pelvic area </w:t>
      </w:r>
      <w:r w:rsidR="00CC00A7" w:rsidRPr="00AC12A7">
        <w:rPr>
          <w:rFonts w:cstheme="minorHAnsi"/>
        </w:rPr>
        <w:t xml:space="preserve">relaxed. </w:t>
      </w:r>
      <w:r w:rsidR="00C93F6D" w:rsidRPr="00AC12A7">
        <w:rPr>
          <w:rFonts w:cstheme="minorHAnsi"/>
          <w:i/>
        </w:rPr>
        <w:t xml:space="preserve">(Pause </w:t>
      </w:r>
      <w:r w:rsidR="00F93868" w:rsidRPr="00AC12A7">
        <w:rPr>
          <w:rFonts w:cstheme="minorHAnsi"/>
          <w:i/>
        </w:rPr>
        <w:t xml:space="preserve">for </w:t>
      </w:r>
      <w:r w:rsidR="00C93F6D" w:rsidRPr="00AC12A7">
        <w:rPr>
          <w:rFonts w:cstheme="minorHAnsi"/>
          <w:i/>
        </w:rPr>
        <w:t>3</w:t>
      </w:r>
      <w:r w:rsidR="0003576E" w:rsidRPr="00AC12A7">
        <w:rPr>
          <w:rFonts w:cstheme="minorHAnsi"/>
          <w:i/>
        </w:rPr>
        <w:t>0 seconds)</w:t>
      </w:r>
    </w:p>
    <w:p w14:paraId="11CFB162" w14:textId="77777777" w:rsidR="00533FFB" w:rsidRPr="00AC12A7" w:rsidRDefault="00533FFB" w:rsidP="00F93868">
      <w:pPr>
        <w:spacing w:after="0" w:line="240" w:lineRule="auto"/>
        <w:jc w:val="both"/>
        <w:rPr>
          <w:rFonts w:cstheme="minorHAnsi"/>
        </w:rPr>
      </w:pPr>
    </w:p>
    <w:p w14:paraId="67D4BB17" w14:textId="6EA3CCDF" w:rsidR="00976DCD" w:rsidRPr="00AC12A7" w:rsidRDefault="00E20DCB" w:rsidP="00F93868">
      <w:pPr>
        <w:spacing w:after="0" w:line="240" w:lineRule="auto"/>
        <w:jc w:val="both"/>
        <w:rPr>
          <w:rFonts w:cstheme="minorHAnsi"/>
        </w:rPr>
      </w:pPr>
      <w:r w:rsidRPr="00AC12A7">
        <w:rPr>
          <w:rFonts w:cstheme="minorHAnsi"/>
        </w:rPr>
        <w:t xml:space="preserve">Now we will </w:t>
      </w:r>
      <w:r w:rsidR="000F759E" w:rsidRPr="00AC12A7">
        <w:rPr>
          <w:rFonts w:cstheme="minorHAnsi"/>
        </w:rPr>
        <w:t>try pacing the breath</w:t>
      </w:r>
      <w:r w:rsidR="00226737" w:rsidRPr="00AC12A7">
        <w:rPr>
          <w:rFonts w:cstheme="minorHAnsi"/>
        </w:rPr>
        <w:t xml:space="preserve">. </w:t>
      </w:r>
      <w:r w:rsidR="00B448AC" w:rsidRPr="00AC12A7">
        <w:rPr>
          <w:rFonts w:cstheme="minorHAnsi"/>
        </w:rPr>
        <w:t>During</w:t>
      </w:r>
      <w:r w:rsidR="00CD1145" w:rsidRPr="00AC12A7">
        <w:rPr>
          <w:rFonts w:cstheme="minorHAnsi"/>
        </w:rPr>
        <w:t xml:space="preserve"> the inhale</w:t>
      </w:r>
      <w:r w:rsidR="00094B13" w:rsidRPr="00AC12A7">
        <w:rPr>
          <w:rFonts w:cstheme="minorHAnsi"/>
        </w:rPr>
        <w:t>,</w:t>
      </w:r>
      <w:r w:rsidR="00CD1145" w:rsidRPr="00AC12A7">
        <w:rPr>
          <w:rFonts w:cstheme="minorHAnsi"/>
        </w:rPr>
        <w:t xml:space="preserve"> I will count</w:t>
      </w:r>
      <w:r w:rsidR="00ED4BD1" w:rsidRPr="00AC12A7">
        <w:rPr>
          <w:rFonts w:cstheme="minorHAnsi"/>
        </w:rPr>
        <w:t xml:space="preserve"> out</w:t>
      </w:r>
      <w:r w:rsidR="00976DCD" w:rsidRPr="00AC12A7">
        <w:rPr>
          <w:rFonts w:cstheme="minorHAnsi"/>
        </w:rPr>
        <w:t xml:space="preserve"> </w:t>
      </w:r>
      <w:r w:rsidR="00E6051F" w:rsidRPr="00AC12A7">
        <w:rPr>
          <w:rFonts w:cstheme="minorHAnsi"/>
        </w:rPr>
        <w:t xml:space="preserve">six </w:t>
      </w:r>
      <w:r w:rsidR="00CD1145" w:rsidRPr="00AC12A7">
        <w:rPr>
          <w:rFonts w:cstheme="minorHAnsi"/>
        </w:rPr>
        <w:t>seconds</w:t>
      </w:r>
      <w:r w:rsidR="00534479" w:rsidRPr="00AC12A7">
        <w:rPr>
          <w:rFonts w:cstheme="minorHAnsi"/>
        </w:rPr>
        <w:t xml:space="preserve"> to give you an approximate idea of the </w:t>
      </w:r>
      <w:r w:rsidR="00094B13" w:rsidRPr="00AC12A7">
        <w:rPr>
          <w:rFonts w:cstheme="minorHAnsi"/>
        </w:rPr>
        <w:t>pace</w:t>
      </w:r>
      <w:r w:rsidR="00976DCD" w:rsidRPr="00AC12A7">
        <w:rPr>
          <w:rFonts w:cstheme="minorHAnsi"/>
        </w:rPr>
        <w:t xml:space="preserve">. </w:t>
      </w:r>
      <w:r w:rsidR="00B448AC" w:rsidRPr="00AC12A7">
        <w:rPr>
          <w:rFonts w:cstheme="minorHAnsi"/>
        </w:rPr>
        <w:t>At the top of the inhale</w:t>
      </w:r>
      <w:r w:rsidR="00094B13" w:rsidRPr="00AC12A7">
        <w:rPr>
          <w:rFonts w:cstheme="minorHAnsi"/>
        </w:rPr>
        <w:t>,</w:t>
      </w:r>
      <w:r w:rsidR="00B448AC" w:rsidRPr="00AC12A7">
        <w:rPr>
          <w:rFonts w:cstheme="minorHAnsi"/>
        </w:rPr>
        <w:t xml:space="preserve"> I will</w:t>
      </w:r>
      <w:r w:rsidR="00CD1145" w:rsidRPr="00AC12A7">
        <w:rPr>
          <w:rFonts w:cstheme="minorHAnsi"/>
        </w:rPr>
        <w:t xml:space="preserve"> count</w:t>
      </w:r>
      <w:r w:rsidR="00A61449" w:rsidRPr="00AC12A7">
        <w:rPr>
          <w:rFonts w:cstheme="minorHAnsi"/>
        </w:rPr>
        <w:t xml:space="preserve"> to </w:t>
      </w:r>
      <w:r w:rsidR="00E6051F" w:rsidRPr="00AC12A7">
        <w:rPr>
          <w:rFonts w:cstheme="minorHAnsi"/>
        </w:rPr>
        <w:t xml:space="preserve">three </w:t>
      </w:r>
      <w:r w:rsidR="007245E1" w:rsidRPr="00AC12A7">
        <w:rPr>
          <w:rFonts w:cstheme="minorHAnsi"/>
        </w:rPr>
        <w:t>while you pause</w:t>
      </w:r>
      <w:r w:rsidR="0027302B" w:rsidRPr="00AC12A7">
        <w:rPr>
          <w:rFonts w:cstheme="minorHAnsi"/>
        </w:rPr>
        <w:t xml:space="preserve"> or cease breathing</w:t>
      </w:r>
      <w:r w:rsidR="00CD1145" w:rsidRPr="00AC12A7">
        <w:rPr>
          <w:rFonts w:cstheme="minorHAnsi"/>
        </w:rPr>
        <w:t xml:space="preserve">. </w:t>
      </w:r>
      <w:r w:rsidR="004C4CCD" w:rsidRPr="00AC12A7">
        <w:rPr>
          <w:rFonts w:cstheme="minorHAnsi"/>
        </w:rPr>
        <w:t>We</w:t>
      </w:r>
      <w:r w:rsidR="00B448AC" w:rsidRPr="00AC12A7">
        <w:rPr>
          <w:rFonts w:cstheme="minorHAnsi"/>
        </w:rPr>
        <w:t xml:space="preserve"> will</w:t>
      </w:r>
      <w:r w:rsidR="004C4CCD" w:rsidRPr="00AC12A7">
        <w:rPr>
          <w:rFonts w:cstheme="minorHAnsi"/>
        </w:rPr>
        <w:t xml:space="preserve"> then</w:t>
      </w:r>
      <w:r w:rsidR="00B448AC" w:rsidRPr="00AC12A7">
        <w:rPr>
          <w:rFonts w:cstheme="minorHAnsi"/>
        </w:rPr>
        <w:t xml:space="preserve"> exhale for a count of </w:t>
      </w:r>
      <w:r w:rsidR="00FD1337" w:rsidRPr="00AC12A7">
        <w:rPr>
          <w:rFonts w:cstheme="minorHAnsi"/>
        </w:rPr>
        <w:t>six</w:t>
      </w:r>
      <w:r w:rsidR="0079552D" w:rsidRPr="00AC12A7">
        <w:rPr>
          <w:rFonts w:cstheme="minorHAnsi"/>
        </w:rPr>
        <w:t>,</w:t>
      </w:r>
      <w:r w:rsidR="00FD1337" w:rsidRPr="00AC12A7">
        <w:rPr>
          <w:rFonts w:cstheme="minorHAnsi"/>
        </w:rPr>
        <w:t xml:space="preserve"> </w:t>
      </w:r>
      <w:r w:rsidR="00B448AC" w:rsidRPr="00AC12A7">
        <w:rPr>
          <w:rFonts w:cstheme="minorHAnsi"/>
        </w:rPr>
        <w:t>and at</w:t>
      </w:r>
      <w:r w:rsidR="00976DCD" w:rsidRPr="00AC12A7">
        <w:rPr>
          <w:rFonts w:cstheme="minorHAnsi"/>
        </w:rPr>
        <w:t xml:space="preserve"> the bottom</w:t>
      </w:r>
      <w:r w:rsidR="00ED4BD1" w:rsidRPr="00AC12A7">
        <w:rPr>
          <w:rFonts w:cstheme="minorHAnsi"/>
        </w:rPr>
        <w:t xml:space="preserve"> we will pause for a count of three before</w:t>
      </w:r>
      <w:r w:rsidR="000A7A6D" w:rsidRPr="00AC12A7">
        <w:rPr>
          <w:rFonts w:cstheme="minorHAnsi"/>
        </w:rPr>
        <w:t xml:space="preserve"> beginning the next inhale</w:t>
      </w:r>
      <w:r w:rsidR="00AD1AC1" w:rsidRPr="00AC12A7">
        <w:rPr>
          <w:rFonts w:cstheme="minorHAnsi"/>
        </w:rPr>
        <w:t xml:space="preserve">. </w:t>
      </w:r>
      <w:r w:rsidR="00C93F6D" w:rsidRPr="00AC12A7">
        <w:rPr>
          <w:rFonts w:cstheme="minorHAnsi"/>
        </w:rPr>
        <w:t>You will</w:t>
      </w:r>
      <w:r w:rsidR="0027302B" w:rsidRPr="00AC12A7">
        <w:rPr>
          <w:rFonts w:cstheme="minorHAnsi"/>
        </w:rPr>
        <w:t xml:space="preserve"> want to stop exhaling before you run out of air </w:t>
      </w:r>
      <w:r w:rsidR="00AD1AC1" w:rsidRPr="00AC12A7">
        <w:rPr>
          <w:rFonts w:cstheme="minorHAnsi"/>
        </w:rPr>
        <w:t>so t</w:t>
      </w:r>
      <w:r w:rsidR="007F2E48" w:rsidRPr="00AC12A7">
        <w:rPr>
          <w:rFonts w:cstheme="minorHAnsi"/>
        </w:rPr>
        <w:t xml:space="preserve">hat you are not gasping </w:t>
      </w:r>
      <w:r w:rsidR="00A74A23" w:rsidRPr="00AC12A7">
        <w:rPr>
          <w:rFonts w:cstheme="minorHAnsi"/>
        </w:rPr>
        <w:t xml:space="preserve">for breath </w:t>
      </w:r>
      <w:r w:rsidR="00AD1AC1" w:rsidRPr="00AC12A7">
        <w:rPr>
          <w:rFonts w:cstheme="minorHAnsi"/>
        </w:rPr>
        <w:t>when you begin the inhale</w:t>
      </w:r>
      <w:r w:rsidR="00976DCD" w:rsidRPr="00AC12A7">
        <w:rPr>
          <w:rFonts w:cstheme="minorHAnsi"/>
        </w:rPr>
        <w:t xml:space="preserve">. </w:t>
      </w:r>
      <w:r w:rsidR="00B448AC" w:rsidRPr="00AC12A7">
        <w:rPr>
          <w:rFonts w:cstheme="minorHAnsi"/>
        </w:rPr>
        <w:t>If you find that you cannot follow the count</w:t>
      </w:r>
      <w:r w:rsidR="00FD1337" w:rsidRPr="00AC12A7">
        <w:rPr>
          <w:rFonts w:cstheme="minorHAnsi"/>
        </w:rPr>
        <w:t>,</w:t>
      </w:r>
      <w:r w:rsidR="00B448AC" w:rsidRPr="00AC12A7">
        <w:rPr>
          <w:rFonts w:cstheme="minorHAnsi"/>
        </w:rPr>
        <w:t xml:space="preserve"> go ahead </w:t>
      </w:r>
      <w:r w:rsidR="00B448AC" w:rsidRPr="00AC12A7">
        <w:rPr>
          <w:rFonts w:cstheme="minorHAnsi"/>
        </w:rPr>
        <w:lastRenderedPageBreak/>
        <w:t>and gra</w:t>
      </w:r>
      <w:r w:rsidR="00976DCD" w:rsidRPr="00AC12A7">
        <w:rPr>
          <w:rFonts w:cstheme="minorHAnsi"/>
        </w:rPr>
        <w:t xml:space="preserve">b a little air here and there. </w:t>
      </w:r>
      <w:r w:rsidR="00AD1AC1" w:rsidRPr="00AC12A7">
        <w:rPr>
          <w:rFonts w:cstheme="minorHAnsi"/>
        </w:rPr>
        <w:t xml:space="preserve">Are you ready? </w:t>
      </w:r>
      <w:r w:rsidR="00B448AC" w:rsidRPr="00AC12A7">
        <w:rPr>
          <w:rFonts w:cstheme="minorHAnsi"/>
        </w:rPr>
        <w:t xml:space="preserve">Let’s practice. </w:t>
      </w:r>
      <w:r w:rsidR="00503BE6" w:rsidRPr="00AC12A7">
        <w:rPr>
          <w:rFonts w:cstheme="minorHAnsi"/>
          <w:i/>
        </w:rPr>
        <w:t xml:space="preserve">Inhale </w:t>
      </w:r>
      <w:r w:rsidR="003C1591" w:rsidRPr="00AC12A7">
        <w:rPr>
          <w:rFonts w:cstheme="minorHAnsi"/>
          <w:i/>
        </w:rPr>
        <w:t>2-3-4-5-6</w:t>
      </w:r>
      <w:r w:rsidR="0016573F" w:rsidRPr="00AC12A7">
        <w:rPr>
          <w:rFonts w:cstheme="minorHAnsi"/>
          <w:i/>
        </w:rPr>
        <w:t>,</w:t>
      </w:r>
      <w:r w:rsidR="003C1591" w:rsidRPr="00AC12A7">
        <w:rPr>
          <w:rFonts w:cstheme="minorHAnsi"/>
          <w:i/>
        </w:rPr>
        <w:t xml:space="preserve"> pause </w:t>
      </w:r>
      <w:r w:rsidR="00503BE6" w:rsidRPr="00AC12A7">
        <w:rPr>
          <w:rFonts w:cstheme="minorHAnsi"/>
          <w:i/>
        </w:rPr>
        <w:t>2</w:t>
      </w:r>
      <w:r w:rsidR="0027302B" w:rsidRPr="00AC12A7">
        <w:rPr>
          <w:rFonts w:cstheme="minorHAnsi"/>
          <w:i/>
        </w:rPr>
        <w:t>-3</w:t>
      </w:r>
      <w:r w:rsidR="0016573F" w:rsidRPr="00AC12A7">
        <w:rPr>
          <w:rFonts w:cstheme="minorHAnsi"/>
          <w:i/>
        </w:rPr>
        <w:t>,</w:t>
      </w:r>
      <w:r w:rsidR="0027302B" w:rsidRPr="00AC12A7">
        <w:rPr>
          <w:rFonts w:cstheme="minorHAnsi"/>
          <w:i/>
        </w:rPr>
        <w:t xml:space="preserve"> </w:t>
      </w:r>
      <w:r w:rsidR="0016573F" w:rsidRPr="00AC12A7">
        <w:rPr>
          <w:rFonts w:cstheme="minorHAnsi"/>
          <w:i/>
        </w:rPr>
        <w:t>e</w:t>
      </w:r>
      <w:r w:rsidR="00503BE6" w:rsidRPr="00AC12A7">
        <w:rPr>
          <w:rFonts w:cstheme="minorHAnsi"/>
          <w:i/>
        </w:rPr>
        <w:t xml:space="preserve">xhale </w:t>
      </w:r>
      <w:r w:rsidR="003C1591" w:rsidRPr="00AC12A7">
        <w:rPr>
          <w:rFonts w:cstheme="minorHAnsi"/>
          <w:i/>
        </w:rPr>
        <w:t>2-3-4-5-</w:t>
      </w:r>
      <w:r w:rsidR="000F759E" w:rsidRPr="00AC12A7">
        <w:rPr>
          <w:rFonts w:cstheme="minorHAnsi"/>
          <w:i/>
        </w:rPr>
        <w:t>6</w:t>
      </w:r>
      <w:r w:rsidR="0016573F" w:rsidRPr="00AC12A7">
        <w:rPr>
          <w:rFonts w:cstheme="minorHAnsi"/>
          <w:i/>
        </w:rPr>
        <w:t>,</w:t>
      </w:r>
      <w:r w:rsidR="003C1591" w:rsidRPr="00AC12A7">
        <w:rPr>
          <w:rFonts w:cstheme="minorHAnsi"/>
          <w:i/>
        </w:rPr>
        <w:t xml:space="preserve"> pause </w:t>
      </w:r>
      <w:r w:rsidR="00976DCD" w:rsidRPr="00AC12A7">
        <w:rPr>
          <w:rFonts w:cstheme="minorHAnsi"/>
          <w:i/>
        </w:rPr>
        <w:t>2-3.</w:t>
      </w:r>
      <w:r w:rsidR="008F2CA4" w:rsidRPr="00AC12A7">
        <w:rPr>
          <w:rFonts w:cstheme="minorHAnsi"/>
        </w:rPr>
        <w:t xml:space="preserve"> </w:t>
      </w:r>
      <w:r w:rsidR="00976DCD" w:rsidRPr="00AC12A7">
        <w:rPr>
          <w:rFonts w:cstheme="minorHAnsi"/>
          <w:i/>
        </w:rPr>
        <w:t>(</w:t>
      </w:r>
      <w:r w:rsidR="00F90229" w:rsidRPr="00AC12A7">
        <w:rPr>
          <w:rFonts w:cstheme="minorHAnsi"/>
          <w:i/>
        </w:rPr>
        <w:t xml:space="preserve">Repeat </w:t>
      </w:r>
      <w:r w:rsidR="00B468FC" w:rsidRPr="00AC12A7">
        <w:rPr>
          <w:rFonts w:cstheme="minorHAnsi"/>
          <w:i/>
        </w:rPr>
        <w:t>two more</w:t>
      </w:r>
      <w:r w:rsidR="00F90229" w:rsidRPr="00AC12A7">
        <w:rPr>
          <w:rFonts w:cstheme="minorHAnsi"/>
          <w:i/>
        </w:rPr>
        <w:t xml:space="preserve"> </w:t>
      </w:r>
      <w:r w:rsidR="000F759E" w:rsidRPr="00AC12A7">
        <w:rPr>
          <w:rFonts w:cstheme="minorHAnsi"/>
          <w:i/>
        </w:rPr>
        <w:t>times and use</w:t>
      </w:r>
      <w:r w:rsidR="00C93F6D" w:rsidRPr="00AC12A7">
        <w:rPr>
          <w:rFonts w:cstheme="minorHAnsi"/>
          <w:i/>
        </w:rPr>
        <w:t xml:space="preserve"> a time</w:t>
      </w:r>
      <w:r w:rsidR="00F90229" w:rsidRPr="00AC12A7">
        <w:rPr>
          <w:rFonts w:cstheme="minorHAnsi"/>
          <w:i/>
        </w:rPr>
        <w:t>r or clock to count each second</w:t>
      </w:r>
      <w:r w:rsidR="00976DCD" w:rsidRPr="00AC12A7">
        <w:rPr>
          <w:rFonts w:cstheme="minorHAnsi"/>
          <w:i/>
        </w:rPr>
        <w:t>)</w:t>
      </w:r>
    </w:p>
    <w:p w14:paraId="671A4DED" w14:textId="77777777" w:rsidR="00533FFB" w:rsidRPr="00AC12A7" w:rsidRDefault="00533FFB" w:rsidP="00F93868">
      <w:pPr>
        <w:spacing w:after="0" w:line="240" w:lineRule="auto"/>
        <w:jc w:val="both"/>
        <w:rPr>
          <w:rFonts w:cstheme="minorHAnsi"/>
        </w:rPr>
      </w:pPr>
    </w:p>
    <w:p w14:paraId="772C5E80" w14:textId="76FE297A" w:rsidR="00B448AC" w:rsidRPr="00AC12A7" w:rsidRDefault="00976DCD" w:rsidP="00F93868">
      <w:pPr>
        <w:spacing w:after="0" w:line="240" w:lineRule="auto"/>
        <w:jc w:val="both"/>
        <w:rPr>
          <w:rFonts w:cstheme="minorHAnsi"/>
          <w:i/>
        </w:rPr>
      </w:pPr>
      <w:r w:rsidRPr="00AC12A7">
        <w:rPr>
          <w:rFonts w:cstheme="minorHAnsi"/>
        </w:rPr>
        <w:t xml:space="preserve">Now return to </w:t>
      </w:r>
      <w:r w:rsidR="00A61449" w:rsidRPr="00AC12A7">
        <w:rPr>
          <w:rFonts w:cstheme="minorHAnsi"/>
        </w:rPr>
        <w:t>relaxed,</w:t>
      </w:r>
      <w:r w:rsidRPr="00AC12A7">
        <w:rPr>
          <w:rFonts w:cstheme="minorHAnsi"/>
        </w:rPr>
        <w:t xml:space="preserve"> quiet breathing as you observe what is going on inside your skin. </w:t>
      </w:r>
      <w:r w:rsidRPr="00AC12A7">
        <w:rPr>
          <w:rFonts w:cstheme="minorHAnsi"/>
          <w:i/>
        </w:rPr>
        <w:t xml:space="preserve">(Pause </w:t>
      </w:r>
      <w:r w:rsidR="005A3140" w:rsidRPr="00AC12A7">
        <w:rPr>
          <w:rFonts w:cstheme="minorHAnsi"/>
          <w:i/>
        </w:rPr>
        <w:t xml:space="preserve">for </w:t>
      </w:r>
      <w:r w:rsidRPr="00AC12A7">
        <w:rPr>
          <w:rFonts w:cstheme="minorHAnsi"/>
          <w:i/>
        </w:rPr>
        <w:t xml:space="preserve">30 seconds) </w:t>
      </w:r>
      <w:r w:rsidR="004B1C5A" w:rsidRPr="00AC12A7">
        <w:rPr>
          <w:rFonts w:cstheme="minorHAnsi"/>
        </w:rPr>
        <w:t>How did</w:t>
      </w:r>
      <w:r w:rsidR="00B448AC" w:rsidRPr="00AC12A7">
        <w:rPr>
          <w:rFonts w:cstheme="minorHAnsi"/>
        </w:rPr>
        <w:t xml:space="preserve"> you feel when you </w:t>
      </w:r>
      <w:r w:rsidRPr="00AC12A7">
        <w:rPr>
          <w:rFonts w:cstheme="minorHAnsi"/>
        </w:rPr>
        <w:t>pause</w:t>
      </w:r>
      <w:r w:rsidR="004B1C5A" w:rsidRPr="00AC12A7">
        <w:rPr>
          <w:rFonts w:cstheme="minorHAnsi"/>
        </w:rPr>
        <w:t>d</w:t>
      </w:r>
      <w:r w:rsidRPr="00AC12A7">
        <w:rPr>
          <w:rFonts w:cstheme="minorHAnsi"/>
        </w:rPr>
        <w:t xml:space="preserve"> at the end of the breath?</w:t>
      </w:r>
      <w:r w:rsidR="004B1C5A" w:rsidRPr="00AC12A7">
        <w:rPr>
          <w:rFonts w:cstheme="minorHAnsi"/>
        </w:rPr>
        <w:t xml:space="preserve"> </w:t>
      </w:r>
      <w:r w:rsidR="004B1C5A" w:rsidRPr="00AC12A7">
        <w:rPr>
          <w:rFonts w:cstheme="minorHAnsi"/>
          <w:i/>
        </w:rPr>
        <w:t>(Pause)</w:t>
      </w:r>
      <w:r w:rsidR="003C1591" w:rsidRPr="00AC12A7">
        <w:rPr>
          <w:rFonts w:cstheme="minorHAnsi"/>
          <w:i/>
        </w:rPr>
        <w:t xml:space="preserve"> </w:t>
      </w:r>
      <w:r w:rsidR="008F2CA4" w:rsidRPr="00AC12A7">
        <w:rPr>
          <w:rFonts w:cstheme="minorHAnsi"/>
        </w:rPr>
        <w:t>Did you feel</w:t>
      </w:r>
      <w:r w:rsidRPr="00AC12A7">
        <w:rPr>
          <w:rFonts w:cstheme="minorHAnsi"/>
        </w:rPr>
        <w:t xml:space="preserve"> any anxiety? </w:t>
      </w:r>
      <w:r w:rsidR="003C1591" w:rsidRPr="00AC12A7">
        <w:rPr>
          <w:rFonts w:cstheme="minorHAnsi"/>
        </w:rPr>
        <w:t>Was</w:t>
      </w:r>
      <w:r w:rsidR="00B448AC" w:rsidRPr="00AC12A7">
        <w:rPr>
          <w:rFonts w:cstheme="minorHAnsi"/>
        </w:rPr>
        <w:t xml:space="preserve"> the</w:t>
      </w:r>
      <w:r w:rsidR="00EA0343" w:rsidRPr="00AC12A7">
        <w:rPr>
          <w:rFonts w:cstheme="minorHAnsi"/>
        </w:rPr>
        <w:t>re an un</w:t>
      </w:r>
      <w:r w:rsidRPr="00AC12A7">
        <w:rPr>
          <w:rFonts w:cstheme="minorHAnsi"/>
        </w:rPr>
        <w:t xml:space="preserve">willingness to endure? </w:t>
      </w:r>
      <w:r w:rsidR="004B1C5A" w:rsidRPr="00AC12A7">
        <w:rPr>
          <w:rFonts w:cstheme="minorHAnsi"/>
          <w:i/>
        </w:rPr>
        <w:t>(Pause)</w:t>
      </w:r>
      <w:r w:rsidR="004B1C5A" w:rsidRPr="00AC12A7">
        <w:rPr>
          <w:rFonts w:cstheme="minorHAnsi"/>
        </w:rPr>
        <w:t xml:space="preserve"> </w:t>
      </w:r>
      <w:r w:rsidR="00765D09" w:rsidRPr="00AC12A7">
        <w:rPr>
          <w:rFonts w:cstheme="minorHAnsi"/>
        </w:rPr>
        <w:t>With practice, you might</w:t>
      </w:r>
      <w:r w:rsidRPr="00AC12A7">
        <w:rPr>
          <w:rFonts w:cstheme="minorHAnsi"/>
        </w:rPr>
        <w:t xml:space="preserve"> begin</w:t>
      </w:r>
      <w:r w:rsidR="00B448AC" w:rsidRPr="00AC12A7">
        <w:rPr>
          <w:rFonts w:cstheme="minorHAnsi"/>
        </w:rPr>
        <w:t xml:space="preserve"> to enjoy the pause</w:t>
      </w:r>
      <w:r w:rsidR="003C1591" w:rsidRPr="00AC12A7">
        <w:rPr>
          <w:rFonts w:cstheme="minorHAnsi"/>
        </w:rPr>
        <w:t xml:space="preserve"> between breaths</w:t>
      </w:r>
      <w:r w:rsidR="00B448AC" w:rsidRPr="00AC12A7">
        <w:rPr>
          <w:rFonts w:cstheme="minorHAnsi"/>
        </w:rPr>
        <w:t xml:space="preserve"> as a cessation from all effort and a chance to dwell i</w:t>
      </w:r>
      <w:r w:rsidR="00534479" w:rsidRPr="00AC12A7">
        <w:rPr>
          <w:rFonts w:cstheme="minorHAnsi"/>
        </w:rPr>
        <w:t xml:space="preserve">n the stillness of just being. </w:t>
      </w:r>
      <w:r w:rsidR="00C93F6D" w:rsidRPr="00AC12A7">
        <w:rPr>
          <w:rFonts w:cstheme="minorHAnsi"/>
          <w:i/>
        </w:rPr>
        <w:t>(Pause</w:t>
      </w:r>
      <w:r w:rsidR="00CC00A7" w:rsidRPr="00AC12A7">
        <w:rPr>
          <w:rFonts w:cstheme="minorHAnsi"/>
          <w:i/>
        </w:rPr>
        <w:t xml:space="preserve"> </w:t>
      </w:r>
      <w:r w:rsidR="005A3140" w:rsidRPr="00AC12A7">
        <w:rPr>
          <w:rFonts w:cstheme="minorHAnsi"/>
          <w:i/>
        </w:rPr>
        <w:t xml:space="preserve">for </w:t>
      </w:r>
      <w:r w:rsidR="00CC00A7" w:rsidRPr="00AC12A7">
        <w:rPr>
          <w:rFonts w:cstheme="minorHAnsi"/>
          <w:i/>
        </w:rPr>
        <w:t>10 seconds</w:t>
      </w:r>
      <w:r w:rsidR="00C93F6D" w:rsidRPr="00AC12A7">
        <w:rPr>
          <w:rFonts w:cstheme="minorHAnsi"/>
          <w:i/>
        </w:rPr>
        <w:t>)</w:t>
      </w:r>
    </w:p>
    <w:p w14:paraId="7C3259CB" w14:textId="77777777" w:rsidR="00533FFB" w:rsidRPr="00AC12A7" w:rsidRDefault="00533FFB" w:rsidP="00F93868">
      <w:pPr>
        <w:spacing w:after="0" w:line="240" w:lineRule="auto"/>
        <w:jc w:val="both"/>
        <w:rPr>
          <w:rFonts w:cstheme="minorHAnsi"/>
        </w:rPr>
      </w:pPr>
    </w:p>
    <w:p w14:paraId="32ABC658" w14:textId="4C671806" w:rsidR="00B448AC" w:rsidRPr="00AC12A7" w:rsidRDefault="00F90229" w:rsidP="00F93868">
      <w:pPr>
        <w:spacing w:after="0" w:line="240" w:lineRule="auto"/>
        <w:jc w:val="both"/>
        <w:rPr>
          <w:rFonts w:cstheme="minorHAnsi"/>
        </w:rPr>
      </w:pPr>
      <w:r w:rsidRPr="00AC12A7">
        <w:rPr>
          <w:rFonts w:cstheme="minorHAnsi"/>
        </w:rPr>
        <w:t>Pause. O</w:t>
      </w:r>
      <w:r w:rsidR="00CD1145" w:rsidRPr="00AC12A7">
        <w:rPr>
          <w:rFonts w:cstheme="minorHAnsi"/>
        </w:rPr>
        <w:t xml:space="preserve">pen your eyes </w:t>
      </w:r>
      <w:r w:rsidR="00765D09" w:rsidRPr="00AC12A7">
        <w:rPr>
          <w:rFonts w:cstheme="minorHAnsi"/>
        </w:rPr>
        <w:t>and</w:t>
      </w:r>
      <w:r w:rsidR="00B448AC" w:rsidRPr="00AC12A7">
        <w:rPr>
          <w:rFonts w:cstheme="minorHAnsi"/>
        </w:rPr>
        <w:t xml:space="preserve"> re-engage with </w:t>
      </w:r>
      <w:r w:rsidR="00A61449" w:rsidRPr="00AC12A7">
        <w:rPr>
          <w:rFonts w:cstheme="minorHAnsi"/>
        </w:rPr>
        <w:t>your environment</w:t>
      </w:r>
      <w:r w:rsidR="00B448AC" w:rsidRPr="00AC12A7">
        <w:rPr>
          <w:rFonts w:cstheme="minorHAnsi"/>
        </w:rPr>
        <w:t xml:space="preserve">. </w:t>
      </w:r>
      <w:r w:rsidR="00CD1145" w:rsidRPr="00AC12A7">
        <w:rPr>
          <w:rFonts w:cstheme="minorHAnsi"/>
        </w:rPr>
        <w:t>N</w:t>
      </w:r>
      <w:r w:rsidR="00B448AC" w:rsidRPr="00AC12A7">
        <w:rPr>
          <w:rFonts w:cstheme="minorHAnsi"/>
        </w:rPr>
        <w:t>otice how breathing in this way massag</w:t>
      </w:r>
      <w:r w:rsidR="00CD1145" w:rsidRPr="00AC12A7">
        <w:rPr>
          <w:rFonts w:cstheme="minorHAnsi"/>
        </w:rPr>
        <w:t xml:space="preserve">es your internal organs, </w:t>
      </w:r>
      <w:r w:rsidR="00AD1AC1" w:rsidRPr="00AC12A7">
        <w:rPr>
          <w:rFonts w:cstheme="minorHAnsi"/>
        </w:rPr>
        <w:t>flexes your</w:t>
      </w:r>
      <w:r w:rsidR="007245E1" w:rsidRPr="00AC12A7">
        <w:rPr>
          <w:rFonts w:cstheme="minorHAnsi"/>
        </w:rPr>
        <w:t xml:space="preserve"> thorac</w:t>
      </w:r>
      <w:r w:rsidR="008F2CA4" w:rsidRPr="00AC12A7">
        <w:rPr>
          <w:rFonts w:cstheme="minorHAnsi"/>
        </w:rPr>
        <w:t xml:space="preserve">ic structure, </w:t>
      </w:r>
      <w:bookmarkStart w:id="2" w:name="_Hlk531445432"/>
      <w:r w:rsidR="005A3140" w:rsidRPr="00AC12A7">
        <w:rPr>
          <w:rFonts w:cstheme="minorHAnsi"/>
        </w:rPr>
        <w:t xml:space="preserve">and cleanses your mind. The </w:t>
      </w:r>
      <w:r w:rsidR="005A3140" w:rsidRPr="00AC12A7">
        <w:rPr>
          <w:rFonts w:cstheme="minorHAnsi"/>
          <w:b/>
        </w:rPr>
        <w:t>Three-Part Breath</w:t>
      </w:r>
      <w:r w:rsidR="005A3140" w:rsidRPr="00AC12A7">
        <w:rPr>
          <w:rFonts w:cstheme="minorHAnsi"/>
        </w:rPr>
        <w:t xml:space="preserve"> oxygenates your body and trains you to confidently direct your body, even when </w:t>
      </w:r>
      <w:r w:rsidR="00A501DB" w:rsidRPr="00AC12A7">
        <w:rPr>
          <w:rFonts w:cstheme="minorHAnsi"/>
        </w:rPr>
        <w:t>it</w:t>
      </w:r>
      <w:r w:rsidR="005A3140" w:rsidRPr="00AC12A7">
        <w:rPr>
          <w:rFonts w:cstheme="minorHAnsi"/>
        </w:rPr>
        <w:t xml:space="preserve"> is reacting to stress.</w:t>
      </w:r>
    </w:p>
    <w:bookmarkEnd w:id="2"/>
    <w:p w14:paraId="02E4F2B7" w14:textId="77777777" w:rsidR="00C93F6D" w:rsidRPr="00AC12A7" w:rsidRDefault="00C93F6D" w:rsidP="00F93868">
      <w:pPr>
        <w:spacing w:after="0" w:line="240" w:lineRule="auto"/>
        <w:jc w:val="both"/>
        <w:rPr>
          <w:rFonts w:cstheme="minorHAnsi"/>
        </w:rPr>
      </w:pPr>
    </w:p>
    <w:p w14:paraId="24401AAB" w14:textId="77777777" w:rsidR="009178CE" w:rsidRPr="00AC12A7" w:rsidRDefault="009178CE" w:rsidP="00F93868">
      <w:pPr>
        <w:spacing w:after="0" w:line="240" w:lineRule="auto"/>
        <w:jc w:val="both"/>
        <w:rPr>
          <w:rFonts w:cstheme="minorHAnsi"/>
        </w:rPr>
      </w:pPr>
      <w:r w:rsidRPr="00AC12A7">
        <w:rPr>
          <w:rFonts w:cstheme="minorHAnsi"/>
        </w:rPr>
        <w:t>Take a deep breath.</w:t>
      </w:r>
    </w:p>
    <w:p w14:paraId="4A4BD0D7" w14:textId="77777777" w:rsidR="00C93F6D" w:rsidRPr="00AC12A7" w:rsidRDefault="00C93F6D" w:rsidP="00F93868">
      <w:pPr>
        <w:spacing w:after="0" w:line="240" w:lineRule="auto"/>
        <w:jc w:val="both"/>
        <w:rPr>
          <w:rFonts w:cstheme="minorHAnsi"/>
          <w:i/>
        </w:rPr>
      </w:pPr>
      <w:bookmarkStart w:id="3" w:name="_Hlk11748629"/>
      <w:r w:rsidRPr="00AC12A7">
        <w:rPr>
          <w:rFonts w:cstheme="minorHAnsi"/>
          <w:i/>
        </w:rPr>
        <w:t xml:space="preserve">(If time permits, </w:t>
      </w:r>
      <w:r w:rsidR="00465E97" w:rsidRPr="00AC12A7">
        <w:rPr>
          <w:rFonts w:cstheme="minorHAnsi"/>
          <w:i/>
        </w:rPr>
        <w:t>ask, “Does anyone have comments or questions about</w:t>
      </w:r>
      <w:r w:rsidR="009178CE" w:rsidRPr="00AC12A7">
        <w:rPr>
          <w:rFonts w:cstheme="minorHAnsi"/>
          <w:i/>
        </w:rPr>
        <w:t xml:space="preserve"> this training</w:t>
      </w:r>
      <w:r w:rsidR="00465E97" w:rsidRPr="00AC12A7">
        <w:rPr>
          <w:rFonts w:cstheme="minorHAnsi"/>
          <w:i/>
        </w:rPr>
        <w:t>?”</w:t>
      </w:r>
      <w:r w:rsidRPr="00AC12A7">
        <w:rPr>
          <w:rFonts w:cstheme="minorHAnsi"/>
          <w:i/>
        </w:rPr>
        <w:t>)</w:t>
      </w:r>
    </w:p>
    <w:bookmarkEnd w:id="1"/>
    <w:bookmarkEnd w:id="3"/>
    <w:p w14:paraId="599793DB" w14:textId="77777777" w:rsidR="00533FFB" w:rsidRPr="00AC12A7" w:rsidRDefault="00533FFB" w:rsidP="00F93868">
      <w:pPr>
        <w:spacing w:after="0" w:line="240" w:lineRule="auto"/>
        <w:jc w:val="both"/>
        <w:rPr>
          <w:rFonts w:cstheme="minorHAnsi"/>
        </w:rPr>
      </w:pPr>
    </w:p>
    <w:p w14:paraId="27102AE7" w14:textId="77777777" w:rsidR="00285B9A" w:rsidRPr="00AC12A7" w:rsidRDefault="007245E1" w:rsidP="00F93868">
      <w:pPr>
        <w:spacing w:after="0" w:line="240" w:lineRule="auto"/>
        <w:jc w:val="both"/>
        <w:rPr>
          <w:rFonts w:cstheme="minorHAnsi"/>
          <w:b/>
        </w:rPr>
      </w:pPr>
      <w:r w:rsidRPr="00AC12A7">
        <w:rPr>
          <w:rFonts w:cstheme="minorHAnsi"/>
          <w:b/>
        </w:rPr>
        <w:t>0:20</w:t>
      </w:r>
      <w:r w:rsidR="00285B9A" w:rsidRPr="00AC12A7">
        <w:rPr>
          <w:rFonts w:cstheme="minorHAnsi"/>
          <w:b/>
        </w:rPr>
        <w:tab/>
        <w:t>KARIS CONFESSION</w:t>
      </w:r>
    </w:p>
    <w:p w14:paraId="324A9A70" w14:textId="77777777" w:rsidR="00533FFB" w:rsidRPr="00AC12A7" w:rsidRDefault="00533FFB" w:rsidP="00F93868">
      <w:pPr>
        <w:spacing w:after="0" w:line="240" w:lineRule="auto"/>
        <w:jc w:val="both"/>
        <w:rPr>
          <w:rFonts w:cstheme="minorHAnsi"/>
          <w:b/>
        </w:rPr>
      </w:pPr>
    </w:p>
    <w:p w14:paraId="73138F34" w14:textId="77777777" w:rsidR="00285B9A" w:rsidRPr="00AC12A7" w:rsidRDefault="007245E1" w:rsidP="00F93868">
      <w:pPr>
        <w:spacing w:after="0" w:line="240" w:lineRule="auto"/>
        <w:jc w:val="both"/>
        <w:rPr>
          <w:rFonts w:cstheme="minorHAnsi"/>
          <w:b/>
        </w:rPr>
      </w:pPr>
      <w:r w:rsidRPr="00AC12A7">
        <w:rPr>
          <w:rFonts w:cstheme="minorHAnsi"/>
          <w:b/>
        </w:rPr>
        <w:t>0:21</w:t>
      </w:r>
      <w:r w:rsidR="00285B9A" w:rsidRPr="00AC12A7">
        <w:rPr>
          <w:rFonts w:cstheme="minorHAnsi"/>
          <w:b/>
        </w:rPr>
        <w:tab/>
        <w:t>TOOLBOX</w:t>
      </w:r>
    </w:p>
    <w:p w14:paraId="5069B9E5" w14:textId="77777777" w:rsidR="00533FFB" w:rsidRPr="00AC12A7" w:rsidRDefault="00533FFB" w:rsidP="00F93868">
      <w:pPr>
        <w:spacing w:after="0" w:line="240" w:lineRule="auto"/>
        <w:jc w:val="both"/>
        <w:rPr>
          <w:rFonts w:cstheme="minorHAnsi"/>
          <w:b/>
        </w:rPr>
      </w:pPr>
    </w:p>
    <w:p w14:paraId="030D77B6" w14:textId="77777777" w:rsidR="00F90229" w:rsidRPr="00AC12A7" w:rsidRDefault="00F90229" w:rsidP="00F93868">
      <w:pPr>
        <w:spacing w:after="0" w:line="240" w:lineRule="auto"/>
        <w:jc w:val="both"/>
        <w:rPr>
          <w:rFonts w:cstheme="minorHAnsi"/>
        </w:rPr>
      </w:pPr>
      <w:r w:rsidRPr="00AC12A7">
        <w:rPr>
          <w:rFonts w:cstheme="minorHAnsi"/>
        </w:rPr>
        <w:t>We are exploring KF Confession 9:</w:t>
      </w:r>
    </w:p>
    <w:p w14:paraId="36B63BB6" w14:textId="77777777" w:rsidR="00F90229" w:rsidRPr="00AC12A7" w:rsidRDefault="00F90229" w:rsidP="00F93868">
      <w:pPr>
        <w:spacing w:after="0" w:line="240" w:lineRule="auto"/>
        <w:jc w:val="both"/>
        <w:rPr>
          <w:rFonts w:cstheme="minorHAnsi"/>
        </w:rPr>
      </w:pPr>
    </w:p>
    <w:p w14:paraId="081D909C" w14:textId="77777777" w:rsidR="00A877B2" w:rsidRPr="00AC12A7" w:rsidRDefault="00A877B2" w:rsidP="00916150">
      <w:pPr>
        <w:spacing w:after="0" w:line="240" w:lineRule="auto"/>
        <w:jc w:val="center"/>
        <w:rPr>
          <w:rFonts w:cstheme="minorHAnsi"/>
        </w:rPr>
      </w:pPr>
      <w:r w:rsidRPr="00AC12A7">
        <w:rPr>
          <w:rFonts w:cstheme="minorHAnsi"/>
        </w:rPr>
        <w:t>We learn to withdraw from the Idol Self and begin investing in our True Self.</w:t>
      </w:r>
    </w:p>
    <w:p w14:paraId="714172D5" w14:textId="77777777" w:rsidR="00533FFB" w:rsidRPr="00AC12A7" w:rsidRDefault="00533FFB" w:rsidP="00F93868">
      <w:pPr>
        <w:spacing w:after="0" w:line="240" w:lineRule="auto"/>
        <w:jc w:val="both"/>
        <w:rPr>
          <w:rFonts w:cstheme="minorHAnsi"/>
        </w:rPr>
      </w:pPr>
    </w:p>
    <w:p w14:paraId="76DF3E20" w14:textId="3D6BB69A" w:rsidR="007A4D00" w:rsidRPr="00AC12A7" w:rsidRDefault="007A4D00" w:rsidP="00F93868">
      <w:pPr>
        <w:spacing w:after="0" w:line="240" w:lineRule="auto"/>
        <w:jc w:val="both"/>
        <w:rPr>
          <w:rFonts w:cstheme="minorHAnsi"/>
        </w:rPr>
      </w:pPr>
      <w:bookmarkStart w:id="4" w:name="_Hlk498136365"/>
      <w:r w:rsidRPr="00AC12A7">
        <w:rPr>
          <w:rFonts w:cstheme="minorHAnsi"/>
        </w:rPr>
        <w:t xml:space="preserve">Last week </w:t>
      </w:r>
      <w:r w:rsidR="000B6126" w:rsidRPr="00AC12A7">
        <w:rPr>
          <w:rFonts w:cstheme="minorHAnsi"/>
        </w:rPr>
        <w:t>we</w:t>
      </w:r>
      <w:r w:rsidRPr="00AC12A7">
        <w:rPr>
          <w:rFonts w:cstheme="minorHAnsi"/>
        </w:rPr>
        <w:t xml:space="preserve"> talked about using </w:t>
      </w:r>
      <w:r w:rsidRPr="00AC12A7">
        <w:rPr>
          <w:rFonts w:cstheme="minorHAnsi"/>
          <w:b/>
        </w:rPr>
        <w:t>Flow Pages</w:t>
      </w:r>
      <w:r w:rsidRPr="00AC12A7">
        <w:rPr>
          <w:rFonts w:cstheme="minorHAnsi"/>
        </w:rPr>
        <w:t xml:space="preserve"> to ask God. </w:t>
      </w:r>
      <w:r w:rsidR="00805F2E" w:rsidRPr="00AC12A7">
        <w:rPr>
          <w:rFonts w:cstheme="minorHAnsi"/>
        </w:rPr>
        <w:t>It’s</w:t>
      </w:r>
      <w:r w:rsidRPr="00AC12A7">
        <w:rPr>
          <w:rFonts w:cstheme="minorHAnsi"/>
        </w:rPr>
        <w:t xml:space="preserve"> so important to ask God about everything. </w:t>
      </w:r>
      <w:r w:rsidRPr="00AC12A7">
        <w:rPr>
          <w:rFonts w:cstheme="minorHAnsi"/>
          <w:i/>
        </w:rPr>
        <w:t xml:space="preserve">In the past you have </w:t>
      </w:r>
      <w:r w:rsidR="008D7CBA" w:rsidRPr="00AC12A7">
        <w:rPr>
          <w:rFonts w:cstheme="minorHAnsi"/>
          <w:i/>
        </w:rPr>
        <w:t>practiced</w:t>
      </w:r>
      <w:r w:rsidRPr="00AC12A7">
        <w:rPr>
          <w:rFonts w:cstheme="minorHAnsi"/>
          <w:i/>
        </w:rPr>
        <w:t xml:space="preserve"> the </w:t>
      </w:r>
      <w:r w:rsidR="008D7CBA" w:rsidRPr="00AC12A7">
        <w:rPr>
          <w:rFonts w:cstheme="minorHAnsi"/>
          <w:i/>
        </w:rPr>
        <w:t xml:space="preserve">mindless </w:t>
      </w:r>
      <w:r w:rsidRPr="00AC12A7">
        <w:rPr>
          <w:rFonts w:cstheme="minorHAnsi"/>
          <w:i/>
        </w:rPr>
        <w:t>habit of asking your Idol Self about everything.</w:t>
      </w:r>
      <w:r w:rsidRPr="00AC12A7">
        <w:rPr>
          <w:rFonts w:cstheme="minorHAnsi"/>
        </w:rPr>
        <w:t xml:space="preserve"> </w:t>
      </w:r>
      <w:r w:rsidRPr="00AC12A7">
        <w:rPr>
          <w:rFonts w:cstheme="minorHAnsi"/>
          <w:i/>
        </w:rPr>
        <w:t>(Repeat)</w:t>
      </w:r>
      <w:r w:rsidRPr="00AC12A7">
        <w:rPr>
          <w:rFonts w:cstheme="minorHAnsi"/>
        </w:rPr>
        <w:t xml:space="preserve"> Just as a soldier</w:t>
      </w:r>
      <w:r w:rsidR="00726C1A" w:rsidRPr="00AC12A7">
        <w:rPr>
          <w:rFonts w:cstheme="minorHAnsi"/>
        </w:rPr>
        <w:t xml:space="preserve">’s training develops the ability </w:t>
      </w:r>
      <w:r w:rsidR="00765D09" w:rsidRPr="00AC12A7">
        <w:rPr>
          <w:rFonts w:cstheme="minorHAnsi"/>
        </w:rPr>
        <w:t xml:space="preserve">to react </w:t>
      </w:r>
      <w:r w:rsidRPr="00AC12A7">
        <w:rPr>
          <w:rFonts w:cstheme="minorHAnsi"/>
        </w:rPr>
        <w:t>automatically in surprising situations, you</w:t>
      </w:r>
      <w:r w:rsidR="00726C1A" w:rsidRPr="00AC12A7">
        <w:rPr>
          <w:rFonts w:cstheme="minorHAnsi"/>
        </w:rPr>
        <w:t xml:space="preserve">r KF training </w:t>
      </w:r>
      <w:r w:rsidR="005E526E" w:rsidRPr="00AC12A7">
        <w:rPr>
          <w:rFonts w:cstheme="minorHAnsi"/>
        </w:rPr>
        <w:t>develops</w:t>
      </w:r>
      <w:r w:rsidRPr="00AC12A7">
        <w:rPr>
          <w:rFonts w:cstheme="minorHAnsi"/>
        </w:rPr>
        <w:t xml:space="preserve"> </w:t>
      </w:r>
      <w:r w:rsidR="005E526E" w:rsidRPr="00AC12A7">
        <w:rPr>
          <w:rFonts w:cstheme="minorHAnsi"/>
        </w:rPr>
        <w:t>your ability to</w:t>
      </w:r>
      <w:r w:rsidRPr="00AC12A7">
        <w:rPr>
          <w:rFonts w:cstheme="minorHAnsi"/>
        </w:rPr>
        <w:t xml:space="preserve"> </w:t>
      </w:r>
      <w:r w:rsidR="005E526E" w:rsidRPr="00AC12A7">
        <w:rPr>
          <w:rFonts w:cstheme="minorHAnsi"/>
        </w:rPr>
        <w:t xml:space="preserve">automatically </w:t>
      </w:r>
      <w:r w:rsidRPr="00AC12A7">
        <w:rPr>
          <w:rFonts w:cstheme="minorHAnsi"/>
        </w:rPr>
        <w:t xml:space="preserve">ask God. </w:t>
      </w:r>
      <w:r w:rsidR="00726C1A" w:rsidRPr="00AC12A7">
        <w:rPr>
          <w:rFonts w:cstheme="minorHAnsi"/>
        </w:rPr>
        <w:t>Asking God</w:t>
      </w:r>
      <w:r w:rsidRPr="00AC12A7">
        <w:rPr>
          <w:rFonts w:cstheme="minorHAnsi"/>
        </w:rPr>
        <w:t xml:space="preserve"> instantly takes your mind away from judgment</w:t>
      </w:r>
      <w:r w:rsidR="005A3140" w:rsidRPr="00AC12A7">
        <w:rPr>
          <w:rFonts w:cstheme="minorHAnsi"/>
        </w:rPr>
        <w:t xml:space="preserve"> and</w:t>
      </w:r>
      <w:r w:rsidRPr="00AC12A7">
        <w:rPr>
          <w:rFonts w:cstheme="minorHAnsi"/>
        </w:rPr>
        <w:t xml:space="preserve"> virtue stories and </w:t>
      </w:r>
      <w:r w:rsidR="007F6670" w:rsidRPr="00AC12A7">
        <w:rPr>
          <w:rFonts w:cstheme="minorHAnsi"/>
        </w:rPr>
        <w:t xml:space="preserve">helps prevent </w:t>
      </w:r>
      <w:r w:rsidRPr="00AC12A7">
        <w:rPr>
          <w:rFonts w:cstheme="minorHAnsi"/>
        </w:rPr>
        <w:t>choices based on compelling needs</w:t>
      </w:r>
      <w:r w:rsidR="000B6126" w:rsidRPr="00AC12A7">
        <w:rPr>
          <w:rFonts w:cstheme="minorHAnsi"/>
        </w:rPr>
        <w:t>.</w:t>
      </w:r>
      <w:r w:rsidR="00726C1A" w:rsidRPr="00AC12A7">
        <w:rPr>
          <w:rFonts w:cstheme="minorHAnsi"/>
        </w:rPr>
        <w:t xml:space="preserve"> </w:t>
      </w:r>
      <w:r w:rsidR="000B6126" w:rsidRPr="00AC12A7">
        <w:rPr>
          <w:rFonts w:cstheme="minorHAnsi"/>
        </w:rPr>
        <w:t>R</w:t>
      </w:r>
      <w:r w:rsidRPr="00AC12A7">
        <w:rPr>
          <w:rFonts w:cstheme="minorHAnsi"/>
        </w:rPr>
        <w:t>ather than habitually or compulsively reacting out</w:t>
      </w:r>
      <w:r w:rsidR="00BB2102" w:rsidRPr="00AC12A7">
        <w:rPr>
          <w:rFonts w:cstheme="minorHAnsi"/>
        </w:rPr>
        <w:t xml:space="preserve"> of</w:t>
      </w:r>
      <w:r w:rsidRPr="00AC12A7">
        <w:rPr>
          <w:rFonts w:cstheme="minorHAnsi"/>
        </w:rPr>
        <w:t xml:space="preserve"> fear, self-hate, and pride, you</w:t>
      </w:r>
      <w:r w:rsidR="00726C1A" w:rsidRPr="00AC12A7">
        <w:rPr>
          <w:rFonts w:cstheme="minorHAnsi"/>
        </w:rPr>
        <w:t xml:space="preserve"> can</w:t>
      </w:r>
      <w:r w:rsidRPr="00AC12A7">
        <w:rPr>
          <w:rFonts w:cstheme="minorHAnsi"/>
        </w:rPr>
        <w:t xml:space="preserve"> stop and ask</w:t>
      </w:r>
      <w:r w:rsidR="005A3140" w:rsidRPr="00AC12A7">
        <w:rPr>
          <w:rFonts w:cstheme="minorHAnsi"/>
        </w:rPr>
        <w:t xml:space="preserve"> God</w:t>
      </w:r>
      <w:r w:rsidRPr="00AC12A7">
        <w:rPr>
          <w:rFonts w:cstheme="minorHAnsi"/>
        </w:rPr>
        <w:t>.</w:t>
      </w:r>
      <w:r w:rsidR="00F93868" w:rsidRPr="00AC12A7">
        <w:rPr>
          <w:rFonts w:cstheme="minorHAnsi"/>
        </w:rPr>
        <w:t xml:space="preserve"> </w:t>
      </w:r>
      <w:r w:rsidRPr="00AC12A7">
        <w:rPr>
          <w:rFonts w:cstheme="minorHAnsi"/>
        </w:rPr>
        <w:t>When you have learned to ask God first, you</w:t>
      </w:r>
      <w:r w:rsidR="00BB2102" w:rsidRPr="00AC12A7">
        <w:rPr>
          <w:rFonts w:cstheme="minorHAnsi"/>
        </w:rPr>
        <w:t xml:space="preserve"> are on your way to</w:t>
      </w:r>
      <w:r w:rsidRPr="00AC12A7">
        <w:rPr>
          <w:rFonts w:cstheme="minorHAnsi"/>
        </w:rPr>
        <w:t xml:space="preserve"> becom</w:t>
      </w:r>
      <w:r w:rsidR="00BB2102" w:rsidRPr="00AC12A7">
        <w:rPr>
          <w:rFonts w:cstheme="minorHAnsi"/>
        </w:rPr>
        <w:t>ing</w:t>
      </w:r>
      <w:r w:rsidRPr="00AC12A7">
        <w:rPr>
          <w:rFonts w:cstheme="minorHAnsi"/>
        </w:rPr>
        <w:t xml:space="preserve"> His trustworthy friend. </w:t>
      </w:r>
    </w:p>
    <w:bookmarkEnd w:id="4"/>
    <w:p w14:paraId="6D5F4F6D" w14:textId="77777777" w:rsidR="007A4D00" w:rsidRPr="00AC12A7" w:rsidRDefault="007A4D00" w:rsidP="00F93868">
      <w:pPr>
        <w:spacing w:after="0" w:line="240" w:lineRule="auto"/>
        <w:jc w:val="both"/>
        <w:rPr>
          <w:rFonts w:cstheme="minorHAnsi"/>
        </w:rPr>
      </w:pPr>
    </w:p>
    <w:p w14:paraId="7C7707E6" w14:textId="0EB46EC4" w:rsidR="00533FFB" w:rsidRPr="00AC12A7" w:rsidRDefault="00424197" w:rsidP="00F93868">
      <w:pPr>
        <w:spacing w:after="0" w:line="240" w:lineRule="auto"/>
        <w:jc w:val="both"/>
        <w:rPr>
          <w:rFonts w:cstheme="minorHAnsi"/>
        </w:rPr>
      </w:pPr>
      <w:bookmarkStart w:id="5" w:name="_Hlk498136511"/>
      <w:r w:rsidRPr="00AC12A7">
        <w:rPr>
          <w:rFonts w:cstheme="minorHAnsi"/>
        </w:rPr>
        <w:t>You have been training hard</w:t>
      </w:r>
      <w:r w:rsidR="00171E9F" w:rsidRPr="00AC12A7">
        <w:rPr>
          <w:rFonts w:cstheme="minorHAnsi"/>
        </w:rPr>
        <w:t>, learn</w:t>
      </w:r>
      <w:r w:rsidR="009E40CB" w:rsidRPr="00AC12A7">
        <w:rPr>
          <w:rFonts w:cstheme="minorHAnsi"/>
        </w:rPr>
        <w:t>i</w:t>
      </w:r>
      <w:r w:rsidR="00171E9F" w:rsidRPr="00AC12A7">
        <w:rPr>
          <w:rFonts w:cstheme="minorHAnsi"/>
        </w:rPr>
        <w:t>ng</w:t>
      </w:r>
      <w:r w:rsidRPr="00AC12A7">
        <w:rPr>
          <w:rFonts w:cstheme="minorHAnsi"/>
        </w:rPr>
        <w:t xml:space="preserve"> to automatically react</w:t>
      </w:r>
      <w:r w:rsidR="0079552D" w:rsidRPr="00AC12A7">
        <w:rPr>
          <w:rFonts w:cstheme="minorHAnsi"/>
        </w:rPr>
        <w:t xml:space="preserve"> in an oriented way to</w:t>
      </w:r>
      <w:r w:rsidRPr="00AC12A7">
        <w:rPr>
          <w:rFonts w:cstheme="minorHAnsi"/>
        </w:rPr>
        <w:t xml:space="preserve"> surprising situations</w:t>
      </w:r>
      <w:r w:rsidR="009E40CB" w:rsidRPr="00AC12A7">
        <w:rPr>
          <w:rFonts w:cstheme="minorHAnsi"/>
        </w:rPr>
        <w:t xml:space="preserve">, </w:t>
      </w:r>
      <w:r w:rsidR="00726C1A" w:rsidRPr="00AC12A7">
        <w:rPr>
          <w:rFonts w:cstheme="minorHAnsi"/>
        </w:rPr>
        <w:t>and</w:t>
      </w:r>
      <w:r w:rsidR="00171E9F" w:rsidRPr="00AC12A7">
        <w:rPr>
          <w:rFonts w:cstheme="minorHAnsi"/>
        </w:rPr>
        <w:t xml:space="preserve"> </w:t>
      </w:r>
      <w:r w:rsidR="005D413E" w:rsidRPr="00AC12A7">
        <w:rPr>
          <w:rFonts w:cstheme="minorHAnsi"/>
        </w:rPr>
        <w:t xml:space="preserve">you </w:t>
      </w:r>
      <w:r w:rsidR="00171E9F" w:rsidRPr="00AC12A7">
        <w:rPr>
          <w:rFonts w:cstheme="minorHAnsi"/>
        </w:rPr>
        <w:t xml:space="preserve">may have </w:t>
      </w:r>
      <w:r w:rsidR="009E40CB" w:rsidRPr="00AC12A7">
        <w:rPr>
          <w:rFonts w:cstheme="minorHAnsi"/>
        </w:rPr>
        <w:t>had some</w:t>
      </w:r>
      <w:r w:rsidR="00171E9F" w:rsidRPr="00AC12A7">
        <w:rPr>
          <w:rFonts w:cstheme="minorHAnsi"/>
        </w:rPr>
        <w:t xml:space="preserve"> success in resisting the Idol’s attempts to hijack your life. You </w:t>
      </w:r>
      <w:r w:rsidR="00106851" w:rsidRPr="00AC12A7">
        <w:rPr>
          <w:rFonts w:cstheme="minorHAnsi"/>
        </w:rPr>
        <w:t xml:space="preserve">might </w:t>
      </w:r>
      <w:r w:rsidR="00454DFB" w:rsidRPr="00AC12A7">
        <w:rPr>
          <w:rFonts w:cstheme="minorHAnsi"/>
        </w:rPr>
        <w:t>be experiencing</w:t>
      </w:r>
      <w:r w:rsidR="00BB2102" w:rsidRPr="00AC12A7">
        <w:rPr>
          <w:rFonts w:cstheme="minorHAnsi"/>
        </w:rPr>
        <w:t xml:space="preserve"> a</w:t>
      </w:r>
      <w:r w:rsidR="00E11497" w:rsidRPr="00AC12A7">
        <w:rPr>
          <w:rFonts w:cstheme="minorHAnsi"/>
        </w:rPr>
        <w:t xml:space="preserve"> newfound sense of freedom</w:t>
      </w:r>
      <w:r w:rsidR="00171E9F" w:rsidRPr="00AC12A7">
        <w:rPr>
          <w:rFonts w:cstheme="minorHAnsi"/>
        </w:rPr>
        <w:t xml:space="preserve"> and power</w:t>
      </w:r>
      <w:r w:rsidR="00566249" w:rsidRPr="00AC12A7">
        <w:rPr>
          <w:rFonts w:cstheme="minorHAnsi"/>
        </w:rPr>
        <w:t>. This</w:t>
      </w:r>
      <w:r w:rsidR="00171E9F" w:rsidRPr="00AC12A7">
        <w:rPr>
          <w:rFonts w:cstheme="minorHAnsi"/>
        </w:rPr>
        <w:t xml:space="preserve"> can feel euphoric</w:t>
      </w:r>
      <w:r w:rsidR="007F6670" w:rsidRPr="00AC12A7">
        <w:rPr>
          <w:rFonts w:cstheme="minorHAnsi"/>
        </w:rPr>
        <w:t xml:space="preserve">, </w:t>
      </w:r>
      <w:r w:rsidR="005D413E" w:rsidRPr="00AC12A7">
        <w:rPr>
          <w:rFonts w:cstheme="minorHAnsi"/>
        </w:rPr>
        <w:t>but</w:t>
      </w:r>
      <w:r w:rsidR="00962AE0" w:rsidRPr="00AC12A7">
        <w:rPr>
          <w:rFonts w:cstheme="minorHAnsi"/>
        </w:rPr>
        <w:t xml:space="preserve"> </w:t>
      </w:r>
      <w:r w:rsidR="001C1C12" w:rsidRPr="00AC12A7">
        <w:rPr>
          <w:rFonts w:cstheme="minorHAnsi"/>
        </w:rPr>
        <w:t>it’s</w:t>
      </w:r>
      <w:r w:rsidR="00962AE0" w:rsidRPr="00AC12A7">
        <w:rPr>
          <w:rFonts w:cstheme="minorHAnsi"/>
        </w:rPr>
        <w:t xml:space="preserve"> important </w:t>
      </w:r>
      <w:r w:rsidR="00106851" w:rsidRPr="00AC12A7">
        <w:rPr>
          <w:rFonts w:cstheme="minorHAnsi"/>
        </w:rPr>
        <w:t>to remember</w:t>
      </w:r>
      <w:r w:rsidR="00962AE0" w:rsidRPr="00AC12A7">
        <w:rPr>
          <w:rFonts w:cstheme="minorHAnsi"/>
        </w:rPr>
        <w:t xml:space="preserve"> this: </w:t>
      </w:r>
      <w:r w:rsidR="005D413E" w:rsidRPr="00AC12A7">
        <w:rPr>
          <w:rFonts w:cstheme="minorHAnsi"/>
        </w:rPr>
        <w:t xml:space="preserve">if </w:t>
      </w:r>
      <w:r w:rsidR="00A877B2" w:rsidRPr="00AC12A7">
        <w:rPr>
          <w:rFonts w:cstheme="minorHAnsi"/>
        </w:rPr>
        <w:t>the Idol cannot directly derail you</w:t>
      </w:r>
      <w:r w:rsidR="000B3056" w:rsidRPr="00AC12A7">
        <w:rPr>
          <w:rFonts w:cstheme="minorHAnsi"/>
        </w:rPr>
        <w:t>,</w:t>
      </w:r>
      <w:r w:rsidR="00A877B2" w:rsidRPr="00AC12A7">
        <w:rPr>
          <w:rFonts w:cstheme="minorHAnsi"/>
        </w:rPr>
        <w:t xml:space="preserve"> it will </w:t>
      </w:r>
      <w:r w:rsidR="00726C1A" w:rsidRPr="00AC12A7">
        <w:rPr>
          <w:rFonts w:cstheme="minorHAnsi"/>
        </w:rPr>
        <w:t xml:space="preserve">find subtle ways to </w:t>
      </w:r>
      <w:r w:rsidR="00260641" w:rsidRPr="00AC12A7">
        <w:rPr>
          <w:rFonts w:cstheme="minorHAnsi"/>
        </w:rPr>
        <w:t>distract</w:t>
      </w:r>
      <w:r w:rsidR="00726C1A" w:rsidRPr="00AC12A7">
        <w:rPr>
          <w:rFonts w:cstheme="minorHAnsi"/>
        </w:rPr>
        <w:t xml:space="preserve"> you</w:t>
      </w:r>
      <w:r w:rsidR="00260641" w:rsidRPr="00AC12A7">
        <w:rPr>
          <w:rFonts w:cstheme="minorHAnsi"/>
        </w:rPr>
        <w:t xml:space="preserve"> </w:t>
      </w:r>
      <w:r w:rsidR="007F6670" w:rsidRPr="00AC12A7">
        <w:rPr>
          <w:rFonts w:cstheme="minorHAnsi"/>
        </w:rPr>
        <w:t>by creating</w:t>
      </w:r>
      <w:r w:rsidR="00A877B2" w:rsidRPr="00AC12A7">
        <w:rPr>
          <w:rFonts w:cstheme="minorHAnsi"/>
        </w:rPr>
        <w:t xml:space="preserve"> the </w:t>
      </w:r>
      <w:r w:rsidR="00260641" w:rsidRPr="00AC12A7">
        <w:rPr>
          <w:rFonts w:cstheme="minorHAnsi"/>
        </w:rPr>
        <w:t>i</w:t>
      </w:r>
      <w:r w:rsidR="002E3E76" w:rsidRPr="00AC12A7">
        <w:rPr>
          <w:rFonts w:cstheme="minorHAnsi"/>
        </w:rPr>
        <w:t>llusion that you can do more</w:t>
      </w:r>
      <w:r w:rsidR="00726C1A" w:rsidRPr="00AC12A7">
        <w:rPr>
          <w:rFonts w:cstheme="minorHAnsi"/>
        </w:rPr>
        <w:t>,</w:t>
      </w:r>
      <w:r w:rsidR="007B4264" w:rsidRPr="00AC12A7">
        <w:rPr>
          <w:rFonts w:cstheme="minorHAnsi"/>
        </w:rPr>
        <w:t xml:space="preserve"> get away with more</w:t>
      </w:r>
      <w:r w:rsidR="009E40CB" w:rsidRPr="00AC12A7">
        <w:rPr>
          <w:rFonts w:cstheme="minorHAnsi"/>
        </w:rPr>
        <w:t xml:space="preserve">, </w:t>
      </w:r>
      <w:r w:rsidR="00962AE0" w:rsidRPr="00AC12A7">
        <w:rPr>
          <w:rFonts w:cstheme="minorHAnsi"/>
        </w:rPr>
        <w:t>and</w:t>
      </w:r>
      <w:r w:rsidR="000B3056" w:rsidRPr="00AC12A7">
        <w:rPr>
          <w:rFonts w:cstheme="minorHAnsi"/>
        </w:rPr>
        <w:t>,</w:t>
      </w:r>
      <w:r w:rsidR="00F90229" w:rsidRPr="00AC12A7">
        <w:rPr>
          <w:rFonts w:cstheme="minorHAnsi"/>
        </w:rPr>
        <w:t xml:space="preserve"> perhaps, </w:t>
      </w:r>
      <w:r w:rsidR="009E40CB" w:rsidRPr="00AC12A7">
        <w:rPr>
          <w:rFonts w:cstheme="minorHAnsi"/>
        </w:rPr>
        <w:t xml:space="preserve">even </w:t>
      </w:r>
      <w:r w:rsidR="00F90229" w:rsidRPr="00AC12A7">
        <w:rPr>
          <w:rFonts w:cstheme="minorHAnsi"/>
        </w:rPr>
        <w:t>fulfill that illusive</w:t>
      </w:r>
      <w:r w:rsidR="00171E9F" w:rsidRPr="00AC12A7">
        <w:rPr>
          <w:rFonts w:cstheme="minorHAnsi"/>
        </w:rPr>
        <w:t>, idealized</w:t>
      </w:r>
      <w:r w:rsidR="00F90229" w:rsidRPr="00AC12A7">
        <w:rPr>
          <w:rFonts w:cstheme="minorHAnsi"/>
        </w:rPr>
        <w:t xml:space="preserve"> glory</w:t>
      </w:r>
      <w:r w:rsidR="00260641" w:rsidRPr="00AC12A7">
        <w:rPr>
          <w:rFonts w:cstheme="minorHAnsi"/>
        </w:rPr>
        <w:t xml:space="preserve">. </w:t>
      </w:r>
      <w:r w:rsidR="009E40CB" w:rsidRPr="00AC12A7">
        <w:rPr>
          <w:rFonts w:cstheme="minorHAnsi"/>
        </w:rPr>
        <w:t>When you are running strong, keep in mind that y</w:t>
      </w:r>
      <w:r w:rsidR="00A877B2" w:rsidRPr="00AC12A7">
        <w:rPr>
          <w:rFonts w:cstheme="minorHAnsi"/>
        </w:rPr>
        <w:t xml:space="preserve">ou are </w:t>
      </w:r>
      <w:proofErr w:type="gramStart"/>
      <w:r w:rsidR="00A877B2" w:rsidRPr="00AC12A7">
        <w:rPr>
          <w:rFonts w:cstheme="minorHAnsi"/>
        </w:rPr>
        <w:t>still a creature</w:t>
      </w:r>
      <w:r w:rsidR="005D413E" w:rsidRPr="00AC12A7">
        <w:rPr>
          <w:rFonts w:cstheme="minorHAnsi"/>
        </w:rPr>
        <w:t>—</w:t>
      </w:r>
      <w:proofErr w:type="gramEnd"/>
      <w:r w:rsidR="00A877B2" w:rsidRPr="00AC12A7">
        <w:rPr>
          <w:rFonts w:cstheme="minorHAnsi"/>
        </w:rPr>
        <w:t>a very powerful creature</w:t>
      </w:r>
      <w:r w:rsidR="00260641" w:rsidRPr="00AC12A7">
        <w:rPr>
          <w:rFonts w:cstheme="minorHAnsi"/>
        </w:rPr>
        <w:t>, but a creature all the same</w:t>
      </w:r>
      <w:r w:rsidR="005D413E" w:rsidRPr="00AC12A7">
        <w:rPr>
          <w:rFonts w:cstheme="minorHAnsi"/>
        </w:rPr>
        <w:t>—</w:t>
      </w:r>
      <w:r w:rsidR="002E3E76" w:rsidRPr="00AC12A7">
        <w:rPr>
          <w:rFonts w:cstheme="minorHAnsi"/>
        </w:rPr>
        <w:t>living within a certain set of limitations.</w:t>
      </w:r>
      <w:bookmarkEnd w:id="5"/>
    </w:p>
    <w:p w14:paraId="7D76F3C5" w14:textId="77777777" w:rsidR="000E036A" w:rsidRPr="00AC12A7" w:rsidRDefault="000E036A" w:rsidP="00F93868">
      <w:pPr>
        <w:spacing w:after="0" w:line="240" w:lineRule="auto"/>
        <w:jc w:val="both"/>
        <w:rPr>
          <w:rFonts w:cstheme="minorHAnsi"/>
        </w:rPr>
      </w:pPr>
    </w:p>
    <w:p w14:paraId="5772B816" w14:textId="6016B2B7" w:rsidR="00EB5020" w:rsidRPr="00AC12A7" w:rsidRDefault="00A877B2" w:rsidP="00F93868">
      <w:pPr>
        <w:spacing w:after="0" w:line="240" w:lineRule="auto"/>
        <w:jc w:val="both"/>
        <w:rPr>
          <w:rFonts w:cstheme="minorHAnsi"/>
        </w:rPr>
      </w:pPr>
      <w:bookmarkStart w:id="6" w:name="_Hlk498136737"/>
      <w:bookmarkStart w:id="7" w:name="_Hlk498205954"/>
      <w:r w:rsidRPr="00AC12A7">
        <w:rPr>
          <w:rFonts w:cstheme="minorHAnsi"/>
        </w:rPr>
        <w:t>While w</w:t>
      </w:r>
      <w:r w:rsidR="00260641" w:rsidRPr="00AC12A7">
        <w:rPr>
          <w:rFonts w:cstheme="minorHAnsi"/>
        </w:rPr>
        <w:t>e are asking God</w:t>
      </w:r>
      <w:r w:rsidR="00726C1A" w:rsidRPr="00AC12A7">
        <w:rPr>
          <w:rFonts w:cstheme="minorHAnsi"/>
        </w:rPr>
        <w:t xml:space="preserve"> to teach us</w:t>
      </w:r>
      <w:r w:rsidR="00260641" w:rsidRPr="00AC12A7">
        <w:rPr>
          <w:rFonts w:cstheme="minorHAnsi"/>
        </w:rPr>
        <w:t xml:space="preserve"> about our</w:t>
      </w:r>
      <w:r w:rsidR="002E3E76" w:rsidRPr="00AC12A7">
        <w:rPr>
          <w:rFonts w:cstheme="minorHAnsi"/>
        </w:rPr>
        <w:t xml:space="preserve"> </w:t>
      </w:r>
      <w:r w:rsidR="00726C1A" w:rsidRPr="00AC12A7">
        <w:rPr>
          <w:rFonts w:cstheme="minorHAnsi"/>
        </w:rPr>
        <w:t>real unavoidable</w:t>
      </w:r>
      <w:r w:rsidR="00260641" w:rsidRPr="00AC12A7">
        <w:rPr>
          <w:rFonts w:cstheme="minorHAnsi"/>
        </w:rPr>
        <w:t xml:space="preserve"> limitations</w:t>
      </w:r>
      <w:r w:rsidR="00AA5BCB" w:rsidRPr="00AC12A7">
        <w:rPr>
          <w:rFonts w:cstheme="minorHAnsi"/>
        </w:rPr>
        <w:t>,</w:t>
      </w:r>
      <w:r w:rsidR="00260641" w:rsidRPr="00AC12A7">
        <w:rPr>
          <w:rFonts w:cstheme="minorHAnsi"/>
        </w:rPr>
        <w:t xml:space="preserve"> we can</w:t>
      </w:r>
      <w:r w:rsidR="002E3E76" w:rsidRPr="00AC12A7">
        <w:rPr>
          <w:rFonts w:cstheme="minorHAnsi"/>
        </w:rPr>
        <w:t xml:space="preserve"> also</w:t>
      </w:r>
      <w:r w:rsidR="008C3B6E" w:rsidRPr="00AC12A7">
        <w:rPr>
          <w:rFonts w:cstheme="minorHAnsi"/>
        </w:rPr>
        <w:t xml:space="preserve"> productively</w:t>
      </w:r>
      <w:r w:rsidR="00260641" w:rsidRPr="00AC12A7">
        <w:rPr>
          <w:rFonts w:cstheme="minorHAnsi"/>
        </w:rPr>
        <w:t xml:space="preserve"> choose limitations</w:t>
      </w:r>
      <w:r w:rsidR="0023258E" w:rsidRPr="00AC12A7">
        <w:rPr>
          <w:rFonts w:cstheme="minorHAnsi"/>
        </w:rPr>
        <w:t xml:space="preserve"> by simplifying our lives</w:t>
      </w:r>
      <w:r w:rsidR="00F90229" w:rsidRPr="00AC12A7">
        <w:rPr>
          <w:rFonts w:cstheme="minorHAnsi"/>
        </w:rPr>
        <w:t>.</w:t>
      </w:r>
      <w:r w:rsidR="00EB5020" w:rsidRPr="00AC12A7">
        <w:rPr>
          <w:rFonts w:cstheme="minorHAnsi"/>
        </w:rPr>
        <w:t xml:space="preserve"> </w:t>
      </w:r>
      <w:bookmarkStart w:id="8" w:name="_Hlk121153867"/>
      <w:proofErr w:type="gramStart"/>
      <w:r w:rsidR="007F6670" w:rsidRPr="00AC12A7">
        <w:rPr>
          <w:rFonts w:cstheme="minorHAnsi"/>
        </w:rPr>
        <w:t>At first</w:t>
      </w:r>
      <w:proofErr w:type="gramEnd"/>
      <w:r w:rsidR="007F6670" w:rsidRPr="00AC12A7">
        <w:rPr>
          <w:rFonts w:cstheme="minorHAnsi"/>
        </w:rPr>
        <w:t>, s</w:t>
      </w:r>
      <w:r w:rsidR="00421806" w:rsidRPr="00AC12A7">
        <w:rPr>
          <w:rFonts w:cstheme="minorHAnsi"/>
        </w:rPr>
        <w:t>treamlining our lives within t</w:t>
      </w:r>
      <w:r w:rsidR="00EB5020" w:rsidRPr="00AC12A7">
        <w:rPr>
          <w:rFonts w:cstheme="minorHAnsi"/>
        </w:rPr>
        <w:t>hose limitations</w:t>
      </w:r>
      <w:r w:rsidR="00421806" w:rsidRPr="00AC12A7">
        <w:rPr>
          <w:rFonts w:cstheme="minorHAnsi"/>
        </w:rPr>
        <w:t xml:space="preserve"> can require a lot of effort. </w:t>
      </w:r>
      <w:r w:rsidR="00BB2102" w:rsidRPr="00AC12A7">
        <w:rPr>
          <w:rFonts w:cstheme="minorHAnsi"/>
        </w:rPr>
        <w:t>That e</w:t>
      </w:r>
      <w:r w:rsidR="00421806" w:rsidRPr="00AC12A7">
        <w:rPr>
          <w:rFonts w:cstheme="minorHAnsi"/>
        </w:rPr>
        <w:t xml:space="preserve">xtra work often discourages us, so we continue to </w:t>
      </w:r>
      <w:r w:rsidR="002D4F8A" w:rsidRPr="00AC12A7">
        <w:rPr>
          <w:rFonts w:cstheme="minorHAnsi"/>
        </w:rPr>
        <w:t>dissipate</w:t>
      </w:r>
      <w:r w:rsidR="00421806" w:rsidRPr="00AC12A7">
        <w:rPr>
          <w:rFonts w:cstheme="minorHAnsi"/>
        </w:rPr>
        <w:t xml:space="preserve"> our resources </w:t>
      </w:r>
      <w:r w:rsidR="00EB5020" w:rsidRPr="00AC12A7">
        <w:rPr>
          <w:rFonts w:cstheme="minorHAnsi"/>
        </w:rPr>
        <w:t>in cluttered living</w:t>
      </w:r>
      <w:r w:rsidR="00421806" w:rsidRPr="00AC12A7">
        <w:rPr>
          <w:rFonts w:cstheme="minorHAnsi"/>
        </w:rPr>
        <w:t xml:space="preserve">. </w:t>
      </w:r>
      <w:bookmarkStart w:id="9" w:name="_Hlk497878993"/>
      <w:bookmarkEnd w:id="8"/>
      <w:r w:rsidR="00AA5BCB" w:rsidRPr="00AC12A7">
        <w:rPr>
          <w:rFonts w:cstheme="minorHAnsi"/>
        </w:rPr>
        <w:t>Interior designers understand that simplicity is one of</w:t>
      </w:r>
      <w:r w:rsidR="0079552D" w:rsidRPr="00AC12A7">
        <w:rPr>
          <w:rFonts w:cstheme="minorHAnsi"/>
        </w:rPr>
        <w:t xml:space="preserve"> the</w:t>
      </w:r>
      <w:r w:rsidR="00AA5BCB" w:rsidRPr="00AC12A7">
        <w:rPr>
          <w:rFonts w:cstheme="minorHAnsi"/>
        </w:rPr>
        <w:t xml:space="preserve"> keys to creating a beautiful </w:t>
      </w:r>
      <w:bookmarkEnd w:id="9"/>
      <w:r w:rsidR="00534BE9" w:rsidRPr="00AC12A7">
        <w:rPr>
          <w:rFonts w:cstheme="minorHAnsi"/>
        </w:rPr>
        <w:t>space</w:t>
      </w:r>
      <w:r w:rsidR="002E3E76" w:rsidRPr="00AC12A7">
        <w:rPr>
          <w:rFonts w:cstheme="minorHAnsi"/>
        </w:rPr>
        <w:t>.</w:t>
      </w:r>
      <w:r w:rsidR="00260641" w:rsidRPr="00AC12A7">
        <w:rPr>
          <w:rFonts w:cstheme="minorHAnsi"/>
        </w:rPr>
        <w:t xml:space="preserve"> </w:t>
      </w:r>
      <w:r w:rsidR="009F522A" w:rsidRPr="00AC12A7">
        <w:rPr>
          <w:rFonts w:cstheme="minorHAnsi"/>
        </w:rPr>
        <w:t xml:space="preserve">This kind of simple beauty </w:t>
      </w:r>
      <w:r w:rsidR="00EB5020" w:rsidRPr="00AC12A7">
        <w:rPr>
          <w:rFonts w:cstheme="minorHAnsi"/>
        </w:rPr>
        <w:t>is</w:t>
      </w:r>
      <w:r w:rsidR="00DE4E10" w:rsidRPr="00AC12A7">
        <w:rPr>
          <w:rFonts w:cstheme="minorHAnsi"/>
        </w:rPr>
        <w:t xml:space="preserve"> harmon</w:t>
      </w:r>
      <w:r w:rsidR="00EB5020" w:rsidRPr="00AC12A7">
        <w:rPr>
          <w:rFonts w:cstheme="minorHAnsi"/>
        </w:rPr>
        <w:t>ious</w:t>
      </w:r>
      <w:r w:rsidR="00DE4E10" w:rsidRPr="00AC12A7">
        <w:rPr>
          <w:rFonts w:cstheme="minorHAnsi"/>
        </w:rPr>
        <w:t xml:space="preserve"> and balance</w:t>
      </w:r>
      <w:r w:rsidR="00EB5020" w:rsidRPr="00AC12A7">
        <w:rPr>
          <w:rFonts w:cstheme="minorHAnsi"/>
        </w:rPr>
        <w:t>d</w:t>
      </w:r>
      <w:r w:rsidR="006D2B0D" w:rsidRPr="00AC12A7">
        <w:rPr>
          <w:rFonts w:cstheme="minorHAnsi"/>
        </w:rPr>
        <w:t>. L</w:t>
      </w:r>
      <w:r w:rsidR="00454DFB" w:rsidRPr="00AC12A7">
        <w:rPr>
          <w:rFonts w:cstheme="minorHAnsi"/>
        </w:rPr>
        <w:t>ike these</w:t>
      </w:r>
      <w:r w:rsidR="00FB5FEB" w:rsidRPr="00AC12A7">
        <w:rPr>
          <w:rFonts w:cstheme="minorHAnsi"/>
        </w:rPr>
        <w:t xml:space="preserve"> interior designers, we can build </w:t>
      </w:r>
      <w:r w:rsidR="004C4CCD" w:rsidRPr="00AC12A7">
        <w:rPr>
          <w:rFonts w:cstheme="minorHAnsi"/>
        </w:rPr>
        <w:t xml:space="preserve">harmony and balance </w:t>
      </w:r>
      <w:r w:rsidR="00DE4E10" w:rsidRPr="00AC12A7">
        <w:rPr>
          <w:rFonts w:cstheme="minorHAnsi"/>
        </w:rPr>
        <w:t>into our lives</w:t>
      </w:r>
      <w:bookmarkEnd w:id="6"/>
      <w:r w:rsidR="00BC7D1F" w:rsidRPr="00AC12A7">
        <w:rPr>
          <w:rFonts w:cstheme="minorHAnsi"/>
        </w:rPr>
        <w:t xml:space="preserve"> by </w:t>
      </w:r>
      <w:r w:rsidR="00AA411C" w:rsidRPr="00AC12A7">
        <w:rPr>
          <w:rFonts w:cstheme="minorHAnsi"/>
        </w:rPr>
        <w:t>cultivating</w:t>
      </w:r>
      <w:r w:rsidR="00BC7D1F" w:rsidRPr="00AC12A7">
        <w:rPr>
          <w:rFonts w:cstheme="minorHAnsi"/>
        </w:rPr>
        <w:t xml:space="preserve"> simplicity</w:t>
      </w:r>
      <w:r w:rsidR="00FB5FEB" w:rsidRPr="00AC12A7">
        <w:rPr>
          <w:rFonts w:cstheme="minorHAnsi"/>
        </w:rPr>
        <w:t xml:space="preserve">. </w:t>
      </w:r>
      <w:r w:rsidR="00BC7D1F" w:rsidRPr="00AC12A7">
        <w:rPr>
          <w:rFonts w:cstheme="minorHAnsi"/>
        </w:rPr>
        <w:t>As</w:t>
      </w:r>
      <w:r w:rsidR="004C4CCD" w:rsidRPr="00AC12A7">
        <w:rPr>
          <w:rFonts w:cstheme="minorHAnsi"/>
        </w:rPr>
        <w:t xml:space="preserve"> a result</w:t>
      </w:r>
      <w:r w:rsidR="005D413E" w:rsidRPr="00AC12A7">
        <w:rPr>
          <w:rFonts w:cstheme="minorHAnsi"/>
        </w:rPr>
        <w:t>,</w:t>
      </w:r>
      <w:r w:rsidR="004C4CCD" w:rsidRPr="00AC12A7">
        <w:rPr>
          <w:rFonts w:cstheme="minorHAnsi"/>
        </w:rPr>
        <w:t xml:space="preserve"> our lives will be</w:t>
      </w:r>
      <w:r w:rsidR="00FB5FEB" w:rsidRPr="00AC12A7">
        <w:rPr>
          <w:rFonts w:cstheme="minorHAnsi"/>
        </w:rPr>
        <w:t xml:space="preserve"> much</w:t>
      </w:r>
      <w:r w:rsidR="00421806" w:rsidRPr="00AC12A7">
        <w:rPr>
          <w:rFonts w:cstheme="minorHAnsi"/>
        </w:rPr>
        <w:t xml:space="preserve"> easier</w:t>
      </w:r>
      <w:r w:rsidR="005D413E" w:rsidRPr="00AC12A7">
        <w:rPr>
          <w:rFonts w:cstheme="minorHAnsi"/>
        </w:rPr>
        <w:t>—</w:t>
      </w:r>
      <w:r w:rsidR="003B5B63" w:rsidRPr="00AC12A7">
        <w:rPr>
          <w:rFonts w:cstheme="minorHAnsi"/>
        </w:rPr>
        <w:t xml:space="preserve">and </w:t>
      </w:r>
      <w:r w:rsidR="00FB5FEB" w:rsidRPr="00AC12A7">
        <w:rPr>
          <w:rFonts w:cstheme="minorHAnsi"/>
        </w:rPr>
        <w:t>more fun</w:t>
      </w:r>
      <w:r w:rsidR="00DE4E10" w:rsidRPr="00AC12A7">
        <w:rPr>
          <w:rFonts w:cstheme="minorHAnsi"/>
        </w:rPr>
        <w:t xml:space="preserve">. </w:t>
      </w:r>
      <w:bookmarkStart w:id="10" w:name="_Hlk498215089"/>
      <w:r w:rsidR="004E3B6A" w:rsidRPr="00AC12A7">
        <w:rPr>
          <w:rFonts w:cstheme="minorHAnsi"/>
        </w:rPr>
        <w:t xml:space="preserve">Ask God to show </w:t>
      </w:r>
      <w:r w:rsidR="00690835" w:rsidRPr="00AC12A7">
        <w:rPr>
          <w:rFonts w:cstheme="minorHAnsi"/>
        </w:rPr>
        <w:t>you</w:t>
      </w:r>
      <w:r w:rsidR="004E3B6A" w:rsidRPr="00AC12A7">
        <w:rPr>
          <w:rFonts w:cstheme="minorHAnsi"/>
        </w:rPr>
        <w:t xml:space="preserve"> </w:t>
      </w:r>
      <w:r w:rsidR="00690835" w:rsidRPr="00AC12A7">
        <w:rPr>
          <w:rFonts w:cstheme="minorHAnsi"/>
        </w:rPr>
        <w:t>what is</w:t>
      </w:r>
      <w:r w:rsidR="004E3B6A" w:rsidRPr="00AC12A7">
        <w:rPr>
          <w:rFonts w:cstheme="minorHAnsi"/>
        </w:rPr>
        <w:t xml:space="preserve"> clutter</w:t>
      </w:r>
      <w:r w:rsidR="00690835" w:rsidRPr="00AC12A7">
        <w:rPr>
          <w:rFonts w:cstheme="minorHAnsi"/>
        </w:rPr>
        <w:t>ing</w:t>
      </w:r>
      <w:r w:rsidR="004E3B6A" w:rsidRPr="00AC12A7">
        <w:rPr>
          <w:rFonts w:cstheme="minorHAnsi"/>
        </w:rPr>
        <w:t xml:space="preserve"> </w:t>
      </w:r>
      <w:r w:rsidR="00690835" w:rsidRPr="00AC12A7">
        <w:rPr>
          <w:rFonts w:cstheme="minorHAnsi"/>
        </w:rPr>
        <w:t>y</w:t>
      </w:r>
      <w:r w:rsidR="004E3B6A" w:rsidRPr="00AC12A7">
        <w:rPr>
          <w:rFonts w:cstheme="minorHAnsi"/>
        </w:rPr>
        <w:t>our li</w:t>
      </w:r>
      <w:r w:rsidR="00690835" w:rsidRPr="00AC12A7">
        <w:rPr>
          <w:rFonts w:cstheme="minorHAnsi"/>
        </w:rPr>
        <w:t>fe</w:t>
      </w:r>
      <w:r w:rsidR="004E3B6A" w:rsidRPr="00AC12A7">
        <w:rPr>
          <w:rFonts w:cstheme="minorHAnsi"/>
        </w:rPr>
        <w:t xml:space="preserve"> and interfer</w:t>
      </w:r>
      <w:r w:rsidR="00EB5020" w:rsidRPr="00AC12A7">
        <w:rPr>
          <w:rFonts w:cstheme="minorHAnsi"/>
        </w:rPr>
        <w:t>ing</w:t>
      </w:r>
      <w:r w:rsidR="004E3B6A" w:rsidRPr="00AC12A7">
        <w:rPr>
          <w:rFonts w:cstheme="minorHAnsi"/>
        </w:rPr>
        <w:t xml:space="preserve"> with the harmony and balance of </w:t>
      </w:r>
      <w:r w:rsidR="00EB5020" w:rsidRPr="00AC12A7">
        <w:rPr>
          <w:rFonts w:cstheme="minorHAnsi"/>
        </w:rPr>
        <w:t>your</w:t>
      </w:r>
      <w:r w:rsidR="004E3B6A" w:rsidRPr="00AC12A7">
        <w:rPr>
          <w:rFonts w:cstheme="minorHAnsi"/>
        </w:rPr>
        <w:t xml:space="preserve"> True Self.</w:t>
      </w:r>
      <w:r w:rsidR="00421806" w:rsidRPr="00AC12A7">
        <w:rPr>
          <w:rFonts w:cstheme="minorHAnsi"/>
        </w:rPr>
        <w:t xml:space="preserve"> </w:t>
      </w:r>
      <w:r w:rsidR="00690835" w:rsidRPr="00AC12A7">
        <w:rPr>
          <w:rFonts w:cstheme="minorHAnsi"/>
        </w:rPr>
        <w:t>W</w:t>
      </w:r>
      <w:r w:rsidR="004E3B6A" w:rsidRPr="00AC12A7">
        <w:rPr>
          <w:rFonts w:cstheme="minorHAnsi"/>
        </w:rPr>
        <w:t xml:space="preserve">hen </w:t>
      </w:r>
      <w:r w:rsidR="00EB5020" w:rsidRPr="00AC12A7">
        <w:rPr>
          <w:rFonts w:cstheme="minorHAnsi"/>
        </w:rPr>
        <w:t>you</w:t>
      </w:r>
      <w:r w:rsidR="00957919" w:rsidRPr="00AC12A7">
        <w:rPr>
          <w:rFonts w:cstheme="minorHAnsi"/>
        </w:rPr>
        <w:t xml:space="preserve"> </w:t>
      </w:r>
      <w:r w:rsidR="004E3B6A" w:rsidRPr="00AC12A7">
        <w:rPr>
          <w:rFonts w:cstheme="minorHAnsi"/>
        </w:rPr>
        <w:t xml:space="preserve">get rid of things, activities, and relationships, </w:t>
      </w:r>
      <w:r w:rsidR="00EB5020" w:rsidRPr="00AC12A7">
        <w:rPr>
          <w:rFonts w:cstheme="minorHAnsi"/>
        </w:rPr>
        <w:t>you</w:t>
      </w:r>
      <w:r w:rsidR="004E3B6A" w:rsidRPr="00AC12A7">
        <w:rPr>
          <w:rFonts w:cstheme="minorHAnsi"/>
        </w:rPr>
        <w:t xml:space="preserve"> </w:t>
      </w:r>
      <w:r w:rsidR="0079552D" w:rsidRPr="00AC12A7">
        <w:rPr>
          <w:rFonts w:cstheme="minorHAnsi"/>
        </w:rPr>
        <w:t>create</w:t>
      </w:r>
      <w:r w:rsidR="004E3B6A" w:rsidRPr="00AC12A7">
        <w:rPr>
          <w:rFonts w:cstheme="minorHAnsi"/>
        </w:rPr>
        <w:t xml:space="preserve"> space that </w:t>
      </w:r>
      <w:r w:rsidR="004E3B6A" w:rsidRPr="00AC12A7">
        <w:rPr>
          <w:rFonts w:cstheme="minorHAnsi"/>
        </w:rPr>
        <w:lastRenderedPageBreak/>
        <w:t xml:space="preserve">draws into </w:t>
      </w:r>
      <w:r w:rsidR="00EB5020" w:rsidRPr="00AC12A7">
        <w:rPr>
          <w:rFonts w:cstheme="minorHAnsi"/>
        </w:rPr>
        <w:t>y</w:t>
      </w:r>
      <w:r w:rsidR="004E3B6A" w:rsidRPr="00AC12A7">
        <w:rPr>
          <w:rFonts w:cstheme="minorHAnsi"/>
        </w:rPr>
        <w:t>our li</w:t>
      </w:r>
      <w:r w:rsidR="00EB5020" w:rsidRPr="00AC12A7">
        <w:rPr>
          <w:rFonts w:cstheme="minorHAnsi"/>
        </w:rPr>
        <w:t>fe</w:t>
      </w:r>
      <w:r w:rsidR="004E3B6A" w:rsidRPr="00AC12A7">
        <w:rPr>
          <w:rFonts w:cstheme="minorHAnsi"/>
        </w:rPr>
        <w:t xml:space="preserve"> what is compatible with the person</w:t>
      </w:r>
      <w:r w:rsidR="00EB5020" w:rsidRPr="00AC12A7">
        <w:rPr>
          <w:rFonts w:cstheme="minorHAnsi"/>
        </w:rPr>
        <w:t xml:space="preserve"> you</w:t>
      </w:r>
      <w:r w:rsidR="004E3B6A" w:rsidRPr="00AC12A7">
        <w:rPr>
          <w:rFonts w:cstheme="minorHAnsi"/>
        </w:rPr>
        <w:t xml:space="preserve"> are becoming. Live in the cycle</w:t>
      </w:r>
      <w:r w:rsidR="002D4F8A" w:rsidRPr="00AC12A7">
        <w:rPr>
          <w:rFonts w:cstheme="minorHAnsi"/>
        </w:rPr>
        <w:t>s</w:t>
      </w:r>
      <w:r w:rsidR="004E3B6A" w:rsidRPr="00AC12A7">
        <w:rPr>
          <w:rFonts w:cstheme="minorHAnsi"/>
        </w:rPr>
        <w:t xml:space="preserve"> of life. </w:t>
      </w:r>
      <w:bookmarkEnd w:id="10"/>
      <w:r w:rsidR="00FB5FEB" w:rsidRPr="00AC12A7">
        <w:rPr>
          <w:rFonts w:cstheme="minorHAnsi"/>
        </w:rPr>
        <w:t>Trust the process, and l</w:t>
      </w:r>
      <w:r w:rsidR="004E3B6A" w:rsidRPr="00AC12A7">
        <w:rPr>
          <w:rFonts w:cstheme="minorHAnsi"/>
        </w:rPr>
        <w:t xml:space="preserve">et the ebb tide go out, taking with it everything that does not complement </w:t>
      </w:r>
      <w:r w:rsidR="008D6A5F" w:rsidRPr="00AC12A7">
        <w:rPr>
          <w:rFonts w:cstheme="minorHAnsi"/>
        </w:rPr>
        <w:t xml:space="preserve">the </w:t>
      </w:r>
      <w:r w:rsidR="004E3B6A" w:rsidRPr="00AC12A7">
        <w:rPr>
          <w:rFonts w:cstheme="minorHAnsi"/>
        </w:rPr>
        <w:t xml:space="preserve">new life that is growing within you. </w:t>
      </w:r>
      <w:bookmarkEnd w:id="7"/>
      <w:r w:rsidR="005D413E" w:rsidRPr="00AC12A7">
        <w:rPr>
          <w:rFonts w:cstheme="minorHAnsi"/>
        </w:rPr>
        <w:t>Then</w:t>
      </w:r>
      <w:r w:rsidR="00AA411C" w:rsidRPr="00AC12A7">
        <w:rPr>
          <w:rFonts w:cstheme="minorHAnsi"/>
        </w:rPr>
        <w:t xml:space="preserve"> </w:t>
      </w:r>
      <w:r w:rsidR="003B5B63" w:rsidRPr="00AC12A7">
        <w:rPr>
          <w:rFonts w:cstheme="minorHAnsi"/>
        </w:rPr>
        <w:t>allow</w:t>
      </w:r>
      <w:r w:rsidR="00EB5020" w:rsidRPr="00AC12A7">
        <w:rPr>
          <w:rFonts w:cstheme="minorHAnsi"/>
        </w:rPr>
        <w:t xml:space="preserve"> the tide to return, carrying with it gifts from God and from the Creation. </w:t>
      </w:r>
    </w:p>
    <w:p w14:paraId="670D1701" w14:textId="77777777" w:rsidR="00FB5FEB" w:rsidRPr="00AC12A7" w:rsidRDefault="00FB5FEB" w:rsidP="00F93868">
      <w:pPr>
        <w:spacing w:after="0" w:line="240" w:lineRule="auto"/>
        <w:jc w:val="both"/>
        <w:rPr>
          <w:rFonts w:cstheme="minorHAnsi"/>
        </w:rPr>
      </w:pPr>
    </w:p>
    <w:p w14:paraId="7C387A98" w14:textId="66CD5EBA" w:rsidR="00DC383F" w:rsidRPr="00AC12A7" w:rsidRDefault="00967D18" w:rsidP="00F93868">
      <w:pPr>
        <w:spacing w:after="0" w:line="240" w:lineRule="auto"/>
        <w:jc w:val="both"/>
        <w:rPr>
          <w:rFonts w:cstheme="minorHAnsi"/>
        </w:rPr>
      </w:pPr>
      <w:bookmarkStart w:id="11" w:name="_Hlk498210400"/>
      <w:r w:rsidRPr="00AC12A7">
        <w:rPr>
          <w:rFonts w:cstheme="minorHAnsi"/>
        </w:rPr>
        <w:t xml:space="preserve">God is freer to work in you through a simple life. </w:t>
      </w:r>
      <w:r w:rsidR="008C3B6E" w:rsidRPr="00AC12A7">
        <w:rPr>
          <w:rFonts w:cstheme="minorHAnsi"/>
        </w:rPr>
        <w:t>Try withdrawing from</w:t>
      </w:r>
      <w:r w:rsidR="00260641" w:rsidRPr="00AC12A7">
        <w:rPr>
          <w:rFonts w:cstheme="minorHAnsi"/>
        </w:rPr>
        <w:t xml:space="preserve"> </w:t>
      </w:r>
      <w:r w:rsidR="00A877B2" w:rsidRPr="00AC12A7">
        <w:rPr>
          <w:rFonts w:cstheme="minorHAnsi"/>
        </w:rPr>
        <w:t>an activity or</w:t>
      </w:r>
      <w:r w:rsidR="008C3B6E" w:rsidRPr="00AC12A7">
        <w:rPr>
          <w:rFonts w:cstheme="minorHAnsi"/>
        </w:rPr>
        <w:t xml:space="preserve"> stepping back from</w:t>
      </w:r>
      <w:r w:rsidR="00A877B2" w:rsidRPr="00AC12A7">
        <w:rPr>
          <w:rFonts w:cstheme="minorHAnsi"/>
        </w:rPr>
        <w:t xml:space="preserve"> relatio</w:t>
      </w:r>
      <w:r w:rsidR="00CF2C6F" w:rsidRPr="00AC12A7">
        <w:rPr>
          <w:rFonts w:cstheme="minorHAnsi"/>
        </w:rPr>
        <w:t>nship</w:t>
      </w:r>
      <w:r w:rsidR="00FE7B9E" w:rsidRPr="00AC12A7">
        <w:rPr>
          <w:rFonts w:cstheme="minorHAnsi"/>
        </w:rPr>
        <w:t>s</w:t>
      </w:r>
      <w:r w:rsidR="00CF2C6F" w:rsidRPr="00AC12A7">
        <w:rPr>
          <w:rFonts w:cstheme="minorHAnsi"/>
        </w:rPr>
        <w:t xml:space="preserve"> that no longer fit your goals</w:t>
      </w:r>
      <w:r w:rsidR="00260641" w:rsidRPr="00AC12A7">
        <w:rPr>
          <w:rFonts w:cstheme="minorHAnsi"/>
        </w:rPr>
        <w:t xml:space="preserve">. </w:t>
      </w:r>
      <w:r w:rsidR="001B2DE3" w:rsidRPr="00AC12A7">
        <w:rPr>
          <w:rFonts w:cstheme="minorHAnsi"/>
        </w:rPr>
        <w:t>The time</w:t>
      </w:r>
      <w:r w:rsidR="003B5B63" w:rsidRPr="00AC12A7">
        <w:rPr>
          <w:rFonts w:cstheme="minorHAnsi"/>
        </w:rPr>
        <w:t xml:space="preserve">, </w:t>
      </w:r>
      <w:r w:rsidR="001B2DE3" w:rsidRPr="00AC12A7">
        <w:rPr>
          <w:rFonts w:cstheme="minorHAnsi"/>
        </w:rPr>
        <w:t>attention</w:t>
      </w:r>
      <w:r w:rsidR="003B5B63" w:rsidRPr="00AC12A7">
        <w:rPr>
          <w:rFonts w:cstheme="minorHAnsi"/>
        </w:rPr>
        <w:t>, and energy</w:t>
      </w:r>
      <w:r w:rsidR="001B2DE3" w:rsidRPr="00AC12A7">
        <w:rPr>
          <w:rFonts w:cstheme="minorHAnsi"/>
        </w:rPr>
        <w:t xml:space="preserve"> that you give to unnecessary pursuits and unproductive relationships cannot be available for God</w:t>
      </w:r>
      <w:r w:rsidR="006B6AF1">
        <w:rPr>
          <w:rFonts w:cstheme="minorHAnsi"/>
        </w:rPr>
        <w:t>,</w:t>
      </w:r>
      <w:r w:rsidR="006C5918" w:rsidRPr="00AC12A7">
        <w:rPr>
          <w:rFonts w:cstheme="minorHAnsi"/>
        </w:rPr>
        <w:t xml:space="preserve"> His purposes</w:t>
      </w:r>
      <w:r w:rsidR="00234709">
        <w:rPr>
          <w:rFonts w:cstheme="minorHAnsi"/>
        </w:rPr>
        <w:t>,</w:t>
      </w:r>
      <w:r w:rsidR="006C5918" w:rsidRPr="00AC12A7">
        <w:rPr>
          <w:rFonts w:cstheme="minorHAnsi"/>
        </w:rPr>
        <w:t xml:space="preserve"> </w:t>
      </w:r>
      <w:r w:rsidR="006B6AF1">
        <w:rPr>
          <w:rFonts w:cstheme="minorHAnsi"/>
        </w:rPr>
        <w:t>and</w:t>
      </w:r>
      <w:r w:rsidR="001B2DE3" w:rsidRPr="00AC12A7">
        <w:rPr>
          <w:rFonts w:cstheme="minorHAnsi"/>
        </w:rPr>
        <w:t xml:space="preserve"> </w:t>
      </w:r>
      <w:r w:rsidR="0079443B" w:rsidRPr="00AC12A7">
        <w:rPr>
          <w:rFonts w:cstheme="minorHAnsi"/>
        </w:rPr>
        <w:t xml:space="preserve">for </w:t>
      </w:r>
      <w:r w:rsidR="001B2DE3" w:rsidRPr="00AC12A7">
        <w:rPr>
          <w:rFonts w:cstheme="minorHAnsi"/>
        </w:rPr>
        <w:t xml:space="preserve">the care of your True Self. </w:t>
      </w:r>
      <w:r w:rsidR="001B5504" w:rsidRPr="00AC12A7">
        <w:rPr>
          <w:rFonts w:cstheme="minorHAnsi"/>
        </w:rPr>
        <w:t xml:space="preserve">There are, of course, some relationships that you can’t let </w:t>
      </w:r>
      <w:proofErr w:type="gramStart"/>
      <w:r w:rsidR="001B5504" w:rsidRPr="00AC12A7">
        <w:rPr>
          <w:rFonts w:cstheme="minorHAnsi"/>
        </w:rPr>
        <w:t>go</w:t>
      </w:r>
      <w:proofErr w:type="gramEnd"/>
      <w:r w:rsidR="001B5504" w:rsidRPr="00AC12A7">
        <w:rPr>
          <w:rFonts w:cstheme="minorHAnsi"/>
        </w:rPr>
        <w:t xml:space="preserve">, but you can let go of your old patterns of handling those relationships. </w:t>
      </w:r>
      <w:r w:rsidR="00001EFA" w:rsidRPr="00AC12A7">
        <w:rPr>
          <w:rFonts w:cstheme="minorHAnsi"/>
        </w:rPr>
        <w:t>Try fasting from an activity</w:t>
      </w:r>
      <w:r w:rsidR="00A877B2" w:rsidRPr="00AC12A7">
        <w:rPr>
          <w:rFonts w:cstheme="minorHAnsi"/>
        </w:rPr>
        <w:t xml:space="preserve"> for a week</w:t>
      </w:r>
      <w:r w:rsidR="00814116" w:rsidRPr="00AC12A7">
        <w:rPr>
          <w:rFonts w:cstheme="minorHAnsi"/>
        </w:rPr>
        <w:t xml:space="preserve"> or a month</w:t>
      </w:r>
      <w:r w:rsidR="00001EFA" w:rsidRPr="00AC12A7">
        <w:rPr>
          <w:rFonts w:cstheme="minorHAnsi"/>
        </w:rPr>
        <w:t>,</w:t>
      </w:r>
      <w:r w:rsidR="00A877B2" w:rsidRPr="00AC12A7">
        <w:rPr>
          <w:rFonts w:cstheme="minorHAnsi"/>
        </w:rPr>
        <w:t xml:space="preserve"> and</w:t>
      </w:r>
      <w:r w:rsidR="00814116" w:rsidRPr="00AC12A7">
        <w:rPr>
          <w:rFonts w:cstheme="minorHAnsi"/>
        </w:rPr>
        <w:t xml:space="preserve"> then</w:t>
      </w:r>
      <w:r w:rsidR="00A877B2" w:rsidRPr="00AC12A7">
        <w:rPr>
          <w:rFonts w:cstheme="minorHAnsi"/>
        </w:rPr>
        <w:t xml:space="preserve"> </w:t>
      </w:r>
      <w:r w:rsidR="00406060" w:rsidRPr="00AC12A7">
        <w:rPr>
          <w:rFonts w:cstheme="minorHAnsi"/>
        </w:rPr>
        <w:t>assess</w:t>
      </w:r>
      <w:r w:rsidR="00001EFA" w:rsidRPr="00AC12A7">
        <w:rPr>
          <w:rFonts w:cstheme="minorHAnsi"/>
        </w:rPr>
        <w:t xml:space="preserve"> its value in your life. W</w:t>
      </w:r>
      <w:r w:rsidR="00A877B2" w:rsidRPr="00AC12A7">
        <w:rPr>
          <w:rFonts w:cstheme="minorHAnsi"/>
        </w:rPr>
        <w:t xml:space="preserve">hether you are a mother of small children or the leader of </w:t>
      </w:r>
      <w:r w:rsidR="001B2DE3" w:rsidRPr="00AC12A7">
        <w:rPr>
          <w:rFonts w:cstheme="minorHAnsi"/>
        </w:rPr>
        <w:t xml:space="preserve">an </w:t>
      </w:r>
      <w:r w:rsidR="00A877B2" w:rsidRPr="00AC12A7">
        <w:rPr>
          <w:rFonts w:cstheme="minorHAnsi"/>
        </w:rPr>
        <w:t>enterprise</w:t>
      </w:r>
      <w:r w:rsidR="00294A1A" w:rsidRPr="00AC12A7">
        <w:rPr>
          <w:rFonts w:cstheme="minorHAnsi"/>
        </w:rPr>
        <w:t>,</w:t>
      </w:r>
      <w:r w:rsidR="00A877B2" w:rsidRPr="00AC12A7">
        <w:rPr>
          <w:rFonts w:cstheme="minorHAnsi"/>
        </w:rPr>
        <w:t xml:space="preserve"> you will be m</w:t>
      </w:r>
      <w:r w:rsidR="00260641" w:rsidRPr="00AC12A7">
        <w:rPr>
          <w:rFonts w:cstheme="minorHAnsi"/>
        </w:rPr>
        <w:t xml:space="preserve">ore effective if you simplify. </w:t>
      </w:r>
      <w:r w:rsidR="00C24796" w:rsidRPr="00AC12A7">
        <w:rPr>
          <w:rFonts w:cstheme="minorHAnsi"/>
        </w:rPr>
        <w:t>Everyone’s resources are limited</w:t>
      </w:r>
      <w:r w:rsidR="00517DEF" w:rsidRPr="00AC12A7">
        <w:rPr>
          <w:rFonts w:cstheme="minorHAnsi"/>
        </w:rPr>
        <w:t>,</w:t>
      </w:r>
      <w:r w:rsidR="00DC383F" w:rsidRPr="00AC12A7">
        <w:rPr>
          <w:rFonts w:cstheme="minorHAnsi"/>
        </w:rPr>
        <w:t xml:space="preserve"> and those resources are </w:t>
      </w:r>
      <w:r w:rsidR="00517DEF" w:rsidRPr="00AC12A7">
        <w:rPr>
          <w:rFonts w:cstheme="minorHAnsi"/>
        </w:rPr>
        <w:t xml:space="preserve">there to serve a purpose. You </w:t>
      </w:r>
      <w:r w:rsidR="00A877B2" w:rsidRPr="00AC12A7">
        <w:rPr>
          <w:rFonts w:cstheme="minorHAnsi"/>
        </w:rPr>
        <w:t xml:space="preserve">must make choices about </w:t>
      </w:r>
      <w:r w:rsidR="00B379D6" w:rsidRPr="00AC12A7">
        <w:rPr>
          <w:rFonts w:cstheme="minorHAnsi"/>
        </w:rPr>
        <w:t>which purposes you want them to serve.</w:t>
      </w:r>
    </w:p>
    <w:bookmarkEnd w:id="11"/>
    <w:p w14:paraId="1DC41561" w14:textId="77777777" w:rsidR="00533FFB" w:rsidRPr="00AC12A7" w:rsidRDefault="00533FFB" w:rsidP="00F93868">
      <w:pPr>
        <w:spacing w:after="0" w:line="240" w:lineRule="auto"/>
        <w:jc w:val="both"/>
        <w:rPr>
          <w:rFonts w:cstheme="minorHAnsi"/>
        </w:rPr>
      </w:pPr>
    </w:p>
    <w:p w14:paraId="0674DCF8" w14:textId="2A3B4CC4" w:rsidR="00A877B2" w:rsidRPr="00AC12A7" w:rsidRDefault="003244B6" w:rsidP="00F93868">
      <w:pPr>
        <w:spacing w:after="0" w:line="240" w:lineRule="auto"/>
        <w:jc w:val="both"/>
        <w:rPr>
          <w:rFonts w:cstheme="minorHAnsi"/>
        </w:rPr>
      </w:pPr>
      <w:r w:rsidRPr="00AC12A7">
        <w:rPr>
          <w:rFonts w:cstheme="minorHAnsi"/>
        </w:rPr>
        <w:t xml:space="preserve">Developing a KF routine of self-care requires effort. You </w:t>
      </w:r>
      <w:proofErr w:type="gramStart"/>
      <w:r w:rsidRPr="00AC12A7">
        <w:rPr>
          <w:rFonts w:cstheme="minorHAnsi"/>
        </w:rPr>
        <w:t>have to</w:t>
      </w:r>
      <w:proofErr w:type="gramEnd"/>
      <w:r w:rsidRPr="00AC12A7">
        <w:rPr>
          <w:rFonts w:cstheme="minorHAnsi"/>
        </w:rPr>
        <w:t xml:space="preserve"> be intentional about scheduling your training, but don’t try to do everything all at once. Just </w:t>
      </w:r>
      <w:r w:rsidR="00266F63" w:rsidRPr="00AC12A7">
        <w:rPr>
          <w:rFonts w:cstheme="minorHAnsi"/>
        </w:rPr>
        <w:t>focus on practicing the KF tools that are working for you.</w:t>
      </w:r>
      <w:r w:rsidR="00F74860" w:rsidRPr="00AC12A7">
        <w:rPr>
          <w:rFonts w:cstheme="minorHAnsi"/>
        </w:rPr>
        <w:t xml:space="preserve"> </w:t>
      </w:r>
      <w:bookmarkStart w:id="12" w:name="OLE_LINK1"/>
      <w:r w:rsidR="00D3598C" w:rsidRPr="00AC12A7">
        <w:rPr>
          <w:rFonts w:cstheme="minorHAnsi"/>
        </w:rPr>
        <w:t>You may find it helpful</w:t>
      </w:r>
      <w:r w:rsidR="00A877B2" w:rsidRPr="00AC12A7">
        <w:rPr>
          <w:rFonts w:cstheme="minorHAnsi"/>
        </w:rPr>
        <w:t xml:space="preserve"> to </w:t>
      </w:r>
      <w:r w:rsidR="00B379D6" w:rsidRPr="00AC12A7">
        <w:rPr>
          <w:rFonts w:cstheme="minorHAnsi"/>
        </w:rPr>
        <w:t xml:space="preserve">schedule </w:t>
      </w:r>
      <w:r w:rsidR="00D3598C" w:rsidRPr="00AC12A7">
        <w:rPr>
          <w:rFonts w:cstheme="minorHAnsi"/>
        </w:rPr>
        <w:t>your</w:t>
      </w:r>
      <w:r w:rsidR="00A877B2" w:rsidRPr="00AC12A7">
        <w:rPr>
          <w:rFonts w:cstheme="minorHAnsi"/>
        </w:rPr>
        <w:t xml:space="preserve"> KF work </w:t>
      </w:r>
      <w:r w:rsidR="00B379D6" w:rsidRPr="00AC12A7">
        <w:rPr>
          <w:rFonts w:cstheme="minorHAnsi"/>
        </w:rPr>
        <w:t xml:space="preserve">around </w:t>
      </w:r>
      <w:r w:rsidR="00A877B2" w:rsidRPr="00AC12A7">
        <w:rPr>
          <w:rFonts w:cstheme="minorHAnsi"/>
        </w:rPr>
        <w:t>other</w:t>
      </w:r>
      <w:r w:rsidR="00B379D6" w:rsidRPr="00AC12A7">
        <w:rPr>
          <w:rFonts w:cstheme="minorHAnsi"/>
        </w:rPr>
        <w:t xml:space="preserve"> established</w:t>
      </w:r>
      <w:r w:rsidR="00A877B2" w:rsidRPr="00AC12A7">
        <w:rPr>
          <w:rFonts w:cstheme="minorHAnsi"/>
        </w:rPr>
        <w:t xml:space="preserve"> routines.</w:t>
      </w:r>
      <w:bookmarkEnd w:id="12"/>
      <w:r w:rsidR="00826563" w:rsidRPr="00AC12A7">
        <w:rPr>
          <w:rFonts w:cstheme="minorHAnsi"/>
        </w:rPr>
        <w:t xml:space="preserve"> </w:t>
      </w:r>
      <w:bookmarkStart w:id="13" w:name="_Hlk532227687"/>
      <w:r w:rsidR="00B379D6" w:rsidRPr="00AC12A7">
        <w:rPr>
          <w:rFonts w:cstheme="minorHAnsi"/>
        </w:rPr>
        <w:t>For example, you might medi</w:t>
      </w:r>
      <w:r w:rsidR="005A2E24" w:rsidRPr="00AC12A7">
        <w:rPr>
          <w:rFonts w:cstheme="minorHAnsi"/>
        </w:rPr>
        <w:t>t</w:t>
      </w:r>
      <w:r w:rsidR="00B379D6" w:rsidRPr="00AC12A7">
        <w:rPr>
          <w:rFonts w:cstheme="minorHAnsi"/>
        </w:rPr>
        <w:t>ate for five minutes in the parking lot before you go into work.</w:t>
      </w:r>
      <w:bookmarkEnd w:id="13"/>
      <w:r w:rsidR="005A2E24" w:rsidRPr="00AC12A7">
        <w:rPr>
          <w:rFonts w:cstheme="minorHAnsi"/>
        </w:rPr>
        <w:t xml:space="preserve"> </w:t>
      </w:r>
      <w:bookmarkStart w:id="14" w:name="_Hlk498212496"/>
      <w:r w:rsidR="005A2E24" w:rsidRPr="00AC12A7">
        <w:rPr>
          <w:rFonts w:cstheme="minorHAnsi"/>
        </w:rPr>
        <w:t>As with any good investment, if you are diligent and committed</w:t>
      </w:r>
      <w:r w:rsidR="00FE7B9E" w:rsidRPr="00AC12A7">
        <w:rPr>
          <w:rFonts w:cstheme="minorHAnsi"/>
        </w:rPr>
        <w:t>,</w:t>
      </w:r>
      <w:r w:rsidR="005A2E24" w:rsidRPr="00AC12A7">
        <w:rPr>
          <w:rFonts w:cstheme="minorHAnsi"/>
        </w:rPr>
        <w:t xml:space="preserve"> </w:t>
      </w:r>
      <w:r w:rsidR="00E731A5" w:rsidRPr="00AC12A7">
        <w:rPr>
          <w:rFonts w:cstheme="minorHAnsi"/>
        </w:rPr>
        <w:t xml:space="preserve">both </w:t>
      </w:r>
      <w:r w:rsidR="005A2E24" w:rsidRPr="00AC12A7">
        <w:rPr>
          <w:rFonts w:cstheme="minorHAnsi"/>
        </w:rPr>
        <w:t xml:space="preserve">to your training and to the KF community, you will eventually </w:t>
      </w:r>
      <w:r w:rsidR="00FE7B9E" w:rsidRPr="00AC12A7">
        <w:rPr>
          <w:rFonts w:cstheme="minorHAnsi"/>
        </w:rPr>
        <w:t>accrue</w:t>
      </w:r>
      <w:r w:rsidR="005A2E24" w:rsidRPr="00AC12A7">
        <w:rPr>
          <w:rFonts w:cstheme="minorHAnsi"/>
        </w:rPr>
        <w:t xml:space="preserve"> great returns.</w:t>
      </w:r>
      <w:r w:rsidR="00E731A5" w:rsidRPr="00AC12A7">
        <w:rPr>
          <w:rFonts w:cstheme="minorHAnsi"/>
        </w:rPr>
        <w:t xml:space="preserve"> </w:t>
      </w:r>
      <w:bookmarkStart w:id="15" w:name="_Hlk121060419"/>
      <w:r w:rsidR="00A877B2" w:rsidRPr="00AC12A7">
        <w:rPr>
          <w:rFonts w:cstheme="minorHAnsi"/>
        </w:rPr>
        <w:t xml:space="preserve">In your </w:t>
      </w:r>
      <w:r w:rsidR="008F2CA4" w:rsidRPr="00AC12A7">
        <w:rPr>
          <w:rFonts w:cstheme="minorHAnsi"/>
          <w:b/>
        </w:rPr>
        <w:t>Flow Pages</w:t>
      </w:r>
      <w:r w:rsidR="00540580" w:rsidRPr="00AC12A7">
        <w:rPr>
          <w:rFonts w:cstheme="minorHAnsi"/>
        </w:rPr>
        <w:t>,</w:t>
      </w:r>
      <w:r w:rsidR="00DC0307" w:rsidRPr="00AC12A7">
        <w:rPr>
          <w:rFonts w:cstheme="minorHAnsi"/>
        </w:rPr>
        <w:t xml:space="preserve"> explore simplicity. </w:t>
      </w:r>
      <w:bookmarkStart w:id="16" w:name="_Hlk497881090"/>
      <w:r w:rsidR="00001EFA" w:rsidRPr="00AC12A7">
        <w:rPr>
          <w:rFonts w:cstheme="minorHAnsi"/>
        </w:rPr>
        <w:t xml:space="preserve">What </w:t>
      </w:r>
      <w:r w:rsidR="00A76511" w:rsidRPr="00AC12A7">
        <w:rPr>
          <w:rFonts w:cstheme="minorHAnsi"/>
        </w:rPr>
        <w:t>might a simple life</w:t>
      </w:r>
      <w:r w:rsidR="00BB2102" w:rsidRPr="00AC12A7">
        <w:rPr>
          <w:rFonts w:cstheme="minorHAnsi"/>
        </w:rPr>
        <w:t xml:space="preserve"> look like</w:t>
      </w:r>
      <w:r w:rsidR="00A76511" w:rsidRPr="00AC12A7">
        <w:rPr>
          <w:rFonts w:cstheme="minorHAnsi"/>
        </w:rPr>
        <w:t xml:space="preserve"> for you</w:t>
      </w:r>
      <w:r w:rsidR="00001EFA" w:rsidRPr="00AC12A7">
        <w:rPr>
          <w:rFonts w:cstheme="minorHAnsi"/>
        </w:rPr>
        <w:t>? What changes</w:t>
      </w:r>
      <w:r w:rsidR="00A76511" w:rsidRPr="00AC12A7">
        <w:rPr>
          <w:rFonts w:cstheme="minorHAnsi"/>
        </w:rPr>
        <w:t xml:space="preserve"> could</w:t>
      </w:r>
      <w:r w:rsidR="00001EFA" w:rsidRPr="00AC12A7">
        <w:rPr>
          <w:rFonts w:cstheme="minorHAnsi"/>
        </w:rPr>
        <w:t xml:space="preserve"> you make?</w:t>
      </w:r>
      <w:r w:rsidR="00DC0307" w:rsidRPr="00AC12A7">
        <w:rPr>
          <w:rFonts w:cstheme="minorHAnsi"/>
        </w:rPr>
        <w:t xml:space="preserve"> </w:t>
      </w:r>
      <w:bookmarkEnd w:id="16"/>
      <w:r w:rsidR="00A877B2" w:rsidRPr="00AC12A7">
        <w:rPr>
          <w:rFonts w:cstheme="minorHAnsi"/>
        </w:rPr>
        <w:t xml:space="preserve">Ask God to teach you to live </w:t>
      </w:r>
      <w:proofErr w:type="gramStart"/>
      <w:r w:rsidR="0079443B" w:rsidRPr="00AC12A7">
        <w:rPr>
          <w:rFonts w:cstheme="minorHAnsi"/>
        </w:rPr>
        <w:t>simpl</w:t>
      </w:r>
      <w:r w:rsidR="00074FA6" w:rsidRPr="00AC12A7">
        <w:rPr>
          <w:rFonts w:cstheme="minorHAnsi"/>
        </w:rPr>
        <w:t>y—</w:t>
      </w:r>
      <w:r w:rsidR="00A877B2" w:rsidRPr="00AC12A7">
        <w:rPr>
          <w:rFonts w:cstheme="minorHAnsi"/>
        </w:rPr>
        <w:t>trimmed</w:t>
      </w:r>
      <w:proofErr w:type="gramEnd"/>
      <w:r w:rsidR="00A877B2" w:rsidRPr="00AC12A7">
        <w:rPr>
          <w:rFonts w:cstheme="minorHAnsi"/>
        </w:rPr>
        <w:t xml:space="preserve"> for action</w:t>
      </w:r>
      <w:r w:rsidR="00E731A5" w:rsidRPr="00AC12A7">
        <w:rPr>
          <w:rFonts w:cstheme="minorHAnsi"/>
        </w:rPr>
        <w:t>, ready to</w:t>
      </w:r>
      <w:r w:rsidR="00A877B2" w:rsidRPr="00AC12A7">
        <w:rPr>
          <w:rFonts w:cstheme="minorHAnsi"/>
        </w:rPr>
        <w:t xml:space="preserve"> r</w:t>
      </w:r>
      <w:r w:rsidR="00F23C73" w:rsidRPr="00AC12A7">
        <w:rPr>
          <w:rFonts w:cstheme="minorHAnsi"/>
        </w:rPr>
        <w:t>esp</w:t>
      </w:r>
      <w:r w:rsidR="004D31B1" w:rsidRPr="00AC12A7">
        <w:rPr>
          <w:rFonts w:cstheme="minorHAnsi"/>
        </w:rPr>
        <w:t>ond to His</w:t>
      </w:r>
      <w:r w:rsidR="00C65D13" w:rsidRPr="00AC12A7">
        <w:rPr>
          <w:rFonts w:cstheme="minorHAnsi"/>
        </w:rPr>
        <w:t xml:space="preserve"> guidance</w:t>
      </w:r>
      <w:r w:rsidR="00E731A5" w:rsidRPr="00AC12A7">
        <w:rPr>
          <w:rFonts w:cstheme="minorHAnsi"/>
        </w:rPr>
        <w:t>,</w:t>
      </w:r>
      <w:r w:rsidR="00C65D13" w:rsidRPr="00AC12A7">
        <w:rPr>
          <w:rFonts w:cstheme="minorHAnsi"/>
        </w:rPr>
        <w:t xml:space="preserve"> and able</w:t>
      </w:r>
      <w:r w:rsidR="00193022" w:rsidRPr="00AC12A7">
        <w:rPr>
          <w:rFonts w:cstheme="minorHAnsi"/>
        </w:rPr>
        <w:t>, at a moment’s notice,</w:t>
      </w:r>
      <w:r w:rsidR="00C65D13" w:rsidRPr="00AC12A7">
        <w:rPr>
          <w:rFonts w:cstheme="minorHAnsi"/>
        </w:rPr>
        <w:t xml:space="preserve"> to</w:t>
      </w:r>
      <w:r w:rsidR="00F6516A" w:rsidRPr="00AC12A7">
        <w:rPr>
          <w:rFonts w:cstheme="minorHAnsi"/>
        </w:rPr>
        <w:t xml:space="preserve"> joyfully step into the flow and</w:t>
      </w:r>
      <w:r w:rsidR="00C65D13" w:rsidRPr="00AC12A7">
        <w:rPr>
          <w:rFonts w:cstheme="minorHAnsi"/>
        </w:rPr>
        <w:t xml:space="preserve"> let</w:t>
      </w:r>
      <w:r w:rsidR="00A877B2" w:rsidRPr="00AC12A7">
        <w:rPr>
          <w:rFonts w:cstheme="minorHAnsi"/>
        </w:rPr>
        <w:t xml:space="preserve"> go.</w:t>
      </w:r>
    </w:p>
    <w:bookmarkEnd w:id="15"/>
    <w:p w14:paraId="4C4DC872" w14:textId="77777777" w:rsidR="00517DEF" w:rsidRPr="00AC12A7" w:rsidRDefault="00517DEF" w:rsidP="00F93868">
      <w:pPr>
        <w:spacing w:after="0" w:line="240" w:lineRule="auto"/>
        <w:jc w:val="both"/>
        <w:rPr>
          <w:rFonts w:cstheme="minorHAnsi"/>
        </w:rPr>
      </w:pPr>
    </w:p>
    <w:bookmarkEnd w:id="14"/>
    <w:p w14:paraId="5F0F99A6" w14:textId="77777777" w:rsidR="008F2CA4" w:rsidRPr="00AC12A7" w:rsidRDefault="00DC0307" w:rsidP="00F93868">
      <w:pPr>
        <w:spacing w:after="0" w:line="240" w:lineRule="auto"/>
        <w:jc w:val="both"/>
        <w:rPr>
          <w:rFonts w:cstheme="minorHAnsi"/>
        </w:rPr>
      </w:pPr>
      <w:r w:rsidRPr="00AC12A7">
        <w:rPr>
          <w:rFonts w:cstheme="minorHAnsi"/>
        </w:rPr>
        <w:t>Our p</w:t>
      </w:r>
      <w:r w:rsidR="00A877B2" w:rsidRPr="00AC12A7">
        <w:rPr>
          <w:rFonts w:cstheme="minorHAnsi"/>
        </w:rPr>
        <w:t>rayer</w:t>
      </w:r>
      <w:r w:rsidRPr="00AC12A7">
        <w:rPr>
          <w:rFonts w:cstheme="minorHAnsi"/>
        </w:rPr>
        <w:t xml:space="preserve"> might go something like this: </w:t>
      </w:r>
    </w:p>
    <w:p w14:paraId="74866625" w14:textId="77777777" w:rsidR="00533FFB" w:rsidRPr="00AC12A7" w:rsidRDefault="00533FFB" w:rsidP="00F93868">
      <w:pPr>
        <w:spacing w:after="0" w:line="240" w:lineRule="auto"/>
        <w:jc w:val="both"/>
        <w:rPr>
          <w:rFonts w:cstheme="minorHAnsi"/>
        </w:rPr>
      </w:pPr>
    </w:p>
    <w:p w14:paraId="63098869" w14:textId="77777777" w:rsidR="004B1C5A" w:rsidRPr="00AC12A7" w:rsidRDefault="00DC0307" w:rsidP="00916150">
      <w:pPr>
        <w:spacing w:after="0" w:line="240" w:lineRule="auto"/>
        <w:jc w:val="center"/>
        <w:rPr>
          <w:rFonts w:cstheme="minorHAnsi"/>
          <w:i/>
        </w:rPr>
      </w:pPr>
      <w:r w:rsidRPr="00AC12A7">
        <w:rPr>
          <w:rFonts w:cstheme="minorHAnsi"/>
          <w:i/>
        </w:rPr>
        <w:t xml:space="preserve">Savior, </w:t>
      </w:r>
      <w:r w:rsidR="008F2CA4" w:rsidRPr="00AC12A7">
        <w:rPr>
          <w:rFonts w:cstheme="minorHAnsi"/>
          <w:i/>
        </w:rPr>
        <w:t>u</w:t>
      </w:r>
      <w:r w:rsidR="00A877B2" w:rsidRPr="00AC12A7">
        <w:rPr>
          <w:rFonts w:cstheme="minorHAnsi"/>
          <w:i/>
        </w:rPr>
        <w:t>nload my soul’s freight that I might live a simple life</w:t>
      </w:r>
      <w:r w:rsidR="00C95A8F" w:rsidRPr="00AC12A7">
        <w:rPr>
          <w:rFonts w:cstheme="minorHAnsi"/>
          <w:i/>
        </w:rPr>
        <w:t xml:space="preserve"> for You</w:t>
      </w:r>
      <w:r w:rsidR="00A877B2" w:rsidRPr="00AC12A7">
        <w:rPr>
          <w:rFonts w:cstheme="minorHAnsi"/>
          <w:i/>
        </w:rPr>
        <w:t>.</w:t>
      </w:r>
      <w:r w:rsidR="004B1C5A" w:rsidRPr="00AC12A7">
        <w:rPr>
          <w:rFonts w:cstheme="minorHAnsi"/>
          <w:i/>
        </w:rPr>
        <w:t xml:space="preserve"> (Repeat)</w:t>
      </w:r>
    </w:p>
    <w:p w14:paraId="7FC2FE6E" w14:textId="77777777" w:rsidR="00193022" w:rsidRPr="00AC12A7" w:rsidRDefault="00193022" w:rsidP="00F93868">
      <w:pPr>
        <w:spacing w:after="0" w:line="240" w:lineRule="auto"/>
        <w:jc w:val="both"/>
        <w:rPr>
          <w:rFonts w:cstheme="minorHAnsi"/>
        </w:rPr>
      </w:pPr>
    </w:p>
    <w:p w14:paraId="76A7BD71" w14:textId="77777777" w:rsidR="00357E5B" w:rsidRPr="00AC12A7" w:rsidRDefault="00193022" w:rsidP="00F93868">
      <w:pPr>
        <w:spacing w:after="0" w:line="240" w:lineRule="auto"/>
        <w:jc w:val="both"/>
        <w:rPr>
          <w:rFonts w:cstheme="minorHAnsi"/>
        </w:rPr>
      </w:pPr>
      <w:r w:rsidRPr="00AC12A7">
        <w:rPr>
          <w:rFonts w:cstheme="minorHAnsi"/>
        </w:rPr>
        <w:t>Take a deep breath.</w:t>
      </w:r>
    </w:p>
    <w:p w14:paraId="1C1B7F14" w14:textId="77777777" w:rsidR="00465E97" w:rsidRPr="00AC12A7" w:rsidRDefault="00465E97" w:rsidP="00465E97">
      <w:pPr>
        <w:spacing w:after="0" w:line="240" w:lineRule="auto"/>
        <w:jc w:val="both"/>
        <w:rPr>
          <w:rFonts w:cstheme="minorHAnsi"/>
          <w:i/>
        </w:rPr>
      </w:pPr>
      <w:r w:rsidRPr="00AC12A7">
        <w:rPr>
          <w:rFonts w:cstheme="minorHAnsi"/>
          <w:i/>
        </w:rPr>
        <w:t>(If time permits, ask, “Does anyone have comments or questions about the Toolbox?”)</w:t>
      </w:r>
    </w:p>
    <w:p w14:paraId="65E6F2D0" w14:textId="77777777" w:rsidR="00533FFB" w:rsidRPr="00AC12A7" w:rsidRDefault="00533FFB" w:rsidP="00F93868">
      <w:pPr>
        <w:spacing w:after="0" w:line="240" w:lineRule="auto"/>
        <w:jc w:val="both"/>
        <w:rPr>
          <w:rFonts w:cstheme="minorHAnsi"/>
        </w:rPr>
      </w:pPr>
    </w:p>
    <w:p w14:paraId="67FDF984" w14:textId="77777777" w:rsidR="00285B9A" w:rsidRPr="00AC12A7" w:rsidRDefault="007245E1" w:rsidP="00F93868">
      <w:pPr>
        <w:spacing w:after="0" w:line="240" w:lineRule="auto"/>
        <w:jc w:val="both"/>
        <w:rPr>
          <w:rFonts w:cstheme="minorHAnsi"/>
          <w:b/>
        </w:rPr>
      </w:pPr>
      <w:r w:rsidRPr="00AC12A7">
        <w:rPr>
          <w:rFonts w:cstheme="minorHAnsi"/>
          <w:b/>
        </w:rPr>
        <w:t>0:30</w:t>
      </w:r>
      <w:r w:rsidR="00285B9A" w:rsidRPr="00AC12A7">
        <w:rPr>
          <w:rFonts w:cstheme="minorHAnsi"/>
          <w:b/>
        </w:rPr>
        <w:tab/>
        <w:t>SHARING</w:t>
      </w:r>
    </w:p>
    <w:p w14:paraId="155A22A2" w14:textId="77777777" w:rsidR="00533FFB" w:rsidRPr="00AC12A7" w:rsidRDefault="00533FFB" w:rsidP="00F93868">
      <w:pPr>
        <w:spacing w:after="0" w:line="240" w:lineRule="auto"/>
        <w:jc w:val="both"/>
        <w:rPr>
          <w:rFonts w:cstheme="minorHAnsi"/>
          <w:b/>
        </w:rPr>
      </w:pPr>
    </w:p>
    <w:p w14:paraId="3DEF66FC" w14:textId="77777777" w:rsidR="00285B9A" w:rsidRPr="00AC12A7" w:rsidRDefault="00533FFB" w:rsidP="00F93868">
      <w:pPr>
        <w:spacing w:after="0" w:line="240" w:lineRule="auto"/>
        <w:jc w:val="both"/>
        <w:rPr>
          <w:rFonts w:cstheme="minorHAnsi"/>
          <w:b/>
        </w:rPr>
      </w:pPr>
      <w:r w:rsidRPr="00AC12A7">
        <w:rPr>
          <w:rFonts w:cstheme="minorHAnsi"/>
          <w:b/>
        </w:rPr>
        <w:t>1:0</w:t>
      </w:r>
      <w:r w:rsidR="007245E1" w:rsidRPr="00AC12A7">
        <w:rPr>
          <w:rFonts w:cstheme="minorHAnsi"/>
          <w:b/>
        </w:rPr>
        <w:t>0</w:t>
      </w:r>
      <w:r w:rsidR="00285B9A" w:rsidRPr="00AC12A7">
        <w:rPr>
          <w:rFonts w:cstheme="minorHAnsi"/>
          <w:b/>
        </w:rPr>
        <w:tab/>
        <w:t>BIBLE TEACHING</w:t>
      </w:r>
    </w:p>
    <w:p w14:paraId="244EABFD" w14:textId="77777777" w:rsidR="00533FFB" w:rsidRPr="00AC12A7" w:rsidRDefault="00533FFB" w:rsidP="00F93868">
      <w:pPr>
        <w:spacing w:after="0" w:line="240" w:lineRule="auto"/>
        <w:jc w:val="both"/>
        <w:rPr>
          <w:rFonts w:cstheme="minorHAnsi"/>
        </w:rPr>
      </w:pPr>
    </w:p>
    <w:p w14:paraId="7928C599" w14:textId="077ADF1F" w:rsidR="00A877B2" w:rsidRPr="00AC12A7" w:rsidRDefault="00A877B2" w:rsidP="00F93868">
      <w:pPr>
        <w:spacing w:after="0" w:line="240" w:lineRule="auto"/>
        <w:jc w:val="both"/>
        <w:rPr>
          <w:rFonts w:cstheme="minorHAnsi"/>
        </w:rPr>
      </w:pPr>
      <w:r w:rsidRPr="00AC12A7">
        <w:rPr>
          <w:rFonts w:cstheme="minorHAnsi"/>
        </w:rPr>
        <w:t>Let’s tu</w:t>
      </w:r>
      <w:r w:rsidR="0096434F" w:rsidRPr="00AC12A7">
        <w:rPr>
          <w:rFonts w:cstheme="minorHAnsi"/>
        </w:rPr>
        <w:t xml:space="preserve">rn </w:t>
      </w:r>
      <w:r w:rsidR="00B25BBF" w:rsidRPr="00AC12A7">
        <w:rPr>
          <w:rFonts w:cstheme="minorHAnsi"/>
        </w:rPr>
        <w:t xml:space="preserve">again </w:t>
      </w:r>
      <w:r w:rsidR="0096434F" w:rsidRPr="00AC12A7">
        <w:rPr>
          <w:rFonts w:cstheme="minorHAnsi"/>
        </w:rPr>
        <w:t>to Romans</w:t>
      </w:r>
      <w:r w:rsidR="00B25BBF" w:rsidRPr="00AC12A7">
        <w:rPr>
          <w:rFonts w:cstheme="minorHAnsi"/>
        </w:rPr>
        <w:t>,</w:t>
      </w:r>
      <w:r w:rsidR="00193022" w:rsidRPr="00AC12A7">
        <w:rPr>
          <w:rFonts w:cstheme="minorHAnsi"/>
        </w:rPr>
        <w:t xml:space="preserve"> </w:t>
      </w:r>
      <w:r w:rsidR="0096434F" w:rsidRPr="00AC12A7">
        <w:rPr>
          <w:rFonts w:cstheme="minorHAnsi"/>
        </w:rPr>
        <w:t>c</w:t>
      </w:r>
      <w:r w:rsidR="00DC0307" w:rsidRPr="00AC12A7">
        <w:rPr>
          <w:rFonts w:cstheme="minorHAnsi"/>
        </w:rPr>
        <w:t xml:space="preserve">hapter 6. </w:t>
      </w:r>
      <w:r w:rsidR="00534BE9" w:rsidRPr="00AC12A7">
        <w:rPr>
          <w:rFonts w:cstheme="minorHAnsi"/>
        </w:rPr>
        <w:t>In our last lesson,</w:t>
      </w:r>
      <w:r w:rsidRPr="00AC12A7">
        <w:rPr>
          <w:rFonts w:cstheme="minorHAnsi"/>
        </w:rPr>
        <w:t xml:space="preserve"> </w:t>
      </w:r>
      <w:r w:rsidR="00D33D81" w:rsidRPr="00AC12A7">
        <w:rPr>
          <w:rFonts w:cstheme="minorHAnsi"/>
        </w:rPr>
        <w:t xml:space="preserve">Nancy compared our KF training to an immersion course that is teaching us </w:t>
      </w:r>
      <w:r w:rsidR="00FE1C92" w:rsidRPr="00AC12A7">
        <w:rPr>
          <w:rFonts w:cstheme="minorHAnsi"/>
        </w:rPr>
        <w:t>to live in the</w:t>
      </w:r>
      <w:r w:rsidR="00DC0307" w:rsidRPr="00AC12A7">
        <w:rPr>
          <w:rFonts w:cstheme="minorHAnsi"/>
        </w:rPr>
        <w:t xml:space="preserve"> new country</w:t>
      </w:r>
      <w:r w:rsidR="00FE1C92" w:rsidRPr="00AC12A7">
        <w:rPr>
          <w:rFonts w:cstheme="minorHAnsi"/>
        </w:rPr>
        <w:t xml:space="preserve"> of karis</w:t>
      </w:r>
      <w:r w:rsidR="00DC0307" w:rsidRPr="00AC12A7">
        <w:rPr>
          <w:rFonts w:cstheme="minorHAnsi"/>
        </w:rPr>
        <w:t xml:space="preserve">. </w:t>
      </w:r>
      <w:r w:rsidR="00FE7B9E" w:rsidRPr="00AC12A7">
        <w:rPr>
          <w:rFonts w:cstheme="minorHAnsi"/>
        </w:rPr>
        <w:t>The Bible teaches us</w:t>
      </w:r>
      <w:r w:rsidRPr="00AC12A7">
        <w:rPr>
          <w:rFonts w:cstheme="minorHAnsi"/>
        </w:rPr>
        <w:t xml:space="preserve"> that the people who live in this</w:t>
      </w:r>
      <w:r w:rsidR="004D31B1" w:rsidRPr="00AC12A7">
        <w:rPr>
          <w:rFonts w:cstheme="minorHAnsi"/>
        </w:rPr>
        <w:t xml:space="preserve"> new</w:t>
      </w:r>
      <w:r w:rsidRPr="00AC12A7">
        <w:rPr>
          <w:rFonts w:cstheme="minorHAnsi"/>
        </w:rPr>
        <w:t xml:space="preserve"> country are no longer afraid of death because their </w:t>
      </w:r>
      <w:r w:rsidR="001C1C12" w:rsidRPr="00AC12A7">
        <w:rPr>
          <w:rFonts w:cstheme="minorHAnsi"/>
        </w:rPr>
        <w:t>l</w:t>
      </w:r>
      <w:r w:rsidR="009E0706" w:rsidRPr="00AC12A7">
        <w:rPr>
          <w:rFonts w:cstheme="minorHAnsi"/>
        </w:rPr>
        <w:t>eader</w:t>
      </w:r>
      <w:r w:rsidR="008216A6" w:rsidRPr="00AC12A7">
        <w:rPr>
          <w:rFonts w:cstheme="minorHAnsi"/>
        </w:rPr>
        <w:t>, Jesus,</w:t>
      </w:r>
      <w:r w:rsidR="00DC0307" w:rsidRPr="00AC12A7">
        <w:rPr>
          <w:rFonts w:cstheme="minorHAnsi"/>
        </w:rPr>
        <w:t xml:space="preserve"> has already conquered death. </w:t>
      </w:r>
    </w:p>
    <w:p w14:paraId="2C3183BB" w14:textId="77777777" w:rsidR="00533FFB" w:rsidRPr="00AC12A7" w:rsidRDefault="00533FFB" w:rsidP="00F93868">
      <w:pPr>
        <w:spacing w:after="0" w:line="240" w:lineRule="auto"/>
        <w:jc w:val="both"/>
        <w:rPr>
          <w:rFonts w:cstheme="minorHAnsi"/>
        </w:rPr>
      </w:pPr>
    </w:p>
    <w:p w14:paraId="02976E3C" w14:textId="5DCB7250" w:rsidR="00C256D7" w:rsidRPr="00AC12A7" w:rsidRDefault="00A877B2" w:rsidP="00F93868">
      <w:pPr>
        <w:spacing w:after="0" w:line="240" w:lineRule="auto"/>
        <w:jc w:val="both"/>
        <w:rPr>
          <w:rFonts w:cstheme="minorHAnsi"/>
        </w:rPr>
      </w:pPr>
      <w:r w:rsidRPr="00AC12A7">
        <w:rPr>
          <w:rFonts w:cstheme="minorHAnsi"/>
        </w:rPr>
        <w:t xml:space="preserve">In </w:t>
      </w:r>
      <w:r w:rsidR="00357C9C" w:rsidRPr="00AC12A7">
        <w:rPr>
          <w:rFonts w:cstheme="minorHAnsi"/>
        </w:rPr>
        <w:t>the text for this lesson,</w:t>
      </w:r>
      <w:r w:rsidR="00B25BBF" w:rsidRPr="00AC12A7">
        <w:rPr>
          <w:rFonts w:cstheme="minorHAnsi"/>
        </w:rPr>
        <w:t xml:space="preserve"> </w:t>
      </w:r>
      <w:r w:rsidRPr="00AC12A7">
        <w:rPr>
          <w:rFonts w:cstheme="minorHAnsi"/>
        </w:rPr>
        <w:t>Paul tells us t</w:t>
      </w:r>
      <w:r w:rsidR="00DC0307" w:rsidRPr="00AC12A7">
        <w:rPr>
          <w:rFonts w:cstheme="minorHAnsi"/>
        </w:rPr>
        <w:t>hat we were designed to serve</w:t>
      </w:r>
      <w:r w:rsidR="00DC0307" w:rsidRPr="00B42120">
        <w:rPr>
          <w:rFonts w:cstheme="minorHAnsi"/>
        </w:rPr>
        <w:t xml:space="preserve">. </w:t>
      </w:r>
      <w:r w:rsidRPr="00B42120">
        <w:rPr>
          <w:rFonts w:cstheme="minorHAnsi"/>
        </w:rPr>
        <w:t>We cannot help but serve someone.</w:t>
      </w:r>
      <w:r w:rsidR="006F1FC4" w:rsidRPr="00B42120">
        <w:rPr>
          <w:rFonts w:cstheme="minorHAnsi"/>
        </w:rPr>
        <w:t xml:space="preserve"> </w:t>
      </w:r>
      <w:r w:rsidRPr="00B42120">
        <w:rPr>
          <w:rFonts w:cstheme="minorHAnsi"/>
        </w:rPr>
        <w:t>If we abandon one master</w:t>
      </w:r>
      <w:r w:rsidR="00B25BBF" w:rsidRPr="00B42120">
        <w:rPr>
          <w:rFonts w:cstheme="minorHAnsi"/>
        </w:rPr>
        <w:t>,</w:t>
      </w:r>
      <w:r w:rsidRPr="00B42120">
        <w:rPr>
          <w:rFonts w:cstheme="minorHAnsi"/>
        </w:rPr>
        <w:t xml:space="preserve"> we must find another</w:t>
      </w:r>
      <w:r w:rsidR="00830DE8" w:rsidRPr="00B42120">
        <w:rPr>
          <w:rFonts w:cstheme="minorHAnsi"/>
        </w:rPr>
        <w:t xml:space="preserve">. </w:t>
      </w:r>
      <w:r w:rsidR="00B055AA" w:rsidRPr="00B42120">
        <w:rPr>
          <w:rFonts w:cstheme="minorHAnsi"/>
        </w:rPr>
        <w:t>In our misorientation, we abandoned God and found</w:t>
      </w:r>
      <w:r w:rsidR="00B055AA" w:rsidRPr="00AC12A7">
        <w:rPr>
          <w:rFonts w:cstheme="minorHAnsi"/>
        </w:rPr>
        <w:t xml:space="preserve"> another master in our Idol Self</w:t>
      </w:r>
      <w:r w:rsidR="00F90DD5" w:rsidRPr="00AC12A7">
        <w:rPr>
          <w:rFonts w:cstheme="minorHAnsi"/>
        </w:rPr>
        <w:t>.</w:t>
      </w:r>
      <w:r w:rsidR="00B454DB" w:rsidRPr="00AC12A7">
        <w:rPr>
          <w:rFonts w:cstheme="minorHAnsi"/>
        </w:rPr>
        <w:t xml:space="preserve"> </w:t>
      </w:r>
      <w:r w:rsidR="00F90DD5" w:rsidRPr="00AC12A7">
        <w:rPr>
          <w:rFonts w:cstheme="minorHAnsi"/>
        </w:rPr>
        <w:t>We</w:t>
      </w:r>
      <w:r w:rsidR="005E4025" w:rsidRPr="00AC12A7">
        <w:rPr>
          <w:rFonts w:cstheme="minorHAnsi"/>
        </w:rPr>
        <w:t xml:space="preserve"> agreed to serve </w:t>
      </w:r>
      <w:r w:rsidR="00E84CE1" w:rsidRPr="00AC12A7">
        <w:rPr>
          <w:rFonts w:cstheme="minorHAnsi"/>
        </w:rPr>
        <w:t>this Idol’s</w:t>
      </w:r>
      <w:r w:rsidR="005E4025" w:rsidRPr="00AC12A7">
        <w:rPr>
          <w:rFonts w:cstheme="minorHAnsi"/>
        </w:rPr>
        <w:t xml:space="preserve"> </w:t>
      </w:r>
      <w:r w:rsidR="00B055AA" w:rsidRPr="00AC12A7">
        <w:rPr>
          <w:rFonts w:cstheme="minorHAnsi"/>
        </w:rPr>
        <w:t>illusions and compulsive needs</w:t>
      </w:r>
      <w:r w:rsidR="00D33D81" w:rsidRPr="00AC12A7">
        <w:rPr>
          <w:rFonts w:cstheme="minorHAnsi"/>
        </w:rPr>
        <w:t>,</w:t>
      </w:r>
      <w:r w:rsidR="0079552D" w:rsidRPr="00AC12A7">
        <w:rPr>
          <w:rFonts w:cstheme="minorHAnsi"/>
        </w:rPr>
        <w:t xml:space="preserve"> </w:t>
      </w:r>
      <w:r w:rsidR="005E4025" w:rsidRPr="00AC12A7">
        <w:rPr>
          <w:rFonts w:cstheme="minorHAnsi"/>
        </w:rPr>
        <w:t xml:space="preserve">and </w:t>
      </w:r>
      <w:r w:rsidR="00D33D81" w:rsidRPr="00AC12A7">
        <w:rPr>
          <w:rFonts w:cstheme="minorHAnsi"/>
        </w:rPr>
        <w:t xml:space="preserve">we </w:t>
      </w:r>
      <w:r w:rsidR="00400A56" w:rsidRPr="00AC12A7">
        <w:rPr>
          <w:rFonts w:cstheme="minorHAnsi"/>
        </w:rPr>
        <w:t xml:space="preserve">constructed </w:t>
      </w:r>
      <w:r w:rsidR="00357C9C" w:rsidRPr="00AC12A7">
        <w:rPr>
          <w:rFonts w:cstheme="minorHAnsi"/>
        </w:rPr>
        <w:t xml:space="preserve">a </w:t>
      </w:r>
      <w:r w:rsidR="00C24796" w:rsidRPr="00AC12A7">
        <w:rPr>
          <w:rFonts w:cstheme="minorHAnsi"/>
        </w:rPr>
        <w:t>way of living that perpetuate</w:t>
      </w:r>
      <w:r w:rsidR="003244B6" w:rsidRPr="00AC12A7">
        <w:rPr>
          <w:rFonts w:cstheme="minorHAnsi"/>
        </w:rPr>
        <w:t>s</w:t>
      </w:r>
      <w:r w:rsidRPr="00AC12A7">
        <w:rPr>
          <w:rFonts w:cstheme="minorHAnsi"/>
        </w:rPr>
        <w:t xml:space="preserve"> the </w:t>
      </w:r>
      <w:r w:rsidR="00805F2E" w:rsidRPr="00AC12A7">
        <w:rPr>
          <w:rFonts w:cstheme="minorHAnsi"/>
        </w:rPr>
        <w:t>arrogant belief</w:t>
      </w:r>
      <w:r w:rsidRPr="00AC12A7">
        <w:rPr>
          <w:rFonts w:cstheme="minorHAnsi"/>
        </w:rPr>
        <w:t xml:space="preserve"> that we can cast off all limitations</w:t>
      </w:r>
      <w:r w:rsidR="0096434F" w:rsidRPr="00AC12A7">
        <w:rPr>
          <w:rFonts w:cstheme="minorHAnsi"/>
        </w:rPr>
        <w:t xml:space="preserve">, </w:t>
      </w:r>
      <w:r w:rsidR="00CB7F74" w:rsidRPr="00AC12A7">
        <w:rPr>
          <w:rFonts w:cstheme="minorHAnsi"/>
        </w:rPr>
        <w:t>do exactly what we please</w:t>
      </w:r>
      <w:r w:rsidR="0096434F" w:rsidRPr="00AC12A7">
        <w:rPr>
          <w:rFonts w:cstheme="minorHAnsi"/>
        </w:rPr>
        <w:t>,</w:t>
      </w:r>
      <w:r w:rsidR="00DC0307" w:rsidRPr="00AC12A7">
        <w:rPr>
          <w:rFonts w:cstheme="minorHAnsi"/>
        </w:rPr>
        <w:t xml:space="preserve"> and</w:t>
      </w:r>
      <w:r w:rsidR="00C24796" w:rsidRPr="00AC12A7">
        <w:rPr>
          <w:rFonts w:cstheme="minorHAnsi"/>
        </w:rPr>
        <w:t xml:space="preserve"> still</w:t>
      </w:r>
      <w:r w:rsidR="0096434F" w:rsidRPr="00AC12A7">
        <w:rPr>
          <w:rFonts w:cstheme="minorHAnsi"/>
        </w:rPr>
        <w:t xml:space="preserve"> be</w:t>
      </w:r>
      <w:r w:rsidR="00DC0307" w:rsidRPr="00AC12A7">
        <w:rPr>
          <w:rFonts w:cstheme="minorHAnsi"/>
        </w:rPr>
        <w:t xml:space="preserve"> ent</w:t>
      </w:r>
      <w:r w:rsidR="00C256D7" w:rsidRPr="00AC12A7">
        <w:rPr>
          <w:rFonts w:cstheme="minorHAnsi"/>
        </w:rPr>
        <w:t xml:space="preserve">itled to </w:t>
      </w:r>
      <w:r w:rsidR="00400A56" w:rsidRPr="00AC12A7">
        <w:rPr>
          <w:rFonts w:cstheme="minorHAnsi"/>
        </w:rPr>
        <w:t>excellent outcomes</w:t>
      </w:r>
      <w:r w:rsidR="00DC0307" w:rsidRPr="00AC12A7">
        <w:rPr>
          <w:rFonts w:cstheme="minorHAnsi"/>
        </w:rPr>
        <w:t xml:space="preserve">. </w:t>
      </w:r>
      <w:r w:rsidRPr="00AC12A7">
        <w:rPr>
          <w:rFonts w:cstheme="minorHAnsi"/>
        </w:rPr>
        <w:t>If we observe our behavior, however, we find that no matter how many virtue stories we t</w:t>
      </w:r>
      <w:r w:rsidR="00DC0307" w:rsidRPr="00AC12A7">
        <w:rPr>
          <w:rFonts w:cstheme="minorHAnsi"/>
        </w:rPr>
        <w:t>ell ourselves</w:t>
      </w:r>
      <w:r w:rsidR="00193022" w:rsidRPr="00AC12A7">
        <w:rPr>
          <w:rFonts w:cstheme="minorHAnsi"/>
        </w:rPr>
        <w:t xml:space="preserve"> about our lives</w:t>
      </w:r>
      <w:r w:rsidR="00814116" w:rsidRPr="00AC12A7">
        <w:rPr>
          <w:rFonts w:cstheme="minorHAnsi"/>
        </w:rPr>
        <w:t>,</w:t>
      </w:r>
      <w:r w:rsidR="00DC0307" w:rsidRPr="00AC12A7">
        <w:rPr>
          <w:rFonts w:cstheme="minorHAnsi"/>
        </w:rPr>
        <w:t xml:space="preserve"> we are not free. </w:t>
      </w:r>
      <w:r w:rsidRPr="00AC12A7">
        <w:rPr>
          <w:rFonts w:cstheme="minorHAnsi"/>
        </w:rPr>
        <w:t>We are compelled by</w:t>
      </w:r>
      <w:r w:rsidR="00814116" w:rsidRPr="00AC12A7">
        <w:rPr>
          <w:rFonts w:cstheme="minorHAnsi"/>
        </w:rPr>
        <w:t xml:space="preserve"> unrecognized</w:t>
      </w:r>
      <w:r w:rsidRPr="00AC12A7">
        <w:rPr>
          <w:rFonts w:cstheme="minorHAnsi"/>
        </w:rPr>
        <w:t xml:space="preserve"> inner force</w:t>
      </w:r>
      <w:r w:rsidR="00814116" w:rsidRPr="00AC12A7">
        <w:rPr>
          <w:rFonts w:cstheme="minorHAnsi"/>
        </w:rPr>
        <w:t>s</w:t>
      </w:r>
      <w:r w:rsidR="00C24796" w:rsidRPr="00AC12A7">
        <w:rPr>
          <w:rFonts w:cstheme="minorHAnsi"/>
        </w:rPr>
        <w:t xml:space="preserve"> </w:t>
      </w:r>
      <w:r w:rsidR="00B25BBF" w:rsidRPr="00AC12A7">
        <w:rPr>
          <w:rFonts w:cstheme="minorHAnsi"/>
        </w:rPr>
        <w:t xml:space="preserve">that </w:t>
      </w:r>
      <w:r w:rsidRPr="00AC12A7">
        <w:rPr>
          <w:rFonts w:cstheme="minorHAnsi"/>
        </w:rPr>
        <w:t>generate a roller-coaster</w:t>
      </w:r>
      <w:r w:rsidR="00DC0307" w:rsidRPr="00AC12A7">
        <w:rPr>
          <w:rFonts w:cstheme="minorHAnsi"/>
        </w:rPr>
        <w:t xml:space="preserve"> ride of euphoria and self-hate. </w:t>
      </w:r>
      <w:r w:rsidRPr="00AC12A7">
        <w:rPr>
          <w:rFonts w:cstheme="minorHAnsi"/>
        </w:rPr>
        <w:t>Paul is encouraging us to choose the slav</w:t>
      </w:r>
      <w:r w:rsidR="00814116" w:rsidRPr="00AC12A7">
        <w:rPr>
          <w:rFonts w:cstheme="minorHAnsi"/>
        </w:rPr>
        <w:t>ery</w:t>
      </w:r>
      <w:r w:rsidR="00B25BBF" w:rsidRPr="00AC12A7">
        <w:rPr>
          <w:rFonts w:cstheme="minorHAnsi"/>
        </w:rPr>
        <w:t xml:space="preserve"> </w:t>
      </w:r>
      <w:r w:rsidR="00814116" w:rsidRPr="00AC12A7">
        <w:rPr>
          <w:rFonts w:cstheme="minorHAnsi"/>
        </w:rPr>
        <w:t>that we were designed</w:t>
      </w:r>
      <w:r w:rsidR="004D31B1" w:rsidRPr="00AC12A7">
        <w:rPr>
          <w:rFonts w:cstheme="minorHAnsi"/>
        </w:rPr>
        <w:t xml:space="preserve"> for</w:t>
      </w:r>
      <w:r w:rsidR="00DC0307" w:rsidRPr="00AC12A7">
        <w:rPr>
          <w:rFonts w:cstheme="minorHAnsi"/>
        </w:rPr>
        <w:t xml:space="preserve">. </w:t>
      </w:r>
      <w:r w:rsidRPr="00AC12A7">
        <w:rPr>
          <w:rFonts w:cstheme="minorHAnsi"/>
        </w:rPr>
        <w:t>We were designed to serve God</w:t>
      </w:r>
      <w:r w:rsidR="00CA1A5D" w:rsidRPr="00AC12A7">
        <w:rPr>
          <w:rFonts w:cstheme="minorHAnsi"/>
        </w:rPr>
        <w:t>.</w:t>
      </w:r>
      <w:r w:rsidR="00DC0307" w:rsidRPr="00AC12A7">
        <w:rPr>
          <w:rFonts w:cstheme="minorHAnsi"/>
        </w:rPr>
        <w:t xml:space="preserve"> </w:t>
      </w:r>
    </w:p>
    <w:p w14:paraId="0AC73071" w14:textId="77777777" w:rsidR="00995B86" w:rsidRPr="00AC12A7" w:rsidRDefault="00995B86" w:rsidP="00F93868">
      <w:pPr>
        <w:spacing w:after="0" w:line="240" w:lineRule="auto"/>
        <w:jc w:val="both"/>
        <w:rPr>
          <w:rFonts w:cstheme="minorHAnsi"/>
        </w:rPr>
      </w:pPr>
    </w:p>
    <w:p w14:paraId="11CFD4CE" w14:textId="6CC670D5" w:rsidR="00A877B2" w:rsidRPr="00AC12A7" w:rsidRDefault="0096434F" w:rsidP="00F93868">
      <w:pPr>
        <w:spacing w:after="0" w:line="240" w:lineRule="auto"/>
        <w:jc w:val="both"/>
        <w:rPr>
          <w:rFonts w:cstheme="minorHAnsi"/>
        </w:rPr>
      </w:pPr>
      <w:r w:rsidRPr="00AC12A7">
        <w:rPr>
          <w:rFonts w:cstheme="minorHAnsi"/>
        </w:rPr>
        <w:t>This is Nancy’s</w:t>
      </w:r>
      <w:r w:rsidR="00A877B2" w:rsidRPr="00AC12A7">
        <w:rPr>
          <w:rFonts w:cstheme="minorHAnsi"/>
        </w:rPr>
        <w:t xml:space="preserve"> paraphrase of </w:t>
      </w:r>
      <w:r w:rsidR="00357E5B" w:rsidRPr="00AC12A7">
        <w:rPr>
          <w:rFonts w:cstheme="minorHAnsi"/>
          <w:b/>
        </w:rPr>
        <w:t>Romans 6:</w:t>
      </w:r>
      <w:r w:rsidR="00B25BBF" w:rsidRPr="00AC12A7">
        <w:rPr>
          <w:rFonts w:cstheme="minorHAnsi"/>
          <w:b/>
        </w:rPr>
        <w:t>12–</w:t>
      </w:r>
      <w:r w:rsidR="00A877B2" w:rsidRPr="00AC12A7">
        <w:rPr>
          <w:rFonts w:cstheme="minorHAnsi"/>
          <w:b/>
        </w:rPr>
        <w:t>18</w:t>
      </w:r>
      <w:r w:rsidR="00246378" w:rsidRPr="00AC12A7">
        <w:rPr>
          <w:rFonts w:cstheme="minorHAnsi"/>
        </w:rPr>
        <w:t>.</w:t>
      </w:r>
    </w:p>
    <w:p w14:paraId="6D239D58" w14:textId="7CC7852B" w:rsidR="00A877B2" w:rsidRPr="00AC12A7" w:rsidRDefault="0096434F" w:rsidP="00916150">
      <w:pPr>
        <w:spacing w:after="0" w:line="240" w:lineRule="auto"/>
        <w:ind w:left="964" w:right="720"/>
        <w:jc w:val="both"/>
        <w:rPr>
          <w:rFonts w:cstheme="minorHAnsi"/>
        </w:rPr>
      </w:pPr>
      <w:bookmarkStart w:id="17" w:name="_Hlk498219688"/>
      <w:r w:rsidRPr="00AC12A7">
        <w:rPr>
          <w:rFonts w:cstheme="minorHAnsi"/>
          <w:vertAlign w:val="superscript"/>
        </w:rPr>
        <w:lastRenderedPageBreak/>
        <w:t>12</w:t>
      </w:r>
      <w:r w:rsidR="00A877B2" w:rsidRPr="00AC12A7">
        <w:rPr>
          <w:rFonts w:cstheme="minorHAnsi"/>
        </w:rPr>
        <w:t xml:space="preserve">Therefore, refuse the rule of misorientation in your </w:t>
      </w:r>
      <w:proofErr w:type="gramStart"/>
      <w:r w:rsidR="00A877B2" w:rsidRPr="00AC12A7">
        <w:rPr>
          <w:rFonts w:cstheme="minorHAnsi"/>
        </w:rPr>
        <w:t>body</w:t>
      </w:r>
      <w:r w:rsidR="002C62F8" w:rsidRPr="00AC12A7">
        <w:rPr>
          <w:rFonts w:cstheme="minorHAnsi"/>
        </w:rPr>
        <w:t>—</w:t>
      </w:r>
      <w:proofErr w:type="gramEnd"/>
      <w:r w:rsidR="002C62F8" w:rsidRPr="00AC12A7">
        <w:rPr>
          <w:rFonts w:cstheme="minorHAnsi"/>
        </w:rPr>
        <w:t>a</w:t>
      </w:r>
      <w:r w:rsidR="00D76128" w:rsidRPr="00AC12A7">
        <w:rPr>
          <w:rFonts w:cstheme="minorHAnsi"/>
        </w:rPr>
        <w:t xml:space="preserve"> rule that</w:t>
      </w:r>
      <w:r w:rsidR="00193022" w:rsidRPr="00AC12A7">
        <w:rPr>
          <w:rFonts w:cstheme="minorHAnsi"/>
        </w:rPr>
        <w:t xml:space="preserve"> tyrannizes you into heeding</w:t>
      </w:r>
      <w:r w:rsidR="00A877B2" w:rsidRPr="00AC12A7">
        <w:rPr>
          <w:rFonts w:cstheme="minorHAnsi"/>
        </w:rPr>
        <w:t xml:space="preserve"> </w:t>
      </w:r>
      <w:r w:rsidR="00BE5EBA" w:rsidRPr="00AC12A7">
        <w:rPr>
          <w:rFonts w:cstheme="minorHAnsi"/>
        </w:rPr>
        <w:t>the Idol’s</w:t>
      </w:r>
      <w:r w:rsidR="00A877B2" w:rsidRPr="00AC12A7">
        <w:rPr>
          <w:rFonts w:cstheme="minorHAnsi"/>
        </w:rPr>
        <w:t xml:space="preserve"> com</w:t>
      </w:r>
      <w:r w:rsidR="00DC0307" w:rsidRPr="00AC12A7">
        <w:rPr>
          <w:rFonts w:cstheme="minorHAnsi"/>
        </w:rPr>
        <w:t>pulsive n</w:t>
      </w:r>
      <w:r w:rsidR="00A76511" w:rsidRPr="00AC12A7">
        <w:rPr>
          <w:rFonts w:cstheme="minorHAnsi"/>
        </w:rPr>
        <w:t>ee</w:t>
      </w:r>
      <w:r w:rsidR="00DC0307" w:rsidRPr="00AC12A7">
        <w:rPr>
          <w:rFonts w:cstheme="minorHAnsi"/>
        </w:rPr>
        <w:t xml:space="preserve">d to save its life. </w:t>
      </w:r>
      <w:r w:rsidR="00A877B2" w:rsidRPr="00AC12A7">
        <w:rPr>
          <w:rFonts w:cstheme="minorHAnsi"/>
        </w:rPr>
        <w:t>Your body</w:t>
      </w:r>
      <w:r w:rsidR="00BE5EBA" w:rsidRPr="00AC12A7">
        <w:rPr>
          <w:rFonts w:cstheme="minorHAnsi"/>
        </w:rPr>
        <w:t xml:space="preserve">, as well as </w:t>
      </w:r>
      <w:r w:rsidR="00A877B2" w:rsidRPr="00AC12A7">
        <w:rPr>
          <w:rFonts w:cstheme="minorHAnsi"/>
        </w:rPr>
        <w:t>the Idol system</w:t>
      </w:r>
      <w:r w:rsidR="00BE5EBA" w:rsidRPr="00AC12A7">
        <w:rPr>
          <w:rFonts w:cstheme="minorHAnsi"/>
        </w:rPr>
        <w:t>, is</w:t>
      </w:r>
      <w:r w:rsidR="00A877B2" w:rsidRPr="00AC12A7">
        <w:rPr>
          <w:rFonts w:cstheme="minorHAnsi"/>
        </w:rPr>
        <w:t xml:space="preserve"> going to die anyway, so there is no point in los</w:t>
      </w:r>
      <w:r w:rsidR="00357E5B" w:rsidRPr="00AC12A7">
        <w:rPr>
          <w:rFonts w:cstheme="minorHAnsi"/>
        </w:rPr>
        <w:t>ing your t</w:t>
      </w:r>
      <w:r w:rsidR="00DC0307" w:rsidRPr="00AC12A7">
        <w:rPr>
          <w:rFonts w:cstheme="minorHAnsi"/>
        </w:rPr>
        <w:t xml:space="preserve">rue life to save it. </w:t>
      </w:r>
      <w:r w:rsidRPr="00AC12A7">
        <w:rPr>
          <w:rFonts w:cstheme="minorHAnsi"/>
          <w:vertAlign w:val="superscript"/>
        </w:rPr>
        <w:t>13</w:t>
      </w:r>
      <w:r w:rsidR="00A877B2" w:rsidRPr="00AC12A7">
        <w:rPr>
          <w:rFonts w:cstheme="minorHAnsi"/>
        </w:rPr>
        <w:t>Furthermore, don’t allow your physical body to become a weapon in the service of misorientation</w:t>
      </w:r>
      <w:r w:rsidR="00B70093" w:rsidRPr="00AC12A7">
        <w:rPr>
          <w:rFonts w:cstheme="minorHAnsi"/>
        </w:rPr>
        <w:t>,</w:t>
      </w:r>
      <w:r w:rsidR="00A877B2" w:rsidRPr="00AC12A7">
        <w:rPr>
          <w:rFonts w:cstheme="minorHAnsi"/>
        </w:rPr>
        <w:t xml:space="preserve"> assisting the Idol Self to generate more misor</w:t>
      </w:r>
      <w:r w:rsidR="00865D5A" w:rsidRPr="00AC12A7">
        <w:rPr>
          <w:rFonts w:cstheme="minorHAnsi"/>
        </w:rPr>
        <w:t>ientation. Instead use your physical body</w:t>
      </w:r>
      <w:r w:rsidR="00A877B2" w:rsidRPr="00AC12A7">
        <w:rPr>
          <w:rFonts w:cstheme="minorHAnsi"/>
        </w:rPr>
        <w:t xml:space="preserve"> as a weapon of orientation for God, assisting Him and His purposes</w:t>
      </w:r>
      <w:r w:rsidR="00BE5EBA" w:rsidRPr="00AC12A7">
        <w:rPr>
          <w:rFonts w:cstheme="minorHAnsi"/>
        </w:rPr>
        <w:t xml:space="preserve"> as</w:t>
      </w:r>
      <w:r w:rsidR="00A877B2" w:rsidRPr="00AC12A7">
        <w:rPr>
          <w:rFonts w:cstheme="minorHAnsi"/>
        </w:rPr>
        <w:t xml:space="preserve"> those who have gone beyond death an</w:t>
      </w:r>
      <w:r w:rsidR="00A877B2" w:rsidRPr="00B42120">
        <w:rPr>
          <w:rFonts w:cstheme="minorHAnsi"/>
        </w:rPr>
        <w:t xml:space="preserve">d fear, and are fully alive. </w:t>
      </w:r>
      <w:r w:rsidRPr="00B42120">
        <w:rPr>
          <w:rFonts w:cstheme="minorHAnsi"/>
          <w:vertAlign w:val="superscript"/>
        </w:rPr>
        <w:t>14</w:t>
      </w:r>
      <w:r w:rsidR="00A877B2" w:rsidRPr="00B42120">
        <w:rPr>
          <w:rFonts w:cstheme="minorHAnsi"/>
        </w:rPr>
        <w:t>In other words, misorientation shall not be</w:t>
      </w:r>
      <w:r w:rsidR="0089357A" w:rsidRPr="00B42120">
        <w:rPr>
          <w:rFonts w:cstheme="minorHAnsi"/>
        </w:rPr>
        <w:t xml:space="preserve"> your master.</w:t>
      </w:r>
      <w:r w:rsidR="00DC0307" w:rsidRPr="00AC12A7">
        <w:rPr>
          <w:rFonts w:cstheme="minorHAnsi"/>
        </w:rPr>
        <w:t xml:space="preserve"> Let me explain. </w:t>
      </w:r>
      <w:r w:rsidR="00A877B2" w:rsidRPr="00AC12A7">
        <w:rPr>
          <w:rFonts w:cstheme="minorHAnsi"/>
        </w:rPr>
        <w:t>You are n</w:t>
      </w:r>
      <w:r w:rsidRPr="00AC12A7">
        <w:rPr>
          <w:rFonts w:cstheme="minorHAnsi"/>
        </w:rPr>
        <w:t>ot living under a legal system</w:t>
      </w:r>
      <w:r w:rsidR="00D528EB" w:rsidRPr="00AC12A7">
        <w:rPr>
          <w:rFonts w:cstheme="minorHAnsi"/>
        </w:rPr>
        <w:t>,</w:t>
      </w:r>
      <w:r w:rsidRPr="00AC12A7">
        <w:rPr>
          <w:rFonts w:cstheme="minorHAnsi"/>
        </w:rPr>
        <w:t xml:space="preserve"> </w:t>
      </w:r>
      <w:r w:rsidR="00A877B2" w:rsidRPr="00AC12A7">
        <w:rPr>
          <w:rFonts w:cstheme="minorHAnsi"/>
        </w:rPr>
        <w:t>trying t</w:t>
      </w:r>
      <w:r w:rsidR="00DC0307" w:rsidRPr="00AC12A7">
        <w:rPr>
          <w:rFonts w:cstheme="minorHAnsi"/>
        </w:rPr>
        <w:t xml:space="preserve">o please a misoriented despot. </w:t>
      </w:r>
      <w:r w:rsidR="00A877B2" w:rsidRPr="00AC12A7">
        <w:rPr>
          <w:rFonts w:cstheme="minorHAnsi"/>
        </w:rPr>
        <w:t xml:space="preserve">You are living in karis relationship with God </w:t>
      </w:r>
      <w:r w:rsidR="00D76128" w:rsidRPr="00AC12A7">
        <w:rPr>
          <w:rFonts w:cstheme="minorHAnsi"/>
        </w:rPr>
        <w:t>and have access to</w:t>
      </w:r>
      <w:r w:rsidR="00BE5EBA" w:rsidRPr="00AC12A7">
        <w:rPr>
          <w:rFonts w:cstheme="minorHAnsi"/>
        </w:rPr>
        <w:t xml:space="preserve"> </w:t>
      </w:r>
      <w:r w:rsidR="00A877B2" w:rsidRPr="00AC12A7">
        <w:rPr>
          <w:rFonts w:cstheme="minorHAnsi"/>
        </w:rPr>
        <w:t xml:space="preserve">all </w:t>
      </w:r>
      <w:r w:rsidR="00D71327" w:rsidRPr="00AC12A7">
        <w:rPr>
          <w:rFonts w:cstheme="minorHAnsi"/>
        </w:rPr>
        <w:t>the privileges of that relationship</w:t>
      </w:r>
      <w:r w:rsidR="00DC0307" w:rsidRPr="00AC12A7">
        <w:rPr>
          <w:rFonts w:cstheme="minorHAnsi"/>
        </w:rPr>
        <w:t xml:space="preserve">. </w:t>
      </w:r>
      <w:r w:rsidRPr="00AC12A7">
        <w:rPr>
          <w:rFonts w:cstheme="minorHAnsi"/>
          <w:vertAlign w:val="superscript"/>
        </w:rPr>
        <w:t>15</w:t>
      </w:r>
      <w:r w:rsidR="00DC0307" w:rsidRPr="00AC12A7">
        <w:rPr>
          <w:rFonts w:cstheme="minorHAnsi"/>
        </w:rPr>
        <w:t xml:space="preserve">So now what? </w:t>
      </w:r>
      <w:r w:rsidR="00A877B2" w:rsidRPr="00AC12A7">
        <w:rPr>
          <w:rFonts w:cstheme="minorHAnsi"/>
        </w:rPr>
        <w:t>Do we continue to choose misorientation because there is no law or despotic master</w:t>
      </w:r>
      <w:r w:rsidR="00DC0307" w:rsidRPr="00AC12A7">
        <w:rPr>
          <w:rFonts w:cstheme="minorHAnsi"/>
        </w:rPr>
        <w:t xml:space="preserve"> to punish us? </w:t>
      </w:r>
      <w:r w:rsidR="00A877B2" w:rsidRPr="00AC12A7">
        <w:rPr>
          <w:rFonts w:cstheme="minorHAnsi"/>
        </w:rPr>
        <w:t>Absol</w:t>
      </w:r>
      <w:r w:rsidRPr="00AC12A7">
        <w:rPr>
          <w:rFonts w:cstheme="minorHAnsi"/>
        </w:rPr>
        <w:t xml:space="preserve">utely not! </w:t>
      </w:r>
      <w:r w:rsidRPr="00AC12A7">
        <w:rPr>
          <w:rFonts w:cstheme="minorHAnsi"/>
          <w:vertAlign w:val="superscript"/>
        </w:rPr>
        <w:t>16</w:t>
      </w:r>
      <w:r w:rsidR="00A877B2" w:rsidRPr="00AC12A7">
        <w:rPr>
          <w:rFonts w:cstheme="minorHAnsi"/>
        </w:rPr>
        <w:t xml:space="preserve">Perhaps you </w:t>
      </w:r>
      <w:r w:rsidR="00805F2E" w:rsidRPr="00AC12A7">
        <w:rPr>
          <w:rFonts w:cstheme="minorHAnsi"/>
        </w:rPr>
        <w:t>haven’t</w:t>
      </w:r>
      <w:r w:rsidR="00A877B2" w:rsidRPr="00AC12A7">
        <w:rPr>
          <w:rFonts w:cstheme="minorHAnsi"/>
        </w:rPr>
        <w:t xml:space="preserve"> yet figured out that you will be a slave, whether assisting God or the Idol Self</w:t>
      </w:r>
      <w:r w:rsidR="00DC0307" w:rsidRPr="00AC12A7">
        <w:rPr>
          <w:rFonts w:cstheme="minorHAnsi"/>
        </w:rPr>
        <w:t xml:space="preserve">. </w:t>
      </w:r>
      <w:r w:rsidRPr="00AC12A7">
        <w:rPr>
          <w:rFonts w:cstheme="minorHAnsi"/>
        </w:rPr>
        <w:t>You are the slave</w:t>
      </w:r>
      <w:r w:rsidR="00A877B2" w:rsidRPr="00AC12A7">
        <w:rPr>
          <w:rFonts w:cstheme="minorHAnsi"/>
        </w:rPr>
        <w:t xml:space="preserve"> of the one that you listen to </w:t>
      </w:r>
      <w:r w:rsidR="00DC0307" w:rsidRPr="00AC12A7">
        <w:rPr>
          <w:rFonts w:cstheme="minorHAnsi"/>
        </w:rPr>
        <w:t xml:space="preserve">and obey. </w:t>
      </w:r>
      <w:r w:rsidR="00A877B2" w:rsidRPr="00AC12A7">
        <w:rPr>
          <w:rFonts w:cstheme="minorHAnsi"/>
        </w:rPr>
        <w:t xml:space="preserve">It is your choice either </w:t>
      </w:r>
      <w:r w:rsidR="001C1C12" w:rsidRPr="00AC12A7">
        <w:rPr>
          <w:rFonts w:cstheme="minorHAnsi"/>
        </w:rPr>
        <w:t xml:space="preserve">to </w:t>
      </w:r>
      <w:r w:rsidR="00A877B2" w:rsidRPr="00AC12A7">
        <w:rPr>
          <w:rFonts w:cstheme="minorHAnsi"/>
        </w:rPr>
        <w:t>obey miso</w:t>
      </w:r>
      <w:r w:rsidR="00357E5B" w:rsidRPr="00AC12A7">
        <w:rPr>
          <w:rFonts w:cstheme="minorHAnsi"/>
        </w:rPr>
        <w:t>rientation</w:t>
      </w:r>
      <w:r w:rsidR="00D528EB" w:rsidRPr="00AC12A7">
        <w:rPr>
          <w:rFonts w:cstheme="minorHAnsi"/>
        </w:rPr>
        <w:t>,</w:t>
      </w:r>
      <w:r w:rsidR="00357E5B" w:rsidRPr="00AC12A7">
        <w:rPr>
          <w:rFonts w:cstheme="minorHAnsi"/>
        </w:rPr>
        <w:t xml:space="preserve"> which produces death,</w:t>
      </w:r>
      <w:r w:rsidR="00A877B2" w:rsidRPr="00AC12A7">
        <w:rPr>
          <w:rFonts w:cstheme="minorHAnsi"/>
        </w:rPr>
        <w:t xml:space="preserve"> or to obey God</w:t>
      </w:r>
      <w:r w:rsidR="00D528EB" w:rsidRPr="00AC12A7">
        <w:rPr>
          <w:rFonts w:cstheme="minorHAnsi"/>
        </w:rPr>
        <w:t>,</w:t>
      </w:r>
      <w:r w:rsidR="00A877B2" w:rsidRPr="00AC12A7">
        <w:rPr>
          <w:rFonts w:cstheme="minorHAnsi"/>
        </w:rPr>
        <w:t xml:space="preserve"> which orients you and the Creation. </w:t>
      </w:r>
      <w:r w:rsidRPr="00AC12A7">
        <w:rPr>
          <w:rFonts w:cstheme="minorHAnsi"/>
          <w:vertAlign w:val="superscript"/>
        </w:rPr>
        <w:t>17</w:t>
      </w:r>
      <w:r w:rsidR="00A877B2" w:rsidRPr="00AC12A7">
        <w:rPr>
          <w:rFonts w:cstheme="minorHAnsi"/>
        </w:rPr>
        <w:t>But thank</w:t>
      </w:r>
      <w:r w:rsidRPr="00AC12A7">
        <w:rPr>
          <w:rFonts w:cstheme="minorHAnsi"/>
        </w:rPr>
        <w:t xml:space="preserve"> God</w:t>
      </w:r>
      <w:r w:rsidR="00BE5EBA" w:rsidRPr="00AC12A7">
        <w:rPr>
          <w:rFonts w:cstheme="minorHAnsi"/>
        </w:rPr>
        <w:t>,</w:t>
      </w:r>
      <w:r w:rsidR="00D054A6" w:rsidRPr="00AC12A7">
        <w:rPr>
          <w:rFonts w:cstheme="minorHAnsi"/>
        </w:rPr>
        <w:t xml:space="preserve"> </w:t>
      </w:r>
      <w:r w:rsidRPr="00AC12A7">
        <w:rPr>
          <w:rFonts w:cstheme="minorHAnsi"/>
        </w:rPr>
        <w:t>you</w:t>
      </w:r>
      <w:r w:rsidR="00503BE6" w:rsidRPr="00AC12A7">
        <w:rPr>
          <w:rFonts w:cstheme="minorHAnsi"/>
        </w:rPr>
        <w:t xml:space="preserve"> who used to be</w:t>
      </w:r>
      <w:r w:rsidR="00C256D7" w:rsidRPr="00AC12A7">
        <w:rPr>
          <w:rFonts w:cstheme="minorHAnsi"/>
        </w:rPr>
        <w:t xml:space="preserve"> the slaves</w:t>
      </w:r>
      <w:r w:rsidR="00A877B2" w:rsidRPr="00AC12A7">
        <w:rPr>
          <w:rFonts w:cstheme="minorHAnsi"/>
        </w:rPr>
        <w:t xml:space="preserve"> of misorientation</w:t>
      </w:r>
      <w:r w:rsidR="005F2898" w:rsidRPr="00AC12A7">
        <w:rPr>
          <w:rFonts w:cstheme="minorHAnsi"/>
        </w:rPr>
        <w:t xml:space="preserve"> </w:t>
      </w:r>
      <w:r w:rsidR="00A877B2" w:rsidRPr="00AC12A7">
        <w:rPr>
          <w:rFonts w:cstheme="minorHAnsi"/>
        </w:rPr>
        <w:t xml:space="preserve">heeded </w:t>
      </w:r>
      <w:r w:rsidR="00384987" w:rsidRPr="00AC12A7">
        <w:rPr>
          <w:rFonts w:cstheme="minorHAnsi"/>
        </w:rPr>
        <w:t xml:space="preserve">from your hearts </w:t>
      </w:r>
      <w:r w:rsidR="00A877B2" w:rsidRPr="00AC12A7">
        <w:rPr>
          <w:rFonts w:cstheme="minorHAnsi"/>
        </w:rPr>
        <w:t>the pattern of instruc</w:t>
      </w:r>
      <w:r w:rsidR="006F1FC4" w:rsidRPr="00AC12A7">
        <w:rPr>
          <w:rFonts w:cstheme="minorHAnsi"/>
        </w:rPr>
        <w:t>tion that was entrusted to you.</w:t>
      </w:r>
      <w:r w:rsidR="00A877B2" w:rsidRPr="00AC12A7">
        <w:rPr>
          <w:rFonts w:cstheme="minorHAnsi"/>
        </w:rPr>
        <w:t xml:space="preserve"> </w:t>
      </w:r>
      <w:bookmarkStart w:id="18" w:name="_Hlk121062538"/>
      <w:r w:rsidRPr="00AC12A7">
        <w:rPr>
          <w:rFonts w:cstheme="minorHAnsi"/>
          <w:vertAlign w:val="superscript"/>
        </w:rPr>
        <w:t>18</w:t>
      </w:r>
      <w:r w:rsidR="00A877B2" w:rsidRPr="00AC12A7">
        <w:rPr>
          <w:rFonts w:cstheme="minorHAnsi"/>
        </w:rPr>
        <w:t xml:space="preserve">You were willingly liberated from misorientation </w:t>
      </w:r>
      <w:r w:rsidR="00A877B2" w:rsidRPr="00DA4A7D">
        <w:rPr>
          <w:rFonts w:cstheme="minorHAnsi"/>
        </w:rPr>
        <w:t>and enslaved</w:t>
      </w:r>
      <w:r w:rsidR="00A877B2" w:rsidRPr="00AC12A7">
        <w:rPr>
          <w:rFonts w:cstheme="minorHAnsi"/>
        </w:rPr>
        <w:t xml:space="preserve"> to orientation.</w:t>
      </w:r>
    </w:p>
    <w:bookmarkEnd w:id="17"/>
    <w:bookmarkEnd w:id="18"/>
    <w:p w14:paraId="0A58249B" w14:textId="77777777" w:rsidR="00533FFB" w:rsidRPr="00AC12A7" w:rsidRDefault="00533FFB" w:rsidP="00F93868">
      <w:pPr>
        <w:spacing w:after="0" w:line="240" w:lineRule="auto"/>
        <w:jc w:val="both"/>
        <w:rPr>
          <w:rFonts w:cstheme="minorHAnsi"/>
        </w:rPr>
      </w:pPr>
    </w:p>
    <w:p w14:paraId="72811244" w14:textId="77777777" w:rsidR="00F62619" w:rsidRPr="00AC12A7" w:rsidRDefault="00F62619" w:rsidP="00F93868">
      <w:pPr>
        <w:spacing w:after="0" w:line="240" w:lineRule="auto"/>
        <w:jc w:val="both"/>
        <w:rPr>
          <w:rFonts w:cstheme="minorHAnsi"/>
        </w:rPr>
      </w:pPr>
      <w:r w:rsidRPr="00AC12A7">
        <w:rPr>
          <w:rFonts w:cstheme="minorHAnsi"/>
        </w:rPr>
        <w:t>Take a deep breath.</w:t>
      </w:r>
    </w:p>
    <w:p w14:paraId="5CA6B13D" w14:textId="77777777" w:rsidR="00F62619" w:rsidRPr="00AC12A7" w:rsidRDefault="00F62619" w:rsidP="00F93868">
      <w:pPr>
        <w:spacing w:after="0" w:line="240" w:lineRule="auto"/>
        <w:jc w:val="both"/>
        <w:rPr>
          <w:rFonts w:cstheme="minorHAnsi"/>
        </w:rPr>
      </w:pPr>
    </w:p>
    <w:p w14:paraId="01EA58CA" w14:textId="12A06688" w:rsidR="0089357A" w:rsidRDefault="00BE5EBA" w:rsidP="008519F3">
      <w:pPr>
        <w:widowControl w:val="0"/>
        <w:spacing w:after="0" w:line="240" w:lineRule="auto"/>
        <w:jc w:val="both"/>
        <w:rPr>
          <w:rFonts w:ascii="Calibri" w:hAnsi="Calibri" w:cs="Calibri"/>
          <w:color w:val="222222"/>
          <w:shd w:val="clear" w:color="auto" w:fill="FFFFFF"/>
        </w:rPr>
      </w:pPr>
      <w:bookmarkStart w:id="19" w:name="_Hlk498242295"/>
      <w:r w:rsidRPr="00AC12A7">
        <w:rPr>
          <w:rFonts w:cstheme="minorHAnsi"/>
        </w:rPr>
        <w:t>Paul is letting you k</w:t>
      </w:r>
      <w:r w:rsidRPr="00B42120">
        <w:rPr>
          <w:rFonts w:cstheme="minorHAnsi"/>
        </w:rPr>
        <w:t>now</w:t>
      </w:r>
      <w:r w:rsidR="00A877B2" w:rsidRPr="00B42120">
        <w:rPr>
          <w:rFonts w:cstheme="minorHAnsi"/>
        </w:rPr>
        <w:t xml:space="preserve"> that your slavery is not optional, </w:t>
      </w:r>
      <w:r w:rsidR="00DC0307" w:rsidRPr="00B42120">
        <w:rPr>
          <w:rFonts w:cstheme="minorHAnsi"/>
        </w:rPr>
        <w:t xml:space="preserve">but your choice of </w:t>
      </w:r>
      <w:r w:rsidR="00D76128" w:rsidRPr="00B42120">
        <w:rPr>
          <w:rFonts w:cstheme="minorHAnsi"/>
        </w:rPr>
        <w:t>master</w:t>
      </w:r>
      <w:r w:rsidR="00DC0307" w:rsidRPr="00B42120">
        <w:rPr>
          <w:rFonts w:cstheme="minorHAnsi"/>
        </w:rPr>
        <w:t xml:space="preserve"> is. </w:t>
      </w:r>
      <w:r w:rsidR="00C0188F" w:rsidRPr="00B42120">
        <w:rPr>
          <w:rFonts w:cstheme="minorHAnsi"/>
        </w:rPr>
        <w:t>Successful service requires training.</w:t>
      </w:r>
      <w:r w:rsidR="00C0188F" w:rsidRPr="00AC12A7">
        <w:rPr>
          <w:rFonts w:cstheme="minorHAnsi"/>
        </w:rPr>
        <w:t xml:space="preserve"> </w:t>
      </w:r>
      <w:r w:rsidR="009D556A" w:rsidRPr="00AC12A7">
        <w:rPr>
          <w:rFonts w:cstheme="minorHAnsi"/>
        </w:rPr>
        <w:t>Your mission is before you</w:t>
      </w:r>
      <w:r w:rsidR="000C22EF" w:rsidRPr="00AC12A7">
        <w:rPr>
          <w:rFonts w:cstheme="minorHAnsi"/>
        </w:rPr>
        <w:t>: you</w:t>
      </w:r>
      <w:r w:rsidR="009D556A" w:rsidRPr="00AC12A7">
        <w:rPr>
          <w:rFonts w:cstheme="minorHAnsi"/>
        </w:rPr>
        <w:t xml:space="preserve"> are to </w:t>
      </w:r>
      <w:r w:rsidR="000C22EF" w:rsidRPr="00AC12A7">
        <w:rPr>
          <w:rFonts w:cstheme="minorHAnsi"/>
        </w:rPr>
        <w:t xml:space="preserve">be </w:t>
      </w:r>
      <w:r w:rsidR="009D556A" w:rsidRPr="00AC12A7">
        <w:rPr>
          <w:rFonts w:cstheme="minorHAnsi"/>
        </w:rPr>
        <w:t>a weapon of orientation</w:t>
      </w:r>
      <w:r w:rsidR="00AC12A7" w:rsidRPr="00AC12A7">
        <w:rPr>
          <w:rFonts w:cstheme="minorHAnsi"/>
        </w:rPr>
        <w:t xml:space="preserve"> in this world.</w:t>
      </w:r>
      <w:r w:rsidR="00D528EB" w:rsidRPr="00AC12A7">
        <w:rPr>
          <w:rFonts w:cstheme="minorHAnsi"/>
        </w:rPr>
        <w:t xml:space="preserve"> </w:t>
      </w:r>
      <w:bookmarkStart w:id="20" w:name="_Hlk24979646"/>
      <w:r w:rsidR="00AC12A7" w:rsidRPr="00AC12A7">
        <w:rPr>
          <w:rFonts w:ascii="Calibri" w:hAnsi="Calibri" w:cs="Calibri"/>
          <w:color w:val="222222"/>
          <w:shd w:val="clear" w:color="auto" w:fill="FFFFFF"/>
        </w:rPr>
        <w:t xml:space="preserve">As Jesus trains you, He will regularly invite you to sacrifice your Idol’s hope in the </w:t>
      </w:r>
      <w:r w:rsidR="00AC12A7" w:rsidRPr="00AC12A7">
        <w:rPr>
          <w:rFonts w:ascii="Calibri" w:hAnsi="Calibri" w:cs="Calibri"/>
          <w:i/>
          <w:iCs/>
          <w:color w:val="222222"/>
          <w:shd w:val="clear" w:color="auto" w:fill="FFFFFF"/>
        </w:rPr>
        <w:t>Glory of Me!</w:t>
      </w:r>
      <w:r w:rsidR="00AC12A7" w:rsidRPr="00AC12A7">
        <w:rPr>
          <w:rFonts w:ascii="Calibri" w:hAnsi="Calibri" w:cs="Calibri"/>
          <w:color w:val="222222"/>
          <w:shd w:val="clear" w:color="auto" w:fill="FFFFFF"/>
        </w:rPr>
        <w:t xml:space="preserve"> When you start to make that sacrifice, you begin to discover the affirming benefits and ever-developing potential of serving </w:t>
      </w:r>
      <w:r w:rsidR="006B6AF1">
        <w:rPr>
          <w:rFonts w:ascii="Calibri" w:hAnsi="Calibri" w:cs="Calibri"/>
          <w:color w:val="222222"/>
          <w:shd w:val="clear" w:color="auto" w:fill="FFFFFF"/>
        </w:rPr>
        <w:t>Jesus</w:t>
      </w:r>
      <w:r w:rsidR="00AC12A7" w:rsidRPr="00AC12A7">
        <w:rPr>
          <w:rFonts w:ascii="Calibri" w:hAnsi="Calibri" w:cs="Calibri"/>
          <w:color w:val="222222"/>
          <w:shd w:val="clear" w:color="auto" w:fill="FFFFFF"/>
        </w:rPr>
        <w:t xml:space="preserve"> in your True Self. This discovery does not come simply through learning about medi</w:t>
      </w:r>
      <w:r w:rsidR="00967D18">
        <w:rPr>
          <w:rFonts w:ascii="Calibri" w:hAnsi="Calibri" w:cs="Calibri"/>
          <w:color w:val="222222"/>
          <w:shd w:val="clear" w:color="auto" w:fill="FFFFFF"/>
        </w:rPr>
        <w:t>t</w:t>
      </w:r>
      <w:r w:rsidR="00AC12A7" w:rsidRPr="00AC12A7">
        <w:rPr>
          <w:rFonts w:ascii="Calibri" w:hAnsi="Calibri" w:cs="Calibri"/>
          <w:color w:val="222222"/>
          <w:shd w:val="clear" w:color="auto" w:fill="FFFFFF"/>
        </w:rPr>
        <w:t xml:space="preserve">ation techniques or reading the </w:t>
      </w:r>
      <w:r w:rsidR="00AC12A7" w:rsidRPr="00AC12A7">
        <w:rPr>
          <w:rFonts w:ascii="Calibri" w:hAnsi="Calibri" w:cs="Calibri"/>
          <w:b/>
          <w:bCs/>
          <w:color w:val="222222"/>
          <w:shd w:val="clear" w:color="auto" w:fill="FFFFFF"/>
        </w:rPr>
        <w:t>Toolbox</w:t>
      </w:r>
      <w:r w:rsidR="00AC12A7" w:rsidRPr="00AC12A7">
        <w:rPr>
          <w:rFonts w:ascii="Calibri" w:hAnsi="Calibri" w:cs="Calibri"/>
          <w:color w:val="222222"/>
          <w:shd w:val="clear" w:color="auto" w:fill="FFFFFF"/>
        </w:rPr>
        <w:t xml:space="preserve"> and </w:t>
      </w:r>
      <w:r w:rsidR="00AC12A7" w:rsidRPr="00AC12A7">
        <w:rPr>
          <w:rFonts w:ascii="Calibri" w:hAnsi="Calibri" w:cs="Calibri"/>
          <w:b/>
          <w:bCs/>
          <w:color w:val="222222"/>
          <w:shd w:val="clear" w:color="auto" w:fill="FFFFFF"/>
        </w:rPr>
        <w:t>Bible Teaching</w:t>
      </w:r>
      <w:r w:rsidR="00AC12A7" w:rsidRPr="00AC12A7">
        <w:rPr>
          <w:rFonts w:ascii="Calibri" w:hAnsi="Calibri" w:cs="Calibri"/>
          <w:color w:val="222222"/>
          <w:shd w:val="clear" w:color="auto" w:fill="FFFFFF"/>
        </w:rPr>
        <w:t xml:space="preserve">. </w:t>
      </w:r>
      <w:r w:rsidR="00FB5F4F" w:rsidRPr="004B1AE0">
        <w:rPr>
          <w:rFonts w:ascii="Calibri" w:hAnsi="Calibri" w:cs="Calibri"/>
          <w:color w:val="222222"/>
          <w:shd w:val="clear" w:color="auto" w:fill="FFFFFF"/>
        </w:rPr>
        <w:t xml:space="preserve">You </w:t>
      </w:r>
      <w:r w:rsidR="00FB5F4F">
        <w:rPr>
          <w:rFonts w:ascii="Calibri" w:hAnsi="Calibri" w:cs="Calibri"/>
          <w:color w:val="222222"/>
          <w:shd w:val="clear" w:color="auto" w:fill="FFFFFF"/>
        </w:rPr>
        <w:t>must</w:t>
      </w:r>
      <w:r w:rsidR="00FB5F4F" w:rsidRPr="004B1AE0">
        <w:rPr>
          <w:rFonts w:ascii="Calibri" w:hAnsi="Calibri" w:cs="Calibri"/>
          <w:color w:val="222222"/>
          <w:shd w:val="clear" w:color="auto" w:fill="FFFFFF"/>
        </w:rPr>
        <w:t xml:space="preserve"> willingly, humbly, and with effort practice His way of doing things</w:t>
      </w:r>
      <w:r w:rsidR="00FB5F4F">
        <w:rPr>
          <w:rFonts w:ascii="Calibri" w:hAnsi="Calibri" w:cs="Calibri"/>
          <w:color w:val="222222"/>
          <w:shd w:val="clear" w:color="auto" w:fill="FFFFFF"/>
        </w:rPr>
        <w:t xml:space="preserve"> and </w:t>
      </w:r>
      <w:r w:rsidR="00FB5F4F" w:rsidRPr="004B1AE0">
        <w:rPr>
          <w:rFonts w:ascii="Calibri" w:hAnsi="Calibri" w:cs="Calibri"/>
          <w:color w:val="222222"/>
          <w:shd w:val="clear" w:color="auto" w:fill="FFFFFF"/>
        </w:rPr>
        <w:t>submit yourself</w:t>
      </w:r>
      <w:r w:rsidR="00FB5F4F">
        <w:rPr>
          <w:rFonts w:ascii="Calibri" w:hAnsi="Calibri" w:cs="Calibri"/>
          <w:color w:val="222222"/>
          <w:shd w:val="clear" w:color="auto" w:fill="FFFFFF"/>
        </w:rPr>
        <w:t xml:space="preserve"> </w:t>
      </w:r>
      <w:r w:rsidR="00FB5F4F" w:rsidRPr="004B1AE0">
        <w:rPr>
          <w:rFonts w:ascii="Calibri" w:hAnsi="Calibri" w:cs="Calibri"/>
          <w:color w:val="222222"/>
          <w:shd w:val="clear" w:color="auto" w:fill="FFFFFF"/>
        </w:rPr>
        <w:t>to be trained</w:t>
      </w:r>
      <w:r w:rsidR="00FB5F4F">
        <w:rPr>
          <w:rFonts w:ascii="Calibri" w:hAnsi="Calibri" w:cs="Calibri"/>
          <w:color w:val="222222"/>
          <w:shd w:val="clear" w:color="auto" w:fill="FFFFFF"/>
        </w:rPr>
        <w:t xml:space="preserve"> like a slave</w:t>
      </w:r>
      <w:r w:rsidR="00967D18">
        <w:rPr>
          <w:rFonts w:ascii="Calibri" w:hAnsi="Calibri" w:cs="Calibri"/>
          <w:color w:val="222222"/>
          <w:shd w:val="clear" w:color="auto" w:fill="FFFFFF"/>
        </w:rPr>
        <w:t>.</w:t>
      </w:r>
    </w:p>
    <w:p w14:paraId="5E87751D" w14:textId="77777777" w:rsidR="00967D18" w:rsidRPr="00AC12A7" w:rsidRDefault="00967D18" w:rsidP="008519F3">
      <w:pPr>
        <w:widowControl w:val="0"/>
        <w:spacing w:after="0" w:line="240" w:lineRule="auto"/>
        <w:jc w:val="both"/>
        <w:rPr>
          <w:rFonts w:cstheme="minorHAnsi"/>
        </w:rPr>
      </w:pPr>
    </w:p>
    <w:bookmarkEnd w:id="19"/>
    <w:bookmarkEnd w:id="20"/>
    <w:p w14:paraId="07C48BC3" w14:textId="77777777" w:rsidR="00533FFB" w:rsidRPr="00AC12A7" w:rsidRDefault="009D556A" w:rsidP="00F93868">
      <w:pPr>
        <w:spacing w:after="0" w:line="240" w:lineRule="auto"/>
        <w:jc w:val="both"/>
        <w:rPr>
          <w:rFonts w:cstheme="minorHAnsi"/>
        </w:rPr>
      </w:pPr>
      <w:r w:rsidRPr="00AC12A7">
        <w:rPr>
          <w:rFonts w:cstheme="minorHAnsi"/>
        </w:rPr>
        <w:t>This is o</w:t>
      </w:r>
      <w:r w:rsidR="00533FFB" w:rsidRPr="00AC12A7">
        <w:rPr>
          <w:rFonts w:cstheme="minorHAnsi"/>
        </w:rPr>
        <w:t>ur p</w:t>
      </w:r>
      <w:r w:rsidR="00A877B2" w:rsidRPr="00AC12A7">
        <w:rPr>
          <w:rFonts w:cstheme="minorHAnsi"/>
        </w:rPr>
        <w:t>rayer of commitment:</w:t>
      </w:r>
    </w:p>
    <w:p w14:paraId="1A326EEA" w14:textId="77777777" w:rsidR="00C256D7" w:rsidRPr="00AC12A7" w:rsidRDefault="00C256D7" w:rsidP="00F93868">
      <w:pPr>
        <w:spacing w:after="0" w:line="240" w:lineRule="auto"/>
        <w:jc w:val="both"/>
        <w:rPr>
          <w:rFonts w:cstheme="minorHAnsi"/>
        </w:rPr>
      </w:pPr>
    </w:p>
    <w:p w14:paraId="1BD5CDE4" w14:textId="77777777" w:rsidR="00A877B2" w:rsidRPr="00AC12A7" w:rsidRDefault="00C256D7" w:rsidP="00916150">
      <w:pPr>
        <w:spacing w:after="0" w:line="240" w:lineRule="auto"/>
        <w:jc w:val="center"/>
        <w:rPr>
          <w:rFonts w:cstheme="minorHAnsi"/>
          <w:i/>
        </w:rPr>
      </w:pPr>
      <w:r w:rsidRPr="00AC12A7">
        <w:rPr>
          <w:rFonts w:cstheme="minorHAnsi"/>
          <w:i/>
        </w:rPr>
        <w:t>O Captain, my Captain, m</w:t>
      </w:r>
      <w:r w:rsidR="00051818" w:rsidRPr="00AC12A7">
        <w:rPr>
          <w:rFonts w:cstheme="minorHAnsi"/>
          <w:i/>
        </w:rPr>
        <w:t>ake me a weapon of orientation</w:t>
      </w:r>
      <w:r w:rsidR="00A877B2" w:rsidRPr="00AC12A7">
        <w:rPr>
          <w:rFonts w:cstheme="minorHAnsi"/>
          <w:i/>
        </w:rPr>
        <w:t xml:space="preserve"> in this world.</w:t>
      </w:r>
      <w:r w:rsidR="001149ED" w:rsidRPr="00AC12A7">
        <w:rPr>
          <w:rFonts w:cstheme="minorHAnsi"/>
          <w:i/>
        </w:rPr>
        <w:t xml:space="preserve"> (Repeat)</w:t>
      </w:r>
    </w:p>
    <w:p w14:paraId="74487738" w14:textId="77777777" w:rsidR="00CA1A5D" w:rsidRPr="00AC12A7" w:rsidRDefault="00CA1A5D" w:rsidP="00F93868">
      <w:pPr>
        <w:spacing w:after="0" w:line="240" w:lineRule="auto"/>
        <w:jc w:val="both"/>
        <w:rPr>
          <w:rFonts w:cstheme="minorHAnsi"/>
        </w:rPr>
      </w:pPr>
    </w:p>
    <w:p w14:paraId="1B12A5EB" w14:textId="77777777" w:rsidR="00260324" w:rsidRPr="00AC12A7" w:rsidRDefault="00260324" w:rsidP="00F93868">
      <w:pPr>
        <w:spacing w:after="0" w:line="240" w:lineRule="auto"/>
        <w:jc w:val="both"/>
        <w:rPr>
          <w:rFonts w:cstheme="minorHAnsi"/>
        </w:rPr>
      </w:pPr>
      <w:r w:rsidRPr="00AC12A7">
        <w:rPr>
          <w:rFonts w:cstheme="minorHAnsi"/>
        </w:rPr>
        <w:t>Take a deep breath.</w:t>
      </w:r>
    </w:p>
    <w:p w14:paraId="3573E48A" w14:textId="77777777" w:rsidR="00465E97" w:rsidRPr="00AC12A7" w:rsidRDefault="00465E97" w:rsidP="00465E97">
      <w:pPr>
        <w:spacing w:after="0" w:line="240" w:lineRule="auto"/>
        <w:jc w:val="both"/>
        <w:rPr>
          <w:rFonts w:cstheme="minorHAnsi"/>
          <w:i/>
        </w:rPr>
      </w:pPr>
      <w:r w:rsidRPr="00AC12A7">
        <w:rPr>
          <w:rFonts w:cstheme="minorHAnsi"/>
          <w:i/>
        </w:rPr>
        <w:t>(If time permits, ask, “Does anyone have comments or questions about the Bible teaching?”)</w:t>
      </w:r>
    </w:p>
    <w:p w14:paraId="3A135681" w14:textId="77777777" w:rsidR="001149ED" w:rsidRPr="00AC12A7" w:rsidRDefault="001149ED" w:rsidP="00F93868">
      <w:pPr>
        <w:spacing w:after="0" w:line="240" w:lineRule="auto"/>
        <w:jc w:val="both"/>
        <w:rPr>
          <w:rFonts w:cstheme="minorHAnsi"/>
        </w:rPr>
      </w:pPr>
    </w:p>
    <w:p w14:paraId="12EA5A93" w14:textId="77777777" w:rsidR="00285B9A" w:rsidRPr="00AC12A7" w:rsidRDefault="00051818" w:rsidP="00F93868">
      <w:pPr>
        <w:spacing w:after="0" w:line="240" w:lineRule="auto"/>
        <w:jc w:val="both"/>
        <w:rPr>
          <w:rFonts w:cstheme="minorHAnsi"/>
          <w:b/>
        </w:rPr>
      </w:pPr>
      <w:r w:rsidRPr="00AC12A7">
        <w:rPr>
          <w:rFonts w:cstheme="minorHAnsi"/>
          <w:b/>
        </w:rPr>
        <w:t>1:10</w:t>
      </w:r>
      <w:r w:rsidR="00285B9A" w:rsidRPr="00AC12A7">
        <w:rPr>
          <w:rFonts w:cstheme="minorHAnsi"/>
          <w:b/>
        </w:rPr>
        <w:t xml:space="preserve"> </w:t>
      </w:r>
      <w:r w:rsidR="00285B9A" w:rsidRPr="00AC12A7">
        <w:rPr>
          <w:rFonts w:cstheme="minorHAnsi"/>
          <w:b/>
        </w:rPr>
        <w:tab/>
        <w:t>INTEGRATION</w:t>
      </w:r>
    </w:p>
    <w:p w14:paraId="43A1665C" w14:textId="77777777" w:rsidR="00533FFB" w:rsidRPr="00AC12A7" w:rsidRDefault="00533FFB" w:rsidP="00F93868">
      <w:pPr>
        <w:spacing w:after="0" w:line="240" w:lineRule="auto"/>
        <w:jc w:val="both"/>
        <w:rPr>
          <w:rFonts w:cstheme="minorHAnsi"/>
        </w:rPr>
      </w:pPr>
    </w:p>
    <w:p w14:paraId="21E0B0AA" w14:textId="77777777" w:rsidR="00533FFB" w:rsidRPr="00AC12A7" w:rsidRDefault="00051818" w:rsidP="00F93868">
      <w:pPr>
        <w:spacing w:after="0" w:line="240" w:lineRule="auto"/>
        <w:jc w:val="both"/>
        <w:rPr>
          <w:rFonts w:cstheme="minorHAnsi"/>
        </w:rPr>
      </w:pPr>
      <w:r w:rsidRPr="00AC12A7">
        <w:rPr>
          <w:rFonts w:cstheme="minorHAnsi"/>
        </w:rPr>
        <w:t>Sip</w:t>
      </w:r>
      <w:r w:rsidR="00D24139" w:rsidRPr="00AC12A7">
        <w:rPr>
          <w:rFonts w:cstheme="minorHAnsi"/>
        </w:rPr>
        <w:t xml:space="preserve"> some</w:t>
      </w:r>
      <w:r w:rsidRPr="00AC12A7">
        <w:rPr>
          <w:rFonts w:cstheme="minorHAnsi"/>
        </w:rPr>
        <w:t xml:space="preserve"> </w:t>
      </w:r>
      <w:r w:rsidR="0089357A" w:rsidRPr="00AC12A7">
        <w:rPr>
          <w:rFonts w:cstheme="minorHAnsi"/>
        </w:rPr>
        <w:t>purified</w:t>
      </w:r>
      <w:r w:rsidRPr="00AC12A7">
        <w:rPr>
          <w:rFonts w:cstheme="minorHAnsi"/>
        </w:rPr>
        <w:t xml:space="preserve"> water</w:t>
      </w:r>
      <w:r w:rsidR="00D24139" w:rsidRPr="00AC12A7">
        <w:rPr>
          <w:rFonts w:cstheme="minorHAnsi"/>
        </w:rPr>
        <w:t>, and you might</w:t>
      </w:r>
      <w:r w:rsidRPr="00AC12A7">
        <w:rPr>
          <w:rFonts w:cstheme="minorHAnsi"/>
        </w:rPr>
        <w:t xml:space="preserve"> prepare</w:t>
      </w:r>
      <w:r w:rsidR="00D24139" w:rsidRPr="00AC12A7">
        <w:rPr>
          <w:rFonts w:cstheme="minorHAnsi"/>
        </w:rPr>
        <w:t xml:space="preserve"> to take some notes.</w:t>
      </w:r>
      <w:r w:rsidR="00533FFB" w:rsidRPr="00AC12A7">
        <w:rPr>
          <w:rFonts w:cstheme="minorHAnsi"/>
        </w:rPr>
        <w:t xml:space="preserve"> </w:t>
      </w:r>
      <w:r w:rsidRPr="00AC12A7">
        <w:rPr>
          <w:rFonts w:cstheme="minorHAnsi"/>
        </w:rPr>
        <w:t>Assume your meditation posture</w:t>
      </w:r>
      <w:r w:rsidR="00D325FF" w:rsidRPr="00AC12A7">
        <w:rPr>
          <w:rFonts w:cstheme="minorHAnsi"/>
        </w:rPr>
        <w:t>,</w:t>
      </w:r>
      <w:r w:rsidR="00533FFB" w:rsidRPr="00AC12A7">
        <w:rPr>
          <w:rFonts w:cstheme="minorHAnsi"/>
        </w:rPr>
        <w:t xml:space="preserve"> and breathe. </w:t>
      </w:r>
      <w:r w:rsidR="00533FFB" w:rsidRPr="00AC12A7">
        <w:rPr>
          <w:rFonts w:cstheme="minorHAnsi"/>
          <w:i/>
        </w:rPr>
        <w:t xml:space="preserve">(Pause </w:t>
      </w:r>
      <w:r w:rsidR="00D76128" w:rsidRPr="00AC12A7">
        <w:rPr>
          <w:rFonts w:cstheme="minorHAnsi"/>
          <w:i/>
        </w:rPr>
        <w:t xml:space="preserve">for </w:t>
      </w:r>
      <w:r w:rsidR="0089357A" w:rsidRPr="00AC12A7">
        <w:rPr>
          <w:rFonts w:cstheme="minorHAnsi"/>
          <w:i/>
        </w:rPr>
        <w:t>10</w:t>
      </w:r>
      <w:r w:rsidR="00533FFB" w:rsidRPr="00AC12A7">
        <w:rPr>
          <w:rFonts w:cstheme="minorHAnsi"/>
          <w:i/>
        </w:rPr>
        <w:t xml:space="preserve"> seconds)</w:t>
      </w:r>
    </w:p>
    <w:p w14:paraId="43E62A0C" w14:textId="77777777" w:rsidR="00865D5A" w:rsidRPr="00AC12A7" w:rsidRDefault="00865D5A" w:rsidP="00F93868">
      <w:pPr>
        <w:spacing w:after="0" w:line="240" w:lineRule="auto"/>
        <w:jc w:val="both"/>
        <w:rPr>
          <w:rFonts w:cstheme="minorHAnsi"/>
        </w:rPr>
      </w:pPr>
    </w:p>
    <w:p w14:paraId="6FE7E25A" w14:textId="77777777" w:rsidR="00D24139" w:rsidRPr="00AC12A7" w:rsidRDefault="009D556A" w:rsidP="00F93868">
      <w:pPr>
        <w:spacing w:after="0" w:line="240" w:lineRule="auto"/>
        <w:jc w:val="both"/>
        <w:rPr>
          <w:rFonts w:cstheme="minorHAnsi"/>
          <w:i/>
        </w:rPr>
      </w:pPr>
      <w:r w:rsidRPr="00AC12A7">
        <w:rPr>
          <w:rFonts w:cstheme="minorHAnsi"/>
        </w:rPr>
        <w:t>Here is o</w:t>
      </w:r>
      <w:r w:rsidR="00D24139" w:rsidRPr="00AC12A7">
        <w:rPr>
          <w:rFonts w:cstheme="minorHAnsi"/>
        </w:rPr>
        <w:t>ur</w:t>
      </w:r>
      <w:r w:rsidRPr="00AC12A7">
        <w:rPr>
          <w:rFonts w:cstheme="minorHAnsi"/>
        </w:rPr>
        <w:t xml:space="preserve"> integration focus</w:t>
      </w:r>
      <w:r w:rsidR="00D24139" w:rsidRPr="00AC12A7">
        <w:rPr>
          <w:rFonts w:cstheme="minorHAnsi"/>
        </w:rPr>
        <w:t xml:space="preserve">: </w:t>
      </w:r>
      <w:r w:rsidR="00DC0307" w:rsidRPr="00AC12A7">
        <w:rPr>
          <w:rFonts w:cstheme="minorHAnsi"/>
          <w:i/>
        </w:rPr>
        <w:t xml:space="preserve">Consider becoming </w:t>
      </w:r>
      <w:r w:rsidR="00051818" w:rsidRPr="00AC12A7">
        <w:rPr>
          <w:rFonts w:cstheme="minorHAnsi"/>
          <w:i/>
        </w:rPr>
        <w:t>a weapon of orientation</w:t>
      </w:r>
      <w:r w:rsidR="001149ED" w:rsidRPr="00AC12A7">
        <w:rPr>
          <w:rFonts w:cstheme="minorHAnsi"/>
          <w:i/>
        </w:rPr>
        <w:t xml:space="preserve"> in this</w:t>
      </w:r>
      <w:r w:rsidR="00DC0307" w:rsidRPr="00AC12A7">
        <w:rPr>
          <w:rFonts w:cstheme="minorHAnsi"/>
          <w:i/>
        </w:rPr>
        <w:t xml:space="preserve"> world.</w:t>
      </w:r>
      <w:r w:rsidR="00DC0307" w:rsidRPr="00AC12A7">
        <w:rPr>
          <w:rFonts w:cstheme="minorHAnsi"/>
        </w:rPr>
        <w:t xml:space="preserve"> </w:t>
      </w:r>
      <w:r w:rsidR="001149ED" w:rsidRPr="00AC12A7">
        <w:rPr>
          <w:rFonts w:cstheme="minorHAnsi"/>
          <w:i/>
        </w:rPr>
        <w:t>(Repeat)</w:t>
      </w:r>
      <w:r w:rsidR="00B46531" w:rsidRPr="00AC12A7">
        <w:rPr>
          <w:rFonts w:cstheme="minorHAnsi"/>
          <w:i/>
        </w:rPr>
        <w:t xml:space="preserve"> (Pause</w:t>
      </w:r>
      <w:r w:rsidR="0089357A" w:rsidRPr="00AC12A7">
        <w:rPr>
          <w:rFonts w:cstheme="minorHAnsi"/>
          <w:i/>
        </w:rPr>
        <w:t xml:space="preserve"> </w:t>
      </w:r>
      <w:r w:rsidR="00D76128" w:rsidRPr="00AC12A7">
        <w:rPr>
          <w:rFonts w:cstheme="minorHAnsi"/>
          <w:i/>
        </w:rPr>
        <w:t xml:space="preserve">for </w:t>
      </w:r>
      <w:r w:rsidR="0089357A" w:rsidRPr="00AC12A7">
        <w:rPr>
          <w:rFonts w:cstheme="minorHAnsi"/>
          <w:i/>
        </w:rPr>
        <w:t>30 seconds</w:t>
      </w:r>
      <w:r w:rsidR="00B46531" w:rsidRPr="00AC12A7">
        <w:rPr>
          <w:rFonts w:cstheme="minorHAnsi"/>
          <w:i/>
        </w:rPr>
        <w:t>)</w:t>
      </w:r>
    </w:p>
    <w:p w14:paraId="2DE3884A" w14:textId="77777777" w:rsidR="00051818" w:rsidRPr="00AC12A7" w:rsidRDefault="00051818" w:rsidP="00F93868">
      <w:pPr>
        <w:spacing w:after="0" w:line="240" w:lineRule="auto"/>
        <w:jc w:val="both"/>
        <w:rPr>
          <w:rFonts w:cstheme="minorHAnsi"/>
        </w:rPr>
      </w:pPr>
    </w:p>
    <w:p w14:paraId="0CF04073" w14:textId="77777777" w:rsidR="00051818" w:rsidRPr="00AC12A7" w:rsidRDefault="00051818" w:rsidP="00F93868">
      <w:pPr>
        <w:spacing w:after="0" w:line="240" w:lineRule="auto"/>
        <w:jc w:val="both"/>
        <w:rPr>
          <w:rFonts w:cstheme="minorHAnsi"/>
          <w:b/>
        </w:rPr>
      </w:pPr>
      <w:r w:rsidRPr="00AC12A7">
        <w:rPr>
          <w:rFonts w:cstheme="minorHAnsi"/>
          <w:b/>
        </w:rPr>
        <w:t>The FAITH Process</w:t>
      </w:r>
    </w:p>
    <w:p w14:paraId="77E52CC7" w14:textId="77777777" w:rsidR="00051818" w:rsidRPr="00AC12A7" w:rsidRDefault="00051818" w:rsidP="00F93868">
      <w:pPr>
        <w:spacing w:after="0" w:line="240" w:lineRule="auto"/>
        <w:jc w:val="both"/>
        <w:rPr>
          <w:rFonts w:cstheme="minorHAnsi"/>
        </w:rPr>
      </w:pPr>
    </w:p>
    <w:p w14:paraId="2DF3C68E" w14:textId="77777777" w:rsidR="00051818" w:rsidRPr="00AC12A7" w:rsidRDefault="004E4087" w:rsidP="00E10F83">
      <w:pPr>
        <w:widowControl w:val="0"/>
        <w:spacing w:after="0" w:line="240" w:lineRule="auto"/>
        <w:jc w:val="both"/>
        <w:rPr>
          <w:rFonts w:cstheme="minorHAnsi"/>
          <w:b/>
        </w:rPr>
      </w:pPr>
      <w:r w:rsidRPr="00AC12A7">
        <w:rPr>
          <w:rFonts w:cstheme="minorHAnsi"/>
          <w:b/>
        </w:rPr>
        <w:t>Feeling</w:t>
      </w:r>
      <w:r w:rsidR="0089357A" w:rsidRPr="00AC12A7">
        <w:rPr>
          <w:rFonts w:cstheme="minorHAnsi"/>
          <w:b/>
        </w:rPr>
        <w:t>s</w:t>
      </w:r>
    </w:p>
    <w:p w14:paraId="7C14FD97" w14:textId="77777777" w:rsidR="00D24139" w:rsidRPr="00AC12A7" w:rsidRDefault="00D24139" w:rsidP="00E10F83">
      <w:pPr>
        <w:widowControl w:val="0"/>
        <w:spacing w:after="0" w:line="240" w:lineRule="auto"/>
        <w:jc w:val="both"/>
        <w:rPr>
          <w:rFonts w:cstheme="minorHAnsi"/>
          <w:i/>
        </w:rPr>
      </w:pPr>
      <w:r w:rsidRPr="00AC12A7">
        <w:rPr>
          <w:rFonts w:cstheme="minorHAnsi"/>
        </w:rPr>
        <w:t xml:space="preserve">As you </w:t>
      </w:r>
      <w:r w:rsidR="00DC0307" w:rsidRPr="00AC12A7">
        <w:rPr>
          <w:rFonts w:cstheme="minorHAnsi"/>
          <w:i/>
        </w:rPr>
        <w:t>consider be</w:t>
      </w:r>
      <w:r w:rsidR="004E4087" w:rsidRPr="00AC12A7">
        <w:rPr>
          <w:rFonts w:cstheme="minorHAnsi"/>
          <w:i/>
        </w:rPr>
        <w:t>coming a weapon of orientation in this</w:t>
      </w:r>
      <w:r w:rsidR="00DC0307" w:rsidRPr="00AC12A7">
        <w:rPr>
          <w:rFonts w:cstheme="minorHAnsi"/>
          <w:i/>
        </w:rPr>
        <w:t xml:space="preserve"> world</w:t>
      </w:r>
      <w:r w:rsidR="00D55297" w:rsidRPr="00AC12A7">
        <w:rPr>
          <w:rFonts w:cstheme="minorHAnsi"/>
        </w:rPr>
        <w:t>, recognize any reaction you might feel</w:t>
      </w:r>
      <w:r w:rsidR="00C256D7" w:rsidRPr="00AC12A7">
        <w:rPr>
          <w:rFonts w:cstheme="minorHAnsi"/>
        </w:rPr>
        <w:t>.</w:t>
      </w:r>
      <w:r w:rsidR="00F74860" w:rsidRPr="00AC12A7">
        <w:rPr>
          <w:rFonts w:cstheme="minorHAnsi"/>
        </w:rPr>
        <w:t xml:space="preserve"> </w:t>
      </w:r>
      <w:r w:rsidR="009D556A" w:rsidRPr="00AC12A7">
        <w:rPr>
          <w:rFonts w:cstheme="minorHAnsi"/>
        </w:rPr>
        <w:lastRenderedPageBreak/>
        <w:t>Welcome</w:t>
      </w:r>
      <w:r w:rsidR="00D55297" w:rsidRPr="00AC12A7">
        <w:rPr>
          <w:rFonts w:cstheme="minorHAnsi"/>
        </w:rPr>
        <w:t xml:space="preserve"> whatever</w:t>
      </w:r>
      <w:r w:rsidRPr="00AC12A7">
        <w:rPr>
          <w:rFonts w:cstheme="minorHAnsi"/>
        </w:rPr>
        <w:t xml:space="preserve"> is happening inside your skin</w:t>
      </w:r>
      <w:r w:rsidR="00503BE6" w:rsidRPr="00AC12A7">
        <w:rPr>
          <w:rFonts w:cstheme="minorHAnsi"/>
        </w:rPr>
        <w:t xml:space="preserve">, and breathe. </w:t>
      </w:r>
      <w:r w:rsidRPr="00AC12A7">
        <w:rPr>
          <w:rFonts w:cstheme="minorHAnsi"/>
          <w:i/>
        </w:rPr>
        <w:t xml:space="preserve">(Pause </w:t>
      </w:r>
      <w:r w:rsidR="00D76128" w:rsidRPr="00AC12A7">
        <w:rPr>
          <w:rFonts w:cstheme="minorHAnsi"/>
          <w:i/>
        </w:rPr>
        <w:t xml:space="preserve">for </w:t>
      </w:r>
      <w:r w:rsidRPr="00AC12A7">
        <w:rPr>
          <w:rFonts w:cstheme="minorHAnsi"/>
          <w:i/>
        </w:rPr>
        <w:t>30 seconds)</w:t>
      </w:r>
    </w:p>
    <w:p w14:paraId="4C51790C" w14:textId="77777777" w:rsidR="00E10F83" w:rsidRPr="00AC12A7" w:rsidRDefault="00E10F83" w:rsidP="00E10F83">
      <w:pPr>
        <w:widowControl w:val="0"/>
        <w:spacing w:after="0" w:line="240" w:lineRule="auto"/>
        <w:jc w:val="both"/>
        <w:rPr>
          <w:rFonts w:cstheme="minorHAnsi"/>
          <w:iCs/>
        </w:rPr>
      </w:pPr>
    </w:p>
    <w:p w14:paraId="6C9DB07A" w14:textId="77777777" w:rsidR="004E4087" w:rsidRPr="00AC12A7" w:rsidRDefault="004E4087" w:rsidP="00F93868">
      <w:pPr>
        <w:spacing w:after="0" w:line="240" w:lineRule="auto"/>
        <w:jc w:val="both"/>
        <w:rPr>
          <w:rFonts w:cstheme="minorHAnsi"/>
          <w:b/>
        </w:rPr>
      </w:pPr>
      <w:r w:rsidRPr="00AC12A7">
        <w:rPr>
          <w:rFonts w:cstheme="minorHAnsi"/>
          <w:b/>
        </w:rPr>
        <w:t>Awareness without judgment</w:t>
      </w:r>
    </w:p>
    <w:p w14:paraId="78882078" w14:textId="13CD3D56" w:rsidR="00D24139" w:rsidRPr="00AC12A7" w:rsidRDefault="00D24139" w:rsidP="00F93868">
      <w:pPr>
        <w:spacing w:after="0" w:line="240" w:lineRule="auto"/>
        <w:jc w:val="both"/>
        <w:rPr>
          <w:rFonts w:cstheme="minorHAnsi"/>
          <w:i/>
        </w:rPr>
      </w:pPr>
      <w:r w:rsidRPr="00AC12A7">
        <w:rPr>
          <w:rFonts w:cstheme="minorHAnsi"/>
        </w:rPr>
        <w:t>Allow your</w:t>
      </w:r>
      <w:r w:rsidR="009D556A" w:rsidRPr="00AC12A7">
        <w:rPr>
          <w:rFonts w:cstheme="minorHAnsi"/>
        </w:rPr>
        <w:t>self to</w:t>
      </w:r>
      <w:r w:rsidRPr="00AC12A7">
        <w:rPr>
          <w:rFonts w:cstheme="minorHAnsi"/>
        </w:rPr>
        <w:t xml:space="preserve"> experience</w:t>
      </w:r>
      <w:r w:rsidR="009D556A" w:rsidRPr="00AC12A7">
        <w:rPr>
          <w:rFonts w:cstheme="minorHAnsi"/>
        </w:rPr>
        <w:t xml:space="preserve"> all your thoughts and feelings</w:t>
      </w:r>
      <w:r w:rsidR="00E10F83" w:rsidRPr="00AC12A7">
        <w:rPr>
          <w:rFonts w:cstheme="minorHAnsi"/>
        </w:rPr>
        <w:t>, without judgment</w:t>
      </w:r>
      <w:r w:rsidR="009D556A" w:rsidRPr="00AC12A7">
        <w:rPr>
          <w:rFonts w:cstheme="minorHAnsi"/>
        </w:rPr>
        <w:t xml:space="preserve">. </w:t>
      </w:r>
      <w:r w:rsidR="001E322B" w:rsidRPr="00AC12A7">
        <w:rPr>
          <w:rFonts w:cstheme="minorHAnsi"/>
        </w:rPr>
        <w:t>Y</w:t>
      </w:r>
      <w:r w:rsidR="00D325FF" w:rsidRPr="00AC12A7">
        <w:rPr>
          <w:rFonts w:cstheme="minorHAnsi"/>
        </w:rPr>
        <w:t xml:space="preserve">ou </w:t>
      </w:r>
      <w:r w:rsidR="001E322B" w:rsidRPr="00AC12A7">
        <w:rPr>
          <w:rFonts w:cstheme="minorHAnsi"/>
        </w:rPr>
        <w:t>might be</w:t>
      </w:r>
      <w:r w:rsidR="00D325FF" w:rsidRPr="00AC12A7">
        <w:rPr>
          <w:rFonts w:cstheme="minorHAnsi"/>
        </w:rPr>
        <w:t xml:space="preserve"> aware of some resistance or struggle, or </w:t>
      </w:r>
      <w:r w:rsidR="001E322B" w:rsidRPr="00AC12A7">
        <w:rPr>
          <w:rFonts w:cstheme="minorHAnsi"/>
        </w:rPr>
        <w:t xml:space="preserve">you </w:t>
      </w:r>
      <w:r w:rsidR="00072D5D" w:rsidRPr="00AC12A7">
        <w:rPr>
          <w:rFonts w:cstheme="minorHAnsi"/>
        </w:rPr>
        <w:t>might</w:t>
      </w:r>
      <w:r w:rsidR="00D325FF" w:rsidRPr="00AC12A7">
        <w:rPr>
          <w:rFonts w:cstheme="minorHAnsi"/>
        </w:rPr>
        <w:t xml:space="preserve"> notice a willingness to explore. </w:t>
      </w:r>
      <w:r w:rsidR="00F57110" w:rsidRPr="00AC12A7">
        <w:rPr>
          <w:rFonts w:cstheme="minorHAnsi"/>
          <w:i/>
        </w:rPr>
        <w:t>(Pause)</w:t>
      </w:r>
      <w:r w:rsidR="00F57110" w:rsidRPr="00AC12A7">
        <w:rPr>
          <w:rFonts w:cstheme="minorHAnsi"/>
        </w:rPr>
        <w:t xml:space="preserve"> </w:t>
      </w:r>
      <w:r w:rsidR="009D556A" w:rsidRPr="00AC12A7">
        <w:rPr>
          <w:rFonts w:cstheme="minorHAnsi"/>
        </w:rPr>
        <w:t>Welcome</w:t>
      </w:r>
      <w:r w:rsidR="00234F4A" w:rsidRPr="00AC12A7">
        <w:rPr>
          <w:rFonts w:cstheme="minorHAnsi"/>
        </w:rPr>
        <w:t xml:space="preserve"> your</w:t>
      </w:r>
      <w:r w:rsidR="00260324" w:rsidRPr="00AC12A7">
        <w:rPr>
          <w:rFonts w:cstheme="minorHAnsi"/>
        </w:rPr>
        <w:t xml:space="preserve"> experience</w:t>
      </w:r>
      <w:r w:rsidR="00503BE6" w:rsidRPr="00AC12A7">
        <w:rPr>
          <w:rFonts w:cstheme="minorHAnsi"/>
        </w:rPr>
        <w:t xml:space="preserve"> </w:t>
      </w:r>
      <w:r w:rsidR="00D325FF" w:rsidRPr="00AC12A7">
        <w:rPr>
          <w:rFonts w:cstheme="minorHAnsi"/>
        </w:rPr>
        <w:t>and the</w:t>
      </w:r>
      <w:r w:rsidR="00503BE6" w:rsidRPr="00AC12A7">
        <w:rPr>
          <w:rFonts w:cstheme="minorHAnsi"/>
        </w:rPr>
        <w:t xml:space="preserve"> information it brings</w:t>
      </w:r>
      <w:r w:rsidR="00EC73F8" w:rsidRPr="00AC12A7">
        <w:rPr>
          <w:rFonts w:cstheme="minorHAnsi"/>
        </w:rPr>
        <w:t xml:space="preserve"> to</w:t>
      </w:r>
      <w:r w:rsidR="00260324" w:rsidRPr="00AC12A7">
        <w:rPr>
          <w:rFonts w:cstheme="minorHAnsi"/>
        </w:rPr>
        <w:t xml:space="preserve"> you</w:t>
      </w:r>
      <w:r w:rsidR="00D325FF" w:rsidRPr="00AC12A7">
        <w:rPr>
          <w:rFonts w:cstheme="minorHAnsi"/>
        </w:rPr>
        <w:t>. Breathe</w:t>
      </w:r>
      <w:r w:rsidR="00260324" w:rsidRPr="00AC12A7">
        <w:rPr>
          <w:rFonts w:cstheme="minorHAnsi"/>
        </w:rPr>
        <w:t>.</w:t>
      </w:r>
      <w:r w:rsidR="00F57110" w:rsidRPr="00AC12A7">
        <w:rPr>
          <w:rFonts w:cstheme="minorHAnsi"/>
        </w:rPr>
        <w:t xml:space="preserve"> </w:t>
      </w:r>
      <w:r w:rsidRPr="00AC12A7">
        <w:rPr>
          <w:rFonts w:cstheme="minorHAnsi"/>
          <w:i/>
        </w:rPr>
        <w:t xml:space="preserve">(Pause </w:t>
      </w:r>
      <w:r w:rsidR="00D76128" w:rsidRPr="00AC12A7">
        <w:rPr>
          <w:rFonts w:cstheme="minorHAnsi"/>
          <w:i/>
        </w:rPr>
        <w:t xml:space="preserve">for </w:t>
      </w:r>
      <w:r w:rsidRPr="00AC12A7">
        <w:rPr>
          <w:rFonts w:cstheme="minorHAnsi"/>
          <w:i/>
        </w:rPr>
        <w:t>30 seconds)</w:t>
      </w:r>
    </w:p>
    <w:p w14:paraId="19528805" w14:textId="77777777" w:rsidR="00BB4E15" w:rsidRPr="00AC12A7" w:rsidRDefault="00BB4E15" w:rsidP="00F93868">
      <w:pPr>
        <w:spacing w:after="0" w:line="240" w:lineRule="auto"/>
        <w:jc w:val="both"/>
        <w:rPr>
          <w:rFonts w:cstheme="minorHAnsi"/>
        </w:rPr>
      </w:pPr>
    </w:p>
    <w:p w14:paraId="0E38D500" w14:textId="77777777" w:rsidR="004E4087" w:rsidRPr="00AC12A7" w:rsidRDefault="009D556A" w:rsidP="00F93868">
      <w:pPr>
        <w:spacing w:after="0" w:line="240" w:lineRule="auto"/>
        <w:jc w:val="both"/>
        <w:rPr>
          <w:rFonts w:cstheme="minorHAnsi"/>
          <w:b/>
        </w:rPr>
      </w:pPr>
      <w:r w:rsidRPr="00AC12A7">
        <w:rPr>
          <w:rFonts w:cstheme="minorHAnsi"/>
          <w:b/>
        </w:rPr>
        <w:t>Inquiry: W</w:t>
      </w:r>
      <w:r w:rsidR="004E4087" w:rsidRPr="00AC12A7">
        <w:rPr>
          <w:rFonts w:cstheme="minorHAnsi"/>
          <w:b/>
        </w:rPr>
        <w:t>hat is my body saying?</w:t>
      </w:r>
    </w:p>
    <w:p w14:paraId="355028C8" w14:textId="43CE6E19" w:rsidR="00D24139" w:rsidRPr="00AC12A7" w:rsidRDefault="00D24139" w:rsidP="00F93868">
      <w:pPr>
        <w:spacing w:after="0" w:line="240" w:lineRule="auto"/>
        <w:jc w:val="both"/>
        <w:rPr>
          <w:rFonts w:cstheme="minorHAnsi"/>
          <w:i/>
        </w:rPr>
      </w:pPr>
      <w:r w:rsidRPr="00AC12A7">
        <w:rPr>
          <w:rFonts w:cstheme="minorHAnsi"/>
        </w:rPr>
        <w:t>Bring your attention to your body and not</w:t>
      </w:r>
      <w:r w:rsidR="004E4087" w:rsidRPr="00AC12A7">
        <w:rPr>
          <w:rFonts w:cstheme="minorHAnsi"/>
        </w:rPr>
        <w:t>ice what it</w:t>
      </w:r>
      <w:r w:rsidR="007E6CA3" w:rsidRPr="00AC12A7">
        <w:rPr>
          <w:rFonts w:cstheme="minorHAnsi"/>
        </w:rPr>
        <w:t xml:space="preserve"> is doing as</w:t>
      </w:r>
      <w:r w:rsidRPr="00AC12A7">
        <w:rPr>
          <w:rFonts w:cstheme="minorHAnsi"/>
        </w:rPr>
        <w:t xml:space="preserve"> you</w:t>
      </w:r>
      <w:r w:rsidR="00A42E99" w:rsidRPr="00AC12A7">
        <w:rPr>
          <w:rFonts w:cstheme="minorHAnsi"/>
        </w:rPr>
        <w:t xml:space="preserve"> </w:t>
      </w:r>
      <w:r w:rsidR="00A42E99" w:rsidRPr="00AC12A7">
        <w:rPr>
          <w:rFonts w:cstheme="minorHAnsi"/>
          <w:i/>
        </w:rPr>
        <w:t xml:space="preserve">consider becoming </w:t>
      </w:r>
      <w:r w:rsidR="007E6CA3" w:rsidRPr="00AC12A7">
        <w:rPr>
          <w:rFonts w:cstheme="minorHAnsi"/>
          <w:i/>
        </w:rPr>
        <w:t xml:space="preserve">a weapon of </w:t>
      </w:r>
      <w:r w:rsidR="004E4087" w:rsidRPr="00AC12A7">
        <w:rPr>
          <w:rFonts w:cstheme="minorHAnsi"/>
          <w:i/>
        </w:rPr>
        <w:t>orientation</w:t>
      </w:r>
      <w:r w:rsidR="007E6CA3" w:rsidRPr="00AC12A7">
        <w:rPr>
          <w:rFonts w:cstheme="minorHAnsi"/>
          <w:i/>
        </w:rPr>
        <w:t xml:space="preserve"> in this</w:t>
      </w:r>
      <w:r w:rsidR="00A42E99" w:rsidRPr="00AC12A7">
        <w:rPr>
          <w:rFonts w:cstheme="minorHAnsi"/>
          <w:i/>
        </w:rPr>
        <w:t xml:space="preserve"> world</w:t>
      </w:r>
      <w:r w:rsidR="004E4087" w:rsidRPr="00AC12A7">
        <w:rPr>
          <w:rFonts w:cstheme="minorHAnsi"/>
        </w:rPr>
        <w:t>. What sensations are there?</w:t>
      </w:r>
      <w:r w:rsidRPr="00AC12A7">
        <w:rPr>
          <w:rFonts w:cstheme="minorHAnsi"/>
        </w:rPr>
        <w:t xml:space="preserve"> </w:t>
      </w:r>
      <w:r w:rsidR="00F57110" w:rsidRPr="00AC12A7">
        <w:rPr>
          <w:rFonts w:cstheme="minorHAnsi"/>
          <w:i/>
        </w:rPr>
        <w:t xml:space="preserve">(Pause) </w:t>
      </w:r>
      <w:r w:rsidR="002F0FEF" w:rsidRPr="00AC12A7">
        <w:t xml:space="preserve">You might notice what resistance and shutting down or, perhaps, power and trust </w:t>
      </w:r>
      <w:r w:rsidR="00234709">
        <w:t>feel</w:t>
      </w:r>
      <w:r w:rsidR="00234709" w:rsidRPr="00AC12A7">
        <w:t xml:space="preserve"> </w:t>
      </w:r>
      <w:r w:rsidR="002F0FEF" w:rsidRPr="00AC12A7">
        <w:t>like in your body.</w:t>
      </w:r>
      <w:r w:rsidR="002F0FEF" w:rsidRPr="00AC12A7">
        <w:rPr>
          <w:rFonts w:cstheme="minorHAnsi"/>
          <w:i/>
        </w:rPr>
        <w:t xml:space="preserve"> </w:t>
      </w:r>
      <w:r w:rsidR="00103575" w:rsidRPr="00AC12A7">
        <w:rPr>
          <w:rFonts w:cstheme="minorHAnsi"/>
          <w:i/>
        </w:rPr>
        <w:t>(Pause)</w:t>
      </w:r>
      <w:r w:rsidR="00103575" w:rsidRPr="00AC12A7">
        <w:rPr>
          <w:rFonts w:cstheme="minorHAnsi"/>
        </w:rPr>
        <w:t xml:space="preserve"> </w:t>
      </w:r>
      <w:r w:rsidRPr="00AC12A7">
        <w:rPr>
          <w:rFonts w:cstheme="minorHAnsi"/>
        </w:rPr>
        <w:t xml:space="preserve">Gently </w:t>
      </w:r>
      <w:r w:rsidR="00D325FF" w:rsidRPr="00AC12A7">
        <w:rPr>
          <w:rFonts w:cstheme="minorHAnsi"/>
        </w:rPr>
        <w:t xml:space="preserve">focus </w:t>
      </w:r>
      <w:r w:rsidRPr="00AC12A7">
        <w:rPr>
          <w:rFonts w:cstheme="minorHAnsi"/>
        </w:rPr>
        <w:t>your attention</w:t>
      </w:r>
      <w:r w:rsidR="00A42E99" w:rsidRPr="00AC12A7">
        <w:rPr>
          <w:rFonts w:cstheme="minorHAnsi"/>
        </w:rPr>
        <w:t xml:space="preserve"> on your body</w:t>
      </w:r>
      <w:r w:rsidR="001149ED" w:rsidRPr="00AC12A7">
        <w:rPr>
          <w:rFonts w:cstheme="minorHAnsi"/>
        </w:rPr>
        <w:t xml:space="preserve"> as you </w:t>
      </w:r>
      <w:r w:rsidR="001149ED" w:rsidRPr="007649F7">
        <w:rPr>
          <w:rFonts w:cstheme="minorHAnsi"/>
          <w:i/>
          <w:iCs/>
        </w:rPr>
        <w:t xml:space="preserve">consider becoming </w:t>
      </w:r>
      <w:r w:rsidR="004E4087" w:rsidRPr="007649F7">
        <w:rPr>
          <w:rFonts w:cstheme="minorHAnsi"/>
          <w:i/>
          <w:iCs/>
        </w:rPr>
        <w:t>a weapon of orientation</w:t>
      </w:r>
      <w:r w:rsidR="00642933" w:rsidRPr="007649F7">
        <w:rPr>
          <w:rFonts w:cstheme="minorHAnsi"/>
          <w:i/>
          <w:iCs/>
        </w:rPr>
        <w:t xml:space="preserve"> in this</w:t>
      </w:r>
      <w:r w:rsidR="001149ED" w:rsidRPr="007649F7">
        <w:rPr>
          <w:rFonts w:cstheme="minorHAnsi"/>
          <w:i/>
          <w:iCs/>
        </w:rPr>
        <w:t xml:space="preserve"> world</w:t>
      </w:r>
      <w:r w:rsidRPr="00AC12A7">
        <w:rPr>
          <w:rFonts w:cstheme="minorHAnsi"/>
        </w:rPr>
        <w:t>.</w:t>
      </w:r>
      <w:r w:rsidR="0028671F" w:rsidRPr="00AC12A7">
        <w:rPr>
          <w:rFonts w:cstheme="minorHAnsi"/>
        </w:rPr>
        <w:t xml:space="preserve"> Breathe</w:t>
      </w:r>
      <w:r w:rsidR="0028671F" w:rsidRPr="00AC12A7">
        <w:rPr>
          <w:rFonts w:cstheme="minorHAnsi"/>
          <w:i/>
        </w:rPr>
        <w:t>.</w:t>
      </w:r>
      <w:r w:rsidRPr="00AC12A7">
        <w:rPr>
          <w:rFonts w:cstheme="minorHAnsi"/>
          <w:i/>
        </w:rPr>
        <w:t xml:space="preserve"> </w:t>
      </w:r>
      <w:r w:rsidR="004E4087" w:rsidRPr="00AC12A7">
        <w:rPr>
          <w:rFonts w:cstheme="minorHAnsi"/>
          <w:i/>
        </w:rPr>
        <w:t xml:space="preserve">(Pause </w:t>
      </w:r>
      <w:r w:rsidR="00B91054" w:rsidRPr="00AC12A7">
        <w:rPr>
          <w:rFonts w:cstheme="minorHAnsi"/>
          <w:i/>
        </w:rPr>
        <w:t xml:space="preserve">for </w:t>
      </w:r>
      <w:r w:rsidR="004E4087" w:rsidRPr="00AC12A7">
        <w:rPr>
          <w:rFonts w:cstheme="minorHAnsi"/>
          <w:i/>
        </w:rPr>
        <w:t>3</w:t>
      </w:r>
      <w:r w:rsidRPr="00AC12A7">
        <w:rPr>
          <w:rFonts w:cstheme="minorHAnsi"/>
          <w:i/>
        </w:rPr>
        <w:t>0 seconds)</w:t>
      </w:r>
    </w:p>
    <w:p w14:paraId="5F395AF1" w14:textId="77777777" w:rsidR="00713BE1" w:rsidRPr="00AC12A7" w:rsidRDefault="00713BE1" w:rsidP="00F93868">
      <w:pPr>
        <w:spacing w:after="0" w:line="240" w:lineRule="auto"/>
        <w:jc w:val="both"/>
        <w:rPr>
          <w:rFonts w:cstheme="minorHAnsi"/>
        </w:rPr>
      </w:pPr>
    </w:p>
    <w:p w14:paraId="3662CB09" w14:textId="77777777" w:rsidR="004E4087" w:rsidRPr="00AC12A7" w:rsidRDefault="004E4087" w:rsidP="00F93868">
      <w:pPr>
        <w:spacing w:after="0" w:line="240" w:lineRule="auto"/>
        <w:jc w:val="both"/>
        <w:rPr>
          <w:rFonts w:cstheme="minorHAnsi"/>
          <w:b/>
        </w:rPr>
      </w:pPr>
      <w:r w:rsidRPr="00AC12A7">
        <w:rPr>
          <w:rFonts w:cstheme="minorHAnsi"/>
          <w:b/>
        </w:rPr>
        <w:t>Talk to Jesus</w:t>
      </w:r>
    </w:p>
    <w:p w14:paraId="0713D8F0" w14:textId="43E9CC3D" w:rsidR="00D24139" w:rsidRPr="00AC12A7" w:rsidRDefault="00D24139" w:rsidP="00F93868">
      <w:pPr>
        <w:spacing w:after="0" w:line="240" w:lineRule="auto"/>
        <w:jc w:val="both"/>
        <w:rPr>
          <w:rFonts w:cstheme="minorHAnsi"/>
          <w:i/>
        </w:rPr>
      </w:pPr>
      <w:r w:rsidRPr="00AC12A7">
        <w:rPr>
          <w:rFonts w:cstheme="minorHAnsi"/>
        </w:rPr>
        <w:t>You might imagine that you are leaning back in the</w:t>
      </w:r>
      <w:r w:rsidR="009D556A" w:rsidRPr="00AC12A7">
        <w:rPr>
          <w:rFonts w:cstheme="minorHAnsi"/>
        </w:rPr>
        <w:t xml:space="preserve"> safe and loving arms of Jesus as</w:t>
      </w:r>
      <w:r w:rsidRPr="00AC12A7">
        <w:rPr>
          <w:rFonts w:cstheme="minorHAnsi"/>
        </w:rPr>
        <w:t xml:space="preserve"> </w:t>
      </w:r>
      <w:r w:rsidR="009D556A" w:rsidRPr="00AC12A7">
        <w:rPr>
          <w:rFonts w:cstheme="minorHAnsi"/>
        </w:rPr>
        <w:t xml:space="preserve">together you </w:t>
      </w:r>
      <w:r w:rsidR="009D556A" w:rsidRPr="00AC12A7">
        <w:rPr>
          <w:rFonts w:cstheme="minorHAnsi"/>
          <w:i/>
        </w:rPr>
        <w:t>consider</w:t>
      </w:r>
      <w:r w:rsidR="00BD1282" w:rsidRPr="00AC12A7">
        <w:rPr>
          <w:rFonts w:cstheme="minorHAnsi"/>
          <w:i/>
        </w:rPr>
        <w:t xml:space="preserve"> </w:t>
      </w:r>
      <w:r w:rsidR="0024711E" w:rsidRPr="00AC12A7">
        <w:rPr>
          <w:rFonts w:cstheme="minorHAnsi"/>
          <w:i/>
        </w:rPr>
        <w:t>becoming</w:t>
      </w:r>
      <w:r w:rsidR="00BD1282" w:rsidRPr="00AC12A7">
        <w:rPr>
          <w:rFonts w:cstheme="minorHAnsi"/>
        </w:rPr>
        <w:t xml:space="preserve"> </w:t>
      </w:r>
      <w:r w:rsidR="004E4087" w:rsidRPr="00AC12A7">
        <w:rPr>
          <w:rFonts w:cstheme="minorHAnsi"/>
          <w:i/>
        </w:rPr>
        <w:t>a wea</w:t>
      </w:r>
      <w:r w:rsidR="0028671F" w:rsidRPr="00AC12A7">
        <w:rPr>
          <w:rFonts w:cstheme="minorHAnsi"/>
          <w:i/>
        </w:rPr>
        <w:t>pon of orientation</w:t>
      </w:r>
      <w:r w:rsidR="00A42E99" w:rsidRPr="00AC12A7">
        <w:rPr>
          <w:rFonts w:cstheme="minorHAnsi"/>
        </w:rPr>
        <w:t xml:space="preserve">. </w:t>
      </w:r>
      <w:r w:rsidR="004E4087" w:rsidRPr="00AC12A7">
        <w:rPr>
          <w:rFonts w:cstheme="minorHAnsi"/>
        </w:rPr>
        <w:t>Are you</w:t>
      </w:r>
      <w:r w:rsidRPr="00AC12A7">
        <w:rPr>
          <w:rFonts w:cstheme="minorHAnsi"/>
        </w:rPr>
        <w:t xml:space="preserve"> </w:t>
      </w:r>
      <w:r w:rsidR="00642933" w:rsidRPr="00AC12A7">
        <w:rPr>
          <w:rFonts w:cstheme="minorHAnsi"/>
        </w:rPr>
        <w:t>comfortable</w:t>
      </w:r>
      <w:r w:rsidR="00D55297" w:rsidRPr="00AC12A7">
        <w:rPr>
          <w:rFonts w:cstheme="minorHAnsi"/>
        </w:rPr>
        <w:t xml:space="preserve"> about </w:t>
      </w:r>
      <w:r w:rsidR="00213169" w:rsidRPr="00AC12A7">
        <w:rPr>
          <w:rFonts w:cstheme="minorHAnsi"/>
        </w:rPr>
        <w:t>this possibility</w:t>
      </w:r>
      <w:r w:rsidR="00642933" w:rsidRPr="00AC12A7">
        <w:rPr>
          <w:rFonts w:cstheme="minorHAnsi"/>
        </w:rPr>
        <w:t>, uncomfortable</w:t>
      </w:r>
      <w:r w:rsidR="004E4087" w:rsidRPr="00AC12A7">
        <w:rPr>
          <w:rFonts w:cstheme="minorHAnsi"/>
        </w:rPr>
        <w:t xml:space="preserve">, or </w:t>
      </w:r>
      <w:r w:rsidR="000144E3" w:rsidRPr="00AC12A7">
        <w:rPr>
          <w:rFonts w:cstheme="minorHAnsi"/>
        </w:rPr>
        <w:t xml:space="preserve">are you </w:t>
      </w:r>
      <w:r w:rsidR="004E4087" w:rsidRPr="00AC12A7">
        <w:rPr>
          <w:rFonts w:cstheme="minorHAnsi"/>
        </w:rPr>
        <w:t>shut</w:t>
      </w:r>
      <w:r w:rsidR="00B46531" w:rsidRPr="00AC12A7">
        <w:rPr>
          <w:rFonts w:cstheme="minorHAnsi"/>
        </w:rPr>
        <w:t xml:space="preserve">ting </w:t>
      </w:r>
      <w:r w:rsidR="004E4087" w:rsidRPr="00AC12A7">
        <w:rPr>
          <w:rFonts w:cstheme="minorHAnsi"/>
        </w:rPr>
        <w:t>down</w:t>
      </w:r>
      <w:r w:rsidRPr="00AC12A7">
        <w:rPr>
          <w:rFonts w:cstheme="minorHAnsi"/>
        </w:rPr>
        <w:t>?</w:t>
      </w:r>
      <w:r w:rsidR="00B46531" w:rsidRPr="00AC12A7">
        <w:rPr>
          <w:rFonts w:cstheme="minorHAnsi"/>
        </w:rPr>
        <w:t xml:space="preserve"> Just observe.</w:t>
      </w:r>
      <w:r w:rsidRPr="00AC12A7">
        <w:rPr>
          <w:rFonts w:cstheme="minorHAnsi"/>
        </w:rPr>
        <w:t xml:space="preserve"> </w:t>
      </w:r>
      <w:r w:rsidR="00A42E99" w:rsidRPr="00AC12A7">
        <w:rPr>
          <w:rFonts w:cstheme="minorHAnsi"/>
          <w:i/>
        </w:rPr>
        <w:t>(Pause)</w:t>
      </w:r>
      <w:r w:rsidR="00A42E99" w:rsidRPr="00AC12A7">
        <w:rPr>
          <w:rFonts w:cstheme="minorHAnsi"/>
        </w:rPr>
        <w:t xml:space="preserve"> </w:t>
      </w:r>
      <w:r w:rsidR="00234F4A" w:rsidRPr="00AC12A7">
        <w:rPr>
          <w:rFonts w:cstheme="minorHAnsi"/>
        </w:rPr>
        <w:t>Have you ever tried</w:t>
      </w:r>
      <w:r w:rsidR="0024711E" w:rsidRPr="00AC12A7">
        <w:rPr>
          <w:rFonts w:cstheme="minorHAnsi"/>
        </w:rPr>
        <w:t xml:space="preserve"> </w:t>
      </w:r>
      <w:r w:rsidR="008E4EAD" w:rsidRPr="00AC12A7">
        <w:rPr>
          <w:rFonts w:cstheme="minorHAnsi"/>
        </w:rPr>
        <w:t>serving</w:t>
      </w:r>
      <w:r w:rsidR="0024711E" w:rsidRPr="00AC12A7">
        <w:rPr>
          <w:rFonts w:cstheme="minorHAnsi"/>
        </w:rPr>
        <w:t xml:space="preserve"> God</w:t>
      </w:r>
      <w:r w:rsidR="00A42E99" w:rsidRPr="00AC12A7">
        <w:rPr>
          <w:rFonts w:cstheme="minorHAnsi"/>
        </w:rPr>
        <w:t xml:space="preserve"> in the past? What happened? </w:t>
      </w:r>
      <w:r w:rsidR="00A42E99" w:rsidRPr="00AC12A7">
        <w:rPr>
          <w:rFonts w:cstheme="minorHAnsi"/>
          <w:i/>
        </w:rPr>
        <w:t>(Pause)</w:t>
      </w:r>
      <w:r w:rsidR="00A42E99" w:rsidRPr="00AC12A7">
        <w:rPr>
          <w:rFonts w:cstheme="minorHAnsi"/>
        </w:rPr>
        <w:t xml:space="preserve"> </w:t>
      </w:r>
      <w:r w:rsidRPr="00AC12A7">
        <w:rPr>
          <w:rFonts w:cstheme="minorHAnsi"/>
        </w:rPr>
        <w:t xml:space="preserve">Observe your experience as just information. You might process </w:t>
      </w:r>
      <w:r w:rsidR="003C3187" w:rsidRPr="00AC12A7">
        <w:rPr>
          <w:rFonts w:cstheme="minorHAnsi"/>
        </w:rPr>
        <w:t xml:space="preserve">your experience </w:t>
      </w:r>
      <w:r w:rsidRPr="00AC12A7">
        <w:rPr>
          <w:rFonts w:cstheme="minorHAnsi"/>
        </w:rPr>
        <w:t xml:space="preserve">with </w:t>
      </w:r>
      <w:r w:rsidR="00D325FF" w:rsidRPr="00AC12A7">
        <w:rPr>
          <w:rFonts w:cstheme="minorHAnsi"/>
        </w:rPr>
        <w:t xml:space="preserve">a </w:t>
      </w:r>
      <w:r w:rsidRPr="00AC12A7">
        <w:rPr>
          <w:rFonts w:cstheme="minorHAnsi"/>
        </w:rPr>
        <w:t xml:space="preserve">long exhaling breath or the </w:t>
      </w:r>
      <w:r w:rsidR="00D325FF" w:rsidRPr="00AC12A7">
        <w:rPr>
          <w:rFonts w:cstheme="minorHAnsi"/>
        </w:rPr>
        <w:t>D</w:t>
      </w:r>
      <w:r w:rsidRPr="00AC12A7">
        <w:rPr>
          <w:rFonts w:cstheme="minorHAnsi"/>
        </w:rPr>
        <w:t xml:space="preserve">ragon </w:t>
      </w:r>
      <w:r w:rsidR="00D325FF" w:rsidRPr="00AC12A7">
        <w:rPr>
          <w:rFonts w:cstheme="minorHAnsi"/>
        </w:rPr>
        <w:t>B</w:t>
      </w:r>
      <w:r w:rsidRPr="00AC12A7">
        <w:rPr>
          <w:rFonts w:cstheme="minorHAnsi"/>
        </w:rPr>
        <w:t xml:space="preserve">reath. </w:t>
      </w:r>
      <w:r w:rsidRPr="00AC12A7">
        <w:rPr>
          <w:rFonts w:cstheme="minorHAnsi"/>
          <w:i/>
        </w:rPr>
        <w:t xml:space="preserve">(Pause </w:t>
      </w:r>
      <w:r w:rsidR="00B91054" w:rsidRPr="00AC12A7">
        <w:rPr>
          <w:rFonts w:cstheme="minorHAnsi"/>
          <w:i/>
        </w:rPr>
        <w:t xml:space="preserve">for </w:t>
      </w:r>
      <w:r w:rsidRPr="00AC12A7">
        <w:rPr>
          <w:rFonts w:cstheme="minorHAnsi"/>
          <w:i/>
        </w:rPr>
        <w:t>30 seconds)</w:t>
      </w:r>
    </w:p>
    <w:p w14:paraId="1F76194D" w14:textId="77777777" w:rsidR="00642933" w:rsidRPr="00AC12A7" w:rsidRDefault="00642933" w:rsidP="00F93868">
      <w:pPr>
        <w:spacing w:after="0" w:line="240" w:lineRule="auto"/>
        <w:jc w:val="both"/>
        <w:rPr>
          <w:rFonts w:cstheme="minorHAnsi"/>
        </w:rPr>
      </w:pPr>
    </w:p>
    <w:p w14:paraId="10B55599" w14:textId="77777777" w:rsidR="004E4087" w:rsidRPr="00AC12A7" w:rsidRDefault="004E4087" w:rsidP="00F93868">
      <w:pPr>
        <w:spacing w:after="0" w:line="240" w:lineRule="auto"/>
        <w:jc w:val="both"/>
        <w:rPr>
          <w:rFonts w:cstheme="minorHAnsi"/>
          <w:b/>
        </w:rPr>
      </w:pPr>
      <w:r w:rsidRPr="00AC12A7">
        <w:rPr>
          <w:rFonts w:cstheme="minorHAnsi"/>
          <w:b/>
        </w:rPr>
        <w:t>Heal</w:t>
      </w:r>
    </w:p>
    <w:p w14:paraId="17A19205" w14:textId="77777777" w:rsidR="00D24139" w:rsidRPr="00AC12A7" w:rsidRDefault="0089357A" w:rsidP="00F93868">
      <w:pPr>
        <w:spacing w:after="0" w:line="240" w:lineRule="auto"/>
        <w:jc w:val="both"/>
        <w:rPr>
          <w:rFonts w:cstheme="minorHAnsi"/>
          <w:i/>
        </w:rPr>
      </w:pPr>
      <w:r w:rsidRPr="00AC12A7">
        <w:rPr>
          <w:rFonts w:cstheme="minorHAnsi"/>
        </w:rPr>
        <w:t>As you breathe</w:t>
      </w:r>
      <w:r w:rsidR="00C96565" w:rsidRPr="00AC12A7">
        <w:rPr>
          <w:rFonts w:cstheme="minorHAnsi"/>
        </w:rPr>
        <w:t>,</w:t>
      </w:r>
      <w:r w:rsidRPr="00AC12A7">
        <w:rPr>
          <w:rFonts w:cstheme="minorHAnsi"/>
        </w:rPr>
        <w:t xml:space="preserve"> repeat the </w:t>
      </w:r>
      <w:proofErr w:type="gramStart"/>
      <w:r w:rsidRPr="00AC12A7">
        <w:rPr>
          <w:rFonts w:cstheme="minorHAnsi"/>
        </w:rPr>
        <w:t>word</w:t>
      </w:r>
      <w:r w:rsidR="00D24139" w:rsidRPr="00AC12A7">
        <w:rPr>
          <w:rFonts w:cstheme="minorHAnsi"/>
        </w:rPr>
        <w:t xml:space="preserve"> </w:t>
      </w:r>
      <w:r w:rsidR="006747A4" w:rsidRPr="00AC12A7">
        <w:rPr>
          <w:rFonts w:cstheme="minorHAnsi"/>
          <w:i/>
        </w:rPr>
        <w:t>W</w:t>
      </w:r>
      <w:r w:rsidR="00D24139" w:rsidRPr="00AC12A7">
        <w:rPr>
          <w:rFonts w:cstheme="minorHAnsi"/>
          <w:i/>
        </w:rPr>
        <w:t>elcome</w:t>
      </w:r>
      <w:proofErr w:type="gramEnd"/>
      <w:r w:rsidR="00D24139" w:rsidRPr="00AC12A7">
        <w:rPr>
          <w:rFonts w:cstheme="minorHAnsi"/>
          <w:i/>
        </w:rPr>
        <w:t xml:space="preserve">. (Pause </w:t>
      </w:r>
      <w:r w:rsidR="00B91054" w:rsidRPr="00AC12A7">
        <w:rPr>
          <w:rFonts w:cstheme="minorHAnsi"/>
          <w:i/>
        </w:rPr>
        <w:t xml:space="preserve">for </w:t>
      </w:r>
      <w:r w:rsidR="00D24139" w:rsidRPr="00AC12A7">
        <w:rPr>
          <w:rFonts w:cstheme="minorHAnsi"/>
          <w:i/>
        </w:rPr>
        <w:t>10 seconds)</w:t>
      </w:r>
      <w:r w:rsidR="00D24139" w:rsidRPr="00AC12A7">
        <w:rPr>
          <w:rFonts w:cstheme="minorHAnsi"/>
        </w:rPr>
        <w:t xml:space="preserve"> </w:t>
      </w:r>
    </w:p>
    <w:p w14:paraId="2C6B8F93" w14:textId="77777777" w:rsidR="0089357A" w:rsidRPr="00AC12A7" w:rsidRDefault="0089357A" w:rsidP="00F93868">
      <w:pPr>
        <w:spacing w:after="0" w:line="240" w:lineRule="auto"/>
        <w:jc w:val="both"/>
        <w:rPr>
          <w:rFonts w:cstheme="minorHAnsi"/>
        </w:rPr>
      </w:pPr>
    </w:p>
    <w:p w14:paraId="356FD85D" w14:textId="77777777" w:rsidR="00642933" w:rsidRPr="00AC12A7" w:rsidRDefault="004E4087" w:rsidP="00F93868">
      <w:pPr>
        <w:spacing w:after="0" w:line="240" w:lineRule="auto"/>
        <w:jc w:val="both"/>
        <w:rPr>
          <w:rFonts w:cstheme="minorHAnsi"/>
          <w:i/>
        </w:rPr>
      </w:pPr>
      <w:r w:rsidRPr="00AC12A7">
        <w:rPr>
          <w:rFonts w:cstheme="minorHAnsi"/>
          <w:i/>
        </w:rPr>
        <w:t xml:space="preserve">(Pause </w:t>
      </w:r>
      <w:r w:rsidR="00454DFB" w:rsidRPr="00AC12A7">
        <w:rPr>
          <w:rFonts w:cstheme="minorHAnsi"/>
          <w:i/>
        </w:rPr>
        <w:t xml:space="preserve">for </w:t>
      </w:r>
      <w:r w:rsidRPr="00AC12A7">
        <w:rPr>
          <w:rFonts w:cstheme="minorHAnsi"/>
          <w:i/>
        </w:rPr>
        <w:t>8</w:t>
      </w:r>
      <w:r w:rsidR="00642933" w:rsidRPr="00AC12A7">
        <w:rPr>
          <w:rFonts w:cstheme="minorHAnsi"/>
          <w:i/>
        </w:rPr>
        <w:t xml:space="preserve"> seconds</w:t>
      </w:r>
      <w:r w:rsidRPr="00AC12A7">
        <w:rPr>
          <w:rFonts w:cstheme="minorHAnsi"/>
          <w:i/>
        </w:rPr>
        <w:t xml:space="preserve"> or one long breath</w:t>
      </w:r>
      <w:r w:rsidR="0024711E" w:rsidRPr="00AC12A7">
        <w:rPr>
          <w:rFonts w:cstheme="minorHAnsi"/>
          <w:i/>
        </w:rPr>
        <w:t xml:space="preserve"> after each statement</w:t>
      </w:r>
      <w:r w:rsidR="00642933" w:rsidRPr="00AC12A7">
        <w:rPr>
          <w:rFonts w:cstheme="minorHAnsi"/>
          <w:i/>
        </w:rPr>
        <w:t>)</w:t>
      </w:r>
    </w:p>
    <w:p w14:paraId="1ECC3916" w14:textId="77777777" w:rsidR="0089357A" w:rsidRPr="00AC12A7" w:rsidRDefault="00D24139" w:rsidP="00F93868">
      <w:pPr>
        <w:pStyle w:val="ListParagraph"/>
        <w:numPr>
          <w:ilvl w:val="0"/>
          <w:numId w:val="2"/>
        </w:numPr>
        <w:spacing w:after="0" w:line="240" w:lineRule="auto"/>
        <w:jc w:val="both"/>
        <w:rPr>
          <w:rFonts w:cstheme="minorHAnsi"/>
        </w:rPr>
      </w:pPr>
      <w:r w:rsidRPr="00AC12A7">
        <w:rPr>
          <w:rFonts w:cstheme="minorHAnsi"/>
        </w:rPr>
        <w:t>Welcome this opportunity to explore</w:t>
      </w:r>
      <w:r w:rsidR="004E4087" w:rsidRPr="00AC12A7">
        <w:rPr>
          <w:rFonts w:cstheme="minorHAnsi"/>
        </w:rPr>
        <w:t xml:space="preserve"> a</w:t>
      </w:r>
      <w:r w:rsidR="00D55297" w:rsidRPr="00AC12A7">
        <w:rPr>
          <w:rFonts w:cstheme="minorHAnsi"/>
        </w:rPr>
        <w:t xml:space="preserve"> new</w:t>
      </w:r>
      <w:r w:rsidR="004E4087" w:rsidRPr="00AC12A7">
        <w:rPr>
          <w:rFonts w:cstheme="minorHAnsi"/>
        </w:rPr>
        <w:t xml:space="preserve"> possibility</w:t>
      </w:r>
      <w:r w:rsidRPr="00AC12A7">
        <w:rPr>
          <w:rFonts w:cstheme="minorHAnsi"/>
        </w:rPr>
        <w:t>.</w:t>
      </w:r>
    </w:p>
    <w:p w14:paraId="1BB6B78B" w14:textId="0D98564B" w:rsidR="0089357A" w:rsidRPr="00AC12A7" w:rsidRDefault="00D24139" w:rsidP="00F93868">
      <w:pPr>
        <w:pStyle w:val="ListParagraph"/>
        <w:numPr>
          <w:ilvl w:val="0"/>
          <w:numId w:val="2"/>
        </w:numPr>
        <w:spacing w:after="0" w:line="240" w:lineRule="auto"/>
        <w:jc w:val="both"/>
        <w:rPr>
          <w:rFonts w:cstheme="minorHAnsi"/>
        </w:rPr>
      </w:pPr>
      <w:r w:rsidRPr="00AC12A7">
        <w:rPr>
          <w:rFonts w:cstheme="minorHAnsi"/>
        </w:rPr>
        <w:t>Welcome the H</w:t>
      </w:r>
      <w:r w:rsidR="00A42E99" w:rsidRPr="00AC12A7">
        <w:rPr>
          <w:rFonts w:cstheme="minorHAnsi"/>
        </w:rPr>
        <w:t>oly Spirit of trut</w:t>
      </w:r>
      <w:r w:rsidR="002F0FEF" w:rsidRPr="00AC12A7">
        <w:rPr>
          <w:rFonts w:cstheme="minorHAnsi"/>
        </w:rPr>
        <w:t>h with an open and inquiring mind</w:t>
      </w:r>
      <w:r w:rsidR="00642933" w:rsidRPr="00AC12A7">
        <w:rPr>
          <w:rFonts w:cstheme="minorHAnsi"/>
        </w:rPr>
        <w:t xml:space="preserve">. </w:t>
      </w:r>
    </w:p>
    <w:p w14:paraId="4BAC0BF6" w14:textId="77777777" w:rsidR="0089357A" w:rsidRPr="00AC12A7" w:rsidRDefault="00D24139" w:rsidP="00F93868">
      <w:pPr>
        <w:pStyle w:val="ListParagraph"/>
        <w:numPr>
          <w:ilvl w:val="0"/>
          <w:numId w:val="2"/>
        </w:numPr>
        <w:spacing w:after="0" w:line="240" w:lineRule="auto"/>
        <w:jc w:val="both"/>
        <w:rPr>
          <w:rFonts w:cstheme="minorHAnsi"/>
        </w:rPr>
      </w:pPr>
      <w:r w:rsidRPr="00AC12A7">
        <w:rPr>
          <w:rFonts w:cstheme="minorHAnsi"/>
        </w:rPr>
        <w:t>Welc</w:t>
      </w:r>
      <w:r w:rsidR="004E4087" w:rsidRPr="00AC12A7">
        <w:rPr>
          <w:rFonts w:cstheme="minorHAnsi"/>
        </w:rPr>
        <w:t>ome your present reality and the progress you have made</w:t>
      </w:r>
      <w:r w:rsidR="00642933" w:rsidRPr="00AC12A7">
        <w:rPr>
          <w:rFonts w:cstheme="minorHAnsi"/>
        </w:rPr>
        <w:t xml:space="preserve">. </w:t>
      </w:r>
    </w:p>
    <w:p w14:paraId="2253CC9D" w14:textId="77777777" w:rsidR="00D24139" w:rsidRPr="00AC12A7" w:rsidRDefault="00D24139" w:rsidP="00F93868">
      <w:pPr>
        <w:pStyle w:val="ListParagraph"/>
        <w:numPr>
          <w:ilvl w:val="0"/>
          <w:numId w:val="2"/>
        </w:numPr>
        <w:spacing w:after="0" w:line="240" w:lineRule="auto"/>
        <w:jc w:val="both"/>
        <w:rPr>
          <w:rFonts w:cstheme="minorHAnsi"/>
        </w:rPr>
      </w:pPr>
      <w:r w:rsidRPr="00AC12A7">
        <w:rPr>
          <w:rFonts w:cstheme="minorHAnsi"/>
        </w:rPr>
        <w:t xml:space="preserve">Welcome what you are learning about yourself. </w:t>
      </w:r>
      <w:r w:rsidRPr="00AC12A7">
        <w:rPr>
          <w:rFonts w:cstheme="minorHAnsi"/>
          <w:i/>
        </w:rPr>
        <w:t xml:space="preserve">(Pause </w:t>
      </w:r>
      <w:r w:rsidR="00B91054" w:rsidRPr="00AC12A7">
        <w:rPr>
          <w:rFonts w:cstheme="minorHAnsi"/>
          <w:i/>
        </w:rPr>
        <w:t xml:space="preserve">for </w:t>
      </w:r>
      <w:r w:rsidRPr="00AC12A7">
        <w:rPr>
          <w:rFonts w:cstheme="minorHAnsi"/>
          <w:i/>
        </w:rPr>
        <w:t>10 seconds)</w:t>
      </w:r>
    </w:p>
    <w:p w14:paraId="03DD5A43" w14:textId="77777777" w:rsidR="00642933" w:rsidRPr="00AC12A7" w:rsidRDefault="00642933" w:rsidP="00F93868">
      <w:pPr>
        <w:spacing w:after="0" w:line="240" w:lineRule="auto"/>
        <w:jc w:val="both"/>
        <w:rPr>
          <w:rFonts w:cstheme="minorHAnsi"/>
        </w:rPr>
      </w:pPr>
    </w:p>
    <w:p w14:paraId="5DDC6ACB" w14:textId="77777777" w:rsidR="00B91054" w:rsidRPr="00AC12A7" w:rsidRDefault="00B91054" w:rsidP="000A7A6D">
      <w:pPr>
        <w:spacing w:after="0" w:line="240" w:lineRule="auto"/>
        <w:jc w:val="both"/>
        <w:rPr>
          <w:rFonts w:cstheme="minorHAnsi"/>
        </w:rPr>
      </w:pPr>
      <w:bookmarkStart w:id="21" w:name="OLE_LINK34"/>
      <w:bookmarkStart w:id="22" w:name="OLE_LINK33"/>
      <w:bookmarkStart w:id="23" w:name="_Hlk496221850"/>
      <w:r w:rsidRPr="00AC12A7">
        <w:rPr>
          <w:rFonts w:cstheme="minorHAnsi"/>
        </w:rPr>
        <w:t>Now, as you breathe, you might use the following statements as a confession to the Lord and turn away from the Idol Self. On the exhale, let go.</w:t>
      </w:r>
      <w:bookmarkStart w:id="24" w:name="_Hlk525227968"/>
      <w:r w:rsidRPr="00AC12A7">
        <w:rPr>
          <w:rStyle w:val="EndnoteReference"/>
          <w:rFonts w:cstheme="minorHAnsi"/>
        </w:rPr>
        <w:endnoteReference w:id="1"/>
      </w:r>
      <w:bookmarkEnd w:id="21"/>
      <w:bookmarkEnd w:id="22"/>
      <w:bookmarkEnd w:id="24"/>
    </w:p>
    <w:bookmarkEnd w:id="23"/>
    <w:p w14:paraId="6BF9DF43" w14:textId="77777777" w:rsidR="0089357A" w:rsidRPr="00AC12A7" w:rsidRDefault="0089357A" w:rsidP="00F93868">
      <w:pPr>
        <w:spacing w:after="0" w:line="240" w:lineRule="auto"/>
        <w:jc w:val="both"/>
        <w:rPr>
          <w:rFonts w:cstheme="minorHAnsi"/>
        </w:rPr>
      </w:pPr>
    </w:p>
    <w:p w14:paraId="6BF6EE4B" w14:textId="77777777" w:rsidR="0089357A" w:rsidRPr="00AC12A7" w:rsidRDefault="0089357A" w:rsidP="00F93868">
      <w:pPr>
        <w:spacing w:after="0" w:line="240" w:lineRule="auto"/>
        <w:jc w:val="both"/>
        <w:rPr>
          <w:rFonts w:cstheme="minorHAnsi"/>
          <w:i/>
        </w:rPr>
      </w:pPr>
      <w:r w:rsidRPr="00AC12A7">
        <w:rPr>
          <w:rFonts w:cstheme="minorHAnsi"/>
          <w:i/>
        </w:rPr>
        <w:t>(Pause for 5 seconds after each statement)</w:t>
      </w:r>
    </w:p>
    <w:p w14:paraId="7B20B53E" w14:textId="77777777" w:rsidR="0089357A" w:rsidRPr="00AC12A7" w:rsidRDefault="004E4087" w:rsidP="00F93868">
      <w:pPr>
        <w:pStyle w:val="ListParagraph"/>
        <w:numPr>
          <w:ilvl w:val="0"/>
          <w:numId w:val="1"/>
        </w:numPr>
        <w:spacing w:after="0" w:line="240" w:lineRule="auto"/>
        <w:jc w:val="both"/>
        <w:rPr>
          <w:rFonts w:cstheme="minorHAnsi"/>
        </w:rPr>
      </w:pPr>
      <w:r w:rsidRPr="00AC12A7">
        <w:rPr>
          <w:rFonts w:cstheme="minorHAnsi"/>
        </w:rPr>
        <w:t xml:space="preserve">As I become a weapon </w:t>
      </w:r>
      <w:r w:rsidR="0024711E" w:rsidRPr="00AC12A7">
        <w:rPr>
          <w:rFonts w:cstheme="minorHAnsi"/>
        </w:rPr>
        <w:t xml:space="preserve">for God, I let go of </w:t>
      </w:r>
      <w:r w:rsidR="006F1FC4" w:rsidRPr="00AC12A7">
        <w:rPr>
          <w:rFonts w:cstheme="minorHAnsi"/>
        </w:rPr>
        <w:t>being anxious about</w:t>
      </w:r>
      <w:r w:rsidR="00D55297" w:rsidRPr="00AC12A7">
        <w:rPr>
          <w:rFonts w:cstheme="minorHAnsi"/>
        </w:rPr>
        <w:t xml:space="preserve"> power and control.</w:t>
      </w:r>
    </w:p>
    <w:p w14:paraId="30D6116C" w14:textId="77777777" w:rsidR="0089357A" w:rsidRPr="00AC12A7" w:rsidRDefault="004E4087" w:rsidP="00F93868">
      <w:pPr>
        <w:pStyle w:val="ListParagraph"/>
        <w:numPr>
          <w:ilvl w:val="0"/>
          <w:numId w:val="1"/>
        </w:numPr>
        <w:spacing w:after="0" w:line="240" w:lineRule="auto"/>
        <w:jc w:val="both"/>
        <w:rPr>
          <w:rFonts w:cstheme="minorHAnsi"/>
        </w:rPr>
      </w:pPr>
      <w:r w:rsidRPr="00AC12A7">
        <w:rPr>
          <w:rFonts w:cstheme="minorHAnsi"/>
        </w:rPr>
        <w:t xml:space="preserve">As I become a weapon </w:t>
      </w:r>
      <w:r w:rsidR="0024711E" w:rsidRPr="00AC12A7">
        <w:rPr>
          <w:rFonts w:cstheme="minorHAnsi"/>
        </w:rPr>
        <w:t xml:space="preserve">for God, I let go of </w:t>
      </w:r>
      <w:r w:rsidR="00246378" w:rsidRPr="00AC12A7">
        <w:rPr>
          <w:rFonts w:cstheme="minorHAnsi"/>
        </w:rPr>
        <w:t xml:space="preserve">being </w:t>
      </w:r>
      <w:r w:rsidR="006F1FC4" w:rsidRPr="00AC12A7">
        <w:rPr>
          <w:rFonts w:cstheme="minorHAnsi"/>
        </w:rPr>
        <w:t>anxious about</w:t>
      </w:r>
      <w:r w:rsidR="00D55297" w:rsidRPr="00AC12A7">
        <w:rPr>
          <w:rFonts w:cstheme="minorHAnsi"/>
        </w:rPr>
        <w:t xml:space="preserve"> esteem and affection.</w:t>
      </w:r>
    </w:p>
    <w:p w14:paraId="1F67267E" w14:textId="19D193EF" w:rsidR="0089357A" w:rsidRPr="00AC12A7" w:rsidRDefault="004E4087" w:rsidP="00F93868">
      <w:pPr>
        <w:pStyle w:val="ListParagraph"/>
        <w:numPr>
          <w:ilvl w:val="0"/>
          <w:numId w:val="1"/>
        </w:numPr>
        <w:spacing w:after="0" w:line="240" w:lineRule="auto"/>
        <w:jc w:val="both"/>
        <w:rPr>
          <w:rFonts w:cstheme="minorHAnsi"/>
        </w:rPr>
      </w:pPr>
      <w:r w:rsidRPr="00AC12A7">
        <w:rPr>
          <w:rFonts w:cstheme="minorHAnsi"/>
        </w:rPr>
        <w:t>As I become a weapon for God, I let g</w:t>
      </w:r>
      <w:r w:rsidR="0024711E" w:rsidRPr="00AC12A7">
        <w:rPr>
          <w:rFonts w:cstheme="minorHAnsi"/>
        </w:rPr>
        <w:t xml:space="preserve">o of </w:t>
      </w:r>
      <w:r w:rsidR="006F1FC4" w:rsidRPr="00AC12A7">
        <w:rPr>
          <w:rFonts w:cstheme="minorHAnsi"/>
        </w:rPr>
        <w:t>being anxious about</w:t>
      </w:r>
      <w:r w:rsidR="0029465F" w:rsidRPr="00AC12A7">
        <w:rPr>
          <w:rFonts w:cstheme="minorHAnsi"/>
        </w:rPr>
        <w:t xml:space="preserve"> what </w:t>
      </w:r>
      <w:r w:rsidR="00213169" w:rsidRPr="00AC12A7">
        <w:rPr>
          <w:rFonts w:cstheme="minorHAnsi"/>
        </w:rPr>
        <w:t>that might entail</w:t>
      </w:r>
      <w:r w:rsidR="00D55297" w:rsidRPr="00AC12A7">
        <w:rPr>
          <w:rFonts w:cstheme="minorHAnsi"/>
        </w:rPr>
        <w:t>.</w:t>
      </w:r>
    </w:p>
    <w:p w14:paraId="533C6379" w14:textId="77777777" w:rsidR="00D24139" w:rsidRPr="00AC12A7" w:rsidRDefault="004E4087" w:rsidP="00F93868">
      <w:pPr>
        <w:pStyle w:val="ListParagraph"/>
        <w:numPr>
          <w:ilvl w:val="0"/>
          <w:numId w:val="1"/>
        </w:numPr>
        <w:spacing w:after="0" w:line="240" w:lineRule="auto"/>
        <w:jc w:val="both"/>
        <w:rPr>
          <w:rFonts w:cstheme="minorHAnsi"/>
        </w:rPr>
      </w:pPr>
      <w:r w:rsidRPr="00AC12A7">
        <w:rPr>
          <w:rFonts w:cstheme="minorHAnsi"/>
        </w:rPr>
        <w:t xml:space="preserve">As I become a weapon for God, </w:t>
      </w:r>
      <w:r w:rsidR="00D24139" w:rsidRPr="00AC12A7">
        <w:rPr>
          <w:rFonts w:cstheme="minorHAnsi"/>
        </w:rPr>
        <w:t xml:space="preserve">I let go of </w:t>
      </w:r>
      <w:r w:rsidR="006F1FC4" w:rsidRPr="00AC12A7">
        <w:rPr>
          <w:rFonts w:cstheme="minorHAnsi"/>
        </w:rPr>
        <w:t>being anxious about</w:t>
      </w:r>
      <w:r w:rsidR="00246378" w:rsidRPr="00AC12A7">
        <w:rPr>
          <w:rFonts w:cstheme="minorHAnsi"/>
        </w:rPr>
        <w:t xml:space="preserve"> things</w:t>
      </w:r>
      <w:r w:rsidR="003F62E3" w:rsidRPr="00AC12A7">
        <w:rPr>
          <w:rFonts w:cstheme="minorHAnsi"/>
        </w:rPr>
        <w:t xml:space="preserve"> not</w:t>
      </w:r>
      <w:r w:rsidR="00246378" w:rsidRPr="00AC12A7">
        <w:rPr>
          <w:rFonts w:cstheme="minorHAnsi"/>
        </w:rPr>
        <w:t xml:space="preserve"> go</w:t>
      </w:r>
      <w:r w:rsidR="003F62E3" w:rsidRPr="00AC12A7">
        <w:rPr>
          <w:rFonts w:cstheme="minorHAnsi"/>
        </w:rPr>
        <w:t>ing</w:t>
      </w:r>
      <w:r w:rsidR="0024711E" w:rsidRPr="00AC12A7">
        <w:rPr>
          <w:rFonts w:cstheme="minorHAnsi"/>
        </w:rPr>
        <w:t xml:space="preserve"> my way.</w:t>
      </w:r>
      <w:r w:rsidR="00D24139" w:rsidRPr="00AC12A7">
        <w:rPr>
          <w:rFonts w:cstheme="minorHAnsi"/>
        </w:rPr>
        <w:t xml:space="preserve"> </w:t>
      </w:r>
      <w:r w:rsidR="0029465F" w:rsidRPr="00AC12A7">
        <w:rPr>
          <w:rFonts w:cstheme="minorHAnsi"/>
          <w:i/>
        </w:rPr>
        <w:t>(Pause for 3</w:t>
      </w:r>
      <w:r w:rsidR="00D24139" w:rsidRPr="00AC12A7">
        <w:rPr>
          <w:rFonts w:cstheme="minorHAnsi"/>
          <w:i/>
        </w:rPr>
        <w:t>0 seconds)</w:t>
      </w:r>
      <w:r w:rsidR="00D24139" w:rsidRPr="00AC12A7">
        <w:rPr>
          <w:rFonts w:cstheme="minorHAnsi"/>
        </w:rPr>
        <w:t xml:space="preserve"> </w:t>
      </w:r>
    </w:p>
    <w:p w14:paraId="4EC0FF89" w14:textId="77777777" w:rsidR="00642933" w:rsidRPr="00AC12A7" w:rsidRDefault="00642933" w:rsidP="00F93868">
      <w:pPr>
        <w:spacing w:after="0" w:line="240" w:lineRule="auto"/>
        <w:jc w:val="both"/>
        <w:rPr>
          <w:rFonts w:cstheme="minorHAnsi"/>
        </w:rPr>
      </w:pPr>
    </w:p>
    <w:p w14:paraId="5D17F7CB" w14:textId="77777777" w:rsidR="00D24139" w:rsidRPr="00AC12A7" w:rsidRDefault="0089357A" w:rsidP="00F93868">
      <w:pPr>
        <w:spacing w:after="0" w:line="240" w:lineRule="auto"/>
        <w:jc w:val="both"/>
        <w:rPr>
          <w:rFonts w:cstheme="minorHAnsi"/>
        </w:rPr>
      </w:pPr>
      <w:r w:rsidRPr="00AC12A7">
        <w:rPr>
          <w:rFonts w:cstheme="minorHAnsi"/>
          <w:i/>
        </w:rPr>
        <w:t xml:space="preserve">(Optional) </w:t>
      </w:r>
      <w:r w:rsidR="00D55297" w:rsidRPr="00AC12A7">
        <w:rPr>
          <w:rFonts w:cstheme="minorHAnsi"/>
        </w:rPr>
        <w:t xml:space="preserve">Continue to breathe </w:t>
      </w:r>
      <w:r w:rsidR="003F62E3" w:rsidRPr="00AC12A7">
        <w:rPr>
          <w:rFonts w:cstheme="minorHAnsi"/>
        </w:rPr>
        <w:t>while</w:t>
      </w:r>
      <w:r w:rsidR="00A42E99" w:rsidRPr="00AC12A7">
        <w:rPr>
          <w:rFonts w:cstheme="minorHAnsi"/>
        </w:rPr>
        <w:t xml:space="preserve"> I test for further integration</w:t>
      </w:r>
      <w:r w:rsidR="00D55297" w:rsidRPr="00AC12A7">
        <w:rPr>
          <w:rFonts w:cstheme="minorHAnsi"/>
        </w:rPr>
        <w:t>.</w:t>
      </w:r>
      <w:r w:rsidR="00D24139" w:rsidRPr="00AC12A7">
        <w:rPr>
          <w:rFonts w:cstheme="minorHAnsi"/>
        </w:rPr>
        <w:t xml:space="preserve"> </w:t>
      </w:r>
    </w:p>
    <w:p w14:paraId="7B8A1C75" w14:textId="77777777" w:rsidR="004E4087" w:rsidRPr="00AC12A7" w:rsidRDefault="004E4087" w:rsidP="00F93868">
      <w:pPr>
        <w:spacing w:after="0" w:line="240" w:lineRule="auto"/>
        <w:jc w:val="both"/>
        <w:rPr>
          <w:rFonts w:cstheme="minorHAnsi"/>
        </w:rPr>
      </w:pPr>
    </w:p>
    <w:p w14:paraId="7C729C0D" w14:textId="77777777" w:rsidR="00D55297" w:rsidRPr="00AC12A7" w:rsidRDefault="00D55297" w:rsidP="00F93868">
      <w:pPr>
        <w:spacing w:after="0" w:line="240" w:lineRule="auto"/>
        <w:jc w:val="both"/>
        <w:rPr>
          <w:rFonts w:cstheme="minorHAnsi"/>
        </w:rPr>
      </w:pPr>
      <w:r w:rsidRPr="00AC12A7">
        <w:rPr>
          <w:rFonts w:cstheme="minorHAnsi"/>
        </w:rPr>
        <w:t>Take a deep breath.</w:t>
      </w:r>
    </w:p>
    <w:p w14:paraId="53D9A01F" w14:textId="77777777" w:rsidR="00465E97" w:rsidRPr="00AC12A7" w:rsidRDefault="00465E97" w:rsidP="00465E97">
      <w:pPr>
        <w:spacing w:after="0" w:line="240" w:lineRule="auto"/>
        <w:jc w:val="both"/>
        <w:rPr>
          <w:rFonts w:cstheme="minorHAnsi"/>
          <w:i/>
        </w:rPr>
      </w:pPr>
      <w:r w:rsidRPr="00AC12A7">
        <w:rPr>
          <w:rFonts w:cstheme="minorHAnsi"/>
          <w:i/>
        </w:rPr>
        <w:t>(If time permits, ask, “Does anyone have comments or questions about the integration?”)</w:t>
      </w:r>
    </w:p>
    <w:p w14:paraId="5EE0B9C6" w14:textId="77777777" w:rsidR="00642933" w:rsidRPr="00AC12A7" w:rsidRDefault="00642933" w:rsidP="00F93868">
      <w:pPr>
        <w:spacing w:after="0" w:line="240" w:lineRule="auto"/>
        <w:jc w:val="both"/>
        <w:rPr>
          <w:rFonts w:cstheme="minorHAnsi"/>
        </w:rPr>
      </w:pPr>
    </w:p>
    <w:p w14:paraId="6E43CC13" w14:textId="369CAE66" w:rsidR="00285B9A" w:rsidRPr="00AC12A7" w:rsidRDefault="00D55297" w:rsidP="00F93868">
      <w:pPr>
        <w:spacing w:after="0" w:line="240" w:lineRule="auto"/>
        <w:jc w:val="both"/>
        <w:rPr>
          <w:rFonts w:cstheme="minorHAnsi"/>
          <w:b/>
        </w:rPr>
      </w:pPr>
      <w:r w:rsidRPr="00AC12A7">
        <w:rPr>
          <w:rFonts w:cstheme="minorHAnsi"/>
          <w:b/>
        </w:rPr>
        <w:t>1:28</w:t>
      </w:r>
      <w:r w:rsidR="00285B9A" w:rsidRPr="00AC12A7">
        <w:rPr>
          <w:rFonts w:cstheme="minorHAnsi"/>
          <w:b/>
        </w:rPr>
        <w:tab/>
        <w:t>ENDING PRAYER</w:t>
      </w:r>
    </w:p>
    <w:p w14:paraId="33DB6017" w14:textId="77777777" w:rsidR="00BE19F6" w:rsidRPr="00AC12A7" w:rsidRDefault="00BE19F6" w:rsidP="00F93868">
      <w:pPr>
        <w:spacing w:after="0" w:line="240" w:lineRule="auto"/>
        <w:jc w:val="both"/>
        <w:rPr>
          <w:rFonts w:cstheme="minorHAnsi"/>
          <w:b/>
        </w:rPr>
      </w:pPr>
    </w:p>
    <w:p w14:paraId="1D6A2F5F" w14:textId="77777777" w:rsidR="00B70551" w:rsidRPr="00AC12A7" w:rsidRDefault="00285B9A" w:rsidP="004637BA">
      <w:pPr>
        <w:spacing w:after="0" w:line="240" w:lineRule="auto"/>
        <w:jc w:val="both"/>
        <w:rPr>
          <w:rFonts w:cstheme="minorHAnsi"/>
        </w:rPr>
      </w:pPr>
      <w:r w:rsidRPr="00AC12A7">
        <w:rPr>
          <w:rFonts w:cstheme="minorHAnsi"/>
        </w:rPr>
        <w:t>Dear Father and Creator,</w:t>
      </w:r>
    </w:p>
    <w:p w14:paraId="0DA80829" w14:textId="77777777" w:rsidR="00285B9A" w:rsidRPr="00AC12A7" w:rsidRDefault="0024711E" w:rsidP="006001C3">
      <w:pPr>
        <w:widowControl w:val="0"/>
        <w:spacing w:after="0" w:line="240" w:lineRule="auto"/>
        <w:jc w:val="both"/>
        <w:rPr>
          <w:rFonts w:cstheme="minorHAnsi"/>
        </w:rPr>
      </w:pPr>
      <w:bookmarkStart w:id="25" w:name="_Hlk498008493"/>
      <w:r w:rsidRPr="00AC12A7">
        <w:rPr>
          <w:rFonts w:cstheme="minorHAnsi"/>
        </w:rPr>
        <w:lastRenderedPageBreak/>
        <w:t>Thank You for drawing</w:t>
      </w:r>
      <w:r w:rsidR="00D55297" w:rsidRPr="00AC12A7">
        <w:rPr>
          <w:rFonts w:cstheme="minorHAnsi"/>
        </w:rPr>
        <w:t xml:space="preserve"> us</w:t>
      </w:r>
      <w:r w:rsidR="001B5AA3" w:rsidRPr="00AC12A7">
        <w:rPr>
          <w:rFonts w:cstheme="minorHAnsi"/>
        </w:rPr>
        <w:t xml:space="preserve"> together</w:t>
      </w:r>
      <w:r w:rsidR="00D55297" w:rsidRPr="00AC12A7">
        <w:rPr>
          <w:rFonts w:cstheme="minorHAnsi"/>
        </w:rPr>
        <w:t xml:space="preserve"> for healing and training</w:t>
      </w:r>
      <w:r w:rsidRPr="00AC12A7">
        <w:rPr>
          <w:rFonts w:cstheme="minorHAnsi"/>
        </w:rPr>
        <w:t>. Hold us in</w:t>
      </w:r>
      <w:r w:rsidR="001B5AA3" w:rsidRPr="00AC12A7">
        <w:rPr>
          <w:rFonts w:cstheme="minorHAnsi"/>
        </w:rPr>
        <w:t xml:space="preserve"> the power</w:t>
      </w:r>
      <w:r w:rsidR="00D55297" w:rsidRPr="00AC12A7">
        <w:rPr>
          <w:rFonts w:cstheme="minorHAnsi"/>
        </w:rPr>
        <w:t xml:space="preserve"> of this new direction</w:t>
      </w:r>
      <w:r w:rsidR="00356175" w:rsidRPr="00AC12A7">
        <w:rPr>
          <w:rFonts w:cstheme="minorHAnsi"/>
        </w:rPr>
        <w:t xml:space="preserve"> as You </w:t>
      </w:r>
      <w:r w:rsidR="00350306" w:rsidRPr="00AC12A7">
        <w:rPr>
          <w:rFonts w:cstheme="minorHAnsi"/>
        </w:rPr>
        <w:t xml:space="preserve">continue to </w:t>
      </w:r>
      <w:r w:rsidR="00356175" w:rsidRPr="00AC12A7">
        <w:rPr>
          <w:rFonts w:cstheme="minorHAnsi"/>
        </w:rPr>
        <w:t>g</w:t>
      </w:r>
      <w:r w:rsidR="00285B9A" w:rsidRPr="00AC12A7">
        <w:rPr>
          <w:rFonts w:cstheme="minorHAnsi"/>
        </w:rPr>
        <w:t>uide us to our glory</w:t>
      </w:r>
      <w:r w:rsidR="00153E45" w:rsidRPr="00AC12A7">
        <w:rPr>
          <w:rFonts w:cstheme="minorHAnsi"/>
        </w:rPr>
        <w:t xml:space="preserve"> and our mission</w:t>
      </w:r>
      <w:r w:rsidR="00285B9A" w:rsidRPr="00AC12A7">
        <w:rPr>
          <w:rFonts w:cstheme="minorHAnsi"/>
        </w:rPr>
        <w:t>. Lead us to the next step in our heal</w:t>
      </w:r>
      <w:r w:rsidR="00356175" w:rsidRPr="00AC12A7">
        <w:rPr>
          <w:rFonts w:cstheme="minorHAnsi"/>
        </w:rPr>
        <w:t>ing</w:t>
      </w:r>
      <w:r w:rsidR="00321BDB" w:rsidRPr="00AC12A7">
        <w:rPr>
          <w:rFonts w:cstheme="minorHAnsi"/>
        </w:rPr>
        <w:t xml:space="preserve"> this week</w:t>
      </w:r>
      <w:r w:rsidR="00D55297" w:rsidRPr="00AC12A7">
        <w:rPr>
          <w:rFonts w:cstheme="minorHAnsi"/>
        </w:rPr>
        <w:t xml:space="preserve"> as we co-labor with You to</w:t>
      </w:r>
      <w:r w:rsidR="00356175" w:rsidRPr="00AC12A7">
        <w:rPr>
          <w:rFonts w:cstheme="minorHAnsi"/>
        </w:rPr>
        <w:t xml:space="preserve"> r</w:t>
      </w:r>
      <w:r w:rsidR="00285B9A" w:rsidRPr="00AC12A7">
        <w:rPr>
          <w:rFonts w:cstheme="minorHAnsi"/>
        </w:rPr>
        <w:t xml:space="preserve">eorient our lives </w:t>
      </w:r>
      <w:r w:rsidR="001E322B" w:rsidRPr="00AC12A7">
        <w:rPr>
          <w:rFonts w:cstheme="minorHAnsi"/>
        </w:rPr>
        <w:t xml:space="preserve">for </w:t>
      </w:r>
      <w:r w:rsidR="00285B9A" w:rsidRPr="00AC12A7">
        <w:rPr>
          <w:rFonts w:cstheme="minorHAnsi"/>
        </w:rPr>
        <w:t>a more effective flow</w:t>
      </w:r>
      <w:r w:rsidRPr="00AC12A7">
        <w:rPr>
          <w:rFonts w:cstheme="minorHAnsi"/>
        </w:rPr>
        <w:t xml:space="preserve"> and to develop</w:t>
      </w:r>
      <w:r w:rsidR="001B5AA3" w:rsidRPr="00AC12A7">
        <w:rPr>
          <w:rFonts w:cstheme="minorHAnsi"/>
        </w:rPr>
        <w:t xml:space="preserve"> our </w:t>
      </w:r>
      <w:r w:rsidR="00350306" w:rsidRPr="00AC12A7">
        <w:rPr>
          <w:rFonts w:cstheme="minorHAnsi"/>
        </w:rPr>
        <w:t xml:space="preserve">abilities as weapons of orientation, </w:t>
      </w:r>
      <w:r w:rsidR="00B70551" w:rsidRPr="00AC12A7">
        <w:rPr>
          <w:rFonts w:cstheme="minorHAnsi"/>
        </w:rPr>
        <w:t>for the glory and honor of our Lord Jesus. Amen.</w:t>
      </w:r>
    </w:p>
    <w:bookmarkEnd w:id="25"/>
    <w:p w14:paraId="024DCCAA" w14:textId="77777777" w:rsidR="00350306" w:rsidRPr="00AC12A7" w:rsidRDefault="00350306" w:rsidP="00F93868">
      <w:pPr>
        <w:spacing w:after="0" w:line="240" w:lineRule="auto"/>
        <w:jc w:val="both"/>
        <w:rPr>
          <w:rFonts w:cstheme="minorHAnsi"/>
        </w:rPr>
      </w:pPr>
    </w:p>
    <w:p w14:paraId="7DB138F8" w14:textId="77777777" w:rsidR="00350306" w:rsidRPr="00AC12A7" w:rsidRDefault="00350306" w:rsidP="00F93868">
      <w:pPr>
        <w:spacing w:after="0" w:line="240" w:lineRule="auto"/>
        <w:jc w:val="both"/>
        <w:rPr>
          <w:rFonts w:cstheme="minorHAnsi"/>
        </w:rPr>
      </w:pPr>
      <w:r w:rsidRPr="00AC12A7">
        <w:rPr>
          <w:rFonts w:cstheme="minorHAnsi"/>
        </w:rPr>
        <w:t>Take a deep breath.</w:t>
      </w:r>
    </w:p>
    <w:p w14:paraId="12E3908A" w14:textId="77777777" w:rsidR="00465E97" w:rsidRPr="00AC12A7" w:rsidRDefault="00465E97" w:rsidP="00465E97">
      <w:pPr>
        <w:spacing w:after="0" w:line="240" w:lineRule="auto"/>
        <w:jc w:val="both"/>
        <w:rPr>
          <w:rFonts w:cstheme="minorHAnsi"/>
          <w:i/>
        </w:rPr>
      </w:pPr>
      <w:r w:rsidRPr="00AC12A7">
        <w:rPr>
          <w:rFonts w:cstheme="minorHAnsi"/>
          <w:i/>
        </w:rPr>
        <w:t>(If time permits, ask, “Does anyone have comments or questions about this meeting?”)</w:t>
      </w:r>
    </w:p>
    <w:p w14:paraId="3F2CADB6" w14:textId="77777777" w:rsidR="001B5AA3" w:rsidRPr="00AC12A7" w:rsidRDefault="001B5AA3" w:rsidP="00F93868">
      <w:pPr>
        <w:spacing w:after="0" w:line="240" w:lineRule="auto"/>
        <w:jc w:val="both"/>
        <w:rPr>
          <w:rFonts w:cstheme="minorHAnsi"/>
        </w:rPr>
      </w:pPr>
    </w:p>
    <w:p w14:paraId="30110612" w14:textId="77777777" w:rsidR="00364554" w:rsidRPr="00AC12A7" w:rsidRDefault="00B70551" w:rsidP="00F93868">
      <w:pPr>
        <w:spacing w:after="0" w:line="240" w:lineRule="auto"/>
        <w:jc w:val="both"/>
        <w:rPr>
          <w:rFonts w:cstheme="minorHAnsi"/>
          <w:b/>
        </w:rPr>
      </w:pPr>
      <w:r w:rsidRPr="00AC12A7">
        <w:rPr>
          <w:rFonts w:cstheme="minorHAnsi"/>
          <w:b/>
        </w:rPr>
        <w:t>1:29</w:t>
      </w:r>
      <w:r w:rsidR="00364554" w:rsidRPr="00AC12A7">
        <w:rPr>
          <w:rFonts w:cstheme="minorHAnsi"/>
          <w:b/>
        </w:rPr>
        <w:tab/>
        <w:t>ANNOUNCEMENTS</w:t>
      </w:r>
    </w:p>
    <w:p w14:paraId="1822AA0C" w14:textId="77777777" w:rsidR="0024711E" w:rsidRPr="00AC12A7" w:rsidRDefault="0024711E" w:rsidP="00F93868">
      <w:pPr>
        <w:spacing w:after="0" w:line="240" w:lineRule="auto"/>
        <w:jc w:val="both"/>
        <w:rPr>
          <w:rFonts w:cstheme="minorHAnsi"/>
          <w:b/>
        </w:rPr>
      </w:pPr>
    </w:p>
    <w:p w14:paraId="04E2491B" w14:textId="65C90AA8" w:rsidR="0024711E" w:rsidRPr="00AC12A7" w:rsidRDefault="0024711E" w:rsidP="00F93868">
      <w:pPr>
        <w:spacing w:after="0" w:line="240" w:lineRule="auto"/>
        <w:jc w:val="both"/>
        <w:rPr>
          <w:rFonts w:cstheme="minorHAnsi"/>
        </w:rPr>
      </w:pPr>
      <w:bookmarkStart w:id="26" w:name="_Hlk24979716"/>
      <w:r w:rsidRPr="00AC12A7">
        <w:rPr>
          <w:rFonts w:cstheme="minorHAnsi"/>
        </w:rPr>
        <w:t>For the</w:t>
      </w:r>
      <w:r w:rsidR="00FE7B9E" w:rsidRPr="00AC12A7">
        <w:rPr>
          <w:rFonts w:cstheme="minorHAnsi"/>
        </w:rPr>
        <w:t xml:space="preserve"> Christmas and New Year</w:t>
      </w:r>
      <w:r w:rsidRPr="00AC12A7">
        <w:rPr>
          <w:rFonts w:cstheme="minorHAnsi"/>
        </w:rPr>
        <w:t xml:space="preserve"> holidays, we will consolidate the </w:t>
      </w:r>
      <w:r w:rsidR="001E322B" w:rsidRPr="00AC12A7">
        <w:rPr>
          <w:rFonts w:cstheme="minorHAnsi"/>
        </w:rPr>
        <w:t>regular</w:t>
      </w:r>
      <w:r w:rsidR="00140C25" w:rsidRPr="00AC12A7">
        <w:rPr>
          <w:rFonts w:cstheme="minorHAnsi"/>
        </w:rPr>
        <w:t xml:space="preserve"> Karis</w:t>
      </w:r>
      <w:r w:rsidR="001E322B" w:rsidRPr="00AC12A7">
        <w:rPr>
          <w:rFonts w:cstheme="minorHAnsi"/>
        </w:rPr>
        <w:t xml:space="preserve"> </w:t>
      </w:r>
      <w:r w:rsidR="00140C25" w:rsidRPr="00AC12A7">
        <w:rPr>
          <w:rFonts w:cstheme="minorHAnsi"/>
        </w:rPr>
        <w:t>F</w:t>
      </w:r>
      <w:r w:rsidRPr="00AC12A7">
        <w:rPr>
          <w:rFonts w:cstheme="minorHAnsi"/>
        </w:rPr>
        <w:t xml:space="preserve">ellowships </w:t>
      </w:r>
      <w:r w:rsidR="001E322B" w:rsidRPr="00AC12A7">
        <w:rPr>
          <w:rFonts w:cstheme="minorHAnsi"/>
        </w:rPr>
        <w:t xml:space="preserve">meetings </w:t>
      </w:r>
      <w:r w:rsidRPr="00AC12A7">
        <w:rPr>
          <w:rFonts w:cstheme="minorHAnsi"/>
        </w:rPr>
        <w:t xml:space="preserve">into two </w:t>
      </w:r>
      <w:proofErr w:type="gramStart"/>
      <w:r w:rsidRPr="00AC12A7">
        <w:rPr>
          <w:rFonts w:cstheme="minorHAnsi"/>
        </w:rPr>
        <w:t>mega-meetings</w:t>
      </w:r>
      <w:proofErr w:type="gramEnd"/>
      <w:r w:rsidRPr="00AC12A7">
        <w:rPr>
          <w:rFonts w:cstheme="minorHAnsi"/>
        </w:rPr>
        <w:t xml:space="preserve">. </w:t>
      </w:r>
      <w:r w:rsidR="00B77234" w:rsidRPr="00AC12A7">
        <w:rPr>
          <w:rFonts w:cstheme="minorHAnsi"/>
        </w:rPr>
        <w:t>Check the website</w:t>
      </w:r>
      <w:r w:rsidR="005E370E" w:rsidRPr="00AC12A7">
        <w:rPr>
          <w:rFonts w:cstheme="minorHAnsi"/>
        </w:rPr>
        <w:t xml:space="preserve"> calendar</w:t>
      </w:r>
      <w:r w:rsidR="00B77234" w:rsidRPr="00AC12A7">
        <w:rPr>
          <w:rFonts w:cstheme="minorHAnsi"/>
        </w:rPr>
        <w:t xml:space="preserve"> for dates and times. </w:t>
      </w:r>
      <w:r w:rsidRPr="00AC12A7">
        <w:rPr>
          <w:rFonts w:cstheme="minorHAnsi"/>
        </w:rPr>
        <w:t>This is a fun and interesting time when all the</w:t>
      </w:r>
      <w:r w:rsidR="00FE7B9E" w:rsidRPr="00AC12A7">
        <w:rPr>
          <w:rFonts w:cstheme="minorHAnsi"/>
        </w:rPr>
        <w:t xml:space="preserve"> karis</w:t>
      </w:r>
      <w:r w:rsidRPr="00AC12A7">
        <w:rPr>
          <w:rFonts w:cstheme="minorHAnsi"/>
        </w:rPr>
        <w:t xml:space="preserve"> lifeboats link up</w:t>
      </w:r>
      <w:r w:rsidR="006747A4" w:rsidRPr="00AC12A7">
        <w:rPr>
          <w:rFonts w:cstheme="minorHAnsi"/>
        </w:rPr>
        <w:t xml:space="preserve"> </w:t>
      </w:r>
      <w:r w:rsidR="005E4025" w:rsidRPr="00AC12A7">
        <w:rPr>
          <w:rFonts w:cstheme="minorHAnsi"/>
        </w:rPr>
        <w:t xml:space="preserve">and we </w:t>
      </w:r>
      <w:r w:rsidRPr="00AC12A7">
        <w:rPr>
          <w:rFonts w:cstheme="minorHAnsi"/>
        </w:rPr>
        <w:t>hear voices f</w:t>
      </w:r>
      <w:r w:rsidR="006302D8" w:rsidRPr="00AC12A7">
        <w:rPr>
          <w:rFonts w:cstheme="minorHAnsi"/>
        </w:rPr>
        <w:t>rom other groups. As always, every</w:t>
      </w:r>
      <w:r w:rsidR="005E4025" w:rsidRPr="00AC12A7">
        <w:rPr>
          <w:rFonts w:cstheme="minorHAnsi"/>
        </w:rPr>
        <w:t xml:space="preserve"> active</w:t>
      </w:r>
      <w:r w:rsidRPr="00AC12A7">
        <w:rPr>
          <w:rFonts w:cstheme="minorHAnsi"/>
        </w:rPr>
        <w:t xml:space="preserve"> KF member is welcome to attend. </w:t>
      </w:r>
    </w:p>
    <w:bookmarkEnd w:id="26"/>
    <w:p w14:paraId="781B53DE" w14:textId="77777777" w:rsidR="00246378" w:rsidRPr="00AC12A7" w:rsidRDefault="00246378" w:rsidP="00F93868">
      <w:pPr>
        <w:spacing w:after="0" w:line="240" w:lineRule="auto"/>
        <w:jc w:val="both"/>
        <w:rPr>
          <w:rFonts w:cstheme="minorHAnsi"/>
        </w:rPr>
      </w:pPr>
    </w:p>
    <w:p w14:paraId="4B6D5B4B" w14:textId="5EE855FC" w:rsidR="00246378" w:rsidRDefault="00A75B10" w:rsidP="00F93868">
      <w:pPr>
        <w:spacing w:after="0" w:line="240" w:lineRule="auto"/>
        <w:jc w:val="both"/>
      </w:pPr>
      <w:r>
        <w:rPr>
          <w:rFonts w:cstheme="minorHAnsi"/>
        </w:rPr>
        <w:t>*</w:t>
      </w:r>
      <w:r w:rsidR="004E51AC" w:rsidRPr="00AC12A7">
        <w:rPr>
          <w:rFonts w:cstheme="minorHAnsi"/>
        </w:rPr>
        <w:t>The NHG book study begins soon</w:t>
      </w:r>
      <w:r w:rsidR="00246378" w:rsidRPr="00AC12A7">
        <w:rPr>
          <w:rFonts w:cstheme="minorHAnsi"/>
        </w:rPr>
        <w:t xml:space="preserve">. </w:t>
      </w:r>
      <w:r w:rsidR="00F81331" w:rsidRPr="00AC12A7">
        <w:rPr>
          <w:rFonts w:cstheme="minorHAnsi"/>
        </w:rPr>
        <w:t xml:space="preserve">Help those you invite </w:t>
      </w:r>
      <w:r w:rsidR="00581798" w:rsidRPr="00AC12A7">
        <w:rPr>
          <w:rFonts w:cstheme="minorHAnsi"/>
        </w:rPr>
        <w:t>with the registration process</w:t>
      </w:r>
      <w:r w:rsidR="00F81331" w:rsidRPr="00AC12A7">
        <w:rPr>
          <w:rFonts w:cstheme="minorHAnsi"/>
        </w:rPr>
        <w:t xml:space="preserve"> and c</w:t>
      </w:r>
      <w:r w:rsidR="00246378" w:rsidRPr="00AC12A7">
        <w:rPr>
          <w:rFonts w:cstheme="minorHAnsi"/>
        </w:rPr>
        <w:t>onsider</w:t>
      </w:r>
      <w:r w:rsidR="001861A9" w:rsidRPr="00AC12A7">
        <w:rPr>
          <w:rFonts w:cstheme="minorHAnsi"/>
        </w:rPr>
        <w:t xml:space="preserve"> </w:t>
      </w:r>
      <w:r w:rsidR="00246378" w:rsidRPr="00AC12A7">
        <w:rPr>
          <w:rFonts w:cstheme="minorHAnsi"/>
        </w:rPr>
        <w:t>facilitat</w:t>
      </w:r>
      <w:r w:rsidR="001861A9" w:rsidRPr="00AC12A7">
        <w:rPr>
          <w:rFonts w:cstheme="minorHAnsi"/>
        </w:rPr>
        <w:t>ing</w:t>
      </w:r>
      <w:r w:rsidR="00246378" w:rsidRPr="00AC12A7">
        <w:rPr>
          <w:rFonts w:cstheme="minorHAnsi"/>
        </w:rPr>
        <w:t xml:space="preserve"> one of</w:t>
      </w:r>
      <w:r w:rsidR="00246378" w:rsidRPr="00AC12A7">
        <w:t xml:space="preserve"> the </w:t>
      </w:r>
      <w:r w:rsidR="001861A9" w:rsidRPr="00AC12A7">
        <w:t>sessions as a karis gift.</w:t>
      </w:r>
      <w:r w:rsidR="00F93868">
        <w:t xml:space="preserve"> </w:t>
      </w:r>
    </w:p>
    <w:p w14:paraId="313B4DCE" w14:textId="77777777" w:rsidR="00790919" w:rsidRDefault="00790919" w:rsidP="00F93868">
      <w:pPr>
        <w:spacing w:after="0" w:line="240" w:lineRule="auto"/>
        <w:jc w:val="both"/>
      </w:pPr>
    </w:p>
    <w:p w14:paraId="24E93C41" w14:textId="77777777" w:rsidR="00790919" w:rsidRDefault="00790919" w:rsidP="00790919">
      <w:pPr>
        <w:spacing w:after="0" w:line="240" w:lineRule="auto"/>
        <w:jc w:val="both"/>
        <w:rPr>
          <w:rFonts w:cstheme="minorHAnsi"/>
          <w:i/>
          <w:iCs/>
        </w:rPr>
      </w:pPr>
      <w:bookmarkStart w:id="27" w:name="_Hlk181973052"/>
      <w:r w:rsidRPr="005B42A5">
        <w:rPr>
          <w:rFonts w:cstheme="minorHAnsi"/>
          <w:i/>
          <w:iCs/>
        </w:rPr>
        <w:t>(*Except when preparing for the Jubilee Year</w:t>
      </w:r>
      <w:bookmarkEnd w:id="27"/>
      <w:r w:rsidRPr="005B42A5">
        <w:rPr>
          <w:rFonts w:cstheme="minorHAnsi"/>
          <w:i/>
          <w:iCs/>
        </w:rPr>
        <w:t>)</w:t>
      </w:r>
    </w:p>
    <w:p w14:paraId="58FAB471" w14:textId="77777777" w:rsidR="00790919" w:rsidRDefault="00790919" w:rsidP="00F93868">
      <w:pPr>
        <w:spacing w:after="0" w:line="240" w:lineRule="auto"/>
        <w:jc w:val="both"/>
      </w:pPr>
    </w:p>
    <w:p w14:paraId="79008AB7" w14:textId="77777777" w:rsidR="00A75B10" w:rsidRDefault="00A75B10" w:rsidP="00F93868">
      <w:pPr>
        <w:spacing w:after="0" w:line="240" w:lineRule="auto"/>
        <w:jc w:val="both"/>
      </w:pPr>
    </w:p>
    <w:p w14:paraId="5615A25B" w14:textId="77777777" w:rsidR="00A75B10" w:rsidRDefault="00A75B10" w:rsidP="00F93868">
      <w:pPr>
        <w:spacing w:after="0" w:line="240" w:lineRule="auto"/>
        <w:jc w:val="both"/>
      </w:pPr>
    </w:p>
    <w:p w14:paraId="3D541899" w14:textId="77777777" w:rsidR="00285B9A" w:rsidRDefault="00285B9A" w:rsidP="00F93868">
      <w:pPr>
        <w:spacing w:after="0" w:line="240" w:lineRule="auto"/>
        <w:jc w:val="both"/>
      </w:pPr>
    </w:p>
    <w:sectPr w:rsidR="00285B9A" w:rsidSect="0089357A">
      <w:headerReference w:type="default" r:id="rId8"/>
      <w:footerReference w:type="default" r:id="rId9"/>
      <w:footerReference w:type="first" r:id="rId10"/>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39CE0" w14:textId="77777777" w:rsidR="00CE5F3B" w:rsidRDefault="00CE5F3B" w:rsidP="00285B9A">
      <w:pPr>
        <w:spacing w:after="0" w:line="240" w:lineRule="auto"/>
      </w:pPr>
      <w:r>
        <w:separator/>
      </w:r>
    </w:p>
  </w:endnote>
  <w:endnote w:type="continuationSeparator" w:id="0">
    <w:p w14:paraId="19A235AA" w14:textId="77777777" w:rsidR="00CE5F3B" w:rsidRDefault="00CE5F3B" w:rsidP="00285B9A">
      <w:pPr>
        <w:spacing w:after="0" w:line="240" w:lineRule="auto"/>
      </w:pPr>
      <w:r>
        <w:continuationSeparator/>
      </w:r>
    </w:p>
  </w:endnote>
  <w:endnote w:id="1">
    <w:p w14:paraId="53208B65" w14:textId="289C8D7F" w:rsidR="00B91054" w:rsidRDefault="00B91054" w:rsidP="00B91054">
      <w:pPr>
        <w:pStyle w:val="EndnoteText"/>
        <w:jc w:val="both"/>
        <w:rPr>
          <w:lang w:val="en-GB"/>
        </w:rPr>
      </w:pPr>
      <w:r>
        <w:rPr>
          <w:rStyle w:val="EndnoteReference"/>
        </w:rPr>
        <w:endnoteRef/>
      </w:r>
      <w:r w:rsidRPr="00F736EA">
        <w:rPr>
          <w:lang w:val="en-GB"/>
        </w:rPr>
        <w:t xml:space="preserve"> </w:t>
      </w:r>
      <w:hyperlink r:id="rId1" w:history="1">
        <w:r w:rsidR="003E21B7">
          <w:rPr>
            <w:rStyle w:val="Hyperlink"/>
            <w:lang w:val="en-GB"/>
          </w:rPr>
          <w:t>www.camillecaldwell.com/WelcomePrayer.html</w:t>
        </w:r>
      </w:hyperlink>
      <w:r w:rsidR="003E21B7">
        <w:rPr>
          <w:lang w:val="en-GB"/>
        </w:rPr>
        <w:t xml:space="preserve">. </w:t>
      </w:r>
      <w:r w:rsidRPr="00916150">
        <w:rPr>
          <w:rStyle w:val="Hyperlink"/>
          <w:color w:val="auto"/>
          <w:u w:val="none"/>
        </w:rPr>
        <w:t>A</w:t>
      </w:r>
      <w:r w:rsidRPr="00916150">
        <w:t xml:space="preserve">dapted </w:t>
      </w:r>
      <w:r>
        <w:t>for Karis Fellowships by Nancy Diven.</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7A713" w14:textId="4A481919" w:rsidR="00357C9C" w:rsidRDefault="00357C9C">
    <w:pPr>
      <w:pStyle w:val="Footer"/>
    </w:pPr>
    <w:r>
      <w:t>karisfellowships.com</w:t>
    </w:r>
    <w:r>
      <w:tab/>
    </w:r>
    <w:r w:rsidRPr="0089357A">
      <w:t>KF39-M</w:t>
    </w:r>
    <w:r w:rsidRPr="0089357A">
      <w:tab/>
    </w:r>
    <w:r w:rsidRPr="0089357A">
      <w:rPr>
        <w:rFonts w:cstheme="minorHAnsi"/>
      </w:rPr>
      <w:t>©</w:t>
    </w:r>
    <w:r w:rsidRPr="0089357A">
      <w:t>20</w:t>
    </w:r>
    <w:r w:rsidR="00C30B41">
      <w:t>21</w:t>
    </w:r>
    <w:r w:rsidRPr="0089357A">
      <w:t xml:space="preserve"> Nancy</w:t>
    </w:r>
    <w:r>
      <w:t xml:space="preserve">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C2635" w14:textId="336E5AD2" w:rsidR="00357C9C" w:rsidRDefault="00357C9C" w:rsidP="0089357A">
    <w:pPr>
      <w:pStyle w:val="Footer"/>
    </w:pPr>
    <w:r>
      <w:t>karisfellowships.com</w:t>
    </w:r>
    <w:r>
      <w:tab/>
    </w:r>
    <w:r w:rsidRPr="0089357A">
      <w:t>KF39-M</w:t>
    </w:r>
    <w:r w:rsidRPr="0089357A">
      <w:tab/>
    </w:r>
    <w:r w:rsidRPr="0089357A">
      <w:rPr>
        <w:rFonts w:cstheme="minorHAnsi"/>
      </w:rPr>
      <w:t>©</w:t>
    </w:r>
    <w:r w:rsidRPr="0089357A">
      <w:t>20</w:t>
    </w:r>
    <w:r w:rsidR="00C30B41">
      <w:t>21</w:t>
    </w:r>
    <w:r w:rsidRPr="0089357A">
      <w:t xml:space="preserve"> Nancy</w:t>
    </w:r>
    <w:r>
      <w:t xml:space="preserve">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82129" w14:textId="77777777" w:rsidR="00CE5F3B" w:rsidRDefault="00CE5F3B" w:rsidP="00285B9A">
      <w:pPr>
        <w:spacing w:after="0" w:line="240" w:lineRule="auto"/>
      </w:pPr>
      <w:r>
        <w:separator/>
      </w:r>
    </w:p>
  </w:footnote>
  <w:footnote w:type="continuationSeparator" w:id="0">
    <w:p w14:paraId="54419BC9" w14:textId="77777777" w:rsidR="00CE5F3B" w:rsidRDefault="00CE5F3B" w:rsidP="00285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719036"/>
      <w:docPartObj>
        <w:docPartGallery w:val="Page Numbers (Top of Page)"/>
        <w:docPartUnique/>
      </w:docPartObj>
    </w:sdtPr>
    <w:sdtContent>
      <w:p w14:paraId="7B70040E" w14:textId="77777777" w:rsidR="00357C9C" w:rsidRDefault="00357C9C">
        <w:pPr>
          <w:pStyle w:val="Header"/>
          <w:jc w:val="right"/>
        </w:pPr>
        <w:r>
          <w:fldChar w:fldCharType="begin"/>
        </w:r>
        <w:r>
          <w:instrText xml:space="preserve"> PAGE   \* MERGEFORMAT </w:instrText>
        </w:r>
        <w:r>
          <w:fldChar w:fldCharType="separate"/>
        </w:r>
        <w:r w:rsidR="00C11B4E">
          <w:rPr>
            <w:noProof/>
          </w:rPr>
          <w:t>2</w:t>
        </w:r>
        <w:r>
          <w:rPr>
            <w:noProof/>
          </w:rPr>
          <w:fldChar w:fldCharType="end"/>
        </w:r>
      </w:p>
    </w:sdtContent>
  </w:sdt>
  <w:p w14:paraId="13588007" w14:textId="77777777" w:rsidR="00357C9C" w:rsidRDefault="00357C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BA23F7"/>
    <w:multiLevelType w:val="hybridMultilevel"/>
    <w:tmpl w:val="F6E42D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A25122A"/>
    <w:multiLevelType w:val="hybridMultilevel"/>
    <w:tmpl w:val="27BCD3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37F2FA1"/>
    <w:multiLevelType w:val="hybridMultilevel"/>
    <w:tmpl w:val="E1E234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44528923">
    <w:abstractNumId w:val="0"/>
  </w:num>
  <w:num w:numId="2" w16cid:durableId="2029288009">
    <w:abstractNumId w:val="2"/>
  </w:num>
  <w:num w:numId="3" w16cid:durableId="5823785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attachedTemplate r:id="rId1"/>
  <w:defaultTabStop w:val="720"/>
  <w:characterSpacingControl w:val="doNotCompress"/>
  <w:hdrShapeDefaults>
    <o:shapedefaults v:ext="edit" spidmax="2050"/>
  </w:hdrShapeDefault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8AC"/>
    <w:rsid w:val="00001DED"/>
    <w:rsid w:val="00001EFA"/>
    <w:rsid w:val="000144E3"/>
    <w:rsid w:val="00022B71"/>
    <w:rsid w:val="00027BBA"/>
    <w:rsid w:val="0003576E"/>
    <w:rsid w:val="00051818"/>
    <w:rsid w:val="0005521B"/>
    <w:rsid w:val="000606DD"/>
    <w:rsid w:val="00072D5D"/>
    <w:rsid w:val="00074FA6"/>
    <w:rsid w:val="00075CDC"/>
    <w:rsid w:val="0008079B"/>
    <w:rsid w:val="00094B13"/>
    <w:rsid w:val="00096BE5"/>
    <w:rsid w:val="000A7A6D"/>
    <w:rsid w:val="000B16B8"/>
    <w:rsid w:val="000B3056"/>
    <w:rsid w:val="000B6126"/>
    <w:rsid w:val="000C22EF"/>
    <w:rsid w:val="000C3D30"/>
    <w:rsid w:val="000D3FAB"/>
    <w:rsid w:val="000E036A"/>
    <w:rsid w:val="000F22FA"/>
    <w:rsid w:val="000F5D99"/>
    <w:rsid w:val="000F759E"/>
    <w:rsid w:val="001017B5"/>
    <w:rsid w:val="00103575"/>
    <w:rsid w:val="00106851"/>
    <w:rsid w:val="001149ED"/>
    <w:rsid w:val="00132AAB"/>
    <w:rsid w:val="00132E34"/>
    <w:rsid w:val="00140C25"/>
    <w:rsid w:val="001419A6"/>
    <w:rsid w:val="0015308C"/>
    <w:rsid w:val="00153E45"/>
    <w:rsid w:val="00154928"/>
    <w:rsid w:val="0016573F"/>
    <w:rsid w:val="001663FC"/>
    <w:rsid w:val="00167647"/>
    <w:rsid w:val="00170A81"/>
    <w:rsid w:val="00171E9F"/>
    <w:rsid w:val="00172946"/>
    <w:rsid w:val="0018206E"/>
    <w:rsid w:val="001861A9"/>
    <w:rsid w:val="00193022"/>
    <w:rsid w:val="00195085"/>
    <w:rsid w:val="0019659B"/>
    <w:rsid w:val="00196794"/>
    <w:rsid w:val="00197382"/>
    <w:rsid w:val="001A15AD"/>
    <w:rsid w:val="001A7711"/>
    <w:rsid w:val="001B2DE3"/>
    <w:rsid w:val="001B5504"/>
    <w:rsid w:val="001B5AA3"/>
    <w:rsid w:val="001B6BFB"/>
    <w:rsid w:val="001C1C12"/>
    <w:rsid w:val="001C30AF"/>
    <w:rsid w:val="001E322B"/>
    <w:rsid w:val="00205074"/>
    <w:rsid w:val="00210CD8"/>
    <w:rsid w:val="00213169"/>
    <w:rsid w:val="0021385A"/>
    <w:rsid w:val="00213D64"/>
    <w:rsid w:val="00216B35"/>
    <w:rsid w:val="00222F52"/>
    <w:rsid w:val="00226737"/>
    <w:rsid w:val="0023258E"/>
    <w:rsid w:val="00234709"/>
    <w:rsid w:val="00234F4A"/>
    <w:rsid w:val="00244B99"/>
    <w:rsid w:val="00246378"/>
    <w:rsid w:val="0024711E"/>
    <w:rsid w:val="00260324"/>
    <w:rsid w:val="00260641"/>
    <w:rsid w:val="00266AEE"/>
    <w:rsid w:val="00266F63"/>
    <w:rsid w:val="0027302B"/>
    <w:rsid w:val="002743B5"/>
    <w:rsid w:val="00276DAE"/>
    <w:rsid w:val="00284FCE"/>
    <w:rsid w:val="00285B9A"/>
    <w:rsid w:val="0028671F"/>
    <w:rsid w:val="0029465F"/>
    <w:rsid w:val="00294A1A"/>
    <w:rsid w:val="00295A01"/>
    <w:rsid w:val="002A38FD"/>
    <w:rsid w:val="002B38BF"/>
    <w:rsid w:val="002B54B1"/>
    <w:rsid w:val="002C2742"/>
    <w:rsid w:val="002C2A5C"/>
    <w:rsid w:val="002C62F8"/>
    <w:rsid w:val="002C7092"/>
    <w:rsid w:val="002D4F8A"/>
    <w:rsid w:val="002E3E76"/>
    <w:rsid w:val="002F0FEF"/>
    <w:rsid w:val="002F7B61"/>
    <w:rsid w:val="00302030"/>
    <w:rsid w:val="003105F3"/>
    <w:rsid w:val="00313119"/>
    <w:rsid w:val="00321BDB"/>
    <w:rsid w:val="003244B6"/>
    <w:rsid w:val="00324778"/>
    <w:rsid w:val="003322E6"/>
    <w:rsid w:val="00343D09"/>
    <w:rsid w:val="00350306"/>
    <w:rsid w:val="00356175"/>
    <w:rsid w:val="00357C9C"/>
    <w:rsid w:val="00357E5B"/>
    <w:rsid w:val="0036270F"/>
    <w:rsid w:val="00364554"/>
    <w:rsid w:val="003676A5"/>
    <w:rsid w:val="00375670"/>
    <w:rsid w:val="00376182"/>
    <w:rsid w:val="00384526"/>
    <w:rsid w:val="00384987"/>
    <w:rsid w:val="00391A20"/>
    <w:rsid w:val="00395390"/>
    <w:rsid w:val="003A1BC2"/>
    <w:rsid w:val="003A271C"/>
    <w:rsid w:val="003A3E0D"/>
    <w:rsid w:val="003B5B63"/>
    <w:rsid w:val="003C1591"/>
    <w:rsid w:val="003C212D"/>
    <w:rsid w:val="003C3187"/>
    <w:rsid w:val="003D6148"/>
    <w:rsid w:val="003E0B11"/>
    <w:rsid w:val="003E2116"/>
    <w:rsid w:val="003E21B7"/>
    <w:rsid w:val="003F62E3"/>
    <w:rsid w:val="00400A56"/>
    <w:rsid w:val="00401973"/>
    <w:rsid w:val="00406060"/>
    <w:rsid w:val="00412C91"/>
    <w:rsid w:val="00413FEB"/>
    <w:rsid w:val="00421806"/>
    <w:rsid w:val="00423153"/>
    <w:rsid w:val="00424197"/>
    <w:rsid w:val="00425F89"/>
    <w:rsid w:val="00450802"/>
    <w:rsid w:val="00454210"/>
    <w:rsid w:val="00454DFB"/>
    <w:rsid w:val="0045732E"/>
    <w:rsid w:val="00460ECB"/>
    <w:rsid w:val="004611A1"/>
    <w:rsid w:val="004637BA"/>
    <w:rsid w:val="00465E97"/>
    <w:rsid w:val="00476E52"/>
    <w:rsid w:val="00485D3F"/>
    <w:rsid w:val="00491848"/>
    <w:rsid w:val="00491F1E"/>
    <w:rsid w:val="004A3366"/>
    <w:rsid w:val="004A3777"/>
    <w:rsid w:val="004B0821"/>
    <w:rsid w:val="004B1C5A"/>
    <w:rsid w:val="004B21EB"/>
    <w:rsid w:val="004C4CCD"/>
    <w:rsid w:val="004D2877"/>
    <w:rsid w:val="004D31B1"/>
    <w:rsid w:val="004D67A8"/>
    <w:rsid w:val="004E3B6A"/>
    <w:rsid w:val="004E4087"/>
    <w:rsid w:val="004E51AC"/>
    <w:rsid w:val="00503BE6"/>
    <w:rsid w:val="0051001E"/>
    <w:rsid w:val="00517DEF"/>
    <w:rsid w:val="0052471A"/>
    <w:rsid w:val="00533FFB"/>
    <w:rsid w:val="00534479"/>
    <w:rsid w:val="00534BE9"/>
    <w:rsid w:val="00540580"/>
    <w:rsid w:val="00557D6E"/>
    <w:rsid w:val="00566249"/>
    <w:rsid w:val="005774E2"/>
    <w:rsid w:val="00577A62"/>
    <w:rsid w:val="005802A3"/>
    <w:rsid w:val="00581661"/>
    <w:rsid w:val="00581798"/>
    <w:rsid w:val="0058252B"/>
    <w:rsid w:val="00582FCE"/>
    <w:rsid w:val="00587A10"/>
    <w:rsid w:val="00591675"/>
    <w:rsid w:val="005A2E24"/>
    <w:rsid w:val="005A3140"/>
    <w:rsid w:val="005B1BEE"/>
    <w:rsid w:val="005D413E"/>
    <w:rsid w:val="005E370E"/>
    <w:rsid w:val="005E4025"/>
    <w:rsid w:val="005E526E"/>
    <w:rsid w:val="005F108D"/>
    <w:rsid w:val="005F286D"/>
    <w:rsid w:val="005F2898"/>
    <w:rsid w:val="006001C3"/>
    <w:rsid w:val="00603584"/>
    <w:rsid w:val="00606AD3"/>
    <w:rsid w:val="0060782A"/>
    <w:rsid w:val="0061117B"/>
    <w:rsid w:val="00624493"/>
    <w:rsid w:val="00627670"/>
    <w:rsid w:val="006302D8"/>
    <w:rsid w:val="00642101"/>
    <w:rsid w:val="00642933"/>
    <w:rsid w:val="0064785D"/>
    <w:rsid w:val="0065196A"/>
    <w:rsid w:val="00654EB9"/>
    <w:rsid w:val="00665CB1"/>
    <w:rsid w:val="006747A4"/>
    <w:rsid w:val="0068116F"/>
    <w:rsid w:val="006877EB"/>
    <w:rsid w:val="00687831"/>
    <w:rsid w:val="00690835"/>
    <w:rsid w:val="006B6AF1"/>
    <w:rsid w:val="006B6F73"/>
    <w:rsid w:val="006C5918"/>
    <w:rsid w:val="006D002E"/>
    <w:rsid w:val="006D2B0D"/>
    <w:rsid w:val="006E1FC1"/>
    <w:rsid w:val="006E3DA3"/>
    <w:rsid w:val="006F1FC4"/>
    <w:rsid w:val="00700F79"/>
    <w:rsid w:val="007030FF"/>
    <w:rsid w:val="00707B8D"/>
    <w:rsid w:val="00713BE1"/>
    <w:rsid w:val="00714C0D"/>
    <w:rsid w:val="007245E1"/>
    <w:rsid w:val="0072552E"/>
    <w:rsid w:val="00726C1A"/>
    <w:rsid w:val="007308F2"/>
    <w:rsid w:val="00735FEE"/>
    <w:rsid w:val="007363E3"/>
    <w:rsid w:val="00742710"/>
    <w:rsid w:val="007649F7"/>
    <w:rsid w:val="00765D09"/>
    <w:rsid w:val="007730C7"/>
    <w:rsid w:val="00775D79"/>
    <w:rsid w:val="007843FC"/>
    <w:rsid w:val="00790919"/>
    <w:rsid w:val="0079443B"/>
    <w:rsid w:val="0079552D"/>
    <w:rsid w:val="007967A4"/>
    <w:rsid w:val="007A4D00"/>
    <w:rsid w:val="007A7A9C"/>
    <w:rsid w:val="007B4264"/>
    <w:rsid w:val="007B7ACA"/>
    <w:rsid w:val="007E6CA3"/>
    <w:rsid w:val="007F2E48"/>
    <w:rsid w:val="007F30DA"/>
    <w:rsid w:val="007F6670"/>
    <w:rsid w:val="007F67CA"/>
    <w:rsid w:val="00804EEB"/>
    <w:rsid w:val="00805F2E"/>
    <w:rsid w:val="00814116"/>
    <w:rsid w:val="00814266"/>
    <w:rsid w:val="008216A6"/>
    <w:rsid w:val="0082291A"/>
    <w:rsid w:val="00824561"/>
    <w:rsid w:val="00826563"/>
    <w:rsid w:val="00830DE8"/>
    <w:rsid w:val="00830F42"/>
    <w:rsid w:val="008519F3"/>
    <w:rsid w:val="00854B75"/>
    <w:rsid w:val="00865D5A"/>
    <w:rsid w:val="00866606"/>
    <w:rsid w:val="00870E55"/>
    <w:rsid w:val="00883BEB"/>
    <w:rsid w:val="0088647D"/>
    <w:rsid w:val="00887E0C"/>
    <w:rsid w:val="00892554"/>
    <w:rsid w:val="0089357A"/>
    <w:rsid w:val="008A684A"/>
    <w:rsid w:val="008C286C"/>
    <w:rsid w:val="008C3B6E"/>
    <w:rsid w:val="008D3AF1"/>
    <w:rsid w:val="008D6A5F"/>
    <w:rsid w:val="008D7CBA"/>
    <w:rsid w:val="008E4EAD"/>
    <w:rsid w:val="008F2CA4"/>
    <w:rsid w:val="0090151D"/>
    <w:rsid w:val="00904234"/>
    <w:rsid w:val="00911055"/>
    <w:rsid w:val="00916150"/>
    <w:rsid w:val="009178CE"/>
    <w:rsid w:val="00924AE7"/>
    <w:rsid w:val="00924B34"/>
    <w:rsid w:val="009255D7"/>
    <w:rsid w:val="00947143"/>
    <w:rsid w:val="00950670"/>
    <w:rsid w:val="00957919"/>
    <w:rsid w:val="00962AE0"/>
    <w:rsid w:val="0096434F"/>
    <w:rsid w:val="00967921"/>
    <w:rsid w:val="00967D18"/>
    <w:rsid w:val="00976DCD"/>
    <w:rsid w:val="00987705"/>
    <w:rsid w:val="009910A7"/>
    <w:rsid w:val="009932A6"/>
    <w:rsid w:val="00995B86"/>
    <w:rsid w:val="009A3F1F"/>
    <w:rsid w:val="009C349E"/>
    <w:rsid w:val="009C6386"/>
    <w:rsid w:val="009D556A"/>
    <w:rsid w:val="009D7998"/>
    <w:rsid w:val="009E0706"/>
    <w:rsid w:val="009E40CB"/>
    <w:rsid w:val="009E529A"/>
    <w:rsid w:val="009E7B6D"/>
    <w:rsid w:val="009F0899"/>
    <w:rsid w:val="009F522A"/>
    <w:rsid w:val="00A1279D"/>
    <w:rsid w:val="00A14E6E"/>
    <w:rsid w:val="00A2467E"/>
    <w:rsid w:val="00A42DB2"/>
    <w:rsid w:val="00A42E99"/>
    <w:rsid w:val="00A44F3F"/>
    <w:rsid w:val="00A501DB"/>
    <w:rsid w:val="00A560E7"/>
    <w:rsid w:val="00A61449"/>
    <w:rsid w:val="00A62B7C"/>
    <w:rsid w:val="00A6483B"/>
    <w:rsid w:val="00A66A38"/>
    <w:rsid w:val="00A74A23"/>
    <w:rsid w:val="00A75B10"/>
    <w:rsid w:val="00A76511"/>
    <w:rsid w:val="00A85CAC"/>
    <w:rsid w:val="00A877B2"/>
    <w:rsid w:val="00A920F0"/>
    <w:rsid w:val="00AA411C"/>
    <w:rsid w:val="00AA5BCB"/>
    <w:rsid w:val="00AB3A7D"/>
    <w:rsid w:val="00AC12A7"/>
    <w:rsid w:val="00AC3035"/>
    <w:rsid w:val="00AC6FD6"/>
    <w:rsid w:val="00AC7604"/>
    <w:rsid w:val="00AC7E5F"/>
    <w:rsid w:val="00AD1AC1"/>
    <w:rsid w:val="00AD3FC4"/>
    <w:rsid w:val="00AF286C"/>
    <w:rsid w:val="00AF37BB"/>
    <w:rsid w:val="00B055AA"/>
    <w:rsid w:val="00B212D9"/>
    <w:rsid w:val="00B25BBF"/>
    <w:rsid w:val="00B31556"/>
    <w:rsid w:val="00B379D6"/>
    <w:rsid w:val="00B42120"/>
    <w:rsid w:val="00B448AC"/>
    <w:rsid w:val="00B454DB"/>
    <w:rsid w:val="00B46531"/>
    <w:rsid w:val="00B468FC"/>
    <w:rsid w:val="00B56160"/>
    <w:rsid w:val="00B70093"/>
    <w:rsid w:val="00B70551"/>
    <w:rsid w:val="00B70B09"/>
    <w:rsid w:val="00B74B26"/>
    <w:rsid w:val="00B764BF"/>
    <w:rsid w:val="00B77234"/>
    <w:rsid w:val="00B817AF"/>
    <w:rsid w:val="00B91054"/>
    <w:rsid w:val="00B93A9B"/>
    <w:rsid w:val="00B97C2D"/>
    <w:rsid w:val="00BB1CD5"/>
    <w:rsid w:val="00BB2102"/>
    <w:rsid w:val="00BB4E15"/>
    <w:rsid w:val="00BB7988"/>
    <w:rsid w:val="00BC4E71"/>
    <w:rsid w:val="00BC7D1F"/>
    <w:rsid w:val="00BD1282"/>
    <w:rsid w:val="00BD38C7"/>
    <w:rsid w:val="00BE19F6"/>
    <w:rsid w:val="00BE2DFC"/>
    <w:rsid w:val="00BE5EBA"/>
    <w:rsid w:val="00BE7DE1"/>
    <w:rsid w:val="00BF477E"/>
    <w:rsid w:val="00BF71A7"/>
    <w:rsid w:val="00C0188F"/>
    <w:rsid w:val="00C039F3"/>
    <w:rsid w:val="00C11B4E"/>
    <w:rsid w:val="00C130ED"/>
    <w:rsid w:val="00C222B9"/>
    <w:rsid w:val="00C24796"/>
    <w:rsid w:val="00C256D7"/>
    <w:rsid w:val="00C26DB1"/>
    <w:rsid w:val="00C30B41"/>
    <w:rsid w:val="00C3769C"/>
    <w:rsid w:val="00C620B0"/>
    <w:rsid w:val="00C65D13"/>
    <w:rsid w:val="00C71153"/>
    <w:rsid w:val="00C93F6D"/>
    <w:rsid w:val="00C95A8F"/>
    <w:rsid w:val="00C96565"/>
    <w:rsid w:val="00CA14DE"/>
    <w:rsid w:val="00CA1A5D"/>
    <w:rsid w:val="00CB5152"/>
    <w:rsid w:val="00CB7816"/>
    <w:rsid w:val="00CB7F74"/>
    <w:rsid w:val="00CC00A7"/>
    <w:rsid w:val="00CD1145"/>
    <w:rsid w:val="00CD1BE3"/>
    <w:rsid w:val="00CE5F3B"/>
    <w:rsid w:val="00CF1EA4"/>
    <w:rsid w:val="00CF2C6F"/>
    <w:rsid w:val="00D0213A"/>
    <w:rsid w:val="00D054A6"/>
    <w:rsid w:val="00D055A6"/>
    <w:rsid w:val="00D066C7"/>
    <w:rsid w:val="00D12E3B"/>
    <w:rsid w:val="00D13A69"/>
    <w:rsid w:val="00D13F70"/>
    <w:rsid w:val="00D17236"/>
    <w:rsid w:val="00D24139"/>
    <w:rsid w:val="00D24896"/>
    <w:rsid w:val="00D325FF"/>
    <w:rsid w:val="00D33D81"/>
    <w:rsid w:val="00D3598C"/>
    <w:rsid w:val="00D361A2"/>
    <w:rsid w:val="00D36B2D"/>
    <w:rsid w:val="00D37F1D"/>
    <w:rsid w:val="00D40286"/>
    <w:rsid w:val="00D458D2"/>
    <w:rsid w:val="00D528EB"/>
    <w:rsid w:val="00D55297"/>
    <w:rsid w:val="00D71327"/>
    <w:rsid w:val="00D76128"/>
    <w:rsid w:val="00D77226"/>
    <w:rsid w:val="00D825ED"/>
    <w:rsid w:val="00D82DFE"/>
    <w:rsid w:val="00DA4A7D"/>
    <w:rsid w:val="00DC0307"/>
    <w:rsid w:val="00DC383F"/>
    <w:rsid w:val="00DD12F5"/>
    <w:rsid w:val="00DE4E10"/>
    <w:rsid w:val="00DE5239"/>
    <w:rsid w:val="00DF2478"/>
    <w:rsid w:val="00E011FD"/>
    <w:rsid w:val="00E0673C"/>
    <w:rsid w:val="00E10F83"/>
    <w:rsid w:val="00E11497"/>
    <w:rsid w:val="00E14FE9"/>
    <w:rsid w:val="00E162CC"/>
    <w:rsid w:val="00E16DB4"/>
    <w:rsid w:val="00E20DCB"/>
    <w:rsid w:val="00E21543"/>
    <w:rsid w:val="00E25798"/>
    <w:rsid w:val="00E329DD"/>
    <w:rsid w:val="00E50E8A"/>
    <w:rsid w:val="00E6051F"/>
    <w:rsid w:val="00E657BA"/>
    <w:rsid w:val="00E665A2"/>
    <w:rsid w:val="00E731A5"/>
    <w:rsid w:val="00E73222"/>
    <w:rsid w:val="00E80A45"/>
    <w:rsid w:val="00E84CE1"/>
    <w:rsid w:val="00E86D12"/>
    <w:rsid w:val="00E87CE0"/>
    <w:rsid w:val="00E915A9"/>
    <w:rsid w:val="00EA0343"/>
    <w:rsid w:val="00EA26E2"/>
    <w:rsid w:val="00EB5020"/>
    <w:rsid w:val="00EC09E8"/>
    <w:rsid w:val="00EC0B93"/>
    <w:rsid w:val="00EC181C"/>
    <w:rsid w:val="00EC73F8"/>
    <w:rsid w:val="00ED21A2"/>
    <w:rsid w:val="00ED4BD1"/>
    <w:rsid w:val="00EE102D"/>
    <w:rsid w:val="00F061A9"/>
    <w:rsid w:val="00F0771C"/>
    <w:rsid w:val="00F16CA7"/>
    <w:rsid w:val="00F23C73"/>
    <w:rsid w:val="00F47C55"/>
    <w:rsid w:val="00F57110"/>
    <w:rsid w:val="00F576E4"/>
    <w:rsid w:val="00F62619"/>
    <w:rsid w:val="00F6516A"/>
    <w:rsid w:val="00F74860"/>
    <w:rsid w:val="00F81331"/>
    <w:rsid w:val="00F816C8"/>
    <w:rsid w:val="00F90229"/>
    <w:rsid w:val="00F90DD5"/>
    <w:rsid w:val="00F91A05"/>
    <w:rsid w:val="00F93868"/>
    <w:rsid w:val="00F94CBA"/>
    <w:rsid w:val="00FB4CDB"/>
    <w:rsid w:val="00FB54A7"/>
    <w:rsid w:val="00FB5F4F"/>
    <w:rsid w:val="00FB5FEB"/>
    <w:rsid w:val="00FD1337"/>
    <w:rsid w:val="00FD20BC"/>
    <w:rsid w:val="00FE1C92"/>
    <w:rsid w:val="00FE5929"/>
    <w:rsid w:val="00FE7B9E"/>
    <w:rsid w:val="00FF0093"/>
    <w:rsid w:val="00FF0D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398B0D"/>
  <w15:docId w15:val="{01E1AEC3-146B-4F95-9875-AFDBBA0E7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5B9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9A"/>
  </w:style>
  <w:style w:type="paragraph" w:styleId="EndnoteText">
    <w:name w:val="endnote text"/>
    <w:basedOn w:val="Normal"/>
    <w:link w:val="EndnoteTextChar"/>
    <w:uiPriority w:val="99"/>
    <w:unhideWhenUsed/>
    <w:rsid w:val="0089357A"/>
    <w:pPr>
      <w:spacing w:after="0" w:line="240" w:lineRule="auto"/>
    </w:pPr>
    <w:rPr>
      <w:sz w:val="20"/>
      <w:szCs w:val="20"/>
    </w:rPr>
  </w:style>
  <w:style w:type="character" w:customStyle="1" w:styleId="EndnoteTextChar">
    <w:name w:val="Endnote Text Char"/>
    <w:basedOn w:val="DefaultParagraphFont"/>
    <w:link w:val="EndnoteText"/>
    <w:uiPriority w:val="99"/>
    <w:rsid w:val="0089357A"/>
    <w:rPr>
      <w:sz w:val="20"/>
      <w:szCs w:val="20"/>
    </w:rPr>
  </w:style>
  <w:style w:type="character" w:styleId="EndnoteReference">
    <w:name w:val="endnote reference"/>
    <w:basedOn w:val="DefaultParagraphFont"/>
    <w:uiPriority w:val="99"/>
    <w:semiHidden/>
    <w:unhideWhenUsed/>
    <w:rsid w:val="0089357A"/>
    <w:rPr>
      <w:vertAlign w:val="superscript"/>
    </w:rPr>
  </w:style>
  <w:style w:type="character" w:styleId="Hyperlink">
    <w:name w:val="Hyperlink"/>
    <w:basedOn w:val="DefaultParagraphFont"/>
    <w:uiPriority w:val="99"/>
    <w:unhideWhenUsed/>
    <w:rsid w:val="0089357A"/>
    <w:rPr>
      <w:color w:val="0000FF" w:themeColor="hyperlink"/>
      <w:u w:val="single"/>
    </w:rPr>
  </w:style>
  <w:style w:type="paragraph" w:styleId="ListParagraph">
    <w:name w:val="List Paragraph"/>
    <w:basedOn w:val="Normal"/>
    <w:uiPriority w:val="34"/>
    <w:qFormat/>
    <w:rsid w:val="0089357A"/>
    <w:pPr>
      <w:ind w:left="720"/>
      <w:contextualSpacing/>
    </w:pPr>
  </w:style>
  <w:style w:type="paragraph" w:styleId="BalloonText">
    <w:name w:val="Balloon Text"/>
    <w:basedOn w:val="Normal"/>
    <w:link w:val="BalloonTextChar"/>
    <w:uiPriority w:val="99"/>
    <w:semiHidden/>
    <w:unhideWhenUsed/>
    <w:rsid w:val="00E6051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051F"/>
    <w:rPr>
      <w:rFonts w:ascii="Segoe UI" w:hAnsi="Segoe UI" w:cs="Segoe UI"/>
      <w:sz w:val="18"/>
      <w:szCs w:val="18"/>
    </w:rPr>
  </w:style>
  <w:style w:type="character" w:styleId="UnresolvedMention">
    <w:name w:val="Unresolved Mention"/>
    <w:basedOn w:val="DefaultParagraphFont"/>
    <w:uiPriority w:val="99"/>
    <w:semiHidden/>
    <w:unhideWhenUsed/>
    <w:rsid w:val="00924AE7"/>
    <w:rPr>
      <w:color w:val="605E5C"/>
      <w:shd w:val="clear" w:color="auto" w:fill="E1DFDD"/>
    </w:rPr>
  </w:style>
  <w:style w:type="character" w:styleId="FollowedHyperlink">
    <w:name w:val="FollowedHyperlink"/>
    <w:basedOn w:val="DefaultParagraphFont"/>
    <w:uiPriority w:val="99"/>
    <w:semiHidden/>
    <w:unhideWhenUsed/>
    <w:rsid w:val="003E21B7"/>
    <w:rPr>
      <w:color w:val="800080" w:themeColor="followedHyperlink"/>
      <w:u w:val="single"/>
    </w:rPr>
  </w:style>
  <w:style w:type="paragraph" w:styleId="Revision">
    <w:name w:val="Revision"/>
    <w:hidden/>
    <w:uiPriority w:val="99"/>
    <w:semiHidden/>
    <w:rsid w:val="00027BB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endnotes.xml.rels><?xml version="1.0" encoding="UTF-8" standalone="yes"?>
<Relationships xmlns="http://schemas.openxmlformats.org/package/2006/relationships"><Relationship Id="rId1" Type="http://schemas.openxmlformats.org/officeDocument/2006/relationships/hyperlink" Target="http://www.camillecaldwell.com/WelcomePrayer.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Work\Karis%20Fellowships\KF%20Meetings\Meeting%20Teachings\Nancy's%20templates\KF4%20Template%20v5n%20(WElcome%20med.%20etc.).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408307-5F24-44AD-A22A-5FEA3CAF81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KF4 Template v5n (WElcome med. etc.)</Template>
  <TotalTime>45</TotalTime>
  <Pages>6</Pages>
  <Words>2398</Words>
  <Characters>13675</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16041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Nancy</dc:creator>
  <cp:lastModifiedBy>Nancy Diven</cp:lastModifiedBy>
  <cp:revision>7</cp:revision>
  <cp:lastPrinted>2019-06-18T10:11:00Z</cp:lastPrinted>
  <dcterms:created xsi:type="dcterms:W3CDTF">2025-01-08T16:50:00Z</dcterms:created>
  <dcterms:modified xsi:type="dcterms:W3CDTF">2025-12-17T02:16:00Z</dcterms:modified>
</cp:coreProperties>
</file>